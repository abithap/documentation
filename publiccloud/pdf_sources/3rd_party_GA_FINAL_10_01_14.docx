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8DDFE6" w14:textId="77777777" w:rsidR="00E80F82" w:rsidRDefault="00F47B42" w:rsidP="00F47B42">
      <w:pPr>
        <w:pStyle w:val="Heading1"/>
        <w:rPr>
          <w:b w:val="0"/>
          <w:sz w:val="40"/>
          <w:szCs w:val="40"/>
        </w:rPr>
      </w:pPr>
      <w:bookmarkStart w:id="0" w:name="_GoBack"/>
      <w:bookmarkEnd w:id="0"/>
      <w:r w:rsidRPr="00F47B42">
        <w:rPr>
          <w:b w:val="0"/>
          <w:sz w:val="40"/>
          <w:szCs w:val="40"/>
        </w:rPr>
        <w:t xml:space="preserve">HP Helion OpenStack® Open Source and Third-Party Software License Agreements </w:t>
      </w:r>
    </w:p>
    <w:p w14:paraId="49C579A0" w14:textId="2AD33779" w:rsidR="00F47B42" w:rsidRPr="00F47B42" w:rsidRDefault="00F47B42" w:rsidP="00F47B42">
      <w:pPr>
        <w:pStyle w:val="Heading1"/>
        <w:rPr>
          <w:b w:val="0"/>
          <w:sz w:val="40"/>
          <w:szCs w:val="40"/>
        </w:rPr>
      </w:pPr>
      <w:r w:rsidRPr="00F47B42">
        <w:rPr>
          <w:b w:val="0"/>
          <w:sz w:val="40"/>
          <w:szCs w:val="40"/>
        </w:rPr>
        <w:t>Table of Contents</w:t>
      </w:r>
    </w:p>
    <w:p w14:paraId="0E68139F" w14:textId="77777777" w:rsidR="00F47B42" w:rsidRDefault="00F47B42">
      <w:pPr>
        <w:pStyle w:val="TOC1"/>
        <w:tabs>
          <w:tab w:val="right" w:leader="dot" w:pos="9350"/>
        </w:tabs>
      </w:pPr>
    </w:p>
    <w:p w14:paraId="5A69C3FE" w14:textId="77777777" w:rsidR="00DB0F73" w:rsidRDefault="00DB0F73">
      <w:pPr>
        <w:pStyle w:val="TOC1"/>
        <w:tabs>
          <w:tab w:val="right" w:leader="dot" w:pos="9350"/>
        </w:tabs>
        <w:rPr>
          <w:rFonts w:asciiTheme="minorHAnsi" w:eastAsiaTheme="minorEastAsia" w:hAnsiTheme="minorHAnsi"/>
          <w:noProof/>
          <w:sz w:val="22"/>
        </w:rPr>
      </w:pPr>
      <w:r>
        <w:fldChar w:fldCharType="begin"/>
      </w:r>
      <w:r>
        <w:instrText xml:space="preserve"> TOC \o "1-2" \h \z \t "Heading 2 Foster Delta,2" </w:instrText>
      </w:r>
      <w:r>
        <w:fldChar w:fldCharType="separate"/>
      </w:r>
      <w:hyperlink w:anchor="_Toc399937828" w:history="1">
        <w:r w:rsidRPr="00827CAE">
          <w:rPr>
            <w:rStyle w:val="Hyperlink"/>
            <w:noProof/>
          </w:rPr>
          <w:t>HP Helion OpenStack® Open Source and Third-Party Software License Agreements</w:t>
        </w:r>
        <w:r>
          <w:rPr>
            <w:noProof/>
            <w:webHidden/>
          </w:rPr>
          <w:tab/>
        </w:r>
        <w:r>
          <w:rPr>
            <w:noProof/>
            <w:webHidden/>
          </w:rPr>
          <w:fldChar w:fldCharType="begin"/>
        </w:r>
        <w:r>
          <w:rPr>
            <w:noProof/>
            <w:webHidden/>
          </w:rPr>
          <w:instrText xml:space="preserve"> PAGEREF _Toc399937828 \h </w:instrText>
        </w:r>
        <w:r>
          <w:rPr>
            <w:noProof/>
            <w:webHidden/>
          </w:rPr>
        </w:r>
        <w:r>
          <w:rPr>
            <w:noProof/>
            <w:webHidden/>
          </w:rPr>
          <w:fldChar w:fldCharType="separate"/>
        </w:r>
        <w:r w:rsidR="00924490">
          <w:rPr>
            <w:noProof/>
            <w:webHidden/>
          </w:rPr>
          <w:t>19</w:t>
        </w:r>
        <w:r>
          <w:rPr>
            <w:noProof/>
            <w:webHidden/>
          </w:rPr>
          <w:fldChar w:fldCharType="end"/>
        </w:r>
      </w:hyperlink>
    </w:p>
    <w:p w14:paraId="2690DA84" w14:textId="77777777" w:rsidR="00DB0F73" w:rsidRDefault="007C7B54" w:rsidP="00DB0F73">
      <w:pPr>
        <w:pStyle w:val="TOC2"/>
        <w:rPr>
          <w:rFonts w:asciiTheme="minorHAnsi" w:eastAsiaTheme="minorEastAsia" w:hAnsiTheme="minorHAnsi"/>
          <w:noProof/>
          <w:sz w:val="22"/>
        </w:rPr>
      </w:pPr>
      <w:hyperlink w:anchor="_Toc399937829" w:history="1">
        <w:r w:rsidR="00DB0F73" w:rsidRPr="00827CAE">
          <w:rPr>
            <w:rStyle w:val="Hyperlink"/>
            <w:noProof/>
          </w:rPr>
          <w:t>Legal Notices</w:t>
        </w:r>
        <w:r w:rsidR="00DB0F73">
          <w:rPr>
            <w:noProof/>
            <w:webHidden/>
          </w:rPr>
          <w:tab/>
        </w:r>
        <w:r w:rsidR="00DB0F73">
          <w:rPr>
            <w:noProof/>
            <w:webHidden/>
          </w:rPr>
          <w:fldChar w:fldCharType="begin"/>
        </w:r>
        <w:r w:rsidR="00DB0F73">
          <w:rPr>
            <w:noProof/>
            <w:webHidden/>
          </w:rPr>
          <w:instrText xml:space="preserve"> PAGEREF _Toc399937829 \h </w:instrText>
        </w:r>
        <w:r w:rsidR="00DB0F73">
          <w:rPr>
            <w:noProof/>
            <w:webHidden/>
          </w:rPr>
        </w:r>
        <w:r w:rsidR="00DB0F73">
          <w:rPr>
            <w:noProof/>
            <w:webHidden/>
          </w:rPr>
          <w:fldChar w:fldCharType="separate"/>
        </w:r>
        <w:r w:rsidR="00924490">
          <w:rPr>
            <w:noProof/>
            <w:webHidden/>
          </w:rPr>
          <w:t>19</w:t>
        </w:r>
        <w:r w:rsidR="00DB0F73">
          <w:rPr>
            <w:noProof/>
            <w:webHidden/>
          </w:rPr>
          <w:fldChar w:fldCharType="end"/>
        </w:r>
      </w:hyperlink>
    </w:p>
    <w:p w14:paraId="1E1BBB5E" w14:textId="77777777" w:rsidR="00DB0F73" w:rsidRDefault="007C7B54" w:rsidP="00DB0F73">
      <w:pPr>
        <w:pStyle w:val="TOC2"/>
        <w:rPr>
          <w:rFonts w:asciiTheme="minorHAnsi" w:eastAsiaTheme="minorEastAsia" w:hAnsiTheme="minorHAnsi"/>
          <w:noProof/>
          <w:sz w:val="22"/>
        </w:rPr>
      </w:pPr>
      <w:hyperlink w:anchor="_Toc399937830" w:history="1">
        <w:r w:rsidR="00DB0F73" w:rsidRPr="00827CAE">
          <w:rPr>
            <w:rStyle w:val="Hyperlink"/>
            <w:noProof/>
          </w:rPr>
          <w:t>Open Source Licenses</w:t>
        </w:r>
        <w:r w:rsidR="00DB0F73">
          <w:rPr>
            <w:noProof/>
            <w:webHidden/>
          </w:rPr>
          <w:tab/>
        </w:r>
        <w:r w:rsidR="00DB0F73">
          <w:rPr>
            <w:noProof/>
            <w:webHidden/>
          </w:rPr>
          <w:fldChar w:fldCharType="begin"/>
        </w:r>
        <w:r w:rsidR="00DB0F73">
          <w:rPr>
            <w:noProof/>
            <w:webHidden/>
          </w:rPr>
          <w:instrText xml:space="preserve"> PAGEREF _Toc399937830 \h </w:instrText>
        </w:r>
        <w:r w:rsidR="00DB0F73">
          <w:rPr>
            <w:noProof/>
            <w:webHidden/>
          </w:rPr>
        </w:r>
        <w:r w:rsidR="00DB0F73">
          <w:rPr>
            <w:noProof/>
            <w:webHidden/>
          </w:rPr>
          <w:fldChar w:fldCharType="separate"/>
        </w:r>
        <w:r w:rsidR="00924490">
          <w:rPr>
            <w:noProof/>
            <w:webHidden/>
          </w:rPr>
          <w:t>20</w:t>
        </w:r>
        <w:r w:rsidR="00DB0F73">
          <w:rPr>
            <w:noProof/>
            <w:webHidden/>
          </w:rPr>
          <w:fldChar w:fldCharType="end"/>
        </w:r>
      </w:hyperlink>
    </w:p>
    <w:p w14:paraId="28EFCE94" w14:textId="77777777" w:rsidR="00DB0F73" w:rsidRDefault="007C7B54" w:rsidP="00DB0F73">
      <w:pPr>
        <w:pStyle w:val="TOC2"/>
        <w:rPr>
          <w:rFonts w:asciiTheme="minorHAnsi" w:eastAsiaTheme="minorEastAsia" w:hAnsiTheme="minorHAnsi"/>
          <w:noProof/>
          <w:sz w:val="22"/>
        </w:rPr>
      </w:pPr>
      <w:hyperlink w:anchor="_Toc399937831" w:history="1">
        <w:r w:rsidR="00DB0F73" w:rsidRPr="00827CAE">
          <w:rPr>
            <w:rStyle w:val="Hyperlink"/>
            <w:noProof/>
          </w:rPr>
          <w:t>The following open source licenses are listed in their entirety at the bottom of this document on page 2188:</w:t>
        </w:r>
        <w:r w:rsidR="00DB0F73">
          <w:rPr>
            <w:noProof/>
            <w:webHidden/>
          </w:rPr>
          <w:tab/>
        </w:r>
        <w:r w:rsidR="00DB0F73">
          <w:rPr>
            <w:noProof/>
            <w:webHidden/>
          </w:rPr>
          <w:fldChar w:fldCharType="begin"/>
        </w:r>
        <w:r w:rsidR="00DB0F73">
          <w:rPr>
            <w:noProof/>
            <w:webHidden/>
          </w:rPr>
          <w:instrText xml:space="preserve"> PAGEREF _Toc399937831 \h </w:instrText>
        </w:r>
        <w:r w:rsidR="00DB0F73">
          <w:rPr>
            <w:noProof/>
            <w:webHidden/>
          </w:rPr>
        </w:r>
        <w:r w:rsidR="00DB0F73">
          <w:rPr>
            <w:noProof/>
            <w:webHidden/>
          </w:rPr>
          <w:fldChar w:fldCharType="separate"/>
        </w:r>
        <w:r w:rsidR="00924490">
          <w:rPr>
            <w:noProof/>
            <w:webHidden/>
          </w:rPr>
          <w:t>20</w:t>
        </w:r>
        <w:r w:rsidR="00DB0F73">
          <w:rPr>
            <w:noProof/>
            <w:webHidden/>
          </w:rPr>
          <w:fldChar w:fldCharType="end"/>
        </w:r>
      </w:hyperlink>
    </w:p>
    <w:p w14:paraId="12D4DDE8" w14:textId="77777777" w:rsidR="00DB0F73" w:rsidRDefault="007C7B54" w:rsidP="00DB0F73">
      <w:pPr>
        <w:pStyle w:val="TOC2"/>
        <w:rPr>
          <w:rFonts w:asciiTheme="minorHAnsi" w:eastAsiaTheme="minorEastAsia" w:hAnsiTheme="minorHAnsi"/>
          <w:noProof/>
          <w:sz w:val="22"/>
        </w:rPr>
      </w:pPr>
      <w:hyperlink w:anchor="_Toc399937832" w:history="1">
        <w:r w:rsidR="00DB0F73" w:rsidRPr="00827CAE">
          <w:rPr>
            <w:rStyle w:val="Hyperlink"/>
            <w:noProof/>
          </w:rPr>
          <w:t>acl (version 2.2.52):</w:t>
        </w:r>
        <w:r w:rsidR="00DB0F73">
          <w:rPr>
            <w:noProof/>
            <w:webHidden/>
          </w:rPr>
          <w:tab/>
        </w:r>
        <w:r w:rsidR="00DB0F73">
          <w:rPr>
            <w:noProof/>
            <w:webHidden/>
          </w:rPr>
          <w:fldChar w:fldCharType="begin"/>
        </w:r>
        <w:r w:rsidR="00DB0F73">
          <w:rPr>
            <w:noProof/>
            <w:webHidden/>
          </w:rPr>
          <w:instrText xml:space="preserve"> PAGEREF _Toc399937832 \h </w:instrText>
        </w:r>
        <w:r w:rsidR="00DB0F73">
          <w:rPr>
            <w:noProof/>
            <w:webHidden/>
          </w:rPr>
        </w:r>
        <w:r w:rsidR="00DB0F73">
          <w:rPr>
            <w:noProof/>
            <w:webHidden/>
          </w:rPr>
          <w:fldChar w:fldCharType="separate"/>
        </w:r>
        <w:r w:rsidR="00924490">
          <w:rPr>
            <w:noProof/>
            <w:webHidden/>
          </w:rPr>
          <w:t>21</w:t>
        </w:r>
        <w:r w:rsidR="00DB0F73">
          <w:rPr>
            <w:noProof/>
            <w:webHidden/>
          </w:rPr>
          <w:fldChar w:fldCharType="end"/>
        </w:r>
      </w:hyperlink>
    </w:p>
    <w:p w14:paraId="0B51D477" w14:textId="77777777" w:rsidR="00DB0F73" w:rsidRDefault="007C7B54" w:rsidP="00DB0F73">
      <w:pPr>
        <w:pStyle w:val="TOC2"/>
        <w:rPr>
          <w:rFonts w:asciiTheme="minorHAnsi" w:eastAsiaTheme="minorEastAsia" w:hAnsiTheme="minorHAnsi"/>
          <w:noProof/>
          <w:sz w:val="22"/>
        </w:rPr>
      </w:pPr>
      <w:hyperlink w:anchor="_Toc399937833" w:history="1">
        <w:r w:rsidR="00DB0F73" w:rsidRPr="00827CAE">
          <w:rPr>
            <w:rStyle w:val="Hyperlink"/>
            <w:noProof/>
          </w:rPr>
          <w:t>acpid (version 2.0.22):</w:t>
        </w:r>
        <w:r w:rsidR="00DB0F73">
          <w:rPr>
            <w:noProof/>
            <w:webHidden/>
          </w:rPr>
          <w:tab/>
        </w:r>
        <w:r w:rsidR="00DB0F73">
          <w:rPr>
            <w:noProof/>
            <w:webHidden/>
          </w:rPr>
          <w:fldChar w:fldCharType="begin"/>
        </w:r>
        <w:r w:rsidR="00DB0F73">
          <w:rPr>
            <w:noProof/>
            <w:webHidden/>
          </w:rPr>
          <w:instrText xml:space="preserve"> PAGEREF _Toc399937833 \h </w:instrText>
        </w:r>
        <w:r w:rsidR="00DB0F73">
          <w:rPr>
            <w:noProof/>
            <w:webHidden/>
          </w:rPr>
        </w:r>
        <w:r w:rsidR="00DB0F73">
          <w:rPr>
            <w:noProof/>
            <w:webHidden/>
          </w:rPr>
          <w:fldChar w:fldCharType="separate"/>
        </w:r>
        <w:r w:rsidR="00924490">
          <w:rPr>
            <w:noProof/>
            <w:webHidden/>
          </w:rPr>
          <w:t>21</w:t>
        </w:r>
        <w:r w:rsidR="00DB0F73">
          <w:rPr>
            <w:noProof/>
            <w:webHidden/>
          </w:rPr>
          <w:fldChar w:fldCharType="end"/>
        </w:r>
      </w:hyperlink>
    </w:p>
    <w:p w14:paraId="5D50A222" w14:textId="77777777" w:rsidR="00DB0F73" w:rsidRDefault="007C7B54" w:rsidP="00DB0F73">
      <w:pPr>
        <w:pStyle w:val="TOC2"/>
        <w:rPr>
          <w:rFonts w:asciiTheme="minorHAnsi" w:eastAsiaTheme="minorEastAsia" w:hAnsiTheme="minorHAnsi"/>
          <w:noProof/>
          <w:sz w:val="22"/>
        </w:rPr>
      </w:pPr>
      <w:hyperlink w:anchor="_Toc399937834" w:history="1">
        <w:r w:rsidR="00DB0F73" w:rsidRPr="00827CAE">
          <w:rPr>
            <w:rStyle w:val="Hyperlink"/>
            <w:noProof/>
          </w:rPr>
          <w:t>acpi-support (version 0.142):</w:t>
        </w:r>
        <w:r w:rsidR="00DB0F73">
          <w:rPr>
            <w:noProof/>
            <w:webHidden/>
          </w:rPr>
          <w:tab/>
        </w:r>
        <w:r w:rsidR="00DB0F73">
          <w:rPr>
            <w:noProof/>
            <w:webHidden/>
          </w:rPr>
          <w:fldChar w:fldCharType="begin"/>
        </w:r>
        <w:r w:rsidR="00DB0F73">
          <w:rPr>
            <w:noProof/>
            <w:webHidden/>
          </w:rPr>
          <w:instrText xml:space="preserve"> PAGEREF _Toc399937834 \h </w:instrText>
        </w:r>
        <w:r w:rsidR="00DB0F73">
          <w:rPr>
            <w:noProof/>
            <w:webHidden/>
          </w:rPr>
        </w:r>
        <w:r w:rsidR="00DB0F73">
          <w:rPr>
            <w:noProof/>
            <w:webHidden/>
          </w:rPr>
          <w:fldChar w:fldCharType="separate"/>
        </w:r>
        <w:r w:rsidR="00924490">
          <w:rPr>
            <w:noProof/>
            <w:webHidden/>
          </w:rPr>
          <w:t>21</w:t>
        </w:r>
        <w:r w:rsidR="00DB0F73">
          <w:rPr>
            <w:noProof/>
            <w:webHidden/>
          </w:rPr>
          <w:fldChar w:fldCharType="end"/>
        </w:r>
      </w:hyperlink>
    </w:p>
    <w:p w14:paraId="7968E86F" w14:textId="77777777" w:rsidR="00DB0F73" w:rsidRDefault="007C7B54" w:rsidP="00DB0F73">
      <w:pPr>
        <w:pStyle w:val="TOC2"/>
        <w:rPr>
          <w:rFonts w:asciiTheme="minorHAnsi" w:eastAsiaTheme="minorEastAsia" w:hAnsiTheme="minorHAnsi"/>
          <w:noProof/>
          <w:sz w:val="22"/>
        </w:rPr>
      </w:pPr>
      <w:hyperlink w:anchor="_Toc399937835" w:history="1">
        <w:r w:rsidR="00DB0F73" w:rsidRPr="00827CAE">
          <w:rPr>
            <w:rStyle w:val="Hyperlink"/>
            <w:noProof/>
          </w:rPr>
          <w:t>adduser (version 3.113+nmu3):</w:t>
        </w:r>
        <w:r w:rsidR="00DB0F73">
          <w:rPr>
            <w:noProof/>
            <w:webHidden/>
          </w:rPr>
          <w:tab/>
        </w:r>
        <w:r w:rsidR="00DB0F73">
          <w:rPr>
            <w:noProof/>
            <w:webHidden/>
          </w:rPr>
          <w:fldChar w:fldCharType="begin"/>
        </w:r>
        <w:r w:rsidR="00DB0F73">
          <w:rPr>
            <w:noProof/>
            <w:webHidden/>
          </w:rPr>
          <w:instrText xml:space="preserve"> PAGEREF _Toc399937835 \h </w:instrText>
        </w:r>
        <w:r w:rsidR="00DB0F73">
          <w:rPr>
            <w:noProof/>
            <w:webHidden/>
          </w:rPr>
        </w:r>
        <w:r w:rsidR="00DB0F73">
          <w:rPr>
            <w:noProof/>
            <w:webHidden/>
          </w:rPr>
          <w:fldChar w:fldCharType="separate"/>
        </w:r>
        <w:r w:rsidR="00924490">
          <w:rPr>
            <w:noProof/>
            <w:webHidden/>
          </w:rPr>
          <w:t>22</w:t>
        </w:r>
        <w:r w:rsidR="00DB0F73">
          <w:rPr>
            <w:noProof/>
            <w:webHidden/>
          </w:rPr>
          <w:fldChar w:fldCharType="end"/>
        </w:r>
      </w:hyperlink>
    </w:p>
    <w:p w14:paraId="48A9F4B7" w14:textId="77777777" w:rsidR="00DB0F73" w:rsidRDefault="007C7B54" w:rsidP="00DB0F73">
      <w:pPr>
        <w:pStyle w:val="TOC2"/>
        <w:rPr>
          <w:rFonts w:asciiTheme="minorHAnsi" w:eastAsiaTheme="minorEastAsia" w:hAnsiTheme="minorHAnsi"/>
          <w:noProof/>
          <w:sz w:val="22"/>
        </w:rPr>
      </w:pPr>
      <w:hyperlink w:anchor="_Toc399937836" w:history="1">
        <w:r w:rsidR="00DB0F73" w:rsidRPr="00827CAE">
          <w:rPr>
            <w:rStyle w:val="Hyperlink"/>
            <w:noProof/>
          </w:rPr>
          <w:t>alembic-0.6.6</w:t>
        </w:r>
        <w:r w:rsidR="00DB0F73">
          <w:rPr>
            <w:noProof/>
            <w:webHidden/>
          </w:rPr>
          <w:tab/>
        </w:r>
        <w:r w:rsidR="00DB0F73">
          <w:rPr>
            <w:noProof/>
            <w:webHidden/>
          </w:rPr>
          <w:fldChar w:fldCharType="begin"/>
        </w:r>
        <w:r w:rsidR="00DB0F73">
          <w:rPr>
            <w:noProof/>
            <w:webHidden/>
          </w:rPr>
          <w:instrText xml:space="preserve"> PAGEREF _Toc399937836 \h </w:instrText>
        </w:r>
        <w:r w:rsidR="00DB0F73">
          <w:rPr>
            <w:noProof/>
            <w:webHidden/>
          </w:rPr>
        </w:r>
        <w:r w:rsidR="00DB0F73">
          <w:rPr>
            <w:noProof/>
            <w:webHidden/>
          </w:rPr>
          <w:fldChar w:fldCharType="separate"/>
        </w:r>
        <w:r w:rsidR="00924490">
          <w:rPr>
            <w:noProof/>
            <w:webHidden/>
          </w:rPr>
          <w:t>23</w:t>
        </w:r>
        <w:r w:rsidR="00DB0F73">
          <w:rPr>
            <w:noProof/>
            <w:webHidden/>
          </w:rPr>
          <w:fldChar w:fldCharType="end"/>
        </w:r>
      </w:hyperlink>
    </w:p>
    <w:p w14:paraId="3B1DFD34" w14:textId="77777777" w:rsidR="00DB0F73" w:rsidRDefault="007C7B54" w:rsidP="00DB0F73">
      <w:pPr>
        <w:pStyle w:val="TOC2"/>
        <w:rPr>
          <w:rFonts w:asciiTheme="minorHAnsi" w:eastAsiaTheme="minorEastAsia" w:hAnsiTheme="minorHAnsi"/>
          <w:noProof/>
          <w:sz w:val="22"/>
        </w:rPr>
      </w:pPr>
      <w:hyperlink w:anchor="_Toc399937837" w:history="1">
        <w:r w:rsidR="00DB0F73" w:rsidRPr="00827CAE">
          <w:rPr>
            <w:rStyle w:val="Hyperlink"/>
            <w:noProof/>
          </w:rPr>
          <w:t>alsa-lib (version 1.0.28):</w:t>
        </w:r>
        <w:r w:rsidR="00DB0F73">
          <w:rPr>
            <w:noProof/>
            <w:webHidden/>
          </w:rPr>
          <w:tab/>
        </w:r>
        <w:r w:rsidR="00DB0F73">
          <w:rPr>
            <w:noProof/>
            <w:webHidden/>
          </w:rPr>
          <w:fldChar w:fldCharType="begin"/>
        </w:r>
        <w:r w:rsidR="00DB0F73">
          <w:rPr>
            <w:noProof/>
            <w:webHidden/>
          </w:rPr>
          <w:instrText xml:space="preserve"> PAGEREF _Toc399937837 \h </w:instrText>
        </w:r>
        <w:r w:rsidR="00DB0F73">
          <w:rPr>
            <w:noProof/>
            <w:webHidden/>
          </w:rPr>
        </w:r>
        <w:r w:rsidR="00DB0F73">
          <w:rPr>
            <w:noProof/>
            <w:webHidden/>
          </w:rPr>
          <w:fldChar w:fldCharType="separate"/>
        </w:r>
        <w:r w:rsidR="00924490">
          <w:rPr>
            <w:noProof/>
            <w:webHidden/>
          </w:rPr>
          <w:t>23</w:t>
        </w:r>
        <w:r w:rsidR="00DB0F73">
          <w:rPr>
            <w:noProof/>
            <w:webHidden/>
          </w:rPr>
          <w:fldChar w:fldCharType="end"/>
        </w:r>
      </w:hyperlink>
    </w:p>
    <w:p w14:paraId="08877CE0" w14:textId="77777777" w:rsidR="00DB0F73" w:rsidRDefault="007C7B54" w:rsidP="00DB0F73">
      <w:pPr>
        <w:pStyle w:val="TOC2"/>
        <w:rPr>
          <w:rFonts w:asciiTheme="minorHAnsi" w:eastAsiaTheme="minorEastAsia" w:hAnsiTheme="minorHAnsi"/>
          <w:noProof/>
          <w:sz w:val="22"/>
        </w:rPr>
      </w:pPr>
      <w:hyperlink w:anchor="_Toc399937838" w:history="1">
        <w:r w:rsidR="00DB0F73" w:rsidRPr="00827CAE">
          <w:rPr>
            <w:rStyle w:val="Hyperlink"/>
            <w:noProof/>
          </w:rPr>
          <w:t>amqp-1.4.6</w:t>
        </w:r>
        <w:r w:rsidR="00DB0F73">
          <w:rPr>
            <w:noProof/>
            <w:webHidden/>
          </w:rPr>
          <w:tab/>
        </w:r>
        <w:r w:rsidR="00DB0F73">
          <w:rPr>
            <w:noProof/>
            <w:webHidden/>
          </w:rPr>
          <w:fldChar w:fldCharType="begin"/>
        </w:r>
        <w:r w:rsidR="00DB0F73">
          <w:rPr>
            <w:noProof/>
            <w:webHidden/>
          </w:rPr>
          <w:instrText xml:space="preserve"> PAGEREF _Toc399937838 \h </w:instrText>
        </w:r>
        <w:r w:rsidR="00DB0F73">
          <w:rPr>
            <w:noProof/>
            <w:webHidden/>
          </w:rPr>
        </w:r>
        <w:r w:rsidR="00DB0F73">
          <w:rPr>
            <w:noProof/>
            <w:webHidden/>
          </w:rPr>
          <w:fldChar w:fldCharType="separate"/>
        </w:r>
        <w:r w:rsidR="00924490">
          <w:rPr>
            <w:noProof/>
            <w:webHidden/>
          </w:rPr>
          <w:t>23</w:t>
        </w:r>
        <w:r w:rsidR="00DB0F73">
          <w:rPr>
            <w:noProof/>
            <w:webHidden/>
          </w:rPr>
          <w:fldChar w:fldCharType="end"/>
        </w:r>
      </w:hyperlink>
    </w:p>
    <w:p w14:paraId="50CE4DB4" w14:textId="77777777" w:rsidR="00DB0F73" w:rsidRDefault="007C7B54" w:rsidP="00DB0F73">
      <w:pPr>
        <w:pStyle w:val="TOC2"/>
        <w:rPr>
          <w:rFonts w:asciiTheme="minorHAnsi" w:eastAsiaTheme="minorEastAsia" w:hAnsiTheme="minorHAnsi"/>
          <w:noProof/>
          <w:sz w:val="22"/>
        </w:rPr>
      </w:pPr>
      <w:hyperlink w:anchor="_Toc399937839" w:history="1">
        <w:r w:rsidR="00DB0F73" w:rsidRPr="00827CAE">
          <w:rPr>
            <w:rStyle w:val="Hyperlink"/>
            <w:noProof/>
          </w:rPr>
          <w:t>anyjson-0.3.3</w:t>
        </w:r>
        <w:r w:rsidR="00DB0F73">
          <w:rPr>
            <w:noProof/>
            <w:webHidden/>
          </w:rPr>
          <w:tab/>
        </w:r>
        <w:r w:rsidR="00DB0F73">
          <w:rPr>
            <w:noProof/>
            <w:webHidden/>
          </w:rPr>
          <w:fldChar w:fldCharType="begin"/>
        </w:r>
        <w:r w:rsidR="00DB0F73">
          <w:rPr>
            <w:noProof/>
            <w:webHidden/>
          </w:rPr>
          <w:instrText xml:space="preserve"> PAGEREF _Toc399937839 \h </w:instrText>
        </w:r>
        <w:r w:rsidR="00DB0F73">
          <w:rPr>
            <w:noProof/>
            <w:webHidden/>
          </w:rPr>
        </w:r>
        <w:r w:rsidR="00DB0F73">
          <w:rPr>
            <w:noProof/>
            <w:webHidden/>
          </w:rPr>
          <w:fldChar w:fldCharType="separate"/>
        </w:r>
        <w:r w:rsidR="00924490">
          <w:rPr>
            <w:noProof/>
            <w:webHidden/>
          </w:rPr>
          <w:t>24</w:t>
        </w:r>
        <w:r w:rsidR="00DB0F73">
          <w:rPr>
            <w:noProof/>
            <w:webHidden/>
          </w:rPr>
          <w:fldChar w:fldCharType="end"/>
        </w:r>
      </w:hyperlink>
    </w:p>
    <w:p w14:paraId="1587D24D" w14:textId="77777777" w:rsidR="00DB0F73" w:rsidRDefault="007C7B54" w:rsidP="00DB0F73">
      <w:pPr>
        <w:pStyle w:val="TOC2"/>
        <w:rPr>
          <w:rFonts w:asciiTheme="minorHAnsi" w:eastAsiaTheme="minorEastAsia" w:hAnsiTheme="minorHAnsi"/>
          <w:noProof/>
          <w:sz w:val="22"/>
        </w:rPr>
      </w:pPr>
      <w:hyperlink w:anchor="_Toc399937840" w:history="1">
        <w:r w:rsidR="00DB0F73" w:rsidRPr="00827CAE">
          <w:rPr>
            <w:rStyle w:val="Hyperlink"/>
            <w:noProof/>
          </w:rPr>
          <w:t>apache2 (version 2.4.10):</w:t>
        </w:r>
        <w:r w:rsidR="00DB0F73">
          <w:rPr>
            <w:noProof/>
            <w:webHidden/>
          </w:rPr>
          <w:tab/>
        </w:r>
        <w:r w:rsidR="00DB0F73">
          <w:rPr>
            <w:noProof/>
            <w:webHidden/>
          </w:rPr>
          <w:fldChar w:fldCharType="begin"/>
        </w:r>
        <w:r w:rsidR="00DB0F73">
          <w:rPr>
            <w:noProof/>
            <w:webHidden/>
          </w:rPr>
          <w:instrText xml:space="preserve"> PAGEREF _Toc399937840 \h </w:instrText>
        </w:r>
        <w:r w:rsidR="00DB0F73">
          <w:rPr>
            <w:noProof/>
            <w:webHidden/>
          </w:rPr>
        </w:r>
        <w:r w:rsidR="00DB0F73">
          <w:rPr>
            <w:noProof/>
            <w:webHidden/>
          </w:rPr>
          <w:fldChar w:fldCharType="separate"/>
        </w:r>
        <w:r w:rsidR="00924490">
          <w:rPr>
            <w:noProof/>
            <w:webHidden/>
          </w:rPr>
          <w:t>24</w:t>
        </w:r>
        <w:r w:rsidR="00DB0F73">
          <w:rPr>
            <w:noProof/>
            <w:webHidden/>
          </w:rPr>
          <w:fldChar w:fldCharType="end"/>
        </w:r>
      </w:hyperlink>
    </w:p>
    <w:p w14:paraId="169B9AA2" w14:textId="77777777" w:rsidR="00DB0F73" w:rsidRDefault="007C7B54" w:rsidP="00DB0F73">
      <w:pPr>
        <w:pStyle w:val="TOC2"/>
        <w:rPr>
          <w:rFonts w:asciiTheme="minorHAnsi" w:eastAsiaTheme="minorEastAsia" w:hAnsiTheme="minorHAnsi"/>
          <w:noProof/>
          <w:sz w:val="22"/>
        </w:rPr>
      </w:pPr>
      <w:hyperlink w:anchor="_Toc399937841" w:history="1">
        <w:r w:rsidR="00DB0F73" w:rsidRPr="00827CAE">
          <w:rPr>
            <w:rStyle w:val="Hyperlink"/>
            <w:noProof/>
          </w:rPr>
          <w:t>apparmor (version 2.8.0):</w:t>
        </w:r>
        <w:r w:rsidR="00DB0F73">
          <w:rPr>
            <w:noProof/>
            <w:webHidden/>
          </w:rPr>
          <w:tab/>
        </w:r>
        <w:r w:rsidR="00DB0F73">
          <w:rPr>
            <w:noProof/>
            <w:webHidden/>
          </w:rPr>
          <w:fldChar w:fldCharType="begin"/>
        </w:r>
        <w:r w:rsidR="00DB0F73">
          <w:rPr>
            <w:noProof/>
            <w:webHidden/>
          </w:rPr>
          <w:instrText xml:space="preserve"> PAGEREF _Toc399937841 \h </w:instrText>
        </w:r>
        <w:r w:rsidR="00DB0F73">
          <w:rPr>
            <w:noProof/>
            <w:webHidden/>
          </w:rPr>
        </w:r>
        <w:r w:rsidR="00DB0F73">
          <w:rPr>
            <w:noProof/>
            <w:webHidden/>
          </w:rPr>
          <w:fldChar w:fldCharType="separate"/>
        </w:r>
        <w:r w:rsidR="00924490">
          <w:rPr>
            <w:noProof/>
            <w:webHidden/>
          </w:rPr>
          <w:t>37</w:t>
        </w:r>
        <w:r w:rsidR="00DB0F73">
          <w:rPr>
            <w:noProof/>
            <w:webHidden/>
          </w:rPr>
          <w:fldChar w:fldCharType="end"/>
        </w:r>
      </w:hyperlink>
    </w:p>
    <w:p w14:paraId="6A87F757" w14:textId="77777777" w:rsidR="00DB0F73" w:rsidRDefault="007C7B54" w:rsidP="00DB0F73">
      <w:pPr>
        <w:pStyle w:val="TOC2"/>
        <w:rPr>
          <w:rFonts w:asciiTheme="minorHAnsi" w:eastAsiaTheme="minorEastAsia" w:hAnsiTheme="minorHAnsi"/>
          <w:noProof/>
          <w:sz w:val="22"/>
        </w:rPr>
      </w:pPr>
      <w:hyperlink w:anchor="_Toc399937842" w:history="1">
        <w:r w:rsidR="00DB0F73" w:rsidRPr="00827CAE">
          <w:rPr>
            <w:rStyle w:val="Hyperlink"/>
            <w:noProof/>
          </w:rPr>
          <w:t>apr (version 1.5.1):</w:t>
        </w:r>
        <w:r w:rsidR="00DB0F73">
          <w:rPr>
            <w:noProof/>
            <w:webHidden/>
          </w:rPr>
          <w:tab/>
        </w:r>
        <w:r w:rsidR="00DB0F73">
          <w:rPr>
            <w:noProof/>
            <w:webHidden/>
          </w:rPr>
          <w:fldChar w:fldCharType="begin"/>
        </w:r>
        <w:r w:rsidR="00DB0F73">
          <w:rPr>
            <w:noProof/>
            <w:webHidden/>
          </w:rPr>
          <w:instrText xml:space="preserve"> PAGEREF _Toc399937842 \h </w:instrText>
        </w:r>
        <w:r w:rsidR="00DB0F73">
          <w:rPr>
            <w:noProof/>
            <w:webHidden/>
          </w:rPr>
        </w:r>
        <w:r w:rsidR="00DB0F73">
          <w:rPr>
            <w:noProof/>
            <w:webHidden/>
          </w:rPr>
          <w:fldChar w:fldCharType="separate"/>
        </w:r>
        <w:r w:rsidR="00924490">
          <w:rPr>
            <w:noProof/>
            <w:webHidden/>
          </w:rPr>
          <w:t>40</w:t>
        </w:r>
        <w:r w:rsidR="00DB0F73">
          <w:rPr>
            <w:noProof/>
            <w:webHidden/>
          </w:rPr>
          <w:fldChar w:fldCharType="end"/>
        </w:r>
      </w:hyperlink>
    </w:p>
    <w:p w14:paraId="7D28B12C" w14:textId="77777777" w:rsidR="00DB0F73" w:rsidRDefault="007C7B54" w:rsidP="00DB0F73">
      <w:pPr>
        <w:pStyle w:val="TOC2"/>
        <w:rPr>
          <w:rFonts w:asciiTheme="minorHAnsi" w:eastAsiaTheme="minorEastAsia" w:hAnsiTheme="minorHAnsi"/>
          <w:noProof/>
          <w:sz w:val="22"/>
        </w:rPr>
      </w:pPr>
      <w:hyperlink w:anchor="_Toc399937843" w:history="1">
        <w:r w:rsidR="00DB0F73" w:rsidRPr="00827CAE">
          <w:rPr>
            <w:rStyle w:val="Hyperlink"/>
            <w:noProof/>
          </w:rPr>
          <w:t>apr-util (version 1.5.3):</w:t>
        </w:r>
        <w:r w:rsidR="00DB0F73">
          <w:rPr>
            <w:noProof/>
            <w:webHidden/>
          </w:rPr>
          <w:tab/>
        </w:r>
        <w:r w:rsidR="00DB0F73">
          <w:rPr>
            <w:noProof/>
            <w:webHidden/>
          </w:rPr>
          <w:fldChar w:fldCharType="begin"/>
        </w:r>
        <w:r w:rsidR="00DB0F73">
          <w:rPr>
            <w:noProof/>
            <w:webHidden/>
          </w:rPr>
          <w:instrText xml:space="preserve"> PAGEREF _Toc399937843 \h </w:instrText>
        </w:r>
        <w:r w:rsidR="00DB0F73">
          <w:rPr>
            <w:noProof/>
            <w:webHidden/>
          </w:rPr>
        </w:r>
        <w:r w:rsidR="00DB0F73">
          <w:rPr>
            <w:noProof/>
            <w:webHidden/>
          </w:rPr>
          <w:fldChar w:fldCharType="separate"/>
        </w:r>
        <w:r w:rsidR="00924490">
          <w:rPr>
            <w:noProof/>
            <w:webHidden/>
          </w:rPr>
          <w:t>42</w:t>
        </w:r>
        <w:r w:rsidR="00DB0F73">
          <w:rPr>
            <w:noProof/>
            <w:webHidden/>
          </w:rPr>
          <w:fldChar w:fldCharType="end"/>
        </w:r>
      </w:hyperlink>
    </w:p>
    <w:p w14:paraId="1D21ECC2" w14:textId="77777777" w:rsidR="00DB0F73" w:rsidRDefault="007C7B54" w:rsidP="00DB0F73">
      <w:pPr>
        <w:pStyle w:val="TOC2"/>
        <w:rPr>
          <w:rFonts w:asciiTheme="minorHAnsi" w:eastAsiaTheme="minorEastAsia" w:hAnsiTheme="minorHAnsi"/>
          <w:noProof/>
          <w:sz w:val="22"/>
        </w:rPr>
      </w:pPr>
      <w:hyperlink w:anchor="_Toc399937844" w:history="1">
        <w:r w:rsidR="00DB0F73" w:rsidRPr="00827CAE">
          <w:rPr>
            <w:rStyle w:val="Hyperlink"/>
            <w:noProof/>
          </w:rPr>
          <w:t>apt (version 1.0.6):</w:t>
        </w:r>
        <w:r w:rsidR="00DB0F73">
          <w:rPr>
            <w:noProof/>
            <w:webHidden/>
          </w:rPr>
          <w:tab/>
        </w:r>
        <w:r w:rsidR="00DB0F73">
          <w:rPr>
            <w:noProof/>
            <w:webHidden/>
          </w:rPr>
          <w:fldChar w:fldCharType="begin"/>
        </w:r>
        <w:r w:rsidR="00DB0F73">
          <w:rPr>
            <w:noProof/>
            <w:webHidden/>
          </w:rPr>
          <w:instrText xml:space="preserve"> PAGEREF _Toc399937844 \h </w:instrText>
        </w:r>
        <w:r w:rsidR="00DB0F73">
          <w:rPr>
            <w:noProof/>
            <w:webHidden/>
          </w:rPr>
        </w:r>
        <w:r w:rsidR="00DB0F73">
          <w:rPr>
            <w:noProof/>
            <w:webHidden/>
          </w:rPr>
          <w:fldChar w:fldCharType="separate"/>
        </w:r>
        <w:r w:rsidR="00924490">
          <w:rPr>
            <w:noProof/>
            <w:webHidden/>
          </w:rPr>
          <w:t>52</w:t>
        </w:r>
        <w:r w:rsidR="00DB0F73">
          <w:rPr>
            <w:noProof/>
            <w:webHidden/>
          </w:rPr>
          <w:fldChar w:fldCharType="end"/>
        </w:r>
      </w:hyperlink>
    </w:p>
    <w:p w14:paraId="3984870C" w14:textId="77777777" w:rsidR="00DB0F73" w:rsidRDefault="007C7B54" w:rsidP="00DB0F73">
      <w:pPr>
        <w:pStyle w:val="TOC2"/>
        <w:rPr>
          <w:rFonts w:asciiTheme="minorHAnsi" w:eastAsiaTheme="minorEastAsia" w:hAnsiTheme="minorHAnsi"/>
          <w:noProof/>
          <w:sz w:val="22"/>
        </w:rPr>
      </w:pPr>
      <w:hyperlink w:anchor="_Toc399937845" w:history="1">
        <w:r w:rsidR="00DB0F73" w:rsidRPr="00827CAE">
          <w:rPr>
            <w:rStyle w:val="Hyperlink"/>
            <w:noProof/>
          </w:rPr>
          <w:t>aptitude (version 0.6.11):</w:t>
        </w:r>
        <w:r w:rsidR="00DB0F73">
          <w:rPr>
            <w:noProof/>
            <w:webHidden/>
          </w:rPr>
          <w:tab/>
        </w:r>
        <w:r w:rsidR="00DB0F73">
          <w:rPr>
            <w:noProof/>
            <w:webHidden/>
          </w:rPr>
          <w:fldChar w:fldCharType="begin"/>
        </w:r>
        <w:r w:rsidR="00DB0F73">
          <w:rPr>
            <w:noProof/>
            <w:webHidden/>
          </w:rPr>
          <w:instrText xml:space="preserve"> PAGEREF _Toc399937845 \h </w:instrText>
        </w:r>
        <w:r w:rsidR="00DB0F73">
          <w:rPr>
            <w:noProof/>
            <w:webHidden/>
          </w:rPr>
        </w:r>
        <w:r w:rsidR="00DB0F73">
          <w:rPr>
            <w:noProof/>
            <w:webHidden/>
          </w:rPr>
          <w:fldChar w:fldCharType="separate"/>
        </w:r>
        <w:r w:rsidR="00924490">
          <w:rPr>
            <w:noProof/>
            <w:webHidden/>
          </w:rPr>
          <w:t>52</w:t>
        </w:r>
        <w:r w:rsidR="00DB0F73">
          <w:rPr>
            <w:noProof/>
            <w:webHidden/>
          </w:rPr>
          <w:fldChar w:fldCharType="end"/>
        </w:r>
      </w:hyperlink>
    </w:p>
    <w:p w14:paraId="2C3DB685" w14:textId="77777777" w:rsidR="00DB0F73" w:rsidRDefault="007C7B54" w:rsidP="00DB0F73">
      <w:pPr>
        <w:pStyle w:val="TOC2"/>
        <w:rPr>
          <w:rFonts w:asciiTheme="minorHAnsi" w:eastAsiaTheme="minorEastAsia" w:hAnsiTheme="minorHAnsi"/>
          <w:noProof/>
          <w:sz w:val="22"/>
        </w:rPr>
      </w:pPr>
      <w:hyperlink w:anchor="_Toc399937846" w:history="1">
        <w:r w:rsidR="00DB0F73" w:rsidRPr="00827CAE">
          <w:rPr>
            <w:rStyle w:val="Hyperlink"/>
            <w:noProof/>
          </w:rPr>
          <w:t>apt-xapian-index (version 0.46):</w:t>
        </w:r>
        <w:r w:rsidR="00DB0F73">
          <w:rPr>
            <w:noProof/>
            <w:webHidden/>
          </w:rPr>
          <w:tab/>
        </w:r>
        <w:r w:rsidR="00DB0F73">
          <w:rPr>
            <w:noProof/>
            <w:webHidden/>
          </w:rPr>
          <w:fldChar w:fldCharType="begin"/>
        </w:r>
        <w:r w:rsidR="00DB0F73">
          <w:rPr>
            <w:noProof/>
            <w:webHidden/>
          </w:rPr>
          <w:instrText xml:space="preserve"> PAGEREF _Toc399937846 \h </w:instrText>
        </w:r>
        <w:r w:rsidR="00DB0F73">
          <w:rPr>
            <w:noProof/>
            <w:webHidden/>
          </w:rPr>
        </w:r>
        <w:r w:rsidR="00DB0F73">
          <w:rPr>
            <w:noProof/>
            <w:webHidden/>
          </w:rPr>
          <w:fldChar w:fldCharType="separate"/>
        </w:r>
        <w:r w:rsidR="00924490">
          <w:rPr>
            <w:noProof/>
            <w:webHidden/>
          </w:rPr>
          <w:t>53</w:t>
        </w:r>
        <w:r w:rsidR="00DB0F73">
          <w:rPr>
            <w:noProof/>
            <w:webHidden/>
          </w:rPr>
          <w:fldChar w:fldCharType="end"/>
        </w:r>
      </w:hyperlink>
    </w:p>
    <w:p w14:paraId="568FDA04" w14:textId="77777777" w:rsidR="00DB0F73" w:rsidRDefault="007C7B54" w:rsidP="00DB0F73">
      <w:pPr>
        <w:pStyle w:val="TOC2"/>
        <w:rPr>
          <w:rFonts w:asciiTheme="minorHAnsi" w:eastAsiaTheme="minorEastAsia" w:hAnsiTheme="minorHAnsi"/>
          <w:noProof/>
          <w:sz w:val="22"/>
        </w:rPr>
      </w:pPr>
      <w:hyperlink w:anchor="_Toc399937847" w:history="1">
        <w:r w:rsidR="00DB0F73" w:rsidRPr="00827CAE">
          <w:rPr>
            <w:rStyle w:val="Hyperlink"/>
            <w:noProof/>
          </w:rPr>
          <w:t>arping (version 2.11):</w:t>
        </w:r>
        <w:r w:rsidR="00DB0F73">
          <w:rPr>
            <w:noProof/>
            <w:webHidden/>
          </w:rPr>
          <w:tab/>
        </w:r>
        <w:r w:rsidR="00DB0F73">
          <w:rPr>
            <w:noProof/>
            <w:webHidden/>
          </w:rPr>
          <w:fldChar w:fldCharType="begin"/>
        </w:r>
        <w:r w:rsidR="00DB0F73">
          <w:rPr>
            <w:noProof/>
            <w:webHidden/>
          </w:rPr>
          <w:instrText xml:space="preserve"> PAGEREF _Toc399937847 \h </w:instrText>
        </w:r>
        <w:r w:rsidR="00DB0F73">
          <w:rPr>
            <w:noProof/>
            <w:webHidden/>
          </w:rPr>
        </w:r>
        <w:r w:rsidR="00DB0F73">
          <w:rPr>
            <w:noProof/>
            <w:webHidden/>
          </w:rPr>
          <w:fldChar w:fldCharType="separate"/>
        </w:r>
        <w:r w:rsidR="00924490">
          <w:rPr>
            <w:noProof/>
            <w:webHidden/>
          </w:rPr>
          <w:t>53</w:t>
        </w:r>
        <w:r w:rsidR="00DB0F73">
          <w:rPr>
            <w:noProof/>
            <w:webHidden/>
          </w:rPr>
          <w:fldChar w:fldCharType="end"/>
        </w:r>
      </w:hyperlink>
    </w:p>
    <w:p w14:paraId="67ABB327" w14:textId="77777777" w:rsidR="00DB0F73" w:rsidRDefault="007C7B54" w:rsidP="00DB0F73">
      <w:pPr>
        <w:pStyle w:val="TOC2"/>
        <w:rPr>
          <w:rFonts w:asciiTheme="minorHAnsi" w:eastAsiaTheme="minorEastAsia" w:hAnsiTheme="minorHAnsi"/>
          <w:noProof/>
          <w:sz w:val="22"/>
        </w:rPr>
      </w:pPr>
      <w:hyperlink w:anchor="_Toc399937848" w:history="1">
        <w:r w:rsidR="00DB0F73" w:rsidRPr="00827CAE">
          <w:rPr>
            <w:rStyle w:val="Hyperlink"/>
            <w:noProof/>
          </w:rPr>
          <w:t>ASM</w:t>
        </w:r>
        <w:r w:rsidR="00DB0F73">
          <w:rPr>
            <w:noProof/>
            <w:webHidden/>
          </w:rPr>
          <w:tab/>
        </w:r>
        <w:r w:rsidR="00DB0F73">
          <w:rPr>
            <w:noProof/>
            <w:webHidden/>
          </w:rPr>
          <w:fldChar w:fldCharType="begin"/>
        </w:r>
        <w:r w:rsidR="00DB0F73">
          <w:rPr>
            <w:noProof/>
            <w:webHidden/>
          </w:rPr>
          <w:instrText xml:space="preserve"> PAGEREF _Toc399937848 \h </w:instrText>
        </w:r>
        <w:r w:rsidR="00DB0F73">
          <w:rPr>
            <w:noProof/>
            <w:webHidden/>
          </w:rPr>
        </w:r>
        <w:r w:rsidR="00DB0F73">
          <w:rPr>
            <w:noProof/>
            <w:webHidden/>
          </w:rPr>
          <w:fldChar w:fldCharType="separate"/>
        </w:r>
        <w:r w:rsidR="00924490">
          <w:rPr>
            <w:noProof/>
            <w:webHidden/>
          </w:rPr>
          <w:t>54</w:t>
        </w:r>
        <w:r w:rsidR="00DB0F73">
          <w:rPr>
            <w:noProof/>
            <w:webHidden/>
          </w:rPr>
          <w:fldChar w:fldCharType="end"/>
        </w:r>
      </w:hyperlink>
    </w:p>
    <w:p w14:paraId="4104C7FE" w14:textId="77777777" w:rsidR="00DB0F73" w:rsidRDefault="007C7B54" w:rsidP="00DB0F73">
      <w:pPr>
        <w:pStyle w:val="TOC2"/>
        <w:rPr>
          <w:rFonts w:asciiTheme="minorHAnsi" w:eastAsiaTheme="minorEastAsia" w:hAnsiTheme="minorHAnsi"/>
          <w:noProof/>
          <w:sz w:val="22"/>
        </w:rPr>
      </w:pPr>
      <w:hyperlink w:anchor="_Toc399937849" w:history="1">
        <w:r w:rsidR="00DB0F73" w:rsidRPr="00827CAE">
          <w:rPr>
            <w:rStyle w:val="Hyperlink"/>
            <w:noProof/>
          </w:rPr>
          <w:t>attr (version 2.4.47):</w:t>
        </w:r>
        <w:r w:rsidR="00DB0F73">
          <w:rPr>
            <w:noProof/>
            <w:webHidden/>
          </w:rPr>
          <w:tab/>
        </w:r>
        <w:r w:rsidR="00DB0F73">
          <w:rPr>
            <w:noProof/>
            <w:webHidden/>
          </w:rPr>
          <w:fldChar w:fldCharType="begin"/>
        </w:r>
        <w:r w:rsidR="00DB0F73">
          <w:rPr>
            <w:noProof/>
            <w:webHidden/>
          </w:rPr>
          <w:instrText xml:space="preserve"> PAGEREF _Toc399937849 \h </w:instrText>
        </w:r>
        <w:r w:rsidR="00DB0F73">
          <w:rPr>
            <w:noProof/>
            <w:webHidden/>
          </w:rPr>
        </w:r>
        <w:r w:rsidR="00DB0F73">
          <w:rPr>
            <w:noProof/>
            <w:webHidden/>
          </w:rPr>
          <w:fldChar w:fldCharType="separate"/>
        </w:r>
        <w:r w:rsidR="00924490">
          <w:rPr>
            <w:noProof/>
            <w:webHidden/>
          </w:rPr>
          <w:t>54</w:t>
        </w:r>
        <w:r w:rsidR="00DB0F73">
          <w:rPr>
            <w:noProof/>
            <w:webHidden/>
          </w:rPr>
          <w:fldChar w:fldCharType="end"/>
        </w:r>
      </w:hyperlink>
    </w:p>
    <w:p w14:paraId="6F793988" w14:textId="77777777" w:rsidR="00DB0F73" w:rsidRDefault="007C7B54" w:rsidP="00DB0F73">
      <w:pPr>
        <w:pStyle w:val="TOC2"/>
        <w:rPr>
          <w:rFonts w:asciiTheme="minorHAnsi" w:eastAsiaTheme="minorEastAsia" w:hAnsiTheme="minorHAnsi"/>
          <w:noProof/>
          <w:sz w:val="22"/>
        </w:rPr>
      </w:pPr>
      <w:hyperlink w:anchor="_Toc399937850" w:history="1">
        <w:r w:rsidR="00DB0F73" w:rsidRPr="00827CAE">
          <w:rPr>
            <w:rStyle w:val="Hyperlink"/>
            <w:noProof/>
          </w:rPr>
          <w:t>audit (version 2.3.7):</w:t>
        </w:r>
        <w:r w:rsidR="00DB0F73">
          <w:rPr>
            <w:noProof/>
            <w:webHidden/>
          </w:rPr>
          <w:tab/>
        </w:r>
        <w:r w:rsidR="00DB0F73">
          <w:rPr>
            <w:noProof/>
            <w:webHidden/>
          </w:rPr>
          <w:fldChar w:fldCharType="begin"/>
        </w:r>
        <w:r w:rsidR="00DB0F73">
          <w:rPr>
            <w:noProof/>
            <w:webHidden/>
          </w:rPr>
          <w:instrText xml:space="preserve"> PAGEREF _Toc399937850 \h </w:instrText>
        </w:r>
        <w:r w:rsidR="00DB0F73">
          <w:rPr>
            <w:noProof/>
            <w:webHidden/>
          </w:rPr>
        </w:r>
        <w:r w:rsidR="00DB0F73">
          <w:rPr>
            <w:noProof/>
            <w:webHidden/>
          </w:rPr>
          <w:fldChar w:fldCharType="separate"/>
        </w:r>
        <w:r w:rsidR="00924490">
          <w:rPr>
            <w:noProof/>
            <w:webHidden/>
          </w:rPr>
          <w:t>55</w:t>
        </w:r>
        <w:r w:rsidR="00DB0F73">
          <w:rPr>
            <w:noProof/>
            <w:webHidden/>
          </w:rPr>
          <w:fldChar w:fldCharType="end"/>
        </w:r>
      </w:hyperlink>
    </w:p>
    <w:p w14:paraId="18A10394" w14:textId="77777777" w:rsidR="00DB0F73" w:rsidRDefault="007C7B54" w:rsidP="00DB0F73">
      <w:pPr>
        <w:pStyle w:val="TOC2"/>
        <w:rPr>
          <w:rFonts w:asciiTheme="minorHAnsi" w:eastAsiaTheme="minorEastAsia" w:hAnsiTheme="minorHAnsi"/>
          <w:noProof/>
          <w:sz w:val="22"/>
        </w:rPr>
      </w:pPr>
      <w:hyperlink w:anchor="_Toc399937851" w:history="1">
        <w:r w:rsidR="00DB0F73" w:rsidRPr="00827CAE">
          <w:rPr>
            <w:rStyle w:val="Hyperlink"/>
            <w:noProof/>
          </w:rPr>
          <w:t>augeas (version 1.0.0):</w:t>
        </w:r>
        <w:r w:rsidR="00DB0F73">
          <w:rPr>
            <w:noProof/>
            <w:webHidden/>
          </w:rPr>
          <w:tab/>
        </w:r>
        <w:r w:rsidR="00DB0F73">
          <w:rPr>
            <w:noProof/>
            <w:webHidden/>
          </w:rPr>
          <w:fldChar w:fldCharType="begin"/>
        </w:r>
        <w:r w:rsidR="00DB0F73">
          <w:rPr>
            <w:noProof/>
            <w:webHidden/>
          </w:rPr>
          <w:instrText xml:space="preserve"> PAGEREF _Toc399937851 \h </w:instrText>
        </w:r>
        <w:r w:rsidR="00DB0F73">
          <w:rPr>
            <w:noProof/>
            <w:webHidden/>
          </w:rPr>
        </w:r>
        <w:r w:rsidR="00DB0F73">
          <w:rPr>
            <w:noProof/>
            <w:webHidden/>
          </w:rPr>
          <w:fldChar w:fldCharType="separate"/>
        </w:r>
        <w:r w:rsidR="00924490">
          <w:rPr>
            <w:noProof/>
            <w:webHidden/>
          </w:rPr>
          <w:t>55</w:t>
        </w:r>
        <w:r w:rsidR="00DB0F73">
          <w:rPr>
            <w:noProof/>
            <w:webHidden/>
          </w:rPr>
          <w:fldChar w:fldCharType="end"/>
        </w:r>
      </w:hyperlink>
    </w:p>
    <w:p w14:paraId="74131144" w14:textId="77777777" w:rsidR="00DB0F73" w:rsidRDefault="007C7B54" w:rsidP="00DB0F73">
      <w:pPr>
        <w:pStyle w:val="TOC2"/>
        <w:rPr>
          <w:rFonts w:asciiTheme="minorHAnsi" w:eastAsiaTheme="minorEastAsia" w:hAnsiTheme="minorHAnsi"/>
          <w:noProof/>
          <w:sz w:val="22"/>
        </w:rPr>
      </w:pPr>
      <w:hyperlink w:anchor="_Toc399937852" w:history="1">
        <w:r w:rsidR="00DB0F73" w:rsidRPr="00827CAE">
          <w:rPr>
            <w:rStyle w:val="Hyperlink"/>
            <w:noProof/>
          </w:rPr>
          <w:t>autogen (version 5.18.3):</w:t>
        </w:r>
        <w:r w:rsidR="00DB0F73">
          <w:rPr>
            <w:noProof/>
            <w:webHidden/>
          </w:rPr>
          <w:tab/>
        </w:r>
        <w:r w:rsidR="00DB0F73">
          <w:rPr>
            <w:noProof/>
            <w:webHidden/>
          </w:rPr>
          <w:fldChar w:fldCharType="begin"/>
        </w:r>
        <w:r w:rsidR="00DB0F73">
          <w:rPr>
            <w:noProof/>
            <w:webHidden/>
          </w:rPr>
          <w:instrText xml:space="preserve"> PAGEREF _Toc399937852 \h </w:instrText>
        </w:r>
        <w:r w:rsidR="00DB0F73">
          <w:rPr>
            <w:noProof/>
            <w:webHidden/>
          </w:rPr>
        </w:r>
        <w:r w:rsidR="00DB0F73">
          <w:rPr>
            <w:noProof/>
            <w:webHidden/>
          </w:rPr>
          <w:fldChar w:fldCharType="separate"/>
        </w:r>
        <w:r w:rsidR="00924490">
          <w:rPr>
            <w:noProof/>
            <w:webHidden/>
          </w:rPr>
          <w:t>57</w:t>
        </w:r>
        <w:r w:rsidR="00DB0F73">
          <w:rPr>
            <w:noProof/>
            <w:webHidden/>
          </w:rPr>
          <w:fldChar w:fldCharType="end"/>
        </w:r>
      </w:hyperlink>
    </w:p>
    <w:p w14:paraId="1A8A4901" w14:textId="77777777" w:rsidR="00DB0F73" w:rsidRDefault="007C7B54" w:rsidP="00DB0F73">
      <w:pPr>
        <w:pStyle w:val="TOC2"/>
        <w:rPr>
          <w:rFonts w:asciiTheme="minorHAnsi" w:eastAsiaTheme="minorEastAsia" w:hAnsiTheme="minorHAnsi"/>
          <w:noProof/>
          <w:sz w:val="22"/>
        </w:rPr>
      </w:pPr>
      <w:hyperlink w:anchor="_Toc399937853" w:history="1">
        <w:r w:rsidR="00DB0F73" w:rsidRPr="00827CAE">
          <w:rPr>
            <w:rStyle w:val="Hyperlink"/>
            <w:noProof/>
          </w:rPr>
          <w:t>avahi (version 0.6.31):</w:t>
        </w:r>
        <w:r w:rsidR="00DB0F73">
          <w:rPr>
            <w:noProof/>
            <w:webHidden/>
          </w:rPr>
          <w:tab/>
        </w:r>
        <w:r w:rsidR="00DB0F73">
          <w:rPr>
            <w:noProof/>
            <w:webHidden/>
          </w:rPr>
          <w:fldChar w:fldCharType="begin"/>
        </w:r>
        <w:r w:rsidR="00DB0F73">
          <w:rPr>
            <w:noProof/>
            <w:webHidden/>
          </w:rPr>
          <w:instrText xml:space="preserve"> PAGEREF _Toc399937853 \h </w:instrText>
        </w:r>
        <w:r w:rsidR="00DB0F73">
          <w:rPr>
            <w:noProof/>
            <w:webHidden/>
          </w:rPr>
        </w:r>
        <w:r w:rsidR="00DB0F73">
          <w:rPr>
            <w:noProof/>
            <w:webHidden/>
          </w:rPr>
          <w:fldChar w:fldCharType="separate"/>
        </w:r>
        <w:r w:rsidR="00924490">
          <w:rPr>
            <w:noProof/>
            <w:webHidden/>
          </w:rPr>
          <w:t>59</w:t>
        </w:r>
        <w:r w:rsidR="00DB0F73">
          <w:rPr>
            <w:noProof/>
            <w:webHidden/>
          </w:rPr>
          <w:fldChar w:fldCharType="end"/>
        </w:r>
      </w:hyperlink>
    </w:p>
    <w:p w14:paraId="461F6309" w14:textId="77777777" w:rsidR="00DB0F73" w:rsidRDefault="007C7B54" w:rsidP="00DB0F73">
      <w:pPr>
        <w:pStyle w:val="TOC2"/>
        <w:rPr>
          <w:rFonts w:asciiTheme="minorHAnsi" w:eastAsiaTheme="minorEastAsia" w:hAnsiTheme="minorHAnsi"/>
          <w:noProof/>
          <w:sz w:val="22"/>
        </w:rPr>
      </w:pPr>
      <w:hyperlink w:anchor="_Toc399937854" w:history="1">
        <w:r w:rsidR="00DB0F73" w:rsidRPr="00827CAE">
          <w:rPr>
            <w:rStyle w:val="Hyperlink"/>
            <w:noProof/>
          </w:rPr>
          <w:t>AWT</w:t>
        </w:r>
        <w:r w:rsidR="00DB0F73">
          <w:rPr>
            <w:noProof/>
            <w:webHidden/>
          </w:rPr>
          <w:tab/>
        </w:r>
        <w:r w:rsidR="00DB0F73">
          <w:rPr>
            <w:noProof/>
            <w:webHidden/>
          </w:rPr>
          <w:fldChar w:fldCharType="begin"/>
        </w:r>
        <w:r w:rsidR="00DB0F73">
          <w:rPr>
            <w:noProof/>
            <w:webHidden/>
          </w:rPr>
          <w:instrText xml:space="preserve"> PAGEREF _Toc399937854 \h </w:instrText>
        </w:r>
        <w:r w:rsidR="00DB0F73">
          <w:rPr>
            <w:noProof/>
            <w:webHidden/>
          </w:rPr>
        </w:r>
        <w:r w:rsidR="00DB0F73">
          <w:rPr>
            <w:noProof/>
            <w:webHidden/>
          </w:rPr>
          <w:fldChar w:fldCharType="separate"/>
        </w:r>
        <w:r w:rsidR="00924490">
          <w:rPr>
            <w:noProof/>
            <w:webHidden/>
          </w:rPr>
          <w:t>61</w:t>
        </w:r>
        <w:r w:rsidR="00DB0F73">
          <w:rPr>
            <w:noProof/>
            <w:webHidden/>
          </w:rPr>
          <w:fldChar w:fldCharType="end"/>
        </w:r>
      </w:hyperlink>
    </w:p>
    <w:p w14:paraId="3D272889" w14:textId="77777777" w:rsidR="00DB0F73" w:rsidRDefault="007C7B54" w:rsidP="00DB0F73">
      <w:pPr>
        <w:pStyle w:val="TOC2"/>
        <w:rPr>
          <w:rFonts w:asciiTheme="minorHAnsi" w:eastAsiaTheme="minorEastAsia" w:hAnsiTheme="minorHAnsi"/>
          <w:noProof/>
          <w:sz w:val="22"/>
        </w:rPr>
      </w:pPr>
      <w:hyperlink w:anchor="_Toc399937855" w:history="1">
        <w:r w:rsidR="00DB0F73" w:rsidRPr="00827CAE">
          <w:rPr>
            <w:rStyle w:val="Hyperlink"/>
            <w:noProof/>
          </w:rPr>
          <w:t>Babel-1.3</w:t>
        </w:r>
        <w:r w:rsidR="00DB0F73">
          <w:rPr>
            <w:noProof/>
            <w:webHidden/>
          </w:rPr>
          <w:tab/>
        </w:r>
        <w:r w:rsidR="00DB0F73">
          <w:rPr>
            <w:noProof/>
            <w:webHidden/>
          </w:rPr>
          <w:fldChar w:fldCharType="begin"/>
        </w:r>
        <w:r w:rsidR="00DB0F73">
          <w:rPr>
            <w:noProof/>
            <w:webHidden/>
          </w:rPr>
          <w:instrText xml:space="preserve"> PAGEREF _Toc399937855 \h </w:instrText>
        </w:r>
        <w:r w:rsidR="00DB0F73">
          <w:rPr>
            <w:noProof/>
            <w:webHidden/>
          </w:rPr>
        </w:r>
        <w:r w:rsidR="00DB0F73">
          <w:rPr>
            <w:noProof/>
            <w:webHidden/>
          </w:rPr>
          <w:fldChar w:fldCharType="separate"/>
        </w:r>
        <w:r w:rsidR="00924490">
          <w:rPr>
            <w:noProof/>
            <w:webHidden/>
          </w:rPr>
          <w:t>80</w:t>
        </w:r>
        <w:r w:rsidR="00DB0F73">
          <w:rPr>
            <w:noProof/>
            <w:webHidden/>
          </w:rPr>
          <w:fldChar w:fldCharType="end"/>
        </w:r>
      </w:hyperlink>
    </w:p>
    <w:p w14:paraId="224AE890" w14:textId="77777777" w:rsidR="00DB0F73" w:rsidRDefault="007C7B54" w:rsidP="00DB0F73">
      <w:pPr>
        <w:pStyle w:val="TOC2"/>
        <w:rPr>
          <w:rFonts w:asciiTheme="minorHAnsi" w:eastAsiaTheme="minorEastAsia" w:hAnsiTheme="minorHAnsi"/>
          <w:noProof/>
          <w:sz w:val="22"/>
        </w:rPr>
      </w:pPr>
      <w:hyperlink w:anchor="_Toc399937856" w:history="1">
        <w:r w:rsidR="00DB0F73" w:rsidRPr="00827CAE">
          <w:rPr>
            <w:rStyle w:val="Hyperlink"/>
            <w:noProof/>
          </w:rPr>
          <w:t>base-files (version 7.3+hLinux4):</w:t>
        </w:r>
        <w:r w:rsidR="00DB0F73">
          <w:rPr>
            <w:noProof/>
            <w:webHidden/>
          </w:rPr>
          <w:tab/>
        </w:r>
        <w:r w:rsidR="00DB0F73">
          <w:rPr>
            <w:noProof/>
            <w:webHidden/>
          </w:rPr>
          <w:fldChar w:fldCharType="begin"/>
        </w:r>
        <w:r w:rsidR="00DB0F73">
          <w:rPr>
            <w:noProof/>
            <w:webHidden/>
          </w:rPr>
          <w:instrText xml:space="preserve"> PAGEREF _Toc399937856 \h </w:instrText>
        </w:r>
        <w:r w:rsidR="00DB0F73">
          <w:rPr>
            <w:noProof/>
            <w:webHidden/>
          </w:rPr>
        </w:r>
        <w:r w:rsidR="00DB0F73">
          <w:rPr>
            <w:noProof/>
            <w:webHidden/>
          </w:rPr>
          <w:fldChar w:fldCharType="separate"/>
        </w:r>
        <w:r w:rsidR="00924490">
          <w:rPr>
            <w:noProof/>
            <w:webHidden/>
          </w:rPr>
          <w:t>81</w:t>
        </w:r>
        <w:r w:rsidR="00DB0F73">
          <w:rPr>
            <w:noProof/>
            <w:webHidden/>
          </w:rPr>
          <w:fldChar w:fldCharType="end"/>
        </w:r>
      </w:hyperlink>
    </w:p>
    <w:p w14:paraId="2EC89928" w14:textId="77777777" w:rsidR="00DB0F73" w:rsidRDefault="007C7B54" w:rsidP="00DB0F73">
      <w:pPr>
        <w:pStyle w:val="TOC2"/>
        <w:rPr>
          <w:rFonts w:asciiTheme="minorHAnsi" w:eastAsiaTheme="minorEastAsia" w:hAnsiTheme="minorHAnsi"/>
          <w:noProof/>
          <w:sz w:val="22"/>
        </w:rPr>
      </w:pPr>
      <w:hyperlink w:anchor="_Toc399937857" w:history="1">
        <w:r w:rsidR="00DB0F73" w:rsidRPr="00827CAE">
          <w:rPr>
            <w:rStyle w:val="Hyperlink"/>
            <w:noProof/>
          </w:rPr>
          <w:t>base-passwd (version 3.5.28):</w:t>
        </w:r>
        <w:r w:rsidR="00DB0F73">
          <w:rPr>
            <w:noProof/>
            <w:webHidden/>
          </w:rPr>
          <w:tab/>
        </w:r>
        <w:r w:rsidR="00DB0F73">
          <w:rPr>
            <w:noProof/>
            <w:webHidden/>
          </w:rPr>
          <w:fldChar w:fldCharType="begin"/>
        </w:r>
        <w:r w:rsidR="00DB0F73">
          <w:rPr>
            <w:noProof/>
            <w:webHidden/>
          </w:rPr>
          <w:instrText xml:space="preserve"> PAGEREF _Toc399937857 \h </w:instrText>
        </w:r>
        <w:r w:rsidR="00DB0F73">
          <w:rPr>
            <w:noProof/>
            <w:webHidden/>
          </w:rPr>
        </w:r>
        <w:r w:rsidR="00DB0F73">
          <w:rPr>
            <w:noProof/>
            <w:webHidden/>
          </w:rPr>
          <w:fldChar w:fldCharType="separate"/>
        </w:r>
        <w:r w:rsidR="00924490">
          <w:rPr>
            <w:noProof/>
            <w:webHidden/>
          </w:rPr>
          <w:t>83</w:t>
        </w:r>
        <w:r w:rsidR="00DB0F73">
          <w:rPr>
            <w:noProof/>
            <w:webHidden/>
          </w:rPr>
          <w:fldChar w:fldCharType="end"/>
        </w:r>
      </w:hyperlink>
    </w:p>
    <w:p w14:paraId="60A859E3" w14:textId="77777777" w:rsidR="00DB0F73" w:rsidRDefault="007C7B54" w:rsidP="00DB0F73">
      <w:pPr>
        <w:pStyle w:val="TOC2"/>
        <w:rPr>
          <w:rFonts w:asciiTheme="minorHAnsi" w:eastAsiaTheme="minorEastAsia" w:hAnsiTheme="minorHAnsi"/>
          <w:noProof/>
          <w:sz w:val="22"/>
        </w:rPr>
      </w:pPr>
      <w:hyperlink w:anchor="_Toc399937858" w:history="1">
        <w:r w:rsidR="00DB0F73" w:rsidRPr="00827CAE">
          <w:rPr>
            <w:rStyle w:val="Hyperlink"/>
            <w:noProof/>
          </w:rPr>
          <w:t>bash (version 4.3):</w:t>
        </w:r>
        <w:r w:rsidR="00DB0F73">
          <w:rPr>
            <w:noProof/>
            <w:webHidden/>
          </w:rPr>
          <w:tab/>
        </w:r>
        <w:r w:rsidR="00DB0F73">
          <w:rPr>
            <w:noProof/>
            <w:webHidden/>
          </w:rPr>
          <w:fldChar w:fldCharType="begin"/>
        </w:r>
        <w:r w:rsidR="00DB0F73">
          <w:rPr>
            <w:noProof/>
            <w:webHidden/>
          </w:rPr>
          <w:instrText xml:space="preserve"> PAGEREF _Toc399937858 \h </w:instrText>
        </w:r>
        <w:r w:rsidR="00DB0F73">
          <w:rPr>
            <w:noProof/>
            <w:webHidden/>
          </w:rPr>
        </w:r>
        <w:r w:rsidR="00DB0F73">
          <w:rPr>
            <w:noProof/>
            <w:webHidden/>
          </w:rPr>
          <w:fldChar w:fldCharType="separate"/>
        </w:r>
        <w:r w:rsidR="00924490">
          <w:rPr>
            <w:noProof/>
            <w:webHidden/>
          </w:rPr>
          <w:t>84</w:t>
        </w:r>
        <w:r w:rsidR="00DB0F73">
          <w:rPr>
            <w:noProof/>
            <w:webHidden/>
          </w:rPr>
          <w:fldChar w:fldCharType="end"/>
        </w:r>
      </w:hyperlink>
    </w:p>
    <w:p w14:paraId="358D48CF" w14:textId="77777777" w:rsidR="00DB0F73" w:rsidRDefault="007C7B54" w:rsidP="00DB0F73">
      <w:pPr>
        <w:pStyle w:val="TOC2"/>
        <w:rPr>
          <w:rFonts w:asciiTheme="minorHAnsi" w:eastAsiaTheme="minorEastAsia" w:hAnsiTheme="minorHAnsi"/>
          <w:noProof/>
          <w:sz w:val="22"/>
        </w:rPr>
      </w:pPr>
      <w:hyperlink w:anchor="_Toc399937859" w:history="1">
        <w:r w:rsidR="00DB0F73" w:rsidRPr="00827CAE">
          <w:rPr>
            <w:rStyle w:val="Hyperlink"/>
            <w:noProof/>
          </w:rPr>
          <w:t>bash (version 4.3):</w:t>
        </w:r>
        <w:r w:rsidR="00DB0F73">
          <w:rPr>
            <w:noProof/>
            <w:webHidden/>
          </w:rPr>
          <w:tab/>
        </w:r>
        <w:r w:rsidR="00DB0F73">
          <w:rPr>
            <w:noProof/>
            <w:webHidden/>
          </w:rPr>
          <w:fldChar w:fldCharType="begin"/>
        </w:r>
        <w:r w:rsidR="00DB0F73">
          <w:rPr>
            <w:noProof/>
            <w:webHidden/>
          </w:rPr>
          <w:instrText xml:space="preserve"> PAGEREF _Toc399937859 \h </w:instrText>
        </w:r>
        <w:r w:rsidR="00DB0F73">
          <w:rPr>
            <w:noProof/>
            <w:webHidden/>
          </w:rPr>
        </w:r>
        <w:r w:rsidR="00DB0F73">
          <w:rPr>
            <w:noProof/>
            <w:webHidden/>
          </w:rPr>
          <w:fldChar w:fldCharType="separate"/>
        </w:r>
        <w:r w:rsidR="00924490">
          <w:rPr>
            <w:noProof/>
            <w:webHidden/>
          </w:rPr>
          <w:t>87</w:t>
        </w:r>
        <w:r w:rsidR="00DB0F73">
          <w:rPr>
            <w:noProof/>
            <w:webHidden/>
          </w:rPr>
          <w:fldChar w:fldCharType="end"/>
        </w:r>
      </w:hyperlink>
    </w:p>
    <w:p w14:paraId="082F03E5" w14:textId="77777777" w:rsidR="00DB0F73" w:rsidRDefault="007C7B54" w:rsidP="00DB0F73">
      <w:pPr>
        <w:pStyle w:val="TOC2"/>
        <w:rPr>
          <w:rFonts w:asciiTheme="minorHAnsi" w:eastAsiaTheme="minorEastAsia" w:hAnsiTheme="minorHAnsi"/>
          <w:noProof/>
          <w:sz w:val="22"/>
        </w:rPr>
      </w:pPr>
      <w:hyperlink w:anchor="_Toc399937860" w:history="1">
        <w:r w:rsidR="00DB0F73" w:rsidRPr="00827CAE">
          <w:rPr>
            <w:rStyle w:val="Hyperlink"/>
            <w:noProof/>
          </w:rPr>
          <w:t>bash-completion (version 2.1):</w:t>
        </w:r>
        <w:r w:rsidR="00DB0F73">
          <w:rPr>
            <w:noProof/>
            <w:webHidden/>
          </w:rPr>
          <w:tab/>
        </w:r>
        <w:r w:rsidR="00DB0F73">
          <w:rPr>
            <w:noProof/>
            <w:webHidden/>
          </w:rPr>
          <w:fldChar w:fldCharType="begin"/>
        </w:r>
        <w:r w:rsidR="00DB0F73">
          <w:rPr>
            <w:noProof/>
            <w:webHidden/>
          </w:rPr>
          <w:instrText xml:space="preserve"> PAGEREF _Toc399937860 \h </w:instrText>
        </w:r>
        <w:r w:rsidR="00DB0F73">
          <w:rPr>
            <w:noProof/>
            <w:webHidden/>
          </w:rPr>
        </w:r>
        <w:r w:rsidR="00DB0F73">
          <w:rPr>
            <w:noProof/>
            <w:webHidden/>
          </w:rPr>
          <w:fldChar w:fldCharType="separate"/>
        </w:r>
        <w:r w:rsidR="00924490">
          <w:rPr>
            <w:noProof/>
            <w:webHidden/>
          </w:rPr>
          <w:t>91</w:t>
        </w:r>
        <w:r w:rsidR="00DB0F73">
          <w:rPr>
            <w:noProof/>
            <w:webHidden/>
          </w:rPr>
          <w:fldChar w:fldCharType="end"/>
        </w:r>
      </w:hyperlink>
    </w:p>
    <w:p w14:paraId="0EB521BD" w14:textId="77777777" w:rsidR="00DB0F73" w:rsidRDefault="007C7B54" w:rsidP="00DB0F73">
      <w:pPr>
        <w:pStyle w:val="TOC2"/>
        <w:rPr>
          <w:rFonts w:asciiTheme="minorHAnsi" w:eastAsiaTheme="minorEastAsia" w:hAnsiTheme="minorHAnsi"/>
          <w:noProof/>
          <w:sz w:val="22"/>
        </w:rPr>
      </w:pPr>
      <w:hyperlink w:anchor="_Toc399937861" w:history="1">
        <w:r w:rsidR="00DB0F73" w:rsidRPr="00827CAE">
          <w:rPr>
            <w:rStyle w:val="Hyperlink"/>
            <w:noProof/>
          </w:rPr>
          <w:t>beautifulsoup4-4.3.2</w:t>
        </w:r>
        <w:r w:rsidR="00DB0F73">
          <w:rPr>
            <w:noProof/>
            <w:webHidden/>
          </w:rPr>
          <w:tab/>
        </w:r>
        <w:r w:rsidR="00DB0F73">
          <w:rPr>
            <w:noProof/>
            <w:webHidden/>
          </w:rPr>
          <w:fldChar w:fldCharType="begin"/>
        </w:r>
        <w:r w:rsidR="00DB0F73">
          <w:rPr>
            <w:noProof/>
            <w:webHidden/>
          </w:rPr>
          <w:instrText xml:space="preserve"> PAGEREF _Toc399937861 \h </w:instrText>
        </w:r>
        <w:r w:rsidR="00DB0F73">
          <w:rPr>
            <w:noProof/>
            <w:webHidden/>
          </w:rPr>
        </w:r>
        <w:r w:rsidR="00DB0F73">
          <w:rPr>
            <w:noProof/>
            <w:webHidden/>
          </w:rPr>
          <w:fldChar w:fldCharType="separate"/>
        </w:r>
        <w:r w:rsidR="00924490">
          <w:rPr>
            <w:noProof/>
            <w:webHidden/>
          </w:rPr>
          <w:t>91</w:t>
        </w:r>
        <w:r w:rsidR="00DB0F73">
          <w:rPr>
            <w:noProof/>
            <w:webHidden/>
          </w:rPr>
          <w:fldChar w:fldCharType="end"/>
        </w:r>
      </w:hyperlink>
    </w:p>
    <w:p w14:paraId="55DC1651" w14:textId="77777777" w:rsidR="00DB0F73" w:rsidRDefault="007C7B54" w:rsidP="00DB0F73">
      <w:pPr>
        <w:pStyle w:val="TOC2"/>
        <w:rPr>
          <w:rFonts w:asciiTheme="minorHAnsi" w:eastAsiaTheme="minorEastAsia" w:hAnsiTheme="minorHAnsi"/>
          <w:noProof/>
          <w:sz w:val="22"/>
        </w:rPr>
      </w:pPr>
      <w:hyperlink w:anchor="_Toc399937862" w:history="1">
        <w:r w:rsidR="00DB0F73" w:rsidRPr="00827CAE">
          <w:rPr>
            <w:rStyle w:val="Hyperlink"/>
            <w:noProof/>
          </w:rPr>
          <w:t>Beaver-31</w:t>
        </w:r>
        <w:r w:rsidR="00DB0F73">
          <w:rPr>
            <w:noProof/>
            <w:webHidden/>
          </w:rPr>
          <w:tab/>
        </w:r>
        <w:r w:rsidR="00DB0F73">
          <w:rPr>
            <w:noProof/>
            <w:webHidden/>
          </w:rPr>
          <w:fldChar w:fldCharType="begin"/>
        </w:r>
        <w:r w:rsidR="00DB0F73">
          <w:rPr>
            <w:noProof/>
            <w:webHidden/>
          </w:rPr>
          <w:instrText xml:space="preserve"> PAGEREF _Toc399937862 \h </w:instrText>
        </w:r>
        <w:r w:rsidR="00DB0F73">
          <w:rPr>
            <w:noProof/>
            <w:webHidden/>
          </w:rPr>
        </w:r>
        <w:r w:rsidR="00DB0F73">
          <w:rPr>
            <w:noProof/>
            <w:webHidden/>
          </w:rPr>
          <w:fldChar w:fldCharType="separate"/>
        </w:r>
        <w:r w:rsidR="00924490">
          <w:rPr>
            <w:noProof/>
            <w:webHidden/>
          </w:rPr>
          <w:t>91</w:t>
        </w:r>
        <w:r w:rsidR="00DB0F73">
          <w:rPr>
            <w:noProof/>
            <w:webHidden/>
          </w:rPr>
          <w:fldChar w:fldCharType="end"/>
        </w:r>
      </w:hyperlink>
    </w:p>
    <w:p w14:paraId="77510647" w14:textId="77777777" w:rsidR="00DB0F73" w:rsidRDefault="007C7B54" w:rsidP="00DB0F73">
      <w:pPr>
        <w:pStyle w:val="TOC2"/>
        <w:rPr>
          <w:rFonts w:asciiTheme="minorHAnsi" w:eastAsiaTheme="minorEastAsia" w:hAnsiTheme="minorHAnsi"/>
          <w:noProof/>
          <w:sz w:val="22"/>
        </w:rPr>
      </w:pPr>
      <w:hyperlink w:anchor="_Toc399937863" w:history="1">
        <w:r w:rsidR="00DB0F73" w:rsidRPr="00827CAE">
          <w:rPr>
            <w:rStyle w:val="Hyperlink"/>
            <w:noProof/>
          </w:rPr>
          <w:t>bind9 (version 9.9.5.dfsg):</w:t>
        </w:r>
        <w:r w:rsidR="00DB0F73">
          <w:rPr>
            <w:noProof/>
            <w:webHidden/>
          </w:rPr>
          <w:tab/>
        </w:r>
        <w:r w:rsidR="00DB0F73">
          <w:rPr>
            <w:noProof/>
            <w:webHidden/>
          </w:rPr>
          <w:fldChar w:fldCharType="begin"/>
        </w:r>
        <w:r w:rsidR="00DB0F73">
          <w:rPr>
            <w:noProof/>
            <w:webHidden/>
          </w:rPr>
          <w:instrText xml:space="preserve"> PAGEREF _Toc399937863 \h </w:instrText>
        </w:r>
        <w:r w:rsidR="00DB0F73">
          <w:rPr>
            <w:noProof/>
            <w:webHidden/>
          </w:rPr>
        </w:r>
        <w:r w:rsidR="00DB0F73">
          <w:rPr>
            <w:noProof/>
            <w:webHidden/>
          </w:rPr>
          <w:fldChar w:fldCharType="separate"/>
        </w:r>
        <w:r w:rsidR="00924490">
          <w:rPr>
            <w:noProof/>
            <w:webHidden/>
          </w:rPr>
          <w:t>91</w:t>
        </w:r>
        <w:r w:rsidR="00DB0F73">
          <w:rPr>
            <w:noProof/>
            <w:webHidden/>
          </w:rPr>
          <w:fldChar w:fldCharType="end"/>
        </w:r>
      </w:hyperlink>
    </w:p>
    <w:p w14:paraId="7A6ABE5C" w14:textId="77777777" w:rsidR="00DB0F73" w:rsidRDefault="007C7B54" w:rsidP="00DB0F73">
      <w:pPr>
        <w:pStyle w:val="TOC2"/>
        <w:rPr>
          <w:rFonts w:asciiTheme="minorHAnsi" w:eastAsiaTheme="minorEastAsia" w:hAnsiTheme="minorHAnsi"/>
          <w:noProof/>
          <w:sz w:val="22"/>
        </w:rPr>
      </w:pPr>
      <w:hyperlink w:anchor="_Toc399937864" w:history="1">
        <w:r w:rsidR="00DB0F73" w:rsidRPr="00827CAE">
          <w:rPr>
            <w:rStyle w:val="Hyperlink"/>
            <w:noProof/>
          </w:rPr>
          <w:t>binfmt-support (version 2.1.4):</w:t>
        </w:r>
        <w:r w:rsidR="00DB0F73">
          <w:rPr>
            <w:noProof/>
            <w:webHidden/>
          </w:rPr>
          <w:tab/>
        </w:r>
        <w:r w:rsidR="00DB0F73">
          <w:rPr>
            <w:noProof/>
            <w:webHidden/>
          </w:rPr>
          <w:fldChar w:fldCharType="begin"/>
        </w:r>
        <w:r w:rsidR="00DB0F73">
          <w:rPr>
            <w:noProof/>
            <w:webHidden/>
          </w:rPr>
          <w:instrText xml:space="preserve"> PAGEREF _Toc399937864 \h </w:instrText>
        </w:r>
        <w:r w:rsidR="00DB0F73">
          <w:rPr>
            <w:noProof/>
            <w:webHidden/>
          </w:rPr>
        </w:r>
        <w:r w:rsidR="00DB0F73">
          <w:rPr>
            <w:noProof/>
            <w:webHidden/>
          </w:rPr>
          <w:fldChar w:fldCharType="separate"/>
        </w:r>
        <w:r w:rsidR="00924490">
          <w:rPr>
            <w:noProof/>
            <w:webHidden/>
          </w:rPr>
          <w:t>106</w:t>
        </w:r>
        <w:r w:rsidR="00DB0F73">
          <w:rPr>
            <w:noProof/>
            <w:webHidden/>
          </w:rPr>
          <w:fldChar w:fldCharType="end"/>
        </w:r>
      </w:hyperlink>
    </w:p>
    <w:p w14:paraId="6C15D744" w14:textId="77777777" w:rsidR="00DB0F73" w:rsidRDefault="007C7B54" w:rsidP="00DB0F73">
      <w:pPr>
        <w:pStyle w:val="TOC2"/>
        <w:rPr>
          <w:rFonts w:asciiTheme="minorHAnsi" w:eastAsiaTheme="minorEastAsia" w:hAnsiTheme="minorHAnsi"/>
          <w:noProof/>
          <w:sz w:val="22"/>
        </w:rPr>
      </w:pPr>
      <w:hyperlink w:anchor="_Toc399937865" w:history="1">
        <w:r w:rsidR="00DB0F73" w:rsidRPr="00827CAE">
          <w:rPr>
            <w:rStyle w:val="Hyperlink"/>
            <w:noProof/>
          </w:rPr>
          <w:t>binutils (version 2.24.51.20140727):</w:t>
        </w:r>
        <w:r w:rsidR="00DB0F73">
          <w:rPr>
            <w:noProof/>
            <w:webHidden/>
          </w:rPr>
          <w:tab/>
        </w:r>
        <w:r w:rsidR="00DB0F73">
          <w:rPr>
            <w:noProof/>
            <w:webHidden/>
          </w:rPr>
          <w:fldChar w:fldCharType="begin"/>
        </w:r>
        <w:r w:rsidR="00DB0F73">
          <w:rPr>
            <w:noProof/>
            <w:webHidden/>
          </w:rPr>
          <w:instrText xml:space="preserve"> PAGEREF _Toc399937865 \h </w:instrText>
        </w:r>
        <w:r w:rsidR="00DB0F73">
          <w:rPr>
            <w:noProof/>
            <w:webHidden/>
          </w:rPr>
        </w:r>
        <w:r w:rsidR="00DB0F73">
          <w:rPr>
            <w:noProof/>
            <w:webHidden/>
          </w:rPr>
          <w:fldChar w:fldCharType="separate"/>
        </w:r>
        <w:r w:rsidR="00924490">
          <w:rPr>
            <w:noProof/>
            <w:webHidden/>
          </w:rPr>
          <w:t>107</w:t>
        </w:r>
        <w:r w:rsidR="00DB0F73">
          <w:rPr>
            <w:noProof/>
            <w:webHidden/>
          </w:rPr>
          <w:fldChar w:fldCharType="end"/>
        </w:r>
      </w:hyperlink>
    </w:p>
    <w:p w14:paraId="1CF031AF" w14:textId="77777777" w:rsidR="00DB0F73" w:rsidRDefault="007C7B54" w:rsidP="00DB0F73">
      <w:pPr>
        <w:pStyle w:val="TOC2"/>
        <w:rPr>
          <w:rFonts w:asciiTheme="minorHAnsi" w:eastAsiaTheme="minorEastAsia" w:hAnsiTheme="minorHAnsi"/>
          <w:noProof/>
          <w:sz w:val="22"/>
        </w:rPr>
      </w:pPr>
      <w:hyperlink w:anchor="_Toc399937866" w:history="1">
        <w:r w:rsidR="00DB0F73" w:rsidRPr="00827CAE">
          <w:rPr>
            <w:rStyle w:val="Hyperlink"/>
            <w:noProof/>
          </w:rPr>
          <w:t>blas (version 1.2.20110419):</w:t>
        </w:r>
        <w:r w:rsidR="00DB0F73">
          <w:rPr>
            <w:noProof/>
            <w:webHidden/>
          </w:rPr>
          <w:tab/>
        </w:r>
        <w:r w:rsidR="00DB0F73">
          <w:rPr>
            <w:noProof/>
            <w:webHidden/>
          </w:rPr>
          <w:fldChar w:fldCharType="begin"/>
        </w:r>
        <w:r w:rsidR="00DB0F73">
          <w:rPr>
            <w:noProof/>
            <w:webHidden/>
          </w:rPr>
          <w:instrText xml:space="preserve"> PAGEREF _Toc399937866 \h </w:instrText>
        </w:r>
        <w:r w:rsidR="00DB0F73">
          <w:rPr>
            <w:noProof/>
            <w:webHidden/>
          </w:rPr>
        </w:r>
        <w:r w:rsidR="00DB0F73">
          <w:rPr>
            <w:noProof/>
            <w:webHidden/>
          </w:rPr>
          <w:fldChar w:fldCharType="separate"/>
        </w:r>
        <w:r w:rsidR="00924490">
          <w:rPr>
            <w:noProof/>
            <w:webHidden/>
          </w:rPr>
          <w:t>142</w:t>
        </w:r>
        <w:r w:rsidR="00DB0F73">
          <w:rPr>
            <w:noProof/>
            <w:webHidden/>
          </w:rPr>
          <w:fldChar w:fldCharType="end"/>
        </w:r>
      </w:hyperlink>
    </w:p>
    <w:p w14:paraId="45AEC24B" w14:textId="77777777" w:rsidR="00DB0F73" w:rsidRDefault="007C7B54" w:rsidP="00DB0F73">
      <w:pPr>
        <w:pStyle w:val="TOC2"/>
        <w:rPr>
          <w:rFonts w:asciiTheme="minorHAnsi" w:eastAsiaTheme="minorEastAsia" w:hAnsiTheme="minorHAnsi"/>
          <w:noProof/>
          <w:sz w:val="22"/>
        </w:rPr>
      </w:pPr>
      <w:hyperlink w:anchor="_Toc399937867" w:history="1">
        <w:r w:rsidR="00DB0F73" w:rsidRPr="00827CAE">
          <w:rPr>
            <w:rStyle w:val="Hyperlink"/>
            <w:noProof/>
          </w:rPr>
          <w:t>bluez (version 5.21):</w:t>
        </w:r>
        <w:r w:rsidR="00DB0F73">
          <w:rPr>
            <w:noProof/>
            <w:webHidden/>
          </w:rPr>
          <w:tab/>
        </w:r>
        <w:r w:rsidR="00DB0F73">
          <w:rPr>
            <w:noProof/>
            <w:webHidden/>
          </w:rPr>
          <w:fldChar w:fldCharType="begin"/>
        </w:r>
        <w:r w:rsidR="00DB0F73">
          <w:rPr>
            <w:noProof/>
            <w:webHidden/>
          </w:rPr>
          <w:instrText xml:space="preserve"> PAGEREF _Toc399937867 \h </w:instrText>
        </w:r>
        <w:r w:rsidR="00DB0F73">
          <w:rPr>
            <w:noProof/>
            <w:webHidden/>
          </w:rPr>
        </w:r>
        <w:r w:rsidR="00DB0F73">
          <w:rPr>
            <w:noProof/>
            <w:webHidden/>
          </w:rPr>
          <w:fldChar w:fldCharType="separate"/>
        </w:r>
        <w:r w:rsidR="00924490">
          <w:rPr>
            <w:noProof/>
            <w:webHidden/>
          </w:rPr>
          <w:t>142</w:t>
        </w:r>
        <w:r w:rsidR="00DB0F73">
          <w:rPr>
            <w:noProof/>
            <w:webHidden/>
          </w:rPr>
          <w:fldChar w:fldCharType="end"/>
        </w:r>
      </w:hyperlink>
    </w:p>
    <w:p w14:paraId="5C60882B" w14:textId="77777777" w:rsidR="00DB0F73" w:rsidRDefault="007C7B54" w:rsidP="00DB0F73">
      <w:pPr>
        <w:pStyle w:val="TOC2"/>
        <w:rPr>
          <w:rFonts w:asciiTheme="minorHAnsi" w:eastAsiaTheme="minorEastAsia" w:hAnsiTheme="minorHAnsi"/>
          <w:noProof/>
          <w:sz w:val="22"/>
        </w:rPr>
      </w:pPr>
      <w:hyperlink w:anchor="_Toc399937868" w:history="1">
        <w:r w:rsidR="00DB0F73" w:rsidRPr="00827CAE">
          <w:rPr>
            <w:rStyle w:val="Hyperlink"/>
            <w:noProof/>
          </w:rPr>
          <w:t>boost1.54 (version 1.54.0):</w:t>
        </w:r>
        <w:r w:rsidR="00DB0F73">
          <w:rPr>
            <w:noProof/>
            <w:webHidden/>
          </w:rPr>
          <w:tab/>
        </w:r>
        <w:r w:rsidR="00DB0F73">
          <w:rPr>
            <w:noProof/>
            <w:webHidden/>
          </w:rPr>
          <w:fldChar w:fldCharType="begin"/>
        </w:r>
        <w:r w:rsidR="00DB0F73">
          <w:rPr>
            <w:noProof/>
            <w:webHidden/>
          </w:rPr>
          <w:instrText xml:space="preserve"> PAGEREF _Toc399937868 \h </w:instrText>
        </w:r>
        <w:r w:rsidR="00DB0F73">
          <w:rPr>
            <w:noProof/>
            <w:webHidden/>
          </w:rPr>
        </w:r>
        <w:r w:rsidR="00DB0F73">
          <w:rPr>
            <w:noProof/>
            <w:webHidden/>
          </w:rPr>
          <w:fldChar w:fldCharType="separate"/>
        </w:r>
        <w:r w:rsidR="00924490">
          <w:rPr>
            <w:noProof/>
            <w:webHidden/>
          </w:rPr>
          <w:t>144</w:t>
        </w:r>
        <w:r w:rsidR="00DB0F73">
          <w:rPr>
            <w:noProof/>
            <w:webHidden/>
          </w:rPr>
          <w:fldChar w:fldCharType="end"/>
        </w:r>
      </w:hyperlink>
    </w:p>
    <w:p w14:paraId="7E54BA0D" w14:textId="77777777" w:rsidR="00DB0F73" w:rsidRDefault="007C7B54" w:rsidP="00DB0F73">
      <w:pPr>
        <w:pStyle w:val="TOC2"/>
        <w:rPr>
          <w:rFonts w:asciiTheme="minorHAnsi" w:eastAsiaTheme="minorEastAsia" w:hAnsiTheme="minorHAnsi"/>
          <w:noProof/>
          <w:sz w:val="22"/>
        </w:rPr>
      </w:pPr>
      <w:hyperlink w:anchor="_Toc399937869" w:history="1">
        <w:r w:rsidR="00DB0F73" w:rsidRPr="00827CAE">
          <w:rPr>
            <w:rStyle w:val="Hyperlink"/>
            <w:noProof/>
          </w:rPr>
          <w:t>boost1.55 (version 1.55.0+dfsg):</w:t>
        </w:r>
        <w:r w:rsidR="00DB0F73">
          <w:rPr>
            <w:noProof/>
            <w:webHidden/>
          </w:rPr>
          <w:tab/>
        </w:r>
        <w:r w:rsidR="00DB0F73">
          <w:rPr>
            <w:noProof/>
            <w:webHidden/>
          </w:rPr>
          <w:fldChar w:fldCharType="begin"/>
        </w:r>
        <w:r w:rsidR="00DB0F73">
          <w:rPr>
            <w:noProof/>
            <w:webHidden/>
          </w:rPr>
          <w:instrText xml:space="preserve"> PAGEREF _Toc399937869 \h </w:instrText>
        </w:r>
        <w:r w:rsidR="00DB0F73">
          <w:rPr>
            <w:noProof/>
            <w:webHidden/>
          </w:rPr>
        </w:r>
        <w:r w:rsidR="00DB0F73">
          <w:rPr>
            <w:noProof/>
            <w:webHidden/>
          </w:rPr>
          <w:fldChar w:fldCharType="separate"/>
        </w:r>
        <w:r w:rsidR="00924490">
          <w:rPr>
            <w:noProof/>
            <w:webHidden/>
          </w:rPr>
          <w:t>162</w:t>
        </w:r>
        <w:r w:rsidR="00DB0F73">
          <w:rPr>
            <w:noProof/>
            <w:webHidden/>
          </w:rPr>
          <w:fldChar w:fldCharType="end"/>
        </w:r>
      </w:hyperlink>
    </w:p>
    <w:p w14:paraId="13727C29" w14:textId="77777777" w:rsidR="00DB0F73" w:rsidRDefault="007C7B54" w:rsidP="00DB0F73">
      <w:pPr>
        <w:pStyle w:val="TOC2"/>
        <w:rPr>
          <w:rFonts w:asciiTheme="minorHAnsi" w:eastAsiaTheme="minorEastAsia" w:hAnsiTheme="minorHAnsi"/>
          <w:noProof/>
          <w:sz w:val="22"/>
        </w:rPr>
      </w:pPr>
      <w:hyperlink w:anchor="_Toc399937870" w:history="1">
        <w:r w:rsidR="00DB0F73" w:rsidRPr="00827CAE">
          <w:rPr>
            <w:rStyle w:val="Hyperlink"/>
            <w:noProof/>
          </w:rPr>
          <w:t>botan1.10 (version 1.10.8):</w:t>
        </w:r>
        <w:r w:rsidR="00DB0F73">
          <w:rPr>
            <w:noProof/>
            <w:webHidden/>
          </w:rPr>
          <w:tab/>
        </w:r>
        <w:r w:rsidR="00DB0F73">
          <w:rPr>
            <w:noProof/>
            <w:webHidden/>
          </w:rPr>
          <w:fldChar w:fldCharType="begin"/>
        </w:r>
        <w:r w:rsidR="00DB0F73">
          <w:rPr>
            <w:noProof/>
            <w:webHidden/>
          </w:rPr>
          <w:instrText xml:space="preserve"> PAGEREF _Toc399937870 \h </w:instrText>
        </w:r>
        <w:r w:rsidR="00DB0F73">
          <w:rPr>
            <w:noProof/>
            <w:webHidden/>
          </w:rPr>
        </w:r>
        <w:r w:rsidR="00DB0F73">
          <w:rPr>
            <w:noProof/>
            <w:webHidden/>
          </w:rPr>
          <w:fldChar w:fldCharType="separate"/>
        </w:r>
        <w:r w:rsidR="00924490">
          <w:rPr>
            <w:noProof/>
            <w:webHidden/>
          </w:rPr>
          <w:t>179</w:t>
        </w:r>
        <w:r w:rsidR="00DB0F73">
          <w:rPr>
            <w:noProof/>
            <w:webHidden/>
          </w:rPr>
          <w:fldChar w:fldCharType="end"/>
        </w:r>
      </w:hyperlink>
    </w:p>
    <w:p w14:paraId="2A11F90D" w14:textId="77777777" w:rsidR="00DB0F73" w:rsidRDefault="007C7B54" w:rsidP="00DB0F73">
      <w:pPr>
        <w:pStyle w:val="TOC2"/>
        <w:rPr>
          <w:rFonts w:asciiTheme="minorHAnsi" w:eastAsiaTheme="minorEastAsia" w:hAnsiTheme="minorHAnsi"/>
          <w:noProof/>
          <w:sz w:val="22"/>
        </w:rPr>
      </w:pPr>
      <w:hyperlink w:anchor="_Toc399937871" w:history="1">
        <w:r w:rsidR="00DB0F73" w:rsidRPr="00827CAE">
          <w:rPr>
            <w:rStyle w:val="Hyperlink"/>
            <w:noProof/>
          </w:rPr>
          <w:t>boto-2.32.1</w:t>
        </w:r>
        <w:r w:rsidR="00DB0F73">
          <w:rPr>
            <w:noProof/>
            <w:webHidden/>
          </w:rPr>
          <w:tab/>
        </w:r>
        <w:r w:rsidR="00DB0F73">
          <w:rPr>
            <w:noProof/>
            <w:webHidden/>
          </w:rPr>
          <w:fldChar w:fldCharType="begin"/>
        </w:r>
        <w:r w:rsidR="00DB0F73">
          <w:rPr>
            <w:noProof/>
            <w:webHidden/>
          </w:rPr>
          <w:instrText xml:space="preserve"> PAGEREF _Toc399937871 \h </w:instrText>
        </w:r>
        <w:r w:rsidR="00DB0F73">
          <w:rPr>
            <w:noProof/>
            <w:webHidden/>
          </w:rPr>
        </w:r>
        <w:r w:rsidR="00DB0F73">
          <w:rPr>
            <w:noProof/>
            <w:webHidden/>
          </w:rPr>
          <w:fldChar w:fldCharType="separate"/>
        </w:r>
        <w:r w:rsidR="00924490">
          <w:rPr>
            <w:noProof/>
            <w:webHidden/>
          </w:rPr>
          <w:t>180</w:t>
        </w:r>
        <w:r w:rsidR="00DB0F73">
          <w:rPr>
            <w:noProof/>
            <w:webHidden/>
          </w:rPr>
          <w:fldChar w:fldCharType="end"/>
        </w:r>
      </w:hyperlink>
    </w:p>
    <w:p w14:paraId="0E8C3E7E" w14:textId="77777777" w:rsidR="00DB0F73" w:rsidRDefault="007C7B54" w:rsidP="00DB0F73">
      <w:pPr>
        <w:pStyle w:val="TOC2"/>
        <w:rPr>
          <w:rFonts w:asciiTheme="minorHAnsi" w:eastAsiaTheme="minorEastAsia" w:hAnsiTheme="minorHAnsi"/>
          <w:noProof/>
          <w:sz w:val="22"/>
        </w:rPr>
      </w:pPr>
      <w:hyperlink w:anchor="_Toc399937872" w:history="1">
        <w:r w:rsidR="00DB0F73" w:rsidRPr="00827CAE">
          <w:rPr>
            <w:rStyle w:val="Hyperlink"/>
            <w:noProof/>
          </w:rPr>
          <w:t>bridge-utils (version 1.5):</w:t>
        </w:r>
        <w:r w:rsidR="00DB0F73">
          <w:rPr>
            <w:noProof/>
            <w:webHidden/>
          </w:rPr>
          <w:tab/>
        </w:r>
        <w:r w:rsidR="00DB0F73">
          <w:rPr>
            <w:noProof/>
            <w:webHidden/>
          </w:rPr>
          <w:fldChar w:fldCharType="begin"/>
        </w:r>
        <w:r w:rsidR="00DB0F73">
          <w:rPr>
            <w:noProof/>
            <w:webHidden/>
          </w:rPr>
          <w:instrText xml:space="preserve"> PAGEREF _Toc399937872 \h </w:instrText>
        </w:r>
        <w:r w:rsidR="00DB0F73">
          <w:rPr>
            <w:noProof/>
            <w:webHidden/>
          </w:rPr>
        </w:r>
        <w:r w:rsidR="00DB0F73">
          <w:rPr>
            <w:noProof/>
            <w:webHidden/>
          </w:rPr>
          <w:fldChar w:fldCharType="separate"/>
        </w:r>
        <w:r w:rsidR="00924490">
          <w:rPr>
            <w:noProof/>
            <w:webHidden/>
          </w:rPr>
          <w:t>180</w:t>
        </w:r>
        <w:r w:rsidR="00DB0F73">
          <w:rPr>
            <w:noProof/>
            <w:webHidden/>
          </w:rPr>
          <w:fldChar w:fldCharType="end"/>
        </w:r>
      </w:hyperlink>
    </w:p>
    <w:p w14:paraId="3546284A" w14:textId="77777777" w:rsidR="00DB0F73" w:rsidRDefault="007C7B54" w:rsidP="00DB0F73">
      <w:pPr>
        <w:pStyle w:val="TOC2"/>
        <w:rPr>
          <w:rFonts w:asciiTheme="minorHAnsi" w:eastAsiaTheme="minorEastAsia" w:hAnsiTheme="minorHAnsi"/>
          <w:noProof/>
          <w:sz w:val="22"/>
        </w:rPr>
      </w:pPr>
      <w:hyperlink w:anchor="_Toc399937873" w:history="1">
        <w:r w:rsidR="00DB0F73" w:rsidRPr="00827CAE">
          <w:rPr>
            <w:rStyle w:val="Hyperlink"/>
            <w:noProof/>
          </w:rPr>
          <w:t>brltty (version 5.0):</w:t>
        </w:r>
        <w:r w:rsidR="00DB0F73">
          <w:rPr>
            <w:noProof/>
            <w:webHidden/>
          </w:rPr>
          <w:tab/>
        </w:r>
        <w:r w:rsidR="00DB0F73">
          <w:rPr>
            <w:noProof/>
            <w:webHidden/>
          </w:rPr>
          <w:fldChar w:fldCharType="begin"/>
        </w:r>
        <w:r w:rsidR="00DB0F73">
          <w:rPr>
            <w:noProof/>
            <w:webHidden/>
          </w:rPr>
          <w:instrText xml:space="preserve"> PAGEREF _Toc399937873 \h </w:instrText>
        </w:r>
        <w:r w:rsidR="00DB0F73">
          <w:rPr>
            <w:noProof/>
            <w:webHidden/>
          </w:rPr>
        </w:r>
        <w:r w:rsidR="00DB0F73">
          <w:rPr>
            <w:noProof/>
            <w:webHidden/>
          </w:rPr>
          <w:fldChar w:fldCharType="separate"/>
        </w:r>
        <w:r w:rsidR="00924490">
          <w:rPr>
            <w:noProof/>
            <w:webHidden/>
          </w:rPr>
          <w:t>180</w:t>
        </w:r>
        <w:r w:rsidR="00DB0F73">
          <w:rPr>
            <w:noProof/>
            <w:webHidden/>
          </w:rPr>
          <w:fldChar w:fldCharType="end"/>
        </w:r>
      </w:hyperlink>
    </w:p>
    <w:p w14:paraId="5F84616B" w14:textId="77777777" w:rsidR="00DB0F73" w:rsidRDefault="007C7B54" w:rsidP="00DB0F73">
      <w:pPr>
        <w:pStyle w:val="TOC2"/>
        <w:rPr>
          <w:rFonts w:asciiTheme="minorHAnsi" w:eastAsiaTheme="minorEastAsia" w:hAnsiTheme="minorHAnsi"/>
          <w:noProof/>
          <w:sz w:val="22"/>
        </w:rPr>
      </w:pPr>
      <w:hyperlink w:anchor="_Toc399937874" w:history="1">
        <w:r w:rsidR="00DB0F73" w:rsidRPr="00827CAE">
          <w:rPr>
            <w:rStyle w:val="Hyperlink"/>
            <w:noProof/>
          </w:rPr>
          <w:t>bsd-mailx-8.1.2 (version 0.20131005cvs):</w:t>
        </w:r>
        <w:r w:rsidR="00DB0F73">
          <w:rPr>
            <w:noProof/>
            <w:webHidden/>
          </w:rPr>
          <w:tab/>
        </w:r>
        <w:r w:rsidR="00DB0F73">
          <w:rPr>
            <w:noProof/>
            <w:webHidden/>
          </w:rPr>
          <w:fldChar w:fldCharType="begin"/>
        </w:r>
        <w:r w:rsidR="00DB0F73">
          <w:rPr>
            <w:noProof/>
            <w:webHidden/>
          </w:rPr>
          <w:instrText xml:space="preserve"> PAGEREF _Toc399937874 \h </w:instrText>
        </w:r>
        <w:r w:rsidR="00DB0F73">
          <w:rPr>
            <w:noProof/>
            <w:webHidden/>
          </w:rPr>
        </w:r>
        <w:r w:rsidR="00DB0F73">
          <w:rPr>
            <w:noProof/>
            <w:webHidden/>
          </w:rPr>
          <w:fldChar w:fldCharType="separate"/>
        </w:r>
        <w:r w:rsidR="00924490">
          <w:rPr>
            <w:noProof/>
            <w:webHidden/>
          </w:rPr>
          <w:t>182</w:t>
        </w:r>
        <w:r w:rsidR="00DB0F73">
          <w:rPr>
            <w:noProof/>
            <w:webHidden/>
          </w:rPr>
          <w:fldChar w:fldCharType="end"/>
        </w:r>
      </w:hyperlink>
    </w:p>
    <w:p w14:paraId="749A2B19" w14:textId="77777777" w:rsidR="00DB0F73" w:rsidRDefault="007C7B54" w:rsidP="00DB0F73">
      <w:pPr>
        <w:pStyle w:val="TOC2"/>
        <w:rPr>
          <w:rFonts w:asciiTheme="minorHAnsi" w:eastAsiaTheme="minorEastAsia" w:hAnsiTheme="minorHAnsi"/>
          <w:noProof/>
          <w:sz w:val="22"/>
        </w:rPr>
      </w:pPr>
      <w:hyperlink w:anchor="_Toc399937875" w:history="1">
        <w:r w:rsidR="00DB0F73" w:rsidRPr="00827CAE">
          <w:rPr>
            <w:rStyle w:val="Hyperlink"/>
            <w:noProof/>
          </w:rPr>
          <w:t>bsdmainutils (version 9.0.5):</w:t>
        </w:r>
        <w:r w:rsidR="00DB0F73">
          <w:rPr>
            <w:noProof/>
            <w:webHidden/>
          </w:rPr>
          <w:tab/>
        </w:r>
        <w:r w:rsidR="00DB0F73">
          <w:rPr>
            <w:noProof/>
            <w:webHidden/>
          </w:rPr>
          <w:fldChar w:fldCharType="begin"/>
        </w:r>
        <w:r w:rsidR="00DB0F73">
          <w:rPr>
            <w:noProof/>
            <w:webHidden/>
          </w:rPr>
          <w:instrText xml:space="preserve"> PAGEREF _Toc399937875 \h </w:instrText>
        </w:r>
        <w:r w:rsidR="00DB0F73">
          <w:rPr>
            <w:noProof/>
            <w:webHidden/>
          </w:rPr>
        </w:r>
        <w:r w:rsidR="00DB0F73">
          <w:rPr>
            <w:noProof/>
            <w:webHidden/>
          </w:rPr>
          <w:fldChar w:fldCharType="separate"/>
        </w:r>
        <w:r w:rsidR="00924490">
          <w:rPr>
            <w:noProof/>
            <w:webHidden/>
          </w:rPr>
          <w:t>183</w:t>
        </w:r>
        <w:r w:rsidR="00DB0F73">
          <w:rPr>
            <w:noProof/>
            <w:webHidden/>
          </w:rPr>
          <w:fldChar w:fldCharType="end"/>
        </w:r>
      </w:hyperlink>
    </w:p>
    <w:p w14:paraId="59744721" w14:textId="77777777" w:rsidR="00DB0F73" w:rsidRDefault="007C7B54" w:rsidP="00DB0F73">
      <w:pPr>
        <w:pStyle w:val="TOC2"/>
        <w:rPr>
          <w:rFonts w:asciiTheme="minorHAnsi" w:eastAsiaTheme="minorEastAsia" w:hAnsiTheme="minorHAnsi"/>
          <w:noProof/>
          <w:sz w:val="22"/>
        </w:rPr>
      </w:pPr>
      <w:hyperlink w:anchor="_Toc399937876" w:history="1">
        <w:r w:rsidR="00DB0F73" w:rsidRPr="00827CAE">
          <w:rPr>
            <w:rStyle w:val="Hyperlink"/>
            <w:noProof/>
          </w:rPr>
          <w:t>build-essential (version 11.6):</w:t>
        </w:r>
        <w:r w:rsidR="00DB0F73">
          <w:rPr>
            <w:noProof/>
            <w:webHidden/>
          </w:rPr>
          <w:tab/>
        </w:r>
        <w:r w:rsidR="00DB0F73">
          <w:rPr>
            <w:noProof/>
            <w:webHidden/>
          </w:rPr>
          <w:fldChar w:fldCharType="begin"/>
        </w:r>
        <w:r w:rsidR="00DB0F73">
          <w:rPr>
            <w:noProof/>
            <w:webHidden/>
          </w:rPr>
          <w:instrText xml:space="preserve"> PAGEREF _Toc399937876 \h </w:instrText>
        </w:r>
        <w:r w:rsidR="00DB0F73">
          <w:rPr>
            <w:noProof/>
            <w:webHidden/>
          </w:rPr>
        </w:r>
        <w:r w:rsidR="00DB0F73">
          <w:rPr>
            <w:noProof/>
            <w:webHidden/>
          </w:rPr>
          <w:fldChar w:fldCharType="separate"/>
        </w:r>
        <w:r w:rsidR="00924490">
          <w:rPr>
            <w:noProof/>
            <w:webHidden/>
          </w:rPr>
          <w:t>184</w:t>
        </w:r>
        <w:r w:rsidR="00DB0F73">
          <w:rPr>
            <w:noProof/>
            <w:webHidden/>
          </w:rPr>
          <w:fldChar w:fldCharType="end"/>
        </w:r>
      </w:hyperlink>
    </w:p>
    <w:p w14:paraId="5CD9B04D" w14:textId="77777777" w:rsidR="00DB0F73" w:rsidRDefault="007C7B54" w:rsidP="00DB0F73">
      <w:pPr>
        <w:pStyle w:val="TOC2"/>
        <w:rPr>
          <w:rFonts w:asciiTheme="minorHAnsi" w:eastAsiaTheme="minorEastAsia" w:hAnsiTheme="minorHAnsi"/>
          <w:noProof/>
          <w:sz w:val="22"/>
        </w:rPr>
      </w:pPr>
      <w:hyperlink w:anchor="_Toc399937877" w:history="1">
        <w:r w:rsidR="00DB0F73" w:rsidRPr="00827CAE">
          <w:rPr>
            <w:rStyle w:val="Hyperlink"/>
            <w:noProof/>
          </w:rPr>
          <w:t>busybox (version 1.22.0):</w:t>
        </w:r>
        <w:r w:rsidR="00DB0F73">
          <w:rPr>
            <w:noProof/>
            <w:webHidden/>
          </w:rPr>
          <w:tab/>
        </w:r>
        <w:r w:rsidR="00DB0F73">
          <w:rPr>
            <w:noProof/>
            <w:webHidden/>
          </w:rPr>
          <w:fldChar w:fldCharType="begin"/>
        </w:r>
        <w:r w:rsidR="00DB0F73">
          <w:rPr>
            <w:noProof/>
            <w:webHidden/>
          </w:rPr>
          <w:instrText xml:space="preserve"> PAGEREF _Toc399937877 \h </w:instrText>
        </w:r>
        <w:r w:rsidR="00DB0F73">
          <w:rPr>
            <w:noProof/>
            <w:webHidden/>
          </w:rPr>
        </w:r>
        <w:r w:rsidR="00DB0F73">
          <w:rPr>
            <w:noProof/>
            <w:webHidden/>
          </w:rPr>
          <w:fldChar w:fldCharType="separate"/>
        </w:r>
        <w:r w:rsidR="00924490">
          <w:rPr>
            <w:noProof/>
            <w:webHidden/>
          </w:rPr>
          <w:t>185</w:t>
        </w:r>
        <w:r w:rsidR="00DB0F73">
          <w:rPr>
            <w:noProof/>
            <w:webHidden/>
          </w:rPr>
          <w:fldChar w:fldCharType="end"/>
        </w:r>
      </w:hyperlink>
    </w:p>
    <w:p w14:paraId="264D68B8" w14:textId="77777777" w:rsidR="00DB0F73" w:rsidRDefault="007C7B54" w:rsidP="00DB0F73">
      <w:pPr>
        <w:pStyle w:val="TOC2"/>
        <w:rPr>
          <w:rFonts w:asciiTheme="minorHAnsi" w:eastAsiaTheme="minorEastAsia" w:hAnsiTheme="minorHAnsi"/>
          <w:noProof/>
          <w:sz w:val="22"/>
        </w:rPr>
      </w:pPr>
      <w:hyperlink w:anchor="_Toc399937878" w:history="1">
        <w:r w:rsidR="00DB0F73" w:rsidRPr="00827CAE">
          <w:rPr>
            <w:rStyle w:val="Hyperlink"/>
            <w:noProof/>
          </w:rPr>
          <w:t>Byte Code Engineering Library</w:t>
        </w:r>
        <w:r w:rsidR="00DB0F73">
          <w:rPr>
            <w:noProof/>
            <w:webHidden/>
          </w:rPr>
          <w:tab/>
        </w:r>
        <w:r w:rsidR="00DB0F73">
          <w:rPr>
            <w:noProof/>
            <w:webHidden/>
          </w:rPr>
          <w:fldChar w:fldCharType="begin"/>
        </w:r>
        <w:r w:rsidR="00DB0F73">
          <w:rPr>
            <w:noProof/>
            <w:webHidden/>
          </w:rPr>
          <w:instrText xml:space="preserve"> PAGEREF _Toc399937878 \h </w:instrText>
        </w:r>
        <w:r w:rsidR="00DB0F73">
          <w:rPr>
            <w:noProof/>
            <w:webHidden/>
          </w:rPr>
        </w:r>
        <w:r w:rsidR="00DB0F73">
          <w:rPr>
            <w:noProof/>
            <w:webHidden/>
          </w:rPr>
          <w:fldChar w:fldCharType="separate"/>
        </w:r>
        <w:r w:rsidR="00924490">
          <w:rPr>
            <w:noProof/>
            <w:webHidden/>
          </w:rPr>
          <w:t>186</w:t>
        </w:r>
        <w:r w:rsidR="00DB0F73">
          <w:rPr>
            <w:noProof/>
            <w:webHidden/>
          </w:rPr>
          <w:fldChar w:fldCharType="end"/>
        </w:r>
      </w:hyperlink>
    </w:p>
    <w:p w14:paraId="02B72028" w14:textId="77777777" w:rsidR="00DB0F73" w:rsidRDefault="007C7B54" w:rsidP="00DB0F73">
      <w:pPr>
        <w:pStyle w:val="TOC2"/>
        <w:rPr>
          <w:rFonts w:asciiTheme="minorHAnsi" w:eastAsiaTheme="minorEastAsia" w:hAnsiTheme="minorHAnsi"/>
          <w:noProof/>
          <w:sz w:val="22"/>
        </w:rPr>
      </w:pPr>
      <w:hyperlink w:anchor="_Toc399937879" w:history="1">
        <w:r w:rsidR="00DB0F73" w:rsidRPr="00827CAE">
          <w:rPr>
            <w:rStyle w:val="Hyperlink"/>
            <w:noProof/>
          </w:rPr>
          <w:t>bzip2 (version 1.0.6):</w:t>
        </w:r>
        <w:r w:rsidR="00DB0F73">
          <w:rPr>
            <w:noProof/>
            <w:webHidden/>
          </w:rPr>
          <w:tab/>
        </w:r>
        <w:r w:rsidR="00DB0F73">
          <w:rPr>
            <w:noProof/>
            <w:webHidden/>
          </w:rPr>
          <w:fldChar w:fldCharType="begin"/>
        </w:r>
        <w:r w:rsidR="00DB0F73">
          <w:rPr>
            <w:noProof/>
            <w:webHidden/>
          </w:rPr>
          <w:instrText xml:space="preserve"> PAGEREF _Toc399937879 \h </w:instrText>
        </w:r>
        <w:r w:rsidR="00DB0F73">
          <w:rPr>
            <w:noProof/>
            <w:webHidden/>
          </w:rPr>
        </w:r>
        <w:r w:rsidR="00DB0F73">
          <w:rPr>
            <w:noProof/>
            <w:webHidden/>
          </w:rPr>
          <w:fldChar w:fldCharType="separate"/>
        </w:r>
        <w:r w:rsidR="00924490">
          <w:rPr>
            <w:noProof/>
            <w:webHidden/>
          </w:rPr>
          <w:t>187</w:t>
        </w:r>
        <w:r w:rsidR="00DB0F73">
          <w:rPr>
            <w:noProof/>
            <w:webHidden/>
          </w:rPr>
          <w:fldChar w:fldCharType="end"/>
        </w:r>
      </w:hyperlink>
    </w:p>
    <w:p w14:paraId="465952AE" w14:textId="77777777" w:rsidR="00DB0F73" w:rsidRDefault="007C7B54" w:rsidP="00DB0F73">
      <w:pPr>
        <w:pStyle w:val="TOC2"/>
        <w:rPr>
          <w:rFonts w:asciiTheme="minorHAnsi" w:eastAsiaTheme="minorEastAsia" w:hAnsiTheme="minorHAnsi"/>
          <w:noProof/>
          <w:sz w:val="22"/>
        </w:rPr>
      </w:pPr>
      <w:hyperlink w:anchor="_Toc399937880" w:history="1">
        <w:r w:rsidR="00DB0F73" w:rsidRPr="00827CAE">
          <w:rPr>
            <w:rStyle w:val="Hyperlink"/>
            <w:noProof/>
          </w:rPr>
          <w:t>ca-certificates (version 20140325):</w:t>
        </w:r>
        <w:r w:rsidR="00DB0F73">
          <w:rPr>
            <w:noProof/>
            <w:webHidden/>
          </w:rPr>
          <w:tab/>
        </w:r>
        <w:r w:rsidR="00DB0F73">
          <w:rPr>
            <w:noProof/>
            <w:webHidden/>
          </w:rPr>
          <w:fldChar w:fldCharType="begin"/>
        </w:r>
        <w:r w:rsidR="00DB0F73">
          <w:rPr>
            <w:noProof/>
            <w:webHidden/>
          </w:rPr>
          <w:instrText xml:space="preserve"> PAGEREF _Toc399937880 \h </w:instrText>
        </w:r>
        <w:r w:rsidR="00DB0F73">
          <w:rPr>
            <w:noProof/>
            <w:webHidden/>
          </w:rPr>
        </w:r>
        <w:r w:rsidR="00DB0F73">
          <w:rPr>
            <w:noProof/>
            <w:webHidden/>
          </w:rPr>
          <w:fldChar w:fldCharType="separate"/>
        </w:r>
        <w:r w:rsidR="00924490">
          <w:rPr>
            <w:noProof/>
            <w:webHidden/>
          </w:rPr>
          <w:t>188</w:t>
        </w:r>
        <w:r w:rsidR="00DB0F73">
          <w:rPr>
            <w:noProof/>
            <w:webHidden/>
          </w:rPr>
          <w:fldChar w:fldCharType="end"/>
        </w:r>
      </w:hyperlink>
    </w:p>
    <w:p w14:paraId="6BC5C73C" w14:textId="77777777" w:rsidR="00DB0F73" w:rsidRDefault="007C7B54" w:rsidP="00DB0F73">
      <w:pPr>
        <w:pStyle w:val="TOC2"/>
        <w:rPr>
          <w:rFonts w:asciiTheme="minorHAnsi" w:eastAsiaTheme="minorEastAsia" w:hAnsiTheme="minorHAnsi"/>
          <w:noProof/>
          <w:sz w:val="22"/>
        </w:rPr>
      </w:pPr>
      <w:hyperlink w:anchor="_Toc399937881" w:history="1">
        <w:r w:rsidR="00DB0F73" w:rsidRPr="00827CAE">
          <w:rPr>
            <w:rStyle w:val="Hyperlink"/>
            <w:noProof/>
          </w:rPr>
          <w:t>ca-certificates-java (version 20140324):</w:t>
        </w:r>
        <w:r w:rsidR="00DB0F73">
          <w:rPr>
            <w:noProof/>
            <w:webHidden/>
          </w:rPr>
          <w:tab/>
        </w:r>
        <w:r w:rsidR="00DB0F73">
          <w:rPr>
            <w:noProof/>
            <w:webHidden/>
          </w:rPr>
          <w:fldChar w:fldCharType="begin"/>
        </w:r>
        <w:r w:rsidR="00DB0F73">
          <w:rPr>
            <w:noProof/>
            <w:webHidden/>
          </w:rPr>
          <w:instrText xml:space="preserve"> PAGEREF _Toc399937881 \h </w:instrText>
        </w:r>
        <w:r w:rsidR="00DB0F73">
          <w:rPr>
            <w:noProof/>
            <w:webHidden/>
          </w:rPr>
        </w:r>
        <w:r w:rsidR="00DB0F73">
          <w:rPr>
            <w:noProof/>
            <w:webHidden/>
          </w:rPr>
          <w:fldChar w:fldCharType="separate"/>
        </w:r>
        <w:r w:rsidR="00924490">
          <w:rPr>
            <w:noProof/>
            <w:webHidden/>
          </w:rPr>
          <w:t>193</w:t>
        </w:r>
        <w:r w:rsidR="00DB0F73">
          <w:rPr>
            <w:noProof/>
            <w:webHidden/>
          </w:rPr>
          <w:fldChar w:fldCharType="end"/>
        </w:r>
      </w:hyperlink>
    </w:p>
    <w:p w14:paraId="1D793A77" w14:textId="77777777" w:rsidR="00DB0F73" w:rsidRDefault="007C7B54" w:rsidP="00DB0F73">
      <w:pPr>
        <w:pStyle w:val="TOC2"/>
        <w:rPr>
          <w:rFonts w:asciiTheme="minorHAnsi" w:eastAsiaTheme="minorEastAsia" w:hAnsiTheme="minorHAnsi"/>
          <w:noProof/>
          <w:sz w:val="22"/>
        </w:rPr>
      </w:pPr>
      <w:hyperlink w:anchor="_Toc399937882" w:history="1">
        <w:r w:rsidR="00DB0F73" w:rsidRPr="00827CAE">
          <w:rPr>
            <w:rStyle w:val="Hyperlink"/>
            <w:noProof/>
          </w:rPr>
          <w:t>cairo (version 1.12.16):</w:t>
        </w:r>
        <w:r w:rsidR="00DB0F73">
          <w:rPr>
            <w:noProof/>
            <w:webHidden/>
          </w:rPr>
          <w:tab/>
        </w:r>
        <w:r w:rsidR="00DB0F73">
          <w:rPr>
            <w:noProof/>
            <w:webHidden/>
          </w:rPr>
          <w:fldChar w:fldCharType="begin"/>
        </w:r>
        <w:r w:rsidR="00DB0F73">
          <w:rPr>
            <w:noProof/>
            <w:webHidden/>
          </w:rPr>
          <w:instrText xml:space="preserve"> PAGEREF _Toc399937882 \h </w:instrText>
        </w:r>
        <w:r w:rsidR="00DB0F73">
          <w:rPr>
            <w:noProof/>
            <w:webHidden/>
          </w:rPr>
        </w:r>
        <w:r w:rsidR="00DB0F73">
          <w:rPr>
            <w:noProof/>
            <w:webHidden/>
          </w:rPr>
          <w:fldChar w:fldCharType="separate"/>
        </w:r>
        <w:r w:rsidR="00924490">
          <w:rPr>
            <w:noProof/>
            <w:webHidden/>
          </w:rPr>
          <w:t>193</w:t>
        </w:r>
        <w:r w:rsidR="00DB0F73">
          <w:rPr>
            <w:noProof/>
            <w:webHidden/>
          </w:rPr>
          <w:fldChar w:fldCharType="end"/>
        </w:r>
      </w:hyperlink>
    </w:p>
    <w:p w14:paraId="4EC4AFD6" w14:textId="77777777" w:rsidR="00DB0F73" w:rsidRDefault="007C7B54" w:rsidP="00DB0F73">
      <w:pPr>
        <w:pStyle w:val="TOC2"/>
        <w:rPr>
          <w:rFonts w:asciiTheme="minorHAnsi" w:eastAsiaTheme="minorEastAsia" w:hAnsiTheme="minorHAnsi"/>
          <w:noProof/>
          <w:sz w:val="22"/>
        </w:rPr>
      </w:pPr>
      <w:hyperlink w:anchor="_Toc399937883" w:history="1">
        <w:r w:rsidR="00DB0F73" w:rsidRPr="00827CAE">
          <w:rPr>
            <w:rStyle w:val="Hyperlink"/>
            <w:noProof/>
          </w:rPr>
          <w:t>ccache (version 3.1.9):</w:t>
        </w:r>
        <w:r w:rsidR="00DB0F73">
          <w:rPr>
            <w:noProof/>
            <w:webHidden/>
          </w:rPr>
          <w:tab/>
        </w:r>
        <w:r w:rsidR="00DB0F73">
          <w:rPr>
            <w:noProof/>
            <w:webHidden/>
          </w:rPr>
          <w:fldChar w:fldCharType="begin"/>
        </w:r>
        <w:r w:rsidR="00DB0F73">
          <w:rPr>
            <w:noProof/>
            <w:webHidden/>
          </w:rPr>
          <w:instrText xml:space="preserve"> PAGEREF _Toc399937883 \h </w:instrText>
        </w:r>
        <w:r w:rsidR="00DB0F73">
          <w:rPr>
            <w:noProof/>
            <w:webHidden/>
          </w:rPr>
        </w:r>
        <w:r w:rsidR="00DB0F73">
          <w:rPr>
            <w:noProof/>
            <w:webHidden/>
          </w:rPr>
          <w:fldChar w:fldCharType="separate"/>
        </w:r>
        <w:r w:rsidR="00924490">
          <w:rPr>
            <w:noProof/>
            <w:webHidden/>
          </w:rPr>
          <w:t>202</w:t>
        </w:r>
        <w:r w:rsidR="00DB0F73">
          <w:rPr>
            <w:noProof/>
            <w:webHidden/>
          </w:rPr>
          <w:fldChar w:fldCharType="end"/>
        </w:r>
      </w:hyperlink>
    </w:p>
    <w:p w14:paraId="6A9A7EF4" w14:textId="77777777" w:rsidR="00DB0F73" w:rsidRDefault="007C7B54" w:rsidP="00DB0F73">
      <w:pPr>
        <w:pStyle w:val="TOC2"/>
        <w:rPr>
          <w:rFonts w:asciiTheme="minorHAnsi" w:eastAsiaTheme="minorEastAsia" w:hAnsiTheme="minorHAnsi"/>
          <w:noProof/>
          <w:sz w:val="22"/>
        </w:rPr>
      </w:pPr>
      <w:hyperlink w:anchor="_Toc399937884" w:history="1">
        <w:r w:rsidR="00DB0F73" w:rsidRPr="00827CAE">
          <w:rPr>
            <w:rStyle w:val="Hyperlink"/>
            <w:noProof/>
          </w:rPr>
          <w:t>ccze (version 0.2.1):</w:t>
        </w:r>
        <w:r w:rsidR="00DB0F73">
          <w:rPr>
            <w:noProof/>
            <w:webHidden/>
          </w:rPr>
          <w:tab/>
        </w:r>
        <w:r w:rsidR="00DB0F73">
          <w:rPr>
            <w:noProof/>
            <w:webHidden/>
          </w:rPr>
          <w:fldChar w:fldCharType="begin"/>
        </w:r>
        <w:r w:rsidR="00DB0F73">
          <w:rPr>
            <w:noProof/>
            <w:webHidden/>
          </w:rPr>
          <w:instrText xml:space="preserve"> PAGEREF _Toc399937884 \h </w:instrText>
        </w:r>
        <w:r w:rsidR="00DB0F73">
          <w:rPr>
            <w:noProof/>
            <w:webHidden/>
          </w:rPr>
        </w:r>
        <w:r w:rsidR="00DB0F73">
          <w:rPr>
            <w:noProof/>
            <w:webHidden/>
          </w:rPr>
          <w:fldChar w:fldCharType="separate"/>
        </w:r>
        <w:r w:rsidR="00924490">
          <w:rPr>
            <w:noProof/>
            <w:webHidden/>
          </w:rPr>
          <w:t>224</w:t>
        </w:r>
        <w:r w:rsidR="00DB0F73">
          <w:rPr>
            <w:noProof/>
            <w:webHidden/>
          </w:rPr>
          <w:fldChar w:fldCharType="end"/>
        </w:r>
      </w:hyperlink>
    </w:p>
    <w:p w14:paraId="44054B27" w14:textId="77777777" w:rsidR="00DB0F73" w:rsidRDefault="007C7B54" w:rsidP="00DB0F73">
      <w:pPr>
        <w:pStyle w:val="TOC2"/>
        <w:rPr>
          <w:rFonts w:asciiTheme="minorHAnsi" w:eastAsiaTheme="minorEastAsia" w:hAnsiTheme="minorHAnsi"/>
          <w:noProof/>
          <w:sz w:val="22"/>
        </w:rPr>
      </w:pPr>
      <w:hyperlink w:anchor="_Toc399937885" w:history="1">
        <w:r w:rsidR="00DB0F73" w:rsidRPr="00827CAE">
          <w:rPr>
            <w:rStyle w:val="Hyperlink"/>
            <w:noProof/>
          </w:rPr>
          <w:t>cdrkit (version 1.1.11):</w:t>
        </w:r>
        <w:r w:rsidR="00DB0F73">
          <w:rPr>
            <w:noProof/>
            <w:webHidden/>
          </w:rPr>
          <w:tab/>
        </w:r>
        <w:r w:rsidR="00DB0F73">
          <w:rPr>
            <w:noProof/>
            <w:webHidden/>
          </w:rPr>
          <w:fldChar w:fldCharType="begin"/>
        </w:r>
        <w:r w:rsidR="00DB0F73">
          <w:rPr>
            <w:noProof/>
            <w:webHidden/>
          </w:rPr>
          <w:instrText xml:space="preserve"> PAGEREF _Toc399937885 \h </w:instrText>
        </w:r>
        <w:r w:rsidR="00DB0F73">
          <w:rPr>
            <w:noProof/>
            <w:webHidden/>
          </w:rPr>
        </w:r>
        <w:r w:rsidR="00DB0F73">
          <w:rPr>
            <w:noProof/>
            <w:webHidden/>
          </w:rPr>
          <w:fldChar w:fldCharType="separate"/>
        </w:r>
        <w:r w:rsidR="00924490">
          <w:rPr>
            <w:noProof/>
            <w:webHidden/>
          </w:rPr>
          <w:t>224</w:t>
        </w:r>
        <w:r w:rsidR="00DB0F73">
          <w:rPr>
            <w:noProof/>
            <w:webHidden/>
          </w:rPr>
          <w:fldChar w:fldCharType="end"/>
        </w:r>
      </w:hyperlink>
    </w:p>
    <w:p w14:paraId="1A210251" w14:textId="77777777" w:rsidR="00DB0F73" w:rsidRDefault="007C7B54" w:rsidP="00DB0F73">
      <w:pPr>
        <w:pStyle w:val="TOC2"/>
        <w:rPr>
          <w:rFonts w:asciiTheme="minorHAnsi" w:eastAsiaTheme="minorEastAsia" w:hAnsiTheme="minorHAnsi"/>
          <w:noProof/>
          <w:sz w:val="22"/>
        </w:rPr>
      </w:pPr>
      <w:hyperlink w:anchor="_Toc399937886" w:history="1">
        <w:r w:rsidR="00DB0F73" w:rsidRPr="00827CAE">
          <w:rPr>
            <w:rStyle w:val="Hyperlink"/>
            <w:noProof/>
          </w:rPr>
          <w:t>ceilometer-d8400837a10632328697f43a6a5aa4f96c601479</w:t>
        </w:r>
        <w:r w:rsidR="00DB0F73">
          <w:rPr>
            <w:noProof/>
            <w:webHidden/>
          </w:rPr>
          <w:tab/>
        </w:r>
        <w:r w:rsidR="00DB0F73">
          <w:rPr>
            <w:noProof/>
            <w:webHidden/>
          </w:rPr>
          <w:fldChar w:fldCharType="begin"/>
        </w:r>
        <w:r w:rsidR="00DB0F73">
          <w:rPr>
            <w:noProof/>
            <w:webHidden/>
          </w:rPr>
          <w:instrText xml:space="preserve"> PAGEREF _Toc399937886 \h </w:instrText>
        </w:r>
        <w:r w:rsidR="00DB0F73">
          <w:rPr>
            <w:noProof/>
            <w:webHidden/>
          </w:rPr>
        </w:r>
        <w:r w:rsidR="00DB0F73">
          <w:rPr>
            <w:noProof/>
            <w:webHidden/>
          </w:rPr>
          <w:fldChar w:fldCharType="separate"/>
        </w:r>
        <w:r w:rsidR="00924490">
          <w:rPr>
            <w:noProof/>
            <w:webHidden/>
          </w:rPr>
          <w:t>225</w:t>
        </w:r>
        <w:r w:rsidR="00DB0F73">
          <w:rPr>
            <w:noProof/>
            <w:webHidden/>
          </w:rPr>
          <w:fldChar w:fldCharType="end"/>
        </w:r>
      </w:hyperlink>
    </w:p>
    <w:p w14:paraId="7F62AD85" w14:textId="77777777" w:rsidR="00DB0F73" w:rsidRDefault="007C7B54" w:rsidP="00DB0F73">
      <w:pPr>
        <w:pStyle w:val="TOC2"/>
        <w:rPr>
          <w:rFonts w:asciiTheme="minorHAnsi" w:eastAsiaTheme="minorEastAsia" w:hAnsiTheme="minorHAnsi"/>
          <w:noProof/>
          <w:sz w:val="22"/>
        </w:rPr>
      </w:pPr>
      <w:hyperlink w:anchor="_Toc399937887" w:history="1">
        <w:r w:rsidR="00DB0F73" w:rsidRPr="00827CAE">
          <w:rPr>
            <w:rStyle w:val="Hyperlink"/>
            <w:noProof/>
          </w:rPr>
          <w:t>ce-installer-b49db87f51b3bead3f33092836c40aa72470a534</w:t>
        </w:r>
        <w:r w:rsidR="00DB0F73">
          <w:rPr>
            <w:noProof/>
            <w:webHidden/>
          </w:rPr>
          <w:tab/>
        </w:r>
        <w:r w:rsidR="00DB0F73">
          <w:rPr>
            <w:noProof/>
            <w:webHidden/>
          </w:rPr>
          <w:fldChar w:fldCharType="begin"/>
        </w:r>
        <w:r w:rsidR="00DB0F73">
          <w:rPr>
            <w:noProof/>
            <w:webHidden/>
          </w:rPr>
          <w:instrText xml:space="preserve"> PAGEREF _Toc399937887 \h </w:instrText>
        </w:r>
        <w:r w:rsidR="00DB0F73">
          <w:rPr>
            <w:noProof/>
            <w:webHidden/>
          </w:rPr>
        </w:r>
        <w:r w:rsidR="00DB0F73">
          <w:rPr>
            <w:noProof/>
            <w:webHidden/>
          </w:rPr>
          <w:fldChar w:fldCharType="separate"/>
        </w:r>
        <w:r w:rsidR="00924490">
          <w:rPr>
            <w:noProof/>
            <w:webHidden/>
          </w:rPr>
          <w:t>225</w:t>
        </w:r>
        <w:r w:rsidR="00DB0F73">
          <w:rPr>
            <w:noProof/>
            <w:webHidden/>
          </w:rPr>
          <w:fldChar w:fldCharType="end"/>
        </w:r>
      </w:hyperlink>
    </w:p>
    <w:p w14:paraId="07A7CE31" w14:textId="77777777" w:rsidR="00DB0F73" w:rsidRDefault="007C7B54" w:rsidP="00DB0F73">
      <w:pPr>
        <w:pStyle w:val="TOC2"/>
        <w:rPr>
          <w:rFonts w:asciiTheme="minorHAnsi" w:eastAsiaTheme="minorEastAsia" w:hAnsiTheme="minorHAnsi"/>
          <w:noProof/>
          <w:sz w:val="22"/>
        </w:rPr>
      </w:pPr>
      <w:hyperlink w:anchor="_Toc399937888" w:history="1">
        <w:r w:rsidR="00DB0F73" w:rsidRPr="00827CAE">
          <w:rPr>
            <w:rStyle w:val="Hyperlink"/>
            <w:noProof/>
          </w:rPr>
          <w:t>ceph (version 0.80.5):</w:t>
        </w:r>
        <w:r w:rsidR="00DB0F73">
          <w:rPr>
            <w:noProof/>
            <w:webHidden/>
          </w:rPr>
          <w:tab/>
        </w:r>
        <w:r w:rsidR="00DB0F73">
          <w:rPr>
            <w:noProof/>
            <w:webHidden/>
          </w:rPr>
          <w:fldChar w:fldCharType="begin"/>
        </w:r>
        <w:r w:rsidR="00DB0F73">
          <w:rPr>
            <w:noProof/>
            <w:webHidden/>
          </w:rPr>
          <w:instrText xml:space="preserve"> PAGEREF _Toc399937888 \h </w:instrText>
        </w:r>
        <w:r w:rsidR="00DB0F73">
          <w:rPr>
            <w:noProof/>
            <w:webHidden/>
          </w:rPr>
        </w:r>
        <w:r w:rsidR="00DB0F73">
          <w:rPr>
            <w:noProof/>
            <w:webHidden/>
          </w:rPr>
          <w:fldChar w:fldCharType="separate"/>
        </w:r>
        <w:r w:rsidR="00924490">
          <w:rPr>
            <w:noProof/>
            <w:webHidden/>
          </w:rPr>
          <w:t>226</w:t>
        </w:r>
        <w:r w:rsidR="00DB0F73">
          <w:rPr>
            <w:noProof/>
            <w:webHidden/>
          </w:rPr>
          <w:fldChar w:fldCharType="end"/>
        </w:r>
      </w:hyperlink>
    </w:p>
    <w:p w14:paraId="4B9DDF7A" w14:textId="77777777" w:rsidR="00DB0F73" w:rsidRDefault="007C7B54" w:rsidP="00DB0F73">
      <w:pPr>
        <w:pStyle w:val="TOC2"/>
        <w:rPr>
          <w:rFonts w:asciiTheme="minorHAnsi" w:eastAsiaTheme="minorEastAsia" w:hAnsiTheme="minorHAnsi"/>
          <w:noProof/>
          <w:sz w:val="22"/>
        </w:rPr>
      </w:pPr>
      <w:hyperlink w:anchor="_Toc399937889" w:history="1">
        <w:r w:rsidR="00DB0F73" w:rsidRPr="00827CAE">
          <w:rPr>
            <w:rStyle w:val="Hyperlink"/>
            <w:noProof/>
          </w:rPr>
          <w:t>cffi-0.8.2</w:t>
        </w:r>
        <w:r w:rsidR="00DB0F73">
          <w:rPr>
            <w:noProof/>
            <w:webHidden/>
          </w:rPr>
          <w:tab/>
        </w:r>
        <w:r w:rsidR="00DB0F73">
          <w:rPr>
            <w:noProof/>
            <w:webHidden/>
          </w:rPr>
          <w:fldChar w:fldCharType="begin"/>
        </w:r>
        <w:r w:rsidR="00DB0F73">
          <w:rPr>
            <w:noProof/>
            <w:webHidden/>
          </w:rPr>
          <w:instrText xml:space="preserve"> PAGEREF _Toc399937889 \h </w:instrText>
        </w:r>
        <w:r w:rsidR="00DB0F73">
          <w:rPr>
            <w:noProof/>
            <w:webHidden/>
          </w:rPr>
        </w:r>
        <w:r w:rsidR="00DB0F73">
          <w:rPr>
            <w:noProof/>
            <w:webHidden/>
          </w:rPr>
          <w:fldChar w:fldCharType="separate"/>
        </w:r>
        <w:r w:rsidR="00924490">
          <w:rPr>
            <w:noProof/>
            <w:webHidden/>
          </w:rPr>
          <w:t>240</w:t>
        </w:r>
        <w:r w:rsidR="00DB0F73">
          <w:rPr>
            <w:noProof/>
            <w:webHidden/>
          </w:rPr>
          <w:fldChar w:fldCharType="end"/>
        </w:r>
      </w:hyperlink>
    </w:p>
    <w:p w14:paraId="02933593" w14:textId="77777777" w:rsidR="00DB0F73" w:rsidRDefault="007C7B54" w:rsidP="00DB0F73">
      <w:pPr>
        <w:pStyle w:val="TOC2"/>
        <w:rPr>
          <w:rFonts w:asciiTheme="minorHAnsi" w:eastAsiaTheme="minorEastAsia" w:hAnsiTheme="minorHAnsi"/>
          <w:noProof/>
          <w:sz w:val="22"/>
        </w:rPr>
      </w:pPr>
      <w:hyperlink w:anchor="_Toc399937890" w:history="1">
        <w:r w:rsidR="00DB0F73" w:rsidRPr="00827CAE">
          <w:rPr>
            <w:rStyle w:val="Hyperlink"/>
            <w:noProof/>
          </w:rPr>
          <w:t>cffi-0.8.6</w:t>
        </w:r>
        <w:r w:rsidR="00DB0F73">
          <w:rPr>
            <w:noProof/>
            <w:webHidden/>
          </w:rPr>
          <w:tab/>
        </w:r>
        <w:r w:rsidR="00DB0F73">
          <w:rPr>
            <w:noProof/>
            <w:webHidden/>
          </w:rPr>
          <w:fldChar w:fldCharType="begin"/>
        </w:r>
        <w:r w:rsidR="00DB0F73">
          <w:rPr>
            <w:noProof/>
            <w:webHidden/>
          </w:rPr>
          <w:instrText xml:space="preserve"> PAGEREF _Toc399937890 \h </w:instrText>
        </w:r>
        <w:r w:rsidR="00DB0F73">
          <w:rPr>
            <w:noProof/>
            <w:webHidden/>
          </w:rPr>
        </w:r>
        <w:r w:rsidR="00DB0F73">
          <w:rPr>
            <w:noProof/>
            <w:webHidden/>
          </w:rPr>
          <w:fldChar w:fldCharType="separate"/>
        </w:r>
        <w:r w:rsidR="00924490">
          <w:rPr>
            <w:noProof/>
            <w:webHidden/>
          </w:rPr>
          <w:t>240</w:t>
        </w:r>
        <w:r w:rsidR="00DB0F73">
          <w:rPr>
            <w:noProof/>
            <w:webHidden/>
          </w:rPr>
          <w:fldChar w:fldCharType="end"/>
        </w:r>
      </w:hyperlink>
    </w:p>
    <w:p w14:paraId="647AEB3E" w14:textId="77777777" w:rsidR="00DB0F73" w:rsidRDefault="007C7B54" w:rsidP="00DB0F73">
      <w:pPr>
        <w:pStyle w:val="TOC2"/>
        <w:rPr>
          <w:rFonts w:asciiTheme="minorHAnsi" w:eastAsiaTheme="minorEastAsia" w:hAnsiTheme="minorHAnsi"/>
          <w:noProof/>
          <w:sz w:val="22"/>
        </w:rPr>
      </w:pPr>
      <w:hyperlink w:anchor="_Toc399937891" w:history="1">
        <w:r w:rsidR="00DB0F73" w:rsidRPr="00827CAE">
          <w:rPr>
            <w:rStyle w:val="Hyperlink"/>
            <w:noProof/>
          </w:rPr>
          <w:t>chardet (version 2.2.1):</w:t>
        </w:r>
        <w:r w:rsidR="00DB0F73">
          <w:rPr>
            <w:noProof/>
            <w:webHidden/>
          </w:rPr>
          <w:tab/>
        </w:r>
        <w:r w:rsidR="00DB0F73">
          <w:rPr>
            <w:noProof/>
            <w:webHidden/>
          </w:rPr>
          <w:fldChar w:fldCharType="begin"/>
        </w:r>
        <w:r w:rsidR="00DB0F73">
          <w:rPr>
            <w:noProof/>
            <w:webHidden/>
          </w:rPr>
          <w:instrText xml:space="preserve"> PAGEREF _Toc399937891 \h </w:instrText>
        </w:r>
        <w:r w:rsidR="00DB0F73">
          <w:rPr>
            <w:noProof/>
            <w:webHidden/>
          </w:rPr>
        </w:r>
        <w:r w:rsidR="00DB0F73">
          <w:rPr>
            <w:noProof/>
            <w:webHidden/>
          </w:rPr>
          <w:fldChar w:fldCharType="separate"/>
        </w:r>
        <w:r w:rsidR="00924490">
          <w:rPr>
            <w:noProof/>
            <w:webHidden/>
          </w:rPr>
          <w:t>240</w:t>
        </w:r>
        <w:r w:rsidR="00DB0F73">
          <w:rPr>
            <w:noProof/>
            <w:webHidden/>
          </w:rPr>
          <w:fldChar w:fldCharType="end"/>
        </w:r>
      </w:hyperlink>
    </w:p>
    <w:p w14:paraId="5A9F951F" w14:textId="77777777" w:rsidR="00DB0F73" w:rsidRDefault="007C7B54" w:rsidP="00DB0F73">
      <w:pPr>
        <w:pStyle w:val="TOC2"/>
        <w:rPr>
          <w:rFonts w:asciiTheme="minorHAnsi" w:eastAsiaTheme="minorEastAsia" w:hAnsiTheme="minorHAnsi"/>
          <w:noProof/>
          <w:sz w:val="22"/>
        </w:rPr>
      </w:pPr>
      <w:hyperlink w:anchor="_Toc399937892" w:history="1">
        <w:r w:rsidR="00DB0F73" w:rsidRPr="00827CAE">
          <w:rPr>
            <w:rStyle w:val="Hyperlink"/>
            <w:noProof/>
          </w:rPr>
          <w:t>check-mk (version 1.2.2p3):</w:t>
        </w:r>
        <w:r w:rsidR="00DB0F73">
          <w:rPr>
            <w:noProof/>
            <w:webHidden/>
          </w:rPr>
          <w:tab/>
        </w:r>
        <w:r w:rsidR="00DB0F73">
          <w:rPr>
            <w:noProof/>
            <w:webHidden/>
          </w:rPr>
          <w:fldChar w:fldCharType="begin"/>
        </w:r>
        <w:r w:rsidR="00DB0F73">
          <w:rPr>
            <w:noProof/>
            <w:webHidden/>
          </w:rPr>
          <w:instrText xml:space="preserve"> PAGEREF _Toc399937892 \h </w:instrText>
        </w:r>
        <w:r w:rsidR="00DB0F73">
          <w:rPr>
            <w:noProof/>
            <w:webHidden/>
          </w:rPr>
        </w:r>
        <w:r w:rsidR="00DB0F73">
          <w:rPr>
            <w:noProof/>
            <w:webHidden/>
          </w:rPr>
          <w:fldChar w:fldCharType="separate"/>
        </w:r>
        <w:r w:rsidR="00924490">
          <w:rPr>
            <w:noProof/>
            <w:webHidden/>
          </w:rPr>
          <w:t>241</w:t>
        </w:r>
        <w:r w:rsidR="00DB0F73">
          <w:rPr>
            <w:noProof/>
            <w:webHidden/>
          </w:rPr>
          <w:fldChar w:fldCharType="end"/>
        </w:r>
      </w:hyperlink>
    </w:p>
    <w:p w14:paraId="3728B0D0" w14:textId="77777777" w:rsidR="00DB0F73" w:rsidRDefault="007C7B54" w:rsidP="00DB0F73">
      <w:pPr>
        <w:pStyle w:val="TOC2"/>
        <w:rPr>
          <w:rFonts w:asciiTheme="minorHAnsi" w:eastAsiaTheme="minorEastAsia" w:hAnsiTheme="minorHAnsi"/>
          <w:noProof/>
          <w:sz w:val="22"/>
        </w:rPr>
      </w:pPr>
      <w:hyperlink w:anchor="_Toc399937893" w:history="1">
        <w:r w:rsidR="00DB0F73" w:rsidRPr="00827CAE">
          <w:rPr>
            <w:rStyle w:val="Hyperlink"/>
            <w:noProof/>
          </w:rPr>
          <w:t>checkpolicy (version 2.3):</w:t>
        </w:r>
        <w:r w:rsidR="00DB0F73">
          <w:rPr>
            <w:noProof/>
            <w:webHidden/>
          </w:rPr>
          <w:tab/>
        </w:r>
        <w:r w:rsidR="00DB0F73">
          <w:rPr>
            <w:noProof/>
            <w:webHidden/>
          </w:rPr>
          <w:fldChar w:fldCharType="begin"/>
        </w:r>
        <w:r w:rsidR="00DB0F73">
          <w:rPr>
            <w:noProof/>
            <w:webHidden/>
          </w:rPr>
          <w:instrText xml:space="preserve"> PAGEREF _Toc399937893 \h </w:instrText>
        </w:r>
        <w:r w:rsidR="00DB0F73">
          <w:rPr>
            <w:noProof/>
            <w:webHidden/>
          </w:rPr>
        </w:r>
        <w:r w:rsidR="00DB0F73">
          <w:rPr>
            <w:noProof/>
            <w:webHidden/>
          </w:rPr>
          <w:fldChar w:fldCharType="separate"/>
        </w:r>
        <w:r w:rsidR="00924490">
          <w:rPr>
            <w:noProof/>
            <w:webHidden/>
          </w:rPr>
          <w:t>241</w:t>
        </w:r>
        <w:r w:rsidR="00DB0F73">
          <w:rPr>
            <w:noProof/>
            <w:webHidden/>
          </w:rPr>
          <w:fldChar w:fldCharType="end"/>
        </w:r>
      </w:hyperlink>
    </w:p>
    <w:p w14:paraId="2F13DA47" w14:textId="77777777" w:rsidR="00DB0F73" w:rsidRDefault="007C7B54" w:rsidP="00DB0F73">
      <w:pPr>
        <w:pStyle w:val="TOC2"/>
        <w:rPr>
          <w:rFonts w:asciiTheme="minorHAnsi" w:eastAsiaTheme="minorEastAsia" w:hAnsiTheme="minorHAnsi"/>
          <w:noProof/>
          <w:sz w:val="22"/>
        </w:rPr>
      </w:pPr>
      <w:hyperlink w:anchor="_Toc399937894" w:history="1">
        <w:r w:rsidR="00DB0F73" w:rsidRPr="00827CAE">
          <w:rPr>
            <w:rStyle w:val="Hyperlink"/>
            <w:noProof/>
          </w:rPr>
          <w:t>cheetah (version 2.4.4):</w:t>
        </w:r>
        <w:r w:rsidR="00DB0F73">
          <w:rPr>
            <w:noProof/>
            <w:webHidden/>
          </w:rPr>
          <w:tab/>
        </w:r>
        <w:r w:rsidR="00DB0F73">
          <w:rPr>
            <w:noProof/>
            <w:webHidden/>
          </w:rPr>
          <w:fldChar w:fldCharType="begin"/>
        </w:r>
        <w:r w:rsidR="00DB0F73">
          <w:rPr>
            <w:noProof/>
            <w:webHidden/>
          </w:rPr>
          <w:instrText xml:space="preserve"> PAGEREF _Toc399937894 \h </w:instrText>
        </w:r>
        <w:r w:rsidR="00DB0F73">
          <w:rPr>
            <w:noProof/>
            <w:webHidden/>
          </w:rPr>
        </w:r>
        <w:r w:rsidR="00DB0F73">
          <w:rPr>
            <w:noProof/>
            <w:webHidden/>
          </w:rPr>
          <w:fldChar w:fldCharType="separate"/>
        </w:r>
        <w:r w:rsidR="00924490">
          <w:rPr>
            <w:noProof/>
            <w:webHidden/>
          </w:rPr>
          <w:t>242</w:t>
        </w:r>
        <w:r w:rsidR="00DB0F73">
          <w:rPr>
            <w:noProof/>
            <w:webHidden/>
          </w:rPr>
          <w:fldChar w:fldCharType="end"/>
        </w:r>
      </w:hyperlink>
    </w:p>
    <w:p w14:paraId="27A9B0E8" w14:textId="77777777" w:rsidR="00DB0F73" w:rsidRDefault="007C7B54" w:rsidP="00DB0F73">
      <w:pPr>
        <w:pStyle w:val="TOC2"/>
        <w:rPr>
          <w:rFonts w:asciiTheme="minorHAnsi" w:eastAsiaTheme="minorEastAsia" w:hAnsiTheme="minorHAnsi"/>
          <w:noProof/>
          <w:sz w:val="22"/>
        </w:rPr>
      </w:pPr>
      <w:hyperlink w:anchor="_Toc399937895" w:history="1">
        <w:r w:rsidR="00DB0F73" w:rsidRPr="00827CAE">
          <w:rPr>
            <w:rStyle w:val="Hyperlink"/>
            <w:noProof/>
          </w:rPr>
          <w:t>cinder-d53d6881725e1122b319923b729b505897b2bfa9</w:t>
        </w:r>
        <w:r w:rsidR="00DB0F73">
          <w:rPr>
            <w:noProof/>
            <w:webHidden/>
          </w:rPr>
          <w:tab/>
        </w:r>
        <w:r w:rsidR="00DB0F73">
          <w:rPr>
            <w:noProof/>
            <w:webHidden/>
          </w:rPr>
          <w:fldChar w:fldCharType="begin"/>
        </w:r>
        <w:r w:rsidR="00DB0F73">
          <w:rPr>
            <w:noProof/>
            <w:webHidden/>
          </w:rPr>
          <w:instrText xml:space="preserve"> PAGEREF _Toc399937895 \h </w:instrText>
        </w:r>
        <w:r w:rsidR="00DB0F73">
          <w:rPr>
            <w:noProof/>
            <w:webHidden/>
          </w:rPr>
        </w:r>
        <w:r w:rsidR="00DB0F73">
          <w:rPr>
            <w:noProof/>
            <w:webHidden/>
          </w:rPr>
          <w:fldChar w:fldCharType="separate"/>
        </w:r>
        <w:r w:rsidR="00924490">
          <w:rPr>
            <w:noProof/>
            <w:webHidden/>
          </w:rPr>
          <w:t>243</w:t>
        </w:r>
        <w:r w:rsidR="00DB0F73">
          <w:rPr>
            <w:noProof/>
            <w:webHidden/>
          </w:rPr>
          <w:fldChar w:fldCharType="end"/>
        </w:r>
      </w:hyperlink>
    </w:p>
    <w:p w14:paraId="33F48953" w14:textId="77777777" w:rsidR="00DB0F73" w:rsidRDefault="007C7B54" w:rsidP="00DB0F73">
      <w:pPr>
        <w:pStyle w:val="TOC2"/>
        <w:rPr>
          <w:rFonts w:asciiTheme="minorHAnsi" w:eastAsiaTheme="minorEastAsia" w:hAnsiTheme="minorHAnsi"/>
          <w:noProof/>
          <w:sz w:val="22"/>
        </w:rPr>
      </w:pPr>
      <w:hyperlink w:anchor="_Toc399937896" w:history="1">
        <w:r w:rsidR="00DB0F73" w:rsidRPr="00827CAE">
          <w:rPr>
            <w:rStyle w:val="Hyperlink"/>
            <w:noProof/>
          </w:rPr>
          <w:t>cliff-1.6.1</w:t>
        </w:r>
        <w:r w:rsidR="00DB0F73">
          <w:rPr>
            <w:noProof/>
            <w:webHidden/>
          </w:rPr>
          <w:tab/>
        </w:r>
        <w:r w:rsidR="00DB0F73">
          <w:rPr>
            <w:noProof/>
            <w:webHidden/>
          </w:rPr>
          <w:fldChar w:fldCharType="begin"/>
        </w:r>
        <w:r w:rsidR="00DB0F73">
          <w:rPr>
            <w:noProof/>
            <w:webHidden/>
          </w:rPr>
          <w:instrText xml:space="preserve"> PAGEREF _Toc399937896 \h </w:instrText>
        </w:r>
        <w:r w:rsidR="00DB0F73">
          <w:rPr>
            <w:noProof/>
            <w:webHidden/>
          </w:rPr>
        </w:r>
        <w:r w:rsidR="00DB0F73">
          <w:rPr>
            <w:noProof/>
            <w:webHidden/>
          </w:rPr>
          <w:fldChar w:fldCharType="separate"/>
        </w:r>
        <w:r w:rsidR="00924490">
          <w:rPr>
            <w:noProof/>
            <w:webHidden/>
          </w:rPr>
          <w:t>243</w:t>
        </w:r>
        <w:r w:rsidR="00DB0F73">
          <w:rPr>
            <w:noProof/>
            <w:webHidden/>
          </w:rPr>
          <w:fldChar w:fldCharType="end"/>
        </w:r>
      </w:hyperlink>
    </w:p>
    <w:p w14:paraId="47451536" w14:textId="77777777" w:rsidR="00DB0F73" w:rsidRDefault="007C7B54" w:rsidP="00DB0F73">
      <w:pPr>
        <w:pStyle w:val="TOC2"/>
        <w:rPr>
          <w:rFonts w:asciiTheme="minorHAnsi" w:eastAsiaTheme="minorEastAsia" w:hAnsiTheme="minorHAnsi"/>
          <w:noProof/>
          <w:sz w:val="22"/>
        </w:rPr>
      </w:pPr>
      <w:hyperlink w:anchor="_Toc399937897" w:history="1">
        <w:r w:rsidR="00DB0F73" w:rsidRPr="00827CAE">
          <w:rPr>
            <w:rStyle w:val="Hyperlink"/>
            <w:noProof/>
          </w:rPr>
          <w:t>cloog (version 0.18.2):</w:t>
        </w:r>
        <w:r w:rsidR="00DB0F73">
          <w:rPr>
            <w:noProof/>
            <w:webHidden/>
          </w:rPr>
          <w:tab/>
        </w:r>
        <w:r w:rsidR="00DB0F73">
          <w:rPr>
            <w:noProof/>
            <w:webHidden/>
          </w:rPr>
          <w:fldChar w:fldCharType="begin"/>
        </w:r>
        <w:r w:rsidR="00DB0F73">
          <w:rPr>
            <w:noProof/>
            <w:webHidden/>
          </w:rPr>
          <w:instrText xml:space="preserve"> PAGEREF _Toc399937897 \h </w:instrText>
        </w:r>
        <w:r w:rsidR="00DB0F73">
          <w:rPr>
            <w:noProof/>
            <w:webHidden/>
          </w:rPr>
        </w:r>
        <w:r w:rsidR="00DB0F73">
          <w:rPr>
            <w:noProof/>
            <w:webHidden/>
          </w:rPr>
          <w:fldChar w:fldCharType="separate"/>
        </w:r>
        <w:r w:rsidR="00924490">
          <w:rPr>
            <w:noProof/>
            <w:webHidden/>
          </w:rPr>
          <w:t>243</w:t>
        </w:r>
        <w:r w:rsidR="00DB0F73">
          <w:rPr>
            <w:noProof/>
            <w:webHidden/>
          </w:rPr>
          <w:fldChar w:fldCharType="end"/>
        </w:r>
      </w:hyperlink>
    </w:p>
    <w:p w14:paraId="404B8D36" w14:textId="77777777" w:rsidR="00DB0F73" w:rsidRDefault="007C7B54" w:rsidP="00DB0F73">
      <w:pPr>
        <w:pStyle w:val="TOC2"/>
        <w:rPr>
          <w:rFonts w:asciiTheme="minorHAnsi" w:eastAsiaTheme="minorEastAsia" w:hAnsiTheme="minorHAnsi"/>
          <w:noProof/>
          <w:sz w:val="22"/>
        </w:rPr>
      </w:pPr>
      <w:hyperlink w:anchor="_Toc399937898" w:history="1">
        <w:r w:rsidR="00DB0F73" w:rsidRPr="00827CAE">
          <w:rPr>
            <w:rStyle w:val="Hyperlink"/>
            <w:noProof/>
          </w:rPr>
          <w:t>cloud-init (version 0.7.6~bzr976):</w:t>
        </w:r>
        <w:r w:rsidR="00DB0F73">
          <w:rPr>
            <w:noProof/>
            <w:webHidden/>
          </w:rPr>
          <w:tab/>
        </w:r>
        <w:r w:rsidR="00DB0F73">
          <w:rPr>
            <w:noProof/>
            <w:webHidden/>
          </w:rPr>
          <w:fldChar w:fldCharType="begin"/>
        </w:r>
        <w:r w:rsidR="00DB0F73">
          <w:rPr>
            <w:noProof/>
            <w:webHidden/>
          </w:rPr>
          <w:instrText xml:space="preserve"> PAGEREF _Toc399937898 \h </w:instrText>
        </w:r>
        <w:r w:rsidR="00DB0F73">
          <w:rPr>
            <w:noProof/>
            <w:webHidden/>
          </w:rPr>
        </w:r>
        <w:r w:rsidR="00DB0F73">
          <w:rPr>
            <w:noProof/>
            <w:webHidden/>
          </w:rPr>
          <w:fldChar w:fldCharType="separate"/>
        </w:r>
        <w:r w:rsidR="00924490">
          <w:rPr>
            <w:noProof/>
            <w:webHidden/>
          </w:rPr>
          <w:t>245</w:t>
        </w:r>
        <w:r w:rsidR="00DB0F73">
          <w:rPr>
            <w:noProof/>
            <w:webHidden/>
          </w:rPr>
          <w:fldChar w:fldCharType="end"/>
        </w:r>
      </w:hyperlink>
    </w:p>
    <w:p w14:paraId="2D752D3B" w14:textId="77777777" w:rsidR="00DB0F73" w:rsidRDefault="007C7B54" w:rsidP="00DB0F73">
      <w:pPr>
        <w:pStyle w:val="TOC2"/>
        <w:rPr>
          <w:rFonts w:asciiTheme="minorHAnsi" w:eastAsiaTheme="minorEastAsia" w:hAnsiTheme="minorHAnsi"/>
          <w:noProof/>
          <w:sz w:val="22"/>
        </w:rPr>
      </w:pPr>
      <w:hyperlink w:anchor="_Toc399937899" w:history="1">
        <w:r w:rsidR="00DB0F73" w:rsidRPr="00827CAE">
          <w:rPr>
            <w:rStyle w:val="Hyperlink"/>
            <w:noProof/>
          </w:rPr>
          <w:t>cloud-initramfs-tools (version 0.18.debian5):</w:t>
        </w:r>
        <w:r w:rsidR="00DB0F73">
          <w:rPr>
            <w:noProof/>
            <w:webHidden/>
          </w:rPr>
          <w:tab/>
        </w:r>
        <w:r w:rsidR="00DB0F73">
          <w:rPr>
            <w:noProof/>
            <w:webHidden/>
          </w:rPr>
          <w:fldChar w:fldCharType="begin"/>
        </w:r>
        <w:r w:rsidR="00DB0F73">
          <w:rPr>
            <w:noProof/>
            <w:webHidden/>
          </w:rPr>
          <w:instrText xml:space="preserve"> PAGEREF _Toc399937899 \h </w:instrText>
        </w:r>
        <w:r w:rsidR="00DB0F73">
          <w:rPr>
            <w:noProof/>
            <w:webHidden/>
          </w:rPr>
        </w:r>
        <w:r w:rsidR="00DB0F73">
          <w:rPr>
            <w:noProof/>
            <w:webHidden/>
          </w:rPr>
          <w:fldChar w:fldCharType="separate"/>
        </w:r>
        <w:r w:rsidR="00924490">
          <w:rPr>
            <w:noProof/>
            <w:webHidden/>
          </w:rPr>
          <w:t>246</w:t>
        </w:r>
        <w:r w:rsidR="00DB0F73">
          <w:rPr>
            <w:noProof/>
            <w:webHidden/>
          </w:rPr>
          <w:fldChar w:fldCharType="end"/>
        </w:r>
      </w:hyperlink>
    </w:p>
    <w:p w14:paraId="0354F765" w14:textId="77777777" w:rsidR="00DB0F73" w:rsidRDefault="007C7B54" w:rsidP="00DB0F73">
      <w:pPr>
        <w:pStyle w:val="TOC2"/>
        <w:rPr>
          <w:rFonts w:asciiTheme="minorHAnsi" w:eastAsiaTheme="minorEastAsia" w:hAnsiTheme="minorHAnsi"/>
          <w:noProof/>
          <w:sz w:val="22"/>
        </w:rPr>
      </w:pPr>
      <w:hyperlink w:anchor="_Toc399937900" w:history="1">
        <w:r w:rsidR="00DB0F73" w:rsidRPr="00827CAE">
          <w:rPr>
            <w:rStyle w:val="Hyperlink"/>
            <w:noProof/>
          </w:rPr>
          <w:t>cloud-utils (version 0.26):</w:t>
        </w:r>
        <w:r w:rsidR="00DB0F73">
          <w:rPr>
            <w:noProof/>
            <w:webHidden/>
          </w:rPr>
          <w:tab/>
        </w:r>
        <w:r w:rsidR="00DB0F73">
          <w:rPr>
            <w:noProof/>
            <w:webHidden/>
          </w:rPr>
          <w:fldChar w:fldCharType="begin"/>
        </w:r>
        <w:r w:rsidR="00DB0F73">
          <w:rPr>
            <w:noProof/>
            <w:webHidden/>
          </w:rPr>
          <w:instrText xml:space="preserve"> PAGEREF _Toc399937900 \h </w:instrText>
        </w:r>
        <w:r w:rsidR="00DB0F73">
          <w:rPr>
            <w:noProof/>
            <w:webHidden/>
          </w:rPr>
        </w:r>
        <w:r w:rsidR="00DB0F73">
          <w:rPr>
            <w:noProof/>
            <w:webHidden/>
          </w:rPr>
          <w:fldChar w:fldCharType="separate"/>
        </w:r>
        <w:r w:rsidR="00924490">
          <w:rPr>
            <w:noProof/>
            <w:webHidden/>
          </w:rPr>
          <w:t>247</w:t>
        </w:r>
        <w:r w:rsidR="00DB0F73">
          <w:rPr>
            <w:noProof/>
            <w:webHidden/>
          </w:rPr>
          <w:fldChar w:fldCharType="end"/>
        </w:r>
      </w:hyperlink>
    </w:p>
    <w:p w14:paraId="6DA391B0" w14:textId="77777777" w:rsidR="00DB0F73" w:rsidRDefault="007C7B54" w:rsidP="00DB0F73">
      <w:pPr>
        <w:pStyle w:val="TOC2"/>
        <w:rPr>
          <w:rFonts w:asciiTheme="minorHAnsi" w:eastAsiaTheme="minorEastAsia" w:hAnsiTheme="minorHAnsi"/>
          <w:noProof/>
          <w:sz w:val="22"/>
        </w:rPr>
      </w:pPr>
      <w:hyperlink w:anchor="_Toc399937901" w:history="1">
        <w:r w:rsidR="00DB0F73" w:rsidRPr="00827CAE">
          <w:rPr>
            <w:rStyle w:val="Hyperlink"/>
            <w:noProof/>
          </w:rPr>
          <w:t>cluster-glue (version 1.0.12~rc1+hg2777):</w:t>
        </w:r>
        <w:r w:rsidR="00DB0F73">
          <w:rPr>
            <w:noProof/>
            <w:webHidden/>
          </w:rPr>
          <w:tab/>
        </w:r>
        <w:r w:rsidR="00DB0F73">
          <w:rPr>
            <w:noProof/>
            <w:webHidden/>
          </w:rPr>
          <w:fldChar w:fldCharType="begin"/>
        </w:r>
        <w:r w:rsidR="00DB0F73">
          <w:rPr>
            <w:noProof/>
            <w:webHidden/>
          </w:rPr>
          <w:instrText xml:space="preserve"> PAGEREF _Toc399937901 \h </w:instrText>
        </w:r>
        <w:r w:rsidR="00DB0F73">
          <w:rPr>
            <w:noProof/>
            <w:webHidden/>
          </w:rPr>
        </w:r>
        <w:r w:rsidR="00DB0F73">
          <w:rPr>
            <w:noProof/>
            <w:webHidden/>
          </w:rPr>
          <w:fldChar w:fldCharType="separate"/>
        </w:r>
        <w:r w:rsidR="00924490">
          <w:rPr>
            <w:noProof/>
            <w:webHidden/>
          </w:rPr>
          <w:t>247</w:t>
        </w:r>
        <w:r w:rsidR="00DB0F73">
          <w:rPr>
            <w:noProof/>
            <w:webHidden/>
          </w:rPr>
          <w:fldChar w:fldCharType="end"/>
        </w:r>
      </w:hyperlink>
    </w:p>
    <w:p w14:paraId="37190F64" w14:textId="77777777" w:rsidR="00DB0F73" w:rsidRDefault="007C7B54" w:rsidP="00DB0F73">
      <w:pPr>
        <w:pStyle w:val="TOC2"/>
        <w:rPr>
          <w:rFonts w:asciiTheme="minorHAnsi" w:eastAsiaTheme="minorEastAsia" w:hAnsiTheme="minorHAnsi"/>
          <w:noProof/>
          <w:sz w:val="22"/>
        </w:rPr>
      </w:pPr>
      <w:hyperlink w:anchor="_Toc399937902" w:history="1">
        <w:r w:rsidR="00DB0F73" w:rsidRPr="00827CAE">
          <w:rPr>
            <w:rStyle w:val="Hyperlink"/>
            <w:noProof/>
          </w:rPr>
          <w:t>cmd2-0.6.7</w:t>
        </w:r>
        <w:r w:rsidR="00DB0F73">
          <w:rPr>
            <w:noProof/>
            <w:webHidden/>
          </w:rPr>
          <w:tab/>
        </w:r>
        <w:r w:rsidR="00DB0F73">
          <w:rPr>
            <w:noProof/>
            <w:webHidden/>
          </w:rPr>
          <w:fldChar w:fldCharType="begin"/>
        </w:r>
        <w:r w:rsidR="00DB0F73">
          <w:rPr>
            <w:noProof/>
            <w:webHidden/>
          </w:rPr>
          <w:instrText xml:space="preserve"> PAGEREF _Toc399937902 \h </w:instrText>
        </w:r>
        <w:r w:rsidR="00DB0F73">
          <w:rPr>
            <w:noProof/>
            <w:webHidden/>
          </w:rPr>
        </w:r>
        <w:r w:rsidR="00DB0F73">
          <w:rPr>
            <w:noProof/>
            <w:webHidden/>
          </w:rPr>
          <w:fldChar w:fldCharType="separate"/>
        </w:r>
        <w:r w:rsidR="00924490">
          <w:rPr>
            <w:noProof/>
            <w:webHidden/>
          </w:rPr>
          <w:t>249</w:t>
        </w:r>
        <w:r w:rsidR="00DB0F73">
          <w:rPr>
            <w:noProof/>
            <w:webHidden/>
          </w:rPr>
          <w:fldChar w:fldCharType="end"/>
        </w:r>
      </w:hyperlink>
    </w:p>
    <w:p w14:paraId="577042DF" w14:textId="77777777" w:rsidR="00DB0F73" w:rsidRDefault="007C7B54" w:rsidP="00DB0F73">
      <w:pPr>
        <w:pStyle w:val="TOC2"/>
        <w:rPr>
          <w:rFonts w:asciiTheme="minorHAnsi" w:eastAsiaTheme="minorEastAsia" w:hAnsiTheme="minorHAnsi"/>
          <w:noProof/>
          <w:sz w:val="22"/>
        </w:rPr>
      </w:pPr>
      <w:hyperlink w:anchor="_Toc399937903" w:history="1">
        <w:r w:rsidR="00DB0F73" w:rsidRPr="00827CAE">
          <w:rPr>
            <w:rStyle w:val="Hyperlink"/>
            <w:noProof/>
          </w:rPr>
          <w:t>collectl (version 3.7.3):</w:t>
        </w:r>
        <w:r w:rsidR="00DB0F73">
          <w:rPr>
            <w:noProof/>
            <w:webHidden/>
          </w:rPr>
          <w:tab/>
        </w:r>
        <w:r w:rsidR="00DB0F73">
          <w:rPr>
            <w:noProof/>
            <w:webHidden/>
          </w:rPr>
          <w:fldChar w:fldCharType="begin"/>
        </w:r>
        <w:r w:rsidR="00DB0F73">
          <w:rPr>
            <w:noProof/>
            <w:webHidden/>
          </w:rPr>
          <w:instrText xml:space="preserve"> PAGEREF _Toc399937903 \h </w:instrText>
        </w:r>
        <w:r w:rsidR="00DB0F73">
          <w:rPr>
            <w:noProof/>
            <w:webHidden/>
          </w:rPr>
        </w:r>
        <w:r w:rsidR="00DB0F73">
          <w:rPr>
            <w:noProof/>
            <w:webHidden/>
          </w:rPr>
          <w:fldChar w:fldCharType="separate"/>
        </w:r>
        <w:r w:rsidR="00924490">
          <w:rPr>
            <w:noProof/>
            <w:webHidden/>
          </w:rPr>
          <w:t>249</w:t>
        </w:r>
        <w:r w:rsidR="00DB0F73">
          <w:rPr>
            <w:noProof/>
            <w:webHidden/>
          </w:rPr>
          <w:fldChar w:fldCharType="end"/>
        </w:r>
      </w:hyperlink>
    </w:p>
    <w:p w14:paraId="08C25329" w14:textId="77777777" w:rsidR="00DB0F73" w:rsidRDefault="007C7B54" w:rsidP="00DB0F73">
      <w:pPr>
        <w:pStyle w:val="TOC2"/>
        <w:rPr>
          <w:rFonts w:asciiTheme="minorHAnsi" w:eastAsiaTheme="minorEastAsia" w:hAnsiTheme="minorHAnsi"/>
          <w:noProof/>
          <w:sz w:val="22"/>
        </w:rPr>
      </w:pPr>
      <w:hyperlink w:anchor="_Toc399937904" w:history="1">
        <w:r w:rsidR="00DB0F73" w:rsidRPr="00827CAE">
          <w:rPr>
            <w:rStyle w:val="Hyperlink"/>
            <w:noProof/>
          </w:rPr>
          <w:t>conf-d-0.0.4</w:t>
        </w:r>
        <w:r w:rsidR="00DB0F73">
          <w:rPr>
            <w:noProof/>
            <w:webHidden/>
          </w:rPr>
          <w:tab/>
        </w:r>
        <w:r w:rsidR="00DB0F73">
          <w:rPr>
            <w:noProof/>
            <w:webHidden/>
          </w:rPr>
          <w:fldChar w:fldCharType="begin"/>
        </w:r>
        <w:r w:rsidR="00DB0F73">
          <w:rPr>
            <w:noProof/>
            <w:webHidden/>
          </w:rPr>
          <w:instrText xml:space="preserve"> PAGEREF _Toc399937904 \h </w:instrText>
        </w:r>
        <w:r w:rsidR="00DB0F73">
          <w:rPr>
            <w:noProof/>
            <w:webHidden/>
          </w:rPr>
        </w:r>
        <w:r w:rsidR="00DB0F73">
          <w:rPr>
            <w:noProof/>
            <w:webHidden/>
          </w:rPr>
          <w:fldChar w:fldCharType="separate"/>
        </w:r>
        <w:r w:rsidR="00924490">
          <w:rPr>
            <w:noProof/>
            <w:webHidden/>
          </w:rPr>
          <w:t>250</w:t>
        </w:r>
        <w:r w:rsidR="00DB0F73">
          <w:rPr>
            <w:noProof/>
            <w:webHidden/>
          </w:rPr>
          <w:fldChar w:fldCharType="end"/>
        </w:r>
      </w:hyperlink>
    </w:p>
    <w:p w14:paraId="21FCFFD2" w14:textId="77777777" w:rsidR="00DB0F73" w:rsidRDefault="007C7B54" w:rsidP="00DB0F73">
      <w:pPr>
        <w:pStyle w:val="TOC2"/>
        <w:rPr>
          <w:rFonts w:asciiTheme="minorHAnsi" w:eastAsiaTheme="minorEastAsia" w:hAnsiTheme="minorHAnsi"/>
          <w:noProof/>
          <w:sz w:val="22"/>
        </w:rPr>
      </w:pPr>
      <w:hyperlink w:anchor="_Toc399937905" w:history="1">
        <w:r w:rsidR="00DB0F73" w:rsidRPr="00827CAE">
          <w:rPr>
            <w:rStyle w:val="Hyperlink"/>
            <w:noProof/>
          </w:rPr>
          <w:t>configobj (version 4.7.2+ds):</w:t>
        </w:r>
        <w:r w:rsidR="00DB0F73">
          <w:rPr>
            <w:noProof/>
            <w:webHidden/>
          </w:rPr>
          <w:tab/>
        </w:r>
        <w:r w:rsidR="00DB0F73">
          <w:rPr>
            <w:noProof/>
            <w:webHidden/>
          </w:rPr>
          <w:fldChar w:fldCharType="begin"/>
        </w:r>
        <w:r w:rsidR="00DB0F73">
          <w:rPr>
            <w:noProof/>
            <w:webHidden/>
          </w:rPr>
          <w:instrText xml:space="preserve"> PAGEREF _Toc399937905 \h </w:instrText>
        </w:r>
        <w:r w:rsidR="00DB0F73">
          <w:rPr>
            <w:noProof/>
            <w:webHidden/>
          </w:rPr>
        </w:r>
        <w:r w:rsidR="00DB0F73">
          <w:rPr>
            <w:noProof/>
            <w:webHidden/>
          </w:rPr>
          <w:fldChar w:fldCharType="separate"/>
        </w:r>
        <w:r w:rsidR="00924490">
          <w:rPr>
            <w:noProof/>
            <w:webHidden/>
          </w:rPr>
          <w:t>250</w:t>
        </w:r>
        <w:r w:rsidR="00DB0F73">
          <w:rPr>
            <w:noProof/>
            <w:webHidden/>
          </w:rPr>
          <w:fldChar w:fldCharType="end"/>
        </w:r>
      </w:hyperlink>
    </w:p>
    <w:p w14:paraId="01EEF069" w14:textId="77777777" w:rsidR="00DB0F73" w:rsidRDefault="007C7B54" w:rsidP="00DB0F73">
      <w:pPr>
        <w:pStyle w:val="TOC2"/>
        <w:rPr>
          <w:rFonts w:asciiTheme="minorHAnsi" w:eastAsiaTheme="minorEastAsia" w:hAnsiTheme="minorHAnsi"/>
          <w:noProof/>
          <w:sz w:val="22"/>
        </w:rPr>
      </w:pPr>
      <w:hyperlink w:anchor="_Toc399937906" w:history="1">
        <w:r w:rsidR="00DB0F73" w:rsidRPr="00827CAE">
          <w:rPr>
            <w:rStyle w:val="Hyperlink"/>
            <w:noProof/>
          </w:rPr>
          <w:t>console-setup (version 1.102):</w:t>
        </w:r>
        <w:r w:rsidR="00DB0F73">
          <w:rPr>
            <w:noProof/>
            <w:webHidden/>
          </w:rPr>
          <w:tab/>
        </w:r>
        <w:r w:rsidR="00DB0F73">
          <w:rPr>
            <w:noProof/>
            <w:webHidden/>
          </w:rPr>
          <w:fldChar w:fldCharType="begin"/>
        </w:r>
        <w:r w:rsidR="00DB0F73">
          <w:rPr>
            <w:noProof/>
            <w:webHidden/>
          </w:rPr>
          <w:instrText xml:space="preserve"> PAGEREF _Toc399937906 \h </w:instrText>
        </w:r>
        <w:r w:rsidR="00DB0F73">
          <w:rPr>
            <w:noProof/>
            <w:webHidden/>
          </w:rPr>
        </w:r>
        <w:r w:rsidR="00DB0F73">
          <w:rPr>
            <w:noProof/>
            <w:webHidden/>
          </w:rPr>
          <w:fldChar w:fldCharType="separate"/>
        </w:r>
        <w:r w:rsidR="00924490">
          <w:rPr>
            <w:noProof/>
            <w:webHidden/>
          </w:rPr>
          <w:t>250</w:t>
        </w:r>
        <w:r w:rsidR="00DB0F73">
          <w:rPr>
            <w:noProof/>
            <w:webHidden/>
          </w:rPr>
          <w:fldChar w:fldCharType="end"/>
        </w:r>
      </w:hyperlink>
    </w:p>
    <w:p w14:paraId="4689ACCF" w14:textId="77777777" w:rsidR="00DB0F73" w:rsidRDefault="007C7B54" w:rsidP="00DB0F73">
      <w:pPr>
        <w:pStyle w:val="TOC2"/>
        <w:rPr>
          <w:rFonts w:asciiTheme="minorHAnsi" w:eastAsiaTheme="minorEastAsia" w:hAnsiTheme="minorHAnsi"/>
          <w:noProof/>
          <w:sz w:val="22"/>
        </w:rPr>
      </w:pPr>
      <w:hyperlink w:anchor="_Toc399937907" w:history="1">
        <w:r w:rsidR="00DB0F73" w:rsidRPr="00827CAE">
          <w:rPr>
            <w:rStyle w:val="Hyperlink"/>
            <w:noProof/>
          </w:rPr>
          <w:t>coreutils (version 8.21):</w:t>
        </w:r>
        <w:r w:rsidR="00DB0F73">
          <w:rPr>
            <w:noProof/>
            <w:webHidden/>
          </w:rPr>
          <w:tab/>
        </w:r>
        <w:r w:rsidR="00DB0F73">
          <w:rPr>
            <w:noProof/>
            <w:webHidden/>
          </w:rPr>
          <w:fldChar w:fldCharType="begin"/>
        </w:r>
        <w:r w:rsidR="00DB0F73">
          <w:rPr>
            <w:noProof/>
            <w:webHidden/>
          </w:rPr>
          <w:instrText xml:space="preserve"> PAGEREF _Toc399937907 \h </w:instrText>
        </w:r>
        <w:r w:rsidR="00DB0F73">
          <w:rPr>
            <w:noProof/>
            <w:webHidden/>
          </w:rPr>
        </w:r>
        <w:r w:rsidR="00DB0F73">
          <w:rPr>
            <w:noProof/>
            <w:webHidden/>
          </w:rPr>
          <w:fldChar w:fldCharType="separate"/>
        </w:r>
        <w:r w:rsidR="00924490">
          <w:rPr>
            <w:noProof/>
            <w:webHidden/>
          </w:rPr>
          <w:t>262</w:t>
        </w:r>
        <w:r w:rsidR="00DB0F73">
          <w:rPr>
            <w:noProof/>
            <w:webHidden/>
          </w:rPr>
          <w:fldChar w:fldCharType="end"/>
        </w:r>
      </w:hyperlink>
    </w:p>
    <w:p w14:paraId="2AB751AD" w14:textId="77777777" w:rsidR="00DB0F73" w:rsidRDefault="007C7B54" w:rsidP="00DB0F73">
      <w:pPr>
        <w:pStyle w:val="TOC2"/>
        <w:rPr>
          <w:rFonts w:asciiTheme="minorHAnsi" w:eastAsiaTheme="minorEastAsia" w:hAnsiTheme="minorHAnsi"/>
          <w:noProof/>
          <w:sz w:val="22"/>
        </w:rPr>
      </w:pPr>
      <w:hyperlink w:anchor="_Toc399937908" w:history="1">
        <w:r w:rsidR="00DB0F73" w:rsidRPr="00827CAE">
          <w:rPr>
            <w:rStyle w:val="Hyperlink"/>
            <w:noProof/>
          </w:rPr>
          <w:t>corosync (version 1.4.6):</w:t>
        </w:r>
        <w:r w:rsidR="00DB0F73">
          <w:rPr>
            <w:noProof/>
            <w:webHidden/>
          </w:rPr>
          <w:tab/>
        </w:r>
        <w:r w:rsidR="00DB0F73">
          <w:rPr>
            <w:noProof/>
            <w:webHidden/>
          </w:rPr>
          <w:fldChar w:fldCharType="begin"/>
        </w:r>
        <w:r w:rsidR="00DB0F73">
          <w:rPr>
            <w:noProof/>
            <w:webHidden/>
          </w:rPr>
          <w:instrText xml:space="preserve"> PAGEREF _Toc399937908 \h </w:instrText>
        </w:r>
        <w:r w:rsidR="00DB0F73">
          <w:rPr>
            <w:noProof/>
            <w:webHidden/>
          </w:rPr>
        </w:r>
        <w:r w:rsidR="00DB0F73">
          <w:rPr>
            <w:noProof/>
            <w:webHidden/>
          </w:rPr>
          <w:fldChar w:fldCharType="separate"/>
        </w:r>
        <w:r w:rsidR="00924490">
          <w:rPr>
            <w:noProof/>
            <w:webHidden/>
          </w:rPr>
          <w:t>278</w:t>
        </w:r>
        <w:r w:rsidR="00DB0F73">
          <w:rPr>
            <w:noProof/>
            <w:webHidden/>
          </w:rPr>
          <w:fldChar w:fldCharType="end"/>
        </w:r>
      </w:hyperlink>
    </w:p>
    <w:p w14:paraId="55C52779" w14:textId="77777777" w:rsidR="00DB0F73" w:rsidRDefault="007C7B54" w:rsidP="00DB0F73">
      <w:pPr>
        <w:pStyle w:val="TOC2"/>
        <w:rPr>
          <w:rFonts w:asciiTheme="minorHAnsi" w:eastAsiaTheme="minorEastAsia" w:hAnsiTheme="minorHAnsi"/>
          <w:noProof/>
          <w:sz w:val="22"/>
        </w:rPr>
      </w:pPr>
      <w:hyperlink w:anchor="_Toc399937909" w:history="1">
        <w:r w:rsidR="00DB0F73" w:rsidRPr="00827CAE">
          <w:rPr>
            <w:rStyle w:val="Hyperlink"/>
            <w:noProof/>
          </w:rPr>
          <w:t>coverage-3.7.1</w:t>
        </w:r>
        <w:r w:rsidR="00DB0F73">
          <w:rPr>
            <w:noProof/>
            <w:webHidden/>
          </w:rPr>
          <w:tab/>
        </w:r>
        <w:r w:rsidR="00DB0F73">
          <w:rPr>
            <w:noProof/>
            <w:webHidden/>
          </w:rPr>
          <w:fldChar w:fldCharType="begin"/>
        </w:r>
        <w:r w:rsidR="00DB0F73">
          <w:rPr>
            <w:noProof/>
            <w:webHidden/>
          </w:rPr>
          <w:instrText xml:space="preserve"> PAGEREF _Toc399937909 \h </w:instrText>
        </w:r>
        <w:r w:rsidR="00DB0F73">
          <w:rPr>
            <w:noProof/>
            <w:webHidden/>
          </w:rPr>
        </w:r>
        <w:r w:rsidR="00DB0F73">
          <w:rPr>
            <w:noProof/>
            <w:webHidden/>
          </w:rPr>
          <w:fldChar w:fldCharType="separate"/>
        </w:r>
        <w:r w:rsidR="00924490">
          <w:rPr>
            <w:noProof/>
            <w:webHidden/>
          </w:rPr>
          <w:t>281</w:t>
        </w:r>
        <w:r w:rsidR="00DB0F73">
          <w:rPr>
            <w:noProof/>
            <w:webHidden/>
          </w:rPr>
          <w:fldChar w:fldCharType="end"/>
        </w:r>
      </w:hyperlink>
    </w:p>
    <w:p w14:paraId="07882DB1" w14:textId="77777777" w:rsidR="00DB0F73" w:rsidRDefault="007C7B54" w:rsidP="00DB0F73">
      <w:pPr>
        <w:pStyle w:val="TOC2"/>
        <w:rPr>
          <w:rFonts w:asciiTheme="minorHAnsi" w:eastAsiaTheme="minorEastAsia" w:hAnsiTheme="minorHAnsi"/>
          <w:noProof/>
          <w:sz w:val="22"/>
        </w:rPr>
      </w:pPr>
      <w:hyperlink w:anchor="_Toc399937910" w:history="1">
        <w:r w:rsidR="00DB0F73" w:rsidRPr="00827CAE">
          <w:rPr>
            <w:rStyle w:val="Hyperlink"/>
            <w:noProof/>
          </w:rPr>
          <w:t>cpio (version 2.11+dfsg):</w:t>
        </w:r>
        <w:r w:rsidR="00DB0F73">
          <w:rPr>
            <w:noProof/>
            <w:webHidden/>
          </w:rPr>
          <w:tab/>
        </w:r>
        <w:r w:rsidR="00DB0F73">
          <w:rPr>
            <w:noProof/>
            <w:webHidden/>
          </w:rPr>
          <w:fldChar w:fldCharType="begin"/>
        </w:r>
        <w:r w:rsidR="00DB0F73">
          <w:rPr>
            <w:noProof/>
            <w:webHidden/>
          </w:rPr>
          <w:instrText xml:space="preserve"> PAGEREF _Toc399937910 \h </w:instrText>
        </w:r>
        <w:r w:rsidR="00DB0F73">
          <w:rPr>
            <w:noProof/>
            <w:webHidden/>
          </w:rPr>
        </w:r>
        <w:r w:rsidR="00DB0F73">
          <w:rPr>
            <w:noProof/>
            <w:webHidden/>
          </w:rPr>
          <w:fldChar w:fldCharType="separate"/>
        </w:r>
        <w:r w:rsidR="00924490">
          <w:rPr>
            <w:noProof/>
            <w:webHidden/>
          </w:rPr>
          <w:t>281</w:t>
        </w:r>
        <w:r w:rsidR="00DB0F73">
          <w:rPr>
            <w:noProof/>
            <w:webHidden/>
          </w:rPr>
          <w:fldChar w:fldCharType="end"/>
        </w:r>
      </w:hyperlink>
    </w:p>
    <w:p w14:paraId="0E4DA5E3" w14:textId="77777777" w:rsidR="00DB0F73" w:rsidRDefault="007C7B54" w:rsidP="00DB0F73">
      <w:pPr>
        <w:pStyle w:val="TOC2"/>
        <w:rPr>
          <w:rFonts w:asciiTheme="minorHAnsi" w:eastAsiaTheme="minorEastAsia" w:hAnsiTheme="minorHAnsi"/>
          <w:noProof/>
          <w:sz w:val="22"/>
        </w:rPr>
      </w:pPr>
      <w:hyperlink w:anchor="_Toc399937911" w:history="1">
        <w:r w:rsidR="00DB0F73" w:rsidRPr="00827CAE">
          <w:rPr>
            <w:rStyle w:val="Hyperlink"/>
            <w:noProof/>
          </w:rPr>
          <w:t>crash (version 7.0.7):</w:t>
        </w:r>
        <w:r w:rsidR="00DB0F73">
          <w:rPr>
            <w:noProof/>
            <w:webHidden/>
          </w:rPr>
          <w:tab/>
        </w:r>
        <w:r w:rsidR="00DB0F73">
          <w:rPr>
            <w:noProof/>
            <w:webHidden/>
          </w:rPr>
          <w:fldChar w:fldCharType="begin"/>
        </w:r>
        <w:r w:rsidR="00DB0F73">
          <w:rPr>
            <w:noProof/>
            <w:webHidden/>
          </w:rPr>
          <w:instrText xml:space="preserve"> PAGEREF _Toc399937911 \h </w:instrText>
        </w:r>
        <w:r w:rsidR="00DB0F73">
          <w:rPr>
            <w:noProof/>
            <w:webHidden/>
          </w:rPr>
        </w:r>
        <w:r w:rsidR="00DB0F73">
          <w:rPr>
            <w:noProof/>
            <w:webHidden/>
          </w:rPr>
          <w:fldChar w:fldCharType="separate"/>
        </w:r>
        <w:r w:rsidR="00924490">
          <w:rPr>
            <w:noProof/>
            <w:webHidden/>
          </w:rPr>
          <w:t>281</w:t>
        </w:r>
        <w:r w:rsidR="00DB0F73">
          <w:rPr>
            <w:noProof/>
            <w:webHidden/>
          </w:rPr>
          <w:fldChar w:fldCharType="end"/>
        </w:r>
      </w:hyperlink>
    </w:p>
    <w:p w14:paraId="53E1ACFC" w14:textId="77777777" w:rsidR="00DB0F73" w:rsidRDefault="007C7B54" w:rsidP="00DB0F73">
      <w:pPr>
        <w:pStyle w:val="TOC2"/>
        <w:rPr>
          <w:rFonts w:asciiTheme="minorHAnsi" w:eastAsiaTheme="minorEastAsia" w:hAnsiTheme="minorHAnsi"/>
          <w:noProof/>
          <w:sz w:val="22"/>
        </w:rPr>
      </w:pPr>
      <w:hyperlink w:anchor="_Toc399937912" w:history="1">
        <w:r w:rsidR="00DB0F73" w:rsidRPr="00827CAE">
          <w:rPr>
            <w:rStyle w:val="Hyperlink"/>
            <w:noProof/>
          </w:rPr>
          <w:t>crmsh (version 1.2.6+git+e77add):</w:t>
        </w:r>
        <w:r w:rsidR="00DB0F73">
          <w:rPr>
            <w:noProof/>
            <w:webHidden/>
          </w:rPr>
          <w:tab/>
        </w:r>
        <w:r w:rsidR="00DB0F73">
          <w:rPr>
            <w:noProof/>
            <w:webHidden/>
          </w:rPr>
          <w:fldChar w:fldCharType="begin"/>
        </w:r>
        <w:r w:rsidR="00DB0F73">
          <w:rPr>
            <w:noProof/>
            <w:webHidden/>
          </w:rPr>
          <w:instrText xml:space="preserve"> PAGEREF _Toc399937912 \h </w:instrText>
        </w:r>
        <w:r w:rsidR="00DB0F73">
          <w:rPr>
            <w:noProof/>
            <w:webHidden/>
          </w:rPr>
        </w:r>
        <w:r w:rsidR="00DB0F73">
          <w:rPr>
            <w:noProof/>
            <w:webHidden/>
          </w:rPr>
          <w:fldChar w:fldCharType="separate"/>
        </w:r>
        <w:r w:rsidR="00924490">
          <w:rPr>
            <w:noProof/>
            <w:webHidden/>
          </w:rPr>
          <w:t>282</w:t>
        </w:r>
        <w:r w:rsidR="00DB0F73">
          <w:rPr>
            <w:noProof/>
            <w:webHidden/>
          </w:rPr>
          <w:fldChar w:fldCharType="end"/>
        </w:r>
      </w:hyperlink>
    </w:p>
    <w:p w14:paraId="13B6303E" w14:textId="77777777" w:rsidR="00DB0F73" w:rsidRDefault="007C7B54" w:rsidP="00DB0F73">
      <w:pPr>
        <w:pStyle w:val="TOC2"/>
        <w:rPr>
          <w:rFonts w:asciiTheme="minorHAnsi" w:eastAsiaTheme="minorEastAsia" w:hAnsiTheme="minorHAnsi"/>
          <w:noProof/>
          <w:sz w:val="22"/>
        </w:rPr>
      </w:pPr>
      <w:hyperlink w:anchor="_Toc399937913" w:history="1">
        <w:r w:rsidR="00DB0F73" w:rsidRPr="00827CAE">
          <w:rPr>
            <w:rStyle w:val="Hyperlink"/>
            <w:noProof/>
          </w:rPr>
          <w:t>cron (version 3.0pl1):</w:t>
        </w:r>
        <w:r w:rsidR="00DB0F73">
          <w:rPr>
            <w:noProof/>
            <w:webHidden/>
          </w:rPr>
          <w:tab/>
        </w:r>
        <w:r w:rsidR="00DB0F73">
          <w:rPr>
            <w:noProof/>
            <w:webHidden/>
          </w:rPr>
          <w:fldChar w:fldCharType="begin"/>
        </w:r>
        <w:r w:rsidR="00DB0F73">
          <w:rPr>
            <w:noProof/>
            <w:webHidden/>
          </w:rPr>
          <w:instrText xml:space="preserve"> PAGEREF _Toc399937913 \h </w:instrText>
        </w:r>
        <w:r w:rsidR="00DB0F73">
          <w:rPr>
            <w:noProof/>
            <w:webHidden/>
          </w:rPr>
        </w:r>
        <w:r w:rsidR="00DB0F73">
          <w:rPr>
            <w:noProof/>
            <w:webHidden/>
          </w:rPr>
          <w:fldChar w:fldCharType="separate"/>
        </w:r>
        <w:r w:rsidR="00924490">
          <w:rPr>
            <w:noProof/>
            <w:webHidden/>
          </w:rPr>
          <w:t>283</w:t>
        </w:r>
        <w:r w:rsidR="00DB0F73">
          <w:rPr>
            <w:noProof/>
            <w:webHidden/>
          </w:rPr>
          <w:fldChar w:fldCharType="end"/>
        </w:r>
      </w:hyperlink>
    </w:p>
    <w:p w14:paraId="4F657531" w14:textId="77777777" w:rsidR="00DB0F73" w:rsidRDefault="007C7B54" w:rsidP="00DB0F73">
      <w:pPr>
        <w:pStyle w:val="TOC2"/>
        <w:rPr>
          <w:rFonts w:asciiTheme="minorHAnsi" w:eastAsiaTheme="minorEastAsia" w:hAnsiTheme="minorHAnsi"/>
          <w:noProof/>
          <w:sz w:val="22"/>
        </w:rPr>
      </w:pPr>
      <w:hyperlink w:anchor="_Toc399937914" w:history="1">
        <w:r w:rsidR="00DB0F73" w:rsidRPr="00827CAE">
          <w:rPr>
            <w:rStyle w:val="Hyperlink"/>
            <w:noProof/>
          </w:rPr>
          <w:t>croniter-0.3.5</w:t>
        </w:r>
        <w:r w:rsidR="00DB0F73">
          <w:rPr>
            <w:noProof/>
            <w:webHidden/>
          </w:rPr>
          <w:tab/>
        </w:r>
        <w:r w:rsidR="00DB0F73">
          <w:rPr>
            <w:noProof/>
            <w:webHidden/>
          </w:rPr>
          <w:fldChar w:fldCharType="begin"/>
        </w:r>
        <w:r w:rsidR="00DB0F73">
          <w:rPr>
            <w:noProof/>
            <w:webHidden/>
          </w:rPr>
          <w:instrText xml:space="preserve"> PAGEREF _Toc399937914 \h </w:instrText>
        </w:r>
        <w:r w:rsidR="00DB0F73">
          <w:rPr>
            <w:noProof/>
            <w:webHidden/>
          </w:rPr>
        </w:r>
        <w:r w:rsidR="00DB0F73">
          <w:rPr>
            <w:noProof/>
            <w:webHidden/>
          </w:rPr>
          <w:fldChar w:fldCharType="separate"/>
        </w:r>
        <w:r w:rsidR="00924490">
          <w:rPr>
            <w:noProof/>
            <w:webHidden/>
          </w:rPr>
          <w:t>284</w:t>
        </w:r>
        <w:r w:rsidR="00DB0F73">
          <w:rPr>
            <w:noProof/>
            <w:webHidden/>
          </w:rPr>
          <w:fldChar w:fldCharType="end"/>
        </w:r>
      </w:hyperlink>
    </w:p>
    <w:p w14:paraId="024DBB43" w14:textId="77777777" w:rsidR="00DB0F73" w:rsidRDefault="007C7B54" w:rsidP="00DB0F73">
      <w:pPr>
        <w:pStyle w:val="TOC2"/>
        <w:rPr>
          <w:rFonts w:asciiTheme="minorHAnsi" w:eastAsiaTheme="minorEastAsia" w:hAnsiTheme="minorHAnsi"/>
          <w:noProof/>
          <w:sz w:val="22"/>
        </w:rPr>
      </w:pPr>
      <w:hyperlink w:anchor="_Toc399937915" w:history="1">
        <w:r w:rsidR="00DB0F73" w:rsidRPr="00827CAE">
          <w:rPr>
            <w:rStyle w:val="Hyperlink"/>
            <w:noProof/>
          </w:rPr>
          <w:t>Cryptix</w:t>
        </w:r>
        <w:r w:rsidR="00DB0F73">
          <w:rPr>
            <w:noProof/>
            <w:webHidden/>
          </w:rPr>
          <w:tab/>
        </w:r>
        <w:r w:rsidR="00DB0F73">
          <w:rPr>
            <w:noProof/>
            <w:webHidden/>
          </w:rPr>
          <w:fldChar w:fldCharType="begin"/>
        </w:r>
        <w:r w:rsidR="00DB0F73">
          <w:rPr>
            <w:noProof/>
            <w:webHidden/>
          </w:rPr>
          <w:instrText xml:space="preserve"> PAGEREF _Toc399937915 \h </w:instrText>
        </w:r>
        <w:r w:rsidR="00DB0F73">
          <w:rPr>
            <w:noProof/>
            <w:webHidden/>
          </w:rPr>
        </w:r>
        <w:r w:rsidR="00DB0F73">
          <w:rPr>
            <w:noProof/>
            <w:webHidden/>
          </w:rPr>
          <w:fldChar w:fldCharType="separate"/>
        </w:r>
        <w:r w:rsidR="00924490">
          <w:rPr>
            <w:noProof/>
            <w:webHidden/>
          </w:rPr>
          <w:t>284</w:t>
        </w:r>
        <w:r w:rsidR="00DB0F73">
          <w:rPr>
            <w:noProof/>
            <w:webHidden/>
          </w:rPr>
          <w:fldChar w:fldCharType="end"/>
        </w:r>
      </w:hyperlink>
    </w:p>
    <w:p w14:paraId="7B15A060" w14:textId="77777777" w:rsidR="00DB0F73" w:rsidRDefault="007C7B54" w:rsidP="00DB0F73">
      <w:pPr>
        <w:pStyle w:val="TOC2"/>
        <w:rPr>
          <w:rFonts w:asciiTheme="minorHAnsi" w:eastAsiaTheme="minorEastAsia" w:hAnsiTheme="minorHAnsi"/>
          <w:noProof/>
          <w:sz w:val="22"/>
        </w:rPr>
      </w:pPr>
      <w:hyperlink w:anchor="_Toc399937916" w:history="1">
        <w:r w:rsidR="00DB0F73" w:rsidRPr="00827CAE">
          <w:rPr>
            <w:rStyle w:val="Hyperlink"/>
            <w:noProof/>
          </w:rPr>
          <w:t>cryptography-0.5.4</w:t>
        </w:r>
        <w:r w:rsidR="00DB0F73">
          <w:rPr>
            <w:noProof/>
            <w:webHidden/>
          </w:rPr>
          <w:tab/>
        </w:r>
        <w:r w:rsidR="00DB0F73">
          <w:rPr>
            <w:noProof/>
            <w:webHidden/>
          </w:rPr>
          <w:fldChar w:fldCharType="begin"/>
        </w:r>
        <w:r w:rsidR="00DB0F73">
          <w:rPr>
            <w:noProof/>
            <w:webHidden/>
          </w:rPr>
          <w:instrText xml:space="preserve"> PAGEREF _Toc399937916 \h </w:instrText>
        </w:r>
        <w:r w:rsidR="00DB0F73">
          <w:rPr>
            <w:noProof/>
            <w:webHidden/>
          </w:rPr>
        </w:r>
        <w:r w:rsidR="00DB0F73">
          <w:rPr>
            <w:noProof/>
            <w:webHidden/>
          </w:rPr>
          <w:fldChar w:fldCharType="separate"/>
        </w:r>
        <w:r w:rsidR="00924490">
          <w:rPr>
            <w:noProof/>
            <w:webHidden/>
          </w:rPr>
          <w:t>285</w:t>
        </w:r>
        <w:r w:rsidR="00DB0F73">
          <w:rPr>
            <w:noProof/>
            <w:webHidden/>
          </w:rPr>
          <w:fldChar w:fldCharType="end"/>
        </w:r>
      </w:hyperlink>
    </w:p>
    <w:p w14:paraId="07B67512" w14:textId="77777777" w:rsidR="00DB0F73" w:rsidRDefault="007C7B54" w:rsidP="00DB0F73">
      <w:pPr>
        <w:pStyle w:val="TOC2"/>
        <w:rPr>
          <w:rFonts w:asciiTheme="minorHAnsi" w:eastAsiaTheme="minorEastAsia" w:hAnsiTheme="minorHAnsi"/>
          <w:noProof/>
          <w:sz w:val="22"/>
        </w:rPr>
      </w:pPr>
      <w:hyperlink w:anchor="_Toc399937917" w:history="1">
        <w:r w:rsidR="00DB0F73" w:rsidRPr="00827CAE">
          <w:rPr>
            <w:rStyle w:val="Hyperlink"/>
            <w:noProof/>
          </w:rPr>
          <w:t>CUP Parser Generator</w:t>
        </w:r>
        <w:r w:rsidR="00DB0F73">
          <w:rPr>
            <w:noProof/>
            <w:webHidden/>
          </w:rPr>
          <w:tab/>
        </w:r>
        <w:r w:rsidR="00DB0F73">
          <w:rPr>
            <w:noProof/>
            <w:webHidden/>
          </w:rPr>
          <w:fldChar w:fldCharType="begin"/>
        </w:r>
        <w:r w:rsidR="00DB0F73">
          <w:rPr>
            <w:noProof/>
            <w:webHidden/>
          </w:rPr>
          <w:instrText xml:space="preserve"> PAGEREF _Toc399937917 \h </w:instrText>
        </w:r>
        <w:r w:rsidR="00DB0F73">
          <w:rPr>
            <w:noProof/>
            <w:webHidden/>
          </w:rPr>
        </w:r>
        <w:r w:rsidR="00DB0F73">
          <w:rPr>
            <w:noProof/>
            <w:webHidden/>
          </w:rPr>
          <w:fldChar w:fldCharType="separate"/>
        </w:r>
        <w:r w:rsidR="00924490">
          <w:rPr>
            <w:noProof/>
            <w:webHidden/>
          </w:rPr>
          <w:t>285</w:t>
        </w:r>
        <w:r w:rsidR="00DB0F73">
          <w:rPr>
            <w:noProof/>
            <w:webHidden/>
          </w:rPr>
          <w:fldChar w:fldCharType="end"/>
        </w:r>
      </w:hyperlink>
    </w:p>
    <w:p w14:paraId="7DB5F732" w14:textId="77777777" w:rsidR="00DB0F73" w:rsidRDefault="007C7B54" w:rsidP="00DB0F73">
      <w:pPr>
        <w:pStyle w:val="TOC2"/>
        <w:rPr>
          <w:rFonts w:asciiTheme="minorHAnsi" w:eastAsiaTheme="minorEastAsia" w:hAnsiTheme="minorHAnsi"/>
          <w:noProof/>
          <w:sz w:val="22"/>
        </w:rPr>
      </w:pPr>
      <w:hyperlink w:anchor="_Toc399937918" w:history="1">
        <w:r w:rsidR="00DB0F73" w:rsidRPr="00827CAE">
          <w:rPr>
            <w:rStyle w:val="Hyperlink"/>
            <w:noProof/>
          </w:rPr>
          <w:t>cups (version 1.7.4):</w:t>
        </w:r>
        <w:r w:rsidR="00DB0F73">
          <w:rPr>
            <w:noProof/>
            <w:webHidden/>
          </w:rPr>
          <w:tab/>
        </w:r>
        <w:r w:rsidR="00DB0F73">
          <w:rPr>
            <w:noProof/>
            <w:webHidden/>
          </w:rPr>
          <w:fldChar w:fldCharType="begin"/>
        </w:r>
        <w:r w:rsidR="00DB0F73">
          <w:rPr>
            <w:noProof/>
            <w:webHidden/>
          </w:rPr>
          <w:instrText xml:space="preserve"> PAGEREF _Toc399937918 \h </w:instrText>
        </w:r>
        <w:r w:rsidR="00DB0F73">
          <w:rPr>
            <w:noProof/>
            <w:webHidden/>
          </w:rPr>
        </w:r>
        <w:r w:rsidR="00DB0F73">
          <w:rPr>
            <w:noProof/>
            <w:webHidden/>
          </w:rPr>
          <w:fldChar w:fldCharType="separate"/>
        </w:r>
        <w:r w:rsidR="00924490">
          <w:rPr>
            <w:noProof/>
            <w:webHidden/>
          </w:rPr>
          <w:t>285</w:t>
        </w:r>
        <w:r w:rsidR="00DB0F73">
          <w:rPr>
            <w:noProof/>
            <w:webHidden/>
          </w:rPr>
          <w:fldChar w:fldCharType="end"/>
        </w:r>
      </w:hyperlink>
    </w:p>
    <w:p w14:paraId="48D93A31" w14:textId="77777777" w:rsidR="00DB0F73" w:rsidRDefault="007C7B54" w:rsidP="00DB0F73">
      <w:pPr>
        <w:pStyle w:val="TOC2"/>
        <w:rPr>
          <w:rFonts w:asciiTheme="minorHAnsi" w:eastAsiaTheme="minorEastAsia" w:hAnsiTheme="minorHAnsi"/>
          <w:noProof/>
          <w:sz w:val="22"/>
        </w:rPr>
      </w:pPr>
      <w:hyperlink w:anchor="_Toc399937919" w:history="1">
        <w:r w:rsidR="00DB0F73" w:rsidRPr="00827CAE">
          <w:rPr>
            <w:rStyle w:val="Hyperlink"/>
            <w:noProof/>
          </w:rPr>
          <w:t>curl (version 7.37.1):</w:t>
        </w:r>
        <w:r w:rsidR="00DB0F73">
          <w:rPr>
            <w:noProof/>
            <w:webHidden/>
          </w:rPr>
          <w:tab/>
        </w:r>
        <w:r w:rsidR="00DB0F73">
          <w:rPr>
            <w:noProof/>
            <w:webHidden/>
          </w:rPr>
          <w:fldChar w:fldCharType="begin"/>
        </w:r>
        <w:r w:rsidR="00DB0F73">
          <w:rPr>
            <w:noProof/>
            <w:webHidden/>
          </w:rPr>
          <w:instrText xml:space="preserve"> PAGEREF _Toc399937919 \h </w:instrText>
        </w:r>
        <w:r w:rsidR="00DB0F73">
          <w:rPr>
            <w:noProof/>
            <w:webHidden/>
          </w:rPr>
        </w:r>
        <w:r w:rsidR="00DB0F73">
          <w:rPr>
            <w:noProof/>
            <w:webHidden/>
          </w:rPr>
          <w:fldChar w:fldCharType="separate"/>
        </w:r>
        <w:r w:rsidR="00924490">
          <w:rPr>
            <w:noProof/>
            <w:webHidden/>
          </w:rPr>
          <w:t>287</w:t>
        </w:r>
        <w:r w:rsidR="00DB0F73">
          <w:rPr>
            <w:noProof/>
            <w:webHidden/>
          </w:rPr>
          <w:fldChar w:fldCharType="end"/>
        </w:r>
      </w:hyperlink>
    </w:p>
    <w:p w14:paraId="509A3B8C" w14:textId="77777777" w:rsidR="00DB0F73" w:rsidRDefault="007C7B54" w:rsidP="00DB0F73">
      <w:pPr>
        <w:pStyle w:val="TOC2"/>
        <w:rPr>
          <w:rFonts w:asciiTheme="minorHAnsi" w:eastAsiaTheme="minorEastAsia" w:hAnsiTheme="minorHAnsi"/>
          <w:noProof/>
          <w:sz w:val="22"/>
        </w:rPr>
      </w:pPr>
      <w:hyperlink w:anchor="_Toc399937920" w:history="1">
        <w:r w:rsidR="00DB0F73" w:rsidRPr="00827CAE">
          <w:rPr>
            <w:rStyle w:val="Hyperlink"/>
            <w:noProof/>
          </w:rPr>
          <w:t>cwidget (version 0.5.17):</w:t>
        </w:r>
        <w:r w:rsidR="00DB0F73">
          <w:rPr>
            <w:noProof/>
            <w:webHidden/>
          </w:rPr>
          <w:tab/>
        </w:r>
        <w:r w:rsidR="00DB0F73">
          <w:rPr>
            <w:noProof/>
            <w:webHidden/>
          </w:rPr>
          <w:fldChar w:fldCharType="begin"/>
        </w:r>
        <w:r w:rsidR="00DB0F73">
          <w:rPr>
            <w:noProof/>
            <w:webHidden/>
          </w:rPr>
          <w:instrText xml:space="preserve"> PAGEREF _Toc399937920 \h </w:instrText>
        </w:r>
        <w:r w:rsidR="00DB0F73">
          <w:rPr>
            <w:noProof/>
            <w:webHidden/>
          </w:rPr>
        </w:r>
        <w:r w:rsidR="00DB0F73">
          <w:rPr>
            <w:noProof/>
            <w:webHidden/>
          </w:rPr>
          <w:fldChar w:fldCharType="separate"/>
        </w:r>
        <w:r w:rsidR="00924490">
          <w:rPr>
            <w:noProof/>
            <w:webHidden/>
          </w:rPr>
          <w:t>293</w:t>
        </w:r>
        <w:r w:rsidR="00DB0F73">
          <w:rPr>
            <w:noProof/>
            <w:webHidden/>
          </w:rPr>
          <w:fldChar w:fldCharType="end"/>
        </w:r>
      </w:hyperlink>
    </w:p>
    <w:p w14:paraId="47EB4A38" w14:textId="77777777" w:rsidR="00DB0F73" w:rsidRDefault="007C7B54" w:rsidP="00DB0F73">
      <w:pPr>
        <w:pStyle w:val="TOC2"/>
        <w:rPr>
          <w:rFonts w:asciiTheme="minorHAnsi" w:eastAsiaTheme="minorEastAsia" w:hAnsiTheme="minorHAnsi"/>
          <w:noProof/>
          <w:sz w:val="22"/>
        </w:rPr>
      </w:pPr>
      <w:hyperlink w:anchor="_Toc399937921" w:history="1">
        <w:r w:rsidR="00DB0F73" w:rsidRPr="00827CAE">
          <w:rPr>
            <w:rStyle w:val="Hyperlink"/>
            <w:noProof/>
          </w:rPr>
          <w:t>cyrus-sasl2 (version 2.1.26.dfsg1):</w:t>
        </w:r>
        <w:r w:rsidR="00DB0F73">
          <w:rPr>
            <w:noProof/>
            <w:webHidden/>
          </w:rPr>
          <w:tab/>
        </w:r>
        <w:r w:rsidR="00DB0F73">
          <w:rPr>
            <w:noProof/>
            <w:webHidden/>
          </w:rPr>
          <w:fldChar w:fldCharType="begin"/>
        </w:r>
        <w:r w:rsidR="00DB0F73">
          <w:rPr>
            <w:noProof/>
            <w:webHidden/>
          </w:rPr>
          <w:instrText xml:space="preserve"> PAGEREF _Toc399937921 \h </w:instrText>
        </w:r>
        <w:r w:rsidR="00DB0F73">
          <w:rPr>
            <w:noProof/>
            <w:webHidden/>
          </w:rPr>
        </w:r>
        <w:r w:rsidR="00DB0F73">
          <w:rPr>
            <w:noProof/>
            <w:webHidden/>
          </w:rPr>
          <w:fldChar w:fldCharType="separate"/>
        </w:r>
        <w:r w:rsidR="00924490">
          <w:rPr>
            <w:noProof/>
            <w:webHidden/>
          </w:rPr>
          <w:t>293</w:t>
        </w:r>
        <w:r w:rsidR="00DB0F73">
          <w:rPr>
            <w:noProof/>
            <w:webHidden/>
          </w:rPr>
          <w:fldChar w:fldCharType="end"/>
        </w:r>
      </w:hyperlink>
    </w:p>
    <w:p w14:paraId="288B1073" w14:textId="77777777" w:rsidR="00DB0F73" w:rsidRDefault="007C7B54" w:rsidP="00DB0F73">
      <w:pPr>
        <w:pStyle w:val="TOC2"/>
        <w:rPr>
          <w:rFonts w:asciiTheme="minorHAnsi" w:eastAsiaTheme="minorEastAsia" w:hAnsiTheme="minorHAnsi"/>
          <w:noProof/>
          <w:sz w:val="22"/>
        </w:rPr>
      </w:pPr>
      <w:hyperlink w:anchor="_Toc399937922" w:history="1">
        <w:r w:rsidR="00DB0F73" w:rsidRPr="00827CAE">
          <w:rPr>
            <w:rStyle w:val="Hyperlink"/>
            <w:noProof/>
          </w:rPr>
          <w:t>dash (version 0.5.7):</w:t>
        </w:r>
        <w:r w:rsidR="00DB0F73">
          <w:rPr>
            <w:noProof/>
            <w:webHidden/>
          </w:rPr>
          <w:tab/>
        </w:r>
        <w:r w:rsidR="00DB0F73">
          <w:rPr>
            <w:noProof/>
            <w:webHidden/>
          </w:rPr>
          <w:fldChar w:fldCharType="begin"/>
        </w:r>
        <w:r w:rsidR="00DB0F73">
          <w:rPr>
            <w:noProof/>
            <w:webHidden/>
          </w:rPr>
          <w:instrText xml:space="preserve"> PAGEREF _Toc399937922 \h </w:instrText>
        </w:r>
        <w:r w:rsidR="00DB0F73">
          <w:rPr>
            <w:noProof/>
            <w:webHidden/>
          </w:rPr>
        </w:r>
        <w:r w:rsidR="00DB0F73">
          <w:rPr>
            <w:noProof/>
            <w:webHidden/>
          </w:rPr>
          <w:fldChar w:fldCharType="separate"/>
        </w:r>
        <w:r w:rsidR="00924490">
          <w:rPr>
            <w:noProof/>
            <w:webHidden/>
          </w:rPr>
          <w:t>296</w:t>
        </w:r>
        <w:r w:rsidR="00DB0F73">
          <w:rPr>
            <w:noProof/>
            <w:webHidden/>
          </w:rPr>
          <w:fldChar w:fldCharType="end"/>
        </w:r>
      </w:hyperlink>
    </w:p>
    <w:p w14:paraId="7A02D7E7" w14:textId="77777777" w:rsidR="00DB0F73" w:rsidRDefault="007C7B54" w:rsidP="00DB0F73">
      <w:pPr>
        <w:pStyle w:val="TOC2"/>
        <w:rPr>
          <w:rFonts w:asciiTheme="minorHAnsi" w:eastAsiaTheme="minorEastAsia" w:hAnsiTheme="minorHAnsi"/>
          <w:noProof/>
          <w:sz w:val="22"/>
        </w:rPr>
      </w:pPr>
      <w:hyperlink w:anchor="_Toc399937923" w:history="1">
        <w:r w:rsidR="00DB0F73" w:rsidRPr="00827CAE">
          <w:rPr>
            <w:rStyle w:val="Hyperlink"/>
            <w:noProof/>
          </w:rPr>
          <w:t>db5.3 (version 5.3.28):</w:t>
        </w:r>
        <w:r w:rsidR="00DB0F73">
          <w:rPr>
            <w:noProof/>
            <w:webHidden/>
          </w:rPr>
          <w:tab/>
        </w:r>
        <w:r w:rsidR="00DB0F73">
          <w:rPr>
            <w:noProof/>
            <w:webHidden/>
          </w:rPr>
          <w:fldChar w:fldCharType="begin"/>
        </w:r>
        <w:r w:rsidR="00DB0F73">
          <w:rPr>
            <w:noProof/>
            <w:webHidden/>
          </w:rPr>
          <w:instrText xml:space="preserve"> PAGEREF _Toc399937923 \h </w:instrText>
        </w:r>
        <w:r w:rsidR="00DB0F73">
          <w:rPr>
            <w:noProof/>
            <w:webHidden/>
          </w:rPr>
        </w:r>
        <w:r w:rsidR="00DB0F73">
          <w:rPr>
            <w:noProof/>
            <w:webHidden/>
          </w:rPr>
          <w:fldChar w:fldCharType="separate"/>
        </w:r>
        <w:r w:rsidR="00924490">
          <w:rPr>
            <w:noProof/>
            <w:webHidden/>
          </w:rPr>
          <w:t>297</w:t>
        </w:r>
        <w:r w:rsidR="00DB0F73">
          <w:rPr>
            <w:noProof/>
            <w:webHidden/>
          </w:rPr>
          <w:fldChar w:fldCharType="end"/>
        </w:r>
      </w:hyperlink>
    </w:p>
    <w:p w14:paraId="5A21A7BC" w14:textId="77777777" w:rsidR="00DB0F73" w:rsidRDefault="007C7B54" w:rsidP="00DB0F73">
      <w:pPr>
        <w:pStyle w:val="TOC2"/>
        <w:rPr>
          <w:rFonts w:asciiTheme="minorHAnsi" w:eastAsiaTheme="minorEastAsia" w:hAnsiTheme="minorHAnsi"/>
          <w:noProof/>
          <w:sz w:val="22"/>
        </w:rPr>
      </w:pPr>
      <w:hyperlink w:anchor="_Toc399937924" w:history="1">
        <w:r w:rsidR="00DB0F73" w:rsidRPr="00827CAE">
          <w:rPr>
            <w:rStyle w:val="Hyperlink"/>
            <w:noProof/>
          </w:rPr>
          <w:t>dbconfig-common (version 1.8.47+nmu1):</w:t>
        </w:r>
        <w:r w:rsidR="00DB0F73">
          <w:rPr>
            <w:noProof/>
            <w:webHidden/>
          </w:rPr>
          <w:tab/>
        </w:r>
        <w:r w:rsidR="00DB0F73">
          <w:rPr>
            <w:noProof/>
            <w:webHidden/>
          </w:rPr>
          <w:fldChar w:fldCharType="begin"/>
        </w:r>
        <w:r w:rsidR="00DB0F73">
          <w:rPr>
            <w:noProof/>
            <w:webHidden/>
          </w:rPr>
          <w:instrText xml:space="preserve"> PAGEREF _Toc399937924 \h </w:instrText>
        </w:r>
        <w:r w:rsidR="00DB0F73">
          <w:rPr>
            <w:noProof/>
            <w:webHidden/>
          </w:rPr>
        </w:r>
        <w:r w:rsidR="00DB0F73">
          <w:rPr>
            <w:noProof/>
            <w:webHidden/>
          </w:rPr>
          <w:fldChar w:fldCharType="separate"/>
        </w:r>
        <w:r w:rsidR="00924490">
          <w:rPr>
            <w:noProof/>
            <w:webHidden/>
          </w:rPr>
          <w:t>301</w:t>
        </w:r>
        <w:r w:rsidR="00DB0F73">
          <w:rPr>
            <w:noProof/>
            <w:webHidden/>
          </w:rPr>
          <w:fldChar w:fldCharType="end"/>
        </w:r>
      </w:hyperlink>
    </w:p>
    <w:p w14:paraId="582CCA03" w14:textId="77777777" w:rsidR="00DB0F73" w:rsidRDefault="007C7B54" w:rsidP="00DB0F73">
      <w:pPr>
        <w:pStyle w:val="TOC2"/>
        <w:rPr>
          <w:rFonts w:asciiTheme="minorHAnsi" w:eastAsiaTheme="minorEastAsia" w:hAnsiTheme="minorHAnsi"/>
          <w:noProof/>
          <w:sz w:val="22"/>
        </w:rPr>
      </w:pPr>
      <w:hyperlink w:anchor="_Toc399937925" w:history="1">
        <w:r w:rsidR="00DB0F73" w:rsidRPr="00827CAE">
          <w:rPr>
            <w:rStyle w:val="Hyperlink"/>
            <w:noProof/>
          </w:rPr>
          <w:t>dbus (version 1.8.6):</w:t>
        </w:r>
        <w:r w:rsidR="00DB0F73">
          <w:rPr>
            <w:noProof/>
            <w:webHidden/>
          </w:rPr>
          <w:tab/>
        </w:r>
        <w:r w:rsidR="00DB0F73">
          <w:rPr>
            <w:noProof/>
            <w:webHidden/>
          </w:rPr>
          <w:fldChar w:fldCharType="begin"/>
        </w:r>
        <w:r w:rsidR="00DB0F73">
          <w:rPr>
            <w:noProof/>
            <w:webHidden/>
          </w:rPr>
          <w:instrText xml:space="preserve"> PAGEREF _Toc399937925 \h </w:instrText>
        </w:r>
        <w:r w:rsidR="00DB0F73">
          <w:rPr>
            <w:noProof/>
            <w:webHidden/>
          </w:rPr>
        </w:r>
        <w:r w:rsidR="00DB0F73">
          <w:rPr>
            <w:noProof/>
            <w:webHidden/>
          </w:rPr>
          <w:fldChar w:fldCharType="separate"/>
        </w:r>
        <w:r w:rsidR="00924490">
          <w:rPr>
            <w:noProof/>
            <w:webHidden/>
          </w:rPr>
          <w:t>307</w:t>
        </w:r>
        <w:r w:rsidR="00DB0F73">
          <w:rPr>
            <w:noProof/>
            <w:webHidden/>
          </w:rPr>
          <w:fldChar w:fldCharType="end"/>
        </w:r>
      </w:hyperlink>
    </w:p>
    <w:p w14:paraId="494EB273" w14:textId="77777777" w:rsidR="00DB0F73" w:rsidRDefault="007C7B54" w:rsidP="00DB0F73">
      <w:pPr>
        <w:pStyle w:val="TOC2"/>
        <w:rPr>
          <w:rFonts w:asciiTheme="minorHAnsi" w:eastAsiaTheme="minorEastAsia" w:hAnsiTheme="minorHAnsi"/>
          <w:noProof/>
          <w:sz w:val="22"/>
        </w:rPr>
      </w:pPr>
      <w:hyperlink w:anchor="_Toc399937926" w:history="1">
        <w:r w:rsidR="00DB0F73" w:rsidRPr="00827CAE">
          <w:rPr>
            <w:rStyle w:val="Hyperlink"/>
            <w:noProof/>
          </w:rPr>
          <w:t>dbus-glib (version 0.102):</w:t>
        </w:r>
        <w:r w:rsidR="00DB0F73">
          <w:rPr>
            <w:noProof/>
            <w:webHidden/>
          </w:rPr>
          <w:tab/>
        </w:r>
        <w:r w:rsidR="00DB0F73">
          <w:rPr>
            <w:noProof/>
            <w:webHidden/>
          </w:rPr>
          <w:fldChar w:fldCharType="begin"/>
        </w:r>
        <w:r w:rsidR="00DB0F73">
          <w:rPr>
            <w:noProof/>
            <w:webHidden/>
          </w:rPr>
          <w:instrText xml:space="preserve"> PAGEREF _Toc399937926 \h </w:instrText>
        </w:r>
        <w:r w:rsidR="00DB0F73">
          <w:rPr>
            <w:noProof/>
            <w:webHidden/>
          </w:rPr>
        </w:r>
        <w:r w:rsidR="00DB0F73">
          <w:rPr>
            <w:noProof/>
            <w:webHidden/>
          </w:rPr>
          <w:fldChar w:fldCharType="separate"/>
        </w:r>
        <w:r w:rsidR="00924490">
          <w:rPr>
            <w:noProof/>
            <w:webHidden/>
          </w:rPr>
          <w:t>313</w:t>
        </w:r>
        <w:r w:rsidR="00DB0F73">
          <w:rPr>
            <w:noProof/>
            <w:webHidden/>
          </w:rPr>
          <w:fldChar w:fldCharType="end"/>
        </w:r>
      </w:hyperlink>
    </w:p>
    <w:p w14:paraId="6B20CC0D" w14:textId="77777777" w:rsidR="00DB0F73" w:rsidRDefault="007C7B54" w:rsidP="00DB0F73">
      <w:pPr>
        <w:pStyle w:val="TOC2"/>
        <w:rPr>
          <w:rFonts w:asciiTheme="minorHAnsi" w:eastAsiaTheme="minorEastAsia" w:hAnsiTheme="minorHAnsi"/>
          <w:noProof/>
          <w:sz w:val="22"/>
        </w:rPr>
      </w:pPr>
      <w:hyperlink w:anchor="_Toc399937927" w:history="1">
        <w:r w:rsidR="00DB0F73" w:rsidRPr="00827CAE">
          <w:rPr>
            <w:rStyle w:val="Hyperlink"/>
            <w:noProof/>
          </w:rPr>
          <w:t>debconf (version 1.5.53):</w:t>
        </w:r>
        <w:r w:rsidR="00DB0F73">
          <w:rPr>
            <w:noProof/>
            <w:webHidden/>
          </w:rPr>
          <w:tab/>
        </w:r>
        <w:r w:rsidR="00DB0F73">
          <w:rPr>
            <w:noProof/>
            <w:webHidden/>
          </w:rPr>
          <w:fldChar w:fldCharType="begin"/>
        </w:r>
        <w:r w:rsidR="00DB0F73">
          <w:rPr>
            <w:noProof/>
            <w:webHidden/>
          </w:rPr>
          <w:instrText xml:space="preserve"> PAGEREF _Toc399937927 \h </w:instrText>
        </w:r>
        <w:r w:rsidR="00DB0F73">
          <w:rPr>
            <w:noProof/>
            <w:webHidden/>
          </w:rPr>
        </w:r>
        <w:r w:rsidR="00DB0F73">
          <w:rPr>
            <w:noProof/>
            <w:webHidden/>
          </w:rPr>
          <w:fldChar w:fldCharType="separate"/>
        </w:r>
        <w:r w:rsidR="00924490">
          <w:rPr>
            <w:noProof/>
            <w:webHidden/>
          </w:rPr>
          <w:t>316</w:t>
        </w:r>
        <w:r w:rsidR="00DB0F73">
          <w:rPr>
            <w:noProof/>
            <w:webHidden/>
          </w:rPr>
          <w:fldChar w:fldCharType="end"/>
        </w:r>
      </w:hyperlink>
    </w:p>
    <w:p w14:paraId="64410C9A" w14:textId="77777777" w:rsidR="00DB0F73" w:rsidRDefault="007C7B54" w:rsidP="00DB0F73">
      <w:pPr>
        <w:pStyle w:val="TOC2"/>
        <w:rPr>
          <w:rFonts w:asciiTheme="minorHAnsi" w:eastAsiaTheme="minorEastAsia" w:hAnsiTheme="minorHAnsi"/>
          <w:noProof/>
          <w:sz w:val="22"/>
        </w:rPr>
      </w:pPr>
      <w:hyperlink w:anchor="_Toc399937928" w:history="1">
        <w:r w:rsidR="00DB0F73" w:rsidRPr="00827CAE">
          <w:rPr>
            <w:rStyle w:val="Hyperlink"/>
            <w:noProof/>
          </w:rPr>
          <w:t>debian-archive-keyring (version 2012.4):</w:t>
        </w:r>
        <w:r w:rsidR="00DB0F73">
          <w:rPr>
            <w:noProof/>
            <w:webHidden/>
          </w:rPr>
          <w:tab/>
        </w:r>
        <w:r w:rsidR="00DB0F73">
          <w:rPr>
            <w:noProof/>
            <w:webHidden/>
          </w:rPr>
          <w:fldChar w:fldCharType="begin"/>
        </w:r>
        <w:r w:rsidR="00DB0F73">
          <w:rPr>
            <w:noProof/>
            <w:webHidden/>
          </w:rPr>
          <w:instrText xml:space="preserve"> PAGEREF _Toc399937928 \h </w:instrText>
        </w:r>
        <w:r w:rsidR="00DB0F73">
          <w:rPr>
            <w:noProof/>
            <w:webHidden/>
          </w:rPr>
        </w:r>
        <w:r w:rsidR="00DB0F73">
          <w:rPr>
            <w:noProof/>
            <w:webHidden/>
          </w:rPr>
          <w:fldChar w:fldCharType="separate"/>
        </w:r>
        <w:r w:rsidR="00924490">
          <w:rPr>
            <w:noProof/>
            <w:webHidden/>
          </w:rPr>
          <w:t>317</w:t>
        </w:r>
        <w:r w:rsidR="00DB0F73">
          <w:rPr>
            <w:noProof/>
            <w:webHidden/>
          </w:rPr>
          <w:fldChar w:fldCharType="end"/>
        </w:r>
      </w:hyperlink>
    </w:p>
    <w:p w14:paraId="2E8D4FC8" w14:textId="77777777" w:rsidR="00DB0F73" w:rsidRDefault="007C7B54" w:rsidP="00DB0F73">
      <w:pPr>
        <w:pStyle w:val="TOC2"/>
        <w:rPr>
          <w:rFonts w:asciiTheme="minorHAnsi" w:eastAsiaTheme="minorEastAsia" w:hAnsiTheme="minorHAnsi"/>
          <w:noProof/>
          <w:sz w:val="22"/>
        </w:rPr>
      </w:pPr>
      <w:hyperlink w:anchor="_Toc399937929" w:history="1">
        <w:r w:rsidR="00DB0F73" w:rsidRPr="00827CAE">
          <w:rPr>
            <w:rStyle w:val="Hyperlink"/>
            <w:noProof/>
          </w:rPr>
          <w:t>debianutils (version 4.4):</w:t>
        </w:r>
        <w:r w:rsidR="00DB0F73">
          <w:rPr>
            <w:noProof/>
            <w:webHidden/>
          </w:rPr>
          <w:tab/>
        </w:r>
        <w:r w:rsidR="00DB0F73">
          <w:rPr>
            <w:noProof/>
            <w:webHidden/>
          </w:rPr>
          <w:fldChar w:fldCharType="begin"/>
        </w:r>
        <w:r w:rsidR="00DB0F73">
          <w:rPr>
            <w:noProof/>
            <w:webHidden/>
          </w:rPr>
          <w:instrText xml:space="preserve"> PAGEREF _Toc399937929 \h </w:instrText>
        </w:r>
        <w:r w:rsidR="00DB0F73">
          <w:rPr>
            <w:noProof/>
            <w:webHidden/>
          </w:rPr>
        </w:r>
        <w:r w:rsidR="00DB0F73">
          <w:rPr>
            <w:noProof/>
            <w:webHidden/>
          </w:rPr>
          <w:fldChar w:fldCharType="separate"/>
        </w:r>
        <w:r w:rsidR="00924490">
          <w:rPr>
            <w:noProof/>
            <w:webHidden/>
          </w:rPr>
          <w:t>318</w:t>
        </w:r>
        <w:r w:rsidR="00DB0F73">
          <w:rPr>
            <w:noProof/>
            <w:webHidden/>
          </w:rPr>
          <w:fldChar w:fldCharType="end"/>
        </w:r>
      </w:hyperlink>
    </w:p>
    <w:p w14:paraId="7E3A6B58" w14:textId="77777777" w:rsidR="00DB0F73" w:rsidRDefault="007C7B54" w:rsidP="00DB0F73">
      <w:pPr>
        <w:pStyle w:val="TOC2"/>
        <w:rPr>
          <w:rFonts w:asciiTheme="minorHAnsi" w:eastAsiaTheme="minorEastAsia" w:hAnsiTheme="minorHAnsi"/>
          <w:noProof/>
          <w:sz w:val="22"/>
        </w:rPr>
      </w:pPr>
      <w:hyperlink w:anchor="_Toc399937930" w:history="1">
        <w:r w:rsidR="00DB0F73" w:rsidRPr="00827CAE">
          <w:rPr>
            <w:rStyle w:val="Hyperlink"/>
            <w:noProof/>
          </w:rPr>
          <w:t>debootstrap (version 1.0.60+hLinux1):</w:t>
        </w:r>
        <w:r w:rsidR="00DB0F73">
          <w:rPr>
            <w:noProof/>
            <w:webHidden/>
          </w:rPr>
          <w:tab/>
        </w:r>
        <w:r w:rsidR="00DB0F73">
          <w:rPr>
            <w:noProof/>
            <w:webHidden/>
          </w:rPr>
          <w:fldChar w:fldCharType="begin"/>
        </w:r>
        <w:r w:rsidR="00DB0F73">
          <w:rPr>
            <w:noProof/>
            <w:webHidden/>
          </w:rPr>
          <w:instrText xml:space="preserve"> PAGEREF _Toc399937930 \h </w:instrText>
        </w:r>
        <w:r w:rsidR="00DB0F73">
          <w:rPr>
            <w:noProof/>
            <w:webHidden/>
          </w:rPr>
        </w:r>
        <w:r w:rsidR="00DB0F73">
          <w:rPr>
            <w:noProof/>
            <w:webHidden/>
          </w:rPr>
          <w:fldChar w:fldCharType="separate"/>
        </w:r>
        <w:r w:rsidR="00924490">
          <w:rPr>
            <w:noProof/>
            <w:webHidden/>
          </w:rPr>
          <w:t>320</w:t>
        </w:r>
        <w:r w:rsidR="00DB0F73">
          <w:rPr>
            <w:noProof/>
            <w:webHidden/>
          </w:rPr>
          <w:fldChar w:fldCharType="end"/>
        </w:r>
      </w:hyperlink>
    </w:p>
    <w:p w14:paraId="2234F7F2" w14:textId="77777777" w:rsidR="00DB0F73" w:rsidRDefault="007C7B54" w:rsidP="00DB0F73">
      <w:pPr>
        <w:pStyle w:val="TOC2"/>
        <w:rPr>
          <w:rFonts w:asciiTheme="minorHAnsi" w:eastAsiaTheme="minorEastAsia" w:hAnsiTheme="minorHAnsi"/>
          <w:noProof/>
          <w:sz w:val="22"/>
        </w:rPr>
      </w:pPr>
      <w:hyperlink w:anchor="_Toc399937931" w:history="1">
        <w:r w:rsidR="00DB0F73" w:rsidRPr="00827CAE">
          <w:rPr>
            <w:rStyle w:val="Hyperlink"/>
            <w:noProof/>
          </w:rPr>
          <w:t>debtags (version 1.12.1):</w:t>
        </w:r>
        <w:r w:rsidR="00DB0F73">
          <w:rPr>
            <w:noProof/>
            <w:webHidden/>
          </w:rPr>
          <w:tab/>
        </w:r>
        <w:r w:rsidR="00DB0F73">
          <w:rPr>
            <w:noProof/>
            <w:webHidden/>
          </w:rPr>
          <w:fldChar w:fldCharType="begin"/>
        </w:r>
        <w:r w:rsidR="00DB0F73">
          <w:rPr>
            <w:noProof/>
            <w:webHidden/>
          </w:rPr>
          <w:instrText xml:space="preserve"> PAGEREF _Toc399937931 \h </w:instrText>
        </w:r>
        <w:r w:rsidR="00DB0F73">
          <w:rPr>
            <w:noProof/>
            <w:webHidden/>
          </w:rPr>
        </w:r>
        <w:r w:rsidR="00DB0F73">
          <w:rPr>
            <w:noProof/>
            <w:webHidden/>
          </w:rPr>
          <w:fldChar w:fldCharType="separate"/>
        </w:r>
        <w:r w:rsidR="00924490">
          <w:rPr>
            <w:noProof/>
            <w:webHidden/>
          </w:rPr>
          <w:t>321</w:t>
        </w:r>
        <w:r w:rsidR="00DB0F73">
          <w:rPr>
            <w:noProof/>
            <w:webHidden/>
          </w:rPr>
          <w:fldChar w:fldCharType="end"/>
        </w:r>
      </w:hyperlink>
    </w:p>
    <w:p w14:paraId="6518C4D2" w14:textId="77777777" w:rsidR="00DB0F73" w:rsidRDefault="007C7B54" w:rsidP="00DB0F73">
      <w:pPr>
        <w:pStyle w:val="TOC2"/>
        <w:rPr>
          <w:rFonts w:asciiTheme="minorHAnsi" w:eastAsiaTheme="minorEastAsia" w:hAnsiTheme="minorHAnsi"/>
          <w:noProof/>
          <w:sz w:val="22"/>
        </w:rPr>
      </w:pPr>
      <w:hyperlink w:anchor="_Toc399937932" w:history="1">
        <w:r w:rsidR="00DB0F73" w:rsidRPr="00827CAE">
          <w:rPr>
            <w:rStyle w:val="Hyperlink"/>
            <w:noProof/>
          </w:rPr>
          <w:t>decorator-3.4.0</w:t>
        </w:r>
        <w:r w:rsidR="00DB0F73">
          <w:rPr>
            <w:noProof/>
            <w:webHidden/>
          </w:rPr>
          <w:tab/>
        </w:r>
        <w:r w:rsidR="00DB0F73">
          <w:rPr>
            <w:noProof/>
            <w:webHidden/>
          </w:rPr>
          <w:fldChar w:fldCharType="begin"/>
        </w:r>
        <w:r w:rsidR="00DB0F73">
          <w:rPr>
            <w:noProof/>
            <w:webHidden/>
          </w:rPr>
          <w:instrText xml:space="preserve"> PAGEREF _Toc399937932 \h </w:instrText>
        </w:r>
        <w:r w:rsidR="00DB0F73">
          <w:rPr>
            <w:noProof/>
            <w:webHidden/>
          </w:rPr>
        </w:r>
        <w:r w:rsidR="00DB0F73">
          <w:rPr>
            <w:noProof/>
            <w:webHidden/>
          </w:rPr>
          <w:fldChar w:fldCharType="separate"/>
        </w:r>
        <w:r w:rsidR="00924490">
          <w:rPr>
            <w:noProof/>
            <w:webHidden/>
          </w:rPr>
          <w:t>322</w:t>
        </w:r>
        <w:r w:rsidR="00DB0F73">
          <w:rPr>
            <w:noProof/>
            <w:webHidden/>
          </w:rPr>
          <w:fldChar w:fldCharType="end"/>
        </w:r>
      </w:hyperlink>
    </w:p>
    <w:p w14:paraId="02439831" w14:textId="77777777" w:rsidR="00DB0F73" w:rsidRDefault="007C7B54" w:rsidP="00DB0F73">
      <w:pPr>
        <w:pStyle w:val="TOC2"/>
        <w:rPr>
          <w:rFonts w:asciiTheme="minorHAnsi" w:eastAsiaTheme="minorEastAsia" w:hAnsiTheme="minorHAnsi"/>
          <w:noProof/>
          <w:sz w:val="22"/>
        </w:rPr>
      </w:pPr>
      <w:hyperlink w:anchor="_Toc399937933" w:history="1">
        <w:r w:rsidR="00DB0F73" w:rsidRPr="00827CAE">
          <w:rPr>
            <w:rStyle w:val="Hyperlink"/>
            <w:noProof/>
          </w:rPr>
          <w:t>device-tree-compiler (version 1.4.0+dfsg):</w:t>
        </w:r>
        <w:r w:rsidR="00DB0F73">
          <w:rPr>
            <w:noProof/>
            <w:webHidden/>
          </w:rPr>
          <w:tab/>
        </w:r>
        <w:r w:rsidR="00DB0F73">
          <w:rPr>
            <w:noProof/>
            <w:webHidden/>
          </w:rPr>
          <w:fldChar w:fldCharType="begin"/>
        </w:r>
        <w:r w:rsidR="00DB0F73">
          <w:rPr>
            <w:noProof/>
            <w:webHidden/>
          </w:rPr>
          <w:instrText xml:space="preserve"> PAGEREF _Toc399937933 \h </w:instrText>
        </w:r>
        <w:r w:rsidR="00DB0F73">
          <w:rPr>
            <w:noProof/>
            <w:webHidden/>
          </w:rPr>
        </w:r>
        <w:r w:rsidR="00DB0F73">
          <w:rPr>
            <w:noProof/>
            <w:webHidden/>
          </w:rPr>
          <w:fldChar w:fldCharType="separate"/>
        </w:r>
        <w:r w:rsidR="00924490">
          <w:rPr>
            <w:noProof/>
            <w:webHidden/>
          </w:rPr>
          <w:t>322</w:t>
        </w:r>
        <w:r w:rsidR="00DB0F73">
          <w:rPr>
            <w:noProof/>
            <w:webHidden/>
          </w:rPr>
          <w:fldChar w:fldCharType="end"/>
        </w:r>
      </w:hyperlink>
    </w:p>
    <w:p w14:paraId="7632327D" w14:textId="77777777" w:rsidR="00DB0F73" w:rsidRDefault="007C7B54" w:rsidP="00DB0F73">
      <w:pPr>
        <w:pStyle w:val="TOC2"/>
        <w:rPr>
          <w:rFonts w:asciiTheme="minorHAnsi" w:eastAsiaTheme="minorEastAsia" w:hAnsiTheme="minorHAnsi"/>
          <w:noProof/>
          <w:sz w:val="22"/>
        </w:rPr>
      </w:pPr>
      <w:hyperlink w:anchor="_Toc399937934" w:history="1">
        <w:r w:rsidR="00DB0F73" w:rsidRPr="00827CAE">
          <w:rPr>
            <w:rStyle w:val="Hyperlink"/>
            <w:noProof/>
          </w:rPr>
          <w:t>dh-python (version 1.20140511):</w:t>
        </w:r>
        <w:r w:rsidR="00DB0F73">
          <w:rPr>
            <w:noProof/>
            <w:webHidden/>
          </w:rPr>
          <w:tab/>
        </w:r>
        <w:r w:rsidR="00DB0F73">
          <w:rPr>
            <w:noProof/>
            <w:webHidden/>
          </w:rPr>
          <w:fldChar w:fldCharType="begin"/>
        </w:r>
        <w:r w:rsidR="00DB0F73">
          <w:rPr>
            <w:noProof/>
            <w:webHidden/>
          </w:rPr>
          <w:instrText xml:space="preserve"> PAGEREF _Toc399937934 \h </w:instrText>
        </w:r>
        <w:r w:rsidR="00DB0F73">
          <w:rPr>
            <w:noProof/>
            <w:webHidden/>
          </w:rPr>
        </w:r>
        <w:r w:rsidR="00DB0F73">
          <w:rPr>
            <w:noProof/>
            <w:webHidden/>
          </w:rPr>
          <w:fldChar w:fldCharType="separate"/>
        </w:r>
        <w:r w:rsidR="00924490">
          <w:rPr>
            <w:noProof/>
            <w:webHidden/>
          </w:rPr>
          <w:t>323</w:t>
        </w:r>
        <w:r w:rsidR="00DB0F73">
          <w:rPr>
            <w:noProof/>
            <w:webHidden/>
          </w:rPr>
          <w:fldChar w:fldCharType="end"/>
        </w:r>
      </w:hyperlink>
    </w:p>
    <w:p w14:paraId="7EC7E96F" w14:textId="77777777" w:rsidR="00DB0F73" w:rsidRDefault="007C7B54" w:rsidP="00DB0F73">
      <w:pPr>
        <w:pStyle w:val="TOC2"/>
        <w:rPr>
          <w:rFonts w:asciiTheme="minorHAnsi" w:eastAsiaTheme="minorEastAsia" w:hAnsiTheme="minorHAnsi"/>
          <w:noProof/>
          <w:sz w:val="22"/>
        </w:rPr>
      </w:pPr>
      <w:hyperlink w:anchor="_Toc399937935" w:history="1">
        <w:r w:rsidR="00DB0F73" w:rsidRPr="00827CAE">
          <w:rPr>
            <w:rStyle w:val="Hyperlink"/>
            <w:noProof/>
          </w:rPr>
          <w:t>dictionaries-common (version 1.23.10):</w:t>
        </w:r>
        <w:r w:rsidR="00DB0F73">
          <w:rPr>
            <w:noProof/>
            <w:webHidden/>
          </w:rPr>
          <w:tab/>
        </w:r>
        <w:r w:rsidR="00DB0F73">
          <w:rPr>
            <w:noProof/>
            <w:webHidden/>
          </w:rPr>
          <w:fldChar w:fldCharType="begin"/>
        </w:r>
        <w:r w:rsidR="00DB0F73">
          <w:rPr>
            <w:noProof/>
            <w:webHidden/>
          </w:rPr>
          <w:instrText xml:space="preserve"> PAGEREF _Toc399937935 \h </w:instrText>
        </w:r>
        <w:r w:rsidR="00DB0F73">
          <w:rPr>
            <w:noProof/>
            <w:webHidden/>
          </w:rPr>
        </w:r>
        <w:r w:rsidR="00DB0F73">
          <w:rPr>
            <w:noProof/>
            <w:webHidden/>
          </w:rPr>
          <w:fldChar w:fldCharType="separate"/>
        </w:r>
        <w:r w:rsidR="00924490">
          <w:rPr>
            <w:noProof/>
            <w:webHidden/>
          </w:rPr>
          <w:t>324</w:t>
        </w:r>
        <w:r w:rsidR="00DB0F73">
          <w:rPr>
            <w:noProof/>
            <w:webHidden/>
          </w:rPr>
          <w:fldChar w:fldCharType="end"/>
        </w:r>
      </w:hyperlink>
    </w:p>
    <w:p w14:paraId="56533A30" w14:textId="77777777" w:rsidR="00DB0F73" w:rsidRDefault="007C7B54" w:rsidP="00DB0F73">
      <w:pPr>
        <w:pStyle w:val="TOC2"/>
        <w:rPr>
          <w:rFonts w:asciiTheme="minorHAnsi" w:eastAsiaTheme="minorEastAsia" w:hAnsiTheme="minorHAnsi"/>
          <w:noProof/>
          <w:sz w:val="22"/>
        </w:rPr>
      </w:pPr>
      <w:hyperlink w:anchor="_Toc399937936" w:history="1">
        <w:r w:rsidR="00DB0F73" w:rsidRPr="00827CAE">
          <w:rPr>
            <w:rStyle w:val="Hyperlink"/>
            <w:noProof/>
          </w:rPr>
          <w:t>diffutils (version 3.3):</w:t>
        </w:r>
        <w:r w:rsidR="00DB0F73">
          <w:rPr>
            <w:noProof/>
            <w:webHidden/>
          </w:rPr>
          <w:tab/>
        </w:r>
        <w:r w:rsidR="00DB0F73">
          <w:rPr>
            <w:noProof/>
            <w:webHidden/>
          </w:rPr>
          <w:fldChar w:fldCharType="begin"/>
        </w:r>
        <w:r w:rsidR="00DB0F73">
          <w:rPr>
            <w:noProof/>
            <w:webHidden/>
          </w:rPr>
          <w:instrText xml:space="preserve"> PAGEREF _Toc399937936 \h </w:instrText>
        </w:r>
        <w:r w:rsidR="00DB0F73">
          <w:rPr>
            <w:noProof/>
            <w:webHidden/>
          </w:rPr>
        </w:r>
        <w:r w:rsidR="00DB0F73">
          <w:rPr>
            <w:noProof/>
            <w:webHidden/>
          </w:rPr>
          <w:fldChar w:fldCharType="separate"/>
        </w:r>
        <w:r w:rsidR="00924490">
          <w:rPr>
            <w:noProof/>
            <w:webHidden/>
          </w:rPr>
          <w:t>324</w:t>
        </w:r>
        <w:r w:rsidR="00DB0F73">
          <w:rPr>
            <w:noProof/>
            <w:webHidden/>
          </w:rPr>
          <w:fldChar w:fldCharType="end"/>
        </w:r>
      </w:hyperlink>
    </w:p>
    <w:p w14:paraId="51EC2ECF" w14:textId="77777777" w:rsidR="00DB0F73" w:rsidRDefault="007C7B54" w:rsidP="00DB0F73">
      <w:pPr>
        <w:pStyle w:val="TOC2"/>
        <w:rPr>
          <w:rFonts w:asciiTheme="minorHAnsi" w:eastAsiaTheme="minorEastAsia" w:hAnsiTheme="minorHAnsi"/>
          <w:noProof/>
          <w:sz w:val="22"/>
        </w:rPr>
      </w:pPr>
      <w:hyperlink w:anchor="_Toc399937937" w:history="1">
        <w:r w:rsidR="00DB0F73" w:rsidRPr="00827CAE">
          <w:rPr>
            <w:rStyle w:val="Hyperlink"/>
            <w:noProof/>
          </w:rPr>
          <w:t>discover (version 2.1.2):</w:t>
        </w:r>
        <w:r w:rsidR="00DB0F73">
          <w:rPr>
            <w:noProof/>
            <w:webHidden/>
          </w:rPr>
          <w:tab/>
        </w:r>
        <w:r w:rsidR="00DB0F73">
          <w:rPr>
            <w:noProof/>
            <w:webHidden/>
          </w:rPr>
          <w:fldChar w:fldCharType="begin"/>
        </w:r>
        <w:r w:rsidR="00DB0F73">
          <w:rPr>
            <w:noProof/>
            <w:webHidden/>
          </w:rPr>
          <w:instrText xml:space="preserve"> PAGEREF _Toc399937937 \h </w:instrText>
        </w:r>
        <w:r w:rsidR="00DB0F73">
          <w:rPr>
            <w:noProof/>
            <w:webHidden/>
          </w:rPr>
        </w:r>
        <w:r w:rsidR="00DB0F73">
          <w:rPr>
            <w:noProof/>
            <w:webHidden/>
          </w:rPr>
          <w:fldChar w:fldCharType="separate"/>
        </w:r>
        <w:r w:rsidR="00924490">
          <w:rPr>
            <w:noProof/>
            <w:webHidden/>
          </w:rPr>
          <w:t>325</w:t>
        </w:r>
        <w:r w:rsidR="00DB0F73">
          <w:rPr>
            <w:noProof/>
            <w:webHidden/>
          </w:rPr>
          <w:fldChar w:fldCharType="end"/>
        </w:r>
      </w:hyperlink>
    </w:p>
    <w:p w14:paraId="6CCCA033" w14:textId="77777777" w:rsidR="00DB0F73" w:rsidRDefault="007C7B54" w:rsidP="00DB0F73">
      <w:pPr>
        <w:pStyle w:val="TOC2"/>
        <w:rPr>
          <w:rFonts w:asciiTheme="minorHAnsi" w:eastAsiaTheme="minorEastAsia" w:hAnsiTheme="minorHAnsi"/>
          <w:noProof/>
          <w:sz w:val="22"/>
        </w:rPr>
      </w:pPr>
      <w:hyperlink w:anchor="_Toc399937938" w:history="1">
        <w:r w:rsidR="00DB0F73" w:rsidRPr="00827CAE">
          <w:rPr>
            <w:rStyle w:val="Hyperlink"/>
            <w:noProof/>
          </w:rPr>
          <w:t>discover-0.4.0</w:t>
        </w:r>
        <w:r w:rsidR="00DB0F73">
          <w:rPr>
            <w:noProof/>
            <w:webHidden/>
          </w:rPr>
          <w:tab/>
        </w:r>
        <w:r w:rsidR="00DB0F73">
          <w:rPr>
            <w:noProof/>
            <w:webHidden/>
          </w:rPr>
          <w:fldChar w:fldCharType="begin"/>
        </w:r>
        <w:r w:rsidR="00DB0F73">
          <w:rPr>
            <w:noProof/>
            <w:webHidden/>
          </w:rPr>
          <w:instrText xml:space="preserve"> PAGEREF _Toc399937938 \h </w:instrText>
        </w:r>
        <w:r w:rsidR="00DB0F73">
          <w:rPr>
            <w:noProof/>
            <w:webHidden/>
          </w:rPr>
        </w:r>
        <w:r w:rsidR="00DB0F73">
          <w:rPr>
            <w:noProof/>
            <w:webHidden/>
          </w:rPr>
          <w:fldChar w:fldCharType="separate"/>
        </w:r>
        <w:r w:rsidR="00924490">
          <w:rPr>
            <w:noProof/>
            <w:webHidden/>
          </w:rPr>
          <w:t>326</w:t>
        </w:r>
        <w:r w:rsidR="00DB0F73">
          <w:rPr>
            <w:noProof/>
            <w:webHidden/>
          </w:rPr>
          <w:fldChar w:fldCharType="end"/>
        </w:r>
      </w:hyperlink>
    </w:p>
    <w:p w14:paraId="012ABF0A" w14:textId="77777777" w:rsidR="00DB0F73" w:rsidRDefault="007C7B54" w:rsidP="00DB0F73">
      <w:pPr>
        <w:pStyle w:val="TOC2"/>
        <w:rPr>
          <w:rFonts w:asciiTheme="minorHAnsi" w:eastAsiaTheme="minorEastAsia" w:hAnsiTheme="minorHAnsi"/>
          <w:noProof/>
          <w:sz w:val="22"/>
        </w:rPr>
      </w:pPr>
      <w:hyperlink w:anchor="_Toc399937939" w:history="1">
        <w:r w:rsidR="00DB0F73" w:rsidRPr="00827CAE">
          <w:rPr>
            <w:rStyle w:val="Hyperlink"/>
            <w:noProof/>
          </w:rPr>
          <w:t>discover-data (version 2.2013.01.11):</w:t>
        </w:r>
        <w:r w:rsidR="00DB0F73">
          <w:rPr>
            <w:noProof/>
            <w:webHidden/>
          </w:rPr>
          <w:tab/>
        </w:r>
        <w:r w:rsidR="00DB0F73">
          <w:rPr>
            <w:noProof/>
            <w:webHidden/>
          </w:rPr>
          <w:fldChar w:fldCharType="begin"/>
        </w:r>
        <w:r w:rsidR="00DB0F73">
          <w:rPr>
            <w:noProof/>
            <w:webHidden/>
          </w:rPr>
          <w:instrText xml:space="preserve"> PAGEREF _Toc399937939 \h </w:instrText>
        </w:r>
        <w:r w:rsidR="00DB0F73">
          <w:rPr>
            <w:noProof/>
            <w:webHidden/>
          </w:rPr>
        </w:r>
        <w:r w:rsidR="00DB0F73">
          <w:rPr>
            <w:noProof/>
            <w:webHidden/>
          </w:rPr>
          <w:fldChar w:fldCharType="separate"/>
        </w:r>
        <w:r w:rsidR="00924490">
          <w:rPr>
            <w:noProof/>
            <w:webHidden/>
          </w:rPr>
          <w:t>326</w:t>
        </w:r>
        <w:r w:rsidR="00DB0F73">
          <w:rPr>
            <w:noProof/>
            <w:webHidden/>
          </w:rPr>
          <w:fldChar w:fldCharType="end"/>
        </w:r>
      </w:hyperlink>
    </w:p>
    <w:p w14:paraId="5FEF9582" w14:textId="77777777" w:rsidR="00DB0F73" w:rsidRDefault="007C7B54" w:rsidP="00DB0F73">
      <w:pPr>
        <w:pStyle w:val="TOC2"/>
        <w:rPr>
          <w:rFonts w:asciiTheme="minorHAnsi" w:eastAsiaTheme="minorEastAsia" w:hAnsiTheme="minorHAnsi"/>
          <w:noProof/>
          <w:sz w:val="22"/>
        </w:rPr>
      </w:pPr>
      <w:hyperlink w:anchor="_Toc399937940" w:history="1">
        <w:r w:rsidR="00DB0F73" w:rsidRPr="00827CAE">
          <w:rPr>
            <w:rStyle w:val="Hyperlink"/>
            <w:noProof/>
          </w:rPr>
          <w:t>diskimage-builder-59f7ec84dff1545aefc91ec4449c34f77845dd18</w:t>
        </w:r>
        <w:r w:rsidR="00DB0F73">
          <w:rPr>
            <w:noProof/>
            <w:webHidden/>
          </w:rPr>
          <w:tab/>
        </w:r>
        <w:r w:rsidR="00DB0F73">
          <w:rPr>
            <w:noProof/>
            <w:webHidden/>
          </w:rPr>
          <w:fldChar w:fldCharType="begin"/>
        </w:r>
        <w:r w:rsidR="00DB0F73">
          <w:rPr>
            <w:noProof/>
            <w:webHidden/>
          </w:rPr>
          <w:instrText xml:space="preserve"> PAGEREF _Toc399937940 \h </w:instrText>
        </w:r>
        <w:r w:rsidR="00DB0F73">
          <w:rPr>
            <w:noProof/>
            <w:webHidden/>
          </w:rPr>
        </w:r>
        <w:r w:rsidR="00DB0F73">
          <w:rPr>
            <w:noProof/>
            <w:webHidden/>
          </w:rPr>
          <w:fldChar w:fldCharType="separate"/>
        </w:r>
        <w:r w:rsidR="00924490">
          <w:rPr>
            <w:noProof/>
            <w:webHidden/>
          </w:rPr>
          <w:t>327</w:t>
        </w:r>
        <w:r w:rsidR="00DB0F73">
          <w:rPr>
            <w:noProof/>
            <w:webHidden/>
          </w:rPr>
          <w:fldChar w:fldCharType="end"/>
        </w:r>
      </w:hyperlink>
    </w:p>
    <w:p w14:paraId="054782E2" w14:textId="77777777" w:rsidR="00DB0F73" w:rsidRDefault="007C7B54" w:rsidP="00DB0F73">
      <w:pPr>
        <w:pStyle w:val="TOC2"/>
        <w:rPr>
          <w:rFonts w:asciiTheme="minorHAnsi" w:eastAsiaTheme="minorEastAsia" w:hAnsiTheme="minorHAnsi"/>
          <w:noProof/>
          <w:sz w:val="22"/>
        </w:rPr>
      </w:pPr>
      <w:hyperlink w:anchor="_Toc399937941" w:history="1">
        <w:r w:rsidR="00DB0F73" w:rsidRPr="00827CAE">
          <w:rPr>
            <w:rStyle w:val="Hyperlink"/>
            <w:noProof/>
          </w:rPr>
          <w:t>distro-info (version 0.13):</w:t>
        </w:r>
        <w:r w:rsidR="00DB0F73">
          <w:rPr>
            <w:noProof/>
            <w:webHidden/>
          </w:rPr>
          <w:tab/>
        </w:r>
        <w:r w:rsidR="00DB0F73">
          <w:rPr>
            <w:noProof/>
            <w:webHidden/>
          </w:rPr>
          <w:fldChar w:fldCharType="begin"/>
        </w:r>
        <w:r w:rsidR="00DB0F73">
          <w:rPr>
            <w:noProof/>
            <w:webHidden/>
          </w:rPr>
          <w:instrText xml:space="preserve"> PAGEREF _Toc399937941 \h </w:instrText>
        </w:r>
        <w:r w:rsidR="00DB0F73">
          <w:rPr>
            <w:noProof/>
            <w:webHidden/>
          </w:rPr>
        </w:r>
        <w:r w:rsidR="00DB0F73">
          <w:rPr>
            <w:noProof/>
            <w:webHidden/>
          </w:rPr>
          <w:fldChar w:fldCharType="separate"/>
        </w:r>
        <w:r w:rsidR="00924490">
          <w:rPr>
            <w:noProof/>
            <w:webHidden/>
          </w:rPr>
          <w:t>327</w:t>
        </w:r>
        <w:r w:rsidR="00DB0F73">
          <w:rPr>
            <w:noProof/>
            <w:webHidden/>
          </w:rPr>
          <w:fldChar w:fldCharType="end"/>
        </w:r>
      </w:hyperlink>
    </w:p>
    <w:p w14:paraId="2374D133" w14:textId="77777777" w:rsidR="00DB0F73" w:rsidRDefault="007C7B54" w:rsidP="00DB0F73">
      <w:pPr>
        <w:pStyle w:val="TOC2"/>
        <w:rPr>
          <w:rFonts w:asciiTheme="minorHAnsi" w:eastAsiaTheme="minorEastAsia" w:hAnsiTheme="minorHAnsi"/>
          <w:noProof/>
          <w:sz w:val="22"/>
        </w:rPr>
      </w:pPr>
      <w:hyperlink w:anchor="_Toc399937942" w:history="1">
        <w:r w:rsidR="00DB0F73" w:rsidRPr="00827CAE">
          <w:rPr>
            <w:rStyle w:val="Hyperlink"/>
            <w:noProof/>
          </w:rPr>
          <w:t>distro-info-data (version 0.21):</w:t>
        </w:r>
        <w:r w:rsidR="00DB0F73">
          <w:rPr>
            <w:noProof/>
            <w:webHidden/>
          </w:rPr>
          <w:tab/>
        </w:r>
        <w:r w:rsidR="00DB0F73">
          <w:rPr>
            <w:noProof/>
            <w:webHidden/>
          </w:rPr>
          <w:fldChar w:fldCharType="begin"/>
        </w:r>
        <w:r w:rsidR="00DB0F73">
          <w:rPr>
            <w:noProof/>
            <w:webHidden/>
          </w:rPr>
          <w:instrText xml:space="preserve"> PAGEREF _Toc399937942 \h </w:instrText>
        </w:r>
        <w:r w:rsidR="00DB0F73">
          <w:rPr>
            <w:noProof/>
            <w:webHidden/>
          </w:rPr>
        </w:r>
        <w:r w:rsidR="00DB0F73">
          <w:rPr>
            <w:noProof/>
            <w:webHidden/>
          </w:rPr>
          <w:fldChar w:fldCharType="separate"/>
        </w:r>
        <w:r w:rsidR="00924490">
          <w:rPr>
            <w:noProof/>
            <w:webHidden/>
          </w:rPr>
          <w:t>328</w:t>
        </w:r>
        <w:r w:rsidR="00DB0F73">
          <w:rPr>
            <w:noProof/>
            <w:webHidden/>
          </w:rPr>
          <w:fldChar w:fldCharType="end"/>
        </w:r>
      </w:hyperlink>
    </w:p>
    <w:p w14:paraId="538A54BD" w14:textId="77777777" w:rsidR="00DB0F73" w:rsidRDefault="007C7B54" w:rsidP="00DB0F73">
      <w:pPr>
        <w:pStyle w:val="TOC2"/>
        <w:rPr>
          <w:rFonts w:asciiTheme="minorHAnsi" w:eastAsiaTheme="minorEastAsia" w:hAnsiTheme="minorHAnsi"/>
          <w:noProof/>
          <w:sz w:val="22"/>
        </w:rPr>
      </w:pPr>
      <w:hyperlink w:anchor="_Toc399937943" w:history="1">
        <w:r w:rsidR="00DB0F73" w:rsidRPr="00827CAE">
          <w:rPr>
            <w:rStyle w:val="Hyperlink"/>
            <w:noProof/>
          </w:rPr>
          <w:t>Django-1.6.6</w:t>
        </w:r>
        <w:r w:rsidR="00DB0F73">
          <w:rPr>
            <w:noProof/>
            <w:webHidden/>
          </w:rPr>
          <w:tab/>
        </w:r>
        <w:r w:rsidR="00DB0F73">
          <w:rPr>
            <w:noProof/>
            <w:webHidden/>
          </w:rPr>
          <w:fldChar w:fldCharType="begin"/>
        </w:r>
        <w:r w:rsidR="00DB0F73">
          <w:rPr>
            <w:noProof/>
            <w:webHidden/>
          </w:rPr>
          <w:instrText xml:space="preserve"> PAGEREF _Toc399937943 \h </w:instrText>
        </w:r>
        <w:r w:rsidR="00DB0F73">
          <w:rPr>
            <w:noProof/>
            <w:webHidden/>
          </w:rPr>
        </w:r>
        <w:r w:rsidR="00DB0F73">
          <w:rPr>
            <w:noProof/>
            <w:webHidden/>
          </w:rPr>
          <w:fldChar w:fldCharType="separate"/>
        </w:r>
        <w:r w:rsidR="00924490">
          <w:rPr>
            <w:noProof/>
            <w:webHidden/>
          </w:rPr>
          <w:t>328</w:t>
        </w:r>
        <w:r w:rsidR="00DB0F73">
          <w:rPr>
            <w:noProof/>
            <w:webHidden/>
          </w:rPr>
          <w:fldChar w:fldCharType="end"/>
        </w:r>
      </w:hyperlink>
    </w:p>
    <w:p w14:paraId="7CE1ADE0" w14:textId="77777777" w:rsidR="00DB0F73" w:rsidRDefault="007C7B54" w:rsidP="00DB0F73">
      <w:pPr>
        <w:pStyle w:val="TOC2"/>
        <w:rPr>
          <w:rFonts w:asciiTheme="minorHAnsi" w:eastAsiaTheme="minorEastAsia" w:hAnsiTheme="minorHAnsi"/>
          <w:noProof/>
          <w:sz w:val="22"/>
        </w:rPr>
      </w:pPr>
      <w:hyperlink w:anchor="_Toc399937944" w:history="1">
        <w:r w:rsidR="00DB0F73" w:rsidRPr="00827CAE">
          <w:rPr>
            <w:rStyle w:val="Hyperlink"/>
            <w:noProof/>
          </w:rPr>
          <w:t>django-appconf-0.6</w:t>
        </w:r>
        <w:r w:rsidR="00DB0F73">
          <w:rPr>
            <w:noProof/>
            <w:webHidden/>
          </w:rPr>
          <w:tab/>
        </w:r>
        <w:r w:rsidR="00DB0F73">
          <w:rPr>
            <w:noProof/>
            <w:webHidden/>
          </w:rPr>
          <w:fldChar w:fldCharType="begin"/>
        </w:r>
        <w:r w:rsidR="00DB0F73">
          <w:rPr>
            <w:noProof/>
            <w:webHidden/>
          </w:rPr>
          <w:instrText xml:space="preserve"> PAGEREF _Toc399937944 \h </w:instrText>
        </w:r>
        <w:r w:rsidR="00DB0F73">
          <w:rPr>
            <w:noProof/>
            <w:webHidden/>
          </w:rPr>
        </w:r>
        <w:r w:rsidR="00DB0F73">
          <w:rPr>
            <w:noProof/>
            <w:webHidden/>
          </w:rPr>
          <w:fldChar w:fldCharType="separate"/>
        </w:r>
        <w:r w:rsidR="00924490">
          <w:rPr>
            <w:noProof/>
            <w:webHidden/>
          </w:rPr>
          <w:t>328</w:t>
        </w:r>
        <w:r w:rsidR="00DB0F73">
          <w:rPr>
            <w:noProof/>
            <w:webHidden/>
          </w:rPr>
          <w:fldChar w:fldCharType="end"/>
        </w:r>
      </w:hyperlink>
    </w:p>
    <w:p w14:paraId="78D854B2" w14:textId="77777777" w:rsidR="00DB0F73" w:rsidRDefault="007C7B54" w:rsidP="00DB0F73">
      <w:pPr>
        <w:pStyle w:val="TOC2"/>
        <w:rPr>
          <w:rFonts w:asciiTheme="minorHAnsi" w:eastAsiaTheme="minorEastAsia" w:hAnsiTheme="minorHAnsi"/>
          <w:noProof/>
          <w:sz w:val="22"/>
        </w:rPr>
      </w:pPr>
      <w:hyperlink w:anchor="_Toc399937945" w:history="1">
        <w:r w:rsidR="00DB0F73" w:rsidRPr="00827CAE">
          <w:rPr>
            <w:rStyle w:val="Hyperlink"/>
            <w:noProof/>
          </w:rPr>
          <w:t>django-compressor-1.4</w:t>
        </w:r>
        <w:r w:rsidR="00DB0F73">
          <w:rPr>
            <w:rFonts w:asciiTheme="minorHAnsi" w:eastAsiaTheme="minorEastAsia" w:hAnsiTheme="minorHAnsi"/>
            <w:noProof/>
            <w:sz w:val="22"/>
          </w:rPr>
          <w:tab/>
        </w:r>
        <w:r w:rsidR="00DB0F73" w:rsidRPr="00827CAE">
          <w:rPr>
            <w:rStyle w:val="Hyperlink"/>
            <w:noProof/>
          </w:rPr>
          <w:t>MIT</w:t>
        </w:r>
        <w:r w:rsidR="00DB0F73">
          <w:rPr>
            <w:noProof/>
            <w:webHidden/>
          </w:rPr>
          <w:tab/>
        </w:r>
        <w:r w:rsidR="00DB0F73">
          <w:rPr>
            <w:noProof/>
            <w:webHidden/>
          </w:rPr>
          <w:fldChar w:fldCharType="begin"/>
        </w:r>
        <w:r w:rsidR="00DB0F73">
          <w:rPr>
            <w:noProof/>
            <w:webHidden/>
          </w:rPr>
          <w:instrText xml:space="preserve"> PAGEREF _Toc399937945 \h </w:instrText>
        </w:r>
        <w:r w:rsidR="00DB0F73">
          <w:rPr>
            <w:noProof/>
            <w:webHidden/>
          </w:rPr>
        </w:r>
        <w:r w:rsidR="00DB0F73">
          <w:rPr>
            <w:noProof/>
            <w:webHidden/>
          </w:rPr>
          <w:fldChar w:fldCharType="separate"/>
        </w:r>
        <w:r w:rsidR="00924490">
          <w:rPr>
            <w:noProof/>
            <w:webHidden/>
          </w:rPr>
          <w:t>329</w:t>
        </w:r>
        <w:r w:rsidR="00DB0F73">
          <w:rPr>
            <w:noProof/>
            <w:webHidden/>
          </w:rPr>
          <w:fldChar w:fldCharType="end"/>
        </w:r>
      </w:hyperlink>
    </w:p>
    <w:p w14:paraId="1E362747" w14:textId="77777777" w:rsidR="00DB0F73" w:rsidRDefault="007C7B54" w:rsidP="00DB0F73">
      <w:pPr>
        <w:pStyle w:val="TOC2"/>
        <w:rPr>
          <w:rFonts w:asciiTheme="minorHAnsi" w:eastAsiaTheme="minorEastAsia" w:hAnsiTheme="minorHAnsi"/>
          <w:noProof/>
          <w:sz w:val="22"/>
        </w:rPr>
      </w:pPr>
      <w:hyperlink w:anchor="_Toc399937946" w:history="1">
        <w:r w:rsidR="00DB0F73" w:rsidRPr="00827CAE">
          <w:rPr>
            <w:rStyle w:val="Hyperlink"/>
            <w:noProof/>
          </w:rPr>
          <w:t>django-openstack-auth-1.1.6</w:t>
        </w:r>
        <w:r w:rsidR="00DB0F73">
          <w:rPr>
            <w:noProof/>
            <w:webHidden/>
          </w:rPr>
          <w:tab/>
        </w:r>
        <w:r w:rsidR="00DB0F73">
          <w:rPr>
            <w:noProof/>
            <w:webHidden/>
          </w:rPr>
          <w:fldChar w:fldCharType="begin"/>
        </w:r>
        <w:r w:rsidR="00DB0F73">
          <w:rPr>
            <w:noProof/>
            <w:webHidden/>
          </w:rPr>
          <w:instrText xml:space="preserve"> PAGEREF _Toc399937946 \h </w:instrText>
        </w:r>
        <w:r w:rsidR="00DB0F73">
          <w:rPr>
            <w:noProof/>
            <w:webHidden/>
          </w:rPr>
        </w:r>
        <w:r w:rsidR="00DB0F73">
          <w:rPr>
            <w:noProof/>
            <w:webHidden/>
          </w:rPr>
          <w:fldChar w:fldCharType="separate"/>
        </w:r>
        <w:r w:rsidR="00924490">
          <w:rPr>
            <w:noProof/>
            <w:webHidden/>
          </w:rPr>
          <w:t>329</w:t>
        </w:r>
        <w:r w:rsidR="00DB0F73">
          <w:rPr>
            <w:noProof/>
            <w:webHidden/>
          </w:rPr>
          <w:fldChar w:fldCharType="end"/>
        </w:r>
      </w:hyperlink>
    </w:p>
    <w:p w14:paraId="1E8D96F4" w14:textId="77777777" w:rsidR="00DB0F73" w:rsidRDefault="007C7B54" w:rsidP="00DB0F73">
      <w:pPr>
        <w:pStyle w:val="TOC2"/>
        <w:rPr>
          <w:rFonts w:asciiTheme="minorHAnsi" w:eastAsiaTheme="minorEastAsia" w:hAnsiTheme="minorHAnsi"/>
          <w:noProof/>
          <w:sz w:val="22"/>
        </w:rPr>
      </w:pPr>
      <w:hyperlink w:anchor="_Toc399937947" w:history="1">
        <w:r w:rsidR="00DB0F73" w:rsidRPr="00827CAE">
          <w:rPr>
            <w:rStyle w:val="Hyperlink"/>
            <w:noProof/>
          </w:rPr>
          <w:t>django-pyscss-1.0.2</w:t>
        </w:r>
        <w:r w:rsidR="00DB0F73">
          <w:rPr>
            <w:noProof/>
            <w:webHidden/>
          </w:rPr>
          <w:tab/>
        </w:r>
        <w:r w:rsidR="00DB0F73">
          <w:rPr>
            <w:noProof/>
            <w:webHidden/>
          </w:rPr>
          <w:fldChar w:fldCharType="begin"/>
        </w:r>
        <w:r w:rsidR="00DB0F73">
          <w:rPr>
            <w:noProof/>
            <w:webHidden/>
          </w:rPr>
          <w:instrText xml:space="preserve"> PAGEREF _Toc399937947 \h </w:instrText>
        </w:r>
        <w:r w:rsidR="00DB0F73">
          <w:rPr>
            <w:noProof/>
            <w:webHidden/>
          </w:rPr>
        </w:r>
        <w:r w:rsidR="00DB0F73">
          <w:rPr>
            <w:noProof/>
            <w:webHidden/>
          </w:rPr>
          <w:fldChar w:fldCharType="separate"/>
        </w:r>
        <w:r w:rsidR="00924490">
          <w:rPr>
            <w:noProof/>
            <w:webHidden/>
          </w:rPr>
          <w:t>329</w:t>
        </w:r>
        <w:r w:rsidR="00DB0F73">
          <w:rPr>
            <w:noProof/>
            <w:webHidden/>
          </w:rPr>
          <w:fldChar w:fldCharType="end"/>
        </w:r>
      </w:hyperlink>
    </w:p>
    <w:p w14:paraId="38E4BF0C" w14:textId="77777777" w:rsidR="00DB0F73" w:rsidRDefault="007C7B54" w:rsidP="00DB0F73">
      <w:pPr>
        <w:pStyle w:val="TOC2"/>
        <w:rPr>
          <w:rFonts w:asciiTheme="minorHAnsi" w:eastAsiaTheme="minorEastAsia" w:hAnsiTheme="minorHAnsi"/>
          <w:noProof/>
          <w:sz w:val="22"/>
        </w:rPr>
      </w:pPr>
      <w:hyperlink w:anchor="_Toc399937948" w:history="1">
        <w:r w:rsidR="00DB0F73" w:rsidRPr="00827CAE">
          <w:rPr>
            <w:rStyle w:val="Hyperlink"/>
            <w:noProof/>
          </w:rPr>
          <w:t>dkms (version 2.2.0.3):</w:t>
        </w:r>
        <w:r w:rsidR="00DB0F73">
          <w:rPr>
            <w:noProof/>
            <w:webHidden/>
          </w:rPr>
          <w:tab/>
        </w:r>
        <w:r w:rsidR="00DB0F73">
          <w:rPr>
            <w:noProof/>
            <w:webHidden/>
          </w:rPr>
          <w:fldChar w:fldCharType="begin"/>
        </w:r>
        <w:r w:rsidR="00DB0F73">
          <w:rPr>
            <w:noProof/>
            <w:webHidden/>
          </w:rPr>
          <w:instrText xml:space="preserve"> PAGEREF _Toc399937948 \h </w:instrText>
        </w:r>
        <w:r w:rsidR="00DB0F73">
          <w:rPr>
            <w:noProof/>
            <w:webHidden/>
          </w:rPr>
        </w:r>
        <w:r w:rsidR="00DB0F73">
          <w:rPr>
            <w:noProof/>
            <w:webHidden/>
          </w:rPr>
          <w:fldChar w:fldCharType="separate"/>
        </w:r>
        <w:r w:rsidR="00924490">
          <w:rPr>
            <w:noProof/>
            <w:webHidden/>
          </w:rPr>
          <w:t>329</w:t>
        </w:r>
        <w:r w:rsidR="00DB0F73">
          <w:rPr>
            <w:noProof/>
            <w:webHidden/>
          </w:rPr>
          <w:fldChar w:fldCharType="end"/>
        </w:r>
      </w:hyperlink>
    </w:p>
    <w:p w14:paraId="3A81EFE0" w14:textId="77777777" w:rsidR="00DB0F73" w:rsidRDefault="007C7B54" w:rsidP="00DB0F73">
      <w:pPr>
        <w:pStyle w:val="TOC2"/>
        <w:rPr>
          <w:rFonts w:asciiTheme="minorHAnsi" w:eastAsiaTheme="minorEastAsia" w:hAnsiTheme="minorHAnsi"/>
          <w:noProof/>
          <w:sz w:val="22"/>
        </w:rPr>
      </w:pPr>
      <w:hyperlink w:anchor="_Toc399937949" w:history="1">
        <w:r w:rsidR="00DB0F73" w:rsidRPr="00827CAE">
          <w:rPr>
            <w:rStyle w:val="Hyperlink"/>
            <w:noProof/>
          </w:rPr>
          <w:t>dmidecode (version 2.12):</w:t>
        </w:r>
        <w:r w:rsidR="00DB0F73">
          <w:rPr>
            <w:noProof/>
            <w:webHidden/>
          </w:rPr>
          <w:tab/>
        </w:r>
        <w:r w:rsidR="00DB0F73">
          <w:rPr>
            <w:noProof/>
            <w:webHidden/>
          </w:rPr>
          <w:fldChar w:fldCharType="begin"/>
        </w:r>
        <w:r w:rsidR="00DB0F73">
          <w:rPr>
            <w:noProof/>
            <w:webHidden/>
          </w:rPr>
          <w:instrText xml:space="preserve"> PAGEREF _Toc399937949 \h </w:instrText>
        </w:r>
        <w:r w:rsidR="00DB0F73">
          <w:rPr>
            <w:noProof/>
            <w:webHidden/>
          </w:rPr>
        </w:r>
        <w:r w:rsidR="00DB0F73">
          <w:rPr>
            <w:noProof/>
            <w:webHidden/>
          </w:rPr>
          <w:fldChar w:fldCharType="separate"/>
        </w:r>
        <w:r w:rsidR="00924490">
          <w:rPr>
            <w:noProof/>
            <w:webHidden/>
          </w:rPr>
          <w:t>329</w:t>
        </w:r>
        <w:r w:rsidR="00DB0F73">
          <w:rPr>
            <w:noProof/>
            <w:webHidden/>
          </w:rPr>
          <w:fldChar w:fldCharType="end"/>
        </w:r>
      </w:hyperlink>
    </w:p>
    <w:p w14:paraId="25DC26EA" w14:textId="77777777" w:rsidR="00DB0F73" w:rsidRDefault="007C7B54" w:rsidP="00DB0F73">
      <w:pPr>
        <w:pStyle w:val="TOC2"/>
        <w:rPr>
          <w:rFonts w:asciiTheme="minorHAnsi" w:eastAsiaTheme="minorEastAsia" w:hAnsiTheme="minorHAnsi"/>
          <w:noProof/>
          <w:sz w:val="22"/>
        </w:rPr>
      </w:pPr>
      <w:hyperlink w:anchor="_Toc399937950" w:history="1">
        <w:r w:rsidR="00DB0F73" w:rsidRPr="00827CAE">
          <w:rPr>
            <w:rStyle w:val="Hyperlink"/>
            <w:noProof/>
          </w:rPr>
          <w:t>dnsmasq (version 2.71):</w:t>
        </w:r>
        <w:r w:rsidR="00DB0F73">
          <w:rPr>
            <w:noProof/>
            <w:webHidden/>
          </w:rPr>
          <w:tab/>
        </w:r>
        <w:r w:rsidR="00DB0F73">
          <w:rPr>
            <w:noProof/>
            <w:webHidden/>
          </w:rPr>
          <w:fldChar w:fldCharType="begin"/>
        </w:r>
        <w:r w:rsidR="00DB0F73">
          <w:rPr>
            <w:noProof/>
            <w:webHidden/>
          </w:rPr>
          <w:instrText xml:space="preserve"> PAGEREF _Toc399937950 \h </w:instrText>
        </w:r>
        <w:r w:rsidR="00DB0F73">
          <w:rPr>
            <w:noProof/>
            <w:webHidden/>
          </w:rPr>
        </w:r>
        <w:r w:rsidR="00DB0F73">
          <w:rPr>
            <w:noProof/>
            <w:webHidden/>
          </w:rPr>
          <w:fldChar w:fldCharType="separate"/>
        </w:r>
        <w:r w:rsidR="00924490">
          <w:rPr>
            <w:noProof/>
            <w:webHidden/>
          </w:rPr>
          <w:t>330</w:t>
        </w:r>
        <w:r w:rsidR="00DB0F73">
          <w:rPr>
            <w:noProof/>
            <w:webHidden/>
          </w:rPr>
          <w:fldChar w:fldCharType="end"/>
        </w:r>
      </w:hyperlink>
    </w:p>
    <w:p w14:paraId="09CD9DE0" w14:textId="77777777" w:rsidR="00DB0F73" w:rsidRDefault="007C7B54" w:rsidP="00DB0F73">
      <w:pPr>
        <w:pStyle w:val="TOC2"/>
        <w:rPr>
          <w:rFonts w:asciiTheme="minorHAnsi" w:eastAsiaTheme="minorEastAsia" w:hAnsiTheme="minorHAnsi"/>
          <w:noProof/>
          <w:sz w:val="22"/>
        </w:rPr>
      </w:pPr>
      <w:hyperlink w:anchor="_Toc399937951" w:history="1">
        <w:r w:rsidR="00DB0F73" w:rsidRPr="00827CAE">
          <w:rPr>
            <w:rStyle w:val="Hyperlink"/>
            <w:noProof/>
          </w:rPr>
          <w:t>dnspython-1.11.1</w:t>
        </w:r>
        <w:r w:rsidR="00DB0F73">
          <w:rPr>
            <w:noProof/>
            <w:webHidden/>
          </w:rPr>
          <w:tab/>
        </w:r>
        <w:r w:rsidR="00DB0F73">
          <w:rPr>
            <w:noProof/>
            <w:webHidden/>
          </w:rPr>
          <w:fldChar w:fldCharType="begin"/>
        </w:r>
        <w:r w:rsidR="00DB0F73">
          <w:rPr>
            <w:noProof/>
            <w:webHidden/>
          </w:rPr>
          <w:instrText xml:space="preserve"> PAGEREF _Toc399937951 \h </w:instrText>
        </w:r>
        <w:r w:rsidR="00DB0F73">
          <w:rPr>
            <w:noProof/>
            <w:webHidden/>
          </w:rPr>
        </w:r>
        <w:r w:rsidR="00DB0F73">
          <w:rPr>
            <w:noProof/>
            <w:webHidden/>
          </w:rPr>
          <w:fldChar w:fldCharType="separate"/>
        </w:r>
        <w:r w:rsidR="00924490">
          <w:rPr>
            <w:noProof/>
            <w:webHidden/>
          </w:rPr>
          <w:t>330</w:t>
        </w:r>
        <w:r w:rsidR="00DB0F73">
          <w:rPr>
            <w:noProof/>
            <w:webHidden/>
          </w:rPr>
          <w:fldChar w:fldCharType="end"/>
        </w:r>
      </w:hyperlink>
    </w:p>
    <w:p w14:paraId="302E5D10" w14:textId="77777777" w:rsidR="00DB0F73" w:rsidRDefault="007C7B54" w:rsidP="00DB0F73">
      <w:pPr>
        <w:pStyle w:val="TOC2"/>
        <w:rPr>
          <w:rFonts w:asciiTheme="minorHAnsi" w:eastAsiaTheme="minorEastAsia" w:hAnsiTheme="minorHAnsi"/>
          <w:noProof/>
          <w:sz w:val="22"/>
        </w:rPr>
      </w:pPr>
      <w:hyperlink w:anchor="_Toc399937952" w:history="1">
        <w:r w:rsidR="00DB0F73" w:rsidRPr="00827CAE">
          <w:rPr>
            <w:rStyle w:val="Hyperlink"/>
            <w:noProof/>
          </w:rPr>
          <w:t>Document Object Model (DOM) v. Level 3</w:t>
        </w:r>
        <w:r w:rsidR="00DB0F73">
          <w:rPr>
            <w:noProof/>
            <w:webHidden/>
          </w:rPr>
          <w:tab/>
        </w:r>
        <w:r w:rsidR="00DB0F73">
          <w:rPr>
            <w:noProof/>
            <w:webHidden/>
          </w:rPr>
          <w:fldChar w:fldCharType="begin"/>
        </w:r>
        <w:r w:rsidR="00DB0F73">
          <w:rPr>
            <w:noProof/>
            <w:webHidden/>
          </w:rPr>
          <w:instrText xml:space="preserve"> PAGEREF _Toc399937952 \h </w:instrText>
        </w:r>
        <w:r w:rsidR="00DB0F73">
          <w:rPr>
            <w:noProof/>
            <w:webHidden/>
          </w:rPr>
        </w:r>
        <w:r w:rsidR="00DB0F73">
          <w:rPr>
            <w:noProof/>
            <w:webHidden/>
          </w:rPr>
          <w:fldChar w:fldCharType="separate"/>
        </w:r>
        <w:r w:rsidR="00924490">
          <w:rPr>
            <w:noProof/>
            <w:webHidden/>
          </w:rPr>
          <w:t>330</w:t>
        </w:r>
        <w:r w:rsidR="00DB0F73">
          <w:rPr>
            <w:noProof/>
            <w:webHidden/>
          </w:rPr>
          <w:fldChar w:fldCharType="end"/>
        </w:r>
      </w:hyperlink>
    </w:p>
    <w:p w14:paraId="7DB4FB9C" w14:textId="77777777" w:rsidR="00DB0F73" w:rsidRDefault="007C7B54" w:rsidP="00DB0F73">
      <w:pPr>
        <w:pStyle w:val="TOC2"/>
        <w:rPr>
          <w:rFonts w:asciiTheme="minorHAnsi" w:eastAsiaTheme="minorEastAsia" w:hAnsiTheme="minorHAnsi"/>
          <w:noProof/>
          <w:sz w:val="22"/>
        </w:rPr>
      </w:pPr>
      <w:hyperlink w:anchor="_Toc399937953" w:history="1">
        <w:r w:rsidR="00DB0F73" w:rsidRPr="00827CAE">
          <w:rPr>
            <w:rStyle w:val="Hyperlink"/>
            <w:noProof/>
          </w:rPr>
          <w:t>docutils-0.9.1</w:t>
        </w:r>
        <w:r w:rsidR="00DB0F73">
          <w:rPr>
            <w:noProof/>
            <w:webHidden/>
          </w:rPr>
          <w:tab/>
        </w:r>
        <w:r w:rsidR="00DB0F73">
          <w:rPr>
            <w:noProof/>
            <w:webHidden/>
          </w:rPr>
          <w:fldChar w:fldCharType="begin"/>
        </w:r>
        <w:r w:rsidR="00DB0F73">
          <w:rPr>
            <w:noProof/>
            <w:webHidden/>
          </w:rPr>
          <w:instrText xml:space="preserve"> PAGEREF _Toc399937953 \h </w:instrText>
        </w:r>
        <w:r w:rsidR="00DB0F73">
          <w:rPr>
            <w:noProof/>
            <w:webHidden/>
          </w:rPr>
        </w:r>
        <w:r w:rsidR="00DB0F73">
          <w:rPr>
            <w:noProof/>
            <w:webHidden/>
          </w:rPr>
          <w:fldChar w:fldCharType="separate"/>
        </w:r>
        <w:r w:rsidR="00924490">
          <w:rPr>
            <w:noProof/>
            <w:webHidden/>
          </w:rPr>
          <w:t>331</w:t>
        </w:r>
        <w:r w:rsidR="00DB0F73">
          <w:rPr>
            <w:noProof/>
            <w:webHidden/>
          </w:rPr>
          <w:fldChar w:fldCharType="end"/>
        </w:r>
      </w:hyperlink>
    </w:p>
    <w:p w14:paraId="232596D8" w14:textId="77777777" w:rsidR="00DB0F73" w:rsidRDefault="007C7B54" w:rsidP="00DB0F73">
      <w:pPr>
        <w:pStyle w:val="TOC2"/>
        <w:rPr>
          <w:rFonts w:asciiTheme="minorHAnsi" w:eastAsiaTheme="minorEastAsia" w:hAnsiTheme="minorHAnsi"/>
          <w:noProof/>
          <w:sz w:val="22"/>
        </w:rPr>
      </w:pPr>
      <w:hyperlink w:anchor="_Toc399937954" w:history="1">
        <w:r w:rsidR="00DB0F73" w:rsidRPr="00827CAE">
          <w:rPr>
            <w:rStyle w:val="Hyperlink"/>
            <w:noProof/>
          </w:rPr>
          <w:t>dogpile.cache-0.5.4</w:t>
        </w:r>
        <w:r w:rsidR="00DB0F73">
          <w:rPr>
            <w:noProof/>
            <w:webHidden/>
          </w:rPr>
          <w:tab/>
        </w:r>
        <w:r w:rsidR="00DB0F73">
          <w:rPr>
            <w:noProof/>
            <w:webHidden/>
          </w:rPr>
          <w:fldChar w:fldCharType="begin"/>
        </w:r>
        <w:r w:rsidR="00DB0F73">
          <w:rPr>
            <w:noProof/>
            <w:webHidden/>
          </w:rPr>
          <w:instrText xml:space="preserve"> PAGEREF _Toc399937954 \h </w:instrText>
        </w:r>
        <w:r w:rsidR="00DB0F73">
          <w:rPr>
            <w:noProof/>
            <w:webHidden/>
          </w:rPr>
        </w:r>
        <w:r w:rsidR="00DB0F73">
          <w:rPr>
            <w:noProof/>
            <w:webHidden/>
          </w:rPr>
          <w:fldChar w:fldCharType="separate"/>
        </w:r>
        <w:r w:rsidR="00924490">
          <w:rPr>
            <w:noProof/>
            <w:webHidden/>
          </w:rPr>
          <w:t>332</w:t>
        </w:r>
        <w:r w:rsidR="00DB0F73">
          <w:rPr>
            <w:noProof/>
            <w:webHidden/>
          </w:rPr>
          <w:fldChar w:fldCharType="end"/>
        </w:r>
      </w:hyperlink>
    </w:p>
    <w:p w14:paraId="7418AA04" w14:textId="77777777" w:rsidR="00DB0F73" w:rsidRDefault="007C7B54" w:rsidP="00DB0F73">
      <w:pPr>
        <w:pStyle w:val="TOC2"/>
        <w:rPr>
          <w:rFonts w:asciiTheme="minorHAnsi" w:eastAsiaTheme="minorEastAsia" w:hAnsiTheme="minorHAnsi"/>
          <w:noProof/>
          <w:sz w:val="22"/>
        </w:rPr>
      </w:pPr>
      <w:hyperlink w:anchor="_Toc399937955" w:history="1">
        <w:r w:rsidR="00DB0F73" w:rsidRPr="00827CAE">
          <w:rPr>
            <w:rStyle w:val="Hyperlink"/>
            <w:noProof/>
          </w:rPr>
          <w:t>dogpile.core-0.4.1</w:t>
        </w:r>
        <w:r w:rsidR="00DB0F73">
          <w:rPr>
            <w:noProof/>
            <w:webHidden/>
          </w:rPr>
          <w:tab/>
        </w:r>
        <w:r w:rsidR="00DB0F73">
          <w:rPr>
            <w:noProof/>
            <w:webHidden/>
          </w:rPr>
          <w:fldChar w:fldCharType="begin"/>
        </w:r>
        <w:r w:rsidR="00DB0F73">
          <w:rPr>
            <w:noProof/>
            <w:webHidden/>
          </w:rPr>
          <w:instrText xml:space="preserve"> PAGEREF _Toc399937955 \h </w:instrText>
        </w:r>
        <w:r w:rsidR="00DB0F73">
          <w:rPr>
            <w:noProof/>
            <w:webHidden/>
          </w:rPr>
        </w:r>
        <w:r w:rsidR="00DB0F73">
          <w:rPr>
            <w:noProof/>
            <w:webHidden/>
          </w:rPr>
          <w:fldChar w:fldCharType="separate"/>
        </w:r>
        <w:r w:rsidR="00924490">
          <w:rPr>
            <w:noProof/>
            <w:webHidden/>
          </w:rPr>
          <w:t>332</w:t>
        </w:r>
        <w:r w:rsidR="00DB0F73">
          <w:rPr>
            <w:noProof/>
            <w:webHidden/>
          </w:rPr>
          <w:fldChar w:fldCharType="end"/>
        </w:r>
      </w:hyperlink>
    </w:p>
    <w:p w14:paraId="713F5B94" w14:textId="77777777" w:rsidR="00DB0F73" w:rsidRDefault="007C7B54" w:rsidP="00DB0F73">
      <w:pPr>
        <w:pStyle w:val="TOC2"/>
        <w:rPr>
          <w:rFonts w:asciiTheme="minorHAnsi" w:eastAsiaTheme="minorEastAsia" w:hAnsiTheme="minorHAnsi"/>
          <w:noProof/>
          <w:sz w:val="22"/>
        </w:rPr>
      </w:pPr>
      <w:hyperlink w:anchor="_Toc399937956" w:history="1">
        <w:r w:rsidR="00DB0F73" w:rsidRPr="00827CAE">
          <w:rPr>
            <w:rStyle w:val="Hyperlink"/>
            <w:noProof/>
          </w:rPr>
          <w:t>dpkg (version 1.17.10):</w:t>
        </w:r>
        <w:r w:rsidR="00DB0F73">
          <w:rPr>
            <w:noProof/>
            <w:webHidden/>
          </w:rPr>
          <w:tab/>
        </w:r>
        <w:r w:rsidR="00DB0F73">
          <w:rPr>
            <w:noProof/>
            <w:webHidden/>
          </w:rPr>
          <w:fldChar w:fldCharType="begin"/>
        </w:r>
        <w:r w:rsidR="00DB0F73">
          <w:rPr>
            <w:noProof/>
            <w:webHidden/>
          </w:rPr>
          <w:instrText xml:space="preserve"> PAGEREF _Toc399937956 \h </w:instrText>
        </w:r>
        <w:r w:rsidR="00DB0F73">
          <w:rPr>
            <w:noProof/>
            <w:webHidden/>
          </w:rPr>
        </w:r>
        <w:r w:rsidR="00DB0F73">
          <w:rPr>
            <w:noProof/>
            <w:webHidden/>
          </w:rPr>
          <w:fldChar w:fldCharType="separate"/>
        </w:r>
        <w:r w:rsidR="00924490">
          <w:rPr>
            <w:noProof/>
            <w:webHidden/>
          </w:rPr>
          <w:t>332</w:t>
        </w:r>
        <w:r w:rsidR="00DB0F73">
          <w:rPr>
            <w:noProof/>
            <w:webHidden/>
          </w:rPr>
          <w:fldChar w:fldCharType="end"/>
        </w:r>
      </w:hyperlink>
    </w:p>
    <w:p w14:paraId="26A92DFC" w14:textId="77777777" w:rsidR="00DB0F73" w:rsidRDefault="007C7B54" w:rsidP="00DB0F73">
      <w:pPr>
        <w:pStyle w:val="TOC2"/>
        <w:rPr>
          <w:rFonts w:asciiTheme="minorHAnsi" w:eastAsiaTheme="minorEastAsia" w:hAnsiTheme="minorHAnsi"/>
          <w:noProof/>
          <w:sz w:val="22"/>
        </w:rPr>
      </w:pPr>
      <w:hyperlink w:anchor="_Toc399937957" w:history="1">
        <w:r w:rsidR="00DB0F73" w:rsidRPr="00827CAE">
          <w:rPr>
            <w:rStyle w:val="Hyperlink"/>
            <w:noProof/>
          </w:rPr>
          <w:t>e2fsprogs (version 1.42.11):</w:t>
        </w:r>
        <w:r w:rsidR="00DB0F73">
          <w:rPr>
            <w:noProof/>
            <w:webHidden/>
          </w:rPr>
          <w:tab/>
        </w:r>
        <w:r w:rsidR="00DB0F73">
          <w:rPr>
            <w:noProof/>
            <w:webHidden/>
          </w:rPr>
          <w:fldChar w:fldCharType="begin"/>
        </w:r>
        <w:r w:rsidR="00DB0F73">
          <w:rPr>
            <w:noProof/>
            <w:webHidden/>
          </w:rPr>
          <w:instrText xml:space="preserve"> PAGEREF _Toc399937957 \h </w:instrText>
        </w:r>
        <w:r w:rsidR="00DB0F73">
          <w:rPr>
            <w:noProof/>
            <w:webHidden/>
          </w:rPr>
        </w:r>
        <w:r w:rsidR="00DB0F73">
          <w:rPr>
            <w:noProof/>
            <w:webHidden/>
          </w:rPr>
          <w:fldChar w:fldCharType="separate"/>
        </w:r>
        <w:r w:rsidR="00924490">
          <w:rPr>
            <w:noProof/>
            <w:webHidden/>
          </w:rPr>
          <w:t>333</w:t>
        </w:r>
        <w:r w:rsidR="00DB0F73">
          <w:rPr>
            <w:noProof/>
            <w:webHidden/>
          </w:rPr>
          <w:fldChar w:fldCharType="end"/>
        </w:r>
      </w:hyperlink>
    </w:p>
    <w:p w14:paraId="4355E1B5" w14:textId="77777777" w:rsidR="00DB0F73" w:rsidRDefault="007C7B54" w:rsidP="00DB0F73">
      <w:pPr>
        <w:pStyle w:val="TOC2"/>
        <w:rPr>
          <w:rFonts w:asciiTheme="minorHAnsi" w:eastAsiaTheme="minorEastAsia" w:hAnsiTheme="minorHAnsi"/>
          <w:noProof/>
          <w:sz w:val="22"/>
        </w:rPr>
      </w:pPr>
      <w:hyperlink w:anchor="_Toc399937958" w:history="1">
        <w:r w:rsidR="00DB0F73" w:rsidRPr="00827CAE">
          <w:rPr>
            <w:rStyle w:val="Hyperlink"/>
            <w:noProof/>
          </w:rPr>
          <w:t>ebtables (version 2.0.10.4):</w:t>
        </w:r>
        <w:r w:rsidR="00DB0F73">
          <w:rPr>
            <w:noProof/>
            <w:webHidden/>
          </w:rPr>
          <w:tab/>
        </w:r>
        <w:r w:rsidR="00DB0F73">
          <w:rPr>
            <w:noProof/>
            <w:webHidden/>
          </w:rPr>
          <w:fldChar w:fldCharType="begin"/>
        </w:r>
        <w:r w:rsidR="00DB0F73">
          <w:rPr>
            <w:noProof/>
            <w:webHidden/>
          </w:rPr>
          <w:instrText xml:space="preserve"> PAGEREF _Toc399937958 \h </w:instrText>
        </w:r>
        <w:r w:rsidR="00DB0F73">
          <w:rPr>
            <w:noProof/>
            <w:webHidden/>
          </w:rPr>
        </w:r>
        <w:r w:rsidR="00DB0F73">
          <w:rPr>
            <w:noProof/>
            <w:webHidden/>
          </w:rPr>
          <w:fldChar w:fldCharType="separate"/>
        </w:r>
        <w:r w:rsidR="00924490">
          <w:rPr>
            <w:noProof/>
            <w:webHidden/>
          </w:rPr>
          <w:t>351</w:t>
        </w:r>
        <w:r w:rsidR="00DB0F73">
          <w:rPr>
            <w:noProof/>
            <w:webHidden/>
          </w:rPr>
          <w:fldChar w:fldCharType="end"/>
        </w:r>
      </w:hyperlink>
    </w:p>
    <w:p w14:paraId="50C0A954" w14:textId="77777777" w:rsidR="00DB0F73" w:rsidRDefault="007C7B54" w:rsidP="00DB0F73">
      <w:pPr>
        <w:pStyle w:val="TOC2"/>
        <w:rPr>
          <w:rFonts w:asciiTheme="minorHAnsi" w:eastAsiaTheme="minorEastAsia" w:hAnsiTheme="minorHAnsi"/>
          <w:noProof/>
          <w:sz w:val="22"/>
        </w:rPr>
      </w:pPr>
      <w:hyperlink w:anchor="_Toc399937959" w:history="1">
        <w:r w:rsidR="00DB0F73" w:rsidRPr="00827CAE">
          <w:rPr>
            <w:rStyle w:val="Hyperlink"/>
            <w:noProof/>
          </w:rPr>
          <w:t>ecdsa-0.11</w:t>
        </w:r>
        <w:r w:rsidR="00DB0F73">
          <w:rPr>
            <w:noProof/>
            <w:webHidden/>
          </w:rPr>
          <w:tab/>
        </w:r>
        <w:r w:rsidR="00DB0F73">
          <w:rPr>
            <w:noProof/>
            <w:webHidden/>
          </w:rPr>
          <w:fldChar w:fldCharType="begin"/>
        </w:r>
        <w:r w:rsidR="00DB0F73">
          <w:rPr>
            <w:noProof/>
            <w:webHidden/>
          </w:rPr>
          <w:instrText xml:space="preserve"> PAGEREF _Toc399937959 \h </w:instrText>
        </w:r>
        <w:r w:rsidR="00DB0F73">
          <w:rPr>
            <w:noProof/>
            <w:webHidden/>
          </w:rPr>
        </w:r>
        <w:r w:rsidR="00DB0F73">
          <w:rPr>
            <w:noProof/>
            <w:webHidden/>
          </w:rPr>
          <w:fldChar w:fldCharType="separate"/>
        </w:r>
        <w:r w:rsidR="00924490">
          <w:rPr>
            <w:noProof/>
            <w:webHidden/>
          </w:rPr>
          <w:t>352</w:t>
        </w:r>
        <w:r w:rsidR="00DB0F73">
          <w:rPr>
            <w:noProof/>
            <w:webHidden/>
          </w:rPr>
          <w:fldChar w:fldCharType="end"/>
        </w:r>
      </w:hyperlink>
    </w:p>
    <w:p w14:paraId="0A2CEDC9" w14:textId="77777777" w:rsidR="00DB0F73" w:rsidRDefault="007C7B54" w:rsidP="00DB0F73">
      <w:pPr>
        <w:pStyle w:val="TOC2"/>
        <w:rPr>
          <w:rFonts w:asciiTheme="minorHAnsi" w:eastAsiaTheme="minorEastAsia" w:hAnsiTheme="minorHAnsi"/>
          <w:noProof/>
          <w:sz w:val="22"/>
        </w:rPr>
      </w:pPr>
      <w:hyperlink w:anchor="_Toc399937960" w:history="1">
        <w:r w:rsidR="00DB0F73" w:rsidRPr="00827CAE">
          <w:rPr>
            <w:rStyle w:val="Hyperlink"/>
            <w:noProof/>
          </w:rPr>
          <w:t>elasticsearch (version 1.2.1):</w:t>
        </w:r>
        <w:r w:rsidR="00DB0F73">
          <w:rPr>
            <w:noProof/>
            <w:webHidden/>
          </w:rPr>
          <w:tab/>
        </w:r>
        <w:r w:rsidR="00DB0F73">
          <w:rPr>
            <w:noProof/>
            <w:webHidden/>
          </w:rPr>
          <w:fldChar w:fldCharType="begin"/>
        </w:r>
        <w:r w:rsidR="00DB0F73">
          <w:rPr>
            <w:noProof/>
            <w:webHidden/>
          </w:rPr>
          <w:instrText xml:space="preserve"> PAGEREF _Toc399937960 \h </w:instrText>
        </w:r>
        <w:r w:rsidR="00DB0F73">
          <w:rPr>
            <w:noProof/>
            <w:webHidden/>
          </w:rPr>
        </w:r>
        <w:r w:rsidR="00DB0F73">
          <w:rPr>
            <w:noProof/>
            <w:webHidden/>
          </w:rPr>
          <w:fldChar w:fldCharType="separate"/>
        </w:r>
        <w:r w:rsidR="00924490">
          <w:rPr>
            <w:noProof/>
            <w:webHidden/>
          </w:rPr>
          <w:t>352</w:t>
        </w:r>
        <w:r w:rsidR="00DB0F73">
          <w:rPr>
            <w:noProof/>
            <w:webHidden/>
          </w:rPr>
          <w:fldChar w:fldCharType="end"/>
        </w:r>
      </w:hyperlink>
    </w:p>
    <w:p w14:paraId="78AAEB91" w14:textId="77777777" w:rsidR="00DB0F73" w:rsidRDefault="007C7B54" w:rsidP="00DB0F73">
      <w:pPr>
        <w:pStyle w:val="TOC2"/>
        <w:rPr>
          <w:rFonts w:asciiTheme="minorHAnsi" w:eastAsiaTheme="minorEastAsia" w:hAnsiTheme="minorHAnsi"/>
          <w:noProof/>
          <w:sz w:val="22"/>
        </w:rPr>
      </w:pPr>
      <w:hyperlink w:anchor="_Toc399937961" w:history="1">
        <w:r w:rsidR="00DB0F73" w:rsidRPr="00827CAE">
          <w:rPr>
            <w:rStyle w:val="Hyperlink"/>
            <w:noProof/>
          </w:rPr>
          <w:t>elfutils (version 0.159):</w:t>
        </w:r>
        <w:r w:rsidR="00DB0F73">
          <w:rPr>
            <w:noProof/>
            <w:webHidden/>
          </w:rPr>
          <w:tab/>
        </w:r>
        <w:r w:rsidR="00DB0F73">
          <w:rPr>
            <w:noProof/>
            <w:webHidden/>
          </w:rPr>
          <w:fldChar w:fldCharType="begin"/>
        </w:r>
        <w:r w:rsidR="00DB0F73">
          <w:rPr>
            <w:noProof/>
            <w:webHidden/>
          </w:rPr>
          <w:instrText xml:space="preserve"> PAGEREF _Toc399937961 \h </w:instrText>
        </w:r>
        <w:r w:rsidR="00DB0F73">
          <w:rPr>
            <w:noProof/>
            <w:webHidden/>
          </w:rPr>
        </w:r>
        <w:r w:rsidR="00DB0F73">
          <w:rPr>
            <w:noProof/>
            <w:webHidden/>
          </w:rPr>
          <w:fldChar w:fldCharType="separate"/>
        </w:r>
        <w:r w:rsidR="00924490">
          <w:rPr>
            <w:noProof/>
            <w:webHidden/>
          </w:rPr>
          <w:t>352</w:t>
        </w:r>
        <w:r w:rsidR="00DB0F73">
          <w:rPr>
            <w:noProof/>
            <w:webHidden/>
          </w:rPr>
          <w:fldChar w:fldCharType="end"/>
        </w:r>
      </w:hyperlink>
    </w:p>
    <w:p w14:paraId="501C18AE" w14:textId="77777777" w:rsidR="00DB0F73" w:rsidRDefault="007C7B54" w:rsidP="00DB0F73">
      <w:pPr>
        <w:pStyle w:val="TOC2"/>
        <w:rPr>
          <w:rFonts w:asciiTheme="minorHAnsi" w:eastAsiaTheme="minorEastAsia" w:hAnsiTheme="minorHAnsi"/>
          <w:noProof/>
          <w:sz w:val="22"/>
        </w:rPr>
      </w:pPr>
      <w:hyperlink w:anchor="_Toc399937962" w:history="1">
        <w:r w:rsidR="00DB0F73" w:rsidRPr="00827CAE">
          <w:rPr>
            <w:rStyle w:val="Hyperlink"/>
            <w:noProof/>
          </w:rPr>
          <w:t>emacsen-common (version 2.0.8):</w:t>
        </w:r>
        <w:r w:rsidR="00DB0F73">
          <w:rPr>
            <w:noProof/>
            <w:webHidden/>
          </w:rPr>
          <w:tab/>
        </w:r>
        <w:r w:rsidR="00DB0F73">
          <w:rPr>
            <w:noProof/>
            <w:webHidden/>
          </w:rPr>
          <w:fldChar w:fldCharType="begin"/>
        </w:r>
        <w:r w:rsidR="00DB0F73">
          <w:rPr>
            <w:noProof/>
            <w:webHidden/>
          </w:rPr>
          <w:instrText xml:space="preserve"> PAGEREF _Toc399937962 \h </w:instrText>
        </w:r>
        <w:r w:rsidR="00DB0F73">
          <w:rPr>
            <w:noProof/>
            <w:webHidden/>
          </w:rPr>
        </w:r>
        <w:r w:rsidR="00DB0F73">
          <w:rPr>
            <w:noProof/>
            <w:webHidden/>
          </w:rPr>
          <w:fldChar w:fldCharType="separate"/>
        </w:r>
        <w:r w:rsidR="00924490">
          <w:rPr>
            <w:noProof/>
            <w:webHidden/>
          </w:rPr>
          <w:t>354</w:t>
        </w:r>
        <w:r w:rsidR="00DB0F73">
          <w:rPr>
            <w:noProof/>
            <w:webHidden/>
          </w:rPr>
          <w:fldChar w:fldCharType="end"/>
        </w:r>
      </w:hyperlink>
    </w:p>
    <w:p w14:paraId="60EBA08D" w14:textId="77777777" w:rsidR="00DB0F73" w:rsidRDefault="007C7B54" w:rsidP="00DB0F73">
      <w:pPr>
        <w:pStyle w:val="TOC2"/>
        <w:rPr>
          <w:rFonts w:asciiTheme="minorHAnsi" w:eastAsiaTheme="minorEastAsia" w:hAnsiTheme="minorHAnsi"/>
          <w:noProof/>
          <w:sz w:val="22"/>
        </w:rPr>
      </w:pPr>
      <w:hyperlink w:anchor="_Toc399937963" w:history="1">
        <w:r w:rsidR="00DB0F73" w:rsidRPr="00827CAE">
          <w:rPr>
            <w:rStyle w:val="Hyperlink"/>
            <w:noProof/>
          </w:rPr>
          <w:t>emdebian-archive-keyring (version 2.0.3):</w:t>
        </w:r>
        <w:r w:rsidR="00DB0F73">
          <w:rPr>
            <w:noProof/>
            <w:webHidden/>
          </w:rPr>
          <w:tab/>
        </w:r>
        <w:r w:rsidR="00DB0F73">
          <w:rPr>
            <w:noProof/>
            <w:webHidden/>
          </w:rPr>
          <w:fldChar w:fldCharType="begin"/>
        </w:r>
        <w:r w:rsidR="00DB0F73">
          <w:rPr>
            <w:noProof/>
            <w:webHidden/>
          </w:rPr>
          <w:instrText xml:space="preserve"> PAGEREF _Toc399937963 \h </w:instrText>
        </w:r>
        <w:r w:rsidR="00DB0F73">
          <w:rPr>
            <w:noProof/>
            <w:webHidden/>
          </w:rPr>
        </w:r>
        <w:r w:rsidR="00DB0F73">
          <w:rPr>
            <w:noProof/>
            <w:webHidden/>
          </w:rPr>
          <w:fldChar w:fldCharType="separate"/>
        </w:r>
        <w:r w:rsidR="00924490">
          <w:rPr>
            <w:noProof/>
            <w:webHidden/>
          </w:rPr>
          <w:t>354</w:t>
        </w:r>
        <w:r w:rsidR="00DB0F73">
          <w:rPr>
            <w:noProof/>
            <w:webHidden/>
          </w:rPr>
          <w:fldChar w:fldCharType="end"/>
        </w:r>
      </w:hyperlink>
    </w:p>
    <w:p w14:paraId="4A7B3D27" w14:textId="77777777" w:rsidR="00DB0F73" w:rsidRDefault="007C7B54" w:rsidP="00DB0F73">
      <w:pPr>
        <w:pStyle w:val="TOC2"/>
        <w:rPr>
          <w:rFonts w:asciiTheme="minorHAnsi" w:eastAsiaTheme="minorEastAsia" w:hAnsiTheme="minorHAnsi"/>
          <w:noProof/>
          <w:sz w:val="22"/>
        </w:rPr>
      </w:pPr>
      <w:hyperlink w:anchor="_Toc399937964" w:history="1">
        <w:r w:rsidR="00DB0F73" w:rsidRPr="00827CAE">
          <w:rPr>
            <w:rStyle w:val="Hyperlink"/>
            <w:noProof/>
          </w:rPr>
          <w:t>erlang-17.1 (version dfsg):</w:t>
        </w:r>
        <w:r w:rsidR="00DB0F73">
          <w:rPr>
            <w:noProof/>
            <w:webHidden/>
          </w:rPr>
          <w:tab/>
        </w:r>
        <w:r w:rsidR="00DB0F73">
          <w:rPr>
            <w:noProof/>
            <w:webHidden/>
          </w:rPr>
          <w:fldChar w:fldCharType="begin"/>
        </w:r>
        <w:r w:rsidR="00DB0F73">
          <w:rPr>
            <w:noProof/>
            <w:webHidden/>
          </w:rPr>
          <w:instrText xml:space="preserve"> PAGEREF _Toc399937964 \h </w:instrText>
        </w:r>
        <w:r w:rsidR="00DB0F73">
          <w:rPr>
            <w:noProof/>
            <w:webHidden/>
          </w:rPr>
        </w:r>
        <w:r w:rsidR="00DB0F73">
          <w:rPr>
            <w:noProof/>
            <w:webHidden/>
          </w:rPr>
          <w:fldChar w:fldCharType="separate"/>
        </w:r>
        <w:r w:rsidR="00924490">
          <w:rPr>
            <w:noProof/>
            <w:webHidden/>
          </w:rPr>
          <w:t>355</w:t>
        </w:r>
        <w:r w:rsidR="00DB0F73">
          <w:rPr>
            <w:noProof/>
            <w:webHidden/>
          </w:rPr>
          <w:fldChar w:fldCharType="end"/>
        </w:r>
      </w:hyperlink>
    </w:p>
    <w:p w14:paraId="74E5EBA3" w14:textId="77777777" w:rsidR="00DB0F73" w:rsidRDefault="007C7B54" w:rsidP="00DB0F73">
      <w:pPr>
        <w:pStyle w:val="TOC2"/>
        <w:rPr>
          <w:rFonts w:asciiTheme="minorHAnsi" w:eastAsiaTheme="minorEastAsia" w:hAnsiTheme="minorHAnsi"/>
          <w:noProof/>
          <w:sz w:val="22"/>
        </w:rPr>
      </w:pPr>
      <w:hyperlink w:anchor="_Toc399937965" w:history="1">
        <w:r w:rsidR="00DB0F73" w:rsidRPr="00827CAE">
          <w:rPr>
            <w:rStyle w:val="Hyperlink"/>
            <w:noProof/>
          </w:rPr>
          <w:t>ethtool (version 3.13):</w:t>
        </w:r>
        <w:r w:rsidR="00DB0F73">
          <w:rPr>
            <w:noProof/>
            <w:webHidden/>
          </w:rPr>
          <w:tab/>
        </w:r>
        <w:r w:rsidR="00DB0F73">
          <w:rPr>
            <w:noProof/>
            <w:webHidden/>
          </w:rPr>
          <w:fldChar w:fldCharType="begin"/>
        </w:r>
        <w:r w:rsidR="00DB0F73">
          <w:rPr>
            <w:noProof/>
            <w:webHidden/>
          </w:rPr>
          <w:instrText xml:space="preserve"> PAGEREF _Toc399937965 \h </w:instrText>
        </w:r>
        <w:r w:rsidR="00DB0F73">
          <w:rPr>
            <w:noProof/>
            <w:webHidden/>
          </w:rPr>
        </w:r>
        <w:r w:rsidR="00DB0F73">
          <w:rPr>
            <w:noProof/>
            <w:webHidden/>
          </w:rPr>
          <w:fldChar w:fldCharType="separate"/>
        </w:r>
        <w:r w:rsidR="00924490">
          <w:rPr>
            <w:noProof/>
            <w:webHidden/>
          </w:rPr>
          <w:t>368</w:t>
        </w:r>
        <w:r w:rsidR="00DB0F73">
          <w:rPr>
            <w:noProof/>
            <w:webHidden/>
          </w:rPr>
          <w:fldChar w:fldCharType="end"/>
        </w:r>
      </w:hyperlink>
    </w:p>
    <w:p w14:paraId="338DD0B0" w14:textId="77777777" w:rsidR="00DB0F73" w:rsidRDefault="007C7B54" w:rsidP="00DB0F73">
      <w:pPr>
        <w:pStyle w:val="TOC2"/>
        <w:rPr>
          <w:rFonts w:asciiTheme="minorHAnsi" w:eastAsiaTheme="minorEastAsia" w:hAnsiTheme="minorHAnsi"/>
          <w:noProof/>
          <w:sz w:val="22"/>
        </w:rPr>
      </w:pPr>
      <w:hyperlink w:anchor="_Toc399937966" w:history="1">
        <w:r w:rsidR="00DB0F73" w:rsidRPr="00827CAE">
          <w:rPr>
            <w:rStyle w:val="Hyperlink"/>
            <w:noProof/>
          </w:rPr>
          <w:t>euca2ools (version 3.0.2):</w:t>
        </w:r>
        <w:r w:rsidR="00DB0F73">
          <w:rPr>
            <w:noProof/>
            <w:webHidden/>
          </w:rPr>
          <w:tab/>
        </w:r>
        <w:r w:rsidR="00DB0F73">
          <w:rPr>
            <w:noProof/>
            <w:webHidden/>
          </w:rPr>
          <w:fldChar w:fldCharType="begin"/>
        </w:r>
        <w:r w:rsidR="00DB0F73">
          <w:rPr>
            <w:noProof/>
            <w:webHidden/>
          </w:rPr>
          <w:instrText xml:space="preserve"> PAGEREF _Toc399937966 \h </w:instrText>
        </w:r>
        <w:r w:rsidR="00DB0F73">
          <w:rPr>
            <w:noProof/>
            <w:webHidden/>
          </w:rPr>
        </w:r>
        <w:r w:rsidR="00DB0F73">
          <w:rPr>
            <w:noProof/>
            <w:webHidden/>
          </w:rPr>
          <w:fldChar w:fldCharType="separate"/>
        </w:r>
        <w:r w:rsidR="00924490">
          <w:rPr>
            <w:noProof/>
            <w:webHidden/>
          </w:rPr>
          <w:t>369</w:t>
        </w:r>
        <w:r w:rsidR="00DB0F73">
          <w:rPr>
            <w:noProof/>
            <w:webHidden/>
          </w:rPr>
          <w:fldChar w:fldCharType="end"/>
        </w:r>
      </w:hyperlink>
    </w:p>
    <w:p w14:paraId="628BCF2B" w14:textId="77777777" w:rsidR="00DB0F73" w:rsidRDefault="007C7B54" w:rsidP="00DB0F73">
      <w:pPr>
        <w:pStyle w:val="TOC2"/>
        <w:rPr>
          <w:rFonts w:asciiTheme="minorHAnsi" w:eastAsiaTheme="minorEastAsia" w:hAnsiTheme="minorHAnsi"/>
          <w:noProof/>
          <w:sz w:val="22"/>
        </w:rPr>
      </w:pPr>
      <w:hyperlink w:anchor="_Toc399937967" w:history="1">
        <w:r w:rsidR="00DB0F73" w:rsidRPr="00827CAE">
          <w:rPr>
            <w:rStyle w:val="Hyperlink"/>
            <w:noProof/>
          </w:rPr>
          <w:t>eventlet-a6a270e1f142b913591e1976526a72f5e0f172ef</w:t>
        </w:r>
        <w:r w:rsidR="00DB0F73">
          <w:rPr>
            <w:noProof/>
            <w:webHidden/>
          </w:rPr>
          <w:tab/>
        </w:r>
        <w:r w:rsidR="00DB0F73">
          <w:rPr>
            <w:noProof/>
            <w:webHidden/>
          </w:rPr>
          <w:fldChar w:fldCharType="begin"/>
        </w:r>
        <w:r w:rsidR="00DB0F73">
          <w:rPr>
            <w:noProof/>
            <w:webHidden/>
          </w:rPr>
          <w:instrText xml:space="preserve"> PAGEREF _Toc399937967 \h </w:instrText>
        </w:r>
        <w:r w:rsidR="00DB0F73">
          <w:rPr>
            <w:noProof/>
            <w:webHidden/>
          </w:rPr>
        </w:r>
        <w:r w:rsidR="00DB0F73">
          <w:rPr>
            <w:noProof/>
            <w:webHidden/>
          </w:rPr>
          <w:fldChar w:fldCharType="separate"/>
        </w:r>
        <w:r w:rsidR="00924490">
          <w:rPr>
            <w:noProof/>
            <w:webHidden/>
          </w:rPr>
          <w:t>370</w:t>
        </w:r>
        <w:r w:rsidR="00DB0F73">
          <w:rPr>
            <w:noProof/>
            <w:webHidden/>
          </w:rPr>
          <w:fldChar w:fldCharType="end"/>
        </w:r>
      </w:hyperlink>
    </w:p>
    <w:p w14:paraId="28979FA8" w14:textId="77777777" w:rsidR="00DB0F73" w:rsidRDefault="007C7B54" w:rsidP="00DB0F73">
      <w:pPr>
        <w:pStyle w:val="TOC2"/>
        <w:rPr>
          <w:rFonts w:asciiTheme="minorHAnsi" w:eastAsiaTheme="minorEastAsia" w:hAnsiTheme="minorHAnsi"/>
          <w:noProof/>
          <w:sz w:val="22"/>
        </w:rPr>
      </w:pPr>
      <w:hyperlink w:anchor="_Toc399937968" w:history="1">
        <w:r w:rsidR="00DB0F73" w:rsidRPr="00827CAE">
          <w:rPr>
            <w:rStyle w:val="Hyperlink"/>
            <w:noProof/>
          </w:rPr>
          <w:t>exim4 (version 4.84~RC2):</w:t>
        </w:r>
        <w:r w:rsidR="00DB0F73">
          <w:rPr>
            <w:noProof/>
            <w:webHidden/>
          </w:rPr>
          <w:tab/>
        </w:r>
        <w:r w:rsidR="00DB0F73">
          <w:rPr>
            <w:noProof/>
            <w:webHidden/>
          </w:rPr>
          <w:fldChar w:fldCharType="begin"/>
        </w:r>
        <w:r w:rsidR="00DB0F73">
          <w:rPr>
            <w:noProof/>
            <w:webHidden/>
          </w:rPr>
          <w:instrText xml:space="preserve"> PAGEREF _Toc399937968 \h </w:instrText>
        </w:r>
        <w:r w:rsidR="00DB0F73">
          <w:rPr>
            <w:noProof/>
            <w:webHidden/>
          </w:rPr>
        </w:r>
        <w:r w:rsidR="00DB0F73">
          <w:rPr>
            <w:noProof/>
            <w:webHidden/>
          </w:rPr>
          <w:fldChar w:fldCharType="separate"/>
        </w:r>
        <w:r w:rsidR="00924490">
          <w:rPr>
            <w:noProof/>
            <w:webHidden/>
          </w:rPr>
          <w:t>370</w:t>
        </w:r>
        <w:r w:rsidR="00DB0F73">
          <w:rPr>
            <w:noProof/>
            <w:webHidden/>
          </w:rPr>
          <w:fldChar w:fldCharType="end"/>
        </w:r>
      </w:hyperlink>
    </w:p>
    <w:p w14:paraId="5BD4AD3F" w14:textId="77777777" w:rsidR="00DB0F73" w:rsidRDefault="007C7B54" w:rsidP="00DB0F73">
      <w:pPr>
        <w:pStyle w:val="TOC2"/>
        <w:rPr>
          <w:rFonts w:asciiTheme="minorHAnsi" w:eastAsiaTheme="minorEastAsia" w:hAnsiTheme="minorHAnsi"/>
          <w:noProof/>
          <w:sz w:val="22"/>
        </w:rPr>
      </w:pPr>
      <w:hyperlink w:anchor="_Toc399937969" w:history="1">
        <w:r w:rsidR="00DB0F73" w:rsidRPr="00827CAE">
          <w:rPr>
            <w:rStyle w:val="Hyperlink"/>
            <w:noProof/>
          </w:rPr>
          <w:t>expat (version 2.1.0):</w:t>
        </w:r>
        <w:r w:rsidR="00DB0F73">
          <w:rPr>
            <w:noProof/>
            <w:webHidden/>
          </w:rPr>
          <w:tab/>
        </w:r>
        <w:r w:rsidR="00DB0F73">
          <w:rPr>
            <w:noProof/>
            <w:webHidden/>
          </w:rPr>
          <w:fldChar w:fldCharType="begin"/>
        </w:r>
        <w:r w:rsidR="00DB0F73">
          <w:rPr>
            <w:noProof/>
            <w:webHidden/>
          </w:rPr>
          <w:instrText xml:space="preserve"> PAGEREF _Toc399937969 \h </w:instrText>
        </w:r>
        <w:r w:rsidR="00DB0F73">
          <w:rPr>
            <w:noProof/>
            <w:webHidden/>
          </w:rPr>
        </w:r>
        <w:r w:rsidR="00DB0F73">
          <w:rPr>
            <w:noProof/>
            <w:webHidden/>
          </w:rPr>
          <w:fldChar w:fldCharType="separate"/>
        </w:r>
        <w:r w:rsidR="00924490">
          <w:rPr>
            <w:noProof/>
            <w:webHidden/>
          </w:rPr>
          <w:t>375</w:t>
        </w:r>
        <w:r w:rsidR="00DB0F73">
          <w:rPr>
            <w:noProof/>
            <w:webHidden/>
          </w:rPr>
          <w:fldChar w:fldCharType="end"/>
        </w:r>
      </w:hyperlink>
    </w:p>
    <w:p w14:paraId="09073317" w14:textId="77777777" w:rsidR="00DB0F73" w:rsidRDefault="007C7B54" w:rsidP="00DB0F73">
      <w:pPr>
        <w:pStyle w:val="TOC2"/>
        <w:rPr>
          <w:rFonts w:asciiTheme="minorHAnsi" w:eastAsiaTheme="minorEastAsia" w:hAnsiTheme="minorHAnsi"/>
          <w:noProof/>
          <w:sz w:val="22"/>
        </w:rPr>
      </w:pPr>
      <w:hyperlink w:anchor="_Toc399937970" w:history="1">
        <w:r w:rsidR="00DB0F73" w:rsidRPr="00827CAE">
          <w:rPr>
            <w:rStyle w:val="Hyperlink"/>
            <w:noProof/>
          </w:rPr>
          <w:t>extras-0.0.3</w:t>
        </w:r>
        <w:r w:rsidR="00DB0F73">
          <w:rPr>
            <w:noProof/>
            <w:webHidden/>
          </w:rPr>
          <w:tab/>
        </w:r>
        <w:r w:rsidR="00DB0F73">
          <w:rPr>
            <w:noProof/>
            <w:webHidden/>
          </w:rPr>
          <w:fldChar w:fldCharType="begin"/>
        </w:r>
        <w:r w:rsidR="00DB0F73">
          <w:rPr>
            <w:noProof/>
            <w:webHidden/>
          </w:rPr>
          <w:instrText xml:space="preserve"> PAGEREF _Toc399937970 \h </w:instrText>
        </w:r>
        <w:r w:rsidR="00DB0F73">
          <w:rPr>
            <w:noProof/>
            <w:webHidden/>
          </w:rPr>
        </w:r>
        <w:r w:rsidR="00DB0F73">
          <w:rPr>
            <w:noProof/>
            <w:webHidden/>
          </w:rPr>
          <w:fldChar w:fldCharType="separate"/>
        </w:r>
        <w:r w:rsidR="00924490">
          <w:rPr>
            <w:noProof/>
            <w:webHidden/>
          </w:rPr>
          <w:t>376</w:t>
        </w:r>
        <w:r w:rsidR="00DB0F73">
          <w:rPr>
            <w:noProof/>
            <w:webHidden/>
          </w:rPr>
          <w:fldChar w:fldCharType="end"/>
        </w:r>
      </w:hyperlink>
    </w:p>
    <w:p w14:paraId="743FADBA" w14:textId="77777777" w:rsidR="00DB0F73" w:rsidRDefault="007C7B54" w:rsidP="00DB0F73">
      <w:pPr>
        <w:pStyle w:val="TOC2"/>
        <w:rPr>
          <w:rFonts w:asciiTheme="minorHAnsi" w:eastAsiaTheme="minorEastAsia" w:hAnsiTheme="minorHAnsi"/>
          <w:noProof/>
          <w:sz w:val="22"/>
        </w:rPr>
      </w:pPr>
      <w:hyperlink w:anchor="_Toc399937971" w:history="1">
        <w:r w:rsidR="00DB0F73" w:rsidRPr="00827CAE">
          <w:rPr>
            <w:rStyle w:val="Hyperlink"/>
            <w:noProof/>
          </w:rPr>
          <w:t>fakeroot (version 1.20.1):</w:t>
        </w:r>
        <w:r w:rsidR="00DB0F73">
          <w:rPr>
            <w:noProof/>
            <w:webHidden/>
          </w:rPr>
          <w:tab/>
        </w:r>
        <w:r w:rsidR="00DB0F73">
          <w:rPr>
            <w:noProof/>
            <w:webHidden/>
          </w:rPr>
          <w:fldChar w:fldCharType="begin"/>
        </w:r>
        <w:r w:rsidR="00DB0F73">
          <w:rPr>
            <w:noProof/>
            <w:webHidden/>
          </w:rPr>
          <w:instrText xml:space="preserve"> PAGEREF _Toc399937971 \h </w:instrText>
        </w:r>
        <w:r w:rsidR="00DB0F73">
          <w:rPr>
            <w:noProof/>
            <w:webHidden/>
          </w:rPr>
        </w:r>
        <w:r w:rsidR="00DB0F73">
          <w:rPr>
            <w:noProof/>
            <w:webHidden/>
          </w:rPr>
          <w:fldChar w:fldCharType="separate"/>
        </w:r>
        <w:r w:rsidR="00924490">
          <w:rPr>
            <w:noProof/>
            <w:webHidden/>
          </w:rPr>
          <w:t>376</w:t>
        </w:r>
        <w:r w:rsidR="00DB0F73">
          <w:rPr>
            <w:noProof/>
            <w:webHidden/>
          </w:rPr>
          <w:fldChar w:fldCharType="end"/>
        </w:r>
      </w:hyperlink>
    </w:p>
    <w:p w14:paraId="49F8B780" w14:textId="77777777" w:rsidR="00DB0F73" w:rsidRDefault="007C7B54" w:rsidP="00DB0F73">
      <w:pPr>
        <w:pStyle w:val="TOC2"/>
        <w:rPr>
          <w:rFonts w:asciiTheme="minorHAnsi" w:eastAsiaTheme="minorEastAsia" w:hAnsiTheme="minorHAnsi"/>
          <w:noProof/>
          <w:sz w:val="22"/>
        </w:rPr>
      </w:pPr>
      <w:hyperlink w:anchor="_Toc399937972" w:history="1">
        <w:r w:rsidR="00DB0F73" w:rsidRPr="00827CAE">
          <w:rPr>
            <w:rStyle w:val="Hyperlink"/>
            <w:noProof/>
          </w:rPr>
          <w:t>file (version 5.19):</w:t>
        </w:r>
        <w:r w:rsidR="00DB0F73">
          <w:rPr>
            <w:noProof/>
            <w:webHidden/>
          </w:rPr>
          <w:tab/>
        </w:r>
        <w:r w:rsidR="00DB0F73">
          <w:rPr>
            <w:noProof/>
            <w:webHidden/>
          </w:rPr>
          <w:fldChar w:fldCharType="begin"/>
        </w:r>
        <w:r w:rsidR="00DB0F73">
          <w:rPr>
            <w:noProof/>
            <w:webHidden/>
          </w:rPr>
          <w:instrText xml:space="preserve"> PAGEREF _Toc399937972 \h </w:instrText>
        </w:r>
        <w:r w:rsidR="00DB0F73">
          <w:rPr>
            <w:noProof/>
            <w:webHidden/>
          </w:rPr>
        </w:r>
        <w:r w:rsidR="00DB0F73">
          <w:rPr>
            <w:noProof/>
            <w:webHidden/>
          </w:rPr>
          <w:fldChar w:fldCharType="separate"/>
        </w:r>
        <w:r w:rsidR="00924490">
          <w:rPr>
            <w:noProof/>
            <w:webHidden/>
          </w:rPr>
          <w:t>376</w:t>
        </w:r>
        <w:r w:rsidR="00DB0F73">
          <w:rPr>
            <w:noProof/>
            <w:webHidden/>
          </w:rPr>
          <w:fldChar w:fldCharType="end"/>
        </w:r>
      </w:hyperlink>
    </w:p>
    <w:p w14:paraId="65A477F3" w14:textId="77777777" w:rsidR="00DB0F73" w:rsidRDefault="007C7B54" w:rsidP="00DB0F73">
      <w:pPr>
        <w:pStyle w:val="TOC2"/>
        <w:rPr>
          <w:rFonts w:asciiTheme="minorHAnsi" w:eastAsiaTheme="minorEastAsia" w:hAnsiTheme="minorHAnsi"/>
          <w:noProof/>
          <w:sz w:val="22"/>
        </w:rPr>
      </w:pPr>
      <w:hyperlink w:anchor="_Toc399937973" w:history="1">
        <w:r w:rsidR="00DB0F73" w:rsidRPr="00827CAE">
          <w:rPr>
            <w:rStyle w:val="Hyperlink"/>
            <w:noProof/>
          </w:rPr>
          <w:t>findutils (version 4.4.2):</w:t>
        </w:r>
        <w:r w:rsidR="00DB0F73">
          <w:rPr>
            <w:noProof/>
            <w:webHidden/>
          </w:rPr>
          <w:tab/>
        </w:r>
        <w:r w:rsidR="00DB0F73">
          <w:rPr>
            <w:noProof/>
            <w:webHidden/>
          </w:rPr>
          <w:fldChar w:fldCharType="begin"/>
        </w:r>
        <w:r w:rsidR="00DB0F73">
          <w:rPr>
            <w:noProof/>
            <w:webHidden/>
          </w:rPr>
          <w:instrText xml:space="preserve"> PAGEREF _Toc399937973 \h </w:instrText>
        </w:r>
        <w:r w:rsidR="00DB0F73">
          <w:rPr>
            <w:noProof/>
            <w:webHidden/>
          </w:rPr>
        </w:r>
        <w:r w:rsidR="00DB0F73">
          <w:rPr>
            <w:noProof/>
            <w:webHidden/>
          </w:rPr>
          <w:fldChar w:fldCharType="separate"/>
        </w:r>
        <w:r w:rsidR="00924490">
          <w:rPr>
            <w:noProof/>
            <w:webHidden/>
          </w:rPr>
          <w:t>380</w:t>
        </w:r>
        <w:r w:rsidR="00DB0F73">
          <w:rPr>
            <w:noProof/>
            <w:webHidden/>
          </w:rPr>
          <w:fldChar w:fldCharType="end"/>
        </w:r>
      </w:hyperlink>
    </w:p>
    <w:p w14:paraId="719A85EF" w14:textId="77777777" w:rsidR="00DB0F73" w:rsidRDefault="007C7B54" w:rsidP="00DB0F73">
      <w:pPr>
        <w:pStyle w:val="TOC2"/>
        <w:rPr>
          <w:rFonts w:asciiTheme="minorHAnsi" w:eastAsiaTheme="minorEastAsia" w:hAnsiTheme="minorHAnsi"/>
          <w:noProof/>
          <w:sz w:val="22"/>
        </w:rPr>
      </w:pPr>
      <w:hyperlink w:anchor="_Toc399937974" w:history="1">
        <w:r w:rsidR="00DB0F73" w:rsidRPr="00827CAE">
          <w:rPr>
            <w:rStyle w:val="Hyperlink"/>
            <w:noProof/>
          </w:rPr>
          <w:t>firmware-nonfree (version 0.43):</w:t>
        </w:r>
        <w:r w:rsidR="00DB0F73">
          <w:rPr>
            <w:noProof/>
            <w:webHidden/>
          </w:rPr>
          <w:tab/>
        </w:r>
        <w:r w:rsidR="00DB0F73">
          <w:rPr>
            <w:noProof/>
            <w:webHidden/>
          </w:rPr>
          <w:fldChar w:fldCharType="begin"/>
        </w:r>
        <w:r w:rsidR="00DB0F73">
          <w:rPr>
            <w:noProof/>
            <w:webHidden/>
          </w:rPr>
          <w:instrText xml:space="preserve"> PAGEREF _Toc399937974 \h </w:instrText>
        </w:r>
        <w:r w:rsidR="00DB0F73">
          <w:rPr>
            <w:noProof/>
            <w:webHidden/>
          </w:rPr>
        </w:r>
        <w:r w:rsidR="00DB0F73">
          <w:rPr>
            <w:noProof/>
            <w:webHidden/>
          </w:rPr>
          <w:fldChar w:fldCharType="separate"/>
        </w:r>
        <w:r w:rsidR="00924490">
          <w:rPr>
            <w:noProof/>
            <w:webHidden/>
          </w:rPr>
          <w:t>381</w:t>
        </w:r>
        <w:r w:rsidR="00DB0F73">
          <w:rPr>
            <w:noProof/>
            <w:webHidden/>
          </w:rPr>
          <w:fldChar w:fldCharType="end"/>
        </w:r>
      </w:hyperlink>
    </w:p>
    <w:p w14:paraId="501107CD" w14:textId="77777777" w:rsidR="00DB0F73" w:rsidRDefault="007C7B54" w:rsidP="00DB0F73">
      <w:pPr>
        <w:pStyle w:val="TOC2"/>
        <w:rPr>
          <w:rFonts w:asciiTheme="minorHAnsi" w:eastAsiaTheme="minorEastAsia" w:hAnsiTheme="minorHAnsi"/>
          <w:noProof/>
          <w:sz w:val="22"/>
        </w:rPr>
      </w:pPr>
      <w:hyperlink w:anchor="_Toc399937975" w:history="1">
        <w:r w:rsidR="00DB0F73" w:rsidRPr="00827CAE">
          <w:rPr>
            <w:rStyle w:val="Hyperlink"/>
            <w:noProof/>
          </w:rPr>
          <w:t>fixtures-0.3.16</w:t>
        </w:r>
        <w:r w:rsidR="00DB0F73">
          <w:rPr>
            <w:noProof/>
            <w:webHidden/>
          </w:rPr>
          <w:tab/>
        </w:r>
        <w:r w:rsidR="00DB0F73">
          <w:rPr>
            <w:noProof/>
            <w:webHidden/>
          </w:rPr>
          <w:fldChar w:fldCharType="begin"/>
        </w:r>
        <w:r w:rsidR="00DB0F73">
          <w:rPr>
            <w:noProof/>
            <w:webHidden/>
          </w:rPr>
          <w:instrText xml:space="preserve"> PAGEREF _Toc399937975 \h </w:instrText>
        </w:r>
        <w:r w:rsidR="00DB0F73">
          <w:rPr>
            <w:noProof/>
            <w:webHidden/>
          </w:rPr>
        </w:r>
        <w:r w:rsidR="00DB0F73">
          <w:rPr>
            <w:noProof/>
            <w:webHidden/>
          </w:rPr>
          <w:fldChar w:fldCharType="separate"/>
        </w:r>
        <w:r w:rsidR="00924490">
          <w:rPr>
            <w:noProof/>
            <w:webHidden/>
          </w:rPr>
          <w:t>411</w:t>
        </w:r>
        <w:r w:rsidR="00DB0F73">
          <w:rPr>
            <w:noProof/>
            <w:webHidden/>
          </w:rPr>
          <w:fldChar w:fldCharType="end"/>
        </w:r>
      </w:hyperlink>
    </w:p>
    <w:p w14:paraId="3865258E" w14:textId="77777777" w:rsidR="00DB0F73" w:rsidRDefault="007C7B54" w:rsidP="00DB0F73">
      <w:pPr>
        <w:pStyle w:val="TOC2"/>
        <w:rPr>
          <w:rFonts w:asciiTheme="minorHAnsi" w:eastAsiaTheme="minorEastAsia" w:hAnsiTheme="minorHAnsi"/>
          <w:noProof/>
          <w:sz w:val="22"/>
        </w:rPr>
      </w:pPr>
      <w:hyperlink w:anchor="_Toc399937976" w:history="1">
        <w:r w:rsidR="00DB0F73" w:rsidRPr="00827CAE">
          <w:rPr>
            <w:rStyle w:val="Hyperlink"/>
            <w:noProof/>
          </w:rPr>
          <w:t>fixtures-0.3.16</w:t>
        </w:r>
        <w:r w:rsidR="00DB0F73">
          <w:rPr>
            <w:noProof/>
            <w:webHidden/>
          </w:rPr>
          <w:tab/>
        </w:r>
        <w:r w:rsidR="00DB0F73">
          <w:rPr>
            <w:noProof/>
            <w:webHidden/>
          </w:rPr>
          <w:fldChar w:fldCharType="begin"/>
        </w:r>
        <w:r w:rsidR="00DB0F73">
          <w:rPr>
            <w:noProof/>
            <w:webHidden/>
          </w:rPr>
          <w:instrText xml:space="preserve"> PAGEREF _Toc399937976 \h </w:instrText>
        </w:r>
        <w:r w:rsidR="00DB0F73">
          <w:rPr>
            <w:noProof/>
            <w:webHidden/>
          </w:rPr>
        </w:r>
        <w:r w:rsidR="00DB0F73">
          <w:rPr>
            <w:noProof/>
            <w:webHidden/>
          </w:rPr>
          <w:fldChar w:fldCharType="separate"/>
        </w:r>
        <w:r w:rsidR="00924490">
          <w:rPr>
            <w:noProof/>
            <w:webHidden/>
          </w:rPr>
          <w:t>411</w:t>
        </w:r>
        <w:r w:rsidR="00DB0F73">
          <w:rPr>
            <w:noProof/>
            <w:webHidden/>
          </w:rPr>
          <w:fldChar w:fldCharType="end"/>
        </w:r>
      </w:hyperlink>
    </w:p>
    <w:p w14:paraId="1B5E8983" w14:textId="77777777" w:rsidR="00DB0F73" w:rsidRDefault="007C7B54" w:rsidP="00DB0F73">
      <w:pPr>
        <w:pStyle w:val="TOC2"/>
        <w:rPr>
          <w:rFonts w:asciiTheme="minorHAnsi" w:eastAsiaTheme="minorEastAsia" w:hAnsiTheme="minorHAnsi"/>
          <w:noProof/>
          <w:sz w:val="22"/>
        </w:rPr>
      </w:pPr>
      <w:hyperlink w:anchor="_Toc399937977" w:history="1">
        <w:r w:rsidR="00DB0F73" w:rsidRPr="00827CAE">
          <w:rPr>
            <w:rStyle w:val="Hyperlink"/>
            <w:noProof/>
          </w:rPr>
          <w:t>flake8-2.1.0</w:t>
        </w:r>
        <w:r w:rsidR="00DB0F73">
          <w:rPr>
            <w:noProof/>
            <w:webHidden/>
          </w:rPr>
          <w:tab/>
        </w:r>
        <w:r w:rsidR="00DB0F73">
          <w:rPr>
            <w:noProof/>
            <w:webHidden/>
          </w:rPr>
          <w:fldChar w:fldCharType="begin"/>
        </w:r>
        <w:r w:rsidR="00DB0F73">
          <w:rPr>
            <w:noProof/>
            <w:webHidden/>
          </w:rPr>
          <w:instrText xml:space="preserve"> PAGEREF _Toc399937977 \h </w:instrText>
        </w:r>
        <w:r w:rsidR="00DB0F73">
          <w:rPr>
            <w:noProof/>
            <w:webHidden/>
          </w:rPr>
        </w:r>
        <w:r w:rsidR="00DB0F73">
          <w:rPr>
            <w:noProof/>
            <w:webHidden/>
          </w:rPr>
          <w:fldChar w:fldCharType="separate"/>
        </w:r>
        <w:r w:rsidR="00924490">
          <w:rPr>
            <w:noProof/>
            <w:webHidden/>
          </w:rPr>
          <w:t>411</w:t>
        </w:r>
        <w:r w:rsidR="00DB0F73">
          <w:rPr>
            <w:noProof/>
            <w:webHidden/>
          </w:rPr>
          <w:fldChar w:fldCharType="end"/>
        </w:r>
      </w:hyperlink>
    </w:p>
    <w:p w14:paraId="14CE20AA" w14:textId="77777777" w:rsidR="00DB0F73" w:rsidRDefault="007C7B54" w:rsidP="00DB0F73">
      <w:pPr>
        <w:pStyle w:val="TOC2"/>
        <w:rPr>
          <w:rFonts w:asciiTheme="minorHAnsi" w:eastAsiaTheme="minorEastAsia" w:hAnsiTheme="minorHAnsi"/>
          <w:noProof/>
          <w:sz w:val="22"/>
        </w:rPr>
      </w:pPr>
      <w:hyperlink w:anchor="_Toc399937978" w:history="1">
        <w:r w:rsidR="00DB0F73" w:rsidRPr="00827CAE">
          <w:rPr>
            <w:rStyle w:val="Hyperlink"/>
            <w:noProof/>
          </w:rPr>
          <w:t>fontconfig (version 2.11.0):</w:t>
        </w:r>
        <w:r w:rsidR="00DB0F73">
          <w:rPr>
            <w:noProof/>
            <w:webHidden/>
          </w:rPr>
          <w:tab/>
        </w:r>
        <w:r w:rsidR="00DB0F73">
          <w:rPr>
            <w:noProof/>
            <w:webHidden/>
          </w:rPr>
          <w:fldChar w:fldCharType="begin"/>
        </w:r>
        <w:r w:rsidR="00DB0F73">
          <w:rPr>
            <w:noProof/>
            <w:webHidden/>
          </w:rPr>
          <w:instrText xml:space="preserve"> PAGEREF _Toc399937978 \h </w:instrText>
        </w:r>
        <w:r w:rsidR="00DB0F73">
          <w:rPr>
            <w:noProof/>
            <w:webHidden/>
          </w:rPr>
        </w:r>
        <w:r w:rsidR="00DB0F73">
          <w:rPr>
            <w:noProof/>
            <w:webHidden/>
          </w:rPr>
          <w:fldChar w:fldCharType="separate"/>
        </w:r>
        <w:r w:rsidR="00924490">
          <w:rPr>
            <w:noProof/>
            <w:webHidden/>
          </w:rPr>
          <w:t>411</w:t>
        </w:r>
        <w:r w:rsidR="00DB0F73">
          <w:rPr>
            <w:noProof/>
            <w:webHidden/>
          </w:rPr>
          <w:fldChar w:fldCharType="end"/>
        </w:r>
      </w:hyperlink>
    </w:p>
    <w:p w14:paraId="42C7C478" w14:textId="77777777" w:rsidR="00DB0F73" w:rsidRDefault="007C7B54" w:rsidP="00DB0F73">
      <w:pPr>
        <w:pStyle w:val="TOC2"/>
        <w:rPr>
          <w:rFonts w:asciiTheme="minorHAnsi" w:eastAsiaTheme="minorEastAsia" w:hAnsiTheme="minorHAnsi"/>
          <w:noProof/>
          <w:sz w:val="22"/>
        </w:rPr>
      </w:pPr>
      <w:hyperlink w:anchor="_Toc399937979" w:history="1">
        <w:r w:rsidR="00DB0F73" w:rsidRPr="00827CAE">
          <w:rPr>
            <w:rStyle w:val="Hyperlink"/>
            <w:noProof/>
          </w:rPr>
          <w:t>fontconfig,</w:t>
        </w:r>
        <w:r w:rsidR="00DB0F73">
          <w:rPr>
            <w:noProof/>
            <w:webHidden/>
          </w:rPr>
          <w:tab/>
        </w:r>
        <w:r w:rsidR="00DB0F73">
          <w:rPr>
            <w:noProof/>
            <w:webHidden/>
          </w:rPr>
          <w:fldChar w:fldCharType="begin"/>
        </w:r>
        <w:r w:rsidR="00DB0F73">
          <w:rPr>
            <w:noProof/>
            <w:webHidden/>
          </w:rPr>
          <w:instrText xml:space="preserve"> PAGEREF _Toc399937979 \h </w:instrText>
        </w:r>
        <w:r w:rsidR="00DB0F73">
          <w:rPr>
            <w:noProof/>
            <w:webHidden/>
          </w:rPr>
        </w:r>
        <w:r w:rsidR="00DB0F73">
          <w:rPr>
            <w:noProof/>
            <w:webHidden/>
          </w:rPr>
          <w:fldChar w:fldCharType="separate"/>
        </w:r>
        <w:r w:rsidR="00924490">
          <w:rPr>
            <w:noProof/>
            <w:webHidden/>
          </w:rPr>
          <w:t>412</w:t>
        </w:r>
        <w:r w:rsidR="00DB0F73">
          <w:rPr>
            <w:noProof/>
            <w:webHidden/>
          </w:rPr>
          <w:fldChar w:fldCharType="end"/>
        </w:r>
      </w:hyperlink>
    </w:p>
    <w:p w14:paraId="04C8F79B" w14:textId="77777777" w:rsidR="00DB0F73" w:rsidRDefault="007C7B54" w:rsidP="00DB0F73">
      <w:pPr>
        <w:pStyle w:val="TOC2"/>
        <w:rPr>
          <w:rFonts w:asciiTheme="minorHAnsi" w:eastAsiaTheme="minorEastAsia" w:hAnsiTheme="minorHAnsi"/>
          <w:noProof/>
          <w:sz w:val="22"/>
        </w:rPr>
      </w:pPr>
      <w:hyperlink w:anchor="_Toc399937980" w:history="1">
        <w:r w:rsidR="00DB0F73" w:rsidRPr="00827CAE">
          <w:rPr>
            <w:rStyle w:val="Hyperlink"/>
            <w:noProof/>
          </w:rPr>
          <w:t>fonts-dejavu (version 2.34):</w:t>
        </w:r>
        <w:r w:rsidR="00DB0F73">
          <w:rPr>
            <w:noProof/>
            <w:webHidden/>
          </w:rPr>
          <w:tab/>
        </w:r>
        <w:r w:rsidR="00DB0F73">
          <w:rPr>
            <w:noProof/>
            <w:webHidden/>
          </w:rPr>
          <w:fldChar w:fldCharType="begin"/>
        </w:r>
        <w:r w:rsidR="00DB0F73">
          <w:rPr>
            <w:noProof/>
            <w:webHidden/>
          </w:rPr>
          <w:instrText xml:space="preserve"> PAGEREF _Toc399937980 \h </w:instrText>
        </w:r>
        <w:r w:rsidR="00DB0F73">
          <w:rPr>
            <w:noProof/>
            <w:webHidden/>
          </w:rPr>
        </w:r>
        <w:r w:rsidR="00DB0F73">
          <w:rPr>
            <w:noProof/>
            <w:webHidden/>
          </w:rPr>
          <w:fldChar w:fldCharType="separate"/>
        </w:r>
        <w:r w:rsidR="00924490">
          <w:rPr>
            <w:noProof/>
            <w:webHidden/>
          </w:rPr>
          <w:t>414</w:t>
        </w:r>
        <w:r w:rsidR="00DB0F73">
          <w:rPr>
            <w:noProof/>
            <w:webHidden/>
          </w:rPr>
          <w:fldChar w:fldCharType="end"/>
        </w:r>
      </w:hyperlink>
    </w:p>
    <w:p w14:paraId="2CCF97C7" w14:textId="77777777" w:rsidR="00DB0F73" w:rsidRDefault="007C7B54" w:rsidP="00DB0F73">
      <w:pPr>
        <w:pStyle w:val="TOC2"/>
        <w:rPr>
          <w:rFonts w:asciiTheme="minorHAnsi" w:eastAsiaTheme="minorEastAsia" w:hAnsiTheme="minorHAnsi"/>
          <w:noProof/>
          <w:sz w:val="22"/>
        </w:rPr>
      </w:pPr>
      <w:hyperlink w:anchor="_Toc399937981" w:history="1">
        <w:r w:rsidR="00DB0F73" w:rsidRPr="00827CAE">
          <w:rPr>
            <w:rStyle w:val="Hyperlink"/>
            <w:noProof/>
          </w:rPr>
          <w:t>fping (version 3.10):</w:t>
        </w:r>
        <w:r w:rsidR="00DB0F73">
          <w:rPr>
            <w:noProof/>
            <w:webHidden/>
          </w:rPr>
          <w:tab/>
        </w:r>
        <w:r w:rsidR="00DB0F73">
          <w:rPr>
            <w:noProof/>
            <w:webHidden/>
          </w:rPr>
          <w:fldChar w:fldCharType="begin"/>
        </w:r>
        <w:r w:rsidR="00DB0F73">
          <w:rPr>
            <w:noProof/>
            <w:webHidden/>
          </w:rPr>
          <w:instrText xml:space="preserve"> PAGEREF _Toc399937981 \h </w:instrText>
        </w:r>
        <w:r w:rsidR="00DB0F73">
          <w:rPr>
            <w:noProof/>
            <w:webHidden/>
          </w:rPr>
        </w:r>
        <w:r w:rsidR="00DB0F73">
          <w:rPr>
            <w:noProof/>
            <w:webHidden/>
          </w:rPr>
          <w:fldChar w:fldCharType="separate"/>
        </w:r>
        <w:r w:rsidR="00924490">
          <w:rPr>
            <w:noProof/>
            <w:webHidden/>
          </w:rPr>
          <w:t>415</w:t>
        </w:r>
        <w:r w:rsidR="00DB0F73">
          <w:rPr>
            <w:noProof/>
            <w:webHidden/>
          </w:rPr>
          <w:fldChar w:fldCharType="end"/>
        </w:r>
      </w:hyperlink>
    </w:p>
    <w:p w14:paraId="32FE760D" w14:textId="77777777" w:rsidR="00DB0F73" w:rsidRDefault="007C7B54" w:rsidP="00DB0F73">
      <w:pPr>
        <w:pStyle w:val="TOC2"/>
        <w:rPr>
          <w:rFonts w:asciiTheme="minorHAnsi" w:eastAsiaTheme="minorEastAsia" w:hAnsiTheme="minorHAnsi"/>
          <w:noProof/>
          <w:sz w:val="22"/>
        </w:rPr>
      </w:pPr>
      <w:hyperlink w:anchor="_Toc399937982" w:history="1">
        <w:r w:rsidR="00DB0F73" w:rsidRPr="00827CAE">
          <w:rPr>
            <w:rStyle w:val="Hyperlink"/>
            <w:noProof/>
          </w:rPr>
          <w:t>freetype (version 2.5.2):</w:t>
        </w:r>
        <w:r w:rsidR="00DB0F73">
          <w:rPr>
            <w:noProof/>
            <w:webHidden/>
          </w:rPr>
          <w:tab/>
        </w:r>
        <w:r w:rsidR="00DB0F73">
          <w:rPr>
            <w:noProof/>
            <w:webHidden/>
          </w:rPr>
          <w:fldChar w:fldCharType="begin"/>
        </w:r>
        <w:r w:rsidR="00DB0F73">
          <w:rPr>
            <w:noProof/>
            <w:webHidden/>
          </w:rPr>
          <w:instrText xml:space="preserve"> PAGEREF _Toc399937982 \h </w:instrText>
        </w:r>
        <w:r w:rsidR="00DB0F73">
          <w:rPr>
            <w:noProof/>
            <w:webHidden/>
          </w:rPr>
        </w:r>
        <w:r w:rsidR="00DB0F73">
          <w:rPr>
            <w:noProof/>
            <w:webHidden/>
          </w:rPr>
          <w:fldChar w:fldCharType="separate"/>
        </w:r>
        <w:r w:rsidR="00924490">
          <w:rPr>
            <w:noProof/>
            <w:webHidden/>
          </w:rPr>
          <w:t>415</w:t>
        </w:r>
        <w:r w:rsidR="00DB0F73">
          <w:rPr>
            <w:noProof/>
            <w:webHidden/>
          </w:rPr>
          <w:fldChar w:fldCharType="end"/>
        </w:r>
      </w:hyperlink>
    </w:p>
    <w:p w14:paraId="67039282" w14:textId="77777777" w:rsidR="00DB0F73" w:rsidRDefault="007C7B54" w:rsidP="00DB0F73">
      <w:pPr>
        <w:pStyle w:val="TOC2"/>
        <w:rPr>
          <w:rFonts w:asciiTheme="minorHAnsi" w:eastAsiaTheme="minorEastAsia" w:hAnsiTheme="minorHAnsi"/>
          <w:noProof/>
          <w:sz w:val="22"/>
        </w:rPr>
      </w:pPr>
      <w:hyperlink w:anchor="_Toc399937983" w:history="1">
        <w:r w:rsidR="00DB0F73" w:rsidRPr="00827CAE">
          <w:rPr>
            <w:rStyle w:val="Hyperlink"/>
            <w:noProof/>
          </w:rPr>
          <w:t>frhyph.tex</w:t>
        </w:r>
        <w:r w:rsidR="00DB0F73">
          <w:rPr>
            <w:noProof/>
            <w:webHidden/>
          </w:rPr>
          <w:tab/>
        </w:r>
        <w:r w:rsidR="00DB0F73">
          <w:rPr>
            <w:noProof/>
            <w:webHidden/>
          </w:rPr>
          <w:fldChar w:fldCharType="begin"/>
        </w:r>
        <w:r w:rsidR="00DB0F73">
          <w:rPr>
            <w:noProof/>
            <w:webHidden/>
          </w:rPr>
          <w:instrText xml:space="preserve"> PAGEREF _Toc399937983 \h </w:instrText>
        </w:r>
        <w:r w:rsidR="00DB0F73">
          <w:rPr>
            <w:noProof/>
            <w:webHidden/>
          </w:rPr>
        </w:r>
        <w:r w:rsidR="00DB0F73">
          <w:rPr>
            <w:noProof/>
            <w:webHidden/>
          </w:rPr>
          <w:fldChar w:fldCharType="separate"/>
        </w:r>
        <w:r w:rsidR="00924490">
          <w:rPr>
            <w:noProof/>
            <w:webHidden/>
          </w:rPr>
          <w:t>421</w:t>
        </w:r>
        <w:r w:rsidR="00DB0F73">
          <w:rPr>
            <w:noProof/>
            <w:webHidden/>
          </w:rPr>
          <w:fldChar w:fldCharType="end"/>
        </w:r>
      </w:hyperlink>
    </w:p>
    <w:p w14:paraId="0F187180" w14:textId="77777777" w:rsidR="00DB0F73" w:rsidRDefault="007C7B54" w:rsidP="00DB0F73">
      <w:pPr>
        <w:pStyle w:val="TOC2"/>
        <w:rPr>
          <w:rFonts w:asciiTheme="minorHAnsi" w:eastAsiaTheme="minorEastAsia" w:hAnsiTheme="minorHAnsi"/>
          <w:noProof/>
          <w:sz w:val="22"/>
        </w:rPr>
      </w:pPr>
      <w:hyperlink w:anchor="_Toc399937984" w:history="1">
        <w:r w:rsidR="00DB0F73" w:rsidRPr="00827CAE">
          <w:rPr>
            <w:rStyle w:val="Hyperlink"/>
            <w:noProof/>
          </w:rPr>
          <w:t>fuse (version 2.9.3):</w:t>
        </w:r>
        <w:r w:rsidR="00DB0F73">
          <w:rPr>
            <w:noProof/>
            <w:webHidden/>
          </w:rPr>
          <w:tab/>
        </w:r>
        <w:r w:rsidR="00DB0F73">
          <w:rPr>
            <w:noProof/>
            <w:webHidden/>
          </w:rPr>
          <w:fldChar w:fldCharType="begin"/>
        </w:r>
        <w:r w:rsidR="00DB0F73">
          <w:rPr>
            <w:noProof/>
            <w:webHidden/>
          </w:rPr>
          <w:instrText xml:space="preserve"> PAGEREF _Toc399937984 \h </w:instrText>
        </w:r>
        <w:r w:rsidR="00DB0F73">
          <w:rPr>
            <w:noProof/>
            <w:webHidden/>
          </w:rPr>
        </w:r>
        <w:r w:rsidR="00DB0F73">
          <w:rPr>
            <w:noProof/>
            <w:webHidden/>
          </w:rPr>
          <w:fldChar w:fldCharType="separate"/>
        </w:r>
        <w:r w:rsidR="00924490">
          <w:rPr>
            <w:noProof/>
            <w:webHidden/>
          </w:rPr>
          <w:t>425</w:t>
        </w:r>
        <w:r w:rsidR="00DB0F73">
          <w:rPr>
            <w:noProof/>
            <w:webHidden/>
          </w:rPr>
          <w:fldChar w:fldCharType="end"/>
        </w:r>
      </w:hyperlink>
    </w:p>
    <w:p w14:paraId="37C70109" w14:textId="77777777" w:rsidR="00DB0F73" w:rsidRDefault="007C7B54" w:rsidP="00DB0F73">
      <w:pPr>
        <w:pStyle w:val="TOC2"/>
        <w:rPr>
          <w:rFonts w:asciiTheme="minorHAnsi" w:eastAsiaTheme="minorEastAsia" w:hAnsiTheme="minorHAnsi"/>
          <w:noProof/>
          <w:sz w:val="22"/>
        </w:rPr>
      </w:pPr>
      <w:hyperlink w:anchor="_Toc399937985" w:history="1">
        <w:r w:rsidR="00DB0F73" w:rsidRPr="00827CAE">
          <w:rPr>
            <w:rStyle w:val="Hyperlink"/>
            <w:noProof/>
          </w:rPr>
          <w:t>futures-2.1.6</w:t>
        </w:r>
        <w:r w:rsidR="00DB0F73">
          <w:rPr>
            <w:noProof/>
            <w:webHidden/>
          </w:rPr>
          <w:tab/>
        </w:r>
        <w:r w:rsidR="00DB0F73">
          <w:rPr>
            <w:noProof/>
            <w:webHidden/>
          </w:rPr>
          <w:fldChar w:fldCharType="begin"/>
        </w:r>
        <w:r w:rsidR="00DB0F73">
          <w:rPr>
            <w:noProof/>
            <w:webHidden/>
          </w:rPr>
          <w:instrText xml:space="preserve"> PAGEREF _Toc399937985 \h </w:instrText>
        </w:r>
        <w:r w:rsidR="00DB0F73">
          <w:rPr>
            <w:noProof/>
            <w:webHidden/>
          </w:rPr>
        </w:r>
        <w:r w:rsidR="00DB0F73">
          <w:rPr>
            <w:noProof/>
            <w:webHidden/>
          </w:rPr>
          <w:fldChar w:fldCharType="separate"/>
        </w:r>
        <w:r w:rsidR="00924490">
          <w:rPr>
            <w:noProof/>
            <w:webHidden/>
          </w:rPr>
          <w:t>425</w:t>
        </w:r>
        <w:r w:rsidR="00DB0F73">
          <w:rPr>
            <w:noProof/>
            <w:webHidden/>
          </w:rPr>
          <w:fldChar w:fldCharType="end"/>
        </w:r>
      </w:hyperlink>
    </w:p>
    <w:p w14:paraId="687F7F53" w14:textId="77777777" w:rsidR="00DB0F73" w:rsidRDefault="007C7B54" w:rsidP="00DB0F73">
      <w:pPr>
        <w:pStyle w:val="TOC2"/>
        <w:rPr>
          <w:rFonts w:asciiTheme="minorHAnsi" w:eastAsiaTheme="minorEastAsia" w:hAnsiTheme="minorHAnsi"/>
          <w:noProof/>
          <w:sz w:val="22"/>
        </w:rPr>
      </w:pPr>
      <w:hyperlink w:anchor="_Toc399937986" w:history="1">
        <w:r w:rsidR="00DB0F73" w:rsidRPr="00827CAE">
          <w:rPr>
            <w:rStyle w:val="Hyperlink"/>
            <w:noProof/>
          </w:rPr>
          <w:t>gcc-4.6 (version 4.6.4):</w:t>
        </w:r>
        <w:r w:rsidR="00DB0F73">
          <w:rPr>
            <w:noProof/>
            <w:webHidden/>
          </w:rPr>
          <w:tab/>
        </w:r>
        <w:r w:rsidR="00DB0F73">
          <w:rPr>
            <w:noProof/>
            <w:webHidden/>
          </w:rPr>
          <w:fldChar w:fldCharType="begin"/>
        </w:r>
        <w:r w:rsidR="00DB0F73">
          <w:rPr>
            <w:noProof/>
            <w:webHidden/>
          </w:rPr>
          <w:instrText xml:space="preserve"> PAGEREF _Toc399937986 \h </w:instrText>
        </w:r>
        <w:r w:rsidR="00DB0F73">
          <w:rPr>
            <w:noProof/>
            <w:webHidden/>
          </w:rPr>
        </w:r>
        <w:r w:rsidR="00DB0F73">
          <w:rPr>
            <w:noProof/>
            <w:webHidden/>
          </w:rPr>
          <w:fldChar w:fldCharType="separate"/>
        </w:r>
        <w:r w:rsidR="00924490">
          <w:rPr>
            <w:noProof/>
            <w:webHidden/>
          </w:rPr>
          <w:t>426</w:t>
        </w:r>
        <w:r w:rsidR="00DB0F73">
          <w:rPr>
            <w:noProof/>
            <w:webHidden/>
          </w:rPr>
          <w:fldChar w:fldCharType="end"/>
        </w:r>
      </w:hyperlink>
    </w:p>
    <w:p w14:paraId="7E4470CF" w14:textId="77777777" w:rsidR="00DB0F73" w:rsidRDefault="007C7B54" w:rsidP="00DB0F73">
      <w:pPr>
        <w:pStyle w:val="TOC2"/>
        <w:rPr>
          <w:rFonts w:asciiTheme="minorHAnsi" w:eastAsiaTheme="minorEastAsia" w:hAnsiTheme="minorHAnsi"/>
          <w:noProof/>
          <w:sz w:val="22"/>
        </w:rPr>
      </w:pPr>
      <w:hyperlink w:anchor="_Toc399937987" w:history="1">
        <w:r w:rsidR="00DB0F73" w:rsidRPr="00827CAE">
          <w:rPr>
            <w:rStyle w:val="Hyperlink"/>
            <w:noProof/>
          </w:rPr>
          <w:t>gcc-4.7 (version 4.7.4):</w:t>
        </w:r>
        <w:r w:rsidR="00DB0F73">
          <w:rPr>
            <w:noProof/>
            <w:webHidden/>
          </w:rPr>
          <w:tab/>
        </w:r>
        <w:r w:rsidR="00DB0F73">
          <w:rPr>
            <w:noProof/>
            <w:webHidden/>
          </w:rPr>
          <w:fldChar w:fldCharType="begin"/>
        </w:r>
        <w:r w:rsidR="00DB0F73">
          <w:rPr>
            <w:noProof/>
            <w:webHidden/>
          </w:rPr>
          <w:instrText xml:space="preserve"> PAGEREF _Toc399937987 \h </w:instrText>
        </w:r>
        <w:r w:rsidR="00DB0F73">
          <w:rPr>
            <w:noProof/>
            <w:webHidden/>
          </w:rPr>
        </w:r>
        <w:r w:rsidR="00DB0F73">
          <w:rPr>
            <w:noProof/>
            <w:webHidden/>
          </w:rPr>
          <w:fldChar w:fldCharType="separate"/>
        </w:r>
        <w:r w:rsidR="00924490">
          <w:rPr>
            <w:noProof/>
            <w:webHidden/>
          </w:rPr>
          <w:t>434</w:t>
        </w:r>
        <w:r w:rsidR="00DB0F73">
          <w:rPr>
            <w:noProof/>
            <w:webHidden/>
          </w:rPr>
          <w:fldChar w:fldCharType="end"/>
        </w:r>
      </w:hyperlink>
    </w:p>
    <w:p w14:paraId="22A8B75A" w14:textId="77777777" w:rsidR="00DB0F73" w:rsidRDefault="007C7B54" w:rsidP="00DB0F73">
      <w:pPr>
        <w:pStyle w:val="TOC2"/>
        <w:rPr>
          <w:rFonts w:asciiTheme="minorHAnsi" w:eastAsiaTheme="minorEastAsia" w:hAnsiTheme="minorHAnsi"/>
          <w:noProof/>
          <w:sz w:val="22"/>
        </w:rPr>
      </w:pPr>
      <w:hyperlink w:anchor="_Toc399937988" w:history="1">
        <w:r w:rsidR="00DB0F73" w:rsidRPr="00827CAE">
          <w:rPr>
            <w:rStyle w:val="Hyperlink"/>
            <w:noProof/>
          </w:rPr>
          <w:t>gcc-4.8 (version 4.8.3):</w:t>
        </w:r>
        <w:r w:rsidR="00DB0F73">
          <w:rPr>
            <w:noProof/>
            <w:webHidden/>
          </w:rPr>
          <w:tab/>
        </w:r>
        <w:r w:rsidR="00DB0F73">
          <w:rPr>
            <w:noProof/>
            <w:webHidden/>
          </w:rPr>
          <w:fldChar w:fldCharType="begin"/>
        </w:r>
        <w:r w:rsidR="00DB0F73">
          <w:rPr>
            <w:noProof/>
            <w:webHidden/>
          </w:rPr>
          <w:instrText xml:space="preserve"> PAGEREF _Toc399937988 \h </w:instrText>
        </w:r>
        <w:r w:rsidR="00DB0F73">
          <w:rPr>
            <w:noProof/>
            <w:webHidden/>
          </w:rPr>
        </w:r>
        <w:r w:rsidR="00DB0F73">
          <w:rPr>
            <w:noProof/>
            <w:webHidden/>
          </w:rPr>
          <w:fldChar w:fldCharType="separate"/>
        </w:r>
        <w:r w:rsidR="00924490">
          <w:rPr>
            <w:noProof/>
            <w:webHidden/>
          </w:rPr>
          <w:t>443</w:t>
        </w:r>
        <w:r w:rsidR="00DB0F73">
          <w:rPr>
            <w:noProof/>
            <w:webHidden/>
          </w:rPr>
          <w:fldChar w:fldCharType="end"/>
        </w:r>
      </w:hyperlink>
    </w:p>
    <w:p w14:paraId="3D8EBECE" w14:textId="77777777" w:rsidR="00DB0F73" w:rsidRDefault="007C7B54" w:rsidP="00DB0F73">
      <w:pPr>
        <w:pStyle w:val="TOC2"/>
        <w:rPr>
          <w:rFonts w:asciiTheme="minorHAnsi" w:eastAsiaTheme="minorEastAsia" w:hAnsiTheme="minorHAnsi"/>
          <w:noProof/>
          <w:sz w:val="22"/>
        </w:rPr>
      </w:pPr>
      <w:hyperlink w:anchor="_Toc399937989" w:history="1">
        <w:r w:rsidR="00DB0F73" w:rsidRPr="00827CAE">
          <w:rPr>
            <w:rStyle w:val="Hyperlink"/>
            <w:noProof/>
          </w:rPr>
          <w:t>gcc-4.9 (version 4.9.1):</w:t>
        </w:r>
        <w:r w:rsidR="00DB0F73">
          <w:rPr>
            <w:noProof/>
            <w:webHidden/>
          </w:rPr>
          <w:tab/>
        </w:r>
        <w:r w:rsidR="00DB0F73">
          <w:rPr>
            <w:noProof/>
            <w:webHidden/>
          </w:rPr>
          <w:fldChar w:fldCharType="begin"/>
        </w:r>
        <w:r w:rsidR="00DB0F73">
          <w:rPr>
            <w:noProof/>
            <w:webHidden/>
          </w:rPr>
          <w:instrText xml:space="preserve"> PAGEREF _Toc399937989 \h </w:instrText>
        </w:r>
        <w:r w:rsidR="00DB0F73">
          <w:rPr>
            <w:noProof/>
            <w:webHidden/>
          </w:rPr>
        </w:r>
        <w:r w:rsidR="00DB0F73">
          <w:rPr>
            <w:noProof/>
            <w:webHidden/>
          </w:rPr>
          <w:fldChar w:fldCharType="separate"/>
        </w:r>
        <w:r w:rsidR="00924490">
          <w:rPr>
            <w:noProof/>
            <w:webHidden/>
          </w:rPr>
          <w:t>453</w:t>
        </w:r>
        <w:r w:rsidR="00DB0F73">
          <w:rPr>
            <w:noProof/>
            <w:webHidden/>
          </w:rPr>
          <w:fldChar w:fldCharType="end"/>
        </w:r>
      </w:hyperlink>
    </w:p>
    <w:p w14:paraId="283AA6C6" w14:textId="77777777" w:rsidR="00DB0F73" w:rsidRDefault="007C7B54" w:rsidP="00DB0F73">
      <w:pPr>
        <w:pStyle w:val="TOC2"/>
        <w:rPr>
          <w:rFonts w:asciiTheme="minorHAnsi" w:eastAsiaTheme="minorEastAsia" w:hAnsiTheme="minorHAnsi"/>
          <w:noProof/>
          <w:sz w:val="22"/>
        </w:rPr>
      </w:pPr>
      <w:hyperlink w:anchor="_Toc399937990" w:history="1">
        <w:r w:rsidR="00DB0F73" w:rsidRPr="00827CAE">
          <w:rPr>
            <w:rStyle w:val="Hyperlink"/>
            <w:noProof/>
          </w:rPr>
          <w:t>gcc-defaults (version 1.130):</w:t>
        </w:r>
        <w:r w:rsidR="00DB0F73">
          <w:rPr>
            <w:noProof/>
            <w:webHidden/>
          </w:rPr>
          <w:tab/>
        </w:r>
        <w:r w:rsidR="00DB0F73">
          <w:rPr>
            <w:noProof/>
            <w:webHidden/>
          </w:rPr>
          <w:fldChar w:fldCharType="begin"/>
        </w:r>
        <w:r w:rsidR="00DB0F73">
          <w:rPr>
            <w:noProof/>
            <w:webHidden/>
          </w:rPr>
          <w:instrText xml:space="preserve"> PAGEREF _Toc399937990 \h </w:instrText>
        </w:r>
        <w:r w:rsidR="00DB0F73">
          <w:rPr>
            <w:noProof/>
            <w:webHidden/>
          </w:rPr>
        </w:r>
        <w:r w:rsidR="00DB0F73">
          <w:rPr>
            <w:noProof/>
            <w:webHidden/>
          </w:rPr>
          <w:fldChar w:fldCharType="separate"/>
        </w:r>
        <w:r w:rsidR="00924490">
          <w:rPr>
            <w:noProof/>
            <w:webHidden/>
          </w:rPr>
          <w:t>464</w:t>
        </w:r>
        <w:r w:rsidR="00DB0F73">
          <w:rPr>
            <w:noProof/>
            <w:webHidden/>
          </w:rPr>
          <w:fldChar w:fldCharType="end"/>
        </w:r>
      </w:hyperlink>
    </w:p>
    <w:p w14:paraId="6D1CCDC6" w14:textId="77777777" w:rsidR="00DB0F73" w:rsidRDefault="007C7B54" w:rsidP="00DB0F73">
      <w:pPr>
        <w:pStyle w:val="TOC2"/>
        <w:rPr>
          <w:rFonts w:asciiTheme="minorHAnsi" w:eastAsiaTheme="minorEastAsia" w:hAnsiTheme="minorHAnsi"/>
          <w:noProof/>
          <w:sz w:val="22"/>
        </w:rPr>
      </w:pPr>
      <w:hyperlink w:anchor="_Toc399937991" w:history="1">
        <w:r w:rsidR="00DB0F73" w:rsidRPr="00827CAE">
          <w:rPr>
            <w:rStyle w:val="Hyperlink"/>
            <w:noProof/>
          </w:rPr>
          <w:t>gdb (version 7.7.1+dfsg):</w:t>
        </w:r>
        <w:r w:rsidR="00DB0F73">
          <w:rPr>
            <w:noProof/>
            <w:webHidden/>
          </w:rPr>
          <w:tab/>
        </w:r>
        <w:r w:rsidR="00DB0F73">
          <w:rPr>
            <w:noProof/>
            <w:webHidden/>
          </w:rPr>
          <w:fldChar w:fldCharType="begin"/>
        </w:r>
        <w:r w:rsidR="00DB0F73">
          <w:rPr>
            <w:noProof/>
            <w:webHidden/>
          </w:rPr>
          <w:instrText xml:space="preserve"> PAGEREF _Toc399937991 \h </w:instrText>
        </w:r>
        <w:r w:rsidR="00DB0F73">
          <w:rPr>
            <w:noProof/>
            <w:webHidden/>
          </w:rPr>
        </w:r>
        <w:r w:rsidR="00DB0F73">
          <w:rPr>
            <w:noProof/>
            <w:webHidden/>
          </w:rPr>
          <w:fldChar w:fldCharType="separate"/>
        </w:r>
        <w:r w:rsidR="00924490">
          <w:rPr>
            <w:noProof/>
            <w:webHidden/>
          </w:rPr>
          <w:t>465</w:t>
        </w:r>
        <w:r w:rsidR="00DB0F73">
          <w:rPr>
            <w:noProof/>
            <w:webHidden/>
          </w:rPr>
          <w:fldChar w:fldCharType="end"/>
        </w:r>
      </w:hyperlink>
    </w:p>
    <w:p w14:paraId="050F0897" w14:textId="77777777" w:rsidR="00DB0F73" w:rsidRDefault="007C7B54" w:rsidP="00DB0F73">
      <w:pPr>
        <w:pStyle w:val="TOC2"/>
        <w:rPr>
          <w:rFonts w:asciiTheme="minorHAnsi" w:eastAsiaTheme="minorEastAsia" w:hAnsiTheme="minorHAnsi"/>
          <w:noProof/>
          <w:sz w:val="22"/>
        </w:rPr>
      </w:pPr>
      <w:hyperlink w:anchor="_Toc399937992" w:history="1">
        <w:r w:rsidR="00DB0F73" w:rsidRPr="00827CAE">
          <w:rPr>
            <w:rStyle w:val="Hyperlink"/>
            <w:noProof/>
          </w:rPr>
          <w:t>gdbm (version 1.8.3):</w:t>
        </w:r>
        <w:r w:rsidR="00DB0F73">
          <w:rPr>
            <w:noProof/>
            <w:webHidden/>
          </w:rPr>
          <w:tab/>
        </w:r>
        <w:r w:rsidR="00DB0F73">
          <w:rPr>
            <w:noProof/>
            <w:webHidden/>
          </w:rPr>
          <w:fldChar w:fldCharType="begin"/>
        </w:r>
        <w:r w:rsidR="00DB0F73">
          <w:rPr>
            <w:noProof/>
            <w:webHidden/>
          </w:rPr>
          <w:instrText xml:space="preserve"> PAGEREF _Toc399937992 \h </w:instrText>
        </w:r>
        <w:r w:rsidR="00DB0F73">
          <w:rPr>
            <w:noProof/>
            <w:webHidden/>
          </w:rPr>
        </w:r>
        <w:r w:rsidR="00DB0F73">
          <w:rPr>
            <w:noProof/>
            <w:webHidden/>
          </w:rPr>
          <w:fldChar w:fldCharType="separate"/>
        </w:r>
        <w:r w:rsidR="00924490">
          <w:rPr>
            <w:noProof/>
            <w:webHidden/>
          </w:rPr>
          <w:t>476</w:t>
        </w:r>
        <w:r w:rsidR="00DB0F73">
          <w:rPr>
            <w:noProof/>
            <w:webHidden/>
          </w:rPr>
          <w:fldChar w:fldCharType="end"/>
        </w:r>
      </w:hyperlink>
    </w:p>
    <w:p w14:paraId="2CC92C73" w14:textId="77777777" w:rsidR="00DB0F73" w:rsidRDefault="007C7B54" w:rsidP="00DB0F73">
      <w:pPr>
        <w:pStyle w:val="TOC2"/>
        <w:rPr>
          <w:rFonts w:asciiTheme="minorHAnsi" w:eastAsiaTheme="minorEastAsia" w:hAnsiTheme="minorHAnsi"/>
          <w:noProof/>
          <w:sz w:val="22"/>
        </w:rPr>
      </w:pPr>
      <w:hyperlink w:anchor="_Toc399937993" w:history="1">
        <w:r w:rsidR="00DB0F73" w:rsidRPr="00827CAE">
          <w:rPr>
            <w:rStyle w:val="Hyperlink"/>
            <w:noProof/>
          </w:rPr>
          <w:t>geoip (version 1.6.2):</w:t>
        </w:r>
        <w:r w:rsidR="00DB0F73">
          <w:rPr>
            <w:noProof/>
            <w:webHidden/>
          </w:rPr>
          <w:tab/>
        </w:r>
        <w:r w:rsidR="00DB0F73">
          <w:rPr>
            <w:noProof/>
            <w:webHidden/>
          </w:rPr>
          <w:fldChar w:fldCharType="begin"/>
        </w:r>
        <w:r w:rsidR="00DB0F73">
          <w:rPr>
            <w:noProof/>
            <w:webHidden/>
          </w:rPr>
          <w:instrText xml:space="preserve"> PAGEREF _Toc399937993 \h </w:instrText>
        </w:r>
        <w:r w:rsidR="00DB0F73">
          <w:rPr>
            <w:noProof/>
            <w:webHidden/>
          </w:rPr>
        </w:r>
        <w:r w:rsidR="00DB0F73">
          <w:rPr>
            <w:noProof/>
            <w:webHidden/>
          </w:rPr>
          <w:fldChar w:fldCharType="separate"/>
        </w:r>
        <w:r w:rsidR="00924490">
          <w:rPr>
            <w:noProof/>
            <w:webHidden/>
          </w:rPr>
          <w:t>477</w:t>
        </w:r>
        <w:r w:rsidR="00DB0F73">
          <w:rPr>
            <w:noProof/>
            <w:webHidden/>
          </w:rPr>
          <w:fldChar w:fldCharType="end"/>
        </w:r>
      </w:hyperlink>
    </w:p>
    <w:p w14:paraId="3CBAF5F8" w14:textId="77777777" w:rsidR="00DB0F73" w:rsidRDefault="007C7B54" w:rsidP="00DB0F73">
      <w:pPr>
        <w:pStyle w:val="TOC2"/>
        <w:rPr>
          <w:rFonts w:asciiTheme="minorHAnsi" w:eastAsiaTheme="minorEastAsia" w:hAnsiTheme="minorHAnsi"/>
          <w:noProof/>
          <w:sz w:val="22"/>
        </w:rPr>
      </w:pPr>
      <w:hyperlink w:anchor="_Toc399937994" w:history="1">
        <w:r w:rsidR="00DB0F73" w:rsidRPr="00827CAE">
          <w:rPr>
            <w:rStyle w:val="Hyperlink"/>
            <w:noProof/>
          </w:rPr>
          <w:t>geoip-database (version 20140710):</w:t>
        </w:r>
        <w:r w:rsidR="00DB0F73">
          <w:rPr>
            <w:noProof/>
            <w:webHidden/>
          </w:rPr>
          <w:tab/>
        </w:r>
        <w:r w:rsidR="00DB0F73">
          <w:rPr>
            <w:noProof/>
            <w:webHidden/>
          </w:rPr>
          <w:fldChar w:fldCharType="begin"/>
        </w:r>
        <w:r w:rsidR="00DB0F73">
          <w:rPr>
            <w:noProof/>
            <w:webHidden/>
          </w:rPr>
          <w:instrText xml:space="preserve"> PAGEREF _Toc399937994 \h </w:instrText>
        </w:r>
        <w:r w:rsidR="00DB0F73">
          <w:rPr>
            <w:noProof/>
            <w:webHidden/>
          </w:rPr>
        </w:r>
        <w:r w:rsidR="00DB0F73">
          <w:rPr>
            <w:noProof/>
            <w:webHidden/>
          </w:rPr>
          <w:fldChar w:fldCharType="separate"/>
        </w:r>
        <w:r w:rsidR="00924490">
          <w:rPr>
            <w:noProof/>
            <w:webHidden/>
          </w:rPr>
          <w:t>479</w:t>
        </w:r>
        <w:r w:rsidR="00DB0F73">
          <w:rPr>
            <w:noProof/>
            <w:webHidden/>
          </w:rPr>
          <w:fldChar w:fldCharType="end"/>
        </w:r>
      </w:hyperlink>
    </w:p>
    <w:p w14:paraId="6B7AFBCA" w14:textId="77777777" w:rsidR="00DB0F73" w:rsidRDefault="007C7B54" w:rsidP="00DB0F73">
      <w:pPr>
        <w:pStyle w:val="TOC2"/>
        <w:rPr>
          <w:rFonts w:asciiTheme="minorHAnsi" w:eastAsiaTheme="minorEastAsia" w:hAnsiTheme="minorHAnsi"/>
          <w:noProof/>
          <w:sz w:val="22"/>
        </w:rPr>
      </w:pPr>
      <w:hyperlink w:anchor="_Toc399937995" w:history="1">
        <w:r w:rsidR="00DB0F73" w:rsidRPr="00827CAE">
          <w:rPr>
            <w:rStyle w:val="Hyperlink"/>
            <w:noProof/>
          </w:rPr>
          <w:t>gettext (version 0.19.2):</w:t>
        </w:r>
        <w:r w:rsidR="00DB0F73">
          <w:rPr>
            <w:noProof/>
            <w:webHidden/>
          </w:rPr>
          <w:tab/>
        </w:r>
        <w:r w:rsidR="00DB0F73">
          <w:rPr>
            <w:noProof/>
            <w:webHidden/>
          </w:rPr>
          <w:fldChar w:fldCharType="begin"/>
        </w:r>
        <w:r w:rsidR="00DB0F73">
          <w:rPr>
            <w:noProof/>
            <w:webHidden/>
          </w:rPr>
          <w:instrText xml:space="preserve"> PAGEREF _Toc399937995 \h </w:instrText>
        </w:r>
        <w:r w:rsidR="00DB0F73">
          <w:rPr>
            <w:noProof/>
            <w:webHidden/>
          </w:rPr>
        </w:r>
        <w:r w:rsidR="00DB0F73">
          <w:rPr>
            <w:noProof/>
            <w:webHidden/>
          </w:rPr>
          <w:fldChar w:fldCharType="separate"/>
        </w:r>
        <w:r w:rsidR="00924490">
          <w:rPr>
            <w:noProof/>
            <w:webHidden/>
          </w:rPr>
          <w:t>480</w:t>
        </w:r>
        <w:r w:rsidR="00DB0F73">
          <w:rPr>
            <w:noProof/>
            <w:webHidden/>
          </w:rPr>
          <w:fldChar w:fldCharType="end"/>
        </w:r>
      </w:hyperlink>
    </w:p>
    <w:p w14:paraId="681A6646" w14:textId="77777777" w:rsidR="00DB0F73" w:rsidRDefault="007C7B54" w:rsidP="00DB0F73">
      <w:pPr>
        <w:pStyle w:val="TOC2"/>
        <w:rPr>
          <w:rFonts w:asciiTheme="minorHAnsi" w:eastAsiaTheme="minorEastAsia" w:hAnsiTheme="minorHAnsi"/>
          <w:noProof/>
          <w:sz w:val="22"/>
        </w:rPr>
      </w:pPr>
      <w:hyperlink w:anchor="_Toc399937996" w:history="1">
        <w:r w:rsidR="00DB0F73" w:rsidRPr="00827CAE">
          <w:rPr>
            <w:rStyle w:val="Hyperlink"/>
            <w:noProof/>
          </w:rPr>
          <w:t>git (version 2.0.1):</w:t>
        </w:r>
        <w:r w:rsidR="00DB0F73">
          <w:rPr>
            <w:noProof/>
            <w:webHidden/>
          </w:rPr>
          <w:tab/>
        </w:r>
        <w:r w:rsidR="00DB0F73">
          <w:rPr>
            <w:noProof/>
            <w:webHidden/>
          </w:rPr>
          <w:fldChar w:fldCharType="begin"/>
        </w:r>
        <w:r w:rsidR="00DB0F73">
          <w:rPr>
            <w:noProof/>
            <w:webHidden/>
          </w:rPr>
          <w:instrText xml:space="preserve"> PAGEREF _Toc399937996 \h </w:instrText>
        </w:r>
        <w:r w:rsidR="00DB0F73">
          <w:rPr>
            <w:noProof/>
            <w:webHidden/>
          </w:rPr>
        </w:r>
        <w:r w:rsidR="00DB0F73">
          <w:rPr>
            <w:noProof/>
            <w:webHidden/>
          </w:rPr>
          <w:fldChar w:fldCharType="separate"/>
        </w:r>
        <w:r w:rsidR="00924490">
          <w:rPr>
            <w:noProof/>
            <w:webHidden/>
          </w:rPr>
          <w:t>482</w:t>
        </w:r>
        <w:r w:rsidR="00DB0F73">
          <w:rPr>
            <w:noProof/>
            <w:webHidden/>
          </w:rPr>
          <w:fldChar w:fldCharType="end"/>
        </w:r>
      </w:hyperlink>
    </w:p>
    <w:p w14:paraId="57D268DD" w14:textId="77777777" w:rsidR="00DB0F73" w:rsidRDefault="007C7B54" w:rsidP="00DB0F73">
      <w:pPr>
        <w:pStyle w:val="TOC2"/>
        <w:rPr>
          <w:rFonts w:asciiTheme="minorHAnsi" w:eastAsiaTheme="minorEastAsia" w:hAnsiTheme="minorHAnsi"/>
          <w:noProof/>
          <w:sz w:val="22"/>
        </w:rPr>
      </w:pPr>
      <w:hyperlink w:anchor="_Toc399937997" w:history="1">
        <w:r w:rsidR="00DB0F73" w:rsidRPr="00827CAE">
          <w:rPr>
            <w:rStyle w:val="Hyperlink"/>
            <w:noProof/>
          </w:rPr>
          <w:t>glance-3065bcc4b7834f0082a02ab5795c0bf249e88c32</w:t>
        </w:r>
        <w:r w:rsidR="00DB0F73">
          <w:rPr>
            <w:noProof/>
            <w:webHidden/>
          </w:rPr>
          <w:tab/>
        </w:r>
        <w:r w:rsidR="00DB0F73">
          <w:rPr>
            <w:noProof/>
            <w:webHidden/>
          </w:rPr>
          <w:fldChar w:fldCharType="begin"/>
        </w:r>
        <w:r w:rsidR="00DB0F73">
          <w:rPr>
            <w:noProof/>
            <w:webHidden/>
          </w:rPr>
          <w:instrText xml:space="preserve"> PAGEREF _Toc399937997 \h </w:instrText>
        </w:r>
        <w:r w:rsidR="00DB0F73">
          <w:rPr>
            <w:noProof/>
            <w:webHidden/>
          </w:rPr>
        </w:r>
        <w:r w:rsidR="00DB0F73">
          <w:rPr>
            <w:noProof/>
            <w:webHidden/>
          </w:rPr>
          <w:fldChar w:fldCharType="separate"/>
        </w:r>
        <w:r w:rsidR="00924490">
          <w:rPr>
            <w:noProof/>
            <w:webHidden/>
          </w:rPr>
          <w:t>488</w:t>
        </w:r>
        <w:r w:rsidR="00DB0F73">
          <w:rPr>
            <w:noProof/>
            <w:webHidden/>
          </w:rPr>
          <w:fldChar w:fldCharType="end"/>
        </w:r>
      </w:hyperlink>
    </w:p>
    <w:p w14:paraId="3E0DD388" w14:textId="77777777" w:rsidR="00DB0F73" w:rsidRDefault="007C7B54" w:rsidP="00DB0F73">
      <w:pPr>
        <w:pStyle w:val="TOC2"/>
        <w:rPr>
          <w:rFonts w:asciiTheme="minorHAnsi" w:eastAsiaTheme="minorEastAsia" w:hAnsiTheme="minorHAnsi"/>
          <w:noProof/>
          <w:sz w:val="22"/>
        </w:rPr>
      </w:pPr>
      <w:hyperlink w:anchor="_Toc399937998" w:history="1">
        <w:r w:rsidR="00DB0F73" w:rsidRPr="00827CAE">
          <w:rPr>
            <w:rStyle w:val="Hyperlink"/>
            <w:noProof/>
          </w:rPr>
          <w:t>glib2.0 (version 2.40.0):</w:t>
        </w:r>
        <w:r w:rsidR="00DB0F73">
          <w:rPr>
            <w:noProof/>
            <w:webHidden/>
          </w:rPr>
          <w:tab/>
        </w:r>
        <w:r w:rsidR="00DB0F73">
          <w:rPr>
            <w:noProof/>
            <w:webHidden/>
          </w:rPr>
          <w:fldChar w:fldCharType="begin"/>
        </w:r>
        <w:r w:rsidR="00DB0F73">
          <w:rPr>
            <w:noProof/>
            <w:webHidden/>
          </w:rPr>
          <w:instrText xml:space="preserve"> PAGEREF _Toc399937998 \h </w:instrText>
        </w:r>
        <w:r w:rsidR="00DB0F73">
          <w:rPr>
            <w:noProof/>
            <w:webHidden/>
          </w:rPr>
        </w:r>
        <w:r w:rsidR="00DB0F73">
          <w:rPr>
            <w:noProof/>
            <w:webHidden/>
          </w:rPr>
          <w:fldChar w:fldCharType="separate"/>
        </w:r>
        <w:r w:rsidR="00924490">
          <w:rPr>
            <w:noProof/>
            <w:webHidden/>
          </w:rPr>
          <w:t>488</w:t>
        </w:r>
        <w:r w:rsidR="00DB0F73">
          <w:rPr>
            <w:noProof/>
            <w:webHidden/>
          </w:rPr>
          <w:fldChar w:fldCharType="end"/>
        </w:r>
      </w:hyperlink>
    </w:p>
    <w:p w14:paraId="3378DBCD" w14:textId="77777777" w:rsidR="00DB0F73" w:rsidRDefault="007C7B54" w:rsidP="00DB0F73">
      <w:pPr>
        <w:pStyle w:val="TOC2"/>
        <w:rPr>
          <w:rFonts w:asciiTheme="minorHAnsi" w:eastAsiaTheme="minorEastAsia" w:hAnsiTheme="minorHAnsi"/>
          <w:noProof/>
          <w:sz w:val="22"/>
        </w:rPr>
      </w:pPr>
      <w:hyperlink w:anchor="_Toc399937999" w:history="1">
        <w:r w:rsidR="00DB0F73" w:rsidRPr="00827CAE">
          <w:rPr>
            <w:rStyle w:val="Hyperlink"/>
            <w:noProof/>
          </w:rPr>
          <w:t>glibc (version 2.19):</w:t>
        </w:r>
        <w:r w:rsidR="00DB0F73">
          <w:rPr>
            <w:noProof/>
            <w:webHidden/>
          </w:rPr>
          <w:tab/>
        </w:r>
        <w:r w:rsidR="00DB0F73">
          <w:rPr>
            <w:noProof/>
            <w:webHidden/>
          </w:rPr>
          <w:fldChar w:fldCharType="begin"/>
        </w:r>
        <w:r w:rsidR="00DB0F73">
          <w:rPr>
            <w:noProof/>
            <w:webHidden/>
          </w:rPr>
          <w:instrText xml:space="preserve"> PAGEREF _Toc399937999 \h </w:instrText>
        </w:r>
        <w:r w:rsidR="00DB0F73">
          <w:rPr>
            <w:noProof/>
            <w:webHidden/>
          </w:rPr>
        </w:r>
        <w:r w:rsidR="00DB0F73">
          <w:rPr>
            <w:noProof/>
            <w:webHidden/>
          </w:rPr>
          <w:fldChar w:fldCharType="separate"/>
        </w:r>
        <w:r w:rsidR="00924490">
          <w:rPr>
            <w:noProof/>
            <w:webHidden/>
          </w:rPr>
          <w:t>490</w:t>
        </w:r>
        <w:r w:rsidR="00DB0F73">
          <w:rPr>
            <w:noProof/>
            <w:webHidden/>
          </w:rPr>
          <w:fldChar w:fldCharType="end"/>
        </w:r>
      </w:hyperlink>
    </w:p>
    <w:p w14:paraId="3E9527AE" w14:textId="77777777" w:rsidR="00DB0F73" w:rsidRDefault="007C7B54" w:rsidP="00DB0F73">
      <w:pPr>
        <w:pStyle w:val="TOC2"/>
        <w:rPr>
          <w:rFonts w:asciiTheme="minorHAnsi" w:eastAsiaTheme="minorEastAsia" w:hAnsiTheme="minorHAnsi"/>
          <w:noProof/>
          <w:sz w:val="22"/>
        </w:rPr>
      </w:pPr>
      <w:hyperlink w:anchor="_Toc399938000" w:history="1">
        <w:r w:rsidR="00DB0F73" w:rsidRPr="00827CAE">
          <w:rPr>
            <w:rStyle w:val="Hyperlink"/>
            <w:noProof/>
          </w:rPr>
          <w:t>glob2-0.3</w:t>
        </w:r>
        <w:r w:rsidR="00DB0F73">
          <w:rPr>
            <w:noProof/>
            <w:webHidden/>
          </w:rPr>
          <w:tab/>
        </w:r>
        <w:r w:rsidR="00DB0F73">
          <w:rPr>
            <w:noProof/>
            <w:webHidden/>
          </w:rPr>
          <w:fldChar w:fldCharType="begin"/>
        </w:r>
        <w:r w:rsidR="00DB0F73">
          <w:rPr>
            <w:noProof/>
            <w:webHidden/>
          </w:rPr>
          <w:instrText xml:space="preserve"> PAGEREF _Toc399938000 \h </w:instrText>
        </w:r>
        <w:r w:rsidR="00DB0F73">
          <w:rPr>
            <w:noProof/>
            <w:webHidden/>
          </w:rPr>
        </w:r>
        <w:r w:rsidR="00DB0F73">
          <w:rPr>
            <w:noProof/>
            <w:webHidden/>
          </w:rPr>
          <w:fldChar w:fldCharType="separate"/>
        </w:r>
        <w:r w:rsidR="00924490">
          <w:rPr>
            <w:noProof/>
            <w:webHidden/>
          </w:rPr>
          <w:t>504</w:t>
        </w:r>
        <w:r w:rsidR="00DB0F73">
          <w:rPr>
            <w:noProof/>
            <w:webHidden/>
          </w:rPr>
          <w:fldChar w:fldCharType="end"/>
        </w:r>
      </w:hyperlink>
    </w:p>
    <w:p w14:paraId="7B2020BD" w14:textId="77777777" w:rsidR="00DB0F73" w:rsidRDefault="007C7B54" w:rsidP="00DB0F73">
      <w:pPr>
        <w:pStyle w:val="TOC2"/>
        <w:rPr>
          <w:rFonts w:asciiTheme="minorHAnsi" w:eastAsiaTheme="minorEastAsia" w:hAnsiTheme="minorHAnsi"/>
          <w:noProof/>
          <w:sz w:val="22"/>
        </w:rPr>
      </w:pPr>
      <w:hyperlink w:anchor="_Toc399938001" w:history="1">
        <w:r w:rsidR="00DB0F73" w:rsidRPr="00827CAE">
          <w:rPr>
            <w:rStyle w:val="Hyperlink"/>
            <w:noProof/>
          </w:rPr>
          <w:t>gmp (version 6.0.0+dfsg):</w:t>
        </w:r>
        <w:r w:rsidR="00DB0F73">
          <w:rPr>
            <w:noProof/>
            <w:webHidden/>
          </w:rPr>
          <w:tab/>
        </w:r>
        <w:r w:rsidR="00DB0F73">
          <w:rPr>
            <w:noProof/>
            <w:webHidden/>
          </w:rPr>
          <w:fldChar w:fldCharType="begin"/>
        </w:r>
        <w:r w:rsidR="00DB0F73">
          <w:rPr>
            <w:noProof/>
            <w:webHidden/>
          </w:rPr>
          <w:instrText xml:space="preserve"> PAGEREF _Toc399938001 \h </w:instrText>
        </w:r>
        <w:r w:rsidR="00DB0F73">
          <w:rPr>
            <w:noProof/>
            <w:webHidden/>
          </w:rPr>
        </w:r>
        <w:r w:rsidR="00DB0F73">
          <w:rPr>
            <w:noProof/>
            <w:webHidden/>
          </w:rPr>
          <w:fldChar w:fldCharType="separate"/>
        </w:r>
        <w:r w:rsidR="00924490">
          <w:rPr>
            <w:noProof/>
            <w:webHidden/>
          </w:rPr>
          <w:t>504</w:t>
        </w:r>
        <w:r w:rsidR="00DB0F73">
          <w:rPr>
            <w:noProof/>
            <w:webHidden/>
          </w:rPr>
          <w:fldChar w:fldCharType="end"/>
        </w:r>
      </w:hyperlink>
    </w:p>
    <w:p w14:paraId="1A94ED65" w14:textId="77777777" w:rsidR="00DB0F73" w:rsidRDefault="007C7B54" w:rsidP="00DB0F73">
      <w:pPr>
        <w:pStyle w:val="TOC2"/>
        <w:rPr>
          <w:rFonts w:asciiTheme="minorHAnsi" w:eastAsiaTheme="minorEastAsia" w:hAnsiTheme="minorHAnsi"/>
          <w:noProof/>
          <w:sz w:val="22"/>
        </w:rPr>
      </w:pPr>
      <w:hyperlink w:anchor="_Toc399938002" w:history="1">
        <w:r w:rsidR="00DB0F73" w:rsidRPr="00827CAE">
          <w:rPr>
            <w:rStyle w:val="Hyperlink"/>
            <w:noProof/>
          </w:rPr>
          <w:t>gnupg (version 1.4.18):</w:t>
        </w:r>
        <w:r w:rsidR="00DB0F73">
          <w:rPr>
            <w:noProof/>
            <w:webHidden/>
          </w:rPr>
          <w:tab/>
        </w:r>
        <w:r w:rsidR="00DB0F73">
          <w:rPr>
            <w:noProof/>
            <w:webHidden/>
          </w:rPr>
          <w:fldChar w:fldCharType="begin"/>
        </w:r>
        <w:r w:rsidR="00DB0F73">
          <w:rPr>
            <w:noProof/>
            <w:webHidden/>
          </w:rPr>
          <w:instrText xml:space="preserve"> PAGEREF _Toc399938002 \h </w:instrText>
        </w:r>
        <w:r w:rsidR="00DB0F73">
          <w:rPr>
            <w:noProof/>
            <w:webHidden/>
          </w:rPr>
        </w:r>
        <w:r w:rsidR="00DB0F73">
          <w:rPr>
            <w:noProof/>
            <w:webHidden/>
          </w:rPr>
          <w:fldChar w:fldCharType="separate"/>
        </w:r>
        <w:r w:rsidR="00924490">
          <w:rPr>
            <w:noProof/>
            <w:webHidden/>
          </w:rPr>
          <w:t>505</w:t>
        </w:r>
        <w:r w:rsidR="00DB0F73">
          <w:rPr>
            <w:noProof/>
            <w:webHidden/>
          </w:rPr>
          <w:fldChar w:fldCharType="end"/>
        </w:r>
      </w:hyperlink>
    </w:p>
    <w:p w14:paraId="5E64038C" w14:textId="77777777" w:rsidR="00DB0F73" w:rsidRDefault="007C7B54" w:rsidP="00DB0F73">
      <w:pPr>
        <w:pStyle w:val="TOC2"/>
        <w:rPr>
          <w:rFonts w:asciiTheme="minorHAnsi" w:eastAsiaTheme="minorEastAsia" w:hAnsiTheme="minorHAnsi"/>
          <w:noProof/>
          <w:sz w:val="22"/>
        </w:rPr>
      </w:pPr>
      <w:hyperlink w:anchor="_Toc399938003" w:history="1">
        <w:r w:rsidR="00DB0F73" w:rsidRPr="00827CAE">
          <w:rPr>
            <w:rStyle w:val="Hyperlink"/>
            <w:noProof/>
          </w:rPr>
          <w:t>gnutls26 (version 2.12.23):</w:t>
        </w:r>
        <w:r w:rsidR="00DB0F73">
          <w:rPr>
            <w:noProof/>
            <w:webHidden/>
          </w:rPr>
          <w:tab/>
        </w:r>
        <w:r w:rsidR="00DB0F73">
          <w:rPr>
            <w:noProof/>
            <w:webHidden/>
          </w:rPr>
          <w:fldChar w:fldCharType="begin"/>
        </w:r>
        <w:r w:rsidR="00DB0F73">
          <w:rPr>
            <w:noProof/>
            <w:webHidden/>
          </w:rPr>
          <w:instrText xml:space="preserve"> PAGEREF _Toc399938003 \h </w:instrText>
        </w:r>
        <w:r w:rsidR="00DB0F73">
          <w:rPr>
            <w:noProof/>
            <w:webHidden/>
          </w:rPr>
        </w:r>
        <w:r w:rsidR="00DB0F73">
          <w:rPr>
            <w:noProof/>
            <w:webHidden/>
          </w:rPr>
          <w:fldChar w:fldCharType="separate"/>
        </w:r>
        <w:r w:rsidR="00924490">
          <w:rPr>
            <w:noProof/>
            <w:webHidden/>
          </w:rPr>
          <w:t>506</w:t>
        </w:r>
        <w:r w:rsidR="00DB0F73">
          <w:rPr>
            <w:noProof/>
            <w:webHidden/>
          </w:rPr>
          <w:fldChar w:fldCharType="end"/>
        </w:r>
      </w:hyperlink>
    </w:p>
    <w:p w14:paraId="3DE8F31E" w14:textId="77777777" w:rsidR="00DB0F73" w:rsidRDefault="007C7B54" w:rsidP="00DB0F73">
      <w:pPr>
        <w:pStyle w:val="TOC2"/>
        <w:rPr>
          <w:rFonts w:asciiTheme="minorHAnsi" w:eastAsiaTheme="minorEastAsia" w:hAnsiTheme="minorHAnsi"/>
          <w:noProof/>
          <w:sz w:val="22"/>
        </w:rPr>
      </w:pPr>
      <w:hyperlink w:anchor="_Toc399938004" w:history="1">
        <w:r w:rsidR="00DB0F73" w:rsidRPr="00827CAE">
          <w:rPr>
            <w:rStyle w:val="Hyperlink"/>
            <w:noProof/>
          </w:rPr>
          <w:t>gnutls28 (version 3.2.16):</w:t>
        </w:r>
        <w:r w:rsidR="00DB0F73">
          <w:rPr>
            <w:noProof/>
            <w:webHidden/>
          </w:rPr>
          <w:tab/>
        </w:r>
        <w:r w:rsidR="00DB0F73">
          <w:rPr>
            <w:noProof/>
            <w:webHidden/>
          </w:rPr>
          <w:fldChar w:fldCharType="begin"/>
        </w:r>
        <w:r w:rsidR="00DB0F73">
          <w:rPr>
            <w:noProof/>
            <w:webHidden/>
          </w:rPr>
          <w:instrText xml:space="preserve"> PAGEREF _Toc399938004 \h </w:instrText>
        </w:r>
        <w:r w:rsidR="00DB0F73">
          <w:rPr>
            <w:noProof/>
            <w:webHidden/>
          </w:rPr>
        </w:r>
        <w:r w:rsidR="00DB0F73">
          <w:rPr>
            <w:noProof/>
            <w:webHidden/>
          </w:rPr>
          <w:fldChar w:fldCharType="separate"/>
        </w:r>
        <w:r w:rsidR="00924490">
          <w:rPr>
            <w:noProof/>
            <w:webHidden/>
          </w:rPr>
          <w:t>511</w:t>
        </w:r>
        <w:r w:rsidR="00DB0F73">
          <w:rPr>
            <w:noProof/>
            <w:webHidden/>
          </w:rPr>
          <w:fldChar w:fldCharType="end"/>
        </w:r>
      </w:hyperlink>
    </w:p>
    <w:p w14:paraId="2CC396E6" w14:textId="77777777" w:rsidR="00DB0F73" w:rsidRDefault="007C7B54" w:rsidP="00DB0F73">
      <w:pPr>
        <w:pStyle w:val="TOC2"/>
        <w:rPr>
          <w:rFonts w:asciiTheme="minorHAnsi" w:eastAsiaTheme="minorEastAsia" w:hAnsiTheme="minorHAnsi"/>
          <w:noProof/>
          <w:sz w:val="22"/>
        </w:rPr>
      </w:pPr>
      <w:hyperlink w:anchor="_Toc399938005" w:history="1">
        <w:r w:rsidR="00DB0F73" w:rsidRPr="00827CAE">
          <w:rPr>
            <w:rStyle w:val="Hyperlink"/>
            <w:noProof/>
          </w:rPr>
          <w:t>gpm (version 1.20.4):</w:t>
        </w:r>
        <w:r w:rsidR="00DB0F73">
          <w:rPr>
            <w:noProof/>
            <w:webHidden/>
          </w:rPr>
          <w:tab/>
        </w:r>
        <w:r w:rsidR="00DB0F73">
          <w:rPr>
            <w:noProof/>
            <w:webHidden/>
          </w:rPr>
          <w:fldChar w:fldCharType="begin"/>
        </w:r>
        <w:r w:rsidR="00DB0F73">
          <w:rPr>
            <w:noProof/>
            <w:webHidden/>
          </w:rPr>
          <w:instrText xml:space="preserve"> PAGEREF _Toc399938005 \h </w:instrText>
        </w:r>
        <w:r w:rsidR="00DB0F73">
          <w:rPr>
            <w:noProof/>
            <w:webHidden/>
          </w:rPr>
        </w:r>
        <w:r w:rsidR="00DB0F73">
          <w:rPr>
            <w:noProof/>
            <w:webHidden/>
          </w:rPr>
          <w:fldChar w:fldCharType="separate"/>
        </w:r>
        <w:r w:rsidR="00924490">
          <w:rPr>
            <w:noProof/>
            <w:webHidden/>
          </w:rPr>
          <w:t>517</w:t>
        </w:r>
        <w:r w:rsidR="00DB0F73">
          <w:rPr>
            <w:noProof/>
            <w:webHidden/>
          </w:rPr>
          <w:fldChar w:fldCharType="end"/>
        </w:r>
      </w:hyperlink>
    </w:p>
    <w:p w14:paraId="6680B697" w14:textId="77777777" w:rsidR="00DB0F73" w:rsidRDefault="007C7B54" w:rsidP="00DB0F73">
      <w:pPr>
        <w:pStyle w:val="TOC2"/>
        <w:rPr>
          <w:rFonts w:asciiTheme="minorHAnsi" w:eastAsiaTheme="minorEastAsia" w:hAnsiTheme="minorHAnsi"/>
          <w:noProof/>
          <w:sz w:val="22"/>
        </w:rPr>
      </w:pPr>
      <w:hyperlink w:anchor="_Toc399938006" w:history="1">
        <w:r w:rsidR="00DB0F73" w:rsidRPr="00827CAE">
          <w:rPr>
            <w:rStyle w:val="Hyperlink"/>
            <w:noProof/>
          </w:rPr>
          <w:t>graphite2 (version 1.2.4):</w:t>
        </w:r>
        <w:r w:rsidR="00DB0F73">
          <w:rPr>
            <w:noProof/>
            <w:webHidden/>
          </w:rPr>
          <w:tab/>
        </w:r>
        <w:r w:rsidR="00DB0F73">
          <w:rPr>
            <w:noProof/>
            <w:webHidden/>
          </w:rPr>
          <w:fldChar w:fldCharType="begin"/>
        </w:r>
        <w:r w:rsidR="00DB0F73">
          <w:rPr>
            <w:noProof/>
            <w:webHidden/>
          </w:rPr>
          <w:instrText xml:space="preserve"> PAGEREF _Toc399938006 \h </w:instrText>
        </w:r>
        <w:r w:rsidR="00DB0F73">
          <w:rPr>
            <w:noProof/>
            <w:webHidden/>
          </w:rPr>
        </w:r>
        <w:r w:rsidR="00DB0F73">
          <w:rPr>
            <w:noProof/>
            <w:webHidden/>
          </w:rPr>
          <w:fldChar w:fldCharType="separate"/>
        </w:r>
        <w:r w:rsidR="00924490">
          <w:rPr>
            <w:noProof/>
            <w:webHidden/>
          </w:rPr>
          <w:t>518</w:t>
        </w:r>
        <w:r w:rsidR="00DB0F73">
          <w:rPr>
            <w:noProof/>
            <w:webHidden/>
          </w:rPr>
          <w:fldChar w:fldCharType="end"/>
        </w:r>
      </w:hyperlink>
    </w:p>
    <w:p w14:paraId="72E9B22B" w14:textId="77777777" w:rsidR="00DB0F73" w:rsidRDefault="007C7B54" w:rsidP="00DB0F73">
      <w:pPr>
        <w:pStyle w:val="TOC2"/>
        <w:rPr>
          <w:rFonts w:asciiTheme="minorHAnsi" w:eastAsiaTheme="minorEastAsia" w:hAnsiTheme="minorHAnsi"/>
          <w:noProof/>
          <w:sz w:val="22"/>
        </w:rPr>
      </w:pPr>
      <w:hyperlink w:anchor="_Toc399938007" w:history="1">
        <w:r w:rsidR="00DB0F73" w:rsidRPr="00827CAE">
          <w:rPr>
            <w:rStyle w:val="Hyperlink"/>
            <w:noProof/>
          </w:rPr>
          <w:t>greenlet-0.4.3</w:t>
        </w:r>
        <w:r w:rsidR="00DB0F73">
          <w:rPr>
            <w:noProof/>
            <w:webHidden/>
          </w:rPr>
          <w:tab/>
        </w:r>
        <w:r w:rsidR="00DB0F73">
          <w:rPr>
            <w:noProof/>
            <w:webHidden/>
          </w:rPr>
          <w:fldChar w:fldCharType="begin"/>
        </w:r>
        <w:r w:rsidR="00DB0F73">
          <w:rPr>
            <w:noProof/>
            <w:webHidden/>
          </w:rPr>
          <w:instrText xml:space="preserve"> PAGEREF _Toc399938007 \h </w:instrText>
        </w:r>
        <w:r w:rsidR="00DB0F73">
          <w:rPr>
            <w:noProof/>
            <w:webHidden/>
          </w:rPr>
        </w:r>
        <w:r w:rsidR="00DB0F73">
          <w:rPr>
            <w:noProof/>
            <w:webHidden/>
          </w:rPr>
          <w:fldChar w:fldCharType="separate"/>
        </w:r>
        <w:r w:rsidR="00924490">
          <w:rPr>
            <w:noProof/>
            <w:webHidden/>
          </w:rPr>
          <w:t>521</w:t>
        </w:r>
        <w:r w:rsidR="00DB0F73">
          <w:rPr>
            <w:noProof/>
            <w:webHidden/>
          </w:rPr>
          <w:fldChar w:fldCharType="end"/>
        </w:r>
      </w:hyperlink>
    </w:p>
    <w:p w14:paraId="0A650A5E" w14:textId="77777777" w:rsidR="00DB0F73" w:rsidRDefault="007C7B54" w:rsidP="00DB0F73">
      <w:pPr>
        <w:pStyle w:val="TOC2"/>
        <w:rPr>
          <w:rFonts w:asciiTheme="minorHAnsi" w:eastAsiaTheme="minorEastAsia" w:hAnsiTheme="minorHAnsi"/>
          <w:noProof/>
          <w:sz w:val="22"/>
        </w:rPr>
      </w:pPr>
      <w:hyperlink w:anchor="_Toc399938008" w:history="1">
        <w:r w:rsidR="00DB0F73" w:rsidRPr="00827CAE">
          <w:rPr>
            <w:rStyle w:val="Hyperlink"/>
            <w:noProof/>
          </w:rPr>
          <w:t>grep (version 2.18):</w:t>
        </w:r>
        <w:r w:rsidR="00DB0F73">
          <w:rPr>
            <w:noProof/>
            <w:webHidden/>
          </w:rPr>
          <w:tab/>
        </w:r>
        <w:r w:rsidR="00DB0F73">
          <w:rPr>
            <w:noProof/>
            <w:webHidden/>
          </w:rPr>
          <w:fldChar w:fldCharType="begin"/>
        </w:r>
        <w:r w:rsidR="00DB0F73">
          <w:rPr>
            <w:noProof/>
            <w:webHidden/>
          </w:rPr>
          <w:instrText xml:space="preserve"> PAGEREF _Toc399938008 \h </w:instrText>
        </w:r>
        <w:r w:rsidR="00DB0F73">
          <w:rPr>
            <w:noProof/>
            <w:webHidden/>
          </w:rPr>
        </w:r>
        <w:r w:rsidR="00DB0F73">
          <w:rPr>
            <w:noProof/>
            <w:webHidden/>
          </w:rPr>
          <w:fldChar w:fldCharType="separate"/>
        </w:r>
        <w:r w:rsidR="00924490">
          <w:rPr>
            <w:noProof/>
            <w:webHidden/>
          </w:rPr>
          <w:t>522</w:t>
        </w:r>
        <w:r w:rsidR="00DB0F73">
          <w:rPr>
            <w:noProof/>
            <w:webHidden/>
          </w:rPr>
          <w:fldChar w:fldCharType="end"/>
        </w:r>
      </w:hyperlink>
    </w:p>
    <w:p w14:paraId="614B7D9B" w14:textId="77777777" w:rsidR="00DB0F73" w:rsidRDefault="007C7B54" w:rsidP="00DB0F73">
      <w:pPr>
        <w:pStyle w:val="TOC2"/>
        <w:rPr>
          <w:rFonts w:asciiTheme="minorHAnsi" w:eastAsiaTheme="minorEastAsia" w:hAnsiTheme="minorHAnsi"/>
          <w:noProof/>
          <w:sz w:val="22"/>
        </w:rPr>
      </w:pPr>
      <w:hyperlink w:anchor="_Toc399938009" w:history="1">
        <w:r w:rsidR="00DB0F73" w:rsidRPr="00827CAE">
          <w:rPr>
            <w:rStyle w:val="Hyperlink"/>
            <w:noProof/>
          </w:rPr>
          <w:t>groff (version 1.22.2):</w:t>
        </w:r>
        <w:r w:rsidR="00DB0F73">
          <w:rPr>
            <w:noProof/>
            <w:webHidden/>
          </w:rPr>
          <w:tab/>
        </w:r>
        <w:r w:rsidR="00DB0F73">
          <w:rPr>
            <w:noProof/>
            <w:webHidden/>
          </w:rPr>
          <w:fldChar w:fldCharType="begin"/>
        </w:r>
        <w:r w:rsidR="00DB0F73">
          <w:rPr>
            <w:noProof/>
            <w:webHidden/>
          </w:rPr>
          <w:instrText xml:space="preserve"> PAGEREF _Toc399938009 \h </w:instrText>
        </w:r>
        <w:r w:rsidR="00DB0F73">
          <w:rPr>
            <w:noProof/>
            <w:webHidden/>
          </w:rPr>
        </w:r>
        <w:r w:rsidR="00DB0F73">
          <w:rPr>
            <w:noProof/>
            <w:webHidden/>
          </w:rPr>
          <w:fldChar w:fldCharType="separate"/>
        </w:r>
        <w:r w:rsidR="00924490">
          <w:rPr>
            <w:noProof/>
            <w:webHidden/>
          </w:rPr>
          <w:t>522</w:t>
        </w:r>
        <w:r w:rsidR="00DB0F73">
          <w:rPr>
            <w:noProof/>
            <w:webHidden/>
          </w:rPr>
          <w:fldChar w:fldCharType="end"/>
        </w:r>
      </w:hyperlink>
    </w:p>
    <w:p w14:paraId="281E8BC3" w14:textId="77777777" w:rsidR="00DB0F73" w:rsidRDefault="007C7B54" w:rsidP="00DB0F73">
      <w:pPr>
        <w:pStyle w:val="TOC2"/>
        <w:rPr>
          <w:rFonts w:asciiTheme="minorHAnsi" w:eastAsiaTheme="minorEastAsia" w:hAnsiTheme="minorHAnsi"/>
          <w:noProof/>
          <w:sz w:val="22"/>
        </w:rPr>
      </w:pPr>
      <w:hyperlink w:anchor="_Toc399938010" w:history="1">
        <w:r w:rsidR="00DB0F73" w:rsidRPr="00827CAE">
          <w:rPr>
            <w:rStyle w:val="Hyperlink"/>
            <w:noProof/>
          </w:rPr>
          <w:t>grub2 (version 2.00):</w:t>
        </w:r>
        <w:r w:rsidR="00DB0F73">
          <w:rPr>
            <w:noProof/>
            <w:webHidden/>
          </w:rPr>
          <w:tab/>
        </w:r>
        <w:r w:rsidR="00DB0F73">
          <w:rPr>
            <w:noProof/>
            <w:webHidden/>
          </w:rPr>
          <w:fldChar w:fldCharType="begin"/>
        </w:r>
        <w:r w:rsidR="00DB0F73">
          <w:rPr>
            <w:noProof/>
            <w:webHidden/>
          </w:rPr>
          <w:instrText xml:space="preserve"> PAGEREF _Toc399938010 \h </w:instrText>
        </w:r>
        <w:r w:rsidR="00DB0F73">
          <w:rPr>
            <w:noProof/>
            <w:webHidden/>
          </w:rPr>
        </w:r>
        <w:r w:rsidR="00DB0F73">
          <w:rPr>
            <w:noProof/>
            <w:webHidden/>
          </w:rPr>
          <w:fldChar w:fldCharType="separate"/>
        </w:r>
        <w:r w:rsidR="00924490">
          <w:rPr>
            <w:noProof/>
            <w:webHidden/>
          </w:rPr>
          <w:t>526</w:t>
        </w:r>
        <w:r w:rsidR="00DB0F73">
          <w:rPr>
            <w:noProof/>
            <w:webHidden/>
          </w:rPr>
          <w:fldChar w:fldCharType="end"/>
        </w:r>
      </w:hyperlink>
    </w:p>
    <w:p w14:paraId="36E47342" w14:textId="77777777" w:rsidR="00DB0F73" w:rsidRDefault="007C7B54" w:rsidP="00DB0F73">
      <w:pPr>
        <w:pStyle w:val="TOC2"/>
        <w:rPr>
          <w:rFonts w:asciiTheme="minorHAnsi" w:eastAsiaTheme="minorEastAsia" w:hAnsiTheme="minorHAnsi"/>
          <w:noProof/>
          <w:sz w:val="22"/>
        </w:rPr>
      </w:pPr>
      <w:hyperlink w:anchor="_Toc399938011" w:history="1">
        <w:r w:rsidR="00DB0F73" w:rsidRPr="00827CAE">
          <w:rPr>
            <w:rStyle w:val="Hyperlink"/>
            <w:noProof/>
          </w:rPr>
          <w:t>gzip (version 1.6):</w:t>
        </w:r>
        <w:r w:rsidR="00DB0F73">
          <w:rPr>
            <w:noProof/>
            <w:webHidden/>
          </w:rPr>
          <w:tab/>
        </w:r>
        <w:r w:rsidR="00DB0F73">
          <w:rPr>
            <w:noProof/>
            <w:webHidden/>
          </w:rPr>
          <w:fldChar w:fldCharType="begin"/>
        </w:r>
        <w:r w:rsidR="00DB0F73">
          <w:rPr>
            <w:noProof/>
            <w:webHidden/>
          </w:rPr>
          <w:instrText xml:space="preserve"> PAGEREF _Toc399938011 \h </w:instrText>
        </w:r>
        <w:r w:rsidR="00DB0F73">
          <w:rPr>
            <w:noProof/>
            <w:webHidden/>
          </w:rPr>
        </w:r>
        <w:r w:rsidR="00DB0F73">
          <w:rPr>
            <w:noProof/>
            <w:webHidden/>
          </w:rPr>
          <w:fldChar w:fldCharType="separate"/>
        </w:r>
        <w:r w:rsidR="00924490">
          <w:rPr>
            <w:noProof/>
            <w:webHidden/>
          </w:rPr>
          <w:t>532</w:t>
        </w:r>
        <w:r w:rsidR="00DB0F73">
          <w:rPr>
            <w:noProof/>
            <w:webHidden/>
          </w:rPr>
          <w:fldChar w:fldCharType="end"/>
        </w:r>
      </w:hyperlink>
    </w:p>
    <w:p w14:paraId="75268663" w14:textId="77777777" w:rsidR="00DB0F73" w:rsidRDefault="007C7B54" w:rsidP="00DB0F73">
      <w:pPr>
        <w:pStyle w:val="TOC2"/>
        <w:rPr>
          <w:rFonts w:asciiTheme="minorHAnsi" w:eastAsiaTheme="minorEastAsia" w:hAnsiTheme="minorHAnsi"/>
          <w:noProof/>
          <w:sz w:val="22"/>
        </w:rPr>
      </w:pPr>
      <w:hyperlink w:anchor="_Toc399938012" w:history="1">
        <w:r w:rsidR="00DB0F73" w:rsidRPr="00827CAE">
          <w:rPr>
            <w:rStyle w:val="Hyperlink"/>
            <w:noProof/>
          </w:rPr>
          <w:t>hacking-0.9.2</w:t>
        </w:r>
        <w:r w:rsidR="00DB0F73">
          <w:rPr>
            <w:noProof/>
            <w:webHidden/>
          </w:rPr>
          <w:tab/>
        </w:r>
        <w:r w:rsidR="00DB0F73">
          <w:rPr>
            <w:noProof/>
            <w:webHidden/>
          </w:rPr>
          <w:fldChar w:fldCharType="begin"/>
        </w:r>
        <w:r w:rsidR="00DB0F73">
          <w:rPr>
            <w:noProof/>
            <w:webHidden/>
          </w:rPr>
          <w:instrText xml:space="preserve"> PAGEREF _Toc399938012 \h </w:instrText>
        </w:r>
        <w:r w:rsidR="00DB0F73">
          <w:rPr>
            <w:noProof/>
            <w:webHidden/>
          </w:rPr>
        </w:r>
        <w:r w:rsidR="00DB0F73">
          <w:rPr>
            <w:noProof/>
            <w:webHidden/>
          </w:rPr>
          <w:fldChar w:fldCharType="separate"/>
        </w:r>
        <w:r w:rsidR="00924490">
          <w:rPr>
            <w:noProof/>
            <w:webHidden/>
          </w:rPr>
          <w:t>533</w:t>
        </w:r>
        <w:r w:rsidR="00DB0F73">
          <w:rPr>
            <w:noProof/>
            <w:webHidden/>
          </w:rPr>
          <w:fldChar w:fldCharType="end"/>
        </w:r>
      </w:hyperlink>
    </w:p>
    <w:p w14:paraId="61FE74E1" w14:textId="77777777" w:rsidR="00DB0F73" w:rsidRDefault="007C7B54" w:rsidP="00DB0F73">
      <w:pPr>
        <w:pStyle w:val="TOC2"/>
        <w:rPr>
          <w:rFonts w:asciiTheme="minorHAnsi" w:eastAsiaTheme="minorEastAsia" w:hAnsiTheme="minorHAnsi"/>
          <w:noProof/>
          <w:sz w:val="22"/>
        </w:rPr>
      </w:pPr>
      <w:hyperlink w:anchor="_Toc399938013" w:history="1">
        <w:r w:rsidR="00DB0F73" w:rsidRPr="00827CAE">
          <w:rPr>
            <w:rStyle w:val="Hyperlink"/>
            <w:noProof/>
          </w:rPr>
          <w:t>happybase-0.8</w:t>
        </w:r>
        <w:r w:rsidR="00DB0F73">
          <w:rPr>
            <w:noProof/>
            <w:webHidden/>
          </w:rPr>
          <w:tab/>
        </w:r>
        <w:r w:rsidR="00DB0F73">
          <w:rPr>
            <w:noProof/>
            <w:webHidden/>
          </w:rPr>
          <w:fldChar w:fldCharType="begin"/>
        </w:r>
        <w:r w:rsidR="00DB0F73">
          <w:rPr>
            <w:noProof/>
            <w:webHidden/>
          </w:rPr>
          <w:instrText xml:space="preserve"> PAGEREF _Toc399938013 \h </w:instrText>
        </w:r>
        <w:r w:rsidR="00DB0F73">
          <w:rPr>
            <w:noProof/>
            <w:webHidden/>
          </w:rPr>
        </w:r>
        <w:r w:rsidR="00DB0F73">
          <w:rPr>
            <w:noProof/>
            <w:webHidden/>
          </w:rPr>
          <w:fldChar w:fldCharType="separate"/>
        </w:r>
        <w:r w:rsidR="00924490">
          <w:rPr>
            <w:noProof/>
            <w:webHidden/>
          </w:rPr>
          <w:t>533</w:t>
        </w:r>
        <w:r w:rsidR="00DB0F73">
          <w:rPr>
            <w:noProof/>
            <w:webHidden/>
          </w:rPr>
          <w:fldChar w:fldCharType="end"/>
        </w:r>
      </w:hyperlink>
    </w:p>
    <w:p w14:paraId="79D6D1BF" w14:textId="77777777" w:rsidR="00DB0F73" w:rsidRDefault="007C7B54" w:rsidP="00DB0F73">
      <w:pPr>
        <w:pStyle w:val="TOC2"/>
        <w:rPr>
          <w:rFonts w:asciiTheme="minorHAnsi" w:eastAsiaTheme="minorEastAsia" w:hAnsiTheme="minorHAnsi"/>
          <w:noProof/>
          <w:sz w:val="22"/>
        </w:rPr>
      </w:pPr>
      <w:hyperlink w:anchor="_Toc399938014" w:history="1">
        <w:r w:rsidR="00DB0F73" w:rsidRPr="00827CAE">
          <w:rPr>
            <w:rStyle w:val="Hyperlink"/>
            <w:noProof/>
          </w:rPr>
          <w:t>haproxy (version 1.5.3):</w:t>
        </w:r>
        <w:r w:rsidR="00DB0F73">
          <w:rPr>
            <w:noProof/>
            <w:webHidden/>
          </w:rPr>
          <w:tab/>
        </w:r>
        <w:r w:rsidR="00DB0F73">
          <w:rPr>
            <w:noProof/>
            <w:webHidden/>
          </w:rPr>
          <w:fldChar w:fldCharType="begin"/>
        </w:r>
        <w:r w:rsidR="00DB0F73">
          <w:rPr>
            <w:noProof/>
            <w:webHidden/>
          </w:rPr>
          <w:instrText xml:space="preserve"> PAGEREF _Toc399938014 \h </w:instrText>
        </w:r>
        <w:r w:rsidR="00DB0F73">
          <w:rPr>
            <w:noProof/>
            <w:webHidden/>
          </w:rPr>
        </w:r>
        <w:r w:rsidR="00DB0F73">
          <w:rPr>
            <w:noProof/>
            <w:webHidden/>
          </w:rPr>
          <w:fldChar w:fldCharType="separate"/>
        </w:r>
        <w:r w:rsidR="00924490">
          <w:rPr>
            <w:noProof/>
            <w:webHidden/>
          </w:rPr>
          <w:t>533</w:t>
        </w:r>
        <w:r w:rsidR="00DB0F73">
          <w:rPr>
            <w:noProof/>
            <w:webHidden/>
          </w:rPr>
          <w:fldChar w:fldCharType="end"/>
        </w:r>
      </w:hyperlink>
    </w:p>
    <w:p w14:paraId="41398FD0" w14:textId="77777777" w:rsidR="00DB0F73" w:rsidRDefault="007C7B54" w:rsidP="00DB0F73">
      <w:pPr>
        <w:pStyle w:val="TOC2"/>
        <w:rPr>
          <w:rFonts w:asciiTheme="minorHAnsi" w:eastAsiaTheme="minorEastAsia" w:hAnsiTheme="minorHAnsi"/>
          <w:noProof/>
          <w:sz w:val="22"/>
        </w:rPr>
      </w:pPr>
      <w:hyperlink w:anchor="_Toc399938015" w:history="1">
        <w:r w:rsidR="00DB0F73" w:rsidRPr="00827CAE">
          <w:rPr>
            <w:rStyle w:val="Hyperlink"/>
            <w:noProof/>
          </w:rPr>
          <w:t>harfbuzz (version 0.9.33):</w:t>
        </w:r>
        <w:r w:rsidR="00DB0F73">
          <w:rPr>
            <w:noProof/>
            <w:webHidden/>
          </w:rPr>
          <w:tab/>
        </w:r>
        <w:r w:rsidR="00DB0F73">
          <w:rPr>
            <w:noProof/>
            <w:webHidden/>
          </w:rPr>
          <w:fldChar w:fldCharType="begin"/>
        </w:r>
        <w:r w:rsidR="00DB0F73">
          <w:rPr>
            <w:noProof/>
            <w:webHidden/>
          </w:rPr>
          <w:instrText xml:space="preserve"> PAGEREF _Toc399938015 \h </w:instrText>
        </w:r>
        <w:r w:rsidR="00DB0F73">
          <w:rPr>
            <w:noProof/>
            <w:webHidden/>
          </w:rPr>
        </w:r>
        <w:r w:rsidR="00DB0F73">
          <w:rPr>
            <w:noProof/>
            <w:webHidden/>
          </w:rPr>
          <w:fldChar w:fldCharType="separate"/>
        </w:r>
        <w:r w:rsidR="00924490">
          <w:rPr>
            <w:noProof/>
            <w:webHidden/>
          </w:rPr>
          <w:t>535</w:t>
        </w:r>
        <w:r w:rsidR="00DB0F73">
          <w:rPr>
            <w:noProof/>
            <w:webHidden/>
          </w:rPr>
          <w:fldChar w:fldCharType="end"/>
        </w:r>
      </w:hyperlink>
    </w:p>
    <w:p w14:paraId="584EE91D" w14:textId="77777777" w:rsidR="00DB0F73" w:rsidRDefault="007C7B54" w:rsidP="00DB0F73">
      <w:pPr>
        <w:pStyle w:val="TOC2"/>
        <w:rPr>
          <w:rFonts w:asciiTheme="minorHAnsi" w:eastAsiaTheme="minorEastAsia" w:hAnsiTheme="minorHAnsi"/>
          <w:noProof/>
          <w:sz w:val="22"/>
        </w:rPr>
      </w:pPr>
      <w:hyperlink w:anchor="_Toc399938016" w:history="1">
        <w:r w:rsidR="00DB0F73" w:rsidRPr="00827CAE">
          <w:rPr>
            <w:rStyle w:val="Hyperlink"/>
            <w:noProof/>
          </w:rPr>
          <w:t>hdparm (version 9.43):</w:t>
        </w:r>
        <w:r w:rsidR="00DB0F73">
          <w:rPr>
            <w:noProof/>
            <w:webHidden/>
          </w:rPr>
          <w:tab/>
        </w:r>
        <w:r w:rsidR="00DB0F73">
          <w:rPr>
            <w:noProof/>
            <w:webHidden/>
          </w:rPr>
          <w:fldChar w:fldCharType="begin"/>
        </w:r>
        <w:r w:rsidR="00DB0F73">
          <w:rPr>
            <w:noProof/>
            <w:webHidden/>
          </w:rPr>
          <w:instrText xml:space="preserve"> PAGEREF _Toc399938016 \h </w:instrText>
        </w:r>
        <w:r w:rsidR="00DB0F73">
          <w:rPr>
            <w:noProof/>
            <w:webHidden/>
          </w:rPr>
        </w:r>
        <w:r w:rsidR="00DB0F73">
          <w:rPr>
            <w:noProof/>
            <w:webHidden/>
          </w:rPr>
          <w:fldChar w:fldCharType="separate"/>
        </w:r>
        <w:r w:rsidR="00924490">
          <w:rPr>
            <w:noProof/>
            <w:webHidden/>
          </w:rPr>
          <w:t>537</w:t>
        </w:r>
        <w:r w:rsidR="00DB0F73">
          <w:rPr>
            <w:noProof/>
            <w:webHidden/>
          </w:rPr>
          <w:fldChar w:fldCharType="end"/>
        </w:r>
      </w:hyperlink>
    </w:p>
    <w:p w14:paraId="6651F378" w14:textId="77777777" w:rsidR="00DB0F73" w:rsidRDefault="007C7B54" w:rsidP="00DB0F73">
      <w:pPr>
        <w:pStyle w:val="TOC2"/>
        <w:rPr>
          <w:rFonts w:asciiTheme="minorHAnsi" w:eastAsiaTheme="minorEastAsia" w:hAnsiTheme="minorHAnsi"/>
          <w:noProof/>
          <w:sz w:val="22"/>
        </w:rPr>
      </w:pPr>
      <w:hyperlink w:anchor="_Toc399938017" w:history="1">
        <w:r w:rsidR="00DB0F73" w:rsidRPr="00827CAE">
          <w:rPr>
            <w:rStyle w:val="Hyperlink"/>
            <w:noProof/>
          </w:rPr>
          <w:t>heat-843ee8f351d9aa952b37c425066a40a382614c52</w:t>
        </w:r>
        <w:r w:rsidR="00DB0F73">
          <w:rPr>
            <w:noProof/>
            <w:webHidden/>
          </w:rPr>
          <w:tab/>
        </w:r>
        <w:r w:rsidR="00DB0F73">
          <w:rPr>
            <w:noProof/>
            <w:webHidden/>
          </w:rPr>
          <w:fldChar w:fldCharType="begin"/>
        </w:r>
        <w:r w:rsidR="00DB0F73">
          <w:rPr>
            <w:noProof/>
            <w:webHidden/>
          </w:rPr>
          <w:instrText xml:space="preserve"> PAGEREF _Toc399938017 \h </w:instrText>
        </w:r>
        <w:r w:rsidR="00DB0F73">
          <w:rPr>
            <w:noProof/>
            <w:webHidden/>
          </w:rPr>
        </w:r>
        <w:r w:rsidR="00DB0F73">
          <w:rPr>
            <w:noProof/>
            <w:webHidden/>
          </w:rPr>
          <w:fldChar w:fldCharType="separate"/>
        </w:r>
        <w:r w:rsidR="00924490">
          <w:rPr>
            <w:noProof/>
            <w:webHidden/>
          </w:rPr>
          <w:t>537</w:t>
        </w:r>
        <w:r w:rsidR="00DB0F73">
          <w:rPr>
            <w:noProof/>
            <w:webHidden/>
          </w:rPr>
          <w:fldChar w:fldCharType="end"/>
        </w:r>
      </w:hyperlink>
    </w:p>
    <w:p w14:paraId="70F63F0C" w14:textId="77777777" w:rsidR="00DB0F73" w:rsidRDefault="007C7B54" w:rsidP="00DB0F73">
      <w:pPr>
        <w:pStyle w:val="TOC2"/>
        <w:rPr>
          <w:rFonts w:asciiTheme="minorHAnsi" w:eastAsiaTheme="minorEastAsia" w:hAnsiTheme="minorHAnsi"/>
          <w:noProof/>
          <w:sz w:val="22"/>
        </w:rPr>
      </w:pPr>
      <w:hyperlink w:anchor="_Toc399938018" w:history="1">
        <w:r w:rsidR="00DB0F73" w:rsidRPr="00827CAE">
          <w:rPr>
            <w:rStyle w:val="Hyperlink"/>
            <w:noProof/>
          </w:rPr>
          <w:t>heimdal (version 1.6~rc2+dfsg):</w:t>
        </w:r>
        <w:r w:rsidR="00DB0F73">
          <w:rPr>
            <w:noProof/>
            <w:webHidden/>
          </w:rPr>
          <w:tab/>
        </w:r>
        <w:r w:rsidR="00DB0F73">
          <w:rPr>
            <w:noProof/>
            <w:webHidden/>
          </w:rPr>
          <w:fldChar w:fldCharType="begin"/>
        </w:r>
        <w:r w:rsidR="00DB0F73">
          <w:rPr>
            <w:noProof/>
            <w:webHidden/>
          </w:rPr>
          <w:instrText xml:space="preserve"> PAGEREF _Toc399938018 \h </w:instrText>
        </w:r>
        <w:r w:rsidR="00DB0F73">
          <w:rPr>
            <w:noProof/>
            <w:webHidden/>
          </w:rPr>
        </w:r>
        <w:r w:rsidR="00DB0F73">
          <w:rPr>
            <w:noProof/>
            <w:webHidden/>
          </w:rPr>
          <w:fldChar w:fldCharType="separate"/>
        </w:r>
        <w:r w:rsidR="00924490">
          <w:rPr>
            <w:noProof/>
            <w:webHidden/>
          </w:rPr>
          <w:t>538</w:t>
        </w:r>
        <w:r w:rsidR="00DB0F73">
          <w:rPr>
            <w:noProof/>
            <w:webHidden/>
          </w:rPr>
          <w:fldChar w:fldCharType="end"/>
        </w:r>
      </w:hyperlink>
    </w:p>
    <w:p w14:paraId="31DDA440" w14:textId="77777777" w:rsidR="00DB0F73" w:rsidRDefault="007C7B54" w:rsidP="00DB0F73">
      <w:pPr>
        <w:pStyle w:val="TOC2"/>
        <w:rPr>
          <w:rFonts w:asciiTheme="minorHAnsi" w:eastAsiaTheme="minorEastAsia" w:hAnsiTheme="minorHAnsi"/>
          <w:noProof/>
          <w:sz w:val="22"/>
        </w:rPr>
      </w:pPr>
      <w:hyperlink w:anchor="_Toc399938019" w:history="1">
        <w:r w:rsidR="00DB0F73" w:rsidRPr="00827CAE">
          <w:rPr>
            <w:rStyle w:val="Hyperlink"/>
            <w:noProof/>
          </w:rPr>
          <w:t>hlinux-archive-keyring (version 2.0.3):</w:t>
        </w:r>
        <w:r w:rsidR="00DB0F73">
          <w:rPr>
            <w:noProof/>
            <w:webHidden/>
          </w:rPr>
          <w:tab/>
        </w:r>
        <w:r w:rsidR="00DB0F73">
          <w:rPr>
            <w:noProof/>
            <w:webHidden/>
          </w:rPr>
          <w:fldChar w:fldCharType="begin"/>
        </w:r>
        <w:r w:rsidR="00DB0F73">
          <w:rPr>
            <w:noProof/>
            <w:webHidden/>
          </w:rPr>
          <w:instrText xml:space="preserve"> PAGEREF _Toc399938019 \h </w:instrText>
        </w:r>
        <w:r w:rsidR="00DB0F73">
          <w:rPr>
            <w:noProof/>
            <w:webHidden/>
          </w:rPr>
        </w:r>
        <w:r w:rsidR="00DB0F73">
          <w:rPr>
            <w:noProof/>
            <w:webHidden/>
          </w:rPr>
          <w:fldChar w:fldCharType="separate"/>
        </w:r>
        <w:r w:rsidR="00924490">
          <w:rPr>
            <w:noProof/>
            <w:webHidden/>
          </w:rPr>
          <w:t>551</w:t>
        </w:r>
        <w:r w:rsidR="00DB0F73">
          <w:rPr>
            <w:noProof/>
            <w:webHidden/>
          </w:rPr>
          <w:fldChar w:fldCharType="end"/>
        </w:r>
      </w:hyperlink>
    </w:p>
    <w:p w14:paraId="1EF2EC84" w14:textId="77777777" w:rsidR="00DB0F73" w:rsidRDefault="007C7B54" w:rsidP="00DB0F73">
      <w:pPr>
        <w:pStyle w:val="TOC2"/>
        <w:rPr>
          <w:rFonts w:asciiTheme="minorHAnsi" w:eastAsiaTheme="minorEastAsia" w:hAnsiTheme="minorHAnsi"/>
          <w:noProof/>
          <w:sz w:val="22"/>
        </w:rPr>
      </w:pPr>
      <w:hyperlink w:anchor="_Toc399938020" w:history="1">
        <w:r w:rsidR="00DB0F73" w:rsidRPr="00827CAE">
          <w:rPr>
            <w:rStyle w:val="Hyperlink"/>
            <w:noProof/>
          </w:rPr>
          <w:t>horizon-b7e8660af628be2c3718d9212c50c05869bf136b</w:t>
        </w:r>
        <w:r w:rsidR="00DB0F73">
          <w:rPr>
            <w:noProof/>
            <w:webHidden/>
          </w:rPr>
          <w:tab/>
        </w:r>
        <w:r w:rsidR="00DB0F73">
          <w:rPr>
            <w:noProof/>
            <w:webHidden/>
          </w:rPr>
          <w:fldChar w:fldCharType="begin"/>
        </w:r>
        <w:r w:rsidR="00DB0F73">
          <w:rPr>
            <w:noProof/>
            <w:webHidden/>
          </w:rPr>
          <w:instrText xml:space="preserve"> PAGEREF _Toc399938020 \h </w:instrText>
        </w:r>
        <w:r w:rsidR="00DB0F73">
          <w:rPr>
            <w:noProof/>
            <w:webHidden/>
          </w:rPr>
        </w:r>
        <w:r w:rsidR="00DB0F73">
          <w:rPr>
            <w:noProof/>
            <w:webHidden/>
          </w:rPr>
          <w:fldChar w:fldCharType="separate"/>
        </w:r>
        <w:r w:rsidR="00924490">
          <w:rPr>
            <w:noProof/>
            <w:webHidden/>
          </w:rPr>
          <w:t>551</w:t>
        </w:r>
        <w:r w:rsidR="00DB0F73">
          <w:rPr>
            <w:noProof/>
            <w:webHidden/>
          </w:rPr>
          <w:fldChar w:fldCharType="end"/>
        </w:r>
      </w:hyperlink>
    </w:p>
    <w:p w14:paraId="68683F72" w14:textId="77777777" w:rsidR="00DB0F73" w:rsidRDefault="007C7B54" w:rsidP="00DB0F73">
      <w:pPr>
        <w:pStyle w:val="TOC2"/>
        <w:rPr>
          <w:rFonts w:asciiTheme="minorHAnsi" w:eastAsiaTheme="minorEastAsia" w:hAnsiTheme="minorHAnsi"/>
          <w:noProof/>
          <w:sz w:val="22"/>
        </w:rPr>
      </w:pPr>
      <w:hyperlink w:anchor="_Toc399938021" w:history="1">
        <w:r w:rsidR="00DB0F73" w:rsidRPr="00827CAE">
          <w:rPr>
            <w:rStyle w:val="Hyperlink"/>
            <w:noProof/>
          </w:rPr>
          <w:t>hostname (version 3.15):</w:t>
        </w:r>
        <w:r w:rsidR="00DB0F73">
          <w:rPr>
            <w:noProof/>
            <w:webHidden/>
          </w:rPr>
          <w:tab/>
        </w:r>
        <w:r w:rsidR="00DB0F73">
          <w:rPr>
            <w:noProof/>
            <w:webHidden/>
          </w:rPr>
          <w:fldChar w:fldCharType="begin"/>
        </w:r>
        <w:r w:rsidR="00DB0F73">
          <w:rPr>
            <w:noProof/>
            <w:webHidden/>
          </w:rPr>
          <w:instrText xml:space="preserve"> PAGEREF _Toc399938021 \h </w:instrText>
        </w:r>
        <w:r w:rsidR="00DB0F73">
          <w:rPr>
            <w:noProof/>
            <w:webHidden/>
          </w:rPr>
        </w:r>
        <w:r w:rsidR="00DB0F73">
          <w:rPr>
            <w:noProof/>
            <w:webHidden/>
          </w:rPr>
          <w:fldChar w:fldCharType="separate"/>
        </w:r>
        <w:r w:rsidR="00924490">
          <w:rPr>
            <w:noProof/>
            <w:webHidden/>
          </w:rPr>
          <w:t>552</w:t>
        </w:r>
        <w:r w:rsidR="00DB0F73">
          <w:rPr>
            <w:noProof/>
            <w:webHidden/>
          </w:rPr>
          <w:fldChar w:fldCharType="end"/>
        </w:r>
      </w:hyperlink>
    </w:p>
    <w:p w14:paraId="0256DACD" w14:textId="77777777" w:rsidR="00DB0F73" w:rsidRDefault="007C7B54" w:rsidP="00DB0F73">
      <w:pPr>
        <w:pStyle w:val="TOC2"/>
        <w:rPr>
          <w:rFonts w:asciiTheme="minorHAnsi" w:eastAsiaTheme="minorEastAsia" w:hAnsiTheme="minorHAnsi"/>
          <w:noProof/>
          <w:sz w:val="22"/>
        </w:rPr>
      </w:pPr>
      <w:hyperlink w:anchor="_Toc399938022" w:history="1">
        <w:r w:rsidR="00DB0F73" w:rsidRPr="00827CAE">
          <w:rPr>
            <w:rStyle w:val="Hyperlink"/>
            <w:noProof/>
          </w:rPr>
          <w:t>httplib2-0.9</w:t>
        </w:r>
        <w:r w:rsidR="00DB0F73">
          <w:rPr>
            <w:noProof/>
            <w:webHidden/>
          </w:rPr>
          <w:tab/>
        </w:r>
        <w:r w:rsidR="00DB0F73">
          <w:rPr>
            <w:noProof/>
            <w:webHidden/>
          </w:rPr>
          <w:fldChar w:fldCharType="begin"/>
        </w:r>
        <w:r w:rsidR="00DB0F73">
          <w:rPr>
            <w:noProof/>
            <w:webHidden/>
          </w:rPr>
          <w:instrText xml:space="preserve"> PAGEREF _Toc399938022 \h </w:instrText>
        </w:r>
        <w:r w:rsidR="00DB0F73">
          <w:rPr>
            <w:noProof/>
            <w:webHidden/>
          </w:rPr>
        </w:r>
        <w:r w:rsidR="00DB0F73">
          <w:rPr>
            <w:noProof/>
            <w:webHidden/>
          </w:rPr>
          <w:fldChar w:fldCharType="separate"/>
        </w:r>
        <w:r w:rsidR="00924490">
          <w:rPr>
            <w:noProof/>
            <w:webHidden/>
          </w:rPr>
          <w:t>552</w:t>
        </w:r>
        <w:r w:rsidR="00DB0F73">
          <w:rPr>
            <w:noProof/>
            <w:webHidden/>
          </w:rPr>
          <w:fldChar w:fldCharType="end"/>
        </w:r>
      </w:hyperlink>
    </w:p>
    <w:p w14:paraId="59148A8A" w14:textId="77777777" w:rsidR="00DB0F73" w:rsidRDefault="007C7B54" w:rsidP="00DB0F73">
      <w:pPr>
        <w:pStyle w:val="TOC2"/>
        <w:rPr>
          <w:rFonts w:asciiTheme="minorHAnsi" w:eastAsiaTheme="minorEastAsia" w:hAnsiTheme="minorHAnsi"/>
          <w:noProof/>
          <w:sz w:val="22"/>
        </w:rPr>
      </w:pPr>
      <w:hyperlink w:anchor="_Toc399938023" w:history="1">
        <w:r w:rsidR="00DB0F73" w:rsidRPr="00827CAE">
          <w:rPr>
            <w:rStyle w:val="Hyperlink"/>
            <w:noProof/>
          </w:rPr>
          <w:t>IAIK PKCS Wrapper</w:t>
        </w:r>
        <w:r w:rsidR="00DB0F73">
          <w:rPr>
            <w:noProof/>
            <w:webHidden/>
          </w:rPr>
          <w:tab/>
        </w:r>
        <w:r w:rsidR="00DB0F73">
          <w:rPr>
            <w:noProof/>
            <w:webHidden/>
          </w:rPr>
          <w:fldChar w:fldCharType="begin"/>
        </w:r>
        <w:r w:rsidR="00DB0F73">
          <w:rPr>
            <w:noProof/>
            <w:webHidden/>
          </w:rPr>
          <w:instrText xml:space="preserve"> PAGEREF _Toc399938023 \h </w:instrText>
        </w:r>
        <w:r w:rsidR="00DB0F73">
          <w:rPr>
            <w:noProof/>
            <w:webHidden/>
          </w:rPr>
        </w:r>
        <w:r w:rsidR="00DB0F73">
          <w:rPr>
            <w:noProof/>
            <w:webHidden/>
          </w:rPr>
          <w:fldChar w:fldCharType="separate"/>
        </w:r>
        <w:r w:rsidR="00924490">
          <w:rPr>
            <w:noProof/>
            <w:webHidden/>
          </w:rPr>
          <w:t>553</w:t>
        </w:r>
        <w:r w:rsidR="00DB0F73">
          <w:rPr>
            <w:noProof/>
            <w:webHidden/>
          </w:rPr>
          <w:fldChar w:fldCharType="end"/>
        </w:r>
      </w:hyperlink>
    </w:p>
    <w:p w14:paraId="0413C673" w14:textId="77777777" w:rsidR="00DB0F73" w:rsidRDefault="007C7B54" w:rsidP="00DB0F73">
      <w:pPr>
        <w:pStyle w:val="TOC2"/>
        <w:rPr>
          <w:rFonts w:asciiTheme="minorHAnsi" w:eastAsiaTheme="minorEastAsia" w:hAnsiTheme="minorHAnsi"/>
          <w:noProof/>
          <w:sz w:val="22"/>
        </w:rPr>
      </w:pPr>
      <w:hyperlink w:anchor="_Toc399938024" w:history="1">
        <w:r w:rsidR="00DB0F73" w:rsidRPr="00827CAE">
          <w:rPr>
            <w:rStyle w:val="Hyperlink"/>
            <w:noProof/>
          </w:rPr>
          <w:t>IBM</w:t>
        </w:r>
        <w:r w:rsidR="00DB0F73">
          <w:rPr>
            <w:noProof/>
            <w:webHidden/>
          </w:rPr>
          <w:tab/>
        </w:r>
        <w:r w:rsidR="00DB0F73">
          <w:rPr>
            <w:noProof/>
            <w:webHidden/>
          </w:rPr>
          <w:fldChar w:fldCharType="begin"/>
        </w:r>
        <w:r w:rsidR="00DB0F73">
          <w:rPr>
            <w:noProof/>
            <w:webHidden/>
          </w:rPr>
          <w:instrText xml:space="preserve"> PAGEREF _Toc399938024 \h </w:instrText>
        </w:r>
        <w:r w:rsidR="00DB0F73">
          <w:rPr>
            <w:noProof/>
            <w:webHidden/>
          </w:rPr>
        </w:r>
        <w:r w:rsidR="00DB0F73">
          <w:rPr>
            <w:noProof/>
            <w:webHidden/>
          </w:rPr>
          <w:fldChar w:fldCharType="separate"/>
        </w:r>
        <w:r w:rsidR="00924490">
          <w:rPr>
            <w:noProof/>
            <w:webHidden/>
          </w:rPr>
          <w:t>553</w:t>
        </w:r>
        <w:r w:rsidR="00DB0F73">
          <w:rPr>
            <w:noProof/>
            <w:webHidden/>
          </w:rPr>
          <w:fldChar w:fldCharType="end"/>
        </w:r>
      </w:hyperlink>
    </w:p>
    <w:p w14:paraId="05B0ECFE" w14:textId="77777777" w:rsidR="00DB0F73" w:rsidRDefault="007C7B54" w:rsidP="00DB0F73">
      <w:pPr>
        <w:pStyle w:val="TOC2"/>
        <w:rPr>
          <w:rFonts w:asciiTheme="minorHAnsi" w:eastAsiaTheme="minorEastAsia" w:hAnsiTheme="minorHAnsi"/>
          <w:noProof/>
          <w:sz w:val="22"/>
        </w:rPr>
      </w:pPr>
      <w:hyperlink w:anchor="_Toc399938025" w:history="1">
        <w:r w:rsidR="00DB0F73" w:rsidRPr="00827CAE">
          <w:rPr>
            <w:rStyle w:val="Hyperlink"/>
            <w:noProof/>
          </w:rPr>
          <w:t>icinga (version 1.11.6):</w:t>
        </w:r>
        <w:r w:rsidR="00DB0F73">
          <w:rPr>
            <w:noProof/>
            <w:webHidden/>
          </w:rPr>
          <w:tab/>
        </w:r>
        <w:r w:rsidR="00DB0F73">
          <w:rPr>
            <w:noProof/>
            <w:webHidden/>
          </w:rPr>
          <w:fldChar w:fldCharType="begin"/>
        </w:r>
        <w:r w:rsidR="00DB0F73">
          <w:rPr>
            <w:noProof/>
            <w:webHidden/>
          </w:rPr>
          <w:instrText xml:space="preserve"> PAGEREF _Toc399938025 \h </w:instrText>
        </w:r>
        <w:r w:rsidR="00DB0F73">
          <w:rPr>
            <w:noProof/>
            <w:webHidden/>
          </w:rPr>
        </w:r>
        <w:r w:rsidR="00DB0F73">
          <w:rPr>
            <w:noProof/>
            <w:webHidden/>
          </w:rPr>
          <w:fldChar w:fldCharType="separate"/>
        </w:r>
        <w:r w:rsidR="00924490">
          <w:rPr>
            <w:noProof/>
            <w:webHidden/>
          </w:rPr>
          <w:t>554</w:t>
        </w:r>
        <w:r w:rsidR="00DB0F73">
          <w:rPr>
            <w:noProof/>
            <w:webHidden/>
          </w:rPr>
          <w:fldChar w:fldCharType="end"/>
        </w:r>
      </w:hyperlink>
    </w:p>
    <w:p w14:paraId="6F807D20" w14:textId="77777777" w:rsidR="00DB0F73" w:rsidRDefault="007C7B54" w:rsidP="00DB0F73">
      <w:pPr>
        <w:pStyle w:val="TOC2"/>
        <w:rPr>
          <w:rFonts w:asciiTheme="minorHAnsi" w:eastAsiaTheme="minorEastAsia" w:hAnsiTheme="minorHAnsi"/>
          <w:noProof/>
          <w:sz w:val="22"/>
        </w:rPr>
      </w:pPr>
      <w:hyperlink w:anchor="_Toc399938026" w:history="1">
        <w:r w:rsidR="00DB0F73" w:rsidRPr="00827CAE">
          <w:rPr>
            <w:rStyle w:val="Hyperlink"/>
            <w:noProof/>
          </w:rPr>
          <w:t>ICU4J, ICU 1.8.1</w:t>
        </w:r>
        <w:r w:rsidR="00DB0F73">
          <w:rPr>
            <w:noProof/>
            <w:webHidden/>
          </w:rPr>
          <w:tab/>
        </w:r>
        <w:r w:rsidR="00DB0F73">
          <w:rPr>
            <w:noProof/>
            <w:webHidden/>
          </w:rPr>
          <w:fldChar w:fldCharType="begin"/>
        </w:r>
        <w:r w:rsidR="00DB0F73">
          <w:rPr>
            <w:noProof/>
            <w:webHidden/>
          </w:rPr>
          <w:instrText xml:space="preserve"> PAGEREF _Toc399938026 \h </w:instrText>
        </w:r>
        <w:r w:rsidR="00DB0F73">
          <w:rPr>
            <w:noProof/>
            <w:webHidden/>
          </w:rPr>
        </w:r>
        <w:r w:rsidR="00DB0F73">
          <w:rPr>
            <w:noProof/>
            <w:webHidden/>
          </w:rPr>
          <w:fldChar w:fldCharType="separate"/>
        </w:r>
        <w:r w:rsidR="00924490">
          <w:rPr>
            <w:noProof/>
            <w:webHidden/>
          </w:rPr>
          <w:t>555</w:t>
        </w:r>
        <w:r w:rsidR="00DB0F73">
          <w:rPr>
            <w:noProof/>
            <w:webHidden/>
          </w:rPr>
          <w:fldChar w:fldCharType="end"/>
        </w:r>
      </w:hyperlink>
    </w:p>
    <w:p w14:paraId="2F4D1EF3" w14:textId="77777777" w:rsidR="00DB0F73" w:rsidRDefault="007C7B54" w:rsidP="00DB0F73">
      <w:pPr>
        <w:pStyle w:val="TOC2"/>
        <w:rPr>
          <w:rFonts w:asciiTheme="minorHAnsi" w:eastAsiaTheme="minorEastAsia" w:hAnsiTheme="minorHAnsi"/>
          <w:noProof/>
          <w:sz w:val="22"/>
        </w:rPr>
      </w:pPr>
      <w:hyperlink w:anchor="_Toc399938027" w:history="1">
        <w:r w:rsidR="00DB0F73" w:rsidRPr="00827CAE">
          <w:rPr>
            <w:rStyle w:val="Hyperlink"/>
            <w:noProof/>
          </w:rPr>
          <w:t>ieee-data (version 20140613.1):</w:t>
        </w:r>
        <w:r w:rsidR="00DB0F73">
          <w:rPr>
            <w:noProof/>
            <w:webHidden/>
          </w:rPr>
          <w:tab/>
        </w:r>
        <w:r w:rsidR="00DB0F73">
          <w:rPr>
            <w:noProof/>
            <w:webHidden/>
          </w:rPr>
          <w:fldChar w:fldCharType="begin"/>
        </w:r>
        <w:r w:rsidR="00DB0F73">
          <w:rPr>
            <w:noProof/>
            <w:webHidden/>
          </w:rPr>
          <w:instrText xml:space="preserve"> PAGEREF _Toc399938027 \h </w:instrText>
        </w:r>
        <w:r w:rsidR="00DB0F73">
          <w:rPr>
            <w:noProof/>
            <w:webHidden/>
          </w:rPr>
        </w:r>
        <w:r w:rsidR="00DB0F73">
          <w:rPr>
            <w:noProof/>
            <w:webHidden/>
          </w:rPr>
          <w:fldChar w:fldCharType="separate"/>
        </w:r>
        <w:r w:rsidR="00924490">
          <w:rPr>
            <w:noProof/>
            <w:webHidden/>
          </w:rPr>
          <w:t>556</w:t>
        </w:r>
        <w:r w:rsidR="00DB0F73">
          <w:rPr>
            <w:noProof/>
            <w:webHidden/>
          </w:rPr>
          <w:fldChar w:fldCharType="end"/>
        </w:r>
      </w:hyperlink>
    </w:p>
    <w:p w14:paraId="3CA92087" w14:textId="77777777" w:rsidR="00DB0F73" w:rsidRDefault="007C7B54" w:rsidP="00DB0F73">
      <w:pPr>
        <w:pStyle w:val="TOC2"/>
        <w:rPr>
          <w:rFonts w:asciiTheme="minorHAnsi" w:eastAsiaTheme="minorEastAsia" w:hAnsiTheme="minorHAnsi"/>
          <w:noProof/>
          <w:sz w:val="22"/>
        </w:rPr>
      </w:pPr>
      <w:hyperlink w:anchor="_Toc399938028" w:history="1">
        <w:r w:rsidR="00DB0F73" w:rsidRPr="00827CAE">
          <w:rPr>
            <w:rStyle w:val="Hyperlink"/>
            <w:noProof/>
          </w:rPr>
          <w:t>ifmetric (version 0.3):</w:t>
        </w:r>
        <w:r w:rsidR="00DB0F73">
          <w:rPr>
            <w:noProof/>
            <w:webHidden/>
          </w:rPr>
          <w:tab/>
        </w:r>
        <w:r w:rsidR="00DB0F73">
          <w:rPr>
            <w:noProof/>
            <w:webHidden/>
          </w:rPr>
          <w:fldChar w:fldCharType="begin"/>
        </w:r>
        <w:r w:rsidR="00DB0F73">
          <w:rPr>
            <w:noProof/>
            <w:webHidden/>
          </w:rPr>
          <w:instrText xml:space="preserve"> PAGEREF _Toc399938028 \h </w:instrText>
        </w:r>
        <w:r w:rsidR="00DB0F73">
          <w:rPr>
            <w:noProof/>
            <w:webHidden/>
          </w:rPr>
        </w:r>
        <w:r w:rsidR="00DB0F73">
          <w:rPr>
            <w:noProof/>
            <w:webHidden/>
          </w:rPr>
          <w:fldChar w:fldCharType="separate"/>
        </w:r>
        <w:r w:rsidR="00924490">
          <w:rPr>
            <w:noProof/>
            <w:webHidden/>
          </w:rPr>
          <w:t>556</w:t>
        </w:r>
        <w:r w:rsidR="00DB0F73">
          <w:rPr>
            <w:noProof/>
            <w:webHidden/>
          </w:rPr>
          <w:fldChar w:fldCharType="end"/>
        </w:r>
      </w:hyperlink>
    </w:p>
    <w:p w14:paraId="3F51A320" w14:textId="77777777" w:rsidR="00DB0F73" w:rsidRDefault="007C7B54" w:rsidP="00DB0F73">
      <w:pPr>
        <w:pStyle w:val="TOC2"/>
        <w:rPr>
          <w:rFonts w:asciiTheme="minorHAnsi" w:eastAsiaTheme="minorEastAsia" w:hAnsiTheme="minorHAnsi"/>
          <w:noProof/>
          <w:sz w:val="22"/>
        </w:rPr>
      </w:pPr>
      <w:hyperlink w:anchor="_Toc399938029" w:history="1">
        <w:r w:rsidR="00DB0F73" w:rsidRPr="00827CAE">
          <w:rPr>
            <w:rStyle w:val="Hyperlink"/>
            <w:noProof/>
          </w:rPr>
          <w:t>ifupdown (version 0.7.48.1):</w:t>
        </w:r>
        <w:r w:rsidR="00DB0F73">
          <w:rPr>
            <w:noProof/>
            <w:webHidden/>
          </w:rPr>
          <w:tab/>
        </w:r>
        <w:r w:rsidR="00DB0F73">
          <w:rPr>
            <w:noProof/>
            <w:webHidden/>
          </w:rPr>
          <w:fldChar w:fldCharType="begin"/>
        </w:r>
        <w:r w:rsidR="00DB0F73">
          <w:rPr>
            <w:noProof/>
            <w:webHidden/>
          </w:rPr>
          <w:instrText xml:space="preserve"> PAGEREF _Toc399938029 \h </w:instrText>
        </w:r>
        <w:r w:rsidR="00DB0F73">
          <w:rPr>
            <w:noProof/>
            <w:webHidden/>
          </w:rPr>
        </w:r>
        <w:r w:rsidR="00DB0F73">
          <w:rPr>
            <w:noProof/>
            <w:webHidden/>
          </w:rPr>
          <w:fldChar w:fldCharType="separate"/>
        </w:r>
        <w:r w:rsidR="00924490">
          <w:rPr>
            <w:noProof/>
            <w:webHidden/>
          </w:rPr>
          <w:t>557</w:t>
        </w:r>
        <w:r w:rsidR="00DB0F73">
          <w:rPr>
            <w:noProof/>
            <w:webHidden/>
          </w:rPr>
          <w:fldChar w:fldCharType="end"/>
        </w:r>
      </w:hyperlink>
    </w:p>
    <w:p w14:paraId="39EBD26D" w14:textId="77777777" w:rsidR="00DB0F73" w:rsidRDefault="007C7B54" w:rsidP="00DB0F73">
      <w:pPr>
        <w:pStyle w:val="TOC2"/>
        <w:rPr>
          <w:rFonts w:asciiTheme="minorHAnsi" w:eastAsiaTheme="minorEastAsia" w:hAnsiTheme="minorHAnsi"/>
          <w:noProof/>
          <w:sz w:val="22"/>
        </w:rPr>
      </w:pPr>
      <w:hyperlink w:anchor="_Toc399938030" w:history="1">
        <w:r w:rsidR="00DB0F73" w:rsidRPr="00827CAE">
          <w:rPr>
            <w:rStyle w:val="Hyperlink"/>
            <w:noProof/>
          </w:rPr>
          <w:t>initramfs-tools (version 0.115):</w:t>
        </w:r>
        <w:r w:rsidR="00DB0F73">
          <w:rPr>
            <w:noProof/>
            <w:webHidden/>
          </w:rPr>
          <w:tab/>
        </w:r>
        <w:r w:rsidR="00DB0F73">
          <w:rPr>
            <w:noProof/>
            <w:webHidden/>
          </w:rPr>
          <w:fldChar w:fldCharType="begin"/>
        </w:r>
        <w:r w:rsidR="00DB0F73">
          <w:rPr>
            <w:noProof/>
            <w:webHidden/>
          </w:rPr>
          <w:instrText xml:space="preserve"> PAGEREF _Toc399938030 \h </w:instrText>
        </w:r>
        <w:r w:rsidR="00DB0F73">
          <w:rPr>
            <w:noProof/>
            <w:webHidden/>
          </w:rPr>
        </w:r>
        <w:r w:rsidR="00DB0F73">
          <w:rPr>
            <w:noProof/>
            <w:webHidden/>
          </w:rPr>
          <w:fldChar w:fldCharType="separate"/>
        </w:r>
        <w:r w:rsidR="00924490">
          <w:rPr>
            <w:noProof/>
            <w:webHidden/>
          </w:rPr>
          <w:t>557</w:t>
        </w:r>
        <w:r w:rsidR="00DB0F73">
          <w:rPr>
            <w:noProof/>
            <w:webHidden/>
          </w:rPr>
          <w:fldChar w:fldCharType="end"/>
        </w:r>
      </w:hyperlink>
    </w:p>
    <w:p w14:paraId="26F4643C" w14:textId="77777777" w:rsidR="00DB0F73" w:rsidRDefault="007C7B54" w:rsidP="00DB0F73">
      <w:pPr>
        <w:pStyle w:val="TOC2"/>
        <w:rPr>
          <w:rFonts w:asciiTheme="minorHAnsi" w:eastAsiaTheme="minorEastAsia" w:hAnsiTheme="minorHAnsi"/>
          <w:noProof/>
          <w:sz w:val="22"/>
        </w:rPr>
      </w:pPr>
      <w:hyperlink w:anchor="_Toc399938031" w:history="1">
        <w:r w:rsidR="00DB0F73" w:rsidRPr="00827CAE">
          <w:rPr>
            <w:rStyle w:val="Hyperlink"/>
            <w:noProof/>
          </w:rPr>
          <w:t>init-system-helpers (version 1.20):</w:t>
        </w:r>
        <w:r w:rsidR="00DB0F73">
          <w:rPr>
            <w:noProof/>
            <w:webHidden/>
          </w:rPr>
          <w:tab/>
        </w:r>
        <w:r w:rsidR="00DB0F73">
          <w:rPr>
            <w:noProof/>
            <w:webHidden/>
          </w:rPr>
          <w:fldChar w:fldCharType="begin"/>
        </w:r>
        <w:r w:rsidR="00DB0F73">
          <w:rPr>
            <w:noProof/>
            <w:webHidden/>
          </w:rPr>
          <w:instrText xml:space="preserve"> PAGEREF _Toc399938031 \h </w:instrText>
        </w:r>
        <w:r w:rsidR="00DB0F73">
          <w:rPr>
            <w:noProof/>
            <w:webHidden/>
          </w:rPr>
        </w:r>
        <w:r w:rsidR="00DB0F73">
          <w:rPr>
            <w:noProof/>
            <w:webHidden/>
          </w:rPr>
          <w:fldChar w:fldCharType="separate"/>
        </w:r>
        <w:r w:rsidR="00924490">
          <w:rPr>
            <w:noProof/>
            <w:webHidden/>
          </w:rPr>
          <w:t>558</w:t>
        </w:r>
        <w:r w:rsidR="00DB0F73">
          <w:rPr>
            <w:noProof/>
            <w:webHidden/>
          </w:rPr>
          <w:fldChar w:fldCharType="end"/>
        </w:r>
      </w:hyperlink>
    </w:p>
    <w:p w14:paraId="08B613F6" w14:textId="77777777" w:rsidR="00DB0F73" w:rsidRDefault="007C7B54" w:rsidP="00DB0F73">
      <w:pPr>
        <w:pStyle w:val="TOC2"/>
        <w:rPr>
          <w:rFonts w:asciiTheme="minorHAnsi" w:eastAsiaTheme="minorEastAsia" w:hAnsiTheme="minorHAnsi"/>
          <w:noProof/>
          <w:sz w:val="22"/>
        </w:rPr>
      </w:pPr>
      <w:hyperlink w:anchor="_Toc399938032" w:history="1">
        <w:r w:rsidR="00DB0F73" w:rsidRPr="00827CAE">
          <w:rPr>
            <w:rStyle w:val="Hyperlink"/>
            <w:noProof/>
          </w:rPr>
          <w:t>insserv (version 1.14.0):</w:t>
        </w:r>
        <w:r w:rsidR="00DB0F73">
          <w:rPr>
            <w:noProof/>
            <w:webHidden/>
          </w:rPr>
          <w:tab/>
        </w:r>
        <w:r w:rsidR="00DB0F73">
          <w:rPr>
            <w:noProof/>
            <w:webHidden/>
          </w:rPr>
          <w:fldChar w:fldCharType="begin"/>
        </w:r>
        <w:r w:rsidR="00DB0F73">
          <w:rPr>
            <w:noProof/>
            <w:webHidden/>
          </w:rPr>
          <w:instrText xml:space="preserve"> PAGEREF _Toc399938032 \h </w:instrText>
        </w:r>
        <w:r w:rsidR="00DB0F73">
          <w:rPr>
            <w:noProof/>
            <w:webHidden/>
          </w:rPr>
        </w:r>
        <w:r w:rsidR="00DB0F73">
          <w:rPr>
            <w:noProof/>
            <w:webHidden/>
          </w:rPr>
          <w:fldChar w:fldCharType="separate"/>
        </w:r>
        <w:r w:rsidR="00924490">
          <w:rPr>
            <w:noProof/>
            <w:webHidden/>
          </w:rPr>
          <w:t>559</w:t>
        </w:r>
        <w:r w:rsidR="00DB0F73">
          <w:rPr>
            <w:noProof/>
            <w:webHidden/>
          </w:rPr>
          <w:fldChar w:fldCharType="end"/>
        </w:r>
      </w:hyperlink>
    </w:p>
    <w:p w14:paraId="4C2886C1" w14:textId="77777777" w:rsidR="00DB0F73" w:rsidRDefault="007C7B54" w:rsidP="00DB0F73">
      <w:pPr>
        <w:pStyle w:val="TOC2"/>
        <w:rPr>
          <w:rFonts w:asciiTheme="minorHAnsi" w:eastAsiaTheme="minorEastAsia" w:hAnsiTheme="minorHAnsi"/>
          <w:noProof/>
          <w:sz w:val="22"/>
        </w:rPr>
      </w:pPr>
      <w:hyperlink w:anchor="_Toc399938033" w:history="1">
        <w:r w:rsidR="00DB0F73" w:rsidRPr="00827CAE">
          <w:rPr>
            <w:rStyle w:val="Hyperlink"/>
            <w:noProof/>
          </w:rPr>
          <w:t>installation-report (version 2.55):</w:t>
        </w:r>
        <w:r w:rsidR="00DB0F73">
          <w:rPr>
            <w:noProof/>
            <w:webHidden/>
          </w:rPr>
          <w:tab/>
        </w:r>
        <w:r w:rsidR="00DB0F73">
          <w:rPr>
            <w:noProof/>
            <w:webHidden/>
          </w:rPr>
          <w:fldChar w:fldCharType="begin"/>
        </w:r>
        <w:r w:rsidR="00DB0F73">
          <w:rPr>
            <w:noProof/>
            <w:webHidden/>
          </w:rPr>
          <w:instrText xml:space="preserve"> PAGEREF _Toc399938033 \h </w:instrText>
        </w:r>
        <w:r w:rsidR="00DB0F73">
          <w:rPr>
            <w:noProof/>
            <w:webHidden/>
          </w:rPr>
        </w:r>
        <w:r w:rsidR="00DB0F73">
          <w:rPr>
            <w:noProof/>
            <w:webHidden/>
          </w:rPr>
          <w:fldChar w:fldCharType="separate"/>
        </w:r>
        <w:r w:rsidR="00924490">
          <w:rPr>
            <w:noProof/>
            <w:webHidden/>
          </w:rPr>
          <w:t>559</w:t>
        </w:r>
        <w:r w:rsidR="00DB0F73">
          <w:rPr>
            <w:noProof/>
            <w:webHidden/>
          </w:rPr>
          <w:fldChar w:fldCharType="end"/>
        </w:r>
      </w:hyperlink>
    </w:p>
    <w:p w14:paraId="49C67168" w14:textId="77777777" w:rsidR="00DB0F73" w:rsidRDefault="007C7B54" w:rsidP="00DB0F73">
      <w:pPr>
        <w:pStyle w:val="TOC2"/>
        <w:rPr>
          <w:rFonts w:asciiTheme="minorHAnsi" w:eastAsiaTheme="minorEastAsia" w:hAnsiTheme="minorHAnsi"/>
          <w:noProof/>
          <w:sz w:val="22"/>
        </w:rPr>
      </w:pPr>
      <w:hyperlink w:anchor="_Toc399938034" w:history="1">
        <w:r w:rsidR="00DB0F73" w:rsidRPr="00827CAE">
          <w:rPr>
            <w:rStyle w:val="Hyperlink"/>
            <w:noProof/>
          </w:rPr>
          <w:t>ipadddr-2.1.11</w:t>
        </w:r>
        <w:r w:rsidR="00DB0F73">
          <w:rPr>
            <w:noProof/>
            <w:webHidden/>
          </w:rPr>
          <w:tab/>
        </w:r>
        <w:r w:rsidR="00DB0F73">
          <w:rPr>
            <w:noProof/>
            <w:webHidden/>
          </w:rPr>
          <w:fldChar w:fldCharType="begin"/>
        </w:r>
        <w:r w:rsidR="00DB0F73">
          <w:rPr>
            <w:noProof/>
            <w:webHidden/>
          </w:rPr>
          <w:instrText xml:space="preserve"> PAGEREF _Toc399938034 \h </w:instrText>
        </w:r>
        <w:r w:rsidR="00DB0F73">
          <w:rPr>
            <w:noProof/>
            <w:webHidden/>
          </w:rPr>
        </w:r>
        <w:r w:rsidR="00DB0F73">
          <w:rPr>
            <w:noProof/>
            <w:webHidden/>
          </w:rPr>
          <w:fldChar w:fldCharType="separate"/>
        </w:r>
        <w:r w:rsidR="00924490">
          <w:rPr>
            <w:noProof/>
            <w:webHidden/>
          </w:rPr>
          <w:t>560</w:t>
        </w:r>
        <w:r w:rsidR="00DB0F73">
          <w:rPr>
            <w:noProof/>
            <w:webHidden/>
          </w:rPr>
          <w:fldChar w:fldCharType="end"/>
        </w:r>
      </w:hyperlink>
    </w:p>
    <w:p w14:paraId="5CF96DB5" w14:textId="77777777" w:rsidR="00DB0F73" w:rsidRDefault="007C7B54" w:rsidP="00DB0F73">
      <w:pPr>
        <w:pStyle w:val="TOC2"/>
        <w:rPr>
          <w:rFonts w:asciiTheme="minorHAnsi" w:eastAsiaTheme="minorEastAsia" w:hAnsiTheme="minorHAnsi"/>
          <w:noProof/>
          <w:sz w:val="22"/>
        </w:rPr>
      </w:pPr>
      <w:hyperlink w:anchor="_Toc399938035" w:history="1">
        <w:r w:rsidR="00DB0F73" w:rsidRPr="00827CAE">
          <w:rPr>
            <w:rStyle w:val="Hyperlink"/>
            <w:noProof/>
          </w:rPr>
          <w:t>ipmitool (version 1.8.14):</w:t>
        </w:r>
        <w:r w:rsidR="00DB0F73">
          <w:rPr>
            <w:noProof/>
            <w:webHidden/>
          </w:rPr>
          <w:tab/>
        </w:r>
        <w:r w:rsidR="00DB0F73">
          <w:rPr>
            <w:noProof/>
            <w:webHidden/>
          </w:rPr>
          <w:fldChar w:fldCharType="begin"/>
        </w:r>
        <w:r w:rsidR="00DB0F73">
          <w:rPr>
            <w:noProof/>
            <w:webHidden/>
          </w:rPr>
          <w:instrText xml:space="preserve"> PAGEREF _Toc399938035 \h </w:instrText>
        </w:r>
        <w:r w:rsidR="00DB0F73">
          <w:rPr>
            <w:noProof/>
            <w:webHidden/>
          </w:rPr>
        </w:r>
        <w:r w:rsidR="00DB0F73">
          <w:rPr>
            <w:noProof/>
            <w:webHidden/>
          </w:rPr>
          <w:fldChar w:fldCharType="separate"/>
        </w:r>
        <w:r w:rsidR="00924490">
          <w:rPr>
            <w:noProof/>
            <w:webHidden/>
          </w:rPr>
          <w:t>560</w:t>
        </w:r>
        <w:r w:rsidR="00DB0F73">
          <w:rPr>
            <w:noProof/>
            <w:webHidden/>
          </w:rPr>
          <w:fldChar w:fldCharType="end"/>
        </w:r>
      </w:hyperlink>
    </w:p>
    <w:p w14:paraId="67F2AB2B" w14:textId="77777777" w:rsidR="00DB0F73" w:rsidRDefault="007C7B54" w:rsidP="00DB0F73">
      <w:pPr>
        <w:pStyle w:val="TOC2"/>
        <w:rPr>
          <w:rFonts w:asciiTheme="minorHAnsi" w:eastAsiaTheme="minorEastAsia" w:hAnsiTheme="minorHAnsi"/>
          <w:noProof/>
          <w:sz w:val="22"/>
        </w:rPr>
      </w:pPr>
      <w:hyperlink w:anchor="_Toc399938036" w:history="1">
        <w:r w:rsidR="00DB0F73" w:rsidRPr="00827CAE">
          <w:rPr>
            <w:rStyle w:val="Hyperlink"/>
            <w:noProof/>
          </w:rPr>
          <w:t>iproute2 (version 3.16.0):</w:t>
        </w:r>
        <w:r w:rsidR="00DB0F73">
          <w:rPr>
            <w:noProof/>
            <w:webHidden/>
          </w:rPr>
          <w:tab/>
        </w:r>
        <w:r w:rsidR="00DB0F73">
          <w:rPr>
            <w:noProof/>
            <w:webHidden/>
          </w:rPr>
          <w:fldChar w:fldCharType="begin"/>
        </w:r>
        <w:r w:rsidR="00DB0F73">
          <w:rPr>
            <w:noProof/>
            <w:webHidden/>
          </w:rPr>
          <w:instrText xml:space="preserve"> PAGEREF _Toc399938036 \h </w:instrText>
        </w:r>
        <w:r w:rsidR="00DB0F73">
          <w:rPr>
            <w:noProof/>
            <w:webHidden/>
          </w:rPr>
        </w:r>
        <w:r w:rsidR="00DB0F73">
          <w:rPr>
            <w:noProof/>
            <w:webHidden/>
          </w:rPr>
          <w:fldChar w:fldCharType="separate"/>
        </w:r>
        <w:r w:rsidR="00924490">
          <w:rPr>
            <w:noProof/>
            <w:webHidden/>
          </w:rPr>
          <w:t>561</w:t>
        </w:r>
        <w:r w:rsidR="00DB0F73">
          <w:rPr>
            <w:noProof/>
            <w:webHidden/>
          </w:rPr>
          <w:fldChar w:fldCharType="end"/>
        </w:r>
      </w:hyperlink>
    </w:p>
    <w:p w14:paraId="639D7878" w14:textId="77777777" w:rsidR="00DB0F73" w:rsidRDefault="007C7B54" w:rsidP="00DB0F73">
      <w:pPr>
        <w:pStyle w:val="TOC2"/>
        <w:rPr>
          <w:rFonts w:asciiTheme="minorHAnsi" w:eastAsiaTheme="minorEastAsia" w:hAnsiTheme="minorHAnsi"/>
          <w:noProof/>
          <w:sz w:val="22"/>
        </w:rPr>
      </w:pPr>
      <w:hyperlink w:anchor="_Toc399938037" w:history="1">
        <w:r w:rsidR="00DB0F73" w:rsidRPr="00827CAE">
          <w:rPr>
            <w:rStyle w:val="Hyperlink"/>
            <w:noProof/>
          </w:rPr>
          <w:t>iptables (version 1.4.21):</w:t>
        </w:r>
        <w:r w:rsidR="00DB0F73">
          <w:rPr>
            <w:noProof/>
            <w:webHidden/>
          </w:rPr>
          <w:tab/>
        </w:r>
        <w:r w:rsidR="00DB0F73">
          <w:rPr>
            <w:noProof/>
            <w:webHidden/>
          </w:rPr>
          <w:fldChar w:fldCharType="begin"/>
        </w:r>
        <w:r w:rsidR="00DB0F73">
          <w:rPr>
            <w:noProof/>
            <w:webHidden/>
          </w:rPr>
          <w:instrText xml:space="preserve"> PAGEREF _Toc399938037 \h </w:instrText>
        </w:r>
        <w:r w:rsidR="00DB0F73">
          <w:rPr>
            <w:noProof/>
            <w:webHidden/>
          </w:rPr>
        </w:r>
        <w:r w:rsidR="00DB0F73">
          <w:rPr>
            <w:noProof/>
            <w:webHidden/>
          </w:rPr>
          <w:fldChar w:fldCharType="separate"/>
        </w:r>
        <w:r w:rsidR="00924490">
          <w:rPr>
            <w:noProof/>
            <w:webHidden/>
          </w:rPr>
          <w:t>562</w:t>
        </w:r>
        <w:r w:rsidR="00DB0F73">
          <w:rPr>
            <w:noProof/>
            <w:webHidden/>
          </w:rPr>
          <w:fldChar w:fldCharType="end"/>
        </w:r>
      </w:hyperlink>
    </w:p>
    <w:p w14:paraId="2B238A5B" w14:textId="77777777" w:rsidR="00DB0F73" w:rsidRDefault="007C7B54" w:rsidP="00DB0F73">
      <w:pPr>
        <w:pStyle w:val="TOC2"/>
        <w:rPr>
          <w:rFonts w:asciiTheme="minorHAnsi" w:eastAsiaTheme="minorEastAsia" w:hAnsiTheme="minorHAnsi"/>
          <w:noProof/>
          <w:sz w:val="22"/>
        </w:rPr>
      </w:pPr>
      <w:hyperlink w:anchor="_Toc399938038" w:history="1">
        <w:r w:rsidR="00DB0F73" w:rsidRPr="00827CAE">
          <w:rPr>
            <w:rStyle w:val="Hyperlink"/>
            <w:noProof/>
          </w:rPr>
          <w:t>iputils (version 20121221):</w:t>
        </w:r>
        <w:r w:rsidR="00DB0F73">
          <w:rPr>
            <w:noProof/>
            <w:webHidden/>
          </w:rPr>
          <w:tab/>
        </w:r>
        <w:r w:rsidR="00DB0F73">
          <w:rPr>
            <w:noProof/>
            <w:webHidden/>
          </w:rPr>
          <w:fldChar w:fldCharType="begin"/>
        </w:r>
        <w:r w:rsidR="00DB0F73">
          <w:rPr>
            <w:noProof/>
            <w:webHidden/>
          </w:rPr>
          <w:instrText xml:space="preserve"> PAGEREF _Toc399938038 \h </w:instrText>
        </w:r>
        <w:r w:rsidR="00DB0F73">
          <w:rPr>
            <w:noProof/>
            <w:webHidden/>
          </w:rPr>
        </w:r>
        <w:r w:rsidR="00DB0F73">
          <w:rPr>
            <w:noProof/>
            <w:webHidden/>
          </w:rPr>
          <w:fldChar w:fldCharType="separate"/>
        </w:r>
        <w:r w:rsidR="00924490">
          <w:rPr>
            <w:noProof/>
            <w:webHidden/>
          </w:rPr>
          <w:t>569</w:t>
        </w:r>
        <w:r w:rsidR="00DB0F73">
          <w:rPr>
            <w:noProof/>
            <w:webHidden/>
          </w:rPr>
          <w:fldChar w:fldCharType="end"/>
        </w:r>
      </w:hyperlink>
    </w:p>
    <w:p w14:paraId="0D7F9B14" w14:textId="77777777" w:rsidR="00DB0F73" w:rsidRDefault="007C7B54" w:rsidP="00DB0F73">
      <w:pPr>
        <w:pStyle w:val="TOC2"/>
        <w:rPr>
          <w:rFonts w:asciiTheme="minorHAnsi" w:eastAsiaTheme="minorEastAsia" w:hAnsiTheme="minorHAnsi"/>
          <w:noProof/>
          <w:sz w:val="22"/>
        </w:rPr>
      </w:pPr>
      <w:hyperlink w:anchor="_Toc399938039" w:history="1">
        <w:r w:rsidR="00DB0F73" w:rsidRPr="00827CAE">
          <w:rPr>
            <w:rStyle w:val="Hyperlink"/>
            <w:noProof/>
          </w:rPr>
          <w:t>ipvsadm (version 1.26):</w:t>
        </w:r>
        <w:r w:rsidR="00DB0F73">
          <w:rPr>
            <w:noProof/>
            <w:webHidden/>
          </w:rPr>
          <w:tab/>
        </w:r>
        <w:r w:rsidR="00DB0F73">
          <w:rPr>
            <w:noProof/>
            <w:webHidden/>
          </w:rPr>
          <w:fldChar w:fldCharType="begin"/>
        </w:r>
        <w:r w:rsidR="00DB0F73">
          <w:rPr>
            <w:noProof/>
            <w:webHidden/>
          </w:rPr>
          <w:instrText xml:space="preserve"> PAGEREF _Toc399938039 \h </w:instrText>
        </w:r>
        <w:r w:rsidR="00DB0F73">
          <w:rPr>
            <w:noProof/>
            <w:webHidden/>
          </w:rPr>
        </w:r>
        <w:r w:rsidR="00DB0F73">
          <w:rPr>
            <w:noProof/>
            <w:webHidden/>
          </w:rPr>
          <w:fldChar w:fldCharType="separate"/>
        </w:r>
        <w:r w:rsidR="00924490">
          <w:rPr>
            <w:noProof/>
            <w:webHidden/>
          </w:rPr>
          <w:t>571</w:t>
        </w:r>
        <w:r w:rsidR="00DB0F73">
          <w:rPr>
            <w:noProof/>
            <w:webHidden/>
          </w:rPr>
          <w:fldChar w:fldCharType="end"/>
        </w:r>
      </w:hyperlink>
    </w:p>
    <w:p w14:paraId="736D15D2" w14:textId="77777777" w:rsidR="00DB0F73" w:rsidRDefault="007C7B54" w:rsidP="00DB0F73">
      <w:pPr>
        <w:pStyle w:val="TOC2"/>
        <w:rPr>
          <w:rFonts w:asciiTheme="minorHAnsi" w:eastAsiaTheme="minorEastAsia" w:hAnsiTheme="minorHAnsi"/>
          <w:noProof/>
          <w:sz w:val="22"/>
        </w:rPr>
      </w:pPr>
      <w:hyperlink w:anchor="_Toc399938040" w:history="1">
        <w:r w:rsidR="00DB0F73" w:rsidRPr="00827CAE">
          <w:rPr>
            <w:rStyle w:val="Hyperlink"/>
            <w:noProof/>
          </w:rPr>
          <w:t>ipxe-1.0.0+git (version 20131111.c3d1e78):</w:t>
        </w:r>
        <w:r w:rsidR="00DB0F73">
          <w:rPr>
            <w:noProof/>
            <w:webHidden/>
          </w:rPr>
          <w:tab/>
        </w:r>
        <w:r w:rsidR="00DB0F73">
          <w:rPr>
            <w:noProof/>
            <w:webHidden/>
          </w:rPr>
          <w:fldChar w:fldCharType="begin"/>
        </w:r>
        <w:r w:rsidR="00DB0F73">
          <w:rPr>
            <w:noProof/>
            <w:webHidden/>
          </w:rPr>
          <w:instrText xml:space="preserve"> PAGEREF _Toc399938040 \h </w:instrText>
        </w:r>
        <w:r w:rsidR="00DB0F73">
          <w:rPr>
            <w:noProof/>
            <w:webHidden/>
          </w:rPr>
        </w:r>
        <w:r w:rsidR="00DB0F73">
          <w:rPr>
            <w:noProof/>
            <w:webHidden/>
          </w:rPr>
          <w:fldChar w:fldCharType="separate"/>
        </w:r>
        <w:r w:rsidR="00924490">
          <w:rPr>
            <w:noProof/>
            <w:webHidden/>
          </w:rPr>
          <w:t>571</w:t>
        </w:r>
        <w:r w:rsidR="00DB0F73">
          <w:rPr>
            <w:noProof/>
            <w:webHidden/>
          </w:rPr>
          <w:fldChar w:fldCharType="end"/>
        </w:r>
      </w:hyperlink>
    </w:p>
    <w:p w14:paraId="3AEB0509" w14:textId="77777777" w:rsidR="00DB0F73" w:rsidRDefault="007C7B54" w:rsidP="00DB0F73">
      <w:pPr>
        <w:pStyle w:val="TOC2"/>
        <w:rPr>
          <w:rFonts w:asciiTheme="minorHAnsi" w:eastAsiaTheme="minorEastAsia" w:hAnsiTheme="minorHAnsi"/>
          <w:noProof/>
          <w:sz w:val="22"/>
        </w:rPr>
      </w:pPr>
      <w:hyperlink w:anchor="_Toc399938041" w:history="1">
        <w:r w:rsidR="00DB0F73" w:rsidRPr="00827CAE">
          <w:rPr>
            <w:rStyle w:val="Hyperlink"/>
            <w:noProof/>
          </w:rPr>
          <w:t>irker (version 2.11+dfsg):</w:t>
        </w:r>
        <w:r w:rsidR="00DB0F73">
          <w:rPr>
            <w:noProof/>
            <w:webHidden/>
          </w:rPr>
          <w:tab/>
        </w:r>
        <w:r w:rsidR="00DB0F73">
          <w:rPr>
            <w:noProof/>
            <w:webHidden/>
          </w:rPr>
          <w:fldChar w:fldCharType="begin"/>
        </w:r>
        <w:r w:rsidR="00DB0F73">
          <w:rPr>
            <w:noProof/>
            <w:webHidden/>
          </w:rPr>
          <w:instrText xml:space="preserve"> PAGEREF _Toc399938041 \h </w:instrText>
        </w:r>
        <w:r w:rsidR="00DB0F73">
          <w:rPr>
            <w:noProof/>
            <w:webHidden/>
          </w:rPr>
        </w:r>
        <w:r w:rsidR="00DB0F73">
          <w:rPr>
            <w:noProof/>
            <w:webHidden/>
          </w:rPr>
          <w:fldChar w:fldCharType="separate"/>
        </w:r>
        <w:r w:rsidR="00924490">
          <w:rPr>
            <w:noProof/>
            <w:webHidden/>
          </w:rPr>
          <w:t>576</w:t>
        </w:r>
        <w:r w:rsidR="00DB0F73">
          <w:rPr>
            <w:noProof/>
            <w:webHidden/>
          </w:rPr>
          <w:fldChar w:fldCharType="end"/>
        </w:r>
      </w:hyperlink>
    </w:p>
    <w:p w14:paraId="652D0BE6" w14:textId="77777777" w:rsidR="00DB0F73" w:rsidRDefault="007C7B54" w:rsidP="00DB0F73">
      <w:pPr>
        <w:pStyle w:val="TOC2"/>
        <w:rPr>
          <w:rFonts w:asciiTheme="minorHAnsi" w:eastAsiaTheme="minorEastAsia" w:hAnsiTheme="minorHAnsi"/>
          <w:noProof/>
          <w:sz w:val="22"/>
        </w:rPr>
      </w:pPr>
      <w:hyperlink w:anchor="_Toc399938042" w:history="1">
        <w:r w:rsidR="00DB0F73" w:rsidRPr="00827CAE">
          <w:rPr>
            <w:rStyle w:val="Hyperlink"/>
            <w:noProof/>
          </w:rPr>
          <w:t>ironic-d2d4406b532fe7521a2a0fb01034b3afa04b52de</w:t>
        </w:r>
        <w:r w:rsidR="00DB0F73">
          <w:rPr>
            <w:noProof/>
            <w:webHidden/>
          </w:rPr>
          <w:tab/>
        </w:r>
        <w:r w:rsidR="00DB0F73">
          <w:rPr>
            <w:noProof/>
            <w:webHidden/>
          </w:rPr>
          <w:fldChar w:fldCharType="begin"/>
        </w:r>
        <w:r w:rsidR="00DB0F73">
          <w:rPr>
            <w:noProof/>
            <w:webHidden/>
          </w:rPr>
          <w:instrText xml:space="preserve"> PAGEREF _Toc399938042 \h </w:instrText>
        </w:r>
        <w:r w:rsidR="00DB0F73">
          <w:rPr>
            <w:noProof/>
            <w:webHidden/>
          </w:rPr>
        </w:r>
        <w:r w:rsidR="00DB0F73">
          <w:rPr>
            <w:noProof/>
            <w:webHidden/>
          </w:rPr>
          <w:fldChar w:fldCharType="separate"/>
        </w:r>
        <w:r w:rsidR="00924490">
          <w:rPr>
            <w:noProof/>
            <w:webHidden/>
          </w:rPr>
          <w:t>577</w:t>
        </w:r>
        <w:r w:rsidR="00DB0F73">
          <w:rPr>
            <w:noProof/>
            <w:webHidden/>
          </w:rPr>
          <w:fldChar w:fldCharType="end"/>
        </w:r>
      </w:hyperlink>
    </w:p>
    <w:p w14:paraId="0C2E6A66" w14:textId="77777777" w:rsidR="00DB0F73" w:rsidRDefault="007C7B54" w:rsidP="00DB0F73">
      <w:pPr>
        <w:pStyle w:val="TOC2"/>
        <w:rPr>
          <w:rFonts w:asciiTheme="minorHAnsi" w:eastAsiaTheme="minorEastAsia" w:hAnsiTheme="minorHAnsi"/>
          <w:noProof/>
          <w:sz w:val="22"/>
        </w:rPr>
      </w:pPr>
      <w:hyperlink w:anchor="_Toc399938043" w:history="1">
        <w:r w:rsidR="00DB0F73" w:rsidRPr="00827CAE">
          <w:rPr>
            <w:rStyle w:val="Hyperlink"/>
            <w:noProof/>
          </w:rPr>
          <w:t>irqbalance (version 1.0.6):</w:t>
        </w:r>
        <w:r w:rsidR="00DB0F73">
          <w:rPr>
            <w:noProof/>
            <w:webHidden/>
          </w:rPr>
          <w:tab/>
        </w:r>
        <w:r w:rsidR="00DB0F73">
          <w:rPr>
            <w:noProof/>
            <w:webHidden/>
          </w:rPr>
          <w:fldChar w:fldCharType="begin"/>
        </w:r>
        <w:r w:rsidR="00DB0F73">
          <w:rPr>
            <w:noProof/>
            <w:webHidden/>
          </w:rPr>
          <w:instrText xml:space="preserve"> PAGEREF _Toc399938043 \h </w:instrText>
        </w:r>
        <w:r w:rsidR="00DB0F73">
          <w:rPr>
            <w:noProof/>
            <w:webHidden/>
          </w:rPr>
        </w:r>
        <w:r w:rsidR="00DB0F73">
          <w:rPr>
            <w:noProof/>
            <w:webHidden/>
          </w:rPr>
          <w:fldChar w:fldCharType="separate"/>
        </w:r>
        <w:r w:rsidR="00924490">
          <w:rPr>
            <w:noProof/>
            <w:webHidden/>
          </w:rPr>
          <w:t>577</w:t>
        </w:r>
        <w:r w:rsidR="00DB0F73">
          <w:rPr>
            <w:noProof/>
            <w:webHidden/>
          </w:rPr>
          <w:fldChar w:fldCharType="end"/>
        </w:r>
      </w:hyperlink>
    </w:p>
    <w:p w14:paraId="6BB4777C" w14:textId="77777777" w:rsidR="00DB0F73" w:rsidRDefault="007C7B54" w:rsidP="00DB0F73">
      <w:pPr>
        <w:pStyle w:val="TOC2"/>
        <w:rPr>
          <w:rFonts w:asciiTheme="minorHAnsi" w:eastAsiaTheme="minorEastAsia" w:hAnsiTheme="minorHAnsi"/>
          <w:noProof/>
          <w:sz w:val="22"/>
        </w:rPr>
      </w:pPr>
      <w:hyperlink w:anchor="_Toc399938044" w:history="1">
        <w:r w:rsidR="00DB0F73" w:rsidRPr="00827CAE">
          <w:rPr>
            <w:rStyle w:val="Hyperlink"/>
            <w:noProof/>
          </w:rPr>
          <w:t>isc-dhcp (version 4.3.0+dfsg):</w:t>
        </w:r>
        <w:r w:rsidR="00DB0F73">
          <w:rPr>
            <w:noProof/>
            <w:webHidden/>
          </w:rPr>
          <w:tab/>
        </w:r>
        <w:r w:rsidR="00DB0F73">
          <w:rPr>
            <w:noProof/>
            <w:webHidden/>
          </w:rPr>
          <w:fldChar w:fldCharType="begin"/>
        </w:r>
        <w:r w:rsidR="00DB0F73">
          <w:rPr>
            <w:noProof/>
            <w:webHidden/>
          </w:rPr>
          <w:instrText xml:space="preserve"> PAGEREF _Toc399938044 \h </w:instrText>
        </w:r>
        <w:r w:rsidR="00DB0F73">
          <w:rPr>
            <w:noProof/>
            <w:webHidden/>
          </w:rPr>
        </w:r>
        <w:r w:rsidR="00DB0F73">
          <w:rPr>
            <w:noProof/>
            <w:webHidden/>
          </w:rPr>
          <w:fldChar w:fldCharType="separate"/>
        </w:r>
        <w:r w:rsidR="00924490">
          <w:rPr>
            <w:noProof/>
            <w:webHidden/>
          </w:rPr>
          <w:t>577</w:t>
        </w:r>
        <w:r w:rsidR="00DB0F73">
          <w:rPr>
            <w:noProof/>
            <w:webHidden/>
          </w:rPr>
          <w:fldChar w:fldCharType="end"/>
        </w:r>
      </w:hyperlink>
    </w:p>
    <w:p w14:paraId="0558C53D" w14:textId="77777777" w:rsidR="00DB0F73" w:rsidRDefault="007C7B54" w:rsidP="00DB0F73">
      <w:pPr>
        <w:pStyle w:val="TOC2"/>
        <w:rPr>
          <w:rFonts w:asciiTheme="minorHAnsi" w:eastAsiaTheme="minorEastAsia" w:hAnsiTheme="minorHAnsi"/>
          <w:noProof/>
          <w:sz w:val="22"/>
        </w:rPr>
      </w:pPr>
      <w:hyperlink w:anchor="_Toc399938045" w:history="1">
        <w:r w:rsidR="00DB0F73" w:rsidRPr="00827CAE">
          <w:rPr>
            <w:rStyle w:val="Hyperlink"/>
            <w:noProof/>
          </w:rPr>
          <w:t>isl (version 0.12.2):</w:t>
        </w:r>
        <w:r w:rsidR="00DB0F73">
          <w:rPr>
            <w:noProof/>
            <w:webHidden/>
          </w:rPr>
          <w:tab/>
        </w:r>
        <w:r w:rsidR="00DB0F73">
          <w:rPr>
            <w:noProof/>
            <w:webHidden/>
          </w:rPr>
          <w:fldChar w:fldCharType="begin"/>
        </w:r>
        <w:r w:rsidR="00DB0F73">
          <w:rPr>
            <w:noProof/>
            <w:webHidden/>
          </w:rPr>
          <w:instrText xml:space="preserve"> PAGEREF _Toc399938045 \h </w:instrText>
        </w:r>
        <w:r w:rsidR="00DB0F73">
          <w:rPr>
            <w:noProof/>
            <w:webHidden/>
          </w:rPr>
        </w:r>
        <w:r w:rsidR="00DB0F73">
          <w:rPr>
            <w:noProof/>
            <w:webHidden/>
          </w:rPr>
          <w:fldChar w:fldCharType="separate"/>
        </w:r>
        <w:r w:rsidR="00924490">
          <w:rPr>
            <w:noProof/>
            <w:webHidden/>
          </w:rPr>
          <w:t>578</w:t>
        </w:r>
        <w:r w:rsidR="00DB0F73">
          <w:rPr>
            <w:noProof/>
            <w:webHidden/>
          </w:rPr>
          <w:fldChar w:fldCharType="end"/>
        </w:r>
      </w:hyperlink>
    </w:p>
    <w:p w14:paraId="39936BEF" w14:textId="77777777" w:rsidR="00DB0F73" w:rsidRDefault="007C7B54" w:rsidP="00DB0F73">
      <w:pPr>
        <w:pStyle w:val="TOC2"/>
        <w:rPr>
          <w:rFonts w:asciiTheme="minorHAnsi" w:eastAsiaTheme="minorEastAsia" w:hAnsiTheme="minorHAnsi"/>
          <w:noProof/>
          <w:sz w:val="22"/>
        </w:rPr>
      </w:pPr>
      <w:hyperlink w:anchor="_Toc399938046" w:history="1">
        <w:r w:rsidR="00DB0F73" w:rsidRPr="00827CAE">
          <w:rPr>
            <w:rStyle w:val="Hyperlink"/>
            <w:noProof/>
          </w:rPr>
          <w:t>iso8601-0.1.10</w:t>
        </w:r>
        <w:r w:rsidR="00DB0F73">
          <w:rPr>
            <w:noProof/>
            <w:webHidden/>
          </w:rPr>
          <w:tab/>
        </w:r>
        <w:r w:rsidR="00DB0F73">
          <w:rPr>
            <w:noProof/>
            <w:webHidden/>
          </w:rPr>
          <w:fldChar w:fldCharType="begin"/>
        </w:r>
        <w:r w:rsidR="00DB0F73">
          <w:rPr>
            <w:noProof/>
            <w:webHidden/>
          </w:rPr>
          <w:instrText xml:space="preserve"> PAGEREF _Toc399938046 \h </w:instrText>
        </w:r>
        <w:r w:rsidR="00DB0F73">
          <w:rPr>
            <w:noProof/>
            <w:webHidden/>
          </w:rPr>
        </w:r>
        <w:r w:rsidR="00DB0F73">
          <w:rPr>
            <w:noProof/>
            <w:webHidden/>
          </w:rPr>
          <w:fldChar w:fldCharType="separate"/>
        </w:r>
        <w:r w:rsidR="00924490">
          <w:rPr>
            <w:noProof/>
            <w:webHidden/>
          </w:rPr>
          <w:t>579</w:t>
        </w:r>
        <w:r w:rsidR="00DB0F73">
          <w:rPr>
            <w:noProof/>
            <w:webHidden/>
          </w:rPr>
          <w:fldChar w:fldCharType="end"/>
        </w:r>
      </w:hyperlink>
    </w:p>
    <w:p w14:paraId="67A08132" w14:textId="77777777" w:rsidR="00DB0F73" w:rsidRDefault="007C7B54" w:rsidP="00DB0F73">
      <w:pPr>
        <w:pStyle w:val="TOC2"/>
        <w:rPr>
          <w:rFonts w:asciiTheme="minorHAnsi" w:eastAsiaTheme="minorEastAsia" w:hAnsiTheme="minorHAnsi"/>
          <w:noProof/>
          <w:sz w:val="22"/>
        </w:rPr>
      </w:pPr>
      <w:hyperlink w:anchor="_Toc399938047" w:history="1">
        <w:r w:rsidR="00DB0F73" w:rsidRPr="00827CAE">
          <w:rPr>
            <w:rStyle w:val="Hyperlink"/>
            <w:noProof/>
          </w:rPr>
          <w:t>iso-codes (version 3.55):</w:t>
        </w:r>
        <w:r w:rsidR="00DB0F73">
          <w:rPr>
            <w:noProof/>
            <w:webHidden/>
          </w:rPr>
          <w:tab/>
        </w:r>
        <w:r w:rsidR="00DB0F73">
          <w:rPr>
            <w:noProof/>
            <w:webHidden/>
          </w:rPr>
          <w:fldChar w:fldCharType="begin"/>
        </w:r>
        <w:r w:rsidR="00DB0F73">
          <w:rPr>
            <w:noProof/>
            <w:webHidden/>
          </w:rPr>
          <w:instrText xml:space="preserve"> PAGEREF _Toc399938047 \h </w:instrText>
        </w:r>
        <w:r w:rsidR="00DB0F73">
          <w:rPr>
            <w:noProof/>
            <w:webHidden/>
          </w:rPr>
        </w:r>
        <w:r w:rsidR="00DB0F73">
          <w:rPr>
            <w:noProof/>
            <w:webHidden/>
          </w:rPr>
          <w:fldChar w:fldCharType="separate"/>
        </w:r>
        <w:r w:rsidR="00924490">
          <w:rPr>
            <w:noProof/>
            <w:webHidden/>
          </w:rPr>
          <w:t>580</w:t>
        </w:r>
        <w:r w:rsidR="00DB0F73">
          <w:rPr>
            <w:noProof/>
            <w:webHidden/>
          </w:rPr>
          <w:fldChar w:fldCharType="end"/>
        </w:r>
      </w:hyperlink>
    </w:p>
    <w:p w14:paraId="13893F0C" w14:textId="77777777" w:rsidR="00DB0F73" w:rsidRDefault="007C7B54" w:rsidP="00DB0F73">
      <w:pPr>
        <w:pStyle w:val="TOC2"/>
        <w:rPr>
          <w:rFonts w:asciiTheme="minorHAnsi" w:eastAsiaTheme="minorEastAsia" w:hAnsiTheme="minorHAnsi"/>
          <w:noProof/>
          <w:sz w:val="22"/>
        </w:rPr>
      </w:pPr>
      <w:hyperlink w:anchor="_Toc399938048" w:history="1">
        <w:r w:rsidR="00DB0F73" w:rsidRPr="00827CAE">
          <w:rPr>
            <w:rStyle w:val="Hyperlink"/>
            <w:noProof/>
          </w:rPr>
          <w:t>ispell (version 3.3.02):</w:t>
        </w:r>
        <w:r w:rsidR="00DB0F73">
          <w:rPr>
            <w:noProof/>
            <w:webHidden/>
          </w:rPr>
          <w:tab/>
        </w:r>
        <w:r w:rsidR="00DB0F73">
          <w:rPr>
            <w:noProof/>
            <w:webHidden/>
          </w:rPr>
          <w:fldChar w:fldCharType="begin"/>
        </w:r>
        <w:r w:rsidR="00DB0F73">
          <w:rPr>
            <w:noProof/>
            <w:webHidden/>
          </w:rPr>
          <w:instrText xml:space="preserve"> PAGEREF _Toc399938048 \h </w:instrText>
        </w:r>
        <w:r w:rsidR="00DB0F73">
          <w:rPr>
            <w:noProof/>
            <w:webHidden/>
          </w:rPr>
        </w:r>
        <w:r w:rsidR="00DB0F73">
          <w:rPr>
            <w:noProof/>
            <w:webHidden/>
          </w:rPr>
          <w:fldChar w:fldCharType="separate"/>
        </w:r>
        <w:r w:rsidR="00924490">
          <w:rPr>
            <w:noProof/>
            <w:webHidden/>
          </w:rPr>
          <w:t>580</w:t>
        </w:r>
        <w:r w:rsidR="00DB0F73">
          <w:rPr>
            <w:noProof/>
            <w:webHidden/>
          </w:rPr>
          <w:fldChar w:fldCharType="end"/>
        </w:r>
      </w:hyperlink>
    </w:p>
    <w:p w14:paraId="134467B5" w14:textId="77777777" w:rsidR="00DB0F73" w:rsidRDefault="007C7B54" w:rsidP="00DB0F73">
      <w:pPr>
        <w:pStyle w:val="TOC2"/>
        <w:rPr>
          <w:rFonts w:asciiTheme="minorHAnsi" w:eastAsiaTheme="minorEastAsia" w:hAnsiTheme="minorHAnsi"/>
          <w:noProof/>
          <w:sz w:val="22"/>
        </w:rPr>
      </w:pPr>
      <w:hyperlink w:anchor="_Toc399938049" w:history="1">
        <w:r w:rsidR="00DB0F73" w:rsidRPr="00827CAE">
          <w:rPr>
            <w:rStyle w:val="Hyperlink"/>
            <w:noProof/>
          </w:rPr>
          <w:t>java-common (version 0.52):</w:t>
        </w:r>
        <w:r w:rsidR="00DB0F73">
          <w:rPr>
            <w:noProof/>
            <w:webHidden/>
          </w:rPr>
          <w:tab/>
        </w:r>
        <w:r w:rsidR="00DB0F73">
          <w:rPr>
            <w:noProof/>
            <w:webHidden/>
          </w:rPr>
          <w:fldChar w:fldCharType="begin"/>
        </w:r>
        <w:r w:rsidR="00DB0F73">
          <w:rPr>
            <w:noProof/>
            <w:webHidden/>
          </w:rPr>
          <w:instrText xml:space="preserve"> PAGEREF _Toc399938049 \h </w:instrText>
        </w:r>
        <w:r w:rsidR="00DB0F73">
          <w:rPr>
            <w:noProof/>
            <w:webHidden/>
          </w:rPr>
        </w:r>
        <w:r w:rsidR="00DB0F73">
          <w:rPr>
            <w:noProof/>
            <w:webHidden/>
          </w:rPr>
          <w:fldChar w:fldCharType="separate"/>
        </w:r>
        <w:r w:rsidR="00924490">
          <w:rPr>
            <w:noProof/>
            <w:webHidden/>
          </w:rPr>
          <w:t>581</w:t>
        </w:r>
        <w:r w:rsidR="00DB0F73">
          <w:rPr>
            <w:noProof/>
            <w:webHidden/>
          </w:rPr>
          <w:fldChar w:fldCharType="end"/>
        </w:r>
      </w:hyperlink>
    </w:p>
    <w:p w14:paraId="424B5502" w14:textId="77777777" w:rsidR="00DB0F73" w:rsidRDefault="007C7B54" w:rsidP="00DB0F73">
      <w:pPr>
        <w:pStyle w:val="TOC2"/>
        <w:rPr>
          <w:rFonts w:asciiTheme="minorHAnsi" w:eastAsiaTheme="minorEastAsia" w:hAnsiTheme="minorHAnsi"/>
          <w:noProof/>
          <w:sz w:val="22"/>
        </w:rPr>
      </w:pPr>
      <w:hyperlink w:anchor="_Toc399938050" w:history="1">
        <w:r w:rsidR="00DB0F73" w:rsidRPr="00827CAE">
          <w:rPr>
            <w:rStyle w:val="Hyperlink"/>
            <w:noProof/>
          </w:rPr>
          <w:t>JavaScript</w:t>
        </w:r>
        <w:r w:rsidR="00DB0F73">
          <w:rPr>
            <w:noProof/>
            <w:webHidden/>
          </w:rPr>
          <w:tab/>
        </w:r>
        <w:r w:rsidR="00DB0F73">
          <w:rPr>
            <w:noProof/>
            <w:webHidden/>
          </w:rPr>
          <w:fldChar w:fldCharType="begin"/>
        </w:r>
        <w:r w:rsidR="00DB0F73">
          <w:rPr>
            <w:noProof/>
            <w:webHidden/>
          </w:rPr>
          <w:instrText xml:space="preserve"> PAGEREF _Toc399938050 \h </w:instrText>
        </w:r>
        <w:r w:rsidR="00DB0F73">
          <w:rPr>
            <w:noProof/>
            <w:webHidden/>
          </w:rPr>
        </w:r>
        <w:r w:rsidR="00DB0F73">
          <w:rPr>
            <w:noProof/>
            <w:webHidden/>
          </w:rPr>
          <w:fldChar w:fldCharType="separate"/>
        </w:r>
        <w:r w:rsidR="00924490">
          <w:rPr>
            <w:noProof/>
            <w:webHidden/>
          </w:rPr>
          <w:t>582</w:t>
        </w:r>
        <w:r w:rsidR="00DB0F73">
          <w:rPr>
            <w:noProof/>
            <w:webHidden/>
          </w:rPr>
          <w:fldChar w:fldCharType="end"/>
        </w:r>
      </w:hyperlink>
    </w:p>
    <w:p w14:paraId="5F0907CA" w14:textId="77777777" w:rsidR="00DB0F73" w:rsidRDefault="007C7B54" w:rsidP="00DB0F73">
      <w:pPr>
        <w:pStyle w:val="TOC2"/>
        <w:rPr>
          <w:rFonts w:asciiTheme="minorHAnsi" w:eastAsiaTheme="minorEastAsia" w:hAnsiTheme="minorHAnsi"/>
          <w:noProof/>
          <w:sz w:val="22"/>
        </w:rPr>
      </w:pPr>
      <w:hyperlink w:anchor="_Toc399938051" w:history="1">
        <w:r w:rsidR="00DB0F73" w:rsidRPr="00827CAE">
          <w:rPr>
            <w:rStyle w:val="Hyperlink"/>
            <w:noProof/>
          </w:rPr>
          <w:t>javascript-common (version 11):</w:t>
        </w:r>
        <w:r w:rsidR="00DB0F73">
          <w:rPr>
            <w:noProof/>
            <w:webHidden/>
          </w:rPr>
          <w:tab/>
        </w:r>
        <w:r w:rsidR="00DB0F73">
          <w:rPr>
            <w:noProof/>
            <w:webHidden/>
          </w:rPr>
          <w:fldChar w:fldCharType="begin"/>
        </w:r>
        <w:r w:rsidR="00DB0F73">
          <w:rPr>
            <w:noProof/>
            <w:webHidden/>
          </w:rPr>
          <w:instrText xml:space="preserve"> PAGEREF _Toc399938051 \h </w:instrText>
        </w:r>
        <w:r w:rsidR="00DB0F73">
          <w:rPr>
            <w:noProof/>
            <w:webHidden/>
          </w:rPr>
        </w:r>
        <w:r w:rsidR="00DB0F73">
          <w:rPr>
            <w:noProof/>
            <w:webHidden/>
          </w:rPr>
          <w:fldChar w:fldCharType="separate"/>
        </w:r>
        <w:r w:rsidR="00924490">
          <w:rPr>
            <w:noProof/>
            <w:webHidden/>
          </w:rPr>
          <w:t>589</w:t>
        </w:r>
        <w:r w:rsidR="00DB0F73">
          <w:rPr>
            <w:noProof/>
            <w:webHidden/>
          </w:rPr>
          <w:fldChar w:fldCharType="end"/>
        </w:r>
      </w:hyperlink>
    </w:p>
    <w:p w14:paraId="787CB6F5" w14:textId="77777777" w:rsidR="00DB0F73" w:rsidRDefault="007C7B54" w:rsidP="00DB0F73">
      <w:pPr>
        <w:pStyle w:val="TOC2"/>
        <w:rPr>
          <w:rFonts w:asciiTheme="minorHAnsi" w:eastAsiaTheme="minorEastAsia" w:hAnsiTheme="minorHAnsi"/>
          <w:noProof/>
          <w:sz w:val="22"/>
        </w:rPr>
      </w:pPr>
      <w:hyperlink w:anchor="_Toc399938052" w:history="1">
        <w:r w:rsidR="00DB0F73" w:rsidRPr="00827CAE">
          <w:rPr>
            <w:rStyle w:val="Hyperlink"/>
            <w:noProof/>
          </w:rPr>
          <w:t>jbigkit (version 2.1):</w:t>
        </w:r>
        <w:r w:rsidR="00DB0F73">
          <w:rPr>
            <w:noProof/>
            <w:webHidden/>
          </w:rPr>
          <w:tab/>
        </w:r>
        <w:r w:rsidR="00DB0F73">
          <w:rPr>
            <w:noProof/>
            <w:webHidden/>
          </w:rPr>
          <w:fldChar w:fldCharType="begin"/>
        </w:r>
        <w:r w:rsidR="00DB0F73">
          <w:rPr>
            <w:noProof/>
            <w:webHidden/>
          </w:rPr>
          <w:instrText xml:space="preserve"> PAGEREF _Toc399938052 \h </w:instrText>
        </w:r>
        <w:r w:rsidR="00DB0F73">
          <w:rPr>
            <w:noProof/>
            <w:webHidden/>
          </w:rPr>
        </w:r>
        <w:r w:rsidR="00DB0F73">
          <w:rPr>
            <w:noProof/>
            <w:webHidden/>
          </w:rPr>
          <w:fldChar w:fldCharType="separate"/>
        </w:r>
        <w:r w:rsidR="00924490">
          <w:rPr>
            <w:noProof/>
            <w:webHidden/>
          </w:rPr>
          <w:t>590</w:t>
        </w:r>
        <w:r w:rsidR="00DB0F73">
          <w:rPr>
            <w:noProof/>
            <w:webHidden/>
          </w:rPr>
          <w:fldChar w:fldCharType="end"/>
        </w:r>
      </w:hyperlink>
    </w:p>
    <w:p w14:paraId="6383C864" w14:textId="77777777" w:rsidR="00DB0F73" w:rsidRDefault="007C7B54" w:rsidP="00DB0F73">
      <w:pPr>
        <w:pStyle w:val="TOC2"/>
        <w:rPr>
          <w:rFonts w:asciiTheme="minorHAnsi" w:eastAsiaTheme="minorEastAsia" w:hAnsiTheme="minorHAnsi"/>
          <w:noProof/>
          <w:sz w:val="22"/>
        </w:rPr>
      </w:pPr>
      <w:hyperlink w:anchor="_Toc399938053" w:history="1">
        <w:r w:rsidR="00DB0F73" w:rsidRPr="00827CAE">
          <w:rPr>
            <w:rStyle w:val="Hyperlink"/>
            <w:noProof/>
          </w:rPr>
          <w:t>Jing</w:t>
        </w:r>
        <w:r w:rsidR="00DB0F73">
          <w:rPr>
            <w:noProof/>
            <w:webHidden/>
          </w:rPr>
          <w:tab/>
        </w:r>
        <w:r w:rsidR="00DB0F73">
          <w:rPr>
            <w:noProof/>
            <w:webHidden/>
          </w:rPr>
          <w:fldChar w:fldCharType="begin"/>
        </w:r>
        <w:r w:rsidR="00DB0F73">
          <w:rPr>
            <w:noProof/>
            <w:webHidden/>
          </w:rPr>
          <w:instrText xml:space="preserve"> PAGEREF _Toc399938053 \h </w:instrText>
        </w:r>
        <w:r w:rsidR="00DB0F73">
          <w:rPr>
            <w:noProof/>
            <w:webHidden/>
          </w:rPr>
        </w:r>
        <w:r w:rsidR="00DB0F73">
          <w:rPr>
            <w:noProof/>
            <w:webHidden/>
          </w:rPr>
          <w:fldChar w:fldCharType="separate"/>
        </w:r>
        <w:r w:rsidR="00924490">
          <w:rPr>
            <w:noProof/>
            <w:webHidden/>
          </w:rPr>
          <w:t>590</w:t>
        </w:r>
        <w:r w:rsidR="00DB0F73">
          <w:rPr>
            <w:noProof/>
            <w:webHidden/>
          </w:rPr>
          <w:fldChar w:fldCharType="end"/>
        </w:r>
      </w:hyperlink>
    </w:p>
    <w:p w14:paraId="51AB9A0A" w14:textId="77777777" w:rsidR="00DB0F73" w:rsidRDefault="007C7B54" w:rsidP="00DB0F73">
      <w:pPr>
        <w:pStyle w:val="TOC2"/>
        <w:rPr>
          <w:rFonts w:asciiTheme="minorHAnsi" w:eastAsiaTheme="minorEastAsia" w:hAnsiTheme="minorHAnsi"/>
          <w:noProof/>
          <w:sz w:val="22"/>
        </w:rPr>
      </w:pPr>
      <w:hyperlink w:anchor="_Toc399938054" w:history="1">
        <w:r w:rsidR="00DB0F73" w:rsidRPr="00827CAE">
          <w:rPr>
            <w:rStyle w:val="Hyperlink"/>
            <w:noProof/>
          </w:rPr>
          <w:t>Jinja2-2.7.3</w:t>
        </w:r>
        <w:r w:rsidR="00DB0F73">
          <w:rPr>
            <w:noProof/>
            <w:webHidden/>
          </w:rPr>
          <w:tab/>
        </w:r>
        <w:r w:rsidR="00DB0F73">
          <w:rPr>
            <w:noProof/>
            <w:webHidden/>
          </w:rPr>
          <w:fldChar w:fldCharType="begin"/>
        </w:r>
        <w:r w:rsidR="00DB0F73">
          <w:rPr>
            <w:noProof/>
            <w:webHidden/>
          </w:rPr>
          <w:instrText xml:space="preserve"> PAGEREF _Toc399938054 \h </w:instrText>
        </w:r>
        <w:r w:rsidR="00DB0F73">
          <w:rPr>
            <w:noProof/>
            <w:webHidden/>
          </w:rPr>
        </w:r>
        <w:r w:rsidR="00DB0F73">
          <w:rPr>
            <w:noProof/>
            <w:webHidden/>
          </w:rPr>
          <w:fldChar w:fldCharType="separate"/>
        </w:r>
        <w:r w:rsidR="00924490">
          <w:rPr>
            <w:noProof/>
            <w:webHidden/>
          </w:rPr>
          <w:t>591</w:t>
        </w:r>
        <w:r w:rsidR="00DB0F73">
          <w:rPr>
            <w:noProof/>
            <w:webHidden/>
          </w:rPr>
          <w:fldChar w:fldCharType="end"/>
        </w:r>
      </w:hyperlink>
    </w:p>
    <w:p w14:paraId="3F41592F" w14:textId="77777777" w:rsidR="00DB0F73" w:rsidRDefault="007C7B54" w:rsidP="00DB0F73">
      <w:pPr>
        <w:pStyle w:val="TOC2"/>
        <w:rPr>
          <w:rFonts w:asciiTheme="minorHAnsi" w:eastAsiaTheme="minorEastAsia" w:hAnsiTheme="minorHAnsi"/>
          <w:noProof/>
          <w:sz w:val="22"/>
        </w:rPr>
      </w:pPr>
      <w:hyperlink w:anchor="_Toc399938055" w:history="1">
        <w:r w:rsidR="00DB0F73" w:rsidRPr="00827CAE">
          <w:rPr>
            <w:rStyle w:val="Hyperlink"/>
            <w:noProof/>
          </w:rPr>
          <w:t>jq (version 1.4):</w:t>
        </w:r>
        <w:r w:rsidR="00DB0F73">
          <w:rPr>
            <w:noProof/>
            <w:webHidden/>
          </w:rPr>
          <w:tab/>
        </w:r>
        <w:r w:rsidR="00DB0F73">
          <w:rPr>
            <w:noProof/>
            <w:webHidden/>
          </w:rPr>
          <w:fldChar w:fldCharType="begin"/>
        </w:r>
        <w:r w:rsidR="00DB0F73">
          <w:rPr>
            <w:noProof/>
            <w:webHidden/>
          </w:rPr>
          <w:instrText xml:space="preserve"> PAGEREF _Toc399938055 \h </w:instrText>
        </w:r>
        <w:r w:rsidR="00DB0F73">
          <w:rPr>
            <w:noProof/>
            <w:webHidden/>
          </w:rPr>
        </w:r>
        <w:r w:rsidR="00DB0F73">
          <w:rPr>
            <w:noProof/>
            <w:webHidden/>
          </w:rPr>
          <w:fldChar w:fldCharType="separate"/>
        </w:r>
        <w:r w:rsidR="00924490">
          <w:rPr>
            <w:noProof/>
            <w:webHidden/>
          </w:rPr>
          <w:t>591</w:t>
        </w:r>
        <w:r w:rsidR="00DB0F73">
          <w:rPr>
            <w:noProof/>
            <w:webHidden/>
          </w:rPr>
          <w:fldChar w:fldCharType="end"/>
        </w:r>
      </w:hyperlink>
    </w:p>
    <w:p w14:paraId="49073AF6" w14:textId="77777777" w:rsidR="00DB0F73" w:rsidRDefault="007C7B54" w:rsidP="00DB0F73">
      <w:pPr>
        <w:pStyle w:val="TOC2"/>
        <w:rPr>
          <w:rFonts w:asciiTheme="minorHAnsi" w:eastAsiaTheme="minorEastAsia" w:hAnsiTheme="minorHAnsi"/>
          <w:noProof/>
          <w:sz w:val="22"/>
        </w:rPr>
      </w:pPr>
      <w:hyperlink w:anchor="_Toc399938056" w:history="1">
        <w:r w:rsidR="00DB0F73" w:rsidRPr="00827CAE">
          <w:rPr>
            <w:rStyle w:val="Hyperlink"/>
            <w:noProof/>
          </w:rPr>
          <w:t>jquery (version 1.7.2+dfsg):</w:t>
        </w:r>
        <w:r w:rsidR="00DB0F73">
          <w:rPr>
            <w:noProof/>
            <w:webHidden/>
          </w:rPr>
          <w:tab/>
        </w:r>
        <w:r w:rsidR="00DB0F73">
          <w:rPr>
            <w:noProof/>
            <w:webHidden/>
          </w:rPr>
          <w:fldChar w:fldCharType="begin"/>
        </w:r>
        <w:r w:rsidR="00DB0F73">
          <w:rPr>
            <w:noProof/>
            <w:webHidden/>
          </w:rPr>
          <w:instrText xml:space="preserve"> PAGEREF _Toc399938056 \h </w:instrText>
        </w:r>
        <w:r w:rsidR="00DB0F73">
          <w:rPr>
            <w:noProof/>
            <w:webHidden/>
          </w:rPr>
        </w:r>
        <w:r w:rsidR="00DB0F73">
          <w:rPr>
            <w:noProof/>
            <w:webHidden/>
          </w:rPr>
          <w:fldChar w:fldCharType="separate"/>
        </w:r>
        <w:r w:rsidR="00924490">
          <w:rPr>
            <w:noProof/>
            <w:webHidden/>
          </w:rPr>
          <w:t>598</w:t>
        </w:r>
        <w:r w:rsidR="00DB0F73">
          <w:rPr>
            <w:noProof/>
            <w:webHidden/>
          </w:rPr>
          <w:fldChar w:fldCharType="end"/>
        </w:r>
      </w:hyperlink>
    </w:p>
    <w:p w14:paraId="356DD5DF" w14:textId="77777777" w:rsidR="00DB0F73" w:rsidRDefault="007C7B54" w:rsidP="00DB0F73">
      <w:pPr>
        <w:pStyle w:val="TOC2"/>
        <w:rPr>
          <w:rFonts w:asciiTheme="minorHAnsi" w:eastAsiaTheme="minorEastAsia" w:hAnsiTheme="minorHAnsi"/>
          <w:noProof/>
          <w:sz w:val="22"/>
        </w:rPr>
      </w:pPr>
      <w:hyperlink w:anchor="_Toc399938057" w:history="1">
        <w:r w:rsidR="00DB0F73" w:rsidRPr="00827CAE">
          <w:rPr>
            <w:rStyle w:val="Hyperlink"/>
            <w:noProof/>
          </w:rPr>
          <w:t>jqueryui (version 1.10.1+dfsg):</w:t>
        </w:r>
        <w:r w:rsidR="00DB0F73">
          <w:rPr>
            <w:noProof/>
            <w:webHidden/>
          </w:rPr>
          <w:tab/>
        </w:r>
        <w:r w:rsidR="00DB0F73">
          <w:rPr>
            <w:noProof/>
            <w:webHidden/>
          </w:rPr>
          <w:fldChar w:fldCharType="begin"/>
        </w:r>
        <w:r w:rsidR="00DB0F73">
          <w:rPr>
            <w:noProof/>
            <w:webHidden/>
          </w:rPr>
          <w:instrText xml:space="preserve"> PAGEREF _Toc399938057 \h </w:instrText>
        </w:r>
        <w:r w:rsidR="00DB0F73">
          <w:rPr>
            <w:noProof/>
            <w:webHidden/>
          </w:rPr>
        </w:r>
        <w:r w:rsidR="00DB0F73">
          <w:rPr>
            <w:noProof/>
            <w:webHidden/>
          </w:rPr>
          <w:fldChar w:fldCharType="separate"/>
        </w:r>
        <w:r w:rsidR="00924490">
          <w:rPr>
            <w:noProof/>
            <w:webHidden/>
          </w:rPr>
          <w:t>599</w:t>
        </w:r>
        <w:r w:rsidR="00DB0F73">
          <w:rPr>
            <w:noProof/>
            <w:webHidden/>
          </w:rPr>
          <w:fldChar w:fldCharType="end"/>
        </w:r>
      </w:hyperlink>
    </w:p>
    <w:p w14:paraId="51B29212" w14:textId="77777777" w:rsidR="00DB0F73" w:rsidRDefault="007C7B54" w:rsidP="00DB0F73">
      <w:pPr>
        <w:pStyle w:val="TOC2"/>
        <w:rPr>
          <w:rFonts w:asciiTheme="minorHAnsi" w:eastAsiaTheme="minorEastAsia" w:hAnsiTheme="minorHAnsi"/>
          <w:noProof/>
          <w:sz w:val="22"/>
        </w:rPr>
      </w:pPr>
      <w:hyperlink w:anchor="_Toc399938058" w:history="1">
        <w:r w:rsidR="00DB0F73" w:rsidRPr="00827CAE">
          <w:rPr>
            <w:rStyle w:val="Hyperlink"/>
            <w:noProof/>
          </w:rPr>
          <w:t>json-c (version 0.11):</w:t>
        </w:r>
        <w:r w:rsidR="00DB0F73">
          <w:rPr>
            <w:noProof/>
            <w:webHidden/>
          </w:rPr>
          <w:tab/>
        </w:r>
        <w:r w:rsidR="00DB0F73">
          <w:rPr>
            <w:noProof/>
            <w:webHidden/>
          </w:rPr>
          <w:fldChar w:fldCharType="begin"/>
        </w:r>
        <w:r w:rsidR="00DB0F73">
          <w:rPr>
            <w:noProof/>
            <w:webHidden/>
          </w:rPr>
          <w:instrText xml:space="preserve"> PAGEREF _Toc399938058 \h </w:instrText>
        </w:r>
        <w:r w:rsidR="00DB0F73">
          <w:rPr>
            <w:noProof/>
            <w:webHidden/>
          </w:rPr>
        </w:r>
        <w:r w:rsidR="00DB0F73">
          <w:rPr>
            <w:noProof/>
            <w:webHidden/>
          </w:rPr>
          <w:fldChar w:fldCharType="separate"/>
        </w:r>
        <w:r w:rsidR="00924490">
          <w:rPr>
            <w:noProof/>
            <w:webHidden/>
          </w:rPr>
          <w:t>603</w:t>
        </w:r>
        <w:r w:rsidR="00DB0F73">
          <w:rPr>
            <w:noProof/>
            <w:webHidden/>
          </w:rPr>
          <w:fldChar w:fldCharType="end"/>
        </w:r>
      </w:hyperlink>
    </w:p>
    <w:p w14:paraId="4A9A9002" w14:textId="77777777" w:rsidR="00DB0F73" w:rsidRDefault="007C7B54" w:rsidP="00DB0F73">
      <w:pPr>
        <w:pStyle w:val="TOC2"/>
        <w:rPr>
          <w:rFonts w:asciiTheme="minorHAnsi" w:eastAsiaTheme="minorEastAsia" w:hAnsiTheme="minorHAnsi"/>
          <w:noProof/>
          <w:sz w:val="22"/>
        </w:rPr>
      </w:pPr>
      <w:hyperlink w:anchor="_Toc399938059" w:history="1">
        <w:r w:rsidR="00DB0F73" w:rsidRPr="00827CAE">
          <w:rPr>
            <w:rStyle w:val="Hyperlink"/>
            <w:noProof/>
          </w:rPr>
          <w:t>jsonpatch-1.7</w:t>
        </w:r>
        <w:r w:rsidR="00DB0F73">
          <w:rPr>
            <w:noProof/>
            <w:webHidden/>
          </w:rPr>
          <w:tab/>
        </w:r>
        <w:r w:rsidR="00DB0F73">
          <w:rPr>
            <w:noProof/>
            <w:webHidden/>
          </w:rPr>
          <w:fldChar w:fldCharType="begin"/>
        </w:r>
        <w:r w:rsidR="00DB0F73">
          <w:rPr>
            <w:noProof/>
            <w:webHidden/>
          </w:rPr>
          <w:instrText xml:space="preserve"> PAGEREF _Toc399938059 \h </w:instrText>
        </w:r>
        <w:r w:rsidR="00DB0F73">
          <w:rPr>
            <w:noProof/>
            <w:webHidden/>
          </w:rPr>
        </w:r>
        <w:r w:rsidR="00DB0F73">
          <w:rPr>
            <w:noProof/>
            <w:webHidden/>
          </w:rPr>
          <w:fldChar w:fldCharType="separate"/>
        </w:r>
        <w:r w:rsidR="00924490">
          <w:rPr>
            <w:noProof/>
            <w:webHidden/>
          </w:rPr>
          <w:t>604</w:t>
        </w:r>
        <w:r w:rsidR="00DB0F73">
          <w:rPr>
            <w:noProof/>
            <w:webHidden/>
          </w:rPr>
          <w:fldChar w:fldCharType="end"/>
        </w:r>
      </w:hyperlink>
    </w:p>
    <w:p w14:paraId="269383E8" w14:textId="77777777" w:rsidR="00DB0F73" w:rsidRDefault="007C7B54" w:rsidP="00DB0F73">
      <w:pPr>
        <w:pStyle w:val="TOC2"/>
        <w:rPr>
          <w:rFonts w:asciiTheme="minorHAnsi" w:eastAsiaTheme="minorEastAsia" w:hAnsiTheme="minorHAnsi"/>
          <w:noProof/>
          <w:sz w:val="22"/>
        </w:rPr>
      </w:pPr>
      <w:hyperlink w:anchor="_Toc399938060" w:history="1">
        <w:r w:rsidR="00DB0F73" w:rsidRPr="00827CAE">
          <w:rPr>
            <w:rStyle w:val="Hyperlink"/>
            <w:noProof/>
          </w:rPr>
          <w:t>jsonpath-rw-1.3.0</w:t>
        </w:r>
        <w:r w:rsidR="00DB0F73">
          <w:rPr>
            <w:noProof/>
            <w:webHidden/>
          </w:rPr>
          <w:tab/>
        </w:r>
        <w:r w:rsidR="00DB0F73">
          <w:rPr>
            <w:noProof/>
            <w:webHidden/>
          </w:rPr>
          <w:fldChar w:fldCharType="begin"/>
        </w:r>
        <w:r w:rsidR="00DB0F73">
          <w:rPr>
            <w:noProof/>
            <w:webHidden/>
          </w:rPr>
          <w:instrText xml:space="preserve"> PAGEREF _Toc399938060 \h </w:instrText>
        </w:r>
        <w:r w:rsidR="00DB0F73">
          <w:rPr>
            <w:noProof/>
            <w:webHidden/>
          </w:rPr>
        </w:r>
        <w:r w:rsidR="00DB0F73">
          <w:rPr>
            <w:noProof/>
            <w:webHidden/>
          </w:rPr>
          <w:fldChar w:fldCharType="separate"/>
        </w:r>
        <w:r w:rsidR="00924490">
          <w:rPr>
            <w:noProof/>
            <w:webHidden/>
          </w:rPr>
          <w:t>604</w:t>
        </w:r>
        <w:r w:rsidR="00DB0F73">
          <w:rPr>
            <w:noProof/>
            <w:webHidden/>
          </w:rPr>
          <w:fldChar w:fldCharType="end"/>
        </w:r>
      </w:hyperlink>
    </w:p>
    <w:p w14:paraId="04381355" w14:textId="77777777" w:rsidR="00DB0F73" w:rsidRDefault="007C7B54" w:rsidP="00DB0F73">
      <w:pPr>
        <w:pStyle w:val="TOC2"/>
        <w:rPr>
          <w:rFonts w:asciiTheme="minorHAnsi" w:eastAsiaTheme="minorEastAsia" w:hAnsiTheme="minorHAnsi"/>
          <w:noProof/>
          <w:sz w:val="22"/>
        </w:rPr>
      </w:pPr>
      <w:hyperlink w:anchor="_Toc399938061" w:history="1">
        <w:r w:rsidR="00DB0F73" w:rsidRPr="00827CAE">
          <w:rPr>
            <w:rStyle w:val="Hyperlink"/>
            <w:noProof/>
          </w:rPr>
          <w:t>jsonpointer-1.4</w:t>
        </w:r>
        <w:r w:rsidR="00DB0F73">
          <w:rPr>
            <w:noProof/>
            <w:webHidden/>
          </w:rPr>
          <w:tab/>
        </w:r>
        <w:r w:rsidR="00DB0F73">
          <w:rPr>
            <w:noProof/>
            <w:webHidden/>
          </w:rPr>
          <w:fldChar w:fldCharType="begin"/>
        </w:r>
        <w:r w:rsidR="00DB0F73">
          <w:rPr>
            <w:noProof/>
            <w:webHidden/>
          </w:rPr>
          <w:instrText xml:space="preserve"> PAGEREF _Toc399938061 \h </w:instrText>
        </w:r>
        <w:r w:rsidR="00DB0F73">
          <w:rPr>
            <w:noProof/>
            <w:webHidden/>
          </w:rPr>
        </w:r>
        <w:r w:rsidR="00DB0F73">
          <w:rPr>
            <w:noProof/>
            <w:webHidden/>
          </w:rPr>
          <w:fldChar w:fldCharType="separate"/>
        </w:r>
        <w:r w:rsidR="00924490">
          <w:rPr>
            <w:noProof/>
            <w:webHidden/>
          </w:rPr>
          <w:t>604</w:t>
        </w:r>
        <w:r w:rsidR="00DB0F73">
          <w:rPr>
            <w:noProof/>
            <w:webHidden/>
          </w:rPr>
          <w:fldChar w:fldCharType="end"/>
        </w:r>
      </w:hyperlink>
    </w:p>
    <w:p w14:paraId="764A5242" w14:textId="77777777" w:rsidR="00DB0F73" w:rsidRDefault="007C7B54" w:rsidP="00DB0F73">
      <w:pPr>
        <w:pStyle w:val="TOC2"/>
        <w:rPr>
          <w:rFonts w:asciiTheme="minorHAnsi" w:eastAsiaTheme="minorEastAsia" w:hAnsiTheme="minorHAnsi"/>
          <w:noProof/>
          <w:sz w:val="22"/>
        </w:rPr>
      </w:pPr>
      <w:hyperlink w:anchor="_Toc399938062" w:history="1">
        <w:r w:rsidR="00DB0F73" w:rsidRPr="00827CAE">
          <w:rPr>
            <w:rStyle w:val="Hyperlink"/>
            <w:noProof/>
          </w:rPr>
          <w:t>jsonrpclib-0.1.3</w:t>
        </w:r>
        <w:r w:rsidR="00DB0F73">
          <w:rPr>
            <w:noProof/>
            <w:webHidden/>
          </w:rPr>
          <w:tab/>
        </w:r>
        <w:r w:rsidR="00DB0F73">
          <w:rPr>
            <w:noProof/>
            <w:webHidden/>
          </w:rPr>
          <w:fldChar w:fldCharType="begin"/>
        </w:r>
        <w:r w:rsidR="00DB0F73">
          <w:rPr>
            <w:noProof/>
            <w:webHidden/>
          </w:rPr>
          <w:instrText xml:space="preserve"> PAGEREF _Toc399938062 \h </w:instrText>
        </w:r>
        <w:r w:rsidR="00DB0F73">
          <w:rPr>
            <w:noProof/>
            <w:webHidden/>
          </w:rPr>
        </w:r>
        <w:r w:rsidR="00DB0F73">
          <w:rPr>
            <w:noProof/>
            <w:webHidden/>
          </w:rPr>
          <w:fldChar w:fldCharType="separate"/>
        </w:r>
        <w:r w:rsidR="00924490">
          <w:rPr>
            <w:noProof/>
            <w:webHidden/>
          </w:rPr>
          <w:t>604</w:t>
        </w:r>
        <w:r w:rsidR="00DB0F73">
          <w:rPr>
            <w:noProof/>
            <w:webHidden/>
          </w:rPr>
          <w:fldChar w:fldCharType="end"/>
        </w:r>
      </w:hyperlink>
    </w:p>
    <w:p w14:paraId="1C429887" w14:textId="77777777" w:rsidR="00DB0F73" w:rsidRDefault="007C7B54" w:rsidP="00DB0F73">
      <w:pPr>
        <w:pStyle w:val="TOC2"/>
        <w:rPr>
          <w:rFonts w:asciiTheme="minorHAnsi" w:eastAsiaTheme="minorEastAsia" w:hAnsiTheme="minorHAnsi"/>
          <w:noProof/>
          <w:sz w:val="22"/>
        </w:rPr>
      </w:pPr>
      <w:hyperlink w:anchor="_Toc399938063" w:history="1">
        <w:r w:rsidR="00DB0F73" w:rsidRPr="00827CAE">
          <w:rPr>
            <w:rStyle w:val="Hyperlink"/>
            <w:noProof/>
          </w:rPr>
          <w:t>jsonschema-2.4.0</w:t>
        </w:r>
        <w:r w:rsidR="00DB0F73">
          <w:rPr>
            <w:noProof/>
            <w:webHidden/>
          </w:rPr>
          <w:tab/>
        </w:r>
        <w:r w:rsidR="00DB0F73">
          <w:rPr>
            <w:noProof/>
            <w:webHidden/>
          </w:rPr>
          <w:fldChar w:fldCharType="begin"/>
        </w:r>
        <w:r w:rsidR="00DB0F73">
          <w:rPr>
            <w:noProof/>
            <w:webHidden/>
          </w:rPr>
          <w:instrText xml:space="preserve"> PAGEREF _Toc399938063 \h </w:instrText>
        </w:r>
        <w:r w:rsidR="00DB0F73">
          <w:rPr>
            <w:noProof/>
            <w:webHidden/>
          </w:rPr>
        </w:r>
        <w:r w:rsidR="00DB0F73">
          <w:rPr>
            <w:noProof/>
            <w:webHidden/>
          </w:rPr>
          <w:fldChar w:fldCharType="separate"/>
        </w:r>
        <w:r w:rsidR="00924490">
          <w:rPr>
            <w:noProof/>
            <w:webHidden/>
          </w:rPr>
          <w:t>605</w:t>
        </w:r>
        <w:r w:rsidR="00DB0F73">
          <w:rPr>
            <w:noProof/>
            <w:webHidden/>
          </w:rPr>
          <w:fldChar w:fldCharType="end"/>
        </w:r>
      </w:hyperlink>
    </w:p>
    <w:p w14:paraId="41E231E8" w14:textId="77777777" w:rsidR="00DB0F73" w:rsidRDefault="007C7B54" w:rsidP="00DB0F73">
      <w:pPr>
        <w:pStyle w:val="TOC2"/>
        <w:rPr>
          <w:rFonts w:asciiTheme="minorHAnsi" w:eastAsiaTheme="minorEastAsia" w:hAnsiTheme="minorHAnsi"/>
          <w:noProof/>
          <w:sz w:val="22"/>
        </w:rPr>
      </w:pPr>
      <w:hyperlink w:anchor="_Toc399938064" w:history="1">
        <w:r w:rsidR="00DB0F73" w:rsidRPr="00827CAE">
          <w:rPr>
            <w:rStyle w:val="Hyperlink"/>
            <w:noProof/>
          </w:rPr>
          <w:t>kbd (version 1.15.5):</w:t>
        </w:r>
        <w:r w:rsidR="00DB0F73">
          <w:rPr>
            <w:noProof/>
            <w:webHidden/>
          </w:rPr>
          <w:tab/>
        </w:r>
        <w:r w:rsidR="00DB0F73">
          <w:rPr>
            <w:noProof/>
            <w:webHidden/>
          </w:rPr>
          <w:fldChar w:fldCharType="begin"/>
        </w:r>
        <w:r w:rsidR="00DB0F73">
          <w:rPr>
            <w:noProof/>
            <w:webHidden/>
          </w:rPr>
          <w:instrText xml:space="preserve"> PAGEREF _Toc399938064 \h </w:instrText>
        </w:r>
        <w:r w:rsidR="00DB0F73">
          <w:rPr>
            <w:noProof/>
            <w:webHidden/>
          </w:rPr>
        </w:r>
        <w:r w:rsidR="00DB0F73">
          <w:rPr>
            <w:noProof/>
            <w:webHidden/>
          </w:rPr>
          <w:fldChar w:fldCharType="separate"/>
        </w:r>
        <w:r w:rsidR="00924490">
          <w:rPr>
            <w:noProof/>
            <w:webHidden/>
          </w:rPr>
          <w:t>605</w:t>
        </w:r>
        <w:r w:rsidR="00DB0F73">
          <w:rPr>
            <w:noProof/>
            <w:webHidden/>
          </w:rPr>
          <w:fldChar w:fldCharType="end"/>
        </w:r>
      </w:hyperlink>
    </w:p>
    <w:p w14:paraId="1DA17A55" w14:textId="77777777" w:rsidR="00DB0F73" w:rsidRDefault="007C7B54" w:rsidP="00DB0F73">
      <w:pPr>
        <w:pStyle w:val="TOC2"/>
        <w:rPr>
          <w:rFonts w:asciiTheme="minorHAnsi" w:eastAsiaTheme="minorEastAsia" w:hAnsiTheme="minorHAnsi"/>
          <w:noProof/>
          <w:sz w:val="22"/>
        </w:rPr>
      </w:pPr>
      <w:hyperlink w:anchor="_Toc399938065" w:history="1">
        <w:r w:rsidR="00DB0F73" w:rsidRPr="00827CAE">
          <w:rPr>
            <w:rStyle w:val="Hyperlink"/>
            <w:noProof/>
          </w:rPr>
          <w:t>keepalived (version 1.2.13):</w:t>
        </w:r>
        <w:r w:rsidR="00DB0F73">
          <w:rPr>
            <w:noProof/>
            <w:webHidden/>
          </w:rPr>
          <w:tab/>
        </w:r>
        <w:r w:rsidR="00DB0F73">
          <w:rPr>
            <w:noProof/>
            <w:webHidden/>
          </w:rPr>
          <w:fldChar w:fldCharType="begin"/>
        </w:r>
        <w:r w:rsidR="00DB0F73">
          <w:rPr>
            <w:noProof/>
            <w:webHidden/>
          </w:rPr>
          <w:instrText xml:space="preserve"> PAGEREF _Toc399938065 \h </w:instrText>
        </w:r>
        <w:r w:rsidR="00DB0F73">
          <w:rPr>
            <w:noProof/>
            <w:webHidden/>
          </w:rPr>
        </w:r>
        <w:r w:rsidR="00DB0F73">
          <w:rPr>
            <w:noProof/>
            <w:webHidden/>
          </w:rPr>
          <w:fldChar w:fldCharType="separate"/>
        </w:r>
        <w:r w:rsidR="00924490">
          <w:rPr>
            <w:noProof/>
            <w:webHidden/>
          </w:rPr>
          <w:t>606</w:t>
        </w:r>
        <w:r w:rsidR="00DB0F73">
          <w:rPr>
            <w:noProof/>
            <w:webHidden/>
          </w:rPr>
          <w:fldChar w:fldCharType="end"/>
        </w:r>
      </w:hyperlink>
    </w:p>
    <w:p w14:paraId="56DEDBAE" w14:textId="77777777" w:rsidR="00DB0F73" w:rsidRDefault="007C7B54" w:rsidP="00DB0F73">
      <w:pPr>
        <w:pStyle w:val="TOC2"/>
        <w:rPr>
          <w:rFonts w:asciiTheme="minorHAnsi" w:eastAsiaTheme="minorEastAsia" w:hAnsiTheme="minorHAnsi"/>
          <w:noProof/>
          <w:sz w:val="22"/>
        </w:rPr>
      </w:pPr>
      <w:hyperlink w:anchor="_Toc399938066" w:history="1">
        <w:r w:rsidR="00DB0F73" w:rsidRPr="00827CAE">
          <w:rPr>
            <w:rStyle w:val="Hyperlink"/>
            <w:noProof/>
          </w:rPr>
          <w:t>kexec-tools (version 2.0.4):</w:t>
        </w:r>
        <w:r w:rsidR="00DB0F73">
          <w:rPr>
            <w:noProof/>
            <w:webHidden/>
          </w:rPr>
          <w:tab/>
        </w:r>
        <w:r w:rsidR="00DB0F73">
          <w:rPr>
            <w:noProof/>
            <w:webHidden/>
          </w:rPr>
          <w:fldChar w:fldCharType="begin"/>
        </w:r>
        <w:r w:rsidR="00DB0F73">
          <w:rPr>
            <w:noProof/>
            <w:webHidden/>
          </w:rPr>
          <w:instrText xml:space="preserve"> PAGEREF _Toc399938066 \h </w:instrText>
        </w:r>
        <w:r w:rsidR="00DB0F73">
          <w:rPr>
            <w:noProof/>
            <w:webHidden/>
          </w:rPr>
        </w:r>
        <w:r w:rsidR="00DB0F73">
          <w:rPr>
            <w:noProof/>
            <w:webHidden/>
          </w:rPr>
          <w:fldChar w:fldCharType="separate"/>
        </w:r>
        <w:r w:rsidR="00924490">
          <w:rPr>
            <w:noProof/>
            <w:webHidden/>
          </w:rPr>
          <w:t>607</w:t>
        </w:r>
        <w:r w:rsidR="00DB0F73">
          <w:rPr>
            <w:noProof/>
            <w:webHidden/>
          </w:rPr>
          <w:fldChar w:fldCharType="end"/>
        </w:r>
      </w:hyperlink>
    </w:p>
    <w:p w14:paraId="3E9E8305" w14:textId="77777777" w:rsidR="00DB0F73" w:rsidRDefault="007C7B54" w:rsidP="00DB0F73">
      <w:pPr>
        <w:pStyle w:val="TOC2"/>
        <w:rPr>
          <w:rFonts w:asciiTheme="minorHAnsi" w:eastAsiaTheme="minorEastAsia" w:hAnsiTheme="minorHAnsi"/>
          <w:noProof/>
          <w:sz w:val="22"/>
        </w:rPr>
      </w:pPr>
      <w:hyperlink w:anchor="_Toc399938067" w:history="1">
        <w:r w:rsidR="00DB0F73" w:rsidRPr="00827CAE">
          <w:rPr>
            <w:rStyle w:val="Hyperlink"/>
            <w:noProof/>
          </w:rPr>
          <w:t>keystone-92dab5f4ec536e9e1b541fa4770a683b8b42f304</w:t>
        </w:r>
        <w:r w:rsidR="00DB0F73">
          <w:rPr>
            <w:noProof/>
            <w:webHidden/>
          </w:rPr>
          <w:tab/>
        </w:r>
        <w:r w:rsidR="00DB0F73">
          <w:rPr>
            <w:noProof/>
            <w:webHidden/>
          </w:rPr>
          <w:fldChar w:fldCharType="begin"/>
        </w:r>
        <w:r w:rsidR="00DB0F73">
          <w:rPr>
            <w:noProof/>
            <w:webHidden/>
          </w:rPr>
          <w:instrText xml:space="preserve"> PAGEREF _Toc399938067 \h </w:instrText>
        </w:r>
        <w:r w:rsidR="00DB0F73">
          <w:rPr>
            <w:noProof/>
            <w:webHidden/>
          </w:rPr>
        </w:r>
        <w:r w:rsidR="00DB0F73">
          <w:rPr>
            <w:noProof/>
            <w:webHidden/>
          </w:rPr>
          <w:fldChar w:fldCharType="separate"/>
        </w:r>
        <w:r w:rsidR="00924490">
          <w:rPr>
            <w:noProof/>
            <w:webHidden/>
          </w:rPr>
          <w:t>607</w:t>
        </w:r>
        <w:r w:rsidR="00DB0F73">
          <w:rPr>
            <w:noProof/>
            <w:webHidden/>
          </w:rPr>
          <w:fldChar w:fldCharType="end"/>
        </w:r>
      </w:hyperlink>
    </w:p>
    <w:p w14:paraId="6215245E" w14:textId="77777777" w:rsidR="00DB0F73" w:rsidRDefault="007C7B54" w:rsidP="00DB0F73">
      <w:pPr>
        <w:pStyle w:val="TOC2"/>
        <w:rPr>
          <w:rFonts w:asciiTheme="minorHAnsi" w:eastAsiaTheme="minorEastAsia" w:hAnsiTheme="minorHAnsi"/>
          <w:noProof/>
          <w:sz w:val="22"/>
        </w:rPr>
      </w:pPr>
      <w:hyperlink w:anchor="_Toc399938068" w:history="1">
        <w:r w:rsidR="00DB0F73" w:rsidRPr="00827CAE">
          <w:rPr>
            <w:rStyle w:val="Hyperlink"/>
            <w:noProof/>
          </w:rPr>
          <w:t>keystonemiddleware-1.1.1</w:t>
        </w:r>
        <w:r w:rsidR="00DB0F73">
          <w:rPr>
            <w:noProof/>
            <w:webHidden/>
          </w:rPr>
          <w:tab/>
        </w:r>
        <w:r w:rsidR="00DB0F73">
          <w:rPr>
            <w:noProof/>
            <w:webHidden/>
          </w:rPr>
          <w:fldChar w:fldCharType="begin"/>
        </w:r>
        <w:r w:rsidR="00DB0F73">
          <w:rPr>
            <w:noProof/>
            <w:webHidden/>
          </w:rPr>
          <w:instrText xml:space="preserve"> PAGEREF _Toc399938068 \h </w:instrText>
        </w:r>
        <w:r w:rsidR="00DB0F73">
          <w:rPr>
            <w:noProof/>
            <w:webHidden/>
          </w:rPr>
        </w:r>
        <w:r w:rsidR="00DB0F73">
          <w:rPr>
            <w:noProof/>
            <w:webHidden/>
          </w:rPr>
          <w:fldChar w:fldCharType="separate"/>
        </w:r>
        <w:r w:rsidR="00924490">
          <w:rPr>
            <w:noProof/>
            <w:webHidden/>
          </w:rPr>
          <w:t>607</w:t>
        </w:r>
        <w:r w:rsidR="00DB0F73">
          <w:rPr>
            <w:noProof/>
            <w:webHidden/>
          </w:rPr>
          <w:fldChar w:fldCharType="end"/>
        </w:r>
      </w:hyperlink>
    </w:p>
    <w:p w14:paraId="602103E9" w14:textId="77777777" w:rsidR="00DB0F73" w:rsidRDefault="007C7B54" w:rsidP="00DB0F73">
      <w:pPr>
        <w:pStyle w:val="TOC2"/>
        <w:rPr>
          <w:rFonts w:asciiTheme="minorHAnsi" w:eastAsiaTheme="minorEastAsia" w:hAnsiTheme="minorHAnsi"/>
          <w:noProof/>
          <w:sz w:val="22"/>
        </w:rPr>
      </w:pPr>
      <w:hyperlink w:anchor="_Toc399938069" w:history="1">
        <w:r w:rsidR="00DB0F73" w:rsidRPr="00827CAE">
          <w:rPr>
            <w:rStyle w:val="Hyperlink"/>
            <w:noProof/>
          </w:rPr>
          <w:t>keyutils (version 1.5.9):</w:t>
        </w:r>
        <w:r w:rsidR="00DB0F73">
          <w:rPr>
            <w:noProof/>
            <w:webHidden/>
          </w:rPr>
          <w:tab/>
        </w:r>
        <w:r w:rsidR="00DB0F73">
          <w:rPr>
            <w:noProof/>
            <w:webHidden/>
          </w:rPr>
          <w:fldChar w:fldCharType="begin"/>
        </w:r>
        <w:r w:rsidR="00DB0F73">
          <w:rPr>
            <w:noProof/>
            <w:webHidden/>
          </w:rPr>
          <w:instrText xml:space="preserve"> PAGEREF _Toc399938069 \h </w:instrText>
        </w:r>
        <w:r w:rsidR="00DB0F73">
          <w:rPr>
            <w:noProof/>
            <w:webHidden/>
          </w:rPr>
        </w:r>
        <w:r w:rsidR="00DB0F73">
          <w:rPr>
            <w:noProof/>
            <w:webHidden/>
          </w:rPr>
          <w:fldChar w:fldCharType="separate"/>
        </w:r>
        <w:r w:rsidR="00924490">
          <w:rPr>
            <w:noProof/>
            <w:webHidden/>
          </w:rPr>
          <w:t>608</w:t>
        </w:r>
        <w:r w:rsidR="00DB0F73">
          <w:rPr>
            <w:noProof/>
            <w:webHidden/>
          </w:rPr>
          <w:fldChar w:fldCharType="end"/>
        </w:r>
      </w:hyperlink>
    </w:p>
    <w:p w14:paraId="6D9FF2B5" w14:textId="77777777" w:rsidR="00DB0F73" w:rsidRDefault="007C7B54" w:rsidP="00DB0F73">
      <w:pPr>
        <w:pStyle w:val="TOC2"/>
        <w:rPr>
          <w:rFonts w:asciiTheme="minorHAnsi" w:eastAsiaTheme="minorEastAsia" w:hAnsiTheme="minorHAnsi"/>
          <w:noProof/>
          <w:sz w:val="22"/>
        </w:rPr>
      </w:pPr>
      <w:hyperlink w:anchor="_Toc399938070" w:history="1">
        <w:r w:rsidR="00DB0F73" w:rsidRPr="00827CAE">
          <w:rPr>
            <w:rStyle w:val="Hyperlink"/>
            <w:noProof/>
          </w:rPr>
          <w:t>kibana (version 3.1.0):</w:t>
        </w:r>
        <w:r w:rsidR="00DB0F73">
          <w:rPr>
            <w:noProof/>
            <w:webHidden/>
          </w:rPr>
          <w:tab/>
        </w:r>
        <w:r w:rsidR="00DB0F73">
          <w:rPr>
            <w:noProof/>
            <w:webHidden/>
          </w:rPr>
          <w:fldChar w:fldCharType="begin"/>
        </w:r>
        <w:r w:rsidR="00DB0F73">
          <w:rPr>
            <w:noProof/>
            <w:webHidden/>
          </w:rPr>
          <w:instrText xml:space="preserve"> PAGEREF _Toc399938070 \h </w:instrText>
        </w:r>
        <w:r w:rsidR="00DB0F73">
          <w:rPr>
            <w:noProof/>
            <w:webHidden/>
          </w:rPr>
        </w:r>
        <w:r w:rsidR="00DB0F73">
          <w:rPr>
            <w:noProof/>
            <w:webHidden/>
          </w:rPr>
          <w:fldChar w:fldCharType="separate"/>
        </w:r>
        <w:r w:rsidR="00924490">
          <w:rPr>
            <w:noProof/>
            <w:webHidden/>
          </w:rPr>
          <w:t>608</w:t>
        </w:r>
        <w:r w:rsidR="00DB0F73">
          <w:rPr>
            <w:noProof/>
            <w:webHidden/>
          </w:rPr>
          <w:fldChar w:fldCharType="end"/>
        </w:r>
      </w:hyperlink>
    </w:p>
    <w:p w14:paraId="2C2F0DA1" w14:textId="77777777" w:rsidR="00DB0F73" w:rsidRDefault="007C7B54" w:rsidP="00DB0F73">
      <w:pPr>
        <w:pStyle w:val="TOC2"/>
        <w:rPr>
          <w:rFonts w:asciiTheme="minorHAnsi" w:eastAsiaTheme="minorEastAsia" w:hAnsiTheme="minorHAnsi"/>
          <w:noProof/>
          <w:sz w:val="22"/>
        </w:rPr>
      </w:pPr>
      <w:hyperlink w:anchor="_Toc399938071" w:history="1">
        <w:r w:rsidR="00DB0F73" w:rsidRPr="00827CAE">
          <w:rPr>
            <w:rStyle w:val="Hyperlink"/>
            <w:noProof/>
          </w:rPr>
          <w:t>klibc (version 2.0.3):</w:t>
        </w:r>
        <w:r w:rsidR="00DB0F73">
          <w:rPr>
            <w:noProof/>
            <w:webHidden/>
          </w:rPr>
          <w:tab/>
        </w:r>
        <w:r w:rsidR="00DB0F73">
          <w:rPr>
            <w:noProof/>
            <w:webHidden/>
          </w:rPr>
          <w:fldChar w:fldCharType="begin"/>
        </w:r>
        <w:r w:rsidR="00DB0F73">
          <w:rPr>
            <w:noProof/>
            <w:webHidden/>
          </w:rPr>
          <w:instrText xml:space="preserve"> PAGEREF _Toc399938071 \h </w:instrText>
        </w:r>
        <w:r w:rsidR="00DB0F73">
          <w:rPr>
            <w:noProof/>
            <w:webHidden/>
          </w:rPr>
        </w:r>
        <w:r w:rsidR="00DB0F73">
          <w:rPr>
            <w:noProof/>
            <w:webHidden/>
          </w:rPr>
          <w:fldChar w:fldCharType="separate"/>
        </w:r>
        <w:r w:rsidR="00924490">
          <w:rPr>
            <w:noProof/>
            <w:webHidden/>
          </w:rPr>
          <w:t>608</w:t>
        </w:r>
        <w:r w:rsidR="00DB0F73">
          <w:rPr>
            <w:noProof/>
            <w:webHidden/>
          </w:rPr>
          <w:fldChar w:fldCharType="end"/>
        </w:r>
      </w:hyperlink>
    </w:p>
    <w:p w14:paraId="242AA757" w14:textId="77777777" w:rsidR="00DB0F73" w:rsidRDefault="007C7B54" w:rsidP="00DB0F73">
      <w:pPr>
        <w:pStyle w:val="TOC2"/>
        <w:rPr>
          <w:rFonts w:asciiTheme="minorHAnsi" w:eastAsiaTheme="minorEastAsia" w:hAnsiTheme="minorHAnsi"/>
          <w:noProof/>
          <w:sz w:val="22"/>
        </w:rPr>
      </w:pPr>
      <w:hyperlink w:anchor="_Toc399938072" w:history="1">
        <w:r w:rsidR="00DB0F73" w:rsidRPr="00827CAE">
          <w:rPr>
            <w:rStyle w:val="Hyperlink"/>
            <w:noProof/>
          </w:rPr>
          <w:t>kmod (version 18):</w:t>
        </w:r>
        <w:r w:rsidR="00DB0F73">
          <w:rPr>
            <w:noProof/>
            <w:webHidden/>
          </w:rPr>
          <w:tab/>
        </w:r>
        <w:r w:rsidR="00DB0F73">
          <w:rPr>
            <w:noProof/>
            <w:webHidden/>
          </w:rPr>
          <w:fldChar w:fldCharType="begin"/>
        </w:r>
        <w:r w:rsidR="00DB0F73">
          <w:rPr>
            <w:noProof/>
            <w:webHidden/>
          </w:rPr>
          <w:instrText xml:space="preserve"> PAGEREF _Toc399938072 \h </w:instrText>
        </w:r>
        <w:r w:rsidR="00DB0F73">
          <w:rPr>
            <w:noProof/>
            <w:webHidden/>
          </w:rPr>
        </w:r>
        <w:r w:rsidR="00DB0F73">
          <w:rPr>
            <w:noProof/>
            <w:webHidden/>
          </w:rPr>
          <w:fldChar w:fldCharType="separate"/>
        </w:r>
        <w:r w:rsidR="00924490">
          <w:rPr>
            <w:noProof/>
            <w:webHidden/>
          </w:rPr>
          <w:t>611</w:t>
        </w:r>
        <w:r w:rsidR="00DB0F73">
          <w:rPr>
            <w:noProof/>
            <w:webHidden/>
          </w:rPr>
          <w:fldChar w:fldCharType="end"/>
        </w:r>
      </w:hyperlink>
    </w:p>
    <w:p w14:paraId="136283E2" w14:textId="77777777" w:rsidR="00DB0F73" w:rsidRDefault="007C7B54" w:rsidP="00DB0F73">
      <w:pPr>
        <w:pStyle w:val="TOC2"/>
        <w:rPr>
          <w:rFonts w:asciiTheme="minorHAnsi" w:eastAsiaTheme="minorEastAsia" w:hAnsiTheme="minorHAnsi"/>
          <w:noProof/>
          <w:sz w:val="22"/>
        </w:rPr>
      </w:pPr>
      <w:hyperlink w:anchor="_Toc399938073" w:history="1">
        <w:r w:rsidR="00DB0F73" w:rsidRPr="00827CAE">
          <w:rPr>
            <w:rStyle w:val="Hyperlink"/>
            <w:noProof/>
          </w:rPr>
          <w:t>kombu-3.0.21</w:t>
        </w:r>
        <w:r w:rsidR="00DB0F73">
          <w:rPr>
            <w:noProof/>
            <w:webHidden/>
          </w:rPr>
          <w:tab/>
        </w:r>
        <w:r w:rsidR="00DB0F73">
          <w:rPr>
            <w:noProof/>
            <w:webHidden/>
          </w:rPr>
          <w:fldChar w:fldCharType="begin"/>
        </w:r>
        <w:r w:rsidR="00DB0F73">
          <w:rPr>
            <w:noProof/>
            <w:webHidden/>
          </w:rPr>
          <w:instrText xml:space="preserve"> PAGEREF _Toc399938073 \h </w:instrText>
        </w:r>
        <w:r w:rsidR="00DB0F73">
          <w:rPr>
            <w:noProof/>
            <w:webHidden/>
          </w:rPr>
        </w:r>
        <w:r w:rsidR="00DB0F73">
          <w:rPr>
            <w:noProof/>
            <w:webHidden/>
          </w:rPr>
          <w:fldChar w:fldCharType="separate"/>
        </w:r>
        <w:r w:rsidR="00924490">
          <w:rPr>
            <w:noProof/>
            <w:webHidden/>
          </w:rPr>
          <w:t>611</w:t>
        </w:r>
        <w:r w:rsidR="00DB0F73">
          <w:rPr>
            <w:noProof/>
            <w:webHidden/>
          </w:rPr>
          <w:fldChar w:fldCharType="end"/>
        </w:r>
      </w:hyperlink>
    </w:p>
    <w:p w14:paraId="456A2F52" w14:textId="77777777" w:rsidR="00DB0F73" w:rsidRDefault="007C7B54" w:rsidP="00DB0F73">
      <w:pPr>
        <w:pStyle w:val="TOC2"/>
        <w:rPr>
          <w:rFonts w:asciiTheme="minorHAnsi" w:eastAsiaTheme="minorEastAsia" w:hAnsiTheme="minorHAnsi"/>
          <w:noProof/>
          <w:sz w:val="22"/>
        </w:rPr>
      </w:pPr>
      <w:hyperlink w:anchor="_Toc399938074" w:history="1">
        <w:r w:rsidR="00DB0F73" w:rsidRPr="00827CAE">
          <w:rPr>
            <w:rStyle w:val="Hyperlink"/>
            <w:noProof/>
          </w:rPr>
          <w:t>krb5 (version 1.12.1+dfsg):</w:t>
        </w:r>
        <w:r w:rsidR="00DB0F73">
          <w:rPr>
            <w:noProof/>
            <w:webHidden/>
          </w:rPr>
          <w:tab/>
        </w:r>
        <w:r w:rsidR="00DB0F73">
          <w:rPr>
            <w:noProof/>
            <w:webHidden/>
          </w:rPr>
          <w:fldChar w:fldCharType="begin"/>
        </w:r>
        <w:r w:rsidR="00DB0F73">
          <w:rPr>
            <w:noProof/>
            <w:webHidden/>
          </w:rPr>
          <w:instrText xml:space="preserve"> PAGEREF _Toc399938074 \h </w:instrText>
        </w:r>
        <w:r w:rsidR="00DB0F73">
          <w:rPr>
            <w:noProof/>
            <w:webHidden/>
          </w:rPr>
        </w:r>
        <w:r w:rsidR="00DB0F73">
          <w:rPr>
            <w:noProof/>
            <w:webHidden/>
          </w:rPr>
          <w:fldChar w:fldCharType="separate"/>
        </w:r>
        <w:r w:rsidR="00924490">
          <w:rPr>
            <w:noProof/>
            <w:webHidden/>
          </w:rPr>
          <w:t>611</w:t>
        </w:r>
        <w:r w:rsidR="00DB0F73">
          <w:rPr>
            <w:noProof/>
            <w:webHidden/>
          </w:rPr>
          <w:fldChar w:fldCharType="end"/>
        </w:r>
      </w:hyperlink>
    </w:p>
    <w:p w14:paraId="15A63BCD" w14:textId="77777777" w:rsidR="00DB0F73" w:rsidRDefault="007C7B54" w:rsidP="00DB0F73">
      <w:pPr>
        <w:pStyle w:val="TOC2"/>
        <w:rPr>
          <w:rFonts w:asciiTheme="minorHAnsi" w:eastAsiaTheme="minorEastAsia" w:hAnsiTheme="minorHAnsi"/>
          <w:noProof/>
          <w:sz w:val="22"/>
        </w:rPr>
      </w:pPr>
      <w:hyperlink w:anchor="_Toc399938075" w:history="1">
        <w:r w:rsidR="00DB0F73" w:rsidRPr="00827CAE">
          <w:rPr>
            <w:rStyle w:val="Hyperlink"/>
            <w:noProof/>
          </w:rPr>
          <w:t>lapack (version 3.5.0):</w:t>
        </w:r>
        <w:r w:rsidR="00DB0F73">
          <w:rPr>
            <w:noProof/>
            <w:webHidden/>
          </w:rPr>
          <w:tab/>
        </w:r>
        <w:r w:rsidR="00DB0F73">
          <w:rPr>
            <w:noProof/>
            <w:webHidden/>
          </w:rPr>
          <w:fldChar w:fldCharType="begin"/>
        </w:r>
        <w:r w:rsidR="00DB0F73">
          <w:rPr>
            <w:noProof/>
            <w:webHidden/>
          </w:rPr>
          <w:instrText xml:space="preserve"> PAGEREF _Toc399938075 \h </w:instrText>
        </w:r>
        <w:r w:rsidR="00DB0F73">
          <w:rPr>
            <w:noProof/>
            <w:webHidden/>
          </w:rPr>
        </w:r>
        <w:r w:rsidR="00DB0F73">
          <w:rPr>
            <w:noProof/>
            <w:webHidden/>
          </w:rPr>
          <w:fldChar w:fldCharType="separate"/>
        </w:r>
        <w:r w:rsidR="00924490">
          <w:rPr>
            <w:noProof/>
            <w:webHidden/>
          </w:rPr>
          <w:t>644</w:t>
        </w:r>
        <w:r w:rsidR="00DB0F73">
          <w:rPr>
            <w:noProof/>
            <w:webHidden/>
          </w:rPr>
          <w:fldChar w:fldCharType="end"/>
        </w:r>
      </w:hyperlink>
    </w:p>
    <w:p w14:paraId="2550E73D" w14:textId="77777777" w:rsidR="00DB0F73" w:rsidRDefault="007C7B54" w:rsidP="00DB0F73">
      <w:pPr>
        <w:pStyle w:val="TOC2"/>
        <w:rPr>
          <w:rFonts w:asciiTheme="minorHAnsi" w:eastAsiaTheme="minorEastAsia" w:hAnsiTheme="minorHAnsi"/>
          <w:noProof/>
          <w:sz w:val="22"/>
        </w:rPr>
      </w:pPr>
      <w:hyperlink w:anchor="_Toc399938076" w:history="1">
        <w:r w:rsidR="00DB0F73" w:rsidRPr="00827CAE">
          <w:rPr>
            <w:rStyle w:val="Hyperlink"/>
            <w:noProof/>
          </w:rPr>
          <w:t>laptop-detect (version 0.13.7):</w:t>
        </w:r>
        <w:r w:rsidR="00DB0F73">
          <w:rPr>
            <w:noProof/>
            <w:webHidden/>
          </w:rPr>
          <w:tab/>
        </w:r>
        <w:r w:rsidR="00DB0F73">
          <w:rPr>
            <w:noProof/>
            <w:webHidden/>
          </w:rPr>
          <w:fldChar w:fldCharType="begin"/>
        </w:r>
        <w:r w:rsidR="00DB0F73">
          <w:rPr>
            <w:noProof/>
            <w:webHidden/>
          </w:rPr>
          <w:instrText xml:space="preserve"> PAGEREF _Toc399938076 \h </w:instrText>
        </w:r>
        <w:r w:rsidR="00DB0F73">
          <w:rPr>
            <w:noProof/>
            <w:webHidden/>
          </w:rPr>
        </w:r>
        <w:r w:rsidR="00DB0F73">
          <w:rPr>
            <w:noProof/>
            <w:webHidden/>
          </w:rPr>
          <w:fldChar w:fldCharType="separate"/>
        </w:r>
        <w:r w:rsidR="00924490">
          <w:rPr>
            <w:noProof/>
            <w:webHidden/>
          </w:rPr>
          <w:t>646</w:t>
        </w:r>
        <w:r w:rsidR="00DB0F73">
          <w:rPr>
            <w:noProof/>
            <w:webHidden/>
          </w:rPr>
          <w:fldChar w:fldCharType="end"/>
        </w:r>
      </w:hyperlink>
    </w:p>
    <w:p w14:paraId="2BC3D8BE" w14:textId="77777777" w:rsidR="00DB0F73" w:rsidRDefault="007C7B54" w:rsidP="00DB0F73">
      <w:pPr>
        <w:pStyle w:val="TOC2"/>
        <w:rPr>
          <w:rFonts w:asciiTheme="minorHAnsi" w:eastAsiaTheme="minorEastAsia" w:hAnsiTheme="minorHAnsi"/>
          <w:noProof/>
          <w:sz w:val="22"/>
        </w:rPr>
      </w:pPr>
      <w:hyperlink w:anchor="_Toc399938077" w:history="1">
        <w:r w:rsidR="00DB0F73" w:rsidRPr="00827CAE">
          <w:rPr>
            <w:rStyle w:val="Hyperlink"/>
            <w:noProof/>
          </w:rPr>
          <w:t>latexonly</w:t>
        </w:r>
        <w:r w:rsidR="00DB0F73">
          <w:rPr>
            <w:noProof/>
            <w:webHidden/>
          </w:rPr>
          <w:tab/>
        </w:r>
        <w:r w:rsidR="00DB0F73">
          <w:rPr>
            <w:noProof/>
            <w:webHidden/>
          </w:rPr>
          <w:fldChar w:fldCharType="begin"/>
        </w:r>
        <w:r w:rsidR="00DB0F73">
          <w:rPr>
            <w:noProof/>
            <w:webHidden/>
          </w:rPr>
          <w:instrText xml:space="preserve"> PAGEREF _Toc399938077 \h </w:instrText>
        </w:r>
        <w:r w:rsidR="00DB0F73">
          <w:rPr>
            <w:noProof/>
            <w:webHidden/>
          </w:rPr>
        </w:r>
        <w:r w:rsidR="00DB0F73">
          <w:rPr>
            <w:noProof/>
            <w:webHidden/>
          </w:rPr>
          <w:fldChar w:fldCharType="separate"/>
        </w:r>
        <w:r w:rsidR="00924490">
          <w:rPr>
            <w:noProof/>
            <w:webHidden/>
          </w:rPr>
          <w:t>646</w:t>
        </w:r>
        <w:r w:rsidR="00DB0F73">
          <w:rPr>
            <w:noProof/>
            <w:webHidden/>
          </w:rPr>
          <w:fldChar w:fldCharType="end"/>
        </w:r>
      </w:hyperlink>
    </w:p>
    <w:p w14:paraId="135EB2BD" w14:textId="77777777" w:rsidR="00DB0F73" w:rsidRDefault="007C7B54" w:rsidP="00DB0F73">
      <w:pPr>
        <w:pStyle w:val="TOC2"/>
        <w:rPr>
          <w:rFonts w:asciiTheme="minorHAnsi" w:eastAsiaTheme="minorEastAsia" w:hAnsiTheme="minorHAnsi"/>
          <w:noProof/>
          <w:sz w:val="22"/>
        </w:rPr>
      </w:pPr>
      <w:hyperlink w:anchor="_Toc399938078" w:history="1">
        <w:r w:rsidR="00DB0F73" w:rsidRPr="00827CAE">
          <w:rPr>
            <w:rStyle w:val="Hyperlink"/>
            <w:noProof/>
          </w:rPr>
          <w:t>lcms2 (version 2.6):</w:t>
        </w:r>
        <w:r w:rsidR="00DB0F73">
          <w:rPr>
            <w:noProof/>
            <w:webHidden/>
          </w:rPr>
          <w:tab/>
        </w:r>
        <w:r w:rsidR="00DB0F73">
          <w:rPr>
            <w:noProof/>
            <w:webHidden/>
          </w:rPr>
          <w:fldChar w:fldCharType="begin"/>
        </w:r>
        <w:r w:rsidR="00DB0F73">
          <w:rPr>
            <w:noProof/>
            <w:webHidden/>
          </w:rPr>
          <w:instrText xml:space="preserve"> PAGEREF _Toc399938078 \h </w:instrText>
        </w:r>
        <w:r w:rsidR="00DB0F73">
          <w:rPr>
            <w:noProof/>
            <w:webHidden/>
          </w:rPr>
        </w:r>
        <w:r w:rsidR="00DB0F73">
          <w:rPr>
            <w:noProof/>
            <w:webHidden/>
          </w:rPr>
          <w:fldChar w:fldCharType="separate"/>
        </w:r>
        <w:r w:rsidR="00924490">
          <w:rPr>
            <w:noProof/>
            <w:webHidden/>
          </w:rPr>
          <w:t>647</w:t>
        </w:r>
        <w:r w:rsidR="00DB0F73">
          <w:rPr>
            <w:noProof/>
            <w:webHidden/>
          </w:rPr>
          <w:fldChar w:fldCharType="end"/>
        </w:r>
      </w:hyperlink>
    </w:p>
    <w:p w14:paraId="32FBBB9A" w14:textId="77777777" w:rsidR="00DB0F73" w:rsidRDefault="007C7B54" w:rsidP="00DB0F73">
      <w:pPr>
        <w:pStyle w:val="TOC2"/>
        <w:rPr>
          <w:rFonts w:asciiTheme="minorHAnsi" w:eastAsiaTheme="minorEastAsia" w:hAnsiTheme="minorHAnsi"/>
          <w:noProof/>
          <w:sz w:val="22"/>
        </w:rPr>
      </w:pPr>
      <w:hyperlink w:anchor="_Toc399938079" w:history="1">
        <w:r w:rsidR="00DB0F73" w:rsidRPr="00827CAE">
          <w:rPr>
            <w:rStyle w:val="Hyperlink"/>
            <w:noProof/>
          </w:rPr>
          <w:t>ldappool-1.0</w:t>
        </w:r>
        <w:r w:rsidR="00DB0F73">
          <w:rPr>
            <w:noProof/>
            <w:webHidden/>
          </w:rPr>
          <w:tab/>
        </w:r>
        <w:r w:rsidR="00DB0F73">
          <w:rPr>
            <w:noProof/>
            <w:webHidden/>
          </w:rPr>
          <w:fldChar w:fldCharType="begin"/>
        </w:r>
        <w:r w:rsidR="00DB0F73">
          <w:rPr>
            <w:noProof/>
            <w:webHidden/>
          </w:rPr>
          <w:instrText xml:space="preserve"> PAGEREF _Toc399938079 \h </w:instrText>
        </w:r>
        <w:r w:rsidR="00DB0F73">
          <w:rPr>
            <w:noProof/>
            <w:webHidden/>
          </w:rPr>
        </w:r>
        <w:r w:rsidR="00DB0F73">
          <w:rPr>
            <w:noProof/>
            <w:webHidden/>
          </w:rPr>
          <w:fldChar w:fldCharType="separate"/>
        </w:r>
        <w:r w:rsidR="00924490">
          <w:rPr>
            <w:noProof/>
            <w:webHidden/>
          </w:rPr>
          <w:t>648</w:t>
        </w:r>
        <w:r w:rsidR="00DB0F73">
          <w:rPr>
            <w:noProof/>
            <w:webHidden/>
          </w:rPr>
          <w:fldChar w:fldCharType="end"/>
        </w:r>
      </w:hyperlink>
    </w:p>
    <w:p w14:paraId="7E58CC99" w14:textId="77777777" w:rsidR="00DB0F73" w:rsidRDefault="007C7B54" w:rsidP="00DB0F73">
      <w:pPr>
        <w:pStyle w:val="TOC2"/>
        <w:rPr>
          <w:rFonts w:asciiTheme="minorHAnsi" w:eastAsiaTheme="minorEastAsia" w:hAnsiTheme="minorHAnsi"/>
          <w:noProof/>
          <w:sz w:val="22"/>
        </w:rPr>
      </w:pPr>
      <w:hyperlink w:anchor="_Toc399938080" w:history="1">
        <w:r w:rsidR="00DB0F73" w:rsidRPr="00827CAE">
          <w:rPr>
            <w:rStyle w:val="Hyperlink"/>
            <w:noProof/>
          </w:rPr>
          <w:t>ldb (version 1.1.17):</w:t>
        </w:r>
        <w:r w:rsidR="00DB0F73">
          <w:rPr>
            <w:noProof/>
            <w:webHidden/>
          </w:rPr>
          <w:tab/>
        </w:r>
        <w:r w:rsidR="00DB0F73">
          <w:rPr>
            <w:noProof/>
            <w:webHidden/>
          </w:rPr>
          <w:fldChar w:fldCharType="begin"/>
        </w:r>
        <w:r w:rsidR="00DB0F73">
          <w:rPr>
            <w:noProof/>
            <w:webHidden/>
          </w:rPr>
          <w:instrText xml:space="preserve"> PAGEREF _Toc399938080 \h </w:instrText>
        </w:r>
        <w:r w:rsidR="00DB0F73">
          <w:rPr>
            <w:noProof/>
            <w:webHidden/>
          </w:rPr>
        </w:r>
        <w:r w:rsidR="00DB0F73">
          <w:rPr>
            <w:noProof/>
            <w:webHidden/>
          </w:rPr>
          <w:fldChar w:fldCharType="separate"/>
        </w:r>
        <w:r w:rsidR="00924490">
          <w:rPr>
            <w:noProof/>
            <w:webHidden/>
          </w:rPr>
          <w:t>648</w:t>
        </w:r>
        <w:r w:rsidR="00DB0F73">
          <w:rPr>
            <w:noProof/>
            <w:webHidden/>
          </w:rPr>
          <w:fldChar w:fldCharType="end"/>
        </w:r>
      </w:hyperlink>
    </w:p>
    <w:p w14:paraId="2FADF8A1" w14:textId="77777777" w:rsidR="00DB0F73" w:rsidRDefault="007C7B54" w:rsidP="00DB0F73">
      <w:pPr>
        <w:pStyle w:val="TOC2"/>
        <w:rPr>
          <w:rFonts w:asciiTheme="minorHAnsi" w:eastAsiaTheme="minorEastAsia" w:hAnsiTheme="minorHAnsi"/>
          <w:noProof/>
          <w:sz w:val="22"/>
        </w:rPr>
      </w:pPr>
      <w:hyperlink w:anchor="_Toc399938081" w:history="1">
        <w:r w:rsidR="00DB0F73" w:rsidRPr="00827CAE">
          <w:rPr>
            <w:rStyle w:val="Hyperlink"/>
            <w:noProof/>
          </w:rPr>
          <w:t>less (version 458):</w:t>
        </w:r>
        <w:r w:rsidR="00DB0F73">
          <w:rPr>
            <w:noProof/>
            <w:webHidden/>
          </w:rPr>
          <w:tab/>
        </w:r>
        <w:r w:rsidR="00DB0F73">
          <w:rPr>
            <w:noProof/>
            <w:webHidden/>
          </w:rPr>
          <w:fldChar w:fldCharType="begin"/>
        </w:r>
        <w:r w:rsidR="00DB0F73">
          <w:rPr>
            <w:noProof/>
            <w:webHidden/>
          </w:rPr>
          <w:instrText xml:space="preserve"> PAGEREF _Toc399938081 \h </w:instrText>
        </w:r>
        <w:r w:rsidR="00DB0F73">
          <w:rPr>
            <w:noProof/>
            <w:webHidden/>
          </w:rPr>
        </w:r>
        <w:r w:rsidR="00DB0F73">
          <w:rPr>
            <w:noProof/>
            <w:webHidden/>
          </w:rPr>
          <w:fldChar w:fldCharType="separate"/>
        </w:r>
        <w:r w:rsidR="00924490">
          <w:rPr>
            <w:noProof/>
            <w:webHidden/>
          </w:rPr>
          <w:t>651</w:t>
        </w:r>
        <w:r w:rsidR="00DB0F73">
          <w:rPr>
            <w:noProof/>
            <w:webHidden/>
          </w:rPr>
          <w:fldChar w:fldCharType="end"/>
        </w:r>
      </w:hyperlink>
    </w:p>
    <w:p w14:paraId="4027F375" w14:textId="77777777" w:rsidR="00DB0F73" w:rsidRDefault="007C7B54" w:rsidP="00DB0F73">
      <w:pPr>
        <w:pStyle w:val="TOC2"/>
        <w:rPr>
          <w:rFonts w:asciiTheme="minorHAnsi" w:eastAsiaTheme="minorEastAsia" w:hAnsiTheme="minorHAnsi"/>
          <w:noProof/>
          <w:sz w:val="22"/>
        </w:rPr>
      </w:pPr>
      <w:hyperlink w:anchor="_Toc399938082" w:history="1">
        <w:r w:rsidR="00DB0F73" w:rsidRPr="00827CAE">
          <w:rPr>
            <w:rStyle w:val="Hyperlink"/>
            <w:noProof/>
          </w:rPr>
          <w:t>libaio (version 0.3.109):</w:t>
        </w:r>
        <w:r w:rsidR="00DB0F73">
          <w:rPr>
            <w:noProof/>
            <w:webHidden/>
          </w:rPr>
          <w:tab/>
        </w:r>
        <w:r w:rsidR="00DB0F73">
          <w:rPr>
            <w:noProof/>
            <w:webHidden/>
          </w:rPr>
          <w:fldChar w:fldCharType="begin"/>
        </w:r>
        <w:r w:rsidR="00DB0F73">
          <w:rPr>
            <w:noProof/>
            <w:webHidden/>
          </w:rPr>
          <w:instrText xml:space="preserve"> PAGEREF _Toc399938082 \h </w:instrText>
        </w:r>
        <w:r w:rsidR="00DB0F73">
          <w:rPr>
            <w:noProof/>
            <w:webHidden/>
          </w:rPr>
        </w:r>
        <w:r w:rsidR="00DB0F73">
          <w:rPr>
            <w:noProof/>
            <w:webHidden/>
          </w:rPr>
          <w:fldChar w:fldCharType="separate"/>
        </w:r>
        <w:r w:rsidR="00924490">
          <w:rPr>
            <w:noProof/>
            <w:webHidden/>
          </w:rPr>
          <w:t>652</w:t>
        </w:r>
        <w:r w:rsidR="00DB0F73">
          <w:rPr>
            <w:noProof/>
            <w:webHidden/>
          </w:rPr>
          <w:fldChar w:fldCharType="end"/>
        </w:r>
      </w:hyperlink>
    </w:p>
    <w:p w14:paraId="57B3A778" w14:textId="77777777" w:rsidR="00DB0F73" w:rsidRDefault="007C7B54" w:rsidP="00DB0F73">
      <w:pPr>
        <w:pStyle w:val="TOC2"/>
        <w:rPr>
          <w:rFonts w:asciiTheme="minorHAnsi" w:eastAsiaTheme="minorEastAsia" w:hAnsiTheme="minorHAnsi"/>
          <w:noProof/>
          <w:sz w:val="22"/>
        </w:rPr>
      </w:pPr>
      <w:hyperlink w:anchor="_Toc399938083" w:history="1">
        <w:r w:rsidR="00DB0F73" w:rsidRPr="00827CAE">
          <w:rPr>
            <w:rStyle w:val="Hyperlink"/>
            <w:noProof/>
          </w:rPr>
          <w:t>libalgorithm-diff-perl (version 1.19.02):</w:t>
        </w:r>
        <w:r w:rsidR="00DB0F73">
          <w:rPr>
            <w:noProof/>
            <w:webHidden/>
          </w:rPr>
          <w:tab/>
        </w:r>
        <w:r w:rsidR="00DB0F73">
          <w:rPr>
            <w:noProof/>
            <w:webHidden/>
          </w:rPr>
          <w:fldChar w:fldCharType="begin"/>
        </w:r>
        <w:r w:rsidR="00DB0F73">
          <w:rPr>
            <w:noProof/>
            <w:webHidden/>
          </w:rPr>
          <w:instrText xml:space="preserve"> PAGEREF _Toc399938083 \h </w:instrText>
        </w:r>
        <w:r w:rsidR="00DB0F73">
          <w:rPr>
            <w:noProof/>
            <w:webHidden/>
          </w:rPr>
        </w:r>
        <w:r w:rsidR="00DB0F73">
          <w:rPr>
            <w:noProof/>
            <w:webHidden/>
          </w:rPr>
          <w:fldChar w:fldCharType="separate"/>
        </w:r>
        <w:r w:rsidR="00924490">
          <w:rPr>
            <w:noProof/>
            <w:webHidden/>
          </w:rPr>
          <w:t>652</w:t>
        </w:r>
        <w:r w:rsidR="00DB0F73">
          <w:rPr>
            <w:noProof/>
            <w:webHidden/>
          </w:rPr>
          <w:fldChar w:fldCharType="end"/>
        </w:r>
      </w:hyperlink>
    </w:p>
    <w:p w14:paraId="222C89E0" w14:textId="77777777" w:rsidR="00DB0F73" w:rsidRDefault="007C7B54" w:rsidP="00DB0F73">
      <w:pPr>
        <w:pStyle w:val="TOC2"/>
        <w:rPr>
          <w:rFonts w:asciiTheme="minorHAnsi" w:eastAsiaTheme="minorEastAsia" w:hAnsiTheme="minorHAnsi"/>
          <w:noProof/>
          <w:sz w:val="22"/>
        </w:rPr>
      </w:pPr>
      <w:hyperlink w:anchor="_Toc399938084" w:history="1">
        <w:r w:rsidR="00DB0F73" w:rsidRPr="00827CAE">
          <w:rPr>
            <w:rStyle w:val="Hyperlink"/>
            <w:noProof/>
          </w:rPr>
          <w:t>libalgorithm-diff-xs-perl (version 0.04):</w:t>
        </w:r>
        <w:r w:rsidR="00DB0F73">
          <w:rPr>
            <w:noProof/>
            <w:webHidden/>
          </w:rPr>
          <w:tab/>
        </w:r>
        <w:r w:rsidR="00DB0F73">
          <w:rPr>
            <w:noProof/>
            <w:webHidden/>
          </w:rPr>
          <w:fldChar w:fldCharType="begin"/>
        </w:r>
        <w:r w:rsidR="00DB0F73">
          <w:rPr>
            <w:noProof/>
            <w:webHidden/>
          </w:rPr>
          <w:instrText xml:space="preserve"> PAGEREF _Toc399938084 \h </w:instrText>
        </w:r>
        <w:r w:rsidR="00DB0F73">
          <w:rPr>
            <w:noProof/>
            <w:webHidden/>
          </w:rPr>
        </w:r>
        <w:r w:rsidR="00DB0F73">
          <w:rPr>
            <w:noProof/>
            <w:webHidden/>
          </w:rPr>
          <w:fldChar w:fldCharType="separate"/>
        </w:r>
        <w:r w:rsidR="00924490">
          <w:rPr>
            <w:noProof/>
            <w:webHidden/>
          </w:rPr>
          <w:t>653</w:t>
        </w:r>
        <w:r w:rsidR="00DB0F73">
          <w:rPr>
            <w:noProof/>
            <w:webHidden/>
          </w:rPr>
          <w:fldChar w:fldCharType="end"/>
        </w:r>
      </w:hyperlink>
    </w:p>
    <w:p w14:paraId="21B223B4" w14:textId="77777777" w:rsidR="00DB0F73" w:rsidRDefault="007C7B54" w:rsidP="00DB0F73">
      <w:pPr>
        <w:pStyle w:val="TOC2"/>
        <w:rPr>
          <w:rFonts w:asciiTheme="minorHAnsi" w:eastAsiaTheme="minorEastAsia" w:hAnsiTheme="minorHAnsi"/>
          <w:noProof/>
          <w:sz w:val="22"/>
        </w:rPr>
      </w:pPr>
      <w:hyperlink w:anchor="_Toc399938085" w:history="1">
        <w:r w:rsidR="00DB0F73" w:rsidRPr="00827CAE">
          <w:rPr>
            <w:rStyle w:val="Hyperlink"/>
            <w:noProof/>
          </w:rPr>
          <w:t>libalgorithm-merge-perl (version 0.08):</w:t>
        </w:r>
        <w:r w:rsidR="00DB0F73">
          <w:rPr>
            <w:noProof/>
            <w:webHidden/>
          </w:rPr>
          <w:tab/>
        </w:r>
        <w:r w:rsidR="00DB0F73">
          <w:rPr>
            <w:noProof/>
            <w:webHidden/>
          </w:rPr>
          <w:fldChar w:fldCharType="begin"/>
        </w:r>
        <w:r w:rsidR="00DB0F73">
          <w:rPr>
            <w:noProof/>
            <w:webHidden/>
          </w:rPr>
          <w:instrText xml:space="preserve"> PAGEREF _Toc399938085 \h </w:instrText>
        </w:r>
        <w:r w:rsidR="00DB0F73">
          <w:rPr>
            <w:noProof/>
            <w:webHidden/>
          </w:rPr>
        </w:r>
        <w:r w:rsidR="00DB0F73">
          <w:rPr>
            <w:noProof/>
            <w:webHidden/>
          </w:rPr>
          <w:fldChar w:fldCharType="separate"/>
        </w:r>
        <w:r w:rsidR="00924490">
          <w:rPr>
            <w:noProof/>
            <w:webHidden/>
          </w:rPr>
          <w:t>654</w:t>
        </w:r>
        <w:r w:rsidR="00DB0F73">
          <w:rPr>
            <w:noProof/>
            <w:webHidden/>
          </w:rPr>
          <w:fldChar w:fldCharType="end"/>
        </w:r>
      </w:hyperlink>
    </w:p>
    <w:p w14:paraId="4A107540" w14:textId="77777777" w:rsidR="00DB0F73" w:rsidRDefault="007C7B54" w:rsidP="00DB0F73">
      <w:pPr>
        <w:pStyle w:val="TOC2"/>
        <w:rPr>
          <w:rFonts w:asciiTheme="minorHAnsi" w:eastAsiaTheme="minorEastAsia" w:hAnsiTheme="minorHAnsi"/>
          <w:noProof/>
          <w:sz w:val="22"/>
        </w:rPr>
      </w:pPr>
      <w:hyperlink w:anchor="_Toc399938086" w:history="1">
        <w:r w:rsidR="00DB0F73" w:rsidRPr="00827CAE">
          <w:rPr>
            <w:rStyle w:val="Hyperlink"/>
            <w:noProof/>
          </w:rPr>
          <w:t>libauthen-sasl-perl (version 2.1600):</w:t>
        </w:r>
        <w:r w:rsidR="00DB0F73">
          <w:rPr>
            <w:noProof/>
            <w:webHidden/>
          </w:rPr>
          <w:tab/>
        </w:r>
        <w:r w:rsidR="00DB0F73">
          <w:rPr>
            <w:noProof/>
            <w:webHidden/>
          </w:rPr>
          <w:fldChar w:fldCharType="begin"/>
        </w:r>
        <w:r w:rsidR="00DB0F73">
          <w:rPr>
            <w:noProof/>
            <w:webHidden/>
          </w:rPr>
          <w:instrText xml:space="preserve"> PAGEREF _Toc399938086 \h </w:instrText>
        </w:r>
        <w:r w:rsidR="00DB0F73">
          <w:rPr>
            <w:noProof/>
            <w:webHidden/>
          </w:rPr>
        </w:r>
        <w:r w:rsidR="00DB0F73">
          <w:rPr>
            <w:noProof/>
            <w:webHidden/>
          </w:rPr>
          <w:fldChar w:fldCharType="separate"/>
        </w:r>
        <w:r w:rsidR="00924490">
          <w:rPr>
            <w:noProof/>
            <w:webHidden/>
          </w:rPr>
          <w:t>654</w:t>
        </w:r>
        <w:r w:rsidR="00DB0F73">
          <w:rPr>
            <w:noProof/>
            <w:webHidden/>
          </w:rPr>
          <w:fldChar w:fldCharType="end"/>
        </w:r>
      </w:hyperlink>
    </w:p>
    <w:p w14:paraId="746EEF50" w14:textId="77777777" w:rsidR="00DB0F73" w:rsidRDefault="007C7B54" w:rsidP="00DB0F73">
      <w:pPr>
        <w:pStyle w:val="TOC2"/>
        <w:rPr>
          <w:rFonts w:asciiTheme="minorHAnsi" w:eastAsiaTheme="minorEastAsia" w:hAnsiTheme="minorHAnsi"/>
          <w:noProof/>
          <w:sz w:val="22"/>
        </w:rPr>
      </w:pPr>
      <w:hyperlink w:anchor="_Toc399938087" w:history="1">
        <w:r w:rsidR="00DB0F73" w:rsidRPr="00827CAE">
          <w:rPr>
            <w:rStyle w:val="Hyperlink"/>
            <w:noProof/>
          </w:rPr>
          <w:t>libbsd (version 0.7.0):</w:t>
        </w:r>
        <w:r w:rsidR="00DB0F73">
          <w:rPr>
            <w:noProof/>
            <w:webHidden/>
          </w:rPr>
          <w:tab/>
        </w:r>
        <w:r w:rsidR="00DB0F73">
          <w:rPr>
            <w:noProof/>
            <w:webHidden/>
          </w:rPr>
          <w:fldChar w:fldCharType="begin"/>
        </w:r>
        <w:r w:rsidR="00DB0F73">
          <w:rPr>
            <w:noProof/>
            <w:webHidden/>
          </w:rPr>
          <w:instrText xml:space="preserve"> PAGEREF _Toc399938087 \h </w:instrText>
        </w:r>
        <w:r w:rsidR="00DB0F73">
          <w:rPr>
            <w:noProof/>
            <w:webHidden/>
          </w:rPr>
        </w:r>
        <w:r w:rsidR="00DB0F73">
          <w:rPr>
            <w:noProof/>
            <w:webHidden/>
          </w:rPr>
          <w:fldChar w:fldCharType="separate"/>
        </w:r>
        <w:r w:rsidR="00924490">
          <w:rPr>
            <w:noProof/>
            <w:webHidden/>
          </w:rPr>
          <w:t>655</w:t>
        </w:r>
        <w:r w:rsidR="00DB0F73">
          <w:rPr>
            <w:noProof/>
            <w:webHidden/>
          </w:rPr>
          <w:fldChar w:fldCharType="end"/>
        </w:r>
      </w:hyperlink>
    </w:p>
    <w:p w14:paraId="5EDFD2D0" w14:textId="77777777" w:rsidR="00DB0F73" w:rsidRDefault="007C7B54" w:rsidP="00DB0F73">
      <w:pPr>
        <w:pStyle w:val="TOC2"/>
        <w:rPr>
          <w:rFonts w:asciiTheme="minorHAnsi" w:eastAsiaTheme="minorEastAsia" w:hAnsiTheme="minorHAnsi"/>
          <w:noProof/>
          <w:sz w:val="22"/>
        </w:rPr>
      </w:pPr>
      <w:hyperlink w:anchor="_Toc399938088" w:history="1">
        <w:r w:rsidR="00DB0F73" w:rsidRPr="00827CAE">
          <w:rPr>
            <w:rStyle w:val="Hyperlink"/>
            <w:noProof/>
          </w:rPr>
          <w:t>libcap2 (version 2.24):</w:t>
        </w:r>
        <w:r w:rsidR="00DB0F73">
          <w:rPr>
            <w:noProof/>
            <w:webHidden/>
          </w:rPr>
          <w:tab/>
        </w:r>
        <w:r w:rsidR="00DB0F73">
          <w:rPr>
            <w:noProof/>
            <w:webHidden/>
          </w:rPr>
          <w:fldChar w:fldCharType="begin"/>
        </w:r>
        <w:r w:rsidR="00DB0F73">
          <w:rPr>
            <w:noProof/>
            <w:webHidden/>
          </w:rPr>
          <w:instrText xml:space="preserve"> PAGEREF _Toc399938088 \h </w:instrText>
        </w:r>
        <w:r w:rsidR="00DB0F73">
          <w:rPr>
            <w:noProof/>
            <w:webHidden/>
          </w:rPr>
        </w:r>
        <w:r w:rsidR="00DB0F73">
          <w:rPr>
            <w:noProof/>
            <w:webHidden/>
          </w:rPr>
          <w:fldChar w:fldCharType="separate"/>
        </w:r>
        <w:r w:rsidR="00924490">
          <w:rPr>
            <w:noProof/>
            <w:webHidden/>
          </w:rPr>
          <w:t>663</w:t>
        </w:r>
        <w:r w:rsidR="00DB0F73">
          <w:rPr>
            <w:noProof/>
            <w:webHidden/>
          </w:rPr>
          <w:fldChar w:fldCharType="end"/>
        </w:r>
      </w:hyperlink>
    </w:p>
    <w:p w14:paraId="4BA74E0D" w14:textId="77777777" w:rsidR="00DB0F73" w:rsidRDefault="007C7B54" w:rsidP="00DB0F73">
      <w:pPr>
        <w:pStyle w:val="TOC2"/>
        <w:rPr>
          <w:rFonts w:asciiTheme="minorHAnsi" w:eastAsiaTheme="minorEastAsia" w:hAnsiTheme="minorHAnsi"/>
          <w:noProof/>
          <w:sz w:val="22"/>
        </w:rPr>
      </w:pPr>
      <w:hyperlink w:anchor="_Toc399938089" w:history="1">
        <w:r w:rsidR="00DB0F73" w:rsidRPr="00827CAE">
          <w:rPr>
            <w:rStyle w:val="Hyperlink"/>
            <w:noProof/>
          </w:rPr>
          <w:t>libcap-ng (version 0.7.3):</w:t>
        </w:r>
        <w:r w:rsidR="00DB0F73">
          <w:rPr>
            <w:noProof/>
            <w:webHidden/>
          </w:rPr>
          <w:tab/>
        </w:r>
        <w:r w:rsidR="00DB0F73">
          <w:rPr>
            <w:noProof/>
            <w:webHidden/>
          </w:rPr>
          <w:fldChar w:fldCharType="begin"/>
        </w:r>
        <w:r w:rsidR="00DB0F73">
          <w:rPr>
            <w:noProof/>
            <w:webHidden/>
          </w:rPr>
          <w:instrText xml:space="preserve"> PAGEREF _Toc399938089 \h </w:instrText>
        </w:r>
        <w:r w:rsidR="00DB0F73">
          <w:rPr>
            <w:noProof/>
            <w:webHidden/>
          </w:rPr>
        </w:r>
        <w:r w:rsidR="00DB0F73">
          <w:rPr>
            <w:noProof/>
            <w:webHidden/>
          </w:rPr>
          <w:fldChar w:fldCharType="separate"/>
        </w:r>
        <w:r w:rsidR="00924490">
          <w:rPr>
            <w:noProof/>
            <w:webHidden/>
          </w:rPr>
          <w:t>672</w:t>
        </w:r>
        <w:r w:rsidR="00DB0F73">
          <w:rPr>
            <w:noProof/>
            <w:webHidden/>
          </w:rPr>
          <w:fldChar w:fldCharType="end"/>
        </w:r>
      </w:hyperlink>
    </w:p>
    <w:p w14:paraId="6C6A366A" w14:textId="77777777" w:rsidR="00DB0F73" w:rsidRDefault="007C7B54" w:rsidP="00DB0F73">
      <w:pPr>
        <w:pStyle w:val="TOC2"/>
        <w:rPr>
          <w:rFonts w:asciiTheme="minorHAnsi" w:eastAsiaTheme="minorEastAsia" w:hAnsiTheme="minorHAnsi"/>
          <w:noProof/>
          <w:sz w:val="22"/>
        </w:rPr>
      </w:pPr>
      <w:hyperlink w:anchor="_Toc399938090" w:history="1">
        <w:r w:rsidR="00DB0F73" w:rsidRPr="00827CAE">
          <w:rPr>
            <w:rStyle w:val="Hyperlink"/>
            <w:noProof/>
          </w:rPr>
          <w:t>libclass-factory-util-perl (version 1.7):</w:t>
        </w:r>
        <w:r w:rsidR="00DB0F73">
          <w:rPr>
            <w:noProof/>
            <w:webHidden/>
          </w:rPr>
          <w:tab/>
        </w:r>
        <w:r w:rsidR="00DB0F73">
          <w:rPr>
            <w:noProof/>
            <w:webHidden/>
          </w:rPr>
          <w:fldChar w:fldCharType="begin"/>
        </w:r>
        <w:r w:rsidR="00DB0F73">
          <w:rPr>
            <w:noProof/>
            <w:webHidden/>
          </w:rPr>
          <w:instrText xml:space="preserve"> PAGEREF _Toc399938090 \h </w:instrText>
        </w:r>
        <w:r w:rsidR="00DB0F73">
          <w:rPr>
            <w:noProof/>
            <w:webHidden/>
          </w:rPr>
        </w:r>
        <w:r w:rsidR="00DB0F73">
          <w:rPr>
            <w:noProof/>
            <w:webHidden/>
          </w:rPr>
          <w:fldChar w:fldCharType="separate"/>
        </w:r>
        <w:r w:rsidR="00924490">
          <w:rPr>
            <w:noProof/>
            <w:webHidden/>
          </w:rPr>
          <w:t>672</w:t>
        </w:r>
        <w:r w:rsidR="00DB0F73">
          <w:rPr>
            <w:noProof/>
            <w:webHidden/>
          </w:rPr>
          <w:fldChar w:fldCharType="end"/>
        </w:r>
      </w:hyperlink>
    </w:p>
    <w:p w14:paraId="41B67DB7" w14:textId="77777777" w:rsidR="00DB0F73" w:rsidRDefault="007C7B54" w:rsidP="00DB0F73">
      <w:pPr>
        <w:pStyle w:val="TOC2"/>
        <w:rPr>
          <w:rFonts w:asciiTheme="minorHAnsi" w:eastAsiaTheme="minorEastAsia" w:hAnsiTheme="minorHAnsi"/>
          <w:noProof/>
          <w:sz w:val="22"/>
        </w:rPr>
      </w:pPr>
      <w:hyperlink w:anchor="_Toc399938091" w:history="1">
        <w:r w:rsidR="00DB0F73" w:rsidRPr="00827CAE">
          <w:rPr>
            <w:rStyle w:val="Hyperlink"/>
            <w:noProof/>
          </w:rPr>
          <w:t>libclass-load-perl (version 0.21):</w:t>
        </w:r>
        <w:r w:rsidR="00DB0F73">
          <w:rPr>
            <w:noProof/>
            <w:webHidden/>
          </w:rPr>
          <w:tab/>
        </w:r>
        <w:r w:rsidR="00DB0F73">
          <w:rPr>
            <w:noProof/>
            <w:webHidden/>
          </w:rPr>
          <w:fldChar w:fldCharType="begin"/>
        </w:r>
        <w:r w:rsidR="00DB0F73">
          <w:rPr>
            <w:noProof/>
            <w:webHidden/>
          </w:rPr>
          <w:instrText xml:space="preserve"> PAGEREF _Toc399938091 \h </w:instrText>
        </w:r>
        <w:r w:rsidR="00DB0F73">
          <w:rPr>
            <w:noProof/>
            <w:webHidden/>
          </w:rPr>
        </w:r>
        <w:r w:rsidR="00DB0F73">
          <w:rPr>
            <w:noProof/>
            <w:webHidden/>
          </w:rPr>
          <w:fldChar w:fldCharType="separate"/>
        </w:r>
        <w:r w:rsidR="00924490">
          <w:rPr>
            <w:noProof/>
            <w:webHidden/>
          </w:rPr>
          <w:t>673</w:t>
        </w:r>
        <w:r w:rsidR="00DB0F73">
          <w:rPr>
            <w:noProof/>
            <w:webHidden/>
          </w:rPr>
          <w:fldChar w:fldCharType="end"/>
        </w:r>
      </w:hyperlink>
    </w:p>
    <w:p w14:paraId="11019D0A" w14:textId="77777777" w:rsidR="00DB0F73" w:rsidRDefault="007C7B54" w:rsidP="00DB0F73">
      <w:pPr>
        <w:pStyle w:val="TOC2"/>
        <w:rPr>
          <w:rFonts w:asciiTheme="minorHAnsi" w:eastAsiaTheme="minorEastAsia" w:hAnsiTheme="minorHAnsi"/>
          <w:noProof/>
          <w:sz w:val="22"/>
        </w:rPr>
      </w:pPr>
      <w:hyperlink w:anchor="_Toc399938092" w:history="1">
        <w:r w:rsidR="00DB0F73" w:rsidRPr="00827CAE">
          <w:rPr>
            <w:rStyle w:val="Hyperlink"/>
            <w:noProof/>
          </w:rPr>
          <w:t>libclass-singleton-perl (version 1.4):</w:t>
        </w:r>
        <w:r w:rsidR="00DB0F73">
          <w:rPr>
            <w:noProof/>
            <w:webHidden/>
          </w:rPr>
          <w:tab/>
        </w:r>
        <w:r w:rsidR="00DB0F73">
          <w:rPr>
            <w:noProof/>
            <w:webHidden/>
          </w:rPr>
          <w:fldChar w:fldCharType="begin"/>
        </w:r>
        <w:r w:rsidR="00DB0F73">
          <w:rPr>
            <w:noProof/>
            <w:webHidden/>
          </w:rPr>
          <w:instrText xml:space="preserve"> PAGEREF _Toc399938092 \h </w:instrText>
        </w:r>
        <w:r w:rsidR="00DB0F73">
          <w:rPr>
            <w:noProof/>
            <w:webHidden/>
          </w:rPr>
        </w:r>
        <w:r w:rsidR="00DB0F73">
          <w:rPr>
            <w:noProof/>
            <w:webHidden/>
          </w:rPr>
          <w:fldChar w:fldCharType="separate"/>
        </w:r>
        <w:r w:rsidR="00924490">
          <w:rPr>
            <w:noProof/>
            <w:webHidden/>
          </w:rPr>
          <w:t>679</w:t>
        </w:r>
        <w:r w:rsidR="00DB0F73">
          <w:rPr>
            <w:noProof/>
            <w:webHidden/>
          </w:rPr>
          <w:fldChar w:fldCharType="end"/>
        </w:r>
      </w:hyperlink>
    </w:p>
    <w:p w14:paraId="05F24E05" w14:textId="77777777" w:rsidR="00DB0F73" w:rsidRDefault="007C7B54" w:rsidP="00DB0F73">
      <w:pPr>
        <w:pStyle w:val="TOC2"/>
        <w:rPr>
          <w:rFonts w:asciiTheme="minorHAnsi" w:eastAsiaTheme="minorEastAsia" w:hAnsiTheme="minorHAnsi"/>
          <w:noProof/>
          <w:sz w:val="22"/>
        </w:rPr>
      </w:pPr>
      <w:hyperlink w:anchor="_Toc399938093" w:history="1">
        <w:r w:rsidR="00DB0F73" w:rsidRPr="00827CAE">
          <w:rPr>
            <w:rStyle w:val="Hyperlink"/>
            <w:noProof/>
          </w:rPr>
          <w:t>libconfig-general-perl (version 2.56):</w:t>
        </w:r>
        <w:r w:rsidR="00DB0F73">
          <w:rPr>
            <w:noProof/>
            <w:webHidden/>
          </w:rPr>
          <w:tab/>
        </w:r>
        <w:r w:rsidR="00DB0F73">
          <w:rPr>
            <w:noProof/>
            <w:webHidden/>
          </w:rPr>
          <w:fldChar w:fldCharType="begin"/>
        </w:r>
        <w:r w:rsidR="00DB0F73">
          <w:rPr>
            <w:noProof/>
            <w:webHidden/>
          </w:rPr>
          <w:instrText xml:space="preserve"> PAGEREF _Toc399938093 \h </w:instrText>
        </w:r>
        <w:r w:rsidR="00DB0F73">
          <w:rPr>
            <w:noProof/>
            <w:webHidden/>
          </w:rPr>
        </w:r>
        <w:r w:rsidR="00DB0F73">
          <w:rPr>
            <w:noProof/>
            <w:webHidden/>
          </w:rPr>
          <w:fldChar w:fldCharType="separate"/>
        </w:r>
        <w:r w:rsidR="00924490">
          <w:rPr>
            <w:noProof/>
            <w:webHidden/>
          </w:rPr>
          <w:t>680</w:t>
        </w:r>
        <w:r w:rsidR="00DB0F73">
          <w:rPr>
            <w:noProof/>
            <w:webHidden/>
          </w:rPr>
          <w:fldChar w:fldCharType="end"/>
        </w:r>
      </w:hyperlink>
    </w:p>
    <w:p w14:paraId="3BA7D0EF" w14:textId="77777777" w:rsidR="00DB0F73" w:rsidRDefault="007C7B54" w:rsidP="00DB0F73">
      <w:pPr>
        <w:pStyle w:val="TOC2"/>
        <w:rPr>
          <w:rFonts w:asciiTheme="minorHAnsi" w:eastAsiaTheme="minorEastAsia" w:hAnsiTheme="minorHAnsi"/>
          <w:noProof/>
          <w:sz w:val="22"/>
        </w:rPr>
      </w:pPr>
      <w:hyperlink w:anchor="_Toc399938094" w:history="1">
        <w:r w:rsidR="00DB0F73" w:rsidRPr="00827CAE">
          <w:rPr>
            <w:rStyle w:val="Hyperlink"/>
            <w:noProof/>
          </w:rPr>
          <w:t>libcrypto++ (version 5.6.1):</w:t>
        </w:r>
        <w:r w:rsidR="00DB0F73">
          <w:rPr>
            <w:noProof/>
            <w:webHidden/>
          </w:rPr>
          <w:tab/>
        </w:r>
        <w:r w:rsidR="00DB0F73">
          <w:rPr>
            <w:noProof/>
            <w:webHidden/>
          </w:rPr>
          <w:fldChar w:fldCharType="begin"/>
        </w:r>
        <w:r w:rsidR="00DB0F73">
          <w:rPr>
            <w:noProof/>
            <w:webHidden/>
          </w:rPr>
          <w:instrText xml:space="preserve"> PAGEREF _Toc399938094 \h </w:instrText>
        </w:r>
        <w:r w:rsidR="00DB0F73">
          <w:rPr>
            <w:noProof/>
            <w:webHidden/>
          </w:rPr>
        </w:r>
        <w:r w:rsidR="00DB0F73">
          <w:rPr>
            <w:noProof/>
            <w:webHidden/>
          </w:rPr>
          <w:fldChar w:fldCharType="separate"/>
        </w:r>
        <w:r w:rsidR="00924490">
          <w:rPr>
            <w:noProof/>
            <w:webHidden/>
          </w:rPr>
          <w:t>680</w:t>
        </w:r>
        <w:r w:rsidR="00DB0F73">
          <w:rPr>
            <w:noProof/>
            <w:webHidden/>
          </w:rPr>
          <w:fldChar w:fldCharType="end"/>
        </w:r>
      </w:hyperlink>
    </w:p>
    <w:p w14:paraId="300746BA" w14:textId="77777777" w:rsidR="00DB0F73" w:rsidRDefault="007C7B54" w:rsidP="00DB0F73">
      <w:pPr>
        <w:pStyle w:val="TOC2"/>
        <w:rPr>
          <w:rFonts w:asciiTheme="minorHAnsi" w:eastAsiaTheme="minorEastAsia" w:hAnsiTheme="minorHAnsi"/>
          <w:noProof/>
          <w:sz w:val="22"/>
        </w:rPr>
      </w:pPr>
      <w:hyperlink w:anchor="_Toc399938095" w:history="1">
        <w:r w:rsidR="00DB0F73" w:rsidRPr="00827CAE">
          <w:rPr>
            <w:rStyle w:val="Hyperlink"/>
            <w:noProof/>
          </w:rPr>
          <w:t>libdata-optlist-perl (version 0.109):</w:t>
        </w:r>
        <w:r w:rsidR="00DB0F73">
          <w:rPr>
            <w:noProof/>
            <w:webHidden/>
          </w:rPr>
          <w:tab/>
        </w:r>
        <w:r w:rsidR="00DB0F73">
          <w:rPr>
            <w:noProof/>
            <w:webHidden/>
          </w:rPr>
          <w:fldChar w:fldCharType="begin"/>
        </w:r>
        <w:r w:rsidR="00DB0F73">
          <w:rPr>
            <w:noProof/>
            <w:webHidden/>
          </w:rPr>
          <w:instrText xml:space="preserve"> PAGEREF _Toc399938095 \h </w:instrText>
        </w:r>
        <w:r w:rsidR="00DB0F73">
          <w:rPr>
            <w:noProof/>
            <w:webHidden/>
          </w:rPr>
        </w:r>
        <w:r w:rsidR="00DB0F73">
          <w:rPr>
            <w:noProof/>
            <w:webHidden/>
          </w:rPr>
          <w:fldChar w:fldCharType="separate"/>
        </w:r>
        <w:r w:rsidR="00924490">
          <w:rPr>
            <w:noProof/>
            <w:webHidden/>
          </w:rPr>
          <w:t>682</w:t>
        </w:r>
        <w:r w:rsidR="00DB0F73">
          <w:rPr>
            <w:noProof/>
            <w:webHidden/>
          </w:rPr>
          <w:fldChar w:fldCharType="end"/>
        </w:r>
      </w:hyperlink>
    </w:p>
    <w:p w14:paraId="2231289C" w14:textId="77777777" w:rsidR="00DB0F73" w:rsidRDefault="007C7B54" w:rsidP="00DB0F73">
      <w:pPr>
        <w:pStyle w:val="TOC2"/>
        <w:rPr>
          <w:rFonts w:asciiTheme="minorHAnsi" w:eastAsiaTheme="minorEastAsia" w:hAnsiTheme="minorHAnsi"/>
          <w:noProof/>
          <w:sz w:val="22"/>
        </w:rPr>
      </w:pPr>
      <w:hyperlink w:anchor="_Toc399938096" w:history="1">
        <w:r w:rsidR="00DB0F73" w:rsidRPr="00827CAE">
          <w:rPr>
            <w:rStyle w:val="Hyperlink"/>
            <w:noProof/>
          </w:rPr>
          <w:t>libdatetime-format-builder-perl (version 0.8100):</w:t>
        </w:r>
        <w:r w:rsidR="00DB0F73">
          <w:rPr>
            <w:noProof/>
            <w:webHidden/>
          </w:rPr>
          <w:tab/>
        </w:r>
        <w:r w:rsidR="00DB0F73">
          <w:rPr>
            <w:noProof/>
            <w:webHidden/>
          </w:rPr>
          <w:fldChar w:fldCharType="begin"/>
        </w:r>
        <w:r w:rsidR="00DB0F73">
          <w:rPr>
            <w:noProof/>
            <w:webHidden/>
          </w:rPr>
          <w:instrText xml:space="preserve"> PAGEREF _Toc399938096 \h </w:instrText>
        </w:r>
        <w:r w:rsidR="00DB0F73">
          <w:rPr>
            <w:noProof/>
            <w:webHidden/>
          </w:rPr>
        </w:r>
        <w:r w:rsidR="00DB0F73">
          <w:rPr>
            <w:noProof/>
            <w:webHidden/>
          </w:rPr>
          <w:fldChar w:fldCharType="separate"/>
        </w:r>
        <w:r w:rsidR="00924490">
          <w:rPr>
            <w:noProof/>
            <w:webHidden/>
          </w:rPr>
          <w:t>688</w:t>
        </w:r>
        <w:r w:rsidR="00DB0F73">
          <w:rPr>
            <w:noProof/>
            <w:webHidden/>
          </w:rPr>
          <w:fldChar w:fldCharType="end"/>
        </w:r>
      </w:hyperlink>
    </w:p>
    <w:p w14:paraId="52EFB6BF" w14:textId="77777777" w:rsidR="00DB0F73" w:rsidRDefault="007C7B54" w:rsidP="00DB0F73">
      <w:pPr>
        <w:pStyle w:val="TOC2"/>
        <w:rPr>
          <w:rFonts w:asciiTheme="minorHAnsi" w:eastAsiaTheme="minorEastAsia" w:hAnsiTheme="minorHAnsi"/>
          <w:noProof/>
          <w:sz w:val="22"/>
        </w:rPr>
      </w:pPr>
      <w:hyperlink w:anchor="_Toc399938097" w:history="1">
        <w:r w:rsidR="00DB0F73" w:rsidRPr="00827CAE">
          <w:rPr>
            <w:rStyle w:val="Hyperlink"/>
            <w:noProof/>
          </w:rPr>
          <w:t>libdatetime-format-iso8601-perl (version 0.08):</w:t>
        </w:r>
        <w:r w:rsidR="00DB0F73">
          <w:rPr>
            <w:noProof/>
            <w:webHidden/>
          </w:rPr>
          <w:tab/>
        </w:r>
        <w:r w:rsidR="00DB0F73">
          <w:rPr>
            <w:noProof/>
            <w:webHidden/>
          </w:rPr>
          <w:fldChar w:fldCharType="begin"/>
        </w:r>
        <w:r w:rsidR="00DB0F73">
          <w:rPr>
            <w:noProof/>
            <w:webHidden/>
          </w:rPr>
          <w:instrText xml:space="preserve"> PAGEREF _Toc399938097 \h </w:instrText>
        </w:r>
        <w:r w:rsidR="00DB0F73">
          <w:rPr>
            <w:noProof/>
            <w:webHidden/>
          </w:rPr>
        </w:r>
        <w:r w:rsidR="00DB0F73">
          <w:rPr>
            <w:noProof/>
            <w:webHidden/>
          </w:rPr>
          <w:fldChar w:fldCharType="separate"/>
        </w:r>
        <w:r w:rsidR="00924490">
          <w:rPr>
            <w:noProof/>
            <w:webHidden/>
          </w:rPr>
          <w:t>694</w:t>
        </w:r>
        <w:r w:rsidR="00DB0F73">
          <w:rPr>
            <w:noProof/>
            <w:webHidden/>
          </w:rPr>
          <w:fldChar w:fldCharType="end"/>
        </w:r>
      </w:hyperlink>
    </w:p>
    <w:p w14:paraId="5142A191" w14:textId="77777777" w:rsidR="00DB0F73" w:rsidRDefault="007C7B54" w:rsidP="00DB0F73">
      <w:pPr>
        <w:pStyle w:val="TOC2"/>
        <w:rPr>
          <w:rFonts w:asciiTheme="minorHAnsi" w:eastAsiaTheme="minorEastAsia" w:hAnsiTheme="minorHAnsi"/>
          <w:noProof/>
          <w:sz w:val="22"/>
        </w:rPr>
      </w:pPr>
      <w:hyperlink w:anchor="_Toc399938098" w:history="1">
        <w:r w:rsidR="00DB0F73" w:rsidRPr="00827CAE">
          <w:rPr>
            <w:rStyle w:val="Hyperlink"/>
            <w:noProof/>
          </w:rPr>
          <w:t>libdatetime-format-strptime-perl (version 1.5500):</w:t>
        </w:r>
        <w:r w:rsidR="00DB0F73">
          <w:rPr>
            <w:noProof/>
            <w:webHidden/>
          </w:rPr>
          <w:tab/>
        </w:r>
        <w:r w:rsidR="00DB0F73">
          <w:rPr>
            <w:noProof/>
            <w:webHidden/>
          </w:rPr>
          <w:fldChar w:fldCharType="begin"/>
        </w:r>
        <w:r w:rsidR="00DB0F73">
          <w:rPr>
            <w:noProof/>
            <w:webHidden/>
          </w:rPr>
          <w:instrText xml:space="preserve"> PAGEREF _Toc399938098 \h </w:instrText>
        </w:r>
        <w:r w:rsidR="00DB0F73">
          <w:rPr>
            <w:noProof/>
            <w:webHidden/>
          </w:rPr>
        </w:r>
        <w:r w:rsidR="00DB0F73">
          <w:rPr>
            <w:noProof/>
            <w:webHidden/>
          </w:rPr>
          <w:fldChar w:fldCharType="separate"/>
        </w:r>
        <w:r w:rsidR="00924490">
          <w:rPr>
            <w:noProof/>
            <w:webHidden/>
          </w:rPr>
          <w:t>695</w:t>
        </w:r>
        <w:r w:rsidR="00DB0F73">
          <w:rPr>
            <w:noProof/>
            <w:webHidden/>
          </w:rPr>
          <w:fldChar w:fldCharType="end"/>
        </w:r>
      </w:hyperlink>
    </w:p>
    <w:p w14:paraId="043D0BE6" w14:textId="77777777" w:rsidR="00DB0F73" w:rsidRDefault="007C7B54" w:rsidP="00DB0F73">
      <w:pPr>
        <w:pStyle w:val="TOC2"/>
        <w:rPr>
          <w:rFonts w:asciiTheme="minorHAnsi" w:eastAsiaTheme="minorEastAsia" w:hAnsiTheme="minorHAnsi"/>
          <w:noProof/>
          <w:sz w:val="22"/>
        </w:rPr>
      </w:pPr>
      <w:hyperlink w:anchor="_Toc399938099" w:history="1">
        <w:r w:rsidR="00DB0F73" w:rsidRPr="00827CAE">
          <w:rPr>
            <w:rStyle w:val="Hyperlink"/>
            <w:noProof/>
          </w:rPr>
          <w:t>libdatetime-locale-perl (version 0.45):</w:t>
        </w:r>
        <w:r w:rsidR="00DB0F73">
          <w:rPr>
            <w:noProof/>
            <w:webHidden/>
          </w:rPr>
          <w:tab/>
        </w:r>
        <w:r w:rsidR="00DB0F73">
          <w:rPr>
            <w:noProof/>
            <w:webHidden/>
          </w:rPr>
          <w:fldChar w:fldCharType="begin"/>
        </w:r>
        <w:r w:rsidR="00DB0F73">
          <w:rPr>
            <w:noProof/>
            <w:webHidden/>
          </w:rPr>
          <w:instrText xml:space="preserve"> PAGEREF _Toc399938099 \h </w:instrText>
        </w:r>
        <w:r w:rsidR="00DB0F73">
          <w:rPr>
            <w:noProof/>
            <w:webHidden/>
          </w:rPr>
        </w:r>
        <w:r w:rsidR="00DB0F73">
          <w:rPr>
            <w:noProof/>
            <w:webHidden/>
          </w:rPr>
          <w:fldChar w:fldCharType="separate"/>
        </w:r>
        <w:r w:rsidR="00924490">
          <w:rPr>
            <w:noProof/>
            <w:webHidden/>
          </w:rPr>
          <w:t>701</w:t>
        </w:r>
        <w:r w:rsidR="00DB0F73">
          <w:rPr>
            <w:noProof/>
            <w:webHidden/>
          </w:rPr>
          <w:fldChar w:fldCharType="end"/>
        </w:r>
      </w:hyperlink>
    </w:p>
    <w:p w14:paraId="34FE3053" w14:textId="77777777" w:rsidR="00DB0F73" w:rsidRDefault="007C7B54" w:rsidP="00DB0F73">
      <w:pPr>
        <w:pStyle w:val="TOC2"/>
        <w:rPr>
          <w:rFonts w:asciiTheme="minorHAnsi" w:eastAsiaTheme="minorEastAsia" w:hAnsiTheme="minorHAnsi"/>
          <w:noProof/>
          <w:sz w:val="22"/>
        </w:rPr>
      </w:pPr>
      <w:hyperlink w:anchor="_Toc399938100" w:history="1">
        <w:r w:rsidR="00DB0F73" w:rsidRPr="00827CAE">
          <w:rPr>
            <w:rStyle w:val="Hyperlink"/>
            <w:noProof/>
          </w:rPr>
          <w:t>libdatetime-perl (version 1.10):</w:t>
        </w:r>
        <w:r w:rsidR="00DB0F73">
          <w:rPr>
            <w:noProof/>
            <w:webHidden/>
          </w:rPr>
          <w:tab/>
        </w:r>
        <w:r w:rsidR="00DB0F73">
          <w:rPr>
            <w:noProof/>
            <w:webHidden/>
          </w:rPr>
          <w:fldChar w:fldCharType="begin"/>
        </w:r>
        <w:r w:rsidR="00DB0F73">
          <w:rPr>
            <w:noProof/>
            <w:webHidden/>
          </w:rPr>
          <w:instrText xml:space="preserve"> PAGEREF _Toc399938100 \h </w:instrText>
        </w:r>
        <w:r w:rsidR="00DB0F73">
          <w:rPr>
            <w:noProof/>
            <w:webHidden/>
          </w:rPr>
        </w:r>
        <w:r w:rsidR="00DB0F73">
          <w:rPr>
            <w:noProof/>
            <w:webHidden/>
          </w:rPr>
          <w:fldChar w:fldCharType="separate"/>
        </w:r>
        <w:r w:rsidR="00924490">
          <w:rPr>
            <w:noProof/>
            <w:webHidden/>
          </w:rPr>
          <w:t>702</w:t>
        </w:r>
        <w:r w:rsidR="00DB0F73">
          <w:rPr>
            <w:noProof/>
            <w:webHidden/>
          </w:rPr>
          <w:fldChar w:fldCharType="end"/>
        </w:r>
      </w:hyperlink>
    </w:p>
    <w:p w14:paraId="1690BBB8" w14:textId="77777777" w:rsidR="00DB0F73" w:rsidRDefault="007C7B54" w:rsidP="00DB0F73">
      <w:pPr>
        <w:pStyle w:val="TOC2"/>
        <w:rPr>
          <w:rFonts w:asciiTheme="minorHAnsi" w:eastAsiaTheme="minorEastAsia" w:hAnsiTheme="minorHAnsi"/>
          <w:noProof/>
          <w:sz w:val="22"/>
        </w:rPr>
      </w:pPr>
      <w:hyperlink w:anchor="_Toc399938101" w:history="1">
        <w:r w:rsidR="00DB0F73" w:rsidRPr="00827CAE">
          <w:rPr>
            <w:rStyle w:val="Hyperlink"/>
            <w:noProof/>
          </w:rPr>
          <w:t>libdatetime-timezone-perl (version 1.72):</w:t>
        </w:r>
        <w:r w:rsidR="00DB0F73">
          <w:rPr>
            <w:noProof/>
            <w:webHidden/>
          </w:rPr>
          <w:tab/>
        </w:r>
        <w:r w:rsidR="00DB0F73">
          <w:rPr>
            <w:noProof/>
            <w:webHidden/>
          </w:rPr>
          <w:fldChar w:fldCharType="begin"/>
        </w:r>
        <w:r w:rsidR="00DB0F73">
          <w:rPr>
            <w:noProof/>
            <w:webHidden/>
          </w:rPr>
          <w:instrText xml:space="preserve"> PAGEREF _Toc399938101 \h </w:instrText>
        </w:r>
        <w:r w:rsidR="00DB0F73">
          <w:rPr>
            <w:noProof/>
            <w:webHidden/>
          </w:rPr>
        </w:r>
        <w:r w:rsidR="00DB0F73">
          <w:rPr>
            <w:noProof/>
            <w:webHidden/>
          </w:rPr>
          <w:fldChar w:fldCharType="separate"/>
        </w:r>
        <w:r w:rsidR="00924490">
          <w:rPr>
            <w:noProof/>
            <w:webHidden/>
          </w:rPr>
          <w:t>708</w:t>
        </w:r>
        <w:r w:rsidR="00DB0F73">
          <w:rPr>
            <w:noProof/>
            <w:webHidden/>
          </w:rPr>
          <w:fldChar w:fldCharType="end"/>
        </w:r>
      </w:hyperlink>
    </w:p>
    <w:p w14:paraId="497E33F8" w14:textId="77777777" w:rsidR="00DB0F73" w:rsidRDefault="007C7B54" w:rsidP="00DB0F73">
      <w:pPr>
        <w:pStyle w:val="TOC2"/>
        <w:rPr>
          <w:rFonts w:asciiTheme="minorHAnsi" w:eastAsiaTheme="minorEastAsia" w:hAnsiTheme="minorHAnsi"/>
          <w:noProof/>
          <w:sz w:val="22"/>
        </w:rPr>
      </w:pPr>
      <w:hyperlink w:anchor="_Toc399938102" w:history="1">
        <w:r w:rsidR="00DB0F73" w:rsidRPr="00827CAE">
          <w:rPr>
            <w:rStyle w:val="Hyperlink"/>
            <w:noProof/>
          </w:rPr>
          <w:t>libdatrie (version 0.2.8):</w:t>
        </w:r>
        <w:r w:rsidR="00DB0F73">
          <w:rPr>
            <w:noProof/>
            <w:webHidden/>
          </w:rPr>
          <w:tab/>
        </w:r>
        <w:r w:rsidR="00DB0F73">
          <w:rPr>
            <w:noProof/>
            <w:webHidden/>
          </w:rPr>
          <w:fldChar w:fldCharType="begin"/>
        </w:r>
        <w:r w:rsidR="00DB0F73">
          <w:rPr>
            <w:noProof/>
            <w:webHidden/>
          </w:rPr>
          <w:instrText xml:space="preserve"> PAGEREF _Toc399938102 \h </w:instrText>
        </w:r>
        <w:r w:rsidR="00DB0F73">
          <w:rPr>
            <w:noProof/>
            <w:webHidden/>
          </w:rPr>
        </w:r>
        <w:r w:rsidR="00DB0F73">
          <w:rPr>
            <w:noProof/>
            <w:webHidden/>
          </w:rPr>
          <w:fldChar w:fldCharType="separate"/>
        </w:r>
        <w:r w:rsidR="00924490">
          <w:rPr>
            <w:noProof/>
            <w:webHidden/>
          </w:rPr>
          <w:t>715</w:t>
        </w:r>
        <w:r w:rsidR="00DB0F73">
          <w:rPr>
            <w:noProof/>
            <w:webHidden/>
          </w:rPr>
          <w:fldChar w:fldCharType="end"/>
        </w:r>
      </w:hyperlink>
    </w:p>
    <w:p w14:paraId="099C9ECB" w14:textId="77777777" w:rsidR="00DB0F73" w:rsidRDefault="007C7B54" w:rsidP="00DB0F73">
      <w:pPr>
        <w:pStyle w:val="TOC2"/>
        <w:rPr>
          <w:rFonts w:asciiTheme="minorHAnsi" w:eastAsiaTheme="minorEastAsia" w:hAnsiTheme="minorHAnsi"/>
          <w:noProof/>
          <w:sz w:val="22"/>
        </w:rPr>
      </w:pPr>
      <w:hyperlink w:anchor="_Toc399938103" w:history="1">
        <w:r w:rsidR="00DB0F73" w:rsidRPr="00827CAE">
          <w:rPr>
            <w:rStyle w:val="Hyperlink"/>
            <w:noProof/>
          </w:rPr>
          <w:t>libdbd-mysql-perl (version 4.028):</w:t>
        </w:r>
        <w:r w:rsidR="00DB0F73">
          <w:rPr>
            <w:noProof/>
            <w:webHidden/>
          </w:rPr>
          <w:tab/>
        </w:r>
        <w:r w:rsidR="00DB0F73">
          <w:rPr>
            <w:noProof/>
            <w:webHidden/>
          </w:rPr>
          <w:fldChar w:fldCharType="begin"/>
        </w:r>
        <w:r w:rsidR="00DB0F73">
          <w:rPr>
            <w:noProof/>
            <w:webHidden/>
          </w:rPr>
          <w:instrText xml:space="preserve"> PAGEREF _Toc399938103 \h </w:instrText>
        </w:r>
        <w:r w:rsidR="00DB0F73">
          <w:rPr>
            <w:noProof/>
            <w:webHidden/>
          </w:rPr>
        </w:r>
        <w:r w:rsidR="00DB0F73">
          <w:rPr>
            <w:noProof/>
            <w:webHidden/>
          </w:rPr>
          <w:fldChar w:fldCharType="separate"/>
        </w:r>
        <w:r w:rsidR="00924490">
          <w:rPr>
            <w:noProof/>
            <w:webHidden/>
          </w:rPr>
          <w:t>715</w:t>
        </w:r>
        <w:r w:rsidR="00DB0F73">
          <w:rPr>
            <w:noProof/>
            <w:webHidden/>
          </w:rPr>
          <w:fldChar w:fldCharType="end"/>
        </w:r>
      </w:hyperlink>
    </w:p>
    <w:p w14:paraId="58848239" w14:textId="77777777" w:rsidR="00DB0F73" w:rsidRDefault="007C7B54" w:rsidP="00DB0F73">
      <w:pPr>
        <w:pStyle w:val="TOC2"/>
        <w:rPr>
          <w:rFonts w:asciiTheme="minorHAnsi" w:eastAsiaTheme="minorEastAsia" w:hAnsiTheme="minorHAnsi"/>
          <w:noProof/>
          <w:sz w:val="22"/>
        </w:rPr>
      </w:pPr>
      <w:hyperlink w:anchor="_Toc399938104" w:history="1">
        <w:r w:rsidR="00DB0F73" w:rsidRPr="00827CAE">
          <w:rPr>
            <w:rStyle w:val="Hyperlink"/>
            <w:noProof/>
          </w:rPr>
          <w:t>libdbi (version 0.9.0):</w:t>
        </w:r>
        <w:r w:rsidR="00DB0F73">
          <w:rPr>
            <w:noProof/>
            <w:webHidden/>
          </w:rPr>
          <w:tab/>
        </w:r>
        <w:r w:rsidR="00DB0F73">
          <w:rPr>
            <w:noProof/>
            <w:webHidden/>
          </w:rPr>
          <w:fldChar w:fldCharType="begin"/>
        </w:r>
        <w:r w:rsidR="00DB0F73">
          <w:rPr>
            <w:noProof/>
            <w:webHidden/>
          </w:rPr>
          <w:instrText xml:space="preserve"> PAGEREF _Toc399938104 \h </w:instrText>
        </w:r>
        <w:r w:rsidR="00DB0F73">
          <w:rPr>
            <w:noProof/>
            <w:webHidden/>
          </w:rPr>
        </w:r>
        <w:r w:rsidR="00DB0F73">
          <w:rPr>
            <w:noProof/>
            <w:webHidden/>
          </w:rPr>
          <w:fldChar w:fldCharType="separate"/>
        </w:r>
        <w:r w:rsidR="00924490">
          <w:rPr>
            <w:noProof/>
            <w:webHidden/>
          </w:rPr>
          <w:t>716</w:t>
        </w:r>
        <w:r w:rsidR="00DB0F73">
          <w:rPr>
            <w:noProof/>
            <w:webHidden/>
          </w:rPr>
          <w:fldChar w:fldCharType="end"/>
        </w:r>
      </w:hyperlink>
    </w:p>
    <w:p w14:paraId="6E84B28D" w14:textId="77777777" w:rsidR="00DB0F73" w:rsidRDefault="007C7B54" w:rsidP="00DB0F73">
      <w:pPr>
        <w:pStyle w:val="TOC2"/>
        <w:rPr>
          <w:rFonts w:asciiTheme="minorHAnsi" w:eastAsiaTheme="minorEastAsia" w:hAnsiTheme="minorHAnsi"/>
          <w:noProof/>
          <w:sz w:val="22"/>
        </w:rPr>
      </w:pPr>
      <w:hyperlink w:anchor="_Toc399938105" w:history="1">
        <w:r w:rsidR="00DB0F73" w:rsidRPr="00827CAE">
          <w:rPr>
            <w:rStyle w:val="Hyperlink"/>
            <w:noProof/>
          </w:rPr>
          <w:t>libdbi-perl (version 1.631):</w:t>
        </w:r>
        <w:r w:rsidR="00DB0F73">
          <w:rPr>
            <w:noProof/>
            <w:webHidden/>
          </w:rPr>
          <w:tab/>
        </w:r>
        <w:r w:rsidR="00DB0F73">
          <w:rPr>
            <w:noProof/>
            <w:webHidden/>
          </w:rPr>
          <w:fldChar w:fldCharType="begin"/>
        </w:r>
        <w:r w:rsidR="00DB0F73">
          <w:rPr>
            <w:noProof/>
            <w:webHidden/>
          </w:rPr>
          <w:instrText xml:space="preserve"> PAGEREF _Toc399938105 \h </w:instrText>
        </w:r>
        <w:r w:rsidR="00DB0F73">
          <w:rPr>
            <w:noProof/>
            <w:webHidden/>
          </w:rPr>
        </w:r>
        <w:r w:rsidR="00DB0F73">
          <w:rPr>
            <w:noProof/>
            <w:webHidden/>
          </w:rPr>
          <w:fldChar w:fldCharType="separate"/>
        </w:r>
        <w:r w:rsidR="00924490">
          <w:rPr>
            <w:noProof/>
            <w:webHidden/>
          </w:rPr>
          <w:t>734</w:t>
        </w:r>
        <w:r w:rsidR="00DB0F73">
          <w:rPr>
            <w:noProof/>
            <w:webHidden/>
          </w:rPr>
          <w:fldChar w:fldCharType="end"/>
        </w:r>
      </w:hyperlink>
    </w:p>
    <w:p w14:paraId="73C2B000" w14:textId="77777777" w:rsidR="00DB0F73" w:rsidRDefault="007C7B54" w:rsidP="00DB0F73">
      <w:pPr>
        <w:pStyle w:val="TOC2"/>
        <w:rPr>
          <w:rFonts w:asciiTheme="minorHAnsi" w:eastAsiaTheme="minorEastAsia" w:hAnsiTheme="minorHAnsi"/>
          <w:noProof/>
          <w:sz w:val="22"/>
        </w:rPr>
      </w:pPr>
      <w:hyperlink w:anchor="_Toc399938106" w:history="1">
        <w:r w:rsidR="00DB0F73" w:rsidRPr="00827CAE">
          <w:rPr>
            <w:rStyle w:val="Hyperlink"/>
            <w:noProof/>
          </w:rPr>
          <w:t>libdrm (version 2.4.54):</w:t>
        </w:r>
        <w:r w:rsidR="00DB0F73">
          <w:rPr>
            <w:noProof/>
            <w:webHidden/>
          </w:rPr>
          <w:tab/>
        </w:r>
        <w:r w:rsidR="00DB0F73">
          <w:rPr>
            <w:noProof/>
            <w:webHidden/>
          </w:rPr>
          <w:fldChar w:fldCharType="begin"/>
        </w:r>
        <w:r w:rsidR="00DB0F73">
          <w:rPr>
            <w:noProof/>
            <w:webHidden/>
          </w:rPr>
          <w:instrText xml:space="preserve"> PAGEREF _Toc399938106 \h </w:instrText>
        </w:r>
        <w:r w:rsidR="00DB0F73">
          <w:rPr>
            <w:noProof/>
            <w:webHidden/>
          </w:rPr>
        </w:r>
        <w:r w:rsidR="00DB0F73">
          <w:rPr>
            <w:noProof/>
            <w:webHidden/>
          </w:rPr>
          <w:fldChar w:fldCharType="separate"/>
        </w:r>
        <w:r w:rsidR="00924490">
          <w:rPr>
            <w:noProof/>
            <w:webHidden/>
          </w:rPr>
          <w:t>736</w:t>
        </w:r>
        <w:r w:rsidR="00DB0F73">
          <w:rPr>
            <w:noProof/>
            <w:webHidden/>
          </w:rPr>
          <w:fldChar w:fldCharType="end"/>
        </w:r>
      </w:hyperlink>
    </w:p>
    <w:p w14:paraId="0EE6D5AE" w14:textId="77777777" w:rsidR="00DB0F73" w:rsidRDefault="007C7B54" w:rsidP="00DB0F73">
      <w:pPr>
        <w:pStyle w:val="TOC2"/>
        <w:rPr>
          <w:rFonts w:asciiTheme="minorHAnsi" w:eastAsiaTheme="minorEastAsia" w:hAnsiTheme="minorHAnsi"/>
          <w:noProof/>
          <w:sz w:val="22"/>
        </w:rPr>
      </w:pPr>
      <w:hyperlink w:anchor="_Toc399938107" w:history="1">
        <w:r w:rsidR="00DB0F73" w:rsidRPr="00827CAE">
          <w:rPr>
            <w:rStyle w:val="Hyperlink"/>
            <w:noProof/>
          </w:rPr>
          <w:t>libedit-3.1 (version 20140620):</w:t>
        </w:r>
        <w:r w:rsidR="00DB0F73">
          <w:rPr>
            <w:noProof/>
            <w:webHidden/>
          </w:rPr>
          <w:tab/>
        </w:r>
        <w:r w:rsidR="00DB0F73">
          <w:rPr>
            <w:noProof/>
            <w:webHidden/>
          </w:rPr>
          <w:fldChar w:fldCharType="begin"/>
        </w:r>
        <w:r w:rsidR="00DB0F73">
          <w:rPr>
            <w:noProof/>
            <w:webHidden/>
          </w:rPr>
          <w:instrText xml:space="preserve"> PAGEREF _Toc399938107 \h </w:instrText>
        </w:r>
        <w:r w:rsidR="00DB0F73">
          <w:rPr>
            <w:noProof/>
            <w:webHidden/>
          </w:rPr>
        </w:r>
        <w:r w:rsidR="00DB0F73">
          <w:rPr>
            <w:noProof/>
            <w:webHidden/>
          </w:rPr>
          <w:fldChar w:fldCharType="separate"/>
        </w:r>
        <w:r w:rsidR="00924490">
          <w:rPr>
            <w:noProof/>
            <w:webHidden/>
          </w:rPr>
          <w:t>741</w:t>
        </w:r>
        <w:r w:rsidR="00DB0F73">
          <w:rPr>
            <w:noProof/>
            <w:webHidden/>
          </w:rPr>
          <w:fldChar w:fldCharType="end"/>
        </w:r>
      </w:hyperlink>
    </w:p>
    <w:p w14:paraId="48A03A6B" w14:textId="77777777" w:rsidR="00DB0F73" w:rsidRDefault="007C7B54" w:rsidP="00DB0F73">
      <w:pPr>
        <w:pStyle w:val="TOC2"/>
        <w:rPr>
          <w:rFonts w:asciiTheme="minorHAnsi" w:eastAsiaTheme="minorEastAsia" w:hAnsiTheme="minorHAnsi"/>
          <w:noProof/>
          <w:sz w:val="22"/>
        </w:rPr>
      </w:pPr>
      <w:hyperlink w:anchor="_Toc399938108" w:history="1">
        <w:r w:rsidR="00DB0F73" w:rsidRPr="00827CAE">
          <w:rPr>
            <w:rStyle w:val="Hyperlink"/>
            <w:noProof/>
          </w:rPr>
          <w:t>libee (version 0.4.1):</w:t>
        </w:r>
        <w:r w:rsidR="00DB0F73">
          <w:rPr>
            <w:noProof/>
            <w:webHidden/>
          </w:rPr>
          <w:tab/>
        </w:r>
        <w:r w:rsidR="00DB0F73">
          <w:rPr>
            <w:noProof/>
            <w:webHidden/>
          </w:rPr>
          <w:fldChar w:fldCharType="begin"/>
        </w:r>
        <w:r w:rsidR="00DB0F73">
          <w:rPr>
            <w:noProof/>
            <w:webHidden/>
          </w:rPr>
          <w:instrText xml:space="preserve"> PAGEREF _Toc399938108 \h </w:instrText>
        </w:r>
        <w:r w:rsidR="00DB0F73">
          <w:rPr>
            <w:noProof/>
            <w:webHidden/>
          </w:rPr>
        </w:r>
        <w:r w:rsidR="00DB0F73">
          <w:rPr>
            <w:noProof/>
            <w:webHidden/>
          </w:rPr>
          <w:fldChar w:fldCharType="separate"/>
        </w:r>
        <w:r w:rsidR="00924490">
          <w:rPr>
            <w:noProof/>
            <w:webHidden/>
          </w:rPr>
          <w:t>742</w:t>
        </w:r>
        <w:r w:rsidR="00DB0F73">
          <w:rPr>
            <w:noProof/>
            <w:webHidden/>
          </w:rPr>
          <w:fldChar w:fldCharType="end"/>
        </w:r>
      </w:hyperlink>
    </w:p>
    <w:p w14:paraId="45EDFC47" w14:textId="77777777" w:rsidR="00DB0F73" w:rsidRDefault="007C7B54" w:rsidP="00DB0F73">
      <w:pPr>
        <w:pStyle w:val="TOC2"/>
        <w:rPr>
          <w:rFonts w:asciiTheme="minorHAnsi" w:eastAsiaTheme="minorEastAsia" w:hAnsiTheme="minorHAnsi"/>
          <w:noProof/>
          <w:sz w:val="22"/>
        </w:rPr>
      </w:pPr>
      <w:hyperlink w:anchor="_Toc399938109" w:history="1">
        <w:r w:rsidR="00DB0F73" w:rsidRPr="00827CAE">
          <w:rPr>
            <w:rStyle w:val="Hyperlink"/>
            <w:noProof/>
          </w:rPr>
          <w:t>libencode-locale-perl (version 1.03):</w:t>
        </w:r>
        <w:r w:rsidR="00DB0F73">
          <w:rPr>
            <w:noProof/>
            <w:webHidden/>
          </w:rPr>
          <w:tab/>
        </w:r>
        <w:r w:rsidR="00DB0F73">
          <w:rPr>
            <w:noProof/>
            <w:webHidden/>
          </w:rPr>
          <w:fldChar w:fldCharType="begin"/>
        </w:r>
        <w:r w:rsidR="00DB0F73">
          <w:rPr>
            <w:noProof/>
            <w:webHidden/>
          </w:rPr>
          <w:instrText xml:space="preserve"> PAGEREF _Toc399938109 \h </w:instrText>
        </w:r>
        <w:r w:rsidR="00DB0F73">
          <w:rPr>
            <w:noProof/>
            <w:webHidden/>
          </w:rPr>
        </w:r>
        <w:r w:rsidR="00DB0F73">
          <w:rPr>
            <w:noProof/>
            <w:webHidden/>
          </w:rPr>
          <w:fldChar w:fldCharType="separate"/>
        </w:r>
        <w:r w:rsidR="00924490">
          <w:rPr>
            <w:noProof/>
            <w:webHidden/>
          </w:rPr>
          <w:t>743</w:t>
        </w:r>
        <w:r w:rsidR="00DB0F73">
          <w:rPr>
            <w:noProof/>
            <w:webHidden/>
          </w:rPr>
          <w:fldChar w:fldCharType="end"/>
        </w:r>
      </w:hyperlink>
    </w:p>
    <w:p w14:paraId="55F40EBA" w14:textId="77777777" w:rsidR="00DB0F73" w:rsidRDefault="007C7B54" w:rsidP="00DB0F73">
      <w:pPr>
        <w:pStyle w:val="TOC2"/>
        <w:rPr>
          <w:rFonts w:asciiTheme="minorHAnsi" w:eastAsiaTheme="minorEastAsia" w:hAnsiTheme="minorHAnsi"/>
          <w:noProof/>
          <w:sz w:val="22"/>
        </w:rPr>
      </w:pPr>
      <w:hyperlink w:anchor="_Toc399938110" w:history="1">
        <w:r w:rsidR="00DB0F73" w:rsidRPr="00827CAE">
          <w:rPr>
            <w:rStyle w:val="Hyperlink"/>
            <w:noProof/>
          </w:rPr>
          <w:t>libept (version 1.0.12):</w:t>
        </w:r>
        <w:r w:rsidR="00DB0F73">
          <w:rPr>
            <w:noProof/>
            <w:webHidden/>
          </w:rPr>
          <w:tab/>
        </w:r>
        <w:r w:rsidR="00DB0F73">
          <w:rPr>
            <w:noProof/>
            <w:webHidden/>
          </w:rPr>
          <w:fldChar w:fldCharType="begin"/>
        </w:r>
        <w:r w:rsidR="00DB0F73">
          <w:rPr>
            <w:noProof/>
            <w:webHidden/>
          </w:rPr>
          <w:instrText xml:space="preserve"> PAGEREF _Toc399938110 \h </w:instrText>
        </w:r>
        <w:r w:rsidR="00DB0F73">
          <w:rPr>
            <w:noProof/>
            <w:webHidden/>
          </w:rPr>
        </w:r>
        <w:r w:rsidR="00DB0F73">
          <w:rPr>
            <w:noProof/>
            <w:webHidden/>
          </w:rPr>
          <w:fldChar w:fldCharType="separate"/>
        </w:r>
        <w:r w:rsidR="00924490">
          <w:rPr>
            <w:noProof/>
            <w:webHidden/>
          </w:rPr>
          <w:t>743</w:t>
        </w:r>
        <w:r w:rsidR="00DB0F73">
          <w:rPr>
            <w:noProof/>
            <w:webHidden/>
          </w:rPr>
          <w:fldChar w:fldCharType="end"/>
        </w:r>
      </w:hyperlink>
    </w:p>
    <w:p w14:paraId="0EE5D4BC" w14:textId="77777777" w:rsidR="00DB0F73" w:rsidRDefault="007C7B54" w:rsidP="00DB0F73">
      <w:pPr>
        <w:pStyle w:val="TOC2"/>
        <w:rPr>
          <w:rFonts w:asciiTheme="minorHAnsi" w:eastAsiaTheme="minorEastAsia" w:hAnsiTheme="minorHAnsi"/>
          <w:noProof/>
          <w:sz w:val="22"/>
        </w:rPr>
      </w:pPr>
      <w:hyperlink w:anchor="_Toc399938111" w:history="1">
        <w:r w:rsidR="00DB0F73" w:rsidRPr="00827CAE">
          <w:rPr>
            <w:rStyle w:val="Hyperlink"/>
            <w:noProof/>
          </w:rPr>
          <w:t>liberror-perl (version 0.17):</w:t>
        </w:r>
        <w:r w:rsidR="00DB0F73">
          <w:rPr>
            <w:noProof/>
            <w:webHidden/>
          </w:rPr>
          <w:tab/>
        </w:r>
        <w:r w:rsidR="00DB0F73">
          <w:rPr>
            <w:noProof/>
            <w:webHidden/>
          </w:rPr>
          <w:fldChar w:fldCharType="begin"/>
        </w:r>
        <w:r w:rsidR="00DB0F73">
          <w:rPr>
            <w:noProof/>
            <w:webHidden/>
          </w:rPr>
          <w:instrText xml:space="preserve"> PAGEREF _Toc399938111 \h </w:instrText>
        </w:r>
        <w:r w:rsidR="00DB0F73">
          <w:rPr>
            <w:noProof/>
            <w:webHidden/>
          </w:rPr>
        </w:r>
        <w:r w:rsidR="00DB0F73">
          <w:rPr>
            <w:noProof/>
            <w:webHidden/>
          </w:rPr>
          <w:fldChar w:fldCharType="separate"/>
        </w:r>
        <w:r w:rsidR="00924490">
          <w:rPr>
            <w:noProof/>
            <w:webHidden/>
          </w:rPr>
          <w:t>744</w:t>
        </w:r>
        <w:r w:rsidR="00DB0F73">
          <w:rPr>
            <w:noProof/>
            <w:webHidden/>
          </w:rPr>
          <w:fldChar w:fldCharType="end"/>
        </w:r>
      </w:hyperlink>
    </w:p>
    <w:p w14:paraId="221ED7A3" w14:textId="77777777" w:rsidR="00DB0F73" w:rsidRDefault="007C7B54" w:rsidP="00DB0F73">
      <w:pPr>
        <w:pStyle w:val="TOC2"/>
        <w:rPr>
          <w:rFonts w:asciiTheme="minorHAnsi" w:eastAsiaTheme="minorEastAsia" w:hAnsiTheme="minorHAnsi"/>
          <w:noProof/>
          <w:sz w:val="22"/>
        </w:rPr>
      </w:pPr>
      <w:hyperlink w:anchor="_Toc399938112" w:history="1">
        <w:r w:rsidR="00DB0F73" w:rsidRPr="00827CAE">
          <w:rPr>
            <w:rStyle w:val="Hyperlink"/>
            <w:noProof/>
          </w:rPr>
          <w:t>libesmtp (version 1.0.6):</w:t>
        </w:r>
        <w:r w:rsidR="00DB0F73">
          <w:rPr>
            <w:noProof/>
            <w:webHidden/>
          </w:rPr>
          <w:tab/>
        </w:r>
        <w:r w:rsidR="00DB0F73">
          <w:rPr>
            <w:noProof/>
            <w:webHidden/>
          </w:rPr>
          <w:fldChar w:fldCharType="begin"/>
        </w:r>
        <w:r w:rsidR="00DB0F73">
          <w:rPr>
            <w:noProof/>
            <w:webHidden/>
          </w:rPr>
          <w:instrText xml:space="preserve"> PAGEREF _Toc399938112 \h </w:instrText>
        </w:r>
        <w:r w:rsidR="00DB0F73">
          <w:rPr>
            <w:noProof/>
            <w:webHidden/>
          </w:rPr>
        </w:r>
        <w:r w:rsidR="00DB0F73">
          <w:rPr>
            <w:noProof/>
            <w:webHidden/>
          </w:rPr>
          <w:fldChar w:fldCharType="separate"/>
        </w:r>
        <w:r w:rsidR="00924490">
          <w:rPr>
            <w:noProof/>
            <w:webHidden/>
          </w:rPr>
          <w:t>744</w:t>
        </w:r>
        <w:r w:rsidR="00DB0F73">
          <w:rPr>
            <w:noProof/>
            <w:webHidden/>
          </w:rPr>
          <w:fldChar w:fldCharType="end"/>
        </w:r>
      </w:hyperlink>
    </w:p>
    <w:p w14:paraId="1443498E" w14:textId="77777777" w:rsidR="00DB0F73" w:rsidRDefault="007C7B54" w:rsidP="00DB0F73">
      <w:pPr>
        <w:pStyle w:val="TOC2"/>
        <w:rPr>
          <w:rFonts w:asciiTheme="minorHAnsi" w:eastAsiaTheme="minorEastAsia" w:hAnsiTheme="minorHAnsi"/>
          <w:noProof/>
          <w:sz w:val="22"/>
        </w:rPr>
      </w:pPr>
      <w:hyperlink w:anchor="_Toc399938113" w:history="1">
        <w:r w:rsidR="00DB0F73" w:rsidRPr="00827CAE">
          <w:rPr>
            <w:rStyle w:val="Hyperlink"/>
            <w:noProof/>
          </w:rPr>
          <w:t>libestr (version 0.1.9):</w:t>
        </w:r>
        <w:r w:rsidR="00DB0F73">
          <w:rPr>
            <w:noProof/>
            <w:webHidden/>
          </w:rPr>
          <w:tab/>
        </w:r>
        <w:r w:rsidR="00DB0F73">
          <w:rPr>
            <w:noProof/>
            <w:webHidden/>
          </w:rPr>
          <w:fldChar w:fldCharType="begin"/>
        </w:r>
        <w:r w:rsidR="00DB0F73">
          <w:rPr>
            <w:noProof/>
            <w:webHidden/>
          </w:rPr>
          <w:instrText xml:space="preserve"> PAGEREF _Toc399938113 \h </w:instrText>
        </w:r>
        <w:r w:rsidR="00DB0F73">
          <w:rPr>
            <w:noProof/>
            <w:webHidden/>
          </w:rPr>
        </w:r>
        <w:r w:rsidR="00DB0F73">
          <w:rPr>
            <w:noProof/>
            <w:webHidden/>
          </w:rPr>
          <w:fldChar w:fldCharType="separate"/>
        </w:r>
        <w:r w:rsidR="00924490">
          <w:rPr>
            <w:noProof/>
            <w:webHidden/>
          </w:rPr>
          <w:t>745</w:t>
        </w:r>
        <w:r w:rsidR="00DB0F73">
          <w:rPr>
            <w:noProof/>
            <w:webHidden/>
          </w:rPr>
          <w:fldChar w:fldCharType="end"/>
        </w:r>
      </w:hyperlink>
    </w:p>
    <w:p w14:paraId="74698F0B" w14:textId="77777777" w:rsidR="00DB0F73" w:rsidRDefault="007C7B54" w:rsidP="00DB0F73">
      <w:pPr>
        <w:pStyle w:val="TOC2"/>
        <w:rPr>
          <w:rFonts w:asciiTheme="minorHAnsi" w:eastAsiaTheme="minorEastAsia" w:hAnsiTheme="minorHAnsi"/>
          <w:noProof/>
          <w:sz w:val="22"/>
        </w:rPr>
      </w:pPr>
      <w:hyperlink w:anchor="_Toc399938114" w:history="1">
        <w:r w:rsidR="00DB0F73" w:rsidRPr="00827CAE">
          <w:rPr>
            <w:rStyle w:val="Hyperlink"/>
            <w:noProof/>
          </w:rPr>
          <w:t>libevent-2.0.21 (version stable):</w:t>
        </w:r>
        <w:r w:rsidR="00DB0F73">
          <w:rPr>
            <w:noProof/>
            <w:webHidden/>
          </w:rPr>
          <w:tab/>
        </w:r>
        <w:r w:rsidR="00DB0F73">
          <w:rPr>
            <w:noProof/>
            <w:webHidden/>
          </w:rPr>
          <w:fldChar w:fldCharType="begin"/>
        </w:r>
        <w:r w:rsidR="00DB0F73">
          <w:rPr>
            <w:noProof/>
            <w:webHidden/>
          </w:rPr>
          <w:instrText xml:space="preserve"> PAGEREF _Toc399938114 \h </w:instrText>
        </w:r>
        <w:r w:rsidR="00DB0F73">
          <w:rPr>
            <w:noProof/>
            <w:webHidden/>
          </w:rPr>
        </w:r>
        <w:r w:rsidR="00DB0F73">
          <w:rPr>
            <w:noProof/>
            <w:webHidden/>
          </w:rPr>
          <w:fldChar w:fldCharType="separate"/>
        </w:r>
        <w:r w:rsidR="00924490">
          <w:rPr>
            <w:noProof/>
            <w:webHidden/>
          </w:rPr>
          <w:t>745</w:t>
        </w:r>
        <w:r w:rsidR="00DB0F73">
          <w:rPr>
            <w:noProof/>
            <w:webHidden/>
          </w:rPr>
          <w:fldChar w:fldCharType="end"/>
        </w:r>
      </w:hyperlink>
    </w:p>
    <w:p w14:paraId="10A19D9F" w14:textId="77777777" w:rsidR="00DB0F73" w:rsidRDefault="007C7B54" w:rsidP="00DB0F73">
      <w:pPr>
        <w:pStyle w:val="TOC2"/>
        <w:rPr>
          <w:rFonts w:asciiTheme="minorHAnsi" w:eastAsiaTheme="minorEastAsia" w:hAnsiTheme="minorHAnsi"/>
          <w:noProof/>
          <w:sz w:val="22"/>
        </w:rPr>
      </w:pPr>
      <w:hyperlink w:anchor="_Toc399938115" w:history="1">
        <w:r w:rsidR="00DB0F73" w:rsidRPr="00827CAE">
          <w:rPr>
            <w:rStyle w:val="Hyperlink"/>
            <w:noProof/>
          </w:rPr>
          <w:t>libffi (version 3.1):</w:t>
        </w:r>
        <w:r w:rsidR="00DB0F73">
          <w:rPr>
            <w:noProof/>
            <w:webHidden/>
          </w:rPr>
          <w:tab/>
        </w:r>
        <w:r w:rsidR="00DB0F73">
          <w:rPr>
            <w:noProof/>
            <w:webHidden/>
          </w:rPr>
          <w:fldChar w:fldCharType="begin"/>
        </w:r>
        <w:r w:rsidR="00DB0F73">
          <w:rPr>
            <w:noProof/>
            <w:webHidden/>
          </w:rPr>
          <w:instrText xml:space="preserve"> PAGEREF _Toc399938115 \h </w:instrText>
        </w:r>
        <w:r w:rsidR="00DB0F73">
          <w:rPr>
            <w:noProof/>
            <w:webHidden/>
          </w:rPr>
        </w:r>
        <w:r w:rsidR="00DB0F73">
          <w:rPr>
            <w:noProof/>
            <w:webHidden/>
          </w:rPr>
          <w:fldChar w:fldCharType="separate"/>
        </w:r>
        <w:r w:rsidR="00924490">
          <w:rPr>
            <w:noProof/>
            <w:webHidden/>
          </w:rPr>
          <w:t>748</w:t>
        </w:r>
        <w:r w:rsidR="00DB0F73">
          <w:rPr>
            <w:noProof/>
            <w:webHidden/>
          </w:rPr>
          <w:fldChar w:fldCharType="end"/>
        </w:r>
      </w:hyperlink>
    </w:p>
    <w:p w14:paraId="2328A3B9" w14:textId="77777777" w:rsidR="00DB0F73" w:rsidRDefault="007C7B54" w:rsidP="00DB0F73">
      <w:pPr>
        <w:pStyle w:val="TOC2"/>
        <w:rPr>
          <w:rFonts w:asciiTheme="minorHAnsi" w:eastAsiaTheme="minorEastAsia" w:hAnsiTheme="minorHAnsi"/>
          <w:noProof/>
          <w:sz w:val="22"/>
        </w:rPr>
      </w:pPr>
      <w:hyperlink w:anchor="_Toc399938116" w:history="1">
        <w:r w:rsidR="00DB0F73" w:rsidRPr="00827CAE">
          <w:rPr>
            <w:rStyle w:val="Hyperlink"/>
            <w:noProof/>
          </w:rPr>
          <w:t>libfile-copy-recursive-perl (version 0.38):</w:t>
        </w:r>
        <w:r w:rsidR="00DB0F73">
          <w:rPr>
            <w:noProof/>
            <w:webHidden/>
          </w:rPr>
          <w:tab/>
        </w:r>
        <w:r w:rsidR="00DB0F73">
          <w:rPr>
            <w:noProof/>
            <w:webHidden/>
          </w:rPr>
          <w:fldChar w:fldCharType="begin"/>
        </w:r>
        <w:r w:rsidR="00DB0F73">
          <w:rPr>
            <w:noProof/>
            <w:webHidden/>
          </w:rPr>
          <w:instrText xml:space="preserve"> PAGEREF _Toc399938116 \h </w:instrText>
        </w:r>
        <w:r w:rsidR="00DB0F73">
          <w:rPr>
            <w:noProof/>
            <w:webHidden/>
          </w:rPr>
        </w:r>
        <w:r w:rsidR="00DB0F73">
          <w:rPr>
            <w:noProof/>
            <w:webHidden/>
          </w:rPr>
          <w:fldChar w:fldCharType="separate"/>
        </w:r>
        <w:r w:rsidR="00924490">
          <w:rPr>
            <w:noProof/>
            <w:webHidden/>
          </w:rPr>
          <w:t>749</w:t>
        </w:r>
        <w:r w:rsidR="00DB0F73">
          <w:rPr>
            <w:noProof/>
            <w:webHidden/>
          </w:rPr>
          <w:fldChar w:fldCharType="end"/>
        </w:r>
      </w:hyperlink>
    </w:p>
    <w:p w14:paraId="691DA435" w14:textId="77777777" w:rsidR="00DB0F73" w:rsidRDefault="007C7B54" w:rsidP="00DB0F73">
      <w:pPr>
        <w:pStyle w:val="TOC2"/>
        <w:rPr>
          <w:rFonts w:asciiTheme="minorHAnsi" w:eastAsiaTheme="minorEastAsia" w:hAnsiTheme="minorHAnsi"/>
          <w:noProof/>
          <w:sz w:val="22"/>
        </w:rPr>
      </w:pPr>
      <w:hyperlink w:anchor="_Toc399938117" w:history="1">
        <w:r w:rsidR="00DB0F73" w:rsidRPr="00827CAE">
          <w:rPr>
            <w:rStyle w:val="Hyperlink"/>
            <w:noProof/>
          </w:rPr>
          <w:t>libfile-fcntllock-perl (version 0.22):</w:t>
        </w:r>
        <w:r w:rsidR="00DB0F73">
          <w:rPr>
            <w:noProof/>
            <w:webHidden/>
          </w:rPr>
          <w:tab/>
        </w:r>
        <w:r w:rsidR="00DB0F73">
          <w:rPr>
            <w:noProof/>
            <w:webHidden/>
          </w:rPr>
          <w:fldChar w:fldCharType="begin"/>
        </w:r>
        <w:r w:rsidR="00DB0F73">
          <w:rPr>
            <w:noProof/>
            <w:webHidden/>
          </w:rPr>
          <w:instrText xml:space="preserve"> PAGEREF _Toc399938117 \h </w:instrText>
        </w:r>
        <w:r w:rsidR="00DB0F73">
          <w:rPr>
            <w:noProof/>
            <w:webHidden/>
          </w:rPr>
        </w:r>
        <w:r w:rsidR="00DB0F73">
          <w:rPr>
            <w:noProof/>
            <w:webHidden/>
          </w:rPr>
          <w:fldChar w:fldCharType="separate"/>
        </w:r>
        <w:r w:rsidR="00924490">
          <w:rPr>
            <w:noProof/>
            <w:webHidden/>
          </w:rPr>
          <w:t>749</w:t>
        </w:r>
        <w:r w:rsidR="00DB0F73">
          <w:rPr>
            <w:noProof/>
            <w:webHidden/>
          </w:rPr>
          <w:fldChar w:fldCharType="end"/>
        </w:r>
      </w:hyperlink>
    </w:p>
    <w:p w14:paraId="31316158" w14:textId="77777777" w:rsidR="00DB0F73" w:rsidRDefault="007C7B54" w:rsidP="00DB0F73">
      <w:pPr>
        <w:pStyle w:val="TOC2"/>
        <w:rPr>
          <w:rFonts w:asciiTheme="minorHAnsi" w:eastAsiaTheme="minorEastAsia" w:hAnsiTheme="minorHAnsi"/>
          <w:noProof/>
          <w:sz w:val="22"/>
        </w:rPr>
      </w:pPr>
      <w:hyperlink w:anchor="_Toc399938118" w:history="1">
        <w:r w:rsidR="00DB0F73" w:rsidRPr="00827CAE">
          <w:rPr>
            <w:rStyle w:val="Hyperlink"/>
            <w:noProof/>
          </w:rPr>
          <w:t>libfile-listing-perl (version 6.04):</w:t>
        </w:r>
        <w:r w:rsidR="00DB0F73">
          <w:rPr>
            <w:noProof/>
            <w:webHidden/>
          </w:rPr>
          <w:tab/>
        </w:r>
        <w:r w:rsidR="00DB0F73">
          <w:rPr>
            <w:noProof/>
            <w:webHidden/>
          </w:rPr>
          <w:fldChar w:fldCharType="begin"/>
        </w:r>
        <w:r w:rsidR="00DB0F73">
          <w:rPr>
            <w:noProof/>
            <w:webHidden/>
          </w:rPr>
          <w:instrText xml:space="preserve"> PAGEREF _Toc399938118 \h </w:instrText>
        </w:r>
        <w:r w:rsidR="00DB0F73">
          <w:rPr>
            <w:noProof/>
            <w:webHidden/>
          </w:rPr>
        </w:r>
        <w:r w:rsidR="00DB0F73">
          <w:rPr>
            <w:noProof/>
            <w:webHidden/>
          </w:rPr>
          <w:fldChar w:fldCharType="separate"/>
        </w:r>
        <w:r w:rsidR="00924490">
          <w:rPr>
            <w:noProof/>
            <w:webHidden/>
          </w:rPr>
          <w:t>750</w:t>
        </w:r>
        <w:r w:rsidR="00DB0F73">
          <w:rPr>
            <w:noProof/>
            <w:webHidden/>
          </w:rPr>
          <w:fldChar w:fldCharType="end"/>
        </w:r>
      </w:hyperlink>
    </w:p>
    <w:p w14:paraId="4E702983" w14:textId="77777777" w:rsidR="00DB0F73" w:rsidRDefault="007C7B54" w:rsidP="00DB0F73">
      <w:pPr>
        <w:pStyle w:val="TOC2"/>
        <w:rPr>
          <w:rFonts w:asciiTheme="minorHAnsi" w:eastAsiaTheme="minorEastAsia" w:hAnsiTheme="minorHAnsi"/>
          <w:noProof/>
          <w:sz w:val="22"/>
        </w:rPr>
      </w:pPr>
      <w:hyperlink w:anchor="_Toc399938119" w:history="1">
        <w:r w:rsidR="00DB0F73" w:rsidRPr="00827CAE">
          <w:rPr>
            <w:rStyle w:val="Hyperlink"/>
            <w:noProof/>
          </w:rPr>
          <w:t>libfont-afm-perl (version 1.20):</w:t>
        </w:r>
        <w:r w:rsidR="00DB0F73">
          <w:rPr>
            <w:noProof/>
            <w:webHidden/>
          </w:rPr>
          <w:tab/>
        </w:r>
        <w:r w:rsidR="00DB0F73">
          <w:rPr>
            <w:noProof/>
            <w:webHidden/>
          </w:rPr>
          <w:fldChar w:fldCharType="begin"/>
        </w:r>
        <w:r w:rsidR="00DB0F73">
          <w:rPr>
            <w:noProof/>
            <w:webHidden/>
          </w:rPr>
          <w:instrText xml:space="preserve"> PAGEREF _Toc399938119 \h </w:instrText>
        </w:r>
        <w:r w:rsidR="00DB0F73">
          <w:rPr>
            <w:noProof/>
            <w:webHidden/>
          </w:rPr>
        </w:r>
        <w:r w:rsidR="00DB0F73">
          <w:rPr>
            <w:noProof/>
            <w:webHidden/>
          </w:rPr>
          <w:fldChar w:fldCharType="separate"/>
        </w:r>
        <w:r w:rsidR="00924490">
          <w:rPr>
            <w:noProof/>
            <w:webHidden/>
          </w:rPr>
          <w:t>751</w:t>
        </w:r>
        <w:r w:rsidR="00DB0F73">
          <w:rPr>
            <w:noProof/>
            <w:webHidden/>
          </w:rPr>
          <w:fldChar w:fldCharType="end"/>
        </w:r>
      </w:hyperlink>
    </w:p>
    <w:p w14:paraId="3FF55770" w14:textId="77777777" w:rsidR="00DB0F73" w:rsidRDefault="007C7B54" w:rsidP="00DB0F73">
      <w:pPr>
        <w:pStyle w:val="TOC2"/>
        <w:rPr>
          <w:rFonts w:asciiTheme="minorHAnsi" w:eastAsiaTheme="minorEastAsia" w:hAnsiTheme="minorHAnsi"/>
          <w:noProof/>
          <w:sz w:val="22"/>
        </w:rPr>
      </w:pPr>
      <w:hyperlink w:anchor="_Toc399938120" w:history="1">
        <w:r w:rsidR="00DB0F73" w:rsidRPr="00827CAE">
          <w:rPr>
            <w:rStyle w:val="Hyperlink"/>
            <w:noProof/>
          </w:rPr>
          <w:t>libfpdf-tpl-php (version 1.2):</w:t>
        </w:r>
        <w:r w:rsidR="00DB0F73">
          <w:rPr>
            <w:noProof/>
            <w:webHidden/>
          </w:rPr>
          <w:tab/>
        </w:r>
        <w:r w:rsidR="00DB0F73">
          <w:rPr>
            <w:noProof/>
            <w:webHidden/>
          </w:rPr>
          <w:fldChar w:fldCharType="begin"/>
        </w:r>
        <w:r w:rsidR="00DB0F73">
          <w:rPr>
            <w:noProof/>
            <w:webHidden/>
          </w:rPr>
          <w:instrText xml:space="preserve"> PAGEREF _Toc399938120 \h </w:instrText>
        </w:r>
        <w:r w:rsidR="00DB0F73">
          <w:rPr>
            <w:noProof/>
            <w:webHidden/>
          </w:rPr>
        </w:r>
        <w:r w:rsidR="00DB0F73">
          <w:rPr>
            <w:noProof/>
            <w:webHidden/>
          </w:rPr>
          <w:fldChar w:fldCharType="separate"/>
        </w:r>
        <w:r w:rsidR="00924490">
          <w:rPr>
            <w:noProof/>
            <w:webHidden/>
          </w:rPr>
          <w:t>751</w:t>
        </w:r>
        <w:r w:rsidR="00DB0F73">
          <w:rPr>
            <w:noProof/>
            <w:webHidden/>
          </w:rPr>
          <w:fldChar w:fldCharType="end"/>
        </w:r>
      </w:hyperlink>
    </w:p>
    <w:p w14:paraId="42283D27" w14:textId="77777777" w:rsidR="00DB0F73" w:rsidRDefault="007C7B54" w:rsidP="00DB0F73">
      <w:pPr>
        <w:pStyle w:val="TOC2"/>
        <w:rPr>
          <w:rFonts w:asciiTheme="minorHAnsi" w:eastAsiaTheme="minorEastAsia" w:hAnsiTheme="minorHAnsi"/>
          <w:noProof/>
          <w:sz w:val="22"/>
        </w:rPr>
      </w:pPr>
      <w:hyperlink w:anchor="_Toc399938121" w:history="1">
        <w:r w:rsidR="00DB0F73" w:rsidRPr="00827CAE">
          <w:rPr>
            <w:rStyle w:val="Hyperlink"/>
            <w:noProof/>
          </w:rPr>
          <w:t>libfpdi-php (version 1.4.1):</w:t>
        </w:r>
        <w:r w:rsidR="00DB0F73">
          <w:rPr>
            <w:noProof/>
            <w:webHidden/>
          </w:rPr>
          <w:tab/>
        </w:r>
        <w:r w:rsidR="00DB0F73">
          <w:rPr>
            <w:noProof/>
            <w:webHidden/>
          </w:rPr>
          <w:fldChar w:fldCharType="begin"/>
        </w:r>
        <w:r w:rsidR="00DB0F73">
          <w:rPr>
            <w:noProof/>
            <w:webHidden/>
          </w:rPr>
          <w:instrText xml:space="preserve"> PAGEREF _Toc399938121 \h </w:instrText>
        </w:r>
        <w:r w:rsidR="00DB0F73">
          <w:rPr>
            <w:noProof/>
            <w:webHidden/>
          </w:rPr>
        </w:r>
        <w:r w:rsidR="00DB0F73">
          <w:rPr>
            <w:noProof/>
            <w:webHidden/>
          </w:rPr>
          <w:fldChar w:fldCharType="separate"/>
        </w:r>
        <w:r w:rsidR="00924490">
          <w:rPr>
            <w:noProof/>
            <w:webHidden/>
          </w:rPr>
          <w:t>752</w:t>
        </w:r>
        <w:r w:rsidR="00DB0F73">
          <w:rPr>
            <w:noProof/>
            <w:webHidden/>
          </w:rPr>
          <w:fldChar w:fldCharType="end"/>
        </w:r>
      </w:hyperlink>
    </w:p>
    <w:p w14:paraId="1CBED65D" w14:textId="77777777" w:rsidR="00DB0F73" w:rsidRDefault="007C7B54" w:rsidP="00DB0F73">
      <w:pPr>
        <w:pStyle w:val="TOC2"/>
        <w:rPr>
          <w:rFonts w:asciiTheme="minorHAnsi" w:eastAsiaTheme="minorEastAsia" w:hAnsiTheme="minorHAnsi"/>
          <w:noProof/>
          <w:sz w:val="22"/>
        </w:rPr>
      </w:pPr>
      <w:hyperlink w:anchor="_Toc399938122" w:history="1">
        <w:r w:rsidR="00DB0F73" w:rsidRPr="00827CAE">
          <w:rPr>
            <w:rStyle w:val="Hyperlink"/>
            <w:noProof/>
          </w:rPr>
          <w:t>libgcrypt11 (version 1.5.3):</w:t>
        </w:r>
        <w:r w:rsidR="00DB0F73">
          <w:rPr>
            <w:noProof/>
            <w:webHidden/>
          </w:rPr>
          <w:tab/>
        </w:r>
        <w:r w:rsidR="00DB0F73">
          <w:rPr>
            <w:noProof/>
            <w:webHidden/>
          </w:rPr>
          <w:fldChar w:fldCharType="begin"/>
        </w:r>
        <w:r w:rsidR="00DB0F73">
          <w:rPr>
            <w:noProof/>
            <w:webHidden/>
          </w:rPr>
          <w:instrText xml:space="preserve"> PAGEREF _Toc399938122 \h </w:instrText>
        </w:r>
        <w:r w:rsidR="00DB0F73">
          <w:rPr>
            <w:noProof/>
            <w:webHidden/>
          </w:rPr>
        </w:r>
        <w:r w:rsidR="00DB0F73">
          <w:rPr>
            <w:noProof/>
            <w:webHidden/>
          </w:rPr>
          <w:fldChar w:fldCharType="separate"/>
        </w:r>
        <w:r w:rsidR="00924490">
          <w:rPr>
            <w:noProof/>
            <w:webHidden/>
          </w:rPr>
          <w:t>753</w:t>
        </w:r>
        <w:r w:rsidR="00DB0F73">
          <w:rPr>
            <w:noProof/>
            <w:webHidden/>
          </w:rPr>
          <w:fldChar w:fldCharType="end"/>
        </w:r>
      </w:hyperlink>
    </w:p>
    <w:p w14:paraId="6032756A" w14:textId="77777777" w:rsidR="00DB0F73" w:rsidRDefault="007C7B54" w:rsidP="00DB0F73">
      <w:pPr>
        <w:pStyle w:val="TOC2"/>
        <w:rPr>
          <w:rFonts w:asciiTheme="minorHAnsi" w:eastAsiaTheme="minorEastAsia" w:hAnsiTheme="minorHAnsi"/>
          <w:noProof/>
          <w:sz w:val="22"/>
        </w:rPr>
      </w:pPr>
      <w:hyperlink w:anchor="_Toc399938123" w:history="1">
        <w:r w:rsidR="00DB0F73" w:rsidRPr="00827CAE">
          <w:rPr>
            <w:rStyle w:val="Hyperlink"/>
            <w:noProof/>
          </w:rPr>
          <w:t>libgcrypt20 (version 1.6.1):</w:t>
        </w:r>
        <w:r w:rsidR="00DB0F73">
          <w:rPr>
            <w:noProof/>
            <w:webHidden/>
          </w:rPr>
          <w:tab/>
        </w:r>
        <w:r w:rsidR="00DB0F73">
          <w:rPr>
            <w:noProof/>
            <w:webHidden/>
          </w:rPr>
          <w:fldChar w:fldCharType="begin"/>
        </w:r>
        <w:r w:rsidR="00DB0F73">
          <w:rPr>
            <w:noProof/>
            <w:webHidden/>
          </w:rPr>
          <w:instrText xml:space="preserve"> PAGEREF _Toc399938123 \h </w:instrText>
        </w:r>
        <w:r w:rsidR="00DB0F73">
          <w:rPr>
            <w:noProof/>
            <w:webHidden/>
          </w:rPr>
        </w:r>
        <w:r w:rsidR="00DB0F73">
          <w:rPr>
            <w:noProof/>
            <w:webHidden/>
          </w:rPr>
          <w:fldChar w:fldCharType="separate"/>
        </w:r>
        <w:r w:rsidR="00924490">
          <w:rPr>
            <w:noProof/>
            <w:webHidden/>
          </w:rPr>
          <w:t>756</w:t>
        </w:r>
        <w:r w:rsidR="00DB0F73">
          <w:rPr>
            <w:noProof/>
            <w:webHidden/>
          </w:rPr>
          <w:fldChar w:fldCharType="end"/>
        </w:r>
      </w:hyperlink>
    </w:p>
    <w:p w14:paraId="0ACF563A" w14:textId="77777777" w:rsidR="00DB0F73" w:rsidRDefault="007C7B54" w:rsidP="00DB0F73">
      <w:pPr>
        <w:pStyle w:val="TOC2"/>
        <w:rPr>
          <w:rFonts w:asciiTheme="minorHAnsi" w:eastAsiaTheme="minorEastAsia" w:hAnsiTheme="minorHAnsi"/>
          <w:noProof/>
          <w:sz w:val="22"/>
        </w:rPr>
      </w:pPr>
      <w:hyperlink w:anchor="_Toc399938124" w:history="1">
        <w:r w:rsidR="00DB0F73" w:rsidRPr="00827CAE">
          <w:rPr>
            <w:rStyle w:val="Hyperlink"/>
            <w:noProof/>
          </w:rPr>
          <w:t>libgd2 (version 2.1.0):</w:t>
        </w:r>
        <w:r w:rsidR="00DB0F73">
          <w:rPr>
            <w:noProof/>
            <w:webHidden/>
          </w:rPr>
          <w:tab/>
        </w:r>
        <w:r w:rsidR="00DB0F73">
          <w:rPr>
            <w:noProof/>
            <w:webHidden/>
          </w:rPr>
          <w:fldChar w:fldCharType="begin"/>
        </w:r>
        <w:r w:rsidR="00DB0F73">
          <w:rPr>
            <w:noProof/>
            <w:webHidden/>
          </w:rPr>
          <w:instrText xml:space="preserve"> PAGEREF _Toc399938124 \h </w:instrText>
        </w:r>
        <w:r w:rsidR="00DB0F73">
          <w:rPr>
            <w:noProof/>
            <w:webHidden/>
          </w:rPr>
        </w:r>
        <w:r w:rsidR="00DB0F73">
          <w:rPr>
            <w:noProof/>
            <w:webHidden/>
          </w:rPr>
          <w:fldChar w:fldCharType="separate"/>
        </w:r>
        <w:r w:rsidR="00924490">
          <w:rPr>
            <w:noProof/>
            <w:webHidden/>
          </w:rPr>
          <w:t>761</w:t>
        </w:r>
        <w:r w:rsidR="00DB0F73">
          <w:rPr>
            <w:noProof/>
            <w:webHidden/>
          </w:rPr>
          <w:fldChar w:fldCharType="end"/>
        </w:r>
      </w:hyperlink>
    </w:p>
    <w:p w14:paraId="4F2BA611" w14:textId="77777777" w:rsidR="00DB0F73" w:rsidRDefault="007C7B54" w:rsidP="00DB0F73">
      <w:pPr>
        <w:pStyle w:val="TOC2"/>
        <w:rPr>
          <w:rFonts w:asciiTheme="minorHAnsi" w:eastAsiaTheme="minorEastAsia" w:hAnsiTheme="minorHAnsi"/>
          <w:noProof/>
          <w:sz w:val="22"/>
        </w:rPr>
      </w:pPr>
      <w:hyperlink w:anchor="_Toc399938125" w:history="1">
        <w:r w:rsidR="00DB0F73" w:rsidRPr="00827CAE">
          <w:rPr>
            <w:rStyle w:val="Hyperlink"/>
            <w:noProof/>
          </w:rPr>
          <w:t>libgpg-error (version 1.13):</w:t>
        </w:r>
        <w:r w:rsidR="00DB0F73">
          <w:rPr>
            <w:noProof/>
            <w:webHidden/>
          </w:rPr>
          <w:tab/>
        </w:r>
        <w:r w:rsidR="00DB0F73">
          <w:rPr>
            <w:noProof/>
            <w:webHidden/>
          </w:rPr>
          <w:fldChar w:fldCharType="begin"/>
        </w:r>
        <w:r w:rsidR="00DB0F73">
          <w:rPr>
            <w:noProof/>
            <w:webHidden/>
          </w:rPr>
          <w:instrText xml:space="preserve"> PAGEREF _Toc399938125 \h </w:instrText>
        </w:r>
        <w:r w:rsidR="00DB0F73">
          <w:rPr>
            <w:noProof/>
            <w:webHidden/>
          </w:rPr>
        </w:r>
        <w:r w:rsidR="00DB0F73">
          <w:rPr>
            <w:noProof/>
            <w:webHidden/>
          </w:rPr>
          <w:fldChar w:fldCharType="separate"/>
        </w:r>
        <w:r w:rsidR="00924490">
          <w:rPr>
            <w:noProof/>
            <w:webHidden/>
          </w:rPr>
          <w:t>766</w:t>
        </w:r>
        <w:r w:rsidR="00DB0F73">
          <w:rPr>
            <w:noProof/>
            <w:webHidden/>
          </w:rPr>
          <w:fldChar w:fldCharType="end"/>
        </w:r>
      </w:hyperlink>
    </w:p>
    <w:p w14:paraId="588EC074" w14:textId="77777777" w:rsidR="00DB0F73" w:rsidRDefault="007C7B54" w:rsidP="00DB0F73">
      <w:pPr>
        <w:pStyle w:val="TOC2"/>
        <w:rPr>
          <w:rFonts w:asciiTheme="minorHAnsi" w:eastAsiaTheme="minorEastAsia" w:hAnsiTheme="minorHAnsi"/>
          <w:noProof/>
          <w:sz w:val="22"/>
        </w:rPr>
      </w:pPr>
      <w:hyperlink w:anchor="_Toc399938126" w:history="1">
        <w:r w:rsidR="00DB0F73" w:rsidRPr="00827CAE">
          <w:rPr>
            <w:rStyle w:val="Hyperlink"/>
            <w:noProof/>
          </w:rPr>
          <w:t>libgssglue (version 0.4):</w:t>
        </w:r>
        <w:r w:rsidR="00DB0F73">
          <w:rPr>
            <w:noProof/>
            <w:webHidden/>
          </w:rPr>
          <w:tab/>
        </w:r>
        <w:r w:rsidR="00DB0F73">
          <w:rPr>
            <w:noProof/>
            <w:webHidden/>
          </w:rPr>
          <w:fldChar w:fldCharType="begin"/>
        </w:r>
        <w:r w:rsidR="00DB0F73">
          <w:rPr>
            <w:noProof/>
            <w:webHidden/>
          </w:rPr>
          <w:instrText xml:space="preserve"> PAGEREF _Toc399938126 \h </w:instrText>
        </w:r>
        <w:r w:rsidR="00DB0F73">
          <w:rPr>
            <w:noProof/>
            <w:webHidden/>
          </w:rPr>
        </w:r>
        <w:r w:rsidR="00DB0F73">
          <w:rPr>
            <w:noProof/>
            <w:webHidden/>
          </w:rPr>
          <w:fldChar w:fldCharType="separate"/>
        </w:r>
        <w:r w:rsidR="00924490">
          <w:rPr>
            <w:noProof/>
            <w:webHidden/>
          </w:rPr>
          <w:t>767</w:t>
        </w:r>
        <w:r w:rsidR="00DB0F73">
          <w:rPr>
            <w:noProof/>
            <w:webHidden/>
          </w:rPr>
          <w:fldChar w:fldCharType="end"/>
        </w:r>
      </w:hyperlink>
    </w:p>
    <w:p w14:paraId="7779F9A7" w14:textId="77777777" w:rsidR="00DB0F73" w:rsidRDefault="007C7B54" w:rsidP="00DB0F73">
      <w:pPr>
        <w:pStyle w:val="TOC2"/>
        <w:rPr>
          <w:rFonts w:asciiTheme="minorHAnsi" w:eastAsiaTheme="minorEastAsia" w:hAnsiTheme="minorHAnsi"/>
          <w:noProof/>
          <w:sz w:val="22"/>
        </w:rPr>
      </w:pPr>
      <w:hyperlink w:anchor="_Toc399938127" w:history="1">
        <w:r w:rsidR="00DB0F73" w:rsidRPr="00827CAE">
          <w:rPr>
            <w:rStyle w:val="Hyperlink"/>
            <w:noProof/>
          </w:rPr>
          <w:t>libhtml-format-perl (version 2.11):</w:t>
        </w:r>
        <w:r w:rsidR="00DB0F73">
          <w:rPr>
            <w:noProof/>
            <w:webHidden/>
          </w:rPr>
          <w:tab/>
        </w:r>
        <w:r w:rsidR="00DB0F73">
          <w:rPr>
            <w:noProof/>
            <w:webHidden/>
          </w:rPr>
          <w:fldChar w:fldCharType="begin"/>
        </w:r>
        <w:r w:rsidR="00DB0F73">
          <w:rPr>
            <w:noProof/>
            <w:webHidden/>
          </w:rPr>
          <w:instrText xml:space="preserve"> PAGEREF _Toc399938127 \h </w:instrText>
        </w:r>
        <w:r w:rsidR="00DB0F73">
          <w:rPr>
            <w:noProof/>
            <w:webHidden/>
          </w:rPr>
        </w:r>
        <w:r w:rsidR="00DB0F73">
          <w:rPr>
            <w:noProof/>
            <w:webHidden/>
          </w:rPr>
          <w:fldChar w:fldCharType="separate"/>
        </w:r>
        <w:r w:rsidR="00924490">
          <w:rPr>
            <w:noProof/>
            <w:webHidden/>
          </w:rPr>
          <w:t>770</w:t>
        </w:r>
        <w:r w:rsidR="00DB0F73">
          <w:rPr>
            <w:noProof/>
            <w:webHidden/>
          </w:rPr>
          <w:fldChar w:fldCharType="end"/>
        </w:r>
      </w:hyperlink>
    </w:p>
    <w:p w14:paraId="1D6B81DE" w14:textId="77777777" w:rsidR="00DB0F73" w:rsidRDefault="007C7B54" w:rsidP="00DB0F73">
      <w:pPr>
        <w:pStyle w:val="TOC2"/>
        <w:rPr>
          <w:rFonts w:asciiTheme="minorHAnsi" w:eastAsiaTheme="minorEastAsia" w:hAnsiTheme="minorHAnsi"/>
          <w:noProof/>
          <w:sz w:val="22"/>
        </w:rPr>
      </w:pPr>
      <w:hyperlink w:anchor="_Toc399938128" w:history="1">
        <w:r w:rsidR="00DB0F73" w:rsidRPr="00827CAE">
          <w:rPr>
            <w:rStyle w:val="Hyperlink"/>
            <w:noProof/>
          </w:rPr>
          <w:t>libhtml-form-perl (version 6.03):</w:t>
        </w:r>
        <w:r w:rsidR="00DB0F73">
          <w:rPr>
            <w:noProof/>
            <w:webHidden/>
          </w:rPr>
          <w:tab/>
        </w:r>
        <w:r w:rsidR="00DB0F73">
          <w:rPr>
            <w:noProof/>
            <w:webHidden/>
          </w:rPr>
          <w:fldChar w:fldCharType="begin"/>
        </w:r>
        <w:r w:rsidR="00DB0F73">
          <w:rPr>
            <w:noProof/>
            <w:webHidden/>
          </w:rPr>
          <w:instrText xml:space="preserve"> PAGEREF _Toc399938128 \h </w:instrText>
        </w:r>
        <w:r w:rsidR="00DB0F73">
          <w:rPr>
            <w:noProof/>
            <w:webHidden/>
          </w:rPr>
        </w:r>
        <w:r w:rsidR="00DB0F73">
          <w:rPr>
            <w:noProof/>
            <w:webHidden/>
          </w:rPr>
          <w:fldChar w:fldCharType="separate"/>
        </w:r>
        <w:r w:rsidR="00924490">
          <w:rPr>
            <w:noProof/>
            <w:webHidden/>
          </w:rPr>
          <w:t>777</w:t>
        </w:r>
        <w:r w:rsidR="00DB0F73">
          <w:rPr>
            <w:noProof/>
            <w:webHidden/>
          </w:rPr>
          <w:fldChar w:fldCharType="end"/>
        </w:r>
      </w:hyperlink>
    </w:p>
    <w:p w14:paraId="4061E16A" w14:textId="77777777" w:rsidR="00DB0F73" w:rsidRDefault="007C7B54" w:rsidP="00DB0F73">
      <w:pPr>
        <w:pStyle w:val="TOC2"/>
        <w:rPr>
          <w:rFonts w:asciiTheme="minorHAnsi" w:eastAsiaTheme="minorEastAsia" w:hAnsiTheme="minorHAnsi"/>
          <w:noProof/>
          <w:sz w:val="22"/>
        </w:rPr>
      </w:pPr>
      <w:hyperlink w:anchor="_Toc399938129" w:history="1">
        <w:r w:rsidR="00DB0F73" w:rsidRPr="00827CAE">
          <w:rPr>
            <w:rStyle w:val="Hyperlink"/>
            <w:noProof/>
          </w:rPr>
          <w:t>libhtml-parser-perl (version 3.71):</w:t>
        </w:r>
        <w:r w:rsidR="00DB0F73">
          <w:rPr>
            <w:noProof/>
            <w:webHidden/>
          </w:rPr>
          <w:tab/>
        </w:r>
        <w:r w:rsidR="00DB0F73">
          <w:rPr>
            <w:noProof/>
            <w:webHidden/>
          </w:rPr>
          <w:fldChar w:fldCharType="begin"/>
        </w:r>
        <w:r w:rsidR="00DB0F73">
          <w:rPr>
            <w:noProof/>
            <w:webHidden/>
          </w:rPr>
          <w:instrText xml:space="preserve"> PAGEREF _Toc399938129 \h </w:instrText>
        </w:r>
        <w:r w:rsidR="00DB0F73">
          <w:rPr>
            <w:noProof/>
            <w:webHidden/>
          </w:rPr>
        </w:r>
        <w:r w:rsidR="00DB0F73">
          <w:rPr>
            <w:noProof/>
            <w:webHidden/>
          </w:rPr>
          <w:fldChar w:fldCharType="separate"/>
        </w:r>
        <w:r w:rsidR="00924490">
          <w:rPr>
            <w:noProof/>
            <w:webHidden/>
          </w:rPr>
          <w:t>777</w:t>
        </w:r>
        <w:r w:rsidR="00DB0F73">
          <w:rPr>
            <w:noProof/>
            <w:webHidden/>
          </w:rPr>
          <w:fldChar w:fldCharType="end"/>
        </w:r>
      </w:hyperlink>
    </w:p>
    <w:p w14:paraId="06116917" w14:textId="77777777" w:rsidR="00DB0F73" w:rsidRDefault="007C7B54" w:rsidP="00DB0F73">
      <w:pPr>
        <w:pStyle w:val="TOC2"/>
        <w:rPr>
          <w:rFonts w:asciiTheme="minorHAnsi" w:eastAsiaTheme="minorEastAsia" w:hAnsiTheme="minorHAnsi"/>
          <w:noProof/>
          <w:sz w:val="22"/>
        </w:rPr>
      </w:pPr>
      <w:hyperlink w:anchor="_Toc399938130" w:history="1">
        <w:r w:rsidR="00DB0F73" w:rsidRPr="00827CAE">
          <w:rPr>
            <w:rStyle w:val="Hyperlink"/>
            <w:noProof/>
          </w:rPr>
          <w:t>libhtml-tagset-perl (version 3.20):</w:t>
        </w:r>
        <w:r w:rsidR="00DB0F73">
          <w:rPr>
            <w:noProof/>
            <w:webHidden/>
          </w:rPr>
          <w:tab/>
        </w:r>
        <w:r w:rsidR="00DB0F73">
          <w:rPr>
            <w:noProof/>
            <w:webHidden/>
          </w:rPr>
          <w:fldChar w:fldCharType="begin"/>
        </w:r>
        <w:r w:rsidR="00DB0F73">
          <w:rPr>
            <w:noProof/>
            <w:webHidden/>
          </w:rPr>
          <w:instrText xml:space="preserve"> PAGEREF _Toc399938130 \h </w:instrText>
        </w:r>
        <w:r w:rsidR="00DB0F73">
          <w:rPr>
            <w:noProof/>
            <w:webHidden/>
          </w:rPr>
        </w:r>
        <w:r w:rsidR="00DB0F73">
          <w:rPr>
            <w:noProof/>
            <w:webHidden/>
          </w:rPr>
          <w:fldChar w:fldCharType="separate"/>
        </w:r>
        <w:r w:rsidR="00924490">
          <w:rPr>
            <w:noProof/>
            <w:webHidden/>
          </w:rPr>
          <w:t>778</w:t>
        </w:r>
        <w:r w:rsidR="00DB0F73">
          <w:rPr>
            <w:noProof/>
            <w:webHidden/>
          </w:rPr>
          <w:fldChar w:fldCharType="end"/>
        </w:r>
      </w:hyperlink>
    </w:p>
    <w:p w14:paraId="64F95911" w14:textId="77777777" w:rsidR="00DB0F73" w:rsidRDefault="007C7B54" w:rsidP="00DB0F73">
      <w:pPr>
        <w:pStyle w:val="TOC2"/>
        <w:rPr>
          <w:rFonts w:asciiTheme="minorHAnsi" w:eastAsiaTheme="minorEastAsia" w:hAnsiTheme="minorHAnsi"/>
          <w:noProof/>
          <w:sz w:val="22"/>
        </w:rPr>
      </w:pPr>
      <w:hyperlink w:anchor="_Toc399938131" w:history="1">
        <w:r w:rsidR="00DB0F73" w:rsidRPr="00827CAE">
          <w:rPr>
            <w:rStyle w:val="Hyperlink"/>
            <w:noProof/>
          </w:rPr>
          <w:t>libhtml-tree-perl (version 5.03):</w:t>
        </w:r>
        <w:r w:rsidR="00DB0F73">
          <w:rPr>
            <w:noProof/>
            <w:webHidden/>
          </w:rPr>
          <w:tab/>
        </w:r>
        <w:r w:rsidR="00DB0F73">
          <w:rPr>
            <w:noProof/>
            <w:webHidden/>
          </w:rPr>
          <w:fldChar w:fldCharType="begin"/>
        </w:r>
        <w:r w:rsidR="00DB0F73">
          <w:rPr>
            <w:noProof/>
            <w:webHidden/>
          </w:rPr>
          <w:instrText xml:space="preserve"> PAGEREF _Toc399938131 \h </w:instrText>
        </w:r>
        <w:r w:rsidR="00DB0F73">
          <w:rPr>
            <w:noProof/>
            <w:webHidden/>
          </w:rPr>
        </w:r>
        <w:r w:rsidR="00DB0F73">
          <w:rPr>
            <w:noProof/>
            <w:webHidden/>
          </w:rPr>
          <w:fldChar w:fldCharType="separate"/>
        </w:r>
        <w:r w:rsidR="00924490">
          <w:rPr>
            <w:noProof/>
            <w:webHidden/>
          </w:rPr>
          <w:t>778</w:t>
        </w:r>
        <w:r w:rsidR="00DB0F73">
          <w:rPr>
            <w:noProof/>
            <w:webHidden/>
          </w:rPr>
          <w:fldChar w:fldCharType="end"/>
        </w:r>
      </w:hyperlink>
    </w:p>
    <w:p w14:paraId="4CDAC67A" w14:textId="77777777" w:rsidR="00DB0F73" w:rsidRDefault="007C7B54" w:rsidP="00DB0F73">
      <w:pPr>
        <w:pStyle w:val="TOC2"/>
        <w:rPr>
          <w:rFonts w:asciiTheme="minorHAnsi" w:eastAsiaTheme="minorEastAsia" w:hAnsiTheme="minorHAnsi"/>
          <w:noProof/>
          <w:sz w:val="22"/>
        </w:rPr>
      </w:pPr>
      <w:hyperlink w:anchor="_Toc399938132" w:history="1">
        <w:r w:rsidR="00DB0F73" w:rsidRPr="00827CAE">
          <w:rPr>
            <w:rStyle w:val="Hyperlink"/>
            <w:noProof/>
          </w:rPr>
          <w:t>libhttp-cookies-perl (version 6.00):</w:t>
        </w:r>
        <w:r w:rsidR="00DB0F73">
          <w:rPr>
            <w:noProof/>
            <w:webHidden/>
          </w:rPr>
          <w:tab/>
        </w:r>
        <w:r w:rsidR="00DB0F73">
          <w:rPr>
            <w:noProof/>
            <w:webHidden/>
          </w:rPr>
          <w:fldChar w:fldCharType="begin"/>
        </w:r>
        <w:r w:rsidR="00DB0F73">
          <w:rPr>
            <w:noProof/>
            <w:webHidden/>
          </w:rPr>
          <w:instrText xml:space="preserve"> PAGEREF _Toc399938132 \h </w:instrText>
        </w:r>
        <w:r w:rsidR="00DB0F73">
          <w:rPr>
            <w:noProof/>
            <w:webHidden/>
          </w:rPr>
        </w:r>
        <w:r w:rsidR="00DB0F73">
          <w:rPr>
            <w:noProof/>
            <w:webHidden/>
          </w:rPr>
          <w:fldChar w:fldCharType="separate"/>
        </w:r>
        <w:r w:rsidR="00924490">
          <w:rPr>
            <w:noProof/>
            <w:webHidden/>
          </w:rPr>
          <w:t>785</w:t>
        </w:r>
        <w:r w:rsidR="00DB0F73">
          <w:rPr>
            <w:noProof/>
            <w:webHidden/>
          </w:rPr>
          <w:fldChar w:fldCharType="end"/>
        </w:r>
      </w:hyperlink>
    </w:p>
    <w:p w14:paraId="7FFD2656" w14:textId="77777777" w:rsidR="00DB0F73" w:rsidRDefault="007C7B54" w:rsidP="00DB0F73">
      <w:pPr>
        <w:pStyle w:val="TOC2"/>
        <w:rPr>
          <w:rFonts w:asciiTheme="minorHAnsi" w:eastAsiaTheme="minorEastAsia" w:hAnsiTheme="minorHAnsi"/>
          <w:noProof/>
          <w:sz w:val="22"/>
        </w:rPr>
      </w:pPr>
      <w:hyperlink w:anchor="_Toc399938133" w:history="1">
        <w:r w:rsidR="00DB0F73" w:rsidRPr="00827CAE">
          <w:rPr>
            <w:rStyle w:val="Hyperlink"/>
            <w:noProof/>
          </w:rPr>
          <w:t>libhttp-daemon-perl (version 6.01):</w:t>
        </w:r>
        <w:r w:rsidR="00DB0F73">
          <w:rPr>
            <w:noProof/>
            <w:webHidden/>
          </w:rPr>
          <w:tab/>
        </w:r>
        <w:r w:rsidR="00DB0F73">
          <w:rPr>
            <w:noProof/>
            <w:webHidden/>
          </w:rPr>
          <w:fldChar w:fldCharType="begin"/>
        </w:r>
        <w:r w:rsidR="00DB0F73">
          <w:rPr>
            <w:noProof/>
            <w:webHidden/>
          </w:rPr>
          <w:instrText xml:space="preserve"> PAGEREF _Toc399938133 \h </w:instrText>
        </w:r>
        <w:r w:rsidR="00DB0F73">
          <w:rPr>
            <w:noProof/>
            <w:webHidden/>
          </w:rPr>
        </w:r>
        <w:r w:rsidR="00DB0F73">
          <w:rPr>
            <w:noProof/>
            <w:webHidden/>
          </w:rPr>
          <w:fldChar w:fldCharType="separate"/>
        </w:r>
        <w:r w:rsidR="00924490">
          <w:rPr>
            <w:noProof/>
            <w:webHidden/>
          </w:rPr>
          <w:t>785</w:t>
        </w:r>
        <w:r w:rsidR="00DB0F73">
          <w:rPr>
            <w:noProof/>
            <w:webHidden/>
          </w:rPr>
          <w:fldChar w:fldCharType="end"/>
        </w:r>
      </w:hyperlink>
    </w:p>
    <w:p w14:paraId="2DB4A04A" w14:textId="77777777" w:rsidR="00DB0F73" w:rsidRDefault="007C7B54" w:rsidP="00DB0F73">
      <w:pPr>
        <w:pStyle w:val="TOC2"/>
        <w:rPr>
          <w:rFonts w:asciiTheme="minorHAnsi" w:eastAsiaTheme="minorEastAsia" w:hAnsiTheme="minorHAnsi"/>
          <w:noProof/>
          <w:sz w:val="22"/>
        </w:rPr>
      </w:pPr>
      <w:hyperlink w:anchor="_Toc399938134" w:history="1">
        <w:r w:rsidR="00DB0F73" w:rsidRPr="00827CAE">
          <w:rPr>
            <w:rStyle w:val="Hyperlink"/>
            <w:noProof/>
          </w:rPr>
          <w:t>libhttp-date-perl (version 6.02):</w:t>
        </w:r>
        <w:r w:rsidR="00DB0F73">
          <w:rPr>
            <w:noProof/>
            <w:webHidden/>
          </w:rPr>
          <w:tab/>
        </w:r>
        <w:r w:rsidR="00DB0F73">
          <w:rPr>
            <w:noProof/>
            <w:webHidden/>
          </w:rPr>
          <w:fldChar w:fldCharType="begin"/>
        </w:r>
        <w:r w:rsidR="00DB0F73">
          <w:rPr>
            <w:noProof/>
            <w:webHidden/>
          </w:rPr>
          <w:instrText xml:space="preserve"> PAGEREF _Toc399938134 \h </w:instrText>
        </w:r>
        <w:r w:rsidR="00DB0F73">
          <w:rPr>
            <w:noProof/>
            <w:webHidden/>
          </w:rPr>
        </w:r>
        <w:r w:rsidR="00DB0F73">
          <w:rPr>
            <w:noProof/>
            <w:webHidden/>
          </w:rPr>
          <w:fldChar w:fldCharType="separate"/>
        </w:r>
        <w:r w:rsidR="00924490">
          <w:rPr>
            <w:noProof/>
            <w:webHidden/>
          </w:rPr>
          <w:t>786</w:t>
        </w:r>
        <w:r w:rsidR="00DB0F73">
          <w:rPr>
            <w:noProof/>
            <w:webHidden/>
          </w:rPr>
          <w:fldChar w:fldCharType="end"/>
        </w:r>
      </w:hyperlink>
    </w:p>
    <w:p w14:paraId="0575F1DB" w14:textId="77777777" w:rsidR="00DB0F73" w:rsidRDefault="007C7B54" w:rsidP="00DB0F73">
      <w:pPr>
        <w:pStyle w:val="TOC2"/>
        <w:rPr>
          <w:rFonts w:asciiTheme="minorHAnsi" w:eastAsiaTheme="minorEastAsia" w:hAnsiTheme="minorHAnsi"/>
          <w:noProof/>
          <w:sz w:val="22"/>
        </w:rPr>
      </w:pPr>
      <w:hyperlink w:anchor="_Toc399938135" w:history="1">
        <w:r w:rsidR="00DB0F73" w:rsidRPr="00827CAE">
          <w:rPr>
            <w:rStyle w:val="Hyperlink"/>
            <w:noProof/>
          </w:rPr>
          <w:t>libhttp-message-perl (version 6.06):</w:t>
        </w:r>
        <w:r w:rsidR="00DB0F73">
          <w:rPr>
            <w:noProof/>
            <w:webHidden/>
          </w:rPr>
          <w:tab/>
        </w:r>
        <w:r w:rsidR="00DB0F73">
          <w:rPr>
            <w:noProof/>
            <w:webHidden/>
          </w:rPr>
          <w:fldChar w:fldCharType="begin"/>
        </w:r>
        <w:r w:rsidR="00DB0F73">
          <w:rPr>
            <w:noProof/>
            <w:webHidden/>
          </w:rPr>
          <w:instrText xml:space="preserve"> PAGEREF _Toc399938135 \h </w:instrText>
        </w:r>
        <w:r w:rsidR="00DB0F73">
          <w:rPr>
            <w:noProof/>
            <w:webHidden/>
          </w:rPr>
        </w:r>
        <w:r w:rsidR="00DB0F73">
          <w:rPr>
            <w:noProof/>
            <w:webHidden/>
          </w:rPr>
          <w:fldChar w:fldCharType="separate"/>
        </w:r>
        <w:r w:rsidR="00924490">
          <w:rPr>
            <w:noProof/>
            <w:webHidden/>
          </w:rPr>
          <w:t>787</w:t>
        </w:r>
        <w:r w:rsidR="00DB0F73">
          <w:rPr>
            <w:noProof/>
            <w:webHidden/>
          </w:rPr>
          <w:fldChar w:fldCharType="end"/>
        </w:r>
      </w:hyperlink>
    </w:p>
    <w:p w14:paraId="18CC102A" w14:textId="77777777" w:rsidR="00DB0F73" w:rsidRDefault="007C7B54" w:rsidP="00DB0F73">
      <w:pPr>
        <w:pStyle w:val="TOC2"/>
        <w:rPr>
          <w:rFonts w:asciiTheme="minorHAnsi" w:eastAsiaTheme="minorEastAsia" w:hAnsiTheme="minorHAnsi"/>
          <w:noProof/>
          <w:sz w:val="22"/>
        </w:rPr>
      </w:pPr>
      <w:hyperlink w:anchor="_Toc399938136" w:history="1">
        <w:r w:rsidR="00DB0F73" w:rsidRPr="00827CAE">
          <w:rPr>
            <w:rStyle w:val="Hyperlink"/>
            <w:noProof/>
          </w:rPr>
          <w:t>libhttp-negotiate-perl (version 6.00):</w:t>
        </w:r>
        <w:r w:rsidR="00DB0F73">
          <w:rPr>
            <w:noProof/>
            <w:webHidden/>
          </w:rPr>
          <w:tab/>
        </w:r>
        <w:r w:rsidR="00DB0F73">
          <w:rPr>
            <w:noProof/>
            <w:webHidden/>
          </w:rPr>
          <w:fldChar w:fldCharType="begin"/>
        </w:r>
        <w:r w:rsidR="00DB0F73">
          <w:rPr>
            <w:noProof/>
            <w:webHidden/>
          </w:rPr>
          <w:instrText xml:space="preserve"> PAGEREF _Toc399938136 \h </w:instrText>
        </w:r>
        <w:r w:rsidR="00DB0F73">
          <w:rPr>
            <w:noProof/>
            <w:webHidden/>
          </w:rPr>
        </w:r>
        <w:r w:rsidR="00DB0F73">
          <w:rPr>
            <w:noProof/>
            <w:webHidden/>
          </w:rPr>
          <w:fldChar w:fldCharType="separate"/>
        </w:r>
        <w:r w:rsidR="00924490">
          <w:rPr>
            <w:noProof/>
            <w:webHidden/>
          </w:rPr>
          <w:t>787</w:t>
        </w:r>
        <w:r w:rsidR="00DB0F73">
          <w:rPr>
            <w:noProof/>
            <w:webHidden/>
          </w:rPr>
          <w:fldChar w:fldCharType="end"/>
        </w:r>
      </w:hyperlink>
    </w:p>
    <w:p w14:paraId="6794D82C" w14:textId="77777777" w:rsidR="00DB0F73" w:rsidRDefault="007C7B54" w:rsidP="00DB0F73">
      <w:pPr>
        <w:pStyle w:val="TOC2"/>
        <w:rPr>
          <w:rFonts w:asciiTheme="minorHAnsi" w:eastAsiaTheme="minorEastAsia" w:hAnsiTheme="minorHAnsi"/>
          <w:noProof/>
          <w:sz w:val="22"/>
        </w:rPr>
      </w:pPr>
      <w:hyperlink w:anchor="_Toc399938137" w:history="1">
        <w:r w:rsidR="00DB0F73" w:rsidRPr="00827CAE">
          <w:rPr>
            <w:rStyle w:val="Hyperlink"/>
            <w:noProof/>
          </w:rPr>
          <w:t>libibverbs (version 1.1.8):</w:t>
        </w:r>
        <w:r w:rsidR="00DB0F73">
          <w:rPr>
            <w:noProof/>
            <w:webHidden/>
          </w:rPr>
          <w:tab/>
        </w:r>
        <w:r w:rsidR="00DB0F73">
          <w:rPr>
            <w:noProof/>
            <w:webHidden/>
          </w:rPr>
          <w:fldChar w:fldCharType="begin"/>
        </w:r>
        <w:r w:rsidR="00DB0F73">
          <w:rPr>
            <w:noProof/>
            <w:webHidden/>
          </w:rPr>
          <w:instrText xml:space="preserve"> PAGEREF _Toc399938137 \h </w:instrText>
        </w:r>
        <w:r w:rsidR="00DB0F73">
          <w:rPr>
            <w:noProof/>
            <w:webHidden/>
          </w:rPr>
        </w:r>
        <w:r w:rsidR="00DB0F73">
          <w:rPr>
            <w:noProof/>
            <w:webHidden/>
          </w:rPr>
          <w:fldChar w:fldCharType="separate"/>
        </w:r>
        <w:r w:rsidR="00924490">
          <w:rPr>
            <w:noProof/>
            <w:webHidden/>
          </w:rPr>
          <w:t>788</w:t>
        </w:r>
        <w:r w:rsidR="00DB0F73">
          <w:rPr>
            <w:noProof/>
            <w:webHidden/>
          </w:rPr>
          <w:fldChar w:fldCharType="end"/>
        </w:r>
      </w:hyperlink>
    </w:p>
    <w:p w14:paraId="543603AC" w14:textId="77777777" w:rsidR="00DB0F73" w:rsidRDefault="007C7B54" w:rsidP="00DB0F73">
      <w:pPr>
        <w:pStyle w:val="TOC2"/>
        <w:rPr>
          <w:rFonts w:asciiTheme="minorHAnsi" w:eastAsiaTheme="minorEastAsia" w:hAnsiTheme="minorHAnsi"/>
          <w:noProof/>
          <w:sz w:val="22"/>
        </w:rPr>
      </w:pPr>
      <w:hyperlink w:anchor="_Toc399938138" w:history="1">
        <w:r w:rsidR="00DB0F73" w:rsidRPr="00827CAE">
          <w:rPr>
            <w:rStyle w:val="Hyperlink"/>
            <w:noProof/>
          </w:rPr>
          <w:t>libident (version 0.22):</w:t>
        </w:r>
        <w:r w:rsidR="00DB0F73">
          <w:rPr>
            <w:noProof/>
            <w:webHidden/>
          </w:rPr>
          <w:tab/>
        </w:r>
        <w:r w:rsidR="00DB0F73">
          <w:rPr>
            <w:noProof/>
            <w:webHidden/>
          </w:rPr>
          <w:fldChar w:fldCharType="begin"/>
        </w:r>
        <w:r w:rsidR="00DB0F73">
          <w:rPr>
            <w:noProof/>
            <w:webHidden/>
          </w:rPr>
          <w:instrText xml:space="preserve"> PAGEREF _Toc399938138 \h </w:instrText>
        </w:r>
        <w:r w:rsidR="00DB0F73">
          <w:rPr>
            <w:noProof/>
            <w:webHidden/>
          </w:rPr>
        </w:r>
        <w:r w:rsidR="00DB0F73">
          <w:rPr>
            <w:noProof/>
            <w:webHidden/>
          </w:rPr>
          <w:fldChar w:fldCharType="separate"/>
        </w:r>
        <w:r w:rsidR="00924490">
          <w:rPr>
            <w:noProof/>
            <w:webHidden/>
          </w:rPr>
          <w:t>788</w:t>
        </w:r>
        <w:r w:rsidR="00DB0F73">
          <w:rPr>
            <w:noProof/>
            <w:webHidden/>
          </w:rPr>
          <w:fldChar w:fldCharType="end"/>
        </w:r>
      </w:hyperlink>
    </w:p>
    <w:p w14:paraId="3737C8B5" w14:textId="77777777" w:rsidR="00DB0F73" w:rsidRDefault="007C7B54" w:rsidP="00DB0F73">
      <w:pPr>
        <w:pStyle w:val="TOC2"/>
        <w:rPr>
          <w:rFonts w:asciiTheme="minorHAnsi" w:eastAsiaTheme="minorEastAsia" w:hAnsiTheme="minorHAnsi"/>
          <w:noProof/>
          <w:sz w:val="22"/>
        </w:rPr>
      </w:pPr>
      <w:hyperlink w:anchor="_Toc399938139" w:history="1">
        <w:r w:rsidR="00DB0F73" w:rsidRPr="00827CAE">
          <w:rPr>
            <w:rStyle w:val="Hyperlink"/>
            <w:noProof/>
          </w:rPr>
          <w:t>libidn (version 1.28):</w:t>
        </w:r>
        <w:r w:rsidR="00DB0F73">
          <w:rPr>
            <w:noProof/>
            <w:webHidden/>
          </w:rPr>
          <w:tab/>
        </w:r>
        <w:r w:rsidR="00DB0F73">
          <w:rPr>
            <w:noProof/>
            <w:webHidden/>
          </w:rPr>
          <w:fldChar w:fldCharType="begin"/>
        </w:r>
        <w:r w:rsidR="00DB0F73">
          <w:rPr>
            <w:noProof/>
            <w:webHidden/>
          </w:rPr>
          <w:instrText xml:space="preserve"> PAGEREF _Toc399938139 \h </w:instrText>
        </w:r>
        <w:r w:rsidR="00DB0F73">
          <w:rPr>
            <w:noProof/>
            <w:webHidden/>
          </w:rPr>
        </w:r>
        <w:r w:rsidR="00DB0F73">
          <w:rPr>
            <w:noProof/>
            <w:webHidden/>
          </w:rPr>
          <w:fldChar w:fldCharType="separate"/>
        </w:r>
        <w:r w:rsidR="00924490">
          <w:rPr>
            <w:noProof/>
            <w:webHidden/>
          </w:rPr>
          <w:t>789</w:t>
        </w:r>
        <w:r w:rsidR="00DB0F73">
          <w:rPr>
            <w:noProof/>
            <w:webHidden/>
          </w:rPr>
          <w:fldChar w:fldCharType="end"/>
        </w:r>
      </w:hyperlink>
    </w:p>
    <w:p w14:paraId="721B9ED1" w14:textId="77777777" w:rsidR="00DB0F73" w:rsidRDefault="007C7B54" w:rsidP="00DB0F73">
      <w:pPr>
        <w:pStyle w:val="TOC2"/>
        <w:rPr>
          <w:rFonts w:asciiTheme="minorHAnsi" w:eastAsiaTheme="minorEastAsia" w:hAnsiTheme="minorHAnsi"/>
          <w:noProof/>
          <w:sz w:val="22"/>
        </w:rPr>
      </w:pPr>
      <w:hyperlink w:anchor="_Toc399938140" w:history="1">
        <w:r w:rsidR="00DB0F73" w:rsidRPr="00827CAE">
          <w:rPr>
            <w:rStyle w:val="Hyperlink"/>
            <w:noProof/>
          </w:rPr>
          <w:t>libio-html-perl (version 1.001):</w:t>
        </w:r>
        <w:r w:rsidR="00DB0F73">
          <w:rPr>
            <w:noProof/>
            <w:webHidden/>
          </w:rPr>
          <w:tab/>
        </w:r>
        <w:r w:rsidR="00DB0F73">
          <w:rPr>
            <w:noProof/>
            <w:webHidden/>
          </w:rPr>
          <w:fldChar w:fldCharType="begin"/>
        </w:r>
        <w:r w:rsidR="00DB0F73">
          <w:rPr>
            <w:noProof/>
            <w:webHidden/>
          </w:rPr>
          <w:instrText xml:space="preserve"> PAGEREF _Toc399938140 \h </w:instrText>
        </w:r>
        <w:r w:rsidR="00DB0F73">
          <w:rPr>
            <w:noProof/>
            <w:webHidden/>
          </w:rPr>
        </w:r>
        <w:r w:rsidR="00DB0F73">
          <w:rPr>
            <w:noProof/>
            <w:webHidden/>
          </w:rPr>
          <w:fldChar w:fldCharType="separate"/>
        </w:r>
        <w:r w:rsidR="00924490">
          <w:rPr>
            <w:noProof/>
            <w:webHidden/>
          </w:rPr>
          <w:t>798</w:t>
        </w:r>
        <w:r w:rsidR="00DB0F73">
          <w:rPr>
            <w:noProof/>
            <w:webHidden/>
          </w:rPr>
          <w:fldChar w:fldCharType="end"/>
        </w:r>
      </w:hyperlink>
    </w:p>
    <w:p w14:paraId="28A8BAAD" w14:textId="77777777" w:rsidR="00DB0F73" w:rsidRDefault="007C7B54" w:rsidP="00DB0F73">
      <w:pPr>
        <w:pStyle w:val="TOC2"/>
        <w:rPr>
          <w:rFonts w:asciiTheme="minorHAnsi" w:eastAsiaTheme="minorEastAsia" w:hAnsiTheme="minorHAnsi"/>
          <w:noProof/>
          <w:sz w:val="22"/>
        </w:rPr>
      </w:pPr>
      <w:hyperlink w:anchor="_Toc399938141" w:history="1">
        <w:r w:rsidR="00DB0F73" w:rsidRPr="00827CAE">
          <w:rPr>
            <w:rStyle w:val="Hyperlink"/>
            <w:noProof/>
          </w:rPr>
          <w:t>libio-socket-ip-perl (version 0.31):</w:t>
        </w:r>
        <w:r w:rsidR="00DB0F73">
          <w:rPr>
            <w:noProof/>
            <w:webHidden/>
          </w:rPr>
          <w:tab/>
        </w:r>
        <w:r w:rsidR="00DB0F73">
          <w:rPr>
            <w:noProof/>
            <w:webHidden/>
          </w:rPr>
          <w:fldChar w:fldCharType="begin"/>
        </w:r>
        <w:r w:rsidR="00DB0F73">
          <w:rPr>
            <w:noProof/>
            <w:webHidden/>
          </w:rPr>
          <w:instrText xml:space="preserve"> PAGEREF _Toc399938141 \h </w:instrText>
        </w:r>
        <w:r w:rsidR="00DB0F73">
          <w:rPr>
            <w:noProof/>
            <w:webHidden/>
          </w:rPr>
        </w:r>
        <w:r w:rsidR="00DB0F73">
          <w:rPr>
            <w:noProof/>
            <w:webHidden/>
          </w:rPr>
          <w:fldChar w:fldCharType="separate"/>
        </w:r>
        <w:r w:rsidR="00924490">
          <w:rPr>
            <w:noProof/>
            <w:webHidden/>
          </w:rPr>
          <w:t>805</w:t>
        </w:r>
        <w:r w:rsidR="00DB0F73">
          <w:rPr>
            <w:noProof/>
            <w:webHidden/>
          </w:rPr>
          <w:fldChar w:fldCharType="end"/>
        </w:r>
      </w:hyperlink>
    </w:p>
    <w:p w14:paraId="6C0E5756" w14:textId="77777777" w:rsidR="00DB0F73" w:rsidRDefault="007C7B54" w:rsidP="00DB0F73">
      <w:pPr>
        <w:pStyle w:val="TOC2"/>
        <w:rPr>
          <w:rFonts w:asciiTheme="minorHAnsi" w:eastAsiaTheme="minorEastAsia" w:hAnsiTheme="minorHAnsi"/>
          <w:noProof/>
          <w:sz w:val="22"/>
        </w:rPr>
      </w:pPr>
      <w:hyperlink w:anchor="_Toc399938142" w:history="1">
        <w:r w:rsidR="00DB0F73" w:rsidRPr="00827CAE">
          <w:rPr>
            <w:rStyle w:val="Hyperlink"/>
            <w:noProof/>
          </w:rPr>
          <w:t>libio-socket-ssl-perl (version 1.992):</w:t>
        </w:r>
        <w:r w:rsidR="00DB0F73">
          <w:rPr>
            <w:noProof/>
            <w:webHidden/>
          </w:rPr>
          <w:tab/>
        </w:r>
        <w:r w:rsidR="00DB0F73">
          <w:rPr>
            <w:noProof/>
            <w:webHidden/>
          </w:rPr>
          <w:fldChar w:fldCharType="begin"/>
        </w:r>
        <w:r w:rsidR="00DB0F73">
          <w:rPr>
            <w:noProof/>
            <w:webHidden/>
          </w:rPr>
          <w:instrText xml:space="preserve"> PAGEREF _Toc399938142 \h </w:instrText>
        </w:r>
        <w:r w:rsidR="00DB0F73">
          <w:rPr>
            <w:noProof/>
            <w:webHidden/>
          </w:rPr>
        </w:r>
        <w:r w:rsidR="00DB0F73">
          <w:rPr>
            <w:noProof/>
            <w:webHidden/>
          </w:rPr>
          <w:fldChar w:fldCharType="separate"/>
        </w:r>
        <w:r w:rsidR="00924490">
          <w:rPr>
            <w:noProof/>
            <w:webHidden/>
          </w:rPr>
          <w:t>812</w:t>
        </w:r>
        <w:r w:rsidR="00DB0F73">
          <w:rPr>
            <w:noProof/>
            <w:webHidden/>
          </w:rPr>
          <w:fldChar w:fldCharType="end"/>
        </w:r>
      </w:hyperlink>
    </w:p>
    <w:p w14:paraId="7D396BEF" w14:textId="77777777" w:rsidR="00DB0F73" w:rsidRDefault="007C7B54" w:rsidP="00DB0F73">
      <w:pPr>
        <w:pStyle w:val="TOC2"/>
        <w:rPr>
          <w:rFonts w:asciiTheme="minorHAnsi" w:eastAsiaTheme="minorEastAsia" w:hAnsiTheme="minorHAnsi"/>
          <w:noProof/>
          <w:sz w:val="22"/>
        </w:rPr>
      </w:pPr>
      <w:hyperlink w:anchor="_Toc399938143" w:history="1">
        <w:r w:rsidR="00DB0F73" w:rsidRPr="00827CAE">
          <w:rPr>
            <w:rStyle w:val="Hyperlink"/>
            <w:noProof/>
          </w:rPr>
          <w:t>libiscsi (version 1.12.0):</w:t>
        </w:r>
        <w:r w:rsidR="00DB0F73">
          <w:rPr>
            <w:noProof/>
            <w:webHidden/>
          </w:rPr>
          <w:tab/>
        </w:r>
        <w:r w:rsidR="00DB0F73">
          <w:rPr>
            <w:noProof/>
            <w:webHidden/>
          </w:rPr>
          <w:fldChar w:fldCharType="begin"/>
        </w:r>
        <w:r w:rsidR="00DB0F73">
          <w:rPr>
            <w:noProof/>
            <w:webHidden/>
          </w:rPr>
          <w:instrText xml:space="preserve"> PAGEREF _Toc399938143 \h </w:instrText>
        </w:r>
        <w:r w:rsidR="00DB0F73">
          <w:rPr>
            <w:noProof/>
            <w:webHidden/>
          </w:rPr>
        </w:r>
        <w:r w:rsidR="00DB0F73">
          <w:rPr>
            <w:noProof/>
            <w:webHidden/>
          </w:rPr>
          <w:fldChar w:fldCharType="separate"/>
        </w:r>
        <w:r w:rsidR="00924490">
          <w:rPr>
            <w:noProof/>
            <w:webHidden/>
          </w:rPr>
          <w:t>812</w:t>
        </w:r>
        <w:r w:rsidR="00DB0F73">
          <w:rPr>
            <w:noProof/>
            <w:webHidden/>
          </w:rPr>
          <w:fldChar w:fldCharType="end"/>
        </w:r>
      </w:hyperlink>
    </w:p>
    <w:p w14:paraId="1EEEAD08" w14:textId="77777777" w:rsidR="00DB0F73" w:rsidRDefault="007C7B54" w:rsidP="00DB0F73">
      <w:pPr>
        <w:pStyle w:val="TOC2"/>
        <w:rPr>
          <w:rFonts w:asciiTheme="minorHAnsi" w:eastAsiaTheme="minorEastAsia" w:hAnsiTheme="minorHAnsi"/>
          <w:noProof/>
          <w:sz w:val="22"/>
        </w:rPr>
      </w:pPr>
      <w:hyperlink w:anchor="_Toc399938144" w:history="1">
        <w:r w:rsidR="00DB0F73" w:rsidRPr="00827CAE">
          <w:rPr>
            <w:rStyle w:val="Hyperlink"/>
            <w:noProof/>
          </w:rPr>
          <w:t>libjpeg</w:t>
        </w:r>
        <w:r w:rsidR="00DB0F73">
          <w:rPr>
            <w:noProof/>
            <w:webHidden/>
          </w:rPr>
          <w:tab/>
        </w:r>
        <w:r w:rsidR="00DB0F73">
          <w:rPr>
            <w:noProof/>
            <w:webHidden/>
          </w:rPr>
          <w:fldChar w:fldCharType="begin"/>
        </w:r>
        <w:r w:rsidR="00DB0F73">
          <w:rPr>
            <w:noProof/>
            <w:webHidden/>
          </w:rPr>
          <w:instrText xml:space="preserve"> PAGEREF _Toc399938144 \h </w:instrText>
        </w:r>
        <w:r w:rsidR="00DB0F73">
          <w:rPr>
            <w:noProof/>
            <w:webHidden/>
          </w:rPr>
        </w:r>
        <w:r w:rsidR="00DB0F73">
          <w:rPr>
            <w:noProof/>
            <w:webHidden/>
          </w:rPr>
          <w:fldChar w:fldCharType="separate"/>
        </w:r>
        <w:r w:rsidR="00924490">
          <w:rPr>
            <w:noProof/>
            <w:webHidden/>
          </w:rPr>
          <w:t>815</w:t>
        </w:r>
        <w:r w:rsidR="00DB0F73">
          <w:rPr>
            <w:noProof/>
            <w:webHidden/>
          </w:rPr>
          <w:fldChar w:fldCharType="end"/>
        </w:r>
      </w:hyperlink>
    </w:p>
    <w:p w14:paraId="4570D376" w14:textId="77777777" w:rsidR="00DB0F73" w:rsidRDefault="007C7B54" w:rsidP="00DB0F73">
      <w:pPr>
        <w:pStyle w:val="TOC2"/>
        <w:rPr>
          <w:rFonts w:asciiTheme="minorHAnsi" w:eastAsiaTheme="minorEastAsia" w:hAnsiTheme="minorHAnsi"/>
          <w:noProof/>
          <w:sz w:val="22"/>
        </w:rPr>
      </w:pPr>
      <w:hyperlink w:anchor="_Toc399938145" w:history="1">
        <w:r w:rsidR="00DB0F73" w:rsidRPr="00827CAE">
          <w:rPr>
            <w:rStyle w:val="Hyperlink"/>
            <w:noProof/>
          </w:rPr>
          <w:t>libjpeg8 (version 8d1):</w:t>
        </w:r>
        <w:r w:rsidR="00DB0F73">
          <w:rPr>
            <w:noProof/>
            <w:webHidden/>
          </w:rPr>
          <w:tab/>
        </w:r>
        <w:r w:rsidR="00DB0F73">
          <w:rPr>
            <w:noProof/>
            <w:webHidden/>
          </w:rPr>
          <w:fldChar w:fldCharType="begin"/>
        </w:r>
        <w:r w:rsidR="00DB0F73">
          <w:rPr>
            <w:noProof/>
            <w:webHidden/>
          </w:rPr>
          <w:instrText xml:space="preserve"> PAGEREF _Toc399938145 \h </w:instrText>
        </w:r>
        <w:r w:rsidR="00DB0F73">
          <w:rPr>
            <w:noProof/>
            <w:webHidden/>
          </w:rPr>
        </w:r>
        <w:r w:rsidR="00DB0F73">
          <w:rPr>
            <w:noProof/>
            <w:webHidden/>
          </w:rPr>
          <w:fldChar w:fldCharType="separate"/>
        </w:r>
        <w:r w:rsidR="00924490">
          <w:rPr>
            <w:noProof/>
            <w:webHidden/>
          </w:rPr>
          <w:t>816</w:t>
        </w:r>
        <w:r w:rsidR="00DB0F73">
          <w:rPr>
            <w:noProof/>
            <w:webHidden/>
          </w:rPr>
          <w:fldChar w:fldCharType="end"/>
        </w:r>
      </w:hyperlink>
    </w:p>
    <w:p w14:paraId="146D419E" w14:textId="77777777" w:rsidR="00DB0F73" w:rsidRDefault="007C7B54" w:rsidP="00DB0F73">
      <w:pPr>
        <w:pStyle w:val="TOC2"/>
        <w:rPr>
          <w:rFonts w:asciiTheme="minorHAnsi" w:eastAsiaTheme="minorEastAsia" w:hAnsiTheme="minorHAnsi"/>
          <w:noProof/>
          <w:sz w:val="22"/>
        </w:rPr>
      </w:pPr>
      <w:hyperlink w:anchor="_Toc399938146" w:history="1">
        <w:r w:rsidR="00DB0F73" w:rsidRPr="00827CAE">
          <w:rPr>
            <w:rStyle w:val="Hyperlink"/>
            <w:noProof/>
          </w:rPr>
          <w:t>libkohana2-php (version 2.3.4):</w:t>
        </w:r>
        <w:r w:rsidR="00DB0F73">
          <w:rPr>
            <w:noProof/>
            <w:webHidden/>
          </w:rPr>
          <w:tab/>
        </w:r>
        <w:r w:rsidR="00DB0F73">
          <w:rPr>
            <w:noProof/>
            <w:webHidden/>
          </w:rPr>
          <w:fldChar w:fldCharType="begin"/>
        </w:r>
        <w:r w:rsidR="00DB0F73">
          <w:rPr>
            <w:noProof/>
            <w:webHidden/>
          </w:rPr>
          <w:instrText xml:space="preserve"> PAGEREF _Toc399938146 \h </w:instrText>
        </w:r>
        <w:r w:rsidR="00DB0F73">
          <w:rPr>
            <w:noProof/>
            <w:webHidden/>
          </w:rPr>
        </w:r>
        <w:r w:rsidR="00DB0F73">
          <w:rPr>
            <w:noProof/>
            <w:webHidden/>
          </w:rPr>
          <w:fldChar w:fldCharType="separate"/>
        </w:r>
        <w:r w:rsidR="00924490">
          <w:rPr>
            <w:noProof/>
            <w:webHidden/>
          </w:rPr>
          <w:t>817</w:t>
        </w:r>
        <w:r w:rsidR="00DB0F73">
          <w:rPr>
            <w:noProof/>
            <w:webHidden/>
          </w:rPr>
          <w:fldChar w:fldCharType="end"/>
        </w:r>
      </w:hyperlink>
    </w:p>
    <w:p w14:paraId="3E7B0584" w14:textId="77777777" w:rsidR="00DB0F73" w:rsidRDefault="007C7B54" w:rsidP="00DB0F73">
      <w:pPr>
        <w:pStyle w:val="TOC2"/>
        <w:rPr>
          <w:rFonts w:asciiTheme="minorHAnsi" w:eastAsiaTheme="minorEastAsia" w:hAnsiTheme="minorHAnsi"/>
          <w:noProof/>
          <w:sz w:val="22"/>
        </w:rPr>
      </w:pPr>
      <w:hyperlink w:anchor="_Toc399938147" w:history="1">
        <w:r w:rsidR="00DB0F73" w:rsidRPr="00827CAE">
          <w:rPr>
            <w:rStyle w:val="Hyperlink"/>
            <w:noProof/>
          </w:rPr>
          <w:t>liblist-allutils-perl (version 0.03):</w:t>
        </w:r>
        <w:r w:rsidR="00DB0F73">
          <w:rPr>
            <w:noProof/>
            <w:webHidden/>
          </w:rPr>
          <w:tab/>
        </w:r>
        <w:r w:rsidR="00DB0F73">
          <w:rPr>
            <w:noProof/>
            <w:webHidden/>
          </w:rPr>
          <w:fldChar w:fldCharType="begin"/>
        </w:r>
        <w:r w:rsidR="00DB0F73">
          <w:rPr>
            <w:noProof/>
            <w:webHidden/>
          </w:rPr>
          <w:instrText xml:space="preserve"> PAGEREF _Toc399938147 \h </w:instrText>
        </w:r>
        <w:r w:rsidR="00DB0F73">
          <w:rPr>
            <w:noProof/>
            <w:webHidden/>
          </w:rPr>
        </w:r>
        <w:r w:rsidR="00DB0F73">
          <w:rPr>
            <w:noProof/>
            <w:webHidden/>
          </w:rPr>
          <w:fldChar w:fldCharType="separate"/>
        </w:r>
        <w:r w:rsidR="00924490">
          <w:rPr>
            <w:noProof/>
            <w:webHidden/>
          </w:rPr>
          <w:t>823</w:t>
        </w:r>
        <w:r w:rsidR="00DB0F73">
          <w:rPr>
            <w:noProof/>
            <w:webHidden/>
          </w:rPr>
          <w:fldChar w:fldCharType="end"/>
        </w:r>
      </w:hyperlink>
    </w:p>
    <w:p w14:paraId="108F7EDC" w14:textId="77777777" w:rsidR="00DB0F73" w:rsidRDefault="007C7B54" w:rsidP="00DB0F73">
      <w:pPr>
        <w:pStyle w:val="TOC2"/>
        <w:rPr>
          <w:rFonts w:asciiTheme="minorHAnsi" w:eastAsiaTheme="minorEastAsia" w:hAnsiTheme="minorHAnsi"/>
          <w:noProof/>
          <w:sz w:val="22"/>
        </w:rPr>
      </w:pPr>
      <w:hyperlink w:anchor="_Toc399938148" w:history="1">
        <w:r w:rsidR="00DB0F73" w:rsidRPr="00827CAE">
          <w:rPr>
            <w:rStyle w:val="Hyperlink"/>
            <w:noProof/>
          </w:rPr>
          <w:t>liblist-moreutils-perl (version 0.33):</w:t>
        </w:r>
        <w:r w:rsidR="00DB0F73">
          <w:rPr>
            <w:noProof/>
            <w:webHidden/>
          </w:rPr>
          <w:tab/>
        </w:r>
        <w:r w:rsidR="00DB0F73">
          <w:rPr>
            <w:noProof/>
            <w:webHidden/>
          </w:rPr>
          <w:fldChar w:fldCharType="begin"/>
        </w:r>
        <w:r w:rsidR="00DB0F73">
          <w:rPr>
            <w:noProof/>
            <w:webHidden/>
          </w:rPr>
          <w:instrText xml:space="preserve"> PAGEREF _Toc399938148 \h </w:instrText>
        </w:r>
        <w:r w:rsidR="00DB0F73">
          <w:rPr>
            <w:noProof/>
            <w:webHidden/>
          </w:rPr>
        </w:r>
        <w:r w:rsidR="00DB0F73">
          <w:rPr>
            <w:noProof/>
            <w:webHidden/>
          </w:rPr>
          <w:fldChar w:fldCharType="separate"/>
        </w:r>
        <w:r w:rsidR="00924490">
          <w:rPr>
            <w:noProof/>
            <w:webHidden/>
          </w:rPr>
          <w:t>829</w:t>
        </w:r>
        <w:r w:rsidR="00DB0F73">
          <w:rPr>
            <w:noProof/>
            <w:webHidden/>
          </w:rPr>
          <w:fldChar w:fldCharType="end"/>
        </w:r>
      </w:hyperlink>
    </w:p>
    <w:p w14:paraId="6C027298" w14:textId="77777777" w:rsidR="00DB0F73" w:rsidRDefault="007C7B54" w:rsidP="00DB0F73">
      <w:pPr>
        <w:pStyle w:val="TOC2"/>
        <w:rPr>
          <w:rFonts w:asciiTheme="minorHAnsi" w:eastAsiaTheme="minorEastAsia" w:hAnsiTheme="minorHAnsi"/>
          <w:noProof/>
          <w:sz w:val="22"/>
        </w:rPr>
      </w:pPr>
      <w:hyperlink w:anchor="_Toc399938149" w:history="1">
        <w:r w:rsidR="00DB0F73" w:rsidRPr="00827CAE">
          <w:rPr>
            <w:rStyle w:val="Hyperlink"/>
            <w:noProof/>
          </w:rPr>
          <w:t>liblocale-gettext-perl (version 1.05):</w:t>
        </w:r>
        <w:r w:rsidR="00DB0F73">
          <w:rPr>
            <w:noProof/>
            <w:webHidden/>
          </w:rPr>
          <w:tab/>
        </w:r>
        <w:r w:rsidR="00DB0F73">
          <w:rPr>
            <w:noProof/>
            <w:webHidden/>
          </w:rPr>
          <w:fldChar w:fldCharType="begin"/>
        </w:r>
        <w:r w:rsidR="00DB0F73">
          <w:rPr>
            <w:noProof/>
            <w:webHidden/>
          </w:rPr>
          <w:instrText xml:space="preserve"> PAGEREF _Toc399938149 \h </w:instrText>
        </w:r>
        <w:r w:rsidR="00DB0F73">
          <w:rPr>
            <w:noProof/>
            <w:webHidden/>
          </w:rPr>
        </w:r>
        <w:r w:rsidR="00DB0F73">
          <w:rPr>
            <w:noProof/>
            <w:webHidden/>
          </w:rPr>
          <w:fldChar w:fldCharType="separate"/>
        </w:r>
        <w:r w:rsidR="00924490">
          <w:rPr>
            <w:noProof/>
            <w:webHidden/>
          </w:rPr>
          <w:t>830</w:t>
        </w:r>
        <w:r w:rsidR="00DB0F73">
          <w:rPr>
            <w:noProof/>
            <w:webHidden/>
          </w:rPr>
          <w:fldChar w:fldCharType="end"/>
        </w:r>
      </w:hyperlink>
    </w:p>
    <w:p w14:paraId="34F325A9" w14:textId="77777777" w:rsidR="00DB0F73" w:rsidRDefault="007C7B54" w:rsidP="00DB0F73">
      <w:pPr>
        <w:pStyle w:val="TOC2"/>
        <w:rPr>
          <w:rFonts w:asciiTheme="minorHAnsi" w:eastAsiaTheme="minorEastAsia" w:hAnsiTheme="minorHAnsi"/>
          <w:noProof/>
          <w:sz w:val="22"/>
        </w:rPr>
      </w:pPr>
      <w:hyperlink w:anchor="_Toc399938150" w:history="1">
        <w:r w:rsidR="00DB0F73" w:rsidRPr="00827CAE">
          <w:rPr>
            <w:rStyle w:val="Hyperlink"/>
            <w:noProof/>
          </w:rPr>
          <w:t>liblockfile (version 1.09):</w:t>
        </w:r>
        <w:r w:rsidR="00DB0F73">
          <w:rPr>
            <w:noProof/>
            <w:webHidden/>
          </w:rPr>
          <w:tab/>
        </w:r>
        <w:r w:rsidR="00DB0F73">
          <w:rPr>
            <w:noProof/>
            <w:webHidden/>
          </w:rPr>
          <w:fldChar w:fldCharType="begin"/>
        </w:r>
        <w:r w:rsidR="00DB0F73">
          <w:rPr>
            <w:noProof/>
            <w:webHidden/>
          </w:rPr>
          <w:instrText xml:space="preserve"> PAGEREF _Toc399938150 \h </w:instrText>
        </w:r>
        <w:r w:rsidR="00DB0F73">
          <w:rPr>
            <w:noProof/>
            <w:webHidden/>
          </w:rPr>
        </w:r>
        <w:r w:rsidR="00DB0F73">
          <w:rPr>
            <w:noProof/>
            <w:webHidden/>
          </w:rPr>
          <w:fldChar w:fldCharType="separate"/>
        </w:r>
        <w:r w:rsidR="00924490">
          <w:rPr>
            <w:noProof/>
            <w:webHidden/>
          </w:rPr>
          <w:t>830</w:t>
        </w:r>
        <w:r w:rsidR="00DB0F73">
          <w:rPr>
            <w:noProof/>
            <w:webHidden/>
          </w:rPr>
          <w:fldChar w:fldCharType="end"/>
        </w:r>
      </w:hyperlink>
    </w:p>
    <w:p w14:paraId="6EF8825C" w14:textId="77777777" w:rsidR="00DB0F73" w:rsidRDefault="007C7B54" w:rsidP="00DB0F73">
      <w:pPr>
        <w:pStyle w:val="TOC2"/>
        <w:rPr>
          <w:rFonts w:asciiTheme="minorHAnsi" w:eastAsiaTheme="minorEastAsia" w:hAnsiTheme="minorHAnsi"/>
          <w:noProof/>
          <w:sz w:val="22"/>
        </w:rPr>
      </w:pPr>
      <w:hyperlink w:anchor="_Toc399938151" w:history="1">
        <w:r w:rsidR="00DB0F73" w:rsidRPr="00827CAE">
          <w:rPr>
            <w:rStyle w:val="Hyperlink"/>
            <w:noProof/>
          </w:rPr>
          <w:t>liblogging (version 1.0.4):</w:t>
        </w:r>
        <w:r w:rsidR="00DB0F73">
          <w:rPr>
            <w:noProof/>
            <w:webHidden/>
          </w:rPr>
          <w:tab/>
        </w:r>
        <w:r w:rsidR="00DB0F73">
          <w:rPr>
            <w:noProof/>
            <w:webHidden/>
          </w:rPr>
          <w:fldChar w:fldCharType="begin"/>
        </w:r>
        <w:r w:rsidR="00DB0F73">
          <w:rPr>
            <w:noProof/>
            <w:webHidden/>
          </w:rPr>
          <w:instrText xml:space="preserve"> PAGEREF _Toc399938151 \h </w:instrText>
        </w:r>
        <w:r w:rsidR="00DB0F73">
          <w:rPr>
            <w:noProof/>
            <w:webHidden/>
          </w:rPr>
        </w:r>
        <w:r w:rsidR="00DB0F73">
          <w:rPr>
            <w:noProof/>
            <w:webHidden/>
          </w:rPr>
          <w:fldChar w:fldCharType="separate"/>
        </w:r>
        <w:r w:rsidR="00924490">
          <w:rPr>
            <w:noProof/>
            <w:webHidden/>
          </w:rPr>
          <w:t>831</w:t>
        </w:r>
        <w:r w:rsidR="00DB0F73">
          <w:rPr>
            <w:noProof/>
            <w:webHidden/>
          </w:rPr>
          <w:fldChar w:fldCharType="end"/>
        </w:r>
      </w:hyperlink>
    </w:p>
    <w:p w14:paraId="4EADE594" w14:textId="77777777" w:rsidR="00DB0F73" w:rsidRDefault="007C7B54" w:rsidP="00DB0F73">
      <w:pPr>
        <w:pStyle w:val="TOC2"/>
        <w:rPr>
          <w:rFonts w:asciiTheme="minorHAnsi" w:eastAsiaTheme="minorEastAsia" w:hAnsiTheme="minorHAnsi"/>
          <w:noProof/>
          <w:sz w:val="22"/>
        </w:rPr>
      </w:pPr>
      <w:hyperlink w:anchor="_Toc399938152" w:history="1">
        <w:r w:rsidR="00DB0F73" w:rsidRPr="00827CAE">
          <w:rPr>
            <w:rStyle w:val="Hyperlink"/>
            <w:noProof/>
          </w:rPr>
          <w:t>liblognorm (version 1.0.1):</w:t>
        </w:r>
        <w:r w:rsidR="00DB0F73">
          <w:rPr>
            <w:noProof/>
            <w:webHidden/>
          </w:rPr>
          <w:tab/>
        </w:r>
        <w:r w:rsidR="00DB0F73">
          <w:rPr>
            <w:noProof/>
            <w:webHidden/>
          </w:rPr>
          <w:fldChar w:fldCharType="begin"/>
        </w:r>
        <w:r w:rsidR="00DB0F73">
          <w:rPr>
            <w:noProof/>
            <w:webHidden/>
          </w:rPr>
          <w:instrText xml:space="preserve"> PAGEREF _Toc399938152 \h </w:instrText>
        </w:r>
        <w:r w:rsidR="00DB0F73">
          <w:rPr>
            <w:noProof/>
            <w:webHidden/>
          </w:rPr>
        </w:r>
        <w:r w:rsidR="00DB0F73">
          <w:rPr>
            <w:noProof/>
            <w:webHidden/>
          </w:rPr>
          <w:fldChar w:fldCharType="separate"/>
        </w:r>
        <w:r w:rsidR="00924490">
          <w:rPr>
            <w:noProof/>
            <w:webHidden/>
          </w:rPr>
          <w:t>832</w:t>
        </w:r>
        <w:r w:rsidR="00DB0F73">
          <w:rPr>
            <w:noProof/>
            <w:webHidden/>
          </w:rPr>
          <w:fldChar w:fldCharType="end"/>
        </w:r>
      </w:hyperlink>
    </w:p>
    <w:p w14:paraId="004D36D0" w14:textId="77777777" w:rsidR="00DB0F73" w:rsidRDefault="007C7B54" w:rsidP="00DB0F73">
      <w:pPr>
        <w:pStyle w:val="TOC2"/>
        <w:rPr>
          <w:rFonts w:asciiTheme="minorHAnsi" w:eastAsiaTheme="minorEastAsia" w:hAnsiTheme="minorHAnsi"/>
          <w:noProof/>
          <w:sz w:val="22"/>
        </w:rPr>
      </w:pPr>
      <w:hyperlink w:anchor="_Toc399938153" w:history="1">
        <w:r w:rsidR="00DB0F73" w:rsidRPr="00827CAE">
          <w:rPr>
            <w:rStyle w:val="Hyperlink"/>
            <w:noProof/>
          </w:rPr>
          <w:t>liblwp-mediatypes-perl (version 6.02):</w:t>
        </w:r>
        <w:r w:rsidR="00DB0F73">
          <w:rPr>
            <w:noProof/>
            <w:webHidden/>
          </w:rPr>
          <w:tab/>
        </w:r>
        <w:r w:rsidR="00DB0F73">
          <w:rPr>
            <w:noProof/>
            <w:webHidden/>
          </w:rPr>
          <w:fldChar w:fldCharType="begin"/>
        </w:r>
        <w:r w:rsidR="00DB0F73">
          <w:rPr>
            <w:noProof/>
            <w:webHidden/>
          </w:rPr>
          <w:instrText xml:space="preserve"> PAGEREF _Toc399938153 \h </w:instrText>
        </w:r>
        <w:r w:rsidR="00DB0F73">
          <w:rPr>
            <w:noProof/>
            <w:webHidden/>
          </w:rPr>
        </w:r>
        <w:r w:rsidR="00DB0F73">
          <w:rPr>
            <w:noProof/>
            <w:webHidden/>
          </w:rPr>
          <w:fldChar w:fldCharType="separate"/>
        </w:r>
        <w:r w:rsidR="00924490">
          <w:rPr>
            <w:noProof/>
            <w:webHidden/>
          </w:rPr>
          <w:t>832</w:t>
        </w:r>
        <w:r w:rsidR="00DB0F73">
          <w:rPr>
            <w:noProof/>
            <w:webHidden/>
          </w:rPr>
          <w:fldChar w:fldCharType="end"/>
        </w:r>
      </w:hyperlink>
    </w:p>
    <w:p w14:paraId="2D3C6716" w14:textId="77777777" w:rsidR="00DB0F73" w:rsidRDefault="007C7B54" w:rsidP="00DB0F73">
      <w:pPr>
        <w:pStyle w:val="TOC2"/>
        <w:rPr>
          <w:rFonts w:asciiTheme="minorHAnsi" w:eastAsiaTheme="minorEastAsia" w:hAnsiTheme="minorHAnsi"/>
          <w:noProof/>
          <w:sz w:val="22"/>
        </w:rPr>
      </w:pPr>
      <w:hyperlink w:anchor="_Toc399938154" w:history="1">
        <w:r w:rsidR="00DB0F73" w:rsidRPr="00827CAE">
          <w:rPr>
            <w:rStyle w:val="Hyperlink"/>
            <w:noProof/>
          </w:rPr>
          <w:t>liblwp-protocol-https-perl (version 6.06):</w:t>
        </w:r>
        <w:r w:rsidR="00DB0F73">
          <w:rPr>
            <w:noProof/>
            <w:webHidden/>
          </w:rPr>
          <w:tab/>
        </w:r>
        <w:r w:rsidR="00DB0F73">
          <w:rPr>
            <w:noProof/>
            <w:webHidden/>
          </w:rPr>
          <w:fldChar w:fldCharType="begin"/>
        </w:r>
        <w:r w:rsidR="00DB0F73">
          <w:rPr>
            <w:noProof/>
            <w:webHidden/>
          </w:rPr>
          <w:instrText xml:space="preserve"> PAGEREF _Toc399938154 \h </w:instrText>
        </w:r>
        <w:r w:rsidR="00DB0F73">
          <w:rPr>
            <w:noProof/>
            <w:webHidden/>
          </w:rPr>
        </w:r>
        <w:r w:rsidR="00DB0F73">
          <w:rPr>
            <w:noProof/>
            <w:webHidden/>
          </w:rPr>
          <w:fldChar w:fldCharType="separate"/>
        </w:r>
        <w:r w:rsidR="00924490">
          <w:rPr>
            <w:noProof/>
            <w:webHidden/>
          </w:rPr>
          <w:t>833</w:t>
        </w:r>
        <w:r w:rsidR="00DB0F73">
          <w:rPr>
            <w:noProof/>
            <w:webHidden/>
          </w:rPr>
          <w:fldChar w:fldCharType="end"/>
        </w:r>
      </w:hyperlink>
    </w:p>
    <w:p w14:paraId="014B8034" w14:textId="77777777" w:rsidR="00DB0F73" w:rsidRDefault="007C7B54" w:rsidP="00DB0F73">
      <w:pPr>
        <w:pStyle w:val="TOC2"/>
        <w:rPr>
          <w:rFonts w:asciiTheme="minorHAnsi" w:eastAsiaTheme="minorEastAsia" w:hAnsiTheme="minorHAnsi"/>
          <w:noProof/>
          <w:sz w:val="22"/>
        </w:rPr>
      </w:pPr>
      <w:hyperlink w:anchor="_Toc399938155" w:history="1">
        <w:r w:rsidR="00DB0F73" w:rsidRPr="00827CAE">
          <w:rPr>
            <w:rStyle w:val="Hyperlink"/>
            <w:noProof/>
          </w:rPr>
          <w:t>libmailtools-perl (version 2.12):</w:t>
        </w:r>
        <w:r w:rsidR="00DB0F73">
          <w:rPr>
            <w:noProof/>
            <w:webHidden/>
          </w:rPr>
          <w:tab/>
        </w:r>
        <w:r w:rsidR="00DB0F73">
          <w:rPr>
            <w:noProof/>
            <w:webHidden/>
          </w:rPr>
          <w:fldChar w:fldCharType="begin"/>
        </w:r>
        <w:r w:rsidR="00DB0F73">
          <w:rPr>
            <w:noProof/>
            <w:webHidden/>
          </w:rPr>
          <w:instrText xml:space="preserve"> PAGEREF _Toc399938155 \h </w:instrText>
        </w:r>
        <w:r w:rsidR="00DB0F73">
          <w:rPr>
            <w:noProof/>
            <w:webHidden/>
          </w:rPr>
        </w:r>
        <w:r w:rsidR="00DB0F73">
          <w:rPr>
            <w:noProof/>
            <w:webHidden/>
          </w:rPr>
          <w:fldChar w:fldCharType="separate"/>
        </w:r>
        <w:r w:rsidR="00924490">
          <w:rPr>
            <w:noProof/>
            <w:webHidden/>
          </w:rPr>
          <w:t>833</w:t>
        </w:r>
        <w:r w:rsidR="00DB0F73">
          <w:rPr>
            <w:noProof/>
            <w:webHidden/>
          </w:rPr>
          <w:fldChar w:fldCharType="end"/>
        </w:r>
      </w:hyperlink>
    </w:p>
    <w:p w14:paraId="4881F826" w14:textId="77777777" w:rsidR="00DB0F73" w:rsidRDefault="007C7B54" w:rsidP="00DB0F73">
      <w:pPr>
        <w:pStyle w:val="TOC2"/>
        <w:rPr>
          <w:rFonts w:asciiTheme="minorHAnsi" w:eastAsiaTheme="minorEastAsia" w:hAnsiTheme="minorHAnsi"/>
          <w:noProof/>
          <w:sz w:val="22"/>
        </w:rPr>
      </w:pPr>
      <w:hyperlink w:anchor="_Toc399938156" w:history="1">
        <w:r w:rsidR="00DB0F73" w:rsidRPr="00827CAE">
          <w:rPr>
            <w:rStyle w:val="Hyperlink"/>
            <w:noProof/>
          </w:rPr>
          <w:t>libmnl (version 1.0.3):</w:t>
        </w:r>
        <w:r w:rsidR="00DB0F73">
          <w:rPr>
            <w:noProof/>
            <w:webHidden/>
          </w:rPr>
          <w:tab/>
        </w:r>
        <w:r w:rsidR="00DB0F73">
          <w:rPr>
            <w:noProof/>
            <w:webHidden/>
          </w:rPr>
          <w:fldChar w:fldCharType="begin"/>
        </w:r>
        <w:r w:rsidR="00DB0F73">
          <w:rPr>
            <w:noProof/>
            <w:webHidden/>
          </w:rPr>
          <w:instrText xml:space="preserve"> PAGEREF _Toc399938156 \h </w:instrText>
        </w:r>
        <w:r w:rsidR="00DB0F73">
          <w:rPr>
            <w:noProof/>
            <w:webHidden/>
          </w:rPr>
        </w:r>
        <w:r w:rsidR="00DB0F73">
          <w:rPr>
            <w:noProof/>
            <w:webHidden/>
          </w:rPr>
          <w:fldChar w:fldCharType="separate"/>
        </w:r>
        <w:r w:rsidR="00924490">
          <w:rPr>
            <w:noProof/>
            <w:webHidden/>
          </w:rPr>
          <w:t>834</w:t>
        </w:r>
        <w:r w:rsidR="00DB0F73">
          <w:rPr>
            <w:noProof/>
            <w:webHidden/>
          </w:rPr>
          <w:fldChar w:fldCharType="end"/>
        </w:r>
      </w:hyperlink>
    </w:p>
    <w:p w14:paraId="3D19988E" w14:textId="77777777" w:rsidR="00DB0F73" w:rsidRDefault="007C7B54" w:rsidP="00DB0F73">
      <w:pPr>
        <w:pStyle w:val="TOC2"/>
        <w:rPr>
          <w:rFonts w:asciiTheme="minorHAnsi" w:eastAsiaTheme="minorEastAsia" w:hAnsiTheme="minorHAnsi"/>
          <w:noProof/>
          <w:sz w:val="22"/>
        </w:rPr>
      </w:pPr>
      <w:hyperlink w:anchor="_Toc399938157" w:history="1">
        <w:r w:rsidR="00DB0F73" w:rsidRPr="00827CAE">
          <w:rPr>
            <w:rStyle w:val="Hyperlink"/>
            <w:noProof/>
          </w:rPr>
          <w:t>libmodule-implementation-perl (version 0.07):</w:t>
        </w:r>
        <w:r w:rsidR="00DB0F73">
          <w:rPr>
            <w:noProof/>
            <w:webHidden/>
          </w:rPr>
          <w:tab/>
        </w:r>
        <w:r w:rsidR="00DB0F73">
          <w:rPr>
            <w:noProof/>
            <w:webHidden/>
          </w:rPr>
          <w:fldChar w:fldCharType="begin"/>
        </w:r>
        <w:r w:rsidR="00DB0F73">
          <w:rPr>
            <w:noProof/>
            <w:webHidden/>
          </w:rPr>
          <w:instrText xml:space="preserve"> PAGEREF _Toc399938157 \h </w:instrText>
        </w:r>
        <w:r w:rsidR="00DB0F73">
          <w:rPr>
            <w:noProof/>
            <w:webHidden/>
          </w:rPr>
        </w:r>
        <w:r w:rsidR="00DB0F73">
          <w:rPr>
            <w:noProof/>
            <w:webHidden/>
          </w:rPr>
          <w:fldChar w:fldCharType="separate"/>
        </w:r>
        <w:r w:rsidR="00924490">
          <w:rPr>
            <w:noProof/>
            <w:webHidden/>
          </w:rPr>
          <w:t>834</w:t>
        </w:r>
        <w:r w:rsidR="00DB0F73">
          <w:rPr>
            <w:noProof/>
            <w:webHidden/>
          </w:rPr>
          <w:fldChar w:fldCharType="end"/>
        </w:r>
      </w:hyperlink>
    </w:p>
    <w:p w14:paraId="19FE6138" w14:textId="77777777" w:rsidR="00DB0F73" w:rsidRDefault="007C7B54" w:rsidP="00DB0F73">
      <w:pPr>
        <w:pStyle w:val="TOC2"/>
        <w:rPr>
          <w:rFonts w:asciiTheme="minorHAnsi" w:eastAsiaTheme="minorEastAsia" w:hAnsiTheme="minorHAnsi"/>
          <w:noProof/>
          <w:sz w:val="22"/>
        </w:rPr>
      </w:pPr>
      <w:hyperlink w:anchor="_Toc399938158" w:history="1">
        <w:r w:rsidR="00DB0F73" w:rsidRPr="00827CAE">
          <w:rPr>
            <w:rStyle w:val="Hyperlink"/>
            <w:noProof/>
          </w:rPr>
          <w:t>libmodule-runtime-perl (version 0.014):</w:t>
        </w:r>
        <w:r w:rsidR="00DB0F73">
          <w:rPr>
            <w:noProof/>
            <w:webHidden/>
          </w:rPr>
          <w:tab/>
        </w:r>
        <w:r w:rsidR="00DB0F73">
          <w:rPr>
            <w:noProof/>
            <w:webHidden/>
          </w:rPr>
          <w:fldChar w:fldCharType="begin"/>
        </w:r>
        <w:r w:rsidR="00DB0F73">
          <w:rPr>
            <w:noProof/>
            <w:webHidden/>
          </w:rPr>
          <w:instrText xml:space="preserve"> PAGEREF _Toc399938158 \h </w:instrText>
        </w:r>
        <w:r w:rsidR="00DB0F73">
          <w:rPr>
            <w:noProof/>
            <w:webHidden/>
          </w:rPr>
        </w:r>
        <w:r w:rsidR="00DB0F73">
          <w:rPr>
            <w:noProof/>
            <w:webHidden/>
          </w:rPr>
          <w:fldChar w:fldCharType="separate"/>
        </w:r>
        <w:r w:rsidR="00924490">
          <w:rPr>
            <w:noProof/>
            <w:webHidden/>
          </w:rPr>
          <w:t>840</w:t>
        </w:r>
        <w:r w:rsidR="00DB0F73">
          <w:rPr>
            <w:noProof/>
            <w:webHidden/>
          </w:rPr>
          <w:fldChar w:fldCharType="end"/>
        </w:r>
      </w:hyperlink>
    </w:p>
    <w:p w14:paraId="4EE46ED2" w14:textId="77777777" w:rsidR="00DB0F73" w:rsidRDefault="007C7B54" w:rsidP="00DB0F73">
      <w:pPr>
        <w:pStyle w:val="TOC2"/>
        <w:rPr>
          <w:rFonts w:asciiTheme="minorHAnsi" w:eastAsiaTheme="minorEastAsia" w:hAnsiTheme="minorHAnsi"/>
          <w:noProof/>
          <w:sz w:val="22"/>
        </w:rPr>
      </w:pPr>
      <w:hyperlink w:anchor="_Toc399938159" w:history="1">
        <w:r w:rsidR="00DB0F73" w:rsidRPr="00827CAE">
          <w:rPr>
            <w:rStyle w:val="Hyperlink"/>
            <w:noProof/>
          </w:rPr>
          <w:t>libnet (version 1.1.6+dfsg):</w:t>
        </w:r>
        <w:r w:rsidR="00DB0F73">
          <w:rPr>
            <w:noProof/>
            <w:webHidden/>
          </w:rPr>
          <w:tab/>
        </w:r>
        <w:r w:rsidR="00DB0F73">
          <w:rPr>
            <w:noProof/>
            <w:webHidden/>
          </w:rPr>
          <w:fldChar w:fldCharType="begin"/>
        </w:r>
        <w:r w:rsidR="00DB0F73">
          <w:rPr>
            <w:noProof/>
            <w:webHidden/>
          </w:rPr>
          <w:instrText xml:space="preserve"> PAGEREF _Toc399938159 \h </w:instrText>
        </w:r>
        <w:r w:rsidR="00DB0F73">
          <w:rPr>
            <w:noProof/>
            <w:webHidden/>
          </w:rPr>
        </w:r>
        <w:r w:rsidR="00DB0F73">
          <w:rPr>
            <w:noProof/>
            <w:webHidden/>
          </w:rPr>
          <w:fldChar w:fldCharType="separate"/>
        </w:r>
        <w:r w:rsidR="00924490">
          <w:rPr>
            <w:noProof/>
            <w:webHidden/>
          </w:rPr>
          <w:t>841</w:t>
        </w:r>
        <w:r w:rsidR="00DB0F73">
          <w:rPr>
            <w:noProof/>
            <w:webHidden/>
          </w:rPr>
          <w:fldChar w:fldCharType="end"/>
        </w:r>
      </w:hyperlink>
    </w:p>
    <w:p w14:paraId="2C7C4116" w14:textId="77777777" w:rsidR="00DB0F73" w:rsidRDefault="007C7B54" w:rsidP="00DB0F73">
      <w:pPr>
        <w:pStyle w:val="TOC2"/>
        <w:rPr>
          <w:rFonts w:asciiTheme="minorHAnsi" w:eastAsiaTheme="minorEastAsia" w:hAnsiTheme="minorHAnsi"/>
          <w:noProof/>
          <w:sz w:val="22"/>
        </w:rPr>
      </w:pPr>
      <w:hyperlink w:anchor="_Toc399938160" w:history="1">
        <w:r w:rsidR="00DB0F73" w:rsidRPr="00827CAE">
          <w:rPr>
            <w:rStyle w:val="Hyperlink"/>
            <w:noProof/>
          </w:rPr>
          <w:t>libnetfilter-acct (version 1.0.2):</w:t>
        </w:r>
        <w:r w:rsidR="00DB0F73">
          <w:rPr>
            <w:noProof/>
            <w:webHidden/>
          </w:rPr>
          <w:tab/>
        </w:r>
        <w:r w:rsidR="00DB0F73">
          <w:rPr>
            <w:noProof/>
            <w:webHidden/>
          </w:rPr>
          <w:fldChar w:fldCharType="begin"/>
        </w:r>
        <w:r w:rsidR="00DB0F73">
          <w:rPr>
            <w:noProof/>
            <w:webHidden/>
          </w:rPr>
          <w:instrText xml:space="preserve"> PAGEREF _Toc399938160 \h </w:instrText>
        </w:r>
        <w:r w:rsidR="00DB0F73">
          <w:rPr>
            <w:noProof/>
            <w:webHidden/>
          </w:rPr>
        </w:r>
        <w:r w:rsidR="00DB0F73">
          <w:rPr>
            <w:noProof/>
            <w:webHidden/>
          </w:rPr>
          <w:fldChar w:fldCharType="separate"/>
        </w:r>
        <w:r w:rsidR="00924490">
          <w:rPr>
            <w:noProof/>
            <w:webHidden/>
          </w:rPr>
          <w:t>844</w:t>
        </w:r>
        <w:r w:rsidR="00DB0F73">
          <w:rPr>
            <w:noProof/>
            <w:webHidden/>
          </w:rPr>
          <w:fldChar w:fldCharType="end"/>
        </w:r>
      </w:hyperlink>
    </w:p>
    <w:p w14:paraId="35D9B7D1" w14:textId="77777777" w:rsidR="00DB0F73" w:rsidRDefault="007C7B54" w:rsidP="00DB0F73">
      <w:pPr>
        <w:pStyle w:val="TOC2"/>
        <w:rPr>
          <w:rFonts w:asciiTheme="minorHAnsi" w:eastAsiaTheme="minorEastAsia" w:hAnsiTheme="minorHAnsi"/>
          <w:noProof/>
          <w:sz w:val="22"/>
        </w:rPr>
      </w:pPr>
      <w:hyperlink w:anchor="_Toc399938161" w:history="1">
        <w:r w:rsidR="00DB0F73" w:rsidRPr="00827CAE">
          <w:rPr>
            <w:rStyle w:val="Hyperlink"/>
            <w:noProof/>
          </w:rPr>
          <w:t>libnetfilter-conntrack (version 1.0.4):</w:t>
        </w:r>
        <w:r w:rsidR="00DB0F73">
          <w:rPr>
            <w:noProof/>
            <w:webHidden/>
          </w:rPr>
          <w:tab/>
        </w:r>
        <w:r w:rsidR="00DB0F73">
          <w:rPr>
            <w:noProof/>
            <w:webHidden/>
          </w:rPr>
          <w:fldChar w:fldCharType="begin"/>
        </w:r>
        <w:r w:rsidR="00DB0F73">
          <w:rPr>
            <w:noProof/>
            <w:webHidden/>
          </w:rPr>
          <w:instrText xml:space="preserve"> PAGEREF _Toc399938161 \h </w:instrText>
        </w:r>
        <w:r w:rsidR="00DB0F73">
          <w:rPr>
            <w:noProof/>
            <w:webHidden/>
          </w:rPr>
        </w:r>
        <w:r w:rsidR="00DB0F73">
          <w:rPr>
            <w:noProof/>
            <w:webHidden/>
          </w:rPr>
          <w:fldChar w:fldCharType="separate"/>
        </w:r>
        <w:r w:rsidR="00924490">
          <w:rPr>
            <w:noProof/>
            <w:webHidden/>
          </w:rPr>
          <w:t>845</w:t>
        </w:r>
        <w:r w:rsidR="00DB0F73">
          <w:rPr>
            <w:noProof/>
            <w:webHidden/>
          </w:rPr>
          <w:fldChar w:fldCharType="end"/>
        </w:r>
      </w:hyperlink>
    </w:p>
    <w:p w14:paraId="7C6DAA0F" w14:textId="77777777" w:rsidR="00DB0F73" w:rsidRDefault="007C7B54" w:rsidP="00DB0F73">
      <w:pPr>
        <w:pStyle w:val="TOC2"/>
        <w:rPr>
          <w:rFonts w:asciiTheme="minorHAnsi" w:eastAsiaTheme="minorEastAsia" w:hAnsiTheme="minorHAnsi"/>
          <w:noProof/>
          <w:sz w:val="22"/>
        </w:rPr>
      </w:pPr>
      <w:hyperlink w:anchor="_Toc399938162" w:history="1">
        <w:r w:rsidR="00DB0F73" w:rsidRPr="00827CAE">
          <w:rPr>
            <w:rStyle w:val="Hyperlink"/>
            <w:noProof/>
          </w:rPr>
          <w:t>libnet-http-perl (version 6.07):</w:t>
        </w:r>
        <w:r w:rsidR="00DB0F73">
          <w:rPr>
            <w:noProof/>
            <w:webHidden/>
          </w:rPr>
          <w:tab/>
        </w:r>
        <w:r w:rsidR="00DB0F73">
          <w:rPr>
            <w:noProof/>
            <w:webHidden/>
          </w:rPr>
          <w:fldChar w:fldCharType="begin"/>
        </w:r>
        <w:r w:rsidR="00DB0F73">
          <w:rPr>
            <w:noProof/>
            <w:webHidden/>
          </w:rPr>
          <w:instrText xml:space="preserve"> PAGEREF _Toc399938162 \h </w:instrText>
        </w:r>
        <w:r w:rsidR="00DB0F73">
          <w:rPr>
            <w:noProof/>
            <w:webHidden/>
          </w:rPr>
        </w:r>
        <w:r w:rsidR="00DB0F73">
          <w:rPr>
            <w:noProof/>
            <w:webHidden/>
          </w:rPr>
          <w:fldChar w:fldCharType="separate"/>
        </w:r>
        <w:r w:rsidR="00924490">
          <w:rPr>
            <w:noProof/>
            <w:webHidden/>
          </w:rPr>
          <w:t>845</w:t>
        </w:r>
        <w:r w:rsidR="00DB0F73">
          <w:rPr>
            <w:noProof/>
            <w:webHidden/>
          </w:rPr>
          <w:fldChar w:fldCharType="end"/>
        </w:r>
      </w:hyperlink>
    </w:p>
    <w:p w14:paraId="1621F930" w14:textId="77777777" w:rsidR="00DB0F73" w:rsidRDefault="007C7B54" w:rsidP="00DB0F73">
      <w:pPr>
        <w:pStyle w:val="TOC2"/>
        <w:rPr>
          <w:rFonts w:asciiTheme="minorHAnsi" w:eastAsiaTheme="minorEastAsia" w:hAnsiTheme="minorHAnsi"/>
          <w:noProof/>
          <w:sz w:val="22"/>
        </w:rPr>
      </w:pPr>
      <w:hyperlink w:anchor="_Toc399938163" w:history="1">
        <w:r w:rsidR="00DB0F73" w:rsidRPr="00827CAE">
          <w:rPr>
            <w:rStyle w:val="Hyperlink"/>
            <w:noProof/>
          </w:rPr>
          <w:t>libnet-smtp-ssl-perl (version 1.01):</w:t>
        </w:r>
        <w:r w:rsidR="00DB0F73">
          <w:rPr>
            <w:noProof/>
            <w:webHidden/>
          </w:rPr>
          <w:tab/>
        </w:r>
        <w:r w:rsidR="00DB0F73">
          <w:rPr>
            <w:noProof/>
            <w:webHidden/>
          </w:rPr>
          <w:fldChar w:fldCharType="begin"/>
        </w:r>
        <w:r w:rsidR="00DB0F73">
          <w:rPr>
            <w:noProof/>
            <w:webHidden/>
          </w:rPr>
          <w:instrText xml:space="preserve"> PAGEREF _Toc399938163 \h </w:instrText>
        </w:r>
        <w:r w:rsidR="00DB0F73">
          <w:rPr>
            <w:noProof/>
            <w:webHidden/>
          </w:rPr>
        </w:r>
        <w:r w:rsidR="00DB0F73">
          <w:rPr>
            <w:noProof/>
            <w:webHidden/>
          </w:rPr>
          <w:fldChar w:fldCharType="separate"/>
        </w:r>
        <w:r w:rsidR="00924490">
          <w:rPr>
            <w:noProof/>
            <w:webHidden/>
          </w:rPr>
          <w:t>846</w:t>
        </w:r>
        <w:r w:rsidR="00DB0F73">
          <w:rPr>
            <w:noProof/>
            <w:webHidden/>
          </w:rPr>
          <w:fldChar w:fldCharType="end"/>
        </w:r>
      </w:hyperlink>
    </w:p>
    <w:p w14:paraId="3061641B" w14:textId="77777777" w:rsidR="00DB0F73" w:rsidRDefault="007C7B54" w:rsidP="00DB0F73">
      <w:pPr>
        <w:pStyle w:val="TOC2"/>
        <w:rPr>
          <w:rFonts w:asciiTheme="minorHAnsi" w:eastAsiaTheme="minorEastAsia" w:hAnsiTheme="minorHAnsi"/>
          <w:noProof/>
          <w:sz w:val="22"/>
        </w:rPr>
      </w:pPr>
      <w:hyperlink w:anchor="_Toc399938164" w:history="1">
        <w:r w:rsidR="00DB0F73" w:rsidRPr="00827CAE">
          <w:rPr>
            <w:rStyle w:val="Hyperlink"/>
            <w:noProof/>
          </w:rPr>
          <w:t>libnet-snmp-perl (version 6.0.1):</w:t>
        </w:r>
        <w:r w:rsidR="00DB0F73">
          <w:rPr>
            <w:noProof/>
            <w:webHidden/>
          </w:rPr>
          <w:tab/>
        </w:r>
        <w:r w:rsidR="00DB0F73">
          <w:rPr>
            <w:noProof/>
            <w:webHidden/>
          </w:rPr>
          <w:fldChar w:fldCharType="begin"/>
        </w:r>
        <w:r w:rsidR="00DB0F73">
          <w:rPr>
            <w:noProof/>
            <w:webHidden/>
          </w:rPr>
          <w:instrText xml:space="preserve"> PAGEREF _Toc399938164 \h </w:instrText>
        </w:r>
        <w:r w:rsidR="00DB0F73">
          <w:rPr>
            <w:noProof/>
            <w:webHidden/>
          </w:rPr>
        </w:r>
        <w:r w:rsidR="00DB0F73">
          <w:rPr>
            <w:noProof/>
            <w:webHidden/>
          </w:rPr>
          <w:fldChar w:fldCharType="separate"/>
        </w:r>
        <w:r w:rsidR="00924490">
          <w:rPr>
            <w:noProof/>
            <w:webHidden/>
          </w:rPr>
          <w:t>846</w:t>
        </w:r>
        <w:r w:rsidR="00DB0F73">
          <w:rPr>
            <w:noProof/>
            <w:webHidden/>
          </w:rPr>
          <w:fldChar w:fldCharType="end"/>
        </w:r>
      </w:hyperlink>
    </w:p>
    <w:p w14:paraId="234A2618" w14:textId="77777777" w:rsidR="00DB0F73" w:rsidRDefault="007C7B54" w:rsidP="00DB0F73">
      <w:pPr>
        <w:pStyle w:val="TOC2"/>
        <w:rPr>
          <w:rFonts w:asciiTheme="minorHAnsi" w:eastAsiaTheme="minorEastAsia" w:hAnsiTheme="minorHAnsi"/>
          <w:noProof/>
          <w:sz w:val="22"/>
        </w:rPr>
      </w:pPr>
      <w:hyperlink w:anchor="_Toc399938165" w:history="1">
        <w:r w:rsidR="00DB0F73" w:rsidRPr="00827CAE">
          <w:rPr>
            <w:rStyle w:val="Hyperlink"/>
            <w:noProof/>
          </w:rPr>
          <w:t>libnet-ssleay-perl (version 1.65):</w:t>
        </w:r>
        <w:r w:rsidR="00DB0F73">
          <w:rPr>
            <w:noProof/>
            <w:webHidden/>
          </w:rPr>
          <w:tab/>
        </w:r>
        <w:r w:rsidR="00DB0F73">
          <w:rPr>
            <w:noProof/>
            <w:webHidden/>
          </w:rPr>
          <w:fldChar w:fldCharType="begin"/>
        </w:r>
        <w:r w:rsidR="00DB0F73">
          <w:rPr>
            <w:noProof/>
            <w:webHidden/>
          </w:rPr>
          <w:instrText xml:space="preserve"> PAGEREF _Toc399938165 \h </w:instrText>
        </w:r>
        <w:r w:rsidR="00DB0F73">
          <w:rPr>
            <w:noProof/>
            <w:webHidden/>
          </w:rPr>
        </w:r>
        <w:r w:rsidR="00DB0F73">
          <w:rPr>
            <w:noProof/>
            <w:webHidden/>
          </w:rPr>
          <w:fldChar w:fldCharType="separate"/>
        </w:r>
        <w:r w:rsidR="00924490">
          <w:rPr>
            <w:noProof/>
            <w:webHidden/>
          </w:rPr>
          <w:t>853</w:t>
        </w:r>
        <w:r w:rsidR="00DB0F73">
          <w:rPr>
            <w:noProof/>
            <w:webHidden/>
          </w:rPr>
          <w:fldChar w:fldCharType="end"/>
        </w:r>
      </w:hyperlink>
    </w:p>
    <w:p w14:paraId="6EA428BA" w14:textId="77777777" w:rsidR="00DB0F73" w:rsidRDefault="007C7B54" w:rsidP="00DB0F73">
      <w:pPr>
        <w:pStyle w:val="TOC2"/>
        <w:rPr>
          <w:rFonts w:asciiTheme="minorHAnsi" w:eastAsiaTheme="minorEastAsia" w:hAnsiTheme="minorHAnsi"/>
          <w:noProof/>
          <w:sz w:val="22"/>
        </w:rPr>
      </w:pPr>
      <w:hyperlink w:anchor="_Toc399938166" w:history="1">
        <w:r w:rsidR="00DB0F73" w:rsidRPr="00827CAE">
          <w:rPr>
            <w:rStyle w:val="Hyperlink"/>
            <w:noProof/>
          </w:rPr>
          <w:t>libnfnetlink (version 1.0.1):</w:t>
        </w:r>
        <w:r w:rsidR="00DB0F73">
          <w:rPr>
            <w:noProof/>
            <w:webHidden/>
          </w:rPr>
          <w:tab/>
        </w:r>
        <w:r w:rsidR="00DB0F73">
          <w:rPr>
            <w:noProof/>
            <w:webHidden/>
          </w:rPr>
          <w:fldChar w:fldCharType="begin"/>
        </w:r>
        <w:r w:rsidR="00DB0F73">
          <w:rPr>
            <w:noProof/>
            <w:webHidden/>
          </w:rPr>
          <w:instrText xml:space="preserve"> PAGEREF _Toc399938166 \h </w:instrText>
        </w:r>
        <w:r w:rsidR="00DB0F73">
          <w:rPr>
            <w:noProof/>
            <w:webHidden/>
          </w:rPr>
        </w:r>
        <w:r w:rsidR="00DB0F73">
          <w:rPr>
            <w:noProof/>
            <w:webHidden/>
          </w:rPr>
          <w:fldChar w:fldCharType="separate"/>
        </w:r>
        <w:r w:rsidR="00924490">
          <w:rPr>
            <w:noProof/>
            <w:webHidden/>
          </w:rPr>
          <w:t>856</w:t>
        </w:r>
        <w:r w:rsidR="00DB0F73">
          <w:rPr>
            <w:noProof/>
            <w:webHidden/>
          </w:rPr>
          <w:fldChar w:fldCharType="end"/>
        </w:r>
      </w:hyperlink>
    </w:p>
    <w:p w14:paraId="2ABB68C0" w14:textId="77777777" w:rsidR="00DB0F73" w:rsidRDefault="007C7B54" w:rsidP="00DB0F73">
      <w:pPr>
        <w:pStyle w:val="TOC2"/>
        <w:rPr>
          <w:rFonts w:asciiTheme="minorHAnsi" w:eastAsiaTheme="minorEastAsia" w:hAnsiTheme="minorHAnsi"/>
          <w:noProof/>
          <w:sz w:val="22"/>
        </w:rPr>
      </w:pPr>
      <w:hyperlink w:anchor="_Toc399938167" w:history="1">
        <w:r w:rsidR="00DB0F73" w:rsidRPr="00827CAE">
          <w:rPr>
            <w:rStyle w:val="Hyperlink"/>
            <w:noProof/>
          </w:rPr>
          <w:t>libnfsidmap (version 0.25):</w:t>
        </w:r>
        <w:r w:rsidR="00DB0F73">
          <w:rPr>
            <w:noProof/>
            <w:webHidden/>
          </w:rPr>
          <w:tab/>
        </w:r>
        <w:r w:rsidR="00DB0F73">
          <w:rPr>
            <w:noProof/>
            <w:webHidden/>
          </w:rPr>
          <w:fldChar w:fldCharType="begin"/>
        </w:r>
        <w:r w:rsidR="00DB0F73">
          <w:rPr>
            <w:noProof/>
            <w:webHidden/>
          </w:rPr>
          <w:instrText xml:space="preserve"> PAGEREF _Toc399938167 \h </w:instrText>
        </w:r>
        <w:r w:rsidR="00DB0F73">
          <w:rPr>
            <w:noProof/>
            <w:webHidden/>
          </w:rPr>
        </w:r>
        <w:r w:rsidR="00DB0F73">
          <w:rPr>
            <w:noProof/>
            <w:webHidden/>
          </w:rPr>
          <w:fldChar w:fldCharType="separate"/>
        </w:r>
        <w:r w:rsidR="00924490">
          <w:rPr>
            <w:noProof/>
            <w:webHidden/>
          </w:rPr>
          <w:t>856</w:t>
        </w:r>
        <w:r w:rsidR="00DB0F73">
          <w:rPr>
            <w:noProof/>
            <w:webHidden/>
          </w:rPr>
          <w:fldChar w:fldCharType="end"/>
        </w:r>
      </w:hyperlink>
    </w:p>
    <w:p w14:paraId="72AE46EB" w14:textId="77777777" w:rsidR="00DB0F73" w:rsidRDefault="007C7B54" w:rsidP="00DB0F73">
      <w:pPr>
        <w:pStyle w:val="TOC2"/>
        <w:rPr>
          <w:rFonts w:asciiTheme="minorHAnsi" w:eastAsiaTheme="minorEastAsia" w:hAnsiTheme="minorHAnsi"/>
          <w:noProof/>
          <w:sz w:val="22"/>
        </w:rPr>
      </w:pPr>
      <w:hyperlink w:anchor="_Toc399938168" w:history="1">
        <w:r w:rsidR="00DB0F73" w:rsidRPr="00827CAE">
          <w:rPr>
            <w:rStyle w:val="Hyperlink"/>
            <w:noProof/>
          </w:rPr>
          <w:t>libnih (version 1.0.3):</w:t>
        </w:r>
        <w:r w:rsidR="00DB0F73">
          <w:rPr>
            <w:noProof/>
            <w:webHidden/>
          </w:rPr>
          <w:tab/>
        </w:r>
        <w:r w:rsidR="00DB0F73">
          <w:rPr>
            <w:noProof/>
            <w:webHidden/>
          </w:rPr>
          <w:fldChar w:fldCharType="begin"/>
        </w:r>
        <w:r w:rsidR="00DB0F73">
          <w:rPr>
            <w:noProof/>
            <w:webHidden/>
          </w:rPr>
          <w:instrText xml:space="preserve"> PAGEREF _Toc399938168 \h </w:instrText>
        </w:r>
        <w:r w:rsidR="00DB0F73">
          <w:rPr>
            <w:noProof/>
            <w:webHidden/>
          </w:rPr>
        </w:r>
        <w:r w:rsidR="00DB0F73">
          <w:rPr>
            <w:noProof/>
            <w:webHidden/>
          </w:rPr>
          <w:fldChar w:fldCharType="separate"/>
        </w:r>
        <w:r w:rsidR="00924490">
          <w:rPr>
            <w:noProof/>
            <w:webHidden/>
          </w:rPr>
          <w:t>857</w:t>
        </w:r>
        <w:r w:rsidR="00DB0F73">
          <w:rPr>
            <w:noProof/>
            <w:webHidden/>
          </w:rPr>
          <w:fldChar w:fldCharType="end"/>
        </w:r>
      </w:hyperlink>
    </w:p>
    <w:p w14:paraId="22E395EA" w14:textId="77777777" w:rsidR="00DB0F73" w:rsidRDefault="007C7B54" w:rsidP="00DB0F73">
      <w:pPr>
        <w:pStyle w:val="TOC2"/>
        <w:rPr>
          <w:rFonts w:asciiTheme="minorHAnsi" w:eastAsiaTheme="minorEastAsia" w:hAnsiTheme="minorHAnsi"/>
          <w:noProof/>
          <w:sz w:val="22"/>
        </w:rPr>
      </w:pPr>
      <w:hyperlink w:anchor="_Toc399938169" w:history="1">
        <w:r w:rsidR="00DB0F73" w:rsidRPr="00827CAE">
          <w:rPr>
            <w:rStyle w:val="Hyperlink"/>
            <w:noProof/>
          </w:rPr>
          <w:t>libnl3 (version 3.2.24):</w:t>
        </w:r>
        <w:r w:rsidR="00DB0F73">
          <w:rPr>
            <w:noProof/>
            <w:webHidden/>
          </w:rPr>
          <w:tab/>
        </w:r>
        <w:r w:rsidR="00DB0F73">
          <w:rPr>
            <w:noProof/>
            <w:webHidden/>
          </w:rPr>
          <w:fldChar w:fldCharType="begin"/>
        </w:r>
        <w:r w:rsidR="00DB0F73">
          <w:rPr>
            <w:noProof/>
            <w:webHidden/>
          </w:rPr>
          <w:instrText xml:space="preserve"> PAGEREF _Toc399938169 \h </w:instrText>
        </w:r>
        <w:r w:rsidR="00DB0F73">
          <w:rPr>
            <w:noProof/>
            <w:webHidden/>
          </w:rPr>
        </w:r>
        <w:r w:rsidR="00DB0F73">
          <w:rPr>
            <w:noProof/>
            <w:webHidden/>
          </w:rPr>
          <w:fldChar w:fldCharType="separate"/>
        </w:r>
        <w:r w:rsidR="00924490">
          <w:rPr>
            <w:noProof/>
            <w:webHidden/>
          </w:rPr>
          <w:t>857</w:t>
        </w:r>
        <w:r w:rsidR="00DB0F73">
          <w:rPr>
            <w:noProof/>
            <w:webHidden/>
          </w:rPr>
          <w:fldChar w:fldCharType="end"/>
        </w:r>
      </w:hyperlink>
    </w:p>
    <w:p w14:paraId="0FFB0542" w14:textId="77777777" w:rsidR="00DB0F73" w:rsidRDefault="007C7B54" w:rsidP="00DB0F73">
      <w:pPr>
        <w:pStyle w:val="TOC2"/>
        <w:rPr>
          <w:rFonts w:asciiTheme="minorHAnsi" w:eastAsiaTheme="minorEastAsia" w:hAnsiTheme="minorHAnsi"/>
          <w:noProof/>
          <w:sz w:val="22"/>
        </w:rPr>
      </w:pPr>
      <w:hyperlink w:anchor="_Toc399938170" w:history="1">
        <w:r w:rsidR="00DB0F73" w:rsidRPr="00827CAE">
          <w:rPr>
            <w:rStyle w:val="Hyperlink"/>
            <w:noProof/>
          </w:rPr>
          <w:t>libonig (version 5.9.5):</w:t>
        </w:r>
        <w:r w:rsidR="00DB0F73">
          <w:rPr>
            <w:noProof/>
            <w:webHidden/>
          </w:rPr>
          <w:tab/>
        </w:r>
        <w:r w:rsidR="00DB0F73">
          <w:rPr>
            <w:noProof/>
            <w:webHidden/>
          </w:rPr>
          <w:fldChar w:fldCharType="begin"/>
        </w:r>
        <w:r w:rsidR="00DB0F73">
          <w:rPr>
            <w:noProof/>
            <w:webHidden/>
          </w:rPr>
          <w:instrText xml:space="preserve"> PAGEREF _Toc399938170 \h </w:instrText>
        </w:r>
        <w:r w:rsidR="00DB0F73">
          <w:rPr>
            <w:noProof/>
            <w:webHidden/>
          </w:rPr>
        </w:r>
        <w:r w:rsidR="00DB0F73">
          <w:rPr>
            <w:noProof/>
            <w:webHidden/>
          </w:rPr>
          <w:fldChar w:fldCharType="separate"/>
        </w:r>
        <w:r w:rsidR="00924490">
          <w:rPr>
            <w:noProof/>
            <w:webHidden/>
          </w:rPr>
          <w:t>858</w:t>
        </w:r>
        <w:r w:rsidR="00DB0F73">
          <w:rPr>
            <w:noProof/>
            <w:webHidden/>
          </w:rPr>
          <w:fldChar w:fldCharType="end"/>
        </w:r>
      </w:hyperlink>
    </w:p>
    <w:p w14:paraId="2C0560E3" w14:textId="77777777" w:rsidR="00DB0F73" w:rsidRDefault="007C7B54" w:rsidP="00DB0F73">
      <w:pPr>
        <w:pStyle w:val="TOC2"/>
        <w:rPr>
          <w:rFonts w:asciiTheme="minorHAnsi" w:eastAsiaTheme="minorEastAsia" w:hAnsiTheme="minorHAnsi"/>
          <w:noProof/>
          <w:sz w:val="22"/>
        </w:rPr>
      </w:pPr>
      <w:hyperlink w:anchor="_Toc399938171" w:history="1">
        <w:r w:rsidR="00DB0F73" w:rsidRPr="00827CAE">
          <w:rPr>
            <w:rStyle w:val="Hyperlink"/>
            <w:noProof/>
          </w:rPr>
          <w:t>libpackage-stash-perl (version 0.36):</w:t>
        </w:r>
        <w:r w:rsidR="00DB0F73">
          <w:rPr>
            <w:noProof/>
            <w:webHidden/>
          </w:rPr>
          <w:tab/>
        </w:r>
        <w:r w:rsidR="00DB0F73">
          <w:rPr>
            <w:noProof/>
            <w:webHidden/>
          </w:rPr>
          <w:fldChar w:fldCharType="begin"/>
        </w:r>
        <w:r w:rsidR="00DB0F73">
          <w:rPr>
            <w:noProof/>
            <w:webHidden/>
          </w:rPr>
          <w:instrText xml:space="preserve"> PAGEREF _Toc399938171 \h </w:instrText>
        </w:r>
        <w:r w:rsidR="00DB0F73">
          <w:rPr>
            <w:noProof/>
            <w:webHidden/>
          </w:rPr>
        </w:r>
        <w:r w:rsidR="00DB0F73">
          <w:rPr>
            <w:noProof/>
            <w:webHidden/>
          </w:rPr>
          <w:fldChar w:fldCharType="separate"/>
        </w:r>
        <w:r w:rsidR="00924490">
          <w:rPr>
            <w:noProof/>
            <w:webHidden/>
          </w:rPr>
          <w:t>859</w:t>
        </w:r>
        <w:r w:rsidR="00DB0F73">
          <w:rPr>
            <w:noProof/>
            <w:webHidden/>
          </w:rPr>
          <w:fldChar w:fldCharType="end"/>
        </w:r>
      </w:hyperlink>
    </w:p>
    <w:p w14:paraId="6562A8DF" w14:textId="77777777" w:rsidR="00DB0F73" w:rsidRDefault="007C7B54" w:rsidP="00DB0F73">
      <w:pPr>
        <w:pStyle w:val="TOC2"/>
        <w:rPr>
          <w:rFonts w:asciiTheme="minorHAnsi" w:eastAsiaTheme="minorEastAsia" w:hAnsiTheme="minorHAnsi"/>
          <w:noProof/>
          <w:sz w:val="22"/>
        </w:rPr>
      </w:pPr>
      <w:hyperlink w:anchor="_Toc399938172" w:history="1">
        <w:r w:rsidR="00DB0F73" w:rsidRPr="00827CAE">
          <w:rPr>
            <w:rStyle w:val="Hyperlink"/>
            <w:noProof/>
          </w:rPr>
          <w:t>libpackage-stash-xs-perl (version 0.28):</w:t>
        </w:r>
        <w:r w:rsidR="00DB0F73">
          <w:rPr>
            <w:noProof/>
            <w:webHidden/>
          </w:rPr>
          <w:tab/>
        </w:r>
        <w:r w:rsidR="00DB0F73">
          <w:rPr>
            <w:noProof/>
            <w:webHidden/>
          </w:rPr>
          <w:fldChar w:fldCharType="begin"/>
        </w:r>
        <w:r w:rsidR="00DB0F73">
          <w:rPr>
            <w:noProof/>
            <w:webHidden/>
          </w:rPr>
          <w:instrText xml:space="preserve"> PAGEREF _Toc399938172 \h </w:instrText>
        </w:r>
        <w:r w:rsidR="00DB0F73">
          <w:rPr>
            <w:noProof/>
            <w:webHidden/>
          </w:rPr>
        </w:r>
        <w:r w:rsidR="00DB0F73">
          <w:rPr>
            <w:noProof/>
            <w:webHidden/>
          </w:rPr>
          <w:fldChar w:fldCharType="separate"/>
        </w:r>
        <w:r w:rsidR="00924490">
          <w:rPr>
            <w:noProof/>
            <w:webHidden/>
          </w:rPr>
          <w:t>866</w:t>
        </w:r>
        <w:r w:rsidR="00DB0F73">
          <w:rPr>
            <w:noProof/>
            <w:webHidden/>
          </w:rPr>
          <w:fldChar w:fldCharType="end"/>
        </w:r>
      </w:hyperlink>
    </w:p>
    <w:p w14:paraId="14F56CFF" w14:textId="77777777" w:rsidR="00DB0F73" w:rsidRDefault="007C7B54" w:rsidP="00DB0F73">
      <w:pPr>
        <w:pStyle w:val="TOC2"/>
        <w:rPr>
          <w:rFonts w:asciiTheme="minorHAnsi" w:eastAsiaTheme="minorEastAsia" w:hAnsiTheme="minorHAnsi"/>
          <w:noProof/>
          <w:sz w:val="22"/>
        </w:rPr>
      </w:pPr>
      <w:hyperlink w:anchor="_Toc399938173" w:history="1">
        <w:r w:rsidR="00DB0F73" w:rsidRPr="00827CAE">
          <w:rPr>
            <w:rStyle w:val="Hyperlink"/>
            <w:noProof/>
          </w:rPr>
          <w:t>libparams-classify-perl (version 0.013):</w:t>
        </w:r>
        <w:r w:rsidR="00DB0F73">
          <w:rPr>
            <w:noProof/>
            <w:webHidden/>
          </w:rPr>
          <w:tab/>
        </w:r>
        <w:r w:rsidR="00DB0F73">
          <w:rPr>
            <w:noProof/>
            <w:webHidden/>
          </w:rPr>
          <w:fldChar w:fldCharType="begin"/>
        </w:r>
        <w:r w:rsidR="00DB0F73">
          <w:rPr>
            <w:noProof/>
            <w:webHidden/>
          </w:rPr>
          <w:instrText xml:space="preserve"> PAGEREF _Toc399938173 \h </w:instrText>
        </w:r>
        <w:r w:rsidR="00DB0F73">
          <w:rPr>
            <w:noProof/>
            <w:webHidden/>
          </w:rPr>
        </w:r>
        <w:r w:rsidR="00DB0F73">
          <w:rPr>
            <w:noProof/>
            <w:webHidden/>
          </w:rPr>
          <w:fldChar w:fldCharType="separate"/>
        </w:r>
        <w:r w:rsidR="00924490">
          <w:rPr>
            <w:noProof/>
            <w:webHidden/>
          </w:rPr>
          <w:t>872</w:t>
        </w:r>
        <w:r w:rsidR="00DB0F73">
          <w:rPr>
            <w:noProof/>
            <w:webHidden/>
          </w:rPr>
          <w:fldChar w:fldCharType="end"/>
        </w:r>
      </w:hyperlink>
    </w:p>
    <w:p w14:paraId="26634163" w14:textId="77777777" w:rsidR="00DB0F73" w:rsidRDefault="007C7B54" w:rsidP="00DB0F73">
      <w:pPr>
        <w:pStyle w:val="TOC2"/>
        <w:rPr>
          <w:rFonts w:asciiTheme="minorHAnsi" w:eastAsiaTheme="minorEastAsia" w:hAnsiTheme="minorHAnsi"/>
          <w:noProof/>
          <w:sz w:val="22"/>
        </w:rPr>
      </w:pPr>
      <w:hyperlink w:anchor="_Toc399938174" w:history="1">
        <w:r w:rsidR="00DB0F73" w:rsidRPr="00827CAE">
          <w:rPr>
            <w:rStyle w:val="Hyperlink"/>
            <w:noProof/>
          </w:rPr>
          <w:t>libparams-util-perl (version 1.07):</w:t>
        </w:r>
        <w:r w:rsidR="00DB0F73">
          <w:rPr>
            <w:noProof/>
            <w:webHidden/>
          </w:rPr>
          <w:tab/>
        </w:r>
        <w:r w:rsidR="00DB0F73">
          <w:rPr>
            <w:noProof/>
            <w:webHidden/>
          </w:rPr>
          <w:fldChar w:fldCharType="begin"/>
        </w:r>
        <w:r w:rsidR="00DB0F73">
          <w:rPr>
            <w:noProof/>
            <w:webHidden/>
          </w:rPr>
          <w:instrText xml:space="preserve"> PAGEREF _Toc399938174 \h </w:instrText>
        </w:r>
        <w:r w:rsidR="00DB0F73">
          <w:rPr>
            <w:noProof/>
            <w:webHidden/>
          </w:rPr>
        </w:r>
        <w:r w:rsidR="00DB0F73">
          <w:rPr>
            <w:noProof/>
            <w:webHidden/>
          </w:rPr>
          <w:fldChar w:fldCharType="separate"/>
        </w:r>
        <w:r w:rsidR="00924490">
          <w:rPr>
            <w:noProof/>
            <w:webHidden/>
          </w:rPr>
          <w:t>873</w:t>
        </w:r>
        <w:r w:rsidR="00DB0F73">
          <w:rPr>
            <w:noProof/>
            <w:webHidden/>
          </w:rPr>
          <w:fldChar w:fldCharType="end"/>
        </w:r>
      </w:hyperlink>
    </w:p>
    <w:p w14:paraId="48D04922" w14:textId="77777777" w:rsidR="00DB0F73" w:rsidRDefault="007C7B54" w:rsidP="00DB0F73">
      <w:pPr>
        <w:pStyle w:val="TOC2"/>
        <w:rPr>
          <w:rFonts w:asciiTheme="minorHAnsi" w:eastAsiaTheme="minorEastAsia" w:hAnsiTheme="minorHAnsi"/>
          <w:noProof/>
          <w:sz w:val="22"/>
        </w:rPr>
      </w:pPr>
      <w:hyperlink w:anchor="_Toc399938175" w:history="1">
        <w:r w:rsidR="00DB0F73" w:rsidRPr="00827CAE">
          <w:rPr>
            <w:rStyle w:val="Hyperlink"/>
            <w:noProof/>
          </w:rPr>
          <w:t>libparams-validate-perl (version 1.13):</w:t>
        </w:r>
        <w:r w:rsidR="00DB0F73">
          <w:rPr>
            <w:noProof/>
            <w:webHidden/>
          </w:rPr>
          <w:tab/>
        </w:r>
        <w:r w:rsidR="00DB0F73">
          <w:rPr>
            <w:noProof/>
            <w:webHidden/>
          </w:rPr>
          <w:fldChar w:fldCharType="begin"/>
        </w:r>
        <w:r w:rsidR="00DB0F73">
          <w:rPr>
            <w:noProof/>
            <w:webHidden/>
          </w:rPr>
          <w:instrText xml:space="preserve"> PAGEREF _Toc399938175 \h </w:instrText>
        </w:r>
        <w:r w:rsidR="00DB0F73">
          <w:rPr>
            <w:noProof/>
            <w:webHidden/>
          </w:rPr>
        </w:r>
        <w:r w:rsidR="00DB0F73">
          <w:rPr>
            <w:noProof/>
            <w:webHidden/>
          </w:rPr>
          <w:fldChar w:fldCharType="separate"/>
        </w:r>
        <w:r w:rsidR="00924490">
          <w:rPr>
            <w:noProof/>
            <w:webHidden/>
          </w:rPr>
          <w:t>873</w:t>
        </w:r>
        <w:r w:rsidR="00DB0F73">
          <w:rPr>
            <w:noProof/>
            <w:webHidden/>
          </w:rPr>
          <w:fldChar w:fldCharType="end"/>
        </w:r>
      </w:hyperlink>
    </w:p>
    <w:p w14:paraId="799272D7" w14:textId="77777777" w:rsidR="00DB0F73" w:rsidRDefault="007C7B54" w:rsidP="00DB0F73">
      <w:pPr>
        <w:pStyle w:val="TOC2"/>
        <w:rPr>
          <w:rFonts w:asciiTheme="minorHAnsi" w:eastAsiaTheme="minorEastAsia" w:hAnsiTheme="minorHAnsi"/>
          <w:noProof/>
          <w:sz w:val="22"/>
        </w:rPr>
      </w:pPr>
      <w:hyperlink w:anchor="_Toc399938176" w:history="1">
        <w:r w:rsidR="00DB0F73" w:rsidRPr="00827CAE">
          <w:rPr>
            <w:rStyle w:val="Hyperlink"/>
            <w:noProof/>
          </w:rPr>
          <w:t>libpcap (version 1.6.1):</w:t>
        </w:r>
        <w:r w:rsidR="00DB0F73">
          <w:rPr>
            <w:noProof/>
            <w:webHidden/>
          </w:rPr>
          <w:tab/>
        </w:r>
        <w:r w:rsidR="00DB0F73">
          <w:rPr>
            <w:noProof/>
            <w:webHidden/>
          </w:rPr>
          <w:fldChar w:fldCharType="begin"/>
        </w:r>
        <w:r w:rsidR="00DB0F73">
          <w:rPr>
            <w:noProof/>
            <w:webHidden/>
          </w:rPr>
          <w:instrText xml:space="preserve"> PAGEREF _Toc399938176 \h </w:instrText>
        </w:r>
        <w:r w:rsidR="00DB0F73">
          <w:rPr>
            <w:noProof/>
            <w:webHidden/>
          </w:rPr>
        </w:r>
        <w:r w:rsidR="00DB0F73">
          <w:rPr>
            <w:noProof/>
            <w:webHidden/>
          </w:rPr>
          <w:fldChar w:fldCharType="separate"/>
        </w:r>
        <w:r w:rsidR="00924490">
          <w:rPr>
            <w:noProof/>
            <w:webHidden/>
          </w:rPr>
          <w:t>879</w:t>
        </w:r>
        <w:r w:rsidR="00DB0F73">
          <w:rPr>
            <w:noProof/>
            <w:webHidden/>
          </w:rPr>
          <w:fldChar w:fldCharType="end"/>
        </w:r>
      </w:hyperlink>
    </w:p>
    <w:p w14:paraId="024CABFA" w14:textId="77777777" w:rsidR="00DB0F73" w:rsidRDefault="007C7B54" w:rsidP="00DB0F73">
      <w:pPr>
        <w:pStyle w:val="TOC2"/>
        <w:rPr>
          <w:rFonts w:asciiTheme="minorHAnsi" w:eastAsiaTheme="minorEastAsia" w:hAnsiTheme="minorHAnsi"/>
          <w:noProof/>
          <w:sz w:val="22"/>
        </w:rPr>
      </w:pPr>
      <w:hyperlink w:anchor="_Toc399938177" w:history="1">
        <w:r w:rsidR="00DB0F73" w:rsidRPr="00827CAE">
          <w:rPr>
            <w:rStyle w:val="Hyperlink"/>
            <w:noProof/>
          </w:rPr>
          <w:t>libpciaccess (version 0.13.2):</w:t>
        </w:r>
        <w:r w:rsidR="00DB0F73">
          <w:rPr>
            <w:noProof/>
            <w:webHidden/>
          </w:rPr>
          <w:tab/>
        </w:r>
        <w:r w:rsidR="00DB0F73">
          <w:rPr>
            <w:noProof/>
            <w:webHidden/>
          </w:rPr>
          <w:fldChar w:fldCharType="begin"/>
        </w:r>
        <w:r w:rsidR="00DB0F73">
          <w:rPr>
            <w:noProof/>
            <w:webHidden/>
          </w:rPr>
          <w:instrText xml:space="preserve"> PAGEREF _Toc399938177 \h </w:instrText>
        </w:r>
        <w:r w:rsidR="00DB0F73">
          <w:rPr>
            <w:noProof/>
            <w:webHidden/>
          </w:rPr>
        </w:r>
        <w:r w:rsidR="00DB0F73">
          <w:rPr>
            <w:noProof/>
            <w:webHidden/>
          </w:rPr>
          <w:fldChar w:fldCharType="separate"/>
        </w:r>
        <w:r w:rsidR="00924490">
          <w:rPr>
            <w:noProof/>
            <w:webHidden/>
          </w:rPr>
          <w:t>881</w:t>
        </w:r>
        <w:r w:rsidR="00DB0F73">
          <w:rPr>
            <w:noProof/>
            <w:webHidden/>
          </w:rPr>
          <w:fldChar w:fldCharType="end"/>
        </w:r>
      </w:hyperlink>
    </w:p>
    <w:p w14:paraId="526E51B0" w14:textId="77777777" w:rsidR="00DB0F73" w:rsidRDefault="007C7B54" w:rsidP="00DB0F73">
      <w:pPr>
        <w:pStyle w:val="TOC2"/>
        <w:rPr>
          <w:rFonts w:asciiTheme="minorHAnsi" w:eastAsiaTheme="minorEastAsia" w:hAnsiTheme="minorHAnsi"/>
          <w:noProof/>
          <w:sz w:val="22"/>
        </w:rPr>
      </w:pPr>
      <w:hyperlink w:anchor="_Toc399938178" w:history="1">
        <w:r w:rsidR="00DB0F73" w:rsidRPr="00827CAE">
          <w:rPr>
            <w:rStyle w:val="Hyperlink"/>
            <w:noProof/>
          </w:rPr>
          <w:t>libperl4-corelibs-perl (version 0.003):</w:t>
        </w:r>
        <w:r w:rsidR="00DB0F73">
          <w:rPr>
            <w:noProof/>
            <w:webHidden/>
          </w:rPr>
          <w:tab/>
        </w:r>
        <w:r w:rsidR="00DB0F73">
          <w:rPr>
            <w:noProof/>
            <w:webHidden/>
          </w:rPr>
          <w:fldChar w:fldCharType="begin"/>
        </w:r>
        <w:r w:rsidR="00DB0F73">
          <w:rPr>
            <w:noProof/>
            <w:webHidden/>
          </w:rPr>
          <w:instrText xml:space="preserve"> PAGEREF _Toc399938178 \h </w:instrText>
        </w:r>
        <w:r w:rsidR="00DB0F73">
          <w:rPr>
            <w:noProof/>
            <w:webHidden/>
          </w:rPr>
        </w:r>
        <w:r w:rsidR="00DB0F73">
          <w:rPr>
            <w:noProof/>
            <w:webHidden/>
          </w:rPr>
          <w:fldChar w:fldCharType="separate"/>
        </w:r>
        <w:r w:rsidR="00924490">
          <w:rPr>
            <w:noProof/>
            <w:webHidden/>
          </w:rPr>
          <w:t>883</w:t>
        </w:r>
        <w:r w:rsidR="00DB0F73">
          <w:rPr>
            <w:noProof/>
            <w:webHidden/>
          </w:rPr>
          <w:fldChar w:fldCharType="end"/>
        </w:r>
      </w:hyperlink>
    </w:p>
    <w:p w14:paraId="6D40ABCC" w14:textId="77777777" w:rsidR="00DB0F73" w:rsidRDefault="007C7B54" w:rsidP="00DB0F73">
      <w:pPr>
        <w:pStyle w:val="TOC2"/>
        <w:rPr>
          <w:rFonts w:asciiTheme="minorHAnsi" w:eastAsiaTheme="minorEastAsia" w:hAnsiTheme="minorHAnsi"/>
          <w:noProof/>
          <w:sz w:val="22"/>
        </w:rPr>
      </w:pPr>
      <w:hyperlink w:anchor="_Toc399938179" w:history="1">
        <w:r w:rsidR="00DB0F73" w:rsidRPr="00827CAE">
          <w:rPr>
            <w:rStyle w:val="Hyperlink"/>
            <w:noProof/>
          </w:rPr>
          <w:t>libpipeline (version 1.3.0):</w:t>
        </w:r>
        <w:r w:rsidR="00DB0F73">
          <w:rPr>
            <w:noProof/>
            <w:webHidden/>
          </w:rPr>
          <w:tab/>
        </w:r>
        <w:r w:rsidR="00DB0F73">
          <w:rPr>
            <w:noProof/>
            <w:webHidden/>
          </w:rPr>
          <w:fldChar w:fldCharType="begin"/>
        </w:r>
        <w:r w:rsidR="00DB0F73">
          <w:rPr>
            <w:noProof/>
            <w:webHidden/>
          </w:rPr>
          <w:instrText xml:space="preserve"> PAGEREF _Toc399938179 \h </w:instrText>
        </w:r>
        <w:r w:rsidR="00DB0F73">
          <w:rPr>
            <w:noProof/>
            <w:webHidden/>
          </w:rPr>
        </w:r>
        <w:r w:rsidR="00DB0F73">
          <w:rPr>
            <w:noProof/>
            <w:webHidden/>
          </w:rPr>
          <w:fldChar w:fldCharType="separate"/>
        </w:r>
        <w:r w:rsidR="00924490">
          <w:rPr>
            <w:noProof/>
            <w:webHidden/>
          </w:rPr>
          <w:t>884</w:t>
        </w:r>
        <w:r w:rsidR="00DB0F73">
          <w:rPr>
            <w:noProof/>
            <w:webHidden/>
          </w:rPr>
          <w:fldChar w:fldCharType="end"/>
        </w:r>
      </w:hyperlink>
    </w:p>
    <w:p w14:paraId="650BA04D" w14:textId="77777777" w:rsidR="00DB0F73" w:rsidRDefault="007C7B54" w:rsidP="00DB0F73">
      <w:pPr>
        <w:pStyle w:val="TOC2"/>
        <w:rPr>
          <w:rFonts w:asciiTheme="minorHAnsi" w:eastAsiaTheme="minorEastAsia" w:hAnsiTheme="minorHAnsi"/>
          <w:noProof/>
          <w:sz w:val="22"/>
        </w:rPr>
      </w:pPr>
      <w:hyperlink w:anchor="_Toc399938180" w:history="1">
        <w:r w:rsidR="00DB0F73" w:rsidRPr="00827CAE">
          <w:rPr>
            <w:rStyle w:val="Hyperlink"/>
            <w:noProof/>
          </w:rPr>
          <w:t>libpng (version 1.2.50):</w:t>
        </w:r>
        <w:r w:rsidR="00DB0F73">
          <w:rPr>
            <w:noProof/>
            <w:webHidden/>
          </w:rPr>
          <w:tab/>
        </w:r>
        <w:r w:rsidR="00DB0F73">
          <w:rPr>
            <w:noProof/>
            <w:webHidden/>
          </w:rPr>
          <w:fldChar w:fldCharType="begin"/>
        </w:r>
        <w:r w:rsidR="00DB0F73">
          <w:rPr>
            <w:noProof/>
            <w:webHidden/>
          </w:rPr>
          <w:instrText xml:space="preserve"> PAGEREF _Toc399938180 \h </w:instrText>
        </w:r>
        <w:r w:rsidR="00DB0F73">
          <w:rPr>
            <w:noProof/>
            <w:webHidden/>
          </w:rPr>
        </w:r>
        <w:r w:rsidR="00DB0F73">
          <w:rPr>
            <w:noProof/>
            <w:webHidden/>
          </w:rPr>
          <w:fldChar w:fldCharType="separate"/>
        </w:r>
        <w:r w:rsidR="00924490">
          <w:rPr>
            <w:noProof/>
            <w:webHidden/>
          </w:rPr>
          <w:t>885</w:t>
        </w:r>
        <w:r w:rsidR="00DB0F73">
          <w:rPr>
            <w:noProof/>
            <w:webHidden/>
          </w:rPr>
          <w:fldChar w:fldCharType="end"/>
        </w:r>
      </w:hyperlink>
    </w:p>
    <w:p w14:paraId="0A119918" w14:textId="77777777" w:rsidR="00DB0F73" w:rsidRDefault="007C7B54" w:rsidP="00DB0F73">
      <w:pPr>
        <w:pStyle w:val="TOC2"/>
        <w:rPr>
          <w:rFonts w:asciiTheme="minorHAnsi" w:eastAsiaTheme="minorEastAsia" w:hAnsiTheme="minorHAnsi"/>
          <w:noProof/>
          <w:sz w:val="22"/>
        </w:rPr>
      </w:pPr>
      <w:hyperlink w:anchor="_Toc399938181" w:history="1">
        <w:r w:rsidR="00DB0F73" w:rsidRPr="00827CAE">
          <w:rPr>
            <w:rStyle w:val="Hyperlink"/>
            <w:noProof/>
          </w:rPr>
          <w:t>libqb (version 0.11.1):</w:t>
        </w:r>
        <w:r w:rsidR="00DB0F73">
          <w:rPr>
            <w:noProof/>
            <w:webHidden/>
          </w:rPr>
          <w:tab/>
        </w:r>
        <w:r w:rsidR="00DB0F73">
          <w:rPr>
            <w:noProof/>
            <w:webHidden/>
          </w:rPr>
          <w:fldChar w:fldCharType="begin"/>
        </w:r>
        <w:r w:rsidR="00DB0F73">
          <w:rPr>
            <w:noProof/>
            <w:webHidden/>
          </w:rPr>
          <w:instrText xml:space="preserve"> PAGEREF _Toc399938181 \h </w:instrText>
        </w:r>
        <w:r w:rsidR="00DB0F73">
          <w:rPr>
            <w:noProof/>
            <w:webHidden/>
          </w:rPr>
        </w:r>
        <w:r w:rsidR="00DB0F73">
          <w:rPr>
            <w:noProof/>
            <w:webHidden/>
          </w:rPr>
          <w:fldChar w:fldCharType="separate"/>
        </w:r>
        <w:r w:rsidR="00924490">
          <w:rPr>
            <w:noProof/>
            <w:webHidden/>
          </w:rPr>
          <w:t>889</w:t>
        </w:r>
        <w:r w:rsidR="00DB0F73">
          <w:rPr>
            <w:noProof/>
            <w:webHidden/>
          </w:rPr>
          <w:fldChar w:fldCharType="end"/>
        </w:r>
      </w:hyperlink>
    </w:p>
    <w:p w14:paraId="602AEF81" w14:textId="77777777" w:rsidR="00DB0F73" w:rsidRDefault="007C7B54" w:rsidP="00DB0F73">
      <w:pPr>
        <w:pStyle w:val="TOC2"/>
        <w:rPr>
          <w:rFonts w:asciiTheme="minorHAnsi" w:eastAsiaTheme="minorEastAsia" w:hAnsiTheme="minorHAnsi"/>
          <w:noProof/>
          <w:sz w:val="22"/>
        </w:rPr>
      </w:pPr>
      <w:hyperlink w:anchor="_Toc399938182" w:history="1">
        <w:r w:rsidR="00DB0F73" w:rsidRPr="00827CAE">
          <w:rPr>
            <w:rStyle w:val="Hyperlink"/>
            <w:noProof/>
          </w:rPr>
          <w:t>librdmacm (version 1.0.16):</w:t>
        </w:r>
        <w:r w:rsidR="00DB0F73">
          <w:rPr>
            <w:noProof/>
            <w:webHidden/>
          </w:rPr>
          <w:tab/>
        </w:r>
        <w:r w:rsidR="00DB0F73">
          <w:rPr>
            <w:noProof/>
            <w:webHidden/>
          </w:rPr>
          <w:fldChar w:fldCharType="begin"/>
        </w:r>
        <w:r w:rsidR="00DB0F73">
          <w:rPr>
            <w:noProof/>
            <w:webHidden/>
          </w:rPr>
          <w:instrText xml:space="preserve"> PAGEREF _Toc399938182 \h </w:instrText>
        </w:r>
        <w:r w:rsidR="00DB0F73">
          <w:rPr>
            <w:noProof/>
            <w:webHidden/>
          </w:rPr>
        </w:r>
        <w:r w:rsidR="00DB0F73">
          <w:rPr>
            <w:noProof/>
            <w:webHidden/>
          </w:rPr>
          <w:fldChar w:fldCharType="separate"/>
        </w:r>
        <w:r w:rsidR="00924490">
          <w:rPr>
            <w:noProof/>
            <w:webHidden/>
          </w:rPr>
          <w:t>889</w:t>
        </w:r>
        <w:r w:rsidR="00DB0F73">
          <w:rPr>
            <w:noProof/>
            <w:webHidden/>
          </w:rPr>
          <w:fldChar w:fldCharType="end"/>
        </w:r>
      </w:hyperlink>
    </w:p>
    <w:p w14:paraId="6A331422" w14:textId="77777777" w:rsidR="00DB0F73" w:rsidRDefault="007C7B54" w:rsidP="00DB0F73">
      <w:pPr>
        <w:pStyle w:val="TOC2"/>
        <w:rPr>
          <w:rFonts w:asciiTheme="minorHAnsi" w:eastAsiaTheme="minorEastAsia" w:hAnsiTheme="minorHAnsi"/>
          <w:noProof/>
          <w:sz w:val="22"/>
        </w:rPr>
      </w:pPr>
      <w:hyperlink w:anchor="_Toc399938183" w:history="1">
        <w:r w:rsidR="00DB0F73" w:rsidRPr="00827CAE">
          <w:rPr>
            <w:rStyle w:val="Hyperlink"/>
            <w:noProof/>
          </w:rPr>
          <w:t>librpc-xml-perl (version 0.78):</w:t>
        </w:r>
        <w:r w:rsidR="00DB0F73">
          <w:rPr>
            <w:noProof/>
            <w:webHidden/>
          </w:rPr>
          <w:tab/>
        </w:r>
        <w:r w:rsidR="00DB0F73">
          <w:rPr>
            <w:noProof/>
            <w:webHidden/>
          </w:rPr>
          <w:fldChar w:fldCharType="begin"/>
        </w:r>
        <w:r w:rsidR="00DB0F73">
          <w:rPr>
            <w:noProof/>
            <w:webHidden/>
          </w:rPr>
          <w:instrText xml:space="preserve"> PAGEREF _Toc399938183 \h </w:instrText>
        </w:r>
        <w:r w:rsidR="00DB0F73">
          <w:rPr>
            <w:noProof/>
            <w:webHidden/>
          </w:rPr>
        </w:r>
        <w:r w:rsidR="00DB0F73">
          <w:rPr>
            <w:noProof/>
            <w:webHidden/>
          </w:rPr>
          <w:fldChar w:fldCharType="separate"/>
        </w:r>
        <w:r w:rsidR="00924490">
          <w:rPr>
            <w:noProof/>
            <w:webHidden/>
          </w:rPr>
          <w:t>890</w:t>
        </w:r>
        <w:r w:rsidR="00DB0F73">
          <w:rPr>
            <w:noProof/>
            <w:webHidden/>
          </w:rPr>
          <w:fldChar w:fldCharType="end"/>
        </w:r>
      </w:hyperlink>
    </w:p>
    <w:p w14:paraId="44984840" w14:textId="77777777" w:rsidR="00DB0F73" w:rsidRDefault="007C7B54" w:rsidP="00DB0F73">
      <w:pPr>
        <w:pStyle w:val="TOC2"/>
        <w:rPr>
          <w:rFonts w:asciiTheme="minorHAnsi" w:eastAsiaTheme="minorEastAsia" w:hAnsiTheme="minorHAnsi"/>
          <w:noProof/>
          <w:sz w:val="22"/>
        </w:rPr>
      </w:pPr>
      <w:hyperlink w:anchor="_Toc399938184" w:history="1">
        <w:r w:rsidR="00DB0F73" w:rsidRPr="00827CAE">
          <w:rPr>
            <w:rStyle w:val="Hyperlink"/>
            <w:noProof/>
          </w:rPr>
          <w:t>libseccomp (version 2.1.1):</w:t>
        </w:r>
        <w:r w:rsidR="00DB0F73">
          <w:rPr>
            <w:noProof/>
            <w:webHidden/>
          </w:rPr>
          <w:tab/>
        </w:r>
        <w:r w:rsidR="00DB0F73">
          <w:rPr>
            <w:noProof/>
            <w:webHidden/>
          </w:rPr>
          <w:fldChar w:fldCharType="begin"/>
        </w:r>
        <w:r w:rsidR="00DB0F73">
          <w:rPr>
            <w:noProof/>
            <w:webHidden/>
          </w:rPr>
          <w:instrText xml:space="preserve"> PAGEREF _Toc399938184 \h </w:instrText>
        </w:r>
        <w:r w:rsidR="00DB0F73">
          <w:rPr>
            <w:noProof/>
            <w:webHidden/>
          </w:rPr>
        </w:r>
        <w:r w:rsidR="00DB0F73">
          <w:rPr>
            <w:noProof/>
            <w:webHidden/>
          </w:rPr>
          <w:fldChar w:fldCharType="separate"/>
        </w:r>
        <w:r w:rsidR="00924490">
          <w:rPr>
            <w:noProof/>
            <w:webHidden/>
          </w:rPr>
          <w:t>893</w:t>
        </w:r>
        <w:r w:rsidR="00DB0F73">
          <w:rPr>
            <w:noProof/>
            <w:webHidden/>
          </w:rPr>
          <w:fldChar w:fldCharType="end"/>
        </w:r>
      </w:hyperlink>
    </w:p>
    <w:p w14:paraId="2118884F" w14:textId="77777777" w:rsidR="00DB0F73" w:rsidRDefault="007C7B54" w:rsidP="00DB0F73">
      <w:pPr>
        <w:pStyle w:val="TOC2"/>
        <w:rPr>
          <w:rFonts w:asciiTheme="minorHAnsi" w:eastAsiaTheme="minorEastAsia" w:hAnsiTheme="minorHAnsi"/>
          <w:noProof/>
          <w:sz w:val="22"/>
        </w:rPr>
      </w:pPr>
      <w:hyperlink w:anchor="_Toc399938185" w:history="1">
        <w:r w:rsidR="00DB0F73" w:rsidRPr="00827CAE">
          <w:rPr>
            <w:rStyle w:val="Hyperlink"/>
            <w:noProof/>
          </w:rPr>
          <w:t>libselinux (version 2.3):</w:t>
        </w:r>
        <w:r w:rsidR="00DB0F73">
          <w:rPr>
            <w:noProof/>
            <w:webHidden/>
          </w:rPr>
          <w:tab/>
        </w:r>
        <w:r w:rsidR="00DB0F73">
          <w:rPr>
            <w:noProof/>
            <w:webHidden/>
          </w:rPr>
          <w:fldChar w:fldCharType="begin"/>
        </w:r>
        <w:r w:rsidR="00DB0F73">
          <w:rPr>
            <w:noProof/>
            <w:webHidden/>
          </w:rPr>
          <w:instrText xml:space="preserve"> PAGEREF _Toc399938185 \h </w:instrText>
        </w:r>
        <w:r w:rsidR="00DB0F73">
          <w:rPr>
            <w:noProof/>
            <w:webHidden/>
          </w:rPr>
        </w:r>
        <w:r w:rsidR="00DB0F73">
          <w:rPr>
            <w:noProof/>
            <w:webHidden/>
          </w:rPr>
          <w:fldChar w:fldCharType="separate"/>
        </w:r>
        <w:r w:rsidR="00924490">
          <w:rPr>
            <w:noProof/>
            <w:webHidden/>
          </w:rPr>
          <w:t>894</w:t>
        </w:r>
        <w:r w:rsidR="00DB0F73">
          <w:rPr>
            <w:noProof/>
            <w:webHidden/>
          </w:rPr>
          <w:fldChar w:fldCharType="end"/>
        </w:r>
      </w:hyperlink>
    </w:p>
    <w:p w14:paraId="4531F5FF" w14:textId="77777777" w:rsidR="00DB0F73" w:rsidRDefault="007C7B54" w:rsidP="00DB0F73">
      <w:pPr>
        <w:pStyle w:val="TOC2"/>
        <w:rPr>
          <w:rFonts w:asciiTheme="minorHAnsi" w:eastAsiaTheme="minorEastAsia" w:hAnsiTheme="minorHAnsi"/>
          <w:noProof/>
          <w:sz w:val="22"/>
        </w:rPr>
      </w:pPr>
      <w:hyperlink w:anchor="_Toc399938186" w:history="1">
        <w:r w:rsidR="00DB0F73" w:rsidRPr="00827CAE">
          <w:rPr>
            <w:rStyle w:val="Hyperlink"/>
            <w:noProof/>
          </w:rPr>
          <w:t>libsemanage (version 2.3):</w:t>
        </w:r>
        <w:r w:rsidR="00DB0F73">
          <w:rPr>
            <w:noProof/>
            <w:webHidden/>
          </w:rPr>
          <w:tab/>
        </w:r>
        <w:r w:rsidR="00DB0F73">
          <w:rPr>
            <w:noProof/>
            <w:webHidden/>
          </w:rPr>
          <w:fldChar w:fldCharType="begin"/>
        </w:r>
        <w:r w:rsidR="00DB0F73">
          <w:rPr>
            <w:noProof/>
            <w:webHidden/>
          </w:rPr>
          <w:instrText xml:space="preserve"> PAGEREF _Toc399938186 \h </w:instrText>
        </w:r>
        <w:r w:rsidR="00DB0F73">
          <w:rPr>
            <w:noProof/>
            <w:webHidden/>
          </w:rPr>
        </w:r>
        <w:r w:rsidR="00DB0F73">
          <w:rPr>
            <w:noProof/>
            <w:webHidden/>
          </w:rPr>
          <w:fldChar w:fldCharType="separate"/>
        </w:r>
        <w:r w:rsidR="00924490">
          <w:rPr>
            <w:noProof/>
            <w:webHidden/>
          </w:rPr>
          <w:t>895</w:t>
        </w:r>
        <w:r w:rsidR="00DB0F73">
          <w:rPr>
            <w:noProof/>
            <w:webHidden/>
          </w:rPr>
          <w:fldChar w:fldCharType="end"/>
        </w:r>
      </w:hyperlink>
    </w:p>
    <w:p w14:paraId="28B7136D" w14:textId="77777777" w:rsidR="00DB0F73" w:rsidRDefault="007C7B54" w:rsidP="00DB0F73">
      <w:pPr>
        <w:pStyle w:val="TOC2"/>
        <w:rPr>
          <w:rFonts w:asciiTheme="minorHAnsi" w:eastAsiaTheme="minorEastAsia" w:hAnsiTheme="minorHAnsi"/>
          <w:noProof/>
          <w:sz w:val="22"/>
        </w:rPr>
      </w:pPr>
      <w:hyperlink w:anchor="_Toc399938187" w:history="1">
        <w:r w:rsidR="00DB0F73" w:rsidRPr="00827CAE">
          <w:rPr>
            <w:rStyle w:val="Hyperlink"/>
            <w:noProof/>
          </w:rPr>
          <w:t>libsepol (version 2.3):</w:t>
        </w:r>
        <w:r w:rsidR="00DB0F73">
          <w:rPr>
            <w:noProof/>
            <w:webHidden/>
          </w:rPr>
          <w:tab/>
        </w:r>
        <w:r w:rsidR="00DB0F73">
          <w:rPr>
            <w:noProof/>
            <w:webHidden/>
          </w:rPr>
          <w:fldChar w:fldCharType="begin"/>
        </w:r>
        <w:r w:rsidR="00DB0F73">
          <w:rPr>
            <w:noProof/>
            <w:webHidden/>
          </w:rPr>
          <w:instrText xml:space="preserve"> PAGEREF _Toc399938187 \h </w:instrText>
        </w:r>
        <w:r w:rsidR="00DB0F73">
          <w:rPr>
            <w:noProof/>
            <w:webHidden/>
          </w:rPr>
        </w:r>
        <w:r w:rsidR="00DB0F73">
          <w:rPr>
            <w:noProof/>
            <w:webHidden/>
          </w:rPr>
          <w:fldChar w:fldCharType="separate"/>
        </w:r>
        <w:r w:rsidR="00924490">
          <w:rPr>
            <w:noProof/>
            <w:webHidden/>
          </w:rPr>
          <w:t>896</w:t>
        </w:r>
        <w:r w:rsidR="00DB0F73">
          <w:rPr>
            <w:noProof/>
            <w:webHidden/>
          </w:rPr>
          <w:fldChar w:fldCharType="end"/>
        </w:r>
      </w:hyperlink>
    </w:p>
    <w:p w14:paraId="127103A2" w14:textId="77777777" w:rsidR="00DB0F73" w:rsidRDefault="007C7B54" w:rsidP="00DB0F73">
      <w:pPr>
        <w:pStyle w:val="TOC2"/>
        <w:rPr>
          <w:rFonts w:asciiTheme="minorHAnsi" w:eastAsiaTheme="minorEastAsia" w:hAnsiTheme="minorHAnsi"/>
          <w:noProof/>
          <w:sz w:val="22"/>
        </w:rPr>
      </w:pPr>
      <w:hyperlink w:anchor="_Toc399938188" w:history="1">
        <w:r w:rsidR="00DB0F73" w:rsidRPr="00827CAE">
          <w:rPr>
            <w:rStyle w:val="Hyperlink"/>
            <w:noProof/>
          </w:rPr>
          <w:t>libsigc++-2.0 (version 2.2.11):</w:t>
        </w:r>
        <w:r w:rsidR="00DB0F73">
          <w:rPr>
            <w:noProof/>
            <w:webHidden/>
          </w:rPr>
          <w:tab/>
        </w:r>
        <w:r w:rsidR="00DB0F73">
          <w:rPr>
            <w:noProof/>
            <w:webHidden/>
          </w:rPr>
          <w:fldChar w:fldCharType="begin"/>
        </w:r>
        <w:r w:rsidR="00DB0F73">
          <w:rPr>
            <w:noProof/>
            <w:webHidden/>
          </w:rPr>
          <w:instrText xml:space="preserve"> PAGEREF _Toc399938188 \h </w:instrText>
        </w:r>
        <w:r w:rsidR="00DB0F73">
          <w:rPr>
            <w:noProof/>
            <w:webHidden/>
          </w:rPr>
        </w:r>
        <w:r w:rsidR="00DB0F73">
          <w:rPr>
            <w:noProof/>
            <w:webHidden/>
          </w:rPr>
          <w:fldChar w:fldCharType="separate"/>
        </w:r>
        <w:r w:rsidR="00924490">
          <w:rPr>
            <w:noProof/>
            <w:webHidden/>
          </w:rPr>
          <w:t>897</w:t>
        </w:r>
        <w:r w:rsidR="00DB0F73">
          <w:rPr>
            <w:noProof/>
            <w:webHidden/>
          </w:rPr>
          <w:fldChar w:fldCharType="end"/>
        </w:r>
      </w:hyperlink>
    </w:p>
    <w:p w14:paraId="14A518D3" w14:textId="77777777" w:rsidR="00DB0F73" w:rsidRDefault="007C7B54" w:rsidP="00DB0F73">
      <w:pPr>
        <w:pStyle w:val="TOC2"/>
        <w:rPr>
          <w:rFonts w:asciiTheme="minorHAnsi" w:eastAsiaTheme="minorEastAsia" w:hAnsiTheme="minorHAnsi"/>
          <w:noProof/>
          <w:sz w:val="22"/>
        </w:rPr>
      </w:pPr>
      <w:hyperlink w:anchor="_Toc399938189" w:history="1">
        <w:r w:rsidR="00DB0F73" w:rsidRPr="00827CAE">
          <w:rPr>
            <w:rStyle w:val="Hyperlink"/>
            <w:noProof/>
          </w:rPr>
          <w:t>libssh2 (version 1.4.3):</w:t>
        </w:r>
        <w:r w:rsidR="00DB0F73">
          <w:rPr>
            <w:noProof/>
            <w:webHidden/>
          </w:rPr>
          <w:tab/>
        </w:r>
        <w:r w:rsidR="00DB0F73">
          <w:rPr>
            <w:noProof/>
            <w:webHidden/>
          </w:rPr>
          <w:fldChar w:fldCharType="begin"/>
        </w:r>
        <w:r w:rsidR="00DB0F73">
          <w:rPr>
            <w:noProof/>
            <w:webHidden/>
          </w:rPr>
          <w:instrText xml:space="preserve"> PAGEREF _Toc399938189 \h </w:instrText>
        </w:r>
        <w:r w:rsidR="00DB0F73">
          <w:rPr>
            <w:noProof/>
            <w:webHidden/>
          </w:rPr>
        </w:r>
        <w:r w:rsidR="00DB0F73">
          <w:rPr>
            <w:noProof/>
            <w:webHidden/>
          </w:rPr>
          <w:fldChar w:fldCharType="separate"/>
        </w:r>
        <w:r w:rsidR="00924490">
          <w:rPr>
            <w:noProof/>
            <w:webHidden/>
          </w:rPr>
          <w:t>897</w:t>
        </w:r>
        <w:r w:rsidR="00DB0F73">
          <w:rPr>
            <w:noProof/>
            <w:webHidden/>
          </w:rPr>
          <w:fldChar w:fldCharType="end"/>
        </w:r>
      </w:hyperlink>
    </w:p>
    <w:p w14:paraId="1CB60842" w14:textId="77777777" w:rsidR="00DB0F73" w:rsidRDefault="007C7B54" w:rsidP="00DB0F73">
      <w:pPr>
        <w:pStyle w:val="TOC2"/>
        <w:rPr>
          <w:rFonts w:asciiTheme="minorHAnsi" w:eastAsiaTheme="minorEastAsia" w:hAnsiTheme="minorHAnsi"/>
          <w:noProof/>
          <w:sz w:val="22"/>
        </w:rPr>
      </w:pPr>
      <w:hyperlink w:anchor="_Toc399938190" w:history="1">
        <w:r w:rsidR="00DB0F73" w:rsidRPr="00827CAE">
          <w:rPr>
            <w:rStyle w:val="Hyperlink"/>
            <w:noProof/>
          </w:rPr>
          <w:t>libsub-install-perl (version 0.928):</w:t>
        </w:r>
        <w:r w:rsidR="00DB0F73">
          <w:rPr>
            <w:noProof/>
            <w:webHidden/>
          </w:rPr>
          <w:tab/>
        </w:r>
        <w:r w:rsidR="00DB0F73">
          <w:rPr>
            <w:noProof/>
            <w:webHidden/>
          </w:rPr>
          <w:fldChar w:fldCharType="begin"/>
        </w:r>
        <w:r w:rsidR="00DB0F73">
          <w:rPr>
            <w:noProof/>
            <w:webHidden/>
          </w:rPr>
          <w:instrText xml:space="preserve"> PAGEREF _Toc399938190 \h </w:instrText>
        </w:r>
        <w:r w:rsidR="00DB0F73">
          <w:rPr>
            <w:noProof/>
            <w:webHidden/>
          </w:rPr>
        </w:r>
        <w:r w:rsidR="00DB0F73">
          <w:rPr>
            <w:noProof/>
            <w:webHidden/>
          </w:rPr>
          <w:fldChar w:fldCharType="separate"/>
        </w:r>
        <w:r w:rsidR="00924490">
          <w:rPr>
            <w:noProof/>
            <w:webHidden/>
          </w:rPr>
          <w:t>898</w:t>
        </w:r>
        <w:r w:rsidR="00DB0F73">
          <w:rPr>
            <w:noProof/>
            <w:webHidden/>
          </w:rPr>
          <w:fldChar w:fldCharType="end"/>
        </w:r>
      </w:hyperlink>
    </w:p>
    <w:p w14:paraId="0E6788E6" w14:textId="77777777" w:rsidR="00DB0F73" w:rsidRDefault="007C7B54" w:rsidP="00DB0F73">
      <w:pPr>
        <w:pStyle w:val="TOC2"/>
        <w:rPr>
          <w:rFonts w:asciiTheme="minorHAnsi" w:eastAsiaTheme="minorEastAsia" w:hAnsiTheme="minorHAnsi"/>
          <w:noProof/>
          <w:sz w:val="22"/>
        </w:rPr>
      </w:pPr>
      <w:hyperlink w:anchor="_Toc399938191" w:history="1">
        <w:r w:rsidR="00DB0F73" w:rsidRPr="00827CAE">
          <w:rPr>
            <w:rStyle w:val="Hyperlink"/>
            <w:noProof/>
          </w:rPr>
          <w:t>libtasn1-6 (version 4.0):</w:t>
        </w:r>
        <w:r w:rsidR="00DB0F73">
          <w:rPr>
            <w:noProof/>
            <w:webHidden/>
          </w:rPr>
          <w:tab/>
        </w:r>
        <w:r w:rsidR="00DB0F73">
          <w:rPr>
            <w:noProof/>
            <w:webHidden/>
          </w:rPr>
          <w:fldChar w:fldCharType="begin"/>
        </w:r>
        <w:r w:rsidR="00DB0F73">
          <w:rPr>
            <w:noProof/>
            <w:webHidden/>
          </w:rPr>
          <w:instrText xml:space="preserve"> PAGEREF _Toc399938191 \h </w:instrText>
        </w:r>
        <w:r w:rsidR="00DB0F73">
          <w:rPr>
            <w:noProof/>
            <w:webHidden/>
          </w:rPr>
        </w:r>
        <w:r w:rsidR="00DB0F73">
          <w:rPr>
            <w:noProof/>
            <w:webHidden/>
          </w:rPr>
          <w:fldChar w:fldCharType="separate"/>
        </w:r>
        <w:r w:rsidR="00924490">
          <w:rPr>
            <w:noProof/>
            <w:webHidden/>
          </w:rPr>
          <w:t>905</w:t>
        </w:r>
        <w:r w:rsidR="00DB0F73">
          <w:rPr>
            <w:noProof/>
            <w:webHidden/>
          </w:rPr>
          <w:fldChar w:fldCharType="end"/>
        </w:r>
      </w:hyperlink>
    </w:p>
    <w:p w14:paraId="34FB8685" w14:textId="77777777" w:rsidR="00DB0F73" w:rsidRDefault="007C7B54" w:rsidP="00DB0F73">
      <w:pPr>
        <w:pStyle w:val="TOC2"/>
        <w:rPr>
          <w:rFonts w:asciiTheme="minorHAnsi" w:eastAsiaTheme="minorEastAsia" w:hAnsiTheme="minorHAnsi"/>
          <w:noProof/>
          <w:sz w:val="22"/>
        </w:rPr>
      </w:pPr>
      <w:hyperlink w:anchor="_Toc399938192" w:history="1">
        <w:r w:rsidR="00DB0F73" w:rsidRPr="00827CAE">
          <w:rPr>
            <w:rStyle w:val="Hyperlink"/>
            <w:noProof/>
          </w:rPr>
          <w:t>libterm-readkey-perl (version 2.32):</w:t>
        </w:r>
        <w:r w:rsidR="00DB0F73">
          <w:rPr>
            <w:noProof/>
            <w:webHidden/>
          </w:rPr>
          <w:tab/>
        </w:r>
        <w:r w:rsidR="00DB0F73">
          <w:rPr>
            <w:noProof/>
            <w:webHidden/>
          </w:rPr>
          <w:fldChar w:fldCharType="begin"/>
        </w:r>
        <w:r w:rsidR="00DB0F73">
          <w:rPr>
            <w:noProof/>
            <w:webHidden/>
          </w:rPr>
          <w:instrText xml:space="preserve"> PAGEREF _Toc399938192 \h </w:instrText>
        </w:r>
        <w:r w:rsidR="00DB0F73">
          <w:rPr>
            <w:noProof/>
            <w:webHidden/>
          </w:rPr>
        </w:r>
        <w:r w:rsidR="00DB0F73">
          <w:rPr>
            <w:noProof/>
            <w:webHidden/>
          </w:rPr>
          <w:fldChar w:fldCharType="separate"/>
        </w:r>
        <w:r w:rsidR="00924490">
          <w:rPr>
            <w:noProof/>
            <w:webHidden/>
          </w:rPr>
          <w:t>906</w:t>
        </w:r>
        <w:r w:rsidR="00DB0F73">
          <w:rPr>
            <w:noProof/>
            <w:webHidden/>
          </w:rPr>
          <w:fldChar w:fldCharType="end"/>
        </w:r>
      </w:hyperlink>
    </w:p>
    <w:p w14:paraId="3064612D" w14:textId="77777777" w:rsidR="00DB0F73" w:rsidRDefault="007C7B54" w:rsidP="00DB0F73">
      <w:pPr>
        <w:pStyle w:val="TOC2"/>
        <w:rPr>
          <w:rFonts w:asciiTheme="minorHAnsi" w:eastAsiaTheme="minorEastAsia" w:hAnsiTheme="minorHAnsi"/>
          <w:noProof/>
          <w:sz w:val="22"/>
        </w:rPr>
      </w:pPr>
      <w:hyperlink w:anchor="_Toc399938193" w:history="1">
        <w:r w:rsidR="00DB0F73" w:rsidRPr="00827CAE">
          <w:rPr>
            <w:rStyle w:val="Hyperlink"/>
            <w:noProof/>
          </w:rPr>
          <w:t>libtext-charwidth-perl (version 0.04):</w:t>
        </w:r>
        <w:r w:rsidR="00DB0F73">
          <w:rPr>
            <w:noProof/>
            <w:webHidden/>
          </w:rPr>
          <w:tab/>
        </w:r>
        <w:r w:rsidR="00DB0F73">
          <w:rPr>
            <w:noProof/>
            <w:webHidden/>
          </w:rPr>
          <w:fldChar w:fldCharType="begin"/>
        </w:r>
        <w:r w:rsidR="00DB0F73">
          <w:rPr>
            <w:noProof/>
            <w:webHidden/>
          </w:rPr>
          <w:instrText xml:space="preserve"> PAGEREF _Toc399938193 \h </w:instrText>
        </w:r>
        <w:r w:rsidR="00DB0F73">
          <w:rPr>
            <w:noProof/>
            <w:webHidden/>
          </w:rPr>
        </w:r>
        <w:r w:rsidR="00DB0F73">
          <w:rPr>
            <w:noProof/>
            <w:webHidden/>
          </w:rPr>
          <w:fldChar w:fldCharType="separate"/>
        </w:r>
        <w:r w:rsidR="00924490">
          <w:rPr>
            <w:noProof/>
            <w:webHidden/>
          </w:rPr>
          <w:t>907</w:t>
        </w:r>
        <w:r w:rsidR="00DB0F73">
          <w:rPr>
            <w:noProof/>
            <w:webHidden/>
          </w:rPr>
          <w:fldChar w:fldCharType="end"/>
        </w:r>
      </w:hyperlink>
    </w:p>
    <w:p w14:paraId="15F0D26B" w14:textId="77777777" w:rsidR="00DB0F73" w:rsidRDefault="007C7B54" w:rsidP="00DB0F73">
      <w:pPr>
        <w:pStyle w:val="TOC2"/>
        <w:rPr>
          <w:rFonts w:asciiTheme="minorHAnsi" w:eastAsiaTheme="minorEastAsia" w:hAnsiTheme="minorHAnsi"/>
          <w:noProof/>
          <w:sz w:val="22"/>
        </w:rPr>
      </w:pPr>
      <w:hyperlink w:anchor="_Toc399938194" w:history="1">
        <w:r w:rsidR="00DB0F73" w:rsidRPr="00827CAE">
          <w:rPr>
            <w:rStyle w:val="Hyperlink"/>
            <w:noProof/>
          </w:rPr>
          <w:t>libtext-iconv-perl (version 1.7):</w:t>
        </w:r>
        <w:r w:rsidR="00DB0F73">
          <w:rPr>
            <w:noProof/>
            <w:webHidden/>
          </w:rPr>
          <w:tab/>
        </w:r>
        <w:r w:rsidR="00DB0F73">
          <w:rPr>
            <w:noProof/>
            <w:webHidden/>
          </w:rPr>
          <w:fldChar w:fldCharType="begin"/>
        </w:r>
        <w:r w:rsidR="00DB0F73">
          <w:rPr>
            <w:noProof/>
            <w:webHidden/>
          </w:rPr>
          <w:instrText xml:space="preserve"> PAGEREF _Toc399938194 \h </w:instrText>
        </w:r>
        <w:r w:rsidR="00DB0F73">
          <w:rPr>
            <w:noProof/>
            <w:webHidden/>
          </w:rPr>
        </w:r>
        <w:r w:rsidR="00DB0F73">
          <w:rPr>
            <w:noProof/>
            <w:webHidden/>
          </w:rPr>
          <w:fldChar w:fldCharType="separate"/>
        </w:r>
        <w:r w:rsidR="00924490">
          <w:rPr>
            <w:noProof/>
            <w:webHidden/>
          </w:rPr>
          <w:t>907</w:t>
        </w:r>
        <w:r w:rsidR="00DB0F73">
          <w:rPr>
            <w:noProof/>
            <w:webHidden/>
          </w:rPr>
          <w:fldChar w:fldCharType="end"/>
        </w:r>
      </w:hyperlink>
    </w:p>
    <w:p w14:paraId="52C508E5" w14:textId="77777777" w:rsidR="00DB0F73" w:rsidRDefault="007C7B54" w:rsidP="00DB0F73">
      <w:pPr>
        <w:pStyle w:val="TOC2"/>
        <w:rPr>
          <w:rFonts w:asciiTheme="minorHAnsi" w:eastAsiaTheme="minorEastAsia" w:hAnsiTheme="minorHAnsi"/>
          <w:noProof/>
          <w:sz w:val="22"/>
        </w:rPr>
      </w:pPr>
      <w:hyperlink w:anchor="_Toc399938195" w:history="1">
        <w:r w:rsidR="00DB0F73" w:rsidRPr="00827CAE">
          <w:rPr>
            <w:rStyle w:val="Hyperlink"/>
            <w:noProof/>
          </w:rPr>
          <w:t>libtext-wrapi18n-perl (version 0.06):</w:t>
        </w:r>
        <w:r w:rsidR="00DB0F73">
          <w:rPr>
            <w:noProof/>
            <w:webHidden/>
          </w:rPr>
          <w:tab/>
        </w:r>
        <w:r w:rsidR="00DB0F73">
          <w:rPr>
            <w:noProof/>
            <w:webHidden/>
          </w:rPr>
          <w:fldChar w:fldCharType="begin"/>
        </w:r>
        <w:r w:rsidR="00DB0F73">
          <w:rPr>
            <w:noProof/>
            <w:webHidden/>
          </w:rPr>
          <w:instrText xml:space="preserve"> PAGEREF _Toc399938195 \h </w:instrText>
        </w:r>
        <w:r w:rsidR="00DB0F73">
          <w:rPr>
            <w:noProof/>
            <w:webHidden/>
          </w:rPr>
        </w:r>
        <w:r w:rsidR="00DB0F73">
          <w:rPr>
            <w:noProof/>
            <w:webHidden/>
          </w:rPr>
          <w:fldChar w:fldCharType="separate"/>
        </w:r>
        <w:r w:rsidR="00924490">
          <w:rPr>
            <w:noProof/>
            <w:webHidden/>
          </w:rPr>
          <w:t>908</w:t>
        </w:r>
        <w:r w:rsidR="00DB0F73">
          <w:rPr>
            <w:noProof/>
            <w:webHidden/>
          </w:rPr>
          <w:fldChar w:fldCharType="end"/>
        </w:r>
      </w:hyperlink>
    </w:p>
    <w:p w14:paraId="6BF3119B" w14:textId="77777777" w:rsidR="00DB0F73" w:rsidRDefault="007C7B54" w:rsidP="00DB0F73">
      <w:pPr>
        <w:pStyle w:val="TOC2"/>
        <w:rPr>
          <w:rFonts w:asciiTheme="minorHAnsi" w:eastAsiaTheme="minorEastAsia" w:hAnsiTheme="minorHAnsi"/>
          <w:noProof/>
          <w:sz w:val="22"/>
        </w:rPr>
      </w:pPr>
      <w:hyperlink w:anchor="_Toc399938196" w:history="1">
        <w:r w:rsidR="00DB0F73" w:rsidRPr="00827CAE">
          <w:rPr>
            <w:rStyle w:val="Hyperlink"/>
            <w:noProof/>
          </w:rPr>
          <w:t>libthai (version 0.1.20):</w:t>
        </w:r>
        <w:r w:rsidR="00DB0F73">
          <w:rPr>
            <w:noProof/>
            <w:webHidden/>
          </w:rPr>
          <w:tab/>
        </w:r>
        <w:r w:rsidR="00DB0F73">
          <w:rPr>
            <w:noProof/>
            <w:webHidden/>
          </w:rPr>
          <w:fldChar w:fldCharType="begin"/>
        </w:r>
        <w:r w:rsidR="00DB0F73">
          <w:rPr>
            <w:noProof/>
            <w:webHidden/>
          </w:rPr>
          <w:instrText xml:space="preserve"> PAGEREF _Toc399938196 \h </w:instrText>
        </w:r>
        <w:r w:rsidR="00DB0F73">
          <w:rPr>
            <w:noProof/>
            <w:webHidden/>
          </w:rPr>
        </w:r>
        <w:r w:rsidR="00DB0F73">
          <w:rPr>
            <w:noProof/>
            <w:webHidden/>
          </w:rPr>
          <w:fldChar w:fldCharType="separate"/>
        </w:r>
        <w:r w:rsidR="00924490">
          <w:rPr>
            <w:noProof/>
            <w:webHidden/>
          </w:rPr>
          <w:t>908</w:t>
        </w:r>
        <w:r w:rsidR="00DB0F73">
          <w:rPr>
            <w:noProof/>
            <w:webHidden/>
          </w:rPr>
          <w:fldChar w:fldCharType="end"/>
        </w:r>
      </w:hyperlink>
    </w:p>
    <w:p w14:paraId="66F74E09" w14:textId="77777777" w:rsidR="00DB0F73" w:rsidRDefault="007C7B54" w:rsidP="00DB0F73">
      <w:pPr>
        <w:pStyle w:val="TOC2"/>
        <w:rPr>
          <w:rFonts w:asciiTheme="minorHAnsi" w:eastAsiaTheme="minorEastAsia" w:hAnsiTheme="minorHAnsi"/>
          <w:noProof/>
          <w:sz w:val="22"/>
        </w:rPr>
      </w:pPr>
      <w:hyperlink w:anchor="_Toc399938197" w:history="1">
        <w:r w:rsidR="00DB0F73" w:rsidRPr="00827CAE">
          <w:rPr>
            <w:rStyle w:val="Hyperlink"/>
            <w:noProof/>
          </w:rPr>
          <w:t>libtimedate-perl (version 2.3000):</w:t>
        </w:r>
        <w:r w:rsidR="00DB0F73">
          <w:rPr>
            <w:noProof/>
            <w:webHidden/>
          </w:rPr>
          <w:tab/>
        </w:r>
        <w:r w:rsidR="00DB0F73">
          <w:rPr>
            <w:noProof/>
            <w:webHidden/>
          </w:rPr>
          <w:fldChar w:fldCharType="begin"/>
        </w:r>
        <w:r w:rsidR="00DB0F73">
          <w:rPr>
            <w:noProof/>
            <w:webHidden/>
          </w:rPr>
          <w:instrText xml:space="preserve"> PAGEREF _Toc399938197 \h </w:instrText>
        </w:r>
        <w:r w:rsidR="00DB0F73">
          <w:rPr>
            <w:noProof/>
            <w:webHidden/>
          </w:rPr>
        </w:r>
        <w:r w:rsidR="00DB0F73">
          <w:rPr>
            <w:noProof/>
            <w:webHidden/>
          </w:rPr>
          <w:fldChar w:fldCharType="separate"/>
        </w:r>
        <w:r w:rsidR="00924490">
          <w:rPr>
            <w:noProof/>
            <w:webHidden/>
          </w:rPr>
          <w:t>909</w:t>
        </w:r>
        <w:r w:rsidR="00DB0F73">
          <w:rPr>
            <w:noProof/>
            <w:webHidden/>
          </w:rPr>
          <w:fldChar w:fldCharType="end"/>
        </w:r>
      </w:hyperlink>
    </w:p>
    <w:p w14:paraId="38798A4F" w14:textId="77777777" w:rsidR="00DB0F73" w:rsidRDefault="007C7B54" w:rsidP="00DB0F73">
      <w:pPr>
        <w:pStyle w:val="TOC2"/>
        <w:rPr>
          <w:rFonts w:asciiTheme="minorHAnsi" w:eastAsiaTheme="minorEastAsia" w:hAnsiTheme="minorHAnsi"/>
          <w:noProof/>
          <w:sz w:val="22"/>
        </w:rPr>
      </w:pPr>
      <w:hyperlink w:anchor="_Toc399938198" w:history="1">
        <w:r w:rsidR="00DB0F73" w:rsidRPr="00827CAE">
          <w:rPr>
            <w:rStyle w:val="Hyperlink"/>
            <w:noProof/>
          </w:rPr>
          <w:t>libtirpc (version 0.2.3):</w:t>
        </w:r>
        <w:r w:rsidR="00DB0F73">
          <w:rPr>
            <w:noProof/>
            <w:webHidden/>
          </w:rPr>
          <w:tab/>
        </w:r>
        <w:r w:rsidR="00DB0F73">
          <w:rPr>
            <w:noProof/>
            <w:webHidden/>
          </w:rPr>
          <w:fldChar w:fldCharType="begin"/>
        </w:r>
        <w:r w:rsidR="00DB0F73">
          <w:rPr>
            <w:noProof/>
            <w:webHidden/>
          </w:rPr>
          <w:instrText xml:space="preserve"> PAGEREF _Toc399938198 \h </w:instrText>
        </w:r>
        <w:r w:rsidR="00DB0F73">
          <w:rPr>
            <w:noProof/>
            <w:webHidden/>
          </w:rPr>
        </w:r>
        <w:r w:rsidR="00DB0F73">
          <w:rPr>
            <w:noProof/>
            <w:webHidden/>
          </w:rPr>
          <w:fldChar w:fldCharType="separate"/>
        </w:r>
        <w:r w:rsidR="00924490">
          <w:rPr>
            <w:noProof/>
            <w:webHidden/>
          </w:rPr>
          <w:t>910</w:t>
        </w:r>
        <w:r w:rsidR="00DB0F73">
          <w:rPr>
            <w:noProof/>
            <w:webHidden/>
          </w:rPr>
          <w:fldChar w:fldCharType="end"/>
        </w:r>
      </w:hyperlink>
    </w:p>
    <w:p w14:paraId="29BBC6C7" w14:textId="77777777" w:rsidR="00DB0F73" w:rsidRDefault="007C7B54" w:rsidP="00DB0F73">
      <w:pPr>
        <w:pStyle w:val="TOC2"/>
        <w:rPr>
          <w:rFonts w:asciiTheme="minorHAnsi" w:eastAsiaTheme="minorEastAsia" w:hAnsiTheme="minorHAnsi"/>
          <w:noProof/>
          <w:sz w:val="22"/>
        </w:rPr>
      </w:pPr>
      <w:hyperlink w:anchor="_Toc399938199" w:history="1">
        <w:r w:rsidR="00DB0F73" w:rsidRPr="00827CAE">
          <w:rPr>
            <w:rStyle w:val="Hyperlink"/>
            <w:noProof/>
          </w:rPr>
          <w:t>libtool (version 2.4.2):</w:t>
        </w:r>
        <w:r w:rsidR="00DB0F73">
          <w:rPr>
            <w:noProof/>
            <w:webHidden/>
          </w:rPr>
          <w:tab/>
        </w:r>
        <w:r w:rsidR="00DB0F73">
          <w:rPr>
            <w:noProof/>
            <w:webHidden/>
          </w:rPr>
          <w:fldChar w:fldCharType="begin"/>
        </w:r>
        <w:r w:rsidR="00DB0F73">
          <w:rPr>
            <w:noProof/>
            <w:webHidden/>
          </w:rPr>
          <w:instrText xml:space="preserve"> PAGEREF _Toc399938199 \h </w:instrText>
        </w:r>
        <w:r w:rsidR="00DB0F73">
          <w:rPr>
            <w:noProof/>
            <w:webHidden/>
          </w:rPr>
        </w:r>
        <w:r w:rsidR="00DB0F73">
          <w:rPr>
            <w:noProof/>
            <w:webHidden/>
          </w:rPr>
          <w:fldChar w:fldCharType="separate"/>
        </w:r>
        <w:r w:rsidR="00924490">
          <w:rPr>
            <w:noProof/>
            <w:webHidden/>
          </w:rPr>
          <w:t>917</w:t>
        </w:r>
        <w:r w:rsidR="00DB0F73">
          <w:rPr>
            <w:noProof/>
            <w:webHidden/>
          </w:rPr>
          <w:fldChar w:fldCharType="end"/>
        </w:r>
      </w:hyperlink>
    </w:p>
    <w:p w14:paraId="23C57E1C" w14:textId="77777777" w:rsidR="00DB0F73" w:rsidRDefault="007C7B54" w:rsidP="00DB0F73">
      <w:pPr>
        <w:pStyle w:val="TOC2"/>
        <w:rPr>
          <w:rFonts w:asciiTheme="minorHAnsi" w:eastAsiaTheme="minorEastAsia" w:hAnsiTheme="minorHAnsi"/>
          <w:noProof/>
          <w:sz w:val="22"/>
        </w:rPr>
      </w:pPr>
      <w:hyperlink w:anchor="_Toc399938200" w:history="1">
        <w:r w:rsidR="00DB0F73" w:rsidRPr="00827CAE">
          <w:rPr>
            <w:rStyle w:val="Hyperlink"/>
            <w:noProof/>
          </w:rPr>
          <w:t>libtry-tiny-perl (version 0.22):</w:t>
        </w:r>
        <w:r w:rsidR="00DB0F73">
          <w:rPr>
            <w:noProof/>
            <w:webHidden/>
          </w:rPr>
          <w:tab/>
        </w:r>
        <w:r w:rsidR="00DB0F73">
          <w:rPr>
            <w:noProof/>
            <w:webHidden/>
          </w:rPr>
          <w:fldChar w:fldCharType="begin"/>
        </w:r>
        <w:r w:rsidR="00DB0F73">
          <w:rPr>
            <w:noProof/>
            <w:webHidden/>
          </w:rPr>
          <w:instrText xml:space="preserve"> PAGEREF _Toc399938200 \h </w:instrText>
        </w:r>
        <w:r w:rsidR="00DB0F73">
          <w:rPr>
            <w:noProof/>
            <w:webHidden/>
          </w:rPr>
        </w:r>
        <w:r w:rsidR="00DB0F73">
          <w:rPr>
            <w:noProof/>
            <w:webHidden/>
          </w:rPr>
          <w:fldChar w:fldCharType="separate"/>
        </w:r>
        <w:r w:rsidR="00924490">
          <w:rPr>
            <w:noProof/>
            <w:webHidden/>
          </w:rPr>
          <w:t>918</w:t>
        </w:r>
        <w:r w:rsidR="00DB0F73">
          <w:rPr>
            <w:noProof/>
            <w:webHidden/>
          </w:rPr>
          <w:fldChar w:fldCharType="end"/>
        </w:r>
      </w:hyperlink>
    </w:p>
    <w:p w14:paraId="6A83CC64" w14:textId="77777777" w:rsidR="00DB0F73" w:rsidRDefault="007C7B54" w:rsidP="00DB0F73">
      <w:pPr>
        <w:pStyle w:val="TOC2"/>
        <w:rPr>
          <w:rFonts w:asciiTheme="minorHAnsi" w:eastAsiaTheme="minorEastAsia" w:hAnsiTheme="minorHAnsi"/>
          <w:noProof/>
          <w:sz w:val="22"/>
        </w:rPr>
      </w:pPr>
      <w:hyperlink w:anchor="_Toc399938201" w:history="1">
        <w:r w:rsidR="00DB0F73" w:rsidRPr="00827CAE">
          <w:rPr>
            <w:rStyle w:val="Hyperlink"/>
            <w:noProof/>
          </w:rPr>
          <w:t>Libungif</w:t>
        </w:r>
        <w:r w:rsidR="00DB0F73">
          <w:rPr>
            <w:noProof/>
            <w:webHidden/>
          </w:rPr>
          <w:tab/>
        </w:r>
        <w:r w:rsidR="00DB0F73">
          <w:rPr>
            <w:noProof/>
            <w:webHidden/>
          </w:rPr>
          <w:fldChar w:fldCharType="begin"/>
        </w:r>
        <w:r w:rsidR="00DB0F73">
          <w:rPr>
            <w:noProof/>
            <w:webHidden/>
          </w:rPr>
          <w:instrText xml:space="preserve"> PAGEREF _Toc399938201 \h </w:instrText>
        </w:r>
        <w:r w:rsidR="00DB0F73">
          <w:rPr>
            <w:noProof/>
            <w:webHidden/>
          </w:rPr>
        </w:r>
        <w:r w:rsidR="00DB0F73">
          <w:rPr>
            <w:noProof/>
            <w:webHidden/>
          </w:rPr>
          <w:fldChar w:fldCharType="separate"/>
        </w:r>
        <w:r w:rsidR="00924490">
          <w:rPr>
            <w:noProof/>
            <w:webHidden/>
          </w:rPr>
          <w:t>919</w:t>
        </w:r>
        <w:r w:rsidR="00DB0F73">
          <w:rPr>
            <w:noProof/>
            <w:webHidden/>
          </w:rPr>
          <w:fldChar w:fldCharType="end"/>
        </w:r>
      </w:hyperlink>
    </w:p>
    <w:p w14:paraId="5D44F876" w14:textId="77777777" w:rsidR="00DB0F73" w:rsidRDefault="007C7B54" w:rsidP="00DB0F73">
      <w:pPr>
        <w:pStyle w:val="TOC2"/>
        <w:rPr>
          <w:rFonts w:asciiTheme="minorHAnsi" w:eastAsiaTheme="minorEastAsia" w:hAnsiTheme="minorHAnsi"/>
          <w:noProof/>
          <w:sz w:val="22"/>
        </w:rPr>
      </w:pPr>
      <w:hyperlink w:anchor="_Toc399938202" w:history="1">
        <w:r w:rsidR="00DB0F73" w:rsidRPr="00827CAE">
          <w:rPr>
            <w:rStyle w:val="Hyperlink"/>
            <w:noProof/>
          </w:rPr>
          <w:t>liburi-perl (version 1.64):</w:t>
        </w:r>
        <w:r w:rsidR="00DB0F73">
          <w:rPr>
            <w:noProof/>
            <w:webHidden/>
          </w:rPr>
          <w:tab/>
        </w:r>
        <w:r w:rsidR="00DB0F73">
          <w:rPr>
            <w:noProof/>
            <w:webHidden/>
          </w:rPr>
          <w:fldChar w:fldCharType="begin"/>
        </w:r>
        <w:r w:rsidR="00DB0F73">
          <w:rPr>
            <w:noProof/>
            <w:webHidden/>
          </w:rPr>
          <w:instrText xml:space="preserve"> PAGEREF _Toc399938202 \h </w:instrText>
        </w:r>
        <w:r w:rsidR="00DB0F73">
          <w:rPr>
            <w:noProof/>
            <w:webHidden/>
          </w:rPr>
        </w:r>
        <w:r w:rsidR="00DB0F73">
          <w:rPr>
            <w:noProof/>
            <w:webHidden/>
          </w:rPr>
          <w:fldChar w:fldCharType="separate"/>
        </w:r>
        <w:r w:rsidR="00924490">
          <w:rPr>
            <w:noProof/>
            <w:webHidden/>
          </w:rPr>
          <w:t>920</w:t>
        </w:r>
        <w:r w:rsidR="00DB0F73">
          <w:rPr>
            <w:noProof/>
            <w:webHidden/>
          </w:rPr>
          <w:fldChar w:fldCharType="end"/>
        </w:r>
      </w:hyperlink>
    </w:p>
    <w:p w14:paraId="39FCA26E" w14:textId="77777777" w:rsidR="00DB0F73" w:rsidRDefault="007C7B54" w:rsidP="00DB0F73">
      <w:pPr>
        <w:pStyle w:val="TOC2"/>
        <w:rPr>
          <w:rFonts w:asciiTheme="minorHAnsi" w:eastAsiaTheme="minorEastAsia" w:hAnsiTheme="minorHAnsi"/>
          <w:noProof/>
          <w:sz w:val="22"/>
        </w:rPr>
      </w:pPr>
      <w:hyperlink w:anchor="_Toc399938203" w:history="1">
        <w:r w:rsidR="00DB0F73" w:rsidRPr="00827CAE">
          <w:rPr>
            <w:rStyle w:val="Hyperlink"/>
            <w:noProof/>
          </w:rPr>
          <w:t>libusb (version 0.1.12):</w:t>
        </w:r>
        <w:r w:rsidR="00DB0F73">
          <w:rPr>
            <w:noProof/>
            <w:webHidden/>
          </w:rPr>
          <w:tab/>
        </w:r>
        <w:r w:rsidR="00DB0F73">
          <w:rPr>
            <w:noProof/>
            <w:webHidden/>
          </w:rPr>
          <w:fldChar w:fldCharType="begin"/>
        </w:r>
        <w:r w:rsidR="00DB0F73">
          <w:rPr>
            <w:noProof/>
            <w:webHidden/>
          </w:rPr>
          <w:instrText xml:space="preserve"> PAGEREF _Toc399938203 \h </w:instrText>
        </w:r>
        <w:r w:rsidR="00DB0F73">
          <w:rPr>
            <w:noProof/>
            <w:webHidden/>
          </w:rPr>
        </w:r>
        <w:r w:rsidR="00DB0F73">
          <w:rPr>
            <w:noProof/>
            <w:webHidden/>
          </w:rPr>
          <w:fldChar w:fldCharType="separate"/>
        </w:r>
        <w:r w:rsidR="00924490">
          <w:rPr>
            <w:noProof/>
            <w:webHidden/>
          </w:rPr>
          <w:t>920</w:t>
        </w:r>
        <w:r w:rsidR="00DB0F73">
          <w:rPr>
            <w:noProof/>
            <w:webHidden/>
          </w:rPr>
          <w:fldChar w:fldCharType="end"/>
        </w:r>
      </w:hyperlink>
    </w:p>
    <w:p w14:paraId="2BF02E74" w14:textId="77777777" w:rsidR="00DB0F73" w:rsidRDefault="007C7B54" w:rsidP="00DB0F73">
      <w:pPr>
        <w:pStyle w:val="TOC2"/>
        <w:rPr>
          <w:rFonts w:asciiTheme="minorHAnsi" w:eastAsiaTheme="minorEastAsia" w:hAnsiTheme="minorHAnsi"/>
          <w:noProof/>
          <w:sz w:val="22"/>
        </w:rPr>
      </w:pPr>
      <w:hyperlink w:anchor="_Toc399938204" w:history="1">
        <w:r w:rsidR="00DB0F73" w:rsidRPr="00827CAE">
          <w:rPr>
            <w:rStyle w:val="Hyperlink"/>
            <w:noProof/>
          </w:rPr>
          <w:t>libusb-1.0 (version 1.0.19):</w:t>
        </w:r>
        <w:r w:rsidR="00DB0F73">
          <w:rPr>
            <w:noProof/>
            <w:webHidden/>
          </w:rPr>
          <w:tab/>
        </w:r>
        <w:r w:rsidR="00DB0F73">
          <w:rPr>
            <w:noProof/>
            <w:webHidden/>
          </w:rPr>
          <w:fldChar w:fldCharType="begin"/>
        </w:r>
        <w:r w:rsidR="00DB0F73">
          <w:rPr>
            <w:noProof/>
            <w:webHidden/>
          </w:rPr>
          <w:instrText xml:space="preserve"> PAGEREF _Toc399938204 \h </w:instrText>
        </w:r>
        <w:r w:rsidR="00DB0F73">
          <w:rPr>
            <w:noProof/>
            <w:webHidden/>
          </w:rPr>
        </w:r>
        <w:r w:rsidR="00DB0F73">
          <w:rPr>
            <w:noProof/>
            <w:webHidden/>
          </w:rPr>
          <w:fldChar w:fldCharType="separate"/>
        </w:r>
        <w:r w:rsidR="00924490">
          <w:rPr>
            <w:noProof/>
            <w:webHidden/>
          </w:rPr>
          <w:t>922</w:t>
        </w:r>
        <w:r w:rsidR="00DB0F73">
          <w:rPr>
            <w:noProof/>
            <w:webHidden/>
          </w:rPr>
          <w:fldChar w:fldCharType="end"/>
        </w:r>
      </w:hyperlink>
    </w:p>
    <w:p w14:paraId="3832DF79" w14:textId="77777777" w:rsidR="00DB0F73" w:rsidRDefault="007C7B54" w:rsidP="00DB0F73">
      <w:pPr>
        <w:pStyle w:val="TOC2"/>
        <w:rPr>
          <w:rFonts w:asciiTheme="minorHAnsi" w:eastAsiaTheme="minorEastAsia" w:hAnsiTheme="minorHAnsi"/>
          <w:noProof/>
          <w:sz w:val="22"/>
        </w:rPr>
      </w:pPr>
      <w:hyperlink w:anchor="_Toc399938205" w:history="1">
        <w:r w:rsidR="00DB0F73" w:rsidRPr="00827CAE">
          <w:rPr>
            <w:rStyle w:val="Hyperlink"/>
            <w:noProof/>
          </w:rPr>
          <w:t>libvirt (version 1.2.4):</w:t>
        </w:r>
        <w:r w:rsidR="00DB0F73">
          <w:rPr>
            <w:noProof/>
            <w:webHidden/>
          </w:rPr>
          <w:tab/>
        </w:r>
        <w:r w:rsidR="00DB0F73">
          <w:rPr>
            <w:noProof/>
            <w:webHidden/>
          </w:rPr>
          <w:fldChar w:fldCharType="begin"/>
        </w:r>
        <w:r w:rsidR="00DB0F73">
          <w:rPr>
            <w:noProof/>
            <w:webHidden/>
          </w:rPr>
          <w:instrText xml:space="preserve"> PAGEREF _Toc399938205 \h </w:instrText>
        </w:r>
        <w:r w:rsidR="00DB0F73">
          <w:rPr>
            <w:noProof/>
            <w:webHidden/>
          </w:rPr>
        </w:r>
        <w:r w:rsidR="00DB0F73">
          <w:rPr>
            <w:noProof/>
            <w:webHidden/>
          </w:rPr>
          <w:fldChar w:fldCharType="separate"/>
        </w:r>
        <w:r w:rsidR="00924490">
          <w:rPr>
            <w:noProof/>
            <w:webHidden/>
          </w:rPr>
          <w:t>923</w:t>
        </w:r>
        <w:r w:rsidR="00DB0F73">
          <w:rPr>
            <w:noProof/>
            <w:webHidden/>
          </w:rPr>
          <w:fldChar w:fldCharType="end"/>
        </w:r>
      </w:hyperlink>
    </w:p>
    <w:p w14:paraId="12B3FBCD" w14:textId="77777777" w:rsidR="00DB0F73" w:rsidRDefault="007C7B54" w:rsidP="00DB0F73">
      <w:pPr>
        <w:pStyle w:val="TOC2"/>
        <w:rPr>
          <w:rFonts w:asciiTheme="minorHAnsi" w:eastAsiaTheme="minorEastAsia" w:hAnsiTheme="minorHAnsi"/>
          <w:noProof/>
          <w:sz w:val="22"/>
        </w:rPr>
      </w:pPr>
      <w:hyperlink w:anchor="_Toc399938206" w:history="1">
        <w:r w:rsidR="00DB0F73" w:rsidRPr="00827CAE">
          <w:rPr>
            <w:rStyle w:val="Hyperlink"/>
            <w:noProof/>
          </w:rPr>
          <w:t>libvirt-python (version 1.2.4):</w:t>
        </w:r>
        <w:r w:rsidR="00DB0F73">
          <w:rPr>
            <w:noProof/>
            <w:webHidden/>
          </w:rPr>
          <w:tab/>
        </w:r>
        <w:r w:rsidR="00DB0F73">
          <w:rPr>
            <w:noProof/>
            <w:webHidden/>
          </w:rPr>
          <w:fldChar w:fldCharType="begin"/>
        </w:r>
        <w:r w:rsidR="00DB0F73">
          <w:rPr>
            <w:noProof/>
            <w:webHidden/>
          </w:rPr>
          <w:instrText xml:space="preserve"> PAGEREF _Toc399938206 \h </w:instrText>
        </w:r>
        <w:r w:rsidR="00DB0F73">
          <w:rPr>
            <w:noProof/>
            <w:webHidden/>
          </w:rPr>
        </w:r>
        <w:r w:rsidR="00DB0F73">
          <w:rPr>
            <w:noProof/>
            <w:webHidden/>
          </w:rPr>
          <w:fldChar w:fldCharType="separate"/>
        </w:r>
        <w:r w:rsidR="00924490">
          <w:rPr>
            <w:noProof/>
            <w:webHidden/>
          </w:rPr>
          <w:t>924</w:t>
        </w:r>
        <w:r w:rsidR="00DB0F73">
          <w:rPr>
            <w:noProof/>
            <w:webHidden/>
          </w:rPr>
          <w:fldChar w:fldCharType="end"/>
        </w:r>
      </w:hyperlink>
    </w:p>
    <w:p w14:paraId="1DCFAEF5" w14:textId="77777777" w:rsidR="00DB0F73" w:rsidRDefault="007C7B54" w:rsidP="00DB0F73">
      <w:pPr>
        <w:pStyle w:val="TOC2"/>
        <w:rPr>
          <w:rFonts w:asciiTheme="minorHAnsi" w:eastAsiaTheme="minorEastAsia" w:hAnsiTheme="minorHAnsi"/>
          <w:noProof/>
          <w:sz w:val="22"/>
        </w:rPr>
      </w:pPr>
      <w:hyperlink w:anchor="_Toc399938207" w:history="1">
        <w:r w:rsidR="00DB0F73" w:rsidRPr="00827CAE">
          <w:rPr>
            <w:rStyle w:val="Hyperlink"/>
            <w:noProof/>
          </w:rPr>
          <w:t>libvpx (version 1.3.0):</w:t>
        </w:r>
        <w:r w:rsidR="00DB0F73">
          <w:rPr>
            <w:noProof/>
            <w:webHidden/>
          </w:rPr>
          <w:tab/>
        </w:r>
        <w:r w:rsidR="00DB0F73">
          <w:rPr>
            <w:noProof/>
            <w:webHidden/>
          </w:rPr>
          <w:fldChar w:fldCharType="begin"/>
        </w:r>
        <w:r w:rsidR="00DB0F73">
          <w:rPr>
            <w:noProof/>
            <w:webHidden/>
          </w:rPr>
          <w:instrText xml:space="preserve"> PAGEREF _Toc399938207 \h </w:instrText>
        </w:r>
        <w:r w:rsidR="00DB0F73">
          <w:rPr>
            <w:noProof/>
            <w:webHidden/>
          </w:rPr>
        </w:r>
        <w:r w:rsidR="00DB0F73">
          <w:rPr>
            <w:noProof/>
            <w:webHidden/>
          </w:rPr>
          <w:fldChar w:fldCharType="separate"/>
        </w:r>
        <w:r w:rsidR="00924490">
          <w:rPr>
            <w:noProof/>
            <w:webHidden/>
          </w:rPr>
          <w:t>924</w:t>
        </w:r>
        <w:r w:rsidR="00DB0F73">
          <w:rPr>
            <w:noProof/>
            <w:webHidden/>
          </w:rPr>
          <w:fldChar w:fldCharType="end"/>
        </w:r>
      </w:hyperlink>
    </w:p>
    <w:p w14:paraId="4377AB6B" w14:textId="77777777" w:rsidR="00DB0F73" w:rsidRDefault="007C7B54" w:rsidP="00DB0F73">
      <w:pPr>
        <w:pStyle w:val="TOC2"/>
        <w:rPr>
          <w:rFonts w:asciiTheme="minorHAnsi" w:eastAsiaTheme="minorEastAsia" w:hAnsiTheme="minorHAnsi"/>
          <w:noProof/>
          <w:sz w:val="22"/>
        </w:rPr>
      </w:pPr>
      <w:hyperlink w:anchor="_Toc399938208" w:history="1">
        <w:r w:rsidR="00DB0F73" w:rsidRPr="00827CAE">
          <w:rPr>
            <w:rStyle w:val="Hyperlink"/>
            <w:noProof/>
          </w:rPr>
          <w:t>libwibble (version 1.1):</w:t>
        </w:r>
        <w:r w:rsidR="00DB0F73">
          <w:rPr>
            <w:noProof/>
            <w:webHidden/>
          </w:rPr>
          <w:tab/>
        </w:r>
        <w:r w:rsidR="00DB0F73">
          <w:rPr>
            <w:noProof/>
            <w:webHidden/>
          </w:rPr>
          <w:fldChar w:fldCharType="begin"/>
        </w:r>
        <w:r w:rsidR="00DB0F73">
          <w:rPr>
            <w:noProof/>
            <w:webHidden/>
          </w:rPr>
          <w:instrText xml:space="preserve"> PAGEREF _Toc399938208 \h </w:instrText>
        </w:r>
        <w:r w:rsidR="00DB0F73">
          <w:rPr>
            <w:noProof/>
            <w:webHidden/>
          </w:rPr>
        </w:r>
        <w:r w:rsidR="00DB0F73">
          <w:rPr>
            <w:noProof/>
            <w:webHidden/>
          </w:rPr>
          <w:fldChar w:fldCharType="separate"/>
        </w:r>
        <w:r w:rsidR="00924490">
          <w:rPr>
            <w:noProof/>
            <w:webHidden/>
          </w:rPr>
          <w:t>935</w:t>
        </w:r>
        <w:r w:rsidR="00DB0F73">
          <w:rPr>
            <w:noProof/>
            <w:webHidden/>
          </w:rPr>
          <w:fldChar w:fldCharType="end"/>
        </w:r>
      </w:hyperlink>
    </w:p>
    <w:p w14:paraId="60F80D79" w14:textId="77777777" w:rsidR="00DB0F73" w:rsidRDefault="007C7B54" w:rsidP="00DB0F73">
      <w:pPr>
        <w:pStyle w:val="TOC2"/>
        <w:rPr>
          <w:rFonts w:asciiTheme="minorHAnsi" w:eastAsiaTheme="minorEastAsia" w:hAnsiTheme="minorHAnsi"/>
          <w:noProof/>
          <w:sz w:val="22"/>
        </w:rPr>
      </w:pPr>
      <w:hyperlink w:anchor="_Toc399938209" w:history="1">
        <w:r w:rsidR="00DB0F73" w:rsidRPr="00827CAE">
          <w:rPr>
            <w:rStyle w:val="Hyperlink"/>
            <w:noProof/>
          </w:rPr>
          <w:t>libwww-perl (version 6.08):</w:t>
        </w:r>
        <w:r w:rsidR="00DB0F73">
          <w:rPr>
            <w:noProof/>
            <w:webHidden/>
          </w:rPr>
          <w:tab/>
        </w:r>
        <w:r w:rsidR="00DB0F73">
          <w:rPr>
            <w:noProof/>
            <w:webHidden/>
          </w:rPr>
          <w:fldChar w:fldCharType="begin"/>
        </w:r>
        <w:r w:rsidR="00DB0F73">
          <w:rPr>
            <w:noProof/>
            <w:webHidden/>
          </w:rPr>
          <w:instrText xml:space="preserve"> PAGEREF _Toc399938209 \h </w:instrText>
        </w:r>
        <w:r w:rsidR="00DB0F73">
          <w:rPr>
            <w:noProof/>
            <w:webHidden/>
          </w:rPr>
        </w:r>
        <w:r w:rsidR="00DB0F73">
          <w:rPr>
            <w:noProof/>
            <w:webHidden/>
          </w:rPr>
          <w:fldChar w:fldCharType="separate"/>
        </w:r>
        <w:r w:rsidR="00924490">
          <w:rPr>
            <w:noProof/>
            <w:webHidden/>
          </w:rPr>
          <w:t>936</w:t>
        </w:r>
        <w:r w:rsidR="00DB0F73">
          <w:rPr>
            <w:noProof/>
            <w:webHidden/>
          </w:rPr>
          <w:fldChar w:fldCharType="end"/>
        </w:r>
      </w:hyperlink>
    </w:p>
    <w:p w14:paraId="2729C07D" w14:textId="77777777" w:rsidR="00DB0F73" w:rsidRDefault="007C7B54" w:rsidP="00DB0F73">
      <w:pPr>
        <w:pStyle w:val="TOC2"/>
        <w:rPr>
          <w:rFonts w:asciiTheme="minorHAnsi" w:eastAsiaTheme="minorEastAsia" w:hAnsiTheme="minorHAnsi"/>
          <w:noProof/>
          <w:sz w:val="22"/>
        </w:rPr>
      </w:pPr>
      <w:hyperlink w:anchor="_Toc399938210" w:history="1">
        <w:r w:rsidR="00DB0F73" w:rsidRPr="00827CAE">
          <w:rPr>
            <w:rStyle w:val="Hyperlink"/>
            <w:noProof/>
          </w:rPr>
          <w:t>libwww-robotrules-perl (version 6.01):</w:t>
        </w:r>
        <w:r w:rsidR="00DB0F73">
          <w:rPr>
            <w:noProof/>
            <w:webHidden/>
          </w:rPr>
          <w:tab/>
        </w:r>
        <w:r w:rsidR="00DB0F73">
          <w:rPr>
            <w:noProof/>
            <w:webHidden/>
          </w:rPr>
          <w:fldChar w:fldCharType="begin"/>
        </w:r>
        <w:r w:rsidR="00DB0F73">
          <w:rPr>
            <w:noProof/>
            <w:webHidden/>
          </w:rPr>
          <w:instrText xml:space="preserve"> PAGEREF _Toc399938210 \h </w:instrText>
        </w:r>
        <w:r w:rsidR="00DB0F73">
          <w:rPr>
            <w:noProof/>
            <w:webHidden/>
          </w:rPr>
        </w:r>
        <w:r w:rsidR="00DB0F73">
          <w:rPr>
            <w:noProof/>
            <w:webHidden/>
          </w:rPr>
          <w:fldChar w:fldCharType="separate"/>
        </w:r>
        <w:r w:rsidR="00924490">
          <w:rPr>
            <w:noProof/>
            <w:webHidden/>
          </w:rPr>
          <w:t>936</w:t>
        </w:r>
        <w:r w:rsidR="00DB0F73">
          <w:rPr>
            <w:noProof/>
            <w:webHidden/>
          </w:rPr>
          <w:fldChar w:fldCharType="end"/>
        </w:r>
      </w:hyperlink>
    </w:p>
    <w:p w14:paraId="07CA339C" w14:textId="77777777" w:rsidR="00DB0F73" w:rsidRDefault="007C7B54" w:rsidP="00DB0F73">
      <w:pPr>
        <w:pStyle w:val="TOC2"/>
        <w:rPr>
          <w:rFonts w:asciiTheme="minorHAnsi" w:eastAsiaTheme="minorEastAsia" w:hAnsiTheme="minorHAnsi"/>
          <w:noProof/>
          <w:sz w:val="22"/>
        </w:rPr>
      </w:pPr>
      <w:hyperlink w:anchor="_Toc399938211" w:history="1">
        <w:r w:rsidR="00DB0F73" w:rsidRPr="00827CAE">
          <w:rPr>
            <w:rStyle w:val="Hyperlink"/>
            <w:noProof/>
          </w:rPr>
          <w:t>libx11 (version 1.6.2):</w:t>
        </w:r>
        <w:r w:rsidR="00DB0F73">
          <w:rPr>
            <w:noProof/>
            <w:webHidden/>
          </w:rPr>
          <w:tab/>
        </w:r>
        <w:r w:rsidR="00DB0F73">
          <w:rPr>
            <w:noProof/>
            <w:webHidden/>
          </w:rPr>
          <w:fldChar w:fldCharType="begin"/>
        </w:r>
        <w:r w:rsidR="00DB0F73">
          <w:rPr>
            <w:noProof/>
            <w:webHidden/>
          </w:rPr>
          <w:instrText xml:space="preserve"> PAGEREF _Toc399938211 \h </w:instrText>
        </w:r>
        <w:r w:rsidR="00DB0F73">
          <w:rPr>
            <w:noProof/>
            <w:webHidden/>
          </w:rPr>
        </w:r>
        <w:r w:rsidR="00DB0F73">
          <w:rPr>
            <w:noProof/>
            <w:webHidden/>
          </w:rPr>
          <w:fldChar w:fldCharType="separate"/>
        </w:r>
        <w:r w:rsidR="00924490">
          <w:rPr>
            <w:noProof/>
            <w:webHidden/>
          </w:rPr>
          <w:t>937</w:t>
        </w:r>
        <w:r w:rsidR="00DB0F73">
          <w:rPr>
            <w:noProof/>
            <w:webHidden/>
          </w:rPr>
          <w:fldChar w:fldCharType="end"/>
        </w:r>
      </w:hyperlink>
    </w:p>
    <w:p w14:paraId="732AA3FD" w14:textId="77777777" w:rsidR="00DB0F73" w:rsidRDefault="007C7B54" w:rsidP="00DB0F73">
      <w:pPr>
        <w:pStyle w:val="TOC2"/>
        <w:rPr>
          <w:rFonts w:asciiTheme="minorHAnsi" w:eastAsiaTheme="minorEastAsia" w:hAnsiTheme="minorHAnsi"/>
          <w:noProof/>
          <w:sz w:val="22"/>
        </w:rPr>
      </w:pPr>
      <w:hyperlink w:anchor="_Toc399938212" w:history="1">
        <w:r w:rsidR="00DB0F73" w:rsidRPr="00827CAE">
          <w:rPr>
            <w:rStyle w:val="Hyperlink"/>
            <w:noProof/>
          </w:rPr>
          <w:t>libx86 (version 1.1+ds1):</w:t>
        </w:r>
        <w:r w:rsidR="00DB0F73">
          <w:rPr>
            <w:noProof/>
            <w:webHidden/>
          </w:rPr>
          <w:tab/>
        </w:r>
        <w:r w:rsidR="00DB0F73">
          <w:rPr>
            <w:noProof/>
            <w:webHidden/>
          </w:rPr>
          <w:fldChar w:fldCharType="begin"/>
        </w:r>
        <w:r w:rsidR="00DB0F73">
          <w:rPr>
            <w:noProof/>
            <w:webHidden/>
          </w:rPr>
          <w:instrText xml:space="preserve"> PAGEREF _Toc399938212 \h </w:instrText>
        </w:r>
        <w:r w:rsidR="00DB0F73">
          <w:rPr>
            <w:noProof/>
            <w:webHidden/>
          </w:rPr>
        </w:r>
        <w:r w:rsidR="00DB0F73">
          <w:rPr>
            <w:noProof/>
            <w:webHidden/>
          </w:rPr>
          <w:fldChar w:fldCharType="separate"/>
        </w:r>
        <w:r w:rsidR="00924490">
          <w:rPr>
            <w:noProof/>
            <w:webHidden/>
          </w:rPr>
          <w:t>953</w:t>
        </w:r>
        <w:r w:rsidR="00DB0F73">
          <w:rPr>
            <w:noProof/>
            <w:webHidden/>
          </w:rPr>
          <w:fldChar w:fldCharType="end"/>
        </w:r>
      </w:hyperlink>
    </w:p>
    <w:p w14:paraId="45E20337" w14:textId="77777777" w:rsidR="00DB0F73" w:rsidRDefault="007C7B54" w:rsidP="00DB0F73">
      <w:pPr>
        <w:pStyle w:val="TOC2"/>
        <w:rPr>
          <w:rFonts w:asciiTheme="minorHAnsi" w:eastAsiaTheme="minorEastAsia" w:hAnsiTheme="minorHAnsi"/>
          <w:noProof/>
          <w:sz w:val="22"/>
        </w:rPr>
      </w:pPr>
      <w:hyperlink w:anchor="_Toc399938213" w:history="1">
        <w:r w:rsidR="00DB0F73" w:rsidRPr="00827CAE">
          <w:rPr>
            <w:rStyle w:val="Hyperlink"/>
            <w:noProof/>
          </w:rPr>
          <w:t>libxau (version 1.0.8):</w:t>
        </w:r>
        <w:r w:rsidR="00DB0F73">
          <w:rPr>
            <w:noProof/>
            <w:webHidden/>
          </w:rPr>
          <w:tab/>
        </w:r>
        <w:r w:rsidR="00DB0F73">
          <w:rPr>
            <w:noProof/>
            <w:webHidden/>
          </w:rPr>
          <w:fldChar w:fldCharType="begin"/>
        </w:r>
        <w:r w:rsidR="00DB0F73">
          <w:rPr>
            <w:noProof/>
            <w:webHidden/>
          </w:rPr>
          <w:instrText xml:space="preserve"> PAGEREF _Toc399938213 \h </w:instrText>
        </w:r>
        <w:r w:rsidR="00DB0F73">
          <w:rPr>
            <w:noProof/>
            <w:webHidden/>
          </w:rPr>
        </w:r>
        <w:r w:rsidR="00DB0F73">
          <w:rPr>
            <w:noProof/>
            <w:webHidden/>
          </w:rPr>
          <w:fldChar w:fldCharType="separate"/>
        </w:r>
        <w:r w:rsidR="00924490">
          <w:rPr>
            <w:noProof/>
            <w:webHidden/>
          </w:rPr>
          <w:t>955</w:t>
        </w:r>
        <w:r w:rsidR="00DB0F73">
          <w:rPr>
            <w:noProof/>
            <w:webHidden/>
          </w:rPr>
          <w:fldChar w:fldCharType="end"/>
        </w:r>
      </w:hyperlink>
    </w:p>
    <w:p w14:paraId="0AA23AD0" w14:textId="77777777" w:rsidR="00DB0F73" w:rsidRDefault="007C7B54" w:rsidP="00DB0F73">
      <w:pPr>
        <w:pStyle w:val="TOC2"/>
        <w:rPr>
          <w:rFonts w:asciiTheme="minorHAnsi" w:eastAsiaTheme="minorEastAsia" w:hAnsiTheme="minorHAnsi"/>
          <w:noProof/>
          <w:sz w:val="22"/>
        </w:rPr>
      </w:pPr>
      <w:hyperlink w:anchor="_Toc399938214" w:history="1">
        <w:r w:rsidR="00DB0F73" w:rsidRPr="00827CAE">
          <w:rPr>
            <w:rStyle w:val="Hyperlink"/>
            <w:noProof/>
          </w:rPr>
          <w:t>libxcb (version 1.10):</w:t>
        </w:r>
        <w:r w:rsidR="00DB0F73">
          <w:rPr>
            <w:noProof/>
            <w:webHidden/>
          </w:rPr>
          <w:tab/>
        </w:r>
        <w:r w:rsidR="00DB0F73">
          <w:rPr>
            <w:noProof/>
            <w:webHidden/>
          </w:rPr>
          <w:fldChar w:fldCharType="begin"/>
        </w:r>
        <w:r w:rsidR="00DB0F73">
          <w:rPr>
            <w:noProof/>
            <w:webHidden/>
          </w:rPr>
          <w:instrText xml:space="preserve"> PAGEREF _Toc399938214 \h </w:instrText>
        </w:r>
        <w:r w:rsidR="00DB0F73">
          <w:rPr>
            <w:noProof/>
            <w:webHidden/>
          </w:rPr>
        </w:r>
        <w:r w:rsidR="00DB0F73">
          <w:rPr>
            <w:noProof/>
            <w:webHidden/>
          </w:rPr>
          <w:fldChar w:fldCharType="separate"/>
        </w:r>
        <w:r w:rsidR="00924490">
          <w:rPr>
            <w:noProof/>
            <w:webHidden/>
          </w:rPr>
          <w:t>955</w:t>
        </w:r>
        <w:r w:rsidR="00DB0F73">
          <w:rPr>
            <w:noProof/>
            <w:webHidden/>
          </w:rPr>
          <w:fldChar w:fldCharType="end"/>
        </w:r>
      </w:hyperlink>
    </w:p>
    <w:p w14:paraId="0CB6EB46" w14:textId="77777777" w:rsidR="00DB0F73" w:rsidRDefault="007C7B54" w:rsidP="00DB0F73">
      <w:pPr>
        <w:pStyle w:val="TOC2"/>
        <w:rPr>
          <w:rFonts w:asciiTheme="minorHAnsi" w:eastAsiaTheme="minorEastAsia" w:hAnsiTheme="minorHAnsi"/>
          <w:noProof/>
          <w:sz w:val="22"/>
        </w:rPr>
      </w:pPr>
      <w:hyperlink w:anchor="_Toc399938215" w:history="1">
        <w:r w:rsidR="00DB0F73" w:rsidRPr="00827CAE">
          <w:rPr>
            <w:rStyle w:val="Hyperlink"/>
            <w:noProof/>
          </w:rPr>
          <w:t>libxdamage (version 1.1.4):</w:t>
        </w:r>
        <w:r w:rsidR="00DB0F73">
          <w:rPr>
            <w:noProof/>
            <w:webHidden/>
          </w:rPr>
          <w:tab/>
        </w:r>
        <w:r w:rsidR="00DB0F73">
          <w:rPr>
            <w:noProof/>
            <w:webHidden/>
          </w:rPr>
          <w:fldChar w:fldCharType="begin"/>
        </w:r>
        <w:r w:rsidR="00DB0F73">
          <w:rPr>
            <w:noProof/>
            <w:webHidden/>
          </w:rPr>
          <w:instrText xml:space="preserve"> PAGEREF _Toc399938215 \h </w:instrText>
        </w:r>
        <w:r w:rsidR="00DB0F73">
          <w:rPr>
            <w:noProof/>
            <w:webHidden/>
          </w:rPr>
        </w:r>
        <w:r w:rsidR="00DB0F73">
          <w:rPr>
            <w:noProof/>
            <w:webHidden/>
          </w:rPr>
          <w:fldChar w:fldCharType="separate"/>
        </w:r>
        <w:r w:rsidR="00924490">
          <w:rPr>
            <w:noProof/>
            <w:webHidden/>
          </w:rPr>
          <w:t>956</w:t>
        </w:r>
        <w:r w:rsidR="00DB0F73">
          <w:rPr>
            <w:noProof/>
            <w:webHidden/>
          </w:rPr>
          <w:fldChar w:fldCharType="end"/>
        </w:r>
      </w:hyperlink>
    </w:p>
    <w:p w14:paraId="606C8843" w14:textId="77777777" w:rsidR="00DB0F73" w:rsidRDefault="007C7B54" w:rsidP="00DB0F73">
      <w:pPr>
        <w:pStyle w:val="TOC2"/>
        <w:rPr>
          <w:rFonts w:asciiTheme="minorHAnsi" w:eastAsiaTheme="minorEastAsia" w:hAnsiTheme="minorHAnsi"/>
          <w:noProof/>
          <w:sz w:val="22"/>
        </w:rPr>
      </w:pPr>
      <w:hyperlink w:anchor="_Toc399938216" w:history="1">
        <w:r w:rsidR="00DB0F73" w:rsidRPr="00827CAE">
          <w:rPr>
            <w:rStyle w:val="Hyperlink"/>
            <w:noProof/>
          </w:rPr>
          <w:t>libxdmcp (version 1.1.1):</w:t>
        </w:r>
        <w:r w:rsidR="00DB0F73">
          <w:rPr>
            <w:noProof/>
            <w:webHidden/>
          </w:rPr>
          <w:tab/>
        </w:r>
        <w:r w:rsidR="00DB0F73">
          <w:rPr>
            <w:noProof/>
            <w:webHidden/>
          </w:rPr>
          <w:fldChar w:fldCharType="begin"/>
        </w:r>
        <w:r w:rsidR="00DB0F73">
          <w:rPr>
            <w:noProof/>
            <w:webHidden/>
          </w:rPr>
          <w:instrText xml:space="preserve"> PAGEREF _Toc399938216 \h </w:instrText>
        </w:r>
        <w:r w:rsidR="00DB0F73">
          <w:rPr>
            <w:noProof/>
            <w:webHidden/>
          </w:rPr>
        </w:r>
        <w:r w:rsidR="00DB0F73">
          <w:rPr>
            <w:noProof/>
            <w:webHidden/>
          </w:rPr>
          <w:fldChar w:fldCharType="separate"/>
        </w:r>
        <w:r w:rsidR="00924490">
          <w:rPr>
            <w:noProof/>
            <w:webHidden/>
          </w:rPr>
          <w:t>956</w:t>
        </w:r>
        <w:r w:rsidR="00DB0F73">
          <w:rPr>
            <w:noProof/>
            <w:webHidden/>
          </w:rPr>
          <w:fldChar w:fldCharType="end"/>
        </w:r>
      </w:hyperlink>
    </w:p>
    <w:p w14:paraId="3EB45625" w14:textId="77777777" w:rsidR="00DB0F73" w:rsidRDefault="007C7B54" w:rsidP="00DB0F73">
      <w:pPr>
        <w:pStyle w:val="TOC2"/>
        <w:rPr>
          <w:rFonts w:asciiTheme="minorHAnsi" w:eastAsiaTheme="minorEastAsia" w:hAnsiTheme="minorHAnsi"/>
          <w:noProof/>
          <w:sz w:val="22"/>
        </w:rPr>
      </w:pPr>
      <w:hyperlink w:anchor="_Toc399938217" w:history="1">
        <w:r w:rsidR="00DB0F73" w:rsidRPr="00827CAE">
          <w:rPr>
            <w:rStyle w:val="Hyperlink"/>
            <w:noProof/>
          </w:rPr>
          <w:t>libxext (version 1.3.2):</w:t>
        </w:r>
        <w:r w:rsidR="00DB0F73">
          <w:rPr>
            <w:noProof/>
            <w:webHidden/>
          </w:rPr>
          <w:tab/>
        </w:r>
        <w:r w:rsidR="00DB0F73">
          <w:rPr>
            <w:noProof/>
            <w:webHidden/>
          </w:rPr>
          <w:fldChar w:fldCharType="begin"/>
        </w:r>
        <w:r w:rsidR="00DB0F73">
          <w:rPr>
            <w:noProof/>
            <w:webHidden/>
          </w:rPr>
          <w:instrText xml:space="preserve"> PAGEREF _Toc399938217 \h </w:instrText>
        </w:r>
        <w:r w:rsidR="00DB0F73">
          <w:rPr>
            <w:noProof/>
            <w:webHidden/>
          </w:rPr>
        </w:r>
        <w:r w:rsidR="00DB0F73">
          <w:rPr>
            <w:noProof/>
            <w:webHidden/>
          </w:rPr>
          <w:fldChar w:fldCharType="separate"/>
        </w:r>
        <w:r w:rsidR="00924490">
          <w:rPr>
            <w:noProof/>
            <w:webHidden/>
          </w:rPr>
          <w:t>957</w:t>
        </w:r>
        <w:r w:rsidR="00DB0F73">
          <w:rPr>
            <w:noProof/>
            <w:webHidden/>
          </w:rPr>
          <w:fldChar w:fldCharType="end"/>
        </w:r>
      </w:hyperlink>
    </w:p>
    <w:p w14:paraId="2759A12F" w14:textId="77777777" w:rsidR="00DB0F73" w:rsidRDefault="007C7B54" w:rsidP="00DB0F73">
      <w:pPr>
        <w:pStyle w:val="TOC2"/>
        <w:rPr>
          <w:rFonts w:asciiTheme="minorHAnsi" w:eastAsiaTheme="minorEastAsia" w:hAnsiTheme="minorHAnsi"/>
          <w:noProof/>
          <w:sz w:val="22"/>
        </w:rPr>
      </w:pPr>
      <w:hyperlink w:anchor="_Toc399938218" w:history="1">
        <w:r w:rsidR="00DB0F73" w:rsidRPr="00827CAE">
          <w:rPr>
            <w:rStyle w:val="Hyperlink"/>
            <w:noProof/>
          </w:rPr>
          <w:t>libxfixes (version 5.0.1):</w:t>
        </w:r>
        <w:r w:rsidR="00DB0F73">
          <w:rPr>
            <w:noProof/>
            <w:webHidden/>
          </w:rPr>
          <w:tab/>
        </w:r>
        <w:r w:rsidR="00DB0F73">
          <w:rPr>
            <w:noProof/>
            <w:webHidden/>
          </w:rPr>
          <w:fldChar w:fldCharType="begin"/>
        </w:r>
        <w:r w:rsidR="00DB0F73">
          <w:rPr>
            <w:noProof/>
            <w:webHidden/>
          </w:rPr>
          <w:instrText xml:space="preserve"> PAGEREF _Toc399938218 \h </w:instrText>
        </w:r>
        <w:r w:rsidR="00DB0F73">
          <w:rPr>
            <w:noProof/>
            <w:webHidden/>
          </w:rPr>
        </w:r>
        <w:r w:rsidR="00DB0F73">
          <w:rPr>
            <w:noProof/>
            <w:webHidden/>
          </w:rPr>
          <w:fldChar w:fldCharType="separate"/>
        </w:r>
        <w:r w:rsidR="00924490">
          <w:rPr>
            <w:noProof/>
            <w:webHidden/>
          </w:rPr>
          <w:t>960</w:t>
        </w:r>
        <w:r w:rsidR="00DB0F73">
          <w:rPr>
            <w:noProof/>
            <w:webHidden/>
          </w:rPr>
          <w:fldChar w:fldCharType="end"/>
        </w:r>
      </w:hyperlink>
    </w:p>
    <w:p w14:paraId="34895673" w14:textId="77777777" w:rsidR="00DB0F73" w:rsidRDefault="007C7B54" w:rsidP="00DB0F73">
      <w:pPr>
        <w:pStyle w:val="TOC2"/>
        <w:rPr>
          <w:rFonts w:asciiTheme="minorHAnsi" w:eastAsiaTheme="minorEastAsia" w:hAnsiTheme="minorHAnsi"/>
          <w:noProof/>
          <w:sz w:val="22"/>
        </w:rPr>
      </w:pPr>
      <w:hyperlink w:anchor="_Toc399938219" w:history="1">
        <w:r w:rsidR="00DB0F73" w:rsidRPr="00827CAE">
          <w:rPr>
            <w:rStyle w:val="Hyperlink"/>
            <w:noProof/>
          </w:rPr>
          <w:t>libxml2 (version 2.9.1+dfsg1):</w:t>
        </w:r>
        <w:r w:rsidR="00DB0F73">
          <w:rPr>
            <w:noProof/>
            <w:webHidden/>
          </w:rPr>
          <w:tab/>
        </w:r>
        <w:r w:rsidR="00DB0F73">
          <w:rPr>
            <w:noProof/>
            <w:webHidden/>
          </w:rPr>
          <w:fldChar w:fldCharType="begin"/>
        </w:r>
        <w:r w:rsidR="00DB0F73">
          <w:rPr>
            <w:noProof/>
            <w:webHidden/>
          </w:rPr>
          <w:instrText xml:space="preserve"> PAGEREF _Toc399938219 \h </w:instrText>
        </w:r>
        <w:r w:rsidR="00DB0F73">
          <w:rPr>
            <w:noProof/>
            <w:webHidden/>
          </w:rPr>
        </w:r>
        <w:r w:rsidR="00DB0F73">
          <w:rPr>
            <w:noProof/>
            <w:webHidden/>
          </w:rPr>
          <w:fldChar w:fldCharType="separate"/>
        </w:r>
        <w:r w:rsidR="00924490">
          <w:rPr>
            <w:noProof/>
            <w:webHidden/>
          </w:rPr>
          <w:t>961</w:t>
        </w:r>
        <w:r w:rsidR="00DB0F73">
          <w:rPr>
            <w:noProof/>
            <w:webHidden/>
          </w:rPr>
          <w:fldChar w:fldCharType="end"/>
        </w:r>
      </w:hyperlink>
    </w:p>
    <w:p w14:paraId="13C65378" w14:textId="77777777" w:rsidR="00DB0F73" w:rsidRDefault="007C7B54" w:rsidP="00DB0F73">
      <w:pPr>
        <w:pStyle w:val="TOC2"/>
        <w:rPr>
          <w:rFonts w:asciiTheme="minorHAnsi" w:eastAsiaTheme="minorEastAsia" w:hAnsiTheme="minorHAnsi"/>
          <w:noProof/>
          <w:sz w:val="22"/>
        </w:rPr>
      </w:pPr>
      <w:hyperlink w:anchor="_Toc399938220" w:history="1">
        <w:r w:rsidR="00DB0F73" w:rsidRPr="00827CAE">
          <w:rPr>
            <w:rStyle w:val="Hyperlink"/>
            <w:noProof/>
          </w:rPr>
          <w:t>libxml-parser-perl (version 2.41):</w:t>
        </w:r>
        <w:r w:rsidR="00DB0F73">
          <w:rPr>
            <w:noProof/>
            <w:webHidden/>
          </w:rPr>
          <w:tab/>
        </w:r>
        <w:r w:rsidR="00DB0F73">
          <w:rPr>
            <w:noProof/>
            <w:webHidden/>
          </w:rPr>
          <w:fldChar w:fldCharType="begin"/>
        </w:r>
        <w:r w:rsidR="00DB0F73">
          <w:rPr>
            <w:noProof/>
            <w:webHidden/>
          </w:rPr>
          <w:instrText xml:space="preserve"> PAGEREF _Toc399938220 \h </w:instrText>
        </w:r>
        <w:r w:rsidR="00DB0F73">
          <w:rPr>
            <w:noProof/>
            <w:webHidden/>
          </w:rPr>
        </w:r>
        <w:r w:rsidR="00DB0F73">
          <w:rPr>
            <w:noProof/>
            <w:webHidden/>
          </w:rPr>
          <w:fldChar w:fldCharType="separate"/>
        </w:r>
        <w:r w:rsidR="00924490">
          <w:rPr>
            <w:noProof/>
            <w:webHidden/>
          </w:rPr>
          <w:t>963</w:t>
        </w:r>
        <w:r w:rsidR="00DB0F73">
          <w:rPr>
            <w:noProof/>
            <w:webHidden/>
          </w:rPr>
          <w:fldChar w:fldCharType="end"/>
        </w:r>
      </w:hyperlink>
    </w:p>
    <w:p w14:paraId="3A7CE654" w14:textId="77777777" w:rsidR="00DB0F73" w:rsidRDefault="007C7B54" w:rsidP="00DB0F73">
      <w:pPr>
        <w:pStyle w:val="TOC2"/>
        <w:rPr>
          <w:rFonts w:asciiTheme="minorHAnsi" w:eastAsiaTheme="minorEastAsia" w:hAnsiTheme="minorHAnsi"/>
          <w:noProof/>
          <w:sz w:val="22"/>
        </w:rPr>
      </w:pPr>
      <w:hyperlink w:anchor="_Toc399938221" w:history="1">
        <w:r w:rsidR="00DB0F73" w:rsidRPr="00827CAE">
          <w:rPr>
            <w:rStyle w:val="Hyperlink"/>
            <w:noProof/>
          </w:rPr>
          <w:t>libxmu (version 1.1.2):</w:t>
        </w:r>
        <w:r w:rsidR="00DB0F73">
          <w:rPr>
            <w:noProof/>
            <w:webHidden/>
          </w:rPr>
          <w:tab/>
        </w:r>
        <w:r w:rsidR="00DB0F73">
          <w:rPr>
            <w:noProof/>
            <w:webHidden/>
          </w:rPr>
          <w:fldChar w:fldCharType="begin"/>
        </w:r>
        <w:r w:rsidR="00DB0F73">
          <w:rPr>
            <w:noProof/>
            <w:webHidden/>
          </w:rPr>
          <w:instrText xml:space="preserve"> PAGEREF _Toc399938221 \h </w:instrText>
        </w:r>
        <w:r w:rsidR="00DB0F73">
          <w:rPr>
            <w:noProof/>
            <w:webHidden/>
          </w:rPr>
        </w:r>
        <w:r w:rsidR="00DB0F73">
          <w:rPr>
            <w:noProof/>
            <w:webHidden/>
          </w:rPr>
          <w:fldChar w:fldCharType="separate"/>
        </w:r>
        <w:r w:rsidR="00924490">
          <w:rPr>
            <w:noProof/>
            <w:webHidden/>
          </w:rPr>
          <w:t>964</w:t>
        </w:r>
        <w:r w:rsidR="00DB0F73">
          <w:rPr>
            <w:noProof/>
            <w:webHidden/>
          </w:rPr>
          <w:fldChar w:fldCharType="end"/>
        </w:r>
      </w:hyperlink>
    </w:p>
    <w:p w14:paraId="649D0625" w14:textId="77777777" w:rsidR="00DB0F73" w:rsidRDefault="007C7B54" w:rsidP="00DB0F73">
      <w:pPr>
        <w:pStyle w:val="TOC2"/>
        <w:rPr>
          <w:rFonts w:asciiTheme="minorHAnsi" w:eastAsiaTheme="minorEastAsia" w:hAnsiTheme="minorHAnsi"/>
          <w:noProof/>
          <w:sz w:val="22"/>
        </w:rPr>
      </w:pPr>
      <w:hyperlink w:anchor="_Toc399938222" w:history="1">
        <w:r w:rsidR="00DB0F73" w:rsidRPr="00827CAE">
          <w:rPr>
            <w:rStyle w:val="Hyperlink"/>
            <w:noProof/>
          </w:rPr>
          <w:t>libxpm (version 3.5.11):</w:t>
        </w:r>
        <w:r w:rsidR="00DB0F73">
          <w:rPr>
            <w:noProof/>
            <w:webHidden/>
          </w:rPr>
          <w:tab/>
        </w:r>
        <w:r w:rsidR="00DB0F73">
          <w:rPr>
            <w:noProof/>
            <w:webHidden/>
          </w:rPr>
          <w:fldChar w:fldCharType="begin"/>
        </w:r>
        <w:r w:rsidR="00DB0F73">
          <w:rPr>
            <w:noProof/>
            <w:webHidden/>
          </w:rPr>
          <w:instrText xml:space="preserve"> PAGEREF _Toc399938222 \h </w:instrText>
        </w:r>
        <w:r w:rsidR="00DB0F73">
          <w:rPr>
            <w:noProof/>
            <w:webHidden/>
          </w:rPr>
        </w:r>
        <w:r w:rsidR="00DB0F73">
          <w:rPr>
            <w:noProof/>
            <w:webHidden/>
          </w:rPr>
          <w:fldChar w:fldCharType="separate"/>
        </w:r>
        <w:r w:rsidR="00924490">
          <w:rPr>
            <w:noProof/>
            <w:webHidden/>
          </w:rPr>
          <w:t>965</w:t>
        </w:r>
        <w:r w:rsidR="00DB0F73">
          <w:rPr>
            <w:noProof/>
            <w:webHidden/>
          </w:rPr>
          <w:fldChar w:fldCharType="end"/>
        </w:r>
      </w:hyperlink>
    </w:p>
    <w:p w14:paraId="7701AD47" w14:textId="77777777" w:rsidR="00DB0F73" w:rsidRDefault="007C7B54" w:rsidP="00DB0F73">
      <w:pPr>
        <w:pStyle w:val="TOC2"/>
        <w:rPr>
          <w:rFonts w:asciiTheme="minorHAnsi" w:eastAsiaTheme="minorEastAsia" w:hAnsiTheme="minorHAnsi"/>
          <w:noProof/>
          <w:sz w:val="22"/>
        </w:rPr>
      </w:pPr>
      <w:hyperlink w:anchor="_Toc399938223" w:history="1">
        <w:r w:rsidR="00DB0F73" w:rsidRPr="00827CAE">
          <w:rPr>
            <w:rStyle w:val="Hyperlink"/>
            <w:noProof/>
          </w:rPr>
          <w:t>libxrender (version 0.9.8):</w:t>
        </w:r>
        <w:r w:rsidR="00DB0F73">
          <w:rPr>
            <w:noProof/>
            <w:webHidden/>
          </w:rPr>
          <w:tab/>
        </w:r>
        <w:r w:rsidR="00DB0F73">
          <w:rPr>
            <w:noProof/>
            <w:webHidden/>
          </w:rPr>
          <w:fldChar w:fldCharType="begin"/>
        </w:r>
        <w:r w:rsidR="00DB0F73">
          <w:rPr>
            <w:noProof/>
            <w:webHidden/>
          </w:rPr>
          <w:instrText xml:space="preserve"> PAGEREF _Toc399938223 \h </w:instrText>
        </w:r>
        <w:r w:rsidR="00DB0F73">
          <w:rPr>
            <w:noProof/>
            <w:webHidden/>
          </w:rPr>
        </w:r>
        <w:r w:rsidR="00DB0F73">
          <w:rPr>
            <w:noProof/>
            <w:webHidden/>
          </w:rPr>
          <w:fldChar w:fldCharType="separate"/>
        </w:r>
        <w:r w:rsidR="00924490">
          <w:rPr>
            <w:noProof/>
            <w:webHidden/>
          </w:rPr>
          <w:t>967</w:t>
        </w:r>
        <w:r w:rsidR="00DB0F73">
          <w:rPr>
            <w:noProof/>
            <w:webHidden/>
          </w:rPr>
          <w:fldChar w:fldCharType="end"/>
        </w:r>
      </w:hyperlink>
    </w:p>
    <w:p w14:paraId="166175F4" w14:textId="77777777" w:rsidR="00DB0F73" w:rsidRDefault="007C7B54" w:rsidP="00DB0F73">
      <w:pPr>
        <w:pStyle w:val="TOC2"/>
        <w:rPr>
          <w:rFonts w:asciiTheme="minorHAnsi" w:eastAsiaTheme="minorEastAsia" w:hAnsiTheme="minorHAnsi"/>
          <w:noProof/>
          <w:sz w:val="22"/>
        </w:rPr>
      </w:pPr>
      <w:hyperlink w:anchor="_Toc399938224" w:history="1">
        <w:r w:rsidR="00DB0F73" w:rsidRPr="00827CAE">
          <w:rPr>
            <w:rStyle w:val="Hyperlink"/>
            <w:noProof/>
          </w:rPr>
          <w:t>libxshmfence (version 1.1):</w:t>
        </w:r>
        <w:r w:rsidR="00DB0F73">
          <w:rPr>
            <w:noProof/>
            <w:webHidden/>
          </w:rPr>
          <w:tab/>
        </w:r>
        <w:r w:rsidR="00DB0F73">
          <w:rPr>
            <w:noProof/>
            <w:webHidden/>
          </w:rPr>
          <w:fldChar w:fldCharType="begin"/>
        </w:r>
        <w:r w:rsidR="00DB0F73">
          <w:rPr>
            <w:noProof/>
            <w:webHidden/>
          </w:rPr>
          <w:instrText xml:space="preserve"> PAGEREF _Toc399938224 \h </w:instrText>
        </w:r>
        <w:r w:rsidR="00DB0F73">
          <w:rPr>
            <w:noProof/>
            <w:webHidden/>
          </w:rPr>
        </w:r>
        <w:r w:rsidR="00DB0F73">
          <w:rPr>
            <w:noProof/>
            <w:webHidden/>
          </w:rPr>
          <w:fldChar w:fldCharType="separate"/>
        </w:r>
        <w:r w:rsidR="00924490">
          <w:rPr>
            <w:noProof/>
            <w:webHidden/>
          </w:rPr>
          <w:t>968</w:t>
        </w:r>
        <w:r w:rsidR="00DB0F73">
          <w:rPr>
            <w:noProof/>
            <w:webHidden/>
          </w:rPr>
          <w:fldChar w:fldCharType="end"/>
        </w:r>
      </w:hyperlink>
    </w:p>
    <w:p w14:paraId="33F6E08B" w14:textId="77777777" w:rsidR="00DB0F73" w:rsidRDefault="007C7B54" w:rsidP="00DB0F73">
      <w:pPr>
        <w:pStyle w:val="TOC2"/>
        <w:rPr>
          <w:rFonts w:asciiTheme="minorHAnsi" w:eastAsiaTheme="minorEastAsia" w:hAnsiTheme="minorHAnsi"/>
          <w:noProof/>
          <w:sz w:val="22"/>
        </w:rPr>
      </w:pPr>
      <w:hyperlink w:anchor="_Toc399938225" w:history="1">
        <w:r w:rsidR="00DB0F73" w:rsidRPr="00827CAE">
          <w:rPr>
            <w:rStyle w:val="Hyperlink"/>
            <w:noProof/>
          </w:rPr>
          <w:t>libxslt (version 1.1.28):</w:t>
        </w:r>
        <w:r w:rsidR="00DB0F73">
          <w:rPr>
            <w:noProof/>
            <w:webHidden/>
          </w:rPr>
          <w:tab/>
        </w:r>
        <w:r w:rsidR="00DB0F73">
          <w:rPr>
            <w:noProof/>
            <w:webHidden/>
          </w:rPr>
          <w:fldChar w:fldCharType="begin"/>
        </w:r>
        <w:r w:rsidR="00DB0F73">
          <w:rPr>
            <w:noProof/>
            <w:webHidden/>
          </w:rPr>
          <w:instrText xml:space="preserve"> PAGEREF _Toc399938225 \h </w:instrText>
        </w:r>
        <w:r w:rsidR="00DB0F73">
          <w:rPr>
            <w:noProof/>
            <w:webHidden/>
          </w:rPr>
        </w:r>
        <w:r w:rsidR="00DB0F73">
          <w:rPr>
            <w:noProof/>
            <w:webHidden/>
          </w:rPr>
          <w:fldChar w:fldCharType="separate"/>
        </w:r>
        <w:r w:rsidR="00924490">
          <w:rPr>
            <w:noProof/>
            <w:webHidden/>
          </w:rPr>
          <w:t>968</w:t>
        </w:r>
        <w:r w:rsidR="00DB0F73">
          <w:rPr>
            <w:noProof/>
            <w:webHidden/>
          </w:rPr>
          <w:fldChar w:fldCharType="end"/>
        </w:r>
      </w:hyperlink>
    </w:p>
    <w:p w14:paraId="2110F23D" w14:textId="77777777" w:rsidR="00DB0F73" w:rsidRDefault="007C7B54" w:rsidP="00DB0F73">
      <w:pPr>
        <w:pStyle w:val="TOC2"/>
        <w:rPr>
          <w:rFonts w:asciiTheme="minorHAnsi" w:eastAsiaTheme="minorEastAsia" w:hAnsiTheme="minorHAnsi"/>
          <w:noProof/>
          <w:sz w:val="22"/>
        </w:rPr>
      </w:pPr>
      <w:hyperlink w:anchor="_Toc399938226" w:history="1">
        <w:r w:rsidR="00DB0F73" w:rsidRPr="00827CAE">
          <w:rPr>
            <w:rStyle w:val="Hyperlink"/>
            <w:noProof/>
          </w:rPr>
          <w:t>libxxf86vm (version 1.1.3):</w:t>
        </w:r>
        <w:r w:rsidR="00DB0F73">
          <w:rPr>
            <w:noProof/>
            <w:webHidden/>
          </w:rPr>
          <w:tab/>
        </w:r>
        <w:r w:rsidR="00DB0F73">
          <w:rPr>
            <w:noProof/>
            <w:webHidden/>
          </w:rPr>
          <w:fldChar w:fldCharType="begin"/>
        </w:r>
        <w:r w:rsidR="00DB0F73">
          <w:rPr>
            <w:noProof/>
            <w:webHidden/>
          </w:rPr>
          <w:instrText xml:space="preserve"> PAGEREF _Toc399938226 \h </w:instrText>
        </w:r>
        <w:r w:rsidR="00DB0F73">
          <w:rPr>
            <w:noProof/>
            <w:webHidden/>
          </w:rPr>
        </w:r>
        <w:r w:rsidR="00DB0F73">
          <w:rPr>
            <w:noProof/>
            <w:webHidden/>
          </w:rPr>
          <w:fldChar w:fldCharType="separate"/>
        </w:r>
        <w:r w:rsidR="00924490">
          <w:rPr>
            <w:noProof/>
            <w:webHidden/>
          </w:rPr>
          <w:t>969</w:t>
        </w:r>
        <w:r w:rsidR="00DB0F73">
          <w:rPr>
            <w:noProof/>
            <w:webHidden/>
          </w:rPr>
          <w:fldChar w:fldCharType="end"/>
        </w:r>
      </w:hyperlink>
    </w:p>
    <w:p w14:paraId="2229DB6A" w14:textId="77777777" w:rsidR="00DB0F73" w:rsidRDefault="007C7B54" w:rsidP="00DB0F73">
      <w:pPr>
        <w:pStyle w:val="TOC2"/>
        <w:rPr>
          <w:rFonts w:asciiTheme="minorHAnsi" w:eastAsiaTheme="minorEastAsia" w:hAnsiTheme="minorHAnsi"/>
          <w:noProof/>
          <w:sz w:val="22"/>
        </w:rPr>
      </w:pPr>
      <w:hyperlink w:anchor="_Toc399938227" w:history="1">
        <w:r w:rsidR="00DB0F73" w:rsidRPr="00827CAE">
          <w:rPr>
            <w:rStyle w:val="Hyperlink"/>
            <w:noProof/>
          </w:rPr>
          <w:t>libyaml (version 0.1.4):</w:t>
        </w:r>
        <w:r w:rsidR="00DB0F73">
          <w:rPr>
            <w:noProof/>
            <w:webHidden/>
          </w:rPr>
          <w:tab/>
        </w:r>
        <w:r w:rsidR="00DB0F73">
          <w:rPr>
            <w:noProof/>
            <w:webHidden/>
          </w:rPr>
          <w:fldChar w:fldCharType="begin"/>
        </w:r>
        <w:r w:rsidR="00DB0F73">
          <w:rPr>
            <w:noProof/>
            <w:webHidden/>
          </w:rPr>
          <w:instrText xml:space="preserve"> PAGEREF _Toc399938227 \h </w:instrText>
        </w:r>
        <w:r w:rsidR="00DB0F73">
          <w:rPr>
            <w:noProof/>
            <w:webHidden/>
          </w:rPr>
        </w:r>
        <w:r w:rsidR="00DB0F73">
          <w:rPr>
            <w:noProof/>
            <w:webHidden/>
          </w:rPr>
          <w:fldChar w:fldCharType="separate"/>
        </w:r>
        <w:r w:rsidR="00924490">
          <w:rPr>
            <w:noProof/>
            <w:webHidden/>
          </w:rPr>
          <w:t>970</w:t>
        </w:r>
        <w:r w:rsidR="00DB0F73">
          <w:rPr>
            <w:noProof/>
            <w:webHidden/>
          </w:rPr>
          <w:fldChar w:fldCharType="end"/>
        </w:r>
      </w:hyperlink>
    </w:p>
    <w:p w14:paraId="3AD32F66" w14:textId="77777777" w:rsidR="00DB0F73" w:rsidRDefault="007C7B54" w:rsidP="00DB0F73">
      <w:pPr>
        <w:pStyle w:val="TOC2"/>
        <w:rPr>
          <w:rFonts w:asciiTheme="minorHAnsi" w:eastAsiaTheme="minorEastAsia" w:hAnsiTheme="minorHAnsi"/>
          <w:noProof/>
          <w:sz w:val="22"/>
        </w:rPr>
      </w:pPr>
      <w:hyperlink w:anchor="_Toc399938228" w:history="1">
        <w:r w:rsidR="00DB0F73" w:rsidRPr="00827CAE">
          <w:rPr>
            <w:rStyle w:val="Hyperlink"/>
            <w:noProof/>
          </w:rPr>
          <w:t>lksctp-tools (version 1.0.16+dfsg):</w:t>
        </w:r>
        <w:r w:rsidR="00DB0F73">
          <w:rPr>
            <w:noProof/>
            <w:webHidden/>
          </w:rPr>
          <w:tab/>
        </w:r>
        <w:r w:rsidR="00DB0F73">
          <w:rPr>
            <w:noProof/>
            <w:webHidden/>
          </w:rPr>
          <w:fldChar w:fldCharType="begin"/>
        </w:r>
        <w:r w:rsidR="00DB0F73">
          <w:rPr>
            <w:noProof/>
            <w:webHidden/>
          </w:rPr>
          <w:instrText xml:space="preserve"> PAGEREF _Toc399938228 \h </w:instrText>
        </w:r>
        <w:r w:rsidR="00DB0F73">
          <w:rPr>
            <w:noProof/>
            <w:webHidden/>
          </w:rPr>
        </w:r>
        <w:r w:rsidR="00DB0F73">
          <w:rPr>
            <w:noProof/>
            <w:webHidden/>
          </w:rPr>
          <w:fldChar w:fldCharType="separate"/>
        </w:r>
        <w:r w:rsidR="00924490">
          <w:rPr>
            <w:noProof/>
            <w:webHidden/>
          </w:rPr>
          <w:t>971</w:t>
        </w:r>
        <w:r w:rsidR="00DB0F73">
          <w:rPr>
            <w:noProof/>
            <w:webHidden/>
          </w:rPr>
          <w:fldChar w:fldCharType="end"/>
        </w:r>
      </w:hyperlink>
    </w:p>
    <w:p w14:paraId="52CE373E" w14:textId="77777777" w:rsidR="00DB0F73" w:rsidRDefault="007C7B54" w:rsidP="00DB0F73">
      <w:pPr>
        <w:pStyle w:val="TOC2"/>
        <w:rPr>
          <w:rFonts w:asciiTheme="minorHAnsi" w:eastAsiaTheme="minorEastAsia" w:hAnsiTheme="minorHAnsi"/>
          <w:noProof/>
          <w:sz w:val="22"/>
        </w:rPr>
      </w:pPr>
      <w:hyperlink w:anchor="_Toc399938229" w:history="1">
        <w:r w:rsidR="00DB0F73" w:rsidRPr="00827CAE">
          <w:rPr>
            <w:rStyle w:val="Hyperlink"/>
            <w:noProof/>
          </w:rPr>
          <w:t>lm-sensors (version 3.3.5):</w:t>
        </w:r>
        <w:r w:rsidR="00DB0F73">
          <w:rPr>
            <w:noProof/>
            <w:webHidden/>
          </w:rPr>
          <w:tab/>
        </w:r>
        <w:r w:rsidR="00DB0F73">
          <w:rPr>
            <w:noProof/>
            <w:webHidden/>
          </w:rPr>
          <w:fldChar w:fldCharType="begin"/>
        </w:r>
        <w:r w:rsidR="00DB0F73">
          <w:rPr>
            <w:noProof/>
            <w:webHidden/>
          </w:rPr>
          <w:instrText xml:space="preserve"> PAGEREF _Toc399938229 \h </w:instrText>
        </w:r>
        <w:r w:rsidR="00DB0F73">
          <w:rPr>
            <w:noProof/>
            <w:webHidden/>
          </w:rPr>
        </w:r>
        <w:r w:rsidR="00DB0F73">
          <w:rPr>
            <w:noProof/>
            <w:webHidden/>
          </w:rPr>
          <w:fldChar w:fldCharType="separate"/>
        </w:r>
        <w:r w:rsidR="00924490">
          <w:rPr>
            <w:noProof/>
            <w:webHidden/>
          </w:rPr>
          <w:t>972</w:t>
        </w:r>
        <w:r w:rsidR="00DB0F73">
          <w:rPr>
            <w:noProof/>
            <w:webHidden/>
          </w:rPr>
          <w:fldChar w:fldCharType="end"/>
        </w:r>
      </w:hyperlink>
    </w:p>
    <w:p w14:paraId="4C2A2189" w14:textId="77777777" w:rsidR="00DB0F73" w:rsidRDefault="007C7B54" w:rsidP="00DB0F73">
      <w:pPr>
        <w:pStyle w:val="TOC2"/>
        <w:rPr>
          <w:rFonts w:asciiTheme="minorHAnsi" w:eastAsiaTheme="minorEastAsia" w:hAnsiTheme="minorHAnsi"/>
          <w:noProof/>
          <w:sz w:val="22"/>
        </w:rPr>
      </w:pPr>
      <w:hyperlink w:anchor="_Toc399938230" w:history="1">
        <w:r w:rsidR="00DB0F73" w:rsidRPr="00827CAE">
          <w:rPr>
            <w:rStyle w:val="Hyperlink"/>
            <w:noProof/>
          </w:rPr>
          <w:t>lockfile-0.9.1</w:t>
        </w:r>
        <w:r w:rsidR="00DB0F73">
          <w:rPr>
            <w:noProof/>
            <w:webHidden/>
          </w:rPr>
          <w:tab/>
        </w:r>
        <w:r w:rsidR="00DB0F73">
          <w:rPr>
            <w:noProof/>
            <w:webHidden/>
          </w:rPr>
          <w:fldChar w:fldCharType="begin"/>
        </w:r>
        <w:r w:rsidR="00DB0F73">
          <w:rPr>
            <w:noProof/>
            <w:webHidden/>
          </w:rPr>
          <w:instrText xml:space="preserve"> PAGEREF _Toc399938230 \h </w:instrText>
        </w:r>
        <w:r w:rsidR="00DB0F73">
          <w:rPr>
            <w:noProof/>
            <w:webHidden/>
          </w:rPr>
        </w:r>
        <w:r w:rsidR="00DB0F73">
          <w:rPr>
            <w:noProof/>
            <w:webHidden/>
          </w:rPr>
          <w:fldChar w:fldCharType="separate"/>
        </w:r>
        <w:r w:rsidR="00924490">
          <w:rPr>
            <w:noProof/>
            <w:webHidden/>
          </w:rPr>
          <w:t>973</w:t>
        </w:r>
        <w:r w:rsidR="00DB0F73">
          <w:rPr>
            <w:noProof/>
            <w:webHidden/>
          </w:rPr>
          <w:fldChar w:fldCharType="end"/>
        </w:r>
      </w:hyperlink>
    </w:p>
    <w:p w14:paraId="075560B6" w14:textId="77777777" w:rsidR="00DB0F73" w:rsidRDefault="007C7B54" w:rsidP="00DB0F73">
      <w:pPr>
        <w:pStyle w:val="TOC2"/>
        <w:rPr>
          <w:rFonts w:asciiTheme="minorHAnsi" w:eastAsiaTheme="minorEastAsia" w:hAnsiTheme="minorHAnsi"/>
          <w:noProof/>
          <w:sz w:val="22"/>
        </w:rPr>
      </w:pPr>
      <w:hyperlink w:anchor="_Toc399938231" w:history="1">
        <w:r w:rsidR="00DB0F73" w:rsidRPr="00827CAE">
          <w:rPr>
            <w:rStyle w:val="Hyperlink"/>
            <w:noProof/>
          </w:rPr>
          <w:t>lockfile-progs (version 0.1.17):</w:t>
        </w:r>
        <w:r w:rsidR="00DB0F73">
          <w:rPr>
            <w:noProof/>
            <w:webHidden/>
          </w:rPr>
          <w:tab/>
        </w:r>
        <w:r w:rsidR="00DB0F73">
          <w:rPr>
            <w:noProof/>
            <w:webHidden/>
          </w:rPr>
          <w:fldChar w:fldCharType="begin"/>
        </w:r>
        <w:r w:rsidR="00DB0F73">
          <w:rPr>
            <w:noProof/>
            <w:webHidden/>
          </w:rPr>
          <w:instrText xml:space="preserve"> PAGEREF _Toc399938231 \h </w:instrText>
        </w:r>
        <w:r w:rsidR="00DB0F73">
          <w:rPr>
            <w:noProof/>
            <w:webHidden/>
          </w:rPr>
        </w:r>
        <w:r w:rsidR="00DB0F73">
          <w:rPr>
            <w:noProof/>
            <w:webHidden/>
          </w:rPr>
          <w:fldChar w:fldCharType="separate"/>
        </w:r>
        <w:r w:rsidR="00924490">
          <w:rPr>
            <w:noProof/>
            <w:webHidden/>
          </w:rPr>
          <w:t>973</w:t>
        </w:r>
        <w:r w:rsidR="00DB0F73">
          <w:rPr>
            <w:noProof/>
            <w:webHidden/>
          </w:rPr>
          <w:fldChar w:fldCharType="end"/>
        </w:r>
      </w:hyperlink>
    </w:p>
    <w:p w14:paraId="716BD4B8" w14:textId="77777777" w:rsidR="00DB0F73" w:rsidRDefault="007C7B54" w:rsidP="00DB0F73">
      <w:pPr>
        <w:pStyle w:val="TOC2"/>
        <w:rPr>
          <w:rFonts w:asciiTheme="minorHAnsi" w:eastAsiaTheme="minorEastAsia" w:hAnsiTheme="minorHAnsi"/>
          <w:noProof/>
          <w:sz w:val="22"/>
        </w:rPr>
      </w:pPr>
      <w:hyperlink w:anchor="_Toc399938232" w:history="1">
        <w:r w:rsidR="00DB0F73" w:rsidRPr="00827CAE">
          <w:rPr>
            <w:rStyle w:val="Hyperlink"/>
            <w:noProof/>
          </w:rPr>
          <w:t>logrotate (version 3.8.7):</w:t>
        </w:r>
        <w:r w:rsidR="00DB0F73">
          <w:rPr>
            <w:noProof/>
            <w:webHidden/>
          </w:rPr>
          <w:tab/>
        </w:r>
        <w:r w:rsidR="00DB0F73">
          <w:rPr>
            <w:noProof/>
            <w:webHidden/>
          </w:rPr>
          <w:fldChar w:fldCharType="begin"/>
        </w:r>
        <w:r w:rsidR="00DB0F73">
          <w:rPr>
            <w:noProof/>
            <w:webHidden/>
          </w:rPr>
          <w:instrText xml:space="preserve"> PAGEREF _Toc399938232 \h </w:instrText>
        </w:r>
        <w:r w:rsidR="00DB0F73">
          <w:rPr>
            <w:noProof/>
            <w:webHidden/>
          </w:rPr>
        </w:r>
        <w:r w:rsidR="00DB0F73">
          <w:rPr>
            <w:noProof/>
            <w:webHidden/>
          </w:rPr>
          <w:fldChar w:fldCharType="separate"/>
        </w:r>
        <w:r w:rsidR="00924490">
          <w:rPr>
            <w:noProof/>
            <w:webHidden/>
          </w:rPr>
          <w:t>973</w:t>
        </w:r>
        <w:r w:rsidR="00DB0F73">
          <w:rPr>
            <w:noProof/>
            <w:webHidden/>
          </w:rPr>
          <w:fldChar w:fldCharType="end"/>
        </w:r>
      </w:hyperlink>
    </w:p>
    <w:p w14:paraId="50CC964C" w14:textId="77777777" w:rsidR="00DB0F73" w:rsidRDefault="007C7B54" w:rsidP="00DB0F73">
      <w:pPr>
        <w:pStyle w:val="TOC2"/>
        <w:rPr>
          <w:rFonts w:asciiTheme="minorHAnsi" w:eastAsiaTheme="minorEastAsia" w:hAnsiTheme="minorHAnsi"/>
          <w:noProof/>
          <w:sz w:val="22"/>
        </w:rPr>
      </w:pPr>
      <w:hyperlink w:anchor="_Toc399938233" w:history="1">
        <w:r w:rsidR="00DB0F73" w:rsidRPr="00827CAE">
          <w:rPr>
            <w:rStyle w:val="Hyperlink"/>
            <w:noProof/>
          </w:rPr>
          <w:t>logstash (version 1.4.1):</w:t>
        </w:r>
        <w:r w:rsidR="00DB0F73">
          <w:rPr>
            <w:noProof/>
            <w:webHidden/>
          </w:rPr>
          <w:tab/>
        </w:r>
        <w:r w:rsidR="00DB0F73">
          <w:rPr>
            <w:noProof/>
            <w:webHidden/>
          </w:rPr>
          <w:fldChar w:fldCharType="begin"/>
        </w:r>
        <w:r w:rsidR="00DB0F73">
          <w:rPr>
            <w:noProof/>
            <w:webHidden/>
          </w:rPr>
          <w:instrText xml:space="preserve"> PAGEREF _Toc399938233 \h </w:instrText>
        </w:r>
        <w:r w:rsidR="00DB0F73">
          <w:rPr>
            <w:noProof/>
            <w:webHidden/>
          </w:rPr>
        </w:r>
        <w:r w:rsidR="00DB0F73">
          <w:rPr>
            <w:noProof/>
            <w:webHidden/>
          </w:rPr>
          <w:fldChar w:fldCharType="separate"/>
        </w:r>
        <w:r w:rsidR="00924490">
          <w:rPr>
            <w:noProof/>
            <w:webHidden/>
          </w:rPr>
          <w:t>974</w:t>
        </w:r>
        <w:r w:rsidR="00DB0F73">
          <w:rPr>
            <w:noProof/>
            <w:webHidden/>
          </w:rPr>
          <w:fldChar w:fldCharType="end"/>
        </w:r>
      </w:hyperlink>
    </w:p>
    <w:p w14:paraId="53AEBA66" w14:textId="77777777" w:rsidR="00DB0F73" w:rsidRDefault="007C7B54" w:rsidP="00DB0F73">
      <w:pPr>
        <w:pStyle w:val="TOC2"/>
        <w:rPr>
          <w:rFonts w:asciiTheme="minorHAnsi" w:eastAsiaTheme="minorEastAsia" w:hAnsiTheme="minorHAnsi"/>
          <w:noProof/>
          <w:sz w:val="22"/>
        </w:rPr>
      </w:pPr>
      <w:hyperlink w:anchor="_Toc399938234" w:history="1">
        <w:r w:rsidR="00DB0F73" w:rsidRPr="00827CAE">
          <w:rPr>
            <w:rStyle w:val="Hyperlink"/>
            <w:noProof/>
          </w:rPr>
          <w:t>logutils-0.3.3</w:t>
        </w:r>
        <w:r w:rsidR="00DB0F73">
          <w:rPr>
            <w:noProof/>
            <w:webHidden/>
          </w:rPr>
          <w:tab/>
        </w:r>
        <w:r w:rsidR="00DB0F73">
          <w:rPr>
            <w:noProof/>
            <w:webHidden/>
          </w:rPr>
          <w:fldChar w:fldCharType="begin"/>
        </w:r>
        <w:r w:rsidR="00DB0F73">
          <w:rPr>
            <w:noProof/>
            <w:webHidden/>
          </w:rPr>
          <w:instrText xml:space="preserve"> PAGEREF _Toc399938234 \h </w:instrText>
        </w:r>
        <w:r w:rsidR="00DB0F73">
          <w:rPr>
            <w:noProof/>
            <w:webHidden/>
          </w:rPr>
        </w:r>
        <w:r w:rsidR="00DB0F73">
          <w:rPr>
            <w:noProof/>
            <w:webHidden/>
          </w:rPr>
          <w:fldChar w:fldCharType="separate"/>
        </w:r>
        <w:r w:rsidR="00924490">
          <w:rPr>
            <w:noProof/>
            <w:webHidden/>
          </w:rPr>
          <w:t>1008</w:t>
        </w:r>
        <w:r w:rsidR="00DB0F73">
          <w:rPr>
            <w:noProof/>
            <w:webHidden/>
          </w:rPr>
          <w:fldChar w:fldCharType="end"/>
        </w:r>
      </w:hyperlink>
    </w:p>
    <w:p w14:paraId="7131BE42" w14:textId="77777777" w:rsidR="00DB0F73" w:rsidRDefault="007C7B54" w:rsidP="00DB0F73">
      <w:pPr>
        <w:pStyle w:val="TOC2"/>
        <w:rPr>
          <w:rFonts w:asciiTheme="minorHAnsi" w:eastAsiaTheme="minorEastAsia" w:hAnsiTheme="minorHAnsi"/>
          <w:noProof/>
          <w:sz w:val="22"/>
        </w:rPr>
      </w:pPr>
      <w:hyperlink w:anchor="_Toc399938235" w:history="1">
        <w:r w:rsidR="00DB0F73" w:rsidRPr="00827CAE">
          <w:rPr>
            <w:rStyle w:val="Hyperlink"/>
            <w:noProof/>
          </w:rPr>
          <w:t>lsb (version 4.1+Debian13):</w:t>
        </w:r>
        <w:r w:rsidR="00DB0F73">
          <w:rPr>
            <w:noProof/>
            <w:webHidden/>
          </w:rPr>
          <w:tab/>
        </w:r>
        <w:r w:rsidR="00DB0F73">
          <w:rPr>
            <w:noProof/>
            <w:webHidden/>
          </w:rPr>
          <w:fldChar w:fldCharType="begin"/>
        </w:r>
        <w:r w:rsidR="00DB0F73">
          <w:rPr>
            <w:noProof/>
            <w:webHidden/>
          </w:rPr>
          <w:instrText xml:space="preserve"> PAGEREF _Toc399938235 \h </w:instrText>
        </w:r>
        <w:r w:rsidR="00DB0F73">
          <w:rPr>
            <w:noProof/>
            <w:webHidden/>
          </w:rPr>
        </w:r>
        <w:r w:rsidR="00DB0F73">
          <w:rPr>
            <w:noProof/>
            <w:webHidden/>
          </w:rPr>
          <w:fldChar w:fldCharType="separate"/>
        </w:r>
        <w:r w:rsidR="00924490">
          <w:rPr>
            <w:noProof/>
            <w:webHidden/>
          </w:rPr>
          <w:t>1008</w:t>
        </w:r>
        <w:r w:rsidR="00DB0F73">
          <w:rPr>
            <w:noProof/>
            <w:webHidden/>
          </w:rPr>
          <w:fldChar w:fldCharType="end"/>
        </w:r>
      </w:hyperlink>
    </w:p>
    <w:p w14:paraId="1C5CD6B3" w14:textId="77777777" w:rsidR="00DB0F73" w:rsidRDefault="007C7B54" w:rsidP="00DB0F73">
      <w:pPr>
        <w:pStyle w:val="TOC2"/>
        <w:rPr>
          <w:rFonts w:asciiTheme="minorHAnsi" w:eastAsiaTheme="minorEastAsia" w:hAnsiTheme="minorHAnsi"/>
          <w:noProof/>
          <w:sz w:val="22"/>
        </w:rPr>
      </w:pPr>
      <w:hyperlink w:anchor="_Toc399938236" w:history="1">
        <w:r w:rsidR="00DB0F73" w:rsidRPr="00827CAE">
          <w:rPr>
            <w:rStyle w:val="Hyperlink"/>
            <w:noProof/>
          </w:rPr>
          <w:t>lsof (version 4.86+dfsg):</w:t>
        </w:r>
        <w:r w:rsidR="00DB0F73">
          <w:rPr>
            <w:noProof/>
            <w:webHidden/>
          </w:rPr>
          <w:tab/>
        </w:r>
        <w:r w:rsidR="00DB0F73">
          <w:rPr>
            <w:noProof/>
            <w:webHidden/>
          </w:rPr>
          <w:fldChar w:fldCharType="begin"/>
        </w:r>
        <w:r w:rsidR="00DB0F73">
          <w:rPr>
            <w:noProof/>
            <w:webHidden/>
          </w:rPr>
          <w:instrText xml:space="preserve"> PAGEREF _Toc399938236 \h </w:instrText>
        </w:r>
        <w:r w:rsidR="00DB0F73">
          <w:rPr>
            <w:noProof/>
            <w:webHidden/>
          </w:rPr>
        </w:r>
        <w:r w:rsidR="00DB0F73">
          <w:rPr>
            <w:noProof/>
            <w:webHidden/>
          </w:rPr>
          <w:fldChar w:fldCharType="separate"/>
        </w:r>
        <w:r w:rsidR="00924490">
          <w:rPr>
            <w:noProof/>
            <w:webHidden/>
          </w:rPr>
          <w:t>1009</w:t>
        </w:r>
        <w:r w:rsidR="00DB0F73">
          <w:rPr>
            <w:noProof/>
            <w:webHidden/>
          </w:rPr>
          <w:fldChar w:fldCharType="end"/>
        </w:r>
      </w:hyperlink>
    </w:p>
    <w:p w14:paraId="30A55A15" w14:textId="77777777" w:rsidR="00DB0F73" w:rsidRDefault="007C7B54" w:rsidP="00DB0F73">
      <w:pPr>
        <w:pStyle w:val="TOC2"/>
        <w:rPr>
          <w:rFonts w:asciiTheme="minorHAnsi" w:eastAsiaTheme="minorEastAsia" w:hAnsiTheme="minorHAnsi"/>
          <w:noProof/>
          <w:sz w:val="22"/>
        </w:rPr>
      </w:pPr>
      <w:hyperlink w:anchor="_Toc399938237" w:history="1">
        <w:r w:rsidR="00DB0F73" w:rsidRPr="00827CAE">
          <w:rPr>
            <w:rStyle w:val="Hyperlink"/>
            <w:noProof/>
          </w:rPr>
          <w:t>lua5.1 (version 5.1.5):</w:t>
        </w:r>
        <w:r w:rsidR="00DB0F73">
          <w:rPr>
            <w:noProof/>
            <w:webHidden/>
          </w:rPr>
          <w:tab/>
        </w:r>
        <w:r w:rsidR="00DB0F73">
          <w:rPr>
            <w:noProof/>
            <w:webHidden/>
          </w:rPr>
          <w:fldChar w:fldCharType="begin"/>
        </w:r>
        <w:r w:rsidR="00DB0F73">
          <w:rPr>
            <w:noProof/>
            <w:webHidden/>
          </w:rPr>
          <w:instrText xml:space="preserve"> PAGEREF _Toc399938237 \h </w:instrText>
        </w:r>
        <w:r w:rsidR="00DB0F73">
          <w:rPr>
            <w:noProof/>
            <w:webHidden/>
          </w:rPr>
        </w:r>
        <w:r w:rsidR="00DB0F73">
          <w:rPr>
            <w:noProof/>
            <w:webHidden/>
          </w:rPr>
          <w:fldChar w:fldCharType="separate"/>
        </w:r>
        <w:r w:rsidR="00924490">
          <w:rPr>
            <w:noProof/>
            <w:webHidden/>
          </w:rPr>
          <w:t>1012</w:t>
        </w:r>
        <w:r w:rsidR="00DB0F73">
          <w:rPr>
            <w:noProof/>
            <w:webHidden/>
          </w:rPr>
          <w:fldChar w:fldCharType="end"/>
        </w:r>
      </w:hyperlink>
    </w:p>
    <w:p w14:paraId="527DB54A" w14:textId="77777777" w:rsidR="00DB0F73" w:rsidRDefault="007C7B54" w:rsidP="00DB0F73">
      <w:pPr>
        <w:pStyle w:val="TOC2"/>
        <w:rPr>
          <w:rFonts w:asciiTheme="minorHAnsi" w:eastAsiaTheme="minorEastAsia" w:hAnsiTheme="minorHAnsi"/>
          <w:noProof/>
          <w:sz w:val="22"/>
        </w:rPr>
      </w:pPr>
      <w:hyperlink w:anchor="_Toc399938238" w:history="1">
        <w:r w:rsidR="00DB0F73" w:rsidRPr="00827CAE">
          <w:rPr>
            <w:rStyle w:val="Hyperlink"/>
            <w:noProof/>
          </w:rPr>
          <w:t>lua5.2 (version 5.2.3):</w:t>
        </w:r>
        <w:r w:rsidR="00DB0F73">
          <w:rPr>
            <w:noProof/>
            <w:webHidden/>
          </w:rPr>
          <w:tab/>
        </w:r>
        <w:r w:rsidR="00DB0F73">
          <w:rPr>
            <w:noProof/>
            <w:webHidden/>
          </w:rPr>
          <w:fldChar w:fldCharType="begin"/>
        </w:r>
        <w:r w:rsidR="00DB0F73">
          <w:rPr>
            <w:noProof/>
            <w:webHidden/>
          </w:rPr>
          <w:instrText xml:space="preserve"> PAGEREF _Toc399938238 \h </w:instrText>
        </w:r>
        <w:r w:rsidR="00DB0F73">
          <w:rPr>
            <w:noProof/>
            <w:webHidden/>
          </w:rPr>
        </w:r>
        <w:r w:rsidR="00DB0F73">
          <w:rPr>
            <w:noProof/>
            <w:webHidden/>
          </w:rPr>
          <w:fldChar w:fldCharType="separate"/>
        </w:r>
        <w:r w:rsidR="00924490">
          <w:rPr>
            <w:noProof/>
            <w:webHidden/>
          </w:rPr>
          <w:t>1013</w:t>
        </w:r>
        <w:r w:rsidR="00DB0F73">
          <w:rPr>
            <w:noProof/>
            <w:webHidden/>
          </w:rPr>
          <w:fldChar w:fldCharType="end"/>
        </w:r>
      </w:hyperlink>
    </w:p>
    <w:p w14:paraId="3BA0B3AC" w14:textId="77777777" w:rsidR="00DB0F73" w:rsidRDefault="007C7B54" w:rsidP="00DB0F73">
      <w:pPr>
        <w:pStyle w:val="TOC2"/>
        <w:rPr>
          <w:rFonts w:asciiTheme="minorHAnsi" w:eastAsiaTheme="minorEastAsia" w:hAnsiTheme="minorHAnsi"/>
          <w:noProof/>
          <w:sz w:val="22"/>
        </w:rPr>
      </w:pPr>
      <w:hyperlink w:anchor="_Toc399938239" w:history="1">
        <w:r w:rsidR="00DB0F73" w:rsidRPr="00827CAE">
          <w:rPr>
            <w:rStyle w:val="Hyperlink"/>
            <w:noProof/>
          </w:rPr>
          <w:t>lvm2 (version 2.02.106):</w:t>
        </w:r>
        <w:r w:rsidR="00DB0F73">
          <w:rPr>
            <w:noProof/>
            <w:webHidden/>
          </w:rPr>
          <w:tab/>
        </w:r>
        <w:r w:rsidR="00DB0F73">
          <w:rPr>
            <w:noProof/>
            <w:webHidden/>
          </w:rPr>
          <w:fldChar w:fldCharType="begin"/>
        </w:r>
        <w:r w:rsidR="00DB0F73">
          <w:rPr>
            <w:noProof/>
            <w:webHidden/>
          </w:rPr>
          <w:instrText xml:space="preserve"> PAGEREF _Toc399938239 \h </w:instrText>
        </w:r>
        <w:r w:rsidR="00DB0F73">
          <w:rPr>
            <w:noProof/>
            <w:webHidden/>
          </w:rPr>
        </w:r>
        <w:r w:rsidR="00DB0F73">
          <w:rPr>
            <w:noProof/>
            <w:webHidden/>
          </w:rPr>
          <w:fldChar w:fldCharType="separate"/>
        </w:r>
        <w:r w:rsidR="00924490">
          <w:rPr>
            <w:noProof/>
            <w:webHidden/>
          </w:rPr>
          <w:t>1013</w:t>
        </w:r>
        <w:r w:rsidR="00DB0F73">
          <w:rPr>
            <w:noProof/>
            <w:webHidden/>
          </w:rPr>
          <w:fldChar w:fldCharType="end"/>
        </w:r>
      </w:hyperlink>
    </w:p>
    <w:p w14:paraId="1F199485" w14:textId="77777777" w:rsidR="00DB0F73" w:rsidRDefault="007C7B54" w:rsidP="00DB0F73">
      <w:pPr>
        <w:pStyle w:val="TOC2"/>
        <w:rPr>
          <w:rFonts w:asciiTheme="minorHAnsi" w:eastAsiaTheme="minorEastAsia" w:hAnsiTheme="minorHAnsi"/>
          <w:noProof/>
          <w:sz w:val="22"/>
        </w:rPr>
      </w:pPr>
      <w:hyperlink w:anchor="_Toc399938240" w:history="1">
        <w:r w:rsidR="00DB0F73" w:rsidRPr="00827CAE">
          <w:rPr>
            <w:rStyle w:val="Hyperlink"/>
            <w:noProof/>
          </w:rPr>
          <w:t>lxc (version 1.0.5):</w:t>
        </w:r>
        <w:r w:rsidR="00DB0F73">
          <w:rPr>
            <w:noProof/>
            <w:webHidden/>
          </w:rPr>
          <w:tab/>
        </w:r>
        <w:r w:rsidR="00DB0F73">
          <w:rPr>
            <w:noProof/>
            <w:webHidden/>
          </w:rPr>
          <w:fldChar w:fldCharType="begin"/>
        </w:r>
        <w:r w:rsidR="00DB0F73">
          <w:rPr>
            <w:noProof/>
            <w:webHidden/>
          </w:rPr>
          <w:instrText xml:space="preserve"> PAGEREF _Toc399938240 \h </w:instrText>
        </w:r>
        <w:r w:rsidR="00DB0F73">
          <w:rPr>
            <w:noProof/>
            <w:webHidden/>
          </w:rPr>
        </w:r>
        <w:r w:rsidR="00DB0F73">
          <w:rPr>
            <w:noProof/>
            <w:webHidden/>
          </w:rPr>
          <w:fldChar w:fldCharType="separate"/>
        </w:r>
        <w:r w:rsidR="00924490">
          <w:rPr>
            <w:noProof/>
            <w:webHidden/>
          </w:rPr>
          <w:t>1014</w:t>
        </w:r>
        <w:r w:rsidR="00DB0F73">
          <w:rPr>
            <w:noProof/>
            <w:webHidden/>
          </w:rPr>
          <w:fldChar w:fldCharType="end"/>
        </w:r>
      </w:hyperlink>
    </w:p>
    <w:p w14:paraId="33636D49" w14:textId="77777777" w:rsidR="00DB0F73" w:rsidRDefault="007C7B54" w:rsidP="00DB0F73">
      <w:pPr>
        <w:pStyle w:val="TOC2"/>
        <w:rPr>
          <w:rFonts w:asciiTheme="minorHAnsi" w:eastAsiaTheme="minorEastAsia" w:hAnsiTheme="minorHAnsi"/>
          <w:noProof/>
          <w:sz w:val="22"/>
        </w:rPr>
      </w:pPr>
      <w:hyperlink w:anchor="_Toc399938241" w:history="1">
        <w:r w:rsidR="00DB0F73" w:rsidRPr="00827CAE">
          <w:rPr>
            <w:rStyle w:val="Hyperlink"/>
            <w:noProof/>
          </w:rPr>
          <w:t>lxml (version 3.3.5):</w:t>
        </w:r>
        <w:r w:rsidR="00DB0F73">
          <w:rPr>
            <w:noProof/>
            <w:webHidden/>
          </w:rPr>
          <w:tab/>
        </w:r>
        <w:r w:rsidR="00DB0F73">
          <w:rPr>
            <w:noProof/>
            <w:webHidden/>
          </w:rPr>
          <w:fldChar w:fldCharType="begin"/>
        </w:r>
        <w:r w:rsidR="00DB0F73">
          <w:rPr>
            <w:noProof/>
            <w:webHidden/>
          </w:rPr>
          <w:instrText xml:space="preserve"> PAGEREF _Toc399938241 \h </w:instrText>
        </w:r>
        <w:r w:rsidR="00DB0F73">
          <w:rPr>
            <w:noProof/>
            <w:webHidden/>
          </w:rPr>
        </w:r>
        <w:r w:rsidR="00DB0F73">
          <w:rPr>
            <w:noProof/>
            <w:webHidden/>
          </w:rPr>
          <w:fldChar w:fldCharType="separate"/>
        </w:r>
        <w:r w:rsidR="00924490">
          <w:rPr>
            <w:noProof/>
            <w:webHidden/>
          </w:rPr>
          <w:t>1015</w:t>
        </w:r>
        <w:r w:rsidR="00DB0F73">
          <w:rPr>
            <w:noProof/>
            <w:webHidden/>
          </w:rPr>
          <w:fldChar w:fldCharType="end"/>
        </w:r>
      </w:hyperlink>
    </w:p>
    <w:p w14:paraId="0864617D" w14:textId="77777777" w:rsidR="00DB0F73" w:rsidRDefault="007C7B54" w:rsidP="00DB0F73">
      <w:pPr>
        <w:pStyle w:val="TOC2"/>
        <w:rPr>
          <w:rFonts w:asciiTheme="minorHAnsi" w:eastAsiaTheme="minorEastAsia" w:hAnsiTheme="minorHAnsi"/>
          <w:noProof/>
          <w:sz w:val="22"/>
        </w:rPr>
      </w:pPr>
      <w:hyperlink w:anchor="_Toc399938242" w:history="1">
        <w:r w:rsidR="00DB0F73" w:rsidRPr="00827CAE">
          <w:rPr>
            <w:rStyle w:val="Hyperlink"/>
            <w:noProof/>
          </w:rPr>
          <w:t>lxml-3.3.6</w:t>
        </w:r>
        <w:r w:rsidR="00DB0F73">
          <w:rPr>
            <w:noProof/>
            <w:webHidden/>
          </w:rPr>
          <w:tab/>
        </w:r>
        <w:r w:rsidR="00DB0F73">
          <w:rPr>
            <w:noProof/>
            <w:webHidden/>
          </w:rPr>
          <w:fldChar w:fldCharType="begin"/>
        </w:r>
        <w:r w:rsidR="00DB0F73">
          <w:rPr>
            <w:noProof/>
            <w:webHidden/>
          </w:rPr>
          <w:instrText xml:space="preserve"> PAGEREF _Toc399938242 \h </w:instrText>
        </w:r>
        <w:r w:rsidR="00DB0F73">
          <w:rPr>
            <w:noProof/>
            <w:webHidden/>
          </w:rPr>
        </w:r>
        <w:r w:rsidR="00DB0F73">
          <w:rPr>
            <w:noProof/>
            <w:webHidden/>
          </w:rPr>
          <w:fldChar w:fldCharType="separate"/>
        </w:r>
        <w:r w:rsidR="00924490">
          <w:rPr>
            <w:noProof/>
            <w:webHidden/>
          </w:rPr>
          <w:t>1019</w:t>
        </w:r>
        <w:r w:rsidR="00DB0F73">
          <w:rPr>
            <w:noProof/>
            <w:webHidden/>
          </w:rPr>
          <w:fldChar w:fldCharType="end"/>
        </w:r>
      </w:hyperlink>
    </w:p>
    <w:p w14:paraId="0DFCB555" w14:textId="77777777" w:rsidR="00DB0F73" w:rsidRDefault="007C7B54" w:rsidP="00DB0F73">
      <w:pPr>
        <w:pStyle w:val="TOC2"/>
        <w:rPr>
          <w:rFonts w:asciiTheme="minorHAnsi" w:eastAsiaTheme="minorEastAsia" w:hAnsiTheme="minorHAnsi"/>
          <w:noProof/>
          <w:sz w:val="22"/>
        </w:rPr>
      </w:pPr>
      <w:hyperlink w:anchor="_Toc399938243" w:history="1">
        <w:r w:rsidR="00DB0F73" w:rsidRPr="00827CAE">
          <w:rPr>
            <w:rStyle w:val="Hyperlink"/>
            <w:noProof/>
          </w:rPr>
          <w:t>makedev (version 2.3.1):</w:t>
        </w:r>
        <w:r w:rsidR="00DB0F73">
          <w:rPr>
            <w:noProof/>
            <w:webHidden/>
          </w:rPr>
          <w:tab/>
        </w:r>
        <w:r w:rsidR="00DB0F73">
          <w:rPr>
            <w:noProof/>
            <w:webHidden/>
          </w:rPr>
          <w:fldChar w:fldCharType="begin"/>
        </w:r>
        <w:r w:rsidR="00DB0F73">
          <w:rPr>
            <w:noProof/>
            <w:webHidden/>
          </w:rPr>
          <w:instrText xml:space="preserve"> PAGEREF _Toc399938243 \h </w:instrText>
        </w:r>
        <w:r w:rsidR="00DB0F73">
          <w:rPr>
            <w:noProof/>
            <w:webHidden/>
          </w:rPr>
        </w:r>
        <w:r w:rsidR="00DB0F73">
          <w:rPr>
            <w:noProof/>
            <w:webHidden/>
          </w:rPr>
          <w:fldChar w:fldCharType="separate"/>
        </w:r>
        <w:r w:rsidR="00924490">
          <w:rPr>
            <w:noProof/>
            <w:webHidden/>
          </w:rPr>
          <w:t>1019</w:t>
        </w:r>
        <w:r w:rsidR="00DB0F73">
          <w:rPr>
            <w:noProof/>
            <w:webHidden/>
          </w:rPr>
          <w:fldChar w:fldCharType="end"/>
        </w:r>
      </w:hyperlink>
    </w:p>
    <w:p w14:paraId="32C524D8" w14:textId="77777777" w:rsidR="00DB0F73" w:rsidRDefault="007C7B54" w:rsidP="00DB0F73">
      <w:pPr>
        <w:pStyle w:val="TOC2"/>
        <w:rPr>
          <w:rFonts w:asciiTheme="minorHAnsi" w:eastAsiaTheme="minorEastAsia" w:hAnsiTheme="minorHAnsi"/>
          <w:noProof/>
          <w:sz w:val="22"/>
        </w:rPr>
      </w:pPr>
      <w:hyperlink w:anchor="_Toc399938244" w:history="1">
        <w:r w:rsidR="00DB0F73" w:rsidRPr="00827CAE">
          <w:rPr>
            <w:rStyle w:val="Hyperlink"/>
            <w:noProof/>
          </w:rPr>
          <w:t>make-dfsg (version 4.0):</w:t>
        </w:r>
        <w:r w:rsidR="00DB0F73">
          <w:rPr>
            <w:noProof/>
            <w:webHidden/>
          </w:rPr>
          <w:tab/>
        </w:r>
        <w:r w:rsidR="00DB0F73">
          <w:rPr>
            <w:noProof/>
            <w:webHidden/>
          </w:rPr>
          <w:fldChar w:fldCharType="begin"/>
        </w:r>
        <w:r w:rsidR="00DB0F73">
          <w:rPr>
            <w:noProof/>
            <w:webHidden/>
          </w:rPr>
          <w:instrText xml:space="preserve"> PAGEREF _Toc399938244 \h </w:instrText>
        </w:r>
        <w:r w:rsidR="00DB0F73">
          <w:rPr>
            <w:noProof/>
            <w:webHidden/>
          </w:rPr>
        </w:r>
        <w:r w:rsidR="00DB0F73">
          <w:rPr>
            <w:noProof/>
            <w:webHidden/>
          </w:rPr>
          <w:fldChar w:fldCharType="separate"/>
        </w:r>
        <w:r w:rsidR="00924490">
          <w:rPr>
            <w:noProof/>
            <w:webHidden/>
          </w:rPr>
          <w:t>1020</w:t>
        </w:r>
        <w:r w:rsidR="00DB0F73">
          <w:rPr>
            <w:noProof/>
            <w:webHidden/>
          </w:rPr>
          <w:fldChar w:fldCharType="end"/>
        </w:r>
      </w:hyperlink>
    </w:p>
    <w:p w14:paraId="50233754" w14:textId="77777777" w:rsidR="00DB0F73" w:rsidRDefault="007C7B54" w:rsidP="00DB0F73">
      <w:pPr>
        <w:pStyle w:val="TOC2"/>
        <w:rPr>
          <w:rFonts w:asciiTheme="minorHAnsi" w:eastAsiaTheme="minorEastAsia" w:hAnsiTheme="minorHAnsi"/>
          <w:noProof/>
          <w:sz w:val="22"/>
        </w:rPr>
      </w:pPr>
      <w:hyperlink w:anchor="_Toc399938245" w:history="1">
        <w:r w:rsidR="00DB0F73" w:rsidRPr="00827CAE">
          <w:rPr>
            <w:rStyle w:val="Hyperlink"/>
            <w:noProof/>
          </w:rPr>
          <w:t>makedumpfile (version 1.5.6):</w:t>
        </w:r>
        <w:r w:rsidR="00DB0F73">
          <w:rPr>
            <w:noProof/>
            <w:webHidden/>
          </w:rPr>
          <w:tab/>
        </w:r>
        <w:r w:rsidR="00DB0F73">
          <w:rPr>
            <w:noProof/>
            <w:webHidden/>
          </w:rPr>
          <w:fldChar w:fldCharType="begin"/>
        </w:r>
        <w:r w:rsidR="00DB0F73">
          <w:rPr>
            <w:noProof/>
            <w:webHidden/>
          </w:rPr>
          <w:instrText xml:space="preserve"> PAGEREF _Toc399938245 \h </w:instrText>
        </w:r>
        <w:r w:rsidR="00DB0F73">
          <w:rPr>
            <w:noProof/>
            <w:webHidden/>
          </w:rPr>
        </w:r>
        <w:r w:rsidR="00DB0F73">
          <w:rPr>
            <w:noProof/>
            <w:webHidden/>
          </w:rPr>
          <w:fldChar w:fldCharType="separate"/>
        </w:r>
        <w:r w:rsidR="00924490">
          <w:rPr>
            <w:noProof/>
            <w:webHidden/>
          </w:rPr>
          <w:t>1020</w:t>
        </w:r>
        <w:r w:rsidR="00DB0F73">
          <w:rPr>
            <w:noProof/>
            <w:webHidden/>
          </w:rPr>
          <w:fldChar w:fldCharType="end"/>
        </w:r>
      </w:hyperlink>
    </w:p>
    <w:p w14:paraId="720E6894" w14:textId="77777777" w:rsidR="00DB0F73" w:rsidRDefault="007C7B54" w:rsidP="00DB0F73">
      <w:pPr>
        <w:pStyle w:val="TOC2"/>
        <w:rPr>
          <w:rFonts w:asciiTheme="minorHAnsi" w:eastAsiaTheme="minorEastAsia" w:hAnsiTheme="minorHAnsi"/>
          <w:noProof/>
          <w:sz w:val="22"/>
        </w:rPr>
      </w:pPr>
      <w:hyperlink w:anchor="_Toc399938246" w:history="1">
        <w:r w:rsidR="00DB0F73" w:rsidRPr="00827CAE">
          <w:rPr>
            <w:rStyle w:val="Hyperlink"/>
            <w:noProof/>
          </w:rPr>
          <w:t>Mako-1.0.0</w:t>
        </w:r>
        <w:r w:rsidR="00DB0F73">
          <w:rPr>
            <w:noProof/>
            <w:webHidden/>
          </w:rPr>
          <w:tab/>
        </w:r>
        <w:r w:rsidR="00DB0F73">
          <w:rPr>
            <w:noProof/>
            <w:webHidden/>
          </w:rPr>
          <w:fldChar w:fldCharType="begin"/>
        </w:r>
        <w:r w:rsidR="00DB0F73">
          <w:rPr>
            <w:noProof/>
            <w:webHidden/>
          </w:rPr>
          <w:instrText xml:space="preserve"> PAGEREF _Toc399938246 \h </w:instrText>
        </w:r>
        <w:r w:rsidR="00DB0F73">
          <w:rPr>
            <w:noProof/>
            <w:webHidden/>
          </w:rPr>
        </w:r>
        <w:r w:rsidR="00DB0F73">
          <w:rPr>
            <w:noProof/>
            <w:webHidden/>
          </w:rPr>
          <w:fldChar w:fldCharType="separate"/>
        </w:r>
        <w:r w:rsidR="00924490">
          <w:rPr>
            <w:noProof/>
            <w:webHidden/>
          </w:rPr>
          <w:t>1021</w:t>
        </w:r>
        <w:r w:rsidR="00DB0F73">
          <w:rPr>
            <w:noProof/>
            <w:webHidden/>
          </w:rPr>
          <w:fldChar w:fldCharType="end"/>
        </w:r>
      </w:hyperlink>
    </w:p>
    <w:p w14:paraId="2DCEF884" w14:textId="77777777" w:rsidR="00DB0F73" w:rsidRDefault="007C7B54" w:rsidP="00DB0F73">
      <w:pPr>
        <w:pStyle w:val="TOC2"/>
        <w:rPr>
          <w:rFonts w:asciiTheme="minorHAnsi" w:eastAsiaTheme="minorEastAsia" w:hAnsiTheme="minorHAnsi"/>
          <w:noProof/>
          <w:sz w:val="22"/>
        </w:rPr>
      </w:pPr>
      <w:hyperlink w:anchor="_Toc399938247" w:history="1">
        <w:r w:rsidR="00DB0F73" w:rsidRPr="00827CAE">
          <w:rPr>
            <w:rStyle w:val="Hyperlink"/>
            <w:noProof/>
          </w:rPr>
          <w:t>man-db (version 2.6.7.1):</w:t>
        </w:r>
        <w:r w:rsidR="00DB0F73">
          <w:rPr>
            <w:noProof/>
            <w:webHidden/>
          </w:rPr>
          <w:tab/>
        </w:r>
        <w:r w:rsidR="00DB0F73">
          <w:rPr>
            <w:noProof/>
            <w:webHidden/>
          </w:rPr>
          <w:fldChar w:fldCharType="begin"/>
        </w:r>
        <w:r w:rsidR="00DB0F73">
          <w:rPr>
            <w:noProof/>
            <w:webHidden/>
          </w:rPr>
          <w:instrText xml:space="preserve"> PAGEREF _Toc399938247 \h </w:instrText>
        </w:r>
        <w:r w:rsidR="00DB0F73">
          <w:rPr>
            <w:noProof/>
            <w:webHidden/>
          </w:rPr>
        </w:r>
        <w:r w:rsidR="00DB0F73">
          <w:rPr>
            <w:noProof/>
            <w:webHidden/>
          </w:rPr>
          <w:fldChar w:fldCharType="separate"/>
        </w:r>
        <w:r w:rsidR="00924490">
          <w:rPr>
            <w:noProof/>
            <w:webHidden/>
          </w:rPr>
          <w:t>1021</w:t>
        </w:r>
        <w:r w:rsidR="00DB0F73">
          <w:rPr>
            <w:noProof/>
            <w:webHidden/>
          </w:rPr>
          <w:fldChar w:fldCharType="end"/>
        </w:r>
      </w:hyperlink>
    </w:p>
    <w:p w14:paraId="7820B871" w14:textId="77777777" w:rsidR="00DB0F73" w:rsidRDefault="007C7B54" w:rsidP="00DB0F73">
      <w:pPr>
        <w:pStyle w:val="TOC2"/>
        <w:rPr>
          <w:rFonts w:asciiTheme="minorHAnsi" w:eastAsiaTheme="minorEastAsia" w:hAnsiTheme="minorHAnsi"/>
          <w:noProof/>
          <w:sz w:val="22"/>
        </w:rPr>
      </w:pPr>
      <w:hyperlink w:anchor="_Toc399938248" w:history="1">
        <w:r w:rsidR="00DB0F73" w:rsidRPr="00827CAE">
          <w:rPr>
            <w:rStyle w:val="Hyperlink"/>
            <w:noProof/>
          </w:rPr>
          <w:t>manpages (version 3.65):</w:t>
        </w:r>
        <w:r w:rsidR="00DB0F73">
          <w:rPr>
            <w:noProof/>
            <w:webHidden/>
          </w:rPr>
          <w:tab/>
        </w:r>
        <w:r w:rsidR="00DB0F73">
          <w:rPr>
            <w:noProof/>
            <w:webHidden/>
          </w:rPr>
          <w:fldChar w:fldCharType="begin"/>
        </w:r>
        <w:r w:rsidR="00DB0F73">
          <w:rPr>
            <w:noProof/>
            <w:webHidden/>
          </w:rPr>
          <w:instrText xml:space="preserve"> PAGEREF _Toc399938248 \h </w:instrText>
        </w:r>
        <w:r w:rsidR="00DB0F73">
          <w:rPr>
            <w:noProof/>
            <w:webHidden/>
          </w:rPr>
        </w:r>
        <w:r w:rsidR="00DB0F73">
          <w:rPr>
            <w:noProof/>
            <w:webHidden/>
          </w:rPr>
          <w:fldChar w:fldCharType="separate"/>
        </w:r>
        <w:r w:rsidR="00924490">
          <w:rPr>
            <w:noProof/>
            <w:webHidden/>
          </w:rPr>
          <w:t>1022</w:t>
        </w:r>
        <w:r w:rsidR="00DB0F73">
          <w:rPr>
            <w:noProof/>
            <w:webHidden/>
          </w:rPr>
          <w:fldChar w:fldCharType="end"/>
        </w:r>
      </w:hyperlink>
    </w:p>
    <w:p w14:paraId="1A50B4C0" w14:textId="77777777" w:rsidR="00DB0F73" w:rsidRDefault="007C7B54" w:rsidP="00DB0F73">
      <w:pPr>
        <w:pStyle w:val="TOC2"/>
        <w:rPr>
          <w:rFonts w:asciiTheme="minorHAnsi" w:eastAsiaTheme="minorEastAsia" w:hAnsiTheme="minorHAnsi"/>
          <w:noProof/>
          <w:sz w:val="22"/>
        </w:rPr>
      </w:pPr>
      <w:hyperlink w:anchor="_Toc399938249" w:history="1">
        <w:r w:rsidR="00DB0F73" w:rsidRPr="00827CAE">
          <w:rPr>
            <w:rStyle w:val="Hyperlink"/>
            <w:noProof/>
          </w:rPr>
          <w:t>MarkupSafe-0.23</w:t>
        </w:r>
        <w:r w:rsidR="00DB0F73">
          <w:rPr>
            <w:noProof/>
            <w:webHidden/>
          </w:rPr>
          <w:tab/>
        </w:r>
        <w:r w:rsidR="00DB0F73">
          <w:rPr>
            <w:noProof/>
            <w:webHidden/>
          </w:rPr>
          <w:fldChar w:fldCharType="begin"/>
        </w:r>
        <w:r w:rsidR="00DB0F73">
          <w:rPr>
            <w:noProof/>
            <w:webHidden/>
          </w:rPr>
          <w:instrText xml:space="preserve"> PAGEREF _Toc399938249 \h </w:instrText>
        </w:r>
        <w:r w:rsidR="00DB0F73">
          <w:rPr>
            <w:noProof/>
            <w:webHidden/>
          </w:rPr>
        </w:r>
        <w:r w:rsidR="00DB0F73">
          <w:rPr>
            <w:noProof/>
            <w:webHidden/>
          </w:rPr>
          <w:fldChar w:fldCharType="separate"/>
        </w:r>
        <w:r w:rsidR="00924490">
          <w:rPr>
            <w:noProof/>
            <w:webHidden/>
          </w:rPr>
          <w:t>1027</w:t>
        </w:r>
        <w:r w:rsidR="00DB0F73">
          <w:rPr>
            <w:noProof/>
            <w:webHidden/>
          </w:rPr>
          <w:fldChar w:fldCharType="end"/>
        </w:r>
      </w:hyperlink>
    </w:p>
    <w:p w14:paraId="2532DA3B" w14:textId="77777777" w:rsidR="00DB0F73" w:rsidRDefault="007C7B54" w:rsidP="00DB0F73">
      <w:pPr>
        <w:pStyle w:val="TOC2"/>
        <w:rPr>
          <w:rFonts w:asciiTheme="minorHAnsi" w:eastAsiaTheme="minorEastAsia" w:hAnsiTheme="minorHAnsi"/>
          <w:noProof/>
          <w:sz w:val="22"/>
        </w:rPr>
      </w:pPr>
      <w:hyperlink w:anchor="_Toc399938250" w:history="1">
        <w:r w:rsidR="00DB0F73" w:rsidRPr="00827CAE">
          <w:rPr>
            <w:rStyle w:val="Hyperlink"/>
            <w:noProof/>
          </w:rPr>
          <w:t>mawk (version 1.3.3):</w:t>
        </w:r>
        <w:r w:rsidR="00DB0F73">
          <w:rPr>
            <w:noProof/>
            <w:webHidden/>
          </w:rPr>
          <w:tab/>
        </w:r>
        <w:r w:rsidR="00DB0F73">
          <w:rPr>
            <w:noProof/>
            <w:webHidden/>
          </w:rPr>
          <w:fldChar w:fldCharType="begin"/>
        </w:r>
        <w:r w:rsidR="00DB0F73">
          <w:rPr>
            <w:noProof/>
            <w:webHidden/>
          </w:rPr>
          <w:instrText xml:space="preserve"> PAGEREF _Toc399938250 \h </w:instrText>
        </w:r>
        <w:r w:rsidR="00DB0F73">
          <w:rPr>
            <w:noProof/>
            <w:webHidden/>
          </w:rPr>
        </w:r>
        <w:r w:rsidR="00DB0F73">
          <w:rPr>
            <w:noProof/>
            <w:webHidden/>
          </w:rPr>
          <w:fldChar w:fldCharType="separate"/>
        </w:r>
        <w:r w:rsidR="00924490">
          <w:rPr>
            <w:noProof/>
            <w:webHidden/>
          </w:rPr>
          <w:t>1027</w:t>
        </w:r>
        <w:r w:rsidR="00DB0F73">
          <w:rPr>
            <w:noProof/>
            <w:webHidden/>
          </w:rPr>
          <w:fldChar w:fldCharType="end"/>
        </w:r>
      </w:hyperlink>
    </w:p>
    <w:p w14:paraId="2AEAD0EB" w14:textId="77777777" w:rsidR="00DB0F73" w:rsidRDefault="007C7B54" w:rsidP="00DB0F73">
      <w:pPr>
        <w:pStyle w:val="TOC2"/>
        <w:rPr>
          <w:rFonts w:asciiTheme="minorHAnsi" w:eastAsiaTheme="minorEastAsia" w:hAnsiTheme="minorHAnsi"/>
          <w:noProof/>
          <w:sz w:val="22"/>
        </w:rPr>
      </w:pPr>
      <w:hyperlink w:anchor="_Toc399938251" w:history="1">
        <w:r w:rsidR="00DB0F73" w:rsidRPr="00827CAE">
          <w:rPr>
            <w:rStyle w:val="Hyperlink"/>
            <w:noProof/>
          </w:rPr>
          <w:t>mccabe-0.2.1</w:t>
        </w:r>
        <w:r w:rsidR="00DB0F73">
          <w:rPr>
            <w:noProof/>
            <w:webHidden/>
          </w:rPr>
          <w:tab/>
        </w:r>
        <w:r w:rsidR="00DB0F73">
          <w:rPr>
            <w:noProof/>
            <w:webHidden/>
          </w:rPr>
          <w:fldChar w:fldCharType="begin"/>
        </w:r>
        <w:r w:rsidR="00DB0F73">
          <w:rPr>
            <w:noProof/>
            <w:webHidden/>
          </w:rPr>
          <w:instrText xml:space="preserve"> PAGEREF _Toc399938251 \h </w:instrText>
        </w:r>
        <w:r w:rsidR="00DB0F73">
          <w:rPr>
            <w:noProof/>
            <w:webHidden/>
          </w:rPr>
        </w:r>
        <w:r w:rsidR="00DB0F73">
          <w:rPr>
            <w:noProof/>
            <w:webHidden/>
          </w:rPr>
          <w:fldChar w:fldCharType="separate"/>
        </w:r>
        <w:r w:rsidR="00924490">
          <w:rPr>
            <w:noProof/>
            <w:webHidden/>
          </w:rPr>
          <w:t>1027</w:t>
        </w:r>
        <w:r w:rsidR="00DB0F73">
          <w:rPr>
            <w:noProof/>
            <w:webHidden/>
          </w:rPr>
          <w:fldChar w:fldCharType="end"/>
        </w:r>
      </w:hyperlink>
    </w:p>
    <w:p w14:paraId="0D5D85CA" w14:textId="77777777" w:rsidR="00DB0F73" w:rsidRDefault="007C7B54" w:rsidP="00DB0F73">
      <w:pPr>
        <w:pStyle w:val="TOC2"/>
        <w:rPr>
          <w:rFonts w:asciiTheme="minorHAnsi" w:eastAsiaTheme="minorEastAsia" w:hAnsiTheme="minorHAnsi"/>
          <w:noProof/>
          <w:sz w:val="22"/>
        </w:rPr>
      </w:pPr>
      <w:hyperlink w:anchor="_Toc399938252" w:history="1">
        <w:r w:rsidR="00DB0F73" w:rsidRPr="00827CAE">
          <w:rPr>
            <w:rStyle w:val="Hyperlink"/>
            <w:noProof/>
          </w:rPr>
          <w:t>memcached (version 1.4.13):</w:t>
        </w:r>
        <w:r w:rsidR="00DB0F73">
          <w:rPr>
            <w:noProof/>
            <w:webHidden/>
          </w:rPr>
          <w:tab/>
        </w:r>
        <w:r w:rsidR="00DB0F73">
          <w:rPr>
            <w:noProof/>
            <w:webHidden/>
          </w:rPr>
          <w:fldChar w:fldCharType="begin"/>
        </w:r>
        <w:r w:rsidR="00DB0F73">
          <w:rPr>
            <w:noProof/>
            <w:webHidden/>
          </w:rPr>
          <w:instrText xml:space="preserve"> PAGEREF _Toc399938252 \h </w:instrText>
        </w:r>
        <w:r w:rsidR="00DB0F73">
          <w:rPr>
            <w:noProof/>
            <w:webHidden/>
          </w:rPr>
        </w:r>
        <w:r w:rsidR="00DB0F73">
          <w:rPr>
            <w:noProof/>
            <w:webHidden/>
          </w:rPr>
          <w:fldChar w:fldCharType="separate"/>
        </w:r>
        <w:r w:rsidR="00924490">
          <w:rPr>
            <w:noProof/>
            <w:webHidden/>
          </w:rPr>
          <w:t>1027</w:t>
        </w:r>
        <w:r w:rsidR="00DB0F73">
          <w:rPr>
            <w:noProof/>
            <w:webHidden/>
          </w:rPr>
          <w:fldChar w:fldCharType="end"/>
        </w:r>
      </w:hyperlink>
    </w:p>
    <w:p w14:paraId="57E2559F" w14:textId="77777777" w:rsidR="00DB0F73" w:rsidRDefault="007C7B54" w:rsidP="00DB0F73">
      <w:pPr>
        <w:pStyle w:val="TOC2"/>
        <w:rPr>
          <w:rFonts w:asciiTheme="minorHAnsi" w:eastAsiaTheme="minorEastAsia" w:hAnsiTheme="minorHAnsi"/>
          <w:noProof/>
          <w:sz w:val="22"/>
        </w:rPr>
      </w:pPr>
      <w:hyperlink w:anchor="_Toc399938253" w:history="1">
        <w:r w:rsidR="00DB0F73" w:rsidRPr="00827CAE">
          <w:rPr>
            <w:rStyle w:val="Hyperlink"/>
            <w:noProof/>
          </w:rPr>
          <w:t>menu (version 2.1.47):</w:t>
        </w:r>
        <w:r w:rsidR="00DB0F73">
          <w:rPr>
            <w:noProof/>
            <w:webHidden/>
          </w:rPr>
          <w:tab/>
        </w:r>
        <w:r w:rsidR="00DB0F73">
          <w:rPr>
            <w:noProof/>
            <w:webHidden/>
          </w:rPr>
          <w:fldChar w:fldCharType="begin"/>
        </w:r>
        <w:r w:rsidR="00DB0F73">
          <w:rPr>
            <w:noProof/>
            <w:webHidden/>
          </w:rPr>
          <w:instrText xml:space="preserve"> PAGEREF _Toc399938253 \h </w:instrText>
        </w:r>
        <w:r w:rsidR="00DB0F73">
          <w:rPr>
            <w:noProof/>
            <w:webHidden/>
          </w:rPr>
        </w:r>
        <w:r w:rsidR="00DB0F73">
          <w:rPr>
            <w:noProof/>
            <w:webHidden/>
          </w:rPr>
          <w:fldChar w:fldCharType="separate"/>
        </w:r>
        <w:r w:rsidR="00924490">
          <w:rPr>
            <w:noProof/>
            <w:webHidden/>
          </w:rPr>
          <w:t>1029</w:t>
        </w:r>
        <w:r w:rsidR="00DB0F73">
          <w:rPr>
            <w:noProof/>
            <w:webHidden/>
          </w:rPr>
          <w:fldChar w:fldCharType="end"/>
        </w:r>
      </w:hyperlink>
    </w:p>
    <w:p w14:paraId="20FB9A4B" w14:textId="77777777" w:rsidR="00DB0F73" w:rsidRDefault="007C7B54" w:rsidP="00DB0F73">
      <w:pPr>
        <w:pStyle w:val="TOC2"/>
        <w:rPr>
          <w:rFonts w:asciiTheme="minorHAnsi" w:eastAsiaTheme="minorEastAsia" w:hAnsiTheme="minorHAnsi"/>
          <w:noProof/>
          <w:sz w:val="22"/>
        </w:rPr>
      </w:pPr>
      <w:hyperlink w:anchor="_Toc399938254" w:history="1">
        <w:r w:rsidR="00DB0F73" w:rsidRPr="00827CAE">
          <w:rPr>
            <w:rStyle w:val="Hyperlink"/>
            <w:noProof/>
          </w:rPr>
          <w:t>mesa (version 10.2.4):</w:t>
        </w:r>
        <w:r w:rsidR="00DB0F73">
          <w:rPr>
            <w:noProof/>
            <w:webHidden/>
          </w:rPr>
          <w:tab/>
        </w:r>
        <w:r w:rsidR="00DB0F73">
          <w:rPr>
            <w:noProof/>
            <w:webHidden/>
          </w:rPr>
          <w:fldChar w:fldCharType="begin"/>
        </w:r>
        <w:r w:rsidR="00DB0F73">
          <w:rPr>
            <w:noProof/>
            <w:webHidden/>
          </w:rPr>
          <w:instrText xml:space="preserve"> PAGEREF _Toc399938254 \h </w:instrText>
        </w:r>
        <w:r w:rsidR="00DB0F73">
          <w:rPr>
            <w:noProof/>
            <w:webHidden/>
          </w:rPr>
        </w:r>
        <w:r w:rsidR="00DB0F73">
          <w:rPr>
            <w:noProof/>
            <w:webHidden/>
          </w:rPr>
          <w:fldChar w:fldCharType="separate"/>
        </w:r>
        <w:r w:rsidR="00924490">
          <w:rPr>
            <w:noProof/>
            <w:webHidden/>
          </w:rPr>
          <w:t>1030</w:t>
        </w:r>
        <w:r w:rsidR="00DB0F73">
          <w:rPr>
            <w:noProof/>
            <w:webHidden/>
          </w:rPr>
          <w:fldChar w:fldCharType="end"/>
        </w:r>
      </w:hyperlink>
    </w:p>
    <w:p w14:paraId="6F5AE771" w14:textId="77777777" w:rsidR="00DB0F73" w:rsidRDefault="007C7B54" w:rsidP="00DB0F73">
      <w:pPr>
        <w:pStyle w:val="TOC2"/>
        <w:rPr>
          <w:rFonts w:asciiTheme="minorHAnsi" w:eastAsiaTheme="minorEastAsia" w:hAnsiTheme="minorHAnsi"/>
          <w:noProof/>
          <w:sz w:val="22"/>
        </w:rPr>
      </w:pPr>
      <w:hyperlink w:anchor="_Toc399938255" w:history="1">
        <w:r w:rsidR="00DB0F73" w:rsidRPr="00827CAE">
          <w:rPr>
            <w:rStyle w:val="Hyperlink"/>
            <w:noProof/>
          </w:rPr>
          <w:t>Mesa 3-D graphics library</w:t>
        </w:r>
        <w:r w:rsidR="00DB0F73">
          <w:rPr>
            <w:noProof/>
            <w:webHidden/>
          </w:rPr>
          <w:tab/>
        </w:r>
        <w:r w:rsidR="00DB0F73">
          <w:rPr>
            <w:noProof/>
            <w:webHidden/>
          </w:rPr>
          <w:fldChar w:fldCharType="begin"/>
        </w:r>
        <w:r w:rsidR="00DB0F73">
          <w:rPr>
            <w:noProof/>
            <w:webHidden/>
          </w:rPr>
          <w:instrText xml:space="preserve"> PAGEREF _Toc399938255 \h </w:instrText>
        </w:r>
        <w:r w:rsidR="00DB0F73">
          <w:rPr>
            <w:noProof/>
            <w:webHidden/>
          </w:rPr>
        </w:r>
        <w:r w:rsidR="00DB0F73">
          <w:rPr>
            <w:noProof/>
            <w:webHidden/>
          </w:rPr>
          <w:fldChar w:fldCharType="separate"/>
        </w:r>
        <w:r w:rsidR="00924490">
          <w:rPr>
            <w:noProof/>
            <w:webHidden/>
          </w:rPr>
          <w:t>1033</w:t>
        </w:r>
        <w:r w:rsidR="00DB0F73">
          <w:rPr>
            <w:noProof/>
            <w:webHidden/>
          </w:rPr>
          <w:fldChar w:fldCharType="end"/>
        </w:r>
      </w:hyperlink>
    </w:p>
    <w:p w14:paraId="0D6DBCBC" w14:textId="77777777" w:rsidR="00DB0F73" w:rsidRDefault="007C7B54" w:rsidP="00DB0F73">
      <w:pPr>
        <w:pStyle w:val="TOC2"/>
        <w:rPr>
          <w:rFonts w:asciiTheme="minorHAnsi" w:eastAsiaTheme="minorEastAsia" w:hAnsiTheme="minorHAnsi"/>
          <w:noProof/>
          <w:sz w:val="22"/>
        </w:rPr>
      </w:pPr>
      <w:hyperlink w:anchor="_Toc399938256" w:history="1">
        <w:r w:rsidR="00DB0F73" w:rsidRPr="00827CAE">
          <w:rPr>
            <w:rStyle w:val="Hyperlink"/>
            <w:noProof/>
          </w:rPr>
          <w:t>mime-support (version 3.56):</w:t>
        </w:r>
        <w:r w:rsidR="00DB0F73">
          <w:rPr>
            <w:noProof/>
            <w:webHidden/>
          </w:rPr>
          <w:tab/>
        </w:r>
        <w:r w:rsidR="00DB0F73">
          <w:rPr>
            <w:noProof/>
            <w:webHidden/>
          </w:rPr>
          <w:fldChar w:fldCharType="begin"/>
        </w:r>
        <w:r w:rsidR="00DB0F73">
          <w:rPr>
            <w:noProof/>
            <w:webHidden/>
          </w:rPr>
          <w:instrText xml:space="preserve"> PAGEREF _Toc399938256 \h </w:instrText>
        </w:r>
        <w:r w:rsidR="00DB0F73">
          <w:rPr>
            <w:noProof/>
            <w:webHidden/>
          </w:rPr>
        </w:r>
        <w:r w:rsidR="00DB0F73">
          <w:rPr>
            <w:noProof/>
            <w:webHidden/>
          </w:rPr>
          <w:fldChar w:fldCharType="separate"/>
        </w:r>
        <w:r w:rsidR="00924490">
          <w:rPr>
            <w:noProof/>
            <w:webHidden/>
          </w:rPr>
          <w:t>1033</w:t>
        </w:r>
        <w:r w:rsidR="00DB0F73">
          <w:rPr>
            <w:noProof/>
            <w:webHidden/>
          </w:rPr>
          <w:fldChar w:fldCharType="end"/>
        </w:r>
      </w:hyperlink>
    </w:p>
    <w:p w14:paraId="45EE3450" w14:textId="77777777" w:rsidR="00DB0F73" w:rsidRDefault="007C7B54" w:rsidP="00DB0F73">
      <w:pPr>
        <w:pStyle w:val="TOC2"/>
        <w:rPr>
          <w:rFonts w:asciiTheme="minorHAnsi" w:eastAsiaTheme="minorEastAsia" w:hAnsiTheme="minorHAnsi"/>
          <w:noProof/>
          <w:sz w:val="22"/>
        </w:rPr>
      </w:pPr>
      <w:hyperlink w:anchor="_Toc399938257" w:history="1">
        <w:r w:rsidR="00DB0F73" w:rsidRPr="00827CAE">
          <w:rPr>
            <w:rStyle w:val="Hyperlink"/>
            <w:noProof/>
          </w:rPr>
          <w:t>mochikit (version 1.4.2):</w:t>
        </w:r>
        <w:r w:rsidR="00DB0F73">
          <w:rPr>
            <w:noProof/>
            <w:webHidden/>
          </w:rPr>
          <w:tab/>
        </w:r>
        <w:r w:rsidR="00DB0F73">
          <w:rPr>
            <w:noProof/>
            <w:webHidden/>
          </w:rPr>
          <w:fldChar w:fldCharType="begin"/>
        </w:r>
        <w:r w:rsidR="00DB0F73">
          <w:rPr>
            <w:noProof/>
            <w:webHidden/>
          </w:rPr>
          <w:instrText xml:space="preserve"> PAGEREF _Toc399938257 \h </w:instrText>
        </w:r>
        <w:r w:rsidR="00DB0F73">
          <w:rPr>
            <w:noProof/>
            <w:webHidden/>
          </w:rPr>
        </w:r>
        <w:r w:rsidR="00DB0F73">
          <w:rPr>
            <w:noProof/>
            <w:webHidden/>
          </w:rPr>
          <w:fldChar w:fldCharType="separate"/>
        </w:r>
        <w:r w:rsidR="00924490">
          <w:rPr>
            <w:noProof/>
            <w:webHidden/>
          </w:rPr>
          <w:t>1034</w:t>
        </w:r>
        <w:r w:rsidR="00DB0F73">
          <w:rPr>
            <w:noProof/>
            <w:webHidden/>
          </w:rPr>
          <w:fldChar w:fldCharType="end"/>
        </w:r>
      </w:hyperlink>
    </w:p>
    <w:p w14:paraId="5E59CDDB" w14:textId="77777777" w:rsidR="00DB0F73" w:rsidRDefault="007C7B54" w:rsidP="00DB0F73">
      <w:pPr>
        <w:pStyle w:val="TOC2"/>
        <w:rPr>
          <w:rFonts w:asciiTheme="minorHAnsi" w:eastAsiaTheme="minorEastAsia" w:hAnsiTheme="minorHAnsi"/>
          <w:noProof/>
          <w:sz w:val="22"/>
        </w:rPr>
      </w:pPr>
      <w:hyperlink w:anchor="_Toc399938258" w:history="1">
        <w:r w:rsidR="00DB0F73" w:rsidRPr="00827CAE">
          <w:rPr>
            <w:rStyle w:val="Hyperlink"/>
            <w:noProof/>
          </w:rPr>
          <w:t>mock-1.0.1</w:t>
        </w:r>
        <w:r w:rsidR="00DB0F73">
          <w:rPr>
            <w:noProof/>
            <w:webHidden/>
          </w:rPr>
          <w:tab/>
        </w:r>
        <w:r w:rsidR="00DB0F73">
          <w:rPr>
            <w:noProof/>
            <w:webHidden/>
          </w:rPr>
          <w:fldChar w:fldCharType="begin"/>
        </w:r>
        <w:r w:rsidR="00DB0F73">
          <w:rPr>
            <w:noProof/>
            <w:webHidden/>
          </w:rPr>
          <w:instrText xml:space="preserve"> PAGEREF _Toc399938258 \h </w:instrText>
        </w:r>
        <w:r w:rsidR="00DB0F73">
          <w:rPr>
            <w:noProof/>
            <w:webHidden/>
          </w:rPr>
        </w:r>
        <w:r w:rsidR="00DB0F73">
          <w:rPr>
            <w:noProof/>
            <w:webHidden/>
          </w:rPr>
          <w:fldChar w:fldCharType="separate"/>
        </w:r>
        <w:r w:rsidR="00924490">
          <w:rPr>
            <w:noProof/>
            <w:webHidden/>
          </w:rPr>
          <w:t>1038</w:t>
        </w:r>
        <w:r w:rsidR="00DB0F73">
          <w:rPr>
            <w:noProof/>
            <w:webHidden/>
          </w:rPr>
          <w:fldChar w:fldCharType="end"/>
        </w:r>
      </w:hyperlink>
    </w:p>
    <w:p w14:paraId="363B40DF" w14:textId="77777777" w:rsidR="00DB0F73" w:rsidRDefault="007C7B54" w:rsidP="00DB0F73">
      <w:pPr>
        <w:pStyle w:val="TOC2"/>
        <w:rPr>
          <w:rFonts w:asciiTheme="minorHAnsi" w:eastAsiaTheme="minorEastAsia" w:hAnsiTheme="minorHAnsi"/>
          <w:noProof/>
          <w:sz w:val="22"/>
        </w:rPr>
      </w:pPr>
      <w:hyperlink w:anchor="_Toc399938259" w:history="1">
        <w:r w:rsidR="00DB0F73" w:rsidRPr="00827CAE">
          <w:rPr>
            <w:rStyle w:val="Hyperlink"/>
            <w:noProof/>
          </w:rPr>
          <w:t>mod-wsgi (version 3.5):</w:t>
        </w:r>
        <w:r w:rsidR="00DB0F73">
          <w:rPr>
            <w:noProof/>
            <w:webHidden/>
          </w:rPr>
          <w:tab/>
        </w:r>
        <w:r w:rsidR="00DB0F73">
          <w:rPr>
            <w:noProof/>
            <w:webHidden/>
          </w:rPr>
          <w:fldChar w:fldCharType="begin"/>
        </w:r>
        <w:r w:rsidR="00DB0F73">
          <w:rPr>
            <w:noProof/>
            <w:webHidden/>
          </w:rPr>
          <w:instrText xml:space="preserve"> PAGEREF _Toc399938259 \h </w:instrText>
        </w:r>
        <w:r w:rsidR="00DB0F73">
          <w:rPr>
            <w:noProof/>
            <w:webHidden/>
          </w:rPr>
        </w:r>
        <w:r w:rsidR="00DB0F73">
          <w:rPr>
            <w:noProof/>
            <w:webHidden/>
          </w:rPr>
          <w:fldChar w:fldCharType="separate"/>
        </w:r>
        <w:r w:rsidR="00924490">
          <w:rPr>
            <w:noProof/>
            <w:webHidden/>
          </w:rPr>
          <w:t>1038</w:t>
        </w:r>
        <w:r w:rsidR="00DB0F73">
          <w:rPr>
            <w:noProof/>
            <w:webHidden/>
          </w:rPr>
          <w:fldChar w:fldCharType="end"/>
        </w:r>
      </w:hyperlink>
    </w:p>
    <w:p w14:paraId="1A347D96" w14:textId="77777777" w:rsidR="00DB0F73" w:rsidRDefault="007C7B54" w:rsidP="00DB0F73">
      <w:pPr>
        <w:pStyle w:val="TOC2"/>
        <w:rPr>
          <w:rFonts w:asciiTheme="minorHAnsi" w:eastAsiaTheme="minorEastAsia" w:hAnsiTheme="minorHAnsi"/>
          <w:noProof/>
          <w:sz w:val="22"/>
        </w:rPr>
      </w:pPr>
      <w:hyperlink w:anchor="_Toc399938260" w:history="1">
        <w:r w:rsidR="00DB0F73" w:rsidRPr="00827CAE">
          <w:rPr>
            <w:rStyle w:val="Hyperlink"/>
            <w:noProof/>
          </w:rPr>
          <w:t>mosquitto-1.2.3</w:t>
        </w:r>
        <w:r w:rsidR="00DB0F73">
          <w:rPr>
            <w:noProof/>
            <w:webHidden/>
          </w:rPr>
          <w:tab/>
        </w:r>
        <w:r w:rsidR="00DB0F73">
          <w:rPr>
            <w:noProof/>
            <w:webHidden/>
          </w:rPr>
          <w:fldChar w:fldCharType="begin"/>
        </w:r>
        <w:r w:rsidR="00DB0F73">
          <w:rPr>
            <w:noProof/>
            <w:webHidden/>
          </w:rPr>
          <w:instrText xml:space="preserve"> PAGEREF _Toc399938260 \h </w:instrText>
        </w:r>
        <w:r w:rsidR="00DB0F73">
          <w:rPr>
            <w:noProof/>
            <w:webHidden/>
          </w:rPr>
        </w:r>
        <w:r w:rsidR="00DB0F73">
          <w:rPr>
            <w:noProof/>
            <w:webHidden/>
          </w:rPr>
          <w:fldChar w:fldCharType="separate"/>
        </w:r>
        <w:r w:rsidR="00924490">
          <w:rPr>
            <w:noProof/>
            <w:webHidden/>
          </w:rPr>
          <w:t>1039</w:t>
        </w:r>
        <w:r w:rsidR="00DB0F73">
          <w:rPr>
            <w:noProof/>
            <w:webHidden/>
          </w:rPr>
          <w:fldChar w:fldCharType="end"/>
        </w:r>
      </w:hyperlink>
    </w:p>
    <w:p w14:paraId="6AC29D69" w14:textId="77777777" w:rsidR="00DB0F73" w:rsidRDefault="007C7B54" w:rsidP="00DB0F73">
      <w:pPr>
        <w:pStyle w:val="TOC2"/>
        <w:rPr>
          <w:rFonts w:asciiTheme="minorHAnsi" w:eastAsiaTheme="minorEastAsia" w:hAnsiTheme="minorHAnsi"/>
          <w:noProof/>
          <w:sz w:val="22"/>
        </w:rPr>
      </w:pPr>
      <w:hyperlink w:anchor="_Toc399938261" w:history="1">
        <w:r w:rsidR="00DB0F73" w:rsidRPr="00827CAE">
          <w:rPr>
            <w:rStyle w:val="Hyperlink"/>
            <w:noProof/>
          </w:rPr>
          <w:t>mountall (version 2.54):</w:t>
        </w:r>
        <w:r w:rsidR="00DB0F73">
          <w:rPr>
            <w:noProof/>
            <w:webHidden/>
          </w:rPr>
          <w:tab/>
        </w:r>
        <w:r w:rsidR="00DB0F73">
          <w:rPr>
            <w:noProof/>
            <w:webHidden/>
          </w:rPr>
          <w:fldChar w:fldCharType="begin"/>
        </w:r>
        <w:r w:rsidR="00DB0F73">
          <w:rPr>
            <w:noProof/>
            <w:webHidden/>
          </w:rPr>
          <w:instrText xml:space="preserve"> PAGEREF _Toc399938261 \h </w:instrText>
        </w:r>
        <w:r w:rsidR="00DB0F73">
          <w:rPr>
            <w:noProof/>
            <w:webHidden/>
          </w:rPr>
        </w:r>
        <w:r w:rsidR="00DB0F73">
          <w:rPr>
            <w:noProof/>
            <w:webHidden/>
          </w:rPr>
          <w:fldChar w:fldCharType="separate"/>
        </w:r>
        <w:r w:rsidR="00924490">
          <w:rPr>
            <w:noProof/>
            <w:webHidden/>
          </w:rPr>
          <w:t>1039</w:t>
        </w:r>
        <w:r w:rsidR="00DB0F73">
          <w:rPr>
            <w:noProof/>
            <w:webHidden/>
          </w:rPr>
          <w:fldChar w:fldCharType="end"/>
        </w:r>
      </w:hyperlink>
    </w:p>
    <w:p w14:paraId="471DAEA5" w14:textId="77777777" w:rsidR="00DB0F73" w:rsidRDefault="007C7B54" w:rsidP="00DB0F73">
      <w:pPr>
        <w:pStyle w:val="TOC2"/>
        <w:rPr>
          <w:rFonts w:asciiTheme="minorHAnsi" w:eastAsiaTheme="minorEastAsia" w:hAnsiTheme="minorHAnsi"/>
          <w:noProof/>
          <w:sz w:val="22"/>
        </w:rPr>
      </w:pPr>
      <w:hyperlink w:anchor="_Toc399938262" w:history="1">
        <w:r w:rsidR="00DB0F73" w:rsidRPr="00827CAE">
          <w:rPr>
            <w:rStyle w:val="Hyperlink"/>
            <w:noProof/>
          </w:rPr>
          <w:t>mox-0.5.3</w:t>
        </w:r>
        <w:r w:rsidR="00DB0F73">
          <w:rPr>
            <w:noProof/>
            <w:webHidden/>
          </w:rPr>
          <w:tab/>
        </w:r>
        <w:r w:rsidR="00DB0F73">
          <w:rPr>
            <w:noProof/>
            <w:webHidden/>
          </w:rPr>
          <w:fldChar w:fldCharType="begin"/>
        </w:r>
        <w:r w:rsidR="00DB0F73">
          <w:rPr>
            <w:noProof/>
            <w:webHidden/>
          </w:rPr>
          <w:instrText xml:space="preserve"> PAGEREF _Toc399938262 \h </w:instrText>
        </w:r>
        <w:r w:rsidR="00DB0F73">
          <w:rPr>
            <w:noProof/>
            <w:webHidden/>
          </w:rPr>
        </w:r>
        <w:r w:rsidR="00DB0F73">
          <w:rPr>
            <w:noProof/>
            <w:webHidden/>
          </w:rPr>
          <w:fldChar w:fldCharType="separate"/>
        </w:r>
        <w:r w:rsidR="00924490">
          <w:rPr>
            <w:noProof/>
            <w:webHidden/>
          </w:rPr>
          <w:t>1040</w:t>
        </w:r>
        <w:r w:rsidR="00DB0F73">
          <w:rPr>
            <w:noProof/>
            <w:webHidden/>
          </w:rPr>
          <w:fldChar w:fldCharType="end"/>
        </w:r>
      </w:hyperlink>
    </w:p>
    <w:p w14:paraId="58C1C030" w14:textId="77777777" w:rsidR="00DB0F73" w:rsidRDefault="007C7B54" w:rsidP="00DB0F73">
      <w:pPr>
        <w:pStyle w:val="TOC2"/>
        <w:rPr>
          <w:rFonts w:asciiTheme="minorHAnsi" w:eastAsiaTheme="minorEastAsia" w:hAnsiTheme="minorHAnsi"/>
          <w:noProof/>
          <w:sz w:val="22"/>
        </w:rPr>
      </w:pPr>
      <w:hyperlink w:anchor="_Toc399938263" w:history="1">
        <w:r w:rsidR="00DB0F73" w:rsidRPr="00827CAE">
          <w:rPr>
            <w:rStyle w:val="Hyperlink"/>
            <w:noProof/>
          </w:rPr>
          <w:t>mpclib3 (version 1.0.2):</w:t>
        </w:r>
        <w:r w:rsidR="00DB0F73">
          <w:rPr>
            <w:noProof/>
            <w:webHidden/>
          </w:rPr>
          <w:tab/>
        </w:r>
        <w:r w:rsidR="00DB0F73">
          <w:rPr>
            <w:noProof/>
            <w:webHidden/>
          </w:rPr>
          <w:fldChar w:fldCharType="begin"/>
        </w:r>
        <w:r w:rsidR="00DB0F73">
          <w:rPr>
            <w:noProof/>
            <w:webHidden/>
          </w:rPr>
          <w:instrText xml:space="preserve"> PAGEREF _Toc399938263 \h </w:instrText>
        </w:r>
        <w:r w:rsidR="00DB0F73">
          <w:rPr>
            <w:noProof/>
            <w:webHidden/>
          </w:rPr>
        </w:r>
        <w:r w:rsidR="00DB0F73">
          <w:rPr>
            <w:noProof/>
            <w:webHidden/>
          </w:rPr>
          <w:fldChar w:fldCharType="separate"/>
        </w:r>
        <w:r w:rsidR="00924490">
          <w:rPr>
            <w:noProof/>
            <w:webHidden/>
          </w:rPr>
          <w:t>1040</w:t>
        </w:r>
        <w:r w:rsidR="00DB0F73">
          <w:rPr>
            <w:noProof/>
            <w:webHidden/>
          </w:rPr>
          <w:fldChar w:fldCharType="end"/>
        </w:r>
      </w:hyperlink>
    </w:p>
    <w:p w14:paraId="1BF6DFE2" w14:textId="77777777" w:rsidR="00DB0F73" w:rsidRDefault="007C7B54" w:rsidP="00DB0F73">
      <w:pPr>
        <w:pStyle w:val="TOC2"/>
        <w:rPr>
          <w:rFonts w:asciiTheme="minorHAnsi" w:eastAsiaTheme="minorEastAsia" w:hAnsiTheme="minorHAnsi"/>
          <w:noProof/>
          <w:sz w:val="22"/>
        </w:rPr>
      </w:pPr>
      <w:hyperlink w:anchor="_Toc399938264" w:history="1">
        <w:r w:rsidR="00DB0F73" w:rsidRPr="00827CAE">
          <w:rPr>
            <w:rStyle w:val="Hyperlink"/>
            <w:noProof/>
          </w:rPr>
          <w:t>mpdecimal (version 2.4.0):</w:t>
        </w:r>
        <w:r w:rsidR="00DB0F73">
          <w:rPr>
            <w:noProof/>
            <w:webHidden/>
          </w:rPr>
          <w:tab/>
        </w:r>
        <w:r w:rsidR="00DB0F73">
          <w:rPr>
            <w:noProof/>
            <w:webHidden/>
          </w:rPr>
          <w:fldChar w:fldCharType="begin"/>
        </w:r>
        <w:r w:rsidR="00DB0F73">
          <w:rPr>
            <w:noProof/>
            <w:webHidden/>
          </w:rPr>
          <w:instrText xml:space="preserve"> PAGEREF _Toc399938264 \h </w:instrText>
        </w:r>
        <w:r w:rsidR="00DB0F73">
          <w:rPr>
            <w:noProof/>
            <w:webHidden/>
          </w:rPr>
        </w:r>
        <w:r w:rsidR="00DB0F73">
          <w:rPr>
            <w:noProof/>
            <w:webHidden/>
          </w:rPr>
          <w:fldChar w:fldCharType="separate"/>
        </w:r>
        <w:r w:rsidR="00924490">
          <w:rPr>
            <w:noProof/>
            <w:webHidden/>
          </w:rPr>
          <w:t>1040</w:t>
        </w:r>
        <w:r w:rsidR="00DB0F73">
          <w:rPr>
            <w:noProof/>
            <w:webHidden/>
          </w:rPr>
          <w:fldChar w:fldCharType="end"/>
        </w:r>
      </w:hyperlink>
    </w:p>
    <w:p w14:paraId="68F7B0E6" w14:textId="77777777" w:rsidR="00DB0F73" w:rsidRDefault="007C7B54" w:rsidP="00DB0F73">
      <w:pPr>
        <w:pStyle w:val="TOC2"/>
        <w:rPr>
          <w:rFonts w:asciiTheme="minorHAnsi" w:eastAsiaTheme="minorEastAsia" w:hAnsiTheme="minorHAnsi"/>
          <w:noProof/>
          <w:sz w:val="22"/>
        </w:rPr>
      </w:pPr>
      <w:hyperlink w:anchor="_Toc399938265" w:history="1">
        <w:r w:rsidR="00DB0F73" w:rsidRPr="00827CAE">
          <w:rPr>
            <w:rStyle w:val="Hyperlink"/>
            <w:noProof/>
          </w:rPr>
          <w:t>mpfr4 (version 3.1.2):</w:t>
        </w:r>
        <w:r w:rsidR="00DB0F73">
          <w:rPr>
            <w:noProof/>
            <w:webHidden/>
          </w:rPr>
          <w:tab/>
        </w:r>
        <w:r w:rsidR="00DB0F73">
          <w:rPr>
            <w:noProof/>
            <w:webHidden/>
          </w:rPr>
          <w:fldChar w:fldCharType="begin"/>
        </w:r>
        <w:r w:rsidR="00DB0F73">
          <w:rPr>
            <w:noProof/>
            <w:webHidden/>
          </w:rPr>
          <w:instrText xml:space="preserve"> PAGEREF _Toc399938265 \h </w:instrText>
        </w:r>
        <w:r w:rsidR="00DB0F73">
          <w:rPr>
            <w:noProof/>
            <w:webHidden/>
          </w:rPr>
        </w:r>
        <w:r w:rsidR="00DB0F73">
          <w:rPr>
            <w:noProof/>
            <w:webHidden/>
          </w:rPr>
          <w:fldChar w:fldCharType="separate"/>
        </w:r>
        <w:r w:rsidR="00924490">
          <w:rPr>
            <w:noProof/>
            <w:webHidden/>
          </w:rPr>
          <w:t>1043</w:t>
        </w:r>
        <w:r w:rsidR="00DB0F73">
          <w:rPr>
            <w:noProof/>
            <w:webHidden/>
          </w:rPr>
          <w:fldChar w:fldCharType="end"/>
        </w:r>
      </w:hyperlink>
    </w:p>
    <w:p w14:paraId="014A528E" w14:textId="77777777" w:rsidR="00DB0F73" w:rsidRDefault="007C7B54" w:rsidP="00DB0F73">
      <w:pPr>
        <w:pStyle w:val="TOC2"/>
        <w:rPr>
          <w:rFonts w:asciiTheme="minorHAnsi" w:eastAsiaTheme="minorEastAsia" w:hAnsiTheme="minorHAnsi"/>
          <w:noProof/>
          <w:sz w:val="22"/>
        </w:rPr>
      </w:pPr>
      <w:hyperlink w:anchor="_Toc399938266" w:history="1">
        <w:r w:rsidR="00DB0F73" w:rsidRPr="00827CAE">
          <w:rPr>
            <w:rStyle w:val="Hyperlink"/>
            <w:noProof/>
          </w:rPr>
          <w:t>msgpack-pure-0.1.3</w:t>
        </w:r>
        <w:r w:rsidR="00DB0F73">
          <w:rPr>
            <w:noProof/>
            <w:webHidden/>
          </w:rPr>
          <w:tab/>
        </w:r>
        <w:r w:rsidR="00DB0F73">
          <w:rPr>
            <w:noProof/>
            <w:webHidden/>
          </w:rPr>
          <w:fldChar w:fldCharType="begin"/>
        </w:r>
        <w:r w:rsidR="00DB0F73">
          <w:rPr>
            <w:noProof/>
            <w:webHidden/>
          </w:rPr>
          <w:instrText xml:space="preserve"> PAGEREF _Toc399938266 \h </w:instrText>
        </w:r>
        <w:r w:rsidR="00DB0F73">
          <w:rPr>
            <w:noProof/>
            <w:webHidden/>
          </w:rPr>
        </w:r>
        <w:r w:rsidR="00DB0F73">
          <w:rPr>
            <w:noProof/>
            <w:webHidden/>
          </w:rPr>
          <w:fldChar w:fldCharType="separate"/>
        </w:r>
        <w:r w:rsidR="00924490">
          <w:rPr>
            <w:noProof/>
            <w:webHidden/>
          </w:rPr>
          <w:t>1044</w:t>
        </w:r>
        <w:r w:rsidR="00DB0F73">
          <w:rPr>
            <w:noProof/>
            <w:webHidden/>
          </w:rPr>
          <w:fldChar w:fldCharType="end"/>
        </w:r>
      </w:hyperlink>
    </w:p>
    <w:p w14:paraId="1B4DD3C0" w14:textId="77777777" w:rsidR="00DB0F73" w:rsidRDefault="007C7B54" w:rsidP="00DB0F73">
      <w:pPr>
        <w:pStyle w:val="TOC2"/>
        <w:rPr>
          <w:rFonts w:asciiTheme="minorHAnsi" w:eastAsiaTheme="minorEastAsia" w:hAnsiTheme="minorHAnsi"/>
          <w:noProof/>
          <w:sz w:val="22"/>
        </w:rPr>
      </w:pPr>
      <w:hyperlink w:anchor="_Toc399938267" w:history="1">
        <w:r w:rsidR="00DB0F73" w:rsidRPr="00827CAE">
          <w:rPr>
            <w:rStyle w:val="Hyperlink"/>
            <w:noProof/>
          </w:rPr>
          <w:t>msgpack-python-0.4.2</w:t>
        </w:r>
        <w:r w:rsidR="00DB0F73">
          <w:rPr>
            <w:noProof/>
            <w:webHidden/>
          </w:rPr>
          <w:tab/>
        </w:r>
        <w:r w:rsidR="00DB0F73">
          <w:rPr>
            <w:noProof/>
            <w:webHidden/>
          </w:rPr>
          <w:fldChar w:fldCharType="begin"/>
        </w:r>
        <w:r w:rsidR="00DB0F73">
          <w:rPr>
            <w:noProof/>
            <w:webHidden/>
          </w:rPr>
          <w:instrText xml:space="preserve"> PAGEREF _Toc399938267 \h </w:instrText>
        </w:r>
        <w:r w:rsidR="00DB0F73">
          <w:rPr>
            <w:noProof/>
            <w:webHidden/>
          </w:rPr>
        </w:r>
        <w:r w:rsidR="00DB0F73">
          <w:rPr>
            <w:noProof/>
            <w:webHidden/>
          </w:rPr>
          <w:fldChar w:fldCharType="separate"/>
        </w:r>
        <w:r w:rsidR="00924490">
          <w:rPr>
            <w:noProof/>
            <w:webHidden/>
          </w:rPr>
          <w:t>1044</w:t>
        </w:r>
        <w:r w:rsidR="00DB0F73">
          <w:rPr>
            <w:noProof/>
            <w:webHidden/>
          </w:rPr>
          <w:fldChar w:fldCharType="end"/>
        </w:r>
      </w:hyperlink>
    </w:p>
    <w:p w14:paraId="13C12F24" w14:textId="77777777" w:rsidR="00DB0F73" w:rsidRDefault="007C7B54" w:rsidP="00DB0F73">
      <w:pPr>
        <w:pStyle w:val="TOC2"/>
        <w:rPr>
          <w:rFonts w:asciiTheme="minorHAnsi" w:eastAsiaTheme="minorEastAsia" w:hAnsiTheme="minorHAnsi"/>
          <w:noProof/>
          <w:sz w:val="22"/>
        </w:rPr>
      </w:pPr>
      <w:hyperlink w:anchor="_Toc399938268" w:history="1">
        <w:r w:rsidR="00DB0F73" w:rsidRPr="00827CAE">
          <w:rPr>
            <w:rStyle w:val="Hyperlink"/>
            <w:noProof/>
          </w:rPr>
          <w:t>mtools (version 4.0.18):</w:t>
        </w:r>
        <w:r w:rsidR="00DB0F73">
          <w:rPr>
            <w:noProof/>
            <w:webHidden/>
          </w:rPr>
          <w:tab/>
        </w:r>
        <w:r w:rsidR="00DB0F73">
          <w:rPr>
            <w:noProof/>
            <w:webHidden/>
          </w:rPr>
          <w:fldChar w:fldCharType="begin"/>
        </w:r>
        <w:r w:rsidR="00DB0F73">
          <w:rPr>
            <w:noProof/>
            <w:webHidden/>
          </w:rPr>
          <w:instrText xml:space="preserve"> PAGEREF _Toc399938268 \h </w:instrText>
        </w:r>
        <w:r w:rsidR="00DB0F73">
          <w:rPr>
            <w:noProof/>
            <w:webHidden/>
          </w:rPr>
        </w:r>
        <w:r w:rsidR="00DB0F73">
          <w:rPr>
            <w:noProof/>
            <w:webHidden/>
          </w:rPr>
          <w:fldChar w:fldCharType="separate"/>
        </w:r>
        <w:r w:rsidR="00924490">
          <w:rPr>
            <w:noProof/>
            <w:webHidden/>
          </w:rPr>
          <w:t>1044</w:t>
        </w:r>
        <w:r w:rsidR="00DB0F73">
          <w:rPr>
            <w:noProof/>
            <w:webHidden/>
          </w:rPr>
          <w:fldChar w:fldCharType="end"/>
        </w:r>
      </w:hyperlink>
    </w:p>
    <w:p w14:paraId="753A3481" w14:textId="77777777" w:rsidR="00DB0F73" w:rsidRDefault="007C7B54" w:rsidP="00DB0F73">
      <w:pPr>
        <w:pStyle w:val="TOC2"/>
        <w:rPr>
          <w:rFonts w:asciiTheme="minorHAnsi" w:eastAsiaTheme="minorEastAsia" w:hAnsiTheme="minorHAnsi"/>
          <w:noProof/>
          <w:sz w:val="22"/>
        </w:rPr>
      </w:pPr>
      <w:hyperlink w:anchor="_Toc399938269" w:history="1">
        <w:r w:rsidR="00DB0F73" w:rsidRPr="00827CAE">
          <w:rPr>
            <w:rStyle w:val="Hyperlink"/>
            <w:noProof/>
          </w:rPr>
          <w:t>multipath-tools (version 0.5.0):</w:t>
        </w:r>
        <w:r w:rsidR="00DB0F73">
          <w:rPr>
            <w:noProof/>
            <w:webHidden/>
          </w:rPr>
          <w:tab/>
        </w:r>
        <w:r w:rsidR="00DB0F73">
          <w:rPr>
            <w:noProof/>
            <w:webHidden/>
          </w:rPr>
          <w:fldChar w:fldCharType="begin"/>
        </w:r>
        <w:r w:rsidR="00DB0F73">
          <w:rPr>
            <w:noProof/>
            <w:webHidden/>
          </w:rPr>
          <w:instrText xml:space="preserve"> PAGEREF _Toc399938269 \h </w:instrText>
        </w:r>
        <w:r w:rsidR="00DB0F73">
          <w:rPr>
            <w:noProof/>
            <w:webHidden/>
          </w:rPr>
        </w:r>
        <w:r w:rsidR="00DB0F73">
          <w:rPr>
            <w:noProof/>
            <w:webHidden/>
          </w:rPr>
          <w:fldChar w:fldCharType="separate"/>
        </w:r>
        <w:r w:rsidR="00924490">
          <w:rPr>
            <w:noProof/>
            <w:webHidden/>
          </w:rPr>
          <w:t>1045</w:t>
        </w:r>
        <w:r w:rsidR="00DB0F73">
          <w:rPr>
            <w:noProof/>
            <w:webHidden/>
          </w:rPr>
          <w:fldChar w:fldCharType="end"/>
        </w:r>
      </w:hyperlink>
    </w:p>
    <w:p w14:paraId="54FD38CD" w14:textId="77777777" w:rsidR="00DB0F73" w:rsidRDefault="007C7B54" w:rsidP="00DB0F73">
      <w:pPr>
        <w:pStyle w:val="TOC2"/>
        <w:rPr>
          <w:rFonts w:asciiTheme="minorHAnsi" w:eastAsiaTheme="minorEastAsia" w:hAnsiTheme="minorHAnsi"/>
          <w:noProof/>
          <w:sz w:val="22"/>
        </w:rPr>
      </w:pPr>
      <w:hyperlink w:anchor="_Toc399938270" w:history="1">
        <w:r w:rsidR="00DB0F73" w:rsidRPr="00827CAE">
          <w:rPr>
            <w:rStyle w:val="Hyperlink"/>
            <w:noProof/>
          </w:rPr>
          <w:t>mysql-5.5 (version 5.5.37):</w:t>
        </w:r>
        <w:r w:rsidR="00DB0F73">
          <w:rPr>
            <w:noProof/>
            <w:webHidden/>
          </w:rPr>
          <w:tab/>
        </w:r>
        <w:r w:rsidR="00DB0F73">
          <w:rPr>
            <w:noProof/>
            <w:webHidden/>
          </w:rPr>
          <w:fldChar w:fldCharType="begin"/>
        </w:r>
        <w:r w:rsidR="00DB0F73">
          <w:rPr>
            <w:noProof/>
            <w:webHidden/>
          </w:rPr>
          <w:instrText xml:space="preserve"> PAGEREF _Toc399938270 \h </w:instrText>
        </w:r>
        <w:r w:rsidR="00DB0F73">
          <w:rPr>
            <w:noProof/>
            <w:webHidden/>
          </w:rPr>
        </w:r>
        <w:r w:rsidR="00DB0F73">
          <w:rPr>
            <w:noProof/>
            <w:webHidden/>
          </w:rPr>
          <w:fldChar w:fldCharType="separate"/>
        </w:r>
        <w:r w:rsidR="00924490">
          <w:rPr>
            <w:noProof/>
            <w:webHidden/>
          </w:rPr>
          <w:t>1045</w:t>
        </w:r>
        <w:r w:rsidR="00DB0F73">
          <w:rPr>
            <w:noProof/>
            <w:webHidden/>
          </w:rPr>
          <w:fldChar w:fldCharType="end"/>
        </w:r>
      </w:hyperlink>
    </w:p>
    <w:p w14:paraId="11790357" w14:textId="77777777" w:rsidR="00DB0F73" w:rsidRDefault="007C7B54" w:rsidP="00DB0F73">
      <w:pPr>
        <w:pStyle w:val="TOC2"/>
        <w:rPr>
          <w:rFonts w:asciiTheme="minorHAnsi" w:eastAsiaTheme="minorEastAsia" w:hAnsiTheme="minorHAnsi"/>
          <w:noProof/>
          <w:sz w:val="22"/>
        </w:rPr>
      </w:pPr>
      <w:hyperlink w:anchor="_Toc399938271" w:history="1">
        <w:r w:rsidR="00DB0F73" w:rsidRPr="00827CAE">
          <w:rPr>
            <w:rStyle w:val="Hyperlink"/>
            <w:noProof/>
          </w:rPr>
          <w:t>MySQL-python-1.2.5</w:t>
        </w:r>
        <w:r w:rsidR="00DB0F73">
          <w:rPr>
            <w:noProof/>
            <w:webHidden/>
          </w:rPr>
          <w:tab/>
        </w:r>
        <w:r w:rsidR="00DB0F73">
          <w:rPr>
            <w:noProof/>
            <w:webHidden/>
          </w:rPr>
          <w:fldChar w:fldCharType="begin"/>
        </w:r>
        <w:r w:rsidR="00DB0F73">
          <w:rPr>
            <w:noProof/>
            <w:webHidden/>
          </w:rPr>
          <w:instrText xml:space="preserve"> PAGEREF _Toc399938271 \h </w:instrText>
        </w:r>
        <w:r w:rsidR="00DB0F73">
          <w:rPr>
            <w:noProof/>
            <w:webHidden/>
          </w:rPr>
        </w:r>
        <w:r w:rsidR="00DB0F73">
          <w:rPr>
            <w:noProof/>
            <w:webHidden/>
          </w:rPr>
          <w:fldChar w:fldCharType="separate"/>
        </w:r>
        <w:r w:rsidR="00924490">
          <w:rPr>
            <w:noProof/>
            <w:webHidden/>
          </w:rPr>
          <w:t>1058</w:t>
        </w:r>
        <w:r w:rsidR="00DB0F73">
          <w:rPr>
            <w:noProof/>
            <w:webHidden/>
          </w:rPr>
          <w:fldChar w:fldCharType="end"/>
        </w:r>
      </w:hyperlink>
    </w:p>
    <w:p w14:paraId="6A81E58A" w14:textId="77777777" w:rsidR="00DB0F73" w:rsidRDefault="007C7B54" w:rsidP="00DB0F73">
      <w:pPr>
        <w:pStyle w:val="TOC2"/>
        <w:rPr>
          <w:rFonts w:asciiTheme="minorHAnsi" w:eastAsiaTheme="minorEastAsia" w:hAnsiTheme="minorHAnsi"/>
          <w:noProof/>
          <w:sz w:val="22"/>
        </w:rPr>
      </w:pPr>
      <w:hyperlink w:anchor="_Toc399938272" w:history="1">
        <w:r w:rsidR="00DB0F73" w:rsidRPr="00827CAE">
          <w:rPr>
            <w:rStyle w:val="Hyperlink"/>
            <w:noProof/>
          </w:rPr>
          <w:t>nagios-images (version 0.8):</w:t>
        </w:r>
        <w:r w:rsidR="00DB0F73">
          <w:rPr>
            <w:noProof/>
            <w:webHidden/>
          </w:rPr>
          <w:tab/>
        </w:r>
        <w:r w:rsidR="00DB0F73">
          <w:rPr>
            <w:noProof/>
            <w:webHidden/>
          </w:rPr>
          <w:fldChar w:fldCharType="begin"/>
        </w:r>
        <w:r w:rsidR="00DB0F73">
          <w:rPr>
            <w:noProof/>
            <w:webHidden/>
          </w:rPr>
          <w:instrText xml:space="preserve"> PAGEREF _Toc399938272 \h </w:instrText>
        </w:r>
        <w:r w:rsidR="00DB0F73">
          <w:rPr>
            <w:noProof/>
            <w:webHidden/>
          </w:rPr>
        </w:r>
        <w:r w:rsidR="00DB0F73">
          <w:rPr>
            <w:noProof/>
            <w:webHidden/>
          </w:rPr>
          <w:fldChar w:fldCharType="separate"/>
        </w:r>
        <w:r w:rsidR="00924490">
          <w:rPr>
            <w:noProof/>
            <w:webHidden/>
          </w:rPr>
          <w:t>1058</w:t>
        </w:r>
        <w:r w:rsidR="00DB0F73">
          <w:rPr>
            <w:noProof/>
            <w:webHidden/>
          </w:rPr>
          <w:fldChar w:fldCharType="end"/>
        </w:r>
      </w:hyperlink>
    </w:p>
    <w:p w14:paraId="144FBD2C" w14:textId="77777777" w:rsidR="00DB0F73" w:rsidRDefault="007C7B54" w:rsidP="00DB0F73">
      <w:pPr>
        <w:pStyle w:val="TOC2"/>
        <w:rPr>
          <w:rFonts w:asciiTheme="minorHAnsi" w:eastAsiaTheme="minorEastAsia" w:hAnsiTheme="minorHAnsi"/>
          <w:noProof/>
          <w:sz w:val="22"/>
        </w:rPr>
      </w:pPr>
      <w:hyperlink w:anchor="_Toc399938273" w:history="1">
        <w:r w:rsidR="00DB0F73" w:rsidRPr="00827CAE">
          <w:rPr>
            <w:rStyle w:val="Hyperlink"/>
            <w:noProof/>
          </w:rPr>
          <w:t>nagios-plugins (version 1.5):</w:t>
        </w:r>
        <w:r w:rsidR="00DB0F73">
          <w:rPr>
            <w:noProof/>
            <w:webHidden/>
          </w:rPr>
          <w:tab/>
        </w:r>
        <w:r w:rsidR="00DB0F73">
          <w:rPr>
            <w:noProof/>
            <w:webHidden/>
          </w:rPr>
          <w:fldChar w:fldCharType="begin"/>
        </w:r>
        <w:r w:rsidR="00DB0F73">
          <w:rPr>
            <w:noProof/>
            <w:webHidden/>
          </w:rPr>
          <w:instrText xml:space="preserve"> PAGEREF _Toc399938273 \h </w:instrText>
        </w:r>
        <w:r w:rsidR="00DB0F73">
          <w:rPr>
            <w:noProof/>
            <w:webHidden/>
          </w:rPr>
        </w:r>
        <w:r w:rsidR="00DB0F73">
          <w:rPr>
            <w:noProof/>
            <w:webHidden/>
          </w:rPr>
          <w:fldChar w:fldCharType="separate"/>
        </w:r>
        <w:r w:rsidR="00924490">
          <w:rPr>
            <w:noProof/>
            <w:webHidden/>
          </w:rPr>
          <w:t>1059</w:t>
        </w:r>
        <w:r w:rsidR="00DB0F73">
          <w:rPr>
            <w:noProof/>
            <w:webHidden/>
          </w:rPr>
          <w:fldChar w:fldCharType="end"/>
        </w:r>
      </w:hyperlink>
    </w:p>
    <w:p w14:paraId="5218F2E3" w14:textId="77777777" w:rsidR="00DB0F73" w:rsidRDefault="007C7B54" w:rsidP="00DB0F73">
      <w:pPr>
        <w:pStyle w:val="TOC2"/>
        <w:rPr>
          <w:rFonts w:asciiTheme="minorHAnsi" w:eastAsiaTheme="minorEastAsia" w:hAnsiTheme="minorHAnsi"/>
          <w:noProof/>
          <w:sz w:val="22"/>
        </w:rPr>
      </w:pPr>
      <w:hyperlink w:anchor="_Toc399938274" w:history="1">
        <w:r w:rsidR="00DB0F73" w:rsidRPr="00827CAE">
          <w:rPr>
            <w:rStyle w:val="Hyperlink"/>
            <w:noProof/>
          </w:rPr>
          <w:t>nano (version 2.2.6):</w:t>
        </w:r>
        <w:r w:rsidR="00DB0F73">
          <w:rPr>
            <w:noProof/>
            <w:webHidden/>
          </w:rPr>
          <w:tab/>
        </w:r>
        <w:r w:rsidR="00DB0F73">
          <w:rPr>
            <w:noProof/>
            <w:webHidden/>
          </w:rPr>
          <w:fldChar w:fldCharType="begin"/>
        </w:r>
        <w:r w:rsidR="00DB0F73">
          <w:rPr>
            <w:noProof/>
            <w:webHidden/>
          </w:rPr>
          <w:instrText xml:space="preserve"> PAGEREF _Toc399938274 \h </w:instrText>
        </w:r>
        <w:r w:rsidR="00DB0F73">
          <w:rPr>
            <w:noProof/>
            <w:webHidden/>
          </w:rPr>
        </w:r>
        <w:r w:rsidR="00DB0F73">
          <w:rPr>
            <w:noProof/>
            <w:webHidden/>
          </w:rPr>
          <w:fldChar w:fldCharType="separate"/>
        </w:r>
        <w:r w:rsidR="00924490">
          <w:rPr>
            <w:noProof/>
            <w:webHidden/>
          </w:rPr>
          <w:t>1062</w:t>
        </w:r>
        <w:r w:rsidR="00DB0F73">
          <w:rPr>
            <w:noProof/>
            <w:webHidden/>
          </w:rPr>
          <w:fldChar w:fldCharType="end"/>
        </w:r>
      </w:hyperlink>
    </w:p>
    <w:p w14:paraId="222AC742" w14:textId="77777777" w:rsidR="00DB0F73" w:rsidRDefault="007C7B54" w:rsidP="00DB0F73">
      <w:pPr>
        <w:pStyle w:val="TOC2"/>
        <w:rPr>
          <w:rFonts w:asciiTheme="minorHAnsi" w:eastAsiaTheme="minorEastAsia" w:hAnsiTheme="minorHAnsi"/>
          <w:noProof/>
          <w:sz w:val="22"/>
        </w:rPr>
      </w:pPr>
      <w:hyperlink w:anchor="_Toc399938275" w:history="1">
        <w:r w:rsidR="00DB0F73" w:rsidRPr="00827CAE">
          <w:rPr>
            <w:rStyle w:val="Hyperlink"/>
            <w:noProof/>
          </w:rPr>
          <w:t>ncurses (version 5.9+20140712):</w:t>
        </w:r>
        <w:r w:rsidR="00DB0F73">
          <w:rPr>
            <w:noProof/>
            <w:webHidden/>
          </w:rPr>
          <w:tab/>
        </w:r>
        <w:r w:rsidR="00DB0F73">
          <w:rPr>
            <w:noProof/>
            <w:webHidden/>
          </w:rPr>
          <w:fldChar w:fldCharType="begin"/>
        </w:r>
        <w:r w:rsidR="00DB0F73">
          <w:rPr>
            <w:noProof/>
            <w:webHidden/>
          </w:rPr>
          <w:instrText xml:space="preserve"> PAGEREF _Toc399938275 \h </w:instrText>
        </w:r>
        <w:r w:rsidR="00DB0F73">
          <w:rPr>
            <w:noProof/>
            <w:webHidden/>
          </w:rPr>
        </w:r>
        <w:r w:rsidR="00DB0F73">
          <w:rPr>
            <w:noProof/>
            <w:webHidden/>
          </w:rPr>
          <w:fldChar w:fldCharType="separate"/>
        </w:r>
        <w:r w:rsidR="00924490">
          <w:rPr>
            <w:noProof/>
            <w:webHidden/>
          </w:rPr>
          <w:t>1064</w:t>
        </w:r>
        <w:r w:rsidR="00DB0F73">
          <w:rPr>
            <w:noProof/>
            <w:webHidden/>
          </w:rPr>
          <w:fldChar w:fldCharType="end"/>
        </w:r>
      </w:hyperlink>
    </w:p>
    <w:p w14:paraId="5E2AEBD1" w14:textId="77777777" w:rsidR="00DB0F73" w:rsidRDefault="007C7B54" w:rsidP="00DB0F73">
      <w:pPr>
        <w:pStyle w:val="TOC2"/>
        <w:rPr>
          <w:rFonts w:asciiTheme="minorHAnsi" w:eastAsiaTheme="minorEastAsia" w:hAnsiTheme="minorHAnsi"/>
          <w:noProof/>
          <w:sz w:val="22"/>
        </w:rPr>
      </w:pPr>
      <w:hyperlink w:anchor="_Toc399938276" w:history="1">
        <w:r w:rsidR="00DB0F73" w:rsidRPr="00827CAE">
          <w:rPr>
            <w:rStyle w:val="Hyperlink"/>
            <w:noProof/>
          </w:rPr>
          <w:t>netaddr-0.7.12</w:t>
        </w:r>
        <w:r w:rsidR="00DB0F73">
          <w:rPr>
            <w:noProof/>
            <w:webHidden/>
          </w:rPr>
          <w:tab/>
        </w:r>
        <w:r w:rsidR="00DB0F73">
          <w:rPr>
            <w:noProof/>
            <w:webHidden/>
          </w:rPr>
          <w:fldChar w:fldCharType="begin"/>
        </w:r>
        <w:r w:rsidR="00DB0F73">
          <w:rPr>
            <w:noProof/>
            <w:webHidden/>
          </w:rPr>
          <w:instrText xml:space="preserve"> PAGEREF _Toc399938276 \h </w:instrText>
        </w:r>
        <w:r w:rsidR="00DB0F73">
          <w:rPr>
            <w:noProof/>
            <w:webHidden/>
          </w:rPr>
        </w:r>
        <w:r w:rsidR="00DB0F73">
          <w:rPr>
            <w:noProof/>
            <w:webHidden/>
          </w:rPr>
          <w:fldChar w:fldCharType="separate"/>
        </w:r>
        <w:r w:rsidR="00924490">
          <w:rPr>
            <w:noProof/>
            <w:webHidden/>
          </w:rPr>
          <w:t>1069</w:t>
        </w:r>
        <w:r w:rsidR="00DB0F73">
          <w:rPr>
            <w:noProof/>
            <w:webHidden/>
          </w:rPr>
          <w:fldChar w:fldCharType="end"/>
        </w:r>
      </w:hyperlink>
    </w:p>
    <w:p w14:paraId="2FA59DA6" w14:textId="77777777" w:rsidR="00DB0F73" w:rsidRDefault="007C7B54" w:rsidP="00DB0F73">
      <w:pPr>
        <w:pStyle w:val="TOC2"/>
        <w:rPr>
          <w:rFonts w:asciiTheme="minorHAnsi" w:eastAsiaTheme="minorEastAsia" w:hAnsiTheme="minorHAnsi"/>
          <w:noProof/>
          <w:sz w:val="22"/>
        </w:rPr>
      </w:pPr>
      <w:hyperlink w:anchor="_Toc399938277" w:history="1">
        <w:r w:rsidR="00DB0F73" w:rsidRPr="00827CAE">
          <w:rPr>
            <w:rStyle w:val="Hyperlink"/>
            <w:noProof/>
          </w:rPr>
          <w:t>netbase (version 5.2):</w:t>
        </w:r>
        <w:r w:rsidR="00DB0F73">
          <w:rPr>
            <w:noProof/>
            <w:webHidden/>
          </w:rPr>
          <w:tab/>
        </w:r>
        <w:r w:rsidR="00DB0F73">
          <w:rPr>
            <w:noProof/>
            <w:webHidden/>
          </w:rPr>
          <w:fldChar w:fldCharType="begin"/>
        </w:r>
        <w:r w:rsidR="00DB0F73">
          <w:rPr>
            <w:noProof/>
            <w:webHidden/>
          </w:rPr>
          <w:instrText xml:space="preserve"> PAGEREF _Toc399938277 \h </w:instrText>
        </w:r>
        <w:r w:rsidR="00DB0F73">
          <w:rPr>
            <w:noProof/>
            <w:webHidden/>
          </w:rPr>
        </w:r>
        <w:r w:rsidR="00DB0F73">
          <w:rPr>
            <w:noProof/>
            <w:webHidden/>
          </w:rPr>
          <w:fldChar w:fldCharType="separate"/>
        </w:r>
        <w:r w:rsidR="00924490">
          <w:rPr>
            <w:noProof/>
            <w:webHidden/>
          </w:rPr>
          <w:t>1069</w:t>
        </w:r>
        <w:r w:rsidR="00DB0F73">
          <w:rPr>
            <w:noProof/>
            <w:webHidden/>
          </w:rPr>
          <w:fldChar w:fldCharType="end"/>
        </w:r>
      </w:hyperlink>
    </w:p>
    <w:p w14:paraId="7F9DB248" w14:textId="77777777" w:rsidR="00DB0F73" w:rsidRDefault="007C7B54" w:rsidP="00DB0F73">
      <w:pPr>
        <w:pStyle w:val="TOC2"/>
        <w:rPr>
          <w:rFonts w:asciiTheme="minorHAnsi" w:eastAsiaTheme="minorEastAsia" w:hAnsiTheme="minorHAnsi"/>
          <w:noProof/>
          <w:sz w:val="22"/>
        </w:rPr>
      </w:pPr>
      <w:hyperlink w:anchor="_Toc399938278" w:history="1">
        <w:r w:rsidR="00DB0F73" w:rsidRPr="00827CAE">
          <w:rPr>
            <w:rStyle w:val="Hyperlink"/>
            <w:noProof/>
          </w:rPr>
          <w:t>netcat-openbsd (version 1.105):</w:t>
        </w:r>
        <w:r w:rsidR="00DB0F73">
          <w:rPr>
            <w:noProof/>
            <w:webHidden/>
          </w:rPr>
          <w:tab/>
        </w:r>
        <w:r w:rsidR="00DB0F73">
          <w:rPr>
            <w:noProof/>
            <w:webHidden/>
          </w:rPr>
          <w:fldChar w:fldCharType="begin"/>
        </w:r>
        <w:r w:rsidR="00DB0F73">
          <w:rPr>
            <w:noProof/>
            <w:webHidden/>
          </w:rPr>
          <w:instrText xml:space="preserve"> PAGEREF _Toc399938278 \h </w:instrText>
        </w:r>
        <w:r w:rsidR="00DB0F73">
          <w:rPr>
            <w:noProof/>
            <w:webHidden/>
          </w:rPr>
        </w:r>
        <w:r w:rsidR="00DB0F73">
          <w:rPr>
            <w:noProof/>
            <w:webHidden/>
          </w:rPr>
          <w:fldChar w:fldCharType="separate"/>
        </w:r>
        <w:r w:rsidR="00924490">
          <w:rPr>
            <w:noProof/>
            <w:webHidden/>
          </w:rPr>
          <w:t>1069</w:t>
        </w:r>
        <w:r w:rsidR="00DB0F73">
          <w:rPr>
            <w:noProof/>
            <w:webHidden/>
          </w:rPr>
          <w:fldChar w:fldCharType="end"/>
        </w:r>
      </w:hyperlink>
    </w:p>
    <w:p w14:paraId="5FCD7136" w14:textId="77777777" w:rsidR="00DB0F73" w:rsidRDefault="007C7B54" w:rsidP="00DB0F73">
      <w:pPr>
        <w:pStyle w:val="TOC2"/>
        <w:rPr>
          <w:rFonts w:asciiTheme="minorHAnsi" w:eastAsiaTheme="minorEastAsia" w:hAnsiTheme="minorHAnsi"/>
          <w:noProof/>
          <w:sz w:val="22"/>
        </w:rPr>
      </w:pPr>
      <w:hyperlink w:anchor="_Toc399938279" w:history="1">
        <w:r w:rsidR="00DB0F73" w:rsidRPr="00827CAE">
          <w:rPr>
            <w:rStyle w:val="Hyperlink"/>
            <w:noProof/>
          </w:rPr>
          <w:t>netcf (version 0.2.3):</w:t>
        </w:r>
        <w:r w:rsidR="00DB0F73">
          <w:rPr>
            <w:noProof/>
            <w:webHidden/>
          </w:rPr>
          <w:tab/>
        </w:r>
        <w:r w:rsidR="00DB0F73">
          <w:rPr>
            <w:noProof/>
            <w:webHidden/>
          </w:rPr>
          <w:fldChar w:fldCharType="begin"/>
        </w:r>
        <w:r w:rsidR="00DB0F73">
          <w:rPr>
            <w:noProof/>
            <w:webHidden/>
          </w:rPr>
          <w:instrText xml:space="preserve"> PAGEREF _Toc399938279 \h </w:instrText>
        </w:r>
        <w:r w:rsidR="00DB0F73">
          <w:rPr>
            <w:noProof/>
            <w:webHidden/>
          </w:rPr>
        </w:r>
        <w:r w:rsidR="00DB0F73">
          <w:rPr>
            <w:noProof/>
            <w:webHidden/>
          </w:rPr>
          <w:fldChar w:fldCharType="separate"/>
        </w:r>
        <w:r w:rsidR="00924490">
          <w:rPr>
            <w:noProof/>
            <w:webHidden/>
          </w:rPr>
          <w:t>1070</w:t>
        </w:r>
        <w:r w:rsidR="00DB0F73">
          <w:rPr>
            <w:noProof/>
            <w:webHidden/>
          </w:rPr>
          <w:fldChar w:fldCharType="end"/>
        </w:r>
      </w:hyperlink>
    </w:p>
    <w:p w14:paraId="677D0499" w14:textId="77777777" w:rsidR="00DB0F73" w:rsidRDefault="007C7B54" w:rsidP="00DB0F73">
      <w:pPr>
        <w:pStyle w:val="TOC2"/>
        <w:rPr>
          <w:rFonts w:asciiTheme="minorHAnsi" w:eastAsiaTheme="minorEastAsia" w:hAnsiTheme="minorHAnsi"/>
          <w:noProof/>
          <w:sz w:val="22"/>
        </w:rPr>
      </w:pPr>
      <w:hyperlink w:anchor="_Toc399938280" w:history="1">
        <w:r w:rsidR="00DB0F73" w:rsidRPr="00827CAE">
          <w:rPr>
            <w:rStyle w:val="Hyperlink"/>
            <w:noProof/>
          </w:rPr>
          <w:t>netifaces-0.10.4</w:t>
        </w:r>
        <w:r w:rsidR="00DB0F73">
          <w:rPr>
            <w:noProof/>
            <w:webHidden/>
          </w:rPr>
          <w:tab/>
        </w:r>
        <w:r w:rsidR="00DB0F73">
          <w:rPr>
            <w:noProof/>
            <w:webHidden/>
          </w:rPr>
          <w:fldChar w:fldCharType="begin"/>
        </w:r>
        <w:r w:rsidR="00DB0F73">
          <w:rPr>
            <w:noProof/>
            <w:webHidden/>
          </w:rPr>
          <w:instrText xml:space="preserve"> PAGEREF _Toc399938280 \h </w:instrText>
        </w:r>
        <w:r w:rsidR="00DB0F73">
          <w:rPr>
            <w:noProof/>
            <w:webHidden/>
          </w:rPr>
        </w:r>
        <w:r w:rsidR="00DB0F73">
          <w:rPr>
            <w:noProof/>
            <w:webHidden/>
          </w:rPr>
          <w:fldChar w:fldCharType="separate"/>
        </w:r>
        <w:r w:rsidR="00924490">
          <w:rPr>
            <w:noProof/>
            <w:webHidden/>
          </w:rPr>
          <w:t>1071</w:t>
        </w:r>
        <w:r w:rsidR="00DB0F73">
          <w:rPr>
            <w:noProof/>
            <w:webHidden/>
          </w:rPr>
          <w:fldChar w:fldCharType="end"/>
        </w:r>
      </w:hyperlink>
    </w:p>
    <w:p w14:paraId="42265592" w14:textId="77777777" w:rsidR="00DB0F73" w:rsidRDefault="007C7B54" w:rsidP="00DB0F73">
      <w:pPr>
        <w:pStyle w:val="TOC2"/>
        <w:rPr>
          <w:rFonts w:asciiTheme="minorHAnsi" w:eastAsiaTheme="minorEastAsia" w:hAnsiTheme="minorHAnsi"/>
          <w:noProof/>
          <w:sz w:val="22"/>
        </w:rPr>
      </w:pPr>
      <w:hyperlink w:anchor="_Toc399938281" w:history="1">
        <w:r w:rsidR="00DB0F73" w:rsidRPr="00827CAE">
          <w:rPr>
            <w:rStyle w:val="Hyperlink"/>
            <w:noProof/>
          </w:rPr>
          <w:t>net-snmp (version 5.7.2.1~dfsg):</w:t>
        </w:r>
        <w:r w:rsidR="00DB0F73">
          <w:rPr>
            <w:noProof/>
            <w:webHidden/>
          </w:rPr>
          <w:tab/>
        </w:r>
        <w:r w:rsidR="00DB0F73">
          <w:rPr>
            <w:noProof/>
            <w:webHidden/>
          </w:rPr>
          <w:fldChar w:fldCharType="begin"/>
        </w:r>
        <w:r w:rsidR="00DB0F73">
          <w:rPr>
            <w:noProof/>
            <w:webHidden/>
          </w:rPr>
          <w:instrText xml:space="preserve"> PAGEREF _Toc399938281 \h </w:instrText>
        </w:r>
        <w:r w:rsidR="00DB0F73">
          <w:rPr>
            <w:noProof/>
            <w:webHidden/>
          </w:rPr>
        </w:r>
        <w:r w:rsidR="00DB0F73">
          <w:rPr>
            <w:noProof/>
            <w:webHidden/>
          </w:rPr>
          <w:fldChar w:fldCharType="separate"/>
        </w:r>
        <w:r w:rsidR="00924490">
          <w:rPr>
            <w:noProof/>
            <w:webHidden/>
          </w:rPr>
          <w:t>1071</w:t>
        </w:r>
        <w:r w:rsidR="00DB0F73">
          <w:rPr>
            <w:noProof/>
            <w:webHidden/>
          </w:rPr>
          <w:fldChar w:fldCharType="end"/>
        </w:r>
      </w:hyperlink>
    </w:p>
    <w:p w14:paraId="53ADA2C5" w14:textId="77777777" w:rsidR="00DB0F73" w:rsidRDefault="007C7B54" w:rsidP="00DB0F73">
      <w:pPr>
        <w:pStyle w:val="TOC2"/>
        <w:rPr>
          <w:rFonts w:asciiTheme="minorHAnsi" w:eastAsiaTheme="minorEastAsia" w:hAnsiTheme="minorHAnsi"/>
          <w:noProof/>
          <w:sz w:val="22"/>
        </w:rPr>
      </w:pPr>
      <w:hyperlink w:anchor="_Toc399938282" w:history="1">
        <w:r w:rsidR="00DB0F73" w:rsidRPr="00827CAE">
          <w:rPr>
            <w:rStyle w:val="Hyperlink"/>
            <w:noProof/>
          </w:rPr>
          <w:t>nettle (version 2.7.1):</w:t>
        </w:r>
        <w:r w:rsidR="00DB0F73">
          <w:rPr>
            <w:noProof/>
            <w:webHidden/>
          </w:rPr>
          <w:tab/>
        </w:r>
        <w:r w:rsidR="00DB0F73">
          <w:rPr>
            <w:noProof/>
            <w:webHidden/>
          </w:rPr>
          <w:fldChar w:fldCharType="begin"/>
        </w:r>
        <w:r w:rsidR="00DB0F73">
          <w:rPr>
            <w:noProof/>
            <w:webHidden/>
          </w:rPr>
          <w:instrText xml:space="preserve"> PAGEREF _Toc399938282 \h </w:instrText>
        </w:r>
        <w:r w:rsidR="00DB0F73">
          <w:rPr>
            <w:noProof/>
            <w:webHidden/>
          </w:rPr>
        </w:r>
        <w:r w:rsidR="00DB0F73">
          <w:rPr>
            <w:noProof/>
            <w:webHidden/>
          </w:rPr>
          <w:fldChar w:fldCharType="separate"/>
        </w:r>
        <w:r w:rsidR="00924490">
          <w:rPr>
            <w:noProof/>
            <w:webHidden/>
          </w:rPr>
          <w:t>1079</w:t>
        </w:r>
        <w:r w:rsidR="00DB0F73">
          <w:rPr>
            <w:noProof/>
            <w:webHidden/>
          </w:rPr>
          <w:fldChar w:fldCharType="end"/>
        </w:r>
      </w:hyperlink>
    </w:p>
    <w:p w14:paraId="474A4C83" w14:textId="77777777" w:rsidR="00DB0F73" w:rsidRDefault="007C7B54" w:rsidP="00DB0F73">
      <w:pPr>
        <w:pStyle w:val="TOC2"/>
        <w:rPr>
          <w:rFonts w:asciiTheme="minorHAnsi" w:eastAsiaTheme="minorEastAsia" w:hAnsiTheme="minorHAnsi"/>
          <w:noProof/>
          <w:sz w:val="22"/>
        </w:rPr>
      </w:pPr>
      <w:hyperlink w:anchor="_Toc399938283" w:history="1">
        <w:r w:rsidR="00DB0F73" w:rsidRPr="00827CAE">
          <w:rPr>
            <w:rStyle w:val="Hyperlink"/>
            <w:noProof/>
          </w:rPr>
          <w:t>net-tools (version 1.60):</w:t>
        </w:r>
        <w:r w:rsidR="00DB0F73">
          <w:rPr>
            <w:noProof/>
            <w:webHidden/>
          </w:rPr>
          <w:tab/>
        </w:r>
        <w:r w:rsidR="00DB0F73">
          <w:rPr>
            <w:noProof/>
            <w:webHidden/>
          </w:rPr>
          <w:fldChar w:fldCharType="begin"/>
        </w:r>
        <w:r w:rsidR="00DB0F73">
          <w:rPr>
            <w:noProof/>
            <w:webHidden/>
          </w:rPr>
          <w:instrText xml:space="preserve"> PAGEREF _Toc399938283 \h </w:instrText>
        </w:r>
        <w:r w:rsidR="00DB0F73">
          <w:rPr>
            <w:noProof/>
            <w:webHidden/>
          </w:rPr>
        </w:r>
        <w:r w:rsidR="00DB0F73">
          <w:rPr>
            <w:noProof/>
            <w:webHidden/>
          </w:rPr>
          <w:fldChar w:fldCharType="separate"/>
        </w:r>
        <w:r w:rsidR="00924490">
          <w:rPr>
            <w:noProof/>
            <w:webHidden/>
          </w:rPr>
          <w:t>1083</w:t>
        </w:r>
        <w:r w:rsidR="00DB0F73">
          <w:rPr>
            <w:noProof/>
            <w:webHidden/>
          </w:rPr>
          <w:fldChar w:fldCharType="end"/>
        </w:r>
      </w:hyperlink>
    </w:p>
    <w:p w14:paraId="08661B7B" w14:textId="77777777" w:rsidR="00DB0F73" w:rsidRDefault="007C7B54" w:rsidP="00DB0F73">
      <w:pPr>
        <w:pStyle w:val="TOC2"/>
        <w:rPr>
          <w:rFonts w:asciiTheme="minorHAnsi" w:eastAsiaTheme="minorEastAsia" w:hAnsiTheme="minorHAnsi"/>
          <w:noProof/>
          <w:sz w:val="22"/>
        </w:rPr>
      </w:pPr>
      <w:hyperlink w:anchor="_Toc399938284" w:history="1">
        <w:r w:rsidR="00DB0F73" w:rsidRPr="00827CAE">
          <w:rPr>
            <w:rStyle w:val="Hyperlink"/>
            <w:noProof/>
          </w:rPr>
          <w:t>networkx-1.9</w:t>
        </w:r>
        <w:r w:rsidR="00DB0F73">
          <w:rPr>
            <w:noProof/>
            <w:webHidden/>
          </w:rPr>
          <w:tab/>
        </w:r>
        <w:r w:rsidR="00DB0F73">
          <w:rPr>
            <w:noProof/>
            <w:webHidden/>
          </w:rPr>
          <w:fldChar w:fldCharType="begin"/>
        </w:r>
        <w:r w:rsidR="00DB0F73">
          <w:rPr>
            <w:noProof/>
            <w:webHidden/>
          </w:rPr>
          <w:instrText xml:space="preserve"> PAGEREF _Toc399938284 \h </w:instrText>
        </w:r>
        <w:r w:rsidR="00DB0F73">
          <w:rPr>
            <w:noProof/>
            <w:webHidden/>
          </w:rPr>
        </w:r>
        <w:r w:rsidR="00DB0F73">
          <w:rPr>
            <w:noProof/>
            <w:webHidden/>
          </w:rPr>
          <w:fldChar w:fldCharType="separate"/>
        </w:r>
        <w:r w:rsidR="00924490">
          <w:rPr>
            <w:noProof/>
            <w:webHidden/>
          </w:rPr>
          <w:t>1083</w:t>
        </w:r>
        <w:r w:rsidR="00DB0F73">
          <w:rPr>
            <w:noProof/>
            <w:webHidden/>
          </w:rPr>
          <w:fldChar w:fldCharType="end"/>
        </w:r>
      </w:hyperlink>
    </w:p>
    <w:p w14:paraId="5038E1A6" w14:textId="77777777" w:rsidR="00DB0F73" w:rsidRDefault="007C7B54" w:rsidP="00DB0F73">
      <w:pPr>
        <w:pStyle w:val="TOC2"/>
        <w:rPr>
          <w:rFonts w:asciiTheme="minorHAnsi" w:eastAsiaTheme="minorEastAsia" w:hAnsiTheme="minorHAnsi"/>
          <w:noProof/>
          <w:sz w:val="22"/>
        </w:rPr>
      </w:pPr>
      <w:hyperlink w:anchor="_Toc399938285" w:history="1">
        <w:r w:rsidR="00DB0F73" w:rsidRPr="00827CAE">
          <w:rPr>
            <w:rStyle w:val="Hyperlink"/>
            <w:noProof/>
          </w:rPr>
          <w:t>neutron-62164ced58b42a8d466c33e81b05a8340267c9e1</w:t>
        </w:r>
        <w:r w:rsidR="00DB0F73">
          <w:rPr>
            <w:noProof/>
            <w:webHidden/>
          </w:rPr>
          <w:tab/>
        </w:r>
        <w:r w:rsidR="00DB0F73">
          <w:rPr>
            <w:noProof/>
            <w:webHidden/>
          </w:rPr>
          <w:fldChar w:fldCharType="begin"/>
        </w:r>
        <w:r w:rsidR="00DB0F73">
          <w:rPr>
            <w:noProof/>
            <w:webHidden/>
          </w:rPr>
          <w:instrText xml:space="preserve"> PAGEREF _Toc399938285 \h </w:instrText>
        </w:r>
        <w:r w:rsidR="00DB0F73">
          <w:rPr>
            <w:noProof/>
            <w:webHidden/>
          </w:rPr>
        </w:r>
        <w:r w:rsidR="00DB0F73">
          <w:rPr>
            <w:noProof/>
            <w:webHidden/>
          </w:rPr>
          <w:fldChar w:fldCharType="separate"/>
        </w:r>
        <w:r w:rsidR="00924490">
          <w:rPr>
            <w:noProof/>
            <w:webHidden/>
          </w:rPr>
          <w:t>1083</w:t>
        </w:r>
        <w:r w:rsidR="00DB0F73">
          <w:rPr>
            <w:noProof/>
            <w:webHidden/>
          </w:rPr>
          <w:fldChar w:fldCharType="end"/>
        </w:r>
      </w:hyperlink>
    </w:p>
    <w:p w14:paraId="31357E57" w14:textId="77777777" w:rsidR="00DB0F73" w:rsidRDefault="007C7B54" w:rsidP="00DB0F73">
      <w:pPr>
        <w:pStyle w:val="TOC2"/>
        <w:rPr>
          <w:rFonts w:asciiTheme="minorHAnsi" w:eastAsiaTheme="minorEastAsia" w:hAnsiTheme="minorHAnsi"/>
          <w:noProof/>
          <w:sz w:val="22"/>
        </w:rPr>
      </w:pPr>
      <w:hyperlink w:anchor="_Toc399938286" w:history="1">
        <w:r w:rsidR="00DB0F73" w:rsidRPr="00827CAE">
          <w:rPr>
            <w:rStyle w:val="Hyperlink"/>
            <w:noProof/>
          </w:rPr>
          <w:t>newt (version 0.52.17):</w:t>
        </w:r>
        <w:r w:rsidR="00DB0F73">
          <w:rPr>
            <w:noProof/>
            <w:webHidden/>
          </w:rPr>
          <w:tab/>
        </w:r>
        <w:r w:rsidR="00DB0F73">
          <w:rPr>
            <w:noProof/>
            <w:webHidden/>
          </w:rPr>
          <w:fldChar w:fldCharType="begin"/>
        </w:r>
        <w:r w:rsidR="00DB0F73">
          <w:rPr>
            <w:noProof/>
            <w:webHidden/>
          </w:rPr>
          <w:instrText xml:space="preserve"> PAGEREF _Toc399938286 \h </w:instrText>
        </w:r>
        <w:r w:rsidR="00DB0F73">
          <w:rPr>
            <w:noProof/>
            <w:webHidden/>
          </w:rPr>
        </w:r>
        <w:r w:rsidR="00DB0F73">
          <w:rPr>
            <w:noProof/>
            <w:webHidden/>
          </w:rPr>
          <w:fldChar w:fldCharType="separate"/>
        </w:r>
        <w:r w:rsidR="00924490">
          <w:rPr>
            <w:noProof/>
            <w:webHidden/>
          </w:rPr>
          <w:t>1083</w:t>
        </w:r>
        <w:r w:rsidR="00DB0F73">
          <w:rPr>
            <w:noProof/>
            <w:webHidden/>
          </w:rPr>
          <w:fldChar w:fldCharType="end"/>
        </w:r>
      </w:hyperlink>
    </w:p>
    <w:p w14:paraId="6C3C8BB2" w14:textId="77777777" w:rsidR="00DB0F73" w:rsidRDefault="007C7B54" w:rsidP="00DB0F73">
      <w:pPr>
        <w:pStyle w:val="TOC2"/>
        <w:rPr>
          <w:rFonts w:asciiTheme="minorHAnsi" w:eastAsiaTheme="minorEastAsia" w:hAnsiTheme="minorHAnsi"/>
          <w:noProof/>
          <w:sz w:val="22"/>
        </w:rPr>
      </w:pPr>
      <w:hyperlink w:anchor="_Toc399938287" w:history="1">
        <w:r w:rsidR="00DB0F73" w:rsidRPr="00827CAE">
          <w:rPr>
            <w:rStyle w:val="Hyperlink"/>
            <w:noProof/>
          </w:rPr>
          <w:t>nfacct (version 1.0.1):</w:t>
        </w:r>
        <w:r w:rsidR="00DB0F73">
          <w:rPr>
            <w:noProof/>
            <w:webHidden/>
          </w:rPr>
          <w:tab/>
        </w:r>
        <w:r w:rsidR="00DB0F73">
          <w:rPr>
            <w:noProof/>
            <w:webHidden/>
          </w:rPr>
          <w:fldChar w:fldCharType="begin"/>
        </w:r>
        <w:r w:rsidR="00DB0F73">
          <w:rPr>
            <w:noProof/>
            <w:webHidden/>
          </w:rPr>
          <w:instrText xml:space="preserve"> PAGEREF _Toc399938287 \h </w:instrText>
        </w:r>
        <w:r w:rsidR="00DB0F73">
          <w:rPr>
            <w:noProof/>
            <w:webHidden/>
          </w:rPr>
        </w:r>
        <w:r w:rsidR="00DB0F73">
          <w:rPr>
            <w:noProof/>
            <w:webHidden/>
          </w:rPr>
          <w:fldChar w:fldCharType="separate"/>
        </w:r>
        <w:r w:rsidR="00924490">
          <w:rPr>
            <w:noProof/>
            <w:webHidden/>
          </w:rPr>
          <w:t>1084</w:t>
        </w:r>
        <w:r w:rsidR="00DB0F73">
          <w:rPr>
            <w:noProof/>
            <w:webHidden/>
          </w:rPr>
          <w:fldChar w:fldCharType="end"/>
        </w:r>
      </w:hyperlink>
    </w:p>
    <w:p w14:paraId="69C81F6D" w14:textId="77777777" w:rsidR="00DB0F73" w:rsidRDefault="007C7B54" w:rsidP="00DB0F73">
      <w:pPr>
        <w:pStyle w:val="TOC2"/>
        <w:rPr>
          <w:rFonts w:asciiTheme="minorHAnsi" w:eastAsiaTheme="minorEastAsia" w:hAnsiTheme="minorHAnsi"/>
          <w:noProof/>
          <w:sz w:val="22"/>
        </w:rPr>
      </w:pPr>
      <w:hyperlink w:anchor="_Toc399938288" w:history="1">
        <w:r w:rsidR="00DB0F73" w:rsidRPr="00827CAE">
          <w:rPr>
            <w:rStyle w:val="Hyperlink"/>
            <w:noProof/>
          </w:rPr>
          <w:t>nfs-utils (version 1.2.8):</w:t>
        </w:r>
        <w:r w:rsidR="00DB0F73">
          <w:rPr>
            <w:noProof/>
            <w:webHidden/>
          </w:rPr>
          <w:tab/>
        </w:r>
        <w:r w:rsidR="00DB0F73">
          <w:rPr>
            <w:noProof/>
            <w:webHidden/>
          </w:rPr>
          <w:fldChar w:fldCharType="begin"/>
        </w:r>
        <w:r w:rsidR="00DB0F73">
          <w:rPr>
            <w:noProof/>
            <w:webHidden/>
          </w:rPr>
          <w:instrText xml:space="preserve"> PAGEREF _Toc399938288 \h </w:instrText>
        </w:r>
        <w:r w:rsidR="00DB0F73">
          <w:rPr>
            <w:noProof/>
            <w:webHidden/>
          </w:rPr>
        </w:r>
        <w:r w:rsidR="00DB0F73">
          <w:rPr>
            <w:noProof/>
            <w:webHidden/>
          </w:rPr>
          <w:fldChar w:fldCharType="separate"/>
        </w:r>
        <w:r w:rsidR="00924490">
          <w:rPr>
            <w:noProof/>
            <w:webHidden/>
          </w:rPr>
          <w:t>1084</w:t>
        </w:r>
        <w:r w:rsidR="00DB0F73">
          <w:rPr>
            <w:noProof/>
            <w:webHidden/>
          </w:rPr>
          <w:fldChar w:fldCharType="end"/>
        </w:r>
      </w:hyperlink>
    </w:p>
    <w:p w14:paraId="3D6A8ADD" w14:textId="77777777" w:rsidR="00DB0F73" w:rsidRDefault="007C7B54" w:rsidP="00DB0F73">
      <w:pPr>
        <w:pStyle w:val="TOC2"/>
        <w:rPr>
          <w:rFonts w:asciiTheme="minorHAnsi" w:eastAsiaTheme="minorEastAsia" w:hAnsiTheme="minorHAnsi"/>
          <w:noProof/>
          <w:sz w:val="22"/>
        </w:rPr>
      </w:pPr>
      <w:hyperlink w:anchor="_Toc399938289" w:history="1">
        <w:r w:rsidR="00DB0F73" w:rsidRPr="00827CAE">
          <w:rPr>
            <w:rStyle w:val="Hyperlink"/>
            <w:noProof/>
          </w:rPr>
          <w:t>nova-afe3cc3d600b9dc5920236460f37fbee88df56c8</w:t>
        </w:r>
        <w:r w:rsidR="00DB0F73">
          <w:rPr>
            <w:noProof/>
            <w:webHidden/>
          </w:rPr>
          <w:tab/>
        </w:r>
        <w:r w:rsidR="00DB0F73">
          <w:rPr>
            <w:noProof/>
            <w:webHidden/>
          </w:rPr>
          <w:fldChar w:fldCharType="begin"/>
        </w:r>
        <w:r w:rsidR="00DB0F73">
          <w:rPr>
            <w:noProof/>
            <w:webHidden/>
          </w:rPr>
          <w:instrText xml:space="preserve"> PAGEREF _Toc399938289 \h </w:instrText>
        </w:r>
        <w:r w:rsidR="00DB0F73">
          <w:rPr>
            <w:noProof/>
            <w:webHidden/>
          </w:rPr>
        </w:r>
        <w:r w:rsidR="00DB0F73">
          <w:rPr>
            <w:noProof/>
            <w:webHidden/>
          </w:rPr>
          <w:fldChar w:fldCharType="separate"/>
        </w:r>
        <w:r w:rsidR="00924490">
          <w:rPr>
            <w:noProof/>
            <w:webHidden/>
          </w:rPr>
          <w:t>1086</w:t>
        </w:r>
        <w:r w:rsidR="00DB0F73">
          <w:rPr>
            <w:noProof/>
            <w:webHidden/>
          </w:rPr>
          <w:fldChar w:fldCharType="end"/>
        </w:r>
      </w:hyperlink>
    </w:p>
    <w:p w14:paraId="3B5E1A33" w14:textId="77777777" w:rsidR="00DB0F73" w:rsidRDefault="007C7B54" w:rsidP="00DB0F73">
      <w:pPr>
        <w:pStyle w:val="TOC2"/>
        <w:rPr>
          <w:rFonts w:asciiTheme="minorHAnsi" w:eastAsiaTheme="minorEastAsia" w:hAnsiTheme="minorHAnsi"/>
          <w:noProof/>
          <w:sz w:val="22"/>
        </w:rPr>
      </w:pPr>
      <w:hyperlink w:anchor="_Toc399938290" w:history="1">
        <w:r w:rsidR="00DB0F73" w:rsidRPr="00827CAE">
          <w:rPr>
            <w:rStyle w:val="Hyperlink"/>
            <w:noProof/>
          </w:rPr>
          <w:t>nspr (version 4.10.6):</w:t>
        </w:r>
        <w:r w:rsidR="00DB0F73">
          <w:rPr>
            <w:noProof/>
            <w:webHidden/>
          </w:rPr>
          <w:tab/>
        </w:r>
        <w:r w:rsidR="00DB0F73">
          <w:rPr>
            <w:noProof/>
            <w:webHidden/>
          </w:rPr>
          <w:fldChar w:fldCharType="begin"/>
        </w:r>
        <w:r w:rsidR="00DB0F73">
          <w:rPr>
            <w:noProof/>
            <w:webHidden/>
          </w:rPr>
          <w:instrText xml:space="preserve"> PAGEREF _Toc399938290 \h </w:instrText>
        </w:r>
        <w:r w:rsidR="00DB0F73">
          <w:rPr>
            <w:noProof/>
            <w:webHidden/>
          </w:rPr>
        </w:r>
        <w:r w:rsidR="00DB0F73">
          <w:rPr>
            <w:noProof/>
            <w:webHidden/>
          </w:rPr>
          <w:fldChar w:fldCharType="separate"/>
        </w:r>
        <w:r w:rsidR="00924490">
          <w:rPr>
            <w:noProof/>
            <w:webHidden/>
          </w:rPr>
          <w:t>1086</w:t>
        </w:r>
        <w:r w:rsidR="00DB0F73">
          <w:rPr>
            <w:noProof/>
            <w:webHidden/>
          </w:rPr>
          <w:fldChar w:fldCharType="end"/>
        </w:r>
      </w:hyperlink>
    </w:p>
    <w:p w14:paraId="241FEF2B" w14:textId="77777777" w:rsidR="00DB0F73" w:rsidRDefault="007C7B54" w:rsidP="00DB0F73">
      <w:pPr>
        <w:pStyle w:val="TOC2"/>
        <w:rPr>
          <w:rFonts w:asciiTheme="minorHAnsi" w:eastAsiaTheme="minorEastAsia" w:hAnsiTheme="minorHAnsi"/>
          <w:noProof/>
          <w:sz w:val="22"/>
        </w:rPr>
      </w:pPr>
      <w:hyperlink w:anchor="_Toc399938291" w:history="1">
        <w:r w:rsidR="00DB0F73" w:rsidRPr="00827CAE">
          <w:rPr>
            <w:rStyle w:val="Hyperlink"/>
            <w:noProof/>
          </w:rPr>
          <w:t>nss (version 3.16.3):</w:t>
        </w:r>
        <w:r w:rsidR="00DB0F73">
          <w:rPr>
            <w:noProof/>
            <w:webHidden/>
          </w:rPr>
          <w:tab/>
        </w:r>
        <w:r w:rsidR="00DB0F73">
          <w:rPr>
            <w:noProof/>
            <w:webHidden/>
          </w:rPr>
          <w:fldChar w:fldCharType="begin"/>
        </w:r>
        <w:r w:rsidR="00DB0F73">
          <w:rPr>
            <w:noProof/>
            <w:webHidden/>
          </w:rPr>
          <w:instrText xml:space="preserve"> PAGEREF _Toc399938291 \h </w:instrText>
        </w:r>
        <w:r w:rsidR="00DB0F73">
          <w:rPr>
            <w:noProof/>
            <w:webHidden/>
          </w:rPr>
        </w:r>
        <w:r w:rsidR="00DB0F73">
          <w:rPr>
            <w:noProof/>
            <w:webHidden/>
          </w:rPr>
          <w:fldChar w:fldCharType="separate"/>
        </w:r>
        <w:r w:rsidR="00924490">
          <w:rPr>
            <w:noProof/>
            <w:webHidden/>
          </w:rPr>
          <w:t>1091</w:t>
        </w:r>
        <w:r w:rsidR="00DB0F73">
          <w:rPr>
            <w:noProof/>
            <w:webHidden/>
          </w:rPr>
          <w:fldChar w:fldCharType="end"/>
        </w:r>
      </w:hyperlink>
    </w:p>
    <w:p w14:paraId="782719E3" w14:textId="77777777" w:rsidR="00DB0F73" w:rsidRDefault="007C7B54" w:rsidP="00DB0F73">
      <w:pPr>
        <w:pStyle w:val="TOC2"/>
        <w:rPr>
          <w:rFonts w:asciiTheme="minorHAnsi" w:eastAsiaTheme="minorEastAsia" w:hAnsiTheme="minorHAnsi"/>
          <w:noProof/>
          <w:sz w:val="22"/>
        </w:rPr>
      </w:pPr>
      <w:hyperlink w:anchor="_Toc399938292" w:history="1">
        <w:r w:rsidR="00DB0F73" w:rsidRPr="00827CAE">
          <w:rPr>
            <w:rStyle w:val="Hyperlink"/>
            <w:noProof/>
          </w:rPr>
          <w:t>ntdb (version 1.0):</w:t>
        </w:r>
        <w:r w:rsidR="00DB0F73">
          <w:rPr>
            <w:noProof/>
            <w:webHidden/>
          </w:rPr>
          <w:tab/>
        </w:r>
        <w:r w:rsidR="00DB0F73">
          <w:rPr>
            <w:noProof/>
            <w:webHidden/>
          </w:rPr>
          <w:fldChar w:fldCharType="begin"/>
        </w:r>
        <w:r w:rsidR="00DB0F73">
          <w:rPr>
            <w:noProof/>
            <w:webHidden/>
          </w:rPr>
          <w:instrText xml:space="preserve"> PAGEREF _Toc399938292 \h </w:instrText>
        </w:r>
        <w:r w:rsidR="00DB0F73">
          <w:rPr>
            <w:noProof/>
            <w:webHidden/>
          </w:rPr>
        </w:r>
        <w:r w:rsidR="00DB0F73">
          <w:rPr>
            <w:noProof/>
            <w:webHidden/>
          </w:rPr>
          <w:fldChar w:fldCharType="separate"/>
        </w:r>
        <w:r w:rsidR="00924490">
          <w:rPr>
            <w:noProof/>
            <w:webHidden/>
          </w:rPr>
          <w:t>1102</w:t>
        </w:r>
        <w:r w:rsidR="00DB0F73">
          <w:rPr>
            <w:noProof/>
            <w:webHidden/>
          </w:rPr>
          <w:fldChar w:fldCharType="end"/>
        </w:r>
      </w:hyperlink>
    </w:p>
    <w:p w14:paraId="0F190E6E" w14:textId="77777777" w:rsidR="00DB0F73" w:rsidRDefault="007C7B54" w:rsidP="00DB0F73">
      <w:pPr>
        <w:pStyle w:val="TOC2"/>
        <w:rPr>
          <w:rFonts w:asciiTheme="minorHAnsi" w:eastAsiaTheme="minorEastAsia" w:hAnsiTheme="minorHAnsi"/>
          <w:noProof/>
          <w:sz w:val="22"/>
        </w:rPr>
      </w:pPr>
      <w:hyperlink w:anchor="_Toc399938293" w:history="1">
        <w:r w:rsidR="00DB0F73" w:rsidRPr="00827CAE">
          <w:rPr>
            <w:rStyle w:val="Hyperlink"/>
            <w:noProof/>
          </w:rPr>
          <w:t>ntp (version 4.2.6.p5+dfsg):</w:t>
        </w:r>
        <w:r w:rsidR="00DB0F73">
          <w:rPr>
            <w:noProof/>
            <w:webHidden/>
          </w:rPr>
          <w:tab/>
        </w:r>
        <w:r w:rsidR="00DB0F73">
          <w:rPr>
            <w:noProof/>
            <w:webHidden/>
          </w:rPr>
          <w:fldChar w:fldCharType="begin"/>
        </w:r>
        <w:r w:rsidR="00DB0F73">
          <w:rPr>
            <w:noProof/>
            <w:webHidden/>
          </w:rPr>
          <w:instrText xml:space="preserve"> PAGEREF _Toc399938293 \h </w:instrText>
        </w:r>
        <w:r w:rsidR="00DB0F73">
          <w:rPr>
            <w:noProof/>
            <w:webHidden/>
          </w:rPr>
        </w:r>
        <w:r w:rsidR="00DB0F73">
          <w:rPr>
            <w:noProof/>
            <w:webHidden/>
          </w:rPr>
          <w:fldChar w:fldCharType="separate"/>
        </w:r>
        <w:r w:rsidR="00924490">
          <w:rPr>
            <w:noProof/>
            <w:webHidden/>
          </w:rPr>
          <w:t>1103</w:t>
        </w:r>
        <w:r w:rsidR="00DB0F73">
          <w:rPr>
            <w:noProof/>
            <w:webHidden/>
          </w:rPr>
          <w:fldChar w:fldCharType="end"/>
        </w:r>
      </w:hyperlink>
    </w:p>
    <w:p w14:paraId="4F4B5A44" w14:textId="77777777" w:rsidR="00DB0F73" w:rsidRDefault="007C7B54" w:rsidP="00DB0F73">
      <w:pPr>
        <w:pStyle w:val="TOC2"/>
        <w:rPr>
          <w:rFonts w:asciiTheme="minorHAnsi" w:eastAsiaTheme="minorEastAsia" w:hAnsiTheme="minorHAnsi"/>
          <w:noProof/>
          <w:sz w:val="22"/>
        </w:rPr>
      </w:pPr>
      <w:hyperlink w:anchor="_Toc399938294" w:history="1">
        <w:r w:rsidR="00DB0F73" w:rsidRPr="00827CAE">
          <w:rPr>
            <w:rStyle w:val="Hyperlink"/>
            <w:noProof/>
          </w:rPr>
          <w:t>numactl (version 2.0.9):</w:t>
        </w:r>
        <w:r w:rsidR="00DB0F73">
          <w:rPr>
            <w:noProof/>
            <w:webHidden/>
          </w:rPr>
          <w:tab/>
        </w:r>
        <w:r w:rsidR="00DB0F73">
          <w:rPr>
            <w:noProof/>
            <w:webHidden/>
          </w:rPr>
          <w:fldChar w:fldCharType="begin"/>
        </w:r>
        <w:r w:rsidR="00DB0F73">
          <w:rPr>
            <w:noProof/>
            <w:webHidden/>
          </w:rPr>
          <w:instrText xml:space="preserve"> PAGEREF _Toc399938294 \h </w:instrText>
        </w:r>
        <w:r w:rsidR="00DB0F73">
          <w:rPr>
            <w:noProof/>
            <w:webHidden/>
          </w:rPr>
        </w:r>
        <w:r w:rsidR="00DB0F73">
          <w:rPr>
            <w:noProof/>
            <w:webHidden/>
          </w:rPr>
          <w:fldChar w:fldCharType="separate"/>
        </w:r>
        <w:r w:rsidR="00924490">
          <w:rPr>
            <w:noProof/>
            <w:webHidden/>
          </w:rPr>
          <w:t>1110</w:t>
        </w:r>
        <w:r w:rsidR="00DB0F73">
          <w:rPr>
            <w:noProof/>
            <w:webHidden/>
          </w:rPr>
          <w:fldChar w:fldCharType="end"/>
        </w:r>
      </w:hyperlink>
    </w:p>
    <w:p w14:paraId="18D2C769" w14:textId="77777777" w:rsidR="00DB0F73" w:rsidRDefault="007C7B54" w:rsidP="00DB0F73">
      <w:pPr>
        <w:pStyle w:val="TOC2"/>
        <w:rPr>
          <w:rFonts w:asciiTheme="minorHAnsi" w:eastAsiaTheme="minorEastAsia" w:hAnsiTheme="minorHAnsi"/>
          <w:noProof/>
          <w:sz w:val="22"/>
        </w:rPr>
      </w:pPr>
      <w:hyperlink w:anchor="_Toc399938295" w:history="1">
        <w:r w:rsidR="00DB0F73" w:rsidRPr="00827CAE">
          <w:rPr>
            <w:rStyle w:val="Hyperlink"/>
            <w:noProof/>
          </w:rPr>
          <w:t>numpy-1.8.2</w:t>
        </w:r>
        <w:r w:rsidR="00DB0F73">
          <w:rPr>
            <w:noProof/>
            <w:webHidden/>
          </w:rPr>
          <w:tab/>
        </w:r>
        <w:r w:rsidR="00DB0F73">
          <w:rPr>
            <w:noProof/>
            <w:webHidden/>
          </w:rPr>
          <w:fldChar w:fldCharType="begin"/>
        </w:r>
        <w:r w:rsidR="00DB0F73">
          <w:rPr>
            <w:noProof/>
            <w:webHidden/>
          </w:rPr>
          <w:instrText xml:space="preserve"> PAGEREF _Toc399938295 \h </w:instrText>
        </w:r>
        <w:r w:rsidR="00DB0F73">
          <w:rPr>
            <w:noProof/>
            <w:webHidden/>
          </w:rPr>
        </w:r>
        <w:r w:rsidR="00DB0F73">
          <w:rPr>
            <w:noProof/>
            <w:webHidden/>
          </w:rPr>
          <w:fldChar w:fldCharType="separate"/>
        </w:r>
        <w:r w:rsidR="00924490">
          <w:rPr>
            <w:noProof/>
            <w:webHidden/>
          </w:rPr>
          <w:t>1111</w:t>
        </w:r>
        <w:r w:rsidR="00DB0F73">
          <w:rPr>
            <w:noProof/>
            <w:webHidden/>
          </w:rPr>
          <w:fldChar w:fldCharType="end"/>
        </w:r>
      </w:hyperlink>
    </w:p>
    <w:p w14:paraId="6938BF6A" w14:textId="77777777" w:rsidR="00DB0F73" w:rsidRDefault="007C7B54" w:rsidP="00DB0F73">
      <w:pPr>
        <w:pStyle w:val="TOC2"/>
        <w:rPr>
          <w:rFonts w:asciiTheme="minorHAnsi" w:eastAsiaTheme="minorEastAsia" w:hAnsiTheme="minorHAnsi"/>
          <w:noProof/>
          <w:sz w:val="22"/>
        </w:rPr>
      </w:pPr>
      <w:hyperlink w:anchor="_Toc399938296" w:history="1">
        <w:r w:rsidR="00DB0F73" w:rsidRPr="00827CAE">
          <w:rPr>
            <w:rStyle w:val="Hyperlink"/>
            <w:noProof/>
          </w:rPr>
          <w:t>oauthlib-0.6.3</w:t>
        </w:r>
        <w:r w:rsidR="00DB0F73">
          <w:rPr>
            <w:noProof/>
            <w:webHidden/>
          </w:rPr>
          <w:tab/>
        </w:r>
        <w:r w:rsidR="00DB0F73">
          <w:rPr>
            <w:noProof/>
            <w:webHidden/>
          </w:rPr>
          <w:fldChar w:fldCharType="begin"/>
        </w:r>
        <w:r w:rsidR="00DB0F73">
          <w:rPr>
            <w:noProof/>
            <w:webHidden/>
          </w:rPr>
          <w:instrText xml:space="preserve"> PAGEREF _Toc399938296 \h </w:instrText>
        </w:r>
        <w:r w:rsidR="00DB0F73">
          <w:rPr>
            <w:noProof/>
            <w:webHidden/>
          </w:rPr>
        </w:r>
        <w:r w:rsidR="00DB0F73">
          <w:rPr>
            <w:noProof/>
            <w:webHidden/>
          </w:rPr>
          <w:fldChar w:fldCharType="separate"/>
        </w:r>
        <w:r w:rsidR="00924490">
          <w:rPr>
            <w:noProof/>
            <w:webHidden/>
          </w:rPr>
          <w:t>1111</w:t>
        </w:r>
        <w:r w:rsidR="00DB0F73">
          <w:rPr>
            <w:noProof/>
            <w:webHidden/>
          </w:rPr>
          <w:fldChar w:fldCharType="end"/>
        </w:r>
      </w:hyperlink>
    </w:p>
    <w:p w14:paraId="41142F28" w14:textId="77777777" w:rsidR="00DB0F73" w:rsidRDefault="007C7B54" w:rsidP="00DB0F73">
      <w:pPr>
        <w:pStyle w:val="TOC2"/>
        <w:rPr>
          <w:rFonts w:asciiTheme="minorHAnsi" w:eastAsiaTheme="minorEastAsia" w:hAnsiTheme="minorHAnsi"/>
          <w:noProof/>
          <w:sz w:val="22"/>
        </w:rPr>
      </w:pPr>
      <w:hyperlink w:anchor="_Toc399938297" w:history="1">
        <w:r w:rsidR="00DB0F73" w:rsidRPr="00827CAE">
          <w:rPr>
            <w:rStyle w:val="Hyperlink"/>
            <w:noProof/>
          </w:rPr>
          <w:t>openbios-ppc (version 1.1+svn1306):</w:t>
        </w:r>
        <w:r w:rsidR="00DB0F73">
          <w:rPr>
            <w:noProof/>
            <w:webHidden/>
          </w:rPr>
          <w:tab/>
        </w:r>
        <w:r w:rsidR="00DB0F73">
          <w:rPr>
            <w:noProof/>
            <w:webHidden/>
          </w:rPr>
          <w:fldChar w:fldCharType="begin"/>
        </w:r>
        <w:r w:rsidR="00DB0F73">
          <w:rPr>
            <w:noProof/>
            <w:webHidden/>
          </w:rPr>
          <w:instrText xml:space="preserve"> PAGEREF _Toc399938297 \h </w:instrText>
        </w:r>
        <w:r w:rsidR="00DB0F73">
          <w:rPr>
            <w:noProof/>
            <w:webHidden/>
          </w:rPr>
        </w:r>
        <w:r w:rsidR="00DB0F73">
          <w:rPr>
            <w:noProof/>
            <w:webHidden/>
          </w:rPr>
          <w:fldChar w:fldCharType="separate"/>
        </w:r>
        <w:r w:rsidR="00924490">
          <w:rPr>
            <w:noProof/>
            <w:webHidden/>
          </w:rPr>
          <w:t>1111</w:t>
        </w:r>
        <w:r w:rsidR="00DB0F73">
          <w:rPr>
            <w:noProof/>
            <w:webHidden/>
          </w:rPr>
          <w:fldChar w:fldCharType="end"/>
        </w:r>
      </w:hyperlink>
    </w:p>
    <w:p w14:paraId="3E61EFB7" w14:textId="77777777" w:rsidR="00DB0F73" w:rsidRDefault="007C7B54" w:rsidP="00DB0F73">
      <w:pPr>
        <w:pStyle w:val="TOC2"/>
        <w:rPr>
          <w:rFonts w:asciiTheme="minorHAnsi" w:eastAsiaTheme="minorEastAsia" w:hAnsiTheme="minorHAnsi"/>
          <w:noProof/>
          <w:sz w:val="22"/>
        </w:rPr>
      </w:pPr>
      <w:hyperlink w:anchor="_Toc399938298" w:history="1">
        <w:r w:rsidR="00DB0F73" w:rsidRPr="00827CAE">
          <w:rPr>
            <w:rStyle w:val="Hyperlink"/>
            <w:noProof/>
          </w:rPr>
          <w:t>openbios-sparc (version 1.1+svn1306):</w:t>
        </w:r>
        <w:r w:rsidR="00DB0F73">
          <w:rPr>
            <w:noProof/>
            <w:webHidden/>
          </w:rPr>
          <w:tab/>
        </w:r>
        <w:r w:rsidR="00DB0F73">
          <w:rPr>
            <w:noProof/>
            <w:webHidden/>
          </w:rPr>
          <w:fldChar w:fldCharType="begin"/>
        </w:r>
        <w:r w:rsidR="00DB0F73">
          <w:rPr>
            <w:noProof/>
            <w:webHidden/>
          </w:rPr>
          <w:instrText xml:space="preserve"> PAGEREF _Toc399938298 \h </w:instrText>
        </w:r>
        <w:r w:rsidR="00DB0F73">
          <w:rPr>
            <w:noProof/>
            <w:webHidden/>
          </w:rPr>
        </w:r>
        <w:r w:rsidR="00DB0F73">
          <w:rPr>
            <w:noProof/>
            <w:webHidden/>
          </w:rPr>
          <w:fldChar w:fldCharType="separate"/>
        </w:r>
        <w:r w:rsidR="00924490">
          <w:rPr>
            <w:noProof/>
            <w:webHidden/>
          </w:rPr>
          <w:t>1115</w:t>
        </w:r>
        <w:r w:rsidR="00DB0F73">
          <w:rPr>
            <w:noProof/>
            <w:webHidden/>
          </w:rPr>
          <w:fldChar w:fldCharType="end"/>
        </w:r>
      </w:hyperlink>
    </w:p>
    <w:p w14:paraId="4E3625AF" w14:textId="77777777" w:rsidR="00DB0F73" w:rsidRDefault="007C7B54" w:rsidP="00DB0F73">
      <w:pPr>
        <w:pStyle w:val="TOC2"/>
        <w:rPr>
          <w:rFonts w:asciiTheme="minorHAnsi" w:eastAsiaTheme="minorEastAsia" w:hAnsiTheme="minorHAnsi"/>
          <w:noProof/>
          <w:sz w:val="22"/>
        </w:rPr>
      </w:pPr>
      <w:hyperlink w:anchor="_Toc399938299" w:history="1">
        <w:r w:rsidR="00DB0F73" w:rsidRPr="00827CAE">
          <w:rPr>
            <w:rStyle w:val="Hyperlink"/>
            <w:noProof/>
          </w:rPr>
          <w:t>openhackware (version 0.4.1):</w:t>
        </w:r>
        <w:r w:rsidR="00DB0F73">
          <w:rPr>
            <w:noProof/>
            <w:webHidden/>
          </w:rPr>
          <w:tab/>
        </w:r>
        <w:r w:rsidR="00DB0F73">
          <w:rPr>
            <w:noProof/>
            <w:webHidden/>
          </w:rPr>
          <w:fldChar w:fldCharType="begin"/>
        </w:r>
        <w:r w:rsidR="00DB0F73">
          <w:rPr>
            <w:noProof/>
            <w:webHidden/>
          </w:rPr>
          <w:instrText xml:space="preserve"> PAGEREF _Toc399938299 \h </w:instrText>
        </w:r>
        <w:r w:rsidR="00DB0F73">
          <w:rPr>
            <w:noProof/>
            <w:webHidden/>
          </w:rPr>
        </w:r>
        <w:r w:rsidR="00DB0F73">
          <w:rPr>
            <w:noProof/>
            <w:webHidden/>
          </w:rPr>
          <w:fldChar w:fldCharType="separate"/>
        </w:r>
        <w:r w:rsidR="00924490">
          <w:rPr>
            <w:noProof/>
            <w:webHidden/>
          </w:rPr>
          <w:t>1119</w:t>
        </w:r>
        <w:r w:rsidR="00DB0F73">
          <w:rPr>
            <w:noProof/>
            <w:webHidden/>
          </w:rPr>
          <w:fldChar w:fldCharType="end"/>
        </w:r>
      </w:hyperlink>
    </w:p>
    <w:p w14:paraId="0E507B20" w14:textId="77777777" w:rsidR="00DB0F73" w:rsidRDefault="007C7B54" w:rsidP="00DB0F73">
      <w:pPr>
        <w:pStyle w:val="TOC2"/>
        <w:rPr>
          <w:rFonts w:asciiTheme="minorHAnsi" w:eastAsiaTheme="minorEastAsia" w:hAnsiTheme="minorHAnsi"/>
          <w:noProof/>
          <w:sz w:val="22"/>
        </w:rPr>
      </w:pPr>
      <w:hyperlink w:anchor="_Toc399938300" w:history="1">
        <w:r w:rsidR="00DB0F73" w:rsidRPr="00827CAE">
          <w:rPr>
            <w:rStyle w:val="Hyperlink"/>
            <w:noProof/>
          </w:rPr>
          <w:t>openhpi (version 2.14.1):</w:t>
        </w:r>
        <w:r w:rsidR="00DB0F73">
          <w:rPr>
            <w:noProof/>
            <w:webHidden/>
          </w:rPr>
          <w:tab/>
        </w:r>
        <w:r w:rsidR="00DB0F73">
          <w:rPr>
            <w:noProof/>
            <w:webHidden/>
          </w:rPr>
          <w:fldChar w:fldCharType="begin"/>
        </w:r>
        <w:r w:rsidR="00DB0F73">
          <w:rPr>
            <w:noProof/>
            <w:webHidden/>
          </w:rPr>
          <w:instrText xml:space="preserve"> PAGEREF _Toc399938300 \h </w:instrText>
        </w:r>
        <w:r w:rsidR="00DB0F73">
          <w:rPr>
            <w:noProof/>
            <w:webHidden/>
          </w:rPr>
        </w:r>
        <w:r w:rsidR="00DB0F73">
          <w:rPr>
            <w:noProof/>
            <w:webHidden/>
          </w:rPr>
          <w:fldChar w:fldCharType="separate"/>
        </w:r>
        <w:r w:rsidR="00924490">
          <w:rPr>
            <w:noProof/>
            <w:webHidden/>
          </w:rPr>
          <w:t>1120</w:t>
        </w:r>
        <w:r w:rsidR="00DB0F73">
          <w:rPr>
            <w:noProof/>
            <w:webHidden/>
          </w:rPr>
          <w:fldChar w:fldCharType="end"/>
        </w:r>
      </w:hyperlink>
    </w:p>
    <w:p w14:paraId="40903837" w14:textId="77777777" w:rsidR="00DB0F73" w:rsidRDefault="007C7B54" w:rsidP="00DB0F73">
      <w:pPr>
        <w:pStyle w:val="TOC2"/>
        <w:rPr>
          <w:rFonts w:asciiTheme="minorHAnsi" w:eastAsiaTheme="minorEastAsia" w:hAnsiTheme="minorHAnsi"/>
          <w:noProof/>
          <w:sz w:val="22"/>
        </w:rPr>
      </w:pPr>
      <w:hyperlink w:anchor="_Toc399938301" w:history="1">
        <w:r w:rsidR="00DB0F73" w:rsidRPr="00827CAE">
          <w:rPr>
            <w:rStyle w:val="Hyperlink"/>
            <w:noProof/>
          </w:rPr>
          <w:t>openipmi (version 2.0.16):</w:t>
        </w:r>
        <w:r w:rsidR="00DB0F73">
          <w:rPr>
            <w:noProof/>
            <w:webHidden/>
          </w:rPr>
          <w:tab/>
        </w:r>
        <w:r w:rsidR="00DB0F73">
          <w:rPr>
            <w:noProof/>
            <w:webHidden/>
          </w:rPr>
          <w:fldChar w:fldCharType="begin"/>
        </w:r>
        <w:r w:rsidR="00DB0F73">
          <w:rPr>
            <w:noProof/>
            <w:webHidden/>
          </w:rPr>
          <w:instrText xml:space="preserve"> PAGEREF _Toc399938301 \h </w:instrText>
        </w:r>
        <w:r w:rsidR="00DB0F73">
          <w:rPr>
            <w:noProof/>
            <w:webHidden/>
          </w:rPr>
        </w:r>
        <w:r w:rsidR="00DB0F73">
          <w:rPr>
            <w:noProof/>
            <w:webHidden/>
          </w:rPr>
          <w:fldChar w:fldCharType="separate"/>
        </w:r>
        <w:r w:rsidR="00924490">
          <w:rPr>
            <w:noProof/>
            <w:webHidden/>
          </w:rPr>
          <w:t>1121</w:t>
        </w:r>
        <w:r w:rsidR="00DB0F73">
          <w:rPr>
            <w:noProof/>
            <w:webHidden/>
          </w:rPr>
          <w:fldChar w:fldCharType="end"/>
        </w:r>
      </w:hyperlink>
    </w:p>
    <w:p w14:paraId="77C97BA8" w14:textId="77777777" w:rsidR="00DB0F73" w:rsidRDefault="007C7B54" w:rsidP="00DB0F73">
      <w:pPr>
        <w:pStyle w:val="TOC2"/>
        <w:rPr>
          <w:rFonts w:asciiTheme="minorHAnsi" w:eastAsiaTheme="minorEastAsia" w:hAnsiTheme="minorHAnsi"/>
          <w:noProof/>
          <w:sz w:val="22"/>
        </w:rPr>
      </w:pPr>
      <w:hyperlink w:anchor="_Toc399938302" w:history="1">
        <w:r w:rsidR="00DB0F73" w:rsidRPr="00827CAE">
          <w:rPr>
            <w:rStyle w:val="Hyperlink"/>
            <w:noProof/>
          </w:rPr>
          <w:t>open-iscsi (version 2.0.873+git0.3b4b4500):</w:t>
        </w:r>
        <w:r w:rsidR="00DB0F73">
          <w:rPr>
            <w:noProof/>
            <w:webHidden/>
          </w:rPr>
          <w:tab/>
        </w:r>
        <w:r w:rsidR="00DB0F73">
          <w:rPr>
            <w:noProof/>
            <w:webHidden/>
          </w:rPr>
          <w:fldChar w:fldCharType="begin"/>
        </w:r>
        <w:r w:rsidR="00DB0F73">
          <w:rPr>
            <w:noProof/>
            <w:webHidden/>
          </w:rPr>
          <w:instrText xml:space="preserve"> PAGEREF _Toc399938302 \h </w:instrText>
        </w:r>
        <w:r w:rsidR="00DB0F73">
          <w:rPr>
            <w:noProof/>
            <w:webHidden/>
          </w:rPr>
        </w:r>
        <w:r w:rsidR="00DB0F73">
          <w:rPr>
            <w:noProof/>
            <w:webHidden/>
          </w:rPr>
          <w:fldChar w:fldCharType="separate"/>
        </w:r>
        <w:r w:rsidR="00924490">
          <w:rPr>
            <w:noProof/>
            <w:webHidden/>
          </w:rPr>
          <w:t>1128</w:t>
        </w:r>
        <w:r w:rsidR="00DB0F73">
          <w:rPr>
            <w:noProof/>
            <w:webHidden/>
          </w:rPr>
          <w:fldChar w:fldCharType="end"/>
        </w:r>
      </w:hyperlink>
    </w:p>
    <w:p w14:paraId="0799C888" w14:textId="77777777" w:rsidR="00DB0F73" w:rsidRDefault="007C7B54" w:rsidP="00DB0F73">
      <w:pPr>
        <w:pStyle w:val="TOC2"/>
        <w:rPr>
          <w:rFonts w:asciiTheme="minorHAnsi" w:eastAsiaTheme="minorEastAsia" w:hAnsiTheme="minorHAnsi"/>
          <w:noProof/>
          <w:sz w:val="22"/>
        </w:rPr>
      </w:pPr>
      <w:hyperlink w:anchor="_Toc399938303" w:history="1">
        <w:r w:rsidR="00DB0F73" w:rsidRPr="00827CAE">
          <w:rPr>
            <w:rStyle w:val="Hyperlink"/>
            <w:noProof/>
          </w:rPr>
          <w:t>openjdk-7-7u65 (version 2.5.1):</w:t>
        </w:r>
        <w:r w:rsidR="00DB0F73">
          <w:rPr>
            <w:noProof/>
            <w:webHidden/>
          </w:rPr>
          <w:tab/>
        </w:r>
        <w:r w:rsidR="00DB0F73">
          <w:rPr>
            <w:noProof/>
            <w:webHidden/>
          </w:rPr>
          <w:fldChar w:fldCharType="begin"/>
        </w:r>
        <w:r w:rsidR="00DB0F73">
          <w:rPr>
            <w:noProof/>
            <w:webHidden/>
          </w:rPr>
          <w:instrText xml:space="preserve"> PAGEREF _Toc399938303 \h </w:instrText>
        </w:r>
        <w:r w:rsidR="00DB0F73">
          <w:rPr>
            <w:noProof/>
            <w:webHidden/>
          </w:rPr>
        </w:r>
        <w:r w:rsidR="00DB0F73">
          <w:rPr>
            <w:noProof/>
            <w:webHidden/>
          </w:rPr>
          <w:fldChar w:fldCharType="separate"/>
        </w:r>
        <w:r w:rsidR="00924490">
          <w:rPr>
            <w:noProof/>
            <w:webHidden/>
          </w:rPr>
          <w:t>1128</w:t>
        </w:r>
        <w:r w:rsidR="00DB0F73">
          <w:rPr>
            <w:noProof/>
            <w:webHidden/>
          </w:rPr>
          <w:fldChar w:fldCharType="end"/>
        </w:r>
      </w:hyperlink>
    </w:p>
    <w:p w14:paraId="31AEBD7C" w14:textId="77777777" w:rsidR="00DB0F73" w:rsidRDefault="007C7B54" w:rsidP="00DB0F73">
      <w:pPr>
        <w:pStyle w:val="TOC2"/>
        <w:rPr>
          <w:rFonts w:asciiTheme="minorHAnsi" w:eastAsiaTheme="minorEastAsia" w:hAnsiTheme="minorHAnsi"/>
          <w:noProof/>
          <w:sz w:val="22"/>
        </w:rPr>
      </w:pPr>
      <w:hyperlink w:anchor="_Toc399938304" w:history="1">
        <w:r w:rsidR="00DB0F73" w:rsidRPr="00827CAE">
          <w:rPr>
            <w:rStyle w:val="Hyperlink"/>
            <w:noProof/>
          </w:rPr>
          <w:t>openldap (version 2.4.39):</w:t>
        </w:r>
        <w:r w:rsidR="00DB0F73">
          <w:rPr>
            <w:noProof/>
            <w:webHidden/>
          </w:rPr>
          <w:tab/>
        </w:r>
        <w:r w:rsidR="00DB0F73">
          <w:rPr>
            <w:noProof/>
            <w:webHidden/>
          </w:rPr>
          <w:fldChar w:fldCharType="begin"/>
        </w:r>
        <w:r w:rsidR="00DB0F73">
          <w:rPr>
            <w:noProof/>
            <w:webHidden/>
          </w:rPr>
          <w:instrText xml:space="preserve"> PAGEREF _Toc399938304 \h </w:instrText>
        </w:r>
        <w:r w:rsidR="00DB0F73">
          <w:rPr>
            <w:noProof/>
            <w:webHidden/>
          </w:rPr>
        </w:r>
        <w:r w:rsidR="00DB0F73">
          <w:rPr>
            <w:noProof/>
            <w:webHidden/>
          </w:rPr>
          <w:fldChar w:fldCharType="separate"/>
        </w:r>
        <w:r w:rsidR="00924490">
          <w:rPr>
            <w:noProof/>
            <w:webHidden/>
          </w:rPr>
          <w:t>1133</w:t>
        </w:r>
        <w:r w:rsidR="00DB0F73">
          <w:rPr>
            <w:noProof/>
            <w:webHidden/>
          </w:rPr>
          <w:fldChar w:fldCharType="end"/>
        </w:r>
      </w:hyperlink>
    </w:p>
    <w:p w14:paraId="17A7FABE" w14:textId="77777777" w:rsidR="00DB0F73" w:rsidRDefault="007C7B54" w:rsidP="00DB0F73">
      <w:pPr>
        <w:pStyle w:val="TOC2"/>
        <w:rPr>
          <w:rFonts w:asciiTheme="minorHAnsi" w:eastAsiaTheme="minorEastAsia" w:hAnsiTheme="minorHAnsi"/>
          <w:noProof/>
          <w:sz w:val="22"/>
        </w:rPr>
      </w:pPr>
      <w:hyperlink w:anchor="_Toc399938305" w:history="1">
        <w:r w:rsidR="00DB0F73" w:rsidRPr="00827CAE">
          <w:rPr>
            <w:rStyle w:val="Hyperlink"/>
            <w:noProof/>
          </w:rPr>
          <w:t>openssh (version 6.6p1):</w:t>
        </w:r>
        <w:r w:rsidR="00DB0F73">
          <w:rPr>
            <w:noProof/>
            <w:webHidden/>
          </w:rPr>
          <w:tab/>
        </w:r>
        <w:r w:rsidR="00DB0F73">
          <w:rPr>
            <w:noProof/>
            <w:webHidden/>
          </w:rPr>
          <w:fldChar w:fldCharType="begin"/>
        </w:r>
        <w:r w:rsidR="00DB0F73">
          <w:rPr>
            <w:noProof/>
            <w:webHidden/>
          </w:rPr>
          <w:instrText xml:space="preserve"> PAGEREF _Toc399938305 \h </w:instrText>
        </w:r>
        <w:r w:rsidR="00DB0F73">
          <w:rPr>
            <w:noProof/>
            <w:webHidden/>
          </w:rPr>
        </w:r>
        <w:r w:rsidR="00DB0F73">
          <w:rPr>
            <w:noProof/>
            <w:webHidden/>
          </w:rPr>
          <w:fldChar w:fldCharType="separate"/>
        </w:r>
        <w:r w:rsidR="00924490">
          <w:rPr>
            <w:noProof/>
            <w:webHidden/>
          </w:rPr>
          <w:t>1142</w:t>
        </w:r>
        <w:r w:rsidR="00DB0F73">
          <w:rPr>
            <w:noProof/>
            <w:webHidden/>
          </w:rPr>
          <w:fldChar w:fldCharType="end"/>
        </w:r>
      </w:hyperlink>
    </w:p>
    <w:p w14:paraId="224B0372" w14:textId="77777777" w:rsidR="00DB0F73" w:rsidRDefault="007C7B54" w:rsidP="00DB0F73">
      <w:pPr>
        <w:pStyle w:val="TOC2"/>
        <w:rPr>
          <w:rFonts w:asciiTheme="minorHAnsi" w:eastAsiaTheme="minorEastAsia" w:hAnsiTheme="minorHAnsi"/>
          <w:noProof/>
          <w:sz w:val="22"/>
        </w:rPr>
      </w:pPr>
      <w:hyperlink w:anchor="_Toc399938306" w:history="1">
        <w:r w:rsidR="00DB0F73" w:rsidRPr="00827CAE">
          <w:rPr>
            <w:rStyle w:val="Hyperlink"/>
            <w:noProof/>
          </w:rPr>
          <w:t>openssl (version 1.0.1i):</w:t>
        </w:r>
        <w:r w:rsidR="00DB0F73">
          <w:rPr>
            <w:noProof/>
            <w:webHidden/>
          </w:rPr>
          <w:tab/>
        </w:r>
        <w:r w:rsidR="00DB0F73">
          <w:rPr>
            <w:noProof/>
            <w:webHidden/>
          </w:rPr>
          <w:fldChar w:fldCharType="begin"/>
        </w:r>
        <w:r w:rsidR="00DB0F73">
          <w:rPr>
            <w:noProof/>
            <w:webHidden/>
          </w:rPr>
          <w:instrText xml:space="preserve"> PAGEREF _Toc399938306 \h </w:instrText>
        </w:r>
        <w:r w:rsidR="00DB0F73">
          <w:rPr>
            <w:noProof/>
            <w:webHidden/>
          </w:rPr>
        </w:r>
        <w:r w:rsidR="00DB0F73">
          <w:rPr>
            <w:noProof/>
            <w:webHidden/>
          </w:rPr>
          <w:fldChar w:fldCharType="separate"/>
        </w:r>
        <w:r w:rsidR="00924490">
          <w:rPr>
            <w:noProof/>
            <w:webHidden/>
          </w:rPr>
          <w:t>1150</w:t>
        </w:r>
        <w:r w:rsidR="00DB0F73">
          <w:rPr>
            <w:noProof/>
            <w:webHidden/>
          </w:rPr>
          <w:fldChar w:fldCharType="end"/>
        </w:r>
      </w:hyperlink>
    </w:p>
    <w:p w14:paraId="32CFFDA3" w14:textId="77777777" w:rsidR="00DB0F73" w:rsidRDefault="007C7B54" w:rsidP="00DB0F73">
      <w:pPr>
        <w:pStyle w:val="TOC2"/>
        <w:rPr>
          <w:rFonts w:asciiTheme="minorHAnsi" w:eastAsiaTheme="minorEastAsia" w:hAnsiTheme="minorHAnsi"/>
          <w:noProof/>
          <w:sz w:val="22"/>
        </w:rPr>
      </w:pPr>
      <w:hyperlink w:anchor="_Toc399938307" w:history="1">
        <w:r w:rsidR="00DB0F73" w:rsidRPr="00827CAE">
          <w:rPr>
            <w:rStyle w:val="Hyperlink"/>
            <w:noProof/>
          </w:rPr>
          <w:t>openswan (version 2.6.37):</w:t>
        </w:r>
        <w:r w:rsidR="00DB0F73">
          <w:rPr>
            <w:noProof/>
            <w:webHidden/>
          </w:rPr>
          <w:tab/>
        </w:r>
        <w:r w:rsidR="00DB0F73">
          <w:rPr>
            <w:noProof/>
            <w:webHidden/>
          </w:rPr>
          <w:fldChar w:fldCharType="begin"/>
        </w:r>
        <w:r w:rsidR="00DB0F73">
          <w:rPr>
            <w:noProof/>
            <w:webHidden/>
          </w:rPr>
          <w:instrText xml:space="preserve"> PAGEREF _Toc399938307 \h </w:instrText>
        </w:r>
        <w:r w:rsidR="00DB0F73">
          <w:rPr>
            <w:noProof/>
            <w:webHidden/>
          </w:rPr>
        </w:r>
        <w:r w:rsidR="00DB0F73">
          <w:rPr>
            <w:noProof/>
            <w:webHidden/>
          </w:rPr>
          <w:fldChar w:fldCharType="separate"/>
        </w:r>
        <w:r w:rsidR="00924490">
          <w:rPr>
            <w:noProof/>
            <w:webHidden/>
          </w:rPr>
          <w:t>1154</w:t>
        </w:r>
        <w:r w:rsidR="00DB0F73">
          <w:rPr>
            <w:noProof/>
            <w:webHidden/>
          </w:rPr>
          <w:fldChar w:fldCharType="end"/>
        </w:r>
      </w:hyperlink>
    </w:p>
    <w:p w14:paraId="70422C28" w14:textId="77777777" w:rsidR="00DB0F73" w:rsidRDefault="007C7B54" w:rsidP="00DB0F73">
      <w:pPr>
        <w:pStyle w:val="TOC2"/>
        <w:rPr>
          <w:rFonts w:asciiTheme="minorHAnsi" w:eastAsiaTheme="minorEastAsia" w:hAnsiTheme="minorHAnsi"/>
          <w:noProof/>
          <w:sz w:val="22"/>
        </w:rPr>
      </w:pPr>
      <w:hyperlink w:anchor="_Toc399938308" w:history="1">
        <w:r w:rsidR="00DB0F73" w:rsidRPr="00827CAE">
          <w:rPr>
            <w:rStyle w:val="Hyperlink"/>
            <w:noProof/>
          </w:rPr>
          <w:t>openvswitch (version 2.1.0+git20140411):</w:t>
        </w:r>
        <w:r w:rsidR="00DB0F73">
          <w:rPr>
            <w:noProof/>
            <w:webHidden/>
          </w:rPr>
          <w:tab/>
        </w:r>
        <w:r w:rsidR="00DB0F73">
          <w:rPr>
            <w:noProof/>
            <w:webHidden/>
          </w:rPr>
          <w:fldChar w:fldCharType="begin"/>
        </w:r>
        <w:r w:rsidR="00DB0F73">
          <w:rPr>
            <w:noProof/>
            <w:webHidden/>
          </w:rPr>
          <w:instrText xml:space="preserve"> PAGEREF _Toc399938308 \h </w:instrText>
        </w:r>
        <w:r w:rsidR="00DB0F73">
          <w:rPr>
            <w:noProof/>
            <w:webHidden/>
          </w:rPr>
        </w:r>
        <w:r w:rsidR="00DB0F73">
          <w:rPr>
            <w:noProof/>
            <w:webHidden/>
          </w:rPr>
          <w:fldChar w:fldCharType="separate"/>
        </w:r>
        <w:r w:rsidR="00924490">
          <w:rPr>
            <w:noProof/>
            <w:webHidden/>
          </w:rPr>
          <w:t>1164</w:t>
        </w:r>
        <w:r w:rsidR="00DB0F73">
          <w:rPr>
            <w:noProof/>
            <w:webHidden/>
          </w:rPr>
          <w:fldChar w:fldCharType="end"/>
        </w:r>
      </w:hyperlink>
    </w:p>
    <w:p w14:paraId="35A4E17C" w14:textId="77777777" w:rsidR="00DB0F73" w:rsidRDefault="007C7B54" w:rsidP="00DB0F73">
      <w:pPr>
        <w:pStyle w:val="TOC2"/>
        <w:rPr>
          <w:rFonts w:asciiTheme="minorHAnsi" w:eastAsiaTheme="minorEastAsia" w:hAnsiTheme="minorHAnsi"/>
          <w:noProof/>
          <w:sz w:val="22"/>
        </w:rPr>
      </w:pPr>
      <w:hyperlink w:anchor="_Toc399938309" w:history="1">
        <w:r w:rsidR="00DB0F73" w:rsidRPr="00827CAE">
          <w:rPr>
            <w:rStyle w:val="Hyperlink"/>
            <w:noProof/>
          </w:rPr>
          <w:t>opus (version 1.1):</w:t>
        </w:r>
        <w:r w:rsidR="00DB0F73">
          <w:rPr>
            <w:noProof/>
            <w:webHidden/>
          </w:rPr>
          <w:tab/>
        </w:r>
        <w:r w:rsidR="00DB0F73">
          <w:rPr>
            <w:noProof/>
            <w:webHidden/>
          </w:rPr>
          <w:fldChar w:fldCharType="begin"/>
        </w:r>
        <w:r w:rsidR="00DB0F73">
          <w:rPr>
            <w:noProof/>
            <w:webHidden/>
          </w:rPr>
          <w:instrText xml:space="preserve"> PAGEREF _Toc399938309 \h </w:instrText>
        </w:r>
        <w:r w:rsidR="00DB0F73">
          <w:rPr>
            <w:noProof/>
            <w:webHidden/>
          </w:rPr>
        </w:r>
        <w:r w:rsidR="00DB0F73">
          <w:rPr>
            <w:noProof/>
            <w:webHidden/>
          </w:rPr>
          <w:fldChar w:fldCharType="separate"/>
        </w:r>
        <w:r w:rsidR="00924490">
          <w:rPr>
            <w:noProof/>
            <w:webHidden/>
          </w:rPr>
          <w:t>1177</w:t>
        </w:r>
        <w:r w:rsidR="00DB0F73">
          <w:rPr>
            <w:noProof/>
            <w:webHidden/>
          </w:rPr>
          <w:fldChar w:fldCharType="end"/>
        </w:r>
      </w:hyperlink>
    </w:p>
    <w:p w14:paraId="116B1BB4" w14:textId="77777777" w:rsidR="00DB0F73" w:rsidRDefault="007C7B54" w:rsidP="00DB0F73">
      <w:pPr>
        <w:pStyle w:val="TOC2"/>
        <w:rPr>
          <w:rFonts w:asciiTheme="minorHAnsi" w:eastAsiaTheme="minorEastAsia" w:hAnsiTheme="minorHAnsi"/>
          <w:noProof/>
          <w:sz w:val="22"/>
        </w:rPr>
      </w:pPr>
      <w:hyperlink w:anchor="_Toc399938310" w:history="1">
        <w:r w:rsidR="00DB0F73" w:rsidRPr="00827CAE">
          <w:rPr>
            <w:rStyle w:val="Hyperlink"/>
            <w:noProof/>
          </w:rPr>
          <w:t>ordereddict-1.1</w:t>
        </w:r>
        <w:r w:rsidR="00DB0F73">
          <w:rPr>
            <w:noProof/>
            <w:webHidden/>
          </w:rPr>
          <w:tab/>
        </w:r>
        <w:r w:rsidR="00DB0F73">
          <w:rPr>
            <w:noProof/>
            <w:webHidden/>
          </w:rPr>
          <w:fldChar w:fldCharType="begin"/>
        </w:r>
        <w:r w:rsidR="00DB0F73">
          <w:rPr>
            <w:noProof/>
            <w:webHidden/>
          </w:rPr>
          <w:instrText xml:space="preserve"> PAGEREF _Toc399938310 \h </w:instrText>
        </w:r>
        <w:r w:rsidR="00DB0F73">
          <w:rPr>
            <w:noProof/>
            <w:webHidden/>
          </w:rPr>
        </w:r>
        <w:r w:rsidR="00DB0F73">
          <w:rPr>
            <w:noProof/>
            <w:webHidden/>
          </w:rPr>
          <w:fldChar w:fldCharType="separate"/>
        </w:r>
        <w:r w:rsidR="00924490">
          <w:rPr>
            <w:noProof/>
            <w:webHidden/>
          </w:rPr>
          <w:t>1177</w:t>
        </w:r>
        <w:r w:rsidR="00DB0F73">
          <w:rPr>
            <w:noProof/>
            <w:webHidden/>
          </w:rPr>
          <w:fldChar w:fldCharType="end"/>
        </w:r>
      </w:hyperlink>
    </w:p>
    <w:p w14:paraId="55129112" w14:textId="77777777" w:rsidR="00DB0F73" w:rsidRDefault="007C7B54" w:rsidP="00DB0F73">
      <w:pPr>
        <w:pStyle w:val="TOC2"/>
        <w:rPr>
          <w:rFonts w:asciiTheme="minorHAnsi" w:eastAsiaTheme="minorEastAsia" w:hAnsiTheme="minorHAnsi"/>
          <w:noProof/>
          <w:sz w:val="22"/>
        </w:rPr>
      </w:pPr>
      <w:hyperlink w:anchor="_Toc399938311" w:history="1">
        <w:r w:rsidR="00DB0F73" w:rsidRPr="00827CAE">
          <w:rPr>
            <w:rStyle w:val="Hyperlink"/>
            <w:noProof/>
          </w:rPr>
          <w:t>os-apply-config-0.1.19</w:t>
        </w:r>
        <w:r w:rsidR="00DB0F73">
          <w:rPr>
            <w:noProof/>
            <w:webHidden/>
          </w:rPr>
          <w:tab/>
        </w:r>
        <w:r w:rsidR="00DB0F73">
          <w:rPr>
            <w:noProof/>
            <w:webHidden/>
          </w:rPr>
          <w:fldChar w:fldCharType="begin"/>
        </w:r>
        <w:r w:rsidR="00DB0F73">
          <w:rPr>
            <w:noProof/>
            <w:webHidden/>
          </w:rPr>
          <w:instrText xml:space="preserve"> PAGEREF _Toc399938311 \h </w:instrText>
        </w:r>
        <w:r w:rsidR="00DB0F73">
          <w:rPr>
            <w:noProof/>
            <w:webHidden/>
          </w:rPr>
        </w:r>
        <w:r w:rsidR="00DB0F73">
          <w:rPr>
            <w:noProof/>
            <w:webHidden/>
          </w:rPr>
          <w:fldChar w:fldCharType="separate"/>
        </w:r>
        <w:r w:rsidR="00924490">
          <w:rPr>
            <w:noProof/>
            <w:webHidden/>
          </w:rPr>
          <w:t>1177</w:t>
        </w:r>
        <w:r w:rsidR="00DB0F73">
          <w:rPr>
            <w:noProof/>
            <w:webHidden/>
          </w:rPr>
          <w:fldChar w:fldCharType="end"/>
        </w:r>
      </w:hyperlink>
    </w:p>
    <w:p w14:paraId="445440B9" w14:textId="77777777" w:rsidR="00DB0F73" w:rsidRDefault="007C7B54" w:rsidP="00DB0F73">
      <w:pPr>
        <w:pStyle w:val="TOC2"/>
        <w:rPr>
          <w:rFonts w:asciiTheme="minorHAnsi" w:eastAsiaTheme="minorEastAsia" w:hAnsiTheme="minorHAnsi"/>
          <w:noProof/>
          <w:sz w:val="22"/>
        </w:rPr>
      </w:pPr>
      <w:hyperlink w:anchor="_Toc399938312" w:history="1">
        <w:r w:rsidR="00DB0F73" w:rsidRPr="00827CAE">
          <w:rPr>
            <w:rStyle w:val="Hyperlink"/>
            <w:noProof/>
          </w:rPr>
          <w:t>os-cloud-config-e2f57f73280a19534a071cd81cdd71cb6b1dc903</w:t>
        </w:r>
        <w:r w:rsidR="00DB0F73">
          <w:rPr>
            <w:noProof/>
            <w:webHidden/>
          </w:rPr>
          <w:tab/>
        </w:r>
        <w:r w:rsidR="00DB0F73">
          <w:rPr>
            <w:noProof/>
            <w:webHidden/>
          </w:rPr>
          <w:fldChar w:fldCharType="begin"/>
        </w:r>
        <w:r w:rsidR="00DB0F73">
          <w:rPr>
            <w:noProof/>
            <w:webHidden/>
          </w:rPr>
          <w:instrText xml:space="preserve"> PAGEREF _Toc399938312 \h </w:instrText>
        </w:r>
        <w:r w:rsidR="00DB0F73">
          <w:rPr>
            <w:noProof/>
            <w:webHidden/>
          </w:rPr>
        </w:r>
        <w:r w:rsidR="00DB0F73">
          <w:rPr>
            <w:noProof/>
            <w:webHidden/>
          </w:rPr>
          <w:fldChar w:fldCharType="separate"/>
        </w:r>
        <w:r w:rsidR="00924490">
          <w:rPr>
            <w:noProof/>
            <w:webHidden/>
          </w:rPr>
          <w:t>1178</w:t>
        </w:r>
        <w:r w:rsidR="00DB0F73">
          <w:rPr>
            <w:noProof/>
            <w:webHidden/>
          </w:rPr>
          <w:fldChar w:fldCharType="end"/>
        </w:r>
      </w:hyperlink>
    </w:p>
    <w:p w14:paraId="6F43C33C" w14:textId="77777777" w:rsidR="00DB0F73" w:rsidRDefault="007C7B54" w:rsidP="00DB0F73">
      <w:pPr>
        <w:pStyle w:val="TOC2"/>
        <w:rPr>
          <w:rFonts w:asciiTheme="minorHAnsi" w:eastAsiaTheme="minorEastAsia" w:hAnsiTheme="minorHAnsi"/>
          <w:noProof/>
          <w:sz w:val="22"/>
        </w:rPr>
      </w:pPr>
      <w:hyperlink w:anchor="_Toc399938313" w:history="1">
        <w:r w:rsidR="00DB0F73" w:rsidRPr="00827CAE">
          <w:rPr>
            <w:rStyle w:val="Hyperlink"/>
            <w:noProof/>
          </w:rPr>
          <w:t>os-collect-config-0.1.27</w:t>
        </w:r>
        <w:r w:rsidR="00DB0F73">
          <w:rPr>
            <w:noProof/>
            <w:webHidden/>
          </w:rPr>
          <w:tab/>
        </w:r>
        <w:r w:rsidR="00DB0F73">
          <w:rPr>
            <w:noProof/>
            <w:webHidden/>
          </w:rPr>
          <w:fldChar w:fldCharType="begin"/>
        </w:r>
        <w:r w:rsidR="00DB0F73">
          <w:rPr>
            <w:noProof/>
            <w:webHidden/>
          </w:rPr>
          <w:instrText xml:space="preserve"> PAGEREF _Toc399938313 \h </w:instrText>
        </w:r>
        <w:r w:rsidR="00DB0F73">
          <w:rPr>
            <w:noProof/>
            <w:webHidden/>
          </w:rPr>
        </w:r>
        <w:r w:rsidR="00DB0F73">
          <w:rPr>
            <w:noProof/>
            <w:webHidden/>
          </w:rPr>
          <w:fldChar w:fldCharType="separate"/>
        </w:r>
        <w:r w:rsidR="00924490">
          <w:rPr>
            <w:noProof/>
            <w:webHidden/>
          </w:rPr>
          <w:t>1178</w:t>
        </w:r>
        <w:r w:rsidR="00DB0F73">
          <w:rPr>
            <w:noProof/>
            <w:webHidden/>
          </w:rPr>
          <w:fldChar w:fldCharType="end"/>
        </w:r>
      </w:hyperlink>
    </w:p>
    <w:p w14:paraId="15A5C052" w14:textId="77777777" w:rsidR="00DB0F73" w:rsidRDefault="007C7B54" w:rsidP="00DB0F73">
      <w:pPr>
        <w:pStyle w:val="TOC2"/>
        <w:rPr>
          <w:rFonts w:asciiTheme="minorHAnsi" w:eastAsiaTheme="minorEastAsia" w:hAnsiTheme="minorHAnsi"/>
          <w:noProof/>
          <w:sz w:val="22"/>
        </w:rPr>
      </w:pPr>
      <w:hyperlink w:anchor="_Toc399938314" w:history="1">
        <w:r w:rsidR="00DB0F73" w:rsidRPr="00827CAE">
          <w:rPr>
            <w:rStyle w:val="Hyperlink"/>
            <w:noProof/>
          </w:rPr>
          <w:t>oslo.config-1.3.0</w:t>
        </w:r>
        <w:r w:rsidR="00DB0F73">
          <w:rPr>
            <w:noProof/>
            <w:webHidden/>
          </w:rPr>
          <w:tab/>
        </w:r>
        <w:r w:rsidR="00DB0F73">
          <w:rPr>
            <w:noProof/>
            <w:webHidden/>
          </w:rPr>
          <w:fldChar w:fldCharType="begin"/>
        </w:r>
        <w:r w:rsidR="00DB0F73">
          <w:rPr>
            <w:noProof/>
            <w:webHidden/>
          </w:rPr>
          <w:instrText xml:space="preserve"> PAGEREF _Toc399938314 \h </w:instrText>
        </w:r>
        <w:r w:rsidR="00DB0F73">
          <w:rPr>
            <w:noProof/>
            <w:webHidden/>
          </w:rPr>
        </w:r>
        <w:r w:rsidR="00DB0F73">
          <w:rPr>
            <w:noProof/>
            <w:webHidden/>
          </w:rPr>
          <w:fldChar w:fldCharType="separate"/>
        </w:r>
        <w:r w:rsidR="00924490">
          <w:rPr>
            <w:noProof/>
            <w:webHidden/>
          </w:rPr>
          <w:t>1178</w:t>
        </w:r>
        <w:r w:rsidR="00DB0F73">
          <w:rPr>
            <w:noProof/>
            <w:webHidden/>
          </w:rPr>
          <w:fldChar w:fldCharType="end"/>
        </w:r>
      </w:hyperlink>
    </w:p>
    <w:p w14:paraId="12CFD672" w14:textId="77777777" w:rsidR="00DB0F73" w:rsidRDefault="007C7B54" w:rsidP="00DB0F73">
      <w:pPr>
        <w:pStyle w:val="TOC2"/>
        <w:rPr>
          <w:rFonts w:asciiTheme="minorHAnsi" w:eastAsiaTheme="minorEastAsia" w:hAnsiTheme="minorHAnsi"/>
          <w:noProof/>
          <w:sz w:val="22"/>
        </w:rPr>
      </w:pPr>
      <w:hyperlink w:anchor="_Toc399938315" w:history="1">
        <w:r w:rsidR="00DB0F73" w:rsidRPr="00827CAE">
          <w:rPr>
            <w:rStyle w:val="Hyperlink"/>
            <w:noProof/>
          </w:rPr>
          <w:t>oslo.db-0.4.0</w:t>
        </w:r>
        <w:r w:rsidR="00DB0F73">
          <w:rPr>
            <w:noProof/>
            <w:webHidden/>
          </w:rPr>
          <w:tab/>
        </w:r>
        <w:r w:rsidR="00DB0F73">
          <w:rPr>
            <w:noProof/>
            <w:webHidden/>
          </w:rPr>
          <w:fldChar w:fldCharType="begin"/>
        </w:r>
        <w:r w:rsidR="00DB0F73">
          <w:rPr>
            <w:noProof/>
            <w:webHidden/>
          </w:rPr>
          <w:instrText xml:space="preserve"> PAGEREF _Toc399938315 \h </w:instrText>
        </w:r>
        <w:r w:rsidR="00DB0F73">
          <w:rPr>
            <w:noProof/>
            <w:webHidden/>
          </w:rPr>
        </w:r>
        <w:r w:rsidR="00DB0F73">
          <w:rPr>
            <w:noProof/>
            <w:webHidden/>
          </w:rPr>
          <w:fldChar w:fldCharType="separate"/>
        </w:r>
        <w:r w:rsidR="00924490">
          <w:rPr>
            <w:noProof/>
            <w:webHidden/>
          </w:rPr>
          <w:t>1178</w:t>
        </w:r>
        <w:r w:rsidR="00DB0F73">
          <w:rPr>
            <w:noProof/>
            <w:webHidden/>
          </w:rPr>
          <w:fldChar w:fldCharType="end"/>
        </w:r>
      </w:hyperlink>
    </w:p>
    <w:p w14:paraId="4A627FEC" w14:textId="77777777" w:rsidR="00DB0F73" w:rsidRDefault="007C7B54" w:rsidP="00DB0F73">
      <w:pPr>
        <w:pStyle w:val="TOC2"/>
        <w:rPr>
          <w:rFonts w:asciiTheme="minorHAnsi" w:eastAsiaTheme="minorEastAsia" w:hAnsiTheme="minorHAnsi"/>
          <w:noProof/>
          <w:sz w:val="22"/>
        </w:rPr>
      </w:pPr>
      <w:hyperlink w:anchor="_Toc399938316" w:history="1">
        <w:r w:rsidR="00DB0F73" w:rsidRPr="00827CAE">
          <w:rPr>
            <w:rStyle w:val="Hyperlink"/>
            <w:noProof/>
          </w:rPr>
          <w:t>oslo.i18n-0.2.0</w:t>
        </w:r>
        <w:r w:rsidR="00DB0F73">
          <w:rPr>
            <w:noProof/>
            <w:webHidden/>
          </w:rPr>
          <w:tab/>
        </w:r>
        <w:r w:rsidR="00DB0F73">
          <w:rPr>
            <w:noProof/>
            <w:webHidden/>
          </w:rPr>
          <w:fldChar w:fldCharType="begin"/>
        </w:r>
        <w:r w:rsidR="00DB0F73">
          <w:rPr>
            <w:noProof/>
            <w:webHidden/>
          </w:rPr>
          <w:instrText xml:space="preserve"> PAGEREF _Toc399938316 \h </w:instrText>
        </w:r>
        <w:r w:rsidR="00DB0F73">
          <w:rPr>
            <w:noProof/>
            <w:webHidden/>
          </w:rPr>
        </w:r>
        <w:r w:rsidR="00DB0F73">
          <w:rPr>
            <w:noProof/>
            <w:webHidden/>
          </w:rPr>
          <w:fldChar w:fldCharType="separate"/>
        </w:r>
        <w:r w:rsidR="00924490">
          <w:rPr>
            <w:noProof/>
            <w:webHidden/>
          </w:rPr>
          <w:t>1178</w:t>
        </w:r>
        <w:r w:rsidR="00DB0F73">
          <w:rPr>
            <w:noProof/>
            <w:webHidden/>
          </w:rPr>
          <w:fldChar w:fldCharType="end"/>
        </w:r>
      </w:hyperlink>
    </w:p>
    <w:p w14:paraId="3FD25687" w14:textId="77777777" w:rsidR="00DB0F73" w:rsidRDefault="007C7B54" w:rsidP="00DB0F73">
      <w:pPr>
        <w:pStyle w:val="TOC2"/>
        <w:rPr>
          <w:rFonts w:asciiTheme="minorHAnsi" w:eastAsiaTheme="minorEastAsia" w:hAnsiTheme="minorHAnsi"/>
          <w:noProof/>
          <w:sz w:val="22"/>
        </w:rPr>
      </w:pPr>
      <w:hyperlink w:anchor="_Toc399938317" w:history="1">
        <w:r w:rsidR="00DB0F73" w:rsidRPr="00827CAE">
          <w:rPr>
            <w:rStyle w:val="Hyperlink"/>
            <w:noProof/>
          </w:rPr>
          <w:t>oslo.messaging-1.3.0</w:t>
        </w:r>
        <w:r w:rsidR="00DB0F73">
          <w:rPr>
            <w:noProof/>
            <w:webHidden/>
          </w:rPr>
          <w:tab/>
        </w:r>
        <w:r w:rsidR="00DB0F73">
          <w:rPr>
            <w:noProof/>
            <w:webHidden/>
          </w:rPr>
          <w:fldChar w:fldCharType="begin"/>
        </w:r>
        <w:r w:rsidR="00DB0F73">
          <w:rPr>
            <w:noProof/>
            <w:webHidden/>
          </w:rPr>
          <w:instrText xml:space="preserve"> PAGEREF _Toc399938317 \h </w:instrText>
        </w:r>
        <w:r w:rsidR="00DB0F73">
          <w:rPr>
            <w:noProof/>
            <w:webHidden/>
          </w:rPr>
        </w:r>
        <w:r w:rsidR="00DB0F73">
          <w:rPr>
            <w:noProof/>
            <w:webHidden/>
          </w:rPr>
          <w:fldChar w:fldCharType="separate"/>
        </w:r>
        <w:r w:rsidR="00924490">
          <w:rPr>
            <w:noProof/>
            <w:webHidden/>
          </w:rPr>
          <w:t>1178</w:t>
        </w:r>
        <w:r w:rsidR="00DB0F73">
          <w:rPr>
            <w:noProof/>
            <w:webHidden/>
          </w:rPr>
          <w:fldChar w:fldCharType="end"/>
        </w:r>
      </w:hyperlink>
    </w:p>
    <w:p w14:paraId="034E5210" w14:textId="77777777" w:rsidR="00DB0F73" w:rsidRDefault="007C7B54" w:rsidP="00DB0F73">
      <w:pPr>
        <w:pStyle w:val="TOC2"/>
        <w:rPr>
          <w:rFonts w:asciiTheme="minorHAnsi" w:eastAsiaTheme="minorEastAsia" w:hAnsiTheme="minorHAnsi"/>
          <w:noProof/>
          <w:sz w:val="22"/>
        </w:rPr>
      </w:pPr>
      <w:hyperlink w:anchor="_Toc399938318" w:history="1">
        <w:r w:rsidR="00DB0F73" w:rsidRPr="00827CAE">
          <w:rPr>
            <w:rStyle w:val="Hyperlink"/>
            <w:noProof/>
          </w:rPr>
          <w:t>oslo.rootwrap-1.2.0</w:t>
        </w:r>
        <w:r w:rsidR="00DB0F73">
          <w:rPr>
            <w:noProof/>
            <w:webHidden/>
          </w:rPr>
          <w:tab/>
        </w:r>
        <w:r w:rsidR="00DB0F73">
          <w:rPr>
            <w:noProof/>
            <w:webHidden/>
          </w:rPr>
          <w:fldChar w:fldCharType="begin"/>
        </w:r>
        <w:r w:rsidR="00DB0F73">
          <w:rPr>
            <w:noProof/>
            <w:webHidden/>
          </w:rPr>
          <w:instrText xml:space="preserve"> PAGEREF _Toc399938318 \h </w:instrText>
        </w:r>
        <w:r w:rsidR="00DB0F73">
          <w:rPr>
            <w:noProof/>
            <w:webHidden/>
          </w:rPr>
        </w:r>
        <w:r w:rsidR="00DB0F73">
          <w:rPr>
            <w:noProof/>
            <w:webHidden/>
          </w:rPr>
          <w:fldChar w:fldCharType="separate"/>
        </w:r>
        <w:r w:rsidR="00924490">
          <w:rPr>
            <w:noProof/>
            <w:webHidden/>
          </w:rPr>
          <w:t>1178</w:t>
        </w:r>
        <w:r w:rsidR="00DB0F73">
          <w:rPr>
            <w:noProof/>
            <w:webHidden/>
          </w:rPr>
          <w:fldChar w:fldCharType="end"/>
        </w:r>
      </w:hyperlink>
    </w:p>
    <w:p w14:paraId="6EAEDB32" w14:textId="77777777" w:rsidR="00DB0F73" w:rsidRDefault="007C7B54" w:rsidP="00DB0F73">
      <w:pPr>
        <w:pStyle w:val="TOC2"/>
        <w:rPr>
          <w:rFonts w:asciiTheme="minorHAnsi" w:eastAsiaTheme="minorEastAsia" w:hAnsiTheme="minorHAnsi"/>
          <w:noProof/>
          <w:sz w:val="22"/>
        </w:rPr>
      </w:pPr>
      <w:hyperlink w:anchor="_Toc399938319" w:history="1">
        <w:r w:rsidR="00DB0F73" w:rsidRPr="00827CAE">
          <w:rPr>
            <w:rStyle w:val="Hyperlink"/>
            <w:noProof/>
          </w:rPr>
          <w:t>oslo.utils-0.2.0</w:t>
        </w:r>
        <w:r w:rsidR="00DB0F73">
          <w:rPr>
            <w:noProof/>
            <w:webHidden/>
          </w:rPr>
          <w:tab/>
        </w:r>
        <w:r w:rsidR="00DB0F73">
          <w:rPr>
            <w:noProof/>
            <w:webHidden/>
          </w:rPr>
          <w:fldChar w:fldCharType="begin"/>
        </w:r>
        <w:r w:rsidR="00DB0F73">
          <w:rPr>
            <w:noProof/>
            <w:webHidden/>
          </w:rPr>
          <w:instrText xml:space="preserve"> PAGEREF _Toc399938319 \h </w:instrText>
        </w:r>
        <w:r w:rsidR="00DB0F73">
          <w:rPr>
            <w:noProof/>
            <w:webHidden/>
          </w:rPr>
        </w:r>
        <w:r w:rsidR="00DB0F73">
          <w:rPr>
            <w:noProof/>
            <w:webHidden/>
          </w:rPr>
          <w:fldChar w:fldCharType="separate"/>
        </w:r>
        <w:r w:rsidR="00924490">
          <w:rPr>
            <w:noProof/>
            <w:webHidden/>
          </w:rPr>
          <w:t>1178</w:t>
        </w:r>
        <w:r w:rsidR="00DB0F73">
          <w:rPr>
            <w:noProof/>
            <w:webHidden/>
          </w:rPr>
          <w:fldChar w:fldCharType="end"/>
        </w:r>
      </w:hyperlink>
    </w:p>
    <w:p w14:paraId="451BED86" w14:textId="77777777" w:rsidR="00DB0F73" w:rsidRDefault="007C7B54" w:rsidP="00DB0F73">
      <w:pPr>
        <w:pStyle w:val="TOC2"/>
        <w:rPr>
          <w:rFonts w:asciiTheme="minorHAnsi" w:eastAsiaTheme="minorEastAsia" w:hAnsiTheme="minorHAnsi"/>
          <w:noProof/>
          <w:sz w:val="22"/>
        </w:rPr>
      </w:pPr>
      <w:hyperlink w:anchor="_Toc399938320" w:history="1">
        <w:r w:rsidR="00DB0F73" w:rsidRPr="00827CAE">
          <w:rPr>
            <w:rStyle w:val="Hyperlink"/>
            <w:noProof/>
          </w:rPr>
          <w:t>oslo.vmware-0.5.0</w:t>
        </w:r>
        <w:r w:rsidR="00DB0F73">
          <w:rPr>
            <w:noProof/>
            <w:webHidden/>
          </w:rPr>
          <w:tab/>
        </w:r>
        <w:r w:rsidR="00DB0F73">
          <w:rPr>
            <w:noProof/>
            <w:webHidden/>
          </w:rPr>
          <w:fldChar w:fldCharType="begin"/>
        </w:r>
        <w:r w:rsidR="00DB0F73">
          <w:rPr>
            <w:noProof/>
            <w:webHidden/>
          </w:rPr>
          <w:instrText xml:space="preserve"> PAGEREF _Toc399938320 \h </w:instrText>
        </w:r>
        <w:r w:rsidR="00DB0F73">
          <w:rPr>
            <w:noProof/>
            <w:webHidden/>
          </w:rPr>
        </w:r>
        <w:r w:rsidR="00DB0F73">
          <w:rPr>
            <w:noProof/>
            <w:webHidden/>
          </w:rPr>
          <w:fldChar w:fldCharType="separate"/>
        </w:r>
        <w:r w:rsidR="00924490">
          <w:rPr>
            <w:noProof/>
            <w:webHidden/>
          </w:rPr>
          <w:t>1178</w:t>
        </w:r>
        <w:r w:rsidR="00DB0F73">
          <w:rPr>
            <w:noProof/>
            <w:webHidden/>
          </w:rPr>
          <w:fldChar w:fldCharType="end"/>
        </w:r>
      </w:hyperlink>
    </w:p>
    <w:p w14:paraId="5B740EDC" w14:textId="77777777" w:rsidR="00DB0F73" w:rsidRDefault="007C7B54" w:rsidP="00DB0F73">
      <w:pPr>
        <w:pStyle w:val="TOC2"/>
        <w:rPr>
          <w:rFonts w:asciiTheme="minorHAnsi" w:eastAsiaTheme="minorEastAsia" w:hAnsiTheme="minorHAnsi"/>
          <w:noProof/>
          <w:sz w:val="22"/>
        </w:rPr>
      </w:pPr>
      <w:hyperlink w:anchor="_Toc399938321" w:history="1">
        <w:r w:rsidR="00DB0F73" w:rsidRPr="00827CAE">
          <w:rPr>
            <w:rStyle w:val="Hyperlink"/>
            <w:noProof/>
          </w:rPr>
          <w:t>oslosphinx-2.1.0</w:t>
        </w:r>
        <w:r w:rsidR="00DB0F73">
          <w:rPr>
            <w:noProof/>
            <w:webHidden/>
          </w:rPr>
          <w:tab/>
        </w:r>
        <w:r w:rsidR="00DB0F73">
          <w:rPr>
            <w:noProof/>
            <w:webHidden/>
          </w:rPr>
          <w:fldChar w:fldCharType="begin"/>
        </w:r>
        <w:r w:rsidR="00DB0F73">
          <w:rPr>
            <w:noProof/>
            <w:webHidden/>
          </w:rPr>
          <w:instrText xml:space="preserve"> PAGEREF _Toc399938321 \h </w:instrText>
        </w:r>
        <w:r w:rsidR="00DB0F73">
          <w:rPr>
            <w:noProof/>
            <w:webHidden/>
          </w:rPr>
        </w:r>
        <w:r w:rsidR="00DB0F73">
          <w:rPr>
            <w:noProof/>
            <w:webHidden/>
          </w:rPr>
          <w:fldChar w:fldCharType="separate"/>
        </w:r>
        <w:r w:rsidR="00924490">
          <w:rPr>
            <w:noProof/>
            <w:webHidden/>
          </w:rPr>
          <w:t>1178</w:t>
        </w:r>
        <w:r w:rsidR="00DB0F73">
          <w:rPr>
            <w:noProof/>
            <w:webHidden/>
          </w:rPr>
          <w:fldChar w:fldCharType="end"/>
        </w:r>
      </w:hyperlink>
    </w:p>
    <w:p w14:paraId="0E6AFE51" w14:textId="77777777" w:rsidR="00DB0F73" w:rsidRDefault="007C7B54" w:rsidP="00DB0F73">
      <w:pPr>
        <w:pStyle w:val="TOC2"/>
        <w:rPr>
          <w:rFonts w:asciiTheme="minorHAnsi" w:eastAsiaTheme="minorEastAsia" w:hAnsiTheme="minorHAnsi"/>
          <w:noProof/>
          <w:sz w:val="22"/>
        </w:rPr>
      </w:pPr>
      <w:hyperlink w:anchor="_Toc399938322" w:history="1">
        <w:r w:rsidR="00DB0F73" w:rsidRPr="00827CAE">
          <w:rPr>
            <w:rStyle w:val="Hyperlink"/>
            <w:noProof/>
          </w:rPr>
          <w:t>oslotest-1.0.0</w:t>
        </w:r>
        <w:r w:rsidR="00DB0F73">
          <w:rPr>
            <w:noProof/>
            <w:webHidden/>
          </w:rPr>
          <w:tab/>
        </w:r>
        <w:r w:rsidR="00DB0F73">
          <w:rPr>
            <w:noProof/>
            <w:webHidden/>
          </w:rPr>
          <w:fldChar w:fldCharType="begin"/>
        </w:r>
        <w:r w:rsidR="00DB0F73">
          <w:rPr>
            <w:noProof/>
            <w:webHidden/>
          </w:rPr>
          <w:instrText xml:space="preserve"> PAGEREF _Toc399938322 \h </w:instrText>
        </w:r>
        <w:r w:rsidR="00DB0F73">
          <w:rPr>
            <w:noProof/>
            <w:webHidden/>
          </w:rPr>
        </w:r>
        <w:r w:rsidR="00DB0F73">
          <w:rPr>
            <w:noProof/>
            <w:webHidden/>
          </w:rPr>
          <w:fldChar w:fldCharType="separate"/>
        </w:r>
        <w:r w:rsidR="00924490">
          <w:rPr>
            <w:noProof/>
            <w:webHidden/>
          </w:rPr>
          <w:t>1179</w:t>
        </w:r>
        <w:r w:rsidR="00DB0F73">
          <w:rPr>
            <w:noProof/>
            <w:webHidden/>
          </w:rPr>
          <w:fldChar w:fldCharType="end"/>
        </w:r>
      </w:hyperlink>
    </w:p>
    <w:p w14:paraId="39AB2E96" w14:textId="77777777" w:rsidR="00DB0F73" w:rsidRDefault="007C7B54" w:rsidP="00DB0F73">
      <w:pPr>
        <w:pStyle w:val="TOC2"/>
        <w:rPr>
          <w:rFonts w:asciiTheme="minorHAnsi" w:eastAsiaTheme="minorEastAsia" w:hAnsiTheme="minorHAnsi"/>
          <w:noProof/>
          <w:sz w:val="22"/>
        </w:rPr>
      </w:pPr>
      <w:hyperlink w:anchor="_Toc399938323" w:history="1">
        <w:r w:rsidR="00DB0F73" w:rsidRPr="00827CAE">
          <w:rPr>
            <w:rStyle w:val="Hyperlink"/>
            <w:noProof/>
          </w:rPr>
          <w:t>os-prober (version 1.63):</w:t>
        </w:r>
        <w:r w:rsidR="00DB0F73">
          <w:rPr>
            <w:noProof/>
            <w:webHidden/>
          </w:rPr>
          <w:tab/>
        </w:r>
        <w:r w:rsidR="00DB0F73">
          <w:rPr>
            <w:noProof/>
            <w:webHidden/>
          </w:rPr>
          <w:fldChar w:fldCharType="begin"/>
        </w:r>
        <w:r w:rsidR="00DB0F73">
          <w:rPr>
            <w:noProof/>
            <w:webHidden/>
          </w:rPr>
          <w:instrText xml:space="preserve"> PAGEREF _Toc399938323 \h </w:instrText>
        </w:r>
        <w:r w:rsidR="00DB0F73">
          <w:rPr>
            <w:noProof/>
            <w:webHidden/>
          </w:rPr>
        </w:r>
        <w:r w:rsidR="00DB0F73">
          <w:rPr>
            <w:noProof/>
            <w:webHidden/>
          </w:rPr>
          <w:fldChar w:fldCharType="separate"/>
        </w:r>
        <w:r w:rsidR="00924490">
          <w:rPr>
            <w:noProof/>
            <w:webHidden/>
          </w:rPr>
          <w:t>1179</w:t>
        </w:r>
        <w:r w:rsidR="00DB0F73">
          <w:rPr>
            <w:noProof/>
            <w:webHidden/>
          </w:rPr>
          <w:fldChar w:fldCharType="end"/>
        </w:r>
      </w:hyperlink>
    </w:p>
    <w:p w14:paraId="7726FD11" w14:textId="77777777" w:rsidR="00DB0F73" w:rsidRDefault="007C7B54" w:rsidP="00DB0F73">
      <w:pPr>
        <w:pStyle w:val="TOC2"/>
        <w:rPr>
          <w:rFonts w:asciiTheme="minorHAnsi" w:eastAsiaTheme="minorEastAsia" w:hAnsiTheme="minorHAnsi"/>
          <w:noProof/>
          <w:sz w:val="22"/>
        </w:rPr>
      </w:pPr>
      <w:hyperlink w:anchor="_Toc399938324" w:history="1">
        <w:r w:rsidR="00DB0F73" w:rsidRPr="00827CAE">
          <w:rPr>
            <w:rStyle w:val="Hyperlink"/>
            <w:noProof/>
          </w:rPr>
          <w:t>os-refresh-config-0.1.7</w:t>
        </w:r>
        <w:r w:rsidR="00DB0F73">
          <w:rPr>
            <w:noProof/>
            <w:webHidden/>
          </w:rPr>
          <w:tab/>
        </w:r>
        <w:r w:rsidR="00DB0F73">
          <w:rPr>
            <w:noProof/>
            <w:webHidden/>
          </w:rPr>
          <w:fldChar w:fldCharType="begin"/>
        </w:r>
        <w:r w:rsidR="00DB0F73">
          <w:rPr>
            <w:noProof/>
            <w:webHidden/>
          </w:rPr>
          <w:instrText xml:space="preserve"> PAGEREF _Toc399938324 \h </w:instrText>
        </w:r>
        <w:r w:rsidR="00DB0F73">
          <w:rPr>
            <w:noProof/>
            <w:webHidden/>
          </w:rPr>
        </w:r>
        <w:r w:rsidR="00DB0F73">
          <w:rPr>
            <w:noProof/>
            <w:webHidden/>
          </w:rPr>
          <w:fldChar w:fldCharType="separate"/>
        </w:r>
        <w:r w:rsidR="00924490">
          <w:rPr>
            <w:noProof/>
            <w:webHidden/>
          </w:rPr>
          <w:t>1179</w:t>
        </w:r>
        <w:r w:rsidR="00DB0F73">
          <w:rPr>
            <w:noProof/>
            <w:webHidden/>
          </w:rPr>
          <w:fldChar w:fldCharType="end"/>
        </w:r>
      </w:hyperlink>
    </w:p>
    <w:p w14:paraId="2DC76771" w14:textId="77777777" w:rsidR="00DB0F73" w:rsidRDefault="007C7B54" w:rsidP="00DB0F73">
      <w:pPr>
        <w:pStyle w:val="TOC2"/>
        <w:rPr>
          <w:rFonts w:asciiTheme="minorHAnsi" w:eastAsiaTheme="minorEastAsia" w:hAnsiTheme="minorHAnsi"/>
          <w:noProof/>
          <w:sz w:val="22"/>
        </w:rPr>
      </w:pPr>
      <w:hyperlink w:anchor="_Toc399938325" w:history="1">
        <w:r w:rsidR="00DB0F73" w:rsidRPr="00827CAE">
          <w:rPr>
            <w:rStyle w:val="Hyperlink"/>
            <w:noProof/>
          </w:rPr>
          <w:t>p11-kit (version 0.20.3):</w:t>
        </w:r>
        <w:r w:rsidR="00DB0F73">
          <w:rPr>
            <w:noProof/>
            <w:webHidden/>
          </w:rPr>
          <w:tab/>
        </w:r>
        <w:r w:rsidR="00DB0F73">
          <w:rPr>
            <w:noProof/>
            <w:webHidden/>
          </w:rPr>
          <w:fldChar w:fldCharType="begin"/>
        </w:r>
        <w:r w:rsidR="00DB0F73">
          <w:rPr>
            <w:noProof/>
            <w:webHidden/>
          </w:rPr>
          <w:instrText xml:space="preserve"> PAGEREF _Toc399938325 \h </w:instrText>
        </w:r>
        <w:r w:rsidR="00DB0F73">
          <w:rPr>
            <w:noProof/>
            <w:webHidden/>
          </w:rPr>
        </w:r>
        <w:r w:rsidR="00DB0F73">
          <w:rPr>
            <w:noProof/>
            <w:webHidden/>
          </w:rPr>
          <w:fldChar w:fldCharType="separate"/>
        </w:r>
        <w:r w:rsidR="00924490">
          <w:rPr>
            <w:noProof/>
            <w:webHidden/>
          </w:rPr>
          <w:t>1179</w:t>
        </w:r>
        <w:r w:rsidR="00DB0F73">
          <w:rPr>
            <w:noProof/>
            <w:webHidden/>
          </w:rPr>
          <w:fldChar w:fldCharType="end"/>
        </w:r>
      </w:hyperlink>
    </w:p>
    <w:p w14:paraId="55D8340A" w14:textId="77777777" w:rsidR="00DB0F73" w:rsidRDefault="007C7B54" w:rsidP="00DB0F73">
      <w:pPr>
        <w:pStyle w:val="TOC2"/>
        <w:rPr>
          <w:rFonts w:asciiTheme="minorHAnsi" w:eastAsiaTheme="minorEastAsia" w:hAnsiTheme="minorHAnsi"/>
          <w:noProof/>
          <w:sz w:val="22"/>
        </w:rPr>
      </w:pPr>
      <w:hyperlink w:anchor="_Toc399938326" w:history="1">
        <w:r w:rsidR="00DB0F73" w:rsidRPr="00827CAE">
          <w:rPr>
            <w:rStyle w:val="Hyperlink"/>
            <w:noProof/>
          </w:rPr>
          <w:t>pacemaker (version 1.1.10+git20130802):</w:t>
        </w:r>
        <w:r w:rsidR="00DB0F73">
          <w:rPr>
            <w:noProof/>
            <w:webHidden/>
          </w:rPr>
          <w:tab/>
        </w:r>
        <w:r w:rsidR="00DB0F73">
          <w:rPr>
            <w:noProof/>
            <w:webHidden/>
          </w:rPr>
          <w:fldChar w:fldCharType="begin"/>
        </w:r>
        <w:r w:rsidR="00DB0F73">
          <w:rPr>
            <w:noProof/>
            <w:webHidden/>
          </w:rPr>
          <w:instrText xml:space="preserve"> PAGEREF _Toc399938326 \h </w:instrText>
        </w:r>
        <w:r w:rsidR="00DB0F73">
          <w:rPr>
            <w:noProof/>
            <w:webHidden/>
          </w:rPr>
        </w:r>
        <w:r w:rsidR="00DB0F73">
          <w:rPr>
            <w:noProof/>
            <w:webHidden/>
          </w:rPr>
          <w:fldChar w:fldCharType="separate"/>
        </w:r>
        <w:r w:rsidR="00924490">
          <w:rPr>
            <w:noProof/>
            <w:webHidden/>
          </w:rPr>
          <w:t>1183</w:t>
        </w:r>
        <w:r w:rsidR="00DB0F73">
          <w:rPr>
            <w:noProof/>
            <w:webHidden/>
          </w:rPr>
          <w:fldChar w:fldCharType="end"/>
        </w:r>
      </w:hyperlink>
    </w:p>
    <w:p w14:paraId="6251433D" w14:textId="77777777" w:rsidR="00DB0F73" w:rsidRDefault="007C7B54" w:rsidP="00DB0F73">
      <w:pPr>
        <w:pStyle w:val="TOC2"/>
        <w:rPr>
          <w:rFonts w:asciiTheme="minorHAnsi" w:eastAsiaTheme="minorEastAsia" w:hAnsiTheme="minorHAnsi"/>
          <w:noProof/>
          <w:sz w:val="22"/>
        </w:rPr>
      </w:pPr>
      <w:hyperlink w:anchor="_Toc399938327" w:history="1">
        <w:r w:rsidR="00DB0F73" w:rsidRPr="00827CAE">
          <w:rPr>
            <w:rStyle w:val="Hyperlink"/>
            <w:noProof/>
          </w:rPr>
          <w:t>pam (version 1.1.8):</w:t>
        </w:r>
        <w:r w:rsidR="00DB0F73">
          <w:rPr>
            <w:noProof/>
            <w:webHidden/>
          </w:rPr>
          <w:tab/>
        </w:r>
        <w:r w:rsidR="00DB0F73">
          <w:rPr>
            <w:noProof/>
            <w:webHidden/>
          </w:rPr>
          <w:fldChar w:fldCharType="begin"/>
        </w:r>
        <w:r w:rsidR="00DB0F73">
          <w:rPr>
            <w:noProof/>
            <w:webHidden/>
          </w:rPr>
          <w:instrText xml:space="preserve"> PAGEREF _Toc399938327 \h </w:instrText>
        </w:r>
        <w:r w:rsidR="00DB0F73">
          <w:rPr>
            <w:noProof/>
            <w:webHidden/>
          </w:rPr>
        </w:r>
        <w:r w:rsidR="00DB0F73">
          <w:rPr>
            <w:noProof/>
            <w:webHidden/>
          </w:rPr>
          <w:fldChar w:fldCharType="separate"/>
        </w:r>
        <w:r w:rsidR="00924490">
          <w:rPr>
            <w:noProof/>
            <w:webHidden/>
          </w:rPr>
          <w:t>1185</w:t>
        </w:r>
        <w:r w:rsidR="00DB0F73">
          <w:rPr>
            <w:noProof/>
            <w:webHidden/>
          </w:rPr>
          <w:fldChar w:fldCharType="end"/>
        </w:r>
      </w:hyperlink>
    </w:p>
    <w:p w14:paraId="628D72AB" w14:textId="77777777" w:rsidR="00DB0F73" w:rsidRDefault="007C7B54" w:rsidP="00DB0F73">
      <w:pPr>
        <w:pStyle w:val="TOC2"/>
        <w:rPr>
          <w:rFonts w:asciiTheme="minorHAnsi" w:eastAsiaTheme="minorEastAsia" w:hAnsiTheme="minorHAnsi"/>
          <w:noProof/>
          <w:sz w:val="22"/>
        </w:rPr>
      </w:pPr>
      <w:hyperlink w:anchor="_Toc399938328" w:history="1">
        <w:r w:rsidR="00DB0F73" w:rsidRPr="00827CAE">
          <w:rPr>
            <w:rStyle w:val="Hyperlink"/>
            <w:noProof/>
          </w:rPr>
          <w:t>pango1.0 (version 1.36.3):</w:t>
        </w:r>
        <w:r w:rsidR="00DB0F73">
          <w:rPr>
            <w:noProof/>
            <w:webHidden/>
          </w:rPr>
          <w:tab/>
        </w:r>
        <w:r w:rsidR="00DB0F73">
          <w:rPr>
            <w:noProof/>
            <w:webHidden/>
          </w:rPr>
          <w:fldChar w:fldCharType="begin"/>
        </w:r>
        <w:r w:rsidR="00DB0F73">
          <w:rPr>
            <w:noProof/>
            <w:webHidden/>
          </w:rPr>
          <w:instrText xml:space="preserve"> PAGEREF _Toc399938328 \h </w:instrText>
        </w:r>
        <w:r w:rsidR="00DB0F73">
          <w:rPr>
            <w:noProof/>
            <w:webHidden/>
          </w:rPr>
        </w:r>
        <w:r w:rsidR="00DB0F73">
          <w:rPr>
            <w:noProof/>
            <w:webHidden/>
          </w:rPr>
          <w:fldChar w:fldCharType="separate"/>
        </w:r>
        <w:r w:rsidR="00924490">
          <w:rPr>
            <w:noProof/>
            <w:webHidden/>
          </w:rPr>
          <w:t>1186</w:t>
        </w:r>
        <w:r w:rsidR="00DB0F73">
          <w:rPr>
            <w:noProof/>
            <w:webHidden/>
          </w:rPr>
          <w:fldChar w:fldCharType="end"/>
        </w:r>
      </w:hyperlink>
    </w:p>
    <w:p w14:paraId="6774FF75" w14:textId="77777777" w:rsidR="00DB0F73" w:rsidRDefault="007C7B54" w:rsidP="00DB0F73">
      <w:pPr>
        <w:pStyle w:val="TOC2"/>
        <w:rPr>
          <w:rFonts w:asciiTheme="minorHAnsi" w:eastAsiaTheme="minorEastAsia" w:hAnsiTheme="minorHAnsi"/>
          <w:noProof/>
          <w:sz w:val="22"/>
        </w:rPr>
      </w:pPr>
      <w:hyperlink w:anchor="_Toc399938329" w:history="1">
        <w:r w:rsidR="00DB0F73" w:rsidRPr="00827CAE">
          <w:rPr>
            <w:rStyle w:val="Hyperlink"/>
            <w:noProof/>
          </w:rPr>
          <w:t>paramiko (version 1.14.0):</w:t>
        </w:r>
        <w:r w:rsidR="00DB0F73">
          <w:rPr>
            <w:noProof/>
            <w:webHidden/>
          </w:rPr>
          <w:tab/>
        </w:r>
        <w:r w:rsidR="00DB0F73">
          <w:rPr>
            <w:noProof/>
            <w:webHidden/>
          </w:rPr>
          <w:fldChar w:fldCharType="begin"/>
        </w:r>
        <w:r w:rsidR="00DB0F73">
          <w:rPr>
            <w:noProof/>
            <w:webHidden/>
          </w:rPr>
          <w:instrText xml:space="preserve"> PAGEREF _Toc399938329 \h </w:instrText>
        </w:r>
        <w:r w:rsidR="00DB0F73">
          <w:rPr>
            <w:noProof/>
            <w:webHidden/>
          </w:rPr>
        </w:r>
        <w:r w:rsidR="00DB0F73">
          <w:rPr>
            <w:noProof/>
            <w:webHidden/>
          </w:rPr>
          <w:fldChar w:fldCharType="separate"/>
        </w:r>
        <w:r w:rsidR="00924490">
          <w:rPr>
            <w:noProof/>
            <w:webHidden/>
          </w:rPr>
          <w:t>1188</w:t>
        </w:r>
        <w:r w:rsidR="00DB0F73">
          <w:rPr>
            <w:noProof/>
            <w:webHidden/>
          </w:rPr>
          <w:fldChar w:fldCharType="end"/>
        </w:r>
      </w:hyperlink>
    </w:p>
    <w:p w14:paraId="0E791694" w14:textId="77777777" w:rsidR="00DB0F73" w:rsidRDefault="007C7B54" w:rsidP="00DB0F73">
      <w:pPr>
        <w:pStyle w:val="TOC2"/>
        <w:rPr>
          <w:rFonts w:asciiTheme="minorHAnsi" w:eastAsiaTheme="minorEastAsia" w:hAnsiTheme="minorHAnsi"/>
          <w:noProof/>
          <w:sz w:val="22"/>
        </w:rPr>
      </w:pPr>
      <w:hyperlink w:anchor="_Toc399938330" w:history="1">
        <w:r w:rsidR="00DB0F73" w:rsidRPr="00827CAE">
          <w:rPr>
            <w:rStyle w:val="Hyperlink"/>
            <w:noProof/>
          </w:rPr>
          <w:t>paramiko-1.14.1</w:t>
        </w:r>
        <w:r w:rsidR="00DB0F73">
          <w:rPr>
            <w:noProof/>
            <w:webHidden/>
          </w:rPr>
          <w:tab/>
        </w:r>
        <w:r w:rsidR="00DB0F73">
          <w:rPr>
            <w:noProof/>
            <w:webHidden/>
          </w:rPr>
          <w:fldChar w:fldCharType="begin"/>
        </w:r>
        <w:r w:rsidR="00DB0F73">
          <w:rPr>
            <w:noProof/>
            <w:webHidden/>
          </w:rPr>
          <w:instrText xml:space="preserve"> PAGEREF _Toc399938330 \h </w:instrText>
        </w:r>
        <w:r w:rsidR="00DB0F73">
          <w:rPr>
            <w:noProof/>
            <w:webHidden/>
          </w:rPr>
        </w:r>
        <w:r w:rsidR="00DB0F73">
          <w:rPr>
            <w:noProof/>
            <w:webHidden/>
          </w:rPr>
          <w:fldChar w:fldCharType="separate"/>
        </w:r>
        <w:r w:rsidR="00924490">
          <w:rPr>
            <w:noProof/>
            <w:webHidden/>
          </w:rPr>
          <w:t>1188</w:t>
        </w:r>
        <w:r w:rsidR="00DB0F73">
          <w:rPr>
            <w:noProof/>
            <w:webHidden/>
          </w:rPr>
          <w:fldChar w:fldCharType="end"/>
        </w:r>
      </w:hyperlink>
    </w:p>
    <w:p w14:paraId="5663F4E5" w14:textId="77777777" w:rsidR="00DB0F73" w:rsidRDefault="007C7B54" w:rsidP="00DB0F73">
      <w:pPr>
        <w:pStyle w:val="TOC2"/>
        <w:rPr>
          <w:rFonts w:asciiTheme="minorHAnsi" w:eastAsiaTheme="minorEastAsia" w:hAnsiTheme="minorHAnsi"/>
          <w:noProof/>
          <w:sz w:val="22"/>
        </w:rPr>
      </w:pPr>
      <w:hyperlink w:anchor="_Toc399938331" w:history="1">
        <w:r w:rsidR="00DB0F73" w:rsidRPr="00827CAE">
          <w:rPr>
            <w:rStyle w:val="Hyperlink"/>
            <w:noProof/>
          </w:rPr>
          <w:t>parted (version 3.2):</w:t>
        </w:r>
        <w:r w:rsidR="00DB0F73">
          <w:rPr>
            <w:noProof/>
            <w:webHidden/>
          </w:rPr>
          <w:tab/>
        </w:r>
        <w:r w:rsidR="00DB0F73">
          <w:rPr>
            <w:noProof/>
            <w:webHidden/>
          </w:rPr>
          <w:fldChar w:fldCharType="begin"/>
        </w:r>
        <w:r w:rsidR="00DB0F73">
          <w:rPr>
            <w:noProof/>
            <w:webHidden/>
          </w:rPr>
          <w:instrText xml:space="preserve"> PAGEREF _Toc399938331 \h </w:instrText>
        </w:r>
        <w:r w:rsidR="00DB0F73">
          <w:rPr>
            <w:noProof/>
            <w:webHidden/>
          </w:rPr>
        </w:r>
        <w:r w:rsidR="00DB0F73">
          <w:rPr>
            <w:noProof/>
            <w:webHidden/>
          </w:rPr>
          <w:fldChar w:fldCharType="separate"/>
        </w:r>
        <w:r w:rsidR="00924490">
          <w:rPr>
            <w:noProof/>
            <w:webHidden/>
          </w:rPr>
          <w:t>1188</w:t>
        </w:r>
        <w:r w:rsidR="00DB0F73">
          <w:rPr>
            <w:noProof/>
            <w:webHidden/>
          </w:rPr>
          <w:fldChar w:fldCharType="end"/>
        </w:r>
      </w:hyperlink>
    </w:p>
    <w:p w14:paraId="53B6D9D2" w14:textId="77777777" w:rsidR="00DB0F73" w:rsidRDefault="007C7B54" w:rsidP="00DB0F73">
      <w:pPr>
        <w:pStyle w:val="TOC2"/>
        <w:rPr>
          <w:rFonts w:asciiTheme="minorHAnsi" w:eastAsiaTheme="minorEastAsia" w:hAnsiTheme="minorHAnsi"/>
          <w:noProof/>
          <w:sz w:val="22"/>
        </w:rPr>
      </w:pPr>
      <w:hyperlink w:anchor="_Toc399938332" w:history="1">
        <w:r w:rsidR="00DB0F73" w:rsidRPr="00827CAE">
          <w:rPr>
            <w:rStyle w:val="Hyperlink"/>
            <w:noProof/>
          </w:rPr>
          <w:t>passlib-1.6.2</w:t>
        </w:r>
        <w:r w:rsidR="00DB0F73">
          <w:rPr>
            <w:noProof/>
            <w:webHidden/>
          </w:rPr>
          <w:tab/>
        </w:r>
        <w:r w:rsidR="00DB0F73">
          <w:rPr>
            <w:noProof/>
            <w:webHidden/>
          </w:rPr>
          <w:fldChar w:fldCharType="begin"/>
        </w:r>
        <w:r w:rsidR="00DB0F73">
          <w:rPr>
            <w:noProof/>
            <w:webHidden/>
          </w:rPr>
          <w:instrText xml:space="preserve"> PAGEREF _Toc399938332 \h </w:instrText>
        </w:r>
        <w:r w:rsidR="00DB0F73">
          <w:rPr>
            <w:noProof/>
            <w:webHidden/>
          </w:rPr>
        </w:r>
        <w:r w:rsidR="00DB0F73">
          <w:rPr>
            <w:noProof/>
            <w:webHidden/>
          </w:rPr>
          <w:fldChar w:fldCharType="separate"/>
        </w:r>
        <w:r w:rsidR="00924490">
          <w:rPr>
            <w:noProof/>
            <w:webHidden/>
          </w:rPr>
          <w:t>1198</w:t>
        </w:r>
        <w:r w:rsidR="00DB0F73">
          <w:rPr>
            <w:noProof/>
            <w:webHidden/>
          </w:rPr>
          <w:fldChar w:fldCharType="end"/>
        </w:r>
      </w:hyperlink>
    </w:p>
    <w:p w14:paraId="28CF24F5" w14:textId="77777777" w:rsidR="00DB0F73" w:rsidRDefault="007C7B54" w:rsidP="00DB0F73">
      <w:pPr>
        <w:pStyle w:val="TOC2"/>
        <w:rPr>
          <w:rFonts w:asciiTheme="minorHAnsi" w:eastAsiaTheme="minorEastAsia" w:hAnsiTheme="minorHAnsi"/>
          <w:noProof/>
          <w:sz w:val="22"/>
        </w:rPr>
      </w:pPr>
      <w:hyperlink w:anchor="_Toc399938333" w:history="1">
        <w:r w:rsidR="00DB0F73" w:rsidRPr="00827CAE">
          <w:rPr>
            <w:rStyle w:val="Hyperlink"/>
            <w:noProof/>
          </w:rPr>
          <w:t>paste (version 1.7.5.1):</w:t>
        </w:r>
        <w:r w:rsidR="00DB0F73">
          <w:rPr>
            <w:noProof/>
            <w:webHidden/>
          </w:rPr>
          <w:tab/>
        </w:r>
        <w:r w:rsidR="00DB0F73">
          <w:rPr>
            <w:noProof/>
            <w:webHidden/>
          </w:rPr>
          <w:fldChar w:fldCharType="begin"/>
        </w:r>
        <w:r w:rsidR="00DB0F73">
          <w:rPr>
            <w:noProof/>
            <w:webHidden/>
          </w:rPr>
          <w:instrText xml:space="preserve"> PAGEREF _Toc399938333 \h </w:instrText>
        </w:r>
        <w:r w:rsidR="00DB0F73">
          <w:rPr>
            <w:noProof/>
            <w:webHidden/>
          </w:rPr>
        </w:r>
        <w:r w:rsidR="00DB0F73">
          <w:rPr>
            <w:noProof/>
            <w:webHidden/>
          </w:rPr>
          <w:fldChar w:fldCharType="separate"/>
        </w:r>
        <w:r w:rsidR="00924490">
          <w:rPr>
            <w:noProof/>
            <w:webHidden/>
          </w:rPr>
          <w:t>1198</w:t>
        </w:r>
        <w:r w:rsidR="00DB0F73">
          <w:rPr>
            <w:noProof/>
            <w:webHidden/>
          </w:rPr>
          <w:fldChar w:fldCharType="end"/>
        </w:r>
      </w:hyperlink>
    </w:p>
    <w:p w14:paraId="2DC99269" w14:textId="77777777" w:rsidR="00DB0F73" w:rsidRDefault="007C7B54" w:rsidP="00DB0F73">
      <w:pPr>
        <w:pStyle w:val="TOC2"/>
        <w:rPr>
          <w:rFonts w:asciiTheme="minorHAnsi" w:eastAsiaTheme="minorEastAsia" w:hAnsiTheme="minorHAnsi"/>
          <w:noProof/>
          <w:sz w:val="22"/>
        </w:rPr>
      </w:pPr>
      <w:hyperlink w:anchor="_Toc399938334" w:history="1">
        <w:r w:rsidR="00DB0F73" w:rsidRPr="00827CAE">
          <w:rPr>
            <w:rStyle w:val="Hyperlink"/>
            <w:noProof/>
          </w:rPr>
          <w:t>Paste-1.7.5.1</w:t>
        </w:r>
        <w:r w:rsidR="00DB0F73">
          <w:rPr>
            <w:noProof/>
            <w:webHidden/>
          </w:rPr>
          <w:tab/>
        </w:r>
        <w:r w:rsidR="00DB0F73">
          <w:rPr>
            <w:noProof/>
            <w:webHidden/>
          </w:rPr>
          <w:fldChar w:fldCharType="begin"/>
        </w:r>
        <w:r w:rsidR="00DB0F73">
          <w:rPr>
            <w:noProof/>
            <w:webHidden/>
          </w:rPr>
          <w:instrText xml:space="preserve"> PAGEREF _Toc399938334 \h </w:instrText>
        </w:r>
        <w:r w:rsidR="00DB0F73">
          <w:rPr>
            <w:noProof/>
            <w:webHidden/>
          </w:rPr>
        </w:r>
        <w:r w:rsidR="00DB0F73">
          <w:rPr>
            <w:noProof/>
            <w:webHidden/>
          </w:rPr>
          <w:fldChar w:fldCharType="separate"/>
        </w:r>
        <w:r w:rsidR="00924490">
          <w:rPr>
            <w:noProof/>
            <w:webHidden/>
          </w:rPr>
          <w:t>1199</w:t>
        </w:r>
        <w:r w:rsidR="00DB0F73">
          <w:rPr>
            <w:noProof/>
            <w:webHidden/>
          </w:rPr>
          <w:fldChar w:fldCharType="end"/>
        </w:r>
      </w:hyperlink>
    </w:p>
    <w:p w14:paraId="2902A3F5" w14:textId="77777777" w:rsidR="00DB0F73" w:rsidRDefault="007C7B54" w:rsidP="00DB0F73">
      <w:pPr>
        <w:pStyle w:val="TOC2"/>
        <w:rPr>
          <w:rFonts w:asciiTheme="minorHAnsi" w:eastAsiaTheme="minorEastAsia" w:hAnsiTheme="minorHAnsi"/>
          <w:noProof/>
          <w:sz w:val="22"/>
        </w:rPr>
      </w:pPr>
      <w:hyperlink w:anchor="_Toc399938335" w:history="1">
        <w:r w:rsidR="00DB0F73" w:rsidRPr="00827CAE">
          <w:rPr>
            <w:rStyle w:val="Hyperlink"/>
            <w:noProof/>
          </w:rPr>
          <w:t>PasteDeploy-1.5.2</w:t>
        </w:r>
        <w:r w:rsidR="00DB0F73">
          <w:rPr>
            <w:noProof/>
            <w:webHidden/>
          </w:rPr>
          <w:tab/>
        </w:r>
        <w:r w:rsidR="00DB0F73">
          <w:rPr>
            <w:noProof/>
            <w:webHidden/>
          </w:rPr>
          <w:fldChar w:fldCharType="begin"/>
        </w:r>
        <w:r w:rsidR="00DB0F73">
          <w:rPr>
            <w:noProof/>
            <w:webHidden/>
          </w:rPr>
          <w:instrText xml:space="preserve"> PAGEREF _Toc399938335 \h </w:instrText>
        </w:r>
        <w:r w:rsidR="00DB0F73">
          <w:rPr>
            <w:noProof/>
            <w:webHidden/>
          </w:rPr>
        </w:r>
        <w:r w:rsidR="00DB0F73">
          <w:rPr>
            <w:noProof/>
            <w:webHidden/>
          </w:rPr>
          <w:fldChar w:fldCharType="separate"/>
        </w:r>
        <w:r w:rsidR="00924490">
          <w:rPr>
            <w:noProof/>
            <w:webHidden/>
          </w:rPr>
          <w:t>1199</w:t>
        </w:r>
        <w:r w:rsidR="00DB0F73">
          <w:rPr>
            <w:noProof/>
            <w:webHidden/>
          </w:rPr>
          <w:fldChar w:fldCharType="end"/>
        </w:r>
      </w:hyperlink>
    </w:p>
    <w:p w14:paraId="6558B15D" w14:textId="77777777" w:rsidR="00DB0F73" w:rsidRDefault="007C7B54" w:rsidP="00DB0F73">
      <w:pPr>
        <w:pStyle w:val="TOC2"/>
        <w:rPr>
          <w:rFonts w:asciiTheme="minorHAnsi" w:eastAsiaTheme="minorEastAsia" w:hAnsiTheme="minorHAnsi"/>
          <w:noProof/>
          <w:sz w:val="22"/>
        </w:rPr>
      </w:pPr>
      <w:hyperlink w:anchor="_Toc399938336" w:history="1">
        <w:r w:rsidR="00DB0F73" w:rsidRPr="00827CAE">
          <w:rPr>
            <w:rStyle w:val="Hyperlink"/>
            <w:noProof/>
          </w:rPr>
          <w:t>patch (version 2.7.1):</w:t>
        </w:r>
        <w:r w:rsidR="00DB0F73">
          <w:rPr>
            <w:noProof/>
            <w:webHidden/>
          </w:rPr>
          <w:tab/>
        </w:r>
        <w:r w:rsidR="00DB0F73">
          <w:rPr>
            <w:noProof/>
            <w:webHidden/>
          </w:rPr>
          <w:fldChar w:fldCharType="begin"/>
        </w:r>
        <w:r w:rsidR="00DB0F73">
          <w:rPr>
            <w:noProof/>
            <w:webHidden/>
          </w:rPr>
          <w:instrText xml:space="preserve"> PAGEREF _Toc399938336 \h </w:instrText>
        </w:r>
        <w:r w:rsidR="00DB0F73">
          <w:rPr>
            <w:noProof/>
            <w:webHidden/>
          </w:rPr>
        </w:r>
        <w:r w:rsidR="00DB0F73">
          <w:rPr>
            <w:noProof/>
            <w:webHidden/>
          </w:rPr>
          <w:fldChar w:fldCharType="separate"/>
        </w:r>
        <w:r w:rsidR="00924490">
          <w:rPr>
            <w:noProof/>
            <w:webHidden/>
          </w:rPr>
          <w:t>1199</w:t>
        </w:r>
        <w:r w:rsidR="00DB0F73">
          <w:rPr>
            <w:noProof/>
            <w:webHidden/>
          </w:rPr>
          <w:fldChar w:fldCharType="end"/>
        </w:r>
      </w:hyperlink>
    </w:p>
    <w:p w14:paraId="169921F1" w14:textId="77777777" w:rsidR="00DB0F73" w:rsidRDefault="007C7B54" w:rsidP="00DB0F73">
      <w:pPr>
        <w:pStyle w:val="TOC2"/>
        <w:rPr>
          <w:rFonts w:asciiTheme="minorHAnsi" w:eastAsiaTheme="minorEastAsia" w:hAnsiTheme="minorHAnsi"/>
          <w:noProof/>
          <w:sz w:val="22"/>
        </w:rPr>
      </w:pPr>
      <w:hyperlink w:anchor="_Toc399938337" w:history="1">
        <w:r w:rsidR="00DB0F73" w:rsidRPr="00827CAE">
          <w:rPr>
            <w:rStyle w:val="Hyperlink"/>
            <w:noProof/>
          </w:rPr>
          <w:t>pbr-0.10.0</w:t>
        </w:r>
        <w:r w:rsidR="00DB0F73">
          <w:rPr>
            <w:noProof/>
            <w:webHidden/>
          </w:rPr>
          <w:tab/>
        </w:r>
        <w:r w:rsidR="00DB0F73">
          <w:rPr>
            <w:noProof/>
            <w:webHidden/>
          </w:rPr>
          <w:fldChar w:fldCharType="begin"/>
        </w:r>
        <w:r w:rsidR="00DB0F73">
          <w:rPr>
            <w:noProof/>
            <w:webHidden/>
          </w:rPr>
          <w:instrText xml:space="preserve"> PAGEREF _Toc399938337 \h </w:instrText>
        </w:r>
        <w:r w:rsidR="00DB0F73">
          <w:rPr>
            <w:noProof/>
            <w:webHidden/>
          </w:rPr>
        </w:r>
        <w:r w:rsidR="00DB0F73">
          <w:rPr>
            <w:noProof/>
            <w:webHidden/>
          </w:rPr>
          <w:fldChar w:fldCharType="separate"/>
        </w:r>
        <w:r w:rsidR="00924490">
          <w:rPr>
            <w:noProof/>
            <w:webHidden/>
          </w:rPr>
          <w:t>1200</w:t>
        </w:r>
        <w:r w:rsidR="00DB0F73">
          <w:rPr>
            <w:noProof/>
            <w:webHidden/>
          </w:rPr>
          <w:fldChar w:fldCharType="end"/>
        </w:r>
      </w:hyperlink>
    </w:p>
    <w:p w14:paraId="0BB7D646" w14:textId="77777777" w:rsidR="00DB0F73" w:rsidRDefault="007C7B54" w:rsidP="00DB0F73">
      <w:pPr>
        <w:pStyle w:val="TOC2"/>
        <w:rPr>
          <w:rFonts w:asciiTheme="minorHAnsi" w:eastAsiaTheme="minorEastAsia" w:hAnsiTheme="minorHAnsi"/>
          <w:noProof/>
          <w:sz w:val="22"/>
        </w:rPr>
      </w:pPr>
      <w:hyperlink w:anchor="_Toc399938338" w:history="1">
        <w:r w:rsidR="00DB0F73" w:rsidRPr="00827CAE">
          <w:rPr>
            <w:rStyle w:val="Hyperlink"/>
            <w:noProof/>
          </w:rPr>
          <w:t>PC/SC Lite</w:t>
        </w:r>
        <w:r w:rsidR="00DB0F73">
          <w:rPr>
            <w:noProof/>
            <w:webHidden/>
          </w:rPr>
          <w:tab/>
        </w:r>
        <w:r w:rsidR="00DB0F73">
          <w:rPr>
            <w:noProof/>
            <w:webHidden/>
          </w:rPr>
          <w:fldChar w:fldCharType="begin"/>
        </w:r>
        <w:r w:rsidR="00DB0F73">
          <w:rPr>
            <w:noProof/>
            <w:webHidden/>
          </w:rPr>
          <w:instrText xml:space="preserve"> PAGEREF _Toc399938338 \h </w:instrText>
        </w:r>
        <w:r w:rsidR="00DB0F73">
          <w:rPr>
            <w:noProof/>
            <w:webHidden/>
          </w:rPr>
        </w:r>
        <w:r w:rsidR="00DB0F73">
          <w:rPr>
            <w:noProof/>
            <w:webHidden/>
          </w:rPr>
          <w:fldChar w:fldCharType="separate"/>
        </w:r>
        <w:r w:rsidR="00924490">
          <w:rPr>
            <w:noProof/>
            <w:webHidden/>
          </w:rPr>
          <w:t>1200</w:t>
        </w:r>
        <w:r w:rsidR="00DB0F73">
          <w:rPr>
            <w:noProof/>
            <w:webHidden/>
          </w:rPr>
          <w:fldChar w:fldCharType="end"/>
        </w:r>
      </w:hyperlink>
    </w:p>
    <w:p w14:paraId="26A3E5FE" w14:textId="77777777" w:rsidR="00DB0F73" w:rsidRDefault="007C7B54" w:rsidP="00DB0F73">
      <w:pPr>
        <w:pStyle w:val="TOC2"/>
        <w:rPr>
          <w:rFonts w:asciiTheme="minorHAnsi" w:eastAsiaTheme="minorEastAsia" w:hAnsiTheme="minorHAnsi"/>
          <w:noProof/>
          <w:sz w:val="22"/>
        </w:rPr>
      </w:pPr>
      <w:hyperlink w:anchor="_Toc399938339" w:history="1">
        <w:r w:rsidR="00DB0F73" w:rsidRPr="00827CAE">
          <w:rPr>
            <w:rStyle w:val="Hyperlink"/>
            <w:noProof/>
          </w:rPr>
          <w:t>pciutils (version 3.2.1):</w:t>
        </w:r>
        <w:r w:rsidR="00DB0F73">
          <w:rPr>
            <w:noProof/>
            <w:webHidden/>
          </w:rPr>
          <w:tab/>
        </w:r>
        <w:r w:rsidR="00DB0F73">
          <w:rPr>
            <w:noProof/>
            <w:webHidden/>
          </w:rPr>
          <w:fldChar w:fldCharType="begin"/>
        </w:r>
        <w:r w:rsidR="00DB0F73">
          <w:rPr>
            <w:noProof/>
            <w:webHidden/>
          </w:rPr>
          <w:instrText xml:space="preserve"> PAGEREF _Toc399938339 \h </w:instrText>
        </w:r>
        <w:r w:rsidR="00DB0F73">
          <w:rPr>
            <w:noProof/>
            <w:webHidden/>
          </w:rPr>
        </w:r>
        <w:r w:rsidR="00DB0F73">
          <w:rPr>
            <w:noProof/>
            <w:webHidden/>
          </w:rPr>
          <w:fldChar w:fldCharType="separate"/>
        </w:r>
        <w:r w:rsidR="00924490">
          <w:rPr>
            <w:noProof/>
            <w:webHidden/>
          </w:rPr>
          <w:t>1200</w:t>
        </w:r>
        <w:r w:rsidR="00DB0F73">
          <w:rPr>
            <w:noProof/>
            <w:webHidden/>
          </w:rPr>
          <w:fldChar w:fldCharType="end"/>
        </w:r>
      </w:hyperlink>
    </w:p>
    <w:p w14:paraId="78BAFB57" w14:textId="77777777" w:rsidR="00DB0F73" w:rsidRDefault="007C7B54" w:rsidP="00DB0F73">
      <w:pPr>
        <w:pStyle w:val="TOC2"/>
        <w:rPr>
          <w:rFonts w:asciiTheme="minorHAnsi" w:eastAsiaTheme="minorEastAsia" w:hAnsiTheme="minorHAnsi"/>
          <w:noProof/>
          <w:sz w:val="22"/>
        </w:rPr>
      </w:pPr>
      <w:hyperlink w:anchor="_Toc399938340" w:history="1">
        <w:r w:rsidR="00DB0F73" w:rsidRPr="00827CAE">
          <w:rPr>
            <w:rStyle w:val="Hyperlink"/>
            <w:noProof/>
          </w:rPr>
          <w:t>pcre3 (version 8.35):</w:t>
        </w:r>
        <w:r w:rsidR="00DB0F73">
          <w:rPr>
            <w:noProof/>
            <w:webHidden/>
          </w:rPr>
          <w:tab/>
        </w:r>
        <w:r w:rsidR="00DB0F73">
          <w:rPr>
            <w:noProof/>
            <w:webHidden/>
          </w:rPr>
          <w:fldChar w:fldCharType="begin"/>
        </w:r>
        <w:r w:rsidR="00DB0F73">
          <w:rPr>
            <w:noProof/>
            <w:webHidden/>
          </w:rPr>
          <w:instrText xml:space="preserve"> PAGEREF _Toc399938340 \h </w:instrText>
        </w:r>
        <w:r w:rsidR="00DB0F73">
          <w:rPr>
            <w:noProof/>
            <w:webHidden/>
          </w:rPr>
        </w:r>
        <w:r w:rsidR="00DB0F73">
          <w:rPr>
            <w:noProof/>
            <w:webHidden/>
          </w:rPr>
          <w:fldChar w:fldCharType="separate"/>
        </w:r>
        <w:r w:rsidR="00924490">
          <w:rPr>
            <w:noProof/>
            <w:webHidden/>
          </w:rPr>
          <w:t>1201</w:t>
        </w:r>
        <w:r w:rsidR="00DB0F73">
          <w:rPr>
            <w:noProof/>
            <w:webHidden/>
          </w:rPr>
          <w:fldChar w:fldCharType="end"/>
        </w:r>
      </w:hyperlink>
    </w:p>
    <w:p w14:paraId="3849300B" w14:textId="77777777" w:rsidR="00DB0F73" w:rsidRDefault="007C7B54" w:rsidP="00DB0F73">
      <w:pPr>
        <w:pStyle w:val="TOC2"/>
        <w:rPr>
          <w:rFonts w:asciiTheme="minorHAnsi" w:eastAsiaTheme="minorEastAsia" w:hAnsiTheme="minorHAnsi"/>
          <w:noProof/>
          <w:sz w:val="22"/>
        </w:rPr>
      </w:pPr>
      <w:hyperlink w:anchor="_Toc399938341" w:history="1">
        <w:r w:rsidR="00DB0F73" w:rsidRPr="00827CAE">
          <w:rPr>
            <w:rStyle w:val="Hyperlink"/>
            <w:noProof/>
          </w:rPr>
          <w:t>pcsc-lite (version 1.8.11):</w:t>
        </w:r>
        <w:r w:rsidR="00DB0F73">
          <w:rPr>
            <w:noProof/>
            <w:webHidden/>
          </w:rPr>
          <w:tab/>
        </w:r>
        <w:r w:rsidR="00DB0F73">
          <w:rPr>
            <w:noProof/>
            <w:webHidden/>
          </w:rPr>
          <w:fldChar w:fldCharType="begin"/>
        </w:r>
        <w:r w:rsidR="00DB0F73">
          <w:rPr>
            <w:noProof/>
            <w:webHidden/>
          </w:rPr>
          <w:instrText xml:space="preserve"> PAGEREF _Toc399938341 \h </w:instrText>
        </w:r>
        <w:r w:rsidR="00DB0F73">
          <w:rPr>
            <w:noProof/>
            <w:webHidden/>
          </w:rPr>
        </w:r>
        <w:r w:rsidR="00DB0F73">
          <w:rPr>
            <w:noProof/>
            <w:webHidden/>
          </w:rPr>
          <w:fldChar w:fldCharType="separate"/>
        </w:r>
        <w:r w:rsidR="00924490">
          <w:rPr>
            <w:noProof/>
            <w:webHidden/>
          </w:rPr>
          <w:t>1203</w:t>
        </w:r>
        <w:r w:rsidR="00DB0F73">
          <w:rPr>
            <w:noProof/>
            <w:webHidden/>
          </w:rPr>
          <w:fldChar w:fldCharType="end"/>
        </w:r>
      </w:hyperlink>
    </w:p>
    <w:p w14:paraId="6AC4DE26" w14:textId="77777777" w:rsidR="00DB0F73" w:rsidRDefault="007C7B54" w:rsidP="00DB0F73">
      <w:pPr>
        <w:pStyle w:val="TOC2"/>
        <w:rPr>
          <w:rFonts w:asciiTheme="minorHAnsi" w:eastAsiaTheme="minorEastAsia" w:hAnsiTheme="minorHAnsi"/>
          <w:noProof/>
          <w:sz w:val="22"/>
        </w:rPr>
      </w:pPr>
      <w:hyperlink w:anchor="_Toc399938342" w:history="1">
        <w:r w:rsidR="00DB0F73" w:rsidRPr="00827CAE">
          <w:rPr>
            <w:rStyle w:val="Hyperlink"/>
            <w:noProof/>
          </w:rPr>
          <w:t>pdns (version 3.3.1):</w:t>
        </w:r>
        <w:r w:rsidR="00DB0F73">
          <w:rPr>
            <w:noProof/>
            <w:webHidden/>
          </w:rPr>
          <w:tab/>
        </w:r>
        <w:r w:rsidR="00DB0F73">
          <w:rPr>
            <w:noProof/>
            <w:webHidden/>
          </w:rPr>
          <w:fldChar w:fldCharType="begin"/>
        </w:r>
        <w:r w:rsidR="00DB0F73">
          <w:rPr>
            <w:noProof/>
            <w:webHidden/>
          </w:rPr>
          <w:instrText xml:space="preserve"> PAGEREF _Toc399938342 \h </w:instrText>
        </w:r>
        <w:r w:rsidR="00DB0F73">
          <w:rPr>
            <w:noProof/>
            <w:webHidden/>
          </w:rPr>
        </w:r>
        <w:r w:rsidR="00DB0F73">
          <w:rPr>
            <w:noProof/>
            <w:webHidden/>
          </w:rPr>
          <w:fldChar w:fldCharType="separate"/>
        </w:r>
        <w:r w:rsidR="00924490">
          <w:rPr>
            <w:noProof/>
            <w:webHidden/>
          </w:rPr>
          <w:t>1204</w:t>
        </w:r>
        <w:r w:rsidR="00DB0F73">
          <w:rPr>
            <w:noProof/>
            <w:webHidden/>
          </w:rPr>
          <w:fldChar w:fldCharType="end"/>
        </w:r>
      </w:hyperlink>
    </w:p>
    <w:p w14:paraId="1D8B54F0" w14:textId="77777777" w:rsidR="00DB0F73" w:rsidRDefault="007C7B54" w:rsidP="00DB0F73">
      <w:pPr>
        <w:pStyle w:val="TOC2"/>
        <w:rPr>
          <w:rFonts w:asciiTheme="minorHAnsi" w:eastAsiaTheme="minorEastAsia" w:hAnsiTheme="minorHAnsi"/>
          <w:noProof/>
          <w:sz w:val="22"/>
        </w:rPr>
      </w:pPr>
      <w:hyperlink w:anchor="_Toc399938343" w:history="1">
        <w:r w:rsidR="00DB0F73" w:rsidRPr="00827CAE">
          <w:rPr>
            <w:rStyle w:val="Hyperlink"/>
            <w:noProof/>
          </w:rPr>
          <w:t>pecan-0.4.5</w:t>
        </w:r>
        <w:r w:rsidR="00DB0F73">
          <w:rPr>
            <w:noProof/>
            <w:webHidden/>
          </w:rPr>
          <w:tab/>
        </w:r>
        <w:r w:rsidR="00DB0F73">
          <w:rPr>
            <w:noProof/>
            <w:webHidden/>
          </w:rPr>
          <w:fldChar w:fldCharType="begin"/>
        </w:r>
        <w:r w:rsidR="00DB0F73">
          <w:rPr>
            <w:noProof/>
            <w:webHidden/>
          </w:rPr>
          <w:instrText xml:space="preserve"> PAGEREF _Toc399938343 \h </w:instrText>
        </w:r>
        <w:r w:rsidR="00DB0F73">
          <w:rPr>
            <w:noProof/>
            <w:webHidden/>
          </w:rPr>
        </w:r>
        <w:r w:rsidR="00DB0F73">
          <w:rPr>
            <w:noProof/>
            <w:webHidden/>
          </w:rPr>
          <w:fldChar w:fldCharType="separate"/>
        </w:r>
        <w:r w:rsidR="00924490">
          <w:rPr>
            <w:noProof/>
            <w:webHidden/>
          </w:rPr>
          <w:t>1206</w:t>
        </w:r>
        <w:r w:rsidR="00DB0F73">
          <w:rPr>
            <w:noProof/>
            <w:webHidden/>
          </w:rPr>
          <w:fldChar w:fldCharType="end"/>
        </w:r>
      </w:hyperlink>
    </w:p>
    <w:p w14:paraId="05463BDB" w14:textId="77777777" w:rsidR="00DB0F73" w:rsidRDefault="007C7B54" w:rsidP="00DB0F73">
      <w:pPr>
        <w:pStyle w:val="TOC2"/>
        <w:rPr>
          <w:rFonts w:asciiTheme="minorHAnsi" w:eastAsiaTheme="minorEastAsia" w:hAnsiTheme="minorHAnsi"/>
          <w:noProof/>
          <w:sz w:val="22"/>
        </w:rPr>
      </w:pPr>
      <w:hyperlink w:anchor="_Toc399938344" w:history="1">
        <w:r w:rsidR="00DB0F73" w:rsidRPr="00827CAE">
          <w:rPr>
            <w:rStyle w:val="Hyperlink"/>
            <w:noProof/>
          </w:rPr>
          <w:t>pecan-0.6.1</w:t>
        </w:r>
        <w:r w:rsidR="00DB0F73">
          <w:rPr>
            <w:noProof/>
            <w:webHidden/>
          </w:rPr>
          <w:tab/>
        </w:r>
        <w:r w:rsidR="00DB0F73">
          <w:rPr>
            <w:noProof/>
            <w:webHidden/>
          </w:rPr>
          <w:fldChar w:fldCharType="begin"/>
        </w:r>
        <w:r w:rsidR="00DB0F73">
          <w:rPr>
            <w:noProof/>
            <w:webHidden/>
          </w:rPr>
          <w:instrText xml:space="preserve"> PAGEREF _Toc399938344 \h </w:instrText>
        </w:r>
        <w:r w:rsidR="00DB0F73">
          <w:rPr>
            <w:noProof/>
            <w:webHidden/>
          </w:rPr>
        </w:r>
        <w:r w:rsidR="00DB0F73">
          <w:rPr>
            <w:noProof/>
            <w:webHidden/>
          </w:rPr>
          <w:fldChar w:fldCharType="separate"/>
        </w:r>
        <w:r w:rsidR="00924490">
          <w:rPr>
            <w:noProof/>
            <w:webHidden/>
          </w:rPr>
          <w:t>1206</w:t>
        </w:r>
        <w:r w:rsidR="00DB0F73">
          <w:rPr>
            <w:noProof/>
            <w:webHidden/>
          </w:rPr>
          <w:fldChar w:fldCharType="end"/>
        </w:r>
      </w:hyperlink>
    </w:p>
    <w:p w14:paraId="7272EAAA" w14:textId="77777777" w:rsidR="00DB0F73" w:rsidRDefault="007C7B54" w:rsidP="00DB0F73">
      <w:pPr>
        <w:pStyle w:val="TOC2"/>
        <w:rPr>
          <w:rFonts w:asciiTheme="minorHAnsi" w:eastAsiaTheme="minorEastAsia" w:hAnsiTheme="minorHAnsi"/>
          <w:noProof/>
          <w:sz w:val="22"/>
        </w:rPr>
      </w:pPr>
      <w:hyperlink w:anchor="_Toc399938345" w:history="1">
        <w:r w:rsidR="00DB0F73" w:rsidRPr="00827CAE">
          <w:rPr>
            <w:rStyle w:val="Hyperlink"/>
            <w:noProof/>
          </w:rPr>
          <w:t>pep8-1.5.6</w:t>
        </w:r>
        <w:r w:rsidR="00DB0F73">
          <w:rPr>
            <w:noProof/>
            <w:webHidden/>
          </w:rPr>
          <w:tab/>
        </w:r>
        <w:r w:rsidR="00DB0F73">
          <w:rPr>
            <w:noProof/>
            <w:webHidden/>
          </w:rPr>
          <w:fldChar w:fldCharType="begin"/>
        </w:r>
        <w:r w:rsidR="00DB0F73">
          <w:rPr>
            <w:noProof/>
            <w:webHidden/>
          </w:rPr>
          <w:instrText xml:space="preserve"> PAGEREF _Toc399938345 \h </w:instrText>
        </w:r>
        <w:r w:rsidR="00DB0F73">
          <w:rPr>
            <w:noProof/>
            <w:webHidden/>
          </w:rPr>
        </w:r>
        <w:r w:rsidR="00DB0F73">
          <w:rPr>
            <w:noProof/>
            <w:webHidden/>
          </w:rPr>
          <w:fldChar w:fldCharType="separate"/>
        </w:r>
        <w:r w:rsidR="00924490">
          <w:rPr>
            <w:noProof/>
            <w:webHidden/>
          </w:rPr>
          <w:t>1207</w:t>
        </w:r>
        <w:r w:rsidR="00DB0F73">
          <w:rPr>
            <w:noProof/>
            <w:webHidden/>
          </w:rPr>
          <w:fldChar w:fldCharType="end"/>
        </w:r>
      </w:hyperlink>
    </w:p>
    <w:p w14:paraId="3DA17F1C" w14:textId="77777777" w:rsidR="00DB0F73" w:rsidRDefault="007C7B54" w:rsidP="00DB0F73">
      <w:pPr>
        <w:pStyle w:val="TOC2"/>
        <w:rPr>
          <w:rFonts w:asciiTheme="minorHAnsi" w:eastAsiaTheme="minorEastAsia" w:hAnsiTheme="minorHAnsi"/>
          <w:noProof/>
          <w:sz w:val="22"/>
        </w:rPr>
      </w:pPr>
      <w:hyperlink w:anchor="_Toc399938346" w:history="1">
        <w:r w:rsidR="00DB0F73" w:rsidRPr="00827CAE">
          <w:rPr>
            <w:rStyle w:val="Hyperlink"/>
            <w:noProof/>
          </w:rPr>
          <w:t>percona-server-5.5-5.5.36 (version 34.1):</w:t>
        </w:r>
        <w:r w:rsidR="00DB0F73">
          <w:rPr>
            <w:noProof/>
            <w:webHidden/>
          </w:rPr>
          <w:tab/>
        </w:r>
        <w:r w:rsidR="00DB0F73">
          <w:rPr>
            <w:noProof/>
            <w:webHidden/>
          </w:rPr>
          <w:fldChar w:fldCharType="begin"/>
        </w:r>
        <w:r w:rsidR="00DB0F73">
          <w:rPr>
            <w:noProof/>
            <w:webHidden/>
          </w:rPr>
          <w:instrText xml:space="preserve"> PAGEREF _Toc399938346 \h </w:instrText>
        </w:r>
        <w:r w:rsidR="00DB0F73">
          <w:rPr>
            <w:noProof/>
            <w:webHidden/>
          </w:rPr>
        </w:r>
        <w:r w:rsidR="00DB0F73">
          <w:rPr>
            <w:noProof/>
            <w:webHidden/>
          </w:rPr>
          <w:fldChar w:fldCharType="separate"/>
        </w:r>
        <w:r w:rsidR="00924490">
          <w:rPr>
            <w:noProof/>
            <w:webHidden/>
          </w:rPr>
          <w:t>1207</w:t>
        </w:r>
        <w:r w:rsidR="00DB0F73">
          <w:rPr>
            <w:noProof/>
            <w:webHidden/>
          </w:rPr>
          <w:fldChar w:fldCharType="end"/>
        </w:r>
      </w:hyperlink>
    </w:p>
    <w:p w14:paraId="779618AE" w14:textId="77777777" w:rsidR="00DB0F73" w:rsidRDefault="007C7B54" w:rsidP="00DB0F73">
      <w:pPr>
        <w:pStyle w:val="TOC2"/>
        <w:rPr>
          <w:rFonts w:asciiTheme="minorHAnsi" w:eastAsiaTheme="minorEastAsia" w:hAnsiTheme="minorHAnsi"/>
          <w:noProof/>
          <w:sz w:val="22"/>
        </w:rPr>
      </w:pPr>
      <w:hyperlink w:anchor="_Toc399938347" w:history="1">
        <w:r w:rsidR="00DB0F73" w:rsidRPr="00827CAE">
          <w:rPr>
            <w:rStyle w:val="Hyperlink"/>
            <w:noProof/>
          </w:rPr>
          <w:t>percona-server-5.6-5.6.16 (version 64.2):</w:t>
        </w:r>
        <w:r w:rsidR="00DB0F73">
          <w:rPr>
            <w:noProof/>
            <w:webHidden/>
          </w:rPr>
          <w:tab/>
        </w:r>
        <w:r w:rsidR="00DB0F73">
          <w:rPr>
            <w:noProof/>
            <w:webHidden/>
          </w:rPr>
          <w:fldChar w:fldCharType="begin"/>
        </w:r>
        <w:r w:rsidR="00DB0F73">
          <w:rPr>
            <w:noProof/>
            <w:webHidden/>
          </w:rPr>
          <w:instrText xml:space="preserve"> PAGEREF _Toc399938347 \h </w:instrText>
        </w:r>
        <w:r w:rsidR="00DB0F73">
          <w:rPr>
            <w:noProof/>
            <w:webHidden/>
          </w:rPr>
        </w:r>
        <w:r w:rsidR="00DB0F73">
          <w:rPr>
            <w:noProof/>
            <w:webHidden/>
          </w:rPr>
          <w:fldChar w:fldCharType="separate"/>
        </w:r>
        <w:r w:rsidR="00924490">
          <w:rPr>
            <w:noProof/>
            <w:webHidden/>
          </w:rPr>
          <w:t>1238</w:t>
        </w:r>
        <w:r w:rsidR="00DB0F73">
          <w:rPr>
            <w:noProof/>
            <w:webHidden/>
          </w:rPr>
          <w:fldChar w:fldCharType="end"/>
        </w:r>
      </w:hyperlink>
    </w:p>
    <w:p w14:paraId="543DBE4D" w14:textId="77777777" w:rsidR="00DB0F73" w:rsidRDefault="007C7B54" w:rsidP="00DB0F73">
      <w:pPr>
        <w:pStyle w:val="TOC2"/>
        <w:rPr>
          <w:rFonts w:asciiTheme="minorHAnsi" w:eastAsiaTheme="minorEastAsia" w:hAnsiTheme="minorHAnsi"/>
          <w:noProof/>
          <w:sz w:val="22"/>
        </w:rPr>
      </w:pPr>
      <w:hyperlink w:anchor="_Toc399938348" w:history="1">
        <w:r w:rsidR="00DB0F73" w:rsidRPr="00827CAE">
          <w:rPr>
            <w:rStyle w:val="Hyperlink"/>
            <w:noProof/>
          </w:rPr>
          <w:t>percona-toolkit (version 2.2.9):</w:t>
        </w:r>
        <w:r w:rsidR="00DB0F73">
          <w:rPr>
            <w:noProof/>
            <w:webHidden/>
          </w:rPr>
          <w:tab/>
        </w:r>
        <w:r w:rsidR="00DB0F73">
          <w:rPr>
            <w:noProof/>
            <w:webHidden/>
          </w:rPr>
          <w:fldChar w:fldCharType="begin"/>
        </w:r>
        <w:r w:rsidR="00DB0F73">
          <w:rPr>
            <w:noProof/>
            <w:webHidden/>
          </w:rPr>
          <w:instrText xml:space="preserve"> PAGEREF _Toc399938348 \h </w:instrText>
        </w:r>
        <w:r w:rsidR="00DB0F73">
          <w:rPr>
            <w:noProof/>
            <w:webHidden/>
          </w:rPr>
        </w:r>
        <w:r w:rsidR="00DB0F73">
          <w:rPr>
            <w:noProof/>
            <w:webHidden/>
          </w:rPr>
          <w:fldChar w:fldCharType="separate"/>
        </w:r>
        <w:r w:rsidR="00924490">
          <w:rPr>
            <w:noProof/>
            <w:webHidden/>
          </w:rPr>
          <w:t>1267</w:t>
        </w:r>
        <w:r w:rsidR="00DB0F73">
          <w:rPr>
            <w:noProof/>
            <w:webHidden/>
          </w:rPr>
          <w:fldChar w:fldCharType="end"/>
        </w:r>
      </w:hyperlink>
    </w:p>
    <w:p w14:paraId="5FBA69CF" w14:textId="77777777" w:rsidR="00DB0F73" w:rsidRDefault="007C7B54" w:rsidP="00DB0F73">
      <w:pPr>
        <w:pStyle w:val="TOC2"/>
        <w:rPr>
          <w:rFonts w:asciiTheme="minorHAnsi" w:eastAsiaTheme="minorEastAsia" w:hAnsiTheme="minorHAnsi"/>
          <w:noProof/>
          <w:sz w:val="22"/>
        </w:rPr>
      </w:pPr>
      <w:hyperlink w:anchor="_Toc399938349" w:history="1">
        <w:r w:rsidR="00DB0F73" w:rsidRPr="00827CAE">
          <w:rPr>
            <w:rStyle w:val="Hyperlink"/>
            <w:noProof/>
          </w:rPr>
          <w:t>percona-xtrabackup (version 2.2.3):</w:t>
        </w:r>
        <w:r w:rsidR="00DB0F73">
          <w:rPr>
            <w:noProof/>
            <w:webHidden/>
          </w:rPr>
          <w:tab/>
        </w:r>
        <w:r w:rsidR="00DB0F73">
          <w:rPr>
            <w:noProof/>
            <w:webHidden/>
          </w:rPr>
          <w:fldChar w:fldCharType="begin"/>
        </w:r>
        <w:r w:rsidR="00DB0F73">
          <w:rPr>
            <w:noProof/>
            <w:webHidden/>
          </w:rPr>
          <w:instrText xml:space="preserve"> PAGEREF _Toc399938349 \h </w:instrText>
        </w:r>
        <w:r w:rsidR="00DB0F73">
          <w:rPr>
            <w:noProof/>
            <w:webHidden/>
          </w:rPr>
        </w:r>
        <w:r w:rsidR="00DB0F73">
          <w:rPr>
            <w:noProof/>
            <w:webHidden/>
          </w:rPr>
          <w:fldChar w:fldCharType="separate"/>
        </w:r>
        <w:r w:rsidR="00924490">
          <w:rPr>
            <w:noProof/>
            <w:webHidden/>
          </w:rPr>
          <w:t>1271</w:t>
        </w:r>
        <w:r w:rsidR="00DB0F73">
          <w:rPr>
            <w:noProof/>
            <w:webHidden/>
          </w:rPr>
          <w:fldChar w:fldCharType="end"/>
        </w:r>
      </w:hyperlink>
    </w:p>
    <w:p w14:paraId="0D7A223D" w14:textId="77777777" w:rsidR="00DB0F73" w:rsidRDefault="007C7B54" w:rsidP="00DB0F73">
      <w:pPr>
        <w:pStyle w:val="TOC2"/>
        <w:rPr>
          <w:rFonts w:asciiTheme="minorHAnsi" w:eastAsiaTheme="minorEastAsia" w:hAnsiTheme="minorHAnsi"/>
          <w:noProof/>
          <w:sz w:val="22"/>
        </w:rPr>
      </w:pPr>
      <w:hyperlink w:anchor="_Toc399938350" w:history="1">
        <w:r w:rsidR="00DB0F73" w:rsidRPr="00827CAE">
          <w:rPr>
            <w:rStyle w:val="Hyperlink"/>
            <w:noProof/>
          </w:rPr>
          <w:t>perl (version 5.18.2):</w:t>
        </w:r>
        <w:r w:rsidR="00DB0F73">
          <w:rPr>
            <w:noProof/>
            <w:webHidden/>
          </w:rPr>
          <w:tab/>
        </w:r>
        <w:r w:rsidR="00DB0F73">
          <w:rPr>
            <w:noProof/>
            <w:webHidden/>
          </w:rPr>
          <w:fldChar w:fldCharType="begin"/>
        </w:r>
        <w:r w:rsidR="00DB0F73">
          <w:rPr>
            <w:noProof/>
            <w:webHidden/>
          </w:rPr>
          <w:instrText xml:space="preserve"> PAGEREF _Toc399938350 \h </w:instrText>
        </w:r>
        <w:r w:rsidR="00DB0F73">
          <w:rPr>
            <w:noProof/>
            <w:webHidden/>
          </w:rPr>
        </w:r>
        <w:r w:rsidR="00DB0F73">
          <w:rPr>
            <w:noProof/>
            <w:webHidden/>
          </w:rPr>
          <w:fldChar w:fldCharType="separate"/>
        </w:r>
        <w:r w:rsidR="00924490">
          <w:rPr>
            <w:noProof/>
            <w:webHidden/>
          </w:rPr>
          <w:t>1303</w:t>
        </w:r>
        <w:r w:rsidR="00DB0F73">
          <w:rPr>
            <w:noProof/>
            <w:webHidden/>
          </w:rPr>
          <w:fldChar w:fldCharType="end"/>
        </w:r>
      </w:hyperlink>
    </w:p>
    <w:p w14:paraId="21803130" w14:textId="77777777" w:rsidR="00DB0F73" w:rsidRDefault="007C7B54" w:rsidP="00DB0F73">
      <w:pPr>
        <w:pStyle w:val="TOC2"/>
        <w:rPr>
          <w:rFonts w:asciiTheme="minorHAnsi" w:eastAsiaTheme="minorEastAsia" w:hAnsiTheme="minorHAnsi"/>
          <w:noProof/>
          <w:sz w:val="22"/>
        </w:rPr>
      </w:pPr>
      <w:hyperlink w:anchor="_Toc399938351" w:history="1">
        <w:r w:rsidR="00DB0F73" w:rsidRPr="00827CAE">
          <w:rPr>
            <w:rStyle w:val="Hyperlink"/>
            <w:noProof/>
          </w:rPr>
          <w:t>php5 (version 5.6.0~rc3+dfsg):</w:t>
        </w:r>
        <w:r w:rsidR="00DB0F73">
          <w:rPr>
            <w:noProof/>
            <w:webHidden/>
          </w:rPr>
          <w:tab/>
        </w:r>
        <w:r w:rsidR="00DB0F73">
          <w:rPr>
            <w:noProof/>
            <w:webHidden/>
          </w:rPr>
          <w:fldChar w:fldCharType="begin"/>
        </w:r>
        <w:r w:rsidR="00DB0F73">
          <w:rPr>
            <w:noProof/>
            <w:webHidden/>
          </w:rPr>
          <w:instrText xml:space="preserve"> PAGEREF _Toc399938351 \h </w:instrText>
        </w:r>
        <w:r w:rsidR="00DB0F73">
          <w:rPr>
            <w:noProof/>
            <w:webHidden/>
          </w:rPr>
        </w:r>
        <w:r w:rsidR="00DB0F73">
          <w:rPr>
            <w:noProof/>
            <w:webHidden/>
          </w:rPr>
          <w:fldChar w:fldCharType="separate"/>
        </w:r>
        <w:r w:rsidR="00924490">
          <w:rPr>
            <w:noProof/>
            <w:webHidden/>
          </w:rPr>
          <w:t>1337</w:t>
        </w:r>
        <w:r w:rsidR="00DB0F73">
          <w:rPr>
            <w:noProof/>
            <w:webHidden/>
          </w:rPr>
          <w:fldChar w:fldCharType="end"/>
        </w:r>
      </w:hyperlink>
    </w:p>
    <w:p w14:paraId="4DEBCCAA" w14:textId="77777777" w:rsidR="00DB0F73" w:rsidRDefault="007C7B54" w:rsidP="00DB0F73">
      <w:pPr>
        <w:pStyle w:val="TOC2"/>
        <w:rPr>
          <w:rFonts w:asciiTheme="minorHAnsi" w:eastAsiaTheme="minorEastAsia" w:hAnsiTheme="minorHAnsi"/>
          <w:noProof/>
          <w:sz w:val="22"/>
        </w:rPr>
      </w:pPr>
      <w:hyperlink w:anchor="_Toc399938352" w:history="1">
        <w:r w:rsidR="00DB0F73" w:rsidRPr="00827CAE">
          <w:rPr>
            <w:rStyle w:val="Hyperlink"/>
            <w:noProof/>
          </w:rPr>
          <w:t>php-fpdf (version 1.7.dfsg):</w:t>
        </w:r>
        <w:r w:rsidR="00DB0F73">
          <w:rPr>
            <w:noProof/>
            <w:webHidden/>
          </w:rPr>
          <w:tab/>
        </w:r>
        <w:r w:rsidR="00DB0F73">
          <w:rPr>
            <w:noProof/>
            <w:webHidden/>
          </w:rPr>
          <w:fldChar w:fldCharType="begin"/>
        </w:r>
        <w:r w:rsidR="00DB0F73">
          <w:rPr>
            <w:noProof/>
            <w:webHidden/>
          </w:rPr>
          <w:instrText xml:space="preserve"> PAGEREF _Toc399938352 \h </w:instrText>
        </w:r>
        <w:r w:rsidR="00DB0F73">
          <w:rPr>
            <w:noProof/>
            <w:webHidden/>
          </w:rPr>
        </w:r>
        <w:r w:rsidR="00DB0F73">
          <w:rPr>
            <w:noProof/>
            <w:webHidden/>
          </w:rPr>
          <w:fldChar w:fldCharType="separate"/>
        </w:r>
        <w:r w:rsidR="00924490">
          <w:rPr>
            <w:noProof/>
            <w:webHidden/>
          </w:rPr>
          <w:t>1347</w:t>
        </w:r>
        <w:r w:rsidR="00DB0F73">
          <w:rPr>
            <w:noProof/>
            <w:webHidden/>
          </w:rPr>
          <w:fldChar w:fldCharType="end"/>
        </w:r>
      </w:hyperlink>
    </w:p>
    <w:p w14:paraId="6A176182" w14:textId="77777777" w:rsidR="00DB0F73" w:rsidRDefault="007C7B54" w:rsidP="00DB0F73">
      <w:pPr>
        <w:pStyle w:val="TOC2"/>
        <w:rPr>
          <w:rFonts w:asciiTheme="minorHAnsi" w:eastAsiaTheme="minorEastAsia" w:hAnsiTheme="minorHAnsi"/>
          <w:noProof/>
          <w:sz w:val="22"/>
        </w:rPr>
      </w:pPr>
      <w:hyperlink w:anchor="_Toc399938353" w:history="1">
        <w:r w:rsidR="00DB0F73" w:rsidRPr="00827CAE">
          <w:rPr>
            <w:rStyle w:val="Hyperlink"/>
            <w:noProof/>
          </w:rPr>
          <w:t>php-json (version 1.3.6):</w:t>
        </w:r>
        <w:r w:rsidR="00DB0F73">
          <w:rPr>
            <w:noProof/>
            <w:webHidden/>
          </w:rPr>
          <w:tab/>
        </w:r>
        <w:r w:rsidR="00DB0F73">
          <w:rPr>
            <w:noProof/>
            <w:webHidden/>
          </w:rPr>
          <w:fldChar w:fldCharType="begin"/>
        </w:r>
        <w:r w:rsidR="00DB0F73">
          <w:rPr>
            <w:noProof/>
            <w:webHidden/>
          </w:rPr>
          <w:instrText xml:space="preserve"> PAGEREF _Toc399938353 \h </w:instrText>
        </w:r>
        <w:r w:rsidR="00DB0F73">
          <w:rPr>
            <w:noProof/>
            <w:webHidden/>
          </w:rPr>
        </w:r>
        <w:r w:rsidR="00DB0F73">
          <w:rPr>
            <w:noProof/>
            <w:webHidden/>
          </w:rPr>
          <w:fldChar w:fldCharType="separate"/>
        </w:r>
        <w:r w:rsidR="00924490">
          <w:rPr>
            <w:noProof/>
            <w:webHidden/>
          </w:rPr>
          <w:t>1347</w:t>
        </w:r>
        <w:r w:rsidR="00DB0F73">
          <w:rPr>
            <w:noProof/>
            <w:webHidden/>
          </w:rPr>
          <w:fldChar w:fldCharType="end"/>
        </w:r>
      </w:hyperlink>
    </w:p>
    <w:p w14:paraId="1E04AA92" w14:textId="77777777" w:rsidR="00DB0F73" w:rsidRDefault="007C7B54" w:rsidP="00DB0F73">
      <w:pPr>
        <w:pStyle w:val="TOC2"/>
        <w:rPr>
          <w:rFonts w:asciiTheme="minorHAnsi" w:eastAsiaTheme="minorEastAsia" w:hAnsiTheme="minorHAnsi"/>
          <w:noProof/>
          <w:sz w:val="22"/>
        </w:rPr>
      </w:pPr>
      <w:hyperlink w:anchor="_Toc399938354" w:history="1">
        <w:r w:rsidR="00DB0F73" w:rsidRPr="00827CAE">
          <w:rPr>
            <w:rStyle w:val="Hyperlink"/>
            <w:noProof/>
          </w:rPr>
          <w:t>pika-0.9.14</w:t>
        </w:r>
        <w:r w:rsidR="00DB0F73">
          <w:rPr>
            <w:noProof/>
            <w:webHidden/>
          </w:rPr>
          <w:tab/>
        </w:r>
        <w:r w:rsidR="00DB0F73">
          <w:rPr>
            <w:noProof/>
            <w:webHidden/>
          </w:rPr>
          <w:fldChar w:fldCharType="begin"/>
        </w:r>
        <w:r w:rsidR="00DB0F73">
          <w:rPr>
            <w:noProof/>
            <w:webHidden/>
          </w:rPr>
          <w:instrText xml:space="preserve"> PAGEREF _Toc399938354 \h </w:instrText>
        </w:r>
        <w:r w:rsidR="00DB0F73">
          <w:rPr>
            <w:noProof/>
            <w:webHidden/>
          </w:rPr>
        </w:r>
        <w:r w:rsidR="00DB0F73">
          <w:rPr>
            <w:noProof/>
            <w:webHidden/>
          </w:rPr>
          <w:fldChar w:fldCharType="separate"/>
        </w:r>
        <w:r w:rsidR="00924490">
          <w:rPr>
            <w:noProof/>
            <w:webHidden/>
          </w:rPr>
          <w:t>1349</w:t>
        </w:r>
        <w:r w:rsidR="00DB0F73">
          <w:rPr>
            <w:noProof/>
            <w:webHidden/>
          </w:rPr>
          <w:fldChar w:fldCharType="end"/>
        </w:r>
      </w:hyperlink>
    </w:p>
    <w:p w14:paraId="34105D8F" w14:textId="77777777" w:rsidR="00DB0F73" w:rsidRDefault="007C7B54" w:rsidP="00DB0F73">
      <w:pPr>
        <w:pStyle w:val="TOC2"/>
        <w:rPr>
          <w:rFonts w:asciiTheme="minorHAnsi" w:eastAsiaTheme="minorEastAsia" w:hAnsiTheme="minorHAnsi"/>
          <w:noProof/>
          <w:sz w:val="22"/>
        </w:rPr>
      </w:pPr>
      <w:hyperlink w:anchor="_Toc399938355" w:history="1">
        <w:r w:rsidR="00DB0F73" w:rsidRPr="00827CAE">
          <w:rPr>
            <w:rStyle w:val="Hyperlink"/>
            <w:noProof/>
          </w:rPr>
          <w:t>pixman (version 0.32.6):</w:t>
        </w:r>
        <w:r w:rsidR="00DB0F73">
          <w:rPr>
            <w:noProof/>
            <w:webHidden/>
          </w:rPr>
          <w:tab/>
        </w:r>
        <w:r w:rsidR="00DB0F73">
          <w:rPr>
            <w:noProof/>
            <w:webHidden/>
          </w:rPr>
          <w:fldChar w:fldCharType="begin"/>
        </w:r>
        <w:r w:rsidR="00DB0F73">
          <w:rPr>
            <w:noProof/>
            <w:webHidden/>
          </w:rPr>
          <w:instrText xml:space="preserve"> PAGEREF _Toc399938355 \h </w:instrText>
        </w:r>
        <w:r w:rsidR="00DB0F73">
          <w:rPr>
            <w:noProof/>
            <w:webHidden/>
          </w:rPr>
        </w:r>
        <w:r w:rsidR="00DB0F73">
          <w:rPr>
            <w:noProof/>
            <w:webHidden/>
          </w:rPr>
          <w:fldChar w:fldCharType="separate"/>
        </w:r>
        <w:r w:rsidR="00924490">
          <w:rPr>
            <w:noProof/>
            <w:webHidden/>
          </w:rPr>
          <w:t>1349</w:t>
        </w:r>
        <w:r w:rsidR="00DB0F73">
          <w:rPr>
            <w:noProof/>
            <w:webHidden/>
          </w:rPr>
          <w:fldChar w:fldCharType="end"/>
        </w:r>
      </w:hyperlink>
    </w:p>
    <w:p w14:paraId="72E20B77" w14:textId="77777777" w:rsidR="00DB0F73" w:rsidRDefault="007C7B54" w:rsidP="00DB0F73">
      <w:pPr>
        <w:pStyle w:val="TOC2"/>
        <w:rPr>
          <w:rFonts w:asciiTheme="minorHAnsi" w:eastAsiaTheme="minorEastAsia" w:hAnsiTheme="minorHAnsi"/>
          <w:noProof/>
          <w:sz w:val="22"/>
        </w:rPr>
      </w:pPr>
      <w:hyperlink w:anchor="_Toc399938356" w:history="1">
        <w:r w:rsidR="00DB0F73" w:rsidRPr="00827CAE">
          <w:rPr>
            <w:rStyle w:val="Hyperlink"/>
            <w:noProof/>
          </w:rPr>
          <w:t>pkg-config (version 0.28):</w:t>
        </w:r>
        <w:r w:rsidR="00DB0F73">
          <w:rPr>
            <w:noProof/>
            <w:webHidden/>
          </w:rPr>
          <w:tab/>
        </w:r>
        <w:r w:rsidR="00DB0F73">
          <w:rPr>
            <w:noProof/>
            <w:webHidden/>
          </w:rPr>
          <w:fldChar w:fldCharType="begin"/>
        </w:r>
        <w:r w:rsidR="00DB0F73">
          <w:rPr>
            <w:noProof/>
            <w:webHidden/>
          </w:rPr>
          <w:instrText xml:space="preserve"> PAGEREF _Toc399938356 \h </w:instrText>
        </w:r>
        <w:r w:rsidR="00DB0F73">
          <w:rPr>
            <w:noProof/>
            <w:webHidden/>
          </w:rPr>
        </w:r>
        <w:r w:rsidR="00DB0F73">
          <w:rPr>
            <w:noProof/>
            <w:webHidden/>
          </w:rPr>
          <w:fldChar w:fldCharType="separate"/>
        </w:r>
        <w:r w:rsidR="00924490">
          <w:rPr>
            <w:noProof/>
            <w:webHidden/>
          </w:rPr>
          <w:t>1350</w:t>
        </w:r>
        <w:r w:rsidR="00DB0F73">
          <w:rPr>
            <w:noProof/>
            <w:webHidden/>
          </w:rPr>
          <w:fldChar w:fldCharType="end"/>
        </w:r>
      </w:hyperlink>
    </w:p>
    <w:p w14:paraId="64DED03C" w14:textId="77777777" w:rsidR="00DB0F73" w:rsidRDefault="007C7B54" w:rsidP="00DB0F73">
      <w:pPr>
        <w:pStyle w:val="TOC2"/>
        <w:rPr>
          <w:rFonts w:asciiTheme="minorHAnsi" w:eastAsiaTheme="minorEastAsia" w:hAnsiTheme="minorHAnsi"/>
          <w:noProof/>
          <w:sz w:val="22"/>
        </w:rPr>
      </w:pPr>
      <w:hyperlink w:anchor="_Toc399938357" w:history="1">
        <w:r w:rsidR="00DB0F73" w:rsidRPr="00827CAE">
          <w:rPr>
            <w:rStyle w:val="Hyperlink"/>
            <w:noProof/>
          </w:rPr>
          <w:t>ply-3.4</w:t>
        </w:r>
        <w:r w:rsidR="00DB0F73">
          <w:rPr>
            <w:noProof/>
            <w:webHidden/>
          </w:rPr>
          <w:tab/>
        </w:r>
        <w:r w:rsidR="00DB0F73">
          <w:rPr>
            <w:noProof/>
            <w:webHidden/>
          </w:rPr>
          <w:fldChar w:fldCharType="begin"/>
        </w:r>
        <w:r w:rsidR="00DB0F73">
          <w:rPr>
            <w:noProof/>
            <w:webHidden/>
          </w:rPr>
          <w:instrText xml:space="preserve"> PAGEREF _Toc399938357 \h </w:instrText>
        </w:r>
        <w:r w:rsidR="00DB0F73">
          <w:rPr>
            <w:noProof/>
            <w:webHidden/>
          </w:rPr>
        </w:r>
        <w:r w:rsidR="00DB0F73">
          <w:rPr>
            <w:noProof/>
            <w:webHidden/>
          </w:rPr>
          <w:fldChar w:fldCharType="separate"/>
        </w:r>
        <w:r w:rsidR="00924490">
          <w:rPr>
            <w:noProof/>
            <w:webHidden/>
          </w:rPr>
          <w:t>1350</w:t>
        </w:r>
        <w:r w:rsidR="00DB0F73">
          <w:rPr>
            <w:noProof/>
            <w:webHidden/>
          </w:rPr>
          <w:fldChar w:fldCharType="end"/>
        </w:r>
      </w:hyperlink>
    </w:p>
    <w:p w14:paraId="52E77F50" w14:textId="77777777" w:rsidR="00DB0F73" w:rsidRDefault="007C7B54" w:rsidP="00DB0F73">
      <w:pPr>
        <w:pStyle w:val="TOC2"/>
        <w:rPr>
          <w:rFonts w:asciiTheme="minorHAnsi" w:eastAsiaTheme="minorEastAsia" w:hAnsiTheme="minorHAnsi"/>
          <w:noProof/>
          <w:sz w:val="22"/>
        </w:rPr>
      </w:pPr>
      <w:hyperlink w:anchor="_Toc399938358" w:history="1">
        <w:r w:rsidR="00DB0F73" w:rsidRPr="00827CAE">
          <w:rPr>
            <w:rStyle w:val="Hyperlink"/>
            <w:noProof/>
          </w:rPr>
          <w:t>plymouth (version 0.9.0):</w:t>
        </w:r>
        <w:r w:rsidR="00DB0F73">
          <w:rPr>
            <w:noProof/>
            <w:webHidden/>
          </w:rPr>
          <w:tab/>
        </w:r>
        <w:r w:rsidR="00DB0F73">
          <w:rPr>
            <w:noProof/>
            <w:webHidden/>
          </w:rPr>
          <w:fldChar w:fldCharType="begin"/>
        </w:r>
        <w:r w:rsidR="00DB0F73">
          <w:rPr>
            <w:noProof/>
            <w:webHidden/>
          </w:rPr>
          <w:instrText xml:space="preserve"> PAGEREF _Toc399938358 \h </w:instrText>
        </w:r>
        <w:r w:rsidR="00DB0F73">
          <w:rPr>
            <w:noProof/>
            <w:webHidden/>
          </w:rPr>
        </w:r>
        <w:r w:rsidR="00DB0F73">
          <w:rPr>
            <w:noProof/>
            <w:webHidden/>
          </w:rPr>
          <w:fldChar w:fldCharType="separate"/>
        </w:r>
        <w:r w:rsidR="00924490">
          <w:rPr>
            <w:noProof/>
            <w:webHidden/>
          </w:rPr>
          <w:t>1350</w:t>
        </w:r>
        <w:r w:rsidR="00DB0F73">
          <w:rPr>
            <w:noProof/>
            <w:webHidden/>
          </w:rPr>
          <w:fldChar w:fldCharType="end"/>
        </w:r>
      </w:hyperlink>
    </w:p>
    <w:p w14:paraId="160C0106" w14:textId="77777777" w:rsidR="00DB0F73" w:rsidRDefault="007C7B54" w:rsidP="00DB0F73">
      <w:pPr>
        <w:pStyle w:val="TOC2"/>
        <w:rPr>
          <w:rFonts w:asciiTheme="minorHAnsi" w:eastAsiaTheme="minorEastAsia" w:hAnsiTheme="minorHAnsi"/>
          <w:noProof/>
          <w:sz w:val="22"/>
        </w:rPr>
      </w:pPr>
      <w:hyperlink w:anchor="_Toc399938359" w:history="1">
        <w:r w:rsidR="00DB0F73" w:rsidRPr="00827CAE">
          <w:rPr>
            <w:rStyle w:val="Hyperlink"/>
            <w:noProof/>
          </w:rPr>
          <w:t>pm-utils (version 1.4.1):</w:t>
        </w:r>
        <w:r w:rsidR="00DB0F73">
          <w:rPr>
            <w:noProof/>
            <w:webHidden/>
          </w:rPr>
          <w:tab/>
        </w:r>
        <w:r w:rsidR="00DB0F73">
          <w:rPr>
            <w:noProof/>
            <w:webHidden/>
          </w:rPr>
          <w:fldChar w:fldCharType="begin"/>
        </w:r>
        <w:r w:rsidR="00DB0F73">
          <w:rPr>
            <w:noProof/>
            <w:webHidden/>
          </w:rPr>
          <w:instrText xml:space="preserve"> PAGEREF _Toc399938359 \h </w:instrText>
        </w:r>
        <w:r w:rsidR="00DB0F73">
          <w:rPr>
            <w:noProof/>
            <w:webHidden/>
          </w:rPr>
        </w:r>
        <w:r w:rsidR="00DB0F73">
          <w:rPr>
            <w:noProof/>
            <w:webHidden/>
          </w:rPr>
          <w:fldChar w:fldCharType="separate"/>
        </w:r>
        <w:r w:rsidR="00924490">
          <w:rPr>
            <w:noProof/>
            <w:webHidden/>
          </w:rPr>
          <w:t>1351</w:t>
        </w:r>
        <w:r w:rsidR="00DB0F73">
          <w:rPr>
            <w:noProof/>
            <w:webHidden/>
          </w:rPr>
          <w:fldChar w:fldCharType="end"/>
        </w:r>
      </w:hyperlink>
    </w:p>
    <w:p w14:paraId="658FF84D" w14:textId="77777777" w:rsidR="00DB0F73" w:rsidRDefault="007C7B54" w:rsidP="00DB0F73">
      <w:pPr>
        <w:pStyle w:val="TOC2"/>
        <w:rPr>
          <w:rFonts w:asciiTheme="minorHAnsi" w:eastAsiaTheme="minorEastAsia" w:hAnsiTheme="minorHAnsi"/>
          <w:noProof/>
          <w:sz w:val="22"/>
        </w:rPr>
      </w:pPr>
      <w:hyperlink w:anchor="_Toc399938360" w:history="1">
        <w:r w:rsidR="00DB0F73" w:rsidRPr="00827CAE">
          <w:rPr>
            <w:rStyle w:val="Hyperlink"/>
            <w:noProof/>
          </w:rPr>
          <w:t>PNG reference library</w:t>
        </w:r>
        <w:r w:rsidR="00DB0F73">
          <w:rPr>
            <w:noProof/>
            <w:webHidden/>
          </w:rPr>
          <w:tab/>
        </w:r>
        <w:r w:rsidR="00DB0F73">
          <w:rPr>
            <w:noProof/>
            <w:webHidden/>
          </w:rPr>
          <w:fldChar w:fldCharType="begin"/>
        </w:r>
        <w:r w:rsidR="00DB0F73">
          <w:rPr>
            <w:noProof/>
            <w:webHidden/>
          </w:rPr>
          <w:instrText xml:space="preserve"> PAGEREF _Toc399938360 \h </w:instrText>
        </w:r>
        <w:r w:rsidR="00DB0F73">
          <w:rPr>
            <w:noProof/>
            <w:webHidden/>
          </w:rPr>
        </w:r>
        <w:r w:rsidR="00DB0F73">
          <w:rPr>
            <w:noProof/>
            <w:webHidden/>
          </w:rPr>
          <w:fldChar w:fldCharType="separate"/>
        </w:r>
        <w:r w:rsidR="00924490">
          <w:rPr>
            <w:noProof/>
            <w:webHidden/>
          </w:rPr>
          <w:t>1351</w:t>
        </w:r>
        <w:r w:rsidR="00DB0F73">
          <w:rPr>
            <w:noProof/>
            <w:webHidden/>
          </w:rPr>
          <w:fldChar w:fldCharType="end"/>
        </w:r>
      </w:hyperlink>
    </w:p>
    <w:p w14:paraId="5F3599DB" w14:textId="77777777" w:rsidR="00DB0F73" w:rsidRDefault="007C7B54" w:rsidP="00DB0F73">
      <w:pPr>
        <w:pStyle w:val="TOC2"/>
        <w:rPr>
          <w:rFonts w:asciiTheme="minorHAnsi" w:eastAsiaTheme="minorEastAsia" w:hAnsiTheme="minorHAnsi"/>
          <w:noProof/>
          <w:sz w:val="22"/>
        </w:rPr>
      </w:pPr>
      <w:hyperlink w:anchor="_Toc399938361" w:history="1">
        <w:r w:rsidR="00DB0F73" w:rsidRPr="00827CAE">
          <w:rPr>
            <w:rStyle w:val="Hyperlink"/>
            <w:noProof/>
          </w:rPr>
          <w:t>pnp4nagios (version 0.6.16):</w:t>
        </w:r>
        <w:r w:rsidR="00DB0F73">
          <w:rPr>
            <w:noProof/>
            <w:webHidden/>
          </w:rPr>
          <w:tab/>
        </w:r>
        <w:r w:rsidR="00DB0F73">
          <w:rPr>
            <w:noProof/>
            <w:webHidden/>
          </w:rPr>
          <w:fldChar w:fldCharType="begin"/>
        </w:r>
        <w:r w:rsidR="00DB0F73">
          <w:rPr>
            <w:noProof/>
            <w:webHidden/>
          </w:rPr>
          <w:instrText xml:space="preserve"> PAGEREF _Toc399938361 \h </w:instrText>
        </w:r>
        <w:r w:rsidR="00DB0F73">
          <w:rPr>
            <w:noProof/>
            <w:webHidden/>
          </w:rPr>
        </w:r>
        <w:r w:rsidR="00DB0F73">
          <w:rPr>
            <w:noProof/>
            <w:webHidden/>
          </w:rPr>
          <w:fldChar w:fldCharType="separate"/>
        </w:r>
        <w:r w:rsidR="00924490">
          <w:rPr>
            <w:noProof/>
            <w:webHidden/>
          </w:rPr>
          <w:t>1353</w:t>
        </w:r>
        <w:r w:rsidR="00DB0F73">
          <w:rPr>
            <w:noProof/>
            <w:webHidden/>
          </w:rPr>
          <w:fldChar w:fldCharType="end"/>
        </w:r>
      </w:hyperlink>
    </w:p>
    <w:p w14:paraId="265C5860" w14:textId="77777777" w:rsidR="00DB0F73" w:rsidRDefault="007C7B54" w:rsidP="00DB0F73">
      <w:pPr>
        <w:pStyle w:val="TOC2"/>
        <w:rPr>
          <w:rFonts w:asciiTheme="minorHAnsi" w:eastAsiaTheme="minorEastAsia" w:hAnsiTheme="minorHAnsi"/>
          <w:noProof/>
          <w:sz w:val="22"/>
        </w:rPr>
      </w:pPr>
      <w:hyperlink w:anchor="_Toc399938362" w:history="1">
        <w:r w:rsidR="00DB0F73" w:rsidRPr="00827CAE">
          <w:rPr>
            <w:rStyle w:val="Hyperlink"/>
            <w:noProof/>
          </w:rPr>
          <w:t>polarssl (version 1.3.8):</w:t>
        </w:r>
        <w:r w:rsidR="00DB0F73">
          <w:rPr>
            <w:noProof/>
            <w:webHidden/>
          </w:rPr>
          <w:tab/>
        </w:r>
        <w:r w:rsidR="00DB0F73">
          <w:rPr>
            <w:noProof/>
            <w:webHidden/>
          </w:rPr>
          <w:fldChar w:fldCharType="begin"/>
        </w:r>
        <w:r w:rsidR="00DB0F73">
          <w:rPr>
            <w:noProof/>
            <w:webHidden/>
          </w:rPr>
          <w:instrText xml:space="preserve"> PAGEREF _Toc399938362 \h </w:instrText>
        </w:r>
        <w:r w:rsidR="00DB0F73">
          <w:rPr>
            <w:noProof/>
            <w:webHidden/>
          </w:rPr>
        </w:r>
        <w:r w:rsidR="00DB0F73">
          <w:rPr>
            <w:noProof/>
            <w:webHidden/>
          </w:rPr>
          <w:fldChar w:fldCharType="separate"/>
        </w:r>
        <w:r w:rsidR="00924490">
          <w:rPr>
            <w:noProof/>
            <w:webHidden/>
          </w:rPr>
          <w:t>1361</w:t>
        </w:r>
        <w:r w:rsidR="00DB0F73">
          <w:rPr>
            <w:noProof/>
            <w:webHidden/>
          </w:rPr>
          <w:fldChar w:fldCharType="end"/>
        </w:r>
      </w:hyperlink>
    </w:p>
    <w:p w14:paraId="3FB73158" w14:textId="77777777" w:rsidR="00DB0F73" w:rsidRDefault="007C7B54" w:rsidP="00DB0F73">
      <w:pPr>
        <w:pStyle w:val="TOC2"/>
        <w:rPr>
          <w:rFonts w:asciiTheme="minorHAnsi" w:eastAsiaTheme="minorEastAsia" w:hAnsiTheme="minorHAnsi"/>
          <w:noProof/>
          <w:sz w:val="22"/>
        </w:rPr>
      </w:pPr>
      <w:hyperlink w:anchor="_Toc399938363" w:history="1">
        <w:r w:rsidR="00DB0F73" w:rsidRPr="00827CAE">
          <w:rPr>
            <w:rStyle w:val="Hyperlink"/>
            <w:noProof/>
          </w:rPr>
          <w:t>popt (version 1.16):</w:t>
        </w:r>
        <w:r w:rsidR="00DB0F73">
          <w:rPr>
            <w:noProof/>
            <w:webHidden/>
          </w:rPr>
          <w:tab/>
        </w:r>
        <w:r w:rsidR="00DB0F73">
          <w:rPr>
            <w:noProof/>
            <w:webHidden/>
          </w:rPr>
          <w:fldChar w:fldCharType="begin"/>
        </w:r>
        <w:r w:rsidR="00DB0F73">
          <w:rPr>
            <w:noProof/>
            <w:webHidden/>
          </w:rPr>
          <w:instrText xml:space="preserve"> PAGEREF _Toc399938363 \h </w:instrText>
        </w:r>
        <w:r w:rsidR="00DB0F73">
          <w:rPr>
            <w:noProof/>
            <w:webHidden/>
          </w:rPr>
        </w:r>
        <w:r w:rsidR="00DB0F73">
          <w:rPr>
            <w:noProof/>
            <w:webHidden/>
          </w:rPr>
          <w:fldChar w:fldCharType="separate"/>
        </w:r>
        <w:r w:rsidR="00924490">
          <w:rPr>
            <w:noProof/>
            <w:webHidden/>
          </w:rPr>
          <w:t>1362</w:t>
        </w:r>
        <w:r w:rsidR="00DB0F73">
          <w:rPr>
            <w:noProof/>
            <w:webHidden/>
          </w:rPr>
          <w:fldChar w:fldCharType="end"/>
        </w:r>
      </w:hyperlink>
    </w:p>
    <w:p w14:paraId="71ECC7F8" w14:textId="77777777" w:rsidR="00DB0F73" w:rsidRDefault="007C7B54" w:rsidP="00DB0F73">
      <w:pPr>
        <w:pStyle w:val="TOC2"/>
        <w:rPr>
          <w:rFonts w:asciiTheme="minorHAnsi" w:eastAsiaTheme="minorEastAsia" w:hAnsiTheme="minorHAnsi"/>
          <w:noProof/>
          <w:sz w:val="22"/>
        </w:rPr>
      </w:pPr>
      <w:hyperlink w:anchor="_Toc399938364" w:history="1">
        <w:r w:rsidR="00DB0F73" w:rsidRPr="00827CAE">
          <w:rPr>
            <w:rStyle w:val="Hyperlink"/>
            <w:noProof/>
          </w:rPr>
          <w:t>posix-ipc-0.9.8</w:t>
        </w:r>
        <w:r w:rsidR="00DB0F73">
          <w:rPr>
            <w:noProof/>
            <w:webHidden/>
          </w:rPr>
          <w:tab/>
        </w:r>
        <w:r w:rsidR="00DB0F73">
          <w:rPr>
            <w:noProof/>
            <w:webHidden/>
          </w:rPr>
          <w:fldChar w:fldCharType="begin"/>
        </w:r>
        <w:r w:rsidR="00DB0F73">
          <w:rPr>
            <w:noProof/>
            <w:webHidden/>
          </w:rPr>
          <w:instrText xml:space="preserve"> PAGEREF _Toc399938364 \h </w:instrText>
        </w:r>
        <w:r w:rsidR="00DB0F73">
          <w:rPr>
            <w:noProof/>
            <w:webHidden/>
          </w:rPr>
        </w:r>
        <w:r w:rsidR="00DB0F73">
          <w:rPr>
            <w:noProof/>
            <w:webHidden/>
          </w:rPr>
          <w:fldChar w:fldCharType="separate"/>
        </w:r>
        <w:r w:rsidR="00924490">
          <w:rPr>
            <w:noProof/>
            <w:webHidden/>
          </w:rPr>
          <w:t>1363</w:t>
        </w:r>
        <w:r w:rsidR="00DB0F73">
          <w:rPr>
            <w:noProof/>
            <w:webHidden/>
          </w:rPr>
          <w:fldChar w:fldCharType="end"/>
        </w:r>
      </w:hyperlink>
    </w:p>
    <w:p w14:paraId="23C06E7B" w14:textId="77777777" w:rsidR="00DB0F73" w:rsidRDefault="007C7B54" w:rsidP="00DB0F73">
      <w:pPr>
        <w:pStyle w:val="TOC2"/>
        <w:rPr>
          <w:rFonts w:asciiTheme="minorHAnsi" w:eastAsiaTheme="minorEastAsia" w:hAnsiTheme="minorHAnsi"/>
          <w:noProof/>
          <w:sz w:val="22"/>
        </w:rPr>
      </w:pPr>
      <w:hyperlink w:anchor="_Toc399938365" w:history="1">
        <w:r w:rsidR="00DB0F73" w:rsidRPr="00827CAE">
          <w:rPr>
            <w:rStyle w:val="Hyperlink"/>
            <w:noProof/>
          </w:rPr>
          <w:t>postfix (version 2.11.1):</w:t>
        </w:r>
        <w:r w:rsidR="00DB0F73">
          <w:rPr>
            <w:noProof/>
            <w:webHidden/>
          </w:rPr>
          <w:tab/>
        </w:r>
        <w:r w:rsidR="00DB0F73">
          <w:rPr>
            <w:noProof/>
            <w:webHidden/>
          </w:rPr>
          <w:fldChar w:fldCharType="begin"/>
        </w:r>
        <w:r w:rsidR="00DB0F73">
          <w:rPr>
            <w:noProof/>
            <w:webHidden/>
          </w:rPr>
          <w:instrText xml:space="preserve"> PAGEREF _Toc399938365 \h </w:instrText>
        </w:r>
        <w:r w:rsidR="00DB0F73">
          <w:rPr>
            <w:noProof/>
            <w:webHidden/>
          </w:rPr>
        </w:r>
        <w:r w:rsidR="00DB0F73">
          <w:rPr>
            <w:noProof/>
            <w:webHidden/>
          </w:rPr>
          <w:fldChar w:fldCharType="separate"/>
        </w:r>
        <w:r w:rsidR="00924490">
          <w:rPr>
            <w:noProof/>
            <w:webHidden/>
          </w:rPr>
          <w:t>1363</w:t>
        </w:r>
        <w:r w:rsidR="00DB0F73">
          <w:rPr>
            <w:noProof/>
            <w:webHidden/>
          </w:rPr>
          <w:fldChar w:fldCharType="end"/>
        </w:r>
      </w:hyperlink>
    </w:p>
    <w:p w14:paraId="285B220D" w14:textId="77777777" w:rsidR="00DB0F73" w:rsidRDefault="007C7B54" w:rsidP="00DB0F73">
      <w:pPr>
        <w:pStyle w:val="TOC2"/>
        <w:rPr>
          <w:rFonts w:asciiTheme="minorHAnsi" w:eastAsiaTheme="minorEastAsia" w:hAnsiTheme="minorHAnsi"/>
          <w:noProof/>
          <w:sz w:val="22"/>
        </w:rPr>
      </w:pPr>
      <w:hyperlink w:anchor="_Toc399938366" w:history="1">
        <w:r w:rsidR="00DB0F73" w:rsidRPr="00827CAE">
          <w:rPr>
            <w:rStyle w:val="Hyperlink"/>
            <w:noProof/>
          </w:rPr>
          <w:t>postgresql-9.4 (version 9.4~beta2):</w:t>
        </w:r>
        <w:r w:rsidR="00DB0F73">
          <w:rPr>
            <w:noProof/>
            <w:webHidden/>
          </w:rPr>
          <w:tab/>
        </w:r>
        <w:r w:rsidR="00DB0F73">
          <w:rPr>
            <w:noProof/>
            <w:webHidden/>
          </w:rPr>
          <w:fldChar w:fldCharType="begin"/>
        </w:r>
        <w:r w:rsidR="00DB0F73">
          <w:rPr>
            <w:noProof/>
            <w:webHidden/>
          </w:rPr>
          <w:instrText xml:space="preserve"> PAGEREF _Toc399938366 \h </w:instrText>
        </w:r>
        <w:r w:rsidR="00DB0F73">
          <w:rPr>
            <w:noProof/>
            <w:webHidden/>
          </w:rPr>
        </w:r>
        <w:r w:rsidR="00DB0F73">
          <w:rPr>
            <w:noProof/>
            <w:webHidden/>
          </w:rPr>
          <w:fldChar w:fldCharType="separate"/>
        </w:r>
        <w:r w:rsidR="00924490">
          <w:rPr>
            <w:noProof/>
            <w:webHidden/>
          </w:rPr>
          <w:t>1413</w:t>
        </w:r>
        <w:r w:rsidR="00DB0F73">
          <w:rPr>
            <w:noProof/>
            <w:webHidden/>
          </w:rPr>
          <w:fldChar w:fldCharType="end"/>
        </w:r>
      </w:hyperlink>
    </w:p>
    <w:p w14:paraId="4B361D7F" w14:textId="77777777" w:rsidR="00DB0F73" w:rsidRDefault="007C7B54" w:rsidP="00DB0F73">
      <w:pPr>
        <w:pStyle w:val="TOC2"/>
        <w:rPr>
          <w:rFonts w:asciiTheme="minorHAnsi" w:eastAsiaTheme="minorEastAsia" w:hAnsiTheme="minorHAnsi"/>
          <w:noProof/>
          <w:sz w:val="22"/>
        </w:rPr>
      </w:pPr>
      <w:hyperlink w:anchor="_Toc399938367" w:history="1">
        <w:r w:rsidR="00DB0F73" w:rsidRPr="00827CAE">
          <w:rPr>
            <w:rStyle w:val="Hyperlink"/>
            <w:noProof/>
          </w:rPr>
          <w:t>powermgmt-base (version 1.31+nmu1):</w:t>
        </w:r>
        <w:r w:rsidR="00DB0F73">
          <w:rPr>
            <w:noProof/>
            <w:webHidden/>
          </w:rPr>
          <w:tab/>
        </w:r>
        <w:r w:rsidR="00DB0F73">
          <w:rPr>
            <w:noProof/>
            <w:webHidden/>
          </w:rPr>
          <w:fldChar w:fldCharType="begin"/>
        </w:r>
        <w:r w:rsidR="00DB0F73">
          <w:rPr>
            <w:noProof/>
            <w:webHidden/>
          </w:rPr>
          <w:instrText xml:space="preserve"> PAGEREF _Toc399938367 \h </w:instrText>
        </w:r>
        <w:r w:rsidR="00DB0F73">
          <w:rPr>
            <w:noProof/>
            <w:webHidden/>
          </w:rPr>
        </w:r>
        <w:r w:rsidR="00DB0F73">
          <w:rPr>
            <w:noProof/>
            <w:webHidden/>
          </w:rPr>
          <w:fldChar w:fldCharType="separate"/>
        </w:r>
        <w:r w:rsidR="00924490">
          <w:rPr>
            <w:noProof/>
            <w:webHidden/>
          </w:rPr>
          <w:t>1420</w:t>
        </w:r>
        <w:r w:rsidR="00DB0F73">
          <w:rPr>
            <w:noProof/>
            <w:webHidden/>
          </w:rPr>
          <w:fldChar w:fldCharType="end"/>
        </w:r>
      </w:hyperlink>
    </w:p>
    <w:p w14:paraId="761663A1" w14:textId="77777777" w:rsidR="00DB0F73" w:rsidRDefault="007C7B54" w:rsidP="00DB0F73">
      <w:pPr>
        <w:pStyle w:val="TOC2"/>
        <w:rPr>
          <w:rFonts w:asciiTheme="minorHAnsi" w:eastAsiaTheme="minorEastAsia" w:hAnsiTheme="minorHAnsi"/>
          <w:noProof/>
          <w:sz w:val="22"/>
        </w:rPr>
      </w:pPr>
      <w:hyperlink w:anchor="_Toc399938368" w:history="1">
        <w:r w:rsidR="00DB0F73" w:rsidRPr="00827CAE">
          <w:rPr>
            <w:rStyle w:val="Hyperlink"/>
            <w:noProof/>
          </w:rPr>
          <w:t>prettytable (version 0.7.2):</w:t>
        </w:r>
        <w:r w:rsidR="00DB0F73">
          <w:rPr>
            <w:noProof/>
            <w:webHidden/>
          </w:rPr>
          <w:tab/>
        </w:r>
        <w:r w:rsidR="00DB0F73">
          <w:rPr>
            <w:noProof/>
            <w:webHidden/>
          </w:rPr>
          <w:fldChar w:fldCharType="begin"/>
        </w:r>
        <w:r w:rsidR="00DB0F73">
          <w:rPr>
            <w:noProof/>
            <w:webHidden/>
          </w:rPr>
          <w:instrText xml:space="preserve"> PAGEREF _Toc399938368 \h </w:instrText>
        </w:r>
        <w:r w:rsidR="00DB0F73">
          <w:rPr>
            <w:noProof/>
            <w:webHidden/>
          </w:rPr>
        </w:r>
        <w:r w:rsidR="00DB0F73">
          <w:rPr>
            <w:noProof/>
            <w:webHidden/>
          </w:rPr>
          <w:fldChar w:fldCharType="separate"/>
        </w:r>
        <w:r w:rsidR="00924490">
          <w:rPr>
            <w:noProof/>
            <w:webHidden/>
          </w:rPr>
          <w:t>1420</w:t>
        </w:r>
        <w:r w:rsidR="00DB0F73">
          <w:rPr>
            <w:noProof/>
            <w:webHidden/>
          </w:rPr>
          <w:fldChar w:fldCharType="end"/>
        </w:r>
      </w:hyperlink>
    </w:p>
    <w:p w14:paraId="53F9172A" w14:textId="77777777" w:rsidR="00DB0F73" w:rsidRDefault="007C7B54" w:rsidP="00DB0F73">
      <w:pPr>
        <w:pStyle w:val="TOC2"/>
        <w:rPr>
          <w:rFonts w:asciiTheme="minorHAnsi" w:eastAsiaTheme="minorEastAsia" w:hAnsiTheme="minorHAnsi"/>
          <w:noProof/>
          <w:sz w:val="22"/>
        </w:rPr>
      </w:pPr>
      <w:hyperlink w:anchor="_Toc399938369" w:history="1">
        <w:r w:rsidR="00DB0F73" w:rsidRPr="00827CAE">
          <w:rPr>
            <w:rStyle w:val="Hyperlink"/>
            <w:noProof/>
          </w:rPr>
          <w:t>prettytable-0.7.2</w:t>
        </w:r>
        <w:r w:rsidR="00DB0F73">
          <w:rPr>
            <w:noProof/>
            <w:webHidden/>
          </w:rPr>
          <w:tab/>
        </w:r>
        <w:r w:rsidR="00DB0F73">
          <w:rPr>
            <w:noProof/>
            <w:webHidden/>
          </w:rPr>
          <w:fldChar w:fldCharType="begin"/>
        </w:r>
        <w:r w:rsidR="00DB0F73">
          <w:rPr>
            <w:noProof/>
            <w:webHidden/>
          </w:rPr>
          <w:instrText xml:space="preserve"> PAGEREF _Toc399938369 \h </w:instrText>
        </w:r>
        <w:r w:rsidR="00DB0F73">
          <w:rPr>
            <w:noProof/>
            <w:webHidden/>
          </w:rPr>
        </w:r>
        <w:r w:rsidR="00DB0F73">
          <w:rPr>
            <w:noProof/>
            <w:webHidden/>
          </w:rPr>
          <w:fldChar w:fldCharType="separate"/>
        </w:r>
        <w:r w:rsidR="00924490">
          <w:rPr>
            <w:noProof/>
            <w:webHidden/>
          </w:rPr>
          <w:t>1421</w:t>
        </w:r>
        <w:r w:rsidR="00DB0F73">
          <w:rPr>
            <w:noProof/>
            <w:webHidden/>
          </w:rPr>
          <w:fldChar w:fldCharType="end"/>
        </w:r>
      </w:hyperlink>
    </w:p>
    <w:p w14:paraId="15FA93E1" w14:textId="77777777" w:rsidR="00DB0F73" w:rsidRDefault="007C7B54" w:rsidP="00DB0F73">
      <w:pPr>
        <w:pStyle w:val="TOC2"/>
        <w:rPr>
          <w:rFonts w:asciiTheme="minorHAnsi" w:eastAsiaTheme="minorEastAsia" w:hAnsiTheme="minorHAnsi"/>
          <w:noProof/>
          <w:sz w:val="22"/>
        </w:rPr>
      </w:pPr>
      <w:hyperlink w:anchor="_Toc399938370" w:history="1">
        <w:r w:rsidR="00DB0F73" w:rsidRPr="00827CAE">
          <w:rPr>
            <w:rStyle w:val="Hyperlink"/>
            <w:noProof/>
          </w:rPr>
          <w:t>procps (version 3.3.9):</w:t>
        </w:r>
        <w:r w:rsidR="00DB0F73">
          <w:rPr>
            <w:noProof/>
            <w:webHidden/>
          </w:rPr>
          <w:tab/>
        </w:r>
        <w:r w:rsidR="00DB0F73">
          <w:rPr>
            <w:noProof/>
            <w:webHidden/>
          </w:rPr>
          <w:fldChar w:fldCharType="begin"/>
        </w:r>
        <w:r w:rsidR="00DB0F73">
          <w:rPr>
            <w:noProof/>
            <w:webHidden/>
          </w:rPr>
          <w:instrText xml:space="preserve"> PAGEREF _Toc399938370 \h </w:instrText>
        </w:r>
        <w:r w:rsidR="00DB0F73">
          <w:rPr>
            <w:noProof/>
            <w:webHidden/>
          </w:rPr>
        </w:r>
        <w:r w:rsidR="00DB0F73">
          <w:rPr>
            <w:noProof/>
            <w:webHidden/>
          </w:rPr>
          <w:fldChar w:fldCharType="separate"/>
        </w:r>
        <w:r w:rsidR="00924490">
          <w:rPr>
            <w:noProof/>
            <w:webHidden/>
          </w:rPr>
          <w:t>1421</w:t>
        </w:r>
        <w:r w:rsidR="00DB0F73">
          <w:rPr>
            <w:noProof/>
            <w:webHidden/>
          </w:rPr>
          <w:fldChar w:fldCharType="end"/>
        </w:r>
      </w:hyperlink>
    </w:p>
    <w:p w14:paraId="4907EE9D" w14:textId="77777777" w:rsidR="00DB0F73" w:rsidRDefault="007C7B54" w:rsidP="00DB0F73">
      <w:pPr>
        <w:pStyle w:val="TOC2"/>
        <w:rPr>
          <w:rFonts w:asciiTheme="minorHAnsi" w:eastAsiaTheme="minorEastAsia" w:hAnsiTheme="minorHAnsi"/>
          <w:noProof/>
          <w:sz w:val="22"/>
        </w:rPr>
      </w:pPr>
      <w:hyperlink w:anchor="_Toc399938371" w:history="1">
        <w:r w:rsidR="00DB0F73" w:rsidRPr="00827CAE">
          <w:rPr>
            <w:rStyle w:val="Hyperlink"/>
            <w:noProof/>
          </w:rPr>
          <w:t>psmisc (version 22.21):</w:t>
        </w:r>
        <w:r w:rsidR="00DB0F73">
          <w:rPr>
            <w:noProof/>
            <w:webHidden/>
          </w:rPr>
          <w:tab/>
        </w:r>
        <w:r w:rsidR="00DB0F73">
          <w:rPr>
            <w:noProof/>
            <w:webHidden/>
          </w:rPr>
          <w:fldChar w:fldCharType="begin"/>
        </w:r>
        <w:r w:rsidR="00DB0F73">
          <w:rPr>
            <w:noProof/>
            <w:webHidden/>
          </w:rPr>
          <w:instrText xml:space="preserve"> PAGEREF _Toc399938371 \h </w:instrText>
        </w:r>
        <w:r w:rsidR="00DB0F73">
          <w:rPr>
            <w:noProof/>
            <w:webHidden/>
          </w:rPr>
        </w:r>
        <w:r w:rsidR="00DB0F73">
          <w:rPr>
            <w:noProof/>
            <w:webHidden/>
          </w:rPr>
          <w:fldChar w:fldCharType="separate"/>
        </w:r>
        <w:r w:rsidR="00924490">
          <w:rPr>
            <w:noProof/>
            <w:webHidden/>
          </w:rPr>
          <w:t>1422</w:t>
        </w:r>
        <w:r w:rsidR="00DB0F73">
          <w:rPr>
            <w:noProof/>
            <w:webHidden/>
          </w:rPr>
          <w:fldChar w:fldCharType="end"/>
        </w:r>
      </w:hyperlink>
    </w:p>
    <w:p w14:paraId="5059C8A3" w14:textId="77777777" w:rsidR="00DB0F73" w:rsidRDefault="007C7B54" w:rsidP="00DB0F73">
      <w:pPr>
        <w:pStyle w:val="TOC2"/>
        <w:rPr>
          <w:rFonts w:asciiTheme="minorHAnsi" w:eastAsiaTheme="minorEastAsia" w:hAnsiTheme="minorHAnsi"/>
          <w:noProof/>
          <w:sz w:val="22"/>
        </w:rPr>
      </w:pPr>
      <w:hyperlink w:anchor="_Toc399938372" w:history="1">
        <w:r w:rsidR="00DB0F73" w:rsidRPr="00827CAE">
          <w:rPr>
            <w:rStyle w:val="Hyperlink"/>
            <w:noProof/>
          </w:rPr>
          <w:t>pyasn1-0.1.7</w:t>
        </w:r>
        <w:r w:rsidR="00DB0F73">
          <w:rPr>
            <w:noProof/>
            <w:webHidden/>
          </w:rPr>
          <w:tab/>
        </w:r>
        <w:r w:rsidR="00DB0F73">
          <w:rPr>
            <w:noProof/>
            <w:webHidden/>
          </w:rPr>
          <w:fldChar w:fldCharType="begin"/>
        </w:r>
        <w:r w:rsidR="00DB0F73">
          <w:rPr>
            <w:noProof/>
            <w:webHidden/>
          </w:rPr>
          <w:instrText xml:space="preserve"> PAGEREF _Toc399938372 \h </w:instrText>
        </w:r>
        <w:r w:rsidR="00DB0F73">
          <w:rPr>
            <w:noProof/>
            <w:webHidden/>
          </w:rPr>
        </w:r>
        <w:r w:rsidR="00DB0F73">
          <w:rPr>
            <w:noProof/>
            <w:webHidden/>
          </w:rPr>
          <w:fldChar w:fldCharType="separate"/>
        </w:r>
        <w:r w:rsidR="00924490">
          <w:rPr>
            <w:noProof/>
            <w:webHidden/>
          </w:rPr>
          <w:t>1422</w:t>
        </w:r>
        <w:r w:rsidR="00DB0F73">
          <w:rPr>
            <w:noProof/>
            <w:webHidden/>
          </w:rPr>
          <w:fldChar w:fldCharType="end"/>
        </w:r>
      </w:hyperlink>
    </w:p>
    <w:p w14:paraId="1F72F99F" w14:textId="77777777" w:rsidR="00DB0F73" w:rsidRDefault="007C7B54" w:rsidP="00DB0F73">
      <w:pPr>
        <w:pStyle w:val="TOC2"/>
        <w:rPr>
          <w:rFonts w:asciiTheme="minorHAnsi" w:eastAsiaTheme="minorEastAsia" w:hAnsiTheme="minorHAnsi"/>
          <w:noProof/>
          <w:sz w:val="22"/>
        </w:rPr>
      </w:pPr>
      <w:hyperlink w:anchor="_Toc399938373" w:history="1">
        <w:r w:rsidR="00DB0F73" w:rsidRPr="00827CAE">
          <w:rPr>
            <w:rStyle w:val="Hyperlink"/>
            <w:noProof/>
          </w:rPr>
          <w:t>pycadf-0.6.0</w:t>
        </w:r>
        <w:r w:rsidR="00DB0F73">
          <w:rPr>
            <w:noProof/>
            <w:webHidden/>
          </w:rPr>
          <w:tab/>
        </w:r>
        <w:r w:rsidR="00DB0F73">
          <w:rPr>
            <w:noProof/>
            <w:webHidden/>
          </w:rPr>
          <w:fldChar w:fldCharType="begin"/>
        </w:r>
        <w:r w:rsidR="00DB0F73">
          <w:rPr>
            <w:noProof/>
            <w:webHidden/>
          </w:rPr>
          <w:instrText xml:space="preserve"> PAGEREF _Toc399938373 \h </w:instrText>
        </w:r>
        <w:r w:rsidR="00DB0F73">
          <w:rPr>
            <w:noProof/>
            <w:webHidden/>
          </w:rPr>
        </w:r>
        <w:r w:rsidR="00DB0F73">
          <w:rPr>
            <w:noProof/>
            <w:webHidden/>
          </w:rPr>
          <w:fldChar w:fldCharType="separate"/>
        </w:r>
        <w:r w:rsidR="00924490">
          <w:rPr>
            <w:noProof/>
            <w:webHidden/>
          </w:rPr>
          <w:t>1422</w:t>
        </w:r>
        <w:r w:rsidR="00DB0F73">
          <w:rPr>
            <w:noProof/>
            <w:webHidden/>
          </w:rPr>
          <w:fldChar w:fldCharType="end"/>
        </w:r>
      </w:hyperlink>
    </w:p>
    <w:p w14:paraId="18DF0B87" w14:textId="77777777" w:rsidR="00DB0F73" w:rsidRDefault="007C7B54" w:rsidP="00DB0F73">
      <w:pPr>
        <w:pStyle w:val="TOC2"/>
        <w:rPr>
          <w:rFonts w:asciiTheme="minorHAnsi" w:eastAsiaTheme="minorEastAsia" w:hAnsiTheme="minorHAnsi"/>
          <w:noProof/>
          <w:sz w:val="22"/>
        </w:rPr>
      </w:pPr>
      <w:hyperlink w:anchor="_Toc399938374" w:history="1">
        <w:r w:rsidR="00DB0F73" w:rsidRPr="00827CAE">
          <w:rPr>
            <w:rStyle w:val="Hyperlink"/>
            <w:noProof/>
          </w:rPr>
          <w:t>pycparser-2.10</w:t>
        </w:r>
        <w:r w:rsidR="00DB0F73">
          <w:rPr>
            <w:noProof/>
            <w:webHidden/>
          </w:rPr>
          <w:tab/>
        </w:r>
        <w:r w:rsidR="00DB0F73">
          <w:rPr>
            <w:noProof/>
            <w:webHidden/>
          </w:rPr>
          <w:fldChar w:fldCharType="begin"/>
        </w:r>
        <w:r w:rsidR="00DB0F73">
          <w:rPr>
            <w:noProof/>
            <w:webHidden/>
          </w:rPr>
          <w:instrText xml:space="preserve"> PAGEREF _Toc399938374 \h </w:instrText>
        </w:r>
        <w:r w:rsidR="00DB0F73">
          <w:rPr>
            <w:noProof/>
            <w:webHidden/>
          </w:rPr>
        </w:r>
        <w:r w:rsidR="00DB0F73">
          <w:rPr>
            <w:noProof/>
            <w:webHidden/>
          </w:rPr>
          <w:fldChar w:fldCharType="separate"/>
        </w:r>
        <w:r w:rsidR="00924490">
          <w:rPr>
            <w:noProof/>
            <w:webHidden/>
          </w:rPr>
          <w:t>1422</w:t>
        </w:r>
        <w:r w:rsidR="00DB0F73">
          <w:rPr>
            <w:noProof/>
            <w:webHidden/>
          </w:rPr>
          <w:fldChar w:fldCharType="end"/>
        </w:r>
      </w:hyperlink>
    </w:p>
    <w:p w14:paraId="3FC9E773" w14:textId="77777777" w:rsidR="00DB0F73" w:rsidRDefault="007C7B54" w:rsidP="00DB0F73">
      <w:pPr>
        <w:pStyle w:val="TOC2"/>
        <w:rPr>
          <w:rFonts w:asciiTheme="minorHAnsi" w:eastAsiaTheme="minorEastAsia" w:hAnsiTheme="minorHAnsi"/>
          <w:noProof/>
          <w:sz w:val="22"/>
        </w:rPr>
      </w:pPr>
      <w:hyperlink w:anchor="_Toc399938375" w:history="1">
        <w:r w:rsidR="00DB0F73" w:rsidRPr="00827CAE">
          <w:rPr>
            <w:rStyle w:val="Hyperlink"/>
            <w:noProof/>
          </w:rPr>
          <w:t>pycrypto-2.6.1</w:t>
        </w:r>
        <w:r w:rsidR="00DB0F73">
          <w:rPr>
            <w:noProof/>
            <w:webHidden/>
          </w:rPr>
          <w:tab/>
        </w:r>
        <w:r w:rsidR="00DB0F73">
          <w:rPr>
            <w:noProof/>
            <w:webHidden/>
          </w:rPr>
          <w:fldChar w:fldCharType="begin"/>
        </w:r>
        <w:r w:rsidR="00DB0F73">
          <w:rPr>
            <w:noProof/>
            <w:webHidden/>
          </w:rPr>
          <w:instrText xml:space="preserve"> PAGEREF _Toc399938375 \h </w:instrText>
        </w:r>
        <w:r w:rsidR="00DB0F73">
          <w:rPr>
            <w:noProof/>
            <w:webHidden/>
          </w:rPr>
        </w:r>
        <w:r w:rsidR="00DB0F73">
          <w:rPr>
            <w:noProof/>
            <w:webHidden/>
          </w:rPr>
          <w:fldChar w:fldCharType="separate"/>
        </w:r>
        <w:r w:rsidR="00924490">
          <w:rPr>
            <w:noProof/>
            <w:webHidden/>
          </w:rPr>
          <w:t>1423</w:t>
        </w:r>
        <w:r w:rsidR="00DB0F73">
          <w:rPr>
            <w:noProof/>
            <w:webHidden/>
          </w:rPr>
          <w:fldChar w:fldCharType="end"/>
        </w:r>
      </w:hyperlink>
    </w:p>
    <w:p w14:paraId="3FC10377" w14:textId="77777777" w:rsidR="00DB0F73" w:rsidRDefault="007C7B54" w:rsidP="00DB0F73">
      <w:pPr>
        <w:pStyle w:val="TOC2"/>
        <w:rPr>
          <w:rFonts w:asciiTheme="minorHAnsi" w:eastAsiaTheme="minorEastAsia" w:hAnsiTheme="minorHAnsi"/>
          <w:noProof/>
          <w:sz w:val="22"/>
        </w:rPr>
      </w:pPr>
      <w:hyperlink w:anchor="_Toc399938376" w:history="1">
        <w:r w:rsidR="00DB0F73" w:rsidRPr="00827CAE">
          <w:rPr>
            <w:rStyle w:val="Hyperlink"/>
            <w:noProof/>
          </w:rPr>
          <w:t>pycurl (version 7.19.3.1):</w:t>
        </w:r>
        <w:r w:rsidR="00DB0F73">
          <w:rPr>
            <w:noProof/>
            <w:webHidden/>
          </w:rPr>
          <w:tab/>
        </w:r>
        <w:r w:rsidR="00DB0F73">
          <w:rPr>
            <w:noProof/>
            <w:webHidden/>
          </w:rPr>
          <w:fldChar w:fldCharType="begin"/>
        </w:r>
        <w:r w:rsidR="00DB0F73">
          <w:rPr>
            <w:noProof/>
            <w:webHidden/>
          </w:rPr>
          <w:instrText xml:space="preserve"> PAGEREF _Toc399938376 \h </w:instrText>
        </w:r>
        <w:r w:rsidR="00DB0F73">
          <w:rPr>
            <w:noProof/>
            <w:webHidden/>
          </w:rPr>
        </w:r>
        <w:r w:rsidR="00DB0F73">
          <w:rPr>
            <w:noProof/>
            <w:webHidden/>
          </w:rPr>
          <w:fldChar w:fldCharType="separate"/>
        </w:r>
        <w:r w:rsidR="00924490">
          <w:rPr>
            <w:noProof/>
            <w:webHidden/>
          </w:rPr>
          <w:t>1423</w:t>
        </w:r>
        <w:r w:rsidR="00DB0F73">
          <w:rPr>
            <w:noProof/>
            <w:webHidden/>
          </w:rPr>
          <w:fldChar w:fldCharType="end"/>
        </w:r>
      </w:hyperlink>
    </w:p>
    <w:p w14:paraId="6AAEBA27" w14:textId="77777777" w:rsidR="00DB0F73" w:rsidRDefault="007C7B54" w:rsidP="00DB0F73">
      <w:pPr>
        <w:pStyle w:val="TOC2"/>
        <w:rPr>
          <w:rFonts w:asciiTheme="minorHAnsi" w:eastAsiaTheme="minorEastAsia" w:hAnsiTheme="minorHAnsi"/>
          <w:noProof/>
          <w:sz w:val="22"/>
        </w:rPr>
      </w:pPr>
      <w:hyperlink w:anchor="_Toc399938377" w:history="1">
        <w:r w:rsidR="00DB0F73" w:rsidRPr="00827CAE">
          <w:rPr>
            <w:rStyle w:val="Hyperlink"/>
            <w:noProof/>
          </w:rPr>
          <w:t>pyflakes-0.8.1</w:t>
        </w:r>
        <w:r w:rsidR="00DB0F73">
          <w:rPr>
            <w:noProof/>
            <w:webHidden/>
          </w:rPr>
          <w:tab/>
        </w:r>
        <w:r w:rsidR="00DB0F73">
          <w:rPr>
            <w:noProof/>
            <w:webHidden/>
          </w:rPr>
          <w:fldChar w:fldCharType="begin"/>
        </w:r>
        <w:r w:rsidR="00DB0F73">
          <w:rPr>
            <w:noProof/>
            <w:webHidden/>
          </w:rPr>
          <w:instrText xml:space="preserve"> PAGEREF _Toc399938377 \h </w:instrText>
        </w:r>
        <w:r w:rsidR="00DB0F73">
          <w:rPr>
            <w:noProof/>
            <w:webHidden/>
          </w:rPr>
        </w:r>
        <w:r w:rsidR="00DB0F73">
          <w:rPr>
            <w:noProof/>
            <w:webHidden/>
          </w:rPr>
          <w:fldChar w:fldCharType="separate"/>
        </w:r>
        <w:r w:rsidR="00924490">
          <w:rPr>
            <w:noProof/>
            <w:webHidden/>
          </w:rPr>
          <w:t>1423</w:t>
        </w:r>
        <w:r w:rsidR="00DB0F73">
          <w:rPr>
            <w:noProof/>
            <w:webHidden/>
          </w:rPr>
          <w:fldChar w:fldCharType="end"/>
        </w:r>
      </w:hyperlink>
    </w:p>
    <w:p w14:paraId="4C2866C6" w14:textId="77777777" w:rsidR="00DB0F73" w:rsidRDefault="007C7B54" w:rsidP="00DB0F73">
      <w:pPr>
        <w:pStyle w:val="TOC2"/>
        <w:rPr>
          <w:rFonts w:asciiTheme="minorHAnsi" w:eastAsiaTheme="minorEastAsia" w:hAnsiTheme="minorHAnsi"/>
          <w:noProof/>
          <w:sz w:val="22"/>
        </w:rPr>
      </w:pPr>
      <w:hyperlink w:anchor="_Toc399938378" w:history="1">
        <w:r w:rsidR="00DB0F73" w:rsidRPr="00827CAE">
          <w:rPr>
            <w:rStyle w:val="Hyperlink"/>
            <w:noProof/>
          </w:rPr>
          <w:t>Pygments-1.6</w:t>
        </w:r>
        <w:r w:rsidR="00DB0F73">
          <w:rPr>
            <w:noProof/>
            <w:webHidden/>
          </w:rPr>
          <w:tab/>
        </w:r>
        <w:r w:rsidR="00DB0F73">
          <w:rPr>
            <w:noProof/>
            <w:webHidden/>
          </w:rPr>
          <w:fldChar w:fldCharType="begin"/>
        </w:r>
        <w:r w:rsidR="00DB0F73">
          <w:rPr>
            <w:noProof/>
            <w:webHidden/>
          </w:rPr>
          <w:instrText xml:space="preserve"> PAGEREF _Toc399938378 \h </w:instrText>
        </w:r>
        <w:r w:rsidR="00DB0F73">
          <w:rPr>
            <w:noProof/>
            <w:webHidden/>
          </w:rPr>
        </w:r>
        <w:r w:rsidR="00DB0F73">
          <w:rPr>
            <w:noProof/>
            <w:webHidden/>
          </w:rPr>
          <w:fldChar w:fldCharType="separate"/>
        </w:r>
        <w:r w:rsidR="00924490">
          <w:rPr>
            <w:noProof/>
            <w:webHidden/>
          </w:rPr>
          <w:t>1424</w:t>
        </w:r>
        <w:r w:rsidR="00DB0F73">
          <w:rPr>
            <w:noProof/>
            <w:webHidden/>
          </w:rPr>
          <w:fldChar w:fldCharType="end"/>
        </w:r>
      </w:hyperlink>
    </w:p>
    <w:p w14:paraId="44FB9664" w14:textId="77777777" w:rsidR="00DB0F73" w:rsidRDefault="007C7B54" w:rsidP="00DB0F73">
      <w:pPr>
        <w:pStyle w:val="TOC2"/>
        <w:rPr>
          <w:rFonts w:asciiTheme="minorHAnsi" w:eastAsiaTheme="minorEastAsia" w:hAnsiTheme="minorHAnsi"/>
          <w:noProof/>
          <w:sz w:val="22"/>
        </w:rPr>
      </w:pPr>
      <w:hyperlink w:anchor="_Toc399938379" w:history="1">
        <w:r w:rsidR="00DB0F73" w:rsidRPr="00827CAE">
          <w:rPr>
            <w:rStyle w:val="Hyperlink"/>
            <w:noProof/>
          </w:rPr>
          <w:t>pyopenssl (version 0.13.1):</w:t>
        </w:r>
        <w:r w:rsidR="00DB0F73">
          <w:rPr>
            <w:noProof/>
            <w:webHidden/>
          </w:rPr>
          <w:tab/>
        </w:r>
        <w:r w:rsidR="00DB0F73">
          <w:rPr>
            <w:noProof/>
            <w:webHidden/>
          </w:rPr>
          <w:fldChar w:fldCharType="begin"/>
        </w:r>
        <w:r w:rsidR="00DB0F73">
          <w:rPr>
            <w:noProof/>
            <w:webHidden/>
          </w:rPr>
          <w:instrText xml:space="preserve"> PAGEREF _Toc399938379 \h </w:instrText>
        </w:r>
        <w:r w:rsidR="00DB0F73">
          <w:rPr>
            <w:noProof/>
            <w:webHidden/>
          </w:rPr>
        </w:r>
        <w:r w:rsidR="00DB0F73">
          <w:rPr>
            <w:noProof/>
            <w:webHidden/>
          </w:rPr>
          <w:fldChar w:fldCharType="separate"/>
        </w:r>
        <w:r w:rsidR="00924490">
          <w:rPr>
            <w:noProof/>
            <w:webHidden/>
          </w:rPr>
          <w:t>1424</w:t>
        </w:r>
        <w:r w:rsidR="00DB0F73">
          <w:rPr>
            <w:noProof/>
            <w:webHidden/>
          </w:rPr>
          <w:fldChar w:fldCharType="end"/>
        </w:r>
      </w:hyperlink>
    </w:p>
    <w:p w14:paraId="02C559B7" w14:textId="77777777" w:rsidR="00DB0F73" w:rsidRDefault="007C7B54" w:rsidP="00DB0F73">
      <w:pPr>
        <w:pStyle w:val="TOC2"/>
        <w:rPr>
          <w:rFonts w:asciiTheme="minorHAnsi" w:eastAsiaTheme="minorEastAsia" w:hAnsiTheme="minorHAnsi"/>
          <w:noProof/>
          <w:sz w:val="22"/>
        </w:rPr>
      </w:pPr>
      <w:hyperlink w:anchor="_Toc399938380" w:history="1">
        <w:r w:rsidR="00DB0F73" w:rsidRPr="00827CAE">
          <w:rPr>
            <w:rStyle w:val="Hyperlink"/>
            <w:noProof/>
          </w:rPr>
          <w:t>pyOpenSSL-0.14</w:t>
        </w:r>
        <w:r w:rsidR="00DB0F73">
          <w:rPr>
            <w:noProof/>
            <w:webHidden/>
          </w:rPr>
          <w:tab/>
        </w:r>
        <w:r w:rsidR="00DB0F73">
          <w:rPr>
            <w:noProof/>
            <w:webHidden/>
          </w:rPr>
          <w:fldChar w:fldCharType="begin"/>
        </w:r>
        <w:r w:rsidR="00DB0F73">
          <w:rPr>
            <w:noProof/>
            <w:webHidden/>
          </w:rPr>
          <w:instrText xml:space="preserve"> PAGEREF _Toc399938380 \h </w:instrText>
        </w:r>
        <w:r w:rsidR="00DB0F73">
          <w:rPr>
            <w:noProof/>
            <w:webHidden/>
          </w:rPr>
        </w:r>
        <w:r w:rsidR="00DB0F73">
          <w:rPr>
            <w:noProof/>
            <w:webHidden/>
          </w:rPr>
          <w:fldChar w:fldCharType="separate"/>
        </w:r>
        <w:r w:rsidR="00924490">
          <w:rPr>
            <w:noProof/>
            <w:webHidden/>
          </w:rPr>
          <w:t>1424</w:t>
        </w:r>
        <w:r w:rsidR="00DB0F73">
          <w:rPr>
            <w:noProof/>
            <w:webHidden/>
          </w:rPr>
          <w:fldChar w:fldCharType="end"/>
        </w:r>
      </w:hyperlink>
    </w:p>
    <w:p w14:paraId="680F7DB8" w14:textId="77777777" w:rsidR="00DB0F73" w:rsidRDefault="007C7B54" w:rsidP="00DB0F73">
      <w:pPr>
        <w:pStyle w:val="TOC2"/>
        <w:rPr>
          <w:rFonts w:asciiTheme="minorHAnsi" w:eastAsiaTheme="minorEastAsia" w:hAnsiTheme="minorHAnsi"/>
          <w:noProof/>
          <w:sz w:val="22"/>
        </w:rPr>
      </w:pPr>
      <w:hyperlink w:anchor="_Toc399938381" w:history="1">
        <w:r w:rsidR="00DB0F73" w:rsidRPr="00827CAE">
          <w:rPr>
            <w:rStyle w:val="Hyperlink"/>
            <w:noProof/>
          </w:rPr>
          <w:t>pyparsing-2.0.2</w:t>
        </w:r>
        <w:r w:rsidR="00DB0F73">
          <w:rPr>
            <w:rFonts w:asciiTheme="minorHAnsi" w:eastAsiaTheme="minorEastAsia" w:hAnsiTheme="minorHAnsi"/>
            <w:noProof/>
            <w:sz w:val="22"/>
          </w:rPr>
          <w:tab/>
        </w:r>
        <w:r w:rsidR="00DB0F73" w:rsidRPr="00827CAE">
          <w:rPr>
            <w:rStyle w:val="Hyperlink"/>
            <w:noProof/>
          </w:rPr>
          <w:t>MIT</w:t>
        </w:r>
        <w:r w:rsidR="00DB0F73">
          <w:rPr>
            <w:noProof/>
            <w:webHidden/>
          </w:rPr>
          <w:tab/>
        </w:r>
        <w:r w:rsidR="00DB0F73">
          <w:rPr>
            <w:noProof/>
            <w:webHidden/>
          </w:rPr>
          <w:fldChar w:fldCharType="begin"/>
        </w:r>
        <w:r w:rsidR="00DB0F73">
          <w:rPr>
            <w:noProof/>
            <w:webHidden/>
          </w:rPr>
          <w:instrText xml:space="preserve"> PAGEREF _Toc399938381 \h </w:instrText>
        </w:r>
        <w:r w:rsidR="00DB0F73">
          <w:rPr>
            <w:noProof/>
            <w:webHidden/>
          </w:rPr>
        </w:r>
        <w:r w:rsidR="00DB0F73">
          <w:rPr>
            <w:noProof/>
            <w:webHidden/>
          </w:rPr>
          <w:fldChar w:fldCharType="separate"/>
        </w:r>
        <w:r w:rsidR="00924490">
          <w:rPr>
            <w:noProof/>
            <w:webHidden/>
          </w:rPr>
          <w:t>1425</w:t>
        </w:r>
        <w:r w:rsidR="00DB0F73">
          <w:rPr>
            <w:noProof/>
            <w:webHidden/>
          </w:rPr>
          <w:fldChar w:fldCharType="end"/>
        </w:r>
      </w:hyperlink>
    </w:p>
    <w:p w14:paraId="3556FD8C" w14:textId="77777777" w:rsidR="00DB0F73" w:rsidRDefault="007C7B54" w:rsidP="00DB0F73">
      <w:pPr>
        <w:pStyle w:val="TOC2"/>
        <w:rPr>
          <w:rFonts w:asciiTheme="minorHAnsi" w:eastAsiaTheme="minorEastAsia" w:hAnsiTheme="minorHAnsi"/>
          <w:noProof/>
          <w:sz w:val="22"/>
        </w:rPr>
      </w:pPr>
      <w:hyperlink w:anchor="_Toc399938382" w:history="1">
        <w:r w:rsidR="00DB0F73" w:rsidRPr="00827CAE">
          <w:rPr>
            <w:rStyle w:val="Hyperlink"/>
            <w:noProof/>
          </w:rPr>
          <w:t>pyScss-1.2.0.post3</w:t>
        </w:r>
        <w:r w:rsidR="00DB0F73">
          <w:rPr>
            <w:noProof/>
            <w:webHidden/>
          </w:rPr>
          <w:tab/>
        </w:r>
        <w:r w:rsidR="00DB0F73">
          <w:rPr>
            <w:noProof/>
            <w:webHidden/>
          </w:rPr>
          <w:fldChar w:fldCharType="begin"/>
        </w:r>
        <w:r w:rsidR="00DB0F73">
          <w:rPr>
            <w:noProof/>
            <w:webHidden/>
          </w:rPr>
          <w:instrText xml:space="preserve"> PAGEREF _Toc399938382 \h </w:instrText>
        </w:r>
        <w:r w:rsidR="00DB0F73">
          <w:rPr>
            <w:noProof/>
            <w:webHidden/>
          </w:rPr>
        </w:r>
        <w:r w:rsidR="00DB0F73">
          <w:rPr>
            <w:noProof/>
            <w:webHidden/>
          </w:rPr>
          <w:fldChar w:fldCharType="separate"/>
        </w:r>
        <w:r w:rsidR="00924490">
          <w:rPr>
            <w:noProof/>
            <w:webHidden/>
          </w:rPr>
          <w:t>1425</w:t>
        </w:r>
        <w:r w:rsidR="00DB0F73">
          <w:rPr>
            <w:noProof/>
            <w:webHidden/>
          </w:rPr>
          <w:fldChar w:fldCharType="end"/>
        </w:r>
      </w:hyperlink>
    </w:p>
    <w:p w14:paraId="6549BE72" w14:textId="77777777" w:rsidR="00DB0F73" w:rsidRDefault="007C7B54" w:rsidP="00DB0F73">
      <w:pPr>
        <w:pStyle w:val="TOC2"/>
        <w:rPr>
          <w:rFonts w:asciiTheme="minorHAnsi" w:eastAsiaTheme="minorEastAsia" w:hAnsiTheme="minorHAnsi"/>
          <w:noProof/>
          <w:sz w:val="22"/>
        </w:rPr>
      </w:pPr>
      <w:hyperlink w:anchor="_Toc399938383" w:history="1">
        <w:r w:rsidR="00DB0F73" w:rsidRPr="00827CAE">
          <w:rPr>
            <w:rStyle w:val="Hyperlink"/>
            <w:noProof/>
          </w:rPr>
          <w:t>pysendfile-2.0.0</w:t>
        </w:r>
        <w:r w:rsidR="00DB0F73">
          <w:rPr>
            <w:noProof/>
            <w:webHidden/>
          </w:rPr>
          <w:tab/>
        </w:r>
        <w:r w:rsidR="00DB0F73">
          <w:rPr>
            <w:noProof/>
            <w:webHidden/>
          </w:rPr>
          <w:fldChar w:fldCharType="begin"/>
        </w:r>
        <w:r w:rsidR="00DB0F73">
          <w:rPr>
            <w:noProof/>
            <w:webHidden/>
          </w:rPr>
          <w:instrText xml:space="preserve"> PAGEREF _Toc399938383 \h </w:instrText>
        </w:r>
        <w:r w:rsidR="00DB0F73">
          <w:rPr>
            <w:noProof/>
            <w:webHidden/>
          </w:rPr>
        </w:r>
        <w:r w:rsidR="00DB0F73">
          <w:rPr>
            <w:noProof/>
            <w:webHidden/>
          </w:rPr>
          <w:fldChar w:fldCharType="separate"/>
        </w:r>
        <w:r w:rsidR="00924490">
          <w:rPr>
            <w:noProof/>
            <w:webHidden/>
          </w:rPr>
          <w:t>1425</w:t>
        </w:r>
        <w:r w:rsidR="00DB0F73">
          <w:rPr>
            <w:noProof/>
            <w:webHidden/>
          </w:rPr>
          <w:fldChar w:fldCharType="end"/>
        </w:r>
      </w:hyperlink>
    </w:p>
    <w:p w14:paraId="591C0C68" w14:textId="77777777" w:rsidR="00DB0F73" w:rsidRDefault="007C7B54" w:rsidP="00DB0F73">
      <w:pPr>
        <w:pStyle w:val="TOC2"/>
        <w:rPr>
          <w:rFonts w:asciiTheme="minorHAnsi" w:eastAsiaTheme="minorEastAsia" w:hAnsiTheme="minorHAnsi"/>
          <w:noProof/>
          <w:sz w:val="22"/>
        </w:rPr>
      </w:pPr>
      <w:hyperlink w:anchor="_Toc399938384" w:history="1">
        <w:r w:rsidR="00DB0F73" w:rsidRPr="00827CAE">
          <w:rPr>
            <w:rStyle w:val="Hyperlink"/>
            <w:noProof/>
          </w:rPr>
          <w:t>pyserial (version 2.6):</w:t>
        </w:r>
        <w:r w:rsidR="00DB0F73">
          <w:rPr>
            <w:noProof/>
            <w:webHidden/>
          </w:rPr>
          <w:tab/>
        </w:r>
        <w:r w:rsidR="00DB0F73">
          <w:rPr>
            <w:noProof/>
            <w:webHidden/>
          </w:rPr>
          <w:fldChar w:fldCharType="begin"/>
        </w:r>
        <w:r w:rsidR="00DB0F73">
          <w:rPr>
            <w:noProof/>
            <w:webHidden/>
          </w:rPr>
          <w:instrText xml:space="preserve"> PAGEREF _Toc399938384 \h </w:instrText>
        </w:r>
        <w:r w:rsidR="00DB0F73">
          <w:rPr>
            <w:noProof/>
            <w:webHidden/>
          </w:rPr>
        </w:r>
        <w:r w:rsidR="00DB0F73">
          <w:rPr>
            <w:noProof/>
            <w:webHidden/>
          </w:rPr>
          <w:fldChar w:fldCharType="separate"/>
        </w:r>
        <w:r w:rsidR="00924490">
          <w:rPr>
            <w:noProof/>
            <w:webHidden/>
          </w:rPr>
          <w:t>1425</w:t>
        </w:r>
        <w:r w:rsidR="00DB0F73">
          <w:rPr>
            <w:noProof/>
            <w:webHidden/>
          </w:rPr>
          <w:fldChar w:fldCharType="end"/>
        </w:r>
      </w:hyperlink>
    </w:p>
    <w:p w14:paraId="2414C853" w14:textId="77777777" w:rsidR="00DB0F73" w:rsidRDefault="007C7B54" w:rsidP="00DB0F73">
      <w:pPr>
        <w:pStyle w:val="TOC2"/>
        <w:rPr>
          <w:rFonts w:asciiTheme="minorHAnsi" w:eastAsiaTheme="minorEastAsia" w:hAnsiTheme="minorHAnsi"/>
          <w:noProof/>
          <w:sz w:val="22"/>
        </w:rPr>
      </w:pPr>
      <w:hyperlink w:anchor="_Toc399938385" w:history="1">
        <w:r w:rsidR="00DB0F73" w:rsidRPr="00827CAE">
          <w:rPr>
            <w:rStyle w:val="Hyperlink"/>
            <w:noProof/>
          </w:rPr>
          <w:t>pysnmp-4.2.5</w:t>
        </w:r>
        <w:r w:rsidR="00DB0F73">
          <w:rPr>
            <w:noProof/>
            <w:webHidden/>
          </w:rPr>
          <w:tab/>
        </w:r>
        <w:r w:rsidR="00DB0F73">
          <w:rPr>
            <w:noProof/>
            <w:webHidden/>
          </w:rPr>
          <w:fldChar w:fldCharType="begin"/>
        </w:r>
        <w:r w:rsidR="00DB0F73">
          <w:rPr>
            <w:noProof/>
            <w:webHidden/>
          </w:rPr>
          <w:instrText xml:space="preserve"> PAGEREF _Toc399938385 \h </w:instrText>
        </w:r>
        <w:r w:rsidR="00DB0F73">
          <w:rPr>
            <w:noProof/>
            <w:webHidden/>
          </w:rPr>
        </w:r>
        <w:r w:rsidR="00DB0F73">
          <w:rPr>
            <w:noProof/>
            <w:webHidden/>
          </w:rPr>
          <w:fldChar w:fldCharType="separate"/>
        </w:r>
        <w:r w:rsidR="00924490">
          <w:rPr>
            <w:noProof/>
            <w:webHidden/>
          </w:rPr>
          <w:t>1426</w:t>
        </w:r>
        <w:r w:rsidR="00DB0F73">
          <w:rPr>
            <w:noProof/>
            <w:webHidden/>
          </w:rPr>
          <w:fldChar w:fldCharType="end"/>
        </w:r>
      </w:hyperlink>
    </w:p>
    <w:p w14:paraId="4C55EA20" w14:textId="77777777" w:rsidR="00DB0F73" w:rsidRDefault="007C7B54" w:rsidP="00DB0F73">
      <w:pPr>
        <w:pStyle w:val="TOC2"/>
        <w:rPr>
          <w:rFonts w:asciiTheme="minorHAnsi" w:eastAsiaTheme="minorEastAsia" w:hAnsiTheme="minorHAnsi"/>
          <w:noProof/>
          <w:sz w:val="22"/>
        </w:rPr>
      </w:pPr>
      <w:hyperlink w:anchor="_Toc399938386" w:history="1">
        <w:r w:rsidR="00DB0F73" w:rsidRPr="00827CAE">
          <w:rPr>
            <w:rStyle w:val="Hyperlink"/>
            <w:noProof/>
          </w:rPr>
          <w:t>pystache (version 0.5.4):</w:t>
        </w:r>
        <w:r w:rsidR="00DB0F73">
          <w:rPr>
            <w:noProof/>
            <w:webHidden/>
          </w:rPr>
          <w:tab/>
        </w:r>
        <w:r w:rsidR="00DB0F73">
          <w:rPr>
            <w:noProof/>
            <w:webHidden/>
          </w:rPr>
          <w:fldChar w:fldCharType="begin"/>
        </w:r>
        <w:r w:rsidR="00DB0F73">
          <w:rPr>
            <w:noProof/>
            <w:webHidden/>
          </w:rPr>
          <w:instrText xml:space="preserve"> PAGEREF _Toc399938386 \h </w:instrText>
        </w:r>
        <w:r w:rsidR="00DB0F73">
          <w:rPr>
            <w:noProof/>
            <w:webHidden/>
          </w:rPr>
        </w:r>
        <w:r w:rsidR="00DB0F73">
          <w:rPr>
            <w:noProof/>
            <w:webHidden/>
          </w:rPr>
          <w:fldChar w:fldCharType="separate"/>
        </w:r>
        <w:r w:rsidR="00924490">
          <w:rPr>
            <w:noProof/>
            <w:webHidden/>
          </w:rPr>
          <w:t>1426</w:t>
        </w:r>
        <w:r w:rsidR="00DB0F73">
          <w:rPr>
            <w:noProof/>
            <w:webHidden/>
          </w:rPr>
          <w:fldChar w:fldCharType="end"/>
        </w:r>
      </w:hyperlink>
    </w:p>
    <w:p w14:paraId="17039C87" w14:textId="77777777" w:rsidR="00DB0F73" w:rsidRDefault="007C7B54" w:rsidP="00DB0F73">
      <w:pPr>
        <w:pStyle w:val="TOC2"/>
        <w:rPr>
          <w:rFonts w:asciiTheme="minorHAnsi" w:eastAsiaTheme="minorEastAsia" w:hAnsiTheme="minorHAnsi"/>
          <w:noProof/>
          <w:sz w:val="22"/>
        </w:rPr>
      </w:pPr>
      <w:hyperlink w:anchor="_Toc399938387" w:history="1">
        <w:r w:rsidR="00DB0F73" w:rsidRPr="00827CAE">
          <w:rPr>
            <w:rStyle w:val="Hyperlink"/>
            <w:noProof/>
          </w:rPr>
          <w:t>pystache-0.5.4</w:t>
        </w:r>
        <w:r w:rsidR="00DB0F73">
          <w:rPr>
            <w:noProof/>
            <w:webHidden/>
          </w:rPr>
          <w:tab/>
        </w:r>
        <w:r w:rsidR="00DB0F73">
          <w:rPr>
            <w:noProof/>
            <w:webHidden/>
          </w:rPr>
          <w:fldChar w:fldCharType="begin"/>
        </w:r>
        <w:r w:rsidR="00DB0F73">
          <w:rPr>
            <w:noProof/>
            <w:webHidden/>
          </w:rPr>
          <w:instrText xml:space="preserve"> PAGEREF _Toc399938387 \h </w:instrText>
        </w:r>
        <w:r w:rsidR="00DB0F73">
          <w:rPr>
            <w:noProof/>
            <w:webHidden/>
          </w:rPr>
        </w:r>
        <w:r w:rsidR="00DB0F73">
          <w:rPr>
            <w:noProof/>
            <w:webHidden/>
          </w:rPr>
          <w:fldChar w:fldCharType="separate"/>
        </w:r>
        <w:r w:rsidR="00924490">
          <w:rPr>
            <w:noProof/>
            <w:webHidden/>
          </w:rPr>
          <w:t>1427</w:t>
        </w:r>
        <w:r w:rsidR="00DB0F73">
          <w:rPr>
            <w:noProof/>
            <w:webHidden/>
          </w:rPr>
          <w:fldChar w:fldCharType="end"/>
        </w:r>
      </w:hyperlink>
    </w:p>
    <w:p w14:paraId="0098A4CA" w14:textId="77777777" w:rsidR="00DB0F73" w:rsidRDefault="007C7B54" w:rsidP="00DB0F73">
      <w:pPr>
        <w:pStyle w:val="TOC2"/>
        <w:rPr>
          <w:rFonts w:asciiTheme="minorHAnsi" w:eastAsiaTheme="minorEastAsia" w:hAnsiTheme="minorHAnsi"/>
          <w:noProof/>
          <w:sz w:val="22"/>
        </w:rPr>
      </w:pPr>
      <w:hyperlink w:anchor="_Toc399938388" w:history="1">
        <w:r w:rsidR="00DB0F73" w:rsidRPr="00827CAE">
          <w:rPr>
            <w:rStyle w:val="Hyperlink"/>
            <w:noProof/>
          </w:rPr>
          <w:t>python2.7 (version 2.7.8):</w:t>
        </w:r>
        <w:r w:rsidR="00DB0F73">
          <w:rPr>
            <w:noProof/>
            <w:webHidden/>
          </w:rPr>
          <w:tab/>
        </w:r>
        <w:r w:rsidR="00DB0F73">
          <w:rPr>
            <w:noProof/>
            <w:webHidden/>
          </w:rPr>
          <w:fldChar w:fldCharType="begin"/>
        </w:r>
        <w:r w:rsidR="00DB0F73">
          <w:rPr>
            <w:noProof/>
            <w:webHidden/>
          </w:rPr>
          <w:instrText xml:space="preserve"> PAGEREF _Toc399938388 \h </w:instrText>
        </w:r>
        <w:r w:rsidR="00DB0F73">
          <w:rPr>
            <w:noProof/>
            <w:webHidden/>
          </w:rPr>
        </w:r>
        <w:r w:rsidR="00DB0F73">
          <w:rPr>
            <w:noProof/>
            <w:webHidden/>
          </w:rPr>
          <w:fldChar w:fldCharType="separate"/>
        </w:r>
        <w:r w:rsidR="00924490">
          <w:rPr>
            <w:noProof/>
            <w:webHidden/>
          </w:rPr>
          <w:t>1427</w:t>
        </w:r>
        <w:r w:rsidR="00DB0F73">
          <w:rPr>
            <w:noProof/>
            <w:webHidden/>
          </w:rPr>
          <w:fldChar w:fldCharType="end"/>
        </w:r>
      </w:hyperlink>
    </w:p>
    <w:p w14:paraId="7AF68044" w14:textId="77777777" w:rsidR="00DB0F73" w:rsidRDefault="007C7B54" w:rsidP="00DB0F73">
      <w:pPr>
        <w:pStyle w:val="TOC2"/>
        <w:rPr>
          <w:rFonts w:asciiTheme="minorHAnsi" w:eastAsiaTheme="minorEastAsia" w:hAnsiTheme="minorHAnsi"/>
          <w:noProof/>
          <w:sz w:val="22"/>
        </w:rPr>
      </w:pPr>
      <w:hyperlink w:anchor="_Toc399938389" w:history="1">
        <w:r w:rsidR="00DB0F73" w:rsidRPr="00827CAE">
          <w:rPr>
            <w:rStyle w:val="Hyperlink"/>
            <w:noProof/>
          </w:rPr>
          <w:t>python3.4 (version 3.4.1):</w:t>
        </w:r>
        <w:r w:rsidR="00DB0F73">
          <w:rPr>
            <w:noProof/>
            <w:webHidden/>
          </w:rPr>
          <w:tab/>
        </w:r>
        <w:r w:rsidR="00DB0F73">
          <w:rPr>
            <w:noProof/>
            <w:webHidden/>
          </w:rPr>
          <w:fldChar w:fldCharType="begin"/>
        </w:r>
        <w:r w:rsidR="00DB0F73">
          <w:rPr>
            <w:noProof/>
            <w:webHidden/>
          </w:rPr>
          <w:instrText xml:space="preserve"> PAGEREF _Toc399938389 \h </w:instrText>
        </w:r>
        <w:r w:rsidR="00DB0F73">
          <w:rPr>
            <w:noProof/>
            <w:webHidden/>
          </w:rPr>
        </w:r>
        <w:r w:rsidR="00DB0F73">
          <w:rPr>
            <w:noProof/>
            <w:webHidden/>
          </w:rPr>
          <w:fldChar w:fldCharType="separate"/>
        </w:r>
        <w:r w:rsidR="00924490">
          <w:rPr>
            <w:noProof/>
            <w:webHidden/>
          </w:rPr>
          <w:t>1462</w:t>
        </w:r>
        <w:r w:rsidR="00DB0F73">
          <w:rPr>
            <w:noProof/>
            <w:webHidden/>
          </w:rPr>
          <w:fldChar w:fldCharType="end"/>
        </w:r>
      </w:hyperlink>
    </w:p>
    <w:p w14:paraId="5DA3BB52" w14:textId="77777777" w:rsidR="00DB0F73" w:rsidRDefault="007C7B54" w:rsidP="00DB0F73">
      <w:pPr>
        <w:pStyle w:val="TOC2"/>
        <w:rPr>
          <w:rFonts w:asciiTheme="minorHAnsi" w:eastAsiaTheme="minorEastAsia" w:hAnsiTheme="minorHAnsi"/>
          <w:noProof/>
          <w:sz w:val="22"/>
        </w:rPr>
      </w:pPr>
      <w:hyperlink w:anchor="_Toc399938390" w:history="1">
        <w:r w:rsidR="00DB0F73" w:rsidRPr="00827CAE">
          <w:rPr>
            <w:rStyle w:val="Hyperlink"/>
            <w:noProof/>
          </w:rPr>
          <w:t>python3-defaults (version 3.4.1):</w:t>
        </w:r>
        <w:r w:rsidR="00DB0F73">
          <w:rPr>
            <w:noProof/>
            <w:webHidden/>
          </w:rPr>
          <w:tab/>
        </w:r>
        <w:r w:rsidR="00DB0F73">
          <w:rPr>
            <w:noProof/>
            <w:webHidden/>
          </w:rPr>
          <w:fldChar w:fldCharType="begin"/>
        </w:r>
        <w:r w:rsidR="00DB0F73">
          <w:rPr>
            <w:noProof/>
            <w:webHidden/>
          </w:rPr>
          <w:instrText xml:space="preserve"> PAGEREF _Toc399938390 \h </w:instrText>
        </w:r>
        <w:r w:rsidR="00DB0F73">
          <w:rPr>
            <w:noProof/>
            <w:webHidden/>
          </w:rPr>
        </w:r>
        <w:r w:rsidR="00DB0F73">
          <w:rPr>
            <w:noProof/>
            <w:webHidden/>
          </w:rPr>
          <w:fldChar w:fldCharType="separate"/>
        </w:r>
        <w:r w:rsidR="00924490">
          <w:rPr>
            <w:noProof/>
            <w:webHidden/>
          </w:rPr>
          <w:t>1485</w:t>
        </w:r>
        <w:r w:rsidR="00DB0F73">
          <w:rPr>
            <w:noProof/>
            <w:webHidden/>
          </w:rPr>
          <w:fldChar w:fldCharType="end"/>
        </w:r>
      </w:hyperlink>
    </w:p>
    <w:p w14:paraId="6D561F83" w14:textId="77777777" w:rsidR="00DB0F73" w:rsidRDefault="007C7B54" w:rsidP="00DB0F73">
      <w:pPr>
        <w:pStyle w:val="TOC2"/>
        <w:rPr>
          <w:rFonts w:asciiTheme="minorHAnsi" w:eastAsiaTheme="minorEastAsia" w:hAnsiTheme="minorHAnsi"/>
          <w:noProof/>
          <w:sz w:val="22"/>
        </w:rPr>
      </w:pPr>
      <w:hyperlink w:anchor="_Toc399938391" w:history="1">
        <w:r w:rsidR="00DB0F73" w:rsidRPr="00827CAE">
          <w:rPr>
            <w:rStyle w:val="Hyperlink"/>
            <w:noProof/>
          </w:rPr>
          <w:t>python-apt (version 0.9.3.8):</w:t>
        </w:r>
        <w:r w:rsidR="00DB0F73">
          <w:rPr>
            <w:noProof/>
            <w:webHidden/>
          </w:rPr>
          <w:tab/>
        </w:r>
        <w:r w:rsidR="00DB0F73">
          <w:rPr>
            <w:noProof/>
            <w:webHidden/>
          </w:rPr>
          <w:fldChar w:fldCharType="begin"/>
        </w:r>
        <w:r w:rsidR="00DB0F73">
          <w:rPr>
            <w:noProof/>
            <w:webHidden/>
          </w:rPr>
          <w:instrText xml:space="preserve"> PAGEREF _Toc399938391 \h </w:instrText>
        </w:r>
        <w:r w:rsidR="00DB0F73">
          <w:rPr>
            <w:noProof/>
            <w:webHidden/>
          </w:rPr>
        </w:r>
        <w:r w:rsidR="00DB0F73">
          <w:rPr>
            <w:noProof/>
            <w:webHidden/>
          </w:rPr>
          <w:fldChar w:fldCharType="separate"/>
        </w:r>
        <w:r w:rsidR="00924490">
          <w:rPr>
            <w:noProof/>
            <w:webHidden/>
          </w:rPr>
          <w:t>1490</w:t>
        </w:r>
        <w:r w:rsidR="00DB0F73">
          <w:rPr>
            <w:noProof/>
            <w:webHidden/>
          </w:rPr>
          <w:fldChar w:fldCharType="end"/>
        </w:r>
      </w:hyperlink>
    </w:p>
    <w:p w14:paraId="1C03E5EB" w14:textId="77777777" w:rsidR="00DB0F73" w:rsidRDefault="007C7B54" w:rsidP="00DB0F73">
      <w:pPr>
        <w:pStyle w:val="TOC2"/>
        <w:rPr>
          <w:rFonts w:asciiTheme="minorHAnsi" w:eastAsiaTheme="minorEastAsia" w:hAnsiTheme="minorHAnsi"/>
          <w:noProof/>
          <w:sz w:val="22"/>
        </w:rPr>
      </w:pPr>
      <w:hyperlink w:anchor="_Toc399938392" w:history="1">
        <w:r w:rsidR="00DB0F73" w:rsidRPr="00827CAE">
          <w:rPr>
            <w:rStyle w:val="Hyperlink"/>
            <w:noProof/>
          </w:rPr>
          <w:t>python-boto (version 2.29.1):</w:t>
        </w:r>
        <w:r w:rsidR="00DB0F73">
          <w:rPr>
            <w:noProof/>
            <w:webHidden/>
          </w:rPr>
          <w:tab/>
        </w:r>
        <w:r w:rsidR="00DB0F73">
          <w:rPr>
            <w:noProof/>
            <w:webHidden/>
          </w:rPr>
          <w:fldChar w:fldCharType="begin"/>
        </w:r>
        <w:r w:rsidR="00DB0F73">
          <w:rPr>
            <w:noProof/>
            <w:webHidden/>
          </w:rPr>
          <w:instrText xml:space="preserve"> PAGEREF _Toc399938392 \h </w:instrText>
        </w:r>
        <w:r w:rsidR="00DB0F73">
          <w:rPr>
            <w:noProof/>
            <w:webHidden/>
          </w:rPr>
        </w:r>
        <w:r w:rsidR="00DB0F73">
          <w:rPr>
            <w:noProof/>
            <w:webHidden/>
          </w:rPr>
          <w:fldChar w:fldCharType="separate"/>
        </w:r>
        <w:r w:rsidR="00924490">
          <w:rPr>
            <w:noProof/>
            <w:webHidden/>
          </w:rPr>
          <w:t>1491</w:t>
        </w:r>
        <w:r w:rsidR="00DB0F73">
          <w:rPr>
            <w:noProof/>
            <w:webHidden/>
          </w:rPr>
          <w:fldChar w:fldCharType="end"/>
        </w:r>
      </w:hyperlink>
    </w:p>
    <w:p w14:paraId="5C982FA0" w14:textId="77777777" w:rsidR="00DB0F73" w:rsidRDefault="007C7B54" w:rsidP="00DB0F73">
      <w:pPr>
        <w:pStyle w:val="TOC2"/>
        <w:rPr>
          <w:rFonts w:asciiTheme="minorHAnsi" w:eastAsiaTheme="minorEastAsia" w:hAnsiTheme="minorHAnsi"/>
          <w:noProof/>
          <w:sz w:val="22"/>
        </w:rPr>
      </w:pPr>
      <w:hyperlink w:anchor="_Toc399938393" w:history="1">
        <w:r w:rsidR="00DB0F73" w:rsidRPr="00827CAE">
          <w:rPr>
            <w:rStyle w:val="Hyperlink"/>
            <w:noProof/>
          </w:rPr>
          <w:t>python-ceilometerclient-57bdb2e109437e891406cb5bbf01168b75e7b00c</w:t>
        </w:r>
        <w:r w:rsidR="00DB0F73">
          <w:rPr>
            <w:noProof/>
            <w:webHidden/>
          </w:rPr>
          <w:tab/>
        </w:r>
        <w:r w:rsidR="00DB0F73">
          <w:rPr>
            <w:noProof/>
            <w:webHidden/>
          </w:rPr>
          <w:fldChar w:fldCharType="begin"/>
        </w:r>
        <w:r w:rsidR="00DB0F73">
          <w:rPr>
            <w:noProof/>
            <w:webHidden/>
          </w:rPr>
          <w:instrText xml:space="preserve"> PAGEREF _Toc399938393 \h </w:instrText>
        </w:r>
        <w:r w:rsidR="00DB0F73">
          <w:rPr>
            <w:noProof/>
            <w:webHidden/>
          </w:rPr>
        </w:r>
        <w:r w:rsidR="00DB0F73">
          <w:rPr>
            <w:noProof/>
            <w:webHidden/>
          </w:rPr>
          <w:fldChar w:fldCharType="separate"/>
        </w:r>
        <w:r w:rsidR="00924490">
          <w:rPr>
            <w:noProof/>
            <w:webHidden/>
          </w:rPr>
          <w:t>1492</w:t>
        </w:r>
        <w:r w:rsidR="00DB0F73">
          <w:rPr>
            <w:noProof/>
            <w:webHidden/>
          </w:rPr>
          <w:fldChar w:fldCharType="end"/>
        </w:r>
      </w:hyperlink>
    </w:p>
    <w:p w14:paraId="5568035C" w14:textId="77777777" w:rsidR="00DB0F73" w:rsidRDefault="007C7B54" w:rsidP="00DB0F73">
      <w:pPr>
        <w:pStyle w:val="TOC2"/>
        <w:rPr>
          <w:rFonts w:asciiTheme="minorHAnsi" w:eastAsiaTheme="minorEastAsia" w:hAnsiTheme="minorHAnsi"/>
          <w:noProof/>
          <w:sz w:val="22"/>
        </w:rPr>
      </w:pPr>
      <w:hyperlink w:anchor="_Toc399938394" w:history="1">
        <w:r w:rsidR="00DB0F73" w:rsidRPr="00827CAE">
          <w:rPr>
            <w:rStyle w:val="Hyperlink"/>
            <w:noProof/>
          </w:rPr>
          <w:t>python-cinderclient-8e87c0b600d0742fbdd69ab770dbeb9dca7cf58c</w:t>
        </w:r>
        <w:r w:rsidR="00DB0F73">
          <w:rPr>
            <w:noProof/>
            <w:webHidden/>
          </w:rPr>
          <w:tab/>
        </w:r>
        <w:r w:rsidR="00DB0F73">
          <w:rPr>
            <w:noProof/>
            <w:webHidden/>
          </w:rPr>
          <w:fldChar w:fldCharType="begin"/>
        </w:r>
        <w:r w:rsidR="00DB0F73">
          <w:rPr>
            <w:noProof/>
            <w:webHidden/>
          </w:rPr>
          <w:instrText xml:space="preserve"> PAGEREF _Toc399938394 \h </w:instrText>
        </w:r>
        <w:r w:rsidR="00DB0F73">
          <w:rPr>
            <w:noProof/>
            <w:webHidden/>
          </w:rPr>
        </w:r>
        <w:r w:rsidR="00DB0F73">
          <w:rPr>
            <w:noProof/>
            <w:webHidden/>
          </w:rPr>
          <w:fldChar w:fldCharType="separate"/>
        </w:r>
        <w:r w:rsidR="00924490">
          <w:rPr>
            <w:noProof/>
            <w:webHidden/>
          </w:rPr>
          <w:t>1492</w:t>
        </w:r>
        <w:r w:rsidR="00DB0F73">
          <w:rPr>
            <w:noProof/>
            <w:webHidden/>
          </w:rPr>
          <w:fldChar w:fldCharType="end"/>
        </w:r>
      </w:hyperlink>
    </w:p>
    <w:p w14:paraId="1255D264" w14:textId="77777777" w:rsidR="00DB0F73" w:rsidRDefault="007C7B54" w:rsidP="00DB0F73">
      <w:pPr>
        <w:pStyle w:val="TOC2"/>
        <w:rPr>
          <w:rFonts w:asciiTheme="minorHAnsi" w:eastAsiaTheme="minorEastAsia" w:hAnsiTheme="minorHAnsi"/>
          <w:noProof/>
          <w:sz w:val="22"/>
        </w:rPr>
      </w:pPr>
      <w:hyperlink w:anchor="_Toc399938395" w:history="1">
        <w:r w:rsidR="00DB0F73" w:rsidRPr="00827CAE">
          <w:rPr>
            <w:rStyle w:val="Hyperlink"/>
            <w:noProof/>
          </w:rPr>
          <w:t>python-crypto (version 2.6.1):</w:t>
        </w:r>
        <w:r w:rsidR="00DB0F73">
          <w:rPr>
            <w:noProof/>
            <w:webHidden/>
          </w:rPr>
          <w:tab/>
        </w:r>
        <w:r w:rsidR="00DB0F73">
          <w:rPr>
            <w:noProof/>
            <w:webHidden/>
          </w:rPr>
          <w:fldChar w:fldCharType="begin"/>
        </w:r>
        <w:r w:rsidR="00DB0F73">
          <w:rPr>
            <w:noProof/>
            <w:webHidden/>
          </w:rPr>
          <w:instrText xml:space="preserve"> PAGEREF _Toc399938395 \h </w:instrText>
        </w:r>
        <w:r w:rsidR="00DB0F73">
          <w:rPr>
            <w:noProof/>
            <w:webHidden/>
          </w:rPr>
        </w:r>
        <w:r w:rsidR="00DB0F73">
          <w:rPr>
            <w:noProof/>
            <w:webHidden/>
          </w:rPr>
          <w:fldChar w:fldCharType="separate"/>
        </w:r>
        <w:r w:rsidR="00924490">
          <w:rPr>
            <w:noProof/>
            <w:webHidden/>
          </w:rPr>
          <w:t>1492</w:t>
        </w:r>
        <w:r w:rsidR="00DB0F73">
          <w:rPr>
            <w:noProof/>
            <w:webHidden/>
          </w:rPr>
          <w:fldChar w:fldCharType="end"/>
        </w:r>
      </w:hyperlink>
    </w:p>
    <w:p w14:paraId="0175045F" w14:textId="77777777" w:rsidR="00DB0F73" w:rsidRDefault="007C7B54" w:rsidP="00DB0F73">
      <w:pPr>
        <w:pStyle w:val="TOC2"/>
        <w:rPr>
          <w:rFonts w:asciiTheme="minorHAnsi" w:eastAsiaTheme="minorEastAsia" w:hAnsiTheme="minorHAnsi"/>
          <w:noProof/>
          <w:sz w:val="22"/>
        </w:rPr>
      </w:pPr>
      <w:hyperlink w:anchor="_Toc399938396" w:history="1">
        <w:r w:rsidR="00DB0F73" w:rsidRPr="00827CAE">
          <w:rPr>
            <w:rStyle w:val="Hyperlink"/>
            <w:noProof/>
          </w:rPr>
          <w:t>python-daemon-1.6.1</w:t>
        </w:r>
        <w:r w:rsidR="00DB0F73">
          <w:rPr>
            <w:noProof/>
            <w:webHidden/>
          </w:rPr>
          <w:tab/>
        </w:r>
        <w:r w:rsidR="00DB0F73">
          <w:rPr>
            <w:noProof/>
            <w:webHidden/>
          </w:rPr>
          <w:fldChar w:fldCharType="begin"/>
        </w:r>
        <w:r w:rsidR="00DB0F73">
          <w:rPr>
            <w:noProof/>
            <w:webHidden/>
          </w:rPr>
          <w:instrText xml:space="preserve"> PAGEREF _Toc399938396 \h </w:instrText>
        </w:r>
        <w:r w:rsidR="00DB0F73">
          <w:rPr>
            <w:noProof/>
            <w:webHidden/>
          </w:rPr>
        </w:r>
        <w:r w:rsidR="00DB0F73">
          <w:rPr>
            <w:noProof/>
            <w:webHidden/>
          </w:rPr>
          <w:fldChar w:fldCharType="separate"/>
        </w:r>
        <w:r w:rsidR="00924490">
          <w:rPr>
            <w:noProof/>
            <w:webHidden/>
          </w:rPr>
          <w:t>1493</w:t>
        </w:r>
        <w:r w:rsidR="00DB0F73">
          <w:rPr>
            <w:noProof/>
            <w:webHidden/>
          </w:rPr>
          <w:fldChar w:fldCharType="end"/>
        </w:r>
      </w:hyperlink>
    </w:p>
    <w:p w14:paraId="01357347" w14:textId="77777777" w:rsidR="00DB0F73" w:rsidRDefault="007C7B54" w:rsidP="00DB0F73">
      <w:pPr>
        <w:pStyle w:val="TOC2"/>
        <w:rPr>
          <w:rFonts w:asciiTheme="minorHAnsi" w:eastAsiaTheme="minorEastAsia" w:hAnsiTheme="minorHAnsi"/>
          <w:noProof/>
          <w:sz w:val="22"/>
        </w:rPr>
      </w:pPr>
      <w:hyperlink w:anchor="_Toc399938397" w:history="1">
        <w:r w:rsidR="00DB0F73" w:rsidRPr="00827CAE">
          <w:rPr>
            <w:rStyle w:val="Hyperlink"/>
            <w:noProof/>
          </w:rPr>
          <w:t>python-dateutil-2.2</w:t>
        </w:r>
        <w:r w:rsidR="00DB0F73">
          <w:rPr>
            <w:noProof/>
            <w:webHidden/>
          </w:rPr>
          <w:tab/>
        </w:r>
        <w:r w:rsidR="00DB0F73">
          <w:rPr>
            <w:noProof/>
            <w:webHidden/>
          </w:rPr>
          <w:fldChar w:fldCharType="begin"/>
        </w:r>
        <w:r w:rsidR="00DB0F73">
          <w:rPr>
            <w:noProof/>
            <w:webHidden/>
          </w:rPr>
          <w:instrText xml:space="preserve"> PAGEREF _Toc399938397 \h </w:instrText>
        </w:r>
        <w:r w:rsidR="00DB0F73">
          <w:rPr>
            <w:noProof/>
            <w:webHidden/>
          </w:rPr>
        </w:r>
        <w:r w:rsidR="00DB0F73">
          <w:rPr>
            <w:noProof/>
            <w:webHidden/>
          </w:rPr>
          <w:fldChar w:fldCharType="separate"/>
        </w:r>
        <w:r w:rsidR="00924490">
          <w:rPr>
            <w:noProof/>
            <w:webHidden/>
          </w:rPr>
          <w:t>1493</w:t>
        </w:r>
        <w:r w:rsidR="00DB0F73">
          <w:rPr>
            <w:noProof/>
            <w:webHidden/>
          </w:rPr>
          <w:fldChar w:fldCharType="end"/>
        </w:r>
      </w:hyperlink>
    </w:p>
    <w:p w14:paraId="7A941833" w14:textId="77777777" w:rsidR="00DB0F73" w:rsidRDefault="007C7B54" w:rsidP="00DB0F73">
      <w:pPr>
        <w:pStyle w:val="TOC2"/>
        <w:rPr>
          <w:rFonts w:asciiTheme="minorHAnsi" w:eastAsiaTheme="minorEastAsia" w:hAnsiTheme="minorHAnsi"/>
          <w:noProof/>
          <w:sz w:val="22"/>
        </w:rPr>
      </w:pPr>
      <w:hyperlink w:anchor="_Toc399938398" w:history="1">
        <w:r w:rsidR="00DB0F73" w:rsidRPr="00827CAE">
          <w:rPr>
            <w:rStyle w:val="Hyperlink"/>
            <w:noProof/>
          </w:rPr>
          <w:t>python-debian (version 0.1.22):</w:t>
        </w:r>
        <w:r w:rsidR="00DB0F73">
          <w:rPr>
            <w:noProof/>
            <w:webHidden/>
          </w:rPr>
          <w:tab/>
        </w:r>
        <w:r w:rsidR="00DB0F73">
          <w:rPr>
            <w:noProof/>
            <w:webHidden/>
          </w:rPr>
          <w:fldChar w:fldCharType="begin"/>
        </w:r>
        <w:r w:rsidR="00DB0F73">
          <w:rPr>
            <w:noProof/>
            <w:webHidden/>
          </w:rPr>
          <w:instrText xml:space="preserve"> PAGEREF _Toc399938398 \h </w:instrText>
        </w:r>
        <w:r w:rsidR="00DB0F73">
          <w:rPr>
            <w:noProof/>
            <w:webHidden/>
          </w:rPr>
        </w:r>
        <w:r w:rsidR="00DB0F73">
          <w:rPr>
            <w:noProof/>
            <w:webHidden/>
          </w:rPr>
          <w:fldChar w:fldCharType="separate"/>
        </w:r>
        <w:r w:rsidR="00924490">
          <w:rPr>
            <w:noProof/>
            <w:webHidden/>
          </w:rPr>
          <w:t>1493</w:t>
        </w:r>
        <w:r w:rsidR="00DB0F73">
          <w:rPr>
            <w:noProof/>
            <w:webHidden/>
          </w:rPr>
          <w:fldChar w:fldCharType="end"/>
        </w:r>
      </w:hyperlink>
    </w:p>
    <w:p w14:paraId="1E7144B7" w14:textId="77777777" w:rsidR="00DB0F73" w:rsidRDefault="007C7B54" w:rsidP="00DB0F73">
      <w:pPr>
        <w:pStyle w:val="TOC2"/>
        <w:rPr>
          <w:rFonts w:asciiTheme="minorHAnsi" w:eastAsiaTheme="minorEastAsia" w:hAnsiTheme="minorHAnsi"/>
          <w:noProof/>
          <w:sz w:val="22"/>
        </w:rPr>
      </w:pPr>
      <w:hyperlink w:anchor="_Toc399938399" w:history="1">
        <w:r w:rsidR="00DB0F73" w:rsidRPr="00827CAE">
          <w:rPr>
            <w:rStyle w:val="Hyperlink"/>
            <w:noProof/>
          </w:rPr>
          <w:t>python-defaults (version 2.7.8):</w:t>
        </w:r>
        <w:r w:rsidR="00DB0F73">
          <w:rPr>
            <w:noProof/>
            <w:webHidden/>
          </w:rPr>
          <w:tab/>
        </w:r>
        <w:r w:rsidR="00DB0F73">
          <w:rPr>
            <w:noProof/>
            <w:webHidden/>
          </w:rPr>
          <w:fldChar w:fldCharType="begin"/>
        </w:r>
        <w:r w:rsidR="00DB0F73">
          <w:rPr>
            <w:noProof/>
            <w:webHidden/>
          </w:rPr>
          <w:instrText xml:space="preserve"> PAGEREF _Toc399938399 \h </w:instrText>
        </w:r>
        <w:r w:rsidR="00DB0F73">
          <w:rPr>
            <w:noProof/>
            <w:webHidden/>
          </w:rPr>
        </w:r>
        <w:r w:rsidR="00DB0F73">
          <w:rPr>
            <w:noProof/>
            <w:webHidden/>
          </w:rPr>
          <w:fldChar w:fldCharType="separate"/>
        </w:r>
        <w:r w:rsidR="00924490">
          <w:rPr>
            <w:noProof/>
            <w:webHidden/>
          </w:rPr>
          <w:t>1494</w:t>
        </w:r>
        <w:r w:rsidR="00DB0F73">
          <w:rPr>
            <w:noProof/>
            <w:webHidden/>
          </w:rPr>
          <w:fldChar w:fldCharType="end"/>
        </w:r>
      </w:hyperlink>
    </w:p>
    <w:p w14:paraId="7A65E616" w14:textId="77777777" w:rsidR="00DB0F73" w:rsidRDefault="007C7B54" w:rsidP="00DB0F73">
      <w:pPr>
        <w:pStyle w:val="TOC2"/>
        <w:rPr>
          <w:rFonts w:asciiTheme="minorHAnsi" w:eastAsiaTheme="minorEastAsia" w:hAnsiTheme="minorHAnsi"/>
          <w:noProof/>
          <w:sz w:val="22"/>
        </w:rPr>
      </w:pPr>
      <w:hyperlink w:anchor="_Toc399938400" w:history="1">
        <w:r w:rsidR="00DB0F73" w:rsidRPr="00827CAE">
          <w:rPr>
            <w:rStyle w:val="Hyperlink"/>
            <w:noProof/>
          </w:rPr>
          <w:t>python-dns (version 2.3.6):</w:t>
        </w:r>
        <w:r w:rsidR="00DB0F73">
          <w:rPr>
            <w:noProof/>
            <w:webHidden/>
          </w:rPr>
          <w:tab/>
        </w:r>
        <w:r w:rsidR="00DB0F73">
          <w:rPr>
            <w:noProof/>
            <w:webHidden/>
          </w:rPr>
          <w:fldChar w:fldCharType="begin"/>
        </w:r>
        <w:r w:rsidR="00DB0F73">
          <w:rPr>
            <w:noProof/>
            <w:webHidden/>
          </w:rPr>
          <w:instrText xml:space="preserve"> PAGEREF _Toc399938400 \h </w:instrText>
        </w:r>
        <w:r w:rsidR="00DB0F73">
          <w:rPr>
            <w:noProof/>
            <w:webHidden/>
          </w:rPr>
        </w:r>
        <w:r w:rsidR="00DB0F73">
          <w:rPr>
            <w:noProof/>
            <w:webHidden/>
          </w:rPr>
          <w:fldChar w:fldCharType="separate"/>
        </w:r>
        <w:r w:rsidR="00924490">
          <w:rPr>
            <w:noProof/>
            <w:webHidden/>
          </w:rPr>
          <w:t>1499</w:t>
        </w:r>
        <w:r w:rsidR="00DB0F73">
          <w:rPr>
            <w:noProof/>
            <w:webHidden/>
          </w:rPr>
          <w:fldChar w:fldCharType="end"/>
        </w:r>
      </w:hyperlink>
    </w:p>
    <w:p w14:paraId="3238D061" w14:textId="77777777" w:rsidR="00DB0F73" w:rsidRDefault="007C7B54" w:rsidP="00DB0F73">
      <w:pPr>
        <w:pStyle w:val="TOC2"/>
        <w:rPr>
          <w:rFonts w:asciiTheme="minorHAnsi" w:eastAsiaTheme="minorEastAsia" w:hAnsiTheme="minorHAnsi"/>
          <w:noProof/>
          <w:sz w:val="22"/>
        </w:rPr>
      </w:pPr>
      <w:hyperlink w:anchor="_Toc399938401" w:history="1">
        <w:r w:rsidR="00DB0F73" w:rsidRPr="00827CAE">
          <w:rPr>
            <w:rStyle w:val="Hyperlink"/>
            <w:noProof/>
          </w:rPr>
          <w:t>python-ecdsa (version 0.11):</w:t>
        </w:r>
        <w:r w:rsidR="00DB0F73">
          <w:rPr>
            <w:noProof/>
            <w:webHidden/>
          </w:rPr>
          <w:tab/>
        </w:r>
        <w:r w:rsidR="00DB0F73">
          <w:rPr>
            <w:noProof/>
            <w:webHidden/>
          </w:rPr>
          <w:fldChar w:fldCharType="begin"/>
        </w:r>
        <w:r w:rsidR="00DB0F73">
          <w:rPr>
            <w:noProof/>
            <w:webHidden/>
          </w:rPr>
          <w:instrText xml:space="preserve"> PAGEREF _Toc399938401 \h </w:instrText>
        </w:r>
        <w:r w:rsidR="00DB0F73">
          <w:rPr>
            <w:noProof/>
            <w:webHidden/>
          </w:rPr>
        </w:r>
        <w:r w:rsidR="00DB0F73">
          <w:rPr>
            <w:noProof/>
            <w:webHidden/>
          </w:rPr>
          <w:fldChar w:fldCharType="separate"/>
        </w:r>
        <w:r w:rsidR="00924490">
          <w:rPr>
            <w:noProof/>
            <w:webHidden/>
          </w:rPr>
          <w:t>1502</w:t>
        </w:r>
        <w:r w:rsidR="00DB0F73">
          <w:rPr>
            <w:noProof/>
            <w:webHidden/>
          </w:rPr>
          <w:fldChar w:fldCharType="end"/>
        </w:r>
      </w:hyperlink>
    </w:p>
    <w:p w14:paraId="489EF2C7" w14:textId="77777777" w:rsidR="00DB0F73" w:rsidRDefault="007C7B54" w:rsidP="00DB0F73">
      <w:pPr>
        <w:pStyle w:val="TOC2"/>
        <w:rPr>
          <w:rFonts w:asciiTheme="minorHAnsi" w:eastAsiaTheme="minorEastAsia" w:hAnsiTheme="minorHAnsi"/>
          <w:noProof/>
          <w:sz w:val="22"/>
        </w:rPr>
      </w:pPr>
      <w:hyperlink w:anchor="_Toc399938402" w:history="1">
        <w:r w:rsidR="00DB0F73" w:rsidRPr="00827CAE">
          <w:rPr>
            <w:rStyle w:val="Hyperlink"/>
            <w:noProof/>
          </w:rPr>
          <w:t>python-eventlet (version 0.13.0):</w:t>
        </w:r>
        <w:r w:rsidR="00DB0F73">
          <w:rPr>
            <w:noProof/>
            <w:webHidden/>
          </w:rPr>
          <w:tab/>
        </w:r>
        <w:r w:rsidR="00DB0F73">
          <w:rPr>
            <w:noProof/>
            <w:webHidden/>
          </w:rPr>
          <w:fldChar w:fldCharType="begin"/>
        </w:r>
        <w:r w:rsidR="00DB0F73">
          <w:rPr>
            <w:noProof/>
            <w:webHidden/>
          </w:rPr>
          <w:instrText xml:space="preserve"> PAGEREF _Toc399938402 \h </w:instrText>
        </w:r>
        <w:r w:rsidR="00DB0F73">
          <w:rPr>
            <w:noProof/>
            <w:webHidden/>
          </w:rPr>
        </w:r>
        <w:r w:rsidR="00DB0F73">
          <w:rPr>
            <w:noProof/>
            <w:webHidden/>
          </w:rPr>
          <w:fldChar w:fldCharType="separate"/>
        </w:r>
        <w:r w:rsidR="00924490">
          <w:rPr>
            <w:noProof/>
            <w:webHidden/>
          </w:rPr>
          <w:t>1503</w:t>
        </w:r>
        <w:r w:rsidR="00DB0F73">
          <w:rPr>
            <w:noProof/>
            <w:webHidden/>
          </w:rPr>
          <w:fldChar w:fldCharType="end"/>
        </w:r>
      </w:hyperlink>
    </w:p>
    <w:p w14:paraId="14D49875" w14:textId="77777777" w:rsidR="00DB0F73" w:rsidRDefault="007C7B54" w:rsidP="00DB0F73">
      <w:pPr>
        <w:pStyle w:val="TOC2"/>
        <w:rPr>
          <w:rFonts w:asciiTheme="minorHAnsi" w:eastAsiaTheme="minorEastAsia" w:hAnsiTheme="minorHAnsi"/>
          <w:noProof/>
          <w:sz w:val="22"/>
        </w:rPr>
      </w:pPr>
      <w:hyperlink w:anchor="_Toc399938403" w:history="1">
        <w:r w:rsidR="00DB0F73" w:rsidRPr="00827CAE">
          <w:rPr>
            <w:rStyle w:val="Hyperlink"/>
            <w:noProof/>
          </w:rPr>
          <w:t>python-formencode (version 1.2.6):</w:t>
        </w:r>
        <w:r w:rsidR="00DB0F73">
          <w:rPr>
            <w:noProof/>
            <w:webHidden/>
          </w:rPr>
          <w:tab/>
        </w:r>
        <w:r w:rsidR="00DB0F73">
          <w:rPr>
            <w:noProof/>
            <w:webHidden/>
          </w:rPr>
          <w:fldChar w:fldCharType="begin"/>
        </w:r>
        <w:r w:rsidR="00DB0F73">
          <w:rPr>
            <w:noProof/>
            <w:webHidden/>
          </w:rPr>
          <w:instrText xml:space="preserve"> PAGEREF _Toc399938403 \h </w:instrText>
        </w:r>
        <w:r w:rsidR="00DB0F73">
          <w:rPr>
            <w:noProof/>
            <w:webHidden/>
          </w:rPr>
        </w:r>
        <w:r w:rsidR="00DB0F73">
          <w:rPr>
            <w:noProof/>
            <w:webHidden/>
          </w:rPr>
          <w:fldChar w:fldCharType="separate"/>
        </w:r>
        <w:r w:rsidR="00924490">
          <w:rPr>
            <w:noProof/>
            <w:webHidden/>
          </w:rPr>
          <w:t>1505</w:t>
        </w:r>
        <w:r w:rsidR="00DB0F73">
          <w:rPr>
            <w:noProof/>
            <w:webHidden/>
          </w:rPr>
          <w:fldChar w:fldCharType="end"/>
        </w:r>
      </w:hyperlink>
    </w:p>
    <w:p w14:paraId="3AE98404" w14:textId="77777777" w:rsidR="00DB0F73" w:rsidRDefault="007C7B54" w:rsidP="00DB0F73">
      <w:pPr>
        <w:pStyle w:val="TOC2"/>
        <w:rPr>
          <w:rFonts w:asciiTheme="minorHAnsi" w:eastAsiaTheme="minorEastAsia" w:hAnsiTheme="minorHAnsi"/>
          <w:noProof/>
          <w:sz w:val="22"/>
        </w:rPr>
      </w:pPr>
      <w:hyperlink w:anchor="_Toc399938404" w:history="1">
        <w:r w:rsidR="00DB0F73" w:rsidRPr="00827CAE">
          <w:rPr>
            <w:rStyle w:val="Hyperlink"/>
            <w:noProof/>
          </w:rPr>
          <w:t>python-glanceclient-8fe1c7de0e0f36b2af55a4a272bbc8355a17616a</w:t>
        </w:r>
        <w:r w:rsidR="00DB0F73">
          <w:rPr>
            <w:noProof/>
            <w:webHidden/>
          </w:rPr>
          <w:tab/>
        </w:r>
        <w:r w:rsidR="00DB0F73">
          <w:rPr>
            <w:noProof/>
            <w:webHidden/>
          </w:rPr>
          <w:fldChar w:fldCharType="begin"/>
        </w:r>
        <w:r w:rsidR="00DB0F73">
          <w:rPr>
            <w:noProof/>
            <w:webHidden/>
          </w:rPr>
          <w:instrText xml:space="preserve"> PAGEREF _Toc399938404 \h </w:instrText>
        </w:r>
        <w:r w:rsidR="00DB0F73">
          <w:rPr>
            <w:noProof/>
            <w:webHidden/>
          </w:rPr>
        </w:r>
        <w:r w:rsidR="00DB0F73">
          <w:rPr>
            <w:noProof/>
            <w:webHidden/>
          </w:rPr>
          <w:fldChar w:fldCharType="separate"/>
        </w:r>
        <w:r w:rsidR="00924490">
          <w:rPr>
            <w:noProof/>
            <w:webHidden/>
          </w:rPr>
          <w:t>1506</w:t>
        </w:r>
        <w:r w:rsidR="00DB0F73">
          <w:rPr>
            <w:noProof/>
            <w:webHidden/>
          </w:rPr>
          <w:fldChar w:fldCharType="end"/>
        </w:r>
      </w:hyperlink>
    </w:p>
    <w:p w14:paraId="2B7A5A2E" w14:textId="77777777" w:rsidR="00DB0F73" w:rsidRDefault="007C7B54" w:rsidP="00DB0F73">
      <w:pPr>
        <w:pStyle w:val="TOC2"/>
        <w:rPr>
          <w:rFonts w:asciiTheme="minorHAnsi" w:eastAsiaTheme="minorEastAsia" w:hAnsiTheme="minorHAnsi"/>
          <w:noProof/>
          <w:sz w:val="22"/>
        </w:rPr>
      </w:pPr>
      <w:hyperlink w:anchor="_Toc399938405" w:history="1">
        <w:r w:rsidR="00DB0F73" w:rsidRPr="00827CAE">
          <w:rPr>
            <w:rStyle w:val="Hyperlink"/>
            <w:noProof/>
          </w:rPr>
          <w:t>python-gnupg-0.3.6</w:t>
        </w:r>
        <w:r w:rsidR="00DB0F73">
          <w:rPr>
            <w:noProof/>
            <w:webHidden/>
          </w:rPr>
          <w:tab/>
        </w:r>
        <w:r w:rsidR="00DB0F73">
          <w:rPr>
            <w:noProof/>
            <w:webHidden/>
          </w:rPr>
          <w:fldChar w:fldCharType="begin"/>
        </w:r>
        <w:r w:rsidR="00DB0F73">
          <w:rPr>
            <w:noProof/>
            <w:webHidden/>
          </w:rPr>
          <w:instrText xml:space="preserve"> PAGEREF _Toc399938405 \h </w:instrText>
        </w:r>
        <w:r w:rsidR="00DB0F73">
          <w:rPr>
            <w:noProof/>
            <w:webHidden/>
          </w:rPr>
        </w:r>
        <w:r w:rsidR="00DB0F73">
          <w:rPr>
            <w:noProof/>
            <w:webHidden/>
          </w:rPr>
          <w:fldChar w:fldCharType="separate"/>
        </w:r>
        <w:r w:rsidR="00924490">
          <w:rPr>
            <w:noProof/>
            <w:webHidden/>
          </w:rPr>
          <w:t>1506</w:t>
        </w:r>
        <w:r w:rsidR="00DB0F73">
          <w:rPr>
            <w:noProof/>
            <w:webHidden/>
          </w:rPr>
          <w:fldChar w:fldCharType="end"/>
        </w:r>
      </w:hyperlink>
    </w:p>
    <w:p w14:paraId="0FE2708E" w14:textId="77777777" w:rsidR="00DB0F73" w:rsidRDefault="007C7B54" w:rsidP="00DB0F73">
      <w:pPr>
        <w:pStyle w:val="TOC2"/>
        <w:rPr>
          <w:rFonts w:asciiTheme="minorHAnsi" w:eastAsiaTheme="minorEastAsia" w:hAnsiTheme="minorHAnsi"/>
          <w:noProof/>
          <w:sz w:val="22"/>
        </w:rPr>
      </w:pPr>
      <w:hyperlink w:anchor="_Toc399938406" w:history="1">
        <w:r w:rsidR="00DB0F73" w:rsidRPr="00827CAE">
          <w:rPr>
            <w:rStyle w:val="Hyperlink"/>
            <w:noProof/>
          </w:rPr>
          <w:t>python-greenlet (version 0.4.0):</w:t>
        </w:r>
        <w:r w:rsidR="00DB0F73">
          <w:rPr>
            <w:noProof/>
            <w:webHidden/>
          </w:rPr>
          <w:tab/>
        </w:r>
        <w:r w:rsidR="00DB0F73">
          <w:rPr>
            <w:noProof/>
            <w:webHidden/>
          </w:rPr>
          <w:fldChar w:fldCharType="begin"/>
        </w:r>
        <w:r w:rsidR="00DB0F73">
          <w:rPr>
            <w:noProof/>
            <w:webHidden/>
          </w:rPr>
          <w:instrText xml:space="preserve"> PAGEREF _Toc399938406 \h </w:instrText>
        </w:r>
        <w:r w:rsidR="00DB0F73">
          <w:rPr>
            <w:noProof/>
            <w:webHidden/>
          </w:rPr>
        </w:r>
        <w:r w:rsidR="00DB0F73">
          <w:rPr>
            <w:noProof/>
            <w:webHidden/>
          </w:rPr>
          <w:fldChar w:fldCharType="separate"/>
        </w:r>
        <w:r w:rsidR="00924490">
          <w:rPr>
            <w:noProof/>
            <w:webHidden/>
          </w:rPr>
          <w:t>1506</w:t>
        </w:r>
        <w:r w:rsidR="00DB0F73">
          <w:rPr>
            <w:noProof/>
            <w:webHidden/>
          </w:rPr>
          <w:fldChar w:fldCharType="end"/>
        </w:r>
      </w:hyperlink>
    </w:p>
    <w:p w14:paraId="7D04A2E4" w14:textId="77777777" w:rsidR="00DB0F73" w:rsidRDefault="007C7B54" w:rsidP="00DB0F73">
      <w:pPr>
        <w:pStyle w:val="TOC2"/>
        <w:rPr>
          <w:rFonts w:asciiTheme="minorHAnsi" w:eastAsiaTheme="minorEastAsia" w:hAnsiTheme="minorHAnsi"/>
          <w:noProof/>
          <w:sz w:val="22"/>
        </w:rPr>
      </w:pPr>
      <w:hyperlink w:anchor="_Toc399938407" w:history="1">
        <w:r w:rsidR="00DB0F73" w:rsidRPr="00827CAE">
          <w:rPr>
            <w:rStyle w:val="Hyperlink"/>
            <w:noProof/>
          </w:rPr>
          <w:t>python-heatclient-4bc53acd078265066a0f71ebe0890785cdca59b3</w:t>
        </w:r>
        <w:r w:rsidR="00DB0F73">
          <w:rPr>
            <w:noProof/>
            <w:webHidden/>
          </w:rPr>
          <w:tab/>
        </w:r>
        <w:r w:rsidR="00DB0F73">
          <w:rPr>
            <w:noProof/>
            <w:webHidden/>
          </w:rPr>
          <w:fldChar w:fldCharType="begin"/>
        </w:r>
        <w:r w:rsidR="00DB0F73">
          <w:rPr>
            <w:noProof/>
            <w:webHidden/>
          </w:rPr>
          <w:instrText xml:space="preserve"> PAGEREF _Toc399938407 \h </w:instrText>
        </w:r>
        <w:r w:rsidR="00DB0F73">
          <w:rPr>
            <w:noProof/>
            <w:webHidden/>
          </w:rPr>
        </w:r>
        <w:r w:rsidR="00DB0F73">
          <w:rPr>
            <w:noProof/>
            <w:webHidden/>
          </w:rPr>
          <w:fldChar w:fldCharType="separate"/>
        </w:r>
        <w:r w:rsidR="00924490">
          <w:rPr>
            <w:noProof/>
            <w:webHidden/>
          </w:rPr>
          <w:t>1507</w:t>
        </w:r>
        <w:r w:rsidR="00DB0F73">
          <w:rPr>
            <w:noProof/>
            <w:webHidden/>
          </w:rPr>
          <w:fldChar w:fldCharType="end"/>
        </w:r>
      </w:hyperlink>
    </w:p>
    <w:p w14:paraId="35EA0495" w14:textId="77777777" w:rsidR="00DB0F73" w:rsidRDefault="007C7B54" w:rsidP="00DB0F73">
      <w:pPr>
        <w:pStyle w:val="TOC2"/>
        <w:rPr>
          <w:rFonts w:asciiTheme="minorHAnsi" w:eastAsiaTheme="minorEastAsia" w:hAnsiTheme="minorHAnsi"/>
          <w:noProof/>
          <w:sz w:val="22"/>
        </w:rPr>
      </w:pPr>
      <w:hyperlink w:anchor="_Toc399938408" w:history="1">
        <w:r w:rsidR="00DB0F73" w:rsidRPr="00827CAE">
          <w:rPr>
            <w:rStyle w:val="Hyperlink"/>
            <w:noProof/>
          </w:rPr>
          <w:t>python-httplib2 (version 0.9+dfsg):</w:t>
        </w:r>
        <w:r w:rsidR="00DB0F73">
          <w:rPr>
            <w:noProof/>
            <w:webHidden/>
          </w:rPr>
          <w:tab/>
        </w:r>
        <w:r w:rsidR="00DB0F73">
          <w:rPr>
            <w:noProof/>
            <w:webHidden/>
          </w:rPr>
          <w:fldChar w:fldCharType="begin"/>
        </w:r>
        <w:r w:rsidR="00DB0F73">
          <w:rPr>
            <w:noProof/>
            <w:webHidden/>
          </w:rPr>
          <w:instrText xml:space="preserve"> PAGEREF _Toc399938408 \h </w:instrText>
        </w:r>
        <w:r w:rsidR="00DB0F73">
          <w:rPr>
            <w:noProof/>
            <w:webHidden/>
          </w:rPr>
        </w:r>
        <w:r w:rsidR="00DB0F73">
          <w:rPr>
            <w:noProof/>
            <w:webHidden/>
          </w:rPr>
          <w:fldChar w:fldCharType="separate"/>
        </w:r>
        <w:r w:rsidR="00924490">
          <w:rPr>
            <w:noProof/>
            <w:webHidden/>
          </w:rPr>
          <w:t>1507</w:t>
        </w:r>
        <w:r w:rsidR="00DB0F73">
          <w:rPr>
            <w:noProof/>
            <w:webHidden/>
          </w:rPr>
          <w:fldChar w:fldCharType="end"/>
        </w:r>
      </w:hyperlink>
    </w:p>
    <w:p w14:paraId="6DBE966D" w14:textId="77777777" w:rsidR="00DB0F73" w:rsidRDefault="007C7B54" w:rsidP="00DB0F73">
      <w:pPr>
        <w:pStyle w:val="TOC2"/>
        <w:rPr>
          <w:rFonts w:asciiTheme="minorHAnsi" w:eastAsiaTheme="minorEastAsia" w:hAnsiTheme="minorHAnsi"/>
          <w:noProof/>
          <w:sz w:val="22"/>
        </w:rPr>
      </w:pPr>
      <w:hyperlink w:anchor="_Toc399938409" w:history="1">
        <w:r w:rsidR="00DB0F73" w:rsidRPr="00827CAE">
          <w:rPr>
            <w:rStyle w:val="Hyperlink"/>
            <w:noProof/>
          </w:rPr>
          <w:t>python-ironicclient-1d05c41ead88735bef661b2c7a4d402cf6f8d901</w:t>
        </w:r>
        <w:r w:rsidR="00DB0F73">
          <w:rPr>
            <w:noProof/>
            <w:webHidden/>
          </w:rPr>
          <w:tab/>
        </w:r>
        <w:r w:rsidR="00DB0F73">
          <w:rPr>
            <w:noProof/>
            <w:webHidden/>
          </w:rPr>
          <w:fldChar w:fldCharType="begin"/>
        </w:r>
        <w:r w:rsidR="00DB0F73">
          <w:rPr>
            <w:noProof/>
            <w:webHidden/>
          </w:rPr>
          <w:instrText xml:space="preserve"> PAGEREF _Toc399938409 \h </w:instrText>
        </w:r>
        <w:r w:rsidR="00DB0F73">
          <w:rPr>
            <w:noProof/>
            <w:webHidden/>
          </w:rPr>
        </w:r>
        <w:r w:rsidR="00DB0F73">
          <w:rPr>
            <w:noProof/>
            <w:webHidden/>
          </w:rPr>
          <w:fldChar w:fldCharType="separate"/>
        </w:r>
        <w:r w:rsidR="00924490">
          <w:rPr>
            <w:noProof/>
            <w:webHidden/>
          </w:rPr>
          <w:t>1515</w:t>
        </w:r>
        <w:r w:rsidR="00DB0F73">
          <w:rPr>
            <w:noProof/>
            <w:webHidden/>
          </w:rPr>
          <w:fldChar w:fldCharType="end"/>
        </w:r>
      </w:hyperlink>
    </w:p>
    <w:p w14:paraId="439DCCAF" w14:textId="77777777" w:rsidR="00DB0F73" w:rsidRDefault="007C7B54" w:rsidP="00DB0F73">
      <w:pPr>
        <w:pStyle w:val="TOC2"/>
        <w:rPr>
          <w:rFonts w:asciiTheme="minorHAnsi" w:eastAsiaTheme="minorEastAsia" w:hAnsiTheme="minorHAnsi"/>
          <w:noProof/>
          <w:sz w:val="22"/>
        </w:rPr>
      </w:pPr>
      <w:hyperlink w:anchor="_Toc399938410" w:history="1">
        <w:r w:rsidR="00DB0F73" w:rsidRPr="00827CAE">
          <w:rPr>
            <w:rStyle w:val="Hyperlink"/>
            <w:noProof/>
          </w:rPr>
          <w:t>python-iso8601 (version 0.1.10):</w:t>
        </w:r>
        <w:r w:rsidR="00DB0F73">
          <w:rPr>
            <w:noProof/>
            <w:webHidden/>
          </w:rPr>
          <w:tab/>
        </w:r>
        <w:r w:rsidR="00DB0F73">
          <w:rPr>
            <w:noProof/>
            <w:webHidden/>
          </w:rPr>
          <w:fldChar w:fldCharType="begin"/>
        </w:r>
        <w:r w:rsidR="00DB0F73">
          <w:rPr>
            <w:noProof/>
            <w:webHidden/>
          </w:rPr>
          <w:instrText xml:space="preserve"> PAGEREF _Toc399938410 \h </w:instrText>
        </w:r>
        <w:r w:rsidR="00DB0F73">
          <w:rPr>
            <w:noProof/>
            <w:webHidden/>
          </w:rPr>
        </w:r>
        <w:r w:rsidR="00DB0F73">
          <w:rPr>
            <w:noProof/>
            <w:webHidden/>
          </w:rPr>
          <w:fldChar w:fldCharType="separate"/>
        </w:r>
        <w:r w:rsidR="00924490">
          <w:rPr>
            <w:noProof/>
            <w:webHidden/>
          </w:rPr>
          <w:t>1515</w:t>
        </w:r>
        <w:r w:rsidR="00DB0F73">
          <w:rPr>
            <w:noProof/>
            <w:webHidden/>
          </w:rPr>
          <w:fldChar w:fldCharType="end"/>
        </w:r>
      </w:hyperlink>
    </w:p>
    <w:p w14:paraId="17C21D6F" w14:textId="77777777" w:rsidR="00DB0F73" w:rsidRDefault="007C7B54" w:rsidP="00DB0F73">
      <w:pPr>
        <w:pStyle w:val="TOC2"/>
        <w:rPr>
          <w:rFonts w:asciiTheme="minorHAnsi" w:eastAsiaTheme="minorEastAsia" w:hAnsiTheme="minorHAnsi"/>
          <w:noProof/>
          <w:sz w:val="22"/>
        </w:rPr>
      </w:pPr>
      <w:hyperlink w:anchor="_Toc399938411" w:history="1">
        <w:r w:rsidR="00DB0F73" w:rsidRPr="00827CAE">
          <w:rPr>
            <w:rStyle w:val="Hyperlink"/>
            <w:noProof/>
          </w:rPr>
          <w:t>python-json-patch (version 1.3):</w:t>
        </w:r>
        <w:r w:rsidR="00DB0F73">
          <w:rPr>
            <w:noProof/>
            <w:webHidden/>
          </w:rPr>
          <w:tab/>
        </w:r>
        <w:r w:rsidR="00DB0F73">
          <w:rPr>
            <w:noProof/>
            <w:webHidden/>
          </w:rPr>
          <w:fldChar w:fldCharType="begin"/>
        </w:r>
        <w:r w:rsidR="00DB0F73">
          <w:rPr>
            <w:noProof/>
            <w:webHidden/>
          </w:rPr>
          <w:instrText xml:space="preserve"> PAGEREF _Toc399938411 \h </w:instrText>
        </w:r>
        <w:r w:rsidR="00DB0F73">
          <w:rPr>
            <w:noProof/>
            <w:webHidden/>
          </w:rPr>
        </w:r>
        <w:r w:rsidR="00DB0F73">
          <w:rPr>
            <w:noProof/>
            <w:webHidden/>
          </w:rPr>
          <w:fldChar w:fldCharType="separate"/>
        </w:r>
        <w:r w:rsidR="00924490">
          <w:rPr>
            <w:noProof/>
            <w:webHidden/>
          </w:rPr>
          <w:t>1516</w:t>
        </w:r>
        <w:r w:rsidR="00DB0F73">
          <w:rPr>
            <w:noProof/>
            <w:webHidden/>
          </w:rPr>
          <w:fldChar w:fldCharType="end"/>
        </w:r>
      </w:hyperlink>
    </w:p>
    <w:p w14:paraId="0CEFE639" w14:textId="77777777" w:rsidR="00DB0F73" w:rsidRDefault="007C7B54" w:rsidP="00DB0F73">
      <w:pPr>
        <w:pStyle w:val="TOC2"/>
        <w:rPr>
          <w:rFonts w:asciiTheme="minorHAnsi" w:eastAsiaTheme="minorEastAsia" w:hAnsiTheme="minorHAnsi"/>
          <w:noProof/>
          <w:sz w:val="22"/>
        </w:rPr>
      </w:pPr>
      <w:hyperlink w:anchor="_Toc399938412" w:history="1">
        <w:r w:rsidR="00DB0F73" w:rsidRPr="00827CAE">
          <w:rPr>
            <w:rStyle w:val="Hyperlink"/>
            <w:noProof/>
          </w:rPr>
          <w:t>python-json-pointer (version 1.0):</w:t>
        </w:r>
        <w:r w:rsidR="00DB0F73">
          <w:rPr>
            <w:noProof/>
            <w:webHidden/>
          </w:rPr>
          <w:tab/>
        </w:r>
        <w:r w:rsidR="00DB0F73">
          <w:rPr>
            <w:noProof/>
            <w:webHidden/>
          </w:rPr>
          <w:fldChar w:fldCharType="begin"/>
        </w:r>
        <w:r w:rsidR="00DB0F73">
          <w:rPr>
            <w:noProof/>
            <w:webHidden/>
          </w:rPr>
          <w:instrText xml:space="preserve"> PAGEREF _Toc399938412 \h </w:instrText>
        </w:r>
        <w:r w:rsidR="00DB0F73">
          <w:rPr>
            <w:noProof/>
            <w:webHidden/>
          </w:rPr>
        </w:r>
        <w:r w:rsidR="00DB0F73">
          <w:rPr>
            <w:noProof/>
            <w:webHidden/>
          </w:rPr>
          <w:fldChar w:fldCharType="separate"/>
        </w:r>
        <w:r w:rsidR="00924490">
          <w:rPr>
            <w:noProof/>
            <w:webHidden/>
          </w:rPr>
          <w:t>1517</w:t>
        </w:r>
        <w:r w:rsidR="00DB0F73">
          <w:rPr>
            <w:noProof/>
            <w:webHidden/>
          </w:rPr>
          <w:fldChar w:fldCharType="end"/>
        </w:r>
      </w:hyperlink>
    </w:p>
    <w:p w14:paraId="6A5FC357" w14:textId="77777777" w:rsidR="00DB0F73" w:rsidRDefault="007C7B54" w:rsidP="00DB0F73">
      <w:pPr>
        <w:pStyle w:val="TOC2"/>
        <w:rPr>
          <w:rFonts w:asciiTheme="minorHAnsi" w:eastAsiaTheme="minorEastAsia" w:hAnsiTheme="minorHAnsi"/>
          <w:noProof/>
          <w:sz w:val="22"/>
        </w:rPr>
      </w:pPr>
      <w:hyperlink w:anchor="_Toc399938413" w:history="1">
        <w:r w:rsidR="00DB0F73" w:rsidRPr="00827CAE">
          <w:rPr>
            <w:rStyle w:val="Hyperlink"/>
            <w:noProof/>
          </w:rPr>
          <w:t>python-keystoneclient-9c3cb45f6e25c3aa92e2c93fec2881c9a642e185</w:t>
        </w:r>
        <w:r w:rsidR="00DB0F73">
          <w:rPr>
            <w:noProof/>
            <w:webHidden/>
          </w:rPr>
          <w:tab/>
        </w:r>
        <w:r w:rsidR="00DB0F73">
          <w:rPr>
            <w:noProof/>
            <w:webHidden/>
          </w:rPr>
          <w:fldChar w:fldCharType="begin"/>
        </w:r>
        <w:r w:rsidR="00DB0F73">
          <w:rPr>
            <w:noProof/>
            <w:webHidden/>
          </w:rPr>
          <w:instrText xml:space="preserve"> PAGEREF _Toc399938413 \h </w:instrText>
        </w:r>
        <w:r w:rsidR="00DB0F73">
          <w:rPr>
            <w:noProof/>
            <w:webHidden/>
          </w:rPr>
        </w:r>
        <w:r w:rsidR="00DB0F73">
          <w:rPr>
            <w:noProof/>
            <w:webHidden/>
          </w:rPr>
          <w:fldChar w:fldCharType="separate"/>
        </w:r>
        <w:r w:rsidR="00924490">
          <w:rPr>
            <w:noProof/>
            <w:webHidden/>
          </w:rPr>
          <w:t>1517</w:t>
        </w:r>
        <w:r w:rsidR="00DB0F73">
          <w:rPr>
            <w:noProof/>
            <w:webHidden/>
          </w:rPr>
          <w:fldChar w:fldCharType="end"/>
        </w:r>
      </w:hyperlink>
    </w:p>
    <w:p w14:paraId="76D5C801" w14:textId="77777777" w:rsidR="00DB0F73" w:rsidRDefault="007C7B54" w:rsidP="00DB0F73">
      <w:pPr>
        <w:pStyle w:val="TOC2"/>
        <w:rPr>
          <w:rFonts w:asciiTheme="minorHAnsi" w:eastAsiaTheme="minorEastAsia" w:hAnsiTheme="minorHAnsi"/>
          <w:noProof/>
          <w:sz w:val="22"/>
        </w:rPr>
      </w:pPr>
      <w:hyperlink w:anchor="_Toc399938414" w:history="1">
        <w:r w:rsidR="00DB0F73" w:rsidRPr="00827CAE">
          <w:rPr>
            <w:rStyle w:val="Hyperlink"/>
            <w:noProof/>
          </w:rPr>
          <w:t>python-ldap-2.3.13</w:t>
        </w:r>
        <w:r w:rsidR="00DB0F73">
          <w:rPr>
            <w:noProof/>
            <w:webHidden/>
          </w:rPr>
          <w:tab/>
        </w:r>
        <w:r w:rsidR="00DB0F73">
          <w:rPr>
            <w:noProof/>
            <w:webHidden/>
          </w:rPr>
          <w:fldChar w:fldCharType="begin"/>
        </w:r>
        <w:r w:rsidR="00DB0F73">
          <w:rPr>
            <w:noProof/>
            <w:webHidden/>
          </w:rPr>
          <w:instrText xml:space="preserve"> PAGEREF _Toc399938414 \h </w:instrText>
        </w:r>
        <w:r w:rsidR="00DB0F73">
          <w:rPr>
            <w:noProof/>
            <w:webHidden/>
          </w:rPr>
        </w:r>
        <w:r w:rsidR="00DB0F73">
          <w:rPr>
            <w:noProof/>
            <w:webHidden/>
          </w:rPr>
          <w:fldChar w:fldCharType="separate"/>
        </w:r>
        <w:r w:rsidR="00924490">
          <w:rPr>
            <w:noProof/>
            <w:webHidden/>
          </w:rPr>
          <w:t>1517</w:t>
        </w:r>
        <w:r w:rsidR="00DB0F73">
          <w:rPr>
            <w:noProof/>
            <w:webHidden/>
          </w:rPr>
          <w:fldChar w:fldCharType="end"/>
        </w:r>
      </w:hyperlink>
    </w:p>
    <w:p w14:paraId="0266C1AF" w14:textId="77777777" w:rsidR="00DB0F73" w:rsidRDefault="007C7B54" w:rsidP="00DB0F73">
      <w:pPr>
        <w:pStyle w:val="TOC2"/>
        <w:rPr>
          <w:rFonts w:asciiTheme="minorHAnsi" w:eastAsiaTheme="minorEastAsia" w:hAnsiTheme="minorHAnsi"/>
          <w:noProof/>
          <w:sz w:val="22"/>
        </w:rPr>
      </w:pPr>
      <w:hyperlink w:anchor="_Toc399938415" w:history="1">
        <w:r w:rsidR="00DB0F73" w:rsidRPr="00827CAE">
          <w:rPr>
            <w:rStyle w:val="Hyperlink"/>
            <w:noProof/>
          </w:rPr>
          <w:t>python-logstash-0.4.2</w:t>
        </w:r>
        <w:r w:rsidR="00DB0F73">
          <w:rPr>
            <w:noProof/>
            <w:webHidden/>
          </w:rPr>
          <w:tab/>
        </w:r>
        <w:r w:rsidR="00DB0F73">
          <w:rPr>
            <w:noProof/>
            <w:webHidden/>
          </w:rPr>
          <w:fldChar w:fldCharType="begin"/>
        </w:r>
        <w:r w:rsidR="00DB0F73">
          <w:rPr>
            <w:noProof/>
            <w:webHidden/>
          </w:rPr>
          <w:instrText xml:space="preserve"> PAGEREF _Toc399938415 \h </w:instrText>
        </w:r>
        <w:r w:rsidR="00DB0F73">
          <w:rPr>
            <w:noProof/>
            <w:webHidden/>
          </w:rPr>
        </w:r>
        <w:r w:rsidR="00DB0F73">
          <w:rPr>
            <w:noProof/>
            <w:webHidden/>
          </w:rPr>
          <w:fldChar w:fldCharType="separate"/>
        </w:r>
        <w:r w:rsidR="00924490">
          <w:rPr>
            <w:noProof/>
            <w:webHidden/>
          </w:rPr>
          <w:t>1517</w:t>
        </w:r>
        <w:r w:rsidR="00DB0F73">
          <w:rPr>
            <w:noProof/>
            <w:webHidden/>
          </w:rPr>
          <w:fldChar w:fldCharType="end"/>
        </w:r>
      </w:hyperlink>
    </w:p>
    <w:p w14:paraId="3B20F8AB" w14:textId="77777777" w:rsidR="00DB0F73" w:rsidRDefault="007C7B54" w:rsidP="00DB0F73">
      <w:pPr>
        <w:pStyle w:val="TOC2"/>
        <w:rPr>
          <w:rFonts w:asciiTheme="minorHAnsi" w:eastAsiaTheme="minorEastAsia" w:hAnsiTheme="minorHAnsi"/>
          <w:noProof/>
          <w:sz w:val="22"/>
        </w:rPr>
      </w:pPr>
      <w:hyperlink w:anchor="_Toc399938416" w:history="1">
        <w:r w:rsidR="00DB0F73" w:rsidRPr="00827CAE">
          <w:rPr>
            <w:rStyle w:val="Hyperlink"/>
            <w:noProof/>
          </w:rPr>
          <w:t>python-mimeparse-0.1.4</w:t>
        </w:r>
        <w:r w:rsidR="00DB0F73">
          <w:rPr>
            <w:noProof/>
            <w:webHidden/>
          </w:rPr>
          <w:tab/>
        </w:r>
        <w:r w:rsidR="00DB0F73">
          <w:rPr>
            <w:noProof/>
            <w:webHidden/>
          </w:rPr>
          <w:fldChar w:fldCharType="begin"/>
        </w:r>
        <w:r w:rsidR="00DB0F73">
          <w:rPr>
            <w:noProof/>
            <w:webHidden/>
          </w:rPr>
          <w:instrText xml:space="preserve"> PAGEREF _Toc399938416 \h </w:instrText>
        </w:r>
        <w:r w:rsidR="00DB0F73">
          <w:rPr>
            <w:noProof/>
            <w:webHidden/>
          </w:rPr>
        </w:r>
        <w:r w:rsidR="00DB0F73">
          <w:rPr>
            <w:noProof/>
            <w:webHidden/>
          </w:rPr>
          <w:fldChar w:fldCharType="separate"/>
        </w:r>
        <w:r w:rsidR="00924490">
          <w:rPr>
            <w:noProof/>
            <w:webHidden/>
          </w:rPr>
          <w:t>1518</w:t>
        </w:r>
        <w:r w:rsidR="00DB0F73">
          <w:rPr>
            <w:noProof/>
            <w:webHidden/>
          </w:rPr>
          <w:fldChar w:fldCharType="end"/>
        </w:r>
      </w:hyperlink>
    </w:p>
    <w:p w14:paraId="7AF08466" w14:textId="77777777" w:rsidR="00DB0F73" w:rsidRDefault="007C7B54" w:rsidP="00DB0F73">
      <w:pPr>
        <w:pStyle w:val="TOC2"/>
        <w:rPr>
          <w:rFonts w:asciiTheme="minorHAnsi" w:eastAsiaTheme="minorEastAsia" w:hAnsiTheme="minorHAnsi"/>
          <w:noProof/>
          <w:sz w:val="22"/>
        </w:rPr>
      </w:pPr>
      <w:hyperlink w:anchor="_Toc399938417" w:history="1">
        <w:r w:rsidR="00DB0F73" w:rsidRPr="00827CAE">
          <w:rPr>
            <w:rStyle w:val="Hyperlink"/>
            <w:noProof/>
          </w:rPr>
          <w:t>python-mysqldb (version 1.2.3):</w:t>
        </w:r>
        <w:r w:rsidR="00DB0F73">
          <w:rPr>
            <w:noProof/>
            <w:webHidden/>
          </w:rPr>
          <w:tab/>
        </w:r>
        <w:r w:rsidR="00DB0F73">
          <w:rPr>
            <w:noProof/>
            <w:webHidden/>
          </w:rPr>
          <w:fldChar w:fldCharType="begin"/>
        </w:r>
        <w:r w:rsidR="00DB0F73">
          <w:rPr>
            <w:noProof/>
            <w:webHidden/>
          </w:rPr>
          <w:instrText xml:space="preserve"> PAGEREF _Toc399938417 \h </w:instrText>
        </w:r>
        <w:r w:rsidR="00DB0F73">
          <w:rPr>
            <w:noProof/>
            <w:webHidden/>
          </w:rPr>
        </w:r>
        <w:r w:rsidR="00DB0F73">
          <w:rPr>
            <w:noProof/>
            <w:webHidden/>
          </w:rPr>
          <w:fldChar w:fldCharType="separate"/>
        </w:r>
        <w:r w:rsidR="00924490">
          <w:rPr>
            <w:noProof/>
            <w:webHidden/>
          </w:rPr>
          <w:t>1518</w:t>
        </w:r>
        <w:r w:rsidR="00DB0F73">
          <w:rPr>
            <w:noProof/>
            <w:webHidden/>
          </w:rPr>
          <w:fldChar w:fldCharType="end"/>
        </w:r>
      </w:hyperlink>
    </w:p>
    <w:p w14:paraId="78142A72" w14:textId="77777777" w:rsidR="00DB0F73" w:rsidRDefault="007C7B54" w:rsidP="00DB0F73">
      <w:pPr>
        <w:pStyle w:val="TOC2"/>
        <w:rPr>
          <w:rFonts w:asciiTheme="minorHAnsi" w:eastAsiaTheme="minorEastAsia" w:hAnsiTheme="minorHAnsi"/>
          <w:noProof/>
          <w:sz w:val="22"/>
        </w:rPr>
      </w:pPr>
      <w:hyperlink w:anchor="_Toc399938418" w:history="1">
        <w:r w:rsidR="00DB0F73" w:rsidRPr="00827CAE">
          <w:rPr>
            <w:rStyle w:val="Hyperlink"/>
            <w:noProof/>
          </w:rPr>
          <w:t>python-netaddr (version 0.7.12):</w:t>
        </w:r>
        <w:r w:rsidR="00DB0F73">
          <w:rPr>
            <w:noProof/>
            <w:webHidden/>
          </w:rPr>
          <w:tab/>
        </w:r>
        <w:r w:rsidR="00DB0F73">
          <w:rPr>
            <w:noProof/>
            <w:webHidden/>
          </w:rPr>
          <w:fldChar w:fldCharType="begin"/>
        </w:r>
        <w:r w:rsidR="00DB0F73">
          <w:rPr>
            <w:noProof/>
            <w:webHidden/>
          </w:rPr>
          <w:instrText xml:space="preserve"> PAGEREF _Toc399938418 \h </w:instrText>
        </w:r>
        <w:r w:rsidR="00DB0F73">
          <w:rPr>
            <w:noProof/>
            <w:webHidden/>
          </w:rPr>
        </w:r>
        <w:r w:rsidR="00DB0F73">
          <w:rPr>
            <w:noProof/>
            <w:webHidden/>
          </w:rPr>
          <w:fldChar w:fldCharType="separate"/>
        </w:r>
        <w:r w:rsidR="00924490">
          <w:rPr>
            <w:noProof/>
            <w:webHidden/>
          </w:rPr>
          <w:t>1518</w:t>
        </w:r>
        <w:r w:rsidR="00DB0F73">
          <w:rPr>
            <w:noProof/>
            <w:webHidden/>
          </w:rPr>
          <w:fldChar w:fldCharType="end"/>
        </w:r>
      </w:hyperlink>
    </w:p>
    <w:p w14:paraId="38AD5F1C" w14:textId="77777777" w:rsidR="00DB0F73" w:rsidRDefault="007C7B54" w:rsidP="00DB0F73">
      <w:pPr>
        <w:pStyle w:val="TOC2"/>
        <w:rPr>
          <w:rFonts w:asciiTheme="minorHAnsi" w:eastAsiaTheme="minorEastAsia" w:hAnsiTheme="minorHAnsi"/>
          <w:noProof/>
          <w:sz w:val="22"/>
        </w:rPr>
      </w:pPr>
      <w:hyperlink w:anchor="_Toc399938419" w:history="1">
        <w:r w:rsidR="00DB0F73" w:rsidRPr="00827CAE">
          <w:rPr>
            <w:rStyle w:val="Hyperlink"/>
            <w:noProof/>
          </w:rPr>
          <w:t>python-neutronclient-bc25f175aa6329234f4bc3c37a201d027e754e98</w:t>
        </w:r>
        <w:r w:rsidR="00DB0F73">
          <w:rPr>
            <w:noProof/>
            <w:webHidden/>
          </w:rPr>
          <w:tab/>
        </w:r>
        <w:r w:rsidR="00DB0F73">
          <w:rPr>
            <w:noProof/>
            <w:webHidden/>
          </w:rPr>
          <w:fldChar w:fldCharType="begin"/>
        </w:r>
        <w:r w:rsidR="00DB0F73">
          <w:rPr>
            <w:noProof/>
            <w:webHidden/>
          </w:rPr>
          <w:instrText xml:space="preserve"> PAGEREF _Toc399938419 \h </w:instrText>
        </w:r>
        <w:r w:rsidR="00DB0F73">
          <w:rPr>
            <w:noProof/>
            <w:webHidden/>
          </w:rPr>
        </w:r>
        <w:r w:rsidR="00DB0F73">
          <w:rPr>
            <w:noProof/>
            <w:webHidden/>
          </w:rPr>
          <w:fldChar w:fldCharType="separate"/>
        </w:r>
        <w:r w:rsidR="00924490">
          <w:rPr>
            <w:noProof/>
            <w:webHidden/>
          </w:rPr>
          <w:t>1519</w:t>
        </w:r>
        <w:r w:rsidR="00DB0F73">
          <w:rPr>
            <w:noProof/>
            <w:webHidden/>
          </w:rPr>
          <w:fldChar w:fldCharType="end"/>
        </w:r>
      </w:hyperlink>
    </w:p>
    <w:p w14:paraId="6E268D36" w14:textId="77777777" w:rsidR="00DB0F73" w:rsidRDefault="007C7B54" w:rsidP="00DB0F73">
      <w:pPr>
        <w:pStyle w:val="TOC2"/>
        <w:rPr>
          <w:rFonts w:asciiTheme="minorHAnsi" w:eastAsiaTheme="minorEastAsia" w:hAnsiTheme="minorHAnsi"/>
          <w:noProof/>
          <w:sz w:val="22"/>
        </w:rPr>
      </w:pPr>
      <w:hyperlink w:anchor="_Toc399938420" w:history="1">
        <w:r w:rsidR="00DB0F73" w:rsidRPr="00827CAE">
          <w:rPr>
            <w:rStyle w:val="Hyperlink"/>
            <w:noProof/>
          </w:rPr>
          <w:t>python-novaclient-a7863449332541e5e8a7efe1c9e64bde64286472</w:t>
        </w:r>
        <w:r w:rsidR="00DB0F73">
          <w:rPr>
            <w:noProof/>
            <w:webHidden/>
          </w:rPr>
          <w:tab/>
        </w:r>
        <w:r w:rsidR="00DB0F73">
          <w:rPr>
            <w:noProof/>
            <w:webHidden/>
          </w:rPr>
          <w:fldChar w:fldCharType="begin"/>
        </w:r>
        <w:r w:rsidR="00DB0F73">
          <w:rPr>
            <w:noProof/>
            <w:webHidden/>
          </w:rPr>
          <w:instrText xml:space="preserve"> PAGEREF _Toc399938420 \h </w:instrText>
        </w:r>
        <w:r w:rsidR="00DB0F73">
          <w:rPr>
            <w:noProof/>
            <w:webHidden/>
          </w:rPr>
        </w:r>
        <w:r w:rsidR="00DB0F73">
          <w:rPr>
            <w:noProof/>
            <w:webHidden/>
          </w:rPr>
          <w:fldChar w:fldCharType="separate"/>
        </w:r>
        <w:r w:rsidR="00924490">
          <w:rPr>
            <w:noProof/>
            <w:webHidden/>
          </w:rPr>
          <w:t>1519</w:t>
        </w:r>
        <w:r w:rsidR="00DB0F73">
          <w:rPr>
            <w:noProof/>
            <w:webHidden/>
          </w:rPr>
          <w:fldChar w:fldCharType="end"/>
        </w:r>
      </w:hyperlink>
    </w:p>
    <w:p w14:paraId="58043ADD" w14:textId="77777777" w:rsidR="00DB0F73" w:rsidRDefault="007C7B54" w:rsidP="00DB0F73">
      <w:pPr>
        <w:pStyle w:val="TOC2"/>
        <w:rPr>
          <w:rFonts w:asciiTheme="minorHAnsi" w:eastAsiaTheme="minorEastAsia" w:hAnsiTheme="minorHAnsi"/>
          <w:noProof/>
          <w:sz w:val="22"/>
        </w:rPr>
      </w:pPr>
      <w:hyperlink w:anchor="_Toc399938421" w:history="1">
        <w:r w:rsidR="00DB0F73" w:rsidRPr="00827CAE">
          <w:rPr>
            <w:rStyle w:val="Hyperlink"/>
            <w:noProof/>
          </w:rPr>
          <w:t>python-numpy (version 1.8.1):</w:t>
        </w:r>
        <w:r w:rsidR="00DB0F73">
          <w:rPr>
            <w:noProof/>
            <w:webHidden/>
          </w:rPr>
          <w:tab/>
        </w:r>
        <w:r w:rsidR="00DB0F73">
          <w:rPr>
            <w:noProof/>
            <w:webHidden/>
          </w:rPr>
          <w:fldChar w:fldCharType="begin"/>
        </w:r>
        <w:r w:rsidR="00DB0F73">
          <w:rPr>
            <w:noProof/>
            <w:webHidden/>
          </w:rPr>
          <w:instrText xml:space="preserve"> PAGEREF _Toc399938421 \h </w:instrText>
        </w:r>
        <w:r w:rsidR="00DB0F73">
          <w:rPr>
            <w:noProof/>
            <w:webHidden/>
          </w:rPr>
        </w:r>
        <w:r w:rsidR="00DB0F73">
          <w:rPr>
            <w:noProof/>
            <w:webHidden/>
          </w:rPr>
          <w:fldChar w:fldCharType="separate"/>
        </w:r>
        <w:r w:rsidR="00924490">
          <w:rPr>
            <w:noProof/>
            <w:webHidden/>
          </w:rPr>
          <w:t>1519</w:t>
        </w:r>
        <w:r w:rsidR="00DB0F73">
          <w:rPr>
            <w:noProof/>
            <w:webHidden/>
          </w:rPr>
          <w:fldChar w:fldCharType="end"/>
        </w:r>
      </w:hyperlink>
    </w:p>
    <w:p w14:paraId="35532001" w14:textId="77777777" w:rsidR="00DB0F73" w:rsidRDefault="007C7B54" w:rsidP="00DB0F73">
      <w:pPr>
        <w:pStyle w:val="TOC2"/>
        <w:rPr>
          <w:rFonts w:asciiTheme="minorHAnsi" w:eastAsiaTheme="minorEastAsia" w:hAnsiTheme="minorHAnsi"/>
          <w:noProof/>
          <w:sz w:val="22"/>
        </w:rPr>
      </w:pPr>
      <w:hyperlink w:anchor="_Toc399938422" w:history="1">
        <w:r w:rsidR="00DB0F73" w:rsidRPr="00827CAE">
          <w:rPr>
            <w:rStyle w:val="Hyperlink"/>
            <w:noProof/>
          </w:rPr>
          <w:t>python-oauth (version 1.0.1):</w:t>
        </w:r>
        <w:r w:rsidR="00DB0F73">
          <w:rPr>
            <w:noProof/>
            <w:webHidden/>
          </w:rPr>
          <w:tab/>
        </w:r>
        <w:r w:rsidR="00DB0F73">
          <w:rPr>
            <w:noProof/>
            <w:webHidden/>
          </w:rPr>
          <w:fldChar w:fldCharType="begin"/>
        </w:r>
        <w:r w:rsidR="00DB0F73">
          <w:rPr>
            <w:noProof/>
            <w:webHidden/>
          </w:rPr>
          <w:instrText xml:space="preserve"> PAGEREF _Toc399938422 \h </w:instrText>
        </w:r>
        <w:r w:rsidR="00DB0F73">
          <w:rPr>
            <w:noProof/>
            <w:webHidden/>
          </w:rPr>
        </w:r>
        <w:r w:rsidR="00DB0F73">
          <w:rPr>
            <w:noProof/>
            <w:webHidden/>
          </w:rPr>
          <w:fldChar w:fldCharType="separate"/>
        </w:r>
        <w:r w:rsidR="00924490">
          <w:rPr>
            <w:noProof/>
            <w:webHidden/>
          </w:rPr>
          <w:t>1530</w:t>
        </w:r>
        <w:r w:rsidR="00DB0F73">
          <w:rPr>
            <w:noProof/>
            <w:webHidden/>
          </w:rPr>
          <w:fldChar w:fldCharType="end"/>
        </w:r>
      </w:hyperlink>
    </w:p>
    <w:p w14:paraId="50FF9988" w14:textId="77777777" w:rsidR="00DB0F73" w:rsidRDefault="007C7B54" w:rsidP="00DB0F73">
      <w:pPr>
        <w:pStyle w:val="TOC2"/>
        <w:rPr>
          <w:rFonts w:asciiTheme="minorHAnsi" w:eastAsiaTheme="minorEastAsia" w:hAnsiTheme="minorHAnsi"/>
          <w:noProof/>
          <w:sz w:val="22"/>
        </w:rPr>
      </w:pPr>
      <w:hyperlink w:anchor="_Toc399938423" w:history="1">
        <w:r w:rsidR="00DB0F73" w:rsidRPr="00827CAE">
          <w:rPr>
            <w:rStyle w:val="Hyperlink"/>
            <w:noProof/>
          </w:rPr>
          <w:t>python-openid (version 2.2.5):</w:t>
        </w:r>
        <w:r w:rsidR="00DB0F73">
          <w:rPr>
            <w:noProof/>
            <w:webHidden/>
          </w:rPr>
          <w:tab/>
        </w:r>
        <w:r w:rsidR="00DB0F73">
          <w:rPr>
            <w:noProof/>
            <w:webHidden/>
          </w:rPr>
          <w:fldChar w:fldCharType="begin"/>
        </w:r>
        <w:r w:rsidR="00DB0F73">
          <w:rPr>
            <w:noProof/>
            <w:webHidden/>
          </w:rPr>
          <w:instrText xml:space="preserve"> PAGEREF _Toc399938423 \h </w:instrText>
        </w:r>
        <w:r w:rsidR="00DB0F73">
          <w:rPr>
            <w:noProof/>
            <w:webHidden/>
          </w:rPr>
        </w:r>
        <w:r w:rsidR="00DB0F73">
          <w:rPr>
            <w:noProof/>
            <w:webHidden/>
          </w:rPr>
          <w:fldChar w:fldCharType="separate"/>
        </w:r>
        <w:r w:rsidR="00924490">
          <w:rPr>
            <w:noProof/>
            <w:webHidden/>
          </w:rPr>
          <w:t>1530</w:t>
        </w:r>
        <w:r w:rsidR="00DB0F73">
          <w:rPr>
            <w:noProof/>
            <w:webHidden/>
          </w:rPr>
          <w:fldChar w:fldCharType="end"/>
        </w:r>
      </w:hyperlink>
    </w:p>
    <w:p w14:paraId="78B1E812" w14:textId="77777777" w:rsidR="00DB0F73" w:rsidRDefault="007C7B54" w:rsidP="00DB0F73">
      <w:pPr>
        <w:pStyle w:val="TOC2"/>
        <w:rPr>
          <w:rFonts w:asciiTheme="minorHAnsi" w:eastAsiaTheme="minorEastAsia" w:hAnsiTheme="minorHAnsi"/>
          <w:noProof/>
          <w:sz w:val="22"/>
        </w:rPr>
      </w:pPr>
      <w:hyperlink w:anchor="_Toc399938424" w:history="1">
        <w:r w:rsidR="00DB0F73" w:rsidRPr="00827CAE">
          <w:rPr>
            <w:rStyle w:val="Hyperlink"/>
            <w:noProof/>
          </w:rPr>
          <w:t>python-psutil (version 2.1.1):</w:t>
        </w:r>
        <w:r w:rsidR="00DB0F73">
          <w:rPr>
            <w:noProof/>
            <w:webHidden/>
          </w:rPr>
          <w:tab/>
        </w:r>
        <w:r w:rsidR="00DB0F73">
          <w:rPr>
            <w:noProof/>
            <w:webHidden/>
          </w:rPr>
          <w:fldChar w:fldCharType="begin"/>
        </w:r>
        <w:r w:rsidR="00DB0F73">
          <w:rPr>
            <w:noProof/>
            <w:webHidden/>
          </w:rPr>
          <w:instrText xml:space="preserve"> PAGEREF _Toc399938424 \h </w:instrText>
        </w:r>
        <w:r w:rsidR="00DB0F73">
          <w:rPr>
            <w:noProof/>
            <w:webHidden/>
          </w:rPr>
        </w:r>
        <w:r w:rsidR="00DB0F73">
          <w:rPr>
            <w:noProof/>
            <w:webHidden/>
          </w:rPr>
          <w:fldChar w:fldCharType="separate"/>
        </w:r>
        <w:r w:rsidR="00924490">
          <w:rPr>
            <w:noProof/>
            <w:webHidden/>
          </w:rPr>
          <w:t>1531</w:t>
        </w:r>
        <w:r w:rsidR="00DB0F73">
          <w:rPr>
            <w:noProof/>
            <w:webHidden/>
          </w:rPr>
          <w:fldChar w:fldCharType="end"/>
        </w:r>
      </w:hyperlink>
    </w:p>
    <w:p w14:paraId="5C20E96E" w14:textId="77777777" w:rsidR="00DB0F73" w:rsidRDefault="007C7B54" w:rsidP="00DB0F73">
      <w:pPr>
        <w:pStyle w:val="TOC2"/>
        <w:rPr>
          <w:rFonts w:asciiTheme="minorHAnsi" w:eastAsiaTheme="minorEastAsia" w:hAnsiTheme="minorHAnsi"/>
          <w:noProof/>
          <w:sz w:val="22"/>
        </w:rPr>
      </w:pPr>
      <w:hyperlink w:anchor="_Toc399938425" w:history="1">
        <w:r w:rsidR="00DB0F73" w:rsidRPr="00827CAE">
          <w:rPr>
            <w:rStyle w:val="Hyperlink"/>
            <w:noProof/>
          </w:rPr>
          <w:t>python-repoze.lru (version 0.6):</w:t>
        </w:r>
        <w:r w:rsidR="00DB0F73">
          <w:rPr>
            <w:noProof/>
            <w:webHidden/>
          </w:rPr>
          <w:tab/>
        </w:r>
        <w:r w:rsidR="00DB0F73">
          <w:rPr>
            <w:noProof/>
            <w:webHidden/>
          </w:rPr>
          <w:fldChar w:fldCharType="begin"/>
        </w:r>
        <w:r w:rsidR="00DB0F73">
          <w:rPr>
            <w:noProof/>
            <w:webHidden/>
          </w:rPr>
          <w:instrText xml:space="preserve"> PAGEREF _Toc399938425 \h </w:instrText>
        </w:r>
        <w:r w:rsidR="00DB0F73">
          <w:rPr>
            <w:noProof/>
            <w:webHidden/>
          </w:rPr>
        </w:r>
        <w:r w:rsidR="00DB0F73">
          <w:rPr>
            <w:noProof/>
            <w:webHidden/>
          </w:rPr>
          <w:fldChar w:fldCharType="separate"/>
        </w:r>
        <w:r w:rsidR="00924490">
          <w:rPr>
            <w:noProof/>
            <w:webHidden/>
          </w:rPr>
          <w:t>1532</w:t>
        </w:r>
        <w:r w:rsidR="00DB0F73">
          <w:rPr>
            <w:noProof/>
            <w:webHidden/>
          </w:rPr>
          <w:fldChar w:fldCharType="end"/>
        </w:r>
      </w:hyperlink>
    </w:p>
    <w:p w14:paraId="75A81A91" w14:textId="77777777" w:rsidR="00DB0F73" w:rsidRDefault="007C7B54" w:rsidP="00DB0F73">
      <w:pPr>
        <w:pStyle w:val="TOC2"/>
        <w:rPr>
          <w:rFonts w:asciiTheme="minorHAnsi" w:eastAsiaTheme="minorEastAsia" w:hAnsiTheme="minorHAnsi"/>
          <w:noProof/>
          <w:sz w:val="22"/>
        </w:rPr>
      </w:pPr>
      <w:hyperlink w:anchor="_Toc399938426" w:history="1">
        <w:r w:rsidR="00DB0F73" w:rsidRPr="00827CAE">
          <w:rPr>
            <w:rStyle w:val="Hyperlink"/>
            <w:noProof/>
          </w:rPr>
          <w:t>python-requestbuilder (version 0.1.0):</w:t>
        </w:r>
        <w:r w:rsidR="00DB0F73">
          <w:rPr>
            <w:noProof/>
            <w:webHidden/>
          </w:rPr>
          <w:tab/>
        </w:r>
        <w:r w:rsidR="00DB0F73">
          <w:rPr>
            <w:noProof/>
            <w:webHidden/>
          </w:rPr>
          <w:fldChar w:fldCharType="begin"/>
        </w:r>
        <w:r w:rsidR="00DB0F73">
          <w:rPr>
            <w:noProof/>
            <w:webHidden/>
          </w:rPr>
          <w:instrText xml:space="preserve"> PAGEREF _Toc399938426 \h </w:instrText>
        </w:r>
        <w:r w:rsidR="00DB0F73">
          <w:rPr>
            <w:noProof/>
            <w:webHidden/>
          </w:rPr>
        </w:r>
        <w:r w:rsidR="00DB0F73">
          <w:rPr>
            <w:noProof/>
            <w:webHidden/>
          </w:rPr>
          <w:fldChar w:fldCharType="separate"/>
        </w:r>
        <w:r w:rsidR="00924490">
          <w:rPr>
            <w:noProof/>
            <w:webHidden/>
          </w:rPr>
          <w:t>1533</w:t>
        </w:r>
        <w:r w:rsidR="00DB0F73">
          <w:rPr>
            <w:noProof/>
            <w:webHidden/>
          </w:rPr>
          <w:fldChar w:fldCharType="end"/>
        </w:r>
      </w:hyperlink>
    </w:p>
    <w:p w14:paraId="4D10254F" w14:textId="77777777" w:rsidR="00DB0F73" w:rsidRDefault="007C7B54" w:rsidP="00DB0F73">
      <w:pPr>
        <w:pStyle w:val="TOC2"/>
        <w:rPr>
          <w:rFonts w:asciiTheme="minorHAnsi" w:eastAsiaTheme="minorEastAsia" w:hAnsiTheme="minorHAnsi"/>
          <w:noProof/>
          <w:sz w:val="22"/>
        </w:rPr>
      </w:pPr>
      <w:hyperlink w:anchor="_Toc399938427" w:history="1">
        <w:r w:rsidR="00DB0F73" w:rsidRPr="00827CAE">
          <w:rPr>
            <w:rStyle w:val="Hyperlink"/>
            <w:noProof/>
          </w:rPr>
          <w:t>python-saharaclient-0.7.1</w:t>
        </w:r>
        <w:r w:rsidR="00DB0F73">
          <w:rPr>
            <w:noProof/>
            <w:webHidden/>
          </w:rPr>
          <w:tab/>
        </w:r>
        <w:r w:rsidR="00DB0F73">
          <w:rPr>
            <w:noProof/>
            <w:webHidden/>
          </w:rPr>
          <w:fldChar w:fldCharType="begin"/>
        </w:r>
        <w:r w:rsidR="00DB0F73">
          <w:rPr>
            <w:noProof/>
            <w:webHidden/>
          </w:rPr>
          <w:instrText xml:space="preserve"> PAGEREF _Toc399938427 \h </w:instrText>
        </w:r>
        <w:r w:rsidR="00DB0F73">
          <w:rPr>
            <w:noProof/>
            <w:webHidden/>
          </w:rPr>
        </w:r>
        <w:r w:rsidR="00DB0F73">
          <w:rPr>
            <w:noProof/>
            <w:webHidden/>
          </w:rPr>
          <w:fldChar w:fldCharType="separate"/>
        </w:r>
        <w:r w:rsidR="00924490">
          <w:rPr>
            <w:noProof/>
            <w:webHidden/>
          </w:rPr>
          <w:t>1533</w:t>
        </w:r>
        <w:r w:rsidR="00DB0F73">
          <w:rPr>
            <w:noProof/>
            <w:webHidden/>
          </w:rPr>
          <w:fldChar w:fldCharType="end"/>
        </w:r>
      </w:hyperlink>
    </w:p>
    <w:p w14:paraId="7F74329E" w14:textId="77777777" w:rsidR="00DB0F73" w:rsidRDefault="007C7B54" w:rsidP="00DB0F73">
      <w:pPr>
        <w:pStyle w:val="TOC2"/>
        <w:rPr>
          <w:rFonts w:asciiTheme="minorHAnsi" w:eastAsiaTheme="minorEastAsia" w:hAnsiTheme="minorHAnsi"/>
          <w:noProof/>
          <w:sz w:val="22"/>
        </w:rPr>
      </w:pPr>
      <w:hyperlink w:anchor="_Toc399938428" w:history="1">
        <w:r w:rsidR="00DB0F73" w:rsidRPr="00827CAE">
          <w:rPr>
            <w:rStyle w:val="Hyperlink"/>
            <w:noProof/>
          </w:rPr>
          <w:t>python-setuptools (version 5.4.1):</w:t>
        </w:r>
        <w:r w:rsidR="00DB0F73">
          <w:rPr>
            <w:noProof/>
            <w:webHidden/>
          </w:rPr>
          <w:tab/>
        </w:r>
        <w:r w:rsidR="00DB0F73">
          <w:rPr>
            <w:noProof/>
            <w:webHidden/>
          </w:rPr>
          <w:fldChar w:fldCharType="begin"/>
        </w:r>
        <w:r w:rsidR="00DB0F73">
          <w:rPr>
            <w:noProof/>
            <w:webHidden/>
          </w:rPr>
          <w:instrText xml:space="preserve"> PAGEREF _Toc399938428 \h </w:instrText>
        </w:r>
        <w:r w:rsidR="00DB0F73">
          <w:rPr>
            <w:noProof/>
            <w:webHidden/>
          </w:rPr>
        </w:r>
        <w:r w:rsidR="00DB0F73">
          <w:rPr>
            <w:noProof/>
            <w:webHidden/>
          </w:rPr>
          <w:fldChar w:fldCharType="separate"/>
        </w:r>
        <w:r w:rsidR="00924490">
          <w:rPr>
            <w:noProof/>
            <w:webHidden/>
          </w:rPr>
          <w:t>1533</w:t>
        </w:r>
        <w:r w:rsidR="00DB0F73">
          <w:rPr>
            <w:noProof/>
            <w:webHidden/>
          </w:rPr>
          <w:fldChar w:fldCharType="end"/>
        </w:r>
      </w:hyperlink>
    </w:p>
    <w:p w14:paraId="27C6DF52" w14:textId="77777777" w:rsidR="00DB0F73" w:rsidRDefault="007C7B54" w:rsidP="00DB0F73">
      <w:pPr>
        <w:pStyle w:val="TOC2"/>
        <w:rPr>
          <w:rFonts w:asciiTheme="minorHAnsi" w:eastAsiaTheme="minorEastAsia" w:hAnsiTheme="minorHAnsi"/>
          <w:noProof/>
          <w:sz w:val="22"/>
        </w:rPr>
      </w:pPr>
      <w:hyperlink w:anchor="_Toc399938429" w:history="1">
        <w:r w:rsidR="00DB0F73" w:rsidRPr="00827CAE">
          <w:rPr>
            <w:rStyle w:val="Hyperlink"/>
            <w:noProof/>
          </w:rPr>
          <w:t>python-subunit-0.0.21</w:t>
        </w:r>
        <w:r w:rsidR="00DB0F73">
          <w:rPr>
            <w:noProof/>
            <w:webHidden/>
          </w:rPr>
          <w:tab/>
        </w:r>
        <w:r w:rsidR="00DB0F73">
          <w:rPr>
            <w:noProof/>
            <w:webHidden/>
          </w:rPr>
          <w:fldChar w:fldCharType="begin"/>
        </w:r>
        <w:r w:rsidR="00DB0F73">
          <w:rPr>
            <w:noProof/>
            <w:webHidden/>
          </w:rPr>
          <w:instrText xml:space="preserve"> PAGEREF _Toc399938429 \h </w:instrText>
        </w:r>
        <w:r w:rsidR="00DB0F73">
          <w:rPr>
            <w:noProof/>
            <w:webHidden/>
          </w:rPr>
        </w:r>
        <w:r w:rsidR="00DB0F73">
          <w:rPr>
            <w:noProof/>
            <w:webHidden/>
          </w:rPr>
          <w:fldChar w:fldCharType="separate"/>
        </w:r>
        <w:r w:rsidR="00924490">
          <w:rPr>
            <w:noProof/>
            <w:webHidden/>
          </w:rPr>
          <w:t>1538</w:t>
        </w:r>
        <w:r w:rsidR="00DB0F73">
          <w:rPr>
            <w:noProof/>
            <w:webHidden/>
          </w:rPr>
          <w:fldChar w:fldCharType="end"/>
        </w:r>
      </w:hyperlink>
    </w:p>
    <w:p w14:paraId="13721373" w14:textId="77777777" w:rsidR="00DB0F73" w:rsidRDefault="007C7B54" w:rsidP="00DB0F73">
      <w:pPr>
        <w:pStyle w:val="TOC2"/>
        <w:rPr>
          <w:rFonts w:asciiTheme="minorHAnsi" w:eastAsiaTheme="minorEastAsia" w:hAnsiTheme="minorHAnsi"/>
          <w:noProof/>
          <w:sz w:val="22"/>
        </w:rPr>
      </w:pPr>
      <w:hyperlink w:anchor="_Toc399938430" w:history="1">
        <w:r w:rsidR="00DB0F73" w:rsidRPr="00827CAE">
          <w:rPr>
            <w:rStyle w:val="Hyperlink"/>
            <w:noProof/>
          </w:rPr>
          <w:t>python-support (version 1.0.15):</w:t>
        </w:r>
        <w:r w:rsidR="00DB0F73">
          <w:rPr>
            <w:noProof/>
            <w:webHidden/>
          </w:rPr>
          <w:tab/>
        </w:r>
        <w:r w:rsidR="00DB0F73">
          <w:rPr>
            <w:noProof/>
            <w:webHidden/>
          </w:rPr>
          <w:fldChar w:fldCharType="begin"/>
        </w:r>
        <w:r w:rsidR="00DB0F73">
          <w:rPr>
            <w:noProof/>
            <w:webHidden/>
          </w:rPr>
          <w:instrText xml:space="preserve"> PAGEREF _Toc399938430 \h </w:instrText>
        </w:r>
        <w:r w:rsidR="00DB0F73">
          <w:rPr>
            <w:noProof/>
            <w:webHidden/>
          </w:rPr>
        </w:r>
        <w:r w:rsidR="00DB0F73">
          <w:rPr>
            <w:noProof/>
            <w:webHidden/>
          </w:rPr>
          <w:fldChar w:fldCharType="separate"/>
        </w:r>
        <w:r w:rsidR="00924490">
          <w:rPr>
            <w:noProof/>
            <w:webHidden/>
          </w:rPr>
          <w:t>1539</w:t>
        </w:r>
        <w:r w:rsidR="00DB0F73">
          <w:rPr>
            <w:noProof/>
            <w:webHidden/>
          </w:rPr>
          <w:fldChar w:fldCharType="end"/>
        </w:r>
      </w:hyperlink>
    </w:p>
    <w:p w14:paraId="1A60E145" w14:textId="77777777" w:rsidR="00DB0F73" w:rsidRDefault="007C7B54" w:rsidP="00DB0F73">
      <w:pPr>
        <w:pStyle w:val="TOC2"/>
        <w:rPr>
          <w:rFonts w:asciiTheme="minorHAnsi" w:eastAsiaTheme="minorEastAsia" w:hAnsiTheme="minorHAnsi"/>
          <w:noProof/>
          <w:sz w:val="22"/>
        </w:rPr>
      </w:pPr>
      <w:hyperlink w:anchor="_Toc399938431" w:history="1">
        <w:r w:rsidR="00DB0F73" w:rsidRPr="00827CAE">
          <w:rPr>
            <w:rStyle w:val="Hyperlink"/>
            <w:noProof/>
          </w:rPr>
          <w:t>python-swiftclient-482b5a2b850920ab05c412c1914dc48ca6eb83ef</w:t>
        </w:r>
        <w:r w:rsidR="00DB0F73">
          <w:rPr>
            <w:noProof/>
            <w:webHidden/>
          </w:rPr>
          <w:tab/>
        </w:r>
        <w:r w:rsidR="00DB0F73">
          <w:rPr>
            <w:noProof/>
            <w:webHidden/>
          </w:rPr>
          <w:fldChar w:fldCharType="begin"/>
        </w:r>
        <w:r w:rsidR="00DB0F73">
          <w:rPr>
            <w:noProof/>
            <w:webHidden/>
          </w:rPr>
          <w:instrText xml:space="preserve"> PAGEREF _Toc399938431 \h </w:instrText>
        </w:r>
        <w:r w:rsidR="00DB0F73">
          <w:rPr>
            <w:noProof/>
            <w:webHidden/>
          </w:rPr>
        </w:r>
        <w:r w:rsidR="00DB0F73">
          <w:rPr>
            <w:noProof/>
            <w:webHidden/>
          </w:rPr>
          <w:fldChar w:fldCharType="separate"/>
        </w:r>
        <w:r w:rsidR="00924490">
          <w:rPr>
            <w:noProof/>
            <w:webHidden/>
          </w:rPr>
          <w:t>1539</w:t>
        </w:r>
        <w:r w:rsidR="00DB0F73">
          <w:rPr>
            <w:noProof/>
            <w:webHidden/>
          </w:rPr>
          <w:fldChar w:fldCharType="end"/>
        </w:r>
      </w:hyperlink>
    </w:p>
    <w:p w14:paraId="11AEDA47" w14:textId="77777777" w:rsidR="00DB0F73" w:rsidRDefault="007C7B54" w:rsidP="00DB0F73">
      <w:pPr>
        <w:pStyle w:val="TOC2"/>
        <w:rPr>
          <w:rFonts w:asciiTheme="minorHAnsi" w:eastAsiaTheme="minorEastAsia" w:hAnsiTheme="minorHAnsi"/>
          <w:noProof/>
          <w:sz w:val="22"/>
        </w:rPr>
      </w:pPr>
      <w:hyperlink w:anchor="_Toc399938432" w:history="1">
        <w:r w:rsidR="00DB0F73" w:rsidRPr="00827CAE">
          <w:rPr>
            <w:rStyle w:val="Hyperlink"/>
            <w:noProof/>
          </w:rPr>
          <w:t>python-tempita (version 0.5.2):</w:t>
        </w:r>
        <w:r w:rsidR="00DB0F73">
          <w:rPr>
            <w:noProof/>
            <w:webHidden/>
          </w:rPr>
          <w:tab/>
        </w:r>
        <w:r w:rsidR="00DB0F73">
          <w:rPr>
            <w:noProof/>
            <w:webHidden/>
          </w:rPr>
          <w:fldChar w:fldCharType="begin"/>
        </w:r>
        <w:r w:rsidR="00DB0F73">
          <w:rPr>
            <w:noProof/>
            <w:webHidden/>
          </w:rPr>
          <w:instrText xml:space="preserve"> PAGEREF _Toc399938432 \h </w:instrText>
        </w:r>
        <w:r w:rsidR="00DB0F73">
          <w:rPr>
            <w:noProof/>
            <w:webHidden/>
          </w:rPr>
        </w:r>
        <w:r w:rsidR="00DB0F73">
          <w:rPr>
            <w:noProof/>
            <w:webHidden/>
          </w:rPr>
          <w:fldChar w:fldCharType="separate"/>
        </w:r>
        <w:r w:rsidR="00924490">
          <w:rPr>
            <w:noProof/>
            <w:webHidden/>
          </w:rPr>
          <w:t>1539</w:t>
        </w:r>
        <w:r w:rsidR="00DB0F73">
          <w:rPr>
            <w:noProof/>
            <w:webHidden/>
          </w:rPr>
          <w:fldChar w:fldCharType="end"/>
        </w:r>
      </w:hyperlink>
    </w:p>
    <w:p w14:paraId="7BF890D5" w14:textId="77777777" w:rsidR="00DB0F73" w:rsidRDefault="007C7B54" w:rsidP="00DB0F73">
      <w:pPr>
        <w:pStyle w:val="TOC2"/>
        <w:rPr>
          <w:rFonts w:asciiTheme="minorHAnsi" w:eastAsiaTheme="minorEastAsia" w:hAnsiTheme="minorHAnsi"/>
          <w:noProof/>
          <w:sz w:val="22"/>
        </w:rPr>
      </w:pPr>
      <w:hyperlink w:anchor="_Toc399938433" w:history="1">
        <w:r w:rsidR="00DB0F73" w:rsidRPr="00827CAE">
          <w:rPr>
            <w:rStyle w:val="Hyperlink"/>
            <w:noProof/>
          </w:rPr>
          <w:t>python-troveclient-1.0.5</w:t>
        </w:r>
        <w:r w:rsidR="00DB0F73">
          <w:rPr>
            <w:noProof/>
            <w:webHidden/>
          </w:rPr>
          <w:tab/>
        </w:r>
        <w:r w:rsidR="00DB0F73">
          <w:rPr>
            <w:noProof/>
            <w:webHidden/>
          </w:rPr>
          <w:fldChar w:fldCharType="begin"/>
        </w:r>
        <w:r w:rsidR="00DB0F73">
          <w:rPr>
            <w:noProof/>
            <w:webHidden/>
          </w:rPr>
          <w:instrText xml:space="preserve"> PAGEREF _Toc399938433 \h </w:instrText>
        </w:r>
        <w:r w:rsidR="00DB0F73">
          <w:rPr>
            <w:noProof/>
            <w:webHidden/>
          </w:rPr>
        </w:r>
        <w:r w:rsidR="00DB0F73">
          <w:rPr>
            <w:noProof/>
            <w:webHidden/>
          </w:rPr>
          <w:fldChar w:fldCharType="separate"/>
        </w:r>
        <w:r w:rsidR="00924490">
          <w:rPr>
            <w:noProof/>
            <w:webHidden/>
          </w:rPr>
          <w:t>1540</w:t>
        </w:r>
        <w:r w:rsidR="00DB0F73">
          <w:rPr>
            <w:noProof/>
            <w:webHidden/>
          </w:rPr>
          <w:fldChar w:fldCharType="end"/>
        </w:r>
      </w:hyperlink>
    </w:p>
    <w:p w14:paraId="09D940AE" w14:textId="77777777" w:rsidR="00DB0F73" w:rsidRDefault="007C7B54" w:rsidP="00DB0F73">
      <w:pPr>
        <w:pStyle w:val="TOC2"/>
        <w:rPr>
          <w:rFonts w:asciiTheme="minorHAnsi" w:eastAsiaTheme="minorEastAsia" w:hAnsiTheme="minorHAnsi"/>
          <w:noProof/>
          <w:sz w:val="22"/>
        </w:rPr>
      </w:pPr>
      <w:hyperlink w:anchor="_Toc399938434" w:history="1">
        <w:r w:rsidR="00DB0F73" w:rsidRPr="00827CAE">
          <w:rPr>
            <w:rStyle w:val="Hyperlink"/>
            <w:noProof/>
          </w:rPr>
          <w:t>python-urllib3 (version 1.8.3):</w:t>
        </w:r>
        <w:r w:rsidR="00DB0F73">
          <w:rPr>
            <w:noProof/>
            <w:webHidden/>
          </w:rPr>
          <w:tab/>
        </w:r>
        <w:r w:rsidR="00DB0F73">
          <w:rPr>
            <w:noProof/>
            <w:webHidden/>
          </w:rPr>
          <w:fldChar w:fldCharType="begin"/>
        </w:r>
        <w:r w:rsidR="00DB0F73">
          <w:rPr>
            <w:noProof/>
            <w:webHidden/>
          </w:rPr>
          <w:instrText xml:space="preserve"> PAGEREF _Toc399938434 \h </w:instrText>
        </w:r>
        <w:r w:rsidR="00DB0F73">
          <w:rPr>
            <w:noProof/>
            <w:webHidden/>
          </w:rPr>
        </w:r>
        <w:r w:rsidR="00DB0F73">
          <w:rPr>
            <w:noProof/>
            <w:webHidden/>
          </w:rPr>
          <w:fldChar w:fldCharType="separate"/>
        </w:r>
        <w:r w:rsidR="00924490">
          <w:rPr>
            <w:noProof/>
            <w:webHidden/>
          </w:rPr>
          <w:t>1540</w:t>
        </w:r>
        <w:r w:rsidR="00DB0F73">
          <w:rPr>
            <w:noProof/>
            <w:webHidden/>
          </w:rPr>
          <w:fldChar w:fldCharType="end"/>
        </w:r>
      </w:hyperlink>
    </w:p>
    <w:p w14:paraId="6E930C14" w14:textId="77777777" w:rsidR="00DB0F73" w:rsidRDefault="007C7B54" w:rsidP="00DB0F73">
      <w:pPr>
        <w:pStyle w:val="TOC2"/>
        <w:rPr>
          <w:rFonts w:asciiTheme="minorHAnsi" w:eastAsiaTheme="minorEastAsia" w:hAnsiTheme="minorHAnsi"/>
          <w:noProof/>
          <w:sz w:val="22"/>
        </w:rPr>
      </w:pPr>
      <w:hyperlink w:anchor="_Toc399938435" w:history="1">
        <w:r w:rsidR="00DB0F73" w:rsidRPr="00827CAE">
          <w:rPr>
            <w:rStyle w:val="Hyperlink"/>
            <w:noProof/>
          </w:rPr>
          <w:t>python-webob (version 1.4):</w:t>
        </w:r>
        <w:r w:rsidR="00DB0F73">
          <w:rPr>
            <w:noProof/>
            <w:webHidden/>
          </w:rPr>
          <w:tab/>
        </w:r>
        <w:r w:rsidR="00DB0F73">
          <w:rPr>
            <w:noProof/>
            <w:webHidden/>
          </w:rPr>
          <w:fldChar w:fldCharType="begin"/>
        </w:r>
        <w:r w:rsidR="00DB0F73">
          <w:rPr>
            <w:noProof/>
            <w:webHidden/>
          </w:rPr>
          <w:instrText xml:space="preserve"> PAGEREF _Toc399938435 \h </w:instrText>
        </w:r>
        <w:r w:rsidR="00DB0F73">
          <w:rPr>
            <w:noProof/>
            <w:webHidden/>
          </w:rPr>
        </w:r>
        <w:r w:rsidR="00DB0F73">
          <w:rPr>
            <w:noProof/>
            <w:webHidden/>
          </w:rPr>
          <w:fldChar w:fldCharType="separate"/>
        </w:r>
        <w:r w:rsidR="00924490">
          <w:rPr>
            <w:noProof/>
            <w:webHidden/>
          </w:rPr>
          <w:t>1542</w:t>
        </w:r>
        <w:r w:rsidR="00DB0F73">
          <w:rPr>
            <w:noProof/>
            <w:webHidden/>
          </w:rPr>
          <w:fldChar w:fldCharType="end"/>
        </w:r>
      </w:hyperlink>
    </w:p>
    <w:p w14:paraId="1A43564D" w14:textId="77777777" w:rsidR="00DB0F73" w:rsidRDefault="007C7B54" w:rsidP="00DB0F73">
      <w:pPr>
        <w:pStyle w:val="TOC2"/>
        <w:rPr>
          <w:rFonts w:asciiTheme="minorHAnsi" w:eastAsiaTheme="minorEastAsia" w:hAnsiTheme="minorHAnsi"/>
          <w:noProof/>
          <w:sz w:val="22"/>
        </w:rPr>
      </w:pPr>
      <w:hyperlink w:anchor="_Toc399938436" w:history="1">
        <w:r w:rsidR="00DB0F73" w:rsidRPr="00827CAE">
          <w:rPr>
            <w:rStyle w:val="Hyperlink"/>
            <w:noProof/>
          </w:rPr>
          <w:t>pytz-2014.4</w:t>
        </w:r>
        <w:r w:rsidR="00DB0F73">
          <w:rPr>
            <w:noProof/>
            <w:webHidden/>
          </w:rPr>
          <w:tab/>
        </w:r>
        <w:r w:rsidR="00DB0F73">
          <w:rPr>
            <w:noProof/>
            <w:webHidden/>
          </w:rPr>
          <w:fldChar w:fldCharType="begin"/>
        </w:r>
        <w:r w:rsidR="00DB0F73">
          <w:rPr>
            <w:noProof/>
            <w:webHidden/>
          </w:rPr>
          <w:instrText xml:space="preserve"> PAGEREF _Toc399938436 \h </w:instrText>
        </w:r>
        <w:r w:rsidR="00DB0F73">
          <w:rPr>
            <w:noProof/>
            <w:webHidden/>
          </w:rPr>
        </w:r>
        <w:r w:rsidR="00DB0F73">
          <w:rPr>
            <w:noProof/>
            <w:webHidden/>
          </w:rPr>
          <w:fldChar w:fldCharType="separate"/>
        </w:r>
        <w:r w:rsidR="00924490">
          <w:rPr>
            <w:noProof/>
            <w:webHidden/>
          </w:rPr>
          <w:t>1542</w:t>
        </w:r>
        <w:r w:rsidR="00DB0F73">
          <w:rPr>
            <w:noProof/>
            <w:webHidden/>
          </w:rPr>
          <w:fldChar w:fldCharType="end"/>
        </w:r>
      </w:hyperlink>
    </w:p>
    <w:p w14:paraId="24528557" w14:textId="77777777" w:rsidR="00DB0F73" w:rsidRDefault="007C7B54" w:rsidP="00DB0F73">
      <w:pPr>
        <w:pStyle w:val="TOC2"/>
        <w:rPr>
          <w:rFonts w:asciiTheme="minorHAnsi" w:eastAsiaTheme="minorEastAsia" w:hAnsiTheme="minorHAnsi"/>
          <w:noProof/>
          <w:sz w:val="22"/>
        </w:rPr>
      </w:pPr>
      <w:hyperlink w:anchor="_Toc399938437" w:history="1">
        <w:r w:rsidR="00DB0F73" w:rsidRPr="00827CAE">
          <w:rPr>
            <w:rStyle w:val="Hyperlink"/>
            <w:noProof/>
          </w:rPr>
          <w:t>pyyaml (version 3.11):</w:t>
        </w:r>
        <w:r w:rsidR="00DB0F73">
          <w:rPr>
            <w:noProof/>
            <w:webHidden/>
          </w:rPr>
          <w:tab/>
        </w:r>
        <w:r w:rsidR="00DB0F73">
          <w:rPr>
            <w:noProof/>
            <w:webHidden/>
          </w:rPr>
          <w:fldChar w:fldCharType="begin"/>
        </w:r>
        <w:r w:rsidR="00DB0F73">
          <w:rPr>
            <w:noProof/>
            <w:webHidden/>
          </w:rPr>
          <w:instrText xml:space="preserve"> PAGEREF _Toc399938437 \h </w:instrText>
        </w:r>
        <w:r w:rsidR="00DB0F73">
          <w:rPr>
            <w:noProof/>
            <w:webHidden/>
          </w:rPr>
        </w:r>
        <w:r w:rsidR="00DB0F73">
          <w:rPr>
            <w:noProof/>
            <w:webHidden/>
          </w:rPr>
          <w:fldChar w:fldCharType="separate"/>
        </w:r>
        <w:r w:rsidR="00924490">
          <w:rPr>
            <w:noProof/>
            <w:webHidden/>
          </w:rPr>
          <w:t>1542</w:t>
        </w:r>
        <w:r w:rsidR="00DB0F73">
          <w:rPr>
            <w:noProof/>
            <w:webHidden/>
          </w:rPr>
          <w:fldChar w:fldCharType="end"/>
        </w:r>
      </w:hyperlink>
    </w:p>
    <w:p w14:paraId="0CD22B62" w14:textId="77777777" w:rsidR="00DB0F73" w:rsidRDefault="007C7B54" w:rsidP="00DB0F73">
      <w:pPr>
        <w:pStyle w:val="TOC2"/>
        <w:rPr>
          <w:rFonts w:asciiTheme="minorHAnsi" w:eastAsiaTheme="minorEastAsia" w:hAnsiTheme="minorHAnsi"/>
          <w:noProof/>
          <w:sz w:val="22"/>
        </w:rPr>
      </w:pPr>
      <w:hyperlink w:anchor="_Toc399938438" w:history="1">
        <w:r w:rsidR="00DB0F73" w:rsidRPr="00827CAE">
          <w:rPr>
            <w:rStyle w:val="Hyperlink"/>
            <w:noProof/>
          </w:rPr>
          <w:t>PyYAML-3.11</w:t>
        </w:r>
        <w:r w:rsidR="00DB0F73">
          <w:rPr>
            <w:noProof/>
            <w:webHidden/>
          </w:rPr>
          <w:tab/>
        </w:r>
        <w:r w:rsidR="00DB0F73">
          <w:rPr>
            <w:noProof/>
            <w:webHidden/>
          </w:rPr>
          <w:fldChar w:fldCharType="begin"/>
        </w:r>
        <w:r w:rsidR="00DB0F73">
          <w:rPr>
            <w:noProof/>
            <w:webHidden/>
          </w:rPr>
          <w:instrText xml:space="preserve"> PAGEREF _Toc399938438 \h </w:instrText>
        </w:r>
        <w:r w:rsidR="00DB0F73">
          <w:rPr>
            <w:noProof/>
            <w:webHidden/>
          </w:rPr>
        </w:r>
        <w:r w:rsidR="00DB0F73">
          <w:rPr>
            <w:noProof/>
            <w:webHidden/>
          </w:rPr>
          <w:fldChar w:fldCharType="separate"/>
        </w:r>
        <w:r w:rsidR="00924490">
          <w:rPr>
            <w:noProof/>
            <w:webHidden/>
          </w:rPr>
          <w:t>1543</w:t>
        </w:r>
        <w:r w:rsidR="00DB0F73">
          <w:rPr>
            <w:noProof/>
            <w:webHidden/>
          </w:rPr>
          <w:fldChar w:fldCharType="end"/>
        </w:r>
      </w:hyperlink>
    </w:p>
    <w:p w14:paraId="75D6FABB" w14:textId="77777777" w:rsidR="00DB0F73" w:rsidRDefault="007C7B54" w:rsidP="00DB0F73">
      <w:pPr>
        <w:pStyle w:val="TOC2"/>
        <w:rPr>
          <w:rFonts w:asciiTheme="minorHAnsi" w:eastAsiaTheme="minorEastAsia" w:hAnsiTheme="minorHAnsi"/>
          <w:noProof/>
          <w:sz w:val="22"/>
        </w:rPr>
      </w:pPr>
      <w:hyperlink w:anchor="_Toc399938439" w:history="1">
        <w:r w:rsidR="00DB0F73" w:rsidRPr="00827CAE">
          <w:rPr>
            <w:rStyle w:val="Hyperlink"/>
            <w:noProof/>
          </w:rPr>
          <w:t>qdbm (version 1.8.78):</w:t>
        </w:r>
        <w:r w:rsidR="00DB0F73">
          <w:rPr>
            <w:noProof/>
            <w:webHidden/>
          </w:rPr>
          <w:tab/>
        </w:r>
        <w:r w:rsidR="00DB0F73">
          <w:rPr>
            <w:noProof/>
            <w:webHidden/>
          </w:rPr>
          <w:fldChar w:fldCharType="begin"/>
        </w:r>
        <w:r w:rsidR="00DB0F73">
          <w:rPr>
            <w:noProof/>
            <w:webHidden/>
          </w:rPr>
          <w:instrText xml:space="preserve"> PAGEREF _Toc399938439 \h </w:instrText>
        </w:r>
        <w:r w:rsidR="00DB0F73">
          <w:rPr>
            <w:noProof/>
            <w:webHidden/>
          </w:rPr>
        </w:r>
        <w:r w:rsidR="00DB0F73">
          <w:rPr>
            <w:noProof/>
            <w:webHidden/>
          </w:rPr>
          <w:fldChar w:fldCharType="separate"/>
        </w:r>
        <w:r w:rsidR="00924490">
          <w:rPr>
            <w:noProof/>
            <w:webHidden/>
          </w:rPr>
          <w:t>1543</w:t>
        </w:r>
        <w:r w:rsidR="00DB0F73">
          <w:rPr>
            <w:noProof/>
            <w:webHidden/>
          </w:rPr>
          <w:fldChar w:fldCharType="end"/>
        </w:r>
      </w:hyperlink>
    </w:p>
    <w:p w14:paraId="535DD79C" w14:textId="77777777" w:rsidR="00DB0F73" w:rsidRDefault="007C7B54" w:rsidP="00DB0F73">
      <w:pPr>
        <w:pStyle w:val="TOC2"/>
        <w:rPr>
          <w:rFonts w:asciiTheme="minorHAnsi" w:eastAsiaTheme="minorEastAsia" w:hAnsiTheme="minorHAnsi"/>
          <w:noProof/>
          <w:sz w:val="22"/>
        </w:rPr>
      </w:pPr>
      <w:hyperlink w:anchor="_Toc399938440" w:history="1">
        <w:r w:rsidR="00DB0F73" w:rsidRPr="00827CAE">
          <w:rPr>
            <w:rStyle w:val="Hyperlink"/>
            <w:noProof/>
          </w:rPr>
          <w:t>qemu (version 2.1+dfsg):</w:t>
        </w:r>
        <w:r w:rsidR="00DB0F73">
          <w:rPr>
            <w:noProof/>
            <w:webHidden/>
          </w:rPr>
          <w:tab/>
        </w:r>
        <w:r w:rsidR="00DB0F73">
          <w:rPr>
            <w:noProof/>
            <w:webHidden/>
          </w:rPr>
          <w:fldChar w:fldCharType="begin"/>
        </w:r>
        <w:r w:rsidR="00DB0F73">
          <w:rPr>
            <w:noProof/>
            <w:webHidden/>
          </w:rPr>
          <w:instrText xml:space="preserve"> PAGEREF _Toc399938440 \h </w:instrText>
        </w:r>
        <w:r w:rsidR="00DB0F73">
          <w:rPr>
            <w:noProof/>
            <w:webHidden/>
          </w:rPr>
        </w:r>
        <w:r w:rsidR="00DB0F73">
          <w:rPr>
            <w:noProof/>
            <w:webHidden/>
          </w:rPr>
          <w:fldChar w:fldCharType="separate"/>
        </w:r>
        <w:r w:rsidR="00924490">
          <w:rPr>
            <w:noProof/>
            <w:webHidden/>
          </w:rPr>
          <w:t>1544</w:t>
        </w:r>
        <w:r w:rsidR="00DB0F73">
          <w:rPr>
            <w:noProof/>
            <w:webHidden/>
          </w:rPr>
          <w:fldChar w:fldCharType="end"/>
        </w:r>
      </w:hyperlink>
    </w:p>
    <w:p w14:paraId="5225694B" w14:textId="77777777" w:rsidR="00DB0F73" w:rsidRDefault="007C7B54" w:rsidP="00DB0F73">
      <w:pPr>
        <w:pStyle w:val="TOC2"/>
        <w:rPr>
          <w:rFonts w:asciiTheme="minorHAnsi" w:eastAsiaTheme="minorEastAsia" w:hAnsiTheme="minorHAnsi"/>
          <w:noProof/>
          <w:sz w:val="22"/>
        </w:rPr>
      </w:pPr>
      <w:hyperlink w:anchor="_Toc399938441" w:history="1">
        <w:r w:rsidR="00DB0F73" w:rsidRPr="00827CAE">
          <w:rPr>
            <w:rStyle w:val="Hyperlink"/>
            <w:noProof/>
          </w:rPr>
          <w:t>qpid-python-0.26.1</w:t>
        </w:r>
        <w:r w:rsidR="00DB0F73">
          <w:rPr>
            <w:noProof/>
            <w:webHidden/>
          </w:rPr>
          <w:tab/>
        </w:r>
        <w:r w:rsidR="00DB0F73">
          <w:rPr>
            <w:noProof/>
            <w:webHidden/>
          </w:rPr>
          <w:fldChar w:fldCharType="begin"/>
        </w:r>
        <w:r w:rsidR="00DB0F73">
          <w:rPr>
            <w:noProof/>
            <w:webHidden/>
          </w:rPr>
          <w:instrText xml:space="preserve"> PAGEREF _Toc399938441 \h </w:instrText>
        </w:r>
        <w:r w:rsidR="00DB0F73">
          <w:rPr>
            <w:noProof/>
            <w:webHidden/>
          </w:rPr>
        </w:r>
        <w:r w:rsidR="00DB0F73">
          <w:rPr>
            <w:noProof/>
            <w:webHidden/>
          </w:rPr>
          <w:fldChar w:fldCharType="separate"/>
        </w:r>
        <w:r w:rsidR="00924490">
          <w:rPr>
            <w:noProof/>
            <w:webHidden/>
          </w:rPr>
          <w:t>1549</w:t>
        </w:r>
        <w:r w:rsidR="00DB0F73">
          <w:rPr>
            <w:noProof/>
            <w:webHidden/>
          </w:rPr>
          <w:fldChar w:fldCharType="end"/>
        </w:r>
      </w:hyperlink>
    </w:p>
    <w:p w14:paraId="00453220" w14:textId="77777777" w:rsidR="00DB0F73" w:rsidRDefault="007C7B54" w:rsidP="00DB0F73">
      <w:pPr>
        <w:pStyle w:val="TOC2"/>
        <w:rPr>
          <w:rFonts w:asciiTheme="minorHAnsi" w:eastAsiaTheme="minorEastAsia" w:hAnsiTheme="minorHAnsi"/>
          <w:noProof/>
          <w:sz w:val="22"/>
        </w:rPr>
      </w:pPr>
      <w:hyperlink w:anchor="_Toc399938442" w:history="1">
        <w:r w:rsidR="00DB0F73" w:rsidRPr="00827CAE">
          <w:rPr>
            <w:rStyle w:val="Hyperlink"/>
            <w:noProof/>
          </w:rPr>
          <w:t>qstat (version 2.11):</w:t>
        </w:r>
        <w:r w:rsidR="00DB0F73">
          <w:rPr>
            <w:noProof/>
            <w:webHidden/>
          </w:rPr>
          <w:tab/>
        </w:r>
        <w:r w:rsidR="00DB0F73">
          <w:rPr>
            <w:noProof/>
            <w:webHidden/>
          </w:rPr>
          <w:fldChar w:fldCharType="begin"/>
        </w:r>
        <w:r w:rsidR="00DB0F73">
          <w:rPr>
            <w:noProof/>
            <w:webHidden/>
          </w:rPr>
          <w:instrText xml:space="preserve"> PAGEREF _Toc399938442 \h </w:instrText>
        </w:r>
        <w:r w:rsidR="00DB0F73">
          <w:rPr>
            <w:noProof/>
            <w:webHidden/>
          </w:rPr>
        </w:r>
        <w:r w:rsidR="00DB0F73">
          <w:rPr>
            <w:noProof/>
            <w:webHidden/>
          </w:rPr>
          <w:fldChar w:fldCharType="separate"/>
        </w:r>
        <w:r w:rsidR="00924490">
          <w:rPr>
            <w:noProof/>
            <w:webHidden/>
          </w:rPr>
          <w:t>1549</w:t>
        </w:r>
        <w:r w:rsidR="00DB0F73">
          <w:rPr>
            <w:noProof/>
            <w:webHidden/>
          </w:rPr>
          <w:fldChar w:fldCharType="end"/>
        </w:r>
      </w:hyperlink>
    </w:p>
    <w:p w14:paraId="79A09ADC" w14:textId="77777777" w:rsidR="00DB0F73" w:rsidRDefault="007C7B54" w:rsidP="00DB0F73">
      <w:pPr>
        <w:pStyle w:val="TOC2"/>
        <w:rPr>
          <w:rFonts w:asciiTheme="minorHAnsi" w:eastAsiaTheme="minorEastAsia" w:hAnsiTheme="minorHAnsi"/>
          <w:noProof/>
          <w:sz w:val="22"/>
        </w:rPr>
      </w:pPr>
      <w:hyperlink w:anchor="_Toc399938443" w:history="1">
        <w:r w:rsidR="00DB0F73" w:rsidRPr="00827CAE">
          <w:rPr>
            <w:rStyle w:val="Hyperlink"/>
            <w:noProof/>
          </w:rPr>
          <w:t>rabbitmq-server (version 3.3.4):</w:t>
        </w:r>
        <w:r w:rsidR="00DB0F73">
          <w:rPr>
            <w:noProof/>
            <w:webHidden/>
          </w:rPr>
          <w:tab/>
        </w:r>
        <w:r w:rsidR="00DB0F73">
          <w:rPr>
            <w:noProof/>
            <w:webHidden/>
          </w:rPr>
          <w:fldChar w:fldCharType="begin"/>
        </w:r>
        <w:r w:rsidR="00DB0F73">
          <w:rPr>
            <w:noProof/>
            <w:webHidden/>
          </w:rPr>
          <w:instrText xml:space="preserve"> PAGEREF _Toc399938443 \h </w:instrText>
        </w:r>
        <w:r w:rsidR="00DB0F73">
          <w:rPr>
            <w:noProof/>
            <w:webHidden/>
          </w:rPr>
        </w:r>
        <w:r w:rsidR="00DB0F73">
          <w:rPr>
            <w:noProof/>
            <w:webHidden/>
          </w:rPr>
          <w:fldChar w:fldCharType="separate"/>
        </w:r>
        <w:r w:rsidR="00924490">
          <w:rPr>
            <w:noProof/>
            <w:webHidden/>
          </w:rPr>
          <w:t>1549</w:t>
        </w:r>
        <w:r w:rsidR="00DB0F73">
          <w:rPr>
            <w:noProof/>
            <w:webHidden/>
          </w:rPr>
          <w:fldChar w:fldCharType="end"/>
        </w:r>
      </w:hyperlink>
    </w:p>
    <w:p w14:paraId="2161F4B1" w14:textId="77777777" w:rsidR="00DB0F73" w:rsidRDefault="007C7B54" w:rsidP="00DB0F73">
      <w:pPr>
        <w:pStyle w:val="TOC2"/>
        <w:rPr>
          <w:rFonts w:asciiTheme="minorHAnsi" w:eastAsiaTheme="minorEastAsia" w:hAnsiTheme="minorHAnsi"/>
          <w:noProof/>
          <w:sz w:val="22"/>
        </w:rPr>
      </w:pPr>
      <w:hyperlink w:anchor="_Toc399938444" w:history="1">
        <w:r w:rsidR="00DB0F73" w:rsidRPr="00827CAE">
          <w:rPr>
            <w:rStyle w:val="Hyperlink"/>
            <w:noProof/>
          </w:rPr>
          <w:t>radiusclient-ng (version 0.5.6):</w:t>
        </w:r>
        <w:r w:rsidR="00DB0F73">
          <w:rPr>
            <w:noProof/>
            <w:webHidden/>
          </w:rPr>
          <w:tab/>
        </w:r>
        <w:r w:rsidR="00DB0F73">
          <w:rPr>
            <w:noProof/>
            <w:webHidden/>
          </w:rPr>
          <w:fldChar w:fldCharType="begin"/>
        </w:r>
        <w:r w:rsidR="00DB0F73">
          <w:rPr>
            <w:noProof/>
            <w:webHidden/>
          </w:rPr>
          <w:instrText xml:space="preserve"> PAGEREF _Toc399938444 \h </w:instrText>
        </w:r>
        <w:r w:rsidR="00DB0F73">
          <w:rPr>
            <w:noProof/>
            <w:webHidden/>
          </w:rPr>
        </w:r>
        <w:r w:rsidR="00DB0F73">
          <w:rPr>
            <w:noProof/>
            <w:webHidden/>
          </w:rPr>
          <w:fldChar w:fldCharType="separate"/>
        </w:r>
        <w:r w:rsidR="00924490">
          <w:rPr>
            <w:noProof/>
            <w:webHidden/>
          </w:rPr>
          <w:t>1577</w:t>
        </w:r>
        <w:r w:rsidR="00DB0F73">
          <w:rPr>
            <w:noProof/>
            <w:webHidden/>
          </w:rPr>
          <w:fldChar w:fldCharType="end"/>
        </w:r>
      </w:hyperlink>
    </w:p>
    <w:p w14:paraId="45F4FB73" w14:textId="77777777" w:rsidR="00DB0F73" w:rsidRDefault="007C7B54" w:rsidP="00DB0F73">
      <w:pPr>
        <w:pStyle w:val="TOC2"/>
        <w:rPr>
          <w:rFonts w:asciiTheme="minorHAnsi" w:eastAsiaTheme="minorEastAsia" w:hAnsiTheme="minorHAnsi"/>
          <w:noProof/>
          <w:sz w:val="22"/>
        </w:rPr>
      </w:pPr>
      <w:hyperlink w:anchor="_Toc399938445" w:history="1">
        <w:r w:rsidR="00DB0F73" w:rsidRPr="00827CAE">
          <w:rPr>
            <w:rStyle w:val="Hyperlink"/>
            <w:noProof/>
          </w:rPr>
          <w:t>readline5 (version 5.2+dfsg):</w:t>
        </w:r>
        <w:r w:rsidR="00DB0F73">
          <w:rPr>
            <w:noProof/>
            <w:webHidden/>
          </w:rPr>
          <w:tab/>
        </w:r>
        <w:r w:rsidR="00DB0F73">
          <w:rPr>
            <w:noProof/>
            <w:webHidden/>
          </w:rPr>
          <w:fldChar w:fldCharType="begin"/>
        </w:r>
        <w:r w:rsidR="00DB0F73">
          <w:rPr>
            <w:noProof/>
            <w:webHidden/>
          </w:rPr>
          <w:instrText xml:space="preserve"> PAGEREF _Toc399938445 \h </w:instrText>
        </w:r>
        <w:r w:rsidR="00DB0F73">
          <w:rPr>
            <w:noProof/>
            <w:webHidden/>
          </w:rPr>
        </w:r>
        <w:r w:rsidR="00DB0F73">
          <w:rPr>
            <w:noProof/>
            <w:webHidden/>
          </w:rPr>
          <w:fldChar w:fldCharType="separate"/>
        </w:r>
        <w:r w:rsidR="00924490">
          <w:rPr>
            <w:noProof/>
            <w:webHidden/>
          </w:rPr>
          <w:t>1579</w:t>
        </w:r>
        <w:r w:rsidR="00DB0F73">
          <w:rPr>
            <w:noProof/>
            <w:webHidden/>
          </w:rPr>
          <w:fldChar w:fldCharType="end"/>
        </w:r>
      </w:hyperlink>
    </w:p>
    <w:p w14:paraId="625F39C0" w14:textId="77777777" w:rsidR="00DB0F73" w:rsidRDefault="007C7B54" w:rsidP="00DB0F73">
      <w:pPr>
        <w:pStyle w:val="TOC2"/>
        <w:rPr>
          <w:rFonts w:asciiTheme="minorHAnsi" w:eastAsiaTheme="minorEastAsia" w:hAnsiTheme="minorHAnsi"/>
          <w:noProof/>
          <w:sz w:val="22"/>
        </w:rPr>
      </w:pPr>
      <w:hyperlink w:anchor="_Toc399938446" w:history="1">
        <w:r w:rsidR="00DB0F73" w:rsidRPr="00827CAE">
          <w:rPr>
            <w:rStyle w:val="Hyperlink"/>
            <w:noProof/>
          </w:rPr>
          <w:t>readline6 (version 6.3):</w:t>
        </w:r>
        <w:r w:rsidR="00DB0F73">
          <w:rPr>
            <w:noProof/>
            <w:webHidden/>
          </w:rPr>
          <w:tab/>
        </w:r>
        <w:r w:rsidR="00DB0F73">
          <w:rPr>
            <w:noProof/>
            <w:webHidden/>
          </w:rPr>
          <w:fldChar w:fldCharType="begin"/>
        </w:r>
        <w:r w:rsidR="00DB0F73">
          <w:rPr>
            <w:noProof/>
            <w:webHidden/>
          </w:rPr>
          <w:instrText xml:space="preserve"> PAGEREF _Toc399938446 \h </w:instrText>
        </w:r>
        <w:r w:rsidR="00DB0F73">
          <w:rPr>
            <w:noProof/>
            <w:webHidden/>
          </w:rPr>
        </w:r>
        <w:r w:rsidR="00DB0F73">
          <w:rPr>
            <w:noProof/>
            <w:webHidden/>
          </w:rPr>
          <w:fldChar w:fldCharType="separate"/>
        </w:r>
        <w:r w:rsidR="00924490">
          <w:rPr>
            <w:noProof/>
            <w:webHidden/>
          </w:rPr>
          <w:t>1581</w:t>
        </w:r>
        <w:r w:rsidR="00DB0F73">
          <w:rPr>
            <w:noProof/>
            <w:webHidden/>
          </w:rPr>
          <w:fldChar w:fldCharType="end"/>
        </w:r>
      </w:hyperlink>
    </w:p>
    <w:p w14:paraId="7A3765D2" w14:textId="77777777" w:rsidR="00DB0F73" w:rsidRDefault="007C7B54" w:rsidP="00DB0F73">
      <w:pPr>
        <w:pStyle w:val="TOC2"/>
        <w:rPr>
          <w:rFonts w:asciiTheme="minorHAnsi" w:eastAsiaTheme="minorEastAsia" w:hAnsiTheme="minorHAnsi"/>
          <w:noProof/>
          <w:sz w:val="22"/>
        </w:rPr>
      </w:pPr>
      <w:hyperlink w:anchor="_Toc399938447" w:history="1">
        <w:r w:rsidR="00DB0F73" w:rsidRPr="00827CAE">
          <w:rPr>
            <w:rStyle w:val="Hyperlink"/>
            <w:noProof/>
          </w:rPr>
          <w:t>redis-2.10.3</w:t>
        </w:r>
        <w:r w:rsidR="00DB0F73">
          <w:rPr>
            <w:noProof/>
            <w:webHidden/>
          </w:rPr>
          <w:tab/>
        </w:r>
        <w:r w:rsidR="00DB0F73">
          <w:rPr>
            <w:noProof/>
            <w:webHidden/>
          </w:rPr>
          <w:fldChar w:fldCharType="begin"/>
        </w:r>
        <w:r w:rsidR="00DB0F73">
          <w:rPr>
            <w:noProof/>
            <w:webHidden/>
          </w:rPr>
          <w:instrText xml:space="preserve"> PAGEREF _Toc399938447 \h </w:instrText>
        </w:r>
        <w:r w:rsidR="00DB0F73">
          <w:rPr>
            <w:noProof/>
            <w:webHidden/>
          </w:rPr>
        </w:r>
        <w:r w:rsidR="00DB0F73">
          <w:rPr>
            <w:noProof/>
            <w:webHidden/>
          </w:rPr>
          <w:fldChar w:fldCharType="separate"/>
        </w:r>
        <w:r w:rsidR="00924490">
          <w:rPr>
            <w:noProof/>
            <w:webHidden/>
          </w:rPr>
          <w:t>1582</w:t>
        </w:r>
        <w:r w:rsidR="00DB0F73">
          <w:rPr>
            <w:noProof/>
            <w:webHidden/>
          </w:rPr>
          <w:fldChar w:fldCharType="end"/>
        </w:r>
      </w:hyperlink>
    </w:p>
    <w:p w14:paraId="3A4A18C8" w14:textId="77777777" w:rsidR="00DB0F73" w:rsidRDefault="007C7B54" w:rsidP="00DB0F73">
      <w:pPr>
        <w:pStyle w:val="TOC2"/>
        <w:rPr>
          <w:rFonts w:asciiTheme="minorHAnsi" w:eastAsiaTheme="minorEastAsia" w:hAnsiTheme="minorHAnsi"/>
          <w:noProof/>
          <w:sz w:val="22"/>
        </w:rPr>
      </w:pPr>
      <w:hyperlink w:anchor="_Toc399938448" w:history="1">
        <w:r w:rsidR="00DB0F73" w:rsidRPr="00827CAE">
          <w:rPr>
            <w:rStyle w:val="Hyperlink"/>
            <w:noProof/>
          </w:rPr>
          <w:t>Regexp, Regular Expression Package</w:t>
        </w:r>
        <w:r w:rsidR="00DB0F73">
          <w:rPr>
            <w:noProof/>
            <w:webHidden/>
          </w:rPr>
          <w:tab/>
        </w:r>
        <w:r w:rsidR="00DB0F73">
          <w:rPr>
            <w:noProof/>
            <w:webHidden/>
          </w:rPr>
          <w:fldChar w:fldCharType="begin"/>
        </w:r>
        <w:r w:rsidR="00DB0F73">
          <w:rPr>
            <w:noProof/>
            <w:webHidden/>
          </w:rPr>
          <w:instrText xml:space="preserve"> PAGEREF _Toc399938448 \h </w:instrText>
        </w:r>
        <w:r w:rsidR="00DB0F73">
          <w:rPr>
            <w:noProof/>
            <w:webHidden/>
          </w:rPr>
        </w:r>
        <w:r w:rsidR="00DB0F73">
          <w:rPr>
            <w:noProof/>
            <w:webHidden/>
          </w:rPr>
          <w:fldChar w:fldCharType="separate"/>
        </w:r>
        <w:r w:rsidR="00924490">
          <w:rPr>
            <w:noProof/>
            <w:webHidden/>
          </w:rPr>
          <w:t>1582</w:t>
        </w:r>
        <w:r w:rsidR="00DB0F73">
          <w:rPr>
            <w:noProof/>
            <w:webHidden/>
          </w:rPr>
          <w:fldChar w:fldCharType="end"/>
        </w:r>
      </w:hyperlink>
    </w:p>
    <w:p w14:paraId="47A59549" w14:textId="77777777" w:rsidR="00DB0F73" w:rsidRDefault="007C7B54" w:rsidP="00DB0F73">
      <w:pPr>
        <w:pStyle w:val="TOC2"/>
        <w:rPr>
          <w:rFonts w:asciiTheme="minorHAnsi" w:eastAsiaTheme="minorEastAsia" w:hAnsiTheme="minorHAnsi"/>
          <w:noProof/>
          <w:sz w:val="22"/>
        </w:rPr>
      </w:pPr>
      <w:hyperlink w:anchor="_Toc399938449" w:history="1">
        <w:r w:rsidR="00DB0F73" w:rsidRPr="00827CAE">
          <w:rPr>
            <w:rStyle w:val="Hyperlink"/>
            <w:noProof/>
          </w:rPr>
          <w:t>RELAX NG Object Model/Parser</w:t>
        </w:r>
        <w:r w:rsidR="00DB0F73">
          <w:rPr>
            <w:noProof/>
            <w:webHidden/>
          </w:rPr>
          <w:tab/>
        </w:r>
        <w:r w:rsidR="00DB0F73">
          <w:rPr>
            <w:noProof/>
            <w:webHidden/>
          </w:rPr>
          <w:fldChar w:fldCharType="begin"/>
        </w:r>
        <w:r w:rsidR="00DB0F73">
          <w:rPr>
            <w:noProof/>
            <w:webHidden/>
          </w:rPr>
          <w:instrText xml:space="preserve"> PAGEREF _Toc399938449 \h </w:instrText>
        </w:r>
        <w:r w:rsidR="00DB0F73">
          <w:rPr>
            <w:noProof/>
            <w:webHidden/>
          </w:rPr>
        </w:r>
        <w:r w:rsidR="00DB0F73">
          <w:rPr>
            <w:noProof/>
            <w:webHidden/>
          </w:rPr>
          <w:fldChar w:fldCharType="separate"/>
        </w:r>
        <w:r w:rsidR="00924490">
          <w:rPr>
            <w:noProof/>
            <w:webHidden/>
          </w:rPr>
          <w:t>1583</w:t>
        </w:r>
        <w:r w:rsidR="00DB0F73">
          <w:rPr>
            <w:noProof/>
            <w:webHidden/>
          </w:rPr>
          <w:fldChar w:fldCharType="end"/>
        </w:r>
      </w:hyperlink>
    </w:p>
    <w:p w14:paraId="365CE930" w14:textId="77777777" w:rsidR="00DB0F73" w:rsidRDefault="007C7B54" w:rsidP="00DB0F73">
      <w:pPr>
        <w:pStyle w:val="TOC2"/>
        <w:rPr>
          <w:rFonts w:asciiTheme="minorHAnsi" w:eastAsiaTheme="minorEastAsia" w:hAnsiTheme="minorHAnsi"/>
          <w:noProof/>
          <w:sz w:val="22"/>
        </w:rPr>
      </w:pPr>
      <w:hyperlink w:anchor="_Toc399938450" w:history="1">
        <w:r w:rsidR="00DB0F73" w:rsidRPr="00827CAE">
          <w:rPr>
            <w:rStyle w:val="Hyperlink"/>
            <w:noProof/>
          </w:rPr>
          <w:t>repoze.lru-0.6</w:t>
        </w:r>
        <w:r w:rsidR="00DB0F73">
          <w:rPr>
            <w:noProof/>
            <w:webHidden/>
          </w:rPr>
          <w:tab/>
        </w:r>
        <w:r w:rsidR="00DB0F73">
          <w:rPr>
            <w:noProof/>
            <w:webHidden/>
          </w:rPr>
          <w:fldChar w:fldCharType="begin"/>
        </w:r>
        <w:r w:rsidR="00DB0F73">
          <w:rPr>
            <w:noProof/>
            <w:webHidden/>
          </w:rPr>
          <w:instrText xml:space="preserve"> PAGEREF _Toc399938450 \h </w:instrText>
        </w:r>
        <w:r w:rsidR="00DB0F73">
          <w:rPr>
            <w:noProof/>
            <w:webHidden/>
          </w:rPr>
        </w:r>
        <w:r w:rsidR="00DB0F73">
          <w:rPr>
            <w:noProof/>
            <w:webHidden/>
          </w:rPr>
          <w:fldChar w:fldCharType="separate"/>
        </w:r>
        <w:r w:rsidR="00924490">
          <w:rPr>
            <w:noProof/>
            <w:webHidden/>
          </w:rPr>
          <w:t>1583</w:t>
        </w:r>
        <w:r w:rsidR="00DB0F73">
          <w:rPr>
            <w:noProof/>
            <w:webHidden/>
          </w:rPr>
          <w:fldChar w:fldCharType="end"/>
        </w:r>
      </w:hyperlink>
    </w:p>
    <w:p w14:paraId="256A9DD9" w14:textId="77777777" w:rsidR="00DB0F73" w:rsidRDefault="007C7B54" w:rsidP="00DB0F73">
      <w:pPr>
        <w:pStyle w:val="TOC2"/>
        <w:rPr>
          <w:rFonts w:asciiTheme="minorHAnsi" w:eastAsiaTheme="minorEastAsia" w:hAnsiTheme="minorHAnsi"/>
          <w:noProof/>
          <w:sz w:val="22"/>
        </w:rPr>
      </w:pPr>
      <w:hyperlink w:anchor="_Toc399938451" w:history="1">
        <w:r w:rsidR="00DB0F73" w:rsidRPr="00827CAE">
          <w:rPr>
            <w:rStyle w:val="Hyperlink"/>
            <w:noProof/>
          </w:rPr>
          <w:t>requests (version 2.3.0):</w:t>
        </w:r>
        <w:r w:rsidR="00DB0F73">
          <w:rPr>
            <w:noProof/>
            <w:webHidden/>
          </w:rPr>
          <w:tab/>
        </w:r>
        <w:r w:rsidR="00DB0F73">
          <w:rPr>
            <w:noProof/>
            <w:webHidden/>
          </w:rPr>
          <w:fldChar w:fldCharType="begin"/>
        </w:r>
        <w:r w:rsidR="00DB0F73">
          <w:rPr>
            <w:noProof/>
            <w:webHidden/>
          </w:rPr>
          <w:instrText xml:space="preserve"> PAGEREF _Toc399938451 \h </w:instrText>
        </w:r>
        <w:r w:rsidR="00DB0F73">
          <w:rPr>
            <w:noProof/>
            <w:webHidden/>
          </w:rPr>
        </w:r>
        <w:r w:rsidR="00DB0F73">
          <w:rPr>
            <w:noProof/>
            <w:webHidden/>
          </w:rPr>
          <w:fldChar w:fldCharType="separate"/>
        </w:r>
        <w:r w:rsidR="00924490">
          <w:rPr>
            <w:noProof/>
            <w:webHidden/>
          </w:rPr>
          <w:t>1584</w:t>
        </w:r>
        <w:r w:rsidR="00DB0F73">
          <w:rPr>
            <w:noProof/>
            <w:webHidden/>
          </w:rPr>
          <w:fldChar w:fldCharType="end"/>
        </w:r>
      </w:hyperlink>
    </w:p>
    <w:p w14:paraId="06364548" w14:textId="77777777" w:rsidR="00DB0F73" w:rsidRDefault="007C7B54" w:rsidP="00DB0F73">
      <w:pPr>
        <w:pStyle w:val="TOC2"/>
        <w:rPr>
          <w:rFonts w:asciiTheme="minorHAnsi" w:eastAsiaTheme="minorEastAsia" w:hAnsiTheme="minorHAnsi"/>
          <w:noProof/>
          <w:sz w:val="22"/>
        </w:rPr>
      </w:pPr>
      <w:hyperlink w:anchor="_Toc399938452" w:history="1">
        <w:r w:rsidR="00DB0F73" w:rsidRPr="00827CAE">
          <w:rPr>
            <w:rStyle w:val="Hyperlink"/>
            <w:noProof/>
          </w:rPr>
          <w:t>requests-2.3.0</w:t>
        </w:r>
        <w:r w:rsidR="00DB0F73">
          <w:rPr>
            <w:noProof/>
            <w:webHidden/>
          </w:rPr>
          <w:tab/>
        </w:r>
        <w:r w:rsidR="00DB0F73">
          <w:rPr>
            <w:noProof/>
            <w:webHidden/>
          </w:rPr>
          <w:fldChar w:fldCharType="begin"/>
        </w:r>
        <w:r w:rsidR="00DB0F73">
          <w:rPr>
            <w:noProof/>
            <w:webHidden/>
          </w:rPr>
          <w:instrText xml:space="preserve"> PAGEREF _Toc399938452 \h </w:instrText>
        </w:r>
        <w:r w:rsidR="00DB0F73">
          <w:rPr>
            <w:noProof/>
            <w:webHidden/>
          </w:rPr>
        </w:r>
        <w:r w:rsidR="00DB0F73">
          <w:rPr>
            <w:noProof/>
            <w:webHidden/>
          </w:rPr>
          <w:fldChar w:fldCharType="separate"/>
        </w:r>
        <w:r w:rsidR="00924490">
          <w:rPr>
            <w:noProof/>
            <w:webHidden/>
          </w:rPr>
          <w:t>1585</w:t>
        </w:r>
        <w:r w:rsidR="00DB0F73">
          <w:rPr>
            <w:noProof/>
            <w:webHidden/>
          </w:rPr>
          <w:fldChar w:fldCharType="end"/>
        </w:r>
      </w:hyperlink>
    </w:p>
    <w:p w14:paraId="6B0C9E84" w14:textId="77777777" w:rsidR="00DB0F73" w:rsidRDefault="007C7B54" w:rsidP="00DB0F73">
      <w:pPr>
        <w:pStyle w:val="TOC2"/>
        <w:rPr>
          <w:rFonts w:asciiTheme="minorHAnsi" w:eastAsiaTheme="minorEastAsia" w:hAnsiTheme="minorHAnsi"/>
          <w:noProof/>
          <w:sz w:val="22"/>
        </w:rPr>
      </w:pPr>
      <w:hyperlink w:anchor="_Toc399938453" w:history="1">
        <w:r w:rsidR="00DB0F73" w:rsidRPr="00827CAE">
          <w:rPr>
            <w:rStyle w:val="Hyperlink"/>
            <w:noProof/>
          </w:rPr>
          <w:t>resource-agents (version 3.9.3+git20121009):</w:t>
        </w:r>
        <w:r w:rsidR="00DB0F73">
          <w:rPr>
            <w:noProof/>
            <w:webHidden/>
          </w:rPr>
          <w:tab/>
        </w:r>
        <w:r w:rsidR="00DB0F73">
          <w:rPr>
            <w:noProof/>
            <w:webHidden/>
          </w:rPr>
          <w:fldChar w:fldCharType="begin"/>
        </w:r>
        <w:r w:rsidR="00DB0F73">
          <w:rPr>
            <w:noProof/>
            <w:webHidden/>
          </w:rPr>
          <w:instrText xml:space="preserve"> PAGEREF _Toc399938453 \h </w:instrText>
        </w:r>
        <w:r w:rsidR="00DB0F73">
          <w:rPr>
            <w:noProof/>
            <w:webHidden/>
          </w:rPr>
        </w:r>
        <w:r w:rsidR="00DB0F73">
          <w:rPr>
            <w:noProof/>
            <w:webHidden/>
          </w:rPr>
          <w:fldChar w:fldCharType="separate"/>
        </w:r>
        <w:r w:rsidR="00924490">
          <w:rPr>
            <w:noProof/>
            <w:webHidden/>
          </w:rPr>
          <w:t>1586</w:t>
        </w:r>
        <w:r w:rsidR="00DB0F73">
          <w:rPr>
            <w:noProof/>
            <w:webHidden/>
          </w:rPr>
          <w:fldChar w:fldCharType="end"/>
        </w:r>
      </w:hyperlink>
    </w:p>
    <w:p w14:paraId="5E2A131B" w14:textId="77777777" w:rsidR="00DB0F73" w:rsidRDefault="007C7B54" w:rsidP="00DB0F73">
      <w:pPr>
        <w:pStyle w:val="TOC2"/>
        <w:rPr>
          <w:rFonts w:asciiTheme="minorHAnsi" w:eastAsiaTheme="minorEastAsia" w:hAnsiTheme="minorHAnsi"/>
          <w:noProof/>
          <w:sz w:val="22"/>
        </w:rPr>
      </w:pPr>
      <w:hyperlink w:anchor="_Toc399938454" w:history="1">
        <w:r w:rsidR="00DB0F73" w:rsidRPr="00827CAE">
          <w:rPr>
            <w:rStyle w:val="Hyperlink"/>
            <w:noProof/>
          </w:rPr>
          <w:t>Retroweaver</w:t>
        </w:r>
        <w:r w:rsidR="00DB0F73">
          <w:rPr>
            <w:noProof/>
            <w:webHidden/>
          </w:rPr>
          <w:tab/>
        </w:r>
        <w:r w:rsidR="00DB0F73">
          <w:rPr>
            <w:noProof/>
            <w:webHidden/>
          </w:rPr>
          <w:fldChar w:fldCharType="begin"/>
        </w:r>
        <w:r w:rsidR="00DB0F73">
          <w:rPr>
            <w:noProof/>
            <w:webHidden/>
          </w:rPr>
          <w:instrText xml:space="preserve"> PAGEREF _Toc399938454 \h </w:instrText>
        </w:r>
        <w:r w:rsidR="00DB0F73">
          <w:rPr>
            <w:noProof/>
            <w:webHidden/>
          </w:rPr>
        </w:r>
        <w:r w:rsidR="00DB0F73">
          <w:rPr>
            <w:noProof/>
            <w:webHidden/>
          </w:rPr>
          <w:fldChar w:fldCharType="separate"/>
        </w:r>
        <w:r w:rsidR="00924490">
          <w:rPr>
            <w:noProof/>
            <w:webHidden/>
          </w:rPr>
          <w:t>1587</w:t>
        </w:r>
        <w:r w:rsidR="00DB0F73">
          <w:rPr>
            <w:noProof/>
            <w:webHidden/>
          </w:rPr>
          <w:fldChar w:fldCharType="end"/>
        </w:r>
      </w:hyperlink>
    </w:p>
    <w:p w14:paraId="0F2BD50B" w14:textId="77777777" w:rsidR="00DB0F73" w:rsidRDefault="007C7B54" w:rsidP="00DB0F73">
      <w:pPr>
        <w:pStyle w:val="TOC2"/>
        <w:rPr>
          <w:rFonts w:asciiTheme="minorHAnsi" w:eastAsiaTheme="minorEastAsia" w:hAnsiTheme="minorHAnsi"/>
          <w:noProof/>
          <w:sz w:val="22"/>
        </w:rPr>
      </w:pPr>
      <w:hyperlink w:anchor="_Toc399938455" w:history="1">
        <w:r w:rsidR="00DB0F73" w:rsidRPr="00827CAE">
          <w:rPr>
            <w:rStyle w:val="Hyperlink"/>
            <w:noProof/>
          </w:rPr>
          <w:t>retrying-1.2.3</w:t>
        </w:r>
        <w:r w:rsidR="00DB0F73">
          <w:rPr>
            <w:noProof/>
            <w:webHidden/>
          </w:rPr>
          <w:tab/>
        </w:r>
        <w:r w:rsidR="00DB0F73">
          <w:rPr>
            <w:noProof/>
            <w:webHidden/>
          </w:rPr>
          <w:fldChar w:fldCharType="begin"/>
        </w:r>
        <w:r w:rsidR="00DB0F73">
          <w:rPr>
            <w:noProof/>
            <w:webHidden/>
          </w:rPr>
          <w:instrText xml:space="preserve"> PAGEREF _Toc399938455 \h </w:instrText>
        </w:r>
        <w:r w:rsidR="00DB0F73">
          <w:rPr>
            <w:noProof/>
            <w:webHidden/>
          </w:rPr>
        </w:r>
        <w:r w:rsidR="00DB0F73">
          <w:rPr>
            <w:noProof/>
            <w:webHidden/>
          </w:rPr>
          <w:fldChar w:fldCharType="separate"/>
        </w:r>
        <w:r w:rsidR="00924490">
          <w:rPr>
            <w:noProof/>
            <w:webHidden/>
          </w:rPr>
          <w:t>1587</w:t>
        </w:r>
        <w:r w:rsidR="00DB0F73">
          <w:rPr>
            <w:noProof/>
            <w:webHidden/>
          </w:rPr>
          <w:fldChar w:fldCharType="end"/>
        </w:r>
      </w:hyperlink>
    </w:p>
    <w:p w14:paraId="1F98BF7F" w14:textId="77777777" w:rsidR="00DB0F73" w:rsidRDefault="007C7B54" w:rsidP="00DB0F73">
      <w:pPr>
        <w:pStyle w:val="TOC2"/>
        <w:rPr>
          <w:rFonts w:asciiTheme="minorHAnsi" w:eastAsiaTheme="minorEastAsia" w:hAnsiTheme="minorHAnsi"/>
          <w:noProof/>
          <w:sz w:val="22"/>
        </w:rPr>
      </w:pPr>
      <w:hyperlink w:anchor="_Toc399938456" w:history="1">
        <w:r w:rsidR="00DB0F73" w:rsidRPr="00827CAE">
          <w:rPr>
            <w:rStyle w:val="Hyperlink"/>
            <w:noProof/>
          </w:rPr>
          <w:t>routes (version 2.0):</w:t>
        </w:r>
        <w:r w:rsidR="00DB0F73">
          <w:rPr>
            <w:noProof/>
            <w:webHidden/>
          </w:rPr>
          <w:tab/>
        </w:r>
        <w:r w:rsidR="00DB0F73">
          <w:rPr>
            <w:noProof/>
            <w:webHidden/>
          </w:rPr>
          <w:fldChar w:fldCharType="begin"/>
        </w:r>
        <w:r w:rsidR="00DB0F73">
          <w:rPr>
            <w:noProof/>
            <w:webHidden/>
          </w:rPr>
          <w:instrText xml:space="preserve"> PAGEREF _Toc399938456 \h </w:instrText>
        </w:r>
        <w:r w:rsidR="00DB0F73">
          <w:rPr>
            <w:noProof/>
            <w:webHidden/>
          </w:rPr>
        </w:r>
        <w:r w:rsidR="00DB0F73">
          <w:rPr>
            <w:noProof/>
            <w:webHidden/>
          </w:rPr>
          <w:fldChar w:fldCharType="separate"/>
        </w:r>
        <w:r w:rsidR="00924490">
          <w:rPr>
            <w:noProof/>
            <w:webHidden/>
          </w:rPr>
          <w:t>1588</w:t>
        </w:r>
        <w:r w:rsidR="00DB0F73">
          <w:rPr>
            <w:noProof/>
            <w:webHidden/>
          </w:rPr>
          <w:fldChar w:fldCharType="end"/>
        </w:r>
      </w:hyperlink>
    </w:p>
    <w:p w14:paraId="41F71CF7" w14:textId="77777777" w:rsidR="00DB0F73" w:rsidRDefault="007C7B54" w:rsidP="00DB0F73">
      <w:pPr>
        <w:pStyle w:val="TOC2"/>
        <w:rPr>
          <w:rFonts w:asciiTheme="minorHAnsi" w:eastAsiaTheme="minorEastAsia" w:hAnsiTheme="minorHAnsi"/>
          <w:noProof/>
          <w:sz w:val="22"/>
        </w:rPr>
      </w:pPr>
      <w:hyperlink w:anchor="_Toc399938457" w:history="1">
        <w:r w:rsidR="00DB0F73" w:rsidRPr="00827CAE">
          <w:rPr>
            <w:rStyle w:val="Hyperlink"/>
            <w:noProof/>
          </w:rPr>
          <w:t>Routes-1.13</w:t>
        </w:r>
        <w:r w:rsidR="00DB0F73">
          <w:rPr>
            <w:noProof/>
            <w:webHidden/>
          </w:rPr>
          <w:tab/>
        </w:r>
        <w:r w:rsidR="00DB0F73">
          <w:rPr>
            <w:noProof/>
            <w:webHidden/>
          </w:rPr>
          <w:fldChar w:fldCharType="begin"/>
        </w:r>
        <w:r w:rsidR="00DB0F73">
          <w:rPr>
            <w:noProof/>
            <w:webHidden/>
          </w:rPr>
          <w:instrText xml:space="preserve"> PAGEREF _Toc399938457 \h </w:instrText>
        </w:r>
        <w:r w:rsidR="00DB0F73">
          <w:rPr>
            <w:noProof/>
            <w:webHidden/>
          </w:rPr>
        </w:r>
        <w:r w:rsidR="00DB0F73">
          <w:rPr>
            <w:noProof/>
            <w:webHidden/>
          </w:rPr>
          <w:fldChar w:fldCharType="separate"/>
        </w:r>
        <w:r w:rsidR="00924490">
          <w:rPr>
            <w:noProof/>
            <w:webHidden/>
          </w:rPr>
          <w:t>1589</w:t>
        </w:r>
        <w:r w:rsidR="00DB0F73">
          <w:rPr>
            <w:noProof/>
            <w:webHidden/>
          </w:rPr>
          <w:fldChar w:fldCharType="end"/>
        </w:r>
      </w:hyperlink>
    </w:p>
    <w:p w14:paraId="401F018D" w14:textId="77777777" w:rsidR="00DB0F73" w:rsidRDefault="007C7B54" w:rsidP="00DB0F73">
      <w:pPr>
        <w:pStyle w:val="TOC2"/>
        <w:rPr>
          <w:rFonts w:asciiTheme="minorHAnsi" w:eastAsiaTheme="minorEastAsia" w:hAnsiTheme="minorHAnsi"/>
          <w:noProof/>
          <w:sz w:val="22"/>
        </w:rPr>
      </w:pPr>
      <w:hyperlink w:anchor="_Toc399938458" w:history="1">
        <w:r w:rsidR="00DB0F73" w:rsidRPr="00827CAE">
          <w:rPr>
            <w:rStyle w:val="Hyperlink"/>
            <w:noProof/>
          </w:rPr>
          <w:t>rpcbind (version 0.2.1):</w:t>
        </w:r>
        <w:r w:rsidR="00DB0F73">
          <w:rPr>
            <w:noProof/>
            <w:webHidden/>
          </w:rPr>
          <w:tab/>
        </w:r>
        <w:r w:rsidR="00DB0F73">
          <w:rPr>
            <w:noProof/>
            <w:webHidden/>
          </w:rPr>
          <w:fldChar w:fldCharType="begin"/>
        </w:r>
        <w:r w:rsidR="00DB0F73">
          <w:rPr>
            <w:noProof/>
            <w:webHidden/>
          </w:rPr>
          <w:instrText xml:space="preserve"> PAGEREF _Toc399938458 \h </w:instrText>
        </w:r>
        <w:r w:rsidR="00DB0F73">
          <w:rPr>
            <w:noProof/>
            <w:webHidden/>
          </w:rPr>
        </w:r>
        <w:r w:rsidR="00DB0F73">
          <w:rPr>
            <w:noProof/>
            <w:webHidden/>
          </w:rPr>
          <w:fldChar w:fldCharType="separate"/>
        </w:r>
        <w:r w:rsidR="00924490">
          <w:rPr>
            <w:noProof/>
            <w:webHidden/>
          </w:rPr>
          <w:t>1589</w:t>
        </w:r>
        <w:r w:rsidR="00DB0F73">
          <w:rPr>
            <w:noProof/>
            <w:webHidden/>
          </w:rPr>
          <w:fldChar w:fldCharType="end"/>
        </w:r>
      </w:hyperlink>
    </w:p>
    <w:p w14:paraId="008B658E" w14:textId="77777777" w:rsidR="00DB0F73" w:rsidRDefault="007C7B54" w:rsidP="00DB0F73">
      <w:pPr>
        <w:pStyle w:val="TOC2"/>
        <w:rPr>
          <w:rFonts w:asciiTheme="minorHAnsi" w:eastAsiaTheme="minorEastAsia" w:hAnsiTheme="minorHAnsi"/>
          <w:noProof/>
          <w:sz w:val="22"/>
        </w:rPr>
      </w:pPr>
      <w:hyperlink w:anchor="_Toc399938459" w:history="1">
        <w:r w:rsidR="00DB0F73" w:rsidRPr="00827CAE">
          <w:rPr>
            <w:rStyle w:val="Hyperlink"/>
            <w:noProof/>
          </w:rPr>
          <w:t>rrdtool (version 1.4.8):</w:t>
        </w:r>
        <w:r w:rsidR="00DB0F73">
          <w:rPr>
            <w:noProof/>
            <w:webHidden/>
          </w:rPr>
          <w:tab/>
        </w:r>
        <w:r w:rsidR="00DB0F73">
          <w:rPr>
            <w:noProof/>
            <w:webHidden/>
          </w:rPr>
          <w:fldChar w:fldCharType="begin"/>
        </w:r>
        <w:r w:rsidR="00DB0F73">
          <w:rPr>
            <w:noProof/>
            <w:webHidden/>
          </w:rPr>
          <w:instrText xml:space="preserve"> PAGEREF _Toc399938459 \h </w:instrText>
        </w:r>
        <w:r w:rsidR="00DB0F73">
          <w:rPr>
            <w:noProof/>
            <w:webHidden/>
          </w:rPr>
        </w:r>
        <w:r w:rsidR="00DB0F73">
          <w:rPr>
            <w:noProof/>
            <w:webHidden/>
          </w:rPr>
          <w:fldChar w:fldCharType="separate"/>
        </w:r>
        <w:r w:rsidR="00924490">
          <w:rPr>
            <w:noProof/>
            <w:webHidden/>
          </w:rPr>
          <w:t>1591</w:t>
        </w:r>
        <w:r w:rsidR="00DB0F73">
          <w:rPr>
            <w:noProof/>
            <w:webHidden/>
          </w:rPr>
          <w:fldChar w:fldCharType="end"/>
        </w:r>
      </w:hyperlink>
    </w:p>
    <w:p w14:paraId="7EC39834" w14:textId="77777777" w:rsidR="00DB0F73" w:rsidRDefault="007C7B54" w:rsidP="00DB0F73">
      <w:pPr>
        <w:pStyle w:val="TOC2"/>
        <w:rPr>
          <w:rFonts w:asciiTheme="minorHAnsi" w:eastAsiaTheme="minorEastAsia" w:hAnsiTheme="minorHAnsi"/>
          <w:noProof/>
          <w:sz w:val="22"/>
        </w:rPr>
      </w:pPr>
      <w:hyperlink w:anchor="_Toc399938460" w:history="1">
        <w:r w:rsidR="00DB0F73" w:rsidRPr="00827CAE">
          <w:rPr>
            <w:rStyle w:val="Hyperlink"/>
            <w:noProof/>
          </w:rPr>
          <w:t>rsync (version 3.1.1):</w:t>
        </w:r>
        <w:r w:rsidR="00DB0F73">
          <w:rPr>
            <w:noProof/>
            <w:webHidden/>
          </w:rPr>
          <w:tab/>
        </w:r>
        <w:r w:rsidR="00DB0F73">
          <w:rPr>
            <w:noProof/>
            <w:webHidden/>
          </w:rPr>
          <w:fldChar w:fldCharType="begin"/>
        </w:r>
        <w:r w:rsidR="00DB0F73">
          <w:rPr>
            <w:noProof/>
            <w:webHidden/>
          </w:rPr>
          <w:instrText xml:space="preserve"> PAGEREF _Toc399938460 \h </w:instrText>
        </w:r>
        <w:r w:rsidR="00DB0F73">
          <w:rPr>
            <w:noProof/>
            <w:webHidden/>
          </w:rPr>
        </w:r>
        <w:r w:rsidR="00DB0F73">
          <w:rPr>
            <w:noProof/>
            <w:webHidden/>
          </w:rPr>
          <w:fldChar w:fldCharType="separate"/>
        </w:r>
        <w:r w:rsidR="00924490">
          <w:rPr>
            <w:noProof/>
            <w:webHidden/>
          </w:rPr>
          <w:t>1598</w:t>
        </w:r>
        <w:r w:rsidR="00DB0F73">
          <w:rPr>
            <w:noProof/>
            <w:webHidden/>
          </w:rPr>
          <w:fldChar w:fldCharType="end"/>
        </w:r>
      </w:hyperlink>
    </w:p>
    <w:p w14:paraId="30B2F5C2" w14:textId="77777777" w:rsidR="00DB0F73" w:rsidRDefault="007C7B54" w:rsidP="00DB0F73">
      <w:pPr>
        <w:pStyle w:val="TOC2"/>
        <w:rPr>
          <w:rFonts w:asciiTheme="minorHAnsi" w:eastAsiaTheme="minorEastAsia" w:hAnsiTheme="minorHAnsi"/>
          <w:noProof/>
          <w:sz w:val="22"/>
        </w:rPr>
      </w:pPr>
      <w:hyperlink w:anchor="_Toc399938461" w:history="1">
        <w:r w:rsidR="00DB0F73" w:rsidRPr="00827CAE">
          <w:rPr>
            <w:rStyle w:val="Hyperlink"/>
            <w:noProof/>
          </w:rPr>
          <w:t>rsyslog (version 8.2.2):</w:t>
        </w:r>
        <w:r w:rsidR="00DB0F73">
          <w:rPr>
            <w:noProof/>
            <w:webHidden/>
          </w:rPr>
          <w:tab/>
        </w:r>
        <w:r w:rsidR="00DB0F73">
          <w:rPr>
            <w:noProof/>
            <w:webHidden/>
          </w:rPr>
          <w:fldChar w:fldCharType="begin"/>
        </w:r>
        <w:r w:rsidR="00DB0F73">
          <w:rPr>
            <w:noProof/>
            <w:webHidden/>
          </w:rPr>
          <w:instrText xml:space="preserve"> PAGEREF _Toc399938461 \h </w:instrText>
        </w:r>
        <w:r w:rsidR="00DB0F73">
          <w:rPr>
            <w:noProof/>
            <w:webHidden/>
          </w:rPr>
        </w:r>
        <w:r w:rsidR="00DB0F73">
          <w:rPr>
            <w:noProof/>
            <w:webHidden/>
          </w:rPr>
          <w:fldChar w:fldCharType="separate"/>
        </w:r>
        <w:r w:rsidR="00924490">
          <w:rPr>
            <w:noProof/>
            <w:webHidden/>
          </w:rPr>
          <w:t>1599</w:t>
        </w:r>
        <w:r w:rsidR="00DB0F73">
          <w:rPr>
            <w:noProof/>
            <w:webHidden/>
          </w:rPr>
          <w:fldChar w:fldCharType="end"/>
        </w:r>
      </w:hyperlink>
    </w:p>
    <w:p w14:paraId="5C8AE406" w14:textId="77777777" w:rsidR="00DB0F73" w:rsidRDefault="007C7B54" w:rsidP="00DB0F73">
      <w:pPr>
        <w:pStyle w:val="TOC2"/>
        <w:rPr>
          <w:rFonts w:asciiTheme="minorHAnsi" w:eastAsiaTheme="minorEastAsia" w:hAnsiTheme="minorHAnsi"/>
          <w:noProof/>
          <w:sz w:val="22"/>
        </w:rPr>
      </w:pPr>
      <w:hyperlink w:anchor="_Toc399938462" w:history="1">
        <w:r w:rsidR="00DB0F73" w:rsidRPr="00827CAE">
          <w:rPr>
            <w:rStyle w:val="Hyperlink"/>
            <w:noProof/>
          </w:rPr>
          <w:t>rtmpdump (version 2.4+20131018.git79459a2):</w:t>
        </w:r>
        <w:r w:rsidR="00DB0F73">
          <w:rPr>
            <w:noProof/>
            <w:webHidden/>
          </w:rPr>
          <w:tab/>
        </w:r>
        <w:r w:rsidR="00DB0F73">
          <w:rPr>
            <w:noProof/>
            <w:webHidden/>
          </w:rPr>
          <w:fldChar w:fldCharType="begin"/>
        </w:r>
        <w:r w:rsidR="00DB0F73">
          <w:rPr>
            <w:noProof/>
            <w:webHidden/>
          </w:rPr>
          <w:instrText xml:space="preserve"> PAGEREF _Toc399938462 \h </w:instrText>
        </w:r>
        <w:r w:rsidR="00DB0F73">
          <w:rPr>
            <w:noProof/>
            <w:webHidden/>
          </w:rPr>
        </w:r>
        <w:r w:rsidR="00DB0F73">
          <w:rPr>
            <w:noProof/>
            <w:webHidden/>
          </w:rPr>
          <w:fldChar w:fldCharType="separate"/>
        </w:r>
        <w:r w:rsidR="00924490">
          <w:rPr>
            <w:noProof/>
            <w:webHidden/>
          </w:rPr>
          <w:t>1601</w:t>
        </w:r>
        <w:r w:rsidR="00DB0F73">
          <w:rPr>
            <w:noProof/>
            <w:webHidden/>
          </w:rPr>
          <w:fldChar w:fldCharType="end"/>
        </w:r>
      </w:hyperlink>
    </w:p>
    <w:p w14:paraId="575A9E22" w14:textId="77777777" w:rsidR="00DB0F73" w:rsidRDefault="007C7B54" w:rsidP="00DB0F73">
      <w:pPr>
        <w:pStyle w:val="TOC2"/>
        <w:rPr>
          <w:rFonts w:asciiTheme="minorHAnsi" w:eastAsiaTheme="minorEastAsia" w:hAnsiTheme="minorHAnsi"/>
          <w:noProof/>
          <w:sz w:val="22"/>
        </w:rPr>
      </w:pPr>
      <w:hyperlink w:anchor="_Toc399938463" w:history="1">
        <w:r w:rsidR="00DB0F73" w:rsidRPr="00827CAE">
          <w:rPr>
            <w:rStyle w:val="Hyperlink"/>
            <w:noProof/>
          </w:rPr>
          <w:t>rtslib-fb-2.1.49</w:t>
        </w:r>
        <w:r w:rsidR="00DB0F73">
          <w:rPr>
            <w:noProof/>
            <w:webHidden/>
          </w:rPr>
          <w:tab/>
        </w:r>
        <w:r w:rsidR="00DB0F73">
          <w:rPr>
            <w:noProof/>
            <w:webHidden/>
          </w:rPr>
          <w:fldChar w:fldCharType="begin"/>
        </w:r>
        <w:r w:rsidR="00DB0F73">
          <w:rPr>
            <w:noProof/>
            <w:webHidden/>
          </w:rPr>
          <w:instrText xml:space="preserve"> PAGEREF _Toc399938463 \h </w:instrText>
        </w:r>
        <w:r w:rsidR="00DB0F73">
          <w:rPr>
            <w:noProof/>
            <w:webHidden/>
          </w:rPr>
        </w:r>
        <w:r w:rsidR="00DB0F73">
          <w:rPr>
            <w:noProof/>
            <w:webHidden/>
          </w:rPr>
          <w:fldChar w:fldCharType="separate"/>
        </w:r>
        <w:r w:rsidR="00924490">
          <w:rPr>
            <w:noProof/>
            <w:webHidden/>
          </w:rPr>
          <w:t>1602</w:t>
        </w:r>
        <w:r w:rsidR="00DB0F73">
          <w:rPr>
            <w:noProof/>
            <w:webHidden/>
          </w:rPr>
          <w:fldChar w:fldCharType="end"/>
        </w:r>
      </w:hyperlink>
    </w:p>
    <w:p w14:paraId="4A716407" w14:textId="77777777" w:rsidR="00DB0F73" w:rsidRDefault="007C7B54" w:rsidP="00DB0F73">
      <w:pPr>
        <w:pStyle w:val="TOC2"/>
        <w:rPr>
          <w:rFonts w:asciiTheme="minorHAnsi" w:eastAsiaTheme="minorEastAsia" w:hAnsiTheme="minorHAnsi"/>
          <w:noProof/>
          <w:sz w:val="22"/>
        </w:rPr>
      </w:pPr>
      <w:hyperlink w:anchor="_Toc399938464" w:history="1">
        <w:r w:rsidR="00DB0F73" w:rsidRPr="00827CAE">
          <w:rPr>
            <w:rStyle w:val="Hyperlink"/>
            <w:noProof/>
          </w:rPr>
          <w:t>s2tc (version 0~git20131104):</w:t>
        </w:r>
        <w:r w:rsidR="00DB0F73">
          <w:rPr>
            <w:noProof/>
            <w:webHidden/>
          </w:rPr>
          <w:tab/>
        </w:r>
        <w:r w:rsidR="00DB0F73">
          <w:rPr>
            <w:noProof/>
            <w:webHidden/>
          </w:rPr>
          <w:fldChar w:fldCharType="begin"/>
        </w:r>
        <w:r w:rsidR="00DB0F73">
          <w:rPr>
            <w:noProof/>
            <w:webHidden/>
          </w:rPr>
          <w:instrText xml:space="preserve"> PAGEREF _Toc399938464 \h </w:instrText>
        </w:r>
        <w:r w:rsidR="00DB0F73">
          <w:rPr>
            <w:noProof/>
            <w:webHidden/>
          </w:rPr>
        </w:r>
        <w:r w:rsidR="00DB0F73">
          <w:rPr>
            <w:noProof/>
            <w:webHidden/>
          </w:rPr>
          <w:fldChar w:fldCharType="separate"/>
        </w:r>
        <w:r w:rsidR="00924490">
          <w:rPr>
            <w:noProof/>
            <w:webHidden/>
          </w:rPr>
          <w:t>1602</w:t>
        </w:r>
        <w:r w:rsidR="00DB0F73">
          <w:rPr>
            <w:noProof/>
            <w:webHidden/>
          </w:rPr>
          <w:fldChar w:fldCharType="end"/>
        </w:r>
      </w:hyperlink>
    </w:p>
    <w:p w14:paraId="7B174D09" w14:textId="77777777" w:rsidR="00DB0F73" w:rsidRDefault="007C7B54" w:rsidP="00DB0F73">
      <w:pPr>
        <w:pStyle w:val="TOC2"/>
        <w:rPr>
          <w:rFonts w:asciiTheme="minorHAnsi" w:eastAsiaTheme="minorEastAsia" w:hAnsiTheme="minorHAnsi"/>
          <w:noProof/>
          <w:sz w:val="22"/>
        </w:rPr>
      </w:pPr>
      <w:hyperlink w:anchor="_Toc399938465" w:history="1">
        <w:r w:rsidR="00DB0F73" w:rsidRPr="00827CAE">
          <w:rPr>
            <w:rStyle w:val="Hyperlink"/>
            <w:noProof/>
          </w:rPr>
          <w:t>samba (version 4.1.11+dfsg):</w:t>
        </w:r>
        <w:r w:rsidR="00DB0F73">
          <w:rPr>
            <w:noProof/>
            <w:webHidden/>
          </w:rPr>
          <w:tab/>
        </w:r>
        <w:r w:rsidR="00DB0F73">
          <w:rPr>
            <w:noProof/>
            <w:webHidden/>
          </w:rPr>
          <w:fldChar w:fldCharType="begin"/>
        </w:r>
        <w:r w:rsidR="00DB0F73">
          <w:rPr>
            <w:noProof/>
            <w:webHidden/>
          </w:rPr>
          <w:instrText xml:space="preserve"> PAGEREF _Toc399938465 \h </w:instrText>
        </w:r>
        <w:r w:rsidR="00DB0F73">
          <w:rPr>
            <w:noProof/>
            <w:webHidden/>
          </w:rPr>
        </w:r>
        <w:r w:rsidR="00DB0F73">
          <w:rPr>
            <w:noProof/>
            <w:webHidden/>
          </w:rPr>
          <w:fldChar w:fldCharType="separate"/>
        </w:r>
        <w:r w:rsidR="00924490">
          <w:rPr>
            <w:noProof/>
            <w:webHidden/>
          </w:rPr>
          <w:t>1602</w:t>
        </w:r>
        <w:r w:rsidR="00DB0F73">
          <w:rPr>
            <w:noProof/>
            <w:webHidden/>
          </w:rPr>
          <w:fldChar w:fldCharType="end"/>
        </w:r>
      </w:hyperlink>
    </w:p>
    <w:p w14:paraId="47F35312" w14:textId="77777777" w:rsidR="00DB0F73" w:rsidRDefault="007C7B54" w:rsidP="00DB0F73">
      <w:pPr>
        <w:pStyle w:val="TOC2"/>
        <w:rPr>
          <w:rFonts w:asciiTheme="minorHAnsi" w:eastAsiaTheme="minorEastAsia" w:hAnsiTheme="minorHAnsi"/>
          <w:noProof/>
          <w:sz w:val="22"/>
        </w:rPr>
      </w:pPr>
      <w:hyperlink w:anchor="_Toc399938466" w:history="1">
        <w:r w:rsidR="00DB0F73" w:rsidRPr="00827CAE">
          <w:rPr>
            <w:rStyle w:val="Hyperlink"/>
            <w:noProof/>
          </w:rPr>
          <w:t>SAX</w:t>
        </w:r>
        <w:r w:rsidR="00DB0F73">
          <w:rPr>
            <w:noProof/>
            <w:webHidden/>
          </w:rPr>
          <w:tab/>
        </w:r>
        <w:r w:rsidR="00DB0F73">
          <w:rPr>
            <w:noProof/>
            <w:webHidden/>
          </w:rPr>
          <w:fldChar w:fldCharType="begin"/>
        </w:r>
        <w:r w:rsidR="00DB0F73">
          <w:rPr>
            <w:noProof/>
            <w:webHidden/>
          </w:rPr>
          <w:instrText xml:space="preserve"> PAGEREF _Toc399938466 \h </w:instrText>
        </w:r>
        <w:r w:rsidR="00DB0F73">
          <w:rPr>
            <w:noProof/>
            <w:webHidden/>
          </w:rPr>
        </w:r>
        <w:r w:rsidR="00DB0F73">
          <w:rPr>
            <w:noProof/>
            <w:webHidden/>
          </w:rPr>
          <w:fldChar w:fldCharType="separate"/>
        </w:r>
        <w:r w:rsidR="00924490">
          <w:rPr>
            <w:noProof/>
            <w:webHidden/>
          </w:rPr>
          <w:t>1610</w:t>
        </w:r>
        <w:r w:rsidR="00DB0F73">
          <w:rPr>
            <w:noProof/>
            <w:webHidden/>
          </w:rPr>
          <w:fldChar w:fldCharType="end"/>
        </w:r>
      </w:hyperlink>
    </w:p>
    <w:p w14:paraId="5CC6BCAB" w14:textId="77777777" w:rsidR="00DB0F73" w:rsidRDefault="007C7B54" w:rsidP="00DB0F73">
      <w:pPr>
        <w:pStyle w:val="TOC2"/>
        <w:rPr>
          <w:rFonts w:asciiTheme="minorHAnsi" w:eastAsiaTheme="minorEastAsia" w:hAnsiTheme="minorHAnsi"/>
          <w:noProof/>
          <w:sz w:val="22"/>
        </w:rPr>
      </w:pPr>
      <w:hyperlink w:anchor="_Toc399938467" w:history="1">
        <w:r w:rsidR="00DB0F73" w:rsidRPr="00827CAE">
          <w:rPr>
            <w:rStyle w:val="Hyperlink"/>
            <w:noProof/>
          </w:rPr>
          <w:t>scgi (version 1.13):</w:t>
        </w:r>
        <w:r w:rsidR="00DB0F73">
          <w:rPr>
            <w:noProof/>
            <w:webHidden/>
          </w:rPr>
          <w:tab/>
        </w:r>
        <w:r w:rsidR="00DB0F73">
          <w:rPr>
            <w:noProof/>
            <w:webHidden/>
          </w:rPr>
          <w:fldChar w:fldCharType="begin"/>
        </w:r>
        <w:r w:rsidR="00DB0F73">
          <w:rPr>
            <w:noProof/>
            <w:webHidden/>
          </w:rPr>
          <w:instrText xml:space="preserve"> PAGEREF _Toc399938467 \h </w:instrText>
        </w:r>
        <w:r w:rsidR="00DB0F73">
          <w:rPr>
            <w:noProof/>
            <w:webHidden/>
          </w:rPr>
        </w:r>
        <w:r w:rsidR="00DB0F73">
          <w:rPr>
            <w:noProof/>
            <w:webHidden/>
          </w:rPr>
          <w:fldChar w:fldCharType="separate"/>
        </w:r>
        <w:r w:rsidR="00924490">
          <w:rPr>
            <w:noProof/>
            <w:webHidden/>
          </w:rPr>
          <w:t>1611</w:t>
        </w:r>
        <w:r w:rsidR="00DB0F73">
          <w:rPr>
            <w:noProof/>
            <w:webHidden/>
          </w:rPr>
          <w:fldChar w:fldCharType="end"/>
        </w:r>
      </w:hyperlink>
    </w:p>
    <w:p w14:paraId="4F40D1E0" w14:textId="77777777" w:rsidR="00DB0F73" w:rsidRDefault="007C7B54" w:rsidP="00DB0F73">
      <w:pPr>
        <w:pStyle w:val="TOC2"/>
        <w:rPr>
          <w:rFonts w:asciiTheme="minorHAnsi" w:eastAsiaTheme="minorEastAsia" w:hAnsiTheme="minorHAnsi"/>
          <w:noProof/>
          <w:sz w:val="22"/>
        </w:rPr>
      </w:pPr>
      <w:hyperlink w:anchor="_Toc399938468" w:history="1">
        <w:r w:rsidR="00DB0F73" w:rsidRPr="00827CAE">
          <w:rPr>
            <w:rStyle w:val="Hyperlink"/>
            <w:noProof/>
          </w:rPr>
          <w:t>scowl (version 7.1):</w:t>
        </w:r>
        <w:r w:rsidR="00DB0F73">
          <w:rPr>
            <w:noProof/>
            <w:webHidden/>
          </w:rPr>
          <w:tab/>
        </w:r>
        <w:r w:rsidR="00DB0F73">
          <w:rPr>
            <w:noProof/>
            <w:webHidden/>
          </w:rPr>
          <w:fldChar w:fldCharType="begin"/>
        </w:r>
        <w:r w:rsidR="00DB0F73">
          <w:rPr>
            <w:noProof/>
            <w:webHidden/>
          </w:rPr>
          <w:instrText xml:space="preserve"> PAGEREF _Toc399938468 \h </w:instrText>
        </w:r>
        <w:r w:rsidR="00DB0F73">
          <w:rPr>
            <w:noProof/>
            <w:webHidden/>
          </w:rPr>
        </w:r>
        <w:r w:rsidR="00DB0F73">
          <w:rPr>
            <w:noProof/>
            <w:webHidden/>
          </w:rPr>
          <w:fldChar w:fldCharType="separate"/>
        </w:r>
        <w:r w:rsidR="00924490">
          <w:rPr>
            <w:noProof/>
            <w:webHidden/>
          </w:rPr>
          <w:t>1614</w:t>
        </w:r>
        <w:r w:rsidR="00DB0F73">
          <w:rPr>
            <w:noProof/>
            <w:webHidden/>
          </w:rPr>
          <w:fldChar w:fldCharType="end"/>
        </w:r>
      </w:hyperlink>
    </w:p>
    <w:p w14:paraId="04C04B7B" w14:textId="77777777" w:rsidR="00DB0F73" w:rsidRDefault="007C7B54" w:rsidP="00DB0F73">
      <w:pPr>
        <w:pStyle w:val="TOC2"/>
        <w:rPr>
          <w:rFonts w:asciiTheme="minorHAnsi" w:eastAsiaTheme="minorEastAsia" w:hAnsiTheme="minorHAnsi"/>
          <w:noProof/>
          <w:sz w:val="22"/>
        </w:rPr>
      </w:pPr>
      <w:hyperlink w:anchor="_Toc399938469" w:history="1">
        <w:r w:rsidR="00DB0F73" w:rsidRPr="00827CAE">
          <w:rPr>
            <w:rStyle w:val="Hyperlink"/>
            <w:noProof/>
          </w:rPr>
          <w:t>screen (version 4.2.1):</w:t>
        </w:r>
        <w:r w:rsidR="00DB0F73">
          <w:rPr>
            <w:noProof/>
            <w:webHidden/>
          </w:rPr>
          <w:tab/>
        </w:r>
        <w:r w:rsidR="00DB0F73">
          <w:rPr>
            <w:noProof/>
            <w:webHidden/>
          </w:rPr>
          <w:fldChar w:fldCharType="begin"/>
        </w:r>
        <w:r w:rsidR="00DB0F73">
          <w:rPr>
            <w:noProof/>
            <w:webHidden/>
          </w:rPr>
          <w:instrText xml:space="preserve"> PAGEREF _Toc399938469 \h </w:instrText>
        </w:r>
        <w:r w:rsidR="00DB0F73">
          <w:rPr>
            <w:noProof/>
            <w:webHidden/>
          </w:rPr>
        </w:r>
        <w:r w:rsidR="00DB0F73">
          <w:rPr>
            <w:noProof/>
            <w:webHidden/>
          </w:rPr>
          <w:fldChar w:fldCharType="separate"/>
        </w:r>
        <w:r w:rsidR="00924490">
          <w:rPr>
            <w:noProof/>
            <w:webHidden/>
          </w:rPr>
          <w:t>1618</w:t>
        </w:r>
        <w:r w:rsidR="00DB0F73">
          <w:rPr>
            <w:noProof/>
            <w:webHidden/>
          </w:rPr>
          <w:fldChar w:fldCharType="end"/>
        </w:r>
      </w:hyperlink>
    </w:p>
    <w:p w14:paraId="601C5DA3" w14:textId="77777777" w:rsidR="00DB0F73" w:rsidRDefault="007C7B54" w:rsidP="00DB0F73">
      <w:pPr>
        <w:pStyle w:val="TOC2"/>
        <w:rPr>
          <w:rFonts w:asciiTheme="minorHAnsi" w:eastAsiaTheme="minorEastAsia" w:hAnsiTheme="minorHAnsi"/>
          <w:noProof/>
          <w:sz w:val="22"/>
        </w:rPr>
      </w:pPr>
      <w:hyperlink w:anchor="_Toc399938470" w:history="1">
        <w:r w:rsidR="00DB0F73" w:rsidRPr="00827CAE">
          <w:rPr>
            <w:rStyle w:val="Hyperlink"/>
            <w:noProof/>
          </w:rPr>
          <w:t>seabios (version 1.7.5):</w:t>
        </w:r>
        <w:r w:rsidR="00DB0F73">
          <w:rPr>
            <w:noProof/>
            <w:webHidden/>
          </w:rPr>
          <w:tab/>
        </w:r>
        <w:r w:rsidR="00DB0F73">
          <w:rPr>
            <w:noProof/>
            <w:webHidden/>
          </w:rPr>
          <w:fldChar w:fldCharType="begin"/>
        </w:r>
        <w:r w:rsidR="00DB0F73">
          <w:rPr>
            <w:noProof/>
            <w:webHidden/>
          </w:rPr>
          <w:instrText xml:space="preserve"> PAGEREF _Toc399938470 \h </w:instrText>
        </w:r>
        <w:r w:rsidR="00DB0F73">
          <w:rPr>
            <w:noProof/>
            <w:webHidden/>
          </w:rPr>
        </w:r>
        <w:r w:rsidR="00DB0F73">
          <w:rPr>
            <w:noProof/>
            <w:webHidden/>
          </w:rPr>
          <w:fldChar w:fldCharType="separate"/>
        </w:r>
        <w:r w:rsidR="00924490">
          <w:rPr>
            <w:noProof/>
            <w:webHidden/>
          </w:rPr>
          <w:t>1619</w:t>
        </w:r>
        <w:r w:rsidR="00DB0F73">
          <w:rPr>
            <w:noProof/>
            <w:webHidden/>
          </w:rPr>
          <w:fldChar w:fldCharType="end"/>
        </w:r>
      </w:hyperlink>
    </w:p>
    <w:p w14:paraId="3B4119A5" w14:textId="77777777" w:rsidR="00DB0F73" w:rsidRDefault="007C7B54" w:rsidP="00DB0F73">
      <w:pPr>
        <w:pStyle w:val="TOC2"/>
        <w:rPr>
          <w:rFonts w:asciiTheme="minorHAnsi" w:eastAsiaTheme="minorEastAsia" w:hAnsiTheme="minorHAnsi"/>
          <w:noProof/>
          <w:sz w:val="22"/>
        </w:rPr>
      </w:pPr>
      <w:hyperlink w:anchor="_Toc399938471" w:history="1">
        <w:r w:rsidR="00DB0F73" w:rsidRPr="00827CAE">
          <w:rPr>
            <w:rStyle w:val="Hyperlink"/>
            <w:noProof/>
          </w:rPr>
          <w:t>sed (version 4.2.2):</w:t>
        </w:r>
        <w:r w:rsidR="00DB0F73">
          <w:rPr>
            <w:noProof/>
            <w:webHidden/>
          </w:rPr>
          <w:tab/>
        </w:r>
        <w:r w:rsidR="00DB0F73">
          <w:rPr>
            <w:noProof/>
            <w:webHidden/>
          </w:rPr>
          <w:fldChar w:fldCharType="begin"/>
        </w:r>
        <w:r w:rsidR="00DB0F73">
          <w:rPr>
            <w:noProof/>
            <w:webHidden/>
          </w:rPr>
          <w:instrText xml:space="preserve"> PAGEREF _Toc399938471 \h </w:instrText>
        </w:r>
        <w:r w:rsidR="00DB0F73">
          <w:rPr>
            <w:noProof/>
            <w:webHidden/>
          </w:rPr>
        </w:r>
        <w:r w:rsidR="00DB0F73">
          <w:rPr>
            <w:noProof/>
            <w:webHidden/>
          </w:rPr>
          <w:fldChar w:fldCharType="separate"/>
        </w:r>
        <w:r w:rsidR="00924490">
          <w:rPr>
            <w:noProof/>
            <w:webHidden/>
          </w:rPr>
          <w:t>1620</w:t>
        </w:r>
        <w:r w:rsidR="00DB0F73">
          <w:rPr>
            <w:noProof/>
            <w:webHidden/>
          </w:rPr>
          <w:fldChar w:fldCharType="end"/>
        </w:r>
      </w:hyperlink>
    </w:p>
    <w:p w14:paraId="4B81AA34" w14:textId="77777777" w:rsidR="00DB0F73" w:rsidRDefault="007C7B54" w:rsidP="00DB0F73">
      <w:pPr>
        <w:pStyle w:val="TOC2"/>
        <w:rPr>
          <w:rFonts w:asciiTheme="minorHAnsi" w:eastAsiaTheme="minorEastAsia" w:hAnsiTheme="minorHAnsi"/>
          <w:noProof/>
          <w:sz w:val="22"/>
        </w:rPr>
      </w:pPr>
      <w:hyperlink w:anchor="_Toc399938472" w:history="1">
        <w:r w:rsidR="00DB0F73" w:rsidRPr="00827CAE">
          <w:rPr>
            <w:rStyle w:val="Hyperlink"/>
            <w:noProof/>
          </w:rPr>
          <w:t>sensible-utils (version 0.0.9):</w:t>
        </w:r>
        <w:r w:rsidR="00DB0F73">
          <w:rPr>
            <w:noProof/>
            <w:webHidden/>
          </w:rPr>
          <w:tab/>
        </w:r>
        <w:r w:rsidR="00DB0F73">
          <w:rPr>
            <w:noProof/>
            <w:webHidden/>
          </w:rPr>
          <w:fldChar w:fldCharType="begin"/>
        </w:r>
        <w:r w:rsidR="00DB0F73">
          <w:rPr>
            <w:noProof/>
            <w:webHidden/>
          </w:rPr>
          <w:instrText xml:space="preserve"> PAGEREF _Toc399938472 \h </w:instrText>
        </w:r>
        <w:r w:rsidR="00DB0F73">
          <w:rPr>
            <w:noProof/>
            <w:webHidden/>
          </w:rPr>
        </w:r>
        <w:r w:rsidR="00DB0F73">
          <w:rPr>
            <w:noProof/>
            <w:webHidden/>
          </w:rPr>
          <w:fldChar w:fldCharType="separate"/>
        </w:r>
        <w:r w:rsidR="00924490">
          <w:rPr>
            <w:noProof/>
            <w:webHidden/>
          </w:rPr>
          <w:t>1621</w:t>
        </w:r>
        <w:r w:rsidR="00DB0F73">
          <w:rPr>
            <w:noProof/>
            <w:webHidden/>
          </w:rPr>
          <w:fldChar w:fldCharType="end"/>
        </w:r>
      </w:hyperlink>
    </w:p>
    <w:p w14:paraId="486B6FDF" w14:textId="77777777" w:rsidR="00DB0F73" w:rsidRDefault="007C7B54" w:rsidP="00DB0F73">
      <w:pPr>
        <w:pStyle w:val="TOC2"/>
        <w:rPr>
          <w:rFonts w:asciiTheme="minorHAnsi" w:eastAsiaTheme="minorEastAsia" w:hAnsiTheme="minorHAnsi"/>
          <w:noProof/>
          <w:sz w:val="22"/>
        </w:rPr>
      </w:pPr>
      <w:hyperlink w:anchor="_Toc399938473" w:history="1">
        <w:r w:rsidR="00DB0F73" w:rsidRPr="00827CAE">
          <w:rPr>
            <w:rStyle w:val="Hyperlink"/>
            <w:noProof/>
          </w:rPr>
          <w:t>sg3-utils (version 1.38):</w:t>
        </w:r>
        <w:r w:rsidR="00DB0F73">
          <w:rPr>
            <w:noProof/>
            <w:webHidden/>
          </w:rPr>
          <w:tab/>
        </w:r>
        <w:r w:rsidR="00DB0F73">
          <w:rPr>
            <w:noProof/>
            <w:webHidden/>
          </w:rPr>
          <w:fldChar w:fldCharType="begin"/>
        </w:r>
        <w:r w:rsidR="00DB0F73">
          <w:rPr>
            <w:noProof/>
            <w:webHidden/>
          </w:rPr>
          <w:instrText xml:space="preserve"> PAGEREF _Toc399938473 \h </w:instrText>
        </w:r>
        <w:r w:rsidR="00DB0F73">
          <w:rPr>
            <w:noProof/>
            <w:webHidden/>
          </w:rPr>
        </w:r>
        <w:r w:rsidR="00DB0F73">
          <w:rPr>
            <w:noProof/>
            <w:webHidden/>
          </w:rPr>
          <w:fldChar w:fldCharType="separate"/>
        </w:r>
        <w:r w:rsidR="00924490">
          <w:rPr>
            <w:noProof/>
            <w:webHidden/>
          </w:rPr>
          <w:t>1621</w:t>
        </w:r>
        <w:r w:rsidR="00DB0F73">
          <w:rPr>
            <w:noProof/>
            <w:webHidden/>
          </w:rPr>
          <w:fldChar w:fldCharType="end"/>
        </w:r>
      </w:hyperlink>
    </w:p>
    <w:p w14:paraId="5CAF95D4" w14:textId="77777777" w:rsidR="00DB0F73" w:rsidRDefault="007C7B54" w:rsidP="00DB0F73">
      <w:pPr>
        <w:pStyle w:val="TOC2"/>
        <w:rPr>
          <w:rFonts w:asciiTheme="minorHAnsi" w:eastAsiaTheme="minorEastAsia" w:hAnsiTheme="minorHAnsi"/>
          <w:noProof/>
          <w:sz w:val="22"/>
        </w:rPr>
      </w:pPr>
      <w:hyperlink w:anchor="_Toc399938474" w:history="1">
        <w:r w:rsidR="00DB0F73" w:rsidRPr="00827CAE">
          <w:rPr>
            <w:rStyle w:val="Hyperlink"/>
            <w:noProof/>
          </w:rPr>
          <w:t>sgml-base (version 1.26+nmu4):</w:t>
        </w:r>
        <w:r w:rsidR="00DB0F73">
          <w:rPr>
            <w:noProof/>
            <w:webHidden/>
          </w:rPr>
          <w:tab/>
        </w:r>
        <w:r w:rsidR="00DB0F73">
          <w:rPr>
            <w:noProof/>
            <w:webHidden/>
          </w:rPr>
          <w:fldChar w:fldCharType="begin"/>
        </w:r>
        <w:r w:rsidR="00DB0F73">
          <w:rPr>
            <w:noProof/>
            <w:webHidden/>
          </w:rPr>
          <w:instrText xml:space="preserve"> PAGEREF _Toc399938474 \h </w:instrText>
        </w:r>
        <w:r w:rsidR="00DB0F73">
          <w:rPr>
            <w:noProof/>
            <w:webHidden/>
          </w:rPr>
        </w:r>
        <w:r w:rsidR="00DB0F73">
          <w:rPr>
            <w:noProof/>
            <w:webHidden/>
          </w:rPr>
          <w:fldChar w:fldCharType="separate"/>
        </w:r>
        <w:r w:rsidR="00924490">
          <w:rPr>
            <w:noProof/>
            <w:webHidden/>
          </w:rPr>
          <w:t>1623</w:t>
        </w:r>
        <w:r w:rsidR="00DB0F73">
          <w:rPr>
            <w:noProof/>
            <w:webHidden/>
          </w:rPr>
          <w:fldChar w:fldCharType="end"/>
        </w:r>
      </w:hyperlink>
    </w:p>
    <w:p w14:paraId="5713BB5C" w14:textId="77777777" w:rsidR="00DB0F73" w:rsidRDefault="007C7B54" w:rsidP="00DB0F73">
      <w:pPr>
        <w:pStyle w:val="TOC2"/>
        <w:rPr>
          <w:rFonts w:asciiTheme="minorHAnsi" w:eastAsiaTheme="minorEastAsia" w:hAnsiTheme="minorHAnsi"/>
          <w:noProof/>
          <w:sz w:val="22"/>
        </w:rPr>
      </w:pPr>
      <w:hyperlink w:anchor="_Toc399938475" w:history="1">
        <w:r w:rsidR="00DB0F73" w:rsidRPr="00827CAE">
          <w:rPr>
            <w:rStyle w:val="Hyperlink"/>
            <w:noProof/>
          </w:rPr>
          <w:t>shadow (version 4.2):</w:t>
        </w:r>
        <w:r w:rsidR="00DB0F73">
          <w:rPr>
            <w:noProof/>
            <w:webHidden/>
          </w:rPr>
          <w:tab/>
        </w:r>
        <w:r w:rsidR="00DB0F73">
          <w:rPr>
            <w:noProof/>
            <w:webHidden/>
          </w:rPr>
          <w:fldChar w:fldCharType="begin"/>
        </w:r>
        <w:r w:rsidR="00DB0F73">
          <w:rPr>
            <w:noProof/>
            <w:webHidden/>
          </w:rPr>
          <w:instrText xml:space="preserve"> PAGEREF _Toc399938475 \h </w:instrText>
        </w:r>
        <w:r w:rsidR="00DB0F73">
          <w:rPr>
            <w:noProof/>
            <w:webHidden/>
          </w:rPr>
        </w:r>
        <w:r w:rsidR="00DB0F73">
          <w:rPr>
            <w:noProof/>
            <w:webHidden/>
          </w:rPr>
          <w:fldChar w:fldCharType="separate"/>
        </w:r>
        <w:r w:rsidR="00924490">
          <w:rPr>
            <w:noProof/>
            <w:webHidden/>
          </w:rPr>
          <w:t>1623</w:t>
        </w:r>
        <w:r w:rsidR="00DB0F73">
          <w:rPr>
            <w:noProof/>
            <w:webHidden/>
          </w:rPr>
          <w:fldChar w:fldCharType="end"/>
        </w:r>
      </w:hyperlink>
    </w:p>
    <w:p w14:paraId="2B078DFE" w14:textId="77777777" w:rsidR="00DB0F73" w:rsidRDefault="007C7B54" w:rsidP="00DB0F73">
      <w:pPr>
        <w:pStyle w:val="TOC2"/>
        <w:rPr>
          <w:rFonts w:asciiTheme="minorHAnsi" w:eastAsiaTheme="minorEastAsia" w:hAnsiTheme="minorHAnsi"/>
          <w:noProof/>
          <w:sz w:val="22"/>
        </w:rPr>
      </w:pPr>
      <w:hyperlink w:anchor="_Toc399938476" w:history="1">
        <w:r w:rsidR="00DB0F73" w:rsidRPr="00827CAE">
          <w:rPr>
            <w:rStyle w:val="Hyperlink"/>
            <w:noProof/>
          </w:rPr>
          <w:t>shared-mime-info (version 1.3):</w:t>
        </w:r>
        <w:r w:rsidR="00DB0F73">
          <w:rPr>
            <w:noProof/>
            <w:webHidden/>
          </w:rPr>
          <w:tab/>
        </w:r>
        <w:r w:rsidR="00DB0F73">
          <w:rPr>
            <w:noProof/>
            <w:webHidden/>
          </w:rPr>
          <w:fldChar w:fldCharType="begin"/>
        </w:r>
        <w:r w:rsidR="00DB0F73">
          <w:rPr>
            <w:noProof/>
            <w:webHidden/>
          </w:rPr>
          <w:instrText xml:space="preserve"> PAGEREF _Toc399938476 \h </w:instrText>
        </w:r>
        <w:r w:rsidR="00DB0F73">
          <w:rPr>
            <w:noProof/>
            <w:webHidden/>
          </w:rPr>
        </w:r>
        <w:r w:rsidR="00DB0F73">
          <w:rPr>
            <w:noProof/>
            <w:webHidden/>
          </w:rPr>
          <w:fldChar w:fldCharType="separate"/>
        </w:r>
        <w:r w:rsidR="00924490">
          <w:rPr>
            <w:noProof/>
            <w:webHidden/>
          </w:rPr>
          <w:t>1627</w:t>
        </w:r>
        <w:r w:rsidR="00DB0F73">
          <w:rPr>
            <w:noProof/>
            <w:webHidden/>
          </w:rPr>
          <w:fldChar w:fldCharType="end"/>
        </w:r>
      </w:hyperlink>
    </w:p>
    <w:p w14:paraId="5BDF0D62" w14:textId="77777777" w:rsidR="00DB0F73" w:rsidRDefault="007C7B54" w:rsidP="00DB0F73">
      <w:pPr>
        <w:pStyle w:val="TOC2"/>
        <w:rPr>
          <w:rFonts w:asciiTheme="minorHAnsi" w:eastAsiaTheme="minorEastAsia" w:hAnsiTheme="minorHAnsi"/>
          <w:noProof/>
          <w:sz w:val="22"/>
        </w:rPr>
      </w:pPr>
      <w:hyperlink w:anchor="_Toc399938477" w:history="1">
        <w:r w:rsidR="00DB0F73" w:rsidRPr="00827CAE">
          <w:rPr>
            <w:rStyle w:val="Hyperlink"/>
            <w:noProof/>
          </w:rPr>
          <w:t>sharutils (version 4.14):</w:t>
        </w:r>
        <w:r w:rsidR="00DB0F73">
          <w:rPr>
            <w:noProof/>
            <w:webHidden/>
          </w:rPr>
          <w:tab/>
        </w:r>
        <w:r w:rsidR="00DB0F73">
          <w:rPr>
            <w:noProof/>
            <w:webHidden/>
          </w:rPr>
          <w:fldChar w:fldCharType="begin"/>
        </w:r>
        <w:r w:rsidR="00DB0F73">
          <w:rPr>
            <w:noProof/>
            <w:webHidden/>
          </w:rPr>
          <w:instrText xml:space="preserve"> PAGEREF _Toc399938477 \h </w:instrText>
        </w:r>
        <w:r w:rsidR="00DB0F73">
          <w:rPr>
            <w:noProof/>
            <w:webHidden/>
          </w:rPr>
        </w:r>
        <w:r w:rsidR="00DB0F73">
          <w:rPr>
            <w:noProof/>
            <w:webHidden/>
          </w:rPr>
          <w:fldChar w:fldCharType="separate"/>
        </w:r>
        <w:r w:rsidR="00924490">
          <w:rPr>
            <w:noProof/>
            <w:webHidden/>
          </w:rPr>
          <w:t>1627</w:t>
        </w:r>
        <w:r w:rsidR="00DB0F73">
          <w:rPr>
            <w:noProof/>
            <w:webHidden/>
          </w:rPr>
          <w:fldChar w:fldCharType="end"/>
        </w:r>
      </w:hyperlink>
    </w:p>
    <w:p w14:paraId="171146B7" w14:textId="77777777" w:rsidR="00DB0F73" w:rsidRDefault="007C7B54" w:rsidP="00DB0F73">
      <w:pPr>
        <w:pStyle w:val="TOC2"/>
        <w:rPr>
          <w:rFonts w:asciiTheme="minorHAnsi" w:eastAsiaTheme="minorEastAsia" w:hAnsiTheme="minorHAnsi"/>
          <w:noProof/>
          <w:sz w:val="22"/>
        </w:rPr>
      </w:pPr>
      <w:hyperlink w:anchor="_Toc399938478" w:history="1">
        <w:r w:rsidR="00DB0F73" w:rsidRPr="00827CAE">
          <w:rPr>
            <w:rStyle w:val="Hyperlink"/>
            <w:noProof/>
          </w:rPr>
          <w:t>simplegeneric-0.8.1</w:t>
        </w:r>
        <w:r w:rsidR="00DB0F73">
          <w:rPr>
            <w:noProof/>
            <w:webHidden/>
          </w:rPr>
          <w:tab/>
        </w:r>
        <w:r w:rsidR="00DB0F73">
          <w:rPr>
            <w:noProof/>
            <w:webHidden/>
          </w:rPr>
          <w:fldChar w:fldCharType="begin"/>
        </w:r>
        <w:r w:rsidR="00DB0F73">
          <w:rPr>
            <w:noProof/>
            <w:webHidden/>
          </w:rPr>
          <w:instrText xml:space="preserve"> PAGEREF _Toc399938478 \h </w:instrText>
        </w:r>
        <w:r w:rsidR="00DB0F73">
          <w:rPr>
            <w:noProof/>
            <w:webHidden/>
          </w:rPr>
        </w:r>
        <w:r w:rsidR="00DB0F73">
          <w:rPr>
            <w:noProof/>
            <w:webHidden/>
          </w:rPr>
          <w:fldChar w:fldCharType="separate"/>
        </w:r>
        <w:r w:rsidR="00924490">
          <w:rPr>
            <w:noProof/>
            <w:webHidden/>
          </w:rPr>
          <w:t>1629</w:t>
        </w:r>
        <w:r w:rsidR="00DB0F73">
          <w:rPr>
            <w:noProof/>
            <w:webHidden/>
          </w:rPr>
          <w:fldChar w:fldCharType="end"/>
        </w:r>
      </w:hyperlink>
    </w:p>
    <w:p w14:paraId="0CD2935B" w14:textId="77777777" w:rsidR="00DB0F73" w:rsidRDefault="007C7B54" w:rsidP="00DB0F73">
      <w:pPr>
        <w:pStyle w:val="TOC2"/>
        <w:rPr>
          <w:rFonts w:asciiTheme="minorHAnsi" w:eastAsiaTheme="minorEastAsia" w:hAnsiTheme="minorHAnsi"/>
          <w:noProof/>
          <w:sz w:val="22"/>
        </w:rPr>
      </w:pPr>
      <w:hyperlink w:anchor="_Toc399938479" w:history="1">
        <w:r w:rsidR="00DB0F73" w:rsidRPr="00827CAE">
          <w:rPr>
            <w:rStyle w:val="Hyperlink"/>
            <w:noProof/>
          </w:rPr>
          <w:t>simplejson-3.6.3</w:t>
        </w:r>
        <w:r w:rsidR="00DB0F73">
          <w:rPr>
            <w:noProof/>
            <w:webHidden/>
          </w:rPr>
          <w:tab/>
        </w:r>
        <w:r w:rsidR="00DB0F73">
          <w:rPr>
            <w:noProof/>
            <w:webHidden/>
          </w:rPr>
          <w:fldChar w:fldCharType="begin"/>
        </w:r>
        <w:r w:rsidR="00DB0F73">
          <w:rPr>
            <w:noProof/>
            <w:webHidden/>
          </w:rPr>
          <w:instrText xml:space="preserve"> PAGEREF _Toc399938479 \h </w:instrText>
        </w:r>
        <w:r w:rsidR="00DB0F73">
          <w:rPr>
            <w:noProof/>
            <w:webHidden/>
          </w:rPr>
        </w:r>
        <w:r w:rsidR="00DB0F73">
          <w:rPr>
            <w:noProof/>
            <w:webHidden/>
          </w:rPr>
          <w:fldChar w:fldCharType="separate"/>
        </w:r>
        <w:r w:rsidR="00924490">
          <w:rPr>
            <w:noProof/>
            <w:webHidden/>
          </w:rPr>
          <w:t>1629</w:t>
        </w:r>
        <w:r w:rsidR="00DB0F73">
          <w:rPr>
            <w:noProof/>
            <w:webHidden/>
          </w:rPr>
          <w:fldChar w:fldCharType="end"/>
        </w:r>
      </w:hyperlink>
    </w:p>
    <w:p w14:paraId="056BB85E" w14:textId="77777777" w:rsidR="00DB0F73" w:rsidRDefault="007C7B54" w:rsidP="00DB0F73">
      <w:pPr>
        <w:pStyle w:val="TOC2"/>
        <w:rPr>
          <w:rFonts w:asciiTheme="minorHAnsi" w:eastAsiaTheme="minorEastAsia" w:hAnsiTheme="minorHAnsi"/>
          <w:noProof/>
          <w:sz w:val="22"/>
        </w:rPr>
      </w:pPr>
      <w:hyperlink w:anchor="_Toc399938480" w:history="1">
        <w:r w:rsidR="00DB0F73" w:rsidRPr="00827CAE">
          <w:rPr>
            <w:rStyle w:val="Hyperlink"/>
            <w:noProof/>
          </w:rPr>
          <w:t>singledispatch-3.4.0.3</w:t>
        </w:r>
        <w:r w:rsidR="00DB0F73">
          <w:rPr>
            <w:noProof/>
            <w:webHidden/>
          </w:rPr>
          <w:tab/>
        </w:r>
        <w:r w:rsidR="00DB0F73">
          <w:rPr>
            <w:noProof/>
            <w:webHidden/>
          </w:rPr>
          <w:fldChar w:fldCharType="begin"/>
        </w:r>
        <w:r w:rsidR="00DB0F73">
          <w:rPr>
            <w:noProof/>
            <w:webHidden/>
          </w:rPr>
          <w:instrText xml:space="preserve"> PAGEREF _Toc399938480 \h </w:instrText>
        </w:r>
        <w:r w:rsidR="00DB0F73">
          <w:rPr>
            <w:noProof/>
            <w:webHidden/>
          </w:rPr>
        </w:r>
        <w:r w:rsidR="00DB0F73">
          <w:rPr>
            <w:noProof/>
            <w:webHidden/>
          </w:rPr>
          <w:fldChar w:fldCharType="separate"/>
        </w:r>
        <w:r w:rsidR="00924490">
          <w:rPr>
            <w:noProof/>
            <w:webHidden/>
          </w:rPr>
          <w:t>1629</w:t>
        </w:r>
        <w:r w:rsidR="00DB0F73">
          <w:rPr>
            <w:noProof/>
            <w:webHidden/>
          </w:rPr>
          <w:fldChar w:fldCharType="end"/>
        </w:r>
      </w:hyperlink>
    </w:p>
    <w:p w14:paraId="108CAB5E" w14:textId="77777777" w:rsidR="00DB0F73" w:rsidRDefault="007C7B54" w:rsidP="00DB0F73">
      <w:pPr>
        <w:pStyle w:val="TOC2"/>
        <w:rPr>
          <w:rFonts w:asciiTheme="minorHAnsi" w:eastAsiaTheme="minorEastAsia" w:hAnsiTheme="minorHAnsi"/>
          <w:noProof/>
          <w:sz w:val="22"/>
        </w:rPr>
      </w:pPr>
      <w:hyperlink w:anchor="_Toc399938481" w:history="1">
        <w:r w:rsidR="00DB0F73" w:rsidRPr="00827CAE">
          <w:rPr>
            <w:rStyle w:val="Hyperlink"/>
            <w:noProof/>
          </w:rPr>
          <w:t>six (version 1.7.3):</w:t>
        </w:r>
        <w:r w:rsidR="00DB0F73">
          <w:rPr>
            <w:noProof/>
            <w:webHidden/>
          </w:rPr>
          <w:tab/>
        </w:r>
        <w:r w:rsidR="00DB0F73">
          <w:rPr>
            <w:noProof/>
            <w:webHidden/>
          </w:rPr>
          <w:fldChar w:fldCharType="begin"/>
        </w:r>
        <w:r w:rsidR="00DB0F73">
          <w:rPr>
            <w:noProof/>
            <w:webHidden/>
          </w:rPr>
          <w:instrText xml:space="preserve"> PAGEREF _Toc399938481 \h </w:instrText>
        </w:r>
        <w:r w:rsidR="00DB0F73">
          <w:rPr>
            <w:noProof/>
            <w:webHidden/>
          </w:rPr>
        </w:r>
        <w:r w:rsidR="00DB0F73">
          <w:rPr>
            <w:noProof/>
            <w:webHidden/>
          </w:rPr>
          <w:fldChar w:fldCharType="separate"/>
        </w:r>
        <w:r w:rsidR="00924490">
          <w:rPr>
            <w:noProof/>
            <w:webHidden/>
          </w:rPr>
          <w:t>1629</w:t>
        </w:r>
        <w:r w:rsidR="00DB0F73">
          <w:rPr>
            <w:noProof/>
            <w:webHidden/>
          </w:rPr>
          <w:fldChar w:fldCharType="end"/>
        </w:r>
      </w:hyperlink>
    </w:p>
    <w:p w14:paraId="7F96F7FB" w14:textId="77777777" w:rsidR="00DB0F73" w:rsidRDefault="007C7B54" w:rsidP="00DB0F73">
      <w:pPr>
        <w:pStyle w:val="TOC2"/>
        <w:rPr>
          <w:rFonts w:asciiTheme="minorHAnsi" w:eastAsiaTheme="minorEastAsia" w:hAnsiTheme="minorHAnsi"/>
          <w:noProof/>
          <w:sz w:val="22"/>
        </w:rPr>
      </w:pPr>
      <w:hyperlink w:anchor="_Toc399938482" w:history="1">
        <w:r w:rsidR="00DB0F73" w:rsidRPr="00827CAE">
          <w:rPr>
            <w:rStyle w:val="Hyperlink"/>
            <w:noProof/>
          </w:rPr>
          <w:t>six-1.7.3</w:t>
        </w:r>
        <w:r w:rsidR="00DB0F73">
          <w:rPr>
            <w:noProof/>
            <w:webHidden/>
          </w:rPr>
          <w:tab/>
        </w:r>
        <w:r w:rsidR="00DB0F73">
          <w:rPr>
            <w:noProof/>
            <w:webHidden/>
          </w:rPr>
          <w:fldChar w:fldCharType="begin"/>
        </w:r>
        <w:r w:rsidR="00DB0F73">
          <w:rPr>
            <w:noProof/>
            <w:webHidden/>
          </w:rPr>
          <w:instrText xml:space="preserve"> PAGEREF _Toc399938482 \h </w:instrText>
        </w:r>
        <w:r w:rsidR="00DB0F73">
          <w:rPr>
            <w:noProof/>
            <w:webHidden/>
          </w:rPr>
        </w:r>
        <w:r w:rsidR="00DB0F73">
          <w:rPr>
            <w:noProof/>
            <w:webHidden/>
          </w:rPr>
          <w:fldChar w:fldCharType="separate"/>
        </w:r>
        <w:r w:rsidR="00924490">
          <w:rPr>
            <w:noProof/>
            <w:webHidden/>
          </w:rPr>
          <w:t>1629</w:t>
        </w:r>
        <w:r w:rsidR="00DB0F73">
          <w:rPr>
            <w:noProof/>
            <w:webHidden/>
          </w:rPr>
          <w:fldChar w:fldCharType="end"/>
        </w:r>
      </w:hyperlink>
    </w:p>
    <w:p w14:paraId="5DB45949" w14:textId="77777777" w:rsidR="00DB0F73" w:rsidRDefault="007C7B54" w:rsidP="00DB0F73">
      <w:pPr>
        <w:pStyle w:val="TOC2"/>
        <w:rPr>
          <w:rFonts w:asciiTheme="minorHAnsi" w:eastAsiaTheme="minorEastAsia" w:hAnsiTheme="minorHAnsi"/>
          <w:noProof/>
          <w:sz w:val="22"/>
        </w:rPr>
      </w:pPr>
      <w:hyperlink w:anchor="_Toc399938483" w:history="1">
        <w:r w:rsidR="00DB0F73" w:rsidRPr="00827CAE">
          <w:rPr>
            <w:rStyle w:val="Hyperlink"/>
            <w:noProof/>
          </w:rPr>
          <w:t>slang2 (version 2.2.4):</w:t>
        </w:r>
        <w:r w:rsidR="00DB0F73">
          <w:rPr>
            <w:noProof/>
            <w:webHidden/>
          </w:rPr>
          <w:tab/>
        </w:r>
        <w:r w:rsidR="00DB0F73">
          <w:rPr>
            <w:noProof/>
            <w:webHidden/>
          </w:rPr>
          <w:fldChar w:fldCharType="begin"/>
        </w:r>
        <w:r w:rsidR="00DB0F73">
          <w:rPr>
            <w:noProof/>
            <w:webHidden/>
          </w:rPr>
          <w:instrText xml:space="preserve"> PAGEREF _Toc399938483 \h </w:instrText>
        </w:r>
        <w:r w:rsidR="00DB0F73">
          <w:rPr>
            <w:noProof/>
            <w:webHidden/>
          </w:rPr>
        </w:r>
        <w:r w:rsidR="00DB0F73">
          <w:rPr>
            <w:noProof/>
            <w:webHidden/>
          </w:rPr>
          <w:fldChar w:fldCharType="separate"/>
        </w:r>
        <w:r w:rsidR="00924490">
          <w:rPr>
            <w:noProof/>
            <w:webHidden/>
          </w:rPr>
          <w:t>1630</w:t>
        </w:r>
        <w:r w:rsidR="00DB0F73">
          <w:rPr>
            <w:noProof/>
            <w:webHidden/>
          </w:rPr>
          <w:fldChar w:fldCharType="end"/>
        </w:r>
      </w:hyperlink>
    </w:p>
    <w:p w14:paraId="6AD21E28" w14:textId="77777777" w:rsidR="00DB0F73" w:rsidRDefault="007C7B54" w:rsidP="00DB0F73">
      <w:pPr>
        <w:pStyle w:val="TOC2"/>
        <w:rPr>
          <w:rFonts w:asciiTheme="minorHAnsi" w:eastAsiaTheme="minorEastAsia" w:hAnsiTheme="minorHAnsi"/>
          <w:noProof/>
          <w:sz w:val="22"/>
        </w:rPr>
      </w:pPr>
      <w:hyperlink w:anchor="_Toc399938484" w:history="1">
        <w:r w:rsidR="00DB0F73" w:rsidRPr="00827CAE">
          <w:rPr>
            <w:rStyle w:val="Hyperlink"/>
            <w:noProof/>
          </w:rPr>
          <w:t>slof (version 20140630+dfsg):</w:t>
        </w:r>
        <w:r w:rsidR="00DB0F73">
          <w:rPr>
            <w:noProof/>
            <w:webHidden/>
          </w:rPr>
          <w:tab/>
        </w:r>
        <w:r w:rsidR="00DB0F73">
          <w:rPr>
            <w:noProof/>
            <w:webHidden/>
          </w:rPr>
          <w:fldChar w:fldCharType="begin"/>
        </w:r>
        <w:r w:rsidR="00DB0F73">
          <w:rPr>
            <w:noProof/>
            <w:webHidden/>
          </w:rPr>
          <w:instrText xml:space="preserve"> PAGEREF _Toc399938484 \h </w:instrText>
        </w:r>
        <w:r w:rsidR="00DB0F73">
          <w:rPr>
            <w:noProof/>
            <w:webHidden/>
          </w:rPr>
        </w:r>
        <w:r w:rsidR="00DB0F73">
          <w:rPr>
            <w:noProof/>
            <w:webHidden/>
          </w:rPr>
          <w:fldChar w:fldCharType="separate"/>
        </w:r>
        <w:r w:rsidR="00924490">
          <w:rPr>
            <w:noProof/>
            <w:webHidden/>
          </w:rPr>
          <w:t>1636</w:t>
        </w:r>
        <w:r w:rsidR="00DB0F73">
          <w:rPr>
            <w:noProof/>
            <w:webHidden/>
          </w:rPr>
          <w:fldChar w:fldCharType="end"/>
        </w:r>
      </w:hyperlink>
    </w:p>
    <w:p w14:paraId="19DBE02A" w14:textId="77777777" w:rsidR="00DB0F73" w:rsidRDefault="007C7B54" w:rsidP="00DB0F73">
      <w:pPr>
        <w:pStyle w:val="TOC2"/>
        <w:rPr>
          <w:rFonts w:asciiTheme="minorHAnsi" w:eastAsiaTheme="minorEastAsia" w:hAnsiTheme="minorHAnsi"/>
          <w:noProof/>
          <w:sz w:val="22"/>
        </w:rPr>
      </w:pPr>
      <w:hyperlink w:anchor="_Toc399938485" w:history="1">
        <w:r w:rsidR="00DB0F73" w:rsidRPr="00827CAE">
          <w:rPr>
            <w:rStyle w:val="Hyperlink"/>
            <w:noProof/>
          </w:rPr>
          <w:t>smartmontools (version 6.2+svn3841):</w:t>
        </w:r>
        <w:r w:rsidR="00DB0F73">
          <w:rPr>
            <w:noProof/>
            <w:webHidden/>
          </w:rPr>
          <w:tab/>
        </w:r>
        <w:r w:rsidR="00DB0F73">
          <w:rPr>
            <w:noProof/>
            <w:webHidden/>
          </w:rPr>
          <w:fldChar w:fldCharType="begin"/>
        </w:r>
        <w:r w:rsidR="00DB0F73">
          <w:rPr>
            <w:noProof/>
            <w:webHidden/>
          </w:rPr>
          <w:instrText xml:space="preserve"> PAGEREF _Toc399938485 \h </w:instrText>
        </w:r>
        <w:r w:rsidR="00DB0F73">
          <w:rPr>
            <w:noProof/>
            <w:webHidden/>
          </w:rPr>
        </w:r>
        <w:r w:rsidR="00DB0F73">
          <w:rPr>
            <w:noProof/>
            <w:webHidden/>
          </w:rPr>
          <w:fldChar w:fldCharType="separate"/>
        </w:r>
        <w:r w:rsidR="00924490">
          <w:rPr>
            <w:noProof/>
            <w:webHidden/>
          </w:rPr>
          <w:t>1637</w:t>
        </w:r>
        <w:r w:rsidR="00DB0F73">
          <w:rPr>
            <w:noProof/>
            <w:webHidden/>
          </w:rPr>
          <w:fldChar w:fldCharType="end"/>
        </w:r>
      </w:hyperlink>
    </w:p>
    <w:p w14:paraId="23337A02" w14:textId="77777777" w:rsidR="00DB0F73" w:rsidRDefault="007C7B54" w:rsidP="00DB0F73">
      <w:pPr>
        <w:pStyle w:val="TOC2"/>
        <w:rPr>
          <w:rFonts w:asciiTheme="minorHAnsi" w:eastAsiaTheme="minorEastAsia" w:hAnsiTheme="minorHAnsi"/>
          <w:noProof/>
          <w:sz w:val="22"/>
        </w:rPr>
      </w:pPr>
      <w:hyperlink w:anchor="_Toc399938486" w:history="1">
        <w:r w:rsidR="00DB0F73" w:rsidRPr="00827CAE">
          <w:rPr>
            <w:rStyle w:val="Hyperlink"/>
            <w:noProof/>
          </w:rPr>
          <w:t>socat (version 1.7.2.4):</w:t>
        </w:r>
        <w:r w:rsidR="00DB0F73">
          <w:rPr>
            <w:noProof/>
            <w:webHidden/>
          </w:rPr>
          <w:tab/>
        </w:r>
        <w:r w:rsidR="00DB0F73">
          <w:rPr>
            <w:noProof/>
            <w:webHidden/>
          </w:rPr>
          <w:fldChar w:fldCharType="begin"/>
        </w:r>
        <w:r w:rsidR="00DB0F73">
          <w:rPr>
            <w:noProof/>
            <w:webHidden/>
          </w:rPr>
          <w:instrText xml:space="preserve"> PAGEREF _Toc399938486 \h </w:instrText>
        </w:r>
        <w:r w:rsidR="00DB0F73">
          <w:rPr>
            <w:noProof/>
            <w:webHidden/>
          </w:rPr>
        </w:r>
        <w:r w:rsidR="00DB0F73">
          <w:rPr>
            <w:noProof/>
            <w:webHidden/>
          </w:rPr>
          <w:fldChar w:fldCharType="separate"/>
        </w:r>
        <w:r w:rsidR="00924490">
          <w:rPr>
            <w:noProof/>
            <w:webHidden/>
          </w:rPr>
          <w:t>1637</w:t>
        </w:r>
        <w:r w:rsidR="00DB0F73">
          <w:rPr>
            <w:noProof/>
            <w:webHidden/>
          </w:rPr>
          <w:fldChar w:fldCharType="end"/>
        </w:r>
      </w:hyperlink>
    </w:p>
    <w:p w14:paraId="08DC74E6" w14:textId="77777777" w:rsidR="00DB0F73" w:rsidRDefault="007C7B54" w:rsidP="00DB0F73">
      <w:pPr>
        <w:pStyle w:val="TOC2"/>
        <w:rPr>
          <w:rFonts w:asciiTheme="minorHAnsi" w:eastAsiaTheme="minorEastAsia" w:hAnsiTheme="minorHAnsi"/>
          <w:noProof/>
          <w:sz w:val="22"/>
        </w:rPr>
      </w:pPr>
      <w:hyperlink w:anchor="_Toc399938487" w:history="1">
        <w:r w:rsidR="00DB0F73" w:rsidRPr="00827CAE">
          <w:rPr>
            <w:rStyle w:val="Hyperlink"/>
            <w:noProof/>
          </w:rPr>
          <w:t>software-properties (version 0.92.25debian1):</w:t>
        </w:r>
        <w:r w:rsidR="00DB0F73">
          <w:rPr>
            <w:noProof/>
            <w:webHidden/>
          </w:rPr>
          <w:tab/>
        </w:r>
        <w:r w:rsidR="00DB0F73">
          <w:rPr>
            <w:noProof/>
            <w:webHidden/>
          </w:rPr>
          <w:fldChar w:fldCharType="begin"/>
        </w:r>
        <w:r w:rsidR="00DB0F73">
          <w:rPr>
            <w:noProof/>
            <w:webHidden/>
          </w:rPr>
          <w:instrText xml:space="preserve"> PAGEREF _Toc399938487 \h </w:instrText>
        </w:r>
        <w:r w:rsidR="00DB0F73">
          <w:rPr>
            <w:noProof/>
            <w:webHidden/>
          </w:rPr>
        </w:r>
        <w:r w:rsidR="00DB0F73">
          <w:rPr>
            <w:noProof/>
            <w:webHidden/>
          </w:rPr>
          <w:fldChar w:fldCharType="separate"/>
        </w:r>
        <w:r w:rsidR="00924490">
          <w:rPr>
            <w:noProof/>
            <w:webHidden/>
          </w:rPr>
          <w:t>1646</w:t>
        </w:r>
        <w:r w:rsidR="00DB0F73">
          <w:rPr>
            <w:noProof/>
            <w:webHidden/>
          </w:rPr>
          <w:fldChar w:fldCharType="end"/>
        </w:r>
      </w:hyperlink>
    </w:p>
    <w:p w14:paraId="0C7D4AB0" w14:textId="77777777" w:rsidR="00DB0F73" w:rsidRDefault="007C7B54" w:rsidP="00DB0F73">
      <w:pPr>
        <w:pStyle w:val="TOC2"/>
        <w:rPr>
          <w:rFonts w:asciiTheme="minorHAnsi" w:eastAsiaTheme="minorEastAsia" w:hAnsiTheme="minorHAnsi"/>
          <w:noProof/>
          <w:sz w:val="22"/>
        </w:rPr>
      </w:pPr>
      <w:hyperlink w:anchor="_Toc399938488" w:history="1">
        <w:r w:rsidR="00DB0F73" w:rsidRPr="00827CAE">
          <w:rPr>
            <w:rStyle w:val="Hyperlink"/>
            <w:noProof/>
          </w:rPr>
          <w:t>sosreport (version 3.1):</w:t>
        </w:r>
        <w:r w:rsidR="00DB0F73">
          <w:rPr>
            <w:noProof/>
            <w:webHidden/>
          </w:rPr>
          <w:tab/>
        </w:r>
        <w:r w:rsidR="00DB0F73">
          <w:rPr>
            <w:noProof/>
            <w:webHidden/>
          </w:rPr>
          <w:fldChar w:fldCharType="begin"/>
        </w:r>
        <w:r w:rsidR="00DB0F73">
          <w:rPr>
            <w:noProof/>
            <w:webHidden/>
          </w:rPr>
          <w:instrText xml:space="preserve"> PAGEREF _Toc399938488 \h </w:instrText>
        </w:r>
        <w:r w:rsidR="00DB0F73">
          <w:rPr>
            <w:noProof/>
            <w:webHidden/>
          </w:rPr>
        </w:r>
        <w:r w:rsidR="00DB0F73">
          <w:rPr>
            <w:noProof/>
            <w:webHidden/>
          </w:rPr>
          <w:fldChar w:fldCharType="separate"/>
        </w:r>
        <w:r w:rsidR="00924490">
          <w:rPr>
            <w:noProof/>
            <w:webHidden/>
          </w:rPr>
          <w:t>1647</w:t>
        </w:r>
        <w:r w:rsidR="00DB0F73">
          <w:rPr>
            <w:noProof/>
            <w:webHidden/>
          </w:rPr>
          <w:fldChar w:fldCharType="end"/>
        </w:r>
      </w:hyperlink>
    </w:p>
    <w:p w14:paraId="3DA6FF14" w14:textId="77777777" w:rsidR="00DB0F73" w:rsidRDefault="007C7B54" w:rsidP="00DB0F73">
      <w:pPr>
        <w:pStyle w:val="TOC2"/>
        <w:rPr>
          <w:rFonts w:asciiTheme="minorHAnsi" w:eastAsiaTheme="minorEastAsia" w:hAnsiTheme="minorHAnsi"/>
          <w:noProof/>
          <w:sz w:val="22"/>
        </w:rPr>
      </w:pPr>
      <w:hyperlink w:anchor="_Toc399938489" w:history="1">
        <w:r w:rsidR="00DB0F73" w:rsidRPr="00827CAE">
          <w:rPr>
            <w:rStyle w:val="Hyperlink"/>
            <w:noProof/>
          </w:rPr>
          <w:t>sphinx (version 1.2.2+dfsg):</w:t>
        </w:r>
        <w:r w:rsidR="00DB0F73">
          <w:rPr>
            <w:noProof/>
            <w:webHidden/>
          </w:rPr>
          <w:tab/>
        </w:r>
        <w:r w:rsidR="00DB0F73">
          <w:rPr>
            <w:noProof/>
            <w:webHidden/>
          </w:rPr>
          <w:fldChar w:fldCharType="begin"/>
        </w:r>
        <w:r w:rsidR="00DB0F73">
          <w:rPr>
            <w:noProof/>
            <w:webHidden/>
          </w:rPr>
          <w:instrText xml:space="preserve"> PAGEREF _Toc399938489 \h </w:instrText>
        </w:r>
        <w:r w:rsidR="00DB0F73">
          <w:rPr>
            <w:noProof/>
            <w:webHidden/>
          </w:rPr>
        </w:r>
        <w:r w:rsidR="00DB0F73">
          <w:rPr>
            <w:noProof/>
            <w:webHidden/>
          </w:rPr>
          <w:fldChar w:fldCharType="separate"/>
        </w:r>
        <w:r w:rsidR="00924490">
          <w:rPr>
            <w:noProof/>
            <w:webHidden/>
          </w:rPr>
          <w:t>1648</w:t>
        </w:r>
        <w:r w:rsidR="00DB0F73">
          <w:rPr>
            <w:noProof/>
            <w:webHidden/>
          </w:rPr>
          <w:fldChar w:fldCharType="end"/>
        </w:r>
      </w:hyperlink>
    </w:p>
    <w:p w14:paraId="4A94847F" w14:textId="77777777" w:rsidR="00DB0F73" w:rsidRDefault="007C7B54" w:rsidP="00DB0F73">
      <w:pPr>
        <w:pStyle w:val="TOC2"/>
        <w:rPr>
          <w:rFonts w:asciiTheme="minorHAnsi" w:eastAsiaTheme="minorEastAsia" w:hAnsiTheme="minorHAnsi"/>
          <w:noProof/>
          <w:sz w:val="22"/>
        </w:rPr>
      </w:pPr>
      <w:hyperlink w:anchor="_Toc399938490" w:history="1">
        <w:r w:rsidR="00DB0F73" w:rsidRPr="00827CAE">
          <w:rPr>
            <w:rStyle w:val="Hyperlink"/>
            <w:noProof/>
          </w:rPr>
          <w:t>Sphinx-1.2.2</w:t>
        </w:r>
        <w:r w:rsidR="00DB0F73">
          <w:rPr>
            <w:noProof/>
            <w:webHidden/>
          </w:rPr>
          <w:tab/>
        </w:r>
        <w:r w:rsidR="00DB0F73">
          <w:rPr>
            <w:noProof/>
            <w:webHidden/>
          </w:rPr>
          <w:fldChar w:fldCharType="begin"/>
        </w:r>
        <w:r w:rsidR="00DB0F73">
          <w:rPr>
            <w:noProof/>
            <w:webHidden/>
          </w:rPr>
          <w:instrText xml:space="preserve"> PAGEREF _Toc399938490 \h </w:instrText>
        </w:r>
        <w:r w:rsidR="00DB0F73">
          <w:rPr>
            <w:noProof/>
            <w:webHidden/>
          </w:rPr>
        </w:r>
        <w:r w:rsidR="00DB0F73">
          <w:rPr>
            <w:noProof/>
            <w:webHidden/>
          </w:rPr>
          <w:fldChar w:fldCharType="separate"/>
        </w:r>
        <w:r w:rsidR="00924490">
          <w:rPr>
            <w:noProof/>
            <w:webHidden/>
          </w:rPr>
          <w:t>1653</w:t>
        </w:r>
        <w:r w:rsidR="00DB0F73">
          <w:rPr>
            <w:noProof/>
            <w:webHidden/>
          </w:rPr>
          <w:fldChar w:fldCharType="end"/>
        </w:r>
      </w:hyperlink>
    </w:p>
    <w:p w14:paraId="3EABDAFF" w14:textId="77777777" w:rsidR="00DB0F73" w:rsidRDefault="007C7B54" w:rsidP="00DB0F73">
      <w:pPr>
        <w:pStyle w:val="TOC2"/>
        <w:rPr>
          <w:rFonts w:asciiTheme="minorHAnsi" w:eastAsiaTheme="minorEastAsia" w:hAnsiTheme="minorHAnsi"/>
          <w:noProof/>
          <w:sz w:val="22"/>
        </w:rPr>
      </w:pPr>
      <w:hyperlink w:anchor="_Toc399938491" w:history="1">
        <w:r w:rsidR="00DB0F73" w:rsidRPr="00827CAE">
          <w:rPr>
            <w:rStyle w:val="Hyperlink"/>
            <w:noProof/>
          </w:rPr>
          <w:t>spice (version 0.12.5):</w:t>
        </w:r>
        <w:r w:rsidR="00DB0F73">
          <w:rPr>
            <w:noProof/>
            <w:webHidden/>
          </w:rPr>
          <w:tab/>
        </w:r>
        <w:r w:rsidR="00DB0F73">
          <w:rPr>
            <w:noProof/>
            <w:webHidden/>
          </w:rPr>
          <w:fldChar w:fldCharType="begin"/>
        </w:r>
        <w:r w:rsidR="00DB0F73">
          <w:rPr>
            <w:noProof/>
            <w:webHidden/>
          </w:rPr>
          <w:instrText xml:space="preserve"> PAGEREF _Toc399938491 \h </w:instrText>
        </w:r>
        <w:r w:rsidR="00DB0F73">
          <w:rPr>
            <w:noProof/>
            <w:webHidden/>
          </w:rPr>
        </w:r>
        <w:r w:rsidR="00DB0F73">
          <w:rPr>
            <w:noProof/>
            <w:webHidden/>
          </w:rPr>
          <w:fldChar w:fldCharType="separate"/>
        </w:r>
        <w:r w:rsidR="00924490">
          <w:rPr>
            <w:noProof/>
            <w:webHidden/>
          </w:rPr>
          <w:t>1653</w:t>
        </w:r>
        <w:r w:rsidR="00DB0F73">
          <w:rPr>
            <w:noProof/>
            <w:webHidden/>
          </w:rPr>
          <w:fldChar w:fldCharType="end"/>
        </w:r>
      </w:hyperlink>
    </w:p>
    <w:p w14:paraId="61FD40D3" w14:textId="77777777" w:rsidR="00DB0F73" w:rsidRDefault="007C7B54" w:rsidP="00DB0F73">
      <w:pPr>
        <w:pStyle w:val="TOC2"/>
        <w:rPr>
          <w:rFonts w:asciiTheme="minorHAnsi" w:eastAsiaTheme="minorEastAsia" w:hAnsiTheme="minorHAnsi"/>
          <w:noProof/>
          <w:sz w:val="22"/>
        </w:rPr>
      </w:pPr>
      <w:hyperlink w:anchor="_Toc399938492" w:history="1">
        <w:r w:rsidR="00DB0F73" w:rsidRPr="00827CAE">
          <w:rPr>
            <w:rStyle w:val="Hyperlink"/>
            <w:noProof/>
          </w:rPr>
          <w:t>sqlalchemy (version 0.9.7):</w:t>
        </w:r>
        <w:r w:rsidR="00DB0F73">
          <w:rPr>
            <w:noProof/>
            <w:webHidden/>
          </w:rPr>
          <w:tab/>
        </w:r>
        <w:r w:rsidR="00DB0F73">
          <w:rPr>
            <w:noProof/>
            <w:webHidden/>
          </w:rPr>
          <w:fldChar w:fldCharType="begin"/>
        </w:r>
        <w:r w:rsidR="00DB0F73">
          <w:rPr>
            <w:noProof/>
            <w:webHidden/>
          </w:rPr>
          <w:instrText xml:space="preserve"> PAGEREF _Toc399938492 \h </w:instrText>
        </w:r>
        <w:r w:rsidR="00DB0F73">
          <w:rPr>
            <w:noProof/>
            <w:webHidden/>
          </w:rPr>
        </w:r>
        <w:r w:rsidR="00DB0F73">
          <w:rPr>
            <w:noProof/>
            <w:webHidden/>
          </w:rPr>
          <w:fldChar w:fldCharType="separate"/>
        </w:r>
        <w:r w:rsidR="00924490">
          <w:rPr>
            <w:noProof/>
            <w:webHidden/>
          </w:rPr>
          <w:t>1661</w:t>
        </w:r>
        <w:r w:rsidR="00DB0F73">
          <w:rPr>
            <w:noProof/>
            <w:webHidden/>
          </w:rPr>
          <w:fldChar w:fldCharType="end"/>
        </w:r>
      </w:hyperlink>
    </w:p>
    <w:p w14:paraId="4BACD6D6" w14:textId="77777777" w:rsidR="00DB0F73" w:rsidRDefault="007C7B54" w:rsidP="00DB0F73">
      <w:pPr>
        <w:pStyle w:val="TOC2"/>
        <w:rPr>
          <w:rFonts w:asciiTheme="minorHAnsi" w:eastAsiaTheme="minorEastAsia" w:hAnsiTheme="minorHAnsi"/>
          <w:noProof/>
          <w:sz w:val="22"/>
        </w:rPr>
      </w:pPr>
      <w:hyperlink w:anchor="_Toc399938493" w:history="1">
        <w:r w:rsidR="00DB0F73" w:rsidRPr="00827CAE">
          <w:rPr>
            <w:rStyle w:val="Hyperlink"/>
            <w:noProof/>
          </w:rPr>
          <w:t>SQLAlchemy-0.9.7</w:t>
        </w:r>
        <w:r w:rsidR="00DB0F73">
          <w:rPr>
            <w:noProof/>
            <w:webHidden/>
          </w:rPr>
          <w:tab/>
        </w:r>
        <w:r w:rsidR="00DB0F73">
          <w:rPr>
            <w:noProof/>
            <w:webHidden/>
          </w:rPr>
          <w:fldChar w:fldCharType="begin"/>
        </w:r>
        <w:r w:rsidR="00DB0F73">
          <w:rPr>
            <w:noProof/>
            <w:webHidden/>
          </w:rPr>
          <w:instrText xml:space="preserve"> PAGEREF _Toc399938493 \h </w:instrText>
        </w:r>
        <w:r w:rsidR="00DB0F73">
          <w:rPr>
            <w:noProof/>
            <w:webHidden/>
          </w:rPr>
        </w:r>
        <w:r w:rsidR="00DB0F73">
          <w:rPr>
            <w:noProof/>
            <w:webHidden/>
          </w:rPr>
          <w:fldChar w:fldCharType="separate"/>
        </w:r>
        <w:r w:rsidR="00924490">
          <w:rPr>
            <w:noProof/>
            <w:webHidden/>
          </w:rPr>
          <w:t>1663</w:t>
        </w:r>
        <w:r w:rsidR="00DB0F73">
          <w:rPr>
            <w:noProof/>
            <w:webHidden/>
          </w:rPr>
          <w:fldChar w:fldCharType="end"/>
        </w:r>
      </w:hyperlink>
    </w:p>
    <w:p w14:paraId="40BAB712" w14:textId="77777777" w:rsidR="00DB0F73" w:rsidRDefault="007C7B54" w:rsidP="00DB0F73">
      <w:pPr>
        <w:pStyle w:val="TOC2"/>
        <w:rPr>
          <w:rFonts w:asciiTheme="minorHAnsi" w:eastAsiaTheme="minorEastAsia" w:hAnsiTheme="minorHAnsi"/>
          <w:noProof/>
          <w:sz w:val="22"/>
        </w:rPr>
      </w:pPr>
      <w:hyperlink w:anchor="_Toc399938494" w:history="1">
        <w:r w:rsidR="00DB0F73" w:rsidRPr="00827CAE">
          <w:rPr>
            <w:rStyle w:val="Hyperlink"/>
            <w:noProof/>
          </w:rPr>
          <w:t>sqlalchemy-migrate-0.9.1</w:t>
        </w:r>
        <w:r w:rsidR="00DB0F73">
          <w:rPr>
            <w:noProof/>
            <w:webHidden/>
          </w:rPr>
          <w:tab/>
        </w:r>
        <w:r w:rsidR="00DB0F73">
          <w:rPr>
            <w:noProof/>
            <w:webHidden/>
          </w:rPr>
          <w:fldChar w:fldCharType="begin"/>
        </w:r>
        <w:r w:rsidR="00DB0F73">
          <w:rPr>
            <w:noProof/>
            <w:webHidden/>
          </w:rPr>
          <w:instrText xml:space="preserve"> PAGEREF _Toc399938494 \h </w:instrText>
        </w:r>
        <w:r w:rsidR="00DB0F73">
          <w:rPr>
            <w:noProof/>
            <w:webHidden/>
          </w:rPr>
        </w:r>
        <w:r w:rsidR="00DB0F73">
          <w:rPr>
            <w:noProof/>
            <w:webHidden/>
          </w:rPr>
          <w:fldChar w:fldCharType="separate"/>
        </w:r>
        <w:r w:rsidR="00924490">
          <w:rPr>
            <w:noProof/>
            <w:webHidden/>
          </w:rPr>
          <w:t>1663</w:t>
        </w:r>
        <w:r w:rsidR="00DB0F73">
          <w:rPr>
            <w:noProof/>
            <w:webHidden/>
          </w:rPr>
          <w:fldChar w:fldCharType="end"/>
        </w:r>
      </w:hyperlink>
    </w:p>
    <w:p w14:paraId="560DF385" w14:textId="77777777" w:rsidR="00DB0F73" w:rsidRDefault="007C7B54" w:rsidP="00DB0F73">
      <w:pPr>
        <w:pStyle w:val="TOC2"/>
        <w:rPr>
          <w:rFonts w:asciiTheme="minorHAnsi" w:eastAsiaTheme="minorEastAsia" w:hAnsiTheme="minorHAnsi"/>
          <w:noProof/>
          <w:sz w:val="22"/>
        </w:rPr>
      </w:pPr>
      <w:hyperlink w:anchor="_Toc399938495" w:history="1">
        <w:r w:rsidR="00DB0F73" w:rsidRPr="00827CAE">
          <w:rPr>
            <w:rStyle w:val="Hyperlink"/>
            <w:noProof/>
          </w:rPr>
          <w:t>sqlite3 (version 3.8.5):</w:t>
        </w:r>
        <w:r w:rsidR="00DB0F73">
          <w:rPr>
            <w:noProof/>
            <w:webHidden/>
          </w:rPr>
          <w:tab/>
        </w:r>
        <w:r w:rsidR="00DB0F73">
          <w:rPr>
            <w:noProof/>
            <w:webHidden/>
          </w:rPr>
          <w:fldChar w:fldCharType="begin"/>
        </w:r>
        <w:r w:rsidR="00DB0F73">
          <w:rPr>
            <w:noProof/>
            <w:webHidden/>
          </w:rPr>
          <w:instrText xml:space="preserve"> PAGEREF _Toc399938495 \h </w:instrText>
        </w:r>
        <w:r w:rsidR="00DB0F73">
          <w:rPr>
            <w:noProof/>
            <w:webHidden/>
          </w:rPr>
        </w:r>
        <w:r w:rsidR="00DB0F73">
          <w:rPr>
            <w:noProof/>
            <w:webHidden/>
          </w:rPr>
          <w:fldChar w:fldCharType="separate"/>
        </w:r>
        <w:r w:rsidR="00924490">
          <w:rPr>
            <w:noProof/>
            <w:webHidden/>
          </w:rPr>
          <w:t>1663</w:t>
        </w:r>
        <w:r w:rsidR="00DB0F73">
          <w:rPr>
            <w:noProof/>
            <w:webHidden/>
          </w:rPr>
          <w:fldChar w:fldCharType="end"/>
        </w:r>
      </w:hyperlink>
    </w:p>
    <w:p w14:paraId="7044282E" w14:textId="77777777" w:rsidR="00DB0F73" w:rsidRDefault="007C7B54" w:rsidP="00DB0F73">
      <w:pPr>
        <w:pStyle w:val="TOC2"/>
        <w:rPr>
          <w:rFonts w:asciiTheme="minorHAnsi" w:eastAsiaTheme="minorEastAsia" w:hAnsiTheme="minorHAnsi"/>
          <w:noProof/>
          <w:sz w:val="22"/>
        </w:rPr>
      </w:pPr>
      <w:hyperlink w:anchor="_Toc399938496" w:history="1">
        <w:r w:rsidR="00DB0F73" w:rsidRPr="00827CAE">
          <w:rPr>
            <w:rStyle w:val="Hyperlink"/>
            <w:noProof/>
          </w:rPr>
          <w:t>ssl-cert (version 1.0.34):</w:t>
        </w:r>
        <w:r w:rsidR="00DB0F73">
          <w:rPr>
            <w:noProof/>
            <w:webHidden/>
          </w:rPr>
          <w:tab/>
        </w:r>
        <w:r w:rsidR="00DB0F73">
          <w:rPr>
            <w:noProof/>
            <w:webHidden/>
          </w:rPr>
          <w:fldChar w:fldCharType="begin"/>
        </w:r>
        <w:r w:rsidR="00DB0F73">
          <w:rPr>
            <w:noProof/>
            <w:webHidden/>
          </w:rPr>
          <w:instrText xml:space="preserve"> PAGEREF _Toc399938496 \h </w:instrText>
        </w:r>
        <w:r w:rsidR="00DB0F73">
          <w:rPr>
            <w:noProof/>
            <w:webHidden/>
          </w:rPr>
        </w:r>
        <w:r w:rsidR="00DB0F73">
          <w:rPr>
            <w:noProof/>
            <w:webHidden/>
          </w:rPr>
          <w:fldChar w:fldCharType="separate"/>
        </w:r>
        <w:r w:rsidR="00924490">
          <w:rPr>
            <w:noProof/>
            <w:webHidden/>
          </w:rPr>
          <w:t>1664</w:t>
        </w:r>
        <w:r w:rsidR="00DB0F73">
          <w:rPr>
            <w:noProof/>
            <w:webHidden/>
          </w:rPr>
          <w:fldChar w:fldCharType="end"/>
        </w:r>
      </w:hyperlink>
    </w:p>
    <w:p w14:paraId="01C65803" w14:textId="77777777" w:rsidR="00DB0F73" w:rsidRDefault="007C7B54" w:rsidP="00DB0F73">
      <w:pPr>
        <w:pStyle w:val="TOC2"/>
        <w:rPr>
          <w:rFonts w:asciiTheme="minorHAnsi" w:eastAsiaTheme="minorEastAsia" w:hAnsiTheme="minorHAnsi"/>
          <w:noProof/>
          <w:sz w:val="22"/>
        </w:rPr>
      </w:pPr>
      <w:hyperlink w:anchor="_Toc399938497" w:history="1">
        <w:r w:rsidR="00DB0F73" w:rsidRPr="00827CAE">
          <w:rPr>
            <w:rStyle w:val="Hyperlink"/>
            <w:noProof/>
          </w:rPr>
          <w:t>startpar (version 0.59):</w:t>
        </w:r>
        <w:r w:rsidR="00DB0F73">
          <w:rPr>
            <w:noProof/>
            <w:webHidden/>
          </w:rPr>
          <w:tab/>
        </w:r>
        <w:r w:rsidR="00DB0F73">
          <w:rPr>
            <w:noProof/>
            <w:webHidden/>
          </w:rPr>
          <w:fldChar w:fldCharType="begin"/>
        </w:r>
        <w:r w:rsidR="00DB0F73">
          <w:rPr>
            <w:noProof/>
            <w:webHidden/>
          </w:rPr>
          <w:instrText xml:space="preserve"> PAGEREF _Toc399938497 \h </w:instrText>
        </w:r>
        <w:r w:rsidR="00DB0F73">
          <w:rPr>
            <w:noProof/>
            <w:webHidden/>
          </w:rPr>
        </w:r>
        <w:r w:rsidR="00DB0F73">
          <w:rPr>
            <w:noProof/>
            <w:webHidden/>
          </w:rPr>
          <w:fldChar w:fldCharType="separate"/>
        </w:r>
        <w:r w:rsidR="00924490">
          <w:rPr>
            <w:noProof/>
            <w:webHidden/>
          </w:rPr>
          <w:t>1664</w:t>
        </w:r>
        <w:r w:rsidR="00DB0F73">
          <w:rPr>
            <w:noProof/>
            <w:webHidden/>
          </w:rPr>
          <w:fldChar w:fldCharType="end"/>
        </w:r>
      </w:hyperlink>
    </w:p>
    <w:p w14:paraId="312B22C3" w14:textId="77777777" w:rsidR="00DB0F73" w:rsidRDefault="007C7B54" w:rsidP="00DB0F73">
      <w:pPr>
        <w:pStyle w:val="TOC2"/>
        <w:rPr>
          <w:rFonts w:asciiTheme="minorHAnsi" w:eastAsiaTheme="minorEastAsia" w:hAnsiTheme="minorHAnsi"/>
          <w:noProof/>
          <w:sz w:val="22"/>
        </w:rPr>
      </w:pPr>
      <w:hyperlink w:anchor="_Toc399938498" w:history="1">
        <w:r w:rsidR="00DB0F73" w:rsidRPr="00827CAE">
          <w:rPr>
            <w:rStyle w:val="Hyperlink"/>
            <w:noProof/>
          </w:rPr>
          <w:t>stevedore-0.15</w:t>
        </w:r>
        <w:r w:rsidR="00DB0F73">
          <w:rPr>
            <w:noProof/>
            <w:webHidden/>
          </w:rPr>
          <w:tab/>
        </w:r>
        <w:r w:rsidR="00DB0F73">
          <w:rPr>
            <w:noProof/>
            <w:webHidden/>
          </w:rPr>
          <w:fldChar w:fldCharType="begin"/>
        </w:r>
        <w:r w:rsidR="00DB0F73">
          <w:rPr>
            <w:noProof/>
            <w:webHidden/>
          </w:rPr>
          <w:instrText xml:space="preserve"> PAGEREF _Toc399938498 \h </w:instrText>
        </w:r>
        <w:r w:rsidR="00DB0F73">
          <w:rPr>
            <w:noProof/>
            <w:webHidden/>
          </w:rPr>
        </w:r>
        <w:r w:rsidR="00DB0F73">
          <w:rPr>
            <w:noProof/>
            <w:webHidden/>
          </w:rPr>
          <w:fldChar w:fldCharType="separate"/>
        </w:r>
        <w:r w:rsidR="00924490">
          <w:rPr>
            <w:noProof/>
            <w:webHidden/>
          </w:rPr>
          <w:t>1665</w:t>
        </w:r>
        <w:r w:rsidR="00DB0F73">
          <w:rPr>
            <w:noProof/>
            <w:webHidden/>
          </w:rPr>
          <w:fldChar w:fldCharType="end"/>
        </w:r>
      </w:hyperlink>
    </w:p>
    <w:p w14:paraId="5EE16B1B" w14:textId="77777777" w:rsidR="00DB0F73" w:rsidRDefault="007C7B54" w:rsidP="00DB0F73">
      <w:pPr>
        <w:pStyle w:val="TOC2"/>
        <w:rPr>
          <w:rFonts w:asciiTheme="minorHAnsi" w:eastAsiaTheme="minorEastAsia" w:hAnsiTheme="minorHAnsi"/>
          <w:noProof/>
          <w:sz w:val="22"/>
        </w:rPr>
      </w:pPr>
      <w:hyperlink w:anchor="_Toc399938499" w:history="1">
        <w:r w:rsidR="00DB0F73" w:rsidRPr="00827CAE">
          <w:rPr>
            <w:rStyle w:val="Hyperlink"/>
            <w:noProof/>
          </w:rPr>
          <w:t>strace (version 4.8):</w:t>
        </w:r>
        <w:r w:rsidR="00DB0F73">
          <w:rPr>
            <w:noProof/>
            <w:webHidden/>
          </w:rPr>
          <w:tab/>
        </w:r>
        <w:r w:rsidR="00DB0F73">
          <w:rPr>
            <w:noProof/>
            <w:webHidden/>
          </w:rPr>
          <w:fldChar w:fldCharType="begin"/>
        </w:r>
        <w:r w:rsidR="00DB0F73">
          <w:rPr>
            <w:noProof/>
            <w:webHidden/>
          </w:rPr>
          <w:instrText xml:space="preserve"> PAGEREF _Toc399938499 \h </w:instrText>
        </w:r>
        <w:r w:rsidR="00DB0F73">
          <w:rPr>
            <w:noProof/>
            <w:webHidden/>
          </w:rPr>
        </w:r>
        <w:r w:rsidR="00DB0F73">
          <w:rPr>
            <w:noProof/>
            <w:webHidden/>
          </w:rPr>
          <w:fldChar w:fldCharType="separate"/>
        </w:r>
        <w:r w:rsidR="00924490">
          <w:rPr>
            <w:noProof/>
            <w:webHidden/>
          </w:rPr>
          <w:t>1665</w:t>
        </w:r>
        <w:r w:rsidR="00DB0F73">
          <w:rPr>
            <w:noProof/>
            <w:webHidden/>
          </w:rPr>
          <w:fldChar w:fldCharType="end"/>
        </w:r>
      </w:hyperlink>
    </w:p>
    <w:p w14:paraId="08D6DA9B" w14:textId="77777777" w:rsidR="00DB0F73" w:rsidRDefault="007C7B54" w:rsidP="00DB0F73">
      <w:pPr>
        <w:pStyle w:val="TOC2"/>
        <w:rPr>
          <w:rFonts w:asciiTheme="minorHAnsi" w:eastAsiaTheme="minorEastAsia" w:hAnsiTheme="minorHAnsi"/>
          <w:noProof/>
          <w:sz w:val="22"/>
        </w:rPr>
      </w:pPr>
      <w:hyperlink w:anchor="_Toc399938500" w:history="1">
        <w:r w:rsidR="00DB0F73" w:rsidRPr="00827CAE">
          <w:rPr>
            <w:rStyle w:val="Hyperlink"/>
            <w:noProof/>
          </w:rPr>
          <w:t>Stripper</w:t>
        </w:r>
        <w:r w:rsidR="00DB0F73">
          <w:rPr>
            <w:noProof/>
            <w:webHidden/>
          </w:rPr>
          <w:tab/>
        </w:r>
        <w:r w:rsidR="00DB0F73">
          <w:rPr>
            <w:noProof/>
            <w:webHidden/>
          </w:rPr>
          <w:fldChar w:fldCharType="begin"/>
        </w:r>
        <w:r w:rsidR="00DB0F73">
          <w:rPr>
            <w:noProof/>
            <w:webHidden/>
          </w:rPr>
          <w:instrText xml:space="preserve"> PAGEREF _Toc399938500 \h </w:instrText>
        </w:r>
        <w:r w:rsidR="00DB0F73">
          <w:rPr>
            <w:noProof/>
            <w:webHidden/>
          </w:rPr>
        </w:r>
        <w:r w:rsidR="00DB0F73">
          <w:rPr>
            <w:noProof/>
            <w:webHidden/>
          </w:rPr>
          <w:fldChar w:fldCharType="separate"/>
        </w:r>
        <w:r w:rsidR="00924490">
          <w:rPr>
            <w:noProof/>
            <w:webHidden/>
          </w:rPr>
          <w:t>1666</w:t>
        </w:r>
        <w:r w:rsidR="00DB0F73">
          <w:rPr>
            <w:noProof/>
            <w:webHidden/>
          </w:rPr>
          <w:fldChar w:fldCharType="end"/>
        </w:r>
      </w:hyperlink>
    </w:p>
    <w:p w14:paraId="358D2016" w14:textId="77777777" w:rsidR="00DB0F73" w:rsidRDefault="007C7B54" w:rsidP="00DB0F73">
      <w:pPr>
        <w:pStyle w:val="TOC2"/>
        <w:rPr>
          <w:rFonts w:asciiTheme="minorHAnsi" w:eastAsiaTheme="minorEastAsia" w:hAnsiTheme="minorHAnsi"/>
          <w:noProof/>
          <w:sz w:val="22"/>
        </w:rPr>
      </w:pPr>
      <w:hyperlink w:anchor="_Toc399938501" w:history="1">
        <w:r w:rsidR="00DB0F73" w:rsidRPr="00827CAE">
          <w:rPr>
            <w:rStyle w:val="Hyperlink"/>
            <w:noProof/>
          </w:rPr>
          <w:t>stunnel4 (version 5.03):</w:t>
        </w:r>
        <w:r w:rsidR="00DB0F73">
          <w:rPr>
            <w:noProof/>
            <w:webHidden/>
          </w:rPr>
          <w:tab/>
        </w:r>
        <w:r w:rsidR="00DB0F73">
          <w:rPr>
            <w:noProof/>
            <w:webHidden/>
          </w:rPr>
          <w:fldChar w:fldCharType="begin"/>
        </w:r>
        <w:r w:rsidR="00DB0F73">
          <w:rPr>
            <w:noProof/>
            <w:webHidden/>
          </w:rPr>
          <w:instrText xml:space="preserve"> PAGEREF _Toc399938501 \h </w:instrText>
        </w:r>
        <w:r w:rsidR="00DB0F73">
          <w:rPr>
            <w:noProof/>
            <w:webHidden/>
          </w:rPr>
        </w:r>
        <w:r w:rsidR="00DB0F73">
          <w:rPr>
            <w:noProof/>
            <w:webHidden/>
          </w:rPr>
          <w:fldChar w:fldCharType="separate"/>
        </w:r>
        <w:r w:rsidR="00924490">
          <w:rPr>
            <w:noProof/>
            <w:webHidden/>
          </w:rPr>
          <w:t>1666</w:t>
        </w:r>
        <w:r w:rsidR="00DB0F73">
          <w:rPr>
            <w:noProof/>
            <w:webHidden/>
          </w:rPr>
          <w:fldChar w:fldCharType="end"/>
        </w:r>
      </w:hyperlink>
    </w:p>
    <w:p w14:paraId="0214B32E" w14:textId="77777777" w:rsidR="00DB0F73" w:rsidRDefault="007C7B54" w:rsidP="00DB0F73">
      <w:pPr>
        <w:pStyle w:val="TOC2"/>
        <w:rPr>
          <w:rFonts w:asciiTheme="minorHAnsi" w:eastAsiaTheme="minorEastAsia" w:hAnsiTheme="minorHAnsi"/>
          <w:noProof/>
          <w:sz w:val="22"/>
        </w:rPr>
      </w:pPr>
      <w:hyperlink w:anchor="_Toc399938502" w:history="1">
        <w:r w:rsidR="00DB0F73" w:rsidRPr="00827CAE">
          <w:rPr>
            <w:rStyle w:val="Hyperlink"/>
            <w:noProof/>
          </w:rPr>
          <w:t>sudo (version 1.8.9p5):</w:t>
        </w:r>
        <w:r w:rsidR="00DB0F73">
          <w:rPr>
            <w:noProof/>
            <w:webHidden/>
          </w:rPr>
          <w:tab/>
        </w:r>
        <w:r w:rsidR="00DB0F73">
          <w:rPr>
            <w:noProof/>
            <w:webHidden/>
          </w:rPr>
          <w:fldChar w:fldCharType="begin"/>
        </w:r>
        <w:r w:rsidR="00DB0F73">
          <w:rPr>
            <w:noProof/>
            <w:webHidden/>
          </w:rPr>
          <w:instrText xml:space="preserve"> PAGEREF _Toc399938502 \h </w:instrText>
        </w:r>
        <w:r w:rsidR="00DB0F73">
          <w:rPr>
            <w:noProof/>
            <w:webHidden/>
          </w:rPr>
        </w:r>
        <w:r w:rsidR="00DB0F73">
          <w:rPr>
            <w:noProof/>
            <w:webHidden/>
          </w:rPr>
          <w:fldChar w:fldCharType="separate"/>
        </w:r>
        <w:r w:rsidR="00924490">
          <w:rPr>
            <w:noProof/>
            <w:webHidden/>
          </w:rPr>
          <w:t>1667</w:t>
        </w:r>
        <w:r w:rsidR="00DB0F73">
          <w:rPr>
            <w:noProof/>
            <w:webHidden/>
          </w:rPr>
          <w:fldChar w:fldCharType="end"/>
        </w:r>
      </w:hyperlink>
    </w:p>
    <w:p w14:paraId="6F2A8E40" w14:textId="77777777" w:rsidR="00DB0F73" w:rsidRDefault="007C7B54" w:rsidP="00DB0F73">
      <w:pPr>
        <w:pStyle w:val="TOC2"/>
        <w:rPr>
          <w:rFonts w:asciiTheme="minorHAnsi" w:eastAsiaTheme="minorEastAsia" w:hAnsiTheme="minorHAnsi"/>
          <w:noProof/>
          <w:sz w:val="22"/>
        </w:rPr>
      </w:pPr>
      <w:hyperlink w:anchor="_Toc399938503" w:history="1">
        <w:r w:rsidR="00DB0F73" w:rsidRPr="00827CAE">
          <w:rPr>
            <w:rStyle w:val="Hyperlink"/>
            <w:noProof/>
          </w:rPr>
          <w:t>suds-0.4</w:t>
        </w:r>
        <w:r w:rsidR="00DB0F73">
          <w:rPr>
            <w:noProof/>
            <w:webHidden/>
          </w:rPr>
          <w:tab/>
        </w:r>
        <w:r w:rsidR="00DB0F73">
          <w:rPr>
            <w:noProof/>
            <w:webHidden/>
          </w:rPr>
          <w:fldChar w:fldCharType="begin"/>
        </w:r>
        <w:r w:rsidR="00DB0F73">
          <w:rPr>
            <w:noProof/>
            <w:webHidden/>
          </w:rPr>
          <w:instrText xml:space="preserve"> PAGEREF _Toc399938503 \h </w:instrText>
        </w:r>
        <w:r w:rsidR="00DB0F73">
          <w:rPr>
            <w:noProof/>
            <w:webHidden/>
          </w:rPr>
        </w:r>
        <w:r w:rsidR="00DB0F73">
          <w:rPr>
            <w:noProof/>
            <w:webHidden/>
          </w:rPr>
          <w:fldChar w:fldCharType="separate"/>
        </w:r>
        <w:r w:rsidR="00924490">
          <w:rPr>
            <w:noProof/>
            <w:webHidden/>
          </w:rPr>
          <w:t>1671</w:t>
        </w:r>
        <w:r w:rsidR="00DB0F73">
          <w:rPr>
            <w:noProof/>
            <w:webHidden/>
          </w:rPr>
          <w:fldChar w:fldCharType="end"/>
        </w:r>
      </w:hyperlink>
    </w:p>
    <w:p w14:paraId="4EA02357" w14:textId="77777777" w:rsidR="00DB0F73" w:rsidRDefault="007C7B54" w:rsidP="00DB0F73">
      <w:pPr>
        <w:pStyle w:val="TOC2"/>
        <w:rPr>
          <w:rFonts w:asciiTheme="minorHAnsi" w:eastAsiaTheme="minorEastAsia" w:hAnsiTheme="minorHAnsi"/>
          <w:noProof/>
          <w:sz w:val="22"/>
        </w:rPr>
      </w:pPr>
      <w:hyperlink w:anchor="_Toc399938504" w:history="1">
        <w:r w:rsidR="00DB0F73" w:rsidRPr="00827CAE">
          <w:rPr>
            <w:rStyle w:val="Hyperlink"/>
            <w:noProof/>
          </w:rPr>
          <w:t>swift-eb01dea9180ca8d709d287b5b432e39e45315e26</w:t>
        </w:r>
        <w:r w:rsidR="00DB0F73">
          <w:rPr>
            <w:noProof/>
            <w:webHidden/>
          </w:rPr>
          <w:tab/>
        </w:r>
        <w:r w:rsidR="00DB0F73">
          <w:rPr>
            <w:noProof/>
            <w:webHidden/>
          </w:rPr>
          <w:fldChar w:fldCharType="begin"/>
        </w:r>
        <w:r w:rsidR="00DB0F73">
          <w:rPr>
            <w:noProof/>
            <w:webHidden/>
          </w:rPr>
          <w:instrText xml:space="preserve"> PAGEREF _Toc399938504 \h </w:instrText>
        </w:r>
        <w:r w:rsidR="00DB0F73">
          <w:rPr>
            <w:noProof/>
            <w:webHidden/>
          </w:rPr>
        </w:r>
        <w:r w:rsidR="00DB0F73">
          <w:rPr>
            <w:noProof/>
            <w:webHidden/>
          </w:rPr>
          <w:fldChar w:fldCharType="separate"/>
        </w:r>
        <w:r w:rsidR="00924490">
          <w:rPr>
            <w:noProof/>
            <w:webHidden/>
          </w:rPr>
          <w:t>1671</w:t>
        </w:r>
        <w:r w:rsidR="00DB0F73">
          <w:rPr>
            <w:noProof/>
            <w:webHidden/>
          </w:rPr>
          <w:fldChar w:fldCharType="end"/>
        </w:r>
      </w:hyperlink>
    </w:p>
    <w:p w14:paraId="70789559" w14:textId="77777777" w:rsidR="00DB0F73" w:rsidRDefault="007C7B54" w:rsidP="00DB0F73">
      <w:pPr>
        <w:pStyle w:val="TOC2"/>
        <w:rPr>
          <w:rFonts w:asciiTheme="minorHAnsi" w:eastAsiaTheme="minorEastAsia" w:hAnsiTheme="minorHAnsi"/>
          <w:noProof/>
          <w:sz w:val="22"/>
        </w:rPr>
      </w:pPr>
      <w:hyperlink w:anchor="_Toc399938505" w:history="1">
        <w:r w:rsidR="00DB0F73" w:rsidRPr="00827CAE">
          <w:rPr>
            <w:rStyle w:val="Hyperlink"/>
            <w:noProof/>
          </w:rPr>
          <w:t>sysfsutils (version 2.1.0+repack):</w:t>
        </w:r>
        <w:r w:rsidR="00DB0F73">
          <w:rPr>
            <w:noProof/>
            <w:webHidden/>
          </w:rPr>
          <w:tab/>
        </w:r>
        <w:r w:rsidR="00DB0F73">
          <w:rPr>
            <w:noProof/>
            <w:webHidden/>
          </w:rPr>
          <w:fldChar w:fldCharType="begin"/>
        </w:r>
        <w:r w:rsidR="00DB0F73">
          <w:rPr>
            <w:noProof/>
            <w:webHidden/>
          </w:rPr>
          <w:instrText xml:space="preserve"> PAGEREF _Toc399938505 \h </w:instrText>
        </w:r>
        <w:r w:rsidR="00DB0F73">
          <w:rPr>
            <w:noProof/>
            <w:webHidden/>
          </w:rPr>
        </w:r>
        <w:r w:rsidR="00DB0F73">
          <w:rPr>
            <w:noProof/>
            <w:webHidden/>
          </w:rPr>
          <w:fldChar w:fldCharType="separate"/>
        </w:r>
        <w:r w:rsidR="00924490">
          <w:rPr>
            <w:noProof/>
            <w:webHidden/>
          </w:rPr>
          <w:t>1671</w:t>
        </w:r>
        <w:r w:rsidR="00DB0F73">
          <w:rPr>
            <w:noProof/>
            <w:webHidden/>
          </w:rPr>
          <w:fldChar w:fldCharType="end"/>
        </w:r>
      </w:hyperlink>
    </w:p>
    <w:p w14:paraId="5D0661E1" w14:textId="77777777" w:rsidR="00DB0F73" w:rsidRDefault="007C7B54" w:rsidP="00DB0F73">
      <w:pPr>
        <w:pStyle w:val="TOC2"/>
        <w:rPr>
          <w:rFonts w:asciiTheme="minorHAnsi" w:eastAsiaTheme="minorEastAsia" w:hAnsiTheme="minorHAnsi"/>
          <w:noProof/>
          <w:sz w:val="22"/>
        </w:rPr>
      </w:pPr>
      <w:hyperlink w:anchor="_Toc399938506" w:history="1">
        <w:r w:rsidR="00DB0F73" w:rsidRPr="00827CAE">
          <w:rPr>
            <w:rStyle w:val="Hyperlink"/>
            <w:noProof/>
          </w:rPr>
          <w:t>syslinux (version 6.03~pre18+dfsg):</w:t>
        </w:r>
        <w:r w:rsidR="00DB0F73">
          <w:rPr>
            <w:noProof/>
            <w:webHidden/>
          </w:rPr>
          <w:tab/>
        </w:r>
        <w:r w:rsidR="00DB0F73">
          <w:rPr>
            <w:noProof/>
            <w:webHidden/>
          </w:rPr>
          <w:fldChar w:fldCharType="begin"/>
        </w:r>
        <w:r w:rsidR="00DB0F73">
          <w:rPr>
            <w:noProof/>
            <w:webHidden/>
          </w:rPr>
          <w:instrText xml:space="preserve"> PAGEREF _Toc399938506 \h </w:instrText>
        </w:r>
        <w:r w:rsidR="00DB0F73">
          <w:rPr>
            <w:noProof/>
            <w:webHidden/>
          </w:rPr>
        </w:r>
        <w:r w:rsidR="00DB0F73">
          <w:rPr>
            <w:noProof/>
            <w:webHidden/>
          </w:rPr>
          <w:fldChar w:fldCharType="separate"/>
        </w:r>
        <w:r w:rsidR="00924490">
          <w:rPr>
            <w:noProof/>
            <w:webHidden/>
          </w:rPr>
          <w:t>1672</w:t>
        </w:r>
        <w:r w:rsidR="00DB0F73">
          <w:rPr>
            <w:noProof/>
            <w:webHidden/>
          </w:rPr>
          <w:fldChar w:fldCharType="end"/>
        </w:r>
      </w:hyperlink>
    </w:p>
    <w:p w14:paraId="58E5D9F7" w14:textId="77777777" w:rsidR="00DB0F73" w:rsidRDefault="007C7B54" w:rsidP="00DB0F73">
      <w:pPr>
        <w:pStyle w:val="TOC2"/>
        <w:rPr>
          <w:rFonts w:asciiTheme="minorHAnsi" w:eastAsiaTheme="minorEastAsia" w:hAnsiTheme="minorHAnsi"/>
          <w:noProof/>
          <w:sz w:val="22"/>
        </w:rPr>
      </w:pPr>
      <w:hyperlink w:anchor="_Toc399938507" w:history="1">
        <w:r w:rsidR="00DB0F73" w:rsidRPr="00827CAE">
          <w:rPr>
            <w:rStyle w:val="Hyperlink"/>
            <w:noProof/>
          </w:rPr>
          <w:t>systemd (version 208):</w:t>
        </w:r>
        <w:r w:rsidR="00DB0F73">
          <w:rPr>
            <w:noProof/>
            <w:webHidden/>
          </w:rPr>
          <w:tab/>
        </w:r>
        <w:r w:rsidR="00DB0F73">
          <w:rPr>
            <w:noProof/>
            <w:webHidden/>
          </w:rPr>
          <w:fldChar w:fldCharType="begin"/>
        </w:r>
        <w:r w:rsidR="00DB0F73">
          <w:rPr>
            <w:noProof/>
            <w:webHidden/>
          </w:rPr>
          <w:instrText xml:space="preserve"> PAGEREF _Toc399938507 \h </w:instrText>
        </w:r>
        <w:r w:rsidR="00DB0F73">
          <w:rPr>
            <w:noProof/>
            <w:webHidden/>
          </w:rPr>
        </w:r>
        <w:r w:rsidR="00DB0F73">
          <w:rPr>
            <w:noProof/>
            <w:webHidden/>
          </w:rPr>
          <w:fldChar w:fldCharType="separate"/>
        </w:r>
        <w:r w:rsidR="00924490">
          <w:rPr>
            <w:noProof/>
            <w:webHidden/>
          </w:rPr>
          <w:t>1682</w:t>
        </w:r>
        <w:r w:rsidR="00DB0F73">
          <w:rPr>
            <w:noProof/>
            <w:webHidden/>
          </w:rPr>
          <w:fldChar w:fldCharType="end"/>
        </w:r>
      </w:hyperlink>
    </w:p>
    <w:p w14:paraId="04E7C1C9" w14:textId="77777777" w:rsidR="00DB0F73" w:rsidRDefault="007C7B54" w:rsidP="00DB0F73">
      <w:pPr>
        <w:pStyle w:val="TOC2"/>
        <w:rPr>
          <w:rFonts w:asciiTheme="minorHAnsi" w:eastAsiaTheme="minorEastAsia" w:hAnsiTheme="minorHAnsi"/>
          <w:noProof/>
          <w:sz w:val="22"/>
        </w:rPr>
      </w:pPr>
      <w:hyperlink w:anchor="_Toc399938508" w:history="1">
        <w:r w:rsidR="00DB0F73" w:rsidRPr="00827CAE">
          <w:rPr>
            <w:rStyle w:val="Hyperlink"/>
            <w:noProof/>
          </w:rPr>
          <w:t>sysvinit (version 2.88dsf):</w:t>
        </w:r>
        <w:r w:rsidR="00DB0F73">
          <w:rPr>
            <w:noProof/>
            <w:webHidden/>
          </w:rPr>
          <w:tab/>
        </w:r>
        <w:r w:rsidR="00DB0F73">
          <w:rPr>
            <w:noProof/>
            <w:webHidden/>
          </w:rPr>
          <w:fldChar w:fldCharType="begin"/>
        </w:r>
        <w:r w:rsidR="00DB0F73">
          <w:rPr>
            <w:noProof/>
            <w:webHidden/>
          </w:rPr>
          <w:instrText xml:space="preserve"> PAGEREF _Toc399938508 \h </w:instrText>
        </w:r>
        <w:r w:rsidR="00DB0F73">
          <w:rPr>
            <w:noProof/>
            <w:webHidden/>
          </w:rPr>
        </w:r>
        <w:r w:rsidR="00DB0F73">
          <w:rPr>
            <w:noProof/>
            <w:webHidden/>
          </w:rPr>
          <w:fldChar w:fldCharType="separate"/>
        </w:r>
        <w:r w:rsidR="00924490">
          <w:rPr>
            <w:noProof/>
            <w:webHidden/>
          </w:rPr>
          <w:t>1685</w:t>
        </w:r>
        <w:r w:rsidR="00DB0F73">
          <w:rPr>
            <w:noProof/>
            <w:webHidden/>
          </w:rPr>
          <w:fldChar w:fldCharType="end"/>
        </w:r>
      </w:hyperlink>
    </w:p>
    <w:p w14:paraId="4A01E275" w14:textId="77777777" w:rsidR="00DB0F73" w:rsidRDefault="007C7B54" w:rsidP="00DB0F73">
      <w:pPr>
        <w:pStyle w:val="TOC2"/>
        <w:rPr>
          <w:rFonts w:asciiTheme="minorHAnsi" w:eastAsiaTheme="minorEastAsia" w:hAnsiTheme="minorHAnsi"/>
          <w:noProof/>
          <w:sz w:val="22"/>
        </w:rPr>
      </w:pPr>
      <w:hyperlink w:anchor="_Toc399938509" w:history="1">
        <w:r w:rsidR="00DB0F73" w:rsidRPr="00827CAE">
          <w:rPr>
            <w:rStyle w:val="Hyperlink"/>
            <w:noProof/>
          </w:rPr>
          <w:t>tagcoll2 (version 2.0.14):</w:t>
        </w:r>
        <w:r w:rsidR="00DB0F73">
          <w:rPr>
            <w:noProof/>
            <w:webHidden/>
          </w:rPr>
          <w:tab/>
        </w:r>
        <w:r w:rsidR="00DB0F73">
          <w:rPr>
            <w:noProof/>
            <w:webHidden/>
          </w:rPr>
          <w:fldChar w:fldCharType="begin"/>
        </w:r>
        <w:r w:rsidR="00DB0F73">
          <w:rPr>
            <w:noProof/>
            <w:webHidden/>
          </w:rPr>
          <w:instrText xml:space="preserve"> PAGEREF _Toc399938509 \h </w:instrText>
        </w:r>
        <w:r w:rsidR="00DB0F73">
          <w:rPr>
            <w:noProof/>
            <w:webHidden/>
          </w:rPr>
        </w:r>
        <w:r w:rsidR="00DB0F73">
          <w:rPr>
            <w:noProof/>
            <w:webHidden/>
          </w:rPr>
          <w:fldChar w:fldCharType="separate"/>
        </w:r>
        <w:r w:rsidR="00924490">
          <w:rPr>
            <w:noProof/>
            <w:webHidden/>
          </w:rPr>
          <w:t>1687</w:t>
        </w:r>
        <w:r w:rsidR="00DB0F73">
          <w:rPr>
            <w:noProof/>
            <w:webHidden/>
          </w:rPr>
          <w:fldChar w:fldCharType="end"/>
        </w:r>
      </w:hyperlink>
    </w:p>
    <w:p w14:paraId="45598350" w14:textId="77777777" w:rsidR="00DB0F73" w:rsidRDefault="007C7B54" w:rsidP="00DB0F73">
      <w:pPr>
        <w:pStyle w:val="TOC2"/>
        <w:rPr>
          <w:rFonts w:asciiTheme="minorHAnsi" w:eastAsiaTheme="minorEastAsia" w:hAnsiTheme="minorHAnsi"/>
          <w:noProof/>
          <w:sz w:val="22"/>
        </w:rPr>
      </w:pPr>
      <w:hyperlink w:anchor="_Toc399938510" w:history="1">
        <w:r w:rsidR="00DB0F73" w:rsidRPr="00827CAE">
          <w:rPr>
            <w:rStyle w:val="Hyperlink"/>
            <w:noProof/>
          </w:rPr>
          <w:t>talloc (version 2.1.1):</w:t>
        </w:r>
        <w:r w:rsidR="00DB0F73">
          <w:rPr>
            <w:noProof/>
            <w:webHidden/>
          </w:rPr>
          <w:tab/>
        </w:r>
        <w:r w:rsidR="00DB0F73">
          <w:rPr>
            <w:noProof/>
            <w:webHidden/>
          </w:rPr>
          <w:fldChar w:fldCharType="begin"/>
        </w:r>
        <w:r w:rsidR="00DB0F73">
          <w:rPr>
            <w:noProof/>
            <w:webHidden/>
          </w:rPr>
          <w:instrText xml:space="preserve"> PAGEREF _Toc399938510 \h </w:instrText>
        </w:r>
        <w:r w:rsidR="00DB0F73">
          <w:rPr>
            <w:noProof/>
            <w:webHidden/>
          </w:rPr>
        </w:r>
        <w:r w:rsidR="00DB0F73">
          <w:rPr>
            <w:noProof/>
            <w:webHidden/>
          </w:rPr>
          <w:fldChar w:fldCharType="separate"/>
        </w:r>
        <w:r w:rsidR="00924490">
          <w:rPr>
            <w:noProof/>
            <w:webHidden/>
          </w:rPr>
          <w:t>1687</w:t>
        </w:r>
        <w:r w:rsidR="00DB0F73">
          <w:rPr>
            <w:noProof/>
            <w:webHidden/>
          </w:rPr>
          <w:fldChar w:fldCharType="end"/>
        </w:r>
      </w:hyperlink>
    </w:p>
    <w:p w14:paraId="160F619E" w14:textId="77777777" w:rsidR="00DB0F73" w:rsidRDefault="007C7B54" w:rsidP="00DB0F73">
      <w:pPr>
        <w:pStyle w:val="TOC2"/>
        <w:rPr>
          <w:rFonts w:asciiTheme="minorHAnsi" w:eastAsiaTheme="minorEastAsia" w:hAnsiTheme="minorHAnsi"/>
          <w:noProof/>
          <w:sz w:val="22"/>
        </w:rPr>
      </w:pPr>
      <w:hyperlink w:anchor="_Toc399938511" w:history="1">
        <w:r w:rsidR="00DB0F73" w:rsidRPr="00827CAE">
          <w:rPr>
            <w:rStyle w:val="Hyperlink"/>
            <w:noProof/>
          </w:rPr>
          <w:t>tar (version 1.27.1):</w:t>
        </w:r>
        <w:r w:rsidR="00DB0F73">
          <w:rPr>
            <w:noProof/>
            <w:webHidden/>
          </w:rPr>
          <w:tab/>
        </w:r>
        <w:r w:rsidR="00DB0F73">
          <w:rPr>
            <w:noProof/>
            <w:webHidden/>
          </w:rPr>
          <w:fldChar w:fldCharType="begin"/>
        </w:r>
        <w:r w:rsidR="00DB0F73">
          <w:rPr>
            <w:noProof/>
            <w:webHidden/>
          </w:rPr>
          <w:instrText xml:space="preserve"> PAGEREF _Toc399938511 \h </w:instrText>
        </w:r>
        <w:r w:rsidR="00DB0F73">
          <w:rPr>
            <w:noProof/>
            <w:webHidden/>
          </w:rPr>
        </w:r>
        <w:r w:rsidR="00DB0F73">
          <w:rPr>
            <w:noProof/>
            <w:webHidden/>
          </w:rPr>
          <w:fldChar w:fldCharType="separate"/>
        </w:r>
        <w:r w:rsidR="00924490">
          <w:rPr>
            <w:noProof/>
            <w:webHidden/>
          </w:rPr>
          <w:t>1689</w:t>
        </w:r>
        <w:r w:rsidR="00DB0F73">
          <w:rPr>
            <w:noProof/>
            <w:webHidden/>
          </w:rPr>
          <w:fldChar w:fldCharType="end"/>
        </w:r>
      </w:hyperlink>
    </w:p>
    <w:p w14:paraId="67209DCC" w14:textId="77777777" w:rsidR="00DB0F73" w:rsidRDefault="007C7B54" w:rsidP="00DB0F73">
      <w:pPr>
        <w:pStyle w:val="TOC2"/>
        <w:rPr>
          <w:rFonts w:asciiTheme="minorHAnsi" w:eastAsiaTheme="minorEastAsia" w:hAnsiTheme="minorHAnsi"/>
          <w:noProof/>
          <w:sz w:val="22"/>
        </w:rPr>
      </w:pPr>
      <w:hyperlink w:anchor="_Toc399938512" w:history="1">
        <w:r w:rsidR="00DB0F73" w:rsidRPr="00827CAE">
          <w:rPr>
            <w:rStyle w:val="Hyperlink"/>
            <w:noProof/>
          </w:rPr>
          <w:t>taskflow-0.3.21</w:t>
        </w:r>
        <w:r w:rsidR="00DB0F73">
          <w:rPr>
            <w:noProof/>
            <w:webHidden/>
          </w:rPr>
          <w:tab/>
        </w:r>
        <w:r w:rsidR="00DB0F73">
          <w:rPr>
            <w:noProof/>
            <w:webHidden/>
          </w:rPr>
          <w:fldChar w:fldCharType="begin"/>
        </w:r>
        <w:r w:rsidR="00DB0F73">
          <w:rPr>
            <w:noProof/>
            <w:webHidden/>
          </w:rPr>
          <w:instrText xml:space="preserve"> PAGEREF _Toc399938512 \h </w:instrText>
        </w:r>
        <w:r w:rsidR="00DB0F73">
          <w:rPr>
            <w:noProof/>
            <w:webHidden/>
          </w:rPr>
        </w:r>
        <w:r w:rsidR="00DB0F73">
          <w:rPr>
            <w:noProof/>
            <w:webHidden/>
          </w:rPr>
          <w:fldChar w:fldCharType="separate"/>
        </w:r>
        <w:r w:rsidR="00924490">
          <w:rPr>
            <w:noProof/>
            <w:webHidden/>
          </w:rPr>
          <w:t>1690</w:t>
        </w:r>
        <w:r w:rsidR="00DB0F73">
          <w:rPr>
            <w:noProof/>
            <w:webHidden/>
          </w:rPr>
          <w:fldChar w:fldCharType="end"/>
        </w:r>
      </w:hyperlink>
    </w:p>
    <w:p w14:paraId="69528C2D" w14:textId="77777777" w:rsidR="00DB0F73" w:rsidRDefault="007C7B54" w:rsidP="00DB0F73">
      <w:pPr>
        <w:pStyle w:val="TOC2"/>
        <w:rPr>
          <w:rFonts w:asciiTheme="minorHAnsi" w:eastAsiaTheme="minorEastAsia" w:hAnsiTheme="minorHAnsi"/>
          <w:noProof/>
          <w:sz w:val="22"/>
        </w:rPr>
      </w:pPr>
      <w:hyperlink w:anchor="_Toc399938513" w:history="1">
        <w:r w:rsidR="00DB0F73" w:rsidRPr="00827CAE">
          <w:rPr>
            <w:rStyle w:val="Hyperlink"/>
            <w:noProof/>
          </w:rPr>
          <w:t>tasksel (version 3.20):</w:t>
        </w:r>
        <w:r w:rsidR="00DB0F73">
          <w:rPr>
            <w:noProof/>
            <w:webHidden/>
          </w:rPr>
          <w:tab/>
        </w:r>
        <w:r w:rsidR="00DB0F73">
          <w:rPr>
            <w:noProof/>
            <w:webHidden/>
          </w:rPr>
          <w:fldChar w:fldCharType="begin"/>
        </w:r>
        <w:r w:rsidR="00DB0F73">
          <w:rPr>
            <w:noProof/>
            <w:webHidden/>
          </w:rPr>
          <w:instrText xml:space="preserve"> PAGEREF _Toc399938513 \h </w:instrText>
        </w:r>
        <w:r w:rsidR="00DB0F73">
          <w:rPr>
            <w:noProof/>
            <w:webHidden/>
          </w:rPr>
        </w:r>
        <w:r w:rsidR="00DB0F73">
          <w:rPr>
            <w:noProof/>
            <w:webHidden/>
          </w:rPr>
          <w:fldChar w:fldCharType="separate"/>
        </w:r>
        <w:r w:rsidR="00924490">
          <w:rPr>
            <w:noProof/>
            <w:webHidden/>
          </w:rPr>
          <w:t>1690</w:t>
        </w:r>
        <w:r w:rsidR="00DB0F73">
          <w:rPr>
            <w:noProof/>
            <w:webHidden/>
          </w:rPr>
          <w:fldChar w:fldCharType="end"/>
        </w:r>
      </w:hyperlink>
    </w:p>
    <w:p w14:paraId="1ED877DC" w14:textId="77777777" w:rsidR="00DB0F73" w:rsidRDefault="007C7B54" w:rsidP="00DB0F73">
      <w:pPr>
        <w:pStyle w:val="TOC2"/>
        <w:rPr>
          <w:rFonts w:asciiTheme="minorHAnsi" w:eastAsiaTheme="minorEastAsia" w:hAnsiTheme="minorHAnsi"/>
          <w:noProof/>
          <w:sz w:val="22"/>
        </w:rPr>
      </w:pPr>
      <w:hyperlink w:anchor="_Toc399938514" w:history="1">
        <w:r w:rsidR="00DB0F73" w:rsidRPr="00827CAE">
          <w:rPr>
            <w:rStyle w:val="Hyperlink"/>
            <w:noProof/>
          </w:rPr>
          <w:t>tcpdump (version 4.6.1):</w:t>
        </w:r>
        <w:r w:rsidR="00DB0F73">
          <w:rPr>
            <w:noProof/>
            <w:webHidden/>
          </w:rPr>
          <w:tab/>
        </w:r>
        <w:r w:rsidR="00DB0F73">
          <w:rPr>
            <w:noProof/>
            <w:webHidden/>
          </w:rPr>
          <w:fldChar w:fldCharType="begin"/>
        </w:r>
        <w:r w:rsidR="00DB0F73">
          <w:rPr>
            <w:noProof/>
            <w:webHidden/>
          </w:rPr>
          <w:instrText xml:space="preserve"> PAGEREF _Toc399938514 \h </w:instrText>
        </w:r>
        <w:r w:rsidR="00DB0F73">
          <w:rPr>
            <w:noProof/>
            <w:webHidden/>
          </w:rPr>
        </w:r>
        <w:r w:rsidR="00DB0F73">
          <w:rPr>
            <w:noProof/>
            <w:webHidden/>
          </w:rPr>
          <w:fldChar w:fldCharType="separate"/>
        </w:r>
        <w:r w:rsidR="00924490">
          <w:rPr>
            <w:noProof/>
            <w:webHidden/>
          </w:rPr>
          <w:t>1690</w:t>
        </w:r>
        <w:r w:rsidR="00DB0F73">
          <w:rPr>
            <w:noProof/>
            <w:webHidden/>
          </w:rPr>
          <w:fldChar w:fldCharType="end"/>
        </w:r>
      </w:hyperlink>
    </w:p>
    <w:p w14:paraId="717B00C5" w14:textId="77777777" w:rsidR="00DB0F73" w:rsidRDefault="007C7B54" w:rsidP="00DB0F73">
      <w:pPr>
        <w:pStyle w:val="TOC2"/>
        <w:rPr>
          <w:rFonts w:asciiTheme="minorHAnsi" w:eastAsiaTheme="minorEastAsia" w:hAnsiTheme="minorHAnsi"/>
          <w:noProof/>
          <w:sz w:val="22"/>
        </w:rPr>
      </w:pPr>
      <w:hyperlink w:anchor="_Toc399938515" w:history="1">
        <w:r w:rsidR="00DB0F73" w:rsidRPr="00827CAE">
          <w:rPr>
            <w:rStyle w:val="Hyperlink"/>
            <w:noProof/>
          </w:rPr>
          <w:t>tcp-wrappers (version 7.6.q):</w:t>
        </w:r>
        <w:r w:rsidR="00DB0F73">
          <w:rPr>
            <w:noProof/>
            <w:webHidden/>
          </w:rPr>
          <w:tab/>
        </w:r>
        <w:r w:rsidR="00DB0F73">
          <w:rPr>
            <w:noProof/>
            <w:webHidden/>
          </w:rPr>
          <w:fldChar w:fldCharType="begin"/>
        </w:r>
        <w:r w:rsidR="00DB0F73">
          <w:rPr>
            <w:noProof/>
            <w:webHidden/>
          </w:rPr>
          <w:instrText xml:space="preserve"> PAGEREF _Toc399938515 \h </w:instrText>
        </w:r>
        <w:r w:rsidR="00DB0F73">
          <w:rPr>
            <w:noProof/>
            <w:webHidden/>
          </w:rPr>
        </w:r>
        <w:r w:rsidR="00DB0F73">
          <w:rPr>
            <w:noProof/>
            <w:webHidden/>
          </w:rPr>
          <w:fldChar w:fldCharType="separate"/>
        </w:r>
        <w:r w:rsidR="00924490">
          <w:rPr>
            <w:noProof/>
            <w:webHidden/>
          </w:rPr>
          <w:t>1693</w:t>
        </w:r>
        <w:r w:rsidR="00DB0F73">
          <w:rPr>
            <w:noProof/>
            <w:webHidden/>
          </w:rPr>
          <w:fldChar w:fldCharType="end"/>
        </w:r>
      </w:hyperlink>
    </w:p>
    <w:p w14:paraId="16D97B35" w14:textId="77777777" w:rsidR="00DB0F73" w:rsidRDefault="007C7B54" w:rsidP="00DB0F73">
      <w:pPr>
        <w:pStyle w:val="TOC2"/>
        <w:rPr>
          <w:rFonts w:asciiTheme="minorHAnsi" w:eastAsiaTheme="minorEastAsia" w:hAnsiTheme="minorHAnsi"/>
          <w:noProof/>
          <w:sz w:val="22"/>
        </w:rPr>
      </w:pPr>
      <w:hyperlink w:anchor="_Toc399938516" w:history="1">
        <w:r w:rsidR="00DB0F73" w:rsidRPr="00827CAE">
          <w:rPr>
            <w:rStyle w:val="Hyperlink"/>
            <w:noProof/>
          </w:rPr>
          <w:t>tdb (version 1.3.0):</w:t>
        </w:r>
        <w:r w:rsidR="00DB0F73">
          <w:rPr>
            <w:noProof/>
            <w:webHidden/>
          </w:rPr>
          <w:tab/>
        </w:r>
        <w:r w:rsidR="00DB0F73">
          <w:rPr>
            <w:noProof/>
            <w:webHidden/>
          </w:rPr>
          <w:fldChar w:fldCharType="begin"/>
        </w:r>
        <w:r w:rsidR="00DB0F73">
          <w:rPr>
            <w:noProof/>
            <w:webHidden/>
          </w:rPr>
          <w:instrText xml:space="preserve"> PAGEREF _Toc399938516 \h </w:instrText>
        </w:r>
        <w:r w:rsidR="00DB0F73">
          <w:rPr>
            <w:noProof/>
            <w:webHidden/>
          </w:rPr>
        </w:r>
        <w:r w:rsidR="00DB0F73">
          <w:rPr>
            <w:noProof/>
            <w:webHidden/>
          </w:rPr>
          <w:fldChar w:fldCharType="separate"/>
        </w:r>
        <w:r w:rsidR="00924490">
          <w:rPr>
            <w:noProof/>
            <w:webHidden/>
          </w:rPr>
          <w:t>1693</w:t>
        </w:r>
        <w:r w:rsidR="00DB0F73">
          <w:rPr>
            <w:noProof/>
            <w:webHidden/>
          </w:rPr>
          <w:fldChar w:fldCharType="end"/>
        </w:r>
      </w:hyperlink>
    </w:p>
    <w:p w14:paraId="30585AA0" w14:textId="77777777" w:rsidR="00DB0F73" w:rsidRDefault="007C7B54" w:rsidP="00DB0F73">
      <w:pPr>
        <w:pStyle w:val="TOC2"/>
        <w:rPr>
          <w:rFonts w:asciiTheme="minorHAnsi" w:eastAsiaTheme="minorEastAsia" w:hAnsiTheme="minorHAnsi"/>
          <w:noProof/>
          <w:sz w:val="22"/>
        </w:rPr>
      </w:pPr>
      <w:hyperlink w:anchor="_Toc399938517" w:history="1">
        <w:r w:rsidR="00DB0F73" w:rsidRPr="00827CAE">
          <w:rPr>
            <w:rStyle w:val="Hyperlink"/>
            <w:noProof/>
          </w:rPr>
          <w:t>tempest-3a1f03e6de6c31e68a8b702a398f849fc58cbe0e</w:t>
        </w:r>
        <w:r w:rsidR="00DB0F73">
          <w:rPr>
            <w:noProof/>
            <w:webHidden/>
          </w:rPr>
          <w:tab/>
        </w:r>
        <w:r w:rsidR="00DB0F73">
          <w:rPr>
            <w:noProof/>
            <w:webHidden/>
          </w:rPr>
          <w:fldChar w:fldCharType="begin"/>
        </w:r>
        <w:r w:rsidR="00DB0F73">
          <w:rPr>
            <w:noProof/>
            <w:webHidden/>
          </w:rPr>
          <w:instrText xml:space="preserve"> PAGEREF _Toc399938517 \h </w:instrText>
        </w:r>
        <w:r w:rsidR="00DB0F73">
          <w:rPr>
            <w:noProof/>
            <w:webHidden/>
          </w:rPr>
        </w:r>
        <w:r w:rsidR="00DB0F73">
          <w:rPr>
            <w:noProof/>
            <w:webHidden/>
          </w:rPr>
          <w:fldChar w:fldCharType="separate"/>
        </w:r>
        <w:r w:rsidR="00924490">
          <w:rPr>
            <w:noProof/>
            <w:webHidden/>
          </w:rPr>
          <w:t>1695</w:t>
        </w:r>
        <w:r w:rsidR="00DB0F73">
          <w:rPr>
            <w:noProof/>
            <w:webHidden/>
          </w:rPr>
          <w:fldChar w:fldCharType="end"/>
        </w:r>
      </w:hyperlink>
    </w:p>
    <w:p w14:paraId="489972B5" w14:textId="77777777" w:rsidR="00DB0F73" w:rsidRDefault="007C7B54" w:rsidP="00DB0F73">
      <w:pPr>
        <w:pStyle w:val="TOC2"/>
        <w:rPr>
          <w:rFonts w:asciiTheme="minorHAnsi" w:eastAsiaTheme="minorEastAsia" w:hAnsiTheme="minorHAnsi"/>
          <w:noProof/>
          <w:sz w:val="22"/>
        </w:rPr>
      </w:pPr>
      <w:hyperlink w:anchor="_Toc399938518" w:history="1">
        <w:r w:rsidR="00DB0F73" w:rsidRPr="00827CAE">
          <w:rPr>
            <w:rStyle w:val="Hyperlink"/>
            <w:noProof/>
          </w:rPr>
          <w:t>Tempita-0.5.2</w:t>
        </w:r>
        <w:r w:rsidR="00DB0F73">
          <w:rPr>
            <w:noProof/>
            <w:webHidden/>
          </w:rPr>
          <w:tab/>
        </w:r>
        <w:r w:rsidR="00DB0F73">
          <w:rPr>
            <w:noProof/>
            <w:webHidden/>
          </w:rPr>
          <w:fldChar w:fldCharType="begin"/>
        </w:r>
        <w:r w:rsidR="00DB0F73">
          <w:rPr>
            <w:noProof/>
            <w:webHidden/>
          </w:rPr>
          <w:instrText xml:space="preserve"> PAGEREF _Toc399938518 \h </w:instrText>
        </w:r>
        <w:r w:rsidR="00DB0F73">
          <w:rPr>
            <w:noProof/>
            <w:webHidden/>
          </w:rPr>
        </w:r>
        <w:r w:rsidR="00DB0F73">
          <w:rPr>
            <w:noProof/>
            <w:webHidden/>
          </w:rPr>
          <w:fldChar w:fldCharType="separate"/>
        </w:r>
        <w:r w:rsidR="00924490">
          <w:rPr>
            <w:noProof/>
            <w:webHidden/>
          </w:rPr>
          <w:t>1695</w:t>
        </w:r>
        <w:r w:rsidR="00DB0F73">
          <w:rPr>
            <w:noProof/>
            <w:webHidden/>
          </w:rPr>
          <w:fldChar w:fldCharType="end"/>
        </w:r>
      </w:hyperlink>
    </w:p>
    <w:p w14:paraId="41D267A4" w14:textId="77777777" w:rsidR="00DB0F73" w:rsidRDefault="007C7B54" w:rsidP="00DB0F73">
      <w:pPr>
        <w:pStyle w:val="TOC2"/>
        <w:rPr>
          <w:rFonts w:asciiTheme="minorHAnsi" w:eastAsiaTheme="minorEastAsia" w:hAnsiTheme="minorHAnsi"/>
          <w:noProof/>
          <w:sz w:val="22"/>
        </w:rPr>
      </w:pPr>
      <w:hyperlink w:anchor="_Toc399938519" w:history="1">
        <w:r w:rsidR="00DB0F73" w:rsidRPr="00827CAE">
          <w:rPr>
            <w:rStyle w:val="Hyperlink"/>
            <w:noProof/>
          </w:rPr>
          <w:t>testrepository-0.0.20</w:t>
        </w:r>
        <w:r w:rsidR="00DB0F73">
          <w:rPr>
            <w:noProof/>
            <w:webHidden/>
          </w:rPr>
          <w:tab/>
        </w:r>
        <w:r w:rsidR="00DB0F73">
          <w:rPr>
            <w:noProof/>
            <w:webHidden/>
          </w:rPr>
          <w:fldChar w:fldCharType="begin"/>
        </w:r>
        <w:r w:rsidR="00DB0F73">
          <w:rPr>
            <w:noProof/>
            <w:webHidden/>
          </w:rPr>
          <w:instrText xml:space="preserve"> PAGEREF _Toc399938519 \h </w:instrText>
        </w:r>
        <w:r w:rsidR="00DB0F73">
          <w:rPr>
            <w:noProof/>
            <w:webHidden/>
          </w:rPr>
        </w:r>
        <w:r w:rsidR="00DB0F73">
          <w:rPr>
            <w:noProof/>
            <w:webHidden/>
          </w:rPr>
          <w:fldChar w:fldCharType="separate"/>
        </w:r>
        <w:r w:rsidR="00924490">
          <w:rPr>
            <w:noProof/>
            <w:webHidden/>
          </w:rPr>
          <w:t>1695</w:t>
        </w:r>
        <w:r w:rsidR="00DB0F73">
          <w:rPr>
            <w:noProof/>
            <w:webHidden/>
          </w:rPr>
          <w:fldChar w:fldCharType="end"/>
        </w:r>
      </w:hyperlink>
    </w:p>
    <w:p w14:paraId="3FDEC8E8" w14:textId="77777777" w:rsidR="00DB0F73" w:rsidRDefault="007C7B54" w:rsidP="00DB0F73">
      <w:pPr>
        <w:pStyle w:val="TOC2"/>
        <w:rPr>
          <w:rFonts w:asciiTheme="minorHAnsi" w:eastAsiaTheme="minorEastAsia" w:hAnsiTheme="minorHAnsi"/>
          <w:noProof/>
          <w:sz w:val="22"/>
        </w:rPr>
      </w:pPr>
      <w:hyperlink w:anchor="_Toc399938520" w:history="1">
        <w:r w:rsidR="00DB0F73" w:rsidRPr="00827CAE">
          <w:rPr>
            <w:rStyle w:val="Hyperlink"/>
            <w:noProof/>
          </w:rPr>
          <w:t>testresources-0.2.7</w:t>
        </w:r>
        <w:r w:rsidR="00DB0F73">
          <w:rPr>
            <w:noProof/>
            <w:webHidden/>
          </w:rPr>
          <w:tab/>
        </w:r>
        <w:r w:rsidR="00DB0F73">
          <w:rPr>
            <w:noProof/>
            <w:webHidden/>
          </w:rPr>
          <w:fldChar w:fldCharType="begin"/>
        </w:r>
        <w:r w:rsidR="00DB0F73">
          <w:rPr>
            <w:noProof/>
            <w:webHidden/>
          </w:rPr>
          <w:instrText xml:space="preserve"> PAGEREF _Toc399938520 \h </w:instrText>
        </w:r>
        <w:r w:rsidR="00DB0F73">
          <w:rPr>
            <w:noProof/>
            <w:webHidden/>
          </w:rPr>
        </w:r>
        <w:r w:rsidR="00DB0F73">
          <w:rPr>
            <w:noProof/>
            <w:webHidden/>
          </w:rPr>
          <w:fldChar w:fldCharType="separate"/>
        </w:r>
        <w:r w:rsidR="00924490">
          <w:rPr>
            <w:noProof/>
            <w:webHidden/>
          </w:rPr>
          <w:t>1695</w:t>
        </w:r>
        <w:r w:rsidR="00DB0F73">
          <w:rPr>
            <w:noProof/>
            <w:webHidden/>
          </w:rPr>
          <w:fldChar w:fldCharType="end"/>
        </w:r>
      </w:hyperlink>
    </w:p>
    <w:p w14:paraId="60CE4D50" w14:textId="77777777" w:rsidR="00DB0F73" w:rsidRDefault="007C7B54" w:rsidP="00DB0F73">
      <w:pPr>
        <w:pStyle w:val="TOC2"/>
        <w:rPr>
          <w:rFonts w:asciiTheme="minorHAnsi" w:eastAsiaTheme="minorEastAsia" w:hAnsiTheme="minorHAnsi"/>
          <w:noProof/>
          <w:sz w:val="22"/>
        </w:rPr>
      </w:pPr>
      <w:hyperlink w:anchor="_Toc399938521" w:history="1">
        <w:r w:rsidR="00DB0F73" w:rsidRPr="00827CAE">
          <w:rPr>
            <w:rStyle w:val="Hyperlink"/>
            <w:noProof/>
          </w:rPr>
          <w:t>testscenarios-0.4</w:t>
        </w:r>
        <w:r w:rsidR="00DB0F73">
          <w:rPr>
            <w:noProof/>
            <w:webHidden/>
          </w:rPr>
          <w:tab/>
        </w:r>
        <w:r w:rsidR="00DB0F73">
          <w:rPr>
            <w:noProof/>
            <w:webHidden/>
          </w:rPr>
          <w:fldChar w:fldCharType="begin"/>
        </w:r>
        <w:r w:rsidR="00DB0F73">
          <w:rPr>
            <w:noProof/>
            <w:webHidden/>
          </w:rPr>
          <w:instrText xml:space="preserve"> PAGEREF _Toc399938521 \h </w:instrText>
        </w:r>
        <w:r w:rsidR="00DB0F73">
          <w:rPr>
            <w:noProof/>
            <w:webHidden/>
          </w:rPr>
        </w:r>
        <w:r w:rsidR="00DB0F73">
          <w:rPr>
            <w:noProof/>
            <w:webHidden/>
          </w:rPr>
          <w:fldChar w:fldCharType="separate"/>
        </w:r>
        <w:r w:rsidR="00924490">
          <w:rPr>
            <w:noProof/>
            <w:webHidden/>
          </w:rPr>
          <w:t>1695</w:t>
        </w:r>
        <w:r w:rsidR="00DB0F73">
          <w:rPr>
            <w:noProof/>
            <w:webHidden/>
          </w:rPr>
          <w:fldChar w:fldCharType="end"/>
        </w:r>
      </w:hyperlink>
    </w:p>
    <w:p w14:paraId="6578D884" w14:textId="77777777" w:rsidR="00DB0F73" w:rsidRDefault="007C7B54" w:rsidP="00DB0F73">
      <w:pPr>
        <w:pStyle w:val="TOC2"/>
        <w:rPr>
          <w:rFonts w:asciiTheme="minorHAnsi" w:eastAsiaTheme="minorEastAsia" w:hAnsiTheme="minorHAnsi"/>
          <w:noProof/>
          <w:sz w:val="22"/>
        </w:rPr>
      </w:pPr>
      <w:hyperlink w:anchor="_Toc399938522" w:history="1">
        <w:r w:rsidR="00DB0F73" w:rsidRPr="00827CAE">
          <w:rPr>
            <w:rStyle w:val="Hyperlink"/>
            <w:noProof/>
          </w:rPr>
          <w:t>testtools-0.9.39</w:t>
        </w:r>
        <w:r w:rsidR="00DB0F73">
          <w:rPr>
            <w:noProof/>
            <w:webHidden/>
          </w:rPr>
          <w:tab/>
        </w:r>
        <w:r w:rsidR="00DB0F73">
          <w:rPr>
            <w:noProof/>
            <w:webHidden/>
          </w:rPr>
          <w:fldChar w:fldCharType="begin"/>
        </w:r>
        <w:r w:rsidR="00DB0F73">
          <w:rPr>
            <w:noProof/>
            <w:webHidden/>
          </w:rPr>
          <w:instrText xml:space="preserve"> PAGEREF _Toc399938522 \h </w:instrText>
        </w:r>
        <w:r w:rsidR="00DB0F73">
          <w:rPr>
            <w:noProof/>
            <w:webHidden/>
          </w:rPr>
        </w:r>
        <w:r w:rsidR="00DB0F73">
          <w:rPr>
            <w:noProof/>
            <w:webHidden/>
          </w:rPr>
          <w:fldChar w:fldCharType="separate"/>
        </w:r>
        <w:r w:rsidR="00924490">
          <w:rPr>
            <w:noProof/>
            <w:webHidden/>
          </w:rPr>
          <w:t>1695</w:t>
        </w:r>
        <w:r w:rsidR="00DB0F73">
          <w:rPr>
            <w:noProof/>
            <w:webHidden/>
          </w:rPr>
          <w:fldChar w:fldCharType="end"/>
        </w:r>
      </w:hyperlink>
    </w:p>
    <w:p w14:paraId="681733B7" w14:textId="77777777" w:rsidR="00DB0F73" w:rsidRDefault="007C7B54" w:rsidP="00DB0F73">
      <w:pPr>
        <w:pStyle w:val="TOC2"/>
        <w:rPr>
          <w:rFonts w:asciiTheme="minorHAnsi" w:eastAsiaTheme="minorEastAsia" w:hAnsiTheme="minorHAnsi"/>
          <w:noProof/>
          <w:sz w:val="22"/>
        </w:rPr>
      </w:pPr>
      <w:hyperlink w:anchor="_Toc399938523" w:history="1">
        <w:r w:rsidR="00DB0F73" w:rsidRPr="00827CAE">
          <w:rPr>
            <w:rStyle w:val="Hyperlink"/>
            <w:noProof/>
          </w:rPr>
          <w:t>tevent (version 0.9.21):</w:t>
        </w:r>
        <w:r w:rsidR="00DB0F73">
          <w:rPr>
            <w:noProof/>
            <w:webHidden/>
          </w:rPr>
          <w:tab/>
        </w:r>
        <w:r w:rsidR="00DB0F73">
          <w:rPr>
            <w:noProof/>
            <w:webHidden/>
          </w:rPr>
          <w:fldChar w:fldCharType="begin"/>
        </w:r>
        <w:r w:rsidR="00DB0F73">
          <w:rPr>
            <w:noProof/>
            <w:webHidden/>
          </w:rPr>
          <w:instrText xml:space="preserve"> PAGEREF _Toc399938523 \h </w:instrText>
        </w:r>
        <w:r w:rsidR="00DB0F73">
          <w:rPr>
            <w:noProof/>
            <w:webHidden/>
          </w:rPr>
        </w:r>
        <w:r w:rsidR="00DB0F73">
          <w:rPr>
            <w:noProof/>
            <w:webHidden/>
          </w:rPr>
          <w:fldChar w:fldCharType="separate"/>
        </w:r>
        <w:r w:rsidR="00924490">
          <w:rPr>
            <w:noProof/>
            <w:webHidden/>
          </w:rPr>
          <w:t>1695</w:t>
        </w:r>
        <w:r w:rsidR="00DB0F73">
          <w:rPr>
            <w:noProof/>
            <w:webHidden/>
          </w:rPr>
          <w:fldChar w:fldCharType="end"/>
        </w:r>
      </w:hyperlink>
    </w:p>
    <w:p w14:paraId="5D27E5AB" w14:textId="77777777" w:rsidR="00DB0F73" w:rsidRDefault="007C7B54" w:rsidP="00DB0F73">
      <w:pPr>
        <w:pStyle w:val="TOC2"/>
        <w:rPr>
          <w:rFonts w:asciiTheme="minorHAnsi" w:eastAsiaTheme="minorEastAsia" w:hAnsiTheme="minorHAnsi"/>
          <w:noProof/>
          <w:sz w:val="22"/>
        </w:rPr>
      </w:pPr>
      <w:hyperlink w:anchor="_Toc399938524" w:history="1">
        <w:r w:rsidR="00DB0F73" w:rsidRPr="00827CAE">
          <w:rPr>
            <w:rStyle w:val="Hyperlink"/>
            <w:noProof/>
          </w:rPr>
          <w:t>texinfo (version 5.2.0.dfsg.1):</w:t>
        </w:r>
        <w:r w:rsidR="00DB0F73">
          <w:rPr>
            <w:noProof/>
            <w:webHidden/>
          </w:rPr>
          <w:tab/>
        </w:r>
        <w:r w:rsidR="00DB0F73">
          <w:rPr>
            <w:noProof/>
            <w:webHidden/>
          </w:rPr>
          <w:fldChar w:fldCharType="begin"/>
        </w:r>
        <w:r w:rsidR="00DB0F73">
          <w:rPr>
            <w:noProof/>
            <w:webHidden/>
          </w:rPr>
          <w:instrText xml:space="preserve"> PAGEREF _Toc399938524 \h </w:instrText>
        </w:r>
        <w:r w:rsidR="00DB0F73">
          <w:rPr>
            <w:noProof/>
            <w:webHidden/>
          </w:rPr>
        </w:r>
        <w:r w:rsidR="00DB0F73">
          <w:rPr>
            <w:noProof/>
            <w:webHidden/>
          </w:rPr>
          <w:fldChar w:fldCharType="separate"/>
        </w:r>
        <w:r w:rsidR="00924490">
          <w:rPr>
            <w:noProof/>
            <w:webHidden/>
          </w:rPr>
          <w:t>1697</w:t>
        </w:r>
        <w:r w:rsidR="00DB0F73">
          <w:rPr>
            <w:noProof/>
            <w:webHidden/>
          </w:rPr>
          <w:fldChar w:fldCharType="end"/>
        </w:r>
      </w:hyperlink>
    </w:p>
    <w:p w14:paraId="5EA2CA6E" w14:textId="77777777" w:rsidR="00DB0F73" w:rsidRDefault="007C7B54" w:rsidP="00DB0F73">
      <w:pPr>
        <w:pStyle w:val="TOC2"/>
        <w:rPr>
          <w:rFonts w:asciiTheme="minorHAnsi" w:eastAsiaTheme="minorEastAsia" w:hAnsiTheme="minorHAnsi"/>
          <w:noProof/>
          <w:sz w:val="22"/>
        </w:rPr>
      </w:pPr>
      <w:hyperlink w:anchor="_Toc399938525" w:history="1">
        <w:r w:rsidR="00DB0F73" w:rsidRPr="00827CAE">
          <w:rPr>
            <w:rStyle w:val="Hyperlink"/>
            <w:noProof/>
          </w:rPr>
          <w:t>tftp-hpa (version 5.2+20140608):</w:t>
        </w:r>
        <w:r w:rsidR="00DB0F73">
          <w:rPr>
            <w:noProof/>
            <w:webHidden/>
          </w:rPr>
          <w:tab/>
        </w:r>
        <w:r w:rsidR="00DB0F73">
          <w:rPr>
            <w:noProof/>
            <w:webHidden/>
          </w:rPr>
          <w:fldChar w:fldCharType="begin"/>
        </w:r>
        <w:r w:rsidR="00DB0F73">
          <w:rPr>
            <w:noProof/>
            <w:webHidden/>
          </w:rPr>
          <w:instrText xml:space="preserve"> PAGEREF _Toc399938525 \h </w:instrText>
        </w:r>
        <w:r w:rsidR="00DB0F73">
          <w:rPr>
            <w:noProof/>
            <w:webHidden/>
          </w:rPr>
        </w:r>
        <w:r w:rsidR="00DB0F73">
          <w:rPr>
            <w:noProof/>
            <w:webHidden/>
          </w:rPr>
          <w:fldChar w:fldCharType="separate"/>
        </w:r>
        <w:r w:rsidR="00924490">
          <w:rPr>
            <w:noProof/>
            <w:webHidden/>
          </w:rPr>
          <w:t>1733</w:t>
        </w:r>
        <w:r w:rsidR="00DB0F73">
          <w:rPr>
            <w:noProof/>
            <w:webHidden/>
          </w:rPr>
          <w:fldChar w:fldCharType="end"/>
        </w:r>
      </w:hyperlink>
    </w:p>
    <w:p w14:paraId="263CBAB9" w14:textId="77777777" w:rsidR="00DB0F73" w:rsidRDefault="007C7B54" w:rsidP="00DB0F73">
      <w:pPr>
        <w:pStyle w:val="TOC2"/>
        <w:rPr>
          <w:rFonts w:asciiTheme="minorHAnsi" w:eastAsiaTheme="minorEastAsia" w:hAnsiTheme="minorHAnsi"/>
          <w:noProof/>
          <w:sz w:val="22"/>
        </w:rPr>
      </w:pPr>
      <w:hyperlink w:anchor="_Toc399938526" w:history="1">
        <w:r w:rsidR="00DB0F73" w:rsidRPr="00827CAE">
          <w:rPr>
            <w:rStyle w:val="Hyperlink"/>
            <w:noProof/>
          </w:rPr>
          <w:t>tgt (version 1.0.48):</w:t>
        </w:r>
        <w:r w:rsidR="00DB0F73">
          <w:rPr>
            <w:noProof/>
            <w:webHidden/>
          </w:rPr>
          <w:tab/>
        </w:r>
        <w:r w:rsidR="00DB0F73">
          <w:rPr>
            <w:noProof/>
            <w:webHidden/>
          </w:rPr>
          <w:fldChar w:fldCharType="begin"/>
        </w:r>
        <w:r w:rsidR="00DB0F73">
          <w:rPr>
            <w:noProof/>
            <w:webHidden/>
          </w:rPr>
          <w:instrText xml:space="preserve"> PAGEREF _Toc399938526 \h </w:instrText>
        </w:r>
        <w:r w:rsidR="00DB0F73">
          <w:rPr>
            <w:noProof/>
            <w:webHidden/>
          </w:rPr>
        </w:r>
        <w:r w:rsidR="00DB0F73">
          <w:rPr>
            <w:noProof/>
            <w:webHidden/>
          </w:rPr>
          <w:fldChar w:fldCharType="separate"/>
        </w:r>
        <w:r w:rsidR="00924490">
          <w:rPr>
            <w:noProof/>
            <w:webHidden/>
          </w:rPr>
          <w:t>1734</w:t>
        </w:r>
        <w:r w:rsidR="00DB0F73">
          <w:rPr>
            <w:noProof/>
            <w:webHidden/>
          </w:rPr>
          <w:fldChar w:fldCharType="end"/>
        </w:r>
      </w:hyperlink>
    </w:p>
    <w:p w14:paraId="02D4201B" w14:textId="77777777" w:rsidR="00DB0F73" w:rsidRDefault="007C7B54" w:rsidP="00DB0F73">
      <w:pPr>
        <w:pStyle w:val="TOC2"/>
        <w:rPr>
          <w:rFonts w:asciiTheme="minorHAnsi" w:eastAsiaTheme="minorEastAsia" w:hAnsiTheme="minorHAnsi"/>
          <w:noProof/>
          <w:sz w:val="22"/>
        </w:rPr>
      </w:pPr>
      <w:hyperlink w:anchor="_Toc399938527" w:history="1">
        <w:r w:rsidR="00DB0F73" w:rsidRPr="00827CAE">
          <w:rPr>
            <w:rStyle w:val="Hyperlink"/>
            <w:noProof/>
          </w:rPr>
          <w:t>Thai Dictionary</w:t>
        </w:r>
        <w:r w:rsidR="00DB0F73">
          <w:rPr>
            <w:noProof/>
            <w:webHidden/>
          </w:rPr>
          <w:tab/>
        </w:r>
        <w:r w:rsidR="00DB0F73">
          <w:rPr>
            <w:noProof/>
            <w:webHidden/>
          </w:rPr>
          <w:fldChar w:fldCharType="begin"/>
        </w:r>
        <w:r w:rsidR="00DB0F73">
          <w:rPr>
            <w:noProof/>
            <w:webHidden/>
          </w:rPr>
          <w:instrText xml:space="preserve"> PAGEREF _Toc399938527 \h </w:instrText>
        </w:r>
        <w:r w:rsidR="00DB0F73">
          <w:rPr>
            <w:noProof/>
            <w:webHidden/>
          </w:rPr>
        </w:r>
        <w:r w:rsidR="00DB0F73">
          <w:rPr>
            <w:noProof/>
            <w:webHidden/>
          </w:rPr>
          <w:fldChar w:fldCharType="separate"/>
        </w:r>
        <w:r w:rsidR="00924490">
          <w:rPr>
            <w:noProof/>
            <w:webHidden/>
          </w:rPr>
          <w:t>1736</w:t>
        </w:r>
        <w:r w:rsidR="00DB0F73">
          <w:rPr>
            <w:noProof/>
            <w:webHidden/>
          </w:rPr>
          <w:fldChar w:fldCharType="end"/>
        </w:r>
      </w:hyperlink>
    </w:p>
    <w:p w14:paraId="1EE05792" w14:textId="77777777" w:rsidR="00DB0F73" w:rsidRDefault="007C7B54" w:rsidP="00DB0F73">
      <w:pPr>
        <w:pStyle w:val="TOC2"/>
        <w:rPr>
          <w:rFonts w:asciiTheme="minorHAnsi" w:eastAsiaTheme="minorEastAsia" w:hAnsiTheme="minorHAnsi"/>
          <w:noProof/>
          <w:sz w:val="22"/>
        </w:rPr>
      </w:pPr>
      <w:hyperlink w:anchor="_Toc399938528" w:history="1">
        <w:r w:rsidR="00DB0F73" w:rsidRPr="00827CAE">
          <w:rPr>
            <w:rStyle w:val="Hyperlink"/>
            <w:noProof/>
          </w:rPr>
          <w:t>thin-provisioning-tools (version 0.3.2):</w:t>
        </w:r>
        <w:r w:rsidR="00DB0F73">
          <w:rPr>
            <w:noProof/>
            <w:webHidden/>
          </w:rPr>
          <w:tab/>
        </w:r>
        <w:r w:rsidR="00DB0F73">
          <w:rPr>
            <w:noProof/>
            <w:webHidden/>
          </w:rPr>
          <w:fldChar w:fldCharType="begin"/>
        </w:r>
        <w:r w:rsidR="00DB0F73">
          <w:rPr>
            <w:noProof/>
            <w:webHidden/>
          </w:rPr>
          <w:instrText xml:space="preserve"> PAGEREF _Toc399938528 \h </w:instrText>
        </w:r>
        <w:r w:rsidR="00DB0F73">
          <w:rPr>
            <w:noProof/>
            <w:webHidden/>
          </w:rPr>
        </w:r>
        <w:r w:rsidR="00DB0F73">
          <w:rPr>
            <w:noProof/>
            <w:webHidden/>
          </w:rPr>
          <w:fldChar w:fldCharType="separate"/>
        </w:r>
        <w:r w:rsidR="00924490">
          <w:rPr>
            <w:noProof/>
            <w:webHidden/>
          </w:rPr>
          <w:t>1737</w:t>
        </w:r>
        <w:r w:rsidR="00DB0F73">
          <w:rPr>
            <w:noProof/>
            <w:webHidden/>
          </w:rPr>
          <w:fldChar w:fldCharType="end"/>
        </w:r>
      </w:hyperlink>
    </w:p>
    <w:p w14:paraId="1F8C3284" w14:textId="77777777" w:rsidR="00DB0F73" w:rsidRDefault="007C7B54" w:rsidP="00DB0F73">
      <w:pPr>
        <w:pStyle w:val="TOC2"/>
        <w:rPr>
          <w:rFonts w:asciiTheme="minorHAnsi" w:eastAsiaTheme="minorEastAsia" w:hAnsiTheme="minorHAnsi"/>
          <w:noProof/>
          <w:sz w:val="22"/>
        </w:rPr>
      </w:pPr>
      <w:hyperlink w:anchor="_Toc399938529" w:history="1">
        <w:r w:rsidR="00DB0F73" w:rsidRPr="00827CAE">
          <w:rPr>
            <w:rStyle w:val="Hyperlink"/>
            <w:noProof/>
          </w:rPr>
          <w:t>thrift-0.9.1</w:t>
        </w:r>
        <w:r w:rsidR="00DB0F73">
          <w:rPr>
            <w:noProof/>
            <w:webHidden/>
          </w:rPr>
          <w:tab/>
        </w:r>
        <w:r w:rsidR="00DB0F73">
          <w:rPr>
            <w:noProof/>
            <w:webHidden/>
          </w:rPr>
          <w:fldChar w:fldCharType="begin"/>
        </w:r>
        <w:r w:rsidR="00DB0F73">
          <w:rPr>
            <w:noProof/>
            <w:webHidden/>
          </w:rPr>
          <w:instrText xml:space="preserve"> PAGEREF _Toc399938529 \h </w:instrText>
        </w:r>
        <w:r w:rsidR="00DB0F73">
          <w:rPr>
            <w:noProof/>
            <w:webHidden/>
          </w:rPr>
        </w:r>
        <w:r w:rsidR="00DB0F73">
          <w:rPr>
            <w:noProof/>
            <w:webHidden/>
          </w:rPr>
          <w:fldChar w:fldCharType="separate"/>
        </w:r>
        <w:r w:rsidR="00924490">
          <w:rPr>
            <w:noProof/>
            <w:webHidden/>
          </w:rPr>
          <w:t>1738</w:t>
        </w:r>
        <w:r w:rsidR="00DB0F73">
          <w:rPr>
            <w:noProof/>
            <w:webHidden/>
          </w:rPr>
          <w:fldChar w:fldCharType="end"/>
        </w:r>
      </w:hyperlink>
    </w:p>
    <w:p w14:paraId="607ABE74" w14:textId="77777777" w:rsidR="00DB0F73" w:rsidRDefault="007C7B54" w:rsidP="00DB0F73">
      <w:pPr>
        <w:pStyle w:val="TOC2"/>
        <w:rPr>
          <w:rFonts w:asciiTheme="minorHAnsi" w:eastAsiaTheme="minorEastAsia" w:hAnsiTheme="minorHAnsi"/>
          <w:noProof/>
          <w:sz w:val="22"/>
        </w:rPr>
      </w:pPr>
      <w:hyperlink w:anchor="_Toc399938530" w:history="1">
        <w:r w:rsidR="00DB0F73" w:rsidRPr="00827CAE">
          <w:rPr>
            <w:rStyle w:val="Hyperlink"/>
            <w:noProof/>
          </w:rPr>
          <w:t>tiff (version 4.0.3):</w:t>
        </w:r>
        <w:r w:rsidR="00DB0F73">
          <w:rPr>
            <w:noProof/>
            <w:webHidden/>
          </w:rPr>
          <w:tab/>
        </w:r>
        <w:r w:rsidR="00DB0F73">
          <w:rPr>
            <w:noProof/>
            <w:webHidden/>
          </w:rPr>
          <w:fldChar w:fldCharType="begin"/>
        </w:r>
        <w:r w:rsidR="00DB0F73">
          <w:rPr>
            <w:noProof/>
            <w:webHidden/>
          </w:rPr>
          <w:instrText xml:space="preserve"> PAGEREF _Toc399938530 \h </w:instrText>
        </w:r>
        <w:r w:rsidR="00DB0F73">
          <w:rPr>
            <w:noProof/>
            <w:webHidden/>
          </w:rPr>
        </w:r>
        <w:r w:rsidR="00DB0F73">
          <w:rPr>
            <w:noProof/>
            <w:webHidden/>
          </w:rPr>
          <w:fldChar w:fldCharType="separate"/>
        </w:r>
        <w:r w:rsidR="00924490">
          <w:rPr>
            <w:noProof/>
            <w:webHidden/>
          </w:rPr>
          <w:t>1738</w:t>
        </w:r>
        <w:r w:rsidR="00DB0F73">
          <w:rPr>
            <w:noProof/>
            <w:webHidden/>
          </w:rPr>
          <w:fldChar w:fldCharType="end"/>
        </w:r>
      </w:hyperlink>
    </w:p>
    <w:p w14:paraId="5FE95370" w14:textId="77777777" w:rsidR="00DB0F73" w:rsidRDefault="007C7B54" w:rsidP="00DB0F73">
      <w:pPr>
        <w:pStyle w:val="TOC2"/>
        <w:rPr>
          <w:rFonts w:asciiTheme="minorHAnsi" w:eastAsiaTheme="minorEastAsia" w:hAnsiTheme="minorHAnsi"/>
          <w:noProof/>
          <w:sz w:val="22"/>
        </w:rPr>
      </w:pPr>
      <w:hyperlink w:anchor="_Toc399938531" w:history="1">
        <w:r w:rsidR="00DB0F73" w:rsidRPr="00827CAE">
          <w:rPr>
            <w:rStyle w:val="Hyperlink"/>
            <w:noProof/>
          </w:rPr>
          <w:t>trickle-da5880bd63b6397413ea0c8878be3be0e89d5b0b</w:t>
        </w:r>
        <w:r w:rsidR="00DB0F73">
          <w:rPr>
            <w:noProof/>
            <w:webHidden/>
          </w:rPr>
          <w:tab/>
        </w:r>
        <w:r w:rsidR="00DB0F73">
          <w:rPr>
            <w:noProof/>
            <w:webHidden/>
          </w:rPr>
          <w:fldChar w:fldCharType="begin"/>
        </w:r>
        <w:r w:rsidR="00DB0F73">
          <w:rPr>
            <w:noProof/>
            <w:webHidden/>
          </w:rPr>
          <w:instrText xml:space="preserve"> PAGEREF _Toc399938531 \h </w:instrText>
        </w:r>
        <w:r w:rsidR="00DB0F73">
          <w:rPr>
            <w:noProof/>
            <w:webHidden/>
          </w:rPr>
        </w:r>
        <w:r w:rsidR="00DB0F73">
          <w:rPr>
            <w:noProof/>
            <w:webHidden/>
          </w:rPr>
          <w:fldChar w:fldCharType="separate"/>
        </w:r>
        <w:r w:rsidR="00924490">
          <w:rPr>
            <w:noProof/>
            <w:webHidden/>
          </w:rPr>
          <w:t>1739</w:t>
        </w:r>
        <w:r w:rsidR="00DB0F73">
          <w:rPr>
            <w:noProof/>
            <w:webHidden/>
          </w:rPr>
          <w:fldChar w:fldCharType="end"/>
        </w:r>
      </w:hyperlink>
    </w:p>
    <w:p w14:paraId="1532CDBA" w14:textId="77777777" w:rsidR="00DB0F73" w:rsidRDefault="007C7B54" w:rsidP="00DB0F73">
      <w:pPr>
        <w:pStyle w:val="TOC2"/>
        <w:rPr>
          <w:rFonts w:asciiTheme="minorHAnsi" w:eastAsiaTheme="minorEastAsia" w:hAnsiTheme="minorHAnsi"/>
          <w:noProof/>
          <w:sz w:val="22"/>
        </w:rPr>
      </w:pPr>
      <w:hyperlink w:anchor="_Toc399938532" w:history="1">
        <w:r w:rsidR="00DB0F73" w:rsidRPr="00827CAE">
          <w:rPr>
            <w:rStyle w:val="Hyperlink"/>
            <w:noProof/>
          </w:rPr>
          <w:t>tripleo-heat-templates-8147408fb3bbe889bcb6b8d4317c0cdb3cd630e3</w:t>
        </w:r>
        <w:r w:rsidR="00DB0F73">
          <w:rPr>
            <w:noProof/>
            <w:webHidden/>
          </w:rPr>
          <w:tab/>
        </w:r>
        <w:r w:rsidR="00DB0F73">
          <w:rPr>
            <w:noProof/>
            <w:webHidden/>
          </w:rPr>
          <w:fldChar w:fldCharType="begin"/>
        </w:r>
        <w:r w:rsidR="00DB0F73">
          <w:rPr>
            <w:noProof/>
            <w:webHidden/>
          </w:rPr>
          <w:instrText xml:space="preserve"> PAGEREF _Toc399938532 \h </w:instrText>
        </w:r>
        <w:r w:rsidR="00DB0F73">
          <w:rPr>
            <w:noProof/>
            <w:webHidden/>
          </w:rPr>
        </w:r>
        <w:r w:rsidR="00DB0F73">
          <w:rPr>
            <w:noProof/>
            <w:webHidden/>
          </w:rPr>
          <w:fldChar w:fldCharType="separate"/>
        </w:r>
        <w:r w:rsidR="00924490">
          <w:rPr>
            <w:noProof/>
            <w:webHidden/>
          </w:rPr>
          <w:t>1739</w:t>
        </w:r>
        <w:r w:rsidR="00DB0F73">
          <w:rPr>
            <w:noProof/>
            <w:webHidden/>
          </w:rPr>
          <w:fldChar w:fldCharType="end"/>
        </w:r>
      </w:hyperlink>
    </w:p>
    <w:p w14:paraId="590B0A79" w14:textId="77777777" w:rsidR="00DB0F73" w:rsidRDefault="007C7B54" w:rsidP="00DB0F73">
      <w:pPr>
        <w:pStyle w:val="TOC2"/>
        <w:rPr>
          <w:rFonts w:asciiTheme="minorHAnsi" w:eastAsiaTheme="minorEastAsia" w:hAnsiTheme="minorHAnsi"/>
          <w:noProof/>
          <w:sz w:val="22"/>
        </w:rPr>
      </w:pPr>
      <w:hyperlink w:anchor="_Toc399938533" w:history="1">
        <w:r w:rsidR="00DB0F73" w:rsidRPr="00827CAE">
          <w:rPr>
            <w:rStyle w:val="Hyperlink"/>
            <w:noProof/>
          </w:rPr>
          <w:t>tripleo-image-elements-32b57722c39c619a9080d06f86c5286f93d4a530</w:t>
        </w:r>
        <w:r w:rsidR="00DB0F73">
          <w:rPr>
            <w:noProof/>
            <w:webHidden/>
          </w:rPr>
          <w:tab/>
        </w:r>
        <w:r w:rsidR="00DB0F73">
          <w:rPr>
            <w:noProof/>
            <w:webHidden/>
          </w:rPr>
          <w:fldChar w:fldCharType="begin"/>
        </w:r>
        <w:r w:rsidR="00DB0F73">
          <w:rPr>
            <w:noProof/>
            <w:webHidden/>
          </w:rPr>
          <w:instrText xml:space="preserve"> PAGEREF _Toc399938533 \h </w:instrText>
        </w:r>
        <w:r w:rsidR="00DB0F73">
          <w:rPr>
            <w:noProof/>
            <w:webHidden/>
          </w:rPr>
        </w:r>
        <w:r w:rsidR="00DB0F73">
          <w:rPr>
            <w:noProof/>
            <w:webHidden/>
          </w:rPr>
          <w:fldChar w:fldCharType="separate"/>
        </w:r>
        <w:r w:rsidR="00924490">
          <w:rPr>
            <w:noProof/>
            <w:webHidden/>
          </w:rPr>
          <w:t>1740</w:t>
        </w:r>
        <w:r w:rsidR="00DB0F73">
          <w:rPr>
            <w:noProof/>
            <w:webHidden/>
          </w:rPr>
          <w:fldChar w:fldCharType="end"/>
        </w:r>
      </w:hyperlink>
    </w:p>
    <w:p w14:paraId="179D9CC0" w14:textId="77777777" w:rsidR="00DB0F73" w:rsidRDefault="007C7B54" w:rsidP="00DB0F73">
      <w:pPr>
        <w:pStyle w:val="TOC2"/>
        <w:rPr>
          <w:rFonts w:asciiTheme="minorHAnsi" w:eastAsiaTheme="minorEastAsia" w:hAnsiTheme="minorHAnsi"/>
          <w:noProof/>
          <w:sz w:val="22"/>
        </w:rPr>
      </w:pPr>
      <w:hyperlink w:anchor="_Toc399938534" w:history="1">
        <w:r w:rsidR="00DB0F73" w:rsidRPr="00827CAE">
          <w:rPr>
            <w:rStyle w:val="Hyperlink"/>
            <w:noProof/>
          </w:rPr>
          <w:t>tripleo-incubator-2cc7b4f44e6ba0b983e5195fddd40807c5e593ed</w:t>
        </w:r>
        <w:r w:rsidR="00DB0F73">
          <w:rPr>
            <w:noProof/>
            <w:webHidden/>
          </w:rPr>
          <w:tab/>
        </w:r>
        <w:r w:rsidR="00DB0F73">
          <w:rPr>
            <w:noProof/>
            <w:webHidden/>
          </w:rPr>
          <w:fldChar w:fldCharType="begin"/>
        </w:r>
        <w:r w:rsidR="00DB0F73">
          <w:rPr>
            <w:noProof/>
            <w:webHidden/>
          </w:rPr>
          <w:instrText xml:space="preserve"> PAGEREF _Toc399938534 \h </w:instrText>
        </w:r>
        <w:r w:rsidR="00DB0F73">
          <w:rPr>
            <w:noProof/>
            <w:webHidden/>
          </w:rPr>
        </w:r>
        <w:r w:rsidR="00DB0F73">
          <w:rPr>
            <w:noProof/>
            <w:webHidden/>
          </w:rPr>
          <w:fldChar w:fldCharType="separate"/>
        </w:r>
        <w:r w:rsidR="00924490">
          <w:rPr>
            <w:noProof/>
            <w:webHidden/>
          </w:rPr>
          <w:t>1740</w:t>
        </w:r>
        <w:r w:rsidR="00DB0F73">
          <w:rPr>
            <w:noProof/>
            <w:webHidden/>
          </w:rPr>
          <w:fldChar w:fldCharType="end"/>
        </w:r>
      </w:hyperlink>
    </w:p>
    <w:p w14:paraId="14932E98" w14:textId="77777777" w:rsidR="00DB0F73" w:rsidRDefault="007C7B54" w:rsidP="00DB0F73">
      <w:pPr>
        <w:pStyle w:val="TOC2"/>
        <w:rPr>
          <w:rFonts w:asciiTheme="minorHAnsi" w:eastAsiaTheme="minorEastAsia" w:hAnsiTheme="minorHAnsi"/>
          <w:noProof/>
          <w:sz w:val="22"/>
        </w:rPr>
      </w:pPr>
      <w:hyperlink w:anchor="_Toc399938535" w:history="1">
        <w:r w:rsidR="00DB0F73" w:rsidRPr="00827CAE">
          <w:rPr>
            <w:rStyle w:val="Hyperlink"/>
            <w:noProof/>
          </w:rPr>
          <w:t>tzdata (version 2014f):</w:t>
        </w:r>
        <w:r w:rsidR="00DB0F73">
          <w:rPr>
            <w:noProof/>
            <w:webHidden/>
          </w:rPr>
          <w:tab/>
        </w:r>
        <w:r w:rsidR="00DB0F73">
          <w:rPr>
            <w:noProof/>
            <w:webHidden/>
          </w:rPr>
          <w:fldChar w:fldCharType="begin"/>
        </w:r>
        <w:r w:rsidR="00DB0F73">
          <w:rPr>
            <w:noProof/>
            <w:webHidden/>
          </w:rPr>
          <w:instrText xml:space="preserve"> PAGEREF _Toc399938535 \h </w:instrText>
        </w:r>
        <w:r w:rsidR="00DB0F73">
          <w:rPr>
            <w:noProof/>
            <w:webHidden/>
          </w:rPr>
        </w:r>
        <w:r w:rsidR="00DB0F73">
          <w:rPr>
            <w:noProof/>
            <w:webHidden/>
          </w:rPr>
          <w:fldChar w:fldCharType="separate"/>
        </w:r>
        <w:r w:rsidR="00924490">
          <w:rPr>
            <w:noProof/>
            <w:webHidden/>
          </w:rPr>
          <w:t>1740</w:t>
        </w:r>
        <w:r w:rsidR="00DB0F73">
          <w:rPr>
            <w:noProof/>
            <w:webHidden/>
          </w:rPr>
          <w:fldChar w:fldCharType="end"/>
        </w:r>
      </w:hyperlink>
    </w:p>
    <w:p w14:paraId="6D6F4393" w14:textId="77777777" w:rsidR="00DB0F73" w:rsidRDefault="007C7B54" w:rsidP="00DB0F73">
      <w:pPr>
        <w:pStyle w:val="TOC2"/>
        <w:rPr>
          <w:rFonts w:asciiTheme="minorHAnsi" w:eastAsiaTheme="minorEastAsia" w:hAnsiTheme="minorHAnsi"/>
          <w:noProof/>
          <w:sz w:val="22"/>
        </w:rPr>
      </w:pPr>
      <w:hyperlink w:anchor="_Toc399938536" w:history="1">
        <w:r w:rsidR="00DB0F73" w:rsidRPr="00827CAE">
          <w:rPr>
            <w:rStyle w:val="Hyperlink"/>
            <w:noProof/>
          </w:rPr>
          <w:t>ucf (version 3.0030):</w:t>
        </w:r>
        <w:r w:rsidR="00DB0F73">
          <w:rPr>
            <w:noProof/>
            <w:webHidden/>
          </w:rPr>
          <w:tab/>
        </w:r>
        <w:r w:rsidR="00DB0F73">
          <w:rPr>
            <w:noProof/>
            <w:webHidden/>
          </w:rPr>
          <w:fldChar w:fldCharType="begin"/>
        </w:r>
        <w:r w:rsidR="00DB0F73">
          <w:rPr>
            <w:noProof/>
            <w:webHidden/>
          </w:rPr>
          <w:instrText xml:space="preserve"> PAGEREF _Toc399938536 \h </w:instrText>
        </w:r>
        <w:r w:rsidR="00DB0F73">
          <w:rPr>
            <w:noProof/>
            <w:webHidden/>
          </w:rPr>
        </w:r>
        <w:r w:rsidR="00DB0F73">
          <w:rPr>
            <w:noProof/>
            <w:webHidden/>
          </w:rPr>
          <w:fldChar w:fldCharType="separate"/>
        </w:r>
        <w:r w:rsidR="00924490">
          <w:rPr>
            <w:noProof/>
            <w:webHidden/>
          </w:rPr>
          <w:t>1740</w:t>
        </w:r>
        <w:r w:rsidR="00DB0F73">
          <w:rPr>
            <w:noProof/>
            <w:webHidden/>
          </w:rPr>
          <w:fldChar w:fldCharType="end"/>
        </w:r>
      </w:hyperlink>
    </w:p>
    <w:p w14:paraId="60804DBE" w14:textId="77777777" w:rsidR="00DB0F73" w:rsidRDefault="007C7B54" w:rsidP="00DB0F73">
      <w:pPr>
        <w:pStyle w:val="TOC2"/>
        <w:rPr>
          <w:rFonts w:asciiTheme="minorHAnsi" w:eastAsiaTheme="minorEastAsia" w:hAnsiTheme="minorHAnsi"/>
          <w:noProof/>
          <w:sz w:val="22"/>
        </w:rPr>
      </w:pPr>
      <w:hyperlink w:anchor="_Toc399938537" w:history="1">
        <w:r w:rsidR="00DB0F73" w:rsidRPr="00827CAE">
          <w:rPr>
            <w:rStyle w:val="Hyperlink"/>
            <w:noProof/>
          </w:rPr>
          <w:t>unattended-upgrades (version 0.82.8):</w:t>
        </w:r>
        <w:r w:rsidR="00DB0F73">
          <w:rPr>
            <w:noProof/>
            <w:webHidden/>
          </w:rPr>
          <w:tab/>
        </w:r>
        <w:r w:rsidR="00DB0F73">
          <w:rPr>
            <w:noProof/>
            <w:webHidden/>
          </w:rPr>
          <w:fldChar w:fldCharType="begin"/>
        </w:r>
        <w:r w:rsidR="00DB0F73">
          <w:rPr>
            <w:noProof/>
            <w:webHidden/>
          </w:rPr>
          <w:instrText xml:space="preserve"> PAGEREF _Toc399938537 \h </w:instrText>
        </w:r>
        <w:r w:rsidR="00DB0F73">
          <w:rPr>
            <w:noProof/>
            <w:webHidden/>
          </w:rPr>
        </w:r>
        <w:r w:rsidR="00DB0F73">
          <w:rPr>
            <w:noProof/>
            <w:webHidden/>
          </w:rPr>
          <w:fldChar w:fldCharType="separate"/>
        </w:r>
        <w:r w:rsidR="00924490">
          <w:rPr>
            <w:noProof/>
            <w:webHidden/>
          </w:rPr>
          <w:t>1741</w:t>
        </w:r>
        <w:r w:rsidR="00DB0F73">
          <w:rPr>
            <w:noProof/>
            <w:webHidden/>
          </w:rPr>
          <w:fldChar w:fldCharType="end"/>
        </w:r>
      </w:hyperlink>
    </w:p>
    <w:p w14:paraId="35336F3B" w14:textId="77777777" w:rsidR="00DB0F73" w:rsidRDefault="007C7B54" w:rsidP="00DB0F73">
      <w:pPr>
        <w:pStyle w:val="TOC2"/>
        <w:rPr>
          <w:rFonts w:asciiTheme="minorHAnsi" w:eastAsiaTheme="minorEastAsia" w:hAnsiTheme="minorHAnsi"/>
          <w:noProof/>
          <w:sz w:val="22"/>
        </w:rPr>
      </w:pPr>
      <w:hyperlink w:anchor="_Toc399938538" w:history="1">
        <w:r w:rsidR="00DB0F73" w:rsidRPr="00827CAE">
          <w:rPr>
            <w:rStyle w:val="Hyperlink"/>
            <w:noProof/>
          </w:rPr>
          <w:t>underscore (version 1.4.4):</w:t>
        </w:r>
        <w:r w:rsidR="00DB0F73">
          <w:rPr>
            <w:noProof/>
            <w:webHidden/>
          </w:rPr>
          <w:tab/>
        </w:r>
        <w:r w:rsidR="00DB0F73">
          <w:rPr>
            <w:noProof/>
            <w:webHidden/>
          </w:rPr>
          <w:fldChar w:fldCharType="begin"/>
        </w:r>
        <w:r w:rsidR="00DB0F73">
          <w:rPr>
            <w:noProof/>
            <w:webHidden/>
          </w:rPr>
          <w:instrText xml:space="preserve"> PAGEREF _Toc399938538 \h </w:instrText>
        </w:r>
        <w:r w:rsidR="00DB0F73">
          <w:rPr>
            <w:noProof/>
            <w:webHidden/>
          </w:rPr>
        </w:r>
        <w:r w:rsidR="00DB0F73">
          <w:rPr>
            <w:noProof/>
            <w:webHidden/>
          </w:rPr>
          <w:fldChar w:fldCharType="separate"/>
        </w:r>
        <w:r w:rsidR="00924490">
          <w:rPr>
            <w:noProof/>
            <w:webHidden/>
          </w:rPr>
          <w:t>1741</w:t>
        </w:r>
        <w:r w:rsidR="00DB0F73">
          <w:rPr>
            <w:noProof/>
            <w:webHidden/>
          </w:rPr>
          <w:fldChar w:fldCharType="end"/>
        </w:r>
      </w:hyperlink>
    </w:p>
    <w:p w14:paraId="113EF1EB" w14:textId="77777777" w:rsidR="00DB0F73" w:rsidRDefault="007C7B54" w:rsidP="00DB0F73">
      <w:pPr>
        <w:pStyle w:val="TOC2"/>
        <w:rPr>
          <w:rFonts w:asciiTheme="minorHAnsi" w:eastAsiaTheme="minorEastAsia" w:hAnsiTheme="minorHAnsi"/>
          <w:noProof/>
          <w:sz w:val="22"/>
        </w:rPr>
      </w:pPr>
      <w:hyperlink w:anchor="_Toc399938539" w:history="1">
        <w:r w:rsidR="00DB0F73" w:rsidRPr="00827CAE">
          <w:rPr>
            <w:rStyle w:val="Hyperlink"/>
            <w:noProof/>
          </w:rPr>
          <w:t>Unicode's CLDR data repository</w:t>
        </w:r>
        <w:r w:rsidR="00DB0F73">
          <w:rPr>
            <w:noProof/>
            <w:webHidden/>
          </w:rPr>
          <w:tab/>
        </w:r>
        <w:r w:rsidR="00DB0F73">
          <w:rPr>
            <w:noProof/>
            <w:webHidden/>
          </w:rPr>
          <w:fldChar w:fldCharType="begin"/>
        </w:r>
        <w:r w:rsidR="00DB0F73">
          <w:rPr>
            <w:noProof/>
            <w:webHidden/>
          </w:rPr>
          <w:instrText xml:space="preserve"> PAGEREF _Toc399938539 \h </w:instrText>
        </w:r>
        <w:r w:rsidR="00DB0F73">
          <w:rPr>
            <w:noProof/>
            <w:webHidden/>
          </w:rPr>
        </w:r>
        <w:r w:rsidR="00DB0F73">
          <w:rPr>
            <w:noProof/>
            <w:webHidden/>
          </w:rPr>
          <w:fldChar w:fldCharType="separate"/>
        </w:r>
        <w:r w:rsidR="00924490">
          <w:rPr>
            <w:noProof/>
            <w:webHidden/>
          </w:rPr>
          <w:t>1743</w:t>
        </w:r>
        <w:r w:rsidR="00DB0F73">
          <w:rPr>
            <w:noProof/>
            <w:webHidden/>
          </w:rPr>
          <w:fldChar w:fldCharType="end"/>
        </w:r>
      </w:hyperlink>
    </w:p>
    <w:p w14:paraId="36D382CA" w14:textId="77777777" w:rsidR="00DB0F73" w:rsidRDefault="007C7B54" w:rsidP="00DB0F73">
      <w:pPr>
        <w:pStyle w:val="TOC2"/>
        <w:rPr>
          <w:rFonts w:asciiTheme="minorHAnsi" w:eastAsiaTheme="minorEastAsia" w:hAnsiTheme="minorHAnsi"/>
          <w:noProof/>
          <w:sz w:val="22"/>
        </w:rPr>
      </w:pPr>
      <w:hyperlink w:anchor="_Toc399938540" w:history="1">
        <w:r w:rsidR="00DB0F73" w:rsidRPr="00827CAE">
          <w:rPr>
            <w:rStyle w:val="Hyperlink"/>
            <w:noProof/>
          </w:rPr>
          <w:t>unixodbc (version 2.3.1):</w:t>
        </w:r>
        <w:r w:rsidR="00DB0F73">
          <w:rPr>
            <w:noProof/>
            <w:webHidden/>
          </w:rPr>
          <w:tab/>
        </w:r>
        <w:r w:rsidR="00DB0F73">
          <w:rPr>
            <w:noProof/>
            <w:webHidden/>
          </w:rPr>
          <w:fldChar w:fldCharType="begin"/>
        </w:r>
        <w:r w:rsidR="00DB0F73">
          <w:rPr>
            <w:noProof/>
            <w:webHidden/>
          </w:rPr>
          <w:instrText xml:space="preserve"> PAGEREF _Toc399938540 \h </w:instrText>
        </w:r>
        <w:r w:rsidR="00DB0F73">
          <w:rPr>
            <w:noProof/>
            <w:webHidden/>
          </w:rPr>
        </w:r>
        <w:r w:rsidR="00DB0F73">
          <w:rPr>
            <w:noProof/>
            <w:webHidden/>
          </w:rPr>
          <w:fldChar w:fldCharType="separate"/>
        </w:r>
        <w:r w:rsidR="00924490">
          <w:rPr>
            <w:noProof/>
            <w:webHidden/>
          </w:rPr>
          <w:t>1746</w:t>
        </w:r>
        <w:r w:rsidR="00DB0F73">
          <w:rPr>
            <w:noProof/>
            <w:webHidden/>
          </w:rPr>
          <w:fldChar w:fldCharType="end"/>
        </w:r>
      </w:hyperlink>
    </w:p>
    <w:p w14:paraId="6B4D3E9F" w14:textId="77777777" w:rsidR="00DB0F73" w:rsidRDefault="007C7B54" w:rsidP="00DB0F73">
      <w:pPr>
        <w:pStyle w:val="TOC2"/>
        <w:rPr>
          <w:rFonts w:asciiTheme="minorHAnsi" w:eastAsiaTheme="minorEastAsia" w:hAnsiTheme="minorHAnsi"/>
          <w:noProof/>
          <w:sz w:val="22"/>
        </w:rPr>
      </w:pPr>
      <w:hyperlink w:anchor="_Toc399938541" w:history="1">
        <w:r w:rsidR="00DB0F73" w:rsidRPr="00827CAE">
          <w:rPr>
            <w:rStyle w:val="Hyperlink"/>
            <w:noProof/>
          </w:rPr>
          <w:t>unzip (version 6.0):</w:t>
        </w:r>
        <w:r w:rsidR="00DB0F73">
          <w:rPr>
            <w:noProof/>
            <w:webHidden/>
          </w:rPr>
          <w:tab/>
        </w:r>
        <w:r w:rsidR="00DB0F73">
          <w:rPr>
            <w:noProof/>
            <w:webHidden/>
          </w:rPr>
          <w:fldChar w:fldCharType="begin"/>
        </w:r>
        <w:r w:rsidR="00DB0F73">
          <w:rPr>
            <w:noProof/>
            <w:webHidden/>
          </w:rPr>
          <w:instrText xml:space="preserve"> PAGEREF _Toc399938541 \h </w:instrText>
        </w:r>
        <w:r w:rsidR="00DB0F73">
          <w:rPr>
            <w:noProof/>
            <w:webHidden/>
          </w:rPr>
        </w:r>
        <w:r w:rsidR="00DB0F73">
          <w:rPr>
            <w:noProof/>
            <w:webHidden/>
          </w:rPr>
          <w:fldChar w:fldCharType="separate"/>
        </w:r>
        <w:r w:rsidR="00924490">
          <w:rPr>
            <w:noProof/>
            <w:webHidden/>
          </w:rPr>
          <w:t>1747</w:t>
        </w:r>
        <w:r w:rsidR="00DB0F73">
          <w:rPr>
            <w:noProof/>
            <w:webHidden/>
          </w:rPr>
          <w:fldChar w:fldCharType="end"/>
        </w:r>
      </w:hyperlink>
    </w:p>
    <w:p w14:paraId="0D683F4B" w14:textId="77777777" w:rsidR="00DB0F73" w:rsidRDefault="007C7B54" w:rsidP="00DB0F73">
      <w:pPr>
        <w:pStyle w:val="TOC2"/>
        <w:rPr>
          <w:rFonts w:asciiTheme="minorHAnsi" w:eastAsiaTheme="minorEastAsia" w:hAnsiTheme="minorHAnsi"/>
          <w:noProof/>
          <w:sz w:val="22"/>
        </w:rPr>
      </w:pPr>
      <w:hyperlink w:anchor="_Toc399938542" w:history="1">
        <w:r w:rsidR="00DB0F73" w:rsidRPr="00827CAE">
          <w:rPr>
            <w:rStyle w:val="Hyperlink"/>
            <w:noProof/>
          </w:rPr>
          <w:t>update-inetd (version 4.43):</w:t>
        </w:r>
        <w:r w:rsidR="00DB0F73">
          <w:rPr>
            <w:noProof/>
            <w:webHidden/>
          </w:rPr>
          <w:tab/>
        </w:r>
        <w:r w:rsidR="00DB0F73">
          <w:rPr>
            <w:noProof/>
            <w:webHidden/>
          </w:rPr>
          <w:fldChar w:fldCharType="begin"/>
        </w:r>
        <w:r w:rsidR="00DB0F73">
          <w:rPr>
            <w:noProof/>
            <w:webHidden/>
          </w:rPr>
          <w:instrText xml:space="preserve"> PAGEREF _Toc399938542 \h </w:instrText>
        </w:r>
        <w:r w:rsidR="00DB0F73">
          <w:rPr>
            <w:noProof/>
            <w:webHidden/>
          </w:rPr>
        </w:r>
        <w:r w:rsidR="00DB0F73">
          <w:rPr>
            <w:noProof/>
            <w:webHidden/>
          </w:rPr>
          <w:fldChar w:fldCharType="separate"/>
        </w:r>
        <w:r w:rsidR="00924490">
          <w:rPr>
            <w:noProof/>
            <w:webHidden/>
          </w:rPr>
          <w:t>1752</w:t>
        </w:r>
        <w:r w:rsidR="00DB0F73">
          <w:rPr>
            <w:noProof/>
            <w:webHidden/>
          </w:rPr>
          <w:fldChar w:fldCharType="end"/>
        </w:r>
      </w:hyperlink>
    </w:p>
    <w:p w14:paraId="7350D884" w14:textId="77777777" w:rsidR="00DB0F73" w:rsidRDefault="007C7B54" w:rsidP="00DB0F73">
      <w:pPr>
        <w:pStyle w:val="TOC2"/>
        <w:rPr>
          <w:rFonts w:asciiTheme="minorHAnsi" w:eastAsiaTheme="minorEastAsia" w:hAnsiTheme="minorHAnsi"/>
          <w:noProof/>
          <w:sz w:val="22"/>
        </w:rPr>
      </w:pPr>
      <w:hyperlink w:anchor="_Toc399938543" w:history="1">
        <w:r w:rsidR="00DB0F73" w:rsidRPr="00827CAE">
          <w:rPr>
            <w:rStyle w:val="Hyperlink"/>
            <w:noProof/>
          </w:rPr>
          <w:t>upstart (version 1.11):</w:t>
        </w:r>
        <w:r w:rsidR="00DB0F73">
          <w:rPr>
            <w:noProof/>
            <w:webHidden/>
          </w:rPr>
          <w:tab/>
        </w:r>
        <w:r w:rsidR="00DB0F73">
          <w:rPr>
            <w:noProof/>
            <w:webHidden/>
          </w:rPr>
          <w:fldChar w:fldCharType="begin"/>
        </w:r>
        <w:r w:rsidR="00DB0F73">
          <w:rPr>
            <w:noProof/>
            <w:webHidden/>
          </w:rPr>
          <w:instrText xml:space="preserve"> PAGEREF _Toc399938543 \h </w:instrText>
        </w:r>
        <w:r w:rsidR="00DB0F73">
          <w:rPr>
            <w:noProof/>
            <w:webHidden/>
          </w:rPr>
        </w:r>
        <w:r w:rsidR="00DB0F73">
          <w:rPr>
            <w:noProof/>
            <w:webHidden/>
          </w:rPr>
          <w:fldChar w:fldCharType="separate"/>
        </w:r>
        <w:r w:rsidR="00924490">
          <w:rPr>
            <w:noProof/>
            <w:webHidden/>
          </w:rPr>
          <w:t>1752</w:t>
        </w:r>
        <w:r w:rsidR="00DB0F73">
          <w:rPr>
            <w:noProof/>
            <w:webHidden/>
          </w:rPr>
          <w:fldChar w:fldCharType="end"/>
        </w:r>
      </w:hyperlink>
    </w:p>
    <w:p w14:paraId="7F8F2999" w14:textId="77777777" w:rsidR="00DB0F73" w:rsidRDefault="007C7B54" w:rsidP="00DB0F73">
      <w:pPr>
        <w:pStyle w:val="TOC2"/>
        <w:rPr>
          <w:rFonts w:asciiTheme="minorHAnsi" w:eastAsiaTheme="minorEastAsia" w:hAnsiTheme="minorHAnsi"/>
          <w:noProof/>
          <w:sz w:val="22"/>
        </w:rPr>
      </w:pPr>
      <w:hyperlink w:anchor="_Toc399938544" w:history="1">
        <w:r w:rsidR="00DB0F73" w:rsidRPr="00827CAE">
          <w:rPr>
            <w:rStyle w:val="Hyperlink"/>
            <w:noProof/>
          </w:rPr>
          <w:t>urlgrabber (version 3.9.1):</w:t>
        </w:r>
        <w:r w:rsidR="00DB0F73">
          <w:rPr>
            <w:noProof/>
            <w:webHidden/>
          </w:rPr>
          <w:tab/>
        </w:r>
        <w:r w:rsidR="00DB0F73">
          <w:rPr>
            <w:noProof/>
            <w:webHidden/>
          </w:rPr>
          <w:fldChar w:fldCharType="begin"/>
        </w:r>
        <w:r w:rsidR="00DB0F73">
          <w:rPr>
            <w:noProof/>
            <w:webHidden/>
          </w:rPr>
          <w:instrText xml:space="preserve"> PAGEREF _Toc399938544 \h </w:instrText>
        </w:r>
        <w:r w:rsidR="00DB0F73">
          <w:rPr>
            <w:noProof/>
            <w:webHidden/>
          </w:rPr>
        </w:r>
        <w:r w:rsidR="00DB0F73">
          <w:rPr>
            <w:noProof/>
            <w:webHidden/>
          </w:rPr>
          <w:fldChar w:fldCharType="separate"/>
        </w:r>
        <w:r w:rsidR="00924490">
          <w:rPr>
            <w:noProof/>
            <w:webHidden/>
          </w:rPr>
          <w:t>1752</w:t>
        </w:r>
        <w:r w:rsidR="00DB0F73">
          <w:rPr>
            <w:noProof/>
            <w:webHidden/>
          </w:rPr>
          <w:fldChar w:fldCharType="end"/>
        </w:r>
      </w:hyperlink>
    </w:p>
    <w:p w14:paraId="323BD748" w14:textId="77777777" w:rsidR="00DB0F73" w:rsidRDefault="007C7B54" w:rsidP="00DB0F73">
      <w:pPr>
        <w:pStyle w:val="TOC2"/>
        <w:rPr>
          <w:rFonts w:asciiTheme="minorHAnsi" w:eastAsiaTheme="minorEastAsia" w:hAnsiTheme="minorHAnsi"/>
          <w:noProof/>
          <w:sz w:val="22"/>
        </w:rPr>
      </w:pPr>
      <w:hyperlink w:anchor="_Toc399938545" w:history="1">
        <w:r w:rsidR="00DB0F73" w:rsidRPr="00827CAE">
          <w:rPr>
            <w:rStyle w:val="Hyperlink"/>
            <w:noProof/>
          </w:rPr>
          <w:t>usbredir (version 0.7):</w:t>
        </w:r>
        <w:r w:rsidR="00DB0F73">
          <w:rPr>
            <w:noProof/>
            <w:webHidden/>
          </w:rPr>
          <w:tab/>
        </w:r>
        <w:r w:rsidR="00DB0F73">
          <w:rPr>
            <w:noProof/>
            <w:webHidden/>
          </w:rPr>
          <w:fldChar w:fldCharType="begin"/>
        </w:r>
        <w:r w:rsidR="00DB0F73">
          <w:rPr>
            <w:noProof/>
            <w:webHidden/>
          </w:rPr>
          <w:instrText xml:space="preserve"> PAGEREF _Toc399938545 \h </w:instrText>
        </w:r>
        <w:r w:rsidR="00DB0F73">
          <w:rPr>
            <w:noProof/>
            <w:webHidden/>
          </w:rPr>
        </w:r>
        <w:r w:rsidR="00DB0F73">
          <w:rPr>
            <w:noProof/>
            <w:webHidden/>
          </w:rPr>
          <w:fldChar w:fldCharType="separate"/>
        </w:r>
        <w:r w:rsidR="00924490">
          <w:rPr>
            <w:noProof/>
            <w:webHidden/>
          </w:rPr>
          <w:t>1753</w:t>
        </w:r>
        <w:r w:rsidR="00DB0F73">
          <w:rPr>
            <w:noProof/>
            <w:webHidden/>
          </w:rPr>
          <w:fldChar w:fldCharType="end"/>
        </w:r>
      </w:hyperlink>
    </w:p>
    <w:p w14:paraId="3CBEB302" w14:textId="77777777" w:rsidR="00DB0F73" w:rsidRDefault="007C7B54" w:rsidP="00DB0F73">
      <w:pPr>
        <w:pStyle w:val="TOC2"/>
        <w:rPr>
          <w:rFonts w:asciiTheme="minorHAnsi" w:eastAsiaTheme="minorEastAsia" w:hAnsiTheme="minorHAnsi"/>
          <w:noProof/>
          <w:sz w:val="22"/>
        </w:rPr>
      </w:pPr>
      <w:hyperlink w:anchor="_Toc399938546" w:history="1">
        <w:r w:rsidR="00DB0F73" w:rsidRPr="00827CAE">
          <w:rPr>
            <w:rStyle w:val="Hyperlink"/>
            <w:noProof/>
          </w:rPr>
          <w:t>ustr (version 1.0.4):</w:t>
        </w:r>
        <w:r w:rsidR="00DB0F73">
          <w:rPr>
            <w:noProof/>
            <w:webHidden/>
          </w:rPr>
          <w:tab/>
        </w:r>
        <w:r w:rsidR="00DB0F73">
          <w:rPr>
            <w:noProof/>
            <w:webHidden/>
          </w:rPr>
          <w:fldChar w:fldCharType="begin"/>
        </w:r>
        <w:r w:rsidR="00DB0F73">
          <w:rPr>
            <w:noProof/>
            <w:webHidden/>
          </w:rPr>
          <w:instrText xml:space="preserve"> PAGEREF _Toc399938546 \h </w:instrText>
        </w:r>
        <w:r w:rsidR="00DB0F73">
          <w:rPr>
            <w:noProof/>
            <w:webHidden/>
          </w:rPr>
        </w:r>
        <w:r w:rsidR="00DB0F73">
          <w:rPr>
            <w:noProof/>
            <w:webHidden/>
          </w:rPr>
          <w:fldChar w:fldCharType="separate"/>
        </w:r>
        <w:r w:rsidR="00924490">
          <w:rPr>
            <w:noProof/>
            <w:webHidden/>
          </w:rPr>
          <w:t>1754</w:t>
        </w:r>
        <w:r w:rsidR="00DB0F73">
          <w:rPr>
            <w:noProof/>
            <w:webHidden/>
          </w:rPr>
          <w:fldChar w:fldCharType="end"/>
        </w:r>
      </w:hyperlink>
    </w:p>
    <w:p w14:paraId="7AE622FF" w14:textId="77777777" w:rsidR="00DB0F73" w:rsidRDefault="007C7B54" w:rsidP="00DB0F73">
      <w:pPr>
        <w:pStyle w:val="TOC2"/>
        <w:rPr>
          <w:rFonts w:asciiTheme="minorHAnsi" w:eastAsiaTheme="minorEastAsia" w:hAnsiTheme="minorHAnsi"/>
          <w:noProof/>
          <w:sz w:val="22"/>
        </w:rPr>
      </w:pPr>
      <w:hyperlink w:anchor="_Toc399938547" w:history="1">
        <w:r w:rsidR="00DB0F73" w:rsidRPr="00827CAE">
          <w:rPr>
            <w:rStyle w:val="Hyperlink"/>
            <w:noProof/>
          </w:rPr>
          <w:t>util-linux (version 2.20.1):</w:t>
        </w:r>
        <w:r w:rsidR="00DB0F73">
          <w:rPr>
            <w:noProof/>
            <w:webHidden/>
          </w:rPr>
          <w:tab/>
        </w:r>
        <w:r w:rsidR="00DB0F73">
          <w:rPr>
            <w:noProof/>
            <w:webHidden/>
          </w:rPr>
          <w:fldChar w:fldCharType="begin"/>
        </w:r>
        <w:r w:rsidR="00DB0F73">
          <w:rPr>
            <w:noProof/>
            <w:webHidden/>
          </w:rPr>
          <w:instrText xml:space="preserve"> PAGEREF _Toc399938547 \h </w:instrText>
        </w:r>
        <w:r w:rsidR="00DB0F73">
          <w:rPr>
            <w:noProof/>
            <w:webHidden/>
          </w:rPr>
        </w:r>
        <w:r w:rsidR="00DB0F73">
          <w:rPr>
            <w:noProof/>
            <w:webHidden/>
          </w:rPr>
          <w:fldChar w:fldCharType="separate"/>
        </w:r>
        <w:r w:rsidR="00924490">
          <w:rPr>
            <w:noProof/>
            <w:webHidden/>
          </w:rPr>
          <w:t>1755</w:t>
        </w:r>
        <w:r w:rsidR="00DB0F73">
          <w:rPr>
            <w:noProof/>
            <w:webHidden/>
          </w:rPr>
          <w:fldChar w:fldCharType="end"/>
        </w:r>
      </w:hyperlink>
    </w:p>
    <w:p w14:paraId="69D99795" w14:textId="77777777" w:rsidR="00DB0F73" w:rsidRDefault="007C7B54" w:rsidP="00DB0F73">
      <w:pPr>
        <w:pStyle w:val="TOC2"/>
        <w:rPr>
          <w:rFonts w:asciiTheme="minorHAnsi" w:eastAsiaTheme="minorEastAsia" w:hAnsiTheme="minorHAnsi"/>
          <w:noProof/>
          <w:sz w:val="22"/>
        </w:rPr>
      </w:pPr>
      <w:hyperlink w:anchor="_Toc399938548" w:history="1">
        <w:r w:rsidR="00DB0F73" w:rsidRPr="00827CAE">
          <w:rPr>
            <w:rStyle w:val="Hyperlink"/>
            <w:noProof/>
          </w:rPr>
          <w:t>vbetool (version 1.1):</w:t>
        </w:r>
        <w:r w:rsidR="00DB0F73">
          <w:rPr>
            <w:noProof/>
            <w:webHidden/>
          </w:rPr>
          <w:tab/>
        </w:r>
        <w:r w:rsidR="00DB0F73">
          <w:rPr>
            <w:noProof/>
            <w:webHidden/>
          </w:rPr>
          <w:fldChar w:fldCharType="begin"/>
        </w:r>
        <w:r w:rsidR="00DB0F73">
          <w:rPr>
            <w:noProof/>
            <w:webHidden/>
          </w:rPr>
          <w:instrText xml:space="preserve"> PAGEREF _Toc399938548 \h </w:instrText>
        </w:r>
        <w:r w:rsidR="00DB0F73">
          <w:rPr>
            <w:noProof/>
            <w:webHidden/>
          </w:rPr>
        </w:r>
        <w:r w:rsidR="00DB0F73">
          <w:rPr>
            <w:noProof/>
            <w:webHidden/>
          </w:rPr>
          <w:fldChar w:fldCharType="separate"/>
        </w:r>
        <w:r w:rsidR="00924490">
          <w:rPr>
            <w:noProof/>
            <w:webHidden/>
          </w:rPr>
          <w:t>1758</w:t>
        </w:r>
        <w:r w:rsidR="00DB0F73">
          <w:rPr>
            <w:noProof/>
            <w:webHidden/>
          </w:rPr>
          <w:fldChar w:fldCharType="end"/>
        </w:r>
      </w:hyperlink>
    </w:p>
    <w:p w14:paraId="5B990E36" w14:textId="77777777" w:rsidR="00DB0F73" w:rsidRDefault="007C7B54" w:rsidP="00DB0F73">
      <w:pPr>
        <w:pStyle w:val="TOC2"/>
        <w:rPr>
          <w:rFonts w:asciiTheme="minorHAnsi" w:eastAsiaTheme="minorEastAsia" w:hAnsiTheme="minorHAnsi"/>
          <w:noProof/>
          <w:sz w:val="22"/>
        </w:rPr>
      </w:pPr>
      <w:hyperlink w:anchor="_Toc399938549" w:history="1">
        <w:r w:rsidR="00DB0F73" w:rsidRPr="00827CAE">
          <w:rPr>
            <w:rStyle w:val="Hyperlink"/>
            <w:noProof/>
          </w:rPr>
          <w:t>vim (version 7.4.335):</w:t>
        </w:r>
        <w:r w:rsidR="00DB0F73">
          <w:rPr>
            <w:noProof/>
            <w:webHidden/>
          </w:rPr>
          <w:tab/>
        </w:r>
        <w:r w:rsidR="00DB0F73">
          <w:rPr>
            <w:noProof/>
            <w:webHidden/>
          </w:rPr>
          <w:fldChar w:fldCharType="begin"/>
        </w:r>
        <w:r w:rsidR="00DB0F73">
          <w:rPr>
            <w:noProof/>
            <w:webHidden/>
          </w:rPr>
          <w:instrText xml:space="preserve"> PAGEREF _Toc399938549 \h </w:instrText>
        </w:r>
        <w:r w:rsidR="00DB0F73">
          <w:rPr>
            <w:noProof/>
            <w:webHidden/>
          </w:rPr>
        </w:r>
        <w:r w:rsidR="00DB0F73">
          <w:rPr>
            <w:noProof/>
            <w:webHidden/>
          </w:rPr>
          <w:fldChar w:fldCharType="separate"/>
        </w:r>
        <w:r w:rsidR="00924490">
          <w:rPr>
            <w:noProof/>
            <w:webHidden/>
          </w:rPr>
          <w:t>1759</w:t>
        </w:r>
        <w:r w:rsidR="00DB0F73">
          <w:rPr>
            <w:noProof/>
            <w:webHidden/>
          </w:rPr>
          <w:fldChar w:fldCharType="end"/>
        </w:r>
      </w:hyperlink>
    </w:p>
    <w:p w14:paraId="19C31AB7" w14:textId="77777777" w:rsidR="00DB0F73" w:rsidRDefault="007C7B54" w:rsidP="00DB0F73">
      <w:pPr>
        <w:pStyle w:val="TOC2"/>
        <w:rPr>
          <w:rFonts w:asciiTheme="minorHAnsi" w:eastAsiaTheme="minorEastAsia" w:hAnsiTheme="minorHAnsi"/>
          <w:noProof/>
          <w:sz w:val="22"/>
        </w:rPr>
      </w:pPr>
      <w:hyperlink w:anchor="_Toc399938550" w:history="1">
        <w:r w:rsidR="00DB0F73" w:rsidRPr="00827CAE">
          <w:rPr>
            <w:rStyle w:val="Hyperlink"/>
            <w:noProof/>
          </w:rPr>
          <w:t>virtinst (version 0.600.4):</w:t>
        </w:r>
        <w:r w:rsidR="00DB0F73">
          <w:rPr>
            <w:noProof/>
            <w:webHidden/>
          </w:rPr>
          <w:tab/>
        </w:r>
        <w:r w:rsidR="00DB0F73">
          <w:rPr>
            <w:noProof/>
            <w:webHidden/>
          </w:rPr>
          <w:fldChar w:fldCharType="begin"/>
        </w:r>
        <w:r w:rsidR="00DB0F73">
          <w:rPr>
            <w:noProof/>
            <w:webHidden/>
          </w:rPr>
          <w:instrText xml:space="preserve"> PAGEREF _Toc399938550 \h </w:instrText>
        </w:r>
        <w:r w:rsidR="00DB0F73">
          <w:rPr>
            <w:noProof/>
            <w:webHidden/>
          </w:rPr>
        </w:r>
        <w:r w:rsidR="00DB0F73">
          <w:rPr>
            <w:noProof/>
            <w:webHidden/>
          </w:rPr>
          <w:fldChar w:fldCharType="separate"/>
        </w:r>
        <w:r w:rsidR="00924490">
          <w:rPr>
            <w:noProof/>
            <w:webHidden/>
          </w:rPr>
          <w:t>1763</w:t>
        </w:r>
        <w:r w:rsidR="00DB0F73">
          <w:rPr>
            <w:noProof/>
            <w:webHidden/>
          </w:rPr>
          <w:fldChar w:fldCharType="end"/>
        </w:r>
      </w:hyperlink>
    </w:p>
    <w:p w14:paraId="6CE4A3F0" w14:textId="77777777" w:rsidR="00DB0F73" w:rsidRDefault="007C7B54" w:rsidP="00DB0F73">
      <w:pPr>
        <w:pStyle w:val="TOC2"/>
        <w:rPr>
          <w:rFonts w:asciiTheme="minorHAnsi" w:eastAsiaTheme="minorEastAsia" w:hAnsiTheme="minorHAnsi"/>
          <w:noProof/>
          <w:sz w:val="22"/>
        </w:rPr>
      </w:pPr>
      <w:hyperlink w:anchor="_Toc399938551" w:history="1">
        <w:r w:rsidR="00DB0F73" w:rsidRPr="00827CAE">
          <w:rPr>
            <w:rStyle w:val="Hyperlink"/>
            <w:noProof/>
          </w:rPr>
          <w:t>vlan (version 1.9):</w:t>
        </w:r>
        <w:r w:rsidR="00DB0F73">
          <w:rPr>
            <w:noProof/>
            <w:webHidden/>
          </w:rPr>
          <w:tab/>
        </w:r>
        <w:r w:rsidR="00DB0F73">
          <w:rPr>
            <w:noProof/>
            <w:webHidden/>
          </w:rPr>
          <w:fldChar w:fldCharType="begin"/>
        </w:r>
        <w:r w:rsidR="00DB0F73">
          <w:rPr>
            <w:noProof/>
            <w:webHidden/>
          </w:rPr>
          <w:instrText xml:space="preserve"> PAGEREF _Toc399938551 \h </w:instrText>
        </w:r>
        <w:r w:rsidR="00DB0F73">
          <w:rPr>
            <w:noProof/>
            <w:webHidden/>
          </w:rPr>
        </w:r>
        <w:r w:rsidR="00DB0F73">
          <w:rPr>
            <w:noProof/>
            <w:webHidden/>
          </w:rPr>
          <w:fldChar w:fldCharType="separate"/>
        </w:r>
        <w:r w:rsidR="00924490">
          <w:rPr>
            <w:noProof/>
            <w:webHidden/>
          </w:rPr>
          <w:t>1764</w:t>
        </w:r>
        <w:r w:rsidR="00DB0F73">
          <w:rPr>
            <w:noProof/>
            <w:webHidden/>
          </w:rPr>
          <w:fldChar w:fldCharType="end"/>
        </w:r>
      </w:hyperlink>
    </w:p>
    <w:p w14:paraId="1A7216A4" w14:textId="77777777" w:rsidR="00DB0F73" w:rsidRDefault="007C7B54" w:rsidP="00DB0F73">
      <w:pPr>
        <w:pStyle w:val="TOC2"/>
        <w:rPr>
          <w:rFonts w:asciiTheme="minorHAnsi" w:eastAsiaTheme="minorEastAsia" w:hAnsiTheme="minorHAnsi"/>
          <w:noProof/>
          <w:sz w:val="22"/>
        </w:rPr>
      </w:pPr>
      <w:hyperlink w:anchor="_Toc399938552" w:history="1">
        <w:r w:rsidR="00DB0F73" w:rsidRPr="00827CAE">
          <w:rPr>
            <w:rStyle w:val="Hyperlink"/>
            <w:noProof/>
          </w:rPr>
          <w:t>W3C</w:t>
        </w:r>
        <w:r w:rsidR="00DB0F73">
          <w:rPr>
            <w:noProof/>
            <w:webHidden/>
          </w:rPr>
          <w:tab/>
        </w:r>
        <w:r w:rsidR="00DB0F73">
          <w:rPr>
            <w:noProof/>
            <w:webHidden/>
          </w:rPr>
          <w:fldChar w:fldCharType="begin"/>
        </w:r>
        <w:r w:rsidR="00DB0F73">
          <w:rPr>
            <w:noProof/>
            <w:webHidden/>
          </w:rPr>
          <w:instrText xml:space="preserve"> PAGEREF _Toc399938552 \h </w:instrText>
        </w:r>
        <w:r w:rsidR="00DB0F73">
          <w:rPr>
            <w:noProof/>
            <w:webHidden/>
          </w:rPr>
        </w:r>
        <w:r w:rsidR="00DB0F73">
          <w:rPr>
            <w:noProof/>
            <w:webHidden/>
          </w:rPr>
          <w:fldChar w:fldCharType="separate"/>
        </w:r>
        <w:r w:rsidR="00924490">
          <w:rPr>
            <w:noProof/>
            <w:webHidden/>
          </w:rPr>
          <w:t>1765</w:t>
        </w:r>
        <w:r w:rsidR="00DB0F73">
          <w:rPr>
            <w:noProof/>
            <w:webHidden/>
          </w:rPr>
          <w:fldChar w:fldCharType="end"/>
        </w:r>
      </w:hyperlink>
    </w:p>
    <w:p w14:paraId="25DB4D26" w14:textId="77777777" w:rsidR="00DB0F73" w:rsidRDefault="007C7B54" w:rsidP="00DB0F73">
      <w:pPr>
        <w:pStyle w:val="TOC2"/>
        <w:rPr>
          <w:rFonts w:asciiTheme="minorHAnsi" w:eastAsiaTheme="minorEastAsia" w:hAnsiTheme="minorHAnsi"/>
          <w:noProof/>
          <w:sz w:val="22"/>
        </w:rPr>
      </w:pPr>
      <w:hyperlink w:anchor="_Toc399938553" w:history="1">
        <w:r w:rsidR="00DB0F73" w:rsidRPr="00827CAE">
          <w:rPr>
            <w:rStyle w:val="Hyperlink"/>
            <w:noProof/>
          </w:rPr>
          <w:t>waitress-0.8.9</w:t>
        </w:r>
        <w:r w:rsidR="00DB0F73">
          <w:rPr>
            <w:noProof/>
            <w:webHidden/>
          </w:rPr>
          <w:tab/>
        </w:r>
        <w:r w:rsidR="00DB0F73">
          <w:rPr>
            <w:noProof/>
            <w:webHidden/>
          </w:rPr>
          <w:fldChar w:fldCharType="begin"/>
        </w:r>
        <w:r w:rsidR="00DB0F73">
          <w:rPr>
            <w:noProof/>
            <w:webHidden/>
          </w:rPr>
          <w:instrText xml:space="preserve"> PAGEREF _Toc399938553 \h </w:instrText>
        </w:r>
        <w:r w:rsidR="00DB0F73">
          <w:rPr>
            <w:noProof/>
            <w:webHidden/>
          </w:rPr>
        </w:r>
        <w:r w:rsidR="00DB0F73">
          <w:rPr>
            <w:noProof/>
            <w:webHidden/>
          </w:rPr>
          <w:fldChar w:fldCharType="separate"/>
        </w:r>
        <w:r w:rsidR="00924490">
          <w:rPr>
            <w:noProof/>
            <w:webHidden/>
          </w:rPr>
          <w:t>1766</w:t>
        </w:r>
        <w:r w:rsidR="00DB0F73">
          <w:rPr>
            <w:noProof/>
            <w:webHidden/>
          </w:rPr>
          <w:fldChar w:fldCharType="end"/>
        </w:r>
      </w:hyperlink>
    </w:p>
    <w:p w14:paraId="692B6DCA" w14:textId="77777777" w:rsidR="00DB0F73" w:rsidRDefault="007C7B54" w:rsidP="00DB0F73">
      <w:pPr>
        <w:pStyle w:val="TOC2"/>
        <w:rPr>
          <w:rFonts w:asciiTheme="minorHAnsi" w:eastAsiaTheme="minorEastAsia" w:hAnsiTheme="minorHAnsi"/>
          <w:noProof/>
          <w:sz w:val="22"/>
        </w:rPr>
      </w:pPr>
      <w:hyperlink w:anchor="_Toc399938554" w:history="1">
        <w:r w:rsidR="00DB0F73" w:rsidRPr="00827CAE">
          <w:rPr>
            <w:rStyle w:val="Hyperlink"/>
            <w:noProof/>
          </w:rPr>
          <w:t>warlock-1.1.0</w:t>
        </w:r>
        <w:r w:rsidR="00DB0F73">
          <w:rPr>
            <w:noProof/>
            <w:webHidden/>
          </w:rPr>
          <w:tab/>
        </w:r>
        <w:r w:rsidR="00DB0F73">
          <w:rPr>
            <w:noProof/>
            <w:webHidden/>
          </w:rPr>
          <w:fldChar w:fldCharType="begin"/>
        </w:r>
        <w:r w:rsidR="00DB0F73">
          <w:rPr>
            <w:noProof/>
            <w:webHidden/>
          </w:rPr>
          <w:instrText xml:space="preserve"> PAGEREF _Toc399938554 \h </w:instrText>
        </w:r>
        <w:r w:rsidR="00DB0F73">
          <w:rPr>
            <w:noProof/>
            <w:webHidden/>
          </w:rPr>
        </w:r>
        <w:r w:rsidR="00DB0F73">
          <w:rPr>
            <w:noProof/>
            <w:webHidden/>
          </w:rPr>
          <w:fldChar w:fldCharType="separate"/>
        </w:r>
        <w:r w:rsidR="00924490">
          <w:rPr>
            <w:noProof/>
            <w:webHidden/>
          </w:rPr>
          <w:t>1766</w:t>
        </w:r>
        <w:r w:rsidR="00DB0F73">
          <w:rPr>
            <w:noProof/>
            <w:webHidden/>
          </w:rPr>
          <w:fldChar w:fldCharType="end"/>
        </w:r>
      </w:hyperlink>
    </w:p>
    <w:p w14:paraId="421FC70F" w14:textId="77777777" w:rsidR="00DB0F73" w:rsidRDefault="007C7B54" w:rsidP="00DB0F73">
      <w:pPr>
        <w:pStyle w:val="TOC2"/>
        <w:rPr>
          <w:rFonts w:asciiTheme="minorHAnsi" w:eastAsiaTheme="minorEastAsia" w:hAnsiTheme="minorHAnsi"/>
          <w:noProof/>
          <w:sz w:val="22"/>
        </w:rPr>
      </w:pPr>
      <w:hyperlink w:anchor="_Toc399938555" w:history="1">
        <w:r w:rsidR="00DB0F73" w:rsidRPr="00827CAE">
          <w:rPr>
            <w:rStyle w:val="Hyperlink"/>
            <w:noProof/>
          </w:rPr>
          <w:t>wayland (version 1.5.0):</w:t>
        </w:r>
        <w:r w:rsidR="00DB0F73">
          <w:rPr>
            <w:noProof/>
            <w:webHidden/>
          </w:rPr>
          <w:tab/>
        </w:r>
        <w:r w:rsidR="00DB0F73">
          <w:rPr>
            <w:noProof/>
            <w:webHidden/>
          </w:rPr>
          <w:fldChar w:fldCharType="begin"/>
        </w:r>
        <w:r w:rsidR="00DB0F73">
          <w:rPr>
            <w:noProof/>
            <w:webHidden/>
          </w:rPr>
          <w:instrText xml:space="preserve"> PAGEREF _Toc399938555 \h </w:instrText>
        </w:r>
        <w:r w:rsidR="00DB0F73">
          <w:rPr>
            <w:noProof/>
            <w:webHidden/>
          </w:rPr>
        </w:r>
        <w:r w:rsidR="00DB0F73">
          <w:rPr>
            <w:noProof/>
            <w:webHidden/>
          </w:rPr>
          <w:fldChar w:fldCharType="separate"/>
        </w:r>
        <w:r w:rsidR="00924490">
          <w:rPr>
            <w:noProof/>
            <w:webHidden/>
          </w:rPr>
          <w:t>1766</w:t>
        </w:r>
        <w:r w:rsidR="00DB0F73">
          <w:rPr>
            <w:noProof/>
            <w:webHidden/>
          </w:rPr>
          <w:fldChar w:fldCharType="end"/>
        </w:r>
      </w:hyperlink>
    </w:p>
    <w:p w14:paraId="58245AC5" w14:textId="77777777" w:rsidR="00DB0F73" w:rsidRDefault="007C7B54" w:rsidP="00DB0F73">
      <w:pPr>
        <w:pStyle w:val="TOC2"/>
        <w:rPr>
          <w:rFonts w:asciiTheme="minorHAnsi" w:eastAsiaTheme="minorEastAsia" w:hAnsiTheme="minorHAnsi"/>
          <w:noProof/>
          <w:sz w:val="22"/>
        </w:rPr>
      </w:pPr>
      <w:hyperlink w:anchor="_Toc399938556" w:history="1">
        <w:r w:rsidR="00DB0F73" w:rsidRPr="00827CAE">
          <w:rPr>
            <w:rStyle w:val="Hyperlink"/>
            <w:noProof/>
          </w:rPr>
          <w:t>WebOb-1.4</w:t>
        </w:r>
        <w:r w:rsidR="00DB0F73">
          <w:rPr>
            <w:noProof/>
            <w:webHidden/>
          </w:rPr>
          <w:tab/>
        </w:r>
        <w:r w:rsidR="00DB0F73">
          <w:rPr>
            <w:noProof/>
            <w:webHidden/>
          </w:rPr>
          <w:fldChar w:fldCharType="begin"/>
        </w:r>
        <w:r w:rsidR="00DB0F73">
          <w:rPr>
            <w:noProof/>
            <w:webHidden/>
          </w:rPr>
          <w:instrText xml:space="preserve"> PAGEREF _Toc399938556 \h </w:instrText>
        </w:r>
        <w:r w:rsidR="00DB0F73">
          <w:rPr>
            <w:noProof/>
            <w:webHidden/>
          </w:rPr>
        </w:r>
        <w:r w:rsidR="00DB0F73">
          <w:rPr>
            <w:noProof/>
            <w:webHidden/>
          </w:rPr>
          <w:fldChar w:fldCharType="separate"/>
        </w:r>
        <w:r w:rsidR="00924490">
          <w:rPr>
            <w:noProof/>
            <w:webHidden/>
          </w:rPr>
          <w:t>1767</w:t>
        </w:r>
        <w:r w:rsidR="00DB0F73">
          <w:rPr>
            <w:noProof/>
            <w:webHidden/>
          </w:rPr>
          <w:fldChar w:fldCharType="end"/>
        </w:r>
      </w:hyperlink>
    </w:p>
    <w:p w14:paraId="05BB2CFC" w14:textId="77777777" w:rsidR="00DB0F73" w:rsidRDefault="007C7B54" w:rsidP="00DB0F73">
      <w:pPr>
        <w:pStyle w:val="TOC2"/>
        <w:rPr>
          <w:rFonts w:asciiTheme="minorHAnsi" w:eastAsiaTheme="minorEastAsia" w:hAnsiTheme="minorHAnsi"/>
          <w:noProof/>
          <w:sz w:val="22"/>
        </w:rPr>
      </w:pPr>
      <w:hyperlink w:anchor="_Toc399938557" w:history="1">
        <w:r w:rsidR="00DB0F73" w:rsidRPr="00827CAE">
          <w:rPr>
            <w:rStyle w:val="Hyperlink"/>
            <w:noProof/>
          </w:rPr>
          <w:t>websockify-0.5.1</w:t>
        </w:r>
        <w:r w:rsidR="00DB0F73">
          <w:rPr>
            <w:noProof/>
            <w:webHidden/>
          </w:rPr>
          <w:tab/>
        </w:r>
        <w:r w:rsidR="00DB0F73">
          <w:rPr>
            <w:noProof/>
            <w:webHidden/>
          </w:rPr>
          <w:fldChar w:fldCharType="begin"/>
        </w:r>
        <w:r w:rsidR="00DB0F73">
          <w:rPr>
            <w:noProof/>
            <w:webHidden/>
          </w:rPr>
          <w:instrText xml:space="preserve"> PAGEREF _Toc399938557 \h </w:instrText>
        </w:r>
        <w:r w:rsidR="00DB0F73">
          <w:rPr>
            <w:noProof/>
            <w:webHidden/>
          </w:rPr>
        </w:r>
        <w:r w:rsidR="00DB0F73">
          <w:rPr>
            <w:noProof/>
            <w:webHidden/>
          </w:rPr>
          <w:fldChar w:fldCharType="separate"/>
        </w:r>
        <w:r w:rsidR="00924490">
          <w:rPr>
            <w:noProof/>
            <w:webHidden/>
          </w:rPr>
          <w:t>1767</w:t>
        </w:r>
        <w:r w:rsidR="00DB0F73">
          <w:rPr>
            <w:noProof/>
            <w:webHidden/>
          </w:rPr>
          <w:fldChar w:fldCharType="end"/>
        </w:r>
      </w:hyperlink>
    </w:p>
    <w:p w14:paraId="78B964DC" w14:textId="77777777" w:rsidR="00DB0F73" w:rsidRDefault="007C7B54" w:rsidP="00DB0F73">
      <w:pPr>
        <w:pStyle w:val="TOC2"/>
        <w:rPr>
          <w:rFonts w:asciiTheme="minorHAnsi" w:eastAsiaTheme="minorEastAsia" w:hAnsiTheme="minorHAnsi"/>
          <w:noProof/>
          <w:sz w:val="22"/>
        </w:rPr>
      </w:pPr>
      <w:hyperlink w:anchor="_Toc399938558" w:history="1">
        <w:r w:rsidR="00DB0F73" w:rsidRPr="00827CAE">
          <w:rPr>
            <w:rStyle w:val="Hyperlink"/>
            <w:noProof/>
          </w:rPr>
          <w:t>WebTest-2.0.15</w:t>
        </w:r>
        <w:r w:rsidR="00DB0F73">
          <w:rPr>
            <w:noProof/>
            <w:webHidden/>
          </w:rPr>
          <w:tab/>
        </w:r>
        <w:r w:rsidR="00DB0F73">
          <w:rPr>
            <w:noProof/>
            <w:webHidden/>
          </w:rPr>
          <w:fldChar w:fldCharType="begin"/>
        </w:r>
        <w:r w:rsidR="00DB0F73">
          <w:rPr>
            <w:noProof/>
            <w:webHidden/>
          </w:rPr>
          <w:instrText xml:space="preserve"> PAGEREF _Toc399938558 \h </w:instrText>
        </w:r>
        <w:r w:rsidR="00DB0F73">
          <w:rPr>
            <w:noProof/>
            <w:webHidden/>
          </w:rPr>
        </w:r>
        <w:r w:rsidR="00DB0F73">
          <w:rPr>
            <w:noProof/>
            <w:webHidden/>
          </w:rPr>
          <w:fldChar w:fldCharType="separate"/>
        </w:r>
        <w:r w:rsidR="00924490">
          <w:rPr>
            <w:noProof/>
            <w:webHidden/>
          </w:rPr>
          <w:t>1767</w:t>
        </w:r>
        <w:r w:rsidR="00DB0F73">
          <w:rPr>
            <w:noProof/>
            <w:webHidden/>
          </w:rPr>
          <w:fldChar w:fldCharType="end"/>
        </w:r>
      </w:hyperlink>
    </w:p>
    <w:p w14:paraId="7B5F374A" w14:textId="77777777" w:rsidR="00DB0F73" w:rsidRDefault="007C7B54" w:rsidP="00DB0F73">
      <w:pPr>
        <w:pStyle w:val="TOC2"/>
        <w:rPr>
          <w:rFonts w:asciiTheme="minorHAnsi" w:eastAsiaTheme="minorEastAsia" w:hAnsiTheme="minorHAnsi"/>
          <w:noProof/>
          <w:sz w:val="22"/>
        </w:rPr>
      </w:pPr>
      <w:hyperlink w:anchor="_Toc399938559" w:history="1">
        <w:r w:rsidR="00DB0F73" w:rsidRPr="00827CAE">
          <w:rPr>
            <w:rStyle w:val="Hyperlink"/>
            <w:noProof/>
          </w:rPr>
          <w:t>wget (version 1.15):</w:t>
        </w:r>
        <w:r w:rsidR="00DB0F73">
          <w:rPr>
            <w:noProof/>
            <w:webHidden/>
          </w:rPr>
          <w:tab/>
        </w:r>
        <w:r w:rsidR="00DB0F73">
          <w:rPr>
            <w:noProof/>
            <w:webHidden/>
          </w:rPr>
          <w:fldChar w:fldCharType="begin"/>
        </w:r>
        <w:r w:rsidR="00DB0F73">
          <w:rPr>
            <w:noProof/>
            <w:webHidden/>
          </w:rPr>
          <w:instrText xml:space="preserve"> PAGEREF _Toc399938559 \h </w:instrText>
        </w:r>
        <w:r w:rsidR="00DB0F73">
          <w:rPr>
            <w:noProof/>
            <w:webHidden/>
          </w:rPr>
        </w:r>
        <w:r w:rsidR="00DB0F73">
          <w:rPr>
            <w:noProof/>
            <w:webHidden/>
          </w:rPr>
          <w:fldChar w:fldCharType="separate"/>
        </w:r>
        <w:r w:rsidR="00924490">
          <w:rPr>
            <w:noProof/>
            <w:webHidden/>
          </w:rPr>
          <w:t>1767</w:t>
        </w:r>
        <w:r w:rsidR="00DB0F73">
          <w:rPr>
            <w:noProof/>
            <w:webHidden/>
          </w:rPr>
          <w:fldChar w:fldCharType="end"/>
        </w:r>
      </w:hyperlink>
    </w:p>
    <w:p w14:paraId="0ED91D54" w14:textId="77777777" w:rsidR="00DB0F73" w:rsidRDefault="007C7B54" w:rsidP="00DB0F73">
      <w:pPr>
        <w:pStyle w:val="TOC2"/>
        <w:rPr>
          <w:rFonts w:asciiTheme="minorHAnsi" w:eastAsiaTheme="minorEastAsia" w:hAnsiTheme="minorHAnsi"/>
          <w:noProof/>
          <w:sz w:val="22"/>
        </w:rPr>
      </w:pPr>
      <w:hyperlink w:anchor="_Toc399938560" w:history="1">
        <w:r w:rsidR="00DB0F73" w:rsidRPr="00827CAE">
          <w:rPr>
            <w:rStyle w:val="Hyperlink"/>
            <w:noProof/>
          </w:rPr>
          <w:t>WSME-0.6.1</w:t>
        </w:r>
        <w:r w:rsidR="00DB0F73">
          <w:rPr>
            <w:noProof/>
            <w:webHidden/>
          </w:rPr>
          <w:tab/>
        </w:r>
        <w:r w:rsidR="00DB0F73">
          <w:rPr>
            <w:noProof/>
            <w:webHidden/>
          </w:rPr>
          <w:fldChar w:fldCharType="begin"/>
        </w:r>
        <w:r w:rsidR="00DB0F73">
          <w:rPr>
            <w:noProof/>
            <w:webHidden/>
          </w:rPr>
          <w:instrText xml:space="preserve"> PAGEREF _Toc399938560 \h </w:instrText>
        </w:r>
        <w:r w:rsidR="00DB0F73">
          <w:rPr>
            <w:noProof/>
            <w:webHidden/>
          </w:rPr>
        </w:r>
        <w:r w:rsidR="00DB0F73">
          <w:rPr>
            <w:noProof/>
            <w:webHidden/>
          </w:rPr>
          <w:fldChar w:fldCharType="separate"/>
        </w:r>
        <w:r w:rsidR="00924490">
          <w:rPr>
            <w:noProof/>
            <w:webHidden/>
          </w:rPr>
          <w:t>1771</w:t>
        </w:r>
        <w:r w:rsidR="00DB0F73">
          <w:rPr>
            <w:noProof/>
            <w:webHidden/>
          </w:rPr>
          <w:fldChar w:fldCharType="end"/>
        </w:r>
      </w:hyperlink>
    </w:p>
    <w:p w14:paraId="3A46D457" w14:textId="77777777" w:rsidR="00DB0F73" w:rsidRDefault="007C7B54" w:rsidP="00DB0F73">
      <w:pPr>
        <w:pStyle w:val="TOC2"/>
        <w:rPr>
          <w:rFonts w:asciiTheme="minorHAnsi" w:eastAsiaTheme="minorEastAsia" w:hAnsiTheme="minorHAnsi"/>
          <w:noProof/>
          <w:sz w:val="22"/>
        </w:rPr>
      </w:pPr>
      <w:hyperlink w:anchor="_Toc399938561" w:history="1">
        <w:r w:rsidR="00DB0F73" w:rsidRPr="00827CAE">
          <w:rPr>
            <w:rStyle w:val="Hyperlink"/>
            <w:noProof/>
          </w:rPr>
          <w:t>X Resize and Rotate (Xrandr) Extension</w:t>
        </w:r>
        <w:r w:rsidR="00DB0F73">
          <w:rPr>
            <w:noProof/>
            <w:webHidden/>
          </w:rPr>
          <w:tab/>
        </w:r>
        <w:r w:rsidR="00DB0F73">
          <w:rPr>
            <w:noProof/>
            <w:webHidden/>
          </w:rPr>
          <w:fldChar w:fldCharType="begin"/>
        </w:r>
        <w:r w:rsidR="00DB0F73">
          <w:rPr>
            <w:noProof/>
            <w:webHidden/>
          </w:rPr>
          <w:instrText xml:space="preserve"> PAGEREF _Toc399938561 \h </w:instrText>
        </w:r>
        <w:r w:rsidR="00DB0F73">
          <w:rPr>
            <w:noProof/>
            <w:webHidden/>
          </w:rPr>
        </w:r>
        <w:r w:rsidR="00DB0F73">
          <w:rPr>
            <w:noProof/>
            <w:webHidden/>
          </w:rPr>
          <w:fldChar w:fldCharType="separate"/>
        </w:r>
        <w:r w:rsidR="00924490">
          <w:rPr>
            <w:noProof/>
            <w:webHidden/>
          </w:rPr>
          <w:t>1771</w:t>
        </w:r>
        <w:r w:rsidR="00DB0F73">
          <w:rPr>
            <w:noProof/>
            <w:webHidden/>
          </w:rPr>
          <w:fldChar w:fldCharType="end"/>
        </w:r>
      </w:hyperlink>
    </w:p>
    <w:p w14:paraId="4A4CE99E" w14:textId="77777777" w:rsidR="00DB0F73" w:rsidRDefault="007C7B54" w:rsidP="00DB0F73">
      <w:pPr>
        <w:pStyle w:val="TOC2"/>
        <w:rPr>
          <w:rFonts w:asciiTheme="minorHAnsi" w:eastAsiaTheme="minorEastAsia" w:hAnsiTheme="minorHAnsi"/>
          <w:noProof/>
          <w:sz w:val="22"/>
        </w:rPr>
      </w:pPr>
      <w:hyperlink w:anchor="_Toc399938562" w:history="1">
        <w:r w:rsidR="00DB0F73" w:rsidRPr="00827CAE">
          <w:rPr>
            <w:rStyle w:val="Hyperlink"/>
            <w:noProof/>
          </w:rPr>
          <w:t>X Window System</w:t>
        </w:r>
        <w:r w:rsidR="00DB0F73">
          <w:rPr>
            <w:noProof/>
            <w:webHidden/>
          </w:rPr>
          <w:tab/>
        </w:r>
        <w:r w:rsidR="00DB0F73">
          <w:rPr>
            <w:noProof/>
            <w:webHidden/>
          </w:rPr>
          <w:fldChar w:fldCharType="begin"/>
        </w:r>
        <w:r w:rsidR="00DB0F73">
          <w:rPr>
            <w:noProof/>
            <w:webHidden/>
          </w:rPr>
          <w:instrText xml:space="preserve"> PAGEREF _Toc399938562 \h </w:instrText>
        </w:r>
        <w:r w:rsidR="00DB0F73">
          <w:rPr>
            <w:noProof/>
            <w:webHidden/>
          </w:rPr>
        </w:r>
        <w:r w:rsidR="00DB0F73">
          <w:rPr>
            <w:noProof/>
            <w:webHidden/>
          </w:rPr>
          <w:fldChar w:fldCharType="separate"/>
        </w:r>
        <w:r w:rsidR="00924490">
          <w:rPr>
            <w:noProof/>
            <w:webHidden/>
          </w:rPr>
          <w:t>1771</w:t>
        </w:r>
        <w:r w:rsidR="00DB0F73">
          <w:rPr>
            <w:noProof/>
            <w:webHidden/>
          </w:rPr>
          <w:fldChar w:fldCharType="end"/>
        </w:r>
      </w:hyperlink>
    </w:p>
    <w:p w14:paraId="03AB2E57" w14:textId="77777777" w:rsidR="00DB0F73" w:rsidRDefault="007C7B54" w:rsidP="00DB0F73">
      <w:pPr>
        <w:pStyle w:val="TOC2"/>
        <w:rPr>
          <w:rFonts w:asciiTheme="minorHAnsi" w:eastAsiaTheme="minorEastAsia" w:hAnsiTheme="minorHAnsi"/>
          <w:noProof/>
          <w:sz w:val="22"/>
        </w:rPr>
      </w:pPr>
      <w:hyperlink w:anchor="_Toc399938563" w:history="1">
        <w:r w:rsidR="00DB0F73" w:rsidRPr="00827CAE">
          <w:rPr>
            <w:rStyle w:val="Hyperlink"/>
            <w:noProof/>
          </w:rPr>
          <w:t>Xalan, Xerces</w:t>
        </w:r>
        <w:r w:rsidR="00DB0F73">
          <w:rPr>
            <w:noProof/>
            <w:webHidden/>
          </w:rPr>
          <w:tab/>
        </w:r>
        <w:r w:rsidR="00DB0F73">
          <w:rPr>
            <w:noProof/>
            <w:webHidden/>
          </w:rPr>
          <w:fldChar w:fldCharType="begin"/>
        </w:r>
        <w:r w:rsidR="00DB0F73">
          <w:rPr>
            <w:noProof/>
            <w:webHidden/>
          </w:rPr>
          <w:instrText xml:space="preserve"> PAGEREF _Toc399938563 \h </w:instrText>
        </w:r>
        <w:r w:rsidR="00DB0F73">
          <w:rPr>
            <w:noProof/>
            <w:webHidden/>
          </w:rPr>
        </w:r>
        <w:r w:rsidR="00DB0F73">
          <w:rPr>
            <w:noProof/>
            <w:webHidden/>
          </w:rPr>
          <w:fldChar w:fldCharType="separate"/>
        </w:r>
        <w:r w:rsidR="00924490">
          <w:rPr>
            <w:noProof/>
            <w:webHidden/>
          </w:rPr>
          <w:t>1772</w:t>
        </w:r>
        <w:r w:rsidR="00DB0F73">
          <w:rPr>
            <w:noProof/>
            <w:webHidden/>
          </w:rPr>
          <w:fldChar w:fldCharType="end"/>
        </w:r>
      </w:hyperlink>
    </w:p>
    <w:p w14:paraId="591D6E36" w14:textId="77777777" w:rsidR="00DB0F73" w:rsidRDefault="007C7B54" w:rsidP="00DB0F73">
      <w:pPr>
        <w:pStyle w:val="TOC2"/>
        <w:rPr>
          <w:rFonts w:asciiTheme="minorHAnsi" w:eastAsiaTheme="minorEastAsia" w:hAnsiTheme="minorHAnsi"/>
          <w:noProof/>
          <w:sz w:val="22"/>
        </w:rPr>
      </w:pPr>
      <w:hyperlink w:anchor="_Toc399938564" w:history="1">
        <w:r w:rsidR="00DB0F73" w:rsidRPr="00827CAE">
          <w:rPr>
            <w:rStyle w:val="Hyperlink"/>
            <w:noProof/>
          </w:rPr>
          <w:t>xapian-bindings (version 1.2.18):</w:t>
        </w:r>
        <w:r w:rsidR="00DB0F73">
          <w:rPr>
            <w:noProof/>
            <w:webHidden/>
          </w:rPr>
          <w:tab/>
        </w:r>
        <w:r w:rsidR="00DB0F73">
          <w:rPr>
            <w:noProof/>
            <w:webHidden/>
          </w:rPr>
          <w:fldChar w:fldCharType="begin"/>
        </w:r>
        <w:r w:rsidR="00DB0F73">
          <w:rPr>
            <w:noProof/>
            <w:webHidden/>
          </w:rPr>
          <w:instrText xml:space="preserve"> PAGEREF _Toc399938564 \h </w:instrText>
        </w:r>
        <w:r w:rsidR="00DB0F73">
          <w:rPr>
            <w:noProof/>
            <w:webHidden/>
          </w:rPr>
        </w:r>
        <w:r w:rsidR="00DB0F73">
          <w:rPr>
            <w:noProof/>
            <w:webHidden/>
          </w:rPr>
          <w:fldChar w:fldCharType="separate"/>
        </w:r>
        <w:r w:rsidR="00924490">
          <w:rPr>
            <w:noProof/>
            <w:webHidden/>
          </w:rPr>
          <w:t>1773</w:t>
        </w:r>
        <w:r w:rsidR="00DB0F73">
          <w:rPr>
            <w:noProof/>
            <w:webHidden/>
          </w:rPr>
          <w:fldChar w:fldCharType="end"/>
        </w:r>
      </w:hyperlink>
    </w:p>
    <w:p w14:paraId="5919E6B5" w14:textId="77777777" w:rsidR="00DB0F73" w:rsidRDefault="007C7B54" w:rsidP="00DB0F73">
      <w:pPr>
        <w:pStyle w:val="TOC2"/>
        <w:rPr>
          <w:rFonts w:asciiTheme="minorHAnsi" w:eastAsiaTheme="minorEastAsia" w:hAnsiTheme="minorHAnsi"/>
          <w:noProof/>
          <w:sz w:val="22"/>
        </w:rPr>
      </w:pPr>
      <w:hyperlink w:anchor="_Toc399938565" w:history="1">
        <w:r w:rsidR="00DB0F73" w:rsidRPr="00827CAE">
          <w:rPr>
            <w:rStyle w:val="Hyperlink"/>
            <w:noProof/>
          </w:rPr>
          <w:t>xapian-core (version 1.2.18):</w:t>
        </w:r>
        <w:r w:rsidR="00DB0F73">
          <w:rPr>
            <w:noProof/>
            <w:webHidden/>
          </w:rPr>
          <w:tab/>
        </w:r>
        <w:r w:rsidR="00DB0F73">
          <w:rPr>
            <w:noProof/>
            <w:webHidden/>
          </w:rPr>
          <w:fldChar w:fldCharType="begin"/>
        </w:r>
        <w:r w:rsidR="00DB0F73">
          <w:rPr>
            <w:noProof/>
            <w:webHidden/>
          </w:rPr>
          <w:instrText xml:space="preserve"> PAGEREF _Toc399938565 \h </w:instrText>
        </w:r>
        <w:r w:rsidR="00DB0F73">
          <w:rPr>
            <w:noProof/>
            <w:webHidden/>
          </w:rPr>
        </w:r>
        <w:r w:rsidR="00DB0F73">
          <w:rPr>
            <w:noProof/>
            <w:webHidden/>
          </w:rPr>
          <w:fldChar w:fldCharType="separate"/>
        </w:r>
        <w:r w:rsidR="00924490">
          <w:rPr>
            <w:noProof/>
            <w:webHidden/>
          </w:rPr>
          <w:t>1775</w:t>
        </w:r>
        <w:r w:rsidR="00DB0F73">
          <w:rPr>
            <w:noProof/>
            <w:webHidden/>
          </w:rPr>
          <w:fldChar w:fldCharType="end"/>
        </w:r>
      </w:hyperlink>
    </w:p>
    <w:p w14:paraId="51B48678" w14:textId="77777777" w:rsidR="00DB0F73" w:rsidRDefault="007C7B54" w:rsidP="00DB0F73">
      <w:pPr>
        <w:pStyle w:val="TOC2"/>
        <w:rPr>
          <w:rFonts w:asciiTheme="minorHAnsi" w:eastAsiaTheme="minorEastAsia" w:hAnsiTheme="minorHAnsi"/>
          <w:noProof/>
          <w:sz w:val="22"/>
        </w:rPr>
      </w:pPr>
      <w:hyperlink w:anchor="_Toc399938566" w:history="1">
        <w:r w:rsidR="00DB0F73" w:rsidRPr="00827CAE">
          <w:rPr>
            <w:rStyle w:val="Hyperlink"/>
            <w:noProof/>
          </w:rPr>
          <w:t>xattr-0.7.5</w:t>
        </w:r>
        <w:r w:rsidR="00DB0F73">
          <w:rPr>
            <w:noProof/>
            <w:webHidden/>
          </w:rPr>
          <w:tab/>
        </w:r>
        <w:r w:rsidR="00DB0F73">
          <w:rPr>
            <w:noProof/>
            <w:webHidden/>
          </w:rPr>
          <w:fldChar w:fldCharType="begin"/>
        </w:r>
        <w:r w:rsidR="00DB0F73">
          <w:rPr>
            <w:noProof/>
            <w:webHidden/>
          </w:rPr>
          <w:instrText xml:space="preserve"> PAGEREF _Toc399938566 \h </w:instrText>
        </w:r>
        <w:r w:rsidR="00DB0F73">
          <w:rPr>
            <w:noProof/>
            <w:webHidden/>
          </w:rPr>
        </w:r>
        <w:r w:rsidR="00DB0F73">
          <w:rPr>
            <w:noProof/>
            <w:webHidden/>
          </w:rPr>
          <w:fldChar w:fldCharType="separate"/>
        </w:r>
        <w:r w:rsidR="00924490">
          <w:rPr>
            <w:noProof/>
            <w:webHidden/>
          </w:rPr>
          <w:t>1777</w:t>
        </w:r>
        <w:r w:rsidR="00DB0F73">
          <w:rPr>
            <w:noProof/>
            <w:webHidden/>
          </w:rPr>
          <w:fldChar w:fldCharType="end"/>
        </w:r>
      </w:hyperlink>
    </w:p>
    <w:p w14:paraId="159785D5" w14:textId="77777777" w:rsidR="00DB0F73" w:rsidRDefault="007C7B54" w:rsidP="00DB0F73">
      <w:pPr>
        <w:pStyle w:val="TOC2"/>
        <w:rPr>
          <w:rFonts w:asciiTheme="minorHAnsi" w:eastAsiaTheme="minorEastAsia" w:hAnsiTheme="minorHAnsi"/>
          <w:noProof/>
          <w:sz w:val="22"/>
        </w:rPr>
      </w:pPr>
      <w:hyperlink w:anchor="_Toc399938567" w:history="1">
        <w:r w:rsidR="00DB0F73" w:rsidRPr="00827CAE">
          <w:rPr>
            <w:rStyle w:val="Hyperlink"/>
            <w:noProof/>
          </w:rPr>
          <w:t>xauth (version 1.0.9):</w:t>
        </w:r>
        <w:r w:rsidR="00DB0F73">
          <w:rPr>
            <w:noProof/>
            <w:webHidden/>
          </w:rPr>
          <w:tab/>
        </w:r>
        <w:r w:rsidR="00DB0F73">
          <w:rPr>
            <w:noProof/>
            <w:webHidden/>
          </w:rPr>
          <w:fldChar w:fldCharType="begin"/>
        </w:r>
        <w:r w:rsidR="00DB0F73">
          <w:rPr>
            <w:noProof/>
            <w:webHidden/>
          </w:rPr>
          <w:instrText xml:space="preserve"> PAGEREF _Toc399938567 \h </w:instrText>
        </w:r>
        <w:r w:rsidR="00DB0F73">
          <w:rPr>
            <w:noProof/>
            <w:webHidden/>
          </w:rPr>
        </w:r>
        <w:r w:rsidR="00DB0F73">
          <w:rPr>
            <w:noProof/>
            <w:webHidden/>
          </w:rPr>
          <w:fldChar w:fldCharType="separate"/>
        </w:r>
        <w:r w:rsidR="00924490">
          <w:rPr>
            <w:noProof/>
            <w:webHidden/>
          </w:rPr>
          <w:t>1777</w:t>
        </w:r>
        <w:r w:rsidR="00DB0F73">
          <w:rPr>
            <w:noProof/>
            <w:webHidden/>
          </w:rPr>
          <w:fldChar w:fldCharType="end"/>
        </w:r>
      </w:hyperlink>
    </w:p>
    <w:p w14:paraId="70F606DB" w14:textId="77777777" w:rsidR="00DB0F73" w:rsidRDefault="007C7B54" w:rsidP="00DB0F73">
      <w:pPr>
        <w:pStyle w:val="TOC2"/>
        <w:rPr>
          <w:rFonts w:asciiTheme="minorHAnsi" w:eastAsiaTheme="minorEastAsia" w:hAnsiTheme="minorHAnsi"/>
          <w:noProof/>
          <w:sz w:val="22"/>
        </w:rPr>
      </w:pPr>
      <w:hyperlink w:anchor="_Toc399938568" w:history="1">
        <w:r w:rsidR="00DB0F73" w:rsidRPr="00827CAE">
          <w:rPr>
            <w:rStyle w:val="Hyperlink"/>
            <w:noProof/>
          </w:rPr>
          <w:t>xen (version 4.3.0):</w:t>
        </w:r>
        <w:r w:rsidR="00DB0F73">
          <w:rPr>
            <w:noProof/>
            <w:webHidden/>
          </w:rPr>
          <w:tab/>
        </w:r>
        <w:r w:rsidR="00DB0F73">
          <w:rPr>
            <w:noProof/>
            <w:webHidden/>
          </w:rPr>
          <w:fldChar w:fldCharType="begin"/>
        </w:r>
        <w:r w:rsidR="00DB0F73">
          <w:rPr>
            <w:noProof/>
            <w:webHidden/>
          </w:rPr>
          <w:instrText xml:space="preserve"> PAGEREF _Toc399938568 \h </w:instrText>
        </w:r>
        <w:r w:rsidR="00DB0F73">
          <w:rPr>
            <w:noProof/>
            <w:webHidden/>
          </w:rPr>
        </w:r>
        <w:r w:rsidR="00DB0F73">
          <w:rPr>
            <w:noProof/>
            <w:webHidden/>
          </w:rPr>
          <w:fldChar w:fldCharType="separate"/>
        </w:r>
        <w:r w:rsidR="00924490">
          <w:rPr>
            <w:noProof/>
            <w:webHidden/>
          </w:rPr>
          <w:t>1777</w:t>
        </w:r>
        <w:r w:rsidR="00DB0F73">
          <w:rPr>
            <w:noProof/>
            <w:webHidden/>
          </w:rPr>
          <w:fldChar w:fldCharType="end"/>
        </w:r>
      </w:hyperlink>
    </w:p>
    <w:p w14:paraId="2971EE87" w14:textId="77777777" w:rsidR="00DB0F73" w:rsidRDefault="007C7B54" w:rsidP="00DB0F73">
      <w:pPr>
        <w:pStyle w:val="TOC2"/>
        <w:rPr>
          <w:rFonts w:asciiTheme="minorHAnsi" w:eastAsiaTheme="minorEastAsia" w:hAnsiTheme="minorHAnsi"/>
          <w:noProof/>
          <w:sz w:val="22"/>
        </w:rPr>
      </w:pPr>
      <w:hyperlink w:anchor="_Toc399938569" w:history="1">
        <w:r w:rsidR="00DB0F73" w:rsidRPr="00827CAE">
          <w:rPr>
            <w:rStyle w:val="Hyperlink"/>
            <w:noProof/>
          </w:rPr>
          <w:t>XFree86-VidMode Extension</w:t>
        </w:r>
        <w:r w:rsidR="00DB0F73">
          <w:rPr>
            <w:noProof/>
            <w:webHidden/>
          </w:rPr>
          <w:tab/>
        </w:r>
        <w:r w:rsidR="00DB0F73">
          <w:rPr>
            <w:noProof/>
            <w:webHidden/>
          </w:rPr>
          <w:fldChar w:fldCharType="begin"/>
        </w:r>
        <w:r w:rsidR="00DB0F73">
          <w:rPr>
            <w:noProof/>
            <w:webHidden/>
          </w:rPr>
          <w:instrText xml:space="preserve"> PAGEREF _Toc399938569 \h </w:instrText>
        </w:r>
        <w:r w:rsidR="00DB0F73">
          <w:rPr>
            <w:noProof/>
            <w:webHidden/>
          </w:rPr>
        </w:r>
        <w:r w:rsidR="00DB0F73">
          <w:rPr>
            <w:noProof/>
            <w:webHidden/>
          </w:rPr>
          <w:fldChar w:fldCharType="separate"/>
        </w:r>
        <w:r w:rsidR="00924490">
          <w:rPr>
            <w:noProof/>
            <w:webHidden/>
          </w:rPr>
          <w:t>1792</w:t>
        </w:r>
        <w:r w:rsidR="00DB0F73">
          <w:rPr>
            <w:noProof/>
            <w:webHidden/>
          </w:rPr>
          <w:fldChar w:fldCharType="end"/>
        </w:r>
      </w:hyperlink>
    </w:p>
    <w:p w14:paraId="12D88B56" w14:textId="77777777" w:rsidR="00DB0F73" w:rsidRDefault="007C7B54" w:rsidP="00DB0F73">
      <w:pPr>
        <w:pStyle w:val="TOC2"/>
        <w:rPr>
          <w:rFonts w:asciiTheme="minorHAnsi" w:eastAsiaTheme="minorEastAsia" w:hAnsiTheme="minorHAnsi"/>
          <w:noProof/>
          <w:sz w:val="22"/>
        </w:rPr>
      </w:pPr>
      <w:hyperlink w:anchor="_Toc399938570" w:history="1">
        <w:r w:rsidR="00DB0F73" w:rsidRPr="00827CAE">
          <w:rPr>
            <w:rStyle w:val="Hyperlink"/>
            <w:noProof/>
          </w:rPr>
          <w:t>xinetd (version 2.3.15):</w:t>
        </w:r>
        <w:r w:rsidR="00DB0F73">
          <w:rPr>
            <w:noProof/>
            <w:webHidden/>
          </w:rPr>
          <w:tab/>
        </w:r>
        <w:r w:rsidR="00DB0F73">
          <w:rPr>
            <w:noProof/>
            <w:webHidden/>
          </w:rPr>
          <w:fldChar w:fldCharType="begin"/>
        </w:r>
        <w:r w:rsidR="00DB0F73">
          <w:rPr>
            <w:noProof/>
            <w:webHidden/>
          </w:rPr>
          <w:instrText xml:space="preserve"> PAGEREF _Toc399938570 \h </w:instrText>
        </w:r>
        <w:r w:rsidR="00DB0F73">
          <w:rPr>
            <w:noProof/>
            <w:webHidden/>
          </w:rPr>
        </w:r>
        <w:r w:rsidR="00DB0F73">
          <w:rPr>
            <w:noProof/>
            <w:webHidden/>
          </w:rPr>
          <w:fldChar w:fldCharType="separate"/>
        </w:r>
        <w:r w:rsidR="00924490">
          <w:rPr>
            <w:noProof/>
            <w:webHidden/>
          </w:rPr>
          <w:t>1793</w:t>
        </w:r>
        <w:r w:rsidR="00DB0F73">
          <w:rPr>
            <w:noProof/>
            <w:webHidden/>
          </w:rPr>
          <w:fldChar w:fldCharType="end"/>
        </w:r>
      </w:hyperlink>
    </w:p>
    <w:p w14:paraId="18661100" w14:textId="77777777" w:rsidR="00DB0F73" w:rsidRDefault="007C7B54" w:rsidP="00DB0F73">
      <w:pPr>
        <w:pStyle w:val="TOC2"/>
        <w:rPr>
          <w:rFonts w:asciiTheme="minorHAnsi" w:eastAsiaTheme="minorEastAsia" w:hAnsiTheme="minorHAnsi"/>
          <w:noProof/>
          <w:sz w:val="22"/>
        </w:rPr>
      </w:pPr>
      <w:hyperlink w:anchor="_Toc399938571" w:history="1">
        <w:r w:rsidR="00DB0F73" w:rsidRPr="00827CAE">
          <w:rPr>
            <w:rStyle w:val="Hyperlink"/>
            <w:noProof/>
          </w:rPr>
          <w:t>xkeyboard-config (version 2.12):</w:t>
        </w:r>
        <w:r w:rsidR="00DB0F73">
          <w:rPr>
            <w:noProof/>
            <w:webHidden/>
          </w:rPr>
          <w:tab/>
        </w:r>
        <w:r w:rsidR="00DB0F73">
          <w:rPr>
            <w:noProof/>
            <w:webHidden/>
          </w:rPr>
          <w:fldChar w:fldCharType="begin"/>
        </w:r>
        <w:r w:rsidR="00DB0F73">
          <w:rPr>
            <w:noProof/>
            <w:webHidden/>
          </w:rPr>
          <w:instrText xml:space="preserve"> PAGEREF _Toc399938571 \h </w:instrText>
        </w:r>
        <w:r w:rsidR="00DB0F73">
          <w:rPr>
            <w:noProof/>
            <w:webHidden/>
          </w:rPr>
        </w:r>
        <w:r w:rsidR="00DB0F73">
          <w:rPr>
            <w:noProof/>
            <w:webHidden/>
          </w:rPr>
          <w:fldChar w:fldCharType="separate"/>
        </w:r>
        <w:r w:rsidR="00924490">
          <w:rPr>
            <w:noProof/>
            <w:webHidden/>
          </w:rPr>
          <w:t>1794</w:t>
        </w:r>
        <w:r w:rsidR="00DB0F73">
          <w:rPr>
            <w:noProof/>
            <w:webHidden/>
          </w:rPr>
          <w:fldChar w:fldCharType="end"/>
        </w:r>
      </w:hyperlink>
    </w:p>
    <w:p w14:paraId="1EA6EDAA" w14:textId="77777777" w:rsidR="00DB0F73" w:rsidRDefault="007C7B54" w:rsidP="00DB0F73">
      <w:pPr>
        <w:pStyle w:val="TOC2"/>
        <w:rPr>
          <w:rFonts w:asciiTheme="minorHAnsi" w:eastAsiaTheme="minorEastAsia" w:hAnsiTheme="minorHAnsi"/>
          <w:noProof/>
          <w:sz w:val="22"/>
        </w:rPr>
      </w:pPr>
      <w:hyperlink w:anchor="_Toc399938572" w:history="1">
        <w:r w:rsidR="00DB0F73" w:rsidRPr="00827CAE">
          <w:rPr>
            <w:rStyle w:val="Hyperlink"/>
            <w:noProof/>
          </w:rPr>
          <w:t>XML Resolver library</w:t>
        </w:r>
        <w:r w:rsidR="00DB0F73">
          <w:rPr>
            <w:noProof/>
            <w:webHidden/>
          </w:rPr>
          <w:tab/>
        </w:r>
        <w:r w:rsidR="00DB0F73">
          <w:rPr>
            <w:noProof/>
            <w:webHidden/>
          </w:rPr>
          <w:fldChar w:fldCharType="begin"/>
        </w:r>
        <w:r w:rsidR="00DB0F73">
          <w:rPr>
            <w:noProof/>
            <w:webHidden/>
          </w:rPr>
          <w:instrText xml:space="preserve"> PAGEREF _Toc399938572 \h </w:instrText>
        </w:r>
        <w:r w:rsidR="00DB0F73">
          <w:rPr>
            <w:noProof/>
            <w:webHidden/>
          </w:rPr>
        </w:r>
        <w:r w:rsidR="00DB0F73">
          <w:rPr>
            <w:noProof/>
            <w:webHidden/>
          </w:rPr>
          <w:fldChar w:fldCharType="separate"/>
        </w:r>
        <w:r w:rsidR="00924490">
          <w:rPr>
            <w:noProof/>
            <w:webHidden/>
          </w:rPr>
          <w:t>1797</w:t>
        </w:r>
        <w:r w:rsidR="00DB0F73">
          <w:rPr>
            <w:noProof/>
            <w:webHidden/>
          </w:rPr>
          <w:fldChar w:fldCharType="end"/>
        </w:r>
      </w:hyperlink>
    </w:p>
    <w:p w14:paraId="04F8633C" w14:textId="77777777" w:rsidR="00DB0F73" w:rsidRDefault="007C7B54" w:rsidP="00DB0F73">
      <w:pPr>
        <w:pStyle w:val="TOC2"/>
        <w:rPr>
          <w:rFonts w:asciiTheme="minorHAnsi" w:eastAsiaTheme="minorEastAsia" w:hAnsiTheme="minorHAnsi"/>
          <w:noProof/>
          <w:sz w:val="22"/>
        </w:rPr>
      </w:pPr>
      <w:hyperlink w:anchor="_Toc399938573" w:history="1">
        <w:r w:rsidR="00DB0F73" w:rsidRPr="00827CAE">
          <w:rPr>
            <w:rStyle w:val="Hyperlink"/>
            <w:noProof/>
          </w:rPr>
          <w:t>XML Security</w:t>
        </w:r>
        <w:r w:rsidR="00DB0F73">
          <w:rPr>
            <w:noProof/>
            <w:webHidden/>
          </w:rPr>
          <w:tab/>
        </w:r>
        <w:r w:rsidR="00DB0F73">
          <w:rPr>
            <w:noProof/>
            <w:webHidden/>
          </w:rPr>
          <w:fldChar w:fldCharType="begin"/>
        </w:r>
        <w:r w:rsidR="00DB0F73">
          <w:rPr>
            <w:noProof/>
            <w:webHidden/>
          </w:rPr>
          <w:instrText xml:space="preserve"> PAGEREF _Toc399938573 \h </w:instrText>
        </w:r>
        <w:r w:rsidR="00DB0F73">
          <w:rPr>
            <w:noProof/>
            <w:webHidden/>
          </w:rPr>
        </w:r>
        <w:r w:rsidR="00DB0F73">
          <w:rPr>
            <w:noProof/>
            <w:webHidden/>
          </w:rPr>
          <w:fldChar w:fldCharType="separate"/>
        </w:r>
        <w:r w:rsidR="00924490">
          <w:rPr>
            <w:noProof/>
            <w:webHidden/>
          </w:rPr>
          <w:t>1797</w:t>
        </w:r>
        <w:r w:rsidR="00DB0F73">
          <w:rPr>
            <w:noProof/>
            <w:webHidden/>
          </w:rPr>
          <w:fldChar w:fldCharType="end"/>
        </w:r>
      </w:hyperlink>
    </w:p>
    <w:p w14:paraId="4803AB6B" w14:textId="77777777" w:rsidR="00DB0F73" w:rsidRDefault="007C7B54" w:rsidP="00DB0F73">
      <w:pPr>
        <w:pStyle w:val="TOC2"/>
        <w:rPr>
          <w:rFonts w:asciiTheme="minorHAnsi" w:eastAsiaTheme="minorEastAsia" w:hAnsiTheme="minorHAnsi"/>
          <w:noProof/>
          <w:sz w:val="22"/>
        </w:rPr>
      </w:pPr>
      <w:hyperlink w:anchor="_Toc399938574" w:history="1">
        <w:r w:rsidR="00DB0F73" w:rsidRPr="00827CAE">
          <w:rPr>
            <w:rStyle w:val="Hyperlink"/>
            <w:noProof/>
          </w:rPr>
          <w:t>xml-core (version 0.13+nmu2):</w:t>
        </w:r>
        <w:r w:rsidR="00DB0F73">
          <w:rPr>
            <w:noProof/>
            <w:webHidden/>
          </w:rPr>
          <w:tab/>
        </w:r>
        <w:r w:rsidR="00DB0F73">
          <w:rPr>
            <w:noProof/>
            <w:webHidden/>
          </w:rPr>
          <w:fldChar w:fldCharType="begin"/>
        </w:r>
        <w:r w:rsidR="00DB0F73">
          <w:rPr>
            <w:noProof/>
            <w:webHidden/>
          </w:rPr>
          <w:instrText xml:space="preserve"> PAGEREF _Toc399938574 \h </w:instrText>
        </w:r>
        <w:r w:rsidR="00DB0F73">
          <w:rPr>
            <w:noProof/>
            <w:webHidden/>
          </w:rPr>
        </w:r>
        <w:r w:rsidR="00DB0F73">
          <w:rPr>
            <w:noProof/>
            <w:webHidden/>
          </w:rPr>
          <w:fldChar w:fldCharType="separate"/>
        </w:r>
        <w:r w:rsidR="00924490">
          <w:rPr>
            <w:noProof/>
            <w:webHidden/>
          </w:rPr>
          <w:t>1798</w:t>
        </w:r>
        <w:r w:rsidR="00DB0F73">
          <w:rPr>
            <w:noProof/>
            <w:webHidden/>
          </w:rPr>
          <w:fldChar w:fldCharType="end"/>
        </w:r>
      </w:hyperlink>
    </w:p>
    <w:p w14:paraId="4FD411AB" w14:textId="77777777" w:rsidR="00DB0F73" w:rsidRDefault="007C7B54" w:rsidP="00DB0F73">
      <w:pPr>
        <w:pStyle w:val="TOC2"/>
        <w:rPr>
          <w:rFonts w:asciiTheme="minorHAnsi" w:eastAsiaTheme="minorEastAsia" w:hAnsiTheme="minorHAnsi"/>
          <w:noProof/>
          <w:sz w:val="22"/>
        </w:rPr>
      </w:pPr>
      <w:hyperlink w:anchor="_Toc399938575" w:history="1">
        <w:r w:rsidR="00DB0F73" w:rsidRPr="00827CAE">
          <w:rPr>
            <w:rStyle w:val="Hyperlink"/>
            <w:noProof/>
          </w:rPr>
          <w:t>XStatic-1.0.1</w:t>
        </w:r>
        <w:r w:rsidR="00DB0F73">
          <w:rPr>
            <w:noProof/>
            <w:webHidden/>
          </w:rPr>
          <w:tab/>
        </w:r>
        <w:r w:rsidR="00DB0F73">
          <w:rPr>
            <w:noProof/>
            <w:webHidden/>
          </w:rPr>
          <w:fldChar w:fldCharType="begin"/>
        </w:r>
        <w:r w:rsidR="00DB0F73">
          <w:rPr>
            <w:noProof/>
            <w:webHidden/>
          </w:rPr>
          <w:instrText xml:space="preserve"> PAGEREF _Toc399938575 \h </w:instrText>
        </w:r>
        <w:r w:rsidR="00DB0F73">
          <w:rPr>
            <w:noProof/>
            <w:webHidden/>
          </w:rPr>
        </w:r>
        <w:r w:rsidR="00DB0F73">
          <w:rPr>
            <w:noProof/>
            <w:webHidden/>
          </w:rPr>
          <w:fldChar w:fldCharType="separate"/>
        </w:r>
        <w:r w:rsidR="00924490">
          <w:rPr>
            <w:noProof/>
            <w:webHidden/>
          </w:rPr>
          <w:t>1799</w:t>
        </w:r>
        <w:r w:rsidR="00DB0F73">
          <w:rPr>
            <w:noProof/>
            <w:webHidden/>
          </w:rPr>
          <w:fldChar w:fldCharType="end"/>
        </w:r>
      </w:hyperlink>
    </w:p>
    <w:p w14:paraId="15B6B93F" w14:textId="77777777" w:rsidR="00DB0F73" w:rsidRDefault="007C7B54" w:rsidP="00DB0F73">
      <w:pPr>
        <w:pStyle w:val="TOC2"/>
        <w:rPr>
          <w:rFonts w:asciiTheme="minorHAnsi" w:eastAsiaTheme="minorEastAsia" w:hAnsiTheme="minorHAnsi"/>
          <w:noProof/>
          <w:sz w:val="22"/>
        </w:rPr>
      </w:pPr>
      <w:hyperlink w:anchor="_Toc399938576" w:history="1">
        <w:r w:rsidR="00DB0F73" w:rsidRPr="00827CAE">
          <w:rPr>
            <w:rStyle w:val="Hyperlink"/>
            <w:noProof/>
          </w:rPr>
          <w:t>XStatic-jQuery-1.10.2.1</w:t>
        </w:r>
        <w:r w:rsidR="00DB0F73">
          <w:rPr>
            <w:noProof/>
            <w:webHidden/>
          </w:rPr>
          <w:tab/>
        </w:r>
        <w:r w:rsidR="00DB0F73">
          <w:rPr>
            <w:noProof/>
            <w:webHidden/>
          </w:rPr>
          <w:fldChar w:fldCharType="begin"/>
        </w:r>
        <w:r w:rsidR="00DB0F73">
          <w:rPr>
            <w:noProof/>
            <w:webHidden/>
          </w:rPr>
          <w:instrText xml:space="preserve"> PAGEREF _Toc399938576 \h </w:instrText>
        </w:r>
        <w:r w:rsidR="00DB0F73">
          <w:rPr>
            <w:noProof/>
            <w:webHidden/>
          </w:rPr>
        </w:r>
        <w:r w:rsidR="00DB0F73">
          <w:rPr>
            <w:noProof/>
            <w:webHidden/>
          </w:rPr>
          <w:fldChar w:fldCharType="separate"/>
        </w:r>
        <w:r w:rsidR="00924490">
          <w:rPr>
            <w:noProof/>
            <w:webHidden/>
          </w:rPr>
          <w:t>1799</w:t>
        </w:r>
        <w:r w:rsidR="00DB0F73">
          <w:rPr>
            <w:noProof/>
            <w:webHidden/>
          </w:rPr>
          <w:fldChar w:fldCharType="end"/>
        </w:r>
      </w:hyperlink>
    </w:p>
    <w:p w14:paraId="1DED5D7C" w14:textId="77777777" w:rsidR="00DB0F73" w:rsidRDefault="007C7B54" w:rsidP="00DB0F73">
      <w:pPr>
        <w:pStyle w:val="TOC2"/>
        <w:rPr>
          <w:rFonts w:asciiTheme="minorHAnsi" w:eastAsiaTheme="minorEastAsia" w:hAnsiTheme="minorHAnsi"/>
          <w:noProof/>
          <w:sz w:val="22"/>
        </w:rPr>
      </w:pPr>
      <w:hyperlink w:anchor="_Toc399938577" w:history="1">
        <w:r w:rsidR="00DB0F73" w:rsidRPr="00827CAE">
          <w:rPr>
            <w:rStyle w:val="Hyperlink"/>
            <w:noProof/>
          </w:rPr>
          <w:t>xz-utils (version 5.1.1alpha+20120614):</w:t>
        </w:r>
        <w:r w:rsidR="00DB0F73">
          <w:rPr>
            <w:noProof/>
            <w:webHidden/>
          </w:rPr>
          <w:tab/>
        </w:r>
        <w:r w:rsidR="00DB0F73">
          <w:rPr>
            <w:noProof/>
            <w:webHidden/>
          </w:rPr>
          <w:fldChar w:fldCharType="begin"/>
        </w:r>
        <w:r w:rsidR="00DB0F73">
          <w:rPr>
            <w:noProof/>
            <w:webHidden/>
          </w:rPr>
          <w:instrText xml:space="preserve"> PAGEREF _Toc399938577 \h </w:instrText>
        </w:r>
        <w:r w:rsidR="00DB0F73">
          <w:rPr>
            <w:noProof/>
            <w:webHidden/>
          </w:rPr>
        </w:r>
        <w:r w:rsidR="00DB0F73">
          <w:rPr>
            <w:noProof/>
            <w:webHidden/>
          </w:rPr>
          <w:fldChar w:fldCharType="separate"/>
        </w:r>
        <w:r w:rsidR="00924490">
          <w:rPr>
            <w:noProof/>
            <w:webHidden/>
          </w:rPr>
          <w:t>1799</w:t>
        </w:r>
        <w:r w:rsidR="00DB0F73">
          <w:rPr>
            <w:noProof/>
            <w:webHidden/>
          </w:rPr>
          <w:fldChar w:fldCharType="end"/>
        </w:r>
      </w:hyperlink>
    </w:p>
    <w:p w14:paraId="36282F58" w14:textId="77777777" w:rsidR="00DB0F73" w:rsidRDefault="007C7B54" w:rsidP="00DB0F73">
      <w:pPr>
        <w:pStyle w:val="TOC2"/>
        <w:rPr>
          <w:rFonts w:asciiTheme="minorHAnsi" w:eastAsiaTheme="minorEastAsia" w:hAnsiTheme="minorHAnsi"/>
          <w:noProof/>
          <w:sz w:val="22"/>
        </w:rPr>
      </w:pPr>
      <w:hyperlink w:anchor="_Toc399938578" w:history="1">
        <w:r w:rsidR="00DB0F73" w:rsidRPr="00827CAE">
          <w:rPr>
            <w:rStyle w:val="Hyperlink"/>
            <w:noProof/>
          </w:rPr>
          <w:t>yajl (version 2.1.0):</w:t>
        </w:r>
        <w:r w:rsidR="00DB0F73">
          <w:rPr>
            <w:noProof/>
            <w:webHidden/>
          </w:rPr>
          <w:tab/>
        </w:r>
        <w:r w:rsidR="00DB0F73">
          <w:rPr>
            <w:noProof/>
            <w:webHidden/>
          </w:rPr>
          <w:fldChar w:fldCharType="begin"/>
        </w:r>
        <w:r w:rsidR="00DB0F73">
          <w:rPr>
            <w:noProof/>
            <w:webHidden/>
          </w:rPr>
          <w:instrText xml:space="preserve"> PAGEREF _Toc399938578 \h </w:instrText>
        </w:r>
        <w:r w:rsidR="00DB0F73">
          <w:rPr>
            <w:noProof/>
            <w:webHidden/>
          </w:rPr>
        </w:r>
        <w:r w:rsidR="00DB0F73">
          <w:rPr>
            <w:noProof/>
            <w:webHidden/>
          </w:rPr>
          <w:fldChar w:fldCharType="separate"/>
        </w:r>
        <w:r w:rsidR="00924490">
          <w:rPr>
            <w:noProof/>
            <w:webHidden/>
          </w:rPr>
          <w:t>1803</w:t>
        </w:r>
        <w:r w:rsidR="00DB0F73">
          <w:rPr>
            <w:noProof/>
            <w:webHidden/>
          </w:rPr>
          <w:fldChar w:fldCharType="end"/>
        </w:r>
      </w:hyperlink>
    </w:p>
    <w:p w14:paraId="3EAD1FE1" w14:textId="77777777" w:rsidR="00DB0F73" w:rsidRDefault="007C7B54" w:rsidP="00DB0F73">
      <w:pPr>
        <w:pStyle w:val="TOC2"/>
        <w:rPr>
          <w:rFonts w:asciiTheme="minorHAnsi" w:eastAsiaTheme="minorEastAsia" w:hAnsiTheme="minorHAnsi"/>
          <w:noProof/>
          <w:sz w:val="22"/>
        </w:rPr>
      </w:pPr>
      <w:hyperlink w:anchor="_Toc399938579" w:history="1">
        <w:r w:rsidR="00DB0F73" w:rsidRPr="00827CAE">
          <w:rPr>
            <w:rStyle w:val="Hyperlink"/>
            <w:noProof/>
          </w:rPr>
          <w:t>zip (version 3.0):</w:t>
        </w:r>
        <w:r w:rsidR="00DB0F73">
          <w:rPr>
            <w:noProof/>
            <w:webHidden/>
          </w:rPr>
          <w:tab/>
        </w:r>
        <w:r w:rsidR="00DB0F73">
          <w:rPr>
            <w:noProof/>
            <w:webHidden/>
          </w:rPr>
          <w:fldChar w:fldCharType="begin"/>
        </w:r>
        <w:r w:rsidR="00DB0F73">
          <w:rPr>
            <w:noProof/>
            <w:webHidden/>
          </w:rPr>
          <w:instrText xml:space="preserve"> PAGEREF _Toc399938579 \h </w:instrText>
        </w:r>
        <w:r w:rsidR="00DB0F73">
          <w:rPr>
            <w:noProof/>
            <w:webHidden/>
          </w:rPr>
        </w:r>
        <w:r w:rsidR="00DB0F73">
          <w:rPr>
            <w:noProof/>
            <w:webHidden/>
          </w:rPr>
          <w:fldChar w:fldCharType="separate"/>
        </w:r>
        <w:r w:rsidR="00924490">
          <w:rPr>
            <w:noProof/>
            <w:webHidden/>
          </w:rPr>
          <w:t>1804</w:t>
        </w:r>
        <w:r w:rsidR="00DB0F73">
          <w:rPr>
            <w:noProof/>
            <w:webHidden/>
          </w:rPr>
          <w:fldChar w:fldCharType="end"/>
        </w:r>
      </w:hyperlink>
    </w:p>
    <w:p w14:paraId="12ACDD92" w14:textId="77777777" w:rsidR="00DB0F73" w:rsidRDefault="007C7B54" w:rsidP="00DB0F73">
      <w:pPr>
        <w:pStyle w:val="TOC2"/>
        <w:rPr>
          <w:rFonts w:asciiTheme="minorHAnsi" w:eastAsiaTheme="minorEastAsia" w:hAnsiTheme="minorHAnsi"/>
          <w:noProof/>
          <w:sz w:val="22"/>
        </w:rPr>
      </w:pPr>
      <w:hyperlink w:anchor="_Toc399938580" w:history="1">
        <w:r w:rsidR="00DB0F73" w:rsidRPr="00827CAE">
          <w:rPr>
            <w:rStyle w:val="Hyperlink"/>
            <w:noProof/>
          </w:rPr>
          <w:t>Zlib</w:t>
        </w:r>
        <w:r w:rsidR="00DB0F73">
          <w:rPr>
            <w:noProof/>
            <w:webHidden/>
          </w:rPr>
          <w:tab/>
        </w:r>
        <w:r w:rsidR="00DB0F73">
          <w:rPr>
            <w:noProof/>
            <w:webHidden/>
          </w:rPr>
          <w:fldChar w:fldCharType="begin"/>
        </w:r>
        <w:r w:rsidR="00DB0F73">
          <w:rPr>
            <w:noProof/>
            <w:webHidden/>
          </w:rPr>
          <w:instrText xml:space="preserve"> PAGEREF _Toc399938580 \h </w:instrText>
        </w:r>
        <w:r w:rsidR="00DB0F73">
          <w:rPr>
            <w:noProof/>
            <w:webHidden/>
          </w:rPr>
        </w:r>
        <w:r w:rsidR="00DB0F73">
          <w:rPr>
            <w:noProof/>
            <w:webHidden/>
          </w:rPr>
          <w:fldChar w:fldCharType="separate"/>
        </w:r>
        <w:r w:rsidR="00924490">
          <w:rPr>
            <w:noProof/>
            <w:webHidden/>
          </w:rPr>
          <w:t>1805</w:t>
        </w:r>
        <w:r w:rsidR="00DB0F73">
          <w:rPr>
            <w:noProof/>
            <w:webHidden/>
          </w:rPr>
          <w:fldChar w:fldCharType="end"/>
        </w:r>
      </w:hyperlink>
    </w:p>
    <w:p w14:paraId="0CBCF3EC" w14:textId="77777777" w:rsidR="00DB0F73" w:rsidRDefault="007C7B54" w:rsidP="00DB0F73">
      <w:pPr>
        <w:pStyle w:val="TOC2"/>
        <w:rPr>
          <w:rFonts w:asciiTheme="minorHAnsi" w:eastAsiaTheme="minorEastAsia" w:hAnsiTheme="minorHAnsi"/>
          <w:noProof/>
          <w:sz w:val="22"/>
        </w:rPr>
      </w:pPr>
      <w:hyperlink w:anchor="_Toc399938581" w:history="1">
        <w:r w:rsidR="00DB0F73" w:rsidRPr="00827CAE">
          <w:rPr>
            <w:rStyle w:val="Hyperlink"/>
            <w:noProof/>
          </w:rPr>
          <w:t>zlib (version 1.2.8.dfsg):</w:t>
        </w:r>
        <w:r w:rsidR="00DB0F73">
          <w:rPr>
            <w:noProof/>
            <w:webHidden/>
          </w:rPr>
          <w:tab/>
        </w:r>
        <w:r w:rsidR="00DB0F73">
          <w:rPr>
            <w:noProof/>
            <w:webHidden/>
          </w:rPr>
          <w:fldChar w:fldCharType="begin"/>
        </w:r>
        <w:r w:rsidR="00DB0F73">
          <w:rPr>
            <w:noProof/>
            <w:webHidden/>
          </w:rPr>
          <w:instrText xml:space="preserve"> PAGEREF _Toc399938581 \h </w:instrText>
        </w:r>
        <w:r w:rsidR="00DB0F73">
          <w:rPr>
            <w:noProof/>
            <w:webHidden/>
          </w:rPr>
        </w:r>
        <w:r w:rsidR="00DB0F73">
          <w:rPr>
            <w:noProof/>
            <w:webHidden/>
          </w:rPr>
          <w:fldChar w:fldCharType="separate"/>
        </w:r>
        <w:r w:rsidR="00924490">
          <w:rPr>
            <w:noProof/>
            <w:webHidden/>
          </w:rPr>
          <w:t>1806</w:t>
        </w:r>
        <w:r w:rsidR="00DB0F73">
          <w:rPr>
            <w:noProof/>
            <w:webHidden/>
          </w:rPr>
          <w:fldChar w:fldCharType="end"/>
        </w:r>
      </w:hyperlink>
    </w:p>
    <w:p w14:paraId="47E65BF5" w14:textId="77777777" w:rsidR="00DB0F73" w:rsidRDefault="007C7B54">
      <w:pPr>
        <w:pStyle w:val="TOC1"/>
        <w:tabs>
          <w:tab w:val="right" w:leader="dot" w:pos="9350"/>
        </w:tabs>
        <w:rPr>
          <w:rFonts w:asciiTheme="minorHAnsi" w:eastAsiaTheme="minorEastAsia" w:hAnsiTheme="minorHAnsi"/>
          <w:noProof/>
          <w:sz w:val="22"/>
        </w:rPr>
      </w:pPr>
      <w:hyperlink w:anchor="_Toc399938582" w:history="1">
        <w:r w:rsidR="00DB0F73" w:rsidRPr="00827CAE">
          <w:rPr>
            <w:rStyle w:val="Hyperlink"/>
            <w:noProof/>
          </w:rPr>
          <w:t>The following open source licenses are common to most packages listed above:</w:t>
        </w:r>
        <w:r w:rsidR="00DB0F73">
          <w:rPr>
            <w:noProof/>
            <w:webHidden/>
          </w:rPr>
          <w:tab/>
        </w:r>
        <w:r w:rsidR="00DB0F73">
          <w:rPr>
            <w:noProof/>
            <w:webHidden/>
          </w:rPr>
          <w:fldChar w:fldCharType="begin"/>
        </w:r>
        <w:r w:rsidR="00DB0F73">
          <w:rPr>
            <w:noProof/>
            <w:webHidden/>
          </w:rPr>
          <w:instrText xml:space="preserve"> PAGEREF _Toc399938582 \h </w:instrText>
        </w:r>
        <w:r w:rsidR="00DB0F73">
          <w:rPr>
            <w:noProof/>
            <w:webHidden/>
          </w:rPr>
        </w:r>
        <w:r w:rsidR="00DB0F73">
          <w:rPr>
            <w:noProof/>
            <w:webHidden/>
          </w:rPr>
          <w:fldChar w:fldCharType="separate"/>
        </w:r>
        <w:r w:rsidR="00924490">
          <w:rPr>
            <w:noProof/>
            <w:webHidden/>
          </w:rPr>
          <w:t>1806</w:t>
        </w:r>
        <w:r w:rsidR="00DB0F73">
          <w:rPr>
            <w:noProof/>
            <w:webHidden/>
          </w:rPr>
          <w:fldChar w:fldCharType="end"/>
        </w:r>
      </w:hyperlink>
    </w:p>
    <w:p w14:paraId="6B629AD2" w14:textId="77777777" w:rsidR="00DB0F73" w:rsidRDefault="007C7B54" w:rsidP="00DB0F73">
      <w:pPr>
        <w:pStyle w:val="TOC2"/>
        <w:rPr>
          <w:rFonts w:asciiTheme="minorHAnsi" w:eastAsiaTheme="minorEastAsia" w:hAnsiTheme="minorHAnsi"/>
          <w:noProof/>
          <w:sz w:val="22"/>
        </w:rPr>
      </w:pPr>
      <w:hyperlink w:anchor="_Toc399938583" w:history="1">
        <w:r w:rsidR="00DB0F73" w:rsidRPr="00827CAE">
          <w:rPr>
            <w:rStyle w:val="Hyperlink"/>
            <w:noProof/>
          </w:rPr>
          <w:t>Common License Academic Free License</w:t>
        </w:r>
        <w:r w:rsidR="00DB0F73">
          <w:rPr>
            <w:noProof/>
            <w:webHidden/>
          </w:rPr>
          <w:tab/>
        </w:r>
        <w:r w:rsidR="00DB0F73">
          <w:rPr>
            <w:noProof/>
            <w:webHidden/>
          </w:rPr>
          <w:fldChar w:fldCharType="begin"/>
        </w:r>
        <w:r w:rsidR="00DB0F73">
          <w:rPr>
            <w:noProof/>
            <w:webHidden/>
          </w:rPr>
          <w:instrText xml:space="preserve"> PAGEREF _Toc399938583 \h </w:instrText>
        </w:r>
        <w:r w:rsidR="00DB0F73">
          <w:rPr>
            <w:noProof/>
            <w:webHidden/>
          </w:rPr>
        </w:r>
        <w:r w:rsidR="00DB0F73">
          <w:rPr>
            <w:noProof/>
            <w:webHidden/>
          </w:rPr>
          <w:fldChar w:fldCharType="separate"/>
        </w:r>
        <w:r w:rsidR="00924490">
          <w:rPr>
            <w:noProof/>
            <w:webHidden/>
          </w:rPr>
          <w:t>1806</w:t>
        </w:r>
        <w:r w:rsidR="00DB0F73">
          <w:rPr>
            <w:noProof/>
            <w:webHidden/>
          </w:rPr>
          <w:fldChar w:fldCharType="end"/>
        </w:r>
      </w:hyperlink>
    </w:p>
    <w:p w14:paraId="40DA5BCE" w14:textId="77777777" w:rsidR="00DB0F73" w:rsidRDefault="007C7B54" w:rsidP="00DB0F73">
      <w:pPr>
        <w:pStyle w:val="TOC2"/>
        <w:rPr>
          <w:rFonts w:asciiTheme="minorHAnsi" w:eastAsiaTheme="minorEastAsia" w:hAnsiTheme="minorHAnsi"/>
          <w:noProof/>
          <w:sz w:val="22"/>
        </w:rPr>
      </w:pPr>
      <w:hyperlink w:anchor="_Toc399938584" w:history="1">
        <w:r w:rsidR="00DB0F73" w:rsidRPr="00827CAE">
          <w:rPr>
            <w:rStyle w:val="Hyperlink"/>
            <w:noProof/>
          </w:rPr>
          <w:t>Common License Apache 2.0</w:t>
        </w:r>
        <w:r w:rsidR="00DB0F73">
          <w:rPr>
            <w:noProof/>
            <w:webHidden/>
          </w:rPr>
          <w:tab/>
        </w:r>
        <w:r w:rsidR="00DB0F73">
          <w:rPr>
            <w:noProof/>
            <w:webHidden/>
          </w:rPr>
          <w:fldChar w:fldCharType="begin"/>
        </w:r>
        <w:r w:rsidR="00DB0F73">
          <w:rPr>
            <w:noProof/>
            <w:webHidden/>
          </w:rPr>
          <w:instrText xml:space="preserve"> PAGEREF _Toc399938584 \h </w:instrText>
        </w:r>
        <w:r w:rsidR="00DB0F73">
          <w:rPr>
            <w:noProof/>
            <w:webHidden/>
          </w:rPr>
        </w:r>
        <w:r w:rsidR="00DB0F73">
          <w:rPr>
            <w:noProof/>
            <w:webHidden/>
          </w:rPr>
          <w:fldChar w:fldCharType="separate"/>
        </w:r>
        <w:r w:rsidR="00924490">
          <w:rPr>
            <w:noProof/>
            <w:webHidden/>
          </w:rPr>
          <w:t>1809</w:t>
        </w:r>
        <w:r w:rsidR="00DB0F73">
          <w:rPr>
            <w:noProof/>
            <w:webHidden/>
          </w:rPr>
          <w:fldChar w:fldCharType="end"/>
        </w:r>
      </w:hyperlink>
    </w:p>
    <w:p w14:paraId="1400CEDF" w14:textId="77777777" w:rsidR="00DB0F73" w:rsidRDefault="007C7B54" w:rsidP="00DB0F73">
      <w:pPr>
        <w:pStyle w:val="TOC2"/>
        <w:rPr>
          <w:rFonts w:asciiTheme="minorHAnsi" w:eastAsiaTheme="minorEastAsia" w:hAnsiTheme="minorHAnsi"/>
          <w:noProof/>
          <w:sz w:val="22"/>
        </w:rPr>
      </w:pPr>
      <w:hyperlink w:anchor="_Toc399938585" w:history="1">
        <w:r w:rsidR="00DB0F73" w:rsidRPr="00827CAE">
          <w:rPr>
            <w:rStyle w:val="Hyperlink"/>
            <w:noProof/>
          </w:rPr>
          <w:t>Common License Artistic</w:t>
        </w:r>
        <w:r w:rsidR="00DB0F73">
          <w:rPr>
            <w:noProof/>
            <w:webHidden/>
          </w:rPr>
          <w:tab/>
        </w:r>
        <w:r w:rsidR="00DB0F73">
          <w:rPr>
            <w:noProof/>
            <w:webHidden/>
          </w:rPr>
          <w:fldChar w:fldCharType="begin"/>
        </w:r>
        <w:r w:rsidR="00DB0F73">
          <w:rPr>
            <w:noProof/>
            <w:webHidden/>
          </w:rPr>
          <w:instrText xml:space="preserve"> PAGEREF _Toc399938585 \h </w:instrText>
        </w:r>
        <w:r w:rsidR="00DB0F73">
          <w:rPr>
            <w:noProof/>
            <w:webHidden/>
          </w:rPr>
        </w:r>
        <w:r w:rsidR="00DB0F73">
          <w:rPr>
            <w:noProof/>
            <w:webHidden/>
          </w:rPr>
          <w:fldChar w:fldCharType="separate"/>
        </w:r>
        <w:r w:rsidR="00924490">
          <w:rPr>
            <w:noProof/>
            <w:webHidden/>
          </w:rPr>
          <w:t>1813</w:t>
        </w:r>
        <w:r w:rsidR="00DB0F73">
          <w:rPr>
            <w:noProof/>
            <w:webHidden/>
          </w:rPr>
          <w:fldChar w:fldCharType="end"/>
        </w:r>
      </w:hyperlink>
    </w:p>
    <w:p w14:paraId="7E0CFD1A" w14:textId="77777777" w:rsidR="00DB0F73" w:rsidRDefault="007C7B54" w:rsidP="00DB0F73">
      <w:pPr>
        <w:pStyle w:val="TOC2"/>
        <w:rPr>
          <w:rFonts w:asciiTheme="minorHAnsi" w:eastAsiaTheme="minorEastAsia" w:hAnsiTheme="minorHAnsi"/>
          <w:noProof/>
          <w:sz w:val="22"/>
        </w:rPr>
      </w:pPr>
      <w:hyperlink w:anchor="_Toc399938586" w:history="1">
        <w:r w:rsidR="00DB0F73" w:rsidRPr="00827CAE">
          <w:rPr>
            <w:rStyle w:val="Hyperlink"/>
            <w:noProof/>
          </w:rPr>
          <w:t>Common License BSD</w:t>
        </w:r>
        <w:r w:rsidR="00DB0F73">
          <w:rPr>
            <w:noProof/>
            <w:webHidden/>
          </w:rPr>
          <w:tab/>
        </w:r>
        <w:r w:rsidR="00DB0F73">
          <w:rPr>
            <w:noProof/>
            <w:webHidden/>
          </w:rPr>
          <w:fldChar w:fldCharType="begin"/>
        </w:r>
        <w:r w:rsidR="00DB0F73">
          <w:rPr>
            <w:noProof/>
            <w:webHidden/>
          </w:rPr>
          <w:instrText xml:space="preserve"> PAGEREF _Toc399938586 \h </w:instrText>
        </w:r>
        <w:r w:rsidR="00DB0F73">
          <w:rPr>
            <w:noProof/>
            <w:webHidden/>
          </w:rPr>
        </w:r>
        <w:r w:rsidR="00DB0F73">
          <w:rPr>
            <w:noProof/>
            <w:webHidden/>
          </w:rPr>
          <w:fldChar w:fldCharType="separate"/>
        </w:r>
        <w:r w:rsidR="00924490">
          <w:rPr>
            <w:noProof/>
            <w:webHidden/>
          </w:rPr>
          <w:t>1815</w:t>
        </w:r>
        <w:r w:rsidR="00DB0F73">
          <w:rPr>
            <w:noProof/>
            <w:webHidden/>
          </w:rPr>
          <w:fldChar w:fldCharType="end"/>
        </w:r>
      </w:hyperlink>
    </w:p>
    <w:p w14:paraId="5356C235" w14:textId="77777777" w:rsidR="00DB0F73" w:rsidRDefault="007C7B54" w:rsidP="00DB0F73">
      <w:pPr>
        <w:pStyle w:val="TOC2"/>
        <w:rPr>
          <w:rFonts w:asciiTheme="minorHAnsi" w:eastAsiaTheme="minorEastAsia" w:hAnsiTheme="minorHAnsi"/>
          <w:noProof/>
          <w:sz w:val="22"/>
        </w:rPr>
      </w:pPr>
      <w:hyperlink w:anchor="_Toc399938587" w:history="1">
        <w:r w:rsidR="00DB0F73" w:rsidRPr="00827CAE">
          <w:rPr>
            <w:rStyle w:val="Hyperlink"/>
            <w:noProof/>
          </w:rPr>
          <w:t>Common License BSD 2 Clause</w:t>
        </w:r>
        <w:r w:rsidR="00DB0F73">
          <w:rPr>
            <w:noProof/>
            <w:webHidden/>
          </w:rPr>
          <w:tab/>
        </w:r>
        <w:r w:rsidR="00DB0F73">
          <w:rPr>
            <w:noProof/>
            <w:webHidden/>
          </w:rPr>
          <w:fldChar w:fldCharType="begin"/>
        </w:r>
        <w:r w:rsidR="00DB0F73">
          <w:rPr>
            <w:noProof/>
            <w:webHidden/>
          </w:rPr>
          <w:instrText xml:space="preserve"> PAGEREF _Toc399938587 \h </w:instrText>
        </w:r>
        <w:r w:rsidR="00DB0F73">
          <w:rPr>
            <w:noProof/>
            <w:webHidden/>
          </w:rPr>
        </w:r>
        <w:r w:rsidR="00DB0F73">
          <w:rPr>
            <w:noProof/>
            <w:webHidden/>
          </w:rPr>
          <w:fldChar w:fldCharType="separate"/>
        </w:r>
        <w:r w:rsidR="00924490">
          <w:rPr>
            <w:noProof/>
            <w:webHidden/>
          </w:rPr>
          <w:t>1815</w:t>
        </w:r>
        <w:r w:rsidR="00DB0F73">
          <w:rPr>
            <w:noProof/>
            <w:webHidden/>
          </w:rPr>
          <w:fldChar w:fldCharType="end"/>
        </w:r>
      </w:hyperlink>
    </w:p>
    <w:p w14:paraId="42655D85" w14:textId="77777777" w:rsidR="00DB0F73" w:rsidRDefault="007C7B54" w:rsidP="00DB0F73">
      <w:pPr>
        <w:pStyle w:val="TOC2"/>
        <w:rPr>
          <w:rFonts w:asciiTheme="minorHAnsi" w:eastAsiaTheme="minorEastAsia" w:hAnsiTheme="minorHAnsi"/>
          <w:noProof/>
          <w:sz w:val="22"/>
        </w:rPr>
      </w:pPr>
      <w:hyperlink w:anchor="_Toc399938588" w:history="1">
        <w:r w:rsidR="00DB0F73" w:rsidRPr="00827CAE">
          <w:rPr>
            <w:rStyle w:val="Hyperlink"/>
            <w:noProof/>
          </w:rPr>
          <w:t>Common License BSD 3 Clause</w:t>
        </w:r>
        <w:r w:rsidR="00DB0F73">
          <w:rPr>
            <w:noProof/>
            <w:webHidden/>
          </w:rPr>
          <w:tab/>
        </w:r>
        <w:r w:rsidR="00DB0F73">
          <w:rPr>
            <w:noProof/>
            <w:webHidden/>
          </w:rPr>
          <w:fldChar w:fldCharType="begin"/>
        </w:r>
        <w:r w:rsidR="00DB0F73">
          <w:rPr>
            <w:noProof/>
            <w:webHidden/>
          </w:rPr>
          <w:instrText xml:space="preserve"> PAGEREF _Toc399938588 \h </w:instrText>
        </w:r>
        <w:r w:rsidR="00DB0F73">
          <w:rPr>
            <w:noProof/>
            <w:webHidden/>
          </w:rPr>
        </w:r>
        <w:r w:rsidR="00DB0F73">
          <w:rPr>
            <w:noProof/>
            <w:webHidden/>
          </w:rPr>
          <w:fldChar w:fldCharType="separate"/>
        </w:r>
        <w:r w:rsidR="00924490">
          <w:rPr>
            <w:noProof/>
            <w:webHidden/>
          </w:rPr>
          <w:t>1816</w:t>
        </w:r>
        <w:r w:rsidR="00DB0F73">
          <w:rPr>
            <w:noProof/>
            <w:webHidden/>
          </w:rPr>
          <w:fldChar w:fldCharType="end"/>
        </w:r>
      </w:hyperlink>
    </w:p>
    <w:p w14:paraId="45C1913B" w14:textId="77777777" w:rsidR="00DB0F73" w:rsidRDefault="007C7B54" w:rsidP="00DB0F73">
      <w:pPr>
        <w:pStyle w:val="TOC2"/>
        <w:rPr>
          <w:rFonts w:asciiTheme="minorHAnsi" w:eastAsiaTheme="minorEastAsia" w:hAnsiTheme="minorHAnsi"/>
          <w:noProof/>
          <w:sz w:val="22"/>
        </w:rPr>
      </w:pPr>
      <w:hyperlink w:anchor="_Toc399938589" w:history="1">
        <w:r w:rsidR="00DB0F73" w:rsidRPr="00827CAE">
          <w:rPr>
            <w:rStyle w:val="Hyperlink"/>
            <w:noProof/>
          </w:rPr>
          <w:t>Common License GFDL-1.2</w:t>
        </w:r>
        <w:r w:rsidR="00DB0F73">
          <w:rPr>
            <w:noProof/>
            <w:webHidden/>
          </w:rPr>
          <w:tab/>
        </w:r>
        <w:r w:rsidR="00DB0F73">
          <w:rPr>
            <w:noProof/>
            <w:webHidden/>
          </w:rPr>
          <w:fldChar w:fldCharType="begin"/>
        </w:r>
        <w:r w:rsidR="00DB0F73">
          <w:rPr>
            <w:noProof/>
            <w:webHidden/>
          </w:rPr>
          <w:instrText xml:space="preserve"> PAGEREF _Toc399938589 \h </w:instrText>
        </w:r>
        <w:r w:rsidR="00DB0F73">
          <w:rPr>
            <w:noProof/>
            <w:webHidden/>
          </w:rPr>
        </w:r>
        <w:r w:rsidR="00DB0F73">
          <w:rPr>
            <w:noProof/>
            <w:webHidden/>
          </w:rPr>
          <w:fldChar w:fldCharType="separate"/>
        </w:r>
        <w:r w:rsidR="00924490">
          <w:rPr>
            <w:noProof/>
            <w:webHidden/>
          </w:rPr>
          <w:t>1818</w:t>
        </w:r>
        <w:r w:rsidR="00DB0F73">
          <w:rPr>
            <w:noProof/>
            <w:webHidden/>
          </w:rPr>
          <w:fldChar w:fldCharType="end"/>
        </w:r>
      </w:hyperlink>
    </w:p>
    <w:p w14:paraId="2DED5D13" w14:textId="77777777" w:rsidR="00DB0F73" w:rsidRDefault="007C7B54" w:rsidP="00DB0F73">
      <w:pPr>
        <w:pStyle w:val="TOC2"/>
        <w:rPr>
          <w:rFonts w:asciiTheme="minorHAnsi" w:eastAsiaTheme="minorEastAsia" w:hAnsiTheme="minorHAnsi"/>
          <w:noProof/>
          <w:sz w:val="22"/>
        </w:rPr>
      </w:pPr>
      <w:hyperlink w:anchor="_Toc399938590" w:history="1">
        <w:r w:rsidR="00DB0F73" w:rsidRPr="00827CAE">
          <w:rPr>
            <w:rStyle w:val="Hyperlink"/>
            <w:noProof/>
          </w:rPr>
          <w:t>Common License GFDL-1.3</w:t>
        </w:r>
        <w:r w:rsidR="00DB0F73">
          <w:rPr>
            <w:noProof/>
            <w:webHidden/>
          </w:rPr>
          <w:tab/>
        </w:r>
        <w:r w:rsidR="00DB0F73">
          <w:rPr>
            <w:noProof/>
            <w:webHidden/>
          </w:rPr>
          <w:fldChar w:fldCharType="begin"/>
        </w:r>
        <w:r w:rsidR="00DB0F73">
          <w:rPr>
            <w:noProof/>
            <w:webHidden/>
          </w:rPr>
          <w:instrText xml:space="preserve"> PAGEREF _Toc399938590 \h </w:instrText>
        </w:r>
        <w:r w:rsidR="00DB0F73">
          <w:rPr>
            <w:noProof/>
            <w:webHidden/>
          </w:rPr>
        </w:r>
        <w:r w:rsidR="00DB0F73">
          <w:rPr>
            <w:noProof/>
            <w:webHidden/>
          </w:rPr>
          <w:fldChar w:fldCharType="separate"/>
        </w:r>
        <w:r w:rsidR="00924490">
          <w:rPr>
            <w:noProof/>
            <w:webHidden/>
          </w:rPr>
          <w:t>1824</w:t>
        </w:r>
        <w:r w:rsidR="00DB0F73">
          <w:rPr>
            <w:noProof/>
            <w:webHidden/>
          </w:rPr>
          <w:fldChar w:fldCharType="end"/>
        </w:r>
      </w:hyperlink>
    </w:p>
    <w:p w14:paraId="0618772D" w14:textId="77777777" w:rsidR="00DB0F73" w:rsidRDefault="007C7B54" w:rsidP="00DB0F73">
      <w:pPr>
        <w:pStyle w:val="TOC2"/>
        <w:rPr>
          <w:rFonts w:asciiTheme="minorHAnsi" w:eastAsiaTheme="minorEastAsia" w:hAnsiTheme="minorHAnsi"/>
          <w:noProof/>
          <w:sz w:val="22"/>
        </w:rPr>
      </w:pPr>
      <w:hyperlink w:anchor="_Toc399938591" w:history="1">
        <w:r w:rsidR="00DB0F73" w:rsidRPr="00827CAE">
          <w:rPr>
            <w:rStyle w:val="Hyperlink"/>
            <w:noProof/>
          </w:rPr>
          <w:t>Common License GPL-1</w:t>
        </w:r>
        <w:r w:rsidR="00DB0F73">
          <w:rPr>
            <w:noProof/>
            <w:webHidden/>
          </w:rPr>
          <w:tab/>
        </w:r>
        <w:r w:rsidR="00DB0F73">
          <w:rPr>
            <w:noProof/>
            <w:webHidden/>
          </w:rPr>
          <w:fldChar w:fldCharType="begin"/>
        </w:r>
        <w:r w:rsidR="00DB0F73">
          <w:rPr>
            <w:noProof/>
            <w:webHidden/>
          </w:rPr>
          <w:instrText xml:space="preserve"> PAGEREF _Toc399938591 \h </w:instrText>
        </w:r>
        <w:r w:rsidR="00DB0F73">
          <w:rPr>
            <w:noProof/>
            <w:webHidden/>
          </w:rPr>
        </w:r>
        <w:r w:rsidR="00DB0F73">
          <w:rPr>
            <w:noProof/>
            <w:webHidden/>
          </w:rPr>
          <w:fldChar w:fldCharType="separate"/>
        </w:r>
        <w:r w:rsidR="00924490">
          <w:rPr>
            <w:noProof/>
            <w:webHidden/>
          </w:rPr>
          <w:t>1830</w:t>
        </w:r>
        <w:r w:rsidR="00DB0F73">
          <w:rPr>
            <w:noProof/>
            <w:webHidden/>
          </w:rPr>
          <w:fldChar w:fldCharType="end"/>
        </w:r>
      </w:hyperlink>
    </w:p>
    <w:p w14:paraId="73A0A195" w14:textId="77777777" w:rsidR="00DB0F73" w:rsidRDefault="007C7B54" w:rsidP="00DB0F73">
      <w:pPr>
        <w:pStyle w:val="TOC2"/>
        <w:rPr>
          <w:rFonts w:asciiTheme="minorHAnsi" w:eastAsiaTheme="minorEastAsia" w:hAnsiTheme="minorHAnsi"/>
          <w:noProof/>
          <w:sz w:val="22"/>
        </w:rPr>
      </w:pPr>
      <w:hyperlink w:anchor="_Toc399938592" w:history="1">
        <w:r w:rsidR="00DB0F73" w:rsidRPr="00827CAE">
          <w:rPr>
            <w:rStyle w:val="Hyperlink"/>
            <w:noProof/>
          </w:rPr>
          <w:t>Common License GPL-2</w:t>
        </w:r>
        <w:r w:rsidR="00DB0F73">
          <w:rPr>
            <w:noProof/>
            <w:webHidden/>
          </w:rPr>
          <w:tab/>
        </w:r>
        <w:r w:rsidR="00DB0F73">
          <w:rPr>
            <w:noProof/>
            <w:webHidden/>
          </w:rPr>
          <w:fldChar w:fldCharType="begin"/>
        </w:r>
        <w:r w:rsidR="00DB0F73">
          <w:rPr>
            <w:noProof/>
            <w:webHidden/>
          </w:rPr>
          <w:instrText xml:space="preserve"> PAGEREF _Toc399938592 \h </w:instrText>
        </w:r>
        <w:r w:rsidR="00DB0F73">
          <w:rPr>
            <w:noProof/>
            <w:webHidden/>
          </w:rPr>
        </w:r>
        <w:r w:rsidR="00DB0F73">
          <w:rPr>
            <w:noProof/>
            <w:webHidden/>
          </w:rPr>
          <w:fldChar w:fldCharType="separate"/>
        </w:r>
        <w:r w:rsidR="00924490">
          <w:rPr>
            <w:noProof/>
            <w:webHidden/>
          </w:rPr>
          <w:t>1835</w:t>
        </w:r>
        <w:r w:rsidR="00DB0F73">
          <w:rPr>
            <w:noProof/>
            <w:webHidden/>
          </w:rPr>
          <w:fldChar w:fldCharType="end"/>
        </w:r>
      </w:hyperlink>
    </w:p>
    <w:p w14:paraId="7463BFB8" w14:textId="77777777" w:rsidR="00DB0F73" w:rsidRDefault="007C7B54" w:rsidP="00DB0F73">
      <w:pPr>
        <w:pStyle w:val="TOC2"/>
        <w:rPr>
          <w:rFonts w:asciiTheme="minorHAnsi" w:eastAsiaTheme="minorEastAsia" w:hAnsiTheme="minorHAnsi"/>
          <w:noProof/>
          <w:sz w:val="22"/>
        </w:rPr>
      </w:pPr>
      <w:hyperlink w:anchor="_Toc399938593" w:history="1">
        <w:r w:rsidR="00DB0F73" w:rsidRPr="00827CAE">
          <w:rPr>
            <w:rStyle w:val="Hyperlink"/>
            <w:noProof/>
          </w:rPr>
          <w:t>Common License GPL-3</w:t>
        </w:r>
        <w:r w:rsidR="00DB0F73">
          <w:rPr>
            <w:noProof/>
            <w:webHidden/>
          </w:rPr>
          <w:tab/>
        </w:r>
        <w:r w:rsidR="00DB0F73">
          <w:rPr>
            <w:noProof/>
            <w:webHidden/>
          </w:rPr>
          <w:fldChar w:fldCharType="begin"/>
        </w:r>
        <w:r w:rsidR="00DB0F73">
          <w:rPr>
            <w:noProof/>
            <w:webHidden/>
          </w:rPr>
          <w:instrText xml:space="preserve"> PAGEREF _Toc399938593 \h </w:instrText>
        </w:r>
        <w:r w:rsidR="00DB0F73">
          <w:rPr>
            <w:noProof/>
            <w:webHidden/>
          </w:rPr>
        </w:r>
        <w:r w:rsidR="00DB0F73">
          <w:rPr>
            <w:noProof/>
            <w:webHidden/>
          </w:rPr>
          <w:fldChar w:fldCharType="separate"/>
        </w:r>
        <w:r w:rsidR="00924490">
          <w:rPr>
            <w:noProof/>
            <w:webHidden/>
          </w:rPr>
          <w:t>1840</w:t>
        </w:r>
        <w:r w:rsidR="00DB0F73">
          <w:rPr>
            <w:noProof/>
            <w:webHidden/>
          </w:rPr>
          <w:fldChar w:fldCharType="end"/>
        </w:r>
      </w:hyperlink>
    </w:p>
    <w:p w14:paraId="31BEF9F2" w14:textId="77777777" w:rsidR="00DB0F73" w:rsidRDefault="007C7B54" w:rsidP="00DB0F73">
      <w:pPr>
        <w:pStyle w:val="TOC2"/>
        <w:rPr>
          <w:rFonts w:asciiTheme="minorHAnsi" w:eastAsiaTheme="minorEastAsia" w:hAnsiTheme="minorHAnsi"/>
          <w:noProof/>
          <w:sz w:val="22"/>
        </w:rPr>
      </w:pPr>
      <w:hyperlink w:anchor="_Toc399938594" w:history="1">
        <w:r w:rsidR="00DB0F73" w:rsidRPr="00827CAE">
          <w:rPr>
            <w:rStyle w:val="Hyperlink"/>
            <w:noProof/>
          </w:rPr>
          <w:t>Common License LGPL-2</w:t>
        </w:r>
        <w:r w:rsidR="00DB0F73">
          <w:rPr>
            <w:noProof/>
            <w:webHidden/>
          </w:rPr>
          <w:tab/>
        </w:r>
        <w:r w:rsidR="00DB0F73">
          <w:rPr>
            <w:noProof/>
            <w:webHidden/>
          </w:rPr>
          <w:fldChar w:fldCharType="begin"/>
        </w:r>
        <w:r w:rsidR="00DB0F73">
          <w:rPr>
            <w:noProof/>
            <w:webHidden/>
          </w:rPr>
          <w:instrText xml:space="preserve"> PAGEREF _Toc399938594 \h </w:instrText>
        </w:r>
        <w:r w:rsidR="00DB0F73">
          <w:rPr>
            <w:noProof/>
            <w:webHidden/>
          </w:rPr>
        </w:r>
        <w:r w:rsidR="00DB0F73">
          <w:rPr>
            <w:noProof/>
            <w:webHidden/>
          </w:rPr>
          <w:fldChar w:fldCharType="separate"/>
        </w:r>
        <w:r w:rsidR="00924490">
          <w:rPr>
            <w:noProof/>
            <w:webHidden/>
          </w:rPr>
          <w:t>1851</w:t>
        </w:r>
        <w:r w:rsidR="00DB0F73">
          <w:rPr>
            <w:noProof/>
            <w:webHidden/>
          </w:rPr>
          <w:fldChar w:fldCharType="end"/>
        </w:r>
      </w:hyperlink>
    </w:p>
    <w:p w14:paraId="06877563" w14:textId="77777777" w:rsidR="00DB0F73" w:rsidRDefault="007C7B54" w:rsidP="00DB0F73">
      <w:pPr>
        <w:pStyle w:val="TOC2"/>
        <w:rPr>
          <w:rFonts w:asciiTheme="minorHAnsi" w:eastAsiaTheme="minorEastAsia" w:hAnsiTheme="minorHAnsi"/>
          <w:noProof/>
          <w:sz w:val="22"/>
        </w:rPr>
      </w:pPr>
      <w:hyperlink w:anchor="_Toc399938595" w:history="1">
        <w:r w:rsidR="00DB0F73" w:rsidRPr="00827CAE">
          <w:rPr>
            <w:rStyle w:val="Hyperlink"/>
            <w:noProof/>
          </w:rPr>
          <w:t>Common License LGPL-2.1</w:t>
        </w:r>
        <w:r w:rsidR="00DB0F73">
          <w:rPr>
            <w:noProof/>
            <w:webHidden/>
          </w:rPr>
          <w:tab/>
        </w:r>
        <w:r w:rsidR="00DB0F73">
          <w:rPr>
            <w:noProof/>
            <w:webHidden/>
          </w:rPr>
          <w:fldChar w:fldCharType="begin"/>
        </w:r>
        <w:r w:rsidR="00DB0F73">
          <w:rPr>
            <w:noProof/>
            <w:webHidden/>
          </w:rPr>
          <w:instrText xml:space="preserve"> PAGEREF _Toc399938595 \h </w:instrText>
        </w:r>
        <w:r w:rsidR="00DB0F73">
          <w:rPr>
            <w:noProof/>
            <w:webHidden/>
          </w:rPr>
        </w:r>
        <w:r w:rsidR="00DB0F73">
          <w:rPr>
            <w:noProof/>
            <w:webHidden/>
          </w:rPr>
          <w:fldChar w:fldCharType="separate"/>
        </w:r>
        <w:r w:rsidR="00924490">
          <w:rPr>
            <w:noProof/>
            <w:webHidden/>
          </w:rPr>
          <w:t>1858</w:t>
        </w:r>
        <w:r w:rsidR="00DB0F73">
          <w:rPr>
            <w:noProof/>
            <w:webHidden/>
          </w:rPr>
          <w:fldChar w:fldCharType="end"/>
        </w:r>
      </w:hyperlink>
    </w:p>
    <w:p w14:paraId="15AEFA7C" w14:textId="77777777" w:rsidR="00DB0F73" w:rsidRDefault="007C7B54" w:rsidP="00DB0F73">
      <w:pPr>
        <w:pStyle w:val="TOC2"/>
        <w:rPr>
          <w:rFonts w:asciiTheme="minorHAnsi" w:eastAsiaTheme="minorEastAsia" w:hAnsiTheme="minorHAnsi"/>
          <w:noProof/>
          <w:sz w:val="22"/>
        </w:rPr>
      </w:pPr>
      <w:hyperlink w:anchor="_Toc399938596" w:history="1">
        <w:r w:rsidR="00DB0F73" w:rsidRPr="00827CAE">
          <w:rPr>
            <w:rStyle w:val="Hyperlink"/>
            <w:noProof/>
          </w:rPr>
          <w:t>Common License LGPL3</w:t>
        </w:r>
        <w:r w:rsidR="00DB0F73">
          <w:rPr>
            <w:noProof/>
            <w:webHidden/>
          </w:rPr>
          <w:tab/>
        </w:r>
        <w:r w:rsidR="00DB0F73">
          <w:rPr>
            <w:noProof/>
            <w:webHidden/>
          </w:rPr>
          <w:fldChar w:fldCharType="begin"/>
        </w:r>
        <w:r w:rsidR="00DB0F73">
          <w:rPr>
            <w:noProof/>
            <w:webHidden/>
          </w:rPr>
          <w:instrText xml:space="preserve"> PAGEREF _Toc399938596 \h </w:instrText>
        </w:r>
        <w:r w:rsidR="00DB0F73">
          <w:rPr>
            <w:noProof/>
            <w:webHidden/>
          </w:rPr>
        </w:r>
        <w:r w:rsidR="00DB0F73">
          <w:rPr>
            <w:noProof/>
            <w:webHidden/>
          </w:rPr>
          <w:fldChar w:fldCharType="separate"/>
        </w:r>
        <w:r w:rsidR="00924490">
          <w:rPr>
            <w:noProof/>
            <w:webHidden/>
          </w:rPr>
          <w:t>1866</w:t>
        </w:r>
        <w:r w:rsidR="00DB0F73">
          <w:rPr>
            <w:noProof/>
            <w:webHidden/>
          </w:rPr>
          <w:fldChar w:fldCharType="end"/>
        </w:r>
      </w:hyperlink>
    </w:p>
    <w:p w14:paraId="74CC1E44" w14:textId="77777777" w:rsidR="00DB0F73" w:rsidRDefault="007C7B54" w:rsidP="00DB0F73">
      <w:pPr>
        <w:pStyle w:val="TOC2"/>
        <w:rPr>
          <w:rFonts w:asciiTheme="minorHAnsi" w:eastAsiaTheme="minorEastAsia" w:hAnsiTheme="minorHAnsi"/>
          <w:noProof/>
          <w:sz w:val="22"/>
        </w:rPr>
      </w:pPr>
      <w:hyperlink w:anchor="_Toc399938597" w:history="1">
        <w:r w:rsidR="00DB0F73" w:rsidRPr="00827CAE">
          <w:rPr>
            <w:rStyle w:val="Hyperlink"/>
            <w:noProof/>
          </w:rPr>
          <w:t>Common License MIT</w:t>
        </w:r>
        <w:r w:rsidR="00DB0F73">
          <w:rPr>
            <w:noProof/>
            <w:webHidden/>
          </w:rPr>
          <w:tab/>
        </w:r>
        <w:r w:rsidR="00DB0F73">
          <w:rPr>
            <w:noProof/>
            <w:webHidden/>
          </w:rPr>
          <w:fldChar w:fldCharType="begin"/>
        </w:r>
        <w:r w:rsidR="00DB0F73">
          <w:rPr>
            <w:noProof/>
            <w:webHidden/>
          </w:rPr>
          <w:instrText xml:space="preserve"> PAGEREF _Toc399938597 \h </w:instrText>
        </w:r>
        <w:r w:rsidR="00DB0F73">
          <w:rPr>
            <w:noProof/>
            <w:webHidden/>
          </w:rPr>
        </w:r>
        <w:r w:rsidR="00DB0F73">
          <w:rPr>
            <w:noProof/>
            <w:webHidden/>
          </w:rPr>
          <w:fldChar w:fldCharType="separate"/>
        </w:r>
        <w:r w:rsidR="00924490">
          <w:rPr>
            <w:noProof/>
            <w:webHidden/>
          </w:rPr>
          <w:t>1869</w:t>
        </w:r>
        <w:r w:rsidR="00DB0F73">
          <w:rPr>
            <w:noProof/>
            <w:webHidden/>
          </w:rPr>
          <w:fldChar w:fldCharType="end"/>
        </w:r>
      </w:hyperlink>
    </w:p>
    <w:p w14:paraId="55B211E2" w14:textId="77777777" w:rsidR="00DB0F73" w:rsidRDefault="007C7B54" w:rsidP="00DB0F73">
      <w:pPr>
        <w:pStyle w:val="TOC2"/>
        <w:rPr>
          <w:rFonts w:asciiTheme="minorHAnsi" w:eastAsiaTheme="minorEastAsia" w:hAnsiTheme="minorHAnsi"/>
          <w:noProof/>
          <w:sz w:val="22"/>
        </w:rPr>
      </w:pPr>
      <w:hyperlink w:anchor="_Toc399938598" w:history="1">
        <w:r w:rsidR="00DB0F73" w:rsidRPr="00827CAE">
          <w:rPr>
            <w:rStyle w:val="Hyperlink"/>
            <w:noProof/>
          </w:rPr>
          <w:t>Common License Mozilla 1.1</w:t>
        </w:r>
        <w:r w:rsidR="00DB0F73">
          <w:rPr>
            <w:noProof/>
            <w:webHidden/>
          </w:rPr>
          <w:tab/>
        </w:r>
        <w:r w:rsidR="00DB0F73">
          <w:rPr>
            <w:noProof/>
            <w:webHidden/>
          </w:rPr>
          <w:fldChar w:fldCharType="begin"/>
        </w:r>
        <w:r w:rsidR="00DB0F73">
          <w:rPr>
            <w:noProof/>
            <w:webHidden/>
          </w:rPr>
          <w:instrText xml:space="preserve"> PAGEREF _Toc399938598 \h </w:instrText>
        </w:r>
        <w:r w:rsidR="00DB0F73">
          <w:rPr>
            <w:noProof/>
            <w:webHidden/>
          </w:rPr>
        </w:r>
        <w:r w:rsidR="00DB0F73">
          <w:rPr>
            <w:noProof/>
            <w:webHidden/>
          </w:rPr>
          <w:fldChar w:fldCharType="separate"/>
        </w:r>
        <w:r w:rsidR="00924490">
          <w:rPr>
            <w:noProof/>
            <w:webHidden/>
          </w:rPr>
          <w:t>1869</w:t>
        </w:r>
        <w:r w:rsidR="00DB0F73">
          <w:rPr>
            <w:noProof/>
            <w:webHidden/>
          </w:rPr>
          <w:fldChar w:fldCharType="end"/>
        </w:r>
      </w:hyperlink>
    </w:p>
    <w:p w14:paraId="2B64FC9F" w14:textId="77777777" w:rsidR="00DB0F73" w:rsidRDefault="007C7B54" w:rsidP="00DB0F73">
      <w:pPr>
        <w:pStyle w:val="TOC2"/>
        <w:rPr>
          <w:rFonts w:asciiTheme="minorHAnsi" w:eastAsiaTheme="minorEastAsia" w:hAnsiTheme="minorHAnsi"/>
          <w:noProof/>
          <w:sz w:val="22"/>
        </w:rPr>
      </w:pPr>
      <w:hyperlink w:anchor="_Toc399938599" w:history="1">
        <w:r w:rsidR="00DB0F73" w:rsidRPr="00827CAE">
          <w:rPr>
            <w:rStyle w:val="Hyperlink"/>
            <w:noProof/>
          </w:rPr>
          <w:t>Common License Mozilla 1.2</w:t>
        </w:r>
        <w:r w:rsidR="00DB0F73">
          <w:rPr>
            <w:noProof/>
            <w:webHidden/>
          </w:rPr>
          <w:tab/>
        </w:r>
        <w:r w:rsidR="00DB0F73">
          <w:rPr>
            <w:noProof/>
            <w:webHidden/>
          </w:rPr>
          <w:fldChar w:fldCharType="begin"/>
        </w:r>
        <w:r w:rsidR="00DB0F73">
          <w:rPr>
            <w:noProof/>
            <w:webHidden/>
          </w:rPr>
          <w:instrText xml:space="preserve"> PAGEREF _Toc399938599 \h </w:instrText>
        </w:r>
        <w:r w:rsidR="00DB0F73">
          <w:rPr>
            <w:noProof/>
            <w:webHidden/>
          </w:rPr>
        </w:r>
        <w:r w:rsidR="00DB0F73">
          <w:rPr>
            <w:noProof/>
            <w:webHidden/>
          </w:rPr>
          <w:fldChar w:fldCharType="separate"/>
        </w:r>
        <w:r w:rsidR="00924490">
          <w:rPr>
            <w:noProof/>
            <w:webHidden/>
          </w:rPr>
          <w:t>1870</w:t>
        </w:r>
        <w:r w:rsidR="00DB0F73">
          <w:rPr>
            <w:noProof/>
            <w:webHidden/>
          </w:rPr>
          <w:fldChar w:fldCharType="end"/>
        </w:r>
      </w:hyperlink>
    </w:p>
    <w:p w14:paraId="5C3C1A5B" w14:textId="77777777" w:rsidR="00DB0F73" w:rsidRDefault="007C7B54" w:rsidP="00DB0F73">
      <w:pPr>
        <w:pStyle w:val="TOC2"/>
        <w:rPr>
          <w:rFonts w:asciiTheme="minorHAnsi" w:eastAsiaTheme="minorEastAsia" w:hAnsiTheme="minorHAnsi"/>
          <w:noProof/>
          <w:sz w:val="22"/>
        </w:rPr>
      </w:pPr>
      <w:hyperlink w:anchor="_Toc399938600" w:history="1">
        <w:r w:rsidR="00DB0F73" w:rsidRPr="00827CAE">
          <w:rPr>
            <w:rStyle w:val="Hyperlink"/>
            <w:noProof/>
          </w:rPr>
          <w:t>Common License Public Domain</w:t>
        </w:r>
        <w:r w:rsidR="00DB0F73">
          <w:rPr>
            <w:noProof/>
            <w:webHidden/>
          </w:rPr>
          <w:tab/>
        </w:r>
        <w:r w:rsidR="00DB0F73">
          <w:rPr>
            <w:noProof/>
            <w:webHidden/>
          </w:rPr>
          <w:fldChar w:fldCharType="begin"/>
        </w:r>
        <w:r w:rsidR="00DB0F73">
          <w:rPr>
            <w:noProof/>
            <w:webHidden/>
          </w:rPr>
          <w:instrText xml:space="preserve"> PAGEREF _Toc399938600 \h </w:instrText>
        </w:r>
        <w:r w:rsidR="00DB0F73">
          <w:rPr>
            <w:noProof/>
            <w:webHidden/>
          </w:rPr>
        </w:r>
        <w:r w:rsidR="00DB0F73">
          <w:rPr>
            <w:noProof/>
            <w:webHidden/>
          </w:rPr>
          <w:fldChar w:fldCharType="separate"/>
        </w:r>
        <w:r w:rsidR="00924490">
          <w:rPr>
            <w:noProof/>
            <w:webHidden/>
          </w:rPr>
          <w:t>1887</w:t>
        </w:r>
        <w:r w:rsidR="00DB0F73">
          <w:rPr>
            <w:noProof/>
            <w:webHidden/>
          </w:rPr>
          <w:fldChar w:fldCharType="end"/>
        </w:r>
      </w:hyperlink>
    </w:p>
    <w:p w14:paraId="08CBF08D" w14:textId="77777777" w:rsidR="00DB0F73" w:rsidRDefault="007C7B54" w:rsidP="00DB0F73">
      <w:pPr>
        <w:pStyle w:val="TOC2"/>
        <w:rPr>
          <w:rFonts w:asciiTheme="minorHAnsi" w:eastAsiaTheme="minorEastAsia" w:hAnsiTheme="minorHAnsi"/>
          <w:noProof/>
          <w:sz w:val="22"/>
        </w:rPr>
      </w:pPr>
      <w:hyperlink w:anchor="_Toc399938601" w:history="1">
        <w:r w:rsidR="00DB0F73" w:rsidRPr="00827CAE">
          <w:rPr>
            <w:rStyle w:val="Hyperlink"/>
            <w:noProof/>
          </w:rPr>
          <w:t>Common License Python</w:t>
        </w:r>
        <w:r w:rsidR="00DB0F73">
          <w:rPr>
            <w:noProof/>
            <w:webHidden/>
          </w:rPr>
          <w:tab/>
        </w:r>
        <w:r w:rsidR="00DB0F73">
          <w:rPr>
            <w:noProof/>
            <w:webHidden/>
          </w:rPr>
          <w:fldChar w:fldCharType="begin"/>
        </w:r>
        <w:r w:rsidR="00DB0F73">
          <w:rPr>
            <w:noProof/>
            <w:webHidden/>
          </w:rPr>
          <w:instrText xml:space="preserve"> PAGEREF _Toc399938601 \h </w:instrText>
        </w:r>
        <w:r w:rsidR="00DB0F73">
          <w:rPr>
            <w:noProof/>
            <w:webHidden/>
          </w:rPr>
        </w:r>
        <w:r w:rsidR="00DB0F73">
          <w:rPr>
            <w:noProof/>
            <w:webHidden/>
          </w:rPr>
          <w:fldChar w:fldCharType="separate"/>
        </w:r>
        <w:r w:rsidR="00924490">
          <w:rPr>
            <w:noProof/>
            <w:webHidden/>
          </w:rPr>
          <w:t>1891</w:t>
        </w:r>
        <w:r w:rsidR="00DB0F73">
          <w:rPr>
            <w:noProof/>
            <w:webHidden/>
          </w:rPr>
          <w:fldChar w:fldCharType="end"/>
        </w:r>
      </w:hyperlink>
    </w:p>
    <w:p w14:paraId="12D7FC62" w14:textId="77777777" w:rsidR="00DB0F73" w:rsidRDefault="007C7B54" w:rsidP="00DB0F73">
      <w:pPr>
        <w:pStyle w:val="TOC2"/>
        <w:rPr>
          <w:rFonts w:asciiTheme="minorHAnsi" w:eastAsiaTheme="minorEastAsia" w:hAnsiTheme="minorHAnsi"/>
          <w:noProof/>
          <w:sz w:val="22"/>
        </w:rPr>
      </w:pPr>
      <w:hyperlink w:anchor="_Toc399938602" w:history="1">
        <w:r w:rsidR="00DB0F73" w:rsidRPr="00827CAE">
          <w:rPr>
            <w:rStyle w:val="Hyperlink"/>
            <w:noProof/>
          </w:rPr>
          <w:t>Common License Repoze</w:t>
        </w:r>
        <w:r w:rsidR="00DB0F73">
          <w:rPr>
            <w:noProof/>
            <w:webHidden/>
          </w:rPr>
          <w:tab/>
        </w:r>
        <w:r w:rsidR="00DB0F73">
          <w:rPr>
            <w:noProof/>
            <w:webHidden/>
          </w:rPr>
          <w:fldChar w:fldCharType="begin"/>
        </w:r>
        <w:r w:rsidR="00DB0F73">
          <w:rPr>
            <w:noProof/>
            <w:webHidden/>
          </w:rPr>
          <w:instrText xml:space="preserve"> PAGEREF _Toc399938602 \h </w:instrText>
        </w:r>
        <w:r w:rsidR="00DB0F73">
          <w:rPr>
            <w:noProof/>
            <w:webHidden/>
          </w:rPr>
        </w:r>
        <w:r w:rsidR="00DB0F73">
          <w:rPr>
            <w:noProof/>
            <w:webHidden/>
          </w:rPr>
          <w:fldChar w:fldCharType="separate"/>
        </w:r>
        <w:r w:rsidR="00924490">
          <w:rPr>
            <w:noProof/>
            <w:webHidden/>
          </w:rPr>
          <w:t>1891</w:t>
        </w:r>
        <w:r w:rsidR="00DB0F73">
          <w:rPr>
            <w:noProof/>
            <w:webHidden/>
          </w:rPr>
          <w:fldChar w:fldCharType="end"/>
        </w:r>
      </w:hyperlink>
    </w:p>
    <w:p w14:paraId="02FA070F" w14:textId="77777777" w:rsidR="00DB0F73" w:rsidRDefault="007C7B54" w:rsidP="00DB0F73">
      <w:pPr>
        <w:pStyle w:val="TOC2"/>
        <w:rPr>
          <w:rFonts w:asciiTheme="minorHAnsi" w:eastAsiaTheme="minorEastAsia" w:hAnsiTheme="minorHAnsi"/>
          <w:noProof/>
          <w:sz w:val="22"/>
        </w:rPr>
      </w:pPr>
      <w:hyperlink w:anchor="_Toc399938603" w:history="1">
        <w:r w:rsidR="00DB0F73" w:rsidRPr="00827CAE">
          <w:rPr>
            <w:rStyle w:val="Hyperlink"/>
            <w:noProof/>
          </w:rPr>
          <w:t>Common License Zope</w:t>
        </w:r>
        <w:r w:rsidR="00DB0F73">
          <w:rPr>
            <w:noProof/>
            <w:webHidden/>
          </w:rPr>
          <w:tab/>
        </w:r>
        <w:r w:rsidR="00DB0F73">
          <w:rPr>
            <w:noProof/>
            <w:webHidden/>
          </w:rPr>
          <w:fldChar w:fldCharType="begin"/>
        </w:r>
        <w:r w:rsidR="00DB0F73">
          <w:rPr>
            <w:noProof/>
            <w:webHidden/>
          </w:rPr>
          <w:instrText xml:space="preserve"> PAGEREF _Toc399938603 \h </w:instrText>
        </w:r>
        <w:r w:rsidR="00DB0F73">
          <w:rPr>
            <w:noProof/>
            <w:webHidden/>
          </w:rPr>
        </w:r>
        <w:r w:rsidR="00DB0F73">
          <w:rPr>
            <w:noProof/>
            <w:webHidden/>
          </w:rPr>
          <w:fldChar w:fldCharType="separate"/>
        </w:r>
        <w:r w:rsidR="00924490">
          <w:rPr>
            <w:noProof/>
            <w:webHidden/>
          </w:rPr>
          <w:t>1895</w:t>
        </w:r>
        <w:r w:rsidR="00DB0F73">
          <w:rPr>
            <w:noProof/>
            <w:webHidden/>
          </w:rPr>
          <w:fldChar w:fldCharType="end"/>
        </w:r>
      </w:hyperlink>
    </w:p>
    <w:p w14:paraId="597EA105" w14:textId="5503FAFE" w:rsidR="00EB5C4F" w:rsidRDefault="00DB0F73" w:rsidP="00DB0F73">
      <w:pPr>
        <w:pStyle w:val="NoSpacing"/>
      </w:pPr>
      <w:r>
        <w:fldChar w:fldCharType="end"/>
      </w:r>
    </w:p>
    <w:p w14:paraId="712587B5" w14:textId="77777777" w:rsidR="00DB0F73" w:rsidRPr="00EB5C4F" w:rsidRDefault="00DB0F73" w:rsidP="00EB5C4F">
      <w:pPr>
        <w:sectPr w:rsidR="00DB0F73" w:rsidRPr="00EB5C4F">
          <w:footerReference w:type="default" r:id="rId11"/>
          <w:pgSz w:w="12240" w:h="15840"/>
          <w:pgMar w:top="1440" w:right="1440" w:bottom="1440" w:left="1440" w:header="720" w:footer="720" w:gutter="0"/>
          <w:cols w:space="720"/>
          <w:docGrid w:linePitch="360"/>
        </w:sectPr>
      </w:pPr>
    </w:p>
    <w:p w14:paraId="6D8DD229" w14:textId="77777777" w:rsidR="00C92497" w:rsidRPr="00C92497" w:rsidRDefault="00C92497" w:rsidP="00C92497">
      <w:pPr>
        <w:pStyle w:val="Heading1"/>
      </w:pPr>
      <w:bookmarkStart w:id="1" w:name="_Ref398134235"/>
      <w:bookmarkStart w:id="2" w:name="_Toc399937828"/>
      <w:r w:rsidRPr="00C92497">
        <w:lastRenderedPageBreak/>
        <w:t>HP Helion OpenStack® Open Source and Third-Party Software License Agreements</w:t>
      </w:r>
      <w:bookmarkEnd w:id="1"/>
      <w:bookmarkEnd w:id="2"/>
    </w:p>
    <w:p w14:paraId="74C44DFA" w14:textId="77777777" w:rsidR="00C92497" w:rsidRDefault="00C92497" w:rsidP="00C92497">
      <w:pPr>
        <w:pStyle w:val="NormalWeb"/>
        <w:spacing w:before="0" w:beforeAutospacing="0" w:line="330" w:lineRule="atLeast"/>
        <w:rPr>
          <w:rFonts w:ascii="Arial" w:hAnsi="Arial" w:cs="Arial"/>
        </w:rPr>
      </w:pPr>
      <w:r>
        <w:rPr>
          <w:rFonts w:ascii="Arial" w:hAnsi="Arial" w:cs="Arial"/>
        </w:rPr>
        <w:t xml:space="preserve">Document Release Date: </w:t>
      </w:r>
      <w:sdt>
        <w:sdtPr>
          <w:rPr>
            <w:rFonts w:ascii="Arial" w:hAnsi="Arial" w:cs="Arial"/>
          </w:rPr>
          <w:id w:val="-753201911"/>
          <w:placeholder>
            <w:docPart w:val="9DA6EA54CE0D4C9E90C3A7D3E2309609"/>
          </w:placeholder>
          <w:showingPlcHdr/>
          <w:date>
            <w:dateFormat w:val="M/d/yyyy"/>
            <w:lid w:val="en-US"/>
            <w:storeMappedDataAs w:val="dateTime"/>
            <w:calendar w:val="gregorian"/>
          </w:date>
        </w:sdtPr>
        <w:sdtEndPr/>
        <w:sdtContent>
          <w:r w:rsidRPr="002D294E">
            <w:rPr>
              <w:rStyle w:val="PlaceholderText"/>
            </w:rPr>
            <w:t>Click here to enter a date.</w:t>
          </w:r>
        </w:sdtContent>
      </w:sdt>
      <w:r>
        <w:rPr>
          <w:rFonts w:ascii="Arial" w:hAnsi="Arial" w:cs="Arial"/>
        </w:rPr>
        <w:br/>
        <w:t xml:space="preserve">Software Release Date: </w:t>
      </w:r>
      <w:sdt>
        <w:sdtPr>
          <w:rPr>
            <w:rFonts w:ascii="Arial" w:hAnsi="Arial" w:cs="Arial"/>
          </w:rPr>
          <w:id w:val="-89088966"/>
          <w:placeholder>
            <w:docPart w:val="9DA6EA54CE0D4C9E90C3A7D3E2309609"/>
          </w:placeholder>
          <w:showingPlcHdr/>
          <w:date>
            <w:dateFormat w:val="M/d/yyyy"/>
            <w:lid w:val="en-US"/>
            <w:storeMappedDataAs w:val="dateTime"/>
            <w:calendar w:val="gregorian"/>
          </w:date>
        </w:sdtPr>
        <w:sdtEndPr/>
        <w:sdtContent>
          <w:r w:rsidRPr="002D294E">
            <w:rPr>
              <w:rStyle w:val="PlaceholderText"/>
            </w:rPr>
            <w:t>Click here to enter a date.</w:t>
          </w:r>
        </w:sdtContent>
      </w:sdt>
    </w:p>
    <w:p w14:paraId="29F05CFE" w14:textId="77777777" w:rsidR="00C92497" w:rsidRPr="00A20CA5" w:rsidRDefault="007C7B54" w:rsidP="00C92497">
      <w:pPr>
        <w:spacing w:after="0"/>
        <w:rPr>
          <w:rStyle w:val="Hyperlink"/>
        </w:rPr>
      </w:pPr>
      <w:hyperlink w:anchor="_Legal_Notices" w:tooltip="CTRL+click to jump to this place" w:history="1">
        <w:r w:rsidR="00C92497" w:rsidRPr="00A20CA5">
          <w:rPr>
            <w:rStyle w:val="Hyperlink"/>
          </w:rPr>
          <w:t>Legal Notices</w:t>
        </w:r>
      </w:hyperlink>
      <w:r w:rsidR="00C92497">
        <w:rPr>
          <w:rStyle w:val="Hyperlink"/>
        </w:rPr>
        <w:t xml:space="preserve"> </w:t>
      </w:r>
      <w:r w:rsidR="00C92497">
        <w:rPr>
          <w:rStyle w:val="Hyperlink"/>
        </w:rPr>
        <w:fldChar w:fldCharType="begin"/>
      </w:r>
      <w:r w:rsidR="00C92497">
        <w:rPr>
          <w:rStyle w:val="Hyperlink"/>
        </w:rPr>
        <w:instrText xml:space="preserve"> REF _Ref398134257 \p \h </w:instrText>
      </w:r>
      <w:r w:rsidR="00C92497">
        <w:rPr>
          <w:rStyle w:val="Hyperlink"/>
        </w:rPr>
      </w:r>
      <w:r w:rsidR="00C92497">
        <w:rPr>
          <w:rStyle w:val="Hyperlink"/>
        </w:rPr>
        <w:fldChar w:fldCharType="separate"/>
      </w:r>
      <w:r w:rsidR="00924490">
        <w:rPr>
          <w:rStyle w:val="Hyperlink"/>
        </w:rPr>
        <w:t>below</w:t>
      </w:r>
      <w:r w:rsidR="00C92497">
        <w:rPr>
          <w:rStyle w:val="Hyperlink"/>
        </w:rPr>
        <w:fldChar w:fldCharType="end"/>
      </w:r>
    </w:p>
    <w:p w14:paraId="052C48C7" w14:textId="77777777" w:rsidR="00C92497" w:rsidRPr="00A20CA5" w:rsidRDefault="007C7B54" w:rsidP="00C92497">
      <w:pPr>
        <w:rPr>
          <w:rStyle w:val="Hyperlink"/>
        </w:rPr>
      </w:pPr>
      <w:hyperlink w:anchor="_Open_Source_Licenses" w:tooltip="CTRL+click to jump to this place" w:history="1">
        <w:r w:rsidR="00C92497" w:rsidRPr="00A20CA5">
          <w:rPr>
            <w:rStyle w:val="Hyperlink"/>
          </w:rPr>
          <w:t>Open Source Licenses</w:t>
        </w:r>
      </w:hyperlink>
      <w:r w:rsidR="00C92497">
        <w:rPr>
          <w:rStyle w:val="Hyperlink"/>
        </w:rPr>
        <w:t xml:space="preserve"> </w:t>
      </w:r>
      <w:r w:rsidR="00C92497">
        <w:rPr>
          <w:rStyle w:val="Hyperlink"/>
        </w:rPr>
        <w:fldChar w:fldCharType="begin"/>
      </w:r>
      <w:r w:rsidR="00C92497">
        <w:rPr>
          <w:rStyle w:val="Hyperlink"/>
        </w:rPr>
        <w:instrText xml:space="preserve"> REF _Ref398134756 \p \h </w:instrText>
      </w:r>
      <w:r w:rsidR="00C92497">
        <w:rPr>
          <w:rStyle w:val="Hyperlink"/>
        </w:rPr>
      </w:r>
      <w:r w:rsidR="00C92497">
        <w:rPr>
          <w:rStyle w:val="Hyperlink"/>
        </w:rPr>
        <w:fldChar w:fldCharType="separate"/>
      </w:r>
      <w:r w:rsidR="00924490">
        <w:rPr>
          <w:rStyle w:val="Hyperlink"/>
        </w:rPr>
        <w:t>below</w:t>
      </w:r>
      <w:r w:rsidR="00C92497">
        <w:rPr>
          <w:rStyle w:val="Hyperlink"/>
        </w:rPr>
        <w:fldChar w:fldCharType="end"/>
      </w:r>
    </w:p>
    <w:p w14:paraId="0EF0BF3B" w14:textId="77777777" w:rsidR="00C92497" w:rsidRDefault="00C92497" w:rsidP="00C92497">
      <w:pPr>
        <w:pStyle w:val="Heading2"/>
        <w:rPr>
          <w:rFonts w:cs="Times New Roman"/>
        </w:rPr>
      </w:pPr>
      <w:bookmarkStart w:id="3" w:name="_Legal_Notices"/>
      <w:bookmarkStart w:id="4" w:name="_Ref398134257"/>
      <w:bookmarkStart w:id="5" w:name="_Toc399937829"/>
      <w:bookmarkEnd w:id="3"/>
      <w:r>
        <w:t xml:space="preserve">Legal </w:t>
      </w:r>
      <w:r w:rsidRPr="000727EF">
        <w:t>Notices</w:t>
      </w:r>
      <w:bookmarkEnd w:id="4"/>
      <w:bookmarkEnd w:id="5"/>
    </w:p>
    <w:p w14:paraId="44E4F21B" w14:textId="77777777" w:rsidR="00C92497" w:rsidRDefault="00C92497" w:rsidP="00C92497">
      <w:pPr>
        <w:pStyle w:val="Heading3"/>
        <w:rPr>
          <w:b/>
          <w:bCs/>
        </w:rPr>
      </w:pPr>
      <w:r>
        <w:t>Wa</w:t>
      </w:r>
      <w:r w:rsidRPr="000727EF">
        <w:t>rranty</w:t>
      </w:r>
    </w:p>
    <w:p w14:paraId="1E28CE14" w14:textId="77777777" w:rsidR="00C92497" w:rsidRDefault="00C92497" w:rsidP="00C92497">
      <w:pPr>
        <w:rPr>
          <w:szCs w:val="24"/>
        </w:rPr>
      </w:pPr>
      <w:r>
        <w:t>The only warranties for HP products and services are set forth in the express warranty statements accompanying such products and services. Nothing herein should be construed as constituting an additional warranty. HP shall not be liable for technical or editorial errors or omissions contained herein. The information contained herein is subject to change without notice.</w:t>
      </w:r>
    </w:p>
    <w:p w14:paraId="1E7687B2" w14:textId="77777777" w:rsidR="00C92497" w:rsidRDefault="00C92497" w:rsidP="00C92497">
      <w:pPr>
        <w:pStyle w:val="Heading3"/>
      </w:pPr>
      <w:r>
        <w:t>Restricted Rights Legend</w:t>
      </w:r>
    </w:p>
    <w:p w14:paraId="44407482" w14:textId="77777777" w:rsidR="00C92497" w:rsidRDefault="00C92497" w:rsidP="00C92497">
      <w:pPr>
        <w:rPr>
          <w:szCs w:val="24"/>
        </w:rPr>
      </w:pPr>
      <w:r>
        <w:t>Confidential computer software. Valid license from HP required for possession, use or copying. Consistent with FAR 12.211 and 12.212, Commercial Computer Software, Computer Software Documentation, and Technical Data for Commercial Items are licensed to the U.S. Government under vendor's standard commercial license.</w:t>
      </w:r>
    </w:p>
    <w:p w14:paraId="77C26595" w14:textId="77777777" w:rsidR="00C92497" w:rsidRDefault="00C92497" w:rsidP="00C92497">
      <w:pPr>
        <w:pStyle w:val="Heading3"/>
      </w:pPr>
      <w:r>
        <w:t>Copyright Notice</w:t>
      </w:r>
    </w:p>
    <w:p w14:paraId="77BFF478" w14:textId="77777777" w:rsidR="00C92497" w:rsidRDefault="00C92497" w:rsidP="00C92497">
      <w:pPr>
        <w:pStyle w:val="NormalWeb"/>
        <w:spacing w:before="0" w:beforeAutospacing="0" w:line="330" w:lineRule="atLeast"/>
        <w:rPr>
          <w:rFonts w:ascii="Arial" w:hAnsi="Arial" w:cs="Arial"/>
        </w:rPr>
      </w:pPr>
      <w:r>
        <w:rPr>
          <w:rFonts w:ascii="Arial" w:hAnsi="Arial" w:cs="Arial"/>
        </w:rPr>
        <w:t>© Copyright 2012-2014 Hewlett-Packard Development Company, L.P.</w:t>
      </w:r>
    </w:p>
    <w:p w14:paraId="1A129CCD" w14:textId="77777777" w:rsidR="00C92497" w:rsidRDefault="00C92497" w:rsidP="00C92497">
      <w:pPr>
        <w:pStyle w:val="Heading3"/>
        <w:rPr>
          <w:b/>
          <w:bCs/>
        </w:rPr>
      </w:pPr>
      <w:bookmarkStart w:id="6" w:name="_Disclaimer_for_Experimental"/>
      <w:bookmarkEnd w:id="6"/>
      <w:r>
        <w:t>Warranty</w:t>
      </w:r>
    </w:p>
    <w:p w14:paraId="57162C07" w14:textId="77777777" w:rsidR="00C92497" w:rsidRDefault="00C92497" w:rsidP="00C92497">
      <w:pPr>
        <w:rPr>
          <w:szCs w:val="24"/>
        </w:rPr>
      </w:pPr>
      <w:r>
        <w:t>The only warranties for HP products and services are set forth in the express warranty statements accompanying such products and services. Nothing herein should be construed as constituting an additional warranty. HP shall not be liable for technical or editorial errors or omissions contained herein. The information contained herein is subject to change without notice.</w:t>
      </w:r>
    </w:p>
    <w:p w14:paraId="08A3F44B" w14:textId="77777777" w:rsidR="00C92497" w:rsidRDefault="00C92497" w:rsidP="00C92497">
      <w:r>
        <w:t>HP MAKES NO EXPRESS OR IMPLIED WARRANTY OF ANY KIND REGARDING THIS SOFTWARE INCLUDING ANY WARRANTIES OF MERCHANTABILITY, FITNESS FOR A PARTICULAR PURPOSE, TITLE OR NON- INFRINGEMENT. HP SHALL NOT BE LIABLE FOR ANY DIRECT, INDIRECT, SPECIAL, INCIDENTAL OR CONSEQUENTIAL DAMAGES, WHETHER BASED ON CONTRACT, TORT OR ANY OTHER LEGAL THEORY, IN CONNECTION WITH OR ARISING OUT OF THE FURNISHING, PERFORMANCE OR USE OF THIS SOFTWARE.</w:t>
      </w:r>
    </w:p>
    <w:p w14:paraId="14DF9C5E" w14:textId="77777777" w:rsidR="00C92497" w:rsidRDefault="00C92497" w:rsidP="00C92497">
      <w:pPr>
        <w:pStyle w:val="Heading2"/>
        <w:rPr>
          <w:rFonts w:cs="Times New Roman"/>
        </w:rPr>
      </w:pPr>
      <w:bookmarkStart w:id="7" w:name="_Open_Source_Licenses"/>
      <w:bookmarkStart w:id="8" w:name="_Ref398134275"/>
      <w:bookmarkStart w:id="9" w:name="_Toc399937830"/>
      <w:bookmarkEnd w:id="7"/>
      <w:r>
        <w:lastRenderedPageBreak/>
        <w:t>Open Source Licenses</w:t>
      </w:r>
      <w:bookmarkEnd w:id="8"/>
      <w:bookmarkEnd w:id="9"/>
    </w:p>
    <w:p w14:paraId="617E81B0" w14:textId="77777777" w:rsidR="00C92497" w:rsidRDefault="00C92497" w:rsidP="00C92497">
      <w:pPr>
        <w:rPr>
          <w:szCs w:val="24"/>
        </w:rPr>
      </w:pPr>
      <w:r>
        <w:t>These notices are  provided with respect to the following component(s) which may be included with the product.</w:t>
      </w:r>
    </w:p>
    <w:p w14:paraId="4D4217FA" w14:textId="77777777" w:rsidR="00C92497" w:rsidRDefault="00C92497" w:rsidP="00C92497">
      <w:r>
        <w:t>Additional copyright information and license texts may be found with the code you download or otherwise made available to you by HP.</w:t>
      </w:r>
    </w:p>
    <w:p w14:paraId="7B9E9FE4" w14:textId="77777777" w:rsidR="00C92497" w:rsidRDefault="00C92497" w:rsidP="00C92497">
      <w:pPr>
        <w:pStyle w:val="NormalWeb"/>
        <w:pBdr>
          <w:top w:val="dotted" w:sz="6" w:space="3" w:color="000000"/>
          <w:left w:val="dotted" w:sz="6" w:space="3" w:color="000000"/>
          <w:bottom w:val="dotted" w:sz="6" w:space="3" w:color="000000"/>
          <w:right w:val="dotted" w:sz="6" w:space="3" w:color="000000"/>
        </w:pBdr>
        <w:shd w:val="clear" w:color="auto" w:fill="F8F8F8"/>
        <w:spacing w:before="0" w:beforeAutospacing="0" w:line="330" w:lineRule="atLeast"/>
        <w:rPr>
          <w:rFonts w:ascii="Arial" w:hAnsi="Arial" w:cs="Arial"/>
        </w:rPr>
      </w:pPr>
      <w:r>
        <w:rPr>
          <w:rFonts w:ascii="Arial" w:hAnsi="Arial" w:cs="Arial"/>
          <w:b/>
          <w:bCs/>
        </w:rPr>
        <w:t>Note:</w:t>
      </w:r>
      <w:r>
        <w:rPr>
          <w:rStyle w:val="apple-converted-space"/>
          <w:rFonts w:eastAsiaTheme="majorEastAsia"/>
        </w:rPr>
        <w:t> </w:t>
      </w:r>
      <w:r w:rsidRPr="00817BB1">
        <w:t xml:space="preserve"> </w:t>
      </w:r>
      <w:r>
        <w:rPr>
          <w:rFonts w:ascii="Arial" w:hAnsi="Arial" w:cs="Arial"/>
        </w:rPr>
        <w:t xml:space="preserve">You can obtain a ZIP containing source code for components where </w:t>
      </w:r>
      <w:r w:rsidRPr="003B67E3">
        <w:rPr>
          <w:rFonts w:ascii="Arial" w:hAnsi="Arial" w:cs="Arial"/>
        </w:rPr>
        <w:t>HP has an obligation</w:t>
      </w:r>
      <w:r>
        <w:rPr>
          <w:rFonts w:ascii="Arial" w:hAnsi="Arial" w:cs="Arial"/>
        </w:rPr>
        <w:t xml:space="preserve"> to</w:t>
      </w:r>
      <w:r w:rsidRPr="003B67E3">
        <w:rPr>
          <w:rFonts w:ascii="Arial" w:hAnsi="Arial" w:cs="Arial"/>
        </w:rPr>
        <w:t xml:space="preserve"> or, in its sole discretion, chooses to make the source code for </w:t>
      </w:r>
      <w:r>
        <w:rPr>
          <w:rFonts w:ascii="Arial" w:hAnsi="Arial" w:cs="Arial"/>
        </w:rPr>
        <w:t>such components</w:t>
      </w:r>
      <w:r w:rsidRPr="003B67E3">
        <w:rPr>
          <w:rFonts w:ascii="Arial" w:hAnsi="Arial" w:cs="Arial"/>
        </w:rPr>
        <w:t xml:space="preserve"> available under the applicable open source software license</w:t>
      </w:r>
      <w:r>
        <w:rPr>
          <w:rFonts w:ascii="Arial" w:hAnsi="Arial" w:cs="Arial"/>
        </w:rPr>
        <w:t xml:space="preserve"> </w:t>
      </w:r>
      <w:hyperlink r:id="rId12" w:tgtFrame="_blank" w:history="1">
        <w:r w:rsidRPr="00CE7DF1">
          <w:rPr>
            <w:rStyle w:val="Hyperlink"/>
            <w:rFonts w:ascii="Arial" w:eastAsiaTheme="majorEastAsia" w:hAnsi="Arial" w:cs="Arial"/>
            <w:color w:val="0096D6"/>
          </w:rPr>
          <w:t>at the HP Helion OpenStack portal</w:t>
        </w:r>
      </w:hyperlink>
      <w:r w:rsidRPr="00CE7DF1">
        <w:rPr>
          <w:rFonts w:ascii="Arial" w:hAnsi="Arial" w:cs="Arial"/>
        </w:rPr>
        <w:t>.</w:t>
      </w:r>
      <w:r>
        <w:rPr>
          <w:rFonts w:ascii="Arial" w:hAnsi="Arial" w:cs="Arial"/>
        </w:rPr>
        <w:t xml:space="preserve"> On the site, sign up, login, then follow the Open Source Licenses link. The ZIP file is approximately 2 GB.</w:t>
      </w:r>
    </w:p>
    <w:p w14:paraId="0F68F860" w14:textId="77777777" w:rsidR="00C92497" w:rsidRDefault="00C92497" w:rsidP="00DB0F73">
      <w:pPr>
        <w:pStyle w:val="Heading1"/>
      </w:pPr>
      <w:bookmarkStart w:id="10" w:name="_Toc399937831"/>
      <w:r>
        <w:t xml:space="preserve">The following open source licenses are listed in their entirety at the bottom of this document on page </w:t>
      </w:r>
      <w:r>
        <w:fldChar w:fldCharType="begin"/>
      </w:r>
      <w:r>
        <w:instrText xml:space="preserve"> PAGEREF _Ref398134756 \h </w:instrText>
      </w:r>
      <w:r>
        <w:fldChar w:fldCharType="separate"/>
      </w:r>
      <w:r w:rsidR="00924490">
        <w:rPr>
          <w:noProof/>
        </w:rPr>
        <w:t>1806</w:t>
      </w:r>
      <w:r>
        <w:fldChar w:fldCharType="end"/>
      </w:r>
      <w:r>
        <w:t>:</w:t>
      </w:r>
      <w:bookmarkEnd w:id="10"/>
    </w:p>
    <w:p w14:paraId="5859673C" w14:textId="77777777" w:rsidR="00034E5E" w:rsidRDefault="00034E5E" w:rsidP="005F741B">
      <w:pPr>
        <w:pStyle w:val="ListParagraph"/>
      </w:pPr>
      <w:r>
        <w:t>Academic Free License</w:t>
      </w:r>
    </w:p>
    <w:p w14:paraId="78DA572A" w14:textId="77777777" w:rsidR="00034E5E" w:rsidRDefault="00034E5E" w:rsidP="005F741B">
      <w:pPr>
        <w:pStyle w:val="ListParagraph"/>
      </w:pPr>
      <w:r>
        <w:t>Apache 2.0</w:t>
      </w:r>
    </w:p>
    <w:p w14:paraId="6B4ED573" w14:textId="77777777" w:rsidR="00034E5E" w:rsidRDefault="00034E5E" w:rsidP="005F741B">
      <w:pPr>
        <w:pStyle w:val="ListParagraph"/>
      </w:pPr>
      <w:r>
        <w:t xml:space="preserve">Artistic </w:t>
      </w:r>
    </w:p>
    <w:p w14:paraId="4A5F8BE5" w14:textId="77777777" w:rsidR="00034E5E" w:rsidRDefault="00034E5E" w:rsidP="005F741B">
      <w:pPr>
        <w:pStyle w:val="ListParagraph"/>
      </w:pPr>
      <w:r>
        <w:t xml:space="preserve">BSD </w:t>
      </w:r>
    </w:p>
    <w:p w14:paraId="4E86B86B" w14:textId="77777777" w:rsidR="00034E5E" w:rsidRDefault="00034E5E" w:rsidP="005F741B">
      <w:pPr>
        <w:pStyle w:val="ListParagraph"/>
      </w:pPr>
      <w:r>
        <w:t>BSD 2 Clause</w:t>
      </w:r>
    </w:p>
    <w:p w14:paraId="215DADC0" w14:textId="77777777" w:rsidR="00034E5E" w:rsidRDefault="00034E5E" w:rsidP="005F741B">
      <w:pPr>
        <w:pStyle w:val="ListParagraph"/>
      </w:pPr>
      <w:r>
        <w:t>BSD 3 Clause</w:t>
      </w:r>
    </w:p>
    <w:p w14:paraId="21DF602A" w14:textId="77777777" w:rsidR="00034E5E" w:rsidRDefault="00034E5E" w:rsidP="005F741B">
      <w:pPr>
        <w:pStyle w:val="ListParagraph"/>
      </w:pPr>
      <w:r>
        <w:t xml:space="preserve">GFDL 1.2 </w:t>
      </w:r>
    </w:p>
    <w:p w14:paraId="1178F4B1" w14:textId="77777777" w:rsidR="00034E5E" w:rsidRDefault="00034E5E" w:rsidP="005F741B">
      <w:pPr>
        <w:pStyle w:val="ListParagraph"/>
      </w:pPr>
      <w:r>
        <w:t xml:space="preserve">GFDL 1.3 </w:t>
      </w:r>
    </w:p>
    <w:p w14:paraId="684FDE13" w14:textId="77777777" w:rsidR="00034E5E" w:rsidRDefault="00034E5E" w:rsidP="005F741B">
      <w:pPr>
        <w:pStyle w:val="ListParagraph"/>
      </w:pPr>
      <w:r>
        <w:t xml:space="preserve">GPL 1.0 </w:t>
      </w:r>
    </w:p>
    <w:p w14:paraId="5B076C72" w14:textId="77777777" w:rsidR="00034E5E" w:rsidRDefault="00034E5E" w:rsidP="005F741B">
      <w:pPr>
        <w:pStyle w:val="ListParagraph"/>
      </w:pPr>
      <w:r>
        <w:t>GPL 2.0</w:t>
      </w:r>
    </w:p>
    <w:p w14:paraId="46D840AF" w14:textId="77777777" w:rsidR="00034E5E" w:rsidRDefault="00034E5E" w:rsidP="005F741B">
      <w:pPr>
        <w:pStyle w:val="ListParagraph"/>
      </w:pPr>
      <w:r>
        <w:t>GPL 3.0</w:t>
      </w:r>
    </w:p>
    <w:p w14:paraId="7136494C" w14:textId="77777777" w:rsidR="00034E5E" w:rsidRDefault="00034E5E" w:rsidP="005F741B">
      <w:pPr>
        <w:pStyle w:val="ListParagraph"/>
      </w:pPr>
      <w:r>
        <w:t xml:space="preserve">LGPL 2.0 </w:t>
      </w:r>
    </w:p>
    <w:p w14:paraId="4AA6CCA3" w14:textId="77777777" w:rsidR="00034E5E" w:rsidRDefault="00034E5E" w:rsidP="005F741B">
      <w:pPr>
        <w:pStyle w:val="ListParagraph"/>
      </w:pPr>
      <w:r>
        <w:t>LGPL 2.1</w:t>
      </w:r>
    </w:p>
    <w:p w14:paraId="7C0575EF" w14:textId="77777777" w:rsidR="00034E5E" w:rsidRDefault="00034E5E" w:rsidP="005F741B">
      <w:pPr>
        <w:pStyle w:val="ListParagraph"/>
      </w:pPr>
      <w:r>
        <w:t>LGPL 3.0</w:t>
      </w:r>
    </w:p>
    <w:p w14:paraId="788A412A" w14:textId="77777777" w:rsidR="00034E5E" w:rsidRDefault="00034E5E" w:rsidP="005F741B">
      <w:pPr>
        <w:pStyle w:val="ListParagraph"/>
      </w:pPr>
      <w:r>
        <w:t>MIT</w:t>
      </w:r>
    </w:p>
    <w:p w14:paraId="6AF2E576" w14:textId="77777777" w:rsidR="00034E5E" w:rsidRDefault="00034E5E" w:rsidP="005F741B">
      <w:pPr>
        <w:pStyle w:val="ListParagraph"/>
      </w:pPr>
      <w:r>
        <w:t>Mozilla Public License 1.1</w:t>
      </w:r>
    </w:p>
    <w:p w14:paraId="0359CDCB" w14:textId="77777777" w:rsidR="00034E5E" w:rsidRDefault="00034E5E" w:rsidP="005F741B">
      <w:pPr>
        <w:pStyle w:val="ListParagraph"/>
      </w:pPr>
      <w:r>
        <w:t>Mozilla Public License 2.0</w:t>
      </w:r>
    </w:p>
    <w:p w14:paraId="273883D8" w14:textId="77777777" w:rsidR="00034E5E" w:rsidRDefault="00034E5E" w:rsidP="005F741B">
      <w:pPr>
        <w:pStyle w:val="ListParagraph"/>
      </w:pPr>
      <w:r>
        <w:t>Public domain</w:t>
      </w:r>
    </w:p>
    <w:p w14:paraId="3E26B78E" w14:textId="77777777" w:rsidR="00034E5E" w:rsidRDefault="00034E5E" w:rsidP="005F741B">
      <w:pPr>
        <w:pStyle w:val="ListParagraph"/>
      </w:pPr>
      <w:r>
        <w:t>Python</w:t>
      </w:r>
    </w:p>
    <w:p w14:paraId="6E5CA45D" w14:textId="77777777" w:rsidR="00034E5E" w:rsidRDefault="00034E5E" w:rsidP="005F741B">
      <w:pPr>
        <w:pStyle w:val="ListParagraph"/>
      </w:pPr>
      <w:r>
        <w:t>Repoze</w:t>
      </w:r>
    </w:p>
    <w:p w14:paraId="731A858F" w14:textId="77777777" w:rsidR="00085191" w:rsidRDefault="00034E5E" w:rsidP="005F741B">
      <w:pPr>
        <w:pStyle w:val="ListParagraph"/>
      </w:pPr>
      <w:r>
        <w:t>Zope Public License 2.0</w:t>
      </w:r>
    </w:p>
    <w:p w14:paraId="008E876B" w14:textId="77777777" w:rsidR="00C27E8E" w:rsidRPr="00C27E8E" w:rsidRDefault="00C27E8E" w:rsidP="00C27E8E"/>
    <w:p w14:paraId="25AD398C" w14:textId="77777777" w:rsidR="00425AAE" w:rsidRDefault="00425AAE" w:rsidP="000727EF">
      <w:pPr>
        <w:pStyle w:val="Heading2"/>
      </w:pPr>
      <w:r>
        <w:lastRenderedPageBreak/>
        <w:t xml:space="preserve"> </w:t>
      </w:r>
      <w:bookmarkStart w:id="11" w:name="_Toc399937832"/>
      <w:r>
        <w:t>acl (version 2.2.52):</w:t>
      </w:r>
      <w:bookmarkEnd w:id="11"/>
    </w:p>
    <w:p w14:paraId="01857D44" w14:textId="77777777" w:rsidR="00425AAE" w:rsidRDefault="00425AAE" w:rsidP="000727EF">
      <w:pPr>
        <w:pStyle w:val="Heading3"/>
      </w:pPr>
      <w:r>
        <w:t>acl-2.2.52/debian/copyright:</w:t>
      </w:r>
    </w:p>
    <w:p w14:paraId="79233F2A" w14:textId="77777777" w:rsidR="00425AAE" w:rsidRDefault="00425AAE">
      <w:r>
        <w:t>[BEGIN FILE=acl-2.2.52/debian/copyright] This package was debianized by Nathan Scott nathans@debian.org on Tue, 26 Feb 2002 13:25:26 +1100</w:t>
      </w:r>
    </w:p>
    <w:p w14:paraId="583B2791" w14:textId="77777777" w:rsidR="00425AAE" w:rsidRDefault="00425AAE">
      <w:r>
        <w:t>It can be downloaded from http://mirror.its.uidaho.edu/pub/savannah/acl/</w:t>
      </w:r>
    </w:p>
    <w:p w14:paraId="7069CE0C" w14:textId="77777777" w:rsidR="00425AAE" w:rsidRDefault="00425AAE">
      <w:r>
        <w:t>Copyright:</w:t>
      </w:r>
    </w:p>
    <w:p w14:paraId="2612A38A" w14:textId="77777777" w:rsidR="00425AAE" w:rsidRDefault="00425AAE">
      <w:r>
        <w:t>Copyright (C) 2001 Andreas Gruenbacher. Copyright (C) 2001-2002 Silicon Graphics, Inc.  All Rights Reserved.</w:t>
      </w:r>
    </w:p>
    <w:p w14:paraId="34189E4E" w14:textId="77777777" w:rsidR="00425AAE" w:rsidRDefault="00425AAE">
      <w:r>
        <w:t>You are free to distribute this software under Version 2.1 of the GNU Lesser General Public License. On Debian systems, refer to /usr/share/common-licenses/LGPL-2.1 for the complete text of the GNU Lesser General Public License.</w:t>
      </w:r>
    </w:p>
    <w:p w14:paraId="2F7DE084" w14:textId="77777777" w:rsidR="00425AAE" w:rsidRDefault="00425AAE">
      <w:r>
        <w:t>Certain components (as annotated in the source) are licensed under the terms of the GNU General Public License. On Debian systems, the complete text of the GNU General Public License can be found in /usr/share/common-licenses/GPL file. [END FILE=acl-2.2.52/debian/copyright]</w:t>
      </w:r>
    </w:p>
    <w:p w14:paraId="0B1AFB0D" w14:textId="77777777" w:rsidR="00425AAE" w:rsidRDefault="00425AAE" w:rsidP="000727EF">
      <w:pPr>
        <w:pStyle w:val="Heading2"/>
      </w:pPr>
      <w:r>
        <w:t xml:space="preserve"> </w:t>
      </w:r>
      <w:bookmarkStart w:id="12" w:name="_Toc399937833"/>
      <w:r>
        <w:t>acpid (version 2.0.22):</w:t>
      </w:r>
      <w:bookmarkEnd w:id="12"/>
    </w:p>
    <w:p w14:paraId="251DE60F" w14:textId="77777777" w:rsidR="00425AAE" w:rsidRDefault="00425AAE" w:rsidP="000727EF">
      <w:pPr>
        <w:pStyle w:val="Heading3"/>
      </w:pPr>
      <w:r>
        <w:t>acpid-2.0.22/debian/copyright:</w:t>
      </w:r>
    </w:p>
    <w:p w14:paraId="070F9A1B" w14:textId="77777777" w:rsidR="00425AAE" w:rsidRDefault="00425AAE">
      <w:r>
        <w:t>[BEGIN FILE=acpid-2.0.22/debian/copyright] This is the Debian GNU/Linux prepackaged version of acpid. It was packaged by Cajus Pollmeier &lt;cajus@debian.org&gt; from sources obtained from http://acpid.sourceforge.net.</w:t>
      </w:r>
    </w:p>
    <w:p w14:paraId="7C97AA50" w14:textId="77777777" w:rsidR="00425AAE" w:rsidRDefault="00425AAE">
      <w:r>
        <w:t>Later on it was taken over by Michael Meskes &lt;meskes@debian.org&gt; who switched the package to the latest sources from http://www.tedfelix.com.</w:t>
      </w:r>
    </w:p>
    <w:p w14:paraId="616DBB38" w14:textId="77777777" w:rsidR="00425AAE" w:rsidRDefault="00425AAE">
      <w:r>
        <w:t>Copyright:</w:t>
      </w:r>
    </w:p>
    <w:p w14:paraId="49B42C6F" w14:textId="77777777" w:rsidR="00425AAE" w:rsidRDefault="00425AAE">
      <w:r>
        <w:t>Copyright (C) 2000 Andrew Henroid               2004 Tim Hockin (thockin@hockin.org)                2008-2011 Ted Felix (www.tedfelix.com)</w:t>
      </w:r>
    </w:p>
    <w:p w14:paraId="2019770B" w14:textId="77777777" w:rsidR="00425AAE" w:rsidRDefault="00425AAE">
      <w:r>
        <w:t>License:</w:t>
      </w:r>
    </w:p>
    <w:p w14:paraId="0BF896DF" w14:textId="77777777" w:rsidR="00425AAE" w:rsidRDefault="00425AAE">
      <w:r>
        <w:t>acpid is distributed under the terms of the GNU General Public License, version 2 or later. On Debian GNU/Linux system you can find a copy of this license in `/usr/share/common-licenses/GPL-2'.</w:t>
      </w:r>
    </w:p>
    <w:p w14:paraId="5AC0B37D" w14:textId="77777777" w:rsidR="00425AAE" w:rsidRDefault="00425AAE">
      <w:r>
        <w:t>[END FILE=acpid-2.0.22/debian/copyright]</w:t>
      </w:r>
    </w:p>
    <w:p w14:paraId="2DB2B161" w14:textId="77777777" w:rsidR="00425AAE" w:rsidRDefault="00425AAE" w:rsidP="000727EF">
      <w:pPr>
        <w:pStyle w:val="Heading2"/>
      </w:pPr>
      <w:r>
        <w:t xml:space="preserve"> </w:t>
      </w:r>
      <w:bookmarkStart w:id="13" w:name="_Toc399937834"/>
      <w:r>
        <w:t>acpi-support (version 0.142):</w:t>
      </w:r>
      <w:bookmarkEnd w:id="13"/>
    </w:p>
    <w:p w14:paraId="3B4BB074" w14:textId="77777777" w:rsidR="00425AAE" w:rsidRDefault="00425AAE" w:rsidP="000727EF">
      <w:pPr>
        <w:pStyle w:val="Heading3"/>
      </w:pPr>
      <w:r>
        <w:t>acpi-support-0.142/debian/copyright:</w:t>
      </w:r>
    </w:p>
    <w:p w14:paraId="61BD204A" w14:textId="77777777" w:rsidR="00425AAE" w:rsidRDefault="00425AAE">
      <w:r>
        <w:t>[BEGIN FILE=acpi-support-0.142/debian/copyright] This package written and debianised for Ubuntu by Thom May &lt;thom@canonical.com&gt; based on work by Matthew Garrett &lt;mjg59@srcf.ucam.org&gt;. It was downloaded from http://archive.ubuntu.com/ubuntu/pool/main/a/acpi-support/</w:t>
      </w:r>
    </w:p>
    <w:p w14:paraId="2F8CA208" w14:textId="77777777" w:rsidR="00425AAE" w:rsidRDefault="00425AAE">
      <w:r>
        <w:lastRenderedPageBreak/>
        <w:t>Copyright (C) 2004 Canonical Ltd.  Authors: Matthew Garrett, Thom May</w:t>
      </w:r>
    </w:p>
    <w:p w14:paraId="4130DD01" w14:textId="77777777" w:rsidR="00425AAE" w:rsidRDefault="00425AAE">
      <w:r>
        <w:t>acpi-support is licensed under the GNU general public license, version 2</w:t>
      </w:r>
    </w:p>
    <w:p w14:paraId="0A9B4FE0" w14:textId="77777777" w:rsidR="00425AAE" w:rsidRDefault="00425AAE">
      <w:r>
        <w:t>acpi-support is free software; you can redistribute it and/or modify it under the terms of the GNU General Public License as published by the Free Software Foundation; either version 2, or (at your option) any later version.</w:t>
      </w:r>
    </w:p>
    <w:p w14:paraId="0353F60E" w14:textId="77777777" w:rsidR="00425AAE" w:rsidRDefault="00425AAE">
      <w:r>
        <w:t>acpi-support is distributed in the hope that it will be useful, but WITHOUT ANY WARRANTY; without even the implied warranty of MERCHANTABILITY or FITNESS FOR A PARTICULAR PURPOSE.  See the GNU General Public License for more details.</w:t>
      </w:r>
    </w:p>
    <w:p w14:paraId="47133AF9" w14:textId="77777777" w:rsidR="00425AAE" w:rsidRDefault="00425AAE">
      <w:r>
        <w:t>You should have received a copy of the GNU General Public License along with acpi-support; see the file COPYING.  If not, write to the Free Software Foundation, Inc., 51 Franklin St, Fifth Floor, Boston, MA 02110-1301, USA.</w:t>
      </w:r>
    </w:p>
    <w:p w14:paraId="47CA2BAA" w14:textId="77777777" w:rsidR="00425AAE" w:rsidRDefault="00425AAE">
      <w:r>
        <w:t>On Debian systems, a copy of the GNU General Public License is available in /usr/share/common-licenses/GPL-2 as part of the base-files package. [END FILE=acpi-support-0.142/debian/copyright]</w:t>
      </w:r>
    </w:p>
    <w:p w14:paraId="31F9F4FF" w14:textId="77777777" w:rsidR="00425AAE" w:rsidRDefault="00425AAE" w:rsidP="000727EF">
      <w:pPr>
        <w:pStyle w:val="Heading2"/>
      </w:pPr>
      <w:r>
        <w:t xml:space="preserve"> </w:t>
      </w:r>
      <w:bookmarkStart w:id="14" w:name="_Toc399937835"/>
      <w:r>
        <w:t>adduser (version 3.113+nmu3):</w:t>
      </w:r>
      <w:bookmarkEnd w:id="14"/>
    </w:p>
    <w:p w14:paraId="5D38A51D" w14:textId="77777777" w:rsidR="00425AAE" w:rsidRDefault="00425AAE" w:rsidP="000727EF">
      <w:pPr>
        <w:pStyle w:val="Heading3"/>
      </w:pPr>
      <w:r>
        <w:t>adduser-3.113+nmu3/debian/copyright:</w:t>
      </w:r>
    </w:p>
    <w:p w14:paraId="61233881" w14:textId="77777777" w:rsidR="00425AAE" w:rsidRDefault="00425AAE">
      <w:r>
        <w:t>[BEGIN FILE=adduser-3.113+nmu3/debian/copyright] This package was first put together by Ian Murdock &lt;imurdock@debian.org&gt; and was maintained by Steve Phillips &lt;sjp@cvfn.org&gt; from sources written for the Debian Project by Ian Murdock, Ted Hajek &lt;tedhajek@boombox.micro.umn.edu&gt;, and Sven Rudolph &lt;sr1@inf.tu-dresden.de&gt;.</w:t>
      </w:r>
    </w:p>
    <w:p w14:paraId="1F3B8714" w14:textId="77777777" w:rsidR="00425AAE" w:rsidRDefault="00425AAE">
      <w:r>
        <w:t>Since Nov 27 1996, it was maintained by Guy Maor &lt;maor@debian.org&gt;.  He rewrote most of it.</w:t>
      </w:r>
    </w:p>
    <w:p w14:paraId="49B9D86A" w14:textId="77777777" w:rsidR="00425AAE" w:rsidRDefault="00425AAE">
      <w:r>
        <w:t>Since May 20 2000, it is maintained by Roland Bauerschmidt &lt;rb@debian.org&gt;.</w:t>
      </w:r>
    </w:p>
    <w:p w14:paraId="79B045A7" w14:textId="77777777" w:rsidR="00425AAE" w:rsidRDefault="00425AAE">
      <w:r>
        <w:t>Since March 24 2004, it is maintained by Roland Bauerschmidt &lt;rb@debian.org&gt;, and co-maintained by Marc Haber &lt;mh+debian-packages@zugschlus.de&gt;</w:t>
      </w:r>
    </w:p>
    <w:p w14:paraId="7A6D0E20" w14:textId="77777777" w:rsidR="00425AAE" w:rsidRDefault="00425AAE">
      <w:r>
        <w:t xml:space="preserve">Since 23 Oct 2005, it has been maintained by Joerg Hoh &lt;joerg@joerghoh.de&gt; </w:t>
      </w:r>
    </w:p>
    <w:p w14:paraId="44C3E892" w14:textId="77777777" w:rsidR="00425AAE" w:rsidRDefault="00425AAE">
      <w:r>
        <w:t>Since June 2006, it has been maintained by Stephen Gran &lt;sgran@debian.org&gt;</w:t>
      </w:r>
    </w:p>
    <w:p w14:paraId="2ABE0820" w14:textId="77777777" w:rsidR="00425AAE" w:rsidRDefault="00425AAE">
      <w:r>
        <w:t>deluser is Copyright (C) 2000 Roland Bauerschmidt &lt;rb@debian.org&gt; and based on the source code of adduser.</w:t>
      </w:r>
    </w:p>
    <w:p w14:paraId="574A7A5B" w14:textId="77777777" w:rsidR="00425AAE" w:rsidRDefault="00425AAE">
      <w:r>
        <w:t>adduser is Copyright (C) 1997, 1998, 1999 Guy Maor &lt;maor@debian.org&gt;. adduser is Copyright (C) 1995 Ted Hajek &lt;tedhajek@boombox.micro.umn.edu&gt; with portions Copyright (C) 1994 Debian Association, Inc.</w:t>
      </w:r>
    </w:p>
    <w:p w14:paraId="5F44E0E1" w14:textId="77777777" w:rsidR="00425AAE" w:rsidRDefault="00425AAE">
      <w:r>
        <w:t>The examples directory has been contributed by John Zaitseff, and is GPL V2 as well.</w:t>
      </w:r>
    </w:p>
    <w:p w14:paraId="70740030"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2D381338"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5B4626D4" w14:textId="77777777" w:rsidR="00425AAE" w:rsidRDefault="00425AAE">
      <w:r>
        <w:lastRenderedPageBreak/>
        <w:t xml:space="preserve">    You should have received a copy of the GNU General Public License     along with this program; if not, write to the     Free Software Foundation, Inc.,     51 Franklin St, Fifth Floor, Boston, MA 02110-1301, USA.</w:t>
      </w:r>
    </w:p>
    <w:p w14:paraId="2D4C8AE7" w14:textId="77777777" w:rsidR="00425AAE" w:rsidRDefault="00425AAE">
      <w:r>
        <w:t>On Debian GNU/Linux systems, the complete text of the GNU General Public License can be found in `/usr/share/common-licenses/GPL-2'. [END FILE=adduser-3.113+nmu3/debian/copyright]</w:t>
      </w:r>
    </w:p>
    <w:p w14:paraId="6C798B5E" w14:textId="77777777" w:rsidR="00425AAE" w:rsidRPr="006B3F64" w:rsidRDefault="00425AAE" w:rsidP="000727EF">
      <w:pPr>
        <w:pStyle w:val="Heading2fegan"/>
      </w:pPr>
      <w:bookmarkStart w:id="15" w:name="_Toc399937836"/>
      <w:r w:rsidRPr="006B3F64">
        <w:t>alembic-0.6.6</w:t>
      </w:r>
      <w:bookmarkEnd w:id="15"/>
      <w:r w:rsidRPr="006B3F64">
        <w:tab/>
      </w:r>
    </w:p>
    <w:p w14:paraId="0DE491FB" w14:textId="77777777" w:rsidR="00425AAE" w:rsidRDefault="00425AAE" w:rsidP="006B3F64">
      <w:r w:rsidRPr="006B3F64">
        <w:t>MIT</w:t>
      </w:r>
      <w:r w:rsidRPr="006B3F64">
        <w:tab/>
      </w:r>
    </w:p>
    <w:p w14:paraId="14C11557" w14:textId="77777777" w:rsidR="00425AAE" w:rsidRDefault="007C7B54" w:rsidP="006B3F64">
      <w:hyperlink r:id="rId13" w:history="1">
        <w:r w:rsidR="00425AAE" w:rsidRPr="00CB66C6">
          <w:rPr>
            <w:rStyle w:val="Hyperlink"/>
          </w:rPr>
          <w:t>http://www.opensource.org/licenses/mit-license.php</w:t>
        </w:r>
      </w:hyperlink>
    </w:p>
    <w:p w14:paraId="4E5C6533" w14:textId="77777777" w:rsidR="00425AAE" w:rsidRDefault="00425AAE" w:rsidP="000727EF">
      <w:pPr>
        <w:pStyle w:val="Heading2fegan"/>
      </w:pPr>
      <w:r>
        <w:t xml:space="preserve"> </w:t>
      </w:r>
      <w:bookmarkStart w:id="16" w:name="_Toc399937837"/>
      <w:r>
        <w:t>alsa-lib (version 1.0.28):</w:t>
      </w:r>
      <w:bookmarkEnd w:id="16"/>
    </w:p>
    <w:p w14:paraId="49A33104" w14:textId="77777777" w:rsidR="00425AAE" w:rsidRDefault="00425AAE" w:rsidP="000727EF">
      <w:pPr>
        <w:pStyle w:val="Heading3"/>
      </w:pPr>
      <w:r>
        <w:t>alsa-lib-1.0.28/debian/copyright:</w:t>
      </w:r>
    </w:p>
    <w:p w14:paraId="149C37FA" w14:textId="77777777" w:rsidR="00425AAE" w:rsidRDefault="00425AAE">
      <w:r>
        <w:t>[BEGIN FILE=alsa-lib-1.0.28/debian/copyright] This package was debianized by Wichert Akkerman 7 Jun 1998. Masato Taruishi took over on 17 Oct 1999. Since September 2002 it has been maintained by the participants in the pkg-alsa project at alioth.debian.org.</w:t>
      </w:r>
    </w:p>
    <w:p w14:paraId="481C3D46" w14:textId="77777777" w:rsidR="00425AAE" w:rsidRDefault="00425AAE">
      <w:r>
        <w:t>Bugs in the source code (as opposed to bugs in the packaging) are best reported to the upstream bug tracking system:</w:t>
      </w:r>
    </w:p>
    <w:p w14:paraId="7E677CE5" w14:textId="77777777" w:rsidR="00425AAE" w:rsidRDefault="00425AAE">
      <w:r>
        <w:t xml:space="preserve">  https://bugtrack.alsa-project.org/alsa-bug</w:t>
      </w:r>
    </w:p>
    <w:p w14:paraId="632F4E8E" w14:textId="77777777" w:rsidR="00425AAE" w:rsidRDefault="00425AAE">
      <w:r>
        <w:t>The source code was downloaded from the ALSA homepage:</w:t>
      </w:r>
    </w:p>
    <w:p w14:paraId="28E5970C" w14:textId="77777777" w:rsidR="00425AAE" w:rsidRDefault="00425AAE">
      <w:r>
        <w:t xml:space="preserve">  http://www.alsa-project.org/</w:t>
      </w:r>
    </w:p>
    <w:p w14:paraId="0AE06BB3" w14:textId="77777777" w:rsidR="00425AAE" w:rsidRDefault="00425AAE">
      <w:r>
        <w:t>alsa-lib -------- Copyright (c) 1998 Jarsolav Kysela &lt;perex@suse.cz&gt; and others.</w:t>
      </w:r>
    </w:p>
    <w:p w14:paraId="5E905850"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6298EE4B"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1FFAAF68" w14:textId="77777777" w:rsidR="00425AAE" w:rsidRDefault="00425AAE">
      <w:r>
        <w:t xml:space="preserve">  You should have received a copy of the GNU Lesser General Public   License along with this library; if not, write to the   Free Software Foundation, Inc., 51 Franklin St, Fifth Floor, Boston,   MA 02110-1301, USA.</w:t>
      </w:r>
    </w:p>
    <w:p w14:paraId="6F27DB6E" w14:textId="77777777" w:rsidR="00425AAE" w:rsidRDefault="00425AAE">
      <w:r>
        <w:t>On Debian systems, the complete text of the GNU Lesser General Public License can be found in /usr/share/common-licenses/LGPL-2.1. [END FILE=alsa-lib-1.0.28/debian/copyright]</w:t>
      </w:r>
    </w:p>
    <w:p w14:paraId="671A0312" w14:textId="77777777" w:rsidR="00425AAE" w:rsidRDefault="00425AAE" w:rsidP="000727EF">
      <w:pPr>
        <w:pStyle w:val="Heading2fegan"/>
      </w:pPr>
      <w:bookmarkStart w:id="17" w:name="_Toc399937838"/>
      <w:r w:rsidRPr="006B3F64">
        <w:t>amqp-1.4.6</w:t>
      </w:r>
      <w:bookmarkEnd w:id="17"/>
      <w:r w:rsidRPr="006B3F64">
        <w:tab/>
      </w:r>
    </w:p>
    <w:p w14:paraId="6BF4A9F8" w14:textId="77777777" w:rsidR="00425AAE" w:rsidRDefault="00425AAE" w:rsidP="006B3F64">
      <w:r w:rsidRPr="006B3F64">
        <w:t>BSD 3 Clause</w:t>
      </w:r>
      <w:r w:rsidRPr="006B3F64">
        <w:tab/>
      </w:r>
    </w:p>
    <w:p w14:paraId="24298688" w14:textId="77777777" w:rsidR="00425AAE" w:rsidRDefault="007C7B54" w:rsidP="006B3F64">
      <w:hyperlink r:id="rId14" w:history="1">
        <w:r w:rsidR="00425AAE" w:rsidRPr="00CB66C6">
          <w:rPr>
            <w:rStyle w:val="Hyperlink"/>
          </w:rPr>
          <w:t>http://www.opensource.org/licenses/BSD-3-Clause</w:t>
        </w:r>
      </w:hyperlink>
    </w:p>
    <w:p w14:paraId="681AD78F" w14:textId="77777777" w:rsidR="00425AAE" w:rsidRDefault="00425AAE" w:rsidP="006B3F64">
      <w:r w:rsidRPr="006B3F64">
        <w:lastRenderedPageBreak/>
        <w:t>LGPL 2.1</w:t>
      </w:r>
      <w:r w:rsidRPr="006B3F64">
        <w:tab/>
      </w:r>
    </w:p>
    <w:p w14:paraId="68CC8614" w14:textId="77777777" w:rsidR="00425AAE" w:rsidRDefault="007C7B54" w:rsidP="006B3F64">
      <w:hyperlink r:id="rId15" w:history="1">
        <w:r w:rsidR="00425AAE" w:rsidRPr="00CB66C6">
          <w:rPr>
            <w:rStyle w:val="Hyperlink"/>
          </w:rPr>
          <w:t>http://www.gnu.org/licenses/lgpl-2.1.txt</w:t>
        </w:r>
      </w:hyperlink>
    </w:p>
    <w:p w14:paraId="09409425" w14:textId="77777777" w:rsidR="00425AAE" w:rsidRDefault="00425AAE" w:rsidP="000727EF">
      <w:pPr>
        <w:pStyle w:val="Heading2fegan"/>
      </w:pPr>
      <w:bookmarkStart w:id="18" w:name="_Toc399937839"/>
      <w:r w:rsidRPr="006B3F64">
        <w:t>anyjson-0.3.3</w:t>
      </w:r>
      <w:bookmarkEnd w:id="18"/>
      <w:r w:rsidRPr="006B3F64">
        <w:tab/>
      </w:r>
    </w:p>
    <w:p w14:paraId="0D8011FB" w14:textId="77777777" w:rsidR="00425AAE" w:rsidRDefault="00425AAE" w:rsidP="006B3F64">
      <w:r w:rsidRPr="006B3F64">
        <w:t>BSD 3 Clause</w:t>
      </w:r>
      <w:r w:rsidRPr="006B3F64">
        <w:tab/>
      </w:r>
    </w:p>
    <w:p w14:paraId="053E890D" w14:textId="77777777" w:rsidR="00425AAE" w:rsidRDefault="00425AAE" w:rsidP="006B3F64">
      <w:r w:rsidRPr="006B3F64">
        <w:t>http://www.opensource.org/licenses/BSD-3-Clause</w:t>
      </w:r>
    </w:p>
    <w:p w14:paraId="4B1C7A69" w14:textId="77777777" w:rsidR="00425AAE" w:rsidRDefault="00425AAE" w:rsidP="000727EF">
      <w:pPr>
        <w:pStyle w:val="Heading2"/>
      </w:pPr>
      <w:bookmarkStart w:id="19" w:name="_Toc399937840"/>
      <w:r>
        <w:t>apache2 (version 2.4.10):</w:t>
      </w:r>
      <w:bookmarkEnd w:id="19"/>
    </w:p>
    <w:p w14:paraId="1E90DAF3" w14:textId="77777777" w:rsidR="00425AAE" w:rsidRDefault="00425AAE" w:rsidP="000727EF">
      <w:pPr>
        <w:pStyle w:val="Heading3"/>
      </w:pPr>
      <w:r>
        <w:t>apache2-2.4.10/debian/copyright:</w:t>
      </w:r>
    </w:p>
    <w:p w14:paraId="362C56B9" w14:textId="77777777" w:rsidR="00425AAE" w:rsidRDefault="00425AAE">
      <w:r>
        <w:t>[BEGIN FILE=apache2-2.4.10/debian/copyright] Format: http://www.debian.org/doc/packaging-manuals/copyright-format/1.0/ Upstream-Name: Apache HTTPD Server Source: http://httpd.apache.org/</w:t>
      </w:r>
    </w:p>
    <w:p w14:paraId="5E07C4C2" w14:textId="77777777" w:rsidR="00425AAE" w:rsidRDefault="00425AAE">
      <w:r>
        <w:t>Files: * Copyright: Copyright 2009 The Apache Software Foundation License: Apache 2.0</w:t>
      </w:r>
    </w:p>
    <w:p w14:paraId="6B14203D" w14:textId="77777777" w:rsidR="00425AAE" w:rsidRDefault="00425AAE">
      <w:r>
        <w:t>Files: include/ap_regex.h Copyright: 2009 The Apache Software Foundation  Copyright: 1997-2004 University of Cambridge License: Apache 2.0 and BSD-3-clause (Cambridge)</w:t>
      </w:r>
    </w:p>
    <w:p w14:paraId="7E25B539" w14:textId="77777777" w:rsidR="00425AAE" w:rsidRDefault="00425AAE">
      <w:r>
        <w:t>Files: server/util_pcre.c Copyright:  1997-2001 University of Cambridge License: PCRE</w:t>
      </w:r>
    </w:p>
    <w:p w14:paraId="07A64FA9" w14:textId="77777777" w:rsidR="00425AAE" w:rsidRDefault="00425AAE">
      <w:r>
        <w:t>Files: server/util_expr_parse.c Copyright: 1984, 1989-1990, 2000-2011 Free Software Foundation, Inc. License: GPL-3+ or Custom</w:t>
      </w:r>
    </w:p>
    <w:p w14:paraId="124AB4EE" w14:textId="77777777" w:rsidR="00425AAE" w:rsidRDefault="00425AAE">
      <w:r>
        <w:t>Files: test/test_limits.c Copyright: 1998 Dag-Erling Codan Smrgrav License: BSD-3-clause (Smrgrav)</w:t>
      </w:r>
    </w:p>
    <w:p w14:paraId="570BBA38" w14:textId="77777777" w:rsidR="00425AAE" w:rsidRDefault="00425AAE">
      <w:r>
        <w:t>Files: modules/metadata/mod_mime_magic.c Copyright: 2009 The Apache Software Foundation  1996-1997 Cisco Systems, Inc.  1987 Ian F. Darwin. License: Apache 2.0 and Cisco</w:t>
      </w:r>
    </w:p>
    <w:p w14:paraId="77F3D32D" w14:textId="77777777" w:rsidR="00425AAE" w:rsidRDefault="00425AAE">
      <w:r>
        <w:t>Files: docs/conf/magic debian/config-dir/magic Copyright: Ian F. Darwin 1986, 1987, 1989, 1990, 1991, 1992, 1994, 1995. License: BSD-2-clause (Darwin)</w:t>
      </w:r>
    </w:p>
    <w:p w14:paraId="5FF96792" w14:textId="77777777" w:rsidR="00425AAE" w:rsidRDefault="00425AAE">
      <w:r>
        <w:t>Files: modules/mappers/mod_imagemap.c Copyright: 2009 The Apache Software Foundation  1992 by Eric Haines, erich@eye.com License: Apache 2.0 and Haines</w:t>
      </w:r>
    </w:p>
    <w:p w14:paraId="7E07408D" w14:textId="77777777" w:rsidR="00425AAE" w:rsidRDefault="00425AAE">
      <w:r>
        <w:t>Files: server/util_md5.c Copyright: 2009 The Apache Software Foundation  1995, Board of Trustees of the University of Illinois  1993,1994 by Carnegie Mellon University  1991 Bell Communications Research, Inc. (Bellcore) License: Apache 2.0 and MD5</w:t>
      </w:r>
    </w:p>
    <w:p w14:paraId="77444C5E" w14:textId="77777777" w:rsidR="00425AAE" w:rsidRDefault="00425AAE">
      <w:r>
        <w:t>Files: support/ab.c Copyright: 2009 The Apache Software Foundation  1996 by Zeus Technology Ltd. http://www.zeustech.net/ License: Apache 2.0 and Zeus</w:t>
      </w:r>
    </w:p>
    <w:p w14:paraId="1232A8C3" w14:textId="77777777" w:rsidR="00425AAE" w:rsidRDefault="00425AAE">
      <w:r>
        <w:t>Files: debian/a2query.in debian/debhelper/dh_apache2 Copyright: 2012 Arno TÃ¶ll License: Apache 2.0 or GPL-2+</w:t>
      </w:r>
    </w:p>
    <w:p w14:paraId="3C8108FF" w14:textId="77777777" w:rsidR="00425AAE" w:rsidRDefault="00425AAE">
      <w:r>
        <w:t>Files: debian/debhelper/apache2-maintscript-helper Copyright: 2012 Arno TÃ¶ll License: MIT</w:t>
      </w:r>
    </w:p>
    <w:p w14:paraId="3D42F567" w14:textId="77777777" w:rsidR="00425AAE" w:rsidRDefault="00425AAE">
      <w:r>
        <w:t>Files: debian/a2enmod Copyright: 2008 Stefan Fritsch License: Apache 2.0</w:t>
      </w:r>
    </w:p>
    <w:p w14:paraId="4CCD574B" w14:textId="77777777" w:rsidR="00425AAE" w:rsidRDefault="00425AAE">
      <w:r>
        <w:t>Files: debian/patches/itk/* Copyright: 2005-2012 Steinar H. Gunderson, 2008 Knut Auvor Grythe License: Apache 2.0</w:t>
      </w:r>
    </w:p>
    <w:p w14:paraId="7C9AC124" w14:textId="77777777" w:rsidR="00425AAE" w:rsidRDefault="00425AAE">
      <w:r>
        <w:lastRenderedPageBreak/>
        <w:t>License: Apache 2.0  Licensed to the Apache Software Foundation (ASF) under one or more  contributor license agreements.  See the NOTICE file distributed with  this work for additional information regarding copyright ownership.  The ASF licenses this file to You under the Apache License, Version 2.0  (the License); you may not use this file except in compliance with  the License.  You may obtain a copy of the License at  .       http://www.apache.org/licenses/LICENSE-2.0  .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  .  On Debian systems, the full text of the Apache Software License version 2 can  be found in the file `/usr/share/common-licenses/Apache-2.0'.</w:t>
      </w:r>
    </w:p>
    <w:p w14:paraId="57F08DAB" w14:textId="77777777" w:rsidR="00425AAE" w:rsidRDefault="00425AAE">
      <w:r>
        <w:t>License: Zeus    This program is based on ZeusBench V1.0 written by Adam Twiss    which is Copyright (c) 1996 by Zeus Technology Ltd. http://www.zeustech.net/    .    This software is provided as is and any express or implied waranties,    including but not limited to, the implied warranties of merchantability and    fitness for a particular purpose are disclaimed.  In no event shall    Zeus Technology Ltd. be liable for any direct, indirect, incidental, special,    exemplary, or consequential damaged (including, but not limited to,    procurement of substitute good or services; loss of use, data, or profits;    or business interruption) however caused and on theory of liability.  Whether    in contract, strict liability or tort (including negligence or otherwise)    arising in any way out of the use of this software, even if advised of the    possibility of such damage</w:t>
      </w:r>
    </w:p>
    <w:p w14:paraId="4277C23F" w14:textId="77777777" w:rsidR="00425AAE" w:rsidRDefault="00425AAE">
      <w:r>
        <w:t xml:space="preserve">License: PCRE  This is a library of functions to support regular expressions whose syntax  and semantics are as close as possible to those of the Perl 5 language. See  the file Tech.Notes for some information on the internals.  .  This module is a wrapper that provides a POSIX API to the underlying PCRE  functions.  .  Written by: Philip Hazel &lt;ph10@cam.ac.uk&gt;  .            Copyright (c) 1997-2004 University of Cambridge  .  -----------------------------------------------------------------------------  Redistribution and use in source and binary forms, with or without  modification, are permitted provided that the following conditions are met:  .     * Redistributions of source code must retain the above copyright notice,       this list of conditions and the following disclaimer.  .     * Redistributions in binary form must reproduce the above copyright       notice, this list of conditions and the following disclaimer in the       documentation and/or other materials provided with the distribution.  .     * Neither the name of the University of Cambridge nor the names of its       contributors may be used to endorse or promote products derived from       this software without specific prior written permission.  .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w:t>
      </w:r>
      <w:r>
        <w:lastRenderedPageBreak/>
        <w:t>NEGLIGENCE OR OTHERWISE)  ARISING IN ANY WAY OUT OF THE USE OF THIS SOFTWARE, EVEN IF ADVISED OF THE  POSSIBILITY OF SUCH DAMAGE.</w:t>
      </w:r>
    </w:p>
    <w:p w14:paraId="0763BEA9" w14:textId="77777777" w:rsidR="00425AAE" w:rsidRDefault="00425AAE">
      <w:r>
        <w:t xml:space="preserve"> License: MD5  NCSA HTTPd Server  Software Development Group  National Center for Supercomputing Applications  University of Illinois at Urbana-Champaign  605 E. Springfield, Champaign, IL 61820  httpd@ncsa.uiuc.edu  .   Copyright  (C)  1995, Board of Trustees of the University of Illinois  .  ***********************************************************************  .  md5.c: NCSA HTTPd code which uses the md5c.c RSA Code  .    Original Code Copyright (C) 1994, Jeff Hostetler, Spyglass, Inc.    Portions of Content-MD5 code Copyright (C) 1993, 1994 by Carnegie Mellon       University (see Copyright below).    Portions of Content-MD5 code Copyright (C) 1991 Bell Communications       Research, Inc. (Bellcore) (see Copyright below).    Portions extracted from mpack, John G. Myers - jgm+@cmu.edu    Content-MD5 Code contributed by Martin Hamilton (martin@net.lut.ac.uk)  .  these portions extracted from mpack, John G. Myers - jgm+@cmu.edu */  .  (C) Copyright 1993,1994 by Carnegie Mellon University  All Rights Reserved.  .  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Carnegie  Mellon University not be used in advertising or publicity  pertaining to distribution of the software without specific,  written prior permission.  Carnegie Mellon University makes no  representations about the suitability of this software for any  purpose.  It is provided as is without express or implied  warranty.  .  CARNEGIE MELLON UNIVERSITY DISCLAIMS ALL WARRANTIES WITH REGARD TO  THIS SOFTWARE, INCLUDING ALL IMPLIED WARRANTIES OF MERCHANTABILITY  AND FITNESS, IN NO EVENT SHALL CARNEGIE MELLON UNIVERSITY BE LIABLE  FOR ANY SPECIAL, INDIRECT OR CONSEQUENTIAL DAMAGES OR ANY DAMAGES  WHATSOEVER RESULTING FROM LOSS OF USE, DATA OR PROFITS, WHETHER IN  AN ACTION OF CONTRACT, NEGLIGENCE OR OTHER TORTIOUS ACTION, ARISING  OUT OF OR IN CONNECTION WITH THE USE OR PERFORMANCE OF THIS  SOFTWARE.  .  .  .  Copyright (c) 1991 Bell Communications Research, Inc. (Bellcore)  .  Permission to use, copy, modify, and distribute this material  for any purpose and without fee is hereby granted, provided  that the above copyright notice and this permission notice  appear in all copies, and that the name of Bellcore not be  used in advertising or publicity pertaining to this  material without the specific, prior written permission  of an authorized representative of Bellcore.  BELLCORE  MAKES NO REPRESENTATIONS ABOUT THE ACCURACY OR SUITABILITY  OF THIS MATERIAL FOR ANY PURPOSE.  IT IS PROVIDED AS IS,  WITHOUT ANY EXPRESS OR IMPLIED WARRANTIES.</w:t>
      </w:r>
    </w:p>
    <w:p w14:paraId="18960FB8" w14:textId="77777777" w:rsidR="00425AAE" w:rsidRDefault="00425AAE">
      <w:r>
        <w:t xml:space="preserve"> License: GPL-3+  This program is free software: you can redistribute it and/or modify  it under the terms of the GNU General Public License as published by  the Free Software Foundation, either version 3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On Debian systems, the full text of the GNU General Public  License version 2 can be found in the file  `/usr/share/common-licenses/GPL-3'.</w:t>
      </w:r>
    </w:p>
    <w:p w14:paraId="4FE5D3C5" w14:textId="77777777" w:rsidR="00425AAE" w:rsidRDefault="00425AAE">
      <w:r>
        <w:lastRenderedPageBreak/>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On Debian systems, the full text of the GNU General Public  License version 2 can be found in the file  `/usr/share/common-licenses/GPL-2'.</w:t>
      </w:r>
    </w:p>
    <w:p w14:paraId="3EFA02CF" w14:textId="77777777" w:rsidR="00425AAE" w:rsidRDefault="00425AAE">
      <w:r>
        <w:t>License: Haines  This imagemap module started as a port of the original imagemap.c  written by Rob McCool (11/13/93 robm@ncsa.uiuc.edu).  This version includes the mapping algorithms found in version 1.3  of imagemap.c.  .  Contributors to this code include:  .  Kevin Hughes, kevinh@pulua.hcc.hawaii.edu  .  Eric Haines, erich@eye.com  macmartinized polygon code copyright 1992 by Eric Haines, erich@eye.com  .  Randy Terbush, randy@zyzzyva.com  port to Apache module format, base_uri and support for relative URLs  .  James H. Cloos, Jr., cloos@jhcloos.com  Added point datatype, using code in NCSA's version 1.8 imagemap.c  program, as distributed with version 1.4.1 of their server.  The point code is originally added by Craig Milo Rogers, Rogers@ISI.Edu  .  Nathan Kurz, nate@tripod.com  Rewrite/reorganization.  New handling of default, base and relative URLs.  New Configuration directives:     ImapMenu {none, formatted, semiformatted, unformatted}     ImapDefault {error, nocontent, referer, menu, URL}     ImapBase {map, referer, URL}  Support for creating non-graphical menu added.  (backwards compatible):     Old:  directive URL [x,y ...]     New:  directive URL Menu text [x,y ...]      or:  directive URL x,y ... Menu text  Map format and menu concept courtesy Joshua Bell, jsbell@acs.ucalgary.ca.  .  Mark Cox, mark@ukweb.com, Allow relative URLs even when no base specified</w:t>
      </w:r>
    </w:p>
    <w:p w14:paraId="184A9BAA" w14:textId="77777777" w:rsidR="00425AAE" w:rsidRDefault="00425AAE">
      <w:r>
        <w:t xml:space="preserve"> License: BSD-2-clause (Darwin)  Software written by Ian F. Darwin and others;  maintained 1994-2004 Christos Zoulas.  .  This software is not subject to any export provision of the United States  Department of Commerce, and may be exported to any country or planet.  .  Redistribution and use in source and binary forms, with or without  modification, are permitted provided that the following conditions  are met:  1. Redistributions of source code must retain the above copyright     notice immediately at the beginning of the file, without modification,     this list of conditions, and the following disclaimer.  2. Redistributions in binary form must reproduce the above copyright     notice, this list of conditions and the following disclaimer in the     documentation and/or other materials provided with the distribution.  .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w:t>
      </w:r>
      <w:r>
        <w:lastRenderedPageBreak/>
        <w:t>USE OF THIS SOFTWARE, EVEN IF ADVISED OF THE POSSIBILITY OF  SUCH DAMAGE.</w:t>
      </w:r>
    </w:p>
    <w:p w14:paraId="014281C8" w14:textId="77777777" w:rsidR="00425AAE" w:rsidRDefault="00425AAE">
      <w:r>
        <w:t xml:space="preserve"> License: Cisco  This software was submitted by Cisco Systems to the Apache Software Foundation in July  1997.  Future revisions and derivatives of this source code must  acknowledge Cisco Systems as the original contributor of this module.  All other licensing and usage conditions are those of the Apache Software Foundation.  .  Some of this code is derived from the free version of the file command  originally posted to comp.sources.unix.  Copyright info for that program  is included below as required.  ---------------------------------------------------------------------------  - Copyright (c) Ian F. Darwin, 1987. Written by Ian F. Darwin.  .  This software is not subject to any license of the American Telephone and  Telegraph Company or of the Regents of the University of California.  .  Permission is granted to anyone to use this software for any purpose on any  computer system, and to alter it and redistribute it freely, subject to  the following restrictions:  .  1. The author is not responsible for the consequences of use of this  software, no matter how awful, even if they arise from flaws in it.  .  2. The origin of this software must not be misrepresented, either by  explicit claim or by omission.  Since few users ever read sources, credits  must appear in the documentation.  .  3. Altered versions must be plainly marked as such, and must not be  misrepresented as being the original software.  Since few users ever read  sources, credits must appear in the documentation.  .  4. This notice may not be removed or altered.   -------------------------------------------------------------------------  .  For compliance with Mr Darwin's terms: this has been very significantly  modified from the free file command.  - all-in-one file for compilation convenience when moving from one    version of Apache to the next.  - Memory allocation is done through the Apache API's apr_pool_t structure.  - All functions have had necessary Apache API request or server    structures passed to them where necessary to call other Apache API    routines.  (i.e. usually for logging, files, or memory allocation in    itself or a called function.)  - struct magic has been converted from an array to a single-ended linked    list because it only grows one record at a time, it's only accessed    sequentially, and the Apache API has no equivalent of realloc().  - Functions have been changed to get their parameters from the server    configuration instead of globals.  (It should be reentrant now but has    not been tested in a threaded environment.)  - Places where it used to print results to stdout now saves them in a    list where they're used to set the MIME type in the Apache request    record.  - Command-line flags have been removed since they will never be used here.  .  Ian Kluft &lt;ikluft@cisco.com&gt;  Engineering Information Framework  Central Engineering  Cisco Systems, Inc.  San Jose, CA, USA  .  Initial installation          July/August 1996  Misc bug fixes                May 1997  Submission to Apache Software Foundation    July 1997</w:t>
      </w:r>
    </w:p>
    <w:p w14:paraId="6F7991E5" w14:textId="77777777" w:rsidR="00425AAE" w:rsidRDefault="00425AAE">
      <w:r>
        <w:t xml:space="preserve"> License: BSD-3-clause (Smrgrav)  Redistribution and use in source and binary forms, with or without  modification, are permitted provided that the following conditions  are met:  1. Redistributions of source code must retain the above copyright     notice, this list of conditions and the following disclaimer     in this position and unchanged.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withough specific prior written </w:t>
      </w:r>
      <w:r>
        <w:lastRenderedPageBreak/>
        <w:t>permission  .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5DEFFE5" w14:textId="77777777" w:rsidR="00425AAE" w:rsidRDefault="00425AAE">
      <w:r>
        <w:t xml:space="preserve"> License: BSD-3-clause (Cambridge)  Redistribution and use in source and binary forms, with or without  modification, are permitted provided that the following conditions are met:  .     * Redistributions of source code must retain the above copyright notice,       this list of conditions and the following disclaimer.  .     * Redistributions in binary form must reproduce the above copyright       notice, this list of conditions and the following disclaimer in the       documentation and/or other materials provided with the distribution.  .     * Neither the name of the University of Cambridge nor the names of its       contributors may be used to endorse or promote products derived from       this software without specific prior written permission.  .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70BC363" w14:textId="77777777" w:rsidR="00425AAE" w:rsidRDefault="00425AAE">
      <w:r>
        <w:t>License: Custom    As a special exception, you may create a larger work that contains    part or all of the Bison parser skeleton and distribute that work    under terms of your choice, so long as that work isn't itself a    parser generator using the skeleton or a modified version thereof    as a parser skeleton.  Alternatively, if you modify or redistribute    the parser skeleton itself, you may (at your option) remove this    special exception, which will cause the skeleton and the resulting    Bison output files to be licensed under the GNU General Public    License without this special exception.    .    This special exception was added by the Free Software Foundation in    version 2.2 of Bison.  */    .    C LALR(1) parser skeleton written by Richard Stallman, by    simplifying the original so-called semantic parser.</w:t>
      </w:r>
    </w:p>
    <w:p w14:paraId="1953ACF2" w14:textId="77777777" w:rsidR="00425AAE" w:rsidRDefault="00425AAE">
      <w:r>
        <w:t xml:space="preserve">License: MIT  Permission is hereby granted, free of charge, to any person obtaining a copy of  this software and associated documentation files (the Software), to deal in  the Software without restriction, including without limitation the rights to  use, copy, modify, </w:t>
      </w:r>
      <w:r>
        <w:lastRenderedPageBreak/>
        <w:t>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A1E7CAE" w14:textId="77777777" w:rsidR="00425AAE" w:rsidRDefault="00425AAE">
      <w:r>
        <w:t>[END FILE=apache2-2.4.10/debian/copyright]</w:t>
      </w:r>
    </w:p>
    <w:p w14:paraId="3EA204F7" w14:textId="77777777" w:rsidR="00425AAE" w:rsidRDefault="00425AAE" w:rsidP="000727EF">
      <w:pPr>
        <w:pStyle w:val="Heading3"/>
      </w:pPr>
      <w:r>
        <w:t>apache2-2.4.10/LICENSE:</w:t>
      </w:r>
    </w:p>
    <w:p w14:paraId="68A544D4" w14:textId="77777777" w:rsidR="00425AAE" w:rsidRDefault="00425AAE">
      <w:r>
        <w:t>[BEGIN FILE=apache2-2.4.10/LICENSE]                                  Apache License                            Version 2.0, January 2004                         http://www.apache.org/licenses/</w:t>
      </w:r>
    </w:p>
    <w:p w14:paraId="274E75B3" w14:textId="77777777" w:rsidR="00425AAE" w:rsidRDefault="00425AAE">
      <w:r>
        <w:t xml:space="preserve">   TERMS AND CONDITIONS FOR USE, REPRODUCTION, AND DISTRIBUTION</w:t>
      </w:r>
    </w:p>
    <w:p w14:paraId="08061119" w14:textId="77777777" w:rsidR="00425AAE" w:rsidRDefault="00425AAE">
      <w:r>
        <w:t xml:space="preserve">   1. Definitions.</w:t>
      </w:r>
    </w:p>
    <w:p w14:paraId="6BCAA0FB" w14:textId="77777777" w:rsidR="00425AAE" w:rsidRDefault="00425AAE">
      <w:r>
        <w:t xml:space="preserve">      License shall mean the terms and conditions for use, reproduction,       and distribution as defined by Sections 1 through 9 of this document.</w:t>
      </w:r>
    </w:p>
    <w:p w14:paraId="578EA02A" w14:textId="77777777" w:rsidR="00425AAE" w:rsidRDefault="00425AAE">
      <w:r>
        <w:t xml:space="preserve">      Licensor shall mean the copyright owner or entity authorized by       the copyright owner that is granting the License.</w:t>
      </w:r>
    </w:p>
    <w:p w14:paraId="15A34327" w14:textId="77777777" w:rsidR="00425AAE" w:rsidRDefault="00425AAE">
      <w:r>
        <w:t xml:space="preserve">      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3353E51E" w14:textId="77777777" w:rsidR="00425AAE" w:rsidRDefault="00425AAE">
      <w:r>
        <w:t xml:space="preserve">      You (or Your) shall mean an individual or Legal Entity       exercising permissions granted by this License.</w:t>
      </w:r>
    </w:p>
    <w:p w14:paraId="34898159" w14:textId="77777777" w:rsidR="00425AAE" w:rsidRDefault="00425AAE">
      <w:r>
        <w:t xml:space="preserve">      Source form shall mean the preferred form for making modifications,       including but not limited to software source code, documentation       source, and configuration files.</w:t>
      </w:r>
    </w:p>
    <w:p w14:paraId="1A33F7D2" w14:textId="77777777" w:rsidR="00425AAE" w:rsidRDefault="00425AAE">
      <w:r>
        <w:t xml:space="preserve">      Object form shall mean any form resulting from mechanical       transformation or translation of a Source form, including but       not limited to compiled object code, generated documentation,       and conversions to other media types.</w:t>
      </w:r>
    </w:p>
    <w:p w14:paraId="56B6E783" w14:textId="77777777" w:rsidR="00425AAE" w:rsidRDefault="00425AAE">
      <w:r>
        <w:t xml:space="preserve">      Work shall mean the work of authorship, whether in Source or       Object form, made available under the License, as indicated by a       copyright notice that is included in or attached to the work       (an example is provided in the Appendix below).</w:t>
      </w:r>
    </w:p>
    <w:p w14:paraId="41DC7D95" w14:textId="77777777" w:rsidR="00425AAE" w:rsidRDefault="00425AAE">
      <w:r>
        <w:t xml:space="preserve">      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42CA93AC" w14:textId="77777777" w:rsidR="00425AAE" w:rsidRDefault="00425AAE">
      <w:r>
        <w:lastRenderedPageBreak/>
        <w:t xml:space="preserve">      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708FFF74" w14:textId="77777777" w:rsidR="00425AAE" w:rsidRDefault="00425AAE">
      <w:r>
        <w:t xml:space="preserve">      Contributor shall mean Licensor and any individual or Legal Entity       on behalf of whom a Contribution has been received by Licensor and       subsequently incorporated within the Work.</w:t>
      </w:r>
    </w:p>
    <w:p w14:paraId="5F47FA67" w14:textId="77777777" w:rsidR="00425AAE" w:rsidRDefault="00425AAE">
      <w:r>
        <w:t xml:space="preserve">   2. Grant of Copyright License.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675E2598" w14:textId="77777777" w:rsidR="00425AAE" w:rsidRDefault="00425AAE">
      <w:r>
        <w:t xml:space="preserve">   3. Grant of Patent License.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21D532CE" w14:textId="77777777" w:rsidR="00425AAE" w:rsidRDefault="00425AAE">
      <w:r>
        <w:t xml:space="preserve">   4. Redistribution. You may reproduce and distribute copies of the       Work or Derivative Works thereof in any medium, with or without       modifications, and in Source or Object form, provided that You       meet the following conditions:</w:t>
      </w:r>
    </w:p>
    <w:p w14:paraId="0B0AC29C" w14:textId="77777777" w:rsidR="00425AAE" w:rsidRDefault="00425AAE">
      <w:r>
        <w:t xml:space="preserve">      (a) You must give any other recipients of the Work or           Derivative Works a copy of this License; and</w:t>
      </w:r>
    </w:p>
    <w:p w14:paraId="36D88FDF" w14:textId="77777777" w:rsidR="00425AAE" w:rsidRDefault="00425AAE">
      <w:r>
        <w:t xml:space="preserve">      (b) You must cause any modified files to carry prominent notices           stating that You changed the files; and</w:t>
      </w:r>
    </w:p>
    <w:p w14:paraId="2D143681" w14:textId="77777777" w:rsidR="00425AAE" w:rsidRDefault="00425AAE">
      <w:r>
        <w:t xml:space="preserve">      (c) You must retain, in the Source form of any Derivative Works           that You distribute, all copyright, patent, trademark, and           attribution notices from the Source form of the Work,           excluding those notices that do not pertain to any part of           the Derivative Works; and</w:t>
      </w:r>
    </w:p>
    <w:p w14:paraId="7B7BBA31" w14:textId="77777777" w:rsidR="00425AAE" w:rsidRDefault="00425AAE">
      <w:r>
        <w:t xml:space="preserve">      (d) If the Work includes a NOTICE text file as part of its           distribution, then any Derivative Works that You distribute must           include a readable copy of the attribution notices contained           within such NOTICE file, excluding those notices that </w:t>
      </w:r>
      <w:r>
        <w:lastRenderedPageBreak/>
        <w:t>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w:t>
      </w:r>
    </w:p>
    <w:p w14:paraId="54A2E701" w14:textId="77777777" w:rsidR="00425AAE" w:rsidRDefault="00425AAE">
      <w:r>
        <w:t xml:space="preserve">      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14:paraId="0884FF49" w14:textId="77777777" w:rsidR="00425AAE" w:rsidRDefault="00425AAE">
      <w:r>
        <w:t xml:space="preserve">   5. Submission of Contributions.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714258E7" w14:textId="77777777" w:rsidR="00425AAE" w:rsidRDefault="00425AAE">
      <w:r>
        <w:t xml:space="preserve">   6. Trademarks. This License does not grant permission to use the trade       names, trademarks, service marks, or product names of the Licensor,       except as required for reasonable and customary use in describing the       origin of the Work and reproducing the content of the NOTICE file.</w:t>
      </w:r>
    </w:p>
    <w:p w14:paraId="19597767" w14:textId="77777777" w:rsidR="00425AAE" w:rsidRDefault="00425AAE">
      <w:r>
        <w:t xml:space="preserve">   7. Disclaimer of Warranty.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18466A09" w14:textId="77777777" w:rsidR="00425AAE" w:rsidRDefault="00425AAE">
      <w:r>
        <w:t xml:space="preserve">   8. Limitation of Liability.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605E96E9" w14:textId="77777777" w:rsidR="00425AAE" w:rsidRDefault="00425AAE">
      <w:r>
        <w:t xml:space="preserve">   9. Accepting Warranty or Additional Liability. While redistributing       the Work or Derivative Works thereof, You may choose to offer,       and charge a fee for, acceptance of support, warranty, indemnity,       or other liability obligations and/or rights consistent with this       License. However, in accepting such obligations, You may act </w:t>
      </w:r>
      <w:r>
        <w:lastRenderedPageBreak/>
        <w:t>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27D058F7" w14:textId="77777777" w:rsidR="00425AAE" w:rsidRDefault="00425AAE">
      <w:r>
        <w:t xml:space="preserve">   END OF TERMS AND CONDITIONS</w:t>
      </w:r>
    </w:p>
    <w:p w14:paraId="7EF1B9EB" w14:textId="77777777" w:rsidR="00425AAE" w:rsidRDefault="00425AAE">
      <w:r>
        <w:t xml:space="preserve">   APPENDIX: How to apply the Apache License to your work.</w:t>
      </w:r>
    </w:p>
    <w:p w14:paraId="1A76636F" w14:textId="77777777" w:rsidR="00425AAE" w:rsidRDefault="00425AAE">
      <w:r>
        <w:t xml:space="preserve">      To apply the Apache License to your work, attach the following       boilerplate notice, with the fields enclosed by brackets []       replaced with your own identifying information. (Don't include       the brackets!)  The text should be enclosed in the appropriate       comment syntax for the file format. We also recommend that a       file or class name and description of purpose be included on the       same printed page as the copyright notice for easier       identification within third-party archives.</w:t>
      </w:r>
    </w:p>
    <w:p w14:paraId="4AD164ED" w14:textId="77777777" w:rsidR="00425AAE" w:rsidRDefault="00425AAE">
      <w:r>
        <w:t xml:space="preserve">   Copyright [yyyy] [name of copyright owner]</w:t>
      </w:r>
    </w:p>
    <w:p w14:paraId="5E19BC80" w14:textId="77777777" w:rsidR="00425AAE" w:rsidRDefault="00425AAE">
      <w:r>
        <w:t xml:space="preserve">   Licensed under the Apache License, Version 2.0 (the License);    you may not use this file except in compliance with the License.    You may obtain a copy of the License at</w:t>
      </w:r>
    </w:p>
    <w:p w14:paraId="1C6163A0" w14:textId="77777777" w:rsidR="00425AAE" w:rsidRDefault="00425AAE">
      <w:r>
        <w:t xml:space="preserve">       http://www.apache.org/licenses/LICENSE-2.0</w:t>
      </w:r>
    </w:p>
    <w:p w14:paraId="5F37C4E5" w14:textId="77777777" w:rsidR="00425AAE" w:rsidRDefault="00425AAE">
      <w:r>
        <w:t xml:space="preserve">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798961E0" w14:textId="77777777" w:rsidR="00425AAE" w:rsidRDefault="00425AAE"/>
    <w:p w14:paraId="267CC2AA" w14:textId="77777777" w:rsidR="00425AAE" w:rsidRDefault="00425AAE">
      <w:r>
        <w:t xml:space="preserve">APACHE HTTP SERVER SUBCOMPONENTS: </w:t>
      </w:r>
    </w:p>
    <w:p w14:paraId="1B44CA01" w14:textId="77777777" w:rsidR="00425AAE" w:rsidRDefault="00425AAE">
      <w:r>
        <w:t xml:space="preserve">The Apache HTTP Server includes a number of subcomponents with separate copyright notices and license terms. Your use of the source code for the these subcomponents is subject to the terms and conditions of the following licenses. </w:t>
      </w:r>
    </w:p>
    <w:p w14:paraId="39063E76" w14:textId="77777777" w:rsidR="00425AAE" w:rsidRDefault="00425AAE">
      <w:r>
        <w:t>For the mod_mime_magic component:</w:t>
      </w:r>
    </w:p>
    <w:p w14:paraId="3F971440" w14:textId="77777777" w:rsidR="00425AAE" w:rsidRDefault="00425AAE">
      <w:r>
        <w:t xml:space="preserve">/*  * mod_mime_magic: MIME type lookup via file magic numbers  * Copyright (c) 1996-1997 Cisco Systems, Inc.  *  * This software was submitted by Cisco Systems to the Apache Group in July  * 1997.  Future revisions and derivatives of this source code must  * acknowledge Cisco Systems as the original contributor of this module.  * All other licensing and usage conditions are those of the Apache Group.  *  * Some of this code is derived from the free version of the file command  * originally posted to comp.sources.unix.  Copyright info for that program  * is included below as required.  * ---------------------------------------------------------------------------  * - Copyright (c) Ian F. Darwin, 1987. Written by Ian F. Darwin.  *  * This software is not subject to any license of the American Telephone and  * Telegraph Company or of the Regents of the University of California.  *  * Permission is granted to anyone to use this software for any purpose on any  * computer system, and to alter it and redistribute it freely, subject to  * the following restrictions:  *  * 1. The author is not responsible for the consequences of use of this  * software, no matter how awful, even if they arise from flaws in it.  *  * 2. The origin of this software must not be misrepresented, either by  * explicit claim or by omission.  Since few users ever read sources, credits  * must appear in the documentation.  *  * 3. Altered versions must be plainly marked as such, and must not be  * misrepresented as being the original software.  Since few users ever read  * </w:t>
      </w:r>
      <w:r>
        <w:lastRenderedPageBreak/>
        <w:t>sources, credits must appear in the documentation.  *  * 4. This notice may not be removed or altered.  * -------------------------------------------------------------------------  *  */</w:t>
      </w:r>
    </w:p>
    <w:p w14:paraId="21F0BDDC" w14:textId="77777777" w:rsidR="00425AAE" w:rsidRDefault="00425AAE">
      <w:r>
        <w:t xml:space="preserve"> For the  modules\mappers\mod_imagemap.c component:</w:t>
      </w:r>
    </w:p>
    <w:p w14:paraId="2BB055E6" w14:textId="77777777" w:rsidR="00425AAE" w:rsidRDefault="00425AAE">
      <w:r>
        <w:t xml:space="preserve">  macmartinized polygon code copyright 1992 by Eric Haines, erich@eye.com</w:t>
      </w:r>
    </w:p>
    <w:p w14:paraId="26DC1C24" w14:textId="77777777" w:rsidR="00425AAE" w:rsidRDefault="00425AAE">
      <w:r>
        <w:t>For the  server\util_md5.c component:</w:t>
      </w:r>
    </w:p>
    <w:p w14:paraId="653064C5" w14:textId="77777777" w:rsidR="00425AAE" w:rsidRDefault="00425AAE">
      <w:r>
        <w:t>/************************************************************************  * NCSA HTTPd Server  * Software Development Group  * National Center for Supercomputing Applications  * University of Illinois at Urbana-Champaign  * 605 E. Springfield, Champaign, IL 61820  * httpd@ncsa.uiuc.edu  *  * Copyright  (C)  1995, Board of Trustees of the University of Illinois  *  ************************************************************************  *  * md5.c: NCSA HTTPd code which uses the md5c.c RSA Code  *  *  Original Code Copyright (C) 1994, Jeff Hostetler, Spyglass, Inc.  *  Portions of Content-MD5 code Copyright (C) 1993, 1994 by Carnegie Mellon  *     University (see Copyright below).  *  Portions of Content-MD5 code Copyright (C) 1991 Bell Communications   *     Research, Inc. (Bellcore) (see Copyright below).  *  Portions extracted from mpack, John G. Myers - jgm+@cmu.edu  *  Content-MD5 Code contributed by Martin Hamilton (martin@net.lut.ac.uk)  *  */</w:t>
      </w:r>
    </w:p>
    <w:p w14:paraId="0C96D5A7" w14:textId="77777777" w:rsidR="00425AAE" w:rsidRDefault="00425AAE">
      <w:r>
        <w:t xml:space="preserve"> /* these portions extracted from mpack, John G. Myers - jgm+@cmu.edu */ /* (C) Copyright 1993,1994 by Carnegie Mellon University  * All Rights Reserved.  *  * Permission to use, copy, modify, distribute, and sell this software  * and its documentation for any purpose is hereby granted without  * fee, provided that the above copyright notice appear in all copies  * and that both that copyright notice and this permission notice  * appear in supporting documentation, and that the name of Carnegie  * Mellon University not be used in advertising or publicity  * pertaining to distribution of the software without specific,  * written prior permission.  Carnegie Mellon University makes no  * representations about the suitability of this software for any  * purpose.  It is provided as is without express or implied  * warranty.  *  * CARNEGIE MELLON UNIVERSITY DISCLAIMS ALL WARRANTIES WITH REGARD TO  * THIS SOFTWARE, INCLUDING ALL IMPLIED WARRANTIES OF MERCHANTABILITY  * AND FITNESS, IN NO EVENT SHALL CARNEGIE MELLON UNIVERSITY BE LIABLE  * FOR ANY SPECIAL, INDIRECT OR CONSEQUENTIAL DAMAGES OR ANY DAMAGES  * WHATSOEVER RESULTING FROM LOSS OF USE, DATA OR PROFITS, WHETHER IN  * AN ACTION OF CONTRACT, NEGLIGENCE OR OTHER TORTIOUS ACTION, ARISING  * OUT OF OR IN CONNECTION WITH THE USE OR PERFORMANCE OF THIS  * SOFTWARE.  */</w:t>
      </w:r>
    </w:p>
    <w:p w14:paraId="118F135B" w14:textId="77777777" w:rsidR="00425AAE" w:rsidRDefault="00425AAE">
      <w:r>
        <w:t>/*  * Copyright (c) 1991 Bell Communications Research, Inc. (Bellcore)  *  * Permission to use, copy, modify, and distribute this material  * for any purpose and without fee is hereby granted, provided  * that the above copyright notice and this permission notice  * appear in all copies, and that the name of Bellcore not be  * used in advertising or publicity pertaining to this  * material without the specific, prior written permission  * of an authorized representative of Bellcore.  BELLCORE  * MAKES NO REPRESENTATIONS ABOUT THE ACCURACY OR SUITABILITY  * OF THIS MATERIAL FOR ANY PURPOSE.  IT IS PROVIDED AS IS,  * WITHOUT ANY EXPRESS OR IMPLIED WARRANTIES.    */</w:t>
      </w:r>
    </w:p>
    <w:p w14:paraId="38E63990" w14:textId="77777777" w:rsidR="00425AAE" w:rsidRDefault="00425AAE">
      <w:r>
        <w:lastRenderedPageBreak/>
        <w:t>For the  srclib\apr\include\apr_md5.h component:  /*  * This is work is derived from material Copyright RSA Data Security, Inc.  *  * The RSA copyright statement and Licence for that original material is  * included below. This is followed by the Apache copyright statement and  * licence for the modifications made to that material.  */</w:t>
      </w:r>
    </w:p>
    <w:p w14:paraId="733B294B" w14:textId="77777777" w:rsidR="00425AAE" w:rsidRDefault="00425AAE">
      <w:r>
        <w:t>/* Copyright (C) 1991-2, RSA Data Security, Inc. Created 1991. All    rights reserved.</w:t>
      </w:r>
    </w:p>
    <w:p w14:paraId="3FAC163C" w14:textId="77777777" w:rsidR="00425AAE" w:rsidRDefault="00425AAE">
      <w:r>
        <w:t xml:space="preserve">   License to copy and use this software is granted provided that it    is identified as the RSA Data Security, Inc. MD5 Message-Digest    Algorithm in all material mentioning or referencing this software    or this function.</w:t>
      </w:r>
    </w:p>
    <w:p w14:paraId="47DDDC87" w14:textId="77777777" w:rsidR="00425AAE" w:rsidRDefault="00425AAE">
      <w:r>
        <w:t xml:space="preserve">   License is also granted to make and use derivative works provided    that such works are identified as derived from the RSA Data    Security, Inc. MD5 Message-Digest Algorithm in all material    mentioning or referencing the derived work.</w:t>
      </w:r>
    </w:p>
    <w:p w14:paraId="256213FE" w14:textId="77777777" w:rsidR="00425AAE" w:rsidRDefault="00425AAE">
      <w:r>
        <w:t xml:space="preserve">   RSA Data Security, Inc. makes no representations concerning either    the merchantability of this software or the suitability of this    software for any particular purpose. It is provided as is    without express or implied warranty of any kind.</w:t>
      </w:r>
    </w:p>
    <w:p w14:paraId="3EA5AECC" w14:textId="77777777" w:rsidR="00425AAE" w:rsidRDefault="00425AAE">
      <w:r>
        <w:t xml:space="preserve">   These notices must be retained in any copies of any part of this    documentation and/or software.  */</w:t>
      </w:r>
    </w:p>
    <w:p w14:paraId="752F926F" w14:textId="77777777" w:rsidR="00425AAE" w:rsidRDefault="00425AAE">
      <w:r>
        <w:t>For the  srclib\apr\passwd\apr_md5.c component:</w:t>
      </w:r>
    </w:p>
    <w:p w14:paraId="3D11B3B8" w14:textId="77777777" w:rsidR="00425AAE" w:rsidRDefault="00425AAE">
      <w:r>
        <w:t>/*  * This is work is derived from material Copyright RSA Data Security, Inc.  *  * The RSA copyright statement and Licence for that original material is  * included below. This is followed by the Apache copyright statement and  * licence for the modifications made to that material.  */</w:t>
      </w:r>
    </w:p>
    <w:p w14:paraId="6B287C5F" w14:textId="77777777" w:rsidR="00425AAE" w:rsidRDefault="00425AAE">
      <w:r>
        <w:t>/* MD5C.C - RSA Data Security, Inc., MD5 message-digest algorithm  */</w:t>
      </w:r>
    </w:p>
    <w:p w14:paraId="0B38433F" w14:textId="77777777" w:rsidR="00425AAE" w:rsidRDefault="00425AAE">
      <w:r>
        <w:t>/* Copyright (C) 1991-2, RSA Data Security, Inc. Created 1991. All    rights reserved.</w:t>
      </w:r>
    </w:p>
    <w:p w14:paraId="08788FBF" w14:textId="77777777" w:rsidR="00425AAE" w:rsidRDefault="00425AAE">
      <w:r>
        <w:t xml:space="preserve">   License to copy and use this software is granted provided that it    is identified as the RSA Data Security, Inc. MD5 Message-Digest    Algorithm in all material mentioning or referencing this software    or this function.</w:t>
      </w:r>
    </w:p>
    <w:p w14:paraId="142F4D49" w14:textId="77777777" w:rsidR="00425AAE" w:rsidRDefault="00425AAE">
      <w:r>
        <w:t xml:space="preserve">   License is also granted to make and use derivative works provided    that such works are identified as derived from the RSA Data    Security, Inc. MD5 Message-Digest Algorithm in all material    mentioning or referencing the derived work.</w:t>
      </w:r>
    </w:p>
    <w:p w14:paraId="75B49427" w14:textId="77777777" w:rsidR="00425AAE" w:rsidRDefault="00425AAE">
      <w:r>
        <w:t xml:space="preserve">   RSA Data Security, Inc. makes no representations concerning either    the merchantability of this software or the suitability of this    software for any particular purpose. It is provided as is    without express or implied warranty of any kind.</w:t>
      </w:r>
    </w:p>
    <w:p w14:paraId="2BA48392" w14:textId="77777777" w:rsidR="00425AAE" w:rsidRDefault="00425AAE">
      <w:r>
        <w:t xml:space="preserve">   These notices must be retained in any copies of any part of this    documentation and/or software.  */ /*  * The apr_md5_encode() routine uses much code obtained from the FreeBSD 3.0  * MD5 crypt() function, which is licenced as follows:  * ----------------------------------------------------------------------------  * THE BEER-WARE LICENSE (Revision 42):  * &lt;phk@login.dknet.dk&gt; wrote this file.  As long as you retain this notice you  * can do whatever you want with this stuff. If we meet some day, and you think  * this stuff is worth it, you can buy me a beer in return.  Poul-Henning Kamp  * ----------------------------------------------------------------------------  */</w:t>
      </w:r>
    </w:p>
    <w:p w14:paraId="615844FD" w14:textId="77777777" w:rsidR="00425AAE" w:rsidRDefault="00425AAE">
      <w:r>
        <w:t>For the srclib\apr-util\crypto\apr_md4.c component:</w:t>
      </w:r>
    </w:p>
    <w:p w14:paraId="125B8CA8" w14:textId="77777777" w:rsidR="00425AAE" w:rsidRDefault="00425AAE">
      <w:r>
        <w:t xml:space="preserve"> * This is derived from material copyright RSA Data Security, Inc.  * Their notice is reproduced below in its entirety.  *  * Copyright (C) 1991-2, RSA Data Security, Inc. Created 1991. All  * rights reserved.  *  * License to copy and use this software is </w:t>
      </w:r>
      <w:r>
        <w:lastRenderedPageBreak/>
        <w:t>granted provided that it  * is identified as the RSA Data Security, Inc. MD4 Message-Digest  * Algorithm in all material mentioning or referencing this software  * or this function.  *  * License is also granted to make and use derivative works provided  * that such works are identified as derived from the RSA Data  * Security, Inc. MD4 Message-Digest Algorithm in all material  * mentioning or referencing the derived work.  *  * RSA Data Security, Inc. makes no representations concerning either  * the merchantability of this software or the suitability of this  * software for any particular purpose. It is provided as is  * without express or implied warranty of any kind.  *  * These notices must be retained in any copies of any part of this  * documentation and/or software.  */</w:t>
      </w:r>
    </w:p>
    <w:p w14:paraId="5D2FCE57" w14:textId="77777777" w:rsidR="00425AAE" w:rsidRDefault="00425AAE">
      <w:r>
        <w:t>For the srclib\apr-util\include\apr_md4.h component:</w:t>
      </w:r>
    </w:p>
    <w:p w14:paraId="0E0BBA1F" w14:textId="77777777" w:rsidR="00425AAE" w:rsidRDefault="00425AAE">
      <w:r>
        <w:t xml:space="preserve"> *  * This is derived from material copyright RSA Data Security, Inc.  * Their notice is reproduced below in its entirety.  *  * Copyright (C) 1991-2, RSA Data Security, Inc. Created 1991. All  * rights reserved.  *  * License to copy and use this software is granted provided that it  * is identified as the RSA Data Security, Inc. MD4 Message-Digest  * Algorithm in all material mentioning or referencing this software  * or this function.  *  * License is also granted to make and use derivative works provided  * that such works are identified as derived from the RSA Data  * Security, Inc. MD4 Message-Digest Algorithm in all material  * mentioning or referencing the derived work.  *  * RSA Data Security, Inc. makes no representations concerning either  * the merchantability of this software or the suitability of this  * software for any particular purpose. It is provided as is  * without express or implied warranty of any kind.  *  * These notices must be retained in any copies of any part of this  * documentation and/or software.  */</w:t>
      </w:r>
    </w:p>
    <w:p w14:paraId="72EFFAEB" w14:textId="77777777" w:rsidR="00425AAE" w:rsidRDefault="00425AAE">
      <w:r>
        <w:t xml:space="preserve"> For the srclib\apr-util\test\testmd4.c component:</w:t>
      </w:r>
    </w:p>
    <w:p w14:paraId="7B7A0A65" w14:textId="77777777" w:rsidR="00425AAE" w:rsidRDefault="00425AAE">
      <w:r>
        <w:t xml:space="preserve"> *  * This is derived from material copyright RSA Data Security, Inc.  * Their notice is reproduced below in its entirety.  *  * Copyright (C) 1990-2, RSA Data Security, Inc. Created 1990. All  * rights reserved.  *  * RSA Data Security, Inc. makes no representations concerning either  * the merchantability of this software or the suitability of this  * software for any particular purpose. It is provided as is  * without express or implied warranty of any kind.  *  * These notices must be retained in any copies of any part of this  * documentation and/or software.  */</w:t>
      </w:r>
    </w:p>
    <w:p w14:paraId="13EDBCCE" w14:textId="77777777" w:rsidR="00425AAE" w:rsidRDefault="00425AAE">
      <w:r>
        <w:t>For the srclib\apr-util\xml\expat\conftools\install-sh component:</w:t>
      </w:r>
    </w:p>
    <w:p w14:paraId="2270E4E8" w14:textId="77777777" w:rsidR="00425AAE" w:rsidRDefault="00425AAE">
      <w:r>
        <w:t># # install - install a program, script, or datafile # This comes from X11R5 (mit/util/scripts/install.sh). # # Copyright 1991 by the Massachusetts Institute of Technology # # Permission to use, copy, modify, distribute, and sell this software and its # documentation for any purpose is hereby granted without fee, provided that # the above copyright notice appear in all copies and that both that # copyright notice and this permission notice appear in supporting # documentation, and that the name of M.I.T. not be used in advertising or # publicity pertaining to distribution of the software without specific, # written prior permission.  M.I.T. makes no representations about the # suitability of this software for any purpose.  It is provided as is # without express or implied warranty. #</w:t>
      </w:r>
    </w:p>
    <w:p w14:paraId="600A695A" w14:textId="77777777" w:rsidR="00425AAE" w:rsidRDefault="00425AAE">
      <w:r>
        <w:t>For the test\zb.c component:</w:t>
      </w:r>
    </w:p>
    <w:p w14:paraId="0A789011" w14:textId="77777777" w:rsidR="00425AAE" w:rsidRDefault="00425AAE">
      <w:r>
        <w:t xml:space="preserve">/*                          ZeusBench V1.01 </w:t>
      </w:r>
      <w:r>
        <w:tab/>
      </w:r>
      <w:r>
        <w:tab/>
      </w:r>
      <w:r>
        <w:tab/>
        <w:t xml:space="preserve">    ===============</w:t>
      </w:r>
    </w:p>
    <w:p w14:paraId="4E3BA501" w14:textId="77777777" w:rsidR="00425AAE" w:rsidRDefault="00425AAE">
      <w:r>
        <w:t>This program is Copyright (C) Zeus Technology Limited 1996.</w:t>
      </w:r>
    </w:p>
    <w:p w14:paraId="6136067B" w14:textId="77777777" w:rsidR="00425AAE" w:rsidRDefault="00425AAE">
      <w:r>
        <w:lastRenderedPageBreak/>
        <w:t>This program may be used and copied freely providing this copyright notice is not removed.</w:t>
      </w:r>
    </w:p>
    <w:p w14:paraId="70A384D5" w14:textId="77777777" w:rsidR="00425AAE" w:rsidRDefault="00425AAE">
      <w:r>
        <w:t>This software is provided as is and any express or implied waranties,  including but not limited to, the implied warranties of merchantability and fitness for a particular purpose are disclaimed.  In no event shall  Zeus Technology Ltd. be liable for any direct, indirect, incidental, special,  exemplary, or consequential damaged (including, but not limited to,  procurement of substitute good or services; loss of use, data, or profits; or business interruption) however caused and on theory of liability.  Whether in contract, strict liability or tort (including negligence or otherwise)  arising in any way out of the use of this software, even if advised of the possibility of such damage.</w:t>
      </w:r>
    </w:p>
    <w:p w14:paraId="4C2BCBA6" w14:textId="77777777" w:rsidR="00425AAE" w:rsidRDefault="00425AAE">
      <w:r>
        <w:t xml:space="preserve">     Written by Adam Twiss (adam@zeus.co.uk).  March 1996</w:t>
      </w:r>
    </w:p>
    <w:p w14:paraId="47308B47" w14:textId="77777777" w:rsidR="00425AAE" w:rsidRDefault="00425AAE">
      <w:r>
        <w:t>Thanks to the following people for their input:   Mike Belshe (mbelshe@netscape.com)    Michael Campanella (campanella@stevms.enet.dec.com)</w:t>
      </w:r>
    </w:p>
    <w:p w14:paraId="2C5BF2D1" w14:textId="77777777" w:rsidR="00425AAE" w:rsidRDefault="00425AAE">
      <w:r>
        <w:t>*/</w:t>
      </w:r>
    </w:p>
    <w:p w14:paraId="5E7F1577" w14:textId="77777777" w:rsidR="00425AAE" w:rsidRDefault="00425AAE">
      <w:r>
        <w:t>For the expat xml parser component:</w:t>
      </w:r>
    </w:p>
    <w:p w14:paraId="4C675264" w14:textId="77777777" w:rsidR="00425AAE" w:rsidRDefault="00425AAE">
      <w:r>
        <w:t>Copyright (c) 1998, 1999, 2000 Thai Open Source Software Center Ltd                                and Clark Cooper</w:t>
      </w:r>
    </w:p>
    <w:p w14:paraId="32D0B034" w14:textId="77777777" w:rsidR="00425AAE" w:rsidRDefault="00425AAE">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w:t>
      </w:r>
      <w:r>
        <w:tab/>
        <w:t xml:space="preserve"> The above copyright notice and this permission notice shall be included in all copies or substantial portions of the Software. </w:t>
      </w:r>
      <w:r>
        <w:tab/>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B04879F" w14:textId="77777777" w:rsidR="00425AAE" w:rsidRDefault="00425AAE">
      <w:r>
        <w:t xml:space="preserve"> ==================================================================== [END FILE=apache2-2.4.10/LICENSE]</w:t>
      </w:r>
    </w:p>
    <w:p w14:paraId="47D3923D" w14:textId="77777777" w:rsidR="00425AAE" w:rsidRDefault="00425AAE" w:rsidP="000727EF">
      <w:pPr>
        <w:pStyle w:val="Heading2"/>
      </w:pPr>
      <w:r>
        <w:t xml:space="preserve"> </w:t>
      </w:r>
      <w:bookmarkStart w:id="20" w:name="_Toc399937841"/>
      <w:r>
        <w:t>apparmor (version 2.8.0):</w:t>
      </w:r>
      <w:bookmarkEnd w:id="20"/>
    </w:p>
    <w:p w14:paraId="1A9DFFD6" w14:textId="77777777" w:rsidR="00425AAE" w:rsidRDefault="00425AAE" w:rsidP="000727EF">
      <w:pPr>
        <w:pStyle w:val="Heading3"/>
      </w:pPr>
      <w:r>
        <w:t>apparmor-2.8.0/debian/copyright:</w:t>
      </w:r>
    </w:p>
    <w:p w14:paraId="3A6C67C5" w14:textId="77777777" w:rsidR="00425AAE" w:rsidRDefault="00425AAE">
      <w:r>
        <w:t>[BEGIN FILE=apparmor-2.8.0/debian/copyright] Format: http://svn.debian.org/wsvn/dep/web/deps/dep5.mdwn?op=file&amp;rev=166 Upstream-Name: AppArmor Upstream-Contact: apparmor@lists.ubuntu.com Source: https://launchpad.net/apparmor</w:t>
      </w:r>
    </w:p>
    <w:p w14:paraId="6BD5BECA" w14:textId="77777777" w:rsidR="00425AAE" w:rsidRDefault="00425AAE">
      <w:r>
        <w:t>Files: * Copyright: 1998-2007 Novell/SuSE/Immunix            2007-2011 Canonical Ltd. License: GPL-2</w:t>
      </w:r>
    </w:p>
    <w:p w14:paraId="02053D81" w14:textId="77777777" w:rsidR="00425AAE" w:rsidRDefault="00425AAE">
      <w:r>
        <w:lastRenderedPageBreak/>
        <w:t>Files: changehat/pam_apparmor/* Copyright: 2006 SUSE Linux Products GmbH, Nuernberg, Germany            2002, 2003, 2004 SuSE GmbH Nuernberg, Germany            2002-2006 Novell/SuSE            2010 Canonical Ltd. License: BSD-3-clause or GPL-2+</w:t>
      </w:r>
    </w:p>
    <w:p w14:paraId="1E15238E" w14:textId="77777777" w:rsidR="00425AAE" w:rsidRDefault="00425AAE">
      <w:r>
        <w:t>Files: changehat/mod_apparmor/* libraries/libapparmor/* parser/libapparmor_re/apparmor_re.h Copyright: 1999-2008 Novell            2009-2010 Canonical Ltd. License: LGPL-2.1+</w:t>
      </w:r>
    </w:p>
    <w:p w14:paraId="2C01C014" w14:textId="77777777" w:rsidR="00425AAE" w:rsidRDefault="00425AAE">
      <w:r>
        <w:t>Files: profiles/enabled/sbin.syslog-ng Copyright: 2006 Novell, Christian Boltz License: GPL-2</w:t>
      </w:r>
    </w:p>
    <w:p w14:paraId="5A32804D" w14:textId="77777777" w:rsidR="00425AAE" w:rsidRDefault="00425AAE">
      <w:r>
        <w:t>Files: profiles/apparmor/profiles/extras/usr.bin.mlmmj-make-ml.sh Copyright: 2002-2005 Novell/SUSE License: GPL-2</w:t>
      </w:r>
    </w:p>
    <w:p w14:paraId="5E70FD49" w14:textId="77777777" w:rsidR="00425AAE" w:rsidRDefault="00425AAE">
      <w:r>
        <w:t>Files: profiles/extras/usr.bin.passwd Copyright: 2006 Novell, Volker Kuhlmann License: GPL-2</w:t>
      </w:r>
    </w:p>
    <w:p w14:paraId="2FB1C844" w14:textId="77777777" w:rsidR="00425AAE" w:rsidRDefault="00425AAE">
      <w:r>
        <w:t>Files: libraries/libapparmor/ltmain.sh Copyright: 1996, 1997, 1998, 1999, 2000, 2001, 2003, 2004, 2005, 2006, 2007 2008 Free Software Foundation, Inc. License: GPL-2+</w:t>
      </w:r>
    </w:p>
    <w:p w14:paraId="525C9E03" w14:textId="77777777" w:rsidR="00425AAE" w:rsidRDefault="00425AAE">
      <w:r>
        <w:t>Files: deprecated/management/profile-editor/* Copyright: 2006 Novell Matt Barringer &lt;mbarringer@suse.de&gt;            1998-2003 by Neil Hodgson &lt;neilh@scintilla.org&gt;            Robin Dunn License: GPL-2+</w:t>
      </w:r>
    </w:p>
    <w:p w14:paraId="4626B39A" w14:textId="77777777" w:rsidR="00425AAE" w:rsidRDefault="00425AAE">
      <w:r>
        <w:t>Files: deprecated/management/apparmor-dbus/* Copyright: 2006 Novell Matt Barringer &lt;mbarringer@suse.de&gt; License: GPL-2+</w:t>
      </w:r>
    </w:p>
    <w:p w14:paraId="55C504F8" w14:textId="77777777" w:rsidR="00425AAE" w:rsidRDefault="00425AAE">
      <w:r>
        <w:t>Files: deprecated/management/profile-editor/src/wxStyledTextCtrl/StyleContext.* Copyright: 1998-2004 Neil Hodgson &lt;neilh@scintilla.org&gt; License: public-domain  This file is in the public domain.</w:t>
      </w:r>
    </w:p>
    <w:p w14:paraId="025C78C3" w14:textId="77777777" w:rsidR="00425AAE" w:rsidRDefault="00425AAE">
      <w:r>
        <w:t>Files: deprecated/management/profile-editor/src/wxStyledTextCtrl/RESearch.h Copyright: Neil Hodgson &lt;neilh@scintilla.org&gt;            Ozan S. Yigit License: public-domain  This file is in the public domain.</w:t>
      </w:r>
    </w:p>
    <w:p w14:paraId="30917C13" w14:textId="77777777" w:rsidR="00425AAE" w:rsidRDefault="00425AAE">
      <w:r>
        <w:t>Files: debian/* Copyright: 2007-2011 Canonical Ltd. License: GPL-2</w:t>
      </w:r>
    </w:p>
    <w:p w14:paraId="5851B753" w14:textId="77777777" w:rsidR="00425AAE" w:rsidRDefault="00425AAE">
      <w:r>
        <w:t>License: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systems, the complete text of the GNU General  Public License can be found in `/usr/share/common-licenses/GPL-2'.</w:t>
      </w:r>
    </w:p>
    <w:p w14:paraId="51F2D480" w14:textId="77777777" w:rsidR="00425AAE" w:rsidRDefault="00425AAE">
      <w:r>
        <w:t xml:space="preserve">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w:t>
      </w:r>
      <w:r>
        <w:lastRenderedPageBreak/>
        <w:t>Fifth Floor, Boston, MA 02110-1301 USA.  .  On Debian systems, the complete text of the GNU General  Public License can be found in `/usr/share/common-licenses/GPL-2'.</w:t>
      </w:r>
    </w:p>
    <w:p w14:paraId="6BCF1B2C" w14:textId="77777777" w:rsidR="00425AAE" w:rsidRDefault="00425AAE">
      <w:r>
        <w:t>License: LGPL-2.1+  This library is free software; you can redistribute it and/or  modify it under the terms of the GNU Lesser General Public  License as published by the Free Software Foundation; either  version 2.1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write to the Free Software  Foundation, Inc., 51 Franklin St, Fifth Floor, Boston, MA  02110-1301  USA  .  On Debian systems, the complete text of the GNU General  Public License can be found in `/usr/share/common-licenses/LGPL-2.1'.</w:t>
      </w:r>
    </w:p>
    <w:p w14:paraId="03525DAD" w14:textId="77777777" w:rsidR="00425AAE" w:rsidRDefault="00425AAE">
      <w:r>
        <w:t>License: BSD-3-clause  Redistribution and use in source and binary forms, with or without  modification, are permitted provided that the following conditions  are met:  .  1. Redistributions of source code must retain any existing copyright     notice, and this entire permission notice in its entirety,     including the disclaimer of warranties.  .  2. Redistributions in binary form must reproduce all prior and current     copyright notices, this list of conditions, and the following     disclaimer in the documentation and/or other materials provided     with the distribution.  .  3. The name of any author may not be used to endorse or promote     products derived from this software without their specific prior     written permission. [END FILE=apparmor-2.8.0/debian/copyright]</w:t>
      </w:r>
    </w:p>
    <w:p w14:paraId="09E05E8A" w14:textId="77777777" w:rsidR="00425AAE" w:rsidRDefault="00425AAE" w:rsidP="000727EF">
      <w:pPr>
        <w:pStyle w:val="Heading3"/>
      </w:pPr>
      <w:r>
        <w:t>apparmor-2.8.0/changehat/pam_apparmor/COPYING:</w:t>
      </w:r>
    </w:p>
    <w:p w14:paraId="7F977972" w14:textId="77777777" w:rsidR="00425AAE" w:rsidRDefault="00425AAE">
      <w:r>
        <w:t>[BEGIN FILE=apparmor-2.8.0/changehat/pam_apparmor/COPYING] The pam_apparmor package is licensed under the same license as Linux-PAM &lt;http://www.kernel.org/pub/linux/libs/pam/&gt;, quoted below:</w:t>
      </w:r>
    </w:p>
    <w:p w14:paraId="711B0CC7" w14:textId="77777777" w:rsidR="00425AAE" w:rsidRDefault="00425AAE">
      <w:r>
        <w:t>------------------------------------------------------------------------- Redistribution and use in source and binary forms of Linux-PAM, with or without modification, are permitted provided that the following conditions are met:</w:t>
      </w:r>
    </w:p>
    <w:p w14:paraId="35C62175" w14:textId="77777777" w:rsidR="00425AAE" w:rsidRDefault="00425AAE">
      <w:r>
        <w:t>1. Redistributions of source code must retain any existing copyright    notice, and this entire permission notice in its entirety,    including the disclaimer of warranties.</w:t>
      </w:r>
    </w:p>
    <w:p w14:paraId="0CFE6664" w14:textId="77777777" w:rsidR="00425AAE" w:rsidRDefault="00425AAE">
      <w:r>
        <w:t>2. Redistributions in binary form must reproduce all prior and current    copyright notices, this list of conditions, and the following    disclaimer in the documentation and/or other materials provided    with the distribution.</w:t>
      </w:r>
    </w:p>
    <w:p w14:paraId="16AAB87D" w14:textId="77777777" w:rsidR="00425AAE" w:rsidRDefault="00425AAE">
      <w:r>
        <w:t>3. The name of any author may not be used to endorse or promote    products derived from this software without their specific prior    written permission.</w:t>
      </w:r>
    </w:p>
    <w:p w14:paraId="2E7442B1" w14:textId="77777777" w:rsidR="00425AAE" w:rsidRDefault="00425AAE">
      <w:r>
        <w:t>ALTERNATIVELY, this product may be distributed under the terms of the GNU General Public License, in which case the provisions of the GNU GPL are required INSTEAD OF the above restrictions.  (This clause is necessary due to a potential conflict between the GNU GPL and the restrictions contained in a BSD-style copyright.)</w:t>
      </w:r>
    </w:p>
    <w:p w14:paraId="3D2F4B61" w14:textId="77777777" w:rsidR="00425AAE" w:rsidRDefault="00425AAE">
      <w:r>
        <w:t xml:space="preserve">THIS SOFTWARE IS PROVIDED ``AS IS'' AND ANY EXPRESS OR IMPLIED WARRANTIES, INCLUDING, BUT NOT LIMITED TO, THE IMPLIED WARRANTIES OF MERCHANTABILITY AND FITNESS FOR A PARTICULAR PURPOSE ARE DISCLAIMED. IN NO EVENT SHALL THE AUTHOR(S) BE LIABLE FOR ANY DIRECT, </w:t>
      </w:r>
      <w:r>
        <w:lastRenderedPageBreak/>
        <w:t>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 [END FILE=apparmor-2.8.0/changehat/pam_apparmor/COPYING]</w:t>
      </w:r>
    </w:p>
    <w:p w14:paraId="5A6BA23A" w14:textId="77777777" w:rsidR="00425AAE" w:rsidRDefault="00425AAE" w:rsidP="000727EF">
      <w:pPr>
        <w:pStyle w:val="Heading2"/>
      </w:pPr>
      <w:r>
        <w:t xml:space="preserve"> </w:t>
      </w:r>
      <w:bookmarkStart w:id="21" w:name="_Toc399937842"/>
      <w:r>
        <w:t>apr (version 1.5.1):</w:t>
      </w:r>
      <w:bookmarkEnd w:id="21"/>
    </w:p>
    <w:p w14:paraId="6E3B6AAD" w14:textId="77777777" w:rsidR="00425AAE" w:rsidRDefault="00425AAE" w:rsidP="000727EF">
      <w:pPr>
        <w:pStyle w:val="Heading3"/>
      </w:pPr>
      <w:r>
        <w:t>apr-1.5.1/debian/copyright:</w:t>
      </w:r>
    </w:p>
    <w:p w14:paraId="7878665B" w14:textId="77777777" w:rsidR="00425AAE" w:rsidRDefault="00425AAE">
      <w:r>
        <w:t>[BEGIN FILE=apr-1.5.1/debian/copyright] This package was debianized by Thom May &lt;thom@debian.org&gt; on Wed, 17 Nov 2004 11:27:14 -0800</w:t>
      </w:r>
    </w:p>
    <w:p w14:paraId="3DFBA679" w14:textId="77777777" w:rsidR="00425AAE" w:rsidRDefault="00425AAE">
      <w:r>
        <w:t>It was downloaded from http://httpd.apache.org/download.cgi</w:t>
      </w:r>
    </w:p>
    <w:p w14:paraId="7A2E3BB5" w14:textId="77777777" w:rsidR="00425AAE" w:rsidRDefault="00425AAE">
      <w:r>
        <w:t>Upstream Authors: The Apache Software Foundation - http://apr.apache.org/</w:t>
      </w:r>
    </w:p>
    <w:p w14:paraId="5AB58118" w14:textId="77777777" w:rsidR="00425AAE" w:rsidRDefault="00425AAE">
      <w:r>
        <w:t>Copyright:</w:t>
      </w:r>
    </w:p>
    <w:p w14:paraId="002656C1" w14:textId="77777777" w:rsidR="00425AAE" w:rsidRDefault="00425AAE">
      <w:r>
        <w:t>Licensed to the Apache Software Foundation (ASF) under one or more contributor license agreements. The ASF licenses this work to You under the Apache License, Version 2.0 (the License); you may not use this work except in compliance with the License.  You may obtain a copy of the License at</w:t>
      </w:r>
    </w:p>
    <w:p w14:paraId="59DAE634" w14:textId="77777777" w:rsidR="00425AAE" w:rsidRDefault="00425AAE">
      <w:r>
        <w:t xml:space="preserve">    http://www.apache.org/licenses/LICENSE-2.0</w:t>
      </w:r>
    </w:p>
    <w:p w14:paraId="3DBE4CA8" w14:textId="77777777" w:rsidR="00425AAE" w:rsidRDefault="00425AAE">
      <w:r>
        <w:t>On a Debian system, the license can be found at /usr/share/common-licenses/Apache-2.0 .</w:t>
      </w:r>
    </w:p>
    <w:p w14:paraId="488FA33F" w14:textId="77777777" w:rsidR="00425AAE" w:rsidRDefault="00425AAE">
      <w:r>
        <w:t xml:space="preserve"> APACHE PORTABLE RUNTIME SUBCOMPONENTS: </w:t>
      </w:r>
    </w:p>
    <w:p w14:paraId="49767609" w14:textId="77777777" w:rsidR="00425AAE" w:rsidRDefault="00425AAE">
      <w:r>
        <w:t xml:space="preserve">The Apache Portable Runtime includes a number of subcomponents with separate copyright notices and license terms. Your use of the source code for the these subcomponents is subject to the terms and conditions of the following licenses. </w:t>
      </w:r>
    </w:p>
    <w:p w14:paraId="609B226A" w14:textId="77777777" w:rsidR="00425AAE" w:rsidRDefault="00425AAE">
      <w:r>
        <w:t>From strings/apr_fnmatch.c, include/apr_fnmatch.h, misc/unix/getopt.c, file_io/unix/mktemp.c, strings/apr_strings.c:</w:t>
      </w:r>
    </w:p>
    <w:p w14:paraId="3A8432F8" w14:textId="77777777" w:rsidR="00425AAE" w:rsidRDefault="00425AAE">
      <w:r>
        <w:t xml:space="preserve">/*   * Copyright (c) 1987, 1993, 1994  *      The Regents of the University of California.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      This product includes software developed by the University of  *      California, Berkeley and its contributors.  * 4. Neither the name of the University nor the names of its contributors  *    may be used to endorse or promote products derived from this software  *    without specific prior written permission.  *  * THIS SOFTWARE IS PROVIDED BY THE REGENTS AND </w:t>
      </w:r>
      <w:r>
        <w:lastRenderedPageBreak/>
        <w:t>CONTRIBUTORS ``AS IS'' AND  * ANY EXPRESS OR IMPLIED WARRANTIES, INCLUDING, BUT NOT LIMITED TO, THE  * IMPLIED WARRANTIES OF MERCHANTABILITY AND FITNESS FOR A PARTICULAR PURPOSE  * ARE DISCLAIMED.  IN NO EVENT SHALL THE REGENTS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w:t>
      </w:r>
    </w:p>
    <w:p w14:paraId="7CA43499" w14:textId="77777777" w:rsidR="00425AAE" w:rsidRDefault="00425AAE">
      <w:r>
        <w:t>From network_io/unix/inet_ntop.c, network_io/unix/inet_pton.c:</w:t>
      </w:r>
    </w:p>
    <w:p w14:paraId="4282CFFC" w14:textId="77777777" w:rsidR="00425AAE" w:rsidRDefault="00425AAE">
      <w:r>
        <w:t>/* Copyright (c) 1996 by Internet Software Consortium.  *  * Permission to use, copy, modify, and distribute this software for any  * purpose with or without fee is hereby granted, provided that the above  * copyright notice and this permission notice appear in all copies.  *  * THE SOFTWARE IS PROVIDED AS IS AND INTERNET SOFTWARE CONSORTIUM DISCLAIMS  * ALL WARRANTIES WITH REGARD TO THIS SOFTWARE INCLUDING ALL IMPLIED WARRANTIES  * OF MERCHANTABILITY AND FITNESS. IN NO EVENT SHALL INTERNET SOFTWARE  * CONSORTIUM BE LIABLE FOR ANY SPECIAL, DIRECT, INDIRECT, OR CONSEQUENTIAL  * DAMAGES OR ANY DAMAGES WHATSOEVER RESULTING FROM LOSS OF USE, DATA OR  * PROFITS, WHETHER IN AN ACTION OF CONTRACT, NEGLIGENCE OR OTHER TORTIOUS  * ACTION, ARISING OUT OF OR IN CONNECTION WITH THE USE OR PERFORMANCE OF THIS  * SOFTWARE.</w:t>
      </w:r>
    </w:p>
    <w:p w14:paraId="2F71E0DF" w14:textId="77777777" w:rsidR="00425AAE" w:rsidRDefault="00425AAE">
      <w:r>
        <w:t>From dso/aix/dso.c:</w:t>
      </w:r>
    </w:p>
    <w:p w14:paraId="3ECC9B2F" w14:textId="77777777" w:rsidR="00425AAE" w:rsidRDefault="00425AAE">
      <w:r>
        <w:t xml:space="preserve"> *  Based on libdl (dlfcn.c/dlfcn.h) which is  *  Copyright (c) 1992,1993,1995,1996,1997,1988  *  Jens-Uwe Mager, Helios Software GmbH, Hannover, Germany.  *  *  Not derived from licensed software.  *  *  Permission is granted to freely use, copy, modify, and redistribute  *  this software, provided that the author is not construed to be liable  *  for any results of using the software, alterations are clearly marked  *  as such, and this notice is not modified.</w:t>
      </w:r>
    </w:p>
    <w:p w14:paraId="4A6A418D" w14:textId="77777777" w:rsidR="00425AAE" w:rsidRDefault="00425AAE">
      <w:r>
        <w:t>From strings/apr_strnatcmp.c, include/apr_strings.h:</w:t>
      </w:r>
    </w:p>
    <w:p w14:paraId="69619224" w14:textId="77777777" w:rsidR="00425AAE" w:rsidRDefault="00425AAE">
      <w:r>
        <w:t xml:space="preserve">  strnatcmp.c -- Perform 'natural order' comparisons of strings in C.   Copyright (C) 2000 by Martin Pool &lt;mbp@humbug.org.au&gt;</w:t>
      </w:r>
    </w:p>
    <w:p w14:paraId="5F3059B3" w14:textId="77777777" w:rsidR="00425AAE" w:rsidRDefault="00425AAE">
      <w:r>
        <w:t xml:space="preserve">  This software is provided 'as-is', without any express or implied   warranty.  In no event will the authors be held liable for any damages   arising from the use of this software.</w:t>
      </w:r>
    </w:p>
    <w:p w14:paraId="5CEE1413" w14:textId="77777777" w:rsidR="00425AAE" w:rsidRDefault="00425AAE">
      <w:r>
        <w:t xml:space="preserve">  Permission is granted to anyone to use this software for any purpose,   including commercial applications, and to alter it and redistribute it   freely, subject to the following restrictions:</w:t>
      </w:r>
    </w:p>
    <w:p w14:paraId="3484F3E5"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w:t>
      </w:r>
      <w:r>
        <w:lastRenderedPageBreak/>
        <w:t>misrepresented as being the original software.   3. This notice may not be removed or altered from any source distribution.</w:t>
      </w:r>
    </w:p>
    <w:p w14:paraId="6B8D6D9B" w14:textId="77777777" w:rsidR="00425AAE" w:rsidRDefault="00425AAE">
      <w:r>
        <w:t xml:space="preserve"> From test/CuTest.c, test/CuTest.h:</w:t>
      </w:r>
    </w:p>
    <w:p w14:paraId="2BB2D636" w14:textId="77777777" w:rsidR="00425AAE" w:rsidRDefault="00425AAE">
      <w:r>
        <w:t xml:space="preserve"> * Copyright (c) 2002-2006 Asim Jalis  *   * This library is released under the zlib/libpng license as described at  *   * http://www.opensource.org/licenses/zlib-license.html  *   * Here is the statement of the license:  *   * This software is provided 'as-is', without any express or implied warranty.   * In no event will the authors be held liable for any damages arising from   * the use of this software.  *   * Permission is granted to anyone to use this software for any purpose,   * including commercial applications, and to alter it and redistribute it   * freely, subject to the following restrictions:  *   * 1. The origin of this software must not be misrepresented; you must not   * claim that you wrote the original software. If you use this software in a   * product, an acknowledgment in the product documentation would be   * appreciated but is not required.  *   * 2. Altered source versions must be plainly marked as such, and must not be  * misrepresented as being the original software.  *   * 3. This notice may not be removed or altered from any source distribution. [END FILE=apr-1.5.1/debian/copyright]</w:t>
      </w:r>
    </w:p>
    <w:p w14:paraId="06D095AF" w14:textId="77777777" w:rsidR="00425AAE" w:rsidRDefault="00425AAE" w:rsidP="000727EF">
      <w:pPr>
        <w:pStyle w:val="Heading2"/>
      </w:pPr>
      <w:r>
        <w:t xml:space="preserve"> </w:t>
      </w:r>
      <w:bookmarkStart w:id="22" w:name="_Toc399937843"/>
      <w:r>
        <w:t>apr-util (version 1.5.3):</w:t>
      </w:r>
      <w:bookmarkEnd w:id="22"/>
    </w:p>
    <w:p w14:paraId="0B0B19AB" w14:textId="77777777" w:rsidR="00425AAE" w:rsidRDefault="00425AAE" w:rsidP="000727EF">
      <w:pPr>
        <w:pStyle w:val="Heading3"/>
      </w:pPr>
      <w:r>
        <w:t>apr-util-1.5.3/debian/copyright:</w:t>
      </w:r>
    </w:p>
    <w:p w14:paraId="43E46659" w14:textId="77777777" w:rsidR="00425AAE" w:rsidRDefault="00425AAE">
      <w:r>
        <w:t>[BEGIN FILE=apr-util-1.5.3/debian/copyright] This package was debianized by Thom May &lt;thom@debian.org&gt; on Wed, 17 Nov 2004 11:27:14 -0800</w:t>
      </w:r>
    </w:p>
    <w:p w14:paraId="2C374B23" w14:textId="77777777" w:rsidR="00425AAE" w:rsidRDefault="00425AAE">
      <w:r>
        <w:t>It was downloaded from http://httpd.apache.org/download.cgi</w:t>
      </w:r>
    </w:p>
    <w:p w14:paraId="604A3948" w14:textId="77777777" w:rsidR="00425AAE" w:rsidRDefault="00425AAE">
      <w:r>
        <w:t>Upstream Authors: The Apache Software Foundation - http://apr.apache.org/</w:t>
      </w:r>
    </w:p>
    <w:p w14:paraId="1A846882" w14:textId="77777777" w:rsidR="00425AAE" w:rsidRDefault="00425AAE">
      <w:r>
        <w:t>Copyright:</w:t>
      </w:r>
    </w:p>
    <w:p w14:paraId="64AA0589" w14:textId="77777777" w:rsidR="00425AAE" w:rsidRDefault="00425AAE">
      <w:r>
        <w:t>Licensed to the Apache Software Foundation (ASF) under one or more contributor license agreements. The ASF licenses this work to You under the Apache License, Version 2.0 (the License); you may not use this work except in compliance with the License.  You may obtain a copy of the License at</w:t>
      </w:r>
    </w:p>
    <w:p w14:paraId="69A34F74" w14:textId="77777777" w:rsidR="00425AAE" w:rsidRDefault="00425AAE">
      <w:r>
        <w:t xml:space="preserve">    http://www.apache.org/licenses/LICENSE-2.0</w:t>
      </w:r>
    </w:p>
    <w:p w14:paraId="392C0A8E" w14:textId="77777777" w:rsidR="00425AAE" w:rsidRDefault="00425AAE">
      <w:r>
        <w:t>On a Debian system, the license can be found at /usr/share/common-licenses/Apache-2.0 .</w:t>
      </w:r>
    </w:p>
    <w:p w14:paraId="699DB543" w14:textId="77777777" w:rsidR="00425AAE" w:rsidRDefault="00425AAE">
      <w:r>
        <w:t xml:space="preserve"> APACHE PORTABLE RUNTIME SUBCOMPONENTS: </w:t>
      </w:r>
    </w:p>
    <w:p w14:paraId="623FB6B6" w14:textId="77777777" w:rsidR="00425AAE" w:rsidRDefault="00425AAE">
      <w:r>
        <w:t xml:space="preserve">The Apache Portable Runtime includes a number of subcomponents with separate copyright notices and license terms. Your use of the source code for the these subcomponents is subject to the terms and conditions of the following licenses. </w:t>
      </w:r>
    </w:p>
    <w:p w14:paraId="4151491F" w14:textId="77777777" w:rsidR="00425AAE" w:rsidRDefault="00425AAE">
      <w:r>
        <w:t>From strings/apr_fnmatch.c, include/apr_fnmatch.h, misc/unix/getopt.c, file_io/unix/mktemp.c, strings/apr_strings.c:</w:t>
      </w:r>
    </w:p>
    <w:p w14:paraId="666EFE67" w14:textId="77777777" w:rsidR="00425AAE" w:rsidRDefault="00425AAE">
      <w:r>
        <w:t xml:space="preserve">/*   * Copyright (c) 1987, 1993, 1994  *      The Regents of the University of California.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w:t>
      </w:r>
      <w:r>
        <w:lastRenderedPageBreak/>
        <w:t>disclaimer in the  *    documentation and/or other materials provided with the distribution.  * 3. All advertising materials mentioning features or use of this software  *    must display the following acknowledgement:  *      This product includes software developed by the University of  *      California, Berkeley and its contributors.  * 4. Neither the name of the University nor the names of its contributors  *    may be used to endorse or promote products derived from this software  *    without specific prior written permission.  *  * THIS SOFTWARE IS PROVIDED BY THE REGENTS AND CONTRIBUTORS ``AS IS'' AND  * ANY EXPRESS OR IMPLIED WARRANTIES, INCLUDING, BUT NOT LIMITED TO, THE  * IMPLIED WARRANTIES OF MERCHANTABILITY AND FITNESS FOR A PARTICULAR PURPOSE  * ARE DISCLAIMED.  IN NO EVENT SHALL THE REGENTS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w:t>
      </w:r>
    </w:p>
    <w:p w14:paraId="4B22B4F2" w14:textId="77777777" w:rsidR="00425AAE" w:rsidRDefault="00425AAE">
      <w:r>
        <w:t>From network_io/unix/inet_ntop.c, network_io/unix/inet_pton.c:</w:t>
      </w:r>
    </w:p>
    <w:p w14:paraId="0D84879A" w14:textId="77777777" w:rsidR="00425AAE" w:rsidRDefault="00425AAE">
      <w:r>
        <w:t>/* Copyright (c) 1996 by Internet Software Consortium.  *  * Permission to use, copy, modify, and distribute this software for any  * purpose with or without fee is hereby granted, provided that the above  * copyright notice and this permission notice appear in all copies.  *  * THE SOFTWARE IS PROVIDED AS IS AND INTERNET SOFTWARE CONSORTIUM DISCLAIMS  * ALL WARRANTIES WITH REGARD TO THIS SOFTWARE INCLUDING ALL IMPLIED WARRANTIES  * OF MERCHANTABILITY AND FITNESS. IN NO EVENT SHALL INTERNET SOFTWARE  * CONSORTIUM BE LIABLE FOR ANY SPECIAL, DIRECT, INDIRECT, OR CONSEQUENTIAL  * DAMAGES OR ANY DAMAGES WHATSOEVER RESULTING FROM LOSS OF USE, DATA OR  * PROFITS, WHETHER IN AN ACTION OF CONTRACT, NEGLIGENCE OR OTHER TORTIOUS  * ACTION, ARISING OUT OF OR IN CONNECTION WITH THE USE OR PERFORMANCE OF THIS  * SOFTWARE.</w:t>
      </w:r>
    </w:p>
    <w:p w14:paraId="3052D0B3" w14:textId="77777777" w:rsidR="00425AAE" w:rsidRDefault="00425AAE">
      <w:r>
        <w:t>From dso/aix/dso.c:</w:t>
      </w:r>
    </w:p>
    <w:p w14:paraId="741D2DE1" w14:textId="77777777" w:rsidR="00425AAE" w:rsidRDefault="00425AAE">
      <w:r>
        <w:t xml:space="preserve"> *  Based on libdl (dlfcn.c/dlfcn.h) which is  *  Copyright (c) 1992,1993,1995,1996,1997,1988  *  Jens-Uwe Mager, Helios Software GmbH, Hannover, Germany.  *  *  Not derived from licensed software.  *  *  Permission is granted to freely use, copy, modify, and redistribute  *  this software, provided that the author is not construed to be liable  *  for any results of using the software, alterations are clearly marked  *  as such, and this notice is not modified.</w:t>
      </w:r>
    </w:p>
    <w:p w14:paraId="1E75FC30" w14:textId="77777777" w:rsidR="00425AAE" w:rsidRDefault="00425AAE">
      <w:r>
        <w:t>From strings/apr_strnatcmp.c, include/apr_strings.h:</w:t>
      </w:r>
    </w:p>
    <w:p w14:paraId="2F588332" w14:textId="77777777" w:rsidR="00425AAE" w:rsidRDefault="00425AAE">
      <w:r>
        <w:t xml:space="preserve">  strnatcmp.c -- Perform 'natural order' comparisons of strings in C.   Copyright (C) 2000 by Martin Pool &lt;mbp@humbug.org.au&gt;</w:t>
      </w:r>
    </w:p>
    <w:p w14:paraId="71ADF31F" w14:textId="77777777" w:rsidR="00425AAE" w:rsidRDefault="00425AAE">
      <w:r>
        <w:t xml:space="preserve">  This software is provided 'as-is', without any express or implied   warranty.  In no event will the authors be held liable for any damages   arising from the use of this software.</w:t>
      </w:r>
    </w:p>
    <w:p w14:paraId="3954E3EC" w14:textId="77777777" w:rsidR="00425AAE" w:rsidRDefault="00425AAE">
      <w:r>
        <w:lastRenderedPageBreak/>
        <w:t xml:space="preserve">  Permission is granted to anyone to use this software for any purpose,   including commercial applications, and to alter it and redistribute it   freely, subject to the following restrictions:</w:t>
      </w:r>
    </w:p>
    <w:p w14:paraId="08B8B1B9"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3086C9A5" w14:textId="77777777" w:rsidR="00425AAE" w:rsidRDefault="00425AAE">
      <w:r>
        <w:t xml:space="preserve"> From test/CuTest.c, test/CuTest.h:</w:t>
      </w:r>
    </w:p>
    <w:p w14:paraId="3DF284B3" w14:textId="77777777" w:rsidR="00425AAE" w:rsidRDefault="00425AAE">
      <w:r>
        <w:t xml:space="preserve"> * Copyright (c) 2002-2006 Asim Jalis  *   * This library is released under the zlib/libpng license as described at  *   * http://www.opensource.org/licenses/zlib-license.html  *   * Here is the statement of the license:  *   * This software is provided 'as-is', without any express or implied warranty.   * In no event will the authors be held liable for any damages arising from   * the use of this software.  *   * Permission is granted to anyone to use this software for any purpose,   * including commercial applications, and to alter it and redistribute it   * freely, subject to the following restrictions:  *   * 1. The origin of this software must not be misrepresented; you must not   * claim that you wrote the original software. If you use this software in a   * product, an acknowledgment in the product documentation would be   * appreciated but is not required.  *   * 2. Altered source versions must be plainly marked as such, and must not be  * misrepresented as being the original software.  *   * 3. This notice may not be removed or altered from any source distribution.</w:t>
      </w:r>
    </w:p>
    <w:p w14:paraId="1BD9A4FD" w14:textId="77777777" w:rsidR="00425AAE" w:rsidRDefault="00425AAE">
      <w:r>
        <w:t xml:space="preserve"> The source files crypto/apr_md4.c and crypto/apr_md5.c contain code which is derived from reference code from RFC-1320, and RFC-1321. This code is copyright RSA Data Security, Inc. (RSA). RSA made the following statement about the conditions of use of this code. Debian chooses to use and distribute this code according to the conditions outlined in this statement and NOT according to the license contained in the source files.</w:t>
      </w:r>
    </w:p>
    <w:p w14:paraId="079B4F36" w14:textId="77777777" w:rsidR="00425AAE" w:rsidRDefault="00425AAE">
      <w:r>
        <w:t xml:space="preserve">  The following was recevied Fenbruary 23,2000 From: Linn, John February 19,   2000      The purpose of this memo is to clarify the status of intellectual   property rights asserted by RSA Security Inc. (RSA) in the MD2, MD4 and   MD5 message-digest algorithms, which are documented in RFC-1319, RFC-1320,   and RFC-1321 respectively. Implementations of these message-digest   algorithms, including implementations derived from the reference C code in   RFC-1319, RFC-1320, and RFC-1321, may be made, used, and sold without   license from RSA for any purpose. No rights other than the ones explicitly   set forth above are granted. Further, although RSA grants rights to   implement certain algorithms as defined by identified RFCs, including   implementations derived from the reference C code in those RFCs, no right to   use, copy, sell, or distribute any other implementations of the MD2, MD4, or   MD5 message-digest algorithms created, implemented, or distributed by RSA is   hereby granted by implication, estoppel, or otherwise. Parties interested in   licensing security components and toolkits written by RSA should contact the   company to discuss receiving a license. All other questions should be   directed to Margaret K. Seif, General Counsel, RSA Security Inc., 36 Crosby   Drive, Bedford, Massachusetts 01730.  Implementations of the MD2, MD4, or   MD5 algorithms may be subject to United States laws and </w:t>
      </w:r>
      <w:r>
        <w:lastRenderedPageBreak/>
        <w:t>regulations   controlling the export of technical data, computer software, laboratory   prototypes and other commodities (including the Arms Export Control Act, as   amended, and the Export Administration Act of 1970). The transfer of certain   technical data and commodities may require a license from the cognizant   agency of the United States Government. RSA neither represents that a   license shall not be required for a particular implementation nor that, if   required, one shall be issued.      DISCLAIMER: RSA MAKES NO REPRESENTATIONS AND EXTENDS NO WARRANTIES OF ANY   KIND, EITHER EXPRESS OR IMPLIED, INCLUDING BUT NOT LIMITED TO WARRANTIES OF   MERCHANTABILITY, FITNESS FOR A PARTICULAR PURPOSE, VALIDITY OF INTELLECTUAL   PROPERTY RIGHTS, ISSUED OR PENDING, OR THE ABSENCE OF LATENT OR OTHER   DEFECTS, WHETHER OR NOT DISCOVERABLE, IN CONNECTION WITH THE MD2, MD4, OR   MD5 ALGORITHMS. NOTHING IN THIS GRANT OF RIGHTS SHALL BE CONSTRUED AS A   REPRESENTATION OR WARRANTY GIVEN BY RSA THAT THE IMPLEMENTATION OF THE   ALGORITHM WILL NOT INFRINGE THE INTELLECTUAL PROPERTY RIGHTS OF ANY THIRD   PARTY. IN NO EVENT SHALL RSA, ITS TRUSTEES, DIRECTORS, OFFICERS, EMPLOYEES,   PARENTS AND AFFILIATES BE LIABLE FOR INCIDENTAL OR CONSEQUENTIAL DAMAGES OF   ANY KIND RESULTING FROM IMPLEMENTATION OF THIS ALGORITHM, INCLUDING ECONOMIC   DAMAGE OR INJURY TO PROPERTY AND LOST PROFITS, REGARDLESS OF WHETHER RSA   SHALL BE ADVISED, SHALL HAVE OTHER REASON TO KNOW, OR IN FACT SHALL KNOW OF   THE POSSIBILITY OF SUCH INJURY OR DAMAGE.</w:t>
      </w:r>
    </w:p>
    <w:p w14:paraId="6C3A812A" w14:textId="77777777" w:rsidR="00425AAE" w:rsidRDefault="00425AAE">
      <w:r>
        <w:t>The statement was downloaded from http://www.ietf.org/ietf-ftp/IPR/RSA-MD-all on January 8th, 2012. [END FILE=apr-util-1.5.3/debian/copyright]</w:t>
      </w:r>
    </w:p>
    <w:p w14:paraId="1B7A0B17" w14:textId="77777777" w:rsidR="00425AAE" w:rsidRDefault="00425AAE" w:rsidP="000727EF">
      <w:pPr>
        <w:pStyle w:val="Heading3"/>
      </w:pPr>
      <w:r>
        <w:t>apr-util-1.5.3/LICENSE:</w:t>
      </w:r>
    </w:p>
    <w:p w14:paraId="34083B50" w14:textId="77777777" w:rsidR="00425AAE" w:rsidRDefault="00425AAE">
      <w:r>
        <w:t>[BEGIN FILE=apr-util-1.5.3/LICENSE]                                  Apache License                            Version 2.0, January 2004                         http://www.apache.org/licenses/</w:t>
      </w:r>
    </w:p>
    <w:p w14:paraId="3AD82A41" w14:textId="77777777" w:rsidR="00425AAE" w:rsidRDefault="00425AAE">
      <w:r>
        <w:t xml:space="preserve">   TERMS AND CONDITIONS FOR USE, REPRODUCTION, AND DISTRIBUTION</w:t>
      </w:r>
    </w:p>
    <w:p w14:paraId="11D9D050" w14:textId="77777777" w:rsidR="00425AAE" w:rsidRDefault="00425AAE">
      <w:r>
        <w:t xml:space="preserve">   1. Definitions.</w:t>
      </w:r>
    </w:p>
    <w:p w14:paraId="6C195896" w14:textId="77777777" w:rsidR="00425AAE" w:rsidRDefault="00425AAE">
      <w:r>
        <w:t xml:space="preserve">      License shall mean the terms and conditions for use, reproduction,       and distribution as defined by Sections 1 through 9 of this document.</w:t>
      </w:r>
    </w:p>
    <w:p w14:paraId="2368764B" w14:textId="77777777" w:rsidR="00425AAE" w:rsidRDefault="00425AAE">
      <w:r>
        <w:t xml:space="preserve">      Licensor shall mean the copyright owner or entity authorized by       the copyright owner that is granting the License.</w:t>
      </w:r>
    </w:p>
    <w:p w14:paraId="798EE233" w14:textId="77777777" w:rsidR="00425AAE" w:rsidRDefault="00425AAE">
      <w:r>
        <w:t xml:space="preserve">      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7988BF40" w14:textId="77777777" w:rsidR="00425AAE" w:rsidRDefault="00425AAE">
      <w:r>
        <w:t xml:space="preserve">      You (or Your) shall mean an individual or Legal Entity       exercising permissions granted by this License.</w:t>
      </w:r>
    </w:p>
    <w:p w14:paraId="0E1DFCDA" w14:textId="77777777" w:rsidR="00425AAE" w:rsidRDefault="00425AAE">
      <w:r>
        <w:t xml:space="preserve">      Source form shall mean the preferred form for making modifications,       including but not limited to software source code, documentation       source, and configuration files.</w:t>
      </w:r>
    </w:p>
    <w:p w14:paraId="2F7A01C0" w14:textId="77777777" w:rsidR="00425AAE" w:rsidRDefault="00425AAE">
      <w:r>
        <w:lastRenderedPageBreak/>
        <w:t xml:space="preserve">      Object form shall mean any form resulting from mechanical       transformation or translation of a Source form, including but       not limited to compiled object code, generated documentation,       and conversions to other media types.</w:t>
      </w:r>
    </w:p>
    <w:p w14:paraId="76A1F252" w14:textId="77777777" w:rsidR="00425AAE" w:rsidRDefault="00425AAE">
      <w:r>
        <w:t xml:space="preserve">      Work shall mean the work of authorship, whether in Source or       Object form, made available under the License, as indicated by a       copyright notice that is included in or attached to the work       (an example is provided in the Appendix below).</w:t>
      </w:r>
    </w:p>
    <w:p w14:paraId="3DDA303F" w14:textId="77777777" w:rsidR="00425AAE" w:rsidRDefault="00425AAE">
      <w:r>
        <w:t xml:space="preserve">      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7679AF7C" w14:textId="77777777" w:rsidR="00425AAE" w:rsidRDefault="00425AAE">
      <w:r>
        <w:t xml:space="preserve">      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354E16A4" w14:textId="77777777" w:rsidR="00425AAE" w:rsidRDefault="00425AAE">
      <w:r>
        <w:t xml:space="preserve">      Contributor shall mean Licensor and any individual or Legal Entity       on behalf of whom a Contribution has been received by Licensor and       subsequently incorporated within the Work.</w:t>
      </w:r>
    </w:p>
    <w:p w14:paraId="0FC76F51" w14:textId="77777777" w:rsidR="00425AAE" w:rsidRDefault="00425AAE">
      <w:r>
        <w:t xml:space="preserve">   2. Grant of Copyright License.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710632D1" w14:textId="77777777" w:rsidR="00425AAE" w:rsidRDefault="00425AAE">
      <w:r>
        <w:t xml:space="preserve">   3. Grant of Patent License.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15D86534" w14:textId="77777777" w:rsidR="00425AAE" w:rsidRDefault="00425AAE">
      <w:r>
        <w:lastRenderedPageBreak/>
        <w:t xml:space="preserve">   4. Redistribution. You may reproduce and distribute copies of the       Work or Derivative Works thereof in any medium, with or without       modifications, and in Source or Object form, provided that You       meet the following conditions:</w:t>
      </w:r>
    </w:p>
    <w:p w14:paraId="29AF374F" w14:textId="77777777" w:rsidR="00425AAE" w:rsidRDefault="00425AAE">
      <w:r>
        <w:t xml:space="preserve">      (a) You must give any other recipients of the Work or           Derivative Works a copy of this License; and</w:t>
      </w:r>
    </w:p>
    <w:p w14:paraId="41E9AD1D" w14:textId="77777777" w:rsidR="00425AAE" w:rsidRDefault="00425AAE">
      <w:r>
        <w:t xml:space="preserve">      (b) You must cause any modified files to carry prominent notices           stating that You changed the files; and</w:t>
      </w:r>
    </w:p>
    <w:p w14:paraId="3CA2FC17" w14:textId="77777777" w:rsidR="00425AAE" w:rsidRDefault="00425AAE">
      <w:r>
        <w:t xml:space="preserve">      (c) You must retain, in the Source form of any Derivative Works           that You distribute, all copyright, patent, trademark, and           attribution notices from the Source form of the Work,           excluding those notices that do not pertain to any part of           the Derivative Works; and</w:t>
      </w:r>
    </w:p>
    <w:p w14:paraId="53ADCDEE" w14:textId="77777777" w:rsidR="00425AAE" w:rsidRDefault="00425AAE">
      <w:r>
        <w:t xml:space="preserve">      (d) 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w:t>
      </w:r>
    </w:p>
    <w:p w14:paraId="4DC1F98E" w14:textId="77777777" w:rsidR="00425AAE" w:rsidRDefault="00425AAE">
      <w:r>
        <w:t xml:space="preserve">      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14:paraId="258F8B1D" w14:textId="77777777" w:rsidR="00425AAE" w:rsidRDefault="00425AAE">
      <w:r>
        <w:t xml:space="preserve">   5. Submission of Contributions.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0ED898CD" w14:textId="77777777" w:rsidR="00425AAE" w:rsidRDefault="00425AAE">
      <w:r>
        <w:t xml:space="preserve">   6. Trademarks. This License does not grant permission to use the trade       names, trademarks, service marks, or product names of the Licensor,       except as required for reasonable and customary use in describing the       origin of the Work and reproducing the content of the NOTICE file.</w:t>
      </w:r>
    </w:p>
    <w:p w14:paraId="266AABF8" w14:textId="77777777" w:rsidR="00425AAE" w:rsidRDefault="00425AAE">
      <w:r>
        <w:t xml:space="preserve">   7. Disclaimer of Warranty.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w:t>
      </w:r>
      <w:r>
        <w:lastRenderedPageBreak/>
        <w:t>appropriateness of using or redistributing the Work and assume any       risks associated with Your exercise of permissions under this License.</w:t>
      </w:r>
    </w:p>
    <w:p w14:paraId="6554051C" w14:textId="77777777" w:rsidR="00425AAE" w:rsidRDefault="00425AAE">
      <w:r>
        <w:t xml:space="preserve">   8. Limitation of Liability.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6354EFF7" w14:textId="77777777" w:rsidR="00425AAE" w:rsidRDefault="00425AAE">
      <w:r>
        <w:t xml:space="preserve">   9. Accepting Warranty or Additional Liability.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4C86CD0B" w14:textId="77777777" w:rsidR="00425AAE" w:rsidRDefault="00425AAE">
      <w:r>
        <w:t xml:space="preserve">   END OF TERMS AND CONDITIONS</w:t>
      </w:r>
    </w:p>
    <w:p w14:paraId="6A74F191" w14:textId="77777777" w:rsidR="00425AAE" w:rsidRDefault="00425AAE">
      <w:r>
        <w:t xml:space="preserve">   APPENDIX: How to apply the Apache License to your work.</w:t>
      </w:r>
    </w:p>
    <w:p w14:paraId="236427F6" w14:textId="77777777" w:rsidR="00425AAE" w:rsidRDefault="00425AAE">
      <w:r>
        <w:t xml:space="preserve">      To apply the Apache License to your work, attach the following       boilerplate notice, with the fields enclosed by brackets []       replaced with your own identifying information. (Don't include       the brackets!)  The text should be enclosed in the appropriate       comment syntax for the file format. We also recommend that a       file or class name and description of purpose be included on the       same printed page as the copyright notice for easier       identification within third-party archives.</w:t>
      </w:r>
    </w:p>
    <w:p w14:paraId="545DCB81" w14:textId="77777777" w:rsidR="00425AAE" w:rsidRDefault="00425AAE">
      <w:r>
        <w:t xml:space="preserve">   Copyright [yyyy] [name of copyright owner]</w:t>
      </w:r>
    </w:p>
    <w:p w14:paraId="2D54E41D" w14:textId="77777777" w:rsidR="00425AAE" w:rsidRDefault="00425AAE">
      <w:r>
        <w:t xml:space="preserve">   Licensed under the Apache License, Version 2.0 (the License);    you may not use this file except in compliance with the License.    You may obtain a copy of the License at</w:t>
      </w:r>
    </w:p>
    <w:p w14:paraId="2CBFF49E" w14:textId="77777777" w:rsidR="00425AAE" w:rsidRDefault="00425AAE">
      <w:r>
        <w:t xml:space="preserve">       http://www.apache.org/licenses/LICENSE-2.0</w:t>
      </w:r>
    </w:p>
    <w:p w14:paraId="5B182132" w14:textId="77777777" w:rsidR="00425AAE" w:rsidRDefault="00425AAE">
      <w:r>
        <w:t xml:space="preserve">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47BE6629" w14:textId="77777777" w:rsidR="00425AAE" w:rsidRDefault="00425AAE"/>
    <w:p w14:paraId="6E621B6B" w14:textId="77777777" w:rsidR="00425AAE" w:rsidRDefault="00425AAE">
      <w:r>
        <w:t xml:space="preserve">APACHE PORTABLE RUNTIME SUBCOMPONENTS: </w:t>
      </w:r>
    </w:p>
    <w:p w14:paraId="44C2C09F" w14:textId="77777777" w:rsidR="00425AAE" w:rsidRDefault="00425AAE">
      <w:r>
        <w:t xml:space="preserve">The Apache Portable Runtime includes a number of subcomponents with separate copyright notices and license terms. Your use of the source code for the these subcomponents is subject to the terms and conditions of the following licenses. </w:t>
      </w:r>
    </w:p>
    <w:p w14:paraId="7E646B33" w14:textId="77777777" w:rsidR="00425AAE" w:rsidRDefault="00425AAE">
      <w:r>
        <w:t>For the include\apr_md5.h component:  /*  * This is work is derived from material Copyright RSA Data Security, Inc.  *  * The RSA copyright statement and Licence for that original material is  * included below. This is followed by the Apache copyright statement and  * licence for the modifications made to that material.  */</w:t>
      </w:r>
    </w:p>
    <w:p w14:paraId="6D7182C1" w14:textId="77777777" w:rsidR="00425AAE" w:rsidRDefault="00425AAE">
      <w:r>
        <w:lastRenderedPageBreak/>
        <w:t>/* Copyright (C) 1991-2, RSA Data Security, Inc. Created 1991. All    rights reserved.</w:t>
      </w:r>
    </w:p>
    <w:p w14:paraId="36B21070" w14:textId="77777777" w:rsidR="00425AAE" w:rsidRDefault="00425AAE">
      <w:r>
        <w:t xml:space="preserve">   License to copy and use this software is granted provided that it    is identified as the RSA Data Security, Inc. MD5 Message-Digest    Algorithm in all material mentioning or referencing this software    or this function.</w:t>
      </w:r>
    </w:p>
    <w:p w14:paraId="682D68EF" w14:textId="77777777" w:rsidR="00425AAE" w:rsidRDefault="00425AAE">
      <w:r>
        <w:t xml:space="preserve">   License is also granted to make and use derivative works provided    that such works are identified as derived from the RSA Data    Security, Inc. MD5 Message-Digest Algorithm in all material    mentioning or referencing the derived work.</w:t>
      </w:r>
    </w:p>
    <w:p w14:paraId="311F8745" w14:textId="77777777" w:rsidR="00425AAE" w:rsidRDefault="00425AAE">
      <w:r>
        <w:t xml:space="preserve">   RSA Data Security, Inc. makes no representations concerning either    the merchantability of this software or the suitability of this    software for any particular purpose. It is provided as is    without express or implied warranty of any kind.</w:t>
      </w:r>
    </w:p>
    <w:p w14:paraId="219531DE" w14:textId="77777777" w:rsidR="00425AAE" w:rsidRDefault="00425AAE">
      <w:r>
        <w:t xml:space="preserve">   These notices must be retained in any copies of any part of this    documentation and/or software.  */</w:t>
      </w:r>
    </w:p>
    <w:p w14:paraId="73A6D648" w14:textId="77777777" w:rsidR="00425AAE" w:rsidRDefault="00425AAE">
      <w:r>
        <w:t>For the passwd\apr_md5.c component:</w:t>
      </w:r>
    </w:p>
    <w:p w14:paraId="627770AE" w14:textId="77777777" w:rsidR="00425AAE" w:rsidRDefault="00425AAE">
      <w:r>
        <w:t>/*  * This is work is derived from material Copyright RSA Data Security, Inc.  *  * The RSA copyright statement and Licence for that original material is  * included below. This is followed by the Apache copyright statement and  * licence for the modifications made to that material.  */</w:t>
      </w:r>
    </w:p>
    <w:p w14:paraId="1B2AAC0A" w14:textId="77777777" w:rsidR="00425AAE" w:rsidRDefault="00425AAE">
      <w:r>
        <w:t>/* MD5C.C - RSA Data Security, Inc., MD5 message-digest algorithm  */</w:t>
      </w:r>
    </w:p>
    <w:p w14:paraId="4F16B387" w14:textId="77777777" w:rsidR="00425AAE" w:rsidRDefault="00425AAE">
      <w:r>
        <w:t>/* Copyright (C) 1991-2, RSA Data Security, Inc. Created 1991. All    rights reserved.</w:t>
      </w:r>
    </w:p>
    <w:p w14:paraId="34F22F37" w14:textId="77777777" w:rsidR="00425AAE" w:rsidRDefault="00425AAE">
      <w:r>
        <w:t xml:space="preserve">   License to copy and use this software is granted provided that it    is identified as the RSA Data Security, Inc. MD5 Message-Digest    Algorithm in all material mentioning or referencing this software    or this function.</w:t>
      </w:r>
    </w:p>
    <w:p w14:paraId="4A0A1D68" w14:textId="77777777" w:rsidR="00425AAE" w:rsidRDefault="00425AAE">
      <w:r>
        <w:t xml:space="preserve">   License is also granted to make and use derivative works provided    that such works are identified as derived from the RSA Data    Security, Inc. MD5 Message-Digest Algorithm in all material    mentioning or referencing the derived work.</w:t>
      </w:r>
    </w:p>
    <w:p w14:paraId="0117031D" w14:textId="77777777" w:rsidR="00425AAE" w:rsidRDefault="00425AAE">
      <w:r>
        <w:t xml:space="preserve">   RSA Data Security, Inc. makes no representations concerning either    the merchantability of this software or the suitability of this    software for any particular purpose. It is provided as is    without express or implied warranty of any kind.</w:t>
      </w:r>
    </w:p>
    <w:p w14:paraId="6ADF2B53" w14:textId="77777777" w:rsidR="00425AAE" w:rsidRDefault="00425AAE">
      <w:r>
        <w:t xml:space="preserve">   These notices must be retained in any copies of any part of this    documentation and/or software.  */ /*  * The apr_md5_encode() routine uses much code obtained from the FreeBSD 3.0  * MD5 crypt() function, which is licenced as follows:  * ----------------------------------------------------------------------------  * THE BEER-WARE LICENSE (Revision 42):  * &lt;phk@login.dknet.dk&gt; wrote this file.  As long as you retain this notice you  * can do whatever you want with this stuff. If we meet some day, and you think  * this stuff is worth it, you can buy me a beer in return.  Poul-Henning Kamp  * ----------------------------------------------------------------------------  */</w:t>
      </w:r>
    </w:p>
    <w:p w14:paraId="0E8E0D69" w14:textId="77777777" w:rsidR="00425AAE" w:rsidRDefault="00425AAE">
      <w:r>
        <w:t>For the crypto\apr_md4.c component:</w:t>
      </w:r>
    </w:p>
    <w:p w14:paraId="7AA536B4" w14:textId="77777777" w:rsidR="00425AAE" w:rsidRDefault="00425AAE">
      <w:r>
        <w:t xml:space="preserve"> * This is derived from material copyright RSA Data Security, Inc.  * Their notice is reproduced below in its entirety.  *  * Copyright (C) 1991-2, RSA Data Security, Inc. Created 1991. All  * rights reserved.  *  * License to copy and use this software is granted provided that it  * is identified as the RSA Data Security, Inc. MD4 Message-Digest  * Algorithm in all material mentioning or referencing this software  * or this function.  *  * License is also granted to make and use derivative works provided  * that such works are identified as derived from the RSA Data  * Security, Inc. MD4 Message-</w:t>
      </w:r>
      <w:r>
        <w:lastRenderedPageBreak/>
        <w:t>Digest Algorithm in all material  * mentioning or referencing the derived work.  *  * RSA Data Security, Inc. makes no representations concerning either  * the merchantability of this software or the suitability of this  * software for any particular purpose. It is provided as is  * without express or implied warranty of any kind.  *  * These notices must be retained in any copies of any part of this  * documentation and/or software.  */</w:t>
      </w:r>
    </w:p>
    <w:p w14:paraId="2F30951F" w14:textId="77777777" w:rsidR="00425AAE" w:rsidRDefault="00425AAE">
      <w:r>
        <w:t>For the include\apr_md4.h component:</w:t>
      </w:r>
    </w:p>
    <w:p w14:paraId="75D5984E" w14:textId="77777777" w:rsidR="00425AAE" w:rsidRDefault="00425AAE">
      <w:r>
        <w:t xml:space="preserve"> *  * This is derived from material copyright RSA Data Security, Inc.  * Their notice is reproduced below in its entirety.  *  * Copyright (C) 1991-2, RSA Data Security, Inc. Created 1991. All  * rights reserved.  *  * License to copy and use this software is granted provided that it  * is identified as the RSA Data Security, Inc. MD4 Message-Digest  * Algorithm in all material mentioning or referencing this software  * or this function.  *  * License is also granted to make and use derivative works provided  * that such works are identified as derived from the RSA Data  * Security, Inc. MD4 Message-Digest Algorithm in all material  * mentioning or referencing the derived work.  *  * RSA Data Security, Inc. makes no representations concerning either  * the merchantability of this software or the suitability of this  * software for any particular purpose. It is provided as is  * without express or implied warranty of any kind.  *  * These notices must be retained in any copies of any part of this  * documentation and/or software.  */</w:t>
      </w:r>
    </w:p>
    <w:p w14:paraId="1E40E492" w14:textId="77777777" w:rsidR="00425AAE" w:rsidRDefault="00425AAE">
      <w:r>
        <w:t>For the test\testmd4.c component:</w:t>
      </w:r>
    </w:p>
    <w:p w14:paraId="3A8D6ECF" w14:textId="77777777" w:rsidR="00425AAE" w:rsidRDefault="00425AAE">
      <w:r>
        <w:t xml:space="preserve"> *  * This is derived from material copyright RSA Data Security, Inc.  * Their notice is reproduced below in its entirety.  *  * Copyright (C) 1990-2, RSA Data Security, Inc. Created 1990. All  * rights reserved.  *  * RSA Data Security, Inc. makes no representations concerning either  * the merchantability of this software or the suitability of this  * software for any particular purpose. It is provided as is  * without express or implied warranty of any kind.  *  * These notices must be retained in any copies of any part of this  * documentation and/or software.  */</w:t>
      </w:r>
    </w:p>
    <w:p w14:paraId="5EE0D6C3" w14:textId="77777777" w:rsidR="00425AAE" w:rsidRDefault="00425AAE">
      <w:r>
        <w:t>For the xml\expat\conftools\install-sh component:</w:t>
      </w:r>
    </w:p>
    <w:p w14:paraId="729BCF54" w14:textId="77777777" w:rsidR="00425AAE" w:rsidRDefault="00425AAE">
      <w:r>
        <w:t># # install - install a program, script, or datafile # This comes from X11R5 (mit/util/scripts/install.sh). # # Copyright 1991 by the Massachusetts Institute of Technology # # Permission to use, copy, modify, distribute, and sell this software and its # documentation for any purpose is hereby granted without fee, provided that # the above copyright notice appear in all copies and that both that # copyright notice and this permission notice appear in supporting # documentation, and that the name of M.I.T. not be used in advertising or # publicity pertaining to distribution of the software without specific, # written prior permission.  M.I.T. makes no representations about the # suitability of this software for any purpose.  It is provided as is # without express or implied warranty. #</w:t>
      </w:r>
    </w:p>
    <w:p w14:paraId="5E6DB736" w14:textId="77777777" w:rsidR="00425AAE" w:rsidRDefault="00425AAE">
      <w:r>
        <w:t>For the expat xml parser component:</w:t>
      </w:r>
    </w:p>
    <w:p w14:paraId="321A6976" w14:textId="77777777" w:rsidR="00425AAE" w:rsidRDefault="00425AAE">
      <w:r>
        <w:t>Copyright (c) 1998, 1999, 2000 Thai Open Source Software Center Ltd                                and Clark Cooper</w:t>
      </w:r>
    </w:p>
    <w:p w14:paraId="3A4C9B59" w14:textId="77777777" w:rsidR="00425AAE" w:rsidRDefault="00425AAE">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w:t>
      </w:r>
      <w:r>
        <w:tab/>
        <w:t xml:space="preserve"> The </w:t>
      </w:r>
      <w:r>
        <w:lastRenderedPageBreak/>
        <w:t xml:space="preserve">above copyright notice and this permission notice shall be included in all copies or substantial portions of the Software. </w:t>
      </w:r>
      <w:r>
        <w:tab/>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7F08A1D" w14:textId="77777777" w:rsidR="00425AAE" w:rsidRDefault="00425AAE">
      <w:r>
        <w:t>====================================================================</w:t>
      </w:r>
    </w:p>
    <w:p w14:paraId="51EF39C6" w14:textId="77777777" w:rsidR="00425AAE" w:rsidRDefault="00425AAE">
      <w:r>
        <w:t>For the ldap/apr_ldap_url.c component:</w:t>
      </w:r>
    </w:p>
    <w:p w14:paraId="61884675" w14:textId="77777777" w:rsidR="00425AAE" w:rsidRDefault="00425AAE">
      <w:r>
        <w:t>/* Portions Copyright 1998-2002 The OpenLDAP Foundation  * All rights reserved.  *  * Redistribution and use in source and binary forms, with or without  * modification, are permitted only as authorized by the OpenLDAP  * Public License.  A copy of this license is available at  * http://www.OpenLDAP.org/license.html or in file LICENSE in the  * top-level directory of the distribution.  *  * OpenLDAP is a registered trademark of the OpenLDAP Foundation.  *  * Individual files and/or contributed packages may be copyright by  * other parties and subject to additional restrictions.  *  * This work is derived from the University of Michigan LDAP v3.3  * distribution.  Information concerning this software is available  * at: http://www.umich.edu/~dirsvcs/ldap/  *  * This work also contains materials derived from public sources.  *  * Additional information about OpenLDAP can be obtained at:  *     http://www.openldap.org/  */</w:t>
      </w:r>
    </w:p>
    <w:p w14:paraId="4403D510" w14:textId="77777777" w:rsidR="00425AAE" w:rsidRDefault="00425AAE">
      <w:r>
        <w:t>/*  * Portions Copyright (c) 1992-1996 Regents of the University of Michigan.  * All rights reserved.  *  * Redistribution and use in source and binary forms are permitted  * provided that this notice is preserved and that due credit is given  * to the University of Michigan at Ann Arbor. The name of the University  * may not be used to endorse or promote products derived from this  * software without specific prior written permission. This software  * is provided ``as is'' without express or implied warranty.  */</w:t>
      </w:r>
    </w:p>
    <w:p w14:paraId="6211A97E" w14:textId="77777777" w:rsidR="00425AAE" w:rsidRDefault="00425AAE">
      <w:r>
        <w:t>[END FILE=apr-util-1.5.3/LICENSE]</w:t>
      </w:r>
    </w:p>
    <w:p w14:paraId="5AA02914" w14:textId="77777777" w:rsidR="00425AAE" w:rsidRDefault="00425AAE" w:rsidP="000727EF">
      <w:pPr>
        <w:pStyle w:val="Heading3"/>
      </w:pPr>
      <w:r>
        <w:t>apr-util-1.5.3/xml/expat/COPYING:</w:t>
      </w:r>
    </w:p>
    <w:p w14:paraId="4D54CA18" w14:textId="77777777" w:rsidR="00425AAE" w:rsidRDefault="00425AAE">
      <w:r>
        <w:t>[BEGIN FILE=apr-util-1.5.3/xml/expat/COPYING] Copyright (c) 1998, 1999, 2000 Thai Open Source Software Center Ltd                                and Clark Cooper Copyright (c) 2001, 2002 Expat maintainers.</w:t>
      </w:r>
    </w:p>
    <w:p w14:paraId="48D9CECA"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6DEED94" w14:textId="77777777" w:rsidR="00425AAE" w:rsidRDefault="00425AAE">
      <w:r>
        <w:t>The above copyright notice and this permission notice shall be included in all copies or substantial portions of the Software.</w:t>
      </w:r>
    </w:p>
    <w:p w14:paraId="114D2A93" w14:textId="77777777" w:rsidR="00425AAE" w:rsidRDefault="00425AAE">
      <w:r>
        <w:t xml:space="preserve">THE SOFTWARE IS PROVIDED AS IS, WITHOUT WARRANTY OF ANY KIND, EXPRESS OR IMPLIED, INCLUDING BUT NOT LIMITED TO THE WARRANTIES OF MERCHANTABILITY, FITNESS FOR A PARTICULAR PURPOSE AND </w:t>
      </w:r>
      <w:r>
        <w:lastRenderedPageBreak/>
        <w:t>NONINFRINGEMENT. IN NO EVENT SHALL THE AUTHORS OR COPYRIGHT HOLDERS BE LIABLE FOR ANY CLAIM, DAMAGES OR OTHER LIABILITY, WHETHER IN AN ACTION OF CONTRACT, TORT OR OTHERWISE, ARISING FROM, OUT OF OR IN CONNECTION WITH THE SOFTWARE OR THE USE OR OTHER DEALINGS IN THE SOFTWARE. [END FILE=apr-util-1.5.3/xml/expat/COPYING]</w:t>
      </w:r>
    </w:p>
    <w:p w14:paraId="5866FAC7" w14:textId="77777777" w:rsidR="00425AAE" w:rsidRDefault="00425AAE" w:rsidP="000727EF">
      <w:pPr>
        <w:pStyle w:val="Heading2"/>
      </w:pPr>
      <w:r>
        <w:t xml:space="preserve"> </w:t>
      </w:r>
      <w:bookmarkStart w:id="23" w:name="_Toc399937844"/>
      <w:r>
        <w:t>apt (version 1.0.6):</w:t>
      </w:r>
      <w:bookmarkEnd w:id="23"/>
    </w:p>
    <w:p w14:paraId="01AF9909" w14:textId="77777777" w:rsidR="00425AAE" w:rsidRDefault="00425AAE" w:rsidP="000727EF">
      <w:pPr>
        <w:pStyle w:val="Heading3"/>
      </w:pPr>
      <w:r>
        <w:t>apt-1.0.6/debian/copyright:</w:t>
      </w:r>
    </w:p>
    <w:p w14:paraId="488EA198" w14:textId="77777777" w:rsidR="00425AAE" w:rsidRDefault="00425AAE">
      <w:r>
        <w:t>[BEGIN FILE=apt-1.0.6/debian/copyright] Apt is copyright 1997, 1998, 1999 Jason Gunthorpe and others. Apt is currently developed by APT Development Team &lt;deity@lists.debian.org&gt;.</w:t>
      </w:r>
    </w:p>
    <w:p w14:paraId="22DA2E52" w14:textId="77777777" w:rsidR="00425AAE" w:rsidRDefault="00425AAE">
      <w:r>
        <w:t>License: GPLv2+</w:t>
      </w:r>
    </w:p>
    <w:p w14:paraId="272FD210"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709A7438"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70698253" w14:textId="77777777" w:rsidR="00425AAE" w:rsidRDefault="00425AAE">
      <w:r>
        <w:t xml:space="preserve">    You should have received a copy of the GNU General Public License     along with this program; if not, write to the Free Software     Foundation, Inc., 51 Franklin St, Fifth Floor, Boston, MA 02110-1301, USA.</w:t>
      </w:r>
    </w:p>
    <w:p w14:paraId="1AB99F45" w14:textId="77777777" w:rsidR="00425AAE" w:rsidRDefault="00425AAE">
      <w:r>
        <w:t>See /usr/share/common-licenses/GPL-2, or &lt;http://www.gnu.org/copyleft/gpl.txt&gt; for the terms of the latest version of the GNU General Public License.</w:t>
      </w:r>
    </w:p>
    <w:p w14:paraId="5E1FC9F2" w14:textId="77777777" w:rsidR="00425AAE" w:rsidRDefault="00425AAE">
      <w:r>
        <w:t>[END FILE=apt-1.0.6/debian/copyright]</w:t>
      </w:r>
    </w:p>
    <w:p w14:paraId="04932561" w14:textId="77777777" w:rsidR="00425AAE" w:rsidRDefault="00425AAE" w:rsidP="000727EF">
      <w:pPr>
        <w:pStyle w:val="Heading2"/>
      </w:pPr>
      <w:r>
        <w:t xml:space="preserve"> </w:t>
      </w:r>
      <w:bookmarkStart w:id="24" w:name="_Toc399937845"/>
      <w:r>
        <w:t>aptitude (version 0.6.11):</w:t>
      </w:r>
      <w:bookmarkEnd w:id="24"/>
    </w:p>
    <w:p w14:paraId="1C0DB343" w14:textId="77777777" w:rsidR="00425AAE" w:rsidRDefault="00425AAE" w:rsidP="000727EF">
      <w:pPr>
        <w:pStyle w:val="Heading3"/>
      </w:pPr>
      <w:r>
        <w:t>aptitude-0.6.11/debian/copyright:</w:t>
      </w:r>
    </w:p>
    <w:p w14:paraId="54A2CD95" w14:textId="77777777" w:rsidR="00425AAE" w:rsidRDefault="00425AAE">
      <w:r>
        <w:t>[BEGIN FILE=aptitude-0.6.11/debian/copyright] Copyright 1999-2005 Daniel Burrows &lt;dburrows@debian.org&gt;</w:t>
      </w:r>
    </w:p>
    <w:p w14:paraId="04B5A878" w14:textId="77777777" w:rsidR="00425AAE" w:rsidRDefault="00425AAE">
      <w:r>
        <w:t>The upstream web site for aptitude is:</w:t>
      </w:r>
    </w:p>
    <w:p w14:paraId="480CC72E" w14:textId="77777777" w:rsidR="00425AAE" w:rsidRDefault="00425AAE">
      <w:r>
        <w:t xml:space="preserve">    http://algebraicthunk.net/~dburrows/projects/aptitude</w:t>
      </w:r>
    </w:p>
    <w:p w14:paraId="2D420368" w14:textId="77777777" w:rsidR="00425AAE" w:rsidRDefault="00425AAE">
      <w:r>
        <w:t>Its Git repository is available at:</w:t>
      </w:r>
    </w:p>
    <w:p w14:paraId="5889827F" w14:textId="77777777" w:rsidR="00425AAE" w:rsidRDefault="00425AAE">
      <w:r>
        <w:t xml:space="preserve">    git://git.debian.org/git/aptitude/aptitude.git</w:t>
      </w:r>
    </w:p>
    <w:p w14:paraId="2E603A8C" w14:textId="77777777" w:rsidR="00425AAE" w:rsidRDefault="00425AAE">
      <w:r>
        <w:t>License: GPL (/usr/share/common-licenses/GPL) [END FILE=aptitude-0.6.11/debian/copyright]</w:t>
      </w:r>
    </w:p>
    <w:p w14:paraId="3CB2E2BA" w14:textId="77777777" w:rsidR="00425AAE" w:rsidRDefault="00425AAE" w:rsidP="000727EF">
      <w:pPr>
        <w:pStyle w:val="Heading2"/>
      </w:pPr>
      <w:r>
        <w:lastRenderedPageBreak/>
        <w:t xml:space="preserve"> </w:t>
      </w:r>
      <w:bookmarkStart w:id="25" w:name="_Toc399937846"/>
      <w:r>
        <w:t>apt-xapian-index (version 0.46):</w:t>
      </w:r>
      <w:bookmarkEnd w:id="25"/>
    </w:p>
    <w:p w14:paraId="35B0D98E" w14:textId="77777777" w:rsidR="00425AAE" w:rsidRDefault="00425AAE" w:rsidP="000727EF">
      <w:pPr>
        <w:pStyle w:val="Heading3"/>
      </w:pPr>
      <w:r>
        <w:t>apt-xapian-index-0.46/debian/copyright:</w:t>
      </w:r>
    </w:p>
    <w:p w14:paraId="5C96EA36" w14:textId="77777777" w:rsidR="00425AAE" w:rsidRDefault="00425AAE">
      <w:r>
        <w:t>[BEGIN FILE=apt-xapian-index-0.46/debian/copyright] apt-xapian-index was packaged by Enrico Zini &lt;enrico@debian.org&gt; on Mon Oct 15 13:58:29 BST 2007</w:t>
      </w:r>
    </w:p>
    <w:p w14:paraId="24A3FA5A" w14:textId="77777777" w:rsidR="00425AAE" w:rsidRDefault="00425AAE">
      <w:r>
        <w:t>Upstream author: Enrico Zini &lt;enrico@debian.org&gt;</w:t>
      </w:r>
    </w:p>
    <w:p w14:paraId="41C81547" w14:textId="77777777" w:rsidR="00425AAE" w:rsidRDefault="00425AAE">
      <w:r>
        <w:t>Copyright (C) 2007 Enrico Zini &lt;enrico@debian.org&gt;</w:t>
      </w:r>
    </w:p>
    <w:p w14:paraId="33E522AE" w14:textId="77777777" w:rsidR="00425AAE" w:rsidRDefault="00425AAE">
      <w:r>
        <w:t>License:</w:t>
      </w:r>
    </w:p>
    <w:p w14:paraId="78703789"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      This program is distributed in the hope that it will be useful, but WITHOUT   ANY WARRANTY; without even the implied warranty of MERCHANTABILITY or FITNESS   FOR A PARTICULAR PURPOSE.  See the GNU General Public License for more   details.      On Debian systems, the complete text of the GNU General Public License can be   found in /usr/share/common-licenses/GPL file.</w:t>
      </w:r>
    </w:p>
    <w:p w14:paraId="040F8A2B" w14:textId="77777777" w:rsidR="00425AAE" w:rsidRDefault="00425AAE">
      <w:r>
        <w:t>The Debian packaging is licensed under the GNU General Public License version 2 or above as well.</w:t>
      </w:r>
    </w:p>
    <w:p w14:paraId="63344FC9" w14:textId="77777777" w:rsidR="00425AAE" w:rsidRDefault="00425AAE">
      <w:r>
        <w:t>Some example files are licensed under the terms of the Do What The Fuck You Want To Public License, Version 2:</w:t>
      </w:r>
    </w:p>
    <w:p w14:paraId="68E5CCC0" w14:textId="77777777" w:rsidR="00425AAE" w:rsidRDefault="00425AAE">
      <w:r>
        <w:t xml:space="preserve">  This program is free software. It comes without any warranty, to   the extent permitted by applicable law. You can redistribute it   and/or modify it under the terms of the Do What The Fuck You Want   To Public License, Version 2, as published by Sam Hocevar. See   http://sam.zoy.org/wtfpl/COPYING for more details. [END FILE=apt-xapian-index-0.46/debian/copyright]</w:t>
      </w:r>
    </w:p>
    <w:p w14:paraId="52ECCFD2" w14:textId="77777777" w:rsidR="00425AAE" w:rsidRDefault="00425AAE" w:rsidP="000727EF">
      <w:pPr>
        <w:pStyle w:val="Heading2"/>
      </w:pPr>
      <w:r>
        <w:t xml:space="preserve"> </w:t>
      </w:r>
      <w:bookmarkStart w:id="26" w:name="_Toc399937847"/>
      <w:r>
        <w:t>arping (version 2.11):</w:t>
      </w:r>
      <w:bookmarkEnd w:id="26"/>
    </w:p>
    <w:p w14:paraId="61ED7E9C" w14:textId="77777777" w:rsidR="00425AAE" w:rsidRDefault="00425AAE" w:rsidP="000727EF">
      <w:pPr>
        <w:pStyle w:val="Heading3"/>
      </w:pPr>
      <w:r>
        <w:t>arping-2.11/debian/copyright:</w:t>
      </w:r>
    </w:p>
    <w:p w14:paraId="6F1EFFE9" w14:textId="77777777" w:rsidR="00425AAE" w:rsidRDefault="00425AAE">
      <w:r>
        <w:t>[BEGIN FILE=arping-2.11/debian/copyright] This package was debianized by Lenart Janos &lt;ocsi@debian.org&gt; on Sun, 27 May 2001 16:46:46 +0200. Re-debianized by Giuseppe Iuculano &lt;giuseppe@iuculano.it&gt; on Sun, 22 Jun 2008 12:10:00 +0200.</w:t>
      </w:r>
    </w:p>
    <w:p w14:paraId="134C744D" w14:textId="77777777" w:rsidR="00425AAE" w:rsidRDefault="00425AAE">
      <w:r>
        <w:t xml:space="preserve">It was downloaded from: </w:t>
      </w:r>
      <w:r>
        <w:tab/>
        <w:t>http://www.habets.pp.se/synscan/programs.php?prog=arping</w:t>
      </w:r>
    </w:p>
    <w:p w14:paraId="77165BC0" w14:textId="77777777" w:rsidR="00425AAE" w:rsidRDefault="00425AAE">
      <w:r>
        <w:t>Upstream Author: Thomas Habets &lt;thomas@habets.pp.se&gt;</w:t>
      </w:r>
    </w:p>
    <w:p w14:paraId="2FCAD447" w14:textId="77777777" w:rsidR="00425AAE" w:rsidRDefault="00425AAE">
      <w:r>
        <w:t>Copyright: Copyright Â© 2000-2008 Thomas Habets &lt;thomas@habets.pp.se&gt;</w:t>
      </w:r>
    </w:p>
    <w:p w14:paraId="133E87A1" w14:textId="77777777" w:rsidR="00425AAE" w:rsidRDefault="00425AAE">
      <w:r>
        <w:t>License:</w:t>
      </w:r>
    </w:p>
    <w:p w14:paraId="60E5EB2D"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6F7C0652" w14:textId="77777777" w:rsidR="00425AAE" w:rsidRDefault="00425AAE">
      <w:r>
        <w:t xml:space="preserve">    This program is distributed in the hope that it will be useful,     but WITHOUT ANY WARRANTY; without even the implied warranty of     MERCHANTABILITY or FITNESS </w:t>
      </w:r>
      <w:r>
        <w:lastRenderedPageBreak/>
        <w:t>FOR A PARTICULAR PURPOSE.  See the     GNU General Public License for more details.</w:t>
      </w:r>
    </w:p>
    <w:p w14:paraId="040B63FD" w14:textId="77777777" w:rsidR="00425AAE" w:rsidRDefault="00425AAE">
      <w:r>
        <w:t xml:space="preserve">    You should have received a copy of the GNU General Public License     along with this program; if not, write to the Free Software     Foundation, Inc., 51 Franklin St, Fifth Floor, Boston, MA     02110-1301  USA</w:t>
      </w:r>
    </w:p>
    <w:p w14:paraId="44079F7A" w14:textId="77777777" w:rsidR="00425AAE" w:rsidRDefault="00425AAE">
      <w:r>
        <w:t xml:space="preserve"> On Debian GNU/Linux systems, the complete text of the GNU General Public License can be found in `/usr/share/common-licenses/GPL'.</w:t>
      </w:r>
    </w:p>
    <w:p w14:paraId="737DD87E" w14:textId="77777777" w:rsidR="00425AAE" w:rsidRDefault="00425AAE">
      <w:r>
        <w:t>The Debian packaging is Â© 2008, Giuseppe Iuculano &lt;giuseppe@iuculano.it&gt; and is licensed under the GPL, see `/usr/share/common-licenses/GPL'. [END FILE=arping-2.11/debian/copyright]</w:t>
      </w:r>
    </w:p>
    <w:p w14:paraId="3DE75D6C" w14:textId="77777777" w:rsidR="00425AAE" w:rsidRDefault="00425AAE" w:rsidP="000727EF">
      <w:pPr>
        <w:pStyle w:val="Heading2"/>
      </w:pPr>
      <w:bookmarkStart w:id="27" w:name="_Toc399937848"/>
      <w:r>
        <w:t>ASM</w:t>
      </w:r>
      <w:bookmarkEnd w:id="27"/>
    </w:p>
    <w:p w14:paraId="6FF7D79E" w14:textId="77777777" w:rsidR="00425AAE" w:rsidRDefault="00425AAE" w:rsidP="00E77BEE">
      <w:r>
        <w:t xml:space="preserve"> – This notice is provided with respect to ASM, which may be included with this software:  Copyright (c) 2000-2005 INRIA, France Telecom All rights reserved.</w:t>
      </w:r>
    </w:p>
    <w:p w14:paraId="1217AB02" w14:textId="77777777" w:rsidR="00425AAE" w:rsidRDefault="00425AAE">
      <w:r>
        <w:t>Redistribution and use in source and binary forms, with or without modification, are permitted provided that the following conditions are met:</w:t>
      </w:r>
    </w:p>
    <w:p w14:paraId="310820B4" w14:textId="77777777" w:rsidR="00425AAE" w:rsidRDefault="00425AAE">
      <w:r>
        <w:t>1. Redistributions of source code must retain the above copyright    notice, this list of conditions and the following disclaimer.</w:t>
      </w:r>
    </w:p>
    <w:p w14:paraId="1FDB5CFA"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3D8AB684" w14:textId="77777777" w:rsidR="00425AAE" w:rsidRDefault="00425AAE">
      <w:r>
        <w:t>3. Neither the name of the copyright holders nor the names of its    contributors may be used to endorse or promote products derived from    this software without specific prior written permission.</w:t>
      </w:r>
    </w:p>
    <w:p w14:paraId="0D88BBAD" w14:textId="77777777" w:rsidR="00425AAE" w:rsidRDefault="00425AAE" w:rsidP="00C73F8C">
      <w:r>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51948788" w14:textId="77777777" w:rsidR="00425AAE" w:rsidRDefault="00425AAE" w:rsidP="000727EF">
      <w:pPr>
        <w:pStyle w:val="Heading2"/>
      </w:pPr>
      <w:r>
        <w:t xml:space="preserve"> </w:t>
      </w:r>
      <w:bookmarkStart w:id="28" w:name="_Toc399937849"/>
      <w:r>
        <w:t>attr (version 2.4.47):</w:t>
      </w:r>
      <w:bookmarkEnd w:id="28"/>
    </w:p>
    <w:p w14:paraId="4A204246" w14:textId="77777777" w:rsidR="00425AAE" w:rsidRDefault="00425AAE" w:rsidP="000727EF">
      <w:pPr>
        <w:pStyle w:val="Heading3"/>
      </w:pPr>
      <w:r>
        <w:t>attr-2.4.47/debian/copyright:</w:t>
      </w:r>
    </w:p>
    <w:p w14:paraId="529B5769" w14:textId="77777777" w:rsidR="00425AAE" w:rsidRDefault="00425AAE">
      <w:r>
        <w:t>[BEGIN FILE=attr-2.4.47/debian/copyright] This package was debianized by Nathan Scott nathans@debian.org on Sun, 19 Nov 2000 07:37:09 -0500.</w:t>
      </w:r>
    </w:p>
    <w:p w14:paraId="2C754B23" w14:textId="77777777" w:rsidR="00425AAE" w:rsidRDefault="00425AAE">
      <w:r>
        <w:lastRenderedPageBreak/>
        <w:t>It can be downloaded from http://download.savannah.gnu.org/releases-noredirect/attr/</w:t>
      </w:r>
    </w:p>
    <w:p w14:paraId="2AD03816" w14:textId="77777777" w:rsidR="00425AAE" w:rsidRDefault="00425AAE">
      <w:r>
        <w:t>Copyright:</w:t>
      </w:r>
    </w:p>
    <w:p w14:paraId="11046A94" w14:textId="77777777" w:rsidR="00425AAE" w:rsidRDefault="00425AAE">
      <w:r>
        <w:t>Copyright (C) 2001-2002 Silicon Graphics, Inc.  All Rights Reserved. Copyright (C) 2001 Andreas Gruenbacher.</w:t>
      </w:r>
    </w:p>
    <w:p w14:paraId="71796749" w14:textId="77777777" w:rsidR="00425AAE" w:rsidRDefault="00425AAE">
      <w:r>
        <w:t>You are free to distribute this software under Version 2.1 of the GNU Lesser General Public License. On Debian systems, refer to /usr/share/common-licenses/LGPL-2.1 for the complete text of the GNU Lesser General Public License.</w:t>
      </w:r>
    </w:p>
    <w:p w14:paraId="597C4C36" w14:textId="77777777" w:rsidR="00425AAE" w:rsidRDefault="00425AAE">
      <w:r>
        <w:t>Certain components (as annotated in the source) are licensed under version 2 of the terms of the GNU General Public License. On Debian systems, the complete text of the GNU General Public License can be found in /usr/share/common-licenses/GPL-2 file. [END FILE=attr-2.4.47/debian/copyright]</w:t>
      </w:r>
    </w:p>
    <w:p w14:paraId="108494A7" w14:textId="77777777" w:rsidR="00425AAE" w:rsidRDefault="00425AAE" w:rsidP="000727EF">
      <w:pPr>
        <w:pStyle w:val="Heading2"/>
      </w:pPr>
      <w:r>
        <w:t xml:space="preserve"> </w:t>
      </w:r>
      <w:bookmarkStart w:id="29" w:name="_Toc399937850"/>
      <w:r>
        <w:t>audit (version 2.3.7):</w:t>
      </w:r>
      <w:bookmarkEnd w:id="29"/>
    </w:p>
    <w:p w14:paraId="494786C3" w14:textId="77777777" w:rsidR="00425AAE" w:rsidRDefault="00425AAE" w:rsidP="000727EF">
      <w:pPr>
        <w:pStyle w:val="Heading3"/>
      </w:pPr>
      <w:r>
        <w:t>audit-2.3.7/debian/copyright:</w:t>
      </w:r>
    </w:p>
    <w:p w14:paraId="5809B43D" w14:textId="77777777" w:rsidR="00425AAE" w:rsidRDefault="00425AAE">
      <w:r>
        <w:t>[BEGIN FILE=audit-2.3.7/debian/copyright] This package was debianized by Philipp Matthias Hahn &lt;pmhahn@debian.org&gt; on Wed, 21 Mar 2007 09:47:19 +0100.</w:t>
      </w:r>
    </w:p>
    <w:p w14:paraId="07547A5B" w14:textId="77777777" w:rsidR="00425AAE" w:rsidRDefault="00425AAE">
      <w:r>
        <w:t>It was downloaded from http://people.redhat.com/sgrubb/audit/</w:t>
      </w:r>
    </w:p>
    <w:p w14:paraId="4EE6A1A4" w14:textId="77777777" w:rsidR="00425AAE" w:rsidRDefault="00425AAE">
      <w:r>
        <w:t>Upstream Author: Rik Faith                  Steve Grubb &lt;sgrubb@redhat.com&gt;</w:t>
      </w:r>
    </w:p>
    <w:p w14:paraId="00D3ED58" w14:textId="77777777" w:rsidR="00425AAE" w:rsidRDefault="00425AAE">
      <w:r>
        <w:t>Copyright: 2005-2008 Steve Grubb &lt;sgrubb@redhat.com&gt;</w:t>
      </w:r>
    </w:p>
    <w:p w14:paraId="5D44F77F" w14:textId="77777777" w:rsidR="00425AAE" w:rsidRDefault="00425AAE">
      <w:r>
        <w:t>License:</w:t>
      </w:r>
    </w:p>
    <w:p w14:paraId="39D7BBA0" w14:textId="77777777" w:rsidR="00425AAE" w:rsidRDefault="00425AAE">
      <w:r>
        <w:t>The audit daemon is released as GPL'd code. The audit daemon's library libaudit.* is released under LGPL so that it may be linked with 3rd party software.</w:t>
      </w:r>
    </w:p>
    <w:p w14:paraId="2445AB10" w14:textId="77777777" w:rsidR="00425AAE" w:rsidRDefault="00425AAE">
      <w:r>
        <w:t>The files in src/libev/ are Copyright (C) 2007,2008,2009 Marc Alexamder Lehmann</w:t>
      </w:r>
    </w:p>
    <w:p w14:paraId="1FC058A9" w14:textId="77777777" w:rsidR="00425AAE" w:rsidRDefault="00425AAE">
      <w:r>
        <w:t>The Debian packaging is copyright 2007-2011, Philipp Matthias Hahn &lt;pmhahn@debian.org&gt; and is licensed under the GPL.</w:t>
      </w:r>
    </w:p>
    <w:p w14:paraId="311608B0" w14:textId="77777777" w:rsidR="00425AAE" w:rsidRDefault="00425AAE">
      <w:r>
        <w:t>On Debian systems, refer to /usr/share/common-licenses/LGPL-2.1 for the complete text of the GNU Lesser General Public License. On Debian systems, the complete text of the GNU General Public License can be found in /usr/share/common-licenses/GPL file. [END FILE=audit-2.3.7/debian/copyright]</w:t>
      </w:r>
    </w:p>
    <w:p w14:paraId="355811BE" w14:textId="77777777" w:rsidR="00425AAE" w:rsidRDefault="00425AAE" w:rsidP="000727EF">
      <w:pPr>
        <w:pStyle w:val="Heading2"/>
      </w:pPr>
      <w:r>
        <w:t xml:space="preserve"> </w:t>
      </w:r>
      <w:bookmarkStart w:id="30" w:name="_Toc399937851"/>
      <w:r>
        <w:t>augeas (version 1.0.0):</w:t>
      </w:r>
      <w:bookmarkEnd w:id="30"/>
    </w:p>
    <w:p w14:paraId="0EAD7CA5" w14:textId="77777777" w:rsidR="00425AAE" w:rsidRDefault="00425AAE" w:rsidP="000727EF">
      <w:pPr>
        <w:pStyle w:val="Heading3"/>
      </w:pPr>
      <w:r>
        <w:t>augeas-1.0.0/debian/copyright:</w:t>
      </w:r>
    </w:p>
    <w:p w14:paraId="30937885" w14:textId="77777777" w:rsidR="00425AAE" w:rsidRDefault="00425AAE">
      <w:r>
        <w:t>[BEGIN FILE=augeas-1.0.0/debian/copyright] This package was debianized by Nicolas ValcÃ¡rcel &lt;nvalcarcel@ubuntu.com&gt; on Wed, 18 Jun 2008 18:57:49 -0500.</w:t>
      </w:r>
    </w:p>
    <w:p w14:paraId="24835119" w14:textId="77777777" w:rsidR="00425AAE" w:rsidRDefault="00425AAE">
      <w:r>
        <w:t>It was downloaded from http://augeas.net/download/.</w:t>
      </w:r>
    </w:p>
    <w:p w14:paraId="5CCAEA32" w14:textId="77777777" w:rsidR="00425AAE" w:rsidRDefault="00425AAE">
      <w:r>
        <w:t>Upstream Authors:</w:t>
      </w:r>
    </w:p>
    <w:p w14:paraId="6F877041" w14:textId="77777777" w:rsidR="00425AAE" w:rsidRDefault="00425AAE">
      <w:r>
        <w:t xml:space="preserve">   Written by: </w:t>
      </w:r>
      <w:r>
        <w:tab/>
        <w:t>David Lutterkort &lt;dlutter@redhat.com&gt;</w:t>
      </w:r>
    </w:p>
    <w:p w14:paraId="39EA63A0" w14:textId="77777777" w:rsidR="00425AAE" w:rsidRDefault="00425AAE">
      <w:r>
        <w:t xml:space="preserve">   Contributions by: </w:t>
      </w:r>
      <w:r>
        <w:tab/>
        <w:t xml:space="preserve">Harald Hoyer     &lt;harald@redhat.com&gt; </w:t>
      </w:r>
      <w:r>
        <w:tab/>
        <w:t xml:space="preserve">Jim Meyering     &lt;meyering@redhat.com&gt; </w:t>
      </w:r>
      <w:r>
        <w:tab/>
        <w:t xml:space="preserve">Alan Pevec       &lt;apevec@redhat.com&gt; </w:t>
      </w:r>
      <w:r>
        <w:tab/>
        <w:t>Dean Wilson      &lt;dwilson@blueowl.it&gt;</w:t>
      </w:r>
    </w:p>
    <w:p w14:paraId="6FFCCE42" w14:textId="77777777" w:rsidR="00425AAE" w:rsidRDefault="00425AAE">
      <w:r>
        <w:lastRenderedPageBreak/>
        <w:t xml:space="preserve"> Copyright:</w:t>
      </w:r>
    </w:p>
    <w:p w14:paraId="5081B1B6" w14:textId="77777777" w:rsidR="00425AAE" w:rsidRDefault="00425AAE">
      <w:r>
        <w:t xml:space="preserve">   Augeas: </w:t>
      </w:r>
      <w:r>
        <w:tab/>
        <w:t xml:space="preserve">Copyright (C) 2007, 2008 Red Hat Inc.    Cutest (tests/cutest.{c,h}): </w:t>
      </w:r>
      <w:r>
        <w:tab/>
        <w:t xml:space="preserve">Copyright (c) 2003 Asim Jalis    Bison (src/parser.{c,h}): </w:t>
      </w:r>
      <w:r>
        <w:tab/>
        <w:t xml:space="preserve">Copyright (C) 1984, 1989, 1990, 2000, 2001, 2002, 2003, 2004, 2005, 2006 </w:t>
      </w:r>
      <w:r>
        <w:tab/>
        <w:t xml:space="preserve">Free Software Foundation, Inc.    Hash Table Data Type (src/hash.{c,h}): </w:t>
      </w:r>
      <w:r>
        <w:tab/>
        <w:t xml:space="preserve">Copyright (C) 1997 Kaz Kylheku &lt;kaz@ashi.footprints.net&gt;    Safer Memory Allocation (src/memory.{c,h}): </w:t>
      </w:r>
      <w:r>
        <w:tab/>
        <w:t xml:space="preserve">Copyright (C) 2008 Daniel P. Berrange    Gnulib (gnulib/): </w:t>
      </w:r>
      <w:r>
        <w:tab/>
        <w:t xml:space="preserve">Copyright (C) 1992, 1995-1998, 2000-2008 Free Software Foundation, Inc.    ./missing: </w:t>
      </w:r>
      <w:r>
        <w:tab/>
        <w:t xml:space="preserve">Copyright (C) 1996, 1997, 1999, 2000, 2002, 2003, 2004, 2005, 2006         Free Software Foundation, Inc.    ./ylwrap: </w:t>
      </w:r>
      <w:r>
        <w:tab/>
        <w:t xml:space="preserve">Copyright (C) 1996, 1997, 1998, 1999, 2001, 2002, 2003, 2004, 2005, </w:t>
      </w:r>
      <w:r>
        <w:tab/>
        <w:t>2007  Free Software Foundation, Inc.</w:t>
      </w:r>
    </w:p>
    <w:p w14:paraId="1A8B7726" w14:textId="77777777" w:rsidR="00425AAE" w:rsidRDefault="00425AAE"/>
    <w:p w14:paraId="7366B316" w14:textId="77777777" w:rsidR="00425AAE" w:rsidRDefault="00425AAE">
      <w:r>
        <w:t>License:</w:t>
      </w:r>
    </w:p>
    <w:p w14:paraId="45F13B5E" w14:textId="77777777" w:rsidR="00425AAE" w:rsidRDefault="00425AAE">
      <w:r>
        <w:t xml:space="preserve"> Augeas, Safer Memory Allocation (src/memory.{c,h}), Gnulib (gnulib/lib/):     This package is free software; you can redistribute it and/or     modify it under the terms of the GNU Lesser General Public     License as published by the Free Software Foundation; either     version 2.1 of the License, or (at your option) any later version.</w:t>
      </w:r>
    </w:p>
    <w:p w14:paraId="527F6009" w14:textId="77777777" w:rsidR="00425AAE" w:rsidRDefault="00425AAE">
      <w:r>
        <w:t xml:space="preserve">    This package is distributed in the hope that it will be useful,     but WITHOUT ANY WARRANTY; without even the implied warranty of     MERCHANTABILITY or FITNESS FOR A PARTICULAR PURPOSE.  See the GNU     Lesser General Public License for more details.</w:t>
      </w:r>
    </w:p>
    <w:p w14:paraId="7B941FC5" w14:textId="77777777" w:rsidR="00425AAE" w:rsidRDefault="00425AAE">
      <w:r>
        <w:t xml:space="preserve">    You should have received a copy of the GNU Lesser General Public     License along with this package; if not, write to the Free Software     Foundation, Inc., 51 Franklin St, Fifth Floor, Boston, MA  02110-1301 USA</w:t>
      </w:r>
    </w:p>
    <w:p w14:paraId="7C93B4FC" w14:textId="77777777" w:rsidR="00425AAE" w:rsidRDefault="00425AAE">
      <w:r>
        <w:t xml:space="preserve"> Hash Table Data Type (src/hash.{c,h}):     All rights are reserved by the author, with the following exceptions:     Permission is granted to freely reproduce and distribute this software,     possibly in exchange for a fee, provided that this copyright notice appears     intact. Permission is also granted to adapt this software to produce     derivative works, as long as the modified versions carry this copyright     notice and additional notices stating that the work has been modified.     This source code may be translated into executable form and incorporated     into proprietary software; there is no requirement for such software to     contain a copyright notice related to this source.</w:t>
      </w:r>
    </w:p>
    <w:p w14:paraId="49932174" w14:textId="77777777" w:rsidR="00425AAE" w:rsidRDefault="00425AAE">
      <w:r>
        <w:t xml:space="preserve"> Cutest (tests/cutest.{c,h}):     This software is provided 'as-is', without any express or implied     warranty. In no event will the authors be held liable for any damages     arising from the use of this software.</w:t>
      </w:r>
    </w:p>
    <w:p w14:paraId="2C774D5D" w14:textId="77777777" w:rsidR="00425AAE" w:rsidRDefault="00425AAE">
      <w:r>
        <w:t xml:space="preserve">    Permission is granted to anyone to use this software for any purpose,     including commercial applications, and to alter it and redistribute it     freely, subject to the following restrictions:</w:t>
      </w:r>
    </w:p>
    <w:p w14:paraId="77DFA3AD"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w:t>
      </w:r>
    </w:p>
    <w:p w14:paraId="59971B35" w14:textId="77777777" w:rsidR="00425AAE" w:rsidRDefault="00425AAE">
      <w:r>
        <w:t xml:space="preserve">    2. Altered source versions must be plainly marked as such, and must not be     misrepresented as being the original software.</w:t>
      </w:r>
    </w:p>
    <w:p w14:paraId="14FBA7BC" w14:textId="77777777" w:rsidR="00425AAE" w:rsidRDefault="00425AAE">
      <w:r>
        <w:t xml:space="preserve">    3. This notice may not be removed or altered from any source distribution.</w:t>
      </w:r>
    </w:p>
    <w:p w14:paraId="155E84DB" w14:textId="77777777" w:rsidR="00425AAE" w:rsidRDefault="00425AAE">
      <w:r>
        <w:lastRenderedPageBreak/>
        <w:t xml:space="preserve"> Bison (src/parser.{c,h}), ./missing, ./ylwrap:     This package is free software; you can redistribute it and/or modify     it under the terms of the GNU General Public License as published by     the Free Software Foundation; either version 2 of the License, or     (at your option) any later version.</w:t>
      </w:r>
    </w:p>
    <w:p w14:paraId="661B89D1"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498302F9" w14:textId="77777777" w:rsidR="00425AAE" w:rsidRDefault="00425AAE">
      <w:r>
        <w:t xml:space="preserve">    You should have received a copy of the GNU General Public License     along with this package; if not, write to the Free Software     Foundation, Inc., 51 Franklin St, Fifth Floor, Boston, MA  02110-1301 USA</w:t>
      </w:r>
    </w:p>
    <w:p w14:paraId="4215E173" w14:textId="77777777" w:rsidR="00425AAE" w:rsidRDefault="00425AAE">
      <w:r>
        <w:t xml:space="preserve"> Gnulib (gnulib/tests):     This package is free software; you can redistribute it and/or modify     it under the terms of the GNU General Public License as published by     the Free Software Foundation; either version 3 of the License, or     (at your option) any later version.</w:t>
      </w:r>
    </w:p>
    <w:p w14:paraId="5C76CE32"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54D130B3" w14:textId="77777777" w:rsidR="00425AAE" w:rsidRDefault="00425AAE">
      <w:r>
        <w:t xml:space="preserve">    You should have received a copy of the GNU General Public License     along with this package; if not, write to the Free Software     Foundation, Inc., 51 Franklin St, Fifth Floor, Boston, MA  02110-1301 USA</w:t>
      </w:r>
    </w:p>
    <w:p w14:paraId="78462960" w14:textId="77777777" w:rsidR="00425AAE" w:rsidRDefault="00425AAE">
      <w:r>
        <w:t xml:space="preserve"> Gnulib (gnulib/m4/):     This file is free software, distributed under the terms of the GNU     General Public License.  As a special exception to the GNU General     Public License, this file may be distributed as part of a program     that contains a configuration script generated by Autoconf, under     the same distribution terms as the rest of that program.</w:t>
      </w:r>
    </w:p>
    <w:p w14:paraId="36AE4CB9" w14:textId="77777777" w:rsidR="00425AAE" w:rsidRDefault="00425AAE">
      <w:r>
        <w:t xml:space="preserve"> On Debian systems, the complete text of the GNU Lesser General Public License version 2.1 can be found in `/usr/share/common-licenses/LGPL-2.1'.</w:t>
      </w:r>
    </w:p>
    <w:p w14:paraId="57C230FE" w14:textId="77777777" w:rsidR="00425AAE" w:rsidRDefault="00425AAE">
      <w:r>
        <w:t>On Debian systems, the complete text of the GNU General Public License version 2 can be found in `/usr/share/common-licenses/GPL-2'</w:t>
      </w:r>
    </w:p>
    <w:p w14:paraId="4FDE6DAB" w14:textId="77777777" w:rsidR="00425AAE" w:rsidRDefault="00425AAE">
      <w:r>
        <w:t>On Debian systems, the complete text of the GNU General Public License version 3 can be found in `/usr/share/common-licenses/GPL-3'</w:t>
      </w:r>
    </w:p>
    <w:p w14:paraId="23221A74" w14:textId="77777777" w:rsidR="00425AAE" w:rsidRDefault="00425AAE">
      <w:r>
        <w:t>The Debian packaging is (C) 2008, Nicolas ValcÃ¡rcel &lt;nvalcarcel@ubuntu.com&gt; and is licensed under the GPL, see `/usr/share/common-licenses/GPL'. [END FILE=augeas-1.0.0/debian/copyright]</w:t>
      </w:r>
    </w:p>
    <w:p w14:paraId="6E5DAC1B" w14:textId="77777777" w:rsidR="00425AAE" w:rsidRDefault="00425AAE" w:rsidP="000727EF">
      <w:pPr>
        <w:pStyle w:val="Heading2"/>
      </w:pPr>
      <w:r>
        <w:t xml:space="preserve"> </w:t>
      </w:r>
      <w:bookmarkStart w:id="31" w:name="_Toc399937852"/>
      <w:r>
        <w:t>autogen (version 5.18.3):</w:t>
      </w:r>
      <w:bookmarkEnd w:id="31"/>
    </w:p>
    <w:p w14:paraId="1AA06B17" w14:textId="77777777" w:rsidR="00425AAE" w:rsidRDefault="00425AAE" w:rsidP="000727EF">
      <w:pPr>
        <w:pStyle w:val="Heading3"/>
      </w:pPr>
      <w:r>
        <w:t>autogen-5.18.3/debian/copyright:</w:t>
      </w:r>
    </w:p>
    <w:p w14:paraId="17391EC2" w14:textId="77777777" w:rsidR="00425AAE" w:rsidRDefault="00425AAE">
      <w:r>
        <w:t>[BEGIN FILE=autogen-5.18.3/debian/copyright] Author: Bruce Korb Download: ftp://ftp.gnu.org/gnu/autogen/</w:t>
      </w:r>
    </w:p>
    <w:p w14:paraId="055DC44F" w14:textId="77777777" w:rsidR="00425AAE" w:rsidRDefault="00425AAE">
      <w:r>
        <w:t xml:space="preserve">Files: * Copyright: (C) 1992-2014 by Bruce Korb License: GPL-3+  AutoGen is free software: you can redistribute it and/or modify it under  the terms of the GNU General Public License as published by the Free  Software Foundation, either version 3 of the </w:t>
      </w:r>
      <w:r>
        <w:lastRenderedPageBreak/>
        <w:t>License, or (at your option)  any later version.  .  AutoGen is distributed in the hope that it will be useful, but WITHOUT ANY  WARRANTY; without even the implied warranty of MERCHANTABILITY or FITNESS  FOR A PARTICULAR PURPOSE. See the GNU General Public License for more  details.</w:t>
      </w:r>
    </w:p>
    <w:p w14:paraId="7940B747" w14:textId="77777777" w:rsidR="00425AAE" w:rsidRDefault="00425AAE">
      <w:r>
        <w:t>Files: autoopts/* Copyright (C) 1992-2014 by Bruce Korb License: LGPL-3+ or Modified BSD  AutoOpts is available under any one of two licenses.  The license in use  must be one of these two and the choice is under the control of the user of  the license.    - The GNU Lesser General Public License, version 3 or later.    - The Modified Berkeley Software Distribution License.  .  Here is the Modified Berkeley Software Distribution License:  .  Redistribution and use in source and binary forms, with or without  modification, are permitted provided that the following conditions are met:  .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  .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2C421EB" w14:textId="77777777" w:rsidR="00425AAE" w:rsidRDefault="00425AAE">
      <w:r>
        <w:t>Files: autoopts/stdnoreturn.in.h Copyright: Copyright 2012-2013 Free Software Foundation, Inc. License: LGPL-2.1+</w:t>
      </w:r>
    </w:p>
    <w:p w14:paraId="79560969" w14:textId="77777777" w:rsidR="00425AAE" w:rsidRDefault="00425AAE">
      <w:r>
        <w:t>Files: autoopts/gettext.h Copyright: 1995-1998, 2000-2002, 2004-2006, 2009-2014 Free Software    Foundation, Inc. License: LGPL-2.1+</w:t>
      </w:r>
    </w:p>
    <w:p w14:paraId="74B40790" w14:textId="77777777" w:rsidR="00425AAE" w:rsidRDefault="00425AAE">
      <w:r>
        <w:t>Files: autoopts/parse-duration.* Copyright: 2008-2014 Free Software Foundation, Inc. License: LGPL-2.1+</w:t>
      </w:r>
    </w:p>
    <w:p w14:paraId="39931A6C" w14:textId="77777777" w:rsidR="00425AAE" w:rsidRDefault="00425AAE">
      <w:r>
        <w:t>Files: snprintfv/compat.h snprintfv/filament.c Copyright: 1999 Gary V. Vaughan snprintfv/mem.h License: GPL-2+ or LGPL-3+ or Modified BSD Comment: Licensed GPL-2+ or As a special exception to the GNU General Public  License, if you distribute this file as part of a program that also links  with and uses the libopts library from AutoGen, you may include it under  the same distribution terms used by the libopts library.</w:t>
      </w:r>
    </w:p>
    <w:p w14:paraId="5B69657E" w14:textId="77777777" w:rsidR="00425AAE" w:rsidRDefault="00425AAE">
      <w:r>
        <w:t xml:space="preserve">Files: snprintfv/filament.h snprintfv/filament.in snprintfv/format.c  snprintfv/Makefile.am snprintfv/printf.c snprintfv/printf.h  snprintfv/printf.in snprintfv/stream.c snprintfv/stream.h  snprintfv/stream.in Copyright: 1998, 1999, 2000, 2002 Gary V. Vaughan License: GPL-2+ or LGPL-3+ or Modified BSD Comment: Licensed GPL-2+ or As a special exception to the GNU General Public  License, if you distribute this file as part of a program that </w:t>
      </w:r>
      <w:r>
        <w:lastRenderedPageBreak/>
        <w:t>also links  with and uses the libopts library from AutoGen, you may include it under  the same distribution terms used by the libopts library.</w:t>
      </w:r>
    </w:p>
    <w:p w14:paraId="75677ED1" w14:textId="77777777" w:rsidR="00425AAE" w:rsidRDefault="00425AAE">
      <w:r>
        <w:t>Files: snprintfv/custom.c Copyright: 2003 Gary V. Vaughan  Originally by Paolo Bonzini, 2002 License: GPL-2+ or LGPL-3+ or Modified BSD Comment: Licensed GPL-2+ or As a special exception to the GNU General Public  License, if you distribute this file as part of a program that also links  with and uses the libopts library from AutoGen, you may include it under  the same distribution terms used by the libopts library.</w:t>
      </w:r>
    </w:p>
    <w:p w14:paraId="1E791548" w14:textId="77777777" w:rsidR="00425AAE" w:rsidRDefault="00425AAE">
      <w:r>
        <w:t>Files: snprintfv/mem.c Copyright: 2002 Gary V. Vaughan  Originally by Paolo Bonzini, 2002 License: GPL-2+ or LGPL-3+ or Modified BSD Comment: Licensed GPL-2+ or As a special exception to the GNU General Public  License, if you distribute this file as part of a program that also links  with and uses the libopts library from AutoGen, you may include it under  the same distribution terms used by the libopts library.</w:t>
      </w:r>
    </w:p>
    <w:p w14:paraId="263240A7" w14:textId="77777777" w:rsidR="00425AAE" w:rsidRDefault="00425AAE">
      <w:r>
        <w:t>Files: debian/* Copyright: (C) 2008-2012 Bradley Smith &lt;brad@brad-smith.co.uk&gt;  (C) 2012-2014 Andreas Metzler &lt;ametzler@debian.org&gt; License: GPL-3+.  This program is free software; you can redistribute it and/or modify it  under the terms of the GNU General Public License as published by the Free  Software Foundation; either version 3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w:t>
      </w:r>
    </w:p>
    <w:p w14:paraId="70E703CF" w14:textId="77777777" w:rsidR="00425AAE" w:rsidRDefault="00425AAE">
      <w:r>
        <w:t>On Debian GNU/Linux systems, the complete text of the GNU General Public License can be found in `/usr/share/common-licenses/GPL-3'.</w:t>
      </w:r>
    </w:p>
    <w:p w14:paraId="6989FE6E" w14:textId="77777777" w:rsidR="00425AAE" w:rsidRDefault="00425AAE">
      <w:r>
        <w:t>On Debian GNU/Linux systems, the complete text of the GNU Lesser General Public License can be found in `/usr/share/common-licenses/LGPL-3'. [END FILE=autogen-5.18.3/debian/copyright]</w:t>
      </w:r>
    </w:p>
    <w:p w14:paraId="6DF2A0E5" w14:textId="77777777" w:rsidR="00425AAE" w:rsidRDefault="00425AAE" w:rsidP="000727EF">
      <w:pPr>
        <w:pStyle w:val="Heading2"/>
      </w:pPr>
      <w:r>
        <w:t xml:space="preserve"> </w:t>
      </w:r>
      <w:bookmarkStart w:id="32" w:name="_Toc399937853"/>
      <w:r>
        <w:t>avahi (version 0.6.31):</w:t>
      </w:r>
      <w:bookmarkEnd w:id="32"/>
    </w:p>
    <w:p w14:paraId="1013505B" w14:textId="77777777" w:rsidR="00425AAE" w:rsidRDefault="00425AAE" w:rsidP="000727EF">
      <w:pPr>
        <w:pStyle w:val="Heading3"/>
      </w:pPr>
      <w:r>
        <w:t>avahi-0.6.31/debian/copyright:</w:t>
      </w:r>
    </w:p>
    <w:p w14:paraId="4FFE5A8C" w14:textId="77777777" w:rsidR="00425AAE" w:rsidRDefault="00425AAE">
      <w:r>
        <w:t>[BEGIN FILE=avahi-0.6.31/debian/copyright] This package was debianized by Ross Burton &lt;ross@debian.org&gt; on Fri, 19 Aug 2005 11:38:54 +0000.</w:t>
      </w:r>
    </w:p>
    <w:p w14:paraId="6BE47C22" w14:textId="77777777" w:rsidR="00425AAE" w:rsidRDefault="00425AAE">
      <w:r>
        <w:t>It was downloaded from http://www.freedesktop.org/Software/Avahi</w:t>
      </w:r>
    </w:p>
    <w:p w14:paraId="377B04EF" w14:textId="77777777" w:rsidR="00425AAE" w:rsidRDefault="00425AAE">
      <w:r>
        <w:t>The main portion of Avahi is copyright:  Upstream Authors:   Lennart Poettering &lt;lennart (at) poettering (dot) de&gt;   Trent Lloyd &lt;lathiat@bur.st&gt;   Sebastien Estienne &lt;sebastien.estienne@gmail.com&gt;   Jakub Stachowski   James Willcox &lt;snorp@snorp.net&gt;   Collabora Ltd.</w:t>
      </w:r>
    </w:p>
    <w:p w14:paraId="057923EA" w14:textId="77777777" w:rsidR="00425AAE" w:rsidRDefault="00425AAE">
      <w:r>
        <w:t xml:space="preserve"> License:</w:t>
      </w:r>
    </w:p>
    <w:p w14:paraId="13636861" w14:textId="77777777" w:rsidR="00425AAE" w:rsidRDefault="00425AAE">
      <w:r>
        <w:t xml:space="preserve">  This library is free software; you can redistribute it and/or   modify it under the terms of the GNU Lesser General Public   License as published by the Free Software Foundation; either   version 2 of the License, or (at your option) any later version.</w:t>
      </w:r>
    </w:p>
    <w:p w14:paraId="67A816B2"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367B931D" w14:textId="77777777" w:rsidR="00425AAE" w:rsidRDefault="00425AAE">
      <w:r>
        <w:lastRenderedPageBreak/>
        <w:t xml:space="preserve">  You should have received a copy of the GNU Lesser General Public   License along with this library; if not, write to the Free Software   Foundation, Inc., 51 Franklin St, Fifth Floor, Boston, MA  02110-1301  USA</w:t>
      </w:r>
    </w:p>
    <w:p w14:paraId="3DC7A151" w14:textId="77777777" w:rsidR="00425AAE" w:rsidRDefault="00425AAE">
      <w:r>
        <w:t xml:space="preserve">  See /usr/share/common-licenses/LGPL-2.1 on your debian system.</w:t>
      </w:r>
    </w:p>
    <w:p w14:paraId="2E847BD7" w14:textId="77777777" w:rsidR="00425AAE" w:rsidRDefault="00425AAE">
      <w:r>
        <w:t>The xml to man conversion files (man/{xmltoman.css, xmltoman.dtd, xmltoman.xsl}) are under the GNU General Public License 2. See /usr/share/common-licenses/GPL-2 on your debian system.</w:t>
      </w:r>
    </w:p>
    <w:p w14:paraId="2B8FB1A9" w14:textId="77777777" w:rsidR="00425AAE" w:rsidRDefault="00425AAE">
      <w:r>
        <w:t>SimpleGladeApp.in from avahi-python (avahi-python/avahi/SimpleGladeApp.py) is copyright Sandino Flores Moreno under the GNU Lesser General Public version 2.1. See /usr/share/common-licenses/LGPL-2.1 on your debian system.</w:t>
      </w:r>
    </w:p>
    <w:p w14:paraId="429F6FF8" w14:textId="77777777" w:rsidR="00425AAE" w:rsidRDefault="00425AAE">
      <w:r>
        <w:t>common/acx_pthread.m4 is copyright Steven G. Johnson &lt;stevenj@alum.mit.edu&gt; under the GPL with the exception that it can be used with configure files generated by autoconf. See /usr/share/common-licenses/GPL on your debian system for the text of the GPL.</w:t>
      </w:r>
    </w:p>
    <w:p w14:paraId="7997532F" w14:textId="77777777" w:rsidR="00425AAE" w:rsidRDefault="00425AAE">
      <w:r>
        <w:t>common/doxygen.m4 and common/doxygen.mk are copyright: # Copyright (C) 2004 Oren Ben-Kiki # This file is distributed under the same terms as the Autoconf macro files. Which is the GNU General Public License version 2. See /usr/share/common-licenses/GPL-2 on your debian system.</w:t>
      </w:r>
    </w:p>
    <w:p w14:paraId="3D5F26F6" w14:textId="77777777" w:rsidR="00425AAE" w:rsidRDefault="00425AAE">
      <w:r>
        <w:t>All the avahi-compat-howl public headers (avahi-compat-howl/include/*) and avahi-compat-howl sample code (avahi-compat-howl/samples/*.c) are:  Copyright 2003, 2004 Porchdog Software. All rights reserved.</w:t>
      </w:r>
    </w:p>
    <w:p w14:paraId="066692FF" w14:textId="77777777" w:rsidR="00425AAE" w:rsidRDefault="00425AAE">
      <w:r>
        <w:t xml:space="preserve"> Redistribution and use in source and binary forms, with or without  modification, are permitted provided that the following conditions are met:</w:t>
      </w:r>
    </w:p>
    <w:p w14:paraId="2821FC22" w14:textId="77777777" w:rsidR="00425AAE" w:rsidRDefault="00425AAE">
      <w:r>
        <w:t xml:space="preserve">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3AD2605F" w14:textId="77777777" w:rsidR="00425AAE" w:rsidRDefault="00425AAE">
      <w:r>
        <w:t xml:space="preserve"> THIS SOFTWARE IS PROVIDED BY PORCHDOG SOFTWARE ``AS IS'' AND ANY EXPRESS OR  IMPLIED WARRANTIES, INCLUDING, BUT NOT LIMITED TO, THE IMPLIED WARRANTIES OF  MERCHANTABILITY AND FITNESS FOR A PARTICULAR PURPOSE ARE DISCLAIMED.  IN NO  EVENT SHALL THE HOWL PROJECT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3C7E2F2" w14:textId="77777777" w:rsidR="00425AAE" w:rsidRDefault="00425AAE">
      <w:r>
        <w:t xml:space="preserve"> The views and conclusions contained in the software and documentation are those  of the authors and should not be interpreted as representing official policies,  either expressed or implied, of Porchdog Software.</w:t>
      </w:r>
    </w:p>
    <w:p w14:paraId="165A2DDE" w14:textId="77777777" w:rsidR="00425AAE" w:rsidRDefault="00425AAE">
      <w:r>
        <w:t xml:space="preserve"> The avahi-compat-libdns_sd public header (avahi-compat-libdns_sd/dns_sd.h) is:  Copyright (c) 2003-2004, Apple Computer, Inc. All rights reserved.</w:t>
      </w:r>
    </w:p>
    <w:p w14:paraId="1C9E49DC" w14:textId="77777777" w:rsidR="00425AAE" w:rsidRDefault="00425AAE">
      <w:r>
        <w:lastRenderedPageBreak/>
        <w:t xml:space="preserve"> Redistribution and use in source and binary forms, with or without  modification, are permitted provided that the following conditions are met:</w:t>
      </w:r>
    </w:p>
    <w:p w14:paraId="7F8436D7" w14:textId="77777777" w:rsidR="00425AAE" w:rsidRDefault="00425AAE">
      <w:r>
        <w:t xml:space="preserve">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Apple Computer, Inc. (Apple) nor the names of its      contributors may be used to endorse or promote products derived from this      software without specific prior written permission.</w:t>
      </w:r>
    </w:p>
    <w:p w14:paraId="0E38BF9C" w14:textId="77777777" w:rsidR="00425AAE" w:rsidRDefault="00425AAE">
      <w:r>
        <w:t xml:space="preserve"> THIS SOFTWARE IS PROVIDED BY APPLE AND ITS CONTRIBUTORS AS IS AND ANY  EXPRESS OR IMPLIED WARRANTIES, INCLUDING, BUT NOT LIMITED TO, THE IMPLIED  WARRANTIES OF MERCHANTABILITY AND FITNESS FOR A PARTICULAR PURPOSE ARE  DISCLAIMED. IN NO EVENT SHALL APPLE OR ITS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FILE=avahi-0.6.31/debian/copyright] quick_licfile: WARNING: no base-files-7.3+hLinux4/debian/*copyright file</w:t>
      </w:r>
    </w:p>
    <w:p w14:paraId="321B6D8F" w14:textId="77777777" w:rsidR="00425AAE" w:rsidRDefault="00425AAE" w:rsidP="000727EF">
      <w:pPr>
        <w:pStyle w:val="Heading2"/>
      </w:pPr>
      <w:bookmarkStart w:id="33" w:name="_Toc399937854"/>
      <w:r>
        <w:t>AWT</w:t>
      </w:r>
      <w:bookmarkEnd w:id="33"/>
      <w:r>
        <w:t xml:space="preserve"> </w:t>
      </w:r>
    </w:p>
    <w:p w14:paraId="6146CF07" w14:textId="77777777" w:rsidR="00425AAE" w:rsidRDefault="00425AAE" w:rsidP="00E77BEE">
      <w:r>
        <w:t xml:space="preserve">%% This notice is provided with respect to certain files/code which may included in the implementation of AWT within the software: </w:t>
      </w:r>
    </w:p>
    <w:p w14:paraId="748135B4" w14:textId="77777777" w:rsidR="00425AAE" w:rsidRDefault="00425AAE">
      <w:r>
        <w:t xml:space="preserve">******************************************************  BEGINÂ  src/solaris/native/sun/awt/HPkeysym.h  Copyright 1987, 1998Â  The Open Group </w:t>
      </w:r>
    </w:p>
    <w:p w14:paraId="1BF62564" w14:textId="77777777" w:rsidR="00425AAE" w:rsidRDefault="00425AAE">
      <w:r>
        <w:t xml:space="preserve">All Rights Reserved. </w:t>
      </w:r>
    </w:p>
    <w:p w14:paraId="4D052F7D" w14:textId="77777777" w:rsidR="00425AAE" w:rsidRDefault="00425AAE">
      <w:r>
        <w:t xml:space="preserve">The above copyright notice and this permission notice shall be included  in all copies or substantial portions of the Software. </w:t>
      </w:r>
    </w:p>
    <w:p w14:paraId="5AFBB729" w14:textId="77777777" w:rsidR="00425AAE" w:rsidRDefault="00425AAE">
      <w:r>
        <w:t xml:space="preserve">THE SOFTWARE IS PROVIDED AS IS, WITHOUT WARRANTY OF ANY KIND, EXPRESS  OR IMPLIED, INCLUDING BUT NOT LIMITED TO THE WARRANTIES OF  MERCHANTABILITY, FITNESS FOR A PARTICULAR PURPOSE AND NONINFRINGEMENT.  IN NO EVENT SHALL THE OPEN GROUP BE LIABLE FOR ANY CLAIM, DAMAGES OR  OTHER LIABILITY, WHETHER IN AN ACTION OF CONTRACT, TORT OR OTHERWISE,  ARISING FROM, OUT OF OR IN CONNECTION WITH THE SOFTWARE OR THE USE OR  OTHER DEALINGS IN THE SOFTWARE. </w:t>
      </w:r>
    </w:p>
    <w:p w14:paraId="05AE7731" w14:textId="77777777" w:rsidR="00425AAE" w:rsidRDefault="00425AAE">
      <w:r>
        <w:t xml:space="preserve">Except as contained in this notice, the name of The Open Group shall  not be used in advertising or otherwise to promote the sale, use or  other dealings in this Software without prior written authorization  from The Open Group. </w:t>
      </w:r>
    </w:p>
    <w:p w14:paraId="111F375E" w14:textId="77777777" w:rsidR="00425AAE" w:rsidRDefault="00425AAE">
      <w:r>
        <w:t xml:space="preserve">Copyright 1987 by Digital Equipment Corporation, Maynard, Massachusetts, </w:t>
      </w:r>
    </w:p>
    <w:p w14:paraId="759BDD33" w14:textId="77777777" w:rsidR="00425AAE" w:rsidRDefault="00425AAE">
      <w:r>
        <w:t xml:space="preserve">All Rights Reserved </w:t>
      </w:r>
    </w:p>
    <w:p w14:paraId="7781D560" w14:textId="77777777" w:rsidR="00425AAE" w:rsidRDefault="00425AAE">
      <w:r>
        <w:lastRenderedPageBreak/>
        <w:t xml:space="preserve">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names of Hewlett Packard  or Digital not be  used in advertising or publicity pertaining to distribution of the  software without specific, written prior permission. </w:t>
      </w:r>
    </w:p>
    <w:p w14:paraId="4AE3BAC9" w14:textId="77777777" w:rsidR="00425AAE" w:rsidRDefault="00425AAE">
      <w:r>
        <w:t xml:space="preserve">DIGITAL DISCLAIMS ALL WARRANTIES WITH REGARD TO THIS SOFTWARE, INCLUDING  ALL IMPLIED WARRANTIES OF MERCHANTABILITY AND FITNESS, IN NO EVENT SHALL  DIGITAL BE LIABLE FOR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1D81950D" w14:textId="77777777" w:rsidR="00425AAE" w:rsidRDefault="00425AAE">
      <w:r>
        <w:t xml:space="preserve">HEWLETT-PACKARD MAKES NO WARRANTY OF ANY KIND WITH REGARD  TO THIS SOFWARE, INCLUDING, BUT NOT LIMITED TO, THE IMPLIED  WARRANTIES OF MERCHANTABILITY AND FITNESS FOR A PARTICULAR  PURPOSE.Â  Hewlett-Packard shall not be liable for errors  contained herein or direct, indirect, special, incidental or  consequential damages in connection with the furnishing,  performance, or use of this material. </w:t>
      </w:r>
    </w:p>
    <w:p w14:paraId="0F3FDA02" w14:textId="77777777" w:rsidR="00425AAE" w:rsidRDefault="00425AAE">
      <w:r>
        <w:t xml:space="preserve">ENDÂ  src/solaris/native/sun/awt/HPkeysym.h  ******************************************************  BEGINÂ  src/solaris/native/sun/awt/Xinerama.c  /*****************************************************************  Copyright (c) 1991, 1997 Digital Equipment Corporation, Maynard, Massachusetts.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w:t>
      </w:r>
    </w:p>
    <w:p w14:paraId="1F9B40BE" w14:textId="77777777" w:rsidR="00425AAE" w:rsidRDefault="00425AAE">
      <w:r>
        <w:t xml:space="preserve">The above copyright notice and this permission notice shall be included in  all copies or substantial portions of the Software. </w:t>
      </w:r>
    </w:p>
    <w:p w14:paraId="220F6D7A" w14:textId="77777777" w:rsidR="00425AAE" w:rsidRDefault="00425AAE">
      <w:r>
        <w:t xml:space="preserve">THE SOFTWARE IS PROVIDED AS IS, WITHOUT WARRANTY OF ANY KIND, EXPRESS OR  IMPLIED, INCLUDING BUT NOT LIMITED TO THE WARRANTIES OF MERCHANTABILITY,  FITNESS FOR A PARTICULAR PURPOSE AND NONINFRINGEMENT.Â  IN NO EVENT SHALL  DIGITAL EQUIPMENT CORPORATION BE LIABLE FOR ANY CLAIM, DAMAGES, INCLUDING,  BUT NOT LIMITED TO CONSEQUENTIAL OR INCIDENTAL DAMAGES, OR OTHER LIABILITY,  WHETHER IN AN ACTION OF CONTRACT, TORT OR OTHERWISE, ARISING FROM, OUT OF OR  IN CONNECTION WITH THE SOFTWARE OR THE USE OR OTHER DEALINGS IN THE SOFTWARE. </w:t>
      </w:r>
    </w:p>
    <w:p w14:paraId="44E79A7E" w14:textId="77777777" w:rsidR="00425AAE" w:rsidRDefault="00425AAE">
      <w:r>
        <w:t xml:space="preserve">Except as contained in this notice, the name of Digital Equipment Corporation  shall not be used in advertising or otherwise to promote the sale, use or other  dealings in this Software without prior written authorization from Digital  Equipment Corporation.  ******************************************************************/  ENDÂ  src/solaris/native/sun/awt/Xinerama.c  ******************************************************  BEGIN src/solaris/native/sun/awt/Xinerama.h  /*  Copyright (C) 1994-2001 The XFree86 Project, Inc. All Rights Reserved. </w:t>
      </w:r>
    </w:p>
    <w:p w14:paraId="041E9DF5" w14:textId="77777777" w:rsidR="00425AAE" w:rsidRDefault="00425AAE">
      <w:r>
        <w:lastRenderedPageBreak/>
        <w:t xml:space="preserve">Permission is hereby granted, free of charge, to any person obtaining a  copy of this software and associated documentation files (the Soft-  ware), to deal in the Software without restriction, including without  limitation the rights to use, copy, modify, merge, publish, distribute,  and/or sell copies of the Software, and to permit persons to whom the  Software is furnished to do so, provided that the above copyright  notice(s) and this permission notice appear in all copies of the Soft-  ware and that both the above copyright notice(s) and this permission  notice appear in supporting documentation. </w:t>
      </w:r>
    </w:p>
    <w:p w14:paraId="259E6CBD" w14:textId="77777777" w:rsidR="00425AAE" w:rsidRDefault="00425AAE">
      <w:r>
        <w:t xml:space="preserve">THE SOFTWARE IS PROVIDED AS IS, WITHOUT WARRANTY OF ANY KIND, EXPRESS  OR IMPLIED, INCLUDING BUT NOT LIMITED TO THE WARRANTIES OF MERCHANTABIL-  ITY, FITNESS FOR A PARTICULAR PURPOSE AND NONINFRINGEMENT OF THIRD PARTY  RIGHTS. IN NO EVENT SHALL THE COPYRIGHT HOLDER OR HOLDERS INCLUDED IN  THIS NOTICE BE LIABLE FOR ANY CLAIM, OR ANY SPECIAL INDIRECT OR CONSE-  QUENTIAL DAMAGES, OR ANY DAMAGES WHATSOEVER RESULTING FROM LOSS OF USE,  DATA OR PROFITS, WHETHER IN AN ACTION OF CONTRACT, NEGLIGENCE OR OTHER  TORTIOUS ACTION, ARISING OUT OF OR IN CONNECTION WITH THE USE OR PERFOR-  MANCE OF THIS SOFTWARE. </w:t>
      </w:r>
    </w:p>
    <w:p w14:paraId="49BE52FF" w14:textId="77777777" w:rsidR="00425AAE" w:rsidRDefault="00425AAE">
      <w:r>
        <w:t xml:space="preserve">Except as contained in this notice, the name of a copyright holder shall  not be used in advertising or otherwise to promote the sale, use or  other dealings in this Software without prior written authorization of  the copyright holder.  */  END src/solaris/native/sun/awt/Xinerama.h  ******************************************************  BEGIN src/solaris/native/sun/awt/Xrandr.h  /*  Â * $XFree86: xc/lib/Xrandr/Xrandr.h,v 1.9 2002/09/29 23:39:44 keithp Exp $  Â *  Â * Copyright Â© 2000 Compaq Computer Corporation, Inc.  Â * Copyright Â© 2002 Hewlett-Packard Company, Inc.  Â *  Â * Permission to use, copy, modify, distribute, and sell this software and its  Â * documentation for any purpose is hereby granted without fee, provided that  Â * the above copyright notice appear in all copies and that both that  Â * copyright notice and this permission notice appear in supporting  Â * documentation, and that the name of Compaq not be used in advertising or  Â * publicity pertaining to distribution of the software without specific,  Â * written prior permission.Â  HP makes no representations about the  Â * suitability of this software for any purpose.Â  It is provided as is  Â * without express or implied warranty.  Â *  Â * HP DISCLAIMS ALL WARRANTIES WITH REGARD TO THIS SOFTWARE, INCLUDING ALL  Â * IMPLIED WARRANTIES OF MERCHANTABILITY AND FITNESS, IN NO EVENT SHALL COMPAQ  Â * BE LIABLE FOR ANY SPECIAL, INDIRECT OR CONSEQUENTIAL DAMAGES OR ANY DAMAGES  Â * WHATSOEVER RESULTING FROM LOSS OF USE, DATA OR PROFITS, WHETHER IN AN ACTION  Â * OF CONTRACT, NEGLIGENCE OR OTHER TORTIOUS ACTION, ARISING OUT OF OR IN  Â * CONNECTION WITH THE USE OR PERFORMANCE OF THIS SOFTWARE.  Â *  Â * Author:Â  Jim Gettys, HP Labs, HP.  Â */ </w:t>
      </w:r>
    </w:p>
    <w:p w14:paraId="2582CD4A" w14:textId="77777777" w:rsidR="00425AAE" w:rsidRDefault="00425AAE">
      <w:r>
        <w:t xml:space="preserve"> END src/solaris/native/sun/awt/Xrandr.h  ******************************************************  BEGIN src/solaris/native/sun/awt/extutil.h  /*  Â * $Xorg: extutil.h,v 1.3 2000/08/18 04:05:45 coskrey Exp $  Â *  Copyright 1989, 1998Â  The Open Group </w:t>
      </w:r>
    </w:p>
    <w:p w14:paraId="260A62C1" w14:textId="77777777" w:rsidR="00425AAE" w:rsidRDefault="00425AAE">
      <w:r>
        <w:t xml:space="preserve">All Rights Reserved. </w:t>
      </w:r>
    </w:p>
    <w:p w14:paraId="777B5BE7" w14:textId="77777777" w:rsidR="00425AAE" w:rsidRDefault="00425AAE">
      <w:r>
        <w:lastRenderedPageBreak/>
        <w:t xml:space="preserve">The above copyright notice and this permission notice shall be included in all copies or substantial portions of the Software. </w:t>
      </w:r>
    </w:p>
    <w:p w14:paraId="5281AC4C" w14:textId="77777777" w:rsidR="00425AAE" w:rsidRDefault="00425AAE">
      <w:r>
        <w:t xml:space="preserve">THE SOFTWARE IS PROVIDED AS IS, WITHOUT WARRANTY OF ANY KIND, EXPRESS OR  IMPLIED, INCLUDING BUT NOT LIMITED TO THE WARRANTIES OF MERCHANTABILITY,  FITNESS FOR A PARTICULAR PURPOSE AND NONINFRINGEMENT.Â  IN NO EVENT SHALL THE  OPEN GROUP BE LIABLE FOR ANY CLAIM, DAMAGES OR OTHER LIABILITY, WHETHER IN  AN ACTION OF CONTRACT, TORT OR OTHERWISE, ARISING FROM, OUT OF OR IN  CONNECTION WITH THE SOFTWARE OR THE USE OR OTHER DEALINGS IN THE SOFTWARE. </w:t>
      </w:r>
    </w:p>
    <w:p w14:paraId="53BBB15B" w14:textId="77777777" w:rsidR="00425AAE" w:rsidRDefault="00425AAE">
      <w:r>
        <w:t xml:space="preserve">Except as contained in this notice, the name of The Open Group shall not be  used in advertising or otherwise to promote the sale, use or other dealings  in this Software without prior written authorization from The Open Group.  Â *  Â * Author:Â  Jim Fulton, MIT The Open Group  Â *  Â *Â Â Â Â Â Â Â Â Â Â Â Â Â Â Â Â Â Â Â Â  Xlib Extension-Writing Utilities  Â *  Â * This package contains utilities for writing the client API for various  Â * protocol extensions.Â  THESE INTERFACES ARE NOT PART OF THE X STANDARD AND  Â * ARE SUBJECT TO CHANGE!  Â */  /* $XFree86: xc/include/extensions/extutil.h,v 1.5 2001/01/17 17:53:20 dawes Exp $ */ </w:t>
      </w:r>
    </w:p>
    <w:p w14:paraId="628FD06A" w14:textId="77777777" w:rsidR="00425AAE" w:rsidRDefault="00425AAE">
      <w:r>
        <w:t xml:space="preserve">END src/solaris/native/sun/awt/extutil.h  ******************************************************  BEGINÂ Â  src/solaris/native/sun/awt/fontconfig.h  /*  Â * $RCSId: xc/lib/fontconfig/fontconfig/fontconfig.h,v 1.30 2002/09/26 00:17:27  keithp Exp $  Â *  Â * Copyright Â© 2001 Keith Packard  Â *  Â * Permission to use, copy, modify, distribute, and sell this software and its  Â * documentation for any purpose is hereby granted without fee, provided that  Â * the above copyright notice appear in all copies and that both that  Â * copyright notice and this permission notice appear in supporting  Â * documentation, and that the name of Keith Packard not be used in  Â * advertising or publicity pertaining to distribution of the software without  Â * specific, written prior permission.Â  Keith Packard makes no  Â * representations about the suitability of this software for any purpose.Â  It  Â * is provided as is without express or implied warranty.  Â *  Â * KEITH PACKARD DISCLAIMS ALL WARRANTIES WITH REGARD TO THIS SOFTWARE,  Â * INCLUDING ALL IMPLIED WARRANTIES OF MERCHANTABILITY AND FITNESS, IN NO  Â * EVENT SHALL KEITH PACKARD BE LIABLE FOR ANY SPECIAL, INDIRECT OR  Â * CONSEQUENTIAL DAMAGES OR ANY DAMAGES WHATSOEVER RESULTING FROM LOSS OF USE,  Â * DATA OR PROFITS, WHETHER IN AN ACTION OF CONTRACT, NEGLIGENCE OR OTHER  Â * TORTIOUS ACTION, ARISING OUT OF OR IN CONNECTION WITH THE USE OR  Â * PERFORMANCE OF THIS SOFTWARE. </w:t>
      </w:r>
    </w:p>
    <w:p w14:paraId="423B62FA" w14:textId="77777777" w:rsidR="00425AAE" w:rsidRDefault="00425AAE">
      <w:r>
        <w:t xml:space="preserve">ENDÂ Â  src/solaris/native/sun/awt/fontconfig.h  ******************************************************  BEGIN src/solaris/native/sun/awt/list.c  ANDÂ  src/solaris/native/sun/awt/list.h  AND src/solaris/native/sun/awt/multiVis.c  ANDÂ  src/solaris/native/sun/awt/multiVis.h  ANDÂ  src/solaris/native/sun/awt/wsutils.h </w:t>
      </w:r>
    </w:p>
    <w:p w14:paraId="7B50DCF2" w14:textId="77777777" w:rsidR="00425AAE" w:rsidRDefault="00425AAE">
      <w:r>
        <w:t xml:space="preserve">Copyright (c) 1994 Hewlett-Packard Co.  Copyright (c) 1996Â  X Consortium </w:t>
      </w:r>
    </w:p>
    <w:p w14:paraId="68391EBB" w14:textId="77777777" w:rsidR="00425AAE" w:rsidRDefault="00425AAE">
      <w:r>
        <w:t xml:space="preserve">Permission is hereby granted, free of charge, to any person obtaining  a copy of this software and associated documentation files (the  Software), to deal in the Software without restriction, including  without limitation the rights to use, copy, modify, merge, </w:t>
      </w:r>
      <w:r>
        <w:lastRenderedPageBreak/>
        <w:t xml:space="preserve">publish,  distribute, sublicense, and sell copies of the Software, and to  permit persons to whom the Software is furnished to do so, subject to  the following conditions: </w:t>
      </w:r>
    </w:p>
    <w:p w14:paraId="725CDEA5" w14:textId="77777777" w:rsidR="00425AAE" w:rsidRDefault="00425AAE">
      <w:r>
        <w:t xml:space="preserve">The above copyright notice and this permission notice shall be included  in all copies or substantial portions of the Software. </w:t>
      </w:r>
    </w:p>
    <w:p w14:paraId="6FD663AA" w14:textId="77777777" w:rsidR="00425AAE" w:rsidRDefault="00425AAE">
      <w:r>
        <w:t xml:space="preserve">THE SOFTWARE IS PROVIDED AS IS, WITHOUT WARRANTY OF ANY KIND, EXPRESS  OR IMPLIED, INCLUDING BUT NOT LIMITED TO THE WARRANTIES OF  MERCHANTABILITY, FITNESS FOR A PARTICULAR PURPOSE AND NONINFRINGEMENT.  IN NO EVENT SHALL THE X CONSORTIUM BE LIABLE FOR ANY CLAIM, DAMAGES OR  OTHER LIABILITY, WHETHER IN AN ACTION OF CONTRACT, TORT OR OTHERWISE,  ARISING FROM, OUT OF OR IN CONNECTION WITH THE SOFTWARE OR THE USE OR  OTHER DEALINGS IN THE SOFTWARE. </w:t>
      </w:r>
    </w:p>
    <w:p w14:paraId="0EBA5730" w14:textId="77777777" w:rsidR="00425AAE" w:rsidRDefault="00425AAE">
      <w:r>
        <w:t xml:space="preserve">Except as contained in this notice, the name of the X Consortium shall  not be used in advertising or otherwise to promote the sale, use or  other dealings in this Software without prior written authorization  from the X Consortium. </w:t>
      </w:r>
    </w:p>
    <w:p w14:paraId="1DAF8B9B" w14:textId="77777777" w:rsidR="00425AAE" w:rsidRDefault="00425AAE">
      <w:r>
        <w:t xml:space="preserve">END src/solaris/native/sun/awt/list.c  ANDÂ  src/solaris/native/sun/awt/list.h  AND src/solaris/native/sun/awt/multiVis.c  ANDÂ  src/solaris/native/sun/awt/multiVis.h  ANDÂ  src/solaris/native/sun/awt/wsutils.h </w:t>
      </w:r>
    </w:p>
    <w:p w14:paraId="728B7181" w14:textId="77777777" w:rsidR="00425AAE" w:rsidRDefault="00425AAE">
      <w:r>
        <w:t xml:space="preserve">*****************************************************************  BEGIN src/solaris/native/sun/awt/panoramiXext.h  Copyright (c) 1991, 1997 Digital Equipment Corporation, Maynard, Massachusetts.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w:t>
      </w:r>
    </w:p>
    <w:p w14:paraId="6A8E448B" w14:textId="77777777" w:rsidR="00425AAE" w:rsidRDefault="00425AAE">
      <w:r>
        <w:t xml:space="preserve">The above copyright notice and this permission notice shall be included in  all copies or substantial portions of the Software. </w:t>
      </w:r>
    </w:p>
    <w:p w14:paraId="6EE86AE0" w14:textId="77777777" w:rsidR="00425AAE" w:rsidRDefault="00425AAE">
      <w:r>
        <w:t xml:space="preserve">THE SOFTWARE IS PROVIDED AS IS, WITHOUT WARRANTY OF ANY KIND, EXPRESS OR  IMPLIED, INCLUDING BUT NOT LIMITED TO THE WARRANTIES OF MERCHANTABILITY,  FITNESS FOR A PARTICULAR PURPOSE AND NONINFRINGEMENT.Â  IN NO EVENT SHALL  DIGITAL EQUIPMENT CORPORATION BE LIABLE FOR ANY CLAIM, DAMAGES, INCLUDING,  BUT NOT LIMITED TO CONSEQUENTIAL OR INCIDENTAL DAMAGES, OR OTHER LIABILITY,  WHETHER IN AN ACTION OF CONTRACT, TORT OR OTHERWISE, ARISING FROM, OUT OF OR  IN CONNECTION WITH THE SOFTWARE OR THE USE OR OTHER DEALINGS IN THE SOFTWARE. </w:t>
      </w:r>
    </w:p>
    <w:p w14:paraId="6559002B" w14:textId="77777777" w:rsidR="00425AAE" w:rsidRDefault="00425AAE">
      <w:r>
        <w:t xml:space="preserve">Except as contained in this notice, the name of Digital Equipment Corporation  shall not be used in advertising or otherwise to promote the sale, use or other  dealings in this Software without prior written authorization from Digital  Equipment Corporation. </w:t>
      </w:r>
    </w:p>
    <w:p w14:paraId="226867EF" w14:textId="77777777" w:rsidR="00425AAE" w:rsidRPr="00CE7DF1" w:rsidRDefault="00425AAE">
      <w:r w:rsidRPr="00CE7DF1">
        <w:t xml:space="preserve">END src/solaris/native/sun/awt/panoramiXext.h  ****************************************************** </w:t>
      </w:r>
    </w:p>
    <w:p w14:paraId="1A680E66" w14:textId="77777777" w:rsidR="00425AAE" w:rsidRPr="00CE7DF1" w:rsidRDefault="00425AAE">
      <w:r w:rsidRPr="00CE7DF1">
        <w:t xml:space="preserve">BEGIN src/solaris/native/sun/awt/randr.h </w:t>
      </w:r>
    </w:p>
    <w:p w14:paraId="24FD18FA" w14:textId="77777777" w:rsidR="00425AAE" w:rsidRDefault="00425AAE">
      <w:r w:rsidRPr="00CE7DF1">
        <w:t xml:space="preserve">Â *  Â * Copyright Â© 2000, Compaq Computer Corporation,  Â * Copyright Â© 2002, Hewlett Packard, Inc.  Â *  Â * Permission to use, copy, modify, distribute, and sell this software and its  Â * documentation for any purpose is hereby granted without fee, </w:t>
      </w:r>
      <w:r w:rsidRPr="00CE7DF1">
        <w:lastRenderedPageBreak/>
        <w:t>provided that  Â * the above copyright notice appear in all copies and that both that  Â * copyright notice and this permission notice appear in supporting  Â * documentation, and that the name of Compaq or HP not be used in advertising  Â * or publicity pertaining to distribution of the software without specific,  Â * written prior permission.Â  HP makes no representations about the  Â * suitability</w:t>
      </w:r>
      <w:r>
        <w:t xml:space="preserve"> of this software for any purpose.Â  It is provided as is  Â * without express or implied warranty.  Â *  Â * HP DISCLAIMS ALL WARRANTIES WITH REGARD TO THIS SOFTWARE, INCLUDING ALL  Â * IMPLIED WARRANTIES OF MERCHANTABILITY AND FITNESS, IN NO EVENT SHALL HP  Â * BE LIABLE FOR ANY SPECIAL, INDIRECT OR CONSEQUENTIAL DAMAGES OR ANY DAMAGES  Â * WHATSOEVER RESULTING FROM LOSS OF USE, DATA OR PROFITS, WHETHER IN AN ACTION  Â * OF CONTRACT, NEGLIGENCE OR OTHER TORTIOUS ACTION, ARISING OUT OF OR IN  Â * CONNECTION WITH THE USE OR PERFORMANCE OF THIS SOFTWARE.  Â *  Â * Author:Â  Jim Gettys, HP Labs, Hewlett-Packard, Inc. </w:t>
      </w:r>
    </w:p>
    <w:p w14:paraId="1CB3F1F5" w14:textId="77777777" w:rsidR="00425AAE" w:rsidRDefault="00425AAE">
      <w:r>
        <w:t xml:space="preserve">END src/solaris/native/sun/awt/randr.h  ***************************************************** </w:t>
      </w:r>
    </w:p>
    <w:p w14:paraId="3E561441" w14:textId="77777777" w:rsidR="00425AAE" w:rsidRDefault="00425AAE">
      <w:r>
        <w:t xml:space="preserve">BEGIN src/solaris/native/sun/java2d/opengl/J2D_GL/glx.h  Â * Mesa 3-D graphics library  Â * Version:Â  4.1  Â *  Â * Copyright (C) 1999-2002Â  Brian PaulÂ Â  All Rights Reserved.  Â *  Â * Permission is hereby granted, free of charge, to any person obtaining a  Â * copy of this software and associated documentation files (the Software),  Â * to deal in the Software without restriction, including without limitation  Â * the rights to use, copy, modify, merge, publish, distribute, sublicense,  Â * and/or sell copies of the Software, and to permit persons to whom the  Â * Software is furnished to do so, subject to the following conditions:  Â *  Â * The above copyright notice and this permission notice shall be included  Â * in all copies or substantial portions of the Software.  Â *  Â * THE SOFTWARE IS PROVIDED AS IS, WITHOUT WARRANTY OF ANY KIND, EXPRESS  Â * OR IMPLIED, INCLUDING BUT NOT LIMITED TO THE WARRANTIES OF MERCHANTABILITY,  Â * FITNESS FOR A PARTICULAR PURPOSE AND NONINFRINGEMENT.Â  IN NO EVENT SHALL  Â * BRIAN PAUL BE LIABLE FOR ANY CLAIM, DAMAGES OR OTHER LIABILITY, WHETHER IN  Â * AN ACTION OF CONTRACT, TORT OR OTHERWISE, ARISING FROM, OUT OF OR IN  Â * CONNECTION WITH THE SOFTWARE OR THE USE OR OTHER DEALINGS IN THE SOFTWARE. </w:t>
      </w:r>
    </w:p>
    <w:p w14:paraId="0753C9B3" w14:textId="77777777" w:rsidR="00425AAE" w:rsidRDefault="00425AAE">
      <w:r>
        <w:t xml:space="preserve">END src/solaris/native/sun/java2d/opengl/J2D_GL/glx.h </w:t>
      </w:r>
    </w:p>
    <w:p w14:paraId="346D8177" w14:textId="77777777" w:rsidR="00425AAE" w:rsidRDefault="00425AAE">
      <w:r>
        <w:t xml:space="preserve">                 The Jscheme Language and Implementation</w:t>
      </w:r>
    </w:p>
    <w:p w14:paraId="680C76DD" w14:textId="77777777" w:rsidR="00425AAE" w:rsidRDefault="00425AAE">
      <w:r>
        <w:t>Copyright (c) 2002 Ken R. Anderson, Timothy J. Hickey, Peter Norvig</w:t>
      </w:r>
    </w:p>
    <w:p w14:paraId="4138E4CF" w14:textId="77777777" w:rsidR="00425AAE" w:rsidRDefault="00425AAE">
      <w:r>
        <w:t>This system is licensed under the following  zlib/libpng open-source license.</w:t>
      </w:r>
    </w:p>
    <w:p w14:paraId="3EAEC1F3" w14:textId="77777777" w:rsidR="00425AAE" w:rsidRDefault="00425AAE">
      <w:r>
        <w:t>This software is provided 'as-is', without any express or implied warranty.</w:t>
      </w:r>
    </w:p>
    <w:p w14:paraId="51535E91" w14:textId="77777777" w:rsidR="00425AAE" w:rsidRDefault="00425AAE">
      <w:r>
        <w:t>In no event will the authors be held liable for any damages arising from the use of this software.</w:t>
      </w:r>
    </w:p>
    <w:p w14:paraId="065FD1F9" w14:textId="77777777" w:rsidR="00425AAE" w:rsidRDefault="00425AAE">
      <w:r>
        <w:t>Permission is granted to anyone to use this software for any purpose, including commercial applications, and to alter it and redistribute it freely, subject to the following restrictions:</w:t>
      </w:r>
    </w:p>
    <w:p w14:paraId="2506E326" w14:textId="77777777" w:rsidR="00425AAE" w:rsidRDefault="00425AAE">
      <w:r>
        <w:t>1. The origin of this software must not be misrepresented; you    must not claim that you wrote the original software. If you    use this software in a product, an acknowledgment in the    product documentation would be appreciated but is not    required.</w:t>
      </w:r>
    </w:p>
    <w:p w14:paraId="1444EA4C" w14:textId="77777777" w:rsidR="00425AAE" w:rsidRDefault="00425AAE">
      <w:r>
        <w:lastRenderedPageBreak/>
        <w:t>2. Altered source versions must be plainly marked as such, and    must not be misrepresented as being the original software.</w:t>
      </w:r>
    </w:p>
    <w:p w14:paraId="32DD0FA5" w14:textId="77777777" w:rsidR="00425AAE" w:rsidRDefault="00425AAE">
      <w:r>
        <w:t>3. This notice may not be removed or altered from any source    distribution.</w:t>
      </w:r>
    </w:p>
    <w:p w14:paraId="65AE02F5" w14:textId="77777777" w:rsidR="00425AAE" w:rsidRDefault="00425AAE">
      <w:r>
        <w:t>JScheme includes software licensed under the Apache Software License, Version 1.1:</w:t>
      </w:r>
    </w:p>
    <w:p w14:paraId="5FB45EEC" w14:textId="77777777" w:rsidR="00425AAE" w:rsidRDefault="00425AAE">
      <w:r>
        <w:t xml:space="preserve"> /* ====================================================================  * The Apache Software License, Version 1.1  *  * Copyright (c) 2000 The Apache Software Foundation.  All rights  * reserved.  *  * Redistribution and use in source and binary forms, with or without  * modification, are permitted provided that the following conditions  * are met:  *  * 1. Redistributions of source code must retain the above copyright  *    notice, this list of conditions and the following disclaimer.  *  * 2. Redistributions in binary form must reproduce the above copyright  *    notice, this list of conditions and the following disclaimer in  *    the documentation and/or other materials provided with the  *    distribution.  *  * 3. The end-user documentation included with the redistribution,  *    if any, must include the following acknowledgment:  *       This product includes software developed by the  *        Apache Software Foundation (http://www.apache.org/).  *    Alternately, this acknowledgment may appear in the software itself,  *    if and wherever such third-party acknowledgments normally appear.  *  * 4. The names Apache and Apache Software Foundation must  *    not be used to endorse or promote products derived from this  *    software without prior written permission. For written  *    permission, please contact apache@apache.org.  *  * 5. Products derived from this software may not be called Apache,  *    nor may Apache appear in their name, without prior written  *    permission of the Apache Software Foundation.  *  * THIS SOFTWARE IS PROVIDED ``AS IS'' AND ANY EXPRESSED OR IMPLIED  * WARRANTIES, INCLUDING, BUT NOT LIMITED TO, THE IMPLIED WARRANTIES  * OF MERCHANTABILITY AND FITNESS FOR A PARTICULAR PURPOSE ARE  * DISCLAIMED.  IN NO EVENT SHALL THE APACHE SOFTWARE FOUNDATION OR  * ITS CONTRIBUTORS BE LIABLE FOR ANY DIRECT, INDIRECT, INCIDENTAL,  * SPECIAL, EXEMPLARY, OR CONSEQUENTIAL DAMAGES (INCLUDING, BUT NOT  * LIMITED TO, PROCUREMENT OF SUBSTITUTE GOODS OR SERVICES; LOSS OF  * USE, DATA, OR PROFITS; OR BUSINESS INTERRUPTION) HOWEVER CAUSED AND  * ON ANY THEORY OF LIABILITY, WHETHER IN CONTRACT, STRICT LIABILITY,  * OR TORT (INCLUDING NEGLIGENCE OR OTHERWISE) ARISING IN ANY WAY OUT  * OF THE USE OF THIS SOFTWARE, EVEN IF ADVISED OF THE POSSIBILITY OF  * SUCH DAMAGE.  * ====================================================================  *  * This software consists of voluntary contributions made by many  * individuals on behalf of the Apache Software Foundation.  For more  * information on the Apache Software Foundation, please see  * &lt;http://www.apache.org/&gt;.  *  * Portions of this software are based upon public domain software  * originally written at the National Center for Supercomputing Applications,  * University of Illinois, Urbana-Champaign.  */</w:t>
      </w:r>
    </w:p>
    <w:p w14:paraId="25AA6F7C" w14:textId="77777777" w:rsidR="00425AAE" w:rsidRDefault="00425AAE">
      <w:r>
        <w:t xml:space="preserve"> Licenses for sources found in the IcedTea patches/checkins:</w:t>
      </w:r>
    </w:p>
    <w:p w14:paraId="1683A32B" w14:textId="77777777" w:rsidR="00425AAE" w:rsidRDefault="00425AAE">
      <w:r>
        <w:t>NanoXML:</w:t>
      </w:r>
    </w:p>
    <w:p w14:paraId="53176829" w14:textId="77777777" w:rsidR="00425AAE" w:rsidRDefault="00425AAE">
      <w:r>
        <w:t xml:space="preserve"> * This file is part of NanoXML 2 Lite.  * Copyright (C) 2000-2002 Marc De Scheemaecker, All Rights Reserved.  *  * This software is provided 'as-is', without any </w:t>
      </w:r>
      <w:r>
        <w:lastRenderedPageBreak/>
        <w:t>express or implied warranty.  * In no event will the authors be held liable for any damages arising from the  * use of this software.  *  * Permission is granted to anyone to use this software for any purpose,  * including commercial applications, and to alter it and redistribute it  * freely, subject to the following restrictions:  *  *  1. The origin of this software must not be misrepresented; you must not  *     claim that you wrote the original software. If you use this software in  *     a product, an acknowledgment in the product documentation would be  *     appreciated but is not required.  *  *  2. Altered source versions must be plainly marked as such, and must not be  *     misrepresented as being the original software.  *  *  3. This notice may not be removed or altered from any source distribution.</w:t>
      </w:r>
    </w:p>
    <w:p w14:paraId="4403C7EF" w14:textId="77777777" w:rsidR="00425AAE" w:rsidRDefault="00425AAE">
      <w:r>
        <w:t xml:space="preserve"> CACAO ===============================================================================</w:t>
      </w:r>
    </w:p>
    <w:p w14:paraId="6019E9E6" w14:textId="77777777" w:rsidR="00425AAE" w:rsidRDefault="00425AAE">
      <w:r>
        <w:t>It was downloaded from http://www.cacaojvm.org/</w:t>
      </w:r>
    </w:p>
    <w:p w14:paraId="5D2F00BB" w14:textId="77777777" w:rsidR="00425AAE" w:rsidRPr="00924490" w:rsidRDefault="00425AAE">
      <w:pPr>
        <w:rPr>
          <w:lang w:val="de-DE"/>
        </w:rPr>
      </w:pPr>
      <w:r w:rsidRPr="00924490">
        <w:rPr>
          <w:lang w:val="de-DE"/>
        </w:rPr>
        <w:t>Copyright Holder: CACAO Project &lt;cacao@cacaojvm.org&gt;   Copyright (C) 1996-2008 Verein zur Foerderung der freien virtuellen Maschine CACAO   Portions Copyright (C) 1996-2005, 2006, 2007 R. Grafl, A. Krall, C. Kruegel,    C. Oates, R. Obermaisser, M. Platter, M. Probst, S. Ring,    E. Steiner, C. Thalinger, D. Thuernbeck, P. Tomsich, C. Ullrich,    J. Wenninger, Institut f. Computersprachen - TU Wien</w:t>
      </w:r>
    </w:p>
    <w:p w14:paraId="6F3C0084" w14:textId="77777777" w:rsidR="00425AAE" w:rsidRDefault="00425AAE">
      <w:r>
        <w:t>License:</w:t>
      </w:r>
    </w:p>
    <w:p w14:paraId="6BECA815"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70F92FA0"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22A51306" w14:textId="77777777" w:rsidR="00425AAE" w:rsidRDefault="00425AAE">
      <w:r>
        <w:t xml:space="preserve">    You should have received a copy of the GNU General Public License     along with this program; if not, write to the Free Software     Foundation, Inc., 51 Franklin St, Fifth Floor, Boston, MA  02110-1301 USA</w:t>
      </w:r>
    </w:p>
    <w:p w14:paraId="31D7976F" w14:textId="77777777" w:rsidR="00425AAE" w:rsidRDefault="00425AAE">
      <w:r>
        <w:t xml:space="preserve"> On Debian systems a full copy of the GNU General Public License, GPL, can be found in the file /usr/share/common-licenses/GPL-2.</w:t>
      </w:r>
    </w:p>
    <w:p w14:paraId="36D95764" w14:textId="77777777" w:rsidR="00425AAE" w:rsidRDefault="00425AAE">
      <w:r>
        <w:t xml:space="preserve"> CACAO uses code from other free software projects.  Only code licensed under a GPL compatible license can be merged in.  You can find the licenses of third party sources in their respective sources.</w:t>
      </w:r>
    </w:p>
    <w:p w14:paraId="4AFA578B" w14:textId="77777777" w:rsidR="00425AAE" w:rsidRDefault="00425AAE">
      <w:r>
        <w:t xml:space="preserve"> * src/mm/boehm-gc</w:t>
      </w:r>
    </w:p>
    <w:p w14:paraId="00FD3C87" w14:textId="77777777" w:rsidR="00425AAE" w:rsidRDefault="00425AAE">
      <w:r>
        <w:t xml:space="preserve">Merged in the Boehm-Weiser garbage collector from http://www.hpl.hp.com/personal/Hans_Boehm/gc/. </w:t>
      </w:r>
    </w:p>
    <w:p w14:paraId="0E07B008" w14:textId="77777777" w:rsidR="00425AAE" w:rsidRDefault="00425AAE">
      <w:r>
        <w:t>Copyright (c) 1988, 1989 Hans-J. Boehm, Alan J. Demers Copyright (c) 1991-1996 by Xerox Corporation.  All rights reserved. Copyright (c) 1996-1999 by Silicon Graphics.  All rights reserved. Copyright (c) 1999-2003 by Hewlett-Packard Company. All rights reserved. Portions Copyright (c) 1999-2001 by Red Hat, Inc. All rights reserved.</w:t>
      </w:r>
    </w:p>
    <w:p w14:paraId="57F8E418" w14:textId="77777777" w:rsidR="00425AAE" w:rsidRDefault="00425AAE">
      <w:r>
        <w:t>The file linux_threads.c is also Copyright (c) 1998 by Fergus Henderson.  All rights reserved.</w:t>
      </w:r>
    </w:p>
    <w:p w14:paraId="0253531D" w14:textId="77777777" w:rsidR="00425AAE" w:rsidRDefault="00425AAE">
      <w:r>
        <w:lastRenderedPageBreak/>
        <w:t>The files Makefile.am, and configure.in are Copyright (c) 2001 by Red Hat Inc. All rights reserved.</w:t>
      </w:r>
    </w:p>
    <w:p w14:paraId="51A827FF" w14:textId="77777777" w:rsidR="00425AAE" w:rsidRDefault="00425AAE">
      <w:r>
        <w:t>Several files supporting GNU-style builds are copyrighted by the Free Software Foundation, and carry a different license from that given below.</w:t>
      </w:r>
    </w:p>
    <w:p w14:paraId="3B133EC7" w14:textId="77777777" w:rsidR="00425AAE" w:rsidRDefault="00425AAE">
      <w:r>
        <w:t>THIS MATERIAL IS PROVIDED AS IS, WITH ABSOLUTELY NO WARRANTY EXPRESSED OR IMPLIED.  ANY USE IS AT YOUR OWN RISK.</w:t>
      </w:r>
    </w:p>
    <w:p w14:paraId="6C5C1A4D" w14:textId="77777777" w:rsidR="00425AAE" w:rsidRDefault="00425AAE">
      <w:r>
        <w:t>Permission is hereby granted to use or copy this program for any purpose,  provided the above notices are retained on all copies. Permission to modify the code and to distribute modified code is granted, provided the above notices are retained, and a notice that the code was modified is included with the above copyright notice.</w:t>
      </w:r>
    </w:p>
    <w:p w14:paraId="2469FD27" w14:textId="77777777" w:rsidR="00425AAE" w:rsidRDefault="00425AAE">
      <w:r>
        <w:t>A few of the files needed to use the GNU-style build procedure come with slightly different licenses, though they are all similar in spirit.  A few are GPL'ed, but with an exception that should cover all uses in the collector.  (If you are concerned about such things, I recommend you look at the notice in config.guess or ltmain.sh.)</w:t>
      </w:r>
    </w:p>
    <w:p w14:paraId="11217A57" w14:textId="77777777" w:rsidR="00425AAE" w:rsidRDefault="00425AAE">
      <w:r>
        <w:t>The files copyrighted by Hewlett-Packard Company have the notice:</w:t>
      </w:r>
    </w:p>
    <w:p w14:paraId="4C5F25C9" w14:textId="77777777" w:rsidR="00425AAE" w:rsidRDefault="00425AAE">
      <w:r>
        <w:t xml:space="preserve"> * Permission is hereby granted, free of charge, to any person obtaining a copy  * of this software and associated documentation files (the Software), to deal  * in the Software without restriction, including without limitation the rights  * to use, copy, modify, merge, publish, distribute, sublicense, and/or sell  * copies of the Software, and to permit persons to whom the Software is  * furnished to do so, subject to the following conditions:  *  * The above copyright notice and this permission notice shall be included in  * all copies or substantial portions of the Software.</w:t>
      </w:r>
    </w:p>
    <w:p w14:paraId="7939631D" w14:textId="77777777" w:rsidR="00425AAE" w:rsidRDefault="00425AAE">
      <w:r>
        <w:t>* src/fdlibm</w:t>
      </w:r>
    </w:p>
    <w:p w14:paraId="299C3A3C" w14:textId="77777777" w:rsidR="00425AAE" w:rsidRDefault="00425AAE">
      <w:r>
        <w:t>fdlimb contains general algorithms useful for runtimes and compilers to support strict double and float mathematical operations.</w:t>
      </w:r>
    </w:p>
    <w:p w14:paraId="6972DC72" w14:textId="77777777" w:rsidR="00425AAE" w:rsidRDefault="00425AAE">
      <w:r>
        <w:t>fdlibm files carry the following notices:</w:t>
      </w:r>
    </w:p>
    <w:p w14:paraId="767FFAA5" w14:textId="77777777" w:rsidR="00425AAE" w:rsidRDefault="00425AAE">
      <w:r>
        <w:t xml:space="preserve">  Copyright (c) 1991 by AT&amp;T.</w:t>
      </w:r>
    </w:p>
    <w:p w14:paraId="26BF8819" w14:textId="77777777" w:rsidR="00425AAE" w:rsidRDefault="00425AAE">
      <w:r>
        <w:t xml:space="preserve">  Permission to use, copy, modify, and distribute this software for any   purpose without fee is hereby granted, provided that this entire notice   is included in all copies of any software which is or includes a copy   or modification of this software and in all copies of the supporting   documentation for such software.</w:t>
      </w:r>
    </w:p>
    <w:p w14:paraId="1CD5002D" w14:textId="77777777" w:rsidR="00425AAE" w:rsidRDefault="00425AAE">
      <w:r>
        <w:t xml:space="preserve">  THIS SOFTWARE IS BEING PROVIDED AS IS, WITHOUT ANY EXPRESS OR IMPLIED   WARRANTY.  IN PARTICULAR, NEITHER THE AUTHOR NOR AT&amp;T MAKES ANY   REPRESENTATION OR WARRANTY OF ANY KIND CONCERNING THE MERCHANTABILITY   OF THIS SOFTWARE OR ITS FITNESS FOR ANY PARTICULAR PURPOSE.</w:t>
      </w:r>
    </w:p>
    <w:p w14:paraId="327470B3" w14:textId="77777777" w:rsidR="00425AAE" w:rsidRDefault="00425AAE">
      <w:r>
        <w:t xml:space="preserve">  Copyright (C) 1993 by Sun Microsystems, Inc. All rights reserved.</w:t>
      </w:r>
    </w:p>
    <w:p w14:paraId="38145F44" w14:textId="77777777" w:rsidR="00425AAE" w:rsidRDefault="00425AAE">
      <w:r>
        <w:t xml:space="preserve">  Developed at SunPro, a Sun Microsystems, Inc. business.   Permission to use, copy, modify, and distribute this   software is freely granted, provided that this notice   is preserved.</w:t>
      </w:r>
    </w:p>
    <w:p w14:paraId="00977E30" w14:textId="77777777" w:rsidR="00425AAE" w:rsidRDefault="00425AAE">
      <w:r>
        <w:t>The upstream for fdlibm is libgcj (http://gcc.gnu.org/java/), they sync again with the 'real' upstream (http://www.netlib.org/fdlibm/readme).</w:t>
      </w:r>
    </w:p>
    <w:p w14:paraId="4ED099AE" w14:textId="77777777" w:rsidR="00425AAE" w:rsidRDefault="00425AAE">
      <w:r>
        <w:t xml:space="preserve"> * src/threads/green/{locks.[ch],threadio.[ch],threads.[ch]}</w:t>
      </w:r>
    </w:p>
    <w:p w14:paraId="33A4826D" w14:textId="77777777" w:rsidR="00425AAE" w:rsidRDefault="00425AAE">
      <w:r>
        <w:lastRenderedPageBreak/>
        <w:t>This files are taken from Kaffe.org VM available at http://www.kaffe.org/.  Kaffe's license.terms file is located in the top directory of the source code.  The current license of Kaffe is the same as of CACAO, GPL Version 2.</w:t>
      </w:r>
    </w:p>
    <w:p w14:paraId="492C6936" w14:textId="77777777" w:rsidR="00425AAE" w:rsidRDefault="00425AAE">
      <w:r>
        <w:t xml:space="preserve"> * src/vm/jit/{i386,x86_64}/{dis-asm.h,i386-dis.c}</w:t>
      </w:r>
    </w:p>
    <w:p w14:paraId="47CD1FBF" w14:textId="77777777" w:rsidR="00425AAE" w:rsidRDefault="00425AAE">
      <w:r>
        <w:t>Print i386 instructions for GDB, the GNU debugger. Copyright 1988, 1989, 1991, 1993, 1994, 1995, 1996, 1997, 1998, 1999, 2001, 2002, 2003, 2004 Free Software Foundation, Inc.</w:t>
      </w:r>
    </w:p>
    <w:p w14:paraId="2347C824" w14:textId="77777777" w:rsidR="00425AAE" w:rsidRDefault="00425AAE">
      <w:r>
        <w:t>This file is part of GDB.</w:t>
      </w:r>
    </w:p>
    <w:p w14:paraId="13D5DA2F" w14:textId="77777777" w:rsidR="00425AAE" w:rsidRDefault="00425AAE">
      <w:r>
        <w:t>This program is free software; you can redistribute it and/or modify it under the terms of the GNU General Public License as published by the Free Software Foundation; either version 2 of the License, or (at your option) any later version.</w:t>
      </w:r>
    </w:p>
    <w:p w14:paraId="0E1FED08"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79D508F8" w14:textId="77777777" w:rsidR="00425AAE" w:rsidRDefault="00425AAE">
      <w:r>
        <w:t>You should have received a copy of the GNU General Public License along with this program; if not, write to the Free Software Foundation, Inc., 51 Franklin St, Fifth Floor, Boston, MA  02110-1301 USA.  */</w:t>
      </w:r>
    </w:p>
    <w:p w14:paraId="7CC613B7" w14:textId="77777777" w:rsidR="00425AAE" w:rsidRDefault="00425AAE">
      <w:r>
        <w:t xml:space="preserve"> * src/vm/jit/{i386,x86_64}/dis-asm.h</w:t>
      </w:r>
    </w:p>
    <w:p w14:paraId="55EF5CF9" w14:textId="77777777" w:rsidR="00425AAE" w:rsidRDefault="00425AAE">
      <w:r>
        <w:t>Interface between the opcode library and its callers.</w:t>
      </w:r>
    </w:p>
    <w:p w14:paraId="5ACEA249" w14:textId="77777777" w:rsidR="00425AAE" w:rsidRDefault="00425AAE">
      <w:r>
        <w:t>Copyright 2001, 2002 Free Software Foundation, Inc.</w:t>
      </w:r>
    </w:p>
    <w:p w14:paraId="44349E97" w14:textId="77777777" w:rsidR="00425AAE" w:rsidRDefault="00425AAE">
      <w:r>
        <w:t>This program is free software; you can redistribute it and/or modify it under the terms of the GNU General Public License as published by the Free Software Foundation; either version 2, or (at your option) any later version.</w:t>
      </w:r>
    </w:p>
    <w:p w14:paraId="31B4D90E"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01F7AB88" w14:textId="77777777" w:rsidR="00425AAE" w:rsidRDefault="00425AAE">
      <w:r>
        <w:t>You should have received a copy of the GNU General Public License along with this program; if not, write to the Free Software Foundation, Inc., 51 Franklin St, Fifth Floor, Boston, MA  02110-1301 USA</w:t>
      </w:r>
    </w:p>
    <w:p w14:paraId="157C31C9" w14:textId="77777777" w:rsidR="00425AAE" w:rsidRDefault="00425AAE">
      <w:r>
        <w:t>Written by Cygnus Support, 1993.</w:t>
      </w:r>
    </w:p>
    <w:p w14:paraId="588EBA65" w14:textId="77777777" w:rsidR="00425AAE" w:rsidRDefault="00425AAE">
      <w:r>
        <w:t>The opcode library (libopcodes.a) provides instruction decoders for a large variety of instruction sets, callable with an identical interface, for making instruction-processing programs more independent of the instruction set being processed.</w:t>
      </w:r>
    </w:p>
    <w:p w14:paraId="7691A561" w14:textId="77777777" w:rsidR="00425AAE" w:rsidRDefault="00425AAE">
      <w:r>
        <w:t xml:space="preserve"> * src/vm/jit/powerpc/{ppc.h,ppc-dis.c,ppc-opc.c}</w:t>
      </w:r>
    </w:p>
    <w:p w14:paraId="4C8281A2" w14:textId="77777777" w:rsidR="00425AAE" w:rsidRDefault="00425AAE">
      <w:r>
        <w:t>Copyright 1994, 1995, 2000, 2001, 2002 Free Software Foundation, Inc. Written by Ian Lance Taylor, Cygnus Support</w:t>
      </w:r>
    </w:p>
    <w:p w14:paraId="45B40662" w14:textId="77777777" w:rsidR="00425AAE" w:rsidRDefault="00425AAE">
      <w:r>
        <w:t>This file is part of GDB, GAS, and the GNU binutils.</w:t>
      </w:r>
    </w:p>
    <w:p w14:paraId="2665B1F9" w14:textId="77777777" w:rsidR="00425AAE" w:rsidRDefault="00425AAE">
      <w:r>
        <w:t>GDB, GAS, and the GNU binutils are free software; you can redistribute them and/or modify them under the terms of the GNU General Public License as published by the Free Software Foundation; either version 2, or (at your option) any later version.</w:t>
      </w:r>
    </w:p>
    <w:p w14:paraId="2669652A" w14:textId="77777777" w:rsidR="00425AAE" w:rsidRDefault="00425AAE">
      <w:r>
        <w:t xml:space="preserve">GDB, GAS, and the GNU binutils are distributed in the hope that they will be useful, but WITHOUT ANY WARRANTY; without even the implied warranty of </w:t>
      </w:r>
      <w:r>
        <w:lastRenderedPageBreak/>
        <w:t>MERCHANTABILITY or FITNESS FOR A PARTICULAR PURPOSE.  See the GNU General Public License for more details.</w:t>
      </w:r>
    </w:p>
    <w:p w14:paraId="345ACF94" w14:textId="77777777" w:rsidR="00425AAE" w:rsidRDefault="00425AAE">
      <w:r>
        <w:t>You should have received a copy of the GNU General Public License along with this file; see the file COPYING.  If not, write to the Free Software Foundation, Inc., 51 Franklin St, Fifth Floor, Boston, MA  02110-1301 USA.</w:t>
      </w:r>
    </w:p>
    <w:p w14:paraId="1ADA3A02" w14:textId="77777777" w:rsidR="00425AAE" w:rsidRDefault="00425AAE">
      <w:r>
        <w:t xml:space="preserve"> * src/lib/classes/*</w:t>
      </w:r>
    </w:p>
    <w:p w14:paraId="40F01F04" w14:textId="77777777" w:rsidR="00425AAE" w:rsidRDefault="00425AAE">
      <w:r>
        <w:t>GNU Classpath is licensed under the terms of the GNU General Public  License  with the following clarification and special exception:</w:t>
      </w:r>
    </w:p>
    <w:p w14:paraId="56E2B072" w14:textId="77777777" w:rsidR="00425AAE" w:rsidRDefault="00425AAE">
      <w:r>
        <w:t xml:space="preserve">   Linking this library statically or dynamically with other modules    is making a combined work based on this library. Thus, the terms and    conditions of the GNU General Public License cover the whole    combination.</w:t>
      </w:r>
    </w:p>
    <w:p w14:paraId="5197F701" w14:textId="77777777" w:rsidR="00425AAE" w:rsidRDefault="00425AAE">
      <w:r>
        <w:t xml:space="preserve">    As a special exception, the copyright holders of this library give    you permission to link this library with independent modules to    produce an executable, regardless of the license terms of these    independent modules, and to copy and distribute the resulting    executable under terms of your choice, provided that you also meet,    for each linked independent module, the terms and conditions of the    license of that module. An independent module is a module which is    not derived from or based on this library. If you modify this library,    you may extend this exception to your version of the library, but you    are not obligated to do so. If you do not wish to do so, delete this    exception statement from your version.</w:t>
      </w:r>
    </w:p>
    <w:p w14:paraId="4DEBC94A" w14:textId="77777777" w:rsidR="00425AAE" w:rsidRDefault="00425AAE">
      <w:r>
        <w:t>See license.terms for the text of the GNU General Public License.</w:t>
      </w:r>
    </w:p>
    <w:p w14:paraId="6995F33F" w14:textId="77777777" w:rsidR="00425AAE" w:rsidRDefault="00425AAE">
      <w:r>
        <w:t>More information on GNU Classpath is available from  http://www.gnu.org/software/classpath/classpath.html.</w:t>
      </w:r>
    </w:p>
    <w:p w14:paraId="38A1B026" w14:textId="77777777" w:rsidR="00425AAE" w:rsidRDefault="00425AAE">
      <w:r>
        <w:t xml:space="preserve"> * m4/{iconv.m4,lib-ld.m4,lib-link.m4,lib-prefix.m4}</w:t>
      </w:r>
    </w:p>
    <w:p w14:paraId="2DEF69BD" w14:textId="77777777" w:rsidR="00425AAE" w:rsidRDefault="00425AAE">
      <w:r>
        <w:t>Copyright (C) 1996-2003 Free Software Foundation, Inc. This file is free software, distributed under the terms of the GNU General Public License.  As a special exception to the GNU General Public License, this file may be distributed as part of a program that contains a configuration script generated by Autoconf, under the same distribution terms as the rest of that program.</w:t>
      </w:r>
    </w:p>
    <w:p w14:paraId="54B83985" w14:textId="77777777" w:rsidR="00425AAE" w:rsidRDefault="00425AAE">
      <w:r>
        <w:t xml:space="preserve"> * src/toolbox/avl.[ch]</w:t>
      </w:r>
    </w:p>
    <w:p w14:paraId="3A83968F" w14:textId="77777777" w:rsidR="00425AAE" w:rsidRDefault="00425AAE">
      <w:r>
        <w:t>libavl - library for manipulation of binary trees. Copyright (C) 1998-2002 Free Software Foundation, Inc.</w:t>
      </w:r>
    </w:p>
    <w:p w14:paraId="6533AD5C" w14:textId="77777777" w:rsidR="00425AAE" w:rsidRDefault="00425AAE">
      <w:r>
        <w:t>This program is free software; you can redistribute it and/or modify it under the terms of the GNU General Public License as published by the Free Software Foundation; either version 2 of the License, or (at your option) any later version.</w:t>
      </w:r>
    </w:p>
    <w:p w14:paraId="0A8E9238"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1A8C221F" w14:textId="77777777" w:rsidR="00425AAE" w:rsidRDefault="00425AAE">
      <w:r>
        <w:t>You should have received a copy of the GNU General Public License along with this program; if not, write to the Free Software Foundation, Inc., 51 Franklin St, Fifth Floor, Boston, MA 02110-1301 USA.</w:t>
      </w:r>
    </w:p>
    <w:p w14:paraId="0D05C672" w14:textId="77777777" w:rsidR="00425AAE" w:rsidRDefault="00425AAE">
      <w:r>
        <w:t>The author may be contacted at &lt;blp@gnu.org&gt; on the Internet, or write to Ben Pfaff, Stanford University, Computer Science Dept., 353 Serra Mall, Stanford CA 94305, USA.</w:t>
      </w:r>
    </w:p>
    <w:p w14:paraId="319ACC52" w14:textId="77777777" w:rsidR="00425AAE" w:rsidRDefault="00425AAE">
      <w:r>
        <w:lastRenderedPageBreak/>
        <w:t xml:space="preserve"> * src/vm/unzip.[ch]</w:t>
      </w:r>
    </w:p>
    <w:p w14:paraId="1A9D3584" w14:textId="77777777" w:rsidR="00425AAE" w:rsidRDefault="00425AAE">
      <w:r>
        <w:t>Copyright (C) 1998 Gilles Vollant</w:t>
      </w:r>
    </w:p>
    <w:p w14:paraId="1C1AC69F" w14:textId="77777777" w:rsidR="00425AAE" w:rsidRDefault="00425AAE">
      <w:r>
        <w:t>This unzip package allow extract file from .ZIP file, compatible with PKZip 2.04g   WinZip, InfoZip tools and compatible. Encryption and multi volume ZipFile (span) are not supported. Old compressions used by old PKZip 1.x are not supported</w:t>
      </w:r>
    </w:p>
    <w:p w14:paraId="4A42880B" w14:textId="77777777" w:rsidR="00425AAE" w:rsidRDefault="00425AAE">
      <w:r>
        <w:t>THIS IS AN ALPHA VERSION. AT THIS STAGE OF DEVELOPPEMENT, SOMES API OR STRUCTURE CAN CHANGE IN FUTURE VERSION !! I WAIT FEEDBACK at mail info@winimage.com Visit also http://www.winimage.com/zLibDll/unzip.htm for evolution</w:t>
      </w:r>
    </w:p>
    <w:p w14:paraId="7569F65E" w14:textId="77777777" w:rsidR="00425AAE" w:rsidRDefault="00425AAE">
      <w:r>
        <w:t>Condition of use and distribution are the same than zlib :</w:t>
      </w:r>
    </w:p>
    <w:p w14:paraId="7D1D7552" w14:textId="77777777" w:rsidR="00425AAE" w:rsidRDefault="00425AAE">
      <w:r>
        <w:t>This software is provided 'as-is', without any express or implied warranty.  In no event will the authors be held liable for any damages arising from the use of this software.</w:t>
      </w:r>
    </w:p>
    <w:p w14:paraId="6E2AD0AF" w14:textId="77777777" w:rsidR="00425AAE" w:rsidRDefault="00425AAE">
      <w:r>
        <w:t>Permission is granted to anyone to use this software for any purpose, including commercial applications, and to alter it and redistribute it freely, subject to the following restrictions:</w:t>
      </w:r>
    </w:p>
    <w:p w14:paraId="7B94BA30" w14:textId="77777777" w:rsidR="00425AAE" w:rsidRDefault="00425AAE">
      <w:r>
        <w:t>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13B7C3F1" w14:textId="77777777" w:rsidR="00425AAE" w:rsidRDefault="00425AAE">
      <w:r>
        <w:t xml:space="preserve"> src/mm/boehm-gc/libatomic_ops-1.2/src/atomic_ops/sysdeps/armcc</w:t>
      </w:r>
    </w:p>
    <w:p w14:paraId="0BE4BBD0" w14:textId="77777777" w:rsidR="00425AAE" w:rsidRDefault="00425AAE">
      <w:r>
        <w:t xml:space="preserve"> * Copyright (c) 2007 by NEC LE-IT:               All rights reserved.  * A transcription of ARMv6 atomic operations for the ARM Realview Toolchain.  * This code works with armcc from RVDS 3.1  * This is based on work in gcc/arm.h by  *   Copyright (c) 1991-1994 by Xerox Corporation.  All rights reserved.  *   Copyright (c) 1996-1999 by Silicon Graphics.  All rights reserved.  *   Copyright (c) 1999-2003 by Hewlett-Packard Company. All rights reserved.  *  *  *  * THIS MATERIAL IS PROVIDED AS IS, WITH ABSOLUTELY NO WARRANTY EXPRESSED  * OR IMPLIED.  ANY USE IS AT YOUR OWN RISK.  *  * Permission is hereby granted to use or copy this program  * for any purpose,  provided the above notices are retained on all copies.  * Permission to modify the code and to distribute modified code is granted,  * provided the above notices are retained, and a notice that the code was  * modified is included with the above copyright notice.</w:t>
      </w:r>
    </w:p>
    <w:p w14:paraId="6105C412" w14:textId="77777777" w:rsidR="00425AAE" w:rsidRDefault="00425AAE">
      <w:r>
        <w:t>src/mm/boehm-gc/include/private</w:t>
      </w:r>
    </w:p>
    <w:p w14:paraId="353FD882" w14:textId="77777777" w:rsidR="00425AAE" w:rsidRDefault="00425AAE">
      <w:r>
        <w:t xml:space="preserve">  Copyright (c) 2004-2005 Andrei Polushin</w:t>
      </w:r>
    </w:p>
    <w:p w14:paraId="6D61B144"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w:t>
      </w:r>
    </w:p>
    <w:p w14:paraId="57DA66D4" w14:textId="77777777" w:rsidR="00425AAE" w:rsidRDefault="00425AAE">
      <w:r>
        <w:t>contrib/vmlog:</w:t>
      </w:r>
    </w:p>
    <w:p w14:paraId="70A7A6DC" w14:textId="77777777" w:rsidR="00425AAE" w:rsidRDefault="00425AAE">
      <w:r>
        <w:lastRenderedPageBreak/>
        <w:t>/* Copyright (C) 2006 Edwin Steiner &lt;edwin.steiner@gmx.net&gt; */ /*               2007 Peter Molnar &lt;peter.molnar@wm.sk&gt;     */</w:t>
      </w:r>
    </w:p>
    <w:p w14:paraId="6AB92993" w14:textId="77777777" w:rsidR="00425AAE" w:rsidRDefault="00425AAE">
      <w:r>
        <w:t>/* This program is free software; you can redistribute it and/or modify  * it under the terms of the GNU General Public License as published by  * the Free Software Foundation; either version 2 of the License, or  * (at your option) any later version.  *  * This program is distributed in the hope that it will be useful,  * but WITHOUT ANY WARRANTY; without even the implied warranty of  * MERCHANTABILITY or FITNESS FOR A PARTICULAR PURPOSE.  See the  * GNU General Public License for more details.  */</w:t>
      </w:r>
    </w:p>
    <w:p w14:paraId="5C7CDCB8" w14:textId="77777777" w:rsidR="00425AAE" w:rsidRDefault="00425AAE">
      <w:r>
        <w:t>Some of the build files are</w:t>
      </w:r>
    </w:p>
    <w:p w14:paraId="3D2C6366" w14:textId="77777777" w:rsidR="00425AAE" w:rsidRDefault="00425AAE">
      <w:r>
        <w:t># Copyright (C) 1994, 1995, 1996, 1997, 1998, 1999, 2000, 2001, 2002, # 2003, 2004, 2005  Free Software Foundation, Inc.</w:t>
      </w:r>
    </w:p>
    <w:p w14:paraId="6AEE10C0" w14:textId="77777777" w:rsidR="00425AAE" w:rsidRDefault="00425AAE">
      <w:r>
        <w:t xml:space="preserve"> JAMVM:</w:t>
      </w:r>
    </w:p>
    <w:p w14:paraId="4A0587A4" w14:textId="77777777" w:rsidR="00425AAE" w:rsidRDefault="00425AAE">
      <w:r>
        <w:t xml:space="preserve">  Copyright (C) 2003, 2004, 2005, 2006, 2007, 2009, 2010   Robert Lougher &lt;rob@jamvm.org.uk&gt;.</w:t>
      </w:r>
    </w:p>
    <w:p w14:paraId="51317C03" w14:textId="77777777" w:rsidR="00425AAE" w:rsidRDefault="00425AAE">
      <w:r>
        <w:t xml:space="preserve">  This program is free software; you can redistribute it and/or   modify it under the terms of the GNU General Public License   as published by the Free Software Foundation; either version 2,   or (at your option) any later version.</w:t>
      </w:r>
    </w:p>
    <w:p w14:paraId="726F6C55"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this program; if not, write to the Free Software   Foundation, 51 Franklin Street, Fifth Floor, Boston, MA 02110-1301, USA.</w:t>
      </w:r>
    </w:p>
    <w:p w14:paraId="379BF2A3" w14:textId="77777777" w:rsidR="00425AAE" w:rsidRDefault="00425AAE">
      <w:r>
        <w:t>On Debian systems a full copy of the GNU General Public License, GPL, can be found in the file /usr/share/common-licenses/GPL-2. [END FILE=openjdk-7-7u65-2.5.1/debian/copyright]</w:t>
      </w:r>
    </w:p>
    <w:p w14:paraId="74B8377F" w14:textId="77777777" w:rsidR="00425AAE" w:rsidRDefault="00425AAE" w:rsidP="000727EF">
      <w:pPr>
        <w:pStyle w:val="Heading3"/>
      </w:pPr>
      <w:r>
        <w:t>openjdk-7-7u65-2.5.1/debian/copyright.cacao:</w:t>
      </w:r>
    </w:p>
    <w:p w14:paraId="5A35ECA2" w14:textId="77777777" w:rsidR="00425AAE" w:rsidRDefault="00425AAE">
      <w:r>
        <w:t>[BEGIN FILE=openjdk-7-7u65-2.5.1/debian/copyright.cacao]</w:t>
      </w:r>
    </w:p>
    <w:p w14:paraId="61C3F976" w14:textId="77777777" w:rsidR="00425AAE" w:rsidRDefault="00425AAE">
      <w:r>
        <w:t>=============================================================================== CACAO ===============================================================================</w:t>
      </w:r>
    </w:p>
    <w:p w14:paraId="36461250" w14:textId="77777777" w:rsidR="00425AAE" w:rsidRDefault="00425AAE">
      <w:r>
        <w:t>This package was debianized by Stephan Michels &lt;stephan@apache.org&gt; on Sat, 12 Nov 2005 22:07:41 +0100.</w:t>
      </w:r>
    </w:p>
    <w:p w14:paraId="393956DD" w14:textId="77777777" w:rsidR="00425AAE" w:rsidRDefault="00425AAE">
      <w:r>
        <w:t>It was downloaded from http://www.cacaojvm.org/</w:t>
      </w:r>
    </w:p>
    <w:p w14:paraId="67C620EB" w14:textId="77777777" w:rsidR="00425AAE" w:rsidRPr="00924490" w:rsidRDefault="00425AAE">
      <w:pPr>
        <w:rPr>
          <w:lang w:val="de-DE"/>
        </w:rPr>
      </w:pPr>
      <w:r w:rsidRPr="00924490">
        <w:rPr>
          <w:lang w:val="de-DE"/>
        </w:rPr>
        <w:t>Copyright Holder: CACAO Project &lt;cacao@cacaojvm.org&gt;   Copyright (C) 1996-2008 Verein zur Foerderung der freien virtuellen Maschine CACAO   Portions Copyright (C) 1996-2005, 2006, 2007 R. Grafl, A. Krall, C. Kruegel,    C. Oates, R. Obermaisser, M. Platter, M. Probst, S. Ring,    E. Steiner, C. Thalinger, D. Thuernbeck, P. Tomsich, C. Ullrich,    J. Wenninger, Institut f. Computersprachen - TU Wien</w:t>
      </w:r>
    </w:p>
    <w:p w14:paraId="36E9BFE6" w14:textId="77777777" w:rsidR="00425AAE" w:rsidRDefault="00425AAE">
      <w:r>
        <w:t>License:</w:t>
      </w:r>
    </w:p>
    <w:p w14:paraId="40739CF1" w14:textId="77777777" w:rsidR="00425AAE" w:rsidRDefault="00425AAE">
      <w:r>
        <w:lastRenderedPageBreak/>
        <w:t xml:space="preserve">     This program is free software; you can redistribute it and/or modify     it under the terms of the GNU General Public License as published by     the Free Software Foundation; either version 2 of the License, or     (at your option) any later version.</w:t>
      </w:r>
    </w:p>
    <w:p w14:paraId="2E58A0D8"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191F4966" w14:textId="77777777" w:rsidR="00425AAE" w:rsidRDefault="00425AAE">
      <w:r>
        <w:t xml:space="preserve">    You should have received a copy of the GNU General Public License     along with this program; if not, write to the Free Software     Foundation, Inc., 51 Franklin St, Fifth Floor, Boston, MA  02110-1301 USA</w:t>
      </w:r>
    </w:p>
    <w:p w14:paraId="604F9A1B" w14:textId="77777777" w:rsidR="00425AAE" w:rsidRDefault="00425AAE">
      <w:r>
        <w:t xml:space="preserve"> On Debian systems a full copy of the GNU General Public License, GPL, can be found in the file /usr/share/common-licenses/GPL-2.</w:t>
      </w:r>
    </w:p>
    <w:p w14:paraId="68D7E5A8" w14:textId="77777777" w:rsidR="00425AAE" w:rsidRDefault="00425AAE">
      <w:r>
        <w:t xml:space="preserve"> CACAO uses code from other free software projects.  Only code licensed under a GPL compatible license can be merged in.  You can find the licenses of third party sources in their respective sources.</w:t>
      </w:r>
    </w:p>
    <w:p w14:paraId="3D9254CB" w14:textId="77777777" w:rsidR="00425AAE" w:rsidRDefault="00425AAE">
      <w:r>
        <w:t xml:space="preserve"> * src/mm/boehm-gc</w:t>
      </w:r>
    </w:p>
    <w:p w14:paraId="31CBC5C4" w14:textId="77777777" w:rsidR="00425AAE" w:rsidRDefault="00425AAE">
      <w:r>
        <w:t xml:space="preserve">Merged in the Boehm-Weiser garbage collector from http://www.hpl.hp.com/personal/Hans_Boehm/gc/. </w:t>
      </w:r>
    </w:p>
    <w:p w14:paraId="716EB7C2" w14:textId="77777777" w:rsidR="00425AAE" w:rsidRDefault="00425AAE">
      <w:r>
        <w:t>Copyright (c) 1988, 1989 Hans-J. Boehm, Alan J. Demers Copyright (c) 1991-1996 by Xerox Corporation.  All rights reserved. Copyright (c) 1996-1999 by Silicon Graphics.  All rights reserved. Copyright (c) 1999-2003 by Hewlett-Packard Company. All rights reserved. Portions Copyright (c) 1999-2001 by Red Hat, Inc. All rights reserved.</w:t>
      </w:r>
    </w:p>
    <w:p w14:paraId="3F8C7939" w14:textId="77777777" w:rsidR="00425AAE" w:rsidRDefault="00425AAE">
      <w:r>
        <w:t>The file linux_threads.c is also Copyright (c) 1998 by Fergus Henderson.  All rights reserved.</w:t>
      </w:r>
    </w:p>
    <w:p w14:paraId="0B136158" w14:textId="77777777" w:rsidR="00425AAE" w:rsidRDefault="00425AAE">
      <w:r>
        <w:t>The files Makefile.am, and configure.in are Copyright (c) 2001 by Red Hat Inc. All rights reserved.</w:t>
      </w:r>
    </w:p>
    <w:p w14:paraId="018A1416" w14:textId="77777777" w:rsidR="00425AAE" w:rsidRDefault="00425AAE">
      <w:r>
        <w:t>Several files supporting GNU-style builds are copyrighted by the Free Software Foundation, and carry a different license from that given below.</w:t>
      </w:r>
    </w:p>
    <w:p w14:paraId="29313C6D" w14:textId="77777777" w:rsidR="00425AAE" w:rsidRDefault="00425AAE">
      <w:r>
        <w:t>THIS MATERIAL IS PROVIDED AS IS, WITH ABSOLUTELY NO WARRANTY EXPRESSED OR IMPLIED.  ANY USE IS AT YOUR OWN RISK.</w:t>
      </w:r>
    </w:p>
    <w:p w14:paraId="60E7F06C" w14:textId="77777777" w:rsidR="00425AAE" w:rsidRDefault="00425AAE">
      <w:r>
        <w:t>Permission is hereby granted to use or copy this program for any purpose,  provided the above notices are retained on all copies. Permission to modify the code and to distribute modified code is granted, provided the above notices are retained, and a notice that the code was modified is included with the above copyright notice.</w:t>
      </w:r>
    </w:p>
    <w:p w14:paraId="3CFF47DF" w14:textId="77777777" w:rsidR="00425AAE" w:rsidRDefault="00425AAE">
      <w:r>
        <w:t>A few of the files needed to use the GNU-style build procedure come with slightly different licenses, though they are all similar in spirit.  A few are GPL'ed, but with an exception that should cover all uses in the collector.  (If you are concerned about such things, I recommend you look at the notice in config.guess or ltmain.sh.)</w:t>
      </w:r>
    </w:p>
    <w:p w14:paraId="28751612" w14:textId="77777777" w:rsidR="00425AAE" w:rsidRDefault="00425AAE">
      <w:r>
        <w:t>The files copyrighted by Hewlett-Packard Company have the notice:</w:t>
      </w:r>
    </w:p>
    <w:p w14:paraId="2EDC8522" w14:textId="77777777" w:rsidR="00425AAE" w:rsidRDefault="00425AAE">
      <w:r>
        <w:t xml:space="preserve"> * Permission is hereby granted, free of charge, to any person obtaining a copy  * of this software and associated documentation files (the Software), to deal  * in the Software without restriction, including without limitation the rights  * to use, copy, modify, merge, publish, distribute, sublicense, and/or sell  * copies of the Software, and to permit persons to whom the Software is  * furnished to do so, subject to the following </w:t>
      </w:r>
      <w:r>
        <w:lastRenderedPageBreak/>
        <w:t>conditions:  *  * The above copyright notice and this permission notice shall be included in  * all copies or substantial portions of the Software.</w:t>
      </w:r>
    </w:p>
    <w:p w14:paraId="5CEC45F6" w14:textId="77777777" w:rsidR="00425AAE" w:rsidRDefault="00425AAE">
      <w:r>
        <w:t>* src/fdlibm</w:t>
      </w:r>
    </w:p>
    <w:p w14:paraId="6F44DBAF" w14:textId="77777777" w:rsidR="00425AAE" w:rsidRDefault="00425AAE">
      <w:r>
        <w:t>fdlimb contains general algorithms useful for runtimes and compilers to support strict double and float mathematical operations.</w:t>
      </w:r>
    </w:p>
    <w:p w14:paraId="3FACC94D" w14:textId="77777777" w:rsidR="00425AAE" w:rsidRDefault="00425AAE">
      <w:r>
        <w:t>fdlibm files carry the following notices:</w:t>
      </w:r>
    </w:p>
    <w:p w14:paraId="62B36B35" w14:textId="77777777" w:rsidR="00425AAE" w:rsidRDefault="00425AAE">
      <w:r>
        <w:t xml:space="preserve">  Copyright (c) 1991 by AT&amp;T.</w:t>
      </w:r>
    </w:p>
    <w:p w14:paraId="1824C119" w14:textId="77777777" w:rsidR="00425AAE" w:rsidRDefault="00425AAE">
      <w:r>
        <w:t xml:space="preserve">  Permission to use, copy, modify, and distribute this software for any   purpose without fee is hereby granted, provided that this entire notice   is included in all copies of any software which is or includes a copy   or modification of this software and in all copies of the supporting   documentation for such software.</w:t>
      </w:r>
    </w:p>
    <w:p w14:paraId="5510A4B0" w14:textId="77777777" w:rsidR="00425AAE" w:rsidRDefault="00425AAE">
      <w:r>
        <w:t xml:space="preserve">  THIS SOFTWARE IS BEING PROVIDED AS IS, WITHOUT ANY EXPRESS OR IMPLIED   WARRANTY.  IN PARTICULAR, NEITHER THE AUTHOR NOR AT&amp;T MAKES ANY   REPRESENTATION OR WARRANTY OF ANY KIND CONCERNING THE MERCHANTABILITY   OF THIS SOFTWARE OR ITS FITNESS FOR ANY PARTICULAR PURPOSE.</w:t>
      </w:r>
    </w:p>
    <w:p w14:paraId="7A8ACE26" w14:textId="77777777" w:rsidR="00425AAE" w:rsidRDefault="00425AAE">
      <w:r>
        <w:t xml:space="preserve">  Copyright (C) 1993 by Sun Microsystems, Inc. All rights reserved.</w:t>
      </w:r>
    </w:p>
    <w:p w14:paraId="3A137C52" w14:textId="77777777" w:rsidR="00425AAE" w:rsidRDefault="00425AAE">
      <w:r>
        <w:t xml:space="preserve">  Developed at SunPro, a Sun Microsystems, Inc. business.   Permission to use, copy, modify, and distribute this   software is freely granted, provided that this notice   is preserved.</w:t>
      </w:r>
    </w:p>
    <w:p w14:paraId="18951AA7" w14:textId="77777777" w:rsidR="00425AAE" w:rsidRDefault="00425AAE">
      <w:r>
        <w:t>The upstream for fdlibm is libgcj (http://gcc.gnu.org/java/), they sync again with the 'real' upstream (http://www.netlib.org/fdlibm/readme).</w:t>
      </w:r>
    </w:p>
    <w:p w14:paraId="2B2C295F" w14:textId="77777777" w:rsidR="00425AAE" w:rsidRDefault="00425AAE">
      <w:r>
        <w:t xml:space="preserve"> * src/threads/green/{locks.[ch],threadio.[ch],threads.[ch]}</w:t>
      </w:r>
    </w:p>
    <w:p w14:paraId="583BFDE6" w14:textId="77777777" w:rsidR="00425AAE" w:rsidRDefault="00425AAE">
      <w:r>
        <w:t>This files are taken from Kaffe.org VM available at http://www.kaffe.org/.  Kaffe's license.terms file is located in the top directory of the source code.  The current license of Kaffe is the same as of CACAO, GPL Version 2.</w:t>
      </w:r>
    </w:p>
    <w:p w14:paraId="108838F9" w14:textId="77777777" w:rsidR="00425AAE" w:rsidRDefault="00425AAE">
      <w:r>
        <w:t xml:space="preserve"> * src/vm/jit/{i386,x86_64}/{dis-asm.h,i386-dis.c}</w:t>
      </w:r>
    </w:p>
    <w:p w14:paraId="54FE68D2" w14:textId="77777777" w:rsidR="00425AAE" w:rsidRDefault="00425AAE">
      <w:r>
        <w:t>Print i386 instructions for GDB, the GNU debugger. Copyright 1988, 1989, 1991, 1993, 1994, 1995, 1996, 1997, 1998, 1999, 2001, 2002, 2003, 2004 Free Software Foundation, Inc.</w:t>
      </w:r>
    </w:p>
    <w:p w14:paraId="3F081B41" w14:textId="77777777" w:rsidR="00425AAE" w:rsidRDefault="00425AAE">
      <w:r>
        <w:t>This file is part of GDB.</w:t>
      </w:r>
    </w:p>
    <w:p w14:paraId="350A53B9" w14:textId="77777777" w:rsidR="00425AAE" w:rsidRDefault="00425AAE">
      <w:r>
        <w:t>This program is free software; you can redistribute it and/or modify it under the terms of the GNU General Public License as published by the Free Software Foundation; either version 2 of the License, or (at your option) any later version.</w:t>
      </w:r>
    </w:p>
    <w:p w14:paraId="683AA224"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2C6B394A" w14:textId="77777777" w:rsidR="00425AAE" w:rsidRDefault="00425AAE">
      <w:r>
        <w:t>You should have received a copy of the GNU General Public License along with this program; if not, write to the Free Software Foundation, Inc., 51 Franklin St, Fifth Floor, Boston, MA  02110-1301 USA.  */</w:t>
      </w:r>
    </w:p>
    <w:p w14:paraId="2881892D" w14:textId="77777777" w:rsidR="00425AAE" w:rsidRDefault="00425AAE">
      <w:r>
        <w:t xml:space="preserve"> * src/vm/jit/{i386,x86_64}/dis-asm.h</w:t>
      </w:r>
    </w:p>
    <w:p w14:paraId="0C784D28" w14:textId="77777777" w:rsidR="00425AAE" w:rsidRDefault="00425AAE">
      <w:r>
        <w:t>Interface between the opcode library and its callers.</w:t>
      </w:r>
    </w:p>
    <w:p w14:paraId="7E34A7C8" w14:textId="77777777" w:rsidR="00425AAE" w:rsidRDefault="00425AAE">
      <w:r>
        <w:t>Copyright 2001, 2002 Free Software Foundation, Inc.</w:t>
      </w:r>
    </w:p>
    <w:p w14:paraId="4515A2F6" w14:textId="77777777" w:rsidR="00425AAE" w:rsidRDefault="00425AAE">
      <w:r>
        <w:lastRenderedPageBreak/>
        <w:t>This program is free software; you can redistribute it and/or modify it under the terms of the GNU General Public License as published by the Free Software Foundation; either version 2, or (at your option) any later version.</w:t>
      </w:r>
    </w:p>
    <w:p w14:paraId="6A198238"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6FA589CA" w14:textId="77777777" w:rsidR="00425AAE" w:rsidRDefault="00425AAE">
      <w:r>
        <w:t>You should have received a copy of the GNU General Public License along with this program; if not, write to the Free Software Foundation, Inc., 51 Franklin St, Fifth Floor, Boston, MA  02110-1301 USA</w:t>
      </w:r>
    </w:p>
    <w:p w14:paraId="3CA3F65B" w14:textId="77777777" w:rsidR="00425AAE" w:rsidRDefault="00425AAE">
      <w:r>
        <w:t>Written by Cygnus Support, 1993.</w:t>
      </w:r>
    </w:p>
    <w:p w14:paraId="792ED127" w14:textId="77777777" w:rsidR="00425AAE" w:rsidRDefault="00425AAE">
      <w:r>
        <w:t>The opcode library (libopcodes.a) provides instruction decoders for a large variety of instruction sets, callable with an identical interface, for making instruction-processing programs more independent of the instruction set being processed.</w:t>
      </w:r>
    </w:p>
    <w:p w14:paraId="141ACC0B" w14:textId="77777777" w:rsidR="00425AAE" w:rsidRDefault="00425AAE">
      <w:r>
        <w:t xml:space="preserve"> * src/vm/jit/powerpc/{ppc.h,ppc-dis.c,ppc-opc.c}</w:t>
      </w:r>
    </w:p>
    <w:p w14:paraId="631273AC" w14:textId="77777777" w:rsidR="00425AAE" w:rsidRDefault="00425AAE">
      <w:r>
        <w:t>Copyright 1994, 1995, 2000, 2001, 2002 Free Software Foundation, Inc. Written by Ian Lance Taylor, Cygnus Support</w:t>
      </w:r>
    </w:p>
    <w:p w14:paraId="55EC77BB" w14:textId="77777777" w:rsidR="00425AAE" w:rsidRDefault="00425AAE">
      <w:r>
        <w:t>This file is part of GDB, GAS, and the GNU binutils.</w:t>
      </w:r>
    </w:p>
    <w:p w14:paraId="6BBA3080" w14:textId="77777777" w:rsidR="00425AAE" w:rsidRDefault="00425AAE">
      <w:r>
        <w:t>GDB, GAS, and the GNU binutils are free software; you can redistribute them and/or modify them under the terms of the GNU General Public License as published by the Free Software Foundation; either version 2, or (at your option) any later version.</w:t>
      </w:r>
    </w:p>
    <w:p w14:paraId="60E38A18" w14:textId="77777777" w:rsidR="00425AAE" w:rsidRDefault="00425AAE">
      <w:r>
        <w:t>GDB, GAS, and the GNU binutils are distributed in the hope that they will be useful, but WITHOUT ANY WARRANTY; without even the implied warranty of MERCHANTABILITY or FITNESS FOR A PARTICULAR PURPOSE.  See the GNU General Public License for more details.</w:t>
      </w:r>
    </w:p>
    <w:p w14:paraId="1435B4A1" w14:textId="77777777" w:rsidR="00425AAE" w:rsidRDefault="00425AAE">
      <w:r>
        <w:t>You should have received a copy of the GNU General Public License along with this file; see the file COPYING.  If not, write to the Free Software Foundation, Inc., 51 Franklin St, Fifth Floor, Boston, MA  02110-1301 USA.</w:t>
      </w:r>
    </w:p>
    <w:p w14:paraId="6B5F4C44" w14:textId="77777777" w:rsidR="00425AAE" w:rsidRDefault="00425AAE">
      <w:r>
        <w:t xml:space="preserve"> * src/lib/classes/*</w:t>
      </w:r>
    </w:p>
    <w:p w14:paraId="41FDCD5B" w14:textId="77777777" w:rsidR="00425AAE" w:rsidRDefault="00425AAE">
      <w:r>
        <w:t>GNU Classpath is licensed under the terms of the GNU General Public  License  with the following clarification and special exception:</w:t>
      </w:r>
    </w:p>
    <w:p w14:paraId="40BBF141" w14:textId="77777777" w:rsidR="00425AAE" w:rsidRDefault="00425AAE">
      <w:r>
        <w:t xml:space="preserve">   Linking this library statically or dynamically with other modules    is making a combined work based on this library. Thus, the terms and    conditions of the GNU General Public License cover the whole    combination.</w:t>
      </w:r>
    </w:p>
    <w:p w14:paraId="05231240" w14:textId="77777777" w:rsidR="00425AAE" w:rsidRDefault="00425AAE">
      <w:r>
        <w:t xml:space="preserve">    As a special exception, the copyright holders of this library give    you permission to link this library with independent modules to    produce an executable, regardless of the license terms of these    independent modules, and to copy and distribute the resulting    executable under terms of your choice, provided that you also meet,    for each linked independent module, the terms and conditions of the    license of that module. An independent module is a module which is    not derived from or based on this library. If you modify this library,    you may extend this exception to your version of the library, but you    are not obligated to do so. If you do not wish to do so, delete this    exception statement from your version.</w:t>
      </w:r>
    </w:p>
    <w:p w14:paraId="2D7FC73D" w14:textId="77777777" w:rsidR="00425AAE" w:rsidRDefault="00425AAE">
      <w:r>
        <w:t>See license.terms for the text of the GNU General Public License.</w:t>
      </w:r>
    </w:p>
    <w:p w14:paraId="1A0B4C86" w14:textId="77777777" w:rsidR="00425AAE" w:rsidRDefault="00425AAE">
      <w:r>
        <w:lastRenderedPageBreak/>
        <w:t>More information on GNU Classpath is available from  http://www.gnu.org/software/classpath/classpath.html.</w:t>
      </w:r>
    </w:p>
    <w:p w14:paraId="3E837098" w14:textId="77777777" w:rsidR="00425AAE" w:rsidRDefault="00425AAE">
      <w:r>
        <w:t xml:space="preserve"> * m4/{iconv.m4,lib-ld.m4,lib-link.m4,lib-prefix.m4}</w:t>
      </w:r>
    </w:p>
    <w:p w14:paraId="53834EBC" w14:textId="77777777" w:rsidR="00425AAE" w:rsidRDefault="00425AAE">
      <w:r>
        <w:t>Copyright (C) 1996-2003 Free Software Foundation, Inc. This file is free software, distributed under the terms of the GNU General Public License.  As a special exception to the GNU General Public License, this file may be distributed as part of a program that contains a configuration script generated by Autoconf, under the same distribution terms as the rest of that program.</w:t>
      </w:r>
    </w:p>
    <w:p w14:paraId="6F706221" w14:textId="77777777" w:rsidR="00425AAE" w:rsidRDefault="00425AAE">
      <w:r>
        <w:t xml:space="preserve"> * src/toolbox/avl.[ch]</w:t>
      </w:r>
    </w:p>
    <w:p w14:paraId="4571720A" w14:textId="77777777" w:rsidR="00425AAE" w:rsidRDefault="00425AAE">
      <w:r>
        <w:t>libavl - library for manipulation of binary trees. Copyright (C) 1998-2002 Free Software Foundation, Inc.</w:t>
      </w:r>
    </w:p>
    <w:p w14:paraId="2C30D2C2" w14:textId="77777777" w:rsidR="00425AAE" w:rsidRDefault="00425AAE">
      <w:r>
        <w:t>This program is free software; you can redistribute it and/or modify it under the terms of the GNU General Public License as published by the Free Software Foundation; either version 2 of the License, or (at your option) any later version.</w:t>
      </w:r>
    </w:p>
    <w:p w14:paraId="6812303F"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1CD1BD93" w14:textId="77777777" w:rsidR="00425AAE" w:rsidRDefault="00425AAE">
      <w:r>
        <w:t>You should have received a copy of the GNU General Public License along with this program; if not, write to the Free Software Foundation, Inc., 51 Franklin St, Fifth Floor, Boston, MA 02110-1301 USA.</w:t>
      </w:r>
    </w:p>
    <w:p w14:paraId="35627E54" w14:textId="77777777" w:rsidR="00425AAE" w:rsidRDefault="00425AAE">
      <w:r>
        <w:t>The author may be contacted at &lt;blp@gnu.org&gt; on the Internet, or write to Ben Pfaff, Stanford University, Computer Science Dept., 353 Serra Mall, Stanford CA 94305, USA.</w:t>
      </w:r>
    </w:p>
    <w:p w14:paraId="1E9532C3" w14:textId="77777777" w:rsidR="00425AAE" w:rsidRDefault="00425AAE">
      <w:r>
        <w:t xml:space="preserve"> * src/vm/unzip.[ch]</w:t>
      </w:r>
    </w:p>
    <w:p w14:paraId="5CC918F0" w14:textId="77777777" w:rsidR="00425AAE" w:rsidRDefault="00425AAE">
      <w:r>
        <w:t>Copyright (C) 1998 Gilles Vollant</w:t>
      </w:r>
    </w:p>
    <w:p w14:paraId="29CE8E93" w14:textId="77777777" w:rsidR="00425AAE" w:rsidRDefault="00425AAE">
      <w:r>
        <w:t>This unzip package allow extract file from .ZIP file, compatible with PKZip 2.04g   WinZip, InfoZip tools and compatible. Encryption and multi volume ZipFile (span) are not supported. Old compressions used by old PKZip 1.x are not supported</w:t>
      </w:r>
    </w:p>
    <w:p w14:paraId="744059A4" w14:textId="77777777" w:rsidR="00425AAE" w:rsidRDefault="00425AAE">
      <w:r>
        <w:t>THIS IS AN ALPHA VERSION. AT THIS STAGE OF DEVELOPPEMENT, SOMES API OR STRUCTURE CAN CHANGE IN FUTURE VERSION !! I WAIT FEEDBACK at mail info@winimage.com Visit also http://www.winimage.com/zLibDll/unzip.htm for evolution</w:t>
      </w:r>
    </w:p>
    <w:p w14:paraId="63BBEA47" w14:textId="77777777" w:rsidR="00425AAE" w:rsidRDefault="00425AAE">
      <w:r>
        <w:t>Condition of use and distribution are the same than zlib :</w:t>
      </w:r>
    </w:p>
    <w:p w14:paraId="3B178FD1" w14:textId="77777777" w:rsidR="00425AAE" w:rsidRDefault="00425AAE">
      <w:r>
        <w:t>This software is provided 'as-is', without any express or implied warranty.  In no event will the authors be held liable for any damages arising from the use of this software.</w:t>
      </w:r>
    </w:p>
    <w:p w14:paraId="11F51F98" w14:textId="77777777" w:rsidR="00425AAE" w:rsidRDefault="00425AAE">
      <w:r>
        <w:t>Permission is granted to anyone to use this software for any purpose, including commercial applications, and to alter it and redistribute it freely, subject to the following restrictions:</w:t>
      </w:r>
    </w:p>
    <w:p w14:paraId="03C9B575" w14:textId="77777777" w:rsidR="00425AAE" w:rsidRDefault="00425AAE">
      <w:r>
        <w:t>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6C42F58F" w14:textId="77777777" w:rsidR="00425AAE" w:rsidRDefault="00425AAE">
      <w:r>
        <w:t xml:space="preserve"> src/mm/boehm-gc/libatomic_ops-1.2/src/atomic_ops/sysdeps/armcc</w:t>
      </w:r>
    </w:p>
    <w:p w14:paraId="5FD367A8" w14:textId="77777777" w:rsidR="00425AAE" w:rsidRDefault="00425AAE">
      <w:r>
        <w:lastRenderedPageBreak/>
        <w:t xml:space="preserve"> * Copyright (c) 2007 by NEC LE-IT:               All rights reserved.  * A transcription of ARMv6 atomic operations for the ARM Realview Toolchain.  * This code works with armcc from RVDS 3.1  * This is based on work in gcc/arm.h by  *   Copyright (c) 1991-1994 by Xerox Corporation.  All rights reserved.  *   Copyright (c) 1996-1999 by Silicon Graphics.  All rights reserved.  *   Copyright (c) 1999-2003 by Hewlett-Packard Company. All rights reserved.  *  *  *  * THIS MATERIAL IS PROVIDED AS IS, WITH ABSOLUTELY NO WARRANTY EXPRESSED  * OR IMPLIED.  ANY USE IS AT YOUR OWN RISK.  *  * Permission is hereby granted to use or copy this program  * for any purpose,  provided the above notices are retained on all copies.  * Permission to modify the code and to distribute modified code is granted,  * provided the above notices are retained, and a notice that the code was  * modified is included with the above copyright notice.</w:t>
      </w:r>
    </w:p>
    <w:p w14:paraId="4C3C89D9" w14:textId="77777777" w:rsidR="00425AAE" w:rsidRDefault="00425AAE">
      <w:r>
        <w:t>src/mm/boehm-gc/include/private</w:t>
      </w:r>
    </w:p>
    <w:p w14:paraId="4981204D" w14:textId="77777777" w:rsidR="00425AAE" w:rsidRDefault="00425AAE">
      <w:r>
        <w:t xml:space="preserve">  Copyright (c) 2004-2005 Andrei Polushin</w:t>
      </w:r>
    </w:p>
    <w:p w14:paraId="79C0F4F9"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w:t>
      </w:r>
    </w:p>
    <w:p w14:paraId="7A82EDD6" w14:textId="77777777" w:rsidR="00425AAE" w:rsidRDefault="00425AAE">
      <w:r>
        <w:t>contrib/vmlog:</w:t>
      </w:r>
    </w:p>
    <w:p w14:paraId="0BEB34D7" w14:textId="77777777" w:rsidR="00425AAE" w:rsidRDefault="00425AAE">
      <w:r>
        <w:t>/* Copyright (C) 2006 Edwin Steiner &lt;edwin.steiner@gmx.net&gt; */ /*               2007 Peter Molnar &lt;peter.molnar@wm.sk&gt;     */</w:t>
      </w:r>
    </w:p>
    <w:p w14:paraId="5956C697" w14:textId="77777777" w:rsidR="00425AAE" w:rsidRDefault="00425AAE">
      <w:r>
        <w:t>/* This program is free software; you can redistribute it and/or modify  * it under the terms of the GNU General Public License as published by  * the Free Software Foundation; either version 2 of the License, or  * (at your option) any later version.  *  * This program is distributed in the hope that it will be useful,  * but WITHOUT ANY WARRANTY; without even the implied warranty of  * MERCHANTABILITY or FITNESS FOR A PARTICULAR PURPOSE.  See the  * GNU General Public License for more details.  */</w:t>
      </w:r>
    </w:p>
    <w:p w14:paraId="710D6851" w14:textId="77777777" w:rsidR="00425AAE" w:rsidRDefault="00425AAE">
      <w:r>
        <w:t>Some of the build files are</w:t>
      </w:r>
    </w:p>
    <w:p w14:paraId="2A67E6FC" w14:textId="77777777" w:rsidR="00425AAE" w:rsidRDefault="00425AAE">
      <w:r>
        <w:t># Copyright (C) 1994, 1995, 1996, 1997, 1998, 1999, 2000, 2001, 2002, # 2003, 2004, 2005  Free Software Foundation, Inc. [END FILE=openjdk-7-7u65-2.5.1/debian/copyright.cacao]</w:t>
      </w:r>
    </w:p>
    <w:p w14:paraId="6F151940" w14:textId="77777777" w:rsidR="00425AAE" w:rsidRDefault="00425AAE" w:rsidP="000727EF">
      <w:pPr>
        <w:pStyle w:val="Heading3"/>
      </w:pPr>
      <w:r>
        <w:t>openjdk-7-7u65-2.5.1/generated/java/nio/channels/IllegalBlockingModeException.java:</w:t>
      </w:r>
    </w:p>
    <w:p w14:paraId="1776A5F0" w14:textId="77777777" w:rsidR="00425AAE" w:rsidRDefault="00425AAE">
      <w:r>
        <w:t xml:space="preserve">[BEGIN FILE=openjdk-7-7u65-2.5.1/generated/java/nio/channels/IllegalBlockingModeException.java] /*  * Copyright 2000-2007 Sun Microsystems, Inc.  All Rights Reserved.  *  * DO NOT ALTER OR REMOVE COPYRIGHT NOTICES OR THIS FILE HEADER.  *  * This code is free software; you can redistribute it and/or modify it  * under the terms of the GNU General Public License version 2 only, as  * published by the Free Software Foundation.  Sun designates this  * particular file as subject to the Classpath exception as provided  * by </w:t>
      </w:r>
      <w:r>
        <w:lastRenderedPageBreak/>
        <w:t>Sun in the LICENSE file that accompanied this code.  *  * This code is distributed in the hope that it will be useful, but WITHOUT  * ANY WARRANTY; without even the implied warranty of MERCHANTABILITY or  * FITNESS FOR A PARTICULAR PURPOSE.  See the GNU General Public License  * version 2 for more details (a copy is included in the LICENSE file that  * accompanied this code).  *  * You should have received a copy of the GNU General Public License version  * 2 along with this work; if not, write to the Free Software Foundation,  * Inc., 51 Franklin St, Fifth Floor, Boston, MA 02110-1301 USA.  *  * Please contact Sun Microsystems, Inc., 4150 Network Circle, Santa Clara,  * CA 95054 USA or visit www.sun.com if you need additional information or  * have any questions.  *  */</w:t>
      </w:r>
    </w:p>
    <w:p w14:paraId="3DC89B10" w14:textId="77777777" w:rsidR="00425AAE" w:rsidRDefault="00425AAE">
      <w:r>
        <w:t>// -- This file was mechanically generated: Do not edit! -- //</w:t>
      </w:r>
    </w:p>
    <w:p w14:paraId="53F19B77" w14:textId="77777777" w:rsidR="00425AAE" w:rsidRDefault="00425AAE">
      <w:r>
        <w:t>package java.nio.channels;</w:t>
      </w:r>
    </w:p>
    <w:p w14:paraId="76E5F839" w14:textId="77777777" w:rsidR="00425AAE" w:rsidRDefault="00425AAE">
      <w:r>
        <w:t xml:space="preserve"> /**  * Unchecked exception thrown when a blocking-mode-specific operation  * is invoked upon a channel in the incorrect blocking mode.  *  * @since 1.4  */</w:t>
      </w:r>
    </w:p>
    <w:p w14:paraId="6F70944C" w14:textId="77777777" w:rsidR="00425AAE" w:rsidRDefault="00425AAE">
      <w:r>
        <w:t>public class IllegalBlockingModeException     extends IllegalStateException {</w:t>
      </w:r>
    </w:p>
    <w:p w14:paraId="4CF60F89" w14:textId="77777777" w:rsidR="00425AAE" w:rsidRDefault="00425AAE">
      <w:r>
        <w:t xml:space="preserve">    private static final long serialVersionUID = -3335774961855590474L;</w:t>
      </w:r>
    </w:p>
    <w:p w14:paraId="16BED237" w14:textId="77777777" w:rsidR="00425AAE" w:rsidRDefault="00425AAE">
      <w:r>
        <w:t xml:space="preserve">    /**      * Constructs an instance of this class.      */     public IllegalBlockingModeException() { }</w:t>
      </w:r>
    </w:p>
    <w:p w14:paraId="31933A7C" w14:textId="77777777" w:rsidR="00425AAE" w:rsidRDefault="00425AAE">
      <w:r>
        <w:t>} [END FILE=openjdk-7-7u65-2.5.1/generated/java/nio/channels/IllegalBlockingModeException.java]</w:t>
      </w:r>
    </w:p>
    <w:p w14:paraId="78376ADB" w14:textId="77777777" w:rsidR="00425AAE" w:rsidRDefault="00425AAE" w:rsidP="000727EF">
      <w:pPr>
        <w:pStyle w:val="Heading3"/>
      </w:pPr>
      <w:r>
        <w:t>openjdk-7-7u65-2.5.1/generated/java/nio/channels/IllegalChannelGroupException.java:</w:t>
      </w:r>
    </w:p>
    <w:p w14:paraId="010B3C2A" w14:textId="77777777" w:rsidR="00425AAE" w:rsidRDefault="00425AAE">
      <w:r>
        <w:t>[BEGIN FILE=openjdk-7-7u65-2.5.1/generated/java/nio/channels/IllegalChannelGroupException.java] /*  * Copyright 2000-2007 Sun Microsystems, Inc.  All Rights Reserved.  *  * DO NOT ALTER OR REMOVE COPYRIGHT NOTICES OR THIS FILE HEADER.  *  * This code is free software; you can redistribute it and/or modify it  * under the terms of the GNU General Public License version 2 only, as  * published by the Free Software Foundation.  Sun designates this  * particular file as subject to the Classpath exception as provided  * by Sun in the LICENSE file that accompanied this code.  *  * This code is distributed in the hope that it will be useful, but WITHOUT  * ANY WARRANTY; without even the implied warranty of MERCHANTABILITY or  * FITNESS FOR A PARTICULAR PURPOSE.  See the GNU General Public License  * version 2 for more details (a copy is included in the LICENSE file that  * accompanied this code).  *  * You should have received a copy of the GNU General Public License version  * 2 along with this work; if not, write to the Free Software Foundation,  * Inc., 51 Franklin St, Fifth Floor, Boston, MA 02110-1301 USA.  *  * Please contact Sun Microsystems, Inc., 4150 Network Circle, Santa Clara,  * CA 95054 USA or visit www.sun.com if you need additional information or  * have any questions.  *  */</w:t>
      </w:r>
    </w:p>
    <w:p w14:paraId="270FBA40" w14:textId="77777777" w:rsidR="00425AAE" w:rsidRDefault="00425AAE">
      <w:r>
        <w:t>// -- This file was mechanically generated: Do not edit! -- //</w:t>
      </w:r>
    </w:p>
    <w:p w14:paraId="2168FC6C" w14:textId="77777777" w:rsidR="00425AAE" w:rsidRDefault="00425AAE">
      <w:r>
        <w:t>package java.nio.channels;</w:t>
      </w:r>
    </w:p>
    <w:p w14:paraId="53A8920A" w14:textId="77777777" w:rsidR="00425AAE" w:rsidRDefault="00425AAE">
      <w:r>
        <w:t xml:space="preserve"> /**  * Unchecked exception thrown when an attempt is made to open a channel  * in a group that was not created by the same provider.   *  * @since 1.7  */</w:t>
      </w:r>
    </w:p>
    <w:p w14:paraId="04F760D1" w14:textId="77777777" w:rsidR="00425AAE" w:rsidRDefault="00425AAE">
      <w:r>
        <w:t>public class IllegalChannelGroupException     extends IllegalArgumentException {</w:t>
      </w:r>
    </w:p>
    <w:p w14:paraId="2149DF2F" w14:textId="77777777" w:rsidR="00425AAE" w:rsidRDefault="00425AAE">
      <w:r>
        <w:lastRenderedPageBreak/>
        <w:t xml:space="preserve">    private static final long serialVersionUID = -2495041211157744253L;</w:t>
      </w:r>
    </w:p>
    <w:p w14:paraId="2A03DCD3" w14:textId="77777777" w:rsidR="00425AAE" w:rsidRDefault="00425AAE">
      <w:r>
        <w:t xml:space="preserve">    /**      * Constructs an instance of this class.      */     public IllegalChannelGroupException() { }</w:t>
      </w:r>
    </w:p>
    <w:p w14:paraId="713B60D1" w14:textId="77777777" w:rsidR="00425AAE" w:rsidRDefault="00425AAE">
      <w:r>
        <w:t>} [END FILE=openjdk-7-7u65-2.5.1/generated/java/nio/channels/IllegalChannelGroupException.java]</w:t>
      </w:r>
    </w:p>
    <w:p w14:paraId="0DFE2DC9" w14:textId="77777777" w:rsidR="00425AAE" w:rsidRDefault="00425AAE" w:rsidP="000727EF">
      <w:pPr>
        <w:pStyle w:val="Heading3"/>
      </w:pPr>
      <w:r>
        <w:t>openjdk-7-7u65-2.5.1/generated/java/nio/channels/IllegalSelectorException.java:</w:t>
      </w:r>
    </w:p>
    <w:p w14:paraId="6B2F353C" w14:textId="77777777" w:rsidR="00425AAE" w:rsidRDefault="00425AAE">
      <w:r>
        <w:t>[BEGIN FILE=openjdk-7-7u65-2.5.1/generated/java/nio/channels/IllegalSelectorException.java] /*  * Copyright 2000-2007 Sun Microsystems, Inc.  All Rights Reserved.  *  * DO NOT ALTER OR REMOVE COPYRIGHT NOTICES OR THIS FILE HEADER.  *  * This code is free software; you can redistribute it and/or modify it  * under the terms of the GNU General Public License version 2 only, as  * published by the Free Software Foundation.  Sun designates this  * particular file as subject to the Classpath exception as provided  * by Sun in the LICENSE file that accompanied this code.  *  * This code is distributed in the hope that it will be useful, but WITHOUT  * ANY WARRANTY; without even the implied warranty of MERCHANTABILITY or  * FITNESS FOR A PARTICULAR PURPOSE.  See the GNU General Public License  * version 2 for more details (a copy is included in the LICENSE file that  * accompanied this code).  *  * You should have received a copy of the GNU General Public License version  * 2 along with this work; if not, write to the Free Software Foundation,  * Inc., 51 Franklin St, Fifth Floor, Boston, MA 02110-1301 USA.  *  * Please contact Sun Microsystems, Inc., 4150 Network Circle, Santa Clara,  * CA 95054 USA or visit www.sun.com if you need additional information or  * have any questions.  *  */</w:t>
      </w:r>
    </w:p>
    <w:p w14:paraId="0D1A2800" w14:textId="77777777" w:rsidR="00425AAE" w:rsidRDefault="00425AAE">
      <w:r>
        <w:t>// -- This file was mechanically generated: Do not edit! -- //</w:t>
      </w:r>
    </w:p>
    <w:p w14:paraId="3F7D3C60" w14:textId="77777777" w:rsidR="00425AAE" w:rsidRDefault="00425AAE">
      <w:r>
        <w:t>package java.nio.channels;</w:t>
      </w:r>
    </w:p>
    <w:p w14:paraId="42820771" w14:textId="77777777" w:rsidR="00425AAE" w:rsidRDefault="00425AAE">
      <w:r>
        <w:t xml:space="preserve"> /**  * Unchecked exception thrown when an attempt is made to register a channel  * with a selector that was not created by the provider that created the  * channel.  *  * @since 1.4  */</w:t>
      </w:r>
    </w:p>
    <w:p w14:paraId="1164485B" w14:textId="77777777" w:rsidR="00425AAE" w:rsidRDefault="00425AAE">
      <w:r>
        <w:t>public class IllegalSelectorException     extends IllegalArgumentException {</w:t>
      </w:r>
    </w:p>
    <w:p w14:paraId="4F38776A" w14:textId="77777777" w:rsidR="00425AAE" w:rsidRDefault="00425AAE">
      <w:r>
        <w:t xml:space="preserve">    private static final long serialVersionUID = -8406323347253320987L;</w:t>
      </w:r>
    </w:p>
    <w:p w14:paraId="444A0BBA" w14:textId="77777777" w:rsidR="00425AAE" w:rsidRDefault="00425AAE">
      <w:r>
        <w:t xml:space="preserve">    /**      * Constructs an instance of this class.      */     public IllegalSelectorException() { }</w:t>
      </w:r>
    </w:p>
    <w:p w14:paraId="67B0BFD3" w14:textId="77777777" w:rsidR="00425AAE" w:rsidRDefault="00425AAE">
      <w:r>
        <w:t>} [END FILE=openjdk-7-7u65-2.5.1/generated/java/nio/channels/IllegalSelectorException.java]</w:t>
      </w:r>
    </w:p>
    <w:p w14:paraId="02BBF904" w14:textId="77777777" w:rsidR="00425AAE" w:rsidRPr="00924490" w:rsidRDefault="00425AAE" w:rsidP="000727EF">
      <w:pPr>
        <w:pStyle w:val="Heading2fegan"/>
        <w:rPr>
          <w:lang w:val="de-DE"/>
        </w:rPr>
      </w:pPr>
      <w:bookmarkStart w:id="34" w:name="_Toc399937855"/>
      <w:r w:rsidRPr="00924490">
        <w:rPr>
          <w:lang w:val="de-DE"/>
        </w:rPr>
        <w:t>Babel-1.3</w:t>
      </w:r>
      <w:bookmarkEnd w:id="34"/>
      <w:r w:rsidRPr="00924490">
        <w:rPr>
          <w:lang w:val="de-DE"/>
        </w:rPr>
        <w:tab/>
      </w:r>
    </w:p>
    <w:p w14:paraId="004CCF7F" w14:textId="77777777" w:rsidR="00425AAE" w:rsidRPr="00924490" w:rsidRDefault="00425AAE" w:rsidP="006B3F64">
      <w:pPr>
        <w:rPr>
          <w:lang w:val="de-DE"/>
        </w:rPr>
      </w:pPr>
      <w:r w:rsidRPr="00924490">
        <w:rPr>
          <w:lang w:val="de-DE"/>
        </w:rPr>
        <w:t xml:space="preserve">BSD 3 </w:t>
      </w:r>
    </w:p>
    <w:p w14:paraId="1DC0E1BB" w14:textId="77777777" w:rsidR="00425AAE" w:rsidRPr="00924490" w:rsidRDefault="00425AAE" w:rsidP="006B3F64">
      <w:pPr>
        <w:rPr>
          <w:lang w:val="de-DE"/>
        </w:rPr>
      </w:pPr>
      <w:r w:rsidRPr="00924490">
        <w:rPr>
          <w:lang w:val="de-DE"/>
        </w:rPr>
        <w:t>Clause</w:t>
      </w:r>
      <w:r w:rsidRPr="00924490">
        <w:rPr>
          <w:lang w:val="de-DE"/>
        </w:rPr>
        <w:tab/>
        <w:t>http://www.opensource.org/licenses/BSD-3-Clause</w:t>
      </w:r>
    </w:p>
    <w:p w14:paraId="0BA07BF4" w14:textId="77777777" w:rsidR="00425AAE" w:rsidRDefault="00425AAE" w:rsidP="000727EF">
      <w:pPr>
        <w:pStyle w:val="Heading2"/>
      </w:pPr>
      <w:r w:rsidRPr="00924490">
        <w:rPr>
          <w:lang w:val="de-DE"/>
        </w:rPr>
        <w:lastRenderedPageBreak/>
        <w:t xml:space="preserve"> </w:t>
      </w:r>
      <w:bookmarkStart w:id="35" w:name="_Toc399937856"/>
      <w:r>
        <w:t>base-files (version 7.3+hLinux4):</w:t>
      </w:r>
      <w:bookmarkEnd w:id="35"/>
    </w:p>
    <w:p w14:paraId="26BFEBA0" w14:textId="77777777" w:rsidR="00425AAE" w:rsidRDefault="00425AAE" w:rsidP="000727EF">
      <w:pPr>
        <w:pStyle w:val="Heading3"/>
      </w:pPr>
      <w:r>
        <w:t>base-files-7.3+hLinux4/licenses/Artistic:</w:t>
      </w:r>
    </w:p>
    <w:p w14:paraId="2BBF2481" w14:textId="77777777" w:rsidR="00425AAE" w:rsidRDefault="00425AAE">
      <w:r>
        <w:t>[BEGIN FILE=base-files-7.3+hLinux4/licenses/Artistic]</w:t>
      </w:r>
    </w:p>
    <w:p w14:paraId="5EE8385C" w14:textId="77777777" w:rsidR="00425AAE" w:rsidRDefault="00425AAE"/>
    <w:p w14:paraId="0DC716EA" w14:textId="77777777" w:rsidR="00425AAE" w:rsidRDefault="00425AAE">
      <w:r>
        <w:t xml:space="preserve"> </w:t>
      </w:r>
      <w:r>
        <w:tab/>
      </w:r>
      <w:r>
        <w:tab/>
      </w:r>
      <w:r>
        <w:tab/>
        <w:t xml:space="preserve"> The Artistic License</w:t>
      </w:r>
    </w:p>
    <w:p w14:paraId="29C6BB4B" w14:textId="77777777" w:rsidR="00425AAE" w:rsidRDefault="00425AAE">
      <w:r>
        <w:tab/>
      </w:r>
      <w:r>
        <w:tab/>
      </w:r>
      <w:r>
        <w:tab/>
      </w:r>
      <w:r>
        <w:tab/>
      </w:r>
      <w:bookmarkStart w:id="36" w:name="artistic_license"/>
      <w:r w:rsidRPr="00CE7DF1">
        <w:t>Preamble</w:t>
      </w:r>
      <w:bookmarkEnd w:id="36"/>
    </w:p>
    <w:p w14:paraId="480BED22" w14:textId="77777777" w:rsidR="00425AAE" w:rsidRDefault="00425AAE">
      <w:r>
        <w:t>The intent of this document is to state the conditions under which a Package may be copied, such that the Copyright Holder maintains some semblance of artistic control over the development of the package, while giving the users of the package the right to use and distribute the Package in a more-or-less customary fashion, plus the right to make reasonable modifications.</w:t>
      </w:r>
    </w:p>
    <w:p w14:paraId="0C9516BC" w14:textId="77777777" w:rsidR="00425AAE" w:rsidRDefault="00425AAE">
      <w:r>
        <w:t>Definitions:</w:t>
      </w:r>
    </w:p>
    <w:p w14:paraId="4E95D48E" w14:textId="77777777" w:rsidR="00425AAE" w:rsidRDefault="00425AAE">
      <w:r>
        <w:tab/>
        <w:t xml:space="preserve">Package refers to the collection of files distributed by the </w:t>
      </w:r>
      <w:r>
        <w:tab/>
        <w:t xml:space="preserve">Copyright Holder, and derivatives of that collection of files </w:t>
      </w:r>
      <w:r>
        <w:tab/>
        <w:t>created through textual modification.</w:t>
      </w:r>
    </w:p>
    <w:p w14:paraId="65083682" w14:textId="77777777" w:rsidR="00425AAE" w:rsidRDefault="00425AAE">
      <w:r>
        <w:tab/>
        <w:t xml:space="preserve">Standard Version refers to such a Package if it has not been </w:t>
      </w:r>
      <w:r>
        <w:tab/>
        <w:t xml:space="preserve">modified, or has been modified in accordance with the wishes </w:t>
      </w:r>
      <w:r>
        <w:tab/>
        <w:t>of the Copyright Holder as specified below.</w:t>
      </w:r>
    </w:p>
    <w:p w14:paraId="071FFAC9" w14:textId="77777777" w:rsidR="00425AAE" w:rsidRDefault="00425AAE">
      <w:r>
        <w:tab/>
        <w:t xml:space="preserve">Copyright Holder is whoever is named in the copyright or </w:t>
      </w:r>
      <w:r>
        <w:tab/>
        <w:t>copyrights for the package.</w:t>
      </w:r>
    </w:p>
    <w:p w14:paraId="70E4B786" w14:textId="77777777" w:rsidR="00425AAE" w:rsidRDefault="00425AAE">
      <w:r>
        <w:tab/>
        <w:t xml:space="preserve">You is you, if you're thinking about copying or distributing </w:t>
      </w:r>
      <w:r>
        <w:tab/>
        <w:t>this Package.</w:t>
      </w:r>
    </w:p>
    <w:p w14:paraId="11618CF7" w14:textId="77777777" w:rsidR="00425AAE" w:rsidRDefault="00425AAE">
      <w:r>
        <w:tab/>
        <w:t xml:space="preserve">Reasonable copying fee is whatever you can justify on the </w:t>
      </w:r>
      <w:r>
        <w:tab/>
        <w:t xml:space="preserve">basis of media cost, duplication charges, time of people involved, </w:t>
      </w:r>
      <w:r>
        <w:tab/>
        <w:t xml:space="preserve">and so on.  (You will not be required to justify it to the </w:t>
      </w:r>
      <w:r>
        <w:tab/>
        <w:t xml:space="preserve">Copyright Holder, but only to the computing community at large </w:t>
      </w:r>
      <w:r>
        <w:tab/>
        <w:t>as a market that must bear the fee.)</w:t>
      </w:r>
    </w:p>
    <w:p w14:paraId="666987D1" w14:textId="77777777" w:rsidR="00425AAE" w:rsidRDefault="00425AAE">
      <w:r>
        <w:tab/>
        <w:t xml:space="preserve">Freely Available means that no fee is charged for the item </w:t>
      </w:r>
      <w:r>
        <w:tab/>
        <w:t xml:space="preserve">itself, though there may be fees involved in handling the item. </w:t>
      </w:r>
      <w:r>
        <w:tab/>
        <w:t xml:space="preserve">It also means that recipients of the item may redistribute it </w:t>
      </w:r>
      <w:r>
        <w:tab/>
        <w:t>under the same conditions they received it.</w:t>
      </w:r>
    </w:p>
    <w:p w14:paraId="798C3D95" w14:textId="77777777" w:rsidR="00425AAE" w:rsidRDefault="00425AAE">
      <w:r>
        <w:t>1. You may make and give away verbatim copies of the source form of the Standard Version of this Package without restriction, provided that you duplicate all of the original copyright notices and associated disclaimers.</w:t>
      </w:r>
    </w:p>
    <w:p w14:paraId="1423631C" w14:textId="77777777" w:rsidR="00425AAE" w:rsidRDefault="00425AAE">
      <w:r>
        <w:t>2. You may apply bug fixes, portability fixes and other modifications derived from the Public Domain or from the Copyright Holder.  A Package modified in such a way shall still be considered the Standard Version.</w:t>
      </w:r>
    </w:p>
    <w:p w14:paraId="2C9DE4E4" w14:textId="77777777" w:rsidR="00425AAE" w:rsidRDefault="00425AAE">
      <w:r>
        <w:t>3. You may otherwise modify your copy of this Package in any way, provided that you insert a prominent notice in each changed file stating how and when you changed that file, and provided that you do at least ONE of the following:</w:t>
      </w:r>
    </w:p>
    <w:p w14:paraId="4062CFC0" w14:textId="77777777" w:rsidR="00425AAE" w:rsidRDefault="00425AAE">
      <w:r>
        <w:t xml:space="preserve">    a) place your modifications in the Public Domain or otherwise make them     Freely Available, such as by posting said modifications to Usenet or     an equivalent medium, or placing the modifications on a major archive     site such as uunet.uu.net, or by allowing the Copyright Holder to include     your modifications in the Standard Version of the Package.</w:t>
      </w:r>
    </w:p>
    <w:p w14:paraId="29C8D92F" w14:textId="77777777" w:rsidR="00425AAE" w:rsidRDefault="00425AAE">
      <w:r>
        <w:t xml:space="preserve">    b) use the modified Package only within your corporation or organization.</w:t>
      </w:r>
    </w:p>
    <w:p w14:paraId="1940B126" w14:textId="77777777" w:rsidR="00425AAE" w:rsidRDefault="00425AAE">
      <w:r>
        <w:lastRenderedPageBreak/>
        <w:t xml:space="preserve">    c) rename any non-standard executables so the names do not conflict     with standard executables, which must also be provided, and provide     a separate manual page for each non-standard executable that clearly     documents how it differs from the Standard Version.</w:t>
      </w:r>
    </w:p>
    <w:p w14:paraId="61D8C6CF" w14:textId="77777777" w:rsidR="00425AAE" w:rsidRDefault="00425AAE">
      <w:r>
        <w:t xml:space="preserve">    d) make other distribution arrangements with the Copyright Holder.</w:t>
      </w:r>
    </w:p>
    <w:p w14:paraId="544FE264" w14:textId="77777777" w:rsidR="00425AAE" w:rsidRDefault="00425AAE">
      <w:r>
        <w:t>4. You may distribute the programs of this Package in object code or executable form, provided that you do at least ONE of the following:</w:t>
      </w:r>
    </w:p>
    <w:p w14:paraId="17AD0573" w14:textId="77777777" w:rsidR="00425AAE" w:rsidRDefault="00425AAE">
      <w:r>
        <w:t xml:space="preserve">    a) distribute a Standard Version of the executables and library files,     together with instructions (in the manual page or equivalent) on where     to get the Standard Version.</w:t>
      </w:r>
    </w:p>
    <w:p w14:paraId="63B6CE90" w14:textId="77777777" w:rsidR="00425AAE" w:rsidRDefault="00425AAE">
      <w:r>
        <w:t xml:space="preserve">    b) accompany the distribution with the machine-readable source of     the Package with your modifications.</w:t>
      </w:r>
    </w:p>
    <w:p w14:paraId="771F5695" w14:textId="77777777" w:rsidR="00425AAE" w:rsidRDefault="00425AAE">
      <w:r>
        <w:t xml:space="preserve">    c) give non-standard executables non-standard names, and clearly     document the differences in manual pages (or equivalent), together     with instructions on where to get the Standard Version.</w:t>
      </w:r>
    </w:p>
    <w:p w14:paraId="08497E08" w14:textId="77777777" w:rsidR="00425AAE" w:rsidRDefault="00425AAE">
      <w:r>
        <w:t xml:space="preserve">    d) make other distribution arrangements with the Copyright Holder.</w:t>
      </w:r>
    </w:p>
    <w:p w14:paraId="06749B9A" w14:textId="77777777" w:rsidR="00425AAE" w:rsidRDefault="00425AAE">
      <w:r>
        <w:t>5. You may charge a reasonable copying fee for any distribution of this Package.  You may charge any fee you choose for support of this Package.  You may not charge a fee for this Package itself.  However, you may distribute this Package in aggregate with other (possibly commercial) programs as part of a larger (possibly commercial) software distribution provided that you do not advertise this Package as a product of your own.  You may embed this Package's interpreter within an executable of yours (by linking); this shall be construed as a mere form of aggregation, provided that the complete Standard Version of the interpreter is so embedded.</w:t>
      </w:r>
    </w:p>
    <w:p w14:paraId="42821A3E" w14:textId="77777777" w:rsidR="00425AAE" w:rsidRDefault="00425AAE">
      <w:r>
        <w:t>6. The scripts and library files supplied as input to or produced as output from the programs of this Package do not automatically fall under the copyright of this Package, but belong to whoever generated them, and may be sold commercially, and may be aggregated with this Package.  If such scripts or library files are aggregated with this Package via the so-called undump or unexec methods of producing a binary executable image, then distribution of such an image shall neither be construed as a distribution of this Package nor shall it fall under the restrictions of Paragraphs 3 and 4, provided that you do not represent such an executable image as a Standard Version of this Package.</w:t>
      </w:r>
    </w:p>
    <w:p w14:paraId="14359850" w14:textId="77777777" w:rsidR="00425AAE" w:rsidRDefault="00425AAE">
      <w:r>
        <w:t>7. C subroutines (or comparably compiled subroutines in other languages) supplied by you and linked into this Package in order to emulate subroutines and variables of the language defined by this Package shall not be considered part of this Package, but are the equivalent of input as in Paragraph 6, provided these subroutines do not change the language in any way that would cause it to fail the regression tests for the language.</w:t>
      </w:r>
    </w:p>
    <w:p w14:paraId="6720FC18" w14:textId="77777777" w:rsidR="00425AAE" w:rsidRDefault="00425AAE">
      <w:r>
        <w:t>8. Aggregation of this Package with a commercial distribution is always permitted provided that the use of this Package is embedded; that is, when no overt attempt is made to make this Package's interfaces visible to the end user of the commercial distribution.  Such use shall not be construed as a distribution of this Package.</w:t>
      </w:r>
    </w:p>
    <w:p w14:paraId="7774060C" w14:textId="77777777" w:rsidR="00425AAE" w:rsidRDefault="00425AAE">
      <w:r>
        <w:t>9. The name of the Copyright Holder may not be used to endorse or promote products derived from this software without specific prior written permission.</w:t>
      </w:r>
    </w:p>
    <w:p w14:paraId="3918F8B0" w14:textId="77777777" w:rsidR="00425AAE" w:rsidRDefault="00425AAE">
      <w:r>
        <w:t xml:space="preserve">10. THIS PACKAGE IS PROVIDED AS IS AND WITHOUT ANY EXPRESS OR IMPLIED WARRANTIES, INCLUDING, WITHOUT LIMITATION, THE IMPLIED </w:t>
      </w:r>
      <w:r>
        <w:lastRenderedPageBreak/>
        <w:t>WARRANTIES OF MERCHANTIBILITY AND FITNESS FOR A PARTICULAR PURPOSE.</w:t>
      </w:r>
    </w:p>
    <w:p w14:paraId="0E095B5F" w14:textId="77777777" w:rsidR="00425AAE" w:rsidRDefault="00425AAE">
      <w:r>
        <w:tab/>
      </w:r>
      <w:r>
        <w:tab/>
      </w:r>
      <w:r>
        <w:tab/>
      </w:r>
      <w:r>
        <w:tab/>
        <w:t>The End [END FILE=base-files-7.3+hLinux4/licenses/Artistic]</w:t>
      </w:r>
    </w:p>
    <w:p w14:paraId="1803006A" w14:textId="77777777" w:rsidR="00425AAE" w:rsidRDefault="00425AAE" w:rsidP="000727EF">
      <w:pPr>
        <w:pStyle w:val="Heading3"/>
      </w:pPr>
      <w:r>
        <w:t>base-files-7.3+hLinux4/licenses/BSD:</w:t>
      </w:r>
    </w:p>
    <w:p w14:paraId="46339F20" w14:textId="77777777" w:rsidR="00425AAE" w:rsidRDefault="00425AAE">
      <w:r>
        <w:t>[BEGIN FILE=base-files-7.3+hLinux4/licenses/BSD] Copyright (c) The Regents of the University of California. All rights reserved.</w:t>
      </w:r>
    </w:p>
    <w:p w14:paraId="456C6671"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6AA2D264" w14:textId="77777777" w:rsidR="00425AAE" w:rsidRDefault="00425AAE">
      <w:r>
        <w:t>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FILE=base-files-7.3+hLinux4/licenses/BSD]</w:t>
      </w:r>
    </w:p>
    <w:p w14:paraId="036E4243" w14:textId="77777777" w:rsidR="00425AAE" w:rsidRDefault="00425AAE" w:rsidP="000727EF">
      <w:pPr>
        <w:pStyle w:val="Heading2"/>
      </w:pPr>
      <w:r>
        <w:t xml:space="preserve"> </w:t>
      </w:r>
      <w:bookmarkStart w:id="37" w:name="_Toc399937857"/>
      <w:r>
        <w:t>base-passwd (version 3.5.28):</w:t>
      </w:r>
      <w:bookmarkEnd w:id="37"/>
    </w:p>
    <w:p w14:paraId="37F0C873" w14:textId="77777777" w:rsidR="00425AAE" w:rsidRDefault="00425AAE" w:rsidP="000727EF">
      <w:pPr>
        <w:pStyle w:val="Heading3"/>
      </w:pPr>
      <w:r>
        <w:t>base-passwd-3.5.28/debian/copyright:</w:t>
      </w:r>
    </w:p>
    <w:p w14:paraId="2B46C1E4" w14:textId="77777777" w:rsidR="00425AAE" w:rsidRDefault="00425AAE">
      <w:r>
        <w:t>[BEGIN FILE=base-passwd-3.5.28/debian/copyright] Format-Specification: http://svn.debian.org/wsvn/dep/web/deps/dep5.mdwn?op=file&amp;rev=135 Name: base-passwd Maintainer: Colin Watson &lt;cjwatson@debian.org&gt;</w:t>
      </w:r>
    </w:p>
    <w:p w14:paraId="548900B3" w14:textId="77777777" w:rsidR="00425AAE" w:rsidRDefault="00425AAE">
      <w:r>
        <w:t>Files: update-passwd.c, man/* Copyright: Copyright 1999-2002 Wichert Akkerman &lt;wichert@deephackmode.org&gt;  Copyright 2002, 2003, 2004 Colin Watson &lt;cjwatson@debian.org&gt; License: GPL-2</w:t>
      </w:r>
    </w:p>
    <w:p w14:paraId="26ECA7B3" w14:textId="77777777" w:rsidR="00425AAE" w:rsidRDefault="00425AAE">
      <w:r>
        <w:t>Files: passwd.master, group.master License: PD X-Notes: Originally written by Ian Murdock &lt;imurdock@debian.org&gt; and  Bruce Perens &lt;bruce@pixar.com&gt;.</w:t>
      </w:r>
    </w:p>
    <w:p w14:paraId="5FEA3B3E" w14:textId="77777777" w:rsidR="00425AAE" w:rsidRDefault="00425AAE">
      <w:r>
        <w:t>Files: doc/* Copyright: Copyright 2001, 2002 Joey Hess  Copyright 2002, 2003, 2004, 2005, 2007 Colin Watson  Copyright 2007 David Mandelberg License: GPL-2</w:t>
      </w:r>
    </w:p>
    <w:p w14:paraId="37EFA2B9" w14:textId="77777777" w:rsidR="00425AAE" w:rsidRDefault="00425AAE">
      <w:r>
        <w:t>License: GPL-2  On Debian and Debian-based systems, a copy of the GNU General Public  License version 2 is available in /usr/share/common-licenses/GPL-2. [END FILE=base-passwd-3.5.28/debian/copyright]</w:t>
      </w:r>
    </w:p>
    <w:p w14:paraId="7F426DF1" w14:textId="77777777" w:rsidR="00425AAE" w:rsidRPr="006672E4" w:rsidRDefault="00425AAE" w:rsidP="00441FC8">
      <w:pPr>
        <w:pStyle w:val="Heading2"/>
      </w:pPr>
      <w:bookmarkStart w:id="38" w:name="_Toc399937858"/>
      <w:r w:rsidRPr="006672E4">
        <w:lastRenderedPageBreak/>
        <w:t>bash (version 4.3):</w:t>
      </w:r>
      <w:bookmarkEnd w:id="38"/>
    </w:p>
    <w:p w14:paraId="3280B57B" w14:textId="77777777" w:rsidR="00425AAE" w:rsidRPr="006672E4" w:rsidRDefault="00425AAE" w:rsidP="00C27E8E">
      <w:pPr>
        <w:spacing w:after="0"/>
        <w:rPr>
          <w:rFonts w:asciiTheme="minorHAnsi" w:hAnsiTheme="minorHAnsi"/>
          <w:sz w:val="22"/>
        </w:rPr>
      </w:pPr>
    </w:p>
    <w:p w14:paraId="0EBEFE23"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"bash-4.3/debian/copyright":</w:t>
      </w:r>
    </w:p>
    <w:p w14:paraId="50283F02" w14:textId="77777777" w:rsidR="00425AAE" w:rsidRPr="006672E4" w:rsidRDefault="00425AAE" w:rsidP="00C27E8E">
      <w:pPr>
        <w:spacing w:after="0"/>
        <w:rPr>
          <w:rFonts w:asciiTheme="minorHAnsi" w:hAnsiTheme="minorHAnsi"/>
          <w:sz w:val="22"/>
        </w:rPr>
      </w:pPr>
    </w:p>
    <w:p w14:paraId="330615B5"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FILE=bash-4.3/debian/copyright] This is Debian GNU/Linux's prepackaged version of the FSF's GNU Bash, the Bourne Again SHell.</w:t>
      </w:r>
    </w:p>
    <w:p w14:paraId="0B7B7C66" w14:textId="77777777" w:rsidR="00425AAE" w:rsidRPr="006672E4" w:rsidRDefault="00425AAE" w:rsidP="00C27E8E">
      <w:pPr>
        <w:spacing w:after="0"/>
        <w:rPr>
          <w:rFonts w:asciiTheme="minorHAnsi" w:hAnsiTheme="minorHAnsi"/>
          <w:sz w:val="22"/>
        </w:rPr>
      </w:pPr>
    </w:p>
    <w:p w14:paraId="1B601F03"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This package was put together by Matthias Klose &lt;doko@debian.org&gt;, from the following sources:</w:t>
      </w:r>
    </w:p>
    <w:p w14:paraId="51927448" w14:textId="77777777" w:rsidR="00425AAE" w:rsidRPr="006672E4" w:rsidRDefault="00425AAE" w:rsidP="00C27E8E">
      <w:pPr>
        <w:spacing w:after="0"/>
        <w:rPr>
          <w:rFonts w:asciiTheme="minorHAnsi" w:hAnsiTheme="minorHAnsi"/>
          <w:sz w:val="22"/>
        </w:rPr>
      </w:pPr>
    </w:p>
    <w:p w14:paraId="7A83BED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bash: </w:t>
      </w:r>
      <w:r w:rsidRPr="006672E4">
        <w:rPr>
          <w:rFonts w:asciiTheme="minorHAnsi" w:hAnsiTheme="minorHAnsi"/>
          <w:sz w:val="22"/>
        </w:rPr>
        <w:tab/>
        <w:t>ftp.gnu.org:/pub/gnu/bash/bash-4.3.tar.gz</w:t>
      </w:r>
    </w:p>
    <w:p w14:paraId="2B3DA317" w14:textId="77777777" w:rsidR="00425AAE" w:rsidRPr="006672E4" w:rsidRDefault="00425AAE" w:rsidP="00C27E8E">
      <w:pPr>
        <w:spacing w:after="0"/>
        <w:rPr>
          <w:rFonts w:asciiTheme="minorHAnsi" w:hAnsiTheme="minorHAnsi"/>
          <w:sz w:val="22"/>
        </w:rPr>
      </w:pPr>
    </w:p>
    <w:p w14:paraId="76A6606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Bash homepage:  http://tiswww.case.edu/php/chet/bash/bashtop.html</w:t>
      </w:r>
    </w:p>
    <w:p w14:paraId="67CE22D7" w14:textId="77777777" w:rsidR="00425AAE" w:rsidRPr="006672E4" w:rsidRDefault="00425AAE" w:rsidP="00C27E8E">
      <w:pPr>
        <w:spacing w:after="0"/>
        <w:rPr>
          <w:rFonts w:asciiTheme="minorHAnsi" w:hAnsiTheme="minorHAnsi"/>
          <w:sz w:val="22"/>
        </w:rPr>
      </w:pPr>
    </w:p>
    <w:p w14:paraId="6A1B8C03"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Copyright (C) 1987-2014 Free Software Foundation, Inc.</w:t>
      </w:r>
    </w:p>
    <w:p w14:paraId="3DD73D3C" w14:textId="77777777" w:rsidR="00425AAE" w:rsidRPr="006672E4" w:rsidRDefault="00425AAE" w:rsidP="00C27E8E">
      <w:pPr>
        <w:spacing w:after="0"/>
        <w:rPr>
          <w:rFonts w:asciiTheme="minorHAnsi" w:hAnsiTheme="minorHAnsi"/>
          <w:sz w:val="22"/>
        </w:rPr>
      </w:pPr>
    </w:p>
    <w:p w14:paraId="0555011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Bash is free software; you can redistribute it and/or modify it under the terms of the GNU General Public License as published by the Free Software Foundation; either version 3, or (at your option) any later version.</w:t>
      </w:r>
    </w:p>
    <w:p w14:paraId="29177E1D" w14:textId="77777777" w:rsidR="00425AAE" w:rsidRPr="006672E4" w:rsidRDefault="00425AAE" w:rsidP="00C27E8E">
      <w:pPr>
        <w:spacing w:after="0"/>
        <w:rPr>
          <w:rFonts w:asciiTheme="minorHAnsi" w:hAnsiTheme="minorHAnsi"/>
          <w:sz w:val="22"/>
        </w:rPr>
      </w:pPr>
    </w:p>
    <w:p w14:paraId="054DDF3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Bash is distributed in the hope that it will be useful, but WITHOUT ANY WARRANTY; without even the implied warranty of MERCHANTABILITY or FITNESS FOR A PARTICULAR PURPOSE.  See the GNU General Public License for more details.</w:t>
      </w:r>
    </w:p>
    <w:p w14:paraId="17787801" w14:textId="77777777" w:rsidR="00425AAE" w:rsidRPr="006672E4" w:rsidRDefault="00425AAE" w:rsidP="00C27E8E">
      <w:pPr>
        <w:spacing w:after="0"/>
        <w:rPr>
          <w:rFonts w:asciiTheme="minorHAnsi" w:hAnsiTheme="minorHAnsi"/>
          <w:sz w:val="22"/>
        </w:rPr>
      </w:pPr>
    </w:p>
    <w:p w14:paraId="03A074F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You should have received a copy of the GNU General Public License along with Bash.  If not, see &lt;http://www.gnu.org/licenses/&gt;. On Debian systems, the complete text of the GNU General Public License can be found in `/usr/share/common-licenses/GPL-3'.</w:t>
      </w:r>
    </w:p>
    <w:p w14:paraId="3DB4D159" w14:textId="77777777" w:rsidR="00425AAE" w:rsidRPr="006672E4" w:rsidRDefault="00425AAE" w:rsidP="00C27E8E">
      <w:pPr>
        <w:spacing w:after="0"/>
        <w:rPr>
          <w:rFonts w:asciiTheme="minorHAnsi" w:hAnsiTheme="minorHAnsi"/>
          <w:sz w:val="22"/>
        </w:rPr>
      </w:pPr>
    </w:p>
    <w:p w14:paraId="5CD0091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The Free Software Foundation has exempted Bash from the requirement of Paragraph 2c of the General Public License.  This is to say, there is no requirement for Bash to print a notice when it is started interactively in the usual way.  We made this exception because users and standards expect shells not to print such messages.  This exception applies to any program that serves as a shell and that is based primarily on Bash as opposed to other GNU software.</w:t>
      </w:r>
    </w:p>
    <w:p w14:paraId="33F99551" w14:textId="77777777" w:rsidR="00425AAE" w:rsidRPr="006672E4" w:rsidRDefault="00425AAE" w:rsidP="00C27E8E">
      <w:pPr>
        <w:spacing w:after="0"/>
        <w:rPr>
          <w:rFonts w:asciiTheme="minorHAnsi" w:hAnsiTheme="minorHAnsi"/>
          <w:sz w:val="22"/>
        </w:rPr>
      </w:pPr>
    </w:p>
    <w:p w14:paraId="08E215B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Files with other copyright statement than: Copyright FSF, License GPL ---------------------------------------------------------------------</w:t>
      </w:r>
    </w:p>
    <w:p w14:paraId="6468371E" w14:textId="77777777" w:rsidR="00425AAE" w:rsidRPr="006672E4" w:rsidRDefault="00425AAE" w:rsidP="00C27E8E">
      <w:pPr>
        <w:spacing w:after="0"/>
        <w:rPr>
          <w:rFonts w:asciiTheme="minorHAnsi" w:hAnsiTheme="minorHAnsi"/>
          <w:sz w:val="22"/>
        </w:rPr>
      </w:pPr>
    </w:p>
    <w:p w14:paraId="0D175CB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doc/FAQ ("the Bash FAQ")</w:t>
      </w:r>
    </w:p>
    <w:p w14:paraId="544D3BD0" w14:textId="77777777" w:rsidR="00425AAE" w:rsidRPr="006672E4" w:rsidRDefault="00425AAE" w:rsidP="00C27E8E">
      <w:pPr>
        <w:spacing w:after="0"/>
        <w:rPr>
          <w:rFonts w:asciiTheme="minorHAnsi" w:hAnsiTheme="minorHAnsi"/>
          <w:sz w:val="22"/>
        </w:rPr>
      </w:pPr>
    </w:p>
    <w:p w14:paraId="31FC782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document is Copyright 1995-2005 by Chester Ramey.</w:t>
      </w:r>
    </w:p>
    <w:p w14:paraId="3D9A1EA0" w14:textId="77777777" w:rsidR="00425AAE" w:rsidRPr="006672E4" w:rsidRDefault="00425AAE" w:rsidP="00C27E8E">
      <w:pPr>
        <w:spacing w:after="0"/>
        <w:rPr>
          <w:rFonts w:asciiTheme="minorHAnsi" w:hAnsiTheme="minorHAnsi"/>
          <w:sz w:val="22"/>
        </w:rPr>
      </w:pPr>
    </w:p>
    <w:p w14:paraId="5C95AB4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Permission is hereby granted, without written agreement and  without license or royalty fees, to use, copy, and distribute  this document for any purpose, provided that the above copyright  notice appears in all copies of this document and that the  contents of this document remain unaltered.</w:t>
      </w:r>
    </w:p>
    <w:p w14:paraId="74D8A3BF" w14:textId="77777777" w:rsidR="00425AAE" w:rsidRPr="006672E4" w:rsidRDefault="00425AAE" w:rsidP="00C27E8E">
      <w:pPr>
        <w:spacing w:after="0"/>
        <w:rPr>
          <w:rFonts w:asciiTheme="minorHAnsi" w:hAnsiTheme="minorHAnsi"/>
          <w:sz w:val="22"/>
        </w:rPr>
      </w:pPr>
    </w:p>
    <w:p w14:paraId="360ED83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doc/bashref.texi ("Bash Reference Manual"):</w:t>
      </w:r>
    </w:p>
    <w:p w14:paraId="728A6DC1" w14:textId="77777777" w:rsidR="00425AAE" w:rsidRPr="006672E4" w:rsidRDefault="00425AAE" w:rsidP="00C27E8E">
      <w:pPr>
        <w:spacing w:after="0"/>
        <w:rPr>
          <w:rFonts w:asciiTheme="minorHAnsi" w:hAnsiTheme="minorHAnsi"/>
          <w:sz w:val="22"/>
        </w:rPr>
      </w:pPr>
    </w:p>
    <w:p w14:paraId="43A17DE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lastRenderedPageBreak/>
        <w:t xml:space="preserve"> Copyright (c) 1988-2014 Free Software Foundation, Inc.</w:t>
      </w:r>
    </w:p>
    <w:p w14:paraId="2567B2E7" w14:textId="77777777" w:rsidR="00425AAE" w:rsidRPr="006672E4" w:rsidRDefault="00425AAE" w:rsidP="00C27E8E">
      <w:pPr>
        <w:spacing w:after="0"/>
        <w:rPr>
          <w:rFonts w:asciiTheme="minorHAnsi" w:hAnsiTheme="minorHAnsi"/>
          <w:sz w:val="22"/>
        </w:rPr>
      </w:pPr>
    </w:p>
    <w:p w14:paraId="1647134C"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Permission is granted to make and distribute verbatim copies of  this manual provided the copyright notice and this permission notice  are preserved on all copies.</w:t>
      </w:r>
    </w:p>
    <w:p w14:paraId="3FBC1A1C" w14:textId="77777777" w:rsidR="00425AAE" w:rsidRPr="006672E4" w:rsidRDefault="00425AAE" w:rsidP="00C27E8E">
      <w:pPr>
        <w:spacing w:after="0"/>
        <w:rPr>
          <w:rFonts w:asciiTheme="minorHAnsi" w:hAnsiTheme="minorHAnsi"/>
          <w:sz w:val="22"/>
        </w:rPr>
      </w:pPr>
    </w:p>
    <w:p w14:paraId="2E42734C"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14:paraId="464DFD41" w14:textId="77777777" w:rsidR="00425AAE" w:rsidRPr="006672E4" w:rsidRDefault="00425AAE" w:rsidP="00C27E8E">
      <w:pPr>
        <w:spacing w:after="0"/>
        <w:rPr>
          <w:rFonts w:asciiTheme="minorHAnsi" w:hAnsiTheme="minorHAnsi"/>
          <w:sz w:val="22"/>
        </w:rPr>
      </w:pPr>
    </w:p>
    <w:p w14:paraId="38F98DD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lib/readline/doc/rlman.texi (part of the GNU Readline Library manual)</w:t>
      </w:r>
    </w:p>
    <w:p w14:paraId="58C43CA9" w14:textId="77777777" w:rsidR="00425AAE" w:rsidRPr="006672E4" w:rsidRDefault="00425AAE" w:rsidP="00C27E8E">
      <w:pPr>
        <w:spacing w:after="0"/>
        <w:rPr>
          <w:rFonts w:asciiTheme="minorHAnsi" w:hAnsiTheme="minorHAnsi"/>
          <w:sz w:val="22"/>
        </w:rPr>
      </w:pPr>
    </w:p>
    <w:p w14:paraId="7B58166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Copyright (c) 1988-2014 Free Software Foundation, Inc.</w:t>
      </w:r>
    </w:p>
    <w:p w14:paraId="7D5F7228" w14:textId="77777777" w:rsidR="00425AAE" w:rsidRPr="006672E4" w:rsidRDefault="00425AAE" w:rsidP="00C27E8E">
      <w:pPr>
        <w:spacing w:after="0"/>
        <w:rPr>
          <w:rFonts w:asciiTheme="minorHAnsi" w:hAnsiTheme="minorHAnsi"/>
          <w:sz w:val="22"/>
        </w:rPr>
      </w:pPr>
    </w:p>
    <w:p w14:paraId="51AB708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14:paraId="3908B898" w14:textId="77777777" w:rsidR="00425AAE" w:rsidRPr="006672E4" w:rsidRDefault="00425AAE" w:rsidP="00C27E8E">
      <w:pPr>
        <w:spacing w:after="0"/>
        <w:rPr>
          <w:rFonts w:asciiTheme="minorHAnsi" w:hAnsiTheme="minorHAnsi"/>
          <w:sz w:val="22"/>
        </w:rPr>
      </w:pPr>
    </w:p>
    <w:p w14:paraId="1E9E78FC"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lib/readline/doc/rltech.texi (part of the GNU Readline Library manual)</w:t>
      </w:r>
    </w:p>
    <w:p w14:paraId="40942640" w14:textId="77777777" w:rsidR="00425AAE" w:rsidRPr="006672E4" w:rsidRDefault="00425AAE" w:rsidP="00C27E8E">
      <w:pPr>
        <w:spacing w:after="0"/>
        <w:rPr>
          <w:rFonts w:asciiTheme="minorHAnsi" w:hAnsiTheme="minorHAnsi"/>
          <w:sz w:val="22"/>
        </w:rPr>
      </w:pPr>
    </w:p>
    <w:p w14:paraId="0E8C42C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Copyright (C) 1988-2014 Free Software Foundation, Inc.</w:t>
      </w:r>
    </w:p>
    <w:p w14:paraId="35EA00B1" w14:textId="77777777" w:rsidR="00425AAE" w:rsidRPr="006672E4" w:rsidRDefault="00425AAE" w:rsidP="00C27E8E">
      <w:pPr>
        <w:spacing w:after="0"/>
        <w:rPr>
          <w:rFonts w:asciiTheme="minorHAnsi" w:hAnsiTheme="minorHAnsi"/>
          <w:sz w:val="22"/>
        </w:rPr>
      </w:pPr>
    </w:p>
    <w:p w14:paraId="6D295593"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Permission is granted to make and distribute verbatim copies of  this manual provided the copyright notice and this permission notice  pare preserved on all copies.</w:t>
      </w:r>
    </w:p>
    <w:p w14:paraId="65C4C8FC" w14:textId="77777777" w:rsidR="00425AAE" w:rsidRPr="006672E4" w:rsidRDefault="00425AAE" w:rsidP="00C27E8E">
      <w:pPr>
        <w:spacing w:after="0"/>
        <w:rPr>
          <w:rFonts w:asciiTheme="minorHAnsi" w:hAnsiTheme="minorHAnsi"/>
          <w:sz w:val="22"/>
        </w:rPr>
      </w:pPr>
    </w:p>
    <w:p w14:paraId="495F4AA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Permission is granted to process this file through TeX and print the  results, provided the printed document carries copying permission  notice identical to this one except for the removal of this paragraph  (this paragraph not being relevant to the printed manual).</w:t>
      </w:r>
    </w:p>
    <w:p w14:paraId="67BEEF95" w14:textId="77777777" w:rsidR="00425AAE" w:rsidRPr="006672E4" w:rsidRDefault="00425AAE" w:rsidP="00C27E8E">
      <w:pPr>
        <w:spacing w:after="0"/>
        <w:rPr>
          <w:rFonts w:asciiTheme="minorHAnsi" w:hAnsiTheme="minorHAnsi"/>
          <w:sz w:val="22"/>
        </w:rPr>
      </w:pPr>
    </w:p>
    <w:p w14:paraId="22FA12F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Permission is granted to copy and distribute modified versions of this  manual under the conditions for verbatim copying, provided that the entire  resulting derived work is distributed under the terms of a permission  notice identical to this one.</w:t>
      </w:r>
    </w:p>
    <w:p w14:paraId="6EB5DCBA" w14:textId="77777777" w:rsidR="00425AAE" w:rsidRPr="006672E4" w:rsidRDefault="00425AAE" w:rsidP="00C27E8E">
      <w:pPr>
        <w:spacing w:after="0"/>
        <w:rPr>
          <w:rFonts w:asciiTheme="minorHAnsi" w:hAnsiTheme="minorHAnsi"/>
          <w:sz w:val="22"/>
        </w:rPr>
      </w:pPr>
    </w:p>
    <w:p w14:paraId="51E1AD5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Permission is granted to copy and distribute translations of this manual  into another language, under the above conditions for modified versions,  except that this permission notice may be stated in a translation approved  by the Foundation.</w:t>
      </w:r>
    </w:p>
    <w:p w14:paraId="59C4312E" w14:textId="77777777" w:rsidR="00425AAE" w:rsidRPr="006672E4" w:rsidRDefault="00425AAE" w:rsidP="00C27E8E">
      <w:pPr>
        <w:spacing w:after="0"/>
        <w:rPr>
          <w:rFonts w:asciiTheme="minorHAnsi" w:hAnsiTheme="minorHAnsi"/>
          <w:sz w:val="22"/>
        </w:rPr>
      </w:pPr>
    </w:p>
    <w:p w14:paraId="569FA998"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lib/readline/doc/rluser.texi (part of the GNU Readline Library manual)</w:t>
      </w:r>
    </w:p>
    <w:p w14:paraId="463A1E09" w14:textId="77777777" w:rsidR="00425AAE" w:rsidRPr="006672E4" w:rsidRDefault="00425AAE" w:rsidP="00C27E8E">
      <w:pPr>
        <w:spacing w:after="0"/>
        <w:rPr>
          <w:rFonts w:asciiTheme="minorHAnsi" w:hAnsiTheme="minorHAnsi"/>
          <w:sz w:val="22"/>
        </w:rPr>
      </w:pPr>
    </w:p>
    <w:p w14:paraId="3E9F15B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Copyright (C) 1988-2014 Free Software Foundation, Inc.</w:t>
      </w:r>
    </w:p>
    <w:p w14:paraId="7811BEA9" w14:textId="77777777" w:rsidR="00425AAE" w:rsidRPr="006672E4" w:rsidRDefault="00425AAE" w:rsidP="00C27E8E">
      <w:pPr>
        <w:spacing w:after="0"/>
        <w:rPr>
          <w:rFonts w:asciiTheme="minorHAnsi" w:hAnsiTheme="minorHAnsi"/>
          <w:sz w:val="22"/>
        </w:rPr>
      </w:pPr>
    </w:p>
    <w:p w14:paraId="5BCC52C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Authored by Brian Fox and Chet Ramey.</w:t>
      </w:r>
    </w:p>
    <w:p w14:paraId="48908006" w14:textId="77777777" w:rsidR="00425AAE" w:rsidRPr="006672E4" w:rsidRDefault="00425AAE" w:rsidP="00C27E8E">
      <w:pPr>
        <w:spacing w:after="0"/>
        <w:rPr>
          <w:rFonts w:asciiTheme="minorHAnsi" w:hAnsiTheme="minorHAnsi"/>
          <w:sz w:val="22"/>
        </w:rPr>
      </w:pPr>
    </w:p>
    <w:p w14:paraId="6A8C36F3"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Permission is granted to process this file through Tex and print the  results, provided the printed document carries copying permission notice  identical to this one except for the removal of this paragraph (this  paragraph not being relevant to the printed manual).</w:t>
      </w:r>
    </w:p>
    <w:p w14:paraId="20250124" w14:textId="77777777" w:rsidR="00425AAE" w:rsidRPr="006672E4" w:rsidRDefault="00425AAE" w:rsidP="00C27E8E">
      <w:pPr>
        <w:spacing w:after="0"/>
        <w:rPr>
          <w:rFonts w:asciiTheme="minorHAnsi" w:hAnsiTheme="minorHAnsi"/>
          <w:sz w:val="22"/>
        </w:rPr>
      </w:pPr>
    </w:p>
    <w:p w14:paraId="46A9750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lastRenderedPageBreak/>
        <w:t xml:space="preserve"> Permission is granted to make and distribute verbatim copies of this manual  provided the copyright notice and this permission notice are preserved on  all copies.</w:t>
      </w:r>
    </w:p>
    <w:p w14:paraId="6DFB7B29" w14:textId="77777777" w:rsidR="00425AAE" w:rsidRPr="006672E4" w:rsidRDefault="00425AAE" w:rsidP="00C27E8E">
      <w:pPr>
        <w:spacing w:after="0"/>
        <w:rPr>
          <w:rFonts w:asciiTheme="minorHAnsi" w:hAnsiTheme="minorHAnsi"/>
          <w:sz w:val="22"/>
        </w:rPr>
      </w:pPr>
    </w:p>
    <w:p w14:paraId="63B0CA2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Permission is granted to copy and distribute modified versions of this  manual under the conditions for verbatim copying, provided also that the  GNU Copyright statement is available to the distributee, and provided that  the entire resulting derived work is distributed under the terms of a  permission notice identical to this one.</w:t>
      </w:r>
    </w:p>
    <w:p w14:paraId="1047461B" w14:textId="77777777" w:rsidR="00425AAE" w:rsidRPr="006672E4" w:rsidRDefault="00425AAE" w:rsidP="00C27E8E">
      <w:pPr>
        <w:spacing w:after="0"/>
        <w:rPr>
          <w:rFonts w:asciiTheme="minorHAnsi" w:hAnsiTheme="minorHAnsi"/>
          <w:sz w:val="22"/>
        </w:rPr>
      </w:pPr>
    </w:p>
    <w:p w14:paraId="195945C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Permission is granted to copy and distribute translations of this manual  into another language, under the above conditions for modified versions.</w:t>
      </w:r>
    </w:p>
    <w:p w14:paraId="10D710E8" w14:textId="77777777" w:rsidR="00425AAE" w:rsidRPr="006672E4" w:rsidRDefault="00425AAE" w:rsidP="00C27E8E">
      <w:pPr>
        <w:spacing w:after="0"/>
        <w:rPr>
          <w:rFonts w:asciiTheme="minorHAnsi" w:hAnsiTheme="minorHAnsi"/>
          <w:sz w:val="22"/>
        </w:rPr>
      </w:pPr>
    </w:p>
    <w:p w14:paraId="25B04270"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readline/doc/history.texi (GNU History Library Manual)</w:t>
      </w:r>
    </w:p>
    <w:p w14:paraId="75F19854" w14:textId="77777777" w:rsidR="00425AAE" w:rsidRPr="006672E4" w:rsidRDefault="00425AAE" w:rsidP="00C27E8E">
      <w:pPr>
        <w:spacing w:after="0"/>
        <w:rPr>
          <w:rFonts w:asciiTheme="minorHAnsi" w:hAnsiTheme="minorHAnsi"/>
          <w:sz w:val="22"/>
        </w:rPr>
      </w:pPr>
    </w:p>
    <w:p w14:paraId="506DBFF5"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Copyright (C) 1988-2014 Free Software Foundation, Inc.  Authored by Brian Fox and Chet Ramey.</w:t>
      </w:r>
    </w:p>
    <w:p w14:paraId="1D69F425" w14:textId="77777777" w:rsidR="00425AAE" w:rsidRPr="006672E4" w:rsidRDefault="00425AAE" w:rsidP="00C27E8E">
      <w:pPr>
        <w:spacing w:after="0"/>
        <w:rPr>
          <w:rFonts w:asciiTheme="minorHAnsi" w:hAnsiTheme="minorHAnsi"/>
          <w:sz w:val="22"/>
        </w:rPr>
      </w:pPr>
    </w:p>
    <w:p w14:paraId="04C7F6A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14:paraId="064D2109" w14:textId="77777777" w:rsidR="00425AAE" w:rsidRPr="006672E4" w:rsidRDefault="00425AAE" w:rsidP="00C27E8E">
      <w:pPr>
        <w:spacing w:after="0"/>
        <w:rPr>
          <w:rFonts w:asciiTheme="minorHAnsi" w:hAnsiTheme="minorHAnsi"/>
          <w:sz w:val="22"/>
        </w:rPr>
      </w:pPr>
    </w:p>
    <w:p w14:paraId="57F8FFA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readline/doc/{hstech,hsuser}.texi (GNU History Library Manual)</w:t>
      </w:r>
    </w:p>
    <w:p w14:paraId="0673A785" w14:textId="77777777" w:rsidR="00425AAE" w:rsidRPr="006672E4" w:rsidRDefault="00425AAE" w:rsidP="00C27E8E">
      <w:pPr>
        <w:spacing w:after="0"/>
        <w:rPr>
          <w:rFonts w:asciiTheme="minorHAnsi" w:hAnsiTheme="minorHAnsi"/>
          <w:sz w:val="22"/>
        </w:rPr>
      </w:pPr>
    </w:p>
    <w:p w14:paraId="1DEE5F9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Copyright (C) 1988-2014 Free Software Foundation, Inc.  Authored by Brian Fox and Chet Ramey.</w:t>
      </w:r>
    </w:p>
    <w:p w14:paraId="5CD658F5" w14:textId="77777777" w:rsidR="00425AAE" w:rsidRPr="006672E4" w:rsidRDefault="00425AAE" w:rsidP="00C27E8E">
      <w:pPr>
        <w:spacing w:after="0"/>
        <w:rPr>
          <w:rFonts w:asciiTheme="minorHAnsi" w:hAnsiTheme="minorHAnsi"/>
          <w:sz w:val="22"/>
        </w:rPr>
      </w:pPr>
    </w:p>
    <w:p w14:paraId="261F89D2"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Permission is granted to make and distribute verbatim copies of this manual  provided the copyright notice and this permission notice are preserved on  all copies.</w:t>
      </w:r>
    </w:p>
    <w:p w14:paraId="22F6F676" w14:textId="77777777" w:rsidR="00425AAE" w:rsidRPr="006672E4" w:rsidRDefault="00425AAE" w:rsidP="00C27E8E">
      <w:pPr>
        <w:spacing w:after="0"/>
        <w:rPr>
          <w:rFonts w:asciiTheme="minorHAnsi" w:hAnsiTheme="minorHAnsi"/>
          <w:sz w:val="22"/>
        </w:rPr>
      </w:pPr>
    </w:p>
    <w:p w14:paraId="7759D70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Permission is granted to process this file through Tex and print the  results, provided the printed document carries copying permission notice  identical to this one except for the removal of this paragraph (this  paragraph not being relevant to the printed manual).</w:t>
      </w:r>
    </w:p>
    <w:p w14:paraId="4C9BBA74" w14:textId="77777777" w:rsidR="00425AAE" w:rsidRPr="006672E4" w:rsidRDefault="00425AAE" w:rsidP="00C27E8E">
      <w:pPr>
        <w:spacing w:after="0"/>
        <w:rPr>
          <w:rFonts w:asciiTheme="minorHAnsi" w:hAnsiTheme="minorHAnsi"/>
          <w:sz w:val="22"/>
        </w:rPr>
      </w:pPr>
    </w:p>
    <w:p w14:paraId="0D4CDEE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Permission is granted to copy and distribute modified versions of this  manual under the conditions for verbatim copying, provided also that the  GNU Copyright statement is available to the distributee, and provided that  the entire resulting derived work is distributed under the terms of a  permission notice identical to this one.</w:t>
      </w:r>
    </w:p>
    <w:p w14:paraId="59108AA0" w14:textId="77777777" w:rsidR="00425AAE" w:rsidRPr="006672E4" w:rsidRDefault="00425AAE" w:rsidP="00C27E8E">
      <w:pPr>
        <w:spacing w:after="0"/>
        <w:rPr>
          <w:rFonts w:asciiTheme="minorHAnsi" w:hAnsiTheme="minorHAnsi"/>
          <w:sz w:val="22"/>
        </w:rPr>
      </w:pPr>
    </w:p>
    <w:p w14:paraId="6AA3113C"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Permission is granted to copy and distribute translations of this manual  into another language, under the above conditions for modified versions.</w:t>
      </w:r>
    </w:p>
    <w:p w14:paraId="0CD92755" w14:textId="77777777" w:rsidR="00425AAE" w:rsidRPr="006672E4" w:rsidRDefault="00425AAE" w:rsidP="00C27E8E">
      <w:pPr>
        <w:spacing w:after="0"/>
        <w:rPr>
          <w:rFonts w:asciiTheme="minorHAnsi" w:hAnsiTheme="minorHAnsi"/>
          <w:sz w:val="22"/>
        </w:rPr>
      </w:pPr>
    </w:p>
    <w:p w14:paraId="01C69703"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lib/sh/inet_aton.c:</w:t>
      </w:r>
    </w:p>
    <w:p w14:paraId="3A9C0B3B" w14:textId="77777777" w:rsidR="00425AAE" w:rsidRPr="006672E4" w:rsidRDefault="00425AAE" w:rsidP="00C27E8E">
      <w:pPr>
        <w:spacing w:after="0"/>
        <w:rPr>
          <w:rFonts w:asciiTheme="minorHAnsi" w:hAnsiTheme="minorHAnsi"/>
          <w:sz w:val="22"/>
        </w:rPr>
      </w:pPr>
    </w:p>
    <w:p w14:paraId="0F67B8AC"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 Copyright (c) 1983, 1990, 1993  *    The Regents of the University of California.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w:t>
      </w:r>
      <w:r w:rsidRPr="006672E4">
        <w:rPr>
          <w:rFonts w:asciiTheme="minorHAnsi" w:hAnsiTheme="minorHAnsi"/>
          <w:sz w:val="22"/>
        </w:rPr>
        <w:lastRenderedPageBreak/>
        <w:t>acknowledgement:  *      This product includes software developed by the University of  *      California, Berkeley and its contributors.  * 4. Neither the name of the University nor the names of its contributors  *    may be used to endorse or promote products derived from this software  *    without specific prior written permission.  *  * THIS SOFTWARE IS PROVIDED BY THE REGENTS AND CONTRIBUTORS ``AS IS'' AND  * ANY EXPRESS OR IMPLIED WARRANTIES, INCLUDING, BUT NOT LIMITED TO, THE  * IMPLIED WARRANTIES OF MERCHANTABILITY AND FITNESS FOR A PARTICULAR PURPOSE  * ARE DISCLAIMED.  IN NO EVENT SHALL THE REGENTS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  * Portions Copyright (c) 1993 by Digital Equipment Corporation.  *  * Permission to use, copy, modify, and distribute this software for any  * purpose with or without fee is hereby granted, provided that the above  * copyright notice and this permission notice appear in all copies, and that  * the name of Digital Equipment Corporation not be used in advertising or  * publicity pertaining to distribution of the document or software without  * specific, written prior permission.  *  * THE SOFTWARE IS PROVIDED "AS IS" AND DIGITAL EQUIPMENT CORP. DISCLAIMS ALL  * WARRANTIES WITH REGARD TO THIS SOFTWARE, INCLUDING ALL IMPLIED WARRANTIES  * OF MERCHANTABILITY AND FITNESS.   IN NO EVENT SHALL DIGITAL EQUIPMENT  * CORPORATION BE LIABLE FOR ANY SPECIAL, DIRECT, INDIRECT, OR CONSEQUENTIAL  * DAMAGES OR ANY DAMAGES WHATSOEVER RESULTING FROM LOSS OF USE, DATA OR  * PROFITS, WHETHER IN AN ACTION OF CONTRACT, NEGLIGENCE OR OTHER TORTIOUS  * ACTION, ARISING OUT OF OR IN CONNECTION WITH THE USE OR PERFORMANCE OF THIS  * SOFTWARE.</w:t>
      </w:r>
    </w:p>
    <w:p w14:paraId="1924479F" w14:textId="77777777" w:rsidR="00425AAE" w:rsidRPr="006672E4" w:rsidRDefault="00425AAE" w:rsidP="00C27E8E">
      <w:pPr>
        <w:spacing w:after="0"/>
        <w:rPr>
          <w:rFonts w:asciiTheme="minorHAnsi" w:hAnsiTheme="minorHAnsi"/>
          <w:sz w:val="22"/>
        </w:rPr>
      </w:pPr>
    </w:p>
    <w:p w14:paraId="1FDC6DE3"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support/man2html.c</w:t>
      </w:r>
    </w:p>
    <w:p w14:paraId="6670701C" w14:textId="77777777" w:rsidR="00425AAE" w:rsidRPr="006672E4" w:rsidRDefault="00425AAE" w:rsidP="00C27E8E">
      <w:pPr>
        <w:spacing w:after="0"/>
        <w:rPr>
          <w:rFonts w:asciiTheme="minorHAnsi" w:hAnsiTheme="minorHAnsi"/>
          <w:sz w:val="22"/>
        </w:rPr>
      </w:pPr>
    </w:p>
    <w:p w14:paraId="0289C96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 This program was written by Richard Verhoeven (NL:5482ZX35)  * at the Eindhoven University of Technology. Email: rcb5@win.tue.nl  *  * Permission is granted to distribute, modify and use this program as long  * as this comment is not removed or changed.  *  * THIS IS A MODIFIED VERSION.  IT WAS MODIFIED BY chet@po.cwru.edu FOR  * USE BY BASH. [END FILE=bash-4.3/debian/copyright]</w:t>
      </w:r>
    </w:p>
    <w:p w14:paraId="7B01199C" w14:textId="77777777" w:rsidR="00425AAE" w:rsidRPr="006672E4" w:rsidRDefault="00425AAE" w:rsidP="00C27E8E">
      <w:pPr>
        <w:spacing w:after="0"/>
        <w:rPr>
          <w:rFonts w:asciiTheme="minorHAnsi" w:hAnsiTheme="minorHAnsi"/>
          <w:sz w:val="22"/>
        </w:rPr>
      </w:pPr>
    </w:p>
    <w:p w14:paraId="74406CA8" w14:textId="77777777" w:rsidR="00425AAE" w:rsidRDefault="00425AAE" w:rsidP="000727EF">
      <w:pPr>
        <w:pStyle w:val="Heading2"/>
      </w:pPr>
      <w:r>
        <w:t xml:space="preserve"> </w:t>
      </w:r>
      <w:bookmarkStart w:id="39" w:name="_Toc399937859"/>
      <w:r>
        <w:t>bash (version 4.3):</w:t>
      </w:r>
      <w:bookmarkEnd w:id="39"/>
    </w:p>
    <w:p w14:paraId="66956B08" w14:textId="77777777" w:rsidR="00425AAE" w:rsidRDefault="00425AAE" w:rsidP="000727EF">
      <w:pPr>
        <w:pStyle w:val="Heading3"/>
      </w:pPr>
      <w:r>
        <w:t>bash-4.3/debian/copyright:</w:t>
      </w:r>
    </w:p>
    <w:p w14:paraId="0D37F171" w14:textId="77777777" w:rsidR="00425AAE" w:rsidRDefault="00425AAE">
      <w:r>
        <w:t>[BEGIN FILE=bash-4.3/debian/copyright] This is Debian GNU/Linux's prepackaged version of the FSF's GNU Bash, the Bourne Again SHell.</w:t>
      </w:r>
    </w:p>
    <w:p w14:paraId="3636463B" w14:textId="77777777" w:rsidR="00425AAE" w:rsidRDefault="00425AAE">
      <w:r>
        <w:t>This package was put together by Matthias Klose &lt;doko@debian.org&gt;, from the following sources:</w:t>
      </w:r>
    </w:p>
    <w:p w14:paraId="5B311887" w14:textId="77777777" w:rsidR="00425AAE" w:rsidRDefault="00425AAE">
      <w:r>
        <w:t xml:space="preserve">  bash:</w:t>
      </w:r>
      <w:r>
        <w:tab/>
      </w:r>
      <w:r>
        <w:tab/>
      </w:r>
      <w:r>
        <w:tab/>
        <w:t>ftp.gnu.org:/pub/gnu/bash/bash-4.3.tar.gz</w:t>
      </w:r>
    </w:p>
    <w:p w14:paraId="0586DDBF" w14:textId="77777777" w:rsidR="00425AAE" w:rsidRDefault="00425AAE">
      <w:r>
        <w:t>Bash homepage:</w:t>
      </w:r>
      <w:r>
        <w:tab/>
      </w:r>
      <w:r>
        <w:tab/>
        <w:t xml:space="preserve"> http://tiswww.case.edu/php/chet/bash/bashtop.html</w:t>
      </w:r>
    </w:p>
    <w:p w14:paraId="21F58EAD" w14:textId="77777777" w:rsidR="00425AAE" w:rsidRDefault="00425AAE">
      <w:r>
        <w:t>Copyright (C) 1987-2014 Free Software Foundation, Inc.</w:t>
      </w:r>
    </w:p>
    <w:p w14:paraId="646F55B7" w14:textId="77777777" w:rsidR="00425AAE" w:rsidRDefault="00425AAE">
      <w:r>
        <w:lastRenderedPageBreak/>
        <w:t>Bash is free software; you can redistribute it and/or modify it under the terms of the GNU General Public License as published by the Free Software Foundation; either version 3, or (at your option) any later version.</w:t>
      </w:r>
    </w:p>
    <w:p w14:paraId="1E3849A4" w14:textId="77777777" w:rsidR="00425AAE" w:rsidRDefault="00425AAE">
      <w:r>
        <w:t>Bash is distributed in the hope that it will be useful, but WITHOUT ANY WARRANTY; without even the implied warranty of MERCHANTABILITY or FITNESS FOR A PARTICULAR PURPOSE.  See the GNU General Public License for more details.</w:t>
      </w:r>
    </w:p>
    <w:p w14:paraId="706DCB3A" w14:textId="77777777" w:rsidR="00425AAE" w:rsidRDefault="00425AAE">
      <w:r>
        <w:t>You should have received a copy of the GNU General Public License along with Bash.  If not, see &lt;http://www.gnu.org/licenses/&gt;. On Debian systems, the complete text of the GNU General Public License can be found in `/usr/share/common-licenses/GPL-3'.</w:t>
      </w:r>
    </w:p>
    <w:p w14:paraId="3F1A682E" w14:textId="77777777" w:rsidR="00425AAE" w:rsidRDefault="00425AAE">
      <w:r>
        <w:t>The Free Software Foundation has exempted Bash from the requirement of Paragraph 2c of the General Public License.  This is to say, there is no requirement for Bash to print a notice when it is started interactively in the usual way.  We made this exception because users and standards expect shells not to print such messages.  This exception applies to any program that serves as a shell and that is based primarily on Bash as opposed to other GNU software.</w:t>
      </w:r>
    </w:p>
    <w:p w14:paraId="731B8D24" w14:textId="77777777" w:rsidR="00425AAE" w:rsidRDefault="00425AAE">
      <w:r>
        <w:t xml:space="preserve"> Files with other copyright statement than: Copyright FSF, License GPL ---------------------------------------------------------------------</w:t>
      </w:r>
    </w:p>
    <w:p w14:paraId="03029585" w14:textId="77777777" w:rsidR="00425AAE" w:rsidRDefault="00425AAE">
      <w:r>
        <w:t>doc/FAQ (the Bash FAQ)</w:t>
      </w:r>
    </w:p>
    <w:p w14:paraId="152EB11D" w14:textId="77777777" w:rsidR="00425AAE" w:rsidRDefault="00425AAE">
      <w:r>
        <w:t xml:space="preserve"> This document is Copyright 1995-2005 by Chester Ramey.</w:t>
      </w:r>
    </w:p>
    <w:p w14:paraId="3B4D55F1" w14:textId="77777777" w:rsidR="00425AAE" w:rsidRDefault="00425AAE">
      <w:r>
        <w:t xml:space="preserve"> Permission is hereby granted, without written agreement and  without license or royalty fees, to use, copy, and distribute  this document for any purpose, provided that the above copyright  notice appears in all copies of this document and that the  contents of this document remain unaltered.</w:t>
      </w:r>
    </w:p>
    <w:p w14:paraId="20E6D612" w14:textId="77777777" w:rsidR="00425AAE" w:rsidRDefault="00425AAE">
      <w:r>
        <w:t xml:space="preserve"> doc/bashref.texi (Bash Reference Manual):</w:t>
      </w:r>
    </w:p>
    <w:p w14:paraId="52AF2A02" w14:textId="77777777" w:rsidR="00425AAE" w:rsidRDefault="00425AAE">
      <w:r>
        <w:t xml:space="preserve"> Copyright (c) 1988-2014 Free Software Foundation, Inc.</w:t>
      </w:r>
    </w:p>
    <w:p w14:paraId="24EB74C8" w14:textId="77777777" w:rsidR="00425AAE" w:rsidRDefault="00425AAE">
      <w:r>
        <w:t xml:space="preserve"> Permission is granted to make and distribute verbatim copies of  this manual provided the copyright notice and this permission notice  are preserved on all copies.</w:t>
      </w:r>
    </w:p>
    <w:p w14:paraId="77EBDF44" w14:textId="77777777" w:rsidR="00425AAE" w:rsidRDefault="00425AAE">
      <w: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14:paraId="2EE11FE7" w14:textId="77777777" w:rsidR="00425AAE" w:rsidRDefault="00425AAE">
      <w:r>
        <w:t xml:space="preserve"> lib/readline/doc/rlman.texi (part of the GNU Readline Library manual)</w:t>
      </w:r>
    </w:p>
    <w:p w14:paraId="0D919F7D" w14:textId="77777777" w:rsidR="00425AAE" w:rsidRDefault="00425AAE">
      <w:r>
        <w:t xml:space="preserve"> Copyright (c) 1988-2014 Free Software Foundation, Inc.</w:t>
      </w:r>
    </w:p>
    <w:p w14:paraId="26A0253A" w14:textId="77777777" w:rsidR="00425AAE" w:rsidRDefault="00425AAE">
      <w: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14:paraId="68C0D8FE" w14:textId="77777777" w:rsidR="00425AAE" w:rsidRDefault="00425AAE">
      <w:r>
        <w:t>lib/readline/doc/rltech.texi (part of the GNU Readline Library manual)</w:t>
      </w:r>
    </w:p>
    <w:p w14:paraId="49516795" w14:textId="77777777" w:rsidR="00425AAE" w:rsidRDefault="00425AAE">
      <w:r>
        <w:t xml:space="preserve"> Copyright (C) 1988-2014 Free Software Foundation, Inc.</w:t>
      </w:r>
    </w:p>
    <w:p w14:paraId="52FF9AC4" w14:textId="77777777" w:rsidR="00425AAE" w:rsidRDefault="00425AAE">
      <w:r>
        <w:t xml:space="preserve"> Permission is granted to make and distribute verbatim copies of  this manual provided the copyright notice and this permission notice  pare preserved on all copies.</w:t>
      </w:r>
    </w:p>
    <w:p w14:paraId="32E130AA" w14:textId="77777777" w:rsidR="00425AAE" w:rsidRDefault="00425AAE">
      <w:r>
        <w:lastRenderedPageBreak/>
        <w:t xml:space="preserve"> Permission is granted to process this file through TeX and print the  results, provided the printed document carries copying permission  notice identical to this one except for the removal of this paragraph  (this paragraph not being relevant to the printed manual).</w:t>
      </w:r>
    </w:p>
    <w:p w14:paraId="0414ACF9" w14:textId="77777777" w:rsidR="00425AAE" w:rsidRDefault="00425AAE">
      <w:r>
        <w:t xml:space="preserve"> Permission is granted to copy and distribute modified versions of this  manual under the conditions for verbatim copying, provided that the entire  resulting derived work is distributed under the terms of a permission  notice identical to this one.</w:t>
      </w:r>
    </w:p>
    <w:p w14:paraId="283C7D50" w14:textId="77777777" w:rsidR="00425AAE" w:rsidRDefault="00425AAE">
      <w:r>
        <w:t xml:space="preserve"> Permission is granted to copy and distribute translations of this manual  into another language, under the above conditions for modified versions,  except that this permission notice may be stated in a translation approved  by the Foundation.</w:t>
      </w:r>
    </w:p>
    <w:p w14:paraId="33A02A06" w14:textId="77777777" w:rsidR="00425AAE" w:rsidRDefault="00425AAE">
      <w:r>
        <w:t xml:space="preserve"> lib/readline/doc/rluser.texi (part of the GNU Readline Library manual)</w:t>
      </w:r>
    </w:p>
    <w:p w14:paraId="2278F85B" w14:textId="77777777" w:rsidR="00425AAE" w:rsidRDefault="00425AAE">
      <w:r>
        <w:t xml:space="preserve"> Copyright (C) 1988-2014 Free Software Foundation, Inc.</w:t>
      </w:r>
    </w:p>
    <w:p w14:paraId="15DC7C2D" w14:textId="77777777" w:rsidR="00425AAE" w:rsidRDefault="00425AAE">
      <w:r>
        <w:t xml:space="preserve"> Authored by Brian Fox and Chet Ramey.</w:t>
      </w:r>
    </w:p>
    <w:p w14:paraId="469477E7" w14:textId="77777777" w:rsidR="00425AAE" w:rsidRDefault="00425AAE">
      <w:r>
        <w:t xml:space="preserve"> Permission is granted to process this file through Tex and print the  results, provided the printed document carries copying permission notice  identical to this one except for the removal of this paragraph (this  paragraph not being relevant to the printed manual).</w:t>
      </w:r>
    </w:p>
    <w:p w14:paraId="48C8C38A" w14:textId="77777777" w:rsidR="00425AAE" w:rsidRDefault="00425AAE">
      <w:r>
        <w:t xml:space="preserve"> Permission is granted to make and distribute verbatim copies of this manual  provided the copyright notice and this permission notice are preserved on  all copies.</w:t>
      </w:r>
    </w:p>
    <w:p w14:paraId="5902712E" w14:textId="77777777" w:rsidR="00425AAE" w:rsidRDefault="00425AAE">
      <w:r>
        <w:t xml:space="preserve"> Permission is granted to copy and distribute modified versions of this  manual under the conditions for verbatim copying, provided also that the  GNU Copyright statement is available to the distributee, and provided that  the entire resulting derived work is distributed under the terms of a  permission notice identical to this one.</w:t>
      </w:r>
    </w:p>
    <w:p w14:paraId="4DBCC8B4" w14:textId="77777777" w:rsidR="00425AAE" w:rsidRDefault="00425AAE">
      <w:r>
        <w:t xml:space="preserve"> Permission is granted to copy and distribute translations of this manual  into another language, under the above conditions for modified versions.</w:t>
      </w:r>
    </w:p>
    <w:p w14:paraId="5E6C76CF" w14:textId="77777777" w:rsidR="00425AAE" w:rsidRDefault="00425AAE">
      <w:r>
        <w:t xml:space="preserve"> readline/doc/history.texi (GNU History Library Manual)</w:t>
      </w:r>
    </w:p>
    <w:p w14:paraId="0216BFBD" w14:textId="77777777" w:rsidR="00425AAE" w:rsidRDefault="00425AAE">
      <w:r>
        <w:t xml:space="preserve"> Copyright (C) 1988-2014 Free Software Foundation, Inc.  Authored by Brian Fox and Chet Ramey.</w:t>
      </w:r>
    </w:p>
    <w:p w14:paraId="3DC675A6" w14:textId="77777777" w:rsidR="00425AAE" w:rsidRDefault="00425AAE">
      <w: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14:paraId="019C3FCC" w14:textId="77777777" w:rsidR="00425AAE" w:rsidRDefault="00425AAE">
      <w:r>
        <w:t>readline/doc/{hstech,hsuser}.texi (GNU History Library Manual)</w:t>
      </w:r>
    </w:p>
    <w:p w14:paraId="62481B19" w14:textId="77777777" w:rsidR="00425AAE" w:rsidRDefault="00425AAE">
      <w:r>
        <w:t xml:space="preserve"> Copyright (C) 1988-2014 Free Software Foundation, Inc.  Authored by Brian Fox and Chet Ramey.</w:t>
      </w:r>
    </w:p>
    <w:p w14:paraId="03446B73" w14:textId="77777777" w:rsidR="00425AAE" w:rsidRDefault="00425AAE">
      <w:r>
        <w:t xml:space="preserve"> Permission is granted to make and distribute verbatim copies of this manual  provided the copyright notice and this permission notice are preserved on  all copies.</w:t>
      </w:r>
    </w:p>
    <w:p w14:paraId="72DABFCA" w14:textId="77777777" w:rsidR="00425AAE" w:rsidRDefault="00425AAE">
      <w:r>
        <w:t xml:space="preserve"> Permission is granted to process this file through Tex and print the  results, provided the printed document carries copying permission notice  identical to this one except for the removal of this paragraph (this  paragraph not being relevant to the printed manual).</w:t>
      </w:r>
    </w:p>
    <w:p w14:paraId="4CFC9E3F" w14:textId="77777777" w:rsidR="00425AAE" w:rsidRDefault="00425AAE">
      <w:r>
        <w:t xml:space="preserve"> Permission is granted to copy and distribute modified versions of this  manual under the conditions for verbatim copying, provided also that the  GNU Copyright statement is available to the distributee, and provided that  the entire resulting derived work is distributed under the terms of a  permission notice identical to this one.</w:t>
      </w:r>
    </w:p>
    <w:p w14:paraId="124FBD04" w14:textId="77777777" w:rsidR="00425AAE" w:rsidRDefault="00425AAE">
      <w:r>
        <w:lastRenderedPageBreak/>
        <w:t xml:space="preserve"> Permission is granted to copy and distribute translations of this manual  into another language, under the above conditions for modified versions.</w:t>
      </w:r>
    </w:p>
    <w:p w14:paraId="18130C09" w14:textId="77777777" w:rsidR="00425AAE" w:rsidRDefault="00425AAE">
      <w:r>
        <w:t xml:space="preserve"> lib/sh/inet_aton.c:</w:t>
      </w:r>
    </w:p>
    <w:p w14:paraId="2DC176FC" w14:textId="77777777" w:rsidR="00425AAE" w:rsidRDefault="00425AAE">
      <w:r>
        <w:t xml:space="preserve"> * Copyright (c) 1983, 1990, 1993  *    The Regents of the University of California.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      This product includes software developed by the University of  *      California, Berkeley and its contributors.  * 4. Neither the name of the University nor the names of its contributors  *    may be used to endorse or promote products derived from this software  *    without specific prior written permission.  *  * THIS SOFTWARE IS PROVIDED BY THE REGENTS AND CONTRIBUTORS ``AS IS'' AND  * ANY EXPRESS OR IMPLIED WARRANTIES, INCLUDING, BUT NOT LIMITED TO, THE  * IMPLIED WARRANTIES OF MERCHANTABILITY AND FITNESS FOR A PARTICULAR PURPOSE  * ARE DISCLAIMED.  IN NO EVENT SHALL THE REGENTS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  * Portions Copyright (c) 1993 by Digital Equipment Corporation.  *  * Permission to use, copy, modify, and distribute this software for any  * purpose with or without fee is hereby granted, provided that the above  * copyright notice and this permission notice appear in all copies, and that  * the name of Digital Equipment Corporation not be used in advertising or  * publicity pertaining to distribution of the document or software without  * specific, written prior permission.  *  * THE SOFTWARE IS PROVIDED AS IS AND DIGITAL EQUIPMENT CORP. DISCLAIMS ALL  * WARRANTIES WITH REGARD TO THIS SOFTWARE, INCLUDING ALL IMPLIED WARRANTIES  * OF MERCHANTABILITY AND FITNESS.   IN NO EVENT SHALL DIGITAL EQUIPMENT  * CORPORATION BE LIABLE FOR ANY SPECIAL, DIRECT, INDIRECT, OR CONSEQUENTIAL  * DAMAGES OR ANY DAMAGES WHATSOEVER RESULTING FROM LOSS OF USE, DATA OR  * PROFITS, WHETHER IN AN ACTION OF CONTRACT, NEGLIGENCE OR OTHER TORTIOUS  * ACTION, ARISING OUT OF OR IN CONNECTION WITH THE USE OR PERFORMANCE OF THIS  * SOFTWARE.</w:t>
      </w:r>
    </w:p>
    <w:p w14:paraId="71FE607C" w14:textId="77777777" w:rsidR="00425AAE" w:rsidRDefault="00425AAE">
      <w:r>
        <w:t xml:space="preserve"> support/man2html.c</w:t>
      </w:r>
    </w:p>
    <w:p w14:paraId="46C86511" w14:textId="77777777" w:rsidR="00425AAE" w:rsidRDefault="00425AAE">
      <w:r>
        <w:t xml:space="preserve"> * This program was written by Richard Verhoeven (NL:5482ZX35)  * at the Eindhoven University of Technology. Email: rcb5@win.tue.nl  *  * Permission is granted to distribute, modify and use this program as long  * as this comment is not removed or </w:t>
      </w:r>
      <w:r>
        <w:lastRenderedPageBreak/>
        <w:t>changed.  *  * THIS IS A MODIFIED VERSION.  IT WAS MODIFIED BY chet@po.cwru.edu FOR  * USE BY BASH. [END FILE=bash-4.3/debian/copyright]</w:t>
      </w:r>
    </w:p>
    <w:p w14:paraId="10DA05EF" w14:textId="77777777" w:rsidR="00425AAE" w:rsidRDefault="00425AAE" w:rsidP="000727EF">
      <w:pPr>
        <w:pStyle w:val="Heading2"/>
      </w:pPr>
      <w:r>
        <w:t xml:space="preserve"> </w:t>
      </w:r>
      <w:bookmarkStart w:id="40" w:name="_Toc399937860"/>
      <w:r>
        <w:t>bash-completion (version 2.1):</w:t>
      </w:r>
      <w:bookmarkEnd w:id="40"/>
    </w:p>
    <w:p w14:paraId="1722639D" w14:textId="77777777" w:rsidR="00425AAE" w:rsidRDefault="00425AAE" w:rsidP="000727EF">
      <w:pPr>
        <w:pStyle w:val="Heading3"/>
      </w:pPr>
      <w:r>
        <w:t>bash-completion-2.1/debian/copyright:</w:t>
      </w:r>
    </w:p>
    <w:p w14:paraId="1D5443F2" w14:textId="77777777" w:rsidR="00425AAE" w:rsidRDefault="00425AAE">
      <w:r>
        <w:t>[BEGIN FILE=bash-completion-2.1/debian/copyright] Format: http://www.debian.org/doc/packaging-manuals/copyright-format/1.0 Upstream-Source: http://bash-completion.alioth.debian.org/</w:t>
      </w:r>
    </w:p>
    <w:p w14:paraId="44BF6073" w14:textId="77777777" w:rsidR="00425AAE" w:rsidRDefault="00425AAE">
      <w:r>
        <w:t>Files: debian/* Copyright: Â© 2008, Luk Claes &lt;luk@debian.org&gt;  Â© 2008, Matthias Klose &lt;doko@ubuntu.com&gt;  Â© 2008-2013, David Paleino &lt;d.paleino@gmail.com&gt; License: GPL-2+  This program is free software: you can redistribute it and/or modify  it under the terms of the GNU General Public License as published by  the Free Software Foundation, either version 2 of the License, or  (at your option) any later version.</w:t>
      </w:r>
    </w:p>
    <w:p w14:paraId="7CE3E4D4" w14:textId="77777777" w:rsidR="00425AAE" w:rsidRDefault="00425AAE">
      <w:r>
        <w:t>Files: * Copyright: Â© 2006-2008, Ian Macdonald &lt;ian@caliban.org&gt;  Â© 2008-2013, Bash Completion Maintainers &lt;bash-completion-devel@lists.alioth.debian.org&gt; License: GPL-2+</w:t>
      </w:r>
    </w:p>
    <w:p w14:paraId="4DCE9D0A" w14:textId="77777777" w:rsidR="00425AAE" w:rsidRDefault="00425AAE">
      <w:r>
        <w:t>License: GPL-2+  On Debian systems, you can find the full text of the GNU General Public  License v2 in `/usr/share/common-licenses/GPL-2'. [END FILE=bash-completion-2.1/debian/copyright]</w:t>
      </w:r>
    </w:p>
    <w:p w14:paraId="0A6B6493" w14:textId="77777777" w:rsidR="00425AAE" w:rsidRDefault="00425AAE" w:rsidP="000727EF">
      <w:pPr>
        <w:pStyle w:val="Heading2fegan"/>
      </w:pPr>
      <w:bookmarkStart w:id="41" w:name="_Toc399937861"/>
      <w:r>
        <w:t>beautifulsoup4-4.3.2</w:t>
      </w:r>
      <w:bookmarkEnd w:id="41"/>
    </w:p>
    <w:p w14:paraId="54FE0A02" w14:textId="77777777" w:rsidR="00425AAE" w:rsidRDefault="00425AAE" w:rsidP="00E93FAB">
      <w:r>
        <w:tab/>
        <w:t>MIT</w:t>
      </w:r>
      <w:r>
        <w:tab/>
        <w:t>http://www.opensource.org/licenses/mit-license.php</w:t>
      </w:r>
    </w:p>
    <w:p w14:paraId="30D2C7D1" w14:textId="77777777" w:rsidR="00425AAE" w:rsidRDefault="00425AAE" w:rsidP="000727EF">
      <w:pPr>
        <w:pStyle w:val="Heading2fegan"/>
      </w:pPr>
      <w:bookmarkStart w:id="42" w:name="_Toc399937862"/>
      <w:r>
        <w:t>Beaver-31</w:t>
      </w:r>
      <w:bookmarkEnd w:id="42"/>
    </w:p>
    <w:p w14:paraId="214875A5" w14:textId="77777777" w:rsidR="00425AAE" w:rsidRDefault="00425AAE" w:rsidP="00E93FAB">
      <w:r>
        <w:tab/>
        <w:t>MIT</w:t>
      </w:r>
      <w:r>
        <w:tab/>
        <w:t>http://www.opensource.org/licenses/mit-license.php</w:t>
      </w:r>
    </w:p>
    <w:p w14:paraId="73D5F0D0" w14:textId="77777777" w:rsidR="00425AAE" w:rsidRDefault="00425AAE" w:rsidP="000727EF">
      <w:pPr>
        <w:pStyle w:val="Heading2"/>
      </w:pPr>
      <w:r>
        <w:t xml:space="preserve"> </w:t>
      </w:r>
      <w:bookmarkStart w:id="43" w:name="_Toc399937863"/>
      <w:r>
        <w:t>bind9 (version 9.9.5.dfsg):</w:t>
      </w:r>
      <w:bookmarkEnd w:id="43"/>
    </w:p>
    <w:p w14:paraId="71844C67" w14:textId="77777777" w:rsidR="00425AAE" w:rsidRDefault="00425AAE" w:rsidP="000727EF">
      <w:pPr>
        <w:pStyle w:val="Heading3"/>
      </w:pPr>
      <w:r>
        <w:t>bind9-9.9.5.dfsg/debian/copyright:</w:t>
      </w:r>
    </w:p>
    <w:p w14:paraId="7B73FA89" w14:textId="77777777" w:rsidR="00425AAE" w:rsidRDefault="00425AAE">
      <w:r>
        <w:t>[BEGIN FILE=bind9-9.9.5.dfsg/debian/copyright] This package was debianized by Bdale Garbee &lt;bdale@gag.com&gt; on Tue, 12 Dec 2000 02:42:56 -0700.</w:t>
      </w:r>
    </w:p>
    <w:p w14:paraId="2B5F41FF" w14:textId="77777777" w:rsidR="00425AAE" w:rsidRDefault="00425AAE">
      <w:r>
        <w:t>It was downloaded from http://www.isc.org/products/BIND/ and can be fetched from git with:     git clone git://git.debian.org/users/lamont/bind9.git ISC releases can be cloned from git with:     git clone git://git.debian.org/users/lamont/bind9-isc.git</w:t>
      </w:r>
    </w:p>
    <w:p w14:paraId="0073A098" w14:textId="77777777" w:rsidR="00425AAE" w:rsidRDefault="00425AAE">
      <w:r>
        <w:t>Upstream Author: Internet Systems Consortium, Inc. (ISC)</w:t>
      </w:r>
    </w:p>
    <w:p w14:paraId="6EE4893C" w14:textId="77777777" w:rsidR="00425AAE" w:rsidRDefault="00425AAE">
      <w:r>
        <w:t>Copyright:</w:t>
      </w:r>
    </w:p>
    <w:p w14:paraId="5071AE78" w14:textId="77777777" w:rsidR="00425AAE" w:rsidRDefault="00425AAE">
      <w:r>
        <w:t>Copyright (C) 2004-2010  Internet Systems Consortium, Inc. (ISC) Copyright (C) 1996-2003  Internet Software Consortium.</w:t>
      </w:r>
    </w:p>
    <w:p w14:paraId="343F17B9" w14:textId="77777777" w:rsidR="00425AAE" w:rsidRDefault="00425AAE">
      <w:r>
        <w:lastRenderedPageBreak/>
        <w:t>Permission to use, copy, modify, and/or distribute this software for any purpose with or without fee is hereby granted, provided that the above copyright notice and this permission notice appear in all copies.</w:t>
      </w:r>
    </w:p>
    <w:p w14:paraId="737DDDC9" w14:textId="77777777" w:rsidR="00425AAE" w:rsidRDefault="00425AAE">
      <w:r>
        <w:t>THE SOFTWARE IS PROVIDED AS IS AND ISC DISCLAIMS ALL WARRANTIES WITH REGARD TO THIS SOFTWARE INCLUDING ALL IMPLIED WARRANTIES OF MERCHANTABILITY AND FITNESS.  IN NO EVENT SHALL ISC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3EB25018" w14:textId="77777777" w:rsidR="00425AAE" w:rsidRDefault="00425AAE">
      <w:r>
        <w:t>Portions Copyright (C) 1996-2001  Nominum, Inc.</w:t>
      </w:r>
    </w:p>
    <w:p w14:paraId="59B78E18" w14:textId="77777777" w:rsidR="00425AAE" w:rsidRDefault="00425AAE">
      <w:r>
        <w:t>Permission to use, copy, modify, and distribute this software for any purpose with or without fee is hereby granted, provided that the above copyright notice and this permission notice appear in all copies.</w:t>
      </w:r>
    </w:p>
    <w:p w14:paraId="71D325B4" w14:textId="77777777" w:rsidR="00425AAE" w:rsidRDefault="00425AAE">
      <w:r>
        <w:t>THE SOFTWARE IS PROVIDED AS IS AND NOMINUM DISCLAIMS ALL WARRANTIES WITH REGARD TO THIS SOFTWARE INCLUDING ALL IMPLIED WARRANTIES OF MERCHANTABILITY AND FITNESS. IN NO EVENT SHALL NOMINUM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4C5A5550" w14:textId="77777777" w:rsidR="00425AAE" w:rsidRDefault="00425AAE">
      <w:r>
        <w:t>Portions Copyright (c) 2000 Japan Network Information Center.  All rights reserved.   By using this file, you agree to the terms and conditions set forth bellow.</w:t>
      </w:r>
    </w:p>
    <w:p w14:paraId="4087BFB2" w14:textId="77777777" w:rsidR="00425AAE" w:rsidRDefault="00425AAE">
      <w:r>
        <w:tab/>
      </w:r>
      <w:r>
        <w:tab/>
      </w:r>
      <w:r>
        <w:tab/>
        <w:t xml:space="preserve">LICENSE TERMS AND CONDITIONS </w:t>
      </w:r>
    </w:p>
    <w:p w14:paraId="32D1DD24" w14:textId="77777777" w:rsidR="00425AAE" w:rsidRDefault="00425AAE">
      <w:r>
        <w:t>The following License Terms and Conditions apply, unless a different license is obtained from Japan Network Information Center (JPNIC), a Japanese association, Kokusai-Kougyou-Kanda Bldg 6F, 2-3-4 Uchi-Kanda, Chiyoda-ku, Tokyo 101-0047, Japan.</w:t>
      </w:r>
    </w:p>
    <w:p w14:paraId="381D80E0" w14:textId="77777777" w:rsidR="00425AAE" w:rsidRDefault="00425AAE">
      <w:r>
        <w:t>1. Use, Modification and Redistribution (including distribution of any    modified or derived work) in source and/or binary forms is permitted    under this License Terms and Conditions.</w:t>
      </w:r>
    </w:p>
    <w:p w14:paraId="5EE5E033" w14:textId="77777777" w:rsidR="00425AAE" w:rsidRDefault="00425AAE">
      <w:r>
        <w:t>2. Redistribution of source code must retain the copyright notices as they    appear in each source code file, this License Terms and Conditions.</w:t>
      </w:r>
    </w:p>
    <w:p w14:paraId="33D6E1AA" w14:textId="77777777" w:rsidR="00425AAE" w:rsidRDefault="00425AAE">
      <w:r>
        <w:t>3. Redistribution in binary form must reproduce the Copyright Notice,    this License Terms and Conditions, in the documentation and/or other    materials provided with the distribution.  For the purposes of binary    distribution the Copyright Notice refers to the following language:    Copyright (c) 2000-2002 Japan Network Information Center.  All rights reserved.</w:t>
      </w:r>
    </w:p>
    <w:p w14:paraId="559C0821" w14:textId="77777777" w:rsidR="00425AAE" w:rsidRDefault="00425AAE">
      <w:r>
        <w:t>4. The name of JPNIC may not be used to endorse or promote products    derived from this Software without specific prior written approval of    JPNIC.</w:t>
      </w:r>
    </w:p>
    <w:p w14:paraId="5DF0BDDE" w14:textId="77777777" w:rsidR="00425AAE" w:rsidRDefault="00425AAE">
      <w:r>
        <w:t xml:space="preserve">5. Disclaimer/Limitation of Liability: THIS SOFTWARE IS PROVIDED BY JPNIC    AS IS AND ANY EXPRESS OR IMPLIED WARRANTIES, INCLUDING, BUT NOT    LIMITED TO, THE IMPLIED WARRANTIES OF MERCHANTABILITY AND FITNESS </w:t>
      </w:r>
      <w:r>
        <w:lastRenderedPageBreak/>
        <w:t>FOR A    PARTICULAR PURPOSE ARE DISCLAIMED.  IN NO EVENT SHALL JPNIC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DAMAGES.</w:t>
      </w:r>
    </w:p>
    <w:p w14:paraId="77B0CC5B" w14:textId="77777777" w:rsidR="00425AAE" w:rsidRDefault="00425AAE">
      <w:r w:rsidRPr="00924490">
        <w:rPr>
          <w:lang w:val="de-DE"/>
        </w:rPr>
        <w:t xml:space="preserve">Portions Copyright (c) 2005 - 2008, Holger Zuleger HZnet. </w:t>
      </w:r>
      <w:r>
        <w:t>All rights reserved.</w:t>
      </w:r>
    </w:p>
    <w:p w14:paraId="549CAFAD" w14:textId="77777777" w:rsidR="00425AAE" w:rsidRDefault="00425AAE">
      <w:r>
        <w:t>This software is open source.</w:t>
      </w:r>
    </w:p>
    <w:p w14:paraId="1A0C59FD" w14:textId="77777777" w:rsidR="00425AAE" w:rsidRDefault="00425AAE">
      <w:r>
        <w:t>Redistribution and use in source and binary forms, with or without modification, are permitted provided that the following conditions are met:</w:t>
      </w:r>
    </w:p>
    <w:p w14:paraId="66E50617" w14:textId="77777777" w:rsidR="00425AAE" w:rsidRDefault="00425AAE">
      <w:r>
        <w:t>Redistributions of source code must retain the above copyright notice, this list of conditions and the following disclaimer.</w:t>
      </w:r>
    </w:p>
    <w:p w14:paraId="7B278F9F" w14:textId="77777777" w:rsidR="00425AAE" w:rsidRDefault="00425AAE">
      <w:r>
        <w:t>Redistributions in binary form must reproduce the above copyright notice, this list of conditions and the following disclaimer in the documentation and/or other materials provided with the distribution.</w:t>
      </w:r>
    </w:p>
    <w:p w14:paraId="37BDBCD9" w14:textId="77777777" w:rsidR="00425AAE" w:rsidRDefault="00425AAE">
      <w:r>
        <w:t>Neither the name of Holger Zuleger HZnet nor the names of its contributors may be used to endorse or promote products derived from this software without specific prior written permission.</w:t>
      </w:r>
    </w:p>
    <w:p w14:paraId="0502B4DD"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3E14891" w14:textId="77777777" w:rsidR="00425AAE" w:rsidRDefault="00425AAE">
      <w:r>
        <w:t>Portions Copyright(C) Jason Vas Dias, Red Hat Inc., 2005 Modified by Adam Tkac, Red Hat Inc., 2007</w:t>
      </w:r>
    </w:p>
    <w:p w14:paraId="04A9CB0E" w14:textId="77777777" w:rsidR="00425AAE" w:rsidRDefault="00425AAE">
      <w:r>
        <w:t>This program is free software; you can redistribute it and/or modify it under the terms of the GNU General Public License as published by the Free Software Foundation at           http://www.fsf.org/licensing/licenses/gpl.txt and found in /usr/share/common-licenses. [END FILE=bind9-9.9.5.dfsg/debian/copyright]</w:t>
      </w:r>
    </w:p>
    <w:p w14:paraId="00DF8C8A" w14:textId="77777777" w:rsidR="00425AAE" w:rsidRDefault="00425AAE" w:rsidP="000727EF">
      <w:pPr>
        <w:pStyle w:val="Heading3"/>
      </w:pPr>
      <w:r>
        <w:t>bind9-9.9.5.dfsg/contrib/idn/idnkit-1.0-src/LICENSE.txt:</w:t>
      </w:r>
    </w:p>
    <w:p w14:paraId="1B1F434E" w14:textId="77777777" w:rsidR="00425AAE" w:rsidRDefault="00425AAE">
      <w:r>
        <w:t>[BEGIN FILE=bind9-9.9.5.dfsg/contrib/idn/idnkit-1.0-src/LICENSE.txt] Copyright (c) 2000-2002 Japan Network Information Center.  All rights reserved.   By using this file, you agree to the terms and conditions set forth bellow.</w:t>
      </w:r>
    </w:p>
    <w:p w14:paraId="1965D185" w14:textId="77777777" w:rsidR="00425AAE" w:rsidRDefault="00425AAE">
      <w:r>
        <w:lastRenderedPageBreak/>
        <w:tab/>
      </w:r>
      <w:r>
        <w:tab/>
      </w:r>
      <w:r>
        <w:tab/>
        <w:t xml:space="preserve">LICENSE TERMS AND CONDITIONS </w:t>
      </w:r>
    </w:p>
    <w:p w14:paraId="7223938C" w14:textId="77777777" w:rsidR="00425AAE" w:rsidRDefault="00425AAE">
      <w:r>
        <w:t>The following License Terms and Conditions apply, unless a different license is obtained from Japan Network Information Center (JPNIC), a Japanese association, Kokusai-Kougyou-Kanda Bldg 6F, 2-3-4 Uchi-Kanda, Chiyoda-ku, Tokyo 101-0047, Japan.</w:t>
      </w:r>
    </w:p>
    <w:p w14:paraId="59E05B34" w14:textId="77777777" w:rsidR="00425AAE" w:rsidRDefault="00425AAE">
      <w:r>
        <w:t>1. Use, Modification and Redistribution (including distribution of any    modified or derived work) in source and/or binary forms is permitted    under this License Terms and Conditions.</w:t>
      </w:r>
    </w:p>
    <w:p w14:paraId="0F17CD5C" w14:textId="77777777" w:rsidR="00425AAE" w:rsidRDefault="00425AAE">
      <w:r>
        <w:t>2. Redistribution of source code must retain the copyright notices as they    appear in each source code file, this License Terms and Conditions.</w:t>
      </w:r>
    </w:p>
    <w:p w14:paraId="1F2DF261" w14:textId="77777777" w:rsidR="00425AAE" w:rsidRDefault="00425AAE">
      <w:r>
        <w:t>3. Redistribution in binary form must reproduce the Copyright Notice,    this License Terms and Conditions, in the documentation and/or other    materials provided with the distribution.  For the purposes of binary    distribution the Copyright Notice refers to the following language:    Copyright (c) 2000-2002 Japan Network Information Center.  All rights reserved.</w:t>
      </w:r>
    </w:p>
    <w:p w14:paraId="40B8304E" w14:textId="77777777" w:rsidR="00425AAE" w:rsidRDefault="00425AAE">
      <w:r>
        <w:t>4. The name of JPNIC may not be used to endorse or promote products    derived from this Software without specific prior written approval of    JPNIC.</w:t>
      </w:r>
    </w:p>
    <w:p w14:paraId="7521FB98" w14:textId="77777777" w:rsidR="00425AAE" w:rsidRDefault="00425AAE">
      <w:r>
        <w:t>5. Disclaimer/Limitation of Liability: THIS SOFTWARE IS PROVIDED BY JPNIC    AS IS AND ANY EXPRESS OR IMPLIED WARRANTIES, INCLUDING, BUT NOT    LIMITED TO, THE IMPLIED WARRANTIES OF MERCHANTABILITY AND FITNESS FOR A    PARTICULAR PURPOSE ARE DISCLAIMED.  IN NO EVENT SHALL JPNIC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DAMAGES. [END FILE=bind9-9.9.5.dfsg/contrib/idn/idnkit-1.0-src/LICENSE.txt]</w:t>
      </w:r>
    </w:p>
    <w:p w14:paraId="33BDFF90" w14:textId="77777777" w:rsidR="00425AAE" w:rsidRDefault="00425AAE" w:rsidP="000727EF">
      <w:pPr>
        <w:pStyle w:val="Heading3"/>
      </w:pPr>
      <w:r>
        <w:t>bind9-9.9.5.dfsg/COPYRIGHT:</w:t>
      </w:r>
    </w:p>
    <w:p w14:paraId="1B020F35" w14:textId="77777777" w:rsidR="00425AAE" w:rsidRDefault="00425AAE">
      <w:r>
        <w:t>[BEGIN FILE=bind9-9.9.5.dfsg/COPYRIGHT] Copyright (C) 2004-2014  Internet Systems Consortium, Inc. (ISC) Copyright (C) 1996-2003  Internet Software Consortium.</w:t>
      </w:r>
    </w:p>
    <w:p w14:paraId="390E1A34" w14:textId="77777777" w:rsidR="00425AAE" w:rsidRDefault="00425AAE">
      <w:r>
        <w:t>Permission to use, copy, modify, and/or distribute this software for any purpose with or without fee is hereby granted, provided that the above copyright notice and this permission notice appear in all copies.</w:t>
      </w:r>
    </w:p>
    <w:p w14:paraId="6D100E56" w14:textId="77777777" w:rsidR="00425AAE" w:rsidRDefault="00425AAE">
      <w:r>
        <w:t>THE SOFTWARE IS PROVIDED AS IS AND ISC DISCLAIMS ALL WARRANTIES WITH REGARD TO THIS SOFTWARE INCLUDING ALL IMPLIED WARRANTIES OF MERCHANTABILITY AND FITNESS.  IN NO EVENT SHALL ISC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1C02E418" w14:textId="77777777" w:rsidR="00425AAE" w:rsidRDefault="00425AAE">
      <w:r>
        <w:lastRenderedPageBreak/>
        <w:tab/>
        <w:t xml:space="preserve">Portions of this code release fall under one or more of the </w:t>
      </w:r>
      <w:r>
        <w:tab/>
        <w:t xml:space="preserve">following Copyright notices.  Please see individual source </w:t>
      </w:r>
      <w:r>
        <w:tab/>
        <w:t>files for details.</w:t>
      </w:r>
    </w:p>
    <w:p w14:paraId="35F52118" w14:textId="77777777" w:rsidR="00425AAE" w:rsidRDefault="00425AAE">
      <w:r>
        <w:tab/>
        <w:t>For binary releases also see: OpenSSL-LICENSE.</w:t>
      </w:r>
    </w:p>
    <w:p w14:paraId="18036E49" w14:textId="77777777" w:rsidR="00425AAE" w:rsidRDefault="00425AAE">
      <w:r>
        <w:t>Copyright (C) 1996-2001  Nominum, Inc.</w:t>
      </w:r>
    </w:p>
    <w:p w14:paraId="56AAB4D2" w14:textId="77777777" w:rsidR="00425AAE" w:rsidRDefault="00425AAE">
      <w:r>
        <w:t>Permission to use, copy, modify, and distribute this software for any purpose with or without fee is hereby granted, provided that the above copyright notice and this permission notice appear in all copies.</w:t>
      </w:r>
    </w:p>
    <w:p w14:paraId="6DE7AF02" w14:textId="77777777" w:rsidR="00425AAE" w:rsidRDefault="00425AAE">
      <w:r>
        <w:t>THE SOFTWARE IS PROVIDED AS IS AND NOMINUM DISCLAIMS ALL WARRANTIES WITH REGARD TO THIS SOFTWARE INCLUDING ALL IMPLIED WARRANTIES OF MERCHANTABILITY AND FITNESS. IN NO EVENT SHALL NOMINUM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6C31CDF2" w14:textId="77777777" w:rsidR="00425AAE" w:rsidRDefault="00425AAE">
      <w:r>
        <w:t xml:space="preserve"> -----------------------------------------------------------------------------</w:t>
      </w:r>
    </w:p>
    <w:p w14:paraId="4DB69E3F" w14:textId="77777777" w:rsidR="00425AAE" w:rsidRDefault="00425AAE">
      <w:r>
        <w:t>Copyright (C) 1995-2000 by Network Associates, Inc.</w:t>
      </w:r>
    </w:p>
    <w:p w14:paraId="71E1AEED" w14:textId="77777777" w:rsidR="00425AAE" w:rsidRDefault="00425AAE">
      <w:r>
        <w:t>Permission to use, copy, modify, and/or distribute this software for any purpose with or without fee is hereby granted, provided that the above copyright notice and this permission notice appear in all copies.</w:t>
      </w:r>
    </w:p>
    <w:p w14:paraId="7A00A458" w14:textId="77777777" w:rsidR="00425AAE" w:rsidRDefault="00425AAE">
      <w:r>
        <w:t>THE SOFTWARE IS PROVIDED AS IS AND ISC AND NETWORK ASSOCIATES DISCLAIMS ALL WARRANTIES WITH REGARD TO THIS SOFTWARE INCLUDING ALL IMPLIED WARRANTIES OF MERCHANTABILITY AND FITNESS.  IN NO EVENT SHALL ISC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05ADB3B1" w14:textId="77777777" w:rsidR="00425AAE" w:rsidRDefault="00425AAE">
      <w:r>
        <w:t xml:space="preserve"> -----------------------------------------------------------------------------</w:t>
      </w:r>
    </w:p>
    <w:p w14:paraId="73D33A2E" w14:textId="77777777" w:rsidR="00425AAE" w:rsidRDefault="00425AAE">
      <w:r>
        <w:t>Copyright (C) 2002 Stichting NLnet, Netherlands, stichting@nlnet.nl.</w:t>
      </w:r>
    </w:p>
    <w:p w14:paraId="096BEF59" w14:textId="77777777" w:rsidR="00425AAE" w:rsidRDefault="00425AAE">
      <w:r>
        <w:t>Permission to use, copy, modify, and distribute this software for any purpose with or without fee is hereby granted, provided that the above copyright notice and this permission notice appear in all copies.</w:t>
      </w:r>
    </w:p>
    <w:p w14:paraId="0CC9EDE5" w14:textId="77777777" w:rsidR="00425AAE" w:rsidRDefault="00425AAE">
      <w:r>
        <w:t>THE SOFTWARE IS PROVIDED AS IS AND STICHTING NLNET DISCLAIMS ALL WARRANTIES WITH REGARD TO THIS SOFTWARE INCLUDING ALL IMPLIED WARRANTIES OF MERCHANTABILITY AND FITNESS. IN NO EVENT SHALL STICHTING NLNET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39B82563" w14:textId="77777777" w:rsidR="00425AAE" w:rsidRDefault="00425AAE">
      <w:r>
        <w:t>The development of Dynamically Loadable Zones (DLZ) for Bind 9 was conceived and contributed by Rob Butler.</w:t>
      </w:r>
    </w:p>
    <w:p w14:paraId="687F0D78" w14:textId="77777777" w:rsidR="00425AAE" w:rsidRDefault="00425AAE">
      <w:r>
        <w:lastRenderedPageBreak/>
        <w:t>Permission to use, copy, modify, and distribute this software for any purpose with or without fee is hereby granted, provided that the above copyright notice and this permission notice appear in all copies.</w:t>
      </w:r>
    </w:p>
    <w:p w14:paraId="6D34B1DF" w14:textId="77777777" w:rsidR="00425AAE" w:rsidRDefault="00425AAE">
      <w:r>
        <w:t>THE SOFTWARE IS PROVIDED AS IS AND ROB BUTLER DISCLAIMS ALL WARRANTIES WITH REGARD TO THIS SOFTWARE INCLUDING ALL IMPLIED WARRANTIES OF MERCHANTABILITY AND FITNESS. IN NO EVENT SHALL ROB BUTLER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1998ACD4" w14:textId="77777777" w:rsidR="00425AAE" w:rsidRDefault="00425AAE">
      <w:r>
        <w:t xml:space="preserve"> -----------------------------------------------------------------------------</w:t>
      </w:r>
    </w:p>
    <w:p w14:paraId="112AFB63" w14:textId="77777777" w:rsidR="00425AAE" w:rsidRDefault="00425AAE">
      <w:r>
        <w:t>Copyright (c) 1987, 1990, 1993, 1994      The Regents of the University of California.  All rights reserved.</w:t>
      </w:r>
    </w:p>
    <w:p w14:paraId="38FACB8C"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085F97C0" w14:textId="77777777" w:rsidR="00425AAE" w:rsidRDefault="00425AAE">
      <w:r>
        <w:t>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64D44B7" w14:textId="77777777" w:rsidR="00425AAE" w:rsidRDefault="00425AAE">
      <w:r>
        <w:t xml:space="preserve"> -----------------------------------------------------------------------------</w:t>
      </w:r>
    </w:p>
    <w:p w14:paraId="6D520183" w14:textId="77777777" w:rsidR="00425AAE" w:rsidRDefault="00425AAE">
      <w:r>
        <w:t>Copyright (C) The Internet Society 2005.  This version of this module is part of RFC 4178; see the RFC itself for full legal notices.</w:t>
      </w:r>
    </w:p>
    <w:p w14:paraId="7E10E10B" w14:textId="77777777" w:rsidR="00425AAE" w:rsidRDefault="00425AAE">
      <w:r>
        <w:t>(The above copyright notice is per RFC 3978 5.6 (a), q.v.)</w:t>
      </w:r>
    </w:p>
    <w:p w14:paraId="689656E8" w14:textId="77777777" w:rsidR="00425AAE" w:rsidRDefault="00425AAE">
      <w:r>
        <w:t xml:space="preserve"> -----------------------------------------------------------------------------</w:t>
      </w:r>
    </w:p>
    <w:p w14:paraId="6A91027B" w14:textId="77777777" w:rsidR="00425AAE" w:rsidRDefault="00425AAE">
      <w:r>
        <w:t>Copyright (c) 2004 Masarykova universita (Masaryk University, Brno, Czech Republic) All rights reserved.</w:t>
      </w:r>
    </w:p>
    <w:p w14:paraId="581920B8" w14:textId="77777777" w:rsidR="00425AAE" w:rsidRDefault="00425AAE">
      <w:r>
        <w:t>Redistribution and use in source and binary forms, with or without modification, are permitted provided that the following conditions are met:</w:t>
      </w:r>
    </w:p>
    <w:p w14:paraId="57090C3B" w14:textId="77777777" w:rsidR="00425AAE" w:rsidRDefault="00425AAE">
      <w:r>
        <w:t>1. Redistributions of source code must retain the above copyright notice,    this list of conditions and the following disclaimer.</w:t>
      </w:r>
    </w:p>
    <w:p w14:paraId="11272806" w14:textId="77777777" w:rsidR="00425AAE" w:rsidRDefault="00425AAE">
      <w:r>
        <w:lastRenderedPageBreak/>
        <w:t>2. Redistributions in binary form must reproduce the above copyright    notice, this list of conditions and the following disclaimer in the    documentation and/or other materials provided with the distribution.</w:t>
      </w:r>
    </w:p>
    <w:p w14:paraId="263739EF" w14:textId="77777777" w:rsidR="00425AAE" w:rsidRDefault="00425AAE">
      <w:r>
        <w:t>3. Neither the name of the University nor the names of its contributors may    be used to endorse or promote products derived from this software    without specific prior written permission.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FB651CE" w14:textId="77777777" w:rsidR="00425AAE" w:rsidRDefault="00425AAE">
      <w:r>
        <w:t xml:space="preserve"> -----------------------------------------------------------------------------</w:t>
      </w:r>
    </w:p>
    <w:p w14:paraId="006D065C" w14:textId="77777777" w:rsidR="00425AAE" w:rsidRDefault="00425AAE">
      <w:r>
        <w:t xml:space="preserve">Copyright (c) 1997 - 2003 Kungliga Tekniska Högskolan (Royal Institute of Technology, Stockholm, Sweden).  All rights reserved. </w:t>
      </w:r>
    </w:p>
    <w:p w14:paraId="7199A593" w14:textId="77777777" w:rsidR="00425AAE" w:rsidRDefault="00425AAE">
      <w:r>
        <w:t xml:space="preserve">Redistribution and use in source and binary forms, with or without  modification, are permitted provided that the following conditions  are met: </w:t>
      </w:r>
    </w:p>
    <w:p w14:paraId="2E71F469" w14:textId="77777777" w:rsidR="00425AAE" w:rsidRDefault="00425AAE">
      <w:r>
        <w:t xml:space="preserve">1. Redistributions of source code must retain the above copyright     notice, this list of conditions and the following disclaimer. </w:t>
      </w:r>
    </w:p>
    <w:p w14:paraId="64BA36D6" w14:textId="77777777" w:rsidR="00425AAE" w:rsidRDefault="00425AAE">
      <w:r>
        <w:t xml:space="preserve">2. Redistributions in binary form must reproduce the above copyright     notice, this list of conditions and the following disclaimer in the     documentation and/or other materials provided with the distribution. </w:t>
      </w:r>
    </w:p>
    <w:p w14:paraId="56D68FA6" w14:textId="77777777" w:rsidR="00425AAE" w:rsidRDefault="00425AAE">
      <w:r>
        <w:t xml:space="preserve">3. Neither the name of the Institute nor the names of its contributors     may be used to endorse or promote products derived from this software     without specific prior written permission. </w:t>
      </w:r>
    </w:p>
    <w:p w14:paraId="0051C054" w14:textId="77777777" w:rsidR="00425AAE" w:rsidRDefault="00425AAE">
      <w:r>
        <w:t xml:space="preserve">THIS SOFTWARE IS 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5B4C1501" w14:textId="77777777" w:rsidR="00425AAE" w:rsidRDefault="00425AAE">
      <w:r>
        <w:t xml:space="preserve"> -----------------------------------------------------------------------------</w:t>
      </w:r>
    </w:p>
    <w:p w14:paraId="10CEB3F0" w14:textId="77777777" w:rsidR="00425AAE" w:rsidRDefault="00425AAE">
      <w:r>
        <w:t>Copyright (c) 1998 Doug Rabson All rights reserved.</w:t>
      </w:r>
    </w:p>
    <w:p w14:paraId="64D9C79E" w14:textId="77777777" w:rsidR="00425AAE" w:rsidRDefault="00425AAE">
      <w:r>
        <w:lastRenderedPageBreak/>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11CBD28A" w14:textId="77777777" w:rsidR="00425AAE" w:rsidRDefault="00425AAE">
      <w:r>
        <w:t>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358BF50" w14:textId="77777777" w:rsidR="00425AAE" w:rsidRDefault="00425AAE">
      <w:r>
        <w:t xml:space="preserve"> -----------------------------------------------------------------------------</w:t>
      </w:r>
    </w:p>
    <w:p w14:paraId="0EB04F56" w14:textId="77777777" w:rsidR="00425AAE" w:rsidRDefault="00425AAE">
      <w:r>
        <w:t>Copyright ((c)) 2002, Rice University All rights reserved.</w:t>
      </w:r>
    </w:p>
    <w:p w14:paraId="1CE03F9B" w14:textId="77777777" w:rsidR="00425AAE" w:rsidRDefault="00425AAE">
      <w:r>
        <w:t>Redistribution and use in source and binary forms, with or without modification, are permitted provided that the following conditions are met:</w:t>
      </w:r>
    </w:p>
    <w:p w14:paraId="61F4DAF9" w14:textId="77777777" w:rsidR="00425AAE" w:rsidRDefault="00425AAE">
      <w:r>
        <w:t xml:space="preserve">    * Redistributions of source code must retain the above copyright     notice, this list of conditions and the following disclaimer.</w:t>
      </w:r>
    </w:p>
    <w:p w14:paraId="09816F1B"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459020D2" w14:textId="77777777" w:rsidR="00425AAE" w:rsidRDefault="00425AAE">
      <w:r>
        <w:t xml:space="preserve">    * Neither the name of Rice University (RICE) nor the names of its     contributors may be used to endorse or promote products derived     from this software without specific prior written permission.</w:t>
      </w:r>
    </w:p>
    <w:p w14:paraId="4547F31A" w14:textId="77777777" w:rsidR="00425AAE" w:rsidRDefault="00425AAE">
      <w:r>
        <w:t xml:space="preserve"> This software is provided by RICE and the contributors on an as is basis, without any representations or warranties of any kind, express or implied including, but not limited to, representations or warranties of non-infringement, merchantability or fitness for a particular purpose. In no event shall RICE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4460BFA" w14:textId="77777777" w:rsidR="00425AAE" w:rsidRDefault="00425AAE">
      <w:r>
        <w:t xml:space="preserve"> -----------------------------------------------------------------------------</w:t>
      </w:r>
    </w:p>
    <w:p w14:paraId="3E46665D" w14:textId="77777777" w:rsidR="00425AAE" w:rsidRDefault="00425AAE">
      <w:r>
        <w:t>Copyright (c) 1993 by Digital Equipment Corporation.</w:t>
      </w:r>
    </w:p>
    <w:p w14:paraId="2DD1D108" w14:textId="77777777" w:rsidR="00425AAE" w:rsidRDefault="00425AAE">
      <w:r>
        <w:t xml:space="preserve">Permission to use, copy, modify, and distribute this software for any purpose with or without fee is hereby granted, provided that the above copyright notice and this permission notice appear in all copies, and that the name of Digital Equipment </w:t>
      </w:r>
      <w:r>
        <w:lastRenderedPageBreak/>
        <w:t>Corporation not be used in advertising or publicity pertaining to distribution of the document or software without specific, written prior permission.</w:t>
      </w:r>
    </w:p>
    <w:p w14:paraId="654CF22D" w14:textId="77777777" w:rsidR="00425AAE" w:rsidRDefault="00425AAE">
      <w:r>
        <w:t>THE SOFTWARE IS PROVIDED AS IS AND DIGITAL EQUIPMENT CORP. DISCLAIMS ALL WARRANTIES WITH REGARD TO THIS SOFTWARE, INCLUDING ALL IMPLIED WARRANTIES OF MERCHANTABILITY AND FITNESS.   IN NO EVENT SHALL DIGITAL EQUIPMENT CORPORATION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53F3931F" w14:textId="77777777" w:rsidR="00425AAE" w:rsidRDefault="00425AAE">
      <w:r>
        <w:t xml:space="preserve"> -----------------------------------------------------------------------------</w:t>
      </w:r>
    </w:p>
    <w:p w14:paraId="425FDFE2" w14:textId="77777777" w:rsidR="00425AAE" w:rsidRDefault="00425AAE">
      <w:r>
        <w:t>Copyright 2000 Aaron D. Gifford.  All rights reserved.</w:t>
      </w:r>
    </w:p>
    <w:p w14:paraId="731CAFD9"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copyright holder nor the names of contributors    may be used to endorse or promote products derived from this software    without specific prior written permission.   THIS SOFTWARE IS PROVIDED BY THE AUTHOR(S) AND CONTRIBUTOR(S) ``AS IS'' AND ANY EXPRESS OR IMPLIED WARRANTIES, INCLUDING, BUT NOT LIMITED TO, THE IMPLIED WARRANTIES OF MERCHANTABILITY AND FITNESS FOR A PARTICULAR PURPOSE ARE DISCLAIMED.  IN NO EVENT SHALL THE AUTHOR(S)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E93145D" w14:textId="77777777" w:rsidR="00425AAE" w:rsidRDefault="00425AAE">
      <w:r>
        <w:t xml:space="preserve"> -----------------------------------------------------------------------------</w:t>
      </w:r>
    </w:p>
    <w:p w14:paraId="5B81096D" w14:textId="77777777" w:rsidR="00425AAE" w:rsidRDefault="00425AAE">
      <w:r>
        <w:t>Copyright (c) 1998 Doug Rabson. Copyright (c) 2001 Jake Burkholder. All rights reserved.</w:t>
      </w:r>
    </w:p>
    <w:p w14:paraId="00538C0B"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203035A0" w14:textId="77777777" w:rsidR="00425AAE" w:rsidRDefault="00425AAE">
      <w:r>
        <w:t xml:space="preserve">THIS SOFTWARE IS PROVIDED BY THE AUTHOR AND CONTRIBUTORS ``AS IS'' AND ANY EXPRESS OR IMPLIED WARRANTIES, INCLUDING, BUT NOT LIMITED TO, THE IMPLIED WARRANTIES OF MERCHANTABILITY AND FITNESS FOR A </w:t>
      </w:r>
      <w:r>
        <w:lastRenderedPageBreak/>
        <w:t>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485F45E" w14:textId="77777777" w:rsidR="00425AAE" w:rsidRDefault="00425AAE">
      <w:r>
        <w:t xml:space="preserve"> -----------------------------------------------------------------------------</w:t>
      </w:r>
    </w:p>
    <w:p w14:paraId="51FCC00B" w14:textId="77777777" w:rsidR="00425AAE" w:rsidRDefault="00425AAE">
      <w:r>
        <w:t>Copyright (C) 1995, 1996, 1997, and 1998 WIDE Project. All rights reserved.</w:t>
      </w:r>
    </w:p>
    <w:p w14:paraId="6860569C"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project nor the names of its contributors    may be used to endorse or promote products derived from this software    without specific prior written permission.</w:t>
      </w:r>
    </w:p>
    <w:p w14:paraId="52E79F19" w14:textId="77777777" w:rsidR="00425AAE" w:rsidRDefault="00425AAE">
      <w:r>
        <w:t>THIS SOFTWARE IS PROVIDED BY THE PROJECT AND CONTRIBUTORS ``AS IS'' AND ANY EXPRESS OR IMPLIED WARRANTIES, INCLUDING, BUT NOT LIMITED TO, THE IMPLIED WARRANTIES OF MERCHANTABILITY AND FITNESS FOR A PARTICULAR PURPOSE ARE DISCLAIMED.  IN NO EVENT SHALL THE PROJECT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ACF68A9" w14:textId="77777777" w:rsidR="00425AAE" w:rsidRDefault="00425AAE">
      <w:r>
        <w:t xml:space="preserve"> -----------------------------------------------------------------------------</w:t>
      </w:r>
    </w:p>
    <w:p w14:paraId="21EEE86C" w14:textId="77777777" w:rsidR="00425AAE" w:rsidRDefault="00425AAE">
      <w:r>
        <w:t>Copyright (c) 1999-2000 by Nortel Networks Corporation</w:t>
      </w:r>
    </w:p>
    <w:p w14:paraId="65574695" w14:textId="77777777" w:rsidR="00425AAE" w:rsidRDefault="00425AAE">
      <w:r>
        <w:t>Permission to use, copy, modify, and distribute this software for any purpose with or without fee is hereby granted, provided that the above copyright notice and this permission notice appear in all copies.</w:t>
      </w:r>
    </w:p>
    <w:p w14:paraId="603BA9AE" w14:textId="77777777" w:rsidR="00425AAE" w:rsidRDefault="00425AAE">
      <w:r>
        <w:t>THE SOFTWARE IS PROVIDED AS IS AND NORTEL NETWORKS DISCLAIMS ALL WARRANTIES WITH REGARD TO THIS SOFTWARE INCLUDING ALL IMPLIED WARRANTIES OF MERCHANTABILITY AND FITNESS. IN NO EVENT SHALL NORTEL NETWORKS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6BE95319" w14:textId="77777777" w:rsidR="00425AAE" w:rsidRDefault="00425AAE">
      <w:r>
        <w:t xml:space="preserve"> -----------------------------------------------------------------------------</w:t>
      </w:r>
    </w:p>
    <w:p w14:paraId="7125CC95" w14:textId="77777777" w:rsidR="00425AAE" w:rsidRDefault="00425AAE">
      <w:r>
        <w:lastRenderedPageBreak/>
        <w:t>Copyright (c) 2000-2002 Japan Network Information Center.  All rights reserved.   By using this file, you agree to the terms and conditions set forth bellow.</w:t>
      </w:r>
    </w:p>
    <w:p w14:paraId="52265C8D" w14:textId="77777777" w:rsidR="00425AAE" w:rsidRDefault="00425AAE">
      <w:r>
        <w:t xml:space="preserve">                        LICENSE TERMS AND CONDITIONS </w:t>
      </w:r>
    </w:p>
    <w:p w14:paraId="24B960C5" w14:textId="77777777" w:rsidR="00425AAE" w:rsidRDefault="00425AAE">
      <w:r>
        <w:t>The following License Terms and Conditions apply, unless a different license is obtained from Japan Network Information Center (JPNIC), a Japanese association, Kokusai-Kougyou-Kanda Bldg 6F, 2-3-4 Uchi-Kanda, Chiyoda-ku, Tokyo 101-0047, Japan.</w:t>
      </w:r>
    </w:p>
    <w:p w14:paraId="76C22D58" w14:textId="77777777" w:rsidR="00425AAE" w:rsidRDefault="00425AAE">
      <w:r>
        <w:t>1. Use, Modification and Redistribution (including distribution of any    modified or derived work) in source and/or binary forms is permitted    under this License Terms and Conditions.</w:t>
      </w:r>
    </w:p>
    <w:p w14:paraId="125289A0" w14:textId="77777777" w:rsidR="00425AAE" w:rsidRDefault="00425AAE">
      <w:r>
        <w:t>2. Redistribution of source code must retain the copyright notices as they    appear in each source code file, this License Terms and Conditions.</w:t>
      </w:r>
    </w:p>
    <w:p w14:paraId="03766DF6" w14:textId="77777777" w:rsidR="00425AAE" w:rsidRDefault="00425AAE">
      <w:r>
        <w:t>3. Redistribution in binary form must reproduce the Copyright Notice,    this License Terms and Conditions, in the documentation and/or other    materials provided with the distribution.  For the purposes of binary    distribution the Copyright Notice refers to the following language:    Copyright (c) 2000-2002 Japan Network Information Center.  All rights    reserved.</w:t>
      </w:r>
    </w:p>
    <w:p w14:paraId="716517A2" w14:textId="77777777" w:rsidR="00425AAE" w:rsidRDefault="00425AAE">
      <w:r>
        <w:t>4. The name of JPNIC may not be used to endorse or promote products    derived from this Software without specific prior written approval of    JPNIC.</w:t>
      </w:r>
    </w:p>
    <w:p w14:paraId="4E489491" w14:textId="77777777" w:rsidR="00425AAE" w:rsidRDefault="00425AAE">
      <w:r>
        <w:t>5. Disclaimer/Limitation of Liability: THIS SOFTWARE IS PROVIDED BY JPNIC    AS IS AND ANY EXPRESS OR IMPLIED WARRANTIES, INCLUDING, BUT NOT    LIMITED TO, THE IMPLIED WARRANTIES OF MERCHANTABILITY AND FITNESS FOR A    PARTICULAR PURPOSE ARE DISCLAIMED.  IN NO EVENT SHALL JPNIC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DAMAGES.</w:t>
      </w:r>
    </w:p>
    <w:p w14:paraId="51785C1C" w14:textId="77777777" w:rsidR="00425AAE" w:rsidRDefault="00425AAE">
      <w:r>
        <w:t xml:space="preserve"> -----------------------------------------------------------------------------</w:t>
      </w:r>
    </w:p>
    <w:p w14:paraId="11728B6C" w14:textId="77777777" w:rsidR="00425AAE" w:rsidRDefault="00425AAE">
      <w:r>
        <w:t>Copyright (C) 2004  Nominet, Ltd.</w:t>
      </w:r>
    </w:p>
    <w:p w14:paraId="725B5B43" w14:textId="77777777" w:rsidR="00425AAE" w:rsidRDefault="00425AAE">
      <w:r>
        <w:t>Permission to use, copy, modify, and distribute this software for any purpose with or without fee is hereby granted, provided that the above copyright notice and this permission notice appear in all copies.</w:t>
      </w:r>
    </w:p>
    <w:p w14:paraId="35C91FE9" w14:textId="77777777" w:rsidR="00425AAE" w:rsidRDefault="00425AAE">
      <w:r>
        <w:t>THE SOFTWARE IS PROVIDED AS IS AND NOMINET DISCLAIMS ALL WARRANTIES WITH REGARD TO THIS SOFTWARE INCLUDING ALL IMPLIED WARRANTIES OF MERCHANTABILITY AND FITNESS.  IN NO EVENT SHALL ISC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7FDA102C" w14:textId="77777777" w:rsidR="00425AAE" w:rsidRDefault="00425AAE">
      <w:r>
        <w:t xml:space="preserve"> -----------------------------------------------------------------------------</w:t>
      </w:r>
    </w:p>
    <w:p w14:paraId="6BAB62B7" w14:textId="77777777" w:rsidR="00425AAE" w:rsidRDefault="00425AAE">
      <w:r>
        <w:lastRenderedPageBreak/>
        <w:t>Portions Copyright RSA Security Inc.</w:t>
      </w:r>
    </w:p>
    <w:p w14:paraId="28F6F4B4" w14:textId="77777777" w:rsidR="00425AAE" w:rsidRDefault="00425AAE">
      <w:r>
        <w:t>License to copy and use this software is granted provided that it is identified as RSA Security Inc. PKCS #11 Cryptographic Token Interface (Cryptoki) in all material mentioning or referencing this software.</w:t>
      </w:r>
    </w:p>
    <w:p w14:paraId="2516585C" w14:textId="77777777" w:rsidR="00425AAE" w:rsidRDefault="00425AAE">
      <w:r>
        <w:t>License is also granted to make and use derivative works provided that such works are identified as derived from the RSA Security Inc. PKCS #11 Cryptographic Token Interface (Cryptoki) in all material mentioning or referencing the derived work.</w:t>
      </w:r>
    </w:p>
    <w:p w14:paraId="65489963" w14:textId="77777777" w:rsidR="00425AAE" w:rsidRDefault="00425AAE">
      <w:r>
        <w:t>RSA Security Inc. makes no representations concerning either the merchantability of this software or the suitability of this software for any particular purpose. It is provided as is without express or implied warranty of any kind.</w:t>
      </w:r>
    </w:p>
    <w:p w14:paraId="2D314E3F" w14:textId="77777777" w:rsidR="00425AAE" w:rsidRDefault="00425AAE">
      <w:r>
        <w:t xml:space="preserve"> -----------------------------------------------------------------------------</w:t>
      </w:r>
    </w:p>
    <w:p w14:paraId="57939436" w14:textId="77777777" w:rsidR="00425AAE" w:rsidRDefault="00425AAE">
      <w:r>
        <w:t>Copyright (c) 1996, David Mazieres &lt;dm@uun.org&gt; Copyright (c) 2008, Damien Miller &lt;djm@openbsd.org&gt;</w:t>
      </w:r>
    </w:p>
    <w:p w14:paraId="53A9C6D7" w14:textId="77777777" w:rsidR="00425AAE" w:rsidRDefault="00425AAE">
      <w:r>
        <w:t>Permission to use, copy, modify, and distribute this software for any purpose with or without fee is hereby granted, provided that the above copyright notice and this permission notice appear in all copies.</w:t>
      </w:r>
    </w:p>
    <w:p w14:paraId="333DFD2C" w14:textId="77777777" w:rsidR="00425AAE" w:rsidRDefault="00425AAE">
      <w:r>
        <w:t>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6C265D5E" w14:textId="77777777" w:rsidR="00425AAE" w:rsidRDefault="00425AAE">
      <w:r>
        <w:t>-----------------------------------------------------------------------------</w:t>
      </w:r>
    </w:p>
    <w:p w14:paraId="16D8DDEE" w14:textId="77777777" w:rsidR="00425AAE" w:rsidRDefault="00425AAE">
      <w:r>
        <w:t>Copyright (c) 2000-2001 The OpenSSL Project.  All rights reserved.</w:t>
      </w:r>
    </w:p>
    <w:p w14:paraId="18C6B3D4" w14:textId="77777777" w:rsidR="00425AAE" w:rsidRDefault="00425AAE">
      <w:r>
        <w:t>Redistribution and use in source and binary forms, with or without modification, are permitted provided that the following conditions are met:</w:t>
      </w:r>
    </w:p>
    <w:p w14:paraId="19ED809E" w14:textId="77777777" w:rsidR="00425AAE" w:rsidRDefault="00425AAE">
      <w:r>
        <w:t>1. Redistributions of source code must retain the above copyright    notice, this list of conditions and the following disclaimer.</w:t>
      </w:r>
    </w:p>
    <w:p w14:paraId="476BF481"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138FE12B" w14:textId="77777777" w:rsidR="00425AAE" w:rsidRDefault="00425AAE">
      <w:r>
        <w:t>3. All advertising materials mentioning features or use of this    software must display the following acknowledgment:    This product includes software developed by the OpenSSL Project    for use in the OpenSSL Toolkit. (http://www.OpenSSL.org/)</w:t>
      </w:r>
    </w:p>
    <w:p w14:paraId="11BDDC1B" w14:textId="77777777" w:rsidR="00425AAE" w:rsidRDefault="00425AAE">
      <w:r>
        <w:t>4. The names OpenSSL Toolkit and OpenSSL Project must not be used to    endorse or promote products derived from this software without    prior written permission. For written permission, please contact    licensing@OpenSSL.org.</w:t>
      </w:r>
    </w:p>
    <w:p w14:paraId="3BB1B51A" w14:textId="77777777" w:rsidR="00425AAE" w:rsidRDefault="00425AAE">
      <w:r>
        <w:t>5. Products derived from this software may not be called OpenSSL    nor may OpenSSL appear in their names without prior written    permission of the OpenSSL Project.</w:t>
      </w:r>
    </w:p>
    <w:p w14:paraId="2B7D7040" w14:textId="77777777" w:rsidR="00425AAE" w:rsidRDefault="00425AAE">
      <w:r>
        <w:t>6. Redistributions of any form whatsoever must retain the following    acknowledgment:    This product includes software developed by the OpenSSL Project    for use in the OpenSSL Toolkit (http://www.OpenSSL.org/)</w:t>
      </w:r>
    </w:p>
    <w:p w14:paraId="06481DDF" w14:textId="77777777" w:rsidR="00425AAE" w:rsidRDefault="00425AAE">
      <w:r>
        <w:lastRenderedPageBreak/>
        <w:t>THIS SOFTWARE IS PROVIDED BY THE OpenSSL PROJECT ``AS IS'' AND ANY EXPRESSED OR IMPLIED WARRANTIES, INCLUDING, BUT NOT LIMITED TO, THE IMPLIED WARRANTIES OF MERCHANTABILITY AND FITNESS FOR A PARTICULAR PURPOSE ARE DISCLAIMED.  IN NO EVENT SHALL THE OpenSSL PROJECT OR ITS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7AEA697" w14:textId="77777777" w:rsidR="00425AAE" w:rsidRDefault="00425AAE">
      <w:r>
        <w:t>-----------------------------------------------------------------------------</w:t>
      </w:r>
    </w:p>
    <w:p w14:paraId="2239B9A3" w14:textId="77777777" w:rsidR="00425AAE" w:rsidRDefault="00425AAE">
      <w:r>
        <w:t>Copyright (c) 1995, 1997, 1998 The NetBSD Foundation, Inc. All rights reserved.</w:t>
      </w:r>
    </w:p>
    <w:p w14:paraId="1B936055"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7FE3669B" w14:textId="77777777" w:rsidR="00425AAE" w:rsidRDefault="00425AAE">
      <w:r>
        <w:t>THIS SOFTWARE IS PROVIDED BY THE NETBSD FOUNDATION, INC. AND CONTRIBUTORS ``AS IS'' AND ANY EXPRESS OR IMPLIED WARRANTIES, INCLUDING, BUT NOT LIMITED TO, THE IMPLIED WARRANTIES OF MERCHANTABILITY AND FITNESS FOR A PARTICULAR PURPOSE ARE DISCLAIMED.  IN NO EVENT SHALL THE FOUNDATION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1E43E52" w14:textId="77777777" w:rsidR="00425AAE" w:rsidRDefault="00425AAE">
      <w:r>
        <w:t>[END FILE=bind9-9.9.5.dfsg/COPYRIGHT]</w:t>
      </w:r>
    </w:p>
    <w:p w14:paraId="3C37ACED" w14:textId="77777777" w:rsidR="00425AAE" w:rsidRDefault="00425AAE" w:rsidP="000727EF">
      <w:pPr>
        <w:pStyle w:val="Heading3"/>
      </w:pPr>
      <w:r>
        <w:t>bind9-9.9.5.dfsg/doc/xsl/copyright.xsl:</w:t>
      </w:r>
    </w:p>
    <w:p w14:paraId="3EF1D178" w14:textId="77777777" w:rsidR="00425AAE" w:rsidRDefault="00425AAE">
      <w:r>
        <w:t xml:space="preserve">[BEGIN FILE=bind9-9.9.5.dfsg/doc/xsl/copyright.xsl] &lt;!--  - Copyright (C) 2005, 2007, 2009  Internet Systems Consortium, Inc. (ISC)  -  - Permission to use, copy, modify, and/or distribute this software for any  - purpose with or without fee is hereby granted, provided that the above  - copyright notice and this permission notice appear in all copies.  -  - THE SOFTWARE IS PROVIDED AS IS AND ISC DISCLAIMS ALL WARRANTIES WITH  - REGARD TO THIS SOFTWARE INCLUDING ALL IMPLIED WARRANTIES OF MERCHANTABILITY  - AND FITNESS.  IN NO EVENT SHALL ISC BE LIABLE FOR ANY SPECIAL, DIRECT,  - INDIRECT, OR CONSEQUENTIAL DAMAGES OR ANY DAMAGES WHATSOEVER RESULTING FROM  - LOSS OF USE, DATA OR PROFITS, WHETHER IN AN ACTION OF CONTRACT, NEGLIGENCE  </w:t>
      </w:r>
      <w:r>
        <w:lastRenderedPageBreak/>
        <w:t>- OR OTHER TORTIOUS ACTION, ARISING OUT OF OR IN CONNECTION WITH THE USE OR  - PERFORMANCE OF THIS SOFTWARE. --&gt;</w:t>
      </w:r>
    </w:p>
    <w:p w14:paraId="5DFDCC79" w14:textId="77777777" w:rsidR="00425AAE" w:rsidRDefault="00425AAE">
      <w:r>
        <w:t>&lt;!-- $Id: copyright.xsl,v 1.8 2009/07/10 23:47:58 tbox Exp $ --&gt;</w:t>
      </w:r>
    </w:p>
    <w:p w14:paraId="6C9A1CAA" w14:textId="77777777" w:rsidR="00425AAE" w:rsidRDefault="00425AAE">
      <w:r>
        <w:t>&lt;!-- Generate ISC copyright comments from Docbook copyright metadata. --&gt;</w:t>
      </w:r>
    </w:p>
    <w:p w14:paraId="6F4A965F" w14:textId="77777777" w:rsidR="00425AAE" w:rsidRDefault="00425AAE">
      <w:r>
        <w:t>&lt;xsl:stylesheet xmlns:xsl=http://www.w3.org/1999/XSL/Transform version=1.0&gt;</w:t>
      </w:r>
    </w:p>
    <w:p w14:paraId="1B77BB04" w14:textId="77777777" w:rsidR="00425AAE" w:rsidRDefault="00425AAE">
      <w:r>
        <w:t xml:space="preserve">  &lt;xsl:template name=isc.copyright.format&gt;     &lt;xsl:param name=text/&gt;     &lt;xsl:value-of select=$isc.copyright.leader/&gt;     &lt;xsl:value-of select=normalize-space(substring-before($text, '&amp;#10;'))/&gt;     &lt;xsl:text&gt;&amp;#10;&lt;/xsl:text&gt;     &lt;xsl:variable name=rest select=substring-after($text, '&amp;#10;')/&gt;     &lt;xsl:if test=translate($rest, '&amp;#9;&amp;#32;', '')&gt;       &lt;xsl:call-template name=isc.copyright.format&gt;         &lt;xsl:with-param name=text select=$rest/&gt;       &lt;/xsl:call-template&gt;     &lt;/xsl:if&gt;   &lt;/xsl:template&gt;</w:t>
      </w:r>
    </w:p>
    <w:p w14:paraId="5B4E4FB5" w14:textId="77777777" w:rsidR="00425AAE" w:rsidRDefault="00425AAE">
      <w:r>
        <w:t xml:space="preserve">  &lt;xsl:variable name=isc.copyright.text&gt;     &lt;xsl:text&gt;       Permission to use, copy, modify, and/or distribute this software for any       purpose with or without fee is hereby granted, provided that the above       copyright notice and this permission notice appear in all copies.</w:t>
      </w:r>
    </w:p>
    <w:p w14:paraId="6654C8FD" w14:textId="77777777" w:rsidR="00425AAE" w:rsidRDefault="00425AAE">
      <w:r>
        <w:t xml:space="preserve">      THE SOFTWARE IS PROVIDED AS IS AND ISC DISCLAIMS ALL WARRANTIES WITH       REGARD TO THIS SOFTWARE INCLUDING ALL IMPLIED WARRANTIES OF MERCHANTABILITY       AND FITNESS.  IN NO EVENT SHALL ISC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     &lt;/xsl:text&gt;   &lt;/xsl:variable&gt;</w:t>
      </w:r>
    </w:p>
    <w:p w14:paraId="5DAF83E0" w14:textId="77777777" w:rsidR="00425AAE" w:rsidRDefault="00425AAE">
      <w:r>
        <w:t xml:space="preserve">  &lt;xsl:variable name=isc.copyright&gt;     &lt;xsl:call-template name=isc.copyright.format&gt;       &lt;xsl:with-param name=text&gt; </w:t>
      </w:r>
      <w:r>
        <w:tab/>
        <w:t xml:space="preserve">&lt;xsl:for-each select=/refentry/docinfo/copyright </w:t>
      </w:r>
    </w:p>
    <w:p w14:paraId="31630CC8" w14:textId="77777777" w:rsidR="00425AAE" w:rsidRDefault="00425AAE">
      <w:r>
        <w:t xml:space="preserve"> /book/bookinfo/copyright&gt; </w:t>
      </w:r>
      <w:r>
        <w:tab/>
        <w:t xml:space="preserve">  &lt;xsl:text&gt;Copyright (C) &lt;/xsl:text&gt; </w:t>
      </w:r>
      <w:r>
        <w:tab/>
        <w:t xml:space="preserve">  &lt;xsl:call-template name=copyright.years&gt; </w:t>
      </w:r>
      <w:r>
        <w:tab/>
        <w:t xml:space="preserve">    &lt;xsl:with-param name=years select=year/&gt; </w:t>
      </w:r>
      <w:r>
        <w:tab/>
        <w:t xml:space="preserve">  &lt;/xsl:call-template&gt; </w:t>
      </w:r>
      <w:r>
        <w:tab/>
        <w:t xml:space="preserve">  &lt;xsl:text&gt; &lt;/xsl:text&gt; </w:t>
      </w:r>
      <w:r>
        <w:tab/>
        <w:t xml:space="preserve">  &lt;xsl:value-of select=holder/&gt; </w:t>
      </w:r>
      <w:r>
        <w:tab/>
        <w:t xml:space="preserve">  &lt;xsl:text&gt;&amp;#10;&lt;/xsl:text&gt; </w:t>
      </w:r>
      <w:r>
        <w:tab/>
        <w:t xml:space="preserve">&lt;/xsl:for-each&gt; </w:t>
      </w:r>
      <w:r>
        <w:tab/>
        <w:t>&lt;xsl:value-of select=$isc.copyright.text/&gt;       &lt;/xsl:with-param&gt;     &lt;/xsl:call-template&gt;   &lt;/xsl:variable&gt;</w:t>
      </w:r>
    </w:p>
    <w:p w14:paraId="3FEE176B" w14:textId="77777777" w:rsidR="00425AAE" w:rsidRDefault="00425AAE">
      <w:r>
        <w:t>&lt;/xsl:stylesheet&gt;</w:t>
      </w:r>
    </w:p>
    <w:p w14:paraId="2C0537A4" w14:textId="77777777" w:rsidR="00425AAE" w:rsidRDefault="00425AAE">
      <w:r>
        <w:t>&lt;!--    - Local variables:   - mode: sgml   - End:  --&gt; [END FILE=bind9-9.9.5.dfsg/doc/xsl/copyright.xsl]</w:t>
      </w:r>
    </w:p>
    <w:p w14:paraId="5F346B43" w14:textId="77777777" w:rsidR="00425AAE" w:rsidRDefault="00425AAE" w:rsidP="000727EF">
      <w:pPr>
        <w:pStyle w:val="Heading3"/>
      </w:pPr>
      <w:r>
        <w:t>bind9-9.9.5.dfsg/unit/atf-src/COPYING:</w:t>
      </w:r>
    </w:p>
    <w:p w14:paraId="7903DDA0" w14:textId="77777777" w:rsidR="00425AAE" w:rsidRDefault="00425AAE">
      <w:r>
        <w:t>[BEGIN FILE=bind9-9.9.5.dfsg/unit/atf-src/COPYING] Redistribution terms                            Automated Testing Framework ===========================================================================</w:t>
      </w:r>
    </w:p>
    <w:p w14:paraId="245A3FBC" w14:textId="77777777" w:rsidR="00425AAE" w:rsidRDefault="00425AAE">
      <w:r>
        <w:t xml:space="preserve"> License *******</w:t>
      </w:r>
    </w:p>
    <w:p w14:paraId="354BC579" w14:textId="77777777" w:rsidR="00425AAE" w:rsidRDefault="00425AAE">
      <w:r>
        <w:t>Copyright (c) 2007, 2008, 2009, 2010, 2011, 2012 The NetBSD Foundation, Inc. All rights reserved.</w:t>
      </w:r>
    </w:p>
    <w:p w14:paraId="36E372F2" w14:textId="77777777" w:rsidR="00425AAE" w:rsidRDefault="00425AAE">
      <w:r>
        <w:t>Redistribution and use in source and binary forms, with or without modification, are permitted provided that the following conditions are met:</w:t>
      </w:r>
    </w:p>
    <w:p w14:paraId="4EBD8C66" w14:textId="77777777" w:rsidR="00425AAE" w:rsidRDefault="00425AAE">
      <w:r>
        <w:lastRenderedPageBreak/>
        <w:t>1. Redistributions of source code must retain the above copyright notice,    this list of conditions and the following disclaimer.</w:t>
      </w:r>
    </w:p>
    <w:p w14:paraId="58C000C4"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58EA45A1" w14:textId="77777777" w:rsidR="00425AAE" w:rsidRDefault="00425AAE">
      <w:r>
        <w:t>THIS SOFTWARE IS PROVIDED BY THE NETBSD FOUNDATION, INC. AND CONTRIBUTORS ``AS IS'' AND ANY EXPRESS OR IMPLIED WARRANTIES, INCLUDING, BUT NOT LIMITED TO, THE IMPLIED WARRANTIES OF MERCHANTABILITY AND FITNESS FOR A PARTICULAR PURPOSE ARE DISCLAIMED.  IN NO EVENT SHALL THE FOUNDATION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E7E16F1" w14:textId="77777777" w:rsidR="00425AAE" w:rsidRDefault="00425AAE">
      <w:r>
        <w:t xml:space="preserve"> Copyright 2011, 2012 Google Inc. All rights reserved.</w:t>
      </w:r>
    </w:p>
    <w:p w14:paraId="3642F325" w14:textId="77777777" w:rsidR="00425AAE" w:rsidRDefault="00425AAE">
      <w:r>
        <w:t>Redistribution and use in source and binary forms, with or without modification, are permitted provided that the following conditions are met:</w:t>
      </w:r>
    </w:p>
    <w:p w14:paraId="417692E1" w14:textId="77777777" w:rsidR="00425AAE" w:rsidRDefault="00425AAE">
      <w:r>
        <w:t>* Redistributions of source code must retain the above copyright   notice, this list of conditions and the following disclaimer.</w:t>
      </w:r>
    </w:p>
    <w:p w14:paraId="7CEDA3AB" w14:textId="77777777" w:rsidR="00425AAE" w:rsidRDefault="00425AAE">
      <w:r>
        <w:t>* Redistributions in binary form must reproduce the above copyright   notice, this list of conditions and the following disclaimer in the   documentation and/or other materials provided with the distribution.</w:t>
      </w:r>
    </w:p>
    <w:p w14:paraId="43ACC078" w14:textId="77777777" w:rsidR="00425AAE" w:rsidRDefault="00425AAE">
      <w:r>
        <w:t>* Neither the name of Google Inc. nor the names of its contributors   may be used to endorse or promote products derived from this software   without specific prior written permission.</w:t>
      </w:r>
    </w:p>
    <w:p w14:paraId="5560A46B"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7907B21" w14:textId="77777777" w:rsidR="00425AAE" w:rsidRDefault="00425AAE">
      <w:r>
        <w:t xml:space="preserve"> Relicensed code ***************</w:t>
      </w:r>
    </w:p>
    <w:p w14:paraId="7CD08E28" w14:textId="77777777" w:rsidR="00425AAE" w:rsidRDefault="00425AAE">
      <w:r>
        <w:t xml:space="preserve">The following code snippets have been taken from other projects.  Even though they were not originally licensed under the terms above, the original authors have agreed to </w:t>
      </w:r>
      <w:r>
        <w:lastRenderedPageBreak/>
        <w:t>relicense their work so that this project can be distributed under a single license.  This section is put here just to clarify this fact.</w:t>
      </w:r>
    </w:p>
    <w:p w14:paraId="67EA8765" w14:textId="77777777" w:rsidR="00425AAE" w:rsidRDefault="00425AAE">
      <w:r>
        <w:t>* configure.ac, Makefile.am: The original versions were derived from the   ones in the XML Catalog Manager project, version 2.2.</w:t>
      </w:r>
    </w:p>
    <w:p w14:paraId="2B591911" w14:textId="77777777" w:rsidR="00425AAE" w:rsidRDefault="00425AAE">
      <w:r>
        <w:t xml:space="preserve">  Author: Julio Merino &lt;jmmv@users.sourceforge.net&gt;</w:t>
      </w:r>
    </w:p>
    <w:p w14:paraId="14235FD2" w14:textId="77777777" w:rsidR="00425AAE" w:rsidRDefault="00425AAE">
      <w:r>
        <w:t>* atf-c/ui.c: The format_paragraph and format_text functions were   derived form the ones in the Monotone project, revision   3a0982da308228d796df35f98d787c5cff2bb5b6.</w:t>
      </w:r>
    </w:p>
    <w:p w14:paraId="2C1FA912" w14:textId="77777777" w:rsidR="00425AAE" w:rsidRDefault="00425AAE">
      <w:r>
        <w:t xml:space="preserve">  Author: Julio Merino &lt;jmmv@NetBSD.org&gt;</w:t>
      </w:r>
    </w:p>
    <w:p w14:paraId="55A5F0B4" w14:textId="77777777" w:rsidR="00425AAE" w:rsidRDefault="00425AAE">
      <w:r>
        <w:t>* atf-c++/detail/io.hpp, atf-c++/detail/io.cpp, atf-c++/detail/io_test.cpp:   These files were derived from the file_handle, systembuf, pipe and pistream   classes and tests found in the Boost.Process library.</w:t>
      </w:r>
    </w:p>
    <w:p w14:paraId="5A100913" w14:textId="77777777" w:rsidR="00425AAE" w:rsidRDefault="00425AAE">
      <w:r>
        <w:t xml:space="preserve">  Author: Julio Merino &lt;jmmv84@gmail.com&gt;</w:t>
      </w:r>
    </w:p>
    <w:p w14:paraId="3438F605" w14:textId="77777777" w:rsidR="00425AAE" w:rsidRDefault="00425AAE">
      <w:r>
        <w:t>* admin/check-style.sh, admin/check-style-common.awk,   admin/check-style-cpp.awk, admin/check-style-shell.awk: These files,   except the first one, were first implemented in the Buildtool project.   They were later adapted to be part of Boost.Process and, during that   process, the shell script was created.</w:t>
      </w:r>
    </w:p>
    <w:p w14:paraId="0842E8AC" w14:textId="77777777" w:rsidR="00425AAE" w:rsidRDefault="00425AAE">
      <w:r>
        <w:t xml:space="preserve">  Author: Julio Merino &lt;jmmv84@gmail.com&gt;</w:t>
      </w:r>
    </w:p>
    <w:p w14:paraId="09E4D392" w14:textId="77777777" w:rsidR="00425AAE" w:rsidRDefault="00425AAE">
      <w:r>
        <w:t xml:space="preserve"> =========================================================================== vim: filetype=text:textwidth=75:expandtab:shiftwidth=2:softtabstop=2 [END FILE=bind9-9.9.5.dfsg/unit/atf-src/COPYING]</w:t>
      </w:r>
    </w:p>
    <w:p w14:paraId="2A954DA6" w14:textId="77777777" w:rsidR="00425AAE" w:rsidRDefault="00425AAE" w:rsidP="000727EF">
      <w:pPr>
        <w:pStyle w:val="Heading2"/>
      </w:pPr>
      <w:r>
        <w:t xml:space="preserve"> </w:t>
      </w:r>
      <w:bookmarkStart w:id="44" w:name="_Toc399937864"/>
      <w:r>
        <w:t>binfmt-support (version 2.1.4):</w:t>
      </w:r>
      <w:bookmarkEnd w:id="44"/>
    </w:p>
    <w:p w14:paraId="3CD0A954" w14:textId="77777777" w:rsidR="00425AAE" w:rsidRDefault="00425AAE" w:rsidP="000727EF">
      <w:pPr>
        <w:pStyle w:val="Heading3"/>
      </w:pPr>
      <w:r>
        <w:t>binfmt-support-2.1.4/debian/copyright:</w:t>
      </w:r>
    </w:p>
    <w:p w14:paraId="2BFCD50E" w14:textId="77777777" w:rsidR="00425AAE" w:rsidRDefault="00425AAE">
      <w:r>
        <w:t>[BEGIN FILE=binfmt-support-2.1.4/debian/copyright] Format: http://www.debian.org/doc/packaging-manuals/copyright-format/1.0/ Upstream-Name: binfmt-support Upstream-Contact: Colin Watson &lt;cjwatson@debian.org&gt;</w:t>
      </w:r>
    </w:p>
    <w:p w14:paraId="1D865640" w14:textId="77777777" w:rsidR="00425AAE" w:rsidRDefault="00425AAE">
      <w:r>
        <w:t>Files: * Copyright: 2000-2011 Colin Watson License: GPL-3+  This program is free software; you can redistribute it and/or modify  it under the terms of the GNU General Public License as published by  the Free Software Foundation; either version 3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with  the Debian GNU/Linux distribution in file /usr/share/common-licenses/GPL-3;  if not, write to the Free Software Foundation, Inc., 51 Franklin St,  Fifth Floor, Boston, MA  02110-1301  USA [END FILE=binfmt-support-2.1.4/debian/copyright]</w:t>
      </w:r>
    </w:p>
    <w:p w14:paraId="45A798C3" w14:textId="77777777" w:rsidR="00425AAE" w:rsidRDefault="00425AAE" w:rsidP="000727EF">
      <w:pPr>
        <w:pStyle w:val="Heading2"/>
      </w:pPr>
      <w:r>
        <w:lastRenderedPageBreak/>
        <w:t xml:space="preserve"> </w:t>
      </w:r>
      <w:bookmarkStart w:id="45" w:name="_Toc399937865"/>
      <w:r>
        <w:t>binutils (version 2.24.51.20140727):</w:t>
      </w:r>
      <w:bookmarkEnd w:id="45"/>
    </w:p>
    <w:p w14:paraId="499C3D91" w14:textId="77777777" w:rsidR="00425AAE" w:rsidRDefault="00425AAE" w:rsidP="000727EF">
      <w:pPr>
        <w:pStyle w:val="Heading3"/>
      </w:pPr>
      <w:r>
        <w:t>binutils-2.24.51.20140727/debian/copyright:</w:t>
      </w:r>
    </w:p>
    <w:p w14:paraId="09F2BD85" w14:textId="77777777" w:rsidR="00425AAE" w:rsidRDefault="00425AAE">
      <w:r>
        <w:t>[BEGIN FILE=binutils-2.24.51.20140727/debian/copyright] This is the Debian GNU/Linux prepackaged version of the GNU assembler, linker, and binary utilities.</w:t>
      </w:r>
    </w:p>
    <w:p w14:paraId="405D42A0" w14:textId="77777777" w:rsidR="00425AAE" w:rsidRDefault="00425AAE">
      <w:r>
        <w:t>This package was put together by me, James Troup &lt;james@nocrew.org&gt;, from sources, which I obtained from:</w:t>
      </w:r>
    </w:p>
    <w:p w14:paraId="54D1CD83" w14:textId="77777777" w:rsidR="00425AAE" w:rsidRDefault="00425AAE">
      <w:r>
        <w:t xml:space="preserve">  ftp://ftp.gnu.org/pub/gnu/binutils/</w:t>
      </w:r>
    </w:p>
    <w:p w14:paraId="0FC60F2E" w14:textId="77777777" w:rsidR="00425AAE" w:rsidRDefault="00425AAE">
      <w:r>
        <w:t>and:</w:t>
      </w:r>
    </w:p>
    <w:p w14:paraId="3C412377" w14:textId="77777777" w:rsidR="00425AAE" w:rsidRDefault="00425AAE">
      <w:r>
        <w:t xml:space="preserve">  cvs://:pserver:anoncvs@sources.redhat.com:/cvs/src</w:t>
      </w:r>
    </w:p>
    <w:p w14:paraId="29FA5836" w14:textId="77777777" w:rsidR="00425AAE" w:rsidRDefault="00425AAE">
      <w:r>
        <w:t>It was previously maintained by Christopher C. Chimelis &lt;chris@debian.org&gt;</w:t>
      </w:r>
    </w:p>
    <w:p w14:paraId="0416CA24" w14:textId="77777777" w:rsidR="00425AAE" w:rsidRDefault="00425AAE">
      <w:r>
        <w:t>GNU Binutils is Copyright (C) 1990, 1991, 1992, 1993, 1994, 1995, 1996, 1997, 1998, 1999, 2000, 2001, 2002, 2003, 2004, 2005, 2006, 2007, 2008 Free Software Foundation, Inc.</w:t>
      </w:r>
    </w:p>
    <w:p w14:paraId="7955753B" w14:textId="77777777" w:rsidR="00425AAE" w:rsidRDefault="00425AAE">
      <w:r>
        <w:t xml:space="preserve">   This program is free software; you can redistribute it and/or modify    it under the terms of the GNU General Public License as published by    the Free Software Foundation; either version 3 of the License, or    (at your option) any later version.</w:t>
      </w:r>
    </w:p>
    <w:p w14:paraId="5E7F5470"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55D73E34" w14:textId="77777777" w:rsidR="00425AAE" w:rsidRDefault="00425AAE">
      <w:r>
        <w:t xml:space="preserve">   You should have received a copy of the GNU General Public License    along with this program; if not, write to the Free Software    Foundation, Inc., 51 Franklin Street - Fifth Floor, Boston,    MA 02110-1301, USA.  */</w:t>
      </w:r>
    </w:p>
    <w:p w14:paraId="3D7A31D9" w14:textId="77777777" w:rsidR="00425AAE" w:rsidRDefault="00425AAE">
      <w:r>
        <w:t>On Debian GNU/Linux systems, the complete text of the GNU General Public License can be found in `/usr/share/common-licenses/GPL' and `/usr/share/common-licenses/LGPL'.</w:t>
      </w:r>
    </w:p>
    <w:p w14:paraId="13D72D53" w14:textId="77777777" w:rsidR="00425AAE" w:rsidRDefault="00425AAE">
      <w:r>
        <w:t>The binutils manuals and associated documentation are also Copyright (C) Free Software Foundation, Inc.  They are distributed under the GNU Free Documentation License Version 1.3 or any later version published by the Free Software Foundation, with no Invariant Sections, with no with no Front-Cover Texts, and with no Back-Cover Texts. On Debian GNU/Linux systems, the complete text of the GFDL can be found in `/usr/share/common-licenses/GFDL'. [END FILE=binutils-2.24.51.20140727/debian/copyright]</w:t>
      </w:r>
    </w:p>
    <w:p w14:paraId="40F27450" w14:textId="77777777" w:rsidR="00425AAE" w:rsidRDefault="00425AAE" w:rsidP="000727EF">
      <w:pPr>
        <w:pStyle w:val="Heading3"/>
      </w:pPr>
      <w:r>
        <w:t>binutils-2.24.51.20140727/COPYING:</w:t>
      </w:r>
    </w:p>
    <w:p w14:paraId="3064EC84" w14:textId="77777777" w:rsidR="00425AAE" w:rsidRDefault="00425AAE">
      <w:r>
        <w:t xml:space="preserve">[BEGIN FILE=binutils-2.24.51.20140727/COPYING] </w:t>
      </w:r>
      <w:r>
        <w:tab/>
      </w:r>
      <w:r>
        <w:tab/>
        <w:t xml:space="preserve">    GNU GENERAL PUBLIC LICENSE </w:t>
      </w:r>
      <w:r>
        <w:tab/>
      </w:r>
      <w:r>
        <w:tab/>
        <w:t xml:space="preserve">       Version 2, June 1991</w:t>
      </w:r>
    </w:p>
    <w:p w14:paraId="2AD25A6C" w14:textId="77777777" w:rsidR="00425AAE" w:rsidRDefault="00425AAE">
      <w:r>
        <w:t xml:space="preserve"> Copyright (C) 1989, 1991 Free Software Foundation, Inc.      51 Franklin Street, Fifth Floor, Boston, MA  02110-1301  USA  Everyone is permitted to copy and distribute verbatim copies  of this license document, but changing it is not allowed.</w:t>
      </w:r>
    </w:p>
    <w:p w14:paraId="62E3AC3C" w14:textId="77777777" w:rsidR="00425AAE" w:rsidRDefault="00425AAE">
      <w:r>
        <w:tab/>
      </w:r>
      <w:r>
        <w:tab/>
      </w:r>
      <w:r>
        <w:tab/>
        <w:t xml:space="preserve">    </w:t>
      </w:r>
      <w:bookmarkStart w:id="46" w:name="GNU_preamble"/>
      <w:r w:rsidRPr="00CE7DF1">
        <w:t>Preamble</w:t>
      </w:r>
      <w:bookmarkEnd w:id="46"/>
    </w:p>
    <w:p w14:paraId="5353732E" w14:textId="77777777" w:rsidR="00425AAE" w:rsidRDefault="00425AAE">
      <w:r>
        <w:lastRenderedPageBreak/>
        <w:t xml:space="preserve">  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w:t>
      </w:r>
    </w:p>
    <w:p w14:paraId="43768F71" w14:textId="77777777" w:rsidR="00425AAE" w:rsidRDefault="00425AAE">
      <w:r>
        <w:t xml:space="preserve">  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14:paraId="3669B2D3"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0FFE1B27" w14:textId="77777777" w:rsidR="00425AAE" w:rsidRDefault="00425AAE">
      <w:r>
        <w:t xml:space="preserve">  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14:paraId="22645A1F" w14:textId="77777777" w:rsidR="00425AAE" w:rsidRDefault="00425AAE">
      <w:r>
        <w:t xml:space="preserve">  We protect your rights with two steps: (1) copyright the software, and (2) offer you this license which gives you legal permission to copy, distribute and/or modify the software.</w:t>
      </w:r>
    </w:p>
    <w:p w14:paraId="7EE21E84"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43B9A431" w14:textId="77777777" w:rsidR="00425AAE" w:rsidRDefault="00425AAE">
      <w:r>
        <w:t xml:space="preserve">  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14:paraId="43DCB78E" w14:textId="77777777" w:rsidR="00425AAE" w:rsidRDefault="00425AAE">
      <w:r>
        <w:t xml:space="preserve">  The precise terms and conditions for copying, distribution and modification follow.</w:t>
      </w:r>
    </w:p>
    <w:p w14:paraId="057A8E91" w14:textId="77777777" w:rsidR="00425AAE" w:rsidRDefault="00425AAE">
      <w:r>
        <w:tab/>
      </w:r>
      <w:r>
        <w:tab/>
        <w:t xml:space="preserve">    GNU GENERAL PUBLIC LICENSE    TERMS AND CONDITIONS FOR COPYING, DISTRIBUTION AND MODIFICATION</w:t>
      </w:r>
    </w:p>
    <w:p w14:paraId="49BC0B32" w14:textId="77777777" w:rsidR="00425AAE" w:rsidRDefault="00425AAE">
      <w:r>
        <w:t xml:space="preserve">  0.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14:paraId="4E0651AF" w14:textId="77777777" w:rsidR="00425AAE" w:rsidRDefault="00425AAE">
      <w: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14:paraId="63787C37" w14:textId="77777777" w:rsidR="00425AAE" w:rsidRDefault="00425AAE">
      <w:r>
        <w:lastRenderedPageBreak/>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14:paraId="20423B6D" w14:textId="77777777" w:rsidR="00425AAE" w:rsidRDefault="00425AAE">
      <w:r>
        <w:t>You may charge a fee for the physical act of transferring a copy, and you may at your option offer warranty protection in exchange for a fee.</w:t>
      </w:r>
    </w:p>
    <w:p w14:paraId="27EE783A" w14:textId="77777777" w:rsidR="00425AAE" w:rsidRDefault="00425AAE">
      <w:r>
        <w:t xml:space="preserve">  2. You may modify your copy or copies of the Program or any portion of it, thus forming a work based on the Program, and copy and distribute such modifications or work under the terms of Section 1 above, provided that you also meet all of these conditions:</w:t>
      </w:r>
    </w:p>
    <w:p w14:paraId="02870252" w14:textId="77777777" w:rsidR="00425AAE" w:rsidRDefault="00425AAE">
      <w:r>
        <w:t xml:space="preserve">    a) You must cause the modified files to carry prominent notices     stating that you changed the files and the date of any change.</w:t>
      </w:r>
    </w:p>
    <w:p w14:paraId="1070AE94" w14:textId="77777777" w:rsidR="00425AAE" w:rsidRDefault="00425AAE">
      <w:r>
        <w:t xml:space="preserve">    b) You must cause any work that you distribute or publish, that in     whole or in part contains or is derived from the Program or any     part thereof, to be licensed as a whole at no charge to all third     parties under the terms of this License.</w:t>
      </w:r>
    </w:p>
    <w:p w14:paraId="4DE60C61" w14:textId="77777777" w:rsidR="00425AAE" w:rsidRDefault="00425AAE">
      <w:r>
        <w:t xml:space="preserve">    c)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14:paraId="0D75C0F4" w14:textId="77777777" w:rsidR="00425AAE" w:rsidRDefault="00425AAE">
      <w:r>
        <w:t>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w:t>
      </w:r>
    </w:p>
    <w:p w14:paraId="797810B3" w14:textId="77777777" w:rsidR="00425AAE" w:rsidRDefault="00425AAE">
      <w:r>
        <w:t>Thus, it is not the intent of this section to claim rights or contest your rights to work written entirely by you; rather, the intent is to exercise the right to control the distribution of derivative or collective works based on the Program.</w:t>
      </w:r>
    </w:p>
    <w:p w14:paraId="0E25AED9" w14:textId="77777777" w:rsidR="00425AAE" w:rsidRDefault="00425AAE">
      <w:r>
        <w:t>In addition, mere aggregation of another work not based on the Program with the Program (or with a work based on the Program) on a volume of a storage or distribution medium does not bring the other work under the scope of this License.</w:t>
      </w:r>
    </w:p>
    <w:p w14:paraId="56B16C35" w14:textId="77777777" w:rsidR="00425AAE" w:rsidRDefault="00425AAE">
      <w:r>
        <w:t xml:space="preserve">  3. You may copy and distribute the Program (or a work based on it, under Section 2) in object code or executable form under the terms of Sections 1 and 2 above provided that you also do one of the following:</w:t>
      </w:r>
    </w:p>
    <w:p w14:paraId="6F9121FD" w14:textId="77777777" w:rsidR="00425AAE" w:rsidRDefault="00425AAE">
      <w:r>
        <w:t xml:space="preserve">    a) Accompany it with the complete corresponding machine-readable     source code, which must be distributed under the terms of Sections     1 and 2 above on a medium customarily used for software interchange; or,</w:t>
      </w:r>
    </w:p>
    <w:p w14:paraId="2DD1E6F7" w14:textId="77777777" w:rsidR="00425AAE" w:rsidRDefault="00425AAE">
      <w:r>
        <w:lastRenderedPageBreak/>
        <w:t xml:space="preserve">    b)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14:paraId="6896558A" w14:textId="77777777" w:rsidR="00425AAE" w:rsidRDefault="00425AAE">
      <w:r>
        <w:t xml:space="preserve">    c)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w:t>
      </w:r>
    </w:p>
    <w:p w14:paraId="6A5C77BB" w14:textId="77777777" w:rsidR="00425AAE" w:rsidRDefault="00425AAE">
      <w: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786A30A6" w14:textId="77777777" w:rsidR="00425AAE" w:rsidRDefault="00425AAE">
      <w: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14:paraId="1CD949D7" w14:textId="77777777" w:rsidR="00425AAE" w:rsidRDefault="00425AAE">
      <w:r>
        <w:t xml:space="preserve">  4.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14:paraId="56F2888F" w14:textId="77777777" w:rsidR="00425AAE" w:rsidRDefault="00425AAE">
      <w:r>
        <w:t xml:space="preserve">  5.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14:paraId="316DAC6B"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14:paraId="577C4FE0" w14:textId="77777777" w:rsidR="00425AAE" w:rsidRDefault="00425AAE">
      <w:r>
        <w:t xml:space="preserve">  7.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w:t>
      </w:r>
      <w:r>
        <w:lastRenderedPageBreak/>
        <w:t>by all those who receive copies directly or indirectly through you, then the only way you could satisfy both it and this License would be to refrain entirely from distribution of the Program.</w:t>
      </w:r>
    </w:p>
    <w:p w14:paraId="57111765" w14:textId="77777777" w:rsidR="00425AAE" w:rsidRDefault="00425AAE">
      <w:r>
        <w:t>If any portion of this section is held invalid or unenforceable under any particular circumstance, the balance of the section is intended to apply and the section as a whole is intended to apply in other circumstances.</w:t>
      </w:r>
    </w:p>
    <w:p w14:paraId="45BB616C" w14:textId="77777777" w:rsidR="00425AAE" w:rsidRDefault="00425AAE">
      <w:r>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40953D02" w14:textId="77777777" w:rsidR="00425AAE" w:rsidRDefault="00425AAE">
      <w:r>
        <w:t>This section is intended to make thoroughly clear what is believed to be a consequence of the rest of this License.</w:t>
      </w:r>
    </w:p>
    <w:p w14:paraId="38524839" w14:textId="77777777" w:rsidR="00425AAE" w:rsidRDefault="00425AAE">
      <w:r>
        <w:t xml:space="preserve">  8.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47A98C05" w14:textId="77777777" w:rsidR="00425AAE" w:rsidRDefault="00425AAE">
      <w:r>
        <w:t xml:space="preserve">  9. The Free Software Foundation may publish revised and/or new versions of the General Public License from time to time.  Such new versions will be similar in spirit to the present version, but may differ in detail to address new problems or concerns.</w:t>
      </w:r>
    </w:p>
    <w:p w14:paraId="4E6D8970" w14:textId="77777777" w:rsidR="00425AAE" w:rsidRDefault="00425AAE">
      <w: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14:paraId="5B3E5D8F" w14:textId="77777777" w:rsidR="00425AAE" w:rsidRDefault="00425AAE">
      <w:r>
        <w:t xml:space="preserve">  10.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029828EB" w14:textId="77777777" w:rsidR="00425AAE" w:rsidRDefault="00425AAE">
      <w:r>
        <w:tab/>
      </w:r>
      <w:r>
        <w:tab/>
      </w:r>
      <w:r>
        <w:tab/>
        <w:t xml:space="preserve">    NO WARRANTY</w:t>
      </w:r>
    </w:p>
    <w:p w14:paraId="22667D6A" w14:textId="77777777" w:rsidR="00425AAE" w:rsidRDefault="00425AAE">
      <w:r>
        <w:t xml:space="preserve">  11.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w:t>
      </w:r>
      <w:r>
        <w:lastRenderedPageBreak/>
        <w:t>AND PERFORMANCE OF THE PROGRAM IS WITH YOU.  SHOULD THE PROGRAM PROVE DEFECTIVE, YOU ASSUME THE COST OF ALL NECESSARY SERVICING, REPAIR OR CORRECTION.</w:t>
      </w:r>
    </w:p>
    <w:p w14:paraId="50E60E45" w14:textId="77777777" w:rsidR="00425AAE" w:rsidRDefault="00425AAE">
      <w:r>
        <w:t xml:space="preserve">  12.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24BE57D7" w14:textId="77777777" w:rsidR="00425AAE" w:rsidRDefault="00425AAE">
      <w:r>
        <w:tab/>
      </w:r>
      <w:r>
        <w:tab/>
        <w:t xml:space="preserve">     END OF TERMS AND CONDITIONS</w:t>
      </w:r>
    </w:p>
    <w:p w14:paraId="353CA6BA" w14:textId="77777777" w:rsidR="00425AAE" w:rsidRDefault="00425AAE">
      <w:r>
        <w:tab/>
        <w:t xml:space="preserve">    How to Apply These Terms to Your New Programs</w:t>
      </w:r>
    </w:p>
    <w:p w14:paraId="72D4FC51" w14:textId="77777777" w:rsidR="00425AAE" w:rsidRDefault="00425AAE">
      <w:r>
        <w:t xml:space="preserve">  If you develop a new program, and you want it to be of the greatest possible use to the public, the best way to achieve this is to make it free software which everyone can redistribute and change under these terms.</w:t>
      </w:r>
    </w:p>
    <w:p w14:paraId="6FE0ABF4"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1931ABA6" w14:textId="77777777" w:rsidR="00425AAE" w:rsidRDefault="00425AAE">
      <w:r>
        <w:t xml:space="preserve">    &lt;one line to give the program's name and a brief idea of what it does.&gt;     Copyright (C) &lt;year&gt;  &lt;name of author&gt;</w:t>
      </w:r>
    </w:p>
    <w:p w14:paraId="2192CA76"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176DCB77"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6A23495A"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66C1F994" w14:textId="77777777" w:rsidR="00425AAE" w:rsidRDefault="00425AAE">
      <w:r>
        <w:t xml:space="preserve"> Also add information on how to contact you by electronic and paper mail.</w:t>
      </w:r>
    </w:p>
    <w:p w14:paraId="3A909495" w14:textId="77777777" w:rsidR="00425AAE" w:rsidRDefault="00425AAE">
      <w:r>
        <w:t>If the program is interactive, make it output a short notice like this when it starts in an interactive mode:</w:t>
      </w:r>
    </w:p>
    <w:p w14:paraId="57A0EE98" w14:textId="77777777" w:rsidR="00425AAE" w:rsidRDefault="00425AAE">
      <w:r>
        <w:t xml:space="preserve">    Gnomovision version 69, Copyright (C) year  name of author     Gnomovision comes with ABSOLUTELY NO WARRANTY; for details type `show w'.     This is free software, and you are welcome to redistribute it     under certain conditions; type `show c' for details.</w:t>
      </w:r>
    </w:p>
    <w:p w14:paraId="53EE2E96"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737E0383" w14:textId="77777777" w:rsidR="00425AAE" w:rsidRDefault="00425AAE">
      <w:r>
        <w:lastRenderedPageBreak/>
        <w:t>You should also get your employer (if you work as a programmer) or your school, if any, to sign a copyright disclaimer for the program, if necessary.  Here is a sample; alter the names:</w:t>
      </w:r>
    </w:p>
    <w:p w14:paraId="44599C52" w14:textId="77777777" w:rsidR="00425AAE" w:rsidRDefault="00425AAE">
      <w:r>
        <w:t xml:space="preserve">  Yoyodyne, Inc., hereby disclaims all copyright interest in the program   `Gnomovision' (which makes passes at compilers) written by James Hacker.</w:t>
      </w:r>
    </w:p>
    <w:p w14:paraId="3CCEC6A3" w14:textId="77777777" w:rsidR="00425AAE" w:rsidRDefault="00425AAE">
      <w:r>
        <w:t xml:space="preserve">  &lt;signature of Ty Coon&gt;, 1 April 1989   Ty Coon, President of Vice</w:t>
      </w:r>
    </w:p>
    <w:p w14:paraId="63A734AD" w14:textId="77777777" w:rsidR="00425AAE" w:rsidRDefault="00425AAE">
      <w:r>
        <w:t>This General Public License does not permit incorporating your program into proprietary programs.  If your program is a subroutine library, you may consider it more useful to permit linking proprietary applications with the library.  If this is what you want to do, use the GNU Library General Public License instead of this License. [END FILE=binutils-2.24.51.20140727/COPYING]</w:t>
      </w:r>
    </w:p>
    <w:p w14:paraId="209CCC68" w14:textId="77777777" w:rsidR="00425AAE" w:rsidRDefault="00425AAE" w:rsidP="000727EF">
      <w:pPr>
        <w:pStyle w:val="Heading3"/>
      </w:pPr>
      <w:r>
        <w:t>binutils-2.24.51.20140727/COPYING.LIBGLOSS:</w:t>
      </w:r>
    </w:p>
    <w:p w14:paraId="3A5A796A" w14:textId="77777777" w:rsidR="00425AAE" w:rsidRDefault="00425AAE">
      <w:r>
        <w:t>[BEGIN FILE=binutils-2.24.51.20140727/COPYING.LIBGLOSS] The libgloss subdirectory is a collection of software from several sources.</w:t>
      </w:r>
    </w:p>
    <w:p w14:paraId="3BF0A3DC" w14:textId="77777777" w:rsidR="00425AAE" w:rsidRDefault="00425AAE">
      <w:r>
        <w:t>Each file may have its own copyright/license that is embedded in the source  file.  Unless otherwise noted in the body of the source file(s), the following copyright notices will apply to the contents of the libgloss subdirectory:</w:t>
      </w:r>
    </w:p>
    <w:p w14:paraId="19CB0C49" w14:textId="77777777" w:rsidR="00425AAE" w:rsidRDefault="00425AAE">
      <w:r>
        <w:t>(1) Red Hat Incorporated</w:t>
      </w:r>
    </w:p>
    <w:p w14:paraId="1DA30C70" w14:textId="77777777" w:rsidR="00425AAE" w:rsidRDefault="00425AAE">
      <w:r>
        <w:t>Copyright (c) 1994-2009  Red Hat, Inc. All rights reserved.</w:t>
      </w:r>
    </w:p>
    <w:p w14:paraId="1320D5D8" w14:textId="77777777" w:rsidR="00425AAE" w:rsidRDefault="00425AAE">
      <w:r>
        <w:t>This copyrighted material is made available to anyone wishing to use, modify, copy, or redistribute it subject to the terms and conditions of the BSD  License.   This program is distributed in the hope that it will be useful,  but WITHOUT ANY WARRANTY expressed or implied, including the implied warranties  of MERCHANTABILITY or FITNESS FOR A PARTICULAR PURPOSE.  A copy of this license is available at http://www.opensource.org/licenses. Any Red Hat trademarks that are incorporated in the source code or documentation are not subject to the BSD License and may only be used or replicated with the express permission of  Red Hat, Inc.</w:t>
      </w:r>
    </w:p>
    <w:p w14:paraId="6DB878F0" w14:textId="77777777" w:rsidR="00425AAE" w:rsidRDefault="00425AAE">
      <w:r>
        <w:t>(2) University of California, Berkeley</w:t>
      </w:r>
    </w:p>
    <w:p w14:paraId="5904753D" w14:textId="77777777" w:rsidR="00425AAE" w:rsidRDefault="00425AAE">
      <w:r>
        <w:t>Copyright (c) 1981-2000 The Regents of the University of California. All rights reserved.</w:t>
      </w:r>
    </w:p>
    <w:p w14:paraId="1B128E4A" w14:textId="77777777" w:rsidR="00425AAE" w:rsidRDefault="00425AAE">
      <w:r>
        <w:t>Redistribution and use in source and binary forms, with or without modification, are permitted provided that the following conditions are met:</w:t>
      </w:r>
    </w:p>
    <w:p w14:paraId="31E95A4A"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University nor the names of its contributors may       be used to endorse or promote products derived from this software without       specific prior written permission.</w:t>
      </w:r>
    </w:p>
    <w:p w14:paraId="6039A591" w14:textId="77777777" w:rsidR="00425AAE" w:rsidRDefault="00425AAE">
      <w:r>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w:t>
      </w:r>
      <w:r>
        <w:lastRenderedPageBreak/>
        <w:t>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E919FF8" w14:textId="77777777" w:rsidR="00425AAE" w:rsidRDefault="00425AAE">
      <w:r>
        <w:t>(3) DJ Delorie</w:t>
      </w:r>
    </w:p>
    <w:p w14:paraId="53B29CF9" w14:textId="77777777" w:rsidR="00425AAE" w:rsidRDefault="00425AAE">
      <w:r>
        <w:t>Copyright (C) 1993 DJ Delorie All rights reserved.</w:t>
      </w:r>
    </w:p>
    <w:p w14:paraId="063CD8EC" w14:textId="77777777" w:rsidR="00425AAE" w:rsidRDefault="00425AAE">
      <w:r>
        <w:t>Redistribution, modification,  and use in source and binary forms is permitted provided that the above copyright notice and following paragraph are duplicated in all such forms.</w:t>
      </w:r>
    </w:p>
    <w:p w14:paraId="675A8EC1" w14:textId="77777777" w:rsidR="00425AAE" w:rsidRDefault="00425AAE">
      <w:r>
        <w:t>This file is distributed WITHOUT ANY WARRANTY; without even the implied warranty of MERCHANTABILITY or FITNESS FOR A PARTICULAR PURPOSE.</w:t>
      </w:r>
    </w:p>
    <w:p w14:paraId="182364B9" w14:textId="77777777" w:rsidR="00425AAE" w:rsidRDefault="00425AAE">
      <w:r>
        <w:t>(4) (formerly GPL for fr30)</w:t>
      </w:r>
    </w:p>
    <w:p w14:paraId="20DBC22F" w14:textId="77777777" w:rsidR="00425AAE" w:rsidRDefault="00425AAE">
      <w:r>
        <w:t>The GPL is no longer applicable to the fr30 platform.  The piece of code (syscalls.c) referencing the GPL has been officially relicensed.</w:t>
      </w:r>
    </w:p>
    <w:p w14:paraId="29B548A9" w14:textId="77777777" w:rsidR="00425AAE" w:rsidRDefault="00425AAE">
      <w:r>
        <w:t>(5) Advanced Micro Devices</w:t>
      </w:r>
    </w:p>
    <w:p w14:paraId="2AB14F17" w14:textId="77777777" w:rsidR="00425AAE" w:rsidRDefault="00425AAE">
      <w:r>
        <w:t>Copyright 1989, 1990 Advanced Micro Devices, Inc.</w:t>
      </w:r>
    </w:p>
    <w:p w14:paraId="6F33FB12" w14:textId="77777777" w:rsidR="00425AAE" w:rsidRDefault="00425AAE">
      <w:r>
        <w:t>This software is the property of Advanced Micro Devices, Inc  (AMD)  which specifically  grants the user the right to modify, use and distribute this software provided this notice is not removed or altered.  All other rights are reserved by AMD.</w:t>
      </w:r>
    </w:p>
    <w:p w14:paraId="3833D9F3" w14:textId="77777777" w:rsidR="00425AAE" w:rsidRDefault="00425AAE">
      <w:r>
        <w:t>AMD MAKES NO WARRANTY OF ANY KIND, EXPRESS OR IMPLIED, WITH REGARD TO THIS SOFTWARE.  IN NO EVENT SHALL AMD BE LIABLE FOR INCIDENTAL OR CONSEQUENTIAL DAMAGES IN CONNECTION WITH OR ARISING FROM THE FURNISHING, PERFORMANCE, OR USE OF THIS SOFTWARE.</w:t>
      </w:r>
    </w:p>
    <w:p w14:paraId="383D1539" w14:textId="77777777" w:rsidR="00425AAE" w:rsidRDefault="00425AAE">
      <w:r>
        <w:t>So that all may benefit from your experience, please report  any  problems or  suggestions about this software to the 29K Technical Support Center at 800-29-29-AMD (800-292-9263) in the USA, or 0800-89-1131  in  the  UK,  or 0031-11-1129 in Japan, toll free.  The direct dial number is 512-462-4118.</w:t>
      </w:r>
    </w:p>
    <w:p w14:paraId="1A63EC4C" w14:textId="77777777" w:rsidR="00425AAE" w:rsidRDefault="00425AAE">
      <w:r>
        <w:t>Advanced Micro Devices, Inc. 29K Support Products Mail Stop 573 5900 E. Ben White Blvd. Austin, TX 78741 800-292-9263</w:t>
      </w:r>
    </w:p>
    <w:p w14:paraId="066CE91E" w14:textId="77777777" w:rsidR="00425AAE" w:rsidRDefault="00425AAE">
      <w:r>
        <w:t>(6) - Analog Devices, Inc. (bfin-* targets)</w:t>
      </w:r>
    </w:p>
    <w:p w14:paraId="1B37DEA5" w14:textId="77777777" w:rsidR="00425AAE" w:rsidRDefault="00425AAE">
      <w:r>
        <w:t>Copyright (C) 2006, 2008, 2009, 2011, 2012 Analog Devices, Inc.</w:t>
      </w:r>
    </w:p>
    <w:p w14:paraId="49652301" w14:textId="77777777" w:rsidR="00425AAE" w:rsidRDefault="00425AAE">
      <w:r>
        <w:t>The authors hereby grant permission to use, copy, modify, distribute, and license this software and its documentation for any purpose, provided that existing copyright notices are retained in all copies and that this notice is included verbatim in any distributions. No written agreement, license, or royalty fee is required for any of the authorized uses. Modifications to this software may be copyrighted by their authors and need not follow the licensing terms described here, provided that the new terms are clearly indicated on the first page of each file where they apply.</w:t>
      </w:r>
    </w:p>
    <w:p w14:paraId="47FCA6A5" w14:textId="77777777" w:rsidR="00425AAE" w:rsidRDefault="00425AAE">
      <w:r>
        <w:t>(7) University of Utah and the Computer Systems Laboratory (CSL)     [applies only to hppa*-*-pro* targets] Copyright (c) 1990,1994 The University of Utah and the Computer Systems Laboratory (CSL).  All rights reserved.</w:t>
      </w:r>
    </w:p>
    <w:p w14:paraId="4291D425" w14:textId="77777777" w:rsidR="00425AAE" w:rsidRDefault="00425AAE">
      <w:r>
        <w:lastRenderedPageBreak/>
        <w:t>Permission to use, copy, modify and distribute this software is hereby granted provided that (1) source code retains these copyright, permission, and disclaimer notices, and (2) redistributions including binaries reproduce the notices in supporting documentation, and (3) all advertising materials mentioning features or use of this software display the following acknowledgement: ``This product includes software developed by the Computer Systems Laboratory at the University of Utah.''</w:t>
      </w:r>
    </w:p>
    <w:p w14:paraId="6F845EDD" w14:textId="77777777" w:rsidR="00425AAE" w:rsidRDefault="00425AAE">
      <w:r>
        <w:t>THE UNIVERSITY OF UTAH AND CSL ALLOW FREE USE OF THIS SOFTWARE IN ITS AS IS CONDITION.  THE UNIVERSITY OF UTAH AND CSL DISCLAIM ANY LIABILITY OF ANY KIND FOR ANY DAMAGES WHATSOEVER RESULTING FROM THE USE OF THIS SOFTWARE.</w:t>
      </w:r>
    </w:p>
    <w:p w14:paraId="443832CE" w14:textId="77777777" w:rsidR="00425AAE" w:rsidRDefault="00425AAE">
      <w:r>
        <w:t>CSL requests users of this software to return to csl-dist@cs.utah.edu any improvements that they make and grant CSL redistribution rights.</w:t>
      </w:r>
    </w:p>
    <w:p w14:paraId="3B01DFAE" w14:textId="77777777" w:rsidR="00425AAE" w:rsidRDefault="00425AAE">
      <w:r>
        <w:t>(8) Sun Microsystems</w:t>
      </w:r>
    </w:p>
    <w:p w14:paraId="51EEDDB1" w14:textId="77777777" w:rsidR="00425AAE" w:rsidRDefault="00425AAE">
      <w:r>
        <w:t>Copyright (C) 1993 by Sun Microsystems, Inc. All rights reserved.</w:t>
      </w:r>
    </w:p>
    <w:p w14:paraId="53BBB414" w14:textId="77777777" w:rsidR="00425AAE" w:rsidRDefault="00425AAE">
      <w:r>
        <w:t>Developed at SunPro, a Sun Microsystems, Inc. business. Permission to use, copy, modify, and distribute this software is freely granted, provided that this notice is preserved.</w:t>
      </w:r>
    </w:p>
    <w:p w14:paraId="62F848DE" w14:textId="77777777" w:rsidR="00425AAE" w:rsidRDefault="00425AAE">
      <w:r>
        <w:t>(9) Hewlett Packard</w:t>
      </w:r>
    </w:p>
    <w:p w14:paraId="6A10522D" w14:textId="77777777" w:rsidR="00425AAE" w:rsidRDefault="00425AAE">
      <w:r>
        <w:t>(c) Copyright 1986 HEWLETT-PACKARD COMPANY</w:t>
      </w:r>
    </w:p>
    <w:p w14:paraId="0F2D66E9" w14:textId="77777777" w:rsidR="00425AAE" w:rsidRDefault="00425AAE">
      <w:r>
        <w:t>To anyone who acknowledges that this file is provided AS IS without any express or implied warranty:</w:t>
      </w:r>
    </w:p>
    <w:p w14:paraId="5BD1B4F6" w14:textId="77777777" w:rsidR="00425AAE" w:rsidRDefault="00425AAE">
      <w:r>
        <w:t>permission to use, copy, modify, and distribute this file for any purpose is hereby granted without fee, provided that the above copyright notice and this notice appears in all copies, and that the name of Hewlett-Packard Company not be used in advertising or publicity pertaining to distribution of the software without specific, written prior permission. Hewlett-Packard Company makes no representations about the suitability of this software for any purpose.</w:t>
      </w:r>
    </w:p>
    <w:p w14:paraId="171823AD" w14:textId="77777777" w:rsidR="00425AAE" w:rsidRDefault="00425AAE">
      <w:r>
        <w:t>(10) Hans-Peter Nilsson</w:t>
      </w:r>
    </w:p>
    <w:p w14:paraId="141D6351" w14:textId="77777777" w:rsidR="00425AAE" w:rsidRDefault="00425AAE">
      <w:r>
        <w:t>Copyright (C) 2001 Hans-Peter Nilsson</w:t>
      </w:r>
    </w:p>
    <w:p w14:paraId="4677C822" w14:textId="77777777" w:rsidR="00425AAE" w:rsidRDefault="00425AAE">
      <w:r>
        <w:t>Permission to use, copy, modify, and distribute this software is freely granted, provided that the above copyright notice, this notice and the following disclaimer are preserved with no changes.</w:t>
      </w:r>
    </w:p>
    <w:p w14:paraId="7C45928B" w14:textId="77777777" w:rsidR="00425AAE" w:rsidRDefault="00425AAE">
      <w:r>
        <w:t>THIS SOFTWARE IS PROVIDED ``AS IS'' AND WITHOUT ANY EXPRESS OR IMPLIED WARRANTIES, INCLUDING, WITHOUT LIMITATION, THE IMPLIED WARRANTIES OF MERCHANTABILITY AND FITNESS FOR A PARTICULAR PURPOSE.</w:t>
      </w:r>
    </w:p>
    <w:p w14:paraId="1413E8AB" w14:textId="77777777" w:rsidR="00425AAE" w:rsidRDefault="00425AAE">
      <w:r>
        <w:t>(11) IBM Corp. spu processor (only spu-* targets)</w:t>
      </w:r>
    </w:p>
    <w:p w14:paraId="5AD1997F" w14:textId="77777777" w:rsidR="00425AAE" w:rsidRDefault="00425AAE">
      <w:r>
        <w:t>(C) Copyright IBM Corp. 2005, 2006</w:t>
      </w:r>
    </w:p>
    <w:p w14:paraId="35FA91E0" w14:textId="77777777" w:rsidR="00425AAE" w:rsidRDefault="00425AAE">
      <w:r>
        <w:t>All rights reserved.</w:t>
      </w:r>
    </w:p>
    <w:p w14:paraId="68BB1810" w14:textId="77777777" w:rsidR="00425AAE" w:rsidRDefault="00425AAE">
      <w:r>
        <w:t>Redistribution and use in source and binary forms, with or without modification, are permitted provided that the following conditions are met:</w:t>
      </w:r>
    </w:p>
    <w:p w14:paraId="6C9707E9"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w:t>
      </w:r>
      <w:r>
        <w:lastRenderedPageBreak/>
        <w:t>in the documentation and/or other materials provided with the distribution.     * Neither the name of IBM nor the names of its contributors may be used to endorse or promote products derived from this software without specific prior written permission.</w:t>
      </w:r>
    </w:p>
    <w:p w14:paraId="79175746"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F7C0C59" w14:textId="77777777" w:rsidR="00425AAE" w:rsidRDefault="00425AAE">
      <w:r>
        <w:t>(12) Jon Beniston (only lm32-* targets)</w:t>
      </w:r>
    </w:p>
    <w:p w14:paraId="24F265CF" w14:textId="77777777" w:rsidR="00425AAE" w:rsidRDefault="00425AAE">
      <w:r>
        <w:t xml:space="preserve"> Contributed by Jon Beniston &lt;jon@beniston.com&gt;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23887E0" w14:textId="77777777" w:rsidR="00425AAE" w:rsidRDefault="00425AAE">
      <w:r>
        <w:t>(13) - Xilinx, Inc. (microblaze-* and powerpc-* targets)</w:t>
      </w:r>
    </w:p>
    <w:p w14:paraId="4DC14F67" w14:textId="77777777" w:rsidR="00425AAE" w:rsidRDefault="00425AAE">
      <w:r>
        <w:t>Copyright (c) 2004, 2009 Xilinx, Inc.  All rights reserved.</w:t>
      </w:r>
    </w:p>
    <w:p w14:paraId="0C0FF0A6" w14:textId="77777777" w:rsidR="00425AAE" w:rsidRDefault="00425AAE">
      <w:r>
        <w:t>Redistribution and use in source and binary forms, with or without modification, are permitted provided that the following conditions are met:</w:t>
      </w:r>
    </w:p>
    <w:p w14:paraId="5A8FCCB2" w14:textId="77777777" w:rsidR="00425AAE" w:rsidRDefault="00425AAE">
      <w:r>
        <w:t>1.  Redistributions source code must retain the above copyright notice, this list of conditions and the following disclaimer.</w:t>
      </w:r>
    </w:p>
    <w:p w14:paraId="59ACB1F0"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513325E5" w14:textId="77777777" w:rsidR="00425AAE" w:rsidRDefault="00425AAE">
      <w:r>
        <w:lastRenderedPageBreak/>
        <w:t>3.  Neither the name of Xilinx nor the names of its contributors may be used to endorse or promote products derived from this software without specific prior written permission.</w:t>
      </w:r>
    </w:p>
    <w:p w14:paraId="324196A3" w14:textId="77777777" w:rsidR="00425AAE" w:rsidRDefault="00425AAE">
      <w:r>
        <w:t>THIS SOFTWARE IS PROVIDED BY THE COPYRIGHT HOLDER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93CB9E4" w14:textId="77777777" w:rsidR="00425AAE" w:rsidRDefault="00425AAE">
      <w:r>
        <w:t xml:space="preserve"> (14) - National Semiconductor Corporation</w:t>
      </w:r>
    </w:p>
    <w:p w14:paraId="49B42F07" w14:textId="77777777" w:rsidR="00425AAE" w:rsidRDefault="00425AAE">
      <w:r>
        <w:t>Copyright (c) 2004 National Semiconductor Corporation</w:t>
      </w:r>
    </w:p>
    <w:p w14:paraId="207CF929" w14:textId="77777777" w:rsidR="00425AAE" w:rsidRDefault="00425AAE">
      <w:r>
        <w:t>The authors hereby grant permission to use, copy, modify, distribute, and license this software and its documentation for any purpose, provided that existing copyright notices are retained in all copies and that this notice is included verbatim in any distributions. No written agreement, license, or royalty fee is required for any of the authorized uses. Modifications to this software may be copyrighted by their authors and need not follow the licensing terms described here, provided that the new terms are clearly indicated on the first page of each file where they apply.</w:t>
      </w:r>
    </w:p>
    <w:p w14:paraId="756F56A9" w14:textId="77777777" w:rsidR="00425AAE" w:rsidRDefault="00425AAE">
      <w:r>
        <w:t xml:space="preserve"> (15) - CodeSourcery, Inc. (tic6x-* targets)</w:t>
      </w:r>
    </w:p>
    <w:p w14:paraId="4B5C7726" w14:textId="77777777" w:rsidR="00425AAE" w:rsidRDefault="00425AAE">
      <w:r>
        <w:t>Copyright (c) 2010 CodeSourcery, Inc. All rights reserved.</w:t>
      </w:r>
    </w:p>
    <w:p w14:paraId="3553BA0F" w14:textId="77777777" w:rsidR="00425AAE" w:rsidRDefault="00425AAE">
      <w:r>
        <w:t>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CodeSourcery nor the       names of its contributors may be used to endorse or promote products       derived from this software without specific prior written permission.</w:t>
      </w:r>
    </w:p>
    <w:p w14:paraId="68158F56" w14:textId="77777777" w:rsidR="00425AAE" w:rsidRDefault="00425AAE">
      <w:r>
        <w:t xml:space="preserve">THIS SOFTWARE IS PROVIDED BY CODESOURCERY, INC. ``AS IS'' AND ANY EXPRESS OR IMPLIED WARRANTIES, INCLUDING, BUT NOT LIMITED TO, THE IMPLIED WARRANTIES OF MERCHANTABILITY AND FITNESS FOR A PARTICULAR PURPOSE ARE DISCLAIMED. IN NO EVENT SHALL CODESOURCERY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w:t>
      </w:r>
      <w:r>
        <w:lastRenderedPageBreak/>
        <w:t>ANY WAY OUT OF THE USE OF THIS SOFTWARE, EVEN IF ADVISED OF THE POSSIBILITY OF SUCH DAMAGE.</w:t>
      </w:r>
    </w:p>
    <w:p w14:paraId="1E28D7CC" w14:textId="77777777" w:rsidR="00425AAE" w:rsidRDefault="00425AAE">
      <w:r>
        <w:t xml:space="preserve"> (16) - GPL with exception (sparc-*leon*, crx-*, cr16-* targets only)</w:t>
      </w:r>
    </w:p>
    <w:p w14:paraId="1FEB62C3" w14:textId="77777777" w:rsidR="00425AAE" w:rsidRDefault="00425AAE">
      <w:r>
        <w:t xml:space="preserve">  Copyright (C) 1992 Free Software Foundation, Inc.   Written By David Vinayak Henkel-Wallace, June 1992</w:t>
      </w:r>
    </w:p>
    <w:p w14:paraId="2438886A" w14:textId="77777777" w:rsidR="00425AAE" w:rsidRDefault="00425AAE">
      <w:r>
        <w:t>This file is free software; you can redistribute it and/or modify it under the terms of the GNU General Public License as published by the Free Software Foundation; either version 2, or (at your option) any later version.</w:t>
      </w:r>
    </w:p>
    <w:p w14:paraId="27D61F7A" w14:textId="77777777" w:rsidR="00425AAE" w:rsidRDefault="00425AAE">
      <w:r>
        <w:t>In addition to the permissions in the GNU General Public License, the Free Software Foundation gives you unlimited permission to link the compiled version of this file with other programs, and to distribute those programs without any restriction coming from the use of this file.  (The General Public License restrictions do apply in other respects; for example, they cover modification of the file, and distribution when not linked into another program.)</w:t>
      </w:r>
    </w:p>
    <w:p w14:paraId="5C826469" w14:textId="77777777" w:rsidR="00425AAE" w:rsidRDefault="00425AAE">
      <w:r>
        <w:t>This file is distributed in the hope that it will be useful, but WITHOUT ANY WARRANTY; without even the implied warranty of MERCHANTABILITY or FITNESS FOR A PARTICULAR PURPOSE.  See the GNU General Public License for more details.</w:t>
      </w:r>
    </w:p>
    <w:p w14:paraId="1152E8DD" w14:textId="77777777" w:rsidR="00425AAE" w:rsidRDefault="00425AAE">
      <w:r>
        <w:t>You should have received a copy of the GNU General Public License along with this program; see the file COPYING.  If not, write to the Free Software Foundation, 59 Temple Place - Suite 330, Boston, MA 02111-1307, USA.</w:t>
      </w:r>
    </w:p>
    <w:p w14:paraId="34BC1C29" w14:textId="77777777" w:rsidR="00425AAE" w:rsidRDefault="00425AAE">
      <w:r>
        <w:t xml:space="preserve">   As a special exception, if you link this library with files    compiled with GCC to produce an executable, this does not cause    the resulting executable to be covered by the GNU General Public License.    This exception does not however invalidate any other reasons why    the executable file might be covered by the GNU General Public License.</w:t>
      </w:r>
    </w:p>
    <w:p w14:paraId="2F911B60" w14:textId="77777777" w:rsidR="00425AAE" w:rsidRDefault="00425AAE">
      <w:r>
        <w:t xml:space="preserve"> (17) - Adapteva, Inc. (epiphany-* targets)</w:t>
      </w:r>
    </w:p>
    <w:p w14:paraId="6CD3FA7A" w14:textId="77777777" w:rsidR="00425AAE" w:rsidRDefault="00425AAE">
      <w:r>
        <w:t>Copyright (c) 2011, Adapteva, Inc. All rights reserved.</w:t>
      </w:r>
    </w:p>
    <w:p w14:paraId="1B3D1AE6" w14:textId="77777777" w:rsidR="00425AAE" w:rsidRDefault="00425AAE">
      <w:r>
        <w:t>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Adapteva nor the names of its contributors may be used    to endorse or promote products derived from this software without specific    prior written permission.</w:t>
      </w:r>
    </w:p>
    <w:p w14:paraId="123DB7B5" w14:textId="77777777" w:rsidR="00425AAE" w:rsidRDefault="00425AAE">
      <w:r>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w:t>
      </w:r>
      <w:r>
        <w:lastRenderedPageBreak/>
        <w:t>TORT (INCLUDING NEGLIGENCE OR OTHERWISE) ARISING IN ANY WAY OUT OF THE USE OF THIS SOFTWARE, EVEN IF ADVISED OF THE POSSIBILITY OF SUCH DAMAGE.</w:t>
      </w:r>
    </w:p>
    <w:p w14:paraId="64BD5F89" w14:textId="77777777" w:rsidR="00425AAE" w:rsidRDefault="00425AAE">
      <w:r>
        <w:t>[END FILE=binutils-2.24.51.20140727/COPYING.LIBGLOSS]</w:t>
      </w:r>
    </w:p>
    <w:p w14:paraId="5007013B" w14:textId="77777777" w:rsidR="00425AAE" w:rsidRDefault="00425AAE" w:rsidP="000727EF">
      <w:pPr>
        <w:pStyle w:val="Heading3"/>
      </w:pPr>
      <w:r>
        <w:t>binutils-2.24.51.20140727/COPYING.LIB:</w:t>
      </w:r>
    </w:p>
    <w:p w14:paraId="37C714F1" w14:textId="77777777" w:rsidR="00425AAE" w:rsidRDefault="00425AAE">
      <w:r>
        <w:t xml:space="preserve">[BEGIN FILE=binutils-2.24.51.20140727/COPYING.LIB] </w:t>
      </w:r>
      <w:r>
        <w:tab/>
      </w:r>
      <w:r>
        <w:tab/>
        <w:t xml:space="preserve">  GNU LIBRARY GENERAL PUBLIC LICENSE </w:t>
      </w:r>
      <w:r>
        <w:tab/>
      </w:r>
      <w:r>
        <w:tab/>
        <w:t xml:space="preserve">       Version 2, June 1991</w:t>
      </w:r>
    </w:p>
    <w:p w14:paraId="6B7B3997" w14:textId="77777777" w:rsidR="00425AAE" w:rsidRDefault="00425AAE">
      <w:r>
        <w:t xml:space="preserve"> Copyright (C) 1991 Free Software Foundation, Inc.  51 Franklin Street, Fifth Floor, Boston, MA 02110-1301, USA  Everyone is permitted to copy and distribute verbatim copies  of this license document, but changing it is not allowed.</w:t>
      </w:r>
    </w:p>
    <w:p w14:paraId="715D401A" w14:textId="77777777" w:rsidR="00425AAE" w:rsidRDefault="00425AAE">
      <w:r>
        <w:t>[This is the first released version of the library GPL.  It is  numbered 2 because it goes with version 2 of the ordinary GPL.]</w:t>
      </w:r>
    </w:p>
    <w:p w14:paraId="2171152A" w14:textId="77777777" w:rsidR="00425AAE" w:rsidRDefault="00425AAE">
      <w:r>
        <w:tab/>
      </w:r>
      <w:r>
        <w:tab/>
      </w:r>
      <w:r>
        <w:tab/>
        <w:t xml:space="preserve">    </w:t>
      </w:r>
      <w:bookmarkStart w:id="47" w:name="preamble_GNU_lib_gpl"/>
      <w:r w:rsidRPr="00CE7DF1">
        <w:t>Preamble</w:t>
      </w:r>
      <w:bookmarkEnd w:id="47"/>
    </w:p>
    <w:p w14:paraId="0A45BF82" w14:textId="77777777" w:rsidR="00425AAE" w:rsidRDefault="00425AAE">
      <w:r>
        <w:t xml:space="preserve">  The licenses for most software are designed to take away your freedom to share and change it.  By contrast, the GNU General Public Licenses are intended to guarantee your freedom to share and change free software--to make sure the software is free for all its users.</w:t>
      </w:r>
    </w:p>
    <w:p w14:paraId="30D08A23" w14:textId="77777777" w:rsidR="00425AAE" w:rsidRDefault="00425AAE">
      <w:r>
        <w:t xml:space="preserve">  This license, the Library General Public License, applies to some specially designated Free Software Foundation software, and to any other libraries whose authors decide to use it.  You can use it for your libraries, too.</w:t>
      </w:r>
    </w:p>
    <w:p w14:paraId="4B502520" w14:textId="77777777" w:rsidR="00425AAE" w:rsidRDefault="00425AAE">
      <w:r>
        <w:t xml:space="preserve">  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14:paraId="5CAD103E"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library, or if you modify it.</w:t>
      </w:r>
    </w:p>
    <w:p w14:paraId="76550FA2" w14:textId="77777777" w:rsidR="00425AAE" w:rsidRDefault="00425AAE">
      <w:r>
        <w:t xml:space="preserve">  For example, if you distribute copies of the library, whether gratis or for a fee, you must give the recipients all the rights that we gave you.  You must make sure that they, too, receive or can get the source code.  If you link a program with the library, you must provide complete object files to the recipients so that they can relink them with the library, after making changes to the library and recompiling it.  And you must show them these terms so they know their rights.</w:t>
      </w:r>
    </w:p>
    <w:p w14:paraId="3845B662" w14:textId="77777777" w:rsidR="00425AAE" w:rsidRDefault="00425AAE">
      <w:r>
        <w:t xml:space="preserve">  Our method of protecting your rights has two steps: (1) copyright the library, and (2) offer you this license which gives you legal permission to copy, distribute and/or modify the library.</w:t>
      </w:r>
    </w:p>
    <w:p w14:paraId="6572A33E" w14:textId="77777777" w:rsidR="00425AAE" w:rsidRDefault="00425AAE">
      <w:r>
        <w:t xml:space="preserve">  Also, for each distributor's protection, we want to make certain that everyone understands that there is no warranty for this free library.  If the library is modified by someone else and passed on, we want its recipients to know that what they have is not the original version, so that any problems introduced by others will not reflect on the original authors' reputations.</w:t>
      </w:r>
    </w:p>
    <w:p w14:paraId="79ED72F6" w14:textId="77777777" w:rsidR="00425AAE" w:rsidRDefault="00425AAE">
      <w:r>
        <w:t xml:space="preserve">  Finally, any free program is threatened constantly by software patents.  We wish to avoid the danger that companies distributing free software will individually obtain patent </w:t>
      </w:r>
      <w:r>
        <w:lastRenderedPageBreak/>
        <w:t>licenses, thus in effect transforming the program into proprietary software.  To prevent this, we have made it clear that any patent must be licensed for everyone's free use or not licensed at all.</w:t>
      </w:r>
    </w:p>
    <w:p w14:paraId="256047B9" w14:textId="77777777" w:rsidR="00425AAE" w:rsidRDefault="00425AAE">
      <w:r>
        <w:t xml:space="preserve">  Most GNU software, including some libraries, is covered by the ordinary GNU General Public License, which was designed for utility programs.  This license, the GNU Library General Public License, applies to certain designated libraries.  This license is quite different from the ordinary one; be sure to read it in full, and don't assume that anything in it is the same as in the ordinary license.</w:t>
      </w:r>
    </w:p>
    <w:p w14:paraId="79AC3D86" w14:textId="77777777" w:rsidR="00425AAE" w:rsidRDefault="00425AAE">
      <w:r>
        <w:t xml:space="preserve">  The reason we have a separate public license for some libraries is that they blur the distinction we usually make between modifying or adding to a program and simply using it.  Linking a program with a library, without changing the library, is in some sense simply using the library, and is analogous to running a utility program or application program.  However, in a textual and legal sense, the linked executable is a combined work, a derivative of the original library, and the ordinary General Public License treats it as such.</w:t>
      </w:r>
    </w:p>
    <w:p w14:paraId="5FC13C28" w14:textId="77777777" w:rsidR="00425AAE" w:rsidRDefault="00425AAE">
      <w:r>
        <w:t xml:space="preserve">  Because of this blurred distinction, using the ordinary General Public License for libraries did not effectively promote software sharing, because most developers did not use the libraries.  We concluded that weaker conditions might promote sharing better.</w:t>
      </w:r>
    </w:p>
    <w:p w14:paraId="132DBBC0" w14:textId="77777777" w:rsidR="00425AAE" w:rsidRDefault="00425AAE">
      <w:r>
        <w:t xml:space="preserve">  However, unrestricted linking of non-free programs would deprive the users of those programs of all benefit from the free status of the libraries themselves.  This Library General Public License is intended to permit developers of non-free programs to use free libraries, while preserving your freedom as a user of such programs to change the free libraries that are incorporated in them.  (We have not seen how to achieve this as regards changes in header files, but we have achieved it as regards changes in the actual functions of the Library.)  The hope is that this will lead to faster development of free libraries.</w:t>
      </w:r>
    </w:p>
    <w:p w14:paraId="5C8879D5" w14:textId="77777777" w:rsidR="00425AAE" w:rsidRDefault="00425AAE">
      <w:r>
        <w:t xml:space="preserve">  The precise terms and conditions for copying, distribution and modification follow.  Pay close attention to the difference between a work based on the library and a work that uses the library.  The former contains code derived from the library, while the latter only works together with the library.</w:t>
      </w:r>
    </w:p>
    <w:p w14:paraId="7AB6CC59" w14:textId="77777777" w:rsidR="00425AAE" w:rsidRDefault="00425AAE">
      <w:r>
        <w:t xml:space="preserve">  Note that it is possible for a library to be covered by the ordinary General Public License rather than by this special one.</w:t>
      </w:r>
    </w:p>
    <w:p w14:paraId="51CA68B8" w14:textId="77777777" w:rsidR="00425AAE" w:rsidRDefault="00425AAE">
      <w:r>
        <w:tab/>
      </w:r>
      <w:r>
        <w:tab/>
        <w:t xml:space="preserve">  GNU LIBRARY GENERAL PUBLIC LICENSE    TERMS AND CONDITIONS FOR COPYING, DISTRIBUTION AND MODIFICATION</w:t>
      </w:r>
    </w:p>
    <w:p w14:paraId="5D203462" w14:textId="77777777" w:rsidR="00425AAE" w:rsidRDefault="00425AAE">
      <w:r>
        <w:t xml:space="preserve">  0. This License Agreement applies to any software library which contains a notice placed by the copyright holder or other authorized party saying it may be distributed under the terms of this Library General Public License (also called this License).  Each licensee is addressed as you.</w:t>
      </w:r>
    </w:p>
    <w:p w14:paraId="37866FC4" w14:textId="77777777" w:rsidR="00425AAE" w:rsidRDefault="00425AAE">
      <w:r>
        <w:t xml:space="preserve">  A library means a collection of software functions and/or data prepared so as to be conveniently linked with application programs (which use some of those functions and data) to form executables.</w:t>
      </w:r>
    </w:p>
    <w:p w14:paraId="3B7A75B7" w14:textId="77777777" w:rsidR="00425AAE" w:rsidRDefault="00425AAE">
      <w:r>
        <w:t xml:space="preserve">  The Library, below, refers to any such software library or work which has been distributed under these terms.  A work based on the Library means either the Library or any derivative work under copyright law: that is to say, a work containing the Library or a portion of it, either verbatim or with modifications and/or translated straightforwardly </w:t>
      </w:r>
      <w:r>
        <w:lastRenderedPageBreak/>
        <w:t>into another language.  (Hereinafter, translation is included without limitation in the term modification.)</w:t>
      </w:r>
    </w:p>
    <w:p w14:paraId="6402BA35" w14:textId="77777777" w:rsidR="00425AAE" w:rsidRDefault="00425AAE">
      <w:r>
        <w:t xml:space="preserve">  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w:t>
      </w:r>
    </w:p>
    <w:p w14:paraId="57AE5D18" w14:textId="77777777" w:rsidR="00425AAE" w:rsidRDefault="00425AAE">
      <w:r>
        <w:t xml:space="preserve">  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      1. You may copy and distribute verbatim copies of the Library's complete source code as you receive it, in any medium, provided that you conspicuously and appropriately publish on each copy an appropriate copyright notice and disclaimer of warranty; keep intact all the notices that refer to this License and to the absence of any warranty; and distribute a copy of this License along with the Library.</w:t>
      </w:r>
    </w:p>
    <w:p w14:paraId="57363364" w14:textId="77777777" w:rsidR="00425AAE" w:rsidRDefault="00425AAE">
      <w:r>
        <w:t xml:space="preserve">  You may charge a fee for the physical act of transferring a copy, and you may at your option offer warranty protection in exchange for a fee.</w:t>
      </w:r>
    </w:p>
    <w:p w14:paraId="555E5CB7" w14:textId="77777777" w:rsidR="00425AAE" w:rsidRDefault="00425AAE">
      <w:r>
        <w:t xml:space="preserve">  2. You may modify your copy or copies of the Library or any portion of it, thus forming a work based on the Library, and copy and distribute such modifications or work under the terms of Section 1 above, provided that you also meet all of these conditions:</w:t>
      </w:r>
    </w:p>
    <w:p w14:paraId="2017CD12" w14:textId="77777777" w:rsidR="00425AAE" w:rsidRDefault="00425AAE">
      <w:r>
        <w:t xml:space="preserve">    a) The modified work must itself be a software library.</w:t>
      </w:r>
    </w:p>
    <w:p w14:paraId="4C22F74B" w14:textId="77777777" w:rsidR="00425AAE" w:rsidRDefault="00425AAE">
      <w:r>
        <w:t xml:space="preserve">    b) You must cause the files modified to carry prominent notices     stating that you changed the files and the date of any change.</w:t>
      </w:r>
    </w:p>
    <w:p w14:paraId="7475C438" w14:textId="77777777" w:rsidR="00425AAE" w:rsidRDefault="00425AAE">
      <w:r>
        <w:t xml:space="preserve">    c) You must cause the whole of the work to be licensed at no     charge to all third parties under the terms of this License.</w:t>
      </w:r>
    </w:p>
    <w:p w14:paraId="64F59F96" w14:textId="77777777" w:rsidR="00425AAE" w:rsidRDefault="00425AAE">
      <w:r>
        <w:t xml:space="preserve">    d) 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w:t>
      </w:r>
    </w:p>
    <w:p w14:paraId="3DF83873" w14:textId="77777777" w:rsidR="00425AAE" w:rsidRDefault="00425AAE">
      <w:r>
        <w:t xml:space="preserve">    (For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w:t>
      </w:r>
    </w:p>
    <w:p w14:paraId="769A7063" w14:textId="77777777" w:rsidR="00425AAE" w:rsidRDefault="00425AAE">
      <w:r>
        <w:t>These requirements apply to the modified work as a whole.  If identifiable sections of that work are not derived from the Library, and can be reasonably considered independent and separate works in themselves, then this License, and its terms, do not apply to those sections when you distribute them as separate works.  But when you distribute the same sections as part of a whole which is a work based on the Library, the distribution of the whole must be on the terms of this License, whose permissions for other licensees extend to the entire whole, and thus to each and every part regardless of who wrote it.</w:t>
      </w:r>
    </w:p>
    <w:p w14:paraId="1DD6734A" w14:textId="77777777" w:rsidR="00425AAE" w:rsidRDefault="00425AAE">
      <w:r>
        <w:lastRenderedPageBreak/>
        <w:t>Thus, it is not the intent of this section to claim rights or contest your rights to work written entirely by you; rather, the intent is to exercise the right to control the distribution of derivative or collective works based on the Library.</w:t>
      </w:r>
    </w:p>
    <w:p w14:paraId="471191F5" w14:textId="77777777" w:rsidR="00425AAE" w:rsidRDefault="00425AAE">
      <w:r>
        <w:t>In addition, mere aggregation of another work not based on the Library with the Library (or with a work based on the Library) on a volume of a storage or distribution medium does not bring the other work under the scope of this License.</w:t>
      </w:r>
    </w:p>
    <w:p w14:paraId="08194710" w14:textId="77777777" w:rsidR="00425AAE" w:rsidRDefault="00425AAE">
      <w:r>
        <w:t xml:space="preserve">  3. You may opt to apply the terms of the ordinary GNU General Public License instead of this License to a given copy of the Library.  To do this, you must alter all the notices that refer to this License, so that they refer to the ordinary GNU General Public License, version 2, instead of to this License.  (If a newer version than version 2 of the ordinary GNU General Public License has appeared, then you can specify that version instead if you wish.)  Do not make any other change in these notices.</w:t>
      </w:r>
    </w:p>
    <w:p w14:paraId="4CC7E93C" w14:textId="77777777" w:rsidR="00425AAE" w:rsidRDefault="00425AAE">
      <w:r>
        <w:t xml:space="preserve">  Once this change is made in a given copy, it is irreversible for that copy, so the ordinary GNU General Public License applies to all subsequent copies and derivative works made from that copy.</w:t>
      </w:r>
    </w:p>
    <w:p w14:paraId="2C4B7405" w14:textId="77777777" w:rsidR="00425AAE" w:rsidRDefault="00425AAE">
      <w:r>
        <w:t xml:space="preserve">  This option is useful when you wish to copy part of the code of the Library into a program that is not a library.</w:t>
      </w:r>
    </w:p>
    <w:p w14:paraId="65AEB9C2" w14:textId="77777777" w:rsidR="00425AAE" w:rsidRDefault="00425AAE">
      <w:r>
        <w:t xml:space="preserve">  4. You may copy and distribute the Library (or a portion or derivative of it, under Section 2) in object code or executable form under the terms of Sections 1 and 2 above provided that you accompany it with the complete corresponding machine-readable source code, which must be distributed under the terms of Sections 1 and 2 above on a medium customarily used for software interchange.</w:t>
      </w:r>
    </w:p>
    <w:p w14:paraId="7B192E6D" w14:textId="77777777" w:rsidR="00425AAE" w:rsidRDefault="00425AAE">
      <w:r>
        <w:t xml:space="preserve">  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w:t>
      </w:r>
    </w:p>
    <w:p w14:paraId="1016FB78" w14:textId="77777777" w:rsidR="00425AAE" w:rsidRDefault="00425AAE">
      <w:r>
        <w:t xml:space="preserve">  5. A program that contains no derivative of any portion of the Library, but is designed to work with the Library by being compiled or linked with it, is called a work that uses the Library.  Such a work, in isolation, is not a derivative work of the Library, and therefore falls outside the scope of this License.</w:t>
      </w:r>
    </w:p>
    <w:p w14:paraId="5CB9E569" w14:textId="77777777" w:rsidR="00425AAE" w:rsidRDefault="00425AAE">
      <w:r>
        <w:t xml:space="preserve">  However, linking a work that uses the Library with the Library creates an executable that is a derivative of the Library (because it contains portions of the Library), rather than a work that uses the library.  The executable is therefore covered by this License. Section 6 states terms for distribution of such executables.</w:t>
      </w:r>
    </w:p>
    <w:p w14:paraId="62A2DD89" w14:textId="77777777" w:rsidR="00425AAE" w:rsidRDefault="00425AAE">
      <w:r>
        <w:t xml:space="preserve">  When a work that uses the Library uses material from a header file that is part of the Library, the object code for the work may be a derivative work of the Library even though the source code is not. Whether this is true is especially significant if the work can be linked without the Library, or if the work is itself a library.  The threshold for this to be true is not precisely defined by law.</w:t>
      </w:r>
    </w:p>
    <w:p w14:paraId="1D19BC4B" w14:textId="77777777" w:rsidR="00425AAE" w:rsidRDefault="00425AAE">
      <w:r>
        <w:t xml:space="preserve">  If such an object file uses only numerical parameters, data structure layouts and accessors, and small macros and small inline functions (ten lines or less in length), then the use of the object file is unrestricted, regardless of whether it is legally a derivative work.  (Executables containing this object code plus portions of the Library will still fall under Section 6.)</w:t>
      </w:r>
    </w:p>
    <w:p w14:paraId="7F5955D2" w14:textId="77777777" w:rsidR="00425AAE" w:rsidRDefault="00425AAE">
      <w:r>
        <w:lastRenderedPageBreak/>
        <w:t xml:space="preserve">  Otherwise, if the work is a derivative of the Library, you may distribute the object code for the work under the terms of Section 6. Any executables containing that work also fall under Section 6, whether or not they are linked directly with the Library itself.</w:t>
      </w:r>
    </w:p>
    <w:p w14:paraId="213E4B8F" w14:textId="77777777" w:rsidR="00425AAE" w:rsidRDefault="00425AAE">
      <w:r>
        <w:t xml:space="preserve">  6. As an exception to the Sections above, you may also compile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w:t>
      </w:r>
    </w:p>
    <w:p w14:paraId="6DE56093" w14:textId="77777777" w:rsidR="00425AAE" w:rsidRDefault="00425AAE">
      <w:r>
        <w:t xml:space="preserve">  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w:t>
      </w:r>
    </w:p>
    <w:p w14:paraId="13B6C704" w14:textId="77777777" w:rsidR="00425AAE" w:rsidRDefault="00425AAE">
      <w:r>
        <w:t xml:space="preserve">    a) Accompany the work with the complete corresponding     machine-readable source code for the Library including whatever     changes were used in the work (which must be distributed under     Sections 1 and 2 above); and, if the work is an executable linked     with the Library, with the complete machine-readable work that     uses the Library, as object code and/or source code, so that the     user can modify the Library and then relink to produce a modified     executable containing the modified Library.  (It is understood     that the user who changes the contents of definitions files in the     Library will not necessarily be able to recompile the application     to use the modified definitions.)</w:t>
      </w:r>
    </w:p>
    <w:p w14:paraId="65FD8F3C" w14:textId="77777777" w:rsidR="00425AAE" w:rsidRDefault="00425AAE">
      <w:r>
        <w:t xml:space="preserve">    b) Accompany the work with a written offer, valid for at     least three years, to give the same user the materials     specified in Subsection 6a, above, for a charge no more     than the cost of performing this distribution.</w:t>
      </w:r>
    </w:p>
    <w:p w14:paraId="4B6CE622" w14:textId="77777777" w:rsidR="00425AAE" w:rsidRDefault="00425AAE">
      <w:r>
        <w:t xml:space="preserve">    c) If distribution of the work is made by offering access to copy     from a designated place, offer equivalent access to copy the above     specified materials from the same place.</w:t>
      </w:r>
    </w:p>
    <w:p w14:paraId="2BC5916D" w14:textId="77777777" w:rsidR="00425AAE" w:rsidRDefault="00425AAE">
      <w:r>
        <w:t xml:space="preserve">    d) Verify that the user has already received a copy of these     materials or that you have already sent this user a copy.</w:t>
      </w:r>
    </w:p>
    <w:p w14:paraId="5568CBBA" w14:textId="77777777" w:rsidR="00425AAE" w:rsidRDefault="00425AAE">
      <w:r>
        <w:t xml:space="preserve">  For an executable, the required form of the work that uses the Library must include any data and utility programs needed for reproducing the executable from it.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305C8333" w14:textId="77777777" w:rsidR="00425AAE" w:rsidRDefault="00425AAE">
      <w:r>
        <w:t xml:space="preserve">  It may happen that this requirement contradicts the license restrictions of other proprietary libraries that do not normally accompany the operating system.  Such a contradiction means you cannot use both them and the Library together in an executable that you distribute.</w:t>
      </w:r>
    </w:p>
    <w:p w14:paraId="68221331" w14:textId="77777777" w:rsidR="00425AAE" w:rsidRDefault="00425AAE">
      <w:r>
        <w:t xml:space="preserve">  7. You may place library facilities that are a work based on the Library side-by-side in a single library together with other library facilities not covered by this License, and distribute such a combined library, provided that the separate distribution of the work based on the Library and of the other library facilities is otherwise permitted, and provided that you do these two things:</w:t>
      </w:r>
    </w:p>
    <w:p w14:paraId="7E472C91" w14:textId="77777777" w:rsidR="00425AAE" w:rsidRDefault="00425AAE">
      <w:r>
        <w:lastRenderedPageBreak/>
        <w:t xml:space="preserve">    a) Accompany the combined library with a copy of the same work     based on the Library, uncombined with any other library     facilities.  This must be distributed under the terms of the     Sections above.</w:t>
      </w:r>
    </w:p>
    <w:p w14:paraId="0B85BADA" w14:textId="77777777" w:rsidR="00425AAE" w:rsidRDefault="00425AAE">
      <w:r>
        <w:t xml:space="preserve">    b) Give prominent notice with the combined library of the fact     that part of it is a work based on the Library, and explaining     where to find the accompanying uncombined form of the same work.</w:t>
      </w:r>
    </w:p>
    <w:p w14:paraId="245E008F" w14:textId="77777777" w:rsidR="00425AAE" w:rsidRDefault="00425AAE">
      <w:r>
        <w:t xml:space="preserve">  8. You may not copy, modify, sublicense, link with, or distribute the Library except as expressly provided under this License.  Any attempt otherwise to copy, modify, sublicense, link with, or distribute the Library is void, and will automatically terminate your rights under this License.  However, parties who have received copies, or rights, from you under this License will not have their licenses terminated so long as such parties remain in full compliance.</w:t>
      </w:r>
    </w:p>
    <w:p w14:paraId="45482CBD" w14:textId="77777777" w:rsidR="00425AAE" w:rsidRDefault="00425AAE">
      <w:r>
        <w:t xml:space="preserve">  9. You are not required to accept this License, since you have not signed it.  However, nothing else grants you permission to modify or distribute the Library or its derivative works.  These actions are prohibited by law if you do not accept this License.  Therefore, by modifying or distributing the Library (or any work based on the Library), you indicate your acceptance of this License to do so, and all its terms and conditions for copying, distributing or modifying the Library or works based on it.</w:t>
      </w:r>
    </w:p>
    <w:p w14:paraId="7CE930BD" w14:textId="77777777" w:rsidR="00425AAE" w:rsidRDefault="00425AAE">
      <w:r>
        <w:t xml:space="preserve">  10. Each time you redistribute the Library (or any work based on the Library), the recipient automatically receives a license from the original licensor to copy, distribute, link with or modify the Library subject to these terms and conditions.  You may not impose any further restrictions on the recipients' exercise of the rights granted herein. You are not responsible for enforcing compliance by third parties to this License.</w:t>
      </w:r>
    </w:p>
    <w:p w14:paraId="18FFB9F3" w14:textId="77777777" w:rsidR="00425AAE" w:rsidRDefault="00425AAE">
      <w:r>
        <w:t xml:space="preserve">  11.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w:t>
      </w:r>
    </w:p>
    <w:p w14:paraId="258D5959" w14:textId="77777777" w:rsidR="00425AAE" w:rsidRDefault="00425AAE">
      <w:r>
        <w:t>If any portion of this section is held invalid or unenforceable under any particular circumstance, the balance of the section is intended to apply, and the section as a whole is intended to apply in other circumstances.</w:t>
      </w:r>
    </w:p>
    <w:p w14:paraId="3AA97C68" w14:textId="77777777" w:rsidR="00425AAE" w:rsidRDefault="00425AAE">
      <w:r>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131669CA" w14:textId="77777777" w:rsidR="00425AAE" w:rsidRDefault="00425AAE">
      <w:r>
        <w:lastRenderedPageBreak/>
        <w:t>This section is intended to make thoroughly clear what is believed to be a consequence of the rest of this License.</w:t>
      </w:r>
    </w:p>
    <w:p w14:paraId="5DE53336" w14:textId="77777777" w:rsidR="00425AAE" w:rsidRDefault="00425AAE">
      <w:r>
        <w:t xml:space="preserve">  12. If the distribution and/or use of the Library is restricted in certain countries either by patents or by copyrighted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3CEA8DBD" w14:textId="77777777" w:rsidR="00425AAE" w:rsidRDefault="00425AAE">
      <w:r>
        <w:t xml:space="preserve">  13. The Free Software Foundation may publish revised and/or new versions of the Library General Public License from time to time. Such new versions will be similar in spirit to the present version, but may differ in detail to address new problems or concerns.</w:t>
      </w:r>
    </w:p>
    <w:p w14:paraId="0D4C4D73" w14:textId="77777777" w:rsidR="00425AAE" w:rsidRDefault="00425AAE">
      <w:r>
        <w:t>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w:t>
      </w:r>
    </w:p>
    <w:p w14:paraId="4343FAB0" w14:textId="77777777" w:rsidR="00425AAE" w:rsidRDefault="00425AAE">
      <w:r>
        <w:t xml:space="preserve">  14. If you wish to incorporate parts of the Library into other free programs whose distribution conditions are incompatible with these,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21F4F779" w14:textId="77777777" w:rsidR="00425AAE" w:rsidRDefault="00425AAE">
      <w:r>
        <w:tab/>
      </w:r>
      <w:r>
        <w:tab/>
      </w:r>
      <w:r>
        <w:tab/>
        <w:t xml:space="preserve">    NO WARRANTY</w:t>
      </w:r>
    </w:p>
    <w:p w14:paraId="4DC6A603" w14:textId="77777777" w:rsidR="00425AAE" w:rsidRDefault="00425AAE">
      <w:r>
        <w:t xml:space="preserve">  15. BECAUSE THE LIBRARY IS LICENSED FREE OF CHARGE, THERE IS NO WARRANTY FOR 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w:t>
      </w:r>
    </w:p>
    <w:p w14:paraId="58DB9EC0" w14:textId="77777777" w:rsidR="00425AAE" w:rsidRDefault="00425AAE">
      <w:r>
        <w:t xml:space="preserve">  16. IN NO EVENT UNLESS REQUIRED BY APPLICABLE LAW OR AGREED TO IN WRITING 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OPERATE WITH ANY OTHER SOFTWARE), EVEN IF SUCH HOLDER OR OTHER PARTY HAS BEEN ADVISED OF THE POSSIBILITY OF SUCH DAMAGES.</w:t>
      </w:r>
    </w:p>
    <w:p w14:paraId="7C660789" w14:textId="77777777" w:rsidR="00425AAE" w:rsidRDefault="00425AAE">
      <w:r>
        <w:tab/>
      </w:r>
      <w:r>
        <w:tab/>
        <w:t xml:space="preserve">     END OF TERMS AND CONDITIONS</w:t>
      </w:r>
    </w:p>
    <w:p w14:paraId="713C002A" w14:textId="77777777" w:rsidR="00425AAE" w:rsidRDefault="00425AAE">
      <w:r>
        <w:lastRenderedPageBreak/>
        <w:t xml:space="preserve">     Appendix: How to Apply These Terms to Your New Libraries</w:t>
      </w:r>
    </w:p>
    <w:p w14:paraId="25DF2C97" w14:textId="77777777" w:rsidR="00425AAE" w:rsidRDefault="00425AAE">
      <w:r>
        <w:t xml:space="preserve">  If you develop a new library, and you want it to be of the greatest possible use to the public, we recommend making it free software that everyone can redistribute and change.  You can do so by permitting redistribution under these terms (or, alternatively, under the terms of the ordinary General Public License).</w:t>
      </w:r>
    </w:p>
    <w:p w14:paraId="7DBE74E5" w14:textId="77777777" w:rsidR="00425AAE" w:rsidRDefault="00425AAE">
      <w:r>
        <w:t xml:space="preserve">  To apply these terms, attach the following notices to the library.  It is safest to attach them to the start of each source file to most effectively convey the exclusion of warranty; and each file should have at least the copyright line and a pointer to where the full notice is found.</w:t>
      </w:r>
    </w:p>
    <w:p w14:paraId="0E975F71" w14:textId="77777777" w:rsidR="00425AAE" w:rsidRDefault="00425AAE">
      <w:r>
        <w:t xml:space="preserve">    &lt;one line to give the library's name and a brief idea of what it does.&gt;     Copyright (C) &lt;year&gt;  &lt;name of author&gt;</w:t>
      </w:r>
    </w:p>
    <w:p w14:paraId="60353B67" w14:textId="77777777" w:rsidR="00425AAE" w:rsidRDefault="00425AAE">
      <w:r>
        <w:t xml:space="preserve">    This library is free software; you can redistribute it and/or     modify it under the terms of the GNU Library General Public     License as published by the Free Software Foundation; either     version 2 of the License, or (at your option) any later version.</w:t>
      </w:r>
    </w:p>
    <w:p w14:paraId="7534D7F3" w14:textId="77777777" w:rsidR="00425AAE" w:rsidRDefault="00425AAE">
      <w:r>
        <w:t xml:space="preserve">    This library is distributed in the hope that it will be useful,     but WITHOUT ANY WARRANTY; without even the implied warranty of     MERCHANTABILITY or FITNESS FOR A PARTICULAR PURPOSE.  See the GNU     Library General Public License for more details.</w:t>
      </w:r>
    </w:p>
    <w:p w14:paraId="074D76F3" w14:textId="77777777" w:rsidR="00425AAE" w:rsidRDefault="00425AAE">
      <w:r>
        <w:t xml:space="preserve">    You should have received a copy of the GNU Library General Public     License along with this library; if not, write to the Free     Software Foundation, Inc., 51 Franklin Street, Fifth Floor, Boston,     MA 02110-1301, USA</w:t>
      </w:r>
    </w:p>
    <w:p w14:paraId="41D8EA85" w14:textId="77777777" w:rsidR="00425AAE" w:rsidRDefault="00425AAE">
      <w:r>
        <w:t>Also add information on how to contact you by electronic and paper mail.</w:t>
      </w:r>
    </w:p>
    <w:p w14:paraId="39A9CA88" w14:textId="77777777" w:rsidR="00425AAE" w:rsidRDefault="00425AAE">
      <w:r>
        <w:t>You should also get your employer (if you work as a programmer) or your school, if any, to sign a copyright disclaimer for the library, if necessary.  Here is a sample; alter the names:</w:t>
      </w:r>
    </w:p>
    <w:p w14:paraId="41CB918F" w14:textId="77777777" w:rsidR="00425AAE" w:rsidRDefault="00425AAE">
      <w:r>
        <w:t xml:space="preserve">  Yoyodyne, Inc., hereby disclaims all copyright interest in the   library `Frob' (a library for tweaking knobs) written by James Random Hacker.</w:t>
      </w:r>
    </w:p>
    <w:p w14:paraId="399BDFBC" w14:textId="77777777" w:rsidR="00425AAE" w:rsidRDefault="00425AAE">
      <w:r>
        <w:t xml:space="preserve">  &lt;signature of Ty Coon&gt;, 1 April 1990   Ty Coon, President of Vice</w:t>
      </w:r>
    </w:p>
    <w:p w14:paraId="2BE2FF66" w14:textId="77777777" w:rsidR="00425AAE" w:rsidRDefault="00425AAE">
      <w:r>
        <w:t>That's all there is to it! [END FILE=binutils-2.24.51.20140727/COPYING.LIB]</w:t>
      </w:r>
    </w:p>
    <w:p w14:paraId="3E6CA633" w14:textId="77777777" w:rsidR="00425AAE" w:rsidRDefault="00425AAE" w:rsidP="000727EF">
      <w:pPr>
        <w:pStyle w:val="Heading3"/>
      </w:pPr>
      <w:r>
        <w:t>binutils-2.24.51.20140727/COPYING.NEWLIB:</w:t>
      </w:r>
    </w:p>
    <w:p w14:paraId="6930CA91" w14:textId="77777777" w:rsidR="00425AAE" w:rsidRDefault="00425AAE">
      <w:r>
        <w:t>[BEGIN FILE=binutils-2.24.51.20140727/COPYING.NEWLIB] The newlib subdirectory is a collection of software from several sources.</w:t>
      </w:r>
    </w:p>
    <w:p w14:paraId="0FD806ED" w14:textId="77777777" w:rsidR="00425AAE" w:rsidRDefault="00425AAE">
      <w:r>
        <w:t>Each file may have its own copyright/license that is embedded in the source  file.  Unless otherwise noted in the body of the source file(s), the following copyright notices will apply to the contents of the newlib subdirectory:</w:t>
      </w:r>
    </w:p>
    <w:p w14:paraId="6D8E7B4D" w14:textId="77777777" w:rsidR="00425AAE" w:rsidRDefault="00425AAE">
      <w:r>
        <w:t>(1) Red Hat Incorporated</w:t>
      </w:r>
    </w:p>
    <w:p w14:paraId="0E1D2493" w14:textId="77777777" w:rsidR="00425AAE" w:rsidRDefault="00425AAE">
      <w:r>
        <w:t>Copyright (c) 1994-2009  Red Hat, Inc. All rights reserved.</w:t>
      </w:r>
    </w:p>
    <w:p w14:paraId="0F10C896" w14:textId="77777777" w:rsidR="00425AAE" w:rsidRDefault="00425AAE">
      <w:r>
        <w:t xml:space="preserve">This copyrighted material is made available to anyone wishing to use, modify, copy, or redistribute it subject to the terms and conditions of the BSD License.   This program is distributed in the hope that  it will be useful, but WITHOUT ANY WARRANTY expressed or implied,  including the implied warranties of MERCHANTABILITY or FITNESS FOR  A PARTICULAR PURPOSE.  A copy of this license is available at  http://www.opensource.org/licenses. Any Red Hat trademarks that are incorporated in </w:t>
      </w:r>
      <w:r>
        <w:lastRenderedPageBreak/>
        <w:t>the source code or documentation are not subject to the BSD License and may only be used or replicated with the express permission of Red Hat, Inc.</w:t>
      </w:r>
    </w:p>
    <w:p w14:paraId="11EBEA47" w14:textId="77777777" w:rsidR="00425AAE" w:rsidRDefault="00425AAE">
      <w:r>
        <w:t>(2) University of California, Berkeley</w:t>
      </w:r>
    </w:p>
    <w:p w14:paraId="228759B8" w14:textId="77777777" w:rsidR="00425AAE" w:rsidRDefault="00425AAE">
      <w:r>
        <w:t>Copyright (c) 1981-2000 The Regents of the University of California. All rights reserved.</w:t>
      </w:r>
    </w:p>
    <w:p w14:paraId="3D89BCF6" w14:textId="77777777" w:rsidR="00425AAE" w:rsidRDefault="00425AAE">
      <w:r>
        <w:t>Redistribution and use in source and binary forms, with or without modification, are permitted provided that the following conditions are met:</w:t>
      </w:r>
    </w:p>
    <w:p w14:paraId="68231064"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University nor the names of its contributors        may be used to endorse or promote products derived from this software        without specific prior written permission.</w:t>
      </w:r>
    </w:p>
    <w:p w14:paraId="2438C32B"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0A3FF3F" w14:textId="77777777" w:rsidR="00425AAE" w:rsidRDefault="00425AAE">
      <w:r>
        <w:t>(3) David M. Gay (AT&amp;T 1991, Lucent 1998)</w:t>
      </w:r>
    </w:p>
    <w:p w14:paraId="1E83D753" w14:textId="77777777" w:rsidR="00425AAE" w:rsidRDefault="00425AAE">
      <w:r>
        <w:t>The author of this software is David M. Gay.</w:t>
      </w:r>
    </w:p>
    <w:p w14:paraId="42E850E9" w14:textId="77777777" w:rsidR="00425AAE" w:rsidRDefault="00425AAE">
      <w:r>
        <w:t>Copyright (c) 1991 by AT&amp;T.</w:t>
      </w:r>
    </w:p>
    <w:p w14:paraId="6574D89A" w14:textId="77777777" w:rsidR="00425AAE" w:rsidRDefault="00425AAE">
      <w:r>
        <w:t>Permission to use, copy, modify, and distribute this software for any purpose without fee is hereby granted, provided that this entire notice is included in all copies of any software which is or includes a copy or modification of this software and in all copies of the supporting documentation for such software.</w:t>
      </w:r>
    </w:p>
    <w:p w14:paraId="4EA6839B" w14:textId="77777777" w:rsidR="00425AAE" w:rsidRDefault="00425AAE">
      <w:r>
        <w:t>THIS SOFTWARE IS BEING PROVIDED AS IS, WITHOUT ANY EXPRESS OR IMPLIED WARRANTY.  IN PARTICULAR, NEITHER THE AUTHOR NOR AT&amp;T MAKES ANY REPRESENTATION OR WARRANTY OF ANY KIND CONCERNING THE MERCHANTABILITY OF THIS SOFTWARE OR ITS FITNESS FOR ANY PARTICULAR PURPOSE.</w:t>
      </w:r>
    </w:p>
    <w:p w14:paraId="6513AE38" w14:textId="77777777" w:rsidR="00425AAE" w:rsidRDefault="00425AAE">
      <w:r>
        <w:t>-------------------------------------------------------------------</w:t>
      </w:r>
    </w:p>
    <w:p w14:paraId="3F0F7D2D" w14:textId="77777777" w:rsidR="00425AAE" w:rsidRDefault="00425AAE">
      <w:r>
        <w:t>The author of this software is David M. Gay.</w:t>
      </w:r>
    </w:p>
    <w:p w14:paraId="5041F13A" w14:textId="77777777" w:rsidR="00425AAE" w:rsidRDefault="00425AAE">
      <w:r>
        <w:t>Copyright (C) 1998-2001 by Lucent Technologies All Rights Reserved</w:t>
      </w:r>
    </w:p>
    <w:p w14:paraId="0CD01BA9" w14:textId="77777777" w:rsidR="00425AAE" w:rsidRDefault="00425AAE">
      <w:r>
        <w:t xml:space="preserve">Permission to use, copy, modify, and distribute this software and its documentation for any purpose and without fee is hereby granted, provided that the above copyright notice appear in all copies and that both that the copyright notice and this permission notice </w:t>
      </w:r>
      <w:r>
        <w:lastRenderedPageBreak/>
        <w:t>and warranty disclaimer appear in supporting documentation, and that the name of Lucent or any of its entities not be used in advertising or publicity pertaining to distribution of the software without specific, written prior permission.</w:t>
      </w:r>
    </w:p>
    <w:p w14:paraId="26C1D0DA" w14:textId="77777777" w:rsidR="00425AAE" w:rsidRDefault="00425AAE">
      <w:r>
        <w:t>LUCENT DISCLAIMS ALL WARRANTIES WITH REGARD TO THIS SOFTWARE, INCLUDING ALL IMPLIED WARRANTIES OF MERCHANTABILITY AND FITNESS. IN NO EVENT SHALL LUCENT OR ANY OF ITS ENTITIES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74760658" w14:textId="77777777" w:rsidR="00425AAE" w:rsidRDefault="00425AAE">
      <w:r>
        <w:t xml:space="preserve"> (4) Advanced Micro Devices</w:t>
      </w:r>
    </w:p>
    <w:p w14:paraId="6EDE6549" w14:textId="77777777" w:rsidR="00425AAE" w:rsidRDefault="00425AAE">
      <w:r>
        <w:t>Copyright 1989, 1990 Advanced Micro Devices, Inc.</w:t>
      </w:r>
    </w:p>
    <w:p w14:paraId="64E0A385" w14:textId="77777777" w:rsidR="00425AAE" w:rsidRDefault="00425AAE">
      <w:r>
        <w:t>This software is the property of Advanced Micro Devices, Inc  (AMD)  which specifically  grants the user the right to modify, use and distribute this software provided this notice is not removed or altered.  All other rights are reserved by AMD.</w:t>
      </w:r>
    </w:p>
    <w:p w14:paraId="18EE04DA" w14:textId="77777777" w:rsidR="00425AAE" w:rsidRDefault="00425AAE">
      <w:r>
        <w:t>AMD MAKES NO WARRANTY OF ANY KIND, EXPRESS OR IMPLIED, WITH REGARD TO THIS SOFTWARE.  IN NO EVENT SHALL AMD BE LIABLE FOR INCIDENTAL OR CONSEQUENTIAL DAMAGES IN CONNECTION WITH OR ARISING FROM THE FURNISHING, PERFORMANCE, OR USE OF THIS SOFTWARE.</w:t>
      </w:r>
    </w:p>
    <w:p w14:paraId="7E3CE95F" w14:textId="77777777" w:rsidR="00425AAE" w:rsidRDefault="00425AAE">
      <w:r>
        <w:t>So that all may benefit from your experience, please report  any  problems or  suggestions about this software to the 29K Technical Support Center at 800-29-29-AMD (800-292-9263) in the USA, or 0800-89-1131  in  the  UK,  or 0031-11-1129 in Japan, toll free.  The direct dial number is 512-462-4118.</w:t>
      </w:r>
    </w:p>
    <w:p w14:paraId="01D1DAF9" w14:textId="77777777" w:rsidR="00425AAE" w:rsidRDefault="00425AAE">
      <w:r>
        <w:t>Advanced Micro Devices, Inc. 29K Support Products Mail Stop 573 5900 E. Ben White Blvd. Austin, TX 78741 800-292-9263</w:t>
      </w:r>
    </w:p>
    <w:p w14:paraId="6ACA46DD" w14:textId="77777777" w:rsidR="00425AAE" w:rsidRDefault="00425AAE">
      <w:r>
        <w:t xml:space="preserve">(5) </w:t>
      </w:r>
    </w:p>
    <w:p w14:paraId="6D0D8645" w14:textId="77777777" w:rsidR="00425AAE" w:rsidRDefault="00425AAE">
      <w:r>
        <w:t>(6)</w:t>
      </w:r>
    </w:p>
    <w:p w14:paraId="3AE4EAE5" w14:textId="77777777" w:rsidR="00425AAE" w:rsidRDefault="00425AAE">
      <w:r>
        <w:t>(7) Sun Microsystems</w:t>
      </w:r>
    </w:p>
    <w:p w14:paraId="7B142755" w14:textId="77777777" w:rsidR="00425AAE" w:rsidRDefault="00425AAE">
      <w:r>
        <w:t>Copyright (C) 1993 by Sun Microsystems, Inc. All rights reserved.</w:t>
      </w:r>
    </w:p>
    <w:p w14:paraId="4F35E768" w14:textId="77777777" w:rsidR="00425AAE" w:rsidRDefault="00425AAE">
      <w:r>
        <w:t>Developed at SunPro, a Sun Microsystems, Inc. business. Permission to use, copy, modify, and distribute this software is freely granted, provided that this notice is preserved.</w:t>
      </w:r>
    </w:p>
    <w:p w14:paraId="61FB609D" w14:textId="77777777" w:rsidR="00425AAE" w:rsidRDefault="00425AAE">
      <w:r>
        <w:t>(8) Hewlett Packard</w:t>
      </w:r>
    </w:p>
    <w:p w14:paraId="03B64D17" w14:textId="77777777" w:rsidR="00425AAE" w:rsidRDefault="00425AAE">
      <w:r>
        <w:t>(c) Copyright 1986 HEWLETT-PACKARD COMPANY</w:t>
      </w:r>
    </w:p>
    <w:p w14:paraId="03B82DF9" w14:textId="77777777" w:rsidR="00425AAE" w:rsidRDefault="00425AAE">
      <w:r>
        <w:t>To anyone who acknowledges that this file is provided AS IS without any express or implied warranty:     permission to use, copy, modify, and distribute this file for any purpose is hereby granted without fee, provided that the above copyright notice and this notice appears in all copies, and that the name of Hewlett-Packard Company not be used in advertising or publicity pertaining to distribution of the software without specific, written prior permission. Hewlett-Packard Company makes no representations about the suitability of this software for any purpose.</w:t>
      </w:r>
    </w:p>
    <w:p w14:paraId="4BC848ED" w14:textId="77777777" w:rsidR="00425AAE" w:rsidRDefault="00425AAE">
      <w:r>
        <w:t>(9) Hans-Peter Nilsson</w:t>
      </w:r>
    </w:p>
    <w:p w14:paraId="5DA29106" w14:textId="77777777" w:rsidR="00425AAE" w:rsidRDefault="00425AAE">
      <w:r>
        <w:lastRenderedPageBreak/>
        <w:t>Copyright (C) 2001 Hans-Peter Nilsson</w:t>
      </w:r>
    </w:p>
    <w:p w14:paraId="40A286B8" w14:textId="77777777" w:rsidR="00425AAE" w:rsidRDefault="00425AAE">
      <w:r>
        <w:t>Permission to use, copy, modify, and distribute this software is freely granted, provided that the above copyright notice, this notice and the following disclaimer are preserved with no changes.</w:t>
      </w:r>
    </w:p>
    <w:p w14:paraId="36171E21" w14:textId="77777777" w:rsidR="00425AAE" w:rsidRDefault="00425AAE">
      <w:r>
        <w:t>THIS SOFTWARE IS PROVIDED ``AS IS'' AND WITHOUT ANY EXPRESS OR IMPLIED WARRANTIES, INCLUDING, WITHOUT LIMITATION, THE IMPLIED WARRANTIES OF MERCHANTABILITY AND FITNESS FOR A PARTICULAR PURPOSE.</w:t>
      </w:r>
    </w:p>
    <w:p w14:paraId="2FEBB74C" w14:textId="77777777" w:rsidR="00425AAE" w:rsidRDefault="00425AAE">
      <w:r>
        <w:t>(10) Stephane Carrez (m68hc11-elf/m68hc12-elf targets only)</w:t>
      </w:r>
    </w:p>
    <w:p w14:paraId="00E3BA40" w14:textId="77777777" w:rsidR="00425AAE" w:rsidRDefault="00425AAE">
      <w:r>
        <w:t>Copyright (C) 1999, 2000, 2001, 2002 Stephane Carrez (stcarrez@nerim.fr)</w:t>
      </w:r>
    </w:p>
    <w:p w14:paraId="3B6CE259" w14:textId="77777777" w:rsidR="00425AAE" w:rsidRDefault="00425AAE">
      <w:r>
        <w:t>The authors hereby grant permission to use, copy, modify, distribute, and license this software and its documentation for any purpose, provided that existing copyright notices are retained in all copies and that this notice is included verbatim in any distributions. No written agreement, license, or royalty fee is required for any of the authorized uses. Modifications to this software may be copyrighted by their authors and need not follow the licensing terms described here, provided that the new terms are clearly indicated on the first page of each file where they apply.</w:t>
      </w:r>
    </w:p>
    <w:p w14:paraId="5B34338B" w14:textId="77777777" w:rsidR="00425AAE" w:rsidRDefault="00425AAE">
      <w:r>
        <w:t>(11) Christopher G. Demetriou</w:t>
      </w:r>
    </w:p>
    <w:p w14:paraId="7CAA3E2C" w14:textId="77777777" w:rsidR="00425AAE" w:rsidRDefault="00425AAE">
      <w:r>
        <w:t>Copyright (c) 2001 Christopher G. Demetriou All rights reserved.</w:t>
      </w:r>
    </w:p>
    <w:p w14:paraId="2A2026A8"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2E77BA7F"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23A6E35" w14:textId="77777777" w:rsidR="00425AAE" w:rsidRDefault="00425AAE">
      <w:r>
        <w:t>(12) SuperH, Inc.</w:t>
      </w:r>
    </w:p>
    <w:p w14:paraId="56A2B973" w14:textId="77777777" w:rsidR="00425AAE" w:rsidRDefault="00425AAE">
      <w:r>
        <w:t>Copyright 2002 SuperH, Inc. All rights reserved</w:t>
      </w:r>
    </w:p>
    <w:p w14:paraId="3BB15495" w14:textId="77777777" w:rsidR="00425AAE" w:rsidRDefault="00425AAE">
      <w:r>
        <w:t>This software is the property of SuperH, Inc (SuperH) which specifically grants the user the right to modify, use and distribute this software provided this notice is not removed or altered.  All other rights are reserved by SuperH.</w:t>
      </w:r>
    </w:p>
    <w:p w14:paraId="1D06AFDF" w14:textId="77777777" w:rsidR="00425AAE" w:rsidRDefault="00425AAE">
      <w:r>
        <w:lastRenderedPageBreak/>
        <w:t>SUPERH MAKES NO WARRANTY OF ANY KIND, EXPRESS OR IMPLIED, WITH REGARD TO THIS SOFTWARE.  IN NO EVENT SHALL SUPERH BE LIABLE FOR INDIRECT, SPECIAL, INCIDENTAL OR CONSEQUENTIAL DAMAGES IN CONNECTION WITH OR ARISING FROM THE FURNISHING, PERFORMANCE, OR USE OF THIS SOFTWARE.</w:t>
      </w:r>
    </w:p>
    <w:p w14:paraId="2495CC64" w14:textId="77777777" w:rsidR="00425AAE" w:rsidRDefault="00425AAE">
      <w:r>
        <w:t>So that all may benefit from your experience, please report any problems or suggestions about this software to the SuperH Support Center via e-mail at softwaresupport@superh.com .</w:t>
      </w:r>
    </w:p>
    <w:p w14:paraId="21CECBA8" w14:textId="77777777" w:rsidR="00425AAE" w:rsidRDefault="00425AAE">
      <w:r>
        <w:t>SuperH, Inc. 405 River Oaks Parkway San Jose CA 95134 USA</w:t>
      </w:r>
    </w:p>
    <w:p w14:paraId="1567AFC5" w14:textId="77777777" w:rsidR="00425AAE" w:rsidRDefault="00425AAE">
      <w:r>
        <w:t>(13) Royal Institute of Technology</w:t>
      </w:r>
    </w:p>
    <w:p w14:paraId="45CED3D6" w14:textId="77777777" w:rsidR="00425AAE" w:rsidRDefault="00425AAE">
      <w:r>
        <w:t>Copyright (c) 1999 Kungliga Tekniska HÃ¶gskolan (Royal Institute of Technology, Stockholm, Sweden). All rights reserved.</w:t>
      </w:r>
    </w:p>
    <w:p w14:paraId="2AA18638" w14:textId="77777777" w:rsidR="00425AAE" w:rsidRDefault="00425AAE">
      <w:r>
        <w:t>Redistribution and use in source and binary forms, with or without modification, are permitted provided that the following conditions are met:</w:t>
      </w:r>
    </w:p>
    <w:p w14:paraId="11A6E525" w14:textId="77777777" w:rsidR="00425AAE" w:rsidRDefault="00425AAE">
      <w:r>
        <w:t>1. Redistributions of source code must retain the above copyright    notice, this list of conditions and the following disclaimer.</w:t>
      </w:r>
    </w:p>
    <w:p w14:paraId="4AB164E7"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1278CF0F" w14:textId="77777777" w:rsidR="00425AAE" w:rsidRDefault="00425AAE">
      <w:r>
        <w:t>3. Neither the name of KTH nor the names of its contributors may be    used to endorse or promote products derived from this software without    specific prior written permission.</w:t>
      </w:r>
    </w:p>
    <w:p w14:paraId="3FAC1D75" w14:textId="77777777" w:rsidR="00425AAE" w:rsidRDefault="00425AAE">
      <w:r>
        <w:t>THIS SOFTWARE IS PROVIDED BY KTH AND ITS CONTRIBUTORS ``AS IS'' AND ANY EXPRESS OR IMPLIED WARRANTIES, INCLUDING, BUT NOT LIMITED TO, THE IMPLIED WARRANTIES OF MERCHANTABILITY AND FITNESS FOR A PARTICULAR PURPOSE ARE DISCLAIMED. IN NO EVENT SHALL KTH OR ITS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8F2F562" w14:textId="77777777" w:rsidR="00425AAE" w:rsidRDefault="00425AAE">
      <w:r>
        <w:t>(14) Alexey Zelkin</w:t>
      </w:r>
    </w:p>
    <w:p w14:paraId="2BBC8F50" w14:textId="77777777" w:rsidR="00425AAE" w:rsidRDefault="00425AAE">
      <w:r>
        <w:t>Copyright (c) 2000, 2001 Alexey Zelkin &lt;phantom@FreeBSD.org&gt; All rights reserved.</w:t>
      </w:r>
    </w:p>
    <w:p w14:paraId="7BD2BA50"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5E428F7D" w14:textId="77777777" w:rsidR="00425AAE" w:rsidRDefault="00425AAE">
      <w:r>
        <w:t xml:space="preserve">THIS SOFTWARE IS PROVIDED BY THE AUTHOR AND CONTRIBUTORS ``AS IS'' AND ANY EXPRESS OR IMPLIED WARRANTIES, INCLUDING, BUT NOT LIMITED TO, THE IMPLIED WARRANTIES OF MERCHANTABILITY AND FITNESS FOR A </w:t>
      </w:r>
      <w:r>
        <w:lastRenderedPageBreak/>
        <w:t>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A879523" w14:textId="77777777" w:rsidR="00425AAE" w:rsidRDefault="00425AAE">
      <w:r>
        <w:t>(15) Andrey A. Chernov</w:t>
      </w:r>
    </w:p>
    <w:p w14:paraId="7E713AAD" w14:textId="77777777" w:rsidR="00425AAE" w:rsidRDefault="00425AAE">
      <w:r>
        <w:t>Copyright (C) 1997 by Andrey A. Chernov, Moscow, Russia. All rights reserved.</w:t>
      </w:r>
    </w:p>
    <w:p w14:paraId="58E4EC51"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614AC7CD"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DFDE4A" w14:textId="77777777" w:rsidR="00425AAE" w:rsidRDefault="00425AAE">
      <w:r>
        <w:t>(16) FreeBSD</w:t>
      </w:r>
    </w:p>
    <w:p w14:paraId="035F760F" w14:textId="77777777" w:rsidR="00425AAE" w:rsidRDefault="00425AAE">
      <w:r>
        <w:t>Copyright (c) 1997-2002 FreeBSD Project. All rights reserved.</w:t>
      </w:r>
    </w:p>
    <w:p w14:paraId="0040C145"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4F4320CC" w14:textId="77777777" w:rsidR="00425AAE" w:rsidRDefault="00425AAE">
      <w:r>
        <w:t xml:space="preserve">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w:t>
      </w:r>
      <w:r>
        <w:lastRenderedPageBreak/>
        <w:t>AND ON ANY THEORY OF LIABILITY, WHETHER IN CONTRACT, STRICT LIABILITY, OR TORT (INCLUDING NEGLIGENCE OR OTHERWISE) ARISING IN ANY WAY OUT OF THE USE OF THIS SOFTWARE, EVEN IF ADVISED OF THE POSSIBILITY OF SUCH DAMAGE.</w:t>
      </w:r>
    </w:p>
    <w:p w14:paraId="5D4E1CCF" w14:textId="77777777" w:rsidR="00425AAE" w:rsidRDefault="00425AAE">
      <w:r>
        <w:t>(17) S. L. Moshier</w:t>
      </w:r>
    </w:p>
    <w:p w14:paraId="18B40C3D" w14:textId="77777777" w:rsidR="00425AAE" w:rsidRDefault="00425AAE">
      <w:r>
        <w:t>Author:  S. L. Moshier.</w:t>
      </w:r>
    </w:p>
    <w:p w14:paraId="4E464E3C" w14:textId="77777777" w:rsidR="00425AAE" w:rsidRDefault="00425AAE">
      <w:r>
        <w:t>Copyright (c) 1984,2000 S.L. Moshier</w:t>
      </w:r>
    </w:p>
    <w:p w14:paraId="7A3437F9" w14:textId="77777777" w:rsidR="00425AAE" w:rsidRDefault="00425AAE">
      <w:r>
        <w:t>Permission to use, copy, modify, and distribute this software for any purpose without fee is hereby granted, provided that this entire notice is included in all copies of any software which is or includes a copy or modification of this software and in all copies of the supporting documentation for such software.</w:t>
      </w:r>
    </w:p>
    <w:p w14:paraId="4054460A" w14:textId="77777777" w:rsidR="00425AAE" w:rsidRDefault="00425AAE">
      <w:r>
        <w:t>THIS SOFTWARE IS BEING PROVIDED AS IS, WITHOUT ANY EXPRESS OR IMPLIED WARRANTY.  IN PARTICULAR,  THE AUTHOR MAKES NO REPRESENTATION OR WARRANTY OF ANY KIND CONCERNING THE MERCHANTABILITY OF THIS SOFTWARE OR ITS FITNESS FOR ANY PARTICULAR PURPOSE.</w:t>
      </w:r>
    </w:p>
    <w:p w14:paraId="7C0FCDC3" w14:textId="77777777" w:rsidR="00425AAE" w:rsidRDefault="00425AAE">
      <w:r>
        <w:t>(18) Citrus Project</w:t>
      </w:r>
    </w:p>
    <w:p w14:paraId="0555B3C5" w14:textId="77777777" w:rsidR="00425AAE" w:rsidRDefault="00425AAE">
      <w:r>
        <w:t>Copyright (c)1999 Citrus Project, All rights reserved.</w:t>
      </w:r>
    </w:p>
    <w:p w14:paraId="43DE3ED8"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401DB9BD" w14:textId="77777777" w:rsidR="00425AAE" w:rsidRDefault="00425AAE">
      <w:r>
        <w:t>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F6B5642" w14:textId="77777777" w:rsidR="00425AAE" w:rsidRDefault="00425AAE">
      <w:r>
        <w:t>(19) Todd C. Miller</w:t>
      </w:r>
    </w:p>
    <w:p w14:paraId="63D91092" w14:textId="77777777" w:rsidR="00425AAE" w:rsidRDefault="00425AAE">
      <w:r>
        <w:t>Copyright (c) 1998 Todd C. Miller &lt;Todd.Miller@courtesan.com&gt; All rights reserved.</w:t>
      </w:r>
    </w:p>
    <w:p w14:paraId="195D8EC7" w14:textId="77777777" w:rsidR="00425AAE" w:rsidRDefault="00425AAE">
      <w:r>
        <w:t xml:space="preserve">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may not be </w:t>
      </w:r>
      <w:r>
        <w:lastRenderedPageBreak/>
        <w:t>used to endorse or promote products    derived from this software without specific prior written permission.</w:t>
      </w:r>
    </w:p>
    <w:p w14:paraId="353B24B0" w14:textId="77777777" w:rsidR="00425AAE" w:rsidRDefault="00425AAE">
      <w:r>
        <w:t>THIS SOFTWARE IS PROVIDED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8FB36D9" w14:textId="77777777" w:rsidR="00425AAE" w:rsidRDefault="00425AAE">
      <w:r>
        <w:t>(20) DJ Delorie (i386) Copyright (C) 1991 DJ Delorie All rights reserved.</w:t>
      </w:r>
    </w:p>
    <w:p w14:paraId="1874048B" w14:textId="77777777" w:rsidR="00425AAE" w:rsidRDefault="00425AAE">
      <w:r>
        <w:t>Redistribution, modification, and use in source and binary forms is permitted provided that the above copyright notice and following paragraph are duplicated in all such forms.</w:t>
      </w:r>
    </w:p>
    <w:p w14:paraId="35DEF694" w14:textId="77777777" w:rsidR="00425AAE" w:rsidRDefault="00425AAE">
      <w:r>
        <w:t>This file is distributed WITHOUT ANY WARRANTY; without even the implied warranty of MERCHANTABILITY or FITNESS FOR A PARTICULAR PURPOSE.</w:t>
      </w:r>
    </w:p>
    <w:p w14:paraId="45A65A71" w14:textId="77777777" w:rsidR="00425AAE" w:rsidRDefault="00425AAE">
      <w:r>
        <w:t>(21) Free Software Foundation LGPL License (*-linux* targets only)</w:t>
      </w:r>
    </w:p>
    <w:p w14:paraId="19E87041" w14:textId="77777777" w:rsidR="00425AAE" w:rsidRDefault="00425AAE">
      <w:r>
        <w:t xml:space="preserve">   Copyright (C) 1990-1999, 2000, 2001    Free Software Foundation, Inc.    This file is part of the GNU C Library.    Contributed by Mark Kettenis &lt;kettenis@phys.uva.nl&gt;, 1997.</w:t>
      </w:r>
    </w:p>
    <w:p w14:paraId="052720DE" w14:textId="77777777" w:rsidR="00425AAE" w:rsidRDefault="00425AAE">
      <w:r>
        <w:t xml:space="preserve">   The GNU C Library is free software; you can redistribute it and/or    modify it under the terms of the GNU Lesser General Public    License as published by the Free Software Foundation; either    version 2.1 of the License, or (at your option) any later version.</w:t>
      </w:r>
    </w:p>
    <w:p w14:paraId="4924A16A" w14:textId="77777777" w:rsidR="00425AAE" w:rsidRDefault="00425AAE">
      <w:r>
        <w:t xml:space="preserve">   The GNU C Library is distributed in the hope that it will be useful,    but WITHOUT ANY WARRANTY; without even the implied warranty of    MERCHANTABILITY or FITNESS FOR A PARTICULAR PURPOSE.  See the GNU    Lesser General Public License for more details.</w:t>
      </w:r>
    </w:p>
    <w:p w14:paraId="1D514543" w14:textId="77777777" w:rsidR="00425AAE" w:rsidRDefault="00425AAE">
      <w:r>
        <w:t xml:space="preserve">   You should have received a copy of the GNU Lesser General Public    License along with the GNU C Library; if not, write to the Free    Software Foundation, Inc., 51 Franklin Street, Fifth Floor, Boston, MA    02110-1301 USA.</w:t>
      </w:r>
    </w:p>
    <w:p w14:paraId="51DAE871" w14:textId="77777777" w:rsidR="00425AAE" w:rsidRDefault="00425AAE">
      <w:r>
        <w:t>(22) Xavier Leroy LGPL License (i[3456]86-*-linux* targets only)</w:t>
      </w:r>
    </w:p>
    <w:p w14:paraId="56140D5E" w14:textId="77777777" w:rsidR="00425AAE" w:rsidRDefault="00425AAE">
      <w:r>
        <w:t>Copyright (C) 1996 Xavier Leroy (Xavier.Leroy@inria.fr)</w:t>
      </w:r>
    </w:p>
    <w:p w14:paraId="5A51B294" w14:textId="77777777" w:rsidR="00425AAE" w:rsidRDefault="00425AAE">
      <w:r>
        <w:t>This program is free software; you can redistribute it and/or modify it under the terms of the GNU Library General Public License as published by the Free Software Foundation; either version 2 of the License, or (at your option) any later version.</w:t>
      </w:r>
    </w:p>
    <w:p w14:paraId="0B3CB308" w14:textId="77777777" w:rsidR="00425AAE" w:rsidRDefault="00425AAE">
      <w:r>
        <w:t>This program is distributed in the hope that it will be useful, but WITHOUT ANY WARRANTY; without even the implied warranty of MERCHANTABILITY or FITNESS FOR A PARTICULAR PURPOSE.  See the GNU Library General Public License for more details.</w:t>
      </w:r>
    </w:p>
    <w:p w14:paraId="32ACF686" w14:textId="77777777" w:rsidR="00425AAE" w:rsidRDefault="00425AAE">
      <w:r>
        <w:t>(23) Intel (i960)</w:t>
      </w:r>
    </w:p>
    <w:p w14:paraId="307A4A7F" w14:textId="77777777" w:rsidR="00425AAE" w:rsidRDefault="00425AAE">
      <w:r>
        <w:t>Copyright (c) 1993 Intel Corporation</w:t>
      </w:r>
    </w:p>
    <w:p w14:paraId="5E88BF7A" w14:textId="77777777" w:rsidR="00425AAE" w:rsidRDefault="00425AAE">
      <w:r>
        <w:lastRenderedPageBreak/>
        <w:t>Intel hereby grants you permission to copy, modify, and distribute this software and its documentation.  Intel grants this permission provided that the above copyright notice appears in all copies and that both the copyright notice and this permission notice appear in supporting documentation.  In addition, Intel grants this permission provided that you prominently mark as not part of the original any modifications made to this software or documentation, and that the name of Intel Corporation not be used in advertising or publicity pertaining to distribution of the software or the documentation without specific, written prior permission.</w:t>
      </w:r>
    </w:p>
    <w:p w14:paraId="3F26A741" w14:textId="77777777" w:rsidR="00425AAE" w:rsidRDefault="00425AAE">
      <w:r>
        <w:t>Intel Corporation provides this AS IS, WITHOUT ANY WARRANTY, EXPRESS OR IMPLIED, INCLUDING, WITHOUT LIMITATION, ANY WARRANTY OF MERCHANTABILITY OR FITNESS FOR A PARTICULAR PURPOSE.  Intel makes no guarantee or representations regarding the use of, or the results of the use of, the software and documentation in terms of correctness, accuracy, reliability, currentness, or otherwise; and you rely on the software, documentation and results solely at your own risk.</w:t>
      </w:r>
    </w:p>
    <w:p w14:paraId="48EB2CB9" w14:textId="77777777" w:rsidR="00425AAE" w:rsidRDefault="00425AAE">
      <w:r>
        <w:t>IN NO EVENT SHALL INTEL BE LIABLE FOR ANY LOSS OF USE, LOSS OF BUSINESS, LOSS OF PROFITS, INDIRECT, INCIDENTAL, SPECIAL OR CONSEQUENTIAL DAMAGES OF ANY KIND.  IN NO EVENT SHALL INTEL'S TOTAL LIABILITY EXCEED THE SUM PAID TO INTEL FOR THE PRODUCT LICENSED HEREUNDER.</w:t>
      </w:r>
    </w:p>
    <w:p w14:paraId="011F9352" w14:textId="77777777" w:rsidR="00425AAE" w:rsidRDefault="00425AAE">
      <w:r>
        <w:t>(24) Hewlett-Packard  (hppa targets only)</w:t>
      </w:r>
    </w:p>
    <w:p w14:paraId="336369A9" w14:textId="77777777" w:rsidR="00425AAE" w:rsidRDefault="00425AAE">
      <w:r>
        <w:t>(c) Copyright 1986 HEWLETT-PACKARD COMPANY</w:t>
      </w:r>
    </w:p>
    <w:p w14:paraId="07D94D12" w14:textId="77777777" w:rsidR="00425AAE" w:rsidRDefault="00425AAE">
      <w:r>
        <w:t>To anyone who acknowledges that this file is provided AS IS without any express or implied warranty:     permission to use, copy, modify, and distribute this file for any purpose is hereby granted without fee, provided that the above copyright notice and this notice appears in all copies, and that the name of Hewlett-Packard Company not be used in advertising or publicity pertaining to distribution of the software without specific, written prior permission. Hewlett-Packard Company makes no representations about the suitability of this software for any purpose.</w:t>
      </w:r>
    </w:p>
    <w:p w14:paraId="366E4DE5" w14:textId="77777777" w:rsidR="00425AAE" w:rsidRDefault="00425AAE">
      <w:r>
        <w:t>(25) Henry Spencer (only *-linux targets)</w:t>
      </w:r>
    </w:p>
    <w:p w14:paraId="40AF1BAD" w14:textId="77777777" w:rsidR="00425AAE" w:rsidRDefault="00425AAE">
      <w:r>
        <w:t>Copyright 1992, 1993, 1994 Henry Spencer.  All rights reserved. This software is not subject to any license of the American Telephone and Telegraph Company or of the Regents of the University of California.</w:t>
      </w:r>
    </w:p>
    <w:p w14:paraId="18C596F7" w14:textId="77777777" w:rsidR="00425AAE" w:rsidRDefault="00425AAE">
      <w:r>
        <w:t>Permission is granted to anyone to use this software for any purpose on any computer system, and to alter it and redistribute it, subject to the following restrictions:</w:t>
      </w:r>
    </w:p>
    <w:p w14:paraId="6F3D3069" w14:textId="77777777" w:rsidR="00425AAE" w:rsidRDefault="00425AAE">
      <w:r>
        <w:t>1. The author is not responsible for the consequences of use of this    software, no matter how awful, even if they arise from flaws in it.</w:t>
      </w:r>
    </w:p>
    <w:p w14:paraId="19770C35" w14:textId="77777777" w:rsidR="00425AAE" w:rsidRDefault="00425AAE">
      <w:r>
        <w:t>2. The origin of this software must not be misrepresented, either by    explicit claim or by omission.  Since few users ever read sources,    credits must appear in the documentation.</w:t>
      </w:r>
    </w:p>
    <w:p w14:paraId="071BFBA3" w14:textId="77777777" w:rsidR="00425AAE" w:rsidRDefault="00425AAE">
      <w:r>
        <w:t>3. Altered versions must be plainly marked as such, and must not be    misrepresented as being the original software.  Since few users    ever read sources, credits must appear in the documentation.</w:t>
      </w:r>
    </w:p>
    <w:p w14:paraId="57916066" w14:textId="77777777" w:rsidR="00425AAE" w:rsidRDefault="00425AAE">
      <w:r>
        <w:t>4. This notice may not be removed or altered.</w:t>
      </w:r>
    </w:p>
    <w:p w14:paraId="7F2C0E21" w14:textId="77777777" w:rsidR="00425AAE" w:rsidRDefault="00425AAE">
      <w:r>
        <w:t>(26) Mike Barcroft</w:t>
      </w:r>
    </w:p>
    <w:p w14:paraId="58270977" w14:textId="77777777" w:rsidR="00425AAE" w:rsidRDefault="00425AAE">
      <w:r>
        <w:lastRenderedPageBreak/>
        <w:t>Copyright (c) 2001 Mike Barcroft &lt;mike@FreeBSD.org&gt; All rights reserved.</w:t>
      </w:r>
    </w:p>
    <w:p w14:paraId="6CA2EF46"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41C2307D" w14:textId="77777777" w:rsidR="00425AAE" w:rsidRDefault="00425AAE">
      <w:r>
        <w:t>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1CB0027" w14:textId="77777777" w:rsidR="00425AAE" w:rsidRDefault="00425AAE">
      <w:r>
        <w:t>(27) Konstantin Chuguev (--enable-newlib-iconv)</w:t>
      </w:r>
    </w:p>
    <w:p w14:paraId="73D1C2B7" w14:textId="77777777" w:rsidR="00425AAE" w:rsidRDefault="00425AAE">
      <w:r>
        <w:t>Copyright (c) 1999, 2000    Konstantin Chuguev.  All rights reserved.</w:t>
      </w:r>
    </w:p>
    <w:p w14:paraId="5127CB8F"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7EB90822" w14:textId="77777777" w:rsidR="00425AAE" w:rsidRDefault="00425AAE">
      <w:r>
        <w:t>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B7A02BB" w14:textId="77777777" w:rsidR="00425AAE" w:rsidRDefault="00425AAE">
      <w:r>
        <w:t xml:space="preserve">   iconv (Charset Conversion Library) v2.0</w:t>
      </w:r>
    </w:p>
    <w:p w14:paraId="32C77582" w14:textId="77777777" w:rsidR="00425AAE" w:rsidRDefault="00425AAE">
      <w:r>
        <w:t>(28) Artem Bityuckiy (--enable-newlib-iconv)</w:t>
      </w:r>
    </w:p>
    <w:p w14:paraId="28F3D132" w14:textId="77777777" w:rsidR="00425AAE" w:rsidRDefault="00425AAE">
      <w:r>
        <w:t>Copyright (c) 2003, Artem B. Bityuckiy, SoftMine Corporation. Rights transferred to Franklin Electronic Publishers.</w:t>
      </w:r>
    </w:p>
    <w:p w14:paraId="2CAD4441" w14:textId="77777777" w:rsidR="00425AAE" w:rsidRDefault="00425AAE">
      <w:r>
        <w:t xml:space="preserve">Redistribution and use in source and binary forms, with or without modification, are permitted provided that the following conditions are met: 1. Redistributions of source </w:t>
      </w:r>
      <w:r>
        <w:lastRenderedPageBreak/>
        <w:t>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0E204A55" w14:textId="77777777" w:rsidR="00425AAE" w:rsidRDefault="00425AAE">
      <w:r>
        <w:t>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7D054C2" w14:textId="77777777" w:rsidR="00425AAE" w:rsidRDefault="00425AAE">
      <w:r>
        <w:t>(29) IBM, Sony, Toshiba (only spu-* targets)</w:t>
      </w:r>
    </w:p>
    <w:p w14:paraId="5E503A97" w14:textId="77777777" w:rsidR="00425AAE" w:rsidRDefault="00425AAE">
      <w:r>
        <w:t xml:space="preserve">  (C) Copyright 2001,2006,   International Business Machines Corporation,   Sony Computer Entertainment, Incorporated,   Toshiba Corporation,</w:t>
      </w:r>
    </w:p>
    <w:p w14:paraId="46E4A1D3" w14:textId="77777777" w:rsidR="00425AAE" w:rsidRDefault="00425AAE">
      <w:r>
        <w:t xml:space="preserve">  All rights reserved.</w:t>
      </w:r>
    </w:p>
    <w:p w14:paraId="4C20F5DE" w14:textId="77777777" w:rsidR="00425AAE" w:rsidRDefault="00425AAE">
      <w:r>
        <w:t xml:space="preserve">  Redistribution and use in source and binary forms, with or without   modification, are permitted provided that the following conditions are met:</w:t>
      </w:r>
    </w:p>
    <w:p w14:paraId="278513CD"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names of the copyright holders nor the names of their       contributors may be used to endorse or promote products derived from this       software without specific prior written permission.</w:t>
      </w:r>
    </w:p>
    <w:p w14:paraId="37556442"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1F40813" w14:textId="77777777" w:rsidR="00425AAE" w:rsidRDefault="00425AAE">
      <w:r>
        <w:t>(30) - Alex Tatmanjants (targets using libc/posix)</w:t>
      </w:r>
    </w:p>
    <w:p w14:paraId="69E6A168" w14:textId="77777777" w:rsidR="00425AAE" w:rsidRDefault="00425AAE">
      <w:r>
        <w:t xml:space="preserve">  Copyright (c) 1995 Alex Tatmanjants &lt;alex@elvisti.kiev.ua&gt;  </w:t>
      </w:r>
      <w:r>
        <w:tab/>
      </w:r>
      <w:r>
        <w:tab/>
        <w:t xml:space="preserve">at Electronni Visti IA, Kiev, Ukraine.  </w:t>
      </w:r>
      <w:r>
        <w:tab/>
      </w:r>
      <w:r>
        <w:tab/>
      </w:r>
      <w:r>
        <w:tab/>
        <w:t xml:space="preserve">All rights reserved.     Redistribution and use in </w:t>
      </w:r>
      <w:r>
        <w:lastRenderedPageBreak/>
        <w:t>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FCB112F" w14:textId="77777777" w:rsidR="00425AAE" w:rsidRDefault="00425AAE">
      <w:r>
        <w:t>(31) - M. Warner Losh (targets using libc/posix)</w:t>
      </w:r>
    </w:p>
    <w:p w14:paraId="3C5F2253" w14:textId="77777777" w:rsidR="00425AAE" w:rsidRDefault="00425AAE">
      <w:r>
        <w:t xml:space="preserve">  Copyright (c) 1998, M. Warner Losh &lt;imp@freebsd.org&gt;   All rights reserved.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8B4935C" w14:textId="77777777" w:rsidR="00425AAE" w:rsidRDefault="00425AAE">
      <w:r>
        <w:t>(32) - Andrey A. Chernov (targets using libc/posix)</w:t>
      </w:r>
    </w:p>
    <w:p w14:paraId="3285F5A8" w14:textId="77777777" w:rsidR="00425AAE" w:rsidRDefault="00425AAE">
      <w:r>
        <w:t xml:space="preserve">  Copyright (C) 1996 by Andrey A. Chernov, Moscow, Russia.   All rights reserved.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THIS SOFTWARE IS PROVIDED BY THE AUTHOR ``AS IS'' AND   ANY EXPRESS OR IMPLIED WARRANTIES, </w:t>
      </w:r>
      <w:r>
        <w:lastRenderedPageBreak/>
        <w:t>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82E0193" w14:textId="77777777" w:rsidR="00425AAE" w:rsidRDefault="00425AAE">
      <w:r>
        <w:t>(33) - Daniel Eischen (targets using libc/posix)</w:t>
      </w:r>
    </w:p>
    <w:p w14:paraId="77FF528B" w14:textId="77777777" w:rsidR="00425AAE" w:rsidRDefault="00425AAE">
      <w:r>
        <w:t xml:space="preserve">  Copyright (c) 2001 Daniel Eischen &lt;deischen@FreeBSD.org&gt;.   All rights reserved.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THIS SOFTWARE IS PROVIDED BY THE AUTHOR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90E9F27" w14:textId="77777777" w:rsidR="00425AAE" w:rsidRDefault="00425AAE">
      <w:r>
        <w:t xml:space="preserve"> (34) - Jon Beniston (only lm32-* targets)</w:t>
      </w:r>
    </w:p>
    <w:p w14:paraId="60FC49FF" w14:textId="77777777" w:rsidR="00425AAE" w:rsidRDefault="00425AAE">
      <w:r>
        <w:t xml:space="preserve"> Contributed by Jon Beniston &lt;jon@beniston.com&gt;</w:t>
      </w:r>
    </w:p>
    <w:p w14:paraId="49AFA9A2"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730B7833" w14:textId="77777777" w:rsidR="00425AAE" w:rsidRDefault="00425AAE">
      <w:r>
        <w:t xml:space="preserve">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w:t>
      </w:r>
      <w:r>
        <w:lastRenderedPageBreak/>
        <w:t>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A0F4041" w14:textId="77777777" w:rsidR="00425AAE" w:rsidRDefault="00425AAE">
      <w:r>
        <w:t xml:space="preserve"> (35) - ARM Ltd (arm and thumb variant targets only)</w:t>
      </w:r>
    </w:p>
    <w:p w14:paraId="5620BDAD" w14:textId="77777777" w:rsidR="00425AAE" w:rsidRDefault="00425AAE">
      <w:r>
        <w:t xml:space="preserve"> Copyright (c) 2009 ARM Ltd  All rights reserved.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company may not be used to endorse or promote     products derived from this software without specific prior written     permission.</w:t>
      </w:r>
    </w:p>
    <w:p w14:paraId="41197B4D" w14:textId="77777777" w:rsidR="00425AAE" w:rsidRDefault="00425AAE">
      <w:r>
        <w:t xml:space="preserve"> THIS SOFTWARE IS PROVIDED BY ARM LTD ``AS IS'' AND ANY EXPRESS OR IMPLIED  WARRANTIES, INCLUDING, BUT NOT LIMITED TO, THE IMPLIED WARRANTIES OF  MERCHANTABILITY AND FITNESS FOR A PARTICULAR PURPOSE ARE DISCLAIMED.  IN NO EVENT SHALL ARM LTD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99C1091" w14:textId="77777777" w:rsidR="00425AAE" w:rsidRDefault="00425AAE">
      <w:r>
        <w:t>(36) - Xilinx, Inc. (microblaze-* and powerpc-* targets)</w:t>
      </w:r>
    </w:p>
    <w:p w14:paraId="43344B1D" w14:textId="77777777" w:rsidR="00425AAE" w:rsidRDefault="00425AAE">
      <w:r>
        <w:t>Copyright (c) 2004, 2009 Xilinx, Inc.  All rights reserved.</w:t>
      </w:r>
    </w:p>
    <w:p w14:paraId="48327977" w14:textId="77777777" w:rsidR="00425AAE" w:rsidRDefault="00425AAE">
      <w:r>
        <w:t>Redistribution and use in source and binary forms, with or without modification, are permitted provided that the following conditions are met:</w:t>
      </w:r>
    </w:p>
    <w:p w14:paraId="536AB394" w14:textId="77777777" w:rsidR="00425AAE" w:rsidRDefault="00425AAE">
      <w:r>
        <w:t>1.  Redistributions source code must retain the above copyright notice, this list of conditions and the following disclaimer.</w:t>
      </w:r>
    </w:p>
    <w:p w14:paraId="3F781D71"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7E0E485F" w14:textId="77777777" w:rsidR="00425AAE" w:rsidRDefault="00425AAE">
      <w:r>
        <w:t>3.  Neither the name of Xilinx nor the names of its contributors may be used to endorse or promote products derived from this software without specific prior written permission.</w:t>
      </w:r>
    </w:p>
    <w:p w14:paraId="04FB59EE" w14:textId="77777777" w:rsidR="00425AAE" w:rsidRDefault="00425AAE">
      <w:r>
        <w:t xml:space="preserve">THIS SOFTWARE IS PROVIDED BY THE COPYRIGHT HOLDER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w:t>
      </w:r>
      <w:r>
        <w:lastRenderedPageBreak/>
        <w:t>ANY THEORY OF LIABILITY, WHETHER IN CONTRACT, STRICT LIABILITY, OR TORT (INCLUDING NEGLIGENCE OR OTHERWISE) ARISING IN ANY WAY OUT OF THE USE OF THIS SOFTWARE, EVEN IF ADVISED OF THE POSSIBILITY OF SUCH DAMAGE.</w:t>
      </w:r>
    </w:p>
    <w:p w14:paraId="39B5A4DA" w14:textId="77777777" w:rsidR="00425AAE" w:rsidRDefault="00425AAE">
      <w:r>
        <w:t xml:space="preserve"> (37) Texas Instruments Incorporated (tic6x-* targets)</w:t>
      </w:r>
    </w:p>
    <w:p w14:paraId="08820B2D" w14:textId="77777777" w:rsidR="00425AAE" w:rsidRDefault="00425AAE">
      <w:r>
        <w:t>Copyright (c) 1996-2010 Texas Instruments Incorporated http://www.ti.com/</w:t>
      </w:r>
    </w:p>
    <w:p w14:paraId="7FF377DD" w14:textId="77777777" w:rsidR="00425AAE" w:rsidRDefault="00425AAE">
      <w:r>
        <w:t xml:space="preserve"> Redistribution and  use in source  and binary forms, with  or without  modification,  are permitted provided  that the  following conditions  are met:</w:t>
      </w:r>
    </w:p>
    <w:p w14:paraId="3A4A542B" w14:textId="77777777" w:rsidR="00425AAE" w:rsidRDefault="00425AAE">
      <w:r>
        <w:t xml:space="preserve">    Redistributions  of source  code must  retain the  above copyright     notice, this list of conditions and the following disclaimer.</w:t>
      </w:r>
    </w:p>
    <w:p w14:paraId="508BCB43" w14:textId="77777777" w:rsidR="00425AAE" w:rsidRDefault="00425AAE">
      <w:r>
        <w:t xml:space="preserve">    Redistributions in binary form  must reproduce the above copyright     notice, this  list of conditions  and the following  disclaimer in     the  documentation  and/or   other  materials  provided  with  the     distribution.</w:t>
      </w:r>
    </w:p>
    <w:p w14:paraId="1E01BAC9" w14:textId="77777777" w:rsidR="00425AAE" w:rsidRDefault="00425AAE">
      <w:r>
        <w:t xml:space="preserve">    Neither the  name of Texas Instruments Incorporated  nor the names     of its  contributors may  be used to  endorse or  promote products     derived  from   this  software  without   specific  prior  written     permission.</w:t>
      </w:r>
    </w:p>
    <w:p w14:paraId="436764A5"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08CED8C" w14:textId="77777777" w:rsidR="00425AAE" w:rsidRDefault="00425AAE">
      <w:r>
        <w:t>(38) National Semiconductor (cr16-* and crx-* targets)</w:t>
      </w:r>
    </w:p>
    <w:p w14:paraId="69820B5E" w14:textId="77777777" w:rsidR="00425AAE" w:rsidRDefault="00425AAE">
      <w:r>
        <w:t>Copyright (c) 2004 National Semiconductor Corporation</w:t>
      </w:r>
    </w:p>
    <w:p w14:paraId="3CFB0A90" w14:textId="77777777" w:rsidR="00425AAE" w:rsidRDefault="00425AAE">
      <w:r>
        <w:t xml:space="preserve">The authors hereby grant permission to use, copy, modify, distribute, and license this software and its documentation for any purpose, provided that existing copyright notices are retained in all copies and that this notice is included verbatim in any distributions. No written agreement, license, or royalty fee is required for any of the authorized uses. Modifications to this software may be copyrighted by their authors and need not follow the licensing terms described here, provided that the new terms are clearly indicated on the first page of each file where they apply. </w:t>
      </w:r>
    </w:p>
    <w:p w14:paraId="05D101FE" w14:textId="77777777" w:rsidR="00425AAE" w:rsidRDefault="00425AAE">
      <w:r>
        <w:t>(39) - Adapteva, Inc. (epiphany-* targets)</w:t>
      </w:r>
    </w:p>
    <w:p w14:paraId="3E463248" w14:textId="77777777" w:rsidR="00425AAE" w:rsidRDefault="00425AAE">
      <w:r>
        <w:t>Copyright (c) 2011, Adapteva, Inc. All rights reserved.</w:t>
      </w:r>
    </w:p>
    <w:p w14:paraId="2603D929" w14:textId="77777777" w:rsidR="00425AAE" w:rsidRDefault="00425AAE">
      <w:r>
        <w:t xml:space="preserve">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w:t>
      </w:r>
      <w:r>
        <w:lastRenderedPageBreak/>
        <w:t>materials provided with the distribution.  * Neither the name of Adapteva nor the names of its contributors may be used    to endorse or promote products derived from this software without specific    prior written permission.</w:t>
      </w:r>
    </w:p>
    <w:p w14:paraId="7CAECE09"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9232ECC" w14:textId="77777777" w:rsidR="00425AAE" w:rsidRDefault="00425AAE">
      <w:r>
        <w:t>(40) - Altera Corportion (nios2-* targets)</w:t>
      </w:r>
    </w:p>
    <w:p w14:paraId="35C727F2" w14:textId="77777777" w:rsidR="00425AAE" w:rsidRDefault="00425AAE">
      <w:r>
        <w:t>Copyright (c) 2003 Altera Corporation All rights reserved.</w:t>
      </w:r>
    </w:p>
    <w:p w14:paraId="34542E9B" w14:textId="77777777" w:rsidR="00425AAE" w:rsidRDefault="00425AAE">
      <w:r>
        <w:t>Redistribution and use in source and binary forms, with or without modification, are permitted provided that the following conditions are met:</w:t>
      </w:r>
    </w:p>
    <w:p w14:paraId="1C8CB2EC" w14:textId="77777777" w:rsidR="00425AAE" w:rsidRDefault="00425AAE">
      <w:r>
        <w:t xml:space="preserve">   o Redistributions of source code must retain the above copyright      notice, this list of conditions and the following disclaimer.     o Redistributions in binary form must reproduce the above copyright      notice, this list of conditions and the following disclaimer in the       documentation and/or other materials provided with the distribution.     o Neither the name of Altera Corporation nor the names of its       contributors may be used to endorse or promote products derived from      this software without specific prior written permission.    THIS SOFTWARE IS PROVIDED BY ALTERA CORPORATION, THE COPYRIGHT HOLDER, AND ITS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5CB8CD91" w14:textId="77777777" w:rsidR="00425AAE" w:rsidRDefault="00425AAE">
      <w:r>
        <w:t>(41) Ed Schouten - Free BSD</w:t>
      </w:r>
    </w:p>
    <w:p w14:paraId="38B3189B" w14:textId="77777777" w:rsidR="00425AAE" w:rsidRDefault="00425AAE">
      <w:r>
        <w:t>Copyright (c) 2008 Ed Schouten &lt;ed@FreeBSD.org&gt; All rights reserved.</w:t>
      </w:r>
    </w:p>
    <w:p w14:paraId="49C3BF7C" w14:textId="77777777" w:rsidR="00425AAE" w:rsidRDefault="00425AAE">
      <w:r>
        <w:t xml:space="preserve">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w:t>
      </w:r>
      <w:r>
        <w:lastRenderedPageBreak/>
        <w:t>notice, this list of conditions and the following disclaimer in the    documentation and/or other materials provided with the distribution.</w:t>
      </w:r>
    </w:p>
    <w:p w14:paraId="7595D554" w14:textId="77777777" w:rsidR="00425AAE" w:rsidRDefault="00425AAE">
      <w:r>
        <w:t>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025FD31" w14:textId="77777777" w:rsidR="00425AAE" w:rsidRDefault="00425AAE">
      <w:r>
        <w:t>[END FILE=binutils-2.24.51.20140727/COPYING.NEWLIB]</w:t>
      </w:r>
    </w:p>
    <w:p w14:paraId="1C6EF614" w14:textId="77777777" w:rsidR="00425AAE" w:rsidRDefault="00425AAE" w:rsidP="000727EF">
      <w:pPr>
        <w:pStyle w:val="Heading2"/>
      </w:pPr>
      <w:r>
        <w:t xml:space="preserve"> </w:t>
      </w:r>
      <w:bookmarkStart w:id="48" w:name="_Toc399937866"/>
      <w:r>
        <w:t>blas (version 1.2.20110419):</w:t>
      </w:r>
      <w:bookmarkEnd w:id="48"/>
    </w:p>
    <w:p w14:paraId="67E3165C" w14:textId="77777777" w:rsidR="00425AAE" w:rsidRDefault="00425AAE" w:rsidP="000727EF">
      <w:pPr>
        <w:pStyle w:val="Heading3"/>
      </w:pPr>
      <w:r>
        <w:t>blas-1.2.20110419/debian/copyright:</w:t>
      </w:r>
    </w:p>
    <w:p w14:paraId="0DDDB100" w14:textId="77777777" w:rsidR="00425AAE" w:rsidRDefault="00425AAE">
      <w:r>
        <w:t>[BEGIN FILE=blas-1.2.20110419/debian/copyright] This package was debianized by James A. Treacy &lt;treacy@debian.org&gt; on Tue, 28 Sep 1999 15:48:36 -0400.</w:t>
      </w:r>
    </w:p>
    <w:p w14:paraId="0CDBFDDB" w14:textId="77777777" w:rsidR="00425AAE" w:rsidRDefault="00425AAE">
      <w:r>
        <w:t>It was downloaded from http://www.netlib.org/blas/</w:t>
      </w:r>
    </w:p>
    <w:p w14:paraId="6EA67E84" w14:textId="77777777" w:rsidR="00425AAE" w:rsidRDefault="00425AAE">
      <w:r>
        <w:t>Copyright:</w:t>
      </w:r>
    </w:p>
    <w:p w14:paraId="0450847E" w14:textId="77777777" w:rsidR="00425AAE" w:rsidRDefault="00425AAE">
      <w:r>
        <w:t>This software is in the public domain</w:t>
      </w:r>
    </w:p>
    <w:p w14:paraId="1FF7970A" w14:textId="77777777" w:rsidR="00425AAE" w:rsidRDefault="00425AAE">
      <w:r>
        <w:t>blas_1.2.orig.tar.gz was repackaged to remove the following files for which no sources were available:   blas2-paper.ps   blas3-paper.ps   blasqr.ps   cinterface.pdf</w:t>
      </w:r>
    </w:p>
    <w:p w14:paraId="786A161F" w14:textId="77777777" w:rsidR="00425AAE" w:rsidRDefault="00425AAE">
      <w:r>
        <w:t>Note that a new cinterface.pdf is generated from a patched cinterface.tex source file in the debian/patched-docs directory. [END FILE=blas-1.2.20110419/debian/copyright]</w:t>
      </w:r>
    </w:p>
    <w:p w14:paraId="18DFAC02" w14:textId="77777777" w:rsidR="00425AAE" w:rsidRDefault="00425AAE" w:rsidP="000727EF">
      <w:pPr>
        <w:pStyle w:val="Heading2"/>
      </w:pPr>
      <w:r>
        <w:t xml:space="preserve"> </w:t>
      </w:r>
      <w:bookmarkStart w:id="49" w:name="_Toc399937867"/>
      <w:r>
        <w:t>bluez (version 5.21):</w:t>
      </w:r>
      <w:bookmarkEnd w:id="49"/>
    </w:p>
    <w:p w14:paraId="57D68F3C" w14:textId="77777777" w:rsidR="00425AAE" w:rsidRDefault="00425AAE" w:rsidP="000727EF">
      <w:pPr>
        <w:pStyle w:val="Heading3"/>
      </w:pPr>
      <w:r>
        <w:t>bluez-5.21/debian/copyright:</w:t>
      </w:r>
    </w:p>
    <w:p w14:paraId="5D41C7B6" w14:textId="77777777" w:rsidR="00425AAE" w:rsidRDefault="00425AAE">
      <w:r>
        <w:t>[BEGIN FILE=bluez-5.21/debian/copyright] This package was debianized by Edd Dumbill &lt;edd@usefulinc.com&gt; on Sat, 13 Apr 2002 16:09:02 +0100.</w:t>
      </w:r>
    </w:p>
    <w:p w14:paraId="3F9785EE" w14:textId="77777777" w:rsidR="00425AAE" w:rsidRDefault="00425AAE">
      <w:r>
        <w:t>It was downloaded from http://www.bluez.org/</w:t>
      </w:r>
    </w:p>
    <w:p w14:paraId="32F9DC1F" w14:textId="77777777" w:rsidR="00425AAE" w:rsidRDefault="00425AAE">
      <w:r>
        <w:t>BlueZ - Bluetooth protocol stack for Linux</w:t>
      </w:r>
    </w:p>
    <w:p w14:paraId="367E50E0" w14:textId="77777777" w:rsidR="00425AAE" w:rsidRDefault="00425AAE">
      <w:r>
        <w:t xml:space="preserve">Copyright: </w:t>
      </w:r>
      <w:r>
        <w:tab/>
        <w:t xml:space="preserve">Copyright (C) 2001-2009  Marcel Holtmann &lt;marcel@holtmann.org&gt; </w:t>
      </w:r>
      <w:r>
        <w:tab/>
        <w:t xml:space="preserve">Copyright (C) 2006-2009  Nokia Corporation </w:t>
      </w:r>
      <w:r>
        <w:tab/>
        <w:t xml:space="preserve">Copyright (C) 2000-2003  Maxim Krasnyansky &lt;maxk@qualcomm.com&gt; </w:t>
      </w:r>
      <w:r>
        <w:tab/>
        <w:t xml:space="preserve">Copyright (C) 2002-2003  Jean Tourrilhes &lt;jt@hpl.hp.com&gt; </w:t>
      </w:r>
      <w:r>
        <w:tab/>
        <w:t xml:space="preserve">Copyright (C) 2007-2008  Frederic Dalleau &lt;fdalleau@free.fr&gt; </w:t>
      </w:r>
      <w:r>
        <w:tab/>
        <w:t xml:space="preserve">Copyright (C) 2007-2008  Texas Instruments, Inc. </w:t>
      </w:r>
      <w:r>
        <w:tab/>
        <w:t xml:space="preserve">Copyright (C) 2000-2005  CSR Ltd. </w:t>
      </w:r>
      <w:r>
        <w:tab/>
        <w:t xml:space="preserve">Copyright (C) 2005-2008  Brad Midgley &lt;bmidgley@xmission.com&gt; </w:t>
      </w:r>
      <w:r>
        <w:tab/>
        <w:t xml:space="preserve">Copyright (C) 2007-2008  David Stockwell &lt;dstockwell@frequency-one.com&gt; </w:t>
      </w:r>
      <w:r>
        <w:lastRenderedPageBreak/>
        <w:tab/>
        <w:t xml:space="preserve">Copyright (C) 2007-2008  Fabien Chevalier &lt;fabchevalier@free.fr&gt; </w:t>
      </w:r>
      <w:r>
        <w:tab/>
        <w:t xml:space="preserve">Copyright (C) 2005-2006  Claudio Takahasi &lt;claudio.takahasi@indt.org.br&gt; </w:t>
      </w:r>
      <w:r>
        <w:tab/>
        <w:t xml:space="preserve">Copyright (C) 2006-2007  Luiz von Dentz &lt;luiz.dentz@indt.org.br&gt; </w:t>
      </w:r>
      <w:r>
        <w:tab/>
        <w:t xml:space="preserve">Copyright (C) 2005-2007  Johan Hedberg &lt;johan.hedberg@nokia.com&gt; </w:t>
      </w:r>
      <w:r>
        <w:tab/>
        <w:t xml:space="preserve">Copyright (C) 2005-2006  Brad Midgley &lt;bmidgley@xmission.com&gt; </w:t>
      </w:r>
      <w:r>
        <w:tab/>
        <w:t xml:space="preserve">Copyright (C) 2004-2005  Henryk Ploetz &lt;henryk@ploetzli.ch&gt; </w:t>
      </w:r>
      <w:r>
        <w:tab/>
        <w:t xml:space="preserve">Copyright (C) 2002-2003  Stephen Crane &lt;steve.crane@rococosoft.com&gt; </w:t>
      </w:r>
      <w:r>
        <w:tab/>
        <w:t xml:space="preserve">Copyright (C) 2000-2001  Qualcomm Incorporated </w:t>
      </w:r>
      <w:r>
        <w:tab/>
        <w:t>Copyright (C) 2008</w:t>
      </w:r>
      <w:r>
        <w:tab/>
        <w:t xml:space="preserve"> Joao Paulo Rechi Vita </w:t>
      </w:r>
      <w:r>
        <w:tab/>
        <w:t>Copyright (C) 2009</w:t>
      </w:r>
      <w:r>
        <w:tab/>
        <w:t xml:space="preserve"> Lennart Poettering </w:t>
      </w:r>
      <w:r>
        <w:tab/>
        <w:t>Copyright (C) 2004</w:t>
      </w:r>
      <w:r>
        <w:tab/>
        <w:t xml:space="preserve"> Scott James Remnant &lt;scott@netsplit.com&gt; </w:t>
      </w:r>
      <w:r>
        <w:tab/>
        <w:t xml:space="preserve">Copyright (C) 2009       Intel Corporation        </w:t>
      </w:r>
    </w:p>
    <w:p w14:paraId="26F18362" w14:textId="77777777" w:rsidR="00425AAE" w:rsidRDefault="00425AAE">
      <w:r>
        <w:t xml:space="preserve">License: </w:t>
      </w:r>
      <w:r>
        <w:tab/>
        <w:t xml:space="preserve">audio/ </w:t>
      </w:r>
      <w:r>
        <w:tab/>
      </w:r>
      <w:r>
        <w:tab/>
        <w:t xml:space="preserve">a2dp.c a2dp.h avdtp.c avdtp.h control.c control.h device.c device.h </w:t>
      </w:r>
      <w:r>
        <w:tab/>
      </w:r>
      <w:r>
        <w:tab/>
        <w:t xml:space="preserve">gateway.c gateway.h headset.c headset.h main.c manager.c manager.h </w:t>
      </w:r>
      <w:r>
        <w:tab/>
      </w:r>
      <w:r>
        <w:tab/>
        <w:t xml:space="preserve">sink.c sink.h telephony-dummy.c telephony-maemo.c telephony.h </w:t>
      </w:r>
      <w:r>
        <w:tab/>
      </w:r>
      <w:r>
        <w:tab/>
        <w:t>unix.c unix.h</w:t>
      </w:r>
    </w:p>
    <w:p w14:paraId="1A4A108F" w14:textId="77777777" w:rsidR="00425AAE" w:rsidRDefault="00425AAE">
      <w:r>
        <w:tab/>
      </w:r>
      <w:r>
        <w:tab/>
        <w:t>License: GPL version 2 or any later version</w:t>
      </w:r>
    </w:p>
    <w:p w14:paraId="2669FC24" w14:textId="77777777" w:rsidR="00425AAE" w:rsidRDefault="00425AAE">
      <w:r>
        <w:tab/>
      </w:r>
      <w:r>
        <w:tab/>
        <w:t xml:space="preserve">gsta2dpsink.c gsta2dpsink.h gstavdtpsink.c </w:t>
      </w:r>
      <w:r>
        <w:tab/>
      </w:r>
      <w:r>
        <w:tab/>
        <w:t xml:space="preserve">gstavdtpsink.h gstbluetooth.c gstrtpsbcpay.c gstrtpsbcpay.h </w:t>
      </w:r>
      <w:r>
        <w:tab/>
      </w:r>
      <w:r>
        <w:tab/>
        <w:t xml:space="preserve">gstsbcdec.c gstsbcdec.h gstsbcenc.c gstsbcenc.h </w:t>
      </w:r>
      <w:r>
        <w:tab/>
      </w:r>
      <w:r>
        <w:tab/>
        <w:t xml:space="preserve">gstsbcparse.c gstsbcparse.h gstsbcutil.c gstsbcutil.h </w:t>
      </w:r>
      <w:r>
        <w:tab/>
      </w:r>
      <w:r>
        <w:tab/>
        <w:t xml:space="preserve">pcm_bluetooth.c gstbluetooth.c: ctl_bluetooth.c </w:t>
      </w:r>
      <w:r>
        <w:tab/>
      </w:r>
      <w:r>
        <w:tab/>
        <w:t xml:space="preserve">ipc.c ipc.h rtp.h </w:t>
      </w:r>
      <w:r>
        <w:tab/>
      </w:r>
      <w:r>
        <w:tab/>
        <w:t>ipctest.c</w:t>
      </w:r>
    </w:p>
    <w:p w14:paraId="4AFAC1C7" w14:textId="77777777" w:rsidR="00425AAE" w:rsidRDefault="00425AAE">
      <w:r>
        <w:tab/>
      </w:r>
      <w:r>
        <w:tab/>
        <w:t>License: LGPL version 2.1 or any later version</w:t>
      </w:r>
    </w:p>
    <w:p w14:paraId="10E8BAD3" w14:textId="77777777" w:rsidR="00425AAE" w:rsidRDefault="00425AAE">
      <w:r>
        <w:tab/>
        <w:t xml:space="preserve">sbc/ </w:t>
      </w:r>
      <w:r>
        <w:tab/>
      </w:r>
      <w:r>
        <w:tab/>
        <w:t xml:space="preserve">formats.h sbcdec.c sbcenc.c sbcinfo.c </w:t>
      </w:r>
      <w:r>
        <w:tab/>
      </w:r>
      <w:r>
        <w:tab/>
        <w:t>sbctester.c</w:t>
      </w:r>
    </w:p>
    <w:p w14:paraId="4B53E7B9" w14:textId="77777777" w:rsidR="00425AAE" w:rsidRDefault="00425AAE">
      <w:r>
        <w:tab/>
      </w:r>
      <w:r>
        <w:tab/>
        <w:t xml:space="preserve">License: GPL version 2 or any later version </w:t>
      </w:r>
      <w:r>
        <w:tab/>
      </w:r>
      <w:r>
        <w:tab/>
        <w:t xml:space="preserve"> </w:t>
      </w:r>
      <w:r>
        <w:tab/>
      </w:r>
      <w:r>
        <w:tab/>
        <w:t xml:space="preserve">sbc.c sbc.h </w:t>
      </w:r>
      <w:r>
        <w:tab/>
      </w:r>
      <w:r>
        <w:tab/>
        <w:t xml:space="preserve">sbc_math.h sbc_primitives.c sbc_primitives.h </w:t>
      </w:r>
      <w:r>
        <w:tab/>
      </w:r>
      <w:r>
        <w:tab/>
        <w:t xml:space="preserve">sbc_primitives_mmx.c sbc_primitives_mmx.h sbc_primitives_neon.c </w:t>
      </w:r>
      <w:r>
        <w:tab/>
      </w:r>
      <w:r>
        <w:tab/>
        <w:t>sbc_primitives_neon.h sbc_tables.h</w:t>
      </w:r>
    </w:p>
    <w:p w14:paraId="6CED9173" w14:textId="77777777" w:rsidR="00425AAE" w:rsidRDefault="00425AAE">
      <w:r>
        <w:tab/>
      </w:r>
      <w:r>
        <w:tab/>
        <w:t>License: LGPL version 2.1 or any later version</w:t>
      </w:r>
    </w:p>
    <w:p w14:paraId="70F1E288" w14:textId="77777777" w:rsidR="00425AAE" w:rsidRDefault="00425AAE">
      <w:r>
        <w:tab/>
        <w:t xml:space="preserve">tools/ </w:t>
      </w:r>
      <w:r>
        <w:tab/>
      </w:r>
      <w:r>
        <w:tab/>
        <w:t>ubcsp.c ubcsp.h</w:t>
      </w:r>
    </w:p>
    <w:p w14:paraId="0A8C820E" w14:textId="77777777" w:rsidR="00425AAE" w:rsidRDefault="00425AAE">
      <w:r>
        <w:tab/>
      </w:r>
      <w:r>
        <w:tab/>
        <w:t xml:space="preserve">License: MIT License     </w:t>
      </w:r>
      <w:r>
        <w:tab/>
      </w:r>
      <w:r>
        <w:tab/>
        <w:t xml:space="preserve">Permission is hereby granted, free of charge, to any person </w:t>
      </w:r>
      <w:r>
        <w:tab/>
      </w:r>
      <w:r>
        <w:tab/>
        <w:t xml:space="preserve">obtaining a copy of this software and associated documentation </w:t>
      </w:r>
      <w:r>
        <w:tab/>
      </w:r>
      <w:r>
        <w:tab/>
        <w:t xml:space="preserve">files (the Software), to deal in the Software without </w:t>
      </w:r>
      <w:r>
        <w:tab/>
      </w:r>
      <w:r>
        <w:tab/>
        <w:t xml:space="preserve">restriction, including without limitation the rights to use, </w:t>
      </w:r>
      <w:r>
        <w:tab/>
      </w:r>
      <w:r>
        <w:tab/>
        <w:t xml:space="preserve">copy, modify, merge, publish, distribute, sublicense, and/or sell </w:t>
      </w:r>
      <w:r>
        <w:tab/>
      </w:r>
      <w:r>
        <w:tab/>
        <w:t xml:space="preserve">copies of the Software, and to permit persons to whom the  </w:t>
      </w:r>
      <w:r>
        <w:tab/>
      </w:r>
      <w:r>
        <w:tab/>
        <w:t xml:space="preserve">Software is furnished to do so, subject to the following </w:t>
      </w:r>
      <w:r>
        <w:tab/>
      </w:r>
      <w:r>
        <w:tab/>
        <w:t xml:space="preserve">conditions:      </w:t>
      </w:r>
      <w:r>
        <w:tab/>
      </w:r>
      <w:r>
        <w:tab/>
        <w:t xml:space="preserve">The above copyright notice and this permission notice shall be </w:t>
      </w:r>
      <w:r>
        <w:tab/>
      </w:r>
      <w:r>
        <w:tab/>
        <w:t>included in all copies or substantial portions of the Software.</w:t>
      </w:r>
    </w:p>
    <w:p w14:paraId="4B66164C" w14:textId="77777777" w:rsidR="00425AAE" w:rsidRDefault="00425AAE">
      <w:r>
        <w:tab/>
      </w:r>
      <w:r>
        <w:tab/>
        <w:t xml:space="preserve">THE SOFTWARE IS PROVIDED AS IS, WITHOUT WARRANTY OF ANY KIND, </w:t>
      </w:r>
      <w:r>
        <w:tab/>
      </w:r>
      <w:r>
        <w:tab/>
        <w:t xml:space="preserve">EXPRESS OR IMPLIED, INCLUDING BUT NOT LIMITED TO THE WARRANTIES </w:t>
      </w:r>
      <w:r>
        <w:tab/>
      </w:r>
      <w:r>
        <w:tab/>
        <w:t xml:space="preserve">OF MERCHANTABILITY, FITNESS FOR A PARTICULAR PURPOSE AND  </w:t>
      </w:r>
      <w:r>
        <w:tab/>
      </w:r>
      <w:r>
        <w:tab/>
        <w:t xml:space="preserve">NONINFRINGEMENT. IN NO EVENT SHALL THE AUTHORS OR COPYRIGHT </w:t>
      </w:r>
      <w:r>
        <w:tab/>
      </w:r>
      <w:r>
        <w:tab/>
        <w:t xml:space="preserve">HOLDERS BE LIABLE FOR ANY CLAIM, DAMAGES OR OTHER LIABILITY, </w:t>
      </w:r>
      <w:r>
        <w:tab/>
      </w:r>
      <w:r>
        <w:tab/>
        <w:t xml:space="preserve">WHETHER IN AN ACTION OF CONTRACT, TORT OR OTHERWISE, ARISING </w:t>
      </w:r>
      <w:r>
        <w:tab/>
      </w:r>
      <w:r>
        <w:tab/>
        <w:t xml:space="preserve">FROM, OUT OF OR IN </w:t>
      </w:r>
      <w:r>
        <w:lastRenderedPageBreak/>
        <w:t xml:space="preserve">CONNECTION WITH THE SOFTWARE OR THE USE OR </w:t>
      </w:r>
      <w:r>
        <w:tab/>
      </w:r>
      <w:r>
        <w:tab/>
        <w:t>OTHER DEALINGS IN THE SOFTWARE.</w:t>
      </w:r>
    </w:p>
    <w:p w14:paraId="267238D4" w14:textId="77777777" w:rsidR="00425AAE" w:rsidRDefault="00425AAE">
      <w:r>
        <w:tab/>
      </w:r>
      <w:r>
        <w:tab/>
        <w:t xml:space="preserve">avctrl.c bccmd.c avinfo.c </w:t>
      </w:r>
      <w:r>
        <w:tab/>
      </w:r>
      <w:r>
        <w:tab/>
        <w:t xml:space="preserve">ciptool.c csr.c csr.h csr_3wire.c csr_bcsp.c csr_h4.c </w:t>
      </w:r>
      <w:r>
        <w:tab/>
      </w:r>
      <w:r>
        <w:tab/>
        <w:t xml:space="preserve">csr_hci.c csr_usb.c dfu.c dfu.h dfubabel.c dfutool.c </w:t>
      </w:r>
      <w:r>
        <w:tab/>
      </w:r>
      <w:r>
        <w:tab/>
        <w:t xml:space="preserve">hciattach.h hciattach_st.c hciattach_tialt.c hid2hci.c ppporc.c </w:t>
      </w:r>
      <w:r>
        <w:tab/>
      </w:r>
      <w:r>
        <w:tab/>
        <w:t xml:space="preserve">hciattach_ti.c </w:t>
      </w:r>
      <w:r>
        <w:tab/>
      </w:r>
      <w:r>
        <w:tab/>
        <w:t xml:space="preserve">hciattach.c hciconfig.c hcitool.c l2ping.c </w:t>
      </w:r>
      <w:r>
        <w:tab/>
      </w:r>
      <w:r>
        <w:tab/>
        <w:t>hcisecfilter.c sdptool.c</w:t>
      </w:r>
    </w:p>
    <w:p w14:paraId="06FAE0FB" w14:textId="77777777" w:rsidR="00425AAE" w:rsidRDefault="00425AAE">
      <w:r>
        <w:tab/>
      </w:r>
      <w:r>
        <w:tab/>
        <w:t>License: GPL version 2 or any later version</w:t>
      </w:r>
    </w:p>
    <w:p w14:paraId="6195A6FE" w14:textId="77777777" w:rsidR="00425AAE" w:rsidRDefault="00425AAE">
      <w:r>
        <w:tab/>
        <w:t xml:space="preserve">doc/ </w:t>
      </w:r>
      <w:r>
        <w:tab/>
      </w:r>
      <w:r>
        <w:tab/>
        <w:t xml:space="preserve">All files. </w:t>
      </w:r>
      <w:r>
        <w:tab/>
      </w:r>
      <w:r>
        <w:tab/>
        <w:t xml:space="preserve"> </w:t>
      </w:r>
      <w:r>
        <w:tab/>
      </w:r>
      <w:r>
        <w:tab/>
        <w:t xml:space="preserve">License: GFDL version 1.1 or any later version </w:t>
      </w:r>
      <w:r>
        <w:tab/>
      </w:r>
      <w:r>
        <w:tab/>
        <w:t>No Invariant Sections, no Front-Cover Texts, and no Back-Cover Texts.</w:t>
      </w:r>
    </w:p>
    <w:p w14:paraId="453445C0" w14:textId="77777777" w:rsidR="00425AAE" w:rsidRDefault="00425AAE">
      <w:r>
        <w:tab/>
        <w:t xml:space="preserve">other: </w:t>
      </w:r>
      <w:r>
        <w:tab/>
      </w:r>
      <w:r>
        <w:tab/>
        <w:t>License: GPL version 2 or any later version</w:t>
      </w:r>
    </w:p>
    <w:p w14:paraId="0164AAAD" w14:textId="77777777" w:rsidR="00425AAE" w:rsidRDefault="00425AAE">
      <w:r>
        <w:t>On Debian GNU/Linux systems, the complete text of the GNU General Public License can be found in `/usr/share/common-licenses/GPL-2', the GNU Lesser General Public License can be found in `/usr/share/common-licenses/LGPL-2.1' and the GNU Free Documentation License can be found in `/usr/share/common-licenses/GFDL'. [END FILE=bluez-5.21/debian/copyright]</w:t>
      </w:r>
    </w:p>
    <w:p w14:paraId="0DF44CBF" w14:textId="77777777" w:rsidR="00425AAE" w:rsidRDefault="00425AAE" w:rsidP="000727EF">
      <w:pPr>
        <w:pStyle w:val="Heading2"/>
      </w:pPr>
      <w:r>
        <w:t xml:space="preserve"> </w:t>
      </w:r>
      <w:bookmarkStart w:id="50" w:name="_Toc399937868"/>
      <w:r>
        <w:t>boost1.54 (version 1.54.0):</w:t>
      </w:r>
      <w:bookmarkEnd w:id="50"/>
    </w:p>
    <w:p w14:paraId="70310112" w14:textId="77777777" w:rsidR="00425AAE" w:rsidRDefault="00425AAE" w:rsidP="000727EF">
      <w:pPr>
        <w:pStyle w:val="Heading3"/>
      </w:pPr>
      <w:r>
        <w:t>boost1.54-1.54.0/debian/copyright:</w:t>
      </w:r>
    </w:p>
    <w:p w14:paraId="2302F209" w14:textId="77777777" w:rsidR="00425AAE" w:rsidRDefault="00425AAE">
      <w:r>
        <w:t>[BEGIN FILE=boost1.54-1.54.0/debian/copyright] This software is a collection of libraries from the Boost.org site. Most of the libraries use the Boost Software License 1.0, which reads as follows.</w:t>
      </w:r>
    </w:p>
    <w:p w14:paraId="430C0116" w14:textId="77777777" w:rsidR="00425AAE" w:rsidRDefault="00425AAE">
      <w:r>
        <w:t xml:space="preserve"> </w:t>
      </w:r>
      <w:r>
        <w:tab/>
        <w:t xml:space="preserve">Boost Software License - Version 1.0 </w:t>
      </w:r>
      <w:r>
        <w:tab/>
        <w:t>------------------------------------</w:t>
      </w:r>
    </w:p>
    <w:p w14:paraId="3E927D36" w14:textId="77777777" w:rsidR="00425AAE" w:rsidRDefault="00425AAE">
      <w:r>
        <w:t>Boost Software License - Version 1.0 - August 17th, 2003</w:t>
      </w:r>
    </w:p>
    <w:p w14:paraId="14DA60C1" w14:textId="77777777" w:rsidR="00425AAE" w:rsidRDefault="00425AAE">
      <w:r>
        <w:t>Permission is hereby granted, free of charge, to any person or organization obtaining a copy of the software and accompanying documentation covered by this license (the Software) to use, reproduce, display, distribute, execute, and transmit the Software, and to prepare derivative works of the Software, and to permit third-parties to whom the Software is furnished to do so, all subject to the following:</w:t>
      </w:r>
    </w:p>
    <w:p w14:paraId="18BE8151" w14:textId="77777777" w:rsidR="00425AAE" w:rsidRDefault="00425AAE">
      <w:r>
        <w:t>The copyright notices in the Software and this entire statement, including the above license grant, this restriction and the following disclaimer, must be included in all copies of the Software, in whole or in part, and all derivative works of the Software, unless such copies or derivative works are solely in the form of machine-executable object code generated by a source language processor.</w:t>
      </w:r>
    </w:p>
    <w:p w14:paraId="5F73B28D" w14:textId="77777777" w:rsidR="00425AAE" w:rsidRDefault="00425AAE">
      <w:r>
        <w:t>THE SOFTWARE IS PROVIDED AS IS, WITHOUT WARRANTY OF ANY KIND, EXPRESS OR IMPLIED, INCLUDING BUT NOT LIMITED TO THE WARRANTIES OF MERCHANTABILITY, FITNESS FOR A PARTICULAR PURPOSE, TITLE AND NON-INFRINGEMENT. IN NO EVENT SHALL THE COPYRIGHT HOLDERS OR ANYONE DISTRIBUTING THE SOFTWARE BE LIABLE FOR ANY DAMAGES OR OTHER LIABILITY, WHETHER IN CONTRACT, TORT OR OTHERWISE, ARISING FROM, OUT OF OR IN CONNECTION WITH THE SOFTWARE OR THE USE OR OTHER DEALINGS IN THE SOFTWARE.</w:t>
      </w:r>
    </w:p>
    <w:p w14:paraId="7495B8EA" w14:textId="77777777" w:rsidR="00425AAE" w:rsidRDefault="00425AAE">
      <w:r>
        <w:lastRenderedPageBreak/>
        <w:t xml:space="preserve"> There are a few files under a license different from the Boost Software License; however, all licenses do follow these guidelines:</w:t>
      </w:r>
    </w:p>
    <w:p w14:paraId="2EE3E637" w14:textId="77777777" w:rsidR="00425AAE" w:rsidRDefault="00425AAE">
      <w:r>
        <w:t>License requirements</w:t>
      </w:r>
    </w:p>
    <w:p w14:paraId="78039389" w14:textId="77777777" w:rsidR="00425AAE" w:rsidRDefault="00425AAE">
      <w:r>
        <w:t xml:space="preserve">    Must be simple to read and understand. </w:t>
      </w:r>
    </w:p>
    <w:p w14:paraId="3C3FDA84" w14:textId="77777777" w:rsidR="00425AAE" w:rsidRDefault="00425AAE">
      <w:r>
        <w:t xml:space="preserve">    Must grant permission to copy, use and modify the software for any     use (commercial and non-commercial) for no fee.</w:t>
      </w:r>
    </w:p>
    <w:p w14:paraId="78AEDB95" w14:textId="77777777" w:rsidR="00425AAE" w:rsidRDefault="00425AAE">
      <w:r>
        <w:t xml:space="preserve">    Must require that the license appear on all copies of the software     source code.</w:t>
      </w:r>
    </w:p>
    <w:p w14:paraId="672AD6F7" w14:textId="77777777" w:rsidR="00425AAE" w:rsidRDefault="00425AAE">
      <w:r>
        <w:t xml:space="preserve">    Must not require that the license appear with executables or other     binary uses of the library.</w:t>
      </w:r>
    </w:p>
    <w:p w14:paraId="7185BB09" w14:textId="77777777" w:rsidR="00425AAE" w:rsidRDefault="00425AAE">
      <w:r>
        <w:t xml:space="preserve">    Must not require that the source code be available for execution     or other binary uses of the library.</w:t>
      </w:r>
    </w:p>
    <w:p w14:paraId="32654B65" w14:textId="77777777" w:rsidR="00425AAE" w:rsidRDefault="00425AAE">
      <w:r>
        <w:t xml:space="preserve">    May restrict the use of the name and description of the library to     the standard version found on the Boost web site.</w:t>
      </w:r>
    </w:p>
    <w:p w14:paraId="730A36BB" w14:textId="77777777" w:rsidR="00425AAE" w:rsidRDefault="00425AAE"/>
    <w:p w14:paraId="69E2AA5A" w14:textId="77777777" w:rsidR="00425AAE" w:rsidRDefault="00425AAE">
      <w:r>
        <w:t xml:space="preserve"> Files in tools/jam are covered by</w:t>
      </w:r>
    </w:p>
    <w:p w14:paraId="37AE39CE" w14:textId="77777777" w:rsidR="00425AAE" w:rsidRDefault="00425AAE">
      <w:r>
        <w:t>/*  * /+\  * +\   Copyright 1993-2002 Christopher Seiwald and Perforce Software, Inc.  * \+/  *  * This file is part of jam.  *  * License is hereby granted to use this software and distribute it  * freely, as long as this copyright notice is retained and modifications  * are clearly marked.  *  * ALL WARRANTIES ARE HEREBY DISCLAIMED.  */</w:t>
      </w:r>
    </w:p>
    <w:p w14:paraId="31EC5806" w14:textId="77777777" w:rsidR="00425AAE" w:rsidRDefault="00425AAE">
      <w:r>
        <w:t>/*  This file is ALSO:  *  Copyright 2001-2004 David Abrahams.  *  Distributed under the Boost Software License, Version 1.0.  *  (See accompanying file LICENSE_1_0.txt or http://www.boost.org/LICENSE_1_0.txt)  */</w:t>
      </w:r>
    </w:p>
    <w:p w14:paraId="52F99CE5" w14:textId="77777777" w:rsidR="00425AAE" w:rsidRDefault="00425AAE">
      <w:r>
        <w:t xml:space="preserve"> or by</w:t>
      </w:r>
    </w:p>
    <w:p w14:paraId="4D04D84E" w14:textId="77777777" w:rsidR="00425AAE" w:rsidRDefault="00425AAE">
      <w:r>
        <w:t>/*  * Copyright 1988, 1989 Hans-J. Boehm, Alan J. Demers  * Copyright (c) 1991-1994 by Xerox Corporation.  All rights reserved.  * Copyright (c) 1998-1999 by Silicon Graphics.  All rights reserved.  * Copyright (c) 1999 by Hewlett-Packard Company. All rights reserved.  *  * THIS MATERIAL IS PROVIDED AS IS, WITH ABSOLUTELY NO WARRANTY EXPRESSED  * OR IMPLIED.  ANY USE IS AT YOUR OWN RISK.  *  * Permission is hereby granted to use or copy this program  * for any purpose,  provided the above notices are retained on all copies.  * Permission to modify the code and to distribute modified code is granted,  * provided the above notices are retained, and a notice that the code was  * modified is included with the above copyright notice.  */</w:t>
      </w:r>
    </w:p>
    <w:p w14:paraId="4DEAFD61" w14:textId="77777777" w:rsidR="00425AAE" w:rsidRDefault="00425AAE">
      <w:r>
        <w:t xml:space="preserve"> Files installed under /usr/share/boostbook/xsl/caramel (used by binary boostbook) are covered by the following license:</w:t>
      </w:r>
    </w:p>
    <w:p w14:paraId="4B07524C" w14:textId="77777777" w:rsidR="00425AAE" w:rsidRDefault="00425AAE">
      <w:r>
        <w:t>Software License, Version 1.0</w:t>
      </w:r>
    </w:p>
    <w:p w14:paraId="72ED0233" w14:textId="77777777" w:rsidR="00425AAE" w:rsidRDefault="00425AAE">
      <w:r>
        <w:t>Copyright 2002-2003, Trustees of Indiana University. Copyright 2000-2001, University of Notre Dame. All rights reserved.</w:t>
      </w:r>
    </w:p>
    <w:p w14:paraId="097A6181" w14:textId="77777777" w:rsidR="00425AAE" w:rsidRDefault="00425AAE">
      <w:r>
        <w:t>Indiana University has the exclusive rights to license this product under the following license.</w:t>
      </w:r>
    </w:p>
    <w:p w14:paraId="36FB58D2" w14:textId="77777777" w:rsidR="00425AAE" w:rsidRDefault="00425AAE">
      <w:r>
        <w:t>Redistribution and use in source and binary forms, with or without modification, are permitted provided that the following conditions are met:</w:t>
      </w:r>
    </w:p>
    <w:p w14:paraId="638B4AA7" w14:textId="77777777" w:rsidR="00425AAE" w:rsidRDefault="00425AAE">
      <w:r>
        <w:t xml:space="preserve">  * All redistributions of source code must retain the above copyright notice,     the list of authors in the original source code, this list of conditions     and the disclaimer listed in this license;</w:t>
      </w:r>
    </w:p>
    <w:p w14:paraId="71BBC4C1" w14:textId="77777777" w:rsidR="00425AAE" w:rsidRDefault="00425AAE">
      <w:r>
        <w:lastRenderedPageBreak/>
        <w:t xml:space="preserve">  * All redistributions in binary form must reproduce the above copyright     notice, this list of conditions and the disclaimer listed in this license     in the documentation and/or other materials provided with the distribution;</w:t>
      </w:r>
    </w:p>
    <w:p w14:paraId="4B780305" w14:textId="77777777" w:rsidR="00425AAE" w:rsidRDefault="00425AAE">
      <w:r>
        <w:t xml:space="preserve">  * Any documentation included with all redistributions must include the     following acknowledgement:</w:t>
      </w:r>
    </w:p>
    <w:p w14:paraId="5618A7AA" w14:textId="77777777" w:rsidR="00425AAE" w:rsidRDefault="00425AAE">
      <w:r>
        <w:t xml:space="preserve">      This product includes software developed at the University of Notre Dame       and the Pervasive Technology Labs at Indiana University. For technical       information contact Andrew Lumsdaine at the Pervasive Technology Labs at       Indiana University.  For administrative and license questions contact the       Advanced Research and Technology Institute at 351 West 10th Street.       Indianapolis, Indiana 46202, phone 317-278-4100, fax 317-274-5902.</w:t>
      </w:r>
    </w:p>
    <w:p w14:paraId="0AE4FE3A" w14:textId="77777777" w:rsidR="00425AAE" w:rsidRDefault="00425AAE">
      <w:r>
        <w:t xml:space="preserve">    Alternatively, this acknowledgement may appear in the software itself, and     wherever such third-party acknowledgments normally appear.</w:t>
      </w:r>
    </w:p>
    <w:p w14:paraId="0DF9A5E7" w14:textId="77777777" w:rsidR="00425AAE" w:rsidRDefault="00425AAE">
      <w:r>
        <w:t xml:space="preserve">  * The name Indiana University, the University of Notre Dame or Caramel     shall not be used to endorse or promote products derived from this software     without prior written permission from Indiana University.  For written     permission, please contact Indiana University Advanced Research &amp;     Technology Institute.</w:t>
      </w:r>
    </w:p>
    <w:p w14:paraId="3D5E568D" w14:textId="77777777" w:rsidR="00425AAE" w:rsidRDefault="00425AAE">
      <w:r>
        <w:t xml:space="preserve">  * Products derived from this software may not be called Caramel, nor may     Indiana University, the University of Notre Dame or Caramel appear in     their name, without prior written permission of Indiana University Advanced     Research &amp; Technology Institute.</w:t>
      </w:r>
    </w:p>
    <w:p w14:paraId="672B2B93" w14:textId="77777777" w:rsidR="00425AAE" w:rsidRDefault="00425AAE">
      <w:r>
        <w:t xml:space="preserve">Indiana University provides no reassurances that the source code provided does not infringe the patent or any other intellectual property rights of any other entity.  Indiana University disclaims any liability to any recipient for claims brought by any other entity based on infringement of intellectual property rights or otherwise.  </w:t>
      </w:r>
    </w:p>
    <w:p w14:paraId="7E3383C2" w14:textId="77777777" w:rsidR="00425AAE" w:rsidRDefault="00425AAE">
      <w:r>
        <w:t>LICENSEE UNDERSTANDS THAT SOFTWARE IS PROVIDED AS IS FOR WHICH NO WARRANTIES AS TO CAPABILITIES OR ACCURACY ARE MADE. INDIANA UNIVERSITY GIVES NO WARRANTIES AND MAKES NO REPRESENTATION THAT SOFTWARE IS FREE OF INFRINGEMENT OF THIRD PARTY PATENT, COPYRIGHT, OR OTHER PROPRIETARY RIGHTS. INDIANA UNIVERSITY MAKES NO WARRANTIES THAT SOFTWARE IS FREE FROM BUGS, VIRUSES, TROJAN HORSES, TRAP DOORS, WORMS, OR OTHER HARMFUL CODE.  LICENSEE ASSUMES THE ENTIRE RISK AS TO THE PERFORMANCE OF SOFTWARE AND/OR ASSOCIATED MATERIALS, AND TO THE PERFORMANCE AND VALIDITY OF INFORMATION GENERATED USING SOFTWARE. [END FILE=boost1.54-1.54.0/debian/copyright]</w:t>
      </w:r>
    </w:p>
    <w:p w14:paraId="1952B61F" w14:textId="77777777" w:rsidR="00425AAE" w:rsidRDefault="00425AAE" w:rsidP="000727EF">
      <w:pPr>
        <w:pStyle w:val="Heading3"/>
      </w:pPr>
      <w:r>
        <w:t>boost1.54-1.54.0/tools/build/v2/engine/debian/copyright:</w:t>
      </w:r>
    </w:p>
    <w:p w14:paraId="1521747E" w14:textId="77777777" w:rsidR="00425AAE" w:rsidRDefault="00425AAE">
      <w:r>
        <w:t>[BEGIN FILE=boost1.54-1.54.0/tools/build/v2/engine/debian/copyright] This package was debianized by Vladimir Prus &lt;ghost@cs.msu.su&gt; on Wed, 17 July 2002, 19:27:00 +0400.</w:t>
      </w:r>
    </w:p>
    <w:p w14:paraId="3F7EC636" w14:textId="77777777" w:rsidR="00425AAE" w:rsidRDefault="00425AAE">
      <w:r>
        <w:t>Copyright:</w:t>
      </w:r>
    </w:p>
    <w:p w14:paraId="7D86E78C" w14:textId="77777777" w:rsidR="00425AAE" w:rsidRDefault="00425AAE">
      <w:r>
        <w:t xml:space="preserve">    /+\     +\</w:t>
      </w:r>
      <w:r>
        <w:tab/>
        <w:t>Copyright 1993-2002 Christopher Seiwald and Perforce Software, Inc.     \+/</w:t>
      </w:r>
    </w:p>
    <w:p w14:paraId="3B6DCF36" w14:textId="77777777" w:rsidR="00425AAE" w:rsidRDefault="00425AAE">
      <w:r>
        <w:t xml:space="preserve">    This is Release 2.4 of Jam/MR, a make-like program.</w:t>
      </w:r>
    </w:p>
    <w:p w14:paraId="7EB30D13" w14:textId="77777777" w:rsidR="00425AAE" w:rsidRDefault="00425AAE">
      <w:r>
        <w:lastRenderedPageBreak/>
        <w:t xml:space="preserve">    License is hereby granted to use this software and distribute it     freely, as long as this copyright notice is retained and modifications      are clearly marked.</w:t>
      </w:r>
    </w:p>
    <w:p w14:paraId="36099687" w14:textId="77777777" w:rsidR="00425AAE" w:rsidRDefault="00425AAE">
      <w:r>
        <w:t xml:space="preserve">    ALL WARRANTIES ARE HEREBY DISCLAIMED.</w:t>
      </w:r>
    </w:p>
    <w:p w14:paraId="28E08000" w14:textId="77777777" w:rsidR="00425AAE" w:rsidRDefault="00425AAE">
      <w:r>
        <w:t>Some portions are also:</w:t>
      </w:r>
    </w:p>
    <w:p w14:paraId="479B5A5D" w14:textId="77777777" w:rsidR="00425AAE" w:rsidRDefault="00425AAE">
      <w:r>
        <w:t xml:space="preserve">    Copyright 2001-2006 David Abrahams.     Copyright 2002-2006 Rene Rivera.     Copyright 2003-2006 Vladimir Prus.          Distributed under the Boost Software License, Version 1.0.     (See accompanying file LICENSE_1_0.txt or http://www.boost.org/LICENSE_1_0.txt) [END FILE=boost1.54-1.54.0/tools/build/v2/engine/debian/copyright]</w:t>
      </w:r>
    </w:p>
    <w:p w14:paraId="2DE67DE0" w14:textId="77777777" w:rsidR="00425AAE" w:rsidRDefault="00425AAE" w:rsidP="000727EF">
      <w:pPr>
        <w:pStyle w:val="Heading3"/>
      </w:pPr>
      <w:r>
        <w:t>boost1.54-1.54.0/libs/date_time/xmldoc/license.xml:</w:t>
      </w:r>
    </w:p>
    <w:p w14:paraId="7E77B6EA" w14:textId="77777777" w:rsidR="00425AAE" w:rsidRDefault="00425AAE">
      <w:r>
        <w:t>[BEGIN FILE=boost1.54-1.54.0/libs/date_time/xmldoc/license.xml] &lt;?xml version=1.0 encoding=utf-8?&gt;</w:t>
      </w:r>
    </w:p>
    <w:p w14:paraId="51B12638" w14:textId="77777777" w:rsidR="00425AAE" w:rsidRDefault="00425AAE">
      <w:r>
        <w:t>&lt;!-- Copyright (c) 2001-2006 CrystalClear Software, Inc.      Subject to the Boost Software License, Version 1.0.       (See accompanying file LICENSE_1_0.txt or  http://www.boost.org/LICENSE_1_0.txt) --&gt;</w:t>
      </w:r>
    </w:p>
    <w:p w14:paraId="14140BE3" w14:textId="77777777" w:rsidR="00425AAE" w:rsidRDefault="00425AAE">
      <w:r>
        <w:t xml:space="preserve">&lt;section id=date_time.license&gt;   &lt;title&gt;Boost Date-Time Library License&lt;/title&gt;   &lt;bridgehead renderas=sect2&gt;Boost Date-Time Library License&lt;/bridgehead&gt;   &lt;!--   &lt;ulink url=../../../index.htm&gt;     &lt;imagedata align=left                 format=GIF  </w:t>
      </w:r>
      <w:r>
        <w:tab/>
        <w:t xml:space="preserve">       fileref=../../../boost.png  </w:t>
      </w:r>
      <w:r>
        <w:tab/>
        <w:t xml:space="preserve">       alt=C++ Boost /&gt; </w:t>
      </w:r>
      <w:r>
        <w:tab/>
        <w:t xml:space="preserve">   &lt;/ulink&gt;--&gt;   &lt;!--hr /--&gt;   &lt;para&gt;     The following is the overall license for the boost date_time     library. This notice is found in all source files related to the     library.   &lt;/para&gt;   &lt;para&gt;     Copyright &amp;#169; 2002 CrystalClear Software, Inc.   &lt;/para&gt;   &lt;para&gt;     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CrystalClear Software makes no     representations about the suitability of this software for any     purpose. It is provided as is without express or implied     warranty.   &lt;/para&gt;   &lt;!--hr / --&gt;   &lt;ulink url=mailto:jeff@crystalclearsoftware.com&gt;Jeff Garland&lt;/ulink&gt;   &amp;#169; 2000-2002 &lt;/section&gt; [END FILE=boost1.54-1.54.0/libs/date_time/xmldoc/license.xml]</w:t>
      </w:r>
    </w:p>
    <w:p w14:paraId="6018B943" w14:textId="77777777" w:rsidR="00425AAE" w:rsidRDefault="00425AAE" w:rsidP="000727EF">
      <w:pPr>
        <w:pStyle w:val="Heading3"/>
      </w:pPr>
      <w:r>
        <w:t>boost1.54-1.54.0/libs/geometry/doc/src/docutils/tools/doxygen_xml2qbk/contrib/rapidxml-1.13/license.txt:</w:t>
      </w:r>
    </w:p>
    <w:p w14:paraId="2F882937" w14:textId="77777777" w:rsidR="00425AAE" w:rsidRDefault="00425AAE">
      <w:r>
        <w:t>[BEGIN FILE=boost1.54-1.54.0/libs/geometry/doc/src/docutils/tools/doxygen_xml2qbk/contrib/rapidxml-1.13/license.txt] Use of this software is granted under one of the following two licenses, to be chosen freely by the user.</w:t>
      </w:r>
    </w:p>
    <w:p w14:paraId="15A1EFB6" w14:textId="77777777" w:rsidR="00425AAE" w:rsidRDefault="00425AAE">
      <w:r>
        <w:t>1. Boost Software License - Version 1.0 - August 17th, 2003 ===============================================================================</w:t>
      </w:r>
    </w:p>
    <w:p w14:paraId="0075CC99" w14:textId="77777777" w:rsidR="00425AAE" w:rsidRDefault="00425AAE">
      <w:r>
        <w:t>Copyright (c) 2006, 2007 Marcin Kalicinski</w:t>
      </w:r>
    </w:p>
    <w:p w14:paraId="4236B4E4" w14:textId="77777777" w:rsidR="00425AAE" w:rsidRDefault="00425AAE">
      <w:r>
        <w:t xml:space="preserve">Permission is hereby granted, free of charge, to any person or organization obtaining a copy of the software and accompanying documentation covered by this license (the </w:t>
      </w:r>
      <w:r>
        <w:lastRenderedPageBreak/>
        <w:t>Software) to use, reproduce, display, distribute, execute, and transmit the Software, and to prepare derivative works of the Software, and to permit third-parties to whom the Software is furnished to do so, all subject to the following:</w:t>
      </w:r>
    </w:p>
    <w:p w14:paraId="47C66838" w14:textId="77777777" w:rsidR="00425AAE" w:rsidRDefault="00425AAE">
      <w:r>
        <w:t>The copyright notices in the Software and this entire statement, including the above license grant, this restriction and the following disclaimer, must be included in all copies of the Software, in whole or in part, and all derivative works of the Software, unless such copies or derivative works are solely in the form of machine-executable object code generated by a source language processor.</w:t>
      </w:r>
    </w:p>
    <w:p w14:paraId="21990609" w14:textId="77777777" w:rsidR="00425AAE" w:rsidRDefault="00425AAE">
      <w:r>
        <w:t>THE SOFTWARE IS PROVIDED AS IS, WITHOUT WARRANTY OF ANY KIND, EXPRESS OR IMPLIED, INCLUDING BUT NOT LIMITED TO THE WARRANTIES OF MERCHANTABILITY, FITNESS FOR A PARTICULAR PURPOSE, TITLE AND NON-INFRINGEMENT. IN NO EVENT SHALL THE COPYRIGHT HOLDERS OR ANYONE DISTRIBUTING THE SOFTWARE BE LIABLE FOR ANY DAMAGES OR OTHER LIABILITY, WHETHER IN CONTRACT, TORT OR OTHERWISE, ARISING FROM, OUT OF OR IN CONNECTION WITH THE SOFTWARE OR THE USE OR OTHER DEALINGS IN THE SOFTWARE.</w:t>
      </w:r>
    </w:p>
    <w:p w14:paraId="06894B02" w14:textId="77777777" w:rsidR="00425AAE" w:rsidRDefault="00425AAE">
      <w:r>
        <w:t>2. The MIT License ===============================================================================</w:t>
      </w:r>
    </w:p>
    <w:p w14:paraId="5C0F46FE" w14:textId="77777777" w:rsidR="00425AAE" w:rsidRDefault="00425AAE">
      <w:r>
        <w:t>Copyright (c) 2006, 2007 Marcin Kalicinski</w:t>
      </w:r>
    </w:p>
    <w:p w14:paraId="5123721D"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7DD9554" w14:textId="77777777" w:rsidR="00425AAE" w:rsidRDefault="00425AAE">
      <w:r>
        <w:t>The above copyright notice and this permission notice shall be included in all  copies or substantial portions of the Software.</w:t>
      </w:r>
    </w:p>
    <w:p w14:paraId="6AB6ACB4"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FILE=boost1.54-1.54.0/libs/geometry/doc/src/docutils/tools/doxygen_xml2qbk/contrib/rapidxml-1.13/license.txt]</w:t>
      </w:r>
    </w:p>
    <w:p w14:paraId="7D0C5286" w14:textId="77777777" w:rsidR="00425AAE" w:rsidRDefault="00425AAE" w:rsidP="000727EF">
      <w:pPr>
        <w:pStyle w:val="Heading3"/>
      </w:pPr>
      <w:r>
        <w:t>boost1.54-1.54.0/tools/bcp/licence_info.cpp:</w:t>
      </w:r>
    </w:p>
    <w:p w14:paraId="5CC6D66A" w14:textId="77777777" w:rsidR="00425AAE" w:rsidRDefault="00425AAE">
      <w:r>
        <w:t>[BEGIN FILE=boost1.54-1.54.0/tools/bcp/licence_info.cpp] /*  *  * Copyright (c) 2003 Dr John Maddock  * Use, modification and distribution is subject to the   * Boost Software License, Version 1.0. (See accompanying file   * LICENSE_1_0.txt or copy at http://www.boost.org/LICENSE_1_0.txt)  *  *  boostinspect:noascii  */</w:t>
      </w:r>
    </w:p>
    <w:p w14:paraId="531C8489" w14:textId="77777777" w:rsidR="00425AAE" w:rsidRDefault="00425AAE">
      <w:r>
        <w:t>#include licence_info.hpp</w:t>
      </w:r>
    </w:p>
    <w:p w14:paraId="0815686B" w14:textId="77777777" w:rsidR="00425AAE" w:rsidRDefault="00425AAE">
      <w:r>
        <w:lastRenderedPageBreak/>
        <w:t xml:space="preserve"> std::pair&lt;const license_info*, int&gt; get_licenses() {    static const char* generic_author_sig =        (?:          (?:             Copyright</w:t>
      </w:r>
    </w:p>
    <w:p w14:paraId="385392E2" w14:textId="77777777" w:rsidR="00425AAE" w:rsidRDefault="00425AAE">
      <w:r>
        <w:t>\\(c\\)</w:t>
      </w:r>
    </w:p>
    <w:p w14:paraId="7936C2E9" w14:textId="77777777" w:rsidR="00425AAE" w:rsidRDefault="00425AAE">
      <w:r>
        <w:t>\xA9          )[[:blank:]]+       ){1,2}       (?:          \\d[^[:alpha:]]+             ([[:alpha:]]                (?:                (?!Use\\b</w:t>
      </w:r>
    </w:p>
    <w:p w14:paraId="44E06A8B" w14:textId="77777777" w:rsidR="00425AAE" w:rsidRDefault="00425AAE">
      <w:r>
        <w:t>Permission\\b</w:t>
      </w:r>
    </w:p>
    <w:p w14:paraId="706420BF" w14:textId="77777777" w:rsidR="00425AAE" w:rsidRDefault="00425AAE">
      <w:r>
        <w:t>All\\b</w:t>
      </w:r>
    </w:p>
    <w:p w14:paraId="4C493FD0" w14:textId="77777777" w:rsidR="00425AAE" w:rsidRDefault="00425AAE">
      <w:r>
        <w:t>&lt;P</w:t>
      </w:r>
    </w:p>
    <w:p w14:paraId="3121F54A" w14:textId="77777777" w:rsidR="00425AAE" w:rsidRDefault="00425AAE">
      <w:r>
        <w:t>(?:-\\s*)\\w+(?:://</w:t>
      </w:r>
    </w:p>
    <w:p w14:paraId="7ECBF2D8" w14:textId="77777777" w:rsidR="00425AAE" w:rsidRDefault="00425AAE">
      <w:r>
        <w:t>@)</w:t>
      </w:r>
    </w:p>
    <w:p w14:paraId="713035F0" w14:textId="77777777" w:rsidR="00425AAE" w:rsidRDefault="00425AAE">
      <w:r>
        <w:t xml:space="preserve">\\\\                )[^\\n\\d]             )+          )          </w:t>
      </w:r>
    </w:p>
    <w:p w14:paraId="61922090" w14:textId="77777777" w:rsidR="00425AAE" w:rsidRDefault="00425AAE">
      <w:r>
        <w:t xml:space="preserve">             ([[:alpha:]][^\\n\\d]+                (?:\\n[^\\n\\d]+             )??          )(?:19</w:t>
      </w:r>
    </w:p>
    <w:p w14:paraId="3DF80F33" w14:textId="77777777" w:rsidR="00425AAE" w:rsidRDefault="00425AAE">
      <w:r>
        <w:t xml:space="preserve">20)\\d{2}       )       </w:t>
      </w:r>
    </w:p>
    <w:p w14:paraId="706BFE07" w14:textId="77777777" w:rsidR="00425AAE" w:rsidRDefault="00425AAE">
      <w:r>
        <w:t xml:space="preserve">       Authors:[[:blank:]]+          ([[:alpha:]][^\\n\\d]+       </w:t>
      </w:r>
    </w:p>
    <w:p w14:paraId="79FD3EF6" w14:textId="77777777" w:rsidR="00425AAE" w:rsidRDefault="00425AAE">
      <w:r>
        <w:t xml:space="preserve">       ((?:The</w:t>
      </w:r>
    </w:p>
    <w:p w14:paraId="03655D48" w14:textId="77777777" w:rsidR="00425AAE" w:rsidRDefault="00425AAE">
      <w:r>
        <w:t>This) code is considered to be in the public domain)       );</w:t>
      </w:r>
    </w:p>
    <w:p w14:paraId="62B834A6" w14:textId="77777777" w:rsidR="00425AAE" w:rsidRDefault="00425AAE">
      <w:r>
        <w:t xml:space="preserve">   static const char* generic_author_format =        (?1$1)(?2$2)(?3$3)(?4Public Domain);</w:t>
      </w:r>
    </w:p>
    <w:p w14:paraId="4FC8A590" w14:textId="77777777" w:rsidR="00425AAE" w:rsidRDefault="00425AAE">
      <w:r>
        <w:t xml:space="preserve">   static const license_info licenses[] =     {       license_info( boost::regex(distributed\\W+under          (\\W+the)?[^\[:word:]]+Boost\\W+Software\\W+License\\W+Version\\W+1.0, boost::regex::perl </w:t>
      </w:r>
    </w:p>
    <w:p w14:paraId="5F84564F" w14:textId="77777777" w:rsidR="00425AAE" w:rsidRDefault="00425AAE">
      <w:r>
        <w:t xml:space="preserve"> boost::regex::icase)          ,          boost::regex(generic_author_sig, boost::regex::perl </w:t>
      </w:r>
    </w:p>
    <w:p w14:paraId="72EFFC19" w14:textId="77777777" w:rsidR="00425AAE" w:rsidRDefault="00425AAE">
      <w:r>
        <w:t xml:space="preserve"> boost::regex::icase)          ,          generic_author_format          ,          Boost Software License, Version 1.0          ,          &lt;P&gt;Copyright (c) &lt;I&gt;Date&lt;/I&gt; &lt;I&gt;Author&lt;/I&gt;&lt;/P&gt;          &lt;P&gt;Distributed under the           Boost Software License, Version 1.0. (See accompanying file           LICENSE_1_0.txt or copy at &lt;a href=\http://www.boost.org/LICENSE_1_0.txt\&gt;http://www.boost.org/LICENSE_1_0.txt)&lt;/a&gt;&lt;/P&gt;        )       ,       license_info( boost::regex(Use\\W+\\modification\\W+and\\W+distribution(\\W+is</w:t>
      </w:r>
    </w:p>
    <w:p w14:paraId="7BA73E65" w14:textId="77777777" w:rsidR="00425AAE" w:rsidRDefault="00425AAE">
      <w:r>
        <w:t xml:space="preserve">\\W+are)\\W+subject\\W+to          (\\W+the)?[^\[:word:]]+Boost\\W+Software\\W+License\\W+Version\\W+1.0, boost::regex::perl </w:t>
      </w:r>
    </w:p>
    <w:p w14:paraId="5A119782" w14:textId="77777777" w:rsidR="00425AAE" w:rsidRDefault="00425AAE">
      <w:r>
        <w:t xml:space="preserve"> boost::regex::icase)          ,          boost::regex(generic_author_sig, boost::regex::perl </w:t>
      </w:r>
    </w:p>
    <w:p w14:paraId="6FEE48F0" w14:textId="77777777" w:rsidR="00425AAE" w:rsidRDefault="00425AAE">
      <w:r>
        <w:t xml:space="preserve"> boost::regex::icase)          ,          generic_author_format          ,          Boost Software License, Version 1.0 (variant #1)          ,          &lt;P&gt;Copyright (c) &lt;I&gt;Date&lt;/I&gt; &lt;I&gt;Author&lt;/I&gt;&lt;/P&gt;          &lt;P&gt;Use, modification and distribution is subject to the           Boost Software License, Version 1.0. (See accompanying file           LICENSE_1_0.txt or copy at &lt;a href=\http://www.boost.org/LICENSE_1_0.txt\&gt;http://www.boost.org/LICENSE_1_0.txt)&lt;/a&gt;&lt;/P&gt;        )       ,       license_info( boost::regex((?!is)\\w\\w\\W+subject\\W+to          (\\W+the)?[^\[:word:]]+Boost\\W+Software\\W+License\\W+Version\\W+1.0, boost::regex::perl </w:t>
      </w:r>
    </w:p>
    <w:p w14:paraId="237122EA" w14:textId="77777777" w:rsidR="00425AAE" w:rsidRDefault="00425AAE">
      <w:r>
        <w:lastRenderedPageBreak/>
        <w:t xml:space="preserve"> boost::regex::icase)          ,          boost::regex(generic_author_sig, boost::regex::perl </w:t>
      </w:r>
    </w:p>
    <w:p w14:paraId="46552B12" w14:textId="77777777" w:rsidR="00425AAE" w:rsidRDefault="00425AAE">
      <w:r>
        <w:t xml:space="preserve"> boost::regex::icase)          ,          generic_author_format          ,          Boost Software License, Version 1.0 (variant #2)          ,          &lt;P&gt;Copyright (c) &lt;I&gt;Date&lt;/I&gt; &lt;I&gt;Author&lt;/I&gt;&lt;/P&gt;          &lt;P&gt;Subject to the           Boost Software License, Version 1.0. (See accompanying file           LICENSE_1_0.txt or copy at &lt;a href=\http://www.boost.org/LICENSE_1_0.txt\&gt;http://www.boost.org/LICENSE_1_0.txt)&lt;/a&gt;&lt;/P&gt;        )       ,       license_info( boost::regex(Copyright\\W+(c)\\W+2001\\W+2002\\W+Python\\W+Software\\W+Foundation\\W+All\\W+Rights\\W+Reserved, boost::regex::perl </w:t>
      </w:r>
    </w:p>
    <w:p w14:paraId="4C6236FE" w14:textId="77777777" w:rsidR="00425AAE" w:rsidRDefault="00425AAE">
      <w:r>
        <w:t xml:space="preserve"> boost::regex::icase)          ,          boost::regex(generic_author_sig, boost::regex::perl </w:t>
      </w:r>
    </w:p>
    <w:p w14:paraId="6EE485DD" w14:textId="77777777" w:rsidR="00425AAE" w:rsidRDefault="00425AAE">
      <w:r>
        <w:t xml:space="preserve"> boost::regex::icase)          ,          generic_author_format          ,          Python Software License          ,          &lt;p&gt;Copyright (c) 2001, 2002 Python Software Foundation;&lt;/p&gt;          &lt;P&gt;All Rights Reserved&lt;/P&gt;        )       ,       license_info( boost::regex(Permission\\W+to\\W+use\\W+copy\\W+modify\\W+distribute\\W+and\\W+sell\\W+this\\W+software\\W+and\\W+its\\W+documentation          \\W+for\\W+any\\W+purpose\\W+is\\W+hereby\\W+granted\\W+without\\W+fee          \\W+provided\\W+that\\W+the\\W+above\\W+copyright\\W+notice\\W+appears?\\W+in\\W+all\\W+copies\\W+and          \\W+that\\W+both\\W+(the</w:t>
      </w:r>
    </w:p>
    <w:p w14:paraId="4FF05616" w14:textId="77777777" w:rsidR="00425AAE" w:rsidRDefault="00425AAE">
      <w:r>
        <w:t xml:space="preserve">that)\\W+copyright\\W+notice\\W+and\\W+this\\W+permission\\W+notice\\W+appears?          \\W+in\\W+supporting\\W+documentation[^&lt;&gt;]{1, 100}\\W+no\\W+representations          \\W+(are\\W+made\\W+)?about\\W+the\\W+suitability\\W+of\\W+this\\W+software\\W+for\\W+any\\W+purpose          \\W+It\\W+is\\W+provided\\W+as\\W+is\\W+without\\W+express\\W+or\\W+implied\\W+warranty          , boost::regex::perl </w:t>
      </w:r>
    </w:p>
    <w:p w14:paraId="52236BEC" w14:textId="77777777" w:rsidR="00425AAE" w:rsidRDefault="00425AAE">
      <w:r>
        <w:t xml:space="preserve"> boost::regex::icase)          ,          boost::regex(generic_author_sig, boost::regex::perl </w:t>
      </w:r>
    </w:p>
    <w:p w14:paraId="33F02616" w14:textId="77777777" w:rsidR="00425AAE" w:rsidRDefault="00425AAE">
      <w:r>
        <w:t xml:space="preserve"> boost::regex::icase)          ,          generic_author_format          ,          SGI Style License          ,          &lt;P&gt;Copyright (c) &lt;I&gt;Date&lt;/I&gt;&lt;BR&gt;          &lt;I&gt;Author&lt;/I&gt;&lt;BR&gt;          &lt;BR&gt;          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&lt;I&gt;Author&lt;/I&gt; makes no representations           about the suitability of this software for any purpose.           It is provided \as is\ without express or implied warranty.&lt;/P&gt;        )       ,       license_info( boost::regex(Permission\\W+to\\W+use\\W+copy\\W+modify\\W+distribute\\W+and\\W+sell\\W+this\\W+software          \\W+for\\W+any\\W+purpose\\W+is\\W+hereby\\W+granted\\W+without\\W+fee          \\W+provided\\W+that\\W+the\\W+above\\W+copyright\\W+notice\\W+appears?\\W+in\\W+all\\W+copies\\W+and          \\W+that\\W+both\\W+(the</w:t>
      </w:r>
    </w:p>
    <w:p w14:paraId="1EF1DC4E" w14:textId="77777777" w:rsidR="00425AAE" w:rsidRDefault="00425AAE">
      <w:r>
        <w:t xml:space="preserve">that)\\W+copyright\\W+notice\\W+and\\W+this\\W+permission\\W+notice\\W+appears?          \\W+in\\W+supporting\\W+documentation[^&lt;&gt;]{1, 100}\\W+no\\W+representations          \\W+(are\\W+made\\W+)?about\\W+the\\W+suitability\\W+of\\W+this\\W+software\\W+for\\W+any\\W+purpose          \\W+It\\W+is\\W+provided\\W+as\\W+is\\W+without\\W+express(ed)?\\W+or\\W+implied\\W+warranty, boost::regex::perl </w:t>
      </w:r>
    </w:p>
    <w:p w14:paraId="3F9D6CA9" w14:textId="77777777" w:rsidR="00425AAE" w:rsidRDefault="00425AAE">
      <w:r>
        <w:t xml:space="preserve"> boost::regex::icase)          ,          boost::regex(generic_author_sig, boost::regex::perl </w:t>
      </w:r>
    </w:p>
    <w:p w14:paraId="155E5E72" w14:textId="77777777" w:rsidR="00425AAE" w:rsidRDefault="00425AAE">
      <w:r>
        <w:lastRenderedPageBreak/>
        <w:t xml:space="preserve"> boost::regex::icase)          ,          generic_author_format          ,          Old style Boost license #1          ,          &lt;P&gt;Copyright (c) &lt;I&gt;Date&lt;/I&gt;&lt;BR&gt;          &lt;I&gt;Author&lt;/I&gt;&lt;BR&gt;          &lt;BR&gt;          Permission to use, copy, modify, distribute and sell this software           for any purpose is hereby granted without fee,           provided that the above copyright notice appear in all copies and           that both that copyright notice and this permission notice appears?           in supporting documentation.  &lt;I&gt;Author&lt;/I&gt; makes no representations           about the suitability of this software for any purpose.           It is provided \as is\ without express or implied warranty.&lt;/P&gt;        )       ,       license_info(          boost::regex(             Permission\\W+to\\W+copy\\W+use\\W+modify\\W+sell\\W+and\\W+distribute\\W+this\\W+software             \\W+is\\W+granted\\W+provided\\W+this\\W+copyright\\W+notice\\W+appears\\W+in\\W+all\\W+copies             \\W+This\\W+software\\W+is\\W+provided\\W+as\\W+is\\W+without\\W+express\\W+or\\W+implied             \\W+warranty\\W+and\\W+with\\W+no\\W+claim\\W+as\\W+to\\W+its\\W+suitability\\W+for\\W+any\\W+purpose             , boost::regex::perl </w:t>
      </w:r>
    </w:p>
    <w:p w14:paraId="605A0717" w14:textId="77777777" w:rsidR="00425AAE" w:rsidRDefault="00425AAE">
      <w:r>
        <w:t xml:space="preserve"> boost::regex::icase          )          ,          boost::regex(generic_author_sig, boost::regex::perl </w:t>
      </w:r>
    </w:p>
    <w:p w14:paraId="78CEE8B9" w14:textId="77777777" w:rsidR="00425AAE" w:rsidRDefault="00425AAE">
      <w:r>
        <w:t xml:space="preserve"> boost::regex::icase)          ,          generic_author_format          ,          Old style Boost license #2          ,          &lt;P&gt;Copyright (c) &lt;I&gt;Date&lt;/I&gt; &lt;I&gt;Author&lt;/I&gt;.&lt;BR&gt;&lt;BR&gt;\n          Permission to copy, use, modify, sell and distribute this software&lt;BR&gt;\n          is granted provided this copyright notice appears in all copies.&lt;BR&gt;\n          This software is provided \as is\ without express or implied&lt;BR&gt;\n          warranty, and with no claim as to its suitability for any purpose.&lt;/P&gt;\n        )       ,       license_info(          boost::regex(             Permission\\W+to\\W+copy\\W+use[^\[:word:]]+modify\\W+sell\\W+and\\W+distribute\\W+this\\W+software\\W+is\\W+granted\\W+provided             \\W+this\\W+copyright\\W+notice\\W+appears\\W+in\\W+all\\W+copies\\W+This\\W+software\\W+is             \\W+provided\\W+as\\W+is\\W+without\\W+express\\W+or\\W+implied\\W+warranty\\W+and\\W+with             \\W+no\\W+claim\\W+at\\W+to\\W+its\\W+suitability\\W+for\\W+any\\W+purpose             , boost::regex::perl </w:t>
      </w:r>
    </w:p>
    <w:p w14:paraId="34C30C93" w14:textId="77777777" w:rsidR="00425AAE" w:rsidRDefault="00425AAE">
      <w:r>
        <w:t xml:space="preserve"> boost::regex::icase          )          ,          boost::regex(generic_author_sig, boost::regex::perl </w:t>
      </w:r>
    </w:p>
    <w:p w14:paraId="39C6378C" w14:textId="77777777" w:rsidR="00425AAE" w:rsidRDefault="00425AAE">
      <w:r>
        <w:t xml:space="preserve"> boost::regex::icase)          ,          generic_author_format          ,          Old style Boost license #3          ,          &lt;P&gt;(C) Copyright &lt;I&gt;Author&lt;/I&gt; &lt;I&gt;Date&lt;/I&gt;.  Permission to copy, use,           modify, sell, and distribute this software is granted provided           this copyright notice appears in all copies.  This software is           provided \as is\ without express or implied warranty, and with           no claim at to its suitability for any purpose.&lt;/p&gt;\n        )       ,       license_info( boost::regex(Permission\\W+to\\W+copy\\W+use\\W+sell\\W+and\\W+distribute\\W+this\\W+software\\W+is\\W+granted                      \\W+provided\\W+this\\W+copyright\\W+notice\\W+appears\\W+in\\W+all\\W+copies                      \\W+Permission\\W+to\\W+modify\\W+the\\W+code\\W+and\\W+to\\W+distribute\\W+modified\\W+code\\W+is\\W+granted                      </w:t>
      </w:r>
      <w:r>
        <w:lastRenderedPageBreak/>
        <w:t xml:space="preserve">\\W+provided\\W+this\\W+copyright\\W+notice\\W+appears\\W+in\\W+all\\W+copies\\W+and\\W+a\\W+notice                      \\W+that\\W+the\\W+code\\W+was\\W+modified\\W+is\\W+included\\W+with\\W+the\\W+copyright\\W+notice                      \\W+This\\W+software\\W+is\\W+provided\\W+as\\W+is\\W+without\\W+express\\W+or\\W+implied\\W+warranty\\W+and\\W+with\\W+no\\W+claim\\W+as\\W+to\\W+its\\W+suitability\\W+for\\W+any\\W+purpose                      , boost::regex::perl </w:t>
      </w:r>
    </w:p>
    <w:p w14:paraId="044DCF07" w14:textId="77777777" w:rsidR="00425AAE" w:rsidRDefault="00425AAE">
      <w:r>
        <w:t xml:space="preserve"> boost::regex::icase)          ,          boost::regex(generic_author_sig, boost::regex::perl </w:t>
      </w:r>
    </w:p>
    <w:p w14:paraId="380BF8DD" w14:textId="77777777" w:rsidR="00425AAE" w:rsidRDefault="00425AAE">
      <w:r>
        <w:t xml:space="preserve"> boost::regex::icase)          ,          generic_author_format          ,          Old style Boost license #4          ,          &lt;P&gt;Copyright (C) &lt;I&gt;Date Author&lt;/I&gt;&lt;BR&gt;          &lt;BR&gt;          Permission to copy, use, sell and distribute this software is granted\n          provided this copyright notice appears in all copies.\n          Permission to modify the code and to distribute modified code is granted\n          provided this copyright notice appears in all copies, and a notice\n          that the code was modified is included with the copyright notice.&lt;/P&gt;\n          &lt;P&gt;This software is provided \as is\ without express or implied warranty,\n          and with no claim as to its suitability for any purpose.&lt;/P&gt;        )       ,       license_info( boost::regex(This\\W+file\\W+is\\W+part\\W+of\\W+the\\W+(Boost\\W+Graph</w:t>
      </w:r>
    </w:p>
    <w:p w14:paraId="3E570E67" w14:textId="77777777" w:rsidR="00425AAE" w:rsidRDefault="00425AAE">
      <w:r>
        <w:t>Generic\\W+Graph\\W+Component)\\W+Library                      \\W+You\\W+should\\W+have\\W+received\\W+a\\W+copy\\W+of\\W+the\\W+License\\W+Agreement\\W+for\\W+the                      \\W+(Boost</w:t>
      </w:r>
    </w:p>
    <w:p w14:paraId="2CD05046" w14:textId="77777777" w:rsidR="00425AAE" w:rsidRDefault="00425AAE">
      <w:r>
        <w:t>Generic)\\W+Graph\\W+(Component\\W+)?Library\\W+along\\W+with\\W+the\\W+software;\\W+see\\W+the\\W+file\\W+LICENSE                      (\\W+If\\W+not\\W+contact\\W+Office\\W+of\\W+Research\\W+University\\W+of\\W+Notre\\W+Dame\\W+Notre                      \\W+Dame\\W+IN\\W+46556)?                      \\W+Permission\\W+to\\W+modify\\W+the\\W+code\\W+and\\W+to\\W+distribute(\\W+modified</w:t>
      </w:r>
    </w:p>
    <w:p w14:paraId="4EA45283" w14:textId="77777777" w:rsidR="00425AAE" w:rsidRDefault="00425AAE">
      <w:r>
        <w:t>\\W+the)\\W+code\\W+is                      \\W+granted\\W+provided\\W+the\\W+text\\W+of\\W+this\\W+NOTICE\\W+is\\W+retained\\W+a\\W+notice\\W+(that</w:t>
      </w:r>
    </w:p>
    <w:p w14:paraId="10FE5791" w14:textId="77777777" w:rsidR="00425AAE" w:rsidRDefault="00425AAE">
      <w:r>
        <w:t>if)                      \\W+the\\W+code\\W+was\\W+modified\\W+is\\W+included\\W+with\\W+the\\W+above\\W+COPYRIGHT\\W+NOTICE\\W+and                      \\W+with\\W+the\\W+COPYRIGHT\\W+NOTICE\\W+in\\W+the\\W+LICENSE\\W+file\\W+and\\W+that\\W+the\\W+LICENSE                      \\W+file\\W+is\\W+distributed\\W+with\\W+the\\W+modified\\W+code\\W+                      \\W+LICENSOR\\W+MAKES\\W+NO\\W+REPRESENTATIONS\\W+OR\\W+WARRANTIES\\W+EXPRESS\\W+OR\\W+IMPLIED                      \\W+By\\W+way\\W+of\\W+example\\W+but\\W+not\\W+limitation\\W+Licensor\\W+MAKES\\W+NO                      \\W+REPRESENTATIONS\\W+OR\\W+WARRANTIES\\W+OF\\W+MERCHANTABILITY\\W+OR\\W+FITNESS\\W+FOR\\W+ANY                      \\W+PARTICULAR\\W+PURPOSE\\W+OR\\W+THAT\\W+THE\\W+USE\\W+OF\\W+THE\\W+LICENSED\\W+SOFTWARE\\W+COMPONENTS                      \\W+OR\\W+DOCUMENTATION\\W+WILL\\W+NOT\\W+INFRINGE\\W+ANY\\W+PATE</w:t>
      </w:r>
      <w:r>
        <w:lastRenderedPageBreak/>
        <w:t xml:space="preserve">NTS\\W+COPYRIGHTS\\W+TRADEMARKS                      \\W+OR\\W+OTHER\\W+RIGHTS             , boost::regex::perl </w:t>
      </w:r>
    </w:p>
    <w:p w14:paraId="0871FF57" w14:textId="77777777" w:rsidR="00425AAE" w:rsidRDefault="00425AAE">
      <w:r>
        <w:t xml:space="preserve"> boost::regex::icase)          ,          boost::regex(generic_author_sig, boost::regex::perl </w:t>
      </w:r>
    </w:p>
    <w:p w14:paraId="185D5FC9" w14:textId="77777777" w:rsidR="00425AAE" w:rsidRDefault="00425AAE">
      <w:r>
        <w:t xml:space="preserve"> boost::regex::icase)          ,          generic_author_format          ,          Boost.Graph license (Notre Dame)          ,          &lt;P&gt;Copyright &lt;I&gt;Date&lt;/I&gt; University of Notre Dame.&lt;BR&gt;          Authors: Andrew Lumsdaine, Lie-Quan Lee, Jeremy G. Siek&lt;/P&gt;          &lt;P&gt;This file is part of the Boost Graph Library&lt;/P&gt;          &lt;P&gt;You should have received a copy of the &lt;A href=\http://www.boost.org/libs/graph/LICENCE\&gt;License Agreement&lt;/a&gt; for the           Boost Graph Library along with the software; see the file &lt;A href=\http://www.boost.org/libs/graph/LICENCE\&gt;LICENSE&lt;/a&gt;.           If not, contact Office of Research, University of Notre Dame, Notre           Dame, IN 46556.&lt;/P&gt;          &lt;P&gt;Permission to modify the code and to distribute modified code is           granted, provided the text of this NOTICE is retained, a notice that           the code was modified is included with the above COPYRIGHT NOTICE and           with the COPYRIGHT NOTICE in the &lt;A href=\http://www.boost.org/libs/graph/LICENCE\&gt;LICENSE&lt;/a&gt; file, and that the &lt;A href=\http://www.boost.org/libs/graph/LICENCE\&gt;LICENSE&lt;/a&gt;           file is distributed with the modified code.&lt;/P&gt;          &lt;P&gt;LICENSOR MAKES NO REPRESENTATIONS OR WARRANTIES, EXPRESS OR IMPLIED.&lt;BR&gt;           By way of example, but not limitation, Licensor MAKES NO           REPRESENTATIONS OR WARRANTIES OF MERCHANTABILITY OR FITNESS FOR ANY           PARTICULAR PURPOSE OR THAT THE USE OF THE LICENSED SOFTWARE COMPONENTS           OR DOCUMENTATION WILL NOT INFRINGE ANY PATENTS, COPYRIGHTS, TRADEMARKS           OR OTHER RIGHTS.&lt;/P&gt;        )       ,       license_info( boost::regex(This\\W+file\\W+is\\W+part\\W+of\\W+the\\W+(Boost\\W+Graph</w:t>
      </w:r>
    </w:p>
    <w:p w14:paraId="513057D1" w14:textId="77777777" w:rsidR="00425AAE" w:rsidRDefault="00425AAE">
      <w:r>
        <w:t>Generic\\W+Graph\\W+Component)\\W+Library                      \\W+You\\W+should\\W+have\\W+received\\W+a\\W+copy\\W+of\\W+the\\W+License\\W+Agreement\\W+for\\W+the                      \\W+(Boost</w:t>
      </w:r>
    </w:p>
    <w:p w14:paraId="46A5D6CD" w14:textId="77777777" w:rsidR="00425AAE" w:rsidRDefault="00425AAE">
      <w:r>
        <w:t>Generic)\\W+Graph\\W+(Component\\W+)?Library\\W+along\\W+with\\W+the\\W+software;\\W+see\\W+the\\W+file\\W+LICENSE                      (\\W+If\\W+not\\W+contact\\W+Office\\W+of\\W+Research\\W+Indiana\\W+University\\W+Bloomington\\W+IN\\W+47405)?                      \\W+Permission\\W+to\\W+modify\\W+the\\W+code\\W+and\\W+to\\W+distribute(\\W+modified</w:t>
      </w:r>
    </w:p>
    <w:p w14:paraId="632E4333" w14:textId="77777777" w:rsidR="00425AAE" w:rsidRDefault="00425AAE">
      <w:r>
        <w:t>\\W+the)\\W+code\\W+is                      \\W+granted\\W+provided\\W+the\\W+text\\W+of\\W+this\\W+NOTICE\\W+is\\W+retained\\W+a\\W+notice\\W+(that</w:t>
      </w:r>
    </w:p>
    <w:p w14:paraId="00D4D55F" w14:textId="77777777" w:rsidR="00425AAE" w:rsidRDefault="00425AAE">
      <w:r>
        <w:t>if)                      \\W+the\\W+code\\W+was\\W+modified\\W+is\\W+included\\W+with\\W+the\\W+above\\W+COPYRIGHT\\W+NOTICE\\W+and                      \\W+with\\W+the\\W+COPYRIGHT\\W+NOTICE\\W+in\\W+the\\W+LICENSE\\W+file\\W+and\\W+that\\W+the\\W+LICENSE                      \\W+file\\W+is\\W+distributed\\W+with\\W+the\\W+modified\\W+code\\W+                      \\W+LICENSOR\\W+MAKES\\W+NO\\W+REPRESENTATIONS\\W+OR\\W+WARRANTIES\\W+EXPRESS\\W+OR\\W+IMPLIED                      \\W+By\\W+way\\W+of\\W+example\\W+but\\W+not\\W+limitation\\W+Licensor\\W+MAK</w:t>
      </w:r>
      <w:r>
        <w:lastRenderedPageBreak/>
        <w:t xml:space="preserve">ES\\W+NO                      \\W+REPRESENTATIONS\\W+OR\\W+WARRANTIES\\W+OF\\W+MERCHANTABILITY\\W+OR\\W+FITNESS\\W+FOR\\W+ANY                      \\W+PARTICULAR\\W+PURPOSE\\W+OR\\W+THAT\\W+THE\\W+USE\\W+OF\\W+THE\\W+LICENSED\\W+SOFTWARE\\W+COMPONENTS                      \\W+OR\\W+DOCUMENTATION\\W+WILL\\W+NOT\\W+INFRINGE\\W+ANY\\W+PATENTS\\W+COPYRIGHTS\\W+TRADEMARKS                      \\W+OR\\W+OTHER\\W+RIGHTS             , boost::regex::perl </w:t>
      </w:r>
    </w:p>
    <w:p w14:paraId="000A48D3" w14:textId="77777777" w:rsidR="00425AAE" w:rsidRDefault="00425AAE">
      <w:r>
        <w:t xml:space="preserve"> boost::regex::icase)          ,          boost::regex(generic_author_sig, boost::regex::perl </w:t>
      </w:r>
    </w:p>
    <w:p w14:paraId="259879AE" w14:textId="77777777" w:rsidR="00425AAE" w:rsidRDefault="00425AAE">
      <w:r>
        <w:t xml:space="preserve"> boost::regex::icase)          ,          generic_author_format          ,          Boost.Graph license (Indiana University)          ,          &lt;P&gt;Copyright &lt;I&gt;Date&lt;/I&gt; Indiana University.&lt;BR&gt;          Authors: Andrew Lumsdaine, Lie-Quan Lee, Jeremy G. Siek&lt;/P&gt;          &lt;P&gt;This file is part of the Boost Graph Library&lt;/P&gt;          &lt;P&gt;You should have received a copy of the &lt;A href=\http://www.boost.org/libs/graph/LICENCE\&gt;License Agreement&lt;/a&gt; for the           Boost Graph Library along with the software; see the file &lt;A href=\http://www.boost.org/libs/graph/LICENCE\&gt;LICENSE&lt;/a&gt;.           If not, contact Office of Research, Indiana University, Bloomington,          IN 47404.&lt;/P&gt;          &lt;P&gt;Permission to modify the code and to distribute modified code is           granted, provided the text of this NOTICE is retained, a notice that           the code was modified is included with the above COPYRIGHT NOTICE and           with the COPYRIGHT NOTICE in the &lt;A href=\http://www.boost.org/libs/graph/LICENCE\&gt;LICENSE&lt;/a&gt; file, and that the &lt;A href=\http://www.boost.org/libs/graph/LICENCE\&gt;LICENSE&lt;/a&gt;           file is distributed with the modified code.&lt;/P&gt;          &lt;P&gt;LICENSOR MAKES NO REPRESENTATIONS OR WARRANTIES, EXPRESS OR IMPLIED.&lt;BR&gt;           By way of example, but not limitation, Licensor MAKES NO           REPRESENTATIONS OR WARRANTIES OF MERCHANTABILITY OR FITNESS FOR ANY           PARTICULAR PURPOSE OR THAT THE USE OF THE LICENSED SOFTWARE COMPONENTS           OR DOCUMENTATION WILL NOT INFRINGE ANY PATENTS, COPYRIGHTS, TRADEMARKS           OR OTHER RIGHTS.&lt;/P&gt;        )       ,       license_info( boost::regex(Permission\\W+to\\W+copy\\W+use\\W+modify\\W+sell\\W+and\\W+distribute\\W+this\\W+software\\W+is                      [^\[:word:]]+granted\\W+provided\\W+this\\W+copyright\\W+notice\\W+appears\\W+in\\W+all\\W+copies\\W+and                      \\W+modified\\W+version\\W+are\\W+clearly\\W+marked\\W+as\\W+such\\W+This\\W+software\\W+is\\W+provided                      \\W+as\\W+is\\W+without\\W+express\\W+or\\W+implied\\W+warranty\\W+and\\W+with\\W+no\\W+claim\\W+as\\W+to\\W+its                      \\W+suitability\\W+for\\W+any\\W+purpose                      , boost::regex::perl </w:t>
      </w:r>
    </w:p>
    <w:p w14:paraId="6580E1EF" w14:textId="77777777" w:rsidR="00425AAE" w:rsidRDefault="00425AAE">
      <w:r>
        <w:t xml:space="preserve"> boost::regex::icase)          ,          boost::regex(generic_author_sig, boost::regex::perl </w:t>
      </w:r>
    </w:p>
    <w:p w14:paraId="1C6879C3" w14:textId="77777777" w:rsidR="00425AAE" w:rsidRDefault="00425AAE">
      <w:r>
        <w:t xml:space="preserve"> boost::regex::icase)          ,          generic_author_format          ,          Old style Boost license #5          ,          &lt;P&gt;Copyright (C) &lt;I&gt;Date Author&lt;/I&gt;&lt;/P&gt;          &lt;p&gt;Permission to copy, use, modify, sell and distribute this software is           granted, provided this copyright notice appears in all copies and           modified version are clearly marked as such. This software is provided           \as is\ without express or implied warranty, and with no claim as to its           suitability for any purpose.&lt;/P&gt;        )       ,       license_info( </w:t>
      </w:r>
      <w:r>
        <w:lastRenderedPageBreak/>
        <w:t xml:space="preserve">boost::regex(This\\W+file\\W+can\\W+be\\W+redistributed\\W+and\\W+or\\W+modified\\W+under\\W+the\\W+terms\\W+found                      \\W+in\\W+copyright\\W+html                      \\W+This\\W+software\\W+and\\W+its\\W+documentation\\W+is\\W+provided\\W+as\\W+is\\W+without\\W+express\\W+or                      \\W+implied\\W+warranty\\W+and\\W+with\\W+no\\W+claim\\W+as\\W+to\\W+its\\W+suitability\\W+for\\W+any\\W+purpose             , boost::regex::perl </w:t>
      </w:r>
    </w:p>
    <w:p w14:paraId="6F13E73B" w14:textId="77777777" w:rsidR="00425AAE" w:rsidRDefault="00425AAE">
      <w:r>
        <w:t xml:space="preserve"> boost::regex::icase)          ,          boost::regex(generic_author_sig, boost::regex::perl </w:t>
      </w:r>
    </w:p>
    <w:p w14:paraId="699AC7E1" w14:textId="77777777" w:rsidR="00425AAE" w:rsidRDefault="00425AAE">
      <w:r>
        <w:t xml:space="preserve"> boost::regex::icase)          ,          generic_author_format          ,          Boost.Pool license          ,          &lt;P&gt;This file can be redistributed and/or modified under the terms found           in &lt;a href=\http://www.boost.org/libs/pool/doc/copyright.html\&gt;copyright.html&lt;/a&gt;&lt;/P&gt;\n          &lt;P&gt;This software and its documentation is provided \as is\ without express or           implied warranty, and with no claim as to its suitability for any purpose&lt;/P&gt;        )       ,       license_info(boost::regex(Permission\\W+to\\W+use\\W+copy\\W+modify\\W+sell\\W+and\\W+distribute\\W+this\\W+software                      \\W+is\\W+hereby\\W+granted\\W+without\\W+fee\\W+provided\\W+that\\W+the\\W+above\\W+copyright\\W+notice                      \\W+appears\\W+in\\W+all\\W+copies\\W+and\\W+that\\W+both\\W+that\\W+copyright\\W+notice\\W+and\\W+this                      \\W+permission\\W+notice\\W+appear\\W+in\\W+supporting\\W+documentation                      [^&lt;&gt;]{1,100}\\W+(make\\W+any\\W+representation</w:t>
      </w:r>
    </w:p>
    <w:p w14:paraId="71F2EFE8" w14:textId="77777777" w:rsidR="00425AAE" w:rsidRDefault="00425AAE">
      <w:r>
        <w:t xml:space="preserve">makes\\W+no\\W+representations)\\W+about\\W+the\\W+suitability\\W+of\\W+this                      \\W+software\\W+for\\W+any\\W+purpose\\W+It\\W+is\\W+provided\\W+as\\W+is\\W+without\\W+express\\W+or                      \\W+implied\\W+warranty                      , boost::regex::perl </w:t>
      </w:r>
    </w:p>
    <w:p w14:paraId="0FEA8A13" w14:textId="77777777" w:rsidR="00425AAE" w:rsidRDefault="00425AAE">
      <w:r>
        <w:t xml:space="preserve"> boost::regex::icase)          ,          boost::regex(generic_author_sig, boost::regex::perl </w:t>
      </w:r>
    </w:p>
    <w:p w14:paraId="33BFB8DE" w14:textId="77777777" w:rsidR="00425AAE" w:rsidRDefault="00425AAE">
      <w:r>
        <w:t xml:space="preserve"> boost::regex::icase)          ,          generic_author_format          ,          Old style Boost license #6          ,          &lt;P&gt;Copyright &lt;I&gt;Author Data&lt;/I&gt;&lt;/P&gt;          &lt;P&gt;Permission to use, copy, modify, sell, and distribute this software           is hereby granted without fee provided that the above copyright notice           appears in all copies and that both that copyright notice and this           permission notice appear in supporting documentation,           &lt;I&gt;Author&lt;/I&gt; makes no representations about the suitability of this           software for any purpose. It is provided \as is\ without express or           implied warranty.&lt;/P&gt;        )       ,       license_info( boost::regex(Permission\\W+to\\W+copy                      [^\[:word:]]+use\\W+modify\\W+sell\\W+and\\W+distribute\\W+this\\W+software\\W+is\\W+granted\\W+provided                      \\W+this\\W+copyright\\W+notice\\W+appears\\W+in\\W+all\\W+copies\\W+of\\W+the\\W+source\\W+This                      \\W+software\\W+is\\W+provided\\W+as\\W+is\\W+without\\W+express\\W+or\\W+implied\\W+warranty                      \\W+and\\W+with\\W+no\\W+claim\\W+as\\W+to\\W+its\\W+suitability\\W+for\\W+any\\W+purpose                      , boost::regex::perl </w:t>
      </w:r>
    </w:p>
    <w:p w14:paraId="5D23FECE" w14:textId="77777777" w:rsidR="00425AAE" w:rsidRDefault="00425AAE">
      <w:r>
        <w:t xml:space="preserve"> boost::regex::icase)          ,          boost::regex(generic_author_sig, boost::regex::perl </w:t>
      </w:r>
    </w:p>
    <w:p w14:paraId="48F2FCBA" w14:textId="77777777" w:rsidR="00425AAE" w:rsidRDefault="00425AAE">
      <w:r>
        <w:t xml:space="preserve"> boost::regex::icase)          ,          generic_author_format          ,          Old style Boost license #7          ,          &lt;P&gt;Copyright &lt;I&gt;Author Date&lt;/I&gt;. Permission to copy,           use, modify, sell and distribute this software is granted provided           this copyright </w:t>
      </w:r>
      <w:r>
        <w:lastRenderedPageBreak/>
        <w:t xml:space="preserve">notice appears in all copies of the source. This           software is provided \as is\ without express or implied warranty,           and with no claim as to its suitability for any purpose.        )       ,       license_info(boost::regex(This\\W+software\\W+is\\W+provided\\W+as-is\\W+without\\W+any\\W+express\\W+or\\W+implied       \\W+warranty\\W+In\\W+no\\W+event\\W+will\\W+the\\W+copyright\\W+holder\\W+be\\W+held\\W+liable\\W+for       \\W+any\\W+damages\\W+arising\\W+from\\W+the\\W+use\\W+of\\W+this\\W+software       \\W+Permission\\W+is\\W+granted\\W+to\\W+anyone\\W+to\\W+use\\W+this\\W+software\\W+for\\W+any\\W+purpose       \\W+including\\W+commercial\\W+applications\\W+and\\W+to\\W+alter\\W+it\\W+and\\W+redistribute       \\W+it\\W+freely\\W+subject\\W+to\\W+the\\W+following\\W+restrictions:       \\W+1\\W+The\\W+origin\\W+of\\W+this\\W+software\\W+must\\W+not\\W+be\\W+misrepresented;\\W+you\\W+must       \\W+not\\W+claim\\W+that\\W+you\\W+wrote\\W+the\\W+original\\W+software\\W+If\\W+you\\W+use\\W+this       \\W+software\\W+in\\W+a\\W+product\\W+an\\W+acknowledgment\\W+in\\W+the\\W+product\\W+documentation       \\W+would\\W+be\\W+appreciated\\W+but\\W+is\\W+not\\W+required       \\W+2\\W+Altered\\W+source\\W+versions\\W+must\\W+be\\W+plainly\\W+marked\\W+as\\W+such\\W+and\\W+must       \\W+not\\W+be\\W+misrepresented\\W+as\\W+being\\W+the\\W+original\\W+software       \\W+3\\W+This\\W+notice\\W+may\\W+not\\W+be\\W+removed\\W+or\\W+altered\\W+from\\W+any\\W+source       \\W+distribution                      , boost::regex::perl </w:t>
      </w:r>
    </w:p>
    <w:p w14:paraId="2CD647E2" w14:textId="77777777" w:rsidR="00425AAE" w:rsidRDefault="00425AAE">
      <w:r>
        <w:t xml:space="preserve"> boost::regex::icase)          ,          boost::regex(generic_author_sig, boost::regex::perl </w:t>
      </w:r>
    </w:p>
    <w:p w14:paraId="33907A8D" w14:textId="77777777" w:rsidR="00425AAE" w:rsidRDefault="00425AAE">
      <w:r>
        <w:t xml:space="preserve"> boost::regex::icase)          ,          generic_author_format          ,          Old style Boost license #8          ,          &lt;P&gt;Phoenix V0.9&lt;BR&gt;Copyright (c) &lt;I&gt;Date&lt;/I&gt; Joel de Guzman&lt;/P&gt;          &lt;P&gt;This software is provided 'as-is', without any express or implied           warranty. In no event will the copyright holder be held liable for           any damages arising from the use of this software.&lt;/P&gt;          &lt;P&gt;Permission is granted to anyone to use this software for any purpose,           including commercial applications, and to alter it and redistribute           it freely, subject to the following restrictions:&lt;/P&gt;          &lt;P&gt;1.  The origin of this software must not be misrepresented; you must           not claim that you wrote the original software. If you use this           software in a product, an acknowledgment in the product documentation           would be appreciated but is not required.&lt;/P&gt;          2.  Altered source versions must be plainly marked as such, and must           not be misrepresented as being the original software. &lt;/P&gt;          &lt;P&gt;3.  This notice may not be removed or altered from any source           distribution.         )       ,       license_info( boost::regex(Permission\\W+to\\W+use\\W+copy\\W+modify\\W+sell\\W+and\\W+distribute\\W+this\\W+software                      \\W+is\\W+hereby\\W+granted\\W+without\\W+fee\\W+provided\\W+that\\W+the\\W+above\\W+copyright\\W+notice                      \\W+appears\\W+in\\W+all\\W+copies\\W+and\\W+that\\W+both\\W+that\\W+copyright\\W+notice\\W+and\\W+this                      \\W+permission\\W+notice\\W+appear\\W+in\\W+supporting\\W+documentation                      </w:t>
      </w:r>
      <w:r>
        <w:lastRenderedPageBreak/>
        <w:t xml:space="preserve">\\W+None\\W+of\\W+the\\W+above\\W+authors\\W+nor.{1,100}make\\W+any                      \\W+representation\\W+about\\W+the\\W+suitability\\W+of\\W+this\\W+software\\W+for\\W+any                      \\W+purpose\\W+It\\W+is\\W+provided\\W+as\\W+is\\W+without\\W+express\\W+or\\W+implied\\W+warranty                      , boost::regex::perl </w:t>
      </w:r>
    </w:p>
    <w:p w14:paraId="48BA37B5" w14:textId="77777777" w:rsidR="00425AAE" w:rsidRDefault="00425AAE">
      <w:r>
        <w:t xml:space="preserve"> boost::regex::icase)          ,          boost::regex(generic_author_sig, boost::regex::perl </w:t>
      </w:r>
    </w:p>
    <w:p w14:paraId="2AF7F558" w14:textId="77777777" w:rsidR="00425AAE" w:rsidRDefault="00425AAE">
      <w:r>
        <w:t xml:space="preserve"> boost::regex::icase)          ,          generic_author_format          ,          Old style Boost license #9          ,          &lt;P&gt;Copyright &lt;I&gt; Author Date&lt;/I&gt;&lt;BR&gt;          Permission to use, copy, modify, sell, and distribute this software           is hereby granted without fee provided that the above copyright notice           appears in all copies and that both that copyright notice and this           permission notice appear in supporting documentation, &lt;BR&gt;          None of the above authors nor &lt;I&gt;Author's Organisation&lt;/I&gt; make any           representation about the suitability of this software for any           purpose. It is provided \as is\ without express or implied warranty.        )       ,       license_info( boost::regex(Permission\\W+to\\W+use\\W+copy\\W+modify\\W+and\\W+distribute\\W+this\\W+software\\W+for\\W+any                      \\W+purpose\\W+is\\W+hereby\\W+granted\\W+without\\W+fee\\W+provided\\W+that\\W+this\\W+copyright\\W+and                      \\W+permissions\\W+notice\\W+appear\\W+in\\W+all\\W+copies\\W+and\\W+derivatives                      \\W+This\\W+software\\W+is\\W+provided\\W+as\\W+is\\W+without\\W+express\\W+or\\W+implied\\W+warranty                      , boost::regex::perl </w:t>
      </w:r>
    </w:p>
    <w:p w14:paraId="058BFB9A" w14:textId="77777777" w:rsidR="00425AAE" w:rsidRDefault="00425AAE">
      <w:r>
        <w:t xml:space="preserve"> boost::regex::icase)          ,          boost::regex(generic_author_sig, boost::regex::perl </w:t>
      </w:r>
    </w:p>
    <w:p w14:paraId="663FF31F" w14:textId="77777777" w:rsidR="00425AAE" w:rsidRDefault="00425AAE">
      <w:r>
        <w:t xml:space="preserve"> boost::regex::icase)          ,          generic_author_format          ,          Old style Boost license #10          ,          &lt;P&gt;Copyright &lt;I&gt;Author Date&lt;/I&gt;. All rights reserved.&lt;/P&gt;          &lt;P&gt;Permission to use, copy, modify, and distribute this software for any           purpose is hereby granted without fee, provided that this copyright and           permissions notice appear in all copies and derivatives.&lt;/P&gt;          &lt;P&gt;This software is provided \as is\ without express or implied warranty.&lt;/P&gt;        )       ,       license_info( boost::regex(This\\W+material\\W+is\\W+provided\\W+as\\W+is\\W+with\\W+absolutely\\W+no\\W+warranty\\W+expressed                      \\W+or\\W+implied\\W+Any\\W+use\\W+is\\W+at\\W+your\\W+own\\W+risk                      \\W+Permission\\W+to\\W+use\\W+or\\W+copy\\W+this\\W+software\\W+for\\W+any\\W+purpose\\W+is\\W+hereby\\W+granted                      \\W+without\\W+fee\\W+provided\\W+the\\W+above\\W+notices\\W+are\\W+retained\\W+on\\W+all\\W+copies                      \\W+Permission\\W+to\\W+modify\\W+the\\W+code\\W+and\\W+to\\W+distribute\\W+modified\\W+code\\W+is\\W+granted                      \\W+provided\\W+the\\W+above\\W+notices\\W+are\\W+retained\\W+and\\W+a\\W+notice\\W+that\\W+the\\W+code\\W+was                      \\W+modified\\W+is\\W+included\\W+with\\W+the\\W+above\\W+copyright\\W+notice                      , boost::regex::perl </w:t>
      </w:r>
    </w:p>
    <w:p w14:paraId="3E5EE499" w14:textId="77777777" w:rsidR="00425AAE" w:rsidRDefault="00425AAE">
      <w:r>
        <w:t xml:space="preserve"> boost::regex::icase)          ,          boost::regex(generic_author_sig, boost::regex::perl </w:t>
      </w:r>
    </w:p>
    <w:p w14:paraId="5974907B" w14:textId="77777777" w:rsidR="00425AAE" w:rsidRDefault="00425AAE">
      <w:r>
        <w:t xml:space="preserve"> boost::regex::icase)          ,          generic_author_format          ,          Old style Boost license #11          ,          &lt;P&gt;This material is provided \as is\, with absolutely no warranty expressed           or implied. Any use is at your own risk.&lt;/P&gt;          &lt;P&gt;Permission to use or copy this software for any purpose is hereby granted           </w:t>
      </w:r>
      <w:r>
        <w:lastRenderedPageBreak/>
        <w:t xml:space="preserve">without fee, provided the above notices are retained on all copies.           Permission to modify the code and to distribute modified code is granted,           provided the above notices are retained, and a notice that the code was           modified is included with the above copyright notice.&lt;/P&gt;        )       ,       license_info( boost::regex(Permission\\W+to\\W+copy\\W+use\\W+and\\W+distribute\\W+this\\W+software\\W+is\\W+granted\\W+provided                      \\W+that\\W+this\\W+copyright\\W+notice\\W+appears\\W+in\\W+all\\W+copies                      \\W+Permission\\W+to\\W+modify\\W+the\\W+code\\W+and\\W+to\\W+distribute\\W+modified\\W+code\\W+is\\W+granted                      \\W+provided\\W+that\\W+this\\W+copyright\\W+notice\\W+appears\\W+in\\W+all\\W+copies\\W+and\\W+a\\W+notice                      \\W+that\\W+the\\W+code\\W+was\\W+modified\\W+is\\W+included\\W+with\\W+the\\W+copyright\\W+notice                      \\W+This\\W+software\\W+is\\W+provided\\W+as\\W+is\\W+without\\W+express\\W+or\\W+implied\\W+warranty\\W+and                      \\W+with\\W+no\\W+claim\\W+as\\W+to\\W+its\\W+suitability\\W+for\\W+any\\W+purpose                      , boost::regex::perl </w:t>
      </w:r>
    </w:p>
    <w:p w14:paraId="67D7A2C9" w14:textId="77777777" w:rsidR="00425AAE" w:rsidRDefault="00425AAE">
      <w:r>
        <w:t xml:space="preserve"> boost::regex::icase)          ,          boost::regex(generic_author_sig, boost::regex::perl </w:t>
      </w:r>
    </w:p>
    <w:p w14:paraId="568CECA2" w14:textId="77777777" w:rsidR="00425AAE" w:rsidRDefault="00425AAE">
      <w:r>
        <w:t xml:space="preserve"> boost::regex::icase)          ,          generic_author_format          ,          Old style Boost license #12          ,          &lt;P&gt;Copyright (C) &lt;I&gt;Date Author&lt;/I&gt;&lt;/P&gt;&lt;P&gt;Permission to copy, use, and distribute this software is granted, provided           that this copyright notice appears in all copies.&lt;BR&gt;          Permission to modify the code and to distribute modified code is granted,           provided that this copyright notice appears in all copies, and a notice           that the code was modified is included with the copyright notice.&lt;/P&gt;          &lt;P&gt;This software is provided \as is\ without express or implied warranty, and           with no claim as to its suitability for any purpose.&lt;/P&gt;        )       ,       license_info( boost::regex(Permission\\W+to\\W+copy\\W+and\\W+use\\W+this\\W+software\\W+is\\W+granted                                  \\W+provided\\W+this\\W+copyright\\W+notice\\W+appears\\W+in\\W+all\\W+copies                                  \\W+Permission\\W+to\\W+modify\\W+the\\W+code\\W+and\\W+to\\W+distribute\\W+modified\\W+code\\W+is\\W+granted                                  \\W+provided\\W+this\\W+copyright\\W+notice\\W+appears\\W+in\\W+all\\W+copies\\W+and\\W+a\\W+notice                                  \\W+that\\W+the\\W+code\\W+was\\W+modified\\W+is\\W+included\\W+with\\W+the\\W+copyright\\W+notice                                  \\W+This\\W+software\\W+is\\W+provided\\W+as\\W+is\\W+without\\W+express\\W+or\\W+implied\\W+warranty                                  \\W+and\\W+with\\W+no\\W+claim\\W+as\\W+to\\W+its\\W+suitability\\W+for\\W+any\\W+purpose                      , boost::regex::perl </w:t>
      </w:r>
    </w:p>
    <w:p w14:paraId="775EE71A" w14:textId="77777777" w:rsidR="00425AAE" w:rsidRDefault="00425AAE">
      <w:r>
        <w:t xml:space="preserve"> boost::regex::icase)          ,          boost::regex(generic_author_sig, boost::regex::perl </w:t>
      </w:r>
    </w:p>
    <w:p w14:paraId="0ED4D200" w14:textId="77777777" w:rsidR="00425AAE" w:rsidRDefault="00425AAE">
      <w:r>
        <w:t xml:space="preserve"> boost::regex::icase)          ,          generic_author_format          ,          Old style Boost license #13          ,          &lt;P&gt;Copyright (C) &lt;I&gt;Date Author&lt;/I&gt;&lt;/P&gt;          &lt;P&gt;Permission to copy and use this software is granted,           provided this copyright notice appears in all copies.           Permission to modify the code and to distribute modified code is granted,           provided this copyright notice appears in all copies, and a notice           that the code was modified is included with the copyright notice.&lt;/P&gt;          </w:t>
      </w:r>
      <w:r>
        <w:lastRenderedPageBreak/>
        <w:t xml:space="preserve">&lt;P&gt;This software is provided \as is\ without express or implied warranty,           and with no claim as to its suitability for any purpose.&lt;/P&gt;        )       ,       license_info( boost::regex(Copyright\\W+Kevlin\\W+Henney\\W+2000\\W+All\\W+rights\\W+reserved\\W+                                  Permission\\W+to\\W+use\\W+copy\\W+modify\\W+and\\W+distribute\\W+this\\W+software\\W+for\\W+any                                  \\W+purpose\\W+is\\W+hereby\\W+granted\\W+without\\W+fee\\W+provided\\W+that\\W+this\\W+copyright\\W+and                                  \\W+permissions\\W+notice\\W+appear\\W+in\\W+all\\W+copies\\W+and\\W+derivatives\\W+and\\W+that\\W+no                                  \\W+charge\\W+may\\W+be\\W+made\\W+for\\W+the\\W+software\\W+and\\W+its\\W+documentation\\W+except\\W+to\\W+cover                                  \\W+cost\\W+of\\W+distribution                                  \\W+This\\W+software\\W+is\\W+provided\\W+as\\W+is\\W+without\\W+express\\W+or\\W+implied\\W+warranty\\W+                      , boost::regex::perl </w:t>
      </w:r>
    </w:p>
    <w:p w14:paraId="1588FFBA" w14:textId="77777777" w:rsidR="00425AAE" w:rsidRDefault="00425AAE">
      <w:r>
        <w:t xml:space="preserve"> boost::regex::icase)          ,          boost::regex(generic_author_sig, boost::regex::perl </w:t>
      </w:r>
    </w:p>
    <w:p w14:paraId="43C73F1D" w14:textId="77777777" w:rsidR="00425AAE" w:rsidRDefault="00425AAE">
      <w:r>
        <w:t xml:space="preserve"> boost::regex::icase)          ,          generic_author_format          ,          Old style Boost license #14          ,          &lt;P&gt;Copyright The Author, The Date. All rights reserved.&lt;/P&gt;          &lt;P&gt;Permission to use, copy, modify, and distribute this software for any           purpose is hereby granted without fee, provided that this copyright and           permissions notice appear in all copies and derivatives, and that no           charge may be made for the software and its documentation except to cover           cost of distribution.&lt;/P&gt;          &lt;P&gt;This software is provided \as is\ without express or implied warranty.&lt;/P&gt;        )       ,       license_info( boost::regex(preprocessed\\W+version\\W+of\\W+boost/mpl/.*\\.hpp\\W+header\\W+see\\W+the\\W+original\\W+for\\W+copyright\\W+information, boost::regex::perl </w:t>
      </w:r>
    </w:p>
    <w:p w14:paraId="4DCD0C62" w14:textId="77777777" w:rsidR="00425AAE" w:rsidRDefault="00425AAE">
      <w:r>
        <w:t xml:space="preserve"> boost::regex::icase)          ,          boost::regex(generic_author_sig, boost::regex::perl </w:t>
      </w:r>
    </w:p>
    <w:p w14:paraId="4E60E511" w14:textId="77777777" w:rsidR="00425AAE" w:rsidRDefault="00425AAE">
      <w:r>
        <w:t xml:space="preserve"> boost::regex::icase)          ,          generic_author_format          ,          SGI Style Licence (MPL preprocessed file)          ,          &lt;P&gt;Copyright (c) &lt;I&gt;Date&lt;/I&gt;&lt;BR&gt;          &lt;I&gt;Author&lt;/I&gt;&lt;BR&gt;          &lt;BR&gt;          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&lt;I&gt;Author&lt;/I&gt; makes no representations           about the suitability of this software for any purpose.           It is provided \as is\ without express or implied warranty.&lt;/P&gt;        )       ,       license_info( boost::regex(             This\\W+file\\W+is\\W+part\\W+of\\W+jam\\W+             License\\W+is\\W+hereby\\W+granted\\W+to\\W+use\\W+this\\W+software\\W+and\\W+distribute\\W+it\\W+             freely\\W+as\\W+long\\W+as\\W+this\\W+copyright\\W+notice\\W+is\\W+retained\\W+and\\W+modifications\\W+             are\\W+clearly\\W+marked\\W+             ALL\\W+WARRANTIES\\W+ARE\\W+HEREBY\\W+DISCLAIMED             </w:t>
      </w:r>
    </w:p>
    <w:p w14:paraId="7640925E" w14:textId="77777777" w:rsidR="00425AAE" w:rsidRDefault="00425AAE">
      <w:r>
        <w:t xml:space="preserve">             This\\W+file\\W+is\\W+part\\W+of\\W+Jam\\W+see\\W+jam\\.c\\W+for\\W+Copyright\\W+information             </w:t>
      </w:r>
    </w:p>
    <w:p w14:paraId="263C0E25" w14:textId="77777777" w:rsidR="00425AAE" w:rsidRDefault="00425AAE">
      <w:r>
        <w:t xml:space="preserve">This file has been donated to Jam             </w:t>
      </w:r>
    </w:p>
    <w:p w14:paraId="68F76DCB" w14:textId="77777777" w:rsidR="00425AAE" w:rsidRDefault="00425AAE">
      <w:r>
        <w:lastRenderedPageBreak/>
        <w:t xml:space="preserve">Generated by mkjambase from Jambase , boost::regex::perl </w:t>
      </w:r>
    </w:p>
    <w:p w14:paraId="773BE21B" w14:textId="77777777" w:rsidR="00425AAE" w:rsidRDefault="00425AAE">
      <w:r>
        <w:t xml:space="preserve"> boost::regex::icase)          ,          boost::regex(generic_author_sig + std::string(</w:t>
      </w:r>
    </w:p>
    <w:p w14:paraId="4F5E0C16" w14:textId="77777777" w:rsidR="00425AAE" w:rsidRDefault="00425AAE">
      <w:r>
        <w:t>(Craig\\W+W\\W+McPheeters\\W+Alias\\W+Wavefront)</w:t>
      </w:r>
    </w:p>
    <w:p w14:paraId="66027F95" w14:textId="77777777" w:rsidR="00425AAE" w:rsidRDefault="00425AAE">
      <w:r>
        <w:t xml:space="preserve">(Generated by mkjambase from Jambase)), boost::regex::perl </w:t>
      </w:r>
    </w:p>
    <w:p w14:paraId="08E55DEF" w14:textId="77777777" w:rsidR="00425AAE" w:rsidRDefault="00425AAE">
      <w:r>
        <w:t xml:space="preserve"> boost::regex::icase)          ,          generic_author_format + std::string((?4Craig W. McPheeters, Alias</w:t>
      </w:r>
    </w:p>
    <w:p w14:paraId="62515564" w14:textId="77777777" w:rsidR="00425AAE" w:rsidRDefault="00425AAE">
      <w:r>
        <w:t xml:space="preserve">Wavefront)(?5Christopher Seiwald and Perforce Software, Inc))          ,          Perforce Jam License          ,          &lt;P&gt;Copyright 1993-2002 Christopher Seiwald and Perforce Software, Inc.&lt;/P&gt;          &lt;P&gt;This file is part of jam.&lt;/P&gt;          &lt;P&gt;License is hereby granted to use this software and distribute it           freely, as long as this copyright notice is retained and modifications            are clearly marked.&lt;/P&gt;          &lt;P&gt;ALL WARRANTIES ARE HEREBY DISCLAIMED&lt;/P&gt;        )       ,       license_info( boost::regex(             Permission\\W+is\\W+granted\\W+to\\W+anyone\\W+to\\W+use\\W+this\\W+software\\W+for\\W+any\\W+             purpose\\W+on\\W+any\\W+computer\\W+system\\W+and\\W+to\\W+redistribute\\W+it\\W+freely\\W+             subject\\W+to\\W+the\\W+following\\W+restrictions\\W+             1\\W+The\\W+author\\W+is\\W+not\\W+responsible\\W+for\\W+the\\W+consequences\\W+of\\W+use\\W+of\\W+             this\\W+software\\W+no\\W+matter\\W+how\\W+awful\\W+even\\W+if\\W+they\\W+arise\\W+             from\\W+defects\\W+in\\W+it\\W+             2\\W+The\\W+origin\\W+of\\W+this\\W+software\\W+must\\W+not\\W+be\\W+misrepresented\\W+either\\W+             by\\W+explicit\\W+claim\\W+or\\W+by\\W+omission\\W+             3\\W+Altered\\W+versions\\W+must\\W+be\\W+plainly\\W+marked\\W+as\\W+such\\W+and\\W+must\\W+not\\W+             be\\W+misrepresented\\W+as\\W+being\\W+the\\W+original\\W+software             </w:t>
      </w:r>
    </w:p>
    <w:p w14:paraId="6545C6AD" w14:textId="77777777" w:rsidR="00425AAE" w:rsidRDefault="00425AAE">
      <w:r>
        <w:t xml:space="preserve">Definitions\\W+etc\\W+for\\W+regexp\\W+3\\W+routines, boost::regex::perl </w:t>
      </w:r>
    </w:p>
    <w:p w14:paraId="40E3C386" w14:textId="77777777" w:rsidR="00425AAE" w:rsidRDefault="00425AAE">
      <w:r>
        <w:t xml:space="preserve"> boost::regex::icase)          ,          boost::regex(generic_author_sig + std::string(</w:t>
      </w:r>
    </w:p>
    <w:p w14:paraId="7CD0BC00" w14:textId="77777777" w:rsidR="00425AAE" w:rsidRDefault="00425AAE">
      <w:r>
        <w:t xml:space="preserve">(Definitions\\W+etc\\W+for\\W+regexp\\W+3\\W+routines)), boost::regex::perl </w:t>
      </w:r>
    </w:p>
    <w:p w14:paraId="6EC94169" w14:textId="77777777" w:rsidR="00425AAE" w:rsidRDefault="00425AAE">
      <w:r>
        <w:t xml:space="preserve"> boost::regex::icase)          ,          generic_author_format + std::string((?4University of Toronto))          ,          BSD Regex License          ,          &lt;P&gt;Copyright (c) 1986 by University of Toronto.&lt;/P&gt;          &lt;P&gt;Written by Henry Spencer.  Not derived from licensed software.&lt;/P&gt;          &lt;P&gt;Permission is granted to anyone to use this software for any          purpose on any computer system, and to redistribute it freely,          subject to the following restrictions:&lt;/P&gt;          &lt;P&gt;The author is not responsible for the consequences of use of          this software, no matter how awful, even if they arise          from defects in it.&lt;/P&gt;          &lt;p&gt;The origin of this software must not be misrepresented, either          by explicit claim or by omission.&lt;/p&gt;          &lt;p&gt;Altered versions must be plainly marked as such, and must not          be misrepresented as being the original software.&lt;/P&gt;        )       ,       license_info( boost::regex(             Skeleton\\W+parser\\W+for\\W+Yacc\\W+like\\W+parsing\\W+with\\W+Bison\\W+             Copyright.{0,100}Free\\W+Software\\W+Foundation\\W+Inc\\W+          \\W+This\\W+program\\W+is\\W+free\\W+software\\W+you\\W+can\\W+redistribute\\W+it\\W+and\\W+or\\W+modify\\W+          it\\W+under\\W+the\\W+terms\\W+of\\W+the\\W+GNU\\W+General\\W+Public\\W+Licen</w:t>
      </w:r>
      <w:r>
        <w:lastRenderedPageBreak/>
        <w:t xml:space="preserve">se\\W+as\\W+published\\W+by\\W+          the\\W+Free\\W+Software\\W+Foundation\\W+either\\W+version\\W+2\\W+or\\W+at\\W+your\\W+option\\W+          any\\W+later\\W+version          </w:t>
      </w:r>
    </w:p>
    <w:p w14:paraId="39DF4B43" w14:textId="77777777" w:rsidR="00425AAE" w:rsidRDefault="00425AAE">
      <w:r>
        <w:t xml:space="preserve">          // this part matches the start of jamgramtab.h which is under the same licence          // but bison does not output it's usual licence declaration:          \\{\\s*\!\\\s*,\\s*_BANG_t\\s*\\}, boost::regex::perl </w:t>
      </w:r>
    </w:p>
    <w:p w14:paraId="46571564" w14:textId="77777777" w:rsidR="00425AAE" w:rsidRDefault="00425AAE">
      <w:r>
        <w:t xml:space="preserve"> boost::regex::icase)          ,          boost::regex(generic_author_sig + std::string(</w:t>
      </w:r>
    </w:p>
    <w:p w14:paraId="15DC852E" w14:textId="77777777" w:rsidR="00425AAE" w:rsidRDefault="00425AAE">
      <w:r>
        <w:t xml:space="preserve">(\\{\\s*\!\\\s*,\\s*_BANG_t\\s*\\})), boost::regex::perl </w:t>
      </w:r>
    </w:p>
    <w:p w14:paraId="47EE061C" w14:textId="77777777" w:rsidR="00425AAE" w:rsidRDefault="00425AAE">
      <w:r>
        <w:t xml:space="preserve"> boost::regex::icase)          ,          generic_author_format + std::string((?4Free Software Foundation, Inc))          ,          GNU Parser Licence          ,          &lt;P&gt;Skeleton parser for Yacc-like parsing with Bison,&lt;BR&gt;          Copyright (C) 1984, 1989, 1990, 2000, 2001, 2002 Free Software Foundation, Inc.&lt;/P&gt;          &lt;P&gt;This program is free software; you can redistribute it and/or modify          it under the terms of the GNU General Public License as published by          the Free Software Foundation; either version 2, or (at your option)          any later version.&lt;/P&gt;          &lt;P&gt;This program is distributed in the hope that it will be useful,          but WITHOUT ANY WARRANTY; without even the implied warranty of          MERCHANTABILITY or FITNESS FOR A PARTICULAR PURPOSE.  See the          GNU General Public License for more details.&lt;/P&gt;          &lt;P&gt;You should have received a copy of the GNU General Public License          along with this program; if not, write to the Free Software          Foundation, Inc., 59 Temple Place - Suite 330,          Boston, MA 02111-1307, USA.&lt;/P&gt;          &lt;P&gt;As a special exception, when this file is copied by Bison into a          Bison output file, you may use that output file without restriction.          This special exception was added by the Free Software Foundation          in version 1.24 of Bison.&lt;/P&gt;        )       ,       license_info( boost::regex(             (?:The</w:t>
      </w:r>
    </w:p>
    <w:p w14:paraId="116D3631" w14:textId="77777777" w:rsidR="00425AAE" w:rsidRDefault="00425AAE">
      <w:r>
        <w:t xml:space="preserve">This)\\W+code\\W+is\\W+considered\\W+to\\W+be\\W+in\\W+the\\W+public\\W+domain, boost::regex::perl </w:t>
      </w:r>
    </w:p>
    <w:p w14:paraId="25C4BD5C" w14:textId="77777777" w:rsidR="00425AAE" w:rsidRDefault="00425AAE">
      <w:r>
        <w:t xml:space="preserve"> boost::regex::icase)          ,          boost::regex(generic_author_sig, boost::regex::perl </w:t>
      </w:r>
    </w:p>
    <w:p w14:paraId="07A137CF" w14:textId="77777777" w:rsidR="00425AAE" w:rsidRDefault="00425AAE">
      <w:r>
        <w:t xml:space="preserve"> boost::regex::icase)          ,          generic_author_format          ,          Public Domain          ,          &lt;P&gt;The code has no license terms, it has been explicity placed in the\n          public domain by it's author(s).&lt;/P&gt;        )       ,    };    return std::pair&lt;const license_info*, int&gt;(licenses, static_cast&lt;int&gt;(sizeof(licenses)/sizeof(licenses[0]))); }</w:t>
      </w:r>
    </w:p>
    <w:p w14:paraId="4EE6BB51" w14:textId="77777777" w:rsidR="00425AAE" w:rsidRDefault="00425AAE">
      <w:r>
        <w:t>std::string format_authors_name(const std::string&amp; name) {    // put name into a consistent format, so that we don't get too much    // of a proliferation of names (lots of versions of the same basic form).</w:t>
      </w:r>
    </w:p>
    <w:p w14:paraId="04ACF855" w14:textId="77777777" w:rsidR="00425AAE" w:rsidRDefault="00425AAE">
      <w:r>
        <w:t xml:space="preserve">   static const boost::regex e((^)?[^-(&lt;a-zA-ZÀ-þ]+(([(&lt;].*)?$)?);    static const char* formatter = (?1:(?2: ));</w:t>
      </w:r>
    </w:p>
    <w:p w14:paraId="7ABF898D" w14:textId="77777777" w:rsidR="00425AAE" w:rsidRDefault="00425AAE">
      <w:r>
        <w:t xml:space="preserve">   return boost::regex_replace(name, e, formatter, boost::match_default </w:t>
      </w:r>
    </w:p>
    <w:p w14:paraId="210CDAAA" w14:textId="77777777" w:rsidR="00425AAE" w:rsidRDefault="00425AAE">
      <w:r>
        <w:t xml:space="preserve"> boost::format_all); }</w:t>
      </w:r>
    </w:p>
    <w:p w14:paraId="052D69BA" w14:textId="77777777" w:rsidR="00425AAE" w:rsidRDefault="00425AAE">
      <w:r>
        <w:t>[END FILE=boost1.54-1.54.0/tools/bcp/licence_info.cpp]</w:t>
      </w:r>
    </w:p>
    <w:p w14:paraId="3A3DC05D" w14:textId="77777777" w:rsidR="00425AAE" w:rsidRDefault="00425AAE" w:rsidP="000727EF">
      <w:pPr>
        <w:pStyle w:val="Heading2"/>
      </w:pPr>
      <w:r>
        <w:lastRenderedPageBreak/>
        <w:t xml:space="preserve"> </w:t>
      </w:r>
      <w:bookmarkStart w:id="51" w:name="_Toc399937869"/>
      <w:r>
        <w:t>boost1.55 (version 1.55.0+dfsg):</w:t>
      </w:r>
      <w:bookmarkEnd w:id="51"/>
    </w:p>
    <w:p w14:paraId="6E0987AC" w14:textId="77777777" w:rsidR="00425AAE" w:rsidRDefault="00425AAE" w:rsidP="000727EF">
      <w:pPr>
        <w:pStyle w:val="Heading3"/>
      </w:pPr>
      <w:r>
        <w:t>boost1.55-1.55.0+dfsg/debian/copyright:</w:t>
      </w:r>
    </w:p>
    <w:p w14:paraId="7EA6D428" w14:textId="77777777" w:rsidR="00425AAE" w:rsidRDefault="00425AAE">
      <w:r>
        <w:t>[BEGIN FILE=boost1.55-1.55.0+dfsg/debian/copyright] Format: http://www.debian.org/doc/packaging-manuals/copyright-format/1.0/ Upstart-Name: boost Source: http://sourceforge.net/projects/boost/files/boost Files-Excluded: doc/images/valid-html401.png</w:t>
      </w:r>
    </w:p>
    <w:p w14:paraId="6125FA57" w14:textId="77777777" w:rsidR="00425AAE" w:rsidRDefault="00425AAE">
      <w:r>
        <w:t xml:space="preserve">Files: * Copyright: License: Boost  This software is a collection of libraries from the Boost.org site.  Most of the libraries use the Boost Software License 1.0, which  reads as follows.  .  .  </w:t>
      </w:r>
      <w:r>
        <w:tab/>
        <w:t xml:space="preserve">Boost Software License - Version 1.0  </w:t>
      </w:r>
      <w:r>
        <w:tab/>
        <w:t>------------------------------------  .  Boost Software License - Version 1.0 - August 17th, 2003  .  Permission is hereby granted, free of charge, to any person or organization  obtaining a copy of the software and accompanying documentation covered by  this license (the Software) to use, reproduce, display, distribute,  execute, and transmit the Software, and to prepare derivative works of the  Software, and to permit third-parties to whom the Software is furnished to  do so, all subject to the following:  .   The copyright notices in the Software and this entire statement, including  the above license grant, this restriction and the following disclaimer,  must be included in all copies of the Software, in whole or in part, and  all derivative works of the Software, unless such copies or derivative  works are solely in the form of machine-executable object code generated by  a source language processor.  .  THE SOFTWARE IS PROVIDED AS IS, WITHOUT WARRANTY OF ANY KIND, EXPRESS OR  IMPLIED, INCLUDING BUT NOT LIMITED TO THE WARRANTIES OF MERCHANTABILITY,  FITNESS FOR A PARTICULAR PURPOSE, TITLE AND NON-INFRINGEMENT. IN NO EVENT  SHALL THE COPYRIGHT HOLDERS OR ANYONE DISTRIBUTING THE SOFTWARE BE LIABLE  FOR ANY DAMAGES OR OTHER LIABILITY, WHETHER IN CONTRACT, TORT OR OTHERWISE,  ARISING FROM, OUT OF OR IN CONNECTION WITH THE SOFTWARE OR THE USE OR OTHER  DEALINGS IN THE SOFTWARE.  .  .  There are a few files under a license different from the Boost  Software License; however, all licenses do follow these guidelines:  .  License requirements  .     Must be simple to read and understand.   .     Must grant permission to copy, use and modify the software for any     use (commercial and non-commercial) for no fee.  .     Must require that the license appear on all copies of the software     source code.  .     Must not require that the license appear with executables or other     binary uses of the library.  .     Must not require that the source code be available for execution     or other binary uses of the library.  .     May restrict the use of the name and description of the library to     the standard version found on the Boost web site.</w:t>
      </w:r>
    </w:p>
    <w:p w14:paraId="0901C688" w14:textId="77777777" w:rsidR="00425AAE" w:rsidRDefault="00425AAE">
      <w:r>
        <w:t xml:space="preserve">Files: tools/jam License:  /*   * /+\   * +\   Copyright 1993-2002 Christopher Seiwald and Perforce Software, Inc.   * \+/   *   * This file is part of jam.   *   * License is hereby granted to use this software and distribute it   * freely, as long as this copyright notice is retained and modifications   * are clearly marked.   *   * ALL WARRANTIES ARE HEREBY DISCLAIMED.   */  .  /*  This file is ALSO:   *  Copyright 2001-2004 David Abrahams.   *  Distributed under the Boost Software License, Version 1.0.   *  (See accompanying file LICENSE_1_0.txt or http://www.boost.org/LICENSE_1_0.txt)   */  /*   * Copyright 1988, 1989 Hans-J. Boehm, Alan J. Demers   * Copyright (c) 1991-1994 by </w:t>
      </w:r>
      <w:r>
        <w:lastRenderedPageBreak/>
        <w:t>Xerox Corporation.  All rights reserved.   * Copyright (c) 1998-1999 by Silicon Graphics.  All rights reserved.   * Copyright (c) 1999 by Hewlett-Packard Company. All rights reserved.   *   * THIS MATERIAL IS PROVIDED AS IS, WITH ABSOLUTELY NO WARRANTY EXPRESSED   * OR IMPLIED.  ANY USE IS AT YOUR OWN RISK.   *   * Permission is hereby granted to use or copy this program   * for any purpose,  provided the above notices are retained on all copies.   * Permission to modify the code and to distribute modified code is granted,   * provided the above notices are retained, and a notice that the code was   * modified is included with the above copyright notice.   */</w:t>
      </w:r>
    </w:p>
    <w:p w14:paraId="242A0A9A" w14:textId="77777777" w:rsidR="00425AAE" w:rsidRDefault="00425AAE">
      <w:r>
        <w:t xml:space="preserve">Files: boostbook/xsl/caramel License:  Software License, Version 1.0  .  Copyright 2002-2003, Trustees of Indiana University.  Copyright 2000-2001, University of Notre Dame.  All rights reserved.  .  Indiana University has the exclusive rights to license this product under the  following license.  .  Redistribution and use in source and binary forms, with or without  modification, are permitted provided that the following conditions are met:  .   * All redistributions of source code must retain the above copyright notice,     the list of authors in the original source code, this list of conditions     and the disclaimer listed in this license;  .   * All redistributions in binary form must reproduce the above copyright     notice, this list of conditions and the disclaimer listed in this license     in the documentation and/or other materials provided with the distribution;  .   * Any documentation included with all redistributions must include the     following acknowledgement:  .       This product includes software developed at the University of Notre Dame       and the Pervasive Technology Labs at Indiana University. For technical       information contact Andrew Lumsdaine at the Pervasive Technology Labs at       Indiana University.  For administrative and license questions contact the       Advanced Research and Technology Institute at 351 West 10th Street.       Indianapolis, Indiana 46202, phone 317-278-4100, fax 317-274-5902.  .     Alternatively, this acknowledgement may appear in the software itself, and     wherever such third-party acknowledgments normally appear.  .   * The name Indiana University, the University of Notre Dame or Caramel     shall not be used to endorse or promote products derived from this software     without prior written permission from Indiana University.  For written     permission, please contact Indiana University Advanced Research &amp;     Technology Institute.  .   * Products derived from this software may not be called Caramel, nor may     Indiana University, the University of Notre Dame or Caramel appear in     their name, without prior written permission of Indiana University Advanced     Research &amp; Technology Institute.  .  Indiana University provides no reassurances that the source code provided does  not infringe the patent or any other intellectual property rights of any other  entity.  Indiana University disclaims any liability to any recipient for claims  brought by any other entity based on infringement of intellectual property  rights or otherwise.    .  LICENSEE UNDERSTANDS THAT SOFTWARE IS PROVIDED AS IS FOR WHICH NO WARRANTIES  AS TO CAPABILITIES OR ACCURACY ARE MADE. INDIANA UNIVERSITY GIVES NO WARRANTIES  AND MAKES NO REPRESENTATION THAT SOFTWARE IS FREE OF INFRINGEMENT OF THIRD  PARTY PATENT, COPYRIGHT, OR OTHER PROPRIETARY RIGHTS. INDIANA UNIVERSITY MAKES  NO WARRANTIES THAT SOFTWARE IS FREE FROM BUGS, VIRUSES, TROJAN HORSES,  TRAP DOORS, WORMS, OR OTHER HARMFUL CODE.  LICENSEE ASSUMES THE ENTIRE RISK  AS TO THE PERFORMANCE OF SOFTWARE AND/OR ASSOCIATED MATERIALS, AND TO THE  PERFORMANCE </w:t>
      </w:r>
      <w:r>
        <w:lastRenderedPageBreak/>
        <w:t>AND VALIDITY OF INFORMATION GENERATED USING SOFTWARE. [END FILE=boost1.55-1.55.0+dfsg/debian/copyright]</w:t>
      </w:r>
    </w:p>
    <w:p w14:paraId="7BE57C73" w14:textId="77777777" w:rsidR="00425AAE" w:rsidRDefault="00425AAE" w:rsidP="000727EF">
      <w:pPr>
        <w:pStyle w:val="Heading3"/>
      </w:pPr>
      <w:r>
        <w:t>boost1.55-1.55.0+dfsg/tools/build/v2/engine/debian/copyright:</w:t>
      </w:r>
    </w:p>
    <w:p w14:paraId="2DE4450F" w14:textId="77777777" w:rsidR="00425AAE" w:rsidRDefault="00425AAE">
      <w:r>
        <w:t>[BEGIN FILE=boost1.55-1.55.0+dfsg/tools/build/v2/engine/debian/copyright] This package was debianized by Vladimir Prus &lt;ghost@cs.msu.su&gt; on Wed, 17 July 2002, 19:27:00 +0400.</w:t>
      </w:r>
    </w:p>
    <w:p w14:paraId="293A1EE7" w14:textId="77777777" w:rsidR="00425AAE" w:rsidRDefault="00425AAE">
      <w:r>
        <w:t>Copyright:</w:t>
      </w:r>
    </w:p>
    <w:p w14:paraId="35C03E37" w14:textId="77777777" w:rsidR="00425AAE" w:rsidRDefault="00425AAE">
      <w:r>
        <w:t xml:space="preserve">    /+\     +\</w:t>
      </w:r>
      <w:r>
        <w:tab/>
        <w:t>Copyright 1993-2002 Christopher Seiwald and Perforce Software, Inc.     \+/</w:t>
      </w:r>
    </w:p>
    <w:p w14:paraId="2B1F8399" w14:textId="77777777" w:rsidR="00425AAE" w:rsidRDefault="00425AAE">
      <w:r>
        <w:t xml:space="preserve">    This is Release 2.4 of Jam/MR, a make-like program.</w:t>
      </w:r>
    </w:p>
    <w:p w14:paraId="73084039" w14:textId="77777777" w:rsidR="00425AAE" w:rsidRDefault="00425AAE">
      <w:r>
        <w:t xml:space="preserve">    License is hereby granted to use this software and distribute it     freely, as long as this copyright notice is retained and modifications      are clearly marked.</w:t>
      </w:r>
    </w:p>
    <w:p w14:paraId="1E94BB07" w14:textId="77777777" w:rsidR="00425AAE" w:rsidRDefault="00425AAE">
      <w:r>
        <w:t xml:space="preserve">    ALL WARRANTIES ARE HEREBY DISCLAIMED.</w:t>
      </w:r>
    </w:p>
    <w:p w14:paraId="4AD7B9CF" w14:textId="77777777" w:rsidR="00425AAE" w:rsidRDefault="00425AAE">
      <w:r>
        <w:t>Some portions are also:</w:t>
      </w:r>
    </w:p>
    <w:p w14:paraId="510011DD" w14:textId="77777777" w:rsidR="00425AAE" w:rsidRDefault="00425AAE">
      <w:r>
        <w:t xml:space="preserve">    Copyright 2001-2006 David Abrahams.     Copyright 2002-2006 Rene Rivera.     Copyright 2003-2006 Vladimir Prus.          Distributed under the Boost Software License, Version 1.0.     (See accompanying file LICENSE_1_0.txt or http://www.boost.org/LICENSE_1_0.txt) [END FILE=boost1.55-1.55.0+dfsg/tools/build/v2/engine/debian/copyright]</w:t>
      </w:r>
    </w:p>
    <w:p w14:paraId="0ABA390F" w14:textId="77777777" w:rsidR="00425AAE" w:rsidRDefault="00425AAE" w:rsidP="000727EF">
      <w:pPr>
        <w:pStyle w:val="Heading3"/>
      </w:pPr>
      <w:r>
        <w:t>boost1.55-1.55.0+dfsg/libs/date_time/xmldoc/license.xml:</w:t>
      </w:r>
    </w:p>
    <w:p w14:paraId="252BABE6" w14:textId="77777777" w:rsidR="00425AAE" w:rsidRDefault="00425AAE">
      <w:r>
        <w:t>[BEGIN FILE=boost1.55-1.55.0+dfsg/libs/date_time/xmldoc/license.xml] &lt;?xml version=1.0 encoding=utf-8?&gt;</w:t>
      </w:r>
    </w:p>
    <w:p w14:paraId="176E59EB" w14:textId="77777777" w:rsidR="00425AAE" w:rsidRDefault="00425AAE">
      <w:r>
        <w:t>&lt;!-- Copyright (c) 2001-2006 CrystalClear Software, Inc.      Subject to the Boost Software License, Version 1.0.       (See accompanying file LICENSE_1_0.txt or  http://www.boost.org/LICENSE_1_0.txt) --&gt;</w:t>
      </w:r>
    </w:p>
    <w:p w14:paraId="7F7C4B28" w14:textId="77777777" w:rsidR="00425AAE" w:rsidRDefault="00425AAE">
      <w:r>
        <w:t xml:space="preserve">&lt;section id=date_time.license&gt;   &lt;title&gt;Boost Date-Time Library License&lt;/title&gt;   &lt;bridgehead renderas=sect2&gt;Boost Date-Time Library License&lt;/bridgehead&gt;   &lt;!--   &lt;ulink url=../../../index.htm&gt;     &lt;imagedata align=left                 format=GIF  </w:t>
      </w:r>
      <w:r>
        <w:tab/>
        <w:t xml:space="preserve">       fileref=../../../boost.png  </w:t>
      </w:r>
      <w:r>
        <w:tab/>
        <w:t xml:space="preserve">       alt=C++ Boost /&gt; </w:t>
      </w:r>
      <w:r>
        <w:tab/>
        <w:t xml:space="preserve">   &lt;/ulink&gt;--&gt;   &lt;!--hr /--&gt;   &lt;para&gt;     The following is the overall license for the boost date_time     library. This notice is found in all source files related to the     library.   &lt;/para&gt;   &lt;para&gt;     Copyright &amp;#169; 2002 CrystalClear Software, Inc.   &lt;/para&gt;   &lt;para&gt;     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CrystalClear Software makes no     representations about the suitability of this software for any     purpose. It is provided as is without express or implied     warranty.   &lt;/para&gt;   &lt;!--hr / --&gt;   &lt;ulink url=mailto:jeff@crystalclearsoftware.com&gt;Jeff Garland&lt;/ulink&gt;   &amp;#169; 2000-2002 &lt;/section&gt; [END FILE=boost1.55-1.55.0+dfsg/libs/date_time/xmldoc/license.xml]</w:t>
      </w:r>
    </w:p>
    <w:p w14:paraId="5E5C45F9" w14:textId="77777777" w:rsidR="00425AAE" w:rsidRDefault="00425AAE" w:rsidP="000727EF">
      <w:pPr>
        <w:pStyle w:val="Heading3"/>
      </w:pPr>
      <w:r>
        <w:lastRenderedPageBreak/>
        <w:t>boost1.55-1.55.0+dfsg/libs/geometry/doc/src/docutils/tools/doxygen_xml2qbk/contrib/rapidxml-1.13/license.txt:</w:t>
      </w:r>
    </w:p>
    <w:p w14:paraId="14F558D2" w14:textId="77777777" w:rsidR="00425AAE" w:rsidRDefault="00425AAE">
      <w:r>
        <w:t>[BEGIN FILE=boost1.55-1.55.0+dfsg/libs/geometry/doc/src/docutils/tools/doxygen_xml2qbk/contrib/rapidxml-1.13/license.txt] Use of this software is granted under one of the following two licenses, to be chosen freely by the user.</w:t>
      </w:r>
    </w:p>
    <w:p w14:paraId="235D3154" w14:textId="77777777" w:rsidR="00425AAE" w:rsidRDefault="00425AAE">
      <w:r>
        <w:t>1. Boost Software License - Version 1.0 - August 17th, 2003 ===============================================================================</w:t>
      </w:r>
    </w:p>
    <w:p w14:paraId="493A3077" w14:textId="77777777" w:rsidR="00425AAE" w:rsidRDefault="00425AAE">
      <w:r>
        <w:t>Copyright (c) 2006, 2007 Marcin Kalicinski</w:t>
      </w:r>
    </w:p>
    <w:p w14:paraId="586233F9" w14:textId="77777777" w:rsidR="00425AAE" w:rsidRDefault="00425AAE">
      <w:r>
        <w:t>Permission is hereby granted, free of charge, to any person or organization obtaining a copy of the software and accompanying documentation covered by this license (the Software) to use, reproduce, display, distribute, execute, and transmit the Software, and to prepare derivative works of the Software, and to permit third-parties to whom the Software is furnished to do so, all subject to the following:</w:t>
      </w:r>
    </w:p>
    <w:p w14:paraId="4A70C321" w14:textId="77777777" w:rsidR="00425AAE" w:rsidRDefault="00425AAE">
      <w:r>
        <w:t>The copyright notices in the Software and this entire statement, including the above license grant, this restriction and the following disclaimer, must be included in all copies of the Software, in whole or in part, and all derivative works of the Software, unless such copies or derivative works are solely in the form of machine-executable object code generated by a source language processor.</w:t>
      </w:r>
    </w:p>
    <w:p w14:paraId="62FAA380" w14:textId="77777777" w:rsidR="00425AAE" w:rsidRDefault="00425AAE">
      <w:r>
        <w:t>THE SOFTWARE IS PROVIDED AS IS, WITHOUT WARRANTY OF ANY KIND, EXPRESS OR IMPLIED, INCLUDING BUT NOT LIMITED TO THE WARRANTIES OF MERCHANTABILITY, FITNESS FOR A PARTICULAR PURPOSE, TITLE AND NON-INFRINGEMENT. IN NO EVENT SHALL THE COPYRIGHT HOLDERS OR ANYONE DISTRIBUTING THE SOFTWARE BE LIABLE FOR ANY DAMAGES OR OTHER LIABILITY, WHETHER IN CONTRACT, TORT OR OTHERWISE, ARISING FROM, OUT OF OR IN CONNECTION WITH THE SOFTWARE OR THE USE OR OTHER DEALINGS IN THE SOFTWARE.</w:t>
      </w:r>
    </w:p>
    <w:p w14:paraId="445F4F86" w14:textId="77777777" w:rsidR="00425AAE" w:rsidRDefault="00425AAE">
      <w:r>
        <w:t>2. The MIT License ===============================================================================</w:t>
      </w:r>
    </w:p>
    <w:p w14:paraId="177AA259" w14:textId="77777777" w:rsidR="00425AAE" w:rsidRDefault="00425AAE">
      <w:r>
        <w:t>Copyright (c) 2006, 2007 Marcin Kalicinski</w:t>
      </w:r>
    </w:p>
    <w:p w14:paraId="56B2DB91"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69E1C19" w14:textId="77777777" w:rsidR="00425AAE" w:rsidRDefault="00425AAE">
      <w:r>
        <w:t>The above copyright notice and this permission notice shall be included in all  copies or substantial portions of the Software.</w:t>
      </w:r>
    </w:p>
    <w:p w14:paraId="1AA8BD6E" w14:textId="77777777" w:rsidR="00425AAE" w:rsidRDefault="00425AAE">
      <w:r>
        <w:t xml:space="preserve">THE SOFTWARE IS PROVIDED AS IS, WITHOUT WARRANTY OF ANY KIND, EXPRESS OR  IMPLIED, INCLUDING BUT NOT LIMITED TO THE WARRANTIES OF MERCHANTABILITY,  FITNESS FOR A PARTICULAR PURPOSE AND NONINFRINGEMENT. IN NO EVENT SHALL  THE AUTHORS OR COPYRIGHT </w:t>
      </w:r>
      <w:r>
        <w:lastRenderedPageBreak/>
        <w:t>HOLDERS BE LIABLE FOR ANY CLAIM, DAMAGES OR OTHER  LIABILITY, WHETHER IN AN ACTION OF CONTRACT, TORT OR OTHERWISE, ARISING FROM,  OUT OF OR IN CONNECTION WITH THE SOFTWARE OR THE USE OR OTHER DEALINGS  IN THE SOFTWARE. [END FILE=boost1.55-1.55.0+dfsg/libs/geometry/doc/src/docutils/tools/doxygen_xml2qbk/contrib/rapidxml-1.13/license.txt]</w:t>
      </w:r>
    </w:p>
    <w:p w14:paraId="5677F056" w14:textId="77777777" w:rsidR="00425AAE" w:rsidRDefault="00425AAE" w:rsidP="000727EF">
      <w:pPr>
        <w:pStyle w:val="Heading3"/>
      </w:pPr>
      <w:r>
        <w:t>boost1.55-1.55.0+dfsg/tools/bcp/licence_info.cpp:</w:t>
      </w:r>
    </w:p>
    <w:p w14:paraId="524C091B" w14:textId="77777777" w:rsidR="00425AAE" w:rsidRDefault="00425AAE">
      <w:r>
        <w:t>[BEGIN FILE=boost1.55-1.55.0+dfsg/tools/bcp/licence_info.cpp] /*  *  * Copyright (c) 2003 Dr John Maddock  * Use, modification and distribution is subject to the   * Boost Software License, Version 1.0. (See accompanying file   * LICENSE_1_0.txt or copy at http://www.boost.org/LICENSE_1_0.txt)  *  *  boostinspect:noascii  */</w:t>
      </w:r>
    </w:p>
    <w:p w14:paraId="4A061FEF" w14:textId="77777777" w:rsidR="00425AAE" w:rsidRDefault="00425AAE">
      <w:r>
        <w:t>#include licence_info.hpp</w:t>
      </w:r>
    </w:p>
    <w:p w14:paraId="6803E678" w14:textId="77777777" w:rsidR="00425AAE" w:rsidRDefault="00425AAE">
      <w:r>
        <w:t xml:space="preserve"> std::pair&lt;const license_info*, int&gt; get_licenses() {    static const char* generic_author_sig =        (?:          (?:             Copyright</w:t>
      </w:r>
    </w:p>
    <w:p w14:paraId="78AD70D8" w14:textId="77777777" w:rsidR="00425AAE" w:rsidRDefault="00425AAE">
      <w:r>
        <w:t>\\(c\\)</w:t>
      </w:r>
    </w:p>
    <w:p w14:paraId="30CEF3D9" w14:textId="77777777" w:rsidR="00425AAE" w:rsidRDefault="00425AAE">
      <w:r>
        <w:t>\xA9          )[[:blank:]]+       ){1,2}       (?:          \\d[^[:alpha:]]+             ([[:alpha:]]                (?:                (?!Use\\b</w:t>
      </w:r>
    </w:p>
    <w:p w14:paraId="0E6D9C88" w14:textId="77777777" w:rsidR="00425AAE" w:rsidRDefault="00425AAE">
      <w:r>
        <w:t>Permission\\b</w:t>
      </w:r>
    </w:p>
    <w:p w14:paraId="1E1AD8F0" w14:textId="77777777" w:rsidR="00425AAE" w:rsidRDefault="00425AAE">
      <w:r>
        <w:t>All\\b</w:t>
      </w:r>
    </w:p>
    <w:p w14:paraId="07012643" w14:textId="77777777" w:rsidR="00425AAE" w:rsidRDefault="00425AAE">
      <w:r>
        <w:t>&lt;P</w:t>
      </w:r>
    </w:p>
    <w:p w14:paraId="52259F39" w14:textId="77777777" w:rsidR="00425AAE" w:rsidRDefault="00425AAE">
      <w:r>
        <w:t>(?:-\\s*)\\w+(?:://</w:t>
      </w:r>
    </w:p>
    <w:p w14:paraId="085A211B" w14:textId="77777777" w:rsidR="00425AAE" w:rsidRDefault="00425AAE">
      <w:r>
        <w:t>@)</w:t>
      </w:r>
    </w:p>
    <w:p w14:paraId="04B4C2A8" w14:textId="77777777" w:rsidR="00425AAE" w:rsidRDefault="00425AAE">
      <w:r>
        <w:t xml:space="preserve">\\\\                )[^\\n\\d]             )+          )          </w:t>
      </w:r>
    </w:p>
    <w:p w14:paraId="259C6333" w14:textId="77777777" w:rsidR="00425AAE" w:rsidRDefault="00425AAE">
      <w:r>
        <w:t xml:space="preserve">             ([[:alpha:]][^\\n\\d]+                (?:\\n[^\\n\\d]+             )??          )(?:19</w:t>
      </w:r>
    </w:p>
    <w:p w14:paraId="7B966FE5" w14:textId="77777777" w:rsidR="00425AAE" w:rsidRDefault="00425AAE">
      <w:r>
        <w:t xml:space="preserve">20)\\d{2}       )       </w:t>
      </w:r>
    </w:p>
    <w:p w14:paraId="554F9243" w14:textId="77777777" w:rsidR="00425AAE" w:rsidRDefault="00425AAE">
      <w:r>
        <w:t xml:space="preserve">       Authors:[[:blank:]]+          ([[:alpha:]][^\\n\\d]+       </w:t>
      </w:r>
    </w:p>
    <w:p w14:paraId="68AAE7BC" w14:textId="77777777" w:rsidR="00425AAE" w:rsidRDefault="00425AAE">
      <w:r>
        <w:t xml:space="preserve">       ((?:The</w:t>
      </w:r>
    </w:p>
    <w:p w14:paraId="7F88F780" w14:textId="77777777" w:rsidR="00425AAE" w:rsidRDefault="00425AAE">
      <w:r>
        <w:t>This) code is considered to be in the public domain)       );</w:t>
      </w:r>
    </w:p>
    <w:p w14:paraId="448BF265" w14:textId="77777777" w:rsidR="00425AAE" w:rsidRDefault="00425AAE">
      <w:r>
        <w:t xml:space="preserve">   static const char* generic_author_format =        (?1$1)(?2$2)(?3$3)(?4Public Domain);</w:t>
      </w:r>
    </w:p>
    <w:p w14:paraId="47DEE123" w14:textId="77777777" w:rsidR="00425AAE" w:rsidRDefault="00425AAE">
      <w:r>
        <w:t xml:space="preserve">   static const license_info licenses[] =     {       license_info( boost::regex(distributed\\W+under          (\\W+the)?[^\[:word:]]+Boost\\W+Software\\W+License\\W+Version\\W+1.0, boost::regex::perl </w:t>
      </w:r>
    </w:p>
    <w:p w14:paraId="4C6FCA64" w14:textId="77777777" w:rsidR="00425AAE" w:rsidRDefault="00425AAE">
      <w:r>
        <w:t xml:space="preserve"> boost::regex::icase)          ,          boost::regex(generic_author_sig, boost::regex::perl </w:t>
      </w:r>
    </w:p>
    <w:p w14:paraId="77B42D86" w14:textId="77777777" w:rsidR="00425AAE" w:rsidRDefault="00425AAE">
      <w:r>
        <w:t xml:space="preserve"> boost::regex::icase)          ,          generic_author_format          ,          Boost Software License, Version 1.0          ,          &lt;P&gt;Copyright (c) &lt;I&gt;Date&lt;/I&gt; &lt;I&gt;Author&lt;/I&gt;&lt;/P&gt;          &lt;P&gt;Distributed under the           Boost Software License, Version 1.0. (See accompanying file           LICENSE_1_0.txt or copy at &lt;a href=\http://www.boost.org/LICENSE_1_0.txt\&gt;http://www.boost.org/LICENSE_1_0.txt)&lt;/a&gt;&lt;/P&gt;        )       ,       license_info( boost::regex(Use\\W+\\modification\\W+and\\W+distribution(\\W+is</w:t>
      </w:r>
    </w:p>
    <w:p w14:paraId="56436DA8" w14:textId="77777777" w:rsidR="00425AAE" w:rsidRDefault="00425AAE">
      <w:r>
        <w:lastRenderedPageBreak/>
        <w:t xml:space="preserve">\\W+are)\\W+subject\\W+to          (\\W+the)?[^\[:word:]]+Boost\\W+Software\\W+License\\W+Version\\W+1.0, boost::regex::perl </w:t>
      </w:r>
    </w:p>
    <w:p w14:paraId="73D2A929" w14:textId="77777777" w:rsidR="00425AAE" w:rsidRDefault="00425AAE">
      <w:r>
        <w:t xml:space="preserve"> boost::regex::icase)          ,          boost::regex(generic_author_sig, boost::regex::perl </w:t>
      </w:r>
    </w:p>
    <w:p w14:paraId="73B06FA5" w14:textId="77777777" w:rsidR="00425AAE" w:rsidRDefault="00425AAE">
      <w:r>
        <w:t xml:space="preserve"> boost::regex::icase)          ,          generic_author_format          ,          Boost Software License, Version 1.0 (variant #1)          ,          &lt;P&gt;Copyright (c) &lt;I&gt;Date&lt;/I&gt; &lt;I&gt;Author&lt;/I&gt;&lt;/P&gt;          &lt;P&gt;Use, modification and distribution is subject to the           Boost Software License, Version 1.0. (See accompanying file           LICENSE_1_0.txt or copy at &lt;a href=\http://www.boost.org/LICENSE_1_0.txt\&gt;http://www.boost.org/LICENSE_1_0.txt)&lt;/a&gt;&lt;/P&gt;        )       ,       license_info( boost::regex((?!is)\\w\\w\\W+subject\\W+to          (\\W+the)?[^\[:word:]]+Boost\\W+Software\\W+License\\W+Version\\W+1.0, boost::regex::perl </w:t>
      </w:r>
    </w:p>
    <w:p w14:paraId="52B8008E" w14:textId="77777777" w:rsidR="00425AAE" w:rsidRDefault="00425AAE">
      <w:r>
        <w:t xml:space="preserve"> boost::regex::icase)          ,          boost::regex(generic_author_sig, boost::regex::perl </w:t>
      </w:r>
    </w:p>
    <w:p w14:paraId="77FA2BE9" w14:textId="77777777" w:rsidR="00425AAE" w:rsidRDefault="00425AAE">
      <w:r>
        <w:t xml:space="preserve"> boost::regex::icase)          ,          generic_author_format          ,          Boost Software License, Version 1.0 (variant #2)          ,          &lt;P&gt;Copyright (c) &lt;I&gt;Date&lt;/I&gt; &lt;I&gt;Author&lt;/I&gt;&lt;/P&gt;          &lt;P&gt;Subject to the           Boost Software License, Version 1.0. (See accompanying file           LICENSE_1_0.txt or copy at &lt;a href=\http://www.boost.org/LICENSE_1_0.txt\&gt;http://www.boost.org/LICENSE_1_0.txt)&lt;/a&gt;&lt;/P&gt;        )       ,       license_info( boost::regex(Copyright\\W+(c)\\W+2001\\W+2002\\W+Python\\W+Software\\W+Foundation\\W+All\\W+Rights\\W+Reserved, boost::regex::perl </w:t>
      </w:r>
    </w:p>
    <w:p w14:paraId="5373922A" w14:textId="77777777" w:rsidR="00425AAE" w:rsidRDefault="00425AAE">
      <w:r>
        <w:t xml:space="preserve"> boost::regex::icase)          ,          boost::regex(generic_author_sig, boost::regex::perl </w:t>
      </w:r>
    </w:p>
    <w:p w14:paraId="13BB2D4D" w14:textId="77777777" w:rsidR="00425AAE" w:rsidRDefault="00425AAE">
      <w:r>
        <w:t xml:space="preserve"> boost::regex::icase)          ,          generic_author_format          ,          Python Software License          ,          &lt;p&gt;Copyright (c) 2001, 2002 Python Software Foundation;&lt;/p&gt;          &lt;P&gt;All Rights Reserved&lt;/P&gt;        )       ,       license_info( boost::regex(Permission\\W+to\\W+use\\W+copy\\W+modify\\W+distribute\\W+and\\W+sell\\W+this\\W+software\\W+and\\W+its\\W+documentation          \\W+for\\W+any\\W+purpose\\W+is\\W+hereby\\W+granted\\W+without\\W+fee          \\W+provided\\W+that\\W+the\\W+above\\W+copyright\\W+notice\\W+appears?\\W+in\\W+all\\W+copies\\W+and          \\W+that\\W+both\\W+(the</w:t>
      </w:r>
    </w:p>
    <w:p w14:paraId="0EC5A6DC" w14:textId="77777777" w:rsidR="00425AAE" w:rsidRDefault="00425AAE">
      <w:r>
        <w:t xml:space="preserve">that)\\W+copyright\\W+notice\\W+and\\W+this\\W+permission\\W+notice\\W+appears?          \\W+in\\W+supporting\\W+documentation[^&lt;&gt;]{1, 100}\\W+no\\W+representations          \\W+(are\\W+made\\W+)?about\\W+the\\W+suitability\\W+of\\W+this\\W+software\\W+for\\W+any\\W+purpose          \\W+It\\W+is\\W+provided\\W+as\\W+is\\W+without\\W+express\\W+or\\W+implied\\W+warranty          , boost::regex::perl </w:t>
      </w:r>
    </w:p>
    <w:p w14:paraId="4F9F0F20" w14:textId="77777777" w:rsidR="00425AAE" w:rsidRDefault="00425AAE">
      <w:r>
        <w:t xml:space="preserve"> boost::regex::icase)          ,          boost::regex(generic_author_sig, boost::regex::perl </w:t>
      </w:r>
    </w:p>
    <w:p w14:paraId="24142A39" w14:textId="77777777" w:rsidR="00425AAE" w:rsidRDefault="00425AAE">
      <w:r>
        <w:t xml:space="preserve"> boost::regex::icase)          ,          generic_author_format          ,          SGI Style License          ,          &lt;P&gt;Copyright (c) &lt;I&gt;Date&lt;/I&gt;&lt;BR&gt;          &lt;I&gt;Author&lt;/I&gt;&lt;BR&gt;          &lt;BR&gt;          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&lt;I&gt;Author&lt;/I&gt; makes no representations           about the suitability of this software for any purpose.           It </w:t>
      </w:r>
      <w:r>
        <w:lastRenderedPageBreak/>
        <w:t>is provided \as is\ without express or implied warranty.&lt;/P&gt;        )       ,       license_info( boost::regex(Permission\\W+to\\W+use\\W+copy\\W+modify\\W+distribute\\W+and\\W+sell\\W+this\\W+software          \\W+for\\W+any\\W+purpose\\W+is\\W+hereby\\W+granted\\W+without\\W+fee          \\W+provided\\W+that\\W+the\\W+above\\W+copyright\\W+notice\\W+appears?\\W+in\\W+all\\W+copies\\W+and          \\W+that\\W+both\\W+(the</w:t>
      </w:r>
    </w:p>
    <w:p w14:paraId="34A4A041" w14:textId="77777777" w:rsidR="00425AAE" w:rsidRDefault="00425AAE">
      <w:r>
        <w:t xml:space="preserve">that)\\W+copyright\\W+notice\\W+and\\W+this\\W+permission\\W+notice\\W+appears?          \\W+in\\W+supporting\\W+documentation[^&lt;&gt;]{1, 100}\\W+no\\W+representations          \\W+(are\\W+made\\W+)?about\\W+the\\W+suitability\\W+of\\W+this\\W+software\\W+for\\W+any\\W+purpose          \\W+It\\W+is\\W+provided\\W+as\\W+is\\W+without\\W+express(ed)?\\W+or\\W+implied\\W+warranty, boost::regex::perl </w:t>
      </w:r>
    </w:p>
    <w:p w14:paraId="2AA4A565" w14:textId="77777777" w:rsidR="00425AAE" w:rsidRDefault="00425AAE">
      <w:r>
        <w:t xml:space="preserve"> boost::regex::icase)          ,          boost::regex(generic_author_sig, boost::regex::perl </w:t>
      </w:r>
    </w:p>
    <w:p w14:paraId="0969EDFC" w14:textId="77777777" w:rsidR="00425AAE" w:rsidRDefault="00425AAE">
      <w:r>
        <w:t xml:space="preserve"> boost::regex::icase)          ,          generic_author_format          ,          Old style Boost license #1          ,          &lt;P&gt;Copyright (c) &lt;I&gt;Date&lt;/I&gt;&lt;BR&gt;          &lt;I&gt;Author&lt;/I&gt;&lt;BR&gt;          &lt;BR&gt;          Permission to use, copy, modify, distribute and sell this software           for any purpose is hereby granted without fee,           provided that the above copyright notice appear in all copies and           that both that copyright notice and this permission notice appears?           in supporting documentation.  &lt;I&gt;Author&lt;/I&gt; makes no representations           about the suitability of this software for any purpose.           It is provided \as is\ without express or implied warranty.&lt;/P&gt;        )       ,       license_info(          boost::regex(             Permission\\W+to\\W+copy\\W+use\\W+modify\\W+sell\\W+and\\W+distribute\\W+this\\W+software             \\W+is\\W+granted\\W+provided\\W+this\\W+copyright\\W+notice\\W+appears\\W+in\\W+all\\W+copies             \\W+This\\W+software\\W+is\\W+provided\\W+as\\W+is\\W+without\\W+express\\W+or\\W+implied             \\W+warranty\\W+and\\W+with\\W+no\\W+claim\\W+as\\W+to\\W+its\\W+suitability\\W+for\\W+any\\W+purpose             , boost::regex::perl </w:t>
      </w:r>
    </w:p>
    <w:p w14:paraId="3FDB8B4D" w14:textId="77777777" w:rsidR="00425AAE" w:rsidRDefault="00425AAE">
      <w:r>
        <w:t xml:space="preserve"> boost::regex::icase          )          ,          boost::regex(generic_author_sig, boost::regex::perl </w:t>
      </w:r>
    </w:p>
    <w:p w14:paraId="647BEFFF" w14:textId="77777777" w:rsidR="00425AAE" w:rsidRDefault="00425AAE">
      <w:r>
        <w:t xml:space="preserve"> boost::regex::icase)          ,          generic_author_format          ,          Old style Boost license #2          ,          &lt;P&gt;Copyright (c) &lt;I&gt;Date&lt;/I&gt; &lt;I&gt;Author&lt;/I&gt;.&lt;BR&gt;&lt;BR&gt;\n          Permission to copy, use, modify, sell and distribute this software&lt;BR&gt;\n          is granted provided this copyright notice appears in all copies.&lt;BR&gt;\n          This software is provided \as is\ without express or implied&lt;BR&gt;\n          warranty, and with no claim as to its suitability for any purpose.&lt;/P&gt;\n        )       ,       license_info(          boost::regex(             Permission\\W+to\\W+copy\\W+use[^\[:word:]]+modify\\W+sell\\W+and\\W+distribute\\W+this\\W+software\\W+is\\W+granted\\W+provided             \\W+this\\W+copyright\\W+notice\\W+appears\\W+in\\W+all\\W+copies\\W+This\\W+software\\W+is             \\W+provided\\W+as\\W+is\\W+without\\W+express\\W+or\\W+implied\\W+warranty\\W+and\\W+with             \\W+no\\W+claim\\W+at\\W+to\\W+its\\W+suitability\\W+for\\W+any\\W+purpose             , boost::regex::perl </w:t>
      </w:r>
    </w:p>
    <w:p w14:paraId="01B3007A" w14:textId="77777777" w:rsidR="00425AAE" w:rsidRDefault="00425AAE">
      <w:r>
        <w:lastRenderedPageBreak/>
        <w:t xml:space="preserve"> boost::regex::icase          )          ,          boost::regex(generic_author_sig, boost::regex::perl </w:t>
      </w:r>
    </w:p>
    <w:p w14:paraId="4B25FEF1" w14:textId="77777777" w:rsidR="00425AAE" w:rsidRDefault="00425AAE">
      <w:r>
        <w:t xml:space="preserve"> boost::regex::icase)          ,          generic_author_format          ,          Old style Boost license #3          ,          &lt;P&gt;(C) Copyright &lt;I&gt;Author&lt;/I&gt; &lt;I&gt;Date&lt;/I&gt;.  Permission to copy, use,           modify, sell, and distribute this software is granted provided           this copyright notice appears in all copies.  This software is           provided \as is\ without express or implied warranty, and with           no claim at to its suitability for any purpose.&lt;/p&gt;\n        )       ,       license_info( boost::regex(Permission\\W+to\\W+copy\\W+use\\W+sell\\W+and\\W+distribute\\W+this\\W+software\\W+is\\W+granted                      \\W+provided\\W+this\\W+copyright\\W+notice\\W+appears\\W+in\\W+all\\W+copies                      \\W+Permission\\W+to\\W+modify\\W+the\\W+code\\W+and\\W+to\\W+distribute\\W+modified\\W+code\\W+is\\W+granted                      \\W+provided\\W+this\\W+copyright\\W+notice\\W+appears\\W+in\\W+all\\W+copies\\W+and\\W+a\\W+notice                      \\W+that\\W+the\\W+code\\W+was\\W+modified\\W+is\\W+included\\W+with\\W+the\\W+copyright\\W+notice                      \\W+This\\W+software\\W+is\\W+provided\\W+as\\W+is\\W+without\\W+express\\W+or\\W+implied\\W+warranty\\W+and\\W+with\\W+no\\W+claim\\W+as\\W+to\\W+its\\W+suitability\\W+for\\W+any\\W+purpose                      , boost::regex::perl </w:t>
      </w:r>
    </w:p>
    <w:p w14:paraId="0BB24D5B" w14:textId="77777777" w:rsidR="00425AAE" w:rsidRDefault="00425AAE">
      <w:r>
        <w:t xml:space="preserve"> boost::regex::icase)          ,          boost::regex(generic_author_sig, boost::regex::perl </w:t>
      </w:r>
    </w:p>
    <w:p w14:paraId="524E5275" w14:textId="77777777" w:rsidR="00425AAE" w:rsidRDefault="00425AAE">
      <w:r>
        <w:t xml:space="preserve"> boost::regex::icase)          ,          generic_author_format          ,          Old style Boost license #4          ,          &lt;P&gt;Copyright (C) &lt;I&gt;Date Author&lt;/I&gt;&lt;BR&gt;          &lt;BR&gt;          Permission to copy, use, sell and distribute this software is granted\n          provided this copyright notice appears in all copies.\n          Permission to modify the code and to distribute modified code is granted\n          provided this copyright notice appears in all copies, and a notice\n          that the code was modified is included with the copyright notice.&lt;/P&gt;\n          &lt;P&gt;This software is provided \as is\ without express or implied warranty,\n          and with no claim as to its suitability for any purpose.&lt;/P&gt;        )       ,       license_info( boost::regex(This\\W+file\\W+is\\W+part\\W+of\\W+the\\W+(Boost\\W+Graph</w:t>
      </w:r>
    </w:p>
    <w:p w14:paraId="21BE2766" w14:textId="77777777" w:rsidR="00425AAE" w:rsidRDefault="00425AAE">
      <w:r>
        <w:t>Generic\\W+Graph\\W+Component)\\W+Library                      \\W+You\\W+should\\W+have\\W+received\\W+a\\W+copy\\W+of\\W+the\\W+License\\W+Agreement\\W+for\\W+the                      \\W+(Boost</w:t>
      </w:r>
    </w:p>
    <w:p w14:paraId="16FA462E" w14:textId="77777777" w:rsidR="00425AAE" w:rsidRDefault="00425AAE">
      <w:r>
        <w:t>Generic)\\W+Graph\\W+(Component\\W+)?Library\\W+along\\W+with\\W+the\\W+software;\\W+see\\W+the\\W+file\\W+LICENSE                      (\\W+If\\W+not\\W+contact\\W+Office\\W+of\\W+Research\\W+University\\W+of\\W+Notre\\W+Dame\\W+Notre                      \\W+Dame\\W+IN\\W+46556)?                      \\W+Permission\\W+to\\W+modify\\W+the\\W+code\\W+and\\W+to\\W+distribute(\\W+modified</w:t>
      </w:r>
    </w:p>
    <w:p w14:paraId="1A630930" w14:textId="77777777" w:rsidR="00425AAE" w:rsidRDefault="00425AAE">
      <w:r>
        <w:t>\\W+the)\\W+code\\W+is                      \\W+granted\\W+provided\\W+the\\W+text\\W+of\\W+this\\W+NOTICE\\W+is\\W+retained\\W+a\\W+notice\\W+(that</w:t>
      </w:r>
    </w:p>
    <w:p w14:paraId="64642BEF" w14:textId="77777777" w:rsidR="00425AAE" w:rsidRDefault="00425AAE">
      <w:r>
        <w:t>if)                      \\W+the\\W+code\\W+was\\W+modified\\W+is\\W+included\\W+with\\W+the\\W+above\\</w:t>
      </w:r>
      <w:r>
        <w:lastRenderedPageBreak/>
        <w:t xml:space="preserve">W+COPYRIGHT\\W+NOTICE\\W+and                      \\W+with\\W+the\\W+COPYRIGHT\\W+NOTICE\\W+in\\W+the\\W+LICENSE\\W+file\\W+and\\W+that\\W+the\\W+LICENSE                      \\W+file\\W+is\\W+distributed\\W+with\\W+the\\W+modified\\W+code\\W+                      \\W+LICENSOR\\W+MAKES\\W+NO\\W+REPRESENTATIONS\\W+OR\\W+WARRANTIES\\W+EXPRESS\\W+OR\\W+IMPLIED                      \\W+By\\W+way\\W+of\\W+example\\W+but\\W+not\\W+limitation\\W+Licensor\\W+MAKES\\W+NO                      \\W+REPRESENTATIONS\\W+OR\\W+WARRANTIES\\W+OF\\W+MERCHANTABILITY\\W+OR\\W+FITNESS\\W+FOR\\W+ANY                      \\W+PARTICULAR\\W+PURPOSE\\W+OR\\W+THAT\\W+THE\\W+USE\\W+OF\\W+THE\\W+LICENSED\\W+SOFTWARE\\W+COMPONENTS                      \\W+OR\\W+DOCUMENTATION\\W+WILL\\W+NOT\\W+INFRINGE\\W+ANY\\W+PATENTS\\W+COPYRIGHTS\\W+TRADEMARKS                      \\W+OR\\W+OTHER\\W+RIGHTS             , boost::regex::perl </w:t>
      </w:r>
    </w:p>
    <w:p w14:paraId="71F6642F" w14:textId="77777777" w:rsidR="00425AAE" w:rsidRDefault="00425AAE">
      <w:r>
        <w:t xml:space="preserve"> boost::regex::icase)          ,          boost::regex(generic_author_sig, boost::regex::perl </w:t>
      </w:r>
    </w:p>
    <w:p w14:paraId="146E62A7" w14:textId="77777777" w:rsidR="00425AAE" w:rsidRDefault="00425AAE">
      <w:r>
        <w:t xml:space="preserve"> boost::regex::icase)          ,          generic_author_format          ,          Boost.Graph license (Notre Dame)          ,          &lt;P&gt;Copyright &lt;I&gt;Date&lt;/I&gt; University of Notre Dame.&lt;BR&gt;          Authors: Andrew Lumsdaine, Lie-Quan Lee, Jeremy G. Siek&lt;/P&gt;          &lt;P&gt;This file is part of the Boost Graph Library&lt;/P&gt;          &lt;P&gt;You should have received a copy of the &lt;A href=\http://www.boost.org/libs/graph/LICENCE\&gt;License Agreement&lt;/a&gt; for the           Boost Graph Library along with the software; see the file &lt;A href=\http://www.boost.org/libs/graph/LICENCE\&gt;LICENSE&lt;/a&gt;.           If not, contact Office of Research, University of Notre Dame, Notre           Dame, IN 46556.&lt;/P&gt;          &lt;P&gt;Permission to modify the code and to distribute modified code is           granted, provided the text of this NOTICE is retained, a notice that           the code was modified is included with the above COPYRIGHT NOTICE and           with the COPYRIGHT NOTICE in the &lt;A href=\http://www.boost.org/libs/graph/LICENCE\&gt;LICENSE&lt;/a&gt; file, and that the &lt;A href=\http://www.boost.org/libs/graph/LICENCE\&gt;LICENSE&lt;/a&gt;           file is distributed with the modified code.&lt;/P&gt;          &lt;P&gt;LICENSOR MAKES NO REPRESENTATIONS OR WARRANTIES, EXPRESS OR IMPLIED.&lt;BR&gt;           By way of example, but not limitation, Licensor MAKES NO           REPRESENTATIONS OR WARRANTIES OF MERCHANTABILITY OR FITNESS FOR ANY           PARTICULAR PURPOSE OR THAT THE USE OF THE LICENSED SOFTWARE COMPONENTS           OR DOCUMENTATION WILL NOT INFRINGE ANY PATENTS, COPYRIGHTS, TRADEMARKS           OR OTHER RIGHTS.&lt;/P&gt;        )       ,       license_info( boost::regex(This\\W+file\\W+is\\W+part\\W+of\\W+the\\W+(Boost\\W+Graph</w:t>
      </w:r>
    </w:p>
    <w:p w14:paraId="69CB52A5" w14:textId="77777777" w:rsidR="00425AAE" w:rsidRDefault="00425AAE">
      <w:r>
        <w:t>Generic\\W+Graph\\W+Component)\\W+Library                      \\W+You\\W+should\\W+have\\W+received\\W+a\\W+copy\\W+of\\W+the\\W+License\\W+Agreement\\W+for\\W+the                      \\W+(Boost</w:t>
      </w:r>
    </w:p>
    <w:p w14:paraId="382E63B3" w14:textId="77777777" w:rsidR="00425AAE" w:rsidRDefault="00425AAE">
      <w:r>
        <w:t xml:space="preserve">Generic)\\W+Graph\\W+(Component\\W+)?Library\\W+along\\W+with\\W+the\\W+software;\\W+see\\W+the\\W+file\\W+LICENSE                      (\\W+If\\W+not\\W+contact\\W+Office\\W+of\\W+Research\\W+Indiana\\W+University\\W+Bloomington\\W+IN\\W+47405)?                      </w:t>
      </w:r>
      <w:r>
        <w:lastRenderedPageBreak/>
        <w:t>\\W+Permission\\W+to\\W+modify\\W+the\\W+code\\W+and\\W+to\\W+distribute(\\W+modified</w:t>
      </w:r>
    </w:p>
    <w:p w14:paraId="66B3A91C" w14:textId="77777777" w:rsidR="00425AAE" w:rsidRDefault="00425AAE">
      <w:r>
        <w:t>\\W+the)\\W+code\\W+is                      \\W+granted\\W+provided\\W+the\\W+text\\W+of\\W+this\\W+NOTICE\\W+is\\W+retained\\W+a\\W+notice\\W+(that</w:t>
      </w:r>
    </w:p>
    <w:p w14:paraId="156B8445" w14:textId="77777777" w:rsidR="00425AAE" w:rsidRDefault="00425AAE">
      <w:r>
        <w:t xml:space="preserve">if)                      \\W+the\\W+code\\W+was\\W+modified\\W+is\\W+included\\W+with\\W+the\\W+above\\W+COPYRIGHT\\W+NOTICE\\W+and                      \\W+with\\W+the\\W+COPYRIGHT\\W+NOTICE\\W+in\\W+the\\W+LICENSE\\W+file\\W+and\\W+that\\W+the\\W+LICENSE                      \\W+file\\W+is\\W+distributed\\W+with\\W+the\\W+modified\\W+code\\W+                      \\W+LICENSOR\\W+MAKES\\W+NO\\W+REPRESENTATIONS\\W+OR\\W+WARRANTIES\\W+EXPRESS\\W+OR\\W+IMPLIED                      \\W+By\\W+way\\W+of\\W+example\\W+but\\W+not\\W+limitation\\W+Licensor\\W+MAKES\\W+NO                      \\W+REPRESENTATIONS\\W+OR\\W+WARRANTIES\\W+OF\\W+MERCHANTABILITY\\W+OR\\W+FITNESS\\W+FOR\\W+ANY                      \\W+PARTICULAR\\W+PURPOSE\\W+OR\\W+THAT\\W+THE\\W+USE\\W+OF\\W+THE\\W+LICENSED\\W+SOFTWARE\\W+COMPONENTS                      \\W+OR\\W+DOCUMENTATION\\W+WILL\\W+NOT\\W+INFRINGE\\W+ANY\\W+PATENTS\\W+COPYRIGHTS\\W+TRADEMARKS                      \\W+OR\\W+OTHER\\W+RIGHTS             , boost::regex::perl </w:t>
      </w:r>
    </w:p>
    <w:p w14:paraId="58BE1086" w14:textId="77777777" w:rsidR="00425AAE" w:rsidRDefault="00425AAE">
      <w:r>
        <w:t xml:space="preserve"> boost::regex::icase)          ,          boost::regex(generic_author_sig, boost::regex::perl </w:t>
      </w:r>
    </w:p>
    <w:p w14:paraId="0E8CCD22" w14:textId="77777777" w:rsidR="00425AAE" w:rsidRDefault="00425AAE">
      <w:r>
        <w:t xml:space="preserve"> boost::regex::icase)          ,          generic_author_format          ,          Boost.Graph license (Indiana University)          ,          &lt;P&gt;Copyright &lt;I&gt;Date&lt;/I&gt; Indiana University.&lt;BR&gt;          Authors: Andrew Lumsdaine, Lie-Quan Lee, Jeremy G. Siek&lt;/P&gt;          &lt;P&gt;This file is part of the Boost Graph Library&lt;/P&gt;          &lt;P&gt;You should have received a copy of the &lt;A href=\http://www.boost.org/libs/graph/LICENCE\&gt;License Agreement&lt;/a&gt; for the           Boost Graph Library along with the software; see the file &lt;A href=\http://www.boost.org/libs/graph/LICENCE\&gt;LICENSE&lt;/a&gt;.           If not, contact Office of Research, Indiana University, Bloomington,          IN 47404.&lt;/P&gt;          &lt;P&gt;Permission to modify the code and to distribute modified code is           granted, provided the text of this NOTICE is retained, a notice that           the code was modified is included with the above COPYRIGHT NOTICE and           with the COPYRIGHT NOTICE in the &lt;A href=\http://www.boost.org/libs/graph/LICENCE\&gt;LICENSE&lt;/a&gt; file, and that the &lt;A href=\http://www.boost.org/libs/graph/LICENCE\&gt;LICENSE&lt;/a&gt;           file is distributed with the modified code.&lt;/P&gt;          &lt;P&gt;LICENSOR MAKES NO REPRESENTATIONS OR WARRANTIES, EXPRESS OR IMPLIED.&lt;BR&gt;           By way of example, but not limitation, Licensor MAKES NO           REPRESENTATIONS OR WARRANTIES OF MERCHANTABILITY OR FITNESS FOR ANY           PARTICULAR PURPOSE OR THAT THE USE OF THE LICENSED SOFTWARE COMPONENTS           OR DOCUMENTATION WILL NOT INFRINGE ANY PATENTS, COPYRIGHTS, TRADEMARKS           OR OTHER RIGHTS.&lt;/P&gt;        )       ,       license_info( boost::regex(Permission\\W+to\\W+copy\\W+use\\W+modify\\W+sell\\W+and\\W+distribute\\W+this\\W+software\\W+is                      </w:t>
      </w:r>
      <w:r>
        <w:lastRenderedPageBreak/>
        <w:t xml:space="preserve">[^\[:word:]]+granted\\W+provided\\W+this\\W+copyright\\W+notice\\W+appears\\W+in\\W+all\\W+copies\\W+and                      \\W+modified\\W+version\\W+are\\W+clearly\\W+marked\\W+as\\W+such\\W+This\\W+software\\W+is\\W+provided                      \\W+as\\W+is\\W+without\\W+express\\W+or\\W+implied\\W+warranty\\W+and\\W+with\\W+no\\W+claim\\W+as\\W+to\\W+its                      \\W+suitability\\W+for\\W+any\\W+purpose                      , boost::regex::perl </w:t>
      </w:r>
    </w:p>
    <w:p w14:paraId="4AA64CC5" w14:textId="77777777" w:rsidR="00425AAE" w:rsidRDefault="00425AAE">
      <w:r>
        <w:t xml:space="preserve"> boost::regex::icase)          ,          boost::regex(generic_author_sig, boost::regex::perl </w:t>
      </w:r>
    </w:p>
    <w:p w14:paraId="68DBFCFA" w14:textId="77777777" w:rsidR="00425AAE" w:rsidRDefault="00425AAE">
      <w:r>
        <w:t xml:space="preserve"> boost::regex::icase)          ,          generic_author_format          ,          Old style Boost license #5          ,          &lt;P&gt;Copyright (C) &lt;I&gt;Date Author&lt;/I&gt;&lt;/P&gt;          &lt;p&gt;Permission to copy, use, modify, sell and distribute this software is           granted, provided this copyright notice appears in all copies and           modified version are clearly marked as such. This software is provided           \as is\ without express or implied warranty, and with no claim as to its           suitability for any purpose.&lt;/P&gt;        )       ,       license_info( boost::regex(This\\W+file\\W+can\\W+be\\W+redistributed\\W+and\\W+or\\W+modified\\W+under\\W+the\\W+terms\\W+found                      \\W+in\\W+copyright\\W+html                      \\W+This\\W+software\\W+and\\W+its\\W+documentation\\W+is\\W+provided\\W+as\\W+is\\W+without\\W+express\\W+or                      \\W+implied\\W+warranty\\W+and\\W+with\\W+no\\W+claim\\W+as\\W+to\\W+its\\W+suitability\\W+for\\W+any\\W+purpose             , boost::regex::perl </w:t>
      </w:r>
    </w:p>
    <w:p w14:paraId="5A84F3BC" w14:textId="77777777" w:rsidR="00425AAE" w:rsidRDefault="00425AAE">
      <w:r>
        <w:t xml:space="preserve"> boost::regex::icase)          ,          boost::regex(generic_author_sig, boost::regex::perl </w:t>
      </w:r>
    </w:p>
    <w:p w14:paraId="3987693C" w14:textId="77777777" w:rsidR="00425AAE" w:rsidRDefault="00425AAE">
      <w:r>
        <w:t xml:space="preserve"> boost::regex::icase)          ,          generic_author_format          ,          Boost.Pool license          ,          &lt;P&gt;This file can be redistributed and/or modified under the terms found           in &lt;a href=\http://www.boost.org/libs/pool/doc/copyright.html\&gt;copyright.html&lt;/a&gt;&lt;/P&gt;\n          &lt;P&gt;This software and its documentation is provided \as is\ without express or           implied warranty, and with no claim as to its suitability for any purpose&lt;/P&gt;        )       ,       license_info(boost::regex(Permission\\W+to\\W+use\\W+copy\\W+modify\\W+sell\\W+and\\W+distribute\\W+this\\W+software                      \\W+is\\W+hereby\\W+granted\\W+without\\W+fee\\W+provided\\W+that\\W+the\\W+above\\W+copyright\\W+notice                      \\W+appears\\W+in\\W+all\\W+copies\\W+and\\W+that\\W+both\\W+that\\W+copyright\\W+notice\\W+and\\W+this                      \\W+permission\\W+notice\\W+appear\\W+in\\W+supporting\\W+documentation                      [^&lt;&gt;]{1,100}\\W+(make\\W+any\\W+representation</w:t>
      </w:r>
    </w:p>
    <w:p w14:paraId="1ADCF8E4" w14:textId="77777777" w:rsidR="00425AAE" w:rsidRDefault="00425AAE">
      <w:r>
        <w:t xml:space="preserve">makes\\W+no\\W+representations)\\W+about\\W+the\\W+suitability\\W+of\\W+this                      \\W+software\\W+for\\W+any\\W+purpose\\W+It\\W+is\\W+provided\\W+as\\W+is\\W+without\\W+express\\W+or                      \\W+implied\\W+warranty                      , boost::regex::perl </w:t>
      </w:r>
    </w:p>
    <w:p w14:paraId="2A45115B" w14:textId="77777777" w:rsidR="00425AAE" w:rsidRDefault="00425AAE">
      <w:r>
        <w:t xml:space="preserve"> boost::regex::icase)          ,          boost::regex(generic_author_sig, boost::regex::perl </w:t>
      </w:r>
    </w:p>
    <w:p w14:paraId="36B79152" w14:textId="77777777" w:rsidR="00425AAE" w:rsidRDefault="00425AAE">
      <w:r>
        <w:t xml:space="preserve"> boost::regex::icase)          ,          generic_author_format          ,          Old style Boost license #6          ,          &lt;P&gt;Copyright &lt;I&gt;Author Data&lt;/I&gt;&lt;/P&gt;          &lt;P&gt;Permission to use, copy, modify, sell, and distribute this software           is hereby granted without fee provided that the above copyright notice           appears in all copies and that both that copyright notice and this           permission notice appear in supporting documentation,           &lt;I&gt;Author&lt;/I&gt; makes no representations about the suitability of this           software for </w:t>
      </w:r>
      <w:r>
        <w:lastRenderedPageBreak/>
        <w:t xml:space="preserve">any purpose. It is provided \as is\ without express or           implied warranty.&lt;/P&gt;        )       ,       license_info( boost::regex(Permission\\W+to\\W+copy                      [^\[:word:]]+use\\W+modify\\W+sell\\W+and\\W+distribute\\W+this\\W+software\\W+is\\W+granted\\W+provided                      \\W+this\\W+copyright\\W+notice\\W+appears\\W+in\\W+all\\W+copies\\W+of\\W+the\\W+source\\W+This                      \\W+software\\W+is\\W+provided\\W+as\\W+is\\W+without\\W+express\\W+or\\W+implied\\W+warranty                      \\W+and\\W+with\\W+no\\W+claim\\W+as\\W+to\\W+its\\W+suitability\\W+for\\W+any\\W+purpose                      , boost::regex::perl </w:t>
      </w:r>
    </w:p>
    <w:p w14:paraId="3B4ED8A5" w14:textId="77777777" w:rsidR="00425AAE" w:rsidRDefault="00425AAE">
      <w:r>
        <w:t xml:space="preserve"> boost::regex::icase)          ,          boost::regex(generic_author_sig, boost::regex::perl </w:t>
      </w:r>
    </w:p>
    <w:p w14:paraId="5ADA1452" w14:textId="77777777" w:rsidR="00425AAE" w:rsidRDefault="00425AAE">
      <w:r>
        <w:t xml:space="preserve"> boost::regex::icase)          ,          generic_author_format          ,          Old style Boost license #7          ,          &lt;P&gt;Copyright &lt;I&gt;Author Date&lt;/I&gt;. Permission to copy,           use, modify, sell and distribute this software is granted provided           this copyright notice appears in all copies of the source. This           software is provided \as is\ without express or implied warranty,           and with no claim as to its suitability for any purpose.        )       ,       license_info(boost::regex(This\\W+software\\W+is\\W+provided\\W+as-is\\W+without\\W+any\\W+express\\W+or\\W+implied       \\W+warranty\\W+In\\W+no\\W+event\\W+will\\W+the\\W+copyright\\W+holder\\W+be\\W+held\\W+liable\\W+for       \\W+any\\W+damages\\W+arising\\W+from\\W+the\\W+use\\W+of\\W+this\\W+software       \\W+Permission\\W+is\\W+granted\\W+to\\W+anyone\\W+to\\W+use\\W+this\\W+software\\W+for\\W+any\\W+purpose       \\W+including\\W+commercial\\W+applications\\W+and\\W+to\\W+alter\\W+it\\W+and\\W+redistribute       \\W+it\\W+freely\\W+subject\\W+to\\W+the\\W+following\\W+restrictions:       \\W+1\\W+The\\W+origin\\W+of\\W+this\\W+software\\W+must\\W+not\\W+be\\W+misrepresented;\\W+you\\W+must       \\W+not\\W+claim\\W+that\\W+you\\W+wrote\\W+the\\W+original\\W+software\\W+If\\W+you\\W+use\\W+this       \\W+software\\W+in\\W+a\\W+product\\W+an\\W+acknowledgment\\W+in\\W+the\\W+product\\W+documentation       \\W+would\\W+be\\W+appreciated\\W+but\\W+is\\W+not\\W+required       \\W+2\\W+Altered\\W+source\\W+versions\\W+must\\W+be\\W+plainly\\W+marked\\W+as\\W+such\\W+and\\W+must       \\W+not\\W+be\\W+misrepresented\\W+as\\W+being\\W+the\\W+original\\W+software       \\W+3\\W+This\\W+notice\\W+may\\W+not\\W+be\\W+removed\\W+or\\W+altered\\W+from\\W+any\\W+source       \\W+distribution                      , boost::regex::perl </w:t>
      </w:r>
    </w:p>
    <w:p w14:paraId="7B4A7A95" w14:textId="77777777" w:rsidR="00425AAE" w:rsidRDefault="00425AAE">
      <w:r>
        <w:t xml:space="preserve"> boost::regex::icase)          ,          boost::regex(generic_author_sig, boost::regex::perl </w:t>
      </w:r>
    </w:p>
    <w:p w14:paraId="734D9C70" w14:textId="77777777" w:rsidR="00425AAE" w:rsidRDefault="00425AAE">
      <w:r>
        <w:t xml:space="preserve"> boost::regex::icase)          ,          generic_author_format          ,          Old style Boost license #8          ,          &lt;P&gt;Phoenix V0.9&lt;BR&gt;Copyright (c) &lt;I&gt;Date&lt;/I&gt; Joel de Guzman&lt;/P&gt;          &lt;P&gt;This software is provided 'as-is', without any express or implied           warranty. In no event will the copyright holder be held liable for           any damages arising from the use of this software.&lt;/P&gt;          &lt;P&gt;Permission is granted to anyone to use this software for any purpose,           including commercial applications, and to alter it and redistribute           it freely, subject to the following restrictions:&lt;/P&gt;          &lt;P&gt;1.  </w:t>
      </w:r>
      <w:r>
        <w:lastRenderedPageBreak/>
        <w:t xml:space="preserve">The origin of this software must not be misrepresented; you must           not claim that you wrote the original software. If you use this           software in a product, an acknowledgment in the product documentation           would be appreciated but is not required.&lt;/P&gt;          2.  Altered source versions must be plainly marked as such, and must           not be misrepresented as being the original software. &lt;/P&gt;          &lt;P&gt;3.  This notice may not be removed or altered from any source           distribution.         )       ,       license_info( boost::regex(Permission\\W+to\\W+use\\W+copy\\W+modify\\W+sell\\W+and\\W+distribute\\W+this\\W+software                      \\W+is\\W+hereby\\W+granted\\W+without\\W+fee\\W+provided\\W+that\\W+the\\W+above\\W+copyright\\W+notice                      \\W+appears\\W+in\\W+all\\W+copies\\W+and\\W+that\\W+both\\W+that\\W+copyright\\W+notice\\W+and\\W+this                      \\W+permission\\W+notice\\W+appear\\W+in\\W+supporting\\W+documentation                      \\W+None\\W+of\\W+the\\W+above\\W+authors\\W+nor.{1,100}make\\W+any                      \\W+representation\\W+about\\W+the\\W+suitability\\W+of\\W+this\\W+software\\W+for\\W+any                      \\W+purpose\\W+It\\W+is\\W+provided\\W+as\\W+is\\W+without\\W+express\\W+or\\W+implied\\W+warranty                      , boost::regex::perl </w:t>
      </w:r>
    </w:p>
    <w:p w14:paraId="03776DB3" w14:textId="77777777" w:rsidR="00425AAE" w:rsidRDefault="00425AAE">
      <w:r>
        <w:t xml:space="preserve"> boost::regex::icase)          ,          boost::regex(generic_author_sig, boost::regex::perl </w:t>
      </w:r>
    </w:p>
    <w:p w14:paraId="17B82CFE" w14:textId="77777777" w:rsidR="00425AAE" w:rsidRDefault="00425AAE">
      <w:r>
        <w:t xml:space="preserve"> boost::regex::icase)          ,          generic_author_format          ,          Old style Boost license #9          ,          &lt;P&gt;Copyright &lt;I&gt; Author Date&lt;/I&gt;&lt;BR&gt;          Permission to use, copy, modify, sell, and distribute this software           is hereby granted without fee provided that the above copyright notice           appears in all copies and that both that copyright notice and this           permission notice appear in supporting documentation, &lt;BR&gt;          None of the above authors nor &lt;I&gt;Author's Organisation&lt;/I&gt; make any           representation about the suitability of this software for any           purpose. It is provided \as is\ without express or implied warranty.        )       ,       license_info( boost::regex(Permission\\W+to\\W+use\\W+copy\\W+modify\\W+and\\W+distribute\\W+this\\W+software\\W+for\\W+any                      \\W+purpose\\W+is\\W+hereby\\W+granted\\W+without\\W+fee\\W+provided\\W+that\\W+this\\W+copyright\\W+and                      \\W+permissions\\W+notice\\W+appear\\W+in\\W+all\\W+copies\\W+and\\W+derivatives                      \\W+This\\W+software\\W+is\\W+provided\\W+as\\W+is\\W+without\\W+express\\W+or\\W+implied\\W+warranty                      , boost::regex::perl </w:t>
      </w:r>
    </w:p>
    <w:p w14:paraId="0FA2D242" w14:textId="77777777" w:rsidR="00425AAE" w:rsidRDefault="00425AAE">
      <w:r>
        <w:t xml:space="preserve"> boost::regex::icase)          ,          boost::regex(generic_author_sig, boost::regex::perl </w:t>
      </w:r>
    </w:p>
    <w:p w14:paraId="7468FA7A" w14:textId="77777777" w:rsidR="00425AAE" w:rsidRDefault="00425AAE">
      <w:r>
        <w:t xml:space="preserve"> boost::regex::icase)          ,          generic_author_format          ,          Old style Boost license #10          ,          &lt;P&gt;Copyright &lt;I&gt;Author Date&lt;/I&gt;. All rights reserved.&lt;/P&gt;          &lt;P&gt;Permission to use, copy, modify, and distribute this software for any           purpose is hereby granted without fee, provided that this copyright and           permissions notice appear in all copies and derivatives.&lt;/P&gt;          &lt;P&gt;This software is provided \as is\ without express or implied warranty.&lt;/P&gt;        )       ,       license_info( boost::regex(This\\W+material\\W+is\\W+provided\\W+as\\W+is\\W+with\\W+absolutely\\W+no\\W+warranty\\W+expressed                      \\W+or\\W+implied\\W+Any\\W+use\\W+is\\W+at\\W+your\\W+own\\W+risk                      \\W+Permission\\W+to\\W+use\\W+or\\W+copy\\W+this\\W+software\\W+for\\W+any\\W</w:t>
      </w:r>
      <w:r>
        <w:lastRenderedPageBreak/>
        <w:t xml:space="preserve">+purpose\\W+is\\W+hereby\\W+granted                      \\W+without\\W+fee\\W+provided\\W+the\\W+above\\W+notices\\W+are\\W+retained\\W+on\\W+all\\W+copies                      \\W+Permission\\W+to\\W+modify\\W+the\\W+code\\W+and\\W+to\\W+distribute\\W+modified\\W+code\\W+is\\W+granted                      \\W+provided\\W+the\\W+above\\W+notices\\W+are\\W+retained\\W+and\\W+a\\W+notice\\W+that\\W+the\\W+code\\W+was                      \\W+modified\\W+is\\W+included\\W+with\\W+the\\W+above\\W+copyright\\W+notice                      , boost::regex::perl </w:t>
      </w:r>
    </w:p>
    <w:p w14:paraId="7A5E059D" w14:textId="77777777" w:rsidR="00425AAE" w:rsidRDefault="00425AAE">
      <w:r>
        <w:t xml:space="preserve"> boost::regex::icase)          ,          boost::regex(generic_author_sig, boost::regex::perl </w:t>
      </w:r>
    </w:p>
    <w:p w14:paraId="040A5C70" w14:textId="77777777" w:rsidR="00425AAE" w:rsidRDefault="00425AAE">
      <w:r>
        <w:t xml:space="preserve"> boost::regex::icase)          ,          generic_author_format          ,          Old style Boost license #11          ,          &lt;P&gt;This material is provided \as is\, with absolutely no warranty expressed           or implied. Any use is at your own risk.&lt;/P&gt;          &lt;P&gt;Permission to use or copy this software for any purpose is hereby granted           without fee, provided the above notices are retained on all copies.           Permission to modify the code and to distribute modified code is granted,           provided the above notices are retained, and a notice that the code was           modified is included with the above copyright notice.&lt;/P&gt;        )       ,       license_info( boost::regex(Permission\\W+to\\W+copy\\W+use\\W+and\\W+distribute\\W+this\\W+software\\W+is\\W+granted\\W+provided                      \\W+that\\W+this\\W+copyright\\W+notice\\W+appears\\W+in\\W+all\\W+copies                      \\W+Permission\\W+to\\W+modify\\W+the\\W+code\\W+and\\W+to\\W+distribute\\W+modified\\W+code\\W+is\\W+granted                      \\W+provided\\W+that\\W+this\\W+copyright\\W+notice\\W+appears\\W+in\\W+all\\W+copies\\W+and\\W+a\\W+notice                      \\W+that\\W+the\\W+code\\W+was\\W+modified\\W+is\\W+included\\W+with\\W+the\\W+copyright\\W+notice                      \\W+This\\W+software\\W+is\\W+provided\\W+as\\W+is\\W+without\\W+express\\W+or\\W+implied\\W+warranty\\W+and                      \\W+with\\W+no\\W+claim\\W+as\\W+to\\W+its\\W+suitability\\W+for\\W+any\\W+purpose                      , boost::regex::perl </w:t>
      </w:r>
    </w:p>
    <w:p w14:paraId="1C88E6AB" w14:textId="77777777" w:rsidR="00425AAE" w:rsidRDefault="00425AAE">
      <w:r>
        <w:t xml:space="preserve"> boost::regex::icase)          ,          boost::regex(generic_author_sig, boost::regex::perl </w:t>
      </w:r>
    </w:p>
    <w:p w14:paraId="4B05E784" w14:textId="77777777" w:rsidR="00425AAE" w:rsidRDefault="00425AAE">
      <w:r>
        <w:t xml:space="preserve"> boost::regex::icase)          ,          generic_author_format          ,          Old style Boost license #12          ,          &lt;P&gt;Copyright (C) &lt;I&gt;Date Author&lt;/I&gt;&lt;/P&gt;&lt;P&gt;Permission to copy, use, and distribute this software is granted, provided           that this copyright notice appears in all copies.&lt;BR&gt;          Permission to modify the code and to distribute modified code is granted,           provided that this copyright notice appears in all copies, and a notice           that the code was modified is included with the copyright notice.&lt;/P&gt;          &lt;P&gt;This software is provided \as is\ without express or implied warranty, and           with no claim as to its suitability for any purpose.&lt;/P&gt;        )       ,       license_info( boost::regex(Permission\\W+to\\W+copy\\W+and\\W+use\\W+this\\W+software\\W+is\\W+granted                                  \\W+provided\\W+this\\W+copyright\\W+notice\\W+appears\\W+in\\W+all\\W+copies                                  \\W+Permission\\W+to\\W+modify\\W+the\\W+code\\W+and\\W+to\\W+distribute\\W+modified\\W+code\\W+is\\W+granted                                  \\W+provided\\W+this\\W+copyright\\W+notice\\W+appears\\W+in\\W+all\\W+copies\\W</w:t>
      </w:r>
      <w:r>
        <w:lastRenderedPageBreak/>
        <w:t xml:space="preserve">+and\\W+a\\W+notice                                  \\W+that\\W+the\\W+code\\W+was\\W+modified\\W+is\\W+included\\W+with\\W+the\\W+copyright\\W+notice                                  \\W+This\\W+software\\W+is\\W+provided\\W+as\\W+is\\W+without\\W+express\\W+or\\W+implied\\W+warranty                                  \\W+and\\W+with\\W+no\\W+claim\\W+as\\W+to\\W+its\\W+suitability\\W+for\\W+any\\W+purpose                      , boost::regex::perl </w:t>
      </w:r>
    </w:p>
    <w:p w14:paraId="3C8F920A" w14:textId="77777777" w:rsidR="00425AAE" w:rsidRDefault="00425AAE">
      <w:r>
        <w:t xml:space="preserve"> boost::regex::icase)          ,          boost::regex(generic_author_sig, boost::regex::perl </w:t>
      </w:r>
    </w:p>
    <w:p w14:paraId="6AE2505D" w14:textId="77777777" w:rsidR="00425AAE" w:rsidRDefault="00425AAE">
      <w:r>
        <w:t xml:space="preserve"> boost::regex::icase)          ,          generic_author_format          ,          Old style Boost license #13          ,          &lt;P&gt;Copyright (C) &lt;I&gt;Date Author&lt;/I&gt;&lt;/P&gt;          &lt;P&gt;Permission to copy and use this software is granted,           provided this copyright notice appears in all copies.           Permission to modify the code and to distribute modified code is granted,           provided this copyright notice appears in all copies, and a notice           that the code was modified is included with the copyright notice.&lt;/P&gt;          &lt;P&gt;This software is provided \as is\ without express or implied warranty,           and with no claim as to its suitability for any purpose.&lt;/P&gt;        )       ,       license_info( boost::regex(Copyright\\W+Kevlin\\W+Henney\\W+2000\\W+All\\W+rights\\W+reserved\\W+                                  Permission\\W+to\\W+use\\W+copy\\W+modify\\W+and\\W+distribute\\W+this\\W+software\\W+for\\W+any                                  \\W+purpose\\W+is\\W+hereby\\W+granted\\W+without\\W+fee\\W+provided\\W+that\\W+this\\W+copyright\\W+and                                  \\W+permissions\\W+notice\\W+appear\\W+in\\W+all\\W+copies\\W+and\\W+derivatives\\W+and\\W+that\\W+no                                  \\W+charge\\W+may\\W+be\\W+made\\W+for\\W+the\\W+software\\W+and\\W+its\\W+documentation\\W+except\\W+to\\W+cover                                  \\W+cost\\W+of\\W+distribution                                  \\W+This\\W+software\\W+is\\W+provided\\W+as\\W+is\\W+without\\W+express\\W+or\\W+implied\\W+warranty\\W+                      , boost::regex::perl </w:t>
      </w:r>
    </w:p>
    <w:p w14:paraId="0731EB9C" w14:textId="77777777" w:rsidR="00425AAE" w:rsidRDefault="00425AAE">
      <w:r>
        <w:t xml:space="preserve"> boost::regex::icase)          ,          boost::regex(generic_author_sig, boost::regex::perl </w:t>
      </w:r>
    </w:p>
    <w:p w14:paraId="212881D6" w14:textId="77777777" w:rsidR="00425AAE" w:rsidRDefault="00425AAE">
      <w:r>
        <w:t xml:space="preserve"> boost::regex::icase)          ,          generic_author_format          ,          Old style Boost license #14          ,          &lt;P&gt;Copyright The Author, The Date. All rights reserved.&lt;/P&gt;          &lt;P&gt;Permission to use, copy, modify, and distribute this software for any           purpose is hereby granted without fee, provided that this copyright and           permissions notice appear in all copies and derivatives, and that no           charge may be made for the software and its documentation except to cover           cost of distribution.&lt;/P&gt;          &lt;P&gt;This software is provided \as is\ without express or implied warranty.&lt;/P&gt;        )       ,       license_info( boost::regex(preprocessed\\W+version\\W+of\\W+boost/mpl/.*\\.hpp\\W+header\\W+see\\W+the\\W+original\\W+for\\W+copyright\\W+information, boost::regex::perl </w:t>
      </w:r>
    </w:p>
    <w:p w14:paraId="2A09B121" w14:textId="77777777" w:rsidR="00425AAE" w:rsidRDefault="00425AAE">
      <w:r>
        <w:t xml:space="preserve"> boost::regex::icase)          ,          boost::regex(generic_author_sig, boost::regex::perl </w:t>
      </w:r>
    </w:p>
    <w:p w14:paraId="50DD1647" w14:textId="77777777" w:rsidR="00425AAE" w:rsidRDefault="00425AAE">
      <w:r>
        <w:t xml:space="preserve"> boost::regex::icase)          ,          generic_author_format          ,          SGI Style Licence (MPL preprocessed file)          ,          &lt;P&gt;Copyright (c) &lt;I&gt;Date&lt;/I&gt;&lt;BR&gt;          &lt;I&gt;Author&lt;/I&gt;&lt;BR&gt;          &lt;BR&gt;          Permission to use, copy, modify, distribute and sell this software           and its documentation for any purpose is hereby granted without fee,           provided that the above copyright notice appear in all copies and           that </w:t>
      </w:r>
      <w:r>
        <w:lastRenderedPageBreak/>
        <w:t xml:space="preserve">both that copyright notice and this permission notice appear           in supporting documentation.  &lt;I&gt;Author&lt;/I&gt; makes no representations           about the suitability of this software for any purpose.           It is provided \as is\ without express or implied warranty.&lt;/P&gt;        )       ,       license_info( boost::regex(             This\\W+file\\W+is\\W+part\\W+of\\W+jam\\W+             License\\W+is\\W+hereby\\W+granted\\W+to\\W+use\\W+this\\W+software\\W+and\\W+distribute\\W+it\\W+             freely\\W+as\\W+long\\W+as\\W+this\\W+copyright\\W+notice\\W+is\\W+retained\\W+and\\W+modifications\\W+             are\\W+clearly\\W+marked\\W+             ALL\\W+WARRANTIES\\W+ARE\\W+HEREBY\\W+DISCLAIMED             </w:t>
      </w:r>
    </w:p>
    <w:p w14:paraId="4CAC9316" w14:textId="77777777" w:rsidR="00425AAE" w:rsidRDefault="00425AAE">
      <w:r>
        <w:t xml:space="preserve">             This\\W+file\\W+is\\W+part\\W+of\\W+Jam\\W+see\\W+jam\\.c\\W+for\\W+Copyright\\W+information             </w:t>
      </w:r>
    </w:p>
    <w:p w14:paraId="13937F0C" w14:textId="77777777" w:rsidR="00425AAE" w:rsidRDefault="00425AAE">
      <w:r>
        <w:t xml:space="preserve">This file has been donated to Jam             </w:t>
      </w:r>
    </w:p>
    <w:p w14:paraId="1C7DB0D9" w14:textId="77777777" w:rsidR="00425AAE" w:rsidRDefault="00425AAE">
      <w:r>
        <w:t xml:space="preserve">Generated by mkjambase from Jambase , boost::regex::perl </w:t>
      </w:r>
    </w:p>
    <w:p w14:paraId="1CF6453C" w14:textId="77777777" w:rsidR="00425AAE" w:rsidRDefault="00425AAE">
      <w:r>
        <w:t xml:space="preserve"> boost::regex::icase)          ,          boost::regex(generic_author_sig + std::string(</w:t>
      </w:r>
    </w:p>
    <w:p w14:paraId="2ECABE74" w14:textId="77777777" w:rsidR="00425AAE" w:rsidRDefault="00425AAE">
      <w:r>
        <w:t>(Craig\\W+W\\W+McPheeters\\W+Alias\\W+Wavefront)</w:t>
      </w:r>
    </w:p>
    <w:p w14:paraId="32F92FB3" w14:textId="77777777" w:rsidR="00425AAE" w:rsidRDefault="00425AAE">
      <w:r>
        <w:t xml:space="preserve">(Generated by mkjambase from Jambase)), boost::regex::perl </w:t>
      </w:r>
    </w:p>
    <w:p w14:paraId="1CA7AB6A" w14:textId="77777777" w:rsidR="00425AAE" w:rsidRDefault="00425AAE">
      <w:r>
        <w:t xml:space="preserve"> boost::regex::icase)          ,          generic_author_format + std::string((?4Craig W. McPheeters, Alias</w:t>
      </w:r>
    </w:p>
    <w:p w14:paraId="6767BCA0" w14:textId="77777777" w:rsidR="00425AAE" w:rsidRDefault="00425AAE">
      <w:r>
        <w:t xml:space="preserve">Wavefront)(?5Christopher Seiwald and Perforce Software, Inc))          ,          Perforce Jam License          ,          &lt;P&gt;Copyright 1993-2002 Christopher Seiwald and Perforce Software, Inc.&lt;/P&gt;          &lt;P&gt;This file is part of jam.&lt;/P&gt;          &lt;P&gt;License is hereby granted to use this software and distribute it           freely, as long as this copyright notice is retained and modifications            are clearly marked.&lt;/P&gt;          &lt;P&gt;ALL WARRANTIES ARE HEREBY DISCLAIMED&lt;/P&gt;        )       ,       license_info( boost::regex(             Permission\\W+is\\W+granted\\W+to\\W+anyone\\W+to\\W+use\\W+this\\W+software\\W+for\\W+any\\W+             purpose\\W+on\\W+any\\W+computer\\W+system\\W+and\\W+to\\W+redistribute\\W+it\\W+freely\\W+             subject\\W+to\\W+the\\W+following\\W+restrictions\\W+             1\\W+The\\W+author\\W+is\\W+not\\W+responsible\\W+for\\W+the\\W+consequences\\W+of\\W+use\\W+of\\W+             this\\W+software\\W+no\\W+matter\\W+how\\W+awful\\W+even\\W+if\\W+they\\W+arise\\W+             from\\W+defects\\W+in\\W+it\\W+             2\\W+The\\W+origin\\W+of\\W+this\\W+software\\W+must\\W+not\\W+be\\W+misrepresented\\W+either\\W+             by\\W+explicit\\W+claim\\W+or\\W+by\\W+omission\\W+             3\\W+Altered\\W+versions\\W+must\\W+be\\W+plainly\\W+marked\\W+as\\W+such\\W+and\\W+must\\W+not\\W+             be\\W+misrepresented\\W+as\\W+being\\W+the\\W+original\\W+software             </w:t>
      </w:r>
    </w:p>
    <w:p w14:paraId="11BC2C08" w14:textId="77777777" w:rsidR="00425AAE" w:rsidRDefault="00425AAE">
      <w:r>
        <w:t xml:space="preserve">Definitions\\W+etc\\W+for\\W+regexp\\W+3\\W+routines, boost::regex::perl </w:t>
      </w:r>
    </w:p>
    <w:p w14:paraId="7AF1E394" w14:textId="77777777" w:rsidR="00425AAE" w:rsidRDefault="00425AAE">
      <w:r>
        <w:t xml:space="preserve"> boost::regex::icase)          ,          boost::regex(generic_author_sig + std::string(</w:t>
      </w:r>
    </w:p>
    <w:p w14:paraId="2CB49935" w14:textId="77777777" w:rsidR="00425AAE" w:rsidRDefault="00425AAE">
      <w:r>
        <w:t xml:space="preserve">(Definitions\\W+etc\\W+for\\W+regexp\\W+3\\W+routines)), boost::regex::perl </w:t>
      </w:r>
    </w:p>
    <w:p w14:paraId="27664439" w14:textId="77777777" w:rsidR="00425AAE" w:rsidRDefault="00425AAE">
      <w:r>
        <w:t xml:space="preserve"> boost::regex::icase)          ,          generic_author_format + std::string((?4University of Toronto))          ,          BSD Regex License          ,          &lt;P&gt;Copyright (c) 1986 by </w:t>
      </w:r>
      <w:r>
        <w:lastRenderedPageBreak/>
        <w:t xml:space="preserve">University of Toronto.&lt;/P&gt;          &lt;P&gt;Written by Henry Spencer.  Not derived from licensed software.&lt;/P&gt;          &lt;P&gt;Permission is granted to anyone to use this software for any          purpose on any computer system, and to redistribute it freely,          subject to the following restrictions:&lt;/P&gt;          &lt;P&gt;The author is not responsible for the consequences of use of          this software, no matter how awful, even if they arise          from defects in it.&lt;/P&gt;          &lt;p&gt;The origin of this software must not be misrepresented, either          by explicit claim or by omission.&lt;/p&gt;          &lt;p&gt;Altered versions must be plainly marked as such, and must not          be misrepresented as being the original software.&lt;/P&gt;        )       ,       license_info( boost::regex(             Skeleton\\W+parser\\W+for\\W+Yacc\\W+like\\W+parsing\\W+with\\W+Bison\\W+             Copyright.{0,100}Free\\W+Software\\W+Foundation\\W+Inc\\W+          \\W+This\\W+program\\W+is\\W+free\\W+software\\W+you\\W+can\\W+redistribute\\W+it\\W+and\\W+or\\W+modify\\W+          it\\W+under\\W+the\\W+terms\\W+of\\W+the\\W+GNU\\W+General\\W+Public\\W+License\\W+as\\W+published\\W+by\\W+          the\\W+Free\\W+Software\\W+Foundation\\W+either\\W+version\\W+2\\W+or\\W+at\\W+your\\W+option\\W+          any\\W+later\\W+version          </w:t>
      </w:r>
    </w:p>
    <w:p w14:paraId="1953FA81" w14:textId="77777777" w:rsidR="00425AAE" w:rsidRDefault="00425AAE">
      <w:r>
        <w:t xml:space="preserve">          // this part matches the start of jamgramtab.h which is under the same licence          // but bison does not output it's usual licence declaration:          \\{\\s*\!\\\s*,\\s*_BANG_t\\s*\\}, boost::regex::perl </w:t>
      </w:r>
    </w:p>
    <w:p w14:paraId="45BDD864" w14:textId="77777777" w:rsidR="00425AAE" w:rsidRDefault="00425AAE">
      <w:r>
        <w:t xml:space="preserve"> boost::regex::icase)          ,          boost::regex(generic_author_sig + std::string(</w:t>
      </w:r>
    </w:p>
    <w:p w14:paraId="1F2350A4" w14:textId="77777777" w:rsidR="00425AAE" w:rsidRDefault="00425AAE">
      <w:r>
        <w:t xml:space="preserve">(\\{\\s*\!\\\s*,\\s*_BANG_t\\s*\\})), boost::regex::perl </w:t>
      </w:r>
    </w:p>
    <w:p w14:paraId="28D97507" w14:textId="77777777" w:rsidR="00425AAE" w:rsidRDefault="00425AAE">
      <w:r>
        <w:t xml:space="preserve"> boost::regex::icase)          ,          generic_author_format + std::string((?4Free Software Foundation, Inc))          ,          GNU Parser Licence          ,          &lt;P&gt;Skeleton parser for Yacc-like parsing with Bison,&lt;BR&gt;          Copyright (C) 1984, 1989, 1990, 2000, 2001, 2002 Free Software Foundation, Inc.&lt;/P&gt;          &lt;P&gt;This program is free software; you can redistribute it and/or modify          it under the terms of the GNU General Public License as published by          the Free Software Foundation; either version 2, or (at your option)          any later version.&lt;/P&gt;          &lt;P&gt;This program is distributed in the hope that it will be useful,          but WITHOUT ANY WARRANTY; without even the implied warranty of          MERCHANTABILITY or FITNESS FOR A PARTICULAR PURPOSE.  See the          GNU General Public License for more details.&lt;/P&gt;          &lt;P&gt;You should have received a copy of the GNU General Public License          along with this program; if not, write to the Free Software          Foundation, Inc., 59 Temple Place - Suite 330,          Boston, MA 02111-1307, USA.&lt;/P&gt;          &lt;P&gt;As a special exception, when this file is copied by Bison into a          Bison output file, you may use that output file without restriction.          This special exception was added by the Free Software Foundation          in version 1.24 of Bison.&lt;/P&gt;        )       ,       license_info( boost::regex(             (?:The</w:t>
      </w:r>
    </w:p>
    <w:p w14:paraId="396B5207" w14:textId="77777777" w:rsidR="00425AAE" w:rsidRDefault="00425AAE">
      <w:r>
        <w:t xml:space="preserve">This)\\W+code\\W+is\\W+considered\\W+to\\W+be\\W+in\\W+the\\W+public\\W+domain, boost::regex::perl </w:t>
      </w:r>
    </w:p>
    <w:p w14:paraId="6536B121" w14:textId="77777777" w:rsidR="00425AAE" w:rsidRDefault="00425AAE">
      <w:r>
        <w:t xml:space="preserve"> boost::regex::icase)          ,          boost::regex(generic_author_sig, boost::regex::perl </w:t>
      </w:r>
    </w:p>
    <w:p w14:paraId="7E362FFA" w14:textId="77777777" w:rsidR="00425AAE" w:rsidRDefault="00425AAE">
      <w:r>
        <w:t xml:space="preserve"> boost::regex::icase)          ,          generic_author_format          ,          Public Domain          ,          &lt;P&gt;The code has no license terms, it has been explicity placed in the\n          </w:t>
      </w:r>
      <w:r>
        <w:lastRenderedPageBreak/>
        <w:t>public domain by it's author(s).&lt;/P&gt;        )       ,    };    return std::pair&lt;const license_info*, int&gt;(licenses, static_cast&lt;int&gt;(sizeof(licenses)/sizeof(licenses[0]))); }</w:t>
      </w:r>
    </w:p>
    <w:p w14:paraId="7FDB86B9" w14:textId="77777777" w:rsidR="00425AAE" w:rsidRDefault="00425AAE">
      <w:r>
        <w:t>std::string format_authors_name(const std::string&amp; name) {    // put name into a consistent format, so that we don't get too much    // of a proliferation of names (lots of versions of the same basic form).</w:t>
      </w:r>
    </w:p>
    <w:p w14:paraId="23CC5F9E" w14:textId="77777777" w:rsidR="00425AAE" w:rsidRDefault="00425AAE">
      <w:r>
        <w:t xml:space="preserve">   static const boost::regex e((^)?[^-(&lt;a-zA-ZÀ-þ]+(([(&lt;].*)?$)?);    static const char* formatter = (?1:(?2: ));</w:t>
      </w:r>
    </w:p>
    <w:p w14:paraId="727D0657" w14:textId="77777777" w:rsidR="00425AAE" w:rsidRDefault="00425AAE">
      <w:r>
        <w:t xml:space="preserve">   return boost::regex_replace(name, e, formatter, boost::match_default </w:t>
      </w:r>
    </w:p>
    <w:p w14:paraId="41691E8F" w14:textId="77777777" w:rsidR="00425AAE" w:rsidRDefault="00425AAE">
      <w:r>
        <w:t xml:space="preserve"> boost::format_all); }</w:t>
      </w:r>
    </w:p>
    <w:p w14:paraId="78C61D9A" w14:textId="77777777" w:rsidR="00425AAE" w:rsidRDefault="00425AAE">
      <w:r>
        <w:t>[END FILE=boost1.55-1.55.0+dfsg/tools/bcp/licence_info.cpp]</w:t>
      </w:r>
    </w:p>
    <w:p w14:paraId="636A8BFD" w14:textId="77777777" w:rsidR="00425AAE" w:rsidRPr="006672E4" w:rsidRDefault="00425AAE" w:rsidP="00441FC8">
      <w:pPr>
        <w:pStyle w:val="Heading2"/>
      </w:pPr>
      <w:bookmarkStart w:id="52" w:name="_Toc399937870"/>
      <w:r w:rsidRPr="006672E4">
        <w:t>botan1.10 (version 1.10.8):</w:t>
      </w:r>
      <w:bookmarkEnd w:id="52"/>
    </w:p>
    <w:p w14:paraId="09894A3F" w14:textId="77777777" w:rsidR="00425AAE" w:rsidRPr="006672E4" w:rsidRDefault="00425AAE" w:rsidP="00C27E8E">
      <w:pPr>
        <w:spacing w:after="0"/>
        <w:rPr>
          <w:rFonts w:asciiTheme="minorHAnsi" w:hAnsiTheme="minorHAnsi"/>
          <w:sz w:val="22"/>
        </w:rPr>
      </w:pPr>
    </w:p>
    <w:p w14:paraId="72F2047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"botan1.10-1.10.8/debian/copyright":</w:t>
      </w:r>
    </w:p>
    <w:p w14:paraId="49A312B1" w14:textId="77777777" w:rsidR="00425AAE" w:rsidRPr="006672E4" w:rsidRDefault="00425AAE" w:rsidP="00C27E8E">
      <w:pPr>
        <w:spacing w:after="0"/>
        <w:rPr>
          <w:rFonts w:asciiTheme="minorHAnsi" w:hAnsiTheme="minorHAnsi"/>
          <w:sz w:val="22"/>
        </w:rPr>
      </w:pPr>
    </w:p>
    <w:p w14:paraId="1010DDB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FILE=botan1.10-1.10.8/debian/copyright] Author: Jack Lloyd &lt;lloyd@randombit.net&gt; Download: http://botan.randombit.net/</w:t>
      </w:r>
    </w:p>
    <w:p w14:paraId="72160E37" w14:textId="77777777" w:rsidR="00425AAE" w:rsidRPr="006672E4" w:rsidRDefault="00425AAE" w:rsidP="00C27E8E">
      <w:pPr>
        <w:spacing w:after="0"/>
        <w:rPr>
          <w:rFonts w:asciiTheme="minorHAnsi" w:hAnsiTheme="minorHAnsi"/>
          <w:sz w:val="22"/>
        </w:rPr>
      </w:pPr>
    </w:p>
    <w:p w14:paraId="532C4D4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Files: * Copyright:  (C) 1999-2009 Jack Lloyd  (C) 2001 Peter J Jones  (C) 2004-2007 Justin Karneges  (C) 2005 Matthew Gregan  (C) 2005-2006 Matt Johnston  (C) 2006 Luca Piccarreta  (C) 2007 Yves Jerschow  (C) 2007-2008 FlexSecure GmbH  (C) 2007-2008 Technische Universitat Darmstadt  (C) 2007-2008 Falko Strenzke  (C) 2007-2008 Martin Doering  (C) 2007 Manuel Hartl  (C) 2007 Christoph Ludwig  (C) 2007 Patrick Sona License: BSD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THIS SOFTWARE IS PROVIDED BY THE AUTHOR(S) "AS IS" AND ANY EXPRESS OR  IMPLIED WARRANTIES, INCLUDING, BUT NOT LIMITED TO, THE IMPLIED  WARRANTIES OF MERCHANTABILITY AND FITNESS FOR A PARTICULAR PURPOSE,  ARE DISCLAIMED. IN NO EVENT SHALL THE AUTHOR(S)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59DECB8" w14:textId="77777777" w:rsidR="00425AAE" w:rsidRPr="006672E4" w:rsidRDefault="00425AAE" w:rsidP="00C27E8E">
      <w:pPr>
        <w:spacing w:after="0"/>
        <w:rPr>
          <w:rFonts w:asciiTheme="minorHAnsi" w:hAnsiTheme="minorHAnsi"/>
          <w:sz w:val="22"/>
        </w:rPr>
      </w:pPr>
    </w:p>
    <w:p w14:paraId="768F2AB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Files: debian/* Copyright: (C) 2007-2009 Daniel Baumann &lt;daniel@debian.org&gt; License: BSD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THIS SOFTWARE IS PROVIDED BY THE AUTHOR(S) "AS IS" AND ANY EXPRESS OR  IMPLIED WARRANTIES, INCLUDING, BUT NOT LIMITED TO, THE IMPLIED  WARRANTIES OF MERCHANTABILITY AND FITNESS FOR </w:t>
      </w:r>
      <w:r w:rsidRPr="006672E4">
        <w:rPr>
          <w:rFonts w:asciiTheme="minorHAnsi" w:hAnsiTheme="minorHAnsi"/>
          <w:sz w:val="22"/>
        </w:rPr>
        <w:lastRenderedPageBreak/>
        <w:t>A PARTICULAR PURPOSE,  ARE DISCLAIMED. IN NO EVENT SHALL THE AUTHOR(S)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FILE=botan1.10-1.10.8/debian/copyright]</w:t>
      </w:r>
    </w:p>
    <w:p w14:paraId="6D662FC0" w14:textId="77777777" w:rsidR="00425AAE" w:rsidRPr="006672E4" w:rsidRDefault="00425AAE" w:rsidP="00C27E8E">
      <w:pPr>
        <w:spacing w:after="0"/>
        <w:rPr>
          <w:rFonts w:asciiTheme="minorHAnsi" w:hAnsiTheme="minorHAnsi"/>
          <w:sz w:val="22"/>
        </w:rPr>
      </w:pPr>
    </w:p>
    <w:p w14:paraId="0442DC67" w14:textId="77777777" w:rsidR="00425AAE" w:rsidRDefault="00425AAE" w:rsidP="000727EF">
      <w:pPr>
        <w:pStyle w:val="Heading2fegan"/>
      </w:pPr>
      <w:bookmarkStart w:id="53" w:name="_Toc399937871"/>
      <w:r>
        <w:t>boto-2.32.1</w:t>
      </w:r>
      <w:bookmarkEnd w:id="53"/>
    </w:p>
    <w:p w14:paraId="140E1471" w14:textId="77777777" w:rsidR="00425AAE" w:rsidRDefault="00425AAE" w:rsidP="00E93FAB">
      <w:r>
        <w:tab/>
        <w:t>MIT</w:t>
      </w:r>
      <w:r>
        <w:tab/>
        <w:t>http://www.opensource.org/licenses/mit-license.php</w:t>
      </w:r>
    </w:p>
    <w:p w14:paraId="7B32EF4A" w14:textId="77777777" w:rsidR="00425AAE" w:rsidRDefault="00425AAE" w:rsidP="000727EF">
      <w:pPr>
        <w:pStyle w:val="Heading2"/>
      </w:pPr>
      <w:r>
        <w:t xml:space="preserve"> </w:t>
      </w:r>
      <w:bookmarkStart w:id="54" w:name="_Toc399937872"/>
      <w:r>
        <w:t>bridge-utils (version 1.5):</w:t>
      </w:r>
      <w:bookmarkEnd w:id="54"/>
    </w:p>
    <w:p w14:paraId="6C12EB95" w14:textId="77777777" w:rsidR="00425AAE" w:rsidRDefault="00425AAE" w:rsidP="000727EF">
      <w:pPr>
        <w:pStyle w:val="Heading3"/>
      </w:pPr>
      <w:r>
        <w:t>bridge-utils-1.5/debian/copyright:</w:t>
      </w:r>
    </w:p>
    <w:p w14:paraId="2CE49D27" w14:textId="77777777" w:rsidR="00425AAE" w:rsidRDefault="00425AAE">
      <w:r>
        <w:t>[BEGIN FILE=bridge-utils-1.5/debian/copyright] This package was debianized by Santiago Garcia Mantinan &lt;manty@debian.org&gt; on Wed,  8 Nov 2000 20:09:10 +0100.</w:t>
      </w:r>
    </w:p>
    <w:p w14:paraId="596DBBE8" w14:textId="77777777" w:rsidR="00425AAE" w:rsidRDefault="00425AAE">
      <w:r>
        <w:t>It was downloaded from the sourceforge bridge project at:</w:t>
      </w:r>
    </w:p>
    <w:p w14:paraId="61CE8BD8" w14:textId="77777777" w:rsidR="00425AAE" w:rsidRDefault="00425AAE">
      <w:r>
        <w:tab/>
        <w:t>http://sourceforge.net/project/showfiles.php?group_id=26089</w:t>
      </w:r>
    </w:p>
    <w:p w14:paraId="4BD7D222" w14:textId="77777777" w:rsidR="00425AAE" w:rsidRDefault="00425AAE">
      <w:r>
        <w:t xml:space="preserve">Upstream Authors: </w:t>
      </w:r>
      <w:r>
        <w:tab/>
        <w:t xml:space="preserve">Stephen Hemminger &lt;shemminger@vyatta.com&gt; </w:t>
      </w:r>
      <w:r>
        <w:tab/>
        <w:t>Lennert Buytenhek &lt;buytenh@gnu.org&gt;</w:t>
      </w:r>
    </w:p>
    <w:p w14:paraId="31A53513" w14:textId="77777777" w:rsidR="00425AAE" w:rsidRDefault="00425AAE">
      <w:r>
        <w:t xml:space="preserve">Copyright: </w:t>
      </w:r>
      <w:r>
        <w:tab/>
        <w:t>Copyright (C) 2000 Lennert Buytenhek</w:t>
      </w:r>
    </w:p>
    <w:p w14:paraId="29F1E1C3" w14:textId="77777777" w:rsidR="00425AAE" w:rsidRDefault="00425AAE">
      <w:r>
        <w:t>This program is licensed under the GPL version 2, which is available in /usr/share/common-licenses/GPL-2, on debian systems. [END FILE=bridge-utils-1.5/debian/copyright]</w:t>
      </w:r>
    </w:p>
    <w:p w14:paraId="3F6EB0BC" w14:textId="77777777" w:rsidR="00425AAE" w:rsidRDefault="00425AAE" w:rsidP="000727EF">
      <w:pPr>
        <w:pStyle w:val="Heading2"/>
      </w:pPr>
      <w:r>
        <w:t xml:space="preserve"> </w:t>
      </w:r>
      <w:bookmarkStart w:id="55" w:name="_Toc399937873"/>
      <w:r>
        <w:t>brltty (version 5.0):</w:t>
      </w:r>
      <w:bookmarkEnd w:id="55"/>
    </w:p>
    <w:p w14:paraId="147EED4C" w14:textId="77777777" w:rsidR="00425AAE" w:rsidRDefault="00425AAE" w:rsidP="000727EF">
      <w:pPr>
        <w:pStyle w:val="Heading3"/>
      </w:pPr>
      <w:r>
        <w:t>brltty-5.0/debian/copyright:</w:t>
      </w:r>
    </w:p>
    <w:p w14:paraId="64623DA5" w14:textId="77777777" w:rsidR="00425AAE" w:rsidRDefault="00425AAE">
      <w:r>
        <w:t>[BEGIN FILE=brltty-5.0/debian/copyright] This package was debianized by Mario Lang &lt;mlang@delysid.org&gt; on Thu,  4 Jan 2001 16:22:12 +0100.</w:t>
      </w:r>
    </w:p>
    <w:p w14:paraId="27E3D642" w14:textId="77777777" w:rsidR="00425AAE" w:rsidRDefault="00425AAE">
      <w:r>
        <w:t>It was downloaded from &lt;URL:http://brltty.com/download.html&gt;</w:t>
      </w:r>
    </w:p>
    <w:p w14:paraId="6A9F6A5B" w14:textId="77777777" w:rsidR="00425AAE" w:rsidRDefault="00425AAE">
      <w:r>
        <w:t>Upstream Authors:    Dave Mielke &lt;dave@mielke.cc&gt;           Current maintainer.</w:t>
      </w:r>
    </w:p>
    <w:p w14:paraId="00C010BC" w14:textId="77777777" w:rsidR="00425AAE" w:rsidRDefault="00425AAE">
      <w:r>
        <w:t xml:space="preserve">   Mario Lang &lt;mlang@delysid.org&gt;           Author of the german contraction table and german           translations.  Maintainer for the Handy Tech driver.</w:t>
      </w:r>
    </w:p>
    <w:p w14:paraId="634EB072" w14:textId="77777777" w:rsidR="00425AAE" w:rsidRDefault="00425AAE">
      <w:r>
        <w:t xml:space="preserve">   Nicolas Pitre &lt;nico@fluxnic.net&gt;           Author of the drivers for the Alva B.V.           series and for the EuroBraille family of displays.            StÃ©phane Doyon &lt;s.doyon@videotron.ca&gt;:           Author of the driver for Telesensory           Systems's PowerBraille and Navigator models.</w:t>
      </w:r>
    </w:p>
    <w:p w14:paraId="5CD3EF70" w14:textId="77777777" w:rsidR="00425AAE" w:rsidRDefault="00425AAE">
      <w:r>
        <w:t xml:space="preserve">   Nikhil Nair &lt;nn201@cus.cam.ac.uk&gt;:           Original author; author of the drivers for the Tieman B.V.           CombiBraille and Blazie Engineering's BrailleLite.          James </w:t>
      </w:r>
      <w:r>
        <w:lastRenderedPageBreak/>
        <w:t>Bowden &lt;jrbowden@bcs.org.uk&gt;:           Acted in an advisory capacity; contributed some braille           translation tables.         August HÃ¶randl &lt;hoerandl@exd.at&gt;:           Noted contributor of the driver for the Papenmeier Screen 2D           Terminal. Thanks to the members of his team (Tibor Becker,           Michael Burger, Herbert Gruber and Heimo SchÃ¶n) who worked on           this project at the Technical High School, Department for           electrical engineering, Vienna, Austria.      Oscar Fernandez &lt;ofa@once.es&gt;:           Contributor of the driver for the EcoBraille from La O.N.C.E.</w:t>
      </w:r>
    </w:p>
    <w:p w14:paraId="499581D1" w14:textId="77777777" w:rsidR="00425AAE" w:rsidRDefault="00425AAE">
      <w:r>
        <w:t xml:space="preserve">  A more complete list of contributors can be found in   `/usr/share/doc/brltty/CONTRIBUTORS'.</w:t>
      </w:r>
    </w:p>
    <w:p w14:paraId="07A1F882" w14:textId="77777777" w:rsidR="00425AAE" w:rsidRDefault="00425AAE">
      <w:r>
        <w:t>Copyright:</w:t>
      </w:r>
    </w:p>
    <w:p w14:paraId="6BC754F0" w14:textId="77777777" w:rsidR="00425AAE" w:rsidRDefault="00425AAE">
      <w:r>
        <w:t>Copyright (C) 1995-2009 by The BRLTTY Team, All rights reserved.</w:t>
      </w:r>
    </w:p>
    <w:p w14:paraId="5912607D" w14:textId="77777777" w:rsidR="00425AAE" w:rsidRDefault="00425AAE">
      <w:r>
        <w:t>BRLTTY comes with ABSOLUTELY NO WARRANTY.</w:t>
      </w:r>
    </w:p>
    <w:p w14:paraId="310C8B6E" w14:textId="77777777" w:rsidR="00425AAE" w:rsidRDefault="00425AAE">
      <w:r>
        <w:t>This is free software, placed under the terms of the GNU General Public License, as published by the Free Software Foundation; either version 2 of the License, or (at your option) any later version.</w:t>
      </w:r>
    </w:p>
    <w:p w14:paraId="494DC3A4" w14:textId="77777777" w:rsidR="00425AAE" w:rsidRDefault="00425AAE">
      <w:r>
        <w:t>On Debian GNU/Linux systems, the complete text of the GNU General Public License can be found in `/usr/share/common-licenses/GPL-2'.</w:t>
      </w:r>
    </w:p>
    <w:p w14:paraId="47574BC3" w14:textId="77777777" w:rsidR="00425AAE" w:rsidRDefault="00425AAE">
      <w:r>
        <w:t>Text, attribute and contraction tables in /etc/brltty/ are placed under the terms of the GNU Lesser General Public License, as published by the Free Software Foundation; either version 2.1 of the License, or (at your option) any later version.</w:t>
      </w:r>
    </w:p>
    <w:p w14:paraId="7B0241DE" w14:textId="77777777" w:rsidR="00425AAE" w:rsidRDefault="00425AAE">
      <w:r>
        <w:t>On Debian GNU/Linux systems, the complete text of the GNU Lesser General Public License can be found in `/usr/share/common-licenses/LGPL-2.1'.</w:t>
      </w:r>
    </w:p>
    <w:p w14:paraId="20A5CD2C" w14:textId="77777777" w:rsidR="00425AAE" w:rsidRDefault="00425AAE">
      <w:r>
        <w:t>[END FILE=brltty-5.0/debian/copyright]</w:t>
      </w:r>
    </w:p>
    <w:p w14:paraId="13BCDDA4" w14:textId="77777777" w:rsidR="00425AAE" w:rsidRDefault="00425AAE" w:rsidP="000727EF">
      <w:pPr>
        <w:pStyle w:val="Heading3"/>
      </w:pPr>
      <w:r>
        <w:t>brltty-5.0/debian/libbrlapi0.6.copyright:</w:t>
      </w:r>
    </w:p>
    <w:p w14:paraId="4F8F8916" w14:textId="77777777" w:rsidR="00425AAE" w:rsidRDefault="00425AAE">
      <w:r>
        <w:t>[BEGIN FILE=brltty-5.0/debian/libbrlapi0.6.copyright] This package was debianized by Mario Lang &lt;mlang@delysid.org&gt; on Thu,  4 Jan 2001 16:22:12 +0100.</w:t>
      </w:r>
    </w:p>
    <w:p w14:paraId="508AE6C9" w14:textId="77777777" w:rsidR="00425AAE" w:rsidRDefault="00425AAE">
      <w:r>
        <w:t>It was downloaded from &lt;URL:http://brltty.com/download.html&gt;</w:t>
      </w:r>
    </w:p>
    <w:p w14:paraId="7BC48608" w14:textId="77777777" w:rsidR="00425AAE" w:rsidRDefault="00425AAE">
      <w:r>
        <w:t xml:space="preserve">Upstream Authors:    Nicolas Pitre &lt;nico@cam.org&gt;           Current maintainer; author of the drivers for the Alva B.V.           series and for the EuroBraille family of displays.            StÃ©phane Doyon &lt;s.doyon@videotron.ca&gt;:           Active developer; author of the driver for Telesensory           Systems's PowerBraille and Navigator models. </w:t>
      </w:r>
      <w:r>
        <w:tab/>
      </w:r>
      <w:r>
        <w:tab/>
      </w:r>
      <w:r>
        <w:tab/>
      </w:r>
      <w:r>
        <w:tab/>
      </w:r>
      <w:r>
        <w:tab/>
        <w:t xml:space="preserve">          Nikhil Nair &lt;nn201@cus.cam.ac.uk&gt;:           Original author; author of the drivers for the Tieman B.V.           CombiBraille and Blazie Engineering's BrailleLite.          James Bowden &lt;jrbowden@bcs.org.uk&gt;:           Acted in an advisory capacity; contributed some braille           translation tables.         August HÃ¶randl &lt;hoerandl@elina.htlw1.ac.at&gt;:           Noted contributor of the driver for the Papenmeier Screen 2D           Terminal. Thanks to the members of his team (Tibor Becker,           Michael Burger, Herbert Gruber and Heimo SchÃ¶n) who worked on           this project at the Technical High School, Department for           electrical engineering, Vienna, Austria.      Oscar Fernandez &lt;ofa@once.es&gt;:           Contributor of the driver for the EcoBraille from La O.N.C.E.</w:t>
      </w:r>
    </w:p>
    <w:p w14:paraId="3D56D904" w14:textId="77777777" w:rsidR="00425AAE" w:rsidRDefault="00425AAE">
      <w:r>
        <w:t xml:space="preserve">  And some others.</w:t>
      </w:r>
    </w:p>
    <w:p w14:paraId="47D04EE3" w14:textId="77777777" w:rsidR="00425AAE" w:rsidRDefault="00425AAE">
      <w:r>
        <w:t>Copyright:</w:t>
      </w:r>
    </w:p>
    <w:p w14:paraId="1D6F2B8A" w14:textId="77777777" w:rsidR="00425AAE" w:rsidRDefault="00425AAE">
      <w:r>
        <w:lastRenderedPageBreak/>
        <w:t>Copyright (C) 1995-2009 by The BRLTTY Team, All rights reserved.</w:t>
      </w:r>
    </w:p>
    <w:p w14:paraId="4CE61523" w14:textId="77777777" w:rsidR="00425AAE" w:rsidRDefault="00425AAE">
      <w:r>
        <w:t>BRLTTY comes with ABSOLUTELY NO WARRANTY.</w:t>
      </w:r>
    </w:p>
    <w:p w14:paraId="31C5CEE9" w14:textId="77777777" w:rsidR="00425AAE" w:rsidRDefault="00425AAE">
      <w:r>
        <w:t>This is free software, placed under the terms of the GNU Lesser General Public License, as published by the Free Software Foundation; either version 2.1 of the License, or (at your option) any later version.</w:t>
      </w:r>
    </w:p>
    <w:p w14:paraId="0C9F8967" w14:textId="77777777" w:rsidR="00425AAE" w:rsidRDefault="00425AAE">
      <w:r>
        <w:t>On Debian GNU/Linux systems, the complete text of the GNU Lesser General Public License can be found in `/usr/share/common-licenses/LGPL-2.1'.</w:t>
      </w:r>
    </w:p>
    <w:p w14:paraId="5F66F634" w14:textId="77777777" w:rsidR="00425AAE" w:rsidRDefault="00425AAE">
      <w:r>
        <w:t>[END FILE=brltty-5.0/debian/libbrlapi0.6.copyright]</w:t>
      </w:r>
    </w:p>
    <w:p w14:paraId="0C00152A" w14:textId="77777777" w:rsidR="00425AAE" w:rsidRDefault="00425AAE" w:rsidP="000727EF">
      <w:pPr>
        <w:pStyle w:val="Heading3"/>
      </w:pPr>
      <w:r>
        <w:t>brltty-5.0/debian/libbrlapi-dev.copyright:</w:t>
      </w:r>
    </w:p>
    <w:p w14:paraId="7A38B1CA" w14:textId="77777777" w:rsidR="00425AAE" w:rsidRDefault="00425AAE">
      <w:r>
        <w:t>[BEGIN FILE=brltty-5.0/debian/libbrlapi-dev.copyright] This package was debianized by Mario Lang &lt;mlang@delysid.org&gt; on Thu,  4 Jan 2001 16:22:12 +0100.</w:t>
      </w:r>
    </w:p>
    <w:p w14:paraId="6C0981CC" w14:textId="77777777" w:rsidR="00425AAE" w:rsidRDefault="00425AAE">
      <w:r>
        <w:t>It was downloaded from &lt;URL:http://mielke.cc/brltty/&gt;</w:t>
      </w:r>
    </w:p>
    <w:p w14:paraId="43C57335" w14:textId="77777777" w:rsidR="00425AAE" w:rsidRDefault="00425AAE">
      <w:r>
        <w:t xml:space="preserve">Upstream Authors:    Nicolas Pitre &lt;nico@cam.org&gt;           Current maintainer; author of the drivers for the Alva B.V.           series and for the EuroBraille family of displays.            StÃ©phane Doyon &lt;s.doyon@videotron.ca&gt;:           Active developer; author of the driver for Telesensory           Systems's PowerBraille and Navigator models. </w:t>
      </w:r>
      <w:r>
        <w:tab/>
      </w:r>
      <w:r>
        <w:tab/>
      </w:r>
      <w:r>
        <w:tab/>
      </w:r>
      <w:r>
        <w:tab/>
      </w:r>
      <w:r>
        <w:tab/>
        <w:t xml:space="preserve">          Nikhil Nair &lt;nn201@cus.cam.ac.uk&gt;:           Original author; author of the drivers for the Tieman B.V.           CombiBraille and Blazie Engineering's BrailleLite.          James Bowden &lt;jrbowden@bcs.org.uk&gt;:           Acted in an advisory capacity; contributed some braille           translation tables.         August HÃ¶randl &lt;hoerandl@elina.htlw1.ac.at&gt;:           Noted contributor of the driver for the Papenmeier Screen 2D           Terminal. Thanks to the members of his team (Tibor Becker,           Michael Burger, Herbert Gruber and Heimo SchÃ¶n) who worked on           this project at the Technical High School, Department for           electrical engineering, Vienna, Austria.      Oscar Fernandez &lt;ofa@once.es&gt;:           Contributor of the driver for the EcoBraille from La O.N.C.E.</w:t>
      </w:r>
    </w:p>
    <w:p w14:paraId="08E19B17" w14:textId="77777777" w:rsidR="00425AAE" w:rsidRDefault="00425AAE">
      <w:r>
        <w:t xml:space="preserve">  And some others.</w:t>
      </w:r>
    </w:p>
    <w:p w14:paraId="520764DF" w14:textId="77777777" w:rsidR="00425AAE" w:rsidRDefault="00425AAE">
      <w:r>
        <w:t>Copyright:</w:t>
      </w:r>
    </w:p>
    <w:p w14:paraId="00B59C9A" w14:textId="77777777" w:rsidR="00425AAE" w:rsidRDefault="00425AAE">
      <w:r>
        <w:t>Copyright (C) 1995-2000 by The BRLTTY Team, All rights reserved.</w:t>
      </w:r>
    </w:p>
    <w:p w14:paraId="52456E66" w14:textId="77777777" w:rsidR="00425AAE" w:rsidRDefault="00425AAE">
      <w:r>
        <w:t>BRLTTY comes with ABSOLUTELY NO WARRANTY.</w:t>
      </w:r>
    </w:p>
    <w:p w14:paraId="4CA93092" w14:textId="77777777" w:rsidR="00425AAE" w:rsidRDefault="00425AAE">
      <w:r>
        <w:t>This is free software, placed under the terms of the GNU Library General Public License, as published by the Free Software Foundation.</w:t>
      </w:r>
    </w:p>
    <w:p w14:paraId="11B93D77" w14:textId="77777777" w:rsidR="00425AAE" w:rsidRDefault="00425AAE">
      <w:r>
        <w:t>On Debian GNU/Linux systems, the complete text of the GNU Library General Public License can be found in `/usr/share/common-licenses/LGPL'.</w:t>
      </w:r>
    </w:p>
    <w:p w14:paraId="0A77AB57" w14:textId="77777777" w:rsidR="00425AAE" w:rsidRDefault="00425AAE">
      <w:r>
        <w:t>[END FILE=brltty-5.0/debian/libbrlapi-dev.copyright]</w:t>
      </w:r>
    </w:p>
    <w:p w14:paraId="2BF4E96C" w14:textId="77777777" w:rsidR="00425AAE" w:rsidRDefault="00425AAE" w:rsidP="000727EF">
      <w:pPr>
        <w:pStyle w:val="Heading2"/>
      </w:pPr>
      <w:r>
        <w:t xml:space="preserve"> </w:t>
      </w:r>
      <w:bookmarkStart w:id="56" w:name="_Toc399937874"/>
      <w:r>
        <w:t>bsd-mailx-8.1.2 (version 0.20131005cvs):</w:t>
      </w:r>
      <w:bookmarkEnd w:id="56"/>
    </w:p>
    <w:p w14:paraId="6DAB8C47" w14:textId="77777777" w:rsidR="00425AAE" w:rsidRDefault="00425AAE" w:rsidP="000727EF">
      <w:pPr>
        <w:pStyle w:val="Heading3"/>
      </w:pPr>
      <w:r>
        <w:t>bsd-mailx-8.1.2-0.20131005cvs/debian/copyright:</w:t>
      </w:r>
    </w:p>
    <w:p w14:paraId="69317AE6" w14:textId="77777777" w:rsidR="00425AAE" w:rsidRDefault="00425AAE">
      <w:r>
        <w:t>[BEGIN FILE=bsd-mailx-8.1.2-0.20131005cvs/debian/copyright] This package was debianized by Loic Prylli &lt;lprylli@graville.fdn.fr&gt; on Mon, 23 Dec 1996 00:13:13 +0100. The package is currently maintained by Robert Luberda &lt;robert@debian.org&gt;</w:t>
      </w:r>
    </w:p>
    <w:p w14:paraId="2A44B42E" w14:textId="77777777" w:rsidR="00425AAE" w:rsidRDefault="00425AAE">
      <w:r>
        <w:lastRenderedPageBreak/>
        <w:t>It is now based on OpenBSD in directory src/usr.bin/mail on a lot of major ftp sites. See the README.Debian (and changelog.Debian) for the complicated history of the Debian package.</w:t>
      </w:r>
    </w:p>
    <w:p w14:paraId="28C10E65" w14:textId="77777777" w:rsidR="00425AAE" w:rsidRDefault="00425AAE">
      <w:r>
        <w:t>Copyright (c) 1980, 1993 The Regents of the University of California.</w:t>
      </w:r>
    </w:p>
    <w:p w14:paraId="11520FB0" w14:textId="77777777" w:rsidR="00425AAE" w:rsidRDefault="00425AAE"/>
    <w:p w14:paraId="143081FF" w14:textId="77777777" w:rsidR="00425AAE" w:rsidRDefault="00425AAE">
      <w:r>
        <w:t>This software is licensed under the BSD License. The complete text of the license is included below:</w:t>
      </w:r>
    </w:p>
    <w:p w14:paraId="23F7C9D0"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7405F08C" w14:textId="77777777" w:rsidR="00425AAE" w:rsidRDefault="00425AAE">
      <w:r>
        <w:t xml:space="preserve">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FILE=bsd-mailx-8.1.2-0.20131005cvs/debian/copyright]</w:t>
      </w:r>
    </w:p>
    <w:p w14:paraId="22EA2FB6" w14:textId="77777777" w:rsidR="00425AAE" w:rsidRDefault="00425AAE" w:rsidP="000727EF">
      <w:pPr>
        <w:pStyle w:val="Heading2"/>
      </w:pPr>
      <w:r>
        <w:t xml:space="preserve"> </w:t>
      </w:r>
      <w:bookmarkStart w:id="57" w:name="_Toc399937875"/>
      <w:r>
        <w:t>bsdmainutils (version 9.0.5):</w:t>
      </w:r>
      <w:bookmarkEnd w:id="57"/>
    </w:p>
    <w:p w14:paraId="0D350E8B" w14:textId="77777777" w:rsidR="00425AAE" w:rsidRDefault="00425AAE" w:rsidP="000727EF">
      <w:pPr>
        <w:pStyle w:val="Heading3"/>
      </w:pPr>
      <w:r>
        <w:t>bsdmainutils-9.0.5/debian/copyright:</w:t>
      </w:r>
    </w:p>
    <w:p w14:paraId="477BB187" w14:textId="77777777" w:rsidR="00425AAE" w:rsidRDefault="00425AAE">
      <w:r>
        <w:t>[BEGIN FILE=bsdmainutils-9.0.5/debian/copyright] This is a collection of programs from 4.4BSD-Lite that have not (yet) been re-written by FSF as GNU.  It was constructed for inclusion in Debian Linux.  As programs found here become available from GNU sources, they will be replaced.</w:t>
      </w:r>
    </w:p>
    <w:p w14:paraId="6F56695F" w14:textId="77777777" w:rsidR="00425AAE" w:rsidRDefault="00425AAE">
      <w:r>
        <w:t>This package was originally put together by Austin Donnelly &lt;and1000@debian.org&gt;, but is heavily based on bsdutils, originally put together by Ian Murdock &lt;imurdock@gnu.ai.mit.edu&gt;.  Please report any problems or suggested additions or changes to Austin Donnelly.</w:t>
      </w:r>
    </w:p>
    <w:p w14:paraId="61155FD7" w14:textId="77777777" w:rsidR="00425AAE" w:rsidRDefault="00425AAE">
      <w:r>
        <w:t xml:space="preserve">Then the package has been maintained by Charles Briscoe-Smith &lt;cpbs@debian.org&gt;.  I gathered data for the 1999-2001 calendar files from various sources on the Internet, and I'd also like to thank Oliver Elphick, Julian Gilbey, Daniel Martin and Jaldhar H. Vyas for providing much useful data on the various religous calendars.  I have edited </w:t>
      </w:r>
      <w:r>
        <w:lastRenderedPageBreak/>
        <w:t>the files they provided to fit calendar's requirements, so any errors should be attributed to me.</w:t>
      </w:r>
    </w:p>
    <w:p w14:paraId="0C0A9E8A" w14:textId="77777777" w:rsidR="00425AAE" w:rsidRDefault="00425AAE">
      <w:r>
        <w:t>After cpbs@debian.org, Marco d'Itri &lt;md@linux.it&gt; maintained it for almost two years, before Tollef Fog Heen &lt;tfheen@debian.org&gt; took over. The package is now maintained by Graham Wilson &lt;bob@decoy.wox.org&gt;.</w:t>
      </w:r>
    </w:p>
    <w:p w14:paraId="0E70C909" w14:textId="77777777" w:rsidR="00425AAE" w:rsidRDefault="00425AAE">
      <w:r>
        <w:t>This package may be redistributed under the terms of the UCB BSD license:</w:t>
      </w:r>
    </w:p>
    <w:p w14:paraId="17DD1AE4" w14:textId="77777777" w:rsidR="00425AAE" w:rsidRDefault="00425AAE">
      <w:r>
        <w:t>Copyright (C) 1980 -1998 The Regents of the University of California. All rights reserved.</w:t>
      </w:r>
    </w:p>
    <w:p w14:paraId="185D4E49"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4. Neither the name of the University nor the names of its contributors    may be used to endorse or promote products derived from this software    without specific prior written permission.</w:t>
      </w:r>
    </w:p>
    <w:p w14:paraId="4E90F580" w14:textId="77777777" w:rsidR="00425AAE" w:rsidRDefault="00425AAE">
      <w:r>
        <w:t>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FILE=bsdmainutils-9.0.5/debian/copyright]</w:t>
      </w:r>
    </w:p>
    <w:p w14:paraId="2A270512" w14:textId="77777777" w:rsidR="00425AAE" w:rsidRDefault="00425AAE" w:rsidP="000727EF">
      <w:pPr>
        <w:pStyle w:val="Heading2"/>
      </w:pPr>
      <w:r>
        <w:t xml:space="preserve"> </w:t>
      </w:r>
      <w:bookmarkStart w:id="58" w:name="_Toc399937876"/>
      <w:r>
        <w:t>build-essential (version 11.6):</w:t>
      </w:r>
      <w:bookmarkEnd w:id="58"/>
    </w:p>
    <w:p w14:paraId="35FA47A6" w14:textId="77777777" w:rsidR="00425AAE" w:rsidRDefault="00425AAE" w:rsidP="000727EF">
      <w:pPr>
        <w:pStyle w:val="Heading3"/>
      </w:pPr>
      <w:r>
        <w:t>build-essential-11.6/debian/copyright:</w:t>
      </w:r>
    </w:p>
    <w:p w14:paraId="5D9B896A" w14:textId="77777777" w:rsidR="00425AAE" w:rsidRDefault="00425AAE">
      <w:r>
        <w:t>[BEGIN FILE=build-essential-11.6/debian/copyright] This package contains an informational list of Build-Essential Debian packages.</w:t>
      </w:r>
    </w:p>
    <w:p w14:paraId="32F386BE" w14:textId="77777777" w:rsidR="00425AAE" w:rsidRDefault="00425AAE">
      <w:r>
        <w:t>Copyright Â© 2003-2005 Scott James Remnant &lt;scott@netsplit.com&gt; Copyright Â© 2003 Colin Walters &lt;walters@debian.org&gt; Copyright Â© 1999-2002 Antti-Juhani Kaijanaho &lt;ajk@debian.org&gt;</w:t>
      </w:r>
    </w:p>
    <w:p w14:paraId="4384FBB1" w14:textId="77777777" w:rsidR="00425AAE" w:rsidRDefault="00425AAE">
      <w:r>
        <w:t xml:space="preserve"> License:</w:t>
      </w:r>
    </w:p>
    <w:p w14:paraId="5FB898E1" w14:textId="77777777" w:rsidR="00425AAE" w:rsidRDefault="00425AAE">
      <w:r>
        <w:t>The files in this package are free software; you can redistribute them and/or modify them under the terms of the GNU General Public License as published by the Free Software Foundation; either version 2, or (at your option) any later version.</w:t>
      </w:r>
    </w:p>
    <w:p w14:paraId="47CDD8F0" w14:textId="77777777" w:rsidR="00425AAE" w:rsidRDefault="00425AAE">
      <w:r>
        <w:t xml:space="preserve">The files in this package are distributed in the hope that they will be useful, but WITHOUT ANY WARRANTY; without even the implied warranty of </w:t>
      </w:r>
      <w:r>
        <w:lastRenderedPageBreak/>
        <w:t>MERCHANTABILITY or FITNESS FOR A PARTICULAR PURPOSE.  See the GNU General Public License for more details.</w:t>
      </w:r>
    </w:p>
    <w:p w14:paraId="3F0849ED" w14:textId="77777777" w:rsidR="00425AAE" w:rsidRDefault="00425AAE">
      <w:r>
        <w:t>On Debian GNU/Linux systems, the complete text of the GNU General Public License can be found in `/usr/share/common-licenses/GPL'. [END FILE=build-essential-11.6/debian/copyright]</w:t>
      </w:r>
    </w:p>
    <w:p w14:paraId="3C08E1AA" w14:textId="77777777" w:rsidR="00425AAE" w:rsidRDefault="00425AAE" w:rsidP="000727EF">
      <w:pPr>
        <w:pStyle w:val="Heading2"/>
      </w:pPr>
      <w:r>
        <w:t xml:space="preserve"> </w:t>
      </w:r>
      <w:bookmarkStart w:id="59" w:name="_Toc399937877"/>
      <w:r>
        <w:t>busybox (version 1.22.0):</w:t>
      </w:r>
      <w:bookmarkEnd w:id="59"/>
    </w:p>
    <w:p w14:paraId="3BC6050F" w14:textId="77777777" w:rsidR="00425AAE" w:rsidRDefault="00425AAE" w:rsidP="000727EF">
      <w:pPr>
        <w:pStyle w:val="Heading3"/>
      </w:pPr>
      <w:r>
        <w:t>busybox-1.22.0/debian/copyright:</w:t>
      </w:r>
    </w:p>
    <w:p w14:paraId="36BCE32C" w14:textId="77777777" w:rsidR="00425AAE" w:rsidRDefault="00425AAE">
      <w:r>
        <w:t>[BEGIN FILE=busybox-1.22.0/debian/copyright] This package was debianized by Erik Andersen &lt;andersee@debian.org&gt; on Sun, 18 Jun 2000 23:31:02 -0600</w:t>
      </w:r>
    </w:p>
    <w:p w14:paraId="0763D6D8" w14:textId="77777777" w:rsidR="00425AAE" w:rsidRDefault="00425AAE">
      <w:r>
        <w:t>It was downloaded from ftp://ftp.busybox.net/busybox</w:t>
      </w:r>
    </w:p>
    <w:p w14:paraId="1C35D75D" w14:textId="77777777" w:rsidR="00425AAE" w:rsidRDefault="00425AAE">
      <w:r>
        <w:t>BusyBox is an aggregate of multiple packages. These packages are copyrighted by their respective authors.</w:t>
      </w:r>
    </w:p>
    <w:p w14:paraId="5893DBC8" w14:textId="77777777" w:rsidR="00425AAE" w:rsidRDefault="00425AAE">
      <w:r>
        <w:t>Copyright: 1999-2005 Erik Andersen</w:t>
      </w:r>
    </w:p>
    <w:p w14:paraId="3B636F0F" w14:textId="77777777" w:rsidR="00425AAE" w:rsidRDefault="00425AAE">
      <w:r>
        <w:t>License:</w:t>
      </w:r>
    </w:p>
    <w:p w14:paraId="70A85F66" w14:textId="77777777" w:rsidR="00425AAE" w:rsidRDefault="00425AAE">
      <w:r>
        <w:t xml:space="preserve">   This package is free software; you can redistribute it and/or modify    it under the terms of the GNU General Public License as published by    the Free Software Foundation; version 2 dated June, 1991.</w:t>
      </w:r>
    </w:p>
    <w:p w14:paraId="0660BACD"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47EB0FEE" w14:textId="77777777" w:rsidR="00425AAE" w:rsidRDefault="00425AAE">
      <w:r>
        <w:t xml:space="preserve">   You should have received a copy of the GNU General Public License    along with this package; if not, write to the Free Software    Foundation, Inc., 51 Franklin St, Fifth Floor, Boston,    MA 02110-1301, USA.</w:t>
      </w:r>
    </w:p>
    <w:p w14:paraId="1FCF05EA" w14:textId="77777777" w:rsidR="00425AAE" w:rsidRDefault="00425AAE">
      <w:r>
        <w:t>On Debian GNU/Linux systems, the complete text of the GNU General Public License can be found in `/usr/share/common-licenses/GPL-2'. [END FILE=busybox-1.22.0/debian/copyright]</w:t>
      </w:r>
    </w:p>
    <w:p w14:paraId="64229D6D" w14:textId="77777777" w:rsidR="00425AAE" w:rsidRDefault="00425AAE" w:rsidP="000727EF">
      <w:pPr>
        <w:pStyle w:val="Heading3"/>
      </w:pPr>
      <w:r>
        <w:t>busybox-1.22.0/archival/libarchive/bz/LICENSE:</w:t>
      </w:r>
    </w:p>
    <w:p w14:paraId="1EFE3A03" w14:textId="77777777" w:rsidR="00425AAE" w:rsidRDefault="00425AAE">
      <w:r>
        <w:t>[BEGIN FILE=busybox-1.22.0/archival/libarchive/bz/LICENSE] bzip2 applet in busybox is based on lightly-modified source of bzip2 version 1.0.4. bzip2 source is distributed under the following conditions (copied verbatim from LICENSE file) ===========================================================</w:t>
      </w:r>
    </w:p>
    <w:p w14:paraId="1A044FA5" w14:textId="77777777" w:rsidR="00425AAE" w:rsidRDefault="00425AAE">
      <w:r>
        <w:t xml:space="preserve"> This program, bzip2, the associated library libbzip2, and all documentation, are copyright (C) 1996-2006 Julian R Seward.  All rights reserved.</w:t>
      </w:r>
    </w:p>
    <w:p w14:paraId="32703C84" w14:textId="77777777" w:rsidR="00425AAE" w:rsidRDefault="00425AAE">
      <w:r>
        <w:t>Redistribution and use in source and binary forms, with or without modification, are permitted provided that the following conditions are met:</w:t>
      </w:r>
    </w:p>
    <w:p w14:paraId="16CE6A0C" w14:textId="77777777" w:rsidR="00425AAE" w:rsidRDefault="00425AAE">
      <w:r>
        <w:t>1. Redistributions of source code must retain the above copyright    notice, this list of conditions and the following disclaimer.</w:t>
      </w:r>
    </w:p>
    <w:p w14:paraId="07C71CE3" w14:textId="77777777" w:rsidR="00425AAE" w:rsidRDefault="00425AAE">
      <w:r>
        <w:lastRenderedPageBreak/>
        <w:t>2. The origin of this software must not be misrepresented; you must    not claim that you wrote the original software.  If you use this    software in a product, an acknowledgment in the product    documentation would be appreciated but is not required.</w:t>
      </w:r>
    </w:p>
    <w:p w14:paraId="7CABF1B9" w14:textId="77777777" w:rsidR="00425AAE" w:rsidRDefault="00425AAE">
      <w:r>
        <w:t>3. Altered source versions must be plainly marked as such, and must    not be misrepresented as being the original software.</w:t>
      </w:r>
    </w:p>
    <w:p w14:paraId="6B654E6D" w14:textId="77777777" w:rsidR="00425AAE" w:rsidRDefault="00425AAE">
      <w:r>
        <w:t>4. The name of the author may not be used to endorse or promote    products derived from this software without specific prior written    permission.</w:t>
      </w:r>
    </w:p>
    <w:p w14:paraId="287E8E21"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A1F5C6F" w14:textId="77777777" w:rsidR="00425AAE" w:rsidRDefault="00425AAE">
      <w:r>
        <w:t>Julian Seward, Cambridge, UK. jseward@bzip.org bzip2/libbzip2 version 1.0.4 of 20 December 2006 [END FILE=busybox-1.22.0/archival/libarchive/bz/LICENSE]</w:t>
      </w:r>
    </w:p>
    <w:p w14:paraId="4029DD00" w14:textId="77777777" w:rsidR="00425AAE" w:rsidRDefault="00425AAE" w:rsidP="000727EF">
      <w:pPr>
        <w:pStyle w:val="Heading2"/>
      </w:pPr>
      <w:bookmarkStart w:id="60" w:name="_Toc399937878"/>
      <w:r>
        <w:t>Byte Code Engineering Library</w:t>
      </w:r>
      <w:bookmarkEnd w:id="60"/>
    </w:p>
    <w:p w14:paraId="21101834" w14:textId="77777777" w:rsidR="00425AAE" w:rsidRDefault="00425AAE" w:rsidP="00E77BEE">
      <w:r>
        <w:t xml:space="preserve">  - This notice is provided with respect to Byte Code Engineering Library (BCEL), which may be included with this software: </w:t>
      </w:r>
    </w:p>
    <w:p w14:paraId="017D3625" w14:textId="77777777" w:rsidR="00425AAE" w:rsidRDefault="00425AAE">
      <w:r>
        <w:t xml:space="preserve">                     Apache Software License </w:t>
      </w:r>
    </w:p>
    <w:p w14:paraId="3B92E635" w14:textId="77777777" w:rsidR="00425AAE" w:rsidRDefault="00425AAE">
      <w:r>
        <w:t xml:space="preserve">                     /* ====================================================================                      * The Apache Software License, Version 1.1   Copyright (c) 2001 The Apache Software Foundation.  Allrights  reserved.   Redistribution and use in source and binary forms, withor without  modification, are permitted provided that the followingconditions  are met:   </w:t>
      </w:r>
    </w:p>
    <w:p w14:paraId="0D966503" w14:textId="77777777" w:rsidR="00425AAE" w:rsidRDefault="00425AAE">
      <w:r>
        <w:t xml:space="preserve">1. Redistributions of source code must retain the abovecopyright     notice, this list of conditions and the followingdisclaimer.   </w:t>
      </w:r>
    </w:p>
    <w:p w14:paraId="5DADD64A" w14:textId="77777777" w:rsidR="00425AAE" w:rsidRDefault="00425AAE">
      <w:r>
        <w:t xml:space="preserve">2. Redistributions in binary form must reproduce theabove copyright     notice, this list of conditions and the followingdisclaimer in     the documentation and/or other materials providedwith the     distribution.   </w:t>
      </w:r>
    </w:p>
    <w:p w14:paraId="7102C98B" w14:textId="77777777" w:rsidR="00425AAE" w:rsidRDefault="00425AAE">
      <w:r>
        <w:t xml:space="preserve">3. The end-user documentation included with theredistribution,     if any, must include the following acknowledgment:       This product includes software developed by the        Apache Software Foundation (http://www.apache.org/).     Alternately, this acknowledgment may appear in thesoftware itself,     if and wherever such third-party acknowledgmentsnormally appear.   </w:t>
      </w:r>
    </w:p>
    <w:p w14:paraId="12FAD295" w14:textId="77777777" w:rsidR="00425AAE" w:rsidRDefault="00425AAE">
      <w:r>
        <w:lastRenderedPageBreak/>
        <w:t xml:space="preserve">4. The names Apache and Apache Software Foundationand      Apache BCEL must not be used to endorse or promoteproducts      derived from this software without prior writtenpermission. For      written permission, please contact apache@apache.org.  </w:t>
      </w:r>
    </w:p>
    <w:p w14:paraId="3B6D65FC" w14:textId="77777777" w:rsidR="00425AAE" w:rsidRDefault="00425AAE">
      <w:r>
        <w:t>5. Products derived from this software may not be calledApache,     Apache BCEL, nor may Apache appear in their name,without      prior written permission of the Apache SoftwareFoundation.   THIS SOFTWARE IS PROVIDED ``AS IS'' AND ANY EXPRESSED ORIMPLIED  WARRANTIES, INCLUDING, BUT NOT LIMITED TO, THE IMPLIEDWARRANTIES  OF MERCHANTABILITY AND FITNESS FOR A PARTICULAR PURPOSEARE  DISCLAIMED.  IN NO EVENT SHALL THE APACHE SOFTWAREFOUNDATION OR  ITS CONTRIBUTORS BE LIABLE FOR ANY DIRECT, INDIRECT,INCIDENTAL,  SPECIAL, EXEMPLARY, OR CONSEQUENTIAL DAMAGES (INCLUDING,BUT NOT  LIMITED TO, PROCUREMENT OF SUBSTITUTE GOODS OR SERVICES;LOSS OF  USE, DATA, OR PROFITS; OR BUSINESS INTERRUPTION) HOWEVERCAUSED AND  ON ANY THEORY OF LIABILITY, WHETHER IN CONTRACT, STRICTLIABILITY,  OR TORT (INCLUDING NEGLIGENCE OR OTHERWISE) ARISING INANY WAY OUT  OF THE USE OF THIS SOFTWARE, EVEN IF ADVISED OF THEPOSSIBILITY OF  SUCH DAMAGE.  ====================================================================                      *                       * This software consists of voluntary contributions madeby many                       * individuals on behalf of the Apache Software Foundation.  For more                       * information on the Apache Software Foundation, pleasesee                       * .                       */</w:t>
      </w:r>
    </w:p>
    <w:p w14:paraId="6EEE55CD" w14:textId="77777777" w:rsidR="00425AAE" w:rsidRDefault="00425AAE" w:rsidP="000727EF">
      <w:pPr>
        <w:pStyle w:val="Heading2"/>
      </w:pPr>
      <w:r>
        <w:t xml:space="preserve"> </w:t>
      </w:r>
      <w:bookmarkStart w:id="61" w:name="_Toc399937879"/>
      <w:r>
        <w:t>bzip2 (version 1.0.6):</w:t>
      </w:r>
      <w:bookmarkEnd w:id="61"/>
    </w:p>
    <w:p w14:paraId="485E90D5" w14:textId="77777777" w:rsidR="00425AAE" w:rsidRDefault="00425AAE" w:rsidP="000727EF">
      <w:pPr>
        <w:pStyle w:val="Heading3"/>
      </w:pPr>
      <w:r>
        <w:t>bzip2-1.0.6/debian/copyright:</w:t>
      </w:r>
    </w:p>
    <w:p w14:paraId="6EE722DA" w14:textId="77777777" w:rsidR="00425AAE" w:rsidRDefault="00425AAE">
      <w:r>
        <w:t>[BEGIN FILE=bzip2-1.0.6/debian/copyright] This bzip2 Debian package was created by Philippe Troin &lt;phil@fifi.org&gt;. It is currently mantained by Anibal Monsalve Salazar &lt;anibal@debian.org&gt;. It is Copyright (C) 1999, 2000, 2001, 2002 Philippe Troin &lt;phil@fifi.org&gt; and Copyright (C) 2004-2011 Anibal Monsalve Salazar. It is licensed under the GNU General Public License version 2 which can be found in /usr/share/common-licenses/GPL-2.</w:t>
      </w:r>
    </w:p>
    <w:p w14:paraId="3430FF7B" w14:textId="77777777" w:rsidR="00425AAE" w:rsidRDefault="00425AAE">
      <w:r>
        <w:t>The original tarball was downloaded from     http://www.bzip.org/downloads.html</w:t>
      </w:r>
    </w:p>
    <w:p w14:paraId="56C5D5F1" w14:textId="77777777" w:rsidR="00425AAE" w:rsidRDefault="00425AAE">
      <w:r>
        <w:t>For more information about bzip2, please visit:     http://www.bzip.org/</w:t>
      </w:r>
    </w:p>
    <w:p w14:paraId="7EAD6A98" w14:textId="77777777" w:rsidR="00425AAE" w:rsidRDefault="00425AAE">
      <w:r>
        <w:t>Author:     Julian Seward &lt;jseward@acm.org&gt;</w:t>
      </w:r>
    </w:p>
    <w:p w14:paraId="5DDF4693" w14:textId="77777777" w:rsidR="00425AAE" w:rsidRDefault="00425AAE">
      <w:r>
        <w:t>Copyright:  (from LICENSE)</w:t>
      </w:r>
    </w:p>
    <w:p w14:paraId="59A34AE5" w14:textId="77777777" w:rsidR="00425AAE" w:rsidRDefault="00425AAE">
      <w:r>
        <w:t>--------------------------------------------------------------------------</w:t>
      </w:r>
    </w:p>
    <w:p w14:paraId="687D16B2" w14:textId="77777777" w:rsidR="00425AAE" w:rsidRDefault="00425AAE">
      <w:r>
        <w:t>This program, bzip2, the associated library libbzip2, and all documentation, are copyright (C) 1996-2010 Julian R Seward.  All rights reserved.</w:t>
      </w:r>
    </w:p>
    <w:p w14:paraId="21DC8CE6" w14:textId="77777777" w:rsidR="00425AAE" w:rsidRDefault="00425AAE">
      <w:r>
        <w:t>Redistribution and use in source and binary forms, with or without modification, are permitted provided that the following conditions are met:</w:t>
      </w:r>
    </w:p>
    <w:p w14:paraId="25160C0D" w14:textId="77777777" w:rsidR="00425AAE" w:rsidRDefault="00425AAE">
      <w:r>
        <w:t>1. Redistributions of source code must retain the above copyright    notice, this list of conditions and the following disclaimer.</w:t>
      </w:r>
    </w:p>
    <w:p w14:paraId="59D926E9" w14:textId="77777777" w:rsidR="00425AAE" w:rsidRDefault="00425AAE">
      <w:r>
        <w:lastRenderedPageBreak/>
        <w:t>2. The origin of this software must not be misrepresented; you must     not claim that you wrote the original software.  If you use this     software in a product, an acknowledgment in the product     documentation would be appreciated but is not required.</w:t>
      </w:r>
    </w:p>
    <w:p w14:paraId="7AB6B0D4" w14:textId="77777777" w:rsidR="00425AAE" w:rsidRDefault="00425AAE">
      <w:r>
        <w:t>3. Altered source versions must be plainly marked as such, and must    not be misrepresented as being the original software.</w:t>
      </w:r>
    </w:p>
    <w:p w14:paraId="4DAA9C57" w14:textId="77777777" w:rsidR="00425AAE" w:rsidRDefault="00425AAE">
      <w:r>
        <w:t>4. The name of the author may not be used to endorse or promote     products derived from this software without specific prior written     permission.</w:t>
      </w:r>
    </w:p>
    <w:p w14:paraId="253CA207"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220BA04" w14:textId="77777777" w:rsidR="00425AAE" w:rsidRDefault="00425AAE">
      <w:r>
        <w:t>Julian Seward, jseward@bzip.org bzip2/libbzip2 version 1.0.6 of 6 September 2010</w:t>
      </w:r>
    </w:p>
    <w:p w14:paraId="5C8CEC44" w14:textId="77777777" w:rsidR="00425AAE" w:rsidRDefault="00425AAE">
      <w:r>
        <w:t>-------------------------------------------------------------------------- [END FILE=bzip2-1.0.6/debian/copyright]</w:t>
      </w:r>
    </w:p>
    <w:p w14:paraId="2550CB1D" w14:textId="77777777" w:rsidR="00425AAE" w:rsidRDefault="00425AAE" w:rsidP="000727EF">
      <w:pPr>
        <w:pStyle w:val="Heading2"/>
      </w:pPr>
      <w:r>
        <w:t xml:space="preserve"> </w:t>
      </w:r>
      <w:bookmarkStart w:id="62" w:name="_Toc399937880"/>
      <w:r>
        <w:t>ca-certificates (version 20140325):</w:t>
      </w:r>
      <w:bookmarkEnd w:id="62"/>
    </w:p>
    <w:p w14:paraId="278CEC48" w14:textId="77777777" w:rsidR="00425AAE" w:rsidRDefault="00425AAE" w:rsidP="000727EF">
      <w:pPr>
        <w:pStyle w:val="Heading3"/>
      </w:pPr>
      <w:r>
        <w:t>ca-certificates-20140325/debian/copyright:</w:t>
      </w:r>
    </w:p>
    <w:p w14:paraId="64514A57" w14:textId="77777777" w:rsidR="00425AAE" w:rsidRDefault="00425AAE">
      <w:r>
        <w:t>[BEGIN FILE=ca-certificates-20140325/debian/copyright] Format: http://www.debian.org/doc/packaging-manuals/copyright-format/1.0/ Source: http://ftp.debian.org/debian/pool/main/c/ca-certificates/</w:t>
      </w:r>
    </w:p>
    <w:p w14:paraId="1D9DD0B0" w14:textId="77777777" w:rsidR="00425AAE" w:rsidRDefault="00425AAE">
      <w:r>
        <w:t>Files: sbin/update-ca-certificates        mozilla/certdata2pem.py Copyright: 2003 Fumitoshi UKAI &lt;ukai@debian.or.jp&gt;            2009 Philipp Kern &lt;pkern@debian.org&gt; 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On Debian GNU/Linux systems, the complete text of the GNU General Public  License can be found in '/usr/share/common-licenses/GPL-2'.</w:t>
      </w:r>
    </w:p>
    <w:p w14:paraId="4A5BA4B0" w14:textId="77777777" w:rsidR="00425AAE" w:rsidRDefault="00425AAE">
      <w:r>
        <w:lastRenderedPageBreak/>
        <w:t xml:space="preserve">Files: mozilla/certdata.txt        mozilla/nssckbi.h Copyright: Mozilla Contributors Comment: Original Copyright: 1994-2000 Netscape Communications Corporation                              (certdata.txt &lt;= CVS Revision: 1.82)          NSS no longer contains explicit copyright. Upstream indicates          that Mozilla Contributors is an appropriate attibution for the          required Copyright: field in Debian's machine-readable format.          https://bugzilla.mozilla.org/show_bug.cgi?id=850003 License: MPL-2.0  Mozilla Public License Version 2.0  ==================================  .  1. Definitions  --------------  .  1.1. Contributor      means each individual or legal entity that creates, contributes to      the creation of, or owns Covered Software.  .  1.2. Contributor Version      means the combination of the Contributions of others (if any) used      by a Contributor and that particular Contributor's Contribution.  .  1.3. Contribution      means Covered Software of a particular Contributor.  .  1.4. Covered Software      means Source Code Form to which the initial Contributor has attached      the notice in Exhibit A, the Executable Form of such Source Code      Form, and Modifications of such Source Code Form, in each case      including portions thereof.  .  1.5. Incompatible With Secondary Licenses      means  .      (a) that the initial Contributor has attached the notice described </w:t>
      </w:r>
      <w:r>
        <w:tab/>
        <w:t xml:space="preserve"> in Exhibit B to the Covered Software; or  .      (b) that the Covered Software was made available under the terms of </w:t>
      </w:r>
      <w:r>
        <w:tab/>
        <w:t xml:space="preserve"> version 1.1 or earlier of the License, but not also under the </w:t>
      </w:r>
      <w:r>
        <w:tab/>
        <w:t xml:space="preserve"> terms of a Secondary License.  .  1.6. Executable Form      means any form of the work other than Source Code Form.  .  1.7. Larger Work      means a work that combines Covered Software with other material, in      a separate file or files, that is not Covered Software.  .  1.8. License      means this document.  .  1.9. Licensable      means having the right to grant, to the maximum extent possible,      whether at the time of the initial grant or subsequently, any and      all of the rights conveyed by this License.  .  1.10. Modifications      means any of the following:  .      (a) any file in Source Code Form that results from an addition to, </w:t>
      </w:r>
      <w:r>
        <w:tab/>
        <w:t xml:space="preserve"> deletion from, or modification of the contents of Covered </w:t>
      </w:r>
      <w:r>
        <w:tab/>
        <w:t xml:space="preserve"> Software; or  .      (b) any new file in Source Code Form that contains any Covered </w:t>
      </w:r>
      <w:r>
        <w:tab/>
        <w:t xml:space="preserve"> Software.  .  1.11. Patent Claims of a Contributor      means any patent claim(s), including without limitation, method,      process, and apparatus claims, in any patent Licensable by such      Contributor that would be infringed, but for the grant of the      License, by the making, using, selling, offering for sale, having      made, import, or transfer of either its Contributions or its      Contributor Version.  .  1.12. Secondary License      means either the GNU General Public License, Version 2.0, the GNU      Lesser General Public License, Version 2.1, the GNU Affero General      Public License, Version 3.0, or any later versions of those      licenses.  .  1.13. Source Code Form      means the form of the work preferred for making modifications.  .  1.14. You (or Your)      means an individual or a legal entity exercising rights under this      License. For legal entities, You includes any entity that      controls, is controlled by, or is under common control with You. For      purposes of this definition, control means (a) the power, direct      or indirect, to cause the direction or management of such entity,      whether by contract or otherwise, or (b) ownership of more than      fifty percent (50%) of the outstanding shares or beneficial      ownership of such entity.  .  2. License Grants and Conditions  --------------------------------  .  2.1. Grants  .  Each Contributor hereby grants You a world-wide, royalty-free,  non-exclusive license:  .  (a) under intellectual property rights (other than patent or trademark)      Licensable by such Contributor to use, reproduce, make available,      modify, display, perform, </w:t>
      </w:r>
      <w:r>
        <w:lastRenderedPageBreak/>
        <w:t xml:space="preserve">distribute, and otherwise exploit its      Contributions, either on an unmodified basis, with Modifications, or      as part of a Larger Work; and  .  (b) under Patent Claims of such Contributor to make, use, sell, offer      for sale, have made, import, and otherwise transfer either its      Contributions or its Contributor Version.  .  2.2. Effective Date  .  The licenses granted in Section 2.1 with respect to any Contribution  become effective for each Contribution on the date the Contributor first  distributes such Contribution.  .  2.3. Limitations on Grant Scope  .  The licenses granted in this Section 2 are the only rights granted under  this License. No additional rights or licenses will be implied from the  distribution or licensing of Covered Software under this License.  Notwithstanding Section 2.1(b) above, no patent license is granted by a  Contributor:  .  (a) for any code that a Contributor has removed from Covered Software;      or  .  (b) for infringements caused by: (i) Your and any other third party's      modifications of Covered Software, or (ii) the combination of its      Contributions with other software (except as part of its Contributor      Version); or  .  (c) under Patent Claims infringed by Covered Software in the absence of      its Contributions.  .  This License does not grant any rights in the trademarks, service marks,  or logos of any Contributor (except as may be necessary to comply with  the notice requirements in Section 3.4).  .  2.4. Subsequent Licenses  .  No Contributor makes additional grants as a result of Your choice to  distribute the Covered Software under a subsequent version of this  License (see Section 10.2) or under the terms of a Secondary License (if  permitted under the terms of Section 3.3).  .  2.5. Representation  .  Each Contributor represents that the Contributor believes its  Contributions are its original creation(s) or it has sufficient rights  to grant the rights to its Contributions conveyed by this License.  .  2.6. Fair Use  .  This License is not intended to limit any rights You have under  applicable copyright doctrines of fair use, fair dealing, or other  equivalents.  .  2.7. Conditions  .  Sections 3.1, 3.2, 3.3, and 3.4 are conditions of the licenses granted  in Section 2.1.  .  3. Responsibilities  -------------------  .  3.1. Distribution of Source Form  .  All distribution of Covered Software in Source Code Form, including any  Modifications that You create or to which You contribute, must be under  the terms of this License. You must inform recipients that the Source  Code Form of the Covered Software is governed by the terms of this  License, and how they can obtain a copy of this License. You may not  attempt to alter or restrict the recipients' rights in the Source Code  Form.  .  3.2. Distribution of Executable Form  .  If You distribute Covered Software in Executable Form then:  .  (a) such Covered Software must also be made available in Source Code      Form, as described in Section 3.1, and You must inform recipients of      the Executable Form how they can obtain a copy of such Source Code      Form by reasonable means in a timely manner, at a charge no more      than the cost of distribution to the recipient; and  .  (b) You may distribute such Executable Form under the terms of this      License, or sublicense it under different terms, provided that the      license for the Executable Form does not attempt to limit or alter      the recipients' rights in the Source Code Form under this License.  .  3.3. Distribution of a Larger Work  .  You may create and distribute a Larger Work under terms of Your choice,  provided that You also comply with the requirements of this License for  the Covered Software. If the Larger Work is a combination of Covered  Software with a work governed by one or more Secondary Licenses, and the  Covered Software is not Incompatible With Secondary Licenses, this  License permits You to additionally distribute such Covered Software  under the terms of such Secondary </w:t>
      </w:r>
      <w:r>
        <w:lastRenderedPageBreak/>
        <w:t xml:space="preserve">License(s), so that the recipient of  the Larger Work may, at their option, further distribute the Covered  Software under the terms of either this License or such Secondary  License(s).  .  3.4. Notices  .  You may not remove or alter the substance of any license notices  (including copyright notices, patent notices, disclaimers of warranty,  or limitations of liability) contained within the Source Code Form of  the Covered Software, except that You may alter any license notices to  the extent required to remedy known factual inaccuracies.  .  3.5. Application of Additional Terms  .  You may choose to offer, and to charge a fee for, warranty, support,  indemnity or liability obligations to one or more recipients of Covered  Software. However, You may do so only on Your own behalf, and not on  behalf of any Contributor. You must make it absolutely clear that any  such warranty, support, indemnity, or liability obligation is offered by  You alone, and You hereby agree to indemnify every Contributor for any  liability incurred by such Contributor as a result of warranty, support,  indemnity or liability terms You offer. You may include additional  disclaimers of warranty and limitations of liability specific to any  jurisdiction.  .  4. Inability to Comply Due to Statute or Regulation  ---------------------------------------------------  .  If it is impossible for You to comply with any of the terms of this  License with respect to some or all of the Covered Software due to  statute, judicial order, or regulation then You must: (a) comply with  the terms of this License to the maximum extent possible; and (b)  describe the limitations and the code they affect. Such description must  be placed in a text file included with all distributions of the Covered  Software under this License. Except to the extent prohibited by statute  or regulation, such description must be sufficiently detailed for a  recipient of ordinary skill to be able to understand it.  .  5. Termination  --------------  .  5.1. The rights granted under this License will terminate automatically  if You fail to comply with any of its terms. However, if You become  compliant, then the rights granted under this License from a particular  Contributor are reinstated (a) provisionally, unless and until such  Contributor explicitly and finally terminates Your grants, and (b) on an  ongoing basis, if such Contributor fails to notify You of the  non-compliance by some reasonable means prior to 60 days after You have  come back into compliance. Moreover, Your grants from a particular  Contributor are reinstated on an ongoing basis if such Contributor  notifies You of the non-compliance by some reasonable means, this is the  first time You have received notice of non-compliance with this License  from such Contributor, and You become compliant prior to 30 days after  Your receipt of the notice.  .  5.2. If You initiate litigation against any entity by asserting a patent  infringement claim (excluding declaratory judgment actions,  counter-claims, and cross-claims) alleging that a Contributor Version  directly or indirectly infringes any patent, then the rights granted to  You by any and all Contributors for the Covered Software under Section  2.1 of this License shall terminate.  .  5.3. In the event of termination under Sections 5.1 or 5.2 above, all  end user license agreements (excluding distributors and resellers) which  have been validly granted by You or Your distributors under this License  prior to termination shall survive termination.  .  ************************************************************************  *                                                                      *  *  6. Disclaimer of Warranty                                           *  *  -------------------------                                           *  *                                                                      *  *  Covered Software is provided under this License on an as is       *  *  basis, without warranty of any kind, either expressed, implied, or  *  *  statutory, including, without limitation, warranties that the       *  *  </w:t>
      </w:r>
      <w:r>
        <w:lastRenderedPageBreak/>
        <w:t xml:space="preserve">Covered Software is free of defects, merchantable, fit for a        *  *  particular purpose or non-infringing. The entire risk as to the     *  *  quality and performance of the Covered Software is with You.        *  *  Should any Covered Software prove defective in any respect, You     *  *  (not any Contributor) assume the cost of any necessary servicing,   *  *  repair, or correction. This disclaimer of warranty constitutes an   *  *  essential part of this License. No use of any Covered Software is   *  *  authorized under this License except under this disclaimer.         *  *                                                                      *  ************************************************************************  .  ************************************************************************  *                                                                      *  *  7. Limitation of Liability                                          *  *  --------------------------                                          *  *                                                                      *  *  Under no circumstances and under no legal theory, whether tort      *  *  (including negligence), contract, or otherwise, shall any           *  *  Contributor, or anyone who distributes Covered Software as          *  *  permitted above, be liable to You for any direct, indirect,         *  *  special, incidental, or consequential damages of any character      *  *  including, without limitation, damages for lost profits, loss of    *  *  goodwill, work stoppage, computer failure or malfunction, or any    *  *  and all other commercial damages or losses, even if such party      *  *  shall have been informed of the possibility of such damages. This   *  *  limitation of liability shall not apply to liability for death or   *  *  personal injury resulting from such party's negligence to the       *  *  extent applicable law prohibits such limitation. Some               *  *  jurisdictions do not allow the exclusion or limitation of           *  *  incidental or consequential damages, so this exclusion and          *  *  limitation may not apply to You.                                    *  *                                                                      *  ************************************************************************  .  8. Litigation  -------------  .  Any litigation relating to this License may be brought only in the  courts of a jurisdiction where the defendant maintains its principal  place of business and such litigation shall be governed by laws of that  jurisdiction, without reference to its conflict-of-law provisions.  Nothing in this Section shall prevent a party's ability to bring  cross-claims or counter-claims.  .  9. Miscellaneous  ----------------  .  This License represents the complete agreement concerning the subject  matter hereof. If any provision of this License is held to be  unenforceable, such provision shall be reformed only to the extent  necessary to make it enforceable. Any law or regulation which provides  that the language of a contract shall be construed against the drafter  shall not be used to construe this License against a Contributor.  .  10. Versions of the License  ---------------------------  .  10.1. New Versions  .  Mozilla Foundation is the license steward. Except as provided in Section  10.3, no one other than the license steward has the right to modify or  publish new versions of this License. Each version will be given a  distinguishing version number.  .  10.2. Effect of New Versions  .  You may distribute the Covered Software under the terms of the version  of the License under which You originally received the Covered Software,  or under the terms of any subsequent version published by the license  steward.  .  10.3. Modified Versions  .  If you create software not governed by this License, and you want to  create a new license for such software, you may create and use a  modified version of this License if you rename the license and remove  any references to the name of the license steward (except to note that  such modified license differs from this License).  .  10.4. Distributing Source Code Form that is Incompatible With Secondary  Licenses  .  If You choose to distribute Source </w:t>
      </w:r>
      <w:r>
        <w:lastRenderedPageBreak/>
        <w:t>Code Form that is Incompatible With  Secondary Licenses under the terms of this version of the License, the  notice described in Exhibit B of this License must be attached.  .  Exhibit A - Source Code Form License Notice  -------------------------------------------  .    This Source Code Form is subject to the terms of the Mozilla Public    License, v. 2.0. If a copy of the MPL was not distributed with this    file, You can obtain one at http://mozilla.org/MPL/2.0/.  .  If it is not possible or desirable to put the notice in a particular  file, then You may include the notice in a location (such as a LICENSE  file in a relevant directory) where a recipient would be likely to look  for such a notice.  .  You may add additional accurate notices of copyright ownership.  .  Exhibit B - Incompatible With Secondary Licenses Notice  ---------------------------------------------------------  .    This Source Code Form is Incompatible With Secondary Licenses, as    defined by the Mozilla Public License, v. 2.0. [END FILE=ca-certificates-20140325/debian/copyright]</w:t>
      </w:r>
    </w:p>
    <w:p w14:paraId="38C9C8FB" w14:textId="77777777" w:rsidR="00425AAE" w:rsidRDefault="00425AAE" w:rsidP="000727EF">
      <w:pPr>
        <w:pStyle w:val="Heading2"/>
      </w:pPr>
      <w:r>
        <w:t xml:space="preserve"> </w:t>
      </w:r>
      <w:bookmarkStart w:id="63" w:name="_Toc399937881"/>
      <w:r>
        <w:t>ca-certificates-java (version 20140324):</w:t>
      </w:r>
      <w:bookmarkEnd w:id="63"/>
    </w:p>
    <w:p w14:paraId="3030253E" w14:textId="77777777" w:rsidR="00425AAE" w:rsidRDefault="00425AAE" w:rsidP="000727EF">
      <w:pPr>
        <w:pStyle w:val="Heading3"/>
      </w:pPr>
      <w:r>
        <w:t>ca-certificates-java-20140324/debian/copyright:</w:t>
      </w:r>
    </w:p>
    <w:p w14:paraId="4211901E" w14:textId="77777777" w:rsidR="00425AAE" w:rsidRDefault="00425AAE">
      <w:r>
        <w:t>[BEGIN FILE=ca-certificates-java-20140324/debian/copyright] This package was debianized by Matthias Klose &lt;doko@ubuntu.com&gt; on Mon, 02 Jun 2008 14:52:46 +0000.</w:t>
      </w:r>
    </w:p>
    <w:p w14:paraId="36D2AB83" w14:textId="77777777" w:rsidR="00425AAE" w:rsidRDefault="00425AAE">
      <w:r>
        <w:t>Authors:</w:t>
      </w:r>
    </w:p>
    <w:p w14:paraId="4B0A878C" w14:textId="77777777" w:rsidR="00425AAE" w:rsidRDefault="00425AAE">
      <w:r>
        <w:t xml:space="preserve">    Matthias Klose &lt;doko@ubuntu.com&gt;     Torsten Werner &lt;twerner@debian.org&gt;</w:t>
      </w:r>
    </w:p>
    <w:p w14:paraId="6DFEE038" w14:textId="77777777" w:rsidR="00425AAE" w:rsidRDefault="00425AAE">
      <w:r>
        <w:t>Copyright:</w:t>
      </w:r>
    </w:p>
    <w:p w14:paraId="65ECC6CB" w14:textId="77777777" w:rsidR="00425AAE" w:rsidRDefault="00425AAE">
      <w:r>
        <w:t xml:space="preserve">    Copyright (C) 2008 Canonical Ltd     Copyright (C) 2011 Torsten Werner &lt;twerner@debian.org&gt;</w:t>
      </w:r>
    </w:p>
    <w:p w14:paraId="47933CBA" w14:textId="77777777" w:rsidR="00425AAE" w:rsidRDefault="00425AAE">
      <w:r>
        <w:t>License:</w:t>
      </w:r>
    </w:p>
    <w:p w14:paraId="768D8362" w14:textId="77777777" w:rsidR="00425AAE" w:rsidRDefault="00425AAE">
      <w:r>
        <w:t>The Debian package is (C) 2008, Canonical Ltd and (C) 2011, Torsten Werner &lt;twerner@debian.org&gt; and is licensed under the GPL, see `/usr/share/common-licenses/GPL'. [END FILE=ca-certificates-java-20140324/debian/copyright]</w:t>
      </w:r>
    </w:p>
    <w:p w14:paraId="2DF6424F" w14:textId="77777777" w:rsidR="00425AAE" w:rsidRDefault="00425AAE" w:rsidP="000727EF">
      <w:pPr>
        <w:pStyle w:val="Heading2"/>
      </w:pPr>
      <w:r>
        <w:t xml:space="preserve"> </w:t>
      </w:r>
      <w:bookmarkStart w:id="64" w:name="_Toc399937882"/>
      <w:r>
        <w:t>cairo (version 1.12.16):</w:t>
      </w:r>
      <w:bookmarkEnd w:id="64"/>
    </w:p>
    <w:p w14:paraId="5B5AA657" w14:textId="77777777" w:rsidR="00425AAE" w:rsidRDefault="00425AAE" w:rsidP="000727EF">
      <w:pPr>
        <w:pStyle w:val="Heading3"/>
      </w:pPr>
      <w:r>
        <w:t>cairo-1.12.16/debian/copyright:</w:t>
      </w:r>
    </w:p>
    <w:p w14:paraId="3FAC490C" w14:textId="77777777" w:rsidR="00425AAE" w:rsidRDefault="00425AAE">
      <w:r>
        <w:t>[BEGIN FILE=cairo-1.12.16/debian/copyright] This is the Debian package of the Cairo multi-platform 2D graphics library</w:t>
      </w:r>
    </w:p>
    <w:p w14:paraId="4F7B2B59" w14:textId="77777777" w:rsidR="00425AAE" w:rsidRDefault="00425AAE">
      <w:r>
        <w:t>Packaged by Dave Beckett &lt;dajobe@debian.org&gt;</w:t>
      </w:r>
    </w:p>
    <w:p w14:paraId="433AD4F1" w14:textId="77777777" w:rsidR="00425AAE" w:rsidRDefault="00425AAE">
      <w:r>
        <w:t>It was downloaded from http://cairographics.org/snapshots/</w:t>
      </w:r>
    </w:p>
    <w:p w14:paraId="4307F2B3" w14:textId="77777777" w:rsidR="00425AAE" w:rsidRDefault="00425AAE">
      <w:r>
        <w:t>----------------------------------------------------------------------   Copyright 1999 Tom Tromey   Copyright 2002, 2003 University of Southern California, Information     Sciences Institute  (ISI)   Copyright 2000, 2002, 2004, 2005 Keith Packard   Copyright 2004 Calum Robinson   Copyright 2004 Richard D. Worth   Copyright 2004, 2005 Red Hat, Inc.</w:t>
      </w:r>
    </w:p>
    <w:p w14:paraId="22F68C01" w14:textId="77777777" w:rsidR="00425AAE" w:rsidRDefault="00425AAE">
      <w:r>
        <w:t xml:space="preserve">  Copyright 2004 David Reveman     Permission to use, copy, modify, distribute, and sell this software     and its documentation for any purpose is hereby granted without     fee, provided that the above copyright notice appear in all copies     and that both that </w:t>
      </w:r>
      <w:r>
        <w:lastRenderedPageBreak/>
        <w:t>copyright notice and this permission notice     appear in supporting documentation, and that the name of David     Reveman not be used in advertising or publicity pertaining to     distribution of the software without specific, written prior     permission. David Reveman makes no representations about the     suitability of this software for any purpose.  It is provided as     is without express or implied warranty.</w:t>
      </w:r>
    </w:p>
    <w:p w14:paraId="6765C712" w14:textId="77777777" w:rsidR="00425AAE" w:rsidRDefault="00425AAE">
      <w:r>
        <w:t xml:space="preserve">    DAVID REVEMAN DISCLAIMS ALL WARRANTIES WITH REGARD TO THIS     SOFTWARE, INCLUDING ALL IMPLIED WARRANTIES OF MERCHANTABILITY AND     FITNESS, IN NO EVENT SHALL DAVID REVEMAN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4692ED08" w14:textId="77777777" w:rsidR="00425AAE" w:rsidRDefault="00425AAE">
      <w:r>
        <w:t xml:space="preserve">    Author: David Reveman &lt;davidr@novell.com&gt;</w:t>
      </w:r>
    </w:p>
    <w:p w14:paraId="0D9C308A" w14:textId="77777777" w:rsidR="00425AAE" w:rsidRDefault="00425AAE">
      <w:r>
        <w:t>----------------------------------------------------------------------</w:t>
      </w:r>
    </w:p>
    <w:p w14:paraId="3BFECF70" w14:textId="77777777" w:rsidR="00425AAE" w:rsidRDefault="00425AAE">
      <w:r>
        <w:t>Cairo is free software.</w:t>
      </w:r>
    </w:p>
    <w:p w14:paraId="3968C318" w14:textId="77777777" w:rsidR="00425AAE" w:rsidRDefault="00425AAE">
      <w:r>
        <w:t>Every source file in the implementation of cairo is available to be redistributed and/or modified under the terms of either the GNU Lesser General Public License (LGPL) version 2.1 or the Mozilla Public License (MPL) version 1.1.  Some files are available under more liberal terms, but we believe that in all cases, each file may be used under either the LGPL or the MPL.</w:t>
      </w:r>
    </w:p>
    <w:p w14:paraId="03114D88" w14:textId="77777777" w:rsidR="00425AAE" w:rsidRDefault="00425AAE">
      <w:r>
        <w:t>See the following files in this directory for the precise terms and conditions of either license:</w:t>
      </w:r>
    </w:p>
    <w:p w14:paraId="49D81DC4" w14:textId="77777777" w:rsidR="00425AAE" w:rsidRDefault="00425AAE">
      <w:r>
        <w:tab/>
        <w:t xml:space="preserve">COPYING-LGPL-2.1 </w:t>
      </w:r>
      <w:r>
        <w:tab/>
        <w:t>COPYING-MPL-1.1</w:t>
      </w:r>
    </w:p>
    <w:p w14:paraId="02FACD5D" w14:textId="77777777" w:rsidR="00425AAE" w:rsidRDefault="00425AAE">
      <w:r>
        <w:t>Please see each file in the implementation for Copyright and licensing information.</w:t>
      </w:r>
    </w:p>
    <w:p w14:paraId="6AA51524" w14:textId="77777777" w:rsidR="00425AAE" w:rsidRDefault="00425AAE">
      <w:r>
        <w:t>---------------------------------------------------------------------- On Debian systems, the complete text of the GNU General Lesser Public License 2.1 can be found in /usr/share/common-licenses/LGPL-2.1</w:t>
      </w:r>
    </w:p>
    <w:p w14:paraId="5A28F44C" w14:textId="77777777" w:rsidR="00425AAE" w:rsidRDefault="00425AAE">
      <w:r>
        <w:t>The Mozilla Public License 1.1 (COPYING-MPL-1.1 above) follows:</w:t>
      </w:r>
    </w:p>
    <w:p w14:paraId="7030FFDE" w14:textId="77777777" w:rsidR="00425AAE" w:rsidRDefault="00425AAE">
      <w:r>
        <w:t xml:space="preserve">                          MOZILLA PUBLIC LICENSE                                 Version 1.1</w:t>
      </w:r>
    </w:p>
    <w:p w14:paraId="22D4D5F2" w14:textId="77777777" w:rsidR="00425AAE" w:rsidRDefault="00425AAE">
      <w:r>
        <w:t xml:space="preserve">                              ---------------</w:t>
      </w:r>
    </w:p>
    <w:p w14:paraId="5A2066C6" w14:textId="77777777" w:rsidR="00425AAE" w:rsidRDefault="00425AAE">
      <w:r>
        <w:t>1. Definitions.</w:t>
      </w:r>
    </w:p>
    <w:p w14:paraId="2813AD2C" w14:textId="77777777" w:rsidR="00425AAE" w:rsidRDefault="00425AAE">
      <w:r>
        <w:t xml:space="preserve">     1.0.1. Commercial Use means distribution or otherwise making the      Covered Code available to a third party.</w:t>
      </w:r>
    </w:p>
    <w:p w14:paraId="15E73266" w14:textId="77777777" w:rsidR="00425AAE" w:rsidRDefault="00425AAE">
      <w:r>
        <w:t xml:space="preserve">     1.1. Contributor means each entity that creates or contributes to      the creation of Modifications.</w:t>
      </w:r>
    </w:p>
    <w:p w14:paraId="61853C7C" w14:textId="77777777" w:rsidR="00425AAE" w:rsidRDefault="00425AAE">
      <w:r>
        <w:t xml:space="preserve">     1.2. Contributor Version means the combination of the Original      Code, prior Modifications used by a Contributor, and the Modifications      made by that particular Contributor.</w:t>
      </w:r>
    </w:p>
    <w:p w14:paraId="4F6E3B2F" w14:textId="77777777" w:rsidR="00425AAE" w:rsidRDefault="00425AAE">
      <w:r>
        <w:t xml:space="preserve">     1.3. Covered Code means the Original Code or Modifications or the      combination of the Original Code and Modifications, in each case      including portions thereof.</w:t>
      </w:r>
    </w:p>
    <w:p w14:paraId="52E1679E" w14:textId="77777777" w:rsidR="00425AAE" w:rsidRDefault="00425AAE">
      <w:r>
        <w:t xml:space="preserve">     1.4. Electronic Distribution Mechanism means a mechanism generally      accepted in the software development community for the electronic      transfer of data.</w:t>
      </w:r>
    </w:p>
    <w:p w14:paraId="2C5107AB" w14:textId="77777777" w:rsidR="00425AAE" w:rsidRDefault="00425AAE">
      <w:r>
        <w:t xml:space="preserve">     1.5. Executable means Covered Code in any form other than Source      Code.</w:t>
      </w:r>
    </w:p>
    <w:p w14:paraId="3B9FFAD8" w14:textId="77777777" w:rsidR="00425AAE" w:rsidRDefault="00425AAE">
      <w:r>
        <w:lastRenderedPageBreak/>
        <w:t xml:space="preserve">     1.6. Initial Developer means the individual or entity identified      as the Initial Developer in the Source Code notice required by Exhibit      A.</w:t>
      </w:r>
    </w:p>
    <w:p w14:paraId="03671481" w14:textId="77777777" w:rsidR="00425AAE" w:rsidRDefault="00425AAE">
      <w:r>
        <w:t xml:space="preserve">     1.7. Larger Work means a work which combines Covered Code or      portions thereof with code not governed by the terms of this License.</w:t>
      </w:r>
    </w:p>
    <w:p w14:paraId="248A38C9" w14:textId="77777777" w:rsidR="00425AAE" w:rsidRDefault="00425AAE">
      <w:r>
        <w:t xml:space="preserve">     1.8. License means this document.</w:t>
      </w:r>
    </w:p>
    <w:p w14:paraId="65B13908" w14:textId="77777777" w:rsidR="00425AAE" w:rsidRDefault="00425AAE">
      <w:r>
        <w:t xml:space="preserve">     1.8.1. Licensable means having the right to grant, to the maximum      extent possible, whether at the time of the initial grant or      subsequently acquired, any and all of the rights conveyed herein.</w:t>
      </w:r>
    </w:p>
    <w:p w14:paraId="5AE5C2B8" w14:textId="77777777" w:rsidR="00425AAE" w:rsidRDefault="00425AAE">
      <w:r>
        <w:t xml:space="preserve">     1.9. Modifications means any addition to or deletion from the      substance or structure of either the Original Code or any previous      Modifications. When Covered Code is released as a series of files, a      Modification is:           A. Any addition to or deletion from the contents of a file           containing Original Code or previous Modifications.</w:t>
      </w:r>
    </w:p>
    <w:p w14:paraId="3B6BEC61" w14:textId="77777777" w:rsidR="00425AAE" w:rsidRDefault="00425AAE">
      <w:r>
        <w:t xml:space="preserve">          B. Any new file that contains any part of the Original Code or           previous Modifications.</w:t>
      </w:r>
    </w:p>
    <w:p w14:paraId="36580F6B" w14:textId="77777777" w:rsidR="00425AAE" w:rsidRDefault="00425AAE">
      <w:r>
        <w:t xml:space="preserve">     1.10. Original Code means Source Code of computer software code      which is described in the Source Code notice required by Exhibit A as      Original Code, and which, at the time of its release under this      License is not already Covered Code governed by this License.</w:t>
      </w:r>
    </w:p>
    <w:p w14:paraId="6B544EF7" w14:textId="77777777" w:rsidR="00425AAE" w:rsidRDefault="00425AAE">
      <w:r>
        <w:t xml:space="preserve">     1.10.1. Patent Claims means any patent claim(s), now owned or      hereafter acquired, including without limitation,  method, process,      and apparatus claims, in any patent Licensable by grantor.</w:t>
      </w:r>
    </w:p>
    <w:p w14:paraId="1C66446E" w14:textId="77777777" w:rsidR="00425AAE" w:rsidRDefault="00425AAE">
      <w:r>
        <w:t xml:space="preserve">     1.11. Source Code means the preferred form of the Covered Code for      making modifications to it, including all modules it contains, plus      any associated interface definition files, scripts used to control      compilation and installation of an Executable, or source code      differential comparisons against either the Original Code or another      well known, available Covered Code of the Contributor's choice. The      Source Code can be in a compressed or archival form, provided the      appropriate decompression or de-archiving software is widely available      for no charge.</w:t>
      </w:r>
    </w:p>
    <w:p w14:paraId="1A5BFC9D" w14:textId="77777777" w:rsidR="00425AAE" w:rsidRDefault="00425AAE">
      <w:r>
        <w:t xml:space="preserve">     1.12. You (or Your)  means an individual or a legal entity      exercising rights under, and complying with all of the terms of, this      License or a future version of this License issued under Section 6.1.      For legal entities, You includes any entity which controls, is      controlled by, or is under common control with You. For purposes of      this definition, control means (a) the power, direct or indirect,      to cause the direction or management of such entity, whether by      contract or otherwise, or (b) ownership of more than fifty percent      (50%) of the outstanding shares or beneficial ownership of such      entity.</w:t>
      </w:r>
    </w:p>
    <w:p w14:paraId="55F6E5E8" w14:textId="77777777" w:rsidR="00425AAE" w:rsidRDefault="00425AAE">
      <w:r>
        <w:t>2. Source Code License.</w:t>
      </w:r>
    </w:p>
    <w:p w14:paraId="7BDECB12" w14:textId="77777777" w:rsidR="00425AAE" w:rsidRDefault="00425AAE">
      <w:r>
        <w:t xml:space="preserve">     2.1. The Initial Developer Grant.      The Initial Developer hereby grants You a world-wide, royalty-free,      non-exclusive license, subject to third party intellectual property      claims:           (a)  under intellectual property rights (other than patent or           trademark) Licensable by Initial Developer to use, reproduce,           modify, display, perform, sublicense and distribute the Original           Code (or portions thereof) with or without Modifications, and/or           as part of a Larger Work; and</w:t>
      </w:r>
    </w:p>
    <w:p w14:paraId="2D2170EB" w14:textId="77777777" w:rsidR="00425AAE" w:rsidRDefault="00425AAE">
      <w:r>
        <w:lastRenderedPageBreak/>
        <w:t xml:space="preserve">          (b) under Patents Claims infringed by the making, using or           selling of Original Code, to make, have made, use, practice,           sell, and offer for sale, and/or otherwise dispose of the           Original Code (or portions thereof).</w:t>
      </w:r>
    </w:p>
    <w:p w14:paraId="76F5B91D" w14:textId="77777777" w:rsidR="00425AAE" w:rsidRDefault="00425AAE">
      <w:r>
        <w:t xml:space="preserve">          (c) the licenses granted in this Section 2.1(a) and (b) are           effective on the date Initial Developer first distributes           Original Code under the terms of this License.</w:t>
      </w:r>
    </w:p>
    <w:p w14:paraId="4BCB9441" w14:textId="77777777" w:rsidR="00425AAE" w:rsidRDefault="00425AAE">
      <w:r>
        <w:t xml:space="preserve">          (d) Notwithstanding Section 2.1(b) above, no patent license is           granted: 1) for code that You delete from the Original Code; 2)           separate from the Original Code;  or 3) for infringements caused           by: i) the modification of the Original Code or ii) the           combination of the Original Code with other software or devices.</w:t>
      </w:r>
    </w:p>
    <w:p w14:paraId="5C03723B" w14:textId="77777777" w:rsidR="00425AAE" w:rsidRDefault="00425AAE">
      <w:r>
        <w:t xml:space="preserve">     2.2. Contributor Grant.      Subject to third party intellectual property claims, each Contributor      hereby grants You a world-wide, royalty-free, non-exclusive license</w:t>
      </w:r>
    </w:p>
    <w:p w14:paraId="0B421B80" w14:textId="77777777" w:rsidR="00425AAE" w:rsidRDefault="00425AAE">
      <w:r>
        <w:t xml:space="preserve">          (a)  under intellectual property rights (other than patent or           trademark) Licensable by Contributor, to use, reproduce, modify,           display, perform, sublicense and distribute the Modifications           created by such Contributor (or portions thereof) either on an           unmodified basis, with other Modifications, as Covered Code           and/or as part of a Larger Work; and</w:t>
      </w:r>
    </w:p>
    <w:p w14:paraId="0225BDB8" w14:textId="77777777" w:rsidR="00425AAE" w:rsidRDefault="00425AAE">
      <w:r>
        <w:t xml:space="preserve">          (b) under Patent Claims infringed by the making, using, or           selling of  Modifications made by that Contributor either alone           and/or in combination with its Contributor Version (or portions           of such combination), to make, use, sell, offer for sale, have           made, and/or otherwise dispose of: 1) Modifications made by that           Contributor (or portions thereof); and 2) the combination of           Modifications made by that Contributor with its Contributor           Version (or portions of such combination).</w:t>
      </w:r>
    </w:p>
    <w:p w14:paraId="7CEBE281" w14:textId="77777777" w:rsidR="00425AAE" w:rsidRDefault="00425AAE">
      <w:r>
        <w:t xml:space="preserve">          (c) the licenses granted in Sections 2.2(a) and 2.2(b) are           effective on the date Contributor first makes Commercial Use of           the Covered Code.</w:t>
      </w:r>
    </w:p>
    <w:p w14:paraId="005D6495" w14:textId="77777777" w:rsidR="00425AAE" w:rsidRDefault="00425AAE">
      <w:r>
        <w:t xml:space="preserve">          (d)    Notwithstanding Section 2.2(b) above, no patent license is           granted: 1) for any code that Contributor has deleted from the           Contributor Version; 2)  separate from the Contributor Version;           3)  for infringements caused by: i) third party modifications of           Contributor Version or ii)  the combination of Modifications made           by that Contributor with other software  (except as part of the           Contributor Version) or other devices; or 4) under Patent Claims           infringed by Covered Code in the absence of Modifications made by           that Contributor.</w:t>
      </w:r>
    </w:p>
    <w:p w14:paraId="19E859F5" w14:textId="77777777" w:rsidR="00425AAE" w:rsidRDefault="00425AAE">
      <w:r>
        <w:t>3. Distribution Obligations.</w:t>
      </w:r>
    </w:p>
    <w:p w14:paraId="01CFDDD5" w14:textId="77777777" w:rsidR="00425AAE" w:rsidRDefault="00425AAE">
      <w:r>
        <w:t xml:space="preserve">     3.1. Application of License.      The Modifications which You create or to which You contribute are      governed by the terms of this License, including without limitation      Section 2.2. The Source Code version of Covered Code may be      distributed only under the terms of this License or a future version      of this License released under Section 6.1, and You must include a      copy of this License with every copy of the Source Code You      distribute. You may not offer or impose any terms on any Source Code      version that alters or restricts the applicable version of this      License or the recipients' rights hereunder. However, You may include      an additional document offering the additional rights described in      Section 3.5.</w:t>
      </w:r>
    </w:p>
    <w:p w14:paraId="1E7DDD59" w14:textId="77777777" w:rsidR="00425AAE" w:rsidRDefault="00425AAE">
      <w:r>
        <w:t xml:space="preserve">     3.2. Availability of Source Code.      Any Modification which You create or to which You contribute must be      made available in Source Code form under the terms of this License      either on the same media as an Executable version or via an accepted      </w:t>
      </w:r>
      <w:r>
        <w:lastRenderedPageBreak/>
        <w:t>Electronic Distribution Mechanism to anyone to whom you made an      Executable version available; and if made available via Electronic      Distribution Mechanism, must remain available for at least twelve (12)      months after the date it initially became available, or at least six      (6) months after a subsequent version of that particular Modification      has been made available to such recipients. You are responsible for      ensuring that the Source Code version remains available even if the      Electronic Distribution Mechanism is maintained by a third party.</w:t>
      </w:r>
    </w:p>
    <w:p w14:paraId="5DA1685F" w14:textId="77777777" w:rsidR="00425AAE" w:rsidRDefault="00425AAE">
      <w:r>
        <w:t xml:space="preserve">     3.3. Description of Modifications.      You must cause all Covered Code to which You contribute to contain a      file documenting the changes You made to create that Covered Code and      the date of any change. You must include a prominent statement that      the Modification is derived, directly or indirectly, from Original      Code provided by the Initial Developer and including the name of the      Initial Developer in (a) the Source Code, and (b) in any notice in an      Executable version or related documentation in which You describe the      origin or ownership of the Covered Code.</w:t>
      </w:r>
    </w:p>
    <w:p w14:paraId="142DDAA5" w14:textId="77777777" w:rsidR="00425AAE" w:rsidRDefault="00425AAE">
      <w:r>
        <w:t xml:space="preserve">     3.4. Intellectual Property Matters           (a) Third Party Claims.           If Contributor has knowledge that a license under a third party's           intellectual property rights is required to exercise the rights           granted by such Contributor under Sections 2.1 or 2.2,           Contributor must include a text file with the Source Code           distribution titled LEGAL which describes the claim and the           party making the claim in sufficient detail that a recipient will           know whom to contact. If Contributor obtains such knowledge after           the Modification is made available as described in Section 3.2,           Contributor shall promptly modify the LEGAL file in all copies           Contributor makes available thereafter and shall take other steps           (such as notifying appropriate mailing lists or newsgroups)           reasonably calculated to inform those who received the Covered           Code that new knowledge has been obtained.</w:t>
      </w:r>
    </w:p>
    <w:p w14:paraId="3E29AABB" w14:textId="77777777" w:rsidR="00425AAE" w:rsidRDefault="00425AAE">
      <w:r>
        <w:t xml:space="preserve">          (b) Contributor APIs.           If Contributor's Modifications include an application programming           interface and Contributor has knowledge of patent licenses which           are reasonably necessary to implement that API, Contributor must           also include this information in the LEGAL file.</w:t>
      </w:r>
    </w:p>
    <w:p w14:paraId="5F87AA03" w14:textId="77777777" w:rsidR="00425AAE" w:rsidRDefault="00425AAE">
      <w:r>
        <w:t xml:space="preserve">               (c)    Representations.           Contributor represents that, except as disclosed pursuant to           Section 3.4(a) above, Contributor believes that Contributor's           Modifications are Contributor's original creation(s) and/or           Contributor has sufficient rights to grant the rights conveyed by           this License.</w:t>
      </w:r>
    </w:p>
    <w:p w14:paraId="72922C5F" w14:textId="77777777" w:rsidR="00425AAE" w:rsidRDefault="00425AAE">
      <w:r>
        <w:t xml:space="preserve">     3.5. Required Notices.      You must duplicate the notice in Exhibit A in each file of the Source      Code.  If it is not possible to put such notice in a particular Source      Code file due to its structure, then You must include such notice in a      location (such as a relevant directory) where a user would be likely      to look for such a notice.  If You created one or more Modification(s)      You may add your name as a Contributor to the notice described in      Exhibit A.  You must also duplicate this License in any documentation      for the Source Code where You describe recipients' rights or ownership      rights relating to Covered Code.  You may choose to offer, and to      charge a fee for, warranty, support, indemnity or liability      obligations to one or more recipients of Covered Code. However, You      may do so only on Your own behalf, and not on behalf of the Initial      Developer or any Contributor. You must make it absolutely clear than      any such warranty, support, indemnity or liability obligation is      offered by You alone, and You hereby agree to indemnify the Initial      Developer and every </w:t>
      </w:r>
      <w:r>
        <w:lastRenderedPageBreak/>
        <w:t>Contributor for any liability incurred by the      Initial Developer or such Contributor as a result of warranty,      support, indemnity or liability terms You offer.</w:t>
      </w:r>
    </w:p>
    <w:p w14:paraId="6CBD3F4E" w14:textId="77777777" w:rsidR="00425AAE" w:rsidRDefault="00425AAE">
      <w:r>
        <w:t xml:space="preserve">     3.6. Distribution of Executable Versions.      You may distribute Covered Code in Executable form only if the      requirements of Section 3.1-3.5 have been met for that Covered Code,      and if You include a notice stating that the Source Code version of      the Covered Code is available under the terms of this License,      including a description of how and where You have fulfilled the      obligations of Section 3.2. The notice must be conspicuously included      in any notice in an Executable version, related documentation or      collateral in which You describe recipients' rights relating to the      Covered Code. You may distribute the Executable version of Covered      Code or ownership rights under a license of Your choice, which may      contain terms different from this License, provided that You are in      compliance with the terms of this License and that the license for the      Executable version does not attempt to limit or alter the recipient's      rights in the Source Code version from the rights set forth in this      License. If You distribute the Executable version under a different      license You must make it absolutely clear that any terms which differ      from this License are offered by You alone, not by the Initial      Developer or any Contributor. You hereby agree to indemnify the      Initial Developer and every Contributor for any liability incurred by      the Initial Developer or such Contributor as a result of any such      terms You offer.</w:t>
      </w:r>
    </w:p>
    <w:p w14:paraId="33328AD9" w14:textId="77777777" w:rsidR="00425AAE" w:rsidRDefault="00425AAE">
      <w:r>
        <w:t xml:space="preserve">     3.7. Larger Works.      You may create a Larger Work by combining Covered Code with other code      not governed by the terms of this License and distribute the Larger      Work as a single product. In such a case, You must make sure the      requirements of this License are fulfilled for the Covered Code.</w:t>
      </w:r>
    </w:p>
    <w:p w14:paraId="350575E2" w14:textId="77777777" w:rsidR="00425AAE" w:rsidRDefault="00425AAE">
      <w:r>
        <w:t>4. Inability to Comply Due to Statute or Regulation.</w:t>
      </w:r>
    </w:p>
    <w:p w14:paraId="2D882AC8" w14:textId="77777777" w:rsidR="00425AAE" w:rsidRDefault="00425AAE">
      <w:r>
        <w:t xml:space="preserve">     If it is impossible for You to comply with any of the terms of this      License with respect to some or all of the Covered Code due to      statute, judicial order, or regulation then You must: (a) comply with      the terms of this License to the maximum extent possible; and (b)      describe the limitations and the code they affect. Such description      must be included in the LEGAL file described in Section 3.4 and must      be included with all distributions of the Source Code. Except to the      extent prohibited by statute or regulation, such description must be      sufficiently detailed for a recipient of ordinary skill to be able to      understand it.</w:t>
      </w:r>
    </w:p>
    <w:p w14:paraId="5BDDFFAA" w14:textId="77777777" w:rsidR="00425AAE" w:rsidRDefault="00425AAE">
      <w:r>
        <w:t>5. Application of this License.</w:t>
      </w:r>
    </w:p>
    <w:p w14:paraId="6EA601C2" w14:textId="77777777" w:rsidR="00425AAE" w:rsidRDefault="00425AAE">
      <w:r>
        <w:t xml:space="preserve">     This License applies to code to which the Initial Developer has      attached the notice in Exhibit A and to related Covered Code.</w:t>
      </w:r>
    </w:p>
    <w:p w14:paraId="719E69FB" w14:textId="77777777" w:rsidR="00425AAE" w:rsidRDefault="00425AAE">
      <w:r>
        <w:t>6. Versions of the License.</w:t>
      </w:r>
    </w:p>
    <w:p w14:paraId="6554C1C9" w14:textId="77777777" w:rsidR="00425AAE" w:rsidRDefault="00425AAE">
      <w:r>
        <w:t xml:space="preserve">     6.1. New Versions.      Netscape Communications Corporation (Netscape) may publish revised      and/or new versions of the License from time to time. Each version      will be given a distinguishing version number.</w:t>
      </w:r>
    </w:p>
    <w:p w14:paraId="7F9B22BE" w14:textId="77777777" w:rsidR="00425AAE" w:rsidRDefault="00425AAE">
      <w:r>
        <w:t xml:space="preserve">     6.2. Effect of New Versions.      Once Covered Code has been published under a particular version of the      License, You may always continue to use it under the terms of that      version. You may also choose to use such Covered Code under the terms      of any subsequent version of the License published by Netscape. No one      other than Netscape has the right to modify the terms applicable to      Covered Code created under this License.</w:t>
      </w:r>
    </w:p>
    <w:p w14:paraId="7D90D459" w14:textId="77777777" w:rsidR="00425AAE" w:rsidRDefault="00425AAE">
      <w:r>
        <w:lastRenderedPageBreak/>
        <w:t xml:space="preserve">     6.3. Derivative Works.      If You create or use a modified version of this License (which you may      only do in order to apply it to code which is not already Covered Code      governed by this License), You must (a) rename Your license so that      the phrases Mozilla, MOZILLAPL, MOZPL, Netscape,      MPL, NPL or any confusingly similar phrase do not appear in your      license (except to note that your license differs from this License)      and (b) otherwise make it clear that Your version of the license      contains terms which differ from the Mozilla Public License and      Netscape Public License. (Filling in the name of the Initial      Developer, Original Code or Contributor in the notice described in      Exhibit A shall not of themselves be deemed to be modifications of      this License.)</w:t>
      </w:r>
    </w:p>
    <w:p w14:paraId="382F47F4" w14:textId="77777777" w:rsidR="00425AAE" w:rsidRDefault="00425AAE">
      <w:r>
        <w:t>7. DISCLAIMER OF WARRANTY.</w:t>
      </w:r>
    </w:p>
    <w:p w14:paraId="08E82B98" w14:textId="77777777" w:rsidR="00425AAE" w:rsidRDefault="00425AAE">
      <w:r>
        <w:t xml:space="preserve">     COVERED CODE IS PROVIDED UNDER THIS LICENSE ON AN AS IS BASIS,      WITHOUT WARRANTY OF ANY KIND, EITHER EXPRESSED OR IMPLIED, INCLUDING,      WITHOUT LIMITATION, WARRANTIES THAT THE COVERED CODE IS FREE OF      DEFECTS, MERCHANTABLE, FIT FOR A PARTICULAR PURPOSE OR NON-INFRINGING.      THE ENTIRE RISK AS TO THE QUALITY AND PERFORMANCE OF THE COVERED CODE      IS WITH YOU. SHOULD ANY COVERED CODE PROVE DEFECTIVE IN ANY RESPECT,      YOU (NOT THE INITIAL DEVELOPER OR ANY OTHER CONTRIBUTOR) ASSUME THE      COST OF ANY NECESSARY SERVICING, REPAIR OR CORRECTION. THIS DISCLAIMER      OF WARRANTY CONSTITUTES AN ESSENTIAL PART OF THIS LICENSE. NO USE OF      ANY COVERED CODE IS AUTHORIZED HEREUNDER EXCEPT UNDER THIS DISCLAIMER.</w:t>
      </w:r>
    </w:p>
    <w:p w14:paraId="4DDD126D" w14:textId="77777777" w:rsidR="00425AAE" w:rsidRDefault="00425AAE">
      <w:r>
        <w:t>8. TERMINATION.</w:t>
      </w:r>
    </w:p>
    <w:p w14:paraId="3518BFE2" w14:textId="77777777" w:rsidR="00425AAE" w:rsidRDefault="00425AAE">
      <w:r>
        <w:t xml:space="preserve">     8.1.  This License and the rights granted hereunder will terminate      automatically if You fail to comply with terms herein and fail to cure      such breach within 30 days of becoming aware of the breach. All      sublicenses to the Covered Code which are properly granted shall      survive any termination of this License. Provisions which, by their      nature, must remain in effect beyond the termination of this License      shall survive.</w:t>
      </w:r>
    </w:p>
    <w:p w14:paraId="1186043E" w14:textId="77777777" w:rsidR="00425AAE" w:rsidRDefault="00425AAE">
      <w:r>
        <w:t xml:space="preserve">     8.2.  If You initiate litigation by asserting a patent infringement      claim (excluding declatory judgment actions) against Initial Developer      or a Contributor (the Initial Developer or Contributor against whom      You file such action is referred to as Participant)  alleging that:</w:t>
      </w:r>
    </w:p>
    <w:p w14:paraId="5D5D6868" w14:textId="77777777" w:rsidR="00425AAE" w:rsidRDefault="00425AAE">
      <w:r>
        <w:t xml:space="preserve">     (a)  such Participant's Contributor Version directly or indirectly      infringes any patent, then any and all rights granted by such      Participant to You under Sections 2.1 and/or 2.2 of this License      shall, upon 60 days notice from Participant terminate prospectively,      unless if within 60 days after receipt of notice You either: (i)      agree in writing to pay Participant a mutually agreeable reasonable      royalty for Your past and future use of Modifications made by such      Participant, or (ii) withdraw Your litigation claim with respect to      the Contributor Version against such Participant.  If within 60 days      of notice, a reasonable royalty and payment arrangement are not      mutually agreed upon in writing by the parties or the litigation claim      is not withdrawn, the rights granted by Participant to You under      Sections 2.1 and/or 2.2 automatically terminate at the expiration of      the 60 day notice period specified above.</w:t>
      </w:r>
    </w:p>
    <w:p w14:paraId="637B4C39" w14:textId="77777777" w:rsidR="00425AAE" w:rsidRDefault="00425AAE">
      <w:r>
        <w:lastRenderedPageBreak/>
        <w:t xml:space="preserve">     (b)  any software, hardware, or device, other than such Participant's      Contributor Version, directly or indirectly infringes any patent, then      any rights granted to You by such Participant under Sections 2.1(b)      and 2.2(b) are revoked effective as of the date You first made, used,      sold, distributed, or had made, Modifications made by that      Participant.</w:t>
      </w:r>
    </w:p>
    <w:p w14:paraId="0C281CDF" w14:textId="77777777" w:rsidR="00425AAE" w:rsidRDefault="00425AAE">
      <w:r>
        <w:t xml:space="preserve">     8.3.  If You assert a patent infringement claim against Participant      alleging that such Participant's Contributor Version directly or      indirectly infringes any patent where such claim is resolved (such as      by license or settlement) prior to the initiation of patent      infringement litigation, then the reasonable value of the licenses      granted by such Participant under Sections 2.1 or 2.2 shall be taken      into account in determining the amount or value of any payment or      license.</w:t>
      </w:r>
    </w:p>
    <w:p w14:paraId="79E85BA5" w14:textId="77777777" w:rsidR="00425AAE" w:rsidRDefault="00425AAE">
      <w:r>
        <w:t xml:space="preserve">     8.4.  In the event of termination under Sections 8.1 or 8.2 above,      all end user license agreements (excluding distributors and resellers)      which have been validly granted by You or any distributor hereunder      prior to termination shall survive termination.</w:t>
      </w:r>
    </w:p>
    <w:p w14:paraId="6210B177" w14:textId="77777777" w:rsidR="00425AAE" w:rsidRDefault="00425AAE">
      <w:r>
        <w:t>9. LIMITATION OF LIABILITY.</w:t>
      </w:r>
    </w:p>
    <w:p w14:paraId="35750B0E" w14:textId="77777777" w:rsidR="00425AAE" w:rsidRDefault="00425AAE">
      <w:r>
        <w:t xml:space="preserve">     UNDER NO CIRCUMSTANCES AND UNDER NO LEGAL THEORY, WHETHER TORT      (INCLUDING NEGLIGENCE), CONTRACT, OR OTHERWISE, SHALL YOU, THE INITIAL      DEVELOPER, ANY OTHER CONTRIBUTOR, OR ANY DISTRIBUTOR OF COVERED CODE,      OR ANY SUPPLIER OF ANY OF SUCH PARTIES, BE LIABLE TO ANY PERSON FOR      ANY INDIRECT, SPECIAL, INCIDENTAL, OR CONSEQUENTIAL DAMAGES OF ANY      CHARACTER INCLUDING, WITHOUT LIMITATION, DAMAGES FOR LOSS OF GOODWILL,      WORK STOPPAGE, COMPUTER FAILURE OR MALFUNCTION, OR ANY AND ALL OTHER      COMMERCIAL DAMAGES OR LOSSES, EVEN IF SUCH PARTY SHALL HAVE BEEN      INFORMED OF THE POSSIBILITY OF SUCH DAMAGES. THIS LIMITATION OF      LIABILITY SHALL NOT APPLY TO LIABILITY FOR DEATH OR PERSONAL INJURY      RESULTING FROM SUCH PARTY'S NEGLIGENCE TO THE EXTENT APPLICABLE LAW      PROHIBITS SUCH LIMITATION. SOME JURISDICTIONS DO NOT ALLOW THE      EXCLUSION OR LIMITATION OF INCIDENTAL OR CONSEQUENTIAL DAMAGES, SO      THIS EXCLUSION AND LIMITATION MAY NOT APPLY TO YOU.</w:t>
      </w:r>
    </w:p>
    <w:p w14:paraId="6635F658" w14:textId="77777777" w:rsidR="00425AAE" w:rsidRDefault="00425AAE">
      <w:r>
        <w:t>10. U.S. GOVERNMENT END USERS.</w:t>
      </w:r>
    </w:p>
    <w:p w14:paraId="3F387B24" w14:textId="77777777" w:rsidR="00425AAE" w:rsidRDefault="00425AAE">
      <w:r>
        <w:t xml:space="preserve">     The Covered Code is a commercial item, as that term is defined in      48 C.F.R. 2.101 (Oct. 1995), consisting of commercial computer      software and commercial computer software documentation, as such      terms are used in 48 C.F.R. 12.212 (Sept. 1995). Consistent with 48      C.F.R. 12.212 and 48 C.F.R. 227.7202-1 through 227.7202-4 (June 1995),      all U.S. Government End Users acquire Covered Code with only those      rights set forth herein.</w:t>
      </w:r>
    </w:p>
    <w:p w14:paraId="74D8E081" w14:textId="77777777" w:rsidR="00425AAE" w:rsidRDefault="00425AAE">
      <w:r>
        <w:t>11. MISCELLANEOUS.</w:t>
      </w:r>
    </w:p>
    <w:p w14:paraId="3F299931" w14:textId="77777777" w:rsidR="00425AAE" w:rsidRDefault="00425AAE">
      <w:r>
        <w:t xml:space="preserve">     This License represents the complete agreement concerning subject      matter hereof. If any provision of this License is held to be      unenforceable, such provision shall be reformed only to the extent      necessary to make it enforceable. This License shall be governed by      California law provisions (except to the extent applicable law, if      any, provides otherwise), excluding its conflict-of-law provisions.      With respect to disputes in which at least one party is a citizen of,      or an entity chartered or registered </w:t>
      </w:r>
      <w:r>
        <w:lastRenderedPageBreak/>
        <w:t>to do business in the United      States of America, any litigation relating to this License shall be      subject to the jurisdiction of the Federal Courts of the Northern      District of California, with venue lying in Santa Clara County,      California, with the losing party responsible for costs, including      without limitation, court costs and reasonable attorneys' fees and      expenses. The application of the United Nations Convention on      Contracts for the International Sale of Goods is expressly excluded.      Any law or regulation which provides that the language of a contract      shall be construed against the drafter shall not apply to this      License.</w:t>
      </w:r>
    </w:p>
    <w:p w14:paraId="39E6CF08" w14:textId="77777777" w:rsidR="00425AAE" w:rsidRDefault="00425AAE">
      <w:r>
        <w:t>12. RESPONSIBILITY FOR CLAIMS.</w:t>
      </w:r>
    </w:p>
    <w:p w14:paraId="66A144C3" w14:textId="77777777" w:rsidR="00425AAE" w:rsidRDefault="00425AAE">
      <w:r>
        <w:t xml:space="preserve">     As between Initial Developer and the Contributors, each party is      responsible for claims and damages arising, directly or indirectly,      out of its utilization of rights under this License and You agree to      work with Initial Developer and Contributors to distribute such      responsibility on an equitable basis. Nothing herein is intended or      shall be deemed to constitute any admission of liability.</w:t>
      </w:r>
    </w:p>
    <w:p w14:paraId="53D7EB65" w14:textId="77777777" w:rsidR="00425AAE" w:rsidRDefault="00425AAE">
      <w:r>
        <w:t>13. MULTIPLE-LICENSED CODE.</w:t>
      </w:r>
    </w:p>
    <w:p w14:paraId="1D6E5384" w14:textId="77777777" w:rsidR="00425AAE" w:rsidRDefault="00425AAE">
      <w:r>
        <w:t xml:space="preserve">     Initial Developer may designate portions of the Covered Code as      Multiple-Licensed.  Multiple-Licensed means that the Initial      Developer permits you to utilize portions of the Covered Code under      Your choice of the NPL or the alternative licenses, if any, specified      by the Initial Developer in the file described in Exhibit A.</w:t>
      </w:r>
    </w:p>
    <w:p w14:paraId="2C86AFEB" w14:textId="77777777" w:rsidR="00425AAE" w:rsidRDefault="00425AAE">
      <w:r>
        <w:t>EXHIBIT A -Mozilla Public License.</w:t>
      </w:r>
    </w:p>
    <w:p w14:paraId="4617905B" w14:textId="77777777" w:rsidR="00425AAE" w:rsidRDefault="00425AAE">
      <w:r>
        <w:t xml:space="preserve">     ``The contents of this file are subject to the Mozilla Public License      Version 1.1 (the License); you may not use this file except in      compliance with the License. You may obtain a copy of the License at      http://www.mozilla.org/MPL/</w:t>
      </w:r>
    </w:p>
    <w:p w14:paraId="1109BF90" w14:textId="77777777" w:rsidR="00425AAE" w:rsidRDefault="00425AAE">
      <w:r>
        <w:t xml:space="preserve">     Software distributed under the License is distributed on an AS IS      basis, WITHOUT WARRANTY OF ANY KIND, either express or implied. See the      License for the specific language governing rights and limitations      under the License.</w:t>
      </w:r>
    </w:p>
    <w:p w14:paraId="3E06BC3F" w14:textId="77777777" w:rsidR="00425AAE" w:rsidRDefault="00425AAE">
      <w:r>
        <w:t xml:space="preserve">     The Original Code is ______________________________________.</w:t>
      </w:r>
    </w:p>
    <w:p w14:paraId="23709AEC" w14:textId="77777777" w:rsidR="00425AAE" w:rsidRDefault="00425AAE">
      <w:r>
        <w:t xml:space="preserve">     The Initial Developer of the Original Code is ________________________.      Portions created by ______________________ are Copyright (C) ______      _______________________. All Rights Reserved.</w:t>
      </w:r>
    </w:p>
    <w:p w14:paraId="31F42800" w14:textId="77777777" w:rsidR="00425AAE" w:rsidRDefault="00425AAE">
      <w:r>
        <w:t xml:space="preserve">     Contributor(s): ______________________________________.</w:t>
      </w:r>
    </w:p>
    <w:p w14:paraId="7EAF60C9" w14:textId="77777777" w:rsidR="00425AAE" w:rsidRDefault="00425AAE">
      <w:r>
        <w:t xml:space="preserve">     Alternatively, the contents of this file may be used under the terms      of the _____ license (the  [___] License), in which case the      provisions of [______] License are applicable instead of those      above.  If you wish to allow use of your version of this file only      under the terms of the [____] License and not to allow others to use      your version of this file under the MPL, indicate your decision by      deleting  the provisions above and replace  them with the notice and      other provisions required by the [___] License.  If you do not delete      the provisions above, a recipient may use your version of this file      under either the MPL or the [___] License.</w:t>
      </w:r>
    </w:p>
    <w:p w14:paraId="29210897" w14:textId="77777777" w:rsidR="00425AAE" w:rsidRDefault="00425AAE">
      <w:r>
        <w:t xml:space="preserve">     [NOTE: The text of this Exhibit A may differ slightly from the text of      the notices in the Source Code files of the Original Code. You should      use the text of this Exhibit A rather than the text found in the      Original Code Source Code for Your Modifications.]</w:t>
      </w:r>
    </w:p>
    <w:p w14:paraId="73534F36" w14:textId="77777777" w:rsidR="00425AAE" w:rsidRDefault="00425AAE">
      <w:r>
        <w:t>[END FILE=cairo-1.12.16/debian/copyright]</w:t>
      </w:r>
    </w:p>
    <w:p w14:paraId="5E12B9F6" w14:textId="77777777" w:rsidR="00425AAE" w:rsidRDefault="00425AAE" w:rsidP="000727EF">
      <w:pPr>
        <w:pStyle w:val="Heading2"/>
      </w:pPr>
      <w:r>
        <w:lastRenderedPageBreak/>
        <w:t xml:space="preserve"> </w:t>
      </w:r>
      <w:bookmarkStart w:id="65" w:name="_Toc399937883"/>
      <w:r>
        <w:t>ccache (version 3.1.9):</w:t>
      </w:r>
      <w:bookmarkEnd w:id="65"/>
    </w:p>
    <w:p w14:paraId="0F74E936" w14:textId="77777777" w:rsidR="00425AAE" w:rsidRDefault="00425AAE" w:rsidP="000727EF">
      <w:pPr>
        <w:pStyle w:val="Heading3"/>
      </w:pPr>
      <w:r>
        <w:t>ccache-3.1.9/debian/copyright:</w:t>
      </w:r>
    </w:p>
    <w:p w14:paraId="1323841A" w14:textId="77777777" w:rsidR="00425AAE" w:rsidRDefault="00425AAE">
      <w:r>
        <w:t>[BEGIN FILE=ccache-3.1.9/debian/copyright] Format: http://www.debian.org/doc/packaging-manuals/copyright-format/1.0/ Upstream-Name: ccache Upstream-Contact: Joel Rosdahl &lt;joel@rosdahl.net&gt; Source: http://samba.org/ftp/ccache/</w:t>
      </w:r>
    </w:p>
    <w:p w14:paraId="548F97DC" w14:textId="77777777" w:rsidR="00425AAE" w:rsidRDefault="00425AAE">
      <w:r>
        <w:t>Files: * Copyright: 2002-2007 Andrew Tridgell &lt;tridge@samba.org&gt;            2009-2012 Joel Rosdahl &lt;joel@rosdahl.net&gt; License: GPL-3+  This program is free software; you can redistribute it and/or modify it under  the terms of the GNU General Public License as published by the Free Software  Foundation; either version 3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systems, the full text of the GNU General Public License version 3  can be found in the file `/usr/share/common-licenses/GPL-3'.</w:t>
      </w:r>
    </w:p>
    <w:p w14:paraId="23C1B887" w14:textId="77777777" w:rsidR="00425AAE" w:rsidRDefault="00425AAE">
      <w:r>
        <w:t>Files: mdfour.c Copyright: 1997-1998 Andrew Tridgell &lt;tridge@samba.org&gt; License: GPL-3+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systems, the full text of the GNU General Public License version 2  can be found in the file `/usr/share/common-licenses/GPL-2'.</w:t>
      </w:r>
    </w:p>
    <w:p w14:paraId="59D0D235" w14:textId="77777777" w:rsidR="00425AAE" w:rsidRDefault="00425AAE">
      <w:r>
        <w:t>Files: debian/* Copyright: 2002-2003 Paul Russell &lt;prussell@debian.org&gt;            2004-2009 Francois Marier &lt;francois@debian.org&gt;            2009-2010 Y Giridhar Appaji Nag &lt;appaji@debian.org&gt;            2010-2012 Joel Rosdahl &lt;joel@debian.org&gt; License: GPL-3+  This program is free software; you can redistribute it and/or modify it under  the terms of the GNU General Public License as published by the Free Software  Foundation; either version 3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systems, the full text of the GNU General Public License version 3  can be found in the file `/usr/share/common-licenses/GPL-3'.</w:t>
      </w:r>
    </w:p>
    <w:p w14:paraId="3B1D19D0" w14:textId="77777777" w:rsidR="00425AAE" w:rsidRDefault="00425AAE">
      <w:r>
        <w:lastRenderedPageBreak/>
        <w:t>Files: getopt_long.[hc] Copyright: 1987, 1993, 1994 The Regents of the University of California            2003 PostgreSQL Global Development Group License: BSD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674233E" w14:textId="77777777" w:rsidR="00425AAE" w:rsidRDefault="00425AAE">
      <w:r>
        <w:t>Files: hashtable*.[hc] Copyright:  2002, 2004 Christopher Clark License: BSD  Redistribution and use in source and binary forms, with or without  modification, are permitted provided that the following conditions are met:  .    * Redistributions of source code must retain the above copyright notice,      this list of conditions and the following disclaimer.  .    * Redistributions in binary form must reproduce the above copyright notice,      this list of conditions and the following disclaimer in the documentation      and/or other materials provided with the distribution.  .    * Neither the name of the original author; nor the names of any      contributors may be used to endorse or promote products derived from this      software without specific prior written permission.  .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078E3D5" w14:textId="77777777" w:rsidR="00425AAE" w:rsidRDefault="00425AAE">
      <w:r>
        <w:t>Files: murmurhashneutral2.[hc] Copyright: Released to the public domain by Austin Appleby License: PD  Released to the public domain by Austin Appleby.</w:t>
      </w:r>
    </w:p>
    <w:p w14:paraId="08C921D9" w14:textId="77777777" w:rsidR="00425AAE" w:rsidRDefault="00425AAE">
      <w:r>
        <w:lastRenderedPageBreak/>
        <w:t>Files: snprintf.c m4/snprintf.m4 Copyright: 1995 Patrick Powell            2008 Holger Weiss License:  This code is based on code written by Patrick Powell &lt;papowell@astart.com&gt;.  It may be used for any purpose as long as this notice remains intact on all  source code distributions.  .  This version of the code is maintained by Holger Weiss &lt;holger@jhweiss.de&gt;.  My changes to the code may freely be used, modified and/or redistributed for  any purpose. It would be nice if additions and fixes to this file (including  trivial code cleanups) would be sent back in order to let me include them in  the version available at &lt;http://www.jhweiss.de/software/snprintf.html&gt;.  However, this is not a requirement for using or redistributing (possibly  modified) versions of this file, nor is leaving this notice intact mandatory.</w:t>
      </w:r>
    </w:p>
    <w:p w14:paraId="27242F8A" w14:textId="77777777" w:rsidR="00425AAE" w:rsidRDefault="00425AAE">
      <w:r>
        <w:t>Files: zlib/*.[hc] Copyright: 1995-2005 Jean-loup Gailly and Mark Adler License: ZLIB  This software is provided 'as-is', without any express or implied  warranty.  In no event will the authors be held liable for any damages  arising from the use of this software.  .  Permission is granted to anyone to use this software for any purpose,  including commercial applications, and to alter it and redistribute it  freely, subject to the following restrictions:  .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 [END FILE=ccache-3.1.9/debian/copyright]</w:t>
      </w:r>
    </w:p>
    <w:p w14:paraId="32409355" w14:textId="77777777" w:rsidR="00425AAE" w:rsidRDefault="00425AAE" w:rsidP="000727EF">
      <w:pPr>
        <w:pStyle w:val="Heading3"/>
      </w:pPr>
      <w:r>
        <w:t>ccache-3.1.9/LICENSE.html:</w:t>
      </w:r>
    </w:p>
    <w:p w14:paraId="7260E151" w14:textId="77777777" w:rsidR="00425AAE" w:rsidRDefault="00425AAE">
      <w:r>
        <w:t>[BEGIN FILE=ccache-3.1.9/LICENSE.html] &lt;!DOCTYPE html PUBLIC -//W3C//DTD XHTML 1.1//EN     http://www.w3.org/TR/xhtml11/DTD/xhtml11.dtd&gt; &lt;html xmlns=http://www.w3.org/1999/xhtml xml:lang=en&gt; &lt;head&gt; &lt;meta http-equiv=Content-Type content=application/xhtml+xml; charset=UTF-8 /&gt; &lt;meta name=generator content=AsciiDoc 8.6.6 /&gt; &lt;title&gt;ccache copyright and license&lt;/title&gt; &lt;style type=text/css&gt; /* Shared CSS for AsciiDoc xhtml11 and html5 backends */</w:t>
      </w:r>
    </w:p>
    <w:p w14:paraId="09B0DE89" w14:textId="77777777" w:rsidR="00425AAE" w:rsidRDefault="00425AAE">
      <w:r>
        <w:t>/* Default font. */ body {   font-family: Georgia,serif; }</w:t>
      </w:r>
    </w:p>
    <w:p w14:paraId="6155D5DB" w14:textId="77777777" w:rsidR="00425AAE" w:rsidRDefault="00425AAE">
      <w:r>
        <w:t>/* Title font. */ h1, h2, h3, h4, h5, h6, div.title, caption.title, thead, p.table.header, #toctitle, #author, #revnumber, #revdate, #revremark, #footer {   font-family: Arial,Helvetica,sans-serif; }</w:t>
      </w:r>
    </w:p>
    <w:p w14:paraId="34FA1338" w14:textId="77777777" w:rsidR="00425AAE" w:rsidRDefault="00425AAE">
      <w:r>
        <w:t>body {   margin: 1em 5% 1em 5%; }</w:t>
      </w:r>
    </w:p>
    <w:p w14:paraId="78C00AF4" w14:textId="77777777" w:rsidR="00425AAE" w:rsidRDefault="00425AAE">
      <w:r>
        <w:t>a {   color: blue;   text-decoration: underline; } a:visited {   color: fuchsia; }</w:t>
      </w:r>
    </w:p>
    <w:p w14:paraId="7A713B02" w14:textId="77777777" w:rsidR="00425AAE" w:rsidRDefault="00425AAE">
      <w:r>
        <w:t>em {   font-style: italic;   color: navy; }</w:t>
      </w:r>
    </w:p>
    <w:p w14:paraId="64F1AC0B" w14:textId="77777777" w:rsidR="00425AAE" w:rsidRDefault="00425AAE">
      <w:r>
        <w:t>strong {   font-weight: bold;   color: #083194; }</w:t>
      </w:r>
    </w:p>
    <w:p w14:paraId="266206A0" w14:textId="77777777" w:rsidR="00425AAE" w:rsidRDefault="00425AAE">
      <w:r>
        <w:t>h1, h2, h3, h4, h5, h6 {   color: #527bbd;   margin-top: 1.2em;   margin-bottom: 0.5em;   line-height: 1.3; }</w:t>
      </w:r>
    </w:p>
    <w:p w14:paraId="19A4FFCB" w14:textId="77777777" w:rsidR="00425AAE" w:rsidRDefault="00425AAE">
      <w:r>
        <w:t>h1, h2, h3 {   border-bottom: 2px solid silver; } h2 {   padding-top: 0.5em; } h3 {   float: left; } h3 + * {   clear: left; } h5 {   font-size: 1.0em; }</w:t>
      </w:r>
    </w:p>
    <w:p w14:paraId="69F5D627" w14:textId="77777777" w:rsidR="00425AAE" w:rsidRDefault="00425AAE">
      <w:r>
        <w:t>div.sectionbody {   margin-left: 0; }</w:t>
      </w:r>
    </w:p>
    <w:p w14:paraId="172573FB" w14:textId="77777777" w:rsidR="00425AAE" w:rsidRDefault="00425AAE">
      <w:r>
        <w:t>hr {   border: 1px solid silver; }</w:t>
      </w:r>
    </w:p>
    <w:p w14:paraId="12DF278C" w14:textId="77777777" w:rsidR="00425AAE" w:rsidRDefault="00425AAE">
      <w:r>
        <w:t>p {   margin-top: 0.5em;   margin-bottom: 0.5em; }</w:t>
      </w:r>
    </w:p>
    <w:p w14:paraId="15FCE4A7" w14:textId="77777777" w:rsidR="00425AAE" w:rsidRDefault="00425AAE">
      <w:r>
        <w:t>ul, ol, li &gt; p {   margin-top: 0; } ul &gt; li     { color: #aaa; } ul &gt; li &gt; * { color: black; }</w:t>
      </w:r>
    </w:p>
    <w:p w14:paraId="21DC9663" w14:textId="77777777" w:rsidR="00425AAE" w:rsidRDefault="00425AAE">
      <w:r>
        <w:lastRenderedPageBreak/>
        <w:t>pre {   padding: 0;   margin: 0; }</w:t>
      </w:r>
    </w:p>
    <w:p w14:paraId="268224E4" w14:textId="77777777" w:rsidR="00425AAE" w:rsidRDefault="00425AAE">
      <w:r>
        <w:t>#author {   color: #527bbd;   font-weight: bold;   font-size: 1.1em; } #email { } #revnumber, #revdate, #revremark { }</w:t>
      </w:r>
    </w:p>
    <w:p w14:paraId="69CDF8E5" w14:textId="77777777" w:rsidR="00425AAE" w:rsidRDefault="00425AAE">
      <w:r>
        <w:t>#footer {   font-size: small;   border-top: 2px solid silver;   padding-top: 0.5em;   margin-top: 4.0em; } #footer-text {   float: left;   padding-bottom: 0.5em; } #footer-badges {   float: right;   padding-bottom: 0.5em; }</w:t>
      </w:r>
    </w:p>
    <w:p w14:paraId="1DD260A1" w14:textId="77777777" w:rsidR="00425AAE" w:rsidRDefault="00425AAE">
      <w:r>
        <w:t>#preamble {   margin-top: 1.5em;   margin-bottom: 1.5em; } div.imageblock, div.exampleblock, div.verseblock, div.quoteblock, div.literalblock, div.listingblock, div.sidebarblock, div.admonitionblock {   margin-top: 1.0em;   margin-bottom: 1.5em; } div.admonitionblock {   margin-top: 2.0em;   margin-bottom: 2.0em;   margin-right: 10%;   color: #606060; }</w:t>
      </w:r>
    </w:p>
    <w:p w14:paraId="2AD1C87F" w14:textId="77777777" w:rsidR="00425AAE" w:rsidRDefault="00425AAE">
      <w:r>
        <w:t>div.content { /* Block element content. */   padding: 0; }</w:t>
      </w:r>
    </w:p>
    <w:p w14:paraId="4D0578F7" w14:textId="77777777" w:rsidR="00425AAE" w:rsidRDefault="00425AAE">
      <w:r>
        <w:t>/* Block element titles. */ div.title, caption.title {   color: #527bbd;   font-weight: bold;   text-align: left;   margin-top: 1.0em;   margin-bottom: 0.5em; } div.title + * {   margin-top: 0; }</w:t>
      </w:r>
    </w:p>
    <w:p w14:paraId="65FE8AD9" w14:textId="77777777" w:rsidR="00425AAE" w:rsidRDefault="00425AAE">
      <w:r>
        <w:t>td div.title:first-child {   margin-top: 0.0em; } div.content div.title:first-child {   margin-top: 0.0em; } div.content + div.title {   margin-top: 0.0em; }</w:t>
      </w:r>
    </w:p>
    <w:p w14:paraId="71218EFB" w14:textId="77777777" w:rsidR="00425AAE" w:rsidRDefault="00425AAE">
      <w:r>
        <w:t>div.sidebarblock &gt; div.content {   background: #ffffee;   border: 1px solid #dddddd;   border-left: 4px solid #f0f0f0;   padding: 0.5em; }</w:t>
      </w:r>
    </w:p>
    <w:p w14:paraId="2F771F75" w14:textId="77777777" w:rsidR="00425AAE" w:rsidRDefault="00425AAE">
      <w:r>
        <w:t>div.listingblock &gt; div.content {   border: 1px solid #dddddd;   border-left: 5px solid #f0f0f0;   background: #f8f8f8;   padding: 0.5em; }</w:t>
      </w:r>
    </w:p>
    <w:p w14:paraId="07FE911E" w14:textId="77777777" w:rsidR="00425AAE" w:rsidRDefault="00425AAE">
      <w:r>
        <w:t>div.quoteblock, div.verseblock {   padding-left: 1.0em;   margin-left: 1.0em;   margin-right: 10%;   border-left: 5px solid #f0f0f0;   color: #888; }</w:t>
      </w:r>
    </w:p>
    <w:p w14:paraId="4C11D58F" w14:textId="77777777" w:rsidR="00425AAE" w:rsidRDefault="00425AAE">
      <w:r>
        <w:t>div.quoteblock &gt; div.attribution {   padding-top: 0.5em;   text-align: right; }</w:t>
      </w:r>
    </w:p>
    <w:p w14:paraId="633AA87D" w14:textId="77777777" w:rsidR="00425AAE" w:rsidRDefault="00425AAE">
      <w:r>
        <w:t>div.verseblock &gt; pre.content {   font-family: inherit;   font-size: inherit; } div.verseblock &gt; div.attribution {   padding-top: 0.75em;   text-align: left; } /* DEPRECATED: Pre version 8.2.7 verse style literal block. */ div.verseblock + div.attribution {   text-align: left; }</w:t>
      </w:r>
    </w:p>
    <w:p w14:paraId="5C5E9F92" w14:textId="77777777" w:rsidR="00425AAE" w:rsidRDefault="00425AAE">
      <w:r>
        <w:t>div.admonitionblock .icon {   vertical-align: top;   font-size: 1.1em;   font-weight: bold;   text-decoration: underline;   color: #527bbd;   padding-right: 0.5em; } div.admonitionblock td.content {   padding-left: 0.5em;   border-left: 3px solid #dddddd; }</w:t>
      </w:r>
    </w:p>
    <w:p w14:paraId="351C8DEA" w14:textId="77777777" w:rsidR="00425AAE" w:rsidRDefault="00425AAE">
      <w:r>
        <w:t>div.exampleblock &gt; div.content {   border-left: 3px solid #dddddd;   padding-left: 0.5em; }</w:t>
      </w:r>
    </w:p>
    <w:p w14:paraId="237D16BD" w14:textId="77777777" w:rsidR="00425AAE" w:rsidRDefault="00425AAE">
      <w:r>
        <w:t>div.imageblock div.content { padding-left: 0; } span.image img { border-style: none; } a.image:visited { color: white; }</w:t>
      </w:r>
    </w:p>
    <w:p w14:paraId="10DE0424" w14:textId="77777777" w:rsidR="00425AAE" w:rsidRDefault="00425AAE">
      <w:r>
        <w:t>dl {   margin-top: 0.8em;   margin-bottom: 0.8em; } dt {   margin-top: 0.5em;   margin-bottom: 0;   font-style: normal;   color: navy; } dd &gt; *:first-child {   margin-top: 0.1em; }</w:t>
      </w:r>
    </w:p>
    <w:p w14:paraId="30518463" w14:textId="77777777" w:rsidR="00425AAE" w:rsidRDefault="00425AAE">
      <w:r>
        <w:t>ul, ol {     list-style-position: outside; } ol.arabic {   list-style-type: decimal; } ol.loweralpha {   list-style-type: lower-alpha; } ol.upperalpha {   list-style-type: upper-alpha; } ol.lowerroman {   list-style-type: lower-roman; } ol.upperroman {   list-style-type: upper-roman; }</w:t>
      </w:r>
    </w:p>
    <w:p w14:paraId="4250A35B" w14:textId="77777777" w:rsidR="00425AAE" w:rsidRDefault="00425AAE">
      <w:r>
        <w:t>div.compact ul, div.compact ol, div.compact p, div.compact p, div.compact div, div.compact div {   margin-top: 0.1em;   margin-bottom: 0.1em; }</w:t>
      </w:r>
    </w:p>
    <w:p w14:paraId="2A97A849" w14:textId="77777777" w:rsidR="00425AAE" w:rsidRDefault="00425AAE">
      <w:r>
        <w:t>tfoot {   font-weight: bold; } td &gt; div.verse {   white-space: pre; }</w:t>
      </w:r>
    </w:p>
    <w:p w14:paraId="171FC446" w14:textId="77777777" w:rsidR="00425AAE" w:rsidRDefault="00425AAE">
      <w:r>
        <w:t>div.hdlist {   margin-top: 0.8em;   margin-bottom: 0.8em; } div.hdlist tr {   padding-bottom: 15px; } dt.hdlist1.strong, td.hdlist1.strong {   font-weight: bold; } td.hdlist1 {   vertical-</w:t>
      </w:r>
      <w:r>
        <w:lastRenderedPageBreak/>
        <w:t>align: top;   font-style: normal;   padding-right: 0.8em;   color: navy; } td.hdlist2 {   vertical-align: top; } div.hdlist.compact tr {   margin: 0;   padding-bottom: 0; }</w:t>
      </w:r>
    </w:p>
    <w:p w14:paraId="38B97D68" w14:textId="77777777" w:rsidR="00425AAE" w:rsidRDefault="00425AAE">
      <w:r>
        <w:t>.comment {   background: yellow; }</w:t>
      </w:r>
    </w:p>
    <w:p w14:paraId="3F0CDFAA" w14:textId="77777777" w:rsidR="00425AAE" w:rsidRDefault="00425AAE">
      <w:r>
        <w:t>.footnote, .footnoteref {   font-size: 0.8em; }</w:t>
      </w:r>
    </w:p>
    <w:p w14:paraId="6BED5146" w14:textId="77777777" w:rsidR="00425AAE" w:rsidRDefault="00425AAE">
      <w:r>
        <w:t>span.footnote, span.footnoteref {   vertical-align: super; }</w:t>
      </w:r>
    </w:p>
    <w:p w14:paraId="0A53E671" w14:textId="77777777" w:rsidR="00425AAE" w:rsidRDefault="00425AAE">
      <w:r>
        <w:t>#footnotes {   margin: 20px 0 20px 0;   padding: 7px 0 0 0; }</w:t>
      </w:r>
    </w:p>
    <w:p w14:paraId="4FBC21D7" w14:textId="77777777" w:rsidR="00425AAE" w:rsidRDefault="00425AAE">
      <w:r>
        <w:t>#footnotes div.footnote {   margin: 0 0 5px 0; }</w:t>
      </w:r>
    </w:p>
    <w:p w14:paraId="7F6B160F" w14:textId="77777777" w:rsidR="00425AAE" w:rsidRDefault="00425AAE">
      <w:r>
        <w:t>#footnotes hr {   border: none;   border-top: 1px solid silver;   height: 1px;   text-align: left;   margin-left: 0;   width: 20%;   min-width: 100px; }</w:t>
      </w:r>
    </w:p>
    <w:p w14:paraId="4A3A3F4D" w14:textId="77777777" w:rsidR="00425AAE" w:rsidRDefault="00425AAE">
      <w:r>
        <w:t>div.colist td {   padding-right: 0.5em;   padding-bottom: 0.3em;   vertical-align: top; } div.colist td img {   margin-top: 0.3em; }</w:t>
      </w:r>
    </w:p>
    <w:p w14:paraId="379B3E92" w14:textId="77777777" w:rsidR="00425AAE" w:rsidRDefault="00425AAE">
      <w:r>
        <w:t>@media print {   #footer-badges { display: none; } }</w:t>
      </w:r>
    </w:p>
    <w:p w14:paraId="59BC3975" w14:textId="77777777" w:rsidR="00425AAE" w:rsidRDefault="00425AAE">
      <w:r>
        <w:t>#toc {   margin-bottom: 2.5em; }</w:t>
      </w:r>
    </w:p>
    <w:p w14:paraId="24F53637" w14:textId="77777777" w:rsidR="00425AAE" w:rsidRDefault="00425AAE">
      <w:r>
        <w:t>#toctitle {   color: #527bbd;   font-size: 1.1em;   font-weight: bold;   margin-top: 1.0em;   margin-bottom: 0.1em; }</w:t>
      </w:r>
    </w:p>
    <w:p w14:paraId="6E2DA75B" w14:textId="77777777" w:rsidR="00425AAE" w:rsidRDefault="00425AAE">
      <w:r>
        <w:t>div.toclevel1, div.toclevel2, div.toclevel3, div.toclevel4 {   margin-top: 0;   margin-bottom: 0; } div.toclevel2 {   margin-left: 2em;   font-size: 0.9em; } div.toclevel3 {   margin-left: 4em;   font-size: 0.9em; } div.toclevel4 {   margin-left: 6em;   font-size: 0.9em; }</w:t>
      </w:r>
    </w:p>
    <w:p w14:paraId="687A43EB" w14:textId="77777777" w:rsidR="00425AAE" w:rsidRDefault="00425AAE">
      <w:r>
        <w:t>span.aqua { color: aqua; } span.black { color: black; } span.blue { color: blue; } span.fuchsia { color: fuchsia; } span.gray { color: gray; } span.green { color: green; } span.lime { color: lime; } span.maroon { color: maroon; } span.navy { color: navy; } span.olive { color: olive; } span.purple { color: purple; } span.red { color: red; } span.silver { color: silver; } span.teal { color: teal; } span.white { color: white; } span.yellow { color: yellow; }</w:t>
      </w:r>
    </w:p>
    <w:p w14:paraId="358C83EF" w14:textId="77777777" w:rsidR="00425AAE" w:rsidRDefault="00425AAE">
      <w:r>
        <w:t>span.aqua-background { background: aqua; } span.black-background { background: black; } span.blue-background { background: blue; } span.fuchsia-background { background: fuchsia; } span.gray-background { background: gray; } span.green-background { background: green; } span.lime-background { background: lime; } span.maroon-background { background: maroon; } span.navy-background { background: navy; } span.olive-background { background: olive; } span.purple-background { background: purple; } span.red-background { background: red; } span.silver-background { background: silver; } span.teal-background { background: teal; } span.white-background { background: white; } span.yellow-background { background: yellow; }</w:t>
      </w:r>
    </w:p>
    <w:p w14:paraId="6AAE4170" w14:textId="77777777" w:rsidR="00425AAE" w:rsidRDefault="00425AAE">
      <w:r>
        <w:t>span.big { font-size: 2em; } span.small { font-size: 0.6em; }</w:t>
      </w:r>
    </w:p>
    <w:p w14:paraId="3A1148D1" w14:textId="77777777" w:rsidR="00425AAE" w:rsidRDefault="00425AAE">
      <w:r>
        <w:t>span.underline { text-decoration: underline; } span.overline { text-decoration: overline; } span.line-through { text-decoration: line-through; }</w:t>
      </w:r>
    </w:p>
    <w:p w14:paraId="44235FAE" w14:textId="77777777" w:rsidR="00425AAE" w:rsidRDefault="00425AAE">
      <w:r>
        <w:t xml:space="preserve"> /*  * xhtml11 specific  *  * */</w:t>
      </w:r>
    </w:p>
    <w:p w14:paraId="1C1A6351" w14:textId="77777777" w:rsidR="00425AAE" w:rsidRDefault="00425AAE">
      <w:r>
        <w:t>tt {   font-family: monospace;   font-size: inherit;   color: navy; }</w:t>
      </w:r>
    </w:p>
    <w:p w14:paraId="3B60CA61" w14:textId="77777777" w:rsidR="00425AAE" w:rsidRDefault="00425AAE">
      <w:r>
        <w:t xml:space="preserve">div.tableblock {   margin-top: 1.0em;   margin-bottom: 1.5em; } div.tableblock &gt; table {   border: 3px solid #527bbd; } thead, p.table.header {   font-weight: bold;   color: #527bbd; } p.table {   margin-top: 0; } /* Because the table frame attribute is overriden by CSS in most browsers. */ div.tableblock &gt; table[frame=void] {   border-style: none; } div.tableblock &gt; table[frame=hsides] {   border-left-style: none;   border-right-style: none; </w:t>
      </w:r>
      <w:r>
        <w:lastRenderedPageBreak/>
        <w:t>} div.tableblock &gt; table[frame=vsides] {   border-top-style: none;   border-bottom-style: none; }</w:t>
      </w:r>
    </w:p>
    <w:p w14:paraId="0B40CEAC" w14:textId="77777777" w:rsidR="00425AAE" w:rsidRDefault="00425AAE">
      <w:r>
        <w:t xml:space="preserve"> /*  * html5 specific  *  * */</w:t>
      </w:r>
    </w:p>
    <w:p w14:paraId="50455162" w14:textId="77777777" w:rsidR="00425AAE" w:rsidRDefault="00425AAE">
      <w:r>
        <w:t>.monospaced {   font-family: monospace;   font-size: inherit;   color: navy; }</w:t>
      </w:r>
    </w:p>
    <w:p w14:paraId="0E4FFF96" w14:textId="77777777" w:rsidR="00425AAE" w:rsidRDefault="00425AAE">
      <w:r>
        <w:t>table.tableblock {   margin-top: 1.0em;   margin-bottom: 1.5em; } thead, p.tableblock.header {   font-weight: bold;   color: #527bbd; } p.tableblock {   margin-top: 0; } table.tableblock {   border-width: 3px;   border-spacing: 0px;   border-style: solid;   border-color: #527bbd;   border-collapse: collapse; } th.tableblock, td.tableblock {   border-width: 1px;   padding: 4px;   border-style: solid;   border-color: #527bbd; }</w:t>
      </w:r>
    </w:p>
    <w:p w14:paraId="2E0CCEF2" w14:textId="77777777" w:rsidR="00425AAE" w:rsidRDefault="00425AAE">
      <w:r>
        <w:t>table.tableblock.frame-topbot {   border-left-style: hidden;   border-right-style: hidden; } table.tableblock.frame-sides {   border-top-style: hidden;   border-bottom-style: hidden; } table.tableblock.frame-none {   border-style: hidden; }</w:t>
      </w:r>
    </w:p>
    <w:p w14:paraId="3C6BEF42" w14:textId="77777777" w:rsidR="00425AAE" w:rsidRDefault="00425AAE">
      <w:r>
        <w:t>th.tableblock.halign-left, td.tableblock.halign-left {   text-align: left; } th.tableblock.halign-center, td.tableblock.halign-center {   text-align: center; } th.tableblock.halign-right, td.tableblock.halign-right {   text-align: right; }</w:t>
      </w:r>
    </w:p>
    <w:p w14:paraId="13C68C8C" w14:textId="77777777" w:rsidR="00425AAE" w:rsidRDefault="00425AAE">
      <w:r>
        <w:t>th.tableblock.valign-top, td.tableblock.valign-top {   vertical-align: top; } th.tableblock.valign-middle, td.tableblock.valign-middle {   vertical-align: middle; } th.tableblock.valign-bottom, td.tableblock.valign-bottom {   vertical-align: bottom; }</w:t>
      </w:r>
    </w:p>
    <w:p w14:paraId="430A9AF8" w14:textId="77777777" w:rsidR="00425AAE" w:rsidRDefault="00425AAE">
      <w:r>
        <w:t xml:space="preserve"> /*  * manpage specific  *  * */</w:t>
      </w:r>
    </w:p>
    <w:p w14:paraId="08E7FA35" w14:textId="77777777" w:rsidR="00425AAE" w:rsidRDefault="00425AAE">
      <w:r>
        <w:t>body.manpage h1 {   padding-top: 0.5em;   padding-bottom: 0.5em;   border-top: 2px solid silver;   border-bottom: 2px solid silver; } body.manpage h2 {   border-style: none; } body.manpage div.sectionbody {   margin-left: 3em; }</w:t>
      </w:r>
    </w:p>
    <w:p w14:paraId="46767C20" w14:textId="77777777" w:rsidR="00425AAE" w:rsidRDefault="00425AAE">
      <w:r>
        <w:t>@media print {   body.manpage div#toc { display: none; } } &lt;/style&gt; &lt;script type=text/javascript&gt; /*&lt;![CDATA[*/ var asciidoc = {  // Namespace.</w:t>
      </w:r>
    </w:p>
    <w:p w14:paraId="4A84AC4B" w14:textId="77777777" w:rsidR="00425AAE" w:rsidRDefault="00425AAE">
      <w:r>
        <w:t>///////////////////////////////////////////////////////////////////// // Table Of Contents generator /////////////////////////////////////////////////////////////////////</w:t>
      </w:r>
    </w:p>
    <w:p w14:paraId="5ED29CD3" w14:textId="77777777" w:rsidR="00425AAE" w:rsidRDefault="00425AAE">
      <w:r>
        <w:t>/* Author: Mihai Bazon, September 2002  * http://students.infoiasi.ro/~mishoo  *  * Table Of Content generator  * Version: 0.4  *  * Feel free to use this script under the terms of the GNU General Public  * License, as long as you do not remove or alter this notice.  */</w:t>
      </w:r>
    </w:p>
    <w:p w14:paraId="50D733DA" w14:textId="77777777" w:rsidR="00425AAE" w:rsidRDefault="00425AAE">
      <w:r>
        <w:t xml:space="preserve"> /* modified by Troy D. Hanson, September 2006. License: GPL */  /* modified by Stuart Rackham, 2006, 2009. License: GPL */</w:t>
      </w:r>
    </w:p>
    <w:p w14:paraId="6AED0CEE" w14:textId="77777777" w:rsidR="00425AAE" w:rsidRDefault="00425AAE">
      <w:r>
        <w:t>// toclevels = 1..4. toc: function (toclevels) {</w:t>
      </w:r>
    </w:p>
    <w:p w14:paraId="23160564" w14:textId="77777777" w:rsidR="00425AAE" w:rsidRDefault="00425AAE">
      <w:r>
        <w:t xml:space="preserve">  function getText(el) {     var text = ;     for (var i = el.firstChild; i != null; i = i.nextSibling) {       if (i.nodeType == 3 /* Node.TEXT_NODE */) // IE doesn't speak constants.         text += i.data;       else if (i.firstChild != null)         text += getText(i);     }     return text;   }</w:t>
      </w:r>
    </w:p>
    <w:p w14:paraId="1ED99BC8" w14:textId="77777777" w:rsidR="00425AAE" w:rsidRDefault="00425AAE">
      <w:r>
        <w:t xml:space="preserve">  function TocEntry(el, text, toclevel) {     this.element = el;     this.text = text;     this.toclevel = toclevel;   }</w:t>
      </w:r>
    </w:p>
    <w:p w14:paraId="1D3A01F4" w14:textId="77777777" w:rsidR="00425AAE" w:rsidRDefault="00425AAE">
      <w:r>
        <w:t xml:space="preserve">  function tocEntries(el, toclevels) {     var result = new Array;     var re = new RegExp('[hH]([2-'+(toclevels+1)+'])');     // Function that scans the DOM tree for header elements (the DOM2     // nodeIterator API would be a better technique but not supported by all     // browsers).     var iterate = function (el) {       for (var i = el.firstChild; i != null; i = i.nextSibling) {         if (i.nodeType == 1 /* Node.ELEMENT_NODE */) {           var mo = re.exec(i.tagName);           if (mo &amp;&amp; (i.getAttribute(class) </w:t>
      </w:r>
    </w:p>
    <w:p w14:paraId="5569AD41" w14:textId="77777777" w:rsidR="00425AAE" w:rsidRDefault="00425AAE"/>
    <w:p w14:paraId="5228789E" w14:textId="77777777" w:rsidR="00425AAE" w:rsidRDefault="00425AAE">
      <w:r>
        <w:lastRenderedPageBreak/>
        <w:t xml:space="preserve"> i.getAttribute(className)) != float) {             result[result.length] = new TocEntry(i, getText(i), mo[1]-1);           }           iterate(i);         }       }     }     iterate(el);     return result;   }</w:t>
      </w:r>
    </w:p>
    <w:p w14:paraId="75A835B7" w14:textId="77777777" w:rsidR="00425AAE" w:rsidRDefault="00425AAE">
      <w:r>
        <w:t xml:space="preserve">  var toc = document.getElementById(toc);   if (!toc) {     return;   }</w:t>
      </w:r>
    </w:p>
    <w:p w14:paraId="51219209" w14:textId="77777777" w:rsidR="00425AAE" w:rsidRDefault="00425AAE">
      <w:r>
        <w:t xml:space="preserve">  // Delete existing TOC entries in case we're reloading the TOC.   var tocEntriesToRemove = [];   var i;   for (i = 0; i &lt; toc.childNodes.length; i++) {     var entry = toc.childNodes[i];     if (entry.nodeName == 'div'      &amp;&amp; entry.getAttribute(class)      &amp;&amp; entry.getAttribute(class).match(/^toclevel/))       tocEntriesToRemove.push(entry);   }   for (i = 0; i &lt; tocEntriesToRemove.length; i++) {     toc.removeChild(tocEntriesToRemove[i]);   }</w:t>
      </w:r>
    </w:p>
    <w:p w14:paraId="0FEC341F" w14:textId="77777777" w:rsidR="00425AAE" w:rsidRDefault="00425AAE">
      <w:r>
        <w:t xml:space="preserve">  // Rebuild TOC entries.   var entries = tocEntries(document.getElementById(content), toclevels);   for (var i = 0; i &lt; entries.length; ++i) {     var entry = entries[i];     if (entry.element.id == )       entry.element.id = _toc_ + i;     var a = document.createElement(a);     a.href = # + entry.element.id;     a.appendChild(document.createTextNode(entry.text));     var div = document.createElement(div);     div.appendChild(a);     div.className = toclevel + entry.toclevel;     toc.appendChild(div);   }   if (entries.length == 0)     toc.parentNode.removeChild(toc); },</w:t>
      </w:r>
    </w:p>
    <w:p w14:paraId="73983C5C" w14:textId="77777777" w:rsidR="00425AAE" w:rsidRDefault="00425AAE">
      <w:r>
        <w:t xml:space="preserve"> ///////////////////////////////////////////////////////////////////// // Footnotes generator /////////////////////////////////////////////////////////////////////</w:t>
      </w:r>
    </w:p>
    <w:p w14:paraId="325090FB" w14:textId="77777777" w:rsidR="00425AAE" w:rsidRDefault="00425AAE">
      <w:r>
        <w:t>/* Based on footnote generation code from:  * http://www.brandspankingnew.net/archive/2005/07/format_footnote.html  */</w:t>
      </w:r>
    </w:p>
    <w:p w14:paraId="57D6B4E4" w14:textId="77777777" w:rsidR="00425AAE" w:rsidRDefault="00425AAE">
      <w:r>
        <w:t>footnotes: function () {   // Delete existing footnote entries in case we're reloading the footnodes.   var i;   var noteholder = document.getElementById(footnotes);   if (!noteholder) {     return;   }   var entriesToRemove = [];   for (i = 0; i &lt; noteholder.childNodes.length; i++) {     var entry = noteholder.childNodes[i];     if (entry.nodeName == 'div' &amp;&amp; entry.getAttribute(class) == footnote)       entriesToRemove.push(entry);   }   for (i = 0; i &lt; entriesToRemove.length; i++) {     noteholder.removeChild(entriesToRemove[i]);   }</w:t>
      </w:r>
    </w:p>
    <w:p w14:paraId="62E66226" w14:textId="77777777" w:rsidR="00425AAE" w:rsidRDefault="00425AAE">
      <w:r>
        <w:t xml:space="preserve">  // Rebuild footnote entries.   var cont = document.getElementById(content);   var spans = cont.getElementsByTagName(span);   var refs = {};   var n = 0;   for (i=0; i&lt;spans.length; i++) {     if (spans[i].className == footnote) {       n++;       var note = spans[i].getAttribute(data-note);       if (!note) {         // Use [\s\S] in place of . so multi-line matches work.         // Because JavaScript has no s (dotall) regex flag.         note = spans[i].innerHTML.match(/\s*\[([\s\S]*)]\s*/)[1];         spans[i].innerHTML =           [&lt;a id='_footnoteref_ + n + ' href='#_footnote_ + n +           ' title='View footnote' class='footnote'&gt; + n + &lt;/a&gt;];         spans[i].setAttribute(data-note, note);       }       noteholder.innerHTML +=         &lt;div class='footnote' id='_footnote_ + n + '&gt; +         &lt;a href='#_footnoteref_ + n + ' title='Return to text'&gt; +         n + &lt;/a&gt;.  + note + &lt;/div&gt;;       var id =spans[i].getAttribute(id);       if (id != null) refs[#+id] = n;     }   }   if (n == 0)     noteholder.parentNode.removeChild(noteholder);   else {     // Process footnoterefs.     for (i=0; i&lt;spans.length; i++) {       if (spans[i].className == footnoteref) {         var href = spans[i].getElementsByTagName(a)[0].getAttribute(href);         href = href.match(/#.*/)[0];  // Because IE return full URL.         n = refs[href];         </w:t>
      </w:r>
      <w:r>
        <w:lastRenderedPageBreak/>
        <w:t>spans[i].innerHTML =           [&lt;a href='#_footnote_ + n +           ' title='View footnote' class='footnote'&gt; + n + &lt;/a&gt;];       }     }   } },</w:t>
      </w:r>
    </w:p>
    <w:p w14:paraId="3B50250B" w14:textId="77777777" w:rsidR="00425AAE" w:rsidRDefault="00425AAE">
      <w:r>
        <w:t>install: function(toclevels) {   var timerId;</w:t>
      </w:r>
    </w:p>
    <w:p w14:paraId="0CA9FDA7" w14:textId="77777777" w:rsidR="00425AAE" w:rsidRDefault="00425AAE">
      <w:r>
        <w:t xml:space="preserve">  function reinstall() {     asciidoc.footnotes();     if (toclevels) {       asciidoc.toc(toclevels);     }   }</w:t>
      </w:r>
    </w:p>
    <w:p w14:paraId="70749D4C" w14:textId="77777777" w:rsidR="00425AAE" w:rsidRDefault="00425AAE">
      <w:r>
        <w:t xml:space="preserve">  function reinstallAndRemoveTimer() {     clearInterval(timerId);     reinstall();   }</w:t>
      </w:r>
    </w:p>
    <w:p w14:paraId="44C35E33" w14:textId="77777777" w:rsidR="00425AAE" w:rsidRDefault="00425AAE">
      <w:r>
        <w:t xml:space="preserve">  timerId = setInterval(reinstall, 500);   if (document.addEventListener)     document.addEventListener(DOMContentLoaded, reinstallAndRemoveTimer, false);   else     window.onload = reinstallAndRemoveTimer; }</w:t>
      </w:r>
    </w:p>
    <w:p w14:paraId="1601B275" w14:textId="77777777" w:rsidR="00425AAE" w:rsidRDefault="00425AAE">
      <w:r>
        <w:t>} asciidoc.install(2); /*]]&gt;*/ &lt;/script&gt; &lt;/head&gt; &lt;body class=article&gt; &lt;div id=header&gt; &lt;h1&gt;ccache copyright and license&lt;/h1&gt; &lt;span id=revnumber&gt;version 3.1.9&lt;/span&gt; &lt;div id=toc&gt;   &lt;div id=toctitle&gt;Table of Contents&lt;/div&gt;   &lt;noscript&gt;&lt;p&gt;&lt;b&gt;JavaScript must be enabled in your browser to display the table of contents.&lt;/b&gt;&lt;/p&gt;&lt;/noscript&gt; &lt;/div&gt; &lt;/div&gt; &lt;div id=content&gt; &lt;div class=sect1&gt; &lt;h2 id=_overall_license&gt;Overall license&lt;/h2&gt; &lt;div class=sectionbody&gt; &lt;div class=paragraph&gt;&lt;p&gt;The license for ccache as a whole is as follows:&lt;/p&gt;&lt;/div&gt; &lt;div class=listingblock&gt; &lt;div class=content&gt; &lt;pre&gt;&lt;tt&gt;  This program is free software; you can redistribute it and/or modify it under   the terms of the GNU General Public License as published by the Free Software   Foundation; either version 3 of the License, or (at your option) any later   version.</w:t>
      </w:r>
    </w:p>
    <w:p w14:paraId="5A27E381"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474FC420" w14:textId="77777777" w:rsidR="00425AAE" w:rsidRDefault="00425AAE">
      <w:r>
        <w:t xml:space="preserve">  You should have received a copy of the GNU General Public License along with   this program; if not, write to the Free Software Foundation, Inc., 51 Franklin   Street, Fifth Floor, Boston, MA 02110-1301 USA&lt;/tt&gt;&lt;/pre&gt; &lt;/div&gt;&lt;/div&gt; &lt;div class=paragraph&gt;&lt;p&gt;The full license text can be found in GPL-3.0.txt and at &lt;a href=http://www.gnu.org/licenses/gpl-3.0.html&gt;http://www.gnu.org/licenses/gpl-3.0.html&lt;/a&gt;.&lt;/p&gt;&lt;/div&gt; &lt;/div&gt; &lt;/div&gt; &lt;div class=sect1&gt; &lt;h2 id=_copyright_and_authors&gt;Copyright and authors&lt;/h2&gt; &lt;div class=sectionbody&gt; &lt;div class=paragraph&gt;&lt;p&gt;ccache is a collective work with contributions from many people, listed in AUTHORS.txt and at &lt;a href=http://ccache.samba.org/authors.html&gt;http://ccache.samba.org/authors.html&lt;/a&gt;. Subsequent additions by contributing authors are implicitly licensed to the public under the same terms (GNU GPL version 3 or later), but the contributing authors retain copyrights on their portions of the work.&lt;/p&gt;&lt;/div&gt; &lt;div class=paragraph&gt;&lt;p&gt;The copyright for ccache as a whole is as follows:&lt;/p&gt;&lt;/div&gt; &lt;div class=listingblock&gt; &lt;div class=content&gt; &lt;pre&gt;&lt;tt&gt;  Copyright (C) 2002-2007 Andrew Tridgell   Copyright (C) 2009-2011 Joel Rosdahl&lt;/tt&gt;&lt;/pre&gt; &lt;/div&gt;&lt;/div&gt; &lt;/div&gt; &lt;/div&gt; &lt;div class=sect1&gt; &lt;h2 id=_files_derived_from_other_sources&gt;Files derived from other sources&lt;/h2&gt; &lt;div class=sectionbody&gt; &lt;div class=paragraph&gt;&lt;p&gt;The ccache distribution contain some files from other sources and some have been modified for use in ccache. These files all carry attribution notices, and may qualify as &amp;#8220;separate and independent works in themselves&amp;#8221; for purposes of the GPL: that is, if separated from the ccache sources, they may be usable under less restrictive terms.&lt;/p&gt;&lt;/div&gt; &lt;div class=sect2&gt; </w:t>
      </w:r>
      <w:r>
        <w:lastRenderedPageBreak/>
        <w:t>&lt;h3 id=_getopt_long_hc&gt;getopt_long.[hc]&lt;/h3&gt; &lt;div class=paragraph&gt;&lt;p&gt;This implementation of &lt;tt&gt;getopt_long()&lt;/tt&gt; was copied from &lt;a href=http://www.postgresql.org&gt;PostgreSQL&lt;/a&gt; and has the following license text:&lt;/p&gt;&lt;/div&gt; &lt;div class=listingblock&gt; &lt;div class=content&gt; &lt;pre&gt;&lt;tt&gt;  Portions Copyright (c) 1987, 1993, 1994   The Regents of the University of California.  All rights reserved.</w:t>
      </w:r>
    </w:p>
    <w:p w14:paraId="5A23C78E" w14:textId="77777777" w:rsidR="00425AAE" w:rsidRDefault="00425AAE">
      <w:r>
        <w:t xml:space="preserve">  Portions Copyright (c) 2003   PostgreSQL Global Development Group</w:t>
      </w:r>
    </w:p>
    <w:p w14:paraId="29AB7AD0"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32934A71" w14:textId="77777777" w:rsidR="00425AAE" w:rsidRDefault="00425AAE">
      <w:r>
        <w:t xml:space="preserve">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DAMAGE.&lt;/tt&gt;&lt;/pre&gt; &lt;/div&gt;&lt;/div&gt; &lt;/div&gt; &lt;div class=sect2&gt; &lt;h3 id=_hashtable_hc&gt;hashtable*.[hc]&lt;/h3&gt; &lt;div class=paragraph&gt;&lt;p&gt;This code comes from &lt;a href=http://www.cl.cam.ac.uk/~cwc22/hashtable/&gt;http://www.cl.cam.ac.uk/~cwc22/hashtable/&lt;/a&gt; with the following license:&lt;/p&gt;&lt;/div&gt; &lt;div class=listingblock&gt; &lt;div class=content&gt; &lt;pre&gt;&lt;tt&gt;  Copyright (c) 2002, 2004, Christopher Clark   All rights reserved.</w:t>
      </w:r>
    </w:p>
    <w:p w14:paraId="579B9276" w14:textId="77777777" w:rsidR="00425AAE" w:rsidRDefault="00425AAE">
      <w:r>
        <w:t xml:space="preserve">  Redistribution and use in source and binary forms, with or without   modification, are permitted provided that the following conditions are met:</w:t>
      </w:r>
    </w:p>
    <w:p w14:paraId="064EA8AA" w14:textId="77777777" w:rsidR="00425AAE" w:rsidRDefault="00425AAE">
      <w:r>
        <w:t xml:space="preserve">    * Redistributions of source code must retain the above copyright notice,       this list of conditions and the following disclaimer.</w:t>
      </w:r>
    </w:p>
    <w:p w14:paraId="12A93589"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00778FF5" w14:textId="77777777" w:rsidR="00425AAE" w:rsidRDefault="00425AAE">
      <w:r>
        <w:t xml:space="preserve">    * Neither the name of the original author; nor the names of any       contributors may be used to endorse or promote products derived from this       software without specific prior written permission.</w:t>
      </w:r>
    </w:p>
    <w:p w14:paraId="05DA4C8D" w14:textId="77777777" w:rsidR="00425AAE" w:rsidRDefault="00425AAE">
      <w:r>
        <w:lastRenderedPageBreak/>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DAMAGE.&lt;/tt&gt;&lt;/pre&gt; &lt;/div&gt;&lt;/div&gt; &lt;/div&gt; &lt;div class=sect2&gt; &lt;h3 id=_m4_feature_macros_m4&gt;m4/feature_macros.m4&lt;/h3&gt; &lt;div class=paragraph&gt;&lt;p&gt;This Autoconf M4 snippet comes from &lt;a href=http://www.python.org&gt;Python&lt;/a&gt; 2.6&amp;#8217;s &lt;tt&gt;configure.in&lt;/tt&gt; with the following license:&lt;/p&gt;&lt;/div&gt; &lt;div class=listingblock&gt; &lt;div class=content&gt; &lt;pre&gt;&lt;tt&gt;  A. HISTORY OF THE SOFTWARE   ==========================</w:t>
      </w:r>
    </w:p>
    <w:p w14:paraId="22B76696" w14:textId="77777777" w:rsidR="00425AAE" w:rsidRDefault="00425AAE">
      <w:r>
        <w:t xml:space="preserve">  Python was created in the early 1990s by Guido van Rossum at Stichting   Mathematisch Centrum (CWI, see http://www.cwi.nl) in the Netherlands   as a successor of a language called ABC.  Guido remains Python's   principal author, although it includes many contributions from others.</w:t>
      </w:r>
    </w:p>
    <w:p w14:paraId="70E751A7" w14:textId="77777777" w:rsidR="00425AAE" w:rsidRDefault="00425AAE">
      <w:r>
        <w:t xml:space="preserve">  In 1995, Guido continued his work on Python at the Corporation for   National Research Initiatives (CNRI, see http://www.cnri.reston.va.us)   in Reston, Virginia where he released several versions of the   software.</w:t>
      </w:r>
    </w:p>
    <w:p w14:paraId="75346751" w14:textId="77777777" w:rsidR="00425AAE" w:rsidRDefault="00425AAE">
      <w:r>
        <w:t xml:space="preserve">  In May 2000, Guido and the Python core development team moved to   BeOpen.com to form the BeOpen PythonLabs team.  In October of the same   year, the PythonLabs team moved to Digital Creations (now Zope   Corporation, see http://www.zope.com).  In 2001, the Python Software   Foundation (PSF, see http://www.python.org/psf/) was formed, a   non-profit organization created specifically to own Python-related   Intellectual Property.  Zope Corporation is a sponsoring member of   the PSF.</w:t>
      </w:r>
    </w:p>
    <w:p w14:paraId="766C8961" w14:textId="77777777" w:rsidR="00425AAE" w:rsidRDefault="00425AAE">
      <w:r>
        <w:t xml:space="preserve">  All Python releases are Open Source (see http://www.opensource.org for   the Open Source Definition).  Historically, most, but not all, Python   releases have also been GPL-compatible; the table below summarizes   the various releases.</w:t>
      </w:r>
    </w:p>
    <w:p w14:paraId="3CDF514A" w14:textId="77777777" w:rsidR="00425AAE" w:rsidRDefault="00425AAE">
      <w:r>
        <w:t xml:space="preserve">      Release         Derived     Year        Owner       GPL-                       from                                compatible? (1)</w:t>
      </w:r>
    </w:p>
    <w:p w14:paraId="5E3E51E2" w14:textId="77777777" w:rsidR="00425AAE" w:rsidRDefault="00425AAE">
      <w:r>
        <w:t xml:space="preserve">      0.9.0 thru 1.2              1991-1995   CWI         yes       1.3 thru 1.5.2  1.2         1995-1999   CNRI        yes       1.6             1.5.2       2000        CNRI        no       2.0             1.6         2000        BeOpen.com  no       1.6.1           1.6         2001        CNRI        yes (2)       2.1             2.0+1.6.1   2001        PSF         no       2.0.1           2.0+1.6.1   2001        PSF         yes       2.1.1           2.1+2.0.1   2001        PSF         yes       2.2             2.1.1       2001        PSF         yes       2.1.2           2.1.1       2002        PSF         yes       2.1.3           2.1.2       2002        PSF         yes       2.2.1           2.2         2002        PSF         yes       2.2.2           2.2.1       2002        PSF         yes       2.2.3           2.2.2       2003        PSF         yes       2.3             2.2.2       2002-2003   PSF         yes       2.3.1           2.3         2002-2003   PSF         yes       2.3.2           2.3.1       2002-2003   PSF         yes       2.3.3           2.3.2       2002-2003   </w:t>
      </w:r>
      <w:r>
        <w:lastRenderedPageBreak/>
        <w:t>PSF         yes       2.3.4           2.3.3       2004        PSF         yes       2.3.5           2.3.4       2005        PSF         yes       2.4             2.3         2004        PSF         yes       2.4.1           2.4         2005        PSF         yes       2.4.2           2.4.1       2005        PSF         yes       2.4.3           2.4.2       2006        PSF         yes       2.4.4           2.4.3       2006        PSF         yes       2.5             2.4         2006        PSF         yes       2.5.1           2.5         2007        PSF         yes       2.5.2           2.5.1       2008        PSF         yes       2.5.3           2.5.2       2008        PSF         yes       2.6             2.5         2008        PSF         yes       2.6.1           2.6         2008        PSF         yes</w:t>
      </w:r>
    </w:p>
    <w:p w14:paraId="17D82851" w14:textId="77777777" w:rsidR="00425AAE" w:rsidRDefault="00425AAE">
      <w:r>
        <w:t xml:space="preserve">  Footnotes:</w:t>
      </w:r>
    </w:p>
    <w:p w14:paraId="5A8F5D67" w14:textId="77777777" w:rsidR="00425AAE" w:rsidRDefault="00425AAE">
      <w:r>
        <w:t xml:space="preserve">  (1) GPL-compatible doesn't mean that we're distributing Python under       the GPL.  All Python licenses, unlike the GPL, let you distribute       a modified version without making your changes open source.  The       GPL-compatible licenses make it possible to combine Python with       other software that is released under the GPL; the others don't.</w:t>
      </w:r>
    </w:p>
    <w:p w14:paraId="48FF182D" w14:textId="77777777" w:rsidR="00425AAE" w:rsidRDefault="00425AAE">
      <w:r>
        <w:t xml:space="preserve">  (2) According to Richard Stallman, 1.6.1 is not GPL-compatible,       because its license has a choice of law clause.  According to       CNRI, however, Stallman's lawyer has told CNRI's lawyer that 1.6.1       is not incompatible with the GPL.</w:t>
      </w:r>
    </w:p>
    <w:p w14:paraId="7D4F556E" w14:textId="77777777" w:rsidR="00425AAE" w:rsidRDefault="00425AAE">
      <w:r>
        <w:t xml:space="preserve">  Thanks to the many outside volunteers who have worked under Guido's   direction to make these releases possible.</w:t>
      </w:r>
    </w:p>
    <w:p w14:paraId="678D4A0E" w14:textId="77777777" w:rsidR="00425AAE" w:rsidRDefault="00425AAE">
      <w:r>
        <w:t xml:space="preserve">   B. TERMS AND CONDITIONS FOR ACCESSING OR OTHERWISE USING PYTHON   ===============================================================</w:t>
      </w:r>
    </w:p>
    <w:p w14:paraId="325EE6E9" w14:textId="77777777" w:rsidR="00425AAE" w:rsidRDefault="00425AAE">
      <w:r>
        <w:t xml:space="preserve">  PYTHON SOFTWARE FOUNDATION LICENSE VERSION 2   --------------------------------------------</w:t>
      </w:r>
    </w:p>
    <w:p w14:paraId="7DCD3ABA" w14:textId="77777777" w:rsidR="00425AAE" w:rsidRDefault="00425AAE">
      <w:r>
        <w:t xml:space="preserve">  1. This LICENSE AGREEMENT is between the Python Software Foundation   (PSF), and the Individual or Organization (Licensee) accessing and   otherwise using this software (Python) in source or binary form and   its associated documentation.</w:t>
      </w:r>
    </w:p>
    <w:p w14:paraId="4552F9B7" w14:textId="77777777" w:rsidR="00425AAE" w:rsidRDefault="00425AAE">
      <w:r>
        <w:t xml:space="preserve">  2. Subject to the terms and conditions of this License Agreement, PSF hereby   grants Licensee a nonexclusive, royalty-free, world-wide license to reproduce,   analyze, test, perform and/or display publicly, prepare derivative works,   distribute, and otherwise use Python alone or in any derivative version,   provided, however, that PSF's License Agreement and PSF's notice of copyright,   i.e., Copyright (c) 2001, 2002, 2003, 2004, 2005, 2006, 2007, 2008, 2009 Python   Software Foundation; All Rights Reserved are retained in Python alone or in any   derivative version prepared by Licensee.</w:t>
      </w:r>
    </w:p>
    <w:p w14:paraId="1B42BCF8" w14:textId="77777777" w:rsidR="00425AAE" w:rsidRDefault="00425AAE">
      <w:r>
        <w:t xml:space="preserve">  3. In the event Licensee prepares a derivative work that is based on   or incorporates Python or any part thereof, and wants to make   the derivative work available to others as provided herein, then   Licensee hereby agrees to include in any such work a brief summary of   the changes made to Python.</w:t>
      </w:r>
    </w:p>
    <w:p w14:paraId="6A58479D" w14:textId="77777777" w:rsidR="00425AAE" w:rsidRDefault="00425AAE">
      <w:r>
        <w:t xml:space="preserve">  4. PSF is making Python available to Licensee on an AS IS   basis.  PSF MAKES NO REPRESENTATIONS OR WARRANTIES, EXPRESS OR   IMPLIED.  BY WAY OF EXAMPLE, BUT NOT LIMITATION, PSF MAKES NO AND   DISCLAIMS ANY REPRESENTATION OR WARRANTY OF MERCHANTABILITY OR FITNESS   FOR ANY PARTICULAR PURPOSE OR THAT THE USE OF PYTHON WILL NOT   INFRINGE ANY THIRD PARTY RIGHTS.</w:t>
      </w:r>
    </w:p>
    <w:p w14:paraId="57C043DA" w14:textId="77777777" w:rsidR="00425AAE" w:rsidRDefault="00425AAE">
      <w:r>
        <w:lastRenderedPageBreak/>
        <w:t xml:space="preserve">  5. PSF SHALL NOT BE LIABLE TO LICENSEE OR ANY OTHER USERS OF PYTHON   FOR ANY INCIDENTAL, SPECIAL, OR CONSEQUENTIAL DAMAGES OR LOSS AS   A RESULT OF MODIFYING, DISTRIBUTING, OR OTHERWISE USING PYTHON,   OR ANY DERIVATIVE THEREOF, EVEN IF ADVISED OF THE POSSIBILITY THEREOF.</w:t>
      </w:r>
    </w:p>
    <w:p w14:paraId="05F7D8AB" w14:textId="77777777" w:rsidR="00425AAE" w:rsidRDefault="00425AAE">
      <w:r>
        <w:t xml:space="preserve">  6. This License Agreement will automatically terminate upon a material   breach of its terms and conditions.</w:t>
      </w:r>
    </w:p>
    <w:p w14:paraId="103FBCC4" w14:textId="77777777" w:rsidR="00425AAE" w:rsidRDefault="00425AAE">
      <w:r>
        <w:t xml:space="preserve">  7. Nothing in this License Agreement shall be deemed to create any   relationship of agency, partnership, or joint venture between PSF and   Licensee.  This License Agreement does not grant permission to use PSF   trademarks or trade name in a trademark sense to endorse or promote   products or services of Licensee, or any third party.</w:t>
      </w:r>
    </w:p>
    <w:p w14:paraId="783957DB" w14:textId="77777777" w:rsidR="00425AAE" w:rsidRDefault="00425AAE">
      <w:r>
        <w:t xml:space="preserve">  8. By copying, installing or otherwise using Python, Licensee   agrees to be bound by the terms and conditions of this License   Agreement.</w:t>
      </w:r>
    </w:p>
    <w:p w14:paraId="4AEC76A7" w14:textId="77777777" w:rsidR="00425AAE" w:rsidRDefault="00425AAE">
      <w:r>
        <w:t xml:space="preserve">   BEOPEN.COM LICENSE AGREEMENT FOR PYTHON 2.0   -------------------------------------------</w:t>
      </w:r>
    </w:p>
    <w:p w14:paraId="6C90B583" w14:textId="77777777" w:rsidR="00425AAE" w:rsidRDefault="00425AAE">
      <w:r>
        <w:t xml:space="preserve">  BEOPEN PYTHON OPEN SOURCE LICENSE AGREEMENT VERSION 1</w:t>
      </w:r>
    </w:p>
    <w:p w14:paraId="0690626C" w14:textId="77777777" w:rsidR="00425AAE" w:rsidRDefault="00425AAE">
      <w:r>
        <w:t xml:space="preserve">  1. This LICENSE AGREEMENT is between BeOpen.com (BeOpen), having an   office at 160 Saratoga Avenue, Santa Clara, CA 95051, and the   Individual or Organization (Licensee) accessing and otherwise using   this software in source or binary form and its associated   documentation (the Software).</w:t>
      </w:r>
    </w:p>
    <w:p w14:paraId="6C1C7836" w14:textId="77777777" w:rsidR="00425AAE" w:rsidRDefault="00425AAE">
      <w:r>
        <w:t xml:space="preserve">  2. Subject to the terms and conditions of this BeOpen Python License   Agreement, BeOpen hereby grants Licensee a non-exclusive,   royalty-free, world-wide license to reproduce, analyze, test, perform   and/or display publicly, prepare derivative works, distribute, and   otherwise use the Software alone or in any derivative version,   provided, however, that the BeOpen Python License is retained in the   Software, alone or in any derivative version prepared by Licensee.</w:t>
      </w:r>
    </w:p>
    <w:p w14:paraId="1B3CAB8D" w14:textId="77777777" w:rsidR="00425AAE" w:rsidRDefault="00425AAE">
      <w:r>
        <w:t xml:space="preserve">  3. BeOpen is making the Software available to Licensee on an AS IS   basis.  BEOPEN MAKES NO REPRESENTATIONS OR WARRANTIES, EXPRESS OR   IMPLIED.  BY WAY OF EXAMPLE, BUT NOT LIMITATION, BEOPEN MAKES NO AND   DISCLAIMS ANY REPRESENTATION OR WARRANTY OF MERCHANTABILITY OR FITNESS   FOR ANY PARTICULAR PURPOSE OR THAT THE USE OF THE SOFTWARE WILL NOT   INFRINGE ANY THIRD PARTY RIGHTS.</w:t>
      </w:r>
    </w:p>
    <w:p w14:paraId="018E047D" w14:textId="77777777" w:rsidR="00425AAE" w:rsidRDefault="00425AAE">
      <w:r>
        <w:t xml:space="preserve">  4. BEOPEN SHALL NOT BE LIABLE TO LICENSEE OR ANY OTHER USERS OF THE   SOFTWARE FOR ANY INCIDENTAL, SPECIAL, OR CONSEQUENTIAL DAMAGES OR LOSS   AS A RESULT OF USING, MODIFYING OR DISTRIBUTING THE SOFTWARE, OR ANY   DERIVATIVE THEREOF, EVEN IF ADVISED OF THE POSSIBILITY THEREOF.</w:t>
      </w:r>
    </w:p>
    <w:p w14:paraId="404ECEBB" w14:textId="77777777" w:rsidR="00425AAE" w:rsidRDefault="00425AAE">
      <w:r>
        <w:t xml:space="preserve">  5. This License Agreement will automatically terminate upon a material   breach of its terms and conditions.</w:t>
      </w:r>
    </w:p>
    <w:p w14:paraId="2A5DB2EE" w14:textId="77777777" w:rsidR="00425AAE" w:rsidRDefault="00425AAE">
      <w:r>
        <w:t xml:space="preserve">  6. This License Agreement shall be governed by and interpreted in all   respects by the law of the State of California, excluding conflict of   law provisions.  Nothing in this License Agreement shall be deemed to   create any relationship of agency, partnership, or joint venture   between BeOpen and Licensee.  This License Agreement does not grant   permission to use BeOpen trademarks or trade names in a trademark   sense to </w:t>
      </w:r>
      <w:r>
        <w:lastRenderedPageBreak/>
        <w:t>endorse or promote products or services of Licensee, or any   third party.  As an exception, the BeOpen Python logos available at   http://www.pythonlabs.com/logos.html may be used according to the   permissions granted on that web page.</w:t>
      </w:r>
    </w:p>
    <w:p w14:paraId="67A60EFA" w14:textId="77777777" w:rsidR="00425AAE" w:rsidRDefault="00425AAE">
      <w:r>
        <w:t xml:space="preserve">  7. By copying, installing or otherwise using the software, Licensee   agrees to be bound by the terms and conditions of this License   Agreement.</w:t>
      </w:r>
    </w:p>
    <w:p w14:paraId="689987B3" w14:textId="77777777" w:rsidR="00425AAE" w:rsidRDefault="00425AAE">
      <w:r>
        <w:t xml:space="preserve">   CNRI LICENSE AGREEMENT FOR PYTHON 1.6.1   ---------------------------------------</w:t>
      </w:r>
    </w:p>
    <w:p w14:paraId="64F7DA08" w14:textId="77777777" w:rsidR="00425AAE" w:rsidRDefault="00425AAE">
      <w:r>
        <w:t xml:space="preserve">  1. This LICENSE AGREEMENT is between the Corporation for National   Research Initiatives, having an office at 1895 Preston White Drive,   Reston, VA 20191 (CNRI), and the Individual or Organization   (Licensee) accessing and otherwise using Python 1.6.1 software in   source or binary form and its associated documentation.</w:t>
      </w:r>
    </w:p>
    <w:p w14:paraId="1374565A" w14:textId="77777777" w:rsidR="00425AAE" w:rsidRDefault="00425AAE">
      <w:r>
        <w:t xml:space="preserve">  2. Subject to the terms and conditions of this License Agreement, CNRI   hereby grants Licensee a nonexclusive, royalty-free, world-wide   license to reproduce, analyze, test, perform and/or display publicly,   prepare derivative works, distribute, and otherwise use Python 1.6.1   alone or in any derivative version, provided, however, that CNRI's   License Agreement and CNRI's notice of copyright, i.e., Copyright (c)   1995-2001 Corporation for National Research Initiatives; All Rights   Reserved are retained in Python 1.6.1 alone or in any derivative   version prepared by Licensee.  Alternately, in lieu of CNRI's License   Agreement, Licensee may substitute the following text (omitting the   quotes): Python 1.6.1 is made available subject to the terms and   conditions in CNRI's License Agreement.  This Agreement together with   Python 1.6.1 may be located on the Internet using the following   unique, persistent identifier (known as a handle): 1895.22/1013.  This   Agreement may also be obtained from a proxy server on the Internet   using the following URL: http://hdl.handle.net/1895.22/1013.</w:t>
      </w:r>
    </w:p>
    <w:p w14:paraId="71216E51" w14:textId="77777777" w:rsidR="00425AAE" w:rsidRDefault="00425AAE">
      <w:r>
        <w:t xml:space="preserve">  3. In the event Licensee prepares a derivative work that is based on   or incorporates Python 1.6.1 or any part thereof, and wants to make   the derivative work available to others as provided herein, then   Licensee hereby agrees to include in any such work a brief summary of   the changes made to Python 1.6.1.</w:t>
      </w:r>
    </w:p>
    <w:p w14:paraId="2A921F66" w14:textId="77777777" w:rsidR="00425AAE" w:rsidRDefault="00425AAE">
      <w:r>
        <w:t xml:space="preserve">  4. CNRI is making Python 1.6.1 available to Licensee on an AS IS   basis.  CNRI MAKES NO REPRESENTATIONS OR WARRANTIES, EXPRESS OR   IMPLIED.  BY WAY OF EXAMPLE, BUT NOT LIMITATION, CNRI MAKES NO AND   DISCLAIMS ANY REPRESENTATION OR WARRANTY OF MERCHANTABILITY OR FITNESS   FOR ANY PARTICULAR PURPOSE OR THAT THE USE OF PYTHON 1.6.1 WILL NOT   INFRINGE ANY THIRD PARTY RIGHTS.</w:t>
      </w:r>
    </w:p>
    <w:p w14:paraId="42CB5D34" w14:textId="77777777" w:rsidR="00425AAE" w:rsidRDefault="00425AAE">
      <w:r>
        <w:t xml:space="preserve">  5. CNRI SHALL NOT BE LIABLE TO LICENSEE OR ANY OTHER USERS OF PYTHON   1.6.1 FOR ANY INCIDENTAL, SPECIAL, OR CONSEQUENTIAL DAMAGES OR LOSS AS   A RESULT OF MODIFYING, DISTRIBUTING, OR OTHERWISE USING PYTHON 1.6.1,   OR ANY DERIVATIVE THEREOF, EVEN IF ADVISED OF THE POSSIBILITY THEREOF.</w:t>
      </w:r>
    </w:p>
    <w:p w14:paraId="0EC362DE" w14:textId="77777777" w:rsidR="00425AAE" w:rsidRDefault="00425AAE">
      <w:r>
        <w:t xml:space="preserve">  6. This License Agreement will automatically terminate upon a material   breach of its terms and conditions.</w:t>
      </w:r>
    </w:p>
    <w:p w14:paraId="78B4A35B" w14:textId="77777777" w:rsidR="00425AAE" w:rsidRDefault="00425AAE">
      <w:r>
        <w:t xml:space="preserve">  7. This License Agreement shall be governed by the federal   intellectual property law of the United States, including without   limitation the federal copyright law, and, to the extent such   U.S. federal law does not apply, by the law of the Commonwealth of   Virginia, excluding Virginia's conflict of law provisions.   Notwithstanding the foregoing, </w:t>
      </w:r>
      <w:r>
        <w:lastRenderedPageBreak/>
        <w:t>with regard to derivative works based   on Python 1.6.1 that incorporate non-separable material that was   previously distributed under the GNU General Public License (GPL), the   law of the Commonwealth of Virginia shall govern this License   Agreement only as to issues arising under or with respect to   Paragraphs 4, 5, and 7 of this License Agreement.  Nothing in this   License Agreement shall be deemed to create any relationship of   agency, partnership, or joint venture between CNRI and Licensee.  This   License Agreement does not grant permission to use CNRI trademarks or   trade name in a trademark sense to endorse or promote products or   services of Licensee, or any third party.</w:t>
      </w:r>
    </w:p>
    <w:p w14:paraId="44EBC98D" w14:textId="77777777" w:rsidR="00425AAE" w:rsidRDefault="00425AAE">
      <w:r>
        <w:t xml:space="preserve">  8. By clicking on the ACCEPT button where indicated, or by copying,   installing or otherwise using Python 1.6.1, Licensee agrees to be   bound by the terms and conditions of this License Agreement.</w:t>
      </w:r>
    </w:p>
    <w:p w14:paraId="24A00ADA" w14:textId="77777777" w:rsidR="00425AAE" w:rsidRDefault="00425AAE">
      <w:r>
        <w:t xml:space="preserve">          ACCEPT</w:t>
      </w:r>
    </w:p>
    <w:p w14:paraId="2ACD24DD" w14:textId="77777777" w:rsidR="00425AAE" w:rsidRDefault="00425AAE">
      <w:r>
        <w:t xml:space="preserve">   CWI LICENSE AGREEMENT FOR PYTHON 0.9.0 THROUGH 1.2   --------------------------------------------------</w:t>
      </w:r>
    </w:p>
    <w:p w14:paraId="1B0BF9B2" w14:textId="77777777" w:rsidR="00425AAE" w:rsidRDefault="00425AAE">
      <w:r>
        <w:t xml:space="preserve">  Copyright (c) 1991 - 1995, Stichting Mathematisch Centrum Amsterdam,   The Netherlands.  All rights reserved.</w:t>
      </w:r>
    </w:p>
    <w:p w14:paraId="3576D91D" w14:textId="77777777" w:rsidR="00425AAE" w:rsidRDefault="00425AAE">
      <w:r>
        <w:t xml:space="preserve">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Stichting Mathematisch   Centrum or CWI not be used in advertising or publicity pertaining to   distribution of the software without specific, written prior   permission.</w:t>
      </w:r>
    </w:p>
    <w:p w14:paraId="2B73F0E6" w14:textId="77777777" w:rsidR="00425AAE" w:rsidRDefault="00425AAE">
      <w:r>
        <w:t xml:space="preserve">  STICHTING MATHEMATISCH CENTRUM DISCLAIMS ALL WARRANTIES WITH REGARD TO   THIS SOFTWARE, INCLUDING ALL IMPLIED WARRANTIES OF MERCHANTABILITY AND   FITNESS, IN NO EVENT SHALL STICHTING MATHEMATISCH CENTRUM BE LIABLE   FOR ANY SPECIAL, INDIRECT OR CONSEQUENTIAL DAMAGES OR ANY DAMAGES   WHATSOEVER RESULTING FROM LOSS OF USE, DATA OR PROFITS, WHETHER IN AN   ACTION OF CONTRACT, NEGLIGENCE OR OTHER TORTIOUS ACTION, ARISING OUT   OF OR IN CONNECTION WITH THE USE OR PERFORMANCE OF THIS SOFTWARE.&lt;/tt&gt;&lt;/pre&gt; &lt;/div&gt;&lt;/div&gt; &lt;/div&gt; &lt;div class=sect2&gt; &lt;h3 id=_murmurhashneutral2_hc&gt;murmurhashneutral2.[hc]&lt;/h3&gt; &lt;div class=paragraph&gt;&lt;p&gt;This fast hash implementation is released to the public domain by Austin Appleby. See &lt;a href=http://murmurhash.googlepages.com&gt;http://murmurhash.googlepages.com&lt;/a&gt;.&lt;/p&gt;&lt;/div&gt; &lt;/div&gt; &lt;div class=sect2&gt; &lt;h3 id=_snprintf_c_and_m4_snprintf_m4&gt;snprintf.c and m4/snprintf.m4&lt;/h3&gt; &lt;div class=paragraph&gt;&lt;p&gt;This implementation of &lt;tt&gt;snprintf()&lt;/tt&gt; and similar functions was downloaded from &lt;a href=http://www.jhweiss.de/software/snprintf.html&gt;http://www.jhweiss.de/software/snprintf.html&lt;/a&gt; and has the following license:&lt;/p&gt;&lt;/div&gt; &lt;div class=listingblock&gt; &lt;div class=content&gt; &lt;pre&gt;&lt;tt&gt;  Copyright (c) 1995 Patrick Powell.</w:t>
      </w:r>
    </w:p>
    <w:p w14:paraId="19ED6659" w14:textId="77777777" w:rsidR="00425AAE" w:rsidRDefault="00425AAE">
      <w:r>
        <w:t xml:space="preserve">  This code is based on code written by Patrick Powell &amp;lt;papowell@astart.com&amp;gt;.   It may be used for any purpose as long as this notice remains intact on all   source code distributions.</w:t>
      </w:r>
    </w:p>
    <w:p w14:paraId="437C200D" w14:textId="77777777" w:rsidR="00425AAE" w:rsidRDefault="00425AAE">
      <w:r>
        <w:lastRenderedPageBreak/>
        <w:t xml:space="preserve">  Copyright (c) 2008 Holger Weiss.</w:t>
      </w:r>
    </w:p>
    <w:p w14:paraId="0BE663A6" w14:textId="77777777" w:rsidR="00425AAE" w:rsidRDefault="00425AAE">
      <w:r>
        <w:t xml:space="preserve">  This version of the code is maintained by Holger Weiss &amp;lt;holger@jhweiss.de&amp;gt;.   My changes to the code may freely be used, modified and/or redistributed for   any purpose. It would be nice if additions and fixes to this file (including   trivial code cleanups) would be sent back in order to let me include them in   the version available at &amp;lt;http://www.jhweiss.de/software/snprintf.html&amp;gt;.   However, this is not a requirement for using or redistributing (possibly   modified) versions of this file, nor is leaving this notice intact mandatory.&lt;/tt&gt;&lt;/pre&gt; &lt;/div&gt;&lt;/div&gt; &lt;/div&gt; &lt;div class=sect2&gt; &lt;h3 id=_zlib_hc&gt;zlib/*.[hc]&lt;/h3&gt; &lt;div class=paragraph&gt;&lt;p&gt;This is a bundled subset of zlib 1.2.3 from &lt;a href=http://www.zlib.net&gt;http://www.zlib.net&lt;/a&gt; with the following license:&lt;/p&gt;&lt;/div&gt; &lt;div class=listingblock&gt; &lt;div class=content&gt; &lt;pre&gt;&lt;tt&gt;  Copyright (C) 1995-2005 Jean-loup Gailly and Mark Adler</w:t>
      </w:r>
    </w:p>
    <w:p w14:paraId="20899160" w14:textId="77777777" w:rsidR="00425AAE" w:rsidRDefault="00425AAE">
      <w:r>
        <w:t xml:space="preserve">  This software is provided 'as-is', without any express or implied   warranty.  In no event will the authors be held liable for any damages   arising from the use of this software.</w:t>
      </w:r>
    </w:p>
    <w:p w14:paraId="589AE0F2" w14:textId="77777777" w:rsidR="00425AAE" w:rsidRDefault="00425AAE">
      <w:r>
        <w:t xml:space="preserve">  Permission is granted to anyone to use this software for any purpose,   including commercial applications, and to alter it and redistribute it   freely, subject to the following restrictions:</w:t>
      </w:r>
    </w:p>
    <w:p w14:paraId="48B49249"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525CC359" w14:textId="77777777" w:rsidR="00425AAE" w:rsidRDefault="00425AAE">
      <w:r>
        <w:t xml:space="preserve">  Jean-loup Gailly        Mark Adler   jloup@gzip.org          madler@alumni.caltech.edu</w:t>
      </w:r>
    </w:p>
    <w:p w14:paraId="4BBF1C73" w14:textId="77777777" w:rsidR="00425AAE" w:rsidRDefault="00425AAE">
      <w:r>
        <w:t xml:space="preserve">   The data format used by the zlib library is described by RFCs (Request for   Comments) 1950 to 1952 in the files http://www.ietf.org/rfc/rfc1950.txt   (zlib format), rfc1951.txt (deflate format) and rfc1952.txt (gzip format).&lt;/tt&gt;&lt;/pre&gt; &lt;/div&gt;&lt;/div&gt; &lt;/div&gt; &lt;/div&gt; &lt;/div&gt; &lt;/div&gt; &lt;div id=footnotes&gt;&lt;hr /&gt;&lt;/div&gt; &lt;div id=footer&gt; &lt;div id=footer-text&gt; Version 3.1.9&lt;br /&gt; Last updated 2013-01-06 17:46:13 CET &lt;/div&gt; &lt;/div&gt; &lt;/body&gt; &lt;/html&gt; [END FILE=ccache-3.1.9/LICENSE.html]</w:t>
      </w:r>
    </w:p>
    <w:p w14:paraId="7DB34FED" w14:textId="77777777" w:rsidR="00425AAE" w:rsidRDefault="00425AAE" w:rsidP="000727EF">
      <w:pPr>
        <w:pStyle w:val="Heading3"/>
      </w:pPr>
      <w:r>
        <w:t>ccache-3.1.9/LICENSE.txt:</w:t>
      </w:r>
    </w:p>
    <w:p w14:paraId="630E235E" w14:textId="77777777" w:rsidR="00425AAE" w:rsidRDefault="00425AAE">
      <w:r>
        <w:t>[BEGIN FILE=ccache-3.1.9/LICENSE.txt] ccache copyright and license ============================</w:t>
      </w:r>
    </w:p>
    <w:p w14:paraId="306FB91F" w14:textId="77777777" w:rsidR="00425AAE" w:rsidRDefault="00425AAE">
      <w:r>
        <w:t>Overall license ---------------</w:t>
      </w:r>
    </w:p>
    <w:p w14:paraId="491DAA49" w14:textId="77777777" w:rsidR="00425AAE" w:rsidRDefault="00425AAE">
      <w:r>
        <w:t>The license for ccache as a whole is as follows:</w:t>
      </w:r>
    </w:p>
    <w:p w14:paraId="121A8C10" w14:textId="77777777" w:rsidR="00425AAE" w:rsidRDefault="00425AAE">
      <w:r>
        <w:t>-------------------------------------------------------------------------------   This program is free software; you can redistribute it and/or modify it under   the terms of the GNU General Public License as published by the Free Software   Foundation; either version 3 of the License, or (at your option) any later   version.</w:t>
      </w:r>
    </w:p>
    <w:p w14:paraId="1F7BF79D"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71D7058B" w14:textId="77777777" w:rsidR="00425AAE" w:rsidRDefault="00425AAE">
      <w:r>
        <w:lastRenderedPageBreak/>
        <w:t xml:space="preserve">  You should have received a copy of the GNU General Public License along with   this program; if not, write to the Free Software Foundation, Inc., 51 Franklin   Street, Fifth Floor, Boston, MA 02110-1301 USA -------------------------------------------------------------------------------</w:t>
      </w:r>
    </w:p>
    <w:p w14:paraId="60FC9896" w14:textId="77777777" w:rsidR="00425AAE" w:rsidRDefault="00425AAE">
      <w:r>
        <w:t>The full license text can be found in GPL-3.0.txt and at http://www.gnu.org/licenses/gpl-3.0.html.</w:t>
      </w:r>
    </w:p>
    <w:p w14:paraId="55768C55" w14:textId="77777777" w:rsidR="00425AAE" w:rsidRDefault="00425AAE">
      <w:r>
        <w:t xml:space="preserve"> Copyright and authors ---------------------</w:t>
      </w:r>
    </w:p>
    <w:p w14:paraId="3FF26A8D" w14:textId="77777777" w:rsidR="00425AAE" w:rsidRDefault="00425AAE">
      <w:r>
        <w:t>ccache is a collective work with contributions from many people, listed in AUTHORS.txt and at http://ccache.samba.org/authors.html. Subsequent additions by contributing authors are implicitly licensed to the public under the same terms (GNU GPL version 3 or later), but the contributing authors retain copyrights on their portions of the work.</w:t>
      </w:r>
    </w:p>
    <w:p w14:paraId="51EE7C9D" w14:textId="77777777" w:rsidR="00425AAE" w:rsidRDefault="00425AAE">
      <w:r>
        <w:t>The copyright for ccache as a whole is as follows:</w:t>
      </w:r>
    </w:p>
    <w:p w14:paraId="452F6143" w14:textId="77777777" w:rsidR="00425AAE" w:rsidRDefault="00425AAE">
      <w:r>
        <w:t>-------------------------------------------------------------------------------   Copyright (C) 2002-2007 Andrew Tridgell   Copyright (C) 2009-2011 Joel Rosdahl -------------------------------------------------------------------------------</w:t>
      </w:r>
    </w:p>
    <w:p w14:paraId="45B31318" w14:textId="77777777" w:rsidR="00425AAE" w:rsidRDefault="00425AAE">
      <w:r>
        <w:t xml:space="preserve"> Files derived from other sources --------------------------------</w:t>
      </w:r>
    </w:p>
    <w:p w14:paraId="01F04BB3" w14:textId="77777777" w:rsidR="00425AAE" w:rsidRDefault="00425AAE">
      <w:r>
        <w:t>The ccache distribution contain some files from other sources and some have been modified for use in ccache. These files all carry attribution notices, and may qualify as ``separate and independent works in themselves'' for purposes of the GPL: that is, if separated from the ccache sources, they may be usable under less restrictive terms.</w:t>
      </w:r>
    </w:p>
    <w:p w14:paraId="7A94CC8B" w14:textId="77777777" w:rsidR="00425AAE" w:rsidRDefault="00425AAE">
      <w:r>
        <w:t xml:space="preserve"> getopt_long.[hc] ~~~~~~~~~~~~~~~~</w:t>
      </w:r>
    </w:p>
    <w:p w14:paraId="3977EB62" w14:textId="77777777" w:rsidR="00425AAE" w:rsidRDefault="00425AAE">
      <w:r>
        <w:t>This implementation of `getopt_long()` was copied from http://www.postgresql.org[PostgreSQL] and has the following license text:</w:t>
      </w:r>
    </w:p>
    <w:p w14:paraId="488DD4F6" w14:textId="77777777" w:rsidR="00425AAE" w:rsidRDefault="00425AAE">
      <w:r>
        <w:t>-------------------------------------------------------------------------------   Portions Copyright (c) 1987, 1993, 1994   The Regents of the University of California.  All rights reserved.</w:t>
      </w:r>
    </w:p>
    <w:p w14:paraId="042FAA5A" w14:textId="77777777" w:rsidR="00425AAE" w:rsidRDefault="00425AAE">
      <w:r>
        <w:t xml:space="preserve">  Portions Copyright (c) 2003   PostgreSQL Global Development Group</w:t>
      </w:r>
    </w:p>
    <w:p w14:paraId="33A6EF06"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262C9917" w14:textId="77777777" w:rsidR="00425AAE" w:rsidRDefault="00425AAE">
      <w:r>
        <w:t xml:space="preserve">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w:t>
      </w:r>
      <w:r>
        <w:lastRenderedPageBreak/>
        <w:t>THIS SOFTWARE, EVEN IF ADVISED OF THE POSSIBILITY OF   SUCH DAMAGE. -------------------------------------------------------------------------------</w:t>
      </w:r>
    </w:p>
    <w:p w14:paraId="17F9CE04" w14:textId="77777777" w:rsidR="00425AAE" w:rsidRDefault="00425AAE">
      <w:r>
        <w:t xml:space="preserve"> hashtable*.[hc] ~~~~~~~~~~~~~~~</w:t>
      </w:r>
    </w:p>
    <w:p w14:paraId="65612DF1" w14:textId="77777777" w:rsidR="00425AAE" w:rsidRDefault="00425AAE">
      <w:r>
        <w:t>This code comes from http://www.cl.cam.ac.uk/~cwc22/hashtable/ with the following license:</w:t>
      </w:r>
    </w:p>
    <w:p w14:paraId="5C2C631F" w14:textId="77777777" w:rsidR="00425AAE" w:rsidRDefault="00425AAE">
      <w:r>
        <w:t>-------------------------------------------------------------------------------   Copyright (c) 2002, 2004, Christopher Clark   All rights reserved.</w:t>
      </w:r>
    </w:p>
    <w:p w14:paraId="2DE37DAC" w14:textId="77777777" w:rsidR="00425AAE" w:rsidRDefault="00425AAE">
      <w:r>
        <w:t xml:space="preserve">  Redistribution and use in source and binary forms, with or without   modification, are permitted provided that the following conditions are met:</w:t>
      </w:r>
    </w:p>
    <w:p w14:paraId="0B58E80F" w14:textId="77777777" w:rsidR="00425AAE" w:rsidRDefault="00425AAE">
      <w:r>
        <w:t xml:space="preserve">    * Redistributions of source code must retain the above copyright notice,       this list of conditions and the following disclaimer.</w:t>
      </w:r>
    </w:p>
    <w:p w14:paraId="6CCB403E"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4C6C7E96" w14:textId="77777777" w:rsidR="00425AAE" w:rsidRDefault="00425AAE">
      <w:r>
        <w:t xml:space="preserve">    * Neither the name of the original author; nor the names of any       contributors may be used to endorse or promote products derived from this       software without specific prior written permission.</w:t>
      </w:r>
    </w:p>
    <w:p w14:paraId="79412844"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53B2A87F" w14:textId="77777777" w:rsidR="00425AAE" w:rsidRDefault="00425AAE">
      <w:r>
        <w:t xml:space="preserve"> m4/feature_macros.m4 ~~~~~~~~~~~~~~~~~~~~</w:t>
      </w:r>
    </w:p>
    <w:p w14:paraId="07F6EA47" w14:textId="77777777" w:rsidR="00425AAE" w:rsidRDefault="00425AAE">
      <w:r>
        <w:t>This Autoconf M4 snippet comes from http://www.python.org[Python] 2.6's `configure.in` with the following license:</w:t>
      </w:r>
    </w:p>
    <w:p w14:paraId="26866CFA" w14:textId="77777777" w:rsidR="00425AAE" w:rsidRDefault="00425AAE">
      <w:r>
        <w:t>-------------------------------------------------------------------------------   A. HISTORY OF THE SOFTWARE   ==========================</w:t>
      </w:r>
    </w:p>
    <w:p w14:paraId="0E0F7BBB" w14:textId="77777777" w:rsidR="00425AAE" w:rsidRDefault="00425AAE">
      <w:r>
        <w:t xml:space="preserve">  Python was created in the early 1990s by Guido van Rossum at Stichting   Mathematisch Centrum (CWI, see http://www.cwi.nl) in the Netherlands   as a successor of a language called ABC.  Guido remains Python's   principal author, although it includes many contributions from others.</w:t>
      </w:r>
    </w:p>
    <w:p w14:paraId="030A5E4C" w14:textId="77777777" w:rsidR="00425AAE" w:rsidRDefault="00425AAE">
      <w:r>
        <w:t xml:space="preserve">  In 1995, Guido continued his work on Python at the Corporation for   National Research Initiatives (CNRI, see http://www.cnri.reston.va.us)   in Reston, Virginia where he released several versions of the   software.</w:t>
      </w:r>
    </w:p>
    <w:p w14:paraId="3FD04747" w14:textId="77777777" w:rsidR="00425AAE" w:rsidRDefault="00425AAE">
      <w:r>
        <w:lastRenderedPageBreak/>
        <w:t xml:space="preserve">  In May 2000, Guido and the Python core development team moved to   BeOpen.com to form the BeOpen PythonLabs team.  In October of the same   year, the PythonLabs team moved to Digital Creations (now Zope   Corporation, see http://www.zope.com).  In 2001, the Python Software   Foundation (PSF, see http://www.python.org/psf/) was formed, a   non-profit organization created specifically to own Python-related   Intellectual Property.  Zope Corporation is a sponsoring member of   the PSF.</w:t>
      </w:r>
    </w:p>
    <w:p w14:paraId="344B3514" w14:textId="77777777" w:rsidR="00425AAE" w:rsidRDefault="00425AAE">
      <w:r>
        <w:t xml:space="preserve">  All Python releases are Open Source (see http://www.opensource.org for   the Open Source Definition).  Historically, most, but not all, Python   releases have also been GPL-compatible; the table below summarizes   the various releases.</w:t>
      </w:r>
    </w:p>
    <w:p w14:paraId="44401948" w14:textId="77777777" w:rsidR="00425AAE" w:rsidRDefault="00425AAE">
      <w:r>
        <w:t xml:space="preserve">      Release         Derived     Year        Owner       GPL-                       from                                compatible? (1)</w:t>
      </w:r>
    </w:p>
    <w:p w14:paraId="6A16B0E7" w14:textId="77777777" w:rsidR="00425AAE" w:rsidRDefault="00425AAE">
      <w:r>
        <w:t xml:space="preserve">      0.9.0 thru 1.2              1991-1995   CWI         yes       1.3 thru 1.5.2  1.2         1995-1999   CNRI        yes       1.6             1.5.2       2000        CNRI        no       2.0             1.6         2000        BeOpen.com  no       1.6.1           1.6         2001        CNRI        yes (2)       2.1             2.0+1.6.1   2001        PSF         no       2.0.1           2.0+1.6.1   2001        PSF         yes       2.1.1           2.1+2.0.1   2001        PSF         yes       2.2             2.1.1       2001        PSF         yes       2.1.2           2.1.1       2002        PSF         yes       2.1.3           2.1.2       2002        PSF         yes       2.2.1           2.2         2002        PSF         yes       2.2.2           2.2.1       2002        PSF         yes       2.2.3           2.2.2       2003        PSF         yes       2.3             2.2.2       2002-2003   PSF         yes       2.3.1           2.3         2002-2003   PSF         yes       2.3.2           2.3.1       2002-2003   PSF         yes       2.3.3           2.3.2       2002-2003   PSF         yes       2.3.4           2.3.3       2004        PSF         yes       2.3.5           2.3.4       2005        PSF         yes       2.4             2.3         2004        PSF         yes       2.4.1           2.4         2005        PSF         yes       2.4.2           2.4.1       2005        PSF         yes       2.4.3           2.4.2       2006        PSF         yes       2.4.4           2.4.3       2006        PSF         yes       2.5             2.4         2006        PSF         yes       2.5.1           2.5         2007        PSF         yes       2.5.2           2.5.1       2008        PSF         yes       2.5.3           2.5.2       2008        PSF         yes       2.6             2.5         2008        PSF         yes       2.6.1           2.6         2008        PSF         yes</w:t>
      </w:r>
    </w:p>
    <w:p w14:paraId="038D6E48" w14:textId="77777777" w:rsidR="00425AAE" w:rsidRDefault="00425AAE">
      <w:r>
        <w:t xml:space="preserve">  Footnotes:</w:t>
      </w:r>
    </w:p>
    <w:p w14:paraId="63CC63E5" w14:textId="77777777" w:rsidR="00425AAE" w:rsidRDefault="00425AAE">
      <w:r>
        <w:t xml:space="preserve">  (1) GPL-compatible doesn't mean that we're distributing Python under       the GPL.  All Python licenses, unlike the GPL, let you distribute       a modified version without making your changes open source.  The       GPL-compatible licenses make it possible to combine Python with       other software that is released under the GPL; the others don't.</w:t>
      </w:r>
    </w:p>
    <w:p w14:paraId="33213AAF" w14:textId="77777777" w:rsidR="00425AAE" w:rsidRDefault="00425AAE">
      <w:r>
        <w:t xml:space="preserve">  (2) According to Richard Stallman, 1.6.1 is not GPL-compatible,       because its license has a choice of law clause.  According to       CNRI, however, Stallman's lawyer has told CNRI's lawyer that 1.6.1       is not incompatible with the GPL.</w:t>
      </w:r>
    </w:p>
    <w:p w14:paraId="1CD51408" w14:textId="77777777" w:rsidR="00425AAE" w:rsidRDefault="00425AAE">
      <w:r>
        <w:t xml:space="preserve">  Thanks to the many outside volunteers who have worked under Guido's   direction to make these releases possible.</w:t>
      </w:r>
    </w:p>
    <w:p w14:paraId="356E432F" w14:textId="77777777" w:rsidR="00425AAE" w:rsidRDefault="00425AAE">
      <w:r>
        <w:t xml:space="preserve">   B. TERMS AND CONDITIONS FOR ACCESSING OR OTHERWISE USING PYTHON   ===============================================================</w:t>
      </w:r>
    </w:p>
    <w:p w14:paraId="62143877" w14:textId="77777777" w:rsidR="00425AAE" w:rsidRDefault="00425AAE">
      <w:r>
        <w:t xml:space="preserve">  PYTHON SOFTWARE FOUNDATION LICENSE VERSION 2   --------------------------------------------</w:t>
      </w:r>
    </w:p>
    <w:p w14:paraId="3CC717A1" w14:textId="77777777" w:rsidR="00425AAE" w:rsidRDefault="00425AAE">
      <w:r>
        <w:lastRenderedPageBreak/>
        <w:t xml:space="preserve">  1. This LICENSE AGREEMENT is between the Python Software Foundation   (PSF), and the Individual or Organization (Licensee) accessing and   otherwise using this software (Python) in source or binary form and   its associated documentation.</w:t>
      </w:r>
    </w:p>
    <w:p w14:paraId="3CE252A1" w14:textId="77777777" w:rsidR="00425AAE" w:rsidRDefault="00425AAE">
      <w:r>
        <w:t xml:space="preserve">  2. Subject to the terms and conditions of this License Agreement, PSF hereby   grants Licensee a nonexclusive, royalty-free, world-wide license to reproduce,   analyze, test, perform and/or display publicly, prepare derivative works,   distribute, and otherwise use Python alone or in any derivative version,   provided, however, that PSF's License Agreement and PSF's notice of copyright,   i.e., Copyright (c) 2001, 2002, 2003, 2004, 2005, 2006, 2007, 2008, 2009 Python   Software Foundation; All Rights Reserved are retained in Python alone or in any   derivative version prepared by Licensee.</w:t>
      </w:r>
    </w:p>
    <w:p w14:paraId="5188CDD8" w14:textId="77777777" w:rsidR="00425AAE" w:rsidRDefault="00425AAE">
      <w:r>
        <w:t xml:space="preserve">  3. In the event Licensee prepares a derivative work that is based on   or incorporates Python or any part thereof, and wants to make   the derivative work available to others as provided herein, then   Licensee hereby agrees to include in any such work a brief summary of   the changes made to Python.</w:t>
      </w:r>
    </w:p>
    <w:p w14:paraId="084DABC4" w14:textId="77777777" w:rsidR="00425AAE" w:rsidRDefault="00425AAE">
      <w:r>
        <w:t xml:space="preserve">  4. PSF is making Python available to Licensee on an AS IS   basis.  PSF MAKES NO REPRESENTATIONS OR WARRANTIES, EXPRESS OR   IMPLIED.  BY WAY OF EXAMPLE, BUT NOT LIMITATION, PSF MAKES NO AND   DISCLAIMS ANY REPRESENTATION OR WARRANTY OF MERCHANTABILITY OR FITNESS   FOR ANY PARTICULAR PURPOSE OR THAT THE USE OF PYTHON WILL NOT   INFRINGE ANY THIRD PARTY RIGHTS.</w:t>
      </w:r>
    </w:p>
    <w:p w14:paraId="26C33EF1" w14:textId="77777777" w:rsidR="00425AAE" w:rsidRDefault="00425AAE">
      <w:r>
        <w:t xml:space="preserve">  5. PSF SHALL NOT BE LIABLE TO LICENSEE OR ANY OTHER USERS OF PYTHON   FOR ANY INCIDENTAL, SPECIAL, OR CONSEQUENTIAL DAMAGES OR LOSS AS   A RESULT OF MODIFYING, DISTRIBUTING, OR OTHERWISE USING PYTHON,   OR ANY DERIVATIVE THEREOF, EVEN IF ADVISED OF THE POSSIBILITY THEREOF.</w:t>
      </w:r>
    </w:p>
    <w:p w14:paraId="2B527AFE" w14:textId="77777777" w:rsidR="00425AAE" w:rsidRDefault="00425AAE">
      <w:r>
        <w:t xml:space="preserve">  6. This License Agreement will automatically terminate upon a material   breach of its terms and conditions.</w:t>
      </w:r>
    </w:p>
    <w:p w14:paraId="16453B24" w14:textId="77777777" w:rsidR="00425AAE" w:rsidRDefault="00425AAE">
      <w:r>
        <w:t xml:space="preserve">  7. Nothing in this License Agreement shall be deemed to create any   relationship of agency, partnership, or joint venture between PSF and   Licensee.  This License Agreement does not grant permission to use PSF   trademarks or trade name in a trademark sense to endorse or promote   products or services of Licensee, or any third party.</w:t>
      </w:r>
    </w:p>
    <w:p w14:paraId="78FA97E3" w14:textId="77777777" w:rsidR="00425AAE" w:rsidRDefault="00425AAE">
      <w:r>
        <w:t xml:space="preserve">  8. By copying, installing or otherwise using Python, Licensee   agrees to be bound by the terms and conditions of this License   Agreement.</w:t>
      </w:r>
    </w:p>
    <w:p w14:paraId="40A1C811" w14:textId="77777777" w:rsidR="00425AAE" w:rsidRDefault="00425AAE">
      <w:r>
        <w:t xml:space="preserve">   BEOPEN.COM LICENSE AGREEMENT FOR PYTHON 2.0   -------------------------------------------</w:t>
      </w:r>
    </w:p>
    <w:p w14:paraId="1984FD89" w14:textId="77777777" w:rsidR="00425AAE" w:rsidRDefault="00425AAE">
      <w:r>
        <w:t xml:space="preserve">  BEOPEN PYTHON OPEN SOURCE LICENSE AGREEMENT VERSION 1</w:t>
      </w:r>
    </w:p>
    <w:p w14:paraId="1DFF1D94" w14:textId="77777777" w:rsidR="00425AAE" w:rsidRDefault="00425AAE">
      <w:r>
        <w:t xml:space="preserve">  1. This LICENSE AGREEMENT is between BeOpen.com (BeOpen), having an   office at 160 Saratoga Avenue, Santa Clara, CA 95051, and the   Individual or Organization (Licensee) accessing and otherwise using   this software in source or binary form and its associated   documentation (the Software).</w:t>
      </w:r>
    </w:p>
    <w:p w14:paraId="5F1E8211" w14:textId="77777777" w:rsidR="00425AAE" w:rsidRDefault="00425AAE">
      <w:r>
        <w:t xml:space="preserve">  2. Subject to the terms and conditions of this BeOpen Python License   Agreement, BeOpen hereby grants Licensee a non-exclusive,   royalty-free, world-wide license to reproduce, analyze, test, perform   and/or display publicly, prepare derivative works, distribute, and   otherwise use the Software alone or in any derivative version,   </w:t>
      </w:r>
      <w:r>
        <w:lastRenderedPageBreak/>
        <w:t>provided, however, that the BeOpen Python License is retained in the   Software, alone or in any derivative version prepared by Licensee.</w:t>
      </w:r>
    </w:p>
    <w:p w14:paraId="3070B512" w14:textId="77777777" w:rsidR="00425AAE" w:rsidRDefault="00425AAE">
      <w:r>
        <w:t xml:space="preserve">  3. BeOpen is making the Software available to Licensee on an AS IS   basis.  BEOPEN MAKES NO REPRESENTATIONS OR WARRANTIES, EXPRESS OR   IMPLIED.  BY WAY OF EXAMPLE, BUT NOT LIMITATION, BEOPEN MAKES NO AND   DISCLAIMS ANY REPRESENTATION OR WARRANTY OF MERCHANTABILITY OR FITNESS   FOR ANY PARTICULAR PURPOSE OR THAT THE USE OF THE SOFTWARE WILL NOT   INFRINGE ANY THIRD PARTY RIGHTS.</w:t>
      </w:r>
    </w:p>
    <w:p w14:paraId="6EDF46C8" w14:textId="77777777" w:rsidR="00425AAE" w:rsidRDefault="00425AAE">
      <w:r>
        <w:t xml:space="preserve">  4. BEOPEN SHALL NOT BE LIABLE TO LICENSEE OR ANY OTHER USERS OF THE   SOFTWARE FOR ANY INCIDENTAL, SPECIAL, OR CONSEQUENTIAL DAMAGES OR LOSS   AS A RESULT OF USING, MODIFYING OR DISTRIBUTING THE SOFTWARE, OR ANY   DERIVATIVE THEREOF, EVEN IF ADVISED OF THE POSSIBILITY THEREOF.</w:t>
      </w:r>
    </w:p>
    <w:p w14:paraId="06AB5F4B" w14:textId="77777777" w:rsidR="00425AAE" w:rsidRDefault="00425AAE">
      <w:r>
        <w:t xml:space="preserve">  5. This License Agreement will automatically terminate upon a material   breach of its terms and conditions.</w:t>
      </w:r>
    </w:p>
    <w:p w14:paraId="777384CD" w14:textId="77777777" w:rsidR="00425AAE" w:rsidRDefault="00425AAE">
      <w:r>
        <w:t xml:space="preserve">  6. This License Agreement shall be governed by and interpreted in all   respects by the law of the State of California, excluding conflict of   law provisions.  Nothing in this License Agreement shall be deemed to   create any relationship of agency, partnership, or joint venture   between BeOpen and Licensee.  This License Agreement does not grant   permission to use BeOpen trademarks or trade names in a trademark   sense to endorse or promote products or services of Licensee, or any   third party.  As an exception, the BeOpen Python logos available at   http://www.pythonlabs.com/logos.html may be used according to the   permissions granted on that web page.</w:t>
      </w:r>
    </w:p>
    <w:p w14:paraId="25BAB465" w14:textId="77777777" w:rsidR="00425AAE" w:rsidRDefault="00425AAE">
      <w:r>
        <w:t xml:space="preserve">  7. By copying, installing or otherwise using the software, Licensee   agrees to be bound by the terms and conditions of this License   Agreement.</w:t>
      </w:r>
    </w:p>
    <w:p w14:paraId="06A74D5A" w14:textId="77777777" w:rsidR="00425AAE" w:rsidRDefault="00425AAE">
      <w:r>
        <w:t xml:space="preserve">   CNRI LICENSE AGREEMENT FOR PYTHON 1.6.1   ---------------------------------------</w:t>
      </w:r>
    </w:p>
    <w:p w14:paraId="5B4F342F" w14:textId="77777777" w:rsidR="00425AAE" w:rsidRDefault="00425AAE">
      <w:r>
        <w:t xml:space="preserve">  1. This LICENSE AGREEMENT is between the Corporation for National   Research Initiatives, having an office at 1895 Preston White Drive,   Reston, VA 20191 (CNRI), and the Individual or Organization   (Licensee) accessing and otherwise using Python 1.6.1 software in   source or binary form and its associated documentation.</w:t>
      </w:r>
    </w:p>
    <w:p w14:paraId="0891DBA6" w14:textId="77777777" w:rsidR="00425AAE" w:rsidRDefault="00425AAE">
      <w:r>
        <w:t xml:space="preserve">  2. Subject to the terms and conditions of this License Agreement, CNRI   hereby grants Licensee a nonexclusive, royalty-free, world-wide   license to reproduce, analyze, test, perform and/or display publicly,   prepare derivative works, distribute, and otherwise use Python 1.6.1   alone or in any derivative version, provided, however, that CNRI's   License Agreement and CNRI's notice of copyright, i.e., Copyright (c)   1995-2001 Corporation for National Research Initiatives; All Rights   Reserved are retained in Python 1.6.1 alone or in any derivative   version prepared by Licensee.  Alternately, in lieu of CNRI's License   Agreement, Licensee may substitute the following text (omitting the   quotes): Python 1.6.1 is made available subject to the terms and   conditions in CNRI's License Agreement.  This Agreement together with   Python 1.6.1 may be located on the Internet using the following   unique, persistent identifier (known as a handle): 1895.22/1013.  This   Agreement may also be obtained from a proxy server on the Internet   using the following URL: http://hdl.handle.net/1895.22/1013.</w:t>
      </w:r>
    </w:p>
    <w:p w14:paraId="5EA42A59" w14:textId="77777777" w:rsidR="00425AAE" w:rsidRDefault="00425AAE">
      <w:r>
        <w:lastRenderedPageBreak/>
        <w:t xml:space="preserve">  3. In the event Licensee prepares a derivative work that is based on   or incorporates Python 1.6.1 or any part thereof, and wants to make   the derivative work available to others as provided herein, then   Licensee hereby agrees to include in any such work a brief summary of   the changes made to Python 1.6.1.</w:t>
      </w:r>
    </w:p>
    <w:p w14:paraId="5AF97744" w14:textId="77777777" w:rsidR="00425AAE" w:rsidRDefault="00425AAE">
      <w:r>
        <w:t xml:space="preserve">  4. CNRI is making Python 1.6.1 available to Licensee on an AS IS   basis.  CNRI MAKES NO REPRESENTATIONS OR WARRANTIES, EXPRESS OR   IMPLIED.  BY WAY OF EXAMPLE, BUT NOT LIMITATION, CNRI MAKES NO AND   DISCLAIMS ANY REPRESENTATION OR WARRANTY OF MERCHANTABILITY OR FITNESS   FOR ANY PARTICULAR PURPOSE OR THAT THE USE OF PYTHON 1.6.1 WILL NOT   INFRINGE ANY THIRD PARTY RIGHTS.</w:t>
      </w:r>
    </w:p>
    <w:p w14:paraId="2F614ADD" w14:textId="77777777" w:rsidR="00425AAE" w:rsidRDefault="00425AAE">
      <w:r>
        <w:t xml:space="preserve">  5. CNRI SHALL NOT BE LIABLE TO LICENSEE OR ANY OTHER USERS OF PYTHON   1.6.1 FOR ANY INCIDENTAL, SPECIAL, OR CONSEQUENTIAL DAMAGES OR LOSS AS   A RESULT OF MODIFYING, DISTRIBUTING, OR OTHERWISE USING PYTHON 1.6.1,   OR ANY DERIVATIVE THEREOF, EVEN IF ADVISED OF THE POSSIBILITY THEREOF.</w:t>
      </w:r>
    </w:p>
    <w:p w14:paraId="4281CDFC" w14:textId="77777777" w:rsidR="00425AAE" w:rsidRDefault="00425AAE">
      <w:r>
        <w:t xml:space="preserve">  6. This License Agreement will automatically terminate upon a material   breach of its terms and conditions.</w:t>
      </w:r>
    </w:p>
    <w:p w14:paraId="08C82440" w14:textId="77777777" w:rsidR="00425AAE" w:rsidRDefault="00425AAE">
      <w:r>
        <w:t xml:space="preserve">  7. This License Agreement shall be governed by the federal   intellectual property law of the United States, including without   limitation the federal copyright law, and, to the extent such   U.S. federal law does not apply, by the law of the Commonwealth of   Virginia, excluding Virginia's conflict of law provisions.   Notwithstanding the foregoing, with regard to derivative works based   on Python 1.6.1 that incorporate non-separable material that was   previously distributed under the GNU General Public License (GPL), the   law of the Commonwealth of Virginia shall govern this License   Agreement only as to issues arising under or with respect to   Paragraphs 4, 5, and 7 of this License Agreement.  Nothing in this   License Agreement shall be deemed to create any relationship of   agency, partnership, or joint venture between CNRI and Licensee.  This   License Agreement does not grant permission to use CNRI trademarks or   trade name in a trademark sense to endorse or promote products or   services of Licensee, or any third party.</w:t>
      </w:r>
    </w:p>
    <w:p w14:paraId="01236DB7" w14:textId="77777777" w:rsidR="00425AAE" w:rsidRDefault="00425AAE">
      <w:r>
        <w:t xml:space="preserve">  8. By clicking on the ACCEPT button where indicated, or by copying,   installing or otherwise using Python 1.6.1, Licensee agrees to be   bound by the terms and conditions of this License Agreement.</w:t>
      </w:r>
    </w:p>
    <w:p w14:paraId="4734BD60" w14:textId="77777777" w:rsidR="00425AAE" w:rsidRDefault="00425AAE">
      <w:r>
        <w:t xml:space="preserve">          ACCEPT</w:t>
      </w:r>
    </w:p>
    <w:p w14:paraId="4D51F90C" w14:textId="77777777" w:rsidR="00425AAE" w:rsidRDefault="00425AAE">
      <w:r>
        <w:t xml:space="preserve">   CWI LICENSE AGREEMENT FOR PYTHON 0.9.0 THROUGH 1.2   --------------------------------------------------</w:t>
      </w:r>
    </w:p>
    <w:p w14:paraId="5CCC1940" w14:textId="77777777" w:rsidR="00425AAE" w:rsidRDefault="00425AAE">
      <w:r>
        <w:t xml:space="preserve">  Copyright (c) 1991 - 1995, Stichting Mathematisch Centrum Amsterdam,   The Netherlands.  All rights reserved.</w:t>
      </w:r>
    </w:p>
    <w:p w14:paraId="1CF18890" w14:textId="77777777" w:rsidR="00425AAE" w:rsidRDefault="00425AAE">
      <w:r>
        <w:t xml:space="preserve">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Stichting Mathematisch   Centrum or CWI not be used in advertising or publicity pertaining to   distribution of the software without specific, written prior   permission.</w:t>
      </w:r>
    </w:p>
    <w:p w14:paraId="7910CDC2" w14:textId="77777777" w:rsidR="00425AAE" w:rsidRDefault="00425AAE">
      <w:r>
        <w:lastRenderedPageBreak/>
        <w:t xml:space="preserve">  STICHTING MATHEMATISCH CENTRUM DISCLAIMS ALL WARRANTIES WITH REGARD TO   THIS SOFTWARE, INCLUDING ALL IMPLIED WARRANTIES OF MERCHANTABILITY AND   FITNESS, IN NO EVENT SHALL STICHTING MATHEMATISCH CENTRUM BE LIABLE   FOR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14B27654" w14:textId="77777777" w:rsidR="00425AAE" w:rsidRDefault="00425AAE">
      <w:r>
        <w:t xml:space="preserve"> murmurhashneutral2.[hc] ~~~~~~~~~~~~~~~~~~~~~~~</w:t>
      </w:r>
    </w:p>
    <w:p w14:paraId="1D7228E5" w14:textId="77777777" w:rsidR="00425AAE" w:rsidRDefault="00425AAE">
      <w:r>
        <w:t>This fast hash implementation is released to the public domain by Austin Appleby. See http://murmurhash.googlepages.com.</w:t>
      </w:r>
    </w:p>
    <w:p w14:paraId="3F978B65" w14:textId="77777777" w:rsidR="00425AAE" w:rsidRDefault="00425AAE">
      <w:r>
        <w:t xml:space="preserve"> snprintf.c and m4/snprintf.m4 ~~~~~~~~~~~~~~~~~~~~~~~~~~~~~</w:t>
      </w:r>
    </w:p>
    <w:p w14:paraId="33CB6FFE" w14:textId="77777777" w:rsidR="00425AAE" w:rsidRDefault="00425AAE">
      <w:r>
        <w:t>This implementation of `snprintf()` and similar functions was downloaded from http://www.jhweiss.de/software/snprintf.html and has the following license:</w:t>
      </w:r>
    </w:p>
    <w:p w14:paraId="1E9435FF" w14:textId="77777777" w:rsidR="00425AAE" w:rsidRDefault="00425AAE">
      <w:r>
        <w:t>-------------------------------------------------------------------------------   Copyright (c) 1995 Patrick Powell.</w:t>
      </w:r>
    </w:p>
    <w:p w14:paraId="36E83F7E" w14:textId="77777777" w:rsidR="00425AAE" w:rsidRDefault="00425AAE">
      <w:r>
        <w:t xml:space="preserve">  This code is based on code written by Patrick Powell &lt;papowell@astart.com&gt;.   It may be used for any purpose as long as this notice remains intact on all   source code distributions.</w:t>
      </w:r>
    </w:p>
    <w:p w14:paraId="06D8A609" w14:textId="77777777" w:rsidR="00425AAE" w:rsidRDefault="00425AAE">
      <w:r>
        <w:t xml:space="preserve">  Copyright (c) 2008 Holger Weiss.</w:t>
      </w:r>
    </w:p>
    <w:p w14:paraId="406651E7" w14:textId="77777777" w:rsidR="00425AAE" w:rsidRDefault="00425AAE">
      <w:r>
        <w:t xml:space="preserve">  This version of the code is maintained by Holger Weiss &lt;holger@jhweiss.de&gt;.   My changes to the code may freely be used, modified and/or redistributed for   any purpose. It would be nice if additions and fixes to this file (including   trivial code cleanups) would be sent back in order to let me include them in   the version available at &lt;http://www.jhweiss.de/software/snprintf.html&gt;.   However, this is not a requirement for using or redistributing (possibly   modified) versions of this file, nor is leaving this notice intact mandatory. -------------------------------------------------------------------------------</w:t>
      </w:r>
    </w:p>
    <w:p w14:paraId="3060F252" w14:textId="77777777" w:rsidR="00425AAE" w:rsidRDefault="00425AAE">
      <w:r>
        <w:t xml:space="preserve"> zlib/*.[hc] ~~~~~~~~~~~</w:t>
      </w:r>
    </w:p>
    <w:p w14:paraId="123D00BE" w14:textId="77777777" w:rsidR="00425AAE" w:rsidRDefault="00425AAE">
      <w:r>
        <w:t>This is a bundled subset of zlib 1.2.3 from &lt;http://www.zlib.net&gt; with the following license:</w:t>
      </w:r>
    </w:p>
    <w:p w14:paraId="49524167" w14:textId="77777777" w:rsidR="00425AAE" w:rsidRDefault="00425AAE">
      <w:r>
        <w:t>-------------------------------------------------------------------------------   Copyright (C) 1995-2005 Jean-loup Gailly and Mark Adler</w:t>
      </w:r>
    </w:p>
    <w:p w14:paraId="73A3F816" w14:textId="77777777" w:rsidR="00425AAE" w:rsidRDefault="00425AAE">
      <w:r>
        <w:t xml:space="preserve">  This software is provided 'as-is', without any express or implied   warranty.  In no event will the authors be held liable for any damages   arising from the use of this software.</w:t>
      </w:r>
    </w:p>
    <w:p w14:paraId="747164DE" w14:textId="77777777" w:rsidR="00425AAE" w:rsidRDefault="00425AAE">
      <w:r>
        <w:t xml:space="preserve">  Permission is granted to anyone to use this software for any purpose,   including commercial applications, and to alter it and redistribute it   freely, subject to the following restrictions:</w:t>
      </w:r>
    </w:p>
    <w:p w14:paraId="3D3782AC"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159CDB3A" w14:textId="77777777" w:rsidR="00425AAE" w:rsidRDefault="00425AAE">
      <w:r>
        <w:lastRenderedPageBreak/>
        <w:t xml:space="preserve">  Jean-loup Gailly        Mark Adler   jloup@gzip.org          madler@alumni.caltech.edu</w:t>
      </w:r>
    </w:p>
    <w:p w14:paraId="3D92F246" w14:textId="77777777" w:rsidR="00425AAE" w:rsidRDefault="00425AAE">
      <w:r>
        <w:t xml:space="preserve">   The data format used by the zlib library is described by RFCs (Request for   Comments) 1950 to 1952 in the files http://www.ietf.org/rfc/rfc1950.txt   (zlib format), rfc1951.txt (deflate format) and rfc1952.txt (gzip format). ------------------------------------------------------------------------------- [END FILE=ccache-3.1.9/LICENSE.txt]</w:t>
      </w:r>
    </w:p>
    <w:p w14:paraId="496535BB" w14:textId="77777777" w:rsidR="00425AAE" w:rsidRDefault="00425AAE" w:rsidP="000727EF">
      <w:pPr>
        <w:pStyle w:val="Heading2"/>
      </w:pPr>
      <w:r>
        <w:t xml:space="preserve"> </w:t>
      </w:r>
      <w:bookmarkStart w:id="66" w:name="_Toc399937884"/>
      <w:r>
        <w:t>ccze (version 0.2.1):</w:t>
      </w:r>
      <w:bookmarkEnd w:id="66"/>
    </w:p>
    <w:p w14:paraId="4ACB19A7" w14:textId="77777777" w:rsidR="00425AAE" w:rsidRDefault="00425AAE" w:rsidP="000727EF">
      <w:pPr>
        <w:pStyle w:val="Heading3"/>
      </w:pPr>
      <w:r>
        <w:t>ccze-0.2.1/debian/copyright:</w:t>
      </w:r>
    </w:p>
    <w:p w14:paraId="6CA409E3" w14:textId="77777777" w:rsidR="00425AAE" w:rsidRDefault="00425AAE">
      <w:r>
        <w:t>[BEGIN FILE=ccze-0.2.1/debian/copyright] CCZE was debianised by by Gergely Nagy &lt;algernon@bonehunter.rulez.org&gt;.</w:t>
      </w:r>
    </w:p>
    <w:p w14:paraId="6C1C2AB8" w14:textId="77777777" w:rsidR="00425AAE" w:rsidRDefault="00425AAE">
      <w:r>
        <w:t xml:space="preserve">It was downloaded from </w:t>
      </w:r>
      <w:r>
        <w:tab/>
        <w:t>ftp://bonehunter.rulez.org/pub/ccze/stable/</w:t>
      </w:r>
    </w:p>
    <w:p w14:paraId="0F9FCC5C" w14:textId="77777777" w:rsidR="00425AAE" w:rsidRDefault="00425AAE">
      <w:r>
        <w:t>Upstream Author: Gergely Nagy &lt;algernon@bonehunter.rulez.org&gt;</w:t>
      </w:r>
    </w:p>
    <w:p w14:paraId="006F8E1D" w14:textId="77777777" w:rsidR="00425AAE" w:rsidRDefault="00425AAE">
      <w:r>
        <w:t>Copyright:</w:t>
      </w:r>
    </w:p>
    <w:p w14:paraId="52AB93D9" w14:textId="77777777" w:rsidR="00425AAE" w:rsidRDefault="00425AAE">
      <w:r>
        <w:t>Copyright 2003-2005 Gergely Nagy &lt;algernon@bonehunter.rulez.org&gt;</w:t>
      </w:r>
    </w:p>
    <w:p w14:paraId="1B53D735" w14:textId="77777777" w:rsidR="00425AAE" w:rsidRDefault="00425AAE">
      <w:r>
        <w:t>License:</w:t>
      </w:r>
    </w:p>
    <w:p w14:paraId="7A73D65B" w14:textId="77777777" w:rsidR="00425AAE" w:rsidRDefault="00425AAE">
      <w:r>
        <w:t xml:space="preserve">   CCZE is free software; you can redistribute it and/or modify it    under the terms of the GNU General Public License as published by    the Free Software Foundation; version 2 dated June, 1991.</w:t>
      </w:r>
    </w:p>
    <w:p w14:paraId="48F3538C" w14:textId="77777777" w:rsidR="00425AAE" w:rsidRDefault="00425AAE">
      <w:r>
        <w:t xml:space="preserve">   CCZE is distributed in the hope that it will be useful, but WITHOUT    ANY WARRANTY; without even the implied warranty of MERCHANTABILITY    or FITNESS FOR A PARTICULAR PURPOSE.  See the GNU General Public    License for more details.</w:t>
      </w:r>
    </w:p>
    <w:p w14:paraId="39D910AE" w14:textId="77777777" w:rsidR="00425AAE" w:rsidRDefault="00425AAE">
      <w:r>
        <w:t xml:space="preserve">   You should have received a copy of the GNU General Public License    along with this package; if not, write to the Free Software Foundation,    Inc., 51 Franklin St, Fifth Floor, Boston, MA 02110-1301, USA.</w:t>
      </w:r>
    </w:p>
    <w:p w14:paraId="5761AF7D" w14:textId="77777777" w:rsidR="00425AAE" w:rsidRDefault="00425AAE">
      <w:r>
        <w:t xml:space="preserve"> On Debian systems, the complete text of the GNU General Public License can be found in `/usr/share/common-licenses/GPL'. [END FILE=ccze-0.2.1/debian/copyright]</w:t>
      </w:r>
    </w:p>
    <w:p w14:paraId="599624CD" w14:textId="77777777" w:rsidR="00425AAE" w:rsidRDefault="00425AAE" w:rsidP="000727EF">
      <w:pPr>
        <w:pStyle w:val="Heading2"/>
      </w:pPr>
      <w:r>
        <w:t xml:space="preserve"> </w:t>
      </w:r>
      <w:bookmarkStart w:id="67" w:name="_Toc399937885"/>
      <w:r>
        <w:t>cdrkit (version 1.1.11):</w:t>
      </w:r>
      <w:bookmarkEnd w:id="67"/>
    </w:p>
    <w:p w14:paraId="700EB6DE" w14:textId="77777777" w:rsidR="00425AAE" w:rsidRDefault="00425AAE" w:rsidP="000727EF">
      <w:pPr>
        <w:pStyle w:val="Heading3"/>
      </w:pPr>
      <w:r>
        <w:t>cdrkit-1.1.11/debian/copyright:</w:t>
      </w:r>
    </w:p>
    <w:p w14:paraId="7F8A6026" w14:textId="77777777" w:rsidR="00425AAE" w:rsidRDefault="00425AAE">
      <w:r>
        <w:t>[BEGIN FILE=cdrkit-1.1.11/debian/copyright] This package was first debianized by Erik Andersen andersee@debian.org. The current Debian maintainer is Joerg Jaspert &lt;joerg@debian.org&gt;. Co-maintainers: Eduard Bloch &lt;blade@debian.org&gt;, Steve McIntyre &lt;93sam@debian.org&gt;</w:t>
      </w:r>
    </w:p>
    <w:p w14:paraId="7A979B98" w14:textId="77777777" w:rsidR="00425AAE" w:rsidRDefault="00425AAE">
      <w:r>
        <w:t>It is available as free download on &lt;https://alioth.debian.org/projects/debburn/&gt;. The package contains parts of zisofs-tools, downloaded from &lt;ftp://ftp.kernel.org/pub/linux/utils/fs/zisofs/&gt;.</w:t>
      </w:r>
    </w:p>
    <w:p w14:paraId="253917EC" w14:textId="77777777" w:rsidR="00425AAE" w:rsidRDefault="00425AAE">
      <w:r>
        <w:t>Upstream maintainers: The upstream author of zisofs-tools is H. Peter Anvin &lt;hpa@zytor.com&gt;. The rest is maintained by the Debian maintainers; see above.</w:t>
      </w:r>
    </w:p>
    <w:p w14:paraId="1A577C66" w14:textId="77777777" w:rsidR="00425AAE" w:rsidRDefault="00425AAE">
      <w:r>
        <w:lastRenderedPageBreak/>
        <w:t>Other authors: Joerg Schilling &lt;schilling@fokus.fraunhofer.de&gt;, Eric Youngdale and many others.</w:t>
      </w:r>
    </w:p>
    <w:p w14:paraId="294C095B" w14:textId="77777777" w:rsidR="00425AAE" w:rsidRDefault="00425AAE">
      <w:r>
        <w:t>Names of relevant binary program(s) and copyright info have been adapted to avoid the violation of the GPL license (as offered by Joerg Schilling) and the obligations created by German laws.</w:t>
      </w:r>
    </w:p>
    <w:p w14:paraId="650FB9A7" w14:textId="77777777" w:rsidR="00425AAE" w:rsidRDefault="00425AAE">
      <w:r>
        <w:t>Copyright:</w:t>
      </w:r>
    </w:p>
    <w:p w14:paraId="27523474" w14:textId="77777777" w:rsidR="00425AAE" w:rsidRDefault="00425AAE">
      <w:r>
        <w:t>* cdda2wav    Copyright 1998-2003 Heiko Eissfeldt   parts    (C) Peter Widow   parts    (C) Thomas Niederreiter   parts    (C) RSA Data Security, Inc.   License: GPLv2   * mkisofs   Written by Eric Youngdale (1993).   Copyright 1993 Yggdrasil Computing, Incorporated   Copyright (c) 1999,2000-2004 J. Schilling   APPLE_HYB James Pearson j.pearson@ge.ucl.ac.uk 22/2/2000   License: GPLv2</w:t>
      </w:r>
    </w:p>
    <w:p w14:paraId="17B3187D" w14:textId="77777777" w:rsidR="00425AAE" w:rsidRDefault="00425AAE">
      <w:r>
        <w:t>* libedc compact disc reed-solomon routines   (c) 1998-2002 by Heiko Eissfeldt, heiko@colossus.escape.de   (c) 2002 by Joerg Schilling   License: GPLv2</w:t>
      </w:r>
    </w:p>
    <w:p w14:paraId="4CBF3ECA" w14:textId="77777777" w:rsidR="00425AAE" w:rsidRDefault="00425AAE">
      <w:r>
        <w:t>* libhfs_iso - Modified version of libhfs (v2.0) to work with mkhybrid.   (C) 1996, 1997 Robert Leslie   License: GPLv2</w:t>
      </w:r>
    </w:p>
    <w:p w14:paraId="5FD89AE1" w14:textId="77777777" w:rsidR="00425AAE" w:rsidRDefault="00425AAE">
      <w:r>
        <w:t>* libcdparanoia   (C) by Monty (xiphmont@mit.edu)   Modifications to make the code portable Copyright (c) 2002 J. Schilling   License: GPLv2</w:t>
      </w:r>
    </w:p>
    <w:p w14:paraId="13BA9F3B" w14:textId="77777777" w:rsidR="00425AAE" w:rsidRDefault="00425AAE">
      <w:r>
        <w:t>* readcd   Copyright (c) 1987, 1995-2003 J. Schilling   License: GPLv2</w:t>
      </w:r>
    </w:p>
    <w:p w14:paraId="797B46B7" w14:textId="77777777" w:rsidR="00425AAE" w:rsidRDefault="00425AAE">
      <w:r>
        <w:t>* zisofs-tools:   Copyright 2001 H. Peter Anvin - All Rights Reserved   *   This program is free software; you can redistribute it and/or modify it   *   under the terms of the GNU General Public License as published by the   *   Free Software Foundation, Inc., 51 Franklin St, Fifth Floor, Boston, MA   *   02110-1301 USA; either version 2 of the License, or (at your option) any   *   later version; incorporated herein by reference.</w:t>
      </w:r>
    </w:p>
    <w:p w14:paraId="0954C1BC" w14:textId="77777777" w:rsidR="00425AAE" w:rsidRDefault="00425AAE">
      <w:r>
        <w:t>* geteltorito   Author: Rainer Krienke   Email:  krienke@uni-koblenz.de   License: GPL   Version: 0.3</w:t>
      </w:r>
    </w:p>
    <w:p w14:paraId="13990877" w14:textId="77777777" w:rsidR="00425AAE" w:rsidRDefault="00425AAE">
      <w:r>
        <w:t>The complete text of the GNU General Public License version 2 is available in /usr/share/common-licenses/GPL-2 on a Debian system. [END FILE=cdrkit-1.1.11/debian/copyright]</w:t>
      </w:r>
    </w:p>
    <w:p w14:paraId="70E6756D" w14:textId="77777777" w:rsidR="00425AAE" w:rsidRDefault="00425AAE" w:rsidP="000727EF">
      <w:pPr>
        <w:pStyle w:val="Heading2fegan"/>
      </w:pPr>
      <w:bookmarkStart w:id="68" w:name="_Toc399937886"/>
      <w:r>
        <w:t>ceilometer-d8400837a10632328697f43a6a5aa4f96c601479</w:t>
      </w:r>
      <w:bookmarkEnd w:id="68"/>
    </w:p>
    <w:p w14:paraId="5433B947" w14:textId="77777777" w:rsidR="00425AAE" w:rsidRDefault="00425AAE" w:rsidP="00053D4A">
      <w:r>
        <w:tab/>
        <w:t>Apache 2</w:t>
      </w:r>
      <w:r>
        <w:tab/>
        <w:t>http://www.apache.org/licenses/LICENSE-2.0</w:t>
      </w:r>
    </w:p>
    <w:p w14:paraId="5F57BB2C" w14:textId="77777777" w:rsidR="00425AAE" w:rsidRDefault="00425AAE" w:rsidP="000727EF">
      <w:pPr>
        <w:pStyle w:val="Heading2fegan"/>
      </w:pPr>
      <w:bookmarkStart w:id="69" w:name="_Toc399937887"/>
      <w:r>
        <w:t>ce-installer-b49db87f51b3bead3f33092836c40aa72470a534</w:t>
      </w:r>
      <w:bookmarkEnd w:id="69"/>
    </w:p>
    <w:p w14:paraId="43B473C8" w14:textId="77777777" w:rsidR="00425AAE" w:rsidRDefault="00425AAE" w:rsidP="00053D4A">
      <w:r>
        <w:tab/>
        <w:t>Apache 2</w:t>
      </w:r>
      <w:r>
        <w:tab/>
        <w:t>http://www.apache.org/licenses/LICENSE-2.0</w:t>
      </w:r>
    </w:p>
    <w:p w14:paraId="7CCA8F9A" w14:textId="77777777" w:rsidR="00425AAE" w:rsidRDefault="00425AAE" w:rsidP="000727EF">
      <w:pPr>
        <w:pStyle w:val="Heading2"/>
      </w:pPr>
      <w:r>
        <w:lastRenderedPageBreak/>
        <w:t xml:space="preserve"> </w:t>
      </w:r>
      <w:bookmarkStart w:id="70" w:name="_Toc399937888"/>
      <w:r>
        <w:t>ceph (version 0.80.5):</w:t>
      </w:r>
      <w:bookmarkEnd w:id="70"/>
    </w:p>
    <w:p w14:paraId="01F3FFE2" w14:textId="77777777" w:rsidR="00425AAE" w:rsidRDefault="00425AAE" w:rsidP="000727EF">
      <w:pPr>
        <w:pStyle w:val="Heading3"/>
      </w:pPr>
      <w:r>
        <w:t>ceph-0.80.5/debian/copyright:</w:t>
      </w:r>
    </w:p>
    <w:p w14:paraId="08AC3B2D" w14:textId="77777777" w:rsidR="00425AAE" w:rsidRDefault="00425AAE">
      <w:r>
        <w:t>[BEGIN FILE=ceph-0.80.5/debian/copyright] Format: http://www.debian.org/doc/packaging-manuals/copyright-format/1.0/ Upstream-Name: ceph Upstream-Contact: Sage Weil &lt;sage@newdream.net&gt; Source: http://ceph.com/</w:t>
      </w:r>
    </w:p>
    <w:p w14:paraId="5266D80F" w14:textId="77777777" w:rsidR="00425AAE" w:rsidRDefault="00425AAE">
      <w:r>
        <w:t>Files: * Copyright: 2004-2013 Sage Weil &lt;sage@newdream.net&gt;            2004-2014 Inktank &lt;info@inktank.com&gt;                      Inktank, Inc                      Inktank Storage, Inc.            2013-2014 Cloudwatt &lt;libre.licensing@cloudwatt.com&gt;            2004-2011 Dreamhost            2013      eNovance SAS &lt;licensing@enovance.com&gt;            2012      Florian Haas, hastexo            2010      Greg Farnum &lt;gregf@hq.newdream.net&gt;            2014      John Spray &lt;john.spray@inktank.com            2004-2012 New Dream Network            2011      Stanislav Sedov &lt;stas@FreeBSD.org&gt;            2013      UnitedStack &lt;haomai@unitedstack.com&gt;            2011      Wido den Hollander &lt;wido@widodh.nl&gt; License: LGPL-2.1</w:t>
      </w:r>
    </w:p>
    <w:p w14:paraId="4E7B9673" w14:textId="77777777" w:rsidR="00425AAE" w:rsidRDefault="00425AAE">
      <w:r>
        <w:t>Files: src/erasure-code/jerasure/vectorop.h        src/erasure-code/jerasure/ErasureCode*        src/erasure-code/ErasureCode*        src/include/str_map.h        src/test/common/test_str_map.cc        src/test/erasure-code/*        src/test/rgw/test_rgw_manifest.cc Copyright: 2014 CERN/Switzerland            2013 Cloudwatt &lt;libre.licensing@cloudwatt.com&gt;            2013 eNovance SAS &lt;licensing@enovance.com&gt; License: LGPL-2.1+</w:t>
      </w:r>
    </w:p>
    <w:p w14:paraId="7647909E" w14:textId="77777777" w:rsidR="00425AAE" w:rsidRDefault="00425AAE">
      <w:r>
        <w:t>Files: src/mount/canonicalize.c        src/test/common/test_config.cc        src/test/crush/TestCrushWrapper.cc        src/test/common/Throttle.cc        src/test/filestore/chain_xattr.cc        src/test/mon/mon-test-helpers.sh        src/test/objectstore/chain_xattr.cc        src/test/osd/osd-test-helpers.sh        src/ceph-disk        src/stop.sh Copyright: 1993      Rick Sladkey &lt;jrs@world.std.com&gt;            2013      Inktank &lt;info@inktank.com&gt;            2013-2014 Cloudwatt &lt;libre.licensing@cloudwatt.com&gt; License: LGPL-2+</w:t>
      </w:r>
    </w:p>
    <w:p w14:paraId="3283EB3F" w14:textId="77777777" w:rsidR="00425AAE" w:rsidRDefault="00425AAE">
      <w:r>
        <w:t>Files: src/os/btrfs_ioctl.h        src/test/mon/PGMap.cc Copyright: 2007 Oracle.  All rights reserved.            2014 Inktank &lt;info@inktank.com&gt; License: GPL-2</w:t>
      </w:r>
    </w:p>
    <w:p w14:paraId="09E48E75" w14:textId="77777777" w:rsidR="00425AAE" w:rsidRDefault="00425AAE">
      <w:r>
        <w:t>Files: src/include/ceph_hash.cc Copyright: 1995-1997 Robert J. Jenkins Jr. License: public-domain   This file uses Robert Jenkin's hash function as detailed at:   .     http://burtleburtle.net/bob/hash/evahash.html   .   This is in the public domain.</w:t>
      </w:r>
    </w:p>
    <w:p w14:paraId="2039C552" w14:textId="77777777" w:rsidR="00425AAE" w:rsidRDefault="00425AAE">
      <w:r>
        <w:t xml:space="preserve">Files: src/common/bloom_filter.hpp Copyright: 2000 Arash Partow License: Boost-Software-License-1.0  Permission is hereby granted, free of charge, to any person or organization  obtaining a copy of the software and accompanying documentation covered by  this license (the Software) to use, reproduce, display, distribute,  execute, and transmit the Software, and to prepare derivative works of the  Software, and to permit third-parties to whom the Software is furnished to  do so, all subject to the following:  .    The copyright notices in the Software and this entire statement,    including the above license grant, this restriction and the following    disclaimer, must be included in all copies of the Software, in whole or    in part, and all derivative works of the Software, unless such copies    or derivative works are solely in the form of machine-executable object    code generated by a source language processor.  .  THE </w:t>
      </w:r>
      <w:r>
        <w:lastRenderedPageBreak/>
        <w:t>SOFTWARE IS PROVIDED AS IS, WITHOUT WARRANTY OF ANY KIND, EXPRESS OR  IMPLIED, INCLUDING BUT NOT LIMITED TO THE WARRANTIES OF MERCHANTABILITY,  FITNESS FOR A PARTICULAR PURPOSE, TITLE AND NON-INFRINGEMENT. IN NO EVENT  SHALL THE COPYRIGHT HOLDERS OR ANYONE DISTRIBUTING THE SOFTWARE BE LIABLE  FOR ANY DAMAGES OR OTHER LIABILITY, WHETHER IN CONTRACT, TORT OR OTHERWISE,  ARISING FROM, OUT OF OR IN CONNECTION WITH THE SOFTWARE OR THE USE OR OTHER  DEALINGS IN THE SOFTWARE.</w:t>
      </w:r>
    </w:p>
    <w:p w14:paraId="635391B6" w14:textId="77777777" w:rsidR="00425AAE" w:rsidRDefault="00425AAE">
      <w:r>
        <w:t>Files: m4/acx_pthread.m4 Copyright: Steven G. Johnson &lt;stevenj@alum.mit.edu&gt; License: GPLWithACException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As a special exception, the respective Autoconf Macroâ€™s copyright owner gives  unlimited permission to copy, distribute and modify the configure scripts that  are the output of Autoconf when processing the Macro. You need not follow the  terms of the GNU General Public License when using or distributing such  scripts, even though portions of the text of the Macro appear in them. The  GNU General Public License (GPL) does govern all other use of the material  that constitutes the Autoconf Macro.  .  This special exception to the GPL applies to versions of the Autoconf Macro  released by the Autoconf Archive. When you make and distribute a modified  version of the Autoconf Macro, you may extend this special exception to the  GPL to apply to your modified version as well.</w:t>
      </w:r>
    </w:p>
    <w:p w14:paraId="1809D26E" w14:textId="77777777" w:rsidR="00425AAE" w:rsidRDefault="00425AAE">
      <w:r>
        <w:t xml:space="preserve">Files: src/common/crc32c_intel* Copyright: 2012-2013 Intel Corporation All Rights Reserved. License: BSD-3-clause  Redistribution and use in source and binary forms, with or without  modification, are permitted provided that the following conditions  are met:  .  * Redistributions of source code must retain the above copyright    notice, this list of conditions and the following disclaimer.  .  * Redistributions in binary form must reproduce the above copyright    notice, this list of conditions and the following disclaimer in    the documentation and/or other materials provided with the    distribution.  .  * Neither the name of the Intel Corporation nor the names of its    contributors may be used to endorse or promote products derived    from this software without specific prior written permission.  .  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w:t>
      </w:r>
      <w:r>
        <w:lastRenderedPageBreak/>
        <w:t>LIABILITY, OR TORT (INCLUDING NEGLIGENCE OR OTHERWISE)  ARISING IN ANY WAY OUT OF THE USE OF THIS SOFTWARE, EVEN IF ADVISED  OF THE POSSIBILITY OF SUCH DAMAGE.</w:t>
      </w:r>
    </w:p>
    <w:p w14:paraId="4BDA7B3C" w14:textId="77777777" w:rsidR="00425AAE" w:rsidRDefault="00425AAE">
      <w:r>
        <w:t>Files: src/common/sctp_crc32.c Copyright: 2001-2007, by Cisco Systems, Inc. All rights reserved,            2004-2006 Intel Corporation - All Rights Reserved License: BSD-3-clause  Redistribution and use in source and binary forms, with or without  modification, are permitted provided that the following conditions are met:  .  a) Redistributions of source code must retain the above copyright notice,     this list of conditions and the following disclaimer.  .  b) Redistributions in binary form must reproduce the above copyright     notice, this list of conditions and the following disclaimer in     the documentation and/or other materials provided with the distribution.  .  c) Neither the name of Cisco Systems, Inc. nor the names of its     contributors may be used to endorse or promote products derived     from this software without specific prior written permission.  .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7B68C42" w14:textId="77777777" w:rsidR="00425AAE" w:rsidRDefault="00425AAE">
      <w:r>
        <w:t xml:space="preserve">Files: src/ceph/ceph-0.79/src/erasure-code/jerasure/gf-complete/* Copyright: 2013 James S. Plank                 Ethan L. Miller                 Kevin M. Greenan                 Benjamin A. Arnold                 John A. Burnum                 Adam W. Disney                 Allen C. McBride License: BSD-3-clause  Redistribution and use in source and binary forms, with or without  modification, are permitted provided that the following conditions  are met:  .  - Redistributions of source code must retain the above copyright    notice, this list of conditions and the following disclaimer.  .  - Redistributions in binary form must reproduce the above copyright    notice, this list of conditions and the following disclaimer in    the documentation and/or other materials provided with the    distribution.  .  - Neither the name of the University of Tennessee nor the names of its    contributors may be used to endorse or promote products derived    from this software without specific prior written permission.  .  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w:t>
      </w:r>
      <w:r>
        <w:lastRenderedPageBreak/>
        <w:t>AND ON ANY THEORY OF LIABILITY, WHETHER IN CONTRACT, STRICT  LIABILITY, OR TORT (INCLUDING NEGLIGENCE OR OTHERWISE) ARISING IN ANY  WAY OUT OF THE USE OF THIS SOFTWARE, EVEN IF ADVISED OF THE  POSSIBILITY OF SUCH DAMAGE. Comment:  https://bitbucket.org/jimplank/gf-complete</w:t>
      </w:r>
    </w:p>
    <w:p w14:paraId="512F8330" w14:textId="77777777" w:rsidR="00425AAE" w:rsidRDefault="00425AAE">
      <w:r>
        <w:t>Files: src/erasure-code/jerasure/cauchy.*        src/erasure-code/jerasure/galois.*        src/erasure-code/jerasure/jerasure.*        src/erasure-code/jerasure/liberation.*        src/erasure-code/jerasure/reed_sol.*        src/erasure-code/jerasure/jerasure/* Copyright: 2011-2013 James S. Plank &lt;plank@cs.utk.edu&gt;            2013      Kevin Greenan License: BSD-3-clause  Redistribution and use in source and binary forms, with or without  modification, are permitted provided that the following conditions  are met:  .   - Redistributions of source code must retain the above copyright     notice, this list of conditions and the following disclaimer.  .   - Redistributions in binary form must reproduce the above copyright     notice, this list of conditions and the following disclaimer in     the documentation and/or other materials provided with the     distribution.  .   - Neither the name of the University of Tennessee nor the names of its     contributors may be used to endorse or promote products derived     from this software without specific prior written permission.  .  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6C89FA8" w14:textId="77777777" w:rsidR="00425AAE" w:rsidRDefault="00425AAE">
      <w:r>
        <w:t xml:space="preserve">Files: src/gtest/* Copyright: 2008, Google Inc. License: BSD-3-clause  Redistribution and use in source and binary forms, with or without  modification, are permitted provided that the following conditions are  met:  .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Google Inc. nor the names of its       contributors may be used to endorse or promote products derived from       this software without specific prior written permission.  .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w:t>
      </w:r>
      <w:r>
        <w:lastRenderedPageBreak/>
        <w:t>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9A1B3FD" w14:textId="77777777" w:rsidR="00425AAE" w:rsidRDefault="00425AAE">
      <w:r>
        <w:t>Files: src/civetweb/* Copyright: 2004-2013 Sergey Lyubka            2013-2014 the Civetweb developers License: Expat</w:t>
      </w:r>
    </w:p>
    <w:p w14:paraId="4B82E772" w14:textId="77777777" w:rsidR="00425AAE" w:rsidRDefault="00425AAE">
      <w:r>
        <w:t>Files: src/json_spirit/* Copyright: 2007-2011, John W. Wilkinson License: Expat</w:t>
      </w:r>
    </w:p>
    <w:p w14:paraId="77F5E809" w14:textId="77777777" w:rsidR="00425AAE" w:rsidRDefault="00425AAE">
      <w:r>
        <w:t>Files: src/java/native/ScopedLocalRef.h        src/java/native/JniConstants.* Copyright: 2010 The Android Open Source Project License: Apache-2.0  Licensed under the Apache License, Version 2.0 (the License);  you may not use this file except in compliance with the License.  You may obtain a copy of the License at  .       http://www.apache.org/licenses/LICENSE-2.0  .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  .  The complete text of the Apache License, Version 2.0  can be found in /usr/share/common-licenses/Apache-2.0.</w:t>
      </w:r>
    </w:p>
    <w:p w14:paraId="2FD3A97E" w14:textId="77777777" w:rsidR="00425AAE" w:rsidRDefault="00425AAE">
      <w:r>
        <w:t>Files: src/libs3/* Copyright: 2008 Bryan Ischo &lt;bryan@ischo.com&gt; License: GPL-3/OpenSSL  libs3 is free software: you can redistribute it and/or modify it under the  terms of the GNU General Public License as published by the Free Software  Foundation, version 3 of the License.  .  In addition, as a special exception, the copyright holders give  permission to link the code of this library and its programs with the  OpenSSL library, and distribute linked combinations including the two.  .  libs3 is distributed in the hope that it will be useful, but WITHOUT ANY  WARRANTY; without even the implied warranty of MERCHANTABILITY or FITNESS  FOR A PARTICULAR PURPOSE.  See the GNU General Public License for more  details.  .  The complete text of the GNU General Public License version 3  can be found in /usr/share/common-licenses/GPL-3' file.</w:t>
      </w:r>
    </w:p>
    <w:p w14:paraId="661A02F0" w14:textId="77777777" w:rsidR="00425AAE" w:rsidRDefault="00425AAE">
      <w:r>
        <w:t>Files: src/mount/mtab.c Copyright: util-linux-ng AUTHORS License: GPL-2+ Comment:  mount/fstab.c from line 565:  https://gitorious.org/util-linux-ng/util-linux-ng/source/d8c36bdf037b901d92c8cbe45546b210dc5f8b90:mount/fstab.c#L565  https://gitorious.org/util-linux-ng/util-linux-ng/source/d8c36bdf037b901d92c8cbe45546b210dc5f8b90:README.licensing</w:t>
      </w:r>
    </w:p>
    <w:p w14:paraId="0EEFABEC" w14:textId="77777777" w:rsidR="00425AAE" w:rsidRDefault="00425AAE">
      <w:r>
        <w:t xml:space="preserve">Files: src/test/librbd/fsx.c Copyright: 1991, NeXT Computer, Inc. License: APSL-2.0  The contents of this file constitute Original Code as defined in and  are subject to the Apple Public Source License Version 2.0 (the  License). You may not use this file except in compliance with the  License. Please obtain a copy of the License at  http://www.opensource.apple.com/apsl/ and read it before using this file.  .  This Original Code and all software distributed under the License are  distributed on an AS IS basis, WITHOUT WARRANTY OF ANY KIND, EITHER  EXPRESS OR IMPLIED, AND APPLE HEREBY DISCLAIMS ALL SUCH WARRANTIES,  INCLUDING WITHOUT LIMITATION, ANY WARRANTIES OF MERCHANTABILITY,  FITNESS FOR A PARTICULAR PURPOSE OR NON-INFRINGEMENT. Please see the  License for the specific language governing rights and limitations  under the License. Comment:  http://codemonkey.org.uk/projects/fsx/  </w:t>
      </w:r>
      <w:r>
        <w:lastRenderedPageBreak/>
        <w:t>https://gitorious.org/freebsd/freebsd/source/35d508eed26d6b836a57b4aa6dba5677e171efde:tools/regression/fsx/fsx.c</w:t>
      </w:r>
    </w:p>
    <w:p w14:paraId="1BA34471" w14:textId="77777777" w:rsidR="00425AAE" w:rsidRDefault="00425AAE">
      <w:r>
        <w:t>Files: man/*        debian/man/* Copyright: 2010-2014, Inktank Storage, Inc. and contributors. License: CC-BY-SA-3.0</w:t>
      </w:r>
    </w:p>
    <w:p w14:paraId="6185765F" w14:textId="77777777" w:rsidR="00425AAE" w:rsidRDefault="00425AAE">
      <w:r>
        <w:t>Files: debian/* Copyright: 2010      Sage Weil &lt;sage@newdream.net&gt;            2010      Canonical, Ltd.            2011-2013 LÃ¡szlÃ³ BÃ¶szÃ¶rmÃ©nyi (GCS) &lt;gcs@debian.org&gt;            2013-2014 James Page &lt;james.page@ubuntu.com&gt;            2014      Dmitry Smirnov &lt;onlyjob@debian.org&gt; License: LGPL-2.1</w:t>
      </w:r>
    </w:p>
    <w:p w14:paraId="581AF3C0"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systems, the complete text of the GNU General Public License  version 2 can be found in `/usr/share/common-licenses/GPL-2' file.</w:t>
      </w:r>
    </w:p>
    <w:p w14:paraId="1D05F367"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08578A6B" w14:textId="77777777" w:rsidR="00425AAE" w:rsidRDefault="00425AAE">
      <w:r>
        <w:t>License: LGPL-2.1  This library is free software; you can redistribute it and/or  modify it under the terms of the GNU Lesser General Public  License version 2.1 as published by the Free Software Foundation.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write to the Free Software  Foundation, Inc., 51 Franklin Street, Fifth Floor, Boston, MA  02110-1301  USA  .  On Debian systems, the complete text of the GNU Lesser General  Public License can be found in `/usr/share/common-licenses/LGPL-2.1'.</w:t>
      </w:r>
    </w:p>
    <w:p w14:paraId="2165CFBD" w14:textId="77777777" w:rsidR="00425AAE" w:rsidRDefault="00425AAE">
      <w:r>
        <w:t xml:space="preserve">License: LGPL-2.1+  This library is free software; you can redistribute it and/or  modify it under the terms of the GNU Lesser General Public  License as published by the Free Software Foundation; either  version 2.1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w:t>
      </w:r>
      <w:r>
        <w:lastRenderedPageBreak/>
        <w:t>General Public  License along with this library; if not, write to the Free Software  Foundation, Inc., 51 Franklin Street, Fifth Floor, Boston, MA  02110-1301  USA  .  On Debian systems, the complete text of the GNU Lesser General  Public License can be found in `/usr/share/common-licenses/LGPL-2.1'.</w:t>
      </w:r>
    </w:p>
    <w:p w14:paraId="59DF4739" w14:textId="77777777" w:rsidR="00425AAE" w:rsidRDefault="00425AAE">
      <w:r>
        <w:t>License: LGPL-2+  This library is free software; you can redistribute it and/or  modify it under the terms of the GNU Lesser General Public  License version 2 (or later) as published by the Free Software Foundation.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write to the Free Software  Foundation, Inc., 51 Franklin Street, Fifth Floor, Boston, MA  02110-1301  USA  .  On Debian systems, the complete text of the GNU Lesser General  Public License 2 can be found in `/usr/share/common-licenses/LGPL-2'.</w:t>
      </w:r>
    </w:p>
    <w:p w14:paraId="65BC2D12" w14:textId="77777777" w:rsidR="00425AAE" w:rsidRDefault="00425AAE">
      <w:r>
        <w:t>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Comment:  This license also known as MIT however FSF consider MIT labelling  ambiguous and copyright-format specification recommend to label such license  as Expat.</w:t>
      </w:r>
    </w:p>
    <w:p w14:paraId="7F1A03CC" w14:textId="77777777" w:rsidR="00425AAE" w:rsidRDefault="00425AAE">
      <w:r>
        <w:t xml:space="preserve">License: CC-BY-SA-3.0  Creative Commons Attribution-ShareAlike 3.0 Unported  â€¤  CREATIVE COMMONS CORPORATION IS NOT A LAW FIRM AND DOES NOT PROVIDE  LEGAL SERVICES. DISTRIBUTION OF THIS LICENSE DOES NOT CREATE AN  ATTORNEY-CLIENT RELATIONSHIP. CREATIVE COMMONS PROVIDES THIS INFORMATION  ON AN AS-IS BASIS. CREATIVE COMMONS MAKES NO WARRANTIES REGARDING THE  INFORMATION PROVIDED, AND DISCLAIMS LIABILITY FOR DAMAGES RESULTING FROM  ITS USE.  â€¤  License  â€¤  THE WORK (AS DEFINED BELOW) IS PROVIDED UNDER THE TERMS OF THIS CREATIVE  COMMONS PUBLIC LICENSE (CCPL OR LICENSE). THE WORK IS PROTECTED BY  COPYRIGHT AND/OR OTHER APPLICABLE LAW. ANY USE OF THE WORK OTHER THAN AS  AUTHORIZED UNDER THIS LICENSE OR COPYRIGHT LAW IS PROHIBITED.  â€¤  BY EXERCISING ANY RIGHTS TO THE WORK PROVIDED HERE, YOU ACCEPT AND AGREE  TO BE BOUND BY THE TERMS OF THIS LICENSE. TO THE EXTENT THIS LICENSE MAY  BE CONSIDERED TO BE A CONTRACT, THE LICENSOR GRANTS YOU THE RIGHTS  CONTAINED HERE IN CONSIDERATION OF YOUR ACCEPTANCE OF SUCH </w:t>
      </w:r>
      <w:r>
        <w:lastRenderedPageBreak/>
        <w:t xml:space="preserve">TERMS AND  CONDITIONS.  â€¤  1. Definitions  â€¤  a. Adaptation means a work based upon the Work, or upon the Work and  other pre-existing works, such as a translation, adaptation, derivative  work, arrangement of music or other alterations of a literary or  artistic work, or phonogram or performance and includes cinematographic  adaptations or any other form in which the Work may be recast,  transformed, or adapted including in any form recognizably derived from  the original, except that a work that constitutes a Collection will not  be considered an Adaptation for the purpose of this License. For the  avoidance of doubt, where the Work is a musical work, performance or  phonogram, the synchronization of the Work in timed-relation with a  moving image (synching) will be considered an Adaptation for the  purpose of this License.  â€¤  b. Collection means a collection of literary or artistic works, such  as encyclopedias and anthologies, or performances, phonograms or  broadcasts, or other works or subject matter other than works listed in  Section 1(f) below, which, by reason of the selection and arrangement of  their contents, constitute intellectual creations, in which the Work is  included in its entirety in unmodified form along with one or more other  contributions, each constituting separate and independent works in  themselves, which together are assembled into a collective whole. A work  that constitutes a Collection will not be considered an Adaptation (as  defined below) for the purposes of this License.  â€¤  c. Creative Commons Compatible License means a license that is listed  at http://creativecommons.org/compatiblelicenses that has been approved  by Creative Commons as being essentially equivalent to this License,  including, at a minimum, because that license: (i) contains terms that  have the same purpose, meaning and effect as the License Elements of  this License; and, (ii) explicitly permits the relicensing of  adaptations of works made available under that license under this  License or a Creative Commons jurisdiction license with the same License  Elements as this License.  â€¤  d. Distribute means to make available to the public the original and  copies of the Work or Adaptation, as appropriate, through sale or other  transfer of ownership.  â€¤  e. License Elements means the following high-level license attributes  as selected by Licensor and indicated in the title of this License:  Attribution, ShareAlike.  â€¤  f. Licensor means the individual, individuals, entity or entities that  offer(s) the Work under the terms of this License.  â€¤  g. Original Author means, in the case of a literary or artistic work,  the individual, individuals, entity or entities who created the Work or  if no individual or entity can be identified, the publisher; and in  addition (i) in the case of a performance the actors, singers,  musicians, dancers, and other persons who act, sing, deliver, declaim,  play in, interpret or otherwise perform literary or artistic works or  expressions of folklore; (ii) in the case of a phonogram the producer  being the person or legal entity who first fixes the sounds of a  performance or other sounds; and, (iii) in the case of broadcasts, the  organization that transmits the broadcast.  â€¤  h. Work means the literary and/or artistic work offered under the  terms of this License including without limitation any production in the  literary, scientific and artistic domain, whatever may be the mode or  form of its expression including digital form, such as a book, pamphlet  and other writing; a lecture, address, sermon or other work of the same  nature; a dramatic or dramatico-musical work; a choreographic work or  entertainment in dumb show; a musical composition with or without words;  a cinematographic work to which are assimilated works expressed by a  process analogous to cinematography; a work of drawing, painting,  architecture, sculpture, engraving or lithography; a </w:t>
      </w:r>
      <w:r>
        <w:lastRenderedPageBreak/>
        <w:t xml:space="preserve">photographic work  to which are assimilated works expressed by a process analogous to  photography; a work of applied art; an illustration, map, plan, sketch  or three-dimensional work relative to geography, topography,  architecture or science; a performance; a broadcast; a phonogram; a  compilation of data to the extent it is protected as a copyrightable  work; or a work performed by a variety or circus performer to the extent  it is not otherwise considered a literary or artistic work.  â€¤  i. You means an individual or entity exercising rights under this  License who has not previously violated the terms of this License with  respect to the Work, or who has received express permission from the  Licensor to exercise rights under this License despite a previous  violation.  â€¤  j. Publicly Perform means to perform public recitations of the Work  and to communicate to the public those public recitations, by any means  or process, including by wire or wireless means or public digital  performances; to make available to the public Works in such a way that  members of the public may access these Works from a place and at a place  individually chosen by them; to perform the Work to the public by any  means or process and the communication to the public of the performances  of the Work, including by public digital performance; to broadcast and  rebroadcast the Work by any means including signs, sounds or images.  â€¤  k. Reproduce means to make copies of the Work by any means including  without limitation by sound or visual recordings and the right of  fixation and reproducing fixations of the Work, including storage of a  protected performance or phonogram in digital form or other electronic  medium.  â€¤  2. Fair Dealing Rights. Nothing in this License is intended to reduce,  limit, or restrict any uses free from copyright or rights arising from  limitations or exceptions that are provided for in connection with the  copyright protection under copyright law or other applicable laws.  â€¤  3. License Grant. Subject to the terms and conditions of this License,  Licensor hereby grants You a worldwide, royalty-free, non-exclusive,  perpetual (for the duration of the applicable copyright) license to  exercise the rights in the Work as stated below:  â€¤  a. to Reproduce the Work, to incorporate the Work into one or more  Collections, and to Reproduce the Work as incorporated in the  Collections;  â€¤  b. to create and Reproduce Adaptations provided that any such  Adaptation, including any translation in any medium, takes reasonable  steps to clearly label, demarcate or otherwise identify that changes  were made to the original Work. For example, a translation could be  marked The original work was translated from English to Spanish, or a  modification could indicate The original work has been modified.;  â€¤  c. to Distribute and Publicly Perform the Work including as incorporated  in Collections; and,  â€¤  d. to Distribute and Publicly Perform Adaptations.  â€¤  e. For the avoidance of doubt:  â€¤  i. Non-waivable Compulsory License Schemes. In those jurisdictions in  which the right to collect royalties through any statutory or compulsory  licensing scheme cannot be waived, the Licensor reserves the exclusive  right to collect such royalties for any exercise by You of the rights  granted under this License;  â€¤  ii. Waivable Compulsory License Schemes. In those jurisdictions in which  the right to collect royalties through any statutory or compulsory  licensing scheme can be waived, the Licensor waives the exclusive right  to collect such royalties for any exercise by You of the rights granted  under this License; and,  â€¤  iii. Voluntary License Schemes. The Licensor waives the right to collect  royalties, whether individually or, in the event that the Licensor is a  member of a collecting society that administers voluntary licensing  schemes, via that </w:t>
      </w:r>
      <w:r>
        <w:lastRenderedPageBreak/>
        <w:t xml:space="preserve">society, from any exercise by You of the rights  granted under this License.  â€¤  The above rights may be exercised in all media and formats whether now  known or hereafter devised. The above rights include the right to make  such modifications as are technically necessary to exercise the rights  in other media and formats. Subject to Section 8(f), all rights not  expressly granted by Licensor are hereby reserved.  â€¤  4. Restrictions. The license granted in Section 3 above is expressly  made subject to and limited by the following restrictions:  â€¤  a. You may Distribute or Publicly Perform the Work only under the terms  of this License. You must include a copy of, or the Uniform Resource  Identifier (URI) for, this License with every copy of the Work You  Distribute or Publicly Perform. You may not offer or impose any terms on  the Work that restrict the terms of this License or the ability of the  recipient of the Work to exercise the rights granted to that recipient  under the terms of the License. You may not sublicense the Work. You  must keep intact all notices that refer to this License and to the  disclaimer of warranties with every copy of the Work You Distribute or  Publicly Perform. When You Distribute or Publicly Perform the Work, You  may not impose any effective technological measures on the Work that  restrict the ability of a recipient of the Work from You to exercise the  rights granted to that recipient under the terms of the License. This  Section 4(a) applies to the Work as incorporated in a Collection, but  this does not require the Collection apart from the Work itself to be  made subject to the terms of this License. If You create a Collection,  upon notice from any Licensor You must, to the extent practicable,  remove from the Collection any credit as required by Section 4(c), as  requested. If You create an Adaptation, upon notice from any Licensor  You must, to the extent practicable, remove from the Adaptation any  credit as required by Section 4(c), as requested.  â€¤  b. You may Distribute or Publicly Perform an Adaptation only under the  terms of: (i) this License; (ii) a later version of this License with  the same License Elements as this License; (iii) a Creative Commons  jurisdiction license (either this or a later license version) that  contains the same License Elements as this License (e.g.,  Attribution-ShareAlike 3.0 US)); (iv) a Creative Commons Compatible  License. If you license the Adaptation under one of the licenses  mentioned in (iv), you must comply with the terms of that license. If  you license the Adaptation under the terms of any of the licenses  mentioned in (i), (ii) or (iii) (the Applicable License), you must  comply with the terms of the Applicable License generally and the  following provisions: (I) You must include a copy of, or the URI for,  the Applicable License with every copy of each Adaptation You Distribute  or Publicly Perform; (II) You may not offer or impose any terms on the  Adaptation that restrict the terms of the Applicable License or the  ability of the recipient of the Adaptation to exercise the rights  granted to that recipient under the terms of the Applicable License;  (III) You must keep intact all notices that refer to the Applicable  License and to the disclaimer of warranties with every copy of the Work  as included in the Adaptation You Distribute or Publicly Perform; (IV)  when You Distribute or Publicly Perform the Adaptation, You may not  impose any effective technological measures on the Adaptation that  restrict the ability of a recipient of the Adaptation from You to  exercise the rights granted to that recipient under the terms of the  Applicable License. This Section 4(b) applies to the Adaptation as  incorporated in a Collection, but this does not require the Collection  apart from the Adaptation itself to be made subject to the terms of the  Applicable License.  â€¤  c. If You Distribute, or Publicly Perform the Work or any Adaptations or  Collections, You must, unless a </w:t>
      </w:r>
      <w:r>
        <w:lastRenderedPageBreak/>
        <w:t xml:space="preserve">request has been made pursuant to  Section 4(a), keep intact all copyright notices for the Work and  provide, reasonable to the medium or means You are utilizing: (i) the  name of the Original Author (or pseudonym, if applicable) if supplied,  and/or if the Original Author and/or Licensor designate another party or  parties (e.g., a sponsor institute, publishing entity, journal) for  attribution (Attribution Parties) in Licensor's copyright notice,  terms of service or by other reasonable means, the name of such party or  parties; (ii) the title of the Work if supplied; (iii) to the extent  reasonably practicable, the URI, if any, that Licensor specifies to be  associated with the Work, unless such URI does not refer to the  copyright notice or licensing information for the Work; and (iv) ,  consistent with Ssection 3(b), in the case of an Adaptation, a credit  identifying the use of the Work in the Adaptation (e.g., French  translation of the Work by Original Author, or Screenplay based on  original Work by Original Author). The credit required by this Section  4(c) may be implemented in any reasonable manner; provided, however,  that in the case of a Adaptation or Collection, at a minimum such credit  will appear, if a credit for all contributing authors of the Adaptation  or Collection appears, then as part of these credits and in a manner at  least as prominent as the credits for the other contributing authors.  For the avoidance of doubt, You may only use the credit required by this  Section for the purpose of attribution in the manner set out above and,  by exercising Your rights under this License, You may not implicitly or  explicitly assert or imply any connection with, sponsorship or  endorsement by the Original Author, Licensor and/or Attribution Parties,  as appropriate, of You or Your use of the Work, without the separate,  express prior written permission of the Original Author, Licensor and/or  Attribution Parties.  â€¤  d. Except as otherwise agreed in writing by the Licensor or as may be  otherwise permitted by applicable law, if You Reproduce, Distribute or  Publicly Perform the Work either by itself or as part of any Adaptations  or Collections, You must not distort, mutilate, modify or take other  derogatory action in relation to the Work which would be prejudicial to  the Original Author's honor or reputation. Licensor agrees that in those  jurisdictions (e.g. Japan), in which any exercise of the right granted  in Section 3(b) of this License (the right to make Adaptations) would be  deemed to be a distortion, mutilation, modification or other derogatory  action prejudicial to the Original Author's honor and reputation, the  Licensor will waive or not assert, as appropriate, this Section, to the  fullest extent permitted by the applicable national law, to enable You  to reasonably exercise Your right under Section 3(b) of this License  (right to make Adaptations) but not otherwise.  â€¤  5. Representations, Warranties and Disclaimer  â€¤  UNLESS OTHERWISE MUTUALLY AGREED TO BY THE PARTIES IN WRITING, LICENSOR  OFFERS THE WORK AS-IS AND MAKES NO REPRESENTATIONS OR WARRANTIES OF ANY  KIND CONCERNING THE WORK, EXPRESS, IMPLIED, STATUTORY OR OTHERWISE,  INCLUDING, WITHOUT LIMITATION, WARRANTIES OF TITLE, MERCHANTIBILITY,  FITNESS FOR A PARTICULAR PURPOSE, NONINFRINGEMENT, OR THE ABSENCE OF  LATENT OR OTHER DEFECTS, ACCURACY, OR THE PRESENCE OF ABSENCE OF ERRORS,  WHETHER OR NOT DISCOVERABLE. SOME JURISDICTIONS DO NOT ALLOW THE  EXCLUSION OF IMPLIED WARRANTIES, SO SUCH EXCLUSION MAY NOT APPLY TO YOU.  â€¤  6. Limitation on Liability. EXCEPT TO THE EXTENT REQUIRED BY APPLICABLE  LAW, IN NO EVENT WILL LICENSOR BE LIABLE TO YOU ON ANY LEGAL THEORY FOR  ANY SPECIAL, </w:t>
      </w:r>
      <w:r>
        <w:lastRenderedPageBreak/>
        <w:t xml:space="preserve">INCIDENTAL, CONSEQUENTIAL, PUNITIVE OR EXEMPLARY DAMAGES  ARISING OUT OF THIS LICENSE OR THE USE OF THE WORK, EVEN IF LICENSOR HAS  BEEN ADVISED OF THE POSSIBILITY OF SUCH DAMAGES.  â€¤  7. Termination  â€¤  a. This License and the rights granted hereunder will terminate  automatically upon any breach by You of the terms of this License.  Individuals or entities who have received Adaptations or Collections  from You under this License, however, will not have their licenses  terminated provided such individuals or entities remain in full  compliance with those licenses. Sections 1, 2, 5, 6, 7, and 8 will  survive any termination of this License.  â€¤  b. Subject to the above terms and conditions, the license granted here  is perpetual (for the duration of the applicable copyright in the Work).  Notwithstanding the above, Licensor reserves the right to release the  Work under different license terms or to stop distributing the Work at  any time; provided, however that any such election will not serve to  withdraw this License (or any other license that has been, or is  required to be, granted under the terms of this License), and this  License will continue in full force and effect unless terminated as  stated above.  â€¤  8. Miscellaneous  â€¤  a. Each time You Distribute or Publicly Perform the Work or a  Collection, the Licensor offers to the recipient a license to the Work  on the same terms and conditions as the license granted to You under  this License.  â€¤  b. Each time You Distribute or Publicly Perform an Adaptation, Licensor  offers to the recipient a license to the original Work on the same terms  and conditions as the license granted to You under this License.  â€¤  c. If any provision of this License is invalid or unenforceable under  applicable law, it shall not affect the validity or enforceability of  the remainder of the terms of this License, and without further action  by the parties to this agreement, such provision shall be reformed to  the minimum extent necessary to make such provision valid and  enforceable.  â€¤  d. No term or provision of this License shall be deemed waived and no  breach consented to unless such waiver or consent shall be in writing  and signed by the party to be charged with such waiver or consent.  â€¤  e. This License constitutes the entire agreement between the parties  with respect to the Work licensed here. There are no understandings,  agreements or representations with respect to the Work not specified  here. Licensor shall not be bound by any additional provisions that may  appear in any communication from You. This License may not be modified  without the mutual written agreement of the Licensor and You.  â€¤  f. The rights granted under, and the subject matter referenced, in this  License were drafted utilizing the terminology of the Berne Convention  for the Protection of Literary and Artistic Works (as amended on  September 28, 1979), the Rome Convention of 1961, the WIPO Copyright  Treaty of 1996, the WIPO Performances and Phonograms Treaty of 1996 and  the Universal Copyright Convention (as revised on July 24, 1971). These  rights and subject matter take effect in the relevant jurisdiction in  which the License terms are sought to be enforced according to the  corresponding provisions of the implementation of those treaty  provisions in the applicable national law. If the standard suite of  rights granted under applicable copyright law includes additional rights  not granted under this License, such additional rights are deemed to be  included in the License; this License is not intended to restrict the  license of any rights under applicable law.  â€¤  â€¤  Creative Commons Notice  â€¤  Creative Commons is not a party to this License, and makes no warranty  whatsoever in connection with the Work. Creative Commons will not be  liable to You or </w:t>
      </w:r>
      <w:r>
        <w:lastRenderedPageBreak/>
        <w:t>any party on any legal theory for any damages  whatsoever, including without limitation any general, special,  incidental or consequential damages arising in connection to this  license. Notwithstanding the foregoing two (2) sentences, if Creative  Commons has expressly identified itself as the Licensor hereunder, it  shall have all rights and obligations of Licensor.  â€¤  Except for the limited purpose of indicating to the public that the Work  is licensed under the CCPL, Creative Commons does not authorize the use  by either party of the trademark Creative Commons or any related  trademark or logo of Creative Commons without the prior written consent  of Creative Commons. Any permitted use will be in compliance with  Creative Commons' then-current trademark usage guidelines, as may be  published on its website or otherwise made available upon request from  time to time. For the avoidance of doubt, this trademark restriction  does not form part of the License.  â€¤  Creative Commons may be contacted at http://creativecommons.org/. [END FILE=ceph-0.80.5/debian/copyright]</w:t>
      </w:r>
    </w:p>
    <w:p w14:paraId="24109768" w14:textId="77777777" w:rsidR="00425AAE" w:rsidRDefault="00425AAE" w:rsidP="000727EF">
      <w:pPr>
        <w:pStyle w:val="Heading3"/>
      </w:pPr>
      <w:r>
        <w:t>ceph-0.80.5/COPYING:</w:t>
      </w:r>
    </w:p>
    <w:p w14:paraId="2B8D32A5" w14:textId="77777777" w:rsidR="00425AAE" w:rsidRDefault="00425AAE">
      <w:r>
        <w:t>[BEGIN FILE=ceph-0.80.5/COPYING] Format-Specification: http://anonscm.debian.org/viewvc/dep/web/deps/dep5/copyright-format.xml?revision=279&amp;view=markup Name: ceph Maintainer: Sage Weil &lt;sage@newdream.net&gt; Source: http://ceph.com/</w:t>
      </w:r>
    </w:p>
    <w:p w14:paraId="62DCB0D1" w14:textId="77777777" w:rsidR="00425AAE" w:rsidRDefault="00425AAE">
      <w:r>
        <w:t>Files: * Copyright: (c) 2004-2010 by Sage Weil &lt;sage@newdream.net&gt; License: LGPL2.1 (see COPYING-LGPL2.1)</w:t>
      </w:r>
    </w:p>
    <w:p w14:paraId="477829B4" w14:textId="77777777" w:rsidR="00425AAE" w:rsidRDefault="00425AAE">
      <w:r>
        <w:t>Files: doc/* Copyright: (c) 2010-2012 New Dream Network and contributors License: Creative Commons Attribution-ShareAlike (CC BY-SA)</w:t>
      </w:r>
    </w:p>
    <w:p w14:paraId="67E4A7D1" w14:textId="77777777" w:rsidR="00425AAE" w:rsidRDefault="00425AAE">
      <w:r>
        <w:t>Files: src/mount/canonicalize.c Copyright: Copyright (C) 1993 Rick Sladkey &lt;jrs@world.std.com&gt; License: LGPL2 or later</w:t>
      </w:r>
    </w:p>
    <w:p w14:paraId="4A06FD6D" w14:textId="77777777" w:rsidR="00425AAE" w:rsidRDefault="00425AAE">
      <w:r>
        <w:t>Files: src/os/btrfs_ioctl.h Copyright: Copyright (C) 2007 Oracle.  All rights reserved. License: GPL2</w:t>
      </w:r>
    </w:p>
    <w:p w14:paraId="09352C26" w14:textId="77777777" w:rsidR="00425AAE" w:rsidRDefault="00425AAE">
      <w:r>
        <w:t>Files: src/include/ceph_hash.cc Copyright: None License: Public domain</w:t>
      </w:r>
    </w:p>
    <w:p w14:paraId="57EB5058" w14:textId="77777777" w:rsidR="00425AAE" w:rsidRDefault="00425AAE">
      <w:r>
        <w:t>Files: src/common/bloom_filter.hpp Copyright: Copyright (C) 2000 Arash Partow &lt;arash@partow.net&gt; License: Boost Software License, Version 1.0</w:t>
      </w:r>
    </w:p>
    <w:p w14:paraId="7976360D" w14:textId="77777777" w:rsidR="00425AAE" w:rsidRDefault="00425AAE">
      <w:r>
        <w:t>Files: m4/acx_pthread.m4 Copyright: Steven G. Johnson &lt;stevenj@alum.mit.edu&gt; License: GPLWithACException</w:t>
      </w:r>
    </w:p>
    <w:p w14:paraId="47049B1D" w14:textId="77777777" w:rsidR="00425AAE" w:rsidRDefault="00425AAE">
      <w:r>
        <w:t>Files: src/common/crc32c_intel*: Copyright:     Copyright 2012-2013 Intel Corporation All Rights Reserved. License: BSD 3-clause</w:t>
      </w:r>
    </w:p>
    <w:p w14:paraId="16BF9442" w14:textId="77777777" w:rsidR="00425AAE" w:rsidRDefault="00425AAE">
      <w:r>
        <w:t xml:space="preserve">Files: src/common/sctp_crc32.c:  Copyright:     Copyright (c) 2001-2007, by Cisco Systems, Inc. All rights reserved.     Copyright (c) 2004-2006 Intel Corporation - All Rights Reserved License:   Redistribution and use in source and binary forms, with or without   modification, are permitted provided that the following conditions are met:     a) Redistributions of source code must retain the above copyright notice,     this list of conditions and the following disclaimer.     b) Redistributions in binary form must reproduce the above copyright      notice, this list of conditions and the following disclaimer in     the documentation and/or other materials provided with the distribution.     c) Neither the name of Cisco Systems, Inc. nor the names of its      contributors may be used to endorse or promote products derived      from this software without specific prior written permission.     THIS SOFTWARE IS PROVIDED BY THE COPYRIGHT </w:t>
      </w:r>
      <w:r>
        <w:lastRenderedPageBreak/>
        <w:t>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EA770F5" w14:textId="77777777" w:rsidR="00425AAE" w:rsidRDefault="00425AAE">
      <w:r>
        <w:t xml:space="preserve">Files: src/json_spirit Copyright: </w:t>
      </w:r>
      <w:r>
        <w:tab/>
        <w:t>Copyright John W. Wilkinson 2007 - 2011 License:   The MIT License</w:t>
      </w:r>
    </w:p>
    <w:p w14:paraId="08A53DB3" w14:textId="77777777" w:rsidR="00425AAE" w:rsidRDefault="00425AAE">
      <w:r>
        <w:t xml:space="preserve">  Copyright (c) 2007 - 2010 John W. Wilkinson</w:t>
      </w:r>
    </w:p>
    <w:p w14:paraId="463CB592"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20E8F10" w14:textId="77777777" w:rsidR="00425AAE" w:rsidRDefault="00425AAE">
      <w:r>
        <w:t xml:space="preserve">  The above copyright notice and this permission notice shall be   included in all copies or substantial portions of the Software.</w:t>
      </w:r>
    </w:p>
    <w:p w14:paraId="2393174E"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CF1D18B" w14:textId="77777777" w:rsidR="00425AAE" w:rsidRDefault="00425AAE"/>
    <w:p w14:paraId="4400A2E7" w14:textId="77777777" w:rsidR="00425AAE" w:rsidRDefault="00425AAE">
      <w:r>
        <w:t>Files: src/test/common/Throttle.cc src/test/filestore/chain_xattr.cc Copyright: Copyright (C) 2013 Cloudwatt &lt;libre.licensing@cloudwatt.com&gt; License: LGPL2 or later</w:t>
      </w:r>
    </w:p>
    <w:p w14:paraId="677656DA" w14:textId="77777777" w:rsidR="00425AAE" w:rsidRDefault="00425AAE">
      <w:r>
        <w:t xml:space="preserve">Files: src/osd/ErasureCodePluginJerasure/*.{c,h} Copyright: Copyright (c) 2011, James S. Plank &lt;plank@cs.utk.edu&gt; License: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University of Tennessee nor the names of its      contributors may be used to endorse or promote products derived      from this software without specific prior written permission.      THIS SOFTWARE IS PROVIDED BY THE COPYRIGHT HOLDERS AND CONTRIBUTORS   AS IS AND ANY EXPRESS OR </w:t>
      </w:r>
      <w:r>
        <w:lastRenderedPageBreak/>
        <w:t>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1EEC85B" w14:textId="77777777" w:rsidR="00425AAE" w:rsidRDefault="00425AAE">
      <w:r>
        <w:t>Packaging:     Copyright (C) 2004-2009 by Sage Weil &lt;sage@newdream.net&gt;     Copyright (C) 2010 Canonical, Ltd.     Licensed under LGPL-2.1 [END FILE=ceph-0.80.5/COPYING]</w:t>
      </w:r>
    </w:p>
    <w:p w14:paraId="008918C3" w14:textId="77777777" w:rsidR="00425AAE" w:rsidRDefault="00425AAE" w:rsidP="000727EF">
      <w:pPr>
        <w:pStyle w:val="Heading2fegan"/>
      </w:pPr>
      <w:bookmarkStart w:id="71" w:name="_Toc399937889"/>
      <w:r>
        <w:t>cffi-0.8.2</w:t>
      </w:r>
      <w:bookmarkEnd w:id="71"/>
    </w:p>
    <w:p w14:paraId="2687B22E" w14:textId="77777777" w:rsidR="00425AAE" w:rsidRDefault="00425AAE" w:rsidP="00053D4A">
      <w:r>
        <w:tab/>
        <w:t>MIT</w:t>
      </w:r>
      <w:r>
        <w:tab/>
        <w:t>http://www.opensource.org/licenses/mit-license.php</w:t>
      </w:r>
    </w:p>
    <w:p w14:paraId="3ECB512D" w14:textId="77777777" w:rsidR="00425AAE" w:rsidRDefault="00425AAE" w:rsidP="000727EF">
      <w:pPr>
        <w:pStyle w:val="Heading2fegan"/>
      </w:pPr>
      <w:bookmarkStart w:id="72" w:name="_Toc399937890"/>
      <w:r>
        <w:t>cffi-0.8.6</w:t>
      </w:r>
      <w:bookmarkEnd w:id="72"/>
    </w:p>
    <w:p w14:paraId="18F5EEC0" w14:textId="77777777" w:rsidR="00425AAE" w:rsidRDefault="00425AAE" w:rsidP="00053D4A">
      <w:r>
        <w:tab/>
        <w:t>MIT</w:t>
      </w:r>
      <w:r>
        <w:tab/>
        <w:t>http://www.opensource.org/licenses/mit-license.php</w:t>
      </w:r>
    </w:p>
    <w:p w14:paraId="2DD4EACE" w14:textId="77777777" w:rsidR="00425AAE" w:rsidRDefault="00425AAE" w:rsidP="000727EF">
      <w:pPr>
        <w:pStyle w:val="Heading2"/>
      </w:pPr>
      <w:r>
        <w:t xml:space="preserve"> </w:t>
      </w:r>
      <w:bookmarkStart w:id="73" w:name="_Toc399937891"/>
      <w:r>
        <w:t>chardet (version 2.2.1):</w:t>
      </w:r>
      <w:bookmarkEnd w:id="73"/>
    </w:p>
    <w:p w14:paraId="5C40BD5F" w14:textId="77777777" w:rsidR="00425AAE" w:rsidRDefault="00425AAE" w:rsidP="000727EF">
      <w:pPr>
        <w:pStyle w:val="Heading3"/>
      </w:pPr>
      <w:r>
        <w:t>chardet-2.2.1/debian/copyright:</w:t>
      </w:r>
    </w:p>
    <w:p w14:paraId="3AADCBDD" w14:textId="77777777" w:rsidR="00425AAE" w:rsidRDefault="00425AAE">
      <w:r>
        <w:t>[BEGIN FILE=chardet-2.2.1/debian/copyright] Format: http://www.debian.org/doc/packaging-manuals/copyright-format/1.0/ Upstream-Name: chardet Upstream-Contact: Ian Cordasco &lt;graffatcolmingov@gmail.com&gt; Source: https://pypi.python.org/pypi/chardet</w:t>
      </w:r>
    </w:p>
    <w:p w14:paraId="3872BBC5" w14:textId="77777777" w:rsidR="00425AAE" w:rsidRDefault="00425AAE">
      <w:r>
        <w:t>Files: * Copyright: 1998, 2001, 2005 Netscape Communications Corporation            2003, Mozilla Foundation            2006, 2007, 2008 Mark Pilgrim            2012-2013, Ian Cordasco License: LGPL-2.1+</w:t>
      </w:r>
    </w:p>
    <w:p w14:paraId="249A5048" w14:textId="77777777" w:rsidR="00425AAE" w:rsidRDefault="00425AAE">
      <w:r>
        <w:t>Files: chardet/chardetect.py Copyright: 2012, Erik Rose &lt;grinch@grinchcentral.com&gt; License: LGPL-2.1+</w:t>
      </w:r>
    </w:p>
    <w:p w14:paraId="4F069A38" w14:textId="77777777" w:rsidR="00425AAE" w:rsidRDefault="00425AAE">
      <w:r>
        <w:t xml:space="preserve">Files: docs Copyright: 2006-2008, Mark Pilgrim License:  All rights reserved.  .  Redistribution and use in source (XML DocBook) and compiled forms (SGML,  HTML, PDF, PostScript, RTF and so forth) with or without modification, are  permitted provided that the following conditions are met: Redistributions of  source code (XML DocBook) must retain the above copyright notice, this list of  conditions and the following disclaimer unmodified.  Redistributions in  compiled form (transformed to other DTDs, converted to PDF, PostScript, RTF and  other formats) must reproduce the above copyright notice, this list of  conditions and the following disclaimer in the documentation and/or other  materials provided with the distribution.  .  THIS DOCUMENTATION IS </w:t>
      </w:r>
      <w:r>
        <w:lastRenderedPageBreak/>
        <w:t>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DOCUMENTATION, EVEN IF ADVISED OF THE  POSSIBILITY OF SUCH DAMAGE.</w:t>
      </w:r>
    </w:p>
    <w:p w14:paraId="4B573BCC" w14:textId="77777777" w:rsidR="00425AAE" w:rsidRDefault="00425AAE">
      <w:r>
        <w:t>Files: debian/* Copyright: 2006-2011, Piotr OÅ¼arowski &lt;piotr@debian.org&gt;            2014, Daniele Tricoli &lt;eriol@mornie.org&gt; License: LGPL-2.1+</w:t>
      </w:r>
    </w:p>
    <w:p w14:paraId="6C9DD8B3" w14:textId="77777777" w:rsidR="00425AAE" w:rsidRDefault="00425AAE">
      <w:r>
        <w:t>License: LGPL-2.1+  This library is free software; you can redistribute it and/or modify  it under the terms of the GNU Lesser General Public License as  published by the Free Software Foundation; either version 2.1 of the  License, or (at your option) any later version.  .  See /usr/share/common-licenses/LGPL-2.1 for the full license text. [END FILE=chardet-2.2.1/debian/copyright]</w:t>
      </w:r>
    </w:p>
    <w:p w14:paraId="7E8F31D3" w14:textId="77777777" w:rsidR="00425AAE" w:rsidRDefault="00425AAE" w:rsidP="000727EF">
      <w:pPr>
        <w:pStyle w:val="Heading2"/>
      </w:pPr>
      <w:r>
        <w:t xml:space="preserve"> </w:t>
      </w:r>
      <w:bookmarkStart w:id="74" w:name="_Toc399937892"/>
      <w:r>
        <w:t>check-mk (version 1.2.2p3):</w:t>
      </w:r>
      <w:bookmarkEnd w:id="74"/>
    </w:p>
    <w:p w14:paraId="567773F2" w14:textId="77777777" w:rsidR="00425AAE" w:rsidRDefault="00425AAE" w:rsidP="000727EF">
      <w:pPr>
        <w:pStyle w:val="Heading3"/>
      </w:pPr>
      <w:r>
        <w:t>check-mk-1.2.2p3/debian/copyright:</w:t>
      </w:r>
    </w:p>
    <w:p w14:paraId="3FA7F457" w14:textId="77777777" w:rsidR="00425AAE" w:rsidRDefault="00425AAE">
      <w:r>
        <w:t xml:space="preserve">[BEGIN FILE=check-mk-1.2.2p3/debian/copyright] This package was debianized by Alexander Wirt &lt;formorer@debian.org&gt; and Sven Velt &lt;sven@velt.de&gt;.  </w:t>
      </w:r>
    </w:p>
    <w:p w14:paraId="295576E3" w14:textId="77777777" w:rsidR="00425AAE" w:rsidRDefault="00425AAE">
      <w:r>
        <w:t>It was downloaded from http://mathias-kettner.de/check_mk_download.html</w:t>
      </w:r>
    </w:p>
    <w:p w14:paraId="4EBEAEAB" w14:textId="77777777" w:rsidR="00425AAE" w:rsidRDefault="00425AAE">
      <w:r>
        <w:t xml:space="preserve">Current Debian Maintainers: The nagios packaging packaging team  </w:t>
      </w:r>
      <w:r>
        <w:tab/>
      </w:r>
      <w:r>
        <w:tab/>
      </w:r>
      <w:r>
        <w:tab/>
        <w:t xml:space="preserve">    http://alioth.debian.org/projects/pkg-nagios/</w:t>
      </w:r>
    </w:p>
    <w:p w14:paraId="043FA58D" w14:textId="77777777" w:rsidR="00425AAE" w:rsidRDefault="00425AAE">
      <w:r>
        <w:t xml:space="preserve">Mailing-List: </w:t>
      </w:r>
      <w:r>
        <w:tab/>
        <w:t>pkg-nagios-devel@lists.alioth.debian.org</w:t>
      </w:r>
    </w:p>
    <w:p w14:paraId="18BEB405" w14:textId="77777777" w:rsidR="00425AAE" w:rsidRDefault="00425AAE">
      <w:r>
        <w:t>Upstream Author:  Mathias Kettner &lt;mk@mathias-kettner.de&gt;</w:t>
      </w:r>
    </w:p>
    <w:p w14:paraId="670CD438" w14:textId="77777777" w:rsidR="00425AAE" w:rsidRDefault="00425AAE">
      <w:r>
        <w:t>Copyright (c) 2009-2010 Mathias Kettner &lt;mk@mathias-kettner.de&gt;</w:t>
      </w:r>
    </w:p>
    <w:p w14:paraId="72364F38" w14:textId="77777777" w:rsidR="00425AAE" w:rsidRDefault="00425AAE">
      <w:r>
        <w:t>License:   This program is free software; you can redistribute it and/or modify it under the terms of the GNU General Public License version 2 as published by the Free Software Foundation.</w:t>
      </w:r>
    </w:p>
    <w:p w14:paraId="288A003F" w14:textId="77777777" w:rsidR="00425AAE" w:rsidRDefault="00425AAE">
      <w:r>
        <w:t>On Debian systems, the complete text of the GNU General Public License, version 2, can be found in /usr/share/common-licenses/GPL-2. [END FILE=check-mk-1.2.2p3/debian/copyright]</w:t>
      </w:r>
    </w:p>
    <w:p w14:paraId="51382FC0" w14:textId="77777777" w:rsidR="00425AAE" w:rsidRPr="006672E4" w:rsidRDefault="00425AAE" w:rsidP="00441FC8">
      <w:pPr>
        <w:pStyle w:val="Heading2"/>
      </w:pPr>
      <w:bookmarkStart w:id="75" w:name="_Toc399937893"/>
      <w:r w:rsidRPr="006672E4">
        <w:t>checkpolicy (version 2.3):</w:t>
      </w:r>
      <w:bookmarkEnd w:id="75"/>
    </w:p>
    <w:p w14:paraId="738CC1CC" w14:textId="77777777" w:rsidR="00425AAE" w:rsidRPr="006672E4" w:rsidRDefault="00425AAE" w:rsidP="00C27E8E">
      <w:pPr>
        <w:spacing w:after="0"/>
        <w:rPr>
          <w:rFonts w:asciiTheme="minorHAnsi" w:hAnsiTheme="minorHAnsi"/>
          <w:sz w:val="22"/>
        </w:rPr>
      </w:pPr>
    </w:p>
    <w:p w14:paraId="79F3A245"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"checkpolicy-2.3/debian/copyright":</w:t>
      </w:r>
    </w:p>
    <w:p w14:paraId="12A53851" w14:textId="77777777" w:rsidR="00425AAE" w:rsidRPr="006672E4" w:rsidRDefault="00425AAE" w:rsidP="00C27E8E">
      <w:pPr>
        <w:spacing w:after="0"/>
        <w:rPr>
          <w:rFonts w:asciiTheme="minorHAnsi" w:hAnsiTheme="minorHAnsi"/>
          <w:sz w:val="22"/>
        </w:rPr>
      </w:pPr>
    </w:p>
    <w:p w14:paraId="676E29A8"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FILE=checkpolicy-2.3/debian/copyright] This is the Debian packe for checkpolicy, and it is built from sources obtained from: http://www.nsa.gov/selinux/code/download5.cfm.</w:t>
      </w:r>
    </w:p>
    <w:p w14:paraId="0840EEA5" w14:textId="77777777" w:rsidR="00425AAE" w:rsidRPr="006672E4" w:rsidRDefault="00425AAE" w:rsidP="00C27E8E">
      <w:pPr>
        <w:spacing w:after="0"/>
        <w:rPr>
          <w:rFonts w:asciiTheme="minorHAnsi" w:hAnsiTheme="minorHAnsi"/>
          <w:sz w:val="22"/>
        </w:rPr>
      </w:pPr>
    </w:p>
    <w:p w14:paraId="3E0FF6E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This package was debianized by Colin Walters &lt;walters@debian.org&gt; on Thu,  3 Jul 2003 17:10:57 -0400.</w:t>
      </w:r>
    </w:p>
    <w:p w14:paraId="057FAFEC" w14:textId="77777777" w:rsidR="00425AAE" w:rsidRPr="006672E4" w:rsidRDefault="00425AAE" w:rsidP="00C27E8E">
      <w:pPr>
        <w:spacing w:after="0"/>
        <w:rPr>
          <w:rFonts w:asciiTheme="minorHAnsi" w:hAnsiTheme="minorHAnsi"/>
          <w:sz w:val="22"/>
        </w:rPr>
      </w:pPr>
    </w:p>
    <w:p w14:paraId="0E8CA67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checkpolicy is  Copyright Â© 2002, 2003, 2004 Stephen Smalley &lt;sds@epoch.ncsc.mil&gt;  Copyright Â© 2003-2008 Tresys Technology, LLC  Copyright Â© 2003,2007 Red Hat, Inc.  Copyright Â© 2003-2005 James Morris &lt;jmorris@redhat.com&gt;  Copyright Â© 2004-2005 Trusted Computer Solutions, Inc</w:t>
      </w:r>
    </w:p>
    <w:p w14:paraId="44DAB969" w14:textId="77777777" w:rsidR="00425AAE" w:rsidRPr="006672E4" w:rsidRDefault="00425AAE" w:rsidP="00C27E8E">
      <w:pPr>
        <w:spacing w:after="0"/>
        <w:rPr>
          <w:rFonts w:asciiTheme="minorHAnsi" w:hAnsiTheme="minorHAnsi"/>
          <w:sz w:val="22"/>
        </w:rPr>
      </w:pPr>
    </w:p>
    <w:p w14:paraId="1607C1FF"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program is free software; you can redistribute it and/or modify    it under the terms of the GNU General Public License as published by    the Free Software Foundation; version 2 dated June, 1991.</w:t>
      </w:r>
    </w:p>
    <w:p w14:paraId="42AA06BD" w14:textId="77777777" w:rsidR="00425AAE" w:rsidRPr="006672E4" w:rsidRDefault="00425AAE" w:rsidP="00C27E8E">
      <w:pPr>
        <w:spacing w:after="0"/>
        <w:rPr>
          <w:rFonts w:asciiTheme="minorHAnsi" w:hAnsiTheme="minorHAnsi"/>
          <w:sz w:val="22"/>
        </w:rPr>
      </w:pPr>
    </w:p>
    <w:p w14:paraId="0FD155D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program is distributed in the hope that it will be useful,    but WITHOUT ANY WARRANTY; without even the implied warranty of    MERCHANTABILITY or FITNESS FOR A PARTICULAR PURPOSE.  See the    GNU General Public License for more details.</w:t>
      </w:r>
    </w:p>
    <w:p w14:paraId="6CD77A30" w14:textId="77777777" w:rsidR="00425AAE" w:rsidRPr="006672E4" w:rsidRDefault="00425AAE" w:rsidP="00C27E8E">
      <w:pPr>
        <w:spacing w:after="0"/>
        <w:rPr>
          <w:rFonts w:asciiTheme="minorHAnsi" w:hAnsiTheme="minorHAnsi"/>
          <w:sz w:val="22"/>
        </w:rPr>
      </w:pPr>
    </w:p>
    <w:p w14:paraId="21777628"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maintained by Manoj Srivastava &lt;srivasta@debian.org&gt;.</w:t>
      </w:r>
    </w:p>
    <w:p w14:paraId="7EFC939A" w14:textId="77777777" w:rsidR="00425AAE" w:rsidRPr="006672E4" w:rsidRDefault="00425AAE" w:rsidP="00C27E8E">
      <w:pPr>
        <w:spacing w:after="0"/>
        <w:rPr>
          <w:rFonts w:asciiTheme="minorHAnsi" w:hAnsiTheme="minorHAnsi"/>
          <w:sz w:val="22"/>
        </w:rPr>
      </w:pPr>
    </w:p>
    <w:p w14:paraId="3AB7683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The Debian specific changes are Â© 2005-2009, Manoj Srivastava &lt;srivasta@debian.org&gt;, and distributed under the terms of the GNU General Public License, version 2.</w:t>
      </w:r>
    </w:p>
    <w:p w14:paraId="2924F359" w14:textId="77777777" w:rsidR="00425AAE" w:rsidRPr="006672E4" w:rsidRDefault="00425AAE" w:rsidP="00C27E8E">
      <w:pPr>
        <w:spacing w:after="0"/>
        <w:rPr>
          <w:rFonts w:asciiTheme="minorHAnsi" w:hAnsiTheme="minorHAnsi"/>
          <w:sz w:val="22"/>
        </w:rPr>
      </w:pPr>
    </w:p>
    <w:p w14:paraId="0998651E"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On Debian GNU/Linux systems, the complete text of the GNU General Public License can be found in `/usr/share/common-licenses/GPL-2'.</w:t>
      </w:r>
    </w:p>
    <w:p w14:paraId="366BE3D3" w14:textId="77777777" w:rsidR="00425AAE" w:rsidRPr="006672E4" w:rsidRDefault="00425AAE" w:rsidP="00C27E8E">
      <w:pPr>
        <w:spacing w:after="0"/>
        <w:rPr>
          <w:rFonts w:asciiTheme="minorHAnsi" w:hAnsiTheme="minorHAnsi"/>
          <w:sz w:val="22"/>
        </w:rPr>
      </w:pPr>
    </w:p>
    <w:p w14:paraId="640FEAC5"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A copy of the GNU General Public License is also available at     &lt;URL:http://www.gnu.org/copyleft/gpl.html&gt;.  You may also obtain     it by writing to the Free Software Foundation, Inc., 51 Franklin     St, Fifth Floor, Boston, MA 02110-1301, USA.</w:t>
      </w:r>
    </w:p>
    <w:p w14:paraId="51AE6E98" w14:textId="77777777" w:rsidR="00425AAE" w:rsidRPr="006672E4" w:rsidRDefault="00425AAE" w:rsidP="00C27E8E">
      <w:pPr>
        <w:spacing w:after="0"/>
        <w:rPr>
          <w:rFonts w:asciiTheme="minorHAnsi" w:hAnsiTheme="minorHAnsi"/>
          <w:sz w:val="22"/>
        </w:rPr>
      </w:pPr>
    </w:p>
    <w:p w14:paraId="2BD58DB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Manoj Srivastava &lt;srivasta@debian.org&gt; arch-tag: d4250e44-a0e0-4ee0-adb9-2bd74f6eeb27 [END FILE=checkpolicy-2.3/debian/copyright]</w:t>
      </w:r>
    </w:p>
    <w:p w14:paraId="3AA99C4A" w14:textId="77777777" w:rsidR="00425AAE" w:rsidRPr="006672E4" w:rsidRDefault="00425AAE" w:rsidP="00C27E8E">
      <w:pPr>
        <w:spacing w:after="0"/>
        <w:rPr>
          <w:rFonts w:asciiTheme="minorHAnsi" w:hAnsiTheme="minorHAnsi"/>
          <w:sz w:val="22"/>
        </w:rPr>
      </w:pPr>
    </w:p>
    <w:p w14:paraId="17DD8652" w14:textId="77777777" w:rsidR="00425AAE" w:rsidRDefault="00425AAE" w:rsidP="000727EF">
      <w:pPr>
        <w:pStyle w:val="Heading2"/>
      </w:pPr>
      <w:r>
        <w:t xml:space="preserve"> </w:t>
      </w:r>
      <w:bookmarkStart w:id="76" w:name="_Toc399937894"/>
      <w:r>
        <w:t>cheetah (version 2.4.4):</w:t>
      </w:r>
      <w:bookmarkEnd w:id="76"/>
    </w:p>
    <w:p w14:paraId="2876BD8D" w14:textId="77777777" w:rsidR="00425AAE" w:rsidRDefault="00425AAE" w:rsidP="000727EF">
      <w:pPr>
        <w:pStyle w:val="Heading3"/>
      </w:pPr>
      <w:r>
        <w:t>cheetah-2.4.4/debian/copyright:</w:t>
      </w:r>
    </w:p>
    <w:p w14:paraId="6E5281D1" w14:textId="77777777" w:rsidR="00425AAE" w:rsidRDefault="00425AAE">
      <w:r>
        <w:t>[BEGIN FILE=cheetah-2.4.4/debian/copyright] Format: http://www.debian.org/doc/packaging-manuals/copyright-format/1.0/ Upstream-Name: Cheetah Upstream-Contact: R. Tyler Ballance &lt;cheetahtemplate-discuss@lists.sf.net&gt; Source: http://www.cheetahtemplate.org/download.html</w:t>
      </w:r>
    </w:p>
    <w:p w14:paraId="6E4B2695" w14:textId="77777777" w:rsidR="00425AAE" w:rsidRDefault="00425AAE">
      <w:r>
        <w:t xml:space="preserve">Files: * Copyright: 2009-2012, R. Tyler Ballance.            2001-2009, The Cheetah Development Team: Tavis Rudd, Mike Orr,            Chuck Esterbrook, Ian Bicking. License: MIT  Permission to use, copy, modify, and distribute this software for any purpose  and without fee  is hereby granted, provided that the  above copyright notice  appear in all copies and that  both that copyright notice and this permission  notice appear in supporting documentation, and  that the names of the authors  not be  used in advertising  or publicity  pertaining to distribution  of the  software without specific, written prior permission.  .  THE AUTHORS DISCLAIM  ALL WARRANTIES WITH REGARD TO  THIS SOFTWARE, INCLUDING  ALL IMPLIED WARRANTIES OF </w:t>
      </w:r>
      <w:r>
        <w:lastRenderedPageBreak/>
        <w:t>MERCHANTABILITY AND  FITNESS. IN NO EVENT SHALL THE  AUTHORS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5414257A" w14:textId="77777777" w:rsidR="00425AAE" w:rsidRDefault="00425AAE">
      <w:r>
        <w:t>Files: debian/* Copyright: 2006-2012, Arnaud Fontaine &lt;arnau@debian.org&gt; 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package; if  not,  write  to the  Free  Software  Foundation, Inc.,  51  Franklin St, Fifth Floor, Boston, MA 02110-1301 USA  .  On Debian systems, the full text of  the GNU General Public License version 2  can be found in the file `/usr/share/common-licenses/GPL-2'. [END FILE=cheetah-2.4.4/debian/copyright]</w:t>
      </w:r>
    </w:p>
    <w:p w14:paraId="23EEA332" w14:textId="77777777" w:rsidR="00425AAE" w:rsidRDefault="00425AAE" w:rsidP="000727EF">
      <w:pPr>
        <w:pStyle w:val="Heading2fegan"/>
      </w:pPr>
      <w:bookmarkStart w:id="77" w:name="_Toc399937895"/>
      <w:r>
        <w:t>cinder-d53d6881725e1122b319923b729b505897b2bfa9</w:t>
      </w:r>
      <w:bookmarkEnd w:id="77"/>
    </w:p>
    <w:p w14:paraId="14F781E5" w14:textId="77777777" w:rsidR="00425AAE" w:rsidRDefault="00425AAE" w:rsidP="00053D4A">
      <w:r>
        <w:tab/>
        <w:t>Apache 2</w:t>
      </w:r>
      <w:r>
        <w:tab/>
        <w:t>http://www.apache.org/licenses/LICENSE-2.0</w:t>
      </w:r>
    </w:p>
    <w:p w14:paraId="763EE1AA" w14:textId="77777777" w:rsidR="00425AAE" w:rsidRDefault="00425AAE" w:rsidP="000727EF">
      <w:pPr>
        <w:pStyle w:val="Heading2fegan"/>
      </w:pPr>
      <w:bookmarkStart w:id="78" w:name="_Toc399937896"/>
      <w:r>
        <w:t>cliff-1.6.1</w:t>
      </w:r>
      <w:bookmarkEnd w:id="78"/>
    </w:p>
    <w:p w14:paraId="65642ECA" w14:textId="77777777" w:rsidR="00425AAE" w:rsidRDefault="00425AAE" w:rsidP="00053D4A">
      <w:r>
        <w:tab/>
        <w:t>Apache 2</w:t>
      </w:r>
      <w:r>
        <w:tab/>
        <w:t>http://www.apache.org/licenses/LICENSE-2.0</w:t>
      </w:r>
    </w:p>
    <w:p w14:paraId="4F63FB49" w14:textId="77777777" w:rsidR="00425AAE" w:rsidRDefault="00425AAE" w:rsidP="000727EF">
      <w:pPr>
        <w:pStyle w:val="Heading2"/>
      </w:pPr>
      <w:r>
        <w:t xml:space="preserve"> </w:t>
      </w:r>
      <w:bookmarkStart w:id="79" w:name="_Toc399937897"/>
      <w:r>
        <w:t>cloog (version 0.18.2):</w:t>
      </w:r>
      <w:bookmarkEnd w:id="79"/>
    </w:p>
    <w:p w14:paraId="49ABFBAE" w14:textId="77777777" w:rsidR="00425AAE" w:rsidRDefault="00425AAE" w:rsidP="000727EF">
      <w:pPr>
        <w:pStyle w:val="Heading3"/>
      </w:pPr>
      <w:r>
        <w:t>cloog-0.18.2/debian/copyright:</w:t>
      </w:r>
    </w:p>
    <w:p w14:paraId="65E32C15" w14:textId="77777777" w:rsidR="00425AAE" w:rsidRDefault="00425AAE">
      <w:r>
        <w:t>[BEGIN FILE=cloog-0.18.2/debian/copyright] This package was debianized by Matthias Klose &lt;doko@ubuntu.com&gt; on Wed, 03 Sep 2008 15:44:33 +0000.</w:t>
      </w:r>
    </w:p>
    <w:p w14:paraId="571F14B8" w14:textId="77777777" w:rsidR="00425AAE" w:rsidRDefault="00425AAE">
      <w:r>
        <w:t>It was downloaded from &lt;http://www.CLooG.org&gt; (git repository) Tarball taken from ftp://gcc.gnu.org/pub/gcc/infrastructure/</w:t>
      </w:r>
    </w:p>
    <w:p w14:paraId="5E6AB0AE" w14:textId="77777777" w:rsidR="00425AAE" w:rsidRDefault="00425AAE">
      <w:r>
        <w:t>Upstream Author:</w:t>
      </w:r>
    </w:p>
    <w:p w14:paraId="3E08FB3F" w14:textId="77777777" w:rsidR="00425AAE" w:rsidRDefault="00425AAE">
      <w:r>
        <w:t xml:space="preserve">    CÃ©dric Bastoul</w:t>
      </w:r>
    </w:p>
    <w:p w14:paraId="799B7946" w14:textId="77777777" w:rsidR="00425AAE" w:rsidRDefault="00425AAE">
      <w:r>
        <w:t>Copyright:</w:t>
      </w:r>
    </w:p>
    <w:p w14:paraId="5C886704" w14:textId="77777777" w:rsidR="00425AAE" w:rsidRDefault="00425AAE">
      <w:r>
        <w:t xml:space="preserve">    &lt;Copyright (C) 2001-2005 CÃ©dric Bastoul&gt;     &lt;Copyright (C) 2008 Sebastian Pop&gt;</w:t>
      </w:r>
    </w:p>
    <w:p w14:paraId="77E4F691" w14:textId="77777777" w:rsidR="00425AAE" w:rsidRDefault="00425AAE">
      <w:r>
        <w:t>License:</w:t>
      </w:r>
    </w:p>
    <w:p w14:paraId="25D40B05" w14:textId="77777777" w:rsidR="00425AAE" w:rsidRDefault="00425AAE">
      <w:r>
        <w:t xml:space="preserve">    source code:</w:t>
      </w:r>
    </w:p>
    <w:p w14:paraId="52B7797C" w14:textId="77777777" w:rsidR="00425AAE" w:rsidRDefault="00425AAE">
      <w:r>
        <w:lastRenderedPageBreak/>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63BC6C80" w14:textId="77777777" w:rsidR="00425AAE" w:rsidRDefault="00425AAE">
      <w:r>
        <w:t xml:space="preserve">    This software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software; if not, write to the Free Software Foundation, Inc.,     51 Franklin Street, Fifth Floor, Boston, MA 02110-1301 USA.</w:t>
      </w:r>
    </w:p>
    <w:p w14:paraId="4E9B5E43" w14:textId="77777777" w:rsidR="00425AAE" w:rsidRDefault="00425AAE">
      <w:r>
        <w:t xml:space="preserve">    See /usr/share/common-licenses/LGPL-2.1</w:t>
      </w:r>
    </w:p>
    <w:p w14:paraId="397C2288" w14:textId="77777777" w:rsidR="00425AAE" w:rsidRDefault="00425AAE">
      <w:r>
        <w:t xml:space="preserve">    documentation:</w:t>
      </w:r>
    </w:p>
    <w:p w14:paraId="6A458E5A" w14:textId="77777777" w:rsidR="00425AAE" w:rsidRDefault="00425AAE">
      <w:r>
        <w:t xml:space="preserve">    Permission is granted to copy, distribute and/or modify this document under     the terms of the GNU Free Documentation License, Version 1.2      published by the Free Software Foundation. To receive a copy of the     GNU Free Documentation License, write to the Free Software Foundation, Inc.,     51 Franklin Street, Fifth Floor, Boston, MA 02110-1301 USA.</w:t>
      </w:r>
    </w:p>
    <w:p w14:paraId="0972EF76" w14:textId="77777777" w:rsidR="00425AAE" w:rsidRDefault="00425AAE">
      <w:r>
        <w:t xml:space="preserve">    See /usr/share/common-licenses/GFDL</w:t>
      </w:r>
    </w:p>
    <w:p w14:paraId="19593066" w14:textId="77777777" w:rsidR="00425AAE" w:rsidRDefault="00425AAE">
      <w:r>
        <w:t>Files: isl/* Copyright: 2005-2007 Universiteit Leiden  2008-2009 Katholieke Universiteit Leuven  2010-2011 INRIA Saclay License: LGPL-2.1  This package is free software; you can redistribute it and/or  modify it under the terms of the GNU Lesser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Lesser General Public License for more details.  .  You should have received a copy of the GNU General Public License  along with this program. If not, see &lt;http://www.gnu.org/licenses/&gt;.  .  On Debian systems, the complete text of the GNU Lesser General  Public License can be found in /usr/share/common-licenses/LGPL-2.</w:t>
      </w:r>
    </w:p>
    <w:p w14:paraId="0DA28B2E" w14:textId="77777777" w:rsidR="00425AAE" w:rsidRDefault="00425AAE">
      <w:r>
        <w:t>autoconf/c-ced.ssh:</w:t>
      </w:r>
    </w:p>
    <w:p w14:paraId="2FC21A2F" w14:textId="77777777" w:rsidR="00425AAE" w:rsidRDefault="00425AAE">
      <w:r>
        <w:t xml:space="preserve">    Copyright (c) 1995-2000 Akim Demaille, Miguel Santana         This program is free software; you can redistribute it and/or modify     it under the terms of the GNU General Public License as published by     the Free Software Foundation; either version 2, or (at your option)     any later version.</w:t>
      </w:r>
    </w:p>
    <w:p w14:paraId="447358F0"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1827BD31"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4791B7A6" w14:textId="77777777" w:rsidR="00425AAE" w:rsidRDefault="00425AAE">
      <w:r>
        <w:t>test/daegon_lu_osp.cloog:</w:t>
      </w:r>
    </w:p>
    <w:p w14:paraId="3C3F33A5" w14:textId="77777777" w:rsidR="00425AAE" w:rsidRDefault="00425AAE">
      <w:r>
        <w:t xml:space="preserve">    Copyright (c) 2005 DaeGon Kim</w:t>
      </w:r>
    </w:p>
    <w:p w14:paraId="5FAD20B3" w14:textId="77777777" w:rsidR="00425AAE" w:rsidRDefault="00425AAE">
      <w:r>
        <w:t>The Debian packaging is (C) 2008, Matthias Klose &lt;doko@ubuntu.com&gt; and is licensed under the GPL, see `/usr/share/common-licenses/GPL'. [END FILE=cloog-0.18.2/debian/copyright]</w:t>
      </w:r>
    </w:p>
    <w:p w14:paraId="0FCC521D" w14:textId="77777777" w:rsidR="00425AAE" w:rsidRDefault="00425AAE" w:rsidP="000727EF">
      <w:pPr>
        <w:pStyle w:val="Heading3"/>
      </w:pPr>
      <w:r>
        <w:lastRenderedPageBreak/>
        <w:t>cloog-0.18.2/isl/LICENSE:</w:t>
      </w:r>
    </w:p>
    <w:p w14:paraId="2C76E945" w14:textId="77777777" w:rsidR="00425AAE" w:rsidRDefault="00425AAE">
      <w:r>
        <w:t>[BEGIN FILE=cloog-0.18.2/isl/LICENSE] MIT License (MIT)</w:t>
      </w:r>
    </w:p>
    <w:p w14:paraId="68DFC186"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B101A21" w14:textId="77777777" w:rsidR="00425AAE" w:rsidRDefault="00425AAE">
      <w:r>
        <w:t>The above copyright notice and this permission notice shall be included in all copies or substantial portions of the Software.</w:t>
      </w:r>
    </w:p>
    <w:p w14:paraId="63C745C5"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FILE=cloog-0.18.2/isl/LICENSE]</w:t>
      </w:r>
    </w:p>
    <w:p w14:paraId="6ECC720D" w14:textId="77777777" w:rsidR="00425AAE" w:rsidRDefault="00425AAE" w:rsidP="000727EF">
      <w:pPr>
        <w:pStyle w:val="Heading2"/>
      </w:pPr>
      <w:r>
        <w:t xml:space="preserve"> </w:t>
      </w:r>
      <w:bookmarkStart w:id="80" w:name="_Toc399937898"/>
      <w:r>
        <w:t>cloud-init (version 0.7.6~bzr976):</w:t>
      </w:r>
      <w:bookmarkEnd w:id="80"/>
    </w:p>
    <w:p w14:paraId="3440549C" w14:textId="77777777" w:rsidR="00425AAE" w:rsidRDefault="00425AAE" w:rsidP="000727EF">
      <w:pPr>
        <w:pStyle w:val="Heading3"/>
      </w:pPr>
      <w:r>
        <w:t>cloud-init-0.7.6~bzr976/debian/copyright:</w:t>
      </w:r>
    </w:p>
    <w:p w14:paraId="22FAB020" w14:textId="77777777" w:rsidR="00425AAE" w:rsidRDefault="00425AAE">
      <w:r>
        <w:t>[BEGIN FILE=cloud-init-0.7.6~bzr976/debian/copyright] Format: http://www.debian.org/doc/packaging-manuals/copyright-format/1.0/ Source: https://launchpad.net/cloud-init/trunk/0.7.4/+download/cloud-init-0.7.4.tar.gz</w:t>
      </w:r>
    </w:p>
    <w:p w14:paraId="06439219" w14:textId="77777777" w:rsidR="00425AAE" w:rsidRDefault="00425AAE">
      <w:r>
        <w:t>Files: * Copyright: Â© 2009-2014, Canonical Ltd.            Â© 2012-2013 Hewlett-Packard Development Company, L.P.            Â© 2012 Cosmin Luta            Â© 2012-2014 Yahoo! Inc.            Â© 2012 Gerard Dethier            Â© 2013 Craig Tracey            Â© 2012-2013 CERIT Scientific Cloud            Â© 2012-2013 OpenNebula.org            Â© 2013 Google Inc.            Â© 2014 CloudSigma            Â© 2014 Rackspace, US Inc.            Â© 2014 Harm Weites            Â© 2014 Consejo Superior de Investigaciones Cientificas            Â© 2014 Vaidas Jablonskis License: GPL-3  This program is free software: you can redistribute it and/or modify  it under the terms of the GNU General Public License version 3, as  published by the Free Software Foundation.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The complete text of the GPL version 3 can be seen in  /usr/share/common-licenses/GPL-3.</w:t>
      </w:r>
    </w:p>
    <w:p w14:paraId="69486DB8" w14:textId="77777777" w:rsidR="00425AAE" w:rsidRDefault="00425AAE">
      <w:r>
        <w:t xml:space="preserve">Files: tools/hacking.py Copyright: Â© 2012, Cloudscaling License: Apache-2.0  Licensed under the Apache License, Version 2.0 (the License); you may  not use this file except in compliance with the License. You may obtain  a copy of the License at  .       http://www.apache.org/licenses/LICENSE-2.0  .  Unless required by applicable law or agreed to in writing, software  distributed under the License is distributed on an AS IS </w:t>
      </w:r>
      <w:r>
        <w:lastRenderedPageBreak/>
        <w:t>BASIS, WITHOUT  WARRANTIES OR CONDITIONS OF ANY KIND, either express or implied. See the  License for the specific language governing permissions and limitations  under the License. Comment:  On Debian systems, a full copy of the Apache License, Version 2.0  can be found in '/usr/share/common-licenses/Apache-2.0'. [END FILE=cloud-init-0.7.6~bzr976/debian/copyright]</w:t>
      </w:r>
    </w:p>
    <w:p w14:paraId="1AA6253B" w14:textId="77777777" w:rsidR="00425AAE" w:rsidRDefault="00425AAE" w:rsidP="000727EF">
      <w:pPr>
        <w:pStyle w:val="Heading3"/>
      </w:pPr>
      <w:r>
        <w:t>cloud-init-0.7.6~bzr976/packages/debian/copyright:</w:t>
      </w:r>
    </w:p>
    <w:p w14:paraId="72EF05CC" w14:textId="77777777" w:rsidR="00425AAE" w:rsidRDefault="00425AAE">
      <w:r>
        <w:t>[BEGIN FILE=cloud-init-0.7.6~bzr976/packages/debian/copyright] Format-Specification: http://svn.debian.org/wsvn/dep/web/deps/dep5.mdwn?op=file&amp;rev=135 Name: cloud-init Maintainer: Scott Moser &lt;scott.moser@canonical.com&gt; Source: https://launchpad.net/cloud-init</w:t>
      </w:r>
    </w:p>
    <w:p w14:paraId="56BE5A3F" w14:textId="77777777" w:rsidR="00425AAE" w:rsidRDefault="00425AAE">
      <w:r>
        <w:t>This package was debianized by Soren Hansen &lt;soren@ubuntu.com&gt; on Thu, 04 Sep 2008 12:49:15 +0200 as ec2-init.  It was later renamed to cloud-utils by Scott Moser &lt;scott.moser@canonical.com&gt;</w:t>
      </w:r>
    </w:p>
    <w:p w14:paraId="5F98F588" w14:textId="77777777" w:rsidR="00425AAE" w:rsidRDefault="00425AAE">
      <w:r>
        <w:t>Upstream Author: Scott Moser &lt;smoser@canonical.com&gt;     Soren Hansen &lt;soren@canonical.com&gt;     Chuck Short &lt;chuck.short@canonical.com&gt;</w:t>
      </w:r>
    </w:p>
    <w:p w14:paraId="0A1049A9" w14:textId="77777777" w:rsidR="00425AAE" w:rsidRDefault="00425AAE">
      <w:r>
        <w:t>Copyright: 2010, Canonical Ltd.  License: GPL-3  This program is free software: you can redistribute it and/or modify  it under the terms of the GNU General Public License version 3, as  published by the Free Software Foundation.</w:t>
      </w:r>
    </w:p>
    <w:p w14:paraId="2DE69769"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024B67C5" w14:textId="77777777" w:rsidR="00425AAE" w:rsidRDefault="00425AAE">
      <w:r>
        <w:t xml:space="preserve"> You should have received a copy of the GNU General Public License  along with this program.  If not, see &lt;http://www.gnu.org/licenses/&gt;.</w:t>
      </w:r>
    </w:p>
    <w:p w14:paraId="21D8B521" w14:textId="77777777" w:rsidR="00425AAE" w:rsidRDefault="00425AAE">
      <w:r>
        <w:t xml:space="preserve"> The complete text of the GPL version 3 can be seen in  /usr/share/common-licenses/GPL-3. [END FILE=cloud-init-0.7.6~bzr976/packages/debian/copyright]</w:t>
      </w:r>
    </w:p>
    <w:p w14:paraId="11A96E30" w14:textId="77777777" w:rsidR="00425AAE" w:rsidRDefault="00425AAE" w:rsidP="000727EF">
      <w:pPr>
        <w:pStyle w:val="Heading2"/>
      </w:pPr>
      <w:r>
        <w:t xml:space="preserve"> </w:t>
      </w:r>
      <w:bookmarkStart w:id="81" w:name="_Toc399937899"/>
      <w:r>
        <w:t>cloud-initramfs-tools (version 0.18.debian5):</w:t>
      </w:r>
      <w:bookmarkEnd w:id="81"/>
    </w:p>
    <w:p w14:paraId="2BF4DE96" w14:textId="77777777" w:rsidR="00425AAE" w:rsidRDefault="00425AAE" w:rsidP="000727EF">
      <w:pPr>
        <w:pStyle w:val="Heading3"/>
      </w:pPr>
      <w:r>
        <w:t>cloud-initramfs-tools-0.18.debian5/debian/copyright:</w:t>
      </w:r>
    </w:p>
    <w:p w14:paraId="6C0BEE57" w14:textId="77777777" w:rsidR="00425AAE" w:rsidRDefault="00425AAE">
      <w:r>
        <w:t>[BEGIN FILE=cloud-initramfs-tools-0.18.debian5/debian/copyright] Format: http://www.debian.org/doc/packaging-manuals/copyright-format/1.0/ Upstream-Name: cloud-initramfs-tools</w:t>
      </w:r>
    </w:p>
    <w:p w14:paraId="20C3753F" w14:textId="77777777" w:rsidR="00425AAE" w:rsidRDefault="00425AAE">
      <w:r>
        <w:t>Files: * Copyright: 2011, Scott Moser &lt;scott.moser@canonical.com&gt; License: GPL-3+</w:t>
      </w:r>
    </w:p>
    <w:p w14:paraId="0575AC42" w14:textId="77777777" w:rsidR="00425AAE" w:rsidRDefault="00425AAE">
      <w:r>
        <w:t xml:space="preserve">Files: debian/* overlayroot/scripts/init-bottom/overlayroot Copyright: 2011, Scott Moser &lt;smoser@ubuntu.com&gt; </w:t>
      </w:r>
      <w:r>
        <w:tab/>
        <w:t xml:space="preserve">2013, Julien Danjou &lt;acid@debian.org&gt; </w:t>
      </w:r>
      <w:r>
        <w:tab/>
        <w:t>2013, Thomas Goirand &lt;zigo@debian.org&gt; License: GPL-3+</w:t>
      </w:r>
    </w:p>
    <w:p w14:paraId="0E5E2690" w14:textId="77777777" w:rsidR="00425AAE" w:rsidRDefault="00425AAE">
      <w:r>
        <w:t>Files: debian/*overlayroot* overlayroot/* Copyright: 2012, Dustin Kirkland &lt;kirkland@ubuntu.com&gt; License: GPL-3+</w:t>
      </w:r>
    </w:p>
    <w:p w14:paraId="4CFA19D5" w14:textId="77777777" w:rsidR="00425AAE" w:rsidRDefault="00425AAE">
      <w:r>
        <w:t>Files: overlayroot/scripts/init-bottom/overlayroot Copyright: 2012, Axel Heider License: GPL-3+</w:t>
      </w:r>
    </w:p>
    <w:p w14:paraId="31BDF112" w14:textId="77777777" w:rsidR="00425AAE" w:rsidRDefault="00425AAE">
      <w:r>
        <w:t xml:space="preserve">License: GPL-3+  This program is free software: you can redistribute it and/or modify it under  the terms of the GNU General Public License as published by the Free Software  </w:t>
      </w:r>
      <w:r>
        <w:lastRenderedPageBreak/>
        <w:t>Foundation, either version 3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3 can be found in /usr/share/common-licenses/GPL-3. [END FILE=cloud-initramfs-tools-0.18.debian5/debian/copyright]</w:t>
      </w:r>
    </w:p>
    <w:p w14:paraId="5ED62092" w14:textId="77777777" w:rsidR="00425AAE" w:rsidRDefault="00425AAE" w:rsidP="000727EF">
      <w:pPr>
        <w:pStyle w:val="Heading2"/>
      </w:pPr>
      <w:r>
        <w:t xml:space="preserve"> </w:t>
      </w:r>
      <w:bookmarkStart w:id="82" w:name="_Toc399937900"/>
      <w:r>
        <w:t>cloud-utils (version 0.26):</w:t>
      </w:r>
      <w:bookmarkEnd w:id="82"/>
    </w:p>
    <w:p w14:paraId="57AC637E" w14:textId="77777777" w:rsidR="00425AAE" w:rsidRDefault="00425AAE" w:rsidP="000727EF">
      <w:pPr>
        <w:pStyle w:val="Heading3"/>
      </w:pPr>
      <w:r>
        <w:t>cloud-utils-0.26/debian/copyright:</w:t>
      </w:r>
    </w:p>
    <w:p w14:paraId="0B71CC8B" w14:textId="77777777" w:rsidR="00425AAE" w:rsidRDefault="00425AAE">
      <w:r>
        <w:t>[BEGIN FILE=cloud-utils-0.26/debian/copyright] Format: http://www.debian.org/doc/packaging-manuals/copyright-format/1.0/ Upstream-Name: cloud-utils Upstream-Contact: Scott Moser &lt;scott.moser@canonical.com&gt; Source: https://code.launchpad.net/~ubuntu-on-ec2/ubuntu-on-ec2/uec-tools</w:t>
      </w:r>
    </w:p>
    <w:p w14:paraId="27C095F6" w14:textId="77777777" w:rsidR="00425AAE" w:rsidRDefault="00425AAE">
      <w:r>
        <w:t>Files: * Copyright: 2010, Canonical Ltd. License: GPL-3  This program is free software: you can redistribute it and/or modify  it under the terms of the GNU General Public License version 3, as  published by the Free Software Foundation.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The complete text of the GPL version 3 can be seen in  /usr/share/common-licenses/GPL-3. [END FILE=cloud-utils-0.26/debian/copyright]</w:t>
      </w:r>
    </w:p>
    <w:p w14:paraId="2245D151" w14:textId="77777777" w:rsidR="00425AAE" w:rsidRDefault="00425AAE" w:rsidP="000727EF">
      <w:pPr>
        <w:pStyle w:val="Heading2"/>
      </w:pPr>
      <w:r>
        <w:t xml:space="preserve"> </w:t>
      </w:r>
      <w:bookmarkStart w:id="83" w:name="_Toc399937901"/>
      <w:r>
        <w:t>cluster-glue (version 1.0.12~rc1+hg2777):</w:t>
      </w:r>
      <w:bookmarkEnd w:id="83"/>
    </w:p>
    <w:p w14:paraId="6B7BC6D2" w14:textId="77777777" w:rsidR="00425AAE" w:rsidRDefault="00425AAE" w:rsidP="000727EF">
      <w:pPr>
        <w:pStyle w:val="Heading3"/>
      </w:pPr>
      <w:r>
        <w:t>cluster-glue-1.0.12~rc1+hg2777/debian/copyright:</w:t>
      </w:r>
    </w:p>
    <w:p w14:paraId="0687618D" w14:textId="77777777" w:rsidR="00425AAE" w:rsidRDefault="00425AAE">
      <w:r>
        <w:t>[BEGIN FILE=cluster-glue-1.0.12~rc1+hg2777/debian/copyright] This package was first debianized by Paolo Molaro &lt;lupus@debian.org&gt; on Wed, 17 Nov 1999 17:30:23 +0100.</w:t>
      </w:r>
    </w:p>
    <w:p w14:paraId="12B60A0F" w14:textId="77777777" w:rsidR="00425AAE" w:rsidRDefault="00425AAE">
      <w:r>
        <w:t xml:space="preserve">The original sources can be found at: </w:t>
      </w:r>
      <w:r>
        <w:tab/>
        <w:t>http://linux-ha.org/wiki/Download</w:t>
      </w:r>
    </w:p>
    <w:p w14:paraId="6CAC9EE3" w14:textId="77777777" w:rsidR="00425AAE" w:rsidRDefault="00425AAE">
      <w:r>
        <w:t>Upstream Authors (from AUTHORS) and copyright holders: (c) 1998-2010</w:t>
      </w:r>
    </w:p>
    <w:p w14:paraId="35586892" w14:textId="77777777" w:rsidR="00425AAE" w:rsidRDefault="00425AAE">
      <w:r>
        <w:tab/>
        <w:t xml:space="preserve">Alan Robertson &lt;alanr@unix.sh&gt; </w:t>
      </w:r>
      <w:r>
        <w:tab/>
        <w:t xml:space="preserve">Andreas Mock &lt;andreas.mock@web.de&gt; </w:t>
      </w:r>
      <w:r>
        <w:tab/>
        <w:t xml:space="preserve">Andrew Beekhof &lt;andrew@beekhof.net&gt; </w:t>
      </w:r>
      <w:r>
        <w:tab/>
        <w:t xml:space="preserve">Dave Blaschke &lt;debltc@us.ibm.com&gt; </w:t>
      </w:r>
      <w:r>
        <w:tab/>
        <w:t xml:space="preserve">David Lee &lt;t.d.lee@durham.ac.uk&gt; </w:t>
      </w:r>
      <w:r>
        <w:tab/>
        <w:t xml:space="preserve">Dejan Muhamedagic &lt;dejan@hello-penguin.com&gt; </w:t>
      </w:r>
      <w:r>
        <w:tab/>
        <w:t xml:space="preserve">Hannes Eder &lt;heder@google.com&gt; </w:t>
      </w:r>
      <w:r>
        <w:tab/>
        <w:t xml:space="preserve">Huang Zhen &lt;zhenhltc@cn.ibm.com&gt; </w:t>
      </w:r>
      <w:r>
        <w:tab/>
        <w:t xml:space="preserve">Junko Ikeda &lt;ikedaj@intellilink.co.jp&gt; </w:t>
      </w:r>
      <w:r>
        <w:tab/>
        <w:t xml:space="preserve">Lars Marowsky-Bree &lt;lmb@suse.de&gt; </w:t>
      </w:r>
      <w:r>
        <w:tab/>
        <w:t xml:space="preserve">Martin Bene &lt;martin.bene@icomedias.com&gt; </w:t>
      </w:r>
      <w:r>
        <w:tab/>
        <w:t xml:space="preserve">Phil Carns &lt;carns@mcs.anl.gov&gt; </w:t>
      </w:r>
      <w:r>
        <w:tab/>
        <w:t xml:space="preserve">Satomi Taniguchi &lt;taniguchis@intellilink.co.jp&gt; </w:t>
      </w:r>
      <w:r>
        <w:tab/>
        <w:t xml:space="preserve">Sean Reifschneider &lt;jafo@tummy.com&gt; </w:t>
      </w:r>
      <w:r>
        <w:lastRenderedPageBreak/>
        <w:tab/>
        <w:t xml:space="preserve">Sebastian Reitenbach &lt;itlistuser@rapideye.de&gt; </w:t>
      </w:r>
      <w:r>
        <w:tab/>
        <w:t xml:space="preserve">Serge Dubrouski &lt;sergeyfd@gmail.com&gt; </w:t>
      </w:r>
      <w:r>
        <w:tab/>
        <w:t xml:space="preserve">Simon Horman &lt;horms@verge.net.au&gt; </w:t>
      </w:r>
      <w:r>
        <w:tab/>
        <w:t>Xinwei Hu &lt;hxinwei@gmail.com&gt;</w:t>
      </w:r>
    </w:p>
    <w:p w14:paraId="1BB0777E" w14:textId="77777777" w:rsidR="00425AAE" w:rsidRDefault="00425AAE">
      <w:r>
        <w:t xml:space="preserve">Code for the following pieces borrowed from code by: </w:t>
      </w:r>
      <w:r>
        <w:tab/>
        <w:t>Tom Vogt &lt;tom@lemuria.org&gt;</w:t>
      </w:r>
      <w:r>
        <w:tab/>
        <w:t xml:space="preserve">(udp code) </w:t>
      </w:r>
      <w:r>
        <w:tab/>
        <w:t xml:space="preserve">yuri volobuev &lt;volobuev@t1.chem.umn.edu&gt; (send_arp.c) </w:t>
      </w:r>
      <w:r>
        <w:tab/>
        <w:t xml:space="preserve">'Network UPS Tools' by Russell Kroll &lt;rkroll@exploits.org&gt;  </w:t>
      </w:r>
      <w:r>
        <w:tab/>
      </w:r>
      <w:r>
        <w:tab/>
        <w:t xml:space="preserve">homepage: http://www.exploits.org/nut/ </w:t>
      </w:r>
      <w:r>
        <w:tab/>
      </w:r>
      <w:r>
        <w:tab/>
        <w:t xml:space="preserve">(Andreas Piesk borrowed code for APCSmart support) </w:t>
      </w:r>
      <w:r>
        <w:tab/>
        <w:t xml:space="preserve">David C. Teigland &lt;teigland@sistina.com&gt; </w:t>
      </w:r>
      <w:r>
        <w:tab/>
      </w:r>
      <w:r>
        <w:tab/>
        <w:t xml:space="preserve">wrote original meatware support for GFS stomith </w:t>
      </w:r>
      <w:r>
        <w:tab/>
        <w:t xml:space="preserve">salz@pebbles.bbn.com - replacement scandir function </w:t>
      </w:r>
      <w:r>
        <w:tab/>
        <w:t xml:space="preserve">Internet Software Consortium (bind) - replacement inet_pton() </w:t>
      </w:r>
      <w:r>
        <w:tab/>
      </w:r>
      <w:r>
        <w:tab/>
        <w:t xml:space="preserve">function </w:t>
      </w:r>
      <w:r>
        <w:tab/>
        <w:t>Matt Soffen &lt;matt@soffen.com&gt;</w:t>
      </w:r>
      <w:r>
        <w:tab/>
        <w:t xml:space="preserve">(replace/alphasort.c, </w:t>
      </w:r>
      <w:r>
        <w:tab/>
      </w:r>
      <w:r>
        <w:tab/>
      </w:r>
      <w:r>
        <w:tab/>
      </w:r>
      <w:r>
        <w:tab/>
      </w:r>
      <w:r>
        <w:tab/>
        <w:t xml:space="preserve"> replace/daemon.c) </w:t>
      </w:r>
      <w:r>
        <w:tab/>
        <w:t xml:space="preserve"> NOTE:</w:t>
      </w:r>
      <w:r>
        <w:tab/>
        <w:t xml:space="preserve">The work of everyone on this project is dearly appreciated. If you </w:t>
      </w:r>
      <w:r>
        <w:tab/>
        <w:t>are not listed here but should be, please notify us!</w:t>
      </w:r>
    </w:p>
    <w:p w14:paraId="5BE4D711" w14:textId="77777777" w:rsidR="00425AAE" w:rsidRDefault="00425AAE">
      <w:r>
        <w:t xml:space="preserve">Although upstream claims differently, the contents of this package do not fall under one common license. </w:t>
      </w:r>
    </w:p>
    <w:p w14:paraId="751B8D26" w14:textId="77777777" w:rsidR="00425AAE" w:rsidRDefault="00425AAE">
      <w:r>
        <w:t>=====================================================================</w:t>
      </w:r>
    </w:p>
    <w:p w14:paraId="3D02F32D" w14:textId="77777777" w:rsidR="00425AAE" w:rsidRDefault="00425AAE">
      <w:r>
        <w:t>The following components of this package are licensed under the GNU Lesser General Public License 2.1 (LGPL):</w:t>
      </w:r>
    </w:p>
    <w:p w14:paraId="3537CF4E" w14:textId="77777777" w:rsidR="00425AAE" w:rsidRDefault="00425AAE">
      <w:r>
        <w:t>include/clplumbing/Gmain_timeout.h, include/clplumbing/apphb_cs.h, include/clplumbing/coredumps.h, include/clplumbing/netstring.h, include/ha_msg.h, include/lha_internal.h, include/pils/generic.h, include/pils/interface.h, include/pils/plugin.h.in, lib/clplumbing/cl_malloc.c, lib/clplumbing/cl_msg.c, lib/clplumbing/cl_msg_types.c, lib/clplumbing/cl_poll.c, lib/clplumbing/coredumps.c, lib/clplumbing/cpulimits.c, lib/pils/main.c, lib/pils/pils.c, lib/pils/test.c, replace/NoSuchFunctionName.c, replace/setenv.c, replace/strerror.c, replace/strlcat.c, replace/strlcpy.c, replace/strndup.c, replace/strnlen.c, replace/unsetenv.c</w:t>
      </w:r>
    </w:p>
    <w:p w14:paraId="3918A187" w14:textId="77777777" w:rsidR="00425AAE" w:rsidRDefault="00425AAE">
      <w:r>
        <w:t>On Debian systems, the complete text of the GNU Lesser General Public License can be found in `/usr/share/common-licenses/LGPL-2.1'.</w:t>
      </w:r>
    </w:p>
    <w:p w14:paraId="00F988BF" w14:textId="77777777" w:rsidR="00425AAE" w:rsidRDefault="00425AAE">
      <w:r>
        <w:t>=====================================================================</w:t>
      </w:r>
    </w:p>
    <w:p w14:paraId="7FFFAC8C" w14:textId="77777777" w:rsidR="00425AAE" w:rsidRDefault="00425AAE">
      <w:r>
        <w:t>The following component of this package are licensed under the terms of the BSD license:</w:t>
      </w:r>
    </w:p>
    <w:p w14:paraId="0E8B7AAA" w14:textId="77777777" w:rsidR="00425AAE" w:rsidRDefault="00425AAE">
      <w:r>
        <w:t>replace/daemon.c replace/alphasort.c</w:t>
      </w:r>
    </w:p>
    <w:p w14:paraId="17ED77E5" w14:textId="77777777" w:rsidR="00425AAE" w:rsidRDefault="00425AAE">
      <w:r>
        <w:t>The BSD license is as follows.</w:t>
      </w:r>
    </w:p>
    <w:p w14:paraId="0C1D3F25" w14:textId="77777777" w:rsidR="00425AAE" w:rsidRDefault="00425AAE">
      <w:r>
        <w:t>Copyright (c) The Regents of the University of California. All rights reserved.</w:t>
      </w:r>
    </w:p>
    <w:p w14:paraId="590C35B2"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4474E3E7" w14:textId="77777777" w:rsidR="00425AAE" w:rsidRDefault="00425AAE">
      <w:r>
        <w:lastRenderedPageBreak/>
        <w:t>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357E085" w14:textId="77777777" w:rsidR="00425AAE" w:rsidRDefault="00425AAE">
      <w:r>
        <w:t>=====================================================================</w:t>
      </w:r>
    </w:p>
    <w:p w14:paraId="6D4D32B8" w14:textId="77777777" w:rsidR="00425AAE" w:rsidRDefault="00425AAE">
      <w:r>
        <w:t>The following component of this package is public domain software and does not fall under any license's terms:</w:t>
      </w:r>
    </w:p>
    <w:p w14:paraId="459FA5F8" w14:textId="77777777" w:rsidR="00425AAE" w:rsidRDefault="00425AAE">
      <w:r>
        <w:t>replace/scandir.c</w:t>
      </w:r>
    </w:p>
    <w:p w14:paraId="18AEEEF1" w14:textId="77777777" w:rsidR="00425AAE" w:rsidRDefault="00425AAE">
      <w:r>
        <w:t>=====================================================================</w:t>
      </w:r>
    </w:p>
    <w:p w14:paraId="0A1150D9" w14:textId="77777777" w:rsidR="00425AAE" w:rsidRDefault="00425AAE">
      <w:r>
        <w:t>All other components of this package are licensed under the GNU General  Public License in version 2.</w:t>
      </w:r>
    </w:p>
    <w:p w14:paraId="55573846" w14:textId="77777777" w:rsidR="00425AAE" w:rsidRDefault="00425AAE">
      <w:r>
        <w:t>On Debian systems, the complete text of the GNU General Public License  v2 can be found in `/usr/share/common-licenses/GPL-2'. [END FILE=cluster-glue-1.0.12~rc1+hg2777/debian/copyright]</w:t>
      </w:r>
    </w:p>
    <w:p w14:paraId="0E16AC0D" w14:textId="77777777" w:rsidR="00425AAE" w:rsidRDefault="00425AAE" w:rsidP="000727EF">
      <w:pPr>
        <w:pStyle w:val="Heading2fegan"/>
      </w:pPr>
      <w:bookmarkStart w:id="84" w:name="_Toc399937902"/>
      <w:r>
        <w:t>cmd2-0.6.7</w:t>
      </w:r>
      <w:bookmarkEnd w:id="84"/>
    </w:p>
    <w:p w14:paraId="16D3214D" w14:textId="77777777" w:rsidR="00425AAE" w:rsidRDefault="00425AAE" w:rsidP="00053D4A">
      <w:r>
        <w:tab/>
        <w:t>MIT</w:t>
      </w:r>
      <w:r>
        <w:tab/>
        <w:t>http://www.opensource.org/licenses/mit-license.php</w:t>
      </w:r>
    </w:p>
    <w:p w14:paraId="3CB151C0" w14:textId="77777777" w:rsidR="00425AAE" w:rsidRDefault="00425AAE" w:rsidP="000727EF">
      <w:pPr>
        <w:pStyle w:val="Heading2"/>
      </w:pPr>
      <w:r>
        <w:t xml:space="preserve"> </w:t>
      </w:r>
      <w:bookmarkStart w:id="85" w:name="_Toc399937903"/>
      <w:r>
        <w:t>collectl (version 3.7.3):</w:t>
      </w:r>
      <w:bookmarkEnd w:id="85"/>
    </w:p>
    <w:p w14:paraId="799A173A" w14:textId="77777777" w:rsidR="00425AAE" w:rsidRDefault="00425AAE" w:rsidP="000727EF">
      <w:pPr>
        <w:pStyle w:val="Heading3"/>
      </w:pPr>
      <w:r>
        <w:t>collectl-3.7.3/debian/copyright:</w:t>
      </w:r>
    </w:p>
    <w:p w14:paraId="2779FC2A" w14:textId="77777777" w:rsidR="00425AAE" w:rsidRDefault="00425AAE">
      <w:r>
        <w:t>[BEGIN FILE=collectl-3.7.3/debian/copyright] Format: http://dep.debian.net/deps/dep5/ Upstream-Name: Collectl Source: http://collectl.sourceforge.net/</w:t>
      </w:r>
    </w:p>
    <w:p w14:paraId="0DCBA6E9" w14:textId="77777777" w:rsidR="00425AAE" w:rsidRDefault="00425AAE">
      <w:r>
        <w:t>Files: * Copyright:</w:t>
      </w:r>
      <w:r>
        <w:tab/>
        <w:t>2003-2009 Hewlett-Packard Development Company, L.P. License: GPL-2 or Artistic</w:t>
      </w:r>
    </w:p>
    <w:p w14:paraId="58CEEF57" w14:textId="77777777" w:rsidR="00425AAE" w:rsidRDefault="00425AAE">
      <w:r>
        <w:t>License: GPL-2     On Debian systems, the complete text of the GNU General Public License can     be found in `/usr/share/common-licenses/GPL-2'.      License: Artistic     On Debian systems, the complete text of the Artistic Public License can be     found in `/usr/share/common-licenses/Artistic'</w:t>
      </w:r>
    </w:p>
    <w:p w14:paraId="15C0CD60" w14:textId="77777777" w:rsidR="00425AAE" w:rsidRDefault="00425AAE">
      <w:r>
        <w:t>Files: debian/* Copyright: 2011 Troy Heber &lt;troyh@debian.org&gt; License: GPL-2     On Debian systems, the complete text of the GNU General Public License can     be found in `/usr/share/common-licenses/GPL-2'. [END FILE=collectl-3.7.3/debian/copyright]</w:t>
      </w:r>
    </w:p>
    <w:p w14:paraId="20939D84" w14:textId="77777777" w:rsidR="00425AAE" w:rsidRDefault="00425AAE" w:rsidP="000727EF">
      <w:pPr>
        <w:pStyle w:val="Heading2fegan"/>
      </w:pPr>
      <w:bookmarkStart w:id="86" w:name="_Toc399937904"/>
      <w:r>
        <w:lastRenderedPageBreak/>
        <w:t>conf-d-0.0.4</w:t>
      </w:r>
      <w:bookmarkEnd w:id="86"/>
    </w:p>
    <w:p w14:paraId="5A0E88EC" w14:textId="77777777" w:rsidR="00425AAE" w:rsidRDefault="00425AAE" w:rsidP="00053D4A">
      <w:r>
        <w:tab/>
        <w:t>MIT</w:t>
      </w:r>
      <w:r>
        <w:tab/>
        <w:t>http://www.opensource.org/licenses/mit-license.php</w:t>
      </w:r>
    </w:p>
    <w:p w14:paraId="7AA7B9DF" w14:textId="77777777" w:rsidR="00425AAE" w:rsidRDefault="00425AAE" w:rsidP="000727EF">
      <w:pPr>
        <w:pStyle w:val="Heading2"/>
      </w:pPr>
      <w:r>
        <w:t xml:space="preserve"> </w:t>
      </w:r>
      <w:bookmarkStart w:id="87" w:name="_Toc399937905"/>
      <w:r>
        <w:t>configobj (version 4.7.2+ds):</w:t>
      </w:r>
      <w:bookmarkEnd w:id="87"/>
    </w:p>
    <w:p w14:paraId="0F928EAF" w14:textId="77777777" w:rsidR="00425AAE" w:rsidRDefault="00425AAE" w:rsidP="000727EF">
      <w:pPr>
        <w:pStyle w:val="Heading3"/>
      </w:pPr>
      <w:r>
        <w:t>configobj-4.7.2+ds/debian/copyright:</w:t>
      </w:r>
    </w:p>
    <w:p w14:paraId="04788DFE" w14:textId="77777777" w:rsidR="00425AAE" w:rsidRDefault="00425AAE">
      <w:r>
        <w:t>[BEGIN FILE=configobj-4.7.2+ds/debian/copyright] Format: http://www.debian.org/doc/packaging-manuals/copyright-format/1.0/ Upstream-Name: ConfigObj Upstream-Contact: Michael Foord &lt;fuzzyman@voidspace.org.uk&gt; Source: http://www.voidspace.org.uk/python/configobj.html</w:t>
      </w:r>
    </w:p>
    <w:p w14:paraId="1FEC0884" w14:textId="77777777" w:rsidR="00425AAE" w:rsidRDefault="00425AAE">
      <w:r>
        <w:t>Files: * Copyright: 2005-2010, Michael Foord, Mark Andrews, Nicola Larosa License: Voidspace-BSD</w:t>
      </w:r>
    </w:p>
    <w:p w14:paraId="3D0F6F1E" w14:textId="77777777" w:rsidR="00425AAE" w:rsidRDefault="00425AAE">
      <w:r>
        <w:t>Files: debian/* Copyright: 2006,      Gustavo Noronha Silva &lt;kov@debian.org&gt;            2008,      Daniel Watkins &lt;daniel@daniel-watkins.co.uk&gt;            2010-2013, Stefano Rivera &lt;stefanor@debian.org&gt; License: Voidspace-BSD</w:t>
      </w:r>
    </w:p>
    <w:p w14:paraId="1426B076" w14:textId="77777777" w:rsidR="00425AAE" w:rsidRDefault="00425AAE">
      <w:r>
        <w:t>License: Voidspace-BSD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Michael Foord nor the name of Voidspace may be used to    endorse or promote products derived from this software without specific    prior written permission.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FILE=configobj-4.7.2+ds/debian/copyright]</w:t>
      </w:r>
    </w:p>
    <w:p w14:paraId="2B4C5B30" w14:textId="77777777" w:rsidR="00425AAE" w:rsidRDefault="00425AAE" w:rsidP="000727EF">
      <w:pPr>
        <w:pStyle w:val="Heading2"/>
      </w:pPr>
      <w:r>
        <w:t xml:space="preserve"> </w:t>
      </w:r>
      <w:bookmarkStart w:id="88" w:name="_Toc399937906"/>
      <w:r>
        <w:t>console-setup (version 1.102):</w:t>
      </w:r>
      <w:bookmarkEnd w:id="88"/>
    </w:p>
    <w:p w14:paraId="2B52FC62" w14:textId="77777777" w:rsidR="00425AAE" w:rsidRDefault="00425AAE" w:rsidP="000727EF">
      <w:pPr>
        <w:pStyle w:val="Heading3"/>
      </w:pPr>
      <w:r>
        <w:t>console-setup-1.102/debian/bdf2psf.copyright:</w:t>
      </w:r>
    </w:p>
    <w:p w14:paraId="29A8FB11" w14:textId="77777777" w:rsidR="00425AAE" w:rsidRDefault="00425AAE">
      <w:r>
        <w:t>[BEGIN FILE=console-setup-1.102/debian/bdf2psf.copyright] Everything in this binary package is</w:t>
      </w:r>
    </w:p>
    <w:p w14:paraId="52B48F3F" w14:textId="77777777" w:rsidR="00425AAE" w:rsidRDefault="00425AAE">
      <w:r>
        <w:lastRenderedPageBreak/>
        <w:t>Copyright (C) 2006,2009,2010,2011 Anton Zinoviev &lt;zinoviev@debian.org&gt; Contains code from the bdftopsf.pl utility (Terminus font suite) Copyright (C) 2004 Dimitar Toshkov Zhekov</w:t>
      </w:r>
    </w:p>
    <w:p w14:paraId="73E83615" w14:textId="77777777" w:rsidR="00425AAE" w:rsidRDefault="00425AAE">
      <w:r>
        <w:t>bdf2psf is free software; you can redistribute it and/or modify it under the terms of the GNU General Public License as published by the Free Software Foundation; either version 2 dated June, 1991 or (at your option) any later version.</w:t>
      </w:r>
    </w:p>
    <w:p w14:paraId="2E6FA76F" w14:textId="77777777" w:rsidR="00425AAE" w:rsidRDefault="00425AAE">
      <w:r>
        <w:t>bdf2psf is distributed in the hope that it will be useful, but WITHOUT ANY WARRANTY; without even the implied warranty of MERCHANTABILITY or FITNESS FOR A PARTICULAR PURPOSE.  See the GNU General Public License for more details.</w:t>
      </w:r>
    </w:p>
    <w:p w14:paraId="0C772512" w14:textId="77777777" w:rsidR="00425AAE" w:rsidRDefault="00425AAE">
      <w:r>
        <w:t>You should have received a copy of the GNU General Public License along with bdf2psf; if not, write to the Free Software Foundation, Inc., 51 Franklin St, Fifth Floor, Boston, MA 02110-1301 USA</w:t>
      </w:r>
    </w:p>
    <w:p w14:paraId="51D5CB8D" w14:textId="77777777" w:rsidR="00425AAE" w:rsidRDefault="00425AAE">
      <w:r>
        <w:t>On Debian GNU/Linux systems, the complete text of the GNU General Public License can be found in `/usr/share/common-licenses/GPL'.</w:t>
      </w:r>
    </w:p>
    <w:p w14:paraId="11EEB9EA" w14:textId="77777777" w:rsidR="00425AAE" w:rsidRDefault="00425AAE">
      <w:r>
        <w:t>The source package of this binary package is console-setup.  The source package contains files that have different copyright from the cited here but these files are not related to the contents of bdf2psf in any way. [END FILE=console-setup-1.102/debian/bdf2psf.copyright]</w:t>
      </w:r>
    </w:p>
    <w:p w14:paraId="0E5F09BF" w14:textId="77777777" w:rsidR="00425AAE" w:rsidRDefault="00425AAE" w:rsidP="000727EF">
      <w:pPr>
        <w:pStyle w:val="Heading3"/>
      </w:pPr>
      <w:r>
        <w:t>console-setup-1.102/copyright.fonts:</w:t>
      </w:r>
    </w:p>
    <w:p w14:paraId="6F059FA7" w14:textId="77777777" w:rsidR="00425AAE" w:rsidRDefault="00425AAE">
      <w:r>
        <w:t>[BEGIN FILE=console-setup-1.102/copyright.fonts] All console fonts are public domain by nature.  The copiright terms of the source BDF-fonts in the directory Fonts/bdf of the source package follow.</w:t>
      </w:r>
    </w:p>
    <w:p w14:paraId="45CABD82" w14:textId="77777777" w:rsidR="00425AAE" w:rsidRDefault="00425AAE">
      <w:r>
        <w:t>== u_vga16.bdf</w:t>
      </w:r>
    </w:p>
    <w:p w14:paraId="0DD4F72D" w14:textId="77777777" w:rsidR="00425AAE" w:rsidRDefault="00425AAE">
      <w:r>
        <w:t>Copyright Â© 2000, 2001 by Dmitry Bolkhovityanov.  All Rights Reserved.</w:t>
      </w:r>
    </w:p>
    <w:p w14:paraId="3E1B2FBF"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 nished to do so, subject to the following conditions:</w:t>
      </w:r>
    </w:p>
    <w:p w14:paraId="34038748" w14:textId="77777777" w:rsidR="00425AAE" w:rsidRDefault="00425AAE">
      <w:r>
        <w:t>The above copyright notice and this permission notice shall be included in all copies or substantial portions of the Software.</w:t>
      </w:r>
    </w:p>
    <w:p w14:paraId="0669A748" w14:textId="77777777" w:rsidR="00425AAE" w:rsidRDefault="00425AAE">
      <w:r>
        <w:t>THE SOFTWARE IS PROVIDED AS IS, WITHOUT WARRANTY OF ANY KIND, EXPRESS OR IMPLIED, INCLUDING BUT NOT LIMITED TO THE WARRANTIES OF MERCHANTABILITY, FIT- NESS FOR A PARTICULAR PURPOSE AND NONINFRINGEMENT.  IN NO EVENT SHALL THE XFREE86 PROJECT BE LIABLE FOR ANY CLAIM, DAMAGES OR OTHER LIABILITY, WHETHER IN AN ACTION OF CONTRACT, TORT OR OTHERWISE, ARISING FROM, OUT OF OR IN CON- NECTION WITH THE SOFTWARE OR THE USE OR OTHER DEALINGS IN THE SOFTWARE.</w:t>
      </w:r>
    </w:p>
    <w:p w14:paraId="1E432BA2" w14:textId="77777777" w:rsidR="00425AAE" w:rsidRDefault="00425AAE">
      <w:r>
        <w:t>Except as contained in this notice, the name of Dmitry Bolkhovityanov shall not be used in advertising or otherwise to promote the sale, use or other dealings in this Software without prior written authorization from the Dmitry Bolkhovityanov.</w:t>
      </w:r>
    </w:p>
    <w:p w14:paraId="11ED9B5A" w14:textId="77777777" w:rsidR="00425AAE" w:rsidRDefault="00425AAE">
      <w:r>
        <w:t xml:space="preserve"> == 7x14B.bdf 7x14Bc.bdf 7x14.bdf 7x14B-IL2.bdf 7x14c.bdf 7x14-IL2.bdf    8x13B.bdf 8x13Bc.bdf 8x13.bdf 8x13c.bdf 8x13-IL2.bdf 8x13O.bdf    9x15B.bdf 9x15Bc.bdf </w:t>
      </w:r>
      <w:r>
        <w:lastRenderedPageBreak/>
        <w:t>9x15.bdf 9x15c.bdf 9x15B-IL2.bdf 9x15-IL2.bdf    9x18B.bdf 9x18.bdf etl14-unicode.bdf etl16-unicode.bdf    etl24-unicode.bdf</w:t>
      </w:r>
    </w:p>
    <w:p w14:paraId="636D99B2" w14:textId="77777777" w:rsidR="00425AAE" w:rsidRDefault="00425AAE">
      <w:r>
        <w:t>Public domain.  Donated (in unspecified order) by H. Kagotani &lt;kagotani@cs.titech.ac.jp&gt;, BIZNET Poland, Inc., Dmitry Yu. Bolkhovityanov &lt;bolkhov@inp.nsk.su&gt;, Thomas Bagli &lt;pyramid!pcsbst!tom@uunet.UU.NET&gt;, PCS Computer Systeme - West Germany, Takahashi N. &lt;ntakahas@etl.go.jp&gt;, Mark J. Reed &lt;mark_reed@sware.com&gt;, P. Peterlin &lt;primoz.peterlin@biofiz.mf.uni-lj.si&gt;, Mark Leisher &lt;mleisher@crl.nmsu.edu&gt;, Roman Czyborra &lt;czyborra@cs.tu-berlin.de&gt;, Kosta Kostis &lt;kosta@live.robin.de&gt; and others.</w:t>
      </w:r>
    </w:p>
    <w:p w14:paraId="7EAE1EDF" w14:textId="77777777" w:rsidR="00425AAE" w:rsidRDefault="00425AAE">
      <w:r>
        <w:t>== 8x16-IL2.bdf 8x16c.bdf</w:t>
      </w:r>
    </w:p>
    <w:p w14:paraId="78E34FB6" w14:textId="77777777" w:rsidR="00425AAE" w:rsidRDefault="00425AAE">
      <w:r>
        <w:t>Copyright 1987, 1988, 1989 by Sony Corp. Copyright 1996 BIZNET Poland, Inc. Copyright 2000 by Dmitry Yu. Bolkhovityanov, bolkhov@inp.nsk.su</w:t>
      </w:r>
    </w:p>
    <w:p w14:paraId="4375FF50" w14:textId="77777777" w:rsidR="00425AAE" w:rsidRDefault="00425AAE">
      <w:r>
        <w:t>Permission to use, copy, modify, and distribute this software and its documentation for any purpose and without fee is hereby granted, provided that the above copyright notices appear in all copies and that both those copyright notices and this permission notice appear in supporting documentation, and that the name of Sony Corp. not be used in advertising or publicity pertaining to distribution of the software without specific, written prior permission.  Sony Corp. makes no representations about the suitability of this software for any purpose.  It is provided as is without express or implied warranty.</w:t>
      </w:r>
    </w:p>
    <w:p w14:paraId="20D08631" w14:textId="77777777" w:rsidR="00425AAE" w:rsidRDefault="00425AAE">
      <w:r>
        <w:t>SONY DISCLAIMS ALL WARRANTIES WITH REGARD TO THIS SOFTWARE, INCLUDING ALL IMPLIED WARRANTIES OF MERCHANTABILITY AND FITNESS, IN NO EVENT SHALL SONY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7AB8CF61" w14:textId="77777777" w:rsidR="00425AAE" w:rsidRDefault="00425AAE">
      <w:r>
        <w:t>== h14.bdf, h14_b.bdf, h16.bdf, h16_b.bdf, h24.bdf, h24_b.bdf</w:t>
      </w:r>
    </w:p>
    <w:p w14:paraId="1EF8A451" w14:textId="77777777" w:rsidR="00425AAE" w:rsidRDefault="00425AAE">
      <w:r>
        <w:t>Copyright Â© 2000-2001 /efont/ The Electronic Font Open Laboratory. All rights reserved.</w:t>
      </w:r>
    </w:p>
    <w:p w14:paraId="43C47671" w14:textId="77777777" w:rsidR="00425AAE" w:rsidRDefault="00425AAE">
      <w:r>
        <w:t>Redistribution and use in source and binary forms, with or without modification, are permitted provided that the following conditions are met:</w:t>
      </w:r>
    </w:p>
    <w:p w14:paraId="63009DAC" w14:textId="77777777" w:rsidR="00425AAE" w:rsidRDefault="00425AAE">
      <w:r>
        <w:t>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team nor the names of its contributors    may be used to endorse or promote products derived from this font    without specific prior written permission.</w:t>
      </w:r>
    </w:p>
    <w:p w14:paraId="29ADBA69" w14:textId="77777777" w:rsidR="00425AAE" w:rsidRDefault="00425AAE">
      <w:r>
        <w:t xml:space="preserve">THIS FONT IS PROVIDED BY THE TEAM AND CONTRIBUTORS ``AS IS'' AND ANY EXPRESS OR IMPLIED WARRANTIES, INCLUDING, BUT NOT LIMITED TO, THE IMPLIED WARRANTIES OF MERCHANTABILITY AND FITNESS FOR A PARTICULAR PURPOSE ARE DISCLAIMED.  IN NO EVENT SHALL THE TEAM OR CONTRIBUTORS BE LIABLE FOR ANY DIRECT, INDIRECT, INCIDENTAL, SPECIAL, EXEMPLARY, OR CONSEQUENTIAL DAMAGES (INCLUDING, BUT NOT LIMITED TO, PROCUREMENT OF SUBSTITUTE GOODS OR SERVICES; LOSS OF USE, DATA, OR PROFITS; OR BUSINESS INTERRUPTION) HOWEVER CAUSED AND ON </w:t>
      </w:r>
      <w:r>
        <w:lastRenderedPageBreak/>
        <w:t>ANY THEORY OF LIABILITY, WHETHER IN CONTRACT, STRICT LIABILITY, OR TORT (INCLUDING NEGLIGENCE OR OTHERWISE) ARISING IN ANY WAY OUT OF THE USE OF THIS FONT, EVEN IF ADVISED OF THE POSSIBILITY OF SUCH DAMAGE.</w:t>
      </w:r>
    </w:p>
    <w:p w14:paraId="08D50957" w14:textId="77777777" w:rsidR="00425AAE" w:rsidRDefault="00425AAE">
      <w:r>
        <w:t>== unifont.bdf</w:t>
      </w:r>
    </w:p>
    <w:p w14:paraId="6FD4151C" w14:textId="77777777" w:rsidR="00425AAE" w:rsidRDefault="00425AAE">
      <w:r>
        <w:t>Copyright Â© 1999-2002 Roman Czyborra, David Starner and others</w:t>
      </w:r>
    </w:p>
    <w:p w14:paraId="363AD074" w14:textId="77777777" w:rsidR="00425AAE" w:rsidRDefault="00425AAE">
      <w:r>
        <w:t>The following is taken from http://czyborra.com/</w:t>
      </w:r>
    </w:p>
    <w:p w14:paraId="095BC098" w14:textId="77777777" w:rsidR="00425AAE" w:rsidRDefault="00425AAE">
      <w:r>
        <w:t>All of my works you find here are freeware. You may freely copy, use, quote, modify or redistribute them as long as you properly attribute my contribution and have given a quick thought about whether Roman might perhaps be interested to read what you did with his stuff. Horizontal rules don't apply.</w:t>
      </w:r>
    </w:p>
    <w:p w14:paraId="1FF84184" w14:textId="77777777" w:rsidR="00425AAE" w:rsidRDefault="00425AAE">
      <w:r>
        <w:t>== ter-u12b.bdf, ter-u12n.bdf, ter-u14b.bdf, ter-u14n.bdf,    ter-u14v.bdf, ter-u16b.bdf, ter-u16n.bdf, ter-u16v.bdf,    ter-u20b.bdf, ter-u20n.bdf, ter-u24b.bdf, ter-u24n.bdf,    ter-u28b.bdf, ter-u28n.bdf, ter-u32b.bdf, ter-u32n.bdf</w:t>
      </w:r>
    </w:p>
    <w:p w14:paraId="11F62492" w14:textId="77777777" w:rsidR="00425AAE" w:rsidRDefault="00425AAE">
      <w:r>
        <w:t>Terminus Font is licensed under the SIL Open Font License, Version 1.1.</w:t>
      </w:r>
    </w:p>
    <w:p w14:paraId="2AE5B0AF" w14:textId="77777777" w:rsidR="00425AAE" w:rsidRDefault="00425AAE">
      <w:r>
        <w:t>Copyright (c) 2010 Dimitar Toshkov Zhekov, with Reserved Font Name Terminus Font.</w:t>
      </w:r>
    </w:p>
    <w:p w14:paraId="48B7F387" w14:textId="77777777" w:rsidR="00425AAE" w:rsidRDefault="00425AAE">
      <w:r>
        <w:t>To avoid name conflicts with other products named Terminus, the archive should be distributed as Terminus Font, not Terminus.</w:t>
      </w:r>
    </w:p>
    <w:p w14:paraId="54066699" w14:textId="77777777" w:rsidR="00425AAE" w:rsidRDefault="00425AAE">
      <w:r>
        <w:t>----------------------------------------------------------- SIL OPEN FONT LICENSE Version 1.1 - 26 February 2007 -----------------------------------------------------------</w:t>
      </w:r>
    </w:p>
    <w:p w14:paraId="149ACC48" w14:textId="77777777" w:rsidR="00425AAE" w:rsidRDefault="00425AAE">
      <w:r>
        <w:t>PREAMBLE The goals of the Open Font License (OFL) are to stimulate worldwide development of collaborative font projects, to support the font creation efforts of academic and linguistic communities, and to provide a free and open framework in which fonts may be shared and improved in partnership with others.</w:t>
      </w:r>
    </w:p>
    <w:p w14:paraId="119BB1B0" w14:textId="77777777" w:rsidR="00425AAE" w:rsidRDefault="00425AAE">
      <w:r>
        <w:t>The OFL allows the licensed fonts to be used, studied, modified and redistributed freely as long as they are not sold by themselves. The fonts, including any derivative works, can be bundled, embedded,  redistributed and/or sold with any software provided that any reserved names are not used by derivative works. The fonts and derivatives, however, cannot be released under any other type of license. The requirement for fonts to remain under this license does not apply to any document created using the fonts or their derivatives.</w:t>
      </w:r>
    </w:p>
    <w:p w14:paraId="1CFC6403" w14:textId="77777777" w:rsidR="00425AAE" w:rsidRDefault="00425AAE">
      <w:r>
        <w:t>DEFINITIONS Font Software refers to the set of files released by the Copyright Holder(s) under this license and clearly marked as such. This may include source files, build scripts and documentation.</w:t>
      </w:r>
    </w:p>
    <w:p w14:paraId="19958DFA" w14:textId="77777777" w:rsidR="00425AAE" w:rsidRDefault="00425AAE">
      <w:r>
        <w:t>Reserved Font Name refers to any names specified as such after the copyright statement(s).</w:t>
      </w:r>
    </w:p>
    <w:p w14:paraId="19745CDB" w14:textId="77777777" w:rsidR="00425AAE" w:rsidRDefault="00425AAE">
      <w:r>
        <w:t>Original Version refers to the collection of Font Software components as distributed by the Copyright Holder(s).</w:t>
      </w:r>
    </w:p>
    <w:p w14:paraId="201AF768" w14:textId="77777777" w:rsidR="00425AAE" w:rsidRDefault="00425AAE">
      <w:r>
        <w:t>Modified Version refers to any derivative made by adding to, deleting, or substituting -- in part or in whole -- any of the components of the Original Version, by changing formats or by porting the Font Software to a new environment.</w:t>
      </w:r>
    </w:p>
    <w:p w14:paraId="45920CF3" w14:textId="77777777" w:rsidR="00425AAE" w:rsidRDefault="00425AAE">
      <w:r>
        <w:t>Author refers to any designer, engineer, programmer, technical writer or other person who contributed to the Font Software.</w:t>
      </w:r>
    </w:p>
    <w:p w14:paraId="0F079AA6" w14:textId="77777777" w:rsidR="00425AAE" w:rsidRDefault="00425AAE">
      <w:r>
        <w:lastRenderedPageBreak/>
        <w:t>PERMISSION &amp; CONDITIONS Permission is hereby granted, free of charge, to any person obtaining a copy of the Font Software, to use, study, copy, merge, embed, modify, redistribute, and sell modified and unmodified copies of the Font Software, subject to the following conditions:</w:t>
      </w:r>
    </w:p>
    <w:p w14:paraId="31C49A03" w14:textId="77777777" w:rsidR="00425AAE" w:rsidRDefault="00425AAE">
      <w:r>
        <w:t>1) Neither the Font Software nor any of its individual components, in Original or Modified Versions, may be sold by itself.</w:t>
      </w:r>
    </w:p>
    <w:p w14:paraId="5E553869" w14:textId="77777777" w:rsidR="00425AAE" w:rsidRDefault="00425AAE">
      <w:r>
        <w:t>2) Original or Modified Versions of the Font Software may be bundled, redistributed and/or sold with any software, provided that each copy contains the above copyright notice and this license. These can be included either as stand-alone text files, human-readable headers or in the appropriate machine-readable metadata fields within text or binary files as long as those fields can be easily viewed by the user.</w:t>
      </w:r>
    </w:p>
    <w:p w14:paraId="0661ED63" w14:textId="77777777" w:rsidR="00425AAE" w:rsidRDefault="00425AAE">
      <w:r>
        <w:t>3) No Modified Version of the Font Software may use the Reserved Font Name(s) unless explicit written permission is granted by the corresponding Copyright Holder. This restriction only applies to the primary font name as presented to the users.</w:t>
      </w:r>
    </w:p>
    <w:p w14:paraId="75DCAF40" w14:textId="77777777" w:rsidR="00425AAE" w:rsidRDefault="00425AAE">
      <w:r>
        <w:t>4) The name(s) of the Copyright Holder(s) or the Author(s) of the Font Software shall not be used to promote, endorse or advertise any Modified Version, except to acknowledge the contribution(s) of the Copyright Holder(s) and the Author(s) or with their explicit written permission.</w:t>
      </w:r>
    </w:p>
    <w:p w14:paraId="2E3C249C" w14:textId="77777777" w:rsidR="00425AAE" w:rsidRDefault="00425AAE">
      <w:r>
        <w:t>5) The Font Software, modified or unmodified, in part or in whole, must be distributed entirely under this license, and must not be distributed under any other license. The requirement for fonts to remain under this license does not apply to any document created using the Font Software.</w:t>
      </w:r>
    </w:p>
    <w:p w14:paraId="54553FF9" w14:textId="77777777" w:rsidR="00425AAE" w:rsidRDefault="00425AAE">
      <w:r>
        <w:t>TERMINATION This license becomes null and void if any of the above conditions are not met.</w:t>
      </w:r>
    </w:p>
    <w:p w14:paraId="65842259" w14:textId="77777777" w:rsidR="00425AAE" w:rsidRDefault="00425AAE">
      <w:r>
        <w:t>DISCLAIMER THE FONT SOFTWARE IS PROVIDED AS IS, WITHOUT WARRANTY OF ANY KIND, EXPRESS OR IMPLIED, INCLUDING BUT NOT LIMITED TO ANY WARRANTIES OF MERCHANTABILITY, FITNESS FOR A PARTICULAR PURPOSE AND NONINFRINGEMENT OF COPYRIGHT, PATENT, TRADEMARK, OR OTHER RIGHT. IN NO EVENT SHALL THE COPYRIGHT HOLDER BE LIABLE FOR ANY CLAIM, DAMAGES OR OTHER LIABILITY, INCLUDING ANY GENERAL, SPECIAL, INDIRECT, INCIDENTAL, OR CONSEQUENTIAL DAMAGES, WHETHER IN AN ACTION OF CONTRACT, TORT OR OTHERWISE, ARISING FROM, OUT OF THE USE OR INABILITY TO USE THE FONT SOFTWARE OR FROM OTHER DEALINGS IN THE FONT SOFTWARE.</w:t>
      </w:r>
    </w:p>
    <w:p w14:paraId="1926A9F1" w14:textId="77777777" w:rsidR="00425AAE" w:rsidRDefault="00425AAE">
      <w:r>
        <w:t xml:space="preserve"> == 100dpi-courB10.bdf 100dpi-courB10-IL2.bdf 100dpi-courR10.bdf    100dpi-courR10-IL2.bdf 75dpi-courB12.bdf 75dpi-courB12c.bdf    75dpi-courB12-IL2.bdf 75dpi-courB14.bdf 75dpi-courB14c.bdf    75dpi-courB14-IL2.bdf 75dpi-courR12.bdf 75dpi-courR12c.bdf    75dpi-courR12-IL2.bdf 75dpi-courR14.bdf 75dpi-courR14c.bdf    75dpi-courR14-IL2.bdf</w:t>
      </w:r>
    </w:p>
    <w:p w14:paraId="7B5254D2" w14:textId="77777777" w:rsidR="00425AAE" w:rsidRDefault="00425AAE">
      <w:r>
        <w:t>Copyright 1984-1989, 1994 Adobe Systems Incorporated. Copyright 1988, 1994 Digital Equipment Corporation. Copyright 1996 BIZNET Poland, Inc. Copyright 2000 Dmitry Yu. Bolkhovityanov, bolkhov@inp.nsk.su</w:t>
      </w:r>
    </w:p>
    <w:p w14:paraId="208CE710" w14:textId="77777777" w:rsidR="00425AAE" w:rsidRDefault="00425AAE">
      <w:r>
        <w:t xml:space="preserve">Permission to use, copy, modify, distribute and sell this software and its documentation for any purpose and without fee is hereby granted, provided that the above copyright notices appear in all copies and that both those copyright notices and this permission </w:t>
      </w:r>
      <w:r>
        <w:lastRenderedPageBreak/>
        <w:t>notice appear in supporting documentation, and that the names of Adobe Systems and Digital Equipment Corporation not be used in advertising or publicity pertaining to distribution of the software without specific, written prior permission.  Adobe Systems and Digital Equipment Corporation make no representations about the suitability of this software for any purpose.  It is provided as is without express or implied warranty.</w:t>
      </w:r>
    </w:p>
    <w:p w14:paraId="58892482" w14:textId="77777777" w:rsidR="00425AAE" w:rsidRDefault="00425AAE">
      <w:r>
        <w:t>== 100dpi-lutBS10.bdf 100dpi-lutBS10-IL2.bdf 100dpi-lutBS08.bdf    100dpi-lutBS08-IL2.bdf 100dpi-lutBS12-IL2.bdf    100dpi-lutBS14-IL2.bdf 100dpi-lutBS14.bdf 100dpi-lutBS19-IL2.bdf    100dpi-lutRS10.bdf 100dpi-lutRS10-IL2.bdf 100dpi-lutRS08.bdf    100dpi-lutRS08-IL2.bdf 100dpi-lutRS14-IL2.bdf 100dpi-lutRS14.bdf    100dpi-lutRS19-IL2.bdf 75dpi-lutBS12.bdf 75dpi-lutBS12c.bdf    75dpi-lutBS12-IL2.bdf 75dpi-lutBS14.bdf 75dpi-lutBS14c.bdf    75dpi-lutBS14-IL2.bdf 75dpi-lutRS12.bdf 75dpi-lutRS12c.bdf    75dpi-lutRS12-IL2.bdf 75dpi-lutRS14.bdf 75dpi-lutRS14c.bdf    75dpi-lutRS14-IL2.bdf</w:t>
      </w:r>
    </w:p>
    <w:p w14:paraId="204A64F2" w14:textId="77777777" w:rsidR="00425AAE" w:rsidRDefault="00425AAE">
      <w:r>
        <w:t>Copyright 1989 Sun Microsystems, Inc. Copyright 1986, 1985 Bigelow &amp; Holmes Copyright 1996 BIZNET Poland, Inc. Copyright 2000 Dmitry Yu. Bolkhovityanov, bolkhov@inp.nsk.su</w:t>
      </w:r>
    </w:p>
    <w:p w14:paraId="610F69F5" w14:textId="77777777" w:rsidR="00425AAE" w:rsidRDefault="00425AAE">
      <w:r>
        <w:t>NOTICE TO USER: The source code, including the glyphs or icons forming a par of the OPEN LOOK TM Graphic User Interface, on this tape and in these files is copyrighted under U.S. and international laws. Sun Microsystems, Inc. of Mountain View, California owns the copyright and has design patents pending on many of the icons. AT&amp;T is the owner of the OPEN LOOK trademark associated with the materials on this tape. Users and possessors of this source code are hereby granted a nonexclusive, royalty-free copyright and design patent license to use this code in individual and commercial software. A royalty-free, nonexclusive trademark license to refer to the code and output as OPEN LOOK compatible is available from AT&amp;T if, and only if, the appearance of the icons or glyphs is not changed in any manner except as absolutely necessary to accommodate the standard resolution of the screen or other output device, the code and output is not changed except as authorized herein, and the code and output is validated by AT&amp;T.</w:t>
      </w:r>
    </w:p>
    <w:p w14:paraId="2760D83D" w14:textId="77777777" w:rsidR="00425AAE" w:rsidRDefault="00425AAE">
      <w:r>
        <w:t>Bigelow &amp; Holmes is the owner of the Lucida (R) trademark for the fonts and bit-mapped images associated with the materials on this tape. Users are granted a royalty-free, nonexclusive license to use the trademark only to identify the fonts and bit-mapped images if, and only if, the fonts and bit-mapped images are not modified in any way by the user.</w:t>
      </w:r>
    </w:p>
    <w:p w14:paraId="495455C8" w14:textId="77777777" w:rsidR="00425AAE" w:rsidRDefault="00425AAE">
      <w:r>
        <w:t>Any use of this source code must include, in the user documentation and internal comments to the code, notices to the end user as follows:</w:t>
      </w:r>
    </w:p>
    <w:p w14:paraId="436BA748" w14:textId="77777777" w:rsidR="00425AAE" w:rsidRDefault="00425AAE">
      <w:r>
        <w:t>Copyright Â© 1989 Sun Microsystems, Inc. Sun design patents pending in the U.S. and foreign countries. OPEN LOOK is a trademark of AT&amp;T. Used by written permission of the owners.</w:t>
      </w:r>
    </w:p>
    <w:p w14:paraId="13FD55E4" w14:textId="77777777" w:rsidR="00425AAE" w:rsidRDefault="00425AAE">
      <w:r>
        <w:t>Copyright Â© Bigelow &amp; Holmes 1986, 1985. Lucida is a registered trademark of Bigelow &amp; Holmes. Permission to use the Lucida trademark is hereby granted only in association with the images and fonts described in this file.</w:t>
      </w:r>
    </w:p>
    <w:p w14:paraId="78D4D268" w14:textId="77777777" w:rsidR="00425AAE" w:rsidRDefault="00425AAE">
      <w:r>
        <w:t xml:space="preserve">SUN MICROSYSTEMS, INC., AT&amp;T, AND BIGELOW &amp; HOLMES MAKE NO REPRESENTATIONS ABOUT THE SUITABILITY OF THIS SOURCE CODE FOR ANY PURPOSE. IT IS PROVIDED AS IS WITHOUT EXPRESS OR IMPLIED WARRANTY </w:t>
      </w:r>
      <w:r>
        <w:lastRenderedPageBreak/>
        <w:t>OF ANY KIND. SUN MICROSYSTEMS, INC., AT&amp;T AND BIGELOW &amp; HOLMES, SEVERALLY AND INDIVIDUALLY, DISCLAIM ALL WARRANTIES WITH REGARD TO THIS SOURCE CODE, INCLUDING ALL IMPLIED WARRANTIES OF MERCHANTABILITY AND FITNESS FOR A PARTICULAR PURPOSE. IN NO EVENT SHALL SUN MICROSYSTEMS, INC., AT&amp;T OR BIGELOW &amp; HOLMES BE LIABLE FOR ANY SPECIAL, INDIRECT, INCIDENTAL, OR CONSEQUENTIAL DAMAGES, OR ANY DAMAGES WHATSOEVER RESULTING FROM LOSS OF USE, DATA OR PROFITS, WHETHER IN AN ACTION OF CONTRACT, NEGLIGENCE OR OTHER TORTIOUS ACTION, ARISING OUT OF OR IN CONNECTION WITH THE USE OR PERFORMANCE OF THIS SOURCE CODE.</w:t>
      </w:r>
    </w:p>
    <w:p w14:paraId="1798E408" w14:textId="77777777" w:rsidR="00425AAE" w:rsidRDefault="00425AAE">
      <w:r>
        <w:t>== georgian16.bdf</w:t>
      </w:r>
    </w:p>
    <w:p w14:paraId="5F70D14F" w14:textId="77777777" w:rsidR="00425AAE" w:rsidRDefault="00425AAE">
      <w:r>
        <w:t>The author of this mini-font is Gia Shervashidze.  This font was provided in hex format and converted automatically to bdf with hex2bdf utility from the unifont suite.  This makes it public domain.</w:t>
      </w:r>
    </w:p>
    <w:p w14:paraId="061AABB4" w14:textId="77777777" w:rsidR="00425AAE" w:rsidRDefault="00425AAE">
      <w:r>
        <w:t>== Goha12.bdf, Goha14.bdf, Goha16.bdf, GohaClassic12.bdf,    GohaClassic14.bdf, GohaClassic16.bdf, legacy10a.bdf, legacy10b.bdf,    legacy10c.bdf, legacy10d.bdf, legacy12a.bdf, legacy12b.bdf,    legacy12c.bdf, legacy12d.bdf, legacy14a.bdf, legacy14b.bdf,    legacy14c.bdf, legacy14d.bdf, legacy14e.bdf, legacy14f.bdf,    legacy14g.bdf, legacy14h.bdf, legacy14i.bdf, legacy14j.bdf,    legacy14k.bdf, legacy14l.bdf, legacy16a.bdf, legacy16b.bdf,    legacy16c.bdf, legacy16d.bdf, legacy16e.bdf, legacy16f.bdf,    legacy16g.bdf, legacy16h.bdf, legacy16i.bdf, legacy16j.bdf,    legacy16k.bdf, legacy16l.bdf, legacy16m.bdf, legacy19a.bdf,    legacy8a.bdf, legacy8b.bdf, legacy8c.bdf, legacy8d.bdf,    legacy8e.bdf, legacy8f.bdf, legacy8g.bdf, legacy8i.bdf</w:t>
      </w:r>
    </w:p>
    <w:p w14:paraId="4839D05D" w14:textId="77777777" w:rsidR="00425AAE" w:rsidRDefault="00425AAE">
      <w:r>
        <w:t>These fonts were automatically generated from console fonts.  Because of that they are public domain.  The Goha and GohaClassic fonts are donated by Yitna Firdyiwek &lt;ybf2u@virgina.edu&gt; of GohaTibeb Associates.</w:t>
      </w:r>
    </w:p>
    <w:p w14:paraId="6CFB4D8F" w14:textId="77777777" w:rsidR="00425AAE" w:rsidRDefault="00425AAE">
      <w:r>
        <w:t>== The *-IL2.bdf fonts were automaticaly reencoded from ISO 8859-2 to    ISO 10646-1 by the trbdf utility.</w:t>
      </w:r>
    </w:p>
    <w:p w14:paraId="7FDB559D" w14:textId="77777777" w:rsidR="00425AAE" w:rsidRDefault="00425AAE">
      <w:r>
        <w:t>[END FILE=console-setup-1.102/copyright.fonts]</w:t>
      </w:r>
    </w:p>
    <w:p w14:paraId="1C70732E" w14:textId="77777777" w:rsidR="00425AAE" w:rsidRDefault="00425AAE" w:rsidP="000727EF">
      <w:pPr>
        <w:pStyle w:val="Heading3"/>
      </w:pPr>
      <w:r>
        <w:t>console-setup-1.102/COPYRIGHT:</w:t>
      </w:r>
    </w:p>
    <w:p w14:paraId="20FF6B07" w14:textId="77777777" w:rsidR="00425AAE" w:rsidRDefault="00425AAE">
      <w:r>
        <w:t>[BEGIN FILE=console-setup-1.102/COPYRIGHT] This copyright file applies both to the source package console-setup and the binary Debian packages built from it.</w:t>
      </w:r>
    </w:p>
    <w:p w14:paraId="01B9B1AE" w14:textId="77777777" w:rsidR="00425AAE" w:rsidRDefault="00425AAE">
      <w:r>
        <w:t>In short, if you use console-setup with precompiled keyboard files, then all installed files are covered by simple permissive non-copyleft free software licenses.  However, several of the tools used for the compilation of the package (in particular 'ckbcomp' and 'bdf2psf') are covered by GPL, version 2 or later.  The Perl program 'ckbcomp' is installed in the system when console-setup is not used with precompiled keyboard files.</w:t>
      </w:r>
    </w:p>
    <w:p w14:paraId="4BE21449" w14:textId="77777777" w:rsidR="00425AAE" w:rsidRDefault="00425AAE">
      <w:r>
        <w:t>The exact copyright terms follow.</w:t>
      </w:r>
    </w:p>
    <w:p w14:paraId="3B311794" w14:textId="77777777" w:rsidR="00425AAE" w:rsidRDefault="00425AAE">
      <w:r>
        <w:t>All console fonts are public domain by nature.</w:t>
      </w:r>
    </w:p>
    <w:p w14:paraId="65625830" w14:textId="77777777" w:rsidR="00425AAE" w:rsidRDefault="00425AAE">
      <w:r>
        <w:t>The source BDF-fonts in the directory Fonts/bdf are distributed under many different licenses, see in the file copyright.fonts for details.</w:t>
      </w:r>
    </w:p>
    <w:p w14:paraId="08DE17F6" w14:textId="77777777" w:rsidR="00425AAE" w:rsidRDefault="00425AAE">
      <w:r>
        <w:t>The program 'bdf2psf' used to convert the fonts from BDF format to the format used on the consoles of Linux and FreeBSD is covered by GPL, version 2 or later.</w:t>
      </w:r>
    </w:p>
    <w:p w14:paraId="4B49E8C5" w14:textId="77777777" w:rsidR="00425AAE" w:rsidRDefault="00425AAE">
      <w:r>
        <w:lastRenderedPageBreak/>
        <w:t>The keyboard files are borrowed from the XKeyboardConfig package.  For the licenses of the keyboard files, see the file copyright.xkb.  The XKeyboardConfig package was downloaded from</w:t>
      </w:r>
    </w:p>
    <w:p w14:paraId="6D73B471" w14:textId="77777777" w:rsidR="00425AAE" w:rsidRDefault="00425AAE">
      <w:r>
        <w:t>http://xlibs.freedesktop.org/xkbdesc/xkeyboard-config-0.8.tar.gz</w:t>
      </w:r>
    </w:p>
    <w:p w14:paraId="0ADE3BF4" w14:textId="77777777" w:rsidR="00425AAE" w:rsidRDefault="00425AAE">
      <w:r>
        <w:t>Please notice, that Debian packages do not include the XKB files (they are provided by a separate package xkb-data).  When, however, the Debian package console-setup-mini is installed, it includes precompiled version of the keyboard files, so the terms in the file /usr/share/doc/keyboard-configuration/copyright.xkb.gz apply.</w:t>
      </w:r>
    </w:p>
    <w:p w14:paraId="0AAEBE82" w14:textId="77777777" w:rsidR="00425AAE" w:rsidRDefault="00425AAE">
      <w:r>
        <w:t>The manual pages are distributed according to GNU all-permissive license:</w:t>
      </w:r>
    </w:p>
    <w:p w14:paraId="6CCF43E9" w14:textId="77777777" w:rsidR="00425AAE" w:rsidRDefault="00425AAE">
      <w:r>
        <w:t>Copyright (C) 2007, 2011 Anton Zinoviev &lt;anton@lml.bas.bg&gt;</w:t>
      </w:r>
    </w:p>
    <w:p w14:paraId="666D34CF" w14:textId="77777777" w:rsidR="00425AAE" w:rsidRDefault="00425AAE">
      <w:r>
        <w:t>Copying and distribution of this file, with or without modification, are permitted in any medium without royalty provided the copyright notice and this notice are preserved.  This file is offered as-is, without any warranty.</w:t>
      </w:r>
    </w:p>
    <w:p w14:paraId="068FCA16" w14:textId="77777777" w:rsidR="00425AAE" w:rsidRDefault="00425AAE">
      <w:r>
        <w:t>The programs 'setupcon' and 'ckbcomp-mini' are distributed according to the following license:</w:t>
      </w:r>
    </w:p>
    <w:p w14:paraId="55485C26" w14:textId="77777777" w:rsidR="00425AAE" w:rsidRDefault="00425AAE">
      <w:r>
        <w:t>Copyright (C) 2011 Anton Zinoviev &lt;anton@lml.bas.bg&gt;</w:t>
      </w:r>
    </w:p>
    <w:p w14:paraId="5403F372" w14:textId="77777777" w:rsidR="00425AAE" w:rsidRDefault="00425AAE">
      <w:r>
        <w:t>Permission is hereby granted, free of charge, to any person obtaining a copy of this file (the Program), to deal in the Program without restriction, including without limitation the rights to use, copy, modify, merge, publish, distribute, sublicense, and/or sell copies of the Program, and to permit persons to whom the Program is furnished to do so, subject to the following conditions: The above copyright notice and this permission notice shall be included in all copies or substantial portions of the Program.</w:t>
      </w:r>
    </w:p>
    <w:p w14:paraId="369F4DDB" w14:textId="77777777" w:rsidR="00425AAE" w:rsidRDefault="00425AAE">
      <w:r>
        <w:t>THE PROGRAM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PROGRAM OR THE USE OR OTHER DEALINGS IN THE PROGRAM.</w:t>
      </w:r>
    </w:p>
    <w:p w14:paraId="187AA48D" w14:textId="77777777" w:rsidR="00425AAE" w:rsidRDefault="00425AAE">
      <w:r>
        <w:t>Everything else in this package is</w:t>
      </w:r>
    </w:p>
    <w:p w14:paraId="34076E78" w14:textId="77777777" w:rsidR="00425AAE" w:rsidRDefault="00425AAE">
      <w:r>
        <w:t>Copyright (c) 1999,2000,2001,2002,2003,2006,2007,2008,2009,2010,2011 Anton Zinoviev, anton@lml.bas.bg</w:t>
      </w:r>
    </w:p>
    <w:p w14:paraId="1C25C2BE" w14:textId="77777777" w:rsidR="00425AAE" w:rsidRDefault="00425AAE">
      <w:r>
        <w:t>It is distributed under terms of the GNU General Public License version 2.0 or (at your choice) any later version.</w:t>
      </w:r>
    </w:p>
    <w:p w14:paraId="6FACC1FF" w14:textId="77777777" w:rsidR="00425AAE" w:rsidRDefault="00425AAE">
      <w:r>
        <w:t>It is distributed in the hope that it will be useful, but WITHOUT ANY WARRANTY; without even the implied warranty of MERCHANTABILITY or FITNESS FOR A PARTICULAR PURPOSE.  See the GNU General Public License for more details.</w:t>
      </w:r>
    </w:p>
    <w:p w14:paraId="519B3EB5" w14:textId="77777777" w:rsidR="00425AAE" w:rsidRDefault="00425AAE">
      <w:r>
        <w:t>You should have received a copy of the GNU Lesser General Public License along with this library; if not, write to the Free Software Foundation, Inc., 51 Franklin Street, Fifth Floor, Boston, MA 02110-1301, USA</w:t>
      </w:r>
    </w:p>
    <w:p w14:paraId="4BC19552" w14:textId="77777777" w:rsidR="00425AAE" w:rsidRDefault="00425AAE">
      <w:r>
        <w:t xml:space="preserve">In the source package of console-setup the complete text of the GNU General Public License, version 2 can be found in the file GPL-2.  On Debian GNU/Linux systems, the </w:t>
      </w:r>
      <w:r>
        <w:lastRenderedPageBreak/>
        <w:t>complete text of the GNU General Public License can be found in /usr/share/common-licenses/GPL. [END FILE=console-setup-1.102/COPYRIGHT]</w:t>
      </w:r>
    </w:p>
    <w:p w14:paraId="5C8A5662" w14:textId="77777777" w:rsidR="00425AAE" w:rsidRDefault="00425AAE" w:rsidP="000727EF">
      <w:pPr>
        <w:pStyle w:val="Heading3"/>
      </w:pPr>
      <w:r>
        <w:t>console-setup-1.102/copyright.xkb:</w:t>
      </w:r>
    </w:p>
    <w:p w14:paraId="4220E783" w14:textId="77777777" w:rsidR="00425AAE" w:rsidRDefault="00425AAE">
      <w:r>
        <w:t>[BEGIN FILE=console-setup-1.102/copyright.xkb] Upstream Maintainer of XKeyboardConfig:    Sergey V. Udaltsov &lt;svu@gnome.org&gt;</w:t>
      </w:r>
    </w:p>
    <w:p w14:paraId="035E5460" w14:textId="77777777" w:rsidR="00425AAE" w:rsidRDefault="00425AAE">
      <w:r>
        <w:t>This package is distributed under the following licenses: Copyright 1996 by Joseph Moss Copyright (C) 2002-2007 Free Software Foundation, Inc. Copyright (C) Dmitry Golubev &lt;lastguru@mail.ru&gt;, 2003-2004 Copyright (C) 2004, Gregory Mokhin &lt;mokhin@bog.msu.ru&gt; Copyright (C) 2006 Erdal RonahÃ®</w:t>
      </w:r>
    </w:p>
    <w:p w14:paraId="54D79ACD"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the copyright holder(s) not be used in advertising or publicity pertaining to distribution of the software without specific, written prior permission.  The copyright holder(s) makes no representations about the suitability of this software for any purpose.  It is provided as is without express or implied warranty.</w:t>
      </w:r>
    </w:p>
    <w:p w14:paraId="6E5A7F97" w14:textId="77777777" w:rsidR="00425AAE" w:rsidRDefault="00425AAE">
      <w:r>
        <w:t>THE COPYRIGHT HOLDER(S) DISCLAIMS ALL WARRANTIES WITH REGARD TO THIS SOFTWARE, INCLUDING ALL IMPLIED WARRANTIES OF MERCHANTABILITY AND FITNESS, IN NO EVENT SHALL THE COPYRIGHT HOLDER(S)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20DDAAE2" w14:textId="77777777" w:rsidR="00425AAE" w:rsidRDefault="00425AAE">
      <w:r>
        <w:t xml:space="preserve"> Copyright (c) 1996  Digital Equipment Corporation</w:t>
      </w:r>
    </w:p>
    <w:p w14:paraId="72F170A6"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 sell copies of the Software, and to permit persons to whom the Software is furnished to do so, subject to the following conditions:</w:t>
      </w:r>
    </w:p>
    <w:p w14:paraId="337B7443" w14:textId="77777777" w:rsidR="00425AAE" w:rsidRDefault="00425AAE">
      <w:r>
        <w:t>The above copyright notice and this permission notice shall be included in all copies or substantial portions of the Software.</w:t>
      </w:r>
    </w:p>
    <w:p w14:paraId="2227EDCE" w14:textId="77777777" w:rsidR="00425AAE" w:rsidRDefault="00425AAE">
      <w:r>
        <w:t>THE SOFTWARE IS PROVIDED AS IS, WITHOUT WARRANTY OF ANY KIND, EXPRESS OR IMPLIED, INCLUDING BUT NOT LIMITED TO THE WARRANTIES OF MERCHANTABILITY, FITNESS FOR A PARTICULAR PURPOSE AND NONINFRINGEMENT. IN NO EVENT SHALL DIGITAL EQUIPMENT CORPORATION BE LIABLE FOR ANY CLAIM, DAMAGES OR OTHER LIABILITY, WHETHER IN AN ACTION OF CONTRACT, TORT OR OTHERWISE, ARISING FROM, OUT OF OR IN CONNECTION WITH THE SOFTWARE OR THE USE OR OTHER DEALINGS IN THE SOFTWARE.</w:t>
      </w:r>
    </w:p>
    <w:p w14:paraId="70DACBE7" w14:textId="77777777" w:rsidR="00425AAE" w:rsidRDefault="00425AAE">
      <w:r>
        <w:t>Except as contained in this notice, the name of the Digital Equipment  Corporation shall not be used in advertising or otherwise to promote the sale, use or other dealings in this Software without prior written authorization from Digital Equipment Corporation.</w:t>
      </w:r>
    </w:p>
    <w:p w14:paraId="14CD557B" w14:textId="77777777" w:rsidR="00425AAE" w:rsidRDefault="00425AAE">
      <w:r>
        <w:lastRenderedPageBreak/>
        <w:t xml:space="preserve"> Copyright 1996, 1998  The Open Group</w:t>
      </w:r>
    </w:p>
    <w:p w14:paraId="24550D34"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w:t>
      </w:r>
    </w:p>
    <w:p w14:paraId="6DE83C3C" w14:textId="77777777" w:rsidR="00425AAE" w:rsidRDefault="00425AAE">
      <w:r>
        <w:t>The above copyright notice and this permission notice shall be included in all copies or substantial portions of the Software.</w:t>
      </w:r>
    </w:p>
    <w:p w14:paraId="015BBA6B" w14:textId="77777777" w:rsidR="00425AAE" w:rsidRDefault="00425AAE">
      <w:r>
        <w:t>THE SOFTWARE IS PROVIDED AS IS, WITHOUT WARRANTY OF ANY KIND, EXPRESS OR IMPLIED, INCLUDING BUT NOT LIMITED TO THE WARRANTIES OF MERCHANTABILITY, FITNESS FOR A PARTICULAR PURPOSE AND NONINFRINGEMENT. IN NO EVENT SHALL THE OPEN GROUP BE LIABLE FOR ANY CLAIM, DAMAGES OR OTHER LIABILITY, WHETHER IN AN ACTION OF CONTRACT, TORT OR OTHERWISE, ARISING FROM, OUT OF OR IN CONNECTION WITH THE SOFTWARE OR THE USE OR OTHER DEALINGS IN THE SOFTWARE.</w:t>
      </w:r>
    </w:p>
    <w:p w14:paraId="370B4EA6" w14:textId="77777777" w:rsidR="00425AAE" w:rsidRDefault="00425AAE">
      <w:r>
        <w:t>Except as contained in this notice, the name of The Open Group shall not be used in advertising or otherwise to promote the sale, use or other dealings in this Software without prior written authorization from The Open Group.</w:t>
      </w:r>
    </w:p>
    <w:p w14:paraId="47D4FD7D" w14:textId="77777777" w:rsidR="00425AAE" w:rsidRDefault="00425AAE">
      <w:r>
        <w:t xml:space="preserve"> Copyright 2004-2005 Sun Microsystems, Inc.  All rights reserved.</w:t>
      </w:r>
    </w:p>
    <w:p w14:paraId="510D78C7"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provided that the above copyright notice(s) and this permission notice appear in all copies of the Software and that both the above copyright notice(s) and this permission notice appear in supporting documentation.</w:t>
      </w:r>
    </w:p>
    <w:p w14:paraId="0CDF585E" w14:textId="77777777" w:rsidR="00425AAE" w:rsidRDefault="00425AAE">
      <w:r>
        <w:t>THE SOFTWARE IS PROVIDED AS IS, WITHOUT WARRANTY OF ANY KIND, EXPRESS OR IMPLIED, INCLUDING BUT NOT LIMITED TO THE WARRANTIES OF MERCHANTABILITY, FITNESS FOR A PARTICULAR PURPOSE AND NONINFRINGEMENT OF THIRD PARTY RIGHTS. IN NO EVENT SHALL THE COPYRIGHT HOLDER OR HOLDERS INCLUDED IN THIS NOTICE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6F4DBB1A" w14:textId="77777777" w:rsidR="00425AAE" w:rsidRDefault="00425AAE">
      <w:r>
        <w:t>Except as contained in this notice, the name of a copyright holder shall not be used in advertising or otherwise to promote the sale, use or other dealings in this Software without prior written authorization of the copyright holder.</w:t>
      </w:r>
    </w:p>
    <w:p w14:paraId="140FD40D" w14:textId="77777777" w:rsidR="00425AAE" w:rsidRDefault="00425AAE">
      <w:r>
        <w:t xml:space="preserve"> Copyright (c) 1996 by Silicon Graphics Computer Systems, Inc.</w:t>
      </w:r>
    </w:p>
    <w:p w14:paraId="3E46B716" w14:textId="77777777" w:rsidR="00425AAE" w:rsidRDefault="00425AAE">
      <w:r>
        <w:t xml:space="preserve">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Silicon Graphics not be  used in advertising or publicity pertaining to distribution  of the software without specific prior </w:t>
      </w:r>
      <w:r>
        <w:lastRenderedPageBreak/>
        <w:t>written permission. Silicon Graphics makes no representation about the suitability  of this software for any purpose. It is provided as is without any express or implied warranty.</w:t>
      </w:r>
    </w:p>
    <w:p w14:paraId="39EAA1F5" w14:textId="77777777" w:rsidR="00425AAE" w:rsidRDefault="00425AAE">
      <w:r>
        <w:t>SILICON GRAPHICS DISCLAIMS ALL WARRANTIES WITH REGARD TO THIS  SOFTWARE, INCLUDING ALL IMPLIED WARRANTIES OF MERCHANTABILITY  AND FITNESS FOR A PARTICULAR PURPOSE. IN NO EVENT SHALL SILICON GRAPHICS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7953FB1C" w14:textId="77777777" w:rsidR="00425AAE" w:rsidRDefault="00425AAE">
      <w:r>
        <w:t xml:space="preserve"> Copyright (c) 1996  X Consortium</w:t>
      </w:r>
    </w:p>
    <w:p w14:paraId="25D54979"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2707ACE" w14:textId="77777777" w:rsidR="00425AAE" w:rsidRDefault="00425AAE">
      <w:r>
        <w:t>The above copyright notice and this permission notice shall be included in all copies or substantial portions of the Software.</w:t>
      </w:r>
    </w:p>
    <w:p w14:paraId="3023EE21" w14:textId="77777777" w:rsidR="00425AAE" w:rsidRDefault="00425AAE">
      <w:r>
        <w:t>THE SOFTWARE IS PROVIDED AS IS, WITHOUT WARRANTY OF ANY KIND, EXPRESS OR IMPLIED, INCLUDING BUT NOT LIMITED TO THE WARRANTIES OF MERCHANTABILITY, FITNESS FOR A PARTICULAR PURPOSE AND NONINFRINGEMENT. IN NO EVENT SHALL THE X CONSORTIUM BE LIABLE FOR ANY CLAIM, DAMAGES OR OTHER LIABILITY, WHETHER IN AN ACTION OF CONTRACT, TORT OR OTHERWISE, ARISING FROM, OUT OF OR IN CONNECTION WITH THE SOFTWARE OR THE USE OR OTHER DEALINGS IN THE SOFTWARE.</w:t>
      </w:r>
    </w:p>
    <w:p w14:paraId="6D7331CB" w14:textId="77777777" w:rsidR="00425AAE" w:rsidRDefault="00425AAE">
      <w:r>
        <w:t>Except as contained in this notice, the name of the X Consortium shall not be used in advertising or otherwise to promote the sale, use or other dealings in this Software without prior written authorization from the X Consortium.</w:t>
      </w:r>
    </w:p>
    <w:p w14:paraId="774A265D" w14:textId="77777777" w:rsidR="00425AAE" w:rsidRDefault="00425AAE">
      <w:r>
        <w:t xml:space="preserve"> Copyright (C) 2004, 2006 Ã†var ArnfjÃ¶rÃ° Bjarmason &lt;avarab@gmail.com&gt;</w:t>
      </w:r>
    </w:p>
    <w:p w14:paraId="72AEB418"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w:t>
      </w:r>
    </w:p>
    <w:p w14:paraId="333FF5BB" w14:textId="77777777" w:rsidR="00425AAE" w:rsidRDefault="00425AAE">
      <w:r>
        <w:t>The above copyright notice and this permission notice shall be included in all copies or substantial portions of the Software.</w:t>
      </w:r>
    </w:p>
    <w:p w14:paraId="37C2C7E6" w14:textId="77777777" w:rsidR="00425AAE" w:rsidRDefault="00425AAE">
      <w:r>
        <w:t>THE SOFTWARE IS PROVIDED AS IS, WITHOUT WARRANTY OF ANY KIND, EXPRESS OR IMPLIED, INCLUDING BUT NOT LIMITED TO THE WARRANTIES OF MERCHANTABILITY, FITNESS FOR A PARTICULAR PURPOSE AND NONINFRINGEMENT. IN NO EVENT SHALL THE OPEN GROUP BE LIABLE FOR ANY CLAIM, DAMAGES OR OTHER LIABILITY, WHETHER IN AN ACTION OF CONTRACT, TORT OR OTHERWISE, ARISING FROM, OUT OF OR IN CONNECTION WITH THE SOFTWARE OR THE USE OR OTHER DEALINGS IN THE SOFTWARE.</w:t>
      </w:r>
    </w:p>
    <w:p w14:paraId="467B888A" w14:textId="77777777" w:rsidR="00425AAE" w:rsidRDefault="00425AAE">
      <w:r>
        <w:lastRenderedPageBreak/>
        <w:t>Except as contained in this notice, the name of a copyright holder shall not be used in advertising or otherwise to promote the sale, use or other dealings in this Software without prior written authorization of the copyright holder.</w:t>
      </w:r>
    </w:p>
    <w:p w14:paraId="0C31E2A3" w14:textId="77777777" w:rsidR="00425AAE" w:rsidRDefault="00425AAE">
      <w:r>
        <w:t xml:space="preserve"> Copyright (C) 1999, 2000 by Anton Zinoviev &lt;anton@lml.bas.bg&gt;</w:t>
      </w:r>
    </w:p>
    <w:p w14:paraId="70D04C25" w14:textId="77777777" w:rsidR="00425AAE" w:rsidRDefault="00425AAE">
      <w:r>
        <w:t>This software may be used, modified, copied, distributed, and sold, in both source and binary form provided that the above copyright and these terms are retained. Under no circumstances is the author responsible for the proper functioning of this software, nor does the author assume any responsibility for damages incurred with its use.</w:t>
      </w:r>
    </w:p>
    <w:p w14:paraId="02062BD8" w14:textId="77777777" w:rsidR="00425AAE" w:rsidRDefault="00425AAE">
      <w:r>
        <w:t>Permission is granted to anyone to use, distribute and modify this file in any way, provided that the above copyright notice is left intact and the author of the modification summarizes the changes in this header.</w:t>
      </w:r>
    </w:p>
    <w:p w14:paraId="41CCAF72" w14:textId="77777777" w:rsidR="00425AAE" w:rsidRDefault="00425AAE">
      <w:r>
        <w:t>This file is distributed without any expressed or implied warranty. [END FILE=console-setup-1.102/copyright.xkb]</w:t>
      </w:r>
    </w:p>
    <w:p w14:paraId="6473882C" w14:textId="77777777" w:rsidR="00425AAE" w:rsidRDefault="00425AAE" w:rsidP="000727EF">
      <w:pPr>
        <w:pStyle w:val="Heading3"/>
      </w:pPr>
      <w:r>
        <w:t>console-setup-1.102/Fonts/copyright:</w:t>
      </w:r>
    </w:p>
    <w:p w14:paraId="3F3BF612" w14:textId="77777777" w:rsidR="00425AAE" w:rsidRDefault="00425AAE">
      <w:r>
        <w:t>[BEGIN FILE=console-setup-1.102/Fonts/copyright] FIXME: THIS FILE IS NOT UPDATED</w:t>
      </w:r>
    </w:p>
    <w:p w14:paraId="7A5BF491" w14:textId="77777777" w:rsidR="00425AAE" w:rsidRDefault="00425AAE">
      <w:r>
        <w:t>All console fonts are public domain by nature.  The copiright of the source BDF-fonts they are produced from follows.</w:t>
      </w:r>
    </w:p>
    <w:p w14:paraId="34C24B53" w14:textId="77777777" w:rsidR="00425AAE" w:rsidRDefault="00425AAE">
      <w:r>
        <w:t>== univga16.bdf ==</w:t>
      </w:r>
    </w:p>
    <w:p w14:paraId="1CD07151" w14:textId="77777777" w:rsidR="00425AAE" w:rsidRDefault="00425AAE">
      <w:r>
        <w:t>Copyright Â© 2001 by Dmitry Bolkhovityanov.  All Rights Reserved.</w:t>
      </w:r>
    </w:p>
    <w:p w14:paraId="0397F2D1"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 nished to do so, subject to the following conditions:</w:t>
      </w:r>
    </w:p>
    <w:p w14:paraId="774AECDA" w14:textId="77777777" w:rsidR="00425AAE" w:rsidRDefault="00425AAE">
      <w:r>
        <w:t>The above copyright notice and this permission notice shall be included in all copies or substantial portions of the Software.</w:t>
      </w:r>
    </w:p>
    <w:p w14:paraId="106D587D" w14:textId="77777777" w:rsidR="00425AAE" w:rsidRDefault="00425AAE">
      <w:r>
        <w:t>THE SOFTWARE IS PROVIDED AS IS, WITHOUT WARRANTY OF ANY KIND, EXPRESS OR IMPLIED, INCLUDING BUT NOT LIMITED TO THE WARRANTIES OF MERCHANTABILITY, FIT- NESS FOR A PARTICULAR PURPOSE AND NONINFRINGEMENT.  IN NO EVENT SHALL THE XFREE86 PROJECT BE LIABLE FOR ANY CLAIM, DAMAGES OR OTHER LIABILITY, WHETHER IN AN ACTION OF CONTRACT, TORT OR OTHERWISE, ARISING FROM, OUT OF OR IN CON- NECTION WITH THE SOFTWARE OR THE USE OR OTHER DEALINGS IN THE SOFTWARE.</w:t>
      </w:r>
    </w:p>
    <w:p w14:paraId="4DE87F76" w14:textId="77777777" w:rsidR="00425AAE" w:rsidRDefault="00425AAE">
      <w:r>
        <w:t>Except as contained in this notice, the name of Dmitry Bolkhovityanov shall not be used in advertising or otherwise to promote the sale, use or other dealings in this Software without prior written authorization from the Dmitry Bolkhovityanov.</w:t>
      </w:r>
    </w:p>
    <w:p w14:paraId="6B6EB9B7" w14:textId="77777777" w:rsidR="00425AAE" w:rsidRDefault="00425AAE">
      <w:r>
        <w:t xml:space="preserve"> == fixed13, fixed14, fixed15 and fixed18 ==</w:t>
      </w:r>
    </w:p>
    <w:p w14:paraId="11D7983F" w14:textId="77777777" w:rsidR="00425AAE" w:rsidRDefault="00425AAE">
      <w:r>
        <w:t>Public domain.</w:t>
      </w:r>
    </w:p>
    <w:p w14:paraId="16F8589E" w14:textId="77777777" w:rsidR="00425AAE" w:rsidRDefault="00425AAE">
      <w:r>
        <w:t xml:space="preserve"> == efont14, efont16, efont24x12 ==</w:t>
      </w:r>
    </w:p>
    <w:p w14:paraId="506C73EC" w14:textId="77777777" w:rsidR="00425AAE" w:rsidRDefault="00425AAE">
      <w:r>
        <w:t>Copyright Â© 2000-2001 /efont/ The Electronic Font Open Laboratory. All rights reserved.</w:t>
      </w:r>
    </w:p>
    <w:p w14:paraId="6BA80C5C" w14:textId="77777777" w:rsidR="00425AAE" w:rsidRDefault="00425AAE">
      <w:r>
        <w:lastRenderedPageBreak/>
        <w:t>Redistribution and use in source and binary forms, with or without modification, are permitted provided that the following conditions are met:</w:t>
      </w:r>
    </w:p>
    <w:p w14:paraId="28EF0748" w14:textId="77777777" w:rsidR="00425AAE" w:rsidRDefault="00425AAE">
      <w:r>
        <w:t>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team nor the names of its contributors    may be used to endorse or promote products derived from this font    without specific prior written permission.</w:t>
      </w:r>
    </w:p>
    <w:p w14:paraId="74F71152" w14:textId="77777777" w:rsidR="00425AAE" w:rsidRDefault="00425AAE">
      <w:r>
        <w:t>THIS FONT IS PROVIDED BY THE TEAM AND CONTRIBUTORS ``AS IS'' AND ANY EXPRESS OR IMPLIED WARRANTIES, INCLUDING, BUT NOT LIMITED TO, THE IMPLIED WARRANTIES OF MERCHANTABILITY AND FITNESS FOR A PARTICULAR PURPOSE ARE DISCLAIMED.  IN NO EVENT SHALL THE TEAM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FONT, EVEN IF ADVISED OF THE POSSIBILITY OF SUCH DAMAGE.</w:t>
      </w:r>
    </w:p>
    <w:p w14:paraId="45607186" w14:textId="77777777" w:rsidR="00425AAE" w:rsidRDefault="00425AAE">
      <w:r>
        <w:t xml:space="preserve"> == unifont16 ==</w:t>
      </w:r>
    </w:p>
    <w:p w14:paraId="1FEFE98A" w14:textId="77777777" w:rsidR="00425AAE" w:rsidRDefault="00425AAE">
      <w:r>
        <w:t>Copyright Â© 1999-2002 Roman Czyborra, David Starner and others</w:t>
      </w:r>
    </w:p>
    <w:p w14:paraId="51DF0E07" w14:textId="77777777" w:rsidR="00425AAE" w:rsidRDefault="00425AAE">
      <w:r>
        <w:t>The following is taken from http://czyborra.com/</w:t>
      </w:r>
    </w:p>
    <w:p w14:paraId="7529F38A" w14:textId="77777777" w:rsidR="00425AAE" w:rsidRDefault="00425AAE">
      <w:r>
        <w:t>All of my works you find here are freeware. You may freely copy, use, quote, modify or redistribute them as long as you properly attribute my contribution and have given a quick thought about whether Roman might perhaps be interested to read what you did with his stuff. Horizontal rules don't apply. [END FILE=console-setup-1.102/Fonts/copyright]</w:t>
      </w:r>
    </w:p>
    <w:p w14:paraId="6570DC88" w14:textId="77777777" w:rsidR="00425AAE" w:rsidRDefault="00425AAE" w:rsidP="000727EF">
      <w:pPr>
        <w:pStyle w:val="Heading2"/>
      </w:pPr>
      <w:r>
        <w:t xml:space="preserve"> </w:t>
      </w:r>
      <w:bookmarkStart w:id="89" w:name="_Toc399937907"/>
      <w:r>
        <w:t>coreutils (version 8.21):</w:t>
      </w:r>
      <w:bookmarkEnd w:id="89"/>
    </w:p>
    <w:p w14:paraId="35C940B9" w14:textId="77777777" w:rsidR="00425AAE" w:rsidRDefault="00425AAE" w:rsidP="000727EF">
      <w:pPr>
        <w:pStyle w:val="Heading3"/>
      </w:pPr>
      <w:r>
        <w:t>coreutils-8.21/debian/coreutils.copyright:</w:t>
      </w:r>
    </w:p>
    <w:p w14:paraId="04C4C197" w14:textId="77777777" w:rsidR="00425AAE" w:rsidRDefault="00425AAE">
      <w:r>
        <w:t>[BEGIN FILE=coreutils-8.21/debian/coreutils.copyright] This is the Debian GNU/Linux packaged version of the GNU core utilities.</w:t>
      </w:r>
    </w:p>
    <w:p w14:paraId="0B43832B" w14:textId="77777777" w:rsidR="00425AAE" w:rsidRDefault="00425AAE">
      <w:r>
        <w:t>This package is maintained by Michael Stone &lt;mstone@debian.org&gt; and built from sources obtained from:   ftp://ftp.gnu.org/gnu/coreutils/coreutils-8.20.tar.xz</w:t>
      </w:r>
    </w:p>
    <w:p w14:paraId="380BBCC6" w14:textId="77777777" w:rsidR="00425AAE" w:rsidRDefault="00425AAE">
      <w:r>
        <w:t>This debian package was first created by Michael Stone &lt;mstone@debian.org&gt;, from coreutils 4.5.1.</w:t>
      </w:r>
    </w:p>
    <w:p w14:paraId="3555BB97" w14:textId="77777777" w:rsidR="00425AAE" w:rsidRDefault="00425AAE">
      <w:r>
        <w:t>Changes:  * added Debian GNU/Linux package maintenance system files  * at times, bug fixes awaiting inclusion in the upstream source</w:t>
      </w:r>
    </w:p>
    <w:p w14:paraId="350A6A85" w14:textId="77777777" w:rsidR="00425AAE" w:rsidRDefault="00425AAE">
      <w:r>
        <w:t xml:space="preserve"> Authors =======</w:t>
      </w:r>
    </w:p>
    <w:p w14:paraId="6BA541E9" w14:textId="77777777" w:rsidR="00425AAE" w:rsidRDefault="00425AAE">
      <w:r>
        <w:t>See the file AUTHORS.</w:t>
      </w:r>
    </w:p>
    <w:p w14:paraId="3DDE806E" w14:textId="77777777" w:rsidR="00425AAE" w:rsidRDefault="00425AAE">
      <w:r>
        <w:t xml:space="preserve"> Copyright Holders and License =============================</w:t>
      </w:r>
    </w:p>
    <w:p w14:paraId="1BF1CE4F" w14:textId="77777777" w:rsidR="00425AAE" w:rsidRDefault="00425AAE">
      <w:r>
        <w:lastRenderedPageBreak/>
        <w:t>lib/fts.c ---------</w:t>
      </w:r>
    </w:p>
    <w:p w14:paraId="26847814" w14:textId="77777777" w:rsidR="00425AAE" w:rsidRDefault="00425AAE">
      <w:r>
        <w:t xml:space="preserve">   Copyright (C) 2004, 2005, 2006, 2007, 2008 Free Software Foundation, Inc.</w:t>
      </w:r>
    </w:p>
    <w:p w14:paraId="42FF66C4" w14:textId="77777777" w:rsidR="00425AAE" w:rsidRDefault="00425AAE">
      <w:r>
        <w:t xml:space="preserve">   This program is free software: you can redistribute it and/or modify    it under the terms of the GNU General Public License as published by    the Free Software Foundation; either version 3 of the License, or    (at your option) any later version.</w:t>
      </w:r>
    </w:p>
    <w:p w14:paraId="5B163C53"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7F153528" w14:textId="77777777" w:rsidR="00425AAE" w:rsidRDefault="00425AAE">
      <w:r>
        <w:t xml:space="preserve">   You should have received a copy of the GNU General Public License    along with this program.  If not, see &lt;http://www.gnu.org/licenses/&gt;.  */</w:t>
      </w:r>
    </w:p>
    <w:p w14:paraId="6BA54D25" w14:textId="77777777" w:rsidR="00425AAE" w:rsidRDefault="00425AAE">
      <w:r>
        <w:t>/*-  * Copyright (c) 1990, 1993, 1994  *      The Regents of the University of California.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4. Neither the name of the University nor the names of its contributors  *    may be used to endorse or promote products derived from this software  *    without specific prior written permission.  *  * THIS SOFTWARE IS PROVIDED BY THE REGENTS AND CONTRIBUTORS ``AS IS'' AND  * ANY EXPRESS OR IMPLIED WARRANTIES, INCLUDING, BUT NOT LIMITED TO, THE  * IMPLIED WARRANTIES OF MERCHANTABILITY AND FITNESS FOR A PARTICULAR PURPOSE  * ARE DISCLAIMED.  IN NO EVENT SHALL THE REGENTS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w:t>
      </w:r>
    </w:p>
    <w:p w14:paraId="3F8D69F8" w14:textId="77777777" w:rsidR="00425AAE" w:rsidRDefault="00425AAE">
      <w:r>
        <w:t xml:space="preserve"> lib/fts_.h ----------</w:t>
      </w:r>
    </w:p>
    <w:p w14:paraId="2F272DBB" w14:textId="77777777" w:rsidR="00425AAE" w:rsidRDefault="00425AAE">
      <w:r>
        <w:t xml:space="preserve">   Copyright (C) 2004, 2005, 2006, 2007 Free Software Foundation, Inc.</w:t>
      </w:r>
    </w:p>
    <w:p w14:paraId="0D122239" w14:textId="77777777" w:rsidR="00425AAE" w:rsidRDefault="00425AAE">
      <w:r>
        <w:t xml:space="preserve">   This program is free software: you can redistribute it and/or modify    it under the terms of the GNU General Public License as published by    the Free Software Foundation; either version 3 of the License, or    (at your option) any later version.</w:t>
      </w:r>
    </w:p>
    <w:p w14:paraId="0BB79C88"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1DFCCD3F" w14:textId="77777777" w:rsidR="00425AAE" w:rsidRDefault="00425AAE">
      <w:r>
        <w:t xml:space="preserve">   You should have received a copy of the GNU General Public License    along with this program.  If not, see &lt;http://www.gnu.org/licenses/&gt;.  */</w:t>
      </w:r>
    </w:p>
    <w:p w14:paraId="065ABA70" w14:textId="77777777" w:rsidR="00425AAE" w:rsidRDefault="00425AAE">
      <w:r>
        <w:lastRenderedPageBreak/>
        <w:t>/*  * Copyright (c) 1989, 1993  *      The Regents of the University of California.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4. Neither the name of the University nor the names of its contributors  *    may be used to endorse or promote products derived from this software  *    without specific prior written permission.  *  * THIS SOFTWARE IS PROVIDED BY THE REGENTS AND CONTRIBUTORS ``AS IS'' AND  * ANY EXPRESS OR IMPLIED WARRANTIES, INCLUDING, BUT NOT LIMITED TO, THE  * IMPLIED WARRANTIES OF MERCHANTABILITY AND FITNESS FOR A PARTICULAR PURPOSE  * ARE DISCLAIMED.  IN NO EVENT SHALL THE REGENTS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w:t>
      </w:r>
    </w:p>
    <w:p w14:paraId="61AF1847" w14:textId="77777777" w:rsidR="00425AAE" w:rsidRDefault="00425AAE">
      <w:r>
        <w:t xml:space="preserve"> lib/rand-isaac.[ch] -------------------</w:t>
      </w:r>
    </w:p>
    <w:p w14:paraId="15434179" w14:textId="77777777" w:rsidR="00425AAE" w:rsidRDefault="00425AAE">
      <w:r>
        <w:t xml:space="preserve">   Copyright (C) 1999-2006 Free Software Foundation, Inc.    Copyright (C) 1997, 1998, 1999 Colin Plumb.</w:t>
      </w:r>
    </w:p>
    <w:p w14:paraId="50338517" w14:textId="77777777" w:rsidR="00425AAE" w:rsidRDefault="00425AAE">
      <w:r>
        <w:t xml:space="preserve">   This program is free software: you can redistribute it and/or modify    it under the terms of the GNU General Public License as published by    the Free Software Foundation, either version 3 of the License, or    (at your option) any later version.</w:t>
      </w:r>
    </w:p>
    <w:p w14:paraId="63859DCB"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180357CE" w14:textId="77777777" w:rsidR="00425AAE" w:rsidRDefault="00425AAE">
      <w:r>
        <w:t xml:space="preserve">   You should have received a copy of the GNU General Public License    along with this program.  If not, see &lt;http://www.gnu.org/licenses/&gt;.</w:t>
      </w:r>
    </w:p>
    <w:p w14:paraId="534C3242" w14:textId="77777777" w:rsidR="00425AAE" w:rsidRDefault="00425AAE">
      <w:r>
        <w:t xml:space="preserve"> lib/inet_ntop.c ---------------</w:t>
      </w:r>
    </w:p>
    <w:p w14:paraId="2D30DF33" w14:textId="77777777" w:rsidR="00425AAE" w:rsidRDefault="00425AAE">
      <w:r>
        <w:t xml:space="preserve">   Copyright (C) 2005, 2006  Free Software Foundation, Inc.</w:t>
      </w:r>
    </w:p>
    <w:p w14:paraId="46EF7D78" w14:textId="77777777" w:rsidR="00425AAE" w:rsidRDefault="00425AAE">
      <w:r>
        <w:t xml:space="preserve">   This program is free software; you can redistribute it and/or modify    it under the terms of the GNU General Public License as published by    the Free Software Foundation; either version 3, or (at your option)    any later version.</w:t>
      </w:r>
    </w:p>
    <w:p w14:paraId="6CAD4B8B"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4F38035D" w14:textId="77777777" w:rsidR="00425AAE" w:rsidRDefault="00425AAE">
      <w:r>
        <w:lastRenderedPageBreak/>
        <w:t xml:space="preserve">   You should have received a copy of the GNU General Public License    along with this program; if not, write to the Free Software Foundation,    Inc., 51 Franklin Street, Fifth Floor, Boston, MA 02110-1301, USA.  */</w:t>
      </w:r>
    </w:p>
    <w:p w14:paraId="32E5E7F8" w14:textId="77777777" w:rsidR="00425AAE" w:rsidRDefault="00425AAE">
      <w:r>
        <w:t>/*  * Copyright (c) 1996-1999 by Internet Software Consortium.  *  * Permission to use, copy, modify, and distribute this software for any  * purpose with or without fee is hereby granted, provided that the above  * copyright notice and this permission notice appear in all copies.  *  * THE SOFTWARE IS PROVIDED AS IS AND INTERNET SOFTWARE CONSORTIUM DISCLAIMS  * ALL WARRANTIES WITH REGARD TO THIS SOFTWARE INCLUDING ALL IMPLIED WARRANTIES  * OF MERCHANTABILITY AND FITNESS. IN NO EVENT SHALL INTERNET SOFTWARE  * CONSORTIUM BE LIABLE FOR ANY SPECIAL, DIRECT, INDIRECT, OR CONSEQUENTIAL  * DAMAGES OR ANY DAMAGES WHATSOEVER RESULTING FROM LOSS OF USE, DATA OR  * PROFITS, WHETHER IN AN ACTION OF CONTRACT, NEGLIGENCE OR OTHER TORTIOUS  * ACTION, ARISING OUT OF OR IN CONNECTION WITH THE USE OR PERFORMANCE OF THIS  * SOFTWARE.  */</w:t>
      </w:r>
    </w:p>
    <w:p w14:paraId="3900DF20" w14:textId="77777777" w:rsidR="00425AAE" w:rsidRDefault="00425AAE">
      <w:r>
        <w:t xml:space="preserve"> m4/autobuild.m4 --------------- dnl Copyright (C) 2004, 2006, 2007 Free Software Foundation, Inc. dnl This file is free software; the Free Software Foundation dnl gives unlimited permission to copy and/or distribute it, dnl with or without modifications, as long as this notice is preserved.</w:t>
      </w:r>
    </w:p>
    <w:p w14:paraId="717C93C8" w14:textId="77777777" w:rsidR="00425AAE" w:rsidRDefault="00425AAE">
      <w:r>
        <w:t>dnl From Simon Josefsson</w:t>
      </w:r>
    </w:p>
    <w:p w14:paraId="533E5298" w14:textId="77777777" w:rsidR="00425AAE" w:rsidRDefault="00425AAE">
      <w:r>
        <w:t xml:space="preserve"> src/cut.c ---------</w:t>
      </w:r>
    </w:p>
    <w:p w14:paraId="18F383A3" w14:textId="77777777" w:rsidR="00425AAE" w:rsidRDefault="00425AAE">
      <w:r>
        <w:t xml:space="preserve">   Copyright (C) 1997-2007 Free Software Foundation, Inc.    Copyright (C) 1984 David M. Ihnat</w:t>
      </w:r>
    </w:p>
    <w:p w14:paraId="510DC5B4" w14:textId="77777777" w:rsidR="00425AAE" w:rsidRDefault="00425AAE">
      <w:r>
        <w:t xml:space="preserve">   This program is free software: you can redistribute it and/or modify    it under the terms of the GNU General Public License as published by    the Free Software Foundation, either version 3 of the License, or    (at your option) any later version.</w:t>
      </w:r>
    </w:p>
    <w:p w14:paraId="18665ACB"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29B5CD67" w14:textId="77777777" w:rsidR="00425AAE" w:rsidRDefault="00425AAE">
      <w:r>
        <w:t xml:space="preserve">   You should have received a copy of the GNU General Public License    along with this program.  If not, see &lt;http://www.gnu.org/licenses/&gt;.  */</w:t>
      </w:r>
    </w:p>
    <w:p w14:paraId="3E95AFFA" w14:textId="77777777" w:rsidR="00425AAE" w:rsidRDefault="00425AAE">
      <w:r>
        <w:t xml:space="preserve"> src/dircolors.c ---------------</w:t>
      </w:r>
    </w:p>
    <w:p w14:paraId="0F8CCF35" w14:textId="77777777" w:rsidR="00425AAE" w:rsidRDefault="00425AAE">
      <w:r>
        <w:t xml:space="preserve">   Copyright (C) 1996-2007 Free Software Foundation, Inc.    Copyright (C) 1994, 1995, 1997, 1998, 1999, 2000 H. Peter Anvin</w:t>
      </w:r>
    </w:p>
    <w:p w14:paraId="27F5DF60" w14:textId="77777777" w:rsidR="00425AAE" w:rsidRDefault="00425AAE">
      <w:r>
        <w:t xml:space="preserve">   This program is free software: you can redistribute it and/or modify    it under the terms of the GNU General Public License as published by    the Free Software Foundation, either version 3 of the License, or    (at your option) any later version.</w:t>
      </w:r>
    </w:p>
    <w:p w14:paraId="1E87256B"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41B32E8C" w14:textId="77777777" w:rsidR="00425AAE" w:rsidRDefault="00425AAE">
      <w:r>
        <w:t xml:space="preserve">   You should have received a copy of the GNU General Public License    along with this program.  If not, see &lt;http://www.gnu.org/licenses/&gt;.  */</w:t>
      </w:r>
    </w:p>
    <w:p w14:paraId="120D7EF0" w14:textId="77777777" w:rsidR="00425AAE" w:rsidRDefault="00425AAE">
      <w:r>
        <w:lastRenderedPageBreak/>
        <w:t xml:space="preserve"> src/paste.c -----------</w:t>
      </w:r>
    </w:p>
    <w:p w14:paraId="2ACB7B01" w14:textId="77777777" w:rsidR="00425AAE" w:rsidRDefault="00425AAE">
      <w:r>
        <w:t xml:space="preserve">   Copyright (C) 1997-2005 Free Software Foundation, Inc.    Copyright (C) 1984 David M. Ihnat</w:t>
      </w:r>
    </w:p>
    <w:p w14:paraId="5B3AA995" w14:textId="77777777" w:rsidR="00425AAE" w:rsidRDefault="00425AAE">
      <w:r>
        <w:t xml:space="preserve">   This program is free software: you can redistribute it and/or modify    it under the terms of the GNU General Public License as published by    the Free Software Foundation, either version 3 of the License, or    (at your option) any later version.</w:t>
      </w:r>
    </w:p>
    <w:p w14:paraId="74889942"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376C7AE7" w14:textId="77777777" w:rsidR="00425AAE" w:rsidRDefault="00425AAE">
      <w:r>
        <w:t xml:space="preserve">   You should have received a copy of the GNU General Public License    along with this program.  If not, see &lt;http://www.gnu.org/licenses/&gt;.  */</w:t>
      </w:r>
    </w:p>
    <w:p w14:paraId="57B3C88F" w14:textId="77777777" w:rsidR="00425AAE" w:rsidRDefault="00425AAE">
      <w:r>
        <w:t xml:space="preserve"> src/shred.c -----------</w:t>
      </w:r>
    </w:p>
    <w:p w14:paraId="2721EB38" w14:textId="77777777" w:rsidR="00425AAE" w:rsidRDefault="00425AAE">
      <w:r>
        <w:t xml:space="preserve">   Copyright (C) 1999-2007 Free Software Foundation, Inc.    Copyright (C) 1997, 1998, 1999 Colin Plumb.</w:t>
      </w:r>
    </w:p>
    <w:p w14:paraId="5B4991F1" w14:textId="77777777" w:rsidR="00425AAE" w:rsidRDefault="00425AAE">
      <w:r>
        <w:t xml:space="preserve">   This program is free software: you can redistribute it and/or modify    it under the terms of the GNU General Public License as published by    the Free Software Foundation, either version 3 of the License, or    (at your option) any later version.</w:t>
      </w:r>
    </w:p>
    <w:p w14:paraId="3070B925"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6F7B9E2D" w14:textId="77777777" w:rsidR="00425AAE" w:rsidRDefault="00425AAE">
      <w:r>
        <w:t xml:space="preserve">   You should have received a copy of the GNU General Public License    along with this program.  If not, see &lt;http://www.gnu.org/licenses/&gt;.</w:t>
      </w:r>
    </w:p>
    <w:p w14:paraId="7470071A" w14:textId="77777777" w:rsidR="00425AAE" w:rsidRDefault="00425AAE">
      <w:r>
        <w:t xml:space="preserve"> doc/coreutils.texi (The GNU Coreutils Manual) ---------------------------------------------</w:t>
      </w:r>
    </w:p>
    <w:p w14:paraId="08CD59E0" w14:textId="77777777" w:rsidR="00425AAE" w:rsidRDefault="00425AAE">
      <w:r>
        <w:t>Copyright @copyright{} 1994-1996, 2000-2008 Free Software Foundation, Inc.</w:t>
      </w:r>
    </w:p>
    <w:p w14:paraId="48FD895E" w14:textId="77777777" w:rsidR="00425AAE" w:rsidRDefault="00425AAE">
      <w:r>
        <w:t>Permission is granted to copy, distribute and/or modify this document under the terms of the GNU Free Documentation License, Version 1.2 or any later version published by the Free Software Foundation; with no Invariant Sections, with no Front-Cover Texts, and with no Back-Cover Texts.  A copy of the license is included in the section entitled ``GNU Free Documentation License''.</w:t>
      </w:r>
    </w:p>
    <w:p w14:paraId="418BAE52" w14:textId="77777777" w:rsidR="00425AAE" w:rsidRDefault="00425AAE">
      <w:r>
        <w:t xml:space="preserve"> all other files ---------------</w:t>
      </w:r>
    </w:p>
    <w:p w14:paraId="26AB4B18" w14:textId="77777777" w:rsidR="00425AAE" w:rsidRDefault="00425AAE">
      <w:r>
        <w:t>Copyright (C) 1984-2008 Free Software Foundation, Inc.</w:t>
      </w:r>
    </w:p>
    <w:p w14:paraId="146CA041" w14:textId="77777777" w:rsidR="00425AAE" w:rsidRDefault="00425AAE">
      <w:r>
        <w:t xml:space="preserve">   This program is free software: you can redistribute it and/or modify    it under the terms of the GNU General Public License as published by    the Free Software Foundation, either version 3 of the License, or    (at your option) any later version.</w:t>
      </w:r>
    </w:p>
    <w:p w14:paraId="264C8A7F"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6169FC68" w14:textId="77777777" w:rsidR="00425AAE" w:rsidRDefault="00425AAE">
      <w:r>
        <w:t xml:space="preserve">   You should have received a copy of the GNU General Public License    along with this program.  If not, see &lt;http://www.gnu.org/licenses/&gt;.</w:t>
      </w:r>
    </w:p>
    <w:p w14:paraId="3A050C8E" w14:textId="77777777" w:rsidR="00425AAE" w:rsidRDefault="00425AAE">
      <w:r>
        <w:lastRenderedPageBreak/>
        <w:t>On Debian systems, the complete text of the GNU General Public License can be found in `/usr/share/common-licenses/GPL-3'. [END FILE=coreutils-8.21/debian/coreutils.copyright]</w:t>
      </w:r>
    </w:p>
    <w:p w14:paraId="6EBF7734" w14:textId="77777777" w:rsidR="00425AAE" w:rsidRDefault="00425AAE" w:rsidP="000727EF">
      <w:pPr>
        <w:pStyle w:val="Heading3"/>
      </w:pPr>
      <w:r>
        <w:t>coreutils-8.21/debian/mktemp.copyright:</w:t>
      </w:r>
    </w:p>
    <w:p w14:paraId="424CFB01" w14:textId="77777777" w:rsidR="00425AAE" w:rsidRDefault="00425AAE">
      <w:r>
        <w:t>[BEGIN FILE=coreutils-8.21/debian/mktemp.copyright] The empty package mktemp is created by Michael Stone &lt;mstone@debian.org&gt;  and either is in the public domain or too trivial to copyright.</w:t>
      </w:r>
    </w:p>
    <w:p w14:paraId="1E462B9C" w14:textId="77777777" w:rsidR="00425AAE" w:rsidRDefault="00425AAE">
      <w:r>
        <w:t>[END FILE=coreutils-8.21/debian/mktemp.copyright]</w:t>
      </w:r>
    </w:p>
    <w:p w14:paraId="0503B5C6" w14:textId="77777777" w:rsidR="00425AAE" w:rsidRDefault="00425AAE" w:rsidP="000727EF">
      <w:pPr>
        <w:pStyle w:val="Heading3"/>
      </w:pPr>
      <w:r>
        <w:t>coreutils-8.21/build-aux/update-copyright:</w:t>
      </w:r>
    </w:p>
    <w:p w14:paraId="7A6125F2" w14:textId="77777777" w:rsidR="00425AAE" w:rsidRDefault="00425AAE">
      <w:r>
        <w:t>[BEGIN FILE=coreutils-8.21/build-aux/update-copyright] eval '(exit $?0)' &amp;&amp; eval 'exec perl -wS -0777 -pi $0 ${1+$@}'   &amp; eval 'exec perl -wS -0777 -pi $0 $argv:q'     if 0; # Update an FSF copyright year list to include the current year.</w:t>
      </w:r>
    </w:p>
    <w:p w14:paraId="7BF9BDE1" w14:textId="77777777" w:rsidR="00425AAE" w:rsidRDefault="00425AAE">
      <w:r>
        <w:t>my $VERSION = '2013-01-03.09:41'; # UTC</w:t>
      </w:r>
    </w:p>
    <w:p w14:paraId="36F66271" w14:textId="77777777" w:rsidR="00425AAE" w:rsidRDefault="00425AAE">
      <w:r>
        <w:t># Copyright (C) 2009-2013 Free Software Foundation, Inc. # # This program is free software: you can redistribute it and/or modify # it under the terms of the GNU General Public License as published by # the Free Software Foundation; either version 3, or (at your option) # any later version. # # This program is distributed in the hope that it will be useful, # but WITHOUT ANY WARRANTY; without even the implied warranty of # MERCHANTABILITY or FITNESS FOR A PARTICULAR PURPOSE.  See the # GNU General Public License for more details. # # You should have received a copy of the GNU General Public License # along with this program.  If not, see &lt;http://www.gnu.org/licenses/&gt;.</w:t>
      </w:r>
    </w:p>
    <w:p w14:paraId="252B4CB7" w14:textId="77777777" w:rsidR="00425AAE" w:rsidRDefault="00425AAE">
      <w:r>
        <w:t># Written by Jim Meyering and Joel E. Denny</w:t>
      </w:r>
    </w:p>
    <w:p w14:paraId="092ABCC9" w14:textId="77777777" w:rsidR="00425AAE" w:rsidRDefault="00425AAE">
      <w:r>
        <w:t xml:space="preserve"># The arguments to this script should be names of files that contain # copyright statements to be updated.  The copyright holder's name # defaults to Free Software Foundation, Inc. but may be changed to # any other name by using the UPDATE_COPYRIGHT_HOLDER environment # variable. # # For example, you might wish to use the update-copyright target rule # in maint.mk from gnulib's maintainer-makefile module. # # Iff a copyright statement is recognized in a file and the final # year is not the current year, then the statement is updated for the # new year and it is reformatted to: # #   1. Fit within 72 columns. #   2. Convert 2-digit years to 4-digit years by prepending 19. #   3. Expand copyright year intervals.  (See Environment variables #      below.) # # A warning is printed for every file for which no copyright # statement is recognized. # # Each file's copyright statement must be formatted correctly in # order to be recognized.  For example, each of these is fine: # #   Copyright @copyright{} 1990-2005, 2007-2009 Free Software #   Foundation, Inc. # #   # Copyright (C) 1990-2005, 2007-2009 Free Software #   # Foundation, Inc. # #   /* #    * Copyright &amp;copy; 90,2005,2007-2009 #    * Free Software Foundation, Inc. #    */ # # However, the following format is not recognized because the line # prefix changes after the first line: # #   ## Copyright (C) 1990-2005, 2007-2009 Free Software #   #  Foundation, Inc. # # However, any correctly formatted copyright statement following # a non-matching copyright statements would be recognized. # # The exact conditions that a file's copyright statement must meet # to be recognized are: # #   1. It is the first copyright statement that meets all of the #      following conditions.  Subsequent copyright </w:t>
      </w:r>
      <w:r>
        <w:lastRenderedPageBreak/>
        <w:t>statements are #      ignored. #   2. Its format is Copyright (C), then a list of copyright years, #      and then the name of the copyright holder. #   3. The (C) takes one of the following forms or is omitted #      entirely: # #        A. (C) #        B. (c) #        C. @copyright{} #        D. &amp;copy; # #   4. The Copyright appears at the beginning of a line, except that it #      may be prefixed by any sequence (e.g., a comment) of no more than #      5 characters -- including white space. #   5. Iff such a prefix is present, the same prefix appears at the #      beginning of each remaining line within the FSF copyright #      statement.  There is one exception in order to support C-style #      comments: if the first line's prefix contains nothing but #      whitespace surrounding a /*, then the prefix for all subsequent #      lines is the same as the first line's prefix except with each of #      / and possibly * replaced by a  .  The replacement of * #      by   is consistent throughout all subsequent lines. #   6. Blank lines, even if preceded by the prefix, do not appear #      within the FSF copyright statement. #   7. Each copyright year is 2 or 4 digits, and years are separated by #      commas or dashes.  Whitespace may appear after commas. # # Environment variables: # #   1. If UPDATE_COPYRIGHT_FORCE=1, a recognized FSF copyright statement #      is reformatted even if it does not need updating for the new #      year.  If unset or set to 0, only updated FSF copyright #      statements are reformatted. #   2. If UPDATE_COPYRIGHT_USE_INTERVALS=1, every series of consecutive #      copyright years (such as 90, 1991, 1992-2007, 2008) in a #      reformatted FSF copyright statement is collapsed to a single #      interval (such as 1990-2008).  If unset or set to 0, all existing #      copyright year intervals in a reformatted FSF copyright statement #      are expanded instead. #      If UPDATE_COPYRIGHT_USE_INTERVALS=2, convert a sequence with gaps #      to the minimal containing range.  For example, convert #      2000, 2004-2007, 2009 to 2000-2009. #   3. For testing purposes, you can set the assumed current year in #      UPDATE_COPYRIGHT_YEAR. #   4. The default maximum line length for a copyright line is 72. #      Set UPDATE_COPYRIGHT_MAX_LINE_LENGTH to use a different length. #   5. Set UPDATE_COPYRIGHT_HOLDER if the copyright holder is other #      than Free Software Foundation, Inc..</w:t>
      </w:r>
    </w:p>
    <w:p w14:paraId="47991641" w14:textId="77777777" w:rsidR="00425AAE" w:rsidRDefault="00425AAE">
      <w:r>
        <w:t>use strict; use warnings;</w:t>
      </w:r>
    </w:p>
    <w:p w14:paraId="56F78E09" w14:textId="77777777" w:rsidR="00425AAE" w:rsidRDefault="00425AAE">
      <w:r>
        <w:t>my $copyright_re = 'Copyright'; my $circle_c_re = '(?:\([cC]\)</w:t>
      </w:r>
    </w:p>
    <w:p w14:paraId="7210C19D" w14:textId="77777777" w:rsidR="00425AAE" w:rsidRDefault="00425AAE">
      <w:r>
        <w:t>@copyright{}</w:t>
      </w:r>
    </w:p>
    <w:p w14:paraId="07E095C8" w14:textId="77777777" w:rsidR="00425AAE" w:rsidRDefault="00425AAE">
      <w:r>
        <w:t xml:space="preserve">&amp;copy;)'; my $holder = $ENV{UPDATE_COPYRIGHT_HOLDER}; $holder </w:t>
      </w:r>
    </w:p>
    <w:p w14:paraId="4DDEC2F1" w14:textId="77777777" w:rsidR="00425AAE" w:rsidRDefault="00425AAE"/>
    <w:p w14:paraId="75E9749C" w14:textId="77777777" w:rsidR="00425AAE" w:rsidRDefault="00425AAE">
      <w:r>
        <w:t xml:space="preserve">= 'Free Software Foundation, Inc.'; my $prefix_max = 5; my $margin = $ENV{UPDATE_COPYRIGHT_MAX_LINE_LENGTH}; !$margin </w:t>
      </w:r>
    </w:p>
    <w:p w14:paraId="182B7571" w14:textId="77777777" w:rsidR="00425AAE" w:rsidRDefault="00425AAE"/>
    <w:p w14:paraId="564531C3" w14:textId="77777777" w:rsidR="00425AAE" w:rsidRDefault="00425AAE">
      <w:r>
        <w:t xml:space="preserve"> $margin !~ m/^\d+$/   and $margin = 72;</w:t>
      </w:r>
    </w:p>
    <w:p w14:paraId="3792EB25" w14:textId="77777777" w:rsidR="00425AAE" w:rsidRDefault="00425AAE">
      <w:r>
        <w:t>my $tab_width = 8;</w:t>
      </w:r>
    </w:p>
    <w:p w14:paraId="1A53B419" w14:textId="77777777" w:rsidR="00425AAE" w:rsidRDefault="00425AAE">
      <w:r>
        <w:t xml:space="preserve">my $this_year = $ENV{UPDATE_COPYRIGHT_YEAR}; if (!$this_year </w:t>
      </w:r>
    </w:p>
    <w:p w14:paraId="1830EBC4" w14:textId="77777777" w:rsidR="00425AAE" w:rsidRDefault="00425AAE"/>
    <w:p w14:paraId="27D17906" w14:textId="77777777" w:rsidR="00425AAE" w:rsidRDefault="00425AAE">
      <w:r>
        <w:t xml:space="preserve"> $this_year !~ m/^\d{4}$/)   {     my ($sec, $min, $hour, $mday, $month, $year) = localtime (time ());     $this_year = $year + 1900;   }</w:t>
      </w:r>
    </w:p>
    <w:p w14:paraId="2A1CA536" w14:textId="77777777" w:rsidR="00425AAE" w:rsidRDefault="00425AAE">
      <w:r>
        <w:t># Unless the file consistently uses \r\n as the EOL, use \n instead. my $eol = /(?:^</w:t>
      </w:r>
    </w:p>
    <w:p w14:paraId="27FACDC7" w14:textId="77777777" w:rsidR="00425AAE" w:rsidRDefault="00425AAE">
      <w:r>
        <w:lastRenderedPageBreak/>
        <w:t>[^\r])\n/ ? \n : \r\n;</w:t>
      </w:r>
    </w:p>
    <w:p w14:paraId="5BB517DE" w14:textId="77777777" w:rsidR="00425AAE" w:rsidRDefault="00425AAE">
      <w:r>
        <w:t>my $leading; my $prefix; my $ws_re; my $stmt_re; while (/(^</w:t>
      </w:r>
    </w:p>
    <w:p w14:paraId="4D6191EA" w14:textId="77777777" w:rsidR="00425AAE" w:rsidRDefault="00425AAE">
      <w:r>
        <w:t>\n)(.{0,$prefix_max})$copyright_re/g)   {     $leading = $1$2;     $prefix = $2;     if ($prefix =~ /^(\s*\/)\*(\s*)$/)       {         $prefix =~ s,/, ,;         my $prefix_ws = $prefix;         $prefix_ws =~ s/\*/ /; # Only whitespace.         if (/\G(?:[^*\n]</w:t>
      </w:r>
    </w:p>
    <w:p w14:paraId="332797EC" w14:textId="77777777" w:rsidR="00425AAE" w:rsidRDefault="00425AAE">
      <w:r>
        <w:t>\*[^\/\n])*\*?\n$prefix_ws/)           {             $prefix = $prefix_ws;           }       }     $ws_re = '[ \t\r\f]'; # \s without \n     $ws_re =       (?:$ws_re*(?:$ws_re</w:t>
      </w:r>
    </w:p>
    <w:p w14:paraId="10FC1161" w14:textId="77777777" w:rsidR="00425AAE" w:rsidRDefault="00425AAE">
      <w:r>
        <w:t>\\n . quotemeta($prefix) . )$ws_re*);     my $holder_re = $holder;     $holder_re =~ s/\s/$ws_re/g;     my $stmt_remainder_re =       (?:$ws_re$circle_c_re)?       . $ws_re(?:(?:\\d\\d)?\\d\\d(?:,$ws_re?</w:t>
      </w:r>
    </w:p>
    <w:p w14:paraId="31336525" w14:textId="77777777" w:rsidR="00425AAE" w:rsidRDefault="00425AAE">
      <w:r>
        <w:t>-))*       . ((?:\\d\\d)?\\d\\d)$ws_re$holder_re;     if (/\G$stmt_remainder_re/)       {         $stmt_re =           quotemeta($leading) . ($copyright_re$stmt_remainder_re);         last;       }   } if (defined $stmt_re)   {     /$stmt_re/ or die; # Should never die.     my $stmt = $1;     my $final_year_orig = $2;</w:t>
      </w:r>
    </w:p>
    <w:p w14:paraId="1BBC0B0B" w14:textId="77777777" w:rsidR="00425AAE" w:rsidRDefault="00425AAE">
      <w:r>
        <w:t xml:space="preserve">    # Handle two-digit year numbers like 98 and 99.     my $final_year = $final_year_orig;     $final_year &lt;= 99       and $final_year += 1900;</w:t>
      </w:r>
    </w:p>
    <w:p w14:paraId="18006D3B" w14:textId="77777777" w:rsidR="00425AAE" w:rsidRDefault="00425AAE">
      <w:r>
        <w:t xml:space="preserve">    if ($final_year != $this_year)       {         # Update the year.         $stmt =~ s/\b$final_year_orig\b/$final_year, $this_year/;       }     if ($final_year != $this_year </w:t>
      </w:r>
    </w:p>
    <w:p w14:paraId="636B27CE" w14:textId="77777777" w:rsidR="00425AAE" w:rsidRDefault="00425AAE"/>
    <w:p w14:paraId="20E2EC98" w14:textId="77777777" w:rsidR="00425AAE" w:rsidRDefault="00425AAE">
      <w:r>
        <w:t xml:space="preserve"> $ENV{'UPDATE_COPYRIGHT_FORCE'})       {         # Normalize all whitespace including newline-prefix sequences.         $stmt =~ s/$ws_re/ /g;</w:t>
      </w:r>
    </w:p>
    <w:p w14:paraId="3C9B4621" w14:textId="77777777" w:rsidR="00425AAE" w:rsidRDefault="00425AAE">
      <w:r>
        <w:t xml:space="preserve">        # Put spaces after commas.         $stmt =~ s/, ?/, /g;</w:t>
      </w:r>
    </w:p>
    <w:p w14:paraId="2BDE41B2" w14:textId="77777777" w:rsidR="00425AAE" w:rsidRDefault="00425AAE">
      <w:r>
        <w:t xml:space="preserve">        # Convert 2-digit to 4-digit years.         $stmt =~ s/(\b\d\d\b)/19$1/g;</w:t>
      </w:r>
    </w:p>
    <w:p w14:paraId="088B1E1D" w14:textId="77777777" w:rsidR="00425AAE" w:rsidRDefault="00425AAE">
      <w:r>
        <w:t xml:space="preserve">        # Make the use of intervals consistent.         if (!$ENV{UPDATE_COPYRIGHT_USE_INTERVALS})           {             $stmt =~ s/(\d{4})-(\d{4})/join(', ', $1..$2)/eg;           }         else           {             $stmt =~               s/                 (\d{4})                 (?:                   (,\ </w:t>
      </w:r>
    </w:p>
    <w:p w14:paraId="5C0EE6D8" w14:textId="77777777" w:rsidR="00425AAE" w:rsidRDefault="00425AAE">
      <w:r>
        <w:t>-)                   ((??{                     if    ($2 eq '-') { '\d{4}'; }                     elsif (!$3)       { $1 + 1;  }                     else              { $3 + 1;  }                   }))                 )+               /$1-$3/gx;</w:t>
      </w:r>
    </w:p>
    <w:p w14:paraId="42BAE208" w14:textId="77777777" w:rsidR="00425AAE" w:rsidRDefault="00425AAE">
      <w:r>
        <w:t xml:space="preserve">            # When it's 2, emit a single range encompassing all year numbers.             $ENV{UPDATE_COPYRIGHT_USE_INTERVALS} == 2               and $stmt =~ s/\b(\d{4})\b.*\b(\d{4})\b/$1-$2/;           }</w:t>
      </w:r>
    </w:p>
    <w:p w14:paraId="167E2686" w14:textId="77777777" w:rsidR="00425AAE" w:rsidRDefault="00425AAE">
      <w:r>
        <w:t xml:space="preserve">        # Format within margin.         my $stmt_wrapped;         my $text_margin = $margin - length($prefix);         if ($prefix =~ /^(\t+)/)           {             $text_margin -= length($1) * ($tab_width - 1);           }         while (length $stmt)           {             if (($stmt =~ s/^(.{1,$text_margin})(?: </w:t>
      </w:r>
    </w:p>
    <w:p w14:paraId="00989F73" w14:textId="77777777" w:rsidR="00425AAE" w:rsidRDefault="00425AAE">
      <w:r>
        <w:t xml:space="preserve">$)//)                 </w:t>
      </w:r>
    </w:p>
    <w:p w14:paraId="7A29BE2A" w14:textId="77777777" w:rsidR="00425AAE" w:rsidRDefault="00425AAE"/>
    <w:p w14:paraId="2E7144BA" w14:textId="77777777" w:rsidR="00425AAE" w:rsidRDefault="00425AAE">
      <w:r>
        <w:t xml:space="preserve"> ($stmt =~ s/^([\S]+)(?: </w:t>
      </w:r>
    </w:p>
    <w:p w14:paraId="4A664F23" w14:textId="77777777" w:rsidR="00425AAE" w:rsidRDefault="00425AAE">
      <w:r>
        <w:t>$)//))               {                 my $line = $1;                 $stmt_wrapped .= $stmt_wrapped ? $eol$prefix : $leading;                 $stmt_wrapped .= $line;               }             else               {                 # Should be unreachable, but we don't want an infinite                 # loop if it can be reached.                 die;               }           }</w:t>
      </w:r>
    </w:p>
    <w:p w14:paraId="51F6DB10" w14:textId="77777777" w:rsidR="00425AAE" w:rsidRDefault="00425AAE">
      <w:r>
        <w:lastRenderedPageBreak/>
        <w:t xml:space="preserve">        # Replace the old copyright statement.         s/$stmt_re/$stmt_wrapped/;       }   } else   {     print STDERR $ARGV: warning: copyright statement not found\n;   }</w:t>
      </w:r>
    </w:p>
    <w:p w14:paraId="063EDD7E" w14:textId="77777777" w:rsidR="00425AAE" w:rsidRDefault="00425AAE">
      <w:r>
        <w:t># Local variables: # mode: perl # indent-tabs-mode: nil # eval: (add-hook 'write-file-hooks 'time-stamp) # time-stamp-start: my $VERSION = ' # time-stamp-format: %:y-%02m-%02d.%02H:%02M # time-stamp-time-zone: UTC # time-stamp-end: '; # UTC # End: [END FILE=coreutils-8.21/build-aux/update-copyright]</w:t>
      </w:r>
    </w:p>
    <w:p w14:paraId="34C3D4BC" w14:textId="77777777" w:rsidR="00425AAE" w:rsidRDefault="00425AAE" w:rsidP="000727EF">
      <w:pPr>
        <w:pStyle w:val="Heading3"/>
      </w:pPr>
      <w:r>
        <w:t>coreutils-8.21/gnulib-tests/test-update-copyright.sh:</w:t>
      </w:r>
    </w:p>
    <w:p w14:paraId="57C4FF58" w14:textId="77777777" w:rsidR="00425AAE" w:rsidRDefault="00425AAE">
      <w:r>
        <w:t>[BEGIN FILE=coreutils-8.21/gnulib-tests/test-update-copyright.sh] #!/bin/sh # Test suite for update-copyright. # Copyright (C) 2009-2013 Free Software Foundation, Inc. # This file is part of the GNUlib Library. # # This program is free software: you can redistribute it and/or modify # it under the terms of the GNU General Public License as published by # the Free Software Foundation; either version 3 of the License, or # (at your option) any later version. # # This program is distributed in the hope that it will be useful, # but WITHOUT ANY WARRANTY; without even the implied warranty of # MERCHANTABILITY or FITNESS FOR A PARTICULAR PURPOSE.  See the # GNU General Public License for more details. # # You should have received a copy of the GNU General Public License # along with this program.  If not, see &lt;http://www.gnu.org/licenses/&gt;.</w:t>
      </w:r>
    </w:p>
    <w:p w14:paraId="3B84C503" w14:textId="77777777" w:rsidR="00425AAE" w:rsidRDefault="00425AAE">
      <w:r>
        <w:t>diffout=`diff -u /dev/null /dev/null 2&gt;&amp;1` if test x$diffout = x &amp;&amp; test $? -eq 0; then   compare() { diff -u $@; } else   compare() { cmp $@; } fi</w:t>
      </w:r>
    </w:p>
    <w:p w14:paraId="6F86C919" w14:textId="77777777" w:rsidR="00425AAE" w:rsidRDefault="00425AAE">
      <w:r>
        <w:t># Ensure the update-copyright program gets found. PATH=$abs_aux_dir:$PATH export PATH</w:t>
      </w:r>
    </w:p>
    <w:p w14:paraId="20DDA916" w14:textId="77777777" w:rsidR="00425AAE" w:rsidRDefault="00425AAE">
      <w:r>
        <w:t>TMP_BASE=update-copyright.test trap 'rm -f $TMP_BASE*' 0 1 2 3 15</w:t>
      </w:r>
    </w:p>
    <w:p w14:paraId="72AC8522" w14:textId="77777777" w:rsidR="00425AAE" w:rsidRDefault="00425AAE">
      <w:r>
        <w:t>## --------------------------------- ## ## Skip if user does not have perl.  ## ## --------------------------------- ##</w:t>
      </w:r>
    </w:p>
    <w:p w14:paraId="5F7C68E1" w14:textId="77777777" w:rsidR="00425AAE" w:rsidRDefault="00425AAE">
      <w:r>
        <w:t xml:space="preserve">TMP=$TMP_BASE s=$TMP-script cat &lt;&lt;\EOF &gt; $s eval '(exit $?0)' &amp;&amp; eval 'exec perl -wS -0777 -pi $0 ${1+$@}'   &amp; eval 'exec perl -wS -0777 -pi $0 $argv:q'     if 0; s/a/b/ EOF chmod a+x $s echo a &gt; $TMP-in ./$s $TMP-in 2&gt;/dev/null &amp;&amp; test b = `cat $TMP-in 2&gt;/dev/null` </w:t>
      </w:r>
    </w:p>
    <w:p w14:paraId="42D05F92" w14:textId="77777777" w:rsidR="00425AAE" w:rsidRDefault="00425AAE"/>
    <w:p w14:paraId="4EEF4A17" w14:textId="77777777" w:rsidR="00425AAE" w:rsidRDefault="00425AAE">
      <w:r>
        <w:t xml:space="preserve">   {     printf '%s\n' $0: skipping this test; \       'your system has insufficient support for Perl' 1&gt;&amp;2     exit 77   }</w:t>
      </w:r>
    </w:p>
    <w:p w14:paraId="4CFA3D54" w14:textId="77777777" w:rsidR="00425AAE" w:rsidRDefault="00425AAE">
      <w:r>
        <w:t xml:space="preserve"># Skip this test if Perl is too old.  FIXME: 5.8.0 is just a guess. # We have a report that 5.6.1 is inadequate and that 5.8.0 works. perl -e 'require 5.8.0' </w:t>
      </w:r>
    </w:p>
    <w:p w14:paraId="370FABB7" w14:textId="77777777" w:rsidR="00425AAE" w:rsidRDefault="00425AAE"/>
    <w:p w14:paraId="6F3B4A0B" w14:textId="77777777" w:rsidR="00425AAE" w:rsidRDefault="00425AAE">
      <w:r>
        <w:t xml:space="preserve"> {   echo '$0: skipping this test; Perl version is too old' 1&gt;&amp;2   exit 77 }</w:t>
      </w:r>
    </w:p>
    <w:p w14:paraId="50947B89" w14:textId="77777777" w:rsidR="00425AAE" w:rsidRDefault="00425AAE">
      <w:r>
        <w:t># Do not let a different envvar setting perturb results. UPDATE_COPYRIGHT_MAX_LINE_LENGTH=72 export UPDATE_COPYRIGHT_MAX_LINE_LENGTH</w:t>
      </w:r>
    </w:p>
    <w:p w14:paraId="6B541434" w14:textId="77777777" w:rsidR="00425AAE" w:rsidRDefault="00425AAE">
      <w:r>
        <w:t>## ----------------------------- ## ## Examples from documentation.  ## ## ----------------------------- ##</w:t>
      </w:r>
    </w:p>
    <w:p w14:paraId="1397FC24" w14:textId="77777777" w:rsidR="00425AAE" w:rsidRDefault="00425AAE">
      <w:r>
        <w:t>TMP=$TMP_BASE-ex cat &gt; $TMP.1 &lt;&lt;EOF Copyright @copyright{} 1990-2005, 2007-2009 Free Software Foundation, Inc. EOF cat &gt; $TMP.2 &lt;&lt;EOF # Copyright (C) 1990-</w:t>
      </w:r>
      <w:r>
        <w:lastRenderedPageBreak/>
        <w:t>2005, 2007-2009 Free Software # Foundation, Inc. EOF cat &gt; $TMP.3 &lt;&lt;EOF /*  * Copyright &amp;copy; 90,2005,2007-2009  * Free Software Foundation, Inc.  */ EOF cat &gt; $TMP.4 &lt;&lt;EOF ## Copyright (C) 1990-2005, 2007-2009 Free Software #  Foundation, Inc. EOF cat &gt; $TMP.5 &lt;&lt;EOF Copyright (C) 1990-2005, 2007-2009 Acme, Inc. EOF cat &gt; $TMP.6 &lt;&lt;EOF ## Copyright (C) 1990-2005, 2007-2009 Free Software #  Foundation, Inc.</w:t>
      </w:r>
    </w:p>
    <w:p w14:paraId="48B09E42" w14:textId="77777777" w:rsidR="00425AAE" w:rsidRDefault="00425AAE">
      <w:r>
        <w:t>Copyright (C) 1990-2005, 2007-2009 Free Software Foundation, Inc. EOF cat &gt; $TMP.7 &lt;&lt;EOF Copyright (C) 1990-2005, 2007-2009 Acme, Inc.</w:t>
      </w:r>
    </w:p>
    <w:p w14:paraId="3AB4381F" w14:textId="77777777" w:rsidR="00425AAE" w:rsidRDefault="00425AAE">
      <w:r>
        <w:t># Copyright (C) 1990-2005, 2007-2009 Free Software # Foundation, Inc. EOF</w:t>
      </w:r>
    </w:p>
    <w:p w14:paraId="2ED9D78D" w14:textId="77777777" w:rsidR="00425AAE" w:rsidRDefault="00425AAE">
      <w:r>
        <w:t xml:space="preserve">UPDATE_COPYRIGHT_YEAR=2009 \   update-copyright $TMP.? 1&gt; $TMP-stdout 2&gt; $TMP-stderr compare /dev/null $TMP-stdout </w:t>
      </w:r>
    </w:p>
    <w:p w14:paraId="762F1157" w14:textId="77777777" w:rsidR="00425AAE" w:rsidRDefault="00425AAE"/>
    <w:p w14:paraId="06B91DA3" w14:textId="77777777" w:rsidR="00425AAE" w:rsidRDefault="00425AAE">
      <w:r>
        <w:t xml:space="preserve"> exit 1 compare - $TMP-stderr &lt;&lt;EOF </w:t>
      </w:r>
    </w:p>
    <w:p w14:paraId="06B2A067" w14:textId="77777777" w:rsidR="00425AAE" w:rsidRDefault="00425AAE"/>
    <w:p w14:paraId="0DC04D03" w14:textId="77777777" w:rsidR="00425AAE" w:rsidRDefault="00425AAE">
      <w:r>
        <w:t xml:space="preserve"> exit 1 $TMP.4: warning: copyright statement not found $TMP.5: warning: copyright statement not found EOF compare - $TMP.1 &lt;&lt;EOF </w:t>
      </w:r>
    </w:p>
    <w:p w14:paraId="25572B68" w14:textId="77777777" w:rsidR="00425AAE" w:rsidRDefault="00425AAE"/>
    <w:p w14:paraId="1C28FAEB" w14:textId="77777777" w:rsidR="00425AAE" w:rsidRDefault="00425AAE">
      <w:r>
        <w:t xml:space="preserve"> exit 1 Copyright @copyright{} 1990-2005, 2007-2009 Free Software Foundation, Inc. EOF compare - $TMP.2 &lt;&lt;EOF </w:t>
      </w:r>
    </w:p>
    <w:p w14:paraId="6B2EBD72" w14:textId="77777777" w:rsidR="00425AAE" w:rsidRDefault="00425AAE"/>
    <w:p w14:paraId="7B26A177" w14:textId="77777777" w:rsidR="00425AAE" w:rsidRDefault="00425AAE">
      <w:r>
        <w:t xml:space="preserve"> exit 1 # Copyright (C) 1990-2005, 2007-2009 Free Software # Foundation, Inc. EOF compare - $TMP.3 &lt;&lt;EOF </w:t>
      </w:r>
    </w:p>
    <w:p w14:paraId="140D5788" w14:textId="77777777" w:rsidR="00425AAE" w:rsidRDefault="00425AAE"/>
    <w:p w14:paraId="5EE3B546" w14:textId="77777777" w:rsidR="00425AAE" w:rsidRDefault="00425AAE">
      <w:r>
        <w:t xml:space="preserve"> exit 1 /*  * Copyright &amp;copy; 90,2005,2007-2009  * Free Software Foundation, Inc.  */ EOF compare - $TMP.4 &lt;&lt;EOF </w:t>
      </w:r>
    </w:p>
    <w:p w14:paraId="60AE3976" w14:textId="77777777" w:rsidR="00425AAE" w:rsidRDefault="00425AAE"/>
    <w:p w14:paraId="16DF4773" w14:textId="77777777" w:rsidR="00425AAE" w:rsidRDefault="00425AAE">
      <w:r>
        <w:t xml:space="preserve"> exit 1 ## Copyright (C) 1990-2005, 2007-2009 Free Software #  Foundation, Inc. EOF compare - $TMP.5 &lt;&lt;EOF </w:t>
      </w:r>
    </w:p>
    <w:p w14:paraId="0EC4C99E" w14:textId="77777777" w:rsidR="00425AAE" w:rsidRDefault="00425AAE"/>
    <w:p w14:paraId="2E7766C6" w14:textId="77777777" w:rsidR="00425AAE" w:rsidRDefault="00425AAE">
      <w:r>
        <w:t xml:space="preserve"> exit 1 Copyright (C) 1990-2005, 2007-2009 Acme, Inc. EOF compare - $TMP.6 &lt;&lt;EOF </w:t>
      </w:r>
    </w:p>
    <w:p w14:paraId="35AE927F" w14:textId="77777777" w:rsidR="00425AAE" w:rsidRDefault="00425AAE"/>
    <w:p w14:paraId="0536E071" w14:textId="77777777" w:rsidR="00425AAE" w:rsidRDefault="00425AAE">
      <w:r>
        <w:t xml:space="preserve"> exit 1 ## Copyright (C) 1990-2005, 2007-2009 Free Software #  Foundation, Inc.</w:t>
      </w:r>
    </w:p>
    <w:p w14:paraId="254CFB69" w14:textId="77777777" w:rsidR="00425AAE" w:rsidRDefault="00425AAE">
      <w:r>
        <w:t xml:space="preserve">Copyright (C) 1990-2005, 2007-2009 Free Software Foundation, Inc. EOF compare - $TMP.7 &lt;&lt;EOF </w:t>
      </w:r>
    </w:p>
    <w:p w14:paraId="1555B301" w14:textId="77777777" w:rsidR="00425AAE" w:rsidRDefault="00425AAE"/>
    <w:p w14:paraId="13C0E843" w14:textId="77777777" w:rsidR="00425AAE" w:rsidRDefault="00425AAE">
      <w:r>
        <w:t xml:space="preserve"> exit 1 Copyright (C) 1990-2005, 2007-2009 Acme, Inc.</w:t>
      </w:r>
    </w:p>
    <w:p w14:paraId="6A9AFCF9" w14:textId="77777777" w:rsidR="00425AAE" w:rsidRDefault="00425AAE">
      <w:r>
        <w:t># Copyright (C) 1990-2005, 2007-2009 Free Software # Foundation, Inc. EOF</w:t>
      </w:r>
    </w:p>
    <w:p w14:paraId="56E7C3DB" w14:textId="77777777" w:rsidR="00425AAE" w:rsidRDefault="00425AAE">
      <w:r>
        <w:t xml:space="preserve">UPDATE_COPYRIGHT_YEAR=2010 UPDATE_COPYRIGHT_USE_INTERVALS=1 \   update-copyright $TMP.? 1&gt; $TMP-stdout 2&gt; $TMP-stderr compare /dev/null $TMP-stdout </w:t>
      </w:r>
    </w:p>
    <w:p w14:paraId="14519BE0" w14:textId="77777777" w:rsidR="00425AAE" w:rsidRDefault="00425AAE"/>
    <w:p w14:paraId="19D5A8C2" w14:textId="77777777" w:rsidR="00425AAE" w:rsidRDefault="00425AAE">
      <w:r>
        <w:t xml:space="preserve"> exit 1 compare - $TMP-stderr &lt;&lt;EOF </w:t>
      </w:r>
    </w:p>
    <w:p w14:paraId="34B7DFC9" w14:textId="77777777" w:rsidR="00425AAE" w:rsidRDefault="00425AAE"/>
    <w:p w14:paraId="0D10FC89" w14:textId="77777777" w:rsidR="00425AAE" w:rsidRDefault="00425AAE">
      <w:r>
        <w:lastRenderedPageBreak/>
        <w:t xml:space="preserve"> exit 1 $TMP.4: warning: copyright statement not found $TMP.5: warning: copyright statement not found EOF compare - $TMP.1 &lt;&lt;EOF </w:t>
      </w:r>
    </w:p>
    <w:p w14:paraId="5FB4D76E" w14:textId="77777777" w:rsidR="00425AAE" w:rsidRDefault="00425AAE"/>
    <w:p w14:paraId="37B971A0" w14:textId="77777777" w:rsidR="00425AAE" w:rsidRDefault="00425AAE">
      <w:r>
        <w:t xml:space="preserve"> exit 1 Copyright @copyright{} 1990-2005, 2007-2010 Free Software Foundation, Inc. EOF compare - $TMP.2 &lt;&lt;EOF </w:t>
      </w:r>
    </w:p>
    <w:p w14:paraId="6048D8B8" w14:textId="77777777" w:rsidR="00425AAE" w:rsidRDefault="00425AAE"/>
    <w:p w14:paraId="65AF03A0" w14:textId="77777777" w:rsidR="00425AAE" w:rsidRDefault="00425AAE">
      <w:r>
        <w:t xml:space="preserve"> exit 1 # Copyright (C) 1990-2005, 2007-2010 Free Software Foundation, Inc. EOF compare - $TMP.3 &lt;&lt;EOF </w:t>
      </w:r>
    </w:p>
    <w:p w14:paraId="062B09D7" w14:textId="77777777" w:rsidR="00425AAE" w:rsidRDefault="00425AAE"/>
    <w:p w14:paraId="3C25221F" w14:textId="77777777" w:rsidR="00425AAE" w:rsidRDefault="00425AAE">
      <w:r>
        <w:t xml:space="preserve"> exit 1 /*  * Copyright &amp;copy; 1990, 2005, 2007-2010 Free Software Foundation, Inc.  */ EOF compare - $TMP.4 &lt;&lt;EOF </w:t>
      </w:r>
    </w:p>
    <w:p w14:paraId="779ACEC2" w14:textId="77777777" w:rsidR="00425AAE" w:rsidRDefault="00425AAE"/>
    <w:p w14:paraId="08FADDF8" w14:textId="77777777" w:rsidR="00425AAE" w:rsidRDefault="00425AAE">
      <w:r>
        <w:t xml:space="preserve"> exit 1 ## Copyright (C) 1990-2005, 2007-2009 Free Software #  Foundation, Inc. EOF compare - $TMP.5 &lt;&lt;EOF </w:t>
      </w:r>
    </w:p>
    <w:p w14:paraId="1B221F61" w14:textId="77777777" w:rsidR="00425AAE" w:rsidRDefault="00425AAE"/>
    <w:p w14:paraId="071A8D21" w14:textId="77777777" w:rsidR="00425AAE" w:rsidRDefault="00425AAE">
      <w:r>
        <w:t xml:space="preserve"> exit 1 Copyright (C) 1990-2005, 2007-2009 Acme, Inc. EOF compare - $TMP.6 &lt;&lt;EOF </w:t>
      </w:r>
    </w:p>
    <w:p w14:paraId="20A4EA01" w14:textId="77777777" w:rsidR="00425AAE" w:rsidRDefault="00425AAE"/>
    <w:p w14:paraId="71B1F8FC" w14:textId="77777777" w:rsidR="00425AAE" w:rsidRDefault="00425AAE">
      <w:r>
        <w:t xml:space="preserve"> exit 1 ## Copyright (C) 1990-2005, 2007-2009 Free Software #  Foundation, Inc.</w:t>
      </w:r>
    </w:p>
    <w:p w14:paraId="53A9C678" w14:textId="77777777" w:rsidR="00425AAE" w:rsidRDefault="00425AAE">
      <w:r>
        <w:t xml:space="preserve">Copyright (C) 1990-2005, 2007-2010 Free Software Foundation, Inc. EOF compare - $TMP.7 &lt;&lt;EOF </w:t>
      </w:r>
    </w:p>
    <w:p w14:paraId="332FCB3A" w14:textId="77777777" w:rsidR="00425AAE" w:rsidRDefault="00425AAE"/>
    <w:p w14:paraId="4B943D8C" w14:textId="77777777" w:rsidR="00425AAE" w:rsidRDefault="00425AAE">
      <w:r>
        <w:t xml:space="preserve"> exit 1 Copyright (C) 1990-2005, 2007-2009 Acme, Inc.</w:t>
      </w:r>
    </w:p>
    <w:p w14:paraId="1109F6A9" w14:textId="77777777" w:rsidR="00425AAE" w:rsidRDefault="00425AAE">
      <w:r>
        <w:t># Copyright (C) 1990-2005, 2007-2010 Free Software Foundation, Inc. EOF</w:t>
      </w:r>
    </w:p>
    <w:p w14:paraId="464859DB" w14:textId="77777777" w:rsidR="00425AAE" w:rsidRDefault="00425AAE">
      <w:r>
        <w:t xml:space="preserve">UPDATE_COPYRIGHT_YEAR=2010 UPDATE_COPYRIGHT_FORCE=1 \   update-copyright $TMP.? 1&gt; $TMP-stdout 2&gt; $TMP-stderr compare /dev/null $TMP-stdout </w:t>
      </w:r>
    </w:p>
    <w:p w14:paraId="60AC03B1" w14:textId="77777777" w:rsidR="00425AAE" w:rsidRDefault="00425AAE"/>
    <w:p w14:paraId="42169509" w14:textId="77777777" w:rsidR="00425AAE" w:rsidRDefault="00425AAE">
      <w:r>
        <w:t xml:space="preserve"> exit 1 compare - $TMP-stderr &lt;&lt;EOF </w:t>
      </w:r>
    </w:p>
    <w:p w14:paraId="77605E25" w14:textId="77777777" w:rsidR="00425AAE" w:rsidRDefault="00425AAE"/>
    <w:p w14:paraId="4708B684" w14:textId="77777777" w:rsidR="00425AAE" w:rsidRDefault="00425AAE">
      <w:r>
        <w:t xml:space="preserve"> exit 1 $TMP.4: warning: copyright statement not found $TMP.5: warning: copyright statement not found EOF compare - $TMP.1 &lt;&lt;EOF </w:t>
      </w:r>
    </w:p>
    <w:p w14:paraId="344EB035" w14:textId="77777777" w:rsidR="00425AAE" w:rsidRDefault="00425AAE"/>
    <w:p w14:paraId="49CABB51" w14:textId="77777777" w:rsidR="00425AAE" w:rsidRDefault="00425AAE">
      <w:r>
        <w:t xml:space="preserve"> exit 1 Copyright @copyright{} 1990, 1991, 1992, 1993, 1994, 1995, 1996, 1997, 1998, 1999, 2000, 2001, 2002, 2003, 2004, 2005, 2007, 2008, 2009, 2010 Free Software Foundation, Inc. EOF compare - $TMP.2 &lt;&lt;EOF </w:t>
      </w:r>
    </w:p>
    <w:p w14:paraId="0180F902" w14:textId="77777777" w:rsidR="00425AAE" w:rsidRDefault="00425AAE"/>
    <w:p w14:paraId="4BDD6864" w14:textId="77777777" w:rsidR="00425AAE" w:rsidRDefault="00425AAE">
      <w:r>
        <w:t xml:space="preserve"> exit 1 # Copyright (C) 1990, 1991, 1992, 1993, 1994, 1995, 1996, 1997, 1998, # 1999, 2000, 2001, 2002, 2003, 2004, 2005, 2007, 2008, 2009, 2010 Free # Software Foundation, Inc. EOF compare - $TMP.3 &lt;&lt;EOF </w:t>
      </w:r>
    </w:p>
    <w:p w14:paraId="07FA93AF" w14:textId="77777777" w:rsidR="00425AAE" w:rsidRDefault="00425AAE"/>
    <w:p w14:paraId="330046DD" w14:textId="77777777" w:rsidR="00425AAE" w:rsidRDefault="00425AAE">
      <w:r>
        <w:t xml:space="preserve"> exit 1 /*  * Copyright &amp;copy; 1990, 2005, 2007, 2008, 2009, 2010 Free Software  * Foundation, Inc.  */ EOF compare - $TMP.4 &lt;&lt;EOF </w:t>
      </w:r>
    </w:p>
    <w:p w14:paraId="2CAB5F28" w14:textId="77777777" w:rsidR="00425AAE" w:rsidRDefault="00425AAE"/>
    <w:p w14:paraId="456E5753" w14:textId="77777777" w:rsidR="00425AAE" w:rsidRDefault="00425AAE">
      <w:r>
        <w:lastRenderedPageBreak/>
        <w:t xml:space="preserve"> exit 1 ## Copyright (C) 1990-2005, 2007-2009 Free Software #  Foundation, Inc. EOF compare - $TMP.5 &lt;&lt;EOF </w:t>
      </w:r>
    </w:p>
    <w:p w14:paraId="3518E42B" w14:textId="77777777" w:rsidR="00425AAE" w:rsidRDefault="00425AAE"/>
    <w:p w14:paraId="16F6175F" w14:textId="77777777" w:rsidR="00425AAE" w:rsidRDefault="00425AAE">
      <w:r>
        <w:t xml:space="preserve"> exit 1 Copyright (C) 1990-2005, 2007-2009 Acme, Inc. EOF compare - $TMP.6 &lt;&lt;EOF </w:t>
      </w:r>
    </w:p>
    <w:p w14:paraId="79EB5181" w14:textId="77777777" w:rsidR="00425AAE" w:rsidRDefault="00425AAE"/>
    <w:p w14:paraId="53A2B254" w14:textId="77777777" w:rsidR="00425AAE" w:rsidRDefault="00425AAE">
      <w:r>
        <w:t xml:space="preserve"> exit 1 ## Copyright (C) 1990-2005, 2007-2009 Free Software #  Foundation, Inc.</w:t>
      </w:r>
    </w:p>
    <w:p w14:paraId="23A03315" w14:textId="77777777" w:rsidR="00425AAE" w:rsidRDefault="00425AAE">
      <w:r>
        <w:t xml:space="preserve">Copyright (C) 1990, 1991, 1992, 1993, 1994, 1995, 1996, 1997, 1998, 1999, 2000, 2001, 2002, 2003, 2004, 2005, 2007, 2008, 2009, 2010 Free Software Foundation, Inc. EOF compare - $TMP.7 &lt;&lt;EOF </w:t>
      </w:r>
    </w:p>
    <w:p w14:paraId="53D47C0D" w14:textId="77777777" w:rsidR="00425AAE" w:rsidRDefault="00425AAE"/>
    <w:p w14:paraId="19A7ED3F" w14:textId="77777777" w:rsidR="00425AAE" w:rsidRDefault="00425AAE">
      <w:r>
        <w:t xml:space="preserve"> exit 1 Copyright (C) 1990-2005, 2007-2009 Acme, Inc.</w:t>
      </w:r>
    </w:p>
    <w:p w14:paraId="5A453A4A" w14:textId="77777777" w:rsidR="00425AAE" w:rsidRDefault="00425AAE">
      <w:r>
        <w:t># Copyright (C) 1990, 1991, 1992, 1993, 1994, 1995, 1996, 1997, 1998, # 1999, 2000, 2001, 2002, 2003, 2004, 2005, 2007, 2008, 2009, 2010 Free # Software Foundation, Inc. EOF</w:t>
      </w:r>
    </w:p>
    <w:p w14:paraId="2CDA0FC3" w14:textId="77777777" w:rsidR="00425AAE" w:rsidRDefault="00425AAE">
      <w:r>
        <w:t>rm $TMP*</w:t>
      </w:r>
    </w:p>
    <w:p w14:paraId="449B6E60" w14:textId="77777777" w:rsidR="00425AAE" w:rsidRDefault="00425AAE">
      <w:r>
        <w:t>## -------------- ## ## Current year.  ## ## -------------- ##</w:t>
      </w:r>
    </w:p>
    <w:p w14:paraId="19E63E1B" w14:textId="77777777" w:rsidR="00425AAE" w:rsidRDefault="00425AAE">
      <w:r>
        <w:t xml:space="preserve">TMP=$TMP_BASE-current-year YEAR=`date +%Y` cat &gt; $TMP &lt;&lt;EOF '\ Copyright (C) 2006 '\ Free Software Foundation, '\ Inc. EOF update-copyright $TMP 1&gt; $TMP-stdout 2&gt; $TMP-stderr compare /dev/null $TMP-stdout </w:t>
      </w:r>
    </w:p>
    <w:p w14:paraId="30E9547F" w14:textId="77777777" w:rsidR="00425AAE" w:rsidRDefault="00425AAE"/>
    <w:p w14:paraId="025B58F1" w14:textId="77777777" w:rsidR="00425AAE" w:rsidRDefault="00425AAE">
      <w:r>
        <w:t xml:space="preserve"> exit 1 compare /dev/null $TMP-stderr </w:t>
      </w:r>
    </w:p>
    <w:p w14:paraId="056FD000" w14:textId="77777777" w:rsidR="00425AAE" w:rsidRDefault="00425AAE"/>
    <w:p w14:paraId="2D8B3731" w14:textId="77777777" w:rsidR="00425AAE" w:rsidRDefault="00425AAE">
      <w:r>
        <w:t xml:space="preserve"> exit 1 compare - $TMP &lt;&lt;EOF </w:t>
      </w:r>
    </w:p>
    <w:p w14:paraId="50D11D32" w14:textId="77777777" w:rsidR="00425AAE" w:rsidRDefault="00425AAE"/>
    <w:p w14:paraId="0159DFEC" w14:textId="77777777" w:rsidR="00425AAE" w:rsidRDefault="00425AAE">
      <w:r>
        <w:t xml:space="preserve"> exit 1 '\ Copyright (C) 2006, $YEAR Free Software Foundation, Inc. EOF UPDATE_COPYRIGHT_USE_INTERVALS=1 \   update-copyright $TMP 1&gt; $TMP-stdout 2&gt; $TMP-stderr compare /dev/null $TMP-stdout </w:t>
      </w:r>
    </w:p>
    <w:p w14:paraId="6FF006F2" w14:textId="77777777" w:rsidR="00425AAE" w:rsidRDefault="00425AAE"/>
    <w:p w14:paraId="6647642E" w14:textId="77777777" w:rsidR="00425AAE" w:rsidRDefault="00425AAE">
      <w:r>
        <w:t xml:space="preserve"> exit 1 compare /dev/null $TMP-stderr </w:t>
      </w:r>
    </w:p>
    <w:p w14:paraId="5BDB1E3D" w14:textId="77777777" w:rsidR="00425AAE" w:rsidRDefault="00425AAE"/>
    <w:p w14:paraId="0023E8B9" w14:textId="77777777" w:rsidR="00425AAE" w:rsidRDefault="00425AAE">
      <w:r>
        <w:t xml:space="preserve"> exit 1 compare - $TMP &lt;&lt;EOF </w:t>
      </w:r>
    </w:p>
    <w:p w14:paraId="7CA3BD85" w14:textId="77777777" w:rsidR="00425AAE" w:rsidRDefault="00425AAE"/>
    <w:p w14:paraId="30AA9FFD" w14:textId="77777777" w:rsidR="00425AAE" w:rsidRDefault="00425AAE">
      <w:r>
        <w:t xml:space="preserve"> exit 1 '\ Copyright (C) 2006, $YEAR Free Software Foundation, Inc. EOF rm $TMP*</w:t>
      </w:r>
    </w:p>
    <w:p w14:paraId="1CC87AC3" w14:textId="77777777" w:rsidR="00425AAE" w:rsidRDefault="00425AAE">
      <w:r>
        <w:t>## ------------------ ## ## Surrounding text.  ## ## ------------------ ##</w:t>
      </w:r>
    </w:p>
    <w:p w14:paraId="521A5A1D" w14:textId="77777777" w:rsidR="00425AAE" w:rsidRDefault="00425AAE">
      <w:r>
        <w:t xml:space="preserve">TMP=$TMP_BASE-surrounding-text cat &gt; $TMP &lt;&lt;EOF     Undisturbed text. dnl Undisturbed text. dnl Copyright (C) 89 dnl Free Software Foundation, Inc. dnl   Undisturbed text. EOF UPDATE_COPYRIGHT_YEAR=2010 \   update-copyright $TMP 1&gt; $TMP-stdout 2&gt; $TMP-stderr compare /dev/null $TMP-stdout </w:t>
      </w:r>
    </w:p>
    <w:p w14:paraId="57FFEB1E" w14:textId="77777777" w:rsidR="00425AAE" w:rsidRDefault="00425AAE"/>
    <w:p w14:paraId="0FEBBCE9" w14:textId="77777777" w:rsidR="00425AAE" w:rsidRDefault="00425AAE">
      <w:r>
        <w:t xml:space="preserve"> exit 1 compare /dev/null $TMP-stderr </w:t>
      </w:r>
    </w:p>
    <w:p w14:paraId="61BAF668" w14:textId="77777777" w:rsidR="00425AAE" w:rsidRDefault="00425AAE"/>
    <w:p w14:paraId="5C8BE3B9" w14:textId="77777777" w:rsidR="00425AAE" w:rsidRDefault="00425AAE">
      <w:r>
        <w:t xml:space="preserve"> exit 1 compare - $TMP &lt;&lt;EOF </w:t>
      </w:r>
    </w:p>
    <w:p w14:paraId="7DAC1847" w14:textId="77777777" w:rsidR="00425AAE" w:rsidRDefault="00425AAE"/>
    <w:p w14:paraId="4E2C6775" w14:textId="77777777" w:rsidR="00425AAE" w:rsidRDefault="00425AAE">
      <w:r>
        <w:t xml:space="preserve"> exit 1     Undisturbed text. dnl Undisturbed text. dnl Copyright (C) 1989, 2010 Free Software Foundation, Inc. dnl   Undisturbed text. EOF rm $TMP*</w:t>
      </w:r>
    </w:p>
    <w:p w14:paraId="1889E386" w14:textId="77777777" w:rsidR="00425AAE" w:rsidRDefault="00425AAE">
      <w:r>
        <w:t>## --------------- ## ## Widest prefix.  ## ## --------------- ##</w:t>
      </w:r>
    </w:p>
    <w:p w14:paraId="7CEA545B" w14:textId="77777777" w:rsidR="00425AAE" w:rsidRDefault="00425AAE">
      <w:r>
        <w:t xml:space="preserve">TMP=$TMP_BASE-widest-prefix cat &gt; $TMP &lt;&lt;EOF #### Copyright (C) 1976, 1977, 1978, 1979, 1980, 1981, 1982, 1983, 1984, 1985, #### 1986, 1987, 1988, 1999, 2000, 2001, 2002, 2003, 2004, 2005, 2006, 2007, #### 2008 Free Software Foundation, Inc. EOF UPDATE_COPYRIGHT_YEAR=2010 \   update-copyright $TMP 1&gt; $TMP-stdout 2&gt; $TMP-stderr compare /dev/null $TMP-stdout </w:t>
      </w:r>
    </w:p>
    <w:p w14:paraId="44B32E9B" w14:textId="77777777" w:rsidR="00425AAE" w:rsidRDefault="00425AAE"/>
    <w:p w14:paraId="290FBA6A" w14:textId="77777777" w:rsidR="00425AAE" w:rsidRDefault="00425AAE">
      <w:r>
        <w:t xml:space="preserve"> exit 1 compare /dev/null $TMP-stderr </w:t>
      </w:r>
    </w:p>
    <w:p w14:paraId="5B6F40A2" w14:textId="77777777" w:rsidR="00425AAE" w:rsidRDefault="00425AAE"/>
    <w:p w14:paraId="560F75AB" w14:textId="77777777" w:rsidR="00425AAE" w:rsidRDefault="00425AAE">
      <w:r>
        <w:t xml:space="preserve"> exit 1 compare - $TMP &lt;&lt;EOF </w:t>
      </w:r>
    </w:p>
    <w:p w14:paraId="2A2213C3" w14:textId="77777777" w:rsidR="00425AAE" w:rsidRDefault="00425AAE"/>
    <w:p w14:paraId="785CF63B" w14:textId="77777777" w:rsidR="00425AAE" w:rsidRDefault="00425AAE">
      <w:r>
        <w:t xml:space="preserve"> exit 1 #### Copyright (C) 1976, 1977, 1978, 1979, 1980, 1981, 1982, 1983, 1984, #### 1985, 1986, 1987, 1988, 1999, 2000, 2001, 2002, 2003, 2004, 2005, #### 2006, 2007, 2008, 2010 Free Software Foundation, Inc. EOF UPDATE_COPYRIGHT_YEAR=2011 UPDATE_COPYRIGHT_USE_INTERVALS=1 \   update-copyright $TMP 1&gt; $TMP-stdout 2&gt; $TMP-stderr compare /dev/null $TMP-stdout </w:t>
      </w:r>
    </w:p>
    <w:p w14:paraId="215F1FD5" w14:textId="77777777" w:rsidR="00425AAE" w:rsidRDefault="00425AAE"/>
    <w:p w14:paraId="59550585" w14:textId="77777777" w:rsidR="00425AAE" w:rsidRDefault="00425AAE">
      <w:r>
        <w:t xml:space="preserve"> exit 1 compare /dev/null $TMP-stderr </w:t>
      </w:r>
    </w:p>
    <w:p w14:paraId="2DC1A2AC" w14:textId="77777777" w:rsidR="00425AAE" w:rsidRDefault="00425AAE"/>
    <w:p w14:paraId="788A74C7" w14:textId="77777777" w:rsidR="00425AAE" w:rsidRDefault="00425AAE">
      <w:r>
        <w:t xml:space="preserve"> exit 1 compare - $TMP &lt;&lt;EOF </w:t>
      </w:r>
    </w:p>
    <w:p w14:paraId="72AEDD64" w14:textId="77777777" w:rsidR="00425AAE" w:rsidRDefault="00425AAE"/>
    <w:p w14:paraId="39704322" w14:textId="77777777" w:rsidR="00425AAE" w:rsidRDefault="00425AAE">
      <w:r>
        <w:t xml:space="preserve"> exit 1 #### Copyright (C) 1976-1988, 1999-2008, 2010-2011 Free Software #### Foundation, Inc. EOF rm $TMP*</w:t>
      </w:r>
    </w:p>
    <w:p w14:paraId="22CC484B" w14:textId="77777777" w:rsidR="00425AAE" w:rsidRDefault="00425AAE">
      <w:r>
        <w:t>## ------------------- ## ## Prefix too large.  ## ## ------------------- ##</w:t>
      </w:r>
    </w:p>
    <w:p w14:paraId="11FE3007" w14:textId="77777777" w:rsidR="00425AAE" w:rsidRDefault="00425AAE">
      <w:r>
        <w:t xml:space="preserve">TMP=$TMP_BASE-prefix-too-large cat &gt; $TMP &lt;&lt;EOF ####  Copyright (C) 1976, 1977, 1978, 1979, 1980, 1981, 1982, 1983, 1984, 1985, ####  1986, 1987, 1988, 1999, 2000, 2001, 2002, 2003, 2004, 2005, 2006, 2007, ####  2008 Free Software Foundation, Inc. EOF UPDATE_COPYRIGHT_YEAR=2010 \   update-copyright $TMP 1&gt; $TMP-stdout 2&gt; $TMP-stderr compare /dev/null $TMP-stdout </w:t>
      </w:r>
    </w:p>
    <w:p w14:paraId="5F853AA8" w14:textId="77777777" w:rsidR="00425AAE" w:rsidRDefault="00425AAE"/>
    <w:p w14:paraId="15282F20" w14:textId="77777777" w:rsidR="00425AAE" w:rsidRDefault="00425AAE">
      <w:r>
        <w:t xml:space="preserve"> exit 1 compare - $TMP-stderr &lt;&lt;EOF </w:t>
      </w:r>
    </w:p>
    <w:p w14:paraId="41A4AE46" w14:textId="77777777" w:rsidR="00425AAE" w:rsidRDefault="00425AAE"/>
    <w:p w14:paraId="65BE907D" w14:textId="77777777" w:rsidR="00425AAE" w:rsidRDefault="00425AAE">
      <w:r>
        <w:t xml:space="preserve"> exit 1 $TMP: warning: copyright statement not found EOF compare - $TMP &lt;&lt;EOF </w:t>
      </w:r>
    </w:p>
    <w:p w14:paraId="5AB9FC2D" w14:textId="77777777" w:rsidR="00425AAE" w:rsidRDefault="00425AAE"/>
    <w:p w14:paraId="2C0C325A" w14:textId="77777777" w:rsidR="00425AAE" w:rsidRDefault="00425AAE">
      <w:r>
        <w:t xml:space="preserve"> exit 1 ####  Copyright (C) 1976, 1977, 1978, 1979, 1980, 1981, 1982, 1983, 1984, 1985, ####  1986, 1987, 1988, 1999, 2000, 2001, 2002, 2003, 2004, 2005, 2006, 2007, ####  2008 Free Software Foundation, Inc. EOF rm $TMP*</w:t>
      </w:r>
    </w:p>
    <w:p w14:paraId="6AF45EAA" w14:textId="77777777" w:rsidR="00425AAE" w:rsidRDefault="00425AAE">
      <w:r>
        <w:t>## ------------- ## ## Blank lines.  ## ## ------------- ##</w:t>
      </w:r>
    </w:p>
    <w:p w14:paraId="3BE093E6" w14:textId="77777777" w:rsidR="00425AAE" w:rsidRDefault="00425AAE">
      <w:r>
        <w:lastRenderedPageBreak/>
        <w:t>TMP=$TMP_BASE-blank-lines cat &gt; $TMP &lt;&lt;EOF #Copyright (C) 1976, 1977, 1978, 1979, 1980, 1981, 1982, 1983, 1984, 1985, # #1986, 1987, 1988, 1999, 2000, 2001, 2002, 2003, 2004, 2005, 2006, 2007, #2008 Free Software Foundation, Inc.</w:t>
      </w:r>
    </w:p>
    <w:p w14:paraId="3196A703" w14:textId="77777777" w:rsidR="00425AAE" w:rsidRDefault="00425AAE">
      <w:r>
        <w:t>Copyright (C) 1976, 1977, 1978, 1979, 1980, 1981, 1982, 1983, 1984, 1985,</w:t>
      </w:r>
    </w:p>
    <w:p w14:paraId="7B91EA5D" w14:textId="77777777" w:rsidR="00425AAE" w:rsidRDefault="00425AAE">
      <w:r>
        <w:t xml:space="preserve">1986, 1987, 1988, 1999, 2000, 2001, 2002, 2003, 2004, 2005, 2006, 2007, 2008 Free Software Foundation, Inc. EOF UPDATE_COPYRIGHT_YEAR=2010 \   update-copyright $TMP 1&gt; $TMP-stdout 2&gt; $TMP-stderr compare /dev/null $TMP-stdout </w:t>
      </w:r>
    </w:p>
    <w:p w14:paraId="27D8EE8B" w14:textId="77777777" w:rsidR="00425AAE" w:rsidRDefault="00425AAE"/>
    <w:p w14:paraId="48440E9B" w14:textId="77777777" w:rsidR="00425AAE" w:rsidRDefault="00425AAE">
      <w:r>
        <w:t xml:space="preserve"> exit 1 compare - $TMP-stderr &lt;&lt;EOF </w:t>
      </w:r>
    </w:p>
    <w:p w14:paraId="75F12E6A" w14:textId="77777777" w:rsidR="00425AAE" w:rsidRDefault="00425AAE"/>
    <w:p w14:paraId="408E9E1B" w14:textId="77777777" w:rsidR="00425AAE" w:rsidRDefault="00425AAE">
      <w:r>
        <w:t xml:space="preserve"> exit 1 $TMP: warning: copyright statement not found EOF compare - $TMP &lt;&lt;EOF </w:t>
      </w:r>
    </w:p>
    <w:p w14:paraId="3A54468E" w14:textId="77777777" w:rsidR="00425AAE" w:rsidRDefault="00425AAE"/>
    <w:p w14:paraId="4E2379C5" w14:textId="77777777" w:rsidR="00425AAE" w:rsidRDefault="00425AAE">
      <w:r>
        <w:t xml:space="preserve"> exit 1 #Copyright (C) 1976, 1977, 1978, 1979, 1980, 1981, 1982, 1983, 1984, 1985, # #1986, 1987, 1988, 1999, 2000, 2001, 2002, 2003, 2004, 2005, 2006, 2007, #2008 Free Software Foundation, Inc.</w:t>
      </w:r>
    </w:p>
    <w:p w14:paraId="42035FA5" w14:textId="77777777" w:rsidR="00425AAE" w:rsidRDefault="00425AAE">
      <w:r>
        <w:t>Copyright (C) 1976, 1977, 1978, 1979, 1980, 1981, 1982, 1983, 1984, 1985,</w:t>
      </w:r>
    </w:p>
    <w:p w14:paraId="1679180F" w14:textId="77777777" w:rsidR="00425AAE" w:rsidRDefault="00425AAE">
      <w:r>
        <w:t>1986, 1987, 1988, 1999, 2000, 2001, 2002, 2003, 2004, 2005, 2006, 2007, 2008 Free Software Foundation, Inc. EOF rm $TMP*</w:t>
      </w:r>
    </w:p>
    <w:p w14:paraId="3E9CA621" w14:textId="77777777" w:rsidR="00425AAE" w:rsidRDefault="00425AAE">
      <w:r>
        <w:t>## -------------- ## ## Leading tabs.  ## ## -------------- ##</w:t>
      </w:r>
    </w:p>
    <w:p w14:paraId="1A9E200D" w14:textId="77777777" w:rsidR="00425AAE" w:rsidRDefault="00425AAE">
      <w:r>
        <w:t xml:space="preserve">TMP=$TMP_BASE-leading-tabs cat &gt; $TMP &lt;&lt;EOF </w:t>
      </w:r>
      <w:r>
        <w:tab/>
        <w:t xml:space="preserve">Copyright (C) 87, 88, 1991, 1992, 1993, 1994, 1995, 1996, 1997, 98, </w:t>
      </w:r>
      <w:r>
        <w:tab/>
        <w:t xml:space="preserve"> 1999, 2000, 2001, 2002, 2003, 2004, 2005, 2006, 2007, 2008, 2009 Free </w:t>
      </w:r>
      <w:r>
        <w:tab/>
        <w:t xml:space="preserve">Software Foundation, Inc. EOF UPDATE_COPYRIGHT_YEAR=2010 \   update-copyright $TMP 1&gt; $TMP-stdout 2&gt; $TMP-stderr compare /dev/null $TMP-stdout </w:t>
      </w:r>
    </w:p>
    <w:p w14:paraId="3F4040F4" w14:textId="77777777" w:rsidR="00425AAE" w:rsidRDefault="00425AAE"/>
    <w:p w14:paraId="1F08AD41" w14:textId="77777777" w:rsidR="00425AAE" w:rsidRDefault="00425AAE">
      <w:r>
        <w:t xml:space="preserve"> exit 1 compare /dev/null $TMP-stderr </w:t>
      </w:r>
    </w:p>
    <w:p w14:paraId="2AEB5D92" w14:textId="77777777" w:rsidR="00425AAE" w:rsidRDefault="00425AAE"/>
    <w:p w14:paraId="22718468" w14:textId="77777777" w:rsidR="00425AAE" w:rsidRDefault="00425AAE">
      <w:r>
        <w:t xml:space="preserve"> exit 1 compare - $TMP &lt;&lt;EOF </w:t>
      </w:r>
    </w:p>
    <w:p w14:paraId="77F13F80" w14:textId="77777777" w:rsidR="00425AAE" w:rsidRDefault="00425AAE"/>
    <w:p w14:paraId="7D1E1AC4" w14:textId="77777777" w:rsidR="00425AAE" w:rsidRDefault="00425AAE">
      <w:r>
        <w:t xml:space="preserve"> exit 1 </w:t>
      </w:r>
      <w:r>
        <w:tab/>
        <w:t xml:space="preserve">Copyright (C) 1987, 1988, 1991, 1992, 1993, 1994, 1995, 1996, </w:t>
      </w:r>
      <w:r>
        <w:tab/>
        <w:t xml:space="preserve">1997, 1998, 1999, 2000, 2001, 2002, 2003, 2004, 2005, 2006, </w:t>
      </w:r>
      <w:r>
        <w:tab/>
        <w:t xml:space="preserve">2007, 2008, 2009, 2010 Free Software Foundation, Inc. EOF UPDATE_COPYRIGHT_YEAR=2011 UPDATE_COPYRIGHT_USE_INTERVALS=1 \   update-copyright $TMP 1&gt; $TMP-stdout 2&gt; $TMP-stderr compare /dev/null $TMP-stdout </w:t>
      </w:r>
    </w:p>
    <w:p w14:paraId="06F5C86B" w14:textId="77777777" w:rsidR="00425AAE" w:rsidRDefault="00425AAE"/>
    <w:p w14:paraId="1E16640D" w14:textId="77777777" w:rsidR="00425AAE" w:rsidRDefault="00425AAE">
      <w:r>
        <w:t xml:space="preserve"> exit 1 compare /dev/null $TMP-stderr </w:t>
      </w:r>
    </w:p>
    <w:p w14:paraId="5C08FC85" w14:textId="77777777" w:rsidR="00425AAE" w:rsidRDefault="00425AAE"/>
    <w:p w14:paraId="5FCC6430" w14:textId="77777777" w:rsidR="00425AAE" w:rsidRDefault="00425AAE">
      <w:r>
        <w:t xml:space="preserve"> exit 1 compare - $TMP &lt;&lt;EOF </w:t>
      </w:r>
    </w:p>
    <w:p w14:paraId="3F2C7887" w14:textId="77777777" w:rsidR="00425AAE" w:rsidRDefault="00425AAE"/>
    <w:p w14:paraId="2818ACE2" w14:textId="77777777" w:rsidR="00425AAE" w:rsidRDefault="00425AAE">
      <w:r>
        <w:t xml:space="preserve"> exit 1 </w:t>
      </w:r>
      <w:r>
        <w:tab/>
        <w:t xml:space="preserve">Copyright (C) 1987-1988, 1991-2011 Free Software Foundation, </w:t>
      </w:r>
      <w:r>
        <w:tab/>
        <w:t>Inc. EOF rm $TMP*</w:t>
      </w:r>
    </w:p>
    <w:p w14:paraId="55AD2BC6" w14:textId="77777777" w:rsidR="00425AAE" w:rsidRDefault="00425AAE">
      <w:r>
        <w:t>## -------------------- ## ## Unusual whitespace.  ## ## -------------------- ##</w:t>
      </w:r>
    </w:p>
    <w:p w14:paraId="6F752451" w14:textId="77777777" w:rsidR="00425AAE" w:rsidRDefault="00425AAE">
      <w:r>
        <w:lastRenderedPageBreak/>
        <w:t xml:space="preserve">TMP=$TMP_BASE-unusual-ws cat &gt; $TMP &lt;&lt;EOF </w:t>
      </w:r>
      <w:r>
        <w:tab/>
      </w:r>
      <w:r>
        <w:tab/>
        <w:t xml:space="preserve"># Copyright (C) 87-88, 1991, 1992, 1993, 1994, 1995, 1996, 1997, </w:t>
      </w:r>
      <w:r>
        <w:tab/>
      </w:r>
      <w:r>
        <w:tab/>
        <w:t xml:space="preserve"># 98, 1999, 2000, 2001, 2002, 2003,     </w:t>
      </w:r>
      <w:r>
        <w:tab/>
      </w:r>
      <w:r>
        <w:tab/>
        <w:t xml:space="preserve">  2004, 2005, 2006, 2007, 2008, </w:t>
      </w:r>
      <w:r>
        <w:tab/>
      </w:r>
      <w:r>
        <w:tab/>
        <w:t xml:space="preserve"># 2009 Free Software Foundation, Inc. EOF UPDATE_COPYRIGHT_YEAR=2010 \   update-copyright $TMP 1&gt; $TMP-stdout 2&gt; $TMP-stderr compare /dev/null $TMP-stdout </w:t>
      </w:r>
    </w:p>
    <w:p w14:paraId="7BFF2C03" w14:textId="77777777" w:rsidR="00425AAE" w:rsidRDefault="00425AAE"/>
    <w:p w14:paraId="07486136" w14:textId="77777777" w:rsidR="00425AAE" w:rsidRDefault="00425AAE">
      <w:r>
        <w:t xml:space="preserve"> exit 1 compare /dev/null $TMP-stderr </w:t>
      </w:r>
    </w:p>
    <w:p w14:paraId="7EC5FA4D" w14:textId="77777777" w:rsidR="00425AAE" w:rsidRDefault="00425AAE"/>
    <w:p w14:paraId="0C206A31" w14:textId="77777777" w:rsidR="00425AAE" w:rsidRDefault="00425AAE">
      <w:r>
        <w:t xml:space="preserve"> exit 1 compare - $TMP &lt;&lt;EOF </w:t>
      </w:r>
    </w:p>
    <w:p w14:paraId="529683FC" w14:textId="77777777" w:rsidR="00425AAE" w:rsidRDefault="00425AAE"/>
    <w:p w14:paraId="73523E80" w14:textId="77777777" w:rsidR="00425AAE" w:rsidRDefault="00425AAE">
      <w:r>
        <w:t xml:space="preserve"> exit 1 </w:t>
      </w:r>
      <w:r>
        <w:tab/>
      </w:r>
      <w:r>
        <w:tab/>
        <w:t xml:space="preserve"># Copyright (C) 1987, 1988, 1991, 1992, 1993, 1994, </w:t>
      </w:r>
      <w:r>
        <w:tab/>
      </w:r>
      <w:r>
        <w:tab/>
        <w:t xml:space="preserve"># 1995, 1996, 1997, 1998, 1999, 2000, 2001, 2002, 2003, </w:t>
      </w:r>
      <w:r>
        <w:tab/>
      </w:r>
      <w:r>
        <w:tab/>
        <w:t xml:space="preserve"># 2004, 2005, 2006, 2007, 2008, 2009, 2010 Free Software </w:t>
      </w:r>
      <w:r>
        <w:tab/>
      </w:r>
      <w:r>
        <w:tab/>
        <w:t xml:space="preserve"># Foundation, Inc. EOF UPDATE_COPYRIGHT_YEAR=2011 UPDATE_COPYRIGHT_USE_INTERVALS=1 \   update-copyright $TMP 1&gt; $TMP-stdout 2&gt; $TMP-stderr compare /dev/null $TMP-stdout </w:t>
      </w:r>
    </w:p>
    <w:p w14:paraId="35349A2E" w14:textId="77777777" w:rsidR="00425AAE" w:rsidRDefault="00425AAE"/>
    <w:p w14:paraId="3E0B9CEB" w14:textId="77777777" w:rsidR="00425AAE" w:rsidRDefault="00425AAE">
      <w:r>
        <w:t xml:space="preserve"> exit 1 compare /dev/null $TMP-stderr </w:t>
      </w:r>
    </w:p>
    <w:p w14:paraId="5E8FC4C7" w14:textId="77777777" w:rsidR="00425AAE" w:rsidRDefault="00425AAE"/>
    <w:p w14:paraId="4C7CE53A" w14:textId="77777777" w:rsidR="00425AAE" w:rsidRDefault="00425AAE">
      <w:r>
        <w:t xml:space="preserve"> exit 1 compare - $TMP &lt;&lt;EOF </w:t>
      </w:r>
    </w:p>
    <w:p w14:paraId="6E72C13A" w14:textId="77777777" w:rsidR="00425AAE" w:rsidRDefault="00425AAE"/>
    <w:p w14:paraId="436BC222" w14:textId="77777777" w:rsidR="00425AAE" w:rsidRDefault="00425AAE">
      <w:r>
        <w:t xml:space="preserve"> exit 1 </w:t>
      </w:r>
      <w:r>
        <w:tab/>
      </w:r>
      <w:r>
        <w:tab/>
        <w:t xml:space="preserve"># Copyright (C) 1987-1988, 1991-2011 Free Software </w:t>
      </w:r>
      <w:r>
        <w:tab/>
      </w:r>
      <w:r>
        <w:tab/>
        <w:t xml:space="preserve"># Foundation, Inc. EOF UPDATE_COPYRIGHT_YEAR=2011 UPDATE_COPYRIGHT_USE_INTERVALS=2 \   UPDATE_COPYRIGHT_FORCE=1 update-copyright $TMP 1&gt; $TMP-stdout 2&gt; $TMP-stderr compare /dev/null $TMP-stdout </w:t>
      </w:r>
    </w:p>
    <w:p w14:paraId="18037A21" w14:textId="77777777" w:rsidR="00425AAE" w:rsidRDefault="00425AAE"/>
    <w:p w14:paraId="58710D6B" w14:textId="77777777" w:rsidR="00425AAE" w:rsidRDefault="00425AAE">
      <w:r>
        <w:t xml:space="preserve"> exit 1 compare /dev/null $TMP-stderr </w:t>
      </w:r>
    </w:p>
    <w:p w14:paraId="041C9C04" w14:textId="77777777" w:rsidR="00425AAE" w:rsidRDefault="00425AAE"/>
    <w:p w14:paraId="5899E645" w14:textId="77777777" w:rsidR="00425AAE" w:rsidRDefault="00425AAE">
      <w:r>
        <w:t xml:space="preserve"> exit 1 compare - $TMP &lt;&lt;EOF </w:t>
      </w:r>
    </w:p>
    <w:p w14:paraId="2323D456" w14:textId="77777777" w:rsidR="00425AAE" w:rsidRDefault="00425AAE"/>
    <w:p w14:paraId="3095B6F8" w14:textId="77777777" w:rsidR="00425AAE" w:rsidRDefault="00425AAE">
      <w:r>
        <w:t xml:space="preserve"> exit 1 </w:t>
      </w:r>
      <w:r>
        <w:tab/>
      </w:r>
      <w:r>
        <w:tab/>
        <w:t># Copyright (C) 1987-2011 Free Software Foundation, Inc. EOF rm $TMP*</w:t>
      </w:r>
    </w:p>
    <w:p w14:paraId="7A9905C2" w14:textId="77777777" w:rsidR="00425AAE" w:rsidRDefault="00425AAE">
      <w:r>
        <w:t>## --------- ## ## DOS EOL.  ## ## --------- ##</w:t>
      </w:r>
    </w:p>
    <w:p w14:paraId="5B7ED01F" w14:textId="77777777" w:rsidR="00425AAE" w:rsidRDefault="00425AAE">
      <w:r>
        <w:t xml:space="preserve">TMP=$TMP_BASE-dos-eol tr @ '\015' &gt; $TMP &lt;&lt;\EOF Rem Copyright (C) 87, 88, 1991, 1992, 1993, 1994, 1995, 1996, 1997,@ Rem 98, 1999, 2000, 2001, 2002, 2003,  2004, 2005, 2006, 2007, 2008,@ Rem 2009 Free Software Foundation, Inc.@ EOF UPDATE_COPYRIGHT_YEAR=2010 \   update-copyright $TMP 1&gt; $TMP-stdout 2&gt; $TMP-stderr compare /dev/null $TMP-stdout </w:t>
      </w:r>
    </w:p>
    <w:p w14:paraId="2B031DCA" w14:textId="77777777" w:rsidR="00425AAE" w:rsidRDefault="00425AAE"/>
    <w:p w14:paraId="319A90C5" w14:textId="77777777" w:rsidR="00425AAE" w:rsidRDefault="00425AAE">
      <w:r>
        <w:t xml:space="preserve"> exit 1 compare /dev/null $TMP-stderr </w:t>
      </w:r>
    </w:p>
    <w:p w14:paraId="11B0ACDC" w14:textId="77777777" w:rsidR="00425AAE" w:rsidRDefault="00425AAE"/>
    <w:p w14:paraId="41E43EDA" w14:textId="77777777" w:rsidR="00425AAE" w:rsidRDefault="00425AAE">
      <w:r>
        <w:t xml:space="preserve"> exit 1 tr @ '\015' &gt; $TMP-exp &lt;&lt;\EOF Rem Copyright (C) 1987, 1988, 1991, 1992, 1993, 1994, 1995, 1996, 1997,@ Rem 1998, 1999, 2000, 2001, 2002, 2003, 2004, </w:t>
      </w:r>
      <w:r>
        <w:lastRenderedPageBreak/>
        <w:t xml:space="preserve">2005, 2006, 2007, 2008,@ Rem 2009, 2010 Free Software Foundation, Inc.@ EOF compare $TMP-exp $TMP </w:t>
      </w:r>
    </w:p>
    <w:p w14:paraId="6C4BFD3F" w14:textId="77777777" w:rsidR="00425AAE" w:rsidRDefault="00425AAE"/>
    <w:p w14:paraId="3A3F41BD" w14:textId="77777777" w:rsidR="00425AAE" w:rsidRDefault="00425AAE">
      <w:r>
        <w:t xml:space="preserve"> exit 1 rm $TMP*</w:t>
      </w:r>
    </w:p>
    <w:p w14:paraId="27C9C036" w14:textId="77777777" w:rsidR="00425AAE" w:rsidRDefault="00425AAE">
      <w:r>
        <w:t>## --------------- ## ## Omitted (C).  ## ## --------------- ##</w:t>
      </w:r>
    </w:p>
    <w:p w14:paraId="01DF9536" w14:textId="77777777" w:rsidR="00425AAE" w:rsidRDefault="00425AAE">
      <w:r>
        <w:t xml:space="preserve">TMP=$TMP_BASE-omitted-circle-c cat &gt; $TMP &lt;&lt;EOF   Copyright 87, 88, 1991, 1992, 1993, 1994, 1995, 1996, 1997,   98, 1999, 2000, 2001, 2002, 2003, 2004, 2005, 2006, 2007, 2008,   2009 Free Software Foundation, Inc. EOF UPDATE_COPYRIGHT_YEAR=2010 \   update-copyright $TMP 1&gt; $TMP-stdout 2&gt; $TMP-stderr compare /dev/null $TMP-stdout </w:t>
      </w:r>
    </w:p>
    <w:p w14:paraId="796BF7EE" w14:textId="77777777" w:rsidR="00425AAE" w:rsidRDefault="00425AAE"/>
    <w:p w14:paraId="3E1351F6" w14:textId="77777777" w:rsidR="00425AAE" w:rsidRDefault="00425AAE">
      <w:r>
        <w:t xml:space="preserve"> exit 1 compare /dev/null $TMP-stderr </w:t>
      </w:r>
    </w:p>
    <w:p w14:paraId="063C1586" w14:textId="77777777" w:rsidR="00425AAE" w:rsidRDefault="00425AAE"/>
    <w:p w14:paraId="4A127046" w14:textId="77777777" w:rsidR="00425AAE" w:rsidRDefault="00425AAE">
      <w:r>
        <w:t xml:space="preserve"> exit 1 compare - $TMP &lt;&lt;EOF </w:t>
      </w:r>
    </w:p>
    <w:p w14:paraId="406A08EB" w14:textId="77777777" w:rsidR="00425AAE" w:rsidRDefault="00425AAE"/>
    <w:p w14:paraId="3EE4F0E5" w14:textId="77777777" w:rsidR="00425AAE" w:rsidRDefault="00425AAE">
      <w:r>
        <w:t xml:space="preserve"> exit 1   Copyright 1987, 1988, 1991, 1992, 1993, 1994, 1995, 1996, 1997, 1998,   1999, 2000, 2001, 2002, 2003, 2004, 2005, 2006, 2007, 2008, 2009, 2010   Free Software Foundation, Inc. EOF rm $TMP*</w:t>
      </w:r>
    </w:p>
    <w:p w14:paraId="6FFA4CA4" w14:textId="77777777" w:rsidR="00425AAE" w:rsidRDefault="00425AAE">
      <w:r>
        <w:t>## ------------------ ## ## C-style comments.  ## ## ------------------ ##</w:t>
      </w:r>
    </w:p>
    <w:p w14:paraId="705B2C68" w14:textId="77777777" w:rsidR="00425AAE" w:rsidRDefault="00425AAE">
      <w:r>
        <w:t xml:space="preserve">TMP=$TMP_BASE-c-style-comments cat &gt; $TMP.star &lt;&lt;EOF /*  Copyright 87, 88, 1991, 1992, 1993, 1994, 1995, 1996, 1997,  *  98, 1999, 2000, 2001, 2002, 2003, 2004, 2005, 2006, 2007, 2008,  *  2009 Free Software Foundation, Inc.  */ EOF cat &gt; $TMP.space &lt;&lt;EOF   /*Copyright 87, 88, 1991, 1992, 1993, 1994, 1995, 1996, 1997,     98, 1999, 2000, 2001, 2002, 2003, 2004, 2005, 2006, 2007, 2008,     2009 Free Software Foundation, Inc.  */ EOF cat &gt; $TMP.single-line &lt;&lt;EOF /*   Copyright 87, 1991, 1992 Free Software Foundation, Inc.  */ EOF cat &gt; $TMP.single-line-wrapped &lt;&lt;EOF  /* Copyright 1988, 1991, 1992, 1993 Free Software Foundation, Inc.  */ EOF cat &gt; $TMP.extra-text-star &lt;&lt;EOF  /* Copyright 1987, 1988, 1991, 1992 Free Software Foundation, Inc.  End   * More comments.  */ EOF cat &gt; $TMP.extra-text-space &lt;&lt;EOF  /* Copyright 1987, 1988, 1991, 1992 Free Software Foundation, Inc. ***     * End of comments. */ EOF cat &gt; $TMP.two-digit-final-is-substr-of-first &lt;&lt;EOF  /* Copyright 1991, 99 Free Software Foundation, Inc. */ EOF UPDATE_COPYRIGHT_YEAR=2010 \   update-copyright $TMP.* 1&gt; $TMP-stdout 2&gt; $TMP-stderr compare /dev/null $TMP-stdout </w:t>
      </w:r>
    </w:p>
    <w:p w14:paraId="74C3834B" w14:textId="77777777" w:rsidR="00425AAE" w:rsidRDefault="00425AAE"/>
    <w:p w14:paraId="0B90DBA5" w14:textId="77777777" w:rsidR="00425AAE" w:rsidRDefault="00425AAE">
      <w:r>
        <w:t xml:space="preserve"> exit 1 compare /dev/null $TMP-stderr </w:t>
      </w:r>
    </w:p>
    <w:p w14:paraId="4F47051C" w14:textId="77777777" w:rsidR="00425AAE" w:rsidRDefault="00425AAE"/>
    <w:p w14:paraId="729BD78A" w14:textId="77777777" w:rsidR="00425AAE" w:rsidRDefault="00425AAE">
      <w:r>
        <w:t xml:space="preserve"> exit 1 compare - $TMP.star &lt;&lt;EOF </w:t>
      </w:r>
    </w:p>
    <w:p w14:paraId="5FA8B733" w14:textId="77777777" w:rsidR="00425AAE" w:rsidRDefault="00425AAE"/>
    <w:p w14:paraId="66891949" w14:textId="77777777" w:rsidR="00425AAE" w:rsidRDefault="00425AAE">
      <w:r>
        <w:t xml:space="preserve"> exit 1 /*  Copyright 1987, 1988, 1991, 1992, 1993, 1994, 1995, 1996, 1997,  *  1998, 1999, 2000, 2001, 2002, 2003, 2004, 2005, 2006, 2007, 2008,  *  2009, 2010 Free Software Foundation, Inc.  */ EOF compare - $TMP.space &lt;&lt;EOF </w:t>
      </w:r>
    </w:p>
    <w:p w14:paraId="349BE5BA" w14:textId="77777777" w:rsidR="00425AAE" w:rsidRDefault="00425AAE"/>
    <w:p w14:paraId="5BC8F31A" w14:textId="77777777" w:rsidR="00425AAE" w:rsidRDefault="00425AAE">
      <w:r>
        <w:lastRenderedPageBreak/>
        <w:t xml:space="preserve"> exit 1   /*Copyright 1987, 1988, 1991, 1992, 1993, 1994, 1995, 1996, 1997,     1998, 1999, 2000, 2001, 2002, 2003, 2004, 2005, 2006, 2007, 2008,     2009, 2010 Free Software Foundation, Inc.  */ EOF compare - $TMP.single-line &lt;&lt;EOF </w:t>
      </w:r>
    </w:p>
    <w:p w14:paraId="472300D1" w14:textId="77777777" w:rsidR="00425AAE" w:rsidRDefault="00425AAE"/>
    <w:p w14:paraId="24E319A2" w14:textId="77777777" w:rsidR="00425AAE" w:rsidRDefault="00425AAE">
      <w:r>
        <w:t xml:space="preserve"> exit 1 /*   Copyright 1987, 1991, 1992, 2010 Free Software Foundation, Inc.  */ EOF compare - $TMP.single-line-wrapped &lt;&lt;EOF </w:t>
      </w:r>
    </w:p>
    <w:p w14:paraId="375B2F2C" w14:textId="77777777" w:rsidR="00425AAE" w:rsidRDefault="00425AAE"/>
    <w:p w14:paraId="402D8439" w14:textId="77777777" w:rsidR="00425AAE" w:rsidRDefault="00425AAE">
      <w:r>
        <w:t xml:space="preserve"> exit 1  /* Copyright 1988, 1991, 1992, 1993, 2010 Free Software Foundation,   * Inc.  */ EOF compare - $TMP.extra-text-star &lt;&lt;EOF </w:t>
      </w:r>
    </w:p>
    <w:p w14:paraId="2D36655C" w14:textId="77777777" w:rsidR="00425AAE" w:rsidRDefault="00425AAE"/>
    <w:p w14:paraId="1ADB4E6B" w14:textId="77777777" w:rsidR="00425AAE" w:rsidRDefault="00425AAE">
      <w:r>
        <w:t xml:space="preserve"> exit 1  /* Copyright 1987, 1988, 1991, 1992, 2010 Free Software Foundation,   * Inc.  End   * More comments.  */ EOF compare - $TMP.extra-text-space &lt;&lt;EOF </w:t>
      </w:r>
    </w:p>
    <w:p w14:paraId="6A5C2A19" w14:textId="77777777" w:rsidR="00425AAE" w:rsidRDefault="00425AAE"/>
    <w:p w14:paraId="6CC7E901" w14:textId="77777777" w:rsidR="00425AAE" w:rsidRDefault="00425AAE">
      <w:r>
        <w:t xml:space="preserve"> exit 1  /* Copyright 1987, 1988, 1991, 1992, 2010 Free Software Foundation,     Inc. ***     * End of comments. */ EOF compare - $TMP.two-digit-final-is-substr-of-first &lt;&lt;EOF </w:t>
      </w:r>
    </w:p>
    <w:p w14:paraId="4C42C918" w14:textId="77777777" w:rsidR="00425AAE" w:rsidRDefault="00425AAE"/>
    <w:p w14:paraId="39296FC4" w14:textId="77777777" w:rsidR="00425AAE" w:rsidRDefault="00425AAE">
      <w:r>
        <w:t xml:space="preserve"> exit 1  /* Copyright 1991, 1999, 2010 Free Software Foundation, Inc. */ EOF rm $TMP*</w:t>
      </w:r>
    </w:p>
    <w:p w14:paraId="05B18813" w14:textId="77777777" w:rsidR="00425AAE" w:rsidRDefault="00425AAE">
      <w:r>
        <w:t>exit 0 [END FILE=coreutils-8.21/gnulib-tests/test-update-copyright.sh]</w:t>
      </w:r>
    </w:p>
    <w:p w14:paraId="06BDFA87" w14:textId="77777777" w:rsidR="00425AAE" w:rsidRDefault="00425AAE" w:rsidP="000727EF">
      <w:pPr>
        <w:pStyle w:val="Heading2"/>
      </w:pPr>
      <w:r>
        <w:t xml:space="preserve"> </w:t>
      </w:r>
      <w:bookmarkStart w:id="90" w:name="_Toc399937908"/>
      <w:r>
        <w:t>corosync (version 1.4.6):</w:t>
      </w:r>
      <w:bookmarkEnd w:id="90"/>
    </w:p>
    <w:p w14:paraId="4140B44E" w14:textId="77777777" w:rsidR="00425AAE" w:rsidRDefault="00425AAE" w:rsidP="000727EF">
      <w:pPr>
        <w:pStyle w:val="Heading3"/>
      </w:pPr>
      <w:r>
        <w:t>corosync-1.4.6/debian/copyright:</w:t>
      </w:r>
    </w:p>
    <w:p w14:paraId="6A51F511" w14:textId="77777777" w:rsidR="00425AAE" w:rsidRDefault="00425AAE">
      <w:r>
        <w:t>[BEGIN FILE=corosync-1.4.6/debian/copyright] This is the Ubuntu / Debian GNU/Linux prepackaged version of corosync.</w:t>
      </w:r>
    </w:p>
    <w:p w14:paraId="65337A1F" w14:textId="77777777" w:rsidR="00425AAE" w:rsidRDefault="00425AAE">
      <w:r>
        <w:t>Mainly packaged by Fabio M. Di Nitto &lt;fabbione@ubuntu.com&gt;.</w:t>
      </w:r>
    </w:p>
    <w:p w14:paraId="02E0D527" w14:textId="77777777" w:rsidR="00425AAE" w:rsidRDefault="00425AAE">
      <w:r>
        <w:t>It was downloaded from http://corosync.org</w:t>
      </w:r>
    </w:p>
    <w:p w14:paraId="065DDD23" w14:textId="77777777" w:rsidR="00425AAE" w:rsidRDefault="00425AAE">
      <w:r>
        <w:t>Upstream Authors:</w:t>
      </w:r>
    </w:p>
    <w:p w14:paraId="59F94263" w14:textId="77777777" w:rsidR="00425AAE" w:rsidRDefault="00425AAE">
      <w:r>
        <w:tab/>
        <w:t xml:space="preserve">Steven Dake </w:t>
      </w:r>
      <w:r>
        <w:tab/>
        <w:t xml:space="preserve">Christine Caulfield </w:t>
      </w:r>
      <w:r>
        <w:tab/>
        <w:t xml:space="preserve">Fabien Thomas </w:t>
      </w:r>
      <w:r>
        <w:tab/>
        <w:t xml:space="preserve">Hans Feldt </w:t>
      </w:r>
      <w:r>
        <w:tab/>
        <w:t xml:space="preserve">Angus Salkeld </w:t>
      </w:r>
      <w:r>
        <w:tab/>
        <w:t xml:space="preserve">Lon Hohberger </w:t>
      </w:r>
      <w:r>
        <w:tab/>
        <w:t xml:space="preserve">Fabio Di Nitt </w:t>
      </w:r>
      <w:r>
        <w:tab/>
        <w:t xml:space="preserve">Jim Meyering </w:t>
      </w:r>
      <w:r>
        <w:tab/>
        <w:t xml:space="preserve">Andrew Beekhof </w:t>
      </w:r>
      <w:r>
        <w:tab/>
        <w:t xml:space="preserve">Dave Teigland </w:t>
      </w:r>
      <w:r>
        <w:tab/>
        <w:t xml:space="preserve">Jan Friesse </w:t>
      </w:r>
      <w:r>
        <w:tab/>
        <w:t>JÃ©rÃ´me Flesch</w:t>
      </w:r>
    </w:p>
    <w:p w14:paraId="4A74A30D" w14:textId="77777777" w:rsidR="00425AAE" w:rsidRDefault="00425AAE">
      <w:r>
        <w:t>Copyright:</w:t>
      </w:r>
    </w:p>
    <w:p w14:paraId="77A00522" w14:textId="77777777" w:rsidR="00425AAE" w:rsidRDefault="00425AAE">
      <w:r>
        <w:tab/>
        <w:t>These companies hold copyrights on parts of the code. Please see the         individual files for detailed copyright information.</w:t>
      </w:r>
    </w:p>
    <w:p w14:paraId="50F1DA45" w14:textId="77777777" w:rsidR="00425AAE" w:rsidRDefault="00425AAE">
      <w:r>
        <w:tab/>
        <w:t xml:space="preserve">2002-2006 MontaVista Software, Inc         2005-2009 Red Hat, Inc. </w:t>
      </w:r>
      <w:r>
        <w:tab/>
        <w:t xml:space="preserve">2008 Allied Telesis Labs NZ </w:t>
      </w:r>
      <w:r>
        <w:tab/>
        <w:t>2006 Steven Dake (sdake@redhat.com)         1996 Bob Jenkins         2003 David S. Miller</w:t>
      </w:r>
    </w:p>
    <w:p w14:paraId="694F58B7" w14:textId="77777777" w:rsidR="00425AAE" w:rsidRDefault="00425AAE">
      <w:r>
        <w:t>License:</w:t>
      </w:r>
    </w:p>
    <w:p w14:paraId="240B418B" w14:textId="77777777" w:rsidR="00425AAE" w:rsidRDefault="00425AAE">
      <w:r>
        <w:tab/>
        <w:t xml:space="preserve">*** </w:t>
      </w:r>
      <w:r>
        <w:tab/>
        <w:t xml:space="preserve">All cryptographic software in this package is subject to the following legal </w:t>
      </w:r>
      <w:r>
        <w:tab/>
        <w:t xml:space="preserve">notice: </w:t>
      </w:r>
      <w:r>
        <w:tab/>
        <w:t xml:space="preserve">This package includes publicly available encryption source code which, </w:t>
      </w:r>
      <w:r>
        <w:tab/>
        <w:t xml:space="preserve">together with object code resulting from the compiling of publicly </w:t>
      </w:r>
      <w:r>
        <w:tab/>
        <w:t xml:space="preserve">available source code, may be exported from the United States under License </w:t>
      </w:r>
      <w:r>
        <w:tab/>
        <w:t xml:space="preserve">Exception TSU prsuant to 15 C.F.R Section 740.13(e). </w:t>
      </w:r>
      <w:r>
        <w:tab/>
        <w:t>***</w:t>
      </w:r>
    </w:p>
    <w:p w14:paraId="5EDE3BE6" w14:textId="77777777" w:rsidR="00425AAE" w:rsidRDefault="00425AAE">
      <w:r>
        <w:lastRenderedPageBreak/>
        <w:t xml:space="preserve">    All files unless noted otherwise:</w:t>
      </w:r>
    </w:p>
    <w:p w14:paraId="0EACCE8F" w14:textId="77777777" w:rsidR="00425AAE" w:rsidRDefault="00425AAE">
      <w:r>
        <w:t xml:space="preserve">        Copyright (c) The Regents of the University of California.         All rights reserved.</w:t>
      </w:r>
    </w:p>
    <w:p w14:paraId="167CFBEC"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53D95A82" w14:textId="77777777" w:rsidR="00425AAE" w:rsidRDefault="00425AAE">
      <w:r>
        <w:t xml:space="preserve">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4721BE5" w14:textId="77777777" w:rsidR="00425AAE" w:rsidRDefault="00425AAE">
      <w:r>
        <w:t xml:space="preserve">    exec/crypto.c:     exec/crypto.h:</w:t>
      </w:r>
    </w:p>
    <w:p w14:paraId="38A504E5" w14:textId="77777777" w:rsidR="00425AAE" w:rsidRDefault="00425AAE">
      <w:r>
        <w:tab/>
        <w:t>LibTomCrypt is public domain.  As should all quality software be.</w:t>
      </w:r>
    </w:p>
    <w:p w14:paraId="2DB9A3D4" w14:textId="77777777" w:rsidR="00425AAE" w:rsidRDefault="00425AAE">
      <w:r>
        <w:tab/>
        <w:t xml:space="preserve">All of the software was either written by or donated to Tom St Denis for the </w:t>
      </w:r>
      <w:r>
        <w:tab/>
        <w:t xml:space="preserve">purposes of this project.  The only exception is the SAFER.C source which has </w:t>
      </w:r>
      <w:r>
        <w:tab/>
        <w:t xml:space="preserve">no known license status (assumed copyrighted) which is why SAFER,C is shipped </w:t>
      </w:r>
      <w:r>
        <w:tab/>
        <w:t>as disabled.</w:t>
      </w:r>
    </w:p>
    <w:p w14:paraId="45CEBF4D" w14:textId="77777777" w:rsidR="00425AAE" w:rsidRDefault="00425AAE">
      <w:r>
        <w:tab/>
        <w:t>Tom St Denis</w:t>
      </w:r>
    </w:p>
    <w:p w14:paraId="278DCB29" w14:textId="77777777" w:rsidR="00425AAE" w:rsidRDefault="00425AAE">
      <w:r>
        <w:t xml:space="preserve">    include/corosync/jhash.h:</w:t>
      </w:r>
    </w:p>
    <w:p w14:paraId="05B7A3BD" w14:textId="77777777" w:rsidR="00425AAE" w:rsidRDefault="00425AAE">
      <w:r>
        <w:tab/>
        <w:t xml:space="preserve">/* Copyright (C) 1996 Bob Jenkins (bob_jenkins@burtleburtle.net) </w:t>
      </w:r>
      <w:r>
        <w:tab/>
        <w:t xml:space="preserve"> * </w:t>
      </w:r>
      <w:r>
        <w:tab/>
        <w:t xml:space="preserve"> * http://burtleburtle.net/bob/hash/ </w:t>
      </w:r>
      <w:r>
        <w:tab/>
        <w:t xml:space="preserve"> * </w:t>
      </w:r>
      <w:r>
        <w:tab/>
        <w:t xml:space="preserve"> * These are the credits from Bob's sources: </w:t>
      </w:r>
      <w:r>
        <w:tab/>
        <w:t xml:space="preserve"> * </w:t>
      </w:r>
      <w:r>
        <w:tab/>
        <w:t xml:space="preserve"> * lookup2.c, by Bob Jenkins, December 1996, Public Domain. </w:t>
      </w:r>
      <w:r>
        <w:tab/>
        <w:t xml:space="preserve"> * hash(), hash2(), hash3, and mix() are externally useful functions. </w:t>
      </w:r>
      <w:r>
        <w:tab/>
        <w:t xml:space="preserve"> * Routines to test the hash are included if SELF_TEST is defined. </w:t>
      </w:r>
      <w:r>
        <w:tab/>
        <w:t xml:space="preserve"> * You can use this free for any purpose.  It has no warranty. </w:t>
      </w:r>
      <w:r>
        <w:tab/>
        <w:t xml:space="preserve"> * </w:t>
      </w:r>
      <w:r>
        <w:tab/>
        <w:t xml:space="preserve"> * Copyright (C) 2003 David S. Miller (davem@redhat.com) </w:t>
      </w:r>
      <w:r>
        <w:tab/>
        <w:t xml:space="preserve"> * </w:t>
      </w:r>
      <w:r>
        <w:tab/>
        <w:t xml:space="preserve"> * I've modified Bob's hash to be useful in the Linux kernel, and </w:t>
      </w:r>
      <w:r>
        <w:tab/>
        <w:t xml:space="preserve"> * any bugs present are surely my fault.  -DaveM          */</w:t>
      </w:r>
    </w:p>
    <w:p w14:paraId="711133D8" w14:textId="77777777" w:rsidR="00425AAE" w:rsidRDefault="00425AAE">
      <w:r>
        <w:t xml:space="preserve"> [END FILE=corosync-1.4.6/debian/copyright]</w:t>
      </w:r>
    </w:p>
    <w:p w14:paraId="3BFEC96C" w14:textId="77777777" w:rsidR="00425AAE" w:rsidRDefault="00425AAE" w:rsidP="000727EF">
      <w:pPr>
        <w:pStyle w:val="Heading3"/>
      </w:pPr>
      <w:r>
        <w:t>corosync-1.4.6/LICENSE:</w:t>
      </w:r>
    </w:p>
    <w:p w14:paraId="38821A10" w14:textId="77777777" w:rsidR="00425AAE" w:rsidRDefault="00425AAE">
      <w:r>
        <w:t xml:space="preserve">[BEGIN FILE=corosync-1.4.6/LICENSE] *** All cryptographic software in this package is subject to the following legal notice: This package includes publicly available encryption </w:t>
      </w:r>
      <w:r>
        <w:lastRenderedPageBreak/>
        <w:t>source code which, together with object code resulting from the compiling of publicly available source code, may be exported from the United States under License Exception TSU prsuant to 15 C.F.R Section 740.13(e). *** ----------------------------------------------------------------------------- The following license applies to every file in this source distribution except for the files exec/crypto.c, exec/crypto.h, git-version-gen, and gitlog-to-changelog.  The exec/crypto[c</w:t>
      </w:r>
    </w:p>
    <w:p w14:paraId="722EABE1" w14:textId="77777777" w:rsidR="00425AAE" w:rsidRDefault="00425AAE">
      <w:r>
        <w:t>h] file license is described in its full content later in this file and are part of the executive runtime and components of binary images produced by the source code.</w:t>
      </w:r>
    </w:p>
    <w:p w14:paraId="0384CF4D" w14:textId="77777777" w:rsidR="00425AAE" w:rsidRDefault="00425AAE">
      <w:r>
        <w:t>The git* files, which are available under GPLv3 or later,  are only used by our release process to generate text file content and are not part of any generated binary. -----------------------------------------------------------------------------</w:t>
      </w:r>
    </w:p>
    <w:p w14:paraId="19117A7E" w14:textId="77777777" w:rsidR="00425AAE" w:rsidRDefault="00425AAE">
      <w:r>
        <w:t>Copyright (c) 2002-2004 MontaVista Software, Inc. Copyright (c) 2005-2010 Red Hat, Inc.</w:t>
      </w:r>
    </w:p>
    <w:p w14:paraId="4E94EC1E" w14:textId="77777777" w:rsidR="00425AAE" w:rsidRDefault="00425AAE">
      <w:r>
        <w:t>All rights reserved.</w:t>
      </w:r>
    </w:p>
    <w:p w14:paraId="42332B84" w14:textId="77777777" w:rsidR="00425AAE" w:rsidRDefault="00425AAE">
      <w:r>
        <w:t>This software licensed under BSD license, the text of which follows:</w:t>
      </w:r>
    </w:p>
    <w:p w14:paraId="40194104" w14:textId="77777777" w:rsidR="00425AAE" w:rsidRDefault="00425AAE">
      <w:r>
        <w:t>Redistribution and use in source and binary forms, with or without modification, are permitted provided that the following conditions are met:</w:t>
      </w:r>
    </w:p>
    <w:p w14:paraId="23E01D08" w14:textId="77777777" w:rsidR="00425AAE" w:rsidRDefault="00425AAE">
      <w:r>
        <w:t>-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MontaVista Software, Inc. nor the names of its   contributors may be used to endorse or promote products derived from this   software without specific prior written permission.</w:t>
      </w:r>
    </w:p>
    <w:p w14:paraId="67C688EE"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680082C" w14:textId="77777777" w:rsidR="00425AAE" w:rsidRDefault="00425AAE">
      <w:r>
        <w:t>----------------------------------------------------------------------------- The corosync project uses software from the LibTomCrypt project www.libtomcrypt.org.  This software is contained the files exec/crypto.c and exec/crypto.h.  The following license applies to the files exec/crypto.c and exec/crytpo.h: ----------------------------------------------------------------------------- LibTomCrypt is public domain.  As should all quality software be.</w:t>
      </w:r>
    </w:p>
    <w:p w14:paraId="38C66789" w14:textId="77777777" w:rsidR="00425AAE" w:rsidRDefault="00425AAE">
      <w:r>
        <w:t>All of the software was either written by or donated to Tom St Denis for the purposes of this project.  The only exception is the SAFER.C source which has no known license status (assumed copyrighted) which is why SAFER,C is shipped as disabled.</w:t>
      </w:r>
    </w:p>
    <w:p w14:paraId="2E7ECDA9" w14:textId="77777777" w:rsidR="00425AAE" w:rsidRDefault="00425AAE">
      <w:r>
        <w:lastRenderedPageBreak/>
        <w:t>Tom St Denis</w:t>
      </w:r>
    </w:p>
    <w:p w14:paraId="51A48C88" w14:textId="77777777" w:rsidR="00425AAE" w:rsidRDefault="00425AAE">
      <w:r>
        <w:t>----------------------------------------------------------------------------- The corosync project uses software for release processing which generates changelogs and version information for the software.  These programs are not used by the generated binaries or libraries These files are git-version-gen and gitlog-to-changelog. ----------------------------------------------------------------------------- The license for these files is as follows: This program is free software: you can redistribute it and/or modify it under the terms of the GNU General Public License as published by the Free Software Foundation, either version 3 of the License, or (at your option) any later version.</w:t>
      </w:r>
    </w:p>
    <w:p w14:paraId="30B029D4"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71417D7C" w14:textId="77777777" w:rsidR="00425AAE" w:rsidRDefault="00425AAE">
      <w:r>
        <w:t>You should have received a copy of the GNU General Public License along with this program.  If not, see &lt;http://www.gnu.org/licenses/&gt;. [END FILE=corosync-1.4.6/LICENSE]</w:t>
      </w:r>
    </w:p>
    <w:p w14:paraId="7877E538" w14:textId="77777777" w:rsidR="00425AAE" w:rsidRDefault="00425AAE" w:rsidP="000727EF">
      <w:pPr>
        <w:pStyle w:val="Heading2fegan"/>
      </w:pPr>
      <w:bookmarkStart w:id="91" w:name="_Toc399937909"/>
      <w:r>
        <w:t>coverage-3.7.1</w:t>
      </w:r>
      <w:bookmarkEnd w:id="91"/>
    </w:p>
    <w:p w14:paraId="2AA19A31" w14:textId="77777777" w:rsidR="00425AAE" w:rsidRDefault="00425AAE" w:rsidP="00053D4A">
      <w:r>
        <w:tab/>
        <w:t>BSD 3 Clause</w:t>
      </w:r>
      <w:r>
        <w:tab/>
        <w:t>http://www.opensource.org/licenses/BSD-3-Clause</w:t>
      </w:r>
    </w:p>
    <w:p w14:paraId="14A52597" w14:textId="77777777" w:rsidR="00425AAE" w:rsidRDefault="00425AAE" w:rsidP="000727EF">
      <w:pPr>
        <w:pStyle w:val="Heading2"/>
      </w:pPr>
      <w:r>
        <w:t xml:space="preserve"> </w:t>
      </w:r>
      <w:bookmarkStart w:id="92" w:name="_Toc399937910"/>
      <w:r>
        <w:t>cpio (version 2.11+dfsg):</w:t>
      </w:r>
      <w:bookmarkEnd w:id="92"/>
    </w:p>
    <w:p w14:paraId="1E9FD8E4" w14:textId="77777777" w:rsidR="00425AAE" w:rsidRDefault="00425AAE" w:rsidP="000727EF">
      <w:pPr>
        <w:pStyle w:val="Heading3"/>
      </w:pPr>
      <w:r>
        <w:t>cpio-2.11+dfsg/debian/copyright:</w:t>
      </w:r>
    </w:p>
    <w:p w14:paraId="75505DCB" w14:textId="77777777" w:rsidR="00425AAE" w:rsidRDefault="00425AAE">
      <w:r>
        <w:t>[BEGIN FILE=cpio-2.11+dfsg/debian/copyright] This is the Debian GNU/Linux prepackaged version of GNU cpio (including mt).</w:t>
      </w:r>
    </w:p>
    <w:p w14:paraId="272B3314" w14:textId="77777777" w:rsidR="00425AAE" w:rsidRDefault="00425AAE">
      <w:r>
        <w:t>This package was put together by Clint Adams &lt;schizo@debian.org&gt;, from sources obtained from ftp://ftp.gnu.org:/gnu/cpio</w:t>
      </w:r>
    </w:p>
    <w:p w14:paraId="3F534355" w14:textId="77777777" w:rsidR="00425AAE" w:rsidRDefault="00425AAE">
      <w:r>
        <w:t>GNU cpio is Copyright (C) 1990, 1991, 1992, 2001, 2003, 2004, 2005, 2006, 2007 Free Software Foundation, Inc.</w:t>
      </w:r>
    </w:p>
    <w:p w14:paraId="784AEF23" w14:textId="77777777" w:rsidR="00425AAE" w:rsidRDefault="00425AAE">
      <w:r>
        <w:t>This program is free software; you can redistribute it and/or modify it under the terms of the GNU General Public License as published by the Free Software Foundation; either version 3, or (at your option) any later version.</w:t>
      </w:r>
    </w:p>
    <w:p w14:paraId="6DC51B0E" w14:textId="77777777" w:rsidR="00425AAE" w:rsidRDefault="00425AAE">
      <w:r>
        <w:t>The text of the GPL can be found on Debian systems in /usr/share/common-licenses/GPL-3 . [END FILE=cpio-2.11+dfsg/debian/copyright]</w:t>
      </w:r>
    </w:p>
    <w:p w14:paraId="3DABE657" w14:textId="77777777" w:rsidR="00425AAE" w:rsidRDefault="00425AAE" w:rsidP="000727EF">
      <w:pPr>
        <w:pStyle w:val="Heading2"/>
      </w:pPr>
      <w:r>
        <w:t xml:space="preserve"> </w:t>
      </w:r>
      <w:bookmarkStart w:id="93" w:name="_Toc399937911"/>
      <w:r>
        <w:t>crash (version 7.0.7):</w:t>
      </w:r>
      <w:bookmarkEnd w:id="93"/>
    </w:p>
    <w:p w14:paraId="06B073FF" w14:textId="77777777" w:rsidR="00425AAE" w:rsidRDefault="00425AAE" w:rsidP="000727EF">
      <w:pPr>
        <w:pStyle w:val="Heading3"/>
      </w:pPr>
      <w:r>
        <w:t>crash-7.0.7/debian/copyright:</w:t>
      </w:r>
    </w:p>
    <w:p w14:paraId="3A5EAFB1" w14:textId="77777777" w:rsidR="00425AAE" w:rsidRDefault="00425AAE">
      <w:r>
        <w:t>[BEGIN FILE=crash-7.0.7/debian/copyright] This package was debianized by Josh Huber &lt;huber@mclx.com&gt; on Tue, 10 Oct 2000 18:00:20 -0400, the package is maintained by Troy Heber &lt;troy.heber@hp.com&gt; and Micha Anderson &lt;micah@debian.org&gt;.</w:t>
      </w:r>
    </w:p>
    <w:p w14:paraId="5D86D9AA" w14:textId="77777777" w:rsidR="00425AAE" w:rsidRDefault="00425AAE">
      <w:r>
        <w:lastRenderedPageBreak/>
        <w:t>It was downloaded from http://people.redhat.com/~anderson/</w:t>
      </w:r>
    </w:p>
    <w:p w14:paraId="195929B9" w14:textId="77777777" w:rsidR="00425AAE" w:rsidRDefault="00425AAE">
      <w:r>
        <w:t>Upstream Author: Dave Anderson &lt;anderson@mclx.com&gt;</w:t>
      </w:r>
    </w:p>
    <w:p w14:paraId="0CA26551" w14:textId="77777777" w:rsidR="00425AAE" w:rsidRDefault="00425AAE">
      <w:r>
        <w:t>Copyright (C) 2002, 2003, 2004, 2005, 2006, 2007, 2008, 2009  Red Hat, Inc. Copyright (C) 2004, 2005, 2006  IBM Corporation Copyright (C) 1999-2006  Hewlett-Packard Co Copyright (C) 2005, 2006  Fujitsu Limited Copyright (C) 2006, 2007  VA Linux Systems Japan K.K. Copyright (C) 2005  NEC Corporation Copyright (C) 1999, 2002, 2007  Silicon Graphics, Inc. Copyright (C) 1999, 2000, 2001, 2002  Mission Critical Linux, Inc.</w:t>
      </w:r>
    </w:p>
    <w:p w14:paraId="4D15965D" w14:textId="77777777" w:rsidR="00425AAE" w:rsidRDefault="00425AAE">
      <w:r>
        <w:t>On Debian GNU/Linux systems, the complete text of the GNU General Public License can be found in `/usr/share/common-licenses/GPL'. [END FILE=crash-7.0.7/debian/copyright]</w:t>
      </w:r>
    </w:p>
    <w:p w14:paraId="503641A1" w14:textId="77777777" w:rsidR="00425AAE" w:rsidRDefault="00425AAE" w:rsidP="000727EF">
      <w:pPr>
        <w:pStyle w:val="Heading2"/>
      </w:pPr>
      <w:r>
        <w:t xml:space="preserve"> </w:t>
      </w:r>
      <w:bookmarkStart w:id="94" w:name="_Toc399937912"/>
      <w:r>
        <w:t>crmsh (version 1.2.6+git+e77add):</w:t>
      </w:r>
      <w:bookmarkEnd w:id="94"/>
    </w:p>
    <w:p w14:paraId="4C80A124" w14:textId="77777777" w:rsidR="00425AAE" w:rsidRDefault="00425AAE" w:rsidP="000727EF">
      <w:pPr>
        <w:pStyle w:val="Heading3"/>
      </w:pPr>
      <w:r>
        <w:t>crmsh-1.2.6+git+e77add/debian/copyright:</w:t>
      </w:r>
    </w:p>
    <w:p w14:paraId="7DB2D23E" w14:textId="77777777" w:rsidR="00425AAE" w:rsidRDefault="00425AAE">
      <w:r>
        <w:t>[BEGIN FILE=crmsh-1.2.6+git+e77add/debian/copyright] Format: http://www.debian.org/doc/packaging-manuals/copyright-format/1.0/ Upstream-Name: crmsh Source: http://savannah.nongnu.org/projects/crmsh/</w:t>
      </w:r>
    </w:p>
    <w:p w14:paraId="50389181" w14:textId="77777777" w:rsidR="00425AAE" w:rsidRDefault="00425AAE">
      <w:r>
        <w:t>Files: debian/* Copyright: 2012 Martin Loschwitz &lt;madkiss@debian.org&gt; License: GPL-2+</w:t>
      </w:r>
    </w:p>
    <w:p w14:paraId="2532DACE" w14:textId="77777777" w:rsidR="00425AAE" w:rsidRDefault="00425AAE">
      <w:r>
        <w:t>Files: * Copyright: 2008-2011 Dejan Muhamedagic &lt;dmuhamedagic@suse.de&gt; License: GPL-2+</w:t>
      </w:r>
    </w:p>
    <w:p w14:paraId="2B00DB9E" w14:textId="77777777" w:rsidR="00425AAE" w:rsidRDefault="00425AAE">
      <w:r>
        <w:t>Files: doc/Makefile.am modules/Makefile.am templates/gfs2-base templates/Makefile.am templates/gfs2 Copyright: 2008 - 2011 Andrew Beekhof License: GPL-2+</w:t>
      </w:r>
    </w:p>
    <w:p w14:paraId="5AF5FA83" w14:textId="77777777" w:rsidR="00425AAE" w:rsidRDefault="00425AAE">
      <w:r>
        <w:t>Files: modules/crm_pssh.py Copyright: 2003-2008, Brent N. Chun            2009 Andrew McNabb License: GPL-2+</w:t>
      </w:r>
    </w:p>
    <w:p w14:paraId="299863AF" w14:textId="77777777" w:rsidR="00425AAE" w:rsidRDefault="00425AAE">
      <w:r>
        <w:t>Files: modules/pacemaker.py Copyright: 2009 Yan Gao &lt;ygao@novell.com&gt; License: GPL-2+</w:t>
      </w:r>
    </w:p>
    <w:p w14:paraId="56350039" w14:textId="77777777" w:rsidR="00425AAE" w:rsidRDefault="00425AAE">
      <w:r>
        <w:t>Files: test/testcases/Makefile.am test/Makefile.am Copyright: 2004 International Business Machines License: GPL-2+</w:t>
      </w:r>
    </w:p>
    <w:p w14:paraId="4A5667C5" w14:textId="77777777" w:rsidR="00425AAE" w:rsidRDefault="00425AAE">
      <w:r>
        <w:t>Files: test/crm_regression.sh Copyright: 2009 Lars Marowsky-Bree &lt;lmb@suse.de&gt; License: GPL-2+</w:t>
      </w:r>
    </w:p>
    <w:p w14:paraId="6FD7BAF8" w14:textId="77777777" w:rsidR="00425AAE" w:rsidRDefault="00425AAE">
      <w:r>
        <w:t>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422CA418" w14:textId="77777777" w:rsidR="00425AAE" w:rsidRDefault="00425AAE">
      <w:r>
        <w:t>[END FILE=crmsh-1.2.6+git+e77add/debian/copyright]</w:t>
      </w:r>
    </w:p>
    <w:p w14:paraId="45A00B0E" w14:textId="77777777" w:rsidR="00425AAE" w:rsidRDefault="00425AAE" w:rsidP="000727EF">
      <w:pPr>
        <w:pStyle w:val="Heading2"/>
      </w:pPr>
      <w:r>
        <w:lastRenderedPageBreak/>
        <w:t xml:space="preserve"> </w:t>
      </w:r>
      <w:bookmarkStart w:id="95" w:name="_Toc399937913"/>
      <w:r>
        <w:t>cron (version 3.0pl1):</w:t>
      </w:r>
      <w:bookmarkEnd w:id="95"/>
    </w:p>
    <w:p w14:paraId="27D4E5DD" w14:textId="77777777" w:rsidR="00425AAE" w:rsidRDefault="00425AAE" w:rsidP="000727EF">
      <w:pPr>
        <w:pStyle w:val="Heading3"/>
      </w:pPr>
      <w:r>
        <w:t>cron-3.0pl1/debian/copyright:</w:t>
      </w:r>
    </w:p>
    <w:p w14:paraId="2D831798" w14:textId="77777777" w:rsidR="00425AAE" w:rsidRDefault="00425AAE">
      <w:r>
        <w:t>[BEGIN FILE=cron-3.0pl1/debian/copyright] Format: http://svn.debian.org/wsvn/dep/web/deps/dep5.mdwn?op=file&amp;rev=173 Upstream-Name: vixie-cron Ustream-Contact: Paul Vixie &lt;paul@vix.com&gt; Source:  The original source for this package could be obtained from   ftp://ftp.vix.com/pub/vixie/cron-3.0, although that link appears to have gone  down.</w:t>
      </w:r>
    </w:p>
    <w:p w14:paraId="192CE090" w14:textId="77777777" w:rsidR="00425AAE" w:rsidRDefault="00425AAE">
      <w:r>
        <w:t>Files: * Copyright: 1988, 1990, 1993, 1994, Paul Vixie &lt;paul@vix.com&gt;            1994, Ian Jackson &lt;ian@davenant.greenend.org.uk&gt;            1996-2005, Steve Greenland &lt;stevegr@debian.org&gt;            2005-2006, 2008-2010, Javier FernÃ¡ndez-Sanguino PeÃ±a &lt;jfs@debian.org&gt;            2010-2011, Christian Kastner &lt;debian@kvr.at&gt;            Numerous contributions via the Debian BTS copyright their respective authors License: Paul Vixie's license</w:t>
      </w:r>
    </w:p>
    <w:p w14:paraId="69AFAC95" w14:textId="77777777" w:rsidR="00425AAE" w:rsidRDefault="00425AAE">
      <w:r>
        <w:t>Files: database.c Copyright: 1988, 1990, 1993, 1994 Paul Vixie &lt;paul@vix.com&gt;            1996-2005, Steve Greenland &lt;stevegr@debian.org&gt;            2003, Clint Adams &lt;schizo@debian.org&gt;            2010-2011, Christian Kastner &lt;debian@kvr.at&gt;            2011, Red Hat, Inc. License: Paul Vixie's license and GPL-2+ and ISC</w:t>
      </w:r>
    </w:p>
    <w:p w14:paraId="137CB9C8" w14:textId="77777777" w:rsidR="00425AAE" w:rsidRDefault="00425AAE">
      <w:r>
        <w:t>Files: debian/examples/cron-stats.pl Copyright: 2006, Javier FernÃ¡ndez-Sanguino PeÃ±a &lt;jfs@debian.org&gt; License: GPL-2+</w:t>
      </w:r>
    </w:p>
    <w:p w14:paraId="32EFE57B" w14:textId="77777777" w:rsidR="00425AAE" w:rsidRDefault="00425AAE">
      <w:r>
        <w:t>Files: debian/examples/cron-tasks-review.sh Copyright: 2011, Javier FernÃ¡ndez-Sanguino PeÃ±a &lt;jfs@debian.org&gt; License: GPL-2+</w:t>
      </w:r>
    </w:p>
    <w:p w14:paraId="38435F86" w14:textId="77777777" w:rsidR="00425AAE" w:rsidRDefault="00425AAE">
      <w:r>
        <w:t>Files: debian/examples/crontab2english.pl Copyright: 2001, Sean M. Burke License: Artistic</w:t>
      </w:r>
    </w:p>
    <w:p w14:paraId="0BB4683B" w14:textId="77777777" w:rsidR="00425AAE" w:rsidRDefault="00425AAE">
      <w:r>
        <w:t>License: Paul Vixie's license  Distribute freely, except: don't remove my name from the source or  documentation (don't take credit for my work), mark your changes (don't  get me blamed for your possible bugs), don't alter or remove this  notice.  May be sold if buildable source is provided to buyer.  No  warranty of any kind, express or implied, is included with this  software; use at your own risk, responsibility for damages (if any) to  anyone resulting from the use of this software rests entirely with the  user.</w:t>
      </w:r>
    </w:p>
    <w:p w14:paraId="230F5D07" w14:textId="77777777" w:rsidR="00425AAE" w:rsidRDefault="00425AAE">
      <w:r>
        <w:t>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1F7094DC" w14:textId="77777777" w:rsidR="00425AAE" w:rsidRDefault="00425AAE">
      <w:r>
        <w:t xml:space="preserve">License: Artistic  This program is free software; you can redistribute it and/or modify it  under the terms of the Artistic License which comes with Debian.  .  THIS PACKAGE IS PROVIDED AS IS AND WITHOUT ANY EXPRESS OR IMPLIED  WARRANTIES, INCLUDING, WITHOUT LIMITATION, THE IMPLIED WARRANTIES  OF </w:t>
      </w:r>
      <w:r>
        <w:lastRenderedPageBreak/>
        <w:t>MERCHANTIBILITY AND FITNESS FOR A PARTICULAR PURPOSE.  .  On Debian systems, the complete text of the Artistic License  can be found in /usr/share/common-licenses/Artistic.</w:t>
      </w:r>
    </w:p>
    <w:p w14:paraId="3D0B820E" w14:textId="77777777" w:rsidR="00425AAE" w:rsidRDefault="00425AAE">
      <w:r>
        <w:t>License: ISC  Permission to use, copy, modify, and distribute this software for any   purpose with or without fee is hereby granted, provided that the above  copyright notice and this permission notice appear in all copies.  .  THE SOFTWARE IS PROVIDED AS IS AND ISC DISCLAIMS ALL WARRANTIES  WITH REGARD TO THIS SOFTWARE INCLUDING ALL IMPLIED WARRANTIES OF  MERCHANTABILITY AND FITNESS.  IN NO EVENT SHALL ISC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 [END FILE=cron-3.0pl1/debian/copyright]</w:t>
      </w:r>
    </w:p>
    <w:p w14:paraId="7D892D85" w14:textId="77777777" w:rsidR="00425AAE" w:rsidRDefault="00425AAE" w:rsidP="000727EF">
      <w:pPr>
        <w:pStyle w:val="Heading2fegan"/>
      </w:pPr>
      <w:bookmarkStart w:id="96" w:name="_Toc399937914"/>
      <w:r>
        <w:t>croniter-0.3.5</w:t>
      </w:r>
      <w:bookmarkEnd w:id="96"/>
    </w:p>
    <w:p w14:paraId="12A450BD" w14:textId="77777777" w:rsidR="00425AAE" w:rsidRDefault="00425AAE" w:rsidP="00053D4A">
      <w:r>
        <w:tab/>
        <w:t>MIT</w:t>
      </w:r>
      <w:r>
        <w:tab/>
        <w:t>http://www.opensource.org/licenses/mit-license.php</w:t>
      </w:r>
    </w:p>
    <w:p w14:paraId="44BA1B3B" w14:textId="77777777" w:rsidR="00425AAE" w:rsidRDefault="00425AAE" w:rsidP="000727EF">
      <w:pPr>
        <w:pStyle w:val="Heading2"/>
      </w:pPr>
      <w:bookmarkStart w:id="97" w:name="_Toc399937915"/>
      <w:r>
        <w:t>Cryptix</w:t>
      </w:r>
      <w:bookmarkEnd w:id="97"/>
    </w:p>
    <w:p w14:paraId="32B38598" w14:textId="77777777" w:rsidR="00425AAE" w:rsidRDefault="00425AAE" w:rsidP="00E77BEE">
      <w:r>
        <w:t xml:space="preserve">  %% This notice is provided with respect to Cryptix, which may be included with this software: </w:t>
      </w:r>
    </w:p>
    <w:p w14:paraId="2C18E5EC" w14:textId="77777777" w:rsidR="00425AAE" w:rsidRDefault="00425AAE">
      <w:r>
        <w:t>Cryptix General License</w:t>
      </w:r>
    </w:p>
    <w:p w14:paraId="52395012" w14:textId="77777777" w:rsidR="00425AAE" w:rsidRDefault="00425AAE">
      <w:r>
        <w:t>Copyright Ã‚Â© 1995-2003 The Cryptix Foundation Limited. All rights reserved. Redistribution and use in source and binary forms, with or without modification, are permitted provided that the following conditions aremet:</w:t>
      </w:r>
    </w:p>
    <w:p w14:paraId="7BC1AB5C" w14:textId="77777777" w:rsidR="00425AAE" w:rsidRDefault="00425AAE">
      <w:r>
        <w:t xml:space="preserve">   1.Redistributions of source code must retain the copyright notice, this list of conditions and the following disclaimer.    2.Redistributions in binary form must reproduce the above copyright notice, this list of conditions and the following disclaimer in the     documentation and/or other materials provided with the distribution.  THIS SOFTWARE IS PROVIDED BY THE CRYPTIX FOUNDATION LIMITED AND CONTRIBUTORS ``AS IS'' AND ANY EXPRESS ORIMPLIED WARRANTIES, INCLUDING, BUT NOT LIMITED TO, THE IMPLIED WARRANTIES OF MERCHANTABILITY AND FITNESS FORA PARTICULAR PURPOSE ARE DISCLAIMED. IN NO EVENT SHALL THE CRYPTIX FOUNDATION LIMITED OR CONTRIBUTORS BELIABLE FOR ANY DIRECT, INDIRECT, INCIDENTAL, SPECIAL, EXEMPLARY, OR CONSEQUENTIAL DAMAGES (INCLUDING, BUT NOTLIMITED TO, PROCUREMENT OF SUBSTITUTE GOODS OR SERVICES; LOSS OF USE, DATA, OR PROFITS; OR BUSINESSINTERRUPTION) HOWEVER CAUSED AND ON ANY THEORY OF LIABILITY, WHETHER IN CONTRACT, STRICT LIABILITY, OR TORT(INCLUDING NEGLIGENCE OR OTHERWISE) ARISING IN ANY WAY OUT OF THE USE OF THIS SOFTWARE, EVEN IF ADVISED OFTHE POSSIBILITY OF SUCH DAMAGE.</w:t>
      </w:r>
    </w:p>
    <w:p w14:paraId="4FD7ED0B" w14:textId="77777777" w:rsidR="00425AAE" w:rsidRDefault="00425AAE" w:rsidP="000727EF">
      <w:pPr>
        <w:pStyle w:val="Heading2fegan"/>
      </w:pPr>
      <w:bookmarkStart w:id="98" w:name="_Toc399937916"/>
      <w:r>
        <w:lastRenderedPageBreak/>
        <w:t>cryptography-0.5.4</w:t>
      </w:r>
      <w:bookmarkEnd w:id="98"/>
    </w:p>
    <w:p w14:paraId="29ADAC51" w14:textId="77777777" w:rsidR="00425AAE" w:rsidRDefault="00425AAE" w:rsidP="00053D4A">
      <w:r>
        <w:tab/>
        <w:t>Apache 2</w:t>
      </w:r>
      <w:r>
        <w:tab/>
        <w:t>http://www.apache.org/licenses/LICENSE-2.0</w:t>
      </w:r>
    </w:p>
    <w:p w14:paraId="06B879CB" w14:textId="77777777" w:rsidR="00425AAE" w:rsidRDefault="00425AAE" w:rsidP="000727EF">
      <w:pPr>
        <w:pStyle w:val="Heading2"/>
      </w:pPr>
      <w:bookmarkStart w:id="99" w:name="_Toc399937917"/>
      <w:r>
        <w:t>CUP Parser Generator</w:t>
      </w:r>
      <w:bookmarkEnd w:id="99"/>
    </w:p>
    <w:p w14:paraId="6E251678" w14:textId="77777777" w:rsidR="00425AAE" w:rsidRDefault="00425AAE" w:rsidP="00E77BEE">
      <w:r>
        <w:t xml:space="preserve">  - This notice is provided with respect to CUP Parser Generator for Java, which may be included with this software: </w:t>
      </w:r>
    </w:p>
    <w:p w14:paraId="1FDBDC80" w14:textId="77777777" w:rsidR="00425AAE" w:rsidRDefault="00425AAE">
      <w:r>
        <w:t>CUP Parser Generator Copyright Notice, License, and Disclaimer</w:t>
      </w:r>
    </w:p>
    <w:p w14:paraId="50A6EB59" w14:textId="77777777" w:rsidR="00425AAE" w:rsidRDefault="00425AAE">
      <w:r>
        <w:t xml:space="preserve">Copyright 1996-1999 by Scott Hudson, Frank Flannery, C. Scott Ananian  Permission to use, copy, modify, and distribute this software and its documentation for any purpose and without fee is hereby granted, provided thatthe above copyright notice appear in all copies and that both the copyrightnotice and this permission notice and warranty disclaimer appear in supporting documentation, and that the names of the authors or their employersnot be used in advertising or publicity pertaining to distribution of the software without specific, written prior permission. </w:t>
      </w:r>
    </w:p>
    <w:p w14:paraId="2E9F8ECC" w14:textId="77777777" w:rsidR="00425AAE" w:rsidRDefault="00425AAE">
      <w:r>
        <w:t xml:space="preserve">The authors and their employers disclaim all warranties with regard to thissoftware, including all implied warranties of merchantability and fitness. In no event shall the authors or their employers be liable for anyspecial, indirect or consequential damages or any damages whatsoever resulting from loss of use, data or profits, whether in an action of contract,negligence or other tortious action, arising out of or in connection withthe use or performance of this software. </w:t>
      </w:r>
    </w:p>
    <w:p w14:paraId="3A35FD4E" w14:textId="77777777" w:rsidR="00425AAE" w:rsidRDefault="00425AAE" w:rsidP="000727EF">
      <w:pPr>
        <w:pStyle w:val="Heading2"/>
      </w:pPr>
      <w:r>
        <w:t xml:space="preserve"> </w:t>
      </w:r>
      <w:bookmarkStart w:id="100" w:name="_Toc399937918"/>
      <w:r>
        <w:t>cups (version 1.7.4):</w:t>
      </w:r>
      <w:bookmarkEnd w:id="100"/>
    </w:p>
    <w:p w14:paraId="444360F8" w14:textId="77777777" w:rsidR="00425AAE" w:rsidRDefault="00425AAE" w:rsidP="000727EF">
      <w:pPr>
        <w:pStyle w:val="Heading3"/>
      </w:pPr>
      <w:r>
        <w:t>cups-1.7.4/debian/copyright:</w:t>
      </w:r>
    </w:p>
    <w:p w14:paraId="67EBD672" w14:textId="77777777" w:rsidR="00425AAE" w:rsidRDefault="00425AAE">
      <w:r>
        <w:t>[BEGIN FILE=cups-1.7.4/debian/copyright] Format: http://www.debian.org/doc/packaging-manuals/copyright-format/1.0/ Upstream-Name: CUPS Upstream-Contact: Michael Sweet &lt;msweet@apple.com&gt; Source: ftp://ftp.easysw.com/pub/cups/</w:t>
      </w:r>
    </w:p>
    <w:p w14:paraId="5D8EB0C6" w14:textId="77777777" w:rsidR="00425AAE" w:rsidRDefault="00425AAE">
      <w:r>
        <w:t xml:space="preserve">Files: * Copyright: Copyright 2007-2011 by Apple Inc. License: GPL-2 with exceptions  This program is free software; you can redistribute it and/or modify  it under the terms of the GNU General Public License as published by  the Free Software Foundation, version 2 of the License.  .  The full text of the GPL is distributed as in  /usr/share/common-licenses/GPL-2 on Debian systems.  .  In addition, as the copyright holder of CUPS, Apple Inc. grants  the following special exceptions:  .       1. Apple Operating System Development License Exception;  .  </w:t>
      </w:r>
      <w:r>
        <w:tab/>
        <w:t xml:space="preserve">a. Software that is developed by any person or entity  </w:t>
      </w:r>
      <w:r>
        <w:tab/>
        <w:t xml:space="preserve">   for an Apple Operating System (Apple OS-Developed  </w:t>
      </w:r>
      <w:r>
        <w:tab/>
        <w:t xml:space="preserve">   Software), including but not limited to Apple and  </w:t>
      </w:r>
      <w:r>
        <w:tab/>
        <w:t xml:space="preserve">   third party printer drivers, filters, and backends  </w:t>
      </w:r>
      <w:r>
        <w:tab/>
        <w:t xml:space="preserve">   for an Apple Operating System, that is linked to the  </w:t>
      </w:r>
      <w:r>
        <w:tab/>
        <w:t xml:space="preserve">   CUPS imaging library or based on any sample filters  </w:t>
      </w:r>
      <w:r>
        <w:tab/>
        <w:t xml:space="preserve">   or backends provided with CUPS shall not be  </w:t>
      </w:r>
      <w:r>
        <w:tab/>
        <w:t xml:space="preserve">   considered to be a derivative work or collective work  </w:t>
      </w:r>
      <w:r>
        <w:tab/>
        <w:t xml:space="preserve">   based on the CUPS program and is exempt from the  </w:t>
      </w:r>
      <w:r>
        <w:tab/>
        <w:t xml:space="preserve">   mandatory source code release clauses of the GNU GPL.  </w:t>
      </w:r>
      <w:r>
        <w:tab/>
        <w:t xml:space="preserve">   You may therefore distribute linked combinations of  </w:t>
      </w:r>
      <w:r>
        <w:tab/>
        <w:t xml:space="preserve">   </w:t>
      </w:r>
      <w:r>
        <w:lastRenderedPageBreak/>
        <w:t xml:space="preserve">the CUPS imaging library with Apple OS-Developed  </w:t>
      </w:r>
      <w:r>
        <w:tab/>
        <w:t xml:space="preserve">   Software without releasing the source code of the  </w:t>
      </w:r>
      <w:r>
        <w:tab/>
        <w:t xml:space="preserve">   Apple OS-Developed Software. You may also use sample  </w:t>
      </w:r>
      <w:r>
        <w:tab/>
        <w:t xml:space="preserve">   filters and backends provided with CUPS to develop  </w:t>
      </w:r>
      <w:r>
        <w:tab/>
        <w:t xml:space="preserve">   Apple OS-Developed Software without releasing the  </w:t>
      </w:r>
      <w:r>
        <w:tab/>
        <w:t xml:space="preserve">   source code of the Apple OS-Developed Software.  .  </w:t>
      </w:r>
      <w:r>
        <w:tab/>
        <w:t xml:space="preserve">b. An Apple Operating System means any operating system  </w:t>
      </w:r>
      <w:r>
        <w:tab/>
        <w:t xml:space="preserve">   software developed and/or marketed by Apple Computer,  </w:t>
      </w:r>
      <w:r>
        <w:tab/>
        <w:t xml:space="preserve">   Inc., including but not limited to all existing  </w:t>
      </w:r>
      <w:r>
        <w:tab/>
        <w:t xml:space="preserve">   releases and versions of Apple's Darwin, Mac OS X,  </w:t>
      </w:r>
      <w:r>
        <w:tab/>
        <w:t xml:space="preserve">   and Mac OS X Server products and all follow-on  </w:t>
      </w:r>
      <w:r>
        <w:tab/>
        <w:t xml:space="preserve">   releases and future versions thereof.  .  </w:t>
      </w:r>
      <w:r>
        <w:tab/>
        <w:t xml:space="preserve">c. This exception is only available for Apple  </w:t>
      </w:r>
      <w:r>
        <w:tab/>
        <w:t xml:space="preserve">   OS-Developed Software and does not apply to software  </w:t>
      </w:r>
      <w:r>
        <w:tab/>
        <w:t xml:space="preserve">   that is distributed for use on other operating  </w:t>
      </w:r>
      <w:r>
        <w:tab/>
        <w:t xml:space="preserve">   systems.  .  </w:t>
      </w:r>
      <w:r>
        <w:tab/>
        <w:t xml:space="preserve">d. All CUPS software that falls under this license  </w:t>
      </w:r>
      <w:r>
        <w:tab/>
        <w:t xml:space="preserve">   exception have the following text at the top of each  </w:t>
      </w:r>
      <w:r>
        <w:tab/>
        <w:t xml:space="preserve">   source file:  .  </w:t>
      </w:r>
      <w:r>
        <w:tab/>
        <w:t xml:space="preserve">     This file is subject to the Apple OS-Developed  </w:t>
      </w:r>
      <w:r>
        <w:tab/>
        <w:t xml:space="preserve">     Software exception.  .       2. OpenSSL Toolkit License Exception;  .  </w:t>
      </w:r>
      <w:r>
        <w:tab/>
        <w:t xml:space="preserve">a. Apple Inc. explicitly allows the compilation and  </w:t>
      </w:r>
      <w:r>
        <w:tab/>
        <w:t xml:space="preserve">   distribution of the CUPS software with the OpenSSL  </w:t>
      </w:r>
      <w:r>
        <w:tab/>
        <w:t xml:space="preserve">   Toolkit.  .  No developer is required to provide these exceptions in a  derived work.</w:t>
      </w:r>
    </w:p>
    <w:p w14:paraId="46208235" w14:textId="77777777" w:rsidR="00425AAE" w:rsidRDefault="00425AAE">
      <w:r>
        <w:t>Files: cups/* filter/* Copyright: Copyright 2007-2011 by Apple Inc. License: LGPL-2 with exceptions  This program is free software; you can redistribute it and/or modify it  under the terms of the GNU Library General Public License as published  by the Free Software Foundation, version 2 of the License.  .  The full text of the LGPL is distributed as in  /usr/share/common-licenses/LGPL-2 on Debian systems.  .  The same exceptions as above apply. [END FILE=cups-1.7.4/debian/copyright]</w:t>
      </w:r>
    </w:p>
    <w:p w14:paraId="683002C5" w14:textId="77777777" w:rsidR="00425AAE" w:rsidRDefault="00425AAE" w:rsidP="000727EF">
      <w:pPr>
        <w:pStyle w:val="Heading3"/>
      </w:pPr>
      <w:r>
        <w:t>cups-1.7.4/vcnet/regex/COPYRIGHT:</w:t>
      </w:r>
    </w:p>
    <w:p w14:paraId="14E71F67" w14:textId="77777777" w:rsidR="00425AAE" w:rsidRDefault="00425AAE">
      <w:r>
        <w:t>[BEGIN FILE=cups-1.7.4/vcnet/regex/COPYRIGHT] Copyright 1992, 1993, 1994, 1997 Henry Spencer.  All rights reserved. This software is not subject to any license of the American Telephone and Telegraph Company or of the Regents of the University of California.</w:t>
      </w:r>
    </w:p>
    <w:p w14:paraId="01AC721C" w14:textId="77777777" w:rsidR="00425AAE" w:rsidRDefault="00425AAE">
      <w:r>
        <w:t>Permission is granted to anyone to use this software for any purpose on any computer system, and to alter it and redistribute it, subject to the following restrictions:</w:t>
      </w:r>
    </w:p>
    <w:p w14:paraId="4FA25EC8" w14:textId="77777777" w:rsidR="00425AAE" w:rsidRDefault="00425AAE">
      <w:r>
        <w:t>1. The author is not responsible for the consequences of use of this    software, no matter how awful, even if they arise from flaws in it.</w:t>
      </w:r>
    </w:p>
    <w:p w14:paraId="231B0ADB" w14:textId="77777777" w:rsidR="00425AAE" w:rsidRDefault="00425AAE">
      <w:r>
        <w:t>2. The origin of this software must not be misrepresented, either by    explicit claim or by omission.  Since few users ever read sources,    credits must appear in the documentation.</w:t>
      </w:r>
    </w:p>
    <w:p w14:paraId="5F7C4920" w14:textId="77777777" w:rsidR="00425AAE" w:rsidRDefault="00425AAE">
      <w:r>
        <w:t>3. Altered versions must be plainly marked as such, and must not be    misrepresented as being the original software.  Since few users    ever read sources, credits must appear in the documentation.</w:t>
      </w:r>
    </w:p>
    <w:p w14:paraId="3E0E3B19" w14:textId="77777777" w:rsidR="00425AAE" w:rsidRDefault="00425AAE">
      <w:r>
        <w:t>4. This notice may not be removed or altered. [END FILE=cups-1.7.4/vcnet/regex/COPYRIGHT]</w:t>
      </w:r>
    </w:p>
    <w:p w14:paraId="42FE0C31" w14:textId="77777777" w:rsidR="00425AAE" w:rsidRDefault="00425AAE" w:rsidP="000727EF">
      <w:pPr>
        <w:pStyle w:val="Heading2"/>
      </w:pPr>
      <w:r>
        <w:lastRenderedPageBreak/>
        <w:t xml:space="preserve"> </w:t>
      </w:r>
      <w:bookmarkStart w:id="101" w:name="_Toc399937919"/>
      <w:r>
        <w:t>curl (version 7.37.1):</w:t>
      </w:r>
      <w:bookmarkEnd w:id="101"/>
    </w:p>
    <w:p w14:paraId="27269309" w14:textId="77777777" w:rsidR="00425AAE" w:rsidRDefault="00425AAE" w:rsidP="000727EF">
      <w:pPr>
        <w:pStyle w:val="Heading3"/>
      </w:pPr>
      <w:r>
        <w:t>curl-7.37.1/debian/copyright:</w:t>
      </w:r>
    </w:p>
    <w:p w14:paraId="0DE394F1" w14:textId="77777777" w:rsidR="00425AAE" w:rsidRDefault="00425AAE">
      <w:r>
        <w:t>[BEGIN FILE=curl-7.37.1/debian/copyright] Format: http://www.debian.org/doc/packaging-manuals/copyright-format/1.0/ Upstream-Name: curl Source: http://curl.haxx.se</w:t>
      </w:r>
    </w:p>
    <w:p w14:paraId="6ED59EC4" w14:textId="77777777" w:rsidR="00425AAE" w:rsidRDefault="00425AAE">
      <w:r>
        <w:t>Files: * Copyright: 1996-2013, Daniel Stenberg &lt;daniel@haxx.se&gt; License: curl</w:t>
      </w:r>
    </w:p>
    <w:p w14:paraId="1438AE68" w14:textId="77777777" w:rsidR="00425AAE" w:rsidRDefault="00425AAE">
      <w:r>
        <w:t>Files: lib/axtls.* Copyright: 2010, DirecTV License: curl</w:t>
      </w:r>
    </w:p>
    <w:p w14:paraId="5D878028" w14:textId="77777777" w:rsidR="00425AAE" w:rsidRDefault="00425AAE">
      <w:r>
        <w:t>Files: lib/curl_darwinssl.* Copyright: 2012, Nick Zitzmann &lt;nickzman@gmail.com&gt;  2012, Daniel Stenberg &lt;daniel@haxx.se&gt; License: curl</w:t>
      </w:r>
    </w:p>
    <w:p w14:paraId="324C5719" w14:textId="77777777" w:rsidR="00425AAE" w:rsidRDefault="00425AAE">
      <w:r>
        <w:t>Files: lib/curl_rtmp.* Copyright: 2010, Howard Chu &lt;hyc@highlandsun.com&gt; License: curl</w:t>
      </w:r>
    </w:p>
    <w:p w14:paraId="35B62862" w14:textId="77777777" w:rsidR="00425AAE" w:rsidRDefault="00425AAE">
      <w:r>
        <w:t>Files: lib/curl_schannel.* Copyright: 2012, Marc Hoersken &lt;info@marc-hoersken.de&gt;  2012, Mark Salisbury &lt;mark.salisbury@hp.com&gt;  2012, Daniel Stenberg &lt;daniel@haxx.se&gt; License: curl</w:t>
      </w:r>
    </w:p>
    <w:p w14:paraId="28380A53" w14:textId="77777777" w:rsidR="00425AAE" w:rsidRDefault="00425AAE">
      <w:r>
        <w:t>Files: lib/inet_pton.c  lib/inet_ntop.c Copyright: 1996-2001 Internet Software Consortium License: ISC</w:t>
      </w:r>
    </w:p>
    <w:p w14:paraId="08F0DA03" w14:textId="77777777" w:rsidR="00425AAE" w:rsidRDefault="00425AAE">
      <w:r>
        <w:t>Files: lib/krb5.c  lib/krb4.c  lib/security.c Copyright: 2004-2011 Daniel Stenberg  1995-1999 Kungliga Tekniska HÃ¶gskolan License: BSD-3-Clause</w:t>
      </w:r>
    </w:p>
    <w:p w14:paraId="1AE85FFC" w14:textId="77777777" w:rsidR="00425AAE" w:rsidRDefault="00425AAE">
      <w:r>
        <w:t>Files: lib/md4.c Copyright: 1990-1992, RSA Data Security, Inc License:  License to copy and use this software is granted provided that it  is identified as the RSA Data Security, Inc. MD4 Message-Digest  Algorithm in all material mentioning or referencing this software  or this function.  .  License is also granted to make and use derivative works provided  that such works are identified as derived from the RSA Data  Security, Inc. MD4 Message-Digest Algorithm in all material  mentioning or referencing the derived work.  .  RSA Data Security, Inc. makes no representations concerning either  the merchantability of this software or the suitability of this  software for any particular purpose. It is provided as is  without express or implied warranty of any kind.  .  These notices must be retained in any copies of any part of this  documentation and/or software.</w:t>
      </w:r>
    </w:p>
    <w:p w14:paraId="5FB7178B" w14:textId="77777777" w:rsidR="00425AAE" w:rsidRDefault="00425AAE">
      <w:r>
        <w:t>Files: lib/openldap.* Copyright: 2011-2012, Daniel Stenberg &lt;daniel@haxx.se&gt;  2010, Howard Chu &lt;hyc@openldap.org&gt; License: curl</w:t>
      </w:r>
    </w:p>
    <w:p w14:paraId="0E0F16E7" w14:textId="77777777" w:rsidR="00425AAE" w:rsidRDefault="00425AAE">
      <w:r>
        <w:t>Files: lib/polarssl.* Copyright: 2010-2011, Hoi-Ho Chan &lt;hoiho.chan@gmail.com&gt;  2012, Daniel Stenberg &lt;daniel@haxx.se&gt; License: curl</w:t>
      </w:r>
    </w:p>
    <w:p w14:paraId="73EE4281" w14:textId="77777777" w:rsidR="00425AAE" w:rsidRDefault="00425AAE">
      <w:r>
        <w:t>Files: lib/socks_gssapi.c  lib/socks_sspi.* Copyright: 2009, 2011, Markus Moeller, &lt;markus_moeller@compuserve.com&gt;  2012, Daniel Stenberg, &lt;daniel@haxx.se&gt; License: curl</w:t>
      </w:r>
    </w:p>
    <w:p w14:paraId="167A3D9C" w14:textId="77777777" w:rsidR="00425AAE" w:rsidRDefault="00425AAE">
      <w:r>
        <w:t>Files: tests/certs/scripts/genroot.sh  tests/certs/scripts/genserv.sh Copyright: 2000-2009, EdelWeb for EdelKey and OpenEvidence License: curl</w:t>
      </w:r>
    </w:p>
    <w:p w14:paraId="6A9A4F21" w14:textId="77777777" w:rsidR="00425AAE" w:rsidRDefault="00425AAE">
      <w:r>
        <w:t>Files: tests/server/tftpd.c Copyright: 1983 Regents of the University of California License: BSD-4-Clause</w:t>
      </w:r>
    </w:p>
    <w:p w14:paraId="3CDA8D70" w14:textId="77777777" w:rsidR="00425AAE" w:rsidRDefault="00425AAE">
      <w:r>
        <w:t>Files: tests/server/fake_ntlm.c Copyright: 1998-2010, Mandy Wu &lt;mandy.wu@intel.com&gt;  2011-2012, Daniel Stenberg &lt;daniel@haxx.se&gt; License: curl</w:t>
      </w:r>
    </w:p>
    <w:p w14:paraId="2770E379" w14:textId="77777777" w:rsidR="00425AAE" w:rsidRDefault="00425AAE">
      <w:r>
        <w:lastRenderedPageBreak/>
        <w:t>Files: docs/examples/fopen.c Copyright: 2003, Simtec Electronics License: BSD-3-Clause</w:t>
      </w:r>
    </w:p>
    <w:p w14:paraId="30D34E02" w14:textId="77777777" w:rsidR="00425AAE" w:rsidRDefault="00425AAE">
      <w:r>
        <w:t>Files: docs/examples/rtsp.c Copyright: 2011, Jim Hollinger License: BSD-3-Clause</w:t>
      </w:r>
    </w:p>
    <w:p w14:paraId="35646D48" w14:textId="77777777" w:rsidR="00425AAE" w:rsidRDefault="00425AAE">
      <w:r>
        <w:t>Files: docs/examples/curlgtk.c Copyright: 2003, The OpenEvidence Project License: curl</w:t>
      </w:r>
    </w:p>
    <w:p w14:paraId="68C132BA" w14:textId="77777777" w:rsidR="00425AAE" w:rsidRDefault="00425AAE">
      <w:r>
        <w:t>Files: docs/examples/curlx.c Copyright: 2003, The OpenEvidence Project License:  Redistribution and use in source and binary forms, with or without  modification, are permitted provided that the following conditions  are met:  .  1. Redistributions of source code must retain the above copyright     notice, this list of conditions, the following disclaimer,     and the original OpenSSL and SSLeay Licences below.  .  2. Redistributions in binary form must reproduce the above copyright     notice, this list of conditions, the following disclaimer     and the original OpenSSL and SSLeay Licences below in     the documentation and/or other materials provided with the     distribution.  .  3. All advertising materials mentioning features or use of this     software must display the following acknowledgments:     This product includes software developed by the Openevidence Project     for use in the OpenEvidence Toolkit. (http://www.openevidence.org/)     This product includes software developed by the OpenSSL Project     for use in the OpenSSL Toolkit (http://www.openssl.org/)     This product includes cryptographic software written by Eric Young     (eay@cryptsoft.com).  This product includes software written by Tim     Hudson (tjh@cryptsoft.com).  .  4. The names OpenEvidence Toolkit and OpenEvidence Project must not be     used to endorse or promote products derived from this software without     prior written permission. For written permission, please contact     openevidence-core@openevidence.org.  .  5. Products derived from this software may not be called OpenEvidence     nor may OpenEvidence appear in their names without prior written     permission of the OpenEvidence Project.  .  6. Redistributions of any form whatsoever must retain the following     acknowledgments:     This product includes software developed by the OpenEvidence Project     for use in the OpenEvidence Toolkit (http://www.openevidence.org/)     This product includes software developed by the OpenSSL Project     for use in the OpenSSL Toolkit (http://www.openssl.org/)     This product includes cryptographic software written by Eric Young     (eay@cryptsoft.com).  This product includes software written by Tim     Hudson (tjh@cryptsoft.com).  .  THIS SOFTWARE IS PROVIDED BY THE OpenEvidence PROJECT ``AS IS'' AND ANY  EXPRESSED OR IMPLIED WARRANTIES, INCLUDING, BUT NOT LIMITED TO, THE  IMPLIED WARRANTIES OF MERCHANTABILITY AND FITNESS FOR A PARTICULAR  PURPOSE ARE DISCLAIMED.  IN NO EVENT SHALL THE OpenEvidence PROJECT OR  ITS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6C40606" w14:textId="77777777" w:rsidR="00425AAE" w:rsidRDefault="00425AAE">
      <w:r>
        <w:t xml:space="preserve">Files: src/macos/src/macos_main.cpp Copyright: 2001, Eric Lavigne License:  Permission is granted to anyone to use this software for any purpose on any computer </w:t>
      </w:r>
      <w:r>
        <w:lastRenderedPageBreak/>
        <w:t>system, and to redistribute it freely, subject to the following restrictions: - The author is not responsible for the consequences of use of this software, no matter how awful, even if they arise from defects in it. - The origin of this software must not be misrepresented, either by explicit claim or by omission. - You are allowed to distributed modified copies of the software, in source and binary form, provided they are marked plainly as altered versions, and are not misrepresented as being the original software.</w:t>
      </w:r>
    </w:p>
    <w:p w14:paraId="39280912" w14:textId="77777777" w:rsidR="00425AAE" w:rsidRDefault="00425AAE">
      <w:r>
        <w:t>Files: debian/* Copyright: 2000-2010, Domenico Andreoli &lt;cavok@debian.org&gt;  2010-2011, Ramakrishnan Muthukrishnan &lt;rkrishnan@debian.org&gt;  2011, Alessandro Ghedini &lt;ghedo@debian.org&gt; License: curl</w:t>
      </w:r>
    </w:p>
    <w:p w14:paraId="4FF0B8CD" w14:textId="77777777" w:rsidR="00425AAE" w:rsidRDefault="00425AAE">
      <w:r>
        <w:t>License: curl  All rights reserved.  .  Permission to use, copy, modify, and distribute this software for any purpose  with or without fee is hereby granted, provided that the above copyright  notice and this permission notice appear in all copies.  .  THE SOFTWARE IS PROVIDED AS IS, WITHOUT WARRANTY OF ANY KIND, EXPRESS OR  IMPLIED, INCLUDING BUT NOT LIMITED TO THE WARRANTIES OF MERCHANTABILITY,  FITNESS FOR A PARTICULAR PURPOSE AND NONINFRINGEMENT OF THIRD PARTY RIGHTS. IN  NO EVENT SHALL THE AUTHORS OR COPYRIGHT HOLDERS BE LIABLE FOR ANY CLAIM,  DAMAGES OR OTHER LIABILITY, WHETHER IN AN ACTION OF CONTRACT, TORT OR  OTHERWISE, ARISING FROM, OUT OF OR IN CONNECTION WITH THE SOFTWARE OR THE USE  OR OTHER DEALINGS IN THE SOFTWARE.  .  Except as contained in this notice, the name of a copyright holder shall not  be used in advertising or otherwise to promote the sale, use or other dealings  in this Software without prior written authorization of the copyright holder.</w:t>
      </w:r>
    </w:p>
    <w:p w14:paraId="60EE7254" w14:textId="77777777" w:rsidR="00425AAE" w:rsidRDefault="00425AAE">
      <w:r>
        <w:t>License: BSD-3-Clause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Neither the name of the Institute nor the names of its contributors     may be used to endorse or promote products derived from this software     without specific prior written permission.  .  THIS SOFTWARE IS 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6A4E2E6" w14:textId="77777777" w:rsidR="00425AAE" w:rsidRDefault="00425AAE">
      <w:r>
        <w:t xml:space="preserve">License: BSD-4-Clause  Redistribution and use in source and binary forms, with or without  modification, are permitted provided that the following conditions  are met:  .  1. Redistributions of source code must retain the above copyright     notice, this list of </w:t>
      </w:r>
      <w:r>
        <w:lastRenderedPageBreak/>
        <w:t>conditions and the following disclaimer.  .  2. Redistributions in binary form must reproduce the above copyright     notice, this list of conditions and the following disclaimer in the     documentation and/or other materials provided with the distribution.  .  3. Neither the name of the Institute nor the names of its contributors     may be used to endorse or promote products derived from this software     without specific prior written permission.  .  4. Neither the name of the &lt;organization&gt; nor the     names of its contributors may be used to endorse or promote products     derived from this software without specific prior written permission.  .  THIS SOFTWARE IS 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EA157FC" w14:textId="77777777" w:rsidR="00425AAE" w:rsidRDefault="00425AAE">
      <w:r>
        <w:t>License: ISC  Permission to use, copy, modify, and/or distribute this software for any  purpose with or without fee is hereby granted, provided that the above  copyright notice and this permission notice appear in all copies.  .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 [END FILE=curl-7.37.1/debian/copyright]</w:t>
      </w:r>
    </w:p>
    <w:p w14:paraId="3EB954DC" w14:textId="77777777" w:rsidR="00425AAE" w:rsidRDefault="00425AAE" w:rsidP="000727EF">
      <w:pPr>
        <w:pStyle w:val="Heading3"/>
      </w:pPr>
      <w:r>
        <w:t>curl-7.37.1/COPYING:</w:t>
      </w:r>
    </w:p>
    <w:p w14:paraId="66F94E91" w14:textId="77777777" w:rsidR="00425AAE" w:rsidRDefault="00425AAE">
      <w:r>
        <w:t>[BEGIN FILE=curl-7.37.1/COPYING] COPYRIGHT AND PERMISSION NOTICE</w:t>
      </w:r>
    </w:p>
    <w:p w14:paraId="0547F7EE" w14:textId="77777777" w:rsidR="00425AAE" w:rsidRPr="00924490" w:rsidRDefault="00425AAE">
      <w:pPr>
        <w:rPr>
          <w:lang w:val="de-DE"/>
        </w:rPr>
      </w:pPr>
      <w:r w:rsidRPr="00924490">
        <w:rPr>
          <w:lang w:val="de-DE"/>
        </w:rPr>
        <w:t>Copyright (c) 1996 - 2014, Daniel Stenberg, &lt;daniel@haxx.se&gt;.</w:t>
      </w:r>
    </w:p>
    <w:p w14:paraId="34FF247A" w14:textId="77777777" w:rsidR="00425AAE" w:rsidRDefault="00425AAE">
      <w:r>
        <w:t>All rights reserved.</w:t>
      </w:r>
    </w:p>
    <w:p w14:paraId="3B272CF2" w14:textId="77777777" w:rsidR="00425AAE" w:rsidRDefault="00425AAE">
      <w:r>
        <w:t>Permission to use, copy, modify, and distribute this software for any purpose with or without fee is hereby granted, provided that the above copyright notice and this permission notice appear in all copies.</w:t>
      </w:r>
    </w:p>
    <w:p w14:paraId="68F40479" w14:textId="77777777" w:rsidR="00425AAE" w:rsidRDefault="00425AAE">
      <w:r>
        <w:t xml:space="preserve">THE SOFTWARE IS PROVIDED AS IS, WITHOUT WARRANTY OF ANY KIND, EXPRESS OR IMPLIED, INCLUDING BUT NOT LIMITED TO THE WARRANTIES OF MERCHANTABILITY, FITNESS FOR A PARTICULAR PURPOSE AND NONINFRINGEMENT OF THIRD PARTY RIGHTS. IN NO EVENT SHALL THE AUTHORS OR COPYRIGHT HOLDERS BE LIABLE FOR ANY CLAIM, DAMAGES OR OTHER LIABILITY, WHETHER IN AN ACTION OF CONTRACT, TORT OR </w:t>
      </w:r>
      <w:r>
        <w:lastRenderedPageBreak/>
        <w:t>OTHERWISE, ARISING FROM, OUT OF OR IN CONNECTION WITH THE SOFTWARE OR THE USE OR OTHER DEALINGS IN THE SOFTWARE.</w:t>
      </w:r>
    </w:p>
    <w:p w14:paraId="745C7783" w14:textId="77777777" w:rsidR="00425AAE" w:rsidRDefault="00425AAE">
      <w:r>
        <w:t>Except as contained in this notice, the name of a copyright holder shall not be used in advertising or otherwise to promote the sale, use or other dealings in this Software without prior written authorization of the copyright holder. [END FILE=curl-7.37.1/COPYING]</w:t>
      </w:r>
    </w:p>
    <w:p w14:paraId="1A61C977" w14:textId="77777777" w:rsidR="00425AAE" w:rsidRDefault="00425AAE" w:rsidP="000727EF">
      <w:pPr>
        <w:pStyle w:val="Heading3"/>
      </w:pPr>
      <w:r>
        <w:t>curl-7.37.1/docs/LICENSE-MIXING:</w:t>
      </w:r>
    </w:p>
    <w:p w14:paraId="347A8ADC" w14:textId="77777777" w:rsidR="00425AAE" w:rsidRDefault="00425AAE">
      <w:r>
        <w:t>[BEGIN FILE=curl-7.37.1/docs/LICENSE-MIXING]          License Mixing with apps, libcurl and Third Party Libraries          ===========================================================</w:t>
      </w:r>
    </w:p>
    <w:p w14:paraId="5C2DEF57" w14:textId="77777777" w:rsidR="00425AAE" w:rsidRDefault="00425AAE">
      <w:r>
        <w:t>libcurl can be built to use a fair amount of various third party libraries, libraries that are written and provided by other parties that are distributed using their own licenses. Even libcurl itself contains code that may cause problems to some. This document attempts to describe what licenses libcurl and the other libraries use and what possible dilemmas linking and mixing them all can lead to for end users.</w:t>
      </w:r>
    </w:p>
    <w:p w14:paraId="6943B924" w14:textId="77777777" w:rsidR="00425AAE" w:rsidRDefault="00425AAE">
      <w:r>
        <w:t>I am not a lawyer and this is not legal advice!</w:t>
      </w:r>
    </w:p>
    <w:p w14:paraId="6622806E" w14:textId="77777777" w:rsidR="00425AAE" w:rsidRDefault="00425AAE">
      <w:r>
        <w:t>One common dilemma is that GPL[1]-licensed code is not allowed to be linked with code licensed under the Original BSD license (with the announcement clause). You may still build your own copies that use them all, but distributing them as binaries would be to violate the GPL license - unless you accompany your license with an exception[2]. This particular problem was addressed when the Modified BSD license was created, which does not have the announcement clause that collides with GPL.</w:t>
      </w:r>
    </w:p>
    <w:p w14:paraId="54A5DA72" w14:textId="77777777" w:rsidR="00425AAE" w:rsidRDefault="00425AAE">
      <w:r>
        <w:t>libcurl http://curl.haxx.se/docs/copyright.html</w:t>
      </w:r>
    </w:p>
    <w:p w14:paraId="79BA2320" w14:textId="77777777" w:rsidR="00425AAE" w:rsidRDefault="00425AAE">
      <w:r>
        <w:t xml:space="preserve">        Uses an MIT (or Modified BSD)-style license that is as liberal as         possible.  Some of the source files that deal with KRB4 have Original         BSD-style announce-clause licenses. You may not distribute binaries         with krb4-enabled libcurl that also link with GPL-licensed code!</w:t>
      </w:r>
    </w:p>
    <w:p w14:paraId="74E2690D" w14:textId="77777777" w:rsidR="00425AAE" w:rsidRDefault="00425AAE">
      <w:r>
        <w:t>OpenSSL http://www.openssl.org/source/license.html</w:t>
      </w:r>
    </w:p>
    <w:p w14:paraId="2CE4FD41" w14:textId="77777777" w:rsidR="00425AAE" w:rsidRDefault="00425AAE">
      <w:r>
        <w:t xml:space="preserve">        (May be used for SSL/TLS support) Uses an Original BSD-style license         with an announcement clause that makes it incompatible with GPL. You         are not allowed to ship binaries that link with OpenSSL that includes         GPL code (unless that specific GPL code includes an exception for         OpenSSL - a habit that is growing more and more common). If OpenSSL's         licensing is a problem for you, consider using GnuTLS or yassl         instead.</w:t>
      </w:r>
    </w:p>
    <w:p w14:paraId="67D45EE2" w14:textId="77777777" w:rsidR="00425AAE" w:rsidRDefault="00425AAE">
      <w:r>
        <w:t>GnuTLS  http://www.gnutls.org/</w:t>
      </w:r>
    </w:p>
    <w:p w14:paraId="5948EDC0" w14:textId="77777777" w:rsidR="00425AAE" w:rsidRDefault="00425AAE">
      <w:r>
        <w:t xml:space="preserve">        (May be used for SSL/TLS support) Uses the LGPL[3] license. If this is         a problem for you, consider using OpenSSL instead. Also note that         GnuTLS itself depends on and uses other libs (libgcrypt and         libgpg-error) and they too are LGPL- or GPL-licensed.</w:t>
      </w:r>
    </w:p>
    <w:p w14:paraId="5DD5BCEF" w14:textId="77777777" w:rsidR="00425AAE" w:rsidRDefault="00425AAE">
      <w:r>
        <w:t>yassl   http://www.yassl.com/</w:t>
      </w:r>
    </w:p>
    <w:p w14:paraId="6BBE0306" w14:textId="77777777" w:rsidR="00425AAE" w:rsidRDefault="00425AAE">
      <w:r>
        <w:t xml:space="preserve">        (May be used for SSL/TLS support) Uses the GPL[1] license. If this is         a problem for you, consider using OpenSSL or GnuTLS instead.</w:t>
      </w:r>
    </w:p>
    <w:p w14:paraId="7386F417" w14:textId="77777777" w:rsidR="00425AAE" w:rsidRDefault="00425AAE">
      <w:r>
        <w:t>NSS     http://www.mozilla.org/projects/security/pki/nss/</w:t>
      </w:r>
    </w:p>
    <w:p w14:paraId="1B4EFA63" w14:textId="77777777" w:rsidR="00425AAE" w:rsidRDefault="00425AAE">
      <w:r>
        <w:lastRenderedPageBreak/>
        <w:t xml:space="preserve">        (May be used for SSL/TLS support) Is covered by the MPL[4] license,         the GPL[1] license and the LGPL[3] license. You may choose to license         the code under MPL terms, GPL terms, or LGPL terms. These licenses         grant you different permissions and impose different obligations. You         should select the license that best meets your needs.</w:t>
      </w:r>
    </w:p>
    <w:p w14:paraId="3FE86E53" w14:textId="77777777" w:rsidR="00425AAE" w:rsidRDefault="00425AAE">
      <w:r>
        <w:t>axTLS   http://axtls.sourceforge.net/</w:t>
      </w:r>
    </w:p>
    <w:p w14:paraId="52DD2F22" w14:textId="77777777" w:rsidR="00425AAE" w:rsidRDefault="00425AAE">
      <w:r>
        <w:t xml:space="preserve">        (May be used for SSL/TLS support) Uses a Modified BSD-style license.</w:t>
      </w:r>
    </w:p>
    <w:p w14:paraId="0A66020C" w14:textId="77777777" w:rsidR="00425AAE" w:rsidRDefault="00425AAE">
      <w:r>
        <w:t>c-ares  http://daniel.haxx.se/projects/c-ares/license.html</w:t>
      </w:r>
    </w:p>
    <w:p w14:paraId="06693FE8" w14:textId="77777777" w:rsidR="00425AAE" w:rsidRDefault="00425AAE">
      <w:r>
        <w:t xml:space="preserve">        (Used for asynchronous name resolves) Uses an MIT license that is very         liberal and imposes no restrictions on any other library or part you         may link with.</w:t>
      </w:r>
    </w:p>
    <w:p w14:paraId="0EC56DF1" w14:textId="77777777" w:rsidR="00425AAE" w:rsidRPr="00924490" w:rsidRDefault="00425AAE">
      <w:pPr>
        <w:rPr>
          <w:lang w:val="de-DE"/>
        </w:rPr>
      </w:pPr>
      <w:r w:rsidRPr="00924490">
        <w:rPr>
          <w:lang w:val="de-DE"/>
        </w:rPr>
        <w:t>zlib    http://www.gzip.org/zlib/zlib_license.html</w:t>
      </w:r>
    </w:p>
    <w:p w14:paraId="4717750A" w14:textId="77777777" w:rsidR="00425AAE" w:rsidRDefault="00425AAE">
      <w:r w:rsidRPr="00924490">
        <w:rPr>
          <w:lang w:val="de-DE"/>
        </w:rPr>
        <w:t xml:space="preserve">        </w:t>
      </w:r>
      <w:r>
        <w:t>(Used for compressed Transfer-Encoding support) Uses an MIT-style         license that shouldn't collide with any other library.</w:t>
      </w:r>
    </w:p>
    <w:p w14:paraId="69F1ED34" w14:textId="77777777" w:rsidR="00425AAE" w:rsidRDefault="00425AAE">
      <w:r>
        <w:t>krb4</w:t>
      </w:r>
    </w:p>
    <w:p w14:paraId="0125C54D" w14:textId="77777777" w:rsidR="00425AAE" w:rsidRDefault="00425AAE">
      <w:r>
        <w:t xml:space="preserve">        While nothing in particular says that a Kerberos4 library must use any         particular license, the one I've tried and used successfully so far         (kth-krb4) is partly Original BSD-licensed with the announcement         clause. Some of the code in libcurl that is written to deal with         Kerberos4 is Modified BSD-licensed.</w:t>
      </w:r>
    </w:p>
    <w:p w14:paraId="210ED38C" w14:textId="77777777" w:rsidR="00425AAE" w:rsidRPr="00924490" w:rsidRDefault="00425AAE">
      <w:pPr>
        <w:rPr>
          <w:lang w:val="de-DE"/>
        </w:rPr>
      </w:pPr>
      <w:r w:rsidRPr="00924490">
        <w:rPr>
          <w:lang w:val="de-DE"/>
        </w:rPr>
        <w:t>MIT Kerberos http://web.mit.edu/kerberos/www/dist/</w:t>
      </w:r>
    </w:p>
    <w:p w14:paraId="50D65AA8" w14:textId="77777777" w:rsidR="00425AAE" w:rsidRDefault="00425AAE">
      <w:r w:rsidRPr="00924490">
        <w:rPr>
          <w:lang w:val="de-DE"/>
        </w:rPr>
        <w:t xml:space="preserve">        </w:t>
      </w:r>
      <w:r>
        <w:t>(May be used for GSS support) MIT licensed, that shouldn't collide         with any other parts.</w:t>
      </w:r>
    </w:p>
    <w:p w14:paraId="4A60B83C" w14:textId="77777777" w:rsidR="00425AAE" w:rsidRPr="00924490" w:rsidRDefault="00425AAE">
      <w:pPr>
        <w:rPr>
          <w:lang w:val="de-DE"/>
        </w:rPr>
      </w:pPr>
      <w:r w:rsidRPr="00924490">
        <w:rPr>
          <w:lang w:val="de-DE"/>
        </w:rPr>
        <w:t>Heimdal http://www.pdc.kth.se/heimdal/</w:t>
      </w:r>
    </w:p>
    <w:p w14:paraId="7B88A5D1" w14:textId="77777777" w:rsidR="00425AAE" w:rsidRDefault="00425AAE">
      <w:r w:rsidRPr="00924490">
        <w:rPr>
          <w:lang w:val="de-DE"/>
        </w:rPr>
        <w:t xml:space="preserve">        </w:t>
      </w:r>
      <w:r>
        <w:t>(May be used for GSS support) Heimdal is Original BSD licensed with         the announcement clause.</w:t>
      </w:r>
    </w:p>
    <w:p w14:paraId="444E42D4" w14:textId="77777777" w:rsidR="00425AAE" w:rsidRPr="00924490" w:rsidRDefault="00425AAE">
      <w:pPr>
        <w:rPr>
          <w:lang w:val="de-DE"/>
        </w:rPr>
      </w:pPr>
      <w:r w:rsidRPr="00924490">
        <w:rPr>
          <w:lang w:val="de-DE"/>
        </w:rPr>
        <w:t>GNU GSS http://www.gnu.org/software/gss/</w:t>
      </w:r>
    </w:p>
    <w:p w14:paraId="09669B42" w14:textId="77777777" w:rsidR="00425AAE" w:rsidRDefault="00425AAE">
      <w:r w:rsidRPr="00924490">
        <w:rPr>
          <w:lang w:val="de-DE"/>
        </w:rPr>
        <w:t xml:space="preserve">        </w:t>
      </w:r>
      <w:r>
        <w:t>(May be used for GSS support) GNU GSS is GPL licensed. Note that you         may not distribute binary curl packages that uses this if you build         curl to also link and use any Original BSD licensed libraries!</w:t>
      </w:r>
    </w:p>
    <w:p w14:paraId="405ED718" w14:textId="77777777" w:rsidR="00425AAE" w:rsidRDefault="00425AAE">
      <w:r>
        <w:t>fbopenssl</w:t>
      </w:r>
    </w:p>
    <w:p w14:paraId="116E7C54" w14:textId="77777777" w:rsidR="00425AAE" w:rsidRDefault="00425AAE">
      <w:r>
        <w:t xml:space="preserve">        (Used for SPNEGO support) Unclear license. Based on its name, I assume         that it uses the OpenSSL license and thus shares the same issues as         described for OpenSSL above.</w:t>
      </w:r>
    </w:p>
    <w:p w14:paraId="56A4565D" w14:textId="77777777" w:rsidR="00425AAE" w:rsidRDefault="00425AAE">
      <w:r>
        <w:t>libidn  http://josefsson.org/libidn/</w:t>
      </w:r>
    </w:p>
    <w:p w14:paraId="7992224C" w14:textId="77777777" w:rsidR="00425AAE" w:rsidRDefault="00425AAE">
      <w:r>
        <w:t xml:space="preserve">        (Used for IDNA support) Uses the GNU Lesser General Public         License [3]. LGPL is a variation of GPL with slightly less aggressive         copyleft. This license requires more requirements to be met when         distributing binaries, see the license for details. Also note that if         you distribute a binary that includes this library, you must also         include the full LGPL license text. Please properly point out what         parts of the distributed package that the license addresses.</w:t>
      </w:r>
    </w:p>
    <w:p w14:paraId="763AA8C1" w14:textId="77777777" w:rsidR="00425AAE" w:rsidRDefault="00425AAE">
      <w:r>
        <w:t>OpenLDAP http://www.openldap.org/software/release/license.html</w:t>
      </w:r>
    </w:p>
    <w:p w14:paraId="4368EABA" w14:textId="77777777" w:rsidR="00425AAE" w:rsidRDefault="00425AAE">
      <w:r>
        <w:t xml:space="preserve">        (Used for LDAP support) Uses a Modified BSD-style license. Since         libcurl uses OpenLDAP as a shared library only, I have not heard of         anyone that ships OpenLDAP linked with libcurl in an app.</w:t>
      </w:r>
    </w:p>
    <w:p w14:paraId="2B01A9BA" w14:textId="77777777" w:rsidR="00425AAE" w:rsidRDefault="00425AAE">
      <w:r>
        <w:lastRenderedPageBreak/>
        <w:t>libssh2 http://www.libssh2.org/</w:t>
      </w:r>
    </w:p>
    <w:p w14:paraId="79D91B56" w14:textId="77777777" w:rsidR="00425AAE" w:rsidRDefault="00425AAE">
      <w:r>
        <w:t xml:space="preserve">        (Used for scp and sftp support) libssh2 uses a Modified BSD-style         license.</w:t>
      </w:r>
    </w:p>
    <w:p w14:paraId="18FA991F" w14:textId="77777777" w:rsidR="00425AAE" w:rsidRDefault="00425AAE">
      <w:r>
        <w:t>[1] = GPL - GNU General Public License: http://www.gnu.org/licenses/gpl.html [2] = http://www.fsf.org/licenses/gpl-faq.html#GPLIncompatibleLibs details on       how to write such an exception to the GPL [3] = LGPL - GNU Lesser General Public License:       http://www.gnu.org/licenses/lgpl.html [4] = MPL - Mozilla Public License:       http://www.mozilla.org/MPL/ [END FILE=curl-7.37.1/docs/LICENSE-MIXING]</w:t>
      </w:r>
    </w:p>
    <w:p w14:paraId="60D0FCDF" w14:textId="77777777" w:rsidR="00425AAE" w:rsidRDefault="00425AAE" w:rsidP="000727EF">
      <w:pPr>
        <w:pStyle w:val="Heading2"/>
      </w:pPr>
      <w:r>
        <w:t xml:space="preserve"> </w:t>
      </w:r>
      <w:bookmarkStart w:id="102" w:name="_Toc399937920"/>
      <w:r>
        <w:t>cwidget (version 0.5.17):</w:t>
      </w:r>
      <w:bookmarkEnd w:id="102"/>
    </w:p>
    <w:p w14:paraId="4C81E335" w14:textId="77777777" w:rsidR="00425AAE" w:rsidRDefault="00425AAE" w:rsidP="000727EF">
      <w:pPr>
        <w:pStyle w:val="Heading3"/>
      </w:pPr>
      <w:r>
        <w:t>cwidget-0.5.17/debian/copyright:</w:t>
      </w:r>
    </w:p>
    <w:p w14:paraId="2DF64D2F" w14:textId="77777777" w:rsidR="00425AAE" w:rsidRDefault="00425AAE">
      <w:r>
        <w:t>[BEGIN FILE=cwidget-0.5.17/debian/copyright] Copyright 1999-2007 Daniel Burrows &lt;dburrows@debian.org&gt;</w:t>
      </w:r>
    </w:p>
    <w:p w14:paraId="5CFBD140" w14:textId="77777777" w:rsidR="00425AAE" w:rsidRDefault="00425AAE">
      <w:r>
        <w:t>The upstream Web site for cwidget is http://cwidget.alioth.debian.org</w:t>
      </w:r>
    </w:p>
    <w:p w14:paraId="43976189" w14:textId="77777777" w:rsidR="00425AAE" w:rsidRDefault="00425AAE">
      <w:r>
        <w:t>License: GPL (/usr/share/common-licenses/GPL) [END FILE=cwidget-0.5.17/debian/copyright]</w:t>
      </w:r>
    </w:p>
    <w:p w14:paraId="2185A415" w14:textId="77777777" w:rsidR="00425AAE" w:rsidRDefault="00425AAE" w:rsidP="000727EF">
      <w:pPr>
        <w:pStyle w:val="Heading2"/>
      </w:pPr>
      <w:r>
        <w:t xml:space="preserve"> </w:t>
      </w:r>
      <w:bookmarkStart w:id="103" w:name="_Toc399937921"/>
      <w:r>
        <w:t>cyrus-sasl2 (version 2.1.26.dfsg1):</w:t>
      </w:r>
      <w:bookmarkEnd w:id="103"/>
    </w:p>
    <w:p w14:paraId="1EF46EE8" w14:textId="77777777" w:rsidR="00425AAE" w:rsidRDefault="00425AAE" w:rsidP="000727EF">
      <w:pPr>
        <w:pStyle w:val="Heading3"/>
      </w:pPr>
      <w:r>
        <w:t>cyrus-sasl2-2.1.26.dfsg1/debian/copyright:</w:t>
      </w:r>
    </w:p>
    <w:p w14:paraId="224F7361" w14:textId="77777777" w:rsidR="00425AAE" w:rsidRDefault="00425AAE">
      <w:r>
        <w:t>[BEGIN FILE=cyrus-sasl2-2.1.26.dfsg1/debian/copyright] Format: http://svn.debian.org/wsvn/dep/web/deps/dep5.mdwn?op=file&amp;rev=173 Upstream-Name: Cyrus SASL Source: ftp://ftp.andrew.cmu.edu/pub/cyrus-mail/</w:t>
      </w:r>
    </w:p>
    <w:p w14:paraId="5D0A1373" w14:textId="77777777" w:rsidR="00425AAE" w:rsidRDefault="00425AAE">
      <w:r>
        <w:t xml:space="preserve">Files: * Copyright: 1998-2003, Carnegie Mellon University License: BSD-4-clause  /*    * Copyright (c) 1998-2003 Carnegie Mellon University.  All rights reserved.   *   * Redistribution and use in source and binary forms, with or without   * modification, are permitted provided that the following conditions   * are met:   *   * 1. Redistributions of source code must retain the above copyright   *    notice, this list of conditions and the following disclaimer.    *   * 2. Redistributions in binary form must reproduce the above copyright   *    notice, this list of conditions and the following disclaimer in   *    the documentation and/or other materials provided with the   *    distribution.   *   * 3. The name Carnegie Mellon University must not be used to   *    endorse or promote products derived from this software without   *    prior written permission. For permission or any other legal   *    details, please contact     *      Office of Technology Transfer   *      Carnegie Mellon University   *      5000 Forbes Avenue   *      Pittsburgh, PA  15213-3890   *      (412) 268-4387, fax: (412) 268-7395   *      tech-transfer@andrew.cmu.edu   *   * 4. Redistributions of any form whatsoever must retain the following   *    acknowledgment:   *    This product includes software developed by Computing Services   *     at Carnegie Mellon University (http://www.cmu.edu/computing/).   *   * CARNEGIE MELLON UNIVERSITY DISCLAIMS ALL WARRANTIES WITH REGARD TO   * THIS SOFTWARE, INCLUDING ALL IMPLIED WARRANTIES OF MERCHANTABILITY   * AND FITNESS, IN NO EVENT SHALL CARNEGIE MELLON UNIVERSITY BE LIABLE   * FOR ANY SPECIAL, INDIRECT OR CONSEQUENTIAL </w:t>
      </w:r>
      <w:r>
        <w:lastRenderedPageBreak/>
        <w:t>DAMAGES OR ANY DAMAGES   * WHATSOEVER RESULTING FROM LOSS OF USE, DATA OR PROFITS, WHETHER IN   * AN ACTION OF CONTRACT, NEGLIGENCE OR OTHER TORTIOUS ACTION, ARISING   * OUT OF OR IN CONNECTION WITH THE USE OR PERFORMANCE OF THIS SOFTWARE.   */</w:t>
      </w:r>
    </w:p>
    <w:p w14:paraId="6698F9FE" w14:textId="77777777" w:rsidR="00425AAE" w:rsidRDefault="00425AAE">
      <w:r>
        <w:t>Files: debian/* Copyright: 2002-2004, Dima Barsky &lt;dima@debian.org&gt;            2006-2009, Fabian Fagerholm &lt;fabbe@debian.org&gt;            2006-2011, 2014, Roberto C. Sanchez &lt;roberto@connexer.com&gt; License: GPL-2+ or BSD-2-clause   On Debian systems, the complete text of the GNU General Public License,   version 2, can be found in /usr/share/common-licenses/GPL-2.</w:t>
      </w:r>
    </w:p>
    <w:p w14:paraId="15BB6F99" w14:textId="77777777" w:rsidR="00425AAE" w:rsidRDefault="00425AAE">
      <w:r>
        <w:t>Files: debian/saslfinger/* Copyright: 2004, Patrick Koetter &lt;p@state-of-mind.de&gt; License: GPL-3+   On Debian systems, the complete text of the GNU General Public License,   version 3, can be found in /usr/share/common-licenses/GPL-3. Comment: The saslfinger utility was downloaded from  http://postfix.state-of-mind.de/patrick.koetter/saslfinger/</w:t>
      </w:r>
    </w:p>
    <w:p w14:paraId="52B510C1" w14:textId="77777777" w:rsidR="00425AAE" w:rsidRDefault="00425AAE">
      <w:r>
        <w:t>Files: debian/gen-auth/* Copyright: 2002-2006, John Jetmore &lt;jj33@pobox.com&gt; License: GPL-3+   On Debian systems, the complete text of the GNU General Public License,   version 2, can be found in /usr/share/common-licenses/GPL-2. Comment: The gen-auth utility was downloaded from  http://jetmore.org/john/code/gen-auth</w:t>
      </w:r>
    </w:p>
    <w:p w14:paraId="0750A398" w14:textId="77777777" w:rsidR="00425AAE" w:rsidRDefault="00425AAE">
      <w:r>
        <w:t>[END FILE=cyrus-sasl2-2.1.26.dfsg1/debian/copyright]</w:t>
      </w:r>
    </w:p>
    <w:p w14:paraId="3BA0ABC7" w14:textId="77777777" w:rsidR="00425AAE" w:rsidRDefault="00425AAE" w:rsidP="000727EF">
      <w:pPr>
        <w:pStyle w:val="Heading3"/>
      </w:pPr>
      <w:r>
        <w:t>cyrus-sasl2-2.1.26.dfsg1/mac/kerberos_includes/kerberos/mit-copyright.h:</w:t>
      </w:r>
    </w:p>
    <w:p w14:paraId="1DEAB58E" w14:textId="77777777" w:rsidR="00425AAE" w:rsidRDefault="00425AAE">
      <w:r>
        <w:t>[BEGIN FILE=cyrus-sasl2-2.1.26.dfsg1/mac/kerberos_includes/kerberos/mit-copyright.h] /*  *</w:t>
      </w:r>
      <w:r>
        <w:tab/>
        <w:t>Copyright (C) 1989 by the Massachusetts Institute of Technology  *  *</w:t>
      </w:r>
      <w:r>
        <w:tab/>
        <w:t>Export of this software from the United States of America is assumed  *</w:t>
      </w:r>
      <w:r>
        <w:tab/>
        <w:t>to require a specific license from the United States Government.  *</w:t>
      </w:r>
      <w:r>
        <w:tab/>
        <w:t>It is the responsibility of any person or organization contemplating  *</w:t>
      </w:r>
      <w:r>
        <w:tab/>
        <w:t>export to obtain such a license before exporting.  *  * WITHIN THAT CONSTRAINT, permission to use, copy, modify, and  * distribute this software and its documentation for any purpose and  * without fee is hereby granted, provided that the above copyright  * notice appear in all copies and that both that copyright notice and  * this permission notice appear in supporting documentation, and that  * the name of M.I.T. not be used in advertising or publicity pertaining  * to distribution of the software without specific, written prior  * permission.  M.I.T. makes no representations about the suitability of  * this software for any purpose.  It is provided as is without express  * or implied warranty.  *  */</w:t>
      </w:r>
    </w:p>
    <w:p w14:paraId="5043CE45" w14:textId="77777777" w:rsidR="00425AAE" w:rsidRDefault="00425AAE">
      <w:r>
        <w:t>#ifndef</w:t>
      </w:r>
      <w:r>
        <w:tab/>
        <w:t>_KERBEROS_MIT_COPYRIGHT_H #define</w:t>
      </w:r>
      <w:r>
        <w:tab/>
        <w:t>_KERBEROS_MIT_COPYRIGHT_H</w:t>
      </w:r>
    </w:p>
    <w:p w14:paraId="544D040F" w14:textId="77777777" w:rsidR="00425AAE" w:rsidRDefault="00425AAE">
      <w:r>
        <w:t>/* #pragma ident</w:t>
      </w:r>
      <w:r>
        <w:tab/>
        <w:t>@(#)mit-copyright.h</w:t>
      </w:r>
      <w:r>
        <w:tab/>
        <w:t>1.4</w:t>
      </w:r>
      <w:r>
        <w:tab/>
        <w:t>93/02/04 SMI */</w:t>
      </w:r>
    </w:p>
    <w:p w14:paraId="29A188DF" w14:textId="77777777" w:rsidR="00425AAE" w:rsidRDefault="00425AAE">
      <w:r>
        <w:t>#endif</w:t>
      </w:r>
      <w:r>
        <w:tab/>
        <w:t>/* _KERBEROS_MIT_COPYRIGHT_H */ [END FILE=cyrus-sasl2-2.1.26.dfsg1/mac/kerberos_includes/kerberos/mit-copyright.h]</w:t>
      </w:r>
    </w:p>
    <w:p w14:paraId="350C8930" w14:textId="77777777" w:rsidR="00425AAE" w:rsidRDefault="00425AAE" w:rsidP="000727EF">
      <w:pPr>
        <w:pStyle w:val="Heading3"/>
      </w:pPr>
      <w:r>
        <w:t>cyrus-sasl2-2.1.26.dfsg1/mac/kerberos_includes/mit-sipb-copyright.h:</w:t>
      </w:r>
    </w:p>
    <w:p w14:paraId="3CF7B66D" w14:textId="77777777" w:rsidR="00425AAE" w:rsidRDefault="00425AAE">
      <w:r>
        <w:t xml:space="preserve">[BEGIN FILE=cyrus-sasl2-2.1.26.dfsg1/mac/kerberos_includes/mit-sipb-copyright.h] /*  * Copyright 1987 by the Student Information Processing Board  * </w:t>
      </w:r>
      <w:r>
        <w:tab/>
        <w:t xml:space="preserve">of the Massachusetts Institute of Technology  *  * Permission to use, copy, modify, and </w:t>
      </w:r>
      <w:r>
        <w:lastRenderedPageBreak/>
        <w:t>distribute this software  * and its documentation for any purpose and without fee is  * hereby granted, provided that the above copyright notice  * appear in all copies and that both that copyright notice and  * this permission notice appear in supporting documentation,  * and that the names of M.I.T. and the M.I.T. S.I.P.B. not be  * used in advertising or publicity pertaining to distribution  * of the software without specific, written prior permission.  * M.I.T. and the M.I.T. S.I.P.B. make no representations about  * the suitability of this software for any purpose.  It is  * provided as is without express or implied warranty.  *  */</w:t>
      </w:r>
    </w:p>
    <w:p w14:paraId="061E5216" w14:textId="77777777" w:rsidR="00425AAE" w:rsidRDefault="00425AAE">
      <w:r>
        <w:t>#ifndef</w:t>
      </w:r>
      <w:r>
        <w:tab/>
        <w:t>_KERBEROS_MIT_COPYRIGHT_H #define</w:t>
      </w:r>
      <w:r>
        <w:tab/>
        <w:t>_KERBEROS_MIT_COPYRIGHT_H</w:t>
      </w:r>
    </w:p>
    <w:p w14:paraId="543FCB57" w14:textId="77777777" w:rsidR="00425AAE" w:rsidRDefault="00425AAE">
      <w:r>
        <w:t>#pragma ident</w:t>
      </w:r>
      <w:r>
        <w:tab/>
        <w:t>@(#)mit-sipb-copyright.h</w:t>
      </w:r>
      <w:r>
        <w:tab/>
        <w:t>1.5</w:t>
      </w:r>
      <w:r>
        <w:tab/>
        <w:t>93/02/04 SMI</w:t>
      </w:r>
    </w:p>
    <w:p w14:paraId="2E68AF09" w14:textId="77777777" w:rsidR="00425AAE" w:rsidRDefault="00425AAE">
      <w:r>
        <w:t>#endif</w:t>
      </w:r>
      <w:r>
        <w:tab/>
        <w:t>/* _KERBEROS_MIT_COPYRIGHT_H */ [END FILE=cyrus-sasl2-2.1.26.dfsg1/mac/kerberos_includes/mit-sipb-copyright.h]</w:t>
      </w:r>
    </w:p>
    <w:p w14:paraId="010FAB5D" w14:textId="77777777" w:rsidR="00425AAE" w:rsidRDefault="00425AAE" w:rsidP="000727EF">
      <w:pPr>
        <w:pStyle w:val="Heading3"/>
      </w:pPr>
      <w:r>
        <w:t>cyrus-sasl2-2.1.26.dfsg1/mac/libdes/src/COPYRIGHT:</w:t>
      </w:r>
    </w:p>
    <w:p w14:paraId="512DC003" w14:textId="77777777" w:rsidR="00425AAE" w:rsidRDefault="00425AAE">
      <w:r>
        <w:t>[BEGIN FILE=cyrus-sasl2-2.1.26.dfsg1/mac/libdes/src/COPYRIGHT] Copyright (C) 1995-1997 Eric Young (eay@mincom.oz.au) All rights reserved.</w:t>
      </w:r>
    </w:p>
    <w:p w14:paraId="632C19E4" w14:textId="77777777" w:rsidR="00425AAE" w:rsidRDefault="00425AAE">
      <w:r>
        <w:t>This package is an DES implementation written by Eric Young (eay@mincom.oz.au). The implementation was written so as to conform with MIT's libdes.</w:t>
      </w:r>
    </w:p>
    <w:p w14:paraId="2DEA2D3A" w14:textId="77777777" w:rsidR="00425AAE" w:rsidRDefault="00425AAE">
      <w:r>
        <w:t>This library is free for commercial and non-commercial use as long as the following conditions are aheared to.  The following conditions apply to all code found in this distribution.</w:t>
      </w:r>
    </w:p>
    <w:p w14:paraId="0BD5C50B" w14:textId="77777777" w:rsidR="00425AAE" w:rsidRDefault="00425AAE">
      <w:r>
        <w:t>Copyright remains Eric Young's, and as such any Copyright notices in the code are not to be removed. If this package is used in a product, Eric Young should be given attribution as the author of that the SSL library.  This can be in the form of a textual message at program startup or in documentation (online or textual) provided with the package.</w:t>
      </w:r>
    </w:p>
    <w:p w14:paraId="22F4E89A" w14:textId="77777777" w:rsidR="00425AAE" w:rsidRDefault="00425AAE">
      <w:r>
        <w:t>Redistribution and use in source and binary forms, with or without modification, are permitted provided that the following conditions are met: 1. Redistributions of source code must retain the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software developed by Eric Young (eay@mincom.oz.au)</w:t>
      </w:r>
    </w:p>
    <w:p w14:paraId="288C18DD" w14:textId="77777777" w:rsidR="00425AAE" w:rsidRDefault="00425AAE">
      <w:r>
        <w:t xml:space="preserve">THIS SOFTWARE IS PROVIDED BY ERIC YOUNG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w:t>
      </w:r>
      <w:r>
        <w:lastRenderedPageBreak/>
        <w:t>THE USE OF THIS SOFTWARE, EVEN IF ADVISED OF THE POSSIBILITY OF SUCH DAMAGE.</w:t>
      </w:r>
    </w:p>
    <w:p w14:paraId="21A2A39D" w14:textId="77777777" w:rsidR="00425AAE" w:rsidRDefault="00425AAE">
      <w:r>
        <w:t>The license and distribution terms for any publically available version or derivative of this code cannot be changed.  i.e. this code cannot simply be copied and put under another distrubution license [including the GNU Public License.]</w:t>
      </w:r>
    </w:p>
    <w:p w14:paraId="776B82E4" w14:textId="77777777" w:rsidR="00425AAE" w:rsidRDefault="00425AAE">
      <w:r>
        <w:t>The reason behind this being stated in this direct manner is past experience in code simply being copied and the attribution removed from it and then being distributed as part of other packages. This implementation was a non-trivial and unpaid effort. [END FILE=cyrus-sasl2-2.1.26.dfsg1/mac/libdes/src/COPYRIGHT]</w:t>
      </w:r>
    </w:p>
    <w:p w14:paraId="72896241" w14:textId="77777777" w:rsidR="00425AAE" w:rsidRDefault="00425AAE" w:rsidP="000727EF">
      <w:pPr>
        <w:pStyle w:val="Heading2"/>
      </w:pPr>
      <w:r>
        <w:t xml:space="preserve"> </w:t>
      </w:r>
      <w:bookmarkStart w:id="104" w:name="_Toc399937922"/>
      <w:r>
        <w:t>dash (version 0.5.7):</w:t>
      </w:r>
      <w:bookmarkEnd w:id="104"/>
    </w:p>
    <w:p w14:paraId="1B8B5A84" w14:textId="77777777" w:rsidR="00425AAE" w:rsidRDefault="00425AAE" w:rsidP="000727EF">
      <w:pPr>
        <w:pStyle w:val="Heading3"/>
      </w:pPr>
      <w:r>
        <w:t>dash-0.5.7/debian/copyright:</w:t>
      </w:r>
    </w:p>
    <w:p w14:paraId="4C1C3A04" w14:textId="77777777" w:rsidR="00425AAE" w:rsidRDefault="00425AAE">
      <w:r>
        <w:t>[BEGIN FILE=dash-0.5.7/debian/copyright] This package was debianized by Mark W. Eichin eichin@kitten.gen.ma.us on Mon, 24 Feb 1997 16:00:16 -0500.</w:t>
      </w:r>
    </w:p>
    <w:p w14:paraId="71EA90E7" w14:textId="77777777" w:rsidR="00425AAE" w:rsidRDefault="00425AAE">
      <w:r>
        <w:t>This package was re-ported from NetBSD and debianized by Herbert Xu herbert@debian.org on Thu, 19 Jun 1997 19:29:16 +1000.</w:t>
      </w:r>
    </w:p>
    <w:p w14:paraId="4EC5EBDF" w14:textId="77777777" w:rsidR="00425AAE" w:rsidRDefault="00425AAE">
      <w:r>
        <w:t>This package was adopted by Gerrit Pape &lt;pape@smarden.org&gt; on Fri, 28 May 2004 18:38:18 +0000.</w:t>
      </w:r>
    </w:p>
    <w:p w14:paraId="19F6B0E4" w14:textId="77777777" w:rsidR="00425AAE" w:rsidRDefault="00425AAE">
      <w:r>
        <w:t>It was downloaded from http://gondor.apana.org.au/~herbert/dash/files/</w:t>
      </w:r>
    </w:p>
    <w:p w14:paraId="27ECDD5E" w14:textId="77777777" w:rsidR="00425AAE" w:rsidRDefault="00425AAE">
      <w:r>
        <w:t>Copyright:</w:t>
      </w:r>
    </w:p>
    <w:p w14:paraId="44F51E03" w14:textId="77777777" w:rsidR="00425AAE" w:rsidRDefault="00425AAE">
      <w:r>
        <w:t xml:space="preserve">Copyright (c) 1989-1994 </w:t>
      </w:r>
      <w:r>
        <w:tab/>
        <w:t xml:space="preserve">The Regents of the University of California.  All rights reserved. Copyright (c) 1997 Christos Zoulas.  All rights reserved. Copyright (c) 1997-2005 </w:t>
      </w:r>
      <w:r>
        <w:tab/>
        <w:t>Herbert Xu &lt;herbert@gondor.apana.org.au&gt;.  All rights reserved.</w:t>
      </w:r>
    </w:p>
    <w:p w14:paraId="0A8D4225" w14:textId="77777777" w:rsidR="00425AAE" w:rsidRDefault="00425AAE">
      <w:r>
        <w:t>This code is derived from software contributed to Berkeley by Kenneth Almquist.</w:t>
      </w:r>
    </w:p>
    <w:p w14:paraId="682F2BE1"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74B3378B" w14:textId="77777777" w:rsidR="00425AAE" w:rsidRDefault="00425AAE">
      <w:r>
        <w:t xml:space="preserve">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w:t>
      </w:r>
      <w:r>
        <w:lastRenderedPageBreak/>
        <w:t>ANY WAY OUT OF THE USE OF THIS SOFTWARE, EVEN IF ADVISED OF THE POSSIBILITY OF SUCH DAMAGE.</w:t>
      </w:r>
    </w:p>
    <w:p w14:paraId="1A66C36A" w14:textId="77777777" w:rsidR="00425AAE" w:rsidRDefault="00425AAE">
      <w:r>
        <w:t>mksignames.c:</w:t>
      </w:r>
    </w:p>
    <w:p w14:paraId="73636CFB" w14:textId="77777777" w:rsidR="00425AAE" w:rsidRDefault="00425AAE">
      <w:r>
        <w:t>This file is not directly linked with dash.  However, its output is.</w:t>
      </w:r>
    </w:p>
    <w:p w14:paraId="4858D138" w14:textId="77777777" w:rsidR="00425AAE" w:rsidRDefault="00425AAE">
      <w:r>
        <w:t>Copyright (C) 1992 Free Software Foundation, Inc.</w:t>
      </w:r>
    </w:p>
    <w:p w14:paraId="125F2AE3" w14:textId="77777777" w:rsidR="00425AAE" w:rsidRDefault="00425AAE">
      <w:r>
        <w:t>This file is part of GNU Bash, the Bourne Again SHell.</w:t>
      </w:r>
    </w:p>
    <w:p w14:paraId="67FCFC43" w14:textId="77777777" w:rsidR="00425AAE" w:rsidRDefault="00425AAE">
      <w:r>
        <w:t>Bash is free software; you can redistribute it and/or modify it under the terms of the GNU General Public License as published by the Free Software Foundation; either version 2, or (at your option) any later version.</w:t>
      </w:r>
    </w:p>
    <w:p w14:paraId="6F668036" w14:textId="77777777" w:rsidR="00425AAE" w:rsidRDefault="00425AAE">
      <w:r>
        <w:t>Bash is distributed in the hope that it will be useful, but WITHOUT ANY WARRANTY; without even the implied warranty of MERCHANTABILITY or FITNESS FOR A PARTICULAR PURPOSE.  See the GNU General Public License for more details.</w:t>
      </w:r>
    </w:p>
    <w:p w14:paraId="4A518AB5" w14:textId="77777777" w:rsidR="00425AAE" w:rsidRDefault="00425AAE">
      <w:r>
        <w:t>You should have received a copy of the GNU General Public License with your Debian GNU/Linux system, in /usr/share/common-licenses/GPL, or with the Debian GNU/Linux hello source package as the file COPYING.  If not, write to the Free Software Foundation, Inc., 59 Temple Place, Suite 330, Boston, MA 02111 USA.</w:t>
      </w:r>
    </w:p>
    <w:p w14:paraId="35431B98" w14:textId="77777777" w:rsidR="00425AAE" w:rsidRDefault="00425AAE">
      <w:r>
        <w:t>[END FILE=dash-0.5.7/debian/copyright]</w:t>
      </w:r>
    </w:p>
    <w:p w14:paraId="6A8667E3" w14:textId="77777777" w:rsidR="00425AAE" w:rsidRDefault="00425AAE" w:rsidP="000727EF">
      <w:pPr>
        <w:pStyle w:val="Heading2"/>
      </w:pPr>
      <w:r>
        <w:t xml:space="preserve"> </w:t>
      </w:r>
      <w:bookmarkStart w:id="105" w:name="_Toc399937923"/>
      <w:r>
        <w:t>db5.3 (version 5.3.28):</w:t>
      </w:r>
      <w:bookmarkEnd w:id="105"/>
    </w:p>
    <w:p w14:paraId="414C6F38" w14:textId="77777777" w:rsidR="00425AAE" w:rsidRDefault="00425AAE" w:rsidP="000727EF">
      <w:pPr>
        <w:pStyle w:val="Heading3"/>
      </w:pPr>
      <w:r>
        <w:t>db5.3-5.3.28/debian/copyright:</w:t>
      </w:r>
    </w:p>
    <w:p w14:paraId="2C538592" w14:textId="77777777" w:rsidR="00425AAE" w:rsidRDefault="00425AAE">
      <w:r>
        <w:t>[BEGIN FILE=db5.3-5.3.28/debian/copyright] This package was debianized by Clint Adams &lt;schizo@debian.org&gt; on Wed, 25 Jul 2007 20:37:51 +0700</w:t>
      </w:r>
    </w:p>
    <w:p w14:paraId="1B37FDCB" w14:textId="77777777" w:rsidR="00425AAE" w:rsidRDefault="00425AAE">
      <w:r>
        <w:t>It was downloaded from http://www.oracle.com/technology/software/products/berkeley-db/db/index.html</w:t>
      </w:r>
    </w:p>
    <w:p w14:paraId="4E1020B9" w14:textId="77777777" w:rsidR="00425AAE" w:rsidRDefault="00425AAE">
      <w:r>
        <w:t>Copyright and license:</w:t>
      </w:r>
    </w:p>
    <w:p w14:paraId="5BC43A17" w14:textId="77777777" w:rsidR="00425AAE" w:rsidRDefault="00425AAE">
      <w:r>
        <w:t>The following is the license that applies to this copy of the Berkeley DB software.  For a license to use the Berkeley DB software under conditions other than those described here, or to purchase support for this software, please contact Oracle at berkeleydb-info_us@oracle.com.</w:t>
      </w:r>
    </w:p>
    <w:p w14:paraId="11F558E1" w14:textId="77777777" w:rsidR="00425AAE" w:rsidRDefault="00425AAE">
      <w:r>
        <w:t xml:space="preserve">=-=-=-=-=-=-=-=-=-=-=-=-=-=-=-=-=-=-=-=-=-=-=-=-= /*  * Copyright (c) 1990, 2010 Oracle and/or its affiliates.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Redistributions in any form must be accompanied by information on  *    how to obtain complete source code for the DB software and any  *    accompanying software that uses the DB software.  The source code  *    must either be included in the distribution or be available for no  *    more than the cost of distribution plus a nominal fee, and must be  *    freely redistributable under reasonable conditions.  For an  *    executable file, complete source code means the source code for all  *    modules it contains.  It does not include source code for modules or  *    files that </w:t>
      </w:r>
      <w:r>
        <w:lastRenderedPageBreak/>
        <w:t>typically accompany the major components of the operating  *    system on which the executable file runs.  *  * THIS SOFTWARE IS PROVIDED BY ORACLE ``AS IS'' AND ANY EXPRESS OR  * IMPLIED WARRANTIES, INCLUDING, BUT NOT LIMITED TO, THE IMPLIED  * WARRANTIES OF MERCHANTABILITY, FITNESS FOR A PARTICULAR PURPOSE, OR  * NON-INFRINGEMENT, ARE DISCLAIMED.  IN NO EVENT SHALL ORACLE BE LIABLE  * FOR ANY DIRECT, INDIRECT, INCIDENTAL, SPECIAL, EXEMPLARY, OR  * CONSEQUENTIAL DAMAGES (INCLUDING, BUT NOT LIMITED TO, PROCUREMENT OF  * SUBSTITUTE GOODS OR SERVICES; LOSS OF USE, DATA, OR PROFITS; OR  * BUSINESS INTERRUPTION) HOWEVER CAUSED AND ON ANY THEORY OF LIABILITY,  * WHETHER IN CONTRACT, STRICT LIABILITY, OR TORT (INCLUDING NEGLIGENCE  * OR OTHERWISE) ARISING IN ANY WAY OUT OF THE USE OF THIS SOFTWARE, EVEN  * IF ADVISED OF THE POSSIBILITY OF SUCH DAMAGE.  */ /*  * Copyright (c) 1990, 1993, 1994, 1995  *</w:t>
      </w:r>
      <w:r>
        <w:tab/>
        <w:t>The Regents of the University of California.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Neither the name of the University nor the names of its contributors  *    may be used to endorse or promote products derived from this software  *    without specific prior written permission.  *  * THIS SOFTWARE IS PROVIDED BY THE REGENTS AND CONTRIBUTORS ``AS IS'' AND  * ANY EXPRESS OR IMPLIED WARRANTIES, INCLUDING, BUT NOT LIMITED TO, THE  * IMPLIED WARRANTIES OF MERCHANTABILITY AND FITNESS FOR A PARTICULAR PURPOSE  * ARE DISCLAIMED.  IN NO EVENT SHALL THE REGENTS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  * Copyright (c) 1995, 1996  *</w:t>
      </w:r>
      <w:r>
        <w:tab/>
        <w:t xml:space="preserve">The President and Fellows of Harvard University.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Neither the name of the University nor the names of its contributors  *    may be used to endorse or promote products derived from this software  *    without specific prior written permission.  *  * THIS SOFTWARE IS PROVIDED BY HARVARD AND ITS CONTRIBUTORS ``AS IS'' AND  * ANY EXPRESS OR IMPLIED WARRANTIES, INCLUDING, BUT NOT LIMITED TO, THE  * IMPLIED WARRANTIES </w:t>
      </w:r>
      <w:r>
        <w:lastRenderedPageBreak/>
        <w:t>OF MERCHANTABILITY AND FITNESS FOR A PARTICULAR PURPOSE  * ARE DISCLAIMED.  IN NO EVENT SHALL HARVARD OR ITS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 /***  * ASM: a very small and fast Java bytecode manipulation framework  * Copyright (c) 2000-2005 INRIA, France Telecom  *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Neither the name of the copyright holders nor the names of its  *    contributors may be used to endorse or promote products derived from  *    this software without specific prior written permission.  *  * THIS SOFTWARE IS PROVIDED BY THE COPYRIGHT HOLDERS AND CONTRIBUTORS AS IS  * AND ANY EXPRESS OR IMPLIED WARRANTIES, INCLUDING, BUT NOT LIMITED TO, THE  * IMPLIED WARRANTIES OF MERCHANTABILITY AND FITNESS FOR A PARTICULAR PURPOSE  * ARE DISCLAIMED. IN NO EVENT SHALL THE COPYRIGHT OWNER OR CONTRIBUTORS BE  * LIABLE FOR ANY DIRECT, INDIRECT, INCIDENTAL, SPECIAL, EXEMPLARY, OR  * CONSEQUENTIAL DAMAGES (INCLUDING, BUT NOT LIMITED TO, PROCUREMENT OF  * SUBSTITUTE GOODS OR SERVICES; LOSS OF USE, DATA, OR PROFITS; OR BUSINESS  * INTERRUPTION) HOWEVER CAUSED AND ON ANY THEORY OF LIABILITY, WHETHER IN  * CONTRACT, STRICT LIABILITY, OR TORT (INCLUDING NEGLIGENCE OR OTHERWISE)  * ARISING IN ANY WAY OUT OF THE USE OF THIS SOFTWARE, EVEN IF ADVISED OF  * THE POSSIBILITY OF SUCH DAMAGE.  */ [END FILE=db5.3-5.3.28/debian/copyright]</w:t>
      </w:r>
    </w:p>
    <w:p w14:paraId="0C5F5F06" w14:textId="77777777" w:rsidR="00425AAE" w:rsidRDefault="00425AAE" w:rsidP="000727EF">
      <w:pPr>
        <w:pStyle w:val="Heading3"/>
      </w:pPr>
      <w:r>
        <w:t>db5.3-5.3.28/lang/sql/odbc/debian/copyright:</w:t>
      </w:r>
    </w:p>
    <w:p w14:paraId="41CD0DE5" w14:textId="77777777" w:rsidR="00425AAE" w:rsidRDefault="00425AAE">
      <w:r>
        <w:t>[BEGIN FILE=db5.3-5.3.28/lang/sql/odbc/debian/copyright] This package was debianized by Sam Clegg &lt;samo@debian.org&gt; on Tue, 25 Jul 2006 11:43:45 +0100.</w:t>
      </w:r>
    </w:p>
    <w:p w14:paraId="729AE42D" w14:textId="77777777" w:rsidR="00425AAE" w:rsidRDefault="00425AAE">
      <w:r>
        <w:t>It was downloaded from &lt;http://www.ch-werner.de/sqliteodbc/&gt;</w:t>
      </w:r>
    </w:p>
    <w:p w14:paraId="3B309852" w14:textId="77777777" w:rsidR="00425AAE" w:rsidRDefault="00425AAE">
      <w:r>
        <w:t>Upstream Author: Christian Werner &lt;chw@ch-werner.de&gt;</w:t>
      </w:r>
    </w:p>
    <w:p w14:paraId="525052F0" w14:textId="77777777" w:rsidR="00425AAE" w:rsidRDefault="00425AAE">
      <w:r>
        <w:t>Copyright: Copyright (c) 2001-2011 Christian Werner &lt;chw@ch-werner.de&gt;            OS/2 Port Copyright (c) 2004 Lorne R. Sunley &lt;lsunley@mb.sympatico.ca&gt;</w:t>
      </w:r>
    </w:p>
    <w:p w14:paraId="6E8A9029" w14:textId="77777777" w:rsidR="00425AAE" w:rsidRDefault="00425AAE">
      <w:r>
        <w:t>License:</w:t>
      </w:r>
    </w:p>
    <w:p w14:paraId="54C95FF7" w14:textId="77777777" w:rsidR="00425AAE" w:rsidRDefault="00425AAE">
      <w:r>
        <w:t>This software is copyrighted by Christian Werner &lt;chw@ch-werner.de&gt; and other authors. The following terms apply to all files associated with the software unless explicitly disclaimed in individual files.</w:t>
      </w:r>
    </w:p>
    <w:p w14:paraId="4C73764C" w14:textId="77777777" w:rsidR="00425AAE" w:rsidRDefault="00425AAE">
      <w:r>
        <w:lastRenderedPageBreak/>
        <w:t>The authors hereby grant permission to use, copy, modify, distribute, and license this software and its documentation for any purpose, provided that existing copyright notices are retained in all copies and that this notice is included verbatim in any distributions. No written agreement, license, or royalty fee is required for any of the authorized uses. Modifications to this software may be copyrighted by their authors and need not follow the licensing terms described here, provided that the new terms are clearly indicated on the first page of each file where they apply.</w:t>
      </w:r>
    </w:p>
    <w:p w14:paraId="048E2D36" w14:textId="77777777" w:rsidR="00425AAE" w:rsidRDefault="00425AAE">
      <w:r>
        <w:t>IN NO EVENT SHALL THE AUTHORS OR DISTRIBUTORS BE LIABLE TO ANY PARTY FOR DIRECT, INDIRECT, SPECIAL, INCIDENTAL, OR CONSEQUENTIAL DAMAGES ARISING OUT OF THE USE OF THIS SOFTWARE, ITS DOCUMENTATION, OR ANY DERIVATIVES THEREOF, EVEN IF THE AUTHORS HAVE BEEN ADVISED OF THE POSSIBILITY OF SUCH DAMAGE.</w:t>
      </w:r>
    </w:p>
    <w:p w14:paraId="5D691DCC" w14:textId="77777777" w:rsidR="00425AAE" w:rsidRDefault="00425AAE">
      <w:r>
        <w:t>THE AUTHORS AND DISTRIBUTORS SPECIFICALLY DISCLAIM ANY WARRANTIES, INCLUDING, BUT NOT LIMITED TO, THE IMPLIED WARRANTIES OF MERCHANTABILITY, FITNESS FOR A PARTICULAR PURPOSE, AND NON-INFRINGEMENT.  THIS SOFTWARE IS PROVIDED ON AN AS IS BASIS, AND THE AUTHORS AND DISTRIBUTORS HAVE NO OBLIGATION TO PROVIDE MAINTENANCE, SUPPORT, UPDATES, ENHANCEMENTS, OR MODIFICATIONS.</w:t>
      </w:r>
    </w:p>
    <w:p w14:paraId="24A90942" w14:textId="77777777" w:rsidR="00425AAE" w:rsidRDefault="00425AAE">
      <w:r>
        <w:t>The Debian packaging is (C) 2006, Sam Clegg &lt;samo@debian.org&gt; and is licensed under the GPL-3, see `/usr/share/common-licenses/GPL-3'. [END FILE=db5.3-5.3.28/lang/sql/odbc/debian/copyright]</w:t>
      </w:r>
    </w:p>
    <w:p w14:paraId="03D4DCE8" w14:textId="77777777" w:rsidR="00425AAE" w:rsidRDefault="00425AAE" w:rsidP="000727EF">
      <w:pPr>
        <w:pStyle w:val="Heading3"/>
      </w:pPr>
      <w:r>
        <w:t>db5.3-5.3.28/dist/vx_setup/LICENSE.TXT:</w:t>
      </w:r>
    </w:p>
    <w:p w14:paraId="182B5F0A" w14:textId="77777777" w:rsidR="00425AAE" w:rsidRDefault="00425AAE">
      <w:r>
        <w:t>[BEGIN FILE=db5.3-5.3.28/dist/vx_setup/LICENSE.TXT] Copyright (c) 1996, 2013 Oracle and/or its affiliates.  All rights reserved. See the file LICENSE for redistribution information. [END FILE=db5.3-5.3.28/dist/vx_setup/LICENSE.TXT]</w:t>
      </w:r>
    </w:p>
    <w:p w14:paraId="52E9C34C" w14:textId="77777777" w:rsidR="00425AAE" w:rsidRDefault="00425AAE" w:rsidP="000727EF">
      <w:pPr>
        <w:pStyle w:val="Heading3"/>
      </w:pPr>
      <w:r>
        <w:t>db5.3-5.3.28/docs/license/license_db.html:</w:t>
      </w:r>
    </w:p>
    <w:p w14:paraId="6CF60B14" w14:textId="77777777" w:rsidR="00425AAE" w:rsidRDefault="00425AAE">
      <w:r>
        <w:t>[BEGIN FILE=db5.3-5.3.28/docs/license/license_db.html] &lt;!--$Id$--&gt; &lt;!--Copyright (c) 1997, 2013 Oracle and/or its affiliates.  All rights reserved.--&gt; &lt;!--See the file LICENSE for redistribution information.--&gt; &lt;html&gt; &lt;head&gt; &lt;title&gt;Berkeley DB: Berkeley DB Product License&lt;/title&gt; &lt;meta name=description content=Berkeley DB: An embedded database programmatic toolkit.&gt; &lt;meta name=keywords content=embedded,database,programmatic,toolkit,btree,hash,hashing,transaction,transactions,locking,logging,access method,access methods,Java,C,C++&gt; &lt;/head&gt; &lt;body bgcolor=white&gt; &lt;p align=center&gt;&lt;b&gt;Berkeley DB Product License&lt;/b&gt;&lt;/p&gt; &lt;p&gt;The license that applies to this copy of the Berkeley DB software may be found in the LICENSE file included in each Berkeley DB distribution.&lt;/p&gt; &lt;p&gt;For a license to use the Berkeley DB software under conditions other than those described in the LICENSE file, or to purchase support for this software, please send email to &lt;a href=mailto:berkeleydb-info_us@oracle.com&gt;berkeleydb-info_us@oracle.com&lt;/a&gt;.&lt;/p&gt; &lt;p&gt;&lt;font size=1&gt;Copyright (c) 1996, 2013 Oracle and/or its affiliates.  All rights reserved.&lt;/font&gt; &lt;/body&gt; &lt;/html&gt; [END FILE=db5.3-5.3.28/docs/license/license_db.html]</w:t>
      </w:r>
    </w:p>
    <w:p w14:paraId="3614019E" w14:textId="77777777" w:rsidR="00425AAE" w:rsidRPr="006672E4" w:rsidRDefault="00425AAE" w:rsidP="00441FC8">
      <w:pPr>
        <w:pStyle w:val="Heading2"/>
      </w:pPr>
      <w:bookmarkStart w:id="106" w:name="_Toc399937924"/>
      <w:r w:rsidRPr="006672E4">
        <w:lastRenderedPageBreak/>
        <w:t>dbconfig-common (version 1.8.47+nmu1):</w:t>
      </w:r>
      <w:bookmarkEnd w:id="106"/>
    </w:p>
    <w:p w14:paraId="388ECDE9" w14:textId="77777777" w:rsidR="00425AAE" w:rsidRPr="006672E4" w:rsidRDefault="00425AAE" w:rsidP="00C27E8E">
      <w:pPr>
        <w:spacing w:after="0"/>
        <w:rPr>
          <w:rFonts w:asciiTheme="minorHAnsi" w:hAnsiTheme="minorHAnsi"/>
          <w:sz w:val="22"/>
        </w:rPr>
      </w:pPr>
    </w:p>
    <w:p w14:paraId="597E305F"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"dbconfig-common-1.8.47+nmu1/debian/copyright":</w:t>
      </w:r>
    </w:p>
    <w:p w14:paraId="59128659" w14:textId="77777777" w:rsidR="00425AAE" w:rsidRPr="006672E4" w:rsidRDefault="00425AAE" w:rsidP="00C27E8E">
      <w:pPr>
        <w:spacing w:after="0"/>
        <w:rPr>
          <w:rFonts w:asciiTheme="minorHAnsi" w:hAnsiTheme="minorHAnsi"/>
          <w:sz w:val="22"/>
        </w:rPr>
      </w:pPr>
    </w:p>
    <w:p w14:paraId="36B8FC5E"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FILE=dbconfig-common-1.8.47+nmu1/debian/copyright] This package was debianized by sean finney &lt;seanius@debian.org&gt; on Mon, 11 Oct 2004 20:31:10 -0400.</w:t>
      </w:r>
    </w:p>
    <w:p w14:paraId="71B67B89" w14:textId="77777777" w:rsidR="00425AAE" w:rsidRPr="006672E4" w:rsidRDefault="00425AAE" w:rsidP="00C27E8E">
      <w:pPr>
        <w:spacing w:after="0"/>
        <w:rPr>
          <w:rFonts w:asciiTheme="minorHAnsi" w:hAnsiTheme="minorHAnsi"/>
          <w:sz w:val="22"/>
        </w:rPr>
      </w:pPr>
    </w:p>
    <w:p w14:paraId="00AE2B5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It was downloaded from somewhere in the ether</w:t>
      </w:r>
    </w:p>
    <w:p w14:paraId="34C2342D" w14:textId="77777777" w:rsidR="00425AAE" w:rsidRPr="006672E4" w:rsidRDefault="00425AAE" w:rsidP="00C27E8E">
      <w:pPr>
        <w:spacing w:after="0"/>
        <w:rPr>
          <w:rFonts w:asciiTheme="minorHAnsi" w:hAnsiTheme="minorHAnsi"/>
          <w:sz w:val="22"/>
        </w:rPr>
      </w:pPr>
    </w:p>
    <w:p w14:paraId="19586E5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Copyright:</w:t>
      </w:r>
    </w:p>
    <w:p w14:paraId="708D5289" w14:textId="77777777" w:rsidR="00425AAE" w:rsidRPr="006672E4" w:rsidRDefault="00425AAE" w:rsidP="00C27E8E">
      <w:pPr>
        <w:spacing w:after="0"/>
        <w:rPr>
          <w:rFonts w:asciiTheme="minorHAnsi" w:hAnsiTheme="minorHAnsi"/>
          <w:sz w:val="22"/>
        </w:rPr>
      </w:pPr>
    </w:p>
    <w:p w14:paraId="78A434EF"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Upstream Author: sean finney &lt;seanius@debian.org&gt;</w:t>
      </w:r>
    </w:p>
    <w:p w14:paraId="4E8FB148" w14:textId="77777777" w:rsidR="00425AAE" w:rsidRPr="006672E4" w:rsidRDefault="00425AAE" w:rsidP="00C27E8E">
      <w:pPr>
        <w:spacing w:after="0"/>
        <w:rPr>
          <w:rFonts w:asciiTheme="minorHAnsi" w:hAnsiTheme="minorHAnsi"/>
          <w:sz w:val="22"/>
        </w:rPr>
      </w:pPr>
    </w:p>
    <w:p w14:paraId="7990E5C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License:</w:t>
      </w:r>
    </w:p>
    <w:p w14:paraId="46CB0BB5" w14:textId="77777777" w:rsidR="00425AAE" w:rsidRPr="006672E4" w:rsidRDefault="00425AAE" w:rsidP="00C27E8E">
      <w:pPr>
        <w:spacing w:after="0"/>
        <w:rPr>
          <w:rFonts w:asciiTheme="minorHAnsi" w:hAnsiTheme="minorHAnsi"/>
          <w:sz w:val="22"/>
        </w:rPr>
      </w:pPr>
    </w:p>
    <w:p w14:paraId="768CFC7C"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copyright (c) 2005 sean finney</w:t>
      </w:r>
    </w:p>
    <w:p w14:paraId="19BF2A2B" w14:textId="77777777" w:rsidR="00425AAE" w:rsidRPr="006672E4" w:rsidRDefault="00425AAE" w:rsidP="00C27E8E">
      <w:pPr>
        <w:spacing w:after="0"/>
        <w:rPr>
          <w:rFonts w:asciiTheme="minorHAnsi" w:hAnsiTheme="minorHAnsi"/>
          <w:sz w:val="22"/>
        </w:rPr>
      </w:pPr>
    </w:p>
    <w:p w14:paraId="55C176AE"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all documentation is covered under the Academic Free License, v2.1</w:t>
      </w:r>
    </w:p>
    <w:p w14:paraId="79F2E0DA" w14:textId="77777777" w:rsidR="00425AAE" w:rsidRPr="006672E4" w:rsidRDefault="00425AAE" w:rsidP="00C27E8E">
      <w:pPr>
        <w:spacing w:after="0"/>
        <w:rPr>
          <w:rFonts w:asciiTheme="minorHAnsi" w:hAnsiTheme="minorHAnsi"/>
          <w:sz w:val="22"/>
        </w:rPr>
      </w:pPr>
    </w:p>
    <w:p w14:paraId="75A8FDC2"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much of the internal mysql and pgsql code (contained in internal/mysql and internal/pgsql, respectively) is originally derived from wwwconfig-common and copyright (c) 2000-2004 Ola Lundqvist.</w:t>
      </w:r>
    </w:p>
    <w:p w14:paraId="6F1BF156" w14:textId="77777777" w:rsidR="00425AAE" w:rsidRPr="006672E4" w:rsidRDefault="00425AAE" w:rsidP="00C27E8E">
      <w:pPr>
        <w:spacing w:after="0"/>
        <w:rPr>
          <w:rFonts w:asciiTheme="minorHAnsi" w:hAnsiTheme="minorHAnsi"/>
          <w:sz w:val="22"/>
        </w:rPr>
      </w:pPr>
    </w:p>
    <w:p w14:paraId="1E0665CF"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all software (original and derived) is covered under the GPL: (see /usr/share/common-licenses/GPL on your debian system) [END FILE=dbconfig-common-1.8.47+nmu1/debian/copyright]</w:t>
      </w:r>
    </w:p>
    <w:p w14:paraId="767C6986" w14:textId="77777777" w:rsidR="00425AAE" w:rsidRPr="006672E4" w:rsidRDefault="00425AAE" w:rsidP="00C27E8E">
      <w:pPr>
        <w:spacing w:after="0"/>
        <w:rPr>
          <w:rFonts w:asciiTheme="minorHAnsi" w:hAnsiTheme="minorHAnsi"/>
          <w:sz w:val="22"/>
        </w:rPr>
      </w:pPr>
    </w:p>
    <w:p w14:paraId="1DE923C8"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"dbconfig-common-1.8.47+nmu1/examples/db-test-multidbtype-2.0/debian/copyright":</w:t>
      </w:r>
    </w:p>
    <w:p w14:paraId="140E6AED" w14:textId="77777777" w:rsidR="00425AAE" w:rsidRPr="006672E4" w:rsidRDefault="00425AAE" w:rsidP="00C27E8E">
      <w:pPr>
        <w:spacing w:after="0"/>
        <w:rPr>
          <w:rFonts w:asciiTheme="minorHAnsi" w:hAnsiTheme="minorHAnsi"/>
          <w:sz w:val="22"/>
        </w:rPr>
      </w:pPr>
    </w:p>
    <w:p w14:paraId="0828D39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FILE=dbconfig-common-1.8.47+nmu1/examples/db-test-multidbtype-2.0/debian/copyright] This package was debianized by Sean Finney &lt;seanius@debian.org&gt; on Sat, 09 Oct 2004 17:58:13 -0400</w:t>
      </w:r>
    </w:p>
    <w:p w14:paraId="21498133" w14:textId="77777777" w:rsidR="00425AAE" w:rsidRPr="006672E4" w:rsidRDefault="00425AAE" w:rsidP="00C27E8E">
      <w:pPr>
        <w:spacing w:after="0"/>
        <w:rPr>
          <w:rFonts w:asciiTheme="minorHAnsi" w:hAnsiTheme="minorHAnsi"/>
          <w:sz w:val="22"/>
        </w:rPr>
      </w:pPr>
    </w:p>
    <w:p w14:paraId="1BEE505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It was downloaded from (somewhere)</w:t>
      </w:r>
    </w:p>
    <w:p w14:paraId="208D69D5" w14:textId="77777777" w:rsidR="00425AAE" w:rsidRPr="006672E4" w:rsidRDefault="00425AAE" w:rsidP="00C27E8E">
      <w:pPr>
        <w:spacing w:after="0"/>
        <w:rPr>
          <w:rFonts w:asciiTheme="minorHAnsi" w:hAnsiTheme="minorHAnsi"/>
          <w:sz w:val="22"/>
        </w:rPr>
      </w:pPr>
    </w:p>
    <w:p w14:paraId="6C21E1C0"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Upstream Author: Sean Finney &lt;seanius@debian.org&gt;</w:t>
      </w:r>
    </w:p>
    <w:p w14:paraId="6ADE66A1" w14:textId="77777777" w:rsidR="00425AAE" w:rsidRPr="006672E4" w:rsidRDefault="00425AAE" w:rsidP="00C27E8E">
      <w:pPr>
        <w:spacing w:after="0"/>
        <w:rPr>
          <w:rFonts w:asciiTheme="minorHAnsi" w:hAnsiTheme="minorHAnsi"/>
          <w:sz w:val="22"/>
        </w:rPr>
      </w:pPr>
    </w:p>
    <w:p w14:paraId="71140D45"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Copyright:</w:t>
      </w:r>
    </w:p>
    <w:p w14:paraId="294E07BB" w14:textId="77777777" w:rsidR="00425AAE" w:rsidRPr="006672E4" w:rsidRDefault="00425AAE" w:rsidP="00C27E8E">
      <w:pPr>
        <w:spacing w:after="0"/>
        <w:rPr>
          <w:rFonts w:asciiTheme="minorHAnsi" w:hAnsiTheme="minorHAnsi"/>
          <w:sz w:val="22"/>
        </w:rPr>
      </w:pPr>
    </w:p>
    <w:p w14:paraId="318B478F"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free software; you can redistribute it and/or modify    it under the terms of the GNU General Public License as published by    the Free Software Foundation; version 2 dated June, 1991.</w:t>
      </w:r>
    </w:p>
    <w:p w14:paraId="4744FC62" w14:textId="77777777" w:rsidR="00425AAE" w:rsidRPr="006672E4" w:rsidRDefault="00425AAE" w:rsidP="00C27E8E">
      <w:pPr>
        <w:spacing w:after="0"/>
        <w:rPr>
          <w:rFonts w:asciiTheme="minorHAnsi" w:hAnsiTheme="minorHAnsi"/>
          <w:sz w:val="22"/>
        </w:rPr>
      </w:pPr>
    </w:p>
    <w:p w14:paraId="3C9327B9"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distributed in the hope that it will be useful,    but WITHOUT ANY WARRANTY; without even the implied warranty of    MERCHANTABILITY or FITNESS FOR A PARTICULAR PURPOSE.  See the    GNU General Public License for more details.</w:t>
      </w:r>
    </w:p>
    <w:p w14:paraId="7467C22A" w14:textId="77777777" w:rsidR="00425AAE" w:rsidRPr="006672E4" w:rsidRDefault="00425AAE" w:rsidP="00C27E8E">
      <w:pPr>
        <w:spacing w:after="0"/>
        <w:rPr>
          <w:rFonts w:asciiTheme="minorHAnsi" w:hAnsiTheme="minorHAnsi"/>
          <w:sz w:val="22"/>
        </w:rPr>
      </w:pPr>
    </w:p>
    <w:p w14:paraId="4B90BCE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You should have received a copy of the GNU General Public License    along with this package; if not, write to the Free Software    Foundation, Inc., 59 Temple Place - Suite 330, Boston, MA    02111-1307, USA.</w:t>
      </w:r>
    </w:p>
    <w:p w14:paraId="0AAC605C" w14:textId="77777777" w:rsidR="00425AAE" w:rsidRPr="006672E4" w:rsidRDefault="00425AAE" w:rsidP="00C27E8E">
      <w:pPr>
        <w:spacing w:after="0"/>
        <w:rPr>
          <w:rFonts w:asciiTheme="minorHAnsi" w:hAnsiTheme="minorHAnsi"/>
          <w:sz w:val="22"/>
        </w:rPr>
      </w:pPr>
    </w:p>
    <w:p w14:paraId="11F96CDC"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On Debian GNU/Linux systems, the complete text of the GNU General Public License can be found in `/usr/share/common-licenses/GPL'. [END FILE=dbconfig-common-1.8.47+nmu1/examples/db-test-multidbtype-2.0/debian/copyright]</w:t>
      </w:r>
    </w:p>
    <w:p w14:paraId="28D1F9AF" w14:textId="77777777" w:rsidR="00425AAE" w:rsidRPr="006672E4" w:rsidRDefault="00425AAE" w:rsidP="00C27E8E">
      <w:pPr>
        <w:spacing w:after="0"/>
        <w:rPr>
          <w:rFonts w:asciiTheme="minorHAnsi" w:hAnsiTheme="minorHAnsi"/>
          <w:sz w:val="22"/>
        </w:rPr>
      </w:pPr>
    </w:p>
    <w:p w14:paraId="1A64662C"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"dbconfig-common-1.8.47+nmu1/examples/db-test-mysql-2.0/debian/copyright":</w:t>
      </w:r>
    </w:p>
    <w:p w14:paraId="18B07749" w14:textId="77777777" w:rsidR="00425AAE" w:rsidRPr="006672E4" w:rsidRDefault="00425AAE" w:rsidP="00C27E8E">
      <w:pPr>
        <w:spacing w:after="0"/>
        <w:rPr>
          <w:rFonts w:asciiTheme="minorHAnsi" w:hAnsiTheme="minorHAnsi"/>
          <w:sz w:val="22"/>
        </w:rPr>
      </w:pPr>
    </w:p>
    <w:p w14:paraId="44DCE21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FILE=dbconfig-common-1.8.47+nmu1/examples/db-test-mysql-2.0/debian/copyright] This package was debianized by Sean Finney &lt;seanius@debian.org&gt; on Sat, 09 Oct 2004 17:58:13 -0400</w:t>
      </w:r>
    </w:p>
    <w:p w14:paraId="68D98901" w14:textId="77777777" w:rsidR="00425AAE" w:rsidRPr="006672E4" w:rsidRDefault="00425AAE" w:rsidP="00C27E8E">
      <w:pPr>
        <w:spacing w:after="0"/>
        <w:rPr>
          <w:rFonts w:asciiTheme="minorHAnsi" w:hAnsiTheme="minorHAnsi"/>
          <w:sz w:val="22"/>
        </w:rPr>
      </w:pPr>
    </w:p>
    <w:p w14:paraId="7C69DB9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It was downloaded from (somewhere)</w:t>
      </w:r>
    </w:p>
    <w:p w14:paraId="041AA6E6" w14:textId="77777777" w:rsidR="00425AAE" w:rsidRPr="006672E4" w:rsidRDefault="00425AAE" w:rsidP="00C27E8E">
      <w:pPr>
        <w:spacing w:after="0"/>
        <w:rPr>
          <w:rFonts w:asciiTheme="minorHAnsi" w:hAnsiTheme="minorHAnsi"/>
          <w:sz w:val="22"/>
        </w:rPr>
      </w:pPr>
    </w:p>
    <w:p w14:paraId="0D81741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Upstream Author: Sean Finney &lt;seanius@debian.org&gt;</w:t>
      </w:r>
    </w:p>
    <w:p w14:paraId="3A4F421D" w14:textId="77777777" w:rsidR="00425AAE" w:rsidRPr="006672E4" w:rsidRDefault="00425AAE" w:rsidP="00C27E8E">
      <w:pPr>
        <w:spacing w:after="0"/>
        <w:rPr>
          <w:rFonts w:asciiTheme="minorHAnsi" w:hAnsiTheme="minorHAnsi"/>
          <w:sz w:val="22"/>
        </w:rPr>
      </w:pPr>
    </w:p>
    <w:p w14:paraId="0DA82F60"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Copyright:</w:t>
      </w:r>
    </w:p>
    <w:p w14:paraId="082E2B61" w14:textId="77777777" w:rsidR="00425AAE" w:rsidRPr="006672E4" w:rsidRDefault="00425AAE" w:rsidP="00C27E8E">
      <w:pPr>
        <w:spacing w:after="0"/>
        <w:rPr>
          <w:rFonts w:asciiTheme="minorHAnsi" w:hAnsiTheme="minorHAnsi"/>
          <w:sz w:val="22"/>
        </w:rPr>
      </w:pPr>
    </w:p>
    <w:p w14:paraId="6E42CFDF"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free software; you can redistribute it and/or modify    it under the terms of the GNU General Public License as published by    the Free Software Foundation; version 2 dated June, 1991.</w:t>
      </w:r>
    </w:p>
    <w:p w14:paraId="142DA197" w14:textId="77777777" w:rsidR="00425AAE" w:rsidRPr="006672E4" w:rsidRDefault="00425AAE" w:rsidP="00C27E8E">
      <w:pPr>
        <w:spacing w:after="0"/>
        <w:rPr>
          <w:rFonts w:asciiTheme="minorHAnsi" w:hAnsiTheme="minorHAnsi"/>
          <w:sz w:val="22"/>
        </w:rPr>
      </w:pPr>
    </w:p>
    <w:p w14:paraId="359CCFD5"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distributed in the hope that it will be useful,    but WITHOUT ANY WARRANTY; without even the implied warranty of    MERCHANTABILITY or FITNESS FOR A PARTICULAR PURPOSE.  See the    GNU General Public License for more details.</w:t>
      </w:r>
    </w:p>
    <w:p w14:paraId="5BDDFE23" w14:textId="77777777" w:rsidR="00425AAE" w:rsidRPr="006672E4" w:rsidRDefault="00425AAE" w:rsidP="00C27E8E">
      <w:pPr>
        <w:spacing w:after="0"/>
        <w:rPr>
          <w:rFonts w:asciiTheme="minorHAnsi" w:hAnsiTheme="minorHAnsi"/>
          <w:sz w:val="22"/>
        </w:rPr>
      </w:pPr>
    </w:p>
    <w:p w14:paraId="6E6B63CC"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You should have received a copy of the GNU General Public License    along with this package; if not, write to the Free Software    Foundation, Inc., 59 Temple Place - Suite 330, Boston, MA    02111-1307, USA.</w:t>
      </w:r>
    </w:p>
    <w:p w14:paraId="28E07635" w14:textId="77777777" w:rsidR="00425AAE" w:rsidRPr="006672E4" w:rsidRDefault="00425AAE" w:rsidP="00C27E8E">
      <w:pPr>
        <w:spacing w:after="0"/>
        <w:rPr>
          <w:rFonts w:asciiTheme="minorHAnsi" w:hAnsiTheme="minorHAnsi"/>
          <w:sz w:val="22"/>
        </w:rPr>
      </w:pPr>
    </w:p>
    <w:p w14:paraId="462394B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On Debian GNU/Linux systems, the complete text of the GNU General Public License can be found in `/usr/share/common-licenses/GPL'. [END FILE=dbconfig-common-1.8.47+nmu1/examples/db-test-mysql-2.0/debian/copyright]</w:t>
      </w:r>
    </w:p>
    <w:p w14:paraId="5E0CF291" w14:textId="77777777" w:rsidR="00425AAE" w:rsidRPr="006672E4" w:rsidRDefault="00425AAE" w:rsidP="00C27E8E">
      <w:pPr>
        <w:spacing w:after="0"/>
        <w:rPr>
          <w:rFonts w:asciiTheme="minorHAnsi" w:hAnsiTheme="minorHAnsi"/>
          <w:sz w:val="22"/>
        </w:rPr>
      </w:pPr>
    </w:p>
    <w:p w14:paraId="31C28675"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"dbconfig-common-1.8.47+nmu1/examples/db-test-mysql-2.1/debian/copyright":</w:t>
      </w:r>
    </w:p>
    <w:p w14:paraId="0EAD11EB" w14:textId="77777777" w:rsidR="00425AAE" w:rsidRPr="006672E4" w:rsidRDefault="00425AAE" w:rsidP="00C27E8E">
      <w:pPr>
        <w:spacing w:after="0"/>
        <w:rPr>
          <w:rFonts w:asciiTheme="minorHAnsi" w:hAnsiTheme="minorHAnsi"/>
          <w:sz w:val="22"/>
        </w:rPr>
      </w:pPr>
    </w:p>
    <w:p w14:paraId="20952EE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FILE=dbconfig-common-1.8.47+nmu1/examples/db-test-mysql-2.1/debian/copyright] This package was debianized by Sean Finney &lt;seanius@debian.org&gt; on Sat, 09 Oct 2004 17:58:13 -0400</w:t>
      </w:r>
    </w:p>
    <w:p w14:paraId="163609AD" w14:textId="77777777" w:rsidR="00425AAE" w:rsidRPr="006672E4" w:rsidRDefault="00425AAE" w:rsidP="00C27E8E">
      <w:pPr>
        <w:spacing w:after="0"/>
        <w:rPr>
          <w:rFonts w:asciiTheme="minorHAnsi" w:hAnsiTheme="minorHAnsi"/>
          <w:sz w:val="22"/>
        </w:rPr>
      </w:pPr>
    </w:p>
    <w:p w14:paraId="321DE19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It was downloaded from (somewhere)</w:t>
      </w:r>
    </w:p>
    <w:p w14:paraId="3F63B94A" w14:textId="77777777" w:rsidR="00425AAE" w:rsidRPr="006672E4" w:rsidRDefault="00425AAE" w:rsidP="00C27E8E">
      <w:pPr>
        <w:spacing w:after="0"/>
        <w:rPr>
          <w:rFonts w:asciiTheme="minorHAnsi" w:hAnsiTheme="minorHAnsi"/>
          <w:sz w:val="22"/>
        </w:rPr>
      </w:pPr>
    </w:p>
    <w:p w14:paraId="6FC83382"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Upstream Author: Sean Finney &lt;seanius@debian.org&gt;</w:t>
      </w:r>
    </w:p>
    <w:p w14:paraId="6E6CE415" w14:textId="77777777" w:rsidR="00425AAE" w:rsidRPr="006672E4" w:rsidRDefault="00425AAE" w:rsidP="00C27E8E">
      <w:pPr>
        <w:spacing w:after="0"/>
        <w:rPr>
          <w:rFonts w:asciiTheme="minorHAnsi" w:hAnsiTheme="minorHAnsi"/>
          <w:sz w:val="22"/>
        </w:rPr>
      </w:pPr>
    </w:p>
    <w:p w14:paraId="6276DC28"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Copyright:</w:t>
      </w:r>
    </w:p>
    <w:p w14:paraId="04E8E558" w14:textId="77777777" w:rsidR="00425AAE" w:rsidRPr="006672E4" w:rsidRDefault="00425AAE" w:rsidP="00C27E8E">
      <w:pPr>
        <w:spacing w:after="0"/>
        <w:rPr>
          <w:rFonts w:asciiTheme="minorHAnsi" w:hAnsiTheme="minorHAnsi"/>
          <w:sz w:val="22"/>
        </w:rPr>
      </w:pPr>
    </w:p>
    <w:p w14:paraId="75B3094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free software; you can redistribute it and/or modify    it under the terms of the GNU General Public License as published by    the Free Software Foundation; version 2 dated June, 1991.</w:t>
      </w:r>
    </w:p>
    <w:p w14:paraId="7077DE5A" w14:textId="77777777" w:rsidR="00425AAE" w:rsidRPr="006672E4" w:rsidRDefault="00425AAE" w:rsidP="00C27E8E">
      <w:pPr>
        <w:spacing w:after="0"/>
        <w:rPr>
          <w:rFonts w:asciiTheme="minorHAnsi" w:hAnsiTheme="minorHAnsi"/>
          <w:sz w:val="22"/>
        </w:rPr>
      </w:pPr>
    </w:p>
    <w:p w14:paraId="419A22BF"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distributed in the hope that it will be useful,    but WITHOUT ANY WARRANTY; without even the implied warranty of    MERCHANTABILITY or FITNESS FOR A PARTICULAR PURPOSE.  See the    GNU General Public License for more details.</w:t>
      </w:r>
    </w:p>
    <w:p w14:paraId="5133E38F" w14:textId="77777777" w:rsidR="00425AAE" w:rsidRPr="006672E4" w:rsidRDefault="00425AAE" w:rsidP="00C27E8E">
      <w:pPr>
        <w:spacing w:after="0"/>
        <w:rPr>
          <w:rFonts w:asciiTheme="minorHAnsi" w:hAnsiTheme="minorHAnsi"/>
          <w:sz w:val="22"/>
        </w:rPr>
      </w:pPr>
    </w:p>
    <w:p w14:paraId="4EADCD8C"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You should have received a copy of the GNU General Public License    along with this package; if not, write to the Free Software    Foundation, Inc., 59 Temple Place - Suite 330, Boston, MA    02111-1307, USA.</w:t>
      </w:r>
    </w:p>
    <w:p w14:paraId="7CB36393" w14:textId="77777777" w:rsidR="00425AAE" w:rsidRPr="006672E4" w:rsidRDefault="00425AAE" w:rsidP="00C27E8E">
      <w:pPr>
        <w:spacing w:after="0"/>
        <w:rPr>
          <w:rFonts w:asciiTheme="minorHAnsi" w:hAnsiTheme="minorHAnsi"/>
          <w:sz w:val="22"/>
        </w:rPr>
      </w:pPr>
    </w:p>
    <w:p w14:paraId="08FFF7F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On Debian GNU/Linux systems, the complete text of the GNU General Public License can be found in `/usr/share/common-licenses/GPL'. [END FILE=dbconfig-common-1.8.47+nmu1/examples/db-test-mysql-2.1/debian/copyright]</w:t>
      </w:r>
    </w:p>
    <w:p w14:paraId="5ED77DA4" w14:textId="77777777" w:rsidR="00425AAE" w:rsidRPr="006672E4" w:rsidRDefault="00425AAE" w:rsidP="00C27E8E">
      <w:pPr>
        <w:spacing w:after="0"/>
        <w:rPr>
          <w:rFonts w:asciiTheme="minorHAnsi" w:hAnsiTheme="minorHAnsi"/>
          <w:sz w:val="22"/>
        </w:rPr>
      </w:pPr>
    </w:p>
    <w:p w14:paraId="0BFBD30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"dbconfig-common-1.8.47+nmu1/examples/db-test-mysql-frontend-2.0/debian/copyright":</w:t>
      </w:r>
    </w:p>
    <w:p w14:paraId="56DC3E5D" w14:textId="77777777" w:rsidR="00425AAE" w:rsidRPr="006672E4" w:rsidRDefault="00425AAE" w:rsidP="00C27E8E">
      <w:pPr>
        <w:spacing w:after="0"/>
        <w:rPr>
          <w:rFonts w:asciiTheme="minorHAnsi" w:hAnsiTheme="minorHAnsi"/>
          <w:sz w:val="22"/>
        </w:rPr>
      </w:pPr>
    </w:p>
    <w:p w14:paraId="5A5148CE"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FILE=dbconfig-common-1.8.47+nmu1/examples/db-test-mysql-frontend-2.0/debian/copyright] This package was debianized by Sean Finney &lt;seanius@debian.org&gt; on Sat, 09 Oct 2004 17:58:13 -0400</w:t>
      </w:r>
    </w:p>
    <w:p w14:paraId="7B62EA90" w14:textId="77777777" w:rsidR="00425AAE" w:rsidRPr="006672E4" w:rsidRDefault="00425AAE" w:rsidP="00C27E8E">
      <w:pPr>
        <w:spacing w:after="0"/>
        <w:rPr>
          <w:rFonts w:asciiTheme="minorHAnsi" w:hAnsiTheme="minorHAnsi"/>
          <w:sz w:val="22"/>
        </w:rPr>
      </w:pPr>
    </w:p>
    <w:p w14:paraId="1CCD8D73"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It was downloaded from (somewhere)</w:t>
      </w:r>
    </w:p>
    <w:p w14:paraId="14B8476D" w14:textId="77777777" w:rsidR="00425AAE" w:rsidRPr="006672E4" w:rsidRDefault="00425AAE" w:rsidP="00C27E8E">
      <w:pPr>
        <w:spacing w:after="0"/>
        <w:rPr>
          <w:rFonts w:asciiTheme="minorHAnsi" w:hAnsiTheme="minorHAnsi"/>
          <w:sz w:val="22"/>
        </w:rPr>
      </w:pPr>
    </w:p>
    <w:p w14:paraId="7C98E17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Upstream Author: Sean Finney &lt;seanius@debian.org&gt;</w:t>
      </w:r>
    </w:p>
    <w:p w14:paraId="100F376E" w14:textId="77777777" w:rsidR="00425AAE" w:rsidRPr="006672E4" w:rsidRDefault="00425AAE" w:rsidP="00C27E8E">
      <w:pPr>
        <w:spacing w:after="0"/>
        <w:rPr>
          <w:rFonts w:asciiTheme="minorHAnsi" w:hAnsiTheme="minorHAnsi"/>
          <w:sz w:val="22"/>
        </w:rPr>
      </w:pPr>
    </w:p>
    <w:p w14:paraId="32CE214C"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Copyright:</w:t>
      </w:r>
    </w:p>
    <w:p w14:paraId="28E02C24" w14:textId="77777777" w:rsidR="00425AAE" w:rsidRPr="006672E4" w:rsidRDefault="00425AAE" w:rsidP="00C27E8E">
      <w:pPr>
        <w:spacing w:after="0"/>
        <w:rPr>
          <w:rFonts w:asciiTheme="minorHAnsi" w:hAnsiTheme="minorHAnsi"/>
          <w:sz w:val="22"/>
        </w:rPr>
      </w:pPr>
    </w:p>
    <w:p w14:paraId="3B0A182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free software; you can redistribute it and/or modify    it under the terms of the GNU General Public License as published by    the Free Software Foundation; version 2 dated June, 1991.</w:t>
      </w:r>
    </w:p>
    <w:p w14:paraId="0D4D570E" w14:textId="77777777" w:rsidR="00425AAE" w:rsidRPr="006672E4" w:rsidRDefault="00425AAE" w:rsidP="00C27E8E">
      <w:pPr>
        <w:spacing w:after="0"/>
        <w:rPr>
          <w:rFonts w:asciiTheme="minorHAnsi" w:hAnsiTheme="minorHAnsi"/>
          <w:sz w:val="22"/>
        </w:rPr>
      </w:pPr>
    </w:p>
    <w:p w14:paraId="6B11611E"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distributed in the hope that it will be useful,    but WITHOUT ANY WARRANTY; without even the implied warranty of    MERCHANTABILITY or FITNESS FOR A PARTICULAR PURPOSE.  See the    GNU General Public License for more details.</w:t>
      </w:r>
    </w:p>
    <w:p w14:paraId="14C79C1C" w14:textId="77777777" w:rsidR="00425AAE" w:rsidRPr="006672E4" w:rsidRDefault="00425AAE" w:rsidP="00C27E8E">
      <w:pPr>
        <w:spacing w:after="0"/>
        <w:rPr>
          <w:rFonts w:asciiTheme="minorHAnsi" w:hAnsiTheme="minorHAnsi"/>
          <w:sz w:val="22"/>
        </w:rPr>
      </w:pPr>
    </w:p>
    <w:p w14:paraId="48BC9A5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You should have received a copy of the GNU General Public License    along with this package; if not, write to the Free Software    Foundation, Inc., 59 Temple Place - Suite 330, Boston, MA    02111-1307, USA.</w:t>
      </w:r>
    </w:p>
    <w:p w14:paraId="0679CFFB" w14:textId="77777777" w:rsidR="00425AAE" w:rsidRPr="006672E4" w:rsidRDefault="00425AAE" w:rsidP="00C27E8E">
      <w:pPr>
        <w:spacing w:after="0"/>
        <w:rPr>
          <w:rFonts w:asciiTheme="minorHAnsi" w:hAnsiTheme="minorHAnsi"/>
          <w:sz w:val="22"/>
        </w:rPr>
      </w:pPr>
    </w:p>
    <w:p w14:paraId="0A2C7188"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On Debian GNU/Linux systems, the complete text of the GNU General Public License can be found in `/usr/share/common-licenses/GPL'. [END FILE=dbconfig-common-1.8.47+nmu1/examples/db-test-mysql-frontend-2.0/debian/copyright]</w:t>
      </w:r>
    </w:p>
    <w:p w14:paraId="660C1B5C" w14:textId="77777777" w:rsidR="00425AAE" w:rsidRPr="006672E4" w:rsidRDefault="00425AAE" w:rsidP="00C27E8E">
      <w:pPr>
        <w:spacing w:after="0"/>
        <w:rPr>
          <w:rFonts w:asciiTheme="minorHAnsi" w:hAnsiTheme="minorHAnsi"/>
          <w:sz w:val="22"/>
        </w:rPr>
      </w:pPr>
    </w:p>
    <w:p w14:paraId="7982980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"dbconfig-common-1.8.47+nmu1/examples/db-test-mysql-perl-2.0/debian/copyright":</w:t>
      </w:r>
    </w:p>
    <w:p w14:paraId="220F04D5" w14:textId="77777777" w:rsidR="00425AAE" w:rsidRPr="006672E4" w:rsidRDefault="00425AAE" w:rsidP="00C27E8E">
      <w:pPr>
        <w:spacing w:after="0"/>
        <w:rPr>
          <w:rFonts w:asciiTheme="minorHAnsi" w:hAnsiTheme="minorHAnsi"/>
          <w:sz w:val="22"/>
        </w:rPr>
      </w:pPr>
    </w:p>
    <w:p w14:paraId="3539338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FILE=dbconfig-common-1.8.47+nmu1/examples/db-test-mysql-perl-2.0/debian/copyright] This package was debianized by Sean Finney &lt;seanius@debian.org&gt; on Sat, 09 Oct 2004 17:58:13 -0400</w:t>
      </w:r>
    </w:p>
    <w:p w14:paraId="6E7A74D8" w14:textId="77777777" w:rsidR="00425AAE" w:rsidRPr="006672E4" w:rsidRDefault="00425AAE" w:rsidP="00C27E8E">
      <w:pPr>
        <w:spacing w:after="0"/>
        <w:rPr>
          <w:rFonts w:asciiTheme="minorHAnsi" w:hAnsiTheme="minorHAnsi"/>
          <w:sz w:val="22"/>
        </w:rPr>
      </w:pPr>
    </w:p>
    <w:p w14:paraId="6AE1622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It was downloaded from (somewhere)</w:t>
      </w:r>
    </w:p>
    <w:p w14:paraId="637F4A5B" w14:textId="77777777" w:rsidR="00425AAE" w:rsidRPr="006672E4" w:rsidRDefault="00425AAE" w:rsidP="00C27E8E">
      <w:pPr>
        <w:spacing w:after="0"/>
        <w:rPr>
          <w:rFonts w:asciiTheme="minorHAnsi" w:hAnsiTheme="minorHAnsi"/>
          <w:sz w:val="22"/>
        </w:rPr>
      </w:pPr>
    </w:p>
    <w:p w14:paraId="25547D52"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Upstream Author: Sean Finney &lt;seanius@debian.org&gt;</w:t>
      </w:r>
    </w:p>
    <w:p w14:paraId="35587AB9" w14:textId="77777777" w:rsidR="00425AAE" w:rsidRPr="006672E4" w:rsidRDefault="00425AAE" w:rsidP="00C27E8E">
      <w:pPr>
        <w:spacing w:after="0"/>
        <w:rPr>
          <w:rFonts w:asciiTheme="minorHAnsi" w:hAnsiTheme="minorHAnsi"/>
          <w:sz w:val="22"/>
        </w:rPr>
      </w:pPr>
    </w:p>
    <w:p w14:paraId="1E68CD12"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Copyright:</w:t>
      </w:r>
    </w:p>
    <w:p w14:paraId="358FF86B" w14:textId="77777777" w:rsidR="00425AAE" w:rsidRPr="006672E4" w:rsidRDefault="00425AAE" w:rsidP="00C27E8E">
      <w:pPr>
        <w:spacing w:after="0"/>
        <w:rPr>
          <w:rFonts w:asciiTheme="minorHAnsi" w:hAnsiTheme="minorHAnsi"/>
          <w:sz w:val="22"/>
        </w:rPr>
      </w:pPr>
    </w:p>
    <w:p w14:paraId="6F39E248"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free software; you can redistribute it and/or modify    it under the terms of the GNU General Public License as published by    the Free Software Foundation; version 2 dated June, 1991.</w:t>
      </w:r>
    </w:p>
    <w:p w14:paraId="1AAAD3F4" w14:textId="77777777" w:rsidR="00425AAE" w:rsidRPr="006672E4" w:rsidRDefault="00425AAE" w:rsidP="00C27E8E">
      <w:pPr>
        <w:spacing w:after="0"/>
        <w:rPr>
          <w:rFonts w:asciiTheme="minorHAnsi" w:hAnsiTheme="minorHAnsi"/>
          <w:sz w:val="22"/>
        </w:rPr>
      </w:pPr>
    </w:p>
    <w:p w14:paraId="2691EB6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distributed in the hope that it will be useful,    but WITHOUT ANY WARRANTY; without even the implied warranty of    MERCHANTABILITY or FITNESS FOR A PARTICULAR PURPOSE.  See the    GNU General Public License for more details.</w:t>
      </w:r>
    </w:p>
    <w:p w14:paraId="47012F0E" w14:textId="77777777" w:rsidR="00425AAE" w:rsidRPr="006672E4" w:rsidRDefault="00425AAE" w:rsidP="00C27E8E">
      <w:pPr>
        <w:spacing w:after="0"/>
        <w:rPr>
          <w:rFonts w:asciiTheme="minorHAnsi" w:hAnsiTheme="minorHAnsi"/>
          <w:sz w:val="22"/>
        </w:rPr>
      </w:pPr>
    </w:p>
    <w:p w14:paraId="1376F4FF"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You should have received a copy of the GNU General Public License    along with this package; if not, write to the Free Software    Foundation, Inc., 59 Temple Place - Suite 330, Boston, MA    02111-1307, USA.</w:t>
      </w:r>
    </w:p>
    <w:p w14:paraId="55A183FF" w14:textId="77777777" w:rsidR="00425AAE" w:rsidRPr="006672E4" w:rsidRDefault="00425AAE" w:rsidP="00C27E8E">
      <w:pPr>
        <w:spacing w:after="0"/>
        <w:rPr>
          <w:rFonts w:asciiTheme="minorHAnsi" w:hAnsiTheme="minorHAnsi"/>
          <w:sz w:val="22"/>
        </w:rPr>
      </w:pPr>
    </w:p>
    <w:p w14:paraId="3051B1A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On Debian GNU/Linux systems, the complete text of the GNU General Public License can be found in `/usr/share/common-licenses/GPL'. [END FILE=dbconfig-common-1.8.47+nmu1/examples/db-test-mysql-perl-2.0/debian/copyright]</w:t>
      </w:r>
    </w:p>
    <w:p w14:paraId="4919B367" w14:textId="77777777" w:rsidR="00425AAE" w:rsidRPr="006672E4" w:rsidRDefault="00425AAE" w:rsidP="00C27E8E">
      <w:pPr>
        <w:spacing w:after="0"/>
        <w:rPr>
          <w:rFonts w:asciiTheme="minorHAnsi" w:hAnsiTheme="minorHAnsi"/>
          <w:sz w:val="22"/>
        </w:rPr>
      </w:pPr>
    </w:p>
    <w:p w14:paraId="7A045EC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"dbconfig-common-1.8.47+nmu1/examples/db-test-pgsql-2.0/debian/copyright":</w:t>
      </w:r>
    </w:p>
    <w:p w14:paraId="14B56C90" w14:textId="77777777" w:rsidR="00425AAE" w:rsidRPr="006672E4" w:rsidRDefault="00425AAE" w:rsidP="00C27E8E">
      <w:pPr>
        <w:spacing w:after="0"/>
        <w:rPr>
          <w:rFonts w:asciiTheme="minorHAnsi" w:hAnsiTheme="minorHAnsi"/>
          <w:sz w:val="22"/>
        </w:rPr>
      </w:pPr>
    </w:p>
    <w:p w14:paraId="0F12897C"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FILE=dbconfig-common-1.8.47+nmu1/examples/db-test-pgsql-2.0/debian/copyright] This package was debianized by Sean Finney &lt;seanius@debian.org&gt; on Sat, 09 Oct 2004 17:58:13 -0400</w:t>
      </w:r>
    </w:p>
    <w:p w14:paraId="5531243A" w14:textId="77777777" w:rsidR="00425AAE" w:rsidRPr="006672E4" w:rsidRDefault="00425AAE" w:rsidP="00C27E8E">
      <w:pPr>
        <w:spacing w:after="0"/>
        <w:rPr>
          <w:rFonts w:asciiTheme="minorHAnsi" w:hAnsiTheme="minorHAnsi"/>
          <w:sz w:val="22"/>
        </w:rPr>
      </w:pPr>
    </w:p>
    <w:p w14:paraId="5947982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It was downloaded from (somewhere)</w:t>
      </w:r>
    </w:p>
    <w:p w14:paraId="2AA56DF5" w14:textId="77777777" w:rsidR="00425AAE" w:rsidRPr="006672E4" w:rsidRDefault="00425AAE" w:rsidP="00C27E8E">
      <w:pPr>
        <w:spacing w:after="0"/>
        <w:rPr>
          <w:rFonts w:asciiTheme="minorHAnsi" w:hAnsiTheme="minorHAnsi"/>
          <w:sz w:val="22"/>
        </w:rPr>
      </w:pPr>
    </w:p>
    <w:p w14:paraId="27781CA8"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Upstream Author: Sean Finney &lt;seanius@debian.org&gt;</w:t>
      </w:r>
    </w:p>
    <w:p w14:paraId="45F02BE7" w14:textId="77777777" w:rsidR="00425AAE" w:rsidRPr="006672E4" w:rsidRDefault="00425AAE" w:rsidP="00C27E8E">
      <w:pPr>
        <w:spacing w:after="0"/>
        <w:rPr>
          <w:rFonts w:asciiTheme="minorHAnsi" w:hAnsiTheme="minorHAnsi"/>
          <w:sz w:val="22"/>
        </w:rPr>
      </w:pPr>
    </w:p>
    <w:p w14:paraId="29D112B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Copyright:</w:t>
      </w:r>
    </w:p>
    <w:p w14:paraId="54C7A922" w14:textId="77777777" w:rsidR="00425AAE" w:rsidRPr="006672E4" w:rsidRDefault="00425AAE" w:rsidP="00C27E8E">
      <w:pPr>
        <w:spacing w:after="0"/>
        <w:rPr>
          <w:rFonts w:asciiTheme="minorHAnsi" w:hAnsiTheme="minorHAnsi"/>
          <w:sz w:val="22"/>
        </w:rPr>
      </w:pPr>
    </w:p>
    <w:p w14:paraId="0AB04F1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free software; you can redistribute it and/or modify    it under the terms of the GNU General Public License as published by    the Free Software Foundation; version 2 dated June, 1991.</w:t>
      </w:r>
    </w:p>
    <w:p w14:paraId="28D75271" w14:textId="77777777" w:rsidR="00425AAE" w:rsidRPr="006672E4" w:rsidRDefault="00425AAE" w:rsidP="00C27E8E">
      <w:pPr>
        <w:spacing w:after="0"/>
        <w:rPr>
          <w:rFonts w:asciiTheme="minorHAnsi" w:hAnsiTheme="minorHAnsi"/>
          <w:sz w:val="22"/>
        </w:rPr>
      </w:pPr>
    </w:p>
    <w:p w14:paraId="6782832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distributed in the hope that it will be useful,    but WITHOUT ANY WARRANTY; without even the implied warranty of    MERCHANTABILITY or FITNESS FOR A PARTICULAR PURPOSE.  See the    GNU General Public License for more details.</w:t>
      </w:r>
    </w:p>
    <w:p w14:paraId="14EE61A9" w14:textId="77777777" w:rsidR="00425AAE" w:rsidRPr="006672E4" w:rsidRDefault="00425AAE" w:rsidP="00C27E8E">
      <w:pPr>
        <w:spacing w:after="0"/>
        <w:rPr>
          <w:rFonts w:asciiTheme="minorHAnsi" w:hAnsiTheme="minorHAnsi"/>
          <w:sz w:val="22"/>
        </w:rPr>
      </w:pPr>
    </w:p>
    <w:p w14:paraId="182558D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You should have received a copy of the GNU General Public License    along with this package; if not, write to the Free Software    Foundation, Inc., 59 Temple Place - Suite 330, Boston, MA    02111-1307, USA.</w:t>
      </w:r>
    </w:p>
    <w:p w14:paraId="6BCE6F78" w14:textId="77777777" w:rsidR="00425AAE" w:rsidRPr="006672E4" w:rsidRDefault="00425AAE" w:rsidP="00C27E8E">
      <w:pPr>
        <w:spacing w:after="0"/>
        <w:rPr>
          <w:rFonts w:asciiTheme="minorHAnsi" w:hAnsiTheme="minorHAnsi"/>
          <w:sz w:val="22"/>
        </w:rPr>
      </w:pPr>
    </w:p>
    <w:p w14:paraId="69974B59"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On Debian GNU/Linux systems, the complete text of the GNU General Public License can be found in `/usr/share/common-licenses/GPL'. [END FILE=dbconfig-common-1.8.47+nmu1/examples/db-test-pgsql-2.0/debian/copyright]</w:t>
      </w:r>
    </w:p>
    <w:p w14:paraId="6C327FCE" w14:textId="77777777" w:rsidR="00425AAE" w:rsidRPr="006672E4" w:rsidRDefault="00425AAE" w:rsidP="00C27E8E">
      <w:pPr>
        <w:spacing w:after="0"/>
        <w:rPr>
          <w:rFonts w:asciiTheme="minorHAnsi" w:hAnsiTheme="minorHAnsi"/>
          <w:sz w:val="22"/>
        </w:rPr>
      </w:pPr>
    </w:p>
    <w:p w14:paraId="685DDFF2"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"dbconfig-common-1.8.47+nmu1/examples/db-test-pgsql-migration-1.9/debian/copyright":</w:t>
      </w:r>
    </w:p>
    <w:p w14:paraId="74652625" w14:textId="77777777" w:rsidR="00425AAE" w:rsidRPr="006672E4" w:rsidRDefault="00425AAE" w:rsidP="00C27E8E">
      <w:pPr>
        <w:spacing w:after="0"/>
        <w:rPr>
          <w:rFonts w:asciiTheme="minorHAnsi" w:hAnsiTheme="minorHAnsi"/>
          <w:sz w:val="22"/>
        </w:rPr>
      </w:pPr>
    </w:p>
    <w:p w14:paraId="67755479"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FILE=dbconfig-common-1.8.47+nmu1/examples/db-test-pgsql-migration-1.9/debian/copyright] This package was debianized by Sean Finney &lt;seanius@debian.org&gt; on Sat, 09 Oct 2004 17:58:13 -0400</w:t>
      </w:r>
    </w:p>
    <w:p w14:paraId="1B3689B0" w14:textId="77777777" w:rsidR="00425AAE" w:rsidRPr="006672E4" w:rsidRDefault="00425AAE" w:rsidP="00C27E8E">
      <w:pPr>
        <w:spacing w:after="0"/>
        <w:rPr>
          <w:rFonts w:asciiTheme="minorHAnsi" w:hAnsiTheme="minorHAnsi"/>
          <w:sz w:val="22"/>
        </w:rPr>
      </w:pPr>
    </w:p>
    <w:p w14:paraId="164CF5B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It was downloaded from (somewhere)</w:t>
      </w:r>
    </w:p>
    <w:p w14:paraId="217B199E" w14:textId="77777777" w:rsidR="00425AAE" w:rsidRPr="006672E4" w:rsidRDefault="00425AAE" w:rsidP="00C27E8E">
      <w:pPr>
        <w:spacing w:after="0"/>
        <w:rPr>
          <w:rFonts w:asciiTheme="minorHAnsi" w:hAnsiTheme="minorHAnsi"/>
          <w:sz w:val="22"/>
        </w:rPr>
      </w:pPr>
    </w:p>
    <w:p w14:paraId="0A92755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Upstream Author: Sean Finney &lt;seanius@debian.org&gt;</w:t>
      </w:r>
    </w:p>
    <w:p w14:paraId="2FACC4F4" w14:textId="77777777" w:rsidR="00425AAE" w:rsidRPr="006672E4" w:rsidRDefault="00425AAE" w:rsidP="00C27E8E">
      <w:pPr>
        <w:spacing w:after="0"/>
        <w:rPr>
          <w:rFonts w:asciiTheme="minorHAnsi" w:hAnsiTheme="minorHAnsi"/>
          <w:sz w:val="22"/>
        </w:rPr>
      </w:pPr>
    </w:p>
    <w:p w14:paraId="120C948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lastRenderedPageBreak/>
        <w:t>Copyright:</w:t>
      </w:r>
    </w:p>
    <w:p w14:paraId="07AA578F" w14:textId="77777777" w:rsidR="00425AAE" w:rsidRPr="006672E4" w:rsidRDefault="00425AAE" w:rsidP="00C27E8E">
      <w:pPr>
        <w:spacing w:after="0"/>
        <w:rPr>
          <w:rFonts w:asciiTheme="minorHAnsi" w:hAnsiTheme="minorHAnsi"/>
          <w:sz w:val="22"/>
        </w:rPr>
      </w:pPr>
    </w:p>
    <w:p w14:paraId="2CEDC6FE"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free software; you can redistribute it and/or modify    it under the terms of the GNU General Public License as published by    the Free Software Foundation; version 2 dated June, 1991.</w:t>
      </w:r>
    </w:p>
    <w:p w14:paraId="38F7C109" w14:textId="77777777" w:rsidR="00425AAE" w:rsidRPr="006672E4" w:rsidRDefault="00425AAE" w:rsidP="00C27E8E">
      <w:pPr>
        <w:spacing w:after="0"/>
        <w:rPr>
          <w:rFonts w:asciiTheme="minorHAnsi" w:hAnsiTheme="minorHAnsi"/>
          <w:sz w:val="22"/>
        </w:rPr>
      </w:pPr>
    </w:p>
    <w:p w14:paraId="13B54A0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distributed in the hope that it will be useful,    but WITHOUT ANY WARRANTY; without even the implied warranty of    MERCHANTABILITY or FITNESS FOR A PARTICULAR PURPOSE.  See the    GNU General Public License for more details.</w:t>
      </w:r>
    </w:p>
    <w:p w14:paraId="2CE63E52" w14:textId="77777777" w:rsidR="00425AAE" w:rsidRPr="006672E4" w:rsidRDefault="00425AAE" w:rsidP="00C27E8E">
      <w:pPr>
        <w:spacing w:after="0"/>
        <w:rPr>
          <w:rFonts w:asciiTheme="minorHAnsi" w:hAnsiTheme="minorHAnsi"/>
          <w:sz w:val="22"/>
        </w:rPr>
      </w:pPr>
    </w:p>
    <w:p w14:paraId="17F19DB8"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You should have received a copy of the GNU General Public License    along with this package; if not, write to the Free Software    Foundation, Inc., 59 Temple Place - Suite 330, Boston, MA    02111-1307, USA.</w:t>
      </w:r>
    </w:p>
    <w:p w14:paraId="2B3C4BB9" w14:textId="77777777" w:rsidR="00425AAE" w:rsidRPr="006672E4" w:rsidRDefault="00425AAE" w:rsidP="00C27E8E">
      <w:pPr>
        <w:spacing w:after="0"/>
        <w:rPr>
          <w:rFonts w:asciiTheme="minorHAnsi" w:hAnsiTheme="minorHAnsi"/>
          <w:sz w:val="22"/>
        </w:rPr>
      </w:pPr>
    </w:p>
    <w:p w14:paraId="4331D4A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On Debian GNU/Linux systems, the complete text of the GNU General Public License can be found in `/usr/share/common-licenses/GPL'. [END FILE=dbconfig-common-1.8.47+nmu1/examples/db-test-pgsql-migration-1.9/debian/copyright]</w:t>
      </w:r>
    </w:p>
    <w:p w14:paraId="69B88381" w14:textId="77777777" w:rsidR="00425AAE" w:rsidRPr="006672E4" w:rsidRDefault="00425AAE" w:rsidP="00C27E8E">
      <w:pPr>
        <w:spacing w:after="0"/>
        <w:rPr>
          <w:rFonts w:asciiTheme="minorHAnsi" w:hAnsiTheme="minorHAnsi"/>
          <w:sz w:val="22"/>
        </w:rPr>
      </w:pPr>
    </w:p>
    <w:p w14:paraId="6699CE78"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"dbconfig-common-1.8.47+nmu1/examples/db-test-pgsql-migration-2.0/debian/copyright":</w:t>
      </w:r>
    </w:p>
    <w:p w14:paraId="3592ACEF" w14:textId="77777777" w:rsidR="00425AAE" w:rsidRPr="006672E4" w:rsidRDefault="00425AAE" w:rsidP="00C27E8E">
      <w:pPr>
        <w:spacing w:after="0"/>
        <w:rPr>
          <w:rFonts w:asciiTheme="minorHAnsi" w:hAnsiTheme="minorHAnsi"/>
          <w:sz w:val="22"/>
        </w:rPr>
      </w:pPr>
    </w:p>
    <w:p w14:paraId="57011069"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FILE=dbconfig-common-1.8.47+nmu1/examples/db-test-pgsql-migration-2.0/debian/copyright] This package was debianized by Sean Finney &lt;seanius@debian.org&gt; on Sat, 09 Oct 2004 17:58:13 -0400</w:t>
      </w:r>
    </w:p>
    <w:p w14:paraId="5EDF5FD6" w14:textId="77777777" w:rsidR="00425AAE" w:rsidRPr="006672E4" w:rsidRDefault="00425AAE" w:rsidP="00C27E8E">
      <w:pPr>
        <w:spacing w:after="0"/>
        <w:rPr>
          <w:rFonts w:asciiTheme="minorHAnsi" w:hAnsiTheme="minorHAnsi"/>
          <w:sz w:val="22"/>
        </w:rPr>
      </w:pPr>
    </w:p>
    <w:p w14:paraId="3A6C90D3"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It was downloaded from (somewhere)</w:t>
      </w:r>
    </w:p>
    <w:p w14:paraId="71FCC0B2" w14:textId="77777777" w:rsidR="00425AAE" w:rsidRPr="006672E4" w:rsidRDefault="00425AAE" w:rsidP="00C27E8E">
      <w:pPr>
        <w:spacing w:after="0"/>
        <w:rPr>
          <w:rFonts w:asciiTheme="minorHAnsi" w:hAnsiTheme="minorHAnsi"/>
          <w:sz w:val="22"/>
        </w:rPr>
      </w:pPr>
    </w:p>
    <w:p w14:paraId="087968E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Upstream Author: Sean Finney &lt;seanius@debian.org&gt;</w:t>
      </w:r>
    </w:p>
    <w:p w14:paraId="34B9F953" w14:textId="77777777" w:rsidR="00425AAE" w:rsidRPr="006672E4" w:rsidRDefault="00425AAE" w:rsidP="00C27E8E">
      <w:pPr>
        <w:spacing w:after="0"/>
        <w:rPr>
          <w:rFonts w:asciiTheme="minorHAnsi" w:hAnsiTheme="minorHAnsi"/>
          <w:sz w:val="22"/>
        </w:rPr>
      </w:pPr>
    </w:p>
    <w:p w14:paraId="5D9EC0B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Copyright:</w:t>
      </w:r>
    </w:p>
    <w:p w14:paraId="2E5404F9" w14:textId="77777777" w:rsidR="00425AAE" w:rsidRPr="006672E4" w:rsidRDefault="00425AAE" w:rsidP="00C27E8E">
      <w:pPr>
        <w:spacing w:after="0"/>
        <w:rPr>
          <w:rFonts w:asciiTheme="minorHAnsi" w:hAnsiTheme="minorHAnsi"/>
          <w:sz w:val="22"/>
        </w:rPr>
      </w:pPr>
    </w:p>
    <w:p w14:paraId="684F8BC9"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free software; you can redistribute it and/or modify    it under the terms of the GNU General Public License as published by    the Free Software Foundation; version 2 dated June, 1991.</w:t>
      </w:r>
    </w:p>
    <w:p w14:paraId="4EB29B39" w14:textId="77777777" w:rsidR="00425AAE" w:rsidRPr="006672E4" w:rsidRDefault="00425AAE" w:rsidP="00C27E8E">
      <w:pPr>
        <w:spacing w:after="0"/>
        <w:rPr>
          <w:rFonts w:asciiTheme="minorHAnsi" w:hAnsiTheme="minorHAnsi"/>
          <w:sz w:val="22"/>
        </w:rPr>
      </w:pPr>
    </w:p>
    <w:p w14:paraId="34F9C78E"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distributed in the hope that it will be useful,    but WITHOUT ANY WARRANTY; without even the implied warranty of    MERCHANTABILITY or FITNESS FOR A PARTICULAR PURPOSE.  See the    GNU General Public License for more details.</w:t>
      </w:r>
    </w:p>
    <w:p w14:paraId="6D695100" w14:textId="77777777" w:rsidR="00425AAE" w:rsidRPr="006672E4" w:rsidRDefault="00425AAE" w:rsidP="00C27E8E">
      <w:pPr>
        <w:spacing w:after="0"/>
        <w:rPr>
          <w:rFonts w:asciiTheme="minorHAnsi" w:hAnsiTheme="minorHAnsi"/>
          <w:sz w:val="22"/>
        </w:rPr>
      </w:pPr>
    </w:p>
    <w:p w14:paraId="7C555299"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You should have received a copy of the GNU General Public License    along with this package; if not, write to the Free Software    Foundation, Inc., 59 Temple Place - Suite 330, Boston, MA    02111-1307, USA.</w:t>
      </w:r>
    </w:p>
    <w:p w14:paraId="704EC378" w14:textId="77777777" w:rsidR="00425AAE" w:rsidRPr="006672E4" w:rsidRDefault="00425AAE" w:rsidP="00C27E8E">
      <w:pPr>
        <w:spacing w:after="0"/>
        <w:rPr>
          <w:rFonts w:asciiTheme="minorHAnsi" w:hAnsiTheme="minorHAnsi"/>
          <w:sz w:val="22"/>
        </w:rPr>
      </w:pPr>
    </w:p>
    <w:p w14:paraId="18ADD798"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On Debian GNU/Linux systems, the complete text of the GNU General Public License can be found in `/usr/share/common-licenses/GPL'. [END FILE=dbconfig-common-1.8.47+nmu1/examples/db-test-pgsql-migration-2.0/debian/copyright]</w:t>
      </w:r>
    </w:p>
    <w:p w14:paraId="6034A594" w14:textId="77777777" w:rsidR="00425AAE" w:rsidRPr="006672E4" w:rsidRDefault="00425AAE" w:rsidP="00C27E8E">
      <w:pPr>
        <w:spacing w:after="0"/>
        <w:rPr>
          <w:rFonts w:asciiTheme="minorHAnsi" w:hAnsiTheme="minorHAnsi"/>
          <w:sz w:val="22"/>
        </w:rPr>
      </w:pPr>
    </w:p>
    <w:p w14:paraId="5EC103E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"dbconfig-common-1.8.47+nmu1/examples/db-test-sqlite-2.0/debian/copyright":</w:t>
      </w:r>
    </w:p>
    <w:p w14:paraId="2DC03074" w14:textId="77777777" w:rsidR="00425AAE" w:rsidRPr="006672E4" w:rsidRDefault="00425AAE" w:rsidP="00C27E8E">
      <w:pPr>
        <w:spacing w:after="0"/>
        <w:rPr>
          <w:rFonts w:asciiTheme="minorHAnsi" w:hAnsiTheme="minorHAnsi"/>
          <w:sz w:val="22"/>
        </w:rPr>
      </w:pPr>
    </w:p>
    <w:p w14:paraId="410FA310"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FILE=dbconfig-common-1.8.47+nmu1/examples/db-test-sqlite-2.0/debian/copyright] This package was debianized by Sean Finney &lt;seanius@debian.org&gt; on Sat, 09 Oct 2004 17:58:13 -0400</w:t>
      </w:r>
    </w:p>
    <w:p w14:paraId="0FEF7D40" w14:textId="77777777" w:rsidR="00425AAE" w:rsidRPr="006672E4" w:rsidRDefault="00425AAE" w:rsidP="00C27E8E">
      <w:pPr>
        <w:spacing w:after="0"/>
        <w:rPr>
          <w:rFonts w:asciiTheme="minorHAnsi" w:hAnsiTheme="minorHAnsi"/>
          <w:sz w:val="22"/>
        </w:rPr>
      </w:pPr>
    </w:p>
    <w:p w14:paraId="71A4AAF5"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lastRenderedPageBreak/>
        <w:t>It was downloaded from (somewhere)</w:t>
      </w:r>
    </w:p>
    <w:p w14:paraId="553F675F" w14:textId="77777777" w:rsidR="00425AAE" w:rsidRPr="006672E4" w:rsidRDefault="00425AAE" w:rsidP="00C27E8E">
      <w:pPr>
        <w:spacing w:after="0"/>
        <w:rPr>
          <w:rFonts w:asciiTheme="minorHAnsi" w:hAnsiTheme="minorHAnsi"/>
          <w:sz w:val="22"/>
        </w:rPr>
      </w:pPr>
    </w:p>
    <w:p w14:paraId="7C6D96C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Upstream Author: Sean Finney &lt;seanius@debian.org&gt;</w:t>
      </w:r>
    </w:p>
    <w:p w14:paraId="133E4662" w14:textId="77777777" w:rsidR="00425AAE" w:rsidRPr="006672E4" w:rsidRDefault="00425AAE" w:rsidP="00C27E8E">
      <w:pPr>
        <w:spacing w:after="0"/>
        <w:rPr>
          <w:rFonts w:asciiTheme="minorHAnsi" w:hAnsiTheme="minorHAnsi"/>
          <w:sz w:val="22"/>
        </w:rPr>
      </w:pPr>
    </w:p>
    <w:p w14:paraId="571EDB4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Copyright:</w:t>
      </w:r>
    </w:p>
    <w:p w14:paraId="55CEAC59" w14:textId="77777777" w:rsidR="00425AAE" w:rsidRPr="006672E4" w:rsidRDefault="00425AAE" w:rsidP="00C27E8E">
      <w:pPr>
        <w:spacing w:after="0"/>
        <w:rPr>
          <w:rFonts w:asciiTheme="minorHAnsi" w:hAnsiTheme="minorHAnsi"/>
          <w:sz w:val="22"/>
        </w:rPr>
      </w:pPr>
    </w:p>
    <w:p w14:paraId="74B6BAB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free software; you can redistribute it and/or modify    it under the terms of the GNU General Public License as published by    the Free Software Foundation; version 2 dated June, 1991.</w:t>
      </w:r>
    </w:p>
    <w:p w14:paraId="21258C92" w14:textId="77777777" w:rsidR="00425AAE" w:rsidRPr="006672E4" w:rsidRDefault="00425AAE" w:rsidP="00C27E8E">
      <w:pPr>
        <w:spacing w:after="0"/>
        <w:rPr>
          <w:rFonts w:asciiTheme="minorHAnsi" w:hAnsiTheme="minorHAnsi"/>
          <w:sz w:val="22"/>
        </w:rPr>
      </w:pPr>
    </w:p>
    <w:p w14:paraId="388E763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distributed in the hope that it will be useful,    but WITHOUT ANY WARRANTY; without even the implied warranty of    MERCHANTABILITY or FITNESS FOR A PARTICULAR PURPOSE.  See the    GNU General Public License for more details.</w:t>
      </w:r>
    </w:p>
    <w:p w14:paraId="4C59BFCC" w14:textId="77777777" w:rsidR="00425AAE" w:rsidRPr="006672E4" w:rsidRDefault="00425AAE" w:rsidP="00C27E8E">
      <w:pPr>
        <w:spacing w:after="0"/>
        <w:rPr>
          <w:rFonts w:asciiTheme="minorHAnsi" w:hAnsiTheme="minorHAnsi"/>
          <w:sz w:val="22"/>
        </w:rPr>
      </w:pPr>
    </w:p>
    <w:p w14:paraId="2A1FC835"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You should have received a copy of the GNU General Public License    along with this package; if not, write to the Free Software    Foundation, Inc., 59 Temple Place - Suite 330, Boston, MA    02111-1307, USA.</w:t>
      </w:r>
    </w:p>
    <w:p w14:paraId="20505D97" w14:textId="77777777" w:rsidR="00425AAE" w:rsidRPr="006672E4" w:rsidRDefault="00425AAE" w:rsidP="00C27E8E">
      <w:pPr>
        <w:spacing w:after="0"/>
        <w:rPr>
          <w:rFonts w:asciiTheme="minorHAnsi" w:hAnsiTheme="minorHAnsi"/>
          <w:sz w:val="22"/>
        </w:rPr>
      </w:pPr>
    </w:p>
    <w:p w14:paraId="46233682"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On Debian GNU/Linux systems, the complete text of the GNU General Public License can be found in `/usr/share/common-licenses/GPL'. [END FILE=dbconfig-common-1.8.47+nmu1/examples/db-test-sqlite-2.0/debian/copyright]</w:t>
      </w:r>
    </w:p>
    <w:p w14:paraId="4FEEEC19" w14:textId="77777777" w:rsidR="00425AAE" w:rsidRPr="006672E4" w:rsidRDefault="00425AAE" w:rsidP="00C27E8E">
      <w:pPr>
        <w:spacing w:after="0"/>
        <w:rPr>
          <w:rFonts w:asciiTheme="minorHAnsi" w:hAnsiTheme="minorHAnsi"/>
          <w:sz w:val="22"/>
        </w:rPr>
      </w:pPr>
    </w:p>
    <w:p w14:paraId="1BE450E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"dbconfig-common-1.8.47+nmu1/examples/db-test-sqlite3-2.0/debian/copyright":</w:t>
      </w:r>
    </w:p>
    <w:p w14:paraId="20FF7A64" w14:textId="77777777" w:rsidR="00425AAE" w:rsidRPr="006672E4" w:rsidRDefault="00425AAE" w:rsidP="00C27E8E">
      <w:pPr>
        <w:spacing w:after="0"/>
        <w:rPr>
          <w:rFonts w:asciiTheme="minorHAnsi" w:hAnsiTheme="minorHAnsi"/>
          <w:sz w:val="22"/>
        </w:rPr>
      </w:pPr>
    </w:p>
    <w:p w14:paraId="0407201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FILE=dbconfig-common-1.8.47+nmu1/examples/db-test-sqlite3-2.0/debian/copyright] This package was debianized by Sean Finney &lt;seanius@debian.org&gt; on Sat, 09 Oct 2004 17:58:13 -0400</w:t>
      </w:r>
    </w:p>
    <w:p w14:paraId="20665943" w14:textId="77777777" w:rsidR="00425AAE" w:rsidRPr="006672E4" w:rsidRDefault="00425AAE" w:rsidP="00C27E8E">
      <w:pPr>
        <w:spacing w:after="0"/>
        <w:rPr>
          <w:rFonts w:asciiTheme="minorHAnsi" w:hAnsiTheme="minorHAnsi"/>
          <w:sz w:val="22"/>
        </w:rPr>
      </w:pPr>
    </w:p>
    <w:p w14:paraId="117B2972"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It was downloaded from (somewhere)</w:t>
      </w:r>
    </w:p>
    <w:p w14:paraId="3CF1C68B" w14:textId="77777777" w:rsidR="00425AAE" w:rsidRPr="006672E4" w:rsidRDefault="00425AAE" w:rsidP="00C27E8E">
      <w:pPr>
        <w:spacing w:after="0"/>
        <w:rPr>
          <w:rFonts w:asciiTheme="minorHAnsi" w:hAnsiTheme="minorHAnsi"/>
          <w:sz w:val="22"/>
        </w:rPr>
      </w:pPr>
    </w:p>
    <w:p w14:paraId="225A8AF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Upstream Author: Sean Finney &lt;seanius@debian.org&gt;</w:t>
      </w:r>
    </w:p>
    <w:p w14:paraId="06917EEC" w14:textId="77777777" w:rsidR="00425AAE" w:rsidRPr="006672E4" w:rsidRDefault="00425AAE" w:rsidP="00C27E8E">
      <w:pPr>
        <w:spacing w:after="0"/>
        <w:rPr>
          <w:rFonts w:asciiTheme="minorHAnsi" w:hAnsiTheme="minorHAnsi"/>
          <w:sz w:val="22"/>
        </w:rPr>
      </w:pPr>
    </w:p>
    <w:p w14:paraId="16BED3C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Copyright:</w:t>
      </w:r>
    </w:p>
    <w:p w14:paraId="31CECA3D" w14:textId="77777777" w:rsidR="00425AAE" w:rsidRPr="006672E4" w:rsidRDefault="00425AAE" w:rsidP="00C27E8E">
      <w:pPr>
        <w:spacing w:after="0"/>
        <w:rPr>
          <w:rFonts w:asciiTheme="minorHAnsi" w:hAnsiTheme="minorHAnsi"/>
          <w:sz w:val="22"/>
        </w:rPr>
      </w:pPr>
    </w:p>
    <w:p w14:paraId="65315D4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free software; you can redistribute it and/or modify    it under the terms of the GNU General Public License as published by    the Free Software Foundation; version 2 dated June, 1991.</w:t>
      </w:r>
    </w:p>
    <w:p w14:paraId="31D53654" w14:textId="77777777" w:rsidR="00425AAE" w:rsidRPr="006672E4" w:rsidRDefault="00425AAE" w:rsidP="00C27E8E">
      <w:pPr>
        <w:spacing w:after="0"/>
        <w:rPr>
          <w:rFonts w:asciiTheme="minorHAnsi" w:hAnsiTheme="minorHAnsi"/>
          <w:sz w:val="22"/>
        </w:rPr>
      </w:pPr>
    </w:p>
    <w:p w14:paraId="5B9208CF"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 package is distributed in the hope that it will be useful,    but WITHOUT ANY WARRANTY; without even the implied warranty of    MERCHANTABILITY or FITNESS FOR A PARTICULAR PURPOSE.  See the    GNU General Public License for more details.</w:t>
      </w:r>
    </w:p>
    <w:p w14:paraId="0C68D44E" w14:textId="77777777" w:rsidR="00425AAE" w:rsidRPr="006672E4" w:rsidRDefault="00425AAE" w:rsidP="00C27E8E">
      <w:pPr>
        <w:spacing w:after="0"/>
        <w:rPr>
          <w:rFonts w:asciiTheme="minorHAnsi" w:hAnsiTheme="minorHAnsi"/>
          <w:sz w:val="22"/>
        </w:rPr>
      </w:pPr>
    </w:p>
    <w:p w14:paraId="2CA5656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You should have received a copy of the GNU General Public License    along with this package; if not, write to the Free Software    Foundation, Inc., 59 Temple Place - Suite 330, Boston, MA    02111-1307, USA.</w:t>
      </w:r>
    </w:p>
    <w:p w14:paraId="60306C5F" w14:textId="77777777" w:rsidR="00425AAE" w:rsidRPr="006672E4" w:rsidRDefault="00425AAE" w:rsidP="00C27E8E">
      <w:pPr>
        <w:spacing w:after="0"/>
        <w:rPr>
          <w:rFonts w:asciiTheme="minorHAnsi" w:hAnsiTheme="minorHAnsi"/>
          <w:sz w:val="22"/>
        </w:rPr>
      </w:pPr>
    </w:p>
    <w:p w14:paraId="3CBA62B0"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On Debian GNU/Linux systems, the complete text of the GNU General Public License can be found in `/usr/share/common-licenses/GPL'. [END FILE=dbconfig-common-1.8.47+nmu1/examples/db-test-sqlite3-2.0/debian/copyright]</w:t>
      </w:r>
    </w:p>
    <w:p w14:paraId="5568BC2C" w14:textId="77777777" w:rsidR="00425AAE" w:rsidRPr="006672E4" w:rsidRDefault="00425AAE" w:rsidP="00C27E8E">
      <w:pPr>
        <w:spacing w:after="0"/>
        <w:rPr>
          <w:rFonts w:asciiTheme="minorHAnsi" w:hAnsiTheme="minorHAnsi"/>
          <w:sz w:val="22"/>
        </w:rPr>
      </w:pPr>
    </w:p>
    <w:p w14:paraId="2E07D3B4" w14:textId="77777777" w:rsidR="00425AAE" w:rsidRDefault="00425AAE" w:rsidP="000727EF">
      <w:pPr>
        <w:pStyle w:val="Heading2"/>
      </w:pPr>
      <w:r>
        <w:lastRenderedPageBreak/>
        <w:t xml:space="preserve"> </w:t>
      </w:r>
      <w:bookmarkStart w:id="107" w:name="_Toc399937925"/>
      <w:r>
        <w:t>dbus (version 1.8.6):</w:t>
      </w:r>
      <w:bookmarkEnd w:id="107"/>
    </w:p>
    <w:p w14:paraId="7D51738F" w14:textId="77777777" w:rsidR="00425AAE" w:rsidRDefault="00425AAE" w:rsidP="000727EF">
      <w:pPr>
        <w:pStyle w:val="Heading3"/>
      </w:pPr>
      <w:r>
        <w:t>dbus-1.8.6/debian/copyright:</w:t>
      </w:r>
    </w:p>
    <w:p w14:paraId="38CB269E" w14:textId="77777777" w:rsidR="00425AAE" w:rsidRDefault="00425AAE">
      <w:r>
        <w:t>[BEGIN FILE=dbus-1.8.6/debian/copyright] Format: http://www.debian.org/doc/packaging-manuals/copyright-format/1.0/ Upstream-Name: D-Bus Source: http://dbus.freedesktop.org/releases/dbus/ Comment:  The effective license of the majority of the package, including the  shared library, is GPL-2+ or AFL-2.1. Certain utilities are  GPL-2+ only.</w:t>
      </w:r>
    </w:p>
    <w:p w14:paraId="64954401" w14:textId="77777777" w:rsidR="00425AAE" w:rsidRDefault="00425AAE">
      <w:r>
        <w:t>Files: * Copyright:  Â© 1994 A.M. Kuchling  Â© 2002-2008 Red Hat, Inc  Â© 2002-2003 CodeFactory AB  Â© 2002 Michael Meeks  Â© 2004 Imendio HB  Â© 2005 Lennart Poettering  Â© 2005 Novell, Inc  Â© 2005 David A. Wheeler  Â© 2006-2013 Ralf Habacker  Â© 2006 Mandriva  Â© 2006 Peter KÃ¼mmel  Â© 2006 Christian Ehrlicher  Â© 2006 Thiago Macieira  Â© 2008 Colin Walters  Â© 2009 Klaralvdalens Datakonsult AB, a KDAB Group company  Â© 2011-2012 Nokia Corporation  Â© 2012-2013 Collabora Ltd.  Â© 2013 Intel Corporation  modified code from libassuan, (C) FSF License: GPL-2+ or AFL-2.1</w:t>
      </w:r>
    </w:p>
    <w:p w14:paraId="4D5EB494" w14:textId="77777777" w:rsidR="00425AAE" w:rsidRDefault="00425AAE">
      <w:r>
        <w:t>Files:  tools/dbus-cleanup-sockets.c  tools/dbus-monitor.c  tools/dbus-send.c  tools/dbus-print-message.[ch]  tools/dbus-uuidgen.c Copyright:  Â© 2002 Michael Meeks  Â© 2003-2006 Red Hat, Inc.  Â© 2003 Philip Blundell License: GPL-2+</w:t>
      </w:r>
    </w:p>
    <w:p w14:paraId="45425FEA" w14:textId="77777777" w:rsidR="00425AAE" w:rsidRDefault="00425AAE">
      <w:r>
        <w:t>Files:  dbus/dbus-server-launchd.[ch]  dbus/sd-daemon.[ch]  test/corrupt.c  test/dbus-daemon-eavesdrop.c  test/dbus-daemon.c  test/internals/printf.c  test/internals/refs.c  test/internals/syslog.c  test/loopback.c  test/manual-authz.c  test/marshal.c  test/relay.c  test/syntax.c  tools/lcov.am Copyright:  Â© 2007 Tanner Lovelace  Â© 2008-2009 Benjamin Reed  Â© 2008 Colin Walters  Â© 2009 Jonas BÃ¤hr  Â© 2010 Lennart Poettering  Â© 2008-2012 Nokia Corporation  Â© 2008-2012 Collabora Ltd  Â© 2013 Intel Corporation License: Expat</w:t>
      </w:r>
    </w:p>
    <w:p w14:paraId="1E667F28" w14:textId="77777777" w:rsidR="00425AAE" w:rsidRDefault="00425AAE">
      <w:r>
        <w:t>Files: tools/strto*ll.c Copyright: Â© 1991-1993 The Regents of the University of California License: BSD-3-clause</w:t>
      </w:r>
    </w:p>
    <w:p w14:paraId="5D28F1A1" w14:textId="77777777" w:rsidR="00425AAE" w:rsidRDefault="00425AAE">
      <w:r>
        <w:t>Files:  cmake/modules/FindGLib2.cmake  cmake/modules/FindGObject.cmake Copyright:  Â© 2008 Laurent Montel  Â© 2011 Raphael Kubo da Costa  Â© 2013 Ralf Habacker License: BSD-3-clause-generic Comment:  BSD-3-clause with more generic terms for the authors and copyright holders</w:t>
      </w:r>
    </w:p>
    <w:p w14:paraId="06CA8E00" w14:textId="77777777" w:rsidR="00425AAE" w:rsidRDefault="00425AAE">
      <w:r>
        <w:t>Files:  dbus/dbus-hash.c Copyright:  Â© 1991-1993 The Regents of the University of California  Â© 1994 Sun Microsystems, Inc  Â© 2002 Red Hat, Inc. License: GPL-2+ or AFL-2.1, and Tcl-BSDish Comment:  The Tcl license appears to be compatible with either the GPL-2+  or the AFL-2.1, so the effective license is GPL-2+ or AFL-2.1.</w:t>
      </w:r>
    </w:p>
    <w:p w14:paraId="23B647AE" w14:textId="77777777" w:rsidR="00425AAE" w:rsidRDefault="00425AAE">
      <w:r>
        <w:t>Files: dbus/dbus-sysdeps-util-win.c Copyright:  Â© 2000 Werner Almesberger  Â© 2002-2005 Red Hat, Inc  Â© 2003 CodeFactory AB License: GPL-2+ or AFL-2.1, and LGPL-2+ Comment:  The presence of LGPL code in this file makes its effective license GPL-2+.  It is not used in the shared library, or on Unix platforms.</w:t>
      </w:r>
    </w:p>
    <w:p w14:paraId="22E8A219" w14:textId="77777777" w:rsidR="00425AAE" w:rsidRDefault="00425AAE">
      <w:r>
        <w:t xml:space="preserve">Files: dbus/versioninfo.rc.in Copyright: Â© 2005 g10 Code GmbH License: g10-permissive  This file is free software; as a special exception the author gives  unlimited permission to copy and/or distribute it, with or without  modifications, as long as this notice is preserved.  .  This program is distributed in the hope that it will be useful, but  </w:t>
      </w:r>
      <w:r>
        <w:lastRenderedPageBreak/>
        <w:t>WITHOUT ANY WARRANTY, to the extent permitted by law; without even the  implied warranty of MERCHANTABILITY or FITNESS FOR A PARTICULAR PURPOSE.</w:t>
      </w:r>
    </w:p>
    <w:p w14:paraId="519F6249"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Comment:  On Debian systems, see /usr/share/common-licenses/GPL-2 for the full  text of the GPL version 2.</w:t>
      </w:r>
    </w:p>
    <w:p w14:paraId="6A8A761D" w14:textId="77777777" w:rsidR="00425AAE" w:rsidRDefault="00425AAE">
      <w:r>
        <w:t>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CE23071" w14:textId="77777777" w:rsidR="00425AAE" w:rsidRDefault="00425AAE">
      <w:r>
        <w:t xml:space="preserve">License: Tcl-BSDish  This software is copyrighted by the Regents of the University of  California, Sun Microsystems, Inc., Scriptics Corporation, and  other parties.  The following terms apply to all files associated  with the software unless explicitly disclaimed in individual files.  .  The authors hereby grant permission to use, copy, modify,  distribute, and license this software and its documentation for any  purpose, provided that existing copyright notices are retained in  all copies and that this notice is included verbatim in any  distributions. No written agreement, license, or royalty fee is  required for any of the authorized uses.  Modifications to this  software may be copyrighted by their authors and need not follow  the licensing terms described here, provided that the new terms are  clearly indicated on the first page of each file where they apply.  .  IN NO EVENT SHALL THE AUTHORS OR DISTRIBUTORS BE LIABLE TO ANY  PARTY FOR DIRECT, INDIRECT, SPECIAL, INCIDENTAL, OR CONSEQUENTIAL  DAMAGES ARISING OUT OF THE USE OF THIS SOFTWARE, ITS DOCUMENTATION,  OR ANY DERIVATIVES THEREOF, EVEN IF THE AUTHORS HAVE BEEN ADVISED  OF THE POSSIBILITY OF SUCH DAMAGE.  .  THE AUTHORS AND DISTRIBUTORS SPECIFICALLY DISCLAIM ANY WARRANTIES,  INCLUDING, BUT NOT LIMITED TO, THE IMPLIED WARRANTIES OF  MERCHANTABILITY, FITNESS FOR A PARTICULAR PURPOSE, AND  NON-INFRINGEMENT.  THIS SOFTWARE IS PROVIDED ON AN AS IS BASIS,  AND THE AUTHORS AND DISTRIBUTORS HAVE NO OBLIGATION TO PROVIDE  </w:t>
      </w:r>
      <w:r>
        <w:lastRenderedPageBreak/>
        <w:t>MAINTENANCE, SUPPORT, UPDATES, ENHANCEMENTS, OR MODIFICATIONS.  .  GOVERNMENT USE: If you are acquiring this software on behalf of the  U.S. government, the Government shall have only Restricted Rights  in the software and related documentation as defined in the Federal  Acquisition Regulations (FARs) in Clause 52.227.19 (c) (2).  If you  are acquiring the software on behalf of the Department of Defense,  the software shall be classified as Commercial Computer Software  and the Government shall have only Restricted Rights as defined  in Clause 252.227-7013 (c) (1) of DFARs.  Notwithstanding the  foregoing, the authors grant the U.S. Government and others acting  in its behalf permission to use and distribute the software in  accordance with the terms specified in this license.</w:t>
      </w:r>
    </w:p>
    <w:p w14:paraId="6C694D31" w14:textId="77777777" w:rsidR="00425AAE" w:rsidRDefault="00425AAE">
      <w:r>
        <w:t>License: LGPL-2+  This program is free software; you can redistribute it and/or  modify it under the terms of the GNU Library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Library General Public License for more details.  .  You should have received a copy of the GNU Library General Public License  along with this program; see the file COPYING.  If not, write to  the Free Software Foundation, Inc., 51 Franklin Street, Fifth Floor,  Boston, MA 02110-1301, USA. Comment:  On Debian systems, see /usr/share/common-licenses/LGPL-2 for the full  text of the LGPL version 2.</w:t>
      </w:r>
    </w:p>
    <w:p w14:paraId="1EC35174" w14:textId="77777777" w:rsidR="00425AAE" w:rsidRDefault="00425AAE">
      <w:r>
        <w:t>License: BSD-3-clause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4.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618A456" w14:textId="77777777" w:rsidR="00425AAE" w:rsidRDefault="00425AAE">
      <w:r>
        <w:t xml:space="preserve">License: BSD-3-clause-generic  Redistribution and use in source and binary forms, with or without  modification, are permitted provided that the following conditions  are met:  .  1. Redistributions of source code must retain the copyright     notice, this list of conditions and the following disclaimer.  2. Redistributions in binary form must </w:t>
      </w:r>
      <w:r>
        <w:lastRenderedPageBreak/>
        <w:t>reproduce the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  .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A653EE0" w14:textId="77777777" w:rsidR="00425AAE" w:rsidRDefault="00425AAE">
      <w:r>
        <w:t xml:space="preserve">License: AFL-2.1  The Academic Free License  v. 2.1  .  This Academic Free License (the License) applies to any original  work of authorship (the Original Work) whose owner (the Licensor)  has placed the following notice immediately following the copyright  notice for the Original Work:  .  Licensed under the Academic Free License version 2.1  .  1) Grant of Copyright License. Licensor hereby grants You a  world-wide, royalty-free, non-exclusive, perpetual, sublicenseable  license to do the following:  .  a) to reproduce the Original Work in copies;  .  b) to prepare derivative works (Derivative Works) based upon the  Original Work;  .  c) to distribute copies of the Original Work and Derivative Works to  the public;  .  d) to perform the Original Work publicly; and  .  e) to display the Original Work publicly.  .  2) Grant of Patent License. Licensor hereby grants You a world-wide,  royalty-free, non-exclusive, perpetual, sublicenseable license, under  patent claims owned or controlled by the Licensor that are embodied in  the Original Work as furnished by the Licensor, to make, use, sell and  offer for sale the Original Work and Derivative Works.  .  3) Grant of Source Code License. The term Source Code means the  preferred form of the Original Work for making modifications to it and  all available documentation describing how to modify the Original  Work. Licensor hereby agrees to provide a machine-readable copy of the  Source Code of the Original Work along with each copy of the Original  Work that Licensor distributes. Licensor reserves the right to satisfy  this obligation by placing a machine-readable copy of the Source Code  in an information repository reasonably calculated to permit  inexpensive and convenient access by You for as long as Licensor  continues to distribute the Original Work, and by publishing the  address of that information repository in a notice immediately  following the copyright notice that applies to the Original Work.  .  4) Exclusions From License Grant. Neither the names of Licensor, nor  the names of any contributors to the Original Work, nor any of their  trademarks or service marks, may be used to endorse or promote  products derived from this Original Work without express prior written  permission of the Licensor. Nothing in this License shall be deemed to  grant any rights to trademarks, copyrights, patents, trade secrets or  any other intellectual property of Licensor except as expressly stated  herein. No patent license is granted to make, use, sell or offer to  sell embodiments of any patent claims other than the licensed claims  defined in Section 2. No right is granted to the trademarks of  </w:t>
      </w:r>
      <w:r>
        <w:lastRenderedPageBreak/>
        <w:t xml:space="preserve">Licensor even if such marks are included in the Original Work. Nothing  in this License shall be interpreted to prohibit Licensor from  licensing under different terms from this License any Original Work  that Licensor otherwise would have a right to license.  .  5) This section intentionally omitted.  .  6) Attribution Rights. You must retain, in the Source Code of any  Derivative Works that You create, all copyright, patent or trademark  notices from the Source Code of the Original Work, as well as any  notices of licensing and any descriptive text identified therein as an  Attribution Notice. You must cause the Source Code for any  Derivative Works that You create to carry a prominent Attribution  Notice reasonably calculated to inform recipients that You have  modified the Original Work.  .  7) Warranty of Provenance and Disclaimer of Warranty. Licensor  warrants that the copyright in and to the Original Work and the patent  rights granted herein by Licensor are owned by the Licensor or are  sublicensed to You under the terms of this License with the permission  of the contributor(s) of those copyrights and patent rights. Except as  expressly stated in the immediately proceeding sentence, the Original  Work is provided under this License on an AS IS BASIS and WITHOUT  WARRANTY, either express or implied, including, without limitation,  the warranties of NON-INFRINGEMENT, MERCHANTABILITY or FITNESS FOR A  PARTICULAR PURPOSE. THE ENTIRE RISK AS TO THE QUALITY OF THE ORIGINAL  WORK IS WITH YOU. This DISCLAIMER OF WARRANTY constitutes an essential  part of this License. No license to Original Work is granted hereunder  except under this disclaimer.  .  8) Limitation of Liability. Under no circumstances and under no legal  theory, whether in tort (including negligence), contract, or  otherwise, shall the Licensor be liable to any person for any direct,  indirect, special, incidental, or consequential damages of any  character arising as a result of this License or the use of the  Original Work including, without limitation, damages for loss of  goodwill, work stoppage, computer failure or malfunction, or any and  all other commercial damages or losses. This limitation of liability  shall not apply to liability for death or personal injury resulting  from Licensor's negligence to the extent applicable law prohibits such  limitation. Some jurisdictions do not allow the exclusion or  limitation of incidental or consequential damages, so this exclusion  and limitation may not apply to You.  .  9) Acceptance and Termination. If You distribute copies of the  Original Work or a Derivative Work, You must make a reasonable effort  under the circumstances to obtain the express assent of recipients to  the terms of this License. Nothing else but this License (or another  written agreement between Licensor and You) grants You permission to  create Derivative Works based upon the Original Work or to exercise  any of the rights granted in Section 1 herein, and any attempt to do  so except under the terms of this License (or another written  agreement between Licensor and You) is expressly prohibited by  U.S. copyright law, the equivalent laws of other countries, and by  international treaty. Therefore, by exercising any of the rights  granted to You in Section 1 herein, You indicate Your acceptance of  this License and all of its terms and conditions.  .  10) Termination for Patent Action. This License shall terminate  automatically and You may no longer exercise any of the rights granted  to You by this License as of the date You commence an action,  including a cross-claim or counterclaim, against Licensor or any  licensee alleging that the Original Work infringes a patent. This  termination provision shall not apply for an action alleging patent  infringement by combinations of the Original Work with other software  or hardware.  .  11) Jurisdiction, Venue and Governing Law. Any </w:t>
      </w:r>
      <w:r>
        <w:lastRenderedPageBreak/>
        <w:t>action or suit relating  to this License may be brought only in the courts of a jurisdiction  wherein the Licensor resides or in which Licensor conducts its primary  business, and under the laws of that jurisdiction excluding its  conflict-of-law provisions. The application of the United Nations  Convention on Contracts for the International Sale of Goods is  expressly excluded. Any use of the Original Work outside the scope of  this License or after its termination shall be subject to the  requirements and penalties of the U.S. Copyright Act, 17 U.S.C. Ã‚Â§ 101  et seq., the equivalent laws of other countries, and international  treaty. This section shall survive the termination of this License.  .  12) Attorneys Fees. In any action to enforce the terms of this License  or seeking damages relating thereto, the prevailing party shall be  entitled to recover its costs and expenses, including, without  limitation, reasonable attorneys' fees and costs incurred in  connection with such action, including any appeal of such action. This  section shall survive the termination of this License.  .  13) Miscellaneous. This License represents the complete agreement  concerning the subject matter hereof. If any provision of this License  is held to be unenforceable, such provision shall be reformed only to  the extent necessary to make it enforceable.  .  14) Definition of You in This License. You throughout this  License, whether in upper or lower case, means an individual or a  legal entity exercising rights under, and complying with all of the  terms of, this License. For legal entities, You includes any entity  that controls, is controlled by, or is under common control with  you. For purposes of this definition, control means (i) the power,  direct or indirect, to cause the direction or management of such  entity, whether by contract or otherwise, or (ii) ownership of fifty  percent (50%) or more of the outstanding shares, or (iii) beneficial  ownership of such entity.  .  15) Right to Use. You may use the Original Work in all ways not  otherwise restricted or conditioned by this License or by law, and  Licensor promises not to interfere with or be responsible for such  uses by You.  .  This license is Copyright (C) 2003-2004 Lawrence E. Rosen. All rights  reserved. Permission is hereby granted to copy and distribute this  license without modification. This license may not be modified without  the express written permission of its copyright owner. [END FILE=dbus-1.8.6/debian/copyright]</w:t>
      </w:r>
    </w:p>
    <w:p w14:paraId="5929E3BA" w14:textId="77777777" w:rsidR="00425AAE" w:rsidRDefault="00425AAE" w:rsidP="000727EF">
      <w:pPr>
        <w:pStyle w:val="Heading3"/>
      </w:pPr>
      <w:r>
        <w:t>dbus-1.8.6/cmake/modules/COPYING-CMAKE-SCRIPTS:</w:t>
      </w:r>
    </w:p>
    <w:p w14:paraId="371233EF" w14:textId="77777777" w:rsidR="00425AAE" w:rsidRDefault="00425AAE">
      <w:r>
        <w:t>[BEGIN FILE=dbus-1.8.6/cmake/modules/COPYING-CMAKE-SCRIPTS] Redistribution and use in source and binary forms, with or without modification, are permitted provided that the following conditions are met:</w:t>
      </w:r>
    </w:p>
    <w:p w14:paraId="505F17BD" w14:textId="77777777" w:rsidR="00425AAE" w:rsidRDefault="00425AAE">
      <w:r>
        <w:t>1. Redistributions of source code must retain the copyright    notice, this list of conditions and the following disclaimer. 2. Redistributions in binary form must reproduce the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6B1E852D" w14:textId="77777777" w:rsidR="00425AAE" w:rsidRDefault="00425AAE">
      <w:r>
        <w:t xml:space="preserve">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w:t>
      </w:r>
      <w:r>
        <w:lastRenderedPageBreak/>
        <w:t>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FILE=dbus-1.8.6/cmake/modules/COPYING-CMAKE-SCRIPTS]</w:t>
      </w:r>
    </w:p>
    <w:p w14:paraId="0CE7EF2F" w14:textId="77777777" w:rsidR="00425AAE" w:rsidRDefault="00425AAE" w:rsidP="000727EF">
      <w:pPr>
        <w:pStyle w:val="Heading2"/>
      </w:pPr>
      <w:r>
        <w:t xml:space="preserve"> </w:t>
      </w:r>
      <w:bookmarkStart w:id="108" w:name="_Toc399937926"/>
      <w:r>
        <w:t>dbus-glib (version 0.102):</w:t>
      </w:r>
      <w:bookmarkEnd w:id="108"/>
    </w:p>
    <w:p w14:paraId="38CF9DD7" w14:textId="77777777" w:rsidR="00425AAE" w:rsidRDefault="00425AAE" w:rsidP="000727EF">
      <w:pPr>
        <w:pStyle w:val="Heading3"/>
      </w:pPr>
      <w:r>
        <w:t>dbus-glib-0.102/debian/copyright:</w:t>
      </w:r>
    </w:p>
    <w:p w14:paraId="0FE70AB0" w14:textId="77777777" w:rsidR="00425AAE" w:rsidRDefault="00425AAE">
      <w:r>
        <w:t>[BEGIN FILE=dbus-glib-0.102/debian/copyright] Format: http://www.debian.org/doc/packaging-manuals/copyright-format/1.0/ Upstream-Name: dbus-glib Source: http://dbus.freedesktop.org/releases/dbus-glib/ Comment:  The effective license of the majority of the package, including the  shared library, is GPL-2+ or AFL-2.1. Certain utilities are  GPL-2+ only.</w:t>
      </w:r>
    </w:p>
    <w:p w14:paraId="2D91C3A7" w14:textId="77777777" w:rsidR="00425AAE" w:rsidRDefault="00425AAE">
      <w:r>
        <w:t>Files: * Copyright:  Â© 2002-2010 Red Hat, Inc  Â© 2002-2003 CodeFactory AB  Â© 2004 Ximian, Inc  Â© 2005-2011 Nokia Corporation  Â© 2006 Steve FrÃ©cinaux  Â© 2007 Codethink Ltd  Â© 2009-2014 Collabora Ltd  Â© 2013 Intel Corporation License: GPL-2+ or AFL-2.1</w:t>
      </w:r>
    </w:p>
    <w:p w14:paraId="4C0B9C9B" w14:textId="77777777" w:rsidR="00425AAE" w:rsidRDefault="00425AAE">
      <w:r>
        <w:t>Files: dbus/dbus-bash-completion-helper.c Copyright:  Â© 2008 David Zeuthen License: GPL-2+</w:t>
      </w:r>
    </w:p>
    <w:p w14:paraId="7483D653" w14:textId="77777777" w:rsidR="00425AAE" w:rsidRDefault="00425AAE">
      <w:r>
        <w:t>Files:  test/core/peer-on-bus.c  test/core/private.c  test/core/registrations.c Copyright:  Â© 2009 Collabora Ltd  Â© 2009-2011 Nokia Corporation License: GPL-2+ or AFL-2.1 or Expat</w:t>
      </w:r>
    </w:p>
    <w:p w14:paraId="00C21D33" w14:textId="77777777" w:rsidR="00425AAE" w:rsidRDefault="00425AAE">
      <w:r>
        <w:t>Files:  test/core/proxy-noc.c  test/core/proxy-peer.c Copyright:  Â© 2011 Nokia Corporation  Â© 2013 Collabora Ltd License: Expat</w:t>
      </w:r>
    </w:p>
    <w:p w14:paraId="31E6E87F"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Comment:  On Debian systems, see /usr/share/common-licenses/GPL-2 for the full  text of the GPL version 2.</w:t>
      </w:r>
    </w:p>
    <w:p w14:paraId="0272281C" w14:textId="77777777" w:rsidR="00425AAE" w:rsidRDefault="00425AAE">
      <w:r>
        <w:t xml:space="preserve">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w:t>
      </w:r>
      <w:r>
        <w:lastRenderedPageBreak/>
        <w:t>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0795C39" w14:textId="77777777" w:rsidR="00425AAE" w:rsidRDefault="00425AAE">
      <w:r>
        <w:t xml:space="preserve">License: AFL-2.1  The Academic Free License  v. 2.1  .  This Academic Free License (the License) applies to any original  work of authorship (the Original Work) whose owner (the Licensor)  has placed the following notice immediately following the copyright  notice for the Original Work:  .  Licensed under the Academic Free License version 2.1  .  1) Grant of Copyright License. Licensor hereby grants You a  world-wide, royalty-free, non-exclusive, perpetual, sublicenseable  license to do the following:  .  a) to reproduce the Original Work in copies;  .  b) to prepare derivative works (Derivative Works) based upon the  Original Work;  .  c) to distribute copies of the Original Work and Derivative Works to  the public;  .  d) to perform the Original Work publicly; and  .  e) to display the Original Work publicly.  .  2) Grant of Patent License. Licensor hereby grants You a world-wide,  royalty-free, non-exclusive, perpetual, sublicenseable license, under  patent claims owned or controlled by the Licensor that are embodied in  the Original Work as furnished by the Licensor, to make, use, sell and  offer for sale the Original Work and Derivative Works.  .  3) Grant of Source Code License. The term Source Code means the  preferred form of the Original Work for making modifications to it and  all available documentation describing how to modify the Original  Work. Licensor hereby agrees to provide a machine-readable copy of the  Source Code of the Original Work along with each copy of the Original  Work that Licensor distributes. Licensor reserves the right to satisfy  this obligation by placing a machine-readable copy of the Source Code  in an information repository reasonably calculated to permit  inexpensive and convenient access by You for as long as Licensor  continues to distribute the Original Work, and by publishing the  address of that information repository in a notice immediately  following the copyright notice that applies to the Original Work.  .  4) Exclusions From License Grant. Neither the names of Licensor, nor  the names of any contributors to the Original Work, nor any of their  trademarks or service marks, may be used to endorse or promote  products derived from this Original Work without express prior written  permission of the Licensor. Nothing in this License shall be deemed to  grant any rights to trademarks, copyrights, patents, trade secrets or  any other intellectual property of Licensor except as expressly stated  herein. No patent license is granted to make, use, sell or offer to  sell embodiments of any patent claims other than the licensed claims  defined in Section 2. No right is granted to the trademarks of  Licensor even if such marks are included in the Original Work. Nothing  in this License shall be interpreted to prohibit Licensor from  licensing under different terms from this License any Original Work  that Licensor otherwise would have a right to license.  .  5) This section intentionally omitted.  .  6) Attribution Rights. You must retain, in the Source Code of any  Derivative Works that You create, all copyright, patent or trademark  notices from the Source Code of the Original Work, as well as any  notices of licensing and any descriptive text identified therein as an  Attribution Notice. You must cause the Source Code for any  Derivative Works that You create to carry a prominent Attribution  Notice reasonably calculated to inform recipients that You have  modified the Original </w:t>
      </w:r>
      <w:r>
        <w:lastRenderedPageBreak/>
        <w:t xml:space="preserve">Work.  .  7) Warranty of Provenance and Disclaimer of Warranty. Licensor  warrants that the copyright in and to the Original Work and the patent  rights granted herein by Licensor are owned by the Licensor or are  sublicensed to You under the terms of this License with the permission  of the contributor(s) of those copyrights and patent rights. Except as  expressly stated in the immediately proceeding sentence, the Original  Work is provided under this License on an AS IS BASIS and WITHOUT  WARRANTY, either express or implied, including, without limitation,  the warranties of NON-INFRINGEMENT, MERCHANTABILITY or FITNESS FOR A  PARTICULAR PURPOSE. THE ENTIRE RISK AS TO THE QUALITY OF THE ORIGINAL  WORK IS WITH YOU. This DISCLAIMER OF WARRANTY constitutes an essential  part of this License. No license to Original Work is granted hereunder  except under this disclaimer.  .  8) Limitation of Liability. Under no circumstances and under no legal  theory, whether in tort (including negligence), contract, or  otherwise, shall the Licensor be liable to any person for any direct,  indirect, special, incidental, or consequential damages of any  character arising as a result of this License or the use of the  Original Work including, without limitation, damages for loss of  goodwill, work stoppage, computer failure or malfunction, or any and  all other commercial damages or losses. This limitation of liability  shall not apply to liability for death or personal injury resulting  from Licensor's negligence to the extent applicable law prohibits such  limitation. Some jurisdictions do not allow the exclusion or  limitation of incidental or consequential damages, so this exclusion  and limitation may not apply to You.  .  9) Acceptance and Termination. If You distribute copies of the  Original Work or a Derivative Work, You must make a reasonable effort  under the circumstances to obtain the express assent of recipients to  the terms of this License. Nothing else but this License (or another  written agreement between Licensor and You) grants You permission to  create Derivative Works based upon the Original Work or to exercise  any of the rights granted in Section 1 herein, and any attempt to do  so except under the terms of this License (or another written  agreement between Licensor and You) is expressly prohibited by  U.S. copyright law, the equivalent laws of other countries, and by  international treaty. Therefore, by exercising any of the rights  granted to You in Section 1 herein, You indicate Your acceptance of  this License and all of its terms and conditions.  .  10) Termination for Patent Action. This License shall terminate  automatically and You may no longer exercise any of the rights granted  to You by this License as of the date You commence an action,  including a cross-claim or counterclaim, against Licensor or any  licensee alleging that the Original Work infringes a patent. This  termination provision shall not apply for an action alleging patent  infringement by combinations of the Original Work with other software  or hardware.  .  11) Jurisdiction, Venue and Governing Law. Any action or suit relating  to this License may be brought only in the courts of a jurisdiction  wherein the Licensor resides or in which Licensor conducts its primary  business, and under the laws of that jurisdiction excluding its  conflict-of-law provisions. The application of the United Nations  Convention on Contracts for the International Sale of Goods is  expressly excluded. Any use of the Original Work outside the scope of  this License or after its termination shall be subject to the  requirements and penalties of the U.S. Copyright Act, 17 U.S.C. Ã‚Â§ 101  et seq., the equivalent laws of other countries, and international  treaty. This section shall survive the termination of this License.  .  12) Attorneys Fees. In any action to enforce the terms of this License  or seeking damages </w:t>
      </w:r>
      <w:r>
        <w:lastRenderedPageBreak/>
        <w:t>relating thereto, the prevailing party shall be  entitled to recover its costs and expenses, including, without  limitation, reasonable attorneys' fees and costs incurred in  connection with such action, including any appeal of such action. This  section shall survive the termination of this License.  .  13) Miscellaneous. This License represents the complete agreement  concerning the subject matter hereof. If any provision of this License  is held to be unenforceable, such provision shall be reformed only to  the extent necessary to make it enforceable.  .  14) Definition of You in This License. You throughout this  License, whether in upper or lower case, means an individual or a  legal entity exercising rights under, and complying with all of the  terms of, this License. For legal entities, You includes any entity  that controls, is controlled by, or is under common control with  you. For purposes of this definition, control means (i) the power,  direct or indirect, to cause the direction or management of such  entity, whether by contract or otherwise, or (ii) ownership of fifty  percent (50%) or more of the outstanding shares, or (iii) beneficial  ownership of such entity.  .  15) Right to Use. You may use the Original Work in all ways not  otherwise restricted or conditioned by this License or by law, and  Licensor promises not to interfere with or be responsible for such  uses by You.  .  This license is Copyright (C) 2003-2004 Lawrence E. Rosen. All rights  reserved. Permission is hereby granted to copy and distribute this  license without modification. This license may not be modified without  the express written permission of its copyright owner. [END FILE=dbus-glib-0.102/debian/copyright]</w:t>
      </w:r>
    </w:p>
    <w:p w14:paraId="7AD3F90B" w14:textId="77777777" w:rsidR="00425AAE" w:rsidRDefault="00425AAE" w:rsidP="000727EF">
      <w:pPr>
        <w:pStyle w:val="Heading2"/>
      </w:pPr>
      <w:r>
        <w:t xml:space="preserve"> </w:t>
      </w:r>
      <w:bookmarkStart w:id="109" w:name="_Toc399937927"/>
      <w:r>
        <w:t>debconf (version 1.5.53):</w:t>
      </w:r>
      <w:bookmarkEnd w:id="109"/>
    </w:p>
    <w:p w14:paraId="31061DBF" w14:textId="77777777" w:rsidR="00425AAE" w:rsidRDefault="00425AAE" w:rsidP="000727EF">
      <w:pPr>
        <w:pStyle w:val="Heading3"/>
      </w:pPr>
      <w:r>
        <w:t>debconf-1.5.53/debian/copyright:</w:t>
      </w:r>
    </w:p>
    <w:p w14:paraId="52B000E0" w14:textId="77777777" w:rsidR="00425AAE" w:rsidRDefault="00425AAE">
      <w:r>
        <w:t>[BEGIN FILE=debconf-1.5.53/debian/copyright] Format: http://dep.debian.net/deps/dep5/ Source: native package</w:t>
      </w:r>
    </w:p>
    <w:p w14:paraId="451E7F12" w14:textId="77777777" w:rsidR="00425AAE" w:rsidRDefault="00425AAE">
      <w:r>
        <w:t>Files: * Copyright: 1999-2010 Joey Hess &lt;joeyh@debian.org&gt;            2003 Tomohiro KUBOTA &lt;kubota@debian.org&gt;            2004-2010 Colin Watson &lt;cjwatson@debian.org&gt; License: BSD-2-clause</w:t>
      </w:r>
    </w:p>
    <w:p w14:paraId="3DFDAC62" w14:textId="77777777" w:rsidR="00425AAE" w:rsidRDefault="00425AAE">
      <w:r>
        <w:t>Files: Debconf/FrontEnd/Passthrough.pm Copyright: 2000 Randolph Chung &lt;tausq@debian.org&gt;            2000-2010 Joey Hess &lt;joeyh@debian.org&gt;            2005-2010 Colin Watson &lt;cjwatson@debian.org&gt; License: BSD-2-clause</w:t>
      </w:r>
    </w:p>
    <w:p w14:paraId="47CAF315" w14:textId="77777777" w:rsidR="00425AAE" w:rsidRDefault="00425AAE">
      <w:r>
        <w:t>Files: Debconf/FrontEnd/Gnome.pm Copyright: Eric Gillespie &lt;epg@debian.org&gt; License: BSD-2-clause</w:t>
      </w:r>
    </w:p>
    <w:p w14:paraId="4FDC5168" w14:textId="77777777" w:rsidR="00425AAE" w:rsidRDefault="00425AAE">
      <w:r>
        <w:t>Files: Debconf/DbDriver/LDAP.pm Copyright: Matthew Palmer &lt;mjp16@ieee.uow.edu.au&gt; License: BSD-2-clause</w:t>
      </w:r>
    </w:p>
    <w:p w14:paraId="522BE862" w14:textId="77777777" w:rsidR="00425AAE" w:rsidRDefault="00425AAE">
      <w:r>
        <w:t>Files: debconf.py Copyright: 2002 Moshe Zadka &lt;m@moshez.org&gt;            2005 Canonical Ltd.            2005-2010 Colin Watson &lt;cjwatson@debian.org&gt; License: BSD-2-clause</w:t>
      </w:r>
    </w:p>
    <w:p w14:paraId="797EDD20" w14:textId="77777777" w:rsidR="00425AAE" w:rsidRDefault="00425AAE">
      <w:r>
        <w:t>Files: debconf-show Copyright: 2001-2010 Joey Hess &lt;joeyh@debian.org&gt;            2003 Sylvain Ferriol &lt;sylvain.ferriol@imag.fr&gt; License: BSD-2-clause</w:t>
      </w:r>
    </w:p>
    <w:p w14:paraId="12F6198D" w14:textId="77777777" w:rsidR="00425AAE" w:rsidRDefault="00425AAE">
      <w:r>
        <w:t>Files: debconf-get-selections debconf-set-selections Copyright: 2003 Petter Reinholdtsen &lt;pere@hungry.com&gt; License: BSD-2-clause</w:t>
      </w:r>
    </w:p>
    <w:p w14:paraId="063EF2B2" w14:textId="77777777" w:rsidR="00425AAE" w:rsidRDefault="00425AAE">
      <w:r>
        <w:lastRenderedPageBreak/>
        <w:t>Files: Test/* Copyright: 2005 Sylvain Ferriol &lt;Sylvain.Ferriol@imag.fr&gt; License: BSD-2-clause</w:t>
      </w:r>
    </w:p>
    <w:p w14:paraId="37F13A2E" w14:textId="77777777" w:rsidR="00425AAE" w:rsidRDefault="00425AAE">
      <w:r>
        <w:t>Files: debconf-apt-progress Copyright: 2005-2010 Colin Watson &lt;cjwatson@debian.org&gt;            2005-2010 Joey Hess &lt;joeyh@debian.org&gt; License: BSD-2-clause</w:t>
      </w:r>
    </w:p>
    <w:p w14:paraId="3C51D44C" w14:textId="77777777" w:rsidR="00425AAE" w:rsidRDefault="00425AAE">
      <w:r>
        <w:t>License: BSD-2-clause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  THIS SOFTWARE IS PROVIDED BY AUTHORS AND CONTRIBUTORS ``AS IS'' AND  ANY EXPRESS OR IMPLIED WARRANTIES, INCLUDING, BUT NOT LIMITED TO, THE  IMPLIED WARRANTIES OF MERCHANTABILITY AND FITNESS FOR A PARTICULAR PURPOSE  ARE DISCLAIMED.  IN NO EVENT SHALL THE AUTHORS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A4A3C6E" w14:textId="77777777" w:rsidR="00425AAE" w:rsidRDefault="00425AAE">
      <w:r>
        <w:t>[END FILE=debconf-1.5.53/debian/copyright]</w:t>
      </w:r>
    </w:p>
    <w:p w14:paraId="7CFD131C" w14:textId="77777777" w:rsidR="00425AAE" w:rsidRDefault="00425AAE" w:rsidP="000727EF">
      <w:pPr>
        <w:pStyle w:val="Heading2"/>
      </w:pPr>
      <w:r>
        <w:t xml:space="preserve"> </w:t>
      </w:r>
      <w:bookmarkStart w:id="110" w:name="_Toc399937928"/>
      <w:r>
        <w:t>debian-archive-keyring (version 2012.4):</w:t>
      </w:r>
      <w:bookmarkEnd w:id="110"/>
    </w:p>
    <w:p w14:paraId="13D3207F" w14:textId="77777777" w:rsidR="00425AAE" w:rsidRDefault="00425AAE" w:rsidP="000727EF">
      <w:pPr>
        <w:pStyle w:val="Heading3"/>
      </w:pPr>
      <w:r>
        <w:t>debian-archive-keyring-2012.4/debian/copyright:</w:t>
      </w:r>
    </w:p>
    <w:p w14:paraId="25925D6A" w14:textId="77777777" w:rsidR="00425AAE" w:rsidRDefault="00425AAE">
      <w:r>
        <w:t>[BEGIN FILE=debian-archive-keyring-2012.4/debian/copyright] This is Debian GNU's GnuPG keyrings of archive keys.</w:t>
      </w:r>
    </w:p>
    <w:p w14:paraId="7B16649A" w14:textId="77777777" w:rsidR="00425AAE" w:rsidRDefault="00425AAE">
      <w:r>
        <w:t xml:space="preserve">This package was originally put together by Michael Vogt &lt;mvo@debian.org&gt; </w:t>
      </w:r>
    </w:p>
    <w:p w14:paraId="251E5185" w14:textId="77777777" w:rsidR="00425AAE" w:rsidRDefault="00425AAE">
      <w:r>
        <w:t>The keys in the keyrings don't fall under any copyright.  Everything else in the package is covered by the GNU GPL.</w:t>
      </w:r>
    </w:p>
    <w:p w14:paraId="172A329C" w14:textId="77777777" w:rsidR="00425AAE" w:rsidRDefault="00425AAE">
      <w:r>
        <w:t xml:space="preserve">Debian support files Copyright (C) 2006 Michael Vogt &lt;mvo@debian.org&gt;  based on the debian-keyring package maintained by James Troup </w:t>
      </w:r>
    </w:p>
    <w:p w14:paraId="48E4559A" w14:textId="77777777" w:rsidR="00425AAE" w:rsidRDefault="00425AAE">
      <w:r>
        <w:t>Debian support files for debian-archive-keyring are free software; you can redistribute them and/or modify them under the terms of the GNU General Public License as published by the Free Software Foundation; either version 2, or (at your option) any later version.</w:t>
      </w:r>
    </w:p>
    <w:p w14:paraId="7AB4C0FF" w14:textId="77777777" w:rsidR="00425AAE" w:rsidRDefault="00425AAE">
      <w:r>
        <w:t>Debian support files for debian-archive-keyring are distributed in the hope that they will be useful, but WITHOUT ANY WARRANTY; without even the implied warranty of MERCHANTABILITY or FITNESS FOR A PARTICULAR PURPOSE.  See the GNU General Public License for more details.</w:t>
      </w:r>
    </w:p>
    <w:p w14:paraId="035CDE7E" w14:textId="77777777" w:rsidR="00425AAE" w:rsidRDefault="00425AAE">
      <w:r>
        <w:lastRenderedPageBreak/>
        <w:t>You should have received a copy of the GNU General Public License with your Debian system, in /usr/share/common-licenses/GPL, or with the Debian GNU debian-archive-keyring source package as the file COPYING. If not, write to the Free Software Foundation, Inc., 51 Franklin Street, Fifth Floor, Boston, MA 02110-1301 USA.</w:t>
      </w:r>
    </w:p>
    <w:p w14:paraId="1CD031F6" w14:textId="77777777" w:rsidR="00425AAE" w:rsidRDefault="00425AAE">
      <w:r>
        <w:t>[END FILE=debian-archive-keyring-2012.4/debian/copyright]</w:t>
      </w:r>
    </w:p>
    <w:p w14:paraId="7A1967F4" w14:textId="77777777" w:rsidR="00425AAE" w:rsidRDefault="00425AAE" w:rsidP="000727EF">
      <w:pPr>
        <w:pStyle w:val="Heading2"/>
      </w:pPr>
      <w:r>
        <w:t xml:space="preserve"> </w:t>
      </w:r>
      <w:bookmarkStart w:id="111" w:name="_Toc399937929"/>
      <w:r>
        <w:t>debianutils (version 4.4):</w:t>
      </w:r>
      <w:bookmarkEnd w:id="111"/>
    </w:p>
    <w:p w14:paraId="3BB607AF" w14:textId="77777777" w:rsidR="00425AAE" w:rsidRDefault="00425AAE" w:rsidP="000727EF">
      <w:pPr>
        <w:pStyle w:val="Heading3"/>
      </w:pPr>
      <w:r>
        <w:t>debianutils-4.4/debian/copyright:</w:t>
      </w:r>
    </w:p>
    <w:p w14:paraId="51518AC8" w14:textId="77777777" w:rsidR="00425AAE" w:rsidRDefault="00425AAE">
      <w:r>
        <w:t>[BEGIN FILE=debianutils-4.4/debian/copyright] This is the Debian GNU/Linux package debianutils.</w:t>
      </w:r>
    </w:p>
    <w:p w14:paraId="4045FC10" w14:textId="77777777" w:rsidR="00425AAE" w:rsidRDefault="00425AAE">
      <w:r>
        <w:t>It is an original Debian package.  Programs in it were maintained by Guy Maor &lt;maor@debian.org&gt;, and are now maintained by Clint Adams &lt;schizo@debian.org&gt;.</w:t>
      </w:r>
    </w:p>
    <w:p w14:paraId="57E3D0BF" w14:textId="77777777" w:rsidR="00425AAE" w:rsidRDefault="00425AAE">
      <w:r>
        <w:t>All its programs except savelog, and which may be redistributed under the terms of the GNU GPL, Version 2 or later, found on Debian systems in the file /usr/share/common-licenses/GPL.</w:t>
      </w:r>
    </w:p>
    <w:p w14:paraId="59CC0E8B" w14:textId="77777777" w:rsidR="00425AAE" w:rsidRDefault="00425AAE">
      <w:r>
        <w:t>which is in the public domain.</w:t>
      </w:r>
    </w:p>
    <w:p w14:paraId="0456DE90" w14:textId="77777777" w:rsidR="00425AAE" w:rsidRDefault="00425AAE">
      <w:r>
        <w:t>savelog may be redistributed under the following terms: (The rest of this file consists of savelog's distribution terms.)</w:t>
      </w:r>
    </w:p>
    <w:p w14:paraId="13A4FBA7" w14:textId="77777777" w:rsidR="00425AAE" w:rsidRDefault="00425AAE">
      <w:r>
        <w:t>#ident</w:t>
      </w:r>
      <w:r>
        <w:tab/>
        <w:t>@(#)smail:RELEASE-3_2:COPYING,v 1.2 1996/06/14 18:59:10 woods Exp</w:t>
      </w:r>
    </w:p>
    <w:p w14:paraId="3B56F821" w14:textId="77777777" w:rsidR="00425AAE" w:rsidRDefault="00425AAE">
      <w:r>
        <w:tab/>
      </w:r>
      <w:r>
        <w:tab/>
        <w:t xml:space="preserve">     SMAIL GENERAL PUBLIC LICENSE </w:t>
      </w:r>
      <w:r>
        <w:tab/>
      </w:r>
      <w:r>
        <w:tab/>
        <w:t xml:space="preserve">       (Clarified 11 Feb 1988)</w:t>
      </w:r>
    </w:p>
    <w:p w14:paraId="1279E840" w14:textId="77777777" w:rsidR="00425AAE" w:rsidRDefault="00425AAE">
      <w:r>
        <w:t xml:space="preserve"> Copyright (C)  1988 Landon Curt Noll &amp; Ronald S. Karr  Copyright (C)  1992 Ronald S. Karr  Copyleft (GNU) 1988 Landon Curt Noll &amp; Ronald S. Karr</w:t>
      </w:r>
    </w:p>
    <w:p w14:paraId="69CFA60E" w14:textId="77777777" w:rsidR="00425AAE" w:rsidRDefault="00425AAE">
      <w:r>
        <w:t xml:space="preserve"> Everyone is permitted to copy and distribute verbatim copies  of this license, but changing it is not allowed.  You can also  use this wording to make the terms for other programs.</w:t>
      </w:r>
    </w:p>
    <w:p w14:paraId="5E2259E0" w14:textId="77777777" w:rsidR="00425AAE" w:rsidRDefault="00425AAE">
      <w:r>
        <w:t xml:space="preserve">  The license agreements of most software companies keep you at the mercy of those companies.  By contrast, our general public license is intended to give everyone the right to share SMAIL.  To make sure that you get the rights we want you to have, we need to make restrictions that forbid anyone to deny you these rights or to ask you to surrender the rights.  Hence this license agreement.</w:t>
      </w:r>
    </w:p>
    <w:p w14:paraId="66DECAB4" w14:textId="77777777" w:rsidR="00425AAE" w:rsidRDefault="00425AAE">
      <w:r>
        <w:t xml:space="preserve">  Specifically, we want to make sure that you have the right to give away copies of SMAIL, that you receive source code or else can get it if you want it, that you can change SMAIL or use pieces of it in new free programs, and that you know you can do these things.</w:t>
      </w:r>
    </w:p>
    <w:p w14:paraId="0C133D8D" w14:textId="77777777" w:rsidR="00425AAE" w:rsidRDefault="00425AAE">
      <w:r>
        <w:t xml:space="preserve">  To make sure that everyone has such rights, we have to forbid you to deprive anyone else of these rights.  For example, if you distribute copies of SMAIL, you must give the recipients all the rights that you have.  You must make sure that they, too, receive or can get the source code.  And you must tell them their rights.</w:t>
      </w:r>
    </w:p>
    <w:p w14:paraId="592CFBC0" w14:textId="77777777" w:rsidR="00425AAE" w:rsidRDefault="00425AAE">
      <w:r>
        <w:t xml:space="preserve">  Also, for our own protection, we must make certain that everyone finds out that there is no warranty for SMAIL.  If SMAIL is modified by someone else and passed on, we want </w:t>
      </w:r>
      <w:r>
        <w:lastRenderedPageBreak/>
        <w:t>its recipients to know that what they have is not what we distributed, so that any problems introduced by others will not reflect on our reputation.</w:t>
      </w:r>
    </w:p>
    <w:p w14:paraId="2DC2D110" w14:textId="77777777" w:rsidR="00425AAE" w:rsidRDefault="00425AAE">
      <w:r>
        <w:t xml:space="preserve">  Therefore we (Landon Curt Noll and Ronald S. Karr) make the following  terms which say what you must do to be allowed to distribute or change  SMAIL.</w:t>
      </w:r>
    </w:p>
    <w:p w14:paraId="25DB2443" w14:textId="77777777" w:rsidR="00425AAE" w:rsidRDefault="00425AAE">
      <w:r>
        <w:t xml:space="preserve"> </w:t>
      </w:r>
      <w:r>
        <w:tab/>
      </w:r>
      <w:r>
        <w:tab/>
      </w:r>
      <w:r>
        <w:tab/>
        <w:t>COPYING POLICIES</w:t>
      </w:r>
    </w:p>
    <w:p w14:paraId="630AE2D3" w14:textId="77777777" w:rsidR="00425AAE" w:rsidRDefault="00425AAE">
      <w:r>
        <w:t xml:space="preserve">  1. You may copy and distribute verbatim copies of SMAIL source code as you receive it, in any medium, provided that you conspicuously and appropriately publish on each copy a valid copyright notice Copyright (C) 1988 Landon Curt Noll &amp; Ronald S. Karr (or with whatever year is appropriate); keep intact the notices on all files that refer to this License Agreement and to the absence of any warranty; and give any other recipients of the SMAIL program a copy of this License Agreement along with the program.  You may charge a distribution fee for the physical act of transferring a copy.</w:t>
      </w:r>
    </w:p>
    <w:p w14:paraId="33AC933E" w14:textId="77777777" w:rsidR="00425AAE" w:rsidRDefault="00425AAE">
      <w:r>
        <w:t xml:space="preserve">  2. You may modify your copy or copies of SMAIL or any portion of it, and copy and distribute such modifications under the terms of Paragraph 1 above, provided that you also do the following:</w:t>
      </w:r>
    </w:p>
    <w:p w14:paraId="7E997C26" w14:textId="77777777" w:rsidR="00425AAE" w:rsidRDefault="00425AAE">
      <w:r>
        <w:t xml:space="preserve">    a) cause the modified files to carry prominent notices stating     that you changed the files and the date of any change; and</w:t>
      </w:r>
    </w:p>
    <w:p w14:paraId="613CBAB5" w14:textId="77777777" w:rsidR="00425AAE" w:rsidRDefault="00425AAE">
      <w:r>
        <w:t xml:space="preserve">    b) cause the whole of any work that you distribute or publish,     that in whole or in part contains or is a derivative of SMAIL or     any part thereof, to be licensed at no charge to all third     parties on terms identical to those contained in this License     Agreement (except that you may choose to grant more extensive     warranty protection to some or all third parties, at your option).</w:t>
      </w:r>
    </w:p>
    <w:p w14:paraId="71D3AA29" w14:textId="77777777" w:rsidR="00425AAE" w:rsidRDefault="00425AAE">
      <w:r>
        <w:t xml:space="preserve">    c) You may charge a distribution fee for the physical act of     transferring a copy, and you may at your option offer warranty     protection in exchange for a fee.</w:t>
      </w:r>
    </w:p>
    <w:p w14:paraId="6033E320" w14:textId="77777777" w:rsidR="00425AAE" w:rsidRDefault="00425AAE">
      <w:r>
        <w:t>Mere aggregation of another unrelated program with this program (or its derivative) on a volume of a storage or distribution medium does not bring the other program under the scope of these terms.</w:t>
      </w:r>
    </w:p>
    <w:p w14:paraId="419D22C2" w14:textId="77777777" w:rsidR="00425AAE" w:rsidRDefault="00425AAE">
      <w:r>
        <w:t xml:space="preserve">  3. You may copy and distribute SMAIL (or a portion or derivative of it, under Paragraph 2) in object code or executable form under the terms of Paragraphs 1 and 2 above provided that you also do one of the following:</w:t>
      </w:r>
    </w:p>
    <w:p w14:paraId="444B480A" w14:textId="77777777" w:rsidR="00425AAE" w:rsidRDefault="00425AAE">
      <w:r>
        <w:t xml:space="preserve">    a) accompany it with the complete corresponding machine-readable     source code, which must be distributed under the terms of     Paragraphs 1 and 2 above; or,</w:t>
      </w:r>
    </w:p>
    <w:p w14:paraId="17178020" w14:textId="77777777" w:rsidR="00425AAE" w:rsidRDefault="00425AAE">
      <w:r>
        <w:t xml:space="preserve">    b) accompany it with a written offer, valid for at least three     years, to give any third party free (except for a nominal     shipping charge) a complete machine-readable copy of the     corresponding source code, to be distributed under the terms of     Paragraphs 1 and 2 above; or,</w:t>
      </w:r>
    </w:p>
    <w:p w14:paraId="7B9B12F4" w14:textId="77777777" w:rsidR="00425AAE" w:rsidRDefault="00425AAE">
      <w:r>
        <w:t xml:space="preserve">    c) accompany it with the information you received as to where the     corresponding source code may be obtained.  (This alternative is     allowed only for non-commercial distribution and only if you     received the program in object code or executable form alone.)</w:t>
      </w:r>
    </w:p>
    <w:p w14:paraId="073317D9" w14:textId="77777777" w:rsidR="00425AAE" w:rsidRDefault="00425AAE">
      <w:r>
        <w:t>For an executable file, complete source code means all the source code for all modules it contains; but, as a special exception, it need not include source code for modules which are standard libraries that accompany the operating system on which the executable file runs.</w:t>
      </w:r>
    </w:p>
    <w:p w14:paraId="4E26A763" w14:textId="77777777" w:rsidR="00425AAE" w:rsidRDefault="00425AAE">
      <w:r>
        <w:lastRenderedPageBreak/>
        <w:t xml:space="preserve">  4. You may not copy, sublicense, distribute or transfer SMAIL except as expressly provided under this License Agreement.  Any attempt otherwise to copy, sublicense, distribute or transfer SMAIL is void and your rights to use the program under this License agreement shall be automatically terminated.  However, parties who have received computer software programs from you with this License Agreement will not have their licenses terminated so long as such parties remain in full compliance.</w:t>
      </w:r>
    </w:p>
    <w:p w14:paraId="3BF06CB6" w14:textId="77777777" w:rsidR="00425AAE" w:rsidRDefault="00425AAE">
      <w:r>
        <w:t xml:space="preserve">  5. If you wish to incorporate parts of SMAIL into other free programs whose distribution conditions are different, write to Landon Curt Noll &amp; Ronald S. Karr via the Free Software Foundation at 51 Franklin St, Fifth Floor, Boston, MA 02110-1301, USA.  We have not yet worked out a simple rule that can be stated here, but we will often permit this.  We will be guided by the two goals of preserving the free status of all derivatives of our free software and of promoting the sharing and reuse of software.</w:t>
      </w:r>
    </w:p>
    <w:p w14:paraId="1187639A" w14:textId="77777777" w:rsidR="00425AAE" w:rsidRDefault="00425AAE">
      <w:r>
        <w:t>Your comments and suggestions about our licensing policies and our software are welcome!  This contract was based on the contract made by the Free Software Foundation.  Please contact the Free Software Foundation, Inc., 51 Franklin St, Fifth Floor, Boston, MA 02110-1301, USA, or call (617) 542-5942 for details on copylefted material in general.</w:t>
      </w:r>
    </w:p>
    <w:p w14:paraId="1204CA7D" w14:textId="77777777" w:rsidR="00425AAE" w:rsidRDefault="00425AAE">
      <w:r>
        <w:tab/>
      </w:r>
      <w:r>
        <w:tab/>
        <w:t xml:space="preserve">       NO WARRANTY</w:t>
      </w:r>
    </w:p>
    <w:p w14:paraId="5CD8D215" w14:textId="77777777" w:rsidR="00425AAE" w:rsidRDefault="00425AAE">
      <w:r>
        <w:t xml:space="preserve">  BECAUSE SMAIL IS LICENSED FREE OF CHARGE, WE PROVIDE ABSOLUTELY NO WARRANTY, TO THE EXTENT PERMITTED BY APPLICABLE STATE LAW.  EXCEPT WHEN OTHERWISE STATED IN WRITING, LANDON CURT NOLL &amp; RONALD S. KARR AND/OR OTHER PARTIES PROVIDE SMAIL AS IS WITHOUT WARRANTY OF ANY KIND, EITHER EXPRESSED OR IMPLIED, INCLUDING, BUT NOT LIMITED TO, THE IMPLIED WARRANTIES OF MERCHANTABILITY AND FITNESS FOR A PARTICULAR PURPOSE. THE ENTIRE RISK AS TO THE QUALITY AND PERFORMANCE OF SMAIL IS WITH YOU.  SHOULD SMAIL PROVE DEFECTIVE, YOU ASSUME THE COST OF ALL NECESSARY SERVICING, REPAIR OR CORRECTION.</w:t>
      </w:r>
    </w:p>
    <w:p w14:paraId="05006412" w14:textId="77777777" w:rsidR="00425AAE" w:rsidRDefault="00425AAE">
      <w:r>
        <w:t xml:space="preserve">  IN NO EVENT UNLESS REQUIRED BY APPLICABLE LAW WILL LANDON CURT NOLL &amp; RONALD S. KARR AND/OR ANY OTHER PARTY WHO MAY MODIFY AND REDISTRIBUTE SMAIL AS PERMITTED ABOVE, BE LIABLE TO YOU FOR DAMAGES, INCLUDING ANY LOST PROFITS, LOST MONIES, OR OTHER SPECIAL, INCIDENTAL OR CONSEQUENTIAL DAMAGES ARISING OUT OF THE USE OR INABILITY TO USE (INCLUDING BUT NOT LIMITED TO LOSS OF DATA OR DATA BEING RENDERED INACCURATE OR LOSSES SUSTAINED BY THIRD PARTIES OR A FAILURE OF THE PROGRAM TO OPERATE WITH ANY OTHER PROGRAMS) SMAIL, EVEN IF YOU HAVE BEEN ADVISED OF THE POSSIBILITY OF SUCH DAMAGES, OR FOR ANY CLAIM BY ANY OTHER PARTY. [END FILE=debianutils-4.4/debian/copyright]</w:t>
      </w:r>
    </w:p>
    <w:p w14:paraId="7B0BC45A" w14:textId="77777777" w:rsidR="00425AAE" w:rsidRDefault="00425AAE" w:rsidP="000727EF">
      <w:pPr>
        <w:pStyle w:val="Heading2"/>
      </w:pPr>
      <w:r>
        <w:t xml:space="preserve"> </w:t>
      </w:r>
      <w:bookmarkStart w:id="112" w:name="_Toc399937930"/>
      <w:r>
        <w:t>debootstrap (version 1.0.60+hLinux1):</w:t>
      </w:r>
      <w:bookmarkEnd w:id="112"/>
    </w:p>
    <w:p w14:paraId="0D78AB48" w14:textId="77777777" w:rsidR="00425AAE" w:rsidRDefault="00425AAE" w:rsidP="000727EF">
      <w:pPr>
        <w:pStyle w:val="Heading3"/>
      </w:pPr>
      <w:r>
        <w:t>debootstrap-1.0.60+hLinux1/debian/copyright:</w:t>
      </w:r>
    </w:p>
    <w:p w14:paraId="694FA2EC" w14:textId="77777777" w:rsidR="00425AAE" w:rsidRDefault="00425AAE">
      <w:r>
        <w:t>[BEGIN FILE=debootstrap-1.0.60+hLinux1/debian/copyright] This package was debianized by Anthony Towns &lt;ajt@debian.org&gt; on Tue, 30 Jan 2001 10:54:45 +1000.</w:t>
      </w:r>
    </w:p>
    <w:p w14:paraId="2F2A39A9" w14:textId="77777777" w:rsidR="00425AAE" w:rsidRDefault="00425AAE">
      <w:r>
        <w:lastRenderedPageBreak/>
        <w:t>It was written from scratch for Debian by Anthony Towns &lt;ajt@debian.org&gt; based loosely on the code for constructing base tarballs as part of the boot-floppies package.</w:t>
      </w:r>
    </w:p>
    <w:p w14:paraId="01F2E0E4" w14:textId="77777777" w:rsidR="00425AAE" w:rsidRDefault="00425AAE">
      <w:r>
        <w:t>Copyright:</w:t>
      </w:r>
    </w:p>
    <w:p w14:paraId="5DAA2BCC" w14:textId="77777777" w:rsidR="00425AAE" w:rsidRDefault="00425AAE">
      <w:r>
        <w:t>Copyright (c) 2001-2005 Anthony Towns</w:t>
      </w:r>
    </w:p>
    <w:p w14:paraId="645F07F4"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CC0FA20" w14:textId="77777777" w:rsidR="00425AAE" w:rsidRDefault="00425AAE">
      <w:r>
        <w:t>[END FILE=debootstrap-1.0.60+hLinux1/debian/copyright]</w:t>
      </w:r>
    </w:p>
    <w:p w14:paraId="02487957" w14:textId="77777777" w:rsidR="00425AAE" w:rsidRDefault="00425AAE" w:rsidP="000727EF">
      <w:pPr>
        <w:pStyle w:val="Heading2"/>
      </w:pPr>
      <w:r>
        <w:t xml:space="preserve"> </w:t>
      </w:r>
      <w:bookmarkStart w:id="113" w:name="_Toc399937931"/>
      <w:r>
        <w:t>debtags (version 1.12.1):</w:t>
      </w:r>
      <w:bookmarkEnd w:id="113"/>
    </w:p>
    <w:p w14:paraId="3163BEAC" w14:textId="77777777" w:rsidR="00425AAE" w:rsidRDefault="00425AAE" w:rsidP="000727EF">
      <w:pPr>
        <w:pStyle w:val="Heading3"/>
      </w:pPr>
      <w:r>
        <w:t>debtags-1.12.1/debian/copyright:</w:t>
      </w:r>
    </w:p>
    <w:p w14:paraId="5A968B93" w14:textId="77777777" w:rsidR="00425AAE" w:rsidRDefault="00425AAE">
      <w:r>
        <w:t>[BEGIN FILE=debtags-1.12.1/debian/copyright] This package was first debianized by Enrico Zini &lt;enrico@debian.org&gt; on Fri, 25 Apr 2003 00:16:36 +0200.</w:t>
      </w:r>
    </w:p>
    <w:p w14:paraId="5C7574FF" w14:textId="77777777" w:rsidR="00425AAE" w:rsidRDefault="00425AAE">
      <w:r>
        <w:t>Upstream Author: Enrico Zini &lt;enrico@debian.org&gt;</w:t>
      </w:r>
    </w:p>
    <w:p w14:paraId="21163860" w14:textId="77777777" w:rsidR="00425AAE" w:rsidRDefault="00425AAE">
      <w:r>
        <w:t>Copyright (C) 2003--2013  Enrico Zini &lt;enrico@debian.org&gt; Copyright (C) 2012--2013  Enrico Rossi &lt;e.rossi@tecnobrain.com&gt; Copyright (C) 2012--2013  Michael Vogt &lt;mvo@ubuntu.com&gt;</w:t>
      </w:r>
    </w:p>
    <w:p w14:paraId="6C7D7744" w14:textId="77777777" w:rsidR="00425AAE" w:rsidRDefault="00425AAE">
      <w:r>
        <w:t>License:</w:t>
      </w:r>
    </w:p>
    <w:p w14:paraId="245554FB" w14:textId="77777777" w:rsidR="00425AAE" w:rsidRDefault="00425AAE">
      <w:r>
        <w:t>This software is distributed under the GNU General Public License, which can be found at /usr/share/common-licenses/GPL-2. [END FILE=debtags-1.12.1/debian/copyright]</w:t>
      </w:r>
    </w:p>
    <w:p w14:paraId="78A9DC99" w14:textId="77777777" w:rsidR="00425AAE" w:rsidRDefault="00425AAE" w:rsidP="000727EF">
      <w:pPr>
        <w:pStyle w:val="Heading3"/>
      </w:pPr>
      <w:r>
        <w:t>debtags-1.12.1/debian/debtags.copyright:</w:t>
      </w:r>
    </w:p>
    <w:p w14:paraId="2780DB5C" w14:textId="77777777" w:rsidR="00425AAE" w:rsidRDefault="00425AAE">
      <w:r>
        <w:t>[BEGIN FILE=debtags-1.12.1/debian/debtags.copyright] This package was debianized by Enrico Zini &lt;enrico@debian.org&gt; on Fri, 25 Apr 2003 00:16:36 +0200.</w:t>
      </w:r>
    </w:p>
    <w:p w14:paraId="156C22FA" w14:textId="77777777" w:rsidR="00425AAE" w:rsidRDefault="00425AAE">
      <w:r>
        <w:t>Upstream Authors: Enrico Zini &lt;enrico@debian.org&gt;</w:t>
      </w:r>
    </w:p>
    <w:p w14:paraId="7086A064" w14:textId="77777777" w:rsidR="00425AAE" w:rsidRDefault="00425AAE">
      <w:r>
        <w:t>Copyright (C) 2003,2004,2005 Enrico Zini &lt;enrico@debian.org&gt; et al.</w:t>
      </w:r>
    </w:p>
    <w:p w14:paraId="77C418C8" w14:textId="77777777" w:rsidR="00425AAE" w:rsidRDefault="00425AAE">
      <w:r>
        <w:t>License:</w:t>
      </w:r>
    </w:p>
    <w:p w14:paraId="38F7A59F" w14:textId="77777777" w:rsidR="00425AAE" w:rsidRDefault="00425AAE">
      <w:r>
        <w:t>This software is distributed under the GNU General Public License, which can be found at /usr/share/common-licenses/GPL-2. [END FILE=debtags-1.12.1/debian/debtags.copyright]</w:t>
      </w:r>
    </w:p>
    <w:p w14:paraId="0F998D12" w14:textId="77777777" w:rsidR="00425AAE" w:rsidRDefault="00425AAE" w:rsidP="000727EF">
      <w:pPr>
        <w:pStyle w:val="Heading2fegan"/>
      </w:pPr>
      <w:bookmarkStart w:id="114" w:name="_Toc399937932"/>
      <w:r>
        <w:lastRenderedPageBreak/>
        <w:t>decorator-3.4.0</w:t>
      </w:r>
      <w:bookmarkEnd w:id="114"/>
    </w:p>
    <w:p w14:paraId="10C5A9E2" w14:textId="77777777" w:rsidR="00425AAE" w:rsidRDefault="00425AAE" w:rsidP="00053D4A">
      <w:r>
        <w:tab/>
        <w:t>BSD 3 Clause</w:t>
      </w:r>
      <w:r>
        <w:tab/>
        <w:t>http://www.opensource.org/licenses/BSD-3-Clause</w:t>
      </w:r>
    </w:p>
    <w:p w14:paraId="0A12FB60" w14:textId="77777777" w:rsidR="00425AAE" w:rsidRDefault="00425AAE" w:rsidP="000727EF">
      <w:pPr>
        <w:pStyle w:val="Heading2"/>
      </w:pPr>
      <w:r>
        <w:t xml:space="preserve"> </w:t>
      </w:r>
      <w:bookmarkStart w:id="115" w:name="_Toc399937933"/>
      <w:r>
        <w:t>device-tree-compiler (version 1.4.0+dfsg):</w:t>
      </w:r>
      <w:bookmarkEnd w:id="115"/>
    </w:p>
    <w:p w14:paraId="1542552A" w14:textId="77777777" w:rsidR="00425AAE" w:rsidRDefault="00425AAE" w:rsidP="000727EF">
      <w:pPr>
        <w:pStyle w:val="Heading3"/>
      </w:pPr>
      <w:r>
        <w:t>device-tree-compiler-1.4.0+dfsg/debian/copyright:</w:t>
      </w:r>
    </w:p>
    <w:p w14:paraId="2CC9E415" w14:textId="77777777" w:rsidR="00425AAE" w:rsidRDefault="00425AAE">
      <w:r>
        <w:t>[BEGIN FILE=device-tree-compiler-1.4.0+dfsg/debian/copyright] This package was debianized by AurÃ©lien GÃ‰RÃME &lt;ag@roxor.cx&gt; on Sat,  3 Mar 2007 23:13:14 +0100.</w:t>
      </w:r>
    </w:p>
    <w:p w14:paraId="583FB977" w14:textId="77777777" w:rsidR="00425AAE" w:rsidRDefault="00425AAE">
      <w:r>
        <w:t>It was checked out from &lt;git://www.jdl.com/software/dtc.git&gt;.</w:t>
      </w:r>
    </w:p>
    <w:p w14:paraId="1FBB0125" w14:textId="77777777" w:rsidR="00425AAE" w:rsidRDefault="00425AAE">
      <w:r>
        <w:t>Upstream Authors:</w:t>
      </w:r>
    </w:p>
    <w:p w14:paraId="6427A608" w14:textId="77777777" w:rsidR="00425AAE" w:rsidRDefault="00425AAE">
      <w:r>
        <w:t xml:space="preserve">  David Gibson &lt;david@gibson.dropbear.id.au&gt;   Jon Loeliger &lt;jdl@freescale.com&gt;</w:t>
      </w:r>
    </w:p>
    <w:p w14:paraId="60196695" w14:textId="77777777" w:rsidR="00425AAE" w:rsidRDefault="00425AAE">
      <w:r>
        <w:t>Copyright notices:</w:t>
      </w:r>
    </w:p>
    <w:p w14:paraId="49814EA0" w14:textId="77777777" w:rsidR="00425AAE" w:rsidRDefault="00425AAE">
      <w:r>
        <w:t xml:space="preserve">  Copyright 2005-2007 David Gibson, IBM Corporation.   Copyright 2007 Jon Loeliger, Freescale Semiconductor, Inc.</w:t>
      </w:r>
    </w:p>
    <w:p w14:paraId="00B22A91" w14:textId="77777777" w:rsidR="00425AAE" w:rsidRDefault="00425AAE">
      <w:r>
        <w:t>Licenses:</w:t>
      </w:r>
    </w:p>
    <w:p w14:paraId="4E17B95E" w14:textId="77777777" w:rsidR="00425AAE" w:rsidRDefault="00425AAE">
      <w:r>
        <w:t xml:space="preserve">  dtc code:</w:t>
      </w:r>
    </w:p>
    <w:p w14:paraId="7F2F29EE" w14:textId="77777777" w:rsidR="00425AAE" w:rsidRDefault="00425AAE">
      <w:r>
        <w:t>/*  * This program is free software; you can redistribute it and/or  * modify it under the terms of the GNU General Public License as  * published by the Free Software Foundation; either version 2 of the  * License, or (at your option) any later version.  *  *  This program is distributed in the hope that it will be useful,  *  but WITHOUT ANY WARRANTY; without even the implied warranty of  *  MERCHANTABILITY or FITNESS FOR A PARTICULAR PURPOSE.  See the GNU  *  General Public License for more details.  *  *  You should have received a copy of the GNU General Public License  *  along with this program; if not, write to the Free Software  *  Foundation, Inc., 51 Franklin St, Fifth Floor, Boston, MA 02110-1301,  *  USA.  */</w:t>
      </w:r>
    </w:p>
    <w:p w14:paraId="4F689283" w14:textId="77777777" w:rsidR="00425AAE" w:rsidRDefault="00425AAE">
      <w:r>
        <w:t xml:space="preserve">  libfdt code:</w:t>
      </w:r>
    </w:p>
    <w:p w14:paraId="79C97996" w14:textId="77777777" w:rsidR="00425AAE" w:rsidRDefault="00425AAE">
      <w:r>
        <w:t xml:space="preserve">/*  * libfdt - Flat Device Tree manipulation  *  * libfdt is dual licensed: you can use it either under the terms of  * the GPL, or the BSD license, at your option.  *  *  a) This library is free software; you can redistribute it and/or  *     modify it under the terms of the GNU General Public License as  *     published by the Free Software Foundation; either version 2 of the  *     License, or (at your option) any later version.  *  *     This library is distributed in the hope that it will be useful,  *     but WITHOUT ANY WARRANTY; without even the implied warranty of  *     MERCHANTABILITY or FITNESS FOR A PARTICULAR PURPOSE.  See the  *     GNU General Public License for more details.  *  *     You should have received a copy of the GNU General Public  *     License along with this library; if not, write to the Free  *     Software Foundation, Inc., 51 Franklin St, Fifth Floor, Boston,  *     MA 02110-1301 USA  *  * Alternatively,  *  *  b) Redistribution and use in source and binary forms, with or  *     without modification, are permitted provided that the following  *     conditions are met:  *  *     1. Redistributions of source code must retain the above  *        copyright notice, this list of conditions and the following  *        disclaimer.  *     2. Redistributions in binary form must reproduce the </w:t>
      </w:r>
      <w:r>
        <w:lastRenderedPageBreak/>
        <w:t>above  *        copyright notice, this list of conditions and the following  *        disclaimer in the documentation and/or other materials  *        provided with the distribution.  *  *     THIS SOFTWARE IS PROVIDED BY THE COPYRIGHT HOLDERS AND  *     CONTRIBUTORS AS IS AND ANY EXPRESS OR IMPLIED WARRANTIES,  *     INCLUDING, BUT NOT LIMITED TO, THE IMPLIED WARRANTIES OF  *     MERCHANTABILITY AND FITNESS FOR A PARTICULAR PURPOSE ARE  *     DISCLAIMED. IN NO EVENT SHALL THE COPYRIGHT OWNER OR  *     CONTRIBUTORS BE LIABLE FOR ANY DIRECT, INDIRECT, INCIDENTAL,  *     SPECIAL, EXEMPLARY, OR CONSEQUENTIAL DAMAGES (INCLUDING, BUT  *     NOT LIMITED TO, PROCUREMENT OF SUBSTITUTE GOODS OR SERVICES;  *     LOSS OF USE, DATA, OR PROFITS; OR BUSINESS INTERRUPTION)  *     HOWEVER CAUSED AND ON ANY THEORY OF LIABILITY, WHETHER IN  *     CONTRACT, STRICT LIABILITY, OR TORT (INCLUDING NEGLIGENCE OR  *     OTHERWISE) ARISING IN ANY WAY OUT OF THE USE OF THIS SOFTWARE,  *     EVEN IF ADVISED OF THE POSSIBILITY OF SUCH DAMAGE.  */</w:t>
      </w:r>
    </w:p>
    <w:p w14:paraId="414A7311" w14:textId="77777777" w:rsidR="00425AAE" w:rsidRDefault="00425AAE">
      <w:r>
        <w:t xml:space="preserve"> The Debian packaging is (C) 2007, AurÃ©lien GÃ‰RÃME &lt;ag@roxor.cx&gt; and is licensed under the GPL, see `/usr/share/common-licenses/GPL'. [END FILE=device-tree-compiler-1.4.0+dfsg/debian/copyright]</w:t>
      </w:r>
    </w:p>
    <w:p w14:paraId="602D2B84" w14:textId="77777777" w:rsidR="00425AAE" w:rsidRDefault="00425AAE" w:rsidP="000727EF">
      <w:pPr>
        <w:pStyle w:val="Heading2"/>
      </w:pPr>
      <w:r>
        <w:t xml:space="preserve"> </w:t>
      </w:r>
      <w:bookmarkStart w:id="116" w:name="_Toc399937934"/>
      <w:r>
        <w:t>dh-python (version 1.20140511):</w:t>
      </w:r>
      <w:bookmarkEnd w:id="116"/>
    </w:p>
    <w:p w14:paraId="3FEB46B6" w14:textId="77777777" w:rsidR="00425AAE" w:rsidRDefault="00425AAE" w:rsidP="000727EF">
      <w:pPr>
        <w:pStyle w:val="Heading3"/>
      </w:pPr>
      <w:r>
        <w:t>dh-python-1.20140511/debian/copyright:</w:t>
      </w:r>
    </w:p>
    <w:p w14:paraId="40049334" w14:textId="77777777" w:rsidR="00425AAE" w:rsidRDefault="00425AAE">
      <w:r>
        <w:t>[BEGIN FILE=dh-python-1.20140511/debian/copyright] Format: http://www.debian.org/doc/packaging-manuals/copyright-format/1.0/</w:t>
      </w:r>
    </w:p>
    <w:p w14:paraId="0A8FF8A0" w14:textId="77777777" w:rsidR="00425AAE" w:rsidRDefault="00425AAE">
      <w:r>
        <w:t>Files: * Copyright: 2010-2013 Piotr OÅ¼arowski &lt;piotr@debian.org&gt; 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FILE=dh-python-1.20140511/debian/copyright]</w:t>
      </w:r>
    </w:p>
    <w:p w14:paraId="5041D795" w14:textId="77777777" w:rsidR="00425AAE" w:rsidRDefault="00425AAE" w:rsidP="000727EF">
      <w:pPr>
        <w:pStyle w:val="Heading2"/>
      </w:pPr>
      <w:r>
        <w:lastRenderedPageBreak/>
        <w:t xml:space="preserve"> </w:t>
      </w:r>
      <w:bookmarkStart w:id="117" w:name="_Toc399937935"/>
      <w:r>
        <w:t>dictionaries-common (version 1.23.10):</w:t>
      </w:r>
      <w:bookmarkEnd w:id="117"/>
    </w:p>
    <w:p w14:paraId="08F85795" w14:textId="77777777" w:rsidR="00425AAE" w:rsidRDefault="00425AAE" w:rsidP="000727EF">
      <w:pPr>
        <w:pStyle w:val="Heading3"/>
      </w:pPr>
      <w:r>
        <w:t>dictionaries-common-1.23.10/debian/copyright:</w:t>
      </w:r>
    </w:p>
    <w:p w14:paraId="3A44AA8C" w14:textId="77777777" w:rsidR="00425AAE" w:rsidRDefault="00425AAE">
      <w:r>
        <w:t>[BEGIN FILE=dictionaries-common-1.23.10/debian/copyright] -*- coding: utf-8 -*-</w:t>
      </w:r>
    </w:p>
    <w:p w14:paraId="774F9845" w14:textId="77777777" w:rsidR="00425AAE" w:rsidRDefault="00425AAE">
      <w:r>
        <w:t>dictionaries-common is a Debian native package. It contains modified versions of ispell.el and flyspell.el,</w:t>
      </w:r>
    </w:p>
    <w:p w14:paraId="43917FFC" w14:textId="77777777" w:rsidR="00425AAE" w:rsidRDefault="00425AAE">
      <w:r>
        <w:t>ispell.el:   Original author: Ken Stevens &lt;k.stevens@ieee.org&gt;   Copyright (C) 1994, 1995, 1997-2009 Free Software Foundation, Inc.</w:t>
      </w:r>
    </w:p>
    <w:p w14:paraId="3FE7B632" w14:textId="77777777" w:rsidR="00425AAE" w:rsidRDefault="00425AAE">
      <w:r>
        <w:t xml:space="preserve">  ispell.el is released under the terms of the GNU GPL, version 3,   or at your option, any later version.</w:t>
      </w:r>
    </w:p>
    <w:p w14:paraId="3745793A" w14:textId="77777777" w:rsidR="00425AAE" w:rsidRDefault="00425AAE">
      <w:r>
        <w:t>flyspell.el:   Original author: Manuel Serrano &lt;Manuel.Serrano@sophia.inria.fr&gt;   Copyright (C) 1998, 2000-2009 Free Software Foundation, Inc.</w:t>
      </w:r>
    </w:p>
    <w:p w14:paraId="7F487078" w14:textId="77777777" w:rsidR="00425AAE" w:rsidRDefault="00425AAE">
      <w:r>
        <w:t xml:space="preserve">  flyspell.el is released under the terms of the GNU GPL, version 3,   or at your option, any later version.</w:t>
      </w:r>
    </w:p>
    <w:p w14:paraId="190FB9F6" w14:textId="77777777" w:rsidR="00425AAE" w:rsidRDefault="00425AAE">
      <w:r>
        <w:t>debian/patches/* for ispell.el and flyspell.el:   Copyright (C) 2004-2009 Agustin Martin &lt;agmartin@debian.org&gt;   Released under the same terms of ispell.el and flyspell.el</w:t>
      </w:r>
    </w:p>
    <w:p w14:paraId="0B5DCA58" w14:textId="77777777" w:rsidR="00425AAE" w:rsidRDefault="00425AAE">
      <w:r>
        <w:t>Other dictionaries-common stuff:   Copyright (C) 1999-2008 Rafael Laboissiere &lt;rafael@debian.org&gt;   Copyright (C) 2001-2009 AgustÃ¬n MartÃ¬n Domingo &lt;agmartin@debian.org&gt;   Copyright (C) 2003-2009 RenÃ© Engelhard &lt;rene@debian.org&gt;</w:t>
      </w:r>
    </w:p>
    <w:p w14:paraId="28283962" w14:textId="77777777" w:rsidR="00425AAE" w:rsidRDefault="00425AAE">
      <w:r>
        <w:t xml:space="preserve">  dictionaries-common is released under the terms of the GNU GPL,   version 2, or at your option, any later version.</w:t>
      </w:r>
    </w:p>
    <w:p w14:paraId="2A2E2CE9" w14:textId="77777777" w:rsidR="00425AAE" w:rsidRDefault="00425AAE">
      <w:r>
        <w:t>A copy of the GNU General Public License, versions 2 or 3, should be available in any recent Debian system as /usr/share/common-licenses/GPL-2 and /usr/share/common-licenses/GPL-3. If not, see &lt;http://www.gnu.org/licenses/&gt;.</w:t>
      </w:r>
    </w:p>
    <w:p w14:paraId="487DA4FC" w14:textId="77777777" w:rsidR="00425AAE" w:rsidRDefault="00425AAE">
      <w:r>
        <w:t>The sources for this package can be found on any Debian mirror. [END FILE=dictionaries-common-1.23.10/debian/copyright]</w:t>
      </w:r>
    </w:p>
    <w:p w14:paraId="172F362F" w14:textId="77777777" w:rsidR="00425AAE" w:rsidRDefault="00425AAE" w:rsidP="000727EF">
      <w:pPr>
        <w:pStyle w:val="Heading2"/>
      </w:pPr>
      <w:r>
        <w:t xml:space="preserve"> </w:t>
      </w:r>
      <w:bookmarkStart w:id="118" w:name="_Toc399937936"/>
      <w:r>
        <w:t>diffutils (version 3.3):</w:t>
      </w:r>
      <w:bookmarkEnd w:id="118"/>
    </w:p>
    <w:p w14:paraId="093E6C5D" w14:textId="77777777" w:rsidR="00425AAE" w:rsidRDefault="00425AAE" w:rsidP="000727EF">
      <w:pPr>
        <w:pStyle w:val="Heading3"/>
      </w:pPr>
      <w:r>
        <w:t>diffutils-3.3/debian/copyright:</w:t>
      </w:r>
    </w:p>
    <w:p w14:paraId="3ACFE39B" w14:textId="77777777" w:rsidR="00425AAE" w:rsidRDefault="00425AAE">
      <w:r>
        <w:t>[BEGIN FILE=diffutils-3.3/debian/copyright] This is the Debian prepackaged version of the GNU diffutils package. GNU `diff' was written by Mike Haertel, David Hayes, Richard Stallman, Len Tower, and Paul Eggert.  Wayne Davison designed and implemented the unified output format. GNU `diff3' was written by Randy Smith. GNU `sdiff' was written by Thomas Lord.  GNU `cmp' was written by Torbjorn Granlund and David MacKenzie.</w:t>
      </w:r>
    </w:p>
    <w:p w14:paraId="545B9783" w14:textId="77777777" w:rsidR="00425AAE" w:rsidRDefault="00425AAE">
      <w:r>
        <w:t>The source for this release was obtained from</w:t>
      </w:r>
    </w:p>
    <w:p w14:paraId="58D04D23" w14:textId="77777777" w:rsidR="00425AAE" w:rsidRDefault="00425AAE">
      <w:r>
        <w:t>http://ftp.gnu.org/gnu/diffutils/diffutils-3.3.tar.xz</w:t>
      </w:r>
    </w:p>
    <w:p w14:paraId="4A2C1BAB" w14:textId="77777777" w:rsidR="00425AAE" w:rsidRDefault="00425AAE">
      <w:r>
        <w:t>Program copyright and license: =============================</w:t>
      </w:r>
    </w:p>
    <w:p w14:paraId="192E54CD" w14:textId="77777777" w:rsidR="00425AAE" w:rsidRDefault="00425AAE">
      <w:r>
        <w:t>Copyright (C) 1988-1996, 1998, 2001-2002, 2004, 2006-2007, 2009-2013 Free Software Foundation, Inc.</w:t>
      </w:r>
    </w:p>
    <w:p w14:paraId="2178029C" w14:textId="77777777" w:rsidR="00425AAE" w:rsidRDefault="00425AAE">
      <w:r>
        <w:lastRenderedPageBreak/>
        <w:t xml:space="preserve">  This program is free software: you can redistribute it and/or modify   it under the terms of the GNU General Public License as published by   the Free Software Foundation, either version 3 of the License, or   (at your option) any later version.</w:t>
      </w:r>
    </w:p>
    <w:p w14:paraId="1408CEC0"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30F05871" w14:textId="77777777" w:rsidR="00425AAE" w:rsidRDefault="00425AAE">
      <w:r>
        <w:t>On Debian systems, the complete text of the GNU General Public License may be found in `/usr/share/common-licenses/GPL'.</w:t>
      </w:r>
    </w:p>
    <w:p w14:paraId="0F7DC5D7" w14:textId="77777777" w:rsidR="00425AAE" w:rsidRDefault="00425AAE">
      <w:r>
        <w:t xml:space="preserve"> Manual copyright and license: ============================</w:t>
      </w:r>
    </w:p>
    <w:p w14:paraId="671B73F6" w14:textId="77777777" w:rsidR="00425AAE" w:rsidRDefault="00425AAE">
      <w:r>
        <w:t>Copyright (C) 1992-1994, 1998, 2001-2002, 2004, 2006, 2009-2013 Free Software Foundation, Inc.</w:t>
      </w:r>
    </w:p>
    <w:p w14:paraId="233CA0AD" w14:textId="77777777" w:rsidR="00425AAE" w:rsidRDefault="00425AAE">
      <w: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w:t>
      </w:r>
    </w:p>
    <w:p w14:paraId="67ECCD6F" w14:textId="77777777" w:rsidR="00425AAE" w:rsidRDefault="00425AAE">
      <w:r>
        <w:t>On Debian systems, the complete text of the GNU Free Documentation License may be found in `/usr/share/common-licenses/GFDL'. [END FILE=diffutils-3.3/debian/copyright]</w:t>
      </w:r>
    </w:p>
    <w:p w14:paraId="02920B32" w14:textId="77777777" w:rsidR="00425AAE" w:rsidRDefault="00425AAE" w:rsidP="000727EF">
      <w:pPr>
        <w:pStyle w:val="Heading2"/>
      </w:pPr>
      <w:r>
        <w:t xml:space="preserve"> </w:t>
      </w:r>
      <w:bookmarkStart w:id="119" w:name="_Toc399937937"/>
      <w:r>
        <w:t>discover (version 2.1.2):</w:t>
      </w:r>
      <w:bookmarkEnd w:id="119"/>
    </w:p>
    <w:p w14:paraId="37C437E9" w14:textId="77777777" w:rsidR="00425AAE" w:rsidRDefault="00425AAE" w:rsidP="000727EF">
      <w:pPr>
        <w:pStyle w:val="Heading3"/>
      </w:pPr>
      <w:r>
        <w:t>discover-2.1.2/debian/copyright:</w:t>
      </w:r>
    </w:p>
    <w:p w14:paraId="7DA1A8B4" w14:textId="77777777" w:rsidR="00425AAE" w:rsidRDefault="00425AAE">
      <w:r>
        <w:t>[BEGIN FILE=discover-2.1.2/debian/copyright] This package was debianized by Joseph Carter &lt;knghtbrd@progenylinux.com&gt; on Mon,  2 Oct 2000 10:48:43 -0500</w:t>
      </w:r>
    </w:p>
    <w:p w14:paraId="3DD2080A" w14:textId="77777777" w:rsidR="00425AAE" w:rsidRDefault="00425AAE">
      <w:r>
        <w:t>It was downloaded from &lt;URL:http://archive.progeny.com/progeny/discover/&gt;</w:t>
      </w:r>
    </w:p>
    <w:p w14:paraId="3D8B2AD8" w14:textId="77777777" w:rsidR="00425AAE" w:rsidRDefault="00425AAE">
      <w:r>
        <w:t>Copyright (C) 2001 Progeny Linux Systems, Inc.   Authors: MandrakeSoft; Remy Card; David A. Hinds; GeaArt, Inc.;            Free Software Foundation, Inc.; JesÃºs Bravo Ã</w:t>
      </w:r>
      <w:r>
        <w:rPr>
          <w:rFonts w:ascii="Calibri" w:hAnsi="Calibri" w:cs="Calibri"/>
        </w:rPr>
        <w:t></w:t>
      </w:r>
      <w:r>
        <w:t>lvarez;            Branden Robinson; Jeff Licquia; John R. Daily</w:t>
      </w:r>
    </w:p>
    <w:p w14:paraId="1EF777B0" w14:textId="77777777" w:rsidR="00425AAE" w:rsidRDefault="00425AAE">
      <w:r>
        <w:t>License:</w:t>
      </w:r>
    </w:p>
    <w:p w14:paraId="16B75EE6" w14:textId="77777777" w:rsidR="00425AAE" w:rsidRDefault="00425AAE">
      <w:r>
        <w:t xml:space="preserve">   This package is free software; you can redistribute it and/or modify    it under the terms of the GNU General Public License as published by    the Free Software Foundation; either version 2 of the License, or    (at your option) any later version.</w:t>
      </w:r>
    </w:p>
    <w:p w14:paraId="13C06DBB"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583E600C" w14:textId="77777777" w:rsidR="00425AAE" w:rsidRDefault="00425AAE">
      <w:r>
        <w:t xml:space="preserve">   You should have received a copy of the GNU General Public License    along with this package; if not, write to the Free Software    Foundation, Inc., 51 Franklin St, Fifth Floor, Boston, MA  02110-1301 USA</w:t>
      </w:r>
    </w:p>
    <w:p w14:paraId="6BF78047" w14:textId="77777777" w:rsidR="00425AAE" w:rsidRDefault="00425AAE">
      <w:r>
        <w:t>On Debian systems, the complete text of the GNU General Public License can be found in `/usr/share/common-licenses/GPL'.</w:t>
      </w:r>
    </w:p>
    <w:p w14:paraId="11010E6B" w14:textId="77777777" w:rsidR="00425AAE" w:rsidRDefault="00425AAE">
      <w:r>
        <w:t>[END FILE=discover-2.1.2/debian/copyright]</w:t>
      </w:r>
    </w:p>
    <w:p w14:paraId="7092E4A0" w14:textId="77777777" w:rsidR="00425AAE" w:rsidRDefault="00425AAE" w:rsidP="000727EF">
      <w:pPr>
        <w:pStyle w:val="Heading3"/>
      </w:pPr>
      <w:r>
        <w:lastRenderedPageBreak/>
        <w:t>discover-2.1.2/LICENSE:</w:t>
      </w:r>
    </w:p>
    <w:p w14:paraId="4E59D273" w14:textId="77777777" w:rsidR="00425AAE" w:rsidRDefault="00425AAE">
      <w:r>
        <w:t>[BEGIN FILE=discover-2.1.2/LICENSE] Except where otherwise noted, the following copyright notice and license terms apply to Discover:</w:t>
      </w:r>
    </w:p>
    <w:p w14:paraId="66EB5739" w14:textId="77777777" w:rsidR="00425AAE" w:rsidRDefault="00425AAE">
      <w:r>
        <w:t>Copyright 2002 Progeny Linux Systems, Inc. Copyright 2002 Hewlett-Packard Company</w:t>
      </w:r>
    </w:p>
    <w:p w14:paraId="6D7E108D"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84DF22D" w14:textId="77777777" w:rsidR="00425AAE" w:rsidRDefault="00425AAE">
      <w:r>
        <w:t>The above copyright notice and this permission notice shall be included in all copies or substantial portions of the Software.</w:t>
      </w:r>
    </w:p>
    <w:p w14:paraId="0150730E" w14:textId="77777777" w:rsidR="00425AAE" w:rsidRDefault="00425AAE">
      <w:r>
        <w:t>THE SOFTWARE IS PROVIDED AS IS, WITHOUT WARRANTY OF ANY KIND, EXPRESS OR IMPLIED, INCLUDING BUT NOT LIMITED TO THE WARRANTIES OF MERCHANTABILITY, FITNESS FOR A PARTICULAR PURPOSE AND NONINFRINGEMENT.  IN NO EVENT SHALL THE COPYRIGHT HOLDER(S) BE LIABLE FOR ANY CLAIM, DAMAGES OR OTHER LIABILITY, WHETHER IN AN ACTION OF CONTRACT, TORT OR OTHERWISE, ARISING FROM, OUT OF OR IN CONNECTION WITH THE SOFTWARE OR THE USE OR OTHER DEALINGS IN THE SOFTWARE. [END FILE=discover-2.1.2/LICENSE]</w:t>
      </w:r>
    </w:p>
    <w:p w14:paraId="065A973D" w14:textId="77777777" w:rsidR="00425AAE" w:rsidRDefault="00425AAE" w:rsidP="000727EF">
      <w:pPr>
        <w:pStyle w:val="Heading2fegan"/>
      </w:pPr>
      <w:bookmarkStart w:id="120" w:name="_Toc399937938"/>
      <w:r>
        <w:t>discover-0.4.0</w:t>
      </w:r>
      <w:bookmarkEnd w:id="120"/>
    </w:p>
    <w:p w14:paraId="5C68A6A6" w14:textId="77777777" w:rsidR="00425AAE" w:rsidRDefault="00425AAE" w:rsidP="00053D4A">
      <w:r>
        <w:tab/>
        <w:t>BSD 3 Clause</w:t>
      </w:r>
      <w:r>
        <w:tab/>
        <w:t>http://www.opensource.org/licenses/BSD-3-Clause</w:t>
      </w:r>
    </w:p>
    <w:p w14:paraId="35CE0914" w14:textId="77777777" w:rsidR="00425AAE" w:rsidRDefault="00425AAE" w:rsidP="000727EF">
      <w:pPr>
        <w:pStyle w:val="Heading2"/>
      </w:pPr>
      <w:r>
        <w:t xml:space="preserve"> </w:t>
      </w:r>
      <w:bookmarkStart w:id="121" w:name="_Toc399937939"/>
      <w:r>
        <w:t>discover-data (version 2.2013.01.11):</w:t>
      </w:r>
      <w:bookmarkEnd w:id="121"/>
    </w:p>
    <w:p w14:paraId="3C3F0587" w14:textId="77777777" w:rsidR="00425AAE" w:rsidRDefault="00425AAE" w:rsidP="000727EF">
      <w:pPr>
        <w:pStyle w:val="Heading3"/>
      </w:pPr>
      <w:r>
        <w:t>discover-data-2.2013.01.11/debian/copyright:</w:t>
      </w:r>
    </w:p>
    <w:p w14:paraId="58C3EDE6" w14:textId="77777777" w:rsidR="00425AAE" w:rsidRDefault="00425AAE">
      <w:r>
        <w:t>[BEGIN FILE=discover-data-2.2013.01.11/debian/copyright] Package: discover-data Debian package author: Branden Robinson</w:t>
      </w:r>
    </w:p>
    <w:p w14:paraId="6F8A72EF" w14:textId="77777777" w:rsidR="00425AAE" w:rsidRDefault="00425AAE">
      <w:r>
        <w:t>The contents of this package that are not in the debian/ subdirectory are simple compilations of data and are therefore not copyrightable in the United States (c.f. _Feist Publications, Inc., v. Rural Telephone Service Company, Inc., 499 U.S. 340 (1991)_).</w:t>
      </w:r>
    </w:p>
    <w:p w14:paraId="2D68279F" w14:textId="77777777" w:rsidR="00425AAE" w:rsidRDefault="00425AAE">
      <w:r>
        <w:t>_Feist_ holds that:</w:t>
      </w:r>
    </w:p>
    <w:p w14:paraId="0FC4CEB7" w14:textId="77777777" w:rsidR="00425AAE" w:rsidRDefault="00425AAE">
      <w:r>
        <w:t>Article I, s 8, cl. 8, of the Constitution mandates originality as a prerequisite for copyright protection. The constitutional requirement necessitates independent creation plus a modicum of creativity. Since facts do not owe their origin to an act of authorship, they are not original and, thus, are not copyrightable. Although a compilation of facts may possess the requisite originality because the author typically chooses which facts to include, in what order to place them, and how to arrange the data so that readers may use them effectively, copyright protection extends only to those components of the work that are original to the author, not to the facts themselves. This fact/expression dichotomy severely limits the scope of protection in fact-based works.</w:t>
      </w:r>
    </w:p>
    <w:p w14:paraId="0C3AEEB1" w14:textId="77777777" w:rsidR="00425AAE" w:rsidRDefault="00425AAE">
      <w:r>
        <w:lastRenderedPageBreak/>
        <w:t>Therefore, the hardware information lists that comprise the meat of this package enjoy no copyright protection and are thus in the public domain.</w:t>
      </w:r>
    </w:p>
    <w:p w14:paraId="4BE3B638" w14:textId="77777777" w:rsidR="00425AAE" w:rsidRDefault="00425AAE">
      <w:r>
        <w:t>Note, however, that a number of trademarks may be referenced in the hardware lists (names of vendors and products).  Their usage does not imply a challenge to any such status, and all trademarks, service marks, etc. are the property of their respective owners.</w:t>
      </w:r>
    </w:p>
    <w:p w14:paraId="79D26BD7" w14:textId="77777777" w:rsidR="00425AAE" w:rsidRDefault="00425AAE">
      <w:r>
        <w:t>The remainder of this package is copyrighted and licensed as follows:</w:t>
      </w:r>
    </w:p>
    <w:p w14:paraId="18800DB8" w14:textId="77777777" w:rsidR="00425AAE" w:rsidRDefault="00425AAE">
      <w:r>
        <w:t>Package infrastructure:</w:t>
      </w:r>
    </w:p>
    <w:p w14:paraId="039B1401" w14:textId="77777777" w:rsidR="00425AAE" w:rsidRDefault="00425AAE">
      <w:r>
        <w:t>Copyright 2001,2002 Progeny Linux Systems, Inc. Copyright 2002 Hewlett-Packard Company      Written by Branden Robinson for Progeny Linux Systems, Inc.</w:t>
      </w:r>
    </w:p>
    <w:p w14:paraId="6F5B1AC4" w14:textId="77777777" w:rsidR="00425AAE" w:rsidRDefault="00425AAE">
      <w:r>
        <w:t>lst2xml conversion script:</w:t>
      </w:r>
    </w:p>
    <w:p w14:paraId="151EB815" w14:textId="77777777" w:rsidR="00425AAE" w:rsidRDefault="00425AAE">
      <w:r>
        <w:t>Copyright 2002 Progeny Linux Systems, Inc. Copyright 2002 Hewlett-Packard Company      Written by Eric Gillespie, John R. Daily, and Josh Bressers      for Progeny Linux Systems, Inc.</w:t>
      </w:r>
    </w:p>
    <w:p w14:paraId="5688C03D"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743D05B" w14:textId="77777777" w:rsidR="00425AAE" w:rsidRDefault="00425AAE">
      <w:r>
        <w:t>The above copyright notice and this permission notice shall be included in all copies or substantial portions of the Software.</w:t>
      </w:r>
    </w:p>
    <w:p w14:paraId="5F9D17FC" w14:textId="77777777" w:rsidR="00425AAE" w:rsidRDefault="00425AAE">
      <w:r>
        <w:t>THE SOFTWARE IS PROVIDED AS IS, WITHOUT WARRANTY OF ANY KIND, EXPRESS OR IMPLIED, INCLUDING BUT NOT LIMITED TO THE WARRANTIES OF MERCHANTABILITY, FITNESS FOR A PARTICULAR PURPOSE AND NONINFRINGEMENT.  IN NO EVENT SHALL THE COPYRIGHT HOLDER(S) BE LIABLE FOR ANY CLAIM, DAMAGES OR OTHER LIABILITY, WHETHER IN AN ACTION OF CONTRACT, TORT OR OTHERWISE, ARISING FROM, OUT OF OR IN CONNECTION WITH THE SOFTWARE OR THE USE OR OTHER DEALINGS IN THE SOFTWARE.</w:t>
      </w:r>
    </w:p>
    <w:p w14:paraId="28AE1217" w14:textId="77777777" w:rsidR="00425AAE" w:rsidRDefault="00425AAE">
      <w:r>
        <w:t>$Progeny$ [END FILE=discover-data-2.2013.01.11/debian/copyright]</w:t>
      </w:r>
    </w:p>
    <w:p w14:paraId="38F8B347" w14:textId="77777777" w:rsidR="00425AAE" w:rsidRDefault="00425AAE" w:rsidP="000727EF">
      <w:pPr>
        <w:pStyle w:val="Heading2fegan"/>
      </w:pPr>
      <w:bookmarkStart w:id="122" w:name="_Toc399937940"/>
      <w:r>
        <w:t>diskimage-builder-59f7ec84dff1545aefc91ec4449c34f77845dd18</w:t>
      </w:r>
      <w:bookmarkEnd w:id="122"/>
    </w:p>
    <w:p w14:paraId="38028A1A" w14:textId="77777777" w:rsidR="00425AAE" w:rsidRDefault="00425AAE" w:rsidP="00053D4A">
      <w:r>
        <w:tab/>
        <w:t>Apache 2</w:t>
      </w:r>
      <w:r>
        <w:tab/>
        <w:t>http://www.apache.org/licenses/LICENSE-2.0</w:t>
      </w:r>
    </w:p>
    <w:p w14:paraId="5478E315" w14:textId="77777777" w:rsidR="00425AAE" w:rsidRDefault="00425AAE" w:rsidP="000727EF">
      <w:pPr>
        <w:pStyle w:val="Heading2"/>
      </w:pPr>
      <w:r>
        <w:t xml:space="preserve"> </w:t>
      </w:r>
      <w:bookmarkStart w:id="123" w:name="_Toc399937941"/>
      <w:r>
        <w:t>distro-info (version 0.13):</w:t>
      </w:r>
      <w:bookmarkEnd w:id="123"/>
    </w:p>
    <w:p w14:paraId="3CAC7C17" w14:textId="77777777" w:rsidR="00425AAE" w:rsidRDefault="00425AAE" w:rsidP="000727EF">
      <w:pPr>
        <w:pStyle w:val="Heading3"/>
      </w:pPr>
      <w:r>
        <w:t>distro-info-0.13/debian/copyright:</w:t>
      </w:r>
    </w:p>
    <w:p w14:paraId="40214191" w14:textId="77777777" w:rsidR="00425AAE" w:rsidRDefault="00425AAE">
      <w:r>
        <w:t>[BEGIN FILE=distro-info-0.13/debian/copyright] Format: http://www.debian.org/doc/packaging-manuals/copyright-format/1.0/ Upstream-Name: distro-info Upstream-Contact: Benjamin Drung &lt;bdrung@debian.org&gt;</w:t>
      </w:r>
    </w:p>
    <w:p w14:paraId="56DD2EE4" w14:textId="77777777" w:rsidR="00425AAE" w:rsidRDefault="00425AAE">
      <w:r>
        <w:lastRenderedPageBreak/>
        <w:t>Files: * Copyright: 2009-2014, Benjamin Drung &lt;bdrung@debian.org&gt;            2010-2011, Stefano Rivera &lt;stefanor@debian.org&gt; License: ISC</w:t>
      </w:r>
    </w:p>
    <w:p w14:paraId="7E5CCB26" w14:textId="77777777" w:rsidR="00425AAE" w:rsidRDefault="00425AAE">
      <w:r>
        <w:t>Files: shell/*-distro-info.in shell/distro-info-util.sh Copyright: 2012 Canonical Ltd. License: ISC</w:t>
      </w:r>
    </w:p>
    <w:p w14:paraId="48EA6757" w14:textId="77777777" w:rsidR="00425AAE" w:rsidRDefault="00425AAE">
      <w:r>
        <w:t>License: ISC  Permission to use, copy, modify, and/or distribute this software for any  purpose with or without fee is hereby granted, provided that the above  copyright notice and this permission notice appear in all copies.  .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 [END FILE=distro-info-0.13/debian/copyright]</w:t>
      </w:r>
    </w:p>
    <w:p w14:paraId="638B5C3B" w14:textId="77777777" w:rsidR="00425AAE" w:rsidRDefault="00425AAE" w:rsidP="000727EF">
      <w:pPr>
        <w:pStyle w:val="Heading2"/>
      </w:pPr>
      <w:r>
        <w:t xml:space="preserve"> </w:t>
      </w:r>
      <w:bookmarkStart w:id="124" w:name="_Toc399937942"/>
      <w:r>
        <w:t>distro-info-data (version 0.21):</w:t>
      </w:r>
      <w:bookmarkEnd w:id="124"/>
    </w:p>
    <w:p w14:paraId="745E2549" w14:textId="77777777" w:rsidR="00425AAE" w:rsidRDefault="00425AAE" w:rsidP="000727EF">
      <w:pPr>
        <w:pStyle w:val="Heading3"/>
      </w:pPr>
      <w:r>
        <w:t>distro-info-data-0.21/debian/copyright:</w:t>
      </w:r>
    </w:p>
    <w:p w14:paraId="5AC96A43" w14:textId="77777777" w:rsidR="00425AAE" w:rsidRDefault="00425AAE">
      <w:r>
        <w:t>[BEGIN FILE=distro-info-data-0.21/debian/copyright] Format: http://www.debian.org/doc/packaging-manuals/copyright-format/1.0/ Upstream-Name: distro-info-data Upstream-Contact: Benjamin Drung &lt;bdrung@debian.org&gt;</w:t>
      </w:r>
    </w:p>
    <w:p w14:paraId="7BFE7935" w14:textId="77777777" w:rsidR="00425AAE" w:rsidRDefault="00425AAE">
      <w:r>
        <w:t>Files: * Copyright: 2009-2013, Benjamin Drung &lt;bdrung@debian.org&gt; License: ISC  Permission to use, copy, modify, and/or distribute this software for any  purpose with or without fee is hereby granted, provided that the above  copyright notice and this permission notice appear in all copies.  .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 [END FILE=distro-info-data-0.21/debian/copyright]</w:t>
      </w:r>
    </w:p>
    <w:p w14:paraId="6C7CE388" w14:textId="77777777" w:rsidR="00425AAE" w:rsidRDefault="00425AAE" w:rsidP="000727EF">
      <w:pPr>
        <w:pStyle w:val="Heading2fegan"/>
      </w:pPr>
      <w:bookmarkStart w:id="125" w:name="_Toc399937943"/>
      <w:r>
        <w:t>Django-1.6.6</w:t>
      </w:r>
      <w:bookmarkEnd w:id="125"/>
    </w:p>
    <w:p w14:paraId="0E31CD39" w14:textId="77777777" w:rsidR="00425AAE" w:rsidRDefault="00425AAE" w:rsidP="00053D4A">
      <w:r>
        <w:tab/>
        <w:t>BSD 3 Clause</w:t>
      </w:r>
      <w:r>
        <w:tab/>
        <w:t>http://www.opensource.org/licenses/BSD-3-Clause</w:t>
      </w:r>
    </w:p>
    <w:p w14:paraId="279ABE14" w14:textId="77777777" w:rsidR="00425AAE" w:rsidRDefault="00425AAE" w:rsidP="000727EF">
      <w:pPr>
        <w:pStyle w:val="Heading2fegan"/>
      </w:pPr>
      <w:bookmarkStart w:id="126" w:name="_Toc399937944"/>
      <w:r>
        <w:t>django-appconf-0.6</w:t>
      </w:r>
      <w:bookmarkEnd w:id="126"/>
    </w:p>
    <w:p w14:paraId="767ACBD8" w14:textId="77777777" w:rsidR="00425AAE" w:rsidRDefault="00425AAE" w:rsidP="00053D4A">
      <w:r>
        <w:tab/>
        <w:t>BSD 3 Clause</w:t>
      </w:r>
      <w:r>
        <w:tab/>
        <w:t>http://www.opensource.org/licenses/BSD-3-Clause</w:t>
      </w:r>
    </w:p>
    <w:p w14:paraId="5FEB21B7" w14:textId="77777777" w:rsidR="00425AAE" w:rsidRDefault="00425AAE" w:rsidP="000727EF">
      <w:pPr>
        <w:pStyle w:val="Heading2fegan"/>
      </w:pPr>
      <w:bookmarkStart w:id="127" w:name="_Toc399937945"/>
      <w:r>
        <w:lastRenderedPageBreak/>
        <w:t>django-compressor-1.4</w:t>
      </w:r>
      <w:r>
        <w:tab/>
        <w:t>MIT</w:t>
      </w:r>
      <w:bookmarkEnd w:id="127"/>
    </w:p>
    <w:p w14:paraId="5A795A3F" w14:textId="77777777" w:rsidR="00425AAE" w:rsidRDefault="00425AAE" w:rsidP="00053D4A">
      <w:r>
        <w:tab/>
        <w:t>http://www.opensource.org/licenses/mit-license.php</w:t>
      </w:r>
    </w:p>
    <w:p w14:paraId="7C880AE2" w14:textId="77777777" w:rsidR="00425AAE" w:rsidRDefault="00425AAE" w:rsidP="000727EF">
      <w:pPr>
        <w:pStyle w:val="Heading2fegan"/>
      </w:pPr>
      <w:bookmarkStart w:id="128" w:name="_Toc399937946"/>
      <w:r>
        <w:t>django-openstack-auth-1.1.6</w:t>
      </w:r>
      <w:bookmarkEnd w:id="128"/>
    </w:p>
    <w:p w14:paraId="0A1684CE" w14:textId="77777777" w:rsidR="00425AAE" w:rsidRDefault="00425AAE" w:rsidP="00053D4A">
      <w:r>
        <w:tab/>
        <w:t>Apache 2</w:t>
      </w:r>
      <w:r>
        <w:tab/>
        <w:t>http://www.apache.org/licenses/LICENSE-2.0</w:t>
      </w:r>
    </w:p>
    <w:p w14:paraId="1CF17A53" w14:textId="77777777" w:rsidR="00425AAE" w:rsidRDefault="00425AAE" w:rsidP="000727EF">
      <w:pPr>
        <w:pStyle w:val="Heading2fegan"/>
      </w:pPr>
      <w:bookmarkStart w:id="129" w:name="_Toc399937947"/>
      <w:r>
        <w:t>django-pyscss-1.0.2</w:t>
      </w:r>
      <w:bookmarkEnd w:id="129"/>
    </w:p>
    <w:p w14:paraId="76EE916C" w14:textId="77777777" w:rsidR="00425AAE" w:rsidRDefault="00425AAE" w:rsidP="00053D4A">
      <w:r>
        <w:tab/>
        <w:t>BSD 3 Clause</w:t>
      </w:r>
      <w:r>
        <w:tab/>
        <w:t>http://www.opensource.org/licenses/BSD-3-Clause</w:t>
      </w:r>
    </w:p>
    <w:p w14:paraId="394DE32E" w14:textId="77777777" w:rsidR="00425AAE" w:rsidRDefault="00425AAE" w:rsidP="000727EF">
      <w:pPr>
        <w:pStyle w:val="Heading2"/>
      </w:pPr>
      <w:r>
        <w:t xml:space="preserve"> </w:t>
      </w:r>
      <w:bookmarkStart w:id="130" w:name="_Toc399937948"/>
      <w:r>
        <w:t>dkms (version 2.2.0.3):</w:t>
      </w:r>
      <w:bookmarkEnd w:id="130"/>
    </w:p>
    <w:p w14:paraId="7C113ACB" w14:textId="77777777" w:rsidR="00425AAE" w:rsidRDefault="00425AAE" w:rsidP="000727EF">
      <w:pPr>
        <w:pStyle w:val="Heading3"/>
      </w:pPr>
      <w:r>
        <w:t>dkms-2.2.0.3/debian/copyright:</w:t>
      </w:r>
    </w:p>
    <w:p w14:paraId="3C096AD8" w14:textId="77777777" w:rsidR="00425AAE" w:rsidRDefault="00425AAE">
      <w:r>
        <w:t>[BEGIN FILE=dkms-2.2.0.3/debian/copyright] Source: http://linux.dell.com/dkms/</w:t>
      </w:r>
    </w:p>
    <w:p w14:paraId="5054A5ED" w14:textId="77777777" w:rsidR="00425AAE" w:rsidRDefault="00425AAE">
      <w:r>
        <w:t>Files: debian/HOWTO.Debian Copyright: Â© 2008, Dell, Inc. &lt;dkms-devel@lists.us.dell.com&gt;                    Mario Limonciello &lt;Mario_Limonciello@dell.com&gt; License: GPL-2+  This package is free software; you can redistribute it and/or modify  it under the terms of the GNU General Public License as published by  the Free Software Foundation; either version 2 of the License, or  (at your option) any later version.</w:t>
      </w:r>
    </w:p>
    <w:p w14:paraId="5A6E5D8C" w14:textId="77777777" w:rsidR="00425AAE" w:rsidRDefault="00425AAE">
      <w:r>
        <w:t>Files: debian/* Copyright: Â© 2008-2009, David Paleino &lt;d.paleino@gmail.com&gt;            Â© 2005-2008, Matt Domsch &lt;Matt_Domsch@dell.com&gt;            Â© 2008-2009, Mario Limonciello &lt;Mario_Limonciello@dell.com&gt;            Â© 2008-2009, Giuseppe Iuculano &lt;giuseppe@iuculano.it&gt; License: GPL-2+</w:t>
      </w:r>
    </w:p>
    <w:p w14:paraId="5707A5A4" w14:textId="77777777" w:rsidR="00425AAE" w:rsidRDefault="00425AAE">
      <w:r>
        <w:t>Files: * Copyright: Â© 2003-2009, Dell, Inc. &lt;dkms-devel@lists.us.dell.com&gt; License: GPL-2+</w:t>
      </w:r>
    </w:p>
    <w:p w14:paraId="5B6A5FFD" w14:textId="77777777" w:rsidR="00425AAE" w:rsidRDefault="00425AAE">
      <w:r>
        <w:t>On Debian systems, the complete text of the GNU General Public License v2 can be found in `/usr/share/common-licenses/GPL-2'. [END FILE=dkms-2.2.0.3/debian/copyright]</w:t>
      </w:r>
    </w:p>
    <w:p w14:paraId="1AF15DD4" w14:textId="77777777" w:rsidR="00425AAE" w:rsidRDefault="00425AAE" w:rsidP="000727EF">
      <w:pPr>
        <w:pStyle w:val="Heading2"/>
      </w:pPr>
      <w:r>
        <w:t xml:space="preserve"> </w:t>
      </w:r>
      <w:bookmarkStart w:id="131" w:name="_Toc399937949"/>
      <w:r>
        <w:t>dmidecode (version 2.12):</w:t>
      </w:r>
      <w:bookmarkEnd w:id="131"/>
    </w:p>
    <w:p w14:paraId="38A95D97" w14:textId="77777777" w:rsidR="00425AAE" w:rsidRDefault="00425AAE" w:rsidP="000727EF">
      <w:pPr>
        <w:pStyle w:val="Heading3"/>
      </w:pPr>
      <w:r>
        <w:t>dmidecode-2.12/debian/copyright:</w:t>
      </w:r>
    </w:p>
    <w:p w14:paraId="54783FF2" w14:textId="77777777" w:rsidR="00425AAE" w:rsidRDefault="00425AAE">
      <w:r>
        <w:t>[BEGIN FILE=dmidecode-2.12/debian/copyright] Format: http://www.debian.org/doc/packaging-manuals/copyright-format/1.0/ Upstream-Name: dmidecode Upstream-Contact: dmidecode-devel@nongnu.org Source: http://download.savannah.gnu.org/releases/demidecode/</w:t>
      </w:r>
    </w:p>
    <w:p w14:paraId="243A1BCE" w14:textId="77777777" w:rsidR="00425AAE" w:rsidRDefault="00425AAE">
      <w:r>
        <w:t>Files: * Copyright: 2002-2011 Jean Delvare &lt;khali@linux-fr.org&gt;            2002 Alan Cox &lt;alan@redhat.com&gt;            2010 Anton Arapov &lt;anton@redhat.com&gt; License: GPL-2+</w:t>
      </w:r>
    </w:p>
    <w:p w14:paraId="64496F19" w14:textId="77777777" w:rsidR="00425AAE" w:rsidRDefault="00425AAE">
      <w:r>
        <w:lastRenderedPageBreak/>
        <w:t>Files: debian/* Copyright: 2003-2007 Petter Reinholdtsen &lt;pere@debian.org&gt;            2011-2012 Daniel Baumann &lt;daniel.baumann@progress-technologies.net&gt;            2014      JÃ¶rg Frings-FÃ¼rst &lt;debian@jff-webhosting.net&gt; License: GPL-2+</w:t>
      </w:r>
    </w:p>
    <w:p w14:paraId="7037F3F0"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The complete text of the GNU General Public License  can be found in /usr/share/common-licenses/GPL-2 file. [END FILE=dmidecode-2.12/debian/copyright]</w:t>
      </w:r>
    </w:p>
    <w:p w14:paraId="2D962092" w14:textId="77777777" w:rsidR="00425AAE" w:rsidRDefault="00425AAE" w:rsidP="000727EF">
      <w:pPr>
        <w:pStyle w:val="Heading2"/>
      </w:pPr>
      <w:r>
        <w:t xml:space="preserve"> </w:t>
      </w:r>
      <w:bookmarkStart w:id="132" w:name="_Toc399937950"/>
      <w:r>
        <w:t>dnsmasq (version 2.71):</w:t>
      </w:r>
      <w:bookmarkEnd w:id="132"/>
    </w:p>
    <w:p w14:paraId="736C478B" w14:textId="77777777" w:rsidR="00425AAE" w:rsidRDefault="00425AAE" w:rsidP="000727EF">
      <w:pPr>
        <w:pStyle w:val="Heading3"/>
      </w:pPr>
      <w:r>
        <w:t>dnsmasq-2.71/debian/copyright:</w:t>
      </w:r>
    </w:p>
    <w:p w14:paraId="1C019CC7" w14:textId="77777777" w:rsidR="00425AAE" w:rsidRDefault="00425AAE">
      <w:r>
        <w:t>[BEGIN FILE=dnsmasq-2.71/debian/copyright] dnsmasq is Copyright (c) 2000-2013 Simon Kelley</w:t>
      </w:r>
    </w:p>
    <w:p w14:paraId="04E84CBF" w14:textId="77777777" w:rsidR="00425AAE" w:rsidRDefault="00425AAE">
      <w:r>
        <w:t>It was downloaded from: http://www.thekelleys.org.uk/dnsmasq/</w:t>
      </w:r>
    </w:p>
    <w:p w14:paraId="5ED4F5AE" w14:textId="77777777" w:rsidR="00425AAE" w:rsidRDefault="00425AAE">
      <w:r>
        <w:t xml:space="preserve">   This program is free software; you can redistribute it and/or modify    it under the terms of the GNU General Public License as published by    the Free Software Foundation; version 2 dated June, 1991, or    (at your option) version 3 dated 29 June, 2007.      This program is distributed in the hope that it will be useful,    but WITHOUT ANY WARRANTY; without even the implied warranty of    MERCHANTABILITY or FITNESS FOR A PARTICULAR PURPOSE.  See the    GNU General Public License for more details.</w:t>
      </w:r>
    </w:p>
    <w:p w14:paraId="2AE1FA31" w14:textId="77777777" w:rsidR="00425AAE" w:rsidRDefault="00425AAE">
      <w:r>
        <w:t>On Debian GNU/Linux systems, the text of the GNU general public license is  available in the file /usr/share/common-licenses/GPL-2 or  /usr/share/common-licenses/GPL-3</w:t>
      </w:r>
    </w:p>
    <w:p w14:paraId="3A47E572" w14:textId="77777777" w:rsidR="00425AAE" w:rsidRDefault="00425AAE">
      <w:r>
        <w:t>The Debian package of dnsmasq was created by Simon Kelley with assistance  from Lars Bahner.</w:t>
      </w:r>
    </w:p>
    <w:p w14:paraId="733A105E" w14:textId="77777777" w:rsidR="00425AAE" w:rsidRDefault="00425AAE">
      <w:r>
        <w:t>[END FILE=dnsmasq-2.71/debian/copyright]</w:t>
      </w:r>
    </w:p>
    <w:p w14:paraId="1592CAB5" w14:textId="77777777" w:rsidR="00425AAE" w:rsidRDefault="00425AAE" w:rsidP="000727EF">
      <w:pPr>
        <w:pStyle w:val="Heading2fegan"/>
      </w:pPr>
      <w:bookmarkStart w:id="133" w:name="_Toc399937951"/>
      <w:r>
        <w:t>dnspython-1.11.1</w:t>
      </w:r>
      <w:bookmarkEnd w:id="133"/>
    </w:p>
    <w:p w14:paraId="3B772C3D" w14:textId="77777777" w:rsidR="00425AAE" w:rsidRDefault="00425AAE" w:rsidP="00053D4A">
      <w:r>
        <w:tab/>
        <w:t>BSD 2 Clause</w:t>
      </w:r>
      <w:r>
        <w:tab/>
      </w:r>
      <w:hyperlink r:id="rId16" w:history="1">
        <w:r w:rsidRPr="00F3266D">
          <w:rPr>
            <w:rStyle w:val="Hyperlink"/>
          </w:rPr>
          <w:t>http://www.opensource.org/licenses/BSD-2-Clause</w:t>
        </w:r>
      </w:hyperlink>
    </w:p>
    <w:p w14:paraId="65E8F99F" w14:textId="77777777" w:rsidR="00425AAE" w:rsidRDefault="00425AAE" w:rsidP="00053D4A">
      <w:r>
        <w:tab/>
      </w:r>
      <w:r w:rsidRPr="00CE7DF1">
        <w:t>Freeware</w:t>
      </w:r>
    </w:p>
    <w:p w14:paraId="35BD4452" w14:textId="77777777" w:rsidR="00425AAE" w:rsidRDefault="00425AAE" w:rsidP="000727EF">
      <w:pPr>
        <w:pStyle w:val="Heading2"/>
      </w:pPr>
      <w:bookmarkStart w:id="134" w:name="_Toc399937952"/>
      <w:r>
        <w:t>Document Object Model (DOM) v. Level 3</w:t>
      </w:r>
      <w:bookmarkEnd w:id="134"/>
    </w:p>
    <w:p w14:paraId="38F2C56C" w14:textId="77777777" w:rsidR="00425AAE" w:rsidRDefault="00425AAE" w:rsidP="00E77BEE">
      <w:r>
        <w:t xml:space="preserve"> – This notice is provided with respect to Document Object Model (DOM) v. Level 3, which may be included with this software: </w:t>
      </w:r>
    </w:p>
    <w:p w14:paraId="548C8C96" w14:textId="77777777" w:rsidR="00425AAE" w:rsidRDefault="00425AAE">
      <w:r>
        <w:t>W3CÃƒÂ½ÃƒÂ½ SOFTWARE NOTICE AND LICENSE</w:t>
      </w:r>
    </w:p>
    <w:p w14:paraId="2EFA33DB" w14:textId="77777777" w:rsidR="00425AAE" w:rsidRDefault="00425AAE">
      <w:r>
        <w:lastRenderedPageBreak/>
        <w:t>http://www.w3.org/Consortium/Legal/2002/copyright-software-20021231</w:t>
      </w:r>
    </w:p>
    <w:p w14:paraId="4FA41879" w14:textId="77777777" w:rsidR="00425AAE" w:rsidRDefault="00425AAE">
      <w:r>
        <w:t>This work (and included software, documentation such as READMEs, or other related items) is being provided by the copyright holders under the following license. By obtaining, using and/or copying this work, you (the licensee) agree that you have read, understood, and will comply with the following terms and conditions.</w:t>
      </w:r>
    </w:p>
    <w:p w14:paraId="654BB179" w14:textId="77777777" w:rsidR="00425AAE" w:rsidRDefault="00425AAE">
      <w:r>
        <w:t>Permission to copy, modify, and distribute this software and its documentation, with or without modification, for any purpose and without fee or royalty is hereby granted, provided that you include the following on ALL copies of the software and documentation or portions thereof, including modifications:    1.The full text of this NOTICE in a location viewable to users of the redistributed or derivative work.     2.Any pre-existing intellectual property disclaimers, notices, or terms and conditions. If none exist, the      W3C Software Short Notice should be included (hypertext is preferred, text is permitted) within the body      of any redistributed or derivative code.     3.Notice of any changes or modifications to the files, including the date changes were made. (We      recommend you provide URIs to the location from which the code is derived.)  THIS SOFTWARE AND DOCUMENTATION IS PROVIDED AS IS, AND COPYRIGHT HOLDERS MAKENO REPRESENTATIONS OR WARRANTIES, EXPRESS OR IMPLIED, INCLUDING BUT NOT LIMITED TO, WARRANTIES OF MERCHANTABILITY OR FITNESS FOR ANY PARTICULAR PURPOSE OR THAT THEUSE OF THE SOFTWARE OR DOCUMENTATION WILL NOT INFRINGE ANY THIRD PARTY PATENTS,COPYRIGHTS, TRADEMARKS OR OTHER RIGHTS.</w:t>
      </w:r>
    </w:p>
    <w:p w14:paraId="23E44ECB" w14:textId="77777777" w:rsidR="00425AAE" w:rsidRDefault="00425AAE">
      <w:r>
        <w:t>COPYRIGHT HOLDERS WILL NOT BE LIABLE FOR ANY DIRECT, INDIRECT, SPECIAL ORCONSEQUENTIAL DAMAGES ARISING OUT OF ANY USE OF THE SOFTWARE OR DOCUMENTATION. The name and trademarks of copyright holders may NOT be used in advertising or publicity pertaining to the software without specific, written prior permission. Title to copyright in this software and any associated documentation will at all times remain with copyright holders.</w:t>
      </w:r>
    </w:p>
    <w:p w14:paraId="08AF8170" w14:textId="77777777" w:rsidR="00425AAE" w:rsidRDefault="00425AAE">
      <w:r>
        <w:t>____________________________________</w:t>
      </w:r>
    </w:p>
    <w:p w14:paraId="5005684C" w14:textId="77777777" w:rsidR="00425AAE" w:rsidRDefault="00425AAE">
      <w:r>
        <w:t>This formulation of W3C's notice and license became active on December 31 2002. This version removes the copyright ownership notice such that this license can be used with materials other than those owned by the W3C, reflects that ERCIM is now a host of the W3C, includes references to this specific dated version of the license, and removes the ambiguous grant of use. Otherwise, this version is the same as the previous version and is written so as to preserve the Free Software Foundation's assessment of GPL compatibility and OSI's certification under the Open Source Definition. Please see our Copyright FAQ for common questions about using materials from our site, including specific terms and conditions for packages like libwww, Amaya, and Jigsaw. Other questions about this notice can be directed to  site-policy@w3.org.</w:t>
      </w:r>
    </w:p>
    <w:p w14:paraId="7A7F17CD" w14:textId="77777777" w:rsidR="00425AAE" w:rsidRDefault="00425AAE" w:rsidP="000727EF">
      <w:pPr>
        <w:pStyle w:val="Heading2fegan"/>
      </w:pPr>
      <w:bookmarkStart w:id="135" w:name="_Toc399937953"/>
      <w:r>
        <w:t>docutils-0.9.1</w:t>
      </w:r>
      <w:bookmarkEnd w:id="135"/>
      <w:r>
        <w:tab/>
      </w:r>
    </w:p>
    <w:p w14:paraId="78C11EC3" w14:textId="77777777" w:rsidR="00425AAE" w:rsidRDefault="00425AAE" w:rsidP="00D85116">
      <w:pPr>
        <w:ind w:firstLine="720"/>
      </w:pPr>
      <w:r>
        <w:t>BSD 2 Clause</w:t>
      </w:r>
      <w:r>
        <w:tab/>
      </w:r>
      <w:hyperlink r:id="rId17" w:history="1">
        <w:r w:rsidRPr="00F3266D">
          <w:rPr>
            <w:rStyle w:val="Hyperlink"/>
          </w:rPr>
          <w:t>http://www.opensource.org/licenses/BSD-2-Clause</w:t>
        </w:r>
      </w:hyperlink>
    </w:p>
    <w:p w14:paraId="23C61275" w14:textId="77777777" w:rsidR="00425AAE" w:rsidRDefault="00425AAE" w:rsidP="00053D4A">
      <w:r>
        <w:tab/>
        <w:t>Public Domain</w:t>
      </w:r>
      <w:r>
        <w:tab/>
        <w:t>https://www.gnu.org/philosophy/categories.html#publicdomainsoftware</w:t>
      </w:r>
    </w:p>
    <w:p w14:paraId="00BED079" w14:textId="77777777" w:rsidR="00425AAE" w:rsidRDefault="00425AAE" w:rsidP="00D85116">
      <w:pPr>
        <w:ind w:firstLine="720"/>
      </w:pPr>
      <w:r w:rsidRPr="00CE7DF1">
        <w:t>Python 2.1.1</w:t>
      </w:r>
      <w:r w:rsidRPr="00CE7DF1">
        <w:tab/>
        <w:t>http://opensource.org/licenses/Python-2.0</w:t>
      </w:r>
    </w:p>
    <w:p w14:paraId="33506DC0" w14:textId="77777777" w:rsidR="00425AAE" w:rsidRDefault="00425AAE" w:rsidP="000727EF">
      <w:pPr>
        <w:pStyle w:val="Heading2fegan"/>
      </w:pPr>
      <w:bookmarkStart w:id="136" w:name="_Toc399937954"/>
      <w:r>
        <w:lastRenderedPageBreak/>
        <w:t>dogpile.cache-0.5.4</w:t>
      </w:r>
      <w:bookmarkEnd w:id="136"/>
    </w:p>
    <w:p w14:paraId="2F8F36A5" w14:textId="77777777" w:rsidR="00425AAE" w:rsidRDefault="00425AAE" w:rsidP="00053D4A">
      <w:r>
        <w:tab/>
        <w:t>BSD 3 Clause</w:t>
      </w:r>
      <w:r>
        <w:tab/>
        <w:t>http://www.opensource.org/licenses/BSD-3-Clause</w:t>
      </w:r>
    </w:p>
    <w:p w14:paraId="24301965" w14:textId="77777777" w:rsidR="00425AAE" w:rsidRDefault="00425AAE" w:rsidP="000727EF">
      <w:pPr>
        <w:pStyle w:val="Heading2fegan"/>
      </w:pPr>
      <w:bookmarkStart w:id="137" w:name="_Toc399937955"/>
      <w:r>
        <w:t>dogpile.core-0.4.1</w:t>
      </w:r>
      <w:bookmarkEnd w:id="137"/>
    </w:p>
    <w:p w14:paraId="644AF16C" w14:textId="77777777" w:rsidR="00425AAE" w:rsidRDefault="00425AAE" w:rsidP="00053D4A">
      <w:r>
        <w:tab/>
        <w:t>BSD 3 Clause</w:t>
      </w:r>
      <w:r>
        <w:tab/>
        <w:t>http://www.opensource.org/licenses/BSD-3-Clause</w:t>
      </w:r>
    </w:p>
    <w:p w14:paraId="2A1CA77F" w14:textId="77777777" w:rsidR="00425AAE" w:rsidRDefault="00425AAE" w:rsidP="000727EF">
      <w:pPr>
        <w:pStyle w:val="Heading2"/>
      </w:pPr>
      <w:r>
        <w:t xml:space="preserve"> </w:t>
      </w:r>
      <w:bookmarkStart w:id="138" w:name="_Toc399937956"/>
      <w:r>
        <w:t>dpkg (version 1.17.10):</w:t>
      </w:r>
      <w:bookmarkEnd w:id="138"/>
    </w:p>
    <w:p w14:paraId="28527A78" w14:textId="77777777" w:rsidR="00425AAE" w:rsidRDefault="00425AAE" w:rsidP="000727EF">
      <w:pPr>
        <w:pStyle w:val="Heading3"/>
      </w:pPr>
      <w:r>
        <w:t>dpkg-1.17.10/debian/copyright:</w:t>
      </w:r>
    </w:p>
    <w:p w14:paraId="7F31246F" w14:textId="77777777" w:rsidR="00425AAE" w:rsidRDefault="00425AAE">
      <w:r>
        <w:t>[BEGIN FILE=dpkg-1.17.10/debian/copyright] This is Debian's package maintenance system.</w:t>
      </w:r>
    </w:p>
    <w:p w14:paraId="1B4FA42C" w14:textId="77777777" w:rsidR="00425AAE" w:rsidRDefault="00425AAE">
      <w:r>
        <w:t>Copyright Â© 2009-2010 Modestas Vainius &lt;modax@debian.org&gt; Copyright Â© 2009 Romain Francoise &lt;rfrancoise@debian.org&gt; Copyright Â© 2008 Zack Weinberg &lt;zackw@panix.com&gt; Copyright Â© 2007 Colin Watson &lt;cjwatson@debian.org&gt; Copyright Â© 2007 Don Armstrong &lt;don@donarmstrong.com&gt; Copyright Â© 2007 Nicolas FranÃ§ois &lt;nicolas.francois@centraliens.net&gt; Copyright Â© 2007-2010 RaphaÃ«l Hertzog &lt;hertzog@debian.org&gt; Copyright Â© 2006-2010 Guillem Jover &lt;guillem@debian.org&gt; Copyright Â© 2006-2008 Frank Lichtenheld &lt;djpig@debian.org&gt; Copyright Â© 2004-2005 Scott James Remnant &lt;scott@netsplit.com&gt; Copyright Â© 2004-2005, 2007-2008 Canonical Ltd. Copyright Â© 2001,2007 Joey Hess &lt;joeyh@debian.org&gt; Copyright Â© 1999-2002 Wichert Akkerman &lt;wakkerma@debian.org&gt; Copyright Â© 1999-2001 Marcus Brinkmann &lt;brinkmd@debian.org&gt; Copyright Â© 1999 Richard Kettlewell &lt;rjk@sfere.greenend.org.uk&gt; Copyright Â© 1999 Ben Collins &lt;bcollins@debian.org&gt; Copyright Â© 1999 Roderick Shertler &lt;roderick@argon.org&gt; Copyright Â© 1998-1999 Martin Schulze &lt;joey@infodrom.north.de&gt; Copyright Â© 1998 Heiko Schlittermann &lt;heiko@lotte.sax.de&gt; Copyright Â© 1998 Nils Rennebarth &lt;nils@debian.org&gt; Copyright Â© 1998 Juan Cespedes &lt;cespedes@debian.org&gt; Copyright Â© 1998 Jim Van Zandt &lt;jrv@vanzandt.mv.com&gt; Copyright Â© 1998 Koichi Sekido &lt;sekido@mbox.kyoto-inet.or.jp&gt; Copyright Â© 1997-1998 Juho Vuori &lt;javuori@cc.helsinki.fi&gt; Copyright Â© 1997-1998 Charles Briscoe-Smith &lt;cpbs@debian.org&gt; Copyright Â© 1996-1998 Miquel van Smoorenburg &lt;miquels@cistron.nl&gt; Copyright Â© 1996 Kim-Minh Kaplan &lt;kkaplan@cdfhp3.in2p3.fr&gt; Copyright Â© 1996 Klee Dienes &lt;klee@debian.org&gt; Copyright Â© 1996 Michael Shields &lt;shields@crosslink.net&gt; Copyright Â© 1995-1996 Erick Branderhorst &lt;branderhorst@heel.fgg.eur.nl&gt; Copyright Â© 1995 Bruce Perens &lt;bruce@pixar.com&gt; Copyright Â© 1994-1999 Ian Jackson &lt;ian@chiark.greenend.org.uk&gt; Copyright Â© 1994 Carl Streeter &lt;streeter@cae.wisc.edu&gt; Copyright Â© 1994 Matt Welsh &lt;mdw@sunsite.unc.edu&gt; Copyright Â© 1994 Ian Murdock &lt;imurdock@debian.org&gt;</w:t>
      </w:r>
    </w:p>
    <w:p w14:paraId="5959EA8C" w14:textId="77777777" w:rsidR="00425AAE" w:rsidRDefault="00425AAE">
      <w:r>
        <w:t xml:space="preserve">Includes public domain MD5 code: </w:t>
      </w:r>
      <w:r>
        <w:tab/>
        <w:t>lib/compat/md5.c and lib/compat/md5.h originally written by Colin Plumb,</w:t>
      </w:r>
    </w:p>
    <w:p w14:paraId="6987F066" w14:textId="77777777" w:rsidR="00425AAE" w:rsidRDefault="00425AAE">
      <w:r>
        <w:lastRenderedPageBreak/>
        <w:t xml:space="preserve">Includes code from â€˜getoptâ€™ and â€˜gettextâ€™: </w:t>
      </w:r>
      <w:r>
        <w:tab/>
        <w:t>Copyright Â© 1984-2002 Free Software Foundation, Inc.</w:t>
      </w:r>
    </w:p>
    <w:p w14:paraId="1F1E5658" w14:textId="77777777" w:rsidR="00425AAE" w:rsidRDefault="00425AAE">
      <w:r>
        <w:t xml:space="preserve"> License:</w:t>
      </w:r>
    </w:p>
    <w:p w14:paraId="69E326E9" w14:textId="77777777" w:rsidR="00425AAE" w:rsidRDefault="00425AAE">
      <w:r>
        <w:t>This program is free software; you can redistribute it and/or modify it under the terms of the GNU General Public License as published by the Free Software Foundation; either version 2 of the License, or (at your option) any later version.</w:t>
      </w:r>
    </w:p>
    <w:p w14:paraId="4A58BAA5"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48FD2B66" w14:textId="77777777" w:rsidR="00425AAE" w:rsidRDefault="00425AAE">
      <w:r>
        <w:t>On Debian systems, the complete text of the GNU General Public License can be found in â€˜/usr/share/common-licenses/GPL-2â€™ or in the dpkg source as the file â€˜COPYINGâ€™. [END FILE=dpkg-1.17.10/debian/copyright]</w:t>
      </w:r>
    </w:p>
    <w:p w14:paraId="3376D1A1" w14:textId="77777777" w:rsidR="00425AAE" w:rsidRDefault="00425AAE" w:rsidP="000727EF">
      <w:pPr>
        <w:pStyle w:val="Heading2"/>
      </w:pPr>
      <w:r>
        <w:t xml:space="preserve"> </w:t>
      </w:r>
      <w:bookmarkStart w:id="139" w:name="_Toc399937957"/>
      <w:r>
        <w:t>e2fsprogs (version 1.42.11):</w:t>
      </w:r>
      <w:bookmarkEnd w:id="139"/>
    </w:p>
    <w:p w14:paraId="7054E4B4" w14:textId="77777777" w:rsidR="00425AAE" w:rsidRDefault="00425AAE" w:rsidP="000727EF">
      <w:pPr>
        <w:pStyle w:val="Heading3"/>
      </w:pPr>
      <w:r>
        <w:t>e2fsprogs-1.42.11/debian/copyright:</w:t>
      </w:r>
    </w:p>
    <w:p w14:paraId="03D6B7B8" w14:textId="77777777" w:rsidR="00425AAE" w:rsidRDefault="00425AAE">
      <w:r>
        <w:t>[BEGIN FILE=e2fsprogs-1.42.11/debian/copyright] This is the Debian GNU/Linux prepackaged version of the EXT2 file system utilities (e2fsck, mke2fs, etc.).  The EXT2 utilities were written by Theodore Ts'o &lt;tytso@mit.edu&gt; and Remy Card &lt;card@masi.ibp.fr&gt;.</w:t>
      </w:r>
    </w:p>
    <w:p w14:paraId="5F52B7BA" w14:textId="77777777" w:rsidR="00425AAE" w:rsidRDefault="00425AAE">
      <w:r>
        <w:t>Sources were obtained from http://sourceforge.net/projects/e2fsprogs</w:t>
      </w:r>
    </w:p>
    <w:p w14:paraId="035F4905" w14:textId="77777777" w:rsidR="00425AAE" w:rsidRDefault="00425AAE">
      <w:r>
        <w:t xml:space="preserve">Packaging is Copyright (c) 2003-2007 Theodore Ts'o &lt;tytso@mit.edu&gt;              Copyright (c) 1997-2003 Yann Dirson &lt;dirson@debian.org&gt; </w:t>
      </w:r>
      <w:r>
        <w:tab/>
        <w:t xml:space="preserve">     Copyright (c) 2001 Alcove &lt;http://www.alcove.com/&gt; </w:t>
      </w:r>
      <w:r>
        <w:tab/>
        <w:t xml:space="preserve">     Copyright (c) 1997 Klee Dienes </w:t>
      </w:r>
      <w:r>
        <w:tab/>
        <w:t xml:space="preserve">     Copyright (c) 1995-1996 Michael Nonweiler &lt;mrn20@cam.ac.uk&gt;</w:t>
      </w:r>
    </w:p>
    <w:p w14:paraId="7980EE40" w14:textId="77777777" w:rsidR="00425AAE" w:rsidRDefault="00425AAE">
      <w:r>
        <w:t>Upstream Author: Theodore Ts'o &lt;tytso@mit.edu&gt;</w:t>
      </w:r>
    </w:p>
    <w:p w14:paraId="6240F83F" w14:textId="77777777" w:rsidR="00425AAE" w:rsidRDefault="00425AAE">
      <w:r>
        <w:t>Copyright notice:</w:t>
      </w:r>
    </w:p>
    <w:p w14:paraId="71807169" w14:textId="77777777" w:rsidR="00425AAE" w:rsidRDefault="00425AAE">
      <w:r>
        <w:t>This package, the EXT2 filesystem utilities, are made available under the GNU Public License version 2, with the exception of the lib/ext2fs and lib/e2p libraries, which are made available under the GNU Library General Public License Version 2, the lib/uuid library which is made available under a BSD-style license and the lib/et and lib/ss libraries which are made available under an MIT-style license.</w:t>
      </w:r>
    </w:p>
    <w:p w14:paraId="678BB1E4" w14:textId="77777777" w:rsidR="00425AAE" w:rsidRDefault="00425AAE">
      <w:r>
        <w:tab/>
        <w:t xml:space="preserve">Copyright (c) 1993, 1994, 1995, 1996, 1997, 1998, 1999, 2000,  </w:t>
      </w:r>
      <w:r>
        <w:tab/>
        <w:t>2001, 2002, 2003, 2004, 2005, 2006, 2007, 2008 by Theodore Ts'o</w:t>
      </w:r>
    </w:p>
    <w:p w14:paraId="753475A1" w14:textId="77777777" w:rsidR="00425AAE" w:rsidRDefault="00425AAE">
      <w:r>
        <w:t>On Debian GNU systems, the complete text of the GNU General Public License can be found in `/usr/share/common-licenses/GPL-2'.  The complete text of the GNU Library General Public License can be found in '/usr/share/common-licenses/LGPL-2'.</w:t>
      </w:r>
    </w:p>
    <w:p w14:paraId="7891A0B7" w14:textId="77777777" w:rsidR="00425AAE" w:rsidRDefault="00425AAE">
      <w:r>
        <w:t xml:space="preserve"> The license used for lib/et and lib/ss libraries is:</w:t>
      </w:r>
    </w:p>
    <w:p w14:paraId="05CF76CF" w14:textId="77777777" w:rsidR="00425AAE" w:rsidRDefault="00425AAE">
      <w:r>
        <w:t xml:space="preserve">   Copyright 1987 by the Student Information Processing Board    of the Massachusetts Institute of Technology</w:t>
      </w:r>
    </w:p>
    <w:p w14:paraId="030D8D17" w14:textId="77777777" w:rsidR="00425AAE" w:rsidRDefault="00425AAE">
      <w:r>
        <w:t xml:space="preserve">   Permission to use, copy, modify, and distribute this software and    its documentation for any purpose is hereby granted, provided that    the names of M.I.T. and the M.I.T. </w:t>
      </w:r>
      <w:r>
        <w:lastRenderedPageBreak/>
        <w:t>S.I.P.B. not be used in    advertising or publicity pertaining to distribution of the software    without specific, written prior permission.  M.I.T. and the    M.I.T. S.I.P.B. make no representations about the suitability of    this software for any purpose.  It is provided as is without    express or implied warranty.</w:t>
      </w:r>
    </w:p>
    <w:p w14:paraId="39EA4D13" w14:textId="77777777" w:rsidR="00425AAE" w:rsidRDefault="00425AAE">
      <w:r>
        <w:t>The license used for lib/uuid is:</w:t>
      </w:r>
    </w:p>
    <w:p w14:paraId="6C9BA1B3"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and the entire permission notice in its entirety,       including the disclaimer of warranties.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29975208" w14:textId="77777777" w:rsidR="00425AAE" w:rsidRDefault="00425AAE">
      <w:r>
        <w:t xml:space="preserve">   THIS SOFTWARE IS PROVIDED ``AS IS'' AND ANY EXPRESS OR IMPLIED    WARRANTIES, INCLUDING, BUT NOT LIMITED TO, THE IMPLIED WARRANTIES    OF MERCHANTABILITY AND FITNESS FOR A PARTICULAR PURPOSE, ALL OF    WHICH ARE HEREBY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NOT ADVISED OF THE POSSIBILITY OF SUCH    DAMAGE. [END FILE=e2fsprogs-1.42.11/debian/copyright]</w:t>
      </w:r>
    </w:p>
    <w:p w14:paraId="2D32B614" w14:textId="77777777" w:rsidR="00425AAE" w:rsidRDefault="00425AAE" w:rsidP="000727EF">
      <w:pPr>
        <w:pStyle w:val="Heading3"/>
      </w:pPr>
      <w:r>
        <w:t>e2fsprogs-1.42.11/debian/e2fsck-static.copyright:</w:t>
      </w:r>
    </w:p>
    <w:p w14:paraId="0D7FE773" w14:textId="77777777" w:rsidR="00425AAE" w:rsidRDefault="00425AAE">
      <w:r>
        <w:t>[BEGIN FILE=e2fsprogs-1.42.11/debian/e2fsck-static.copyright] This is the Debian GNU/Linux prepackaged version of the static EXT2 file system consistency checker (e2fsck.static).  The EXT2 utilities were written by Theodore Ts'o &lt;tytso@mit.edu&gt; and Remy Card &lt;card@masi.ibp.fr&gt;.</w:t>
      </w:r>
    </w:p>
    <w:p w14:paraId="7EDED382" w14:textId="77777777" w:rsidR="00425AAE" w:rsidRDefault="00425AAE">
      <w:r>
        <w:t>Sources were obtained from http://sourceforge.net/projects/e2fsprogs</w:t>
      </w:r>
    </w:p>
    <w:p w14:paraId="45650CED" w14:textId="77777777" w:rsidR="00425AAE" w:rsidRDefault="00425AAE">
      <w:r>
        <w:t xml:space="preserve">Packaging is Copyright (c) 2003-2006 Theodore Ts'o &lt;tytso@mit.edu&gt;              Copyright (c) 1997-2003 Yann Dirson &lt;dirson@debian.org&gt; </w:t>
      </w:r>
      <w:r>
        <w:tab/>
        <w:t xml:space="preserve">     Copyright (c) 2001 Alcove &lt;http://www.alcove.com/&gt; </w:t>
      </w:r>
      <w:r>
        <w:tab/>
        <w:t xml:space="preserve">     Copyright (c) 1997 Klee Dienes </w:t>
      </w:r>
      <w:r>
        <w:tab/>
        <w:t xml:space="preserve">     Copyright (c) 1995-1996 Michael Nonweiler &lt;mrn20@cam.ac.uk&gt;</w:t>
      </w:r>
    </w:p>
    <w:p w14:paraId="50ADACC0" w14:textId="77777777" w:rsidR="00425AAE" w:rsidRDefault="00425AAE">
      <w:r>
        <w:t>Upstream Author: Theodore Ts'o &lt;tytso@mit.edu&gt;</w:t>
      </w:r>
    </w:p>
    <w:p w14:paraId="31C9149F" w14:textId="77777777" w:rsidR="00425AAE" w:rsidRDefault="00425AAE">
      <w:r>
        <w:t>Copyright notice:</w:t>
      </w:r>
    </w:p>
    <w:p w14:paraId="0A28ED8F" w14:textId="77777777" w:rsidR="00425AAE" w:rsidRDefault="00425AAE">
      <w:r>
        <w:t>This package, the EXT2 filesystem utilities, is protected by the GNU Public License.</w:t>
      </w:r>
    </w:p>
    <w:p w14:paraId="5F2E3999" w14:textId="77777777" w:rsidR="00425AAE" w:rsidRDefault="00425AAE">
      <w:r>
        <w:tab/>
        <w:t xml:space="preserve">Copyright (c) 1993, 1994, 1995, 1996, 1997, 1998, 1999, 2000, </w:t>
      </w:r>
      <w:r>
        <w:tab/>
        <w:t>2001, 2002, 2003, 2004, 2005, 2006, 2007, 2008 by Theodore Ts'o</w:t>
      </w:r>
    </w:p>
    <w:p w14:paraId="0B649AB2" w14:textId="77777777" w:rsidR="00425AAE" w:rsidRDefault="00425AAE">
      <w:r>
        <w:t>On Debian GNU systems, the complete text of the GNU General Public License can be found in `/usr/share/common-licenses/GPL-2'.</w:t>
      </w:r>
    </w:p>
    <w:p w14:paraId="2D8F58A9" w14:textId="77777777" w:rsidR="00425AAE" w:rsidRDefault="00425AAE">
      <w:r>
        <w:t>[END FILE=e2fsprogs-1.42.11/debian/e2fsck-static.copyright]</w:t>
      </w:r>
    </w:p>
    <w:p w14:paraId="6F49157F" w14:textId="77777777" w:rsidR="00425AAE" w:rsidRDefault="00425AAE" w:rsidP="000727EF">
      <w:pPr>
        <w:pStyle w:val="Heading3"/>
      </w:pPr>
      <w:r>
        <w:lastRenderedPageBreak/>
        <w:t>e2fsprogs-1.42.11/debian/libblkid.copyright:</w:t>
      </w:r>
    </w:p>
    <w:p w14:paraId="61CA9BA0" w14:textId="77777777" w:rsidR="00425AAE" w:rsidRDefault="00425AAE">
      <w:r>
        <w:t>[BEGIN FILE=e2fsprogs-1.42.11/debian/libblkid.copyright] This package was added to the e2fsprogs debian source package by Theodore Ts'o &lt;tytso@mit.edu&gt; on Sat Mar 15 15:33:37 EST 2003</w:t>
      </w:r>
    </w:p>
    <w:p w14:paraId="34C137F2" w14:textId="77777777" w:rsidR="00425AAE" w:rsidRDefault="00425AAE">
      <w:r>
        <w:t>It is part of the main e2fsprogs distribution, which can be found at:</w:t>
      </w:r>
    </w:p>
    <w:p w14:paraId="738C0B30" w14:textId="77777777" w:rsidR="00425AAE" w:rsidRDefault="00425AAE">
      <w:r>
        <w:tab/>
        <w:t>http://sourceforge.net/projects/e2fsprogs</w:t>
      </w:r>
    </w:p>
    <w:p w14:paraId="5E962D31" w14:textId="77777777" w:rsidR="00425AAE" w:rsidRDefault="00425AAE">
      <w:r>
        <w:t>Upstream Author: Theodore Ts'o &lt;tytso@mit.edu&gt;</w:t>
      </w:r>
    </w:p>
    <w:p w14:paraId="42509B46" w14:textId="77777777" w:rsidR="00425AAE" w:rsidRDefault="00425AAE">
      <w:r>
        <w:t>Copyright:</w:t>
      </w:r>
    </w:p>
    <w:p w14:paraId="2961AA8B" w14:textId="77777777" w:rsidR="00425AAE" w:rsidRDefault="00425AAE">
      <w:r>
        <w:t>Copyright (C) 1999, 2001 by Andries Brouwer Copyright (C) 1999, 2000, 2003 by Theodore Ts'o</w:t>
      </w:r>
    </w:p>
    <w:p w14:paraId="22D84F5E" w14:textId="77777777" w:rsidR="00425AAE" w:rsidRDefault="00425AAE">
      <w:r>
        <w:t>You are free to distribute this software under the terms of the GNU Lesser (Library) General Public License.</w:t>
      </w:r>
    </w:p>
    <w:p w14:paraId="5F699DD1" w14:textId="77777777" w:rsidR="00425AAE" w:rsidRDefault="00425AAE">
      <w:r>
        <w:t>On Debian systems, the complete text of the GNU Lesser (Library) General Public License can be found in /usr/share/common-licenses/LGPL-2. [END FILE=e2fsprogs-1.42.11/debian/libblkid.copyright]</w:t>
      </w:r>
    </w:p>
    <w:p w14:paraId="71D83E81" w14:textId="77777777" w:rsidR="00425AAE" w:rsidRDefault="00425AAE" w:rsidP="000727EF">
      <w:pPr>
        <w:pStyle w:val="Heading3"/>
      </w:pPr>
      <w:r>
        <w:t>e2fsprogs-1.42.11/debian/libcomerr2.copyright:</w:t>
      </w:r>
    </w:p>
    <w:p w14:paraId="0FE2C411" w14:textId="77777777" w:rsidR="00425AAE" w:rsidRDefault="00425AAE">
      <w:r>
        <w:t>[BEGIN FILE=e2fsprogs-1.42.11/debian/libcomerr2.copyright] This is the Debian GNU/Linux prepackaged version of the Common Error Description library. It is currently distributed together with the EXT2 file system utilities, which are otherwise packaged as e2fsprogs.</w:t>
      </w:r>
    </w:p>
    <w:p w14:paraId="0988748E" w14:textId="77777777" w:rsidR="00425AAE" w:rsidRDefault="00425AAE">
      <w:r>
        <w:t>This package was put together by Yann Dirson &lt;dirson@debian.org&gt;, from sources obtained from a mirror of:  tsx-11.mit.edu:/pub/linux/packages/ext2fs/</w:t>
      </w:r>
    </w:p>
    <w:p w14:paraId="52EC1DC9" w14:textId="77777777" w:rsidR="00425AAE" w:rsidRDefault="00425AAE">
      <w:r>
        <w:t>From the original distribution:</w:t>
      </w:r>
    </w:p>
    <w:p w14:paraId="473F9CAF" w14:textId="77777777" w:rsidR="00425AAE" w:rsidRDefault="00425AAE">
      <w:r>
        <w:t xml:space="preserve">Copyright 1987, 1988 by the Student Information Processing Board </w:t>
      </w:r>
      <w:r>
        <w:tab/>
        <w:t>of the Massachusetts Institute of Technology</w:t>
      </w:r>
    </w:p>
    <w:p w14:paraId="6E6AB84B"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names of M.I.T. and the M.I.T. S.I.P.B. not be used in advertising or publicity pertaining to distribution of the software without specific, written prior permission. M.I.T. and the M.I.T. S.I.P.B. make no representations about the suitability of this software for any purpose.  It is provided as is without express or implied warranty. [END FILE=e2fsprogs-1.42.11/debian/libcomerr2.copyright]</w:t>
      </w:r>
    </w:p>
    <w:p w14:paraId="0F2D0378" w14:textId="77777777" w:rsidR="00425AAE" w:rsidRDefault="00425AAE" w:rsidP="000727EF">
      <w:pPr>
        <w:pStyle w:val="Heading3"/>
      </w:pPr>
      <w:r>
        <w:t>e2fsprogs-1.42.11/debian/libss2.copyright:</w:t>
      </w:r>
    </w:p>
    <w:p w14:paraId="4CEACD90" w14:textId="77777777" w:rsidR="00425AAE" w:rsidRDefault="00425AAE">
      <w:r>
        <w:t>[BEGIN FILE=e2fsprogs-1.42.11/debian/libss2.copyright] This is the Debian GNU/Linux prepackaged version of the ss command-line interface parsing library library. It is currently distributed together with the EXT2 file system utilities, which are otherwise packaged as e2fsprogs.</w:t>
      </w:r>
    </w:p>
    <w:p w14:paraId="66DCE547" w14:textId="77777777" w:rsidR="00425AAE" w:rsidRDefault="00425AAE">
      <w:r>
        <w:t>This package was put together by Yann Dirson &lt;dirson@debian.org&gt;, from sources obtained from a mirror of:  tsx-11.mit.edu:/pub/linux/packages/ext2fs/</w:t>
      </w:r>
    </w:p>
    <w:p w14:paraId="4354B813" w14:textId="77777777" w:rsidR="00425AAE" w:rsidRDefault="00425AAE">
      <w:r>
        <w:t>From the original distribution:</w:t>
      </w:r>
    </w:p>
    <w:p w14:paraId="24267E3B" w14:textId="77777777" w:rsidR="00425AAE" w:rsidRDefault="00425AAE">
      <w:r>
        <w:lastRenderedPageBreak/>
        <w:t xml:space="preserve">Copyright 1987, 1988 by the Student Information Processing Board </w:t>
      </w:r>
      <w:r>
        <w:tab/>
        <w:t>of the Massachusetts Institute of Technology</w:t>
      </w:r>
    </w:p>
    <w:p w14:paraId="73C5624A"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names of M.I.T. and the M.I.T. S.I.P.B. not be used in advertising or publicity pertaining to distribution of the software without specific, written prior permission. M.I.T. and the M.I.T. S.I.P.B. make no representations about the suitability of this software for any purpose.  It is provided as is without express or implied warranty. [END FILE=e2fsprogs-1.42.11/debian/libss2.copyright]</w:t>
      </w:r>
    </w:p>
    <w:p w14:paraId="7658AE4F" w14:textId="77777777" w:rsidR="00425AAE" w:rsidRDefault="00425AAE" w:rsidP="000727EF">
      <w:pPr>
        <w:pStyle w:val="Heading3"/>
      </w:pPr>
      <w:r>
        <w:t>e2fsprogs-1.42.11/debian/libuuid1.copyright:</w:t>
      </w:r>
    </w:p>
    <w:p w14:paraId="43240F99" w14:textId="77777777" w:rsidR="00425AAE" w:rsidRDefault="00425AAE">
      <w:r>
        <w:t>[BEGIN FILE=e2fsprogs-1.42.11/debian/libuuid1.copyright] This package was added to the e2fsprogs debian source package by Theodore Ts'o &lt;tytso@mit.edu&gt; on Sat Mar 15 15:33:37 EST 2003</w:t>
      </w:r>
    </w:p>
    <w:p w14:paraId="59774702" w14:textId="77777777" w:rsidR="00425AAE" w:rsidRDefault="00425AAE">
      <w:r>
        <w:t>It is part of the main e2fsprogs distribution, which can be found at:</w:t>
      </w:r>
    </w:p>
    <w:p w14:paraId="4FEBFD2E" w14:textId="77777777" w:rsidR="00425AAE" w:rsidRDefault="00425AAE">
      <w:r>
        <w:tab/>
        <w:t>http://sourceforge.net/projects/e2fsprogs</w:t>
      </w:r>
    </w:p>
    <w:p w14:paraId="2B5CA54E" w14:textId="77777777" w:rsidR="00425AAE" w:rsidRDefault="00425AAE">
      <w:r>
        <w:t>Upstream Author: Theodore Ts'o &lt;tytso@mit.edu&gt;</w:t>
      </w:r>
    </w:p>
    <w:p w14:paraId="1C3E61C7" w14:textId="77777777" w:rsidR="00425AAE" w:rsidRDefault="00425AAE">
      <w:r>
        <w:t>Copyright:</w:t>
      </w:r>
    </w:p>
    <w:p w14:paraId="2039CADD" w14:textId="77777777" w:rsidR="00425AAE" w:rsidRDefault="00425AAE">
      <w:r>
        <w:t>Copyright (C) 1999, 2000, 2003, 2004 by Theodore Ts'o</w:t>
      </w:r>
    </w:p>
    <w:p w14:paraId="64284345" w14:textId="77777777" w:rsidR="00425AAE" w:rsidRDefault="00425AAE">
      <w:r>
        <w:t>Redistribution and use in source and binary forms, with or without modification, are permitted provided that the following conditions are met: 1. Redistributions of source code must retain the above copyright    notice, and the entire permission notice in its entirety,    including the disclaimer of warranties.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77A996BD" w14:textId="77777777" w:rsidR="00425AAE" w:rsidRDefault="00425AAE">
      <w:r>
        <w:t>THIS SOFTWARE IS PROVIDED ``AS IS'' AND ANY EXPRESS OR IMPLIED WARRANTIES, INCLUDING, BUT NOT LIMITED TO, THE IMPLIED WARRANTIES OF MERCHANTABILITY AND FITNESS FOR A PARTICULAR PURPOSE, ALL OF WHICH ARE HEREBY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NOT ADVISED OF THE POSSIBILITY OF SUCH DAMAGE. [END FILE=e2fsprogs-1.42.11/debian/libuuid1.copyright]</w:t>
      </w:r>
    </w:p>
    <w:p w14:paraId="4008C759" w14:textId="77777777" w:rsidR="00425AAE" w:rsidRDefault="00425AAE" w:rsidP="000727EF">
      <w:pPr>
        <w:pStyle w:val="Heading3"/>
      </w:pPr>
      <w:r>
        <w:lastRenderedPageBreak/>
        <w:t>e2fsprogs-1.42.11/debian/uuid-dev.copyright:</w:t>
      </w:r>
    </w:p>
    <w:p w14:paraId="2BD47062" w14:textId="77777777" w:rsidR="00425AAE" w:rsidRDefault="00425AAE">
      <w:r>
        <w:t>[BEGIN FILE=e2fsprogs-1.42.11/debian/uuid-dev.copyright] This package was added to the e2fsprogs debian source package by Theodore Ts'o &lt;tytso@mit.edu&gt; on Sat Mar 15 15:33:37 EST 2003</w:t>
      </w:r>
    </w:p>
    <w:p w14:paraId="0FE82B48" w14:textId="77777777" w:rsidR="00425AAE" w:rsidRDefault="00425AAE">
      <w:r>
        <w:t>It is part of the main e2fsprogs distribution, which can be found at:</w:t>
      </w:r>
    </w:p>
    <w:p w14:paraId="58D12E2A" w14:textId="77777777" w:rsidR="00425AAE" w:rsidRDefault="00425AAE">
      <w:r>
        <w:tab/>
        <w:t>http://sourceforge.net/projects/e2fsprogs</w:t>
      </w:r>
    </w:p>
    <w:p w14:paraId="6BE4E642" w14:textId="77777777" w:rsidR="00425AAE" w:rsidRDefault="00425AAE">
      <w:r>
        <w:t>Upstream Author: Theodore Ts'o &lt;tytso@mit.edu&gt;</w:t>
      </w:r>
    </w:p>
    <w:p w14:paraId="47626C7C" w14:textId="77777777" w:rsidR="00425AAE" w:rsidRDefault="00425AAE">
      <w:r>
        <w:t>Copyright:</w:t>
      </w:r>
    </w:p>
    <w:p w14:paraId="25E8AA4A" w14:textId="77777777" w:rsidR="00425AAE" w:rsidRDefault="00425AAE">
      <w:r>
        <w:t>Copyright (C) 1999, 2000, 2003, 2004 by Theodore Ts'o</w:t>
      </w:r>
    </w:p>
    <w:p w14:paraId="69D9992B" w14:textId="77777777" w:rsidR="00425AAE" w:rsidRDefault="00425AAE">
      <w:r>
        <w:t>Redistribution and use in source and binary forms, with or without modification, are permitted provided that the following conditions are met: 1. Redistributions of source code must retain the above copyright    notice, and the entire permission notice in its entirety,    including the disclaimer of warranties.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5BD600FA" w14:textId="77777777" w:rsidR="00425AAE" w:rsidRDefault="00425AAE">
      <w:r>
        <w:t>THIS SOFTWARE IS PROVIDED ``AS IS'' AND ANY EXPRESS OR IMPLIED WARRANTIES, INCLUDING, BUT NOT LIMITED TO, THE IMPLIED WARRANTIES OF MERCHANTABILITY AND FITNESS FOR A PARTICULAR PURPOSE, ALL OF WHICH ARE HEREBY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NOT ADVISED OF THE POSSIBILITY OF SUCH DAMAGE. [END FILE=e2fsprogs-1.42.11/debian/uuid-dev.copyright]</w:t>
      </w:r>
    </w:p>
    <w:p w14:paraId="3BF0686A" w14:textId="77777777" w:rsidR="00425AAE" w:rsidRDefault="00425AAE" w:rsidP="000727EF">
      <w:pPr>
        <w:pStyle w:val="Heading3"/>
      </w:pPr>
      <w:r>
        <w:t>e2fsprogs-1.42.11/debian/uuid-runtime.copyright:</w:t>
      </w:r>
    </w:p>
    <w:p w14:paraId="10E26C13" w14:textId="77777777" w:rsidR="00425AAE" w:rsidRDefault="00425AAE">
      <w:r>
        <w:t>[BEGIN FILE=e2fsprogs-1.42.11/debian/uuid-runtime.copyright] This package was added to the e2fsprogs debian source package by Theodore Ts'o &lt;tytso@mit.edu&gt; on Fri Dec 14 22:24:35 EST 2007</w:t>
      </w:r>
    </w:p>
    <w:p w14:paraId="5958C5E7" w14:textId="77777777" w:rsidR="00425AAE" w:rsidRDefault="00425AAE">
      <w:r>
        <w:t>It is part of the main e2fsprogs distribution, which can be found at:</w:t>
      </w:r>
    </w:p>
    <w:p w14:paraId="3DAD272E" w14:textId="77777777" w:rsidR="00425AAE" w:rsidRDefault="00425AAE">
      <w:r>
        <w:tab/>
        <w:t>http://sourceforge.net/projects/e2fsprogs</w:t>
      </w:r>
    </w:p>
    <w:p w14:paraId="36C4D7A5" w14:textId="77777777" w:rsidR="00425AAE" w:rsidRDefault="00425AAE">
      <w:r>
        <w:t>Upstream Author: Theodore Ts'o &lt;tytso@mit.edu&gt;</w:t>
      </w:r>
    </w:p>
    <w:p w14:paraId="389196CE" w14:textId="77777777" w:rsidR="00425AAE" w:rsidRDefault="00425AAE">
      <w:r>
        <w:t>Copyright:</w:t>
      </w:r>
    </w:p>
    <w:p w14:paraId="445329B6" w14:textId="77777777" w:rsidR="00425AAE" w:rsidRDefault="00425AAE">
      <w:r>
        <w:t>Copyright (C) 1999, 2000, 2001, 2002, 2003, 2004, 2005, 2006, 2007 by Theodore Ts'o</w:t>
      </w:r>
    </w:p>
    <w:p w14:paraId="457412E5" w14:textId="77777777" w:rsidR="00425AAE" w:rsidRDefault="00425AAE">
      <w:r>
        <w:t xml:space="preserve">Redistribution and use in source and binary forms, with or without modification, are permitted provided that the following conditions are met: 1. Redistributions of source code must retain the above copyright    notice, and the entire permission notice in its entirety,    including the disclaimer of warranties. 2. Redistributions in binary form must reproduce the above copyright    notice, this list of conditions and the following </w:t>
      </w:r>
      <w:r>
        <w:lastRenderedPageBreak/>
        <w:t>disclaimer in the    documentation and/or other materials provided with the distribution. 3. The name of the author may not be used to endorse or promote    products derived from this software without specific prior    written permission.</w:t>
      </w:r>
    </w:p>
    <w:p w14:paraId="1105A4A0" w14:textId="77777777" w:rsidR="00425AAE" w:rsidRDefault="00425AAE">
      <w:r>
        <w:t>THIS SOFTWARE IS PROVIDED ``AS IS'' AND ANY EXPRESS OR IMPLIED WARRANTIES, INCLUDING, BUT NOT LIMITED TO, THE IMPLIED WARRANTIES OF MERCHANTABILITY AND FITNESS FOR A PARTICULAR PURPOSE, ALL OF WHICH ARE HEREBY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NOT ADVISED OF THE POSSIBILITY OF SUCH DAMAGE. [END FILE=e2fsprogs-1.42.11/debian/uuid-runtime.copyright]</w:t>
      </w:r>
    </w:p>
    <w:p w14:paraId="208941E7" w14:textId="77777777" w:rsidR="00425AAE" w:rsidRDefault="00425AAE" w:rsidP="000727EF">
      <w:pPr>
        <w:pStyle w:val="Heading3"/>
      </w:pPr>
      <w:r>
        <w:t>e2fsprogs-1.42.11/COPYING:</w:t>
      </w:r>
    </w:p>
    <w:p w14:paraId="4CB20219" w14:textId="77777777" w:rsidR="00425AAE" w:rsidRDefault="00425AAE">
      <w:r>
        <w:t>[BEGIN FILE=e2fsprogs-1.42.11/COPYING] This package, the EXT2 filesystem utilities, are made available under the GNU Public License version 2, with the exception of the lib/ext2fs and lib/e2p libraries, which are made available under the GNU Library General Public License Version 2, the lib/uuid library which is made available under a BSD-style license and the lib/et and lib/ss libraries which are made available under an MIT-style license.  Please see lib/uuid/COPYING for more details for the license for the files comprising the libuuid library, and the source file headers of the libet and libss libraries for more information.</w:t>
      </w:r>
    </w:p>
    <w:p w14:paraId="64076859" w14:textId="77777777" w:rsidR="00425AAE" w:rsidRDefault="00425AAE">
      <w:r>
        <w:t>The most recent officially distributed version can be found at http://e2fsprogs.sourceforge.net.  If you need to make a distribution, that's the one you should use.  If there is some reason why you'd like a more recent version that is still in ALPHA testing (i.e., either using the WIP test distributions or one from the hg or git repository from the development branch, please contact me (tytso@mit.edu) before you ship.  The release schedules for this package are flexible, if you give me enough lead time.</w:t>
      </w:r>
    </w:p>
    <w:p w14:paraId="0B3B146C" w14:textId="77777777" w:rsidR="00425AAE" w:rsidRDefault="00425AAE">
      <w:r>
        <w:t xml:space="preserve"> </w:t>
      </w:r>
      <w:r>
        <w:tab/>
      </w:r>
      <w:r>
        <w:tab/>
      </w:r>
      <w:r>
        <w:tab/>
      </w:r>
      <w:r>
        <w:tab/>
      </w:r>
      <w:r>
        <w:tab/>
        <w:t xml:space="preserve">Theodore Ts'o </w:t>
      </w:r>
      <w:r>
        <w:tab/>
      </w:r>
      <w:r>
        <w:tab/>
      </w:r>
      <w:r>
        <w:tab/>
      </w:r>
      <w:r>
        <w:tab/>
      </w:r>
      <w:r>
        <w:tab/>
        <w:t>23-June-2007</w:t>
      </w:r>
    </w:p>
    <w:p w14:paraId="748B30E6" w14:textId="77777777" w:rsidR="00425AAE" w:rsidRDefault="00425AAE">
      <w:r>
        <w:t>----------------------------------------------------------------------</w:t>
      </w:r>
    </w:p>
    <w:p w14:paraId="1ADFD434" w14:textId="77777777" w:rsidR="00425AAE" w:rsidRDefault="00425AAE">
      <w:r>
        <w:tab/>
      </w:r>
      <w:r>
        <w:tab/>
        <w:t xml:space="preserve">    GNU GENERAL PUBLIC LICENSE </w:t>
      </w:r>
      <w:r>
        <w:tab/>
      </w:r>
      <w:r>
        <w:tab/>
        <w:t xml:space="preserve">       Version 2, June 1991</w:t>
      </w:r>
    </w:p>
    <w:p w14:paraId="17DC910E" w14:textId="77777777" w:rsidR="00425AAE" w:rsidRDefault="00425AAE">
      <w:r>
        <w:t xml:space="preserve"> Copyright (C) 1989, 1991 Free Software Foundation, Inc.      59 Temple Place, Suite 330, Boston, MA  02111-1307  USA  Everyone is permitted to copy and distribute verbatim copies  of this license document, but changing it is not allowed.</w:t>
      </w:r>
    </w:p>
    <w:p w14:paraId="03B5887A" w14:textId="77777777" w:rsidR="00425AAE" w:rsidRDefault="00425AAE">
      <w:r>
        <w:tab/>
      </w:r>
      <w:r>
        <w:tab/>
      </w:r>
      <w:r>
        <w:tab/>
        <w:t xml:space="preserve">    </w:t>
      </w:r>
      <w:r w:rsidRPr="00CE7DF1">
        <w:t>Preamble</w:t>
      </w:r>
    </w:p>
    <w:p w14:paraId="6641613F" w14:textId="77777777" w:rsidR="00425AAE" w:rsidRDefault="00425AAE">
      <w:r>
        <w:t xml:space="preserve">  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w:t>
      </w:r>
      <w:r>
        <w:lastRenderedPageBreak/>
        <w:t>Software Foundation software is covered by the GNU Library General Public License instead.)  You can apply it to your programs, too.</w:t>
      </w:r>
    </w:p>
    <w:p w14:paraId="753C9F2D" w14:textId="77777777" w:rsidR="00425AAE" w:rsidRDefault="00425AAE">
      <w:r>
        <w:t xml:space="preserve">  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14:paraId="31B373C4"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4C6CE7C4" w14:textId="77777777" w:rsidR="00425AAE" w:rsidRDefault="00425AAE">
      <w:r>
        <w:t xml:space="preserve">  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14:paraId="09042193" w14:textId="77777777" w:rsidR="00425AAE" w:rsidRDefault="00425AAE">
      <w:r>
        <w:t xml:space="preserve">  We protect your rights with two steps: (1) copyright the software, and (2) offer you this license which gives you legal permission to copy, distribute and/or modify the software.</w:t>
      </w:r>
    </w:p>
    <w:p w14:paraId="7E88AFEF"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5CD2521E" w14:textId="77777777" w:rsidR="00425AAE" w:rsidRDefault="00425AAE">
      <w:r>
        <w:t xml:space="preserve">  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14:paraId="0BA53121" w14:textId="77777777" w:rsidR="00425AAE" w:rsidRDefault="00425AAE">
      <w:r>
        <w:t xml:space="preserve">  The precise terms and conditions for copying, distribution and modification follow.</w:t>
      </w:r>
    </w:p>
    <w:p w14:paraId="5B5A6580" w14:textId="77777777" w:rsidR="00425AAE" w:rsidRDefault="00425AAE">
      <w:r>
        <w:tab/>
      </w:r>
      <w:r>
        <w:tab/>
        <w:t xml:space="preserve">    GNU GENERAL PUBLIC LICENSE    TERMS AND CONDITIONS FOR COPYING, DISTRIBUTION AND MODIFICATION</w:t>
      </w:r>
    </w:p>
    <w:p w14:paraId="35F4C747" w14:textId="77777777" w:rsidR="00425AAE" w:rsidRDefault="00425AAE">
      <w:r>
        <w:t xml:space="preserve">  0.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14:paraId="0A8DB83A" w14:textId="77777777" w:rsidR="00425AAE" w:rsidRDefault="00425AAE">
      <w: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14:paraId="79E13CD8"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14:paraId="50E81803" w14:textId="77777777" w:rsidR="00425AAE" w:rsidRDefault="00425AAE">
      <w:r>
        <w:lastRenderedPageBreak/>
        <w:t>You may charge a fee for the physical act of transferring a copy, and you may at your option offer warranty protection in exchange for a fee.</w:t>
      </w:r>
    </w:p>
    <w:p w14:paraId="72EE1A81" w14:textId="77777777" w:rsidR="00425AAE" w:rsidRDefault="00425AAE">
      <w:r>
        <w:t xml:space="preserve">  2. You may modify your copy or copies of the Program or any portion of it, thus forming a work based on the Program, and copy and distribute such modifications or work under the terms of Section 1 above, provided that you also meet all of these conditions:</w:t>
      </w:r>
    </w:p>
    <w:p w14:paraId="337BCAE3" w14:textId="77777777" w:rsidR="00425AAE" w:rsidRDefault="00425AAE">
      <w:r>
        <w:t xml:space="preserve">    a) You must cause the modified files to carry prominent notices     stating that you changed the files and the date of any change.</w:t>
      </w:r>
    </w:p>
    <w:p w14:paraId="2F234267" w14:textId="77777777" w:rsidR="00425AAE" w:rsidRDefault="00425AAE">
      <w:r>
        <w:t xml:space="preserve">    b) You must cause any work that you distribute or publish, that in     whole or in part contains or is derived from the Program or any     part thereof, to be licensed as a whole at no charge to all third     parties under the terms of this License.</w:t>
      </w:r>
    </w:p>
    <w:p w14:paraId="76B73E62" w14:textId="77777777" w:rsidR="00425AAE" w:rsidRDefault="00425AAE">
      <w:r>
        <w:t xml:space="preserve">    c)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14:paraId="6EE1350D" w14:textId="77777777" w:rsidR="00425AAE" w:rsidRDefault="00425AAE">
      <w:r>
        <w:t>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w:t>
      </w:r>
    </w:p>
    <w:p w14:paraId="50BD32E0" w14:textId="77777777" w:rsidR="00425AAE" w:rsidRDefault="00425AAE">
      <w:r>
        <w:t>Thus, it is not the intent of this section to claim rights or contest your rights to work written entirely by you; rather, the intent is to exercise the right to control the distribution of derivative or collective works based on the Program.</w:t>
      </w:r>
    </w:p>
    <w:p w14:paraId="05559EA9" w14:textId="77777777" w:rsidR="00425AAE" w:rsidRDefault="00425AAE">
      <w:r>
        <w:t>In addition, mere aggregation of another work not based on the Program with the Program (or with a work based on the Program) on a volume of a storage or distribution medium does not bring the other work under the scope of this License.</w:t>
      </w:r>
    </w:p>
    <w:p w14:paraId="40B4605C" w14:textId="77777777" w:rsidR="00425AAE" w:rsidRDefault="00425AAE">
      <w:r>
        <w:t xml:space="preserve">  3. You may copy and distribute the Program (or a work based on it, under Section 2) in object code or executable form under the terms of Sections 1 and 2 above provided that you also do one of the following:</w:t>
      </w:r>
    </w:p>
    <w:p w14:paraId="62E16E47" w14:textId="77777777" w:rsidR="00425AAE" w:rsidRDefault="00425AAE">
      <w:r>
        <w:t xml:space="preserve">    a) Accompany it with the complete corresponding machine-readable     source code, which must be distributed under the terms of Sections     1 and 2 above on a medium customarily used for software interchange; or,</w:t>
      </w:r>
    </w:p>
    <w:p w14:paraId="7D509738" w14:textId="77777777" w:rsidR="00425AAE" w:rsidRDefault="00425AAE">
      <w:r>
        <w:t xml:space="preserve">    b)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14:paraId="17C64219" w14:textId="77777777" w:rsidR="00425AAE" w:rsidRDefault="00425AAE">
      <w:r>
        <w:lastRenderedPageBreak/>
        <w:t xml:space="preserve">    c)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w:t>
      </w:r>
    </w:p>
    <w:p w14:paraId="2BE26B36" w14:textId="77777777" w:rsidR="00425AAE" w:rsidRDefault="00425AAE">
      <w: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2837BDF3" w14:textId="77777777" w:rsidR="00425AAE" w:rsidRDefault="00425AAE">
      <w: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14:paraId="7D7EEA1E" w14:textId="77777777" w:rsidR="00425AAE" w:rsidRDefault="00425AAE">
      <w:r>
        <w:t xml:space="preserve">  4.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14:paraId="08E86EBF" w14:textId="77777777" w:rsidR="00425AAE" w:rsidRDefault="00425AAE">
      <w:r>
        <w:t xml:space="preserve">  5.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14:paraId="57ED53F3"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14:paraId="46BA84D1" w14:textId="77777777" w:rsidR="00425AAE" w:rsidRDefault="00425AAE">
      <w:r>
        <w:t xml:space="preserve">  7.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14:paraId="7C862335" w14:textId="77777777" w:rsidR="00425AAE" w:rsidRDefault="00425AAE">
      <w:r>
        <w:lastRenderedPageBreak/>
        <w:t>If any portion of this section is held invalid or unenforceable under any particular circumstance, the balance of the section is intended to apply and the section as a whole is intended to apply in other circumstances.</w:t>
      </w:r>
    </w:p>
    <w:p w14:paraId="4101ADED" w14:textId="77777777" w:rsidR="00425AAE" w:rsidRDefault="00425AAE">
      <w:r>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787A38BB" w14:textId="77777777" w:rsidR="00425AAE" w:rsidRDefault="00425AAE">
      <w:r>
        <w:t>This section is intended to make thoroughly clear what is believed to be a consequence of the rest of this License.</w:t>
      </w:r>
    </w:p>
    <w:p w14:paraId="03DF63C2" w14:textId="77777777" w:rsidR="00425AAE" w:rsidRDefault="00425AAE">
      <w:r>
        <w:t xml:space="preserve">  8.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2C02CCD7" w14:textId="77777777" w:rsidR="00425AAE" w:rsidRDefault="00425AAE">
      <w:r>
        <w:t xml:space="preserve">  9. The Free Software Foundation may publish revised and/or new versions of the General Public License from time to time.  Such new versions will be similar in spirit to the present version, but may differ in detail to address new problems or concerns.</w:t>
      </w:r>
    </w:p>
    <w:p w14:paraId="027912E6" w14:textId="77777777" w:rsidR="00425AAE" w:rsidRDefault="00425AAE">
      <w: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14:paraId="79D6BD45" w14:textId="77777777" w:rsidR="00425AAE" w:rsidRDefault="00425AAE">
      <w:r>
        <w:t xml:space="preserve">  10.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3E27F75B" w14:textId="77777777" w:rsidR="00425AAE" w:rsidRDefault="00425AAE">
      <w:r>
        <w:tab/>
      </w:r>
      <w:r>
        <w:tab/>
      </w:r>
      <w:r>
        <w:tab/>
        <w:t xml:space="preserve">    NO WARRANTY</w:t>
      </w:r>
    </w:p>
    <w:p w14:paraId="1E492F35" w14:textId="77777777" w:rsidR="00425AAE" w:rsidRDefault="00425AAE">
      <w:r>
        <w:t xml:space="preserve">  11.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78A4D33A" w14:textId="77777777" w:rsidR="00425AAE" w:rsidRDefault="00425AAE">
      <w:r>
        <w:lastRenderedPageBreak/>
        <w:t xml:space="preserve">  12.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66484324" w14:textId="77777777" w:rsidR="00425AAE" w:rsidRDefault="00425AAE">
      <w:r>
        <w:tab/>
      </w:r>
      <w:r>
        <w:tab/>
        <w:t xml:space="preserve">     END OF TERMS AND CONDITIONS</w:t>
      </w:r>
    </w:p>
    <w:p w14:paraId="7D44ABA5" w14:textId="77777777" w:rsidR="00425AAE" w:rsidRDefault="00425AAE">
      <w:r>
        <w:tab/>
        <w:t xml:space="preserve">    How to Apply These Terms to Your New Programs</w:t>
      </w:r>
    </w:p>
    <w:p w14:paraId="4E79C48A" w14:textId="77777777" w:rsidR="00425AAE" w:rsidRDefault="00425AAE">
      <w:r>
        <w:t xml:space="preserve">  If you develop a new program, and you want it to be of the greatest possible use to the public, the best way to achieve this is to make it free software which everyone can redistribute and change under these terms.</w:t>
      </w:r>
    </w:p>
    <w:p w14:paraId="3075B5AE"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2EC79BFE" w14:textId="77777777" w:rsidR="00425AAE" w:rsidRDefault="00425AAE">
      <w:r>
        <w:t xml:space="preserve">    &lt;one line to give the program's name and a brief idea of what it does.&gt;     Copyright (C) &lt;year&gt;  &lt;name of author&gt;</w:t>
      </w:r>
    </w:p>
    <w:p w14:paraId="3AB83990"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48851E6E"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35ED48FD" w14:textId="77777777" w:rsidR="00425AAE" w:rsidRDefault="00425AAE">
      <w:r>
        <w:t xml:space="preserve">    You should have received a copy of the GNU General Public License     along with this program; if not, write to the Free Software     Foundation, Inc., 59 Temple Place, Suite 330, Boston, MA  02111-1307  USA</w:t>
      </w:r>
    </w:p>
    <w:p w14:paraId="6B15E261" w14:textId="77777777" w:rsidR="00425AAE" w:rsidRDefault="00425AAE">
      <w:r>
        <w:t xml:space="preserve"> Also add information on how to contact you by electronic and paper mail.</w:t>
      </w:r>
    </w:p>
    <w:p w14:paraId="419AA696" w14:textId="77777777" w:rsidR="00425AAE" w:rsidRDefault="00425AAE">
      <w:r>
        <w:t>If the program is interactive, make it output a short notice like this when it starts in an interactive mode:</w:t>
      </w:r>
    </w:p>
    <w:p w14:paraId="64F5B25D" w14:textId="77777777" w:rsidR="00425AAE" w:rsidRDefault="00425AAE">
      <w:r>
        <w:t xml:space="preserve">    Gnomovision version 69, Copyright (C) year  name of author     Gnomovision comes with ABSOLUTELY NO WARRANTY; for details type `show w'.     This is free software, and you are welcome to redistribute it     under certain conditions; type `show c' for details.</w:t>
      </w:r>
    </w:p>
    <w:p w14:paraId="40C88CE0"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68D14736" w14:textId="77777777" w:rsidR="00425AAE" w:rsidRDefault="00425AAE">
      <w:r>
        <w:t>You should also get your employer (if you work as a programmer) or your school, if any, to sign a copyright disclaimer for the program, if necessary.  Here is a sample; alter the names:</w:t>
      </w:r>
    </w:p>
    <w:p w14:paraId="3FA5DAA7" w14:textId="77777777" w:rsidR="00425AAE" w:rsidRDefault="00425AAE">
      <w:r>
        <w:lastRenderedPageBreak/>
        <w:t xml:space="preserve">  Yoyodyne, Inc., hereby disclaims all copyright interest in the program   `Gnomovision' (which makes passes at compilers) written by James Hacker.</w:t>
      </w:r>
    </w:p>
    <w:p w14:paraId="58C2120E" w14:textId="77777777" w:rsidR="00425AAE" w:rsidRDefault="00425AAE">
      <w:r>
        <w:t xml:space="preserve">  &lt;signature of Ty Coon&gt;, 1 April 1989   Ty Coon, President of Vice</w:t>
      </w:r>
    </w:p>
    <w:p w14:paraId="283B97AD" w14:textId="77777777" w:rsidR="00425AAE" w:rsidRDefault="00425AAE">
      <w:r>
        <w:t>This General Public License does not permit incorporating your program into proprietary programs.  If your program is a subroutine library, you may consider it more useful to permit linking proprietary applications with the library.  If this is what you want to do, use the GNU Library General Public License instead of this License.</w:t>
      </w:r>
    </w:p>
    <w:p w14:paraId="1136939A" w14:textId="77777777" w:rsidR="00425AAE" w:rsidRDefault="00425AAE">
      <w:r>
        <w:t>----------------------------------------------------------------------</w:t>
      </w:r>
    </w:p>
    <w:p w14:paraId="75C946EB" w14:textId="77777777" w:rsidR="00425AAE" w:rsidRDefault="00425AAE">
      <w:r>
        <w:tab/>
      </w:r>
      <w:r>
        <w:tab/>
        <w:t xml:space="preserve">  GNU LIBRARY GENERAL PUBLIC LICENSE </w:t>
      </w:r>
      <w:r>
        <w:tab/>
      </w:r>
      <w:r>
        <w:tab/>
        <w:t xml:space="preserve">       Version 2, June 1991</w:t>
      </w:r>
    </w:p>
    <w:p w14:paraId="45B2AC9E" w14:textId="77777777" w:rsidR="00425AAE" w:rsidRDefault="00425AAE">
      <w:r>
        <w:t xml:space="preserve"> Copyright (C) 1991 Free Software Foundation, Inc.     </w:t>
      </w:r>
      <w:r>
        <w:tab/>
      </w:r>
      <w:r>
        <w:tab/>
        <w:t xml:space="preserve">    59 Temple Place, Suite 330, Boston, MA  02111-1307  USA  Everyone is permitted to copy and distribute verbatim copies  of this license document, but changing it is not allowed.</w:t>
      </w:r>
    </w:p>
    <w:p w14:paraId="7294FDFD" w14:textId="77777777" w:rsidR="00425AAE" w:rsidRDefault="00425AAE">
      <w:r>
        <w:t>[This is the first released version of the library GPL.  It is  numbered 2 because it goes with version 2 of the ordinary GPL.]</w:t>
      </w:r>
    </w:p>
    <w:p w14:paraId="58E0D5E2" w14:textId="77777777" w:rsidR="00425AAE" w:rsidRDefault="00425AAE">
      <w:r>
        <w:tab/>
      </w:r>
      <w:r>
        <w:tab/>
      </w:r>
      <w:r>
        <w:tab/>
        <w:t xml:space="preserve">    </w:t>
      </w:r>
      <w:r w:rsidRPr="00CE7DF1">
        <w:t>Preamble</w:t>
      </w:r>
    </w:p>
    <w:p w14:paraId="447A2C6C" w14:textId="77777777" w:rsidR="00425AAE" w:rsidRDefault="00425AAE">
      <w:r>
        <w:t xml:space="preserve">  The licenses for most software are designed to take away your freedom to share and change it.  By contrast, the GNU General Public Licenses are intended to guarantee your freedom to share and change free software--to make sure the software is free for all its users.</w:t>
      </w:r>
    </w:p>
    <w:p w14:paraId="1E07059A" w14:textId="77777777" w:rsidR="00425AAE" w:rsidRDefault="00425AAE">
      <w:r>
        <w:t xml:space="preserve">  This license, the Library General Public License, applies to some specially designated Free Software Foundation software, and to any other libraries whose authors decide to use it.  You can use it for your libraries, too.</w:t>
      </w:r>
    </w:p>
    <w:p w14:paraId="0E6E9AAC" w14:textId="77777777" w:rsidR="00425AAE" w:rsidRDefault="00425AAE">
      <w:r>
        <w:t xml:space="preserve">  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14:paraId="44307507"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library, or if you modify it.</w:t>
      </w:r>
    </w:p>
    <w:p w14:paraId="12065E65" w14:textId="77777777" w:rsidR="00425AAE" w:rsidRDefault="00425AAE">
      <w:r>
        <w:t xml:space="preserve">  For example, if you distribute copies of the library, whether gratis or for a fee, you must give the recipients all the rights that we gave you.  You must make sure that they, too, receive or can get the source code.  If you link a program with the library, you must provide complete object files to the recipients so that they can relink them with the library, after making changes to the library and recompiling it.  And you must show them these terms so they know their rights.</w:t>
      </w:r>
    </w:p>
    <w:p w14:paraId="195FFBCC" w14:textId="77777777" w:rsidR="00425AAE" w:rsidRDefault="00425AAE">
      <w:r>
        <w:t xml:space="preserve">  Our method of protecting your rights has two steps: (1) copyright the library, and (2) offer you this license which gives you legal permission to copy, distribute and/or modify the library.</w:t>
      </w:r>
    </w:p>
    <w:p w14:paraId="124B6FF1" w14:textId="77777777" w:rsidR="00425AAE" w:rsidRDefault="00425AAE">
      <w:r>
        <w:t xml:space="preserve">  Also, for each distributor's protection, we want to make certain that everyone understands that there is no warranty for this free library.  If the library is modified by someone else and passed on, we want its recipients to know that what they have is not </w:t>
      </w:r>
      <w:r>
        <w:lastRenderedPageBreak/>
        <w:t>the original version, so that any problems introduced by others will not reflect on the original authors' reputations.</w:t>
      </w:r>
    </w:p>
    <w:p w14:paraId="7312382E" w14:textId="77777777" w:rsidR="00425AAE" w:rsidRDefault="00425AAE">
      <w:r>
        <w:t xml:space="preserve">  Finally, any free program is threatened constantly by software patents.  We wish to avoid the danger that companies distributing free software will individually obtain patent licenses, thus in effect transforming the program into proprietary software.  To prevent this, we have made it clear that any patent must be licensed for everyone's free use or not licensed at all.</w:t>
      </w:r>
    </w:p>
    <w:p w14:paraId="1D022F6E" w14:textId="77777777" w:rsidR="00425AAE" w:rsidRDefault="00425AAE">
      <w:r>
        <w:t xml:space="preserve">  Most GNU software, including some libraries, is covered by the ordinary GNU General Public License, which was designed for utility programs.  This license, the GNU Library General Public License, applies to certain designated libraries.  This license is quite different from the ordinary one; be sure to read it in full, and don't assume that anything in it is the same as in the ordinary license.</w:t>
      </w:r>
    </w:p>
    <w:p w14:paraId="77E24608" w14:textId="77777777" w:rsidR="00425AAE" w:rsidRDefault="00425AAE">
      <w:r>
        <w:t xml:space="preserve">  The reason we have a separate public license for some libraries is that they blur the distinction we usually make between modifying or adding to a program and simply using it.  Linking a program with a library, without changing the library, is in some sense simply using the library, and is analogous to running a utility program or application program.  However, in a textual and legal sense, the linked executable is a combined work, a derivative of the original library, and the ordinary General Public License treats it as such.</w:t>
      </w:r>
    </w:p>
    <w:p w14:paraId="3EA58E27" w14:textId="77777777" w:rsidR="00425AAE" w:rsidRDefault="00425AAE">
      <w:r>
        <w:t xml:space="preserve">  Because of this blurred distinction, using the ordinary General Public License for libraries did not effectively promote software sharing, because most developers did not use the libraries.  We concluded that weaker conditions might promote sharing better.</w:t>
      </w:r>
    </w:p>
    <w:p w14:paraId="704B41B6" w14:textId="77777777" w:rsidR="00425AAE" w:rsidRDefault="00425AAE">
      <w:r>
        <w:t xml:space="preserve">  However, unrestricted linking of non-free programs would deprive the users of those programs of all benefit from the free status of the libraries themselves.  This Library General Public License is intended to permit developers of non-free programs to use free libraries, while preserving your freedom as a user of such programs to change the free libraries that are incorporated in them.  (We have not seen how to achieve this as regards changes in header files, but we have achieved it as regards changes in the actual functions of the Library.)  The hope is that this will lead to faster development of free libraries.</w:t>
      </w:r>
    </w:p>
    <w:p w14:paraId="1224D144" w14:textId="77777777" w:rsidR="00425AAE" w:rsidRDefault="00425AAE">
      <w:r>
        <w:t xml:space="preserve">  The precise terms and conditions for copying, distribution and modification follow.  Pay close attention to the difference between a work based on the library and a work that uses the library.  The former contains code derived from the library, while the latter only works together with the library.</w:t>
      </w:r>
    </w:p>
    <w:p w14:paraId="297CD1C8" w14:textId="77777777" w:rsidR="00425AAE" w:rsidRDefault="00425AAE">
      <w:r>
        <w:t xml:space="preserve">  Note that it is possible for a library to be covered by the ordinary General Public License rather than by this special one.</w:t>
      </w:r>
    </w:p>
    <w:p w14:paraId="3488A259" w14:textId="77777777" w:rsidR="00425AAE" w:rsidRDefault="00425AAE">
      <w:r>
        <w:tab/>
      </w:r>
      <w:r>
        <w:tab/>
        <w:t xml:space="preserve">  GNU LIBRARY GENERAL PUBLIC LICENSE    TERMS AND CONDITIONS FOR COPYING, DISTRIBUTION AND MODIFICATION</w:t>
      </w:r>
    </w:p>
    <w:p w14:paraId="78C90F1D" w14:textId="77777777" w:rsidR="00425AAE" w:rsidRDefault="00425AAE">
      <w:r>
        <w:t xml:space="preserve">  0. This License Agreement applies to any software library which contains a notice placed by the copyright holder or other authorized party saying it may be distributed under the terms of this Library General Public License (also called this License).  Each licensee is addressed as you.</w:t>
      </w:r>
    </w:p>
    <w:p w14:paraId="5455C31F" w14:textId="77777777" w:rsidR="00425AAE" w:rsidRDefault="00425AAE">
      <w:r>
        <w:t xml:space="preserve">  A library means a collection of software functions and/or data prepared so as to be conveniently linked with application programs (which use some of those functions and data) to form executables.</w:t>
      </w:r>
    </w:p>
    <w:p w14:paraId="792B5234" w14:textId="77777777" w:rsidR="00425AAE" w:rsidRDefault="00425AAE">
      <w:r>
        <w:lastRenderedPageBreak/>
        <w:t xml:space="preserve">  The Library, below, refers to any such software library or work which has been distributed under these terms.  A work based on the Library means either the Library or any derivative work under copyright law: that is to say, a work containing the Library or a portion of it, either verbatim or with modifications and/or translated straightforwardly into another language.  (Hereinafter, translation is included without limitation in the term modification.)</w:t>
      </w:r>
    </w:p>
    <w:p w14:paraId="0DFD7BD8" w14:textId="77777777" w:rsidR="00425AAE" w:rsidRDefault="00425AAE">
      <w:r>
        <w:t xml:space="preserve">  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w:t>
      </w:r>
    </w:p>
    <w:p w14:paraId="5084D71F" w14:textId="77777777" w:rsidR="00425AAE" w:rsidRDefault="00425AAE">
      <w:r>
        <w:t xml:space="preserve">  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      1. You may copy and distribute verbatim copies of the Library's complete source code as you receive it, in any medium, provided that you conspicuously and appropriately publish on each copy an appropriate copyright notice and disclaimer of warranty; keep intact all the notices that refer to this License and to the absence of any warranty; and distribute a copy of this License along with the Library.</w:t>
      </w:r>
    </w:p>
    <w:p w14:paraId="133DAF4F" w14:textId="77777777" w:rsidR="00425AAE" w:rsidRDefault="00425AAE">
      <w:r>
        <w:t xml:space="preserve">  You may charge a fee for the physical act of transferring a copy, and you may at your option offer warranty protection in exchange for a fee.</w:t>
      </w:r>
    </w:p>
    <w:p w14:paraId="407B2485" w14:textId="77777777" w:rsidR="00425AAE" w:rsidRDefault="00425AAE">
      <w:r>
        <w:t xml:space="preserve">  2. You may modify your copy or copies of the Library or any portion of it, thus forming a work based on the Library, and copy and distribute such modifications or work under the terms of Section 1 above, provided that you also meet all of these conditions:</w:t>
      </w:r>
    </w:p>
    <w:p w14:paraId="4F34CC58" w14:textId="77777777" w:rsidR="00425AAE" w:rsidRDefault="00425AAE">
      <w:r>
        <w:t xml:space="preserve">    a) The modified work must itself be a software library.</w:t>
      </w:r>
    </w:p>
    <w:p w14:paraId="3790377E" w14:textId="77777777" w:rsidR="00425AAE" w:rsidRDefault="00425AAE">
      <w:r>
        <w:t xml:space="preserve">    b) You must cause the files modified to carry prominent notices     stating that you changed the files and the date of any change.</w:t>
      </w:r>
    </w:p>
    <w:p w14:paraId="32ADA95A" w14:textId="77777777" w:rsidR="00425AAE" w:rsidRDefault="00425AAE">
      <w:r>
        <w:t xml:space="preserve">    c) You must cause the whole of the work to be licensed at no     charge to all third parties under the terms of this License.</w:t>
      </w:r>
    </w:p>
    <w:p w14:paraId="4B46AD99" w14:textId="77777777" w:rsidR="00425AAE" w:rsidRDefault="00425AAE">
      <w:r>
        <w:t xml:space="preserve">    d) 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w:t>
      </w:r>
    </w:p>
    <w:p w14:paraId="717EA07E" w14:textId="77777777" w:rsidR="00425AAE" w:rsidRDefault="00425AAE">
      <w:r>
        <w:t xml:space="preserve">    (For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w:t>
      </w:r>
    </w:p>
    <w:p w14:paraId="21E000C7" w14:textId="77777777" w:rsidR="00425AAE" w:rsidRDefault="00425AAE">
      <w:r>
        <w:t xml:space="preserve">These requirements apply to the modified work as a whole.  If identifiable sections of that work are not derived from the Library, and can be reasonably considered independent and separate works in themselves, then this License, and its terms, do not apply to those sections when you distribute them as separate works.  But when you </w:t>
      </w:r>
      <w:r>
        <w:lastRenderedPageBreak/>
        <w:t>distribute the same sections as part of a whole which is a work based on the Library, the distribution of the whole must be on the terms of this License, whose permissions for other licensees extend to the entire whole, and thus to each and every part regardless of who wrote it.</w:t>
      </w:r>
    </w:p>
    <w:p w14:paraId="298AA7A3" w14:textId="77777777" w:rsidR="00425AAE" w:rsidRDefault="00425AAE">
      <w:r>
        <w:t>Thus, it is not the intent of this section to claim rights or contest your rights to work written entirely by you; rather, the intent is to exercise the right to control the distribution of derivative or collective works based on the Library.</w:t>
      </w:r>
    </w:p>
    <w:p w14:paraId="474DEDC8" w14:textId="77777777" w:rsidR="00425AAE" w:rsidRDefault="00425AAE">
      <w:r>
        <w:t>In addition, mere aggregation of another work not based on the Library with the Library (or with a work based on the Library) on a volume of a storage or distribution medium does not bring the other work under the scope of this License.</w:t>
      </w:r>
    </w:p>
    <w:p w14:paraId="13A7FC22" w14:textId="77777777" w:rsidR="00425AAE" w:rsidRDefault="00425AAE">
      <w:r>
        <w:t xml:space="preserve">  3. You may opt to apply the terms of the ordinary GNU General Public License instead of this License to a given copy of the Library.  To do this, you must alter all the notices that refer to this License, so that they refer to the ordinary GNU General Public License, version 2, instead of to this License.  (If a newer version than version 2 of the ordinary GNU General Public License has appeared, then you can specify that version instead if you wish.)  Do not make any other change in these notices.</w:t>
      </w:r>
    </w:p>
    <w:p w14:paraId="2E805C19" w14:textId="77777777" w:rsidR="00425AAE" w:rsidRDefault="00425AAE">
      <w:r>
        <w:t xml:space="preserve">  Once this change is made in a given copy, it is irreversible for that copy, so the ordinary GNU General Public License applies to all subsequent copies and derivative works made from that copy.</w:t>
      </w:r>
    </w:p>
    <w:p w14:paraId="0D5A0A52" w14:textId="77777777" w:rsidR="00425AAE" w:rsidRDefault="00425AAE">
      <w:r>
        <w:t xml:space="preserve">  This option is useful when you wish to copy part of the code of the Library into a program that is not a library.</w:t>
      </w:r>
    </w:p>
    <w:p w14:paraId="524A9A18" w14:textId="77777777" w:rsidR="00425AAE" w:rsidRDefault="00425AAE">
      <w:r>
        <w:t xml:space="preserve">  4. You may copy and distribute the Library (or a portion or derivative of it, under Section 2) in object code or executable form under the terms of Sections 1 and 2 above provided that you accompany it with the complete corresponding machine-readable source code, which must be distributed under the terms of Sections 1 and 2 above on a medium customarily used for software interchange.</w:t>
      </w:r>
    </w:p>
    <w:p w14:paraId="13066E4D" w14:textId="77777777" w:rsidR="00425AAE" w:rsidRDefault="00425AAE">
      <w:r>
        <w:t xml:space="preserve">  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w:t>
      </w:r>
    </w:p>
    <w:p w14:paraId="78C242CE" w14:textId="77777777" w:rsidR="00425AAE" w:rsidRDefault="00425AAE">
      <w:r>
        <w:t xml:space="preserve">  5. A program that contains no derivative of any portion of the Library, but is designed to work with the Library by being compiled or linked with it, is called a work that uses the Library.  Such a work, in isolation, is not a derivative work of the Library, and therefore falls outside the scope of this License.</w:t>
      </w:r>
    </w:p>
    <w:p w14:paraId="4F89D9F0" w14:textId="77777777" w:rsidR="00425AAE" w:rsidRDefault="00425AAE">
      <w:r>
        <w:t xml:space="preserve">  However, linking a work that uses the Library with the Library creates an executable that is a derivative of the Library (because it contains portions of the Library), rather than a work that uses the library.  The executable is therefore covered by this License. Section 6 states terms for distribution of such executables.</w:t>
      </w:r>
    </w:p>
    <w:p w14:paraId="767AA4D3" w14:textId="77777777" w:rsidR="00425AAE" w:rsidRDefault="00425AAE">
      <w:r>
        <w:t xml:space="preserve">  When a work that uses the Library uses material from a header file that is part of the Library, the object code for the work may be a derivative work of the Library even though the source code is not. Whether this is true is especially significant if the work can be linked without the Library, or if the work is itself a library.  The threshold for this to be true is not precisely defined by law.</w:t>
      </w:r>
    </w:p>
    <w:p w14:paraId="5A122E48" w14:textId="77777777" w:rsidR="00425AAE" w:rsidRDefault="00425AAE">
      <w:r>
        <w:t xml:space="preserve">  If such an object file uses only numerical parameters, data structure layouts and accessors, and small macros and small inline functions (ten lines or less in length), then </w:t>
      </w:r>
      <w:r>
        <w:lastRenderedPageBreak/>
        <w:t>the use of the object file is unrestricted, regardless of whether it is legally a derivative work.  (Executables containing this object code plus portions of the Library will still fall under Section 6.)</w:t>
      </w:r>
    </w:p>
    <w:p w14:paraId="06867546" w14:textId="77777777" w:rsidR="00425AAE" w:rsidRDefault="00425AAE">
      <w:r>
        <w:t xml:space="preserve">  Otherwise, if the work is a derivative of the Library, you may distribute the object code for the work under the terms of Section 6. Any executables containing that work also fall under Section 6, whether or not they are linked directly with the Library itself.</w:t>
      </w:r>
    </w:p>
    <w:p w14:paraId="6F4DAE3B" w14:textId="77777777" w:rsidR="00425AAE" w:rsidRDefault="00425AAE">
      <w:r>
        <w:t xml:space="preserve">  6. As an exception to the Sections above, you may also compile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w:t>
      </w:r>
    </w:p>
    <w:p w14:paraId="1222094B" w14:textId="77777777" w:rsidR="00425AAE" w:rsidRDefault="00425AAE">
      <w:r>
        <w:t xml:space="preserve">  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w:t>
      </w:r>
    </w:p>
    <w:p w14:paraId="3ECB3F77" w14:textId="77777777" w:rsidR="00425AAE" w:rsidRDefault="00425AAE">
      <w:r>
        <w:t xml:space="preserve">    a) Accompany the work with the complete corresponding     machine-readable source code for the Library including whatever     changes were used in the work (which must be distributed under     Sections 1 and 2 above); and, if the work is an executable linked     with the Library, with the complete machine-readable work that     uses the Library, as object code and/or source code, so that the     user can modify the Library and then relink to produce a modified     executable containing the modified Library.  (It is understood     that the user who changes the contents of definitions files in the     Library will not necessarily be able to recompile the application     to use the modified definitions.)</w:t>
      </w:r>
    </w:p>
    <w:p w14:paraId="164E7B12" w14:textId="77777777" w:rsidR="00425AAE" w:rsidRDefault="00425AAE">
      <w:r>
        <w:t xml:space="preserve">    b) Accompany the work with a written offer, valid for at     least three years, to give the same user the materials     specified in Subsection 6a, above, for a charge no more     than the cost of performing this distribution.</w:t>
      </w:r>
    </w:p>
    <w:p w14:paraId="5BD415EA" w14:textId="77777777" w:rsidR="00425AAE" w:rsidRDefault="00425AAE">
      <w:r>
        <w:t xml:space="preserve">    c) If distribution of the work is made by offering access to copy     from a designated place, offer equivalent access to copy the above     specified materials from the same place.</w:t>
      </w:r>
    </w:p>
    <w:p w14:paraId="72598A92" w14:textId="77777777" w:rsidR="00425AAE" w:rsidRDefault="00425AAE">
      <w:r>
        <w:t xml:space="preserve">    d) Verify that the user has already received a copy of these     materials or that you have already sent this user a copy.</w:t>
      </w:r>
    </w:p>
    <w:p w14:paraId="7025F7B3" w14:textId="77777777" w:rsidR="00425AAE" w:rsidRDefault="00425AAE">
      <w:r>
        <w:t xml:space="preserve">  For an executable, the required form of the work that uses the Library must include any data and utility programs needed for reproducing the executable from it.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7B9C872F" w14:textId="77777777" w:rsidR="00425AAE" w:rsidRDefault="00425AAE">
      <w:r>
        <w:t xml:space="preserve">  It may happen that this requirement contradicts the license restrictions of other proprietary libraries that do not normally accompany the operating system.  Such a contradiction means you cannot use both them and the Library together in an executable that you distribute.</w:t>
      </w:r>
    </w:p>
    <w:p w14:paraId="3EFB0B56" w14:textId="77777777" w:rsidR="00425AAE" w:rsidRDefault="00425AAE">
      <w:r>
        <w:t xml:space="preserve">  7. You may place library facilities that are a work based on the Library side-by-side in a single library together with other library facilities not covered by this License, and </w:t>
      </w:r>
      <w:r>
        <w:lastRenderedPageBreak/>
        <w:t>distribute such a combined library, provided that the separate distribution of the work based on the Library and of the other library facilities is otherwise permitted, and provided that you do these two things:</w:t>
      </w:r>
    </w:p>
    <w:p w14:paraId="3FEEC66C" w14:textId="77777777" w:rsidR="00425AAE" w:rsidRDefault="00425AAE">
      <w:r>
        <w:t xml:space="preserve">    a) Accompany the combined library with a copy of the same work     based on the Library, uncombined with any other library     facilities.  This must be distributed under the terms of the     Sections above.</w:t>
      </w:r>
    </w:p>
    <w:p w14:paraId="463EF174" w14:textId="77777777" w:rsidR="00425AAE" w:rsidRDefault="00425AAE">
      <w:r>
        <w:t xml:space="preserve">    b) Give prominent notice with the combined library of the fact     that part of it is a work based on the Library, and explaining     where to find the accompanying uncombined form of the same work.</w:t>
      </w:r>
    </w:p>
    <w:p w14:paraId="77C1CF45" w14:textId="77777777" w:rsidR="00425AAE" w:rsidRDefault="00425AAE">
      <w:r>
        <w:t xml:space="preserve">  8. You may not copy, modify, sublicense, link with, or distribute the Library except as expressly provided under this License.  Any attempt otherwise to copy, modify, sublicense, link with, or distribute the Library is void, and will automatically terminate your rights under this License.  However, parties who have received copies, or rights, from you under this License will not have their licenses terminated so long as such parties remain in full compliance.</w:t>
      </w:r>
    </w:p>
    <w:p w14:paraId="61398BFE" w14:textId="77777777" w:rsidR="00425AAE" w:rsidRDefault="00425AAE">
      <w:r>
        <w:t xml:space="preserve">  9. You are not required to accept this License, since you have not signed it.  However, nothing else grants you permission to modify or distribute the Library or its derivative works.  These actions are prohibited by law if you do not accept this License.  Therefore, by modifying or distributing the Library (or any work based on the Library), you indicate your acceptance of this License to do so, and all its terms and conditions for copying, distributing or modifying the Library or works based on it.</w:t>
      </w:r>
    </w:p>
    <w:p w14:paraId="77BC67E9" w14:textId="77777777" w:rsidR="00425AAE" w:rsidRDefault="00425AAE">
      <w:r>
        <w:t xml:space="preserve">  10. Each time you redistribute the Library (or any work based on the Library), the recipient automatically receives a license from the original licensor to copy, distribute, link with or modify the Library subject to these terms and conditions.  You may not impose any further restrictions on the recipients' exercise of the rights granted herein. You are not responsible for enforcing compliance by third parties to this License.</w:t>
      </w:r>
    </w:p>
    <w:p w14:paraId="11EB5148" w14:textId="77777777" w:rsidR="00425AAE" w:rsidRDefault="00425AAE">
      <w:r>
        <w:t xml:space="preserve">  11.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w:t>
      </w:r>
    </w:p>
    <w:p w14:paraId="0B99DF8C" w14:textId="77777777" w:rsidR="00425AAE" w:rsidRDefault="00425AAE">
      <w:r>
        <w:t>If any portion of this section is held invalid or unenforceable under any particular circumstance, the balance of the section is intended to apply, and the section as a whole is intended to apply in other circumstances.</w:t>
      </w:r>
    </w:p>
    <w:p w14:paraId="2921ADAA" w14:textId="77777777" w:rsidR="00425AAE" w:rsidRDefault="00425AAE">
      <w:r>
        <w:t xml:space="preserve">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t>
      </w:r>
      <w:r>
        <w:lastRenderedPageBreak/>
        <w:t>willing to distribute software through any other system and a licensee cannot impose that choice.</w:t>
      </w:r>
    </w:p>
    <w:p w14:paraId="0C102841" w14:textId="77777777" w:rsidR="00425AAE" w:rsidRDefault="00425AAE">
      <w:r>
        <w:t>This section is intended to make thoroughly clear what is believed to be a consequence of the rest of this License.</w:t>
      </w:r>
    </w:p>
    <w:p w14:paraId="62E502C1" w14:textId="77777777" w:rsidR="00425AAE" w:rsidRDefault="00425AAE">
      <w:r>
        <w:t xml:space="preserve">  12. If the distribution and/or use of the Library is restricted in certain countries either by patents or by copyrighted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06A78859" w14:textId="77777777" w:rsidR="00425AAE" w:rsidRDefault="00425AAE">
      <w:r>
        <w:t xml:space="preserve">  13. The Free Software Foundation may publish revised and/or new versions of the Library General Public License from time to time. Such new versions will be similar in spirit to the present version, but may differ in detail to address new problems or concerns.</w:t>
      </w:r>
    </w:p>
    <w:p w14:paraId="642676D3" w14:textId="77777777" w:rsidR="00425AAE" w:rsidRDefault="00425AAE">
      <w:r>
        <w:t>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w:t>
      </w:r>
    </w:p>
    <w:p w14:paraId="32A97B35" w14:textId="77777777" w:rsidR="00425AAE" w:rsidRDefault="00425AAE">
      <w:r>
        <w:t xml:space="preserve">  14. If you wish to incorporate parts of the Library into other free programs whose distribution conditions are incompatible with these,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2AE87214" w14:textId="77777777" w:rsidR="00425AAE" w:rsidRDefault="00425AAE">
      <w:r>
        <w:tab/>
      </w:r>
      <w:r>
        <w:tab/>
      </w:r>
      <w:r>
        <w:tab/>
        <w:t xml:space="preserve">    NO WARRANTY</w:t>
      </w:r>
    </w:p>
    <w:p w14:paraId="326D2A3B" w14:textId="77777777" w:rsidR="00425AAE" w:rsidRDefault="00425AAE">
      <w:r>
        <w:t xml:space="preserve">  15. BECAUSE THE LIBRARY IS LICENSED FREE OF CHARGE, THERE IS NO WARRANTY FOR 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w:t>
      </w:r>
    </w:p>
    <w:p w14:paraId="20F9DF6B" w14:textId="77777777" w:rsidR="00425AAE" w:rsidRDefault="00425AAE">
      <w:r>
        <w:t xml:space="preserve">  16. IN NO EVENT UNLESS REQUIRED BY APPLICABLE LAW OR AGREED TO IN WRITING 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OPERATE WITH </w:t>
      </w:r>
      <w:r>
        <w:lastRenderedPageBreak/>
        <w:t>ANY OTHER SOFTWARE), EVEN IF SUCH HOLDER OR OTHER PARTY HAS BEEN ADVISED OF THE POSSIBILITY OF SUCH DAMAGES.</w:t>
      </w:r>
    </w:p>
    <w:p w14:paraId="2CFCD860" w14:textId="77777777" w:rsidR="00425AAE" w:rsidRDefault="00425AAE">
      <w:r>
        <w:tab/>
      </w:r>
      <w:r>
        <w:tab/>
        <w:t xml:space="preserve">     END OF TERMS AND CONDITIONS</w:t>
      </w:r>
    </w:p>
    <w:p w14:paraId="7B059FCE" w14:textId="77777777" w:rsidR="00425AAE" w:rsidRDefault="00425AAE">
      <w:r>
        <w:t xml:space="preserve">           How to Apply These Terms to Your New Libraries</w:t>
      </w:r>
    </w:p>
    <w:p w14:paraId="21D0A63D" w14:textId="77777777" w:rsidR="00425AAE" w:rsidRDefault="00425AAE">
      <w:r>
        <w:t xml:space="preserve">  If you develop a new library, and you want it to be of the greatest possible use to the public, we recommend making it free software that everyone can redistribute and change.  You can do so by permitting redistribution under these terms (or, alternatively, under the terms of the ordinary General Public License).</w:t>
      </w:r>
    </w:p>
    <w:p w14:paraId="5C862423" w14:textId="77777777" w:rsidR="00425AAE" w:rsidRDefault="00425AAE">
      <w:r>
        <w:t xml:space="preserve">  To apply these terms, attach the following notices to the library.  It is safest to attach them to the start of each source file to most effectively convey the exclusion of warranty; and each file should have at least the copyright line and a pointer to where the full notice is found.</w:t>
      </w:r>
    </w:p>
    <w:p w14:paraId="2125327A" w14:textId="77777777" w:rsidR="00425AAE" w:rsidRDefault="00425AAE">
      <w:r>
        <w:t xml:space="preserve">    &lt;one line to give the library's name and a brief idea of what it does.&gt;     Copyright (C) &lt;year&gt;  &lt;name of author&gt;</w:t>
      </w:r>
    </w:p>
    <w:p w14:paraId="2B0E2B0B" w14:textId="77777777" w:rsidR="00425AAE" w:rsidRDefault="00425AAE">
      <w:r>
        <w:t xml:space="preserve">    This library is free software; you can redistribute it and/or     modify it under the terms of the GNU Library General Public     License as published by the Free Software Foundation; either     version 2 of the License, or (at your option) any later version.</w:t>
      </w:r>
    </w:p>
    <w:p w14:paraId="59960BBA" w14:textId="77777777" w:rsidR="00425AAE" w:rsidRDefault="00425AAE">
      <w:r>
        <w:t xml:space="preserve">    This library is distributed in the hope that it will be useful,     but WITHOUT ANY WARRANTY; without even the implied warranty of     MERCHANTABILITY or FITNESS FOR A PARTICULAR PURPOSE.  See the GNU     Library General Public License for more details.</w:t>
      </w:r>
    </w:p>
    <w:p w14:paraId="6C4CCA64" w14:textId="77777777" w:rsidR="00425AAE" w:rsidRDefault="00425AAE">
      <w:r>
        <w:t xml:space="preserve">    You should have received a copy of the GNU Library General Public     License along with this library; if not, write to the Free Software     Foundation, Inc., 59 Temple Place, Suite 330, Boston, MA  02111-1307  USA</w:t>
      </w:r>
    </w:p>
    <w:p w14:paraId="58FD46C7" w14:textId="77777777" w:rsidR="00425AAE" w:rsidRDefault="00425AAE">
      <w:r>
        <w:t>Also add information on how to contact you by electronic and paper mail.</w:t>
      </w:r>
    </w:p>
    <w:p w14:paraId="0791223A" w14:textId="77777777" w:rsidR="00425AAE" w:rsidRDefault="00425AAE">
      <w:r>
        <w:t>You should also get your employer (if you work as a programmer) or your school, if any, to sign a copyright disclaimer for the library, if necessary.  Here is a sample; alter the names:</w:t>
      </w:r>
    </w:p>
    <w:p w14:paraId="65DACE0E" w14:textId="77777777" w:rsidR="00425AAE" w:rsidRDefault="00425AAE">
      <w:r>
        <w:t xml:space="preserve">  Yoyodyne, Inc., hereby disclaims all copyright interest in the   library `Frob' (a library for tweaking knobs) written by James Random Hacker.</w:t>
      </w:r>
    </w:p>
    <w:p w14:paraId="161FD7C3" w14:textId="77777777" w:rsidR="00425AAE" w:rsidRDefault="00425AAE">
      <w:r>
        <w:t xml:space="preserve">  &lt;signature of Ty Coon&gt;, 1 April 1990   Ty Coon, President of Vice</w:t>
      </w:r>
    </w:p>
    <w:p w14:paraId="5EA52429" w14:textId="77777777" w:rsidR="00425AAE" w:rsidRDefault="00425AAE">
      <w:r>
        <w:t>That's all there is to it! [END FILE=e2fsprogs-1.42.11/COPYING]</w:t>
      </w:r>
    </w:p>
    <w:p w14:paraId="00692E50" w14:textId="77777777" w:rsidR="00425AAE" w:rsidRDefault="00425AAE" w:rsidP="000727EF">
      <w:pPr>
        <w:pStyle w:val="Heading2"/>
      </w:pPr>
      <w:r>
        <w:t xml:space="preserve"> </w:t>
      </w:r>
      <w:bookmarkStart w:id="140" w:name="_Toc399937958"/>
      <w:r>
        <w:t>ebtables (version 2.0.10.4):</w:t>
      </w:r>
      <w:bookmarkEnd w:id="140"/>
    </w:p>
    <w:p w14:paraId="5E225860" w14:textId="77777777" w:rsidR="00425AAE" w:rsidRDefault="00425AAE" w:rsidP="000727EF">
      <w:pPr>
        <w:pStyle w:val="Heading3"/>
      </w:pPr>
      <w:r>
        <w:t>ebtables-2.0.10.4/debian/copyright:</w:t>
      </w:r>
    </w:p>
    <w:p w14:paraId="66A5463F" w14:textId="77777777" w:rsidR="00425AAE" w:rsidRDefault="00425AAE">
      <w:r>
        <w:t>[BEGIN FILE=ebtables-2.0.10.4/debian/copyright] This package was debianized by David Kimdon &lt;dwhedon@debian.org&gt; on Fri, 17 Jan 2003 20:05:00 -0800.</w:t>
      </w:r>
    </w:p>
    <w:p w14:paraId="6D84D246" w14:textId="77777777" w:rsidR="00425AAE" w:rsidRDefault="00425AAE">
      <w:r>
        <w:t>It is currently maintained by Jochen Friedrich &lt;jochen@scram.de&gt; and Jan Christoph Nordholz &lt;hesso@pool.math.tu-berlin.de&gt;.</w:t>
      </w:r>
    </w:p>
    <w:p w14:paraId="1B83BD25" w14:textId="77777777" w:rsidR="00425AAE" w:rsidRDefault="00425AAE">
      <w:r>
        <w:t>It was downloaded from http://ebtables.sourceforge.net</w:t>
      </w:r>
    </w:p>
    <w:p w14:paraId="27FBF5B5" w14:textId="77777777" w:rsidR="00425AAE" w:rsidRDefault="00425AAE">
      <w:r>
        <w:t>Upstream Authors:    Bart De Schuymer &lt;bdschuym@pandora.be&gt;    Nick Fedchik &lt;nick@fedchik.org.ua&gt;    Grzegorz Borowiak &lt;grzes@gnu.univ.gda.pl&gt;</w:t>
      </w:r>
    </w:p>
    <w:p w14:paraId="080DDC40" w14:textId="77777777" w:rsidR="00425AAE" w:rsidRDefault="00425AAE">
      <w:r>
        <w:lastRenderedPageBreak/>
        <w:t>Copyright:    Copyright (C) 1999 Paul `Rusty' Russell &amp; Michael J. Neuling    Copyright (C) 2001, 2002, 2004 Bart De Schuymer</w:t>
      </w:r>
    </w:p>
    <w:p w14:paraId="16C73F45" w14:textId="77777777" w:rsidR="00425AAE" w:rsidRDefault="00425AAE">
      <w:r>
        <w:t>License:    This package is free software; you can redistribute it and/or modify    it under the terms of the GNU General Public License as published by    the Free Software Foundation; version 2 dated June, 1991.</w:t>
      </w:r>
    </w:p>
    <w:p w14:paraId="74D3007F"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5DC6FE72" w14:textId="77777777" w:rsidR="00425AAE" w:rsidRDefault="00425AAE">
      <w:r>
        <w:t xml:space="preserve">   You should have received a copy of the GNU General Public License    along with this package; if not, write to the Free Software    Foundation, Inc., 51 Franklin St, Fifth Floor, Boston,    MA 02110-1301, USA.</w:t>
      </w:r>
    </w:p>
    <w:p w14:paraId="361C546D" w14:textId="77777777" w:rsidR="00425AAE" w:rsidRDefault="00425AAE">
      <w:r>
        <w:t>On Debian GNU/Linux systems, the complete text of the GNU General Public License, version 2, can be found in `/usr/share/common-licenses/GPL-2'. [END FILE=ebtables-2.0.10.4/debian/copyright] quick_licfile: WARNING: no elasticsearch-1.2.1/debian/*copyright file</w:t>
      </w:r>
    </w:p>
    <w:p w14:paraId="77DF9A7C" w14:textId="77777777" w:rsidR="00425AAE" w:rsidRDefault="00425AAE" w:rsidP="000727EF">
      <w:pPr>
        <w:pStyle w:val="Heading2fegan"/>
      </w:pPr>
      <w:bookmarkStart w:id="141" w:name="_Toc399937959"/>
      <w:r>
        <w:t>ecdsa-0.11</w:t>
      </w:r>
      <w:bookmarkEnd w:id="141"/>
    </w:p>
    <w:p w14:paraId="58366C6C" w14:textId="77777777" w:rsidR="00425AAE" w:rsidRDefault="00425AAE" w:rsidP="00053D4A">
      <w:r>
        <w:tab/>
        <w:t>MIT</w:t>
      </w:r>
      <w:r>
        <w:tab/>
        <w:t>http://www.opensource.org/licenses/mit-license.php</w:t>
      </w:r>
    </w:p>
    <w:p w14:paraId="3AEA624C" w14:textId="77777777" w:rsidR="00425AAE" w:rsidRDefault="00425AAE" w:rsidP="000727EF">
      <w:pPr>
        <w:pStyle w:val="Heading2"/>
      </w:pPr>
      <w:r>
        <w:t xml:space="preserve"> </w:t>
      </w:r>
      <w:bookmarkStart w:id="142" w:name="_Toc399937960"/>
      <w:r>
        <w:t>elasticsearch (version 1.2.1):</w:t>
      </w:r>
      <w:bookmarkEnd w:id="142"/>
    </w:p>
    <w:p w14:paraId="4CC9C923" w14:textId="77777777" w:rsidR="00425AAE" w:rsidRDefault="00425AAE" w:rsidP="000727EF">
      <w:pPr>
        <w:pStyle w:val="Heading2"/>
      </w:pPr>
      <w:r>
        <w:t xml:space="preserve"> </w:t>
      </w:r>
      <w:bookmarkStart w:id="143" w:name="_Toc399937961"/>
      <w:r>
        <w:t>elfutils (version 0.159):</w:t>
      </w:r>
      <w:bookmarkEnd w:id="143"/>
    </w:p>
    <w:p w14:paraId="74362126" w14:textId="77777777" w:rsidR="00425AAE" w:rsidRDefault="00425AAE" w:rsidP="000727EF">
      <w:pPr>
        <w:pStyle w:val="Heading3"/>
      </w:pPr>
      <w:r>
        <w:t>elfutils-0.159/debian/copyright:</w:t>
      </w:r>
    </w:p>
    <w:p w14:paraId="5BA29C0C" w14:textId="77777777" w:rsidR="00425AAE" w:rsidRDefault="00425AAE">
      <w:r>
        <w:t>[BEGIN FILE=elfutils-0.159/debian/copyright] This package was debianized by Kurt Roeckx &lt;kurt@roeckx.be&gt; on Sun, 21 May 2006 15:03:01 +0000.</w:t>
      </w:r>
    </w:p>
    <w:p w14:paraId="08497245" w14:textId="77777777" w:rsidR="00425AAE" w:rsidRDefault="00425AAE">
      <w:r>
        <w:t>It was downloaded from https://fedorahosted.org/releases/e/l/elfutils/</w:t>
      </w:r>
    </w:p>
    <w:p w14:paraId="04B188DA" w14:textId="77777777" w:rsidR="00425AAE" w:rsidRDefault="00425AAE">
      <w:r>
        <w:t>It was original a .tar.bz2.  It has been decompressed and recompressed again using gzip.</w:t>
      </w:r>
    </w:p>
    <w:p w14:paraId="29DBC71F" w14:textId="77777777" w:rsidR="00425AAE" w:rsidRDefault="00425AAE">
      <w:r>
        <w:t>Copyright Holder:    Copyright (C) 2000 - 2009 Red Hat, Inc.</w:t>
      </w:r>
    </w:p>
    <w:p w14:paraId="6F72C561" w14:textId="77777777" w:rsidR="00425AAE" w:rsidRDefault="00425AAE">
      <w:r>
        <w:t xml:space="preserve">   Written by:    Ulrich Drepper &lt;drepper@redhat.com&gt;    Jeff Johnson &lt;jbj@redhat.com&gt;    Alexander Larsson    Jakub Jelinek &lt;jakub@redhat.com&gt;    Roland McGrath &lt;roland@redhat.com&gt;</w:t>
      </w:r>
    </w:p>
    <w:p w14:paraId="210B0144" w14:textId="77777777" w:rsidR="00425AAE" w:rsidRDefault="00425AAE">
      <w:r>
        <w:t xml:space="preserve"> License:</w:t>
      </w:r>
    </w:p>
    <w:p w14:paraId="3E3C5E40" w14:textId="77777777" w:rsidR="00425AAE" w:rsidRDefault="00425AAE">
      <w:r>
        <w:t>Most of the libraries (lib, libelf, libebl, libdw, libdwfl) have the following license:</w:t>
      </w:r>
    </w:p>
    <w:p w14:paraId="2CF8A135" w14:textId="77777777" w:rsidR="00425AAE" w:rsidRDefault="00425AAE">
      <w:r>
        <w:t xml:space="preserve">   Red Hat elfutils is free software; you can redistribute it and/or modify    it under the terms of the GNU General Public License as published by the    Free Software Foundation; version 2 of the License.</w:t>
      </w:r>
    </w:p>
    <w:p w14:paraId="594D2D91" w14:textId="77777777" w:rsidR="00425AAE" w:rsidRDefault="00425AAE">
      <w:r>
        <w:t xml:space="preserve">   Red Hat elfutils is distributed in the hope that it will be useful, but    WITHOUT ANY WARRANTY; without even the implied warranty of    MERCHANTABILITY or FITNESS </w:t>
      </w:r>
      <w:r>
        <w:lastRenderedPageBreak/>
        <w:t>FOR A PARTICULAR PURPOSE.  See the GNU    General Public License for more details.</w:t>
      </w:r>
    </w:p>
    <w:p w14:paraId="00DA002D" w14:textId="77777777" w:rsidR="00425AAE" w:rsidRDefault="00425AAE">
      <w:r>
        <w:t xml:space="preserve">   You should have received a copy of the GNU General Public License along    with Red Hat elfutils; if not, write to the Free Software Foundation,    Inc., 51 Franklin Street, Fifth Floor, Boston MA 02110-1301 USA.</w:t>
      </w:r>
    </w:p>
    <w:p w14:paraId="4645726C" w14:textId="77777777" w:rsidR="00425AAE" w:rsidRDefault="00425AAE">
      <w:r>
        <w:t xml:space="preserve">   In addition, as a special exception, Red Hat, Inc. gives You the    additional right to link the code of Red Hat elfutils with code licensed    under any Open Source Initiative certified open source license    (http://www.opensource.org/licenses/index.php) which requires the    distribution of source code with any binary distribution and to    distribute linked combinations of the two.  Non-GPL Code permitted under    this exception must only link to the code of Red Hat elfutils through    those well defined interfaces identified in the file named EXCEPTION    found in the source code files (the Approved Interfaces).  The files    of Non-GPL Code may instantiate templates or use macros or inline    functions from the Approved Interfaces without causing the resulting    work to be covered by the GNU General Public License.  Only Red Hat,    Inc. may make changes or additions to the list of Approved Interfaces.    Red Hat's grant of this exception is conditioned upon your not adding    any new exceptions.  If you wish to add a new Approved Interface or    exception, please contact Red Hat.  You must obey the GNU General Public    License in all respects for all of the Red Hat elfutils code and other    code used in conjunction with Red Hat elfutils except the Non-GPL Code    covered by this exception.  If you modify this file, you may extend this    exception to your version of the file, but you are not obligated to do    so.  If you do not wish to provide this exception without modification,    you must delete this exception statement from your version and license    this file solely under the GPL without exception.</w:t>
      </w:r>
    </w:p>
    <w:p w14:paraId="71437C4A" w14:textId="77777777" w:rsidR="00425AAE" w:rsidRDefault="00425AAE">
      <w:r>
        <w:t xml:space="preserve">   Red Hat elfutils is an included package of the Open Invention Network.    An included package of the Open Invention Network is a package for which    Open Invention Network licensees cross-license their patents.  No patent    license is granted, either expressly or impliedly, by designation as an    included package.  Should you wish to participate in the Open Invention    Network licensing program, please visit www.openinventionnetwork.com    &lt;http://www.openinventionnetwork.com&gt;.</w:t>
      </w:r>
    </w:p>
    <w:p w14:paraId="45040D22" w14:textId="77777777" w:rsidR="00425AAE" w:rsidRDefault="00425AAE">
      <w:r>
        <w:t>The EXCEPTION file contains:</w:t>
      </w:r>
    </w:p>
    <w:p w14:paraId="47789AB5" w14:textId="77777777" w:rsidR="00425AAE" w:rsidRDefault="00425AAE">
      <w:r>
        <w:t xml:space="preserve">   This file describes the limits of the Exception under which you are allowed    to distribute Non-GPL Code in linked combination with Red Hat elfutils.    For the full text of the license, please see one of the header files    included with the source distribution or the file COPYING found in the    top level directory of the source.</w:t>
      </w:r>
    </w:p>
    <w:p w14:paraId="78D3E4EC" w14:textId="77777777" w:rsidR="00425AAE" w:rsidRDefault="00425AAE">
      <w:r>
        <w:t xml:space="preserve">   The Approved Interfaces are the functions declared in the files:</w:t>
      </w:r>
    </w:p>
    <w:p w14:paraId="74022366" w14:textId="77777777" w:rsidR="00425AAE" w:rsidRDefault="00425AAE">
      <w:r>
        <w:t xml:space="preserve">   libelf.h    libdw.h    libdwfl.h</w:t>
      </w:r>
    </w:p>
    <w:p w14:paraId="1114EF07" w14:textId="77777777" w:rsidR="00425AAE" w:rsidRDefault="00425AAE">
      <w:r>
        <w:t xml:space="preserve"> The other files are covered by the following license:</w:t>
      </w:r>
    </w:p>
    <w:p w14:paraId="6B229377" w14:textId="77777777" w:rsidR="00425AAE" w:rsidRDefault="00425AAE">
      <w:r>
        <w:t xml:space="preserve">   Red Hat elfutils is free software; you can redistribute it and/or modify    it under the terms of the GNU General Public License as published by the    Free Software Foundation; version 2 of the License.</w:t>
      </w:r>
    </w:p>
    <w:p w14:paraId="288037B7" w14:textId="77777777" w:rsidR="00425AAE" w:rsidRDefault="00425AAE">
      <w:r>
        <w:t xml:space="preserve">   Red Hat elfutils is distributed in the hope that it will be useful, but    WITHOUT ANY WARRANTY; without even the implied warranty of    MERCHANTABILITY or FITNESS FOR A PARTICULAR PURPOSE.  See the GNU    General Public License for more details.</w:t>
      </w:r>
    </w:p>
    <w:p w14:paraId="59E62824" w14:textId="77777777" w:rsidR="00425AAE" w:rsidRDefault="00425AAE">
      <w:r>
        <w:lastRenderedPageBreak/>
        <w:t xml:space="preserve">   You should have received a copy of the GNU General Public License along    with Red Hat elfutils; if not, write to the Free Software Foundation,    Inc., 51 Franklin Street, Fifth Floor, Boston MA 02110-1301 USA.</w:t>
      </w:r>
    </w:p>
    <w:p w14:paraId="6D9EE3E9" w14:textId="77777777" w:rsidR="00425AAE" w:rsidRDefault="00425AAE">
      <w:r>
        <w:t xml:space="preserve">   Red Hat elfutils is an included package of the Open Invention Network.    An included package of the Open Invention Network is a package for which    Open Invention Network licensees cross-license their patents.  No patent    license is granted, either expressly or impliedly, by designation as an    included package.  Should you wish to participate in the Open Invention    Network licensing program, please visit www.openinventionnetwork.com    &lt;http://www.openinventionnetwork.com&gt;.</w:t>
      </w:r>
    </w:p>
    <w:p w14:paraId="039A64FF" w14:textId="77777777" w:rsidR="00425AAE" w:rsidRDefault="00425AAE">
      <w:r>
        <w:t>On Debian GNU/Linux systems, the complete text of the GNU General Public License version 2 can be found in `/usr/share/common-licenses/GPL-2'.</w:t>
      </w:r>
    </w:p>
    <w:p w14:paraId="55214E25" w14:textId="77777777" w:rsidR="00425AAE" w:rsidRDefault="00425AAE">
      <w:r>
        <w:t>[END FILE=elfutils-0.159/debian/copyright]</w:t>
      </w:r>
    </w:p>
    <w:p w14:paraId="79BFD487" w14:textId="77777777" w:rsidR="00425AAE" w:rsidRDefault="00425AAE" w:rsidP="000727EF">
      <w:pPr>
        <w:pStyle w:val="Heading2"/>
      </w:pPr>
      <w:r>
        <w:t xml:space="preserve"> </w:t>
      </w:r>
      <w:bookmarkStart w:id="144" w:name="_Toc399937962"/>
      <w:r>
        <w:t>emacsen-common (version 2.0.8):</w:t>
      </w:r>
      <w:bookmarkEnd w:id="144"/>
    </w:p>
    <w:p w14:paraId="4F493F3F" w14:textId="77777777" w:rsidR="00425AAE" w:rsidRDefault="00425AAE" w:rsidP="000727EF">
      <w:pPr>
        <w:pStyle w:val="Heading3"/>
      </w:pPr>
      <w:r>
        <w:t>emacsen-common-2.0.8/debian/copyright:</w:t>
      </w:r>
    </w:p>
    <w:p w14:paraId="480C25A2" w14:textId="77777777" w:rsidR="00425AAE" w:rsidRDefault="00425AAE">
      <w:r>
        <w:t>[BEGIN FILE=emacsen-common-2.0.8/debian/copyright] This package was created by Rob Browning &lt;rlb@defaultvalue.org&gt; on Sun, 18 Jan 1998 13:36:35 -0600</w:t>
      </w:r>
    </w:p>
    <w:p w14:paraId="150C9836" w14:textId="77777777" w:rsidR="00425AAE" w:rsidRDefault="00425AAE">
      <w:r>
        <w:t>The source for this package was created by Robert Browning with some code borrowed from the previous Debian emacs 19 package.  Unless otherwise noted, the contents are Copyright Robert Browning, 1998-2012 and all of the code is covered under the terms of the GPL.  See the file /usr/share/common-licenses/GPL for more information. [END FILE=emacsen-common-2.0.8/debian/copyright]</w:t>
      </w:r>
    </w:p>
    <w:p w14:paraId="1F3819B9" w14:textId="77777777" w:rsidR="00425AAE" w:rsidRDefault="00425AAE" w:rsidP="000727EF">
      <w:pPr>
        <w:pStyle w:val="Heading2"/>
      </w:pPr>
      <w:r>
        <w:t xml:space="preserve"> </w:t>
      </w:r>
      <w:bookmarkStart w:id="145" w:name="_Toc399937963"/>
      <w:r>
        <w:t>emdebian-archive-keyring (version 2.0.3):</w:t>
      </w:r>
      <w:bookmarkEnd w:id="145"/>
    </w:p>
    <w:p w14:paraId="463F9A56" w14:textId="77777777" w:rsidR="00425AAE" w:rsidRDefault="00425AAE" w:rsidP="000727EF">
      <w:pPr>
        <w:pStyle w:val="Heading3"/>
      </w:pPr>
      <w:r>
        <w:t>emdebian-archive-keyring-2.0.3/debian/copyright:</w:t>
      </w:r>
    </w:p>
    <w:p w14:paraId="11109DB3" w14:textId="77777777" w:rsidR="00425AAE" w:rsidRDefault="00425AAE">
      <w:r>
        <w:t>[BEGIN FILE=emdebian-archive-keyring-2.0.3/debian/copyright] This package was downloaded from http://buildd.emdebian.org/svn/browser/current/host/trunk/emdebian-tools/trunk/</w:t>
      </w:r>
    </w:p>
    <w:p w14:paraId="457EA84E" w14:textId="77777777" w:rsidR="00425AAE" w:rsidRDefault="00425AAE">
      <w:r>
        <w:t>Files: debian/* Licence: GPL-3+ Copyright: 2006-2007 Neil Williams &lt;codehelp@debian.org&gt;</w:t>
      </w:r>
    </w:p>
    <w:p w14:paraId="270B8EBB" w14:textId="77777777" w:rsidR="00425AAE" w:rsidRDefault="00425AAE">
      <w:r>
        <w:t>Files: * Licence: GPL-3+ Copyright:   Copyright 2006-2008 Neil Williams &lt;codehelp@debian.org&gt;              Copyright 2008 Hands.com Ltd &lt;phil@hands.com&gt;              Copyright 2006-2007 Wookey &lt;wookey@debian.org&gt;              Copyright 1998-2006 Craig Small &lt;csmall@debian.org&gt;              Copyright 1999-2003 Julian Gilbey &lt;jdg@debian.org&gt;              Copyright 2002,2003 Colin Walters &lt;walters@debian.org&gt;              Copyright 2001-2006 Junichi Uekawa &lt;dancer@netfort.gr.jp&gt;              Copyright 2001-2005 Anthony Towns &lt;ajt@debian.org&gt;</w:t>
      </w:r>
    </w:p>
    <w:p w14:paraId="016F5FF9" w14:textId="77777777" w:rsidR="00425AAE" w:rsidRDefault="00425AAE">
      <w:r>
        <w:t>License:</w:t>
      </w:r>
    </w:p>
    <w:p w14:paraId="28C1843D" w14:textId="77777777" w:rsidR="00425AAE" w:rsidRDefault="00425AAE">
      <w:r>
        <w:t xml:space="preserve">    This package is free software; you can redistribute it and/or modify     it under the terms of the GNU General Public License as published by     the Free Software Foundation; either version 3 of the License, or     (at your option) any later version.</w:t>
      </w:r>
    </w:p>
    <w:p w14:paraId="22FAD528" w14:textId="77777777" w:rsidR="00425AAE" w:rsidRDefault="00425AAE">
      <w:r>
        <w:lastRenderedPageBreak/>
        <w:t xml:space="preserve">    This program is distributed in the hope that it will be useful,     but WITHOUT ANY WARRANTY; without even the implied warranty of     MERCHANTABILITY or FITNESS FOR A PARTICULAR PURPOSE.  See the     GNU General Public License for more details.</w:t>
      </w:r>
    </w:p>
    <w:p w14:paraId="0BD018F8" w14:textId="77777777" w:rsidR="00425AAE" w:rsidRDefault="00425AAE">
      <w:r>
        <w:t xml:space="preserve">    You should have received a copy of the GNU General Public License     along with this program.  If not, see &lt;http://www.gnu.org/licenses/&gt;.</w:t>
      </w:r>
    </w:p>
    <w:p w14:paraId="495A8B1E" w14:textId="77777777" w:rsidR="00425AAE" w:rsidRDefault="00425AAE">
      <w:r>
        <w:t>On Debian systems, the complete text of the GNU General Public License can be found in `/usr/share/common-licenses/GPL-3'. [END FILE=emdebian-archive-keyring-2.0.3/debian/copyright]</w:t>
      </w:r>
    </w:p>
    <w:p w14:paraId="3197D5C1" w14:textId="77777777" w:rsidR="00425AAE" w:rsidRDefault="00425AAE" w:rsidP="000727EF">
      <w:pPr>
        <w:pStyle w:val="Heading2"/>
      </w:pPr>
      <w:r>
        <w:t xml:space="preserve"> </w:t>
      </w:r>
      <w:bookmarkStart w:id="146" w:name="_Toc399937964"/>
      <w:r>
        <w:t>erlang-17.1 (version dfsg):</w:t>
      </w:r>
      <w:bookmarkEnd w:id="146"/>
    </w:p>
    <w:p w14:paraId="28F012CC" w14:textId="77777777" w:rsidR="00425AAE" w:rsidRDefault="00425AAE" w:rsidP="000727EF">
      <w:pPr>
        <w:pStyle w:val="Heading3"/>
      </w:pPr>
      <w:r>
        <w:t>erlang-17.1-dfsg/debian/copyright:</w:t>
      </w:r>
    </w:p>
    <w:p w14:paraId="1D0DF31B" w14:textId="77777777" w:rsidR="00425AAE" w:rsidRDefault="00425AAE">
      <w:r>
        <w:t>[BEGIN FILE=erlang-17.1-dfsg/debian/copyright] This package was debianized by Brent A. Fulgham &lt;bfulgham@debian.org&gt; on Sat, 10 Aug 2002 23:16:47 -0700</w:t>
      </w:r>
    </w:p>
    <w:p w14:paraId="3B3401DD" w14:textId="77777777" w:rsidR="00425AAE" w:rsidRDefault="00425AAE">
      <w:r>
        <w:t>It was downloaded from the Erlang OTP Homepage at http://www.erlang.org.</w:t>
      </w:r>
    </w:p>
    <w:p w14:paraId="553857D2" w14:textId="77777777" w:rsidR="00425AAE" w:rsidRDefault="00425AAE">
      <w:r>
        <w:t xml:space="preserve">Authors:  (In Alphabetical Order) </w:t>
      </w:r>
      <w:r>
        <w:tab/>
        <w:t xml:space="preserve">  Stefan Anbratt, Ingela Anderton, Joe Armstrong, Gordon Beaton, </w:t>
      </w:r>
      <w:r>
        <w:tab/>
        <w:t xml:space="preserve">  Martin Bjorklund, Johan Blom, Hans Bolinder, Kent Boortz, </w:t>
      </w:r>
      <w:r>
        <w:tab/>
        <w:t xml:space="preserve">  Pascal Brisset, Richard Carlsson, Maurice Castro, Anders Dahlin, </w:t>
      </w:r>
      <w:r>
        <w:tab/>
        <w:t xml:space="preserve">  Jan-Erik Dahlin, Mick Dwyer, Klas Eriksson, Magnus Frieberg, </w:t>
      </w:r>
      <w:r>
        <w:tab/>
        <w:t xml:space="preserve">  Luke Gorrie &lt;luke@vegetable.org&gt;, Joakim Grebeno, Rickard Green, </w:t>
      </w:r>
      <w:r>
        <w:tab/>
        <w:t xml:space="preserve">  Dan Gudmundsson, Bjorn Gustavsson, Fredrik Gustafson, </w:t>
      </w:r>
      <w:r>
        <w:tab/>
        <w:t xml:space="preserve">  Bogumil Hausman, Per Hedeland, Peter Hogfeldt, Gunilla Hugosson, </w:t>
      </w:r>
      <w:r>
        <w:tab/>
        <w:t xml:space="preserve">  Erik Johansson, Arndt Jonasson, Micael Karlberg, Janne Lindblad, </w:t>
      </w:r>
      <w:r>
        <w:tab/>
        <w:t xml:space="preserve">  Anders Lindgren, Peter Lundel, Kenneth Lundin &lt;kenneth@erix.ericsson.se&gt;, </w:t>
      </w:r>
      <w:r>
        <w:tab/>
        <w:t xml:space="preserve">  Ulf Magnusson, Horkan Mattsson, Ingvar Meyer, Hans Nilsson, </w:t>
      </w:r>
      <w:r>
        <w:tab/>
        <w:t xml:space="preserve">  Mattias Nilsson, Raimo Niskanen, Patrik Nyblom, Sven-Olof Nystrom, </w:t>
      </w:r>
      <w:r>
        <w:tab/>
        <w:t xml:space="preserve">  Lennart Ohman, Peter Olin, Shawn Pearce &lt;pearcs@rpi.edu&gt;, </w:t>
      </w:r>
      <w:r>
        <w:tab/>
        <w:t xml:space="preserve">  Mikael Pettersson, Tony Rogvail &lt;tony.rogvail@bluetail.com&gt;, </w:t>
      </w:r>
      <w:r>
        <w:tab/>
        <w:t xml:space="preserve">  Kostis Sagonas, Ola Samuelsson, Ruslan Shevchenko &lt;Ruslan@Shevchenko.Kiev.UA&gt;, </w:t>
      </w:r>
      <w:r>
        <w:tab/>
        <w:t xml:space="preserve">  Sebastian Strollo &lt;sebastian.strollo@bluetail.com&gt;, Lars Thorsen, </w:t>
      </w:r>
      <w:r>
        <w:tab/>
        <w:t xml:space="preserve">  Fredrik Tillman, Torbjorn Tornquist, Markus Torpvret, </w:t>
      </w:r>
      <w:r>
        <w:tab/>
        <w:t xml:space="preserve">  Esko Vierumski, Robert Virding, Carl Wilhelm Welin, Sverker Wiberg, </w:t>
      </w:r>
      <w:r>
        <w:tab/>
        <w:t xml:space="preserve">  Jesper Wilhelmsson, Mike Williams, Claes Wikstrom, Patrik Winroth, </w:t>
      </w:r>
      <w:r>
        <w:tab/>
        <w:t xml:space="preserve">  Geoff Wong, Babbis Xagorarakis</w:t>
      </w:r>
    </w:p>
    <w:p w14:paraId="6D8DF9A3" w14:textId="77777777" w:rsidR="00425AAE" w:rsidRDefault="00425AAE">
      <w:r>
        <w:t>============================================================================ As of version 12.b.0 (R12B-0 in original versioning) Erlang/OTP is distributed with prebuilt architecture-independent binaries. They are removed from the source package (except for required bootstrap files).</w:t>
      </w:r>
    </w:p>
    <w:p w14:paraId="7AAEE70F" w14:textId="77777777" w:rsidR="00425AAE" w:rsidRDefault="00425AAE">
      <w:r>
        <w:t>The files lib/megaco/standards/* and lib/ssh/standards/* have been removed from the upstream tarball because they are not DFSG free.</w:t>
      </w:r>
    </w:p>
    <w:p w14:paraId="22E32C9A" w14:textId="77777777" w:rsidR="00425AAE" w:rsidRDefault="00425AAE">
      <w:r>
        <w:t>============================================================================ This licence applies to lib/edoc and lib/syntax_tools</w:t>
      </w:r>
    </w:p>
    <w:p w14:paraId="0032D70E" w14:textId="77777777" w:rsidR="00425AAE" w:rsidRDefault="00425AAE">
      <w:r>
        <w:tab/>
      </w:r>
      <w:r>
        <w:tab/>
        <w:t xml:space="preserve">  GNU LESSER GENERAL PUBLIC LICENSE </w:t>
      </w:r>
      <w:r>
        <w:tab/>
      </w:r>
      <w:r>
        <w:tab/>
        <w:t xml:space="preserve">       Version 2.1, February 1999</w:t>
      </w:r>
    </w:p>
    <w:p w14:paraId="3970F606" w14:textId="77777777" w:rsidR="00425AAE" w:rsidRDefault="00425AAE">
      <w:r>
        <w:lastRenderedPageBreak/>
        <w:t xml:space="preserve">    This library is free software; you can redistribute it and/or     modify it under the terms of the GNU Lesser General Public     License as published by the Free Software Foundation; either     version 2 of the License, or (at your option) any later version.</w:t>
      </w:r>
    </w:p>
    <w:p w14:paraId="3D9B1807"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01F5903A" w14:textId="77777777" w:rsidR="00425AAE" w:rsidRDefault="00425AAE">
      <w:r>
        <w:t xml:space="preserve">    You should have received a copy of the GNU Lesser General Public     License along with this library; if not, write to the Free Software     Foundation, Inc., 51 Franklin St, Fifth Floor, Boston, MA  02110-1301  USA</w:t>
      </w:r>
    </w:p>
    <w:p w14:paraId="44AA9FB7" w14:textId="77777777" w:rsidR="00425AAE" w:rsidRDefault="00425AAE">
      <w:r>
        <w:t>On Debian systems, the complete text of the GNU Lesser General Public License, version 2.1, can be found in /usr/share/common-licenses/LGPL-2.1</w:t>
      </w:r>
    </w:p>
    <w:p w14:paraId="60BE147C" w14:textId="77777777" w:rsidR="00425AAE" w:rsidRDefault="00425AAE">
      <w:r>
        <w:t>============================================================================ This licence applies to lib/eldap</w:t>
      </w:r>
    </w:p>
    <w:p w14:paraId="7724C431"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8878243" w14:textId="77777777" w:rsidR="00425AAE" w:rsidRDefault="00425AAE">
      <w:r>
        <w:t>The above copyright notice and this permission notice shall be included in all copies or substantial portions of the Software.</w:t>
      </w:r>
    </w:p>
    <w:p w14:paraId="619D24EC"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49E50BE" w14:textId="77777777" w:rsidR="00425AAE" w:rsidRDefault="00425AAE">
      <w:r>
        <w:t>============================================================================ This license applies to erts/emulator/beam/erl_md5.c, lib/erl_interface/src/misc/eimd5.c and lib/erl_interface/src/misc/eimd5.h</w:t>
      </w:r>
    </w:p>
    <w:p w14:paraId="288C6F27" w14:textId="77777777" w:rsidR="00425AAE" w:rsidRDefault="00425AAE">
      <w:r>
        <w:t>Copyright (C) 1991-2, RSA Data Security, Inc. Created 1991. All rights reserved.</w:t>
      </w:r>
    </w:p>
    <w:p w14:paraId="2E90F4C0" w14:textId="77777777" w:rsidR="00425AAE" w:rsidRDefault="00425AAE">
      <w:r>
        <w:t>License to copy and use this software is granted provided that it is identified as the RSA Data Security, Inc. MD5 Message-Digest Algorithm in all material mentioning or referencing this software or this function.</w:t>
      </w:r>
    </w:p>
    <w:p w14:paraId="0A0A2B77" w14:textId="77777777" w:rsidR="00425AAE" w:rsidRDefault="00425AAE">
      <w:r>
        <w:t>License is also granted to make and use derivative works provided that such works are identified as derived from the RSA Data Security, Inc. MD5 Message-Digest Algorithm in all material mentioning or referencing the derived work.</w:t>
      </w:r>
    </w:p>
    <w:p w14:paraId="4332332C" w14:textId="77777777" w:rsidR="00425AAE" w:rsidRDefault="00425AAE">
      <w:r>
        <w:t>RSA Data Security, Inc. makes no representations concerning either the merchantability of this software or the suitability of this software for any particular purpose. It is provided as is without express or implied warranty of any kind.</w:t>
      </w:r>
    </w:p>
    <w:p w14:paraId="77E1E8A3" w14:textId="77777777" w:rsidR="00425AAE" w:rsidRDefault="00425AAE">
      <w:r>
        <w:t>These notices must be retained in any copies of any part of this documentation and/or software.</w:t>
      </w:r>
    </w:p>
    <w:p w14:paraId="30A6A443" w14:textId="77777777" w:rsidR="00425AAE" w:rsidRDefault="00425AAE">
      <w:r>
        <w:lastRenderedPageBreak/>
        <w:t xml:space="preserve"> Clarification letter:</w:t>
      </w:r>
    </w:p>
    <w:p w14:paraId="03F85950" w14:textId="77777777" w:rsidR="00425AAE" w:rsidRDefault="00425AAE">
      <w:r>
        <w:t>The following was recevied Fenbruary 23,2000 From: Linn, John &lt;jlinn@rsasecurity.com&gt;</w:t>
      </w:r>
    </w:p>
    <w:p w14:paraId="698703AA" w14:textId="77777777" w:rsidR="00425AAE" w:rsidRDefault="00425AAE">
      <w:r>
        <w:t>February 19, 2000</w:t>
      </w:r>
    </w:p>
    <w:p w14:paraId="7BA47409" w14:textId="77777777" w:rsidR="00425AAE" w:rsidRDefault="00425AAE">
      <w:r>
        <w:t xml:space="preserve">        The purpose of this memo is to clarify the status of intellectual property rights asserted by RSA Security Inc. (RSA) in the MD2, MD4 and MD5 message-digest algorithms, which are documented in RFC-1319, RFC-1320, and RFC-1321 respectively.</w:t>
      </w:r>
    </w:p>
    <w:p w14:paraId="6F0470F5" w14:textId="77777777" w:rsidR="00425AAE" w:rsidRDefault="00425AAE">
      <w:r>
        <w:t xml:space="preserve">        Implementations of these message-digest algorithms, including implementations derived from the reference C code in RFC-1319, RFC-1320, and RFC-1321, may be made, used, and sold without license from RSA for any purpose.</w:t>
      </w:r>
    </w:p>
    <w:p w14:paraId="186E523B" w14:textId="77777777" w:rsidR="00425AAE" w:rsidRDefault="00425AAE">
      <w:r>
        <w:t xml:space="preserve">        No rights other than the ones explicitly set forth above are granted.  Further, although RSA grants rights to implement certain algorithms as defined by identified RFCs, including implementations derived from the reference C code in those RFCs, no right to use, copy, sell, or distribute any other implementations of the MD2, MD4, or MD5 message-digest algorithms created, implemented, or distributed by RSA is hereby granted by implication, estoppel, or otherwise.  Parties interested in licensing security components and toolkits written by RSA should contact the company to discuss receiving a license.  All other questions should be directed to Margaret K. Seif, General Counsel, RSA Security Inc., 36 Crosby Drive, Bedford, Massachusetts 01730.</w:t>
      </w:r>
    </w:p>
    <w:p w14:paraId="5B555236" w14:textId="77777777" w:rsidR="00425AAE" w:rsidRDefault="00425AAE">
      <w:r>
        <w:t xml:space="preserve">        Implementations of the MD2, MD4, or MD5 algorithms may be subject to United States laws and regulations controlling the export of technical data, computer software, laboratory prototypes and other commodities (including the Arms Export Control Act, as amended, and the Export Administration Act of 1970).  The transfer of certain technical data and commodities may require a license from the cognizant agency of the United States Government. RSA neither represents that a license shall not be required for a particular implementation nor that, if required, one shall be issued.</w:t>
      </w:r>
    </w:p>
    <w:p w14:paraId="733FC4F8" w14:textId="77777777" w:rsidR="00425AAE" w:rsidRDefault="00425AAE">
      <w:r>
        <w:t xml:space="preserve">         DISCLAIMER: RSA MAKES NO REPRESENTATIONS AND EXTENDS NO WARRANTIES OF ANY KIND, EITHER EXPRESS OR IMPLIED, INCLUDING BUT NOT LIMITED TO WARRANTIES OF MERCHANTABILITY, FITNESS FOR A PARTICULAR PURPOSE, VALIDITY OF INTELLECTUAL PROPERTY RIGHTS, ISSUED OR PENDING, OR THE ABSENCE OF LATENT OR OTHER DEFECTS, WHETHER OR NOT DISCOVERABLE, IN CONNECTION WITH THE MD2, MD4, OR MD5 ALGORITHMS.  NOTHING IN THIS GRANT OF RIGHTS SHALL BE CONSTRUED AS A REPRESENTATION OR WARRANTY GIVEN BY RSA THAT THE IMPLEMENTATION OF THE ALGORITHM WILL NOT INFRINGE THE INTELLECTUAL PROPERTY RIGHTS OF ANY THIRD PARTY.  IN NO EVENT SHALL RSA, ITS TRUSTEES, DIRECTORS, OFFICERS, EMPLOYEES, PARENTS AND AFFILIATES BE LIABLE FOR INCIDENTAL OR CONSEQUENTIAL DAMAGES OF ANY KIND RESULTING FROM IMPLEMENTATION OF THIS ALGORITHM, INCLUDING ECONOMIC DAMAGE OR INJURY TO PROPERTY AND LOST PROFITS, REGARDLESS OF WHETHER RSA SHALL BE ADVISED, SHALL HAVE OTHER REASON TO KNOW, OR IN FACT SHALL KNOW OF THE POSSIBILITY OF SUCH INJURY OR DAMAGE.</w:t>
      </w:r>
    </w:p>
    <w:p w14:paraId="707458C0" w14:textId="77777777" w:rsidR="00425AAE" w:rsidRDefault="00425AAE">
      <w:r>
        <w:lastRenderedPageBreak/>
        <w:t>============================================================================</w:t>
      </w:r>
    </w:p>
    <w:p w14:paraId="3A7DA4ED" w14:textId="77777777" w:rsidR="00425AAE" w:rsidRDefault="00425AAE">
      <w:r>
        <w:t>ERLANG PUBLIC LICENSE Version 1.1</w:t>
      </w:r>
    </w:p>
    <w:p w14:paraId="012CF696" w14:textId="77777777" w:rsidR="00425AAE" w:rsidRDefault="00425AAE">
      <w:r>
        <w:t>1. Definitions.</w:t>
      </w:r>
    </w:p>
    <w:p w14:paraId="34FC8DD8" w14:textId="77777777" w:rsidR="00425AAE" w:rsidRDefault="00425AAE">
      <w:r>
        <w:t>1.1. ``Contributor'' means each entity that creates or contributes to the creation of Modifications.</w:t>
      </w:r>
    </w:p>
    <w:p w14:paraId="57DA5788" w14:textId="77777777" w:rsidR="00425AAE" w:rsidRDefault="00425AAE">
      <w:r>
        <w:t>1.2. ``Contributor Version'' means the combination of the Original Code, prior Modifications used by a Contributor, and the Modifications made by that particular Contributor.</w:t>
      </w:r>
    </w:p>
    <w:p w14:paraId="6E5CED5C" w14:textId="77777777" w:rsidR="00425AAE" w:rsidRDefault="00425AAE">
      <w:r>
        <w:t>1.3. ``Covered Code'' means the Original Code or Modifications or the combination of the Original Code and Modifications, in each case including portions thereof.</w:t>
      </w:r>
    </w:p>
    <w:p w14:paraId="7E0AC89F" w14:textId="77777777" w:rsidR="00425AAE" w:rsidRDefault="00425AAE">
      <w:r>
        <w:t>1.4. ``Electronic Distribution Mechanism'' means a mechanism generally accepted in the software development community for the electronic transfer of data.</w:t>
      </w:r>
    </w:p>
    <w:p w14:paraId="7EBF72AB" w14:textId="77777777" w:rsidR="00425AAE" w:rsidRDefault="00425AAE">
      <w:r>
        <w:t>1.5. ``Executable'' means Covered Code in any form other than Source Code.</w:t>
      </w:r>
    </w:p>
    <w:p w14:paraId="119F1484" w14:textId="77777777" w:rsidR="00425AAE" w:rsidRDefault="00425AAE">
      <w:r>
        <w:t>1.6. ``Initial Developer'' means the individual or entity identified as the Initial Developer in the Source Code notice required by Exhibit A.</w:t>
      </w:r>
    </w:p>
    <w:p w14:paraId="1EE2D250" w14:textId="77777777" w:rsidR="00425AAE" w:rsidRDefault="00425AAE">
      <w:r>
        <w:t>1.7. ``Larger Work'' means a work which combines Covered Code or portions thereof with code not governed by the terms of this License.</w:t>
      </w:r>
    </w:p>
    <w:p w14:paraId="7EAB100A" w14:textId="77777777" w:rsidR="00425AAE" w:rsidRDefault="00425AAE">
      <w:r>
        <w:t>1.8. ``License'' means this document.</w:t>
      </w:r>
    </w:p>
    <w:p w14:paraId="03934CB1" w14:textId="77777777" w:rsidR="00425AAE" w:rsidRDefault="00425AAE">
      <w:r>
        <w:t>1.9. ``Modifications'' means any addition to or deletion from the substance or structure of either the Original Code or any previous Modifications. When Covered Code is released as a series of files, a Modification is:</w:t>
      </w:r>
    </w:p>
    <w:p w14:paraId="44F1DBEC" w14:textId="77777777" w:rsidR="00425AAE" w:rsidRDefault="00425AAE">
      <w:r>
        <w:t xml:space="preserve">A. Any addition to or deletion from the contents of a file containing    Original Code or previous Modifications. </w:t>
      </w:r>
    </w:p>
    <w:p w14:paraId="0D8EBA5D" w14:textId="77777777" w:rsidR="00425AAE" w:rsidRDefault="00425AAE">
      <w:r>
        <w:t xml:space="preserve">B. Any new file that contains any part of the Original Code or    previous Modifications. </w:t>
      </w:r>
    </w:p>
    <w:p w14:paraId="37903C28" w14:textId="77777777" w:rsidR="00425AAE" w:rsidRDefault="00425AAE">
      <w:r>
        <w:t>1.10. ``Original Code'' means Source Code of computer software code which is described in the Source Code notice required by Exhibit A as Original Code, and which, at the time of its release under this License is not already Covered Code governed by this License.</w:t>
      </w:r>
    </w:p>
    <w:p w14:paraId="3360911D" w14:textId="77777777" w:rsidR="00425AAE" w:rsidRDefault="00425AAE">
      <w:r>
        <w:t>1.11. ``Source Code'' means the preferred form of the Covered Code for making modifications to it, including all modules it contains, plus any associated interface definition files, scripts used to control compilation and installation of an Executable, or a list of source code differential comparisons against either the Original Code or another well known, available Covered Code of the Contributor's choice. The Source Code can be in a compressed or archival form, provided the appropriate decompression or de-archiving software is widely available for no charge.</w:t>
      </w:r>
    </w:p>
    <w:p w14:paraId="1AABE36C" w14:textId="77777777" w:rsidR="00425AAE" w:rsidRDefault="00425AAE">
      <w:r>
        <w:t>1.12. ``You'' means an individual or a legal entity exercising rights under, and complying with all of the terms of, this License. For legal entities,``You'' includes any entity which controls, is controlled by, or is under common control with You. For purposes of this definition, ``control'' means (a) the power, direct or indirect, to cause the direction or management of such entity, whether by contract or otherwise, or (b) ownership of fifty percent (50%) or more of the outstanding shares or beneficial ownership of such entity.</w:t>
      </w:r>
    </w:p>
    <w:p w14:paraId="4F407090" w14:textId="77777777" w:rsidR="00425AAE" w:rsidRDefault="00425AAE">
      <w:r>
        <w:t>2. Source Code License.</w:t>
      </w:r>
    </w:p>
    <w:p w14:paraId="762B2557" w14:textId="77777777" w:rsidR="00425AAE" w:rsidRDefault="00425AAE">
      <w:r>
        <w:lastRenderedPageBreak/>
        <w:t>2.1. The Initial Developer Grant. The Initial Developer hereby grants You a world-wide, royalty-free, non-exclusive license, subject to third party intellectual property claims:</w:t>
      </w:r>
    </w:p>
    <w:p w14:paraId="7044836C" w14:textId="77777777" w:rsidR="00425AAE" w:rsidRDefault="00425AAE">
      <w:r>
        <w:t xml:space="preserve">(a) to use, reproduce, modify, display, perform, sublicense and     distribute the Original Code (or portions thereof) with or without     Modifications, or as part of a Larger Work; and </w:t>
      </w:r>
    </w:p>
    <w:p w14:paraId="0F72BA27" w14:textId="77777777" w:rsidR="00425AAE" w:rsidRDefault="00425AAE">
      <w:r>
        <w:t xml:space="preserve">(b) under patents now or hereafter owned or controlled by Initial     Developer, to make, have made, use and sell (``Utilize'') the     Original Code (or portions thereof), but solely to the extent that     any such patent is reasonably necessary to enable You to Utilize     the Original Code (or portions thereof) and not to any greater     extent that may be necessary to Utilize further Modifications or     combinations. </w:t>
      </w:r>
    </w:p>
    <w:p w14:paraId="3F5C1DA5" w14:textId="77777777" w:rsidR="00425AAE" w:rsidRDefault="00425AAE">
      <w:r>
        <w:t>2.2. Contributor Grant. Each Contributor hereby grants You a world-wide, royalty-free, non-exclusive license, subject to third party intellectual property claims:</w:t>
      </w:r>
    </w:p>
    <w:p w14:paraId="4BEA149D" w14:textId="77777777" w:rsidR="00425AAE" w:rsidRDefault="00425AAE">
      <w:r>
        <w:t xml:space="preserve">(a) to use, reproduce, modify, display, perform, sublicense and     distribute the Modifications created by such Contributor (or     portions thereof) either on an unmodified basis, with other     Modifications, as Covered Code or as part of a Larger Work; and </w:t>
      </w:r>
    </w:p>
    <w:p w14:paraId="6E25A46C" w14:textId="77777777" w:rsidR="00425AAE" w:rsidRDefault="00425AAE">
      <w:r>
        <w:t xml:space="preserve">(b) under patents now or hereafter owned or controlled by Contributor,     to Utilize the Contributor Version (or portions thereof), but     solely to the extent that any such patent is reasonably necessary     to enable You to Utilize the Contributor Version (or portions     thereof), and not to any greater extent that may be necessary to     Utilize further Modifications or combinations. </w:t>
      </w:r>
    </w:p>
    <w:p w14:paraId="3521B7D3" w14:textId="77777777" w:rsidR="00425AAE" w:rsidRDefault="00425AAE">
      <w:r>
        <w:t>3. Distribution Obligations.</w:t>
      </w:r>
    </w:p>
    <w:p w14:paraId="6995E567" w14:textId="77777777" w:rsidR="00425AAE" w:rsidRDefault="00425AAE">
      <w:r>
        <w:t xml:space="preserve">3.1. Application of License. The Modifications which You contribute are governed by the terms of this License, including without limitation Section 2.2. The Source Code version of Covered Code may be distributed only under the terms of this License, and You must include a copy of this License with every copy of the Source Code You distribute. You may not offer or impose any terms on any Source Code version that alters or restricts the applicable version of this License or the recipients' rights hereunder. However, You may include an additional document offering the additional rights described in Section 3.5. </w:t>
      </w:r>
    </w:p>
    <w:p w14:paraId="368E92C2" w14:textId="77777777" w:rsidR="00425AAE" w:rsidRDefault="00425AAE">
      <w:r>
        <w:t>3.2. Availability of Source Code. Any Modification which You contribute must be made available in Source Code form under the terms of this License either on the same media as an Executable version or via an accepted Electronic Distribution Mechanism to anyone to whom you made an Executable version available; and if made available via Electronic Distribution Mechanism, must remain available for at least twelve (12) months after the date it initially became available, or at least six (6) months after a subsequent version of that particular Modification has been made available to such recipients. You are responsible for ensuring that the Source Code version remains available even if the Electronic Distribution Mechanism is maintained by a third party.</w:t>
      </w:r>
    </w:p>
    <w:p w14:paraId="16A0FD5D" w14:textId="77777777" w:rsidR="00425AAE" w:rsidRDefault="00425AAE">
      <w:r>
        <w:t xml:space="preserve">3.3. Description of Modifications. You must cause all Covered Code to which you contribute to contain a file documenting the changes You made to create that Covered Code and the date of any change. You must include a prominent statement that the Modification is derived, directly or indirectly, from Original Code provided by the Initial Developer and including the name of the Initial Developer in (a) the Source Code, and </w:t>
      </w:r>
      <w:r>
        <w:lastRenderedPageBreak/>
        <w:t>(b) in any notice in an Executable version or related documentation in which You describe the origin or ownership of the Covered Code.</w:t>
      </w:r>
    </w:p>
    <w:p w14:paraId="392486F1" w14:textId="77777777" w:rsidR="00425AAE" w:rsidRDefault="00425AAE">
      <w:r>
        <w:t>3.4. Intellectual Property Matters</w:t>
      </w:r>
    </w:p>
    <w:p w14:paraId="4959A132" w14:textId="77777777" w:rsidR="00425AAE" w:rsidRDefault="00425AAE">
      <w:r>
        <w:t xml:space="preserve">(a) Third Party Claims.     If You have knowledge that a party claims an intellectual property     right in particular functionality or code (or its utilization     under this License), you must include a text file with the source     code distribution titled ``LEGAL'' which describes the claim and     the party making the claim in sufficient detail that a recipient     will know whom to contact. If you obtain such knowledge after You     make Your Modification available as described in Section 3.2, You     shall promptly modify the LEGAL file in all copies You make     available thereafter and shall take other steps (such as notifying     appropriate mailing lists or newsgroups) reasonably calculated to     inform those who received the Covered Code that new knowledge has     been obtained. </w:t>
      </w:r>
    </w:p>
    <w:p w14:paraId="0E89C63F" w14:textId="77777777" w:rsidR="00425AAE" w:rsidRDefault="00425AAE">
      <w:r>
        <w:t xml:space="preserve">(b) Contributor APIs.     If Your Modification is an application programming interface and     You own or control patents which are reasonably necessary to     implement that API, you must also include this information in the     LEGAL file. </w:t>
      </w:r>
    </w:p>
    <w:p w14:paraId="56871283" w14:textId="77777777" w:rsidR="00425AAE" w:rsidRDefault="00425AAE">
      <w:r>
        <w:t>3.5. Required Notices. You must duplicate the notice in Exhibit A in each file of the Source Code, and this License in any documentation for the Source Code, where You describe recipients' rights relating to Covered Code. If You created one or more Modification(s), You may add your name as a Contributor to the notice described in Exhibit A. If it is not possible to put such notice in a particular Source Code file due to its structure, then you must include such notice in a location (such as a relevant directory file) where a user would be likely to look for such a notice. You may choose to offer, and to charge a fee for, warranty, support, indemnity or liability obligations to one or more recipients of Covered Code. However, You may do so only on Your own behalf, and not on behalf of the Initial Developer or any Contributor. You must make it absolutely clear than any such warranty, support, indemnity or liability obligation is offered by You alone, and You hereby agree to indemnify the Initial Developer and every Contributor for any liability incurred by the Initial Developer or such Contributor as a result of warranty, support, indemnity or liability terms You offer.</w:t>
      </w:r>
    </w:p>
    <w:p w14:paraId="16DE0B34" w14:textId="77777777" w:rsidR="00425AAE" w:rsidRDefault="00425AAE">
      <w:r>
        <w:t xml:space="preserve">3.6. Distribution of Executable Versions. You may distribute Covered Code in Executable form only if the requirements of Section 3.1-3.5 have been met for that Covered Code, and if You include a notice stating that the Source Code version of the Covered Code is available under the terms of this License, including a description of how and where You have fulfilled the obligations of Section 3.2. The notice must be conspicuously included in any notice in an Executable version, related documentation or collateral in which You describe recipients' rights relating to the Covered Code. You may distribute the Executable version of Covered Code under a license of Your choice, which may contain terms different from this License, provided that You are in compliance with the terms of this License and that the license for the Executable version does not attempt to limit or alter the recipient's rights in the Source Code version from the rights set forth in this License. If You distribute the Executable version under a different license You must make it absolutely clear that any terms which differ from this License are offered by You alone, not by the Initial Developer or any Contributor. You hereby agree to indemnify the Initial Developer and every Contributor for any liability </w:t>
      </w:r>
      <w:r>
        <w:lastRenderedPageBreak/>
        <w:t>incurred by the Initial Developer or such Contributor as a result of any such terms You offer.</w:t>
      </w:r>
    </w:p>
    <w:p w14:paraId="5F6074AC" w14:textId="77777777" w:rsidR="00425AAE" w:rsidRDefault="00425AAE">
      <w:r>
        <w:t>3.7. Larger Works. You may create a Larger Work by combining Covered Code with other code not governed by the terms of this License and distribute the Larger Work as a single product. In such a case, You must make sure the requirements of this License are fulfilled for the Covered Code.</w:t>
      </w:r>
    </w:p>
    <w:p w14:paraId="1268DFD3" w14:textId="77777777" w:rsidR="00425AAE" w:rsidRDefault="00425AAE">
      <w:r>
        <w:t>4. Inability to Comply Due to Statute or Regulation. If it is impossible for You to comply with any of the terms of this License with respect to some or all of the Covered Code due to statute or regulation then You must: (a) comply with the terms of this License to the maximum extent possible; and (b) describe the limitations and the code they affect. Such description must be included in the LEGAL file described in Section 3.4 and must be included with all distributions of the Source Code. Except to the extent prohibited by statute or regulation, such description must be sufficiently detailed for a recipient of ordinary skill to be able to understand it.</w:t>
      </w:r>
    </w:p>
    <w:p w14:paraId="5C5F665C" w14:textId="77777777" w:rsidR="00425AAE" w:rsidRDefault="00425AAE">
      <w:r>
        <w:t>5. Application of this License.</w:t>
      </w:r>
    </w:p>
    <w:p w14:paraId="52E6C6EA" w14:textId="77777777" w:rsidR="00425AAE" w:rsidRDefault="00425AAE">
      <w:r>
        <w:t>This License applies to code to which the Initial Developer has attached the notice in Exhibit A, and to related Covered Code.</w:t>
      </w:r>
    </w:p>
    <w:p w14:paraId="7A69E3A2" w14:textId="77777777" w:rsidR="00425AAE" w:rsidRDefault="00425AAE">
      <w:r>
        <w:t>6. CONNECTION TO MOZILLA PUBLIC LICENSE</w:t>
      </w:r>
    </w:p>
    <w:p w14:paraId="4B4EBBE1" w14:textId="77777777" w:rsidR="00425AAE" w:rsidRDefault="00425AAE">
      <w:r>
        <w:t>This Erlang License is a derivative work of the Mozilla Public License, Version 1.0. It contains terms which differ from the Mozilla Public License, Version 1.0.</w:t>
      </w:r>
    </w:p>
    <w:p w14:paraId="268A94A9" w14:textId="77777777" w:rsidR="00425AAE" w:rsidRDefault="00425AAE">
      <w:r>
        <w:t>7. DISCLAIMER OF WARRANTY.</w:t>
      </w:r>
    </w:p>
    <w:p w14:paraId="2D75DCC8" w14:textId="77777777" w:rsidR="00425AAE" w:rsidRDefault="00425AAE">
      <w:r>
        <w:t>COVERED CODE IS PROVIDED UNDER THIS LICENSE ON AN ``AS IS'' BASIS, WITHOUT WARRANTY OF ANY KIND, EITHER EXPRESSED OR IMPLIED, INCLUDING, WITHOUT LIMITATION, WARRANTIES THAT THE COVERED CODE IS FREE OF DEFECTS, MERCHANTABLE, FIT FOR A PARTICULAR PURPOSE OR NON-INFRINGING. THE ENTIRE RISK AS TO THE QUALITY AND PERFORMANCE OF THE COVERED CODE IS WITH YOU. SHOULD ANY COVERED CODE PROVE DEFECTIVE IN ANY RESPECT, YOU (NOT THE INITIAL DEVELOPER OR ANY OTHER CONTRIBUTOR) ASSUME THE COST OF ANY NECESSARY SERVICING, REPAIR OR CORRECTION. THIS DISCLAIMER OF WARRANTY CONSTITUTES AN ESSENTIAL PART OF THIS LICENSE. NO USE OF ANY COVERED CODE IS AUTHORIZED HEREUNDER EXCEPT UNDER THIS DISCLAIMER.</w:t>
      </w:r>
    </w:p>
    <w:p w14:paraId="1DA39FC7" w14:textId="77777777" w:rsidR="00425AAE" w:rsidRDefault="00425AAE">
      <w:r>
        <w:t>8. TERMINATION. This License and the rights granted hereunder will terminate automatically if You fail to comply with terms herein and fail to cure such breach within 30 days of becoming aware of the breach. All sublicenses to the Covered Code which are properly granted shall survive any termination of this License. Provisions which, by their nature, must remain in effect beyond the termination of this License shall survive.</w:t>
      </w:r>
    </w:p>
    <w:p w14:paraId="293554D5" w14:textId="77777777" w:rsidR="00425AAE" w:rsidRDefault="00425AAE">
      <w:r>
        <w:t>9. DISCLAIMER OF LIABILITY Any utilization of Covered Code shall not cause the Initial Developer or any Contributor to be liable for any damages (neither direct nor indirect).</w:t>
      </w:r>
    </w:p>
    <w:p w14:paraId="7E044A6A" w14:textId="77777777" w:rsidR="00425AAE" w:rsidRDefault="00425AAE">
      <w:r>
        <w:t xml:space="preserve">10. MISCELLANEOUS This License represents the complete agreement concerning the subject matter hereof. If any provision is held to be unenforceable, such provision shall be reformed only to the extent necessary to make it enforceable. This License shall be construed by and in accordance with the substantive laws of Sweden. Any dispute, controversy or claim arising out of or relating to this License, or the breach, termination </w:t>
      </w:r>
      <w:r>
        <w:lastRenderedPageBreak/>
        <w:t xml:space="preserve">or invalidity thereof, shall be subject to the exclusive jurisdiction of Swedish courts, with the Stockholm City Court as the first instance. </w:t>
      </w:r>
      <w:r>
        <w:tab/>
        <w:t xml:space="preserve"> EXHIBIT A.</w:t>
      </w:r>
    </w:p>
    <w:p w14:paraId="05A7B8F3" w14:textId="77777777" w:rsidR="00425AAE" w:rsidRDefault="00425AAE">
      <w:r>
        <w:t>``The contents of this file are subject to the Erlang Public License, Version 1.1, (the License); you may not use this file except in compliance with the License. You should have received a copy of the Erlang Public License along with this software. If not, it can be retrieved via the world wide web at http://www.erlang.org/.</w:t>
      </w:r>
    </w:p>
    <w:p w14:paraId="0E6F003F" w14:textId="77777777" w:rsidR="00425AAE" w:rsidRDefault="00425AAE">
      <w:r>
        <w:t>Software distributed under the License is distributed on an AS IS basis, WITHOUT WARRANTY OF ANY KIND, either express or implied. See the License for the specific language governing rights and limitations under the License.</w:t>
      </w:r>
    </w:p>
    <w:p w14:paraId="53692CAE" w14:textId="77777777" w:rsidR="00425AAE" w:rsidRDefault="00425AAE">
      <w:r>
        <w:t>The Initial Developer of the Original Code is Ericsson Utvecklings AB. Portions created by Ericsson are Copyright 1999, Ericsson Utvecklings AB. All Rights Reserved.''</w:t>
      </w:r>
    </w:p>
    <w:p w14:paraId="04E3E71B" w14:textId="77777777" w:rsidR="00425AAE" w:rsidRDefault="00425AAE">
      <w:r>
        <w:t>[END FILE=erlang-17.1-dfsg/debian/copyright]</w:t>
      </w:r>
    </w:p>
    <w:p w14:paraId="3625ACC2" w14:textId="77777777" w:rsidR="00425AAE" w:rsidRDefault="00425AAE" w:rsidP="000727EF">
      <w:pPr>
        <w:pStyle w:val="Heading3"/>
      </w:pPr>
      <w:r>
        <w:t>erlang-17.1-dfsg/lib/crypto/doc/src/licenses.xml:</w:t>
      </w:r>
    </w:p>
    <w:p w14:paraId="5E615FEC" w14:textId="77777777" w:rsidR="00425AAE" w:rsidRDefault="00425AAE">
      <w:r>
        <w:t>[BEGIN FILE=erlang-17.1-dfsg/lib/crypto/doc/src/licenses.xml] &lt;?xml version=1.0 encoding=utf-8 ?&gt; &lt;!DOCTYPE chapter SYSTEM chapter.dtd&gt;</w:t>
      </w:r>
    </w:p>
    <w:p w14:paraId="58A9CB95" w14:textId="77777777" w:rsidR="00425AAE" w:rsidRDefault="00425AAE">
      <w:r>
        <w:t>&lt;chapter&gt;   &lt;header&gt;     &lt;copyright&gt;       &lt;year&gt;2003&lt;/year&gt;&lt;year&gt;2013&lt;/year&gt;       &lt;holder&gt;Ericsson AB. All Rights Reserved.&lt;/holder&gt;     &lt;/copyright&gt;     &lt;legalnotice&gt;       The contents of this file are subject to the Erlang Public License,       Version 1.1, (the License); you may not use this file except in       compliance with the License. You should have received a copy of the       Erlang Public License along with this software. If not, it can be       retrieved online at http://www.erlang.org/.            Software distributed under the License is distributed on an AS IS       basis, WITHOUT WARRANTY OF ANY KIND, either express or implied. See       the License for the specific language governing rights and limitations       under the License.          &lt;/legalnotice&gt;</w:t>
      </w:r>
    </w:p>
    <w:p w14:paraId="04F3EDB9" w14:textId="77777777" w:rsidR="00425AAE" w:rsidRDefault="00425AAE">
      <w:r>
        <w:t xml:space="preserve">    &lt;title&gt;Licenses&lt;/title&gt;     &lt;prepared&gt;Peter H&amp;ouml;gfeldt&lt;/prepared&gt;     &lt;docno&gt;&lt;/docno&gt;     &lt;date&gt;2003-05-26&lt;/date&gt;     &lt;rev&gt;A&lt;/rev&gt;     &lt;file&gt;licenses.xml&lt;/file&gt;   &lt;/header&gt;   &lt;p&gt;    &lt;marker id=licenses&gt;&lt;/marker&gt; This chapter contains in extenso versions     of the OpenSSL and SSLeay licenses.     &lt;/p&gt;</w:t>
      </w:r>
    </w:p>
    <w:p w14:paraId="1CF3767A" w14:textId="77777777" w:rsidR="00425AAE" w:rsidRDefault="00425AAE">
      <w:r>
        <w:t xml:space="preserve">  &lt;section&gt;     &lt;title&gt;OpenSSL License&lt;/title&gt;     &lt;code type=none&gt; /* ====================================================================  * Copyright (c) 1998-2011 The OpenSSL Project.  All rights reserved.  *  * Redistribution and use in source and binary forms, with or without  * modification, are permitted provided that the following conditions  * are met:  *  * 1. Redistributions of source code must retain the above copyright  *    notice, this list of conditions and the following disclaimer.   *  * 2. Redistributions in binary form must reproduce the above copyright  *    notice, this list of conditions and the following disclaimer in  *    the documentation and/or other materials provided with the  *    distribution.  *  * 3. All advertising materials mentioning features or use of this  *    software must display the following acknowledgment:  *    This product includes software developed by the OpenSSL Project  *    for use in the OpenSSL Toolkit. (http://www.openssl.org/)  *  * 4. The names OpenSSL Toolkit and OpenSSL Project must not be used to  *    endorse or promote products derived from this software without  *    prior written permission. For written permission, please contact  *    openssl-core@openssl.org.  *  * 5. Products derived from this software may not be called OpenSSL  *    nor may OpenSSL appear in </w:t>
      </w:r>
      <w:r>
        <w:lastRenderedPageBreak/>
        <w:t>their names without prior written  *    permission of the OpenSSL Project.  *  * 6. Redistributions of any form whatsoever must retain the following  *    acknowledgment:  *    This product includes software developed by the OpenSSL Project  *    for use in the OpenSSL Toolkit (http://www.openssl.org/)  *  * THIS SOFTWARE IS PROVIDED BY THE OpenSSL PROJECT ``AS IS'' AND ANY  * EXPRESSED OR IMPLIED WARRANTIES, INCLUDING, BUT NOT LIMITED TO, THE  * IMPLIED WARRANTIES OF MERCHANTABILITY AND FITNESS FOR A PARTICULAR  * PURPOSE ARE DISCLAIMED.  IN NO EVENT SHALL THE OpenSSL PROJECT OR  * ITS CONTRIBUTORS BE LIABLE FOR ANY DIRECT, INDIRECT, INCIDENTAL,  * SPECIAL, EXEMPLARY, OR CONSEQUENTIAL DAMAGES (INCLUDING, BUT  * NOT LIMITED TO, PROCUREMENT OF SUBSTITUTE GOODS OR SERVICES;  * LOSS OF USE, DATA, OR PROFITS; OR BUSINESS INTERRUPTION)  * HOWEVER CAUSED AND ON ANY THEORY OF LIABILITY, WHETHER IN CONTRACT,  * STRICT LIABILITY, OR TORT (INCLUDING NEGLIGENCE OR OTHERWISE)  * ARISING IN ANY WAY OUT OF THE USE OF THIS SOFTWARE, EVEN IF ADVISED  * OF THE POSSIBILITY OF SUCH DAMAGE.  * ====================================================================  *  * This product includes cryptographic software written by Eric Young  * (eay@cryptsoft.com).  This product includes software written by Tim  * Hudson (tjh@cryptsoft.com).  *  */    &lt;/code&gt;   &lt;/section&gt;</w:t>
      </w:r>
    </w:p>
    <w:p w14:paraId="4314D680" w14:textId="77777777" w:rsidR="00425AAE" w:rsidRDefault="00425AAE">
      <w:r>
        <w:t xml:space="preserve">  &lt;section&gt;     &lt;title&gt;SSLeay License&lt;/title&gt;     &lt;code type=none&gt; /* Copyright (C) 1995-1998 Eric Young (eay@cryptsoft.com)  * All rights reserved.  *  * This package is an SSL implementation written  * by Eric Young (eay@cryptsoft.com).  * The implementation was written so as to conform with Netscapes SSL.  *   * This library is free for commercial and non-commercial use as long as  * the following conditions are aheared to.  The following conditions  * apply to all code found in this distribution, be it the RC4, RSA,  * lhash, DES, etc., code; not just the SSL code.  The SSL documentation  * included with this distribution is covered by the same copyright terms  * except that the holder is Tim Hudson (tjh@cryptsoft.com).  *   * Copyright remains Eric Young's, and as such any Copyright notices in  * the code are not to be removed.  * If this package is used in a product, Eric Young should be given attribution  * as the author of the parts of the library used.  * This can be in the form of a textual message at program startup or  * in documentation (online or textual) provided with the package.  *   * Redistribution and use in source and binary forms, with or without  * modification, are permitted provided that the following conditions  * are met:  * 1. Redistributions of source code must retain the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    This product includes cryptographic software written by  *     Eric Young (eay@cryptsoft.com)  *    The word 'cryptographic' can be left out if the rouines from the library  *    being used are not cryptographic related :-).  * 4. If you include any Windows specific code (or a derivative thereof) from   *    the apps directory (application code) you must include an acknowledgement:  *    This product includes software written by Tim Hudson (tjh@cryptsoft.com)  *   * THIS SOFTWARE IS PROVIDED BY </w:t>
      </w:r>
      <w:r>
        <w:lastRenderedPageBreak/>
        <w:t>ERIC YOUNG ``AS IS'' AND  * ANY EXPRESS OR IMPLIED WARRANTIES, INCLUDING, BUT NOT LIMITED TO, THE  * IMPLIED WARRANTIES OF MERCHANTABILITY AND FITNESS FOR A PARTICULAR PURPOSE  * ARE DISCLAIMED.  IN NO EVENT SHALL THE AUTHOR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 The licence and distribution terms for any publically available version or  * derivative of this code cannot be changed.  i.e. this code cannot simply be  * copied and put under another distribution licence  * [including the GNU Public Licence.]  */    &lt;/code&gt;   &lt;/section&gt; &lt;/chapter&gt;</w:t>
      </w:r>
    </w:p>
    <w:p w14:paraId="1175BE7A" w14:textId="77777777" w:rsidR="00425AAE" w:rsidRDefault="00425AAE">
      <w:r>
        <w:t>[END FILE=erlang-17.1-dfsg/lib/crypto/doc/src/licenses.xml]</w:t>
      </w:r>
    </w:p>
    <w:p w14:paraId="6D18F6DB" w14:textId="77777777" w:rsidR="00425AAE" w:rsidRDefault="00425AAE" w:rsidP="000727EF">
      <w:pPr>
        <w:pStyle w:val="Heading3"/>
      </w:pPr>
      <w:r>
        <w:t>erlang-17.1-dfsg/system/COPYRIGHT:</w:t>
      </w:r>
    </w:p>
    <w:p w14:paraId="71C313A9" w14:textId="77777777" w:rsidR="00425AAE" w:rsidRDefault="00425AAE">
      <w:r>
        <w:t>[BEGIN FILE=erlang-17.1-dfsg/system/COPYRIGHT] This software is subject to the following Copyrights and Licenses:</w:t>
      </w:r>
    </w:p>
    <w:p w14:paraId="63D62E02" w14:textId="77777777" w:rsidR="00425AAE" w:rsidRDefault="00425AAE">
      <w:r>
        <w:t>--------------------------------------------------------------------------- [Erlang/OTP except parts stated below]</w:t>
      </w:r>
    </w:p>
    <w:p w14:paraId="2AAFE70F" w14:textId="77777777" w:rsidR="00425AAE" w:rsidRDefault="00425AAE">
      <w:r>
        <w:t>%CopyrightBegin%</w:t>
      </w:r>
    </w:p>
    <w:p w14:paraId="393FE63E" w14:textId="77777777" w:rsidR="00425AAE" w:rsidRDefault="00425AAE">
      <w:r>
        <w:t>Copyright Ericsson AB 1997-2012. All Rights Reserved.</w:t>
      </w:r>
    </w:p>
    <w:p w14:paraId="6370B06A" w14:textId="77777777" w:rsidR="00425AAE" w:rsidRDefault="00425AAE">
      <w:r>
        <w:t>The contents of this file are subject to the Erlang Public License, Version 1.1, (the License); you may not use this file except in compliance with the License. You should have received a copy of the Erlang Public License along with this software. If not, it can be retrieved online at http://www.erlang.org/.</w:t>
      </w:r>
    </w:p>
    <w:p w14:paraId="752CAED1" w14:textId="77777777" w:rsidR="00425AAE" w:rsidRDefault="00425AAE">
      <w:r>
        <w:t>Software distributed under the License is distributed on an AS IS basis, WITHOUT WARRANTY OF ANY KIND, either express or implied. See the License for the specific language governing rights and limitations under the License.</w:t>
      </w:r>
    </w:p>
    <w:p w14:paraId="4E3B7FBC" w14:textId="77777777" w:rsidR="00425AAE" w:rsidRDefault="00425AAE">
      <w:r>
        <w:t>%CopyrightEnd%</w:t>
      </w:r>
    </w:p>
    <w:p w14:paraId="5BA03A38" w14:textId="77777777" w:rsidR="00425AAE" w:rsidRDefault="00425AAE">
      <w:r>
        <w:t>--------------------------------------------------------------------------- [PCRE]</w:t>
      </w:r>
    </w:p>
    <w:p w14:paraId="2CE657E7" w14:textId="77777777" w:rsidR="00425AAE" w:rsidRDefault="00425AAE">
      <w:r>
        <w:t>PCRE LICENCE ------------</w:t>
      </w:r>
    </w:p>
    <w:p w14:paraId="1BC6FF6E" w14:textId="77777777" w:rsidR="00425AAE" w:rsidRDefault="00425AAE">
      <w:r>
        <w:t>PCRE is a library of functions to support regular expressions whose syntax and semantics are as close as possible to those of the Perl 5 language.</w:t>
      </w:r>
    </w:p>
    <w:p w14:paraId="3C41CF84" w14:textId="77777777" w:rsidR="00425AAE" w:rsidRDefault="00425AAE">
      <w:r>
        <w:t>Release 7 of PCRE is distributed under the terms of the BSD licence, as specified below. The documentation for PCRE, supplied in the doc directory, is distributed under the same terms as the software itself.</w:t>
      </w:r>
    </w:p>
    <w:p w14:paraId="43C2C967" w14:textId="77777777" w:rsidR="00425AAE" w:rsidRDefault="00425AAE">
      <w:r>
        <w:t>The basic library functions are written in C and are freestanding. Also included in the distribution is a set of C++ wrapper functions.</w:t>
      </w:r>
    </w:p>
    <w:p w14:paraId="22B55514" w14:textId="77777777" w:rsidR="00425AAE" w:rsidRDefault="00425AAE">
      <w:r>
        <w:t xml:space="preserve"> THE BASIC LIBRARY FUNCTIONS ---------------------------</w:t>
      </w:r>
    </w:p>
    <w:p w14:paraId="218D9FE2" w14:textId="77777777" w:rsidR="00425AAE" w:rsidRDefault="00425AAE">
      <w:r>
        <w:t>Written by:       Philip Hazel Email local part: ph10 Email domain:     cam.ac.uk</w:t>
      </w:r>
    </w:p>
    <w:p w14:paraId="513B5CBE" w14:textId="77777777" w:rsidR="00425AAE" w:rsidRDefault="00425AAE">
      <w:r>
        <w:t>University of Cambridge Computing Service, Cambridge, England.</w:t>
      </w:r>
    </w:p>
    <w:p w14:paraId="6D61D557" w14:textId="77777777" w:rsidR="00425AAE" w:rsidRDefault="00425AAE">
      <w:r>
        <w:lastRenderedPageBreak/>
        <w:t>Copyright (c) 1997-2008 University of Cambridge All rights reserved.</w:t>
      </w:r>
    </w:p>
    <w:p w14:paraId="5D424F28" w14:textId="77777777" w:rsidR="00425AAE" w:rsidRDefault="00425AAE">
      <w:r>
        <w:t xml:space="preserve"> THE C++ WRAPPER FUNCTIONS -------------------------</w:t>
      </w:r>
    </w:p>
    <w:p w14:paraId="53E3A8BE" w14:textId="77777777" w:rsidR="00425AAE" w:rsidRDefault="00425AAE">
      <w:r>
        <w:t>Contributed by:   Google Inc.</w:t>
      </w:r>
    </w:p>
    <w:p w14:paraId="5FCD5A7C" w14:textId="77777777" w:rsidR="00425AAE" w:rsidRDefault="00425AAE">
      <w:r>
        <w:t>Copyright (c) 2007-2008, Google Inc. All rights reserved.</w:t>
      </w:r>
    </w:p>
    <w:p w14:paraId="6415429A" w14:textId="77777777" w:rsidR="00425AAE" w:rsidRDefault="00425AAE">
      <w:r>
        <w:t xml:space="preserve"> THE BSD LICENCE -----------------</w:t>
      </w:r>
    </w:p>
    <w:p w14:paraId="1EA8FBF1" w14:textId="77777777" w:rsidR="00425AAE" w:rsidRDefault="00425AAE">
      <w:r>
        <w:t>Redistribution and use in source and binary forms, with or without modification, are permitted provided that the following conditions are met:</w:t>
      </w:r>
    </w:p>
    <w:p w14:paraId="53D618E7" w14:textId="77777777" w:rsidR="00425AAE" w:rsidRDefault="00425AAE">
      <w:r>
        <w:t xml:space="preserve">    * Redistributions of source code must retain the above copyright notice,       this list of conditions and the following disclaimer.</w:t>
      </w:r>
    </w:p>
    <w:p w14:paraId="57863347"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526A1112" w14:textId="77777777" w:rsidR="00425AAE" w:rsidRDefault="00425AAE">
      <w:r>
        <w:t xml:space="preserve">    * Neither the name of the University of Cambridge nor the name of Google       Inc. nor the names of their contributors may be used to endorse or       promote products derived from this software without specific prior       written permission.</w:t>
      </w:r>
    </w:p>
    <w:p w14:paraId="4A1DB70E"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10473EB" w14:textId="77777777" w:rsidR="00425AAE" w:rsidRDefault="00425AAE">
      <w:r>
        <w:t>End</w:t>
      </w:r>
    </w:p>
    <w:p w14:paraId="52DFE46C" w14:textId="77777777" w:rsidR="00425AAE" w:rsidRDefault="00425AAE">
      <w:r>
        <w:t>--------------------------------------------------------------------------- [Tcl/Tk]</w:t>
      </w:r>
    </w:p>
    <w:p w14:paraId="724AEC5B" w14:textId="77777777" w:rsidR="00425AAE" w:rsidRDefault="00425AAE">
      <w:r>
        <w:t>This software is copyrighted by the Regents of the University of California, Sun Microsystems, Inc., and other parties.  The following terms apply to all files associated with the software unless explicitly disclaimed in individual files.</w:t>
      </w:r>
    </w:p>
    <w:p w14:paraId="3F5A5931" w14:textId="77777777" w:rsidR="00425AAE" w:rsidRDefault="00425AAE">
      <w:r>
        <w:t>The authors hereby grant permission to use, copy, modify, distribute, and license this software and its documentation for any purpose, provided that existing copyright notices are retained in all copies and that this notice is included verbatim in any distributions. No written agreement, license, or royalty fee is required for any of the authorized uses. Modifications to this software may be copyrighted by their authors and need not follow the licensing terms described here, provided that the new terms are clearly indicated on the first page of each file where they apply.</w:t>
      </w:r>
    </w:p>
    <w:p w14:paraId="081C89A4" w14:textId="77777777" w:rsidR="00425AAE" w:rsidRDefault="00425AAE">
      <w:r>
        <w:t xml:space="preserve">IN NO EVENT SHALL THE AUTHORS OR DISTRIBUTORS BE LIABLE TO ANY PARTY FOR DIRECT, INDIRECT, SPECIAL, INCIDENTAL, OR CONSEQUENTIAL DAMAGES ARISING OUT OF THE USE OF THIS SOFTWARE, ITS </w:t>
      </w:r>
      <w:r>
        <w:lastRenderedPageBreak/>
        <w:t>DOCUMENTATION, OR ANY DERIVATIVES THEREOF, EVEN IF THE AUTHORS HAVE BEEN ADVISED OF THE POSSIBILITY OF SUCH DAMAGE.</w:t>
      </w:r>
    </w:p>
    <w:p w14:paraId="49D90E14" w14:textId="77777777" w:rsidR="00425AAE" w:rsidRDefault="00425AAE">
      <w:r>
        <w:t>THE AUTHORS AND DISTRIBUTORS SPECIFICALLY DISCLAIM ANY WARRANTIES, INCLUDING, BUT NOT LIMITED TO, THE IMPLIED WARRANTIES OF MERCHANTABILITY, FITNESS FOR A PARTICULAR PURPOSE, AND NON-INFRINGEMENT.  THIS SOFTWARE IS PROVIDED ON AN AS IS BASIS, AND THE AUTHORS AND DISTRIBUTORS HAVE NO OBLIGATION TO PROVIDE MAINTENANCE, SUPPORT, UPDATES, ENHANCEMENTS, OR MODIFICATIONS.</w:t>
      </w:r>
    </w:p>
    <w:p w14:paraId="26FDE345" w14:textId="77777777" w:rsidR="00425AAE" w:rsidRDefault="00425AAE">
      <w:r>
        <w:t>GOVERNMENT USE: If you are acquiring this software on behalf of the U.S. government, the Government shall have only Restricted Rights in the software and related documentation as defined in the Federal  Acquisition Regulations (FARs) in Clause 52.227.19 (c) (2).  If you are acquiring the software on behalf of the Department of Defense, the software shall be classified as Commercial Computer Software and the Government shall have only Restricted Rights as defined in Clause 252.227-7013 (c) (1) of DFARs.  Notwithstanding the foregoing, the authors grant the U.S. Government and others acting in its behalf permission to use and distribute the software in accordance with the terms specified in this license.</w:t>
      </w:r>
    </w:p>
    <w:p w14:paraId="750484E9" w14:textId="77777777" w:rsidR="00425AAE" w:rsidRDefault="00425AAE">
      <w:r>
        <w:t>--------------------------------------------------------------------------- [Misc C library code]</w:t>
      </w:r>
    </w:p>
    <w:p w14:paraId="496BDD59" w14:textId="77777777" w:rsidR="00425AAE" w:rsidRDefault="00425AAE">
      <w:r>
        <w:tab/>
        <w:t xml:space="preserve">/* </w:t>
      </w:r>
      <w:r>
        <w:tab/>
        <w:t xml:space="preserve"> * Copyright (c) 1985, 1988 Regents of the University of California. </w:t>
      </w:r>
      <w:r>
        <w:tab/>
        <w:t xml:space="preserve"> * All rights reserved. </w:t>
      </w:r>
      <w:r>
        <w:tab/>
        <w:t xml:space="preserve"> * </w:t>
      </w:r>
      <w:r>
        <w:tab/>
        <w:t xml:space="preserve"> * Redistribution and use in source and binary forms are permitted </w:t>
      </w:r>
      <w:r>
        <w:tab/>
        <w:t xml:space="preserve"> * provided that the above copyright notice and this paragraph are </w:t>
      </w:r>
      <w:r>
        <w:tab/>
        <w:t xml:space="preserve"> * duplicated in all such forms and that any documentation, </w:t>
      </w:r>
      <w:r>
        <w:tab/>
        <w:t xml:space="preserve"> * advertising materials, and other materials related to such </w:t>
      </w:r>
      <w:r>
        <w:tab/>
        <w:t xml:space="preserve"> * distribution and use acknowledge that the software was developed </w:t>
      </w:r>
      <w:r>
        <w:tab/>
        <w:t xml:space="preserve"> * by the University of California, Berkeley.  The name of the </w:t>
      </w:r>
      <w:r>
        <w:tab/>
        <w:t xml:space="preserve"> * University may not be used to endorse or promote products derived </w:t>
      </w:r>
      <w:r>
        <w:tab/>
        <w:t xml:space="preserve"> * from this software without specific prior written permission. </w:t>
      </w:r>
      <w:r>
        <w:tab/>
        <w:t xml:space="preserve"> * THIS SOFTWARE IS PROVIDED ``AS IS'' AND WITHOUT ANY EXPRESS OR </w:t>
      </w:r>
      <w:r>
        <w:tab/>
        <w:t xml:space="preserve"> * IMPLIED WARRANTIES, INCLUDING, WITHOUT LIMITATION, THE IMPLIED </w:t>
      </w:r>
      <w:r>
        <w:tab/>
        <w:t xml:space="preserve"> * WARRANTIES OF MERCHANTIBILITY AND FITNESS FOR A PARTICULAR PURPOSE. </w:t>
      </w:r>
      <w:r>
        <w:tab/>
        <w:t xml:space="preserve"> */</w:t>
      </w:r>
    </w:p>
    <w:p w14:paraId="4A177F2A" w14:textId="77777777" w:rsidR="00425AAE" w:rsidRDefault="00425AAE">
      <w:r>
        <w:t>--------------------------------------------------------------------------- [zlib]</w:t>
      </w:r>
    </w:p>
    <w:p w14:paraId="02765450" w14:textId="77777777" w:rsidR="00425AAE" w:rsidRDefault="00425AAE">
      <w:r>
        <w:t>/* zlib.h -- interface of the 'zlib' general purpose compression library   version 1.2.3, July 18th, 2005</w:t>
      </w:r>
    </w:p>
    <w:p w14:paraId="108D43AD" w14:textId="77777777" w:rsidR="00425AAE" w:rsidRDefault="00425AAE">
      <w:r>
        <w:t xml:space="preserve">  Copyright (C) 1995-2005 Jean-loup Gailly and Mark Adler</w:t>
      </w:r>
    </w:p>
    <w:p w14:paraId="166A09B0" w14:textId="77777777" w:rsidR="00425AAE" w:rsidRDefault="00425AAE">
      <w:r>
        <w:t xml:space="preserve">  This software is provided 'as-is', without any express or implied   warranty.  In no event will the authors be held liable for any damages   arising from the use of this software.</w:t>
      </w:r>
    </w:p>
    <w:p w14:paraId="7D025424" w14:textId="77777777" w:rsidR="00425AAE" w:rsidRDefault="00425AAE">
      <w:r>
        <w:t xml:space="preserve">  Permission is granted to anyone to use this software for any purpose,   including commercial applications, and to alter it and redistribute it   freely, subject to the following restrictions:</w:t>
      </w:r>
    </w:p>
    <w:p w14:paraId="5D62D38D"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335AA669" w14:textId="77777777" w:rsidR="00425AAE" w:rsidRDefault="00425AAE">
      <w:r>
        <w:lastRenderedPageBreak/>
        <w:t xml:space="preserve">  Jean-loup Gailly        Mark Adler   jloup@gzip.org          madler@alumni.caltech.edu</w:t>
      </w:r>
    </w:p>
    <w:p w14:paraId="37AEC9FC" w14:textId="77777777" w:rsidR="00425AAE" w:rsidRDefault="00425AAE">
      <w:r>
        <w:t xml:space="preserve">   The data format used by the zlib library is described by RFCs (Request for   Comments) 1950 to 1952 in the files http://www.ietf.org/rfc/rfc1950.txt   (zlib format), rfc1951.txt (deflate format) and rfc1952.txt (gzip format). */</w:t>
      </w:r>
    </w:p>
    <w:p w14:paraId="47879918" w14:textId="77777777" w:rsidR="00425AAE" w:rsidRDefault="00425AAE">
      <w:r>
        <w:t>--------------------------------------------------------------------------- [edoc, syntax_tools]</w:t>
      </w:r>
    </w:p>
    <w:p w14:paraId="380911AD" w14:textId="77777777" w:rsidR="00425AAE" w:rsidRDefault="00425AAE" w:rsidP="00E93FAB">
      <w:r>
        <w:t>%% ===================================================================== %% This library is free software; you can redistribute it and/or modify %% it under the terms of the GNU Lesser General Public License as %% published by the Free Software Foundation; either version 2 of the %% License, or (at your option) any later version. %% %% This library is distributed in the hope that it will be useful, but %% WITHOUT ANY WARRANTY; without even the implied warranty of %% MERCHANTABILITY or FITNESS FOR A PARTICULAR PURPOSE. See the GNU %% Lesser General Public License for more details. %% %% You should have received a copy of the GNU Lesser General Public %% License along with this library; if not, write to the Free Software %% Foundation, Inc., 59 Temple Place, Suite 330, Boston, MA 02111-1307 %% USA %% %% $Id$ %% %% @copyright 2001-2003 Richard Carlsson %% @author Richard Carlsson &lt;richardc@csd.uu.se&gt; %%   [http://www.csd.uu.se/~richardc/] %% @version {@vsn} %% @end %% =====================================================================</w:t>
      </w:r>
    </w:p>
    <w:p w14:paraId="4EF7D929" w14:textId="77777777" w:rsidR="00425AAE" w:rsidRDefault="00425AAE">
      <w:r>
        <w:t>--------------------------------------------------------------------------- [leex]</w:t>
      </w:r>
    </w:p>
    <w:p w14:paraId="1552E665" w14:textId="77777777" w:rsidR="00425AAE" w:rsidRDefault="00425AAE" w:rsidP="00E93FAB">
      <w:r>
        <w:t>%% Copyright (c) 2008 Robert Virding. All rights reserved. %% %% Redistribution and use in source and binary forms, with or without %% modification, are permitted provided that the following conditions %% are met: %%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 THIS SOFTWARE IS PROVIDED BY THE COPYRIGHT HOLDERS AND CONTRIBUTORS %% AS IS AND ANY EXPRESS OR IMPLIED WARRANTIES, INCLUDING, BUT NOT %% LIMITED TO, THE IMPLIED WARRANTIES OF MERCHANTABILITY AND FITNESS %% FOR A PARTICULAR PURPOSE ARE DISCLAIMED. IN NO EVENT SHALL THE %% COPYRIGHT HOLDERS OR CONTRIBUTORS BE LIABLE FOR ANY DIRECT, INDIRECT, %% INCIDENTAL, SPECIAL, EXEMPLARY, OR CONSEQUENTIAL DAMAGES (INCLUDING, %% BUT NOT LIMITED TO, PROCUREMENT OF SUBSTITUTE GOODS OR SERVICES; %% LOSS OF USE, DATA, OR PROFITS; OR BUSINESS INTERRUPTION) HOWEVER %% CAUSED AND ON ANY THEORY OF LIABILITY, WHETHER IN CONTRACT, STRICT %% LIABILITY, OR TORT (INCLUDING NEGLIGENCE OR OTHERWISE) ARISING IN %% ANY WAY OUT OF THE USE OF THIS SOFTWARE, EVEN IF ADVISED OF THE %% POSSIBILITY OF SUCH DAMAGE.</w:t>
      </w:r>
    </w:p>
    <w:p w14:paraId="285D64C5" w14:textId="77777777" w:rsidR="00425AAE" w:rsidRDefault="00425AAE">
      <w:r>
        <w:t>--------------------------------------------------------------------------- [eldap]</w:t>
      </w:r>
    </w:p>
    <w:p w14:paraId="21EF9643" w14:textId="77777777" w:rsidR="00425AAE" w:rsidRDefault="00425AAE">
      <w:r>
        <w:t>Copyright (c) 2010, Torbjorn Tornkvist</w:t>
      </w:r>
    </w:p>
    <w:p w14:paraId="7F6440C2" w14:textId="77777777" w:rsidR="00425AAE" w:rsidRDefault="00425AAE">
      <w:r>
        <w:lastRenderedPageBreak/>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4154A10" w14:textId="77777777" w:rsidR="00425AAE" w:rsidRDefault="00425AAE">
      <w:r>
        <w:t>The above copyright notice and this permission notice shall be included in all copies or substantial portions of the Software.</w:t>
      </w:r>
    </w:p>
    <w:p w14:paraId="7FC71DC0"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4CD5C11" w14:textId="77777777" w:rsidR="00425AAE" w:rsidRDefault="00425AAE">
      <w:r>
        <w:t>--------------------------------------------------------------------------- [END FILE=erlang-17.1-dfsg/system/COPYRIGHT]</w:t>
      </w:r>
    </w:p>
    <w:p w14:paraId="2551C1D5" w14:textId="77777777" w:rsidR="00425AAE" w:rsidRDefault="00425AAE" w:rsidP="000727EF">
      <w:pPr>
        <w:pStyle w:val="Heading2"/>
      </w:pPr>
      <w:r>
        <w:t xml:space="preserve"> </w:t>
      </w:r>
      <w:bookmarkStart w:id="147" w:name="_Toc399937965"/>
      <w:r>
        <w:t>ethtool (version 3.13):</w:t>
      </w:r>
      <w:bookmarkEnd w:id="147"/>
    </w:p>
    <w:p w14:paraId="4C85D10F" w14:textId="77777777" w:rsidR="00425AAE" w:rsidRDefault="00425AAE" w:rsidP="000727EF">
      <w:pPr>
        <w:pStyle w:val="Heading3"/>
      </w:pPr>
      <w:r>
        <w:t>ethtool-3.13/debian/copyright:</w:t>
      </w:r>
    </w:p>
    <w:p w14:paraId="44B20DA2" w14:textId="77777777" w:rsidR="00425AAE" w:rsidRDefault="00425AAE">
      <w:r>
        <w:t>[BEGIN FILE=ethtool-3.13/debian/copyright] Source: http://www.kernel.org/pub/software/network/ethtool/</w:t>
      </w:r>
    </w:p>
    <w:p w14:paraId="7DC1C9E1" w14:textId="77777777" w:rsidR="00425AAE" w:rsidRDefault="00425AAE">
      <w:r>
        <w:t>Files: amd8111e.c Copyright: 2003, Advanced Micro Devices Inc. License: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package; if not, write to the Free  Software Foundation, Inc., 51 Franklin St, Fifth Floor,  Boston, MA  02110-1301 USA  .  On Debian systems, the full text of the GNU General Public  License version 2 can be found in the file  `/usr/share/common-licenses/GPL-2'.</w:t>
      </w:r>
    </w:p>
    <w:p w14:paraId="0E6AA844" w14:textId="77777777" w:rsidR="00425AAE" w:rsidRDefault="00425AAE">
      <w:r>
        <w:t>Files: de2104x.c Copyright: 2001, Sun Microsystems (thockin@sun.com) License: GPL-2</w:t>
      </w:r>
    </w:p>
    <w:p w14:paraId="2CC5DEFE" w14:textId="77777777" w:rsidR="00425AAE" w:rsidRDefault="00425AAE">
      <w:r>
        <w:t>Files: e100.c e1000.c Copyright: 2002, Intel Corporation License: GPL-2</w:t>
      </w:r>
    </w:p>
    <w:p w14:paraId="3E088925" w14:textId="77777777" w:rsidR="00425AAE" w:rsidRDefault="00425AAE">
      <w:r>
        <w:t>Files: ethtool-copy.h Copyright: 1998, David S. Miller (davem@redhat.com)            2001, Jeff Garzik &lt;jgarzik@pobox.com&gt;            2001, Sun Microsystems (thockin@sun.com)            2002, Intel (eli.kupermann@intel.com)            2001, Sun Microsystems (thockin@sun.com)            2002, Intel (scott.feldman@intel.com) License: GPL-2</w:t>
      </w:r>
    </w:p>
    <w:p w14:paraId="6882263B" w14:textId="77777777" w:rsidR="00425AAE" w:rsidRDefault="00425AAE">
      <w:r>
        <w:t>Files: internal.h Copyright: 2001, Sun Microsystems (thockin@sun.com)            2002, Intel (scott.feldman@intel.com) License: GPL-2</w:t>
      </w:r>
    </w:p>
    <w:p w14:paraId="6401A4CF" w14:textId="77777777" w:rsidR="00425AAE" w:rsidRDefault="00425AAE">
      <w:r>
        <w:lastRenderedPageBreak/>
        <w:t>Files: ethtool.8.in Copyright: 1999, David S. Miller            2001, Sun Microsystems            2007, 2009, Free Software Foundation, Inc. License: GPL-2</w:t>
      </w:r>
    </w:p>
    <w:p w14:paraId="2E1C9150" w14:textId="77777777" w:rsidR="00425AAE" w:rsidRDefault="00425AAE">
      <w:r>
        <w:t>Files: ethtool.c Copyright: 1998, David S. Miller (davem@dm.cobaltmicro.com)            2001, 2008, Sun Microsystems            2001, Jeff Garzik &lt;jgarzik@mandrakesoft.com&gt;            2002, Intel            2009, 2010, Solarflare Communications License: GPL-2</w:t>
      </w:r>
    </w:p>
    <w:p w14:paraId="18FF640F" w14:textId="77777777" w:rsidR="00425AAE" w:rsidRDefault="00425AAE">
      <w:r>
        <w:t>Files: fec_8xx.c Copyright: 2004, Intracom S.A. License: GPL-2</w:t>
      </w:r>
    </w:p>
    <w:p w14:paraId="18AE5D8E" w14:textId="77777777" w:rsidR="00425AAE" w:rsidRDefault="00425AAE">
      <w:r>
        <w:t>Files: ibm_emac.c Copyright: 2004, 2005 Zultys Technologies License: GPL-2</w:t>
      </w:r>
    </w:p>
    <w:p w14:paraId="7447DCB6" w14:textId="77777777" w:rsidR="00425AAE" w:rsidRDefault="00425AAE">
      <w:r>
        <w:t>Files: igb.c Copyright: 2007, Intel Corporation License: GPL-2</w:t>
      </w:r>
    </w:p>
    <w:p w14:paraId="03EB20F1" w14:textId="77777777" w:rsidR="00425AAE" w:rsidRDefault="00425AAE">
      <w:r>
        <w:t>Files: ixgb.c Copyright: 2006, Intel Corporation License: GPL-2</w:t>
      </w:r>
    </w:p>
    <w:p w14:paraId="6E5B6389" w14:textId="77777777" w:rsidR="00425AAE" w:rsidRDefault="00425AAE">
      <w:r>
        <w:t>Files: ixgbe.c Copyright: 2007, Intel Corporation License: GPL-2</w:t>
      </w:r>
    </w:p>
    <w:p w14:paraId="4306827E" w14:textId="77777777" w:rsidR="00425AAE" w:rsidRDefault="00425AAE">
      <w:r>
        <w:t>Files: marvell.c Copyright: 2004, 2006, Stephen Hemminger &lt;shemminger@osdl.org&gt; License: GPL-2</w:t>
      </w:r>
    </w:p>
    <w:p w14:paraId="6BC90233" w14:textId="77777777" w:rsidR="00425AAE" w:rsidRDefault="00425AAE">
      <w:r>
        <w:t>Files: natsemi.c Copyright: 2001, Sun Microsystems (thockin@sun.com) License: GPL-2</w:t>
      </w:r>
    </w:p>
    <w:p w14:paraId="196643FC" w14:textId="77777777" w:rsidR="00425AAE" w:rsidRDefault="00425AAE">
      <w:r>
        <w:t>Files: pcnet32.c Copyright: 2004, IBM Corporation (jklewis@us.ibm.com) License: GPL-2</w:t>
      </w:r>
    </w:p>
    <w:p w14:paraId="034ACBEE" w14:textId="77777777" w:rsidR="00425AAE" w:rsidRDefault="00425AAE">
      <w:r>
        <w:t>Files: realtek.c Copyright: 2001, Sun Microsystems (thockin@sun.com) License: GPL-2</w:t>
      </w:r>
    </w:p>
    <w:p w14:paraId="677E1178" w14:textId="77777777" w:rsidR="00425AAE" w:rsidRDefault="00425AAE">
      <w:r>
        <w:t>Files: rxclass.c Copyright: 2008, Sun Microsystems License: GPL-2</w:t>
      </w:r>
    </w:p>
    <w:p w14:paraId="6A7128A5" w14:textId="77777777" w:rsidR="00425AAE" w:rsidRDefault="00425AAE">
      <w:r>
        <w:t>Files: sfc.c Copyright: 2010, Solarflare Communications Inc. License: GPL-2</w:t>
      </w:r>
    </w:p>
    <w:p w14:paraId="1231430C" w14:textId="77777777" w:rsidR="00425AAE" w:rsidRDefault="00425AAE">
      <w:r>
        <w:t>Files: stmmac.c Copyright: 2007-2009, STMicroelectronics Ltd License: GPL-2</w:t>
      </w:r>
    </w:p>
    <w:p w14:paraId="06E5D591" w14:textId="77777777" w:rsidR="00425AAE" w:rsidRDefault="00425AAE">
      <w:r>
        <w:t>Files: test-cmdline.c, test-common.c Copyright: 2011, Solarflare Communications Inc. License: GPL-2</w:t>
      </w:r>
    </w:p>
    <w:p w14:paraId="3A3EC39D" w14:textId="77777777" w:rsidR="00425AAE" w:rsidRDefault="00425AAE">
      <w:r>
        <w:t>Files: vioc.c Copyright: 2006, Fabric7 Systems, Inc License: GPL-2</w:t>
      </w:r>
    </w:p>
    <w:p w14:paraId="14E330C2" w14:textId="77777777" w:rsidR="00425AAE" w:rsidRDefault="00425AAE">
      <w:r>
        <w:t>Files: debian/* Copyright: 2001-2005, Eric Delaunay &lt;delaunay@debian.org&gt;            2006-2010, Anibal Monsalve Salazar &lt;anibal@debian.org&gt;            2008-2011, Ben Hutchings &lt;ben@decadent.org.uk&gt; License: GPL-2 [END FILE=ethtool-3.13/debian/copyright]</w:t>
      </w:r>
    </w:p>
    <w:p w14:paraId="6AD24A55" w14:textId="77777777" w:rsidR="00425AAE" w:rsidRDefault="00425AAE" w:rsidP="000727EF">
      <w:pPr>
        <w:pStyle w:val="Heading2"/>
      </w:pPr>
      <w:r>
        <w:t xml:space="preserve"> </w:t>
      </w:r>
      <w:bookmarkStart w:id="148" w:name="_Toc399937966"/>
      <w:r>
        <w:t>euca2ools (version 3.0.2):</w:t>
      </w:r>
      <w:bookmarkEnd w:id="148"/>
    </w:p>
    <w:p w14:paraId="207A8023" w14:textId="77777777" w:rsidR="00425AAE" w:rsidRDefault="00425AAE" w:rsidP="000727EF">
      <w:pPr>
        <w:pStyle w:val="Heading3"/>
      </w:pPr>
      <w:r>
        <w:t>euca2ools-3.0.2/debian/copyright:</w:t>
      </w:r>
    </w:p>
    <w:p w14:paraId="16928FDD" w14:textId="77777777" w:rsidR="00425AAE" w:rsidRDefault="00425AAE">
      <w:r>
        <w:t>[BEGIN FILE=euca2ools-3.0.2/debian/copyright] Format: http://www.debian.org/doc/packaging-manuals/copyright-format/1.0/ Source: https://github.com/eucalyptus/euca2ools/archive/3.0.2.tar.gz</w:t>
      </w:r>
    </w:p>
    <w:p w14:paraId="0FA5E043" w14:textId="77777777" w:rsidR="00425AAE" w:rsidRDefault="00425AAE">
      <w:r>
        <w:t xml:space="preserve">Files: * Copyright: Â© 2009-2013, Eucalyptus Systems, Inc. License: BSD-2-Clause  Redistribution and use of this software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THIS SOFTWARE IS PROVIDED BY THE COPYRIGHT HOLDERS AND CONTRIBUTORS AS IS  AND ANY EXPRESS OR IMPLIED WARRANTIES, </w:t>
      </w:r>
      <w:r>
        <w:lastRenderedPageBreak/>
        <w:t>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9992F0C" w14:textId="77777777" w:rsidR="00425AAE" w:rsidRDefault="00425AAE">
      <w:r>
        <w:t>[END FILE=euca2ools-3.0.2/debian/copyright]</w:t>
      </w:r>
    </w:p>
    <w:p w14:paraId="34AECEDB" w14:textId="77777777" w:rsidR="00425AAE" w:rsidRDefault="00425AAE" w:rsidP="000727EF">
      <w:pPr>
        <w:pStyle w:val="Heading2fegan"/>
      </w:pPr>
      <w:bookmarkStart w:id="149" w:name="_Toc399937967"/>
      <w:r>
        <w:t>eventlet-a6a270e1f142b913591e1976526a72f5e0f172ef</w:t>
      </w:r>
      <w:bookmarkEnd w:id="149"/>
    </w:p>
    <w:p w14:paraId="314265D3" w14:textId="77777777" w:rsidR="00425AAE" w:rsidRDefault="00425AAE" w:rsidP="00053D4A">
      <w:r>
        <w:tab/>
        <w:t>MIT</w:t>
      </w:r>
      <w:r>
        <w:tab/>
        <w:t>http://www.opensource.org/licenses/mit-license.php</w:t>
      </w:r>
    </w:p>
    <w:p w14:paraId="5B492751" w14:textId="77777777" w:rsidR="00425AAE" w:rsidRDefault="00425AAE" w:rsidP="000727EF">
      <w:pPr>
        <w:pStyle w:val="Heading2"/>
      </w:pPr>
      <w:r>
        <w:t xml:space="preserve"> </w:t>
      </w:r>
      <w:bookmarkStart w:id="150" w:name="_Toc399937968"/>
      <w:r>
        <w:t>exim4 (version 4.84~RC2):</w:t>
      </w:r>
      <w:bookmarkEnd w:id="150"/>
    </w:p>
    <w:p w14:paraId="20763C33" w14:textId="77777777" w:rsidR="00425AAE" w:rsidRDefault="00425AAE" w:rsidP="000727EF">
      <w:pPr>
        <w:pStyle w:val="Heading3"/>
      </w:pPr>
      <w:r>
        <w:t>exim4-4.84~RC2/debian/config-custom/debian/copyright:</w:t>
      </w:r>
    </w:p>
    <w:p w14:paraId="72F027F9" w14:textId="77777777" w:rsidR="00425AAE" w:rsidRDefault="00425AAE">
      <w:r>
        <w:t>[BEGIN FILE=exim4-4.84~RC2/debian/config-custom/debian/copyright] This is a custom made configuration package for Debian GNU/Linux's prepackaged version of exim4, a powerful yet easy to configure mail transport agent.</w:t>
      </w:r>
    </w:p>
    <w:p w14:paraId="023A652F" w14:textId="77777777" w:rsidR="00425AAE" w:rsidRDefault="00425AAE">
      <w:r>
        <w:t>This package was originally made by create-custom-package, a script written by Marc Haber &lt;mh+debian-packages@zugschlus.de&gt; using work provided by Andreas Metzler &lt;ametzler@downhill.at.eu.org&gt;. create-custom-package uses the exim4 source package to build this source package.</w:t>
      </w:r>
    </w:p>
    <w:p w14:paraId="15487AF1" w14:textId="77777777" w:rsidR="00425AAE" w:rsidRDefault="00425AAE">
      <w:r>
        <w:t>The files in this package are free software; you can redistribute them and/or modify them under the terms of the GNU General Public License as published by the Free Software Foundation; either version 2, or (at your option) any later version. Full text of the license can be found  at /usr/share/common-licenses/GPL [END FILE=exim4-4.84~RC2/debian/config-custom/debian/copyright]</w:t>
      </w:r>
    </w:p>
    <w:p w14:paraId="18A1323E" w14:textId="77777777" w:rsidR="00425AAE" w:rsidRDefault="00425AAE" w:rsidP="000727EF">
      <w:pPr>
        <w:pStyle w:val="Heading3"/>
      </w:pPr>
      <w:r>
        <w:t>exim4-4.84~RC2/debian/copyright:</w:t>
      </w:r>
    </w:p>
    <w:p w14:paraId="7B1131F6" w14:textId="77777777" w:rsidR="00425AAE" w:rsidRDefault="00425AAE">
      <w:r>
        <w:t>[BEGIN FILE=exim4-4.84~RC2/debian/copyright] This is Debian GNU/Linux's prepackaged version of exim, a powerful yet easy to configure mail transport agent.</w:t>
      </w:r>
    </w:p>
    <w:p w14:paraId="5DB6A878" w14:textId="77777777" w:rsidR="00425AAE" w:rsidRDefault="00425AAE">
      <w:r>
        <w:t>----------------------------------------------------------------- This package was put together from the original sources which are maintained by Philip Hazel &lt;ph10@cus.cam.ac.uk&gt;, and which were obtained from</w:t>
      </w:r>
    </w:p>
    <w:p w14:paraId="4369F868" w14:textId="77777777" w:rsidR="00425AAE" w:rsidRDefault="00425AAE">
      <w:r>
        <w:tab/>
        <w:t>ftp://ftp.csx.cam.ac.uk/pub/software/email/exim/</w:t>
      </w:r>
    </w:p>
    <w:p w14:paraId="536B8E70" w14:textId="77777777" w:rsidR="00425AAE" w:rsidRDefault="00425AAE">
      <w:r>
        <w:t>Some modifications to the Makefiles have been made to fit with the Linux FHS. -----------------------------------------------------------------</w:t>
      </w:r>
    </w:p>
    <w:p w14:paraId="604444AA" w14:textId="77777777" w:rsidR="00425AAE" w:rsidRDefault="00425AAE">
      <w:r>
        <w:lastRenderedPageBreak/>
        <w:t>----------------------------------------------------------------- The exim content filtering extension, formally known as the exiscan-acl patch, and which is included in exim4-daemon-heavy, was written by Tom Kistner &lt;tom@duncanthrax.net&gt;. /* Copyright (c) Tom Kistner &lt;tom@duncanthrax.net&gt; 2003-???? */ /* License: GPL */ -----------------------------------------------------------------</w:t>
      </w:r>
    </w:p>
    <w:p w14:paraId="360B0FC4" w14:textId="77777777" w:rsidR="00425AAE" w:rsidRDefault="00425AAE">
      <w:r>
        <w:t>----------------------------------------------------------------- Debian Maintainer history: - The Debian package for exim was originally made by Tim Cutts   &lt;timc@chiark.greenend.org.uk&gt;. - Mark Baker &lt;mbaker@iee.org&gt; took over until exim version 3 and is   still involved with packaging. - Steve Haslam, Hilko Bengen and Marc Haber generated the initial   packages of Exim v4. - The exim4 packages are currently maintained by   - Core Team     - (mh) Marc Haber &lt;mh+debian-packages@zugschlus.de&gt; (team leader)     - (am) Andreas Metzler &lt;ametzler@downhill.at.eu.org&gt; (uploader)   - Commit Privileges     - (hb) Hilko Bengen &lt;bengen@debian.org&gt; (documentation, hacks etc)     - (cb) Christian Perrier &lt;bubulle@debian.org&gt; (translations)</w:t>
      </w:r>
    </w:p>
    <w:p w14:paraId="61689C28" w14:textId="77777777" w:rsidR="00425AAE" w:rsidRDefault="00425AAE">
      <w:r>
        <w:t>The following people helped in preparing the exim4 packages and gave important feedback: - Marc Merlin provides the dlopen patch, making it possible to load   local_scan-routines for a external shared object.   The original patch was written by David Woodhouse, it was modified first   by Derrick 'dman' Hudson and afterwards by Marc Merlin. - Sander Smeenk provided the TLS-docs and the script to generate the   self-signed certificates. - The people on the exim4debian list that submitted bug-reports and -fixes,   and helped with design issues: Matthias Klose, Alexander Koch, Ola   Lundqvist, Andrew Mulholland, David Pashley, Andreas Piesk, Nick Phillips   and whoever I forgot to mention. - syslog2eximlog script by Martin Godisch. - Hilko Bengen converted the Debian documentation from plain-text to XML   format. -----------------------------------------------------------------</w:t>
      </w:r>
    </w:p>
    <w:p w14:paraId="053B8F17" w14:textId="77777777" w:rsidR="00425AAE" w:rsidRDefault="00425AAE">
      <w:r>
        <w:t xml:space="preserve"> ----------------------------------------------------------------- exim is copyright (c) 1999 University of Cambridge.</w:t>
      </w:r>
    </w:p>
    <w:p w14:paraId="58ED0FB0" w14:textId="77777777" w:rsidR="00425AAE" w:rsidRDefault="00425AAE">
      <w:r>
        <w:t>The original licence is as follows (from the file NOTICE in the upstream distribution); a copy of the GNU GPL version 2 is available in  /usr/share/common-licenses/GPL-2 on Debian systems.</w:t>
      </w:r>
    </w:p>
    <w:p w14:paraId="197FC4D5" w14:textId="77777777" w:rsidR="00425AAE" w:rsidRDefault="00425AAE">
      <w:r>
        <w:t>_________________________________________________________________________ THE EXIM MAIL TRANSFER AGENT ----------------------------</w:t>
      </w:r>
    </w:p>
    <w:p w14:paraId="55AED673" w14:textId="77777777" w:rsidR="00425AAE" w:rsidRDefault="00425AAE">
      <w:r>
        <w:t>Copyright (c) 2002 University of Cambridge</w:t>
      </w:r>
    </w:p>
    <w:p w14:paraId="2F65E706" w14:textId="77777777" w:rsidR="00425AAE" w:rsidRDefault="00425AAE">
      <w:r>
        <w:t>This program is free software; you can redistribute it and/or modify it under the terms of the GNU General Public License as published by the Free Software Foundation; either version 2 of the License, or (at your option) any later version.</w:t>
      </w:r>
    </w:p>
    <w:p w14:paraId="735CA492" w14:textId="77777777" w:rsidR="00425AAE" w:rsidRDefault="00425AAE">
      <w:r>
        <w:t>In addition, for the avoidance of any doubt, permission is granted to link this program with OpenSSL or any other library package and to (re)distribute the binaries produced as the result of such linking.</w:t>
      </w:r>
    </w:p>
    <w:p w14:paraId="44227B9C"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79ECF233" w14:textId="77777777" w:rsidR="00425AAE" w:rsidRDefault="00425AAE">
      <w:r>
        <w:lastRenderedPageBreak/>
        <w:t>You should have received a copy of the GNU General Public License along with this program; if not, write to the Free Software Foundation, Inc., 59 Temple Place, Suite 330, Boston, MA 02111 USA.</w:t>
      </w:r>
    </w:p>
    <w:p w14:paraId="12148943" w14:textId="77777777" w:rsidR="00425AAE" w:rsidRDefault="00425AAE">
      <w:r>
        <w:t xml:space="preserve"> UNSOLICITED EMAIL -----------------</w:t>
      </w:r>
    </w:p>
    <w:p w14:paraId="38E29732" w14:textId="77777777" w:rsidR="00425AAE" w:rsidRDefault="00425AAE">
      <w:r>
        <w:t>The use, supply or promotion of Exim for the purpose of sending bulk, unsolicited electronic mail is incompatible with the basic aims of the program, which revolve around the free provision of a service that enhances the quality of personal communications. The author of Exim regards indiscriminate mass-mailing as an antisocial, irresponsible abuse of the Internet.</w:t>
      </w:r>
    </w:p>
    <w:p w14:paraId="67CF3A6B" w14:textId="77777777" w:rsidR="00425AAE" w:rsidRDefault="00425AAE">
      <w:r>
        <w:t xml:space="preserve"> INCORPORATED CODE -----------------</w:t>
      </w:r>
    </w:p>
    <w:p w14:paraId="1401123C" w14:textId="77777777" w:rsidR="00425AAE" w:rsidRDefault="00425AAE">
      <w:r>
        <w:t>A number of pieces of external code are included in the Exim distribution.</w:t>
      </w:r>
    </w:p>
    <w:p w14:paraId="082548D7" w14:textId="77777777" w:rsidR="00425AAE" w:rsidRDefault="00425AAE">
      <w:r>
        <w:t xml:space="preserve"> .   Regular expressions are supported in the main Exim program and in the      Exim monitor using the freely-distributable PCRE library, copyright (c)      2003 University of Cambridge. The source is distributed in the directory      src/pcre. However, this is a cut-down version of PCRE. If you want to use      the PCRE library in other programs, you should obtain and install the      full version from ftp://ftp.csx.cam.ac.uk/pub/software/programming/pcre.</w:t>
      </w:r>
    </w:p>
    <w:p w14:paraId="196806B2" w14:textId="77777777" w:rsidR="00425AAE" w:rsidRDefault="00425AAE">
      <w:r>
        <w:t xml:space="preserve">  .   Support for the cdb (Constant DataBase) lookup method is provided by code      contributed by Nigel Metheringham of Planet Online Ltd. which contains      the following statements:      _________________________________________________________________________</w:t>
      </w:r>
    </w:p>
    <w:p w14:paraId="46D5A30B" w14:textId="77777777" w:rsidR="00425AAE" w:rsidRDefault="00425AAE">
      <w:r>
        <w:t xml:space="preserve">     Copyright (c) 1998 Nigel Metheringham, Planet Online Ltd</w:t>
      </w:r>
    </w:p>
    <w:p w14:paraId="0CDCC8AC"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0D0B22A3" w14:textId="77777777" w:rsidR="00425AAE" w:rsidRDefault="00425AAE">
      <w:r>
        <w:t xml:space="preserve">     This code implements Dan Bernstein's Constant DataBase (cdb) spec.      Information, the spec and sample code for cdb can be obtained from      http://www.pobox.com/~djb/cdb.html. This implementation borrows some code      from Dan Bernstein's implementation (which has no license restrictions      applied to it).      _________________________________________________________________________</w:t>
      </w:r>
    </w:p>
    <w:p w14:paraId="7F3C8ADF" w14:textId="77777777" w:rsidR="00425AAE" w:rsidRDefault="00425AAE">
      <w:r>
        <w:t xml:space="preserve">     The implementation is completely contained within the code of Exim. It      does not link against an external cdb library.</w:t>
      </w:r>
    </w:p>
    <w:p w14:paraId="50A88E0A" w14:textId="77777777" w:rsidR="00425AAE" w:rsidRDefault="00425AAE">
      <w:r>
        <w:t xml:space="preserve"> .   Client support for Microsoft's Secure Password Authentication is pro-      vided by code contributed by Marc Prud'hommeaux. Server support was      contributed by Tom Kistner. This includes code taken from the Samba      project, which is released under the Gnu GPL.</w:t>
      </w:r>
    </w:p>
    <w:p w14:paraId="6D5DE761" w14:textId="77777777" w:rsidR="00425AAE" w:rsidRDefault="00425AAE">
      <w:r>
        <w:t xml:space="preserve">  .   Support for calling the Cyrus pwcheck and saslauthd daemons is      provided by code taken from the Cyrus-SASL library and adapted by      Alexander S. Sabourenkov. The permission notice appears below, in      accordance with the conditions expressed therein.</w:t>
      </w:r>
    </w:p>
    <w:p w14:paraId="46825499" w14:textId="77777777" w:rsidR="00425AAE" w:rsidRDefault="00425AAE">
      <w:r>
        <w:t xml:space="preserve">     _________________________________________________________________________</w:t>
      </w:r>
    </w:p>
    <w:p w14:paraId="10F43BD7" w14:textId="77777777" w:rsidR="00425AAE" w:rsidRDefault="00425AAE">
      <w:r>
        <w:lastRenderedPageBreak/>
        <w:t xml:space="preserve">     Copyright (c) 2001 Carnegie Mellon University. All rights reserved.</w:t>
      </w:r>
    </w:p>
    <w:p w14:paraId="04A85ACF" w14:textId="77777777" w:rsidR="00425AAE" w:rsidRDefault="00425AAE">
      <w:r>
        <w:t xml:space="preserve">     Redistribution and use in source and binary forms, with or without      modification, are permitted provided that the following conditions are      met:</w:t>
      </w:r>
    </w:p>
    <w:p w14:paraId="49B0776A" w14:textId="77777777" w:rsidR="00425AAE" w:rsidRDefault="00425AAE">
      <w:r>
        <w:t xml:space="preserve">     1.   Redistributions of source code must retain the above copyright           notice, this list of conditions and the following disclaimer.</w:t>
      </w:r>
    </w:p>
    <w:p w14:paraId="11E1EA8A"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22EF591F" w14:textId="77777777" w:rsidR="00425AAE" w:rsidRDefault="00425AAE">
      <w:r>
        <w:t xml:space="preserve">     3.   The name 'Carnegie Mellon University' must not be used to endorse or           promote products derived from this software without prior written           permission. For permission or any other legal details, please           contact</w:t>
      </w:r>
    </w:p>
    <w:p w14:paraId="533ABB73" w14:textId="77777777" w:rsidR="00425AAE" w:rsidRDefault="00425AAE">
      <w:r>
        <w:t xml:space="preserve">            Office of Technology Transfer             Carnegie Mellon University             5000 Forbes Avenue             Pittsburgh, PA  15213-3890             (412) 268-4387, fax: (412) 268-7395             tech-transfer@andrew.cmu.edu</w:t>
      </w:r>
    </w:p>
    <w:p w14:paraId="0F3605AB" w14:textId="77777777" w:rsidR="00425AAE" w:rsidRDefault="00425AAE">
      <w:r>
        <w:t xml:space="preserve">     4.   Redistributions of any form whatsoever must retain the following           acknowledgment:              This product includes software developed by Computing Services at              Carnegie Mellon University (http://www.cmu.edu/computing/).</w:t>
      </w:r>
    </w:p>
    <w:p w14:paraId="26843143" w14:textId="77777777" w:rsidR="00425AAE" w:rsidRDefault="00425AAE">
      <w:r>
        <w:t xml:space="preserve">     CARNEGIE MELLON UNIVERSITY DISCLAIMS ALL WARRANTIES WITH REGARD TO THIS      SOFTWARE, INCLUDING ALL IMPLIED WARRANTIES OF MERCHANTABILITY AND      FITNESS, IN NO EVENT SHALL CARNEGIE MELLON UNIVERSITY BE LIABLE FOR ANY      SPECIAL, INDIRECT OR CONSEQUENTIAL DAMAGES OR ANY DAMAGES WHATSOEVER      RESULTING FROM LOSS OF USE, DATA OR PROFITS, WHETHER IN AN ACTION OF      CONTRACT, NEGLIGENCE OR OTHER TORTIOUS ACTION, ARISING OUT OF OR IN      CONNECTION WITH THE USE OR PERFORMANCE OF THIS SOFTWARE.      _________________________________________________________________________</w:t>
      </w:r>
    </w:p>
    <w:p w14:paraId="38629D66" w14:textId="77777777" w:rsidR="00425AAE" w:rsidRDefault="00425AAE">
      <w:r>
        <w:t xml:space="preserve">  .   The Exim Monitor program, which is an X-Window application, includes      modified versions of the Athena StripChart and TextPop widgets. This code      is copyright by DEC and MIT, and their permission notice appears below,      in accordance with the conditions expressed therein.</w:t>
      </w:r>
    </w:p>
    <w:p w14:paraId="3A3D2587" w14:textId="77777777" w:rsidR="00425AAE" w:rsidRDefault="00425AAE">
      <w:r>
        <w:t xml:space="preserve">     _________________________________________________________________________</w:t>
      </w:r>
    </w:p>
    <w:p w14:paraId="56D56CDB" w14:textId="77777777" w:rsidR="00425AAE" w:rsidRDefault="00425AAE">
      <w:r>
        <w:t xml:space="preserve">     Copyright 1987, 1988 by Digital Equipment Corporation, Maynard,      Massachusetts, and the Massachusetts Institute of Technology, Cambridge,      Massachusetts.</w:t>
      </w:r>
    </w:p>
    <w:p w14:paraId="54BDEBF8" w14:textId="77777777" w:rsidR="00425AAE" w:rsidRDefault="00425AAE">
      <w:r>
        <w:t xml:space="preserve">                                All Rights Reserved</w:t>
      </w:r>
    </w:p>
    <w:p w14:paraId="15125DD7" w14:textId="77777777" w:rsidR="00425AAE" w:rsidRDefault="00425AAE">
      <w:r>
        <w:t xml:space="preserve">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      tation, and that the names of Digital or MIT not be used in advertising      or publicity pertaining to distribution of the software without specific,      written prior permission.</w:t>
      </w:r>
    </w:p>
    <w:p w14:paraId="7CA6C549" w14:textId="77777777" w:rsidR="00425AAE" w:rsidRDefault="00425AAE">
      <w:r>
        <w:lastRenderedPageBreak/>
        <w:t xml:space="preserve">     DIGITAL DISCLAIMS ALL WARRANTIES WITH REGARD TO THIS SOFTWARE, INCLUDING      ALL IMPLIED WARRANTIES OF MERCHANTABILITY AND FITNESS, IN NO EVENT SHALL      DIGITAL BE LIABLE FOR ANY SPECIAL, INDIRECT OR CONSEQUENTIAL DAMAGES OR      ANY DAMAGES WHATSOEVER RESULTING FROM LOSS OF USE, DATA OR PROFITS,      WHETHER IN AN ACTION OF CONTRACT, NEGLIGENCE OR OTHER TORTIOUS ACTION,      ARISING OUT OF OR IN CONNECTION WITH THE USE OR PERFORMANCE OF THIS      SOFTWARE.      _________________________________________________________________________</w:t>
      </w:r>
    </w:p>
    <w:p w14:paraId="24EB8CF7" w14:textId="77777777" w:rsidR="00425AAE" w:rsidRDefault="00425AAE">
      <w:r>
        <w:t xml:space="preserve">  .   Some of the code to support the use of maildirsize files for maildir      deliveries is taken from the Courier Imapd source code. This code is      released under the GPL.      _________________________________________________________________________</w:t>
      </w:r>
    </w:p>
    <w:p w14:paraId="7B8B948D" w14:textId="77777777" w:rsidR="00425AAE" w:rsidRDefault="00425AAE">
      <w:r>
        <w:t>-- Philip Hazel            University of Cambridge Computing Service, ph10@cus.cam.ac.uk      Cambridge, England. Phone: +44 1223 334714. -----------------------------------------------------------------</w:t>
      </w:r>
    </w:p>
    <w:p w14:paraId="34CEE799" w14:textId="77777777" w:rsidR="00425AAE" w:rsidRDefault="00425AAE"/>
    <w:p w14:paraId="0097B486" w14:textId="77777777" w:rsidR="00425AAE" w:rsidRDefault="00425AAE">
      <w:r>
        <w:t>----------------------------------------------------------------- src/pdkim/*</w:t>
      </w:r>
    </w:p>
    <w:p w14:paraId="56F52749" w14:textId="77777777" w:rsidR="00425AAE" w:rsidRDefault="00425AAE">
      <w:r>
        <w:t>PDKIM - a RFC4871 (DKIM) implementation http://duncanthrax.net/pdkim/ Copyright (C) 2009      Tom Kistner &lt;tom@duncanthrax.net&gt;</w:t>
      </w:r>
    </w:p>
    <w:p w14:paraId="15F0F49D" w14:textId="77777777" w:rsidR="00425AAE" w:rsidRDefault="00425AAE">
      <w:r>
        <w:t>Includes code from the PolarSSL project. http://polarssl.org Copyright (C) 2009      Paul Bakker &lt;polarssl_maintainer@polarssl.org&gt; Copyright (C) 2006-2008 Christophe Devine</w:t>
      </w:r>
    </w:p>
    <w:p w14:paraId="57E4E8DA" w14:textId="77777777" w:rsidR="00425AAE" w:rsidRDefault="00425AAE">
      <w:r>
        <w:t>This copy of PDKIM is included with Exim. For a standalone distribution, visit http://duncanthrax.net/pdkim/.</w:t>
      </w:r>
    </w:p>
    <w:p w14:paraId="03C5C76B" w14:textId="77777777" w:rsidR="00425AAE" w:rsidRDefault="00425AAE">
      <w:r>
        <w:t>License: Both the parts from PolarSSL and the original code are licensed under GPLv2+. -----------------------------------------------------------------</w:t>
      </w:r>
    </w:p>
    <w:p w14:paraId="55800DA4" w14:textId="77777777" w:rsidR="00425AAE" w:rsidRDefault="00425AAE">
      <w:r>
        <w:t>----------------------------------------------------------------- Generating a tarball from CVS snapshot.</w:t>
      </w:r>
    </w:p>
    <w:p w14:paraId="2C982824" w14:textId="77777777" w:rsidR="00425AAE" w:rsidRDefault="00425AAE">
      <w:r>
        <w:t>Upstream is keeping sourcecode and documention (including changelog) in separate CVS modules: exim-src and exim-doc. However the release tarball contains parts from both modules.</w:t>
      </w:r>
    </w:p>
    <w:p w14:paraId="6448C591" w14:textId="77777777" w:rsidR="00425AAE" w:rsidRDefault="00425AAE">
      <w:r>
        <w:t>1. Use exim-src modules as base 2. Generate a doc subdirectory containing he contents of exim-doc/doc-txt/. 3. Take exim-doc and build the txt files You will need xfpt, xmlto, docbook-xsl and w3m. cd doc-docbook ; make spec.txt filter.txt exim.8 Copy the three files to exim-version/doc/</w:t>
      </w:r>
    </w:p>
    <w:p w14:paraId="56D0395F" w14:textId="77777777" w:rsidR="00425AAE" w:rsidRDefault="00425AAE">
      <w:r>
        <w:t>[END FILE=exim4-4.84~RC2/debian/copyright]</w:t>
      </w:r>
    </w:p>
    <w:p w14:paraId="0D35C85B" w14:textId="77777777" w:rsidR="00425AAE" w:rsidRDefault="00425AAE" w:rsidP="000727EF">
      <w:pPr>
        <w:pStyle w:val="Heading3"/>
      </w:pPr>
      <w:r>
        <w:t>exim4-4.84~RC2/LICENSE.opendmarc:</w:t>
      </w:r>
    </w:p>
    <w:p w14:paraId="6354128A" w14:textId="77777777" w:rsidR="00425AAE" w:rsidRDefault="00425AAE">
      <w:r>
        <w:t>[BEGIN FILE=exim4-4.84~RC2/LICENSE.opendmarc] Copyright (c) 2009, 2010, 2012, The Trusted Domain Project. All rights reserved.</w:t>
      </w:r>
    </w:p>
    <w:p w14:paraId="2B581CEA" w14:textId="77777777" w:rsidR="00425AAE" w:rsidRDefault="00425AAE">
      <w:r>
        <w:t xml:space="preserve">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w:t>
      </w:r>
      <w:r>
        <w:lastRenderedPageBreak/>
        <w:t>notice, this list of conditions and the following disclaimer in the       documentation and/or other materials provided with the distribution.     * Neither the name of The Trusted Domain Project nor the names of its       contributors may be used to endorse or promote products derived from       this software without specific prior written permission.</w:t>
      </w:r>
    </w:p>
    <w:p w14:paraId="6E59FC3F" w14:textId="77777777" w:rsidR="00425AAE" w:rsidRDefault="00425AAE">
      <w:r>
        <w:t>Portions of this project are also covered by the Sendmail Open Source License, available in this distribution in the file LICENSE.Sendmail. See the copyright notice(s) in each file to determine whether or not it is covered by both licenses.</w:t>
      </w:r>
    </w:p>
    <w:p w14:paraId="0D2EE26B" w14:textId="77777777" w:rsidR="00425AAE" w:rsidRDefault="00425AAE">
      <w:r>
        <w:t>THIS SOFTWARE IS PROVIDED BY THE OPENDKIM PROJECT ''AS IS'' AND ANY EXPRESS OR IMPLIED WARRANTIES, INCLUDING, BUT NOT LIMITED TO, THE IMPLIED WARRANTIES OF MERCHANTABILITY AND FITNESS FOR A PARTICULAR PURPOSE ARE DISCLAIMED. IN NO EVENT SHALL THE OPENDKIM PROJECT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FILE=exim4-4.84~RC2/LICENSE.opendmarc]</w:t>
      </w:r>
    </w:p>
    <w:p w14:paraId="5AB0DB24" w14:textId="77777777" w:rsidR="00425AAE" w:rsidRDefault="00425AAE" w:rsidP="000727EF">
      <w:pPr>
        <w:pStyle w:val="Heading2"/>
      </w:pPr>
      <w:r>
        <w:t xml:space="preserve"> </w:t>
      </w:r>
      <w:bookmarkStart w:id="151" w:name="_Toc399937969"/>
      <w:r>
        <w:t>expat (version 2.1.0):</w:t>
      </w:r>
      <w:bookmarkEnd w:id="151"/>
    </w:p>
    <w:p w14:paraId="4DD3DDBA" w14:textId="77777777" w:rsidR="00425AAE" w:rsidRDefault="00425AAE" w:rsidP="000727EF">
      <w:pPr>
        <w:pStyle w:val="Heading3"/>
      </w:pPr>
      <w:r>
        <w:t>expat-2.1.0/debian/copyright:</w:t>
      </w:r>
    </w:p>
    <w:p w14:paraId="53EE06C1" w14:textId="77777777" w:rsidR="00425AAE" w:rsidRDefault="00425AAE">
      <w:r>
        <w:t>[BEGIN FILE=expat-2.1.0/debian/copyright] This is the Debian package of expat, the C library for parsing XML.</w:t>
      </w:r>
    </w:p>
    <w:p w14:paraId="6D860050" w14:textId="77777777" w:rsidR="00425AAE" w:rsidRDefault="00425AAE">
      <w:r>
        <w:t>The source package was downloaded from &lt;URL:http://expat.sourceforge.net&gt;.</w:t>
      </w:r>
    </w:p>
    <w:p w14:paraId="48C6F3F9" w14:textId="77777777" w:rsidR="00425AAE" w:rsidRDefault="00425AAE">
      <w:r>
        <w:t>The original packager is Adam Di Carlo &lt;aph@debian.org&gt;.  The current maintainer is Ardo van Rangelrooij &lt;ardo@debian.org&gt;.</w:t>
      </w:r>
    </w:p>
    <w:p w14:paraId="138A7B7D" w14:textId="77777777" w:rsidR="00425AAE" w:rsidRDefault="00425AAE">
      <w:r>
        <w:t>Copyright (c) 1998, 1999, 2000 Thai Open Source Software Center Ltd                                and Clark Cooper Copyright (c) 2001, 2002, 2003, 2004, 2005, 2006 Expat maintainers.</w:t>
      </w:r>
    </w:p>
    <w:p w14:paraId="42B030B1" w14:textId="77777777" w:rsidR="00425AAE" w:rsidRDefault="00425AAE">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w:t>
      </w:r>
      <w:r>
        <w:lastRenderedPageBreak/>
        <w:t>SOFTWARE OR THE USE OR OTHER DEALINGS IN THE SOFTWARE. [END FILE=expat-2.1.0/debian/copyright]</w:t>
      </w:r>
    </w:p>
    <w:p w14:paraId="7C48DEAC" w14:textId="77777777" w:rsidR="00425AAE" w:rsidRDefault="00425AAE" w:rsidP="000727EF">
      <w:pPr>
        <w:pStyle w:val="Heading2fegan"/>
      </w:pPr>
      <w:bookmarkStart w:id="152" w:name="_Toc399937970"/>
      <w:r>
        <w:t>extras-0.0.3</w:t>
      </w:r>
      <w:bookmarkEnd w:id="152"/>
    </w:p>
    <w:p w14:paraId="12936DAA" w14:textId="77777777" w:rsidR="00425AAE" w:rsidRDefault="00425AAE" w:rsidP="00053D4A">
      <w:r>
        <w:tab/>
        <w:t>MIT</w:t>
      </w:r>
      <w:r>
        <w:tab/>
        <w:t>http://www.opensource.org/licenses/mit-license.php</w:t>
      </w:r>
    </w:p>
    <w:p w14:paraId="3CE2CBEE" w14:textId="77777777" w:rsidR="00425AAE" w:rsidRDefault="00425AAE" w:rsidP="000727EF">
      <w:pPr>
        <w:pStyle w:val="Heading2"/>
      </w:pPr>
      <w:r>
        <w:t xml:space="preserve"> </w:t>
      </w:r>
      <w:bookmarkStart w:id="153" w:name="_Toc399937971"/>
      <w:r>
        <w:t>fakeroot (version 1.20.1):</w:t>
      </w:r>
      <w:bookmarkEnd w:id="153"/>
    </w:p>
    <w:p w14:paraId="63B633A3" w14:textId="77777777" w:rsidR="00425AAE" w:rsidRDefault="00425AAE" w:rsidP="000727EF">
      <w:pPr>
        <w:pStyle w:val="Heading3"/>
      </w:pPr>
      <w:r>
        <w:t>fakeroot-1.20.1/debian/copyright:</w:t>
      </w:r>
    </w:p>
    <w:p w14:paraId="5FE7EDAC" w14:textId="77777777" w:rsidR="00425AAE" w:rsidRDefault="00425AAE">
      <w:r>
        <w:t>[BEGIN FILE=fakeroot-1.20.1/debian/copyright] fakeroot contains code under the following copyrights and license:</w:t>
      </w:r>
    </w:p>
    <w:p w14:paraId="5F95CA2E" w14:textId="77777777" w:rsidR="00425AAE" w:rsidRDefault="00425AAE">
      <w:r>
        <w:t xml:space="preserve">  Copyright â’¸ 1997, 1998, 1999, 2000, 2001  joost witteveen   Copyright â’¸ 2002, 2003, 2004, 2005, 2006, 2007, 2008, 2009  Clint Adams   Copyright â’¸ 2009  Regis Duchesne</w:t>
      </w:r>
    </w:p>
    <w:p w14:paraId="107A39BB" w14:textId="77777777" w:rsidR="00425AAE" w:rsidRDefault="00425AAE">
      <w:r>
        <w:t xml:space="preserve">    This program is free software: you can redistribute it and/or modify     it under the terms of the GNU General Public License as published by     the Free Software Foundation, either version 3 of the License, or     (at your option) any later version.</w:t>
      </w:r>
    </w:p>
    <w:p w14:paraId="3C056771"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365E2FD8" w14:textId="77777777" w:rsidR="00425AAE" w:rsidRDefault="00425AAE">
      <w:r>
        <w:t xml:space="preserve"> The Fakeroot::Stat Perl module, Copyright (C) 2002-2007 THUS plc., is licensed thusly:</w:t>
      </w:r>
    </w:p>
    <w:p w14:paraId="565E4A7C" w14:textId="77777777" w:rsidR="00425AAE" w:rsidRDefault="00425AAE">
      <w:r>
        <w:t>This library is free software; you can redistribute it and/or modify it under the same terms as Perl itself.</w:t>
      </w:r>
    </w:p>
    <w:p w14:paraId="7A5C48CA" w14:textId="77777777" w:rsidR="00425AAE" w:rsidRDefault="00425AAE">
      <w:r>
        <w:t>On Debian systems, the GNU GPL can be found at /usr/share/common-licenses/GPL and the Artistic license can be found at /usr/share/common-licenses/Artistic</w:t>
      </w:r>
    </w:p>
    <w:p w14:paraId="4161741B" w14:textId="77777777" w:rsidR="00425AAE" w:rsidRDefault="00425AAE">
      <w:r>
        <w:t>[END FILE=fakeroot-1.20.1/debian/copyright]</w:t>
      </w:r>
    </w:p>
    <w:p w14:paraId="52AFFA10" w14:textId="77777777" w:rsidR="00425AAE" w:rsidRDefault="00425AAE" w:rsidP="000727EF">
      <w:pPr>
        <w:pStyle w:val="Heading2"/>
      </w:pPr>
      <w:r>
        <w:t xml:space="preserve"> </w:t>
      </w:r>
      <w:bookmarkStart w:id="154" w:name="_Toc399937972"/>
      <w:r>
        <w:t>file (version 5.19):</w:t>
      </w:r>
      <w:bookmarkEnd w:id="154"/>
    </w:p>
    <w:p w14:paraId="441911E0" w14:textId="77777777" w:rsidR="00425AAE" w:rsidRDefault="00425AAE" w:rsidP="000727EF">
      <w:pPr>
        <w:pStyle w:val="Heading3"/>
      </w:pPr>
      <w:r>
        <w:t>file-5.19/debian/copyright:</w:t>
      </w:r>
    </w:p>
    <w:p w14:paraId="10CFA4F4" w14:textId="77777777" w:rsidR="00425AAE" w:rsidRDefault="00425AAE">
      <w:r>
        <w:t>[BEGIN FILE=file-5.19/debian/copyright] Format: http://www.debian.org/doc/packaging-manuals/copyright-format/1.0/ Upstream-Name: file Upstream-Contact: http://mx.gw.com/mailman/listinfo/file Source: ftp://ftp.astron.com/pub/file/</w:t>
      </w:r>
    </w:p>
    <w:p w14:paraId="08F7F1AC" w14:textId="77777777" w:rsidR="00425AAE" w:rsidRDefault="00425AAE">
      <w:r>
        <w:t>Files: * Copyright: 1985-1995 Ian F. Darwin            1994-2014 Christos Zoulas &lt;christos@zoulas.com&gt; License: BSD-2-Clause-alike</w:t>
      </w:r>
    </w:p>
    <w:p w14:paraId="2AFEFC79" w14:textId="77777777" w:rsidR="00425AAE" w:rsidRDefault="00425AAE">
      <w:r>
        <w:t>Files:     src/apprentice.c     src/ascmagic.c     src/asprintf.c     src/compress.c     src/encoding.c     src/file.c     src/fsmagic.c     src/is_tar.c     src/print.c     src/softmagic.c     src/vasprintf.c Copyright:  Ian F. Darwin 1986-1995.  maintained 1995-present by Christos Zoulas and others. License: BSD-2-Clause-alike</w:t>
      </w:r>
    </w:p>
    <w:p w14:paraId="13286F26" w14:textId="77777777" w:rsidR="00425AAE" w:rsidRDefault="00425AAE">
      <w:r>
        <w:lastRenderedPageBreak/>
        <w:t>Files:     src/funcs.c     src/magic.c     src/readelf.c     tests/test.c Copyright: 2003 Christos Zoulas License: BSD-2-Clause-alike</w:t>
      </w:r>
    </w:p>
    <w:p w14:paraId="113CB955" w14:textId="77777777" w:rsidR="00425AAE" w:rsidRDefault="00425AAE">
      <w:r>
        <w:t>Files:     src/apptype.c Copyright:  Eberhard Mattes License: public-domain</w:t>
      </w:r>
    </w:p>
    <w:p w14:paraId="619EB204" w14:textId="77777777" w:rsidR="00425AAE" w:rsidRDefault="00425AAE">
      <w:r>
        <w:t>Files:     src/cdf.c     src/cdf_time.c     src/readcdf.c Copyright: 2008 Christos Zoulas License: BSD-2-Clause-netbsd</w:t>
      </w:r>
    </w:p>
    <w:p w14:paraId="20202FE0" w14:textId="77777777" w:rsidR="00425AAE" w:rsidRDefault="00425AAE">
      <w:r>
        <w:t>Files:     src/getline.c Copyright: 2011 The NetBSD Foundation, Inc. License: BSD-2-Clause-netbsd</w:t>
      </w:r>
    </w:p>
    <w:p w14:paraId="0DD977D9" w14:textId="77777777" w:rsidR="00425AAE" w:rsidRDefault="00425AAE">
      <w:r>
        <w:t>Files:     src/fmtcheck.c     src/getopt_long.c Copyright: 2000 The NetBSD Foundation, Inc. License: BSD-2-Clause-netbsd</w:t>
      </w:r>
    </w:p>
    <w:p w14:paraId="6AD780A5" w14:textId="77777777" w:rsidR="00425AAE" w:rsidRDefault="00425AAE">
      <w:r>
        <w:t>Files:     src/strcasestr.c Copyright: 1990, 1993 The Regents of the University of California License: BSD-2-Clause-regents</w:t>
      </w:r>
    </w:p>
    <w:p w14:paraId="686F1859" w14:textId="77777777" w:rsidR="00425AAE" w:rsidRDefault="00425AAE">
      <w:r>
        <w:t>Files:     src/strlcat.c     src/strlcpy.c Copyright: 1998 Todd C. Miller &lt;Todd.Miller@courtesan.com&gt; License: MIT Old Style with legal disclaimer 2</w:t>
      </w:r>
    </w:p>
    <w:p w14:paraId="09060971" w14:textId="77777777" w:rsidR="00425AAE" w:rsidRDefault="00425AAE">
      <w:r>
        <w:t>Files: debian/* Copyright:     2007-2013 Daniel Baumann &lt;mail@daniel-baumann.ch&gt;     2014 Christoph Biedl &lt;debian.axhn@manchmal.in-ulm.de&gt; License: BSD</w:t>
      </w:r>
    </w:p>
    <w:p w14:paraId="47A4F83C" w14:textId="77777777" w:rsidR="00425AAE" w:rsidRDefault="00425AAE">
      <w:r>
        <w:t xml:space="preserve"> License: BSD  This software is not subject to any export provision of the United States  Department of Commerce, and may be exported to any country or planet.  .  Redistribution and use in source and binary forms, with or without  modification, are permitted provided that the following conditions  are met:  .  1. Redistributions of source code must retain the above copyright     notice immediately at the beginning of the file, without modification,     this list of conditions, and the following disclaimer.  .  2. Redistributions in binary form must reproduce the above copyright     notice, this list of conditions and the following disclaimer in the     documentation and/or other materials provided with the distribution.  .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ED3FAE1" w14:textId="77777777" w:rsidR="00425AAE" w:rsidRDefault="00425AAE">
      <w:r>
        <w:t xml:space="preserve">License: BSD-2-Clause-alike  Redistribution and use in source and binary forms, with or without  modification, are permitted provided that the following conditions  are met:  1. Redistributions of source code must retain the above copyright     notice immediately at the beginning of the file, without modification,     this list of conditions, and the following disclaimer.  2. Redistributions in binary form must reproduce the above copyright     notice, this list of conditions and the following disclaimer in the     documentation and/or other materials provided with the distribution.  .  THIS SOFTWARE IS PROVIDED BY THE AUTHOR AND CONTRIBUTORS ``AS IS'' AND  ANY EXPRESS OR IMPLIED WARRANTIES, INCLUDING, BUT NOT LIMITED TO, THE  IMPLIED WARRANTIES </w:t>
      </w:r>
      <w:r>
        <w:lastRenderedPageBreak/>
        <w:t>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Comment: Extra clause about copyright placement immediately at the  beginning of the file, without modification.</w:t>
      </w:r>
    </w:p>
    <w:p w14:paraId="454C3E7D" w14:textId="77777777" w:rsidR="00425AAE" w:rsidRDefault="00425AAE">
      <w:r>
        <w:t>License: BSD-2-Clause-netbsd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  THIS SOFTWARE IS PROVIDED BY THE NETBSD FOUNDATION, INC. AND CONTRIBUTORS  ``AS IS'' AND ANY EXPRESS OR IMPLIED WARRANTIES, INCLUDING, BUT NOT LIMITED  TO, THE IMPLIED WARRANTIES OF MERCHANTABILITY AND FITNESS FOR A PARTICULAR  PURPOSE ARE DISCLAIMED.  IN NO EVENT SHALL THE FOUNDATION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9061675" w14:textId="77777777" w:rsidR="00425AAE" w:rsidRDefault="00425AAE">
      <w:r>
        <w:t xml:space="preserve">License: BSD-2-Clause-regents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w:t>
      </w:r>
      <w:r>
        <w:lastRenderedPageBreak/>
        <w:t>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9984034" w14:textId="77777777" w:rsidR="00425AAE" w:rsidRDefault="00425AAE">
      <w:r>
        <w:t>License: MIT Old Style with legal disclaimer 2  Permission to use, copy, modify, and distribute this software for any  purpose with or without fee is hereby granted, provided that the above  copyright notice and this permission notice appear in all copies.  .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00E3B920" w14:textId="77777777" w:rsidR="00425AAE" w:rsidRDefault="00425AAE">
      <w:r>
        <w:t>License: public-domain  Written by Eberhard Mattes and put into the public domain [END FILE=file-5.19/debian/copyright]</w:t>
      </w:r>
    </w:p>
    <w:p w14:paraId="3B41B6E0" w14:textId="77777777" w:rsidR="00425AAE" w:rsidRDefault="00425AAE" w:rsidP="000727EF">
      <w:pPr>
        <w:pStyle w:val="Heading3"/>
      </w:pPr>
      <w:r>
        <w:t>file-5.19/COPYING:</w:t>
      </w:r>
    </w:p>
    <w:p w14:paraId="63117655" w14:textId="77777777" w:rsidR="00425AAE" w:rsidRDefault="00425AAE">
      <w:r>
        <w:t>[BEGIN FILE=file-5.19/COPYING] $File: COPYING,v 1.1 2008/02/05 19:08:11 christos Exp $ Copyright (c) Ian F. Darwin 1986, 1987, 1989, 1990, 1991, 1992, 1994, 1995. Software written by Ian F. Darwin and others; maintained 1994- Christos Zoulas.</w:t>
      </w:r>
    </w:p>
    <w:p w14:paraId="2FF580B5" w14:textId="77777777" w:rsidR="00425AAE" w:rsidRDefault="00425AAE">
      <w:r>
        <w:t>This software is not subject to any export provision of the United States Department of Commerce, and may be exported to any country or planet.</w:t>
      </w:r>
    </w:p>
    <w:p w14:paraId="785773D2" w14:textId="77777777" w:rsidR="00425AAE" w:rsidRDefault="00425AAE">
      <w:r>
        <w:t>Redistribution and use in source and binary forms, with or without modification, are permitted provided that the following conditions are met: 1. Redistributions of source code must retain the above copyright    notice immediately at the beginning of the file, without modification,    this list of conditions, and the following disclaimer. 2. Redistributions in binary form must reproduce the above copyright    notice, this list of conditions and the following disclaimer in the    documentation and/or other materials provided with the distribution.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FILE=file-5.19/COPYING]</w:t>
      </w:r>
    </w:p>
    <w:p w14:paraId="4E0337D9" w14:textId="77777777" w:rsidR="00425AAE" w:rsidRDefault="00425AAE" w:rsidP="000727EF">
      <w:pPr>
        <w:pStyle w:val="Heading2"/>
      </w:pPr>
      <w:r>
        <w:lastRenderedPageBreak/>
        <w:t xml:space="preserve"> </w:t>
      </w:r>
      <w:bookmarkStart w:id="155" w:name="_Toc399937973"/>
      <w:r>
        <w:t>findutils (version 4.4.2):</w:t>
      </w:r>
      <w:bookmarkEnd w:id="155"/>
    </w:p>
    <w:p w14:paraId="6C8263B6" w14:textId="77777777" w:rsidR="00425AAE" w:rsidRDefault="00425AAE" w:rsidP="000727EF">
      <w:pPr>
        <w:pStyle w:val="Heading3"/>
      </w:pPr>
      <w:r>
        <w:t>findutils-4.4.2/debian/copyright:</w:t>
      </w:r>
    </w:p>
    <w:p w14:paraId="61381BD3" w14:textId="77777777" w:rsidR="00425AAE" w:rsidRDefault="00425AAE">
      <w:r>
        <w:t>[BEGIN FILE=findutils-4.4.2/debian/copyright] It was downloaded from ftp://ftp.gnu.org/gnu/findutils</w:t>
      </w:r>
    </w:p>
    <w:p w14:paraId="40905E45" w14:textId="77777777" w:rsidR="00425AAE" w:rsidRDefault="00425AAE">
      <w:r>
        <w:t>Debian maintainer history: The original package was put together by Ian Murdock &lt;imurdock@debian.org&gt;, afterwards Kevin Dalley &lt;kevind@rahul.net&gt; took over. 2003-07 Andreas Metzler &lt;ametzler@debian.org&gt; followed.</w:t>
      </w:r>
    </w:p>
    <w:p w14:paraId="7D7D5720" w14:textId="77777777" w:rsidR="00425AAE" w:rsidRDefault="00425AAE">
      <w:r>
        <w:t>Upstream Authors: * GNU find was written by Eric Decker &lt;cire@cisco.com&gt;, with enhancements by David MacKenzie &lt;djm@gnu.org&gt;, Jay Plett &lt;jay@silence.princeton.nj.us&gt;, and Tim Wood &lt;axolotl!tim@toad.com&gt;. The idea for -print0 and xargs -0 came from Dan Bernstein &lt;brnstnd@kramden.acf.nyu.edu&gt;.   Improvements have been made by James Youngman &lt;jay@gnu.org&gt;.</w:t>
      </w:r>
    </w:p>
    <w:p w14:paraId="4C847391" w14:textId="77777777" w:rsidR="00425AAE" w:rsidRDefault="00425AAE">
      <w:r>
        <w:t>* GNU xargs was originally written by Mike Rendell, with enhancements by David MacKenzie. Modifications by James Youngman Dmitry V. Levin</w:t>
      </w:r>
    </w:p>
    <w:p w14:paraId="10524EC8" w14:textId="77777777" w:rsidR="00425AAE" w:rsidRDefault="00425AAE">
      <w:r>
        <w:t>* GNU locate and its associated utilities were originally written by James Woods, with enhancements by David MacKenzie, James Youngman and Bas van Gompel.</w:t>
      </w:r>
    </w:p>
    <w:p w14:paraId="40A4FE9C" w14:textId="77777777" w:rsidR="00425AAE" w:rsidRDefault="00425AAE">
      <w:r>
        <w:t>Upstream's AUTHORS lists these major contributors: Eric B. Decker Michael Rendell David J. MacKenzie Jim Meyering Tim Wood Kevin Dalley &lt;kevind@rahul.net&gt; Paul Eggert &lt;eggert@cs.ucla.edu&gt; James Youngman &lt;jay@gnu.org&gt; Jay Plett Paul Sheer Dmitry V. Levin Bas van Gompel Eric Blake &lt;ebb9@byu.net&gt;</w:t>
      </w:r>
    </w:p>
    <w:p w14:paraId="14C88A1B" w14:textId="77777777" w:rsidR="00425AAE" w:rsidRDefault="00425AAE">
      <w:r>
        <w:t>Current upstream maintainer is James Youngman &lt;jay@gnu.org&gt;.</w:t>
      </w:r>
    </w:p>
    <w:p w14:paraId="6C66E2B5" w14:textId="77777777" w:rsidR="00425AAE" w:rsidRDefault="00425AAE">
      <w:r>
        <w:t>----------------------------    Copyright (C) 1990, 1991, 1992, 1993, 1994, 2000, 2003,                  2004, 2005, 2006, 2007, 2008, 2009 Free Software Foundation, Inc.</w:t>
      </w:r>
    </w:p>
    <w:p w14:paraId="42141CBC" w14:textId="77777777" w:rsidR="00425AAE" w:rsidRDefault="00425AAE">
      <w:r>
        <w:t xml:space="preserve">   This program is free software: you can redistribute it and/or modify    it under the terms of the GNU General Public License as published by    the Free Software Foundation, either version 3 of the License, or    (at your option) any later version.</w:t>
      </w:r>
    </w:p>
    <w:p w14:paraId="189F3031"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2E087DC0" w14:textId="77777777" w:rsidR="00425AAE" w:rsidRDefault="00425AAE">
      <w:r>
        <w:t xml:space="preserve">   You should have received a copy of the GNU General Public License    along with this program.  If not, see &lt;http://www.gnu.org/licenses/&gt;. ----------------------------</w:t>
      </w:r>
    </w:p>
    <w:p w14:paraId="16CD0033" w14:textId="77777777" w:rsidR="00425AAE" w:rsidRDefault="00425AAE">
      <w:r>
        <w:t>On Debian GNU/Linux systems, the complete text of the GNU General Public License can be found in `/usr/share/common-licenses/GPL'.</w:t>
      </w:r>
    </w:p>
    <w:p w14:paraId="518D6903" w14:textId="77777777" w:rsidR="00425AAE" w:rsidRDefault="00425AAE">
      <w:r>
        <w:t>============================================= DOCUMENTATION ---------------------------- Copyright (C) 1994, 1996, 1998, 2000, 2001, 2003, 2004, 2005, 2006, 2007 Free Software Foundation, Inc.</w:t>
      </w:r>
    </w:p>
    <w:p w14:paraId="390272AE" w14:textId="77777777" w:rsidR="00425AAE" w:rsidRDefault="00425AAE">
      <w:r>
        <w:t>Permission is granted to copy, distribute and/or modify this document under the terms of the GNU Free Documentation License, Version 1.2 or any later version published by the Free Software Foundation; with no Invariant Sections, with no Front-Cover Texts, and with no Back-Cover Texts.  A copy of the license is included in the section entitled ``GNU Free Documentation License.'' ----------------------------</w:t>
      </w:r>
    </w:p>
    <w:p w14:paraId="2DF647D7" w14:textId="77777777" w:rsidR="00425AAE" w:rsidRDefault="00425AAE">
      <w:r>
        <w:lastRenderedPageBreak/>
        <w:t>On Debian GNU/Linux systems, the complete text of the GNU Free Documentation License, Version 1.2 can be found in `/usr/share/common-licenses/GFDL-1.2'. [END FILE=findutils-4.4.2/debian/copyright]</w:t>
      </w:r>
    </w:p>
    <w:p w14:paraId="5C2ED9A5" w14:textId="77777777" w:rsidR="00425AAE" w:rsidRDefault="00425AAE" w:rsidP="000727EF">
      <w:pPr>
        <w:pStyle w:val="Heading2"/>
      </w:pPr>
      <w:r>
        <w:t xml:space="preserve"> </w:t>
      </w:r>
      <w:bookmarkStart w:id="156" w:name="_Toc399937974"/>
      <w:r>
        <w:t>firmware-nonfree (version 0.43):</w:t>
      </w:r>
      <w:bookmarkEnd w:id="156"/>
    </w:p>
    <w:p w14:paraId="0C608748" w14:textId="77777777" w:rsidR="00425AAE" w:rsidRDefault="00425AAE" w:rsidP="000727EF">
      <w:pPr>
        <w:pStyle w:val="Heading3"/>
      </w:pPr>
      <w:r>
        <w:t>firmware-nonfree-0.43/debian/copyright.meta:</w:t>
      </w:r>
    </w:p>
    <w:p w14:paraId="6E327DB1" w14:textId="77777777" w:rsidR="00425AAE" w:rsidRDefault="00425AAE">
      <w:r>
        <w:t>[BEGIN FILE=firmware-nonfree-0.43/debian/copyright.meta] Copyright:</w:t>
      </w:r>
    </w:p>
    <w:p w14:paraId="220CD368" w14:textId="77777777" w:rsidR="00425AAE" w:rsidRDefault="00425AAE">
      <w:r>
        <w:t xml:space="preserve">    Copyright 2006-2009 Bastian Blank &lt;waldi@debian.org&gt;     Copyright 2009 Ben Hutchings &lt;ben@decadent.org.uk&gt;</w:t>
      </w:r>
    </w:p>
    <w:p w14:paraId="61170A08" w14:textId="77777777" w:rsidR="00425AAE" w:rsidRDefault="00425AAE">
      <w:r>
        <w:t>License:</w:t>
      </w:r>
    </w:p>
    <w:p w14:paraId="4BE8B929" w14:textId="77777777" w:rsidR="00425AAE" w:rsidRDefault="00425AAE">
      <w:r>
        <w:t xml:space="preserve">    This package is free software; you can redistribute it and/or modify     it under the terms of the GNU General Public License as published by     the Free Software Foundation; either version 2 of the License, or     (at your option) any later version.</w:t>
      </w:r>
    </w:p>
    <w:p w14:paraId="3A143515"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344542A4" w14:textId="77777777" w:rsidR="00425AAE" w:rsidRDefault="00425AAE">
      <w:r>
        <w:t xml:space="preserve">    You should have received a copy of the GNU General Public License     along with this package; if not, write to the Free Software     Foundation, Inc., 51 Franklin St, Fifth Floor, Boston, MA  02110-1301 USA</w:t>
      </w:r>
    </w:p>
    <w:p w14:paraId="601A6983" w14:textId="77777777" w:rsidR="00425AAE" w:rsidRDefault="00425AAE">
      <w:r>
        <w:t>On Debian systems, the complete text of the GNU General Public License version 2 can be found in `/usr/share/common-licenses/GPL-2'. [END FILE=firmware-nonfree-0.43/debian/copyright.meta]</w:t>
      </w:r>
    </w:p>
    <w:p w14:paraId="704EC1EB" w14:textId="77777777" w:rsidR="00425AAE" w:rsidRDefault="00425AAE" w:rsidP="000727EF">
      <w:pPr>
        <w:pStyle w:val="Heading3"/>
      </w:pPr>
      <w:r>
        <w:t>firmware-nonfree-0.43/debian/firmware-adi.copyright:</w:t>
      </w:r>
    </w:p>
    <w:p w14:paraId="187253D4" w14:textId="77777777" w:rsidR="00425AAE" w:rsidRDefault="00425AAE">
      <w:r>
        <w:t>[BEGIN FILE=firmware-nonfree-0.43/debian/firmware-adi.copyright] The binary firmware may be downloaded from http://git.kernel.org/?p=linux/kernel/git/firmware/linux-firmware.git</w:t>
      </w:r>
    </w:p>
    <w:p w14:paraId="75069E71" w14:textId="77777777" w:rsidR="00425AAE" w:rsidRDefault="00425AAE">
      <w:r>
        <w:t xml:space="preserve">Copyright 2006 Ikanos Communications, Inc. </w:t>
      </w:r>
    </w:p>
    <w:p w14:paraId="19F93842" w14:textId="77777777" w:rsidR="00425AAE" w:rsidRDefault="00425AAE">
      <w:r>
        <w:t>Redistribution and use in source and binary forms, with or without modification, are permitted provided that the following conditions are met:</w:t>
      </w:r>
    </w:p>
    <w:p w14:paraId="08F00257" w14:textId="77777777" w:rsidR="00425AAE" w:rsidRDefault="00425AAE">
      <w:r>
        <w:t>* Redistribution of source code must retain the above copyright notice, this list of conditions and the following disclaimer.</w:t>
      </w:r>
    </w:p>
    <w:p w14:paraId="7A966638" w14:textId="77777777" w:rsidR="00425AAE" w:rsidRDefault="00425AAE">
      <w:r>
        <w:t>* Redistribution in binary form must reproduce the above copyright notice, this list of conditions and the following disclaimer in the documentation and/or other materials provided with the distribution.</w:t>
      </w:r>
    </w:p>
    <w:p w14:paraId="76DC6F65" w14:textId="77777777" w:rsidR="00425AAE" w:rsidRDefault="00425AAE">
      <w:r>
        <w:t>* The name of Ikanos Corporation may not be used to endorse   or promote products derived from this source code without specific   prior written consent of Ikanos Corporation.</w:t>
      </w:r>
    </w:p>
    <w:p w14:paraId="01AA7C0B" w14:textId="77777777" w:rsidR="00425AAE" w:rsidRDefault="00425AAE">
      <w:r>
        <w:t xml:space="preserve">THIS SOFTWARE IS PROVIDED BY THE COPYRIGHT HOLDERS AND CONTRIBUTORS AS IS AND ANY EXPRESS OR IMPLIED WARRANTIES, INCLUDING, BUT NOT LIMITED TO, THE IMPLIED WARRANTIES OF MERCHANTABILITY AND FITNESS FOR A PARTICULAR PURPOSE ARE </w:t>
      </w:r>
      <w:r>
        <w:lastRenderedPageBreak/>
        <w:t>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USER ACKNOWLEDGES AND AGREES THAT THE PURCHASE OR USE OF THIS SOFTWARE WILL NOT CREATE OR GIVE GROUNDS FOR A LICENSE BY IMPLICATION, ESTOPPEL, OR OTHERWISE IN ANY INTELLECTUAL PROPERTY RIGHTS (PATENT, COPYRIGHT, TRADE SECRET, MASK WORK, OR OTHER PROPRIETARY RIGHT) EMBODIED IN ANY OTHER IKANOS HARDWARE OR SOFTWARE EITHER SOLELY OR IN COMBINATION WITH THIS SOFTWARE.</w:t>
      </w:r>
    </w:p>
    <w:p w14:paraId="04655956" w14:textId="77777777" w:rsidR="00425AAE" w:rsidRDefault="00425AAE">
      <w:r>
        <w:t>[END FILE=firmware-nonfree-0.43/debian/firmware-adi.copyright]</w:t>
      </w:r>
    </w:p>
    <w:p w14:paraId="3F20F995" w14:textId="77777777" w:rsidR="00425AAE" w:rsidRDefault="00425AAE" w:rsidP="000727EF">
      <w:pPr>
        <w:pStyle w:val="Heading3"/>
      </w:pPr>
      <w:r>
        <w:t>firmware-nonfree-0.43/debian/firmware-atheros.copyright:</w:t>
      </w:r>
    </w:p>
    <w:p w14:paraId="6F13A295" w14:textId="77777777" w:rsidR="00425AAE" w:rsidRDefault="00425AAE">
      <w:r>
        <w:t>[BEGIN FILE=firmware-nonfree-0.43/debian/firmware-atheros.copyright] The binary firmware may be downloaded from http://git.kernel.org/?p=linux/kernel/git/firmware/linux-firmware.git</w:t>
      </w:r>
    </w:p>
    <w:p w14:paraId="5F511A66" w14:textId="77777777" w:rsidR="00425AAE" w:rsidRDefault="00425AAE">
      <w:r>
        <w:t>The file ar9170.fw was downloaded from http://www.kernel.org/pub/linux/kernel/people/mcgrof/firmware/ar9170/2010-02-03/</w:t>
      </w:r>
    </w:p>
    <w:p w14:paraId="456EA707" w14:textId="77777777" w:rsidR="00425AAE" w:rsidRDefault="00425AAE">
      <w:r>
        <w:t>Copyright (c) 2008-2010, Atheros Communications, Inc. All rights reserved.</w:t>
      </w:r>
    </w:p>
    <w:p w14:paraId="410A8791" w14:textId="77777777" w:rsidR="00425AAE" w:rsidRDefault="00425AAE">
      <w:r>
        <w:t>Redistribution.  Redistribution and use in binary form, without modification, are permitted provided that the following conditions are met:</w:t>
      </w:r>
    </w:p>
    <w:p w14:paraId="4BFF9F37" w14:textId="77777777" w:rsidR="00425AAE" w:rsidRDefault="00425AAE">
      <w:r>
        <w:t>* Redistributions must reproduce the above copyright notice and the   following disclaimer in the documentation and/or other materials   provided with the distribution.</w:t>
      </w:r>
    </w:p>
    <w:p w14:paraId="288BDD25" w14:textId="77777777" w:rsidR="00425AAE" w:rsidRDefault="00425AAE">
      <w:r>
        <w:t>* Neither the name of Atheros Communications, Inc. nor the names of   its suppliers may be used to endorse or promote products derived   from this software without specific prior written permission.</w:t>
      </w:r>
    </w:p>
    <w:p w14:paraId="18AF97F4" w14:textId="77777777" w:rsidR="00425AAE" w:rsidRDefault="00425AAE">
      <w:r>
        <w:t>* No reverse engineering, decompilation, or disassembly of this   software is permitted.</w:t>
      </w:r>
    </w:p>
    <w:p w14:paraId="2365385F" w14:textId="77777777" w:rsidR="00425AAE" w:rsidRDefault="00425AAE">
      <w:r>
        <w:t>Limited patent license.  Atheros Communications, Inc. grants a world-wide, royalty-free, non-exclusive license under patents it now or hereafter owns or controls to make, have made, use, import, offer to sell and sell (Utilize) this software, but solely to the extent that any such patent is necessary to Utilize the software alone, or in combination with an operating system licensed under an approved Open Source license as listed by the Open Source Initiative at http://opensource.org/licenses.  The patent license shall not apply to any other combinations which include this software. No hardware per se is licensed hereunder.</w:t>
      </w:r>
    </w:p>
    <w:p w14:paraId="7D3047FC" w14:textId="77777777" w:rsidR="00425AAE" w:rsidRDefault="00425AAE">
      <w:r>
        <w:t xml:space="preserve">DISCLAIMER.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w:t>
      </w:r>
      <w:r>
        <w:lastRenderedPageBreak/>
        <w:t>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0468695" w14:textId="77777777" w:rsidR="00425AAE" w:rsidRDefault="00425AAE">
      <w:r>
        <w:t>[END FILE=firmware-nonfree-0.43/debian/firmware-atheros.copyright]</w:t>
      </w:r>
    </w:p>
    <w:p w14:paraId="6CA5DBAA" w14:textId="77777777" w:rsidR="00425AAE" w:rsidRDefault="00425AAE" w:rsidP="000727EF">
      <w:pPr>
        <w:pStyle w:val="Heading3"/>
      </w:pPr>
      <w:r>
        <w:t>firmware-nonfree-0.43/debian/firmware-brcm80211.copyright:</w:t>
      </w:r>
    </w:p>
    <w:p w14:paraId="31E90B49" w14:textId="77777777" w:rsidR="00425AAE" w:rsidRDefault="00425AAE">
      <w:r>
        <w:t>[BEGIN FILE=firmware-nonfree-0.43/debian/firmware-brcm80211.copyright] The binary firmware may be downloaded from http://git.kernel.org/?p=linux/kernel/git/firmware/linux-firmware.git</w:t>
      </w:r>
    </w:p>
    <w:p w14:paraId="5462B32E" w14:textId="77777777" w:rsidR="00425AAE" w:rsidRDefault="00425AAE">
      <w:r>
        <w:t>SOFTWARE LICENSE AGREEMENT</w:t>
      </w:r>
    </w:p>
    <w:p w14:paraId="6980C65F" w14:textId="77777777" w:rsidR="00425AAE" w:rsidRDefault="00425AAE">
      <w:r>
        <w:t>Unless you and Broadcom Corporation (â€œBroadcomâ€</w:t>
      </w:r>
      <w:r>
        <w:rPr>
          <w:rFonts w:ascii="Calibri" w:hAnsi="Calibri" w:cs="Calibri"/>
        </w:rPr>
        <w:t></w:t>
      </w:r>
      <w:r>
        <w:t>) execute a separate written software license agreement governing use of the accompanying software, this software is licensed to you under the terms of this Software License Agreement (â€œAgreementâ€</w:t>
      </w:r>
      <w:r>
        <w:rPr>
          <w:rFonts w:ascii="Calibri" w:hAnsi="Calibri" w:cs="Calibri"/>
        </w:rPr>
        <w:t></w:t>
      </w:r>
      <w:r>
        <w:t>).</w:t>
      </w:r>
    </w:p>
    <w:p w14:paraId="0C47227A" w14:textId="77777777" w:rsidR="00425AAE" w:rsidRDefault="00425AAE">
      <w:r>
        <w:t>ANY USE, REPRODUCTION OR DISTRIBUTION OF THE SOFTWARE CONSTITUTES YOUR ACCEPTANCE OF THIS AGREEMENT.</w:t>
      </w:r>
    </w:p>
    <w:p w14:paraId="20024E61" w14:textId="77777777" w:rsidR="00425AAE" w:rsidRDefault="00425AAE">
      <w:r>
        <w:t>1.</w:t>
      </w:r>
      <w:r>
        <w:tab/>
        <w:t>DEFINITIONS.</w:t>
      </w:r>
    </w:p>
    <w:p w14:paraId="1385B196" w14:textId="77777777" w:rsidR="00425AAE" w:rsidRDefault="00425AAE">
      <w:r>
        <w:t>1.1.</w:t>
      </w:r>
      <w:r>
        <w:tab/>
        <w:t>â€œBroadcom Productâ€</w:t>
      </w:r>
      <w:r>
        <w:rPr>
          <w:rFonts w:ascii="Calibri" w:hAnsi="Calibri" w:cs="Calibri"/>
        </w:rPr>
        <w:t></w:t>
      </w:r>
      <w:r>
        <w:t xml:space="preserve"> means any of the proprietary integrated circuit product(s) sold by Broadcom with which the Software was designed to be used, or their successors.</w:t>
      </w:r>
    </w:p>
    <w:p w14:paraId="0AFA92E0" w14:textId="77777777" w:rsidR="00425AAE" w:rsidRDefault="00425AAE">
      <w:r>
        <w:t>1.2.</w:t>
      </w:r>
      <w:r>
        <w:tab/>
        <w:t>â€œLicenseeâ€</w:t>
      </w:r>
      <w:r>
        <w:rPr>
          <w:rFonts w:ascii="Calibri" w:hAnsi="Calibri" w:cs="Calibri"/>
        </w:rPr>
        <w:t></w:t>
      </w:r>
      <w:r>
        <w:t xml:space="preserve"> means you or if you are accepting on behalf of an entity then the entity and its affiliates exercising rights under, and complying with all of the terms of this Agreement.</w:t>
      </w:r>
    </w:p>
    <w:p w14:paraId="49E14483" w14:textId="77777777" w:rsidR="00425AAE" w:rsidRDefault="00425AAE">
      <w:r>
        <w:t>1.3.</w:t>
      </w:r>
      <w:r>
        <w:tab/>
        <w:t>â€œSoftwareâ€</w:t>
      </w:r>
      <w:r>
        <w:rPr>
          <w:rFonts w:ascii="Calibri" w:hAnsi="Calibri" w:cs="Calibri"/>
        </w:rPr>
        <w:t></w:t>
      </w:r>
      <w:r>
        <w:t xml:space="preserve"> shall mean that software made available by Broadcom to Licensee in binary code form with this Agreement.</w:t>
      </w:r>
    </w:p>
    <w:p w14:paraId="620E24B6" w14:textId="77777777" w:rsidR="00425AAE" w:rsidRDefault="00425AAE">
      <w:r>
        <w:t>2.</w:t>
      </w:r>
      <w:r>
        <w:tab/>
        <w:t>LICENSE GRANT; OWNERSHIP</w:t>
      </w:r>
    </w:p>
    <w:p w14:paraId="53A35320" w14:textId="77777777" w:rsidR="00425AAE" w:rsidRDefault="00425AAE">
      <w:r>
        <w:t>2.1.</w:t>
      </w:r>
      <w:r>
        <w:tab/>
        <w:t>License Grants.  Subject to the terms and conditions of this Agreement, Broadcom hereby grants to Licensee a non-exclusive, non-transferable, royalty-free license (i) to use and integrate the Software in conjunction with any other software; and (ii) to reproduce and distribute the Software complete, unmodified and as provided by Broadcom, and only for use with a Broadcom Product.</w:t>
      </w:r>
    </w:p>
    <w:p w14:paraId="3BB8D9E0" w14:textId="77777777" w:rsidR="00425AAE" w:rsidRDefault="00425AAE">
      <w:r>
        <w:t>2.2.</w:t>
      </w:r>
      <w:r>
        <w:tab/>
        <w:t>Restriction on Modification.  Licensee may not make any modifications to the Software.</w:t>
      </w:r>
    </w:p>
    <w:p w14:paraId="3D8B4BC1" w14:textId="77777777" w:rsidR="00425AAE" w:rsidRDefault="00425AAE">
      <w:r>
        <w:t>2.3.</w:t>
      </w:r>
      <w:r>
        <w:tab/>
        <w:t>Restriction on Distribution.  Licensee shall only distribute the Software under the terms of this Agreement and a copy of this Agreement accompanies such distribution.</w:t>
      </w:r>
    </w:p>
    <w:p w14:paraId="23E5FBBD" w14:textId="77777777" w:rsidR="00425AAE" w:rsidRDefault="00425AAE">
      <w:r>
        <w:t>2.4.</w:t>
      </w:r>
      <w:r>
        <w:tab/>
        <w:t xml:space="preserve">Proprietary Notices.  Licensee shall not remove, efface or obscure any copyright or trademark notices from the Software.  Licensee shall include reproductions of the Broadcom copyright notice with each copy of the Software, except where such Software is embedded in a manner not readily accessible to the end user.  Licensee acknowledges that any symbols, trademarks, tradenames, and service marks adopted </w:t>
      </w:r>
      <w:r>
        <w:lastRenderedPageBreak/>
        <w:t>by Broadcom to identify the Software belong to Broadcom and that Licensee shall have no rights therein.</w:t>
      </w:r>
    </w:p>
    <w:p w14:paraId="48F74638" w14:textId="77777777" w:rsidR="00425AAE" w:rsidRDefault="00425AAE">
      <w:r>
        <w:t>2.5.</w:t>
      </w:r>
      <w:r>
        <w:tab/>
        <w:t>Ownership.  Broadcom shall retain all right, title and interest, including all intellectual property rights, in and to the Software.  Licensee hereby covenants that it will not assert any claim that the Software created by or for Broadcom infringe any intellectual property right owned or controlled by Licensee; provided however, the foregoing shall not apply in case the Agreement is terminated.</w:t>
      </w:r>
    </w:p>
    <w:p w14:paraId="514DB3E6" w14:textId="77777777" w:rsidR="00425AAE" w:rsidRDefault="00425AAE">
      <w:r>
        <w:t>2.6.</w:t>
      </w:r>
      <w:r>
        <w:tab/>
        <w:t>No Other Rights Granted; Restrictions.  Apart from the license rights expressly set forth in this Agreement, Broadcom does not grant and Licensee does not receive any ownership right, title or interest nor any security interest or other interest in any intellectual property rights relating to the Software, nor in any copy of any part of the foregoing.  No license is granted to Licensee in any human readable code of the Software (source code). Licensee shall not (i) use, license, sell or otherwise distribute the Software except as provided in this Agreement, (ii) attempt to modify in any way, reverse engineer, decompile or disassemble any portion of the Software; or (iii) use the Software or other material in violation of any applicable law or regulation, including but not limited to any regulatory agency, such as FCC, rules.</w:t>
      </w:r>
    </w:p>
    <w:p w14:paraId="2CFB6B6D" w14:textId="77777777" w:rsidR="00425AAE" w:rsidRDefault="00425AAE">
      <w:r>
        <w:t>3.</w:t>
      </w:r>
      <w:r>
        <w:tab/>
        <w:t>NO WARRANTY OR SUPPORT</w:t>
      </w:r>
    </w:p>
    <w:p w14:paraId="44550B84" w14:textId="77777777" w:rsidR="00425AAE" w:rsidRDefault="00425AAE">
      <w:r>
        <w:t>3.1.</w:t>
      </w:r>
      <w:r>
        <w:tab/>
        <w:t>No Warranty. THE SOFTWARE IS OFFERED â€œAS IS,â€</w:t>
      </w:r>
      <w:r>
        <w:rPr>
          <w:rFonts w:ascii="Calibri" w:hAnsi="Calibri" w:cs="Calibri"/>
        </w:rPr>
        <w:t></w:t>
      </w:r>
      <w:r>
        <w:t xml:space="preserve"> AND BROADCOM GRANTS AND LICENSEE RECEIVES NO WARRANTIES OF ANY KIND, EXPRESS OR IMPLIED, BY STATUTE, COMMUNICATION OR CONDUCT WITH LICENSEE, OR OTHERWISE.  BROADCOM SPECIFICALLY DISCLAIMS ANY IMPLIED WARRANTIES OF MERCHANTABILITY, FITNESS FOR A SPECIFIC PURPOSE OR NONINFRINGEMENT CONCERNING THE SOFTWARE OR ANY UPGRADES TO OR DOCUMENTATION FOR THE SOFTWARE.  WITHOUT LIMITATION OF THE ABOVE, BROADCOM GRANTS NO WARRANTY THAT THE SOFTWARE IS ERROR-FREE OR WILL OPERATE WITHOUT INTERRUPTION, AND GRANTS NO WARRANTY REGARDING ITS USE OR THE RESULTS THEREFROM INCLUDING, WITHOUT LIMITATION, ITS CORRECTNESS, ACCURACY OR RELIABILITY.</w:t>
      </w:r>
    </w:p>
    <w:p w14:paraId="0DA79568" w14:textId="77777777" w:rsidR="00425AAE" w:rsidRDefault="00425AAE">
      <w:r>
        <w:t>3.2.</w:t>
      </w:r>
      <w:r>
        <w:tab/>
        <w:t>No Support.  Nothing in this agreement shall obligate Broadcom to provide any support for the Software. Broadcom may, but shall be under no obligation to, correct any defects in the Software and/or provide updates to licensees of the Software.  Licensee shall make reasonable efforts to promptly report to Broadcom any defects it finds in the Software, as an aid to creating improved revisions of the Software.</w:t>
      </w:r>
    </w:p>
    <w:p w14:paraId="711B7113" w14:textId="77777777" w:rsidR="00425AAE" w:rsidRDefault="00425AAE">
      <w:r>
        <w:t>3.3.</w:t>
      </w:r>
      <w:r>
        <w:tab/>
        <w:t>Dangerous Applications.  The Software is not designed, intended, or certified for use in components of systems intended for the operation of weapons, weapons systems, nuclear installations, means of mass transportation, aviation, life-support computers or equipment (including resuscitation equipment and surgical implants), pollution control, hazardous substances management, or for any other dangerous application in which the failure of the Software could create a situation where personal injury or death may occur.Â  Licensee understands that use of the Software in such applications is fully at the risk of Licensee.</w:t>
      </w:r>
    </w:p>
    <w:p w14:paraId="44CDCBE1" w14:textId="77777777" w:rsidR="00425AAE" w:rsidRDefault="00425AAE">
      <w:r>
        <w:t>4.</w:t>
      </w:r>
      <w:r>
        <w:tab/>
        <w:t>TERM AND TERMINATION</w:t>
      </w:r>
    </w:p>
    <w:p w14:paraId="261358D2" w14:textId="77777777" w:rsidR="00425AAE" w:rsidRDefault="00425AAE">
      <w:r>
        <w:lastRenderedPageBreak/>
        <w:t>4.1.</w:t>
      </w:r>
      <w:r>
        <w:tab/>
        <w:t>Termination.  This Agreement will automatically terminate if Licensee fails to comply with any of the terms and conditions hereof. In such event, Licensee must destroy all copies of the Software and all of its component parts.</w:t>
      </w:r>
    </w:p>
    <w:p w14:paraId="4F434136" w14:textId="77777777" w:rsidR="00425AAE" w:rsidRDefault="00425AAE">
      <w:r>
        <w:t>4.2.</w:t>
      </w:r>
      <w:r>
        <w:tab/>
        <w:t>Effect Of Termination.  Upon any termination of this Agreement, the rights and licenses granted to Licensee under this Agreement shall immediately terminate.</w:t>
      </w:r>
    </w:p>
    <w:p w14:paraId="6229950C" w14:textId="77777777" w:rsidR="00425AAE" w:rsidRDefault="00425AAE">
      <w:r>
        <w:t>4.3.</w:t>
      </w:r>
      <w:r>
        <w:tab/>
        <w:t>Survival.  The rights and obligations under this Agreement which by their nature should survive termination will remain in effect after expiration or termination of this Agreement.</w:t>
      </w:r>
    </w:p>
    <w:p w14:paraId="7047E4CB" w14:textId="77777777" w:rsidR="00425AAE" w:rsidRDefault="00425AAE">
      <w:r>
        <w:t>5.</w:t>
      </w:r>
      <w:r>
        <w:tab/>
        <w:t>CONFIDENTIALITY</w:t>
      </w:r>
    </w:p>
    <w:p w14:paraId="11212E1E" w14:textId="77777777" w:rsidR="00425AAE" w:rsidRDefault="00425AAE">
      <w:r>
        <w:t>5.1.</w:t>
      </w:r>
      <w:r>
        <w:tab/>
        <w:t>Obligations.  Licensee acknowledges and agrees that any documentation relating to the Software, and any other information (if such other information is identified as confidential or should be recognized as confidential under the circumstances) provided to Licensee by Broadcom hereunder (collectively, â€œConfidential Informationâ€</w:t>
      </w:r>
      <w:r>
        <w:rPr>
          <w:rFonts w:ascii="Calibri" w:hAnsi="Calibri" w:cs="Calibri"/>
        </w:rPr>
        <w:t></w:t>
      </w:r>
      <w:r>
        <w:t>) constitute the confidential and proprietary information of Broadcom, and that Licenseeâ€™s protection thereof is an essential condition to Licenseeâ€™s use and possession of the Software.  Licensee shall retain all Confidential Information in strict confidence and not disclose it to any third party or use it in any way except under a written agreement with terms and conditions at least as protective as the terms of this Section. Licensee will exercise at least the same amount of diligence in preserving the secrecy of the Confidential Information as it uses in preserving the secrecy of its own most valuable confidential information, but in no event less than reasonable diligence.  Information shall not be considered Confidential Information if and to the extent that it: (i) was in the public domain at the time it was disclosed or has entered the public domain through no fault of Licensee; (ii) was known to Licensee, without restriction, at the time of disclosure as proven by the files of Licensee in existence at the time of disclosure; or (iii) becomes known to Licensee, without restriction, from a source other than Broadcom without breach of this Agreement by Licensee and otherwise not in violation of Broadcomâ€™s rights.</w:t>
      </w:r>
    </w:p>
    <w:p w14:paraId="40F2FDCE" w14:textId="77777777" w:rsidR="00425AAE" w:rsidRDefault="00425AAE">
      <w:r>
        <w:t>5.2.</w:t>
      </w:r>
      <w:r>
        <w:tab/>
        <w:t>Return of Confidential Information.  Notwithstanding the foregoing, all documents and other tangible objects containing or representing Broadcom Confidential Information and all copies thereof which are in the possession of Licensee shall be and remain the property of Broadcom, and shall be promptly returned to Broadcom upon written request by Broadcom or upon termination of this Agreement.</w:t>
      </w:r>
    </w:p>
    <w:p w14:paraId="44FF978F" w14:textId="77777777" w:rsidR="00425AAE" w:rsidRDefault="00425AAE">
      <w:r>
        <w:t>6.</w:t>
      </w:r>
      <w:r>
        <w:tab/>
        <w:t>LIMITATION OF LIABILITY TO THE MAXIMUM EXTENT PERMITTED BY LAW, IN NO EVENT SHALL BROADCOM OR ANY OF BROADCOMâ€™S LICENSORS HAVE ANY LIABILITY FOR ANY INDIRECT, INCIDENTAL, SPECIAL, OR CONSEQUENTIAL DAMAGES, HOWEVER CAUSED AND ON ANY THEORY OF LIABILITY, WHETHER FOR BREACH OF CONTRACT, TORT (INCLUDING NEGLIGENCE) OR OTHERWISE, ARISING OUT OF THIS AGREEMENT, INCLUDING BUT NOT LIMITED TO LOSS OF PROFITS, EVEN IF SUCH PARTY HAS BEEN ADVISED OF THE POSSIBILITY OF SUCH DAMAGES. IN NO EVENT WILL BROADCOMâ€™S LIABILITY WHETHER IN CONTRACT, TORT (INCLUDING NEGLIGENCE), OR OTHERWISE, EXCEED THE AMOUNT PAID BY LICENSEE FOR SOFTWARE UNDER THIS AGREEMENT.  THESE LIMITATIONS SHALL APPLY NOTWITHSTANDING ANY FAILURE OF ESSENTIAL PURPOSE OF ANY LIMITED REMEDY.</w:t>
      </w:r>
    </w:p>
    <w:p w14:paraId="1C662CFB" w14:textId="77777777" w:rsidR="00425AAE" w:rsidRDefault="00425AAE">
      <w:r>
        <w:lastRenderedPageBreak/>
        <w:t>7.</w:t>
      </w:r>
      <w:r>
        <w:tab/>
        <w:t>MISCELLANEOUS</w:t>
      </w:r>
    </w:p>
    <w:p w14:paraId="16D85F78" w14:textId="77777777" w:rsidR="00425AAE" w:rsidRDefault="00425AAE">
      <w:r>
        <w:t>7.1.</w:t>
      </w:r>
      <w:r>
        <w:tab/>
        <w:t>Export Regulations. YOU UNDERSTAND AND AGREE THAT THE SOFTWARE IS SUBJECT TO UNITED STATES AND OTHER APPLICABLE EXPORT-RELATED LAWS AND REGULATIONS AND THAT YOU MAY NOT EXPORT, RE-EXPORT OR TRANSFER THE SOFTWARE OR ANY DIRECT PRODUCT OF THE SOFTWARE EXCEPT AS PERMITTED UNDER THOSE LAWS. WITHOUT LIMITING THE FOREGOING, EXPORT, RE-EXPORT OR TRANSFER OF THE SOFTWARE TO CUBA, IRAN, NORTH KOREA, SUDAN AND SYRIA IS PROHIBITED.</w:t>
      </w:r>
    </w:p>
    <w:p w14:paraId="05D3409C" w14:textId="77777777" w:rsidR="00425AAE" w:rsidRDefault="00425AAE">
      <w:r>
        <w:t>7.2</w:t>
      </w:r>
      <w:r>
        <w:tab/>
        <w:t>Assignment. This Agreement shall be binding upon and inure to the benefit of the parties and their respective successors and assigns, provided, however that Licensee may not assign this Agreement or any rights or obligation hereunder, directly or indirectly, by operation of law or otherwise, without the prior written consent of Broadcom, and any such attempted assignment shall be void.  Notwithstanding the foregoing, Licensee may assign this Agreement to a successor to all or substantially all of its business or assets to which this Agreement relates that is not a competitor of Broadcom.</w:t>
      </w:r>
    </w:p>
    <w:p w14:paraId="14625520" w14:textId="77777777" w:rsidR="00425AAE" w:rsidRDefault="00425AAE">
      <w:r>
        <w:t>7.3.</w:t>
      </w:r>
      <w:r>
        <w:tab/>
        <w:t>Governing Law; Venue.  This Agreement shall be governed by the laws of California without regard to any conflict-of-laws rules, and the United Nations Convention on Contracts for the International Sale of Goods is hereby excluded. The sole jurisdiction and venue for actions related to the subject matter hereof shall be the state and federal courts located in the County of Orange, California, and both parties hereby consent to such jurisdiction and venue.</w:t>
      </w:r>
    </w:p>
    <w:p w14:paraId="1B6865CC" w14:textId="77777777" w:rsidR="00425AAE" w:rsidRDefault="00425AAE">
      <w:r>
        <w:t>7.4.</w:t>
      </w:r>
      <w:r>
        <w:tab/>
        <w:t>Severability.  All terms and provisions of this Agreement shall, if possible, be construed in a manner which makes them valid, but in the event any term or provision of this Agreement is found by a court of competent jurisdiction to be illegal or unenforceable, the validity or enforceability of the remainder of this Agreement shall not be affected if the illegal or unenforceable provision does not materially affect the intent of this Agreement.  If the illegal or unenforceable provision materially affects the intent of the parties to this Agreement, this Agreement shall become terminated.</w:t>
      </w:r>
    </w:p>
    <w:p w14:paraId="0F160D4B" w14:textId="77777777" w:rsidR="00425AAE" w:rsidRDefault="00425AAE">
      <w:r>
        <w:t>7.5.</w:t>
      </w:r>
      <w:r>
        <w:tab/>
        <w:t>Equitable Relief.  Licensee hereby acknowledges that its breach of this Agreement would cause irreparable harm and significant injury to Broadcom that may be difficult to ascertain and that a remedy at law would be inadequate. Accordingly, Licensee agrees that Broadcom shall have the right to seek and obtain immediate injunctive relief to enforce obligations under the Agreement in addition to any other rights and remedies it may have.</w:t>
      </w:r>
    </w:p>
    <w:p w14:paraId="5C08A2FA" w14:textId="77777777" w:rsidR="00425AAE" w:rsidRDefault="00425AAE">
      <w:r>
        <w:t>7.6.</w:t>
      </w:r>
      <w:r>
        <w:tab/>
        <w:t>Waiver.  The waiver of, or failure to enforce, any breach or default hereunder shall not constitute the waiver of any other or subsequent breach or default.</w:t>
      </w:r>
    </w:p>
    <w:p w14:paraId="52613B84" w14:textId="77777777" w:rsidR="00425AAE" w:rsidRDefault="00425AAE">
      <w:r>
        <w:t>7.7.</w:t>
      </w:r>
      <w:r>
        <w:tab/>
        <w:t>Entire Agreement.  This Agreement sets forth the entire Agreement between the parties and supersedes any and all prior proposals, agreements and representations between them, whether written or oral concerning the Software. This Agreement may be changed only by mutual agreement of the parties in writing.</w:t>
      </w:r>
    </w:p>
    <w:p w14:paraId="773529F7" w14:textId="77777777" w:rsidR="00425AAE" w:rsidRDefault="00425AAE">
      <w:r>
        <w:t xml:space="preserve"> [END FILE=firmware-nonfree-0.43/debian/firmware-brcm80211.copyright]</w:t>
      </w:r>
    </w:p>
    <w:p w14:paraId="4D97E1F7" w14:textId="77777777" w:rsidR="00425AAE" w:rsidRDefault="00425AAE" w:rsidP="000727EF">
      <w:pPr>
        <w:pStyle w:val="Heading3"/>
      </w:pPr>
      <w:r>
        <w:lastRenderedPageBreak/>
        <w:t>firmware-nonfree-0.43/debian/firmware-intelwimax.copyright:</w:t>
      </w:r>
    </w:p>
    <w:p w14:paraId="56C496AC" w14:textId="77777777" w:rsidR="00425AAE" w:rsidRDefault="00425AAE">
      <w:r>
        <w:t>[BEGIN FILE=firmware-nonfree-0.43/debian/firmware-intelwimax.copyright] The binary firmware may be downloaded from http://git.kernel.org/?p=linux/kernel/git/firmware/linux-firmware.git</w:t>
      </w:r>
    </w:p>
    <w:p w14:paraId="4ED52B6F" w14:textId="77777777" w:rsidR="00425AAE" w:rsidRDefault="00425AAE">
      <w:r>
        <w:t>Copyright (c) 2008, Intel Corporation.</w:t>
      </w:r>
    </w:p>
    <w:p w14:paraId="62F03131" w14:textId="77777777" w:rsidR="00425AAE" w:rsidRDefault="00425AAE">
      <w:r>
        <w:t>All rights reserved.</w:t>
      </w:r>
    </w:p>
    <w:p w14:paraId="339C05E9" w14:textId="77777777" w:rsidR="00425AAE" w:rsidRDefault="00425AAE">
      <w:r>
        <w:t xml:space="preserve">Redistribution.  </w:t>
      </w:r>
    </w:p>
    <w:p w14:paraId="039B7EB6" w14:textId="77777777" w:rsidR="00425AAE" w:rsidRDefault="00425AAE">
      <w:r>
        <w:t>Redistribution and use in binary form, without modification, are permitted provided that the following conditions are met:</w:t>
      </w:r>
    </w:p>
    <w:p w14:paraId="7F58AF08" w14:textId="77777777" w:rsidR="00425AAE" w:rsidRDefault="00425AAE">
      <w:r>
        <w:t xml:space="preserve"> * Redistributions must reproduce the above copyright notice and the    following disclaimer in the documentation and/or other materials    provided with the distribution.</w:t>
      </w:r>
    </w:p>
    <w:p w14:paraId="083FB87A" w14:textId="77777777" w:rsidR="00425AAE" w:rsidRDefault="00425AAE">
      <w:r>
        <w:t xml:space="preserve"> * Neither the name of Intel Corporation nor the names of its    suppliers may be used to endorse or promote products derived from    this software without specific prior written permission.</w:t>
      </w:r>
    </w:p>
    <w:p w14:paraId="0F94C976" w14:textId="77777777" w:rsidR="00425AAE" w:rsidRDefault="00425AAE">
      <w:r>
        <w:t xml:space="preserve"> * No reverse engineering, decompilation, or disassembly of this    software is permitted.</w:t>
      </w:r>
    </w:p>
    <w:p w14:paraId="5A015CA0" w14:textId="77777777" w:rsidR="00425AAE" w:rsidRDefault="00425AAE">
      <w:r>
        <w:t>Limited patent license.</w:t>
      </w:r>
    </w:p>
    <w:p w14:paraId="014B5F23" w14:textId="77777777" w:rsidR="00425AAE" w:rsidRDefault="00425AAE">
      <w:r>
        <w:t>Intel Corporation grants a world-wide, royalty-free, non-exclusive license under patents it now or hereafter owns or controls to make, have made, use, import, offer to sell and sell (â€œUtilizeâ€</w:t>
      </w:r>
      <w:r>
        <w:rPr>
          <w:rFonts w:ascii="Calibri" w:hAnsi="Calibri" w:cs="Calibri"/>
        </w:rPr>
        <w:t></w:t>
      </w:r>
      <w:r>
        <w:t>) this software, but solely to the extent that any such patent is necessary to Utilize the software alone.  The patent license shall not apply to any combinations which include this software.  No hardware per se is licensed hereunder.</w:t>
      </w:r>
    </w:p>
    <w:p w14:paraId="438D829A" w14:textId="77777777" w:rsidR="00425AAE" w:rsidRDefault="00425AAE">
      <w:r>
        <w:t xml:space="preserve">DISCLAIMER.  </w:t>
      </w:r>
    </w:p>
    <w:p w14:paraId="26D83354"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F35D33D" w14:textId="77777777" w:rsidR="00425AAE" w:rsidRDefault="00425AAE">
      <w:r>
        <w:t>[END FILE=firmware-nonfree-0.43/debian/firmware-intelwimax.copyright]</w:t>
      </w:r>
    </w:p>
    <w:p w14:paraId="5EF5AE10" w14:textId="77777777" w:rsidR="00425AAE" w:rsidRDefault="00425AAE" w:rsidP="000727EF">
      <w:pPr>
        <w:pStyle w:val="Heading3"/>
      </w:pPr>
      <w:r>
        <w:t>firmware-nonfree-0.43/debian/firmware-ipw2x00.copyright:</w:t>
      </w:r>
    </w:p>
    <w:p w14:paraId="12239307" w14:textId="77777777" w:rsidR="00425AAE" w:rsidRDefault="00425AAE">
      <w:r>
        <w:t>[BEGIN FILE=firmware-nonfree-0.43/debian/firmware-ipw2x00.copyright] The binary firmware may be downloaded from http://ipw2100.sourceforge.net/firmware.php, http://ipw2200.sourceforge.net/firmware.php</w:t>
      </w:r>
    </w:p>
    <w:p w14:paraId="79CC26A4" w14:textId="77777777" w:rsidR="00425AAE" w:rsidRDefault="00425AAE">
      <w:r>
        <w:t>Copyright 2003-2009 Intel Corporation.</w:t>
      </w:r>
    </w:p>
    <w:p w14:paraId="27F35D23" w14:textId="77777777" w:rsidR="00425AAE" w:rsidRDefault="00425AAE">
      <w:r>
        <w:t xml:space="preserve">                              TERMS AND CONDITIONS     IMPORTANT - PLEASE READ BEFORE INSTALLING OR USING THIS INTEL(C) SOFTWARE</w:t>
      </w:r>
    </w:p>
    <w:p w14:paraId="3E48CF6C" w14:textId="77777777" w:rsidR="00425AAE" w:rsidRDefault="00425AAE">
      <w:r>
        <w:lastRenderedPageBreak/>
        <w:t>Do not use or load this firmware (the Software) until you have carefully read the following terms and conditions. By loading or using the Software, you agree to the terms of this Agreement. If you do not wish to so agree, do not install or use the Software.</w:t>
      </w:r>
    </w:p>
    <w:p w14:paraId="0A4A358F" w14:textId="77777777" w:rsidR="00425AAE" w:rsidRDefault="00425AAE">
      <w:r>
        <w:t>LICENSEES:</w:t>
      </w:r>
    </w:p>
    <w:p w14:paraId="5BF561D3" w14:textId="77777777" w:rsidR="00425AAE" w:rsidRDefault="00425AAE">
      <w:r>
        <w:t xml:space="preserve">Please note: </w:t>
      </w:r>
    </w:p>
    <w:p w14:paraId="6FB6C24D" w14:textId="77777777" w:rsidR="00425AAE" w:rsidRDefault="00425AAE">
      <w:r>
        <w:t>* If you are an End-User, only Exhibit A, the SOFTWARE LICENSE AGREEMENT,   applies. * If you are an Original Equipment Manufacturer (OEM), Independent Hardware   Vendor (IHV), or Independent Software Vendor (ISV), this complete Agreement   applies    - A part of the license is for ipw 2100 firmware   - Another part of the license is for ipw 2200/2915 firmware</w:t>
      </w:r>
    </w:p>
    <w:p w14:paraId="5148FE54" w14:textId="77777777" w:rsidR="00425AAE" w:rsidRDefault="00425AAE">
      <w:r>
        <w:t xml:space="preserve"> ipw2100 firmware license For OEMs, IHVs, and ISVs: =================================================</w:t>
      </w:r>
    </w:p>
    <w:p w14:paraId="7851CE2E" w14:textId="77777777" w:rsidR="00425AAE" w:rsidRDefault="00425AAE">
      <w:r>
        <w:t xml:space="preserve">LICENSE. This Software is licensed for use only in conjunction with Intel component products. Use of the Software in conjunction with non-Intel component products is not licensed hereunder. Subject to the terms of this Agreement, Intel grants to you a nonexclusive, nontransferable, worldwide, fully paid-up license under Intel's copyrights to: (i) copy the Software internally for your own development and maintenance purposes; (ii) copy and distribute the Software to your end-users, but only under a license agreement with terms at least as restrictive as those contained in Intel's Final, Single User License Agreement, attached as Exhibit A; and (iii) modify, copy and distribute the end-user documentation which may accompany the Software, but only in association with the Software.  </w:t>
      </w:r>
    </w:p>
    <w:p w14:paraId="755FA99A" w14:textId="77777777" w:rsidR="00425AAE" w:rsidRDefault="00425AAE">
      <w:r>
        <w:t>If you are not the final manufacturer or vendor of a computer system or software program incorporating the Software, then you may transfer a copy of the Software, including any related documentation (modified or unmodified) to your recipient for use in accordance with the terms of this Agreement, provided such recipient agrees to be fully bound by the terms hereof. You shall not otherwise assign, sublicense, lease, or in any other way transfer or disclose Software to any third party. You may not, nor may you assist any other person or entity to modify, translate, convert to another programming language, decompile, reverse engineer, or disassemble any portion of the Software or otherwise attempt to derive source code from any object code modules of the Software or any internal data files generated by the Software. Your rights to redistribute the Software shall be contingent upon your installation of this Agreement in its entirety in the same directory as the Software.</w:t>
      </w:r>
    </w:p>
    <w:p w14:paraId="71FA728D" w14:textId="77777777" w:rsidR="00425AAE" w:rsidRDefault="00425AAE">
      <w:r>
        <w:t>CONFIDENTIALITY. If you wish to have a third party consultant or subcontractor (Contractor) perform work on your behalf which involves access to or use of Software, you shall obtain a written confidentiality agreement from the Contractor which contains provisions with respect to access to or use of the Software no less restrictive than those set forth in this Agreement and excluding any distribution rights, and use for any other purpose. Except as  expressly provided herein, you shall not disclose the terms or existence of  this Agreement or use Intel's name in any publications, advertisements, or  other announcements without Intel's prior written consent. You do not have any  rights to use any Intel trademarks or logos.</w:t>
      </w:r>
    </w:p>
    <w:p w14:paraId="300983EF" w14:textId="77777777" w:rsidR="00425AAE" w:rsidRDefault="00425AAE">
      <w:r>
        <w:t xml:space="preserve">OWNERSHIP OF SOFTWARE AND COPYRIGHTS. Software and accompanying materials, if any, are owned by Intel or its suppliers and licensors and may be protected </w:t>
      </w:r>
      <w:r>
        <w:lastRenderedPageBreak/>
        <w:t>by copyright, trademark, patent and trade secret law and international treaties.  Any rights, express or implied, in the intellectual property embodied in the foregoing, other than those specified in this Agreement, are reserved by Intel and its suppliers and licensors or otherwise as set forth in any applicable open source license agreement. You will keep the Software free of liens, attachments, and other encumbrances.  You agree not to remove any proprietary notices and/or any labels from the Software and accompanying materials without prior written approval by Intel</w:t>
      </w:r>
    </w:p>
    <w:p w14:paraId="78173346" w14:textId="77777777" w:rsidR="00425AAE" w:rsidRDefault="00425AAE">
      <w:r>
        <w:t xml:space="preserve">LIMITATION OF LIABILITY. IN NO EVENT SHALL INTEL OR ITS SUPPLIERS AND LICENSORS BE LIABLE FOR ANY DAMAGES WHATSOEVER FROM ANY CAUSE OF ACTION OF ANY KIND (INCLUDING, WITHOUT LIMITATION, LOST PROFITS, BUSINESS INTERRUPTION, OR LOST INFORMATION) ARISING OUT OF THE USE, MODIFICATION, OR INABILITY TO USE THE INTEL SOFTWARE, OR OTHERWISE, NOR FOR PUNITIVE, INCIDENTAL, CONSEQUENTIAL, OR SPECIAL DAMAGES OF ANY KIND, EVEN IF INTEL OR ITS SUPPLIERS AND LICENSORS HAS BEEN ADVISED OF THE POSSIBILITY OF SUCH DAMAGES.   SOME JURISDICTIONS PROHIBIT EXCLUSION OR LIMITATION OF LIABILITY FOR IMPLIED WARRANTIES, CONSEQUENTIAL OR INCIDENTAL DAMAGES, SO CERTAIN LIMITATIONS MAY NOT APPLY.  YOU MAY ALSO HAVE OTHER LEGAL RIGHTS THAT VARY BETWEEN JURISDICTIONS. </w:t>
      </w:r>
    </w:p>
    <w:p w14:paraId="2D170143" w14:textId="77777777" w:rsidR="00425AAE" w:rsidRDefault="00425AAE">
      <w:r>
        <w:t xml:space="preserve">EXCLUSION OF WARRANTIES.  THE SOFTWARE IS PROVIDED AS IS AND POSSIBLY WITH FAULTS. UNLESS EXPRESSLY AGREED OTHERWISE, INTEL AND ITS SUPPLIERS AND LICENSORS DISCLAIM ANY AND ALL WARRANTIES AND GUARANTEES, EXPRESS, IMPLIED OR OTHERWISE, INCLUDING BUT NOT LIMITED TO THE WARRANTIES OF MERCHANTABILITY, NONINFRINGEMENT, OR FITNESS FOR A PARTICULAR PURPOSE.  Intel does not warrant or assume responsibility for the accuracy or completeness of any information, text, graphics, links or other items contained within the Software.  You assume all liability, financial or otherwise, associated with Your use or disposition of the Software. </w:t>
      </w:r>
      <w:r>
        <w:tab/>
      </w:r>
      <w:r>
        <w:tab/>
        <w:t xml:space="preserve"> APPLICABLE LAW. Claims arising under this Agreement shall be governed by the laws of State of California], excluding its principles of conflict of laws and the United Nations Convention on Contracts for the Sale of Goods.  </w:t>
      </w:r>
    </w:p>
    <w:p w14:paraId="6698327E" w14:textId="77777777" w:rsidR="00425AAE" w:rsidRDefault="00425AAE">
      <w:r>
        <w:t>WAIVER AND AMENDMENT. No modification, amendment or waiver of any provision of this Agreement shall be effective unless in writing and signed by an officer of Intel.  No failure or delay in exercising any right, power, or remedy under this Agreement shall operate as a waiver of any such right, power or remedy.  Without limiting the foregoing, terms and conditions on any purchase orders or similar materials submitted by you to Intel, and any terms contained in IntelÂ’s standard acknowledgment form that are in conflict with these terms, shall be of no force or effect.</w:t>
      </w:r>
    </w:p>
    <w:p w14:paraId="77D5ECBA" w14:textId="77777777" w:rsidR="00425AAE" w:rsidRDefault="00425AAE">
      <w:r>
        <w:t>SEVERABILITY.  If any provision of this Agreement is held by a court of competent jurisdiction to be contrary to law, such provision shall be changed and interpreted so as to best accomplish the objectives of the original provision to the fullest extent allowed by law and the remaining provisions of this Agreement shall remain in full force and effect.</w:t>
      </w:r>
    </w:p>
    <w:p w14:paraId="64E79D6B" w14:textId="77777777" w:rsidR="00425AAE" w:rsidRDefault="00425AAE">
      <w:r>
        <w:t xml:space="preserve">EXPORT RESTRICTIONS.  Each party acknowledges that the Software is subject to applicable import and export regulations of the United States and of the countries in which each party transacts business, specifically including U.S. Export Administration Act and Export Administration Regulations.  Each party shall comply with such laws and </w:t>
      </w:r>
      <w:r>
        <w:lastRenderedPageBreak/>
        <w:t>regulations, as well as all other laws and regulations applicable to the Software.  Without limiting the generality of the foregoing, each party agrees that it will not export, re-export, transfer or divert any of the Software or the direct programs thereof to any restricted place or party in accordance with U.S. export regulations.  Note that Software containing encryption may be subject to additional restrictions.</w:t>
      </w:r>
    </w:p>
    <w:p w14:paraId="248F09D5" w14:textId="77777777" w:rsidR="00425AAE" w:rsidRDefault="00425AAE">
      <w:r>
        <w:t>GOVERNMENT RESTRICTED RIGHTS. The Software is provided with RESTRICTED RIGHTS. Use, duplication, or disclosure by the Government is subject to restrictions as set forth in FAR52.227-14 and DFAR252.227-7013 et seq. or their successors. Use of the Software by the Government constitutes acknowledgment of Intel's proprietary rights therein. Contractor or Manufacturer is Intel Corporation, 2200 Mission College Blvd., Santa Clara, CA  95052.</w:t>
      </w:r>
    </w:p>
    <w:p w14:paraId="1E7902CD" w14:textId="77777777" w:rsidR="00425AAE" w:rsidRDefault="00425AAE">
      <w:r>
        <w:t>TERMINATION OF THE AGREEMENT. Intel may terminate this Agreement if you violate its terms. Upon termination, you will immediately destroy the Software or return all copies of the Software to Intel. --------------------------------------------------------------------------------</w:t>
      </w:r>
    </w:p>
    <w:p w14:paraId="236D44D2" w14:textId="77777777" w:rsidR="00425AAE" w:rsidRDefault="00425AAE">
      <w:r>
        <w:t xml:space="preserve"> ipw 2200, 2915 firmware license For OEMs, IHVs, and ISVs: =========================================================</w:t>
      </w:r>
    </w:p>
    <w:p w14:paraId="31F5F7AB" w14:textId="77777777" w:rsidR="00425AAE" w:rsidRDefault="00425AAE">
      <w:r>
        <w:t xml:space="preserve">LICENSE. This Software is licensed for use only in conjunction with Intel component products. Use of the Software in conjunction with non-Intel component products is not licensed hereunder. Subject to the terms of this Agreement, Intel grants to you a nonexclusive, nontransferable, worldwide, fully paid-up license under Intel's copyrights to: (i) copy the Software internally for your own development and maintenance purposes; (ii) copy and distribute the Software to your end-users, but only under a license agreement with terms at least as restrictive as those contained in Intel's Final, Single User License Agreement, attached as Exhibit A; and (iii) modify, copy and distribute the end-user documentation which may accompany the Software, but only in association with the Software.  </w:t>
      </w:r>
    </w:p>
    <w:p w14:paraId="442B2A9F" w14:textId="77777777" w:rsidR="00425AAE" w:rsidRDefault="00425AAE">
      <w:r>
        <w:t>If you are not the final manufacturer or vendor of a computer system or software program incorporating the Software, then you may transfer a copy of the Software, including any related documentation (modified or unmodified) to your recipient for use in accordance with the terms of this Agreement, provided such recipient agrees to be fully bound by the terms hereof. You shall not otherwise assign, sublicense, lease, or in any other way transfer or disclose Software to any third party. You may not, nor may you assist any other person or entity to modify, translate, convert to another programming language, decompile, reverse engineer, or disassemble any portion of the Software or otherwise attempt to derive source code from any object code modules of the Software or any internal data files generated by the Software. Your rights to redistribute the Software shall be contingent upon your installation of this Agreement in its entirety in the same directory as the Software.</w:t>
      </w:r>
    </w:p>
    <w:p w14:paraId="470EE4E3" w14:textId="77777777" w:rsidR="00425AAE" w:rsidRDefault="00425AAE">
      <w:r>
        <w:t xml:space="preserve">CONTRACTORS. For the purpose of this Agreement, and notwithstanding anything  to the contrary hereunder, solely with respect to the requirements for  compliance with the terms hereunder, any contractors or consultants that You  use to perform the work or otherwise assist You in the development or products  using this Software shall be deemed to be End Users and accordingly, upon  receipt of the Software, shall be bound by the terms of Exhibit A, Software  License Agreement. No additional agreement </w:t>
      </w:r>
      <w:r>
        <w:lastRenderedPageBreak/>
        <w:t>between You and such consultants or  contractors is required under this Agreement to detail such compliance.</w:t>
      </w:r>
    </w:p>
    <w:p w14:paraId="216FAB1D" w14:textId="77777777" w:rsidR="00425AAE" w:rsidRDefault="00425AAE">
      <w:r>
        <w:t>TRADEMARKS. Except as expressly provided herein, you shall not use Intel's  name in any publications, advertisements, or other announcements without  Intel's prior written consent. You do not have any rights to use any Intel  trademarks or logos.</w:t>
      </w:r>
    </w:p>
    <w:p w14:paraId="5404386C" w14:textId="77777777" w:rsidR="00425AAE" w:rsidRDefault="00425AAE">
      <w:r>
        <w:t>OWNERSHIP OF SOFTWARE AND COPYRIGHTS. Software and accompanying materials, if any, are owned by Intel or its suppliers and licensors and may be protected by copyright, trademark, patent and trade secret law and international treaties.  Any rights, express or implied, in the intellectual property embodied in the foregoing, other than those specified in this Agreement, are reserved by Intel and its suppliers and licensors or otherwise as set forth in any applicable open source license agreement. You will keep the Software free of liens, attachments, and other encumbrances.  You agree not to remove any proprietary notices and/or any labels from the Software and accompanying materials without prior written approval by Intel</w:t>
      </w:r>
    </w:p>
    <w:p w14:paraId="40F56C9D" w14:textId="77777777" w:rsidR="00425AAE" w:rsidRDefault="00425AAE">
      <w:r>
        <w:t xml:space="preserve">LIMITATION OF LIABILITY. IN NO EVENT SHALL INTEL OR ITS SUPPLIERS AND LICENSORS BE LIABLE FOR ANY DAMAGES WHATSOEVER FROM ANY CAUSE OF ACTION OF ANY KIND (INCLUDING, WITHOUT LIMITATION, LOST PROFITS, BUSINESS INTERRUPTION, OR LOST INFORMATION) ARISING OUT OF THE USE, MODIFICATION, OR INABILITY TO USE THE INTEL SOFTWARE, OR OTHERWISE, NOR FOR PUNITIVE, INCIDENTAL, CONSEQUENTIAL, OR SPECIAL DAMAGES OF ANY KIND, EVEN IF INTEL OR ITS SUPPLIERS AND LICENSORS HAS BEEN ADVISED OF THE POSSIBILITY OF SUCH DAMAGES.   SOME JURISDICTIONS PROHIBIT EXCLUSION OR LIMITATION OF LIABILITY FOR IMPLIED WARRANTIES, CONSEQUENTIAL OR INCIDENTAL DAMAGES, SO CERTAIN LIMITATIONS MAY NOT APPLY.  YOU MAY ALSO HAVE OTHER LEGAL RIGHTS THAT VARY BETWEEN JURISDICTIONS. </w:t>
      </w:r>
    </w:p>
    <w:p w14:paraId="225493A9" w14:textId="77777777" w:rsidR="00425AAE" w:rsidRDefault="00425AAE">
      <w:r>
        <w:t xml:space="preserve">EXCLUSION OF WARRANTIES.  THE SOFTWARE IS PROVIDED AS IS AND POSSIBLY WITH FAULTS. UNLESS EXPRESSLY AGREED OTHERWISE, INTEL AND ITS SUPPLIERS AND LICENSORS DISCLAIM ANY AND ALL WARRANTIES AND GUARANTEES, EXPRESS, IMPLIED OR OTHERWISE, INCLUDING BUT NOT LIMITED TO THE WARRANTIES OF MERCHANTABILITY, NONINFRINGEMENT, OR FITNESS FOR A PARTICULAR PURPOSE.  Intel does not warrant or assume responsibility for the accuracy or completeness of any information, text, graphics, links or other items contained within the Software.  You assume all liability, financial or otherwise, associated with Your use or disposition of the Software. </w:t>
      </w:r>
      <w:r>
        <w:tab/>
      </w:r>
      <w:r>
        <w:tab/>
        <w:t xml:space="preserve"> APPLICABLE LAW. Claims arising under this Agreement shall be governed by the laws of State of California], excluding its principles of conflict of laws and the United Nations Convention on Contracts for the Sale of Goods.  </w:t>
      </w:r>
    </w:p>
    <w:p w14:paraId="21B17EF5" w14:textId="77777777" w:rsidR="00425AAE" w:rsidRDefault="00425AAE">
      <w:r>
        <w:t>WAIVER AND AMENDMENT. No modification, amendment or waiver of any provision of this Agreement shall be effective unless in writing and signed by an officer of Intel.  No failure or delay in exercising any right, power, or remedy under this Agreement shall operate as a waiver of any such right, power or remedy.  Without limiting the foregoing, terms and conditions on any purchase orders or similar materials submitted by you to Intel, and any terms contained in IntelÂ’s standard acknowledgment form that are in conflict with these terms, shall be of no force or effect.</w:t>
      </w:r>
    </w:p>
    <w:p w14:paraId="31603833" w14:textId="77777777" w:rsidR="00425AAE" w:rsidRDefault="00425AAE">
      <w:r>
        <w:lastRenderedPageBreak/>
        <w:t>SEVERABILITY.  If any provision of this Agreement is held by a court of competent jurisdiction to be contrary to law, such provision shall be changed and interpreted so as to best accomplish the objectives of the original provision to the fullest extent allowed by law and the remaining provisions of this Agreement shall remain in full force and effect.</w:t>
      </w:r>
    </w:p>
    <w:p w14:paraId="5358C309" w14:textId="77777777" w:rsidR="00425AAE" w:rsidRDefault="00425AAE">
      <w:r>
        <w:t>EXPORT RESTRICTIONS.  Each party acknowledges that the Software is subject to applicable import and export regulations of the United States and of the countries in which each party transacts business, specifically including U.S. Export Administration Act and Export Administration Regulations.  Each party shall comply with such laws and regulations, as well as all other laws and regulations applicable to the Software.  Without limiting the generality of the foregoing, each party agrees that it will not export, re-export, transfer or divert any of the Software or the direct programs thereof to any restricted place or party in accordance with U.S. export regulations.  Note that Software containing encryption may be subject to additional restrictions.</w:t>
      </w:r>
    </w:p>
    <w:p w14:paraId="0F3F0731" w14:textId="77777777" w:rsidR="00425AAE" w:rsidRDefault="00425AAE">
      <w:r>
        <w:t>GOVERNMENT RESTRICTED RIGHTS. The Software is provided with RESTRICTED RIGHTS. Use, duplication, or disclosure by the Government is subject to restrictions as set forth in FAR52.227-14 and DFAR252.227-7013 et seq. or their successors. Use of the Software by the Government constitutes acknowledgment of Intel's proprietary rights therein. Contractor or Manufacturer is Intel Corporation, 2200 Mission College Blvd., Santa Clara, CA  95052.</w:t>
      </w:r>
    </w:p>
    <w:p w14:paraId="00038AE4" w14:textId="77777777" w:rsidR="00425AAE" w:rsidRDefault="00425AAE">
      <w:r>
        <w:t>TERMINATION OF THE AGREEMENT. Intel may terminate this Agreement if you violate its terms. Upon termination, you will immediately destroy the Software or return all copies of the Software to Intel. --------------------------------------------------------------------------------</w:t>
      </w:r>
    </w:p>
    <w:p w14:paraId="22F40720" w14:textId="77777777" w:rsidR="00425AAE" w:rsidRDefault="00425AAE">
      <w:r>
        <w:t xml:space="preserve"> ipw 2100, 2200 and 2915 SOFTWARE LICENSE AGREEMENT (Final, Single User) =======================================================================</w:t>
      </w:r>
    </w:p>
    <w:p w14:paraId="06C2163F" w14:textId="77777777" w:rsidR="00425AAE" w:rsidRDefault="00425AAE">
      <w:r>
        <w:t xml:space="preserve"> EXHIBIT A</w:t>
      </w:r>
    </w:p>
    <w:p w14:paraId="5EDC11FD" w14:textId="77777777" w:rsidR="00425AAE" w:rsidRDefault="00425AAE">
      <w:r>
        <w:t>SOFTWARE LICENSE AGREEMENT (Final, Single User)</w:t>
      </w:r>
    </w:p>
    <w:p w14:paraId="3BAB07B7" w14:textId="77777777" w:rsidR="00425AAE" w:rsidRDefault="00425AAE">
      <w:r>
        <w:t>IMPORTANT - READ BEFORE COPYING, INSTALLING OR USING.</w:t>
      </w:r>
    </w:p>
    <w:p w14:paraId="2B53CFBF" w14:textId="77777777" w:rsidR="00425AAE" w:rsidRDefault="00425AAE">
      <w:r>
        <w:t>Do not use or load this firmware image (the Software) until you have carefully read the following terms and conditions. By loading or using the Software, you agree to the terms of this Agreement. If you do not wish to so agree, do not install or use the Software.</w:t>
      </w:r>
    </w:p>
    <w:p w14:paraId="4955AB2D" w14:textId="77777777" w:rsidR="00425AAE" w:rsidRDefault="00425AAE">
      <w:r>
        <w:t xml:space="preserve">LICENSE. You may copy and use the Software, subject to these conditions:  1. This Software is licensed for use only in conjunction with Intel component    products. Use of the Software in conjunction with non-Intel component     products is not licensed hereunder.  2. You may not copy, modify, rent, sell, distribute or transfer any part of the    Software except as provided in this Agreement, and you agree to prevent    unauthorized copying of the Software.  3. You may not reverse engineer, decompile, or disassemble the Software.  4. You may not sublicense the Software.  5. The Software may contain the software or other property of third party    suppliers. </w:t>
      </w:r>
    </w:p>
    <w:p w14:paraId="7694C08D" w14:textId="77777777" w:rsidR="00425AAE" w:rsidRDefault="00425AAE">
      <w:r>
        <w:t xml:space="preserve">OWNERSHIP OF SOFTWARE AND COPYRIGHTS. Title to all copies of the Software remains with Intel or its suppliers. The Software is copyrighted and protected by the laws of the United States and other countries, and international treaty provisions. You may not remove any copyright notices from the Software. Intel may make changes to the Software, or items referenced therein, at any time without notice, but is not obligated </w:t>
      </w:r>
      <w:r>
        <w:lastRenderedPageBreak/>
        <w:t>to support or update the Software. Except as otherwise expressly provided, Intel grants no express or implied right under Intel patents, copyrights, trademarks, or other intellectual property rights. You may transfer the Software only if a copy of this license accompanies the  Software and the recipient agrees to be fully bound by these terms.</w:t>
      </w:r>
    </w:p>
    <w:p w14:paraId="43ABCDF2" w14:textId="77777777" w:rsidR="00425AAE" w:rsidRDefault="00425AAE">
      <w:r>
        <w:t>EXCLUSION OF OTHER WARRANTIES EXCEPT AS PROVIDED ABOVE, THE SOFTWARE IS PROVIDED AS IS WITHOUT ANY EXPRESS OR IMPLIED WARRANTY OF ANY KIND INCLUDING WARRANTIES OF MERCHANTABILITY, NONINFRINGEMENT, OR FITNESS FOR A PARTICULAR PURPOSE. Intel does not warrant or assume responsibility for the accuracy or completeness of any information, text, graphics, links or other items contained within the Software.</w:t>
      </w:r>
    </w:p>
    <w:p w14:paraId="310885F8" w14:textId="77777777" w:rsidR="00425AAE" w:rsidRDefault="00425AAE">
      <w:r>
        <w:t>LIMITATION OF LIABILITY. IN NO EVENT SHALL INTEL OR ITS SUPPLIERS BE LIABLE FOR ANY DAMAGES WHATSOEVER (INCLUDING, WITHOUT LIMITATION, LOST PROFITS, BUSINESS INTERRUPTION, OR LOST INFORMATION) ARISING OUT OF THE USE OF OR INABILITY TO USE THE SOFTWARE, EVEN IF INTEL HAS BEEN ADVISED OF THE POSSIBILITY OF SUCH DAMAGES. SOME JURISDICTIONS PROHIBIT EXCLUSION OR LIMITATION OF LIABILITY FOR IMPLIED WARRANTIES OR CONSEQUENTIAL OR INCIDENTAL DAMAGES, SO THE ABOVE LIMITATION MAY NOT APPLY TO YOU. YOU MAY ALSO HAVE OTHER LEGAL RIGHTS THAT VARY BETWEEN JURISDICTIONS.</w:t>
      </w:r>
    </w:p>
    <w:p w14:paraId="2F0858C1" w14:textId="77777777" w:rsidR="00425AAE" w:rsidRDefault="00425AAE">
      <w:r>
        <w:t>TERMINATION OF THIS AGREEMENT. Intel may terminate this Agreement at any time if you violate its terms. Upon termination, you will immediately destroy the Software.</w:t>
      </w:r>
    </w:p>
    <w:p w14:paraId="6E41BFE6" w14:textId="77777777" w:rsidR="00425AAE" w:rsidRDefault="00425AAE">
      <w:r>
        <w:t>APPLICABLE LAWS. Claims arising under this Agreement shall be governed by the laws of California, excluding its principles of conflict of laws and the United Nations Convention on Contracts for the Sale of Goods. You may not export the Software in violation of applicable export laws and regulations. Intel is not obligated under any other agreements unless they are in writing and signed by an authorized representative  of Intel.</w:t>
      </w:r>
    </w:p>
    <w:p w14:paraId="6B6BC7F3" w14:textId="77777777" w:rsidR="00425AAE" w:rsidRDefault="00425AAE">
      <w:r>
        <w:t>GOVERNMENT RESTRICTED RIGHTS. The Software is provided with RESTRICTED RIGHTS. Use, duplication, or disclosure by the Government is subject to restrictions as set forth in FAR52.227-14 and DFAR252.227-7013 et seq. or their successors. Use of the Software by the Government constitutes acknowledgment of Intel's proprietary rights therein. Contractor or Manufacturer is Intel Corporation, 2200 Mission College Blvd., Santa Clara, CA 95052.</w:t>
      </w:r>
    </w:p>
    <w:p w14:paraId="20E2969D" w14:textId="77777777" w:rsidR="00425AAE" w:rsidRDefault="00425AAE">
      <w:r>
        <w:t xml:space="preserve"> [END FILE=firmware-nonfree-0.43/debian/firmware-ipw2x00.copyright]</w:t>
      </w:r>
    </w:p>
    <w:p w14:paraId="2FB8B6B7" w14:textId="77777777" w:rsidR="00425AAE" w:rsidRDefault="00425AAE" w:rsidP="000727EF">
      <w:pPr>
        <w:pStyle w:val="Heading3"/>
      </w:pPr>
      <w:r>
        <w:t>firmware-nonfree-0.43/debian/firmware-ivtv.copyright:</w:t>
      </w:r>
    </w:p>
    <w:p w14:paraId="5C464E5D" w14:textId="77777777" w:rsidR="00425AAE" w:rsidRDefault="00425AAE">
      <w:r>
        <w:t>[BEGIN FILE=firmware-nonfree-0.43/debian/firmware-ivtv.copyright] The binary firmware may be downloaded from http://dl.ivtvdriver.org/ivtv/firmware/</w:t>
      </w:r>
    </w:p>
    <w:p w14:paraId="1039355B" w14:textId="77777777" w:rsidR="00425AAE" w:rsidRDefault="00425AAE">
      <w:r>
        <w:t>Copyright 2003-2006 Hauppauge.</w:t>
      </w:r>
    </w:p>
    <w:p w14:paraId="7DC0A94A" w14:textId="77777777" w:rsidR="00425AAE" w:rsidRDefault="00425AAE">
      <w:r>
        <w:t>OEM/IHV/ISV FIRMWARE LICENSE AGREEMENT</w:t>
      </w:r>
    </w:p>
    <w:p w14:paraId="632B75CA" w14:textId="77777777" w:rsidR="00425AAE" w:rsidRDefault="00425AAE">
      <w:r>
        <w:t>IMPORTANT - PLEASE READ BEFORE INSTALLING OR USING THIS FIRMWARE</w:t>
      </w:r>
    </w:p>
    <w:p w14:paraId="1552B49B" w14:textId="77777777" w:rsidR="00425AAE" w:rsidRDefault="00425AAE">
      <w:r>
        <w:t>Do not use or load this firmware image (the Firmware) until you have carefully read the following terms and conditions. By loading or using the Firmware, you agree to the terms of this Agreement. If you do not wish to so agree, do not install or use the Firmware.</w:t>
      </w:r>
    </w:p>
    <w:p w14:paraId="20E75934" w14:textId="77777777" w:rsidR="00425AAE" w:rsidRDefault="00425AAE">
      <w:r>
        <w:lastRenderedPageBreak/>
        <w:t>LICENSEES: Please note:</w:t>
      </w:r>
    </w:p>
    <w:p w14:paraId="6655F0E3" w14:textId="77777777" w:rsidR="00425AAE" w:rsidRDefault="00425AAE">
      <w:r>
        <w:t>* If you are an End-User, only the END-USER FIRMWARE LICENSE AGREEMENT   applies.</w:t>
      </w:r>
    </w:p>
    <w:p w14:paraId="0A071BDF" w14:textId="77777777" w:rsidR="00425AAE" w:rsidRDefault="00425AAE">
      <w:r>
        <w:t>* If you are an Original Equipment Manufacturer (OEM), Independent   Hardware Vendor (IHV), or Independent Firmware Vendor (ISV), the   OEM/IHV/ISV FIRMWARE LICENSE AGREEMENT applies (this license), as   well as the END-USER FIRMWARE LICENSE AGREEMENT.</w:t>
      </w:r>
    </w:p>
    <w:p w14:paraId="4DC4E099" w14:textId="77777777" w:rsidR="00425AAE" w:rsidRDefault="00425AAE">
      <w:r>
        <w:t>LICENSE. This Firmware is licensed for use only in conjunction with Hauppauge component products. Use of the Firmware in conjunction with non-Hauppauge component products is not licensed hereunder. Subject to the terms of this Agreement, Hauppauge grants to you a nonexclusive, nontransferable, worldwide, fully paid-up license under Hauppauge's copyrights to: (i) copy the Firmware internally for your own development and maintenance purposes; (ii) copy and distribute the Firmware to your end-users, but only under a license agreement with terms at least as restrictive as those contained in Hauppauge's END-USER FIRMWARE LICENSE AGREEMENT; and (iii) modify, copy and distribute the end-user documentation which may accompany the Firmware, but only in association with the Firmware.</w:t>
      </w:r>
    </w:p>
    <w:p w14:paraId="14E93C54" w14:textId="77777777" w:rsidR="00425AAE" w:rsidRDefault="00425AAE">
      <w:r>
        <w:t>If you are not the final manufacturer or vendor of a computer system or firmware program incorporating the Firmware, then you may transfer a copy of the Firmware, including any related documentation (modified or unmodified) to your recipient for use in accordance with the terms of this Agreement, provided such recipient agrees to be fully bound by the terms hereof. You shall not otherwise assign, sublicense, lease, or in any other way transfer or disclose Firmware to any third party. You may not, nor may you assist any other person or entity to modify, translate, convert to another programming language, decompile, reverse engineer, or disassemble any portion of the Firmware or otherwise attempt to derive source code from any object code modules of the Firmware or any internal data files generated by the Firmware. Your rights to redistribute the Firmware shall be contingent upon your installation of this Agreement in its entirety in the same directory as the Firmware.</w:t>
      </w:r>
    </w:p>
    <w:p w14:paraId="52BC27D3" w14:textId="77777777" w:rsidR="00425AAE" w:rsidRDefault="00425AAE">
      <w:r>
        <w:t>CONTRACTORS. For the purpose of this Agreement, and notwithstanding anything to the contrary hereunder, solely with respect to the requirements for compliance with the terms hereunder, any contractors or consultants that You use to perform the work or otherwise assist You in the development or products using this Firmware shall be deemed to be End Users and accordingly, upon receipt of the Firmware, shall be bound by the terms of the END-USER FIRMWARE LICENSE AGREEMENT. No additional agreement between You and such consultants or contractors is required under this Agreement to detail such compliance.</w:t>
      </w:r>
    </w:p>
    <w:p w14:paraId="1750A42B" w14:textId="77777777" w:rsidR="00425AAE" w:rsidRDefault="00425AAE">
      <w:r>
        <w:t>TRADEMARKS. Except as expressly provided herein, you shall not use Hauppauge's name in any publications, advertisements, or other announcements without Hauppauge's prior written consent. You do not have any rights to use any Hauppauge trademarks or logos.</w:t>
      </w:r>
    </w:p>
    <w:p w14:paraId="0BB6C949" w14:textId="77777777" w:rsidR="00425AAE" w:rsidRDefault="00425AAE">
      <w:r>
        <w:t xml:space="preserve">OWNERSHIP OF FIRMWARE AND COPYRIGHTS. Firmware and accompanying materials, if any, are owned by Hauppauge or its suppliers and licensors and may be protected by copyright, trademark, patent and trade secret law and international treaties. Any rights, express or implied, in the intellectual property embodied in the </w:t>
      </w:r>
      <w:r>
        <w:lastRenderedPageBreak/>
        <w:t>foregoing, other than those specified in this Agreement, are reserved by Hauppauge and its suppliers and licensors or otherwise as set forth in any applicable open source license agreement. You will keep the Firmware free of liens, attachments, and other encumbrances. You agree not to remove any proprietary notices and/or any labels from the Firmware and accompanying materials without prior written approval by Hauppauge</w:t>
      </w:r>
    </w:p>
    <w:p w14:paraId="7E54A9D1" w14:textId="77777777" w:rsidR="00425AAE" w:rsidRDefault="00425AAE">
      <w:r>
        <w:t>EXCLUSION OF WARRANTIES. THE FIRMWARE IS PROVIDED AS IS AND POSSIBLY WITH FAULTS. UNLESS EXPRESSLY AGREED OTHERWISE, HAUPPAUGE AND ITS SUPPLIERS AND LICENSORS DISCLAIM ANY AND ALL WARRANTIES AND GUARANTEES, EXPRESS, IMPLIED OR OTHERWISE, INCLUDING BUT NOT LIMITED TO THE WARRANTIES OF MERCHANTABILITY, NONINFRINGEMENT, OR FITNESS FOR A PARTICULAR PURPOSE. Hauppauge does not warrant or assume responsibility for the accuracy or completeness of any information, text, graphics, links or other items contained within the Firmware. You assume all liability, financial or otherwise, associated with Your use or disposition of the Firmware.</w:t>
      </w:r>
    </w:p>
    <w:p w14:paraId="1103AEE4" w14:textId="77777777" w:rsidR="00425AAE" w:rsidRDefault="00425AAE">
      <w:r>
        <w:t>LIMITATION OF LIABILITY. IN NO EVENT SHALL HAUPPAUGE OR ITS SUPPLIERS AND LICENSORS BE LIABLE FOR ANY DAMAGES WHATSOEVER FROM ANY CAUSE OF ACTION OF ANY KIND (INCLUDING, WITHOUT LIMITATION, LOST PROFITS, BUSINESS INTERRUPTION, OR LOST INFORMATION) ARISING OUT OF THE USE, MODIFICATION, OR INABILITY TO USE THE FIRMWARE, OR OTHERWISE, NOR FOR PUNITIVE, INCIDENTAL, CONSEQUENTIAL, OR SPECIAL DAMAGES OF ANY KIND, EVEN IF HAUPPAUGE OR ITS SUPPLIERS AND LICENSORS HAVE BEEN ADVISED OF THE POSSIBILITY OF SUCH DAMAGES. SOME JURISDICTIONS PROHIBIT EXCLUSION OR LIMITATION OF LIABILITY FOR IMPLIED WARRANTIES OR CONSEQUENTIAL OR INCIDENTAL DAMAGES, SO CERTAIN LIMITATIONS MAY NOT APPLY. YOU MAY ALSO HAVE OTHER LEGAL RIGHTS THAT VARY BETWEEN JURISDICTIONS.</w:t>
      </w:r>
    </w:p>
    <w:p w14:paraId="55590CF6" w14:textId="77777777" w:rsidR="00425AAE" w:rsidRDefault="00425AAE">
      <w:r>
        <w:t>WAIVER AND AMENDMENT. No modification, amendment or waiver of any provision of this Agreement shall be effective unless in writing and signed by an officer of Hauppauge. No failure or delay in exercising any right, power, or remedy under this Agreement shall operate as a waiver of any such right, power or remedy. Without limiting the foregoing, terms and conditions on any purchase orders or similar materials submitted by you to Hauppauge, and any terms contained in Hauppauges standard acknowledgment form that are in conflict with these terms, shall be of no force or effect.</w:t>
      </w:r>
    </w:p>
    <w:p w14:paraId="545312AE" w14:textId="77777777" w:rsidR="00425AAE" w:rsidRDefault="00425AAE">
      <w:r>
        <w:t>SEVERABILITY. If any provision of this Agreement is held by a court of competent jurisdiction to be contrary to law, such provision shall be changed and interpreted so as to best accomplish the objectives of the original provision to the fullest extent allowed by law and the remaining provisions of this Agreement shall remain in full force and effect.</w:t>
      </w:r>
    </w:p>
    <w:p w14:paraId="12008AD6" w14:textId="77777777" w:rsidR="00425AAE" w:rsidRDefault="00425AAE">
      <w:r>
        <w:t xml:space="preserve">EXPORT RESTRICTIONS. Each party acknowledges that the Firmware is subject to applicable import and export regulations of the United States and of the countries in which each party transacts business, specifically including U.S. Export Administration Act and Export Administration Regulations. Each party shall comply with such laws and regulations, as well as all other laws and regulations applicable to the Firmware. Without limiting the generality of the foregoing, each party agrees that it will not export, re-export, transfer or divert any of the Firmware or the direct programs thereof to any </w:t>
      </w:r>
      <w:r>
        <w:lastRenderedPageBreak/>
        <w:t>restricted place or party in accordance with U.S. export regulations. Note that Firmware containing encryption may be subject to additional restrictions.</w:t>
      </w:r>
    </w:p>
    <w:p w14:paraId="39DADD41" w14:textId="77777777" w:rsidR="00425AAE" w:rsidRDefault="00425AAE">
      <w:r>
        <w:t>APPLICABLE LAWS. Claims arising under this Agreement shall be governed by the laws of New York, excluding its principles of conflict of laws and the United Nations Convention on Contracts for the Sale of Goods. You may not export the Firmware in violation of applicable export laws and regulations. Hauppauge is not obligated under any other agreements unless they are in writing and signed by an authorized representative of Hauppauge.</w:t>
      </w:r>
    </w:p>
    <w:p w14:paraId="1C66D238" w14:textId="77777777" w:rsidR="00425AAE" w:rsidRDefault="00425AAE">
      <w:r>
        <w:t>GOVERNMENT RESTRICTED RIGHTS. The Firmware is provided with RESTRICTED RIGHTS. Use, duplication, or disclosure by the Government is subject to restrictions as set forth in FAR52.227-14 and DFAR252.227-7013 et seq. or their successors. Use of the Firmware by the Government constitutes acknowledgment of Hauppauge's proprietary rights therein. Contractor or Manufacturer is Hauppauge Computer Works, Inc.  91 Cabot Court Hauppauge, NY 11788</w:t>
      </w:r>
    </w:p>
    <w:p w14:paraId="2F9B6C63" w14:textId="77777777" w:rsidR="00425AAE" w:rsidRDefault="00425AAE">
      <w:r>
        <w:t>TERMINATION OF THIS AGREEMENT. Hauppauge may terminate this Agreement at any time if you violate its terms. Upon termination, you will immediately destroy the Firmware or return all copies of the Firmware to Hauppauge.</w:t>
      </w:r>
    </w:p>
    <w:p w14:paraId="7899D4B9" w14:textId="77777777" w:rsidR="00425AAE" w:rsidRDefault="00425AAE">
      <w:r>
        <w:t>[END FILE=firmware-nonfree-0.43/debian/firmware-ivtv.copyright]</w:t>
      </w:r>
    </w:p>
    <w:p w14:paraId="4082B757" w14:textId="77777777" w:rsidR="00425AAE" w:rsidRDefault="00425AAE" w:rsidP="000727EF">
      <w:pPr>
        <w:pStyle w:val="Heading3"/>
      </w:pPr>
      <w:r>
        <w:t>firmware-nonfree-0.43/debian/firmware-iwlwifi.copyright:</w:t>
      </w:r>
    </w:p>
    <w:p w14:paraId="71C06170" w14:textId="77777777" w:rsidR="00425AAE" w:rsidRDefault="00425AAE">
      <w:r>
        <w:t>[BEGIN FILE=firmware-nonfree-0.43/debian/firmware-iwlwifi.copyright] The binary firmware may be downloaded from http://git.kernel.org/?p=linux/kernel/git/firmware/linux-firmware.git</w:t>
      </w:r>
    </w:p>
    <w:p w14:paraId="7C6707E9" w14:textId="77777777" w:rsidR="00425AAE" w:rsidRDefault="00425AAE">
      <w:r>
        <w:t>Copyright (c) 2006-2010, Intel Corporation. All rights reserved.</w:t>
      </w:r>
    </w:p>
    <w:p w14:paraId="17A76A29" w14:textId="77777777" w:rsidR="00425AAE" w:rsidRDefault="00425AAE">
      <w:r>
        <w:t>Redistribution.  Redistribution and use in binary form, without modification, are permitted provided that the following conditions are met:</w:t>
      </w:r>
    </w:p>
    <w:p w14:paraId="0CA06BC2" w14:textId="77777777" w:rsidR="00425AAE" w:rsidRDefault="00425AAE">
      <w:r>
        <w:t>* Redistributions must reproduce the above copyright notice and the   following disclaimer in the documentation and/or other materials   provided with the distribution. * Neither the name of Intel Corporation nor the names of its suppliers   may be used to endorse or promote products derived from this software   without specific prior written permission. * No reverse engineering, decompilation, or disassembly of this software   is permitted.</w:t>
      </w:r>
    </w:p>
    <w:p w14:paraId="0152A22F" w14:textId="77777777" w:rsidR="00425AAE" w:rsidRDefault="00425AAE">
      <w:r>
        <w:t>Limited patent license.  Intel Corporation grants a world-wide, royalty-free, non-exclusive license under patents it now or hereafter owns or controls to make, have made, use, import, offer to sell and sell (Utilize) this software, but solely to the extent that any such patent is necessary to Utilize the software alone, or in combination with an operating system licensed under an approved Open Source license as listed by the Open Source Initiative at http://opensource.org/licenses.  The patent license shall not apply to any other combinations which include this software.  No hardware per se is licensed hereunder.</w:t>
      </w:r>
    </w:p>
    <w:p w14:paraId="5A249B19" w14:textId="77777777" w:rsidR="00425AAE" w:rsidRDefault="00425AAE">
      <w:r>
        <w:t xml:space="preserve">DISCLAIMER.  THIS SOFTWARE IS PROVIDED BY THE COPYRIGHT HOLDERS AND CONTRIBUTORS AS IS AND ANY EXPRESS OR IMPLIED WARRANTIES, INCLUDING, BUT NOT LIMITED TO, THE IMPLIED WARRANTIES OF MERCHANTABILITY AND FITNESS FOR A PARTICULAR PURPOSE ARE DISCLAIMED. IN NO EVENT SHALL THE COPYRIGHT OWNER OR </w:t>
      </w:r>
      <w:r>
        <w:lastRenderedPageBreak/>
        <w:t>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95EE680" w14:textId="77777777" w:rsidR="00425AAE" w:rsidRDefault="00425AAE">
      <w:r>
        <w:t>[END FILE=firmware-nonfree-0.43/debian/firmware-iwlwifi.copyright]</w:t>
      </w:r>
    </w:p>
    <w:p w14:paraId="58BD8854" w14:textId="77777777" w:rsidR="00425AAE" w:rsidRDefault="00425AAE" w:rsidP="000727EF">
      <w:pPr>
        <w:pStyle w:val="Heading3"/>
      </w:pPr>
      <w:r>
        <w:t>firmware-nonfree-0.43/debian/firmware-libertas.copyright:</w:t>
      </w:r>
    </w:p>
    <w:p w14:paraId="7A23D175" w14:textId="77777777" w:rsidR="00425AAE" w:rsidRDefault="00425AAE">
      <w:r>
        <w:t>[BEGIN FILE=firmware-nonfree-0.43/debian/firmware-libertas.copyright] The binary firmware may be downloaded from http://git.kernel.org/?p=linux/kernel/git/firmware/linux-firmware.git</w:t>
      </w:r>
    </w:p>
    <w:p w14:paraId="4B2778A1" w14:textId="77777777" w:rsidR="00425AAE" w:rsidRDefault="00425AAE">
      <w:r>
        <w:t>Files: libertas/libertas/*, libertas/mwl8k/* Copyright: Marvell International Ltd. License: Binary redistribution (Marvell 1)  All rights reserved.  .  Redistribution. Redistribution and use in binary form, without  modification, are permitted provided that the following conditions are  met:  .  * Redistributions must reproduce the above copyright notice and the    following disclaimer in the documentation and/or other materials    provided with the distribution.  .  * Neither the name of Marvell International Ltd. nor the names of its    suppliers may be used to endorse or promote products derived from    this software without specific prior written permission.  .  * No reverse engineering, decompilation, or disassembly of this    software is permitted.  .  Limited patent license. Marvell International Ltd. grants a  world-wide, royalty-free, non-exclusive license under patents it now  or hereafter owns or controls to make, have made, use, import, offer  to sell and sell (Utilize) this software, but solely to the extent  that any such patent is necessary to Utilize the software alone, or in  combination with an operating system licensed under an approved Open  Source license as listed by the Open Source Initiative at  http://opensource.org/licenses. The patent license shall not apply to  any other combinations which include this software. No hardware per se  is licensed hereunder.  .  DISCLAIMER.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44B8D88" w14:textId="77777777" w:rsidR="00425AAE" w:rsidRDefault="00425AAE">
      <w:r>
        <w:t xml:space="preserve">Files: libertas/lbtf_usb.bin, libertas/libertas/usb8388_olpc.bin Copyright: 2006, One Laptop per Child and Marvell Corporation. License: Binary redistribution (Marvell 2)  All rights reserved.  .  Redistribution.  Redistribution and use in binary form, without   </w:t>
      </w:r>
      <w:r>
        <w:lastRenderedPageBreak/>
        <w:t>modification, are permitted provided that the following conditions are   met:  .  * Redistributions must reproduce the above copyright notice and the     following disclaimer in the documentation and/or other materials     provided with the distribution.  * Neither the name of Marvell Corporation nor the names of its suppliers     may be used to endorse or promote products derived from this software     without specific prior written permission.  * No reverse engineering, decompilation, or disassembly of this software     is permitted.  * You may not use or attempt to use this software in conjunction with    any product that is offered by a third party as a replacement,    substitute or alternative to a Marvell Product where a Marvell Product    is defined as a proprietary wireless LAN embedded client solution of    Marvell or a Marvell Affiliate.  .  DISCLAIMER.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1817A77" w14:textId="77777777" w:rsidR="00425AAE" w:rsidRDefault="00425AAE">
      <w:r>
        <w:t>[END FILE=firmware-nonfree-0.43/debian/firmware-libertas.copyright]</w:t>
      </w:r>
    </w:p>
    <w:p w14:paraId="7F43FBD2" w14:textId="77777777" w:rsidR="00425AAE" w:rsidRDefault="00425AAE" w:rsidP="000727EF">
      <w:pPr>
        <w:pStyle w:val="Heading3"/>
      </w:pPr>
      <w:r>
        <w:t>firmware-nonfree-0.43/debian/firmware-linux.copyright:</w:t>
      </w:r>
    </w:p>
    <w:p w14:paraId="6E20AA43" w14:textId="77777777" w:rsidR="00425AAE" w:rsidRDefault="00425AAE">
      <w:r>
        <w:t>[BEGIN FILE=firmware-nonfree-0.43/debian/firmware-linux.copyright] Copyright:</w:t>
      </w:r>
    </w:p>
    <w:p w14:paraId="7630B9A8" w14:textId="77777777" w:rsidR="00425AAE" w:rsidRDefault="00425AAE">
      <w:r>
        <w:t xml:space="preserve">    Copyright 2006-2009 Bastian Blank &lt;waldi@debian.org&gt;     Copyright 2009 Ben Hutchings &lt;ben@decadent.org.uk&gt;</w:t>
      </w:r>
    </w:p>
    <w:p w14:paraId="464F62D5" w14:textId="77777777" w:rsidR="00425AAE" w:rsidRDefault="00425AAE">
      <w:r>
        <w:t>License:</w:t>
      </w:r>
    </w:p>
    <w:p w14:paraId="6E8F6882" w14:textId="77777777" w:rsidR="00425AAE" w:rsidRDefault="00425AAE">
      <w:r>
        <w:t xml:space="preserve">    This package is free software; you can redistribute it and/or modify     it under the terms of the GNU General Public License as published by     the Free Software Foundation; either version 2 of the License, or     (at your option) any later version.</w:t>
      </w:r>
    </w:p>
    <w:p w14:paraId="0EA928FC"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0A95F270" w14:textId="77777777" w:rsidR="00425AAE" w:rsidRDefault="00425AAE">
      <w:r>
        <w:t xml:space="preserve">    You should have received a copy of the GNU General Public License     along with this package; if not, write to the Free Software     Foundation, Inc., 51 Franklin St, Fifth Floor, Boston, MA  02110-1301 USA</w:t>
      </w:r>
    </w:p>
    <w:p w14:paraId="35827094" w14:textId="77777777" w:rsidR="00425AAE" w:rsidRDefault="00425AAE">
      <w:r>
        <w:t>On Debian systems, the complete text of the GNU General Public License version 2 can be found in `/usr/share/common-licenses/GPL-2'. [END FILE=firmware-nonfree-0.43/debian/firmware-linux.copyright]</w:t>
      </w:r>
    </w:p>
    <w:p w14:paraId="6825B8F4" w14:textId="77777777" w:rsidR="00425AAE" w:rsidRDefault="00425AAE" w:rsidP="000727EF">
      <w:pPr>
        <w:pStyle w:val="Heading3"/>
      </w:pPr>
      <w:r>
        <w:lastRenderedPageBreak/>
        <w:t>firmware-nonfree-0.43/debian/firmware-linux-nonfree.copyright:</w:t>
      </w:r>
    </w:p>
    <w:p w14:paraId="0A3544A8" w14:textId="77777777" w:rsidR="00425AAE" w:rsidRDefault="00425AAE">
      <w:r>
        <w:t>[BEGIN FILE=firmware-nonfree-0.43/debian/firmware-linux-nonfree.copyright] The binary firmware may be downloaded from http://git.kernel.org/?p=linux/kernel/git/firmware/linux-firmware.git</w:t>
      </w:r>
    </w:p>
    <w:p w14:paraId="3897969B" w14:textId="77777777" w:rsidR="00425AAE" w:rsidRDefault="00425AAE">
      <w:r>
        <w:t>Files: linux-nonfree/3com/typhoon.bin Copyright: 1999-2004, 3Com Corporation License: BSD (3Com)  All Rights Reserved.  .  Redistribution and use in source and binary forms of the 3c990img.h  microcode software are permitted provided that the following conditions  are met:  1. Redistribution of source code must retain the above copyright     notice, this list of conditions and the following disclaimer.  2. Redistribution in binary form must reproduce the above copyright     notice, this list of conditions and the following disclaimer in the     documentation and/or other materials provided with the distribution.  3. The name of 3Com may not be used to endorse or promote products     derived from this software without specific prior written permission  .  THIS SOFTWARE IS PROVIDED BY 3COM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  USER ACKNOWLEDGES AND AGREES THAT PURCHASE OR USE OF THE 3c990img.h  MICROCODE SOFTWARE WILL NOT CREATE OR GIVE GROUNDS FOR A LICENSE BY  IMPLICATION, ESTOPPEL, OR OTHERWISE IN ANY INTELLECTUAL PROPERTY RIGHTS  (PATENT, COPYRIGHT, TRADE SECRET, MASK WORK, OR OTHER PROPRIETARY RIGHT)  EMBODIED IN ANY OTHER 3COM HARDWARE OR SOFTWARE EITHER SOLELY OR IN  COMBINATION WITH THE 3c990img.h MICROCODE SOFTWARE</w:t>
      </w:r>
    </w:p>
    <w:p w14:paraId="2A798D47" w14:textId="77777777" w:rsidR="00425AAE" w:rsidRDefault="00425AAE">
      <w:r>
        <w:t>Files: linux-nonfree/advansys/* Copyright: 1995-2000, Advanced System Products, Inc.            2000-2001, ConnectCom Solutions, Inc. License: Permissive (Advansys)  All Rights Reserved.  .  Redistribution and use in source and binary forms, with or without  modification, are permitted provided that redistributions of source  code retain the above copyright notice and this comment without  modification.</w:t>
      </w:r>
    </w:p>
    <w:p w14:paraId="142DB5E3" w14:textId="77777777" w:rsidR="00425AAE" w:rsidRDefault="00425AAE">
      <w:r>
        <w:t xml:space="preserve">Files: linux-nonfree/agere_ap_fw.bin, linux-nonfree/agere_sta_fw.bin Copyright: 1994-1995, AT&amp;T            1996-2000, Lucent Technologies            2001-2004, Agere Systems Inc. License: BSD (Agere)  This software is provided subject to the following terms and conditions,  which you should read carefully before using the software.  Using this  software indicates your acceptance of these terms and conditions.  If you do  not agree with these terms and conditions, do not use the software.  .  All rights reserved.  .  Redistribution and use in source or binary forms, with or without  modifications, are permitted provided that the following conditions are met:  .  . Redistributions of source code must retain the above copyright notice, this     list of conditions and the following </w:t>
      </w:r>
      <w:r>
        <w:lastRenderedPageBreak/>
        <w:t>Disclaimer as comments in the code as     well as in the documentation and/or other materials provided with the     distribution.  .  . Redistributions in binary form must reproduce the above copyright notice,     this list of conditions and the following Disclaimer in the documentation     and/or other materials provided with the distribution.  .  . Neither the name of Agere Systems Inc. nor the names of the contributors     may be used to endorse or promote products derived from this software     without specific prior written permission.  .  Disclaimer  .  THIS SOFTWARE IS PROVIDED AS IS AND ANY EXPRESS OR IMPLIED WARRANTIES,  INCLUDING, BUT NOT LIMITED TO, INFRINGEMENT AND THE IMPLIED WARRANTIES OF  MERCHANTABILITY AND FITNESS FOR A PARTICULAR PURPOSE ARE DISCLAIMED.  ANY  USE, MODIFICATION OR DISTRIBUTION OF THIS SOFTWARE IS SOLELY AT THE USERS OWN  RISK. IN NO EVENT SHALL AGERE SYSTEMS INC. OR CONTRIBUTORS BE LIABLE FOR ANY  DIRECT, INDIRECT, INCIDENTAL, SPECIAL, EXEMPLARY, OR CONSEQUENTIAL DAMAGES  (INCLUDING, BUT NOT LIMITED TO, PROCUREMENT OF SUBSTITUTE GOODS OR SERVICES;  LOSS OF USE, DATA, OR PROFITS; OR BUSINESS INTERRUPTION) HOWEVER CAUSED AND  ON ANY THEORY OF LIABILITY, INCLUDING, BUT NOT LIMITED TO, CONTRACT, STRICT  LIABILITY, OR TORT (INCLUDING NEGLIGENCE OR OTHERWISE) ARISING IN ANY WAY OUT  OF THE USE OF THIS SOFTWARE, EVEN IF ADVISED OF THE POSSIBILITY OF SUCH  DAMAGE.</w:t>
      </w:r>
    </w:p>
    <w:p w14:paraId="38A777D1" w14:textId="77777777" w:rsidR="00425AAE" w:rsidRDefault="00425AAE">
      <w:r>
        <w:t>Files: linux-nonfree/cxgb3/ael*.bin Copyright: 2007-2009, NetLogic Microsystems, Inc. License: Binary redistribution  Permission is hereby granted for the distribution of this firmware  data in hexadecimal or equivalent format, provided this copyright  notice is accompanying it.</w:t>
      </w:r>
    </w:p>
    <w:p w14:paraId="0BAC692B" w14:textId="77777777" w:rsidR="00425AAE" w:rsidRDefault="00425AAE">
      <w:r>
        <w:t>Files: linux-nonfree/cxgb3/t3*.bin Copyright: 2003-2009, Chelsio, Inc. License: BSD 2-clause  All rights reserved.  .  Redistribution and use in source and binary forms, with or  without modification, are permitted provided that the following  conditions are met:  .   - Redistributions of source code must retain the above     copyright notice, this list of conditions and the following     disclaimer.  .   - Redistributions in binary form must reproduce the above     copyright notice, this list of conditions and the following     disclaimer in the documentation and/or other materials     provided with the distribution.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04B3ABC" w14:textId="77777777" w:rsidR="00425AAE" w:rsidRDefault="00425AAE">
      <w:r>
        <w:t xml:space="preserve">Files: linux-nonfree/cxgb4/*.bin Copyright: 2011-2013, Chelsio Communications License: Binary redistribution (Chelsio)  All rights reserved.  .  Redistribution and use in binary form, without modification, are  permitted provided that the following conditions are met:  .  1. Redistribution in binary form must reproduce the above copyright     notice, this list of conditions and the following disclaimer in     the documentation and/or other materials provided with the     distribution.  2. The name of Chelsio Communications may not be used to endorse or     promote products derived from this </w:t>
      </w:r>
      <w:r>
        <w:lastRenderedPageBreak/>
        <w:t>software without specific prior     written permission.  3. Reverse engineering, decompilation, or disassembly of this     firmware is not permitted.  .  DISCLAIMER.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1192D45" w14:textId="77777777" w:rsidR="00425AAE" w:rsidRDefault="00425AAE">
      <w:r>
        <w:t>Files: linux-nonfree/dabusb/* Copyright: 1999, BayCom GmbH License: Permissive (BayCom)  Redistribution and use in source and binary forms, with or without  modification, are permitted provided that redistributions of source  code retain the above copyright notice and this comment without  modification.</w:t>
      </w:r>
    </w:p>
    <w:p w14:paraId="0DEA63FF" w14:textId="77777777" w:rsidR="00425AAE" w:rsidRDefault="00425AAE">
      <w:r>
        <w:t>Files: linux-nonfree/dvb-fe-xc5000-1.6.114.fw Copyright: 2009, Xceive Corporation &lt;info@xceive.com&gt; License: Binary redistribution (Xceive)  Permission to use, copy, modify, and/or distribute this software, only  for use with Xceive ICs, for any purpose with or without fee is hereby  granted, provided that the above copyright notice and this permission  notice appear in all source code copies.  .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740ADC64" w14:textId="77777777" w:rsidR="00425AAE" w:rsidRDefault="00425AAE">
      <w:r>
        <w:t>Files: linux-nonfree/dvb-usb-dib0700-1.20.fw Copyright: 2009, DiBcom License: Binary redistribution (DiBcom)  Permission to use, copy, modify, and/or distribute this software for  any purpose with or without fee is hereby granted, provided that the  above copyright notice and this permission notice appear in all  copies.  .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5FB5CF5A" w14:textId="77777777" w:rsidR="00425AAE" w:rsidRDefault="00425AAE">
      <w:r>
        <w:t xml:space="preserve">Files: linux-nonfree/e100/* Copyright: 1999-2001, Intel Corporation License: BSD (Intel)  All rights reserved.  .  Redistribution and use in source and binary forms, with or without  </w:t>
      </w:r>
      <w:r>
        <w:lastRenderedPageBreak/>
        <w:t>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Neither the name of Intel Corporation nor the names of its contributors      may be used to endorse or promote products derived from this software      without specific prior written permission.  .  THIS SOFTWARE IS PROVIDED BY THE COPYRIGHT HOLDERS AND CONTRIBUTORS ``AS IS''  AND ANY EXPRESS OR IMPLIED WARRANTIES, INCLUDING, BUT NOT LIMITED TO, THE  IMPLIED WARRANTIES OF MERCHANTABILITY AND FITNESS FOR A PARTICULAR PURPOSE ARE  DISCLAIMED. IN NO EVENT SHALL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CE0A69B" w14:textId="77777777" w:rsidR="00425AAE" w:rsidRDefault="00425AAE">
      <w:r>
        <w:t>Files: linux-nonfree/ene-ub6250/* Copyright: 2011, ENE Technology Inc. License: Binary redistribution (ENE)  Permission to use, copy, modify, and/or distribute this software for any  purpose with or without fee is hereby granted, provided that the above  copyright notice and this permission notice appear in all copies.  .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31646C44" w14:textId="77777777" w:rsidR="00425AAE" w:rsidRDefault="00425AAE">
      <w:r>
        <w:t xml:space="preserve">Files: linux-nonfree/kaweth/* Copyright: 1999, Kawasaki LSI. License: BSD 4-clause (Kawasaki LSI)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w:t>
      </w:r>
      <w:r>
        <w:tab/>
        <w:t xml:space="preserve">This product includes software developed by Kawasaki LSI.  4. Neither the name of the company nor the names of its contributors     may be used to endorse or promote products derived from this software     without specific prior written permission.  .  THIS SOFTWARE IS PROVIDED BY KAWASAKI LSI ``AS IS'' AND ANY EXPRESS OR  IMPLIED WARRANTIES, INCLUDING, BUT NOT LIMITED TO, THE IMPLIED  WARRANTIES OF MERCHANTABILITY AND FITNESS FOR A PARTICULAR PURPOSE ARE  DISCLAIMED.  IN NO EVENT </w:t>
      </w:r>
      <w:r>
        <w:lastRenderedPageBreak/>
        <w:t>SHALL KAWASAKI LSI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49A2C04" w14:textId="77777777" w:rsidR="00425AAE" w:rsidRDefault="00425AAE">
      <w:r>
        <w:t>Files: linux-nonfree/matrox/* Copyright: 1999, Matrox Graphics Inc. License: Binary redistribution (Matrox)  All Rights Reserved.  .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MATROX GRAPHICS INC., OR ANY OTHER CONTRIBUTORS BE LIABLE FOR ANY CLAIM,  DAMAGES OR OTHER LIABILITY, WHETHER IN AN ACTION OF CONTRACT, TORT OR  OTHERWISE, ARISING FROM, OUT OF OR IN CONNECTION WITH THE SOFTWARE  OR THE USE OR OTHER DEALINGS IN THE SOFTWARE.</w:t>
      </w:r>
    </w:p>
    <w:p w14:paraId="599781F3" w14:textId="77777777" w:rsidR="00425AAE" w:rsidRDefault="00425AAE">
      <w:r>
        <w:t>Files: linux-nonfree/mts_*.fw Copyright: 2005, Multi-Tech Systems, Inc. License: Binary redistribution (MTS)  All firmware components are redistributable in binary form.</w:t>
      </w:r>
    </w:p>
    <w:p w14:paraId="246121B8" w14:textId="77777777" w:rsidR="00425AAE" w:rsidRDefault="00425AAE">
      <w:r>
        <w:t>Files: linux-nonfree/r128/r128_cce.bin, linux-nonfree/radeon/*_cp.bin,  linux-nonfree/radeon/R600_me.bin, linux-nonfree/radeon/R600_pfp.bin,  linux-nonfree/radeon/RS780_*.bin, linux-nonfree/radeon/RV*_me.bin,  linux-nonfree/radeon/RV*_pfp.bin Copyright: 2000-2009, Advanced Micro Devices, Inc. License: Binary redistribution (AMD permissive)  All Rights Reserved.  .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(including the next  paragraph)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IN NO EVENT SHALL THE COPYRIGHT OWNER(S) AND/OR ITS SUPPLIERS BE  LIABLE FOR ANY CLAIM, DAMAGES OR OTHER LIABILITY, WHETHER IN AN ACTION  OF CONTRACT, TORT OR OTHERWISE, ARISING FROM, OUT OF OR IN CONNECTION  WITH THE SOFTWARE OR THE USE OR OTHER DEALINGS IN THE SOFTWARE.</w:t>
      </w:r>
    </w:p>
    <w:p w14:paraId="3D574C89" w14:textId="77777777" w:rsidR="00425AAE" w:rsidRDefault="00425AAE">
      <w:r>
        <w:lastRenderedPageBreak/>
        <w:t>Files: linux-nonfree/radeon/*.bin Copyright: 2009-2014, Advanced Micro Devices, Inc. License: Binary redistribution (AMD restrictive)  All rights reserved.  .  REDISTRIBUTION: Permission is hereby granted, free of any license fees,  to any person obtaining a copy of this microcode (the Software), to  install, reproduce, copy and distribute copies, in binary form only, of  the Software and to permit persons to whom the Software is provided to  do the same, provided that the following conditions are met:  .  No reverse engineering, decompilation, or disassembly of this Software  is permitted.  .  Redistributions must reproduce the above copyright notice, this  permission notice, and the following disclaimers and notices in the  Software documentation and/or other materials provided with the  Software.  .  DISCLAIMER: THE USE OF THE SOFTWARE IS AT YOUR SOLE RISK.  THE SOFTWARE  IS PROVIDED AS IS AND WITHOUT WARRANTY OF ANY KIND AND COPYRIGHT  HOLDER AND ITS LICENSORS EXPRESSLY DISCLAIM ALL WARRANTIES, EXPRESS AND  IMPLIED, INCLUDING, BUT NOT LIMITED TO, THE IMPLIED WARRANTIES OF  MERCHANTABILITY, FITNESS FOR A PARTICULAR PURPOSE AND NON-INFRINGEMENT.  COPYRIGHT HOLDER AND ITS LICENSORS DO NOT WARRANT THAT THE SOFTWARE WILL  MEET YOUR REQUIREMENTS, OR THAT THE OPERATION OF THE SOFTWARE WILL BE  UNINTERRUPTED OR ERROR-FREE.  THE ENTIRE RISK ASSOCIATED WITH THE USE OF  THE SOFTWARE IS ASSUMED BY YOU.  FURTHERMORE, COPYRIGHT HOLDER AND ITS  LICENSORS DO NOT WARRANT OR MAKE ANY REPRESENTATIONS REGARDING THE USE  OR THE RESULTS OF THE USE OF THE SOFTWARE IN TERMS OF ITS CORRECTNESS,  ACCURACY, RELIABILITY, CURRENTNESS, OR OTHERWISE.  .  DISCLAIMER: UNDER NO CIRCUMSTANCES INCLUDING NEGLIGENCE, SHALL COPYRIGHT  HOLDER AND ITS LICENSORS OR ITS DIRECTORS, OFFICERS, EMPLOYEES OR AGENTS  (AUTHORIZED REPRESENTATIVES) BE LIABLE FOR ANY INCIDENTAL, INDIRECT,  SPECIAL OR CONSEQUENTIAL DAMAGES (INCLUDING DAMAGES FOR LOSS OF BUSINESS  PROFITS, BUSINESS INTERRUPTION, LOSS OF BUSINESS INFORMATION, AND THE  LIKE) ARISING OUT OF THE USE, MISUSE OR INABILITY TO USE THE SOFTWARE,  BREACH OR DEFAULT, INCLUDING THOSE ARISING FROM INFRINGEMENT OR ALLEGED  INFRINGEMENT OF ANY PATENT, TRADEMARK, COPYRIGHT OR OTHER INTELLECTUAL  PROPERTY RIGHT EVEN IF COPYRIGHT HOLDER AND ITS AUTHORIZED  REPRESENTATIVES HAS BEEN ADVISED OF THE POSSIBILITY OF SUCH DAMAGES.  IN  NO EVENT SHALL COPYRIGHT HOLDER OR ITS AUTHORIZED REPRESENTATIVES TOTAL  LIABILITY FOR ALL DAMAGES, LOSSES, AND CAUSES OF ACTION (WHETHER IN  CONTRACT, TORT (INCLUDING NEGLIGENCE) OR OTHERWISE) EXCEED THE AMOUNT OF  US$10.  .  Notice:  The Software is subject to United States export laws and  regulations.  You agree to comply with all domestic and international  export laws and regulations that apply to the Software, including but  not limited to the Export Administration Regulations administered by the  U.S. Department of Commerce and International Traffic in Arm Regulations  administered by the U.S. Department of State.  These laws include  restrictions on destinations, end users and end use.</w:t>
      </w:r>
    </w:p>
    <w:p w14:paraId="5920028D" w14:textId="77777777" w:rsidR="00425AAE" w:rsidRDefault="00425AAE">
      <w:r>
        <w:lastRenderedPageBreak/>
        <w:t>Files: linux-nonfree/tehuti/bdx.bin Copyright: 2007, Tehuti Networks Ltd. License: Binary redistribution  Permission is hereby granted for the distribution of this firmware  data in hexadecimal or equivalent format, provided this copyright  notice is accompanying it.</w:t>
      </w:r>
    </w:p>
    <w:p w14:paraId="3C0ED2CF" w14:textId="77777777" w:rsidR="00425AAE" w:rsidRDefault="00425AAE">
      <w:r>
        <w:t>Files: linux-nonfree/tigon/tg3*.bin Copyright: 2000-2003, Broadcom Corporation. License: Binary redistribution  Permission is hereby granted for the distribution of this firmware  data in hexadecimal or equivalent format, provided this copyright  notice is accompanying it.</w:t>
      </w:r>
    </w:p>
    <w:p w14:paraId="1FBA2525" w14:textId="77777777" w:rsidR="00425AAE" w:rsidRDefault="00425AAE">
      <w:r>
        <w:t>Files: linux-nonfree/v4l-cx*.fw License: Binary redistribution (Conexant)  Conexant grants permission to use and redistribute these firmware  files for use with Conexant devices, but not as a part of the Linux  kernel or in any other form which would require these files themselves  to be covered by the terms of the GNU General Public License.  These firmware files are distributed in the hope that they will be  useful, but WITHOUT ANY WARRANTY; without even the implied warranty  of MERCHANTABILITY or FITNESS FOR A PARTICULAR PURPOSE.</w:t>
      </w:r>
    </w:p>
    <w:p w14:paraId="432FBD08" w14:textId="77777777" w:rsidR="00425AAE" w:rsidRDefault="00425AAE">
      <w:r>
        <w:t>[END FILE=firmware-nonfree-0.43/debian/firmware-linux-nonfree.copyright]</w:t>
      </w:r>
    </w:p>
    <w:p w14:paraId="1973A56A" w14:textId="77777777" w:rsidR="00425AAE" w:rsidRDefault="00425AAE" w:rsidP="000727EF">
      <w:pPr>
        <w:pStyle w:val="Heading3"/>
      </w:pPr>
      <w:r>
        <w:t>firmware-nonfree-0.43/debian/firmware-myricom.copyright:</w:t>
      </w:r>
    </w:p>
    <w:p w14:paraId="049D8E41" w14:textId="77777777" w:rsidR="00425AAE" w:rsidRDefault="00425AAE">
      <w:r>
        <w:t>[BEGIN FILE=firmware-nonfree-0.43/debian/firmware-myricom.copyright] The binary firmware may be downloaded from http://git.kernel.org/?p=linux/kernel/git/firmware/linux-firmware.git</w:t>
      </w:r>
    </w:p>
    <w:p w14:paraId="2B6716AD" w14:textId="77777777" w:rsidR="00425AAE" w:rsidRDefault="00425AAE">
      <w:r>
        <w:t>Copyright (c) 2006-2010, Myricom Inc. All rights reserved.</w:t>
      </w:r>
    </w:p>
    <w:p w14:paraId="2CDDB421" w14:textId="77777777" w:rsidR="00425AAE" w:rsidRDefault="00425AAE">
      <w:r>
        <w:t>Redistribution and use in source and binary forms, with or without modification, are permitted provided that the following conditions are met:</w:t>
      </w:r>
    </w:p>
    <w:p w14:paraId="50542231" w14:textId="77777777" w:rsidR="00425AAE" w:rsidRDefault="00425AAE">
      <w:r>
        <w:t xml:space="preserve"> 1. Redistributions of source code must retain the above copyright notice,     this list of conditions and the following disclaimer.</w:t>
      </w:r>
    </w:p>
    <w:p w14:paraId="46B0813A" w14:textId="77777777" w:rsidR="00425AAE" w:rsidRDefault="00425AAE">
      <w:r>
        <w:t xml:space="preserve"> 2. Neither the name of the Myricom Inc, nor the names of its     contributors may be used to endorse or promote products derived from     this software without specific prior written permission.</w:t>
      </w:r>
    </w:p>
    <w:p w14:paraId="7C5A5639"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0AAC5D7" w14:textId="77777777" w:rsidR="00425AAE" w:rsidRDefault="00425AAE">
      <w:r>
        <w:t>[END FILE=firmware-nonfree-0.43/debian/firmware-myricom.copyright]</w:t>
      </w:r>
    </w:p>
    <w:p w14:paraId="227489C5" w14:textId="77777777" w:rsidR="00425AAE" w:rsidRDefault="00425AAE" w:rsidP="000727EF">
      <w:pPr>
        <w:pStyle w:val="Heading3"/>
      </w:pPr>
      <w:r>
        <w:lastRenderedPageBreak/>
        <w:t>firmware-nonfree-0.43/debian/firmware-qlogic.copyright:</w:t>
      </w:r>
    </w:p>
    <w:p w14:paraId="6BD61B09" w14:textId="77777777" w:rsidR="00425AAE" w:rsidRDefault="00425AAE">
      <w:r>
        <w:t>[BEGIN FILE=firmware-nonfree-0.43/debian/firmware-qlogic.copyright] The files in this package were downloaded from http://git.kernel.org/?p=linux/kernel/git/firmware/linux-firmware.git</w:t>
      </w:r>
    </w:p>
    <w:p w14:paraId="0FD82B9F" w14:textId="77777777" w:rsidR="00425AAE" w:rsidRDefault="00425AAE">
      <w:r>
        <w:t>The following notice applies to qlogic/1040.bin, qlogic/1280.bin, qlogic/12160.bin:</w:t>
      </w:r>
    </w:p>
    <w:p w14:paraId="730E3645" w14:textId="77777777" w:rsidR="00425AAE" w:rsidRDefault="00425AAE">
      <w:r>
        <w:t>Copyright:     Copyright (C) 1995, 1996, 1997, 1998, 1999, 2000 QLogic, Inc.</w:t>
      </w:r>
    </w:p>
    <w:p w14:paraId="0344E829" w14:textId="77777777" w:rsidR="00425AAE" w:rsidRDefault="00425AAE">
      <w:r>
        <w:t>License:     Redistribution and use in source and binary forms are permitted provided     that the following conditions are met:     1. Redistribution of source code must retain the above copyright        notice, this list of conditions and the following disclaimer.     2. Redistribution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058B2060" w14:textId="77777777" w:rsidR="00425AAE" w:rsidRDefault="00425AAE">
      <w:r>
        <w:t xml:space="preserve">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565AE30" w14:textId="77777777" w:rsidR="00425AAE" w:rsidRDefault="00425AAE">
      <w:r>
        <w:t>The following notice applies to sd7220.fw:</w:t>
      </w:r>
    </w:p>
    <w:p w14:paraId="68D83175" w14:textId="77777777" w:rsidR="00425AAE" w:rsidRDefault="00425AAE">
      <w:r>
        <w:t>Copyright:     Copyright (c) 2007, 2008 QLogic Corporation. All rights reserved.</w:t>
      </w:r>
    </w:p>
    <w:p w14:paraId="48EE31BE" w14:textId="77777777" w:rsidR="00425AAE" w:rsidRDefault="00425AAE">
      <w:r>
        <w:t>License:     The OpenIB.org BSD license:</w:t>
      </w:r>
    </w:p>
    <w:p w14:paraId="74F71080" w14:textId="77777777" w:rsidR="00425AAE" w:rsidRDefault="00425AAE">
      <w:r>
        <w:t xml:space="preserve">        Redistribution and use in source and binary forms, with or         without modification, are permitted provided that the following         conditions are met:</w:t>
      </w:r>
    </w:p>
    <w:p w14:paraId="4540ED78" w14:textId="77777777" w:rsidR="00425AAE" w:rsidRDefault="00425AAE">
      <w:r>
        <w:t xml:space="preserve">         - Redistributions of source code must retain the above            copyright notice, this list of conditions and the following            disclaimer.</w:t>
      </w:r>
    </w:p>
    <w:p w14:paraId="66E2EEE1"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2AF32939"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D81305F" w14:textId="77777777" w:rsidR="00425AAE" w:rsidRDefault="00425AAE">
      <w:r>
        <w:lastRenderedPageBreak/>
        <w:t>The following notice applies to ql2100_fw.bin, ql2200_fw.bin, ql2300_fw.bin, ql2322_fw.bin, ql2400_fwbin, ql2500_fw.bin:</w:t>
      </w:r>
    </w:p>
    <w:p w14:paraId="70297CFB" w14:textId="77777777" w:rsidR="00425AAE" w:rsidRDefault="00425AAE">
      <w:r>
        <w:t>Copyright:     Copyright (C) 2003-2006 QLogic Corporation</w:t>
      </w:r>
    </w:p>
    <w:p w14:paraId="02ACAC89" w14:textId="77777777" w:rsidR="00425AAE" w:rsidRDefault="00425AAE">
      <w:r>
        <w:t>License:     You may redistribute the hardware specific firmware binary file     under the following terms:</w:t>
      </w:r>
    </w:p>
    <w:p w14:paraId="3563C748" w14:textId="77777777" w:rsidR="00425AAE" w:rsidRDefault="00425AAE">
      <w:r>
        <w:tab/>
        <w:t xml:space="preserve">1. Redistribution of source code (only if applicable), </w:t>
      </w:r>
      <w:r>
        <w:tab/>
        <w:t xml:space="preserve">   must retain the above copyright notice, this list of </w:t>
      </w:r>
      <w:r>
        <w:tab/>
        <w:t xml:space="preserve">   conditions and the following disclaimer.</w:t>
      </w:r>
    </w:p>
    <w:p w14:paraId="4FE0E1E2" w14:textId="77777777" w:rsidR="00425AAE" w:rsidRDefault="00425AAE">
      <w:r>
        <w:tab/>
        <w:t xml:space="preserve">2. Redistribution in binary form must reproduce the above </w:t>
      </w:r>
      <w:r>
        <w:tab/>
        <w:t xml:space="preserve">   copyright notice, this list of conditions and the </w:t>
      </w:r>
      <w:r>
        <w:tab/>
        <w:t xml:space="preserve">   following disclaimer in the documentation and/or other </w:t>
      </w:r>
      <w:r>
        <w:tab/>
        <w:t xml:space="preserve">   materials provided with the distribution.</w:t>
      </w:r>
    </w:p>
    <w:p w14:paraId="01468BF3" w14:textId="77777777" w:rsidR="00425AAE" w:rsidRDefault="00425AAE">
      <w:r>
        <w:tab/>
        <w:t xml:space="preserve">3. The name of QLogic Corporation may not be used to </w:t>
      </w:r>
      <w:r>
        <w:tab/>
        <w:t xml:space="preserve">   endorse or promote products derived from this software </w:t>
      </w:r>
      <w:r>
        <w:tab/>
        <w:t xml:space="preserve">   without specific prior written permission</w:t>
      </w:r>
    </w:p>
    <w:p w14:paraId="0A738B86" w14:textId="77777777" w:rsidR="00425AAE" w:rsidRDefault="00425AAE">
      <w:r>
        <w:t xml:space="preserve">    REGARDLESS OF WHAT LICENSING MECHANISM IS USED OR APPLICABLE,     THIS PROGRAM IS PROVIDED BY QLOGIC CORPORATION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DBC4789" w14:textId="77777777" w:rsidR="00425AAE" w:rsidRDefault="00425AAE">
      <w:r>
        <w:t xml:space="preserve">    USER ACKNOWLEDGES AND AGREES THAT USE OF THIS PROGRAM WILL NOT     CREATE OR GIVE GROUNDS FOR A LICENSE BY IMPLICATION, ESTOPPEL, OR     OTHERWISE IN ANY INTELLECTUAL PROPERTY RIGHTS (PATENT, COPYRIGHT,     TRADE SECRET, MASK WORK, OR OTHER PROPRIETARY RIGHT) EMBODIED IN     ANY OTHER QLOGIC HARDWARE OR SOFTWARE EITHER SOLELY OR IN     COMBINATION WITH THIS PROGRAM. [END FILE=firmware-nonfree-0.43/debian/firmware-qlogic.copyright]</w:t>
      </w:r>
    </w:p>
    <w:p w14:paraId="0B110610" w14:textId="77777777" w:rsidR="00425AAE" w:rsidRDefault="00425AAE" w:rsidP="000727EF">
      <w:pPr>
        <w:pStyle w:val="Heading3"/>
      </w:pPr>
      <w:r>
        <w:t>firmware-nonfree-0.43/debian/firmware-ralink.copyright:</w:t>
      </w:r>
    </w:p>
    <w:p w14:paraId="272240E2" w14:textId="77777777" w:rsidR="00425AAE" w:rsidRDefault="00425AAE">
      <w:r>
        <w:t>[BEGIN FILE=firmware-nonfree-0.43/debian/firmware-ralink.copyright] The binary firmware may be downloaded from http://git.kernel.org/?p=linux/kernel/git/firmware/linux-firmware.git</w:t>
      </w:r>
    </w:p>
    <w:p w14:paraId="681FEE9C" w14:textId="77777777" w:rsidR="00425AAE" w:rsidRDefault="00425AAE">
      <w:r>
        <w:t>Copyright (c) 2007, Ralink Technology Corporation All rights reserved.</w:t>
      </w:r>
    </w:p>
    <w:p w14:paraId="2C11CA53" w14:textId="77777777" w:rsidR="00425AAE" w:rsidRDefault="00425AAE">
      <w:r>
        <w:t>Redistribution.  Redistribution and use in binary form, without modification, are permitted provided that the following conditions are met:</w:t>
      </w:r>
    </w:p>
    <w:p w14:paraId="418BA6AC" w14:textId="77777777" w:rsidR="00425AAE" w:rsidRDefault="00425AAE">
      <w:r>
        <w:t xml:space="preserve">* Redistributions must reproduce the above copyright notice and the   following disclaimer in the documentation and/or other materials   provided with the distribution. * Neither the name of Ralink Technology Corporation nor the names of its   suppliers may be used to endorse or promote products derived from this   software without specific </w:t>
      </w:r>
      <w:r>
        <w:lastRenderedPageBreak/>
        <w:t>prior written permission. * No reverse engineering, decompilation, or disassembly of this software   is permitted.</w:t>
      </w:r>
    </w:p>
    <w:p w14:paraId="2585EA21" w14:textId="77777777" w:rsidR="00425AAE" w:rsidRDefault="00425AAE">
      <w:r>
        <w:t>Limited patent license. Ralink Technology Corporation grants a world-wide, royalty-free, non-exclusive license under patents it now or hereafter owns or controls to make, have made, use, import, offer to sell and sell (Utilize) this software, but solely to the extent that any such patent is necessary to Utilize the software alone, or in combination with an operating system licensed under an approved Open Source license as listed by the Open Source Initiative at http://opensource.org/licenses.  The patent license shall not apply to any other combinations which include this software.  No hardware per se is licensed hereunder.</w:t>
      </w:r>
    </w:p>
    <w:p w14:paraId="1D73BF12" w14:textId="77777777" w:rsidR="00425AAE" w:rsidRDefault="00425AAE">
      <w:r>
        <w:t>DISCLAIMER.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C75C929" w14:textId="77777777" w:rsidR="00425AAE" w:rsidRDefault="00425AAE">
      <w:r>
        <w:t>[END FILE=firmware-nonfree-0.43/debian/firmware-ralink.copyright]</w:t>
      </w:r>
    </w:p>
    <w:p w14:paraId="4DB32FDE" w14:textId="77777777" w:rsidR="00425AAE" w:rsidRDefault="00425AAE" w:rsidP="000727EF">
      <w:pPr>
        <w:pStyle w:val="Heading3"/>
      </w:pPr>
      <w:r>
        <w:t>firmware-nonfree-0.43/debian/firmware-realtek.copyright:</w:t>
      </w:r>
    </w:p>
    <w:p w14:paraId="6E4028CB" w14:textId="77777777" w:rsidR="00425AAE" w:rsidRDefault="00425AAE">
      <w:r>
        <w:t>[BEGIN FILE=firmware-nonfree-0.43/debian/firmware-realtek.copyright] The binary firmware may be downloaded from http://git.kernel.org/?p=linux/kernel/git/firmware/linux-firmware.git</w:t>
      </w:r>
    </w:p>
    <w:p w14:paraId="2E69E916" w14:textId="77777777" w:rsidR="00425AAE" w:rsidRDefault="00425AAE">
      <w:r>
        <w:t>Files: realtek/rtl_nic/* Copyright: 2010-2013, Realtek Semiconductor Corporation  License: Binary redistribution (Realtek permissive)  Permission is hereby granted for the distribution of this firmware  data in hexadecimal or equivalent format, provided this copyright  notice is accompanying it.</w:t>
      </w:r>
    </w:p>
    <w:p w14:paraId="301FB5DA" w14:textId="77777777" w:rsidR="00425AAE" w:rsidRDefault="00425AAE">
      <w:r>
        <w:t xml:space="preserve">Files: realtek/RTL8192E/*, realtek/RTL8192SU/*, realtek/rtlwifi/* Copyright: 2009-2010, Realtek Semiconductor Corporation  License: Binary redistribution (Realtek restrictive)  All rights reserved.  .  Redistribution.  Redistribution and use in binary form, without   modification, are permitted provided that the following conditions are   met:  .  * Redistributions must reproduce the above copyright notice and the     following disclaimer in the documentation and/or other materials     provided with the distribution.   * Neither the name of Realtek Semiconductor Corporation nor the names of its    suppliers may be used to endorse or promote products derived from this    software without specific prior written permission.   * No reverse engineering, decompilation, or disassembly of this software     is permitted.  .  Limited patent license. Realtek Semiconductor Corporation grants a world-wide,   royalty-free, non-exclusive license under patents it now or hereafter   owns or controls to make, have made, use, import, offer to sell and   sell (Utilize) this software, but solely to the extent that any   such </w:t>
      </w:r>
      <w:r>
        <w:lastRenderedPageBreak/>
        <w:t>patent is necessary to Utilize the software alone, or in   combination with an operating system licensed under an approved Open   Source license as listed by the Open Source Initiative at   http://opensource.org/licenses.  The patent license shall not apply to   any other combinations which include this software.  No hardware per   se is licensed hereunder.  .  DISCLAIMER.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B904343" w14:textId="77777777" w:rsidR="00425AAE" w:rsidRDefault="00425AAE">
      <w:r>
        <w:t>[END FILE=firmware-nonfree-0.43/debian/firmware-realtek.copyright]</w:t>
      </w:r>
    </w:p>
    <w:p w14:paraId="78713DB9" w14:textId="77777777" w:rsidR="00425AAE" w:rsidRDefault="00425AAE" w:rsidP="000727EF">
      <w:pPr>
        <w:pStyle w:val="Heading3"/>
      </w:pPr>
      <w:r>
        <w:t>firmware-nonfree-0.43/debian/firmware-samsung.copyright:</w:t>
      </w:r>
    </w:p>
    <w:p w14:paraId="2B59E0FD" w14:textId="77777777" w:rsidR="00425AAE" w:rsidRDefault="00425AAE">
      <w:r>
        <w:t>[BEGIN FILE=firmware-nonfree-0.43/debian/firmware-samsung.copyright] The binary firmware may be downloaded from http://git.kernel.org/?p=linux/kernel/git/firmware/linux-firmware.git</w:t>
      </w:r>
    </w:p>
    <w:p w14:paraId="32190A46" w14:textId="77777777" w:rsidR="00425AAE" w:rsidRDefault="00425AAE">
      <w:r>
        <w:t>Samsung grants permission to use and redistribute aforementioned firmware files for the use with Exynos series devices, but not as part of the Linux kernel, or in any other form which would require these files themselves to be covered by the terms of the GNU General Public License.</w:t>
      </w:r>
    </w:p>
    <w:p w14:paraId="05ABFA66" w14:textId="77777777" w:rsidR="00425AAE" w:rsidRDefault="00425AAE">
      <w:r>
        <w:t>These firmware files are distributed in the hope that they will be useful, but WITHOUT ANY WARRANTY; without even the implied warranty of MERCHANTABILITY or FITNESS FOR A PARTICULAR PURPOSE.</w:t>
      </w:r>
    </w:p>
    <w:p w14:paraId="31B1BBCD" w14:textId="77777777" w:rsidR="00425AAE" w:rsidRDefault="00425AAE">
      <w:r>
        <w:t>[END FILE=firmware-nonfree-0.43/debian/firmware-samsung.copyright]</w:t>
      </w:r>
    </w:p>
    <w:p w14:paraId="0A7E696A" w14:textId="77777777" w:rsidR="00425AAE" w:rsidRDefault="00425AAE" w:rsidP="000727EF">
      <w:pPr>
        <w:pStyle w:val="Heading3"/>
      </w:pPr>
      <w:r>
        <w:t>firmware-nonfree-0.43/debian/firmware-ti-connectivity.copyright:</w:t>
      </w:r>
    </w:p>
    <w:p w14:paraId="2E9EB4FE" w14:textId="77777777" w:rsidR="00425AAE" w:rsidRDefault="00425AAE">
      <w:r>
        <w:t>[BEGIN FILE=firmware-nonfree-0.43/debian/firmware-ti-connectivity.copyright] The binary firmware may be downloaded from http://git.kernel.org/?p=linux/kernel/git/firmware/linux-firmware.git</w:t>
      </w:r>
    </w:p>
    <w:p w14:paraId="19923191" w14:textId="77777777" w:rsidR="00425AAE" w:rsidRDefault="00425AAE">
      <w:r>
        <w:t>Files: ti-connectivity/ti-connectivity/wl1251-fw.bin,  ti-connectivity/ti-connectivity/wl1251-nvs.bin Copyright: 2000-2013, Texas Instruments Incorporated License: Binary redistribution (wl1251)  All rights reserved not granted herein.  .  Limited License.  .  Texas Instruments Incorporated grants a world-wide, royalty-free, non-exclusive  license under copyrights and patents it now or hereafter owns or controls to  make, have made, use, import, offer to sell and sell (Utilize) this software  subject to the terms herein.  With respect to the foregoing patent license,  such license is granted  solely to the extent that any such patent is necessary  to Utilize the software alone.  The patent license shall not apply to any  combinations which include this software, other than combinations with devices  manufactured by or for TI (â€œTI Devicesâ€</w:t>
      </w:r>
      <w:r>
        <w:rPr>
          <w:rFonts w:ascii="Calibri" w:hAnsi="Calibri" w:cs="Calibri"/>
        </w:rPr>
        <w:t></w:t>
      </w:r>
      <w:r>
        <w:t xml:space="preserve">).  No hardware patent is </w:t>
      </w:r>
      <w:r>
        <w:lastRenderedPageBreak/>
        <w:t>licensed  hereunder.  .  Redistributions must preserve existing copyright notices and reproduce this  license (including the above copyright notice and the disclaimer and (if  applicable) source code license limitations below) in the documentation and/or  other materials provided with the distribution  .  Redistribution and use in binary form, without modification, are permitted  provided that the following conditions are met:  .  *</w:t>
      </w:r>
      <w:r>
        <w:tab/>
        <w:t xml:space="preserve">No reverse engineering, decompilation, or disassembly of this software  </w:t>
      </w:r>
      <w:r>
        <w:tab/>
        <w:t>is permitted with respect to any software provided in binary form.  .  *</w:t>
      </w:r>
      <w:r>
        <w:tab/>
        <w:t xml:space="preserve">any redistribution and use are licensed by TI for use only with TI  </w:t>
      </w:r>
      <w:r>
        <w:tab/>
        <w:t>Devices.  .  *</w:t>
      </w:r>
      <w:r>
        <w:tab/>
        <w:t xml:space="preserve">Nothing shall obligate TI to provide you with source code for the  </w:t>
      </w:r>
      <w:r>
        <w:tab/>
        <w:t>software licensed and provided to you in object code.  .  If software source code is provided to you, modification and redistribution of  the source code are permitted provided that the following conditions are met:  .  *</w:t>
      </w:r>
      <w:r>
        <w:tab/>
        <w:t xml:space="preserve">any redistribution and use of the source code, including any resulting  </w:t>
      </w:r>
      <w:r>
        <w:tab/>
        <w:t>derivative works, are licensed by TI for use only with TI Devices.  .  *</w:t>
      </w:r>
      <w:r>
        <w:tab/>
        <w:t xml:space="preserve">any redistribution and use of any object code compiled from the source  </w:t>
      </w:r>
      <w:r>
        <w:tab/>
        <w:t xml:space="preserve">code and any resulting derivative works, are licensed by TI for use  </w:t>
      </w:r>
      <w:r>
        <w:tab/>
        <w:t>only with TI Devices.  .  Neither the name of Texas Instruments Incorporated nor the names of its  suppliers may be used to endorse or promote products derived from this software  without specific prior written permission.  .  DISCLAIMER.  .  THIS SOFTWARE IS PROVIDED BY TI AND TIâ€™S LICENSORS AS IS AND ANY EXPRESS OR  IMPLIED WARRANTIES, INCLUDING, BUT NOT LIMITED TO, THE IMPLIED WARRANTIES OF  MERCHANTABILITY AND FITNESS FOR A PARTICULAR PURPOSE ARE DISCLAIMED. IN NO  EVENT SHALL TI AND TIâ€™S LICENSORS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884517C" w14:textId="77777777" w:rsidR="00425AAE" w:rsidRDefault="00425AAE">
      <w:r>
        <w:t xml:space="preserve">Files: ti-connectivity/ti-connectivity/* Copyright: 2011, Texas Instruments Incorporated License: TI Technology and Software Publicly Available Software License  All rights reserved.  .  Redistribution.  .  Redistribution and use in binary form, without modification, are  permitted provided that the following conditions are met:  .   * Redistributions must preserve existing copyright notices and reproduce     this license (including the above copyright notice and the disclaimer below)     in the documentation and/or other materials provided with the distribution.  .   * Neither the name of Texas Instruments Incorporated nor the names of     its suppliers may be used to endorse or promote products derived     from this software without specific prior written permission.  .   * No reverse engineering, decompilation, or disassembly of this     software is permitted.  .  Limited patent license.  .  Texas Instruments Incorporated grants a world-wide, royalty-free,  non-exclusive license under patents it now or hereafter owns or controls  to make, have made, use, import, offer to sell and sell (Utilize) this  software, but solely to the extent that any such patent is necessary  to Utilize the software alone.  The patent license shall not apply to  any combinations which include this software.  No hardware per se is  licensed hereunder.  .  DISCLAIMER.  .  THIS SOFTWARE IS PROVIDED BY THE COPYRIGHT HOLDERS AND CONTRIBUTORS  AS IS AND ANY </w:t>
      </w:r>
      <w:r>
        <w:lastRenderedPageBreak/>
        <w:t>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736B24D" w14:textId="77777777" w:rsidR="00425AAE" w:rsidRDefault="00425AAE">
      <w:r>
        <w:t>[END FILE=firmware-nonfree-0.43/debian/firmware-ti-connectivity.copyright]</w:t>
      </w:r>
    </w:p>
    <w:p w14:paraId="78630CE9" w14:textId="77777777" w:rsidR="00425AAE" w:rsidRDefault="00425AAE" w:rsidP="000727EF">
      <w:pPr>
        <w:pStyle w:val="Heading2fegan"/>
      </w:pPr>
      <w:bookmarkStart w:id="157" w:name="_Toc399937975"/>
      <w:r>
        <w:t>fixtures-0.3.16</w:t>
      </w:r>
      <w:bookmarkEnd w:id="157"/>
    </w:p>
    <w:p w14:paraId="0AF337CA" w14:textId="77777777" w:rsidR="00425AAE" w:rsidRDefault="00425AAE" w:rsidP="00053D4A">
      <w:r>
        <w:tab/>
        <w:t>Apache 2</w:t>
      </w:r>
      <w:r>
        <w:tab/>
        <w:t>http://www.apache.org/licenses/LICENSE-2.0</w:t>
      </w:r>
    </w:p>
    <w:p w14:paraId="2FAFFEA6" w14:textId="77777777" w:rsidR="00425AAE" w:rsidRDefault="00425AAE" w:rsidP="000727EF">
      <w:pPr>
        <w:pStyle w:val="Heading2fegan"/>
      </w:pPr>
      <w:bookmarkStart w:id="158" w:name="_Toc399937976"/>
      <w:r>
        <w:t>fixtures-0.3.16</w:t>
      </w:r>
      <w:bookmarkEnd w:id="158"/>
    </w:p>
    <w:p w14:paraId="0DC8FDF9" w14:textId="77777777" w:rsidR="00425AAE" w:rsidRDefault="00425AAE" w:rsidP="00053D4A">
      <w:r>
        <w:tab/>
        <w:t>BSD 3 Clause</w:t>
      </w:r>
      <w:r>
        <w:tab/>
        <w:t>http://www.opensource.org/licenses/BSD-3-Clause</w:t>
      </w:r>
    </w:p>
    <w:p w14:paraId="72C400DC" w14:textId="77777777" w:rsidR="00425AAE" w:rsidRDefault="00425AAE" w:rsidP="000727EF">
      <w:pPr>
        <w:pStyle w:val="Heading2fegan"/>
      </w:pPr>
      <w:bookmarkStart w:id="159" w:name="_Toc399937977"/>
      <w:r>
        <w:t>flake8-2.1.0</w:t>
      </w:r>
      <w:bookmarkEnd w:id="159"/>
    </w:p>
    <w:p w14:paraId="6461FC18" w14:textId="77777777" w:rsidR="00425AAE" w:rsidRDefault="00425AAE" w:rsidP="00053D4A">
      <w:r>
        <w:tab/>
        <w:t>MIT</w:t>
      </w:r>
      <w:r>
        <w:tab/>
        <w:t>http://www.opensource.org/licenses/mit-license.php</w:t>
      </w:r>
    </w:p>
    <w:p w14:paraId="1E110E72" w14:textId="77777777" w:rsidR="00425AAE" w:rsidRDefault="00425AAE" w:rsidP="000727EF">
      <w:pPr>
        <w:pStyle w:val="Heading2"/>
      </w:pPr>
      <w:r>
        <w:t xml:space="preserve"> </w:t>
      </w:r>
      <w:bookmarkStart w:id="160" w:name="_Toc399937978"/>
      <w:r>
        <w:t>fontconfig (version 2.11.0):</w:t>
      </w:r>
      <w:bookmarkEnd w:id="160"/>
    </w:p>
    <w:p w14:paraId="0F63EA35" w14:textId="77777777" w:rsidR="00425AAE" w:rsidRDefault="00425AAE" w:rsidP="000727EF">
      <w:pPr>
        <w:pStyle w:val="Heading3"/>
      </w:pPr>
      <w:r>
        <w:t>fontconfig-2.11.0/debian/copyright:</w:t>
      </w:r>
    </w:p>
    <w:p w14:paraId="071CAEFA" w14:textId="77777777" w:rsidR="00425AAE" w:rsidRDefault="00425AAE">
      <w:r>
        <w:t>[BEGIN FILE=fontconfig-2.11.0/debian/copyright] This package was debianized by Colin Walters &lt;walters@debian.org&gt; on Sun, 13 Oct 2002 15:01:50 -0400</w:t>
      </w:r>
    </w:p>
    <w:p w14:paraId="72715760" w14:textId="77777777" w:rsidR="00425AAE" w:rsidRDefault="00425AAE">
      <w:r>
        <w:t>It was downloaded from http://www.fontconfig.org/</w:t>
      </w:r>
    </w:p>
    <w:p w14:paraId="013204AD" w14:textId="77777777" w:rsidR="00425AAE" w:rsidRDefault="00425AAE">
      <w:r>
        <w:t>Upstream Author: Keith Packard</w:t>
      </w:r>
    </w:p>
    <w:p w14:paraId="76EA0BA1" w14:textId="77777777" w:rsidR="00425AAE" w:rsidRDefault="00425AAE">
      <w:r>
        <w:t>Copyright:</w:t>
      </w:r>
    </w:p>
    <w:p w14:paraId="0BCD14D5" w14:textId="77777777" w:rsidR="00425AAE" w:rsidRDefault="00425AAE">
      <w:r>
        <w:t>Copyright Â© 2001,2003 Keith Packard</w:t>
      </w:r>
    </w:p>
    <w:p w14:paraId="55A4D943"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Keith Packard not be used in advertising or publicity pertaining to distribution of the software without specific, written prior permission.  Keith Packard makes no representations about the suitability of this software for any purpose.  It is provided as is without express or implied warranty.</w:t>
      </w:r>
    </w:p>
    <w:p w14:paraId="302FCDC9" w14:textId="77777777" w:rsidR="00425AAE" w:rsidRDefault="00425AAE">
      <w:r>
        <w:t xml:space="preserve">KEITH PACKARD DISCLAIMS ALL WARRANTIES WITH REGARD TO THIS SOFTWARE, INCLUDING ALL IMPLIED WARRANTIES OF MERCHANTABILITY AND </w:t>
      </w:r>
      <w:r>
        <w:lastRenderedPageBreak/>
        <w:t>FITNESS, IN NO EVENT SHALL KEITH PACKARD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34F667D2" w14:textId="77777777" w:rsidR="00425AAE" w:rsidRDefault="00425AAE">
      <w:r>
        <w:t>[END FILE=fontconfig-2.11.0/debian/copyright]</w:t>
      </w:r>
    </w:p>
    <w:p w14:paraId="6BF9A7EC" w14:textId="77777777" w:rsidR="00425AAE" w:rsidRDefault="00425AAE" w:rsidP="000727EF">
      <w:pPr>
        <w:pStyle w:val="Heading2"/>
      </w:pPr>
      <w:bookmarkStart w:id="161" w:name="_Toc399937979"/>
      <w:r>
        <w:t>fontconfig,</w:t>
      </w:r>
      <w:bookmarkEnd w:id="161"/>
      <w:r>
        <w:t xml:space="preserve"> </w:t>
      </w:r>
    </w:p>
    <w:p w14:paraId="63ABF142" w14:textId="77777777" w:rsidR="00425AAE" w:rsidRDefault="00425AAE" w:rsidP="00E77BEE">
      <w:r>
        <w:t>%% This notice is provided with respect to fontconfig, which may be included with this software:  Id: COPYING,v 1.3 2003/04/04 20:17:40 keithp Exp $ Copyright 2001,2003 Keith Packard</w:t>
      </w:r>
    </w:p>
    <w:p w14:paraId="565359CD"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Keith Packard not be used in advertising or publicity pertaining to distribution of the software without specific, written prior permission.  Keith Packard makes no representations about the suitability of this software for any purpose.  It is provided as is without express or implied warranty.</w:t>
      </w:r>
    </w:p>
    <w:p w14:paraId="56A8EBBB" w14:textId="77777777" w:rsidR="00425AAE" w:rsidRDefault="00425AAE" w:rsidP="00E77BEE">
      <w:r>
        <w:t>KEITH PACKARD DISCLAIMS ALL WARRANTIES WITH REGARD TO THIS SOFTWARE, INCLUDING ALL IMPLIED WARRANTIES OF MERCHANTABILITY AND FITNESS, IN NO EVENT SHALL KEITH PACKARD BE LIABLE FOR ANY SPECIAL, INDIRECT OR CONSEQUENTIAL DAMAGES OR ANY DAMAGES WHATSOEVER RESULTING FROM LOSS OF USE, DATA OR PROFITS, WHETHER IN AN ACTION OF CONTRACT, NEGLIGENCE OR OTHER TORTIOUS ACTION, ARISING OUT OF OR IN CONNECTION WITH THE USE OR PERFORMANCE OF THIS SOFTWARE. %% This notice is provided with respect to XFree86, which may be included with this software:  Copyright (C) 1994-2002 The XFree86 Project, Inc. All Rights Reserved.</w:t>
      </w:r>
    </w:p>
    <w:p w14:paraId="2968521B"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222A23D" w14:textId="77777777" w:rsidR="00425AAE" w:rsidRDefault="00425AAE">
      <w:r>
        <w:t>The above copyright notice and this permission notice shall be included in all copies or substantial portions of the Software.</w:t>
      </w:r>
    </w:p>
    <w:p w14:paraId="25B6BC21" w14:textId="77777777" w:rsidR="00425AAE" w:rsidRDefault="00425AAE">
      <w:r>
        <w:t>THE SOFTWARE IS PROVIDED AS IS, WITHOUT WARRANTY OF ANY KIND, EXPRESS OR IMPLIED, INCLUDING BUT NOT LIMITED TO THE WARRANTIES OF MERCHANTABILITY, FITNESS FOR A PARTICULAR PURPOSE AND NONINFRINGEMENT. IN NO EVENT SHALL THE XFREE86 PROJECT BE LIABLE FOR ANY CLAIM, DAMAGES OR OTHER LIABILITY, WHETHER IN AN ACTION OF CONTRACT, TORT OR OTHERWISE, ARISING FROM, OUT OF OR IN CONNECTION WITH THE SOFTWARE OR THE USE OR OTHER DEALINGS IN THE SOFTWARE.</w:t>
      </w:r>
    </w:p>
    <w:p w14:paraId="6E5BF9C7" w14:textId="77777777" w:rsidR="00425AAE" w:rsidRDefault="00425AAE" w:rsidP="00E77BEE">
      <w:r>
        <w:t xml:space="preserve">Except as contained in this notice, the name of the XFree86 Project shall not be used in advertising or otherwise to promote the sale, use or other dealings in this Software </w:t>
      </w:r>
      <w:r>
        <w:lastRenderedPageBreak/>
        <w:t xml:space="preserve">without prior written authorization from the XFree86 Project. %% This notice is provided with respect to Fast Infoset, which may be included with this software:  * Fast Infoset ver. 0.1 software (Software)  *  * Copyright, 2004-2005 Sun Microsystems, Inc. All Rights Reserved.  *  * Software is licensed under the Apache License, Version 2.0 (the License);  * you may not use this file except in compliance with the License. You may  * obtain a copy of the License at:  Â *  Â * http://www.apache.org/licenses/LICENSE-2.0  Â *  Â * Unless required by applicable law or agreed to in writing, software  * distributed under the License is distributed on an AS IS BASIS, WITHOUT  * WARRANTIES OR CONDITIONS OF ANY KIND, either express or implied. See the  * License for the specific language governing permissions and limitations.  *  * Sun supports and benefits from the global community of open source  * developers, and thanks the community for its important contributions and  * open standards-based technology, which Sun has adopted into many of its  * products.  *  * Please note that portions of Software may be provided with notices and  * open source licenses from such communities and third parties that govern the  * use of those portions, and any licenses granted hereunder do not alter any  * rights and obligations you may have under such open source licenses,  * however, the disclaimer of warranty and limitation of liability provisions  * in this License will apply to all Software in this distribution.  *  * You acknowledge that the Software is not designed, licensed or intended  * for use in the design, construction, operation or maintenance of any nuclear  * facility.  *  * Apache License  * Version 2.0, January 2004  * http://www.apache.org/licenses/  *  */  /*  * ====================================================================  *  * This code is subject to the freebxml License, Version 1.1  *  * Copyright (c) 2001 - 2005 freebxml.org. All rights reserved.  *  * $Header: /cvs/fi/FastInfoset/src/com/sun/xml/internal/fastinfoset/AbstractResourceBundle.java,v 1.2  *Â  ====================================================================  */  %% This notice is provided with respect to Kerberos, which may be included with this software: </w:t>
      </w:r>
    </w:p>
    <w:p w14:paraId="598A458C" w14:textId="77777777" w:rsidR="00425AAE" w:rsidRDefault="00425AAE">
      <w:r>
        <w:t xml:space="preserve">/*   * Copyright (C) 1998 by the FundsXpress, INC.   *   * All rights reserved.   *   * Export of this software from the United States of America may require   * a specific license from the United States Government.Â  It is the   * responsibility of any person or organization contemplating export to   * obtain such a license before exporting.   *   * WITHIN THAT CONSTRAINT, permission to use, copy, modify, and   * distribute this software and its documentation for any purpose and   * without fee is hereby granted, provided that the above copyright   * notice appear in all copies and that both that copyright notice and   * this permission notice appear in supporting documentation, and that   * the name of FundsXpress. not be used in advertising or publicity pertaining   * to distribution of the software without specific, written prior   * permission. FundsXpress makes no representations about the suitability of   * this software for any purpose. It is provided as is without express   * or implied warranty.   *   * THIS SOFTWARE IS PROVIDED ``AS IS'' AND WITHOUT ANY EXPRESS OR   * IMPLIED WARRANTIES, INCLUDING, WITHOUT LIMITATION, THE IMPLIED   * WARRANTIES OF MERCHANTIBILITY AND FITNESS FOR A PARTICULAR PURPOSE.   */ </w:t>
      </w:r>
    </w:p>
    <w:p w14:paraId="289AE83F" w14:textId="77777777" w:rsidR="00425AAE" w:rsidRDefault="00425AAE" w:rsidP="000727EF">
      <w:pPr>
        <w:pStyle w:val="Heading2"/>
      </w:pPr>
      <w:r>
        <w:lastRenderedPageBreak/>
        <w:t xml:space="preserve"> </w:t>
      </w:r>
      <w:bookmarkStart w:id="162" w:name="_Toc399937980"/>
      <w:r>
        <w:t>fonts-dejavu (version 2.34):</w:t>
      </w:r>
      <w:bookmarkEnd w:id="162"/>
    </w:p>
    <w:p w14:paraId="59CC914D" w14:textId="77777777" w:rsidR="00425AAE" w:rsidRDefault="00425AAE" w:rsidP="000727EF">
      <w:pPr>
        <w:pStyle w:val="Heading3"/>
      </w:pPr>
      <w:r>
        <w:t>fonts-dejavu-2.34/debian/copyright:</w:t>
      </w:r>
    </w:p>
    <w:p w14:paraId="17EF1DB4" w14:textId="77777777" w:rsidR="00425AAE" w:rsidRDefault="00425AAE">
      <w:r>
        <w:t>[BEGIN FILE=fonts-dejavu-2.34/debian/copyright] Format: http://www.debian.org/doc/packaging-manuals/copyright-format/1.0/ Upstream-Name: DejaVu fonts Upstream-Author: Stepan Roh &lt;src@users.sourceforge.net&gt; (original author),                   see /usr/share/doc/ttf-dejavu/AUTHORS for full list Source: http://dejavu-fonts.org/</w:t>
      </w:r>
    </w:p>
    <w:p w14:paraId="4B5336FD" w14:textId="77777777" w:rsidR="00425AAE" w:rsidRDefault="00425AAE">
      <w:r>
        <w:t>Files: * Copyright: Copyright (c) 2003 by Bitstream, Inc. All Rights Reserved.   Bitstream Vera is a trademark of Bitstream, Inc.  DejaVu changes are in public domain. License:  Permission is hereby granted, free of charge, to any person obtaining a copy  of the fonts accompanying this license (Fonts) and associated  documentation files (the Font Software), to reproduce and distribute the  Font Software, including without limitation the rights to use, copy, merge,  publish, distribute, and/or sell copies of the Font Software, and to permit  persons to whom the Font Software is furnished to do so, subject to the  following conditions:  .  The above copyright and trademark notices and this permission notice shall  be included in all copies of one or more of the Font Software typefaces.  .  The Font Software may be modified, altered, or added to, and in particular  the designs of glyphs or characters in the Fonts may be modified and  additional glyphs or characters may be added to the Fonts, only if the fonts  are renamed to names not containing either the words Bitstream or the word  Vera.  .  This License becomes null and void to the extent applicable to Fonts or Font  Software that has been modified and is distributed under the Bitstream  Vera names.  .  The Font Software may be sold as part of a larger software package but no  copy of one or more of the Font Software typefaces may be sold by itself.  .  THE FONT SOFTWARE IS PROVIDED AS IS, WITHOUT WARRANTY OF ANY KIND, EXPRESS  OR IMPLIED, INCLUDING BUT NOT LIMITED TO ANY WARRANTIES OF MERCHANTABILITY,  FITNESS FOR A PARTICULAR PURPOSE AND NONINFRINGEMENT OF COPYRIGHT, PATENT,  TRADEMARK, OR OTHER RIGHT. IN NO EVENT SHALL BITSTREAM OR THE GNOME  FOUNDATION BE LIABLE FOR ANY CLAIM, DAMAGES OR OTHER LIABILITY, INCLUDING  ANY GENERAL, SPECIAL, INDIRECT, INCIDENTAL, OR CONSEQUENTIAL DAMAGES,  WHETHER IN AN ACTION OF CONTRACT, TORT OR OTHERWISE, ARISING FROM, OUT OF  THE USE OR INABILITY TO USE THE FONT SOFTWARE OR FROM OTHER DEALINGS IN THE  FONT SOFTWARE.  .  Except as contained in this notice, the names of Gnome, the Gnome  Foundation, and Bitstream Inc., shall not be used in advertising or  otherwise to promote the sale, use or other dealings in this Font Software  without prior written authorization from the Gnome Foundation or Bitstream  Inc., respectively. For further information, contact: fonts at gnome dot  org.</w:t>
      </w:r>
    </w:p>
    <w:p w14:paraId="52717561" w14:textId="77777777" w:rsidR="00425AAE" w:rsidRDefault="00425AAE">
      <w:r>
        <w:t xml:space="preserve">Files: debian/* Copyright: (C) 2005-2006 Peter Cernak &lt;pce@users.sourceforge.net&gt;             (C) 2006-2011 Davide Viti &lt;zinosat@tiscali.it&gt;            (C) 2011-2013 Christian Perrier &lt;bubulle@debian.org&gt;            (C) 2013 Fabian Greffrath &lt;fabian+debian@greffrath.com&gt; License: GPL-2+  This program is free software; you can redistribute it  and/or modify it under the terms of the GNU General Public  License as published by the Free Software Foundation; either  version 2 of the License, or (at </w:t>
      </w:r>
      <w:r>
        <w:lastRenderedPageBreak/>
        <w:t>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package; if not, write to the Free  Software Foundation, Inc., 51 Franklin St, Fifth Floor,  Boston, MA  02110-1301 USA  .  On Debian systems, the full text of the GNU General Public  License version 2 can be found in the file  /usr/share/common-licenses/GPL-2'.  [END FILE=fonts-dejavu-2.34/debian/copyright]</w:t>
      </w:r>
    </w:p>
    <w:p w14:paraId="65B0F289" w14:textId="77777777" w:rsidR="00425AAE" w:rsidRDefault="00425AAE" w:rsidP="000727EF">
      <w:pPr>
        <w:pStyle w:val="Heading2"/>
      </w:pPr>
      <w:r>
        <w:t xml:space="preserve"> </w:t>
      </w:r>
      <w:bookmarkStart w:id="163" w:name="_Toc399937981"/>
      <w:r>
        <w:t>fping (version 3.10):</w:t>
      </w:r>
      <w:bookmarkEnd w:id="163"/>
    </w:p>
    <w:p w14:paraId="50556BFA" w14:textId="77777777" w:rsidR="00425AAE" w:rsidRDefault="00425AAE" w:rsidP="000727EF">
      <w:pPr>
        <w:pStyle w:val="Heading3"/>
      </w:pPr>
      <w:r>
        <w:t>fping-3.10/debian/copyright:</w:t>
      </w:r>
    </w:p>
    <w:p w14:paraId="781C3979" w14:textId="77777777" w:rsidR="00425AAE" w:rsidRDefault="00425AAE">
      <w:r>
        <w:t>[BEGIN FILE=fping-3.10/debian/copyright] This package was split from netstd by Herbert Xu herbert@debian.org on Sat, 30 Oct 1999 16:39:06 +1000.</w:t>
      </w:r>
    </w:p>
    <w:p w14:paraId="6DD5C71F" w14:textId="77777777" w:rsidR="00425AAE" w:rsidRDefault="00425AAE">
      <w:r>
        <w:t>It is maintained by Anibal Monsalve Salazar &lt;anibal@debian.org&gt;.</w:t>
      </w:r>
    </w:p>
    <w:p w14:paraId="3D44ED51" w14:textId="77777777" w:rsidR="00425AAE" w:rsidRDefault="00425AAE">
      <w:r>
        <w:t>netstd was created by Peter Tobias tobias@et-inf.fho-emden.de on Wed, 20 Jul 1994 17:23:21 +0200.</w:t>
      </w:r>
    </w:p>
    <w:p w14:paraId="18511C69" w14:textId="77777777" w:rsidR="00425AAE" w:rsidRDefault="00425AAE">
      <w:r>
        <w:t>It was downloaded from http://www.fping.com/.</w:t>
      </w:r>
    </w:p>
    <w:p w14:paraId="7ABBB5C4" w14:textId="77777777" w:rsidR="00425AAE" w:rsidRDefault="00425AAE">
      <w:r>
        <w:t>Copyright:</w:t>
      </w:r>
    </w:p>
    <w:p w14:paraId="0E39274D" w14:textId="77777777" w:rsidR="00425AAE" w:rsidRDefault="00425AAE">
      <w:r>
        <w:t xml:space="preserve">Upstream maintainer:  David Schweikert &lt;david@schweikert.ch&gt; Previous maintainers: David Papp &lt;david@remote.net&gt;, </w:t>
      </w:r>
      <w:r>
        <w:tab/>
      </w:r>
      <w:r>
        <w:tab/>
        <w:t xml:space="preserve">      RL Bob Morgan (morgan@stanford.edu) Original author:      Roland Schemers &lt;schemers@stanford.edu&gt; IPv6 Support: </w:t>
      </w:r>
      <w:r>
        <w:tab/>
        <w:t xml:space="preserve">      Jeroen Massar &lt;jeroen@unfix.org / jeroen@ipng.nl&gt;</w:t>
      </w:r>
    </w:p>
    <w:p w14:paraId="41A57BA1" w14:textId="77777777" w:rsidR="00425AAE" w:rsidRDefault="00425AAE">
      <w:r>
        <w:t>Copyright (c) 1992, 1994, 1997 Board of Trustees Leland Stanford Jr. University</w:t>
      </w:r>
    </w:p>
    <w:p w14:paraId="0484B459" w14:textId="77777777" w:rsidR="00425AAE" w:rsidRDefault="00425AAE">
      <w:r>
        <w:t>Redistribution and use in source and binary forms are permitted provided that the above copyright notice and this paragraph are duplicated in all such forms and that any documentation, advertising materials, and other materials related to such distribution and use acknowledge that the software was developed by Stanford University.  The name of the University may not be used to endorse or promote products derived from this software without specific prior written permission.</w:t>
      </w:r>
    </w:p>
    <w:p w14:paraId="72075A2D" w14:textId="77777777" w:rsidR="00425AAE" w:rsidRDefault="00425AAE">
      <w:r>
        <w:t>THIS SOFTWARE IS PROVIDED ``AS IS'' AND WITHOUT ANY EXPRESS OR IMPLIED WARRANTIES, INCLUDING, WITHOUT LIMITATION, THE IMPLIED WARRANTIES OF MERCHANTIBILITY AND FITNESS FOR A PARTICULAR PURPOSE. [END FILE=fping-3.10/debian/copyright]</w:t>
      </w:r>
    </w:p>
    <w:p w14:paraId="1F1B51C2" w14:textId="77777777" w:rsidR="00425AAE" w:rsidRDefault="00425AAE" w:rsidP="000727EF">
      <w:pPr>
        <w:pStyle w:val="Heading2"/>
      </w:pPr>
      <w:r>
        <w:t xml:space="preserve"> </w:t>
      </w:r>
      <w:bookmarkStart w:id="164" w:name="_Toc399937982"/>
      <w:r>
        <w:t>freetype (version 2.5.2):</w:t>
      </w:r>
      <w:bookmarkEnd w:id="164"/>
    </w:p>
    <w:p w14:paraId="761C380B" w14:textId="77777777" w:rsidR="00425AAE" w:rsidRDefault="00425AAE" w:rsidP="000727EF">
      <w:pPr>
        <w:pStyle w:val="Heading3"/>
      </w:pPr>
      <w:r>
        <w:t>freetype-2.5.2/debian/copyright:</w:t>
      </w:r>
    </w:p>
    <w:p w14:paraId="339F0385" w14:textId="77777777" w:rsidR="00425AAE" w:rsidRDefault="00425AAE">
      <w:r>
        <w:t xml:space="preserve">[BEGIN FILE=freetype-2.5.2/debian/copyright] Format: http://www.debian.org/doc/packaging-manuals/copyright-format/1.0/ Upstream-Name: </w:t>
      </w:r>
      <w:r>
        <w:lastRenderedPageBreak/>
        <w:t>freetype Upstream-Contact: freetype-devel@nongnu.org Source: http://www.freetype.org/download.html</w:t>
      </w:r>
    </w:p>
    <w:p w14:paraId="7656D32A" w14:textId="77777777" w:rsidR="00425AAE" w:rsidRDefault="00425AAE">
      <w:r>
        <w:t>Files: * Copyright: 1996-2012 David Turner, Robert Wilhelm, and Werner Lemberg            1996-2009 Just van Rossum            2002-2012 Roberto Alameda            2003 Huw D M Davies for Codeweavers            2003-2012 Masatake YAMATO, Redhat K.K.            2004-2012 Albert Chin-A-Young            2004-2012 Suzuki Toshiya            2007 Dmitry Timoshkov for Codeweavers            2007-2011 Rahul Bhalerao &lt;rahul.bhalerao@redhat.com&gt;            2007-2012 Derek Clegg, Michael Toftdal            2009-2011 Oran Agra, Mickey Gabel            2010, 2012 Joel Klinghed License: GPL-2+ or FTL</w:t>
      </w:r>
    </w:p>
    <w:p w14:paraId="7BEFE7E4" w14:textId="77777777" w:rsidR="00425AAE" w:rsidRDefault="00425AAE">
      <w:r>
        <w:t>Files: debian/* Copyright: 1996-2012 Christoph Lameter &lt;clameter@waterf.org&gt;,                      Anthony Fok &lt;foka@debian.org&gt;,                      Steve Langasek &lt;vorlon@debian.org&gt;, et al. License: GPL-2+</w:t>
      </w:r>
    </w:p>
    <w:p w14:paraId="3DA01CED" w14:textId="77777777" w:rsidR="00425AAE" w:rsidRDefault="00425AAE">
      <w:r>
        <w:t>Files: freetype-*/vms_make.com Copyright: 2001, 2002 Catharon Productions Inc.  http://www.catharon.com/ License: Catharon-OSL</w:t>
      </w:r>
    </w:p>
    <w:p w14:paraId="428276C1" w14:textId="77777777" w:rsidR="00425AAE" w:rsidRDefault="00425AAE">
      <w:r>
        <w:t>Files: freetype-*/src/gzip/* Copyright: 1995-2002 Jean-loup Gailly and Mark Adler License: GZip</w:t>
      </w:r>
    </w:p>
    <w:p w14:paraId="2212AEF8" w14:textId="77777777" w:rsidR="00425AAE" w:rsidRDefault="00425AAE">
      <w:r>
        <w:t>Files: freetype-*/src/gzip/ftgzip.c Copyright: 2002-2006, 2009-2012 David Turner, Robert Wilhelm, Werner Lemberg License: GPL-2+ or FTL</w:t>
      </w:r>
    </w:p>
    <w:p w14:paraId="41CF264D" w14:textId="77777777" w:rsidR="00425AAE" w:rsidRDefault="00425AAE">
      <w:r>
        <w:t>Files: freetype-*/src/tools/ftrandom/ftrandom.c Copyright: 2005-2008 George Williams License: BSD-3-Clause</w:t>
      </w:r>
    </w:p>
    <w:p w14:paraId="42FD3961" w14:textId="77777777" w:rsidR="00425AAE" w:rsidRDefault="00425AAE">
      <w:r>
        <w:t>Files: freetype-*/src/pcf/* freetype-*/src/bdf/* Copyright: 2000-2012 Francesco Zappa Nardelli &lt;francesco.zappa.nardelli@ens.fr&gt;            2000 Computing Research Labs, New Mexico State University License: BSD-2-Clause</w:t>
      </w:r>
    </w:p>
    <w:p w14:paraId="078F1D2D" w14:textId="77777777" w:rsidR="00425AAE" w:rsidRDefault="00425AAE">
      <w:r>
        <w:t>Files: freetype-*/src/pcf/pcfutil.c Copyright: 1990, 1994, 1998  The Open Group License: OpenGroup-BSD-like</w:t>
      </w:r>
    </w:p>
    <w:p w14:paraId="185F0025"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On Debian GNU/Linux systems, the complete text of the GNU General   Public License version 2 can be found in   `/usr/share/common-licenses/GPL-2'.</w:t>
      </w:r>
    </w:p>
    <w:p w14:paraId="0F955925" w14:textId="77777777" w:rsidR="00425AAE" w:rsidRDefault="00425AAE">
      <w:r>
        <w:t xml:space="preserve">License: BSD-2-Clause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w:t>
      </w:r>
      <w:r>
        <w:lastRenderedPageBreak/>
        <w:t>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F89A1C7" w14:textId="77777777" w:rsidR="00425AAE" w:rsidRDefault="00425AAE">
      <w:r>
        <w:t>License: BSD-3-Clause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The name of the author may not be used to endorse or promote products  derived from this software without specific prior written permission.  .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E10381F" w14:textId="77777777" w:rsidR="00425AAE" w:rsidRDefault="00425AAE">
      <w:r>
        <w:t>License: OpenGroup-BSD-like  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OPEN GROUP BE LIABLE FOR ANY CLAIM, DAMAGES OR OTHER LIABILITY, WHETHER IN  AN ACTION OF CONTRACT, TORT OR OTHERWISE, ARISING FROM, OUT OF OR IN  CONNECTION WITH THE SOFTWARE OR THE USE OR OTHER DEALINGS IN THE SOFTWARE.  .  Except as contained in this notice, the name of The Open Group shall not be  used in advertising or otherwise to promote the sale, use or other dealings  in this Software without prior written authorization from The Open Group.</w:t>
      </w:r>
    </w:p>
    <w:p w14:paraId="1F45B53C" w14:textId="77777777" w:rsidR="00425AAE" w:rsidRDefault="00425AAE">
      <w:r>
        <w:t xml:space="preserve">License: GZip   This software is provided 'as-is', without any express or implied   warranty.  In no event will the authors be held liable for any damages   arising from the use of this software.  .   Permission is granted to anyone to use this software for any purpose,   including commercial applications, and to alter it and redistribute it   freely, subject to the following restrictions:  .   1. The origin of this software must not be </w:t>
      </w:r>
      <w:r>
        <w:lastRenderedPageBreak/>
        <w:t>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50468C92" w14:textId="77777777" w:rsidR="00425AAE" w:rsidRDefault="00425AAE">
      <w:r>
        <w:t xml:space="preserve">License: FTL                     The FreeType Project LICENSE                     ----------------------------  .                             2000-Feb-08  .                        Copyright 1996-2000 by           David Turner, Robert Wilhelm, and Werner Lemberg  .  .  .  Introduction  ============  .   The FreeType  Project is distributed in  several archive packages;   some of them may contain, in addition to the FreeType font engine,   various tools and  contributions which rely on, or  relate to, the   FreeType Project.  .   This  license applies  to all  files found  in such  packages, and   which do not  fall under their own explicit  license.  The license   affects  thus  the  FreeType   font  engine,  the  test  programs,   documentation and makefiles, at the very least.  .   This  license   was  inspired  by  the  BSD,   Artistic,  and  IJG   (Independent JPEG  Group) licenses, which  all encourage inclusion   and  use of  free  software in  commercial  and freeware  products   alike.  As a consequence, its main points are that:  .     o We don't promise that this software works. However, we will be       interested in any kind of bug reports. (`as is' distribution)  .     o You can  use this software for whatever you  want, in parts or       full form, without having to pay us. (`royalty-free' usage)  .     o You may not pretend that  you wrote this software.  If you use       it, or  only parts of it,  in a program,  you must acknowledge       somewhere  in  your  documentation  that  you  have  used  the       FreeType code. (`credits')  .   We  specifically  permit  and  encourage  the  inclusion  of  this   software, with  or without modifications,  in commercial products.   We  disclaim  all warranties  covering  The  FreeType Project  and   assume no liability related to The FreeType Project.  .  .  Legal Terms  ===========  .  0. Definitions  --------------  .   Throughout this license,  the terms `package', `FreeType Project',   and  `FreeType  archive' refer  to  the  set  of files  originally   distributed  by the  authors  (David Turner,  Robert Wilhelm,  and   Werner Lemberg) as the `FreeType Project', be they named as alpha,   beta or final release.  .   `You' refers to  the licensee, or person using  the project, where   `using' is a generic term including compiling the project's source   code as  well as linking it  to form a  `program' or `executable'.   This  program is  referred to  as  `a program  using the  FreeType   engine'.  .   This  license applies  to all  files distributed  in  the original   FreeType  Project,   including  all  source   code,  binaries  and   documentation,  unless  otherwise  stated   in  the  file  in  its   original, unmodified form as  distributed in the original archive.   If you are  unsure whether or not a particular  file is covered by   this license, you must contact us to verify this.  .   The FreeType  Project is copyright (C) 1996-2000  by David Turner,   Robert Wilhelm, and Werner Lemberg.  All rights reserved except as   specified below.  .  1. No Warranty  --------------  .   THE FREETYPE PROJECT  IS PROVIDED `AS IS' WITHOUT  WARRANTY OF ANY   KIND, EITHER  EXPRESS OR IMPLIED,  INCLUDING, BUT NOT  LIMITED TO,   WARRANTIES  OF  MERCHANTABILITY   AND  FITNESS  FOR  A  PARTICULAR   PURPOSE.  IN NO EVENT WILL ANY OF THE AUTHORS OR COPYRIGHT HOLDERS   BE LIABLE  FOR ANY DAMAGES CAUSED  BY THE USE OR  THE INABILITY TO   USE, OF THE FREETYPE PROJECT.  .  2. Redistribution  -----------------  .   This  license  grants  a  worldwide, royalty-free,  perpetual  and   irrevocable right  </w:t>
      </w:r>
      <w:r>
        <w:lastRenderedPageBreak/>
        <w:t>and license to use,  execute, perform, compile,   display,  copy,   create  derivative  works   of,  distribute  and   sublicense the  FreeType Project (in  both source and  object code   forms)  and  derivative works  thereof  for  any  purpose; and  to   authorize others  to exercise  some or all  of the  rights granted   herein, subject to the following conditions:  .     o Redistribution  of source code  must retain this  license file       (`LICENSE.TXT') unaltered; any additions, deletions or changes       to   the  original   files  must   be  clearly   indicated  in       accompanying  documentation.   The  copyright notices  of  the       unaltered, original  files must be preserved in  all copies of       source files.  .     o Redistribution in binary form must provide a  disclaimer  that       states  that  the software is based in part of the work of the       FreeType Team,  in  the  distribution  documentation.  We also       encourage you to put an URL to the FreeType web page  in  your       documentation, though this isn't mandatory.  .   These conditions  apply to any  software derived from or  based on   the FreeType Project,  not just the unmodified files.   If you use   our work, you  must acknowledge us.  However, no  fee need be paid   to us.  .  3. Advertising  --------------  .   Neither the  FreeType authors and  contributors nor you  shall use   the name of the  other for commercial, advertising, or promotional   purposes without specific prior written permission.  .   We suggest,  but do not require, that  you use one or  more of the   following phrases to refer  to this software in your documentation   or advertising  materials: `FreeType Project',  `FreeType Engine',   `FreeType library', or `FreeType Distribution'.  .   As  you have  not signed  this license,  you are  not  required to   accept  it.   However,  as  the FreeType  Project  is  copyrighted   material, only  this license, or  another one contracted  with the   authors, grants you  the right to use, distribute,  and modify it.   Therefore,  by  using,  distributing,  or modifying  the  FreeType   Project, you indicate that you understand and accept all the terms   of this license.  .  4. Contacts  -----------  .   There are two mailing lists related to FreeType:  .     o freetype@freetype.org  .       Discusses general use and applications of FreeType, as well as       future and  wanted additions to the  library and distribution.       If  you are looking  for support,  start in  this list  if you       haven't found anything to help you in the documentation.  .     o devel@freetype.org  .       Discusses bugs,  as well  as engine internals,  design issues,       specific licenses, porting, etc.  .     o http://www.freetype.org  .       Holds the current  FreeType web page, which will  allow you to       download  our  latest  development  version  and  read  online       documentation.  .   You can also contact us individually at:  .     David Turner      &lt;david.turner@freetype.org&gt;     Robert Wilhelm    &lt;robert.wilhelm@freetype.org&gt;     Werner Lemberg    &lt;werner.lemberg@freetype.org&gt;</w:t>
      </w:r>
    </w:p>
    <w:p w14:paraId="3D8BABB5" w14:textId="77777777" w:rsidR="00425AAE" w:rsidRDefault="00425AAE">
      <w:r>
        <w:t xml:space="preserve">License: Catharon-OSL                   The Catharon Open Source LICENSE                     ----------------------------  .                             2000-Jul-04  .           Copyright (C) 2000 by Catharon Productions, Inc.  .  .  .  Introduction  ============  .   This  license  applies to  source  files  distributed by  Catharon   Productions,  Inc.  in  several  archive packages.   This  license   applies  to all files  found in  such packages  which do  not fall   under their own explicit license.  .   This  license   was  inspired  by  the  BSD,   Artistic,  and  IJG   (Independent JPEG  Group) licenses, which  all encourage inclusion   and  use of  free  software in  commercial  and freeware  products   alike.  As a consequence, its main points are that:  .     o We  don't promise that  this software works.  However,  we are       interested in any kind of bug reports. (`as is' distribution)  .     o You can  use this software for whatever you  want, in parts or       full form, without </w:t>
      </w:r>
      <w:r>
        <w:lastRenderedPageBreak/>
        <w:t xml:space="preserve">having to pay us. (`royalty-free' usage)  .     o You may not pretend that  you wrote this software.  If you use       it, or  only parts of it,  in a program,  you must acknowledge       somewhere  in  your  documentation  that  you  have  used  the       Catharon Code. (`credits')  .   We  specifically  permit  and  encourage  the  inclusion  of  this   software, with  or without modifications,  in commercial products.   We disclaim  all warranties  covering the packages  distributed by   Catharon  Productions, Inc.  and  assume no  liability related  to   their use.  .  .  Legal Terms  ===========  .  0. Definitions  --------------  .   Throughout this license,  the terms `Catharon Package', `package',   and  `Catharon  Code'  refer   to  the  set  of  files  originally   distributed by Catharon Productions, Inc.  .   `You' refers to  the licensee, or person using  the project, where   `using' is a generic term including compiling the project's source   code as  well as linking it  to form a  `program' or `executable'.   This  program  is referred  to  as `a  program  using  one of  the   Catharon Packages'.  .   This  license applies  to all  files distributed  in  the original   Catharon  Package(s),  including  all  source code,  binaries  and   documentation,  unless  otherwise  stated   in  the  file  in  its   original, unmodified form as  distributed in the original archive.   If you are  unsure whether or not a particular  file is covered by   this license, you must contact us to verify this.  .   The  Catharon   Packages  are  copyright  (C)   2000  by  Catharon   Productions, Inc.  All rights reserved except as specified below.  .  1. No Warranty  --------------  .   THE CATHARON PACKAGES ARE PROVIDED `AS IS' WITHOUT WARRANTY OF ANY   KIND, EITHER  EXPRESS OR IMPLIED,  INCLUDING, BUT NOT  LIMITED TO,   WARRANTIES  OF  MERCHANTABILITY   AND  FITNESS  FOR  A  PARTICULAR   PURPOSE.  IN NO EVENT WILL ANY OF THE AUTHORS OR COPYRIGHT HOLDERS   BE LIABLE FOR ANY DAMAGES CAUSED BY THE USE OF OR THE INABILITY TO   USE THE CATHARON PACKAGE.  .  2. Redistribution  -----------------  .   This  license  grants  a  worldwide, royalty-free,  perpetual  and   irrevocable right  and license to use,  execute, perform, compile,   display,  copy,   create  derivative  works   of,  distribute  and   sublicense the  Catharon Packages (in both source  and object code   forms)  and  derivative works  thereof  for  any  purpose; and  to   authorize others  to exercise  some or all  of the  rights granted   herein, subject to the following conditions:  .     o Redistribution  of source code  must retain this  license file       (`license.txt') unaltered; any additions, deletions or changes       to   the  original   files  must   be  clearly   indicated  in       accompanying  documentation.   The  copyright notices  of  the       unaltered, original  files must be preserved in  all copies of       source files.  .     o Redistribution  in binary form must provide  a disclaimer that       states  that the  software is  based in  part on  the  work of       Catharon Productions, Inc. in the distribution documentation.  .   These conditions  apply to any  software derived from or  based on   the Catharon Packages, not just  the unmodified files.  If you use   our work, you  must acknowledge us.  However, no  fee need be paid   to us.  .  3. Advertising  --------------  .   Neither Catharon Productions, Inc.  and contributors nor you shall   use  the  name  of  the  other  for  commercial,  advertising,  or   promotional purposes without specific prior written permission.  .   We suggest, but do not  require, that you use the following phrase   to refer to this software in your documentation: 'this software is   based in part on the Catharon Typography Project'.  .   As  you have  not signed  this license,  you are  not  required to   accept  it.  However,  as  the Catharon  Packages are  copyrighted   material, only  this license, or  another one contracted  with </w:t>
      </w:r>
      <w:r>
        <w:lastRenderedPageBreak/>
        <w:t>the   authors, grants you  the right to use, distribute,  and modify it.   Therefore,  by  using,  distributing,  or modifying  the  Catharon   Packages,  you indicate  that you  understand and  accept  all the   terms of this license. [END FILE=freetype-2.5.2/debian/copyright]</w:t>
      </w:r>
    </w:p>
    <w:p w14:paraId="32472375" w14:textId="77777777" w:rsidR="00425AAE" w:rsidRDefault="00425AAE" w:rsidP="000727EF">
      <w:pPr>
        <w:pStyle w:val="Heading2"/>
      </w:pPr>
      <w:r>
        <w:t xml:space="preserve"> </w:t>
      </w:r>
      <w:bookmarkStart w:id="165" w:name="_Toc399937983"/>
      <w:r w:rsidRPr="002630A9">
        <w:t>frhyph.tex</w:t>
      </w:r>
      <w:bookmarkEnd w:id="165"/>
      <w:r w:rsidRPr="002630A9">
        <w:t xml:space="preserve"> </w:t>
      </w:r>
    </w:p>
    <w:p w14:paraId="6E281E23" w14:textId="77777777" w:rsidR="00425AAE" w:rsidRDefault="00425AAE" w:rsidP="002630A9">
      <w:r w:rsidRPr="002630A9">
        <w:t>% French hyphenation</w:t>
      </w:r>
      <w:r>
        <w:t xml:space="preserve"> patterns   %%%%%%%%%%%%%%%%%%%%%%%%%%%%%%%%%%%%%%%%%%%%%%%%%%%%%%%%%%%%%%%%%    This file is available for free and can used and redistributed    asis for free. Modified versions should have another name.   %%%%%%%%%%%%%%%%%%%%%%%%%%%%%%%%%%%%%%%%%%%%%%%%%%%%%%%%%%%%%%%%%   % \message{frhyph.tex - French hyphenation patterns (V2.11) &lt;2002/01/16&gt;}</w:t>
      </w:r>
    </w:p>
    <w:p w14:paraId="14190E5E" w14:textId="77777777" w:rsidR="00425AAE" w:rsidRDefault="00425AAE">
      <w:r>
        <w:t>=========================================================================</w:t>
      </w:r>
    </w:p>
    <w:p w14:paraId="2048E41F" w14:textId="77777777" w:rsidR="00425AAE" w:rsidRDefault="00425AAE">
      <w:r>
        <w:t>The file tmac/hyphen.sv is identical to the file svhyph.tex, which can be found at:</w:t>
      </w:r>
    </w:p>
    <w:p w14:paraId="2764470A" w14:textId="77777777" w:rsidR="00425AAE" w:rsidRDefault="00425AAE">
      <w:r>
        <w:t xml:space="preserve">  http://dante.ctan.org/CTAN/language/hyphenation/svhyph.tex</w:t>
      </w:r>
    </w:p>
    <w:p w14:paraId="4D0612F0" w14:textId="77777777" w:rsidR="00425AAE" w:rsidRDefault="00425AAE">
      <w:r>
        <w:t xml:space="preserve">  Copyright 1994 by Jan Michael Rynning. All rights reserved.   This program may be distributed and/or modified under the conditions of   the LaTeX Project Public License, either version 1.2 of this license or   (at your option) any later version.  The latest version of this license   is in http://www.latex-project.org/lppl.txt and version 1.2 or later is   part of all distributions of LaTeX version 1999/12/01 or later.</w:t>
      </w:r>
    </w:p>
    <w:p w14:paraId="7D1165E3" w14:textId="77777777" w:rsidR="00425AAE" w:rsidRDefault="00425AAE">
      <w:r>
        <w:t>=========================================================================</w:t>
      </w:r>
    </w:p>
    <w:p w14:paraId="1F7EBA77" w14:textId="77777777" w:rsidR="00425AAE" w:rsidRDefault="00425AAE">
      <w:r>
        <w:t>The files tmac/hyphen.det and tmac/hyphen.den contain the same patterns as the files dehyphn.tex and dehypht.tex (for TeX), which can be found at:</w:t>
      </w:r>
    </w:p>
    <w:p w14:paraId="5BC42A97" w14:textId="77777777" w:rsidR="00425AAE" w:rsidRDefault="00425AAE">
      <w:r>
        <w:t xml:space="preserve">  http://dante.ctan.org/CTAN/language/hyphenation/dehyphn.tex   http://dante.ctan.org/CTAN/language/hyphenation/dehypht.tex</w:t>
      </w:r>
    </w:p>
    <w:p w14:paraId="0FA2C803" w14:textId="77777777" w:rsidR="00425AAE" w:rsidRDefault="00425AAE">
      <w:r>
        <w:t>The patterns have been converted to a format groff can understand.</w:t>
      </w:r>
    </w:p>
    <w:p w14:paraId="72DFD6CE" w14:textId="77777777" w:rsidR="00425AAE" w:rsidRDefault="00425AAE">
      <w:r>
        <w:t xml:space="preserve">  </w:t>
      </w:r>
      <w:r w:rsidRPr="00924490">
        <w:rPr>
          <w:lang w:val="de-DE"/>
        </w:rPr>
        <w:t xml:space="preserve">Copyright (C) 1988,1991 Rechenzentrum der Ruhr-Universitaet Bochum                 [german hyphen patterns]   Copyright (C) 1993,1994,1999 Bernd Raichle/DANTE e.V.                 </w:t>
      </w:r>
      <w:r>
        <w:t>[macros, adaption for TeX 2]   Copyright (C) 1998--2001 Walter Schmidt                 [adaption to new German orthography]</w:t>
      </w:r>
    </w:p>
    <w:p w14:paraId="10409420" w14:textId="77777777" w:rsidR="00425AAE" w:rsidRDefault="00425AAE">
      <w:r>
        <w:t xml:space="preserve">  -----------------------------------------------------------------   IMPORTANT NOTICE:</w:t>
      </w:r>
    </w:p>
    <w:p w14:paraId="187F49B2" w14:textId="77777777" w:rsidR="00425AAE" w:rsidRDefault="00425AAE">
      <w:r>
        <w:t xml:space="preserve">  This program can be redistributed and/or modified under the terms   of the LaTeX Project Public License Distributed from CTAN   archives in directory macros/latex/base/lppl.txt; either   version 1 of the License, or any later version.   -----------------------------------------------------------------</w:t>
      </w:r>
    </w:p>
    <w:p w14:paraId="663B02BC" w14:textId="77777777" w:rsidR="00425AAE" w:rsidRDefault="00425AAE">
      <w:r>
        <w:t>=========================================================================</w:t>
      </w:r>
    </w:p>
    <w:p w14:paraId="00E4D4AC" w14:textId="77777777" w:rsidR="00425AAE" w:rsidRDefault="00425AAE">
      <w:r>
        <w:t>The file tmac/hyphenex.det is identical to the file dehyphtex.tex, which can be found at:</w:t>
      </w:r>
    </w:p>
    <w:p w14:paraId="65BF6CF3" w14:textId="77777777" w:rsidR="00425AAE" w:rsidRDefault="00425AAE">
      <w:r>
        <w:t xml:space="preserve">  http://dante.ctan.org/CTAN/language/hyphenation/dehyphtex.tex</w:t>
      </w:r>
    </w:p>
    <w:p w14:paraId="7BC39565" w14:textId="77777777" w:rsidR="00425AAE" w:rsidRDefault="00425AAE">
      <w:r>
        <w:t xml:space="preserve">  Copyright (C) 2005, 2006 Werner Lemberg &lt;wl@gnu.org&gt;</w:t>
      </w:r>
    </w:p>
    <w:p w14:paraId="1947374F" w14:textId="77777777" w:rsidR="00425AAE" w:rsidRDefault="00425AAE">
      <w:r>
        <w:lastRenderedPageBreak/>
        <w:t xml:space="preserve">  This program can be redistributed and/or modified under the terms   of the LaTeX Project Public License Distributed from CTAN   archives in directory macros/latex/base/lppl.txt; either   version 1 of the License, or any later version.</w:t>
      </w:r>
    </w:p>
    <w:p w14:paraId="5C218FAA" w14:textId="77777777" w:rsidR="00425AAE" w:rsidRDefault="00425AAE">
      <w:r>
        <w:t>=========================================================================</w:t>
      </w:r>
    </w:p>
    <w:p w14:paraId="0E914EEB" w14:textId="77777777" w:rsidR="00425AAE" w:rsidRDefault="00425AAE">
      <w:r>
        <w:t>The file tmac/hyphen.cs contains the same patterns as the file czhyphen.tex (for TeX), which can be found in the archive:</w:t>
      </w:r>
    </w:p>
    <w:p w14:paraId="778D3EE5" w14:textId="77777777" w:rsidR="00425AAE" w:rsidRDefault="00425AAE">
      <w:r>
        <w:t xml:space="preserve">  http://dante.ctan.org/CTAN/macros/cstex/base/csplain.tar.gz</w:t>
      </w:r>
    </w:p>
    <w:p w14:paraId="00B2D9DF" w14:textId="77777777" w:rsidR="00425AAE" w:rsidRDefault="00425AAE">
      <w:r>
        <w:t>The patterns have been converted to a format groff can understand.</w:t>
      </w:r>
    </w:p>
    <w:p w14:paraId="685CEB18" w14:textId="77777777" w:rsidR="00425AAE" w:rsidRDefault="00425AAE">
      <w:r>
        <w:t xml:space="preserve">  This is free software; you can redistribute it and/or modify   it under the terms of the GNU General Public License as published by   the Free Software Foundation; either version 2 of the License, or   (at your option) any later version.</w:t>
      </w:r>
    </w:p>
    <w:p w14:paraId="4FB3E291" w14:textId="77777777" w:rsidR="00425AAE" w:rsidRDefault="00425AAE">
      <w:r>
        <w:t xml:space="preserve">  This file is distributed in the hope that it will be useful,   but WITHOUT ANY WARRANTY; without even the implied warranty of   MERCHANTABILITY or FITNESS FOR A PARTICULAR PURPOSE.  See the   GNU General Public License for more details.</w:t>
      </w:r>
    </w:p>
    <w:p w14:paraId="4307BABA" w14:textId="77777777" w:rsidR="00425AAE" w:rsidRDefault="00425AAE">
      <w:r>
        <w:t xml:space="preserve">  You should have received a copy of the GNU General Public License   along with this program. If not, see &lt;http://www.gnu.org/licenses/&gt;.</w:t>
      </w:r>
    </w:p>
    <w:p w14:paraId="1A935A8C" w14:textId="77777777" w:rsidR="00425AAE" w:rsidRDefault="00425AAE">
      <w:r>
        <w:t>=========================================================================</w:t>
      </w:r>
    </w:p>
    <w:p w14:paraId="220572B2" w14:textId="77777777" w:rsidR="00425AAE" w:rsidRDefault="00425AAE">
      <w:r>
        <w:t>doc/meintro.me and doc/meref.me are distributed under the following terms:</w:t>
      </w:r>
    </w:p>
    <w:p w14:paraId="460DD53B" w14:textId="77777777" w:rsidR="00425AAE" w:rsidRDefault="00425AAE">
      <w:r>
        <w:t xml:space="preserve">  Copyright (c) 1986 The Regents of the University of California.   All rights reserved.</w:t>
      </w:r>
    </w:p>
    <w:p w14:paraId="1BBA059D" w14:textId="77777777" w:rsidR="00425AAE" w:rsidRDefault="00425AAE">
      <w:r>
        <w:t xml:space="preserve">  Redistribution and use in source and binary forms are permitted   provided that the above copyright notice and this paragraph are   duplicated in all such forms and that any documentation,   advertising materials, and other materials related to such   distribution and use acknowledge that the software was developed   by the University of California, Berkeley.  The name of the   University may not be used to endorse or promote products derived   from this software without specific prior written permission.   THIS SOFTWARE IS PROVIDED ``AS IS'' AND WITHOUT ANY EXPRESS OR   IMPLIED WARRANTIES, INCLUDING, WITHOUT LIMITATION, THE IMPLIED   WARRANTIES OF MERCHANTABILITY AND FITNESS FOR A PARTICULAR PURPOSE. [END FILE=groff-1.22.2/debian/copyright]</w:t>
      </w:r>
    </w:p>
    <w:p w14:paraId="4A760EF5" w14:textId="77777777" w:rsidR="00425AAE" w:rsidRDefault="00425AAE" w:rsidP="000727EF">
      <w:pPr>
        <w:pStyle w:val="Heading3"/>
      </w:pPr>
      <w:r>
        <w:t>groff-1.22.2/LICENSES:</w:t>
      </w:r>
    </w:p>
    <w:p w14:paraId="2E28AC50" w14:textId="77777777" w:rsidR="00425AAE" w:rsidRDefault="00425AAE">
      <w:r>
        <w:t>[BEGIN FILE=groff-1.22.2/LICENSES]     Copyright 2003, 2006, 2007, 2009       Free Software Foundation, Inc.</w:t>
      </w:r>
    </w:p>
    <w:p w14:paraId="696754B3" w14:textId="77777777" w:rsidR="00425AAE" w:rsidRDefault="00425AAE">
      <w:r>
        <w:t xml:space="preserve">    Copying and distribution of this file, with or without modification,     are permitted in any medium without royalty provided the copyright     notice and this notice are preserved.</w:t>
      </w:r>
    </w:p>
    <w:p w14:paraId="3C29367D" w14:textId="77777777" w:rsidR="00425AAE" w:rsidRDefault="00425AAE">
      <w:r>
        <w:t>LICENSES --------</w:t>
      </w:r>
    </w:p>
    <w:p w14:paraId="141C1CA0" w14:textId="77777777" w:rsidR="00425AAE" w:rsidRDefault="00425AAE">
      <w:r>
        <w:t>The groff program is a free software project.  It is licensed under the GNU General Public License (GNU GPL), version 3 or later.</w:t>
      </w:r>
    </w:p>
    <w:p w14:paraId="1582D6FB" w14:textId="77777777" w:rsidR="00425AAE" w:rsidRDefault="00425AAE">
      <w:r>
        <w:lastRenderedPageBreak/>
        <w:t>The file COPYING in the top directory of the groff source package contains a copy of the GPL that was downloaded from the GNU web site http://www.gnu.org/copyleft/gpl.txt at 3 jan 2009.</w:t>
      </w:r>
    </w:p>
    <w:p w14:paraId="577E1F24" w14:textId="77777777" w:rsidR="00425AAE" w:rsidRDefault="00425AAE">
      <w:r>
        <w:t>All files part of groff are licensed under this version of the GPL (or licenses which are compatible with the GPL). You are free to choose version 3 or any subsequent version of the GPL.</w:t>
      </w:r>
    </w:p>
    <w:p w14:paraId="1C7D9E9E" w14:textId="77777777" w:rsidR="00425AAE" w:rsidRDefault="00425AAE">
      <w:r>
        <w:t>The GPL names an address where you can get the actual version by normal post.  Further information is found in the internet at http://www.gnu.org/copyleft.</w:t>
      </w:r>
    </w:p>
    <w:p w14:paraId="1A3AD484" w14:textId="77777777" w:rsidR="00425AAE" w:rsidRDefault="00425AAE">
      <w:r>
        <w:t>The groff program is a GNU package, and the copyright of all files of the groff source package which are under the GPL has been assigned to the Free Sofware Foundation (FSF).  Information on GNU and FSF is found at http://www.fsf.org/.</w:t>
      </w:r>
    </w:p>
    <w:p w14:paraId="5DF77982" w14:textId="77777777" w:rsidR="00425AAE" w:rsidRDefault="00425AAE">
      <w:r>
        <w:t xml:space="preserve"> Here a list of files which are distributed with groff but which aren't part of it (this is, they either have a non-GPL license, or the copyright hasn't been assigned to the FSF).</w:t>
      </w:r>
    </w:p>
    <w:p w14:paraId="79FD5AD9" w14:textId="77777777" w:rsidR="00425AAE" w:rsidRDefault="00425AAE">
      <w:r>
        <w:t xml:space="preserve">   Source Files   ------------</w:t>
      </w:r>
    </w:p>
    <w:p w14:paraId="079322E2" w14:textId="77777777" w:rsidR="00425AAE" w:rsidRDefault="00425AAE">
      <w:r>
        <w:t xml:space="preserve">  . The file `src/libs/snprintf/snprintf.c', written by Mark Martinec     &lt;mark.martinec@ijs.si&gt;.</w:t>
      </w:r>
    </w:p>
    <w:p w14:paraId="32ADE8E2" w14:textId="77777777" w:rsidR="00425AAE" w:rsidRDefault="00425AAE">
      <w:r>
        <w:t xml:space="preserve">    Please look into snprintf.c for the copyright message.</w:t>
      </w:r>
    </w:p>
    <w:p w14:paraId="54CBE318" w14:textId="77777777" w:rsidR="00425AAE" w:rsidRDefault="00425AAE">
      <w:r>
        <w:t xml:space="preserve">    The complete snprintf package together with documentation is available     from</w:t>
      </w:r>
    </w:p>
    <w:p w14:paraId="2CD3E404" w14:textId="77777777" w:rsidR="00425AAE" w:rsidRDefault="00425AAE">
      <w:r>
        <w:t xml:space="preserve">      http://www.ijs.si/software/snprintf/    .</w:t>
      </w:r>
    </w:p>
    <w:p w14:paraId="57DF2E31" w14:textId="77777777" w:rsidR="00425AAE" w:rsidRDefault="00425AAE">
      <w:r>
        <w:t xml:space="preserve">  . The `grn' preprocessor, written by Barry Roitblat &lt;barry@rentonww.com&gt;     and David Slattengren &lt;slatteng@Xinet.COM&gt;.  These files have been part     of the original Berkeley ditroff distribution, without AT&amp;T code, and     are in the public domain.</w:t>
      </w:r>
    </w:p>
    <w:p w14:paraId="27FBE53E" w14:textId="77777777" w:rsidR="00425AAE" w:rsidRDefault="00425AAE">
      <w:r>
        <w:t xml:space="preserve">    The original package can be found at     http://ftp.cs.wisc.edu/pub/misc/grn.tar.Z    .</w:t>
      </w:r>
    </w:p>
    <w:p w14:paraId="05965464" w14:textId="77777777" w:rsidR="00425AAE" w:rsidRDefault="00425AAE">
      <w:r>
        <w:t xml:space="preserve">      src/preproc/grn/gprint.h       src/preproc/grn/hdb.cpp       src/preproc/grn/hgraph.cpp       src/preproc/grn/hpoint.cpp       src/preproc/grn/main.cpp</w:t>
      </w:r>
    </w:p>
    <w:p w14:paraId="73304423" w14:textId="77777777" w:rsidR="00425AAE" w:rsidRDefault="00425AAE">
      <w:r>
        <w:t xml:space="preserve">  . The `gxditview' output device.  It is based on X11's `xditview' program     and thus has the X license.</w:t>
      </w:r>
    </w:p>
    <w:p w14:paraId="1DB2DB51" w14:textId="77777777" w:rsidR="00425AAE" w:rsidRDefault="00425AAE">
      <w:r>
        <w:t xml:space="preserve">      src/devices/xditview/DESC.in       src/devices/xditview/Dvi.c       src/devices/xditview/Dvi.h       src/devices/xditview/DviP.h       src/devices/xditview/FontMap       src/devices/xditview/GXditview.ad       src/devices/xditview/Menu.h       src/devices/xditview/ad2c       src/devices/xditview/device.c       src/devices/xditview/device.h       src/devices/xditview/draw.c       src/devices/xditview/font.c       src/devices/xditview/gray1.bm       src/devices/xditview/gray2.bm       src/devices/xditview/gray3.bm       src/devices/xditview/gray4.bm       src/devices/xditview/gray5.bm       src/devices/xditview/gray6.bm       src/devices/xditview/gray7.bm       src/devices/xditview/gray8.bm       src/devices/xditview/gxditview.man       src/devices/xditview/lex.c       src/devices/xditview/page.c       src/devices/xditview/parse.c       src/devices/xditview/xdit.bm       src/devices/xditview/xdit_mask.bm       src/devices/xditview/xditview.c</w:t>
      </w:r>
    </w:p>
    <w:p w14:paraId="71947BC7" w14:textId="77777777" w:rsidR="00425AAE" w:rsidRDefault="00425AAE">
      <w:r>
        <w:t xml:space="preserve">      src/include/DviChar.h       src/include/XFontName.h</w:t>
      </w:r>
    </w:p>
    <w:p w14:paraId="685D7AD3" w14:textId="77777777" w:rsidR="00425AAE" w:rsidRDefault="00425AAE">
      <w:r>
        <w:t xml:space="preserve">      src/libs/libxutil/DviChar.c       src/libs/libxutil/XFontName.c</w:t>
      </w:r>
    </w:p>
    <w:p w14:paraId="653DE277" w14:textId="77777777" w:rsidR="00425AAE" w:rsidRDefault="00425AAE">
      <w:r>
        <w:t xml:space="preserve">   Macro Packages   --------------</w:t>
      </w:r>
    </w:p>
    <w:p w14:paraId="1225EC10" w14:textId="77777777" w:rsidR="00425AAE" w:rsidRDefault="00425AAE">
      <w:r>
        <w:lastRenderedPageBreak/>
        <w:t xml:space="preserve">  . The -mdoc macro set, using the BSD license.</w:t>
      </w:r>
    </w:p>
    <w:p w14:paraId="53DDECD1" w14:textId="77777777" w:rsidR="00425AAE" w:rsidRDefault="00425AAE">
      <w:r>
        <w:t xml:space="preserve">      tmac/doc.tmac       tmac/doc-old.tmac       tmac/doc-common       tmac/doc-ditroff       tmac/doc-nroff       tmac/doc-syms       tmac/groff_mdoc.man</w:t>
      </w:r>
    </w:p>
    <w:p w14:paraId="03D2E0F3" w14:textId="77777777" w:rsidR="00425AAE" w:rsidRDefault="00425AAE">
      <w:r>
        <w:t xml:space="preserve">  . The -me macro set, using the BSD license.</w:t>
      </w:r>
    </w:p>
    <w:p w14:paraId="4C0C87A5" w14:textId="77777777" w:rsidR="00425AAE" w:rsidRDefault="00425AAE">
      <w:r>
        <w:t xml:space="preserve">      tmac/e.tmac       tmac/groff_me.man       doc/meintro.me       doc/meref.me</w:t>
      </w:r>
    </w:p>
    <w:p w14:paraId="17BC95B8" w14:textId="77777777" w:rsidR="00425AAE" w:rsidRDefault="00425AAE">
      <w:r>
        <w:t xml:space="preserve">   Hyphenation Patterns   --------------------</w:t>
      </w:r>
    </w:p>
    <w:p w14:paraId="38C85FFA" w14:textId="77777777" w:rsidR="00425AAE" w:rsidRDefault="00425AAE">
      <w:r>
        <w:t xml:space="preserve">  . The file `tmac/hyphen.us' is identical to the file `hyphen.tex', part of     the TeX system written by Donald E. Knuth; the master file can be found     at</w:t>
      </w:r>
    </w:p>
    <w:p w14:paraId="7A16D322" w14:textId="77777777" w:rsidR="00425AAE" w:rsidRDefault="00425AAE">
      <w:r>
        <w:t xml:space="preserve">      ftp://labrea.stanford.edu/pub/tex/dist/lib/hyphen.tex    .</w:t>
      </w:r>
    </w:p>
    <w:p w14:paraId="58AEACF8" w14:textId="77777777" w:rsidR="00425AAE" w:rsidRDefault="00425AAE">
      <w:r>
        <w:t xml:space="preserve">    It has been renamed for consistency, i.e., to make patterns available     under the filenames `hyphen.&lt;language&gt;', e.g. `hyphen.de' or     `hyphen.uk'.</w:t>
      </w:r>
    </w:p>
    <w:p w14:paraId="402E9C68" w14:textId="77777777" w:rsidR="00425AAE" w:rsidRDefault="00425AAE">
      <w:r>
        <w:t xml:space="preserve">    See the file itself for a copyright notice.</w:t>
      </w:r>
    </w:p>
    <w:p w14:paraId="5733145A" w14:textId="77777777" w:rsidR="00425AAE" w:rsidRDefault="00425AAE">
      <w:r>
        <w:t xml:space="preserve">  . The file `tmac/hyphen.fr' contains the same patterns as the file     `frhyph.tex' (for TeX), which can be found at</w:t>
      </w:r>
    </w:p>
    <w:p w14:paraId="5DA0A0FA" w14:textId="77777777" w:rsidR="00425AAE" w:rsidRDefault="00425AAE">
      <w:r>
        <w:t xml:space="preserve">      http://dante.ctan.org/CTAN/language/hyphenation/frhyph.tex    .</w:t>
      </w:r>
    </w:p>
    <w:p w14:paraId="764C8051" w14:textId="77777777" w:rsidR="00425AAE" w:rsidRDefault="00425AAE">
      <w:r>
        <w:t xml:space="preserve">    The patterns have been converted to a format groff can understand.</w:t>
      </w:r>
    </w:p>
    <w:p w14:paraId="6FE39A09" w14:textId="77777777" w:rsidR="00425AAE" w:rsidRDefault="00425AAE">
      <w:r>
        <w:t xml:space="preserve">    See the file itself for a copyright notice.</w:t>
      </w:r>
    </w:p>
    <w:p w14:paraId="099939CB" w14:textId="77777777" w:rsidR="00425AAE" w:rsidRDefault="00425AAE">
      <w:r>
        <w:t xml:space="preserve">  . The file `tmac/hyphen.sv' is identical to the file `svhyph.tex', which     can be found at</w:t>
      </w:r>
    </w:p>
    <w:p w14:paraId="564AD139" w14:textId="77777777" w:rsidR="00425AAE" w:rsidRDefault="00425AAE">
      <w:r>
        <w:t xml:space="preserve">      http://dante.ctan.org/CTAN/language/hyphenation/svhyph.tex    .</w:t>
      </w:r>
    </w:p>
    <w:p w14:paraId="0F49658E" w14:textId="77777777" w:rsidR="00425AAE" w:rsidRDefault="00425AAE">
      <w:r>
        <w:t xml:space="preserve">    See the file itself for a copyright notice.</w:t>
      </w:r>
    </w:p>
    <w:p w14:paraId="0DC9B701" w14:textId="77777777" w:rsidR="00425AAE" w:rsidRDefault="00425AAE">
      <w:r>
        <w:t xml:space="preserve">  . The files `tmac/hyphen.det' and `tmac/hyphen.den' contain the same     patterns as the files `dehyphn.tex' and `dehypht.tex' (for TeX), which     can be found at</w:t>
      </w:r>
    </w:p>
    <w:p w14:paraId="0E7E609B" w14:textId="77777777" w:rsidR="00425AAE" w:rsidRDefault="00425AAE">
      <w:r>
        <w:t xml:space="preserve">      http://dante.ctan.org/CTAN/language/hyphenation/dehyphn.tex       http://dante.ctan.org/CTAN/language/hyphenation/dehypht.tex    .</w:t>
      </w:r>
    </w:p>
    <w:p w14:paraId="214CD97A" w14:textId="77777777" w:rsidR="00425AAE" w:rsidRDefault="00425AAE">
      <w:r>
        <w:t xml:space="preserve">    The patterns have been converted to a format groff can understand.</w:t>
      </w:r>
    </w:p>
    <w:p w14:paraId="1C3FD585" w14:textId="77777777" w:rsidR="00425AAE" w:rsidRDefault="00425AAE">
      <w:r>
        <w:t xml:space="preserve">    See the files themselves for a copyright notice.</w:t>
      </w:r>
    </w:p>
    <w:p w14:paraId="57EF0BA2" w14:textId="77777777" w:rsidR="00425AAE" w:rsidRDefault="00425AAE">
      <w:r>
        <w:t xml:space="preserve">  . The file `tmac/hyphenex.det' is identical to the file `dehyphtex.tex',     which can be found at</w:t>
      </w:r>
    </w:p>
    <w:p w14:paraId="089E2829" w14:textId="77777777" w:rsidR="00425AAE" w:rsidRDefault="00425AAE">
      <w:r>
        <w:t xml:space="preserve">      http://dante.ctan.org/CTAN/language/hyphenation/dehyphtex.tex    .</w:t>
      </w:r>
    </w:p>
    <w:p w14:paraId="36776C5C" w14:textId="77777777" w:rsidR="00425AAE" w:rsidRDefault="00425AAE">
      <w:r>
        <w:t xml:space="preserve">    See the file itself for a copyright notice.</w:t>
      </w:r>
    </w:p>
    <w:p w14:paraId="1E84D97E" w14:textId="77777777" w:rsidR="00425AAE" w:rsidRDefault="00425AAE">
      <w:r>
        <w:t xml:space="preserve">  . The file `tmac/hyphen.cs' contains the same patterns as the file     `czhyphen.tex' (for TeX), which can be found in the archive</w:t>
      </w:r>
    </w:p>
    <w:p w14:paraId="699888F8" w14:textId="77777777" w:rsidR="00425AAE" w:rsidRDefault="00425AAE">
      <w:r>
        <w:t xml:space="preserve">      http://dante.ctan.org/CTAN/macros/cstex/base/csplain.tar.gz    .</w:t>
      </w:r>
    </w:p>
    <w:p w14:paraId="1BCB75E7" w14:textId="77777777" w:rsidR="00425AAE" w:rsidRDefault="00425AAE">
      <w:r>
        <w:t xml:space="preserve">    The patterns have been converted to a format groff can understand.</w:t>
      </w:r>
    </w:p>
    <w:p w14:paraId="6776D04B" w14:textId="77777777" w:rsidR="00425AAE" w:rsidRDefault="00425AAE">
      <w:r>
        <w:t xml:space="preserve">    See the file itself for a copyright notice.</w:t>
      </w:r>
    </w:p>
    <w:p w14:paraId="5421C1FC" w14:textId="77777777" w:rsidR="00425AAE" w:rsidRDefault="00425AAE">
      <w:r>
        <w:t>EOF [END FILE=groff-1.22.2/LICENSES]</w:t>
      </w:r>
    </w:p>
    <w:p w14:paraId="2E1BBA3D" w14:textId="77777777" w:rsidR="00425AAE" w:rsidRDefault="00425AAE" w:rsidP="000727EF">
      <w:pPr>
        <w:pStyle w:val="Heading2"/>
      </w:pPr>
      <w:r>
        <w:lastRenderedPageBreak/>
        <w:t xml:space="preserve"> </w:t>
      </w:r>
      <w:bookmarkStart w:id="166" w:name="_Toc399937984"/>
      <w:r>
        <w:t>fuse (version 2.9.3):</w:t>
      </w:r>
      <w:bookmarkEnd w:id="166"/>
    </w:p>
    <w:p w14:paraId="78C479E4" w14:textId="77777777" w:rsidR="00425AAE" w:rsidRDefault="00425AAE" w:rsidP="000727EF">
      <w:pPr>
        <w:pStyle w:val="Heading3"/>
      </w:pPr>
      <w:r>
        <w:t>fuse-2.9.3/debian/copyright:</w:t>
      </w:r>
    </w:p>
    <w:p w14:paraId="248527D3" w14:textId="77777777" w:rsidR="00425AAE" w:rsidRDefault="00425AAE">
      <w:r>
        <w:t>[BEGIN FILE=fuse-2.9.3/debian/copyright] Format: http://www.debian.org/doc/packaging-manuals/copyright-format/1.0/ Upstream-Name: fuse Upstream-Contact: fuse-devel@lists.sourceforge.net Source: http://sourceforge.net/projects/fuse/files/</w:t>
      </w:r>
    </w:p>
    <w:p w14:paraId="23559735" w14:textId="77777777" w:rsidR="00425AAE" w:rsidRDefault="00425AAE">
      <w:r>
        <w:t>Files: * Copyright: 2001-2013 Miklos Szeredi &lt;miklos@szeredi.hu&gt; License: GPL-2</w:t>
      </w:r>
    </w:p>
    <w:p w14:paraId="25967FA8" w14:textId="77777777" w:rsidR="00425AAE" w:rsidRDefault="00425AAE">
      <w:r>
        <w:t>Files: lib/* Copyright: 2001-2013 Miklos Szeredi &lt;miklos@szeredi.hu&gt; License: LGPL-2</w:t>
      </w:r>
    </w:p>
    <w:p w14:paraId="19AC1ABD" w14:textId="77777777" w:rsidR="00425AAE" w:rsidRDefault="00425AAE">
      <w:r>
        <w:t>Files: debian/* Copyright: 2014 Laszlo Boszormenyi (GCS) &lt;gcs@debian.org&gt;,  2011-2014 Daniel Baumann &lt;mail@daniel-baumann.ch&gt; License: GPL-2+</w:t>
      </w:r>
    </w:p>
    <w:p w14:paraId="7A8A7BCE" w14:textId="77777777" w:rsidR="00425AAE" w:rsidRDefault="00425AAE">
      <w:r>
        <w:t>License: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The complete text of the GNU General Public License  can be found in /usr/share/common-licenses/GPL-2 file.</w:t>
      </w:r>
    </w:p>
    <w:p w14:paraId="2DBC820D"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The complete text of the GNU General Public License  can be found in /usr/share/common-licenses/GPL-2 file.</w:t>
      </w:r>
    </w:p>
    <w:p w14:paraId="33D5FC13" w14:textId="77777777" w:rsidR="00425AAE" w:rsidRDefault="00425AAE">
      <w:r>
        <w:t>License: LGPL-2  This program is free software: you can redistribute it and/or modify  it under the terms of the GNU Lesser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program. If not, see &lt;http://www.gnu.org/licenses/&gt;.  .  The complete text of the GNU Lesser General Public License  can be found in /usr/share/common-licenses/LGPL-2 file. [END FILE=fuse-2.9.3/debian/copyright]</w:t>
      </w:r>
    </w:p>
    <w:p w14:paraId="33342617" w14:textId="77777777" w:rsidR="00425AAE" w:rsidRDefault="00425AAE" w:rsidP="000727EF">
      <w:pPr>
        <w:pStyle w:val="Heading2fegan"/>
      </w:pPr>
      <w:bookmarkStart w:id="167" w:name="_Toc399937985"/>
      <w:r>
        <w:t>futures-2.1.6</w:t>
      </w:r>
      <w:bookmarkEnd w:id="167"/>
    </w:p>
    <w:p w14:paraId="72A61B3E" w14:textId="77777777" w:rsidR="00425AAE" w:rsidRDefault="00425AAE" w:rsidP="00053D4A">
      <w:r>
        <w:tab/>
        <w:t>BSD 3 Clause</w:t>
      </w:r>
      <w:r>
        <w:tab/>
        <w:t>http://www.opensource.org/licenses/BSD-3-Clause</w:t>
      </w:r>
    </w:p>
    <w:p w14:paraId="69700006" w14:textId="77777777" w:rsidR="00425AAE" w:rsidRDefault="00425AAE" w:rsidP="000727EF">
      <w:pPr>
        <w:pStyle w:val="Heading2"/>
      </w:pPr>
      <w:r>
        <w:lastRenderedPageBreak/>
        <w:t xml:space="preserve"> </w:t>
      </w:r>
      <w:bookmarkStart w:id="168" w:name="_Toc399937986"/>
      <w:r>
        <w:t>gcc-4.6 (version 4.6.4):</w:t>
      </w:r>
      <w:bookmarkEnd w:id="168"/>
    </w:p>
    <w:p w14:paraId="08BDD29B" w14:textId="77777777" w:rsidR="00425AAE" w:rsidRDefault="00425AAE" w:rsidP="000727EF">
      <w:pPr>
        <w:pStyle w:val="Heading3"/>
      </w:pPr>
      <w:r>
        <w:t>gcc-4.6-4.6.4/debian/copyright:</w:t>
      </w:r>
    </w:p>
    <w:p w14:paraId="7545316A" w14:textId="77777777" w:rsidR="00425AAE" w:rsidRDefault="00425AAE">
      <w:r>
        <w:t>[BEGIN FILE=gcc-4.6-4.6.4/debian/copyright] This is the Debian GNU/Linux prepackaged version of the GNU compiler collection, containing Ada, C, C++, Fortran 95, Java, Objective-C, Objective-C++, and Treelang compilers, documentation, and support libraries.  In addition, Debian provides the gdc compiler, either in the same source package, or built from a separate same source package. Packaging is done by the Debian GCC Maintainers &lt;debian-gcc@lists.debian.org&gt;, with sources obtained from:</w:t>
      </w:r>
    </w:p>
    <w:p w14:paraId="7A8596AE" w14:textId="77777777" w:rsidR="00425AAE" w:rsidRDefault="00425AAE">
      <w:r>
        <w:t xml:space="preserve">  ftp://gcc.gnu.org/pub/gcc/releases/  (for full releases)   svn://gcc.gnu.org/svn/gcc/           (for prereleases)   http://bitbucket.org/goshawk/gdc     (for D)</w:t>
      </w:r>
    </w:p>
    <w:p w14:paraId="71F2960E" w14:textId="77777777" w:rsidR="00425AAE" w:rsidRDefault="00425AAE">
      <w:r>
        <w:t>The current gcc-4.6 source package is taken from the SVN gcc-4_6-branch.</w:t>
      </w:r>
    </w:p>
    <w:p w14:paraId="0273993E" w14:textId="77777777" w:rsidR="00425AAE" w:rsidRDefault="00425AAE">
      <w:r>
        <w:t>Changes: See changelog.Debian.gz</w:t>
      </w:r>
    </w:p>
    <w:p w14:paraId="27CA8045" w14:textId="77777777" w:rsidR="00425AAE" w:rsidRDefault="00425AAE">
      <w:r>
        <w:t>Debian splits the GNU Compiler Collection into packages for each language, library, and documentation as follows:</w:t>
      </w:r>
    </w:p>
    <w:p w14:paraId="1EA79902" w14:textId="77777777" w:rsidR="00425AAE" w:rsidRDefault="00425AAE">
      <w:r>
        <w:t>Language       Compiler package  Library package    Documentation --------------------------------------------------------------------------- Ada            gnat-4.6          libgnat-4.6        gnat-4.6-doc C              gcc-4.6                              gcc-4.6-doc C++            g++-4.6           libstdc++6         libstdc++6-4.6-doc D              gdc-4.6 Fortran 95     gfortran-4.6      libgfortran3       gfortran-4.6-doc Go             gccgo-4.6         libgo0 Java           gcj-4.6           libgcj10           libgcj-doc Objective C    gobjc-4.6         libobjc2 Objective C++  gobjc++-4.6</w:t>
      </w:r>
    </w:p>
    <w:p w14:paraId="1EA5A637" w14:textId="77777777" w:rsidR="00425AAE" w:rsidRDefault="00425AAE">
      <w:r>
        <w:t>For some language run-time libraries, Debian provides source files, development files, debugging symbols and libraries containing position- independent code in separate packages:</w:t>
      </w:r>
    </w:p>
    <w:p w14:paraId="53E64034" w14:textId="77777777" w:rsidR="00425AAE" w:rsidRDefault="00425AAE">
      <w:r>
        <w:t>Language  Sources      Development   Debugging            Position-Independent ------------------------------------------------------------------------------ C++                                  libstdc++6-4.6-dbg  libstdc++6-4.6-pic D         libphobos-4.6-dev Java      libgcj10-src libgcj10-dev  libgcj10-dbg</w:t>
      </w:r>
    </w:p>
    <w:p w14:paraId="4339FBE2" w14:textId="77777777" w:rsidR="00425AAE" w:rsidRDefault="00425AAE">
      <w:r>
        <w:t>Additional packages include:</w:t>
      </w:r>
    </w:p>
    <w:p w14:paraId="2280E3A5" w14:textId="77777777" w:rsidR="00425AAE" w:rsidRDefault="00425AAE">
      <w:r>
        <w:t>All languages: libgcc1, libgcc2, libgcc4       GCC intrinsics (platform-dependent) gcc-4.6-base                    Base files common to all compilers gcc-4.6-soft-float              Software floating point (ARM only) gcc-4.6-source                  The sources with patches</w:t>
      </w:r>
    </w:p>
    <w:p w14:paraId="45AA02EA" w14:textId="77777777" w:rsidR="00425AAE" w:rsidRDefault="00425AAE">
      <w:r>
        <w:t>Ada: libgnatvsn-dev, libgnatvsn4.6   GNAT version library libgnatprj-dev, libgnatprj4.6   GNAT Project Manager library</w:t>
      </w:r>
    </w:p>
    <w:p w14:paraId="263E99E9" w14:textId="77777777" w:rsidR="00425AAE" w:rsidRDefault="00425AAE">
      <w:r>
        <w:t>C: cpp-4.6, cpp-4.6-doc            GNU C Preprocessor libmudflap0-dev, libmudflap0    Library for instrumenting pointers libssp0-dev, libssp0            GCC stack smashing protection library libquadmath0                    Math routines for the __float128 type fixincludes                     Fix non-ANSI header files protoize                        Create/remove ANSI prototypes from C code</w:t>
      </w:r>
    </w:p>
    <w:p w14:paraId="4AA33D63" w14:textId="77777777" w:rsidR="00425AAE" w:rsidRDefault="00425AAE">
      <w:r>
        <w:lastRenderedPageBreak/>
        <w:t>Java: gij                             The Java bytecode interpreter and VM libgcj-common                   Common files for the Java run-time libgcj10-awt                    The Abstract Windowing Toolkit libgcj10-jar                    Java ARchive for the Java run-time</w:t>
      </w:r>
    </w:p>
    <w:p w14:paraId="7376CC37" w14:textId="77777777" w:rsidR="00425AAE" w:rsidRDefault="00425AAE">
      <w:r>
        <w:t>C, C++ and Fortran 95: libgomp1-dev, libgomp1</w:t>
      </w:r>
      <w:r>
        <w:tab/>
      </w:r>
      <w:r>
        <w:tab/>
        <w:t>GCC OpenMP (GOMP) support library</w:t>
      </w:r>
    </w:p>
    <w:p w14:paraId="2F853E3C" w14:textId="77777777" w:rsidR="00425AAE" w:rsidRDefault="00425AAE">
      <w:r>
        <w:t>Biarch support: On some 64-bit platforms which can also run 32-bit code, Debian provides additional packages containing 32-bit versions of some libraries.  These packages have names beginning with 'lib32' instead of 'lib', for example lib32stdc++6.  Similarly, on some 32-bit platforms which can also run 64-bit code, Debian provides additional packages with names beginning with 'lib64' instead of 'lib'.  These packages contain 64-bit versions of the libraries.  (At this time, not all platforms and not all libraries support biarch.)  The license terms for these lib32 or lib64 packages are identical to the ones for the lib packages.</w:t>
      </w:r>
    </w:p>
    <w:p w14:paraId="25B15F23" w14:textId="77777777" w:rsidR="00425AAE" w:rsidRDefault="00425AAE">
      <w:r>
        <w:t xml:space="preserve"> COPYRIGHT STATEMENTS AND LICENSING TERMS</w:t>
      </w:r>
    </w:p>
    <w:p w14:paraId="209B854D" w14:textId="77777777" w:rsidR="00425AAE" w:rsidRDefault="00425AAE">
      <w:r>
        <w:t xml:space="preserve"> GCC is Copyright (C) 1986, 1987, 1988, 1989, 1990, 1991, 1992, 1993, 1994, 1995, 1996, 1997, 1998, 1999, 2000, 2001, 2002, 2003, 2004, 2005, 2006, 2007, 2008, 2009, 2010, 2011 Free Software Foundation, Inc.</w:t>
      </w:r>
    </w:p>
    <w:p w14:paraId="0955AEAC" w14:textId="77777777" w:rsidR="00425AAE" w:rsidRDefault="00425AAE">
      <w:r>
        <w:t>GCC is free software; you can redistribute it and/or modify it under the terms of the GNU General Public License as published by the Free Software Foundation; either version 3, or (at your option) any later version.</w:t>
      </w:r>
    </w:p>
    <w:p w14:paraId="371AABD7" w14:textId="77777777" w:rsidR="00425AAE" w:rsidRDefault="00425AAE">
      <w:r>
        <w:t>GCC is distributed in the hope that it will be useful, but WITHOUT ANY WARRANTY; without even the implied warranty of MERCHANTABILITY or FITNESS FOR A PARTICULAR PURPOSE.  See the GNU General Public License for more details.</w:t>
      </w:r>
    </w:p>
    <w:p w14:paraId="153F2928" w14:textId="77777777" w:rsidR="00425AAE" w:rsidRDefault="00425AAE">
      <w:r>
        <w:t>Files that have exception clauses are licensed under the terms of the GNU General Public License; either version 3, or (at your option) any later version.</w:t>
      </w:r>
    </w:p>
    <w:p w14:paraId="331A9309" w14:textId="77777777" w:rsidR="00425AAE" w:rsidRDefault="00425AAE">
      <w:r>
        <w:t>On Debian GNU/Linux systems, the complete text of the GNU General Public License is in `/usr/share/common-licenses/GPL', version 3 of this license in `/usr/share/common-licenses/GPL-3'.</w:t>
      </w:r>
    </w:p>
    <w:p w14:paraId="1D87A041" w14:textId="77777777" w:rsidR="00425AAE" w:rsidRDefault="00425AAE">
      <w:r>
        <w:t>The following runtime libraries are licensed under the terms of the GNU General Public License (v3 or later) with version 3.1 of the GCC Runtime Library Exception (included in this file):</w:t>
      </w:r>
    </w:p>
    <w:p w14:paraId="771BAB3C" w14:textId="77777777" w:rsidR="00425AAE" w:rsidRDefault="00425AAE">
      <w:r>
        <w:t xml:space="preserve"> - libgcc (libgcc/, gcc/libgcc2.[ch], gcc/unwind*, gcc/gthr*,    gcc/coretypes.h, gcc/crtstuff.c, gcc/defaults.h, gcc/dwarf2.h,    gcc/emults.c, gcc/gbl-ctors.h, gcc/gcov-io.h, gcc/libgcov.c,    gcc/tsystem.h, gcc/typeclass.h).  - libdecnumber  - libgomp  - libssp  - libstdc++-v3  - libobjc  - libmudflap  - libgfortran  - The libgnat-4.6 Ada support library and libgnatvsn library.  - Various config files in gcc/config/ used in runtime libraries.</w:t>
      </w:r>
    </w:p>
    <w:p w14:paraId="7B8523E4" w14:textId="77777777" w:rsidR="00425AAE" w:rsidRDefault="00425AAE">
      <w:r>
        <w:t>In contrast, libgnatprj is licensed under the terms of the pure GNU General Public License.</w:t>
      </w:r>
    </w:p>
    <w:p w14:paraId="3DBECED9" w14:textId="77777777" w:rsidR="00425AAE" w:rsidRDefault="00425AAE">
      <w:r>
        <w:t>The libgcj library is licensed under the terms of the GNU General Public License, with a special exception:</w:t>
      </w:r>
    </w:p>
    <w:p w14:paraId="5C123FC2" w14:textId="77777777" w:rsidR="00425AAE" w:rsidRDefault="00425AAE">
      <w:r>
        <w:t xml:space="preserve">    Linking this library statically or dynamically with other modules     is making a combined work based on this library.  Thus, the terms     and conditions of the GNU General Public License cover the whole     combination.</w:t>
      </w:r>
    </w:p>
    <w:p w14:paraId="4324E904" w14:textId="77777777" w:rsidR="00425AAE" w:rsidRDefault="00425AAE">
      <w:r>
        <w:lastRenderedPageBreak/>
        <w:t xml:space="preserve">    As a special exception, the copyright holders of this library give     you permission to link this library with independent modules to     produce an executable, regardless of the license terms of these     independent modules, and to copy and distribute the resulting     executable under terms of your choice, provided that you also     meet, for each linked independent module, the terms and conditions     of the license of that module.  An independent module is a module     which is not derived from or based on this library.  If you modify     this library, you may extend this exception to your version of the     library, but you are not obligated to do so.  If you do not wish     to do so, delete this exception statement from your version.</w:t>
      </w:r>
    </w:p>
    <w:p w14:paraId="7A0C1BBC" w14:textId="77777777" w:rsidR="00425AAE" w:rsidRDefault="00425AAE">
      <w:r>
        <w:t>The libffi library is licensed under the following terms:</w:t>
      </w:r>
    </w:p>
    <w:p w14:paraId="3D9100F8" w14:textId="77777777" w:rsidR="00425AAE" w:rsidRDefault="00425AAE">
      <w:r>
        <w:t xml:space="preserve">    libffi - Copyright (c) 1996-2003  Red Hat, Inc.</w:t>
      </w:r>
    </w:p>
    <w:p w14:paraId="7EDF05BA"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CEBB664" w14:textId="77777777" w:rsidR="00425AAE" w:rsidRDefault="00425AAE">
      <w:r>
        <w:t xml:space="preserve">    The above copyright notice and this permission notice shall be included     in all copies or substantial portions of the Software.</w:t>
      </w:r>
    </w:p>
    <w:p w14:paraId="09C1040E"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CYGNUS SOLUTIONS BE LIABLE FOR ANY CLAIM, DAMAGES OR     OTHER LIABILITY, WHETHER IN AN ACTION OF CONTRACT, TORT OR OTHERWISE,     ARISING FROM, OUT OF OR IN CONNECTION WITH THE SOFTWARE OR THE USE OR     OTHER DEALINGS IN THE SOFTWARE.</w:t>
      </w:r>
    </w:p>
    <w:p w14:paraId="4CC54BE0" w14:textId="77777777" w:rsidR="00425AAE" w:rsidRDefault="00425AAE">
      <w:r>
        <w:t xml:space="preserve"> The documentation is licensed under the GNU Free Documentation License (v1.2). On Debian GNU/Linux systems, the complete text of this license is in `/usr/share/common-licenses/GFDL-1.2'.</w:t>
      </w:r>
    </w:p>
    <w:p w14:paraId="47FCB275" w14:textId="77777777" w:rsidR="00425AAE" w:rsidRDefault="00425AAE">
      <w:r>
        <w:t xml:space="preserve"> GCC RUNTIME LIBRARY EXCEPTION</w:t>
      </w:r>
    </w:p>
    <w:p w14:paraId="4457036D" w14:textId="77777777" w:rsidR="00425AAE" w:rsidRDefault="00425AAE">
      <w:r>
        <w:t>Version 3.1, 31 March 2009</w:t>
      </w:r>
    </w:p>
    <w:p w14:paraId="592B4D07" w14:textId="77777777" w:rsidR="00425AAE" w:rsidRDefault="00425AAE">
      <w:r>
        <w:t>Copyright (C) 2009 Free Software Foundation, Inc. &lt;http://fsf.org/&gt;</w:t>
      </w:r>
    </w:p>
    <w:p w14:paraId="6D36FCFA" w14:textId="77777777" w:rsidR="00425AAE" w:rsidRDefault="00425AAE">
      <w:r>
        <w:t>Everyone is permitted to copy and distribute verbatim copies of this license document, but changing it is not allowed.</w:t>
      </w:r>
    </w:p>
    <w:p w14:paraId="7193F130" w14:textId="77777777" w:rsidR="00425AAE" w:rsidRDefault="00425AAE">
      <w:r>
        <w:t>This GCC Runtime Library Exception (Exception) is an additional permission under section 7 of the GNU General Public License, version 3 (GPLv3). It applies to a given file (the Runtime Library) that bears a notice placed by the copyright holder of the file stating that the file is governed by GPLv3 along with this Exception.</w:t>
      </w:r>
    </w:p>
    <w:p w14:paraId="5398ADB5" w14:textId="77777777" w:rsidR="00425AAE" w:rsidRDefault="00425AAE">
      <w:r>
        <w:t>When you use GCC to compile a program, GCC may combine portions of certain GCC header files and runtime libraries with the compiled program. The purpose of this Exception is to allow compilation of non-GPL (including proprietary) programs to use, in this way, the header files and runtime libraries covered by this Exception.</w:t>
      </w:r>
    </w:p>
    <w:p w14:paraId="234CC88E" w14:textId="77777777" w:rsidR="00425AAE" w:rsidRDefault="00425AAE">
      <w:r>
        <w:t>0. Definitions.</w:t>
      </w:r>
    </w:p>
    <w:p w14:paraId="53B6B438" w14:textId="77777777" w:rsidR="00425AAE" w:rsidRDefault="00425AAE">
      <w:r>
        <w:lastRenderedPageBreak/>
        <w:t>A file is an Independent Module if it either requires the Runtime Library for execution after a Compilation Process, or makes use of an interface provided by the Runtime Library, but is not otherwise based on the Runtime Library.</w:t>
      </w:r>
    </w:p>
    <w:p w14:paraId="232CB0DF" w14:textId="77777777" w:rsidR="00425AAE" w:rsidRDefault="00425AAE">
      <w:r>
        <w:t>GCC means a version of the GNU Compiler Collection, with or without modifications, governed by version 3 (or a specified later version) of the GNU General Public License (GPL) with the option of using any subsequent versions published by the FSF.</w:t>
      </w:r>
    </w:p>
    <w:p w14:paraId="048A1D67" w14:textId="77777777" w:rsidR="00425AAE" w:rsidRDefault="00425AAE">
      <w:r>
        <w:t>GPL-compatible Software is software whose conditions of propagation, modification and use would permit combination with GCC in accord with the license of GCC.</w:t>
      </w:r>
    </w:p>
    <w:p w14:paraId="4196A959" w14:textId="77777777" w:rsidR="00425AAE" w:rsidRDefault="00425AAE">
      <w:r>
        <w:t>Target Code refers to output from any compiler for a real or virtual target processor architecture, in executable form or suitable for input to an assembler, loader, linker and/or execution phase. Notwithstanding that, Target Code does not include data in any format that is used as a compiler intermediate representation, or used for producing a compiler intermediate representation.</w:t>
      </w:r>
    </w:p>
    <w:p w14:paraId="4BEB8643" w14:textId="77777777" w:rsidR="00425AAE" w:rsidRDefault="00425AAE">
      <w:r>
        <w:t>The Compilation Process transforms code entirely represented in non-intermediate languages designed for human-written code, and/or in Java Virtual Machine byte code, into Target Code. Thus, for example, use of source code generators and preprocessors need not be considered part of the Compilation Process, since the Compilation Process can be understood as starting with the output of the generators or preprocessors.</w:t>
      </w:r>
    </w:p>
    <w:p w14:paraId="258A8465" w14:textId="77777777" w:rsidR="00425AAE" w:rsidRDefault="00425AAE">
      <w:r>
        <w:t>A Compilation Process is Eligible if it is done using GCC, alone or with other GPL-compatible software, or if it is done without using any work based on GCC. For example, using non-GPL-compatible Software to optimize any GCC intermediate representations would not qualify as an Eligible Compilation Process.</w:t>
      </w:r>
    </w:p>
    <w:p w14:paraId="4E05D82E" w14:textId="77777777" w:rsidR="00425AAE" w:rsidRDefault="00425AAE">
      <w:r>
        <w:t>1. Grant of Additional Permission.</w:t>
      </w:r>
    </w:p>
    <w:p w14:paraId="51432D1C" w14:textId="77777777" w:rsidR="00425AAE" w:rsidRDefault="00425AAE">
      <w:r>
        <w:t>You have permission to propagate a work of Target Code formed by combining the Runtime Library with Independent Modules, even if such propagation would otherwise violate the terms of GPLv3, provided that all Target Code was generated by Eligible Compilation Processes. You may then convey such a combination under terms of your choice, consistent with the licensing of the Independent Modules.</w:t>
      </w:r>
    </w:p>
    <w:p w14:paraId="19266131" w14:textId="77777777" w:rsidR="00425AAE" w:rsidRDefault="00425AAE">
      <w:r>
        <w:t>2. No Weakening of GCC Copyleft.</w:t>
      </w:r>
    </w:p>
    <w:p w14:paraId="706B5C5B" w14:textId="77777777" w:rsidR="00425AAE" w:rsidRDefault="00425AAE">
      <w:r>
        <w:t>The availability of this Exception does not imply any general presumption that third-party software is unaffected by the copyleft requirements of the license of GCC.</w:t>
      </w:r>
    </w:p>
    <w:p w14:paraId="61C2FACE" w14:textId="77777777" w:rsidR="00425AAE" w:rsidRDefault="00425AAE">
      <w:r>
        <w:t xml:space="preserve"> libquadmath/*.[hc]:</w:t>
      </w:r>
    </w:p>
    <w:p w14:paraId="101C9279" w14:textId="77777777" w:rsidR="00425AAE" w:rsidRDefault="00425AAE">
      <w:r>
        <w:t xml:space="preserve">   Copyright (C) 2010 Free Software Foundation, Inc.    Written by Francois-Xavier Coudert  &lt;fxcoudert@gcc.gnu.org&gt;    Written by Tobias Burnus  &lt;burnus@net-b.de&gt;</w:t>
      </w:r>
    </w:p>
    <w:p w14:paraId="332BD312" w14:textId="77777777" w:rsidR="00425AAE" w:rsidRDefault="00425AAE">
      <w:r>
        <w:t>This file is part of the libiberty library. Libiberty is free software; you can redistribute it and/or modify it under the terms of the GNU Library General Public License as published by the Free Software Foundation; either version 2 of the License, or (at your option) any later version.</w:t>
      </w:r>
    </w:p>
    <w:p w14:paraId="334D2C56" w14:textId="77777777" w:rsidR="00425AAE" w:rsidRDefault="00425AAE">
      <w:r>
        <w:t>Libiberty is distributed in the hope that it will be useful, but WITHOUT ANY WARRANTY; without even the implied warranty of MERCHANTABILITY or FITNESS FOR A PARTICULAR PURPOSE.  See the GNU Library General Public License for more details.</w:t>
      </w:r>
    </w:p>
    <w:p w14:paraId="32AAAE11" w14:textId="77777777" w:rsidR="00425AAE" w:rsidRDefault="00425AAE">
      <w:r>
        <w:t>libquadmath/gdtoa:</w:t>
      </w:r>
    </w:p>
    <w:p w14:paraId="58E49F4F" w14:textId="77777777" w:rsidR="00425AAE" w:rsidRDefault="00425AAE">
      <w:r>
        <w:t>The author of this software is David M. Gay.</w:t>
      </w:r>
    </w:p>
    <w:p w14:paraId="55C0916F" w14:textId="77777777" w:rsidR="00425AAE" w:rsidRDefault="00425AAE">
      <w:r>
        <w:lastRenderedPageBreak/>
        <w:t>Copyright (C) 1998, 1999, 2000, 2001 by Lucent Technologies All Rights Reserved</w:t>
      </w:r>
    </w:p>
    <w:p w14:paraId="57983334" w14:textId="77777777" w:rsidR="00425AAE" w:rsidRDefault="00425AAE">
      <w:r>
        <w:t>Permission to use, copy, modify, and distribute this software and its documentation for any purpose and without fee is hereby granted, provided that the above copyright notice appear in all copies and that both that the copyright notice and this permission notice and warranty disclaimer appear in supporting documentation, and that the name of Lucent or any of its entities not be used in advertising or publicity pertaining to distribution of the software without specific, written prior permission.</w:t>
      </w:r>
    </w:p>
    <w:p w14:paraId="04F1309B" w14:textId="77777777" w:rsidR="00425AAE" w:rsidRDefault="00425AAE">
      <w:r>
        <w:t>LUCENT DISCLAIMS ALL WARRANTIES WITH REGARD TO THIS SOFTWARE, INCLUDING ALL IMPLIED WARRANTIES OF MERCHANTABILITY AND FITNESS. IN NO EVENT SHALL LUCENT OR ANY OF ITS ENTITIES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33E24E33" w14:textId="77777777" w:rsidR="00425AAE" w:rsidRDefault="00425AAE">
      <w:r>
        <w:t>libquadmath/math:</w:t>
      </w:r>
    </w:p>
    <w:p w14:paraId="0BDED498" w14:textId="77777777" w:rsidR="00425AAE" w:rsidRDefault="00425AAE">
      <w:r>
        <w:t xml:space="preserve">atanq.c, expm1q.c, j0q.c, j1q.c, log1pq.c, logq.c:     Copyright 2001 by Stephen L. Moshier &lt;moshier@na-net.ornl.gov&gt; </w:t>
      </w:r>
    </w:p>
    <w:p w14:paraId="7E8E8B6E"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3D87EE5A"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22CFC20C" w14:textId="77777777" w:rsidR="00425AAE" w:rsidRDefault="00425AAE">
      <w:r>
        <w:t>coshq.c, erfq.c, jnq.c, lgammaq.c, powq.c, roundq.c:    Changes for 128-bit __float128 are    Copyright (C) 2001 Stephen L. Moshier &lt;moshier@na-net.ornl.gov&gt;    and are incorporated herein by permission of the author.  The author     reserves the right to distribute this material elsewhere under different    copying permissions.  These modifications are distributed here under     the following terms:</w:t>
      </w:r>
    </w:p>
    <w:p w14:paraId="1754078D"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0DB260C0"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0F3665E4" w14:textId="77777777" w:rsidR="00425AAE" w:rsidRDefault="00425AAE">
      <w:r>
        <w:t>ldexpq.c:    * Conversion to long double by Ulrich Drepper,    * Cygnus Support, drepper@cygnus.com.</w:t>
      </w:r>
    </w:p>
    <w:p w14:paraId="34EFA1E3" w14:textId="77777777" w:rsidR="00425AAE" w:rsidRDefault="00425AAE">
      <w:r>
        <w:t>cosq_kernel.c, expq.c, sincos_table.c, sincosq.c, sincosq_kernel.c, sinq_kernel.c, truncq.c:    Copyright (C) 1997, 1999 Free Software Foundation, Inc.</w:t>
      </w:r>
    </w:p>
    <w:p w14:paraId="682254EF" w14:textId="77777777" w:rsidR="00425AAE" w:rsidRDefault="00425AAE">
      <w:r>
        <w:t xml:space="preserve">   The GNU C Library is free software; you can redistribute it and/or    modify it under the terms of the GNU Lesser General Public    License as published by the Free Software Foundation; either    version 2.1 of the License, or (at your option) any later version.</w:t>
      </w:r>
    </w:p>
    <w:p w14:paraId="08213C01" w14:textId="77777777" w:rsidR="00425AAE" w:rsidRDefault="00425AAE">
      <w:r>
        <w:lastRenderedPageBreak/>
        <w:t xml:space="preserve">   The GNU C Library is distributed in the hope that it will be useful,    but WITHOUT ANY WARRANTY; without even the implied warranty of    MERCHANTABILITY or FITNESS FOR A PARTICULAR PURPOSE.  See the GNU    Lesser General Public License for more details.</w:t>
      </w:r>
    </w:p>
    <w:p w14:paraId="7E07AA68" w14:textId="77777777" w:rsidR="00425AAE" w:rsidRDefault="00425AAE">
      <w:r>
        <w:t>isinfq.c:  * Written by J.T. Conklin &lt;jtc@netbsd.org&gt;.  * Change for long double by Jakub Jelinek &lt;jj@ultra.linux.cz&gt;  * Public domain.</w:t>
      </w:r>
    </w:p>
    <w:p w14:paraId="072152E4" w14:textId="77777777" w:rsidR="00425AAE" w:rsidRDefault="00425AAE">
      <w:r>
        <w:t>llroundq.c, lroundq.c, tgammaq.c:    Copyright (C) 1997, 1999, 2002, 2004 Free Software Foundation, Inc.    This file is part of the GNU C Library.    Contributed by Ulrich Drepper &lt;drepper@cygnus.com&gt;, 1997 and                   Jakub Jelinek &lt;jj@ultra.linux.cz&gt;, 1999.</w:t>
      </w:r>
    </w:p>
    <w:p w14:paraId="2475B917" w14:textId="77777777" w:rsidR="00425AAE" w:rsidRDefault="00425AAE">
      <w:r>
        <w:t xml:space="preserve">   The GNU C Library is free software; you can redistribute it and/or    modify it under the terms of the GNU Lesser General Public    License as published by the Free Software Foundation; either    version 2.1 of the License, or (at your option) any later version.</w:t>
      </w:r>
    </w:p>
    <w:p w14:paraId="534A6D0A" w14:textId="77777777" w:rsidR="00425AAE" w:rsidRDefault="00425AAE">
      <w:r>
        <w:t xml:space="preserve">   The GNU C Library is distributed in the hope that it will be useful,    but WITHOUT ANY WARRANTY; without even the implied warranty of    MERCHANTABILITY or FITNESS FOR A PARTICULAR PURPOSE.  See the GNU    Lesser General Public License for more details.</w:t>
      </w:r>
    </w:p>
    <w:p w14:paraId="6945EF9F" w14:textId="77777777" w:rsidR="00425AAE" w:rsidRDefault="00425AAE">
      <w:r>
        <w:t>log10q.c:    Cephes Math Library Release 2.2:  January, 1991    Copyright 1984, 1991 by Stephen L. Moshier    Adapted for glibc November, 2001</w:t>
      </w:r>
    </w:p>
    <w:p w14:paraId="3B06A28B"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08968B09"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12609843" w14:textId="77777777" w:rsidR="00425AAE" w:rsidRDefault="00425AAE">
      <w:r>
        <w:t>remaining files:</w:t>
      </w:r>
    </w:p>
    <w:p w14:paraId="1EBDFA77" w14:textId="77777777" w:rsidR="00425AAE" w:rsidRDefault="00425AAE">
      <w:r>
        <w:t xml:space="preserve"> * Copyright (C) 1993 by Sun Microsystems, Inc. All rights reserved.  *  * Developed at SunPro, a Sun Microsystems, Inc. business.  * Permission to use, copy, modify, and distribute this  * software is freely granted, provided that this notice  * is preserved.</w:t>
      </w:r>
    </w:p>
    <w:p w14:paraId="793E5C94" w14:textId="77777777" w:rsidR="00425AAE" w:rsidRDefault="00425AAE">
      <w:r>
        <w:t xml:space="preserve"> libjava/classpath/resource/gnu/java/locale/*</w:t>
      </w:r>
    </w:p>
    <w:p w14:paraId="68728031" w14:textId="77777777" w:rsidR="00425AAE" w:rsidRDefault="00425AAE">
      <w:r>
        <w:t>They are copyrighted and covered by the terms of use: http://www.unicode.org/copyright.html</w:t>
      </w:r>
    </w:p>
    <w:p w14:paraId="0BACBD55" w14:textId="77777777" w:rsidR="00425AAE" w:rsidRDefault="00425AAE">
      <w:r>
        <w:t>EXHIBIT 1 UNICODE, INC. LICENSE AGREEMENT - DATA FILES AND SOFTWARE</w:t>
      </w:r>
    </w:p>
    <w:p w14:paraId="7CE81E12" w14:textId="77777777" w:rsidR="00425AAE" w:rsidRDefault="00425AAE">
      <w:r>
        <w:t xml:space="preserve"> Unicode Data Files include all data files under the directories  http://www.unicode.org/Public/ and http://www.unicode.org/reports/.  Unicode Software includes any source code published in the Unicode Standard or  under the directories http://www.unicode.org/Public/ and  http://www.unicode.org/reports/.</w:t>
      </w:r>
    </w:p>
    <w:p w14:paraId="6FD6A195" w14:textId="77777777" w:rsidR="00425AAE" w:rsidRDefault="00425AAE">
      <w:r>
        <w:t>NOTICE TO USER: Carefully read the following legal agreement. BY DOWNLOADING,  INSTALLING, COPYING OR OTHERWISE USING UNICODE INC.'S DATA FILES (DATA FILES),  AND/OR SOFTWARE (SOFTWARE), YOU UNEQUIVOCALLY ACCEPT, AND AGREE TO BE BOUND BY,  ALL OF THE TERMS AND CONDITIONS OF THIS AGREEMENT. IF YOU DO NOT AGREE,  DO NOT DOWNLOAD, INSTALL, COPY, DISTRIBUTE OR USE THE DATA FILES OR SOFTWARE.</w:t>
      </w:r>
    </w:p>
    <w:p w14:paraId="1801B383" w14:textId="77777777" w:rsidR="00425AAE" w:rsidRDefault="00425AAE">
      <w:r>
        <w:lastRenderedPageBreak/>
        <w:tab/>
        <w:t xml:space="preserve">    COPYRIGHT AND PERMISSION NOTICE</w:t>
      </w:r>
    </w:p>
    <w:p w14:paraId="14506F1A" w14:textId="77777777" w:rsidR="00425AAE" w:rsidRDefault="00425AAE">
      <w:r>
        <w:t>Copyrigh (c) 1991-2011 Unicode, Inc. All rights reserved.  Distributed under the Terms of Use in http://www.unicode.org/copyright.html.</w:t>
      </w:r>
    </w:p>
    <w:p w14:paraId="6CC2E8FF" w14:textId="77777777" w:rsidR="00425AAE" w:rsidRDefault="00425AAE">
      <w:r>
        <w:t>Permission is hereby granted, free of charge, to any person obtaining a copy  of the Unicode data files and any associated documentation (the Data Files)  or Unicode software and any associated documentation (the Software) to deal  in the Data Files or Software without restriction, including without limitation  the rights to use, copy, modify, merge, publish, distribute, and/or sell copies  of the Data Files or Software, and to permit persons to whom the Data Files  or Software are furnished to do so, provided that (a) the above copyright notice(s)  and this permission notice appear with all copies of the Data Files or Software,  (b) both the above copyright notice(s) and this permission notice appear  in associated documentation, and (c) there is clear notice in each modified  Data File or in the Software as well as in the documentation associated with  the Data File(s) or Software that the data or software has been modified.</w:t>
      </w:r>
    </w:p>
    <w:p w14:paraId="0C717374" w14:textId="77777777" w:rsidR="00425AAE" w:rsidRDefault="00425AAE">
      <w:r>
        <w:t>THE DATA FILES AND SOFTWARE ARE PROVIDED AS IS, WITHOUT WARRANTY OF ANY KIND,  EXPRESS OR IMPLIED, INCLUDING BUT NOT LIMITED TO THE WARRANTIES OF MERCHANTABILITY,  FITNESS FOR A PARTICULAR PURPOSE AND NONINFRINGEMENT OF THIRD PARTY RIGHTS.  IN NO EVENT SHALL THE COPYRIGHT HOLDER OR HOLDERS INCLUDED IN THIS NOTICE BE LIABLE  FOR ANY CLAIM, OR ANY SPECIAL INDIRECT OR CONSEQUENTIAL DAMAGES, OR ANY DAMAGES  WHATSOEVER RESULTING FROM LOSS OF USE, DATA OR PROFITS, WHETHER IN AN ACTION OF  CONTRACT, NEGLIGENCE OR OTHER TORTIOUS ACTION, ARISING OUT OF OR IN CONNECTION  WITH THE USE OR PERFORMANCE OF THE DATA FILES OR SOFTWARE.</w:t>
      </w:r>
    </w:p>
    <w:p w14:paraId="7766E382" w14:textId="77777777" w:rsidR="00425AAE" w:rsidRDefault="00425AAE">
      <w:r>
        <w:t>Except as contained in this notice, the name of a copyright holder shall not be used  in advertising or otherwise to promote the sale, use or other dealings in these  Data Files or Software without prior written authorization of the copyright holder.</w:t>
      </w:r>
    </w:p>
    <w:p w14:paraId="4132DF2C" w14:textId="77777777" w:rsidR="00425AAE" w:rsidRDefault="00425AAE">
      <w:r>
        <w:t>Unicode and the Unicode logo are trademarks of Unicode, Inc., and may be registered  in some jurisdictions. All other trademarks and registered trademarks mentioned  herein are the property of their respective owners.</w:t>
      </w:r>
    </w:p>
    <w:p w14:paraId="57A87905" w14:textId="77777777" w:rsidR="00425AAE" w:rsidRDefault="00425AAE">
      <w:r>
        <w:t xml:space="preserve"> gcc/go/gofrontend, libgo:</w:t>
      </w:r>
    </w:p>
    <w:p w14:paraId="75378D14" w14:textId="77777777" w:rsidR="00425AAE" w:rsidRDefault="00425AAE">
      <w:r>
        <w:t>Copyright (c) 2009 The Go Authors. All rights reserved.</w:t>
      </w:r>
    </w:p>
    <w:p w14:paraId="6F2C376B" w14:textId="77777777" w:rsidR="00425AAE" w:rsidRDefault="00425AAE">
      <w:r>
        <w:t>Redistribution and use in source and binary forms, with or without modification, are permitted provided that the following conditions are met:</w:t>
      </w:r>
    </w:p>
    <w:p w14:paraId="0E56E728"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Google Inc. nor the names of its contributors may be used to endorse or promote products derived from this software without specific prior written permission.</w:t>
      </w:r>
    </w:p>
    <w:p w14:paraId="36EE9092" w14:textId="77777777" w:rsidR="00425AAE" w:rsidRDefault="00425AAE">
      <w:r>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OWNER OR </w:t>
      </w:r>
      <w:r>
        <w:lastRenderedPageBreak/>
        <w:t>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92CFCDD" w14:textId="77777777" w:rsidR="00425AAE" w:rsidRDefault="00425AAE">
      <w:r>
        <w:t xml:space="preserve"> D: gdc-4.6                         GNU D Compiler libphobos-4.6-dev               D standard runtime library</w:t>
      </w:r>
    </w:p>
    <w:p w14:paraId="4DEDA398" w14:textId="77777777" w:rsidR="00425AAE" w:rsidRDefault="00425AAE">
      <w:r>
        <w:t>The D source package is made up of the following components.</w:t>
      </w:r>
    </w:p>
    <w:p w14:paraId="30A9DB0E" w14:textId="77777777" w:rsidR="00425AAE" w:rsidRDefault="00425AAE">
      <w:r>
        <w:t>The D front-end for GCC:  - d/*</w:t>
      </w:r>
    </w:p>
    <w:p w14:paraId="7F4583F2" w14:textId="77777777" w:rsidR="00425AAE" w:rsidRDefault="00425AAE">
      <w:r>
        <w:t>Copyright (C) 2004-2007 David Friedman Modified by Vincenzo Ampolo, Michael Parrot, Iain Buclaw, (C) 2009, 2010</w:t>
      </w:r>
    </w:p>
    <w:p w14:paraId="28E3CF48" w14:textId="77777777" w:rsidR="00425AAE" w:rsidRDefault="00425AAE">
      <w:r>
        <w:t>This program is free software; you can redistribute it and/or modify it under the terms of the GNU General Public License as published by the Free Software Foundation; either version 2 of the License, or (at your option) any later version.</w:t>
      </w:r>
    </w:p>
    <w:p w14:paraId="4693B414" w14:textId="77777777" w:rsidR="00425AAE" w:rsidRDefault="00425AAE">
      <w:r>
        <w:t>On Debian GNU/Linux systems, the complete text of the GNU General Public License is in `/usr/share/common-licenses/GPL', version 2 of this license in `/usr/share/common-licenses/GPL-2'.</w:t>
      </w:r>
    </w:p>
    <w:p w14:paraId="2B704293" w14:textId="77777777" w:rsidR="00425AAE" w:rsidRDefault="00425AAE">
      <w:r>
        <w:t xml:space="preserve"> The DMD Compiler implementation of the D programming language:  - d/dmd/*</w:t>
      </w:r>
    </w:p>
    <w:p w14:paraId="0CB6DD0B" w14:textId="77777777" w:rsidR="00425AAE" w:rsidRDefault="00425AAE">
      <w:r>
        <w:t>Copyright (c) 1999-2010 by Digital Mars All Rights Reserved written by Walter Bright http://www.digitalmars.com License for redistribution is by either the Artistic License or the GNU General Public License (v1).</w:t>
      </w:r>
    </w:p>
    <w:p w14:paraId="5E4AA817" w14:textId="77777777" w:rsidR="00425AAE" w:rsidRDefault="00425AAE">
      <w:r>
        <w:t>On Debian GNU/Linux systems, the complete text of the GNU General Public License is in `/usr/share/common-licenses/GPL', the Artistic license in `/usr/share/common-licenses/Artistic'.</w:t>
      </w:r>
    </w:p>
    <w:p w14:paraId="711F63ED" w14:textId="77777777" w:rsidR="00425AAE" w:rsidRDefault="00425AAE">
      <w:r>
        <w:t xml:space="preserve"> The Zlib data compression library:  - d/phobos/etc/c/zlib/*</w:t>
      </w:r>
    </w:p>
    <w:p w14:paraId="5C4978AD" w14:textId="77777777" w:rsidR="00425AAE" w:rsidRDefault="00425AAE">
      <w:r>
        <w:t xml:space="preserve"> (C) 1995-2004 Jean-loup Gailly and Mark Adler</w:t>
      </w:r>
    </w:p>
    <w:p w14:paraId="09A76F2D" w14:textId="77777777" w:rsidR="00425AAE" w:rsidRDefault="00425AAE">
      <w:r>
        <w:t xml:space="preserve">  This software is provided 'as-is', without any express or implied   warranty.  In no event will the authors be held liable for any damages   arising from the use of this software.</w:t>
      </w:r>
    </w:p>
    <w:p w14:paraId="7760BB28" w14:textId="77777777" w:rsidR="00425AAE" w:rsidRDefault="00425AAE">
      <w:r>
        <w:t xml:space="preserve">  Permission is granted to anyone to use this software for any purpose,   including commercial applications, and to alter it and redistribute it   freely, subject to the following restrictions:</w:t>
      </w:r>
    </w:p>
    <w:p w14:paraId="54F8D502"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691081B8" w14:textId="77777777" w:rsidR="00425AAE" w:rsidRDefault="00425AAE">
      <w:r>
        <w:t xml:space="preserve"> The Phobos standard runtime library:  - d/phobos/*</w:t>
      </w:r>
    </w:p>
    <w:p w14:paraId="394D6170" w14:textId="77777777" w:rsidR="00425AAE" w:rsidRDefault="00425AAE">
      <w:r>
        <w:t>Unless otherwise marked within the file, each file in the source is under the following licenses:</w:t>
      </w:r>
    </w:p>
    <w:p w14:paraId="689FC73F" w14:textId="77777777" w:rsidR="00425AAE" w:rsidRDefault="00425AAE">
      <w:r>
        <w:t>Copyright (C) 2004-2005 by Digital Mars, www.digitalmars.com Written by Walter Bright</w:t>
      </w:r>
    </w:p>
    <w:p w14:paraId="54ABB99E" w14:textId="77777777" w:rsidR="00425AAE" w:rsidRDefault="00425AAE">
      <w:r>
        <w:lastRenderedPageBreak/>
        <w:t>This software is provided 'as-is', without any express or implied warranty. In no event will the authors be held liable for any damages arising from the use of this software.</w:t>
      </w:r>
    </w:p>
    <w:p w14:paraId="5AFCB44B" w14:textId="77777777" w:rsidR="00425AAE" w:rsidRDefault="00425AAE">
      <w:r>
        <w:t>Permission is granted to anyone to use this software for any purpose, including commercial applications, and to alter it and redistribute it freely, in both source and binary form, subject to the following restrictions:</w:t>
      </w:r>
    </w:p>
    <w:p w14:paraId="2B9D8F8B" w14:textId="77777777" w:rsidR="00425AAE" w:rsidRDefault="00425AAE">
      <w:r>
        <w:t xml:space="preserve"> o  The origin of this software must not be misrepresented; you must not     claim that you wrote the original software. If you use this software     in a product, an acknowledgment in the product documentation would be     appreciated but is not required.  o  Altered source versions must be plainly marked as such, and must not     be misrepresented as being the original software.  o  This notice may not be removed or altered from any source     distribution.</w:t>
      </w:r>
    </w:p>
    <w:p w14:paraId="5698895B" w14:textId="77777777" w:rsidR="00425AAE" w:rsidRDefault="00425AAE">
      <w:r>
        <w:t>By plainly marking modifications, something along the lines of adding to each file that has been changed a Modified by Foo Bar line underneath the Written by line would be adequate.</w:t>
      </w:r>
    </w:p>
    <w:p w14:paraId="34DA5B4D" w14:textId="77777777" w:rsidR="00425AAE" w:rsidRDefault="00425AAE">
      <w:r>
        <w:t>[END FILE=gcc-4.6-4.6.4/debian/copyright]</w:t>
      </w:r>
    </w:p>
    <w:p w14:paraId="37ED5A63" w14:textId="77777777" w:rsidR="00425AAE" w:rsidRDefault="00425AAE" w:rsidP="000727EF">
      <w:pPr>
        <w:pStyle w:val="Heading3"/>
      </w:pPr>
      <w:r>
        <w:t>gcc-4.6-4.6.4/debian/libmudflap.copyright:</w:t>
      </w:r>
    </w:p>
    <w:p w14:paraId="27B15165" w14:textId="77777777" w:rsidR="00425AAE" w:rsidRDefault="00425AAE">
      <w:r>
        <w:t>[BEGIN FILE=gcc-4.6-4.6.4/debian/libmudflap.copyright] This package was debianized by Matthias Klose &lt;doko@debian.org&gt; on Mon,  5 Jul 2004 21:29:57 +0200</w:t>
      </w:r>
    </w:p>
    <w:p w14:paraId="588C69D4" w14:textId="77777777" w:rsidR="00425AAE" w:rsidRDefault="00425AAE">
      <w:r>
        <w:t>Mudflap is part of GCC.</w:t>
      </w:r>
    </w:p>
    <w:p w14:paraId="1DC4D790" w14:textId="77777777" w:rsidR="00425AAE" w:rsidRDefault="00425AAE">
      <w:r>
        <w:t>Authors: Frank Ch. Eigler &lt;fche@redhat.com&gt;, Graydon Hoare &lt;graydon@redhat.com&gt;</w:t>
      </w:r>
    </w:p>
    <w:p w14:paraId="238E7838" w14:textId="77777777" w:rsidR="00425AAE" w:rsidRDefault="00425AAE">
      <w:r>
        <w:t>Copyright (C) 2002, 2003, 2004 Free Software Foundation, Inc.</w:t>
      </w:r>
    </w:p>
    <w:p w14:paraId="2BA6CC12" w14:textId="77777777" w:rsidR="00425AAE" w:rsidRDefault="00425AAE">
      <w:r>
        <w:t>GCC is free software; you can redistribute it and/or modify it under the terms of the GNU General Public License as published by the Free Software Foundation; either version 2, or (at your option) any later version.</w:t>
      </w:r>
    </w:p>
    <w:p w14:paraId="38EF8C35" w14:textId="77777777" w:rsidR="00425AAE" w:rsidRDefault="00425AAE">
      <w:r>
        <w:t>In addition to the permissions in the GNU General Public License, the Free Software Foundation gives you unlimited permission to link the compiled version of this file into combinations with other programs, and to distribute those combinations without any restriction coming from the use of this file.  (The General Public License restrictions do apply in other respects; for example, they cover modification of the file, and distribution when not linked into a combine executable.)</w:t>
      </w:r>
    </w:p>
    <w:p w14:paraId="58E29389" w14:textId="77777777" w:rsidR="00425AAE" w:rsidRDefault="00425AAE">
      <w:r>
        <w:t>GCC is distributed in the hope that it will be useful, but WITHOUT ANY WARRANTY; without even the implied warranty of MERCHANTABILITY or FITNESS FOR A PARTICULAR PURPOSE.  See the GNU General Public License for more details.</w:t>
      </w:r>
    </w:p>
    <w:p w14:paraId="0742D726" w14:textId="77777777" w:rsidR="00425AAE" w:rsidRDefault="00425AAE">
      <w:r>
        <w:t>On Debian GNU/Linux systems, the complete text of the GNU General Public License can be found in `/usr/share/common-licenses/GPL'. [END FILE=gcc-4.6-4.6.4/debian/libmudflap.copyright]</w:t>
      </w:r>
    </w:p>
    <w:p w14:paraId="2A448142" w14:textId="77777777" w:rsidR="00425AAE" w:rsidRDefault="00425AAE" w:rsidP="000727EF">
      <w:pPr>
        <w:pStyle w:val="Heading2"/>
      </w:pPr>
      <w:r>
        <w:t xml:space="preserve"> </w:t>
      </w:r>
      <w:bookmarkStart w:id="169" w:name="_Toc399937987"/>
      <w:r>
        <w:t>gcc-4.7 (version 4.7.4):</w:t>
      </w:r>
      <w:bookmarkEnd w:id="169"/>
    </w:p>
    <w:p w14:paraId="211F7A26" w14:textId="77777777" w:rsidR="00425AAE" w:rsidRDefault="00425AAE" w:rsidP="000727EF">
      <w:pPr>
        <w:pStyle w:val="Heading3"/>
      </w:pPr>
      <w:r>
        <w:t>gcc-4.7-4.7.4/debian/copyright:</w:t>
      </w:r>
    </w:p>
    <w:p w14:paraId="4F9DCDFC" w14:textId="77777777" w:rsidR="00425AAE" w:rsidRDefault="00425AAE">
      <w:r>
        <w:t xml:space="preserve">[BEGIN FILE=gcc-4.7-4.7.4/debian/copyright] This is the Debian GNU/Linux prepackaged version of the GNU compiler collection, containing Ada, C, C++, Fortran </w:t>
      </w:r>
      <w:r>
        <w:lastRenderedPageBreak/>
        <w:t>95, Java, Objective-C, Objective-C++, and Treelang compilers, documentation, and support libraries.  In addition, Debian provides the gdc compiler, either in the same source package, or built from a separate same source package. Packaging is done by the Debian GCC Maintainers &lt;debian-gcc@lists.debian.org&gt;, with sources obtained from:</w:t>
      </w:r>
    </w:p>
    <w:p w14:paraId="73F40FA4" w14:textId="77777777" w:rsidR="00425AAE" w:rsidRDefault="00425AAE">
      <w:r>
        <w:t xml:space="preserve">  ftp://gcc.gnu.org/pub/gcc/releases/  (for full releases)   svn://gcc.gnu.org/svn/gcc/           (for prereleases)   http://bitbucket.org/goshawk/gdc     (for D)</w:t>
      </w:r>
    </w:p>
    <w:p w14:paraId="7508F146" w14:textId="77777777" w:rsidR="00425AAE" w:rsidRDefault="00425AAE">
      <w:r>
        <w:t>The current gcc-4.7 source package is taken from the SVN gcc-4_7-branch.</w:t>
      </w:r>
    </w:p>
    <w:p w14:paraId="731CFD71" w14:textId="77777777" w:rsidR="00425AAE" w:rsidRDefault="00425AAE">
      <w:r>
        <w:t>Changes: See changelog.Debian.gz</w:t>
      </w:r>
    </w:p>
    <w:p w14:paraId="3A33D15C" w14:textId="77777777" w:rsidR="00425AAE" w:rsidRDefault="00425AAE">
      <w:r>
        <w:t>Debian splits the GNU Compiler Collection into packages for each language, library, and documentation as follows:</w:t>
      </w:r>
    </w:p>
    <w:p w14:paraId="70F39341" w14:textId="77777777" w:rsidR="00425AAE" w:rsidRDefault="00425AAE">
      <w:r>
        <w:t>Language       Compiler package  Library package    Documentation --------------------------------------------------------------------------- Ada            gnat-4.7          libgnat-4.7        gnat-4.7-doc C              gcc-4.7                              gcc-4.7-doc C++            g++-4.7           libstdc++6         libstdc++6-4.7-doc D              gdc-4.7 Fortran 95     gfortran-4.7      libgfortran3       gfortran-4.7-doc Go             gccgo-4.7         libgo0 Java           gcj-4.7           libgcj10           libgcj-doc Objective C    gobjc-4.7         libobjc2 Objective C++  gobjc++-4.7</w:t>
      </w:r>
    </w:p>
    <w:p w14:paraId="4B6526D7" w14:textId="77777777" w:rsidR="00425AAE" w:rsidRDefault="00425AAE">
      <w:r>
        <w:t>For some language run-time libraries, Debian provides source files, development files, debugging symbols and libraries containing position- independent code in separate packages:</w:t>
      </w:r>
    </w:p>
    <w:p w14:paraId="028FD442" w14:textId="77777777" w:rsidR="00425AAE" w:rsidRDefault="00425AAE">
      <w:r>
        <w:t>Language  Sources      Development   Debugging            Position-Independent ------------------------------------------------------------------------------ C++                                  libstdc++6-4.7-dbg  libstdc++6-4.7-pic D         libphobos-4.7-dev Java      libgcj10-src libgcj10-dev  libgcj10-dbg</w:t>
      </w:r>
    </w:p>
    <w:p w14:paraId="62CEACC2" w14:textId="77777777" w:rsidR="00425AAE" w:rsidRDefault="00425AAE">
      <w:r>
        <w:t>Additional packages include:</w:t>
      </w:r>
    </w:p>
    <w:p w14:paraId="2DC684F1" w14:textId="77777777" w:rsidR="00425AAE" w:rsidRDefault="00425AAE">
      <w:r>
        <w:t>All languages: libgcc1, libgcc2, libgcc4       GCC intrinsics (platform-dependent) gcc-4.7-base                    Base files common to all compilers gcc-4.7-soft-float              Software floating point (ARM only) gcc-4.7-source                  The sources with patches</w:t>
      </w:r>
    </w:p>
    <w:p w14:paraId="33E6E2B3" w14:textId="77777777" w:rsidR="00425AAE" w:rsidRDefault="00425AAE">
      <w:r>
        <w:t>Ada: libgnatvsn-dev, libgnatvsn4.7   GNAT version library libgnatprj-dev, libgnatprj4.7   GNAT Project Manager library</w:t>
      </w:r>
    </w:p>
    <w:p w14:paraId="3B93BC01" w14:textId="77777777" w:rsidR="00425AAE" w:rsidRDefault="00425AAE">
      <w:r>
        <w:t>C: cpp-4.7, cpp-4.7-doc            GNU C Preprocessor libmudflap0-dev, libmudflap0    Library for instrumenting pointers libssp0-dev, libssp0            GCC stack smashing protection library libquadmath0                    Math routines for the __float128 type fixincludes                     Fix non-ANSI header files protoize                        Create/remove ANSI prototypes from C code</w:t>
      </w:r>
    </w:p>
    <w:p w14:paraId="2DA03713" w14:textId="77777777" w:rsidR="00425AAE" w:rsidRDefault="00425AAE">
      <w:r>
        <w:t>Java: gij                             The Java bytecode interpreter and VM libgcj-common                   Common files for the Java run-time libgcj10-awt                    The Abstract Windowing Toolkit libgcj10-jar                    Java ARchive for the Java run-time</w:t>
      </w:r>
    </w:p>
    <w:p w14:paraId="766D9D08" w14:textId="77777777" w:rsidR="00425AAE" w:rsidRDefault="00425AAE">
      <w:r>
        <w:t>C, C++ and Fortran 95: libgomp1-dev, libgomp1</w:t>
      </w:r>
      <w:r>
        <w:tab/>
      </w:r>
      <w:r>
        <w:tab/>
        <w:t>GCC OpenMP (GOMP) support library libitm1-dev, libitm1</w:t>
      </w:r>
      <w:r>
        <w:tab/>
      </w:r>
      <w:r>
        <w:tab/>
        <w:t>GNU Transactional Memory Library</w:t>
      </w:r>
    </w:p>
    <w:p w14:paraId="662E2088" w14:textId="77777777" w:rsidR="00425AAE" w:rsidRDefault="00425AAE">
      <w:r>
        <w:t xml:space="preserve">Biarch support: On some 64-bit platforms which can also run 32-bit code, Debian provides additional packages containing 32-bit versions of some libraries.  These packages have names beginning with 'lib32' instead of 'lib', for example lib32stdc++6.  </w:t>
      </w:r>
      <w:r>
        <w:lastRenderedPageBreak/>
        <w:t>Similarly, on some 32-bit platforms which can also run 64-bit code, Debian provides additional packages with names beginning with 'lib64' instead of 'lib'.  These packages contain 64-bit versions of the libraries.  (At this time, not all platforms and not all libraries support biarch.)  The license terms for these lib32 or lib64 packages are identical to the ones for the lib packages.</w:t>
      </w:r>
    </w:p>
    <w:p w14:paraId="12A2FF83" w14:textId="77777777" w:rsidR="00425AAE" w:rsidRDefault="00425AAE">
      <w:r>
        <w:t xml:space="preserve"> COPYRIGHT STATEMENTS AND LICENSING TERMS</w:t>
      </w:r>
    </w:p>
    <w:p w14:paraId="123112F8" w14:textId="77777777" w:rsidR="00425AAE" w:rsidRDefault="00425AAE">
      <w:r>
        <w:t xml:space="preserve"> GCC is Copyright (C) 1986, 1987, 1988, 1989, 1990, 1991, 1992, 1993, 1994, 1995, 1996, 1997, 1998, 1999, 2000, 2001, 2002, 2003, 2004, 2005, 2006, 2007, 2008, 2009, 2010, 2011 Free Software Foundation, Inc.</w:t>
      </w:r>
    </w:p>
    <w:p w14:paraId="7FB1676B" w14:textId="77777777" w:rsidR="00425AAE" w:rsidRDefault="00425AAE">
      <w:r>
        <w:t>GCC is free software; you can redistribute it and/or modify it under the terms of the GNU General Public License as published by the Free Software Foundation; either version 3, or (at your option) any later version.</w:t>
      </w:r>
    </w:p>
    <w:p w14:paraId="53D95DF8" w14:textId="77777777" w:rsidR="00425AAE" w:rsidRDefault="00425AAE">
      <w:r>
        <w:t>GCC is distributed in the hope that it will be useful, but WITHOUT ANY WARRANTY; without even the implied warranty of MERCHANTABILITY or FITNESS FOR A PARTICULAR PURPOSE.  See the GNU General Public License for more details.</w:t>
      </w:r>
    </w:p>
    <w:p w14:paraId="54F6D4B9" w14:textId="77777777" w:rsidR="00425AAE" w:rsidRDefault="00425AAE">
      <w:r>
        <w:t>Files that have exception clauses are licensed under the terms of the GNU General Public License; either version 3, or (at your option) any later version.</w:t>
      </w:r>
    </w:p>
    <w:p w14:paraId="1C4BB10C" w14:textId="77777777" w:rsidR="00425AAE" w:rsidRDefault="00425AAE">
      <w:r>
        <w:t>On Debian GNU/Linux systems, the complete text of the GNU General Public License is in `/usr/share/common-licenses/GPL', version 3 of this license in `/usr/share/common-licenses/GPL-3'.</w:t>
      </w:r>
    </w:p>
    <w:p w14:paraId="1ED3EC28" w14:textId="77777777" w:rsidR="00425AAE" w:rsidRDefault="00425AAE">
      <w:r>
        <w:t>The following runtime libraries are licensed under the terms of the GNU General Public License (v3 or later) with version 3.1 of the GCC Runtime Library Exception (included in this file):</w:t>
      </w:r>
    </w:p>
    <w:p w14:paraId="4317895B" w14:textId="77777777" w:rsidR="00425AAE" w:rsidRDefault="00425AAE">
      <w:r>
        <w:t xml:space="preserve"> - libgcc (libgcc/, gcc/libgcc2.[ch], gcc/unwind*, gcc/gthr*,    gcc/coretypes.h, gcc/crtstuff.c, gcc/defaults.h, gcc/dwarf2.h,    gcc/emults.c, gcc/gbl-ctors.h, gcc/gcov-io.h, gcc/libgcov.c,    gcc/tsystem.h, gcc/typeclass.h).  - libdecnumber  - libgomp  - libitm  - libssp  - libstdc++-v3  - libobjc  - libmudflap  - libgfortran  - The libgnat-4.7 Ada support library and libgnatvsn library.  - Various config files in gcc/config/ used in runtime libraries.</w:t>
      </w:r>
    </w:p>
    <w:p w14:paraId="78FD4531" w14:textId="77777777" w:rsidR="00425AAE" w:rsidRDefault="00425AAE">
      <w:r>
        <w:t>In contrast, libgnatprj is licensed under the terms of the pure GNU General Public License.</w:t>
      </w:r>
    </w:p>
    <w:p w14:paraId="2754608A" w14:textId="77777777" w:rsidR="00425AAE" w:rsidRDefault="00425AAE">
      <w:r>
        <w:t>The libgcj library is licensed under the terms of the GNU General Public License, with a special exception:</w:t>
      </w:r>
    </w:p>
    <w:p w14:paraId="6B084BCC" w14:textId="77777777" w:rsidR="00425AAE" w:rsidRDefault="00425AAE">
      <w:r>
        <w:t xml:space="preserve">    Linking this library statically or dynamically with other modules     is making a combined work based on this library.  Thus, the terms     and conditions of the GNU General Public License cover the whole     combination.</w:t>
      </w:r>
    </w:p>
    <w:p w14:paraId="3850BDC2" w14:textId="77777777" w:rsidR="00425AAE" w:rsidRDefault="00425AAE">
      <w:r>
        <w:t xml:space="preserve">    As a special exception, the copyright holders of this library give     you permission to link this library with independent modules to     produce an executable, regardless of the license terms of these     independent modules, and to copy and distribute the resulting     executable under terms of your choice, provided that you also     meet, for each linked independent module, the terms and conditions     of the license of that module.  An independent module is a module     which is not derived from or based on this library.  If you modify     this library, you may extend this exception to your version of the     library, but you are not obligated to do so.  If you do not wish     to do so, delete this exception statement from your version.</w:t>
      </w:r>
    </w:p>
    <w:p w14:paraId="0C8C7DA4" w14:textId="77777777" w:rsidR="00425AAE" w:rsidRDefault="00425AAE">
      <w:r>
        <w:lastRenderedPageBreak/>
        <w:t>The libffi library is licensed under the following terms:</w:t>
      </w:r>
    </w:p>
    <w:p w14:paraId="04BCBEF8" w14:textId="77777777" w:rsidR="00425AAE" w:rsidRDefault="00425AAE">
      <w:r>
        <w:t xml:space="preserve">    libffi - Copyright (c) 1996-2003  Red Hat, Inc.</w:t>
      </w:r>
    </w:p>
    <w:p w14:paraId="57F6E105"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5236E1C" w14:textId="77777777" w:rsidR="00425AAE" w:rsidRDefault="00425AAE">
      <w:r>
        <w:t xml:space="preserve">    The above copyright notice and this permission notice shall be included     in all copies or substantial portions of the Software.</w:t>
      </w:r>
    </w:p>
    <w:p w14:paraId="2B43F43A"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CYGNUS SOLUTIONS BE LIABLE FOR ANY CLAIM, DAMAGES OR     OTHER LIABILITY, WHETHER IN AN ACTION OF CONTRACT, TORT OR OTHERWISE,     ARISING FROM, OUT OF OR IN CONNECTION WITH THE SOFTWARE OR THE USE OR     OTHER DEALINGS IN THE SOFTWARE.</w:t>
      </w:r>
    </w:p>
    <w:p w14:paraId="68FD168E" w14:textId="77777777" w:rsidR="00425AAE" w:rsidRDefault="00425AAE">
      <w:r>
        <w:t xml:space="preserve"> The documentation is licensed under the GNU Free Documentation License (v1.2). On Debian GNU/Linux systems, the complete text of this license is in `/usr/share/common-licenses/GFDL-1.2'.</w:t>
      </w:r>
    </w:p>
    <w:p w14:paraId="50573C59" w14:textId="77777777" w:rsidR="00425AAE" w:rsidRDefault="00425AAE">
      <w:r>
        <w:t xml:space="preserve"> GCC RUNTIME LIBRARY EXCEPTION</w:t>
      </w:r>
    </w:p>
    <w:p w14:paraId="3DB2F85A" w14:textId="77777777" w:rsidR="00425AAE" w:rsidRDefault="00425AAE">
      <w:r>
        <w:t>Version 3.1, 31 March 2009</w:t>
      </w:r>
    </w:p>
    <w:p w14:paraId="15EE5C41" w14:textId="77777777" w:rsidR="00425AAE" w:rsidRDefault="00425AAE">
      <w:r>
        <w:t>Copyright (C) 2009 Free Software Foundation, Inc. &lt;http://fsf.org/&gt;</w:t>
      </w:r>
    </w:p>
    <w:p w14:paraId="7455EEFE" w14:textId="77777777" w:rsidR="00425AAE" w:rsidRDefault="00425AAE">
      <w:r>
        <w:t>Everyone is permitted to copy and distribute verbatim copies of this license document, but changing it is not allowed.</w:t>
      </w:r>
    </w:p>
    <w:p w14:paraId="1FBE8E1F" w14:textId="77777777" w:rsidR="00425AAE" w:rsidRDefault="00425AAE">
      <w:r>
        <w:t>This GCC Runtime Library Exception (Exception) is an additional permission under section 7 of the GNU General Public License, version 3 (GPLv3). It applies to a given file (the Runtime Library) that bears a notice placed by the copyright holder of the file stating that the file is governed by GPLv3 along with this Exception.</w:t>
      </w:r>
    </w:p>
    <w:p w14:paraId="6C5EFAE0" w14:textId="77777777" w:rsidR="00425AAE" w:rsidRDefault="00425AAE">
      <w:r>
        <w:t>When you use GCC to compile a program, GCC may combine portions of certain GCC header files and runtime libraries with the compiled program. The purpose of this Exception is to allow compilation of non-GPL (including proprietary) programs to use, in this way, the header files and runtime libraries covered by this Exception.</w:t>
      </w:r>
    </w:p>
    <w:p w14:paraId="12CB4562" w14:textId="77777777" w:rsidR="00425AAE" w:rsidRDefault="00425AAE">
      <w:r>
        <w:t>0. Definitions.</w:t>
      </w:r>
    </w:p>
    <w:p w14:paraId="1B318A8F" w14:textId="77777777" w:rsidR="00425AAE" w:rsidRDefault="00425AAE">
      <w:r>
        <w:t>A file is an Independent Module if it either requires the Runtime Library for execution after a Compilation Process, or makes use of an interface provided by the Runtime Library, but is not otherwise based on the Runtime Library.</w:t>
      </w:r>
    </w:p>
    <w:p w14:paraId="569D4E23" w14:textId="77777777" w:rsidR="00425AAE" w:rsidRDefault="00425AAE">
      <w:r>
        <w:t>GCC means a version of the GNU Compiler Collection, with or without modifications, governed by version 3 (or a specified later version) of the GNU General Public License (GPL) with the option of using any subsequent versions published by the FSF.</w:t>
      </w:r>
    </w:p>
    <w:p w14:paraId="6BCB8BC6" w14:textId="77777777" w:rsidR="00425AAE" w:rsidRDefault="00425AAE">
      <w:r>
        <w:t>GPL-compatible Software is software whose conditions of propagation, modification and use would permit combination with GCC in accord with the license of GCC.</w:t>
      </w:r>
    </w:p>
    <w:p w14:paraId="7ABE1CD1" w14:textId="77777777" w:rsidR="00425AAE" w:rsidRDefault="00425AAE">
      <w:r>
        <w:lastRenderedPageBreak/>
        <w:t>Target Code refers to output from any compiler for a real or virtual target processor architecture, in executable form or suitable for input to an assembler, loader, linker and/or execution phase. Notwithstanding that, Target Code does not include data in any format that is used as a compiler intermediate representation, or used for producing a compiler intermediate representation.</w:t>
      </w:r>
    </w:p>
    <w:p w14:paraId="6A6481B9" w14:textId="77777777" w:rsidR="00425AAE" w:rsidRDefault="00425AAE">
      <w:r>
        <w:t>The Compilation Process transforms code entirely represented in non-intermediate languages designed for human-written code, and/or in Java Virtual Machine byte code, into Target Code. Thus, for example, use of source code generators and preprocessors need not be considered part of the Compilation Process, since the Compilation Process can be understood as starting with the output of the generators or preprocessors.</w:t>
      </w:r>
    </w:p>
    <w:p w14:paraId="2CD18387" w14:textId="77777777" w:rsidR="00425AAE" w:rsidRDefault="00425AAE">
      <w:r>
        <w:t>A Compilation Process is Eligible if it is done using GCC, alone or with other GPL-compatible software, or if it is done without using any work based on GCC. For example, using non-GPL-compatible Software to optimize any GCC intermediate representations would not qualify as an Eligible Compilation Process.</w:t>
      </w:r>
    </w:p>
    <w:p w14:paraId="7CAFAC67" w14:textId="77777777" w:rsidR="00425AAE" w:rsidRDefault="00425AAE">
      <w:r>
        <w:t>1. Grant of Additional Permission.</w:t>
      </w:r>
    </w:p>
    <w:p w14:paraId="7A75EDDD" w14:textId="77777777" w:rsidR="00425AAE" w:rsidRDefault="00425AAE">
      <w:r>
        <w:t>You have permission to propagate a work of Target Code formed by combining the Runtime Library with Independent Modules, even if such propagation would otherwise violate the terms of GPLv3, provided that all Target Code was generated by Eligible Compilation Processes. You may then convey such a combination under terms of your choice, consistent with the licensing of the Independent Modules.</w:t>
      </w:r>
    </w:p>
    <w:p w14:paraId="193340A2" w14:textId="77777777" w:rsidR="00425AAE" w:rsidRDefault="00425AAE">
      <w:r>
        <w:t>2. No Weakening of GCC Copyleft.</w:t>
      </w:r>
    </w:p>
    <w:p w14:paraId="5E433861" w14:textId="77777777" w:rsidR="00425AAE" w:rsidRDefault="00425AAE">
      <w:r>
        <w:t>The availability of this Exception does not imply any general presumption that third-party software is unaffected by the copyleft requirements of the license of GCC.</w:t>
      </w:r>
    </w:p>
    <w:p w14:paraId="53D6BD8D" w14:textId="77777777" w:rsidR="00425AAE" w:rsidRDefault="00425AAE">
      <w:r>
        <w:t xml:space="preserve"> libquadmath/*.[hc]:</w:t>
      </w:r>
    </w:p>
    <w:p w14:paraId="70329BAB" w14:textId="77777777" w:rsidR="00425AAE" w:rsidRDefault="00425AAE">
      <w:r>
        <w:t xml:space="preserve">   Copyright (C) 2010 Free Software Foundation, Inc.    Written by Francois-Xavier Coudert  &lt;fxcoudert@gcc.gnu.org&gt;    Written by Tobias Burnus  &lt;burnus@net-b.de&gt;</w:t>
      </w:r>
    </w:p>
    <w:p w14:paraId="608AD9F8" w14:textId="77777777" w:rsidR="00425AAE" w:rsidRDefault="00425AAE">
      <w:r>
        <w:t>This file is part of the libiberty library. Libiberty is free software; you can redistribute it and/or modify it under the terms of the GNU Library General Public License as published by the Free Software Foundation; either version 2 of the License, or (at your option) any later version.</w:t>
      </w:r>
    </w:p>
    <w:p w14:paraId="49D8D9D5" w14:textId="77777777" w:rsidR="00425AAE" w:rsidRDefault="00425AAE">
      <w:r>
        <w:t>Libiberty is distributed in the hope that it will be useful, but WITHOUT ANY WARRANTY; without even the implied warranty of MERCHANTABILITY or FITNESS FOR A PARTICULAR PURPOSE.  See the GNU Library General Public License for more details.</w:t>
      </w:r>
    </w:p>
    <w:p w14:paraId="1F2998F2" w14:textId="77777777" w:rsidR="00425AAE" w:rsidRDefault="00425AAE">
      <w:r>
        <w:t>libquadmath/gdtoa:</w:t>
      </w:r>
    </w:p>
    <w:p w14:paraId="19DD4A37" w14:textId="77777777" w:rsidR="00425AAE" w:rsidRDefault="00425AAE">
      <w:r>
        <w:t>The author of this software is David M. Gay.</w:t>
      </w:r>
    </w:p>
    <w:p w14:paraId="5974F2B3" w14:textId="77777777" w:rsidR="00425AAE" w:rsidRDefault="00425AAE">
      <w:r>
        <w:t>Copyright (C) 1998, 1999, 2000, 2001 by Lucent Technologies All Rights Reserved</w:t>
      </w:r>
    </w:p>
    <w:p w14:paraId="768FAB3E" w14:textId="77777777" w:rsidR="00425AAE" w:rsidRDefault="00425AAE">
      <w:r>
        <w:t>Permission to use, copy, modify, and distribute this software and its documentation for any purpose and without fee is hereby granted, provided that the above copyright notice appear in all copies and that both that the copyright notice and this permission notice and warranty disclaimer appear in supporting documentation, and that the name of Lucent or any of its entities not be used in advertising or publicity pertaining to distribution of the software without specific, written prior permission.</w:t>
      </w:r>
    </w:p>
    <w:p w14:paraId="00A97126" w14:textId="77777777" w:rsidR="00425AAE" w:rsidRDefault="00425AAE">
      <w:r>
        <w:lastRenderedPageBreak/>
        <w:t>LUCENT DISCLAIMS ALL WARRANTIES WITH REGARD TO THIS SOFTWARE, INCLUDING ALL IMPLIED WARRANTIES OF MERCHANTABILITY AND FITNESS. IN NO EVENT SHALL LUCENT OR ANY OF ITS ENTITIES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7F666996" w14:textId="77777777" w:rsidR="00425AAE" w:rsidRDefault="00425AAE">
      <w:r>
        <w:t>libquadmath/math:</w:t>
      </w:r>
    </w:p>
    <w:p w14:paraId="16ED94D5" w14:textId="77777777" w:rsidR="00425AAE" w:rsidRDefault="00425AAE">
      <w:r>
        <w:t xml:space="preserve">atanq.c, expm1q.c, j0q.c, j1q.c, log1pq.c, logq.c:     Copyright 2001 by Stephen L. Moshier &lt;moshier@na-net.ornl.gov&gt; </w:t>
      </w:r>
    </w:p>
    <w:p w14:paraId="33737FA1"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70F40B91"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5D6CAFD6" w14:textId="77777777" w:rsidR="00425AAE" w:rsidRDefault="00425AAE">
      <w:r>
        <w:t>coshq.c, erfq.c, jnq.c, lgammaq.c, powq.c, roundq.c:    Changes for 128-bit __float128 are    Copyright (C) 2001 Stephen L. Moshier &lt;moshier@na-net.ornl.gov&gt;    and are incorporated herein by permission of the author.  The author     reserves the right to distribute this material elsewhere under different    copying permissions.  These modifications are distributed here under     the following terms:</w:t>
      </w:r>
    </w:p>
    <w:p w14:paraId="2DA28FD1"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50740E0E"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0F4C13B8" w14:textId="77777777" w:rsidR="00425AAE" w:rsidRDefault="00425AAE">
      <w:r>
        <w:t>ldexpq.c:    * Conversion to long double by Ulrich Drepper,    * Cygnus Support, drepper@cygnus.com.</w:t>
      </w:r>
    </w:p>
    <w:p w14:paraId="749D2B25" w14:textId="77777777" w:rsidR="00425AAE" w:rsidRDefault="00425AAE">
      <w:r>
        <w:t>cosq_kernel.c, expq.c, sincos_table.c, sincosq.c, sincosq_kernel.c, sinq_kernel.c, truncq.c:    Copyright (C) 1997, 1999 Free Software Foundation, Inc.</w:t>
      </w:r>
    </w:p>
    <w:p w14:paraId="4C8D1836" w14:textId="77777777" w:rsidR="00425AAE" w:rsidRDefault="00425AAE">
      <w:r>
        <w:t xml:space="preserve">   The GNU C Library is free software; you can redistribute it and/or    modify it under the terms of the GNU Lesser General Public    License as published by the Free Software Foundation; either    version 2.1 of the License, or (at your option) any later version.</w:t>
      </w:r>
    </w:p>
    <w:p w14:paraId="5BE6AD80" w14:textId="77777777" w:rsidR="00425AAE" w:rsidRDefault="00425AAE">
      <w:r>
        <w:t xml:space="preserve">   The GNU C Library is distributed in the hope that it will be useful,    but WITHOUT ANY WARRANTY; without even the implied warranty of    MERCHANTABILITY or FITNESS FOR A PARTICULAR PURPOSE.  See the GNU    Lesser General Public License for more details.</w:t>
      </w:r>
    </w:p>
    <w:p w14:paraId="3B9AF831" w14:textId="77777777" w:rsidR="00425AAE" w:rsidRDefault="00425AAE">
      <w:r>
        <w:t>isinfq.c:  * Written by J.T. Conklin &lt;jtc@netbsd.org&gt;.  * Change for long double by Jakub Jelinek &lt;jj@ultra.linux.cz&gt;  * Public domain.</w:t>
      </w:r>
    </w:p>
    <w:p w14:paraId="433050D5" w14:textId="77777777" w:rsidR="00425AAE" w:rsidRDefault="00425AAE">
      <w:r>
        <w:t xml:space="preserve">llroundq.c, lroundq.c, tgammaq.c:    Copyright (C) 1997, 1999, 2002, 2004 Free Software Foundation, Inc.    This file is part of the GNU C Library.    Contributed by </w:t>
      </w:r>
      <w:r>
        <w:lastRenderedPageBreak/>
        <w:t>Ulrich Drepper &lt;drepper@cygnus.com&gt;, 1997 and                   Jakub Jelinek &lt;jj@ultra.linux.cz&gt;, 1999.</w:t>
      </w:r>
    </w:p>
    <w:p w14:paraId="2F99DDD6" w14:textId="77777777" w:rsidR="00425AAE" w:rsidRDefault="00425AAE">
      <w:r>
        <w:t xml:space="preserve">   The GNU C Library is free software; you can redistribute it and/or    modify it under the terms of the GNU Lesser General Public    License as published by the Free Software Foundation; either    version 2.1 of the License, or (at your option) any later version.</w:t>
      </w:r>
    </w:p>
    <w:p w14:paraId="3CE02825" w14:textId="77777777" w:rsidR="00425AAE" w:rsidRDefault="00425AAE">
      <w:r>
        <w:t xml:space="preserve">   The GNU C Library is distributed in the hope that it will be useful,    but WITHOUT ANY WARRANTY; without even the implied warranty of    MERCHANTABILITY or FITNESS FOR A PARTICULAR PURPOSE.  See the GNU    Lesser General Public License for more details.</w:t>
      </w:r>
    </w:p>
    <w:p w14:paraId="7E70DF44" w14:textId="77777777" w:rsidR="00425AAE" w:rsidRDefault="00425AAE">
      <w:r>
        <w:t>log10q.c:    Cephes Math Library Release 2.2:  January, 1991    Copyright 1984, 1991 by Stephen L. Moshier    Adapted for glibc November, 2001</w:t>
      </w:r>
    </w:p>
    <w:p w14:paraId="4B322D03"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5EF5A8ED"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115E67F7" w14:textId="77777777" w:rsidR="00425AAE" w:rsidRDefault="00425AAE">
      <w:r>
        <w:t>remaining files:</w:t>
      </w:r>
    </w:p>
    <w:p w14:paraId="6DC7165D" w14:textId="77777777" w:rsidR="00425AAE" w:rsidRDefault="00425AAE">
      <w:r>
        <w:t xml:space="preserve"> * Copyright (C) 1993 by Sun Microsystems, Inc. All rights reserved.  *  * Developed at SunPro, a Sun Microsystems, Inc. business.  * Permission to use, copy, modify, and distribute this  * software is freely granted, provided that this notice  * is preserved.</w:t>
      </w:r>
    </w:p>
    <w:p w14:paraId="09B1F15D" w14:textId="77777777" w:rsidR="00425AAE" w:rsidRDefault="00425AAE">
      <w:r>
        <w:t xml:space="preserve"> libjava/classpath/resource/gnu/java/locale/*</w:t>
      </w:r>
    </w:p>
    <w:p w14:paraId="0A852EC4" w14:textId="77777777" w:rsidR="00425AAE" w:rsidRDefault="00425AAE">
      <w:r>
        <w:t>They are copyrighted and covered by the terms of use: http://www.unicode.org/copyright.html</w:t>
      </w:r>
    </w:p>
    <w:p w14:paraId="325FCE99" w14:textId="77777777" w:rsidR="00425AAE" w:rsidRDefault="00425AAE">
      <w:r>
        <w:t>EXHIBIT 1 UNICODE, INC. LICENSE AGREEMENT - DATA FILES AND SOFTWARE</w:t>
      </w:r>
    </w:p>
    <w:p w14:paraId="2085A2AB" w14:textId="77777777" w:rsidR="00425AAE" w:rsidRDefault="00425AAE">
      <w:r>
        <w:t xml:space="preserve"> Unicode Data Files include all data files under the directories  http://www.unicode.org/Public/ and http://www.unicode.org/reports/.  Unicode Software includes any source code published in the Unicode Standard or  under the directories http://www.unicode.org/Public/ and  http://www.unicode.org/reports/.</w:t>
      </w:r>
    </w:p>
    <w:p w14:paraId="41BE40DB" w14:textId="77777777" w:rsidR="00425AAE" w:rsidRDefault="00425AAE">
      <w:r>
        <w:t>NOTICE TO USER: Carefully read the following legal agreement. BY DOWNLOADING,  INSTALLING, COPYING OR OTHERWISE USING UNICODE INC.'S DATA FILES (DATA FILES),  AND/OR SOFTWARE (SOFTWARE), YOU UNEQUIVOCALLY ACCEPT, AND AGREE TO BE BOUND BY,  ALL OF THE TERMS AND CONDITIONS OF THIS AGREEMENT. IF YOU DO NOT AGREE,  DO NOT DOWNLOAD, INSTALL, COPY, DISTRIBUTE OR USE THE DATA FILES OR SOFTWARE.</w:t>
      </w:r>
    </w:p>
    <w:p w14:paraId="3ACAD705" w14:textId="77777777" w:rsidR="00425AAE" w:rsidRDefault="00425AAE">
      <w:r>
        <w:tab/>
        <w:t xml:space="preserve">    COPYRIGHT AND PERMISSION NOTICE</w:t>
      </w:r>
    </w:p>
    <w:p w14:paraId="12A79CE8" w14:textId="77777777" w:rsidR="00425AAE" w:rsidRDefault="00425AAE">
      <w:r>
        <w:t>Copyrigh (c) 1991-2011 Unicode, Inc. All rights reserved.  Distributed under the Terms of Use in http://www.unicode.org/copyright.html.</w:t>
      </w:r>
    </w:p>
    <w:p w14:paraId="433B2BB3" w14:textId="77777777" w:rsidR="00425AAE" w:rsidRDefault="00425AAE">
      <w:r>
        <w:t xml:space="preserve">Permission is hereby granted, free of charge, to any person obtaining a copy  of the Unicode data files and any associated documentation (the Data Files)  or Unicode software and any associated documentation (the Software) to deal  in the Data Files or Software without restriction, including without limitation  the rights to use, copy, modify, merge, publish, distribute, and/or sell copies  of the Data Files or Software, and to </w:t>
      </w:r>
      <w:r>
        <w:lastRenderedPageBreak/>
        <w:t>permit persons to whom the Data Files  or Software are furnished to do so, provided that (a) the above copyright notice(s)  and this permission notice appear with all copies of the Data Files or Software,  (b) both the above copyright notice(s) and this permission notice appear  in associated documentation, and (c) there is clear notice in each modified  Data File or in the Software as well as in the documentation associated with  the Data File(s) or Software that the data or software has been modified.</w:t>
      </w:r>
    </w:p>
    <w:p w14:paraId="50084D70" w14:textId="77777777" w:rsidR="00425AAE" w:rsidRDefault="00425AAE">
      <w:r>
        <w:t>THE DATA FILES AND SOFTWARE ARE PROVIDED AS IS, WITHOUT WARRANTY OF ANY KIND,  EXPRESS OR IMPLIED, INCLUDING BUT NOT LIMITED TO THE WARRANTIES OF MERCHANTABILITY,  FITNESS FOR A PARTICULAR PURPOSE AND NONINFRINGEMENT OF THIRD PARTY RIGHTS.  IN NO EVENT SHALL THE COPYRIGHT HOLDER OR HOLDERS INCLUDED IN THIS NOTICE BE LIABLE  FOR ANY CLAIM, OR ANY SPECIAL INDIRECT OR CONSEQUENTIAL DAMAGES, OR ANY DAMAGES  WHATSOEVER RESULTING FROM LOSS OF USE, DATA OR PROFITS, WHETHER IN AN ACTION OF  CONTRACT, NEGLIGENCE OR OTHER TORTIOUS ACTION, ARISING OUT OF OR IN CONNECTION  WITH THE USE OR PERFORMANCE OF THE DATA FILES OR SOFTWARE.</w:t>
      </w:r>
    </w:p>
    <w:p w14:paraId="698FB29A" w14:textId="77777777" w:rsidR="00425AAE" w:rsidRDefault="00425AAE">
      <w:r>
        <w:t>Except as contained in this notice, the name of a copyright holder shall not be used  in advertising or otherwise to promote the sale, use or other dealings in these  Data Files or Software without prior written authorization of the copyright holder.</w:t>
      </w:r>
    </w:p>
    <w:p w14:paraId="48C3B3E2" w14:textId="77777777" w:rsidR="00425AAE" w:rsidRDefault="00425AAE">
      <w:r>
        <w:t>Unicode and the Unicode logo are trademarks of Unicode, Inc., and may be registered  in some jurisdictions. All other trademarks and registered trademarks mentioned  herein are the property of their respective owners.</w:t>
      </w:r>
    </w:p>
    <w:p w14:paraId="16D8BB32" w14:textId="77777777" w:rsidR="00425AAE" w:rsidRDefault="00425AAE">
      <w:r>
        <w:t xml:space="preserve"> gcc/go/gofrontend, libgo:</w:t>
      </w:r>
    </w:p>
    <w:p w14:paraId="13923BB1" w14:textId="77777777" w:rsidR="00425AAE" w:rsidRDefault="00425AAE">
      <w:r>
        <w:t>Copyright (c) 2009 The Go Authors. All rights reserved.</w:t>
      </w:r>
    </w:p>
    <w:p w14:paraId="6C08B690" w14:textId="77777777" w:rsidR="00425AAE" w:rsidRDefault="00425AAE">
      <w:r>
        <w:t>Redistribution and use in source and binary forms, with or without modification, are permitted provided that the following conditions are met:</w:t>
      </w:r>
    </w:p>
    <w:p w14:paraId="2550942C"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Google Inc. nor the names of its contributors may be used to endorse or promote products derived from this software without specific prior written permission.</w:t>
      </w:r>
    </w:p>
    <w:p w14:paraId="1F511827"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518648B" w14:textId="77777777" w:rsidR="00425AAE" w:rsidRDefault="00425AAE">
      <w:r>
        <w:lastRenderedPageBreak/>
        <w:t xml:space="preserve"> D: gdc-4.7                         GNU D Compiler libphobos-4.7-dev               D standard runtime library</w:t>
      </w:r>
    </w:p>
    <w:p w14:paraId="13D5C9D8" w14:textId="77777777" w:rsidR="00425AAE" w:rsidRDefault="00425AAE">
      <w:r>
        <w:t>The D source package is made up of the following components.</w:t>
      </w:r>
    </w:p>
    <w:p w14:paraId="0BAD106E" w14:textId="77777777" w:rsidR="00425AAE" w:rsidRDefault="00425AAE">
      <w:r>
        <w:t>The D front-end for GCC:  - d/*</w:t>
      </w:r>
    </w:p>
    <w:p w14:paraId="095BFED7" w14:textId="77777777" w:rsidR="00425AAE" w:rsidRDefault="00425AAE">
      <w:r>
        <w:t>Copyright (C) 2004-2007 David Friedman Modified by Vincenzo Ampolo, Michael Parrot, Iain Buclaw, (C) 2009, 2010</w:t>
      </w:r>
    </w:p>
    <w:p w14:paraId="294C3E65" w14:textId="77777777" w:rsidR="00425AAE" w:rsidRDefault="00425AAE">
      <w:r>
        <w:t>This program is free software; you can redistribute it and/or modify it under the terms of the GNU General Public License as published by the Free Software Foundation; either version 2 of the License, or (at your option) any later version.</w:t>
      </w:r>
    </w:p>
    <w:p w14:paraId="6D027CAF" w14:textId="77777777" w:rsidR="00425AAE" w:rsidRDefault="00425AAE">
      <w:r>
        <w:t>On Debian GNU/Linux systems, the complete text of the GNU General Public License is in `/usr/share/common-licenses/GPL', version 2 of this license in `/usr/share/common-licenses/GPL-2'.</w:t>
      </w:r>
    </w:p>
    <w:p w14:paraId="1376372B" w14:textId="77777777" w:rsidR="00425AAE" w:rsidRDefault="00425AAE">
      <w:r>
        <w:t xml:space="preserve"> The DMD Compiler implementation of the D programming language:  - d/dmd/*</w:t>
      </w:r>
    </w:p>
    <w:p w14:paraId="392F2E2F" w14:textId="77777777" w:rsidR="00425AAE" w:rsidRDefault="00425AAE">
      <w:r>
        <w:t>Copyright (c) 1999-2010 by Digital Mars All Rights Reserved written by Walter Bright http://www.digitalmars.com License for redistribution is by either the Artistic License or the GNU General Public License (v1).</w:t>
      </w:r>
    </w:p>
    <w:p w14:paraId="620B9870" w14:textId="77777777" w:rsidR="00425AAE" w:rsidRDefault="00425AAE">
      <w:r>
        <w:t>On Debian GNU/Linux systems, the complete text of the GNU General Public License is in `/usr/share/common-licenses/GPL', the Artistic license in `/usr/share/common-licenses/Artistic'.</w:t>
      </w:r>
    </w:p>
    <w:p w14:paraId="71E3F8F2" w14:textId="77777777" w:rsidR="00425AAE" w:rsidRDefault="00425AAE">
      <w:r>
        <w:t xml:space="preserve"> The Zlib data compression library:  - d/phobos/etc/c/zlib/*</w:t>
      </w:r>
    </w:p>
    <w:p w14:paraId="51D24A35" w14:textId="77777777" w:rsidR="00425AAE" w:rsidRDefault="00425AAE">
      <w:r>
        <w:t xml:space="preserve"> (C) 1995-2004 Jean-loup Gailly and Mark Adler</w:t>
      </w:r>
    </w:p>
    <w:p w14:paraId="0B75BB7C" w14:textId="77777777" w:rsidR="00425AAE" w:rsidRDefault="00425AAE">
      <w:r>
        <w:t xml:space="preserve">  This software is provided 'as-is', without any express or implied   warranty.  In no event will the authors be held liable for any damages   arising from the use of this software.</w:t>
      </w:r>
    </w:p>
    <w:p w14:paraId="3EA62A8F" w14:textId="77777777" w:rsidR="00425AAE" w:rsidRDefault="00425AAE">
      <w:r>
        <w:t xml:space="preserve">  Permission is granted to anyone to use this software for any purpose,   including commercial applications, and to alter it and redistribute it   freely, subject to the following restrictions:</w:t>
      </w:r>
    </w:p>
    <w:p w14:paraId="07BB97BB"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42B88400" w14:textId="77777777" w:rsidR="00425AAE" w:rsidRDefault="00425AAE">
      <w:r>
        <w:t xml:space="preserve"> The Phobos standard runtime library:  - d/phobos/*</w:t>
      </w:r>
    </w:p>
    <w:p w14:paraId="3BACCE24" w14:textId="77777777" w:rsidR="00425AAE" w:rsidRDefault="00425AAE">
      <w:r>
        <w:t>Unless otherwise marked within the file, each file in the source is under the following licenses:</w:t>
      </w:r>
    </w:p>
    <w:p w14:paraId="6F6D0242" w14:textId="77777777" w:rsidR="00425AAE" w:rsidRDefault="00425AAE">
      <w:r>
        <w:t>Copyright (C) 2004-2005 by Digital Mars, www.digitalmars.com Written by Walter Bright</w:t>
      </w:r>
    </w:p>
    <w:p w14:paraId="43FC8D3F" w14:textId="77777777" w:rsidR="00425AAE" w:rsidRDefault="00425AAE">
      <w:r>
        <w:t>This software is provided 'as-is', without any express or implied warranty. In no event will the authors be held liable for any damages arising from the use of this software.</w:t>
      </w:r>
    </w:p>
    <w:p w14:paraId="4AC379AF" w14:textId="77777777" w:rsidR="00425AAE" w:rsidRDefault="00425AAE">
      <w:r>
        <w:t>Permission is granted to anyone to use this software for any purpose, including commercial applications, and to alter it and redistribute it freely, in both source and binary form, subject to the following restrictions:</w:t>
      </w:r>
    </w:p>
    <w:p w14:paraId="48201992" w14:textId="77777777" w:rsidR="00425AAE" w:rsidRDefault="00425AAE">
      <w:r>
        <w:t xml:space="preserve"> o  The origin of this software must not be misrepresented; you must not     claim that you wrote the original software. If you use this software     in a product, an acknowledgment in the product documentation would be     appreciated but is not </w:t>
      </w:r>
      <w:r>
        <w:lastRenderedPageBreak/>
        <w:t>required.  o  Altered source versions must be plainly marked as such, and must not     be misrepresented as being the original software.  o  This notice may not be removed or altered from any source     distribution.</w:t>
      </w:r>
    </w:p>
    <w:p w14:paraId="1281DE91" w14:textId="77777777" w:rsidR="00425AAE" w:rsidRDefault="00425AAE">
      <w:r>
        <w:t>By plainly marking modifications, something along the lines of adding to each file that has been changed a Modified by Foo Bar line underneath the Written by line would be adequate.</w:t>
      </w:r>
    </w:p>
    <w:p w14:paraId="1B442311" w14:textId="77777777" w:rsidR="00425AAE" w:rsidRDefault="00425AAE">
      <w:r>
        <w:t>[END FILE=gcc-4.7-4.7.4/debian/copyright]</w:t>
      </w:r>
    </w:p>
    <w:p w14:paraId="2001F41B" w14:textId="77777777" w:rsidR="00425AAE" w:rsidRDefault="00425AAE" w:rsidP="000727EF">
      <w:pPr>
        <w:pStyle w:val="Heading3"/>
      </w:pPr>
      <w:r>
        <w:t>gcc-4.7-4.7.4/debian/libmudflap.copyright:</w:t>
      </w:r>
    </w:p>
    <w:p w14:paraId="05FE7ABE" w14:textId="77777777" w:rsidR="00425AAE" w:rsidRDefault="00425AAE">
      <w:r>
        <w:t>[BEGIN FILE=gcc-4.7-4.7.4/debian/libmudflap.copyright] This package was debianized by Matthias Klose &lt;doko@debian.org&gt; on Mon,  5 Jul 2004 21:29:57 +0200</w:t>
      </w:r>
    </w:p>
    <w:p w14:paraId="0EB770B7" w14:textId="77777777" w:rsidR="00425AAE" w:rsidRDefault="00425AAE">
      <w:r>
        <w:t>Mudflap is part of GCC.</w:t>
      </w:r>
    </w:p>
    <w:p w14:paraId="2E6BDDF8" w14:textId="77777777" w:rsidR="00425AAE" w:rsidRDefault="00425AAE">
      <w:r>
        <w:t>Authors: Frank Ch. Eigler &lt;fche@redhat.com&gt;, Graydon Hoare &lt;graydon@redhat.com&gt;</w:t>
      </w:r>
    </w:p>
    <w:p w14:paraId="7B2F437D" w14:textId="77777777" w:rsidR="00425AAE" w:rsidRDefault="00425AAE">
      <w:r>
        <w:t>Copyright (C) 2002, 2003, 2004 Free Software Foundation, Inc.</w:t>
      </w:r>
    </w:p>
    <w:p w14:paraId="5F3D0ECA" w14:textId="77777777" w:rsidR="00425AAE" w:rsidRDefault="00425AAE">
      <w:r>
        <w:t>GCC is free software; you can redistribute it and/or modify it under the terms of the GNU General Public License as published by the Free Software Foundation; either version 2, or (at your option) any later version.</w:t>
      </w:r>
    </w:p>
    <w:p w14:paraId="446D494D" w14:textId="77777777" w:rsidR="00425AAE" w:rsidRDefault="00425AAE">
      <w:r>
        <w:t>In addition to the permissions in the GNU General Public License, the Free Software Foundation gives you unlimited permission to link the compiled version of this file into combinations with other programs, and to distribute those combinations without any restriction coming from the use of this file.  (The General Public License restrictions do apply in other respects; for example, they cover modification of the file, and distribution when not linked into a combine executable.)</w:t>
      </w:r>
    </w:p>
    <w:p w14:paraId="2FA1FAB9" w14:textId="77777777" w:rsidR="00425AAE" w:rsidRDefault="00425AAE">
      <w:r>
        <w:t>GCC is distributed in the hope that it will be useful, but WITHOUT ANY WARRANTY; without even the implied warranty of MERCHANTABILITY or FITNESS FOR A PARTICULAR PURPOSE.  See the GNU General Public License for more details.</w:t>
      </w:r>
    </w:p>
    <w:p w14:paraId="741C4653" w14:textId="77777777" w:rsidR="00425AAE" w:rsidRDefault="00425AAE">
      <w:r>
        <w:t>On Debian GNU/Linux systems, the complete text of the GNU General Public License can be found in `/usr/share/common-licenses/GPL'. [END FILE=gcc-4.7-4.7.4/debian/libmudflap.copyright]</w:t>
      </w:r>
    </w:p>
    <w:p w14:paraId="7BC2C40D" w14:textId="77777777" w:rsidR="00425AAE" w:rsidRDefault="00425AAE" w:rsidP="000727EF">
      <w:pPr>
        <w:pStyle w:val="Heading2"/>
      </w:pPr>
      <w:r>
        <w:t xml:space="preserve"> </w:t>
      </w:r>
      <w:bookmarkStart w:id="170" w:name="_Toc399937988"/>
      <w:r>
        <w:t>gcc-4.8 (version 4.8.3):</w:t>
      </w:r>
      <w:bookmarkEnd w:id="170"/>
    </w:p>
    <w:p w14:paraId="79E8281F" w14:textId="77777777" w:rsidR="00425AAE" w:rsidRDefault="00425AAE" w:rsidP="000727EF">
      <w:pPr>
        <w:pStyle w:val="Heading3"/>
      </w:pPr>
      <w:r>
        <w:t>gcc-4.8-4.8.3/debian/copyright:</w:t>
      </w:r>
    </w:p>
    <w:p w14:paraId="5A5821C6" w14:textId="77777777" w:rsidR="00425AAE" w:rsidRDefault="00425AAE">
      <w:r>
        <w:t>[BEGIN FILE=gcc-4.8-4.8.3/debian/copyright] This is the Debian GNU/Linux prepackaged version of the GNU compiler collection, containing Ada, C, C++, Fortran 95, Java, Objective-C, Objective-C++, and Treelang compilers, documentation, and support libraries.  In addition, Debian provides the gdc compiler, either in the same source package, or built from a separate same source package. Packaging is done by the Debian GCC Maintainers &lt;debian-gcc@lists.debian.org&gt;, with sources obtained from:</w:t>
      </w:r>
    </w:p>
    <w:p w14:paraId="02149428" w14:textId="77777777" w:rsidR="00425AAE" w:rsidRDefault="00425AAE">
      <w:r>
        <w:t xml:space="preserve">  ftp://gcc.gnu.org/pub/gcc/releases/  (for full releases)   svn://gcc.gnu.org/svn/gcc/           (for prereleases)   http://bitbucket.org/goshawk/gdc     (for D)</w:t>
      </w:r>
    </w:p>
    <w:p w14:paraId="6A84733B" w14:textId="77777777" w:rsidR="00425AAE" w:rsidRDefault="00425AAE">
      <w:r>
        <w:t>The current gcc-4.8 source package is taken from the SVN gcc-4_8-branch.</w:t>
      </w:r>
    </w:p>
    <w:p w14:paraId="7645A12F" w14:textId="77777777" w:rsidR="00425AAE" w:rsidRDefault="00425AAE">
      <w:r>
        <w:lastRenderedPageBreak/>
        <w:t>Changes: See changelog.Debian.gz</w:t>
      </w:r>
    </w:p>
    <w:p w14:paraId="6845777E" w14:textId="77777777" w:rsidR="00425AAE" w:rsidRDefault="00425AAE">
      <w:r>
        <w:t>Debian splits the GNU Compiler Collection into packages for each language, library, and documentation as follows:</w:t>
      </w:r>
    </w:p>
    <w:p w14:paraId="4C05FA82" w14:textId="77777777" w:rsidR="00425AAE" w:rsidRDefault="00425AAE">
      <w:r>
        <w:t>Language       Compiler package  Library package    Documentation --------------------------------------------------------------------------- Ada            gnat-4.8          libgnat-4.8        gnat-4.8-doc C              gcc-4.8                              gcc-4.8-doc C++            g++-4.8           libstdc++6         libstdc++6-4.8-doc D              gdc-4.8 Fortran 95     gfortran-4.8      libgfortran3       gfortran-4.8-doc Go             gccgo-4.8         libgo0 Java           gcj-4.8           libgcj10           libgcj-doc Objective C    gobjc-4.8         libobjc2 Objective C++  gobjc++-4.8</w:t>
      </w:r>
    </w:p>
    <w:p w14:paraId="1C682FFC" w14:textId="77777777" w:rsidR="00425AAE" w:rsidRDefault="00425AAE">
      <w:r>
        <w:t>For some language run-time libraries, Debian provides source files, development files, debugging symbols and libraries containing position- independent code in separate packages:</w:t>
      </w:r>
    </w:p>
    <w:p w14:paraId="64059975" w14:textId="77777777" w:rsidR="00425AAE" w:rsidRDefault="00425AAE">
      <w:r>
        <w:t>Language  Sources      Development   Debugging            Position-Independent ------------------------------------------------------------------------------ C++                                  libstdc++6-4.8-dbg  libstdc++6-4.8-pic D         libphobos-4.8-dev Java      libgcj10-src libgcj10-dev  libgcj10-dbg</w:t>
      </w:r>
    </w:p>
    <w:p w14:paraId="45DCFF36" w14:textId="77777777" w:rsidR="00425AAE" w:rsidRDefault="00425AAE">
      <w:r>
        <w:t>Additional packages include:</w:t>
      </w:r>
    </w:p>
    <w:p w14:paraId="4A378F10" w14:textId="77777777" w:rsidR="00425AAE" w:rsidRDefault="00425AAE">
      <w:r>
        <w:t>All languages: libgcc1, libgcc2, libgcc4       GCC intrinsics (platform-dependent) gcc-4.8-base                    Base files common to all compilers gcc-4.8-soft-float              Software floating point (ARM only) gcc-4.8-source                  The sources with patches</w:t>
      </w:r>
    </w:p>
    <w:p w14:paraId="5078277D" w14:textId="77777777" w:rsidR="00425AAE" w:rsidRDefault="00425AAE">
      <w:r>
        <w:t>Ada: libgnatvsn-dev, libgnatvsn4.8   GNAT version library libgnatprj-dev, libgnatprj4.8   GNAT Project Manager library</w:t>
      </w:r>
    </w:p>
    <w:p w14:paraId="2C8FB59C" w14:textId="77777777" w:rsidR="00425AAE" w:rsidRDefault="00425AAE">
      <w:r>
        <w:t>C: cpp-4.8, cpp-4.8-doc            GNU C Preprocessor libmudflap0-dev, libmudflap0    Library for instrumenting pointers libssp0-dev, libssp0            GCC stack smashing protection library libquadmath0                    Math routines for the __float128 type fixincludes                     Fix non-ANSI header files protoize                        Create/remove ANSI prototypes from C code</w:t>
      </w:r>
    </w:p>
    <w:p w14:paraId="2036FB4A" w14:textId="77777777" w:rsidR="00425AAE" w:rsidRDefault="00425AAE">
      <w:r>
        <w:t>Java: gij                             The Java bytecode interpreter and VM libgcj-common                   Common files for the Java run-time libgcj10-awt                    The Abstract Windowing Toolkit libgcj10-jar                    Java ARchive for the Java run-time</w:t>
      </w:r>
    </w:p>
    <w:p w14:paraId="785302A6" w14:textId="77777777" w:rsidR="00425AAE" w:rsidRDefault="00425AAE">
      <w:r>
        <w:t>C, C++ and Fortran 95: libgomp1-dev, libgomp1</w:t>
      </w:r>
      <w:r>
        <w:tab/>
      </w:r>
      <w:r>
        <w:tab/>
        <w:t>GCC OpenMP (GOMP) support library libitm1-dev, libitm1</w:t>
      </w:r>
      <w:r>
        <w:tab/>
      </w:r>
      <w:r>
        <w:tab/>
        <w:t>GNU Transactional Memory Library</w:t>
      </w:r>
    </w:p>
    <w:p w14:paraId="2399800F" w14:textId="77777777" w:rsidR="00425AAE" w:rsidRDefault="00425AAE">
      <w:r>
        <w:t>Biarch support: On some 64-bit platforms which can also run 32-bit code, Debian provides additional packages containing 32-bit versions of some libraries.  These packages have names beginning with 'lib32' instead of 'lib', for example lib32stdc++6.  Similarly, on some 32-bit platforms which can also run 64-bit code, Debian provides additional packages with names beginning with 'lib64' instead of 'lib'.  These packages contain 64-bit versions of the libraries.  (At this time, not all platforms and not all libraries support biarch.)  The license terms for these lib32 or lib64 packages are identical to the ones for the lib packages.</w:t>
      </w:r>
    </w:p>
    <w:p w14:paraId="52D28CB3" w14:textId="77777777" w:rsidR="00425AAE" w:rsidRDefault="00425AAE">
      <w:r>
        <w:t xml:space="preserve"> COPYRIGHT STATEMENTS AND LICENSING TERMS</w:t>
      </w:r>
    </w:p>
    <w:p w14:paraId="726C9347" w14:textId="77777777" w:rsidR="00425AAE" w:rsidRDefault="00425AAE">
      <w:r>
        <w:t xml:space="preserve"> GCC is Copyright (C) 1986, 1987, 1988, 1989, 1990, 1991, 1992, 1993, 1994, 1995, 1996, 1997, 1998, 1999, 2000, 2001, 2002, 2003, 2004, 2005, 2006, 2007, 2008, 2009, 2010, 2011 Free Software Foundation, Inc.</w:t>
      </w:r>
    </w:p>
    <w:p w14:paraId="4A5B0C58" w14:textId="77777777" w:rsidR="00425AAE" w:rsidRDefault="00425AAE">
      <w:r>
        <w:lastRenderedPageBreak/>
        <w:t>GCC is free software; you can redistribute it and/or modify it under the terms of the GNU General Public License as published by the Free Software Foundation; either version 3, or (at your option) any later version.</w:t>
      </w:r>
    </w:p>
    <w:p w14:paraId="21F5680F" w14:textId="77777777" w:rsidR="00425AAE" w:rsidRDefault="00425AAE">
      <w:r>
        <w:t>GCC is distributed in the hope that it will be useful, but WITHOUT ANY WARRANTY; without even the implied warranty of MERCHANTABILITY or FITNESS FOR A PARTICULAR PURPOSE.  See the GNU General Public License for more details.</w:t>
      </w:r>
    </w:p>
    <w:p w14:paraId="5EA5C3FD" w14:textId="77777777" w:rsidR="00425AAE" w:rsidRDefault="00425AAE">
      <w:r>
        <w:t>Files that have exception clauses are licensed under the terms of the GNU General Public License; either version 3, or (at your option) any later version.</w:t>
      </w:r>
    </w:p>
    <w:p w14:paraId="185CB820" w14:textId="77777777" w:rsidR="00425AAE" w:rsidRDefault="00425AAE">
      <w:r>
        <w:t>On Debian GNU/Linux systems, the complete text of the GNU General Public License is in `/usr/share/common-licenses/GPL', version 3 of this license in `/usr/share/common-licenses/GPL-3'.</w:t>
      </w:r>
    </w:p>
    <w:p w14:paraId="381056BA" w14:textId="77777777" w:rsidR="00425AAE" w:rsidRDefault="00425AAE">
      <w:r>
        <w:t>The following runtime libraries are licensed under the terms of the GNU General Public License (v3 or later) with version 3.1 of the GCC Runtime Library Exception (included in this file):</w:t>
      </w:r>
    </w:p>
    <w:p w14:paraId="65DBF2C3" w14:textId="77777777" w:rsidR="00425AAE" w:rsidRDefault="00425AAE">
      <w:r>
        <w:t xml:space="preserve"> - libgcc (libgcc/, gcc/libgcc2.[ch], gcc/unwind*, gcc/gthr*,    gcc/coretypes.h, gcc/crtstuff.c, gcc/defaults.h, gcc/dwarf2.h,    gcc/emults.c, gcc/gbl-ctors.h, gcc/gcov-io.h, gcc/libgcov.c,    gcc/tsystem.h, gcc/typeclass.h).  - libatomic  - libdecnumber  - libgomp  - libitm  - libssp  - libstdc++-v3  - libobjc  - libmudflap  - libgfortran  - The libgnat-4.8 Ada support library and libgnatvsn library.  - Various config files in gcc/config/ used in runtime libraries.</w:t>
      </w:r>
    </w:p>
    <w:p w14:paraId="41FD10D6" w14:textId="77777777" w:rsidR="00425AAE" w:rsidRDefault="00425AAE">
      <w:r>
        <w:t>In contrast, libgnatprj is licensed under the terms of the pure GNU General Public License.</w:t>
      </w:r>
    </w:p>
    <w:p w14:paraId="247BAE19" w14:textId="77777777" w:rsidR="00425AAE" w:rsidRDefault="00425AAE">
      <w:r>
        <w:t>The libbacktrace library is licensed under the following terms:</w:t>
      </w:r>
    </w:p>
    <w:p w14:paraId="37D2AC15" w14:textId="77777777" w:rsidR="00425AAE" w:rsidRDefault="00425AAE">
      <w:r>
        <w:t>Redistribution and use in source and binary forms, with or without modification, are permitted provided that the following conditions are met:</w:t>
      </w:r>
    </w:p>
    <w:p w14:paraId="2820618B" w14:textId="77777777" w:rsidR="00425AAE" w:rsidRDefault="00425AAE">
      <w:r>
        <w:t xml:space="preserve">    (1) Redistributions of source code must retain the above copyright     notice, this list of conditions and the following disclaimer. </w:t>
      </w:r>
    </w:p>
    <w:p w14:paraId="7D4AE902"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3DD9F7EC"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E08FEDC" w14:textId="77777777" w:rsidR="00425AAE" w:rsidRDefault="00425AAE">
      <w:r>
        <w:t xml:space="preserve"> The libsanitizer library (libasan) is licensed under the following terms:</w:t>
      </w:r>
    </w:p>
    <w:p w14:paraId="6A262DDD" w14:textId="77777777" w:rsidR="00425AAE" w:rsidRDefault="00425AAE">
      <w:r>
        <w:lastRenderedPageBreak/>
        <w:t>Copyright (c) 2009-2012 by the LLVM contributors.</w:t>
      </w:r>
    </w:p>
    <w:p w14:paraId="55BA5F82" w14:textId="77777777" w:rsidR="00425AAE" w:rsidRDefault="00425AAE">
      <w:r>
        <w:t>All rights reserved.</w:t>
      </w:r>
    </w:p>
    <w:p w14:paraId="69EEF177" w14:textId="77777777" w:rsidR="00425AAE" w:rsidRDefault="00425AAE">
      <w:r>
        <w:t>Developed by:</w:t>
      </w:r>
    </w:p>
    <w:p w14:paraId="0EB24A02" w14:textId="77777777" w:rsidR="00425AAE" w:rsidRDefault="00425AAE">
      <w:r>
        <w:t xml:space="preserve">    LLVM Team</w:t>
      </w:r>
    </w:p>
    <w:p w14:paraId="68CDF827" w14:textId="77777777" w:rsidR="00425AAE" w:rsidRDefault="00425AAE">
      <w:r>
        <w:t xml:space="preserve">    University of Illinois at Urbana-Champaign</w:t>
      </w:r>
    </w:p>
    <w:p w14:paraId="40B5F0AC" w14:textId="77777777" w:rsidR="00425AAE" w:rsidRDefault="00425AAE">
      <w:r>
        <w:t xml:space="preserve">    http://llvm.org</w:t>
      </w:r>
    </w:p>
    <w:p w14:paraId="1EDEBDAB" w14:textId="77777777" w:rsidR="00425AAE" w:rsidRDefault="00425AAE">
      <w:r>
        <w:t>Permission is hereby granted, free of charge, to any person obtaining a copy of this software and associated documentation files (the Software), to deal with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21F1206" w14:textId="77777777" w:rsidR="00425AAE" w:rsidRDefault="00425AAE">
      <w:r>
        <w:t xml:space="preserve">    * Redistributions of source code must retain the above copyright notice,       this list of conditions and the following disclaimers.</w:t>
      </w:r>
    </w:p>
    <w:p w14:paraId="5D036644" w14:textId="77777777" w:rsidR="00425AAE" w:rsidRDefault="00425AAE">
      <w:r>
        <w:t xml:space="preserve">    * Redistributions in binary form must reproduce the above copyright notice,       this list of conditions and the following disclaimers in the       documentation and/or other materials provided with the distribution.</w:t>
      </w:r>
    </w:p>
    <w:p w14:paraId="667722BB" w14:textId="77777777" w:rsidR="00425AAE" w:rsidRDefault="00425AAE">
      <w:r>
        <w:t xml:space="preserve">    * Neither the names of the LLVM Team, University of Illinois at       Urbana-Champaign, nor the names of its contributors may be used to       endorse or promote products derived from this Software without specific       prior written permission.</w:t>
      </w:r>
    </w:p>
    <w:p w14:paraId="037C4C95" w14:textId="77777777" w:rsidR="00425AAE" w:rsidRDefault="00425AAE">
      <w:r>
        <w:t>THE SOFTWARE IS PROVIDED AS IS, WITHOUT WARRANTY OF ANY KIND, EXPRESS OR IMPLIED, INCLUDING BUT NOT LIMITED TO THE WARRANTIES OF MERCHANTABILITY, FITNESS FOR A PARTICULAR PURPOSE AND NONINFRINGEMENT.  IN NO EVENT SHALL THE CONTRIBUTORS OR COPYRIGHT HOLDERS BE LIABLE FOR ANY CLAIM, DAMAGES OR OTHER LIABILITY, WHETHER IN AN ACTION OF CONTRACT, TORT OR OTHERWISE, ARISING FROM, OUT OF OR IN CONNECTION WITH THE SOFTWARE OR THE USE OR OTHER DEALINGS WITH THE SOFTWARE.</w:t>
      </w:r>
    </w:p>
    <w:p w14:paraId="5292B224"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0C8E9E4" w14:textId="77777777" w:rsidR="00425AAE" w:rsidRDefault="00425AAE">
      <w:r>
        <w:t>The above copyright notice and this permission notice shall be included in all copies or substantial portions of the Software.</w:t>
      </w:r>
    </w:p>
    <w:p w14:paraId="16C1AF5D"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714CF7" w14:textId="77777777" w:rsidR="00425AAE" w:rsidRDefault="00425AAE">
      <w:r>
        <w:t xml:space="preserve"> The libgcj library is licensed under the terms of the GNU General Public License, with a special exception:</w:t>
      </w:r>
    </w:p>
    <w:p w14:paraId="58A272D3" w14:textId="77777777" w:rsidR="00425AAE" w:rsidRDefault="00425AAE">
      <w:r>
        <w:lastRenderedPageBreak/>
        <w:t xml:space="preserve">    Linking this library statically or dynamically with other modules     is making a combined work based on this library.  Thus, the terms     and conditions of the GNU General Public License cover the whole     combination.</w:t>
      </w:r>
    </w:p>
    <w:p w14:paraId="6B1BF359" w14:textId="77777777" w:rsidR="00425AAE" w:rsidRDefault="00425AAE">
      <w:r>
        <w:t xml:space="preserve">    As a special exception, the copyright holders of this library give     you permission to link this library with independent modules to     produce an executable, regardless of the license terms of these     independent modules, and to copy and distribute the resulting     executable under terms of your choice, provided that you also     meet, for each linked independent module, the terms and conditions     of the license of that module.  An independent module is a module     which is not derived from or based on this library.  If you modify     this library, you may extend this exception to your version of the     library, but you are not obligated to do so.  If you do not wish     to do so, delete this exception statement from your version.</w:t>
      </w:r>
    </w:p>
    <w:p w14:paraId="2A539059" w14:textId="77777777" w:rsidR="00425AAE" w:rsidRDefault="00425AAE">
      <w:r>
        <w:t>The libffi library is licensed under the following terms:</w:t>
      </w:r>
    </w:p>
    <w:p w14:paraId="62D57947" w14:textId="77777777" w:rsidR="00425AAE" w:rsidRDefault="00425AAE">
      <w:r>
        <w:t xml:space="preserve">    libffi - Copyright (c) 1996-2003  Red Hat, Inc.</w:t>
      </w:r>
    </w:p>
    <w:p w14:paraId="329A758E"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A9C9D7A" w14:textId="77777777" w:rsidR="00425AAE" w:rsidRDefault="00425AAE">
      <w:r>
        <w:t xml:space="preserve">    The above copyright notice and this permission notice shall be included     in all copies or substantial portions of the Software.</w:t>
      </w:r>
    </w:p>
    <w:p w14:paraId="155249CF"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CYGNUS SOLUTIONS BE LIABLE FOR ANY CLAIM, DAMAGES OR     OTHER LIABILITY, WHETHER IN AN ACTION OF CONTRACT, TORT OR OTHERWISE,     ARISING FROM, OUT OF OR IN CONNECTION WITH THE SOFTWARE OR THE USE OR     OTHER DEALINGS IN THE SOFTWARE.</w:t>
      </w:r>
    </w:p>
    <w:p w14:paraId="10E640AD" w14:textId="77777777" w:rsidR="00425AAE" w:rsidRDefault="00425AAE">
      <w:r>
        <w:t xml:space="preserve"> The documentation is licensed under the GNU Free Documentation License (v1.2). On Debian GNU/Linux systems, the complete text of this license is in `/usr/share/common-licenses/GFDL-1.2'.</w:t>
      </w:r>
    </w:p>
    <w:p w14:paraId="6C4BE258" w14:textId="77777777" w:rsidR="00425AAE" w:rsidRDefault="00425AAE">
      <w:r>
        <w:t xml:space="preserve"> GCC RUNTIME LIBRARY EXCEPTION</w:t>
      </w:r>
    </w:p>
    <w:p w14:paraId="36373E55" w14:textId="77777777" w:rsidR="00425AAE" w:rsidRDefault="00425AAE">
      <w:r>
        <w:t>Version 3.1, 31 March 2009</w:t>
      </w:r>
    </w:p>
    <w:p w14:paraId="005F202B" w14:textId="77777777" w:rsidR="00425AAE" w:rsidRDefault="00425AAE">
      <w:r>
        <w:t>Copyright (C) 2009 Free Software Foundation, Inc. &lt;http://fsf.org/&gt;</w:t>
      </w:r>
    </w:p>
    <w:p w14:paraId="5C61CA91" w14:textId="77777777" w:rsidR="00425AAE" w:rsidRDefault="00425AAE">
      <w:r>
        <w:t>Everyone is permitted to copy and distribute verbatim copies of this license document, but changing it is not allowed.</w:t>
      </w:r>
    </w:p>
    <w:p w14:paraId="2EA4F851" w14:textId="77777777" w:rsidR="00425AAE" w:rsidRDefault="00425AAE">
      <w:r>
        <w:t>This GCC Runtime Library Exception (Exception) is an additional permission under section 7 of the GNU General Public License, version 3 (GPLv3). It applies to a given file (the Runtime Library) that bears a notice placed by the copyright holder of the file stating that the file is governed by GPLv3 along with this Exception.</w:t>
      </w:r>
    </w:p>
    <w:p w14:paraId="09D702E9" w14:textId="77777777" w:rsidR="00425AAE" w:rsidRDefault="00425AAE">
      <w:r>
        <w:t xml:space="preserve">When you use GCC to compile a program, GCC may combine portions of certain GCC header files and runtime libraries with the compiled program. The purpose of this </w:t>
      </w:r>
      <w:r>
        <w:lastRenderedPageBreak/>
        <w:t>Exception is to allow compilation of non-GPL (including proprietary) programs to use, in this way, the header files and runtime libraries covered by this Exception.</w:t>
      </w:r>
    </w:p>
    <w:p w14:paraId="18976310" w14:textId="77777777" w:rsidR="00425AAE" w:rsidRDefault="00425AAE">
      <w:r>
        <w:t>0. Definitions.</w:t>
      </w:r>
    </w:p>
    <w:p w14:paraId="02C01C0E" w14:textId="77777777" w:rsidR="00425AAE" w:rsidRDefault="00425AAE">
      <w:r>
        <w:t>A file is an Independent Module if it either requires the Runtime Library for execution after a Compilation Process, or makes use of an interface provided by the Runtime Library, but is not otherwise based on the Runtime Library.</w:t>
      </w:r>
    </w:p>
    <w:p w14:paraId="1F010441" w14:textId="77777777" w:rsidR="00425AAE" w:rsidRDefault="00425AAE">
      <w:r>
        <w:t>GCC means a version of the GNU Compiler Collection, with or without modifications, governed by version 3 (or a specified later version) of the GNU General Public License (GPL) with the option of using any subsequent versions published by the FSF.</w:t>
      </w:r>
    </w:p>
    <w:p w14:paraId="050CE9D1" w14:textId="77777777" w:rsidR="00425AAE" w:rsidRDefault="00425AAE">
      <w:r>
        <w:t>GPL-compatible Software is software whose conditions of propagation, modification and use would permit combination with GCC in accord with the license of GCC.</w:t>
      </w:r>
    </w:p>
    <w:p w14:paraId="5B72A3E2" w14:textId="77777777" w:rsidR="00425AAE" w:rsidRDefault="00425AAE">
      <w:r>
        <w:t>Target Code refers to output from any compiler for a real or virtual target processor architecture, in executable form or suitable for input to an assembler, loader, linker and/or execution phase. Notwithstanding that, Target Code does not include data in any format that is used as a compiler intermediate representation, or used for producing a compiler intermediate representation.</w:t>
      </w:r>
    </w:p>
    <w:p w14:paraId="5805EE57" w14:textId="77777777" w:rsidR="00425AAE" w:rsidRDefault="00425AAE">
      <w:r>
        <w:t>The Compilation Process transforms code entirely represented in non-intermediate languages designed for human-written code, and/or in Java Virtual Machine byte code, into Target Code. Thus, for example, use of source code generators and preprocessors need not be considered part of the Compilation Process, since the Compilation Process can be understood as starting with the output of the generators or preprocessors.</w:t>
      </w:r>
    </w:p>
    <w:p w14:paraId="76956641" w14:textId="77777777" w:rsidR="00425AAE" w:rsidRDefault="00425AAE">
      <w:r>
        <w:t>A Compilation Process is Eligible if it is done using GCC, alone or with other GPL-compatible software, or if it is done without using any work based on GCC. For example, using non-GPL-compatible Software to optimize any GCC intermediate representations would not qualify as an Eligible Compilation Process.</w:t>
      </w:r>
    </w:p>
    <w:p w14:paraId="5C80C5F8" w14:textId="77777777" w:rsidR="00425AAE" w:rsidRDefault="00425AAE">
      <w:r>
        <w:t>1. Grant of Additional Permission.</w:t>
      </w:r>
    </w:p>
    <w:p w14:paraId="5337ACC2" w14:textId="77777777" w:rsidR="00425AAE" w:rsidRDefault="00425AAE">
      <w:r>
        <w:t>You have permission to propagate a work of Target Code formed by combining the Runtime Library with Independent Modules, even if such propagation would otherwise violate the terms of GPLv3, provided that all Target Code was generated by Eligible Compilation Processes. You may then convey such a combination under terms of your choice, consistent with the licensing of the Independent Modules.</w:t>
      </w:r>
    </w:p>
    <w:p w14:paraId="19EB7D60" w14:textId="77777777" w:rsidR="00425AAE" w:rsidRDefault="00425AAE">
      <w:r>
        <w:t>2. No Weakening of GCC Copyleft.</w:t>
      </w:r>
    </w:p>
    <w:p w14:paraId="7A3578C1" w14:textId="77777777" w:rsidR="00425AAE" w:rsidRDefault="00425AAE">
      <w:r>
        <w:t>The availability of this Exception does not imply any general presumption that third-party software is unaffected by the copyleft requirements of the license of GCC.</w:t>
      </w:r>
    </w:p>
    <w:p w14:paraId="70667CBF" w14:textId="77777777" w:rsidR="00425AAE" w:rsidRDefault="00425AAE">
      <w:r>
        <w:t xml:space="preserve"> libquadmath/*.[hc]:</w:t>
      </w:r>
    </w:p>
    <w:p w14:paraId="26CC9650" w14:textId="77777777" w:rsidR="00425AAE" w:rsidRDefault="00425AAE">
      <w:r>
        <w:t xml:space="preserve">   Copyright (C) 2010 Free Software Foundation, Inc.    Written by Francois-Xavier Coudert  &lt;fxcoudert@gcc.gnu.org&gt;    Written by Tobias Burnus  &lt;burnus@net-b.de&gt;</w:t>
      </w:r>
    </w:p>
    <w:p w14:paraId="11AF3655" w14:textId="77777777" w:rsidR="00425AAE" w:rsidRDefault="00425AAE">
      <w:r>
        <w:t>This file is part of the libiberty library. Libiberty is free software; you can redistribute it and/or modify it under the terms of the GNU Library General Public License as published by the Free Software Foundation; either version 2 of the License, or (at your option) any later version.</w:t>
      </w:r>
    </w:p>
    <w:p w14:paraId="09C4285C" w14:textId="77777777" w:rsidR="00425AAE" w:rsidRDefault="00425AAE">
      <w:r>
        <w:t xml:space="preserve">Libiberty is distributed in the hope that it will be useful, but WITHOUT ANY WARRANTY; without even the implied warranty of MERCHANTABILITY or FITNESS </w:t>
      </w:r>
      <w:r>
        <w:lastRenderedPageBreak/>
        <w:t>FOR A PARTICULAR PURPOSE.  See the GNU Library General Public License for more details.</w:t>
      </w:r>
    </w:p>
    <w:p w14:paraId="454CFDDB" w14:textId="77777777" w:rsidR="00425AAE" w:rsidRDefault="00425AAE">
      <w:r>
        <w:t>libquadmath/gdtoa:</w:t>
      </w:r>
    </w:p>
    <w:p w14:paraId="35B38962" w14:textId="77777777" w:rsidR="00425AAE" w:rsidRDefault="00425AAE">
      <w:r>
        <w:t>The author of this software is David M. Gay.</w:t>
      </w:r>
    </w:p>
    <w:p w14:paraId="43AA51BD" w14:textId="77777777" w:rsidR="00425AAE" w:rsidRDefault="00425AAE">
      <w:r>
        <w:t>Copyright (C) 1998, 1999, 2000, 2001 by Lucent Technologies All Rights Reserved</w:t>
      </w:r>
    </w:p>
    <w:p w14:paraId="780E9107" w14:textId="77777777" w:rsidR="00425AAE" w:rsidRDefault="00425AAE">
      <w:r>
        <w:t>Permission to use, copy, modify, and distribute this software and its documentation for any purpose and without fee is hereby granted, provided that the above copyright notice appear in all copies and that both that the copyright notice and this permission notice and warranty disclaimer appear in supporting documentation, and that the name of Lucent or any of its entities not be used in advertising or publicity pertaining to distribution of the software without specific, written prior permission.</w:t>
      </w:r>
    </w:p>
    <w:p w14:paraId="61DEC3C9" w14:textId="77777777" w:rsidR="00425AAE" w:rsidRDefault="00425AAE">
      <w:r>
        <w:t>LUCENT DISCLAIMS ALL WARRANTIES WITH REGARD TO THIS SOFTWARE, INCLUDING ALL IMPLIED WARRANTIES OF MERCHANTABILITY AND FITNESS. IN NO EVENT SHALL LUCENT OR ANY OF ITS ENTITIES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3A09D4CE" w14:textId="77777777" w:rsidR="00425AAE" w:rsidRDefault="00425AAE">
      <w:r>
        <w:t>libquadmath/math:</w:t>
      </w:r>
    </w:p>
    <w:p w14:paraId="2635B40F" w14:textId="77777777" w:rsidR="00425AAE" w:rsidRDefault="00425AAE">
      <w:r>
        <w:t xml:space="preserve">atanq.c, expm1q.c, j0q.c, j1q.c, log1pq.c, logq.c:     Copyright 2001 by Stephen L. Moshier &lt;moshier@na-net.ornl.gov&gt; </w:t>
      </w:r>
    </w:p>
    <w:p w14:paraId="75497964"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1EC2D848"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33F00BD0" w14:textId="77777777" w:rsidR="00425AAE" w:rsidRDefault="00425AAE">
      <w:r>
        <w:t>coshq.c, erfq.c, jnq.c, lgammaq.c, powq.c, roundq.c:    Changes for 128-bit __float128 are    Copyright (C) 2001 Stephen L. Moshier &lt;moshier@na-net.ornl.gov&gt;    and are incorporated herein by permission of the author.  The author     reserves the right to distribute this material elsewhere under different    copying permissions.  These modifications are distributed here under     the following terms:</w:t>
      </w:r>
    </w:p>
    <w:p w14:paraId="1B01F33F"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34DD72B5"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2E8653C9" w14:textId="77777777" w:rsidR="00425AAE" w:rsidRDefault="00425AAE">
      <w:r>
        <w:t>ldexpq.c:    * Conversion to long double by Ulrich Drepper,    * Cygnus Support, drepper@cygnus.com.</w:t>
      </w:r>
    </w:p>
    <w:p w14:paraId="72490B2D" w14:textId="77777777" w:rsidR="00425AAE" w:rsidRDefault="00425AAE">
      <w:r>
        <w:lastRenderedPageBreak/>
        <w:t>cosq_kernel.c, expq.c, sincos_table.c, sincosq.c, sincosq_kernel.c, sinq_kernel.c, truncq.c:    Copyright (C) 1997, 1999 Free Software Foundation, Inc.</w:t>
      </w:r>
    </w:p>
    <w:p w14:paraId="773EB049" w14:textId="77777777" w:rsidR="00425AAE" w:rsidRDefault="00425AAE">
      <w:r>
        <w:t xml:space="preserve">   The GNU C Library is free software; you can redistribute it and/or    modify it under the terms of the GNU Lesser General Public    License as published by the Free Software Foundation; either    version 2.1 of the License, or (at your option) any later version.</w:t>
      </w:r>
    </w:p>
    <w:p w14:paraId="3AFDD2F0" w14:textId="77777777" w:rsidR="00425AAE" w:rsidRDefault="00425AAE">
      <w:r>
        <w:t xml:space="preserve">   The GNU C Library is distributed in the hope that it will be useful,    but WITHOUT ANY WARRANTY; without even the implied warranty of    MERCHANTABILITY or FITNESS FOR A PARTICULAR PURPOSE.  See the GNU    Lesser General Public License for more details.</w:t>
      </w:r>
    </w:p>
    <w:p w14:paraId="369202C0" w14:textId="77777777" w:rsidR="00425AAE" w:rsidRDefault="00425AAE">
      <w:r>
        <w:t>isinfq.c:  * Written by J.T. Conklin &lt;jtc@netbsd.org&gt;.  * Change for long double by Jakub Jelinek &lt;jj@ultra.linux.cz&gt;  * Public domain.</w:t>
      </w:r>
    </w:p>
    <w:p w14:paraId="1A80571E" w14:textId="77777777" w:rsidR="00425AAE" w:rsidRDefault="00425AAE">
      <w:r>
        <w:t>llroundq.c, lroundq.c, tgammaq.c:    Copyright (C) 1997, 1999, 2002, 2004 Free Software Foundation, Inc.    This file is part of the GNU C Library.    Contributed by Ulrich Drepper &lt;drepper@cygnus.com&gt;, 1997 and                   Jakub Jelinek &lt;jj@ultra.linux.cz&gt;, 1999.</w:t>
      </w:r>
    </w:p>
    <w:p w14:paraId="489AEBCB" w14:textId="77777777" w:rsidR="00425AAE" w:rsidRDefault="00425AAE">
      <w:r>
        <w:t xml:space="preserve">   The GNU C Library is free software; you can redistribute it and/or    modify it under the terms of the GNU Lesser General Public    License as published by the Free Software Foundation; either    version 2.1 of the License, or (at your option) any later version.</w:t>
      </w:r>
    </w:p>
    <w:p w14:paraId="7A54B90A" w14:textId="77777777" w:rsidR="00425AAE" w:rsidRDefault="00425AAE">
      <w:r>
        <w:t xml:space="preserve">   The GNU C Library is distributed in the hope that it will be useful,    but WITHOUT ANY WARRANTY; without even the implied warranty of    MERCHANTABILITY or FITNESS FOR A PARTICULAR PURPOSE.  See the GNU    Lesser General Public License for more details.</w:t>
      </w:r>
    </w:p>
    <w:p w14:paraId="1F4B9CDC" w14:textId="77777777" w:rsidR="00425AAE" w:rsidRDefault="00425AAE">
      <w:r>
        <w:t>log10q.c:    Cephes Math Library Release 2.2:  January, 1991    Copyright 1984, 1991 by Stephen L. Moshier    Adapted for glibc November, 2001</w:t>
      </w:r>
    </w:p>
    <w:p w14:paraId="32CD70E0"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0E7009C2"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7B331CC8" w14:textId="77777777" w:rsidR="00425AAE" w:rsidRDefault="00425AAE">
      <w:r>
        <w:t>remaining files:</w:t>
      </w:r>
    </w:p>
    <w:p w14:paraId="72E42588" w14:textId="77777777" w:rsidR="00425AAE" w:rsidRDefault="00425AAE">
      <w:r>
        <w:t xml:space="preserve"> * Copyright (C) 1993 by Sun Microsystems, Inc. All rights reserved.  *  * Developed at SunPro, a Sun Microsystems, Inc. business.  * Permission to use, copy, modify, and distribute this  * software is freely granted, provided that this notice  * is preserved.</w:t>
      </w:r>
    </w:p>
    <w:p w14:paraId="3580BC6E" w14:textId="77777777" w:rsidR="00425AAE" w:rsidRDefault="00425AAE">
      <w:r>
        <w:t xml:space="preserve"> libjava/classpath/resource/gnu/java/locale/*</w:t>
      </w:r>
    </w:p>
    <w:p w14:paraId="26C9A2B3" w14:textId="77777777" w:rsidR="00425AAE" w:rsidRDefault="00425AAE">
      <w:r>
        <w:t>They are copyrighted and covered by the terms of use: http://www.unicode.org/copyright.html</w:t>
      </w:r>
    </w:p>
    <w:p w14:paraId="20738598" w14:textId="77777777" w:rsidR="00425AAE" w:rsidRDefault="00425AAE">
      <w:r>
        <w:t>EXHIBIT 1 UNICODE, INC. LICENSE AGREEMENT - DATA FILES AND SOFTWARE</w:t>
      </w:r>
    </w:p>
    <w:p w14:paraId="0AD8E686" w14:textId="77777777" w:rsidR="00425AAE" w:rsidRDefault="00425AAE">
      <w:r>
        <w:t xml:space="preserve"> Unicode Data Files include all data files under the directories  http://www.unicode.org/Public/ and http://www.unicode.org/reports/.  Unicode Software includes any source code published in the Unicode Standard or  under the directories http://www.unicode.org/Public/ and  http://www.unicode.org/reports/.</w:t>
      </w:r>
    </w:p>
    <w:p w14:paraId="3E104F0A" w14:textId="77777777" w:rsidR="00425AAE" w:rsidRDefault="00425AAE">
      <w:r>
        <w:lastRenderedPageBreak/>
        <w:t>NOTICE TO USER: Carefully read the following legal agreement. BY DOWNLOADING,  INSTALLING, COPYING OR OTHERWISE USING UNICODE INC.'S DATA FILES (DATA FILES),  AND/OR SOFTWARE (SOFTWARE), YOU UNEQUIVOCALLY ACCEPT, AND AGREE TO BE BOUND BY,  ALL OF THE TERMS AND CONDITIONS OF THIS AGREEMENT. IF YOU DO NOT AGREE,  DO NOT DOWNLOAD, INSTALL, COPY, DISTRIBUTE OR USE THE DATA FILES OR SOFTWARE.</w:t>
      </w:r>
    </w:p>
    <w:p w14:paraId="12B4FA7E" w14:textId="77777777" w:rsidR="00425AAE" w:rsidRDefault="00425AAE">
      <w:r>
        <w:tab/>
        <w:t xml:space="preserve">    COPYRIGHT AND PERMISSION NOTICE</w:t>
      </w:r>
    </w:p>
    <w:p w14:paraId="43FA6EAB" w14:textId="77777777" w:rsidR="00425AAE" w:rsidRDefault="00425AAE">
      <w:r>
        <w:t>Copyrigh (c) 1991-2011 Unicode, Inc. All rights reserved.  Distributed under the Terms of Use in http://www.unicode.org/copyright.html.</w:t>
      </w:r>
    </w:p>
    <w:p w14:paraId="7974671E" w14:textId="77777777" w:rsidR="00425AAE" w:rsidRDefault="00425AAE">
      <w:r>
        <w:t>Permission is hereby granted, free of charge, to any person obtaining a copy  of the Unicode data files and any associated documentation (the Data Files)  or Unicode software and any associated documentation (the Software) to deal  in the Data Files or Software without restriction, including without limitation  the rights to use, copy, modify, merge, publish, distribute, and/or sell copies  of the Data Files or Software, and to permit persons to whom the Data Files  or Software are furnished to do so, provided that (a) the above copyright notice(s)  and this permission notice appear with all copies of the Data Files or Software,  (b) both the above copyright notice(s) and this permission notice appear  in associated documentation, and (c) there is clear notice in each modified  Data File or in the Software as well as in the documentation associated with  the Data File(s) or Software that the data or software has been modified.</w:t>
      </w:r>
    </w:p>
    <w:p w14:paraId="01A4D14E" w14:textId="77777777" w:rsidR="00425AAE" w:rsidRDefault="00425AAE">
      <w:r>
        <w:t>THE DATA FILES AND SOFTWARE ARE PROVIDED AS IS, WITHOUT WARRANTY OF ANY KIND,  EXPRESS OR IMPLIED, INCLUDING BUT NOT LIMITED TO THE WARRANTIES OF MERCHANTABILITY,  FITNESS FOR A PARTICULAR PURPOSE AND NONINFRINGEMENT OF THIRD PARTY RIGHTS.  IN NO EVENT SHALL THE COPYRIGHT HOLDER OR HOLDERS INCLUDED IN THIS NOTICE BE LIABLE  FOR ANY CLAIM, OR ANY SPECIAL INDIRECT OR CONSEQUENTIAL DAMAGES, OR ANY DAMAGES  WHATSOEVER RESULTING FROM LOSS OF USE, DATA OR PROFITS, WHETHER IN AN ACTION OF  CONTRACT, NEGLIGENCE OR OTHER TORTIOUS ACTION, ARISING OUT OF OR IN CONNECTION  WITH THE USE OR PERFORMANCE OF THE DATA FILES OR SOFTWARE.</w:t>
      </w:r>
    </w:p>
    <w:p w14:paraId="2AFE43ED" w14:textId="77777777" w:rsidR="00425AAE" w:rsidRDefault="00425AAE">
      <w:r>
        <w:t>Except as contained in this notice, the name of a copyright holder shall not be used  in advertising or otherwise to promote the sale, use or other dealings in these  Data Files or Software without prior written authorization of the copyright holder.</w:t>
      </w:r>
    </w:p>
    <w:p w14:paraId="7780A37A" w14:textId="77777777" w:rsidR="00425AAE" w:rsidRDefault="00425AAE">
      <w:r>
        <w:t>Unicode and the Unicode logo are trademarks of Unicode, Inc., and may be registered  in some jurisdictions. All other trademarks and registered trademarks mentioned  herein are the property of their respective owners.</w:t>
      </w:r>
    </w:p>
    <w:p w14:paraId="1D0C767F" w14:textId="77777777" w:rsidR="00425AAE" w:rsidRDefault="00425AAE">
      <w:r>
        <w:t xml:space="preserve"> gcc/go/gofrontend, libgo:</w:t>
      </w:r>
    </w:p>
    <w:p w14:paraId="022AA90D" w14:textId="77777777" w:rsidR="00425AAE" w:rsidRDefault="00425AAE">
      <w:r>
        <w:t>Copyright (c) 2009 The Go Authors. All rights reserved.</w:t>
      </w:r>
    </w:p>
    <w:p w14:paraId="39A41311" w14:textId="77777777" w:rsidR="00425AAE" w:rsidRDefault="00425AAE">
      <w:r>
        <w:t>Redistribution and use in source and binary forms, with or without modification, are permitted provided that the following conditions are met:</w:t>
      </w:r>
    </w:p>
    <w:p w14:paraId="667C479F"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w:t>
      </w:r>
      <w:r>
        <w:lastRenderedPageBreak/>
        <w:t>the name of Google Inc. nor the names of its contributors may be used to endorse or promote products derived from this software without specific prior written permission.</w:t>
      </w:r>
    </w:p>
    <w:p w14:paraId="48D48470"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BE9A930" w14:textId="77777777" w:rsidR="00425AAE" w:rsidRDefault="00425AAE">
      <w:r>
        <w:t xml:space="preserve"> D: gdc-4.8                         GNU D Compiler libphobos-4.8-dev               D standard runtime library</w:t>
      </w:r>
    </w:p>
    <w:p w14:paraId="6E0C4A83" w14:textId="77777777" w:rsidR="00425AAE" w:rsidRDefault="00425AAE">
      <w:r>
        <w:t>The D source package is made up of the following components.</w:t>
      </w:r>
    </w:p>
    <w:p w14:paraId="689366A5" w14:textId="77777777" w:rsidR="00425AAE" w:rsidRDefault="00425AAE">
      <w:r>
        <w:t>The D front-end for GCC:  - d/*</w:t>
      </w:r>
    </w:p>
    <w:p w14:paraId="79D5A6DF" w14:textId="77777777" w:rsidR="00425AAE" w:rsidRDefault="00425AAE">
      <w:r>
        <w:t>Copyright (C) 2004-2007 David Friedman Modified by Vincenzo Ampolo, Michael Parrot, Iain Buclaw, (C) 2009, 2010</w:t>
      </w:r>
    </w:p>
    <w:p w14:paraId="146FBE89" w14:textId="77777777" w:rsidR="00425AAE" w:rsidRDefault="00425AAE">
      <w:r>
        <w:t>This program is free software; you can redistribute it and/or modify it under the terms of the GNU General Public License as published by the Free Software Foundation; either version 2 of the License, or (at your option) any later version.</w:t>
      </w:r>
    </w:p>
    <w:p w14:paraId="1DED5B9F" w14:textId="77777777" w:rsidR="00425AAE" w:rsidRDefault="00425AAE">
      <w:r>
        <w:t>On Debian GNU/Linux systems, the complete text of the GNU General Public License is in `/usr/share/common-licenses/GPL', version 2 of this license in `/usr/share/common-licenses/GPL-2'.</w:t>
      </w:r>
    </w:p>
    <w:p w14:paraId="35E0B209" w14:textId="77777777" w:rsidR="00425AAE" w:rsidRDefault="00425AAE">
      <w:r>
        <w:t xml:space="preserve"> The DMD Compiler implementation of the D programming language:  - d/dmd/*</w:t>
      </w:r>
    </w:p>
    <w:p w14:paraId="081AE3DB" w14:textId="77777777" w:rsidR="00425AAE" w:rsidRDefault="00425AAE">
      <w:r>
        <w:t>Copyright (c) 1999-2010 by Digital Mars All Rights Reserved written by Walter Bright http://www.digitalmars.com License for redistribution is by either the Artistic License or the GNU General Public License (v1).</w:t>
      </w:r>
    </w:p>
    <w:p w14:paraId="0AA40135" w14:textId="77777777" w:rsidR="00425AAE" w:rsidRDefault="00425AAE">
      <w:r>
        <w:t>On Debian GNU/Linux systems, the complete text of the GNU General Public License is in `/usr/share/common-licenses/GPL', the Artistic license in `/usr/share/common-licenses/Artistic'.</w:t>
      </w:r>
    </w:p>
    <w:p w14:paraId="50CF0E04" w14:textId="77777777" w:rsidR="00425AAE" w:rsidRDefault="00425AAE">
      <w:r>
        <w:t xml:space="preserve"> The Zlib data compression library:  - d/phobos/etc/c/zlib/*</w:t>
      </w:r>
    </w:p>
    <w:p w14:paraId="32599F66" w14:textId="77777777" w:rsidR="00425AAE" w:rsidRDefault="00425AAE">
      <w:r>
        <w:t xml:space="preserve"> (C) 1995-2004 Jean-loup Gailly and Mark Adler</w:t>
      </w:r>
    </w:p>
    <w:p w14:paraId="3344CDC5" w14:textId="77777777" w:rsidR="00425AAE" w:rsidRDefault="00425AAE">
      <w:r>
        <w:t xml:space="preserve">  This software is provided 'as-is', without any express or implied   warranty.  In no event will the authors be held liable for any damages   arising from the use of this software.</w:t>
      </w:r>
    </w:p>
    <w:p w14:paraId="7196BD81" w14:textId="77777777" w:rsidR="00425AAE" w:rsidRDefault="00425AAE">
      <w:r>
        <w:t xml:space="preserve">  Permission is granted to anyone to use this software for any purpose,   including commercial applications, and to alter it and redistribute it   freely, subject to the following restrictions:</w:t>
      </w:r>
    </w:p>
    <w:p w14:paraId="3EF0EDE2"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w:t>
      </w:r>
      <w:r>
        <w:lastRenderedPageBreak/>
        <w:t>required.   2. Altered source versions must be plainly marked as such, and must not be      misrepresented as being the original software.   3. This notice may not be removed or altered from any source distribution.</w:t>
      </w:r>
    </w:p>
    <w:p w14:paraId="3BE2BFDC" w14:textId="77777777" w:rsidR="00425AAE" w:rsidRDefault="00425AAE">
      <w:r>
        <w:t xml:space="preserve"> The Phobos standard runtime library:  - d/phobos/*</w:t>
      </w:r>
    </w:p>
    <w:p w14:paraId="04E71CB6" w14:textId="77777777" w:rsidR="00425AAE" w:rsidRDefault="00425AAE">
      <w:r>
        <w:t>Unless otherwise marked within the file, each file in the source is under the following licenses:</w:t>
      </w:r>
    </w:p>
    <w:p w14:paraId="31453807" w14:textId="77777777" w:rsidR="00425AAE" w:rsidRDefault="00425AAE">
      <w:r>
        <w:t>Copyright (C) 2004-2005 by Digital Mars, www.digitalmars.com Written by Walter Bright</w:t>
      </w:r>
    </w:p>
    <w:p w14:paraId="47832A14" w14:textId="77777777" w:rsidR="00425AAE" w:rsidRDefault="00425AAE">
      <w:r>
        <w:t>This software is provided 'as-is', without any express or implied warranty. In no event will the authors be held liable for any damages arising from the use of this software.</w:t>
      </w:r>
    </w:p>
    <w:p w14:paraId="0DF20A53" w14:textId="77777777" w:rsidR="00425AAE" w:rsidRDefault="00425AAE">
      <w:r>
        <w:t>Permission is granted to anyone to use this software for any purpose, including commercial applications, and to alter it and redistribute it freely, in both source and binary form, subject to the following restrictions:</w:t>
      </w:r>
    </w:p>
    <w:p w14:paraId="1982C974" w14:textId="77777777" w:rsidR="00425AAE" w:rsidRDefault="00425AAE">
      <w:r>
        <w:t xml:space="preserve"> o  The origin of this software must not be misrepresented; you must not     claim that you wrote the original software. If you use this software     in a product, an acknowledgment in the product documentation would be     appreciated but is not required.  o  Altered source versions must be plainly marked as such, and must not     be misrepresented as being the original software.  o  This notice may not be removed or altered from any source     distribution.</w:t>
      </w:r>
    </w:p>
    <w:p w14:paraId="49771C90" w14:textId="77777777" w:rsidR="00425AAE" w:rsidRDefault="00425AAE">
      <w:r>
        <w:t>By plainly marking modifications, something along the lines of adding to each file that has been changed a Modified by Foo Bar line underneath the Written by line would be adequate.</w:t>
      </w:r>
    </w:p>
    <w:p w14:paraId="798FADB4" w14:textId="77777777" w:rsidR="00425AAE" w:rsidRDefault="00425AAE">
      <w:r>
        <w:t>[END FILE=gcc-4.8-4.8.3/debian/copyright]</w:t>
      </w:r>
    </w:p>
    <w:p w14:paraId="1807DA17" w14:textId="77777777" w:rsidR="00425AAE" w:rsidRDefault="00425AAE" w:rsidP="000727EF">
      <w:pPr>
        <w:pStyle w:val="Heading2"/>
      </w:pPr>
      <w:r>
        <w:t xml:space="preserve"> </w:t>
      </w:r>
      <w:bookmarkStart w:id="171" w:name="_Toc399937989"/>
      <w:r>
        <w:t>gcc-4.9 (version 4.9.1):</w:t>
      </w:r>
      <w:bookmarkEnd w:id="171"/>
    </w:p>
    <w:p w14:paraId="0046560A" w14:textId="77777777" w:rsidR="00425AAE" w:rsidRDefault="00425AAE" w:rsidP="000727EF">
      <w:pPr>
        <w:pStyle w:val="Heading3"/>
      </w:pPr>
      <w:r>
        <w:t>gcc-4.9-4.9.1/debian/copyright:</w:t>
      </w:r>
    </w:p>
    <w:p w14:paraId="255F5B28" w14:textId="77777777" w:rsidR="00425AAE" w:rsidRDefault="00425AAE">
      <w:r>
        <w:t>[BEGIN FILE=gcc-4.9-4.9.1/debian/copyright] This is the Debian GNU/Linux prepackaged version of the GNU compiler collection, containing Ada, C, C++, Fortran 95, Java, Objective-C, Objective-C++, and Treelang compilers, documentation, and support libraries.  In addition, Debian provides the gdc compiler, either in the same source package, or built from a separate same source package. Packaging is done by the Debian GCC Maintainers &lt;debian-gcc@lists.debian.org&gt;, with sources obtained from:</w:t>
      </w:r>
    </w:p>
    <w:p w14:paraId="5638D6BD" w14:textId="77777777" w:rsidR="00425AAE" w:rsidRDefault="00425AAE">
      <w:r>
        <w:t xml:space="preserve">  ftp://gcc.gnu.org/pub/gcc/releases/  (for full releases)   svn://gcc.gnu.org/svn/gcc/           (for prereleases)   http://bitbucket.org/goshawk/gdc     (for D)</w:t>
      </w:r>
    </w:p>
    <w:p w14:paraId="5D92E447" w14:textId="77777777" w:rsidR="00425AAE" w:rsidRDefault="00425AAE">
      <w:r>
        <w:t>The current gcc-4.9 source package is taken from the SVN gcc-4_9-branch.</w:t>
      </w:r>
    </w:p>
    <w:p w14:paraId="674C6CE7" w14:textId="77777777" w:rsidR="00425AAE" w:rsidRDefault="00425AAE">
      <w:r>
        <w:t>Changes: See changelog.Debian.gz</w:t>
      </w:r>
    </w:p>
    <w:p w14:paraId="79FAD672" w14:textId="77777777" w:rsidR="00425AAE" w:rsidRDefault="00425AAE">
      <w:r>
        <w:t>Debian splits the GNU Compiler Collection into packages for each language, library, and documentation as follows:</w:t>
      </w:r>
    </w:p>
    <w:p w14:paraId="2701CF46" w14:textId="77777777" w:rsidR="00425AAE" w:rsidRDefault="00425AAE">
      <w:r>
        <w:t xml:space="preserve">Language       Compiler package  Library package    Documentation --------------------------------------------------------------------------- Ada            gnat-4.9          libgnat-4.9        gnat-4.9-doc C              gcc-4.9                              gcc-4.9-doc C++            g++-4.9           libstdc++6         libstdc++6-4.9-doc D              gdc-4.9 Fortran 95     gfortran-4.9      </w:t>
      </w:r>
      <w:r>
        <w:lastRenderedPageBreak/>
        <w:t>libgfortran3       gfortran-4.9-doc Go             gccgo-4.9         libgo0 Java           gcj-4.9           libgcj10           libgcj-doc Objective C    gobjc-4.9         libobjc2 Objective C++  gobjc++-4.9</w:t>
      </w:r>
    </w:p>
    <w:p w14:paraId="0B796DA6" w14:textId="77777777" w:rsidR="00425AAE" w:rsidRDefault="00425AAE">
      <w:r>
        <w:t>For some language run-time libraries, Debian provides source files, development files, debugging symbols and libraries containing position- independent code in separate packages:</w:t>
      </w:r>
    </w:p>
    <w:p w14:paraId="4C703C24" w14:textId="77777777" w:rsidR="00425AAE" w:rsidRDefault="00425AAE">
      <w:r>
        <w:t>Language  Sources      Development   Debugging            Position-Independent ------------------------------------------------------------------------------ C++                                  libstdc++6-4.9-dbg  libstdc++6-4.9-pic D         libphobos-4.9-dev Java      libgcj10-src libgcj10-dev  libgcj10-dbg</w:t>
      </w:r>
    </w:p>
    <w:p w14:paraId="08C00BD2" w14:textId="77777777" w:rsidR="00425AAE" w:rsidRDefault="00425AAE">
      <w:r>
        <w:t>Additional packages include:</w:t>
      </w:r>
    </w:p>
    <w:p w14:paraId="4A92297E" w14:textId="77777777" w:rsidR="00425AAE" w:rsidRDefault="00425AAE">
      <w:r>
        <w:t>All languages: libgcc1, libgcc2, libgcc4       GCC intrinsics (platform-dependent) gcc-4.9-base                    Base files common to all compilers gcc-4.9-soft-float              Software floating point (ARM only) gcc-4.9-source                  The sources with patches</w:t>
      </w:r>
    </w:p>
    <w:p w14:paraId="644E9512" w14:textId="77777777" w:rsidR="00425AAE" w:rsidRDefault="00425AAE">
      <w:r>
        <w:t>Ada: libgnatvsn-dev, libgnatvsn4.9   GNAT version library libgnatprj-dev, libgnatprj4.9   GNAT Project Manager library</w:t>
      </w:r>
    </w:p>
    <w:p w14:paraId="35B9CCA0" w14:textId="77777777" w:rsidR="00425AAE" w:rsidRDefault="00425AAE">
      <w:r>
        <w:t>C: cpp-4.9, cpp-4.9-doc            GNU C Preprocessor libssp0-dev, libssp0            GCC stack smashing protection library libquadmath0                    Math routines for the __float128 type fixincludes                     Fix non-ANSI header files protoize                        Create/remove ANSI prototypes from C code</w:t>
      </w:r>
    </w:p>
    <w:p w14:paraId="33EBDDFB" w14:textId="77777777" w:rsidR="00425AAE" w:rsidRDefault="00425AAE">
      <w:r>
        <w:t>Java: gij                             The Java bytecode interpreter and VM libgcj-common                   Common files for the Java run-time libgcj10-awt                    The Abstract Windowing Toolkit libgcj10-jar                    Java ARchive for the Java run-time</w:t>
      </w:r>
    </w:p>
    <w:p w14:paraId="7AAFC770" w14:textId="77777777" w:rsidR="00425AAE" w:rsidRDefault="00425AAE">
      <w:r>
        <w:t>C, C++ and Fortran 95: libgomp1-dev, libgomp1</w:t>
      </w:r>
      <w:r>
        <w:tab/>
      </w:r>
      <w:r>
        <w:tab/>
        <w:t>GCC OpenMP (GOMP) support library libitm1-dev, libitm1</w:t>
      </w:r>
      <w:r>
        <w:tab/>
      </w:r>
      <w:r>
        <w:tab/>
        <w:t>GNU Transactional Memory Library</w:t>
      </w:r>
    </w:p>
    <w:p w14:paraId="44830B0C" w14:textId="77777777" w:rsidR="00425AAE" w:rsidRDefault="00425AAE">
      <w:r>
        <w:t>Biarch support: On some 64-bit platforms which can also run 32-bit code, Debian provides additional packages containing 32-bit versions of some libraries.  These packages have names beginning with 'lib32' instead of 'lib', for example lib32stdc++6.  Similarly, on some 32-bit platforms which can also run 64-bit code, Debian provides additional packages with names beginning with 'lib64' instead of 'lib'.  These packages contain 64-bit versions of the libraries.  (At this time, not all platforms and not all libraries support biarch.)  The license terms for these lib32 or lib64 packages are identical to the ones for the lib packages.</w:t>
      </w:r>
    </w:p>
    <w:p w14:paraId="724BB2D5" w14:textId="77777777" w:rsidR="00425AAE" w:rsidRDefault="00425AAE">
      <w:r>
        <w:t xml:space="preserve"> COPYRIGHT STATEMENTS AND LICENSING TERMS</w:t>
      </w:r>
    </w:p>
    <w:p w14:paraId="5D188FA9" w14:textId="77777777" w:rsidR="00425AAE" w:rsidRDefault="00425AAE">
      <w:r>
        <w:t xml:space="preserve"> GCC is Copyright (C) 1986, 1987, 1988, 1989, 1990, 1991, 1992, 1993, 1994, 1995, 1996, 1997, 1998, 1999, 2000, 2001, 2002, 2003, 2004, 2005, 2006, 2007, 2008, 2009, 2010, 2011, 2012, 2013, 2014 Free Software Foundation, Inc.</w:t>
      </w:r>
    </w:p>
    <w:p w14:paraId="124C3105" w14:textId="77777777" w:rsidR="00425AAE" w:rsidRDefault="00425AAE">
      <w:r>
        <w:t>GCC is free software; you can redistribute it and/or modify it under the terms of the GNU General Public License as published by the Free Software Foundation; either version 3, or (at your option) any later version.</w:t>
      </w:r>
    </w:p>
    <w:p w14:paraId="10015281" w14:textId="77777777" w:rsidR="00425AAE" w:rsidRDefault="00425AAE">
      <w:r>
        <w:t>GCC is distributed in the hope that it will be useful, but WITHOUT ANY WARRANTY; without even the implied warranty of MERCHANTABILITY or FITNESS FOR A PARTICULAR PURPOSE.  See the GNU General Public License for more details.</w:t>
      </w:r>
    </w:p>
    <w:p w14:paraId="1DC6CF7F" w14:textId="77777777" w:rsidR="00425AAE" w:rsidRDefault="00425AAE">
      <w:r>
        <w:lastRenderedPageBreak/>
        <w:t>Files that have exception clauses are licensed under the terms of the GNU General Public License; either version 3, or (at your option) any later version.</w:t>
      </w:r>
    </w:p>
    <w:p w14:paraId="6F12EA30" w14:textId="77777777" w:rsidR="00425AAE" w:rsidRDefault="00425AAE">
      <w:r>
        <w:t>On Debian GNU/Linux systems, the complete text of the GNU General Public License is in `/usr/share/common-licenses/GPL', version 3 of this license in `/usr/share/common-licenses/GPL-3'.</w:t>
      </w:r>
    </w:p>
    <w:p w14:paraId="43AF3656" w14:textId="77777777" w:rsidR="00425AAE" w:rsidRDefault="00425AAE">
      <w:r>
        <w:t>The following runtime libraries are licensed under the terms of the GNU General Public License (v3 or later) with version 3.1 of the GCC Runtime Library Exception (included in this file):</w:t>
      </w:r>
    </w:p>
    <w:p w14:paraId="33C467AC" w14:textId="77777777" w:rsidR="00425AAE" w:rsidRDefault="00425AAE">
      <w:r>
        <w:t xml:space="preserve"> - libgcc (libgcc/, gcc/libgcc2.[ch], gcc/unwind*, gcc/gthr*,    gcc/coretypes.h, gcc/crtstuff.c, gcc/defaults.h, gcc/dwarf2.h,    gcc/emults.c, gcc/gbl-ctors.h, gcc/gcov-io.h, gcc/libgcov.c,    gcc/tsystem.h, gcc/typeclass.h).  - libatomic  - libdecnumber  - libgomp  - libitm  - libssp  - libstdc++-v3  - libobjc  - libgfortran  - The libgnat-4.9 Ada support library and libgnatvsn library.  - Various config files in gcc/config/ used in runtime libraries.  - libvtv</w:t>
      </w:r>
    </w:p>
    <w:p w14:paraId="10C9F094" w14:textId="77777777" w:rsidR="00425AAE" w:rsidRDefault="00425AAE">
      <w:r>
        <w:t>In contrast, libgnatprj is licensed under the terms of the pure GNU General Public License.</w:t>
      </w:r>
    </w:p>
    <w:p w14:paraId="2E1F0EFF" w14:textId="77777777" w:rsidR="00425AAE" w:rsidRDefault="00425AAE">
      <w:r>
        <w:t>The libbacktrace library is licensed under the following terms:</w:t>
      </w:r>
    </w:p>
    <w:p w14:paraId="788F0D12" w14:textId="77777777" w:rsidR="00425AAE" w:rsidRDefault="00425AAE">
      <w:r>
        <w:t>Redistribution and use in source and binary forms, with or without modification, are permitted provided that the following conditions are met:</w:t>
      </w:r>
    </w:p>
    <w:p w14:paraId="22F573D6" w14:textId="77777777" w:rsidR="00425AAE" w:rsidRDefault="00425AAE">
      <w:r>
        <w:t xml:space="preserve">    (1) Redistributions of source code must retain the above copyright     notice, this list of conditions and the following disclaimer. </w:t>
      </w:r>
    </w:p>
    <w:p w14:paraId="3D699BCE"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178AF71E"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937061A" w14:textId="77777777" w:rsidR="00425AAE" w:rsidRDefault="00425AAE">
      <w:r>
        <w:t xml:space="preserve"> The libsanitizer libraries (libasan, liblsan, libtsan, libubsan) are licensed under the following terms:</w:t>
      </w:r>
    </w:p>
    <w:p w14:paraId="5EF1E2DE" w14:textId="77777777" w:rsidR="00425AAE" w:rsidRDefault="00425AAE">
      <w:r>
        <w:t>Copyright (c) 2009-2014 by the LLVM contributors.</w:t>
      </w:r>
    </w:p>
    <w:p w14:paraId="00994D2C" w14:textId="77777777" w:rsidR="00425AAE" w:rsidRDefault="00425AAE">
      <w:r>
        <w:t>All rights reserved.</w:t>
      </w:r>
    </w:p>
    <w:p w14:paraId="14324164" w14:textId="77777777" w:rsidR="00425AAE" w:rsidRDefault="00425AAE">
      <w:r>
        <w:t>Developed by:</w:t>
      </w:r>
    </w:p>
    <w:p w14:paraId="670359D7" w14:textId="77777777" w:rsidR="00425AAE" w:rsidRDefault="00425AAE">
      <w:r>
        <w:t xml:space="preserve">    LLVM Team</w:t>
      </w:r>
    </w:p>
    <w:p w14:paraId="069A8183" w14:textId="77777777" w:rsidR="00425AAE" w:rsidRDefault="00425AAE">
      <w:r>
        <w:lastRenderedPageBreak/>
        <w:t xml:space="preserve">    University of Illinois at Urbana-Champaign</w:t>
      </w:r>
    </w:p>
    <w:p w14:paraId="706725B3" w14:textId="77777777" w:rsidR="00425AAE" w:rsidRDefault="00425AAE">
      <w:r>
        <w:t xml:space="preserve">    http://llvm.org</w:t>
      </w:r>
    </w:p>
    <w:p w14:paraId="401E3D30" w14:textId="77777777" w:rsidR="00425AAE" w:rsidRDefault="00425AAE">
      <w:r>
        <w:t>Permission is hereby granted, free of charge, to any person obtaining a copy of this software and associated documentation files (the Software), to deal with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31E2956" w14:textId="77777777" w:rsidR="00425AAE" w:rsidRDefault="00425AAE">
      <w:r>
        <w:t xml:space="preserve">    * Redistributions of source code must retain the above copyright notice,       this list of conditions and the following disclaimers.</w:t>
      </w:r>
    </w:p>
    <w:p w14:paraId="1724AC59" w14:textId="77777777" w:rsidR="00425AAE" w:rsidRDefault="00425AAE">
      <w:r>
        <w:t xml:space="preserve">    * Redistributions in binary form must reproduce the above copyright notice,       this list of conditions and the following disclaimers in the       documentation and/or other materials provided with the distribution.</w:t>
      </w:r>
    </w:p>
    <w:p w14:paraId="74F49F95" w14:textId="77777777" w:rsidR="00425AAE" w:rsidRDefault="00425AAE">
      <w:r>
        <w:t xml:space="preserve">    * Neither the names of the LLVM Team, University of Illinois at       Urbana-Champaign, nor the names of its contributors may be used to       endorse or promote products derived from this Software without specific       prior written permission.</w:t>
      </w:r>
    </w:p>
    <w:p w14:paraId="679AFB62" w14:textId="77777777" w:rsidR="00425AAE" w:rsidRDefault="00425AAE">
      <w:r>
        <w:t>THE SOFTWARE IS PROVIDED AS IS, WITHOUT WARRANTY OF ANY KIND, EXPRESS OR IMPLIED, INCLUDING BUT NOT LIMITED TO THE WARRANTIES OF MERCHANTABILITY, FITNESS FOR A PARTICULAR PURPOSE AND NONINFRINGEMENT.  IN NO EVENT SHALL THE CONTRIBUTORS OR COPYRIGHT HOLDERS BE LIABLE FOR ANY CLAIM, DAMAGES OR OTHER LIABILITY, WHETHER IN AN ACTION OF CONTRACT, TORT OR OTHERWISE, ARISING FROM, OUT OF OR IN CONNECTION WITH THE SOFTWARE OR THE USE OR OTHER DEALINGS WITH THE SOFTWARE.</w:t>
      </w:r>
    </w:p>
    <w:p w14:paraId="3FAAB9F1"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3AC1624" w14:textId="77777777" w:rsidR="00425AAE" w:rsidRDefault="00425AAE">
      <w:r>
        <w:t>The above copyright notice and this permission notice shall be included in all copies or substantial portions of the Software.</w:t>
      </w:r>
    </w:p>
    <w:p w14:paraId="4BDA1069"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7B461DE" w14:textId="77777777" w:rsidR="00425AAE" w:rsidRDefault="00425AAE">
      <w:r>
        <w:t xml:space="preserve"> The libgcj library is licensed under the terms of the GNU General Public License, with a special exception:</w:t>
      </w:r>
    </w:p>
    <w:p w14:paraId="2E1B2D55" w14:textId="77777777" w:rsidR="00425AAE" w:rsidRDefault="00425AAE">
      <w:r>
        <w:t xml:space="preserve">    Linking this library statically or dynamically with other modules     is making a combined work based on this library.  Thus, the terms     and conditions of the GNU General Public License cover the whole     combination.</w:t>
      </w:r>
    </w:p>
    <w:p w14:paraId="63A6EBBF" w14:textId="77777777" w:rsidR="00425AAE" w:rsidRDefault="00425AAE">
      <w:r>
        <w:t xml:space="preserve">    As a special exception, the copyright holders of this library give     you permission to link this library with independent modules to     produce an executable, regardless of the </w:t>
      </w:r>
      <w:r>
        <w:lastRenderedPageBreak/>
        <w:t>license terms of these     independent modules, and to copy and distribute the resulting     executable under terms of your choice, provided that you also     meet, for each linked independent module, the terms and conditions     of the license of that module.  An independent module is a module     which is not derived from or based on this library.  If you modify     this library, you may extend this exception to your version of the     library, but you are not obligated to do so.  If you do not wish     to do so, delete this exception statement from your version.</w:t>
      </w:r>
    </w:p>
    <w:p w14:paraId="15AEDE5F" w14:textId="77777777" w:rsidR="00425AAE" w:rsidRDefault="00425AAE">
      <w:r>
        <w:t>The libffi library is licensed under the following terms:</w:t>
      </w:r>
    </w:p>
    <w:p w14:paraId="7095B023" w14:textId="77777777" w:rsidR="00425AAE" w:rsidRDefault="00425AAE">
      <w:r>
        <w:t xml:space="preserve">    libffi - Copyright (c) 1996-2003  Red Hat, Inc.</w:t>
      </w:r>
    </w:p>
    <w:p w14:paraId="39930F73"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C4756F" w14:textId="77777777" w:rsidR="00425AAE" w:rsidRDefault="00425AAE">
      <w:r>
        <w:t xml:space="preserve">    The above copyright notice and this permission notice shall be included     in all copies or substantial portions of the Software.</w:t>
      </w:r>
    </w:p>
    <w:p w14:paraId="60DA082D"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CYGNUS SOLUTIONS BE LIABLE FOR ANY CLAIM, DAMAGES OR     OTHER LIABILITY, WHETHER IN AN ACTION OF CONTRACT, TORT OR OTHERWISE,     ARISING FROM, OUT OF OR IN CONNECTION WITH THE SOFTWARE OR THE USE OR     OTHER DEALINGS IN THE SOFTWARE.</w:t>
      </w:r>
    </w:p>
    <w:p w14:paraId="277892EC" w14:textId="77777777" w:rsidR="00425AAE" w:rsidRDefault="00425AAE">
      <w:r>
        <w:t xml:space="preserve"> The documentation is licensed under the GNU Free Documentation License (v1.2). On Debian GNU/Linux systems, the complete text of this license is in `/usr/share/common-licenses/GFDL-1.2'.</w:t>
      </w:r>
    </w:p>
    <w:p w14:paraId="57A922C7" w14:textId="77777777" w:rsidR="00425AAE" w:rsidRDefault="00425AAE">
      <w:r>
        <w:t xml:space="preserve"> GCC RUNTIME LIBRARY EXCEPTION</w:t>
      </w:r>
    </w:p>
    <w:p w14:paraId="0EA80B3B" w14:textId="77777777" w:rsidR="00425AAE" w:rsidRDefault="00425AAE">
      <w:r>
        <w:t>Version 3.1, 31 March 2009</w:t>
      </w:r>
    </w:p>
    <w:p w14:paraId="5FC38F3A" w14:textId="77777777" w:rsidR="00425AAE" w:rsidRDefault="00425AAE">
      <w:r>
        <w:t>Copyright (C) 2009 Free Software Foundation, Inc. &lt;http://fsf.org/&gt;</w:t>
      </w:r>
    </w:p>
    <w:p w14:paraId="6C5A9822" w14:textId="77777777" w:rsidR="00425AAE" w:rsidRDefault="00425AAE">
      <w:r>
        <w:t>Everyone is permitted to copy and distribute verbatim copies of this license document, but changing it is not allowed.</w:t>
      </w:r>
    </w:p>
    <w:p w14:paraId="6A8B380D" w14:textId="77777777" w:rsidR="00425AAE" w:rsidRDefault="00425AAE">
      <w:r>
        <w:t>This GCC Runtime Library Exception (Exception) is an additional permission under section 7 of the GNU General Public License, version 3 (GPLv3). It applies to a given file (the Runtime Library) that bears a notice placed by the copyright holder of the file stating that the file is governed by GPLv3 along with this Exception.</w:t>
      </w:r>
    </w:p>
    <w:p w14:paraId="79F2338B" w14:textId="77777777" w:rsidR="00425AAE" w:rsidRDefault="00425AAE">
      <w:r>
        <w:t>When you use GCC to compile a program, GCC may combine portions of certain GCC header files and runtime libraries with the compiled program. The purpose of this Exception is to allow compilation of non-GPL (including proprietary) programs to use, in this way, the header files and runtime libraries covered by this Exception.</w:t>
      </w:r>
    </w:p>
    <w:p w14:paraId="5BB0601E" w14:textId="77777777" w:rsidR="00425AAE" w:rsidRDefault="00425AAE">
      <w:r>
        <w:t>0. Definitions.</w:t>
      </w:r>
    </w:p>
    <w:p w14:paraId="18644C39" w14:textId="77777777" w:rsidR="00425AAE" w:rsidRDefault="00425AAE">
      <w:r>
        <w:lastRenderedPageBreak/>
        <w:t>A file is an Independent Module if it either requires the Runtime Library for execution after a Compilation Process, or makes use of an interface provided by the Runtime Library, but is not otherwise based on the Runtime Library.</w:t>
      </w:r>
    </w:p>
    <w:p w14:paraId="5ACCDAB5" w14:textId="77777777" w:rsidR="00425AAE" w:rsidRDefault="00425AAE">
      <w:r>
        <w:t>GCC means a version of the GNU Compiler Collection, with or without modifications, governed by version 3 (or a specified later version) of the GNU General Public License (GPL) with the option of using any subsequent versions published by the FSF.</w:t>
      </w:r>
    </w:p>
    <w:p w14:paraId="7FEF2DD6" w14:textId="77777777" w:rsidR="00425AAE" w:rsidRDefault="00425AAE">
      <w:r>
        <w:t>GPL-compatible Software is software whose conditions of propagation, modification and use would permit combination with GCC in accord with the license of GCC.</w:t>
      </w:r>
    </w:p>
    <w:p w14:paraId="15BE7404" w14:textId="77777777" w:rsidR="00425AAE" w:rsidRDefault="00425AAE">
      <w:r>
        <w:t>Target Code refers to output from any compiler for a real or virtual target processor architecture, in executable form or suitable for input to an assembler, loader, linker and/or execution phase. Notwithstanding that, Target Code does not include data in any format that is used as a compiler intermediate representation, or used for producing a compiler intermediate representation.</w:t>
      </w:r>
    </w:p>
    <w:p w14:paraId="467567F0" w14:textId="77777777" w:rsidR="00425AAE" w:rsidRDefault="00425AAE">
      <w:r>
        <w:t>The Compilation Process transforms code entirely represented in non-intermediate languages designed for human-written code, and/or in Java Virtual Machine byte code, into Target Code. Thus, for example, use of source code generators and preprocessors need not be considered part of the Compilation Process, since the Compilation Process can be understood as starting with the output of the generators or preprocessors.</w:t>
      </w:r>
    </w:p>
    <w:p w14:paraId="21213BA7" w14:textId="77777777" w:rsidR="00425AAE" w:rsidRDefault="00425AAE">
      <w:r>
        <w:t>A Compilation Process is Eligible if it is done using GCC, alone or with other GPL-compatible software, or if it is done without using any work based on GCC. For example, using non-GPL-compatible Software to optimize any GCC intermediate representations would not qualify as an Eligible Compilation Process.</w:t>
      </w:r>
    </w:p>
    <w:p w14:paraId="12FA4ADD" w14:textId="77777777" w:rsidR="00425AAE" w:rsidRDefault="00425AAE">
      <w:r>
        <w:t>1. Grant of Additional Permission.</w:t>
      </w:r>
    </w:p>
    <w:p w14:paraId="2716C7EB" w14:textId="77777777" w:rsidR="00425AAE" w:rsidRDefault="00425AAE">
      <w:r>
        <w:t>You have permission to propagate a work of Target Code formed by combining the Runtime Library with Independent Modules, even if such propagation would otherwise violate the terms of GPLv3, provided that all Target Code was generated by Eligible Compilation Processes. You may then convey such a combination under terms of your choice, consistent with the licensing of the Independent Modules.</w:t>
      </w:r>
    </w:p>
    <w:p w14:paraId="30004EB9" w14:textId="77777777" w:rsidR="00425AAE" w:rsidRDefault="00425AAE">
      <w:r>
        <w:t>2. No Weakening of GCC Copyleft.</w:t>
      </w:r>
    </w:p>
    <w:p w14:paraId="16D8EC92" w14:textId="77777777" w:rsidR="00425AAE" w:rsidRDefault="00425AAE">
      <w:r>
        <w:t>The availability of this Exception does not imply any general presumption that third-party software is unaffected by the copyleft requirements of the license of GCC.</w:t>
      </w:r>
    </w:p>
    <w:p w14:paraId="1AF85CF5" w14:textId="77777777" w:rsidR="00425AAE" w:rsidRDefault="00425AAE">
      <w:r>
        <w:t xml:space="preserve"> libquadmath/*.[hc]:</w:t>
      </w:r>
    </w:p>
    <w:p w14:paraId="4512D428" w14:textId="77777777" w:rsidR="00425AAE" w:rsidRDefault="00425AAE">
      <w:r>
        <w:t xml:space="preserve">   Copyright (C) 2010 Free Software Foundation, Inc.    Written by Francois-Xavier Coudert  &lt;fxcoudert@gcc.gnu.org&gt;    Written by Tobias Burnus  &lt;burnus@net-b.de&gt;</w:t>
      </w:r>
    </w:p>
    <w:p w14:paraId="7E61E25C" w14:textId="77777777" w:rsidR="00425AAE" w:rsidRDefault="00425AAE">
      <w:r>
        <w:t>This file is part of the libiberty library. Libiberty is free software; you can redistribute it and/or modify it under the terms of the GNU Library General Public License as published by the Free Software Foundation; either version 2 of the License, or (at your option) any later version.</w:t>
      </w:r>
    </w:p>
    <w:p w14:paraId="0C35EFD7" w14:textId="77777777" w:rsidR="00425AAE" w:rsidRDefault="00425AAE">
      <w:r>
        <w:t>Libiberty is distributed in the hope that it will be useful, but WITHOUT ANY WARRANTY; without even the implied warranty of MERCHANTABILITY or FITNESS FOR A PARTICULAR PURPOSE.  See the GNU Library General Public License for more details.</w:t>
      </w:r>
    </w:p>
    <w:p w14:paraId="0C3ECDDF" w14:textId="77777777" w:rsidR="00425AAE" w:rsidRDefault="00425AAE">
      <w:r>
        <w:t>libquadmath/gdtoa:</w:t>
      </w:r>
    </w:p>
    <w:p w14:paraId="606C916B" w14:textId="77777777" w:rsidR="00425AAE" w:rsidRDefault="00425AAE">
      <w:r>
        <w:t>The author of this software is David M. Gay.</w:t>
      </w:r>
    </w:p>
    <w:p w14:paraId="4013928F" w14:textId="77777777" w:rsidR="00425AAE" w:rsidRDefault="00425AAE">
      <w:r>
        <w:lastRenderedPageBreak/>
        <w:t>Copyright (C) 1998, 1999, 2000, 2001 by Lucent Technologies All Rights Reserved</w:t>
      </w:r>
    </w:p>
    <w:p w14:paraId="49EA45E0" w14:textId="77777777" w:rsidR="00425AAE" w:rsidRDefault="00425AAE">
      <w:r>
        <w:t>Permission to use, copy, modify, and distribute this software and its documentation for any purpose and without fee is hereby granted, provided that the above copyright notice appear in all copies and that both that the copyright notice and this permission notice and warranty disclaimer appear in supporting documentation, and that the name of Lucent or any of its entities not be used in advertising or publicity pertaining to distribution of the software without specific, written prior permission.</w:t>
      </w:r>
    </w:p>
    <w:p w14:paraId="3B87789E" w14:textId="77777777" w:rsidR="00425AAE" w:rsidRDefault="00425AAE">
      <w:r>
        <w:t>LUCENT DISCLAIMS ALL WARRANTIES WITH REGARD TO THIS SOFTWARE, INCLUDING ALL IMPLIED WARRANTIES OF MERCHANTABILITY AND FITNESS. IN NO EVENT SHALL LUCENT OR ANY OF ITS ENTITIES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572B21DC" w14:textId="77777777" w:rsidR="00425AAE" w:rsidRDefault="00425AAE">
      <w:r>
        <w:t>libquadmath/math:</w:t>
      </w:r>
    </w:p>
    <w:p w14:paraId="2CBED44F" w14:textId="77777777" w:rsidR="00425AAE" w:rsidRDefault="00425AAE">
      <w:r>
        <w:t xml:space="preserve">atanq.c, expm1q.c, j0q.c, j1q.c, log1pq.c, logq.c:     Copyright 2001 by Stephen L. Moshier &lt;moshier@na-net.ornl.gov&gt; </w:t>
      </w:r>
    </w:p>
    <w:p w14:paraId="2FE396F1"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492276E3"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4A37CC6A" w14:textId="77777777" w:rsidR="00425AAE" w:rsidRDefault="00425AAE">
      <w:r>
        <w:t>coshq.c, erfq.c, jnq.c, lgammaq.c, powq.c, roundq.c:    Changes for 128-bit __float128 are    Copyright (C) 2001 Stephen L. Moshier &lt;moshier@na-net.ornl.gov&gt;    and are incorporated herein by permission of the author.  The author     reserves the right to distribute this material elsewhere under different    copying permissions.  These modifications are distributed here under     the following terms:</w:t>
      </w:r>
    </w:p>
    <w:p w14:paraId="59A9D234"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62F1EA9B"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75C234B7" w14:textId="77777777" w:rsidR="00425AAE" w:rsidRDefault="00425AAE">
      <w:r>
        <w:t>ldexpq.c:    * Conversion to long double by Ulrich Drepper,    * Cygnus Support, drepper@cygnus.com.</w:t>
      </w:r>
    </w:p>
    <w:p w14:paraId="366D4CB6" w14:textId="77777777" w:rsidR="00425AAE" w:rsidRDefault="00425AAE">
      <w:r>
        <w:t>cosq_kernel.c, expq.c, sincos_table.c, sincosq.c, sincosq_kernel.c, sinq_kernel.c, truncq.c:    Copyright (C) 1997, 1999 Free Software Foundation, Inc.</w:t>
      </w:r>
    </w:p>
    <w:p w14:paraId="1A24C241" w14:textId="77777777" w:rsidR="00425AAE" w:rsidRDefault="00425AAE">
      <w:r>
        <w:t xml:space="preserve">   The GNU C Library is free software; you can redistribute it and/or    modify it under the terms of the GNU Lesser General Public    License as published by the Free Software Foundation; either    version 2.1 of the License, or (at your option) any later version.</w:t>
      </w:r>
    </w:p>
    <w:p w14:paraId="0F3CECD1" w14:textId="77777777" w:rsidR="00425AAE" w:rsidRDefault="00425AAE">
      <w:r>
        <w:lastRenderedPageBreak/>
        <w:t xml:space="preserve">   The GNU C Library is distributed in the hope that it will be useful,    but WITHOUT ANY WARRANTY; without even the implied warranty of    MERCHANTABILITY or FITNESS FOR A PARTICULAR PURPOSE.  See the GNU    Lesser General Public License for more details.</w:t>
      </w:r>
    </w:p>
    <w:p w14:paraId="2F55C00E" w14:textId="77777777" w:rsidR="00425AAE" w:rsidRDefault="00425AAE">
      <w:r>
        <w:t>isinfq.c:  * Written by J.T. Conklin &lt;jtc@netbsd.org&gt;.  * Change for long double by Jakub Jelinek &lt;jj@ultra.linux.cz&gt;  * Public domain.</w:t>
      </w:r>
    </w:p>
    <w:p w14:paraId="07B5A06C" w14:textId="77777777" w:rsidR="00425AAE" w:rsidRDefault="00425AAE">
      <w:r>
        <w:t>llroundq.c, lroundq.c, tgammaq.c:    Copyright (C) 1997, 1999, 2002, 2004 Free Software Foundation, Inc.    This file is part of the GNU C Library.    Contributed by Ulrich Drepper &lt;drepper@cygnus.com&gt;, 1997 and                   Jakub Jelinek &lt;jj@ultra.linux.cz&gt;, 1999.</w:t>
      </w:r>
    </w:p>
    <w:p w14:paraId="5DD7FFB6" w14:textId="77777777" w:rsidR="00425AAE" w:rsidRDefault="00425AAE">
      <w:r>
        <w:t xml:space="preserve">   The GNU C Library is free software; you can redistribute it and/or    modify it under the terms of the GNU Lesser General Public    License as published by the Free Software Foundation; either    version 2.1 of the License, or (at your option) any later version.</w:t>
      </w:r>
    </w:p>
    <w:p w14:paraId="4279D6F6" w14:textId="77777777" w:rsidR="00425AAE" w:rsidRDefault="00425AAE">
      <w:r>
        <w:t xml:space="preserve">   The GNU C Library is distributed in the hope that it will be useful,    but WITHOUT ANY WARRANTY; without even the implied warranty of    MERCHANTABILITY or FITNESS FOR A PARTICULAR PURPOSE.  See the GNU    Lesser General Public License for more details.</w:t>
      </w:r>
    </w:p>
    <w:p w14:paraId="57388025" w14:textId="77777777" w:rsidR="00425AAE" w:rsidRDefault="00425AAE">
      <w:r>
        <w:t>log10q.c:    Cephes Math Library Release 2.2:  January, 1991    Copyright 1984, 1991 by Stephen L. Moshier    Adapted for glibc November, 2001</w:t>
      </w:r>
    </w:p>
    <w:p w14:paraId="2D98F10C"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5F641886"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1E0DAB3E" w14:textId="77777777" w:rsidR="00425AAE" w:rsidRDefault="00425AAE">
      <w:r>
        <w:t>remaining files:</w:t>
      </w:r>
    </w:p>
    <w:p w14:paraId="0D6F25D8" w14:textId="77777777" w:rsidR="00425AAE" w:rsidRDefault="00425AAE">
      <w:r>
        <w:t xml:space="preserve"> * Copyright (C) 1993 by Sun Microsystems, Inc. All rights reserved.  *  * Developed at SunPro, a Sun Microsystems, Inc. business.  * Permission to use, copy, modify, and distribute this  * software is freely granted, provided that this notice  * is preserved.</w:t>
      </w:r>
    </w:p>
    <w:p w14:paraId="7C0B8B68" w14:textId="77777777" w:rsidR="00425AAE" w:rsidRDefault="00425AAE">
      <w:r>
        <w:t xml:space="preserve"> libjava/classpath/resource/gnu/java/locale/*</w:t>
      </w:r>
    </w:p>
    <w:p w14:paraId="61F020F8" w14:textId="77777777" w:rsidR="00425AAE" w:rsidRDefault="00425AAE">
      <w:r>
        <w:t>They are copyrighted and covered by the terms of use: http://www.unicode.org/copyright.html</w:t>
      </w:r>
    </w:p>
    <w:p w14:paraId="542DC49A" w14:textId="77777777" w:rsidR="00425AAE" w:rsidRDefault="00425AAE">
      <w:r>
        <w:t>EXHIBIT 1 UNICODE, INC. LICENSE AGREEMENT - DATA FILES AND SOFTWARE</w:t>
      </w:r>
    </w:p>
    <w:p w14:paraId="7ADC211B" w14:textId="77777777" w:rsidR="00425AAE" w:rsidRDefault="00425AAE">
      <w:r>
        <w:t xml:space="preserve"> Unicode Data Files include all data files under the directories  http://www.unicode.org/Public/ and http://www.unicode.org/reports/.  Unicode Software includes any source code published in the Unicode Standard or  under the directories http://www.unicode.org/Public/ and  http://www.unicode.org/reports/.</w:t>
      </w:r>
    </w:p>
    <w:p w14:paraId="69EF0EDA" w14:textId="77777777" w:rsidR="00425AAE" w:rsidRDefault="00425AAE">
      <w:r>
        <w:t>NOTICE TO USER: Carefully read the following legal agreement. BY DOWNLOADING,  INSTALLING, COPYING OR OTHERWISE USING UNICODE INC.'S DATA FILES (DATA FILES),  AND/OR SOFTWARE (SOFTWARE), YOU UNEQUIVOCALLY ACCEPT, AND AGREE TO BE BOUND BY,  ALL OF THE TERMS AND CONDITIONS OF THIS AGREEMENT. IF YOU DO NOT AGREE,  DO NOT DOWNLOAD, INSTALL, COPY, DISTRIBUTE OR USE THE DATA FILES OR SOFTWARE.</w:t>
      </w:r>
    </w:p>
    <w:p w14:paraId="1319BFC1" w14:textId="77777777" w:rsidR="00425AAE" w:rsidRDefault="00425AAE">
      <w:r>
        <w:lastRenderedPageBreak/>
        <w:tab/>
        <w:t xml:space="preserve">    COPYRIGHT AND PERMISSION NOTICE</w:t>
      </w:r>
    </w:p>
    <w:p w14:paraId="5DDDFA92" w14:textId="77777777" w:rsidR="00425AAE" w:rsidRDefault="00425AAE">
      <w:r>
        <w:t>Copyrigh (c) 1991-2011 Unicode, Inc. All rights reserved.  Distributed under the Terms of Use in http://www.unicode.org/copyright.html.</w:t>
      </w:r>
    </w:p>
    <w:p w14:paraId="27E29A5E" w14:textId="77777777" w:rsidR="00425AAE" w:rsidRDefault="00425AAE">
      <w:r>
        <w:t>Permission is hereby granted, free of charge, to any person obtaining a copy  of the Unicode data files and any associated documentation (the Data Files)  or Unicode software and any associated documentation (the Software) to deal  in the Data Files or Software without restriction, including without limitation  the rights to use, copy, modify, merge, publish, distribute, and/or sell copies  of the Data Files or Software, and to permit persons to whom the Data Files  or Software are furnished to do so, provided that (a) the above copyright notice(s)  and this permission notice appear with all copies of the Data Files or Software,  (b) both the above copyright notice(s) and this permission notice appear  in associated documentation, and (c) there is clear notice in each modified  Data File or in the Software as well as in the documentation associated with  the Data File(s) or Software that the data or software has been modified.</w:t>
      </w:r>
    </w:p>
    <w:p w14:paraId="3B48CE22" w14:textId="77777777" w:rsidR="00425AAE" w:rsidRDefault="00425AAE">
      <w:r>
        <w:t>THE DATA FILES AND SOFTWARE ARE PROVIDED AS IS, WITHOUT WARRANTY OF ANY KIND,  EXPRESS OR IMPLIED, INCLUDING BUT NOT LIMITED TO THE WARRANTIES OF MERCHANTABILITY,  FITNESS FOR A PARTICULAR PURPOSE AND NONINFRINGEMENT OF THIRD PARTY RIGHTS.  IN NO EVENT SHALL THE COPYRIGHT HOLDER OR HOLDERS INCLUDED IN THIS NOTICE BE LIABLE  FOR ANY CLAIM, OR ANY SPECIAL INDIRECT OR CONSEQUENTIAL DAMAGES, OR ANY DAMAGES  WHATSOEVER RESULTING FROM LOSS OF USE, DATA OR PROFITS, WHETHER IN AN ACTION OF  CONTRACT, NEGLIGENCE OR OTHER TORTIOUS ACTION, ARISING OUT OF OR IN CONNECTION  WITH THE USE OR PERFORMANCE OF THE DATA FILES OR SOFTWARE.</w:t>
      </w:r>
    </w:p>
    <w:p w14:paraId="7318BADA" w14:textId="77777777" w:rsidR="00425AAE" w:rsidRDefault="00425AAE">
      <w:r>
        <w:t>Except as contained in this notice, the name of a copyright holder shall not be used  in advertising or otherwise to promote the sale, use or other dealings in these  Data Files or Software without prior written authorization of the copyright holder.</w:t>
      </w:r>
    </w:p>
    <w:p w14:paraId="16C5287F" w14:textId="77777777" w:rsidR="00425AAE" w:rsidRDefault="00425AAE">
      <w:r>
        <w:t>Unicode and the Unicode logo are trademarks of Unicode, Inc., and may be registered  in some jurisdictions. All other trademarks and registered trademarks mentioned  herein are the property of their respective owners.</w:t>
      </w:r>
    </w:p>
    <w:p w14:paraId="24AF47CF" w14:textId="77777777" w:rsidR="00425AAE" w:rsidRDefault="00425AAE">
      <w:r>
        <w:t xml:space="preserve"> gcc/go/gofrontend, libgo:</w:t>
      </w:r>
    </w:p>
    <w:p w14:paraId="7362A876" w14:textId="77777777" w:rsidR="00425AAE" w:rsidRDefault="00425AAE">
      <w:r>
        <w:t>Copyright (c) 2009 The Go Authors. All rights reserved.</w:t>
      </w:r>
    </w:p>
    <w:p w14:paraId="2AE5B606" w14:textId="77777777" w:rsidR="00425AAE" w:rsidRDefault="00425AAE">
      <w:r>
        <w:t>Redistribution and use in source and binary forms, with or without modification, are permitted provided that the following conditions are met:</w:t>
      </w:r>
    </w:p>
    <w:p w14:paraId="4984C119"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Google Inc. nor the names of its contributors may be used to endorse or promote products derived from this software without specific prior written permission.</w:t>
      </w:r>
    </w:p>
    <w:p w14:paraId="04F0A969" w14:textId="77777777" w:rsidR="00425AAE" w:rsidRDefault="00425AAE">
      <w:r>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OWNER OR </w:t>
      </w:r>
      <w:r>
        <w:lastRenderedPageBreak/>
        <w:t>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F9FE602" w14:textId="77777777" w:rsidR="00425AAE" w:rsidRDefault="00425AAE">
      <w:r>
        <w:t xml:space="preserve"> libcilkrts:  Copyright (C) 2009-2013, Intel Corporation  All rights reserved.</w:t>
      </w:r>
    </w:p>
    <w:p w14:paraId="54478B6E" w14:textId="77777777" w:rsidR="00425AAE" w:rsidRDefault="00425AAE">
      <w:r>
        <w:t xml:space="preserve"> Redistribution and use in source and binary forms, with or without  modification, are permitted provided that the following conditions  are met:</w:t>
      </w:r>
    </w:p>
    <w:p w14:paraId="57BCD759"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Intel Corporation nor the names of its      contributors may be used to endorse or promote products derived      from this software without specific prior written permission.</w:t>
      </w:r>
    </w:p>
    <w:p w14:paraId="029E49C0"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D800B1E" w14:textId="77777777" w:rsidR="00425AAE" w:rsidRDefault="00425AAE">
      <w:r>
        <w:t xml:space="preserve"> D: gdc-4.9                         GNU D Compiler libphobos-4.9-dev               D standard runtime library</w:t>
      </w:r>
    </w:p>
    <w:p w14:paraId="04373281" w14:textId="77777777" w:rsidR="00425AAE" w:rsidRDefault="00425AAE">
      <w:r>
        <w:t>The D source package is made up of the following components.</w:t>
      </w:r>
    </w:p>
    <w:p w14:paraId="5499369C" w14:textId="77777777" w:rsidR="00425AAE" w:rsidRDefault="00425AAE">
      <w:r>
        <w:t>The D front-end for GCC:  - d/*</w:t>
      </w:r>
    </w:p>
    <w:p w14:paraId="14D0DDE9" w14:textId="77777777" w:rsidR="00425AAE" w:rsidRDefault="00425AAE">
      <w:r>
        <w:t>Copyright (C) 2004-2007 David Friedman Modified by Vincenzo Ampolo, Michael Parrot, Iain Buclaw, (C) 2009, 2010</w:t>
      </w:r>
    </w:p>
    <w:p w14:paraId="2BDDE1F4" w14:textId="77777777" w:rsidR="00425AAE" w:rsidRDefault="00425AAE">
      <w:r>
        <w:t>This program is free software; you can redistribute it and/or modify it under the terms of the GNU General Public License as published by the Free Software Foundation; either version 2 of the License, or (at your option) any later version.</w:t>
      </w:r>
    </w:p>
    <w:p w14:paraId="7A320ADB" w14:textId="77777777" w:rsidR="00425AAE" w:rsidRDefault="00425AAE">
      <w:r>
        <w:t>On Debian GNU/Linux systems, the complete text of the GNU General Public License is in `/usr/share/common-licenses/GPL', version 2 of this license in `/usr/share/common-licenses/GPL-2'.</w:t>
      </w:r>
    </w:p>
    <w:p w14:paraId="6CD75CC1" w14:textId="77777777" w:rsidR="00425AAE" w:rsidRDefault="00425AAE">
      <w:r>
        <w:t xml:space="preserve"> The DMD Compiler implementation of the D programming language:  - d/dmd/*</w:t>
      </w:r>
    </w:p>
    <w:p w14:paraId="1D0E5938" w14:textId="77777777" w:rsidR="00425AAE" w:rsidRDefault="00425AAE">
      <w:r>
        <w:lastRenderedPageBreak/>
        <w:t>Copyright (c) 1999-2010 by Digital Mars All Rights Reserved written by Walter Bright http://www.digitalmars.com License for redistribution is by either the Artistic License or the GNU General Public License (v1).</w:t>
      </w:r>
    </w:p>
    <w:p w14:paraId="4A816B9F" w14:textId="77777777" w:rsidR="00425AAE" w:rsidRDefault="00425AAE">
      <w:r>
        <w:t>On Debian GNU/Linux systems, the complete text of the GNU General Public License is in `/usr/share/common-licenses/GPL', the Artistic license in `/usr/share/common-licenses/Artistic'.</w:t>
      </w:r>
    </w:p>
    <w:p w14:paraId="620A8807" w14:textId="77777777" w:rsidR="00425AAE" w:rsidRDefault="00425AAE">
      <w:r>
        <w:t xml:space="preserve"> The Zlib data compression library:  - d/phobos/etc/c/zlib/*</w:t>
      </w:r>
    </w:p>
    <w:p w14:paraId="49116981" w14:textId="77777777" w:rsidR="00425AAE" w:rsidRDefault="00425AAE">
      <w:r>
        <w:t xml:space="preserve"> (C) 1995-2004 Jean-loup Gailly and Mark Adler</w:t>
      </w:r>
    </w:p>
    <w:p w14:paraId="3C096875" w14:textId="77777777" w:rsidR="00425AAE" w:rsidRDefault="00425AAE">
      <w:r>
        <w:t xml:space="preserve">  This software is provided 'as-is', without any express or implied   warranty.  In no event will the authors be held liable for any damages   arising from the use of this software.</w:t>
      </w:r>
    </w:p>
    <w:p w14:paraId="4FF92E3D" w14:textId="77777777" w:rsidR="00425AAE" w:rsidRDefault="00425AAE">
      <w:r>
        <w:t xml:space="preserve">  Permission is granted to anyone to use this software for any purpose,   including commercial applications, and to alter it and redistribute it   freely, subject to the following restrictions:</w:t>
      </w:r>
    </w:p>
    <w:p w14:paraId="256FBCEB"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4AAF4648" w14:textId="77777777" w:rsidR="00425AAE" w:rsidRDefault="00425AAE">
      <w:r>
        <w:t xml:space="preserve"> The Phobos standard runtime library:  - d/phobos/*</w:t>
      </w:r>
    </w:p>
    <w:p w14:paraId="412819DD" w14:textId="77777777" w:rsidR="00425AAE" w:rsidRDefault="00425AAE">
      <w:r>
        <w:t>Unless otherwise marked within the file, each file in the source is under the following licenses:</w:t>
      </w:r>
    </w:p>
    <w:p w14:paraId="3A7507BB" w14:textId="77777777" w:rsidR="00425AAE" w:rsidRDefault="00425AAE">
      <w:r>
        <w:t>Copyright (C) 2004-2005 by Digital Mars, www.digitalmars.com Written by Walter Bright</w:t>
      </w:r>
    </w:p>
    <w:p w14:paraId="36B65F9C" w14:textId="77777777" w:rsidR="00425AAE" w:rsidRDefault="00425AAE">
      <w:r>
        <w:t>This software is provided 'as-is', without any express or implied warranty. In no event will the authors be held liable for any damages arising from the use of this software.</w:t>
      </w:r>
    </w:p>
    <w:p w14:paraId="0D7EB2E0" w14:textId="77777777" w:rsidR="00425AAE" w:rsidRDefault="00425AAE">
      <w:r>
        <w:t>Permission is granted to anyone to use this software for any purpose, including commercial applications, and to alter it and redistribute it freely, in both source and binary form, subject to the following restrictions:</w:t>
      </w:r>
    </w:p>
    <w:p w14:paraId="50A0EEA0" w14:textId="77777777" w:rsidR="00425AAE" w:rsidRDefault="00425AAE">
      <w:r>
        <w:t xml:space="preserve"> o  The origin of this software must not be misrepresented; you must not     claim that you wrote the original software. If you use this software     in a product, an acknowledgment in the product documentation would be     appreciated but is not required.  o  Altered source versions must be plainly marked as such, and must not     be misrepresented as being the original software.  o  This notice may not be removed or altered from any source     distribution.</w:t>
      </w:r>
    </w:p>
    <w:p w14:paraId="48EF5341" w14:textId="77777777" w:rsidR="00425AAE" w:rsidRDefault="00425AAE">
      <w:r>
        <w:t>By plainly marking modifications, something along the lines of adding to each file that has been changed a Modified by Foo Bar line underneath the Written by line would be adequate.</w:t>
      </w:r>
    </w:p>
    <w:p w14:paraId="2059CA5E" w14:textId="77777777" w:rsidR="00425AAE" w:rsidRDefault="00425AAE">
      <w:r>
        <w:t>[END FILE=gcc-4.9-4.9.1/debian/copyright]</w:t>
      </w:r>
    </w:p>
    <w:p w14:paraId="2FB54540" w14:textId="77777777" w:rsidR="00425AAE" w:rsidRDefault="00425AAE" w:rsidP="000727EF">
      <w:pPr>
        <w:pStyle w:val="Heading2"/>
      </w:pPr>
      <w:r>
        <w:lastRenderedPageBreak/>
        <w:t xml:space="preserve"> </w:t>
      </w:r>
      <w:bookmarkStart w:id="172" w:name="_Toc399937990"/>
      <w:r>
        <w:t>gcc-defaults (version 1.130):</w:t>
      </w:r>
      <w:bookmarkEnd w:id="172"/>
    </w:p>
    <w:p w14:paraId="582E7E91" w14:textId="77777777" w:rsidR="00425AAE" w:rsidRDefault="00425AAE" w:rsidP="000727EF">
      <w:pPr>
        <w:pStyle w:val="Heading3"/>
      </w:pPr>
      <w:r>
        <w:t>gcc-defaults-1.130/debian/copyright:</w:t>
      </w:r>
    </w:p>
    <w:p w14:paraId="0ABA641C" w14:textId="77777777" w:rsidR="00425AAE" w:rsidRDefault="00425AAE">
      <w:r>
        <w:t>[BEGIN FILE=gcc-defaults-1.130/debian/copyright] gcc-defaults is Copyright (C) 2000, 2001, 2006, 2009 Debian.</w:t>
      </w:r>
    </w:p>
    <w:p w14:paraId="2B9F3B13" w14:textId="77777777" w:rsidR="00425AAE" w:rsidRDefault="00425AAE">
      <w:r>
        <w:t>These scripts are free software; you can redistribute it and/or modify it under the terms of the GNU General Public License as published by the Free Software Foundation; either version 2, or (at your option) any later version.</w:t>
      </w:r>
    </w:p>
    <w:p w14:paraId="16AA0486" w14:textId="77777777" w:rsidR="00425AAE" w:rsidRDefault="00425AAE">
      <w:r>
        <w:t>On Debian GNU/Linux systems, the complete text of the GNU General Public License can be found in `/usr/share/common-licenses/GPL'.</w:t>
      </w:r>
    </w:p>
    <w:p w14:paraId="137C3A23" w14:textId="77777777" w:rsidR="00425AAE" w:rsidRDefault="00425AAE">
      <w:r>
        <w:t>The c89 and c99 man pages are taken from netbsd:</w:t>
      </w:r>
    </w:p>
    <w:p w14:paraId="1FCEFFB2" w14:textId="77777777" w:rsidR="00425AAE" w:rsidRDefault="00425AAE">
      <w:r>
        <w:t>Copyright (c) 1999 The NetBSD Foundation, Inc. All rights reserved.</w:t>
      </w:r>
    </w:p>
    <w:p w14:paraId="6334253B"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software developed by the NetBSD     Foundation, Inc. and its contributors. 4. Neither the name of The NetBSD Foundation nor the names of its    contributors may be used to endorse or promote products derived    from this software without specific prior written permission.</w:t>
      </w:r>
    </w:p>
    <w:p w14:paraId="628532E8" w14:textId="77777777" w:rsidR="00425AAE" w:rsidRDefault="00425AAE">
      <w:r>
        <w:t>THIS SOFTWARE IS PROVIDED BY THE NETBSD FOUNDATION, INC. AND CONTRIBUTORS ``AS IS'' AND ANY EXPRESS OR IMPLIED WARRANTIES, INCLUDING, BUT NOT LIMITED TO, THE IMPLIED WARRANTIES OF MERCHANTABILITY AND FITNESS FOR A PARTICULAR PURPOSE ARE DISCLAIMED.  IN NO EVENT SHALL THE FOUNDATION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FILE=gcc-defaults-1.130/debian/copyright]</w:t>
      </w:r>
    </w:p>
    <w:p w14:paraId="2AFECC65" w14:textId="77777777" w:rsidR="00425AAE" w:rsidRDefault="00425AAE" w:rsidP="000727EF">
      <w:pPr>
        <w:pStyle w:val="Heading3"/>
      </w:pPr>
      <w:r>
        <w:t>gcc-defaults-1.130/debian/copyright.libgcj-common:</w:t>
      </w:r>
    </w:p>
    <w:p w14:paraId="0BF3F791" w14:textId="77777777" w:rsidR="00425AAE" w:rsidRDefault="00425AAE">
      <w:r>
        <w:t>[BEGIN FILE=gcc-defaults-1.130/debian/copyright.libgcj-common] gcc-defaults is Copyright (C) 2000, 2001, 2006 Debian.</w:t>
      </w:r>
    </w:p>
    <w:p w14:paraId="296D23FC" w14:textId="77777777" w:rsidR="00425AAE" w:rsidRDefault="00425AAE">
      <w:r>
        <w:t>These scripts are free software; you can redistribute it and/or modify it under the terms of the GNU General Public License as published by the Free Software Foundation; either version 2, or (at your option) any later version.</w:t>
      </w:r>
    </w:p>
    <w:p w14:paraId="5B0A37C3" w14:textId="77777777" w:rsidR="00425AAE" w:rsidRDefault="00425AAE">
      <w:r>
        <w:lastRenderedPageBreak/>
        <w:t>The file classpath.security in the libgcj-common package is part of GNU Classpath.  GNU Classpath is free software; you can redistribute it and/or modify it under the terms of the GNU General Public License as published by the Free Software Foundation; either version 2, or (at your option) any later version.</w:t>
      </w:r>
    </w:p>
    <w:p w14:paraId="320A1D0A" w14:textId="77777777" w:rsidR="00425AAE" w:rsidRDefault="00425AAE">
      <w:r>
        <w:t>The files aot-compile aotcompile.py, classfile.py, generate-cacerts.pl are</w:t>
      </w:r>
    </w:p>
    <w:p w14:paraId="4908E35F" w14:textId="77777777" w:rsidR="00425AAE" w:rsidRDefault="00425AAE">
      <w:r>
        <w:t xml:space="preserve">  Copyright (C) 2004, 2005 Red Hat, Inc.   Written by Gary Benson &lt;gbenson@redhat.com&gt;</w:t>
      </w:r>
    </w:p>
    <w:p w14:paraId="75078C13"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3D95A991"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3196F279" w14:textId="77777777" w:rsidR="00425AAE" w:rsidRDefault="00425AAE">
      <w:r>
        <w:t>On Debian GNU/Linux systems, the complete text of the GNU General Public License can be found in `/usr/share/common-licenses/GPL'. [END FILE=gcc-defaults-1.130/debian/copyright.libgcj-common]</w:t>
      </w:r>
    </w:p>
    <w:p w14:paraId="06E0DAC9" w14:textId="77777777" w:rsidR="00425AAE" w:rsidRPr="006672E4" w:rsidRDefault="00425AAE" w:rsidP="00441FC8">
      <w:pPr>
        <w:pStyle w:val="Heading2"/>
      </w:pPr>
      <w:bookmarkStart w:id="173" w:name="_Toc399937991"/>
      <w:r w:rsidRPr="006672E4">
        <w:t>gdb (version 7.7.1+dfsg):</w:t>
      </w:r>
      <w:bookmarkEnd w:id="173"/>
    </w:p>
    <w:p w14:paraId="7B3607CA" w14:textId="77777777" w:rsidR="00425AAE" w:rsidRPr="006672E4" w:rsidRDefault="00425AAE" w:rsidP="00C27E8E">
      <w:pPr>
        <w:spacing w:after="0"/>
        <w:rPr>
          <w:rFonts w:asciiTheme="minorHAnsi" w:hAnsiTheme="minorHAnsi"/>
          <w:sz w:val="22"/>
        </w:rPr>
      </w:pPr>
    </w:p>
    <w:p w14:paraId="62D5C81E"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"gdb-7.7.1+dfsg/debian/copyright":</w:t>
      </w:r>
    </w:p>
    <w:p w14:paraId="3E6B0AEE" w14:textId="77777777" w:rsidR="00425AAE" w:rsidRPr="006672E4" w:rsidRDefault="00425AAE" w:rsidP="00C27E8E">
      <w:pPr>
        <w:spacing w:after="0"/>
        <w:rPr>
          <w:rFonts w:asciiTheme="minorHAnsi" w:hAnsiTheme="minorHAnsi"/>
          <w:sz w:val="22"/>
        </w:rPr>
      </w:pPr>
    </w:p>
    <w:p w14:paraId="2B8F12BF"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FILE=gdb-7.7.1+dfsg/debian/copyright] Format: http://www.debian.org/doc/packaging-manuals/copyright-format/1.0/ Upstream-Name: GDB: The GNU Project Debugger Upstream-Contact: gdb@sourceware.org Source: http://www.gnu.org/software/gdb/download/ w/ GFDL'd files stripped Disclaimer: Autogenerated by CDBS  Some gross errors corrected, but not yet checked in detail</w:t>
      </w:r>
    </w:p>
    <w:p w14:paraId="2ACEEB66" w14:textId="77777777" w:rsidR="00425AAE" w:rsidRPr="006672E4" w:rsidRDefault="00425AAE" w:rsidP="00C27E8E">
      <w:pPr>
        <w:spacing w:after="0"/>
        <w:rPr>
          <w:rFonts w:asciiTheme="minorHAnsi" w:hAnsiTheme="minorHAnsi"/>
          <w:sz w:val="22"/>
        </w:rPr>
      </w:pPr>
    </w:p>
    <w:p w14:paraId="5F2982DE"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Files: debian/* Copyright: 2011-2014, HÃ©ctor OrÃ³n MartÃ</w:t>
      </w:r>
      <w:r w:rsidRPr="006672E4">
        <w:rPr>
          <w:rFonts w:asciiTheme="minorHAnsi" w:hAnsiTheme="minorHAnsi"/>
          <w:sz w:val="22"/>
        </w:rPr>
        <w:softHyphen/>
        <w:t>nez  2013-2014, Samuel Bronson  2002-2010, Daniel Jacobowitz License: LGPL-2.1+</w:t>
      </w:r>
    </w:p>
    <w:p w14:paraId="568E5E2E" w14:textId="77777777" w:rsidR="00425AAE" w:rsidRPr="006672E4" w:rsidRDefault="00425AAE" w:rsidP="00C27E8E">
      <w:pPr>
        <w:spacing w:after="0"/>
        <w:rPr>
          <w:rFonts w:asciiTheme="minorHAnsi" w:hAnsiTheme="minorHAnsi"/>
          <w:sz w:val="22"/>
        </w:rPr>
      </w:pPr>
    </w:p>
    <w:p w14:paraId="2EBFFB4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Files: * Copyright: 1984-2014, Free Software Foundation, Inc License: GPL-3+</w:t>
      </w:r>
    </w:p>
    <w:p w14:paraId="1616BFB6" w14:textId="77777777" w:rsidR="00425AAE" w:rsidRPr="006672E4" w:rsidRDefault="00425AAE" w:rsidP="00C27E8E">
      <w:pPr>
        <w:spacing w:after="0"/>
        <w:rPr>
          <w:rFonts w:asciiTheme="minorHAnsi" w:hAnsiTheme="minorHAnsi"/>
          <w:sz w:val="22"/>
        </w:rPr>
      </w:pPr>
    </w:p>
    <w:p w14:paraId="01C56D75"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Files: include/leb128.h  include/safe-ctype.h  include/timeval-utils.h  include/demangle.h  intl/bindtextdom.c  intl/dcgettext.c  intl/dcigettext.c  intl/dcngettext.c  intl/dgettext.c  intl/dngettext.c  intl/eval-plural.h  intl/explodename.c  intl/finddomain.c  intl/gettext.c  intl/gettextP.h  intl/gmo.h  intl/hash-string.h  intl/l10nflist.c  intl/libgnuintl.h  intl/loadinfo.h  intl/loadmsgcat.c  intl/localcharset.c  intl/localcharset.h  intl/localealias.c  intl/localename.c  intl/log.c  intl/ngettext.c  intl/osdep.c  intl/plural-exp.c  intl/plural-exp.h  intl/plural.c  intl/relocatable.c  intl/relocatable.h  intl/textdomain.c  libiberty/argv.c  libiberty/asprintf.c  libiberty/choose-temp.c  libiberty/concat.c  libiberty/fdmatch.c  libiberty/fopen_unlocked.c  libiberty/getruntime.c  libiberty/hex.c  libiberty/lbasename.c  libiberty/mempcpy.c  libiberty/mkstemps.c  libiberty/pex-common.c  libiberty/pex-one.c  libiberty/pexecute.c  libiberty/putenv.c  libiberty/setproctitle.c  libiberty/simple-object-common.h  libiberty/spaces.c  libiberty/stpcpy.c  libiberty/stpncpy.c  libiberty/strndup.c  libiberty/timeval-utils.c  libiberty/vasprintf.c  libiberty/xexit.c  libiberty/xmalloc.c  libiberty/xstrndup.c  libiberty/cplus-dem.c  libiberty/hashtab.c  libiberty/make-temp-file.c  libiberty/pex-common.h  libiberty/pex-djgpp.c  </w:t>
      </w:r>
      <w:r w:rsidRPr="006672E4">
        <w:rPr>
          <w:rFonts w:asciiTheme="minorHAnsi" w:hAnsiTheme="minorHAnsi"/>
          <w:sz w:val="22"/>
        </w:rPr>
        <w:lastRenderedPageBreak/>
        <w:t>libiberty/pex-msdos.c  libiberty/pex-unix.c  libiberty/pex-win32.c  libiberty/safe-ctype.c Copyright: 1989-2011 Free Software Foundation, Inc License: LGPL-2+</w:t>
      </w:r>
    </w:p>
    <w:p w14:paraId="0E04C7CC" w14:textId="77777777" w:rsidR="00425AAE" w:rsidRPr="006672E4" w:rsidRDefault="00425AAE" w:rsidP="00C27E8E">
      <w:pPr>
        <w:spacing w:after="0"/>
        <w:rPr>
          <w:rFonts w:asciiTheme="minorHAnsi" w:hAnsiTheme="minorHAnsi"/>
          <w:sz w:val="22"/>
        </w:rPr>
      </w:pPr>
    </w:p>
    <w:p w14:paraId="6871899E"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Files: bfd/xtensa-modules.c  etc/texi2pod.pl  include/elf/xgate.h  include/fnmatch.h  include/fopen-bin.h  include/fopen-same.h  include/fopen-vms.h  include/gdbm.h  include/ieee.h  include/md5.h  include/objalloc.h  include/os9k.h  include/partition.h  include/simple-object.h  include/sort.h  include/symcat.h  include/libiberty.h  include/filenames.h  include/ansidecl.h  include/dyn-string.h  include/fibheap.h  include/floatformat.h  include/getopt.h  include/hashtab.h  include/obstack.h  include/splay-tree.h  include/xtensa-config.h  intl/intl-compat.c  libiberty/_doprnt.c  libiberty/clock.c  libiberty/cp-demint.c  libiberty/crc32.c  libiberty/dwarfnames.c  libiberty/dyn-string.c  libiberty/fibheap.c  libiberty/filename_cmp.c  libiberty/fnmatch.c  libiberty/lrealpath.c  libiberty/md5.c  libiberty/memmem.c  libiberty/objalloc.c  libiberty/obstack.c  libiberty/partition.c  libiberty/physmem.c  libiberty/simple-object-coff.c  libiberty/simple-object-elf.c  libiberty/simple-object-mach-o.c  libiberty/simple-object-xcoff.c  libiberty/simple-object.c  libiberty/snprintf.c  libiberty/sort.c  libiberty/stack-limit.c  libiberty/strtod.c  libiberty/testsuite/test-demangle.c  libiberty/testsuite/test-expandargv.c  libiberty/testsuite/test-pexecute.c  libiberty/unlink-if-ordinary.c  libiberty/vsnprintf.c  libiberty/vsprintf.c  libiberty/cp-demangle.c  libiberty/cp-demangle.h  libiberty/floatformat.c  libiberty/getopt.c  libiberty/getopt1.c  libiberty/make-relative-prefix.c  libiberty/splay-tree.c  libiberty/sha1.c  libiberty/setenv.c  ltmain.sh Copyright: 1997-2011 Free Software Foundation, Inc License: GPL-2+</w:t>
      </w:r>
    </w:p>
    <w:p w14:paraId="66B95F31" w14:textId="77777777" w:rsidR="00425AAE" w:rsidRPr="006672E4" w:rsidRDefault="00425AAE" w:rsidP="00C27E8E">
      <w:pPr>
        <w:spacing w:after="0"/>
        <w:rPr>
          <w:rFonts w:asciiTheme="minorHAnsi" w:hAnsiTheme="minorHAnsi"/>
          <w:sz w:val="22"/>
        </w:rPr>
      </w:pPr>
    </w:p>
    <w:p w14:paraId="7085D11C"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Files: gdb/common/i386-gcc-cpuid.h  libdecnumber/bid/bid-dpd.h  libdecnumber/bid/bid2dpd_dpd2bid.c  libdecnumber/bid/bid2dpd_dpd2bid.h  libdecnumber/bid/decimal128.c  libdecnumber/bid/decimal32.c  libdecnumber/bid/decimal64.c  libdecnumber/bid/host-ieee128.c  libdecnumber/bid/host-ieee32.c  libdecnumber/bid/host-ieee64.c  libdecnumber/dconfig.h  libdecnumber/decBasic.c  libdecnumber/decCommon.c  libdecnumber/decContext.c  libdecnumber/decContext.h  libdecnumber/decDPD.h  libdecnumber/decDouble.c  libdecnumber/decDouble.h  libdecnumber/decExcept.c  libdecnumber/decExcept.h  libdecnumber/decLibrary.c  libdecnumber/decNumber.c  libdecnumber/decNumber.h  libdecnumber/decNumberLocal.h  libdecnumber/decPacked.c  libdecnumber/decPacked.h  libdecnumber/decQuad.c  libdecnumber/decQuad.h  libdecnumber/decRound.c  libdecnumber/decRound.h  libdecnumber/decSingle.c  libdecnumber/decSingle.h  libdecnumber/dpd/decimal128.c  libdecnumber/dpd/decimal128.h  libdecnumber/dpd/decimal128Local.h  libdecnumber/dpd/decimal32.c  libdecnumber/dpd/decimal32.h  libdecnumber/dpd/decimal64.c  libdecnumber/dpd/decimal64.h  include/dwarf2.h Copyright: 2005-2014, Free Software Foundation, Inc License: GPL-3+ with GCC-Runtime-3.1 exception</w:t>
      </w:r>
    </w:p>
    <w:p w14:paraId="58B4181B" w14:textId="77777777" w:rsidR="00425AAE" w:rsidRPr="006672E4" w:rsidRDefault="00425AAE" w:rsidP="00C27E8E">
      <w:pPr>
        <w:spacing w:after="0"/>
        <w:rPr>
          <w:rFonts w:asciiTheme="minorHAnsi" w:hAnsiTheme="minorHAnsi"/>
          <w:sz w:val="22"/>
        </w:rPr>
      </w:pPr>
    </w:p>
    <w:p w14:paraId="100DA43F"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Files: sim/arm/armcopro.c  sim/arm/armdefs.h  sim/arm/armemu.c  sim/arm/armemu.h  sim/arm/armfpe.h  sim/arm/arminit.c  sim/arm/armopts.h  sim/arm/armos.c  sim/arm/armos.h  sim/arm/armrdi.c  sim/arm/armsupp.c  sim/arm/armvirt.c  sim/arm/bag.c  sim/arm/bag.h  sim/arm/communicate.c  sim/arm/communicate.h  sim/arm/dbg_conf.h  sim/arm/dbg_cp.h  sim/arm/dbg_hif.h  sim/arm/dbg_rdi.h  sim/arm/gdbhost.c  sim/arm/gdbhost.h  sim/arm/kid.c  sim/arm/main.c  sim/arm/parent.c Copyright: 1994, 2000 Advanced RISC Machines Ltd License: GPL-3+</w:t>
      </w:r>
    </w:p>
    <w:p w14:paraId="7662AF98" w14:textId="77777777" w:rsidR="00425AAE" w:rsidRPr="006672E4" w:rsidRDefault="00425AAE" w:rsidP="00C27E8E">
      <w:pPr>
        <w:spacing w:after="0"/>
        <w:rPr>
          <w:rFonts w:asciiTheme="minorHAnsi" w:hAnsiTheme="minorHAnsi"/>
          <w:sz w:val="22"/>
        </w:rPr>
      </w:pPr>
    </w:p>
    <w:p w14:paraId="42F7489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Files: sim/erc32/erc32.c  sim/erc32/exec.c  sim/erc32/func.c  sim/erc32/interf.c  sim/erc32/sis.h Copyright: 1995, Jiri Gaisler License: GPL-3+</w:t>
      </w:r>
    </w:p>
    <w:p w14:paraId="23A891C3" w14:textId="77777777" w:rsidR="00425AAE" w:rsidRPr="006672E4" w:rsidRDefault="00425AAE" w:rsidP="00C27E8E">
      <w:pPr>
        <w:spacing w:after="0"/>
        <w:rPr>
          <w:rFonts w:asciiTheme="minorHAnsi" w:hAnsiTheme="minorHAnsi"/>
          <w:sz w:val="22"/>
        </w:rPr>
      </w:pPr>
    </w:p>
    <w:p w14:paraId="14ECB59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lastRenderedPageBreak/>
        <w:t>Files: libiberty/bsearch.c  libiberty/random.c  libiberty/strtoul.c Copyright: 1983, 1990, Regents of the University of California License: BSD-3-clause</w:t>
      </w:r>
    </w:p>
    <w:p w14:paraId="57FE3957" w14:textId="77777777" w:rsidR="00425AAE" w:rsidRPr="006672E4" w:rsidRDefault="00425AAE" w:rsidP="00C27E8E">
      <w:pPr>
        <w:spacing w:after="0"/>
        <w:rPr>
          <w:rFonts w:asciiTheme="minorHAnsi" w:hAnsiTheme="minorHAnsi"/>
          <w:sz w:val="22"/>
        </w:rPr>
      </w:pPr>
    </w:p>
    <w:p w14:paraId="4EEAAB40"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Files: readline/examples/rlfe/extern.h  readline/examples/rlfe/os.h  readline/examples/rlfe/pty.c Copyright: 1987, 1993-2002 Oliver Laumann License: GPL-2+</w:t>
      </w:r>
    </w:p>
    <w:p w14:paraId="1BB89EA1" w14:textId="77777777" w:rsidR="00425AAE" w:rsidRPr="006672E4" w:rsidRDefault="00425AAE" w:rsidP="00C27E8E">
      <w:pPr>
        <w:spacing w:after="0"/>
        <w:rPr>
          <w:rFonts w:asciiTheme="minorHAnsi" w:hAnsiTheme="minorHAnsi"/>
          <w:sz w:val="22"/>
        </w:rPr>
      </w:pPr>
    </w:p>
    <w:p w14:paraId="14AA3AF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Files: bfd/hosts/x86-64linux.h  include/xregex2.h  libiberty/regex.c  gdb/common/glibc_thread_db.h  include/longlong.h  libiberty/strverscmp.c Copyright: 1985-2013, Free Software Foundation, Inc License: LGPL-2.1+</w:t>
      </w:r>
    </w:p>
    <w:p w14:paraId="61A3E8B8" w14:textId="77777777" w:rsidR="00425AAE" w:rsidRPr="006672E4" w:rsidRDefault="00425AAE" w:rsidP="00C27E8E">
      <w:pPr>
        <w:spacing w:after="0"/>
        <w:rPr>
          <w:rFonts w:asciiTheme="minorHAnsi" w:hAnsiTheme="minorHAnsi"/>
          <w:sz w:val="22"/>
        </w:rPr>
      </w:pPr>
    </w:p>
    <w:p w14:paraId="6823CB62"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Files: libiberty/strtol.c Copyright: 1990, The Regents of the University of California License: BSD-3-clause</w:t>
      </w:r>
    </w:p>
    <w:p w14:paraId="403E6810" w14:textId="77777777" w:rsidR="00425AAE" w:rsidRPr="006672E4" w:rsidRDefault="00425AAE" w:rsidP="00C27E8E">
      <w:pPr>
        <w:spacing w:after="0"/>
        <w:rPr>
          <w:rFonts w:asciiTheme="minorHAnsi" w:hAnsiTheme="minorHAnsi"/>
          <w:sz w:val="22"/>
        </w:rPr>
      </w:pPr>
    </w:p>
    <w:p w14:paraId="352AF22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Files: readline/examples/readlinebuf.h Copyright: 2001, Dimitris Vyzovitis [vyzo@media.mit.edu] License: GPL-2+</w:t>
      </w:r>
    </w:p>
    <w:p w14:paraId="4B986875" w14:textId="77777777" w:rsidR="00425AAE" w:rsidRPr="006672E4" w:rsidRDefault="00425AAE" w:rsidP="00C27E8E">
      <w:pPr>
        <w:spacing w:after="0"/>
        <w:rPr>
          <w:rFonts w:asciiTheme="minorHAnsi" w:hAnsiTheme="minorHAnsi"/>
          <w:sz w:val="22"/>
        </w:rPr>
      </w:pPr>
    </w:p>
    <w:p w14:paraId="30EC2360"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Files: readline/examples/rlfe/rlfe.c Copyright: 2004, 1999 Per Bothner License: GPL-2+</w:t>
      </w:r>
    </w:p>
    <w:p w14:paraId="6E15EFAA" w14:textId="77777777" w:rsidR="00425AAE" w:rsidRPr="006672E4" w:rsidRDefault="00425AAE" w:rsidP="00C27E8E">
      <w:pPr>
        <w:spacing w:after="0"/>
        <w:rPr>
          <w:rFonts w:asciiTheme="minorHAnsi" w:hAnsiTheme="minorHAnsi"/>
          <w:sz w:val="22"/>
        </w:rPr>
      </w:pPr>
    </w:p>
    <w:p w14:paraId="5A984C22"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Files: gdb/gdb_proc_service.h Copyright: 1999-2014, Free Software Foundation, Inc License: GPL-3+ and LGPL-2.1+ Comment: XXX shouldn't this just be LGPL'd? Only a few lines seem GPL'd ...  ... and those lines are just boilerplate anyway!</w:t>
      </w:r>
    </w:p>
    <w:p w14:paraId="1FADAC77" w14:textId="77777777" w:rsidR="00425AAE" w:rsidRPr="006672E4" w:rsidRDefault="00425AAE" w:rsidP="00C27E8E">
      <w:pPr>
        <w:spacing w:after="0"/>
        <w:rPr>
          <w:rFonts w:asciiTheme="minorHAnsi" w:hAnsiTheme="minorHAnsi"/>
          <w:sz w:val="22"/>
        </w:rPr>
      </w:pPr>
    </w:p>
    <w:p w14:paraId="64BE0B39"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License: BSD-3-clause  Copyright (c) The Regents of the University of California.  All rights reserved.  .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9C17A2C" w14:textId="77777777" w:rsidR="00425AAE" w:rsidRPr="006672E4" w:rsidRDefault="00425AAE" w:rsidP="00C27E8E">
      <w:pPr>
        <w:spacing w:after="0"/>
        <w:rPr>
          <w:rFonts w:asciiTheme="minorHAnsi" w:hAnsiTheme="minorHAnsi"/>
          <w:sz w:val="22"/>
        </w:rPr>
      </w:pPr>
    </w:p>
    <w:p w14:paraId="3E78DC7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License: LGPL-2+  This library is free software; you can redistribute it and/or  modify it under the terms of the GNU Library General Public  License as published by the Free Software Foundation; either  version 2 of the License, or (at your option) any later version.  .  This library is distributed in the hope that it will be useful,  but WITHOUT ANY WARRANTY; without even the implied warranty of  MERCHANTABILITY or FITNESS FOR A PARTICULAR PURPOSE.  See the GNU  Library General Public License for more details.  .  You should have received a copy of the GNU Library General Public  License along with this library; if not, write to the Free Software  Foundation, Inc., 51 Franklin Street, Fifth Floor, Boston, MA  02110-1301  USA  .  On Debian systems, the full text of the GNU Library General Public  License version 2 can be found in the file  `/usr/share/common-licenses/LGPL-2'.</w:t>
      </w:r>
    </w:p>
    <w:p w14:paraId="3DAEFCC7" w14:textId="77777777" w:rsidR="00425AAE" w:rsidRPr="006672E4" w:rsidRDefault="00425AAE" w:rsidP="00C27E8E">
      <w:pPr>
        <w:spacing w:after="0"/>
        <w:rPr>
          <w:rFonts w:asciiTheme="minorHAnsi" w:hAnsiTheme="minorHAnsi"/>
          <w:sz w:val="22"/>
        </w:rPr>
      </w:pPr>
    </w:p>
    <w:p w14:paraId="7D242A9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License: LGPL-2.1+  This library is free software; you can redistribute it and/or  modify it under the terms of the GNU Lesser General Public  License as published by the Free Software Foundation; either  version 2.1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write to the Free Software  Foundation, Inc., 51 Franklin Street, Fifth Floor, Boston, MA  02110-1301  USA  .  On Debian systems, the full text of the GNU Lesser General Public  License version 2.1 can be found in the file  `/usr/share/common-licenses/LGPL-2.1'.</w:t>
      </w:r>
    </w:p>
    <w:p w14:paraId="6F81F96E" w14:textId="77777777" w:rsidR="00425AAE" w:rsidRPr="006672E4" w:rsidRDefault="00425AAE" w:rsidP="00C27E8E">
      <w:pPr>
        <w:spacing w:after="0"/>
        <w:rPr>
          <w:rFonts w:asciiTheme="minorHAnsi" w:hAnsiTheme="minorHAnsi"/>
          <w:sz w:val="22"/>
        </w:rPr>
      </w:pPr>
    </w:p>
    <w:p w14:paraId="684ADB6F"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systems, the full text of the GNU General Public  License version 2 can be found in the file  `/usr/share/common-licenses/GPL-2'.</w:t>
      </w:r>
    </w:p>
    <w:p w14:paraId="1AD10F83" w14:textId="77777777" w:rsidR="00425AAE" w:rsidRPr="006672E4" w:rsidRDefault="00425AAE" w:rsidP="00C27E8E">
      <w:pPr>
        <w:spacing w:after="0"/>
        <w:rPr>
          <w:rFonts w:asciiTheme="minorHAnsi" w:hAnsiTheme="minorHAnsi"/>
          <w:sz w:val="22"/>
        </w:rPr>
      </w:pPr>
    </w:p>
    <w:p w14:paraId="614CD46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License: GPL-3+  This program is free software: you can redistribute it and/or modify  it under the terms of the GNU General Public License as published by  the Free Software Foundation, either version 3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full text of the GNU General Public  License version 3 can be found in the file  `/usr/share/common-licenses/GPL-3'.</w:t>
      </w:r>
    </w:p>
    <w:p w14:paraId="5B7E5082" w14:textId="77777777" w:rsidR="00425AAE" w:rsidRPr="006672E4" w:rsidRDefault="00425AAE" w:rsidP="00C27E8E">
      <w:pPr>
        <w:spacing w:after="0"/>
        <w:rPr>
          <w:rFonts w:asciiTheme="minorHAnsi" w:hAnsiTheme="minorHAnsi"/>
          <w:sz w:val="22"/>
        </w:rPr>
      </w:pPr>
    </w:p>
    <w:p w14:paraId="17E36F2F"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License: GPL-3+ with GCC-Runtime-3.1 exception  This file is part of GCC.  .  GCC is free software; you can redistribute it and/or modify it under  the terms of the GNU General Public License as published by the Free  Software Foundation; either version 3, or (at your option) any later  version.  .  GCC is distributed in the hope that it will be useful, but WITHOUT  ANY WARRANTY; without even the implied warranty of MERCHANTABILITY  or FITNESS FOR A PARTICULAR PURPOSE.  See the GNU General Public  License for more details.  .  Under Section 7 of GPL version 3, you are granted additional  permissions described in the GCC Runtime Library Exception, version  3.1, as published by the Free Software Foundation.  .  You should have received a copy of the GNU General Public License and  a copy of the GCC Runtime Library Exception along with this program;  see the files COPYING3 and COPYING.RUNTIME respectively.  If not, see  &lt;http://www.gnu.org/licenses/&gt;.  .  On Debian systems, the full text of the GNU General Public  License version 3 can be found in the file  `/usr/share/common-licenses/GPL-3'.  .  GCC RUNTIME LIBRARY EXCEPTION  .  Version 3.1, 31 March 2009  .  Copyright (C) 2009 Free Software Foundation, Inc. &lt;http://fsf.org/&gt;  .  Everyone is permitted to copy and distribute verbatim copies of this  license document, but changing it is not allowed.  .  This GCC Runtime Library Exception ("Exception") is an additional  permission under section 7 of the GNU General Public License, version  3 ("GPLv3"). It applies to a given file (the "Runtime Library") that  bears a notice placed by the copyright holder of the file stating that  the file is governed by GPLv3 along with this Exception.  .  When you use GCC to compile a program, GCC may combine portions of  certain GCC header files and runtime libraries with the </w:t>
      </w:r>
      <w:r w:rsidRPr="006672E4">
        <w:rPr>
          <w:rFonts w:asciiTheme="minorHAnsi" w:hAnsiTheme="minorHAnsi"/>
          <w:sz w:val="22"/>
        </w:rPr>
        <w:lastRenderedPageBreak/>
        <w:t>compiled  program. The purpose of this Exception is to allow compilation of  non-GPL (including proprietary) programs to use, in this way, the  header files and runtime libraries covered by this Exception.  .  0. Definitions.  .  A file is an "Independent Module" if it either requires the Runtime  Library for execution after a Compilation Process, or makes use of an  interface provided by the Runtime Library, but is not otherwise based  on the Runtime Library.  .  "GCC" means a version of the GNU Compiler Collection, with or without  modifications, governed by version 3 (or a specified later version) of  the GNU General Public License (GPL) with the option of using any  subsequent versions published by the FSF.  .  "GPL-compatible Software" is software whose conditions of propagation,  modification and use would permit combination with GCC in accord with  the license of GCC.  .  "Target Code" refers to output from any compiler for a real or virtual  target processor architecture, in executable form or suitable for  input to an assembler, loader, linker and/or execution  phase. Notwithstanding that, Target Code does not include data in any  format that is used as a compiler intermediate representation, or used  for producing a compiler intermediate representation.  .  The "Compilation Process" transforms code entirely represented in  non-intermediate languages designed for human-written code, and/or in  Java Virtual Machine byte code, into Target Code. Thus, for example,  use of source code generators and preprocessors need not be considered  part of the Compilation Process, since the Compilation Process can be  understood as starting with the output of the generators or  preprocessors.  .  A Compilation Process is "Eligible" if it is done using GCC, alone or  with other GPL-compatible software, or if it is done without using any  work based on GCC. For example, using non-GPL-compatible Software to  optimize any GCC intermediate representations would not qualify as an  Eligible Compilation Process.  .  1. Grant of Additional Permission.  .  You have permission to propagate a work of Target Code formed by  combining the Runtime Library with Independent Modules, even if such  propagation would otherwise violate the terms of GPLv3, provided that  all Target Code was generated by Eligible Compilation Processes. You  may then convey such a combination under terms of your choice,  consistent with the licensing of the Independent Modules.  .  2. No Weakening of GCC Copyleft.  .  The availability of this Exception does not imply any general  presumption that third-party software is unaffected by the copyleft  requirements of the license of GCC. [END FILE=gdb-7.7.1+dfsg/debian/copyright]</w:t>
      </w:r>
    </w:p>
    <w:p w14:paraId="0B2D1D64" w14:textId="77777777" w:rsidR="00425AAE" w:rsidRPr="006672E4" w:rsidRDefault="00425AAE" w:rsidP="00C27E8E">
      <w:pPr>
        <w:spacing w:after="0"/>
        <w:rPr>
          <w:rFonts w:asciiTheme="minorHAnsi" w:hAnsiTheme="minorHAnsi"/>
          <w:sz w:val="22"/>
        </w:rPr>
      </w:pPr>
    </w:p>
    <w:p w14:paraId="5CCD4B7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"gdb-7.7.1+dfsg/gdb/copyright.py":</w:t>
      </w:r>
    </w:p>
    <w:p w14:paraId="4AD4C84E" w14:textId="77777777" w:rsidR="00425AAE" w:rsidRPr="006672E4" w:rsidRDefault="00425AAE" w:rsidP="00C27E8E">
      <w:pPr>
        <w:spacing w:after="0"/>
        <w:rPr>
          <w:rFonts w:asciiTheme="minorHAnsi" w:hAnsiTheme="minorHAnsi"/>
          <w:sz w:val="22"/>
        </w:rPr>
      </w:pPr>
    </w:p>
    <w:p w14:paraId="60153B6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FILE=gdb-7.7.1+dfsg/gdb/copyright.py] #! /usr/bin/env python</w:t>
      </w:r>
    </w:p>
    <w:p w14:paraId="29944A1D" w14:textId="77777777" w:rsidR="00425AAE" w:rsidRPr="006672E4" w:rsidRDefault="00425AAE" w:rsidP="00C27E8E">
      <w:pPr>
        <w:spacing w:after="0"/>
        <w:rPr>
          <w:rFonts w:asciiTheme="minorHAnsi" w:hAnsiTheme="minorHAnsi"/>
          <w:sz w:val="22"/>
        </w:rPr>
      </w:pPr>
    </w:p>
    <w:p w14:paraId="38EC0BC2"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Copyright (C) 2011-2014 Free Software Foundation, Inc. # # This file is part of GDB. # # This program is free software; you can redistribute it and/or modify # it under the terms of the GNU General Public License as published by # the Free Software Foundation; either version 3 of the License, or # (at your option) any later version. # # This program is distributed in the hope that it will be useful, # but WITHOUT ANY WARRANTY; without even the implied warranty of # MERCHANTABILITY or FITNESS FOR A PARTICULAR PURPOSE.  See the # GNU General Public License for more details. # # You should have received a copy of the GNU General Public License # along with this program.  If not, see &lt;http://www.gnu.org/licenses/&gt;.</w:t>
      </w:r>
    </w:p>
    <w:p w14:paraId="528BE76B" w14:textId="77777777" w:rsidR="00425AAE" w:rsidRPr="006672E4" w:rsidRDefault="00425AAE" w:rsidP="00C27E8E">
      <w:pPr>
        <w:spacing w:after="0"/>
        <w:rPr>
          <w:rFonts w:asciiTheme="minorHAnsi" w:hAnsiTheme="minorHAnsi"/>
          <w:sz w:val="22"/>
        </w:rPr>
      </w:pPr>
    </w:p>
    <w:p w14:paraId="5C39DAD2"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"""copyright.py</w:t>
      </w:r>
    </w:p>
    <w:p w14:paraId="328C9A28" w14:textId="77777777" w:rsidR="00425AAE" w:rsidRPr="006672E4" w:rsidRDefault="00425AAE" w:rsidP="00C27E8E">
      <w:pPr>
        <w:spacing w:after="0"/>
        <w:rPr>
          <w:rFonts w:asciiTheme="minorHAnsi" w:hAnsiTheme="minorHAnsi"/>
          <w:sz w:val="22"/>
        </w:rPr>
      </w:pPr>
    </w:p>
    <w:p w14:paraId="5702D1A3"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This script updates the list of years in the copyright notices in most files maintained by the GDB project.</w:t>
      </w:r>
    </w:p>
    <w:p w14:paraId="223143A4" w14:textId="77777777" w:rsidR="00425AAE" w:rsidRPr="006672E4" w:rsidRDefault="00425AAE" w:rsidP="00C27E8E">
      <w:pPr>
        <w:spacing w:after="0"/>
        <w:rPr>
          <w:rFonts w:asciiTheme="minorHAnsi" w:hAnsiTheme="minorHAnsi"/>
          <w:sz w:val="22"/>
        </w:rPr>
      </w:pPr>
    </w:p>
    <w:p w14:paraId="56FCB3D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Usage: cd src/gdb &amp;&amp; python copyright.py</w:t>
      </w:r>
    </w:p>
    <w:p w14:paraId="378CCB20" w14:textId="77777777" w:rsidR="00425AAE" w:rsidRPr="006672E4" w:rsidRDefault="00425AAE" w:rsidP="00C27E8E">
      <w:pPr>
        <w:spacing w:after="0"/>
        <w:rPr>
          <w:rFonts w:asciiTheme="minorHAnsi" w:hAnsiTheme="minorHAnsi"/>
          <w:sz w:val="22"/>
        </w:rPr>
      </w:pPr>
    </w:p>
    <w:p w14:paraId="2F595A0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lastRenderedPageBreak/>
        <w:t>Always review the output of this script before committing it! A useful command to review the output is:     % filterdiff -x \*.c -x \*.cc -x \*.h -x \*.exp updates.diff This removes the bulk of the changes which are most likely to be correct. """</w:t>
      </w:r>
    </w:p>
    <w:p w14:paraId="11E06CE2" w14:textId="77777777" w:rsidR="00425AAE" w:rsidRPr="006672E4" w:rsidRDefault="00425AAE" w:rsidP="00C27E8E">
      <w:pPr>
        <w:spacing w:after="0"/>
        <w:rPr>
          <w:rFonts w:asciiTheme="minorHAnsi" w:hAnsiTheme="minorHAnsi"/>
          <w:sz w:val="22"/>
        </w:rPr>
      </w:pPr>
    </w:p>
    <w:p w14:paraId="69BDCA8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import datetime import os import os.path import subprocess</w:t>
      </w:r>
    </w:p>
    <w:p w14:paraId="310E9DBE" w14:textId="77777777" w:rsidR="00425AAE" w:rsidRPr="006672E4" w:rsidRDefault="00425AAE" w:rsidP="00C27E8E">
      <w:pPr>
        <w:spacing w:after="0"/>
        <w:rPr>
          <w:rFonts w:asciiTheme="minorHAnsi" w:hAnsiTheme="minorHAnsi"/>
          <w:sz w:val="22"/>
        </w:rPr>
      </w:pPr>
    </w:p>
    <w:p w14:paraId="18C64490"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def get_update_list():     """Return the list of files to update.</w:t>
      </w:r>
    </w:p>
    <w:p w14:paraId="0941072E" w14:textId="77777777" w:rsidR="00425AAE" w:rsidRPr="006672E4" w:rsidRDefault="00425AAE" w:rsidP="00C27E8E">
      <w:pPr>
        <w:spacing w:after="0"/>
        <w:rPr>
          <w:rFonts w:asciiTheme="minorHAnsi" w:hAnsiTheme="minorHAnsi"/>
          <w:sz w:val="22"/>
        </w:rPr>
      </w:pPr>
    </w:p>
    <w:p w14:paraId="1EBD326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Assumes that the current working directory when called is the root     of the GDB source tree (NOT the gdb/ subdirectory!).  The names of     the files are relative to that root directory.     """     result = []     for gdb_dir in ('gdb', 'sim', 'include/gdb'):         for root, dirs, files in os.walk(gdb_dir, topdown=True):             for dirname in dirs:                 reldirname = "%s/%s" % (root, dirname)                 if (dirname in EXCLUDE_ALL_LIST                     or reldirname in EXCLUDE_LIST                     or reldirname in NOT_FSF_LIST                     or reldirname in BY_HAND):                     # Prune this directory from our search list.                     dirs.remove(dirname)             for filename in files:                 relpath = "%s/%s" % (root, filename)                 if (filename in EXCLUDE_ALL_LIST                     or relpath in EXCLUDE_LIST                     or relpath in NOT_FSF_LIST                     or relpath in BY_HAND):                     # Ignore this file.                     pass                 else:                     result.append(relpath)     return result</w:t>
      </w:r>
    </w:p>
    <w:p w14:paraId="5B433FDB" w14:textId="77777777" w:rsidR="00425AAE" w:rsidRPr="006672E4" w:rsidRDefault="00425AAE" w:rsidP="00C27E8E">
      <w:pPr>
        <w:spacing w:after="0"/>
        <w:rPr>
          <w:rFonts w:asciiTheme="minorHAnsi" w:hAnsiTheme="minorHAnsi"/>
          <w:sz w:val="22"/>
        </w:rPr>
      </w:pPr>
    </w:p>
    <w:p w14:paraId="3DF5955E"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def update_files(update_list):     """Update the copyright header of the files in the given list.</w:t>
      </w:r>
    </w:p>
    <w:p w14:paraId="117004B4" w14:textId="77777777" w:rsidR="00425AAE" w:rsidRPr="006672E4" w:rsidRDefault="00425AAE" w:rsidP="00C27E8E">
      <w:pPr>
        <w:spacing w:after="0"/>
        <w:rPr>
          <w:rFonts w:asciiTheme="minorHAnsi" w:hAnsiTheme="minorHAnsi"/>
          <w:sz w:val="22"/>
        </w:rPr>
      </w:pPr>
    </w:p>
    <w:p w14:paraId="117120C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We use gnulib's update-copyright script for that.     """     # We want to use year intervals in the copyright notices, and     # all years should be collapsed to one single year interval,     # even if there are "holes" in the list of years found in the     # original copyright notice (OK'ed by the FSF, case [gnu.org #719834]).     os.environ['UPDATE_COPYRIGHT_USE_INTERVALS'] = '2'</w:t>
      </w:r>
    </w:p>
    <w:p w14:paraId="3C03D673" w14:textId="77777777" w:rsidR="00425AAE" w:rsidRPr="006672E4" w:rsidRDefault="00425AAE" w:rsidP="00C27E8E">
      <w:pPr>
        <w:spacing w:after="0"/>
        <w:rPr>
          <w:rFonts w:asciiTheme="minorHAnsi" w:hAnsiTheme="minorHAnsi"/>
          <w:sz w:val="22"/>
        </w:rPr>
      </w:pPr>
    </w:p>
    <w:p w14:paraId="7A46D749"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 Perform the update, and save the output in a string.     update_cmd = ['bash', 'gdb/gnulib/import/extra/update-copyright']     update_cmd += update_list</w:t>
      </w:r>
    </w:p>
    <w:p w14:paraId="0ABDFFBD" w14:textId="77777777" w:rsidR="00425AAE" w:rsidRPr="006672E4" w:rsidRDefault="00425AAE" w:rsidP="00C27E8E">
      <w:pPr>
        <w:spacing w:after="0"/>
        <w:rPr>
          <w:rFonts w:asciiTheme="minorHAnsi" w:hAnsiTheme="minorHAnsi"/>
          <w:sz w:val="22"/>
        </w:rPr>
      </w:pPr>
    </w:p>
    <w:p w14:paraId="36089EA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p = subprocess.Popen(update_cmd, stdout=subprocess.PIPE,                          stderr=subprocess.STDOUT)     update_out = p.communicate()[0]</w:t>
      </w:r>
    </w:p>
    <w:p w14:paraId="03BB077F" w14:textId="77777777" w:rsidR="00425AAE" w:rsidRPr="006672E4" w:rsidRDefault="00425AAE" w:rsidP="00C27E8E">
      <w:pPr>
        <w:spacing w:after="0"/>
        <w:rPr>
          <w:rFonts w:asciiTheme="minorHAnsi" w:hAnsiTheme="minorHAnsi"/>
          <w:sz w:val="22"/>
        </w:rPr>
      </w:pPr>
    </w:p>
    <w:p w14:paraId="391B47A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 Process the output.  Typically, a lot of files do not have     # a copyright notice :-(.  The update-copyright script prints     # a well defined warning when it did not find the copyright notice.     # For each of those, do a sanity check and see if they may in fact     # have one.  For the files that are found not to have one, we filter     # the line out from the output, since there is nothing more to do,     # short of looking at each file and seeing which notice is appropriate.     # Too much work! (~4,000 files listed as of 2012-01-03).     update_out = update_out.splitlines()     warning_string = ': warning: copyright statement not found'     warning_len = len(warning_string)</w:t>
      </w:r>
    </w:p>
    <w:p w14:paraId="669904E5" w14:textId="77777777" w:rsidR="00425AAE" w:rsidRPr="006672E4" w:rsidRDefault="00425AAE" w:rsidP="00C27E8E">
      <w:pPr>
        <w:spacing w:after="0"/>
        <w:rPr>
          <w:rFonts w:asciiTheme="minorHAnsi" w:hAnsiTheme="minorHAnsi"/>
          <w:sz w:val="22"/>
        </w:rPr>
      </w:pPr>
    </w:p>
    <w:p w14:paraId="175DB19E"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for line in update_out:         if line.endswith('\n'):             line = line[:-1]         if line.endswith(warning_string):             filename = line[:-warning_len]             if may_have_copyright_notice(filename):                 print line         else:             # Unrecognized file format. !?!             print "*** " + line</w:t>
      </w:r>
    </w:p>
    <w:p w14:paraId="0073A782" w14:textId="77777777" w:rsidR="00425AAE" w:rsidRPr="006672E4" w:rsidRDefault="00425AAE" w:rsidP="00C27E8E">
      <w:pPr>
        <w:spacing w:after="0"/>
        <w:rPr>
          <w:rFonts w:asciiTheme="minorHAnsi" w:hAnsiTheme="minorHAnsi"/>
          <w:sz w:val="22"/>
        </w:rPr>
      </w:pPr>
    </w:p>
    <w:p w14:paraId="6FEDE709"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def may_have_copyright_notice(filename):     """Check that the given file does not seem to have a copyright notice.</w:t>
      </w:r>
    </w:p>
    <w:p w14:paraId="14C5490C" w14:textId="77777777" w:rsidR="00425AAE" w:rsidRPr="006672E4" w:rsidRDefault="00425AAE" w:rsidP="00C27E8E">
      <w:pPr>
        <w:spacing w:after="0"/>
        <w:rPr>
          <w:rFonts w:asciiTheme="minorHAnsi" w:hAnsiTheme="minorHAnsi"/>
          <w:sz w:val="22"/>
        </w:rPr>
      </w:pPr>
    </w:p>
    <w:p w14:paraId="6F900B4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lastRenderedPageBreak/>
        <w:t xml:space="preserve">    The filename is relative to the root directory.     This function assumes that the current working directory is that root     directory.</w:t>
      </w:r>
    </w:p>
    <w:p w14:paraId="040D8C4C" w14:textId="77777777" w:rsidR="00425AAE" w:rsidRPr="006672E4" w:rsidRDefault="00425AAE" w:rsidP="00C27E8E">
      <w:pPr>
        <w:spacing w:after="0"/>
        <w:rPr>
          <w:rFonts w:asciiTheme="minorHAnsi" w:hAnsiTheme="minorHAnsi"/>
          <w:sz w:val="22"/>
        </w:rPr>
      </w:pPr>
    </w:p>
    <w:p w14:paraId="16CBE97F"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The algorigthm is fairly crude, meaning that it might return     some false positives.  I do not think it will return any false     negatives...  We might improve this function to handle more     complex cases later...     """     # For now, it may have a copyright notice if we find the word     # "Copyright" at the (reasonable) start of the given file, say     # 50 lines...     MAX_LINES = 50</w:t>
      </w:r>
    </w:p>
    <w:p w14:paraId="27C97538" w14:textId="77777777" w:rsidR="00425AAE" w:rsidRPr="006672E4" w:rsidRDefault="00425AAE" w:rsidP="00C27E8E">
      <w:pPr>
        <w:spacing w:after="0"/>
        <w:rPr>
          <w:rFonts w:asciiTheme="minorHAnsi" w:hAnsiTheme="minorHAnsi"/>
          <w:sz w:val="22"/>
        </w:rPr>
      </w:pPr>
    </w:p>
    <w:p w14:paraId="76A2B52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fd = open(filename)</w:t>
      </w:r>
    </w:p>
    <w:p w14:paraId="5B0C1113" w14:textId="77777777" w:rsidR="00425AAE" w:rsidRPr="006672E4" w:rsidRDefault="00425AAE" w:rsidP="00C27E8E">
      <w:pPr>
        <w:spacing w:after="0"/>
        <w:rPr>
          <w:rFonts w:asciiTheme="minorHAnsi" w:hAnsiTheme="minorHAnsi"/>
          <w:sz w:val="22"/>
        </w:rPr>
      </w:pPr>
    </w:p>
    <w:p w14:paraId="78F7EE6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lineno = 1     for line in fd:         if 'Copyright' in line:             return True         lineno += 1         if lineno &gt; 50:             return False     return False</w:t>
      </w:r>
    </w:p>
    <w:p w14:paraId="5A82B459" w14:textId="77777777" w:rsidR="00425AAE" w:rsidRPr="006672E4" w:rsidRDefault="00425AAE" w:rsidP="00C27E8E">
      <w:pPr>
        <w:spacing w:after="0"/>
        <w:rPr>
          <w:rFonts w:asciiTheme="minorHAnsi" w:hAnsiTheme="minorHAnsi"/>
          <w:sz w:val="22"/>
        </w:rPr>
      </w:pPr>
    </w:p>
    <w:p w14:paraId="634D91C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def main ():     """The main subprogram."""     if not os.path.isfile("gnulib/import/extra/update-copyright"):         print "Error: This script must be called from the gdb directory."     root_dir = os.path.dirname(os.getcwd())     os.chdir(root_dir)</w:t>
      </w:r>
    </w:p>
    <w:p w14:paraId="31DE31CC" w14:textId="77777777" w:rsidR="00425AAE" w:rsidRPr="006672E4" w:rsidRDefault="00425AAE" w:rsidP="00C27E8E">
      <w:pPr>
        <w:spacing w:after="0"/>
        <w:rPr>
          <w:rFonts w:asciiTheme="minorHAnsi" w:hAnsiTheme="minorHAnsi"/>
          <w:sz w:val="22"/>
        </w:rPr>
      </w:pPr>
    </w:p>
    <w:p w14:paraId="342922EC"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update_list = get_update_list()     update_files (update_list)</w:t>
      </w:r>
    </w:p>
    <w:p w14:paraId="292D79F9" w14:textId="77777777" w:rsidR="00425AAE" w:rsidRPr="006672E4" w:rsidRDefault="00425AAE" w:rsidP="00C27E8E">
      <w:pPr>
        <w:spacing w:after="0"/>
        <w:rPr>
          <w:rFonts w:asciiTheme="minorHAnsi" w:hAnsiTheme="minorHAnsi"/>
          <w:sz w:val="22"/>
        </w:rPr>
      </w:pPr>
    </w:p>
    <w:p w14:paraId="50AD0ED0"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 Remind the user that some files need to be updated by HAND...     if BY_HAND:         print         print "\033[31mREMINDER: The following files must be updated by hand." \               "\033[0m"         for filename in BY_HAND + MULTIPLE_COPYRIGHT_HEADERS:             print "  ", filename</w:t>
      </w:r>
    </w:p>
    <w:p w14:paraId="1A1E14BC" w14:textId="77777777" w:rsidR="00425AAE" w:rsidRPr="006672E4" w:rsidRDefault="00425AAE" w:rsidP="00C27E8E">
      <w:pPr>
        <w:spacing w:after="0"/>
        <w:rPr>
          <w:rFonts w:asciiTheme="minorHAnsi" w:hAnsiTheme="minorHAnsi"/>
          <w:sz w:val="22"/>
        </w:rPr>
      </w:pPr>
    </w:p>
    <w:p w14:paraId="0F0E3B9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 # Some constants, placed at the end because they take up a lot of room. # The actual value of these constants is not significant to the understanding # of the script. # ############################################################################</w:t>
      </w:r>
    </w:p>
    <w:p w14:paraId="30114B7A" w14:textId="77777777" w:rsidR="00425AAE" w:rsidRPr="006672E4" w:rsidRDefault="00425AAE" w:rsidP="00C27E8E">
      <w:pPr>
        <w:spacing w:after="0"/>
        <w:rPr>
          <w:rFonts w:asciiTheme="minorHAnsi" w:hAnsiTheme="minorHAnsi"/>
          <w:sz w:val="22"/>
        </w:rPr>
      </w:pPr>
    </w:p>
    <w:p w14:paraId="22895A9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Files which should not be modified, either because they are # generated, non-FSF, or otherwise special (e.g. license text, # or test cases which must be sensitive to line numbering). # # Filenames are relative to the root directory. EXCLUDE_LIST = (     'gdb/common/glibc_thread_db.h',     'gdb/CONTRIBUTE',     'gdb/gnulib/import' )</w:t>
      </w:r>
    </w:p>
    <w:p w14:paraId="0A643EF3" w14:textId="77777777" w:rsidR="00425AAE" w:rsidRPr="006672E4" w:rsidRDefault="00425AAE" w:rsidP="00C27E8E">
      <w:pPr>
        <w:spacing w:after="0"/>
        <w:rPr>
          <w:rFonts w:asciiTheme="minorHAnsi" w:hAnsiTheme="minorHAnsi"/>
          <w:sz w:val="22"/>
        </w:rPr>
      </w:pPr>
    </w:p>
    <w:p w14:paraId="42CFB4B0"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Files which should not be modified, either because they are # generated, non-FSF, or otherwise special (e.g. license text, # or test cases which must be sensitive to line numbering). # # Matches any file or directory name anywhere.  Use with caution. # This is mostly for files that can be found in multiple directories. # Eg: We want all files named COPYING to be left untouched.</w:t>
      </w:r>
    </w:p>
    <w:p w14:paraId="3553978F" w14:textId="77777777" w:rsidR="00425AAE" w:rsidRPr="006672E4" w:rsidRDefault="00425AAE" w:rsidP="00C27E8E">
      <w:pPr>
        <w:spacing w:after="0"/>
        <w:rPr>
          <w:rFonts w:asciiTheme="minorHAnsi" w:hAnsiTheme="minorHAnsi"/>
          <w:sz w:val="22"/>
        </w:rPr>
      </w:pPr>
    </w:p>
    <w:p w14:paraId="62EA17B2"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EXCLUDE_ALL_LIST = (     "COPYING", "COPYING.LIB", "CVS", "configure", "copying.c",     "fdl.texi", "gpl.texi", "aclocal.m4", )</w:t>
      </w:r>
    </w:p>
    <w:p w14:paraId="499C0432" w14:textId="77777777" w:rsidR="00425AAE" w:rsidRPr="006672E4" w:rsidRDefault="00425AAE" w:rsidP="00C27E8E">
      <w:pPr>
        <w:spacing w:after="0"/>
        <w:rPr>
          <w:rFonts w:asciiTheme="minorHAnsi" w:hAnsiTheme="minorHAnsi"/>
          <w:sz w:val="22"/>
        </w:rPr>
      </w:pPr>
    </w:p>
    <w:p w14:paraId="0159C7A9"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The list of files to update by hand. BY_HAND = (     # These files are sensitive to line numbering.     "gdb/testsuite/gdb.base/step-line.inp",     "gdb/testsuite/gdb.base/step-line.c", )</w:t>
      </w:r>
    </w:p>
    <w:p w14:paraId="6C4D5B89" w14:textId="77777777" w:rsidR="00425AAE" w:rsidRPr="006672E4" w:rsidRDefault="00425AAE" w:rsidP="00C27E8E">
      <w:pPr>
        <w:spacing w:after="0"/>
        <w:rPr>
          <w:rFonts w:asciiTheme="minorHAnsi" w:hAnsiTheme="minorHAnsi"/>
          <w:sz w:val="22"/>
        </w:rPr>
      </w:pPr>
    </w:p>
    <w:p w14:paraId="6EBD7900"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Files containing multiple copyright headers.  This script is only # fixing the first one it finds, so we need to finish the update # by hand. MULTIPLE_COPYRIGHT_HEADERS = (     "gdb/doc/gdb.texinfo",     "gdb/doc/refcard.tex",     "gdb/gdbarch.sh", )</w:t>
      </w:r>
    </w:p>
    <w:p w14:paraId="75D7DF78" w14:textId="77777777" w:rsidR="00425AAE" w:rsidRPr="006672E4" w:rsidRDefault="00425AAE" w:rsidP="00C27E8E">
      <w:pPr>
        <w:spacing w:after="0"/>
        <w:rPr>
          <w:rFonts w:asciiTheme="minorHAnsi" w:hAnsiTheme="minorHAnsi"/>
          <w:sz w:val="22"/>
        </w:rPr>
      </w:pPr>
    </w:p>
    <w:p w14:paraId="75A5032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lastRenderedPageBreak/>
        <w:t># The list of file which have a copyright, but not head by the FSF. # Filenames are relative to the root directory. NOT_FSF_LIST = (     "gdb/exc_request.defs",     "gdb/gdbtk",     "gdb/testsuite/gdb.gdbtk/",     "sim/arm/armemu.h", "sim/arm/armos.c", "sim/arm/gdbhost.c",     "sim/arm/dbg_hif.h", "sim/arm/dbg_conf.h", "sim/arm/communicate.h",     "sim/arm/armos.h", "sim/arm/armcopro.c", "sim/arm/armemu.c",     "sim/arm/kid.c", "sim/arm/thumbemu.c", "sim/arm/armdefs.h",     "sim/arm/armopts.h", "sim/arm/dbg_cp.h", "sim/arm/dbg_rdi.h",     "sim/arm/parent.c", "sim/arm/armsupp.c", "sim/arm/armrdi.c",     "sim/arm/bag.c", "sim/arm/armvirt.c", "sim/arm/main.c", "sim/arm/bag.h",     "sim/arm/communicate.c", "sim/arm/gdbhost.h", "sim/arm/armfpe.h",     "sim/arm/arminit.c",     "sim/common/cgen-fpu.c", "sim/common/cgen-fpu.h",     "sim/common/cgen-accfp.c",     "sim/erc32/sis.h", "sim/erc32/erc32.c", "sim/erc32/func.c",     "sim/erc32/float.c", "sim/erc32/interf.c", "sim/erc32/sis.c",     "sim/erc32/exec.c",     "sim/mips/m16run.c", "sim/mips/sim-main.c",     "sim/moxie/moxie-gdb.dts",     # Not a single file in sim/ppc/ appears to be copyright FSF :-(.     "sim/ppc/filter.h", "sim/ppc/gen-support.h", "sim/ppc/ld-insn.h",     "sim/ppc/hw_sem.c", "sim/ppc/hw_disk.c", "sim/ppc/idecode_branch.h",     "sim/ppc/sim-endian.h", "sim/ppc/table.c", "sim/ppc/hw_core.c",     "sim/ppc/gen-support.c", "sim/ppc/gen-semantics.h", "sim/ppc/cpu.h",     "sim/ppc/sim_callbacks.h", "sim/ppc/RUN", "sim/ppc/Makefile.in",     "sim/ppc/emul_chirp.c", "sim/ppc/hw_nvram.c", "sim/ppc/dc-test.01",     "sim/ppc/hw_phb.c", "sim/ppc/hw_eeprom.c", "sim/ppc/bits.h",     "sim/ppc/hw_vm.c", "sim/ppc/cap.h", "sim/ppc/os_emul.h",     "sim/ppc/options.h", "sim/ppc/gen-idecode.c", "sim/ppc/filter.c",     "sim/ppc/corefile-n.h", "sim/ppc/std-config.h", "sim/ppc/ld-decode.h",     "sim/ppc/filter_filename.h", "sim/ppc/hw_shm.c",     "sim/ppc/pk_disklabel.c", "sim/ppc/dc-simple", "sim/ppc/misc.h",     "sim/ppc/device_table.h", "sim/ppc/ld-insn.c", "sim/ppc/inline.c",     "sim/ppc/emul_bugapi.h", "sim/ppc/hw_cpu.h", "sim/ppc/debug.h",     "sim/ppc/hw_ide.c", "sim/ppc/debug.c", "sim/ppc/gen-itable.h",     "sim/ppc/interrupts.c", "sim/ppc/hw_glue.c", "sim/ppc/emul_unix.c",     "sim/ppc/sim_calls.c", "sim/ppc/dc-complex", "sim/ppc/ld-cache.c",     "sim/ppc/registers.h", "sim/ppc/dc-test.02", "sim/ppc/options.c",     "sim/ppc/igen.h", "sim/ppc/registers.c", "sim/ppc/device.h",     "sim/ppc/emul_chirp.h", "sim/ppc/hw_register.c", "sim/ppc/hw_init.c",     "sim/ppc/sim-endian-n.h", "sim/ppc/filter_filename.c",     "sim/ppc/bits.c", "sim/ppc/idecode_fields.h", "sim/ppc/hw_memory.c",     "sim/ppc/misc.c", "sim/ppc/double.c", "sim/ppc/psim.h",     "sim/ppc/hw_trace.c", "sim/ppc/emul_netbsd.h", "sim/ppc/psim.c",     "sim/ppc/ppc-instructions", "sim/ppc/tree.h", "sim/ppc/README",     "sim/ppc/gen-icache.h", "sim/ppc/gen-model.h", "sim/ppc/ld-cache.h",     "sim/ppc/mon.c", "sim/ppc/corefile.h", "sim/ppc/vm.c",     "sim/ppc/INSTALL", "sim/ppc/gen-model.c", "sim/ppc/hw_cpu.c",     "sim/ppc/corefile.c", "sim/ppc/hw_opic.c", "sim/ppc/gen-icache.c",     "sim/ppc/events.h", "sim/ppc/os_emul.c", "sim/ppc/emul_generic.c",     "sim/ppc/main.c", "sim/ppc/hw_com.c", "sim/ppc/gen-semantics.c",     "sim/ppc/emul_bugapi.c", "sim/ppc/device.c", "sim/ppc/emul_generic.h",     "sim/ppc/tree.c", "sim/ppc/mon.h", "sim/ppc/interrupts.h",     "sim/ppc/cap.c", "sim/ppc/cpu.c", "sim/ppc/hw_phb.h",     "sim/ppc/device_table.c", "sim/ppc/lf.c", "sim/ppc/lf.c",     "sim/ppc/dc-stupid", "sim/ppc/hw_pal.c", "sim/ppc/ppc-spr-table",     "sim/ppc/emul_unix.h", "sim/ppc/words.h", "sim/ppc/basics.h",     "sim/ppc/hw_htab.c", "sim/ppc/lf.h", "sim/ppc/ld-decode.c",     "sim/ppc/sim-endian.c", "sim/ppc/gen-itable.c",     "sim/ppc/idecode_expression.h", "sim/ppc/table.h", "sim/ppc/dgen.c",     "sim/ppc/events.c", "sim/ppc/gen-idecode.h", "sim/ppc/emul_netbsd.c",     "sim/ppc/igen.c", "sim/ppc/vm_n.h", "sim/ppc/vm.h",     "sim/ppc/hw_iobus.c", "sim/ppc/inline.h",     "sim/testsuite/sim/bfin/s21.s", "sim/testsuite/sim/mips/mips32-dsp2.s", )</w:t>
      </w:r>
    </w:p>
    <w:p w14:paraId="5676625B" w14:textId="77777777" w:rsidR="00425AAE" w:rsidRPr="006672E4" w:rsidRDefault="00425AAE" w:rsidP="00C27E8E">
      <w:pPr>
        <w:spacing w:after="0"/>
        <w:rPr>
          <w:rFonts w:asciiTheme="minorHAnsi" w:hAnsiTheme="minorHAnsi"/>
          <w:sz w:val="22"/>
        </w:rPr>
      </w:pPr>
    </w:p>
    <w:p w14:paraId="16A814A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if __name__ == "__main__":     main()</w:t>
      </w:r>
    </w:p>
    <w:p w14:paraId="492D0B1B" w14:textId="77777777" w:rsidR="00425AAE" w:rsidRPr="006672E4" w:rsidRDefault="00425AAE" w:rsidP="00C27E8E">
      <w:pPr>
        <w:spacing w:after="0"/>
        <w:rPr>
          <w:rFonts w:asciiTheme="minorHAnsi" w:hAnsiTheme="minorHAnsi"/>
          <w:sz w:val="22"/>
        </w:rPr>
      </w:pPr>
    </w:p>
    <w:p w14:paraId="600FECB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[END FILE=gdb-7.7.1+dfsg/gdb/copyright.py]</w:t>
      </w:r>
    </w:p>
    <w:p w14:paraId="5DF9F802" w14:textId="77777777" w:rsidR="00425AAE" w:rsidRPr="006672E4" w:rsidRDefault="00425AAE" w:rsidP="00C27E8E">
      <w:pPr>
        <w:spacing w:after="0"/>
        <w:rPr>
          <w:rFonts w:asciiTheme="minorHAnsi" w:hAnsiTheme="minorHAnsi"/>
          <w:sz w:val="22"/>
        </w:rPr>
      </w:pPr>
    </w:p>
    <w:p w14:paraId="59AC4D6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"gdb-7.7.1+dfsg/gdb/gnulib/import/extra/update-copyright":</w:t>
      </w:r>
    </w:p>
    <w:p w14:paraId="422238BE" w14:textId="77777777" w:rsidR="00425AAE" w:rsidRPr="006672E4" w:rsidRDefault="00425AAE" w:rsidP="00C27E8E">
      <w:pPr>
        <w:spacing w:after="0"/>
        <w:rPr>
          <w:rFonts w:asciiTheme="minorHAnsi" w:hAnsiTheme="minorHAnsi"/>
          <w:sz w:val="22"/>
        </w:rPr>
      </w:pPr>
    </w:p>
    <w:p w14:paraId="35E7A013"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FILE=gdb-7.7.1+dfsg/gdb/gnulib/import/extra/update-copyright] eval '(exit $?0)' &amp;&amp; eval 'exec perl -wS -0777 -pi "$0" ${1+"$@"}'   &amp; eval 'exec perl -wS -0777 -pi "$0" $argv:q'     if 0; # Update an FSF copyright year list to include the current year.</w:t>
      </w:r>
    </w:p>
    <w:p w14:paraId="11F4C495" w14:textId="77777777" w:rsidR="00425AAE" w:rsidRPr="006672E4" w:rsidRDefault="00425AAE" w:rsidP="00C27E8E">
      <w:pPr>
        <w:spacing w:after="0"/>
        <w:rPr>
          <w:rFonts w:asciiTheme="minorHAnsi" w:hAnsiTheme="minorHAnsi"/>
          <w:sz w:val="22"/>
        </w:rPr>
      </w:pPr>
    </w:p>
    <w:p w14:paraId="76264D23"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my $VERSION = '2012-02-05.21:39'; # UTC</w:t>
      </w:r>
    </w:p>
    <w:p w14:paraId="366A1CB8" w14:textId="77777777" w:rsidR="00425AAE" w:rsidRPr="006672E4" w:rsidRDefault="00425AAE" w:rsidP="00C27E8E">
      <w:pPr>
        <w:spacing w:after="0"/>
        <w:rPr>
          <w:rFonts w:asciiTheme="minorHAnsi" w:hAnsiTheme="minorHAnsi"/>
          <w:sz w:val="22"/>
        </w:rPr>
      </w:pPr>
    </w:p>
    <w:p w14:paraId="1FDC92FE"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Copyright (C) 2009-2012 Free Software Foundation, Inc. # # This program is free software: you can redistribute it and/or modify # it under the terms of the GNU General Public License as published by # the Free Software Foundation; either version 3, or (at your option) # any later version. # # This program is distributed in the hope that it will be useful, # but WITHOUT ANY WARRANTY; without even the implied warranty of # MERCHANTABILITY or FITNESS FOR A PARTICULAR PURPOSE.  See the # GNU General Public License for more details. # # You should have received a copy of the GNU General Public License # along with this program.  If not, see &lt;http://www.gnu.org/licenses/&gt;.</w:t>
      </w:r>
    </w:p>
    <w:p w14:paraId="6BFFCD13" w14:textId="77777777" w:rsidR="00425AAE" w:rsidRPr="006672E4" w:rsidRDefault="00425AAE" w:rsidP="00C27E8E">
      <w:pPr>
        <w:spacing w:after="0"/>
        <w:rPr>
          <w:rFonts w:asciiTheme="minorHAnsi" w:hAnsiTheme="minorHAnsi"/>
          <w:sz w:val="22"/>
        </w:rPr>
      </w:pPr>
    </w:p>
    <w:p w14:paraId="4F6B319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Written by Jim Meyering and Joel E. Denny</w:t>
      </w:r>
    </w:p>
    <w:p w14:paraId="5E5A1FAE" w14:textId="77777777" w:rsidR="00425AAE" w:rsidRPr="006672E4" w:rsidRDefault="00425AAE" w:rsidP="00C27E8E">
      <w:pPr>
        <w:spacing w:after="0"/>
        <w:rPr>
          <w:rFonts w:asciiTheme="minorHAnsi" w:hAnsiTheme="minorHAnsi"/>
          <w:sz w:val="22"/>
        </w:rPr>
      </w:pPr>
    </w:p>
    <w:p w14:paraId="427E4E65"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The arguments to this script should be names of files that contain # copyright statements to be updated.  The copyright holder's name # defaults to "Free Software Foundation, Inc." but may be changed to # any other name by using the "UPDATE_COPYRIGHT_HOLDER" environment # variable. # # For example, you might wish to use the update-copyright target rule # in maint.mk from gnulib's maintainer-makefile module. # # Iff a copyright statement is recognized in a file and the final # year is not the current year, then the statement is updated for the # new year and it is reformatted to: # #   1. Fit within 72 columns. #   2. Convert 2-digit years to 4-digit years by prepending "19". #   3. Expand copyright year intervals.  (See "Environment variables" #      below.) # # A warning is printed for every file for which no copyright # statement is recognized. # # Each file's copyright statement must be formatted correctly in # order to be recognized.  For example, each of these is fine: # #   Copyright @copyright{} 1990-2005, 2007-2009 Free Software #   Foundation, Inc. # #   # Copyright (C) 1990-2005, 2007-2009 Free Software #   # Foundation, Inc. # #   /* #    * Copyright &amp;copy; 90,2005,2007-2009 #    * Free Software Foundation, Inc. #    */ # # However, the following format is not recognized because the line # prefix changes after the first line: # #   ## Copyright (C) 1990-2005, 2007-2009 Free Software #   #  Foundation, Inc. # # However, any correctly formatted copyright statement following # a non-matching copyright statements would be recognized. # # The exact conditions that a file's copyright statement must meet # to be recognized are: # #   1. It is the first copyright statement that meets all of the #      following conditions.  Subsequent copyright statements are #      ignored. #   2. Its format is "Copyright (C)", then a list of copyright years, #      and then the name of the copyright holder. #   3. The "(C)" takes one of the following forms or is omitted #      entirely: # #        A. (C) #        B. (c) #        C. @copyright{} #        D. &amp;copy; # #   4. The "Copyright" appears at the beginning of a line, except that it #      may be prefixed by any sequence (e.g., a comment) of no more than #      5 characters -- including white space. #   5. Iff such a prefix is present, the same prefix appears at the #      beginning of each remaining line within the FSF copyright #      statement.  There is one exception in order to support C-style #      comments: if the first line's prefix contains nothing but #      whitespace surrounding a "/*", then the prefix for all subsequent #      lines is the same as the first line's prefix except with each of #      "/" and possibly "*" replaced by a " ".  The replacement of "*" #      by " " is consistent throughout all subsequent lines. #   6. Blank lines, even if preceded by the prefix, do not appear #      within the FSF copyright statement. #   7. Each copyright year is 2 or 4 digits, and years are separated by #      commas or dashes.  Whitespace may </w:t>
      </w:r>
      <w:r w:rsidRPr="006672E4">
        <w:rPr>
          <w:rFonts w:asciiTheme="minorHAnsi" w:hAnsiTheme="minorHAnsi"/>
          <w:sz w:val="22"/>
        </w:rPr>
        <w:lastRenderedPageBreak/>
        <w:t>appear after commas. # # Environment variables: # #   1. If UPDATE_COPYRIGHT_FORCE=1, a recognized FSF copyright statement #      is reformatted even if it does not need updating for the new #      year.  If unset or set to 0, only updated FSF copyright #      statements are reformatted. #   2. If UPDATE_COPYRIGHT_USE_INTERVALS=1, every series of consecutive #      copyright years (such as 90, 1991, 1992-2007, 2008) in a #      reformatted FSF copyright statement is collapsed to a single #      interval (such as 1990-2008).  If unset or set to 0, all existing #      copyright year intervals in a reformatted FSF copyright statement #      are expanded instead. #      If UPDATE_COPYRIGHT_USE_INTERVALS=2, convert a sequence with gaps #      to the minimal containing range.  For example, convert #      2000, 2004-2007, 2009 to 2000-2009. #   3. For testing purposes, you can set the assumed current year in #      UPDATE_COPYRIGHT_YEAR. #   4. The default maximum line length for a copyright line is 72. #      Set UPDATE_COPYRIGHT_MAX_LINE_LENGTH to use a different length. #   5. Set UPDATE_COPYRIGHT_HOLDER if the copyright holder is other #      than "Free Software Foundation, Inc.".</w:t>
      </w:r>
    </w:p>
    <w:p w14:paraId="02926006" w14:textId="77777777" w:rsidR="00425AAE" w:rsidRPr="006672E4" w:rsidRDefault="00425AAE" w:rsidP="00C27E8E">
      <w:pPr>
        <w:spacing w:after="0"/>
        <w:rPr>
          <w:rFonts w:asciiTheme="minorHAnsi" w:hAnsiTheme="minorHAnsi"/>
          <w:sz w:val="22"/>
        </w:rPr>
      </w:pPr>
    </w:p>
    <w:p w14:paraId="447A65C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use strict; use warnings;</w:t>
      </w:r>
    </w:p>
    <w:p w14:paraId="26A035FB" w14:textId="77777777" w:rsidR="00425AAE" w:rsidRPr="006672E4" w:rsidRDefault="00425AAE" w:rsidP="00C27E8E">
      <w:pPr>
        <w:spacing w:after="0"/>
        <w:rPr>
          <w:rFonts w:asciiTheme="minorHAnsi" w:hAnsiTheme="minorHAnsi"/>
          <w:sz w:val="22"/>
        </w:rPr>
      </w:pPr>
    </w:p>
    <w:p w14:paraId="6B4393C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my $copyright_re = 'Copyright'; my $circle_c_re = '(?:\([cC]\)</w:t>
      </w:r>
    </w:p>
    <w:p w14:paraId="1A884E73" w14:textId="77777777" w:rsidR="00425AAE" w:rsidRPr="006672E4" w:rsidRDefault="00425AAE" w:rsidP="00C27E8E">
      <w:pPr>
        <w:spacing w:after="0"/>
        <w:rPr>
          <w:rFonts w:asciiTheme="minorHAnsi" w:hAnsiTheme="minorHAnsi"/>
          <w:sz w:val="22"/>
        </w:rPr>
      </w:pPr>
    </w:p>
    <w:p w14:paraId="7A3644A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@copyright{}</w:t>
      </w:r>
    </w:p>
    <w:p w14:paraId="0EF4A153" w14:textId="77777777" w:rsidR="00425AAE" w:rsidRPr="006672E4" w:rsidRDefault="00425AAE" w:rsidP="00C27E8E">
      <w:pPr>
        <w:spacing w:after="0"/>
        <w:rPr>
          <w:rFonts w:asciiTheme="minorHAnsi" w:hAnsiTheme="minorHAnsi"/>
          <w:sz w:val="22"/>
        </w:rPr>
      </w:pPr>
    </w:p>
    <w:p w14:paraId="59DD9AEF"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&amp;copy;)'; my $holder = $ENV{UPDATE_COPYRIGHT_HOLDER}; $holder </w:t>
      </w:r>
    </w:p>
    <w:p w14:paraId="258D9BFE" w14:textId="77777777" w:rsidR="00425AAE" w:rsidRPr="006672E4" w:rsidRDefault="00425AAE" w:rsidP="00C27E8E">
      <w:pPr>
        <w:spacing w:after="0"/>
        <w:rPr>
          <w:rFonts w:asciiTheme="minorHAnsi" w:hAnsiTheme="minorHAnsi"/>
          <w:sz w:val="22"/>
        </w:rPr>
      </w:pPr>
    </w:p>
    <w:p w14:paraId="44A61898" w14:textId="77777777" w:rsidR="00425AAE" w:rsidRPr="006672E4" w:rsidRDefault="00425AAE" w:rsidP="00C27E8E">
      <w:pPr>
        <w:spacing w:after="0"/>
        <w:rPr>
          <w:rFonts w:asciiTheme="minorHAnsi" w:hAnsiTheme="minorHAnsi"/>
          <w:sz w:val="22"/>
        </w:rPr>
      </w:pPr>
    </w:p>
    <w:p w14:paraId="330A5756" w14:textId="77777777" w:rsidR="00425AAE" w:rsidRPr="006672E4" w:rsidRDefault="00425AAE" w:rsidP="00C27E8E">
      <w:pPr>
        <w:spacing w:after="0"/>
        <w:rPr>
          <w:rFonts w:asciiTheme="minorHAnsi" w:hAnsiTheme="minorHAnsi"/>
          <w:sz w:val="22"/>
        </w:rPr>
      </w:pPr>
    </w:p>
    <w:p w14:paraId="2EC54919"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'Free Software Foundation, Inc.'; my $prefix_max = 5; my $margin = $ENV{UPDATE_COPYRIGHT_MAX_LINE_LENGTH}; !$margin </w:t>
      </w:r>
    </w:p>
    <w:p w14:paraId="6192092A" w14:textId="77777777" w:rsidR="00425AAE" w:rsidRPr="006672E4" w:rsidRDefault="00425AAE" w:rsidP="00C27E8E">
      <w:pPr>
        <w:spacing w:after="0"/>
        <w:rPr>
          <w:rFonts w:asciiTheme="minorHAnsi" w:hAnsiTheme="minorHAnsi"/>
          <w:sz w:val="22"/>
        </w:rPr>
      </w:pPr>
    </w:p>
    <w:p w14:paraId="3A767C3B" w14:textId="77777777" w:rsidR="00425AAE" w:rsidRPr="006672E4" w:rsidRDefault="00425AAE" w:rsidP="00C27E8E">
      <w:pPr>
        <w:spacing w:after="0"/>
        <w:rPr>
          <w:rFonts w:asciiTheme="minorHAnsi" w:hAnsiTheme="minorHAnsi"/>
          <w:sz w:val="22"/>
        </w:rPr>
      </w:pPr>
    </w:p>
    <w:p w14:paraId="6E88B374" w14:textId="77777777" w:rsidR="00425AAE" w:rsidRPr="006672E4" w:rsidRDefault="00425AAE" w:rsidP="00C27E8E">
      <w:pPr>
        <w:spacing w:after="0"/>
        <w:rPr>
          <w:rFonts w:asciiTheme="minorHAnsi" w:hAnsiTheme="minorHAnsi"/>
          <w:sz w:val="22"/>
        </w:rPr>
      </w:pPr>
    </w:p>
    <w:p w14:paraId="0D59690C"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$margin !~ m/^\d+$/   and $margin = 72;</w:t>
      </w:r>
    </w:p>
    <w:p w14:paraId="3A1FA73C" w14:textId="77777777" w:rsidR="00425AAE" w:rsidRPr="006672E4" w:rsidRDefault="00425AAE" w:rsidP="00C27E8E">
      <w:pPr>
        <w:spacing w:after="0"/>
        <w:rPr>
          <w:rFonts w:asciiTheme="minorHAnsi" w:hAnsiTheme="minorHAnsi"/>
          <w:sz w:val="22"/>
        </w:rPr>
      </w:pPr>
    </w:p>
    <w:p w14:paraId="6B5F734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my $tab_width = 8;</w:t>
      </w:r>
    </w:p>
    <w:p w14:paraId="47D63366" w14:textId="77777777" w:rsidR="00425AAE" w:rsidRPr="006672E4" w:rsidRDefault="00425AAE" w:rsidP="00C27E8E">
      <w:pPr>
        <w:spacing w:after="0"/>
        <w:rPr>
          <w:rFonts w:asciiTheme="minorHAnsi" w:hAnsiTheme="minorHAnsi"/>
          <w:sz w:val="22"/>
        </w:rPr>
      </w:pPr>
    </w:p>
    <w:p w14:paraId="7F7EAA5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my $this_year = $ENV{UPDATE_COPYRIGHT_YEAR}; if (!$this_year </w:t>
      </w:r>
    </w:p>
    <w:p w14:paraId="3959C717" w14:textId="77777777" w:rsidR="00425AAE" w:rsidRPr="006672E4" w:rsidRDefault="00425AAE" w:rsidP="00C27E8E">
      <w:pPr>
        <w:spacing w:after="0"/>
        <w:rPr>
          <w:rFonts w:asciiTheme="minorHAnsi" w:hAnsiTheme="minorHAnsi"/>
          <w:sz w:val="22"/>
        </w:rPr>
      </w:pPr>
    </w:p>
    <w:p w14:paraId="44377E05" w14:textId="77777777" w:rsidR="00425AAE" w:rsidRPr="006672E4" w:rsidRDefault="00425AAE" w:rsidP="00C27E8E">
      <w:pPr>
        <w:spacing w:after="0"/>
        <w:rPr>
          <w:rFonts w:asciiTheme="minorHAnsi" w:hAnsiTheme="minorHAnsi"/>
          <w:sz w:val="22"/>
        </w:rPr>
      </w:pPr>
    </w:p>
    <w:p w14:paraId="1FEA564B" w14:textId="77777777" w:rsidR="00425AAE" w:rsidRPr="006672E4" w:rsidRDefault="00425AAE" w:rsidP="00C27E8E">
      <w:pPr>
        <w:spacing w:after="0"/>
        <w:rPr>
          <w:rFonts w:asciiTheme="minorHAnsi" w:hAnsiTheme="minorHAnsi"/>
          <w:sz w:val="22"/>
        </w:rPr>
      </w:pPr>
    </w:p>
    <w:p w14:paraId="7BFD31DE"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$this_year !~ m/^\d{4}$/)   {     my ($sec, $min, $hour, $mday, $month, $year) = localtime (time ());     $this_year = $year + 1900;   }</w:t>
      </w:r>
    </w:p>
    <w:p w14:paraId="3B6EFB73" w14:textId="77777777" w:rsidR="00425AAE" w:rsidRPr="006672E4" w:rsidRDefault="00425AAE" w:rsidP="00C27E8E">
      <w:pPr>
        <w:spacing w:after="0"/>
        <w:rPr>
          <w:rFonts w:asciiTheme="minorHAnsi" w:hAnsiTheme="minorHAnsi"/>
          <w:sz w:val="22"/>
        </w:rPr>
      </w:pPr>
    </w:p>
    <w:p w14:paraId="2BB1308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Unless the file consistently uses "\r\n" as the EOL, use "\n" instead. my $eol = /(?:^</w:t>
      </w:r>
    </w:p>
    <w:p w14:paraId="479FD5BB" w14:textId="77777777" w:rsidR="00425AAE" w:rsidRPr="006672E4" w:rsidRDefault="00425AAE" w:rsidP="00C27E8E">
      <w:pPr>
        <w:spacing w:after="0"/>
        <w:rPr>
          <w:rFonts w:asciiTheme="minorHAnsi" w:hAnsiTheme="minorHAnsi"/>
          <w:sz w:val="22"/>
        </w:rPr>
      </w:pPr>
    </w:p>
    <w:p w14:paraId="59D7383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[^\r])\n/ ? "\n" : "\r\n";</w:t>
      </w:r>
    </w:p>
    <w:p w14:paraId="30950C59" w14:textId="77777777" w:rsidR="00425AAE" w:rsidRPr="006672E4" w:rsidRDefault="00425AAE" w:rsidP="00C27E8E">
      <w:pPr>
        <w:spacing w:after="0"/>
        <w:rPr>
          <w:rFonts w:asciiTheme="minorHAnsi" w:hAnsiTheme="minorHAnsi"/>
          <w:sz w:val="22"/>
        </w:rPr>
      </w:pPr>
    </w:p>
    <w:p w14:paraId="61076ECC"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my $leading; my $prefix; my $ws_re; my $stmt_re; while (/(^</w:t>
      </w:r>
    </w:p>
    <w:p w14:paraId="75327859" w14:textId="77777777" w:rsidR="00425AAE" w:rsidRPr="006672E4" w:rsidRDefault="00425AAE" w:rsidP="00C27E8E">
      <w:pPr>
        <w:spacing w:after="0"/>
        <w:rPr>
          <w:rFonts w:asciiTheme="minorHAnsi" w:hAnsiTheme="minorHAnsi"/>
          <w:sz w:val="22"/>
        </w:rPr>
      </w:pPr>
    </w:p>
    <w:p w14:paraId="2C3FF248"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lastRenderedPageBreak/>
        <w:t>\n)(.{0,$prefix_max})$copyright_re/g)   {     $leading = "$1$2";     $prefix = $2;     if ($prefix =~ /^(\s*\/)\*(\s*)$/)       {         $prefix =~ s,/, ,;         my $prefix_ws = $prefix;         $prefix_ws =~ s/\*/ /; # Only whitespace.         if (/\G(?:[^*\n]</w:t>
      </w:r>
    </w:p>
    <w:p w14:paraId="2C3E890D" w14:textId="77777777" w:rsidR="00425AAE" w:rsidRPr="006672E4" w:rsidRDefault="00425AAE" w:rsidP="00C27E8E">
      <w:pPr>
        <w:spacing w:after="0"/>
        <w:rPr>
          <w:rFonts w:asciiTheme="minorHAnsi" w:hAnsiTheme="minorHAnsi"/>
          <w:sz w:val="22"/>
        </w:rPr>
      </w:pPr>
    </w:p>
    <w:p w14:paraId="761C89D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\*[^\/\n])*\*?\n$prefix_ws/)           {             $prefix = $prefix_ws;           }       }     $ws_re = '[ \t\r\f]'; # \s without \n     $ws_re =       "(?:$ws_re*(?:$ws_re</w:t>
      </w:r>
    </w:p>
    <w:p w14:paraId="3FE1004E" w14:textId="77777777" w:rsidR="00425AAE" w:rsidRPr="006672E4" w:rsidRDefault="00425AAE" w:rsidP="00C27E8E">
      <w:pPr>
        <w:spacing w:after="0"/>
        <w:rPr>
          <w:rFonts w:asciiTheme="minorHAnsi" w:hAnsiTheme="minorHAnsi"/>
          <w:sz w:val="22"/>
        </w:rPr>
      </w:pPr>
    </w:p>
    <w:p w14:paraId="35D58C4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\\n" . quotemeta($prefix) . ")$ws_re*)";     my $holder_re = $holder;     $holder_re =~ s/\s/$ws_re/g;     my $stmt_remainder_re =       "(?:$ws_re$circle_c_re)?"       . "$ws_re(?:(?:\\d\\d)?\\d\\d(?:,$ws_re?</w:t>
      </w:r>
    </w:p>
    <w:p w14:paraId="5C732E66" w14:textId="77777777" w:rsidR="00425AAE" w:rsidRPr="006672E4" w:rsidRDefault="00425AAE" w:rsidP="00C27E8E">
      <w:pPr>
        <w:spacing w:after="0"/>
        <w:rPr>
          <w:rFonts w:asciiTheme="minorHAnsi" w:hAnsiTheme="minorHAnsi"/>
          <w:sz w:val="22"/>
        </w:rPr>
      </w:pPr>
    </w:p>
    <w:p w14:paraId="49C7D825"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 "((?:\\d\\d)?\\d\\d)$ws_re$holder_re";     if (/\G$stmt_remainder_re/)       {         $stmt_re =           quotemeta($leading) . "($copyright_re$stmt_remainder_re)";         last;       }   } if (defined $stmt_re)   {     /$stmt_re/ or die; # Should never die.     my $stmt = $1;     my $final_year_orig = $2;</w:t>
      </w:r>
    </w:p>
    <w:p w14:paraId="12BBDC29" w14:textId="77777777" w:rsidR="00425AAE" w:rsidRPr="006672E4" w:rsidRDefault="00425AAE" w:rsidP="00C27E8E">
      <w:pPr>
        <w:spacing w:after="0"/>
        <w:rPr>
          <w:rFonts w:asciiTheme="minorHAnsi" w:hAnsiTheme="minorHAnsi"/>
          <w:sz w:val="22"/>
        </w:rPr>
      </w:pPr>
    </w:p>
    <w:p w14:paraId="4BF9C6C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 Handle two-digit year numbers like "98" and "99".     my $final_year = $final_year_orig;     $final_year &lt;= 99       and $final_year += 1900;</w:t>
      </w:r>
    </w:p>
    <w:p w14:paraId="484B3E0C" w14:textId="77777777" w:rsidR="00425AAE" w:rsidRPr="006672E4" w:rsidRDefault="00425AAE" w:rsidP="00C27E8E">
      <w:pPr>
        <w:spacing w:after="0"/>
        <w:rPr>
          <w:rFonts w:asciiTheme="minorHAnsi" w:hAnsiTheme="minorHAnsi"/>
          <w:sz w:val="22"/>
        </w:rPr>
      </w:pPr>
    </w:p>
    <w:p w14:paraId="09981AF8"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if ($final_year != $this_year)       {         # Update the year.         $stmt =~ s/$final_year_orig/$final_year, $this_year/;       }     if ($final_year != $this_year </w:t>
      </w:r>
    </w:p>
    <w:p w14:paraId="2B4F4FF2" w14:textId="77777777" w:rsidR="00425AAE" w:rsidRPr="006672E4" w:rsidRDefault="00425AAE" w:rsidP="00C27E8E">
      <w:pPr>
        <w:spacing w:after="0"/>
        <w:rPr>
          <w:rFonts w:asciiTheme="minorHAnsi" w:hAnsiTheme="minorHAnsi"/>
          <w:sz w:val="22"/>
        </w:rPr>
      </w:pPr>
    </w:p>
    <w:p w14:paraId="1CBAC511" w14:textId="77777777" w:rsidR="00425AAE" w:rsidRPr="006672E4" w:rsidRDefault="00425AAE" w:rsidP="00C27E8E">
      <w:pPr>
        <w:spacing w:after="0"/>
        <w:rPr>
          <w:rFonts w:asciiTheme="minorHAnsi" w:hAnsiTheme="minorHAnsi"/>
          <w:sz w:val="22"/>
        </w:rPr>
      </w:pPr>
    </w:p>
    <w:p w14:paraId="4426E1F6" w14:textId="77777777" w:rsidR="00425AAE" w:rsidRPr="006672E4" w:rsidRDefault="00425AAE" w:rsidP="00C27E8E">
      <w:pPr>
        <w:spacing w:after="0"/>
        <w:rPr>
          <w:rFonts w:asciiTheme="minorHAnsi" w:hAnsiTheme="minorHAnsi"/>
          <w:sz w:val="22"/>
        </w:rPr>
      </w:pPr>
    </w:p>
    <w:p w14:paraId="22B76A78"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$ENV{'UPDATE_COPYRIGHT_FORCE'})       {         # Normalize all whitespace including newline-prefix sequences.         $stmt =~ s/$ws_re/ /g;</w:t>
      </w:r>
    </w:p>
    <w:p w14:paraId="717C37BC" w14:textId="77777777" w:rsidR="00425AAE" w:rsidRPr="006672E4" w:rsidRDefault="00425AAE" w:rsidP="00C27E8E">
      <w:pPr>
        <w:spacing w:after="0"/>
        <w:rPr>
          <w:rFonts w:asciiTheme="minorHAnsi" w:hAnsiTheme="minorHAnsi"/>
          <w:sz w:val="22"/>
        </w:rPr>
      </w:pPr>
    </w:p>
    <w:p w14:paraId="457325B3"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 Put spaces after commas.         $stmt =~ s/, ?/, /g;</w:t>
      </w:r>
    </w:p>
    <w:p w14:paraId="6D7A2E59" w14:textId="77777777" w:rsidR="00425AAE" w:rsidRPr="006672E4" w:rsidRDefault="00425AAE" w:rsidP="00C27E8E">
      <w:pPr>
        <w:spacing w:after="0"/>
        <w:rPr>
          <w:rFonts w:asciiTheme="minorHAnsi" w:hAnsiTheme="minorHAnsi"/>
          <w:sz w:val="22"/>
        </w:rPr>
      </w:pPr>
    </w:p>
    <w:p w14:paraId="035102DF"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 Convert 2-digit to 4-digit years.         $stmt =~ s/(\b\d\d\b)/19$1/g;</w:t>
      </w:r>
    </w:p>
    <w:p w14:paraId="55E7E646" w14:textId="77777777" w:rsidR="00425AAE" w:rsidRPr="006672E4" w:rsidRDefault="00425AAE" w:rsidP="00C27E8E">
      <w:pPr>
        <w:spacing w:after="0"/>
        <w:rPr>
          <w:rFonts w:asciiTheme="minorHAnsi" w:hAnsiTheme="minorHAnsi"/>
          <w:sz w:val="22"/>
        </w:rPr>
      </w:pPr>
    </w:p>
    <w:p w14:paraId="3C79ED4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 Make the use of intervals consistent.         if (!$ENV{UPDATE_COPYRIGHT_USE_INTERVALS})           {             $stmt =~ s/(\d{4})-(\d{4})/join(', ', $1..$2)/eg;           }         else           {             $stmt =~               s/                 (\d{4})                 (?:                   (,\ </w:t>
      </w:r>
    </w:p>
    <w:p w14:paraId="2C9102E8" w14:textId="77777777" w:rsidR="00425AAE" w:rsidRPr="006672E4" w:rsidRDefault="00425AAE" w:rsidP="00C27E8E">
      <w:pPr>
        <w:spacing w:after="0"/>
        <w:rPr>
          <w:rFonts w:asciiTheme="minorHAnsi" w:hAnsiTheme="minorHAnsi"/>
          <w:sz w:val="22"/>
        </w:rPr>
      </w:pPr>
    </w:p>
    <w:p w14:paraId="52293BA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                     if    ($2 eq '-') { '\d{4}'; }                     elsif (!$3)       { $1 + 1;  }                     else              { $3 + 1;  }                   }))                 )+               /$1-$3/gx;</w:t>
      </w:r>
    </w:p>
    <w:p w14:paraId="12E22015" w14:textId="77777777" w:rsidR="00425AAE" w:rsidRPr="006672E4" w:rsidRDefault="00425AAE" w:rsidP="00C27E8E">
      <w:pPr>
        <w:spacing w:after="0"/>
        <w:rPr>
          <w:rFonts w:asciiTheme="minorHAnsi" w:hAnsiTheme="minorHAnsi"/>
          <w:sz w:val="22"/>
        </w:rPr>
      </w:pPr>
    </w:p>
    <w:p w14:paraId="07F571C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 When it's 2, emit a single range encompassing all year numbers.             $ENV{UPDATE_COPYRIGHT_USE_INTERVALS} == 2               and $stmt =~ s/\b(\d{4})\b.*\b(\d{4})\b/$1-$2/;           }</w:t>
      </w:r>
    </w:p>
    <w:p w14:paraId="6E1A1F27" w14:textId="77777777" w:rsidR="00425AAE" w:rsidRPr="006672E4" w:rsidRDefault="00425AAE" w:rsidP="00C27E8E">
      <w:pPr>
        <w:spacing w:after="0"/>
        <w:rPr>
          <w:rFonts w:asciiTheme="minorHAnsi" w:hAnsiTheme="minorHAnsi"/>
          <w:sz w:val="22"/>
        </w:rPr>
      </w:pPr>
    </w:p>
    <w:p w14:paraId="7B2A08C9"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 Format within margin.         my $stmt_wrapped;         my $text_margin = $margin - length($prefix);         if ($prefix =~ /^(\t+)/)           {             $text_margin -= length($1) * ($tab_width - 1);           }         while (length $stmt)           {             if (($stmt =~ s/^(.{1,$text_margin})(?: </w:t>
      </w:r>
    </w:p>
    <w:p w14:paraId="169FFD56" w14:textId="77777777" w:rsidR="00425AAE" w:rsidRPr="006672E4" w:rsidRDefault="00425AAE" w:rsidP="00C27E8E">
      <w:pPr>
        <w:spacing w:after="0"/>
        <w:rPr>
          <w:rFonts w:asciiTheme="minorHAnsi" w:hAnsiTheme="minorHAnsi"/>
          <w:sz w:val="22"/>
        </w:rPr>
      </w:pPr>
    </w:p>
    <w:p w14:paraId="12C6788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w:t>
      </w:r>
    </w:p>
    <w:p w14:paraId="630A93EE" w14:textId="77777777" w:rsidR="00425AAE" w:rsidRPr="006672E4" w:rsidRDefault="00425AAE" w:rsidP="00C27E8E">
      <w:pPr>
        <w:spacing w:after="0"/>
        <w:rPr>
          <w:rFonts w:asciiTheme="minorHAnsi" w:hAnsiTheme="minorHAnsi"/>
          <w:sz w:val="22"/>
        </w:rPr>
      </w:pPr>
    </w:p>
    <w:p w14:paraId="27D9F6D7" w14:textId="77777777" w:rsidR="00425AAE" w:rsidRPr="006672E4" w:rsidRDefault="00425AAE" w:rsidP="00C27E8E">
      <w:pPr>
        <w:spacing w:after="0"/>
        <w:rPr>
          <w:rFonts w:asciiTheme="minorHAnsi" w:hAnsiTheme="minorHAnsi"/>
          <w:sz w:val="22"/>
        </w:rPr>
      </w:pPr>
    </w:p>
    <w:p w14:paraId="6FDF66BA" w14:textId="77777777" w:rsidR="00425AAE" w:rsidRPr="006672E4" w:rsidRDefault="00425AAE" w:rsidP="00C27E8E">
      <w:pPr>
        <w:spacing w:after="0"/>
        <w:rPr>
          <w:rFonts w:asciiTheme="minorHAnsi" w:hAnsiTheme="minorHAnsi"/>
          <w:sz w:val="22"/>
        </w:rPr>
      </w:pPr>
    </w:p>
    <w:p w14:paraId="6874D87E"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lastRenderedPageBreak/>
        <w:t xml:space="preserve"> ($stmt =~ s/^([\S]+)(?: </w:t>
      </w:r>
    </w:p>
    <w:p w14:paraId="65A23B67" w14:textId="77777777" w:rsidR="00425AAE" w:rsidRPr="006672E4" w:rsidRDefault="00425AAE" w:rsidP="00C27E8E">
      <w:pPr>
        <w:spacing w:after="0"/>
        <w:rPr>
          <w:rFonts w:asciiTheme="minorHAnsi" w:hAnsiTheme="minorHAnsi"/>
          <w:sz w:val="22"/>
        </w:rPr>
      </w:pPr>
    </w:p>
    <w:p w14:paraId="1BCDD242"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                 my $line = $1;                 $stmt_wrapped .= $stmt_wrapped ? "$eol$prefix" : $leading;                 $stmt_wrapped .= $line;               }             else               {                 # Should be unreachable, but we don't want an infinite                 # loop if it can be reached.                 die;               }           }</w:t>
      </w:r>
    </w:p>
    <w:p w14:paraId="420800C6" w14:textId="77777777" w:rsidR="00425AAE" w:rsidRPr="006672E4" w:rsidRDefault="00425AAE" w:rsidP="00C27E8E">
      <w:pPr>
        <w:spacing w:after="0"/>
        <w:rPr>
          <w:rFonts w:asciiTheme="minorHAnsi" w:hAnsiTheme="minorHAnsi"/>
          <w:sz w:val="22"/>
        </w:rPr>
      </w:pPr>
    </w:p>
    <w:p w14:paraId="48127AC1"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xml:space="preserve">        # Replace the old copyright statement.         s/$stmt_re/$stmt_wrapped/;       }   } else   {     print STDERR "$ARGV: warning: copyright statement not found\n";   }</w:t>
      </w:r>
    </w:p>
    <w:p w14:paraId="07FC1B41" w14:textId="77777777" w:rsidR="00425AAE" w:rsidRPr="006672E4" w:rsidRDefault="00425AAE" w:rsidP="00C27E8E">
      <w:pPr>
        <w:spacing w:after="0"/>
        <w:rPr>
          <w:rFonts w:asciiTheme="minorHAnsi" w:hAnsiTheme="minorHAnsi"/>
          <w:sz w:val="22"/>
        </w:rPr>
      </w:pPr>
    </w:p>
    <w:p w14:paraId="6DAE379F"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Local variables: # mode: perl # indent-tabs-mode: nil # eval: (add-hook 'write-file-hooks 'time-stamp) # time-stamp-start: "my $VERSION = '" # time-stamp-format: "%:y-%02m-%02d.%02H:%02M" # time-stamp-time-zone: "UTC" # time-stamp-end: "'; # UTC" # End: [END FILE=gdb-7.7.1+dfsg/gdb/gnulib/import/extra/update-copyright]</w:t>
      </w:r>
    </w:p>
    <w:p w14:paraId="4F98B2A4" w14:textId="77777777" w:rsidR="00425AAE" w:rsidRPr="006672E4" w:rsidRDefault="00425AAE" w:rsidP="00C27E8E">
      <w:pPr>
        <w:spacing w:after="0"/>
        <w:rPr>
          <w:rFonts w:asciiTheme="minorHAnsi" w:hAnsiTheme="minorHAnsi"/>
          <w:sz w:val="22"/>
        </w:rPr>
      </w:pPr>
    </w:p>
    <w:p w14:paraId="300A1C5D" w14:textId="77777777" w:rsidR="00425AAE" w:rsidRDefault="00425AAE" w:rsidP="000727EF">
      <w:pPr>
        <w:pStyle w:val="Heading2"/>
      </w:pPr>
      <w:r>
        <w:t xml:space="preserve"> </w:t>
      </w:r>
      <w:bookmarkStart w:id="174" w:name="_Toc399937992"/>
      <w:r>
        <w:t>gdbm (version 1.8.3):</w:t>
      </w:r>
      <w:bookmarkEnd w:id="174"/>
    </w:p>
    <w:p w14:paraId="0EEEED03" w14:textId="77777777" w:rsidR="00425AAE" w:rsidRDefault="00425AAE" w:rsidP="000727EF">
      <w:pPr>
        <w:pStyle w:val="Heading3"/>
      </w:pPr>
      <w:r>
        <w:t>gdbm-1.8.3/debian/copyright:</w:t>
      </w:r>
    </w:p>
    <w:p w14:paraId="7F073BAA" w14:textId="77777777" w:rsidR="00425AAE" w:rsidRDefault="00425AAE">
      <w:r>
        <w:t>[BEGIN FILE=gdbm-1.8.3/debian/copyright] This is Debian GNU's prepackaged version of the FSF's GNU DBM library.</w:t>
      </w:r>
    </w:p>
    <w:p w14:paraId="5388F612" w14:textId="77777777" w:rsidR="00425AAE" w:rsidRDefault="00425AAE">
      <w:r>
        <w:t>This package was put together by James Troup &lt;james@nocrew.org&gt; from the GNU sources:</w:t>
      </w:r>
    </w:p>
    <w:p w14:paraId="4855008F" w14:textId="77777777" w:rsidR="00425AAE" w:rsidRDefault="00425AAE">
      <w:r>
        <w:tab/>
        <w:t>ftp://ftp.gnu.org/pub/gnu/gdbm/gdbm-1.8.3.tar.gz</w:t>
      </w:r>
    </w:p>
    <w:p w14:paraId="000336A2" w14:textId="77777777" w:rsidR="00425AAE" w:rsidRDefault="00425AAE">
      <w:r>
        <w:t>It was previosly maintained by Ray Dassen &lt;jdassen@wi.LeidenUniv.nl&gt;, Mark W. Eichin &lt;eichin@kitten.gen.ma.us&gt; and Christoph Lameter &lt;clameter@debian.org&gt;.</w:t>
      </w:r>
    </w:p>
    <w:p w14:paraId="16539FAC" w14:textId="77777777" w:rsidR="00425AAE" w:rsidRDefault="00425AAE">
      <w:r>
        <w:t>Program Copyright 1990, 1991, 1993 (C) Free Software Foundation, Inc. Modifications for Debian GNU Copyright (C) 1995 Ray Dassen. Modifications for Debian GNU Copyright (C) 1996, 1997 Mark Eichin                                                       and Christoph Lameter. Modifications for Debian GNU Copyright (C) 1998-2006 James Troup.</w:t>
      </w:r>
    </w:p>
    <w:p w14:paraId="21215384" w14:textId="77777777" w:rsidR="00425AAE" w:rsidRDefault="00425AAE">
      <w:r>
        <w:t>This program is free software; you can redistribute it and/or modify it under the terms of the GNU General Public License as published by the Free Software Foundation; either version 2, or (at your option) any later version.</w:t>
      </w:r>
    </w:p>
    <w:p w14:paraId="168DC1F0"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5755E140" w14:textId="77777777" w:rsidR="00425AAE" w:rsidRDefault="00425AAE">
      <w:r>
        <w:t>You should have received a copy of the GNU General Public License with your Debian GNU system, in /usr/share/common-licenses/GPL-2, or with the Debian GNU gdbm source package as the file COPYING. If not, write to the Free Software Foundation, Inc., 51 Franklin St, Fifth Floor,  Boston, MA 02110-1301, USA.</w:t>
      </w:r>
    </w:p>
    <w:p w14:paraId="14AF3A45" w14:textId="77777777" w:rsidR="00425AAE" w:rsidRDefault="00425AAE">
      <w:r>
        <w:t>Manual (gdbm.info) Copyright (C) 1989-1999 Free Software Foundation, Inc.</w:t>
      </w:r>
    </w:p>
    <w:p w14:paraId="215B14FA" w14:textId="77777777" w:rsidR="00425AAE" w:rsidRDefault="00425AAE">
      <w:r>
        <w:t>Permission is granted to make and distribute verbatim copies of this manual provided the copyright notice and this permission notice are preserved on all copies.</w:t>
      </w:r>
    </w:p>
    <w:p w14:paraId="3E407F3B" w14:textId="77777777" w:rsidR="00425AAE" w:rsidRDefault="00425AAE">
      <w:r>
        <w:lastRenderedPageBreak/>
        <w:t>Permission is granted to process this file through TeX and print the results, provided the printed document carries copying permission notice identical to this one except for the removal of this paragraph (this paragraph not being relevant to the printed manual).</w:t>
      </w:r>
    </w:p>
    <w:p w14:paraId="4B5DCE0E" w14:textId="77777777" w:rsidR="00425AAE" w:rsidRDefault="00425AAE">
      <w:r>
        <w:t>Permission is granted to copy and distribute modified versions of this manual under the conditions for verbatim copying, provided that the entire resulting derived work is distributed under the terms of a permission notice identical to this one.</w:t>
      </w:r>
    </w:p>
    <w:p w14:paraId="68B6BDD5" w14:textId="77777777" w:rsidR="00425AAE" w:rsidRDefault="00425AAE">
      <w:r>
        <w:t>Permission is granted to copy and distribute translations of this manual into another language, under the above conditions for modified versions, except that this permission notice may be stated in a translation approved by the Foundation. [END FILE=gdbm-1.8.3/debian/copyright]</w:t>
      </w:r>
    </w:p>
    <w:p w14:paraId="459D90E9" w14:textId="77777777" w:rsidR="00425AAE" w:rsidRDefault="00425AAE" w:rsidP="000727EF">
      <w:pPr>
        <w:pStyle w:val="Heading2"/>
      </w:pPr>
      <w:r>
        <w:t xml:space="preserve"> </w:t>
      </w:r>
      <w:bookmarkStart w:id="175" w:name="_Toc399937993"/>
      <w:r>
        <w:t>geoip (version 1.6.2):</w:t>
      </w:r>
      <w:bookmarkEnd w:id="175"/>
    </w:p>
    <w:p w14:paraId="48CD1023" w14:textId="77777777" w:rsidR="00425AAE" w:rsidRDefault="00425AAE" w:rsidP="000727EF">
      <w:pPr>
        <w:pStyle w:val="Heading3"/>
      </w:pPr>
      <w:r>
        <w:t>geoip-1.6.2/debian/copyright:</w:t>
      </w:r>
    </w:p>
    <w:p w14:paraId="7DF0F237" w14:textId="77777777" w:rsidR="00425AAE" w:rsidRDefault="00425AAE">
      <w:r>
        <w:t>[BEGIN FILE=geoip-1.6.2/debian/copyright] This package was debianized by Marek Habersack &lt;grendel@debian.org&gt; on Mon, 11 Nov 2002 19:25:35 +0100. This file has been changed on Wed, 19 Dec 2007 20:55:00 +0100 from Patrick MatthÃ¤i &lt;pmatthaei@debian.org&gt;.</w:t>
      </w:r>
    </w:p>
    <w:p w14:paraId="1F893094" w14:textId="77777777" w:rsidR="00425AAE" w:rsidRDefault="00425AAE">
      <w:r>
        <w:t>It was downloaded from http://www.maxmind.com/download/geoip/api/c/</w:t>
      </w:r>
    </w:p>
    <w:p w14:paraId="6D195656" w14:textId="77777777" w:rsidR="00425AAE" w:rsidRDefault="00425AAE">
      <w:r>
        <w:t>Here you can get the databases: http://geolite.maxmind.com/download/geoip/database/</w:t>
      </w:r>
    </w:p>
    <w:p w14:paraId="00120068" w14:textId="77777777" w:rsidR="00425AAE" w:rsidRDefault="00425AAE">
      <w:r>
        <w:t>Upstream Author: T.J. Mather &lt;tjmather@maxmind.com&gt;</w:t>
      </w:r>
    </w:p>
    <w:p w14:paraId="4DA63D45" w14:textId="77777777" w:rsidR="00425AAE" w:rsidRDefault="00425AAE">
      <w:r>
        <w:t>Copyright: (C) 2007 MaxMind LLC</w:t>
      </w:r>
    </w:p>
    <w:p w14:paraId="7D894F57" w14:textId="77777777" w:rsidR="00425AAE" w:rsidRDefault="00425AAE">
      <w:r>
        <w:t xml:space="preserve"> License (debian/src/geoip-csv-to-dat.cpp):     Copyright (c) 2009 Kalle Olavi Niemitalo.</w:t>
      </w:r>
    </w:p>
    <w:p w14:paraId="17B5AAD4" w14:textId="77777777" w:rsidR="00425AAE" w:rsidRDefault="00425AAE">
      <w:r>
        <w:t xml:space="preserve">    Permission to use, copy, modify, and/or distribute this software for any     purpose with or without fee is hereby granted, provided that the above     copyright notice and this permission notice appear in all copies.</w:t>
      </w:r>
    </w:p>
    <w:p w14:paraId="2F6741FC" w14:textId="77777777" w:rsidR="00425AAE" w:rsidRDefault="00425AAE">
      <w:r>
        <w:t xml:space="preserve">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275B3884" w14:textId="77777777" w:rsidR="00425AAE" w:rsidRDefault="00425AAE">
      <w:r>
        <w:t xml:space="preserve"> License (data/GeoIP.dat):</w:t>
      </w:r>
    </w:p>
    <w:p w14:paraId="7193DCDE" w14:textId="77777777" w:rsidR="00425AAE" w:rsidRDefault="00425AAE">
      <w:r>
        <w:t xml:space="preserve">    OPEN DATA LICENSE</w:t>
      </w:r>
    </w:p>
    <w:p w14:paraId="508D2456" w14:textId="77777777" w:rsidR="00425AAE" w:rsidRDefault="00425AAE">
      <w:r>
        <w:t xml:space="preserve">    All advertising materials and documentation mentioning features or use of     this database must display the following acknowledgment:     This product includes GeoLite data created by MaxMind, available from     http://maxmind.com/</w:t>
      </w:r>
    </w:p>
    <w:p w14:paraId="51B7E277" w14:textId="77777777" w:rsidR="00425AAE" w:rsidRDefault="00425AAE">
      <w:r>
        <w:t xml:space="preserve">    Redistribution and use with or without modification, are permitted provided     that the following conditions are met:     1. Redistributions must retain the above copyright notice, this list of     conditions and the following disclaimer in the documentation and/or other     materials provided with the distribution.     2. All advertising materials and </w:t>
      </w:r>
      <w:r>
        <w:lastRenderedPageBreak/>
        <w:t>documentation mentioning features or use of     this database must display the following acknowledgement:     This product includes GeoLite data created by MaxMind, available from     http://maxmind.com/     3. MaxMind may not be used to endorse or promote products derived from this     database without specific prior written permission.</w:t>
      </w:r>
    </w:p>
    <w:p w14:paraId="1677C64D" w14:textId="77777777" w:rsidR="00425AAE" w:rsidRDefault="00425AAE">
      <w:r>
        <w:t xml:space="preserve">    THIS DATABASE IS PROVIDED BY MAXMIND, INC ``AS IS'' AND ANY     EXPRESS OR IMPLIED WARRANTIES, INCLUDING, BUT NOT LIMITED TO, THE IMPLIED     WARRANTIES OF MERCHANTABILITY AND FITNESS FOR A PARTICULAR PURPOSE ARE     DISCLAIMED. IN NO EVENT SHALL MAXMIND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DATABASE, EVEN IF ADVISED OF THE POSSIBILITY OF SUCH DAMAGE.</w:t>
      </w:r>
    </w:p>
    <w:p w14:paraId="0BFF2E00" w14:textId="77777777" w:rsidR="00425AAE" w:rsidRDefault="00425AAE">
      <w:r>
        <w:t xml:space="preserve"> License (everything else):</w:t>
      </w:r>
    </w:p>
    <w:p w14:paraId="5794680D"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7368A172"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100693BE" w14:textId="77777777" w:rsidR="00425AAE" w:rsidRDefault="00425AAE">
      <w:r>
        <w:t xml:space="preserve">    You should have received a copy of the GNU Lesser General Public     License along with this library; if not, write to the Free Software     Foundation, Inc., 51 Franklin Street, Fifth Floor, Boston, MA     02110-1301 USA</w:t>
      </w:r>
    </w:p>
    <w:p w14:paraId="675EA747" w14:textId="77777777" w:rsidR="00425AAE" w:rsidRDefault="00425AAE">
      <w:r>
        <w:t>On Debian GNU/Linux systems, the complete text of the GNU Lesser General Public License can be found in `/usr/share/common-licenses/LGPL-2'.</w:t>
      </w:r>
    </w:p>
    <w:p w14:paraId="35444508" w14:textId="77777777" w:rsidR="00425AAE" w:rsidRDefault="00425AAE">
      <w:r>
        <w:t>The Debian packaging is Â© 2009-2010, Patrick MatthÃ¤i &lt;pmatthaei@debian.org&gt; and is licensed under the LGPL-2, see above. [END FILE=geoip-1.6.2/debian/copyright]</w:t>
      </w:r>
    </w:p>
    <w:p w14:paraId="17190F83" w14:textId="77777777" w:rsidR="00425AAE" w:rsidRDefault="00425AAE" w:rsidP="000727EF">
      <w:pPr>
        <w:pStyle w:val="Heading3"/>
      </w:pPr>
      <w:r>
        <w:t>geoip-1.6.2/LICENSE:</w:t>
      </w:r>
    </w:p>
    <w:p w14:paraId="3774D2A2" w14:textId="77777777" w:rsidR="00425AAE" w:rsidRDefault="00425AAE">
      <w:r>
        <w:t>[BEGIN FILE=geoip-1.6.2/LICENSE] There are two licenses, one for the C library software, and one for the GeoLite Country database.</w:t>
      </w:r>
    </w:p>
    <w:p w14:paraId="17C1539E" w14:textId="77777777" w:rsidR="00425AAE" w:rsidRDefault="00425AAE">
      <w:r>
        <w:t>While the core libGeoIP library is licensed under the LGPL, the libGeoIPUpdate library depends on base64.c, md5.c and types.h files which are licensed under the GPL v3.</w:t>
      </w:r>
    </w:p>
    <w:p w14:paraId="6EB181CD" w14:textId="77777777" w:rsidR="00425AAE" w:rsidRDefault="00425AAE">
      <w:r>
        <w:t>SOFTWARE LICENSE (libGeoIP library only)</w:t>
      </w:r>
    </w:p>
    <w:p w14:paraId="2ACD9886" w14:textId="77777777" w:rsidR="00425AAE" w:rsidRDefault="00425AAE">
      <w:r>
        <w:t>Copyright (C) 2013 MaxMind, Inc.</w:t>
      </w:r>
    </w:p>
    <w:p w14:paraId="2C611AAE" w14:textId="77777777" w:rsidR="00425AAE" w:rsidRDefault="00425AAE">
      <w:r>
        <w:t>This library is free software; you can redistribute it and/or modify it under the terms of the GNU Lesser General Public License as published by the Free Software Foundation; either version 2.1 of the License, or (at your option) any later version.</w:t>
      </w:r>
    </w:p>
    <w:p w14:paraId="2449626C" w14:textId="77777777" w:rsidR="00425AAE" w:rsidRDefault="00425AAE">
      <w:r>
        <w:t xml:space="preserve">This library is distributed in the hope that it will be useful, but WITHOUT ANY WARRANTY; without even the implied warranty of MERCHANTABILITY or FITNESS </w:t>
      </w:r>
      <w:r>
        <w:lastRenderedPageBreak/>
        <w:t>FOR A PARTICULAR PURPOSE. See the GNU Lesser General Public License for more details.</w:t>
      </w:r>
    </w:p>
    <w:p w14:paraId="2E51A194" w14:textId="77777777" w:rsidR="00425AAE" w:rsidRDefault="00425AAE">
      <w:r>
        <w:t>For a copy of the LGPL License, see the COPYING file.</w:t>
      </w:r>
    </w:p>
    <w:p w14:paraId="0CB0642A" w14:textId="77777777" w:rsidR="00425AAE" w:rsidRDefault="00425AAE">
      <w:r>
        <w:t>DATA LICENSE (GeoLite Country and City Databases)</w:t>
      </w:r>
    </w:p>
    <w:p w14:paraId="65FF57FA" w14:textId="77777777" w:rsidR="00425AAE" w:rsidRDefault="00425AAE">
      <w:r>
        <w:t>The GeoLite databases are distributed under the Creative Commons Attribution-ShareAlike 3.0 Unported License. The attribution  requirement may be met by including the following in all advertising and documentation mentioning features of or use of this database:</w:t>
      </w:r>
    </w:p>
    <w:p w14:paraId="0FDEFEEB" w14:textId="77777777" w:rsidR="00425AAE" w:rsidRDefault="00425AAE">
      <w:r>
        <w:t xml:space="preserve"> This product includes GeoLite data created by MaxMind, available from   &lt;a href=http://www.maxmind.com&gt;http://www.maxmind.com&lt;/a&gt;. [END FILE=geoip-1.6.2/LICENSE]</w:t>
      </w:r>
    </w:p>
    <w:p w14:paraId="78E642D4" w14:textId="77777777" w:rsidR="00425AAE" w:rsidRDefault="00425AAE" w:rsidP="000727EF">
      <w:pPr>
        <w:pStyle w:val="Heading2"/>
      </w:pPr>
      <w:r>
        <w:t xml:space="preserve"> </w:t>
      </w:r>
      <w:bookmarkStart w:id="176" w:name="_Toc399937994"/>
      <w:r>
        <w:t>geoip-database (version 20140710):</w:t>
      </w:r>
      <w:bookmarkEnd w:id="176"/>
    </w:p>
    <w:p w14:paraId="349EA777" w14:textId="77777777" w:rsidR="00425AAE" w:rsidRDefault="00425AAE" w:rsidP="000727EF">
      <w:pPr>
        <w:pStyle w:val="Heading3"/>
      </w:pPr>
      <w:r>
        <w:t>geoip-database-20140710/debian/copyright:</w:t>
      </w:r>
    </w:p>
    <w:p w14:paraId="458B6229" w14:textId="77777777" w:rsidR="00425AAE" w:rsidRDefault="00425AAE">
      <w:r>
        <w:t>[BEGIN FILE=geoip-database-20140710/debian/copyright] This package was created on Tue, 18 Jan 2011 22:22:30 +0100 from Patrick MatthÃ¤i &lt;pmatthaei@debian.org&gt;.</w:t>
      </w:r>
    </w:p>
    <w:p w14:paraId="0F41A83F" w14:textId="77777777" w:rsidR="00425AAE" w:rsidRDefault="00425AAE">
      <w:r>
        <w:t>Here you can get the databases: http://geolite.maxmind.com/download/geoip/database/</w:t>
      </w:r>
    </w:p>
    <w:p w14:paraId="64E03B32" w14:textId="77777777" w:rsidR="00425AAE" w:rsidRDefault="00425AAE">
      <w:r>
        <w:t>Upstream Author: T.J. Mather &lt;tjmather@maxmind.com&gt;</w:t>
      </w:r>
    </w:p>
    <w:p w14:paraId="094BE3DB" w14:textId="77777777" w:rsidR="00425AAE" w:rsidRDefault="00425AAE">
      <w:r>
        <w:t>Copyright: (C) 2007 MaxMind LLC</w:t>
      </w:r>
    </w:p>
    <w:p w14:paraId="3F70F13F" w14:textId="77777777" w:rsidR="00425AAE" w:rsidRDefault="00425AAE">
      <w:r>
        <w:t xml:space="preserve"> License:</w:t>
      </w:r>
    </w:p>
    <w:p w14:paraId="6AE3C990" w14:textId="77777777" w:rsidR="00425AAE" w:rsidRDefault="00425AAE">
      <w:r>
        <w:t xml:space="preserve">    OPEN DATA LICENSE</w:t>
      </w:r>
    </w:p>
    <w:p w14:paraId="3FB884AF" w14:textId="77777777" w:rsidR="00425AAE" w:rsidRDefault="00425AAE">
      <w:r>
        <w:t xml:space="preserve">    All advertising materials and documentation mentioning features or use of     this database must display the following acknowledgment:     This product includes GeoLite data created by MaxMind, available from     http://maxmind.com/</w:t>
      </w:r>
    </w:p>
    <w:p w14:paraId="24C712A8" w14:textId="77777777" w:rsidR="00425AAE" w:rsidRDefault="00425AAE">
      <w:r>
        <w:t xml:space="preserve">    Redistribution and use with or without modification, are permitted provided     that the following conditions are met:     1. Redistributions must retain the above copyright notice, this list of     conditions and the following disclaimer in the documentation and/or other     materials provided with the distribution.     2. All advertising materials and documentation mentioning features or use of     this database must display the following acknowledgement:     This product includes GeoLite data created by MaxMind, available from     http://maxmind.com/     3. MaxMind may not be used to endorse or promote products derived from this     database without specific prior written permission.</w:t>
      </w:r>
    </w:p>
    <w:p w14:paraId="04236BC9" w14:textId="77777777" w:rsidR="00425AAE" w:rsidRDefault="00425AAE">
      <w:r>
        <w:t xml:space="preserve">    THIS DATABASE IS PROVIDED BY MAXMIND, INC ``AS IS'' AND ANY     EXPRESS OR IMPLIED WARRANTIES, INCLUDING, BUT NOT LIMITED TO, THE IMPLIED     WARRANTIES OF MERCHANTABILITY AND FITNESS FOR A PARTICULAR PURPOSE ARE     DISCLAIMED. IN NO EVENT SHALL MAXMIND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w:t>
      </w:r>
      <w:r>
        <w:lastRenderedPageBreak/>
        <w:t>OF THE USE OF THIS     DATABASE, EVEN IF ADVISED OF THE POSSIBILITY OF SUCH DAMAGE.</w:t>
      </w:r>
    </w:p>
    <w:p w14:paraId="5DEAACB3" w14:textId="77777777" w:rsidR="00425AAE" w:rsidRDefault="00425AAE">
      <w:r>
        <w:t>On Debian GNU/Linux systems, the complete text of the GNU Lesser General Public License can be found in `/usr/share/common-licenses/LGPL-2'.</w:t>
      </w:r>
    </w:p>
    <w:p w14:paraId="0EF02F17" w14:textId="77777777" w:rsidR="00425AAE" w:rsidRDefault="00425AAE">
      <w:r>
        <w:t>The Debian packaging is Â© 2011, Patrick MatthÃ¤i &lt;pmatthaei@debian.org&gt; and is licensed under the LGPL-2. [END FILE=geoip-database-20140710/debian/copyright]</w:t>
      </w:r>
    </w:p>
    <w:p w14:paraId="2F4B3396" w14:textId="77777777" w:rsidR="00425AAE" w:rsidRDefault="00425AAE" w:rsidP="000727EF">
      <w:pPr>
        <w:pStyle w:val="Heading2"/>
      </w:pPr>
      <w:r>
        <w:t xml:space="preserve"> </w:t>
      </w:r>
      <w:bookmarkStart w:id="177" w:name="_Toc399937995"/>
      <w:r>
        <w:t>gettext (version 0.19.2):</w:t>
      </w:r>
      <w:bookmarkEnd w:id="177"/>
    </w:p>
    <w:p w14:paraId="7306DE1A" w14:textId="77777777" w:rsidR="00425AAE" w:rsidRDefault="00425AAE" w:rsidP="000727EF">
      <w:pPr>
        <w:pStyle w:val="Heading3"/>
      </w:pPr>
      <w:r>
        <w:t>gettext-0.19.2/debian/copyright:</w:t>
      </w:r>
    </w:p>
    <w:p w14:paraId="698378C3" w14:textId="77777777" w:rsidR="00425AAE" w:rsidRDefault="00425AAE">
      <w:r>
        <w:t>[BEGIN FILE=gettext-0.19.2/debian/copyright] This is the Debian prepackaged version of the GNU gettext utilities. GNU gettext was written by Ulrich Drepper &lt;drepper@gnu.org&gt;. emacs po-mode was written by FranÃ§ois Pinard &lt;pinard@iro.umontreal.ca&gt;.</w:t>
      </w:r>
    </w:p>
    <w:p w14:paraId="73BCD1A4" w14:textId="77777777" w:rsidR="00425AAE" w:rsidRDefault="00425AAE">
      <w:r>
        <w:t>This package was first created by Erick Branderhorst &lt;branderh@debian.org&gt;, and is currently maintained by Santiago Vila &lt;sanvila@debian.org&gt;.</w:t>
      </w:r>
    </w:p>
    <w:p w14:paraId="2DC363A3" w14:textId="77777777" w:rsidR="00425AAE" w:rsidRDefault="00425AAE">
      <w:r>
        <w:t>This release has been built using the sources from:</w:t>
      </w:r>
    </w:p>
    <w:p w14:paraId="3BD21CC9" w14:textId="77777777" w:rsidR="00425AAE" w:rsidRDefault="00425AAE">
      <w:r>
        <w:t>http://ftp.gnu.org/pub/gnu/gettext/gettext-0.19.2.tar.xz</w:t>
      </w:r>
    </w:p>
    <w:p w14:paraId="06A72A2F" w14:textId="77777777" w:rsidR="00425AAE" w:rsidRDefault="00425AAE">
      <w:r>
        <w:t>The changes were fairly minimal, and consisted solely of adding various debian/* files to the distribution.</w:t>
      </w:r>
    </w:p>
    <w:p w14:paraId="5609F469" w14:textId="77777777" w:rsidR="00425AAE" w:rsidRDefault="00425AAE">
      <w:r>
        <w:t xml:space="preserve"> Copyright and license for the gettext tools:</w:t>
      </w:r>
    </w:p>
    <w:p w14:paraId="56F247D8" w14:textId="77777777" w:rsidR="00425AAE" w:rsidRDefault="00425AAE">
      <w:r>
        <w:t>Copyright (C) 1995-2014 Free Software Foundation, Inc.</w:t>
      </w:r>
    </w:p>
    <w:p w14:paraId="27BB124C" w14:textId="77777777" w:rsidR="00425AAE" w:rsidRDefault="00425AAE">
      <w:r>
        <w:t>This program is free software: you can redistribute it and/or modify it under the terms of the GNU General Public License as published by the Free Software Foundation; either version 3 of the License, or (at your option) any later version.</w:t>
      </w:r>
    </w:p>
    <w:p w14:paraId="4EB9A581"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430F3309" w14:textId="77777777" w:rsidR="00425AAE" w:rsidRDefault="00425AAE">
      <w:r>
        <w:t>Copyright and license for the libintl library:</w:t>
      </w:r>
    </w:p>
    <w:p w14:paraId="3925ACB2" w14:textId="77777777" w:rsidR="00425AAE" w:rsidRDefault="00425AAE">
      <w:r>
        <w:t>Copyright (C) 1995-2014 Free Software Foundation, Inc.</w:t>
      </w:r>
    </w:p>
    <w:p w14:paraId="755F0CFD" w14:textId="77777777" w:rsidR="00425AAE" w:rsidRDefault="00425AAE">
      <w:r>
        <w:t>This program is free software; you can redistribute it and/or modify it under the terms of the GNU Library General Public License as published by the Free Software Foundation; either version 2, or (at your option) any later version.</w:t>
      </w:r>
    </w:p>
    <w:p w14:paraId="5A824E6E" w14:textId="77777777" w:rsidR="00425AAE" w:rsidRDefault="00425AAE">
      <w:r>
        <w:t>This program is distributed in the hope that it will be useful, but WITHOUT ANY WARRANTY; without even the implied warranty of MERCHANTABILITY or FITNESS FOR A PARTICULAR PURPOSE.  See the GNU Library General Public License for more details.</w:t>
      </w:r>
    </w:p>
    <w:p w14:paraId="5407AA00" w14:textId="77777777" w:rsidR="00425AAE" w:rsidRDefault="00425AAE">
      <w:r>
        <w:t>Copyright and license for gettext documentation:</w:t>
      </w:r>
    </w:p>
    <w:p w14:paraId="4511AC40" w14:textId="77777777" w:rsidR="00425AAE" w:rsidRDefault="00425AAE">
      <w:r>
        <w:t xml:space="preserve">   Copyright (C) 1995-1998, 2001-2012 Free Software Foundation, Inc.</w:t>
      </w:r>
    </w:p>
    <w:p w14:paraId="5209DC74" w14:textId="77777777" w:rsidR="00425AAE" w:rsidRDefault="00425AAE">
      <w:r>
        <w:t xml:space="preserve">   This manual is free documentation.  It is dually licensed under the GNU FDL and the GNU GPL.  This means that you can redistribute this manual under either of these two licenses, at your choice.</w:t>
      </w:r>
    </w:p>
    <w:p w14:paraId="5F5B39BC" w14:textId="77777777" w:rsidR="00425AAE" w:rsidRDefault="00425AAE">
      <w:r>
        <w:lastRenderedPageBreak/>
        <w:t xml:space="preserve">   This manual is covered by the GNU FDL.  Permission is granted to copy, distribute and/or modify this document under the terms of the GNU Free Documentation License (FDL), either version 1.2 of the License, or (at your option) any later version published by the Free Software Foundation (FSF); with no Invariant Sections, with no Front-Cover Text, and with no Back-Cover Texts.</w:t>
      </w:r>
    </w:p>
    <w:p w14:paraId="49C2DB34" w14:textId="77777777" w:rsidR="00425AAE" w:rsidRDefault="00425AAE">
      <w:r>
        <w:t xml:space="preserve">   This manual is covered by the GNU GPL.  You can redistribute it and/or modify it under the terms of the GNU General Public License (GPL), either version 2 of the License, or (at your option) any later version published by the Free Software Foundation (FSF).</w:t>
      </w:r>
    </w:p>
    <w:p w14:paraId="53604809" w14:textId="77777777" w:rsidR="00425AAE" w:rsidRDefault="00425AAE">
      <w:r>
        <w:t xml:space="preserve"> On Debian systems, the complete text of the GNU General Public License can be found in `/usr/share/common-licenses/GPL', the complete text of the GNU Library General Public License can be found in `/usr/share/common-licenses/LGPL', and the complete text of the GNU Free Documentation License can be found in `/usr/share/common-licenses/GFDL' [END FILE=gettext-0.19.2/debian/copyright]</w:t>
      </w:r>
    </w:p>
    <w:p w14:paraId="2FB85B8F" w14:textId="77777777" w:rsidR="00425AAE" w:rsidRDefault="00425AAE" w:rsidP="000727EF">
      <w:pPr>
        <w:pStyle w:val="Heading3"/>
      </w:pPr>
      <w:r>
        <w:t>gettext-0.19.2/gettext-tools/gnulib-lib/libxml/COPYING:</w:t>
      </w:r>
    </w:p>
    <w:p w14:paraId="4E9D5211" w14:textId="77777777" w:rsidR="00425AAE" w:rsidRDefault="00425AAE">
      <w:r>
        <w:t>[BEGIN FILE=gettext-0.19.2/gettext-tools/gnulib-lib/libxml/COPYING] Except where otherwise noted in the source code (e.g. the files hash.c, list.c and the trio files, which are covered by a similar licence but with different Copyright notices) all the files are:</w:t>
      </w:r>
    </w:p>
    <w:p w14:paraId="04623D35" w14:textId="77777777" w:rsidR="00425AAE" w:rsidRDefault="00425AAE">
      <w:r>
        <w:t xml:space="preserve"> Copyright (C) 1998-2003 Daniel Veillard.  All Rights Reserved.</w:t>
      </w:r>
    </w:p>
    <w:p w14:paraId="47D2C45D"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 nished to do so, subject to the following conditions:</w:t>
      </w:r>
    </w:p>
    <w:p w14:paraId="7BC400C5" w14:textId="77777777" w:rsidR="00425AAE" w:rsidRDefault="00425AAE">
      <w:r>
        <w:t>The above copyright notice and this permission notice shall be included in all copies or substantial portions of the Software.</w:t>
      </w:r>
    </w:p>
    <w:p w14:paraId="295E6F5E" w14:textId="77777777" w:rsidR="00425AAE" w:rsidRDefault="00425AAE">
      <w:r>
        <w:t>THE SOFTWARE IS PROVIDED AS IS, WITHOUT WARRANTY OF ANY KIND, EXPRESS OR IMPLIED, INCLUDING BUT NOT LIMITED TO THE WARRANTIES OF MERCHANTABILITY, FIT- NESS FOR A PARTICULAR PURPOSE AND NONINFRINGEMENT.  IN NO EVENT SHALL THE DANIEL VEILLARD BE LIABLE FOR ANY CLAIM, DAMAGES OR OTHER LIABILITY, WHETHER IN AN ACTION OF CONTRACT, TORT OR OTHERWISE, ARISING FROM, OUT OF OR IN CON- NECTION WITH THE SOFTWARE OR THE USE OR OTHER DEALINGS IN THE SOFTWARE.</w:t>
      </w:r>
    </w:p>
    <w:p w14:paraId="26E32EE9" w14:textId="77777777" w:rsidR="00425AAE" w:rsidRDefault="00425AAE">
      <w:r>
        <w:t>Except as contained in this notice, the name of Daniel Veillard shall not be used in advertising or otherwise to promote the sale, use or other deal- ings in this Software without prior written authorization from him.</w:t>
      </w:r>
    </w:p>
    <w:p w14:paraId="748B583D" w14:textId="77777777" w:rsidR="00425AAE" w:rsidRDefault="00425AAE">
      <w:r>
        <w:t>[END FILE=gettext-0.19.2/gettext-tools/gnulib-lib/libxml/COPYING]</w:t>
      </w:r>
    </w:p>
    <w:p w14:paraId="20C513D3" w14:textId="77777777" w:rsidR="00425AAE" w:rsidRDefault="00425AAE" w:rsidP="000727EF">
      <w:pPr>
        <w:pStyle w:val="Heading3"/>
      </w:pPr>
      <w:r>
        <w:t>gettext-0.19.2/gnulib-local/lib/libxml/COPYING:</w:t>
      </w:r>
    </w:p>
    <w:p w14:paraId="43963C46" w14:textId="77777777" w:rsidR="00425AAE" w:rsidRDefault="00425AAE">
      <w:r>
        <w:t>[BEGIN FILE=gettext-0.19.2/gnulib-local/lib/libxml/COPYING] Except where otherwise noted in the source code (e.g. the files hash.c, list.c and the trio files, which are covered by a similar licence but with different Copyright notices) all the files are:</w:t>
      </w:r>
    </w:p>
    <w:p w14:paraId="7593333A" w14:textId="77777777" w:rsidR="00425AAE" w:rsidRDefault="00425AAE">
      <w:r>
        <w:t xml:space="preserve"> Copyright (C) 1998-2003 Daniel Veillard.  All Rights Reserved.</w:t>
      </w:r>
    </w:p>
    <w:p w14:paraId="2B212432" w14:textId="77777777" w:rsidR="00425AAE" w:rsidRDefault="00425AAE">
      <w:r>
        <w:lastRenderedPageBreak/>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 nished to do so, subject to the following conditions:</w:t>
      </w:r>
    </w:p>
    <w:p w14:paraId="317649D6" w14:textId="77777777" w:rsidR="00425AAE" w:rsidRDefault="00425AAE">
      <w:r>
        <w:t>The above copyright notice and this permission notice shall be included in all copies or substantial portions of the Software.</w:t>
      </w:r>
    </w:p>
    <w:p w14:paraId="21FB6F03" w14:textId="77777777" w:rsidR="00425AAE" w:rsidRDefault="00425AAE">
      <w:r>
        <w:t>THE SOFTWARE IS PROVIDED AS IS, WITHOUT WARRANTY OF ANY KIND, EXPRESS OR IMPLIED, INCLUDING BUT NOT LIMITED TO THE WARRANTIES OF MERCHANTABILITY, FIT- NESS FOR A PARTICULAR PURPOSE AND NONINFRINGEMENT.  IN NO EVENT SHALL THE DANIEL VEILLARD BE LIABLE FOR ANY CLAIM, DAMAGES OR OTHER LIABILITY, WHETHER IN AN ACTION OF CONTRACT, TORT OR OTHERWISE, ARISING FROM, OUT OF OR IN CON- NECTION WITH THE SOFTWARE OR THE USE OR OTHER DEALINGS IN THE SOFTWARE.</w:t>
      </w:r>
    </w:p>
    <w:p w14:paraId="45DE7884" w14:textId="77777777" w:rsidR="00425AAE" w:rsidRDefault="00425AAE">
      <w:r>
        <w:t>Except as contained in this notice, the name of Daniel Veillard shall not be used in advertising or otherwise to promote the sale, use or other deal- ings in this Software without prior written authorization from him.</w:t>
      </w:r>
    </w:p>
    <w:p w14:paraId="02C2432A" w14:textId="77777777" w:rsidR="00425AAE" w:rsidRDefault="00425AAE">
      <w:r>
        <w:t>[END FILE=gettext-0.19.2/gnulib-local/lib/libxml/COPYING]</w:t>
      </w:r>
    </w:p>
    <w:p w14:paraId="71974240" w14:textId="77777777" w:rsidR="00425AAE" w:rsidRDefault="00425AAE" w:rsidP="000727EF">
      <w:pPr>
        <w:pStyle w:val="Heading2"/>
      </w:pPr>
      <w:r>
        <w:t xml:space="preserve"> </w:t>
      </w:r>
      <w:bookmarkStart w:id="178" w:name="_Toc399937996"/>
      <w:r>
        <w:t>git (version 2.0.1):</w:t>
      </w:r>
      <w:bookmarkEnd w:id="178"/>
    </w:p>
    <w:p w14:paraId="52D58098" w14:textId="77777777" w:rsidR="00425AAE" w:rsidRDefault="00425AAE" w:rsidP="000727EF">
      <w:pPr>
        <w:pStyle w:val="Heading3"/>
      </w:pPr>
      <w:r>
        <w:t>git-2.0.1/debian/copyright:</w:t>
      </w:r>
    </w:p>
    <w:p w14:paraId="63B334FD" w14:textId="77777777" w:rsidR="00425AAE" w:rsidRDefault="00425AAE">
      <w:r>
        <w:t>[BEGIN FILE=git-2.0.1/debian/copyright] Format: http://www.debian.org/doc/packaging-manuals/copyright-format/1.0/ Upstream-Contact: git@vger.kernel.org Source: https://www.kernel.org/pub/software/scm/git/</w:t>
      </w:r>
    </w:p>
    <w:p w14:paraId="6D04ABB8" w14:textId="77777777" w:rsidR="00425AAE" w:rsidRDefault="00425AAE">
      <w:r>
        <w:t>Files: * Copyright: Â© 2005-2014, Linus Torvalds and others. License: GPL-2</w:t>
      </w:r>
    </w:p>
    <w:p w14:paraId="673C9B91" w14:textId="77777777" w:rsidR="00425AAE" w:rsidRDefault="00425AAE">
      <w:r>
        <w:t>Files: xdiff/* Copyright: Â© 2003-2009, Davide Libenzi, Johannes E. Schindelin License: LGPL-2.1+</w:t>
      </w:r>
    </w:p>
    <w:p w14:paraId="1B28EEE8" w14:textId="77777777" w:rsidR="00425AAE" w:rsidRDefault="00425AAE">
      <w:r>
        <w:t>Files: xdiff/xhistogram.c Copyright: Â© 2010, Google Inc.            and other copyright owners as documented in JGit's IP log. License: EDL-1.0</w:t>
      </w:r>
    </w:p>
    <w:p w14:paraId="0C61FCF9" w14:textId="77777777" w:rsidR="00425AAE" w:rsidRDefault="00425AAE">
      <w:r>
        <w:t xml:space="preserve">Files: ewah/* Copyright: Â© 2013, GitHub Inc.            Â© 2009-2013, Daniel Lemire, Cliff Moon, </w:t>
      </w:r>
      <w:r>
        <w:tab/>
        <w:t xml:space="preserve">       David McIntosh, Rober Becho, Google Inc. and Veronika Zenz License: GPL-2+</w:t>
      </w:r>
    </w:p>
    <w:p w14:paraId="263282E6" w14:textId="77777777" w:rsidR="00425AAE" w:rsidRDefault="00425AAE">
      <w:r>
        <w:t>Files: gitk-git/* Copyright: Â© 2005-2014, Paul Mackerras, et al. License: GPL-2+</w:t>
      </w:r>
    </w:p>
    <w:p w14:paraId="7AD46BFF" w14:textId="77777777" w:rsidR="00425AAE" w:rsidRDefault="00425AAE">
      <w:r>
        <w:t>Files: gitk-git/po/bg.po Copyright: Â© 2014, Alexander Shopov &lt;ash@kambanaria.org&gt; License: GPL-2 Comment: This file is distributed under the same license as the git package.</w:t>
      </w:r>
    </w:p>
    <w:p w14:paraId="4240098D" w14:textId="77777777" w:rsidR="00425AAE" w:rsidRDefault="00425AAE">
      <w:r>
        <w:t>Files: git-gui/* Copyright: Â© 2005-2010, Shawn Pearce, et. al. License: GPL-2+</w:t>
      </w:r>
    </w:p>
    <w:p w14:paraId="2DBB4010" w14:textId="77777777" w:rsidR="00425AAE" w:rsidRDefault="00425AAE">
      <w:r>
        <w:t>Files: git-gui/po/bg.po git-gui/po/de.po git-gui/po/fr.po git-gui/po/glossary/* Copyright: Â© 2007-2008, Shawn Pearce, et al.            Â© 2012-2014, Alexander Shopov &lt;ash@kambanaria.org&gt; License: GPL-2 Comment: This file is distributed under the same license as the git package.</w:t>
      </w:r>
    </w:p>
    <w:p w14:paraId="0395777D" w14:textId="77777777" w:rsidR="00425AAE" w:rsidRDefault="00425AAE">
      <w:r>
        <w:lastRenderedPageBreak/>
        <w:t>Files: git-gui/po/glossary/el.po git-gui/po/glossary/pt_br.po Copyright: Â© 2007, Shawn Pearce, et al.            Â© 2009, Jimmy Angelakos License: GPL-2+ Comment: This file is distributed under the same license as the git-gui package.</w:t>
      </w:r>
    </w:p>
    <w:p w14:paraId="1815A970" w14:textId="77777777" w:rsidR="00425AAE" w:rsidRDefault="00425AAE">
      <w:r>
        <w:t>Files: gitweb/static/js/* Copyright: Â© 2007, Fredrik Kuivinen &lt;frekui@gmail.com&gt;            Â© 2007, Petr Baudis &lt;pasky@suse.cz&gt;       Â© 2008-2011, Jakub Narebski &lt;jnareb@gmail.com&gt;            Â© 2011, John 'Warthog9' Hawley &lt;warthog9@eaglescrag.net&gt; License: GPL-2+</w:t>
      </w:r>
    </w:p>
    <w:p w14:paraId="1211FBEA" w14:textId="77777777" w:rsidR="00425AAE" w:rsidRDefault="00425AAE">
      <w:r>
        <w:t>Files: git-p4 Copyright: Â© 2007, Simon Hausmann &lt;simon@lst.de&gt;            Â© 2007, Trolltech ASA License: Expat</w:t>
      </w:r>
    </w:p>
    <w:p w14:paraId="56FA0BC2" w14:textId="77777777" w:rsidR="00425AAE" w:rsidRDefault="00425AAE">
      <w:r>
        <w:t>Files: git-svn.perl Copyright: Â© 2006, Eric Wong &lt;normalperson@yhbt.net&gt; License: GPL-2+</w:t>
      </w:r>
    </w:p>
    <w:p w14:paraId="51A203D1" w14:textId="77777777" w:rsidR="00425AAE" w:rsidRDefault="00425AAE">
      <w:r>
        <w:t>Files: vcs-svn/* Copyright: Â© 2010, David Barr &lt;david.barr@cordelta.com&gt;            Â© 2010, Jonathan Nieder &lt;jrnieder@gmail.com&gt;            Â© 2005, Stefan Hegny, hydrografix Consulting GmbH,                    Frankfurt/Main, Germany                    and others, see http://svn2cc.sarovar.org License: BSD-2-clause</w:t>
      </w:r>
    </w:p>
    <w:p w14:paraId="4F7949CF" w14:textId="77777777" w:rsidR="00425AAE" w:rsidRDefault="00425AAE">
      <w:r>
        <w:t>Files: imap-send.c Copyright: Â© 2000-2002, Michael R. Elkins &lt;me@mutt.org&gt;            Â© 2002-2004, Oswald Buddenhagen &lt;ossi@users.sf.net&gt;            Â© 2004, Theodore Y. Ts'o &lt;tytso@mit.edu&gt;            Â© 2006, Mike McCormack Name: git-imap-send - drops patches into an imap Drafts folder   derived from isync/mbsync - mailbox synchronizer License: GPL-2+</w:t>
      </w:r>
    </w:p>
    <w:p w14:paraId="7B115EB7" w14:textId="77777777" w:rsidR="00425AAE" w:rsidRDefault="00425AAE">
      <w:r>
        <w:t>Files: perl/Git.pm Copyright: Â© 2006, by Petr Baudis &lt;pasky@suse.cz&gt; License: GPL-2+</w:t>
      </w:r>
    </w:p>
    <w:p w14:paraId="646B8E7C" w14:textId="77777777" w:rsidR="00425AAE" w:rsidRDefault="00425AAE">
      <w:r>
        <w:t>Files: perl/private-Error.pm Copyright: Â© 1997-8, Graham Barr &lt;gbarr@ti.com&gt; License: GPL-1+ or Artistic-1  This program is free software; you can redistribute it and/or modify  it under the terms of either:  .     a) the GNU General Public License as published by the Free Software        Foundation; either version 1, or (at your option) any later        version, or  .     b) the Artistic License which comes with Perl.  .  On Debian GNU/Linux systems, the complete text of the GNU General  Public License can be found in '/usr/share/common-licenses/GPL' and  the Artistic Licence in '/usr/share/common-licenses/Artistic'.</w:t>
      </w:r>
    </w:p>
    <w:p w14:paraId="0D461C91" w14:textId="77777777" w:rsidR="00425AAE" w:rsidRDefault="00425AAE">
      <w:r>
        <w:t>Files: kwset.c kwset.h Copyright: Â© 1989, 1998, 2000, 2005, Free Software Foundation, Inc. License: GPL-2+</w:t>
      </w:r>
    </w:p>
    <w:p w14:paraId="55C2A145" w14:textId="77777777" w:rsidR="00425AAE" w:rsidRDefault="00425AAE">
      <w:r>
        <w:t>Files: khash.h Copyright: Â© 2008, 2009, 2011 by Attractive Chaos &lt;attractor@live.co.uk&gt; License: Expat</w:t>
      </w:r>
    </w:p>
    <w:p w14:paraId="26B1AF8E" w14:textId="77777777" w:rsidR="00425AAE" w:rsidRDefault="00425AAE">
      <w:r>
        <w:t>Files: trace.c Copyright: Â© 2000-2002, Michael R. Elkins &lt;me@mutt.org&gt;            Â© 2002-2004, Oswald Buddenhagen &lt;ossi@users.sf.net&gt;            Â© 2004, Theodore Y. Ts'o &lt;tytso@mit.edu&gt;            Â© 2006, Mike McCormack            Â© 2006, Christian Couder License: GPL-2+</w:t>
      </w:r>
    </w:p>
    <w:p w14:paraId="09A8AC1D" w14:textId="77777777" w:rsidR="00425AAE" w:rsidRDefault="00425AAE">
      <w:r>
        <w:t>Files: sh-i18n--envsubst.c Copyright: Â© 2010, Ã†var ArnfjÃ¶rÃ° Bjarmason            Â© 1998-2007, Free Software Foundation, Inc. License: GPL-2+</w:t>
      </w:r>
    </w:p>
    <w:p w14:paraId="26DF79A0" w14:textId="77777777" w:rsidR="00425AAE" w:rsidRDefault="00425AAE">
      <w:r>
        <w:t>Files: t/test-lib.sh Copyright: Â© 2005, Junio C Hamano License: GPL-2+</w:t>
      </w:r>
    </w:p>
    <w:p w14:paraId="6649C597" w14:textId="77777777" w:rsidR="00425AAE" w:rsidRDefault="00425AAE">
      <w:r>
        <w:t>Files: compat/inet_ntop.c compat/inet_pton.c Copyright: Â© 1996-2001, Internet Software Consortium. License: ISC</w:t>
      </w:r>
    </w:p>
    <w:p w14:paraId="372E2339" w14:textId="77777777" w:rsidR="00425AAE" w:rsidRDefault="00425AAE">
      <w:r>
        <w:lastRenderedPageBreak/>
        <w:t>Files: compat/poll/poll.c compat/poll/poll.h Copyright: Â© 2001-2003, 2006-2011, Free Software Foundation, Inc. Name: Emulation for poll(2) from gnulib. License: GPL-2+</w:t>
      </w:r>
    </w:p>
    <w:p w14:paraId="000A14BB" w14:textId="77777777" w:rsidR="00425AAE" w:rsidRDefault="00425AAE">
      <w:r>
        <w:t>Files: compat/vcbuild/include/sys/utime.h Copyright: ? License: mingw-runtime</w:t>
      </w:r>
    </w:p>
    <w:p w14:paraId="1DCA074D" w14:textId="77777777" w:rsidR="00425AAE" w:rsidRDefault="00425AAE">
      <w:r>
        <w:t>Files: compat/nedmalloc/* Copyright: Â© 2005-2006 Niall Douglas License: Boost</w:t>
      </w:r>
    </w:p>
    <w:p w14:paraId="6A86E5BF" w14:textId="77777777" w:rsidR="00425AAE" w:rsidRDefault="00425AAE">
      <w:r>
        <w:t>Files: compat/nedmalloc/malloc.c.h Copyright: Â© 2006, KJK::Hyperion &lt;hackbunny@reactos.com&gt; License: dlmalloc</w:t>
      </w:r>
    </w:p>
    <w:p w14:paraId="5428B085" w14:textId="77777777" w:rsidR="00425AAE" w:rsidRDefault="00425AAE">
      <w:r>
        <w:t>Files: compat/regex/* Copyright: Â© 1985, 1989-93, 1995-2010, Free Software Foundation, Inc. Name: Extended regular expression matching and search library License: LGPL-2.1+</w:t>
      </w:r>
    </w:p>
    <w:p w14:paraId="3808B9E1" w14:textId="77777777" w:rsidR="00425AAE" w:rsidRDefault="00425AAE">
      <w:r>
        <w:t>Files: compat/obstack.c compat/obstack.h Copyright: Â© 1988-1994, 1996-2005, 2009, Free Software Foundation, Inc. Name: Object stack macros. License: LGPL-2.1+</w:t>
      </w:r>
    </w:p>
    <w:p w14:paraId="41CFC53B" w14:textId="77777777" w:rsidR="00425AAE" w:rsidRDefault="00425AAE">
      <w:r>
        <w:t>Files: contrib/persistent-https/* Copyright: Â© 2012, Google Inc. License: Apache-2.0</w:t>
      </w:r>
    </w:p>
    <w:p w14:paraId="5ACE2FC4" w14:textId="77777777" w:rsidR="00425AAE" w:rsidRDefault="00425AAE">
      <w:r>
        <w:t>Files: contrib/credential/gnome-keyring/git-credential-gnome-keyring.c Copyright: Â© 2011, John Szakmeister &lt;john@szakmeister.net&gt;            Â© 2012, Philipp A. Hartmann &lt;pah@qo.cx&gt; License: GPL-2+</w:t>
      </w:r>
    </w:p>
    <w:p w14:paraId="330B490C" w14:textId="77777777" w:rsidR="00425AAE" w:rsidRDefault="00425AAE">
      <w:r>
        <w:t>Files: contrib/hg-to-git/hg-to-git.py Copyright: Â© 2007, Stelian Pop &lt;stelian@popies.net&gt; Name: hg-to-git.py - A Mercurial to GIT converter License: GPL-2+</w:t>
      </w:r>
    </w:p>
    <w:p w14:paraId="52FE18D7" w14:textId="77777777" w:rsidR="00425AAE" w:rsidRDefault="00425AAE">
      <w:r>
        <w:t xml:space="preserve">Files: contrib/mw-to-git/git-*.perl contrib/mw-to-git/t/t* Copyright: Â© 2011 </w:t>
      </w:r>
      <w:r>
        <w:tab/>
      </w:r>
      <w:r>
        <w:tab/>
        <w:t xml:space="preserve">JÃ©rÃ©mie Nikaes &lt;jeremie.nikaes@ensimag.imag.fr&gt; </w:t>
      </w:r>
      <w:r>
        <w:tab/>
      </w:r>
      <w:r>
        <w:tab/>
        <w:t xml:space="preserve">Arnaud Lacurie &lt;arnaud.lacurie@ensimag.imag.fr&gt; </w:t>
      </w:r>
      <w:r>
        <w:tab/>
      </w:r>
      <w:r>
        <w:tab/>
        <w:t xml:space="preserve">Claire Fousse &lt;claire.fousse@ensimag.imag.fr&gt; </w:t>
      </w:r>
      <w:r>
        <w:tab/>
      </w:r>
      <w:r>
        <w:tab/>
        <w:t xml:space="preserve">David Amouyal &lt;david.amouyal@ensimag.imag.fr&gt; </w:t>
      </w:r>
      <w:r>
        <w:tab/>
      </w:r>
      <w:r>
        <w:tab/>
        <w:t xml:space="preserve">Matthieu Moy &lt;matthieu.moy@grenoble-inp.fr&gt;            Â© 2012 </w:t>
      </w:r>
      <w:r>
        <w:tab/>
      </w:r>
      <w:r>
        <w:tab/>
        <w:t xml:space="preserve">Charles Roussel &lt;charles.roussel@ensimag.imag.fr&gt; </w:t>
      </w:r>
      <w:r>
        <w:tab/>
      </w:r>
      <w:r>
        <w:tab/>
        <w:t xml:space="preserve">Simon Cathebras &lt;simon.cathebras@ensimag.imag.fr&gt; </w:t>
      </w:r>
      <w:r>
        <w:tab/>
      </w:r>
      <w:r>
        <w:tab/>
        <w:t xml:space="preserve">Julien Khayat &lt;julien.khayat@ensimag.imag.fr&gt; </w:t>
      </w:r>
      <w:r>
        <w:tab/>
      </w:r>
      <w:r>
        <w:tab/>
        <w:t xml:space="preserve">Guillaume Sasdy &lt;guillaume.sasdy@ensimag.imag.fr&gt; </w:t>
      </w:r>
      <w:r>
        <w:tab/>
      </w:r>
      <w:r>
        <w:tab/>
        <w:t xml:space="preserve">Simon Perrat &lt;simon.perrat@ensimag.imag.fr&gt; </w:t>
      </w:r>
      <w:r>
        <w:tab/>
        <w:t xml:space="preserve">   Â© 2013 </w:t>
      </w:r>
      <w:r>
        <w:tab/>
      </w:r>
      <w:r>
        <w:tab/>
        <w:t xml:space="preserve">Benoit Person &lt;benoit.person@ensimag.imag.fr&gt; </w:t>
      </w:r>
      <w:r>
        <w:tab/>
      </w:r>
      <w:r>
        <w:tab/>
        <w:t>Celestin Matte &lt;celestin.matte@ensimag.imag.fr&gt; License: GPL-2+</w:t>
      </w:r>
    </w:p>
    <w:p w14:paraId="790BD4E2" w14:textId="77777777" w:rsidR="00425AAE" w:rsidRDefault="00425AAE">
      <w:r>
        <w:t>Files: debian/* Copyright: Â© 2005, Sebastian Kuzminsky &lt;seb@highlab.com&gt;            Â© 2005-2006, Andres Salomon &lt;dilinger@debian.org&gt;            Â© 2005-2012, Gerrit Pape &lt;pape@smarden.org&gt; License: GPL-2</w:t>
      </w:r>
    </w:p>
    <w:p w14:paraId="55F2C7B4" w14:textId="77777777" w:rsidR="00425AAE" w:rsidRDefault="00425AAE">
      <w:r>
        <w:t>License: GPL-2  You can redistribute this software and/or modify it under the terms of  the GNU General Public License as published by the Free Software  Foundation; version 2 dated June, 1991.  .  This program is distributed in the hope that it will be useful, but  WITHOUT ANY WARRANTY; without even the implied warranty of  MERCHANTABILITY or FITNESS FOR A PARTICULAR PURPOSE.  See the GNU  General Public License for more details.  .  On Debian systems, the complete text of the GNU General Public License  can be found in /usr/share/common-licenses/GPL-2 file.</w:t>
      </w:r>
    </w:p>
    <w:p w14:paraId="5DE429EB" w14:textId="77777777" w:rsidR="00425AAE" w:rsidRDefault="00425AAE">
      <w:r>
        <w:t xml:space="preserve">License: GPL-2+  This program is free software; you can redistribute it and/or modify  it under the terms of the GNU General Public License as published by  the Free Software Foundation; either version 2, or (at your option)  any later version.  .  This program is distributed in the hope that it will be useful,  but WITHOUT ANY WARRANTY; without </w:t>
      </w:r>
      <w:r>
        <w:lastRenderedPageBreak/>
        <w:t>even the implied warranty of  MERCHANTABILITY or FITNESS FOR A PARTICULAR PURPOSE.  See the  GNU General Public License for more details.  .  On Debian systems, the complete text of the GNU General Public License  can be found in /usr/share/common-licenses/GPL-2 file.</w:t>
      </w:r>
    </w:p>
    <w:p w14:paraId="1528FAEF" w14:textId="77777777" w:rsidR="00425AAE" w:rsidRDefault="00425AAE">
      <w:r>
        <w:t>License: LGPL-2+  This library is free software; you can redistribute it and/or  modify it under the terms of the GNU Library General Public License as  published by the Free Software Foundation; either version 2 of the  License, or (at your option) any later version.  .  This library is distributed in the hope that it will be useful,  but WITHOUT ANY WARRANTY; without even the implied warranty of  MERCHANTABILITY or FITNESS FOR A PARTICULAR PURPOSE.  See the GNU  Library General Public License for more details.  .  On Debian systems, the complete text of the GNU Library General Public License  can be found in the /usr/share/common-licenses/LGPL-2 file.</w:t>
      </w:r>
    </w:p>
    <w:p w14:paraId="602F5F24" w14:textId="77777777" w:rsidR="00425AAE" w:rsidRDefault="00425AAE">
      <w:r>
        <w:t>License: LGPL-2.1+  This library is free software; you can redistribute it and/or  modify it under the terms of the GNU Lesser General Public  License as published by the Free Software Foundation; either  version 2.1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On Debian systems, the complete text of the GNU Lesser General Public License  can be found in /usr/share/common-licenses/LGPL-2.1.</w:t>
      </w:r>
    </w:p>
    <w:p w14:paraId="1461CA63" w14:textId="77777777" w:rsidR="00425AAE" w:rsidRDefault="00425AAE">
      <w:r>
        <w:t>License: Apache-2.0  Licensed under the Apache License, Version 2.0 (the License);  you may not use this file except in compliance with the License.  You may obtain a copy of the License at  .      http://www.apache.org/licenses/LICENSE-2.0  .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  .  On Debian systems, the full text of the Apache License version 2 can  be found in /usr/share/common-licenses/Apache-2.0.</w:t>
      </w:r>
    </w:p>
    <w:p w14:paraId="069DF76F" w14:textId="77777777" w:rsidR="00425AAE" w:rsidRDefault="00425AAE">
      <w:r>
        <w:t xml:space="preserve">License: BSD-2-clause  Redistribution and use in source and binary forms, with or without  modification, are permitted provided that the following conditions  are met:  1. Redistributions of source code must retain the above copyright     notice(s), this list of conditions and the following disclaimer     unmodified other than the allowable addition of one or more     copyright notices.  2. Redistributions in binary form must reproduce the above copyright     notice(s), this list of conditions and the following disclaimer in     the documentation and/or other materials provided with the     distribution.  .  THIS SOFTWARE IS PROVIDED BY THE COPYRIGHT HOLDER(S) ``AS IS'' AND ANY  EXPRESS OR IMPLIED WARRANTIES, INCLUDING, BUT NOT LIMITED TO, THE  IMPLIED WARRANTIES OF MERCHANTABILITY AND FITNESS FOR A PARTICULAR  PURPOSE ARE DISCLAIMED.  IN NO EVENT SHALL THE COPYRIGHT HOLDER(S)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w:t>
      </w:r>
      <w:r>
        <w:lastRenderedPageBreak/>
        <w:t>ANY WAY OUT OF THE USE OF THIS SOFTWARE,  EVEN IF ADVISED OF THE POSSIBILITY OF SUCH DAMAGE.</w:t>
      </w:r>
    </w:p>
    <w:p w14:paraId="752A0B07" w14:textId="77777777" w:rsidR="00425AAE" w:rsidRDefault="00425AAE">
      <w:r>
        <w:t>License: ISC  Permission to use, copy, modify, and distribute this software for any  purpose with or without fee is hereby granted, provided that the above  copyright notice and this permission notice appear in all copies.  .  THE SOFTWARE IS PROVIDED AS IS AND INTERNET SOFTWARE CONSORTIUM DISCLAIMS  ALL WARRANTIES WITH REGARD TO THIS SOFTWARE INCLUDING ALL IMPLIED WARRANTIES  OF MERCHANTABILITY AND FITNESS. IN NO EVENT SHALL INTERNET SOFTWARE  CONSORTIUM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68F6041A" w14:textId="77777777" w:rsidR="00425AAE" w:rsidRDefault="00425AAE">
      <w:r>
        <w:t>License: Expat  &lt;http://www.opensource.org/licenses/mit-license.php&gt;:  .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1083D53" w14:textId="77777777" w:rsidR="00425AAE" w:rsidRDefault="00425AAE">
      <w:r>
        <w:t xml:space="preserve">License: EDL-1.0  Redistribution and use in source and binary forms, with or  without modification, are permitted provided that the following  conditions are met:  .  - Redistributions of source code must retain the above copyright    notice, this list of conditions and the following disclaimer.  .  - Redistributions in binary form must reproduce the above    copyright notice, this list of conditions and the following    disclaimer in the documentation and/or other materials provided    with the distribution.  .  - Neither the name of the Eclipse Foundation, Inc. nor the    names of its contributors may be used to endorse or promote    products derived from this software without specific prior    written permission.  .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w:t>
      </w:r>
      <w:r>
        <w:lastRenderedPageBreak/>
        <w:t>LIABILITY, OR TORT (INCLUDING NEGLIGENCE OR OTHERWISE)  ARISING IN ANY WAY OUT OF THE USE OF THIS SOFTWARE, EVEN IF  ADVISED OF THE POSSIBILITY OF SUCH DAMAGE.</w:t>
      </w:r>
    </w:p>
    <w:p w14:paraId="742577DC" w14:textId="77777777" w:rsidR="00425AAE" w:rsidRDefault="00425AAE">
      <w:r>
        <w:t>License: mingw-runtime  This file has no copyright assigned and is placed in the Public Domain.  This file is a part of the mingw-runtime package.  .  The mingw-runtime package and its code is distributed in the hope that it  will be useful but WITHOUT ANY WARRANTY.  ALL WARRANTIES, EXPRESSED OR  IMPLIED ARE HEREBY DISCLAIMED.  This includes but is not limited to  warranties of MERCHANTABILITY or FITNESS FOR A PARTICULAR PURPOSE.  .  You are free to use this package and its code without limitation.</w:t>
      </w:r>
    </w:p>
    <w:p w14:paraId="5C74238A" w14:textId="77777777" w:rsidR="00425AAE" w:rsidRDefault="00425AAE">
      <w:r>
        <w:t>License: Boost  It is licensed under the Boost Software License which basically means  you can do anything you like with it. This does not apply to the malloc.c.h  file which remains copyright to others.  .  Boost Software License - Version 1.0 - August 17th, 2003  .  Permission is hereby granted, free of charge, to any person or organization  obtaining a copy of the software and accompanying documentation covered by  this license (the Software) to use, reproduce, display, distribute,  execute, and transmit the Software, and to prepare derivative works of the  Software, and to permit third-parties to whom the Software is furnished to  do so, all subject to the following:  .  The copyright notices in the Software and this entire statement, including  the above license grant, this restriction and the following disclaimer,  must be included in all copies of the Software, in whole or in part, and  all derivative works of the Software, unless such copies or derivative  works are solely in the form of machine-executable object code generated by  a source language processor.  .  THE SOFTWARE IS PROVIDED AS IS, WITHOUT WARRANTY OF ANY KIND, EXPRESS OR  IMPLIED, INCLUDING BUT NOT LIMITED TO THE WARRANTIES OF MERCHANTABILITY,  FITNESS FOR A PARTICULAR PURPOSE, TITLE AND NON-INFRINGEMENT. IN NO EVENT  SHALL THE COPYRIGHT HOLDERS OR ANYONE DISTRIBUTING THE SOFTWARE BE LIABLE  FOR ANY DAMAGES OR OTHER LIABILITY, WHETHER IN CONTRACT, TORT OR OTHERWISE,  ARISING FROM, OUT OF OR IN CONNECTION WITH THE SOFTWARE OR THE USE OR OTHER  DEALINGS IN THE SOFTWARE.</w:t>
      </w:r>
    </w:p>
    <w:p w14:paraId="6E843F45" w14:textId="77777777" w:rsidR="00425AAE" w:rsidRDefault="00425AAE">
      <w:r>
        <w:t xml:space="preserve">License: dlmalloc  This is a version (aka dlmalloc) of malloc/free/realloc written by  Doug Lea and released to the public domain, as explained at  http://creativecommons.org/licenses/publicdomain.  Send questions,  comments, complaints, performance data, etc to dl@cs.oswego.edu  .  Incorporates code from intrin_x86.h, which bears the following notice:  .  Compatibility &lt;intrin_x86.h&gt; header for GCC -- GCC equivalents of intrinsic  Microsoft Visual C++ functions. Originally developed for the ReactOS  (&lt;http://www.reactos.org/&gt;) and TinyKrnl (&lt;http://www.tinykrnl.org/&gt;)  projects.  .  Copyright (c) 2006 KJK::Hyperion &lt;hackbunny@reactos.com&gt;  .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w:t>
      </w:r>
      <w:r>
        <w:lastRenderedPageBreak/>
        <w:t>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FILE=git-2.0.1/debian/copyright]</w:t>
      </w:r>
    </w:p>
    <w:p w14:paraId="627C279C" w14:textId="77777777" w:rsidR="00425AAE" w:rsidRDefault="00425AAE" w:rsidP="000727EF">
      <w:pPr>
        <w:pStyle w:val="Heading3"/>
      </w:pPr>
      <w:r>
        <w:t>git-2.0.1/vcs-svn/LICENSE:</w:t>
      </w:r>
    </w:p>
    <w:p w14:paraId="50087B17" w14:textId="77777777" w:rsidR="00425AAE" w:rsidRDefault="00425AAE">
      <w:r>
        <w:t>[BEGIN FILE=git-2.0.1/vcs-svn/LICENSE] Copyright (C) 2010 David Barr &lt;david.barr@cordelta.com&gt;. All rights reserved.</w:t>
      </w:r>
    </w:p>
    <w:p w14:paraId="7066FF03" w14:textId="77777777" w:rsidR="00425AAE" w:rsidRDefault="00425AAE">
      <w:r>
        <w:t>Copyright (C) 2010 Jonathan Nieder &lt;jrnieder@gmail.com&gt;.</w:t>
      </w:r>
    </w:p>
    <w:p w14:paraId="3A52183E" w14:textId="77777777" w:rsidR="00425AAE" w:rsidRDefault="00425AAE">
      <w:r>
        <w:t>Copyright (C) 2005 Stefan Hegny, hydrografix Consulting GmbH, Frankfurt/Main, Germany and others, see http://svn2cc.sarovar.org</w:t>
      </w:r>
    </w:p>
    <w:p w14:paraId="7A78C9A1" w14:textId="77777777" w:rsidR="00425AAE" w:rsidRDefault="00425AAE">
      <w:r>
        <w:t>Redistribution and use in source and binary forms, with or without modification, are permitted provided that the following conditions are met: 1. Redistributions of source code must retain the above copyright    notice(s), this list of conditions and the following disclaimer    unmodified other than the allowable addition of one or more    copyright notices. 2. Redistributions in binary form must reproduce the above copyright    notice(s), this list of conditions and the following disclaimer in    the documentation and/or other materials provided with the    distribution.</w:t>
      </w:r>
    </w:p>
    <w:p w14:paraId="06DC0DCB" w14:textId="77777777" w:rsidR="00425AAE" w:rsidRDefault="00425AAE">
      <w:r>
        <w:t>THIS SOFTWARE IS PROVIDED BY THE COPYRIGHT HOLDER(S) ``AS IS'' AND ANY EXPRESS OR IMPLIED WARRANTIES, INCLUDING, BUT NOT LIMITED TO, THE IMPLIED WARRANTIES OF MERCHANTABILITY AND FITNESS FOR A PARTICULAR PURPOSE ARE DISCLAIMED.  IN NO EVENT SHALL THE COPYRIGHT HOLDER(S)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FILE=git-2.0.1/vcs-svn/LICENSE]</w:t>
      </w:r>
    </w:p>
    <w:p w14:paraId="4309D23A" w14:textId="77777777" w:rsidR="00425AAE" w:rsidRDefault="00425AAE" w:rsidP="000727EF">
      <w:pPr>
        <w:pStyle w:val="Heading2fegan"/>
      </w:pPr>
      <w:bookmarkStart w:id="179" w:name="_Toc399937997"/>
      <w:r>
        <w:t>glance-3065bcc4b7834f0082a02ab5795c0bf249e88c32</w:t>
      </w:r>
      <w:bookmarkEnd w:id="179"/>
    </w:p>
    <w:p w14:paraId="6AD2DEB9" w14:textId="77777777" w:rsidR="00425AAE" w:rsidRDefault="00425AAE" w:rsidP="00053D4A">
      <w:r>
        <w:tab/>
        <w:t>Apache 2</w:t>
      </w:r>
      <w:r>
        <w:tab/>
        <w:t>http://www.apache.org/licenses/LICENSE-2.0</w:t>
      </w:r>
    </w:p>
    <w:p w14:paraId="36B74F60" w14:textId="77777777" w:rsidR="00425AAE" w:rsidRDefault="00425AAE" w:rsidP="000727EF">
      <w:pPr>
        <w:pStyle w:val="Heading2"/>
      </w:pPr>
      <w:r>
        <w:t xml:space="preserve"> </w:t>
      </w:r>
      <w:bookmarkStart w:id="180" w:name="_Toc399937998"/>
      <w:r>
        <w:t>glib2.0 (version 2.40.0):</w:t>
      </w:r>
      <w:bookmarkEnd w:id="180"/>
    </w:p>
    <w:p w14:paraId="316CEC91" w14:textId="77777777" w:rsidR="00425AAE" w:rsidRDefault="00425AAE" w:rsidP="000727EF">
      <w:pPr>
        <w:pStyle w:val="Heading3"/>
      </w:pPr>
      <w:r>
        <w:t>glib2.0-2.40.0/debian/copyright:</w:t>
      </w:r>
    </w:p>
    <w:p w14:paraId="3ABC5696" w14:textId="77777777" w:rsidR="00425AAE" w:rsidRDefault="00425AAE">
      <w:r>
        <w:t>[BEGIN FILE=glib2.0-2.40.0/debian/copyright] This package was debianized by Akira TAGOH &lt;tagoh@debian.org&gt; on Thu,  7 Mar 2002 01:05:25 +0900.</w:t>
      </w:r>
    </w:p>
    <w:p w14:paraId="66527F26" w14:textId="77777777" w:rsidR="00425AAE" w:rsidRDefault="00425AAE">
      <w:r>
        <w:t>It was downloaded from &lt;http://ftp.gnome.org/pub/GNOME/sources/glib/&gt;.</w:t>
      </w:r>
    </w:p>
    <w:p w14:paraId="05E4B9A9" w14:textId="77777777" w:rsidR="00425AAE" w:rsidRDefault="00425AAE">
      <w:r>
        <w:lastRenderedPageBreak/>
        <w:t>Original Authors ---------------- Peter Mattis       &lt;petm@xcf.berkeley.edu&gt; Spencer Kimball    &lt;spencer@xcf.berkeley.edu&gt; Josh MacDonald     &lt;jmacd@xcf.berkeley.edu&gt;</w:t>
      </w:r>
    </w:p>
    <w:p w14:paraId="32B34E9A" w14:textId="77777777" w:rsidR="00425AAE" w:rsidRDefault="00425AAE">
      <w:r>
        <w:t>Please do not mail the original authors asking questions about this version of GLib.</w:t>
      </w:r>
    </w:p>
    <w:p w14:paraId="23DB4B5B" w14:textId="77777777" w:rsidR="00425AAE" w:rsidRDefault="00425AAE">
      <w:r>
        <w:t>GLib Team --------- Shawn T. Amundson  &lt;amundson@gimp.org&gt; Jeff Garzik        &lt;jgarzik@pobox.com&gt; Raja R Harinath    &lt;harinath@cs.umn.edu&gt; Tim Janik          &lt;timj@gtk.org&gt; Elliot Lee         &lt;sopwith@redhat.com&gt; Tor Lillqvist      &lt;tml@iki.fi&gt; Paolo Molaro       &lt;lupus@debian.org&gt; Havoc Pennington   &lt;hp@pobox.com&gt; Manish Singh       &lt;yosh@gimp.org&gt; Owen Taylor        &lt;otaylor@gtk.org&gt; Sebastian Wilhelmi &lt;wilhelmi@ira.uka.de&gt;</w:t>
      </w:r>
    </w:p>
    <w:p w14:paraId="2EE69AA1" w14:textId="77777777" w:rsidR="00425AAE" w:rsidRDefault="00425AAE">
      <w:r>
        <w:t>The random number generator Mersenne Twister, which is used by GLib, was developed and originally coded by: Makoto Matsumoto   &lt;matumoto@math.keio.ac.jp&gt; Takuji Nishimura   &lt;nisimura@math.keio.ac.jp&gt;</w:t>
      </w:r>
    </w:p>
    <w:p w14:paraId="5FC6F1A5" w14:textId="77777777" w:rsidR="00425AAE" w:rsidRDefault="00425AAE">
      <w:r>
        <w:t>Major copyright holders:</w:t>
      </w:r>
    </w:p>
    <w:p w14:paraId="6E313B01" w14:textId="77777777" w:rsidR="00425AAE" w:rsidRDefault="00425AAE">
      <w:r>
        <w:t xml:space="preserve">    Copyright Â© 1995-2011 Red Hat, Inc.     Copyright Â© 2008-2010 Novell, Inc.     Copyright Â© 2008-2010 Codethink Limited.     Copyright Â© 2008-2010 Collabora, Ltd.</w:t>
      </w:r>
    </w:p>
    <w:p w14:paraId="71B17D10" w14:textId="77777777" w:rsidR="00425AAE" w:rsidRDefault="00425AAE">
      <w:r>
        <w:t>License:</w:t>
      </w:r>
    </w:p>
    <w:p w14:paraId="4117B7A3" w14:textId="77777777" w:rsidR="00425AAE" w:rsidRDefault="00425AAE">
      <w:r>
        <w:t xml:space="preserve">    This package is free software; you can redistribute it and/or     modify it under the terms of the GNU Lesser General Public     License as published by the Free Software Foundation; either     version 2 of the License, or (at your option) any later version.</w:t>
      </w:r>
    </w:p>
    <w:p w14:paraId="45ECC68D" w14:textId="77777777" w:rsidR="00425AAE" w:rsidRDefault="00425AAE">
      <w:r>
        <w:t xml:space="preserve">    This package is distributed in the hope that it will be useful,     but WITHOUT ANY WARRANTY; without even the implied warranty of     MERCHANTABILITY or FITNESS FOR A PARTICULAR PURPOSE.  See the GNU     Lesser General Public License for more details.</w:t>
      </w:r>
    </w:p>
    <w:p w14:paraId="2789DD00" w14:textId="77777777" w:rsidR="00425AAE" w:rsidRDefault="00425AAE">
      <w:r>
        <w:t xml:space="preserve">    You should have received a copy of the GNU Lesser General Public     License along with this package; if not, write to the Free Software     Foundation, Inc., 51 Franklin St, Fifth Floor, Boston, MA  02110-1301 USA</w:t>
      </w:r>
    </w:p>
    <w:p w14:paraId="6EF0114E" w14:textId="77777777" w:rsidR="00425AAE" w:rsidRDefault="00425AAE">
      <w:r>
        <w:t>On Debian systems, the complete text of the GNU Lesser General Public License can be found in `/usr/share/common-licenses/LGPL'.</w:t>
      </w:r>
    </w:p>
    <w:p w14:paraId="0AD4C20B" w14:textId="77777777" w:rsidR="00425AAE" w:rsidRDefault="00425AAE">
      <w:r>
        <w:t>[END FILE=glib2.0-2.40.0/debian/copyright]</w:t>
      </w:r>
    </w:p>
    <w:p w14:paraId="1F24D845" w14:textId="77777777" w:rsidR="00425AAE" w:rsidRDefault="00425AAE" w:rsidP="000727EF">
      <w:pPr>
        <w:pStyle w:val="Heading3"/>
      </w:pPr>
      <w:r>
        <w:t>glib2.0-2.40.0/docs/reference/COPYING:</w:t>
      </w:r>
    </w:p>
    <w:p w14:paraId="6389925A" w14:textId="77777777" w:rsidR="00425AAE" w:rsidRDefault="00425AAE">
      <w:r>
        <w:t>[BEGIN FILE=glib2.0-2.40.0/docs/reference/COPYING] This work may be reproduced and distributed in whole or in part, in any medium, physical or electronic, so as long as this copyright notice remains intact and unchanged on all copies.  Commercial redistribution is permitted and encouraged, but you may not redistribute, in whole or in part, under terms more restrictive than those under which you received it. If you redistribute a modified or translated version of this work, you must also make the source code to the modified or translated version available in electronic form without charge.  However, mere aggregation as part of a larger work shall not count as a modification for this purpose.</w:t>
      </w:r>
    </w:p>
    <w:p w14:paraId="2FC064E2" w14:textId="77777777" w:rsidR="00425AAE" w:rsidRDefault="00425AAE">
      <w:r>
        <w:t>All code examples in this work are placed into the public domain, and may be used, modified and redistributed without restriction.</w:t>
      </w:r>
    </w:p>
    <w:p w14:paraId="02EAF1F2" w14:textId="77777777" w:rsidR="00425AAE" w:rsidRDefault="00425AAE">
      <w:r>
        <w:t xml:space="preserve">BECAUSE THIS WORK IS LICENSED FREE OF CHARGE, THERE IS NO WARRANTY FOR THE WORK, TO THE EXTENT PERMITTED BY APPLICABLE LAW. EXCEPT WHEN OTHERWISE STATED IN WRITING THE COPYRIGHT </w:t>
      </w:r>
      <w:r>
        <w:lastRenderedPageBreak/>
        <w:t>HOLDERS AND/OR OTHER PARTIES PROVIDE THE WORK AS IS WITHOUT WARRANTY OF ANY KIND, EITHER EXPRESSED OR IMPLIED, INCLUDING, BUT NOT LIMITED TO, THE IMPLIED WARRANTIES OF MERCHANTABILITY AND FITNESS FOR A PARTICULAR PURPOSE.  SHOULD THE WORK PROVE DEFECTIVE, YOU ASSUME THE COST OF ALL NECESSARY REPAIR OR CORRECTION.</w:t>
      </w:r>
    </w:p>
    <w:p w14:paraId="0A507B1A" w14:textId="77777777" w:rsidR="00425AAE" w:rsidRDefault="00425AAE">
      <w:r>
        <w:t>IN NO EVENT UNLESS REQUIRED BY APPLICABLE LAW OR AGREED TO IN WRITING WILL ANY COPYRIGHT HOLDER, OR ANY OTHER PARTY WHO MAY MODIFY AND/OR REDISTRIBUTE THE WORK AS PERMITTED ABOVE, BE LIABLE TO YOU FOR DAMAGES, INCLUDING ANY GENERAL, SPECIAL, INCIDENTAL OR CONSEQUENTIAL DAMAGES ARISING OUT OF THE USE OR INABILITY TO USE THE WORK, EVEN IF SUCH HOLDER OR OTHER PARTY HAS BEEN ADVISED OF THE  POSSIBILITY OF SUCH DAMAGES. [END FILE=glib2.0-2.40.0/docs/reference/COPYING]</w:t>
      </w:r>
    </w:p>
    <w:p w14:paraId="4C8F520A" w14:textId="77777777" w:rsidR="00425AAE" w:rsidRDefault="00425AAE" w:rsidP="000727EF">
      <w:pPr>
        <w:pStyle w:val="Heading3"/>
      </w:pPr>
      <w:r>
        <w:t>glib2.0-2.40.0/glib/pcre/COPYING:</w:t>
      </w:r>
    </w:p>
    <w:p w14:paraId="314B1FF1" w14:textId="77777777" w:rsidR="00425AAE" w:rsidRDefault="00425AAE">
      <w:r>
        <w:t>[BEGIN FILE=glib2.0-2.40.0/glib/pcre/COPYING] PCRE LICENCE</w:t>
      </w:r>
    </w:p>
    <w:p w14:paraId="2A1534B2" w14:textId="77777777" w:rsidR="00425AAE" w:rsidRDefault="00425AAE">
      <w:r>
        <w:t>Please see the file LICENCE in the PCRE distribution for licensing details.</w:t>
      </w:r>
    </w:p>
    <w:p w14:paraId="0A9369D5" w14:textId="77777777" w:rsidR="00425AAE" w:rsidRDefault="00425AAE">
      <w:r>
        <w:t>End [END FILE=glib2.0-2.40.0/glib/pcre/COPYING]</w:t>
      </w:r>
    </w:p>
    <w:p w14:paraId="544FC9B3" w14:textId="77777777" w:rsidR="00425AAE" w:rsidRDefault="00425AAE" w:rsidP="000727EF">
      <w:pPr>
        <w:pStyle w:val="Heading2"/>
      </w:pPr>
      <w:r>
        <w:t xml:space="preserve"> </w:t>
      </w:r>
      <w:bookmarkStart w:id="181" w:name="_Toc399937999"/>
      <w:r>
        <w:t>glibc (version 2.19):</w:t>
      </w:r>
      <w:bookmarkEnd w:id="181"/>
    </w:p>
    <w:p w14:paraId="13F9B025" w14:textId="77777777" w:rsidR="00425AAE" w:rsidRDefault="00425AAE" w:rsidP="000727EF">
      <w:pPr>
        <w:pStyle w:val="Heading3"/>
      </w:pPr>
      <w:r>
        <w:t>glibc-2.19/debian/copyright:</w:t>
      </w:r>
    </w:p>
    <w:p w14:paraId="6CE7464B" w14:textId="77777777" w:rsidR="00425AAE" w:rsidRDefault="00425AAE">
      <w:r>
        <w:t>[BEGIN FILE=glibc-2.19/debian/copyright] This is the Debian prepackaged version of the GNU C Library version 2.19.</w:t>
      </w:r>
    </w:p>
    <w:p w14:paraId="7F8096B1" w14:textId="77777777" w:rsidR="00425AAE" w:rsidRDefault="00425AAE">
      <w:r>
        <w:t>It was put together by the GNU Libc Maintainers &lt;debian-glibc@lists.debian.org&gt; from &lt;git://sourceware.org/git/glibc.git&gt;</w:t>
      </w:r>
    </w:p>
    <w:p w14:paraId="0321F06D" w14:textId="77777777" w:rsidR="00425AAE" w:rsidRDefault="00425AAE">
      <w:r>
        <w:t>* Most of the GNU C library is under the following copyright:</w:t>
      </w:r>
    </w:p>
    <w:p w14:paraId="48113D45" w14:textId="77777777" w:rsidR="00425AAE" w:rsidRDefault="00425AAE">
      <w:r>
        <w:t xml:space="preserve">    Copyright (C) 1991,92,93,94,95,96,97,98,99,2000,2001,2002,2003,2004,2005,     2006,2007,2008,2009,2010,2011 Free Software Foundation, Inc.</w:t>
      </w:r>
    </w:p>
    <w:p w14:paraId="58685855" w14:textId="77777777" w:rsidR="00425AAE" w:rsidRDefault="00425AAE">
      <w:r>
        <w:t xml:space="preserve">    The GNU C Library is free software; you can redistribute it and/or     modify it under the terms of the GNU Lesser General Public     License as published by the Free Software Foundation; either     version 2.1 of the License, or (at your option) any later version.</w:t>
      </w:r>
    </w:p>
    <w:p w14:paraId="3611A4AC" w14:textId="77777777" w:rsidR="00425AAE" w:rsidRDefault="00425AAE">
      <w:r>
        <w:t xml:space="preserve">    The GNU C Library is distributed in the hope that it will be useful,     but WITHOUT ANY WARRANTY; without even the implied warranty of     MERCHANTABILITY or FITNESS FOR A PARTICULAR PURPOSE.  See the GNU     Lesser General Public License for more details.</w:t>
      </w:r>
    </w:p>
    <w:p w14:paraId="5DE7349F" w14:textId="77777777" w:rsidR="00425AAE" w:rsidRDefault="00425AAE">
      <w:r>
        <w:t xml:space="preserve">    You should have received a copy of the GNU Lesser General Public     License along with the GNU C Library; if not, write to the Free     Software Foundation, Inc., 51 Franklin St, Fifth Floor, Boston, MA     02110-1301 USA</w:t>
      </w:r>
    </w:p>
    <w:p w14:paraId="09DAA54F" w14:textId="77777777" w:rsidR="00425AAE" w:rsidRDefault="00425AAE">
      <w:r>
        <w:t xml:space="preserve">  On Debian systems, the complete text of the GNU Library   General Public License can be found in `/usr/share/common-licenses/LGPL-2.1'.</w:t>
      </w:r>
    </w:p>
    <w:p w14:paraId="2404909B" w14:textId="77777777" w:rsidR="00425AAE" w:rsidRDefault="00425AAE">
      <w:r>
        <w:t>* The utilities associated with GNU C library is under the following   copyright:</w:t>
      </w:r>
    </w:p>
    <w:p w14:paraId="5E2C5A08" w14:textId="77777777" w:rsidR="00425AAE" w:rsidRDefault="00425AAE">
      <w:r>
        <w:lastRenderedPageBreak/>
        <w:t xml:space="preserve">    Copyright (C) 1991,92,93,94,95,96,97,98,99,2000,2001,2002,2003,2004,2005,     2006,2007,2008,2009,2010,2011 Free Software Foundation, Inc.</w:t>
      </w:r>
    </w:p>
    <w:p w14:paraId="6686C8EF" w14:textId="77777777" w:rsidR="00425AAE" w:rsidRDefault="00425AAE">
      <w:r>
        <w:t xml:space="preserve">    This program is free software; you can redistribute it and/or modify     it under the terms of the GNU General Public License as published     by the Free Software Foundation; version 2 of the License, or     (at your option) any later version.</w:t>
      </w:r>
    </w:p>
    <w:p w14:paraId="5BD76578"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715C94F7" w14:textId="77777777" w:rsidR="00425AAE" w:rsidRDefault="00425AAE">
      <w:r>
        <w:t xml:space="preserve">    You should have received a copy of the GNU General Public License     along with this program; if not, write to the Free Software Foundation,     Inc., 51 Franklin St, Fifth Floor, Boston, MA 02110-1301 USA.</w:t>
      </w:r>
    </w:p>
    <w:p w14:paraId="07CBC8E9" w14:textId="77777777" w:rsidR="00425AAE" w:rsidRDefault="00425AAE">
      <w:r>
        <w:t xml:space="preserve">  On Debian systems, the complete text of the GNU Library   General Public License can be found in `/usr/share/common-licenses/GPL-2'.</w:t>
      </w:r>
    </w:p>
    <w:p w14:paraId="2FE74BD1" w14:textId="77777777" w:rsidR="00425AAE" w:rsidRDefault="00425AAE">
      <w:r>
        <w:t>* All code incorporated from 4.4 BSD is distributed under the following   license:        Copyright (C) 1991 Regents of the University of California.    All rights reserved.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[This condition was removed.]    4. Neither the name of the University nor the names of its contributors       may be used to endorse or promote products derived from this software       without specific prior written permission.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7545B1B" w14:textId="77777777" w:rsidR="00425AAE" w:rsidRDefault="00425AAE">
      <w:r>
        <w:t xml:space="preserve">* The DNS resolver code, taken from BIND 4.9.5, is copyrighted both by   UC Berkeley and by Digital Equipment Corporation.  The DEC portions   are under the following license:          Portions Copyright (C) 1993 by Digital Equipment Corporation.          Permission to use, copy, modify, and distribute this software for any     purpose with or without fee is hereby granted, provided that the above     copyright notice and this permission notice appear in all copies, and     that the name of Digital Equipment Corporation not be used in     advertising or publicity pertaining to distribution of the document or     software without specific, written prior permission.          THE SOFTWARE IS PROVIDED ``AS IS'' AND DIGITAL EQUIPMENT CORP.     </w:t>
      </w:r>
      <w:r>
        <w:lastRenderedPageBreak/>
        <w:t>DISCLAIMS ALL WARRANTIES WITH REGARD TO THIS SOFTWARE, INCLUDING ALL     IMPLIED WARRANTIES OF MERCHANTABILITY AND FITNESS.  IN NO EVENT SHALL     DIGITAL EQUIPMENT CORPORATION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      * The Sun RPC support (from rpcsrc-4.0) is covered by the following   license:          Copyright (c) 2010, Oracle America, Inc.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Oracle America, Inc. nor the names of its           contributors may be used to endorse or promote products derived           from this software without specific prior written permission.</w:t>
      </w:r>
    </w:p>
    <w:p w14:paraId="5A37EDE7"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 The following CMU license covers some of the support code for Mach,   derived from Mach 3.0:          Mach Operating System     Copyright (C) 1991,1990,1989 Carnegie Mellon University     All Rights Reserved.          Permission to use, copy, modify and distribute this software and its     documentation is hereby granted, provided that both the copyright     notice and this permission notice appear in all copies of the     software, derivative works or modified versions, and any portions     thereof, and that both notices appear in supporting documentation.          CARNEGIE MELLON ALLOWS FREE USE OF THIS SOFTWARE IN ITS ``AS IS''     CONDITION.  CARNEGIE MELLON DISCLAIMS ANY LIABILITY OF ANY KIND FOR     ANY DAMAGES WHATSOEVER RESULTING FROM THE USE OF THIS SOFTWARE.          Carnegie Mellon requests users of this software to return to           Software Distribution Coordinator      School of Computer Science      Carnegie Mellon University      Pittsburgh PA 15213-3890          or Software.Distribution@CS.CMU.EDU any improvements or     extensions that they make and grant Carnegie Mellon the rights to     redistribute these changes.</w:t>
      </w:r>
    </w:p>
    <w:p w14:paraId="2EAEA19E" w14:textId="77777777" w:rsidR="00425AAE" w:rsidRDefault="00425AAE">
      <w:r>
        <w:lastRenderedPageBreak/>
        <w:t>* The file if_ppp.h is under the following CMU license: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THIS SOFTWARE IS PROVIDED BY CARNEGIE MELLON UNIVERSITY AND      CONTRIBUTORS ``AS IS'' AND ANY EXPRESS OR IMPLIED WARRANTIES,      INCLUDING, BUT NOT LIMITED TO, THE IMPLIED WARRANTIES OF      MERCHANTABILITY AND FITNESS FOR A PARTICULAR PURPOSE ARE DISCLAIMED.      IN NO EVENT SHALL THE UNIVERSITY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C7AF70C" w14:textId="77777777" w:rsidR="00425AAE" w:rsidRDefault="00425AAE">
      <w:r>
        <w:t>* The following license covers the files from Intel's Highly Optimized   Mathematical Functions for Itanium collection:          Intel License Agreement          Copyright (c) 2000, Intel Corporation          All rights reserved.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The name of Intel Corporation may not be used to endorse or promote     products derived from this software without specific prior written     permission.          THIS SOFTWARE IS PROVIDED BY THE COPYRIGHT HOLDERS AND CONTRIBUTORS     AS IS AND ANY EXPRESS OR IMPLIED WARRANTIES, INCLUDING, BUT NOT     LIMITED TO, THE IMPLIED WARRANTIES OF MERCHANTABILITY AND FITNESS FOR     A PARTICULAR PURPOSE ARE DISCLAIMED. IN NO EVENT SHALL INTEL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4648099" w14:textId="77777777" w:rsidR="00425AAE" w:rsidRDefault="00425AAE">
      <w:r>
        <w:lastRenderedPageBreak/>
        <w:t>* The files inet/getnameinfo.c and sysdeps/posix/getaddrinfo.c are copyright   (C) by Craig Metz and are distributed under the following license:          /* The Inner Net License, Version 2.00            The author(s) grant permission for redistribution and use in source and     binary forms, with or without modification, of the software and documentation     provided that the following conditions are met:          0. If you receive a version of the software that is specifically labelled        as not being for redistribution (check the version message and/or README),        you are not permitted to redistribute that version of the software in any        way or form.     1. All terms of the all other applicable copyrights and licenses must be        followed.     2. Redistributions of source code must retain the authors' copyright        notice(s), this list of conditions, and the following disclaimer.     3. Redistributions in binary form must reproduce the authors' copyright        notice(s), this list of conditions, and the following disclaimer in the        documentation and/or other materials provided with the distribution.     4. [The copyright holder has authorized the removal of this clause.]     5. Neither the name(s) of the author(s) nor the names of its contributors        may be used to endorse or promote products derived from this software        without specific prior written permission.          THIS SOFTWARE IS PROVIDED BY ITS AUTHORS AND CONTRIBUTORS ``AS IS'' AND ANY     EXPRESS OR IMPLIED WARRANTIES, INCLUDING, BUT NOT LIMITED TO, THE IMPLIED     WARRANTIES OF MERCHANTABILITY AND FITNESS FOR A PARTICULAR PURPOSE ARE     DISCLAIMED. IN NO EVENT SHALL THE AUTHORS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If these license terms cause you a real problem, contact the author.  */</w:t>
      </w:r>
    </w:p>
    <w:p w14:paraId="6EA61D29" w14:textId="77777777" w:rsidR="00425AAE" w:rsidRDefault="00425AAE">
      <w:r>
        <w:t>[END FILE=glibc-2.19/debian/copyright]</w:t>
      </w:r>
    </w:p>
    <w:p w14:paraId="75B994D8" w14:textId="77777777" w:rsidR="00425AAE" w:rsidRDefault="00425AAE" w:rsidP="000727EF">
      <w:pPr>
        <w:pStyle w:val="Heading3"/>
      </w:pPr>
      <w:r>
        <w:t>glibc-2.19/LICENSES:</w:t>
      </w:r>
    </w:p>
    <w:p w14:paraId="6B90127C" w14:textId="77777777" w:rsidR="00425AAE" w:rsidRDefault="00425AAE">
      <w:r>
        <w:t>[BEGIN FILE=glibc-2.19/LICENSES] This file contains the copying permission notices for various files in the GNU C Library distribution that have copyright owners other than the Free Software Foundation.  These notices all require that a copy of the notice be included in the accompanying documentation and be distributed with binary distributions of the code, so be sure to include this file along with any binary distributions derived from the GNU C Library.</w:t>
      </w:r>
    </w:p>
    <w:p w14:paraId="11220E2B" w14:textId="77777777" w:rsidR="00425AAE" w:rsidRDefault="00425AAE">
      <w:r>
        <w:t xml:space="preserve"> All code incorporated from 4.4 BSD is distributed under the following license:</w:t>
      </w:r>
    </w:p>
    <w:p w14:paraId="6286497B" w14:textId="77777777" w:rsidR="00425AAE" w:rsidRDefault="00425AAE">
      <w:r>
        <w:t>Copyright (C) 1991 Regents of the University of California. All rights reserved.</w:t>
      </w:r>
    </w:p>
    <w:p w14:paraId="54BDE6EC" w14:textId="77777777" w:rsidR="00425AAE" w:rsidRDefault="00425AAE">
      <w:r>
        <w:t>Redistribution and use in source and binary forms, with or without modification, are permitted provided that the following conditions are met:</w:t>
      </w:r>
    </w:p>
    <w:p w14:paraId="1450D383" w14:textId="77777777" w:rsidR="00425AAE" w:rsidRDefault="00425AAE">
      <w:r>
        <w:t xml:space="preserve">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[This condition </w:t>
      </w:r>
      <w:r>
        <w:lastRenderedPageBreak/>
        <w:t>was removed.] 4. Neither the name of the University nor the names of its contributors    may be used to endorse or promote products derived from this software    without specific prior written permission.</w:t>
      </w:r>
    </w:p>
    <w:p w14:paraId="7BCF1204" w14:textId="77777777" w:rsidR="00425AAE" w:rsidRDefault="00425AAE">
      <w:r>
        <w:t>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1F323F4" w14:textId="77777777" w:rsidR="00425AAE" w:rsidRDefault="00425AAE">
      <w:r>
        <w:t>The DNS resolver code, taken from BIND 4.9.5, is copyrighted by UC Berkeley, by Digital Equipment Corporation and by Internet Software Consortium.  The DEC portions are under the following license:</w:t>
      </w:r>
    </w:p>
    <w:p w14:paraId="77B73542" w14:textId="77777777" w:rsidR="00425AAE" w:rsidRDefault="00425AAE">
      <w:r>
        <w:t>Portions Copyright (C) 1993 by Digital Equipment Corporation.</w:t>
      </w:r>
    </w:p>
    <w:p w14:paraId="4A831B37" w14:textId="77777777" w:rsidR="00425AAE" w:rsidRDefault="00425AAE">
      <w:r>
        <w:t>Permission to use, copy, modify, and distribute this software for any purpose with or without fee is hereby granted, provided that the above copyright notice and this permission notice appear in all copies, and that the name of Digital Equipment Corporation not be used in advertising or publicity pertaining to distribution of the document or software without specific, written prior permission.</w:t>
      </w:r>
    </w:p>
    <w:p w14:paraId="22B7D8BC" w14:textId="77777777" w:rsidR="00425AAE" w:rsidRDefault="00425AAE">
      <w:r>
        <w:t>THE SOFTWARE IS PROVIDED ``AS IS'' AND DIGITAL EQUIPMENT CORP. DISCLAIMS ALL WARRANTIES WITH REGARD TO THIS SOFTWARE, INCLUDING ALL IMPLIED WARRANTIES OF MERCHANTABILITY AND FITNESS.  IN NO EVENT SHALL DIGITAL EQUIPMENT CORPORATION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02027047" w14:textId="77777777" w:rsidR="00425AAE" w:rsidRDefault="00425AAE">
      <w:r>
        <w:t>The ISC portions are under the following license:</w:t>
      </w:r>
    </w:p>
    <w:p w14:paraId="329A0E50" w14:textId="77777777" w:rsidR="00425AAE" w:rsidRDefault="00425AAE">
      <w:r>
        <w:t>Portions Copyright (c) 1996-1999 by Internet Software Consortium.</w:t>
      </w:r>
    </w:p>
    <w:p w14:paraId="5B23E795" w14:textId="77777777" w:rsidR="00425AAE" w:rsidRDefault="00425AAE">
      <w:r>
        <w:t>Permission to use, copy, modify, and distribute this software for any purpose with or without fee is hereby granted, provided that the above copyright notice and this permission notice appear in all copies.</w:t>
      </w:r>
    </w:p>
    <w:p w14:paraId="0B782BC7" w14:textId="77777777" w:rsidR="00425AAE" w:rsidRDefault="00425AAE">
      <w:r>
        <w:t xml:space="preserve">THE SOFTWARE IS PROVIDED AS IS AND INTERNET SOFTWARE CONSORTIUM DISCLAIMS ALL WARRANTIES WITH REGARD TO THIS SOFTWARE INCLUDING ALL IMPLIED WARRANTIES OF MERCHANTABILITY AND FITNESS. IN NO EVENT SHALL INTERNET SOFTWARE CONSORTIUM BE LIABLE FOR ANY SPECIAL, DIRECT, INDIRECT, OR CONSEQUENTIAL DAMAGES OR ANY DAMAGES WHATSOEVER RESULTING FROM LOSS OF USE, DATA OR PROFITS, WHETHER IN AN ACTION OF CONTRACT, NEGLIGENCE OR OTHER TORTIOUS ACTION, </w:t>
      </w:r>
      <w:r>
        <w:lastRenderedPageBreak/>
        <w:t>ARISING OUT OF OR IN CONNECTION WITH THE USE OR PERFORMANCE OF THIS SOFTWARE.</w:t>
      </w:r>
    </w:p>
    <w:p w14:paraId="1C34334F" w14:textId="77777777" w:rsidR="00425AAE" w:rsidRDefault="00425AAE">
      <w:r>
        <w:t>The Sun RPC support (from rpcsrc-4.0) is covered by the following license:</w:t>
      </w:r>
    </w:p>
    <w:p w14:paraId="19A11227" w14:textId="77777777" w:rsidR="00425AAE" w:rsidRDefault="00425AAE">
      <w:r>
        <w:t>Copyright (c) 2010, Oracle America, Inc.</w:t>
      </w:r>
    </w:p>
    <w:p w14:paraId="53421B56" w14:textId="77777777" w:rsidR="00425AAE" w:rsidRDefault="00425AAE">
      <w:r>
        <w:t>Redistribution and use in source and binary forms, with or without modification, are permitted provided that the following conditions are met:</w:t>
      </w:r>
    </w:p>
    <w:p w14:paraId="2A1FA2C9"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Oracle America, Inc. nor the names of its       contributors may be used to endorse or promote products derived       from this software without specific prior written permission.</w:t>
      </w:r>
    </w:p>
    <w:p w14:paraId="1AB4CC1E"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5075F3C" w14:textId="77777777" w:rsidR="00425AAE" w:rsidRDefault="00425AAE">
      <w:r>
        <w:t xml:space="preserve"> The following CMU license covers some of the support code for Mach, derived from Mach 3.0:</w:t>
      </w:r>
    </w:p>
    <w:p w14:paraId="26DD4D73" w14:textId="77777777" w:rsidR="00425AAE" w:rsidRDefault="00425AAE">
      <w:r>
        <w:t>Mach Operating System Copyright (C) 1991,1990,1989 Carnegie Mellon University All Rights Reserved.</w:t>
      </w:r>
    </w:p>
    <w:p w14:paraId="12F107A7" w14:textId="77777777" w:rsidR="00425AAE" w:rsidRDefault="00425AAE">
      <w:r>
        <w:t>Permission to use, copy, modify and distribute this software and its documentation is hereby granted, provided that both the copyright notice and this permission notice appear in all copies of the software, derivative works or modified versions, and any portions thereof, and that both notices appear in supporting documentation.</w:t>
      </w:r>
    </w:p>
    <w:p w14:paraId="43BF4119" w14:textId="77777777" w:rsidR="00425AAE" w:rsidRDefault="00425AAE">
      <w:r>
        <w:t>CARNEGIE MELLON ALLOWS FREE USE OF THIS SOFTWARE IN ITS ``AS IS'' CONDITION.  CARNEGIE MELLON DISCLAIMS ANY LIABILITY OF ANY KIND FOR ANY DAMAGES WHATSOEVER RESULTING FROM THE USE OF THIS SOFTWARE.</w:t>
      </w:r>
    </w:p>
    <w:p w14:paraId="1B313519" w14:textId="77777777" w:rsidR="00425AAE" w:rsidRDefault="00425AAE">
      <w:r>
        <w:t>Carnegie Mellon requests users of this software to return to</w:t>
      </w:r>
    </w:p>
    <w:p w14:paraId="49CED1D4" w14:textId="77777777" w:rsidR="00425AAE" w:rsidRDefault="00425AAE">
      <w:r>
        <w:t xml:space="preserve"> Software Distribution Coordinator  School of Computer Science  Carnegie Mellon University  Pittsburgh PA 15213-3890</w:t>
      </w:r>
    </w:p>
    <w:p w14:paraId="1E549260" w14:textId="77777777" w:rsidR="00425AAE" w:rsidRDefault="00425AAE">
      <w:r>
        <w:t>or Software.Distribution@CS.CMU.EDU any improvements or extensions that they make and grant Carnegie Mellon the rights to redistribute these changes.</w:t>
      </w:r>
    </w:p>
    <w:p w14:paraId="2D8036FB" w14:textId="77777777" w:rsidR="00425AAE" w:rsidRDefault="00425AAE">
      <w:r>
        <w:t>The file if_ppp.h is under the following CMU license:</w:t>
      </w:r>
    </w:p>
    <w:p w14:paraId="2ACA0750" w14:textId="77777777" w:rsidR="00425AAE" w:rsidRDefault="00425AAE">
      <w:r>
        <w:lastRenderedPageBreak/>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23875085" w14:textId="77777777" w:rsidR="00425AAE" w:rsidRDefault="00425AAE">
      <w:r>
        <w:t xml:space="preserve"> THIS SOFTWARE IS PROVIDED BY CARNEGIE MELLON UNIVERSITY AND  CONTRIBUTORS ``AS IS'' AND ANY EXPRESS OR IMPLIED WARRANTIES,  INCLUDING, BUT NOT LIMITED TO, THE IMPLIED WARRANTIES OF  MERCHANTABILITY AND FITNESS FOR A PARTICULAR PURPOSE ARE DISCLAIMED.  IN NO EVENT SHALL THE UNIVERSITY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928CA99" w14:textId="77777777" w:rsidR="00425AAE" w:rsidRDefault="00425AAE">
      <w:r>
        <w:t>The following license covers the files from Intel's Highly Optimized Mathematical Functions for Itanium collection:</w:t>
      </w:r>
    </w:p>
    <w:p w14:paraId="4CF0FF9C" w14:textId="77777777" w:rsidR="00425AAE" w:rsidRDefault="00425AAE">
      <w:r>
        <w:t>Intel License Agreement</w:t>
      </w:r>
    </w:p>
    <w:p w14:paraId="548AEE12" w14:textId="77777777" w:rsidR="00425AAE" w:rsidRDefault="00425AAE">
      <w:r>
        <w:t>Copyright (c) 2000, Intel Corporation</w:t>
      </w:r>
    </w:p>
    <w:p w14:paraId="70DBFFAE" w14:textId="77777777" w:rsidR="00425AAE" w:rsidRDefault="00425AAE">
      <w:r>
        <w:t>All rights reserved.</w:t>
      </w:r>
    </w:p>
    <w:p w14:paraId="42EC9991" w14:textId="77777777" w:rsidR="00425AAE" w:rsidRDefault="00425AAE">
      <w:r>
        <w:t>Redistribution and use in source and binary forms, with or without modification, are permitted provided that the following conditions are met:</w:t>
      </w:r>
    </w:p>
    <w:p w14:paraId="09CC2420" w14:textId="77777777" w:rsidR="00425AAE" w:rsidRDefault="00425AAE">
      <w:r>
        <w:t>* Redistributions of source code must retain the above copyright notice, this list of conditions and the following disclaimer.</w:t>
      </w:r>
    </w:p>
    <w:p w14:paraId="779287EF" w14:textId="77777777" w:rsidR="00425AAE" w:rsidRDefault="00425AAE">
      <w:r>
        <w:t>* Redistributions in binary form must reproduce the above copyright notice, this list of conditions and the following disclaimer in the documentation and/or other materials provided with the distribution.</w:t>
      </w:r>
    </w:p>
    <w:p w14:paraId="4B75D163" w14:textId="77777777" w:rsidR="00425AAE" w:rsidRDefault="00425AAE">
      <w:r>
        <w:t>* The name of Intel Corporation may not be used to endorse or promote products derived from this software without specific prior written permission.</w:t>
      </w:r>
    </w:p>
    <w:p w14:paraId="01EE9CA8" w14:textId="77777777" w:rsidR="00425AAE" w:rsidRDefault="00425AAE">
      <w:r>
        <w:t xml:space="preserve">THIS SOFTWARE IS PROVIDED BY THE COPYRIGHT HOLDERS AND CONTRIBUTORS AS IS AND ANY EXPRESS OR IMPLIED WARRANTIES, INCLUDING, BUT NOT LIMITED TO, THE IMPLIED WARRANTIES OF MERCHANTABILITY AND FITNESS FOR A PARTICULAR PURPOSE ARE DISCLAIMED. IN NO EVENT SHALL INTEL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w:t>
      </w:r>
      <w:r>
        <w:lastRenderedPageBreak/>
        <w:t>(INCLUDING NEGLIGENCE OR OTHERWISE) ARISING IN ANY WAY OUT OF THE USE OF THIS SOFTWARE, EVEN IF ADVISED OF THE POSSIBILITY OF SUCH DAMAGE.</w:t>
      </w:r>
    </w:p>
    <w:p w14:paraId="39FC9CC4" w14:textId="77777777" w:rsidR="00425AAE" w:rsidRDefault="00425AAE">
      <w:r>
        <w:t>The files inet/getnameinfo.c and sysdeps/posix/getaddrinfo.c are copyright (C) by Craig Metz and are distributed under the following license:</w:t>
      </w:r>
    </w:p>
    <w:p w14:paraId="2B16ECD7" w14:textId="77777777" w:rsidR="00425AAE" w:rsidRDefault="00425AAE">
      <w:r>
        <w:t>/* The Inner Net License, Version 2.00</w:t>
      </w:r>
    </w:p>
    <w:p w14:paraId="2988B239" w14:textId="77777777" w:rsidR="00425AAE" w:rsidRDefault="00425AAE">
      <w:r>
        <w:t xml:space="preserve">  The author(s) grant permission for redistribution and use in source and binary forms, with or without modification, of the software and documentation provided that the following conditions are met:</w:t>
      </w:r>
    </w:p>
    <w:p w14:paraId="7C29FE6F" w14:textId="77777777" w:rsidR="00425AAE" w:rsidRDefault="00425AAE">
      <w:r>
        <w:t>0. If you receive a version of the software that is specifically labelled    as not being for redistribution (check the version message and/or README),    you are not permitted to redistribute that version of the software in any    way or form. 1. All terms of the all other applicable copyrights and licenses must be    followed. 2. Redistributions of source code must retain the authors' copyright    notice(s), this list of conditions, and the following disclaimer. 3. Redistributions in binary form must reproduce the authors' copyright    notice(s), this list of conditions, and the following disclaimer in the    documentation and/or other materials provided with the distribution. 4. [The copyright holder has authorized the removal of this clause.] 5. Neither the name(s) of the author(s) nor the names of its contributors    may be used to endorse or promote products derived from this software    without specific prior written permission.</w:t>
      </w:r>
    </w:p>
    <w:p w14:paraId="7212DE55" w14:textId="77777777" w:rsidR="00425AAE" w:rsidRDefault="00425AAE">
      <w:r>
        <w:t>THIS SOFTWARE IS PROVIDED BY ITS AUTHORS AND CONTRIBUTORS ``AS IS'' AND ANY EXPRESS OR IMPLIED WARRANTIES, INCLUDING, BUT NOT LIMITED TO, THE IMPLIED WARRANTIES OF MERCHANTABILITY AND FITNESS FOR A PARTICULAR PURPOSE ARE DISCLAIMED. IN NO EVENT SHALL THE AUTHORS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8E86660" w14:textId="77777777" w:rsidR="00425AAE" w:rsidRDefault="00425AAE">
      <w:r>
        <w:t xml:space="preserve">  If these license terms cause you a real problem, contact the author.  */</w:t>
      </w:r>
    </w:p>
    <w:p w14:paraId="66AC68AF" w14:textId="77777777" w:rsidR="00425AAE" w:rsidRDefault="00425AAE">
      <w:r>
        <w:t>The file sunrpc/des_impl.c is copyright Eric Young:</w:t>
      </w:r>
    </w:p>
    <w:p w14:paraId="7F38EC6B" w14:textId="77777777" w:rsidR="00425AAE" w:rsidRDefault="00425AAE">
      <w:r>
        <w:t>Copyright (C) 1992 Eric Young Collected from libdes and modified for SECURE RPC by Martin Kuck 1994 This file is distributed under the terms of the GNU Lesser General Public License, version 2.1 or later - see the file COPYING.LIB for details. If you did not receive a copy of the license with this program, please see &lt;http://www.gnu.org/licenses/&gt; to obtain a copy.</w:t>
      </w:r>
    </w:p>
    <w:p w14:paraId="45D2C5D3" w14:textId="77777777" w:rsidR="00425AAE" w:rsidRDefault="00425AAE">
      <w:r>
        <w:t>The libidn code is copyright Simon Josefsson, with portions copyright The Internet Society, Tom Tromey and Red Hat, Inc.:</w:t>
      </w:r>
    </w:p>
    <w:p w14:paraId="41FBFA5B" w14:textId="77777777" w:rsidR="00425AAE" w:rsidRDefault="00425AAE">
      <w:r>
        <w:t>Copyright (C) 2002, 2003, 2004, 2011  Simon Josefsson</w:t>
      </w:r>
    </w:p>
    <w:p w14:paraId="7AC05291" w14:textId="77777777" w:rsidR="00425AAE" w:rsidRDefault="00425AAE">
      <w:r>
        <w:t>This file is part of GNU Libidn.</w:t>
      </w:r>
    </w:p>
    <w:p w14:paraId="3F2C78E4" w14:textId="77777777" w:rsidR="00425AAE" w:rsidRDefault="00425AAE">
      <w:r>
        <w:lastRenderedPageBreak/>
        <w:t>GNU Libidn is free software; you can redistribute it and/or modify it under the terms of the GNU Lesser General Public License as published by the Free Software Foundation; either version 2.1 of the License, or (at your option) any later version.</w:t>
      </w:r>
    </w:p>
    <w:p w14:paraId="2826922E" w14:textId="77777777" w:rsidR="00425AAE" w:rsidRDefault="00425AAE">
      <w:r>
        <w:t>GNU Libidn is distributed in the hope that it will be useful, but WITHOUT ANY WARRANTY; without even the implied warranty of MERCHANTABILITY or FITNESS FOR A PARTICULAR PURPOSE.  See the GNU Lesser General Public License for more details.</w:t>
      </w:r>
    </w:p>
    <w:p w14:paraId="6AC2AFE5" w14:textId="77777777" w:rsidR="00425AAE" w:rsidRDefault="00425AAE">
      <w:r>
        <w:t>You should have received a copy of the GNU Lesser General Public License along with GNU Libidn; if not, see &lt;http://www.gnu.org/licenses/&gt;.</w:t>
      </w:r>
    </w:p>
    <w:p w14:paraId="49E2E571" w14:textId="77777777" w:rsidR="00425AAE" w:rsidRDefault="00425AAE">
      <w:r>
        <w:t>The following notice applies to portions of libidn/nfkc.c:</w:t>
      </w:r>
    </w:p>
    <w:p w14:paraId="2089068E" w14:textId="77777777" w:rsidR="00425AAE" w:rsidRDefault="00425AAE">
      <w:r>
        <w:t>This file contains functions from GLIB, including gutf8.c and gunidecomp.c, all licensed under LGPL and copyright hold by:</w:t>
      </w:r>
    </w:p>
    <w:p w14:paraId="43CD3BA5" w14:textId="77777777" w:rsidR="00425AAE" w:rsidRDefault="00425AAE">
      <w:r>
        <w:t>Copyright (C) 1999, 2000 Tom Tromey Copyright 2000 Red Hat, Inc.</w:t>
      </w:r>
    </w:p>
    <w:p w14:paraId="3375FC6A" w14:textId="77777777" w:rsidR="00425AAE" w:rsidRDefault="00425AAE">
      <w:r>
        <w:t>The following applies to portions of libidn/punycode.c and libidn/punycode.h:</w:t>
      </w:r>
    </w:p>
    <w:p w14:paraId="50612F52" w14:textId="77777777" w:rsidR="00425AAE" w:rsidRDefault="00425AAE">
      <w:r>
        <w:t>This file is derived from RFC 3492bis written by Adam M. Costello.</w:t>
      </w:r>
    </w:p>
    <w:p w14:paraId="3B613B33" w14:textId="77777777" w:rsidR="00425AAE" w:rsidRDefault="00425AAE">
      <w:r>
        <w:t>Disclaimer and license: Regarding this entire document or any portion of it (including the pseudocode and C code), the author makes no guarantees and is not responsible for any damage resulting from its use.  The author grants irrevocable permission to anyone to use, modify, and distribute it in any way that does not diminish the rights of anyone else to use, modify, and distribute it, provided that redistributed derivative works do not contain misleading author or version information.  Derivative works need not be licensed under similar terms.</w:t>
      </w:r>
    </w:p>
    <w:p w14:paraId="1C28E846" w14:textId="77777777" w:rsidR="00425AAE" w:rsidRDefault="00425AAE">
      <w:r>
        <w:t>Copyright (C) The Internet Society (2003).  All Rights Reserved.</w:t>
      </w:r>
    </w:p>
    <w:p w14:paraId="6863899D" w14:textId="77777777" w:rsidR="00425AAE" w:rsidRDefault="00425AAE">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Internet Society or other Internet organizations, except as needed for the purpose of developing Internet standards in which case the procedures for copyrights defined in the Internet Standards process must be followed, or as required to translate it into languages other than English.</w:t>
      </w:r>
    </w:p>
    <w:p w14:paraId="4DA3311D" w14:textId="77777777" w:rsidR="00425AAE" w:rsidRDefault="00425AAE">
      <w:r>
        <w:t>The limited permissions granted above are perpetual and will not be revoked by the Internet Society or its successors or assigns.</w:t>
      </w:r>
    </w:p>
    <w:p w14:paraId="08A000A7" w14:textId="77777777" w:rsidR="00425AAE" w:rsidRDefault="00425AAE">
      <w:r>
        <w:t>This document and the information contained herein is provided on an AS IS basis and THE INTERNET SOCIETY AND THE INTERNET ENGINEERING TASK FORCE DISCLAIMS ALL WARRANTIES, EXPRESS OR IMPLIED, INCLUDING BUT NOT LIMITED TO ANY WARRANTY THAT THE USE OF THE INFORMATION HEREIN WILL NOT INFRINGE ANY RIGHTS OR ANY IMPLIED WARRANTIES OF MERCHANTABILITY OR FITNESS FOR A PARTICULAR PURPOSE.</w:t>
      </w:r>
    </w:p>
    <w:p w14:paraId="7D45B558" w14:textId="77777777" w:rsidR="00425AAE" w:rsidRDefault="00425AAE">
      <w:r>
        <w:t>The file inet/rcmd.c is under a UCB copyright and the following:</w:t>
      </w:r>
    </w:p>
    <w:p w14:paraId="764AF763" w14:textId="77777777" w:rsidR="00425AAE" w:rsidRDefault="00425AAE">
      <w:r>
        <w:t>Copyright (C) 1998 WIDE Project. All rights reserved.</w:t>
      </w:r>
    </w:p>
    <w:p w14:paraId="35018C13" w14:textId="77777777" w:rsidR="00425AAE" w:rsidRDefault="00425AAE">
      <w:r>
        <w:lastRenderedPageBreak/>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project nor the names of its contributors    may be used to endorse or promote products derived from this software    without specific prior written permission.</w:t>
      </w:r>
    </w:p>
    <w:p w14:paraId="1767792A" w14:textId="77777777" w:rsidR="00425AAE" w:rsidRDefault="00425AAE">
      <w:r>
        <w:t>THIS SOFTWARE IS PROVIDED BY THE PROJECT AND CONTRIBUTORS ``AS IS'' AND ANY EXPRESS OR IMPLIED WARRANTIES, INCLUDING, BUT NOT LIMITED TO, THE IMPLIED WARRANTIES OF MERCHANTABILITY AND FITNESS FOR A PARTICULAR PURPOSE ARE DISCLAIMED.  IN NO EVENT SHALL THE PROJECT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7A005F0" w14:textId="77777777" w:rsidR="00425AAE" w:rsidRDefault="00425AAE">
      <w:r>
        <w:t>The file posix/runtests.c is copyright Tom Lord:</w:t>
      </w:r>
    </w:p>
    <w:p w14:paraId="5110C58B" w14:textId="77777777" w:rsidR="00425AAE" w:rsidRDefault="00425AAE">
      <w:r>
        <w:t>Copyright 1995 by Tom Lord</w:t>
      </w:r>
    </w:p>
    <w:p w14:paraId="0B773AFE" w14:textId="77777777" w:rsidR="00425AAE" w:rsidRDefault="00425AAE">
      <w:r>
        <w:t xml:space="preserve">                        All Rights Reserved</w:t>
      </w:r>
    </w:p>
    <w:p w14:paraId="781EDF69"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the copyright holder not be used in advertising or publicity pertaining to distribution of the software without specific, written prior permission.</w:t>
      </w:r>
    </w:p>
    <w:p w14:paraId="536DC7BD" w14:textId="77777777" w:rsidR="00425AAE" w:rsidRDefault="00425AAE">
      <w:r>
        <w:t>Tom Lord DISCLAIMS ALL WARRANTIES WITH REGARD TO THIS SOFTWARE, INCLUDING ALL IMPLIED WARRANTIES OF MERCHANTABILITY AND FITNESS, IN NO EVENT SHALL TOM LORD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35947C98" w14:textId="77777777" w:rsidR="00425AAE" w:rsidRDefault="00425AAE">
      <w:r>
        <w:t>The posix/rxspencer tests are copyright Henry Spencer:</w:t>
      </w:r>
    </w:p>
    <w:p w14:paraId="1C7CB261" w14:textId="77777777" w:rsidR="00425AAE" w:rsidRDefault="00425AAE">
      <w:r>
        <w:t>Copyright 1992, 1993, 1994, 1997 Henry Spencer.  All rights reserved. This software is not subject to any license of the American Telephone and Telegraph Company or of the Regents of the University of California.</w:t>
      </w:r>
    </w:p>
    <w:p w14:paraId="76D400F0" w14:textId="77777777" w:rsidR="00425AAE" w:rsidRDefault="00425AAE">
      <w:r>
        <w:t>Permission is granted to anyone to use this software for any purpose on any computer system, and to alter it and redistribute it, subject to the following restrictions:</w:t>
      </w:r>
    </w:p>
    <w:p w14:paraId="3E34DEE4" w14:textId="77777777" w:rsidR="00425AAE" w:rsidRDefault="00425AAE">
      <w:r>
        <w:t>1. The author is not responsible for the consequences of use of this    software, no matter how awful, even if they arise from flaws in it.</w:t>
      </w:r>
    </w:p>
    <w:p w14:paraId="0D57934B" w14:textId="77777777" w:rsidR="00425AAE" w:rsidRDefault="00425AAE">
      <w:r>
        <w:lastRenderedPageBreak/>
        <w:t>2. The origin of this software must not be misrepresented, either by    explicit claim or by omission.  Since few users ever read sources,    credits must appear in the documentation.</w:t>
      </w:r>
    </w:p>
    <w:p w14:paraId="73BA5C24" w14:textId="77777777" w:rsidR="00425AAE" w:rsidRDefault="00425AAE">
      <w:r>
        <w:t>3. Altered versions must be plainly marked as such, and must not be    misrepresented as being the original software.  Since few users    ever read sources, credits must appear in the documentation.</w:t>
      </w:r>
    </w:p>
    <w:p w14:paraId="4F6DBE3F" w14:textId="77777777" w:rsidR="00425AAE" w:rsidRDefault="00425AAE">
      <w:r>
        <w:t>4. This notice may not be removed or altered.</w:t>
      </w:r>
    </w:p>
    <w:p w14:paraId="402869C1" w14:textId="77777777" w:rsidR="00425AAE" w:rsidRDefault="00425AAE">
      <w:r>
        <w:t>The file posix/PCRE.tests is copyright University of Cambridge:</w:t>
      </w:r>
    </w:p>
    <w:p w14:paraId="696DD60C" w14:textId="77777777" w:rsidR="00425AAE" w:rsidRDefault="00425AAE">
      <w:r>
        <w:t>Copyright (c) 1997-2003 University of Cambridge</w:t>
      </w:r>
    </w:p>
    <w:p w14:paraId="35B96865" w14:textId="77777777" w:rsidR="00425AAE" w:rsidRDefault="00425AAE">
      <w:r>
        <w:t>Permission is granted to anyone to use this software for any purpose on any computer system, and to redistribute it freely, subject to the following restrictions:</w:t>
      </w:r>
    </w:p>
    <w:p w14:paraId="24E6C2F5" w14:textId="77777777" w:rsidR="00425AAE" w:rsidRDefault="00425AAE">
      <w:r>
        <w:t>1. This software is distributed in the hope that it will be useful,    but WITHOUT ANY WARRANTY; without even the implied warranty of    MERCHANTABILITY or FITNESS FOR A PARTICULAR PURPOSE.</w:t>
      </w:r>
    </w:p>
    <w:p w14:paraId="43D209CB" w14:textId="77777777" w:rsidR="00425AAE" w:rsidRDefault="00425AAE">
      <w:r>
        <w:t>2. The origin of this software must not be misrepresented, either by    explicit claim or by omission. In practice, this means that if you use    PCRE in software that you distribute to others, commercially or    otherwise, you must put a sentence like this</w:t>
      </w:r>
    </w:p>
    <w:p w14:paraId="6BCE93F3" w14:textId="77777777" w:rsidR="00425AAE" w:rsidRDefault="00425AAE">
      <w:r>
        <w:t xml:space="preserve">     Regular expression support is provided by the PCRE library package,      which is open source software, written by Philip Hazel, and copyright      by the University of Cambridge, England.</w:t>
      </w:r>
    </w:p>
    <w:p w14:paraId="6F0EBDFF" w14:textId="77777777" w:rsidR="00425AAE" w:rsidRDefault="00425AAE">
      <w:r>
        <w:t xml:space="preserve">   somewhere reasonably visible in your documentation and in any relevant    files or online help data or similar. A reference to the ftp site for    the source, that is, to</w:t>
      </w:r>
    </w:p>
    <w:p w14:paraId="239BCF0F" w14:textId="77777777" w:rsidR="00425AAE" w:rsidRDefault="00425AAE">
      <w:r>
        <w:t xml:space="preserve">     ftp://ftp.csx.cam.ac.uk/pub/software/programming/pcre/</w:t>
      </w:r>
    </w:p>
    <w:p w14:paraId="2B6329D3" w14:textId="77777777" w:rsidR="00425AAE" w:rsidRDefault="00425AAE">
      <w:r>
        <w:t xml:space="preserve">   should also be given in the documentation. However, this condition is not    intended to apply to whole chains of software. If package A includes PCRE,    it must acknowledge it, but if package B is software that includes package    A, the condition is not imposed on package B (unless it uses PCRE    independently).</w:t>
      </w:r>
    </w:p>
    <w:p w14:paraId="1648400C" w14:textId="77777777" w:rsidR="00425AAE" w:rsidRDefault="00425AAE">
      <w:r>
        <w:t>3. Altered versions must be plainly marked as such, and must not be    misrepresented as being the original software.</w:t>
      </w:r>
    </w:p>
    <w:p w14:paraId="6CCDCF45" w14:textId="77777777" w:rsidR="00425AAE" w:rsidRDefault="00425AAE">
      <w:r>
        <w:t>4. If PCRE is embedded in any software that is released under the GNU   General Purpose Licence (GPL), or Lesser General Purpose Licence (LGPL),   then the terms of that licence shall supersede any condition above with   which it is incompatible.</w:t>
      </w:r>
    </w:p>
    <w:p w14:paraId="2E956BC6" w14:textId="77777777" w:rsidR="00425AAE" w:rsidRDefault="00425AAE">
      <w:r>
        <w:t>Files from Sun fdlibm are copyright Sun Microsystems, Inc.:</w:t>
      </w:r>
    </w:p>
    <w:p w14:paraId="35545F60" w14:textId="77777777" w:rsidR="00425AAE" w:rsidRDefault="00425AAE">
      <w:r>
        <w:t>Copyright (C) 1993 by Sun Microsystems, Inc. All rights reserved.</w:t>
      </w:r>
    </w:p>
    <w:p w14:paraId="00DBB48E" w14:textId="77777777" w:rsidR="00425AAE" w:rsidRDefault="00425AAE">
      <w:r>
        <w:t>Developed at SunPro, a Sun Microsystems, Inc. business. Permission to use, copy, modify, and distribute this software is freely granted, provided that this notice is preserved.</w:t>
      </w:r>
    </w:p>
    <w:p w14:paraId="07AA546D" w14:textId="77777777" w:rsidR="00425AAE" w:rsidRDefault="00425AAE">
      <w:r>
        <w:t>Part of stdio-common/tst-printf.c is copyright C E Chew:</w:t>
      </w:r>
    </w:p>
    <w:p w14:paraId="2C758CDA" w14:textId="77777777" w:rsidR="00425AAE" w:rsidRDefault="00425AAE">
      <w:r>
        <w:t>(C) Copyright C E Chew</w:t>
      </w:r>
    </w:p>
    <w:p w14:paraId="34A94F77" w14:textId="77777777" w:rsidR="00425AAE" w:rsidRDefault="00425AAE">
      <w:r>
        <w:t>Feel free to copy, use and distribute this software provided:</w:t>
      </w:r>
    </w:p>
    <w:p w14:paraId="5E5A5644" w14:textId="77777777" w:rsidR="00425AAE" w:rsidRDefault="00425AAE">
      <w:r>
        <w:t xml:space="preserve">     1. you do not pretend that you wrote it      2. you leave this copyright notice intact.</w:t>
      </w:r>
    </w:p>
    <w:p w14:paraId="4AAC6294" w14:textId="77777777" w:rsidR="00425AAE" w:rsidRDefault="00425AAE">
      <w:r>
        <w:t>Various long double libm functions are copyright Stephen L. Moshier:</w:t>
      </w:r>
    </w:p>
    <w:p w14:paraId="524EB144" w14:textId="77777777" w:rsidR="00425AAE" w:rsidRDefault="00425AAE">
      <w:r>
        <w:t>Copyright 2001 by Stephen L. Moshier &lt;moshier@na-net.ornl.gov&gt;</w:t>
      </w:r>
    </w:p>
    <w:p w14:paraId="2FF34DF4" w14:textId="77777777" w:rsidR="00425AAE" w:rsidRDefault="00425AAE">
      <w:r>
        <w:lastRenderedPageBreak/>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240251B9"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0805F602" w14:textId="77777777" w:rsidR="00425AAE" w:rsidRDefault="00425AAE">
      <w:r>
        <w:t xml:space="preserve"> You should have received a copy of the GNU Lesser General Public  License along with this library; if not, see  &lt;http://www.gnu.org/licenses/&gt;.  */ [END FILE=glibc-2.19/LICENSES]</w:t>
      </w:r>
    </w:p>
    <w:p w14:paraId="67BB6F5C" w14:textId="77777777" w:rsidR="00425AAE" w:rsidRDefault="00425AAE" w:rsidP="000727EF">
      <w:pPr>
        <w:pStyle w:val="Heading3"/>
      </w:pPr>
      <w:r>
        <w:t>glibc-2.19/posix/rxspencer/COPYRIGHT:</w:t>
      </w:r>
    </w:p>
    <w:p w14:paraId="1CAC04F3" w14:textId="77777777" w:rsidR="00425AAE" w:rsidRDefault="00425AAE">
      <w:r>
        <w:t>[BEGIN FILE=glibc-2.19/posix/rxspencer/COPYRIGHT] Copyright 1992, 1993, 1994, 1997 Henry Spencer.  All rights reserved. This software is not subject to any license of the American Telephone and Telegraph Company or of the Regents of the University of California.</w:t>
      </w:r>
    </w:p>
    <w:p w14:paraId="0E46A0AB" w14:textId="77777777" w:rsidR="00425AAE" w:rsidRDefault="00425AAE">
      <w:r>
        <w:t>Permission is granted to anyone to use this software for any purpose on any computer system, and to alter it and redistribute it, subject to the following restrictions:</w:t>
      </w:r>
    </w:p>
    <w:p w14:paraId="468E710D" w14:textId="77777777" w:rsidR="00425AAE" w:rsidRDefault="00425AAE">
      <w:r>
        <w:t>1. The author is not responsible for the consequences of use of this    software, no matter how awful, even if they arise from flaws in it.</w:t>
      </w:r>
    </w:p>
    <w:p w14:paraId="6193CAA6" w14:textId="77777777" w:rsidR="00425AAE" w:rsidRDefault="00425AAE">
      <w:r>
        <w:t>2. The origin of this software must not be misrepresented, either by    explicit claim or by omission.  Since few users ever read sources,    credits must appear in the documentation.</w:t>
      </w:r>
    </w:p>
    <w:p w14:paraId="7DD234B7" w14:textId="77777777" w:rsidR="00425AAE" w:rsidRDefault="00425AAE">
      <w:r>
        <w:t>3. Altered versions must be plainly marked as such, and must not be    misrepresented as being the original software.  Since few users    ever read sources, credits must appear in the documentation.</w:t>
      </w:r>
    </w:p>
    <w:p w14:paraId="043D5EB3" w14:textId="77777777" w:rsidR="00425AAE" w:rsidRDefault="00425AAE">
      <w:r>
        <w:t>4. This notice may not be removed or altered. [END FILE=glibc-2.19/posix/rxspencer/COPYRIGHT]</w:t>
      </w:r>
    </w:p>
    <w:p w14:paraId="4166A336" w14:textId="77777777" w:rsidR="00425AAE" w:rsidRDefault="00425AAE" w:rsidP="000727EF">
      <w:pPr>
        <w:pStyle w:val="Heading3"/>
      </w:pPr>
      <w:r>
        <w:t>glibc-2.19/scripts/update-copyrights:</w:t>
      </w:r>
    </w:p>
    <w:p w14:paraId="19903293" w14:textId="77777777" w:rsidR="00425AAE" w:rsidRDefault="00425AAE">
      <w:r>
        <w:t>[BEGIN FILE=glibc-2.19/scripts/update-copyrights] #! /bin/sh # Update copyright year lists. # Copyright (C) 2012-2014 Free Software Foundation, Inc. # This file is part of the GNU C Library.</w:t>
      </w:r>
    </w:p>
    <w:p w14:paraId="4BF0F0B7" w14:textId="77777777" w:rsidR="00425AAE" w:rsidRDefault="00425AAE">
      <w:r>
        <w:t># The GNU C Library is free software; you can redistribute it and/or # modify it under the terms of the GNU Lesser General Public # License as published by the Free Software Foundation; either # version 2.1 of the License, or (at your option) any later version.</w:t>
      </w:r>
    </w:p>
    <w:p w14:paraId="754F88F9" w14:textId="77777777" w:rsidR="00425AAE" w:rsidRDefault="00425AAE">
      <w:r>
        <w:t># The GNU C Library is distributed in the hope that it will be useful, # but WITHOUT ANY WARRANTY; without even the implied warranty of # MERCHANTABILITY or FITNESS FOR A PARTICULAR PURPOSE.  See the GNU # Lesser General Public License for more details.</w:t>
      </w:r>
    </w:p>
    <w:p w14:paraId="0746B943" w14:textId="77777777" w:rsidR="00425AAE" w:rsidRDefault="00425AAE">
      <w:r>
        <w:t># You should have received a copy of the GNU Lesser General Public # License along with the GNU C Library; if not, see # &lt;http://www.gnu.org/licenses/&gt;.</w:t>
      </w:r>
    </w:p>
    <w:p w14:paraId="3F3DFC1B" w14:textId="77777777" w:rsidR="00425AAE" w:rsidRDefault="00425AAE">
      <w:r>
        <w:t xml:space="preserve"># Run this script with the first argument being the location of # gnulib's update-copyright script.  Any other arguments are ignored. # FSF copyright notices in the glibc source </w:t>
      </w:r>
      <w:r>
        <w:lastRenderedPageBreak/>
        <w:t>directory containing this # script will be updated; glibc must then be built to update generated # files.  Copyright dates in --version copyright notices are not # updated.</w:t>
      </w:r>
    </w:p>
    <w:p w14:paraId="47FD7D90" w14:textId="77777777" w:rsidR="00425AAE" w:rsidRDefault="00425AAE">
      <w:r>
        <w:t>set -e</w:t>
      </w:r>
    </w:p>
    <w:p w14:paraId="62C6CA69" w14:textId="77777777" w:rsidR="00425AAE" w:rsidRDefault="00425AAE">
      <w:r>
        <w:t>export LC_ALL=C export UPDATE_COPYRIGHT_FORCE=1 export UPDATE_COPYRIGHT_USE_INTERVALS=2 export UPDATE_COPYRIGHT_MAX_LINE_LENGTH=79</w:t>
      </w:r>
    </w:p>
    <w:p w14:paraId="7F501AD2" w14:textId="77777777" w:rsidR="00425AAE" w:rsidRDefault="00425AAE">
      <w:r>
        <w:t>update_script=$1</w:t>
      </w:r>
    </w:p>
    <w:p w14:paraId="3F21F415" w14:textId="77777777" w:rsidR="00425AAE" w:rsidRDefault="00425AAE">
      <w:r>
        <w:t>if ! [ -f $update_script ]; then   echo error: first argument must point to gnulib update-copyright script &gt;&amp;2   exit 1 fi</w:t>
      </w:r>
    </w:p>
    <w:p w14:paraId="149DA4F8" w14:textId="77777777" w:rsidR="00425AAE" w:rsidRDefault="00425AAE">
      <w:r>
        <w:t>cd $(dirname $0)/..</w:t>
      </w:r>
    </w:p>
    <w:p w14:paraId="7ECE81AD" w14:textId="77777777" w:rsidR="00425AAE" w:rsidRDefault="00425AAE">
      <w:r>
        <w:t xml:space="preserve">files=$(find . -type f </w:t>
      </w:r>
    </w:p>
    <w:p w14:paraId="5351C3E8" w14:textId="77777777" w:rsidR="00425AAE" w:rsidRDefault="00425AAE">
      <w:r>
        <w:t xml:space="preserve"> sed 's</w:t>
      </w:r>
    </w:p>
    <w:p w14:paraId="02D57114" w14:textId="77777777" w:rsidR="00425AAE" w:rsidRDefault="00425AAE">
      <w:r>
        <w:t>^\./</w:t>
      </w:r>
    </w:p>
    <w:p w14:paraId="515FBEEB" w14:textId="77777777" w:rsidR="00425AAE" w:rsidRDefault="00425AAE"/>
    <w:p w14:paraId="612C0F1E" w14:textId="77777777" w:rsidR="00425AAE" w:rsidRDefault="00425AAE">
      <w:r>
        <w:t xml:space="preserve">' </w:t>
      </w:r>
    </w:p>
    <w:p w14:paraId="724CE942" w14:textId="77777777" w:rsidR="00425AAE" w:rsidRDefault="00425AAE">
      <w:r>
        <w:t xml:space="preserve"> grep -v '^\.git/')</w:t>
      </w:r>
    </w:p>
    <w:p w14:paraId="0B9D7062" w14:textId="77777777" w:rsidR="00425AAE" w:rsidRDefault="00425AAE">
      <w:r>
        <w:t xml:space="preserve">for f in $files; do   case $f in     COPYING </w:t>
      </w:r>
    </w:p>
    <w:p w14:paraId="31ED0631" w14:textId="77777777" w:rsidR="00425AAE" w:rsidRDefault="00425AAE">
      <w:r>
        <w:t xml:space="preserve"> COPYING.LIB </w:t>
      </w:r>
    </w:p>
    <w:p w14:paraId="6D134E2E" w14:textId="77777777" w:rsidR="00425AAE" w:rsidRDefault="00425AAE">
      <w:r>
        <w:t xml:space="preserve"> manual/fdl-1.3.texi </w:t>
      </w:r>
    </w:p>
    <w:p w14:paraId="18AB2663" w14:textId="77777777" w:rsidR="00425AAE" w:rsidRDefault="00425AAE">
      <w:r>
        <w:t xml:space="preserve"> manual/lgpl-2.1.texi)       # Licenses imported verbatim from FSF sources.       ;;     manual/texinfo.tex </w:t>
      </w:r>
    </w:p>
    <w:p w14:paraId="78EC5830" w14:textId="77777777" w:rsidR="00425AAE" w:rsidRDefault="00425AAE">
      <w:r>
        <w:t xml:space="preserve"> scripts/config.guess </w:t>
      </w:r>
    </w:p>
    <w:p w14:paraId="1E001A6F" w14:textId="77777777" w:rsidR="00425AAE" w:rsidRDefault="00425AAE">
      <w:r>
        <w:t xml:space="preserve"> scripts/config.sub \       </w:t>
      </w:r>
    </w:p>
    <w:p w14:paraId="0502C482" w14:textId="77777777" w:rsidR="00425AAE" w:rsidRDefault="00425AAE">
      <w:r>
        <w:t xml:space="preserve"> scripts/install-sh </w:t>
      </w:r>
    </w:p>
    <w:p w14:paraId="56395AD5" w14:textId="77777777" w:rsidR="00425AAE" w:rsidRDefault="00425AAE">
      <w:r>
        <w:t xml:space="preserve"> scripts/mkinstalldirs </w:t>
      </w:r>
    </w:p>
    <w:p w14:paraId="715E92A4" w14:textId="77777777" w:rsidR="00425AAE" w:rsidRDefault="00425AAE">
      <w:r>
        <w:t xml:space="preserve"> scripts/move-if-change)       # Other files imported verbatim from other GNU repositories.       ;;     po/*.po)       # Files imported verbatim from the Translation Project.       ;;     INSTALL </w:t>
      </w:r>
    </w:p>
    <w:p w14:paraId="542C81AE" w14:textId="77777777" w:rsidR="00425AAE" w:rsidRDefault="00425AAE">
      <w:r>
        <w:t xml:space="preserve"> intl/plural.c </w:t>
      </w:r>
    </w:p>
    <w:p w14:paraId="4A77E3D3" w14:textId="77777777" w:rsidR="00425AAE" w:rsidRDefault="00425AAE">
      <w:r>
        <w:t xml:space="preserve"> locale/C-translit.h \       </w:t>
      </w:r>
    </w:p>
    <w:p w14:paraId="746BF9E7" w14:textId="77777777" w:rsidR="00425AAE" w:rsidRDefault="00425AAE">
      <w:r>
        <w:t xml:space="preserve"> locale/programs/charmap-kw.h </w:t>
      </w:r>
    </w:p>
    <w:p w14:paraId="6D5F1477" w14:textId="77777777" w:rsidR="00425AAE" w:rsidRDefault="00425AAE">
      <w:r>
        <w:t xml:space="preserve"> locale/programs/locfile-kw.h \       </w:t>
      </w:r>
    </w:p>
    <w:p w14:paraId="73A11BAE" w14:textId="77777777" w:rsidR="00425AAE" w:rsidRDefault="00425AAE">
      <w:r>
        <w:t xml:space="preserve"> po/libc.pot </w:t>
      </w:r>
    </w:p>
    <w:p w14:paraId="06AFC532" w14:textId="77777777" w:rsidR="00425AAE" w:rsidRDefault="00425AAE">
      <w:r>
        <w:t xml:space="preserve"> sysdeps/gnu/errlist.c)       # Generated files.       ;;     configure </w:t>
      </w:r>
    </w:p>
    <w:p w14:paraId="202CC0B2" w14:textId="77777777" w:rsidR="00425AAE" w:rsidRDefault="00425AAE">
      <w:r>
        <w:t xml:space="preserve"> */configure </w:t>
      </w:r>
    </w:p>
    <w:p w14:paraId="6FE9229C" w14:textId="77777777" w:rsidR="00425AAE" w:rsidRDefault="00425AAE">
      <w:r>
        <w:t xml:space="preserve"> preconfigure </w:t>
      </w:r>
    </w:p>
    <w:p w14:paraId="5DE1B27B" w14:textId="77777777" w:rsidR="00425AAE" w:rsidRDefault="00425AAE">
      <w:r>
        <w:t xml:space="preserve"> */preconfigure)       # Possibly generated files.       if ! [ -f $f.ac ]; then </w:t>
      </w:r>
      <w:r>
        <w:tab/>
        <w:t xml:space="preserve">$update_script $f       fi       ;;     grp/initgroups.c </w:t>
      </w:r>
    </w:p>
    <w:p w14:paraId="3689039B" w14:textId="77777777" w:rsidR="00425AAE" w:rsidRDefault="00425AAE">
      <w:r>
        <w:t xml:space="preserve"> misc/bits/stab.def </w:t>
      </w:r>
    </w:p>
    <w:p w14:paraId="415C32DE" w14:textId="77777777" w:rsidR="00425AAE" w:rsidRDefault="00425AAE">
      <w:r>
        <w:t xml:space="preserve"> posix/regex.h \       </w:t>
      </w:r>
    </w:p>
    <w:p w14:paraId="09183529" w14:textId="77777777" w:rsidR="00425AAE" w:rsidRDefault="00425AAE">
      <w:r>
        <w:t xml:space="preserve"> sysdeps/wordsize-32/divdi3.c)       # Pre-1991 gaps in copyright years, so cannot use a single range.       UPDATE_COPYRIGHT_USE_INTERVALS=1 $update_script $f       ;;     </w:t>
      </w:r>
      <w:r>
        <w:lastRenderedPageBreak/>
        <w:t>*)       $update_script $f       ;;   esac done [END FILE=glibc-2.19/scripts/update-copyrights]</w:t>
      </w:r>
    </w:p>
    <w:p w14:paraId="00BC1674" w14:textId="77777777" w:rsidR="00425AAE" w:rsidRDefault="00425AAE" w:rsidP="000727EF">
      <w:pPr>
        <w:pStyle w:val="Heading2fegan"/>
      </w:pPr>
      <w:bookmarkStart w:id="182" w:name="_Toc399938000"/>
      <w:r>
        <w:t>glob2-0.3</w:t>
      </w:r>
      <w:bookmarkEnd w:id="182"/>
    </w:p>
    <w:p w14:paraId="4AB6083A" w14:textId="77777777" w:rsidR="00425AAE" w:rsidRDefault="00425AAE" w:rsidP="00053D4A">
      <w:r>
        <w:tab/>
        <w:t>BSD 3 Clause</w:t>
      </w:r>
      <w:r>
        <w:tab/>
        <w:t>http://www.opensource.org/licenses/BSD-3-Clause</w:t>
      </w:r>
    </w:p>
    <w:p w14:paraId="446679BB" w14:textId="77777777" w:rsidR="00425AAE" w:rsidRDefault="00425AAE" w:rsidP="000727EF">
      <w:pPr>
        <w:pStyle w:val="Heading2"/>
      </w:pPr>
      <w:r>
        <w:t xml:space="preserve"> </w:t>
      </w:r>
      <w:bookmarkStart w:id="183" w:name="_Toc399938001"/>
      <w:r>
        <w:t>gmp (version 6.0.0+dfsg):</w:t>
      </w:r>
      <w:bookmarkEnd w:id="183"/>
    </w:p>
    <w:p w14:paraId="2A58C603" w14:textId="77777777" w:rsidR="00425AAE" w:rsidRDefault="00425AAE" w:rsidP="000727EF">
      <w:pPr>
        <w:pStyle w:val="Heading3"/>
      </w:pPr>
      <w:r>
        <w:t>gmp-6.0.0+dfsg/debian/copyright:</w:t>
      </w:r>
    </w:p>
    <w:p w14:paraId="2AB13B15" w14:textId="77777777" w:rsidR="00425AAE" w:rsidRDefault="00425AAE">
      <w:r>
        <w:t xml:space="preserve">[BEGIN FILE=gmp-6.0.0+dfsg/debian/copyright] </w:t>
      </w:r>
      <w:r>
        <w:tab/>
        <w:t xml:space="preserve">GMP Debian Package </w:t>
      </w:r>
      <w:r>
        <w:tab/>
        <w:t>------------------</w:t>
      </w:r>
    </w:p>
    <w:p w14:paraId="6C344DDF" w14:textId="77777777" w:rsidR="00425AAE" w:rsidRDefault="00425AAE">
      <w:r>
        <w:t xml:space="preserve">This gmp package was built for Debian by </w:t>
      </w:r>
    </w:p>
    <w:p w14:paraId="2D9C5B86" w14:textId="77777777" w:rsidR="00425AAE" w:rsidRDefault="00425AAE">
      <w:r>
        <w:t xml:space="preserve">  Steve M. Robbins &lt;smr@debian.org&gt;   Philipp Matthias Hahn &lt;pmhahn@debian.org&gt;</w:t>
      </w:r>
    </w:p>
    <w:p w14:paraId="626FF2BA" w14:textId="77777777" w:rsidR="00425AAE" w:rsidRDefault="00425AAE">
      <w:r>
        <w:t>from sources obtained at http://gmplib.org/ .</w:t>
      </w:r>
    </w:p>
    <w:p w14:paraId="7BBFBB9C" w14:textId="77777777" w:rsidR="00425AAE" w:rsidRDefault="00425AAE">
      <w:r>
        <w:t xml:space="preserve"> </w:t>
      </w:r>
      <w:r>
        <w:tab/>
        <w:t xml:space="preserve">GMP Source Code </w:t>
      </w:r>
      <w:r>
        <w:tab/>
        <w:t>---------------</w:t>
      </w:r>
    </w:p>
    <w:p w14:paraId="058D3B0C" w14:textId="77777777" w:rsidR="00425AAE" w:rsidRDefault="00425AAE">
      <w:r>
        <w:t>Copyright 1991, 1996, 1999, 2000, 2007 Free Software Foundation, Inc.</w:t>
      </w:r>
    </w:p>
    <w:p w14:paraId="161EFA14" w14:textId="77777777" w:rsidR="00425AAE" w:rsidRDefault="00425AAE">
      <w:r>
        <w:t>This file is part of the GNU MP Library.</w:t>
      </w:r>
    </w:p>
    <w:p w14:paraId="3D6C8604" w14:textId="77777777" w:rsidR="00425AAE" w:rsidRDefault="00425AAE">
      <w:r>
        <w:t>The GNU MP Library is free software; you can redistribute it and/or modify it under the terms of either:</w:t>
      </w:r>
    </w:p>
    <w:p w14:paraId="075E1C80" w14:textId="77777777" w:rsidR="00425AAE" w:rsidRDefault="00425AAE">
      <w:r>
        <w:t xml:space="preserve">  * the GNU Lesser General Public License as published by the Free     Software Foundation; either version 3 of the License, or (at your     option) any later version.</w:t>
      </w:r>
    </w:p>
    <w:p w14:paraId="40781432" w14:textId="77777777" w:rsidR="00425AAE" w:rsidRDefault="00425AAE">
      <w:r>
        <w:t>or</w:t>
      </w:r>
    </w:p>
    <w:p w14:paraId="59AB96C2" w14:textId="77777777" w:rsidR="00425AAE" w:rsidRDefault="00425AAE">
      <w:r>
        <w:t xml:space="preserve">  * the GNU General Public License as published by the Free Software     Foundation; either version 2 of the License, or (at your option) any     later version.</w:t>
      </w:r>
    </w:p>
    <w:p w14:paraId="26C36D17" w14:textId="77777777" w:rsidR="00425AAE" w:rsidRDefault="00425AAE">
      <w:r>
        <w:t>or both in parallel, as here.</w:t>
      </w:r>
    </w:p>
    <w:p w14:paraId="323CD250" w14:textId="77777777" w:rsidR="00425AAE" w:rsidRDefault="00425AAE">
      <w:r>
        <w:t>The GNU MP Library is distributed in the hope that it will be useful, but WITHOUT ANY WARRANTY; without even the implied warranty of MERCHANTABILITY or FITNESS FOR A PARTICULAR PURPOSE.  See the GNU General Public License for more details.</w:t>
      </w:r>
    </w:p>
    <w:p w14:paraId="625D216D" w14:textId="77777777" w:rsidR="00425AAE" w:rsidRDefault="00425AAE">
      <w:r>
        <w:t>You should have received copies of the GNU General Public License and the GNU Lesser General Public License along with the GNU MP Library.  If not, see https://www.gnu.org/licenses/.</w:t>
      </w:r>
    </w:p>
    <w:p w14:paraId="29D82EB0" w14:textId="77777777" w:rsidR="00425AAE" w:rsidRDefault="00425AAE">
      <w:r>
        <w:t xml:space="preserve"> The GNU Lesser General Public License v3 text is contained in /usr/share/common-licenses/LGPL-3. The GNU General Public License v2 text is contained in /usr/share/common-licenses/GPL-2. The GNU General Public License v3 text is contained in /usr/share/common-licenses/GPL-3.</w:t>
      </w:r>
    </w:p>
    <w:p w14:paraId="6583D27A" w14:textId="77777777" w:rsidR="00425AAE" w:rsidRDefault="00425AAE">
      <w:r>
        <w:t xml:space="preserve"> </w:t>
      </w:r>
      <w:r>
        <w:tab/>
        <w:t xml:space="preserve">GMP Documentation </w:t>
      </w:r>
      <w:r>
        <w:tab/>
        <w:t>-----------------</w:t>
      </w:r>
    </w:p>
    <w:p w14:paraId="0D2E8989" w14:textId="77777777" w:rsidR="00425AAE" w:rsidRDefault="00425AAE">
      <w:r>
        <w:t>The documentation is released under the GNU Free Documentation License (GFDL) and it has cover texts.  As such, it has been determined not to meet the Debian Free Software Guidelines, and is not shipped in the debian packages.</w:t>
      </w:r>
    </w:p>
    <w:p w14:paraId="4D5EFFDF" w14:textId="77777777" w:rsidR="00425AAE" w:rsidRDefault="00425AAE">
      <w:r>
        <w:lastRenderedPageBreak/>
        <w:t>The demo code in the -doc package is covered either by the LGPL, or under the GNU General Public License /usr/share/common-licenses/GPL. See the individual source files to determine the license under which it falls. [END FILE=gmp-6.0.0+dfsg/debian/copyright]</w:t>
      </w:r>
    </w:p>
    <w:p w14:paraId="508AE334" w14:textId="77777777" w:rsidR="00425AAE" w:rsidRDefault="00425AAE" w:rsidP="000727EF">
      <w:pPr>
        <w:pStyle w:val="Heading2"/>
      </w:pPr>
      <w:r>
        <w:t xml:space="preserve"> </w:t>
      </w:r>
      <w:bookmarkStart w:id="184" w:name="_Toc399938002"/>
      <w:r>
        <w:t>gnupg (version 1.4.18):</w:t>
      </w:r>
      <w:bookmarkEnd w:id="184"/>
    </w:p>
    <w:p w14:paraId="7B3B2FE2" w14:textId="77777777" w:rsidR="00425AAE" w:rsidRDefault="00425AAE" w:rsidP="000727EF">
      <w:pPr>
        <w:pStyle w:val="Heading3"/>
      </w:pPr>
      <w:r>
        <w:t>gnupg-1.4.18/debian/copyright:</w:t>
      </w:r>
    </w:p>
    <w:p w14:paraId="28A8E3D2" w14:textId="77777777" w:rsidR="00425AAE" w:rsidRDefault="00425AAE">
      <w:r>
        <w:t>[BEGIN FILE=gnupg-1.4.18/debian/copyright] Format: http://www.debian.org/doc/packaging-manuals/copyright-format/1.0/ Upstream-Name: GnuPG - The GNU Privacy Guard Upstream-Contact: Werner Koch &lt;wk@gnupg.org&gt; Source: http://www.gnupg.org/</w:t>
      </w:r>
    </w:p>
    <w:p w14:paraId="7238A65C" w14:textId="77777777" w:rsidR="00425AAE" w:rsidRDefault="00425AAE">
      <w:r>
        <w:t>Files: * Copyright: 1998-2013 Free Software Foundation, Inc.            1997, 1998, 2013 Werner Koch License: GPL-3+ with OpenSSL exception</w:t>
      </w:r>
    </w:p>
    <w:p w14:paraId="025304AC" w14:textId="77777777" w:rsidR="00425AAE" w:rsidRDefault="00425AAE">
      <w:r>
        <w:t>Files: debian/* Copyright: 1998-2006 James Troup, 2008-2014 Daniel Leidert, Sune Vuorela, Thijs Kinkhorst. License: GPL-3+ with OpenSSL exception</w:t>
      </w:r>
    </w:p>
    <w:p w14:paraId="45E6E7AB" w14:textId="77777777" w:rsidR="00425AAE" w:rsidRDefault="00425AAE">
      <w:r>
        <w:t>License: GPL-3+ with OpenSSL exception  GnuPG is free software; you can redistribute it and/or modify it under  the terms of the GNU General Public License as published by the Free  Software Foundation; either version 3 of the License, or (at your  option) any later version.  .  GnuPG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with  your Debian GNU system, in /usr/share/common-licenses/GPL-3, or with the  Debian GNU gnupg source package as the file COPYING.  If not, see  &lt;http://www.gnu.org/licenses/&gt; or write to the Free Software Foundation,  Inc., 51 Franklin St, Fifth Floor, Boston, MA 02110-1301, USA.  .  On Debian systems, the full text of the GNU General Public  License version 2 can be found in the file  `/usr/share/common-licenses/GPL-3'.  .  In addition, as a special exception, the Free Software Foundation  gives permission to link the code of the keyserver helper tools:  gpgkeys_ldap, gpgkeys_curl and gpgkeys_hkp with the OpenSSL project's  OpenSSL library (or with modified versions of it that use the same  license as the OpenSSL library), and distribute the linked  executables. You must obey the GNU General Public License in all  respects for all of the code used other than OpenSSL. If you modify  this file, you may extend this exception to your version of the file,  but you are not obligated to do so. If you do not wish to do so,  delete this exception statement from your version. [END FILE=gnupg-1.4.18/debian/copyright]</w:t>
      </w:r>
    </w:p>
    <w:p w14:paraId="465252E8" w14:textId="77777777" w:rsidR="00425AAE" w:rsidRDefault="00425AAE" w:rsidP="000727EF">
      <w:pPr>
        <w:pStyle w:val="Heading3"/>
      </w:pPr>
      <w:r>
        <w:t>gnupg-1.4.18/bzlib/LICENSE:</w:t>
      </w:r>
    </w:p>
    <w:p w14:paraId="5F435935" w14:textId="77777777" w:rsidR="00425AAE" w:rsidRDefault="00425AAE">
      <w:r>
        <w:t>[BEGIN FILE=gnupg-1.4.18/bzlib/LICENSE]</w:t>
      </w:r>
    </w:p>
    <w:p w14:paraId="35C238AC" w14:textId="77777777" w:rsidR="00425AAE" w:rsidRDefault="00425AAE">
      <w:r>
        <w:t>--------------------------------------------------------------------------</w:t>
      </w:r>
    </w:p>
    <w:p w14:paraId="7704DFF8" w14:textId="77777777" w:rsidR="00425AAE" w:rsidRDefault="00425AAE">
      <w:r>
        <w:t>This program, bzip2, the associated library libbzip2, and all documentation, are copyright (C) 1996-2010 Julian R Seward.  All rights reserved.</w:t>
      </w:r>
    </w:p>
    <w:p w14:paraId="111123DC" w14:textId="77777777" w:rsidR="00425AAE" w:rsidRDefault="00425AAE">
      <w:r>
        <w:lastRenderedPageBreak/>
        <w:t>Redistribution and use in source and binary forms, with or without modification, are permitted provided that the following conditions are met:</w:t>
      </w:r>
    </w:p>
    <w:p w14:paraId="59995EA6" w14:textId="77777777" w:rsidR="00425AAE" w:rsidRDefault="00425AAE">
      <w:r>
        <w:t>1. Redistributions of source code must retain the above copyright    notice, this list of conditions and the following disclaimer.</w:t>
      </w:r>
    </w:p>
    <w:p w14:paraId="6BD0FB31" w14:textId="77777777" w:rsidR="00425AAE" w:rsidRDefault="00425AAE">
      <w:r>
        <w:t>2. The origin of this software must not be misrepresented; you must    not claim that you wrote the original software.  If you use this    software in a product, an acknowledgment in the product    documentation would be appreciated but is not required.</w:t>
      </w:r>
    </w:p>
    <w:p w14:paraId="4B416E6D" w14:textId="77777777" w:rsidR="00425AAE" w:rsidRDefault="00425AAE">
      <w:r>
        <w:t>3. Altered source versions must be plainly marked as such, and must    not be misrepresented as being the original software.</w:t>
      </w:r>
    </w:p>
    <w:p w14:paraId="28362D88" w14:textId="77777777" w:rsidR="00425AAE" w:rsidRDefault="00425AAE">
      <w:r>
        <w:t>4. The name of the author may not be used to endorse or promote    products derived from this software without specific prior written    permission.</w:t>
      </w:r>
    </w:p>
    <w:p w14:paraId="417D7D64"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6404E02" w14:textId="77777777" w:rsidR="00425AAE" w:rsidRDefault="00425AAE">
      <w:r>
        <w:t>Julian Seward, jseward@bzip.org bzip2/libbzip2 version 1.0.6 of 6 September 2010</w:t>
      </w:r>
    </w:p>
    <w:p w14:paraId="6BFD4CAF" w14:textId="77777777" w:rsidR="00425AAE" w:rsidRDefault="00425AAE">
      <w:r>
        <w:t>-------------------------------------------------------------------------- [END FILE=gnupg-1.4.18/bzlib/LICENSE]</w:t>
      </w:r>
    </w:p>
    <w:p w14:paraId="6F73CAFC" w14:textId="77777777" w:rsidR="00425AAE" w:rsidRDefault="00425AAE" w:rsidP="000727EF">
      <w:pPr>
        <w:pStyle w:val="Heading2"/>
      </w:pPr>
      <w:r>
        <w:t xml:space="preserve"> </w:t>
      </w:r>
      <w:bookmarkStart w:id="185" w:name="_Toc399938003"/>
      <w:r>
        <w:t>gnutls26 (version 2.12.23):</w:t>
      </w:r>
      <w:bookmarkEnd w:id="185"/>
    </w:p>
    <w:p w14:paraId="483F17AA" w14:textId="77777777" w:rsidR="00425AAE" w:rsidRDefault="00425AAE" w:rsidP="000727EF">
      <w:pPr>
        <w:pStyle w:val="Heading3"/>
      </w:pPr>
      <w:r>
        <w:t>gnutls26-2.12.23/debian/copyright:</w:t>
      </w:r>
    </w:p>
    <w:p w14:paraId="377BA0D0" w14:textId="77777777" w:rsidR="00425AAE" w:rsidRDefault="00425AAE">
      <w:r>
        <w:t>[BEGIN FILE=gnutls26-2.12.23/debian/copyright] This package was debianized by Ivo Timmermans &lt;ivo@debian.org&gt; on Fri,  3 Aug 2001 10:00:42 +0200. It was later taken over by Matthias Urlichs &lt;smurf@debian.org&gt; and is now maintained by Andreas Metzler &lt;ametzler@debian.org&gt; Eric Dorland &lt;eric@debian.org&gt;, James Westby &lt;jw+debian@jameswestby.net&gt;</w:t>
      </w:r>
    </w:p>
    <w:p w14:paraId="1CD50D0D" w14:textId="77777777" w:rsidR="00425AAE" w:rsidRDefault="00425AAE">
      <w:r>
        <w:t xml:space="preserve"> It was downloaded from ftp://gnutls.hellug.gr/pub/gnutls</w:t>
      </w:r>
    </w:p>
    <w:p w14:paraId="34627C1F" w14:textId="77777777" w:rsidR="00425AAE" w:rsidRDefault="00425AAE">
      <w:r>
        <w:t xml:space="preserve">Upstream Authors:    Nikos Mavroyanopoulos &lt;nmav@gnutls.org&gt;   Fabio Fiorina &lt;Fabio.Fiorina@alcatel.it&gt;   Simon Josefsson &lt;jas@gnutls.org&gt;   Timo Schulz &lt;twoaday@freakmail.de&gt;   Andrew McDonald &lt;andrew@mcdonald.org.uk&gt;   Ludovic Courtes &lt;ludovic.courtes@laas.fr&gt;   Mario Lenz &lt;m@riolenz.de&gt;   Howard Chu &lt;hyc@symas.com&gt;   Ivo Timmermans &lt;ivo@o2w.nl&gt;   Stefan Walter &lt;stef@memberwebs.com&gt;   Yoshisato YANAGISAWA &lt;yanagisawa@csg.is.titech.ac.jp&gt;   Emile Van Bergen &lt;emile@e-advies.nl&gt;   Joe Orton &lt;jorton@redhat.com&gt;   Daniel Kahn Gillmor &lt;dkg-debian.org@fifthhorseman.net&gt;   </w:t>
      </w:r>
      <w:r>
        <w:lastRenderedPageBreak/>
        <w:t>David MarÃ¬n CarreÃ±o &lt;davefx@gmail.com&gt;   Daiki Ueno &lt;ueno@unixuser.org&gt;   Brad Hards &lt;bradh@frogmouth.net&gt;   Boyan Kasarov &lt;bkasarov@gmail.com&gt;   Steve Dispensa &lt;dispensa@phonefactor.com&gt;   Jonathan Bastien-Filiatrault &lt;joe@x2a.org&gt;</w:t>
      </w:r>
    </w:p>
    <w:p w14:paraId="41408748" w14:textId="77777777" w:rsidR="00425AAE" w:rsidRDefault="00425AAE">
      <w:r>
        <w:t xml:space="preserve"> License: The main library is licensed under GNU Lesser General Public License (LGPL) version 2.1+, Gnutls Extra (i.e. openssl wrapper library, and library for code for GnuTLS Inner Application support) build system, testsuite and commandline utilities are licenced under the GNU General Public License version 3+. The Guile bindings use the same license as the respective underlying library, i.e. LGPLv2.1+ for the main library and GPLv3+ for Gnutls extra.</w:t>
      </w:r>
    </w:p>
    <w:p w14:paraId="63929CB6" w14:textId="77777777" w:rsidR="00425AAE" w:rsidRDefault="00425AAE">
      <w:r>
        <w:t>Copyright: --------------------  * Copyright (C) 2000, 2002, 2003, 2004, 2005, 2006, 2007, 2008, 2009  * 2010 Free Software Foundation  *  * Author: Nikos Mavrogiannopoulos  *  * This file is part of GNUTLS.  *  * The GNUTLS library is free software; you can redistribute it and/or  * modify it under the terms of the GNU Lesser General Public License  * as published by the Free Software Foundation; either version 2.1 of  * the License, or (at your option) any later version.  *  * This library is distributed in the hope that it will be useful, but  * WITHOUT ANY WARRANTY; without even the implied warranty of  * MERCHANTABILITY or FITNESS FOR A PARTICULAR PURPOSE.  See the GNU  * Lesser General Public License for more details.  *  * You should have received a copy of the GNU Lesser General Public  * License along with this library; if not, write to the Free Software  * Foundation, Inc., 51 Franklin Street, Fifth Floor, Boston, MA 02110-1301,  * USA -------------------- /*  * Copyright (C) 2002, 2003, 2004, 2005, 2007, 2008, 2009, 2010 Free  * Software Foundation, Inc.  *  * Author: Nikos Mavrogiannopoulos  *  * This file is part of GnuTLS-EXTRA.  *  * GnuTLS-extra is free software; you can redistribute it and/or  * modify it under the terms of the GNU General Public License as  * published by the Free Software Foundation; either version 3 of the  * License, or (at your option) any later version.  *  * GnuTLS-extra is distributed in the hope that it will be useful, but  * WITHOUT ANY WARRANTY; without even the implied warranty of  * MERCHANTABILITY or FITNESS FOR A PARTICULAR PURPOSE.  See the GNU  * General Public License for more details.  *  * You should have received a copy of the GNU General Public License  * along with GnuTLS-EXTRA; if not, write to the Free Software  * Foundation, Inc., 51 Franklin Street, Fifth Floor, Boston, MA  * 02110-1301, USA. --------------------</w:t>
      </w:r>
    </w:p>
    <w:p w14:paraId="0A92DDDE" w14:textId="77777777" w:rsidR="00425AAE" w:rsidRDefault="00425AAE">
      <w:r>
        <w:t>The documentation is distributed under the terms of the GNU Free Documentation License (FDL): -------------------- Copyright @copyright{} 2001, 2002, 2003, 2004, 2005, 2006, 2007, 2008, 2009, 2010 Free Software Foundation, Inc.</w:t>
      </w:r>
    </w:p>
    <w:p w14:paraId="3F5648C4" w14:textId="77777777" w:rsidR="00425AAE" w:rsidRDefault="00425AAE">
      <w:r>
        <w:t>@quotation 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 @end quotation --------------------</w:t>
      </w:r>
    </w:p>
    <w:p w14:paraId="6C326D1A" w14:textId="77777777" w:rsidR="00425AAE" w:rsidRDefault="00425AAE">
      <w:r>
        <w:t>On Debian GNU/Linux systems, the complete text of the latest version of the GNU Lesser General Public License can be found in `/usr/share/common-licenses/LGPL' v2.1 of the license in `/usr/share/common-licenses/LGPL-2.1'; the GNU General Public License can be found in `/usr/share/common-licenses/GPL'. The GNU Free Documentation License is available under /usr/share/common-licenses/GFDL-1.3.</w:t>
      </w:r>
    </w:p>
    <w:p w14:paraId="65907FD8" w14:textId="77777777" w:rsidR="00425AAE" w:rsidRDefault="00425AAE"/>
    <w:p w14:paraId="738575FB" w14:textId="77777777" w:rsidR="00425AAE" w:rsidRDefault="00425AAE">
      <w:r>
        <w:lastRenderedPageBreak/>
        <w:t>Excerpt from upstream's README: LICENSE ISSUES --------------</w:t>
      </w:r>
    </w:p>
    <w:p w14:paraId="620C0954" w14:textId="77777777" w:rsidR="00425AAE" w:rsidRDefault="00425AAE">
      <w:r>
        <w:t>Since the 0.4.2 version the gnutls library is covered under the GNU Lesser GPL. Previously released versions were licensed under the GNU GPL.</w:t>
      </w:r>
    </w:p>
    <w:p w14:paraId="02CED222" w14:textId="77777777" w:rsidR="00425AAE" w:rsidRDefault="00425AAE">
      <w:r>
        <w:t>We changed the license for most of GNUTLS because other free libraries already exist that do the same jobs and have lax licenses.  We want GNUTLS to be usable in all the same places as those other libraries. We kept some parts of GNUTLS under the GPL because they are unique, and with the GPL they provide free software projects (which deserve our help) an advantage over non-free projects (which do not deserve our help, since they refuse to share with us).  For more explanation, see http://www.gnu.org/philosophy/why-not-lgpl.html.</w:t>
      </w:r>
    </w:p>
    <w:p w14:paraId="53600412" w14:textId="77777777" w:rsidR="00425AAE" w:rsidRDefault="00425AAE">
      <w:r>
        <w:t>The GNU Lesser GPL license applies to the main gnutls library, while the gnutls-extra library is under the GPL. The gnutls-extra library contains the code for GnuTLS Inner Application support and the OpenSSL compatibility layer.  The gnutls library is located in the lib/ directory, while the gnutls-extra library is at libextra/.</w:t>
      </w:r>
    </w:p>
    <w:p w14:paraId="2588F658" w14:textId="77777777" w:rsidR="00425AAE" w:rsidRDefault="00425AAE">
      <w:r>
        <w:t>[END FILE=gnutls26-2.12.23/debian/copyright]</w:t>
      </w:r>
    </w:p>
    <w:p w14:paraId="125F433F" w14:textId="77777777" w:rsidR="00425AAE" w:rsidRDefault="00425AAE" w:rsidP="000727EF">
      <w:pPr>
        <w:pStyle w:val="Heading3"/>
      </w:pPr>
      <w:r>
        <w:t>gnutls26-2.12.23/build-aux/update-copyright:</w:t>
      </w:r>
    </w:p>
    <w:p w14:paraId="6BA380FB" w14:textId="77777777" w:rsidR="00425AAE" w:rsidRDefault="00425AAE">
      <w:r>
        <w:t>[BEGIN FILE=gnutls26-2.12.23/build-aux/update-copyright] eval '(exit $?0)' &amp;&amp; eval 'exec perl -wS -0777 -pi $0 ${1+$@}'   &amp; eval 'exec perl -wS -0777 -pi $0 $argv:q'     if 0; # Update an FSF copyright year list to include the current year.</w:t>
      </w:r>
    </w:p>
    <w:p w14:paraId="7A9806C1" w14:textId="77777777" w:rsidR="00425AAE" w:rsidRDefault="00425AAE">
      <w:r>
        <w:t>my $VERSION = '2012-02-05.21:39'; # UTC</w:t>
      </w:r>
    </w:p>
    <w:p w14:paraId="354817C5" w14:textId="77777777" w:rsidR="00425AAE" w:rsidRDefault="00425AAE">
      <w:r>
        <w:t># Copyright (C) 2009-2012 Free Software Foundation, Inc. # # This program is free software: you can redistribute it and/or modify # it under the terms of the GNU General Public License as published by # the Free Software Foundation; either version 3, or (at your option) # any later version. # # This program is distributed in the hope that it will be useful, # but WITHOUT ANY WARRANTY; without even the implied warranty of # MERCHANTABILITY or FITNESS FOR A PARTICULAR PURPOSE.  See the # GNU General Public License for more details. # # You should have received a copy of the GNU General Public License # along with this program.  If not, see &lt;http://www.gnu.org/licenses/&gt;.</w:t>
      </w:r>
    </w:p>
    <w:p w14:paraId="29C4AB92" w14:textId="77777777" w:rsidR="00425AAE" w:rsidRDefault="00425AAE">
      <w:r>
        <w:t># Written by Jim Meyering and Joel E. Denny</w:t>
      </w:r>
    </w:p>
    <w:p w14:paraId="78F6D30E" w14:textId="77777777" w:rsidR="00425AAE" w:rsidRDefault="00425AAE">
      <w:r>
        <w:t xml:space="preserve"># The arguments to this script should be names of files that contain # copyright statements to be updated.  The copyright holder's name # defaults to Free Software Foundation, Inc. but may be changed to # any other name by using the UPDATE_COPYRIGHT_HOLDER environment # variable. # # For example, you might wish to use the update-copyright target rule # in maint.mk from gnulib's maintainer-makefile module. # # Iff a copyright statement is recognized in a file and the final # year is not the current year, then the statement is updated for the # new year and it is reformatted to: # #   1. Fit within 72 columns. #   2. Convert 2-digit years to 4-digit years by prepending 19. #   3. Expand copyright year intervals.  (See Environment variables #      below.) # # A warning is printed for every file for which no copyright # statement is recognized. # # Each file's copyright statement must be formatted correctly in # order to be recognized.  For example, each of these is fine: # #   Copyright @copyright{} 1990-2005, 2007-2009 Free Software #   Foundation, Inc. # #   # Copyright (C) 1990-2005, 2007-2009 Free Software #   # Foundation, Inc. # #   /* #    * Copyright &amp;copy; </w:t>
      </w:r>
      <w:r>
        <w:lastRenderedPageBreak/>
        <w:t>90,2005,2007-2009 #    * Free Software Foundation, Inc. #    */ # # However, the following format is not recognized because the line # prefix changes after the first line: # #   ## Copyright (C) 1990-2005, 2007-2009 Free Software #   #  Foundation, Inc. # # However, any correctly formatted copyright statement following # a non-matching copyright statements would be recognized. # # The exact conditions that a file's copyright statement must meet # to be recognized are: # #   1. It is the first copyright statement that meets all of the #      following conditions.  Subsequent copyright statements are #      ignored. #   2. Its format is Copyright (C), then a list of copyright years, #      and then the name of the copyright holder. #   3. The (C) takes one of the following forms or is omitted #      entirely: # #        A. (C) #        B. (c) #        C. @copyright{} #        D. &amp;copy; # #   4. The Copyright appears at the beginning of a line, except that it #      may be prefixed by any sequence (e.g., a comment) of no more than #      5 characters -- including white space. #   5. Iff such a prefix is present, the same prefix appears at the #      beginning of each remaining line within the FSF copyright #      statement.  There is one exception in order to support C-style #      comments: if the first line's prefix contains nothing but #      whitespace surrounding a /*, then the prefix for all subsequent #      lines is the same as the first line's prefix except with each of #      / and possibly * replaced by a  .  The replacement of * #      by   is consistent throughout all subsequent lines. #   6. Blank lines, even if preceded by the prefix, do not appear #      within the FSF copyright statement. #   7. Each copyright year is 2 or 4 digits, and years are separated by #      commas or dashes.  Whitespace may appear after commas. # # Environment variables: # #   1. If UPDATE_COPYRIGHT_FORCE=1, a recognized FSF copyright statement #      is reformatted even if it does not need updating for the new #      year.  If unset or set to 0, only updated FSF copyright #      statements are reformatted. #   2. If UPDATE_COPYRIGHT_USE_INTERVALS=1, every series of consecutive #      copyright years (such as 90, 1991, 1992-2007, 2008) in a #      reformatted FSF copyright statement is collapsed to a single #      interval (such as 1990-2008).  If unset or set to 0, all existing #      copyright year intervals in a reformatted FSF copyright statement #      are expanded instead. #      If UPDATE_COPYRIGHT_USE_INTERVALS=2, convert a sequence with gaps #      to the minimal containing range.  For example, convert #      2000, 2004-2007, 2009 to 2000-2009. #   3. For testing purposes, you can set the assumed current year in #      UPDATE_COPYRIGHT_YEAR. #   4. The default maximum line length for a copyright line is 72. #      Set UPDATE_COPYRIGHT_MAX_LINE_LENGTH to use a different length. #   5. Set UPDATE_COPYRIGHT_HOLDER if the copyright holder is other #      than Free Software Foundation, Inc..</w:t>
      </w:r>
    </w:p>
    <w:p w14:paraId="300BCA2E" w14:textId="77777777" w:rsidR="00425AAE" w:rsidRDefault="00425AAE">
      <w:r>
        <w:t>use strict; use warnings;</w:t>
      </w:r>
    </w:p>
    <w:p w14:paraId="4F58178F" w14:textId="77777777" w:rsidR="00425AAE" w:rsidRDefault="00425AAE">
      <w:r>
        <w:t>my $copyright_re = 'Copyright'; my $circle_c_re = '(?:\([cC]\)</w:t>
      </w:r>
    </w:p>
    <w:p w14:paraId="018CA26B" w14:textId="77777777" w:rsidR="00425AAE" w:rsidRDefault="00425AAE">
      <w:r>
        <w:t>@copyright{}</w:t>
      </w:r>
    </w:p>
    <w:p w14:paraId="0B3F91B4" w14:textId="77777777" w:rsidR="00425AAE" w:rsidRDefault="00425AAE">
      <w:r>
        <w:t xml:space="preserve">&amp;copy;)'; my $holder = $ENV{UPDATE_COPYRIGHT_HOLDER}; $holder </w:t>
      </w:r>
    </w:p>
    <w:p w14:paraId="20C56E07" w14:textId="77777777" w:rsidR="00425AAE" w:rsidRDefault="00425AAE"/>
    <w:p w14:paraId="511AB408" w14:textId="77777777" w:rsidR="00425AAE" w:rsidRDefault="00425AAE">
      <w:r>
        <w:t xml:space="preserve">= 'Free Software Foundation, Inc.'; my $prefix_max = 5; my $margin = $ENV{UPDATE_COPYRIGHT_MAX_LINE_LENGTH}; !$margin </w:t>
      </w:r>
    </w:p>
    <w:p w14:paraId="087982EB" w14:textId="77777777" w:rsidR="00425AAE" w:rsidRDefault="00425AAE"/>
    <w:p w14:paraId="38A031A9" w14:textId="77777777" w:rsidR="00425AAE" w:rsidRDefault="00425AAE">
      <w:r>
        <w:t xml:space="preserve"> $margin !~ m/^\d+$/   and $margin = 72;</w:t>
      </w:r>
    </w:p>
    <w:p w14:paraId="749DF463" w14:textId="77777777" w:rsidR="00425AAE" w:rsidRDefault="00425AAE">
      <w:r>
        <w:lastRenderedPageBreak/>
        <w:t>my $tab_width = 8;</w:t>
      </w:r>
    </w:p>
    <w:p w14:paraId="6AB56B8E" w14:textId="77777777" w:rsidR="00425AAE" w:rsidRDefault="00425AAE">
      <w:r>
        <w:t xml:space="preserve">my $this_year = $ENV{UPDATE_COPYRIGHT_YEAR}; if (!$this_year </w:t>
      </w:r>
    </w:p>
    <w:p w14:paraId="4CEC0E83" w14:textId="77777777" w:rsidR="00425AAE" w:rsidRDefault="00425AAE"/>
    <w:p w14:paraId="16F58EF6" w14:textId="77777777" w:rsidR="00425AAE" w:rsidRDefault="00425AAE">
      <w:r>
        <w:t xml:space="preserve"> $this_year !~ m/^\d{4}$/)   {     my ($sec, $min, $hour, $mday, $month, $year) = localtime (time ());     $this_year = $year + 1900;   }</w:t>
      </w:r>
    </w:p>
    <w:p w14:paraId="657A1EE6" w14:textId="77777777" w:rsidR="00425AAE" w:rsidRDefault="00425AAE">
      <w:r>
        <w:t># Unless the file consistently uses \r\n as the EOL, use \n instead. my $eol = /(?:^</w:t>
      </w:r>
    </w:p>
    <w:p w14:paraId="19004BDA" w14:textId="77777777" w:rsidR="00425AAE" w:rsidRDefault="00425AAE">
      <w:r>
        <w:t>[^\r])\n/ ? \n : \r\n;</w:t>
      </w:r>
    </w:p>
    <w:p w14:paraId="3B6AAC0F" w14:textId="77777777" w:rsidR="00425AAE" w:rsidRDefault="00425AAE">
      <w:r>
        <w:t>my $leading; my $prefix; my $ws_re; my $stmt_re; while (/(^</w:t>
      </w:r>
    </w:p>
    <w:p w14:paraId="06578854" w14:textId="77777777" w:rsidR="00425AAE" w:rsidRDefault="00425AAE">
      <w:r>
        <w:t>\n)(.{0,$prefix_max})$copyright_re/g)   {     $leading = $1$2;     $prefix = $2;     if ($prefix =~ /^(\s*\/)\*(\s*)$/)       {         $prefix =~ s,/, ,;         my $prefix_ws = $prefix;         $prefix_ws =~ s/\*/ /; # Only whitespace.         if (/\G(?:[^*\n]</w:t>
      </w:r>
    </w:p>
    <w:p w14:paraId="6715BFED" w14:textId="77777777" w:rsidR="00425AAE" w:rsidRDefault="00425AAE">
      <w:r>
        <w:t>\*[^\/\n])*\*?\n$prefix_ws/)           {             $prefix = $prefix_ws;           }       }     $ws_re = '[ \t\r\f]'; # \s without \n     $ws_re =       (?:$ws_re*(?:$ws_re</w:t>
      </w:r>
    </w:p>
    <w:p w14:paraId="4870D6E4" w14:textId="77777777" w:rsidR="00425AAE" w:rsidRDefault="00425AAE">
      <w:r>
        <w:t>\\n . quotemeta($prefix) . )$ws_re*);     my $holder_re = $holder;     $holder_re =~ s/\s/$ws_re/g;     my $stmt_remainder_re =       (?:$ws_re$circle_c_re)?       . $ws_re(?:(?:\\d\\d)?\\d\\d(?:,$ws_re?</w:t>
      </w:r>
    </w:p>
    <w:p w14:paraId="2BF0C2F8" w14:textId="77777777" w:rsidR="00425AAE" w:rsidRDefault="00425AAE">
      <w:r>
        <w:t>-))*       . ((?:\\d\\d)?\\d\\d)$ws_re$holder_re;     if (/\G$stmt_remainder_re/)       {         $stmt_re =           quotemeta($leading) . ($copyright_re$stmt_remainder_re);         last;       }   } if (defined $stmt_re)   {     /$stmt_re/ or die; # Should never die.     my $stmt = $1;     my $final_year_orig = $2;</w:t>
      </w:r>
    </w:p>
    <w:p w14:paraId="4E746B46" w14:textId="77777777" w:rsidR="00425AAE" w:rsidRDefault="00425AAE">
      <w:r>
        <w:t xml:space="preserve">    # Handle two-digit year numbers like 98 and 99.     my $final_year = $final_year_orig;     $final_year &lt;= 99       and $final_year += 1900;</w:t>
      </w:r>
    </w:p>
    <w:p w14:paraId="63444BB2" w14:textId="77777777" w:rsidR="00425AAE" w:rsidRDefault="00425AAE">
      <w:r>
        <w:t xml:space="preserve">    if ($final_year != $this_year)       {         # Update the year.         $stmt =~ s/$final_year_orig/$final_year, $this_year/;       }     if ($final_year != $this_year </w:t>
      </w:r>
    </w:p>
    <w:p w14:paraId="4E18E1C0" w14:textId="77777777" w:rsidR="00425AAE" w:rsidRDefault="00425AAE"/>
    <w:p w14:paraId="2B9966C8" w14:textId="77777777" w:rsidR="00425AAE" w:rsidRDefault="00425AAE">
      <w:r>
        <w:t xml:space="preserve"> $ENV{'UPDATE_COPYRIGHT_FORCE'})       {         # Normalize all whitespace including newline-prefix sequences.         $stmt =~ s/$ws_re/ /g;</w:t>
      </w:r>
    </w:p>
    <w:p w14:paraId="3708CCF1" w14:textId="77777777" w:rsidR="00425AAE" w:rsidRDefault="00425AAE">
      <w:r>
        <w:t xml:space="preserve">        # Put spaces after commas.         $stmt =~ s/, ?/, /g;</w:t>
      </w:r>
    </w:p>
    <w:p w14:paraId="67AAFB8F" w14:textId="77777777" w:rsidR="00425AAE" w:rsidRDefault="00425AAE">
      <w:r>
        <w:t xml:space="preserve">        # Convert 2-digit to 4-digit years.         $stmt =~ s/(\b\d\d\b)/19$1/g;</w:t>
      </w:r>
    </w:p>
    <w:p w14:paraId="25819E21" w14:textId="77777777" w:rsidR="00425AAE" w:rsidRDefault="00425AAE">
      <w:r>
        <w:t xml:space="preserve">        # Make the use of intervals consistent.         if (!$ENV{UPDATE_COPYRIGHT_USE_INTERVALS})           {             $stmt =~ s/(\d{4})-(\d{4})/join(', ', $1..$2)/eg;           }         else           {             $stmt =~               s/                 (\d{4})                 (?:                   (,\ </w:t>
      </w:r>
    </w:p>
    <w:p w14:paraId="789C1128" w14:textId="77777777" w:rsidR="00425AAE" w:rsidRDefault="00425AAE">
      <w:r>
        <w:t>-)                   ((??{                     if    ($2 eq '-') { '\d{4}'; }                     elsif (!$3)       { $1 + 1;  }                     else              { $3 + 1;  }                   }))                 )+               /$1-$3/gx;</w:t>
      </w:r>
    </w:p>
    <w:p w14:paraId="164B1C14" w14:textId="77777777" w:rsidR="00425AAE" w:rsidRDefault="00425AAE">
      <w:r>
        <w:t xml:space="preserve">            # When it's 2, emit a single range encompassing all year numbers.             $ENV{UPDATE_COPYRIGHT_USE_INTERVALS} == 2               and $stmt =~ s/\b(\d{4})\b.*\b(\d{4})\b/$1-$2/;           }</w:t>
      </w:r>
    </w:p>
    <w:p w14:paraId="5A80D825" w14:textId="77777777" w:rsidR="00425AAE" w:rsidRDefault="00425AAE">
      <w:r>
        <w:t xml:space="preserve">        # Format within margin.         my $stmt_wrapped;         my $text_margin = $margin - length($prefix);         if ($prefix =~ /^(\t+)/)           {             $text_margin -= length($1) * ($tab_width - 1);           }         while (length $stmt)           {             if (($stmt =~ s/^(.{1,$text_margin})(?: </w:t>
      </w:r>
    </w:p>
    <w:p w14:paraId="1BF0FC14" w14:textId="77777777" w:rsidR="00425AAE" w:rsidRDefault="00425AAE">
      <w:r>
        <w:t xml:space="preserve">$)//)                 </w:t>
      </w:r>
    </w:p>
    <w:p w14:paraId="07034FAE" w14:textId="77777777" w:rsidR="00425AAE" w:rsidRDefault="00425AAE"/>
    <w:p w14:paraId="25147378" w14:textId="77777777" w:rsidR="00425AAE" w:rsidRDefault="00425AAE">
      <w:r>
        <w:t xml:space="preserve"> ($stmt =~ s/^([\S]+)(?: </w:t>
      </w:r>
    </w:p>
    <w:p w14:paraId="1C9E9159" w14:textId="77777777" w:rsidR="00425AAE" w:rsidRDefault="00425AAE">
      <w:r>
        <w:t>$)//))               {                 my $line = $1;                 $stmt_wrapped .= $stmt_wrapped ? $eol$prefix : $leading;                 $stmt_wrapped .= $line;               }             else               {                 # Should be unreachable, but we don't want an infinite                 # loop if it can be reached.                 die;               }           }</w:t>
      </w:r>
    </w:p>
    <w:p w14:paraId="0A3AB324" w14:textId="77777777" w:rsidR="00425AAE" w:rsidRDefault="00425AAE">
      <w:r>
        <w:t xml:space="preserve">        # Replace the old copyright statement.         s/$stmt_re/$stmt_wrapped/;       }   } else   {     print STDERR $ARGV: warning: copyright statement not found\n;   }</w:t>
      </w:r>
    </w:p>
    <w:p w14:paraId="08F71B36" w14:textId="77777777" w:rsidR="00425AAE" w:rsidRDefault="00425AAE">
      <w:r>
        <w:t># Local variables: # mode: perl # indent-tabs-mode: nil # eval: (add-hook 'write-file-hooks 'time-stamp) # time-stamp-start: my $VERSION = ' # time-stamp-format: %:y-%02m-%02d.%02H:%02M # time-stamp-time-zone: UTC # time-stamp-end: '; # UTC # End: [END FILE=gnutls26-2.12.23/build-aux/update-copyright]</w:t>
      </w:r>
    </w:p>
    <w:p w14:paraId="0ADBA3C3" w14:textId="77777777" w:rsidR="00425AAE" w:rsidRDefault="00425AAE" w:rsidP="000727EF">
      <w:pPr>
        <w:pStyle w:val="Heading2"/>
      </w:pPr>
      <w:r>
        <w:t xml:space="preserve"> </w:t>
      </w:r>
      <w:bookmarkStart w:id="186" w:name="_Toc399938004"/>
      <w:r>
        <w:t>gnutls28 (version 3.2.16):</w:t>
      </w:r>
      <w:bookmarkEnd w:id="186"/>
    </w:p>
    <w:p w14:paraId="27262BB6" w14:textId="77777777" w:rsidR="00425AAE" w:rsidRDefault="00425AAE" w:rsidP="000727EF">
      <w:pPr>
        <w:pStyle w:val="Heading3"/>
      </w:pPr>
      <w:r>
        <w:t>gnutls28-3.2.16/debian/copyright:</w:t>
      </w:r>
    </w:p>
    <w:p w14:paraId="7E679D9C" w14:textId="77777777" w:rsidR="00425AAE" w:rsidRDefault="00425AAE">
      <w:r>
        <w:t>[BEGIN FILE=gnutls28-3.2.16/debian/copyright] This package was debianized by Ivo Timmermans &lt;ivo@debian.org&gt; on Fri,  3 Aug 2001 10:00:42 +0200. It was later taken over by Matthias Urlichs &lt;smurf@debian.org&gt; and is now maintained by Andreas Metzler &lt;ametzler@debian.org&gt; Eric Dorland &lt;eric@debian.org&gt;, James Westby &lt;jw+debian@jameswestby.net&gt;</w:t>
      </w:r>
    </w:p>
    <w:p w14:paraId="68166839" w14:textId="77777777" w:rsidR="00425AAE" w:rsidRDefault="00425AAE">
      <w:r>
        <w:t xml:space="preserve"> It was downloaded from ftp://ftp.gnutls.org/gcrypt/gnutls/</w:t>
      </w:r>
    </w:p>
    <w:p w14:paraId="3EA94AF8" w14:textId="77777777" w:rsidR="00425AAE" w:rsidRDefault="00425AAE">
      <w:r>
        <w:t>Upstream Authors:         Simon Josefsson *simon [at] josefsson.org*        Current maintainer; draft TLS 1.2 support.</w:t>
      </w:r>
    </w:p>
    <w:p w14:paraId="7FADD405" w14:textId="77777777" w:rsidR="00425AAE" w:rsidRDefault="00425AAE">
      <w:r>
        <w:t xml:space="preserve">       Nikos Mavrogiannopoulos *nmav [at] gnutls.org*        Original author and maintainer of GnuTLS.</w:t>
      </w:r>
    </w:p>
    <w:p w14:paraId="4AABD268" w14:textId="77777777" w:rsidR="00425AAE" w:rsidRDefault="00425AAE">
      <w:r>
        <w:t xml:space="preserve">       Fabio Fiorina *Fabio.Fiorina [at] alcatel.it*        ASN.1 structures parser library (libtasn1).</w:t>
      </w:r>
    </w:p>
    <w:p w14:paraId="3CB3ACBC" w14:textId="77777777" w:rsidR="00425AAE" w:rsidRDefault="00425AAE">
      <w:r>
        <w:t xml:space="preserve">       Timo Schulz *twoaday [at] freakmail.de*        OpenPGP support (OpenCDK library).</w:t>
      </w:r>
    </w:p>
    <w:p w14:paraId="53F670AD" w14:textId="77777777" w:rsidR="00425AAE" w:rsidRDefault="00425AAE">
      <w:r>
        <w:t xml:space="preserve">       Andrew McDonald *andrew [at] mcdonald.org.uk*        OpenSSL compatible interface.</w:t>
      </w:r>
    </w:p>
    <w:p w14:paraId="304D8885" w14:textId="77777777" w:rsidR="00425AAE" w:rsidRDefault="00425AAE">
      <w:r>
        <w:t xml:space="preserve">       Ludovic Courtes *ludo [at] gnu.org*        Guile bindings, OpenPGP bug fixes.</w:t>
      </w:r>
    </w:p>
    <w:p w14:paraId="297B30D5" w14:textId="77777777" w:rsidR="00425AAE" w:rsidRDefault="00425AAE">
      <w:r>
        <w:t xml:space="preserve">       Mario Lenz *m [at] riolenz.de*        Fixes to OpenCDK.</w:t>
      </w:r>
    </w:p>
    <w:p w14:paraId="760D1F09" w14:textId="77777777" w:rsidR="00425AAE" w:rsidRDefault="00425AAE">
      <w:r>
        <w:t xml:space="preserve">       Howard Chu *hyc [at] symas.com*        APIs to extract X.500 DN's from Certificates.</w:t>
      </w:r>
    </w:p>
    <w:p w14:paraId="706C9D4B" w14:textId="77777777" w:rsidR="00425AAE" w:rsidRDefault="00425AAE">
      <w:r>
        <w:t xml:space="preserve">       Ivo Timmermans *ivo [at] o2w.nl*        Man pages, OpenCDK, fixes.</w:t>
      </w:r>
    </w:p>
    <w:p w14:paraId="11DB3E5C" w14:textId="77777777" w:rsidR="00425AAE" w:rsidRDefault="00425AAE">
      <w:r>
        <w:t xml:space="preserve">       Stefan Walter *stef [at] memberwebs.com*        PKCS8 fix, PKCS #11 backend move to p11-kit.</w:t>
      </w:r>
    </w:p>
    <w:p w14:paraId="22F4097E" w14:textId="77777777" w:rsidR="00425AAE" w:rsidRDefault="00425AAE">
      <w:r>
        <w:t xml:space="preserve">       Yoshisato YANAGISAWA *yanagisawa [at] csg.is.titech.ac.jp*        Camellia support.</w:t>
      </w:r>
    </w:p>
    <w:p w14:paraId="071CF7DA" w14:textId="77777777" w:rsidR="00425AAE" w:rsidRDefault="00425AAE">
      <w:r>
        <w:t xml:space="preserve">       Emile Van Bergen *emile [at] e-advies.nl*        TLS/IA fixes.</w:t>
      </w:r>
    </w:p>
    <w:p w14:paraId="7D5D07D6" w14:textId="77777777" w:rsidR="00425AAE" w:rsidRDefault="00425AAE">
      <w:r>
        <w:t xml:space="preserve">       Joe Orton *jorton [at] redhat.com*        Certificate name import/export, build fixes, test vectors.</w:t>
      </w:r>
    </w:p>
    <w:p w14:paraId="75028BEF" w14:textId="77777777" w:rsidR="00425AAE" w:rsidRDefault="00425AAE">
      <w:r>
        <w:lastRenderedPageBreak/>
        <w:t xml:space="preserve">       Daniel Kahn Gillmor *dkg-debian.org [at] fifthhorseman.net*        OpenPGP discussion and improvements.</w:t>
      </w:r>
    </w:p>
    <w:p w14:paraId="7DBF3EF0" w14:textId="77777777" w:rsidR="00425AAE" w:rsidRDefault="00425AAE">
      <w:r>
        <w:t xml:space="preserve">       David MarÃ¬n CarreÃ±o *davefx [at] gmail.com*        Added gnutls_x509_crq_get_key_id.</w:t>
      </w:r>
    </w:p>
    <w:p w14:paraId="2CDE8BC7" w14:textId="77777777" w:rsidR="00425AAE" w:rsidRDefault="00425AAE">
      <w:r>
        <w:t xml:space="preserve">       Daiki Ueno *ueno [at] unixuser.org*        Added TLS Session Ticket (RFC 5077) support,        finished client-side TLS 1.2 support.</w:t>
      </w:r>
    </w:p>
    <w:p w14:paraId="70A51E3E" w14:textId="77777777" w:rsidR="00425AAE" w:rsidRDefault="00425AAE">
      <w:r>
        <w:t xml:space="preserve">       Brad Hards *bradh [at] frogmouth.net*        Add X.509 Issuer Alternative Name functions.</w:t>
      </w:r>
    </w:p>
    <w:p w14:paraId="09861F45" w14:textId="77777777" w:rsidR="00425AAE" w:rsidRDefault="00425AAE">
      <w:r>
        <w:t xml:space="preserve">       Boyan Kasarov *bkasarov [at] gmail.com*        C++ fixes.</w:t>
      </w:r>
    </w:p>
    <w:p w14:paraId="796A5F86" w14:textId="77777777" w:rsidR="00425AAE" w:rsidRDefault="00425AAE">
      <w:r>
        <w:t xml:space="preserve">       Steve Dispensa *dispensa [at] phonefactor.com*        Initial TLS safe renegotiation patch.</w:t>
      </w:r>
    </w:p>
    <w:p w14:paraId="00DF8022" w14:textId="77777777" w:rsidR="00425AAE" w:rsidRDefault="00425AAE">
      <w:r>
        <w:t xml:space="preserve">       Jonathan Bastien-Filiatrault *joe [at] x2a.org*        Fix TLS-version checks.        Redesign and implementation of the buffering layer.        Initial DTLS implementation.</w:t>
      </w:r>
    </w:p>
    <w:p w14:paraId="194353EC" w14:textId="77777777" w:rsidR="00425AAE" w:rsidRDefault="00425AAE">
      <w:r>
        <w:t xml:space="preserve">       Ruslan Ijbulatov (LRN) *lrn1986 [at] gmail.com*        Win32 patches.</w:t>
      </w:r>
    </w:p>
    <w:p w14:paraId="46F747B9" w14:textId="77777777" w:rsidR="00425AAE" w:rsidRDefault="00425AAE">
      <w:r>
        <w:t xml:space="preserve">       Andy Polyakov *appro [at] openssl.org*        AES-NI and Padlock assembler code (at lib/accelerated/intel/asm/)</w:t>
      </w:r>
    </w:p>
    <w:p w14:paraId="17875206" w14:textId="77777777" w:rsidR="00425AAE" w:rsidRDefault="00425AAE">
      <w:r>
        <w:t xml:space="preserve">       David Woodhouse *dwmw2 [at] infradead.org*        DTLS 0.9 implementation.</w:t>
      </w:r>
    </w:p>
    <w:p w14:paraId="3D6268D3" w14:textId="77777777" w:rsidR="00425AAE" w:rsidRDefault="00425AAE">
      <w:r>
        <w:t xml:space="preserve">       Olga Smolenchuk *olyasib12 [at] gmail.com*        DTLS/TLS heartbeat implementation.</w:t>
      </w:r>
    </w:p>
    <w:p w14:paraId="035C4CC9" w14:textId="77777777" w:rsidR="00425AAE" w:rsidRDefault="00425AAE">
      <w:r>
        <w:t xml:space="preserve">       Ilya Tumaykin *itumaykin [at] gmail.com*        Elliptic curve support improvements (wmNAF implementation and others).</w:t>
      </w:r>
    </w:p>
    <w:p w14:paraId="06FA5E3D" w14:textId="77777777" w:rsidR="00425AAE" w:rsidRDefault="00425AAE">
      <w:r>
        <w:t xml:space="preserve">       Martin Storjo *martin [at] martin.st*        DTLS-SRTP support.</w:t>
      </w:r>
    </w:p>
    <w:p w14:paraId="4DFE0BDF" w14:textId="77777777" w:rsidR="00425AAE" w:rsidRDefault="00425AAE">
      <w:r>
        <w:t xml:space="preserve"> License: The main library and gnutls-xssl are licensed under GNU Lesser General Public License (LGPL) version 2.1+, Gnutls Extra (which is currently just the openssl wrapper library), build system, testsuite and commandline utilities are licenced under the GNU General Public License version 3+.  The Guile bindings use the same license as the respective underlying library, i.e. LGPLv2.1+ for the main library and GPLv3+ for Gnutls extra.</w:t>
      </w:r>
    </w:p>
    <w:p w14:paraId="261A4F51" w14:textId="77777777" w:rsidR="00425AAE" w:rsidRDefault="00425AAE">
      <w:r>
        <w:t>However to be able to use and link against libgnutls a program needs to be available under a license compatible with LGPLv3+ or GPLv2+ since GnuTLS requires nettle which requires GMP. GMP (&gt;= 6.0.0) is dual licensed  LGPLv3+ or GPLv2+.</w:t>
      </w:r>
    </w:p>
    <w:p w14:paraId="5A61A014" w14:textId="77777777" w:rsidR="00425AAE" w:rsidRDefault="00425AAE">
      <w:r>
        <w:t xml:space="preserve">Copyright: -------------------- /* -*- c -*-  * Copyright (C) 2000-2012 Free Software Foundation, Inc.  *  * Author: Nikos Mavrogiannopoulos  *  * This file is part of GnuTLS.  *  * The GnuTLS is free software; you can redistribute it and/or  * modify it under the terms of the GNU Lesser General Public License  * as published by the Free Software Foundation; either version 2.1 of  * the License, or (at your option) any later version.  *  * This library is distributed in the hope that it will be useful, but  * WITHOUT ANY WARRANTY; without even the implied warranty of  * MERCHANTABILITY or FITNESS FOR A PARTICULAR PURPOSE.  See the GNU  * Lesser General Public License for more details.  *  * You should have received a copy of the GNU Lesser General Public License  * along with this program.  If not, see &lt;http://www.gnu.org/licenses/&gt;  *  */ -------------------- /*  * Copyright (C) 2004-2012 Free Software Foundation, Inc.  * Copyright (c) 2002 Andrew McDonald &lt;andrew@mcdonald.org.uk&gt;  *  * This file is part of GnuTLS-EXTRA.  *  * GnuTLS-extra is free software: you can redistribute it and/or modify  * it </w:t>
      </w:r>
      <w:r>
        <w:lastRenderedPageBreak/>
        <w:t>under the terms of the GNU General Public License as published by  * the Free Software Foundation, either version 3 of the License, or  * (at your option) any later version.  *  * GnuTLS-extra is distributed in the hope that it will be useful,  * but WITHOUT ANY WARRANTY; without even the implied warranty of  * MERCHANTABILITY or FITNESS FOR A PARTICULAR PURPOSE.  See the  * GNU General Public License for more details.  *  * You should have received a copy of the GNU General Public License  * along with this program.  If not, see &lt;http://www.gnu.org/licenses/&gt;.  */ --------------------</w:t>
      </w:r>
    </w:p>
    <w:p w14:paraId="6E470E4F" w14:textId="77777777" w:rsidR="00425AAE" w:rsidRDefault="00425AAE">
      <w:r>
        <w:t>The documentation is distributed under the terms of the GNU Free Documentation License (FDL): -------------------- Copyright (C) 2001-2012 Free Software Foundation, Inc.</w:t>
      </w:r>
    </w:p>
    <w:p w14:paraId="36FCCDE2" w14:textId="77777777" w:rsidR="00425AAE" w:rsidRDefault="00425AAE">
      <w: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 --------------------</w:t>
      </w:r>
    </w:p>
    <w:p w14:paraId="1B732135" w14:textId="77777777" w:rsidR="00425AAE" w:rsidRDefault="00425AAE">
      <w:r>
        <w:t>-------------------- From December 2012 onwards FSF is not the sole copyright holder of GnuTLS anymore (See &lt;http://article.gmane.org/gmane.network.gnutls.general/3026&gt;), the headers currently also list these authors:: * Nikos Mavrogiannopoulos * KU Leuven * INRIA Paris-Rocquencourt * Lucas Fisher * Sean Buckheister * Frank Morgner * Bardenheuer GmbH, Munich and Bundesdruckerei GmbH, Berlin * Adam Sampson * Christian Grothoff --------------------</w:t>
      </w:r>
    </w:p>
    <w:p w14:paraId="2ACDBA62" w14:textId="77777777" w:rsidR="00425AAE" w:rsidRDefault="00425AAE"/>
    <w:p w14:paraId="31740A0F" w14:textId="77777777" w:rsidR="00425AAE" w:rsidRDefault="00425AAE">
      <w:r>
        <w:t>On Debian GNU/Linux systems, the complete text of the latest version of the GNU Lesser General Public License can be found in `/usr/share/common-licenses/LGPL' v3 of the license in `/usr/share/common-licenses/LGPL-3'; the GNU General Public License can be found in `/usr/share/common-licenses/GPL' (version 3 in /usr/share/common-licenses/GPL-3) The GNU Free Documentation License is available under /usr/share/common-licenses/GFDL-1.3.</w:t>
      </w:r>
    </w:p>
    <w:p w14:paraId="4BB2ADBA" w14:textId="77777777" w:rsidR="00425AAE" w:rsidRDefault="00425AAE">
      <w:r>
        <w:t xml:space="preserve"> ============================================ Excerpt from upstream's README:</w:t>
      </w:r>
    </w:p>
    <w:p w14:paraId="20BF8EF7" w14:textId="77777777" w:rsidR="00425AAE" w:rsidRDefault="00425AAE">
      <w:r>
        <w:t>LICENSING --------- Since GnuTLS version 3.1.10, the core library has been released under the GNU Lesser General Public License (LGPL) version 2.1 or later.</w:t>
      </w:r>
    </w:p>
    <w:p w14:paraId="6FDC5DC3" w14:textId="77777777" w:rsidR="00425AAE" w:rsidRDefault="00425AAE">
      <w:r>
        <w:t>Note, however, that new versions of the gmplib library used by GnuTLS are distributed under LGPLv3, and as such binaries of this library need to be distributed under LGPLv3. If this is undesirable older versions of the gmplib which are under LGPLv2.1 (e.g., version 4.2.1) may be used instead.</w:t>
      </w:r>
    </w:p>
    <w:p w14:paraId="7405FF58" w14:textId="77777777" w:rsidR="00425AAE" w:rsidRDefault="00425AAE">
      <w:r>
        <w:t>The GNU LGPL applies to the main GnuTLS library, while the included applications as well as gnutls-openssl  library are under the GNU GPL version 3.  The gnutls library is  located in the lib/ directory, while the applications in src/ and gnutls-openssl library is at extra/.</w:t>
      </w:r>
    </w:p>
    <w:p w14:paraId="2521B667" w14:textId="77777777" w:rsidR="00425AAE" w:rsidRDefault="00425AAE">
      <w:r>
        <w:t>For any copyright year range specified as YYYY-ZZZZ in this package note that the range specifies every single year in that closed interval. ============================================ ============================================</w:t>
      </w:r>
    </w:p>
    <w:p w14:paraId="195F4265" w14:textId="77777777" w:rsidR="00425AAE" w:rsidRDefault="00425AAE">
      <w:r>
        <w:t>Non FSF code</w:t>
      </w:r>
    </w:p>
    <w:p w14:paraId="7682E046" w14:textId="77777777" w:rsidR="00425AAE" w:rsidRDefault="00425AAE">
      <w:r>
        <w:lastRenderedPageBreak/>
        <w:t>============================================ crywrap is shipped with GnuTLS. Upstream Authors: Gergely Nagy &lt;algernon@bonehunter.rulez.org&gt;                   Nikos Mavrogiannopoulos License: GPLv3+</w:t>
      </w:r>
    </w:p>
    <w:p w14:paraId="15E2D77E" w14:textId="77777777" w:rsidR="00425AAE" w:rsidRDefault="00425AAE">
      <w:r>
        <w:t>Copyright:  --------------------  * Copyright (C) 2003, 2004 Gergely Nagy &lt;algernon@bonehunter.rulez.org&gt;  * Copyright (C) 2011 Nikos Mavrogiannopoulos  *  * This file is part of CryWrap.  *  * CryWrap is free software; you can redistribute it and/or modify  * it under the terms of the GNU General Public License as published by  * the Free Software Foundation, either version 3 of the License, or  * (at your option) any later version.  *  * CryWrap is distributed in the hope that it will be useful,  * but WITHOUT ANY WARRANTY; without even the implied warranty of  * MERCHANTABILITY or FITNESS FOR A PARTICULAR PURPOSE.  See the  * GNU General Public License for more details.  *  * You should have received a copy of the GNU General Public License  * along with this program.  If not, see &lt;http://www.gnu.org/licenses/&gt;. --------------------</w:t>
      </w:r>
    </w:p>
    <w:p w14:paraId="3A71AC34" w14:textId="77777777" w:rsidR="00425AAE" w:rsidRDefault="00425AAE">
      <w:r>
        <w:t>crywrap documentation (manpage): Upstream Author: Gergely Nagy &lt;algernon@bonehunter.rulez.org&gt; License: nonstandard, see below Copyright: -------------------- .\ This manual is for CRYWrap .\ .\ Copyright (C) 2003 Gergely Nagy &lt;algernon@@bonehunter.rulez.org&gt; .\ .\ Permission is granted to make and distribute verbatim copies of this .\ manual provided the copyright notice and this permission notice are .\ preserved on all copies. .\ .\ Permission is granted to copy and distribute modified versions of this .\ manual under the conditions for verbatim copying, provided that the .\ entire resulting derived work is distributed under the terms of a .\ permission notice identical to this one. .\ .\ Permission is granted to copy and distribute translations of this .\ manual into another language, under the above conditions for modified .\ versions, except that this permission notice may be stated in a .\ translation approved by the Author. --------------------</w:t>
      </w:r>
    </w:p>
    <w:p w14:paraId="35E81FE8" w14:textId="77777777" w:rsidR="00425AAE" w:rsidRDefault="00425AAE">
      <w:r>
        <w:t>============================================</w:t>
      </w:r>
    </w:p>
    <w:p w14:paraId="251CD908" w14:textId="77777777" w:rsidR="00425AAE" w:rsidRDefault="00425AAE">
      <w:r>
        <w:t>lib/accelerated/x86 contains code by Andy Polyakov &lt;appro@openssl.org&gt;, copyright is not assigned to the FSF. The code is licensed under the CRYPTOGAMS license.</w:t>
      </w:r>
    </w:p>
    <w:p w14:paraId="5EBEC1E6" w14:textId="77777777" w:rsidR="00425AAE" w:rsidRDefault="00425AAE">
      <w:r>
        <w:t xml:space="preserve">-------------------- # Copyright (c) 2011-2013, Andy Polyakov by &lt;appro@openssl.org&gt; # All rights reserved. # # Redistribution and use in source and binary forms, with or without # modification, are permitted provided that the following conditions # are met: # #     * Redistributions of source code must retain copyright notices, #      this list of conditions and the following disclaimer. # #     * Redistributions in binary form must reproduce the above #      copyright notice, this list of conditions and the following #      disclaimer in the documentation and/or other materials #      provided with the distribution. # #     * Neither the name of the Andy Polyakov nor the names of its #      copyright holder and contributors may be used to endorse or #      promote products derived from this software without specific #      prior written permission. # # ALTERNATIVELY, provided that this notice is retained in full, this # product may be distributed under the terms of the GNU General Public # License (GPL), in which case the provisions of the GPL apply INSTEAD OF # those given above. # # THIS SOFTWARE IS PROVIDED BY THE COPYRIGHT HOLDER AND CONTRIBUTORS # AS IS AND ANY EXPRESS OR IMPLIED WARRANTIES, INCLUDING, BUT NOT # LIMITED TO, THE IMPLIED WARRANTIES OF MERCHANTABILITY AND FITNESS FOR # A PARTICULAR PURPOSE ARE DISCLAIMED. IN NO EVENT SHALL THE </w:t>
      </w:r>
      <w:r>
        <w:lastRenderedPageBreak/>
        <w:t>COPYRIGHT # OWNER OR CONTRIBUTORS BE LIABLE FOR ANY DIRECT, INDIRECT, INCIDENTAL, # SPECIAL, EXEMPLARY, OR CONSEQUENTIAL DAMAGES (INCLUDING, BUT NOT # LIMITED TO, PROCUREMENT OF SUBSTITUTE GOODS OR SERVICES; LOSS OF USE, # DATA, OR PROFITS; OR BUSINESS INTERRUPTION) HOWEVER CAUSED AND ON ANY # THEORY OF LIABILITY, WHETHER IN CONTRACT, STRICT LIABILITY, OR TORT # (INCLUDING NEGLIGENCE OR OTHERWISE) ARISING IN ANY WAY OUT OF THE USE # OF THIS SOFTWARE, EVEN IF ADVISED OF THE POSSIBILITY OF SUCH DAMAGE. --------------------</w:t>
      </w:r>
    </w:p>
    <w:p w14:paraId="57218505" w14:textId="77777777" w:rsidR="00425AAE" w:rsidRDefault="00425AAE">
      <w:r>
        <w:t>============================================</w:t>
      </w:r>
    </w:p>
    <w:p w14:paraId="3BF9034F" w14:textId="77777777" w:rsidR="00425AAE" w:rsidRDefault="00425AAE">
      <w:r>
        <w:t>lib/extras/randomart.*</w:t>
      </w:r>
    </w:p>
    <w:p w14:paraId="5B00B627" w14:textId="77777777" w:rsidR="00425AAE" w:rsidRDefault="00425AAE">
      <w:r>
        <w:t xml:space="preserve"> Upstream Authors: Markus Friedl                   Alexander von Gernler</w:t>
      </w:r>
    </w:p>
    <w:p w14:paraId="4558E8CF" w14:textId="77777777" w:rsidR="00425AAE" w:rsidRDefault="00425AAE">
      <w:r>
        <w:t>Copyright:   * Copyright (c) 2000, 2001 Markus Friedl.  All rights reserved.  * Copyright (c) 2008 Alexander von Gernler.  All rights reserved. License: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 THIS SOFTWARE IS PROVIDED BY THE AUTHOR ``AS IS'' AND ANY EXPRESS OR  * IMPLIED WARRANTIES, INCLUDING, BUT NOT LIMITED TO, THE IMPLIED WARRANTIES  * OF MERCHANTABILITY AND FITNESS FOR A PARTICULAR PURPOSE ARE DISCLAIMED.  * IN NO EVENT SHALL THE AUTHOR BE LIABLE FOR ANY DIRECT, INDIRECT,  * INCIDENTAL, SPECIAL, EXEMPLARY, OR CONSEQUENTIAL DAMAGES (INCLUDING, BUT  * NOT LIMITED TO, PROCUREMENT OF SUBSTITUTE GOODS OR SERVICES; LOSS OF USE,  * DATA, OR PROFITS; OR BUSINESS INTERRUPTION) HOWEVER CAUSED AND ON ANY  * THEORY OF LIABILITY, WHETHER IN CONTRACT, STRICT LIABILITY, OR TORT  * (INCLUDING NEGLIGENCE OR OTHERWISE) ARISING IN ANY WAY OUT OF THE USE OF  * THIS SOFTWARE, EVEN IF ADVISED OF THE POSSIBILITY OF SUCH DAMAGE.</w:t>
      </w:r>
    </w:p>
    <w:p w14:paraId="7EE82397" w14:textId="77777777" w:rsidR="00425AAE" w:rsidRDefault="00425AAE">
      <w:r>
        <w:t>============================================</w:t>
      </w:r>
    </w:p>
    <w:p w14:paraId="2AAA4241" w14:textId="77777777" w:rsidR="00425AAE" w:rsidRDefault="00425AAE">
      <w:r>
        <w:t>lib/accelerated/x86/elf/aes-ssse3-x86.s lib/accelerated/x86/macosx/aes-ssse3-x86.s</w:t>
      </w:r>
    </w:p>
    <w:p w14:paraId="60BC8EC1" w14:textId="77777777" w:rsidR="00425AAE" w:rsidRDefault="00425AAE">
      <w:r>
        <w:t>Upstream Authors: Mike Hamburg (Stanford University)</w:t>
      </w:r>
    </w:p>
    <w:p w14:paraId="3CBD6578" w14:textId="77777777" w:rsidR="00425AAE" w:rsidRDefault="00425AAE">
      <w:r>
        <w:t>Copyright:   * Mike Hamburg (Stanford University), 2009. License:  Public domain. [END FILE=gnutls28-3.2.16/debian/copyright]</w:t>
      </w:r>
    </w:p>
    <w:p w14:paraId="48EA80E3" w14:textId="77777777" w:rsidR="00425AAE" w:rsidRDefault="00425AAE" w:rsidP="000727EF">
      <w:pPr>
        <w:pStyle w:val="Heading3"/>
      </w:pPr>
      <w:r>
        <w:t>gnutls28-3.2.16/lib/accelerated/x86/license.txt:</w:t>
      </w:r>
    </w:p>
    <w:p w14:paraId="675F6B90" w14:textId="77777777" w:rsidR="00425AAE" w:rsidRDefault="00425AAE">
      <w:r>
        <w:t xml:space="preserve">[BEGIN FILE=gnutls28-3.2.16/lib/accelerated/x86/license.txt] ==================================================================== Written by Andy Polyakov &lt;appro@fy.chalmers.se&gt; for the OpenSSL project. The module is, however, dual licensed under OpenSSL and CRYPTOGAMS licenses depending on where you obtain it. For further details see http://www.openssl.org/~appro/cryptogams/. </w:t>
      </w:r>
      <w:r>
        <w:lastRenderedPageBreak/>
        <w:t>====================================================================</w:t>
      </w:r>
    </w:p>
    <w:p w14:paraId="52AE711E" w14:textId="77777777" w:rsidR="00425AAE" w:rsidRDefault="00425AAE">
      <w:r>
        <w:t>Copyright (c) 2006-2012, CRYPTOGAMS by &lt;appro@openssl.org&gt; All rights reserved.</w:t>
      </w:r>
    </w:p>
    <w:p w14:paraId="093664C4" w14:textId="77777777" w:rsidR="00425AAE" w:rsidRDefault="00425AAE">
      <w:r>
        <w:t>Redistribution and use in source and binary forms, with or without modification, are permitted provided that the following conditions are met:</w:t>
      </w:r>
    </w:p>
    <w:p w14:paraId="06C47704" w14:textId="77777777" w:rsidR="00425AAE" w:rsidRDefault="00425AAE">
      <w:r>
        <w:t xml:space="preserve">      *</w:t>
      </w:r>
      <w:r>
        <w:tab/>
        <w:t xml:space="preserve">Redistributions of source code must retain copyright notices, </w:t>
      </w:r>
      <w:r>
        <w:tab/>
        <w:t>this list of conditions and the following disclaimer.</w:t>
      </w:r>
    </w:p>
    <w:p w14:paraId="3A1696B1" w14:textId="77777777" w:rsidR="00425AAE" w:rsidRDefault="00425AAE">
      <w:r>
        <w:t xml:space="preserve">      *</w:t>
      </w:r>
      <w:r>
        <w:tab/>
        <w:t xml:space="preserve">Redistributions in binary form must reproduce the above </w:t>
      </w:r>
      <w:r>
        <w:tab/>
        <w:t xml:space="preserve">copyright notice, this list of conditions and the following </w:t>
      </w:r>
      <w:r>
        <w:tab/>
        <w:t xml:space="preserve">disclaimer in the documentation and/or other materials </w:t>
      </w:r>
      <w:r>
        <w:tab/>
        <w:t>provided with the distribution.</w:t>
      </w:r>
    </w:p>
    <w:p w14:paraId="0F9FCDA9" w14:textId="77777777" w:rsidR="00425AAE" w:rsidRDefault="00425AAE">
      <w:r>
        <w:t xml:space="preserve">      *</w:t>
      </w:r>
      <w:r>
        <w:tab/>
        <w:t xml:space="preserve">Neither the name of the CRYPTOGAMS nor the names of its </w:t>
      </w:r>
      <w:r>
        <w:tab/>
        <w:t xml:space="preserve">copyright holder and contributors may be used to endorse or </w:t>
      </w:r>
      <w:r>
        <w:tab/>
        <w:t xml:space="preserve">promote products derived from this software without specific </w:t>
      </w:r>
      <w:r>
        <w:tab/>
        <w:t>prior written permission.</w:t>
      </w:r>
    </w:p>
    <w:p w14:paraId="00A17935" w14:textId="77777777" w:rsidR="00425AAE" w:rsidRDefault="00425AAE">
      <w:r>
        <w:t>ALTERNATIVELY, provided that this notice is retained in full, this product may be distributed under the terms of the GNU General Public License (GPL), in which case the provisions of the GPL apply INSTEAD OF those given above.</w:t>
      </w:r>
    </w:p>
    <w:p w14:paraId="4DB38B31" w14:textId="77777777" w:rsidR="00425AAE" w:rsidRDefault="00425AAE">
      <w:r>
        <w:t>THIS SOFTWARE IS PROVIDED BY THE COPYRIGHT HOLDER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BEFC5B1" w14:textId="77777777" w:rsidR="00425AAE" w:rsidRDefault="00425AAE">
      <w:r>
        <w:t xml:space="preserve"> ###################################################################### ## Constant-time SSSE3 AES core implementation. ## version 0.1 ## ## By Mike Hamburg (Stanford University), 2009 ## Public domain. ## ## For details see http://shiftleft.org/papers/vector_aes/ and ## http://crypto.stanford.edu/vpaes/. [END FILE=gnutls28-3.2.16/lib/accelerated/x86/license.txt]</w:t>
      </w:r>
    </w:p>
    <w:p w14:paraId="38801C60" w14:textId="77777777" w:rsidR="00425AAE" w:rsidRDefault="00425AAE" w:rsidP="000727EF">
      <w:pPr>
        <w:pStyle w:val="Heading3"/>
      </w:pPr>
      <w:r>
        <w:t>gnutls28-3.2.16/src/libopts/COPYING.mbsd:</w:t>
      </w:r>
    </w:p>
    <w:p w14:paraId="25CD5922" w14:textId="77777777" w:rsidR="00425AAE" w:rsidRDefault="00425AAE">
      <w:r>
        <w:t>[BEGIN FILE=gnutls28-3.2.16/src/libopts/COPYING.mbsd] Redistribution and use in source and binary forms, with or without modification, are permitted provided that the following conditions are met:</w:t>
      </w:r>
    </w:p>
    <w:p w14:paraId="51E1210D" w14:textId="77777777" w:rsidR="00425AAE" w:rsidRDefault="00425AAE">
      <w:r>
        <w:t xml:space="preserve">    1. Redistributions of source code must retain the above copyright        notice, this list of conditions and the following disclaimer.</w:t>
      </w:r>
    </w:p>
    <w:p w14:paraId="44BDD64D"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41D31500" w14:textId="77777777" w:rsidR="00425AAE" w:rsidRDefault="00425AAE">
      <w:r>
        <w:lastRenderedPageBreak/>
        <w:t xml:space="preserve">    3. The name of the author may not be used to endorse or promote        products derived from this software without specific prior        written permission.</w:t>
      </w:r>
    </w:p>
    <w:p w14:paraId="59D97059"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FILE=gnutls28-3.2.16/src/libopts/COPYING.mbsd]</w:t>
      </w:r>
    </w:p>
    <w:p w14:paraId="05B7EDE3" w14:textId="77777777" w:rsidR="00425AAE" w:rsidRDefault="00425AAE" w:rsidP="000727EF">
      <w:pPr>
        <w:pStyle w:val="Heading2"/>
      </w:pPr>
      <w:r>
        <w:t xml:space="preserve"> </w:t>
      </w:r>
      <w:bookmarkStart w:id="187" w:name="_Toc399938005"/>
      <w:r>
        <w:t>gpm (version 1.20.4):</w:t>
      </w:r>
      <w:bookmarkEnd w:id="187"/>
    </w:p>
    <w:p w14:paraId="7C2DD1FC" w14:textId="77777777" w:rsidR="00425AAE" w:rsidRDefault="00425AAE" w:rsidP="000727EF">
      <w:pPr>
        <w:pStyle w:val="Heading3"/>
      </w:pPr>
      <w:r>
        <w:t>gpm-1.20.4/debian/copyright:</w:t>
      </w:r>
    </w:p>
    <w:p w14:paraId="04DDBD6A" w14:textId="77777777" w:rsidR="00425AAE" w:rsidRDefault="00425AAE">
      <w:r>
        <w:t>[BEGIN FILE=gpm-1.20.4/debian/copyright] This is Debian GNU/Linux's prepackaged version of the General Purpose Mouse Interface utility. The general purpose mouse daemon tries to be a useful mouse server for applications running on the Linux console.</w:t>
      </w:r>
    </w:p>
    <w:p w14:paraId="49B85191" w14:textId="77777777" w:rsidR="00425AAE" w:rsidRDefault="00425AAE">
      <w:r>
        <w:t>This package was put together by, James Troup &lt;james@nocrew.org&gt;.</w:t>
      </w:r>
    </w:p>
    <w:p w14:paraId="3F1DFB25" w14:textId="77777777" w:rsidR="00425AAE" w:rsidRDefault="00425AAE">
      <w:r>
        <w:t>Now maintained as a team by:</w:t>
      </w:r>
    </w:p>
    <w:p w14:paraId="7C38A19D" w14:textId="77777777" w:rsidR="00425AAE" w:rsidRDefault="00425AAE">
      <w:r>
        <w:t xml:space="preserve">   Guillem Jover &lt;guillem@debian.org&gt;    Peter Samuelson &lt;peter@p12n.org&gt;</w:t>
      </w:r>
    </w:p>
    <w:p w14:paraId="239D08CF" w14:textId="77777777" w:rsidR="00425AAE" w:rsidRDefault="00425AAE">
      <w:r>
        <w:t>The upstream source was downloaded from:</w:t>
      </w:r>
    </w:p>
    <w:p w14:paraId="5A67C1F1" w14:textId="77777777" w:rsidR="00425AAE" w:rsidRDefault="00425AAE">
      <w:r>
        <w:t xml:space="preserve">   &lt;http://unix.schottelius.org/gpm/archives/&gt;</w:t>
      </w:r>
    </w:p>
    <w:p w14:paraId="59882519" w14:textId="77777777" w:rsidR="00425AAE" w:rsidRDefault="00425AAE">
      <w:r>
        <w:t>The initial changes while packaging were minor :-</w:t>
      </w:r>
    </w:p>
    <w:p w14:paraId="57041529" w14:textId="77777777" w:rsidR="00425AAE" w:rsidRDefault="00425AAE">
      <w:r>
        <w:t xml:space="preserve">   - adding support for the Debian package maintenance scheme, by adding      various debian/* files.    - gpm.c (processConn): type of socket length changed (size_t -&gt; socklen_t).    - debuglog.c: #include &lt;string.h&gt; to quiet -Wall.    - doc/Makefile.in (maintainer-clean): clean without interaction and      clean all relevant files (i.e. gpm.info-{1,2}).    - doc/Makefile.in: add support for mouse-test.1.</w:t>
      </w:r>
    </w:p>
    <w:p w14:paraId="52ACA102" w14:textId="77777777" w:rsidR="00425AAE" w:rsidRDefault="00425AAE">
      <w:r>
        <w:t>The following changes were thought of and done mostly by FranÃ§ois Gouget &lt;fgouget@mygale.org&gt;; though I didn't apply his patches as they were for various reasons:</w:t>
      </w:r>
    </w:p>
    <w:p w14:paraId="43A99EC5" w14:textId="77777777" w:rsidR="00425AAE" w:rsidRDefault="00425AAE">
      <w:r>
        <w:t xml:space="preserve">   - gpn.c (cmdline): modified handling of -t command line argument, so it      can be used by anyone regardless of whether or not a copy of gpm is      already running.    - gpn.c (usage): update for new -t option types.    - mice.c: improved descriptions of mouse types.    - mice.c (M_listMice): function used by -t help, reworked version of      old M_listTypes.    - mice.c (M_listTypes): function used by -t types; lists only      mnemonics.</w:t>
      </w:r>
    </w:p>
    <w:p w14:paraId="5D3CCB9F" w14:textId="77777777" w:rsidR="00425AAE" w:rsidRDefault="00425AAE">
      <w:r>
        <w:t>Copyright Holders:</w:t>
      </w:r>
    </w:p>
    <w:p w14:paraId="005C8DB9" w14:textId="77777777" w:rsidR="00425AAE" w:rsidRDefault="00425AAE">
      <w:r>
        <w:lastRenderedPageBreak/>
        <w:t xml:space="preserve">   Copyright Â© 1993       Andrew Haylett &lt;ajh@gec-mrc.co.uk&gt;    Copyright Â© 1994-2000  Alessandro Rubini &lt;rubini@linux.it&gt;    Copyright Â© 1998,1999  Ian Zimmerman &lt;itz@rahul.net&gt;    Copyright Â© 2001-2008  Nico Schottelius &lt;nico@schottelius.org&gt;</w:t>
      </w:r>
    </w:p>
    <w:p w14:paraId="79B5A874" w14:textId="77777777" w:rsidR="00425AAE" w:rsidRDefault="00425AAE">
      <w:r>
        <w:t xml:space="preserve">   Debian specific modifications (1.10-1 -&gt; 1.10-6)    Copyright Â© 1996, 1997  Martin Schulze</w:t>
      </w:r>
    </w:p>
    <w:p w14:paraId="490C5776" w14:textId="77777777" w:rsidR="00425AAE" w:rsidRDefault="00425AAE">
      <w:r>
        <w:t xml:space="preserve">   Debian specific modifications (1.10-7 and onwards)    Copyright Â© 1997, 1998, 1999  James Troup</w:t>
      </w:r>
    </w:p>
    <w:p w14:paraId="798432B0" w14:textId="77777777" w:rsidR="00425AAE" w:rsidRDefault="00425AAE">
      <w:r>
        <w:t>License:</w:t>
      </w:r>
    </w:p>
    <w:p w14:paraId="5F998E8F" w14:textId="77777777" w:rsidR="00425AAE" w:rsidRDefault="00425AAE">
      <w:r>
        <w:t xml:space="preserve">   This program is free software; you can redistribute it and/or modify    it under the terms of the GNU General Public License as published by    the Free Software Foundation; version 2 dated June, 1991.</w:t>
      </w:r>
    </w:p>
    <w:p w14:paraId="20FEF146"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6F7ABE6D" w14:textId="77777777" w:rsidR="00425AAE" w:rsidRDefault="00425AAE">
      <w:r>
        <w:t xml:space="preserve">   You should have received a copy of the GNU General Public License with    your Debian GNU/Linux system, in /usr/share/common-licenses/GPL-2, or with    the Debian GNU/Linux gpm source package as the file COPYING.  If not,    write to the Free Software Foundation, Inc., 51 Franklin St, Fifth Floor,    Boston, MA  02110-1301 USA</w:t>
      </w:r>
    </w:p>
    <w:p w14:paraId="52E85E0C" w14:textId="77777777" w:rsidR="00425AAE" w:rsidRDefault="00425AAE">
      <w:r>
        <w:t>[END FILE=gpm-1.20.4/debian/copyright]</w:t>
      </w:r>
    </w:p>
    <w:p w14:paraId="376CD557" w14:textId="77777777" w:rsidR="00425AAE" w:rsidRDefault="00425AAE" w:rsidP="000727EF">
      <w:pPr>
        <w:pStyle w:val="Heading2"/>
      </w:pPr>
      <w:r>
        <w:t xml:space="preserve"> </w:t>
      </w:r>
      <w:bookmarkStart w:id="188" w:name="_Toc399938006"/>
      <w:r>
        <w:t>graphite2 (version 1.2.4):</w:t>
      </w:r>
      <w:bookmarkEnd w:id="188"/>
    </w:p>
    <w:p w14:paraId="6541426B" w14:textId="77777777" w:rsidR="00425AAE" w:rsidRDefault="00425AAE" w:rsidP="000727EF">
      <w:pPr>
        <w:pStyle w:val="Heading3"/>
      </w:pPr>
      <w:r>
        <w:t>graphite2-1.2.4/debian/copyright:</w:t>
      </w:r>
    </w:p>
    <w:p w14:paraId="139DFE95" w14:textId="77777777" w:rsidR="00425AAE" w:rsidRDefault="00425AAE">
      <w:r>
        <w:t>[BEGIN FILE=graphite2-1.2.4/debian/copyright] Format: http://dep.debian.net/deps/dep5 Upstream-Name: graphite2 Source: http://sf.net/projects/silgraphite</w:t>
      </w:r>
    </w:p>
    <w:p w14:paraId="2F3C4956" w14:textId="77777777" w:rsidR="00425AAE" w:rsidRDefault="00425AAE">
      <w:r>
        <w:t>Files: * Copyright: (C) 2010-2011, SIL International License: LGPL-2+     This library is free software; you can redistribute it and/or     modify it under the terms of the GNU Library General Public     License as published by the Free Software Foundation; either     version 2 of the License, or (at your option) any later version.     .     This library is distributed in the hope that it will be useful,     but WITHOUT ANY WARRANTY; without even the implied warranty of     MERCHANTABILITY or FITNESS FOR A PARTICULAR PURPOSE.  See the GNU     Library General Public License for more details.     .      On Debian systems you should have a local copy of the GNU Library     General Public License in /usr/share/common-licenses/LGPL-2. If you     downloaded the source you will find it in the file LICENSE; if not,     along with this program; if not, write to the Free Software     Foundation, Inc., 51 Franklin St, Fifth Floor, Boston, MA  02110-1301 USA</w:t>
      </w:r>
    </w:p>
    <w:p w14:paraId="36D62C5A" w14:textId="77777777" w:rsidR="00425AAE" w:rsidRDefault="00425AAE">
      <w:r>
        <w:t xml:space="preserve">Files: contrib/perl/* Copyright: Copyright (C) 2011 Simon Cozens &lt;simon@cpan.org&gt; License: GPL1+ </w:t>
      </w:r>
    </w:p>
    <w:p w14:paraId="517056CE" w14:textId="77777777" w:rsidR="00425AAE" w:rsidRDefault="00425AAE">
      <w:r>
        <w:t xml:space="preserve"> Artistic     This program is free software; you can redistribute it and/or modify     it under the terms of either:     .     a) the GNU General Public License as published by the Free Software        Foundation; either version 1, or (at your option) any later        version, or     .     b) the Artistic License which comes with Perl.     .     On Debian GNU/Linux systems, </w:t>
      </w:r>
      <w:r>
        <w:lastRenderedPageBreak/>
        <w:t>the complete text of the GNU General     Public License can be found in `/usr/share/common-licenses/GPL' and     the Artistic Licence in `/usr/share/common-licenses/Artistic'.</w:t>
      </w:r>
    </w:p>
    <w:p w14:paraId="5DBEFC11" w14:textId="77777777" w:rsidR="00425AAE" w:rsidRDefault="00425AAE">
      <w:r>
        <w:t>Files: contrib/perl/ppport.h Copyright: 2004-2010, Marcus Holland-Moritz &lt;mhx-cpan@gmx.net&gt;  2001, Paul Marquess &lt;pmqs@cpan.org&gt; (Version 2.x)  1999, Kenneth Albanowski &lt;kjahds@kjahds.com&gt; (Version 1.x) License: Artistic or GPL-1+</w:t>
      </w:r>
    </w:p>
    <w:p w14:paraId="02D91336" w14:textId="77777777" w:rsidR="00425AAE" w:rsidRDefault="00425AAE">
      <w:r>
        <w:t>Files: debian-src/* Copyright: 2010 Martin Hosken &lt;martin_hosken@sil.org&gt; License: LGPL-2+     This library is free software; you can redistribute it and/or     modify it under the terms of the GNU Library General Public     License as published by the Free Software Foundation; either     version 2 of the License, or (at your option) any later version.     .     This library is distributed in the hope that it will be useful,     but WITHOUT ANY WARRANTY; without even the implied warranty of     MERCHANTABILITY or FITNESS FOR A PARTICULAR PURPOSE.  See the GNU     Library General Public License for more details.     .     On Debian systems you should have a local copy of the GNU Library     General Public License in /usr/share/common-licenses/LGPL-2. If you     downloaded the source you will find it in the file LICENSE; if not,     along with this program; if not, write to the Free Software     Foundation, Inc., 51 Franklin St, Fifth Floor, Boston, MA  02110-1301 USA</w:t>
      </w:r>
    </w:p>
    <w:p w14:paraId="5CC2BBD5" w14:textId="77777777" w:rsidR="00425AAE" w:rsidRDefault="00425AAE">
      <w:r>
        <w:t>Files: debian*/* Copyright: 2010 Martin Hosken &lt;martin_hosken@sil.org&gt;            2011 Rene Engelhard &lt;rene@debian.org&gt; License: LGPL-2+     This library is free software; you can redistribute it and/or     modify it under the terms of the GNU Library General Public     License as published by the Free Software Foundation; either     version 2 of the License, or (at your option) any later version.     .     This library is distributed in the hope that it will be useful,     but WITHOUT ANY WARRANTY; without even the implied warranty of     MERCHANTABILITY or FITNESS FOR A PARTICULAR PURPOSE.  See the GNU     Library General Public License for more details.     .     On Debian systems you should have a local copy of the GNU Library     General Public License in /usr/share/common-licenses/LGPL-2. If you     downloaded the source you will find it in the file LICENSE; if not,     along with this program; if not, write to the Free Software     Foundation, Inc., 51 Franklin St, Fifth Floor, Boston, MA  02110-1301 USA</w:t>
      </w:r>
    </w:p>
    <w:p w14:paraId="35ACC395" w14:textId="77777777" w:rsidR="00425AAE" w:rsidRDefault="00425AAE">
      <w:r>
        <w:t xml:space="preserve">Files: tests/comparerenderer/icule/* Copyright: Copyright (c) 1995-2006 International Business Machines Corporation and others License: other    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provided that the above    copyright notice(s) and this permission notice appear in all copies of    the Software and that both the above copyright notice(s) and this    permission notice appear in supporting documentation.    .    THE SOFTWARE IS PROVIDED AS IS, WITHOUT WARRANTY OF ANY KIND, EXPRESS    OR IMPLIED, INCLUDING BUT NOT LIMITED TO THE WARRANTIES OF    MERCHANTABILITY, FITNESS FOR A PARTICULAR PURPOSE AND NONINFRINGEMENT    OF THIRD PARTY RIGHTS. IN NO EVENT SHALL THE COPYRIGHT HOLDER OR    HOLDERS INCLUDED IN THIS NOTICE BE LIABLE FOR ANY CLAIM, OR ANY SPECIAL    INDIRECT OR CONSEQUENTIAL DAMAGES, OR ANY DAMAGES WHATSOEVER RESULTING    FROM LOSS OF USE, DATA OR </w:t>
      </w:r>
      <w:r>
        <w:lastRenderedPageBreak/>
        <w:t>PROFITS, WHETHER IN AN ACTION OF CONTRACT,    NEGLIGENCE OR OTHER TORTIOUS ACTION, ARISING OUT OF OR IN CONNECTION    WITH THE USE OR PERFORMANCE OF THIS SOFTWARE.    .    Except as contained in this notice, the name of a copyright holder    shall not be used in advertising or otherwise to promote the sale, use    or other dealings in this Software without prior written authorization    of the copyright holder.</w:t>
      </w:r>
    </w:p>
    <w:p w14:paraId="3FD7F682" w14:textId="77777777" w:rsidR="00425AAE" w:rsidRDefault="00425AAE">
      <w:r>
        <w:t xml:space="preserve">Files: gr2fonttest/gr2FontTest.cpp Copyright: Copyright (C) 2005 www.thanlwinsoft.org License: LGPL </w:t>
      </w:r>
    </w:p>
    <w:p w14:paraId="5B18A8B9" w14:textId="77777777" w:rsidR="00425AAE" w:rsidRDefault="00425AAE">
      <w:r>
        <w:t xml:space="preserve"> other</w:t>
      </w:r>
    </w:p>
    <w:p w14:paraId="5C0DB6B1" w14:textId="77777777" w:rsidR="00425AAE" w:rsidRDefault="00425AAE">
      <w:r>
        <w:t xml:space="preserve">Files: tests/comparerenderer/GrUtfTextSrc.* Copyright: Copyright (C) 2004 Keith Stribley License: MPL-1.1 </w:t>
      </w:r>
    </w:p>
    <w:p w14:paraId="15269D50" w14:textId="77777777" w:rsidR="00425AAE" w:rsidRDefault="00425AAE">
      <w:r>
        <w:t xml:space="preserve"> GPL-2 </w:t>
      </w:r>
    </w:p>
    <w:p w14:paraId="056DC6F4" w14:textId="77777777" w:rsidR="00425AAE" w:rsidRDefault="00425AAE">
      <w:r>
        <w:t xml:space="preserve"> LGPL-2.1</w:t>
      </w:r>
    </w:p>
    <w:p w14:paraId="5F763DA7" w14:textId="77777777" w:rsidR="00425AAE" w:rsidRDefault="00425AAE">
      <w:r>
        <w:t xml:space="preserve">Files: tests/fonts/* License: other  -----------------------------------------------------------  SIL OPEN FONT LICENSE Version 1.1 - 26 February 2007  -----------------------------------------------------------  .   PREAMBLE  The goals of the Open Font License (OFL) are to stimulate worldwide  development of collaborative font projects, to support the font creation  efforts of academic and linguistic communities, and to provide a free and  open framework in which fonts may be shared and improved in partnership  with others.  .   The OFL allows the licensed fonts to be used, studied, modified and  redistributed freely as long as they are not sold by themselves. The  fonts, including any derivative works, can be bundled, embedded,  redistributed and/or sold with any software provided that any reserved  names are not used by derivative works. The fonts and derivatives,  however, cannot be released under any other type of license. The  requirement for fonts to remain under this license does not apply  to any document created using the fonts or their derivatives.  .   DEFINITIONS  Font Software refers to the set of files released by the Copyright  Holder(s) under this license and clearly marked as such. This may  include source files, build scripts and documentation.  .   Reserved Font Name refers to any names specified as such after the  copyright statement(s).  .   Original Version refers to the collection of Font Software components as  distributed by the Copyright Holder(s).  .   Modified Version refers to any derivative made by adding to, deleting,  or substituting -- in part or in whole -- any of the components of the  Original Version, by changing formats or by porting the Font Software to a  new environment.  .   Author refers to any designer, engineer, programmer, technical  writer or other person who contributed to the Font Software.  .   PERMISSION &amp; CONDITIONS  Permission is hereby granted, free of charge, to any person obtaining  a copy of the Font Software, to use, study, copy, merge, embed, modify,  redistribute, and sell modified and unmodified copies of the Font  Software, subject to the following conditions:  .   1) Neither the Font Software nor any of its individual components,  in Original or Modified Versions, may be sold by itself.  .  2) Original or Modified Versions of the Font Software may be bundled,  redistributed and/or sold with any software, provided that each copy  contains the above copyright notice and this license. These can be  included either as stand-alone text files, human-readable headers or  in the appropriate machine-readable metadata fields within text or  binary files as long as those fields can be easily viewed by the user.  .  3) No Modified Version of the Font Software may use the Reserved Font  Name(s) unless explicit written permission is granted by the corresponding  Copyright Holder. This </w:t>
      </w:r>
      <w:r>
        <w:lastRenderedPageBreak/>
        <w:t>restriction only applies to the primary font name as  presented to the users.  .  4) The name(s) of the Copyright Holder(s) or the Author(s) of the Font  Software shall not be used to promote, endorse or advertise any  Modified Version, except to acknowledge the contribution(s) of the  Copyright Holder(s) and the Author(s) or with their explicit written  permission.  .  5) The Font Software, modified or unmodified, in part or in whole,  must be distributed entirely under this license, and must not be  distributed under any other license. The requirement for fonts to  remain under this license does not apply to any document created  using the Font Software.  .  TERMINATION  This license becomes null and void if any of the above conditions are  not met.  .  DISCLAIMER  THE FONT SOFTWARE IS PROVIDED AS IS, WITHOUT WARRANTY OF ANY KIND,  EXPRESS OR IMPLIED, INCLUDING BUT NOT LIMITED TO ANY WARRANTIES OF  MERCHANTABILITY, FITNESS FOR A PARTICULAR PURPOSE AND NONINFRINGEMENT  OF COPYRIGHT, PATENT, TRADEMARK, OR OTHER RIGHT. IN NO EVENT SHALL THE  COPYRIGHT HOLDER BE LIABLE FOR ANY CLAIM, DAMAGES OR OTHER LIABILITY,  INCLUDING ANY GENERAL, SPECIAL, INDIRECT, INCIDENTAL, OR CONSEQUENTIAL  DAMAGES, WHETHER IN AN ACTION OF CONTRACT, TORT OR OTHERWISE, ARISING  FROM, OUT OF THE USE OR INABILITY TO USE THE FONT SOFTWARE OR FROM  OTHER DEALINGS IN THE FONT SOFTWARE.</w:t>
      </w:r>
    </w:p>
    <w:p w14:paraId="562826A7" w14:textId="77777777" w:rsidR="00425AAE" w:rsidRDefault="00425AAE">
      <w:r>
        <w:t>[END FILE=graphite2-1.2.4/debian/copyright]</w:t>
      </w:r>
    </w:p>
    <w:p w14:paraId="5D5FBF97" w14:textId="77777777" w:rsidR="00425AAE" w:rsidRDefault="00425AAE" w:rsidP="000727EF">
      <w:pPr>
        <w:pStyle w:val="Heading3"/>
      </w:pPr>
      <w:r>
        <w:t>graphite2-1.2.4/COPYING:</w:t>
      </w:r>
    </w:p>
    <w:p w14:paraId="3D45E56A" w14:textId="77777777" w:rsidR="00425AAE" w:rsidRDefault="00425AAE">
      <w:r>
        <w:t>[BEGIN FILE=graphite2-1.2.4/COPYING] /*  GRAPHITE2 LICENSING</w:t>
      </w:r>
    </w:p>
    <w:p w14:paraId="3D7EDA04" w14:textId="77777777" w:rsidR="00425AAE" w:rsidRDefault="00425AAE">
      <w:r>
        <w:t xml:space="preserve">    Copyright 2010, SIL International     All rights reserved.</w:t>
      </w:r>
    </w:p>
    <w:p w14:paraId="467EA25F" w14:textId="77777777" w:rsidR="00425AAE" w:rsidRDefault="00425AAE">
      <w:r>
        <w:t xml:space="preserve">    This library is free software; you can redistribute it and/or modify     it under the terms of the GNU Lesser General Public License as published     by the Free Software Foundation; either version 2.1 of License, or     (at your option) any later version.</w:t>
      </w:r>
    </w:p>
    <w:p w14:paraId="0327E4F7" w14:textId="77777777" w:rsidR="00425AAE" w:rsidRDefault="00425AAE">
      <w:r>
        <w:t xml:space="preserve">    This program is distributed in the hope that it will be useful,     but WITHOUT ANY WARRANTY; without even the implied warranty of     MERCHANTABILITY or FITNESS FOR A PARTICULAR PURPOSE.  See the GNU     Lesser General Public License for more details.</w:t>
      </w:r>
    </w:p>
    <w:p w14:paraId="2C879207" w14:textId="77777777" w:rsidR="00425AAE" w:rsidRDefault="00425AAE">
      <w:r>
        <w:t xml:space="preserve">    You should also have received a copy of the GNU Lesser General Public     License along with this library in the file named LICENSE.     If not, write to the Free Software Foundation, 51 Franklin Street,      Suite 500, Boston, MA 02110-1335, USA or visit their web page on the      internet at http://www.fsf.org/licenses/lgpl.html.</w:t>
      </w:r>
    </w:p>
    <w:p w14:paraId="67F9D628" w14:textId="77777777" w:rsidR="00425AAE" w:rsidRDefault="00425AAE">
      <w:r>
        <w:t xml:space="preserve">    Alternatively, you may use this library under the terms of the Mozilla     Public License (http://mozilla.org/MPL) or under the GNU General Public     License, as published by the Free Sofware Foundation; either version     2 of the license or (at your option) any later version. */ [END FILE=graphite2-1.2.4/COPYING]</w:t>
      </w:r>
    </w:p>
    <w:p w14:paraId="7699B58A" w14:textId="77777777" w:rsidR="00425AAE" w:rsidRDefault="00425AAE" w:rsidP="000727EF">
      <w:pPr>
        <w:pStyle w:val="Heading2fegan"/>
      </w:pPr>
      <w:bookmarkStart w:id="189" w:name="_Toc399938007"/>
      <w:r>
        <w:t>greenlet-0.4.3</w:t>
      </w:r>
      <w:bookmarkEnd w:id="189"/>
    </w:p>
    <w:p w14:paraId="01D65663" w14:textId="77777777" w:rsidR="00425AAE" w:rsidRDefault="00425AAE" w:rsidP="00053D4A">
      <w:r>
        <w:tab/>
        <w:t>MIT</w:t>
      </w:r>
      <w:r>
        <w:tab/>
        <w:t>http://www.opensource.org/licenses/mit-license.php</w:t>
      </w:r>
    </w:p>
    <w:p w14:paraId="16BCD322" w14:textId="77777777" w:rsidR="00425AAE" w:rsidRDefault="00425AAE" w:rsidP="000727EF">
      <w:pPr>
        <w:pStyle w:val="Heading2"/>
      </w:pPr>
      <w:r>
        <w:lastRenderedPageBreak/>
        <w:t xml:space="preserve"> </w:t>
      </w:r>
      <w:bookmarkStart w:id="190" w:name="_Toc399938008"/>
      <w:r>
        <w:t>grep (version 2.18):</w:t>
      </w:r>
      <w:bookmarkEnd w:id="190"/>
    </w:p>
    <w:p w14:paraId="64FC778C" w14:textId="77777777" w:rsidR="00425AAE" w:rsidRDefault="00425AAE" w:rsidP="000727EF">
      <w:pPr>
        <w:pStyle w:val="Heading3"/>
      </w:pPr>
      <w:r>
        <w:t>grep-2.18/debian/copyright:</w:t>
      </w:r>
    </w:p>
    <w:p w14:paraId="44832F8B" w14:textId="77777777" w:rsidR="00425AAE" w:rsidRDefault="00425AAE">
      <w:r>
        <w:t>[BEGIN FILE=grep-2.18/debian/copyright] Format: http://www.debian.org/doc/packaging-manuals/copyright-format/1.0/ Upstream-Name: grep Upstream-Contact: bug-grep@gnu.org Source: https://savannah.gnu.org/projects/grep   git://git.savannah.gnu.org/grep.git</w:t>
      </w:r>
    </w:p>
    <w:p w14:paraId="77C3C0BC" w14:textId="77777777" w:rsidR="00425AAE" w:rsidRDefault="00425AAE">
      <w:r>
        <w:t>Files: * Copyright: 1992, 1997-2002, 2004-2012 Free Software Foundation, Inc.  2004, Stepan Kasal &lt;kasal@ucw.cz&gt;   2007, Tony Abou-Assaleh &lt;taa@acm.org&gt;  2009-2012, Jim Meyering &lt;jim@meyering.net&gt; and Paolo Bonzini &lt;bonzini@gnu.org&gt; License: GPL-3+</w:t>
      </w:r>
    </w:p>
    <w:p w14:paraId="2BC5D2F3" w14:textId="77777777" w:rsidR="00425AAE" w:rsidRDefault="00425AAE">
      <w:r>
        <w:t>Files: debian/* Copyright: 2005-2013 Anibal Monsalve Salazar &lt;anibal@debian.org&gt; and Santiago Ruano RincÃ³n &lt;santiago@debian.org&gt;  2003-2004 Ryan M. Golbeck &lt;rmgolbeck@debian.org&gt;  2003, Jeff Bailey &lt;jbailey@nisa.net&gt;  2003, Clint Adams &lt;schizo@debian.org&gt;  Mon, 10 Mar 2003 02:10:32 -0500  2001 Robert van der Meulen &lt;rvdm@debian.org&gt;  1996-2000 Wichert Akkerman &lt;wakkerma@debian.org&gt; License: GPL-3+</w:t>
      </w:r>
    </w:p>
    <w:p w14:paraId="5F3A886C" w14:textId="77777777" w:rsidR="00425AAE" w:rsidRDefault="00425AAE">
      <w:r>
        <w:t>License: GPL-3+  Copyright (C) 1992, 1997, 1998, 1999, 2000, 2001, 2002, 2004,  2005, 2006, 2007, 2008, 2009 Free Software Foundation, Inc.  .  This program is free software; you can redistribute it and/or modify  it under the terms of the GNU General Public License as published by  the Free Software Foundation; either version 3,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 Fifth Floor, Boston, MA  02110-1301, USA.    .  Comment:  .  On a Debian system you can find a copy of this license in  /usr/share/common-licenses/GPL-3. [END FILE=grep-2.18/debian/copyright]</w:t>
      </w:r>
    </w:p>
    <w:p w14:paraId="63907066" w14:textId="77777777" w:rsidR="00425AAE" w:rsidRDefault="00425AAE" w:rsidP="000727EF">
      <w:pPr>
        <w:pStyle w:val="Heading2"/>
      </w:pPr>
      <w:r>
        <w:t xml:space="preserve"> </w:t>
      </w:r>
      <w:bookmarkStart w:id="191" w:name="_Toc399938009"/>
      <w:r>
        <w:t>groff (version 1.22.2):</w:t>
      </w:r>
      <w:bookmarkEnd w:id="191"/>
    </w:p>
    <w:p w14:paraId="3734D8BD" w14:textId="77777777" w:rsidR="00425AAE" w:rsidRDefault="00425AAE" w:rsidP="000727EF">
      <w:pPr>
        <w:pStyle w:val="Heading3"/>
      </w:pPr>
      <w:r>
        <w:t>groff-1.22.2/debian/copyright:</w:t>
      </w:r>
    </w:p>
    <w:p w14:paraId="016BA2C8" w14:textId="77777777" w:rsidR="00425AAE" w:rsidRDefault="00425AAE">
      <w:r>
        <w:t>[BEGIN FILE=groff-1.22.2/debian/copyright] This is the Debian GNU/Linux prepackaged version of the GNU groff document formatting system.  GNU groff was written by James Clark &lt;jjc@jclark.com&gt;.   It is now maintained by Ted Harding &lt;ted.harding@nessie.mcc.ac.uk&gt; and Werner Lemberg &lt;wl@gnu.org&gt;.</w:t>
      </w:r>
    </w:p>
    <w:p w14:paraId="19507726" w14:textId="77777777" w:rsidR="00425AAE" w:rsidRDefault="00425AAE">
      <w:r>
        <w:t>This Debian package was previously maintained by Fabrizio Polacco &lt;fpolacco@debian.org&gt;. It is now maintained by Colin Watson &lt;cjwatson@debian.org&gt;.</w:t>
      </w:r>
    </w:p>
    <w:p w14:paraId="3EF7B1E4" w14:textId="77777777" w:rsidR="00425AAE" w:rsidRDefault="00425AAE">
      <w:r>
        <w:t>The original tarball came from &lt;URL:ftp://groff.ffii.org/pub/groff/&gt;:   48fa768dd6fdeb7968041dd5ae8e2b02  groff-1.20.1.tar.gz and was simply renamed to groff_1.20.1.orig.tar.gz.</w:t>
      </w:r>
    </w:p>
    <w:p w14:paraId="3F7048F0" w14:textId="77777777" w:rsidR="00425AAE" w:rsidRDefault="00425AAE">
      <w:r>
        <w:t>Some patches have been applied to groff outside the debian directory.</w:t>
      </w:r>
    </w:p>
    <w:p w14:paraId="51AAFDE5" w14:textId="77777777" w:rsidR="00425AAE" w:rsidRDefault="00425AAE">
      <w:r>
        <w:lastRenderedPageBreak/>
        <w:t>The Debian diff also appends /usr/share/groff/tmac to the default macro path for compatibility with versions of groff earlier than 1.17 (patch by Colin Watson).</w:t>
      </w:r>
    </w:p>
    <w:p w14:paraId="27DB2ACF" w14:textId="77777777" w:rsidR="00425AAE" w:rsidRDefault="00425AAE">
      <w:r>
        <w:t>=========================================================================</w:t>
      </w:r>
    </w:p>
    <w:p w14:paraId="1E062144" w14:textId="77777777" w:rsidR="00425AAE" w:rsidRDefault="00425AAE">
      <w:r>
        <w:t>Copyright (C) 1989-2000, 2001, 2002, 2003, 2004, 2005, 2006, 2007,               2008, 2009 Free Software Foundation, Inc.      Written by James Clark (jjc@jclark.com)</w:t>
      </w:r>
    </w:p>
    <w:p w14:paraId="6C36EDEA" w14:textId="77777777" w:rsidR="00425AAE" w:rsidRDefault="00425AAE">
      <w:r>
        <w:t>This file is part of groff.</w:t>
      </w:r>
    </w:p>
    <w:p w14:paraId="12521D67" w14:textId="77777777" w:rsidR="00425AAE" w:rsidRDefault="00425AAE">
      <w:r>
        <w:t>groff is free software; you can redistribute it and/or modify it under the terms of the GNU General Public License as published by the Free Software Foundation, either version 3 of the License, or (at your option) any later version.</w:t>
      </w:r>
    </w:p>
    <w:p w14:paraId="733EA167" w14:textId="77777777" w:rsidR="00425AAE" w:rsidRDefault="00425AAE">
      <w:r>
        <w:t>groff is distributed in the hope that it will be useful, but WITHOUT ANY WARRANTY; without even the implied warranty of MERCHANTABILITY or FITNESS FOR A PARTICULAR PURPOSE.  See the GNU General Public License for more details.</w:t>
      </w:r>
    </w:p>
    <w:p w14:paraId="44C2D3F8" w14:textId="77777777" w:rsidR="00425AAE" w:rsidRDefault="00425AAE">
      <w:r>
        <w:t>You should have received a copy of the GNU General Public License along with this program. If not, see &lt;http://www.gnu.org/licenses/&gt;.</w:t>
      </w:r>
    </w:p>
    <w:p w14:paraId="014AAC23" w14:textId="77777777" w:rsidR="00425AAE" w:rsidRDefault="00425AAE">
      <w:r>
        <w:t>On Debian systems, a copy of the GNU General Public License is available in /usr/share/common-licenses/GPL-3 as part of the base-files package.</w:t>
      </w:r>
    </w:p>
    <w:p w14:paraId="28BA626E" w14:textId="77777777" w:rsidR="00425AAE" w:rsidRDefault="00425AAE">
      <w:r>
        <w:t>=========================================================================</w:t>
      </w:r>
    </w:p>
    <w:p w14:paraId="115ED3C8" w14:textId="77777777" w:rsidR="00425AAE" w:rsidRDefault="00425AAE">
      <w:r>
        <w:t>Included in this release are implementations of troff, pic, eqn, tbl, grn, refer, -man, -mdoc, and -ms macros, and drivers for PostScript, TeX dvi format, HP LaserJet 4 printers, Canon CAPSL printers, HTML format (still alpha), and typewriter-like devices.  Also included is a modified version of the Berkeley -me macros, an enhanced version of the X11 xditview previewer, and an implementation of the -mm macros contributed by Joergen Haegg (jh@axis.se).</w:t>
      </w:r>
    </w:p>
    <w:p w14:paraId="7DEF5903" w14:textId="77777777" w:rsidR="00425AAE" w:rsidRDefault="00425AAE">
      <w:r>
        <w:t>xditview is copyrighted by MIT under the usual X terms.</w:t>
      </w:r>
    </w:p>
    <w:p w14:paraId="6236B6DF" w14:textId="77777777" w:rsidR="00425AAE" w:rsidRDefault="00425AAE">
      <w:r>
        <w:t>/*  * Copyright 1991 Massachusetts Institute of Technology  *  * Permission to use, copy, modify, distribute, and sell this software and its  * documentation for any purpose is hereby granted without fee, provided that  * the above copyright notice appear in all copies and that both that  * copyright notice and this permission notice appear in supporting  * documentation, and that the name of M.I.T. not be used in advertising or  * publicity pertaining to distribution of the software without specific,  * written prior permission.  M.I.T. makes no representations about the  * suitability of this software for any purpose.  It is provided as is  * without express or implied warranty.  *  * M.I.T. DISCLAIMS ALL WARRANTIES WITH REGARD TO THIS SOFTWARE, INCLUDING ALL  * IMPLIED WARRANTIES OF MERCHANTABILITY AND FITNESS, IN NO EVENT SHALL M.I.T.  * BE LIABLE FOR ANY SPECIAL, INDIRECT OR CONSEQUENTIAL DAMAGES OR ANY DAMAGES  * WHATSOEVER RESULTING FROM LOSS OF USE, DATA OR PROFITS, WHETHER IN AN ACTION  * OF CONTRACT, NEGLIGENCE OR OTHER TORTIOUS ACTION, ARISING OUT OF OR IN  * CONNECTION WITH THE USE OR PERFORMANCE OF THIS SOFTWARE.  *  */</w:t>
      </w:r>
    </w:p>
    <w:p w14:paraId="68126519" w14:textId="77777777" w:rsidR="00425AAE" w:rsidRDefault="00425AAE">
      <w:r>
        <w:t>=========================================================================</w:t>
      </w:r>
    </w:p>
    <w:p w14:paraId="24BD52FD" w14:textId="77777777" w:rsidR="00425AAE" w:rsidRDefault="00425AAE">
      <w:r>
        <w:t>The groff manual is also distributed under the terms of the GNU Free Documentation License version 1.3.  On Debian systems, this is available in /usr/share/common-</w:t>
      </w:r>
      <w:r>
        <w:lastRenderedPageBreak/>
        <w:t>licenses/GFDL-1.3 as part of the base-files package. However, Debian does not consider this free when the Front-Cover Texts or Back-Cover Texts options are used.  groff is distributed with a LICENSES file containing the following text (excerpted):</w:t>
      </w:r>
    </w:p>
    <w:p w14:paraId="0E2584C3" w14:textId="77777777" w:rsidR="00425AAE" w:rsidRDefault="00425AAE">
      <w:r>
        <w:t xml:space="preserve">  The groff program is a free software project.  It is licensed under the GNU   General Public License (GNU GPL), version 3 or later.      The file COPYING in the top directory of the groff source package contains a   copy of the GPL that was downloaded from the GNU web site   http://www.gnu.org/copyleft/gpl.txt at 3 jan 2009.      All files part of groff are licensed under this version of the GPL (or   licenses which are compatible with the GPL). You are free to choose   version 3 or any subsequent version of the GPL.</w:t>
      </w:r>
    </w:p>
    <w:p w14:paraId="5062DFF1" w14:textId="77777777" w:rsidR="00425AAE" w:rsidRDefault="00425AAE">
      <w:r>
        <w:t>I e-mailed the upstream maintainer to clarify the intent of this. Here is the relevant part of the reply:</w:t>
      </w:r>
    </w:p>
    <w:p w14:paraId="7C35F5BE" w14:textId="77777777" w:rsidR="00425AAE" w:rsidRDefault="00425AAE">
      <w:r>
        <w:t xml:space="preserve">  From: Werner LEMBERG &lt;wl@gnu.org&gt;   To: cjwatson@debian.org   Subject: Re: Clarifying the scope of groff/LICENSE   Date: Thu, 18 Nov 2004 00:19:52 +0100 (CET)      &gt; Since compatible with the GPL means to all intents and purposes   &gt; may be distributed under the terms of the GPL, can I correctly   &gt; assume that groff/LICENSE grants me permission to distribute   &gt; groff/doc/groff.texinfo and groff/doc/pic.ms under the terms of the   &gt; GPL?      This is the intention, of course.      &gt; If not, is the FDL thing from yesteryear going to be resolved some   &gt; other way?  I just want to make sure that I don't get forced to   &gt; remove the groff manual, since that would really diminish the   &gt; quality of the Debian package IMHO.      Sigh.  I haven't found time to revert the FDL stuff back to GPL.  It   basically affects only Bernd Warken and me, and we have both agreed to   return to GPL in case FDL makes problems.</w:t>
      </w:r>
    </w:p>
    <w:p w14:paraId="3D216805" w14:textId="77777777" w:rsidR="00425AAE" w:rsidRDefault="00425AAE">
      <w:r>
        <w:t>(Note that this e-mail predates the current wording in LICENSES.)</w:t>
      </w:r>
    </w:p>
    <w:p w14:paraId="45A0542B" w14:textId="77777777" w:rsidR="00425AAE" w:rsidRDefault="00425AAE">
      <w:r>
        <w:t>It is therefore my understanding that the copyright holders of the groff documentation intend it to be distributable under the terms of the GPL version 3 or later.  The reference above to the FDL text in /usr/share/common-licenses/ is for information only.</w:t>
      </w:r>
    </w:p>
    <w:p w14:paraId="32C9D2FC" w14:textId="77777777" w:rsidR="00425AAE" w:rsidRDefault="00425AAE">
      <w:r>
        <w:t>=========================================================================</w:t>
      </w:r>
    </w:p>
    <w:p w14:paraId="03AFCD77" w14:textId="77777777" w:rsidR="00425AAE" w:rsidRDefault="00425AAE">
      <w:r>
        <w:t>The following material is based on that in the groff LICENSES file, which itself is licensed as follows:</w:t>
      </w:r>
    </w:p>
    <w:p w14:paraId="0A69FF63" w14:textId="77777777" w:rsidR="00425AAE" w:rsidRDefault="00425AAE">
      <w:r>
        <w:t xml:space="preserve">  Copyright 2003, 2006, 2007, 2009     Free Software Foundation, Inc.</w:t>
      </w:r>
    </w:p>
    <w:p w14:paraId="1F773270" w14:textId="77777777" w:rsidR="00425AAE" w:rsidRDefault="00425AAE">
      <w:r>
        <w:t xml:space="preserve">  Copying and distribution of this file, with or without modification,   are permitted in any medium without royalty provided the copyright   notice and this notice are preserved.</w:t>
      </w:r>
    </w:p>
    <w:p w14:paraId="3AD6B261" w14:textId="77777777" w:rsidR="00425AAE" w:rsidRDefault="00425AAE">
      <w:r>
        <w:t>=========================================================================</w:t>
      </w:r>
    </w:p>
    <w:p w14:paraId="5985F5D9" w14:textId="77777777" w:rsidR="00425AAE" w:rsidRDefault="00425AAE">
      <w:r>
        <w:t>src/libs/snprintf/snprintf.c is distributed under the following terms:</w:t>
      </w:r>
    </w:p>
    <w:p w14:paraId="03357208" w14:textId="77777777" w:rsidR="00425AAE" w:rsidRDefault="00425AAE">
      <w:r>
        <w:t xml:space="preserve">  Copyright 1999-2002 Mark Martinec. All rights reserved.</w:t>
      </w:r>
    </w:p>
    <w:p w14:paraId="34645B79" w14:textId="77777777" w:rsidR="00425AAE" w:rsidRDefault="00425AAE">
      <w:r>
        <w:t xml:space="preserve">  This program is free software; it is dual licensed, the terms of the   Frontier Artistic License or the GNU General Public License   can be chosen at your discretion. The chosen license then applies   solely and in its entirety. Both licenses come with this Kit.</w:t>
      </w:r>
    </w:p>
    <w:p w14:paraId="0915FE24" w14:textId="77777777" w:rsidR="00425AAE" w:rsidRDefault="00425AAE">
      <w:r>
        <w:t xml:space="preserve">  This program is distributed in the hope that it will be useful,   but WITHOUT ANY WARRANTY; without even the implied warranty   of MERCHANTABILITY or FITNESS FOR A PARTICULAR PURPOSE.   See the license for more details.</w:t>
      </w:r>
    </w:p>
    <w:p w14:paraId="2BC352A4" w14:textId="77777777" w:rsidR="00425AAE" w:rsidRDefault="00425AAE">
      <w:r>
        <w:lastRenderedPageBreak/>
        <w:t xml:space="preserve">  You should have received a copy of the Frontier Artistic License   with this Kit in the file named LICENSE.txt, and the copy of   the GNU General Public License in the file named LICENSE-GPL.txt.   If not, I'll be glad to provide one.</w:t>
      </w:r>
    </w:p>
    <w:p w14:paraId="7F4633D1" w14:textId="77777777" w:rsidR="00425AAE" w:rsidRDefault="00425AAE">
      <w:r>
        <w:t>=========================================================================</w:t>
      </w:r>
    </w:p>
    <w:p w14:paraId="433EDBC0" w14:textId="77777777" w:rsidR="00425AAE" w:rsidRDefault="00425AAE">
      <w:r>
        <w:t>The grn preprocessor was written by Barry Roitblat &lt;barry@rentonww.com&gt; and David Slattengren &lt;slatteng@Xinet.COM&gt;. These files have been part of the original Berkeley ditroff distribution, without AT&amp;T code, and are in the public domain.</w:t>
      </w:r>
    </w:p>
    <w:p w14:paraId="5D813448" w14:textId="77777777" w:rsidR="00425AAE" w:rsidRDefault="00425AAE">
      <w:r>
        <w:t>=========================================================================</w:t>
      </w:r>
    </w:p>
    <w:p w14:paraId="40BF9EB3" w14:textId="77777777" w:rsidR="00425AAE" w:rsidRDefault="00425AAE">
      <w:r>
        <w:t>The gxditview output device was based on X11's xditview program and thus has the X licence.</w:t>
      </w:r>
    </w:p>
    <w:p w14:paraId="12380C20" w14:textId="77777777" w:rsidR="00425AAE" w:rsidRDefault="00425AAE">
      <w:r>
        <w:t xml:space="preserve">  Copyright 1991 Massachusetts Institute of Technology</w:t>
      </w:r>
    </w:p>
    <w:p w14:paraId="0B35EBF7" w14:textId="77777777" w:rsidR="00425AAE" w:rsidRDefault="00425AAE">
      <w:r>
        <w:t xml:space="preserve">  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M.I.T. not be used in advertising or   publicity pertaining to distribution of the software without specific,   written prior permission.  M.I.T. makes no representations about the   suitability of this software for any purpose.  It is provided as is   without express or implied warranty.</w:t>
      </w:r>
    </w:p>
    <w:p w14:paraId="2EAA0905" w14:textId="77777777" w:rsidR="00425AAE" w:rsidRDefault="00425AAE">
      <w:r>
        <w:t xml:space="preserve">  M.I.T. DISCLAIMS ALL WARRANTIES WITH REGARD TO THIS SOFTWARE, INCLUDING ALL   IMPLIED WARRANTIES OF MERCHANTABILITY AND FITNESS, IN NO EVENT SHALL M.I.T.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4C28D7B0" w14:textId="77777777" w:rsidR="00425AAE" w:rsidRDefault="00425AAE">
      <w:r>
        <w:t>=========================================================================</w:t>
      </w:r>
    </w:p>
    <w:p w14:paraId="55E750BB" w14:textId="77777777" w:rsidR="00425AAE" w:rsidRDefault="00425AAE">
      <w:r>
        <w:t>The -mdoc and -me macro sets are distributed under the terms of the BSD licence.</w:t>
      </w:r>
    </w:p>
    <w:p w14:paraId="2610EEF3" w14:textId="77777777" w:rsidR="00425AAE" w:rsidRDefault="00425AAE">
      <w:r>
        <w:t xml:space="preserve">  Copyright (c) 1991, 1993  </w:t>
      </w:r>
      <w:r>
        <w:tab/>
        <w:t>The Regents of the University of California.  All rights reserved.</w:t>
      </w:r>
    </w:p>
    <w:p w14:paraId="72ABB205"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[Deleted.  See       ftp://ftp.cs.berkeley.edu/pub/4bsd/README.Impt.License.Change]   4. Neither the name of the University nor the names of its contributors      may be used to endorse or promote products derived from this software      without specific prior written permission.</w:t>
      </w:r>
    </w:p>
    <w:p w14:paraId="3FD9708A" w14:textId="77777777" w:rsidR="00425AAE" w:rsidRDefault="00425AAE">
      <w:r>
        <w:t xml:space="preserve">  THIS SOFTWARE IS PROVIDED BY THE REGENTS AND CONTRIBUTORS ``AS IS'' AND   ANY EXPRESS OR IMPLIED WARRANTIES, INCLUDING, BUT NOT LIMITED TO, THE   IMPLIED WARRANTIES OF MERCHANTABILITY AND FITNESS </w:t>
      </w:r>
      <w:r>
        <w:lastRenderedPageBreak/>
        <w:t>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3BF2864" w14:textId="77777777" w:rsidR="00425AAE" w:rsidRDefault="00425AAE">
      <w:r>
        <w:t>=========================================================================</w:t>
      </w:r>
    </w:p>
    <w:p w14:paraId="277D3808" w14:textId="77777777" w:rsidR="00425AAE" w:rsidRDefault="00425AAE">
      <w:r>
        <w:t>The file tmac/hyphen.us is identical to the file hyphen.tex, part of the TeX system written by Donald E. Knuth; the master file can be found at:</w:t>
      </w:r>
    </w:p>
    <w:p w14:paraId="09DB4B20" w14:textId="77777777" w:rsidR="00425AAE" w:rsidRDefault="00425AAE">
      <w:r>
        <w:t xml:space="preserve">  ftp://labrea.stanford.edu/pub/tex/dist/lib/hyphen.tex</w:t>
      </w:r>
    </w:p>
    <w:p w14:paraId="3CDDB14A" w14:textId="77777777" w:rsidR="00425AAE" w:rsidRDefault="00425AAE">
      <w:r>
        <w:t>It has been renamed for consistency, i.e., to make patterns available under the filenames hyphen.&lt;language&gt;, e.g. hyphen.de or hyphen.uk.</w:t>
      </w:r>
    </w:p>
    <w:p w14:paraId="1FE7333C" w14:textId="77777777" w:rsidR="00425AAE" w:rsidRDefault="00425AAE">
      <w:r>
        <w:t xml:space="preserve">  Unlimited copying and redistribution of this file are permitted as long   as this file is not modified. Modifications are permitted, but only if   the resulting file is not named hyphen.tex.</w:t>
      </w:r>
    </w:p>
    <w:p w14:paraId="03A545FD" w14:textId="77777777" w:rsidR="00425AAE" w:rsidRDefault="00425AAE">
      <w:r>
        <w:t>=========================================================================</w:t>
      </w:r>
    </w:p>
    <w:p w14:paraId="767AAF6F" w14:textId="77777777" w:rsidR="00425AAE" w:rsidRDefault="00425AAE">
      <w:r>
        <w:t>The file tmac/hyphen.fr contains the same patterns as the file frhyph.tex (for TeX), which can be found at:</w:t>
      </w:r>
    </w:p>
    <w:p w14:paraId="5BA91BD3" w14:textId="77777777" w:rsidR="00425AAE" w:rsidRDefault="00425AAE">
      <w:r>
        <w:t xml:space="preserve">  http://dante.ctan.org/CTAN/language/hyphenation/frhyph.tex</w:t>
      </w:r>
    </w:p>
    <w:p w14:paraId="019D5A14" w14:textId="77777777" w:rsidR="00425AAE" w:rsidRDefault="00425AAE">
      <w:r>
        <w:t>The patterns have been converted to a format groff can understand.</w:t>
      </w:r>
    </w:p>
    <w:p w14:paraId="0C955E60" w14:textId="77777777" w:rsidR="00425AAE" w:rsidRDefault="00425AAE" w:rsidP="000727EF">
      <w:pPr>
        <w:pStyle w:val="Heading2"/>
      </w:pPr>
      <w:r>
        <w:t xml:space="preserve"> </w:t>
      </w:r>
      <w:bookmarkStart w:id="192" w:name="_Toc399938010"/>
      <w:r>
        <w:t>grub2 (version 2.00):</w:t>
      </w:r>
      <w:bookmarkEnd w:id="192"/>
    </w:p>
    <w:p w14:paraId="595249B0" w14:textId="77777777" w:rsidR="00425AAE" w:rsidRDefault="00425AAE" w:rsidP="000727EF">
      <w:pPr>
        <w:pStyle w:val="Heading3"/>
      </w:pPr>
      <w:r>
        <w:t>grub2-2.00/debian/copyright:</w:t>
      </w:r>
    </w:p>
    <w:p w14:paraId="44E1CED9" w14:textId="77777777" w:rsidR="00425AAE" w:rsidRDefault="00425AAE">
      <w:r>
        <w:t>[BEGIN FILE=grub2-2.00/debian/copyright] Name: GNU GRUB Source: http://www.gnu.org/software/grub/</w:t>
      </w:r>
    </w:p>
    <w:p w14:paraId="25C93E30" w14:textId="77777777" w:rsidR="00425AAE" w:rsidRDefault="00425AAE">
      <w:r>
        <w:t>Files: * Copyright: 1999, 2000, 2001, 2002, 2003, 2004, 2005, 2006, 2007, 2008, 2009  Free Software Foundation, Inc License: GPL-3+</w:t>
      </w:r>
    </w:p>
    <w:p w14:paraId="34638BBC" w14:textId="77777777" w:rsidR="00425AAE" w:rsidRDefault="00425AAE">
      <w:r>
        <w:t xml:space="preserve"> Files: debian/* Copyright: 2003, 2004, 2005, 2006, 2007, 2008, 2009, Robert Millan </w:t>
      </w:r>
      <w:r>
        <w:tab/>
        <w:t xml:space="preserve">   2005, 2006, 2007, Otavio Salvador </w:t>
      </w:r>
      <w:r>
        <w:tab/>
        <w:t xml:space="preserve">   2008, 2009, Felix Zielcke </w:t>
      </w:r>
      <w:r>
        <w:tab/>
        <w:t xml:space="preserve">   2009, Jordi Mallach License: GPL-3+</w:t>
      </w:r>
    </w:p>
    <w:p w14:paraId="69F46C08" w14:textId="77777777" w:rsidR="00425AAE" w:rsidRDefault="00425AAE">
      <w:r>
        <w:t>Files: debian/grub-extras/* Copyright: Nathan Coulson            2003, 2007  Free Software Foundation, Inc            2003  NIIBE Yutaka License: GPL-3+</w:t>
      </w:r>
    </w:p>
    <w:p w14:paraId="60E16CB6" w14:textId="77777777" w:rsidR="00425AAE" w:rsidRDefault="00425AAE">
      <w:r>
        <w:t>Files: themes/starfield/* Copyright: 2012  Free Software Foundation, Inc License: CC-BY-SA-3.0</w:t>
      </w:r>
    </w:p>
    <w:p w14:paraId="43145AFB" w14:textId="77777777" w:rsidR="00425AAE" w:rsidRDefault="00425AAE">
      <w:r>
        <w:t>Files: themes/starfield/theme.txt Copyright: 2011  Daniel Tschudi License: Expat</w:t>
      </w:r>
    </w:p>
    <w:p w14:paraId="7EF3395A" w14:textId="77777777" w:rsidR="00425AAE" w:rsidRDefault="00425AAE">
      <w:r>
        <w:t>License: GPL-3+  On Debian systems the full text of the GNU General Public  License can be found in the `/usr/share/common-licenses/GPL'  file.</w:t>
      </w:r>
    </w:p>
    <w:p w14:paraId="53EC40A8" w14:textId="77777777" w:rsidR="00425AAE" w:rsidRDefault="00425AAE">
      <w:r>
        <w:lastRenderedPageBreak/>
        <w:t xml:space="preserve">License: CC-BY-SA-3.0  CREATIVE COMMONS CORPORATION IS NOT A LAW FIRM AND DOES NOT PROVIDE LEGAL  SERVICES. DISTRIBUTION OF THIS LICENSE DOES NOT CREATE AN ATTORNEY-CLIENT  RELATIONSHIP. CREATIVE COMMONS PROVIDES THIS INFORMATION ON AN AS-IS  BASIS. CREATIVE COMMONS MAKES NO WARRANTIES REGARDING THE INFORMATION  PROVIDED, AND DISCLAIMS LIABILITY FOR DAMAGES RESULTING FROM ITS USE.   .  License  .  THE WORK (AS DEFINED BELOW) IS PROVIDED UNDER THE TERMS OF THIS CREATIVE  COMMONS PUBLIC LICENSE (CCPL OR LICENSE). THE WORK IS PROTECTED BY  COPYRIGHT AND/OR OTHER APPLICABLE LAW. ANY USE OF THE WORK OTHER THAN AS  AUTHORIZED UNDER THIS LICENSE OR COPYRIGHT LAW IS PROHIBITED.  .  BY EXERCISING ANY RIGHTS TO THE WORK PROVIDED HERE, YOU ACCEPT AND AGREE TO  BE BOUND BY THE TERMS OF THIS LICENSE. TO THE EXTENT THIS LICENSE MAY BE  CONSIDERED TO BE A CONTRACT, THE LICENSOR GRANTS YOU THE RIGHTS CONTAINED  HERE IN CONSIDERATION OF YOUR ACCEPTANCE OF SUCH TERMS AND CONDITIONS.  .  1. Definitions     Adaptation means a work based upon the Work, or upon the Work and     other pre-existing works, such as a translation, adaptation, derivative     work, arrangement of music or other alterations of a literary or     artistic work, or phonogram or performance and includes cinematographic     adaptations or any other form in which the Work may be recast,     transformed, or adapted including in any form recognizably derived from     the original, except that a work that constitutes a Collection will not     be considered an Adaptation for the purpose of this License. For the     avoidance of doubt, where the Work is a musical work, performance or     phonogram, the synchronization of the Work in timed-relation with a     moving image (synching) will be considered an Adaptation for the     purpose of this License.     Collection means a collection of literary or artistic works, such as     encyclopedias and anthologies, or performances, phonograms or     broadcasts, or other works or subject matter other than works listed in     Section 1(f) below, which, by reason of the selection and arrangement of     their contents, constitute intellectual creations, in which the Work is     included in its entirety in unmodified form along with one or more other     contributions, each constituting separate and independent works in     themselves, which together are assembled into a collective whole. A work     that constitutes a Collection will not be considered an Adaptation (as     defined below) for the purposes of this License.     Creative Commons Compatible License means a license that is listed at     http://creativecommons.org/compatiblelicenses that has been approved by     Creative Commons as being essentially equivalent to this License,     including, at a minimum, because that license: (i) contains terms that     have the same purpose, meaning and effect as the License Elements of     this License; and, (ii) explicitly permits the relicensing of     adaptations of works made available under that license under this     License or a Creative Commons jurisdiction license with the same License     Elements as this License.     Distribute means to make available to the public the original and     copies of the Work or Adaptation, as appropriate, through sale or other     transfer of ownership.     License Elements means the following high-level license attributes as     selected by Licensor and indicated in the title of this License:     Attribution, ShareAlike.     Licensor means the individual, individuals, entity or entities that     offer(s) the Work under the terms of this License.     Original Author means, in </w:t>
      </w:r>
      <w:r>
        <w:lastRenderedPageBreak/>
        <w:t xml:space="preserve">the case of a literary or artistic work, the     individual, individuals, entity or entities who created the Work or if     no individual or entity can be identified, the publisher; and in     addition (i) in the case of a performance the actors, singers,     musicians, dancers, and other persons who act, sing, deliver, declaim,     play in, interpret or otherwise perform literary or artistic works or     expressions of folklore; (ii) in the case of a phonogram the producer     being the person or legal entity who first fixes the sounds of a     performance or other sounds; and, (iii) in the case of broadcasts, the     organization that transmits the broadcast.     Work means the literary and/or artistic work offered under the terms     of this License including without limitation any production in the     literary, scientific and artistic domain, whatever may be the mode or     form of its expression including digital form, such as a book, pamphlet     and other writing; a lecture, address, sermon or other work of the same     nature; a dramatic or dramatico-musical work; a choreographic work or     entertainment in dumb show; a musical composition with or without words;     a cinematographic work to which are assimilated works expressed by a     process analogous to cinematography; a work of drawing, painting,     architecture, sculpture, engraving or lithography; a photographic work     to which are assimilated works expressed by a process analogous to     photography; a work of applied art; an illustration, map, plan, sketch     or three-dimensional work relative to geography, topography,     architecture or science; a performance; a broadcast; a phonogram; a     compilation of data to the extent it is protected as a copyrightable     work; or a work performed by a variety or circus performer to the extent     it is not otherwise considered a literary or artistic work.     You means an individual or entity exercising rights under this License     who has not previously violated the terms of this License with respect     to the Work, or who has received express permission from the Licensor to     exercise rights under this License despite a previous violation.     Publicly Perform means to perform public recitations of the Work and     to communicate to the public those public recitations, by any means or     process, including by wire or wireless means or public digital     performances; to make available to the public Works in such a way that     members of the public may access these Works from a place and at a place     individually chosen by them; to perform the Work to the public by any     means or process and the communication to the public of the performances     of the Work, including by public digital performance; to broadcast and     rebroadcast the Work by any means including signs, sounds or images.     Reproduce means to make copies of the Work by any means including     without limitation by sound or visual recordings and the right of     fixation and reproducing fixations of the Work, including storage of a     protected performance or phonogram in digital form or other electronic     medium.  .  2. Fair Dealing Rights. Nothing in this License is intended to reduce,  limit, or restrict any uses free from copyright or rights arising from  limitations or exceptions that are provided for in connection with the  copyright protection under copyright law or other applicable laws.  .  3. License Grant. Subject to the terms and conditions of this License,  Licensor hereby grants You a worldwide, royalty-free, non-exclusive,  perpetual (for the duration of the applicable copyright) license to  exercise the rights in the Work as stated below:  .     to Reproduce the Work, to incorporate the Work into one or more     Collections, and to Reproduce the Work as incorporated in the     Collections;     to create and Reproduce Adaptations provided that any such Adaptation,     including any translation in any medium, takes reasonable steps to     clearly label, demarcate or </w:t>
      </w:r>
      <w:r>
        <w:lastRenderedPageBreak/>
        <w:t xml:space="preserve">otherwise identify that changes were made to     the original Work. For example, a translation could be marked The     original work was translated from English to Spanish, or a modification     could indicate The original work has been modified.;     to Distribute and Publicly Perform the Work including as incorporated in     Collections; and,     to Distribute and Publicly Perform Adaptations.  .     For the avoidance of doubt: </w:t>
      </w:r>
      <w:r>
        <w:tab/>
        <w:t xml:space="preserve">Non-waivable Compulsory License Schemes. In those jurisdictions in </w:t>
      </w:r>
      <w:r>
        <w:tab/>
        <w:t xml:space="preserve">which the right to collect royalties through any statutory or </w:t>
      </w:r>
      <w:r>
        <w:tab/>
        <w:t xml:space="preserve">compulsory licensing scheme cannot be waived, the Licensor reserves </w:t>
      </w:r>
      <w:r>
        <w:tab/>
        <w:t xml:space="preserve">the exclusive right to collect such royalties for any exercise by </w:t>
      </w:r>
      <w:r>
        <w:tab/>
        <w:t xml:space="preserve">You of the rights granted under this License; </w:t>
      </w:r>
      <w:r>
        <w:tab/>
        <w:t xml:space="preserve">Waivable Compulsory License Schemes. In those jurisdictions in which </w:t>
      </w:r>
      <w:r>
        <w:tab/>
        <w:t xml:space="preserve">the right to collect royalties through any statutory or compulsory </w:t>
      </w:r>
      <w:r>
        <w:tab/>
        <w:t xml:space="preserve">licensing scheme can be waived, the Licensor waives the exclusive </w:t>
      </w:r>
      <w:r>
        <w:tab/>
        <w:t xml:space="preserve">right to collect such royalties for any exercise by You of the </w:t>
      </w:r>
      <w:r>
        <w:tab/>
        <w:t xml:space="preserve">rights granted under this License; and, </w:t>
      </w:r>
      <w:r>
        <w:tab/>
        <w:t xml:space="preserve">Voluntary License Schemes. The Licensor waives the right to collect </w:t>
      </w:r>
      <w:r>
        <w:tab/>
        <w:t xml:space="preserve">royalties, whether individually or, in the event that the Licensor </w:t>
      </w:r>
      <w:r>
        <w:tab/>
        <w:t xml:space="preserve">is a member of a collecting society that administers voluntary </w:t>
      </w:r>
      <w:r>
        <w:tab/>
        <w:t xml:space="preserve">licensing schemes, via that society, from any exercise by You of the </w:t>
      </w:r>
      <w:r>
        <w:tab/>
        <w:t xml:space="preserve">rights granted under this License.  .  The above rights may be exercised in all media and formats whether now  known or hereafter devised. The above rights include the right to make such  modifications as are technically necessary to exercise the rights in other  media and formats. Subject to Section 8(f), all rights not expressly  granted by Licensor are hereby reserved.  .  4. Restrictions. The license granted in Section 3 above is expressly made  subject to and limited by the following restrictions:  .     You may Distribute or Publicly Perform the Work only under the terms of     this License. You must include a copy of, or the Uniform Resource     Identifier (URI) for, this License with every copy of the Work You     Distribute or Publicly Perform. You may not offer or impose any terms on     the Work that restrict the terms of this License or the ability of the     recipient of the Work to exercise the rights granted to that recipient     under the terms of the License. You may not sublicense the Work. You     must keep intact all notices that refer to this License and to the     disclaimer of warranties with every copy of the Work You Distribute or     Publicly Perform. When You Distribute or Publicly Perform the Work, You     may not impose any effective technological measures on the Work that     restrict the ability of a recipient of the Work from You to exercise the     rights granted to that recipient under the terms of the License. This     Section 4(a) applies to the Work as incorporated in a Collection, but     this does not require the Collection apart from the Work itself to be     made subject to the terms of this License. If You create a Collection,     upon notice from any Licensor You must, to the extent practicable,     remove from the Collection any credit as required by Section 4(c), as     requested. If You create an Adaptation, upon notice from any Licensor     You must, to the extent practicable, remove from the Adaptation any     credit as required by Section 4(c), as requested.     You may Distribute or Publicly Perform an Adaptation only under the     terms of: (i) this License; (ii) a later version of this License with     the same License Elements as this License; (iii) a Creative Commons     jurisdiction license (either this or a later license version) that     contains the same License Elements as this License (e.g.,     Attribution-ShareAlike 3.0 US)); (iv) a Creative Commons Compatible     License. If you license the Adaptation under one of the licenses     mentioned in (iv), you must comply with the terms of that license. If     you license the Adaptation under the </w:t>
      </w:r>
      <w:r>
        <w:lastRenderedPageBreak/>
        <w:t xml:space="preserve">terms of any of the licenses     mentioned in (i), (ii) or (iii) (the Applicable License), you must     comply with the terms of the Applicable License generally and the     following provisions: (I) You must include a copy of, or the URI for,     the Applicable License with every copy of each Adaptation You Distribute     or Publicly Perform; (II) You may not offer or impose any terms on the     Adaptation that restrict the terms of the Applicable License or the     ability of the recipient of the Adaptation to exercise the rights     granted to that recipient under the terms of the Applicable License;     (III) You must keep intact all notices that refer to the Applicable     License and to the disclaimer of warranties with every copy of the Work     as included in the Adaptation You Distribute or Publicly Perform; (IV)     when You Distribute or Publicly Perform the Adaptation, You may not     impose any effective technological measures on the Adaptation that     restrict the ability of a recipient of the Adaptation from You to     exercise the rights granted to that recipient under the terms of the     Applicable License. This Section 4(b) applies to the Adaptation as     incorporated in a Collection, but this does not require the Collection     apart from the Adaptation itself to be made subject to the terms of the     Applicable License.     If You Distribute, or Publicly Perform the Work or any Adaptations or     Collections, You must, unless a request has been made pursuant to     Section 4(a), keep intact all copyright notices for the Work and     provide, reasonable to the medium or means You are utilizing: (i) the     name of the Original Author (or pseudonym, if applicable) if supplied,     and/or if the Original Author and/or Licensor designate another party or     parties (e.g., a sponsor institute, publishing entity, journal) for     attribution (Attribution Parties) in Licensor's copyright notice,     terms of service or by other reasonable means, the name of such party or     parties; (ii) the title of the Work if supplied; (iii) to the extent     reasonably practicable, the URI, if any, that Licensor specifies to be     associated with the Work, unless such URI does not refer to the     copyright notice or licensing information for the Work; and (iv) ,     consistent with Ssection 3(b), in the case of an Adaptation, a credit     identifying the use of the Work in the Adaptation (e.g., French     translation of the Work by Original Author, or Screenplay based on     original Work by Original Author). The credit required by this Section     4(c) may be implemented in any reasonable manner; provided, however,     that in the case of a Adaptation or Collection, at a minimum such credit     will appear, if a credit for all contributing authors of the Adaptation     or Collection appears, then as part of these credits and in a manner at     least as prominent as the credits for the other contributing authors.     For the avoidance of doubt, You may only use the credit required by this     Section for the purpose of attribution in the manner set out above and,     by exercising Your rights under this License, You may not implicitly or     explicitly assert or imply any connection with, sponsorship or     endorsement by the Original Author, Licensor and/or Attribution Parties,     as appropriate, of You or Your use of the Work, without the separate,     express prior written permission of the Original Author, Licensor and/or     Attribution Parties.     Except as otherwise agreed in writing by the Licensor or as may be     otherwise permitted by applicable law, if You Reproduce, Distribute or     Publicly Perform the Work either by itself or as part of any Adaptations     or Collections, You must not distort, mutilate, modify or take other     derogatory action in relation to the Work which would be prejudicial to     the Original Author's honor or reputation. Licensor agrees that in those     jurisdictions (e.g. Japan), in which any exercise of the right granted     in Section 3(b) of this License (the right to make Adaptations) would be     </w:t>
      </w:r>
      <w:r>
        <w:lastRenderedPageBreak/>
        <w:t xml:space="preserve">deemed to be a distortion, mutilation, modification or other derogatory     action prejudicial to the Original Author's honor and reputation, the     Licensor will waive or not assert, as appropriate, this Section, to the     fullest extent permitted by the applicable national law, to enable You     to reasonably exercise Your right under Section 3(b) of this License     (right to make Adaptations) but not otherwise.  .  5. Representations, Warranties and Disclaimer  .  UNLESS OTHERWISE MUTUALLY AGREED TO BY THE PARTIES IN WRITING, LICENSOR  OFFERS THE WORK AS-IS AND MAKES NO REPRESENTATIONS OR WARRANTIES OF ANY  KIND CONCERNING THE WORK, EXPRESS, IMPLIED, STATUTORY OR OTHERWISE,  INCLUDING, WITHOUT LIMITATION, WARRANTIES OF TITLE, MERCHANTIBILITY,  FITNESS FOR A PARTICULAR PURPOSE, NONINFRINGEMENT, OR THE ABSENCE OF LATENT  OR OTHER DEFECTS, ACCURACY, OR THE PRESENCE OF ABSENCE OF ERRORS, WHETHER  OR NOT DISCOVERABLE. SOME JURISDICTIONS DO NOT ALLOW THE EXCLUSION OF  IMPLIED WARRANTIES, SO SUCH EXCLUSION MAY NOT APPLY TO YOU.  .  6. Limitation on Liability. EXCEPT TO THE EXTENT REQUIRED BY APPLICABLE  LAW, IN NO EVENT WILL LICENSOR BE LIABLE TO YOU ON ANY LEGAL THEORY FOR ANY  SPECIAL, INCIDENTAL, CONSEQUENTIAL, PUNITIVE OR EXEMPLARY DAMAGES ARISING  OUT OF THIS LICENSE OR THE USE OF THE WORK, EVEN IF LICENSOR HAS BEEN  ADVISED OF THE POSSIBILITY OF SUCH DAMAGES.  .  7. Termination  .     This License and the rights granted hereunder will terminate     automatically upon any breach by You of the terms of this License.     Individuals or entities who have received Adaptations or Collections     from You under this License, however, will not have their licenses     terminated provided such individuals or entities remain in full     compliance with those licenses. Sections 1, 2, 5, 6, 7, and 8 will     survive any termination of this License.     Subject to the above terms and conditions, the license granted here is     perpetual (for the duration of the applicable copyright in the Work).     Notwithstanding the above, Licensor reserves the right to release the     Work under different license terms or to stop distributing the Work at     any time; provided, however that any such election will not serve to     withdraw this License (or any other license that has been, or is     required to be, granted under the terms of this License), and this     License will continue in full force and effect unless terminated as     stated above.  .  8. Miscellaneous  .     Each time You Distribute or Publicly Perform the Work or a Collection,     the Licensor offers to the recipient a license to the Work on the same     terms and conditions as the license granted to You under this License.     Each time You Distribute or Publicly Perform an Adaptation, Licensor     offers to the recipient a license to the original Work on the same terms     and conditions as the license granted to You under this License.     If any provision of this License is invalid or unenforceable under     applicable law, it shall not affect the validity or enforceability of     the remainder of the terms of this License, and without further action     by the parties to this agreement, such provision shall be reformed to     the minimum extent necessary to make such provision valid and     enforceable.     No term or provision of this License shall be deemed waived and no     breach consented to unless such waiver or consent shall be in writing     and signed by the party to be charged with such waiver or consent.     This License constitutes the entire agreement between the parties with     respect to the Work licensed here. There are no understandings,     agreements or representations </w:t>
      </w:r>
      <w:r>
        <w:lastRenderedPageBreak/>
        <w:t>with respect to the Work not specified     here. Licensor shall not be bound by any additional provisions that may     appear in any communication from You. This License may not be modified     without the mutual written agreement of the Licensor and You.     The rights granted under, and the subject matter referenced, in this     License were drafted utilizing the terminology of the Berne Convention     for the Protection of Literary and Artistic Works (as amended on     September 28, 1979), the Rome Convention of 1961, the WIPO Copyright     Treaty of 1996, the WIPO Performances and Phonograms Treaty of 1996 and     the Universal Copyright Convention (as revised on July 24, 1971). These     rights and subject matter take effect in the relevant jurisdiction in     which the License terms are sought to be enforced according to the     corresponding provisions of the implementation of those treaty     provisions in the applicable national law. If the standard suite of     rights granted under applicable copyright law includes additional rights     not granted under this License, such additional rights are deemed to be     included in the License; this License is not intended to restrict the     license of any rights under applicable law.</w:t>
      </w:r>
    </w:p>
    <w:p w14:paraId="29795CC0" w14:textId="77777777" w:rsidR="00425AAE" w:rsidRDefault="00425AAE">
      <w:r>
        <w:t>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FILE=grub2-2.00/debian/copyright]</w:t>
      </w:r>
    </w:p>
    <w:p w14:paraId="2FE804EC" w14:textId="77777777" w:rsidR="00425AAE" w:rsidRDefault="00425AAE" w:rsidP="000727EF">
      <w:pPr>
        <w:pStyle w:val="Heading2"/>
      </w:pPr>
      <w:r>
        <w:t xml:space="preserve"> </w:t>
      </w:r>
      <w:bookmarkStart w:id="193" w:name="_Toc399938011"/>
      <w:r>
        <w:t>gzip (version 1.6):</w:t>
      </w:r>
      <w:bookmarkEnd w:id="193"/>
    </w:p>
    <w:p w14:paraId="73119D09" w14:textId="77777777" w:rsidR="00425AAE" w:rsidRDefault="00425AAE" w:rsidP="000727EF">
      <w:pPr>
        <w:pStyle w:val="Heading3"/>
      </w:pPr>
      <w:r>
        <w:t>gzip-1.6/debian/copyright:</w:t>
      </w:r>
    </w:p>
    <w:p w14:paraId="05C2512B" w14:textId="77777777" w:rsidR="00425AAE" w:rsidRDefault="00425AAE">
      <w:r>
        <w:t>[BEGIN FILE=gzip-1.6/debian/copyright] This package is maintained for Debian by Bdale Garbee &lt;bdale@gag.com&gt;, and was built from the sources found at:</w:t>
      </w:r>
    </w:p>
    <w:p w14:paraId="0AB08B82" w14:textId="77777777" w:rsidR="00425AAE" w:rsidRDefault="00425AAE">
      <w:r>
        <w:t xml:space="preserve">        ftp://ftp.gnu.org/gnu/gzip/</w:t>
      </w:r>
    </w:p>
    <w:p w14:paraId="31E4A623" w14:textId="77777777" w:rsidR="00425AAE" w:rsidRDefault="00425AAE">
      <w:r>
        <w:t xml:space="preserve">Copyright (C) 1999, 2001-2002, 2006-2007, 2009-2010 Free Software Foundation,  </w:t>
      </w:r>
      <w:r>
        <w:tab/>
        <w:t>Inc. Copyright (C) 1992-1993 Jean-loup Gailly</w:t>
      </w:r>
    </w:p>
    <w:p w14:paraId="2BC65120" w14:textId="77777777" w:rsidR="00425AAE" w:rsidRDefault="00425AAE">
      <w:r>
        <w:t xml:space="preserve">   This program is free software; you can redistribute it and/or modify    it under the terms of the GNU General Public License as published by    the Free Software Foundation; either version 3, or (at your option)    any later version.</w:t>
      </w:r>
    </w:p>
    <w:p w14:paraId="72230C3E" w14:textId="77777777" w:rsidR="00425AAE" w:rsidRDefault="00425AAE">
      <w:r>
        <w:t xml:space="preserve">   This program is distributed in the hope that it will be useful,    but WITHOUT ANY WARRANTY; without even the implied warranty of    MERCHANTABILITY or FITNESS </w:t>
      </w:r>
      <w:r>
        <w:lastRenderedPageBreak/>
        <w:t>FOR A PARTICULAR PURPOSE.  See the    GNU General Public License for more details.</w:t>
      </w:r>
    </w:p>
    <w:p w14:paraId="45999BA3" w14:textId="77777777" w:rsidR="00425AAE" w:rsidRDefault="00425AAE">
      <w:r>
        <w:t xml:space="preserve">   You should have received a copy of the GNU General Public License    along with this program; if not, write to the Free Software Foundation,    Inc., 51 Franklin Street, Fifth Floor, Boston, MA 02110-1301, USA.  */</w:t>
      </w:r>
    </w:p>
    <w:p w14:paraId="30F49275" w14:textId="77777777" w:rsidR="00425AAE" w:rsidRDefault="00425AAE">
      <w:r>
        <w:t>On Debian GNU/Linux systems, the complete text of the GNU General Public License can be found in `/usr/share/common-licenses/GPL'. [END FILE=gzip-1.6/debian/copyright]</w:t>
      </w:r>
    </w:p>
    <w:p w14:paraId="31A36EF7" w14:textId="77777777" w:rsidR="00425AAE" w:rsidRDefault="00425AAE" w:rsidP="000727EF">
      <w:pPr>
        <w:pStyle w:val="Heading2fegan"/>
      </w:pPr>
      <w:bookmarkStart w:id="194" w:name="_Toc399938012"/>
      <w:r>
        <w:t>hacking-0.9.2</w:t>
      </w:r>
      <w:bookmarkEnd w:id="194"/>
    </w:p>
    <w:p w14:paraId="65E4D91D" w14:textId="77777777" w:rsidR="00425AAE" w:rsidRDefault="00425AAE" w:rsidP="00053D4A">
      <w:r>
        <w:tab/>
        <w:t>Apache 2</w:t>
      </w:r>
      <w:r>
        <w:tab/>
        <w:t>http://www.apache.org/licenses/LICENSE-2.0</w:t>
      </w:r>
    </w:p>
    <w:p w14:paraId="176A1025" w14:textId="77777777" w:rsidR="00425AAE" w:rsidRDefault="00425AAE" w:rsidP="000727EF">
      <w:pPr>
        <w:pStyle w:val="Heading2fegan"/>
      </w:pPr>
      <w:bookmarkStart w:id="195" w:name="_Toc399938013"/>
      <w:r>
        <w:t>happybase-0.8</w:t>
      </w:r>
      <w:bookmarkEnd w:id="195"/>
    </w:p>
    <w:p w14:paraId="5AFA106A" w14:textId="77777777" w:rsidR="00425AAE" w:rsidRDefault="00425AAE" w:rsidP="00053D4A">
      <w:r>
        <w:tab/>
        <w:t>MIT</w:t>
      </w:r>
      <w:r>
        <w:tab/>
        <w:t>http://www.opensource.org/licenses/mit-license.php</w:t>
      </w:r>
    </w:p>
    <w:p w14:paraId="46549C75" w14:textId="77777777" w:rsidR="00425AAE" w:rsidRDefault="00425AAE" w:rsidP="000727EF">
      <w:pPr>
        <w:pStyle w:val="Heading2"/>
      </w:pPr>
      <w:r>
        <w:t xml:space="preserve"> </w:t>
      </w:r>
      <w:bookmarkStart w:id="196" w:name="_Toc399938014"/>
      <w:r>
        <w:t>haproxy (version 1.5.3):</w:t>
      </w:r>
      <w:bookmarkEnd w:id="196"/>
    </w:p>
    <w:p w14:paraId="37030833" w14:textId="77777777" w:rsidR="00425AAE" w:rsidRDefault="00425AAE" w:rsidP="000727EF">
      <w:pPr>
        <w:pStyle w:val="Heading3"/>
      </w:pPr>
      <w:r>
        <w:t>haproxy-1.5.3/debian/copyright:</w:t>
      </w:r>
    </w:p>
    <w:p w14:paraId="0A5E6240" w14:textId="77777777" w:rsidR="00425AAE" w:rsidRDefault="00425AAE">
      <w:r>
        <w:t>[BEGIN FILE=haproxy-1.5.3/debian/copyright] Format: http://www.debian.org/doc/packaging-manuals/copyright-format/1.0/ Upstream-Name: haproxy Upstream-Contact: Willy Tarreau &lt;w@1wt.eu&gt; Source: http://haproxy.1wt.eu/</w:t>
      </w:r>
    </w:p>
    <w:p w14:paraId="61EBDCEE" w14:textId="77777777" w:rsidR="00425AAE" w:rsidRDefault="00425AAE">
      <w:r>
        <w:t>Files: * Copyright: Copyright 2000-2013  Willy Tarreau &lt;w@1wt.eu&gt;. License: GPL-2+</w:t>
      </w:r>
    </w:p>
    <w:p w14:paraId="308792B1" w14:textId="77777777" w:rsidR="00425AAE" w:rsidRDefault="00425AAE">
      <w:r>
        <w:t>Files: ebtree/*        include/*        contrib/halog/fgets2.c Copyright: Copyright 2000-2013 Willy Tarreau - w@1wt.eu License: LGPL-2.1</w:t>
      </w:r>
    </w:p>
    <w:p w14:paraId="5C137048" w14:textId="77777777" w:rsidR="00425AAE" w:rsidRDefault="00425AAE">
      <w:r>
        <w:t>Files: include/proto/auth.h        include/types/checks.h        include/types/auth.h Copyright: Copyright 2008-2010 Krzysztof Piotr Oledzki &lt;ole@ans.pl&gt; License: GPL-2+</w:t>
      </w:r>
    </w:p>
    <w:p w14:paraId="70C76E25" w14:textId="77777777" w:rsidR="00425AAE" w:rsidRDefault="00425AAE">
      <w:r>
        <w:t>Files: include/proto/shctx.h        src/shctx.c Copyright: Copyright (C) 2011-2012 EXCELIANCE License: GPL-2+</w:t>
      </w:r>
    </w:p>
    <w:p w14:paraId="2DD9622D" w14:textId="77777777" w:rsidR="00425AAE" w:rsidRDefault="00425AAE">
      <w:r>
        <w:t>Files: include/proto/compression.h        include/types/compression.h Copyright: Copyright 2012 (C) Exceliance, David Du Colombier &lt;dducolombier@exceliance.fr&gt;                                           William Lallemand &lt;wlallemand@exceliance.fr&gt; License: LGPL-2.1</w:t>
      </w:r>
    </w:p>
    <w:p w14:paraId="07981F02" w14:textId="77777777" w:rsidR="00425AAE" w:rsidRDefault="00425AAE">
      <w:r>
        <w:t>Files: include/proto/peers.h        include/proto/ssl_sock.h        include/types/peers.h        include/types/ssl_sock.h Copyright: Copyright (C) 2009-2012 EXCELIANCE, Emeric Brun &lt;ebrun@exceliance.fr&gt; License: LGPL-2.1</w:t>
      </w:r>
    </w:p>
    <w:p w14:paraId="71EA4E37" w14:textId="77777777" w:rsidR="00425AAE" w:rsidRDefault="00425AAE">
      <w:r>
        <w:t xml:space="preserve"> Files: include/proto/sample.h        include/proto/stick_table.h        include/types/sample.h        include/types/stick_table.h Copyright: Copyright (C) 2009-2012 EXCELIANCE, Emeric Brun &lt;ebrun@exceliance.fr&gt;            Copyright (C) 2010-2013 Willy Tarreau &lt;w@1wt.eu&gt; License: LGPL-2.1</w:t>
      </w:r>
    </w:p>
    <w:p w14:paraId="44C7808D" w14:textId="77777777" w:rsidR="00425AAE" w:rsidRDefault="00425AAE">
      <w:r>
        <w:t>Files: include/types/counters.h Copyright: Copyright 2008-2009 Krzysztof Piotr Oledzki &lt;ole@ans.pl&gt;            Copyright 2011 Willy Tarreau &lt;w@1wt.eu&gt; License: LGPL-2.1</w:t>
      </w:r>
    </w:p>
    <w:p w14:paraId="349B82B5" w14:textId="77777777" w:rsidR="00425AAE" w:rsidRDefault="00425AAE">
      <w:r>
        <w:lastRenderedPageBreak/>
        <w:t>Files: include/common/base64.h        include/common/uri_auth.h        include/proto/signal.h        include/types/signal.h Copyright: Copyright 2000-2013 Willy Tarreau &lt;w@1wt.eu&gt; License: GPL-2+</w:t>
      </w:r>
    </w:p>
    <w:p w14:paraId="4CF2194B" w14:textId="77777777" w:rsidR="00425AAE" w:rsidRDefault="00425AAE">
      <w:r>
        <w:t>Files: include/common/rbtree.h Copyright: (C) 1999 Andrea Arcangeli &lt;andrea@suse.de&gt; License: GPL-2+</w:t>
      </w:r>
    </w:p>
    <w:p w14:paraId="7EC12D48" w14:textId="77777777" w:rsidR="00425AAE" w:rsidRDefault="00425AAE">
      <w:r>
        <w:t>Files: src/auth.c Copyright: Copyright 2010 Krzysztof Piotr Oledzki &lt;ole@ans.pl&gt; License: GPL-2+</w:t>
      </w:r>
    </w:p>
    <w:p w14:paraId="53F31798" w14:textId="77777777" w:rsidR="00425AAE" w:rsidRDefault="00425AAE">
      <w:r>
        <w:t>Files: src/base64.c        src/checks.c        src/dumpstats.c        src/server.c Copyright: Copyright 2000-2012 Willy Tarreau &lt;w@1wt.eu&gt;            Copyright 2007-2010 Krzysztof Piotr Oledzki &lt;ole@ans.pl&gt; License: GPL-2+</w:t>
      </w:r>
    </w:p>
    <w:p w14:paraId="2FDD068D" w14:textId="77777777" w:rsidR="00425AAE" w:rsidRDefault="00425AAE">
      <w:r>
        <w:t>Files: src/compression.c Copyright: Copyright 2012 (C) Exceliance, David Du Colombier &lt;dducolombier@exceliance.fr&gt;                                           William Lallemand &lt;wlallemand@exceliance.fr&gt; License: GPL-2+</w:t>
      </w:r>
    </w:p>
    <w:p w14:paraId="4D510B04" w14:textId="77777777" w:rsidR="00425AAE" w:rsidRDefault="00425AAE">
      <w:r>
        <w:t>Files: src/haproxy-systemd-wrapper.c Copyright: Copyright 2013 Marc-Antoine Perennou &lt;Marc-Antoine@Perennou.com&gt; License: GPL-2+</w:t>
      </w:r>
    </w:p>
    <w:p w14:paraId="39207058" w14:textId="77777777" w:rsidR="00425AAE" w:rsidRDefault="00425AAE">
      <w:r>
        <w:t>Files: src/rbtree.c Copyright: (C) 1999 Andrea Arcangeli &lt;andrea@suse.de&gt;            (C) 2002 David Woodhouse &lt;dwmw2@infradead.org&gt; License: GPL-2+</w:t>
      </w:r>
    </w:p>
    <w:p w14:paraId="2C82BC48" w14:textId="77777777" w:rsidR="00425AAE" w:rsidRDefault="00425AAE">
      <w:r>
        <w:t>Files: src/sample.c        src/stick_table.c Copyright: Copyright 2009-2010 EXCELIANCE, Emeric Brun &lt;ebrun@exceliance.fr&gt;            Copyright (C) 2010-2012 Willy Tarreau &lt;w@1wt.eu&gt; License: GPL-2+</w:t>
      </w:r>
    </w:p>
    <w:p w14:paraId="2E7DE79B" w14:textId="77777777" w:rsidR="00425AAE" w:rsidRDefault="00425AAE">
      <w:r>
        <w:t>Files: src/peers.c        src/ssl_sock.c Copyright: Copyright (C) 2010-2012 EXCELIANCE, Emeric Brun &lt;ebrun@exceliance.fr&gt; License: GPL-2+</w:t>
      </w:r>
    </w:p>
    <w:p w14:paraId="2F2AE9CB" w14:textId="77777777" w:rsidR="00425AAE" w:rsidRDefault="00425AAE">
      <w:r>
        <w:t>Files: include/common/sessionhash.h        src/sessionhash.c Copyright: Copyright 2007 Arnaud Cornet License: LGPL-2.1</w:t>
      </w:r>
    </w:p>
    <w:p w14:paraId="1C57EB56" w14:textId="77777777" w:rsidR="00425AAE" w:rsidRDefault="00425AAE">
      <w:r>
        <w:t>Files: src/appsession.c Copyright: Copyright 2004-2006 Alexander Lazic, Klaus Wagner            Copyright 2006-2009 Willy Tarreau License: GPL-2+</w:t>
      </w:r>
    </w:p>
    <w:p w14:paraId="73EC0CDE" w14:textId="77777777" w:rsidR="00425AAE" w:rsidRDefault="00425AAE">
      <w:r>
        <w:t>Files: include/import/ip_tproxy.h Copyright: Copyright (c) 2002-2004 BalaBit IT Ltd. License: GPL-2</w:t>
      </w:r>
    </w:p>
    <w:p w14:paraId="41B69D8E" w14:textId="77777777" w:rsidR="00425AAE" w:rsidRDefault="00425AAE">
      <w:r>
        <w:t>Files: contrib/netsnmp-perl/haproxy.pl        contrib/base64/base64rev-gen.c Copyright: Copyright 2007-2010 Krzysztof Piotr Oledzki &lt;ole@ans.pl&gt; License: GPL-2+</w:t>
      </w:r>
    </w:p>
    <w:p w14:paraId="15C722A3" w14:textId="77777777" w:rsidR="00425AAE" w:rsidRDefault="00425AAE">
      <w:r>
        <w:t>Files: examples/stats_haproxy.sh Copyright: Copyright 2007 Julien Antony and Matthieu Huguet License: GPL-2+</w:t>
      </w:r>
    </w:p>
    <w:p w14:paraId="138876B9" w14:textId="77777777" w:rsidR="00425AAE" w:rsidRDefault="00425AAE">
      <w:r>
        <w:t>Files: examples/check Copyright: 2006-2007 (C) Fabrice Dulaunoy &lt;fabrice@dulaunoy.com&gt; License: GPL-2+</w:t>
      </w:r>
    </w:p>
    <w:p w14:paraId="753F50D3" w14:textId="77777777" w:rsidR="00425AAE" w:rsidRDefault="00425AAE">
      <w:r>
        <w:t>Files: tests/test_pools.c Copyright: Copyright 2007 Aleksandar Lazic &lt;al-haproxy@none.at&gt; License: GPL-2+</w:t>
      </w:r>
    </w:p>
    <w:p w14:paraId="190CA2A5" w14:textId="77777777" w:rsidR="00425AAE" w:rsidRDefault="00425AAE">
      <w:r>
        <w:t>Files: debian/dconv/* Copyright: Copyright (C) 2012 Cyril BontÃ© License: Apache-2.0</w:t>
      </w:r>
    </w:p>
    <w:p w14:paraId="14C84E50" w14:textId="77777777" w:rsidR="00425AAE" w:rsidRDefault="00425AAE">
      <w:r>
        <w:t xml:space="preserve">Files: debian/* Copyright: Copyright (C) 2007-2011, Arnaud Cornet &lt;acornet@debian.org&gt;            Copyright (C) 2011, Christo Buschek &lt;crito@30loops.net&gt;            Copyright (C) 2013, Prach Pongpanich &lt;prachpub@gmail.com&gt;            Copyright (C) 2013-2014, Apollon Oikonomopoulos &lt;apoikos@debian.org&gt;            Copyright (C) 2013, Vincent Bernat &lt;bernat@debian.org&gt; License: GPL-2   License: GPL-2+  This program is free software; you can redistribute it  and/or modify it under the terms of the GNU General </w:t>
      </w:r>
      <w:r>
        <w:lastRenderedPageBreak/>
        <w:t>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package; if not, write to the Free  Software Foundation, Inc., 51 Franklin St, Fifth Floor,  Boston, MA  02110-1301 USA  .  On Debian systems, the full text of the GNU General Public  License version 2 can be found in the file  `/usr/share/common-licenses/GPL-2'.</w:t>
      </w:r>
    </w:p>
    <w:p w14:paraId="637119A5" w14:textId="77777777" w:rsidR="00425AAE" w:rsidRDefault="00425AAE">
      <w:r>
        <w:t>License: LGPL-2.1  This library is free software; you can redistribute it and/or  modify it under the terms of the GNU Lesser General Public  License as published by the Free Software Foundation; either  version 2.1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write to the Free Software  Foundation, Inc., 51 Franklin Street, Fifth Floor, Boston, MA  02110-1301  USA  .  On Debian systems, the complete text of the GNU Lesser General Public License,  version 2.1, can be found in /usr/share/common-licenses/LGPL-2.1.</w:t>
      </w:r>
    </w:p>
    <w:p w14:paraId="04F1ACD5" w14:textId="77777777" w:rsidR="00425AAE" w:rsidRDefault="00425AAE">
      <w:r>
        <w:t>License: GPL-2  This program is free software; you can redistribute it and/or modify  it under the terms of the GNU General Public License version 2 as  published by the Free Software Foundation.  .  On Debian systems, the complete text of the GNU General Public License, version  2, can be found in /usr/share/common-licenses/GPL-2.</w:t>
      </w:r>
    </w:p>
    <w:p w14:paraId="46800B58" w14:textId="77777777" w:rsidR="00425AAE" w:rsidRDefault="00425AAE">
      <w:r>
        <w:t>License: Apache-2.0  Licensed under the Apache License, Version 2.0 (the License);  you may not use this file except in compliance with the License.  You may obtain a copy of the License at  .      http://www.apache.org/licenses/LICENSE-2.0  .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  .  On Debian systems, the full text of the Apache License version 2.0 can be  found in the file `/usr/share/common-licenses/Apache-2.0'. [END FILE=haproxy-1.5.3/debian/copyright]</w:t>
      </w:r>
    </w:p>
    <w:p w14:paraId="39401000" w14:textId="77777777" w:rsidR="00425AAE" w:rsidRDefault="00425AAE" w:rsidP="000727EF">
      <w:pPr>
        <w:pStyle w:val="Heading2"/>
      </w:pPr>
      <w:r>
        <w:t xml:space="preserve"> </w:t>
      </w:r>
      <w:bookmarkStart w:id="197" w:name="_Toc399938015"/>
      <w:r>
        <w:t>harfbuzz (version 0.9.33):</w:t>
      </w:r>
      <w:bookmarkEnd w:id="197"/>
    </w:p>
    <w:p w14:paraId="69B2B274" w14:textId="77777777" w:rsidR="00425AAE" w:rsidRDefault="00425AAE" w:rsidP="000727EF">
      <w:pPr>
        <w:pStyle w:val="Heading3"/>
      </w:pPr>
      <w:r>
        <w:t>harfbuzz-0.9.33/debian/copyright:</w:t>
      </w:r>
    </w:p>
    <w:p w14:paraId="0774FFE9" w14:textId="77777777" w:rsidR="00425AAE" w:rsidRDefault="00425AAE">
      <w:r>
        <w:t>[BEGIN FILE=harfbuzz-0.9.33/debian/copyright] Format: http://www.debian.org/doc/packaging-manuals/copyright-format/1.0 Upstream-Name: HarfBuzz Upstream-Contact: Behdad Esfahbod Source: http://www.freedesktop.org/wiki/Software/HarfBuzz</w:t>
      </w:r>
    </w:p>
    <w:p w14:paraId="2E8A331C" w14:textId="77777777" w:rsidR="00425AAE" w:rsidRDefault="00425AAE">
      <w:r>
        <w:t xml:space="preserve">Files: * Copyright: 2010,2011,2013,2014  Google, Inc.            2012,2013  Mozilla Foundation            2011  Codethink Limited            2008,2010  Nokia Corporation and/or its subsidiary(-ies)            2009  Keith Stribley            2009  Martin Hosken and SIL International            2007  Chris Wilson            2006  Behdad Esfahbod            2005  </w:t>
      </w:r>
      <w:r>
        <w:lastRenderedPageBreak/>
        <w:t>David Turner            2004,2007,2008,2009,2010,2013  Red Hat, Inc.            1998-2004  David Turner and Werner Lemberg License: MIT</w:t>
      </w:r>
    </w:p>
    <w:p w14:paraId="06D78C1F" w14:textId="77777777" w:rsidR="00425AAE" w:rsidRDefault="00425AAE">
      <w:r>
        <w:t>Files: debian/* Copyright: 2012-2014 Ø£Ø¬Ù…Ø¯ Ø§Ù„Ù…Ø¬Ù…ÙˆØ¯ÙŠ (Ahmed El-Mahmoudy) &lt;aelmahmoudy@sabily.org&gt; License: MIT</w:t>
      </w:r>
    </w:p>
    <w:p w14:paraId="162737AA" w14:textId="77777777" w:rsidR="00425AAE" w:rsidRDefault="00425AAE">
      <w:r>
        <w:t>License: MIT  Permission is hereby granted, without written agreement and without license or  royalty fees, to use, copy, modify, and distribute this software and its  documentation for any purpose, provided that the above copyright notice and  the following two paragraphs appear in all copies of this software.  .  IN NO EVENT SHALL THE COPYRIGHT HOLDER BE LIABLE TO ANY PARTY FOR DIRECT,  INDIRECT, SPECIAL, INCIDENTAL, OR CONSEQUENTIAL DAMAGES ARISING OUT OF THE USE  OF THIS SOFTWARE AND ITS DOCUMENTATION, EVEN IF THE COPYRIGHT HOLDER HAS BEEN  ADVISED OF THE POSSIBILITY OF SUCH DAMAGE.  .  THE COPYRIGHT HOLDER SPECIFICALLY DISCLAIMS ANY WARRANTIES, INCLUDING, BUT NOT  LIMITED TO, THE IMPLIED WARRANTIES OF MERCHANTABILITY AND FITNESS FOR A  PARTICULAR PURPOSE.  THE SOFTWARE PROVIDED HEREUNDER IS ON AN AS IS BASIS,  AND THE COPYRIGHT HOLDER HAS NO OBLIGATION TO PROVIDE MAINTENANCE, SUPPORT,  UPDATES, ENHANCEMENTS, OR MODIFICATIONS. [END FILE=harfbuzz-0.9.33/debian/copyright]</w:t>
      </w:r>
    </w:p>
    <w:p w14:paraId="798F2349" w14:textId="77777777" w:rsidR="00425AAE" w:rsidRDefault="00425AAE" w:rsidP="000727EF">
      <w:pPr>
        <w:pStyle w:val="Heading3"/>
      </w:pPr>
      <w:r>
        <w:t>harfbuzz-0.9.33/COPYING:</w:t>
      </w:r>
    </w:p>
    <w:p w14:paraId="0349A002" w14:textId="77777777" w:rsidR="00425AAE" w:rsidRDefault="00425AAE">
      <w:r>
        <w:t>[BEGIN FILE=harfbuzz-0.9.33/COPYING] HarfBuzz is licensed under the so-called Old MIT license.  Details follow. For parts of HarfBuzz that are licensed under different licenses see individual files names COPYING in subdirectories where applicable.</w:t>
      </w:r>
    </w:p>
    <w:p w14:paraId="3A8C2333" w14:textId="77777777" w:rsidR="00425AAE" w:rsidRDefault="00425AAE">
      <w:r>
        <w:t>Copyright Â© 2010,2011,2012  Google, Inc. Copyright Â© 2012  Mozilla Foundation Copyright Â© 2011  Codethink Limited Copyright Â© 2008,2010  Nokia Corporation and/or its subsidiary(-ies) Copyright Â© 2009  Keith Stribley Copyright Â© 2009  Martin Hosken and SIL International Copyright Â© 2007  Chris Wilson Copyright Â© 2006  Behdad Esfahbod Copyright Â© 2005  David Turner Copyright Â© 2004,2007,2008,2009,2010  Red Hat, Inc. Copyright Â© 1998-2004  David Turner and Werner Lemberg</w:t>
      </w:r>
    </w:p>
    <w:p w14:paraId="2D2F3765" w14:textId="77777777" w:rsidR="00425AAE" w:rsidRDefault="00425AAE">
      <w:r>
        <w:t>For full copyright notices consult the individual files in the package.</w:t>
      </w:r>
    </w:p>
    <w:p w14:paraId="076CDC56" w14:textId="77777777" w:rsidR="00425AAE" w:rsidRDefault="00425AAE">
      <w:r>
        <w:t xml:space="preserve"> Permission is hereby granted, without written agreement and without license or royalty fees, to use, copy, modify, and distribute this software and its documentation for any purpose, provided that the above copyright notice and the following two paragraphs appear in all copies of this software.</w:t>
      </w:r>
    </w:p>
    <w:p w14:paraId="764D7D05" w14:textId="77777777" w:rsidR="00425AAE" w:rsidRDefault="00425AAE">
      <w:r>
        <w:t>IN NO EVENT SHALL THE COPYRIGHT HOLDER BE LIABLE TO ANY PARTY FOR DIRECT, INDIRECT, SPECIAL, INCIDENTAL, OR CONSEQUENTIAL DAMAGES ARISING OUT OF THE USE OF THIS SOFTWARE AND ITS DOCUMENTATION, EVEN IF THE COPYRIGHT HOLDER HAS BEEN ADVISED OF THE POSSIBILITY OF SUCH DAMAGE.</w:t>
      </w:r>
    </w:p>
    <w:p w14:paraId="15C22859" w14:textId="77777777" w:rsidR="00425AAE" w:rsidRDefault="00425AAE">
      <w:r>
        <w:t xml:space="preserve">THE COPYRIGHT HOLDER SPECIFICALLY DISCLAIMS ANY WARRANTIES, INCLUDING, BUT NOT LIMITED TO, THE IMPLIED WARRANTIES OF MERCHANTABILITY AND FITNESS FOR A PARTICULAR PURPOSE.  THE SOFTWARE PROVIDED HEREUNDER IS ON AN AS IS BASIS, AND THE </w:t>
      </w:r>
      <w:r>
        <w:lastRenderedPageBreak/>
        <w:t>COPYRIGHT HOLDER HAS NO OBLIGATION TO PROVIDE MAINTENANCE, SUPPORT, UPDATES, ENHANCEMENTS, OR MODIFICATIONS. [END FILE=harfbuzz-0.9.33/COPYING]</w:t>
      </w:r>
    </w:p>
    <w:p w14:paraId="549297CD" w14:textId="77777777" w:rsidR="00425AAE" w:rsidRDefault="00425AAE" w:rsidP="000727EF">
      <w:pPr>
        <w:pStyle w:val="Heading3"/>
      </w:pPr>
      <w:r>
        <w:t>harfbuzz-0.9.33/src/hb-ucdn/COPYING:</w:t>
      </w:r>
    </w:p>
    <w:p w14:paraId="16D67987" w14:textId="77777777" w:rsidR="00425AAE" w:rsidRDefault="00425AAE">
      <w:r>
        <w:t>[BEGIN FILE=harfbuzz-0.9.33/src/hb-ucdn/COPYING] The contents of this directory are licensed under the following terms:</w:t>
      </w:r>
    </w:p>
    <w:p w14:paraId="3D00F2A8" w14:textId="77777777" w:rsidR="00425AAE" w:rsidRDefault="00425AAE">
      <w:r>
        <w:t>Permission to use, copy, modify, and/or distribute this software for any purpose with or without fee is hereby granted, provided that the above copyright notice and this permission notice appear in all copies.</w:t>
      </w:r>
    </w:p>
    <w:p w14:paraId="6869DCDD" w14:textId="77777777" w:rsidR="00425AAE" w:rsidRDefault="00425AAE">
      <w:r>
        <w:t>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 [END FILE=harfbuzz-0.9.33/src/hb-ucdn/COPYING]</w:t>
      </w:r>
    </w:p>
    <w:p w14:paraId="404AEF37" w14:textId="77777777" w:rsidR="00425AAE" w:rsidRDefault="00425AAE" w:rsidP="000727EF">
      <w:pPr>
        <w:pStyle w:val="Heading2"/>
      </w:pPr>
      <w:r>
        <w:t xml:space="preserve"> </w:t>
      </w:r>
      <w:bookmarkStart w:id="198" w:name="_Toc399938016"/>
      <w:r>
        <w:t>hdparm (version 9.43):</w:t>
      </w:r>
      <w:bookmarkEnd w:id="198"/>
    </w:p>
    <w:p w14:paraId="15C7DE29" w14:textId="77777777" w:rsidR="00425AAE" w:rsidRDefault="00425AAE" w:rsidP="000727EF">
      <w:pPr>
        <w:pStyle w:val="Heading3"/>
      </w:pPr>
      <w:r>
        <w:t>hdparm-9.43/debian/copyright:</w:t>
      </w:r>
    </w:p>
    <w:p w14:paraId="2FA281D1" w14:textId="77777777" w:rsidR="00425AAE" w:rsidRDefault="00425AAE">
      <w:r>
        <w:t>[BEGIN FILE=hdparm-9.43/debian/copyright] This package was debianized by Christopher L Cheney &lt;ccheney@debian.org&gt; on Wed, 21 Nov 2001 15:51:14 -0600.</w:t>
      </w:r>
    </w:p>
    <w:p w14:paraId="085B0E3D" w14:textId="77777777" w:rsidR="00425AAE" w:rsidRDefault="00425AAE">
      <w:r>
        <w:t>It was downloaded from http://www.ibiblio.org/pub/Linux/system/hardware</w:t>
      </w:r>
    </w:p>
    <w:p w14:paraId="283DEF70" w14:textId="77777777" w:rsidR="00425AAE" w:rsidRDefault="00425AAE">
      <w:r>
        <w:t>Upstream Author: Mark S. Lord &lt;mlord@pobox.com&gt;</w:t>
      </w:r>
    </w:p>
    <w:p w14:paraId="6B1754C8" w14:textId="77777777" w:rsidR="00425AAE" w:rsidRDefault="00425AAE">
      <w:r>
        <w:t>Copyright:</w:t>
      </w:r>
    </w:p>
    <w:p w14:paraId="791C663A" w14:textId="77777777" w:rsidR="00425AAE" w:rsidRDefault="00425AAE">
      <w:r>
        <w:t>/* hdparm.c - Command line interface to get/set hard disk parameters */ /*          - by Mark Lord Â© 1994-2008 -- freely distributable */</w:t>
      </w:r>
    </w:p>
    <w:p w14:paraId="518ABCB9" w14:textId="77777777" w:rsidR="00425AAE" w:rsidRDefault="00425AAE">
      <w:r>
        <w:t>License:</w:t>
      </w:r>
    </w:p>
    <w:p w14:paraId="5276F693" w14:textId="77777777" w:rsidR="00425AAE" w:rsidRDefault="00425AAE">
      <w:r>
        <w:t>You may freely use, modify, and redistribute the hdparm program, as either binary or source, or both.</w:t>
      </w:r>
    </w:p>
    <w:p w14:paraId="38DE386C" w14:textId="77777777" w:rsidR="00425AAE" w:rsidRDefault="00425AAE">
      <w:r>
        <w:t>The only condition is that my name and copyright notice remain in the source code as-is. [END FILE=hdparm-9.43/debian/copyright]</w:t>
      </w:r>
    </w:p>
    <w:p w14:paraId="40276AF7" w14:textId="77777777" w:rsidR="00425AAE" w:rsidRDefault="00425AAE" w:rsidP="000727EF">
      <w:pPr>
        <w:pStyle w:val="Heading2fegan"/>
      </w:pPr>
      <w:bookmarkStart w:id="199" w:name="_Toc399938017"/>
      <w:r>
        <w:t>heat-843ee8f351d9aa952b37c425066a40a382614c52</w:t>
      </w:r>
      <w:bookmarkEnd w:id="199"/>
    </w:p>
    <w:p w14:paraId="433F5681" w14:textId="77777777" w:rsidR="00425AAE" w:rsidRDefault="00425AAE" w:rsidP="00053D4A">
      <w:r>
        <w:tab/>
        <w:t>Apache 2</w:t>
      </w:r>
      <w:r>
        <w:tab/>
        <w:t>http://www.apache.org/licenses/LICENSE-2.0</w:t>
      </w:r>
    </w:p>
    <w:p w14:paraId="6FE6655B" w14:textId="77777777" w:rsidR="00425AAE" w:rsidRDefault="00425AAE" w:rsidP="000727EF">
      <w:pPr>
        <w:pStyle w:val="Heading2"/>
      </w:pPr>
      <w:r>
        <w:lastRenderedPageBreak/>
        <w:t xml:space="preserve"> </w:t>
      </w:r>
      <w:bookmarkStart w:id="200" w:name="_Toc399938018"/>
      <w:r>
        <w:t>heimdal (version 1.6~rc2+dfsg):</w:t>
      </w:r>
      <w:bookmarkEnd w:id="200"/>
    </w:p>
    <w:p w14:paraId="74CB53BC" w14:textId="77777777" w:rsidR="00425AAE" w:rsidRDefault="00425AAE" w:rsidP="000727EF">
      <w:pPr>
        <w:pStyle w:val="Heading3"/>
      </w:pPr>
      <w:r>
        <w:t>heimdal-1.6~rc2+dfsg/debian/copyright:</w:t>
      </w:r>
    </w:p>
    <w:p w14:paraId="375840EB" w14:textId="77777777" w:rsidR="00425AAE" w:rsidRDefault="00425AAE">
      <w:r>
        <w:t>[BEGIN FILE=heimdal-1.6~rc2+dfsg/debian/copyright] This package was debianized by Brian May &lt;bam@snoopy.apana.org.au&gt; on Wed,  8 Dec 1999 11:54:13 +1100.</w:t>
      </w:r>
    </w:p>
    <w:p w14:paraId="4FBF4752" w14:textId="77777777" w:rsidR="00425AAE" w:rsidRDefault="00425AAE">
      <w:r>
        <w:t>It was downloaded from http://www.pdc.kth.se/heimdal/</w:t>
      </w:r>
    </w:p>
    <w:p w14:paraId="781FE75B" w14:textId="77777777" w:rsidR="00425AAE" w:rsidRDefault="00425AAE">
      <w:r>
        <w:t>Upstream Authors: heimdal-bugs@pdc.kth.se (see above URL for mailing list info).</w:t>
      </w:r>
    </w:p>
    <w:p w14:paraId="7AFB94B4" w14:textId="77777777" w:rsidR="00425AAE" w:rsidRDefault="00425AAE">
      <w:r>
        <w:t>Copyrights:</w:t>
      </w:r>
    </w:p>
    <w:p w14:paraId="2084A6F8" w14:textId="77777777" w:rsidR="00425AAE" w:rsidRDefault="00425AAE">
      <w:r>
        <w:t>As found in doc/heimdal.texi.</w:t>
      </w:r>
    </w:p>
    <w:p w14:paraId="1C062906" w14:textId="77777777" w:rsidR="00425AAE" w:rsidRDefault="00425AAE"/>
    <w:p w14:paraId="3360961C" w14:textId="77777777" w:rsidR="00425AAE" w:rsidRDefault="00425AAE">
      <w:r>
        <w:t>Copyright (c) 1996-2000 Kungliga Tekniska HÃ¶gskolan (Royal Institute of Technology, Stockholm, Sweden). All rights reserved.</w:t>
      </w:r>
    </w:p>
    <w:p w14:paraId="1B6B7C3A" w14:textId="77777777" w:rsidR="00425AAE" w:rsidRDefault="00425AAE">
      <w:r>
        <w:t>Redistribution and use in source and binary forms, with or without modification, are permitted provided that the following conditions are met:</w:t>
      </w:r>
    </w:p>
    <w:p w14:paraId="05897E90" w14:textId="77777777" w:rsidR="00425AAE" w:rsidRDefault="00425AAE">
      <w:r>
        <w:t>1. Redistributions of source code must retain the above copyright    notice, this list of conditions and the following disclaimer.</w:t>
      </w:r>
    </w:p>
    <w:p w14:paraId="06C9045A"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68B8A059" w14:textId="77777777" w:rsidR="00425AAE" w:rsidRDefault="00425AAE">
      <w:r>
        <w:t>3. Neither the name of the Institute nor the names of its contributors    may be used to endorse or promote products derived from this software    without specific prior written permission.</w:t>
      </w:r>
    </w:p>
    <w:p w14:paraId="0DEC6441" w14:textId="77777777" w:rsidR="00425AAE" w:rsidRDefault="00425AAE">
      <w:r>
        <w:t>THIS SOFTWARE IS 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0CED6FF" w14:textId="77777777" w:rsidR="00425AAE" w:rsidRDefault="00425AAE"/>
    <w:p w14:paraId="5A1AD61E" w14:textId="77777777" w:rsidR="00425AAE" w:rsidRDefault="00425AAE">
      <w:r>
        <w:t>Copyright (C) 1995-1997 Eric Young (eay@@mincom.oz.au) All rights reserved.</w:t>
      </w:r>
    </w:p>
    <w:p w14:paraId="529522CD" w14:textId="77777777" w:rsidR="00425AAE" w:rsidRDefault="00425AAE">
      <w:r>
        <w:t>This package is an DES implementation written by Eric Young (eay@@mincom.oz.au). The implementation was written so as to conform with MIT's libdes.</w:t>
      </w:r>
    </w:p>
    <w:p w14:paraId="3E64ED83" w14:textId="77777777" w:rsidR="00425AAE" w:rsidRDefault="00425AAE">
      <w:r>
        <w:t>This library is free for commercial and non-commercial use as long as the following conditions are aheared to.  The following conditions apply to all code found in this distribution.</w:t>
      </w:r>
    </w:p>
    <w:p w14:paraId="40F888AA" w14:textId="77777777" w:rsidR="00425AAE" w:rsidRDefault="00425AAE">
      <w:r>
        <w:t xml:space="preserve">Copyright remains Eric Young's, and as such any Copyright notices in the code are not to be removed. If this package is used in a product, Eric Young should be given </w:t>
      </w:r>
      <w:r>
        <w:lastRenderedPageBreak/>
        <w:t>attribution as the author of that the SSL library.  This can be in the form of a textual message at program startup or in documentation (online or textual) provided with the package.</w:t>
      </w:r>
    </w:p>
    <w:p w14:paraId="199FC5F1" w14:textId="77777777" w:rsidR="00425AAE" w:rsidRDefault="00425AAE">
      <w:r>
        <w:t>Redistribution and use in source and binary forms, with or without modification, are permitted provided that the following conditions are met:</w:t>
      </w:r>
    </w:p>
    <w:p w14:paraId="21795C69" w14:textId="77777777" w:rsidR="00425AAE" w:rsidRDefault="00425AAE">
      <w:r>
        <w:t>1. Redistributions of source code must retain the copyright    notice, this list of conditions and the following disclaimer.</w:t>
      </w:r>
    </w:p>
    <w:p w14:paraId="47DAE1EA"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3319A992" w14:textId="77777777" w:rsidR="00425AAE" w:rsidRDefault="00425AAE">
      <w:r>
        <w:t>3. All advertising materials mentioning features or use of this software    must display the following acknowledgement:    This product includes software developed by Eric Young (eay@@mincom.oz.au)</w:t>
      </w:r>
    </w:p>
    <w:p w14:paraId="7A8B1E87" w14:textId="77777777" w:rsidR="00425AAE" w:rsidRDefault="00425AAE">
      <w:r>
        <w:t>THIS SOFTWARE IS PROVIDED BY ERIC YOUNG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61F0EBD" w14:textId="77777777" w:rsidR="00425AAE" w:rsidRDefault="00425AAE"/>
    <w:p w14:paraId="30853F81" w14:textId="77777777" w:rsidR="00425AAE" w:rsidRDefault="00425AAE">
      <w:r>
        <w:t>Copyright (C) 1990 by the Massachusetts Institute of Technology</w:t>
      </w:r>
    </w:p>
    <w:p w14:paraId="02E1FF59" w14:textId="77777777" w:rsidR="00425AAE" w:rsidRDefault="00425AAE">
      <w:r>
        <w:t>Export of this software from the United States of America may require a specific license from the United States Government. It is the responsibility of any person or organization contemplating export to obtain such a license before exporting.</w:t>
      </w:r>
    </w:p>
    <w:p w14:paraId="330DB7C0" w14:textId="77777777" w:rsidR="00425AAE" w:rsidRDefault="00425AAE">
      <w:r>
        <w:t>WITHIN THAT CONSTRAINT,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M.I.T. not be used in advertising or publicity pertaining to distribution of the software without specific, written prior permission.  M.I.T. makes no representations about the suitability of this software for any purpose.  It is provided as is without express or implied warranty.</w:t>
      </w:r>
    </w:p>
    <w:p w14:paraId="304EFFFE" w14:textId="77777777" w:rsidR="00425AAE" w:rsidRDefault="00425AAE"/>
    <w:p w14:paraId="61BF8970" w14:textId="77777777" w:rsidR="00425AAE" w:rsidRDefault="00425AAE">
      <w:r>
        <w:t>Copyright (c) 1988, 1990, 1993      The Regents of the University of California.  All rights reserved.</w:t>
      </w:r>
    </w:p>
    <w:p w14:paraId="0C08898C" w14:textId="77777777" w:rsidR="00425AAE" w:rsidRDefault="00425AAE">
      <w:r>
        <w:t>Redistribution and use in source and binary forms, with or without modification, are permitted provided that the following conditions are met:</w:t>
      </w:r>
    </w:p>
    <w:p w14:paraId="3E917D00" w14:textId="77777777" w:rsidR="00425AAE" w:rsidRDefault="00425AAE">
      <w:r>
        <w:t>1. Redistributions of source code must retain the above copyright    notice, this list of conditions and the following disclaimer.</w:t>
      </w:r>
    </w:p>
    <w:p w14:paraId="6E754B3A" w14:textId="77777777" w:rsidR="00425AAE" w:rsidRDefault="00425AAE">
      <w:r>
        <w:lastRenderedPageBreak/>
        <w:t>2. Redistributions in binary form must reproduce the above copyright    notice, this list of conditions and the following disclaimer in the    documentation and/or other materials provided with the distribution.</w:t>
      </w:r>
    </w:p>
    <w:p w14:paraId="24D3F54B" w14:textId="77777777" w:rsidR="00425AAE" w:rsidRDefault="00425AAE">
      <w:r>
        <w:t>3. Neither the name of the University nor the names of its contributors    may be used to endorse or promote products derived from this software    without specific prior written permission.</w:t>
      </w:r>
    </w:p>
    <w:p w14:paraId="72761695" w14:textId="77777777" w:rsidR="00425AAE" w:rsidRDefault="00425AAE">
      <w:r>
        <w:t>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74D5840" w14:textId="77777777" w:rsidR="00425AAE" w:rsidRDefault="00425AAE"/>
    <w:p w14:paraId="2D3F6E7C" w14:textId="77777777" w:rsidR="00425AAE" w:rsidRDefault="00425AAE">
      <w:r>
        <w:t>Copyright 1992 Simmule Turner and Rich Salz.  All rights reserved.</w:t>
      </w:r>
    </w:p>
    <w:p w14:paraId="757E5FB7" w14:textId="77777777" w:rsidR="00425AAE" w:rsidRDefault="00425AAE">
      <w:r>
        <w:t>This software is not subject to any license of the American Telephone and Telegraph Company or of the Regents of the University of California.</w:t>
      </w:r>
    </w:p>
    <w:p w14:paraId="0C2AD310" w14:textId="77777777" w:rsidR="00425AAE" w:rsidRDefault="00425AAE">
      <w:r>
        <w:t>Permission is granted to anyone to use this software for any purpose on any computer system, and to alter it and redistribute it freely, subject to the following restrictions:</w:t>
      </w:r>
    </w:p>
    <w:p w14:paraId="61EFCFB9" w14:textId="77777777" w:rsidR="00425AAE" w:rsidRDefault="00425AAE">
      <w:r>
        <w:t>1. The authors are not responsible for the consequences of use of this    software, no matter how awful, even if they arise from flaws in it.</w:t>
      </w:r>
    </w:p>
    <w:p w14:paraId="4800CDEA" w14:textId="77777777" w:rsidR="00425AAE" w:rsidRDefault="00425AAE">
      <w:r>
        <w:t>2. The origin of this software must not be misrepresented, either by    explicit claim or by omission.  Since few users ever read sources,    credits must appear in the documentation.</w:t>
      </w:r>
    </w:p>
    <w:p w14:paraId="61E85E73" w14:textId="77777777" w:rsidR="00425AAE" w:rsidRDefault="00425AAE">
      <w:r>
        <w:t>3. Altered versions must be plainly marked as such, and must not be    misrepresented as being the original software.  Since few users    ever read sources, credits must appear in the documentation.</w:t>
      </w:r>
    </w:p>
    <w:p w14:paraId="2A7C56D1" w14:textId="77777777" w:rsidR="00425AAE" w:rsidRDefault="00425AAE">
      <w:r>
        <w:t>4. This notice may not be removed or altered.</w:t>
      </w:r>
    </w:p>
    <w:p w14:paraId="7F1B5F1F" w14:textId="77777777" w:rsidR="00425AAE" w:rsidRDefault="00425AAE"/>
    <w:p w14:paraId="581D283D" w14:textId="77777777" w:rsidR="00425AAE" w:rsidRDefault="00425AAE">
      <w:r>
        <w:t xml:space="preserve"> RFCs in lib/wind:</w:t>
      </w:r>
    </w:p>
    <w:p w14:paraId="719D8F4A" w14:textId="77777777" w:rsidR="00425AAE" w:rsidRDefault="00425AAE">
      <w:r>
        <w:t>rfc3454.txt has been stripped of content, only the tables remain.</w:t>
      </w:r>
    </w:p>
    <w:p w14:paraId="448EEFA3" w14:textId="77777777" w:rsidR="00425AAE" w:rsidRDefault="00425AAE">
      <w:r>
        <w:t>rfc3490.txt, rfc3491.txt, rfc4013.txt, rfc4518.txt have been removed.</w:t>
      </w:r>
    </w:p>
    <w:p w14:paraId="3A8C0D77" w14:textId="77777777" w:rsidR="00425AAE" w:rsidRDefault="00425AAE">
      <w:r>
        <w:t>rfc3492.txt contains the following license:</w:t>
      </w:r>
    </w:p>
    <w:p w14:paraId="29ED727C" w14:textId="77777777" w:rsidR="00425AAE" w:rsidRDefault="00425AAE">
      <w:r>
        <w:t xml:space="preserve">   Regarding this entire document or any portion of it (including the    pseudocode and C code), the author makes no guarantees and is not    responsible for any damage resulting from its use.  The author grants    irrevocable permission to anyone to use, modify, and distribute it in    any way that does not diminish the rights of anyone else to use,    modify, and distribute it, provided that redistributed derivative    works do not </w:t>
      </w:r>
      <w:r>
        <w:lastRenderedPageBreak/>
        <w:t>contain misleading author or version information.    Derivative works need not be licensed under similar terms. [END FILE=heimdal-1.6~rc2+dfsg/debian/copyright]</w:t>
      </w:r>
    </w:p>
    <w:p w14:paraId="154DDA3D" w14:textId="77777777" w:rsidR="00425AAE" w:rsidRDefault="00425AAE" w:rsidP="000727EF">
      <w:pPr>
        <w:pStyle w:val="Heading3"/>
      </w:pPr>
      <w:r>
        <w:t>heimdal-1.6~rc2+dfsg/doc/copyright.texi:</w:t>
      </w:r>
    </w:p>
    <w:p w14:paraId="66BA0BCF" w14:textId="77777777" w:rsidR="00425AAE" w:rsidRDefault="00425AAE">
      <w:r>
        <w:t>[BEGIN FILE=heimdal-1.6~rc2+dfsg/doc/copyright.texi]</w:t>
      </w:r>
    </w:p>
    <w:p w14:paraId="0A63E024" w14:textId="77777777" w:rsidR="00425AAE" w:rsidRDefault="00425AAE">
      <w:r>
        <w:t>@macro copynext{}  @vskip 20pt plus 1fil @end macro</w:t>
      </w:r>
    </w:p>
    <w:p w14:paraId="349A73AF" w14:textId="77777777" w:rsidR="00425AAE" w:rsidRDefault="00425AAE">
      <w:r>
        <w:t>@macro copyrightstart{} @end macro</w:t>
      </w:r>
    </w:p>
    <w:p w14:paraId="2454D9AA" w14:textId="77777777" w:rsidR="00425AAE" w:rsidRDefault="00425AAE">
      <w:r>
        <w:t>@macro copyrightend{} @end macro</w:t>
      </w:r>
    </w:p>
    <w:p w14:paraId="662F2779" w14:textId="77777777" w:rsidR="00425AAE" w:rsidRDefault="00425AAE">
      <w:r>
        <w:t xml:space="preserve"> @node  Copyrights and Licenses, , Acknowledgments, Top @comment  node-name,  next,  previous,  up @appendix Copyrights and Licenses</w:t>
      </w:r>
    </w:p>
    <w:p w14:paraId="3A0A2932" w14:textId="77777777" w:rsidR="00425AAE" w:rsidRPr="00924490" w:rsidRDefault="00425AAE">
      <w:pPr>
        <w:rPr>
          <w:lang w:val="de-DE"/>
        </w:rPr>
      </w:pPr>
      <w:r w:rsidRPr="00924490">
        <w:rPr>
          <w:lang w:val="de-DE"/>
        </w:rPr>
        <w:t>@heading Kungliga Tekniska HÃ¶gskolan</w:t>
      </w:r>
    </w:p>
    <w:p w14:paraId="32DB2DA5" w14:textId="77777777" w:rsidR="00425AAE" w:rsidRPr="00924490" w:rsidRDefault="00425AAE">
      <w:pPr>
        <w:rPr>
          <w:lang w:val="de-DE"/>
        </w:rPr>
      </w:pPr>
      <w:r w:rsidRPr="00924490">
        <w:rPr>
          <w:lang w:val="de-DE"/>
        </w:rPr>
        <w:t>@copyrightstart @verbatim</w:t>
      </w:r>
    </w:p>
    <w:p w14:paraId="1D72DB8D" w14:textId="77777777" w:rsidR="00425AAE" w:rsidRDefault="00425AAE">
      <w:r>
        <w:t>Copyright (c) 1997-2011 Kungliga Tekniska HÃ¶gskolan  (Royal Institute of Technology, Stockholm, Sweden). All rights reserved.</w:t>
      </w:r>
    </w:p>
    <w:p w14:paraId="5A5D6412" w14:textId="77777777" w:rsidR="00425AAE" w:rsidRDefault="00425AAE">
      <w:r>
        <w:t>Portions Copyright (c) 2009 Apple Inc. All rights reserved.</w:t>
      </w:r>
    </w:p>
    <w:p w14:paraId="4BD4FB0D" w14:textId="77777777" w:rsidR="00425AAE" w:rsidRDefault="00425AAE">
      <w:r>
        <w:t>Redistribution and use in source and binary forms, with or without modification, are permitted provided that the following conditions are met:</w:t>
      </w:r>
    </w:p>
    <w:p w14:paraId="44B00CDF" w14:textId="77777777" w:rsidR="00425AAE" w:rsidRDefault="00425AAE">
      <w:r>
        <w:t>1. Redistributions of source code must retain the above copyright    notice, this list of conditions and the following disclaimer.</w:t>
      </w:r>
    </w:p>
    <w:p w14:paraId="30EA971C"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32B3EDAE" w14:textId="77777777" w:rsidR="00425AAE" w:rsidRDefault="00425AAE">
      <w:r>
        <w:t>3. Neither the name of the Institute nor the names of its contributors    may be used to endorse or promote products derived from this software    without specific prior written permission.</w:t>
      </w:r>
    </w:p>
    <w:p w14:paraId="3BB20441" w14:textId="77777777" w:rsidR="00425AAE" w:rsidRDefault="00425AAE">
      <w:r>
        <w:t>THIS SOFTWARE IS 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759F580" w14:textId="77777777" w:rsidR="00425AAE" w:rsidRDefault="00425AAE">
      <w:r>
        <w:t>@end verbatim @copynext</w:t>
      </w:r>
    </w:p>
    <w:p w14:paraId="112BF8B5" w14:textId="77777777" w:rsidR="00425AAE" w:rsidRDefault="00425AAE">
      <w:r>
        <w:t>@heading Massachusetts Institute of Technology</w:t>
      </w:r>
    </w:p>
    <w:p w14:paraId="5EF0FCFC" w14:textId="77777777" w:rsidR="00425AAE" w:rsidRDefault="00425AAE">
      <w:r>
        <w:t>The parts of the libtelnet that handle Kerberos.</w:t>
      </w:r>
    </w:p>
    <w:p w14:paraId="5E264974" w14:textId="77777777" w:rsidR="00425AAE" w:rsidRDefault="00425AAE">
      <w:r>
        <w:t>@verbatim</w:t>
      </w:r>
    </w:p>
    <w:p w14:paraId="7DDCD548" w14:textId="77777777" w:rsidR="00425AAE" w:rsidRDefault="00425AAE">
      <w:r>
        <w:t>Copyright (C) 1990 by the Massachusetts Institute of Technology</w:t>
      </w:r>
    </w:p>
    <w:p w14:paraId="1BEF2BD0" w14:textId="77777777" w:rsidR="00425AAE" w:rsidRDefault="00425AAE">
      <w:r>
        <w:lastRenderedPageBreak/>
        <w:t>Export of this software from the United States of America may require a specific license from the United States Government. It is the responsibility of any person or organization contemplating export to obtain such a license before exporting.</w:t>
      </w:r>
    </w:p>
    <w:p w14:paraId="41707965" w14:textId="77777777" w:rsidR="00425AAE" w:rsidRDefault="00425AAE">
      <w:r>
        <w:t>WITHIN THAT CONSTRAINT,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M.I.T. not be used in advertising or publicity pertaining to distribution of the software without specific, written prior permission.  M.I.T. makes no representations about the suitability of this software for any purpose.  It is provided as is without express or implied warranty.</w:t>
      </w:r>
    </w:p>
    <w:p w14:paraId="12EDDF53" w14:textId="77777777" w:rsidR="00425AAE" w:rsidRDefault="00425AAE">
      <w:r>
        <w:t>@end verbatim @copynext</w:t>
      </w:r>
    </w:p>
    <w:p w14:paraId="4A9D3F81" w14:textId="77777777" w:rsidR="00425AAE" w:rsidRDefault="00425AAE">
      <w:r>
        <w:t>@heading The Regents of the University of California</w:t>
      </w:r>
    </w:p>
    <w:p w14:paraId="0D9A153A" w14:textId="77777777" w:rsidR="00425AAE" w:rsidRDefault="00425AAE">
      <w:r>
        <w:t>The parts of the libroken, most of libtelnet, telnet, ftp, and popper.</w:t>
      </w:r>
    </w:p>
    <w:p w14:paraId="6B2D11FB" w14:textId="77777777" w:rsidR="00425AAE" w:rsidRDefault="00425AAE">
      <w:r>
        <w:t>@verbatim</w:t>
      </w:r>
    </w:p>
    <w:p w14:paraId="3B17C810" w14:textId="77777777" w:rsidR="00425AAE" w:rsidRDefault="00425AAE">
      <w:r>
        <w:t>Copyright (c) 1988, 1990, 1993      The Regents of the University of California.  All rights reserved.</w:t>
      </w:r>
    </w:p>
    <w:p w14:paraId="1A62EDA6" w14:textId="77777777" w:rsidR="00425AAE" w:rsidRDefault="00425AAE">
      <w:r>
        <w:t>Redistribution and use in source and binary forms, with or without modification, are permitted provided that the following conditions are met:</w:t>
      </w:r>
    </w:p>
    <w:p w14:paraId="6043B8FE" w14:textId="77777777" w:rsidR="00425AAE" w:rsidRDefault="00425AAE">
      <w:r>
        <w:t>1. Redistributions of source code must retain the above copyright    notice, this list of conditions and the following disclaimer.</w:t>
      </w:r>
    </w:p>
    <w:p w14:paraId="211CD140"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69944A15" w14:textId="77777777" w:rsidR="00425AAE" w:rsidRDefault="00425AAE">
      <w:r>
        <w:t>3. Neither the name of the University nor the names of its contributors    may be used to endorse or promote products derived from this software    without specific prior written permission.</w:t>
      </w:r>
    </w:p>
    <w:p w14:paraId="78EAEC8E" w14:textId="77777777" w:rsidR="00425AAE" w:rsidRDefault="00425AAE">
      <w:r>
        <w:t>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781F720" w14:textId="77777777" w:rsidR="00425AAE" w:rsidRDefault="00425AAE">
      <w:r>
        <w:t>@end verbatim @copynext</w:t>
      </w:r>
    </w:p>
    <w:p w14:paraId="7FF2640F" w14:textId="77777777" w:rsidR="00425AAE" w:rsidRDefault="00425AAE">
      <w:r>
        <w:t>@heading The Regents of the University of California.</w:t>
      </w:r>
    </w:p>
    <w:p w14:paraId="10F580B3" w14:textId="77777777" w:rsidR="00425AAE" w:rsidRDefault="00425AAE">
      <w:r>
        <w:t>libedit</w:t>
      </w:r>
    </w:p>
    <w:p w14:paraId="35570036" w14:textId="77777777" w:rsidR="00425AAE" w:rsidRDefault="00425AAE">
      <w:r>
        <w:t>@verbatim</w:t>
      </w:r>
    </w:p>
    <w:p w14:paraId="65AFDF66" w14:textId="77777777" w:rsidR="00425AAE" w:rsidRDefault="00425AAE">
      <w:r>
        <w:lastRenderedPageBreak/>
        <w:t>Copyright (c) 1992, 1993  The Regents of the University of California.  All rights reserved.</w:t>
      </w:r>
    </w:p>
    <w:p w14:paraId="271A2658" w14:textId="77777777" w:rsidR="00425AAE" w:rsidRDefault="00425AAE">
      <w:r>
        <w:t>This code is derived from software contributed to Berkeley by Christos Zoulas of Cornell University.</w:t>
      </w:r>
    </w:p>
    <w:p w14:paraId="313DD317"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2BD7DA05" w14:textId="77777777" w:rsidR="00425AAE" w:rsidRDefault="00425AAE">
      <w:r>
        <w:t>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2D3C24B" w14:textId="77777777" w:rsidR="00425AAE" w:rsidRDefault="00425AAE">
      <w:r>
        <w:t>@end verbatim @copynext</w:t>
      </w:r>
    </w:p>
    <w:p w14:paraId="60D16DDE" w14:textId="77777777" w:rsidR="00425AAE" w:rsidRDefault="00425AAE">
      <w:r>
        <w:t>@heading TomsFastMath / LibTomMath</w:t>
      </w:r>
    </w:p>
    <w:p w14:paraId="5D70C772" w14:textId="77777777" w:rsidR="00425AAE" w:rsidRDefault="00425AAE">
      <w:r>
        <w:t>Tom's fast math (bignum support) and LibTomMath</w:t>
      </w:r>
    </w:p>
    <w:p w14:paraId="4AA04C89" w14:textId="77777777" w:rsidR="00425AAE" w:rsidRDefault="00425AAE">
      <w:r>
        <w:t>@verbatim</w:t>
      </w:r>
    </w:p>
    <w:p w14:paraId="02A501BC" w14:textId="77777777" w:rsidR="00425AAE" w:rsidRDefault="00425AAE">
      <w:r>
        <w:t xml:space="preserve">LibTomMath is hereby released into the Public Domain.  </w:t>
      </w:r>
    </w:p>
    <w:p w14:paraId="0F40343C" w14:textId="77777777" w:rsidR="00425AAE" w:rsidRDefault="00425AAE">
      <w:r>
        <w:t xml:space="preserve">@end verbatim </w:t>
      </w:r>
    </w:p>
    <w:p w14:paraId="2D209859" w14:textId="77777777" w:rsidR="00425AAE" w:rsidRDefault="00425AAE">
      <w:r>
        <w:t>@copynext</w:t>
      </w:r>
    </w:p>
    <w:p w14:paraId="568161CD" w14:textId="77777777" w:rsidR="00425AAE" w:rsidRDefault="00425AAE">
      <w:r>
        <w:t>@heading Doug Rabson</w:t>
      </w:r>
    </w:p>
    <w:p w14:paraId="3C91DCA6" w14:textId="77777777" w:rsidR="00425AAE" w:rsidRDefault="00425AAE">
      <w:r>
        <w:t>GSS-API mechglue layer.</w:t>
      </w:r>
    </w:p>
    <w:p w14:paraId="42CAAAB7" w14:textId="77777777" w:rsidR="00425AAE" w:rsidRDefault="00425AAE">
      <w:r>
        <w:t>@verbatim</w:t>
      </w:r>
    </w:p>
    <w:p w14:paraId="74040339" w14:textId="77777777" w:rsidR="00425AAE" w:rsidRDefault="00425AAE">
      <w:r>
        <w:t>Copyright (c) 2005 Doug Rabson All rights reserved.</w:t>
      </w:r>
    </w:p>
    <w:p w14:paraId="58FC8C41"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6B9D7ED7" w14:textId="77777777" w:rsidR="00425AAE" w:rsidRDefault="00425AAE">
      <w:r>
        <w:t xml:space="preserve">THIS SOFTWARE IS PROVIDED BY THE AUTHOR AND CONTRIBUTORS ``AS IS'' AND ANY EXPRESS OR IMPLIED WARRANTIES, INCLUDING, BUT NOT LIMITED TO, THE IMPLIED WARRANTIES OF MERCHANTABILITY AND FITNESS FOR A </w:t>
      </w:r>
      <w:r>
        <w:lastRenderedPageBreak/>
        <w:t>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417E728" w14:textId="77777777" w:rsidR="00425AAE" w:rsidRPr="00924490" w:rsidRDefault="00425AAE">
      <w:pPr>
        <w:rPr>
          <w:lang w:val="de-DE"/>
        </w:rPr>
      </w:pPr>
      <w:r w:rsidRPr="00924490">
        <w:rPr>
          <w:lang w:val="de-DE"/>
        </w:rPr>
        <w:t>@end verbatim @copynext</w:t>
      </w:r>
    </w:p>
    <w:p w14:paraId="740BB67B" w14:textId="77777777" w:rsidR="00425AAE" w:rsidRPr="00924490" w:rsidRDefault="00425AAE">
      <w:pPr>
        <w:rPr>
          <w:lang w:val="de-DE"/>
        </w:rPr>
      </w:pPr>
      <w:r w:rsidRPr="00924490">
        <w:rPr>
          <w:lang w:val="de-DE"/>
        </w:rPr>
        <w:t>@heading PADL Software Pty Ltd</w:t>
      </w:r>
    </w:p>
    <w:p w14:paraId="00647B6F" w14:textId="77777777" w:rsidR="00425AAE" w:rsidRDefault="00425AAE">
      <w:r>
        <w:t>@table @asis @item GSS-API CFX, SPNEGO, naming extensions, API extensions. @item KCM credential cache. @item HDB LDAP backend. @end table</w:t>
      </w:r>
    </w:p>
    <w:p w14:paraId="29DFF06C" w14:textId="77777777" w:rsidR="00425AAE" w:rsidRDefault="00425AAE">
      <w:r>
        <w:t>@verbatim</w:t>
      </w:r>
    </w:p>
    <w:p w14:paraId="0F172153" w14:textId="77777777" w:rsidR="00425AAE" w:rsidRDefault="00425AAE">
      <w:r>
        <w:t>Copyright (c) 2003-2011, PADL Software Pty Ltd. All rights reserved.</w:t>
      </w:r>
    </w:p>
    <w:p w14:paraId="056636F6" w14:textId="77777777" w:rsidR="00425AAE" w:rsidRDefault="00425AAE">
      <w:r>
        <w:t>Redistribution and use in source and binary forms, with or without modification, are permitted provided that the following conditions are met:</w:t>
      </w:r>
    </w:p>
    <w:p w14:paraId="3D572B9F" w14:textId="77777777" w:rsidR="00425AAE" w:rsidRDefault="00425AAE">
      <w:r>
        <w:t>1. Redistributions of source code must retain the above copyright    notice, this list of conditions and the following disclaimer.</w:t>
      </w:r>
    </w:p>
    <w:p w14:paraId="54314BB3"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0232032C" w14:textId="77777777" w:rsidR="00425AAE" w:rsidRDefault="00425AAE">
      <w:r>
        <w:t>3. Neither the name of PADL Software nor the names of its contributors    may be used to endorse or promote products derived from this software    without specific prior written permission.</w:t>
      </w:r>
    </w:p>
    <w:p w14:paraId="53B06D19" w14:textId="77777777" w:rsidR="00425AAE" w:rsidRDefault="00425AAE">
      <w:r>
        <w:t>THIS SOFTWARE IS PROVIDED BY PADL SOFTWARE AND CONTRIBUTORS ``AS IS'' AND ANY EXPRESS OR IMPLIED WARRANTIES, INCLUDING, BUT NOT LIMITED TO, THE IMPLIED WARRANTIES OF MERCHANTABILITY AND FITNESS FOR A PARTICULAR PURPOSE ARE DISCLAIMED.  IN NO EVENT SHALL PADL SOFTWARE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256482E" w14:textId="77777777" w:rsidR="00425AAE" w:rsidRPr="00924490" w:rsidRDefault="00425AAE">
      <w:pPr>
        <w:rPr>
          <w:lang w:val="de-DE"/>
        </w:rPr>
      </w:pPr>
      <w:r w:rsidRPr="00924490">
        <w:rPr>
          <w:lang w:val="de-DE"/>
        </w:rPr>
        <w:t>@end verbatim @copynext</w:t>
      </w:r>
    </w:p>
    <w:p w14:paraId="331BCD00" w14:textId="77777777" w:rsidR="00425AAE" w:rsidRPr="00924490" w:rsidRDefault="00425AAE">
      <w:pPr>
        <w:rPr>
          <w:lang w:val="de-DE"/>
        </w:rPr>
      </w:pPr>
      <w:r w:rsidRPr="00924490">
        <w:rPr>
          <w:lang w:val="de-DE"/>
        </w:rPr>
        <w:t>@heading Marko Kreen</w:t>
      </w:r>
    </w:p>
    <w:p w14:paraId="4C944CFF" w14:textId="77777777" w:rsidR="00425AAE" w:rsidRDefault="00425AAE">
      <w:r>
        <w:t>Fortuna in libhcrypto</w:t>
      </w:r>
    </w:p>
    <w:p w14:paraId="705A9DDD" w14:textId="77777777" w:rsidR="00425AAE" w:rsidRDefault="00425AAE">
      <w:r>
        <w:t>@verbatim</w:t>
      </w:r>
    </w:p>
    <w:p w14:paraId="5F670F36" w14:textId="77777777" w:rsidR="00425AAE" w:rsidRDefault="00425AAE">
      <w:r>
        <w:t>Copyright (c) 2005 Marko Kreen All rights reserved.</w:t>
      </w:r>
    </w:p>
    <w:p w14:paraId="0FBF6210" w14:textId="77777777" w:rsidR="00425AAE" w:rsidRDefault="00425AAE">
      <w:r>
        <w:t xml:space="preserve">Redistribution and use in source and binary forms, with or without modification, are permitted provided that the following conditions are met: 1. Redistributions of source </w:t>
      </w:r>
      <w:r>
        <w:lastRenderedPageBreak/>
        <w:t>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3C21B251" w14:textId="77777777" w:rsidR="00425AAE" w:rsidRDefault="00425AAE">
      <w:r>
        <w:t>THIS SOFTWARE IS PROVIDED BY THE AUTHOR AND CONTRIBUTORS ``AS IS'' AND ANY EXPRESS OR IMPLIED WARRANTIES, INCLUDING, BUT NOT LIMITED TO, THE IMPLIED WARRANTIES OF MERCHANTABILITY AND FITNESS FOR A PARTICULAR PURPOSE ARE DISCLAIMED.</w:t>
      </w:r>
      <w:r>
        <w:tab/>
        <w:t>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3C2913C" w14:textId="77777777" w:rsidR="00425AAE" w:rsidRDefault="00425AAE">
      <w:r>
        <w:t>@end verbatim @copynext</w:t>
      </w:r>
    </w:p>
    <w:p w14:paraId="0A4A9366" w14:textId="77777777" w:rsidR="00425AAE" w:rsidRDefault="00425AAE">
      <w:r>
        <w:t>@heading NTT (Nippon Telegraph and Telephone Corporation)</w:t>
      </w:r>
    </w:p>
    <w:p w14:paraId="6A057968" w14:textId="77777777" w:rsidR="00425AAE" w:rsidRDefault="00425AAE">
      <w:r>
        <w:t>Camellia in libhcrypto</w:t>
      </w:r>
    </w:p>
    <w:p w14:paraId="6F0F8450" w14:textId="77777777" w:rsidR="00425AAE" w:rsidRDefault="00425AAE">
      <w:r>
        <w:t>@verbatim</w:t>
      </w:r>
    </w:p>
    <w:p w14:paraId="4153E2BB" w14:textId="77777777" w:rsidR="00425AAE" w:rsidRDefault="00425AAE">
      <w:r>
        <w:t>Copyright (c) 2006,2007 NTT (Nippon Telegraph and Telephone Corporation) . All rights reserved.</w:t>
      </w:r>
    </w:p>
    <w:p w14:paraId="4A2DE88A"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as   the first lines of this file unmodified. 2. Redistributions in binary form must reproduce the above copyright   notice, this list of conditions and the following disclaimer in the   documentation and/or other materials provided with the distribution.</w:t>
      </w:r>
    </w:p>
    <w:p w14:paraId="5E3ED058" w14:textId="77777777" w:rsidR="00425AAE" w:rsidRDefault="00425AAE">
      <w:r>
        <w:t>THIS SOFTWARE IS PROVIDED BY NTT ``AS IS'' AND ANY EXPRESS OR IMPLIED WARRANTIES, INCLUDING, BUT NOT LIMITED TO, THE IMPLIED WARRANTIES OF MERCHANTABILITY AND FITNESS FOR A PARTICULAR PURPOSE ARE DISCLAIMED. IN NO EVENT SHALL NTT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ACBB47C" w14:textId="77777777" w:rsidR="00425AAE" w:rsidRDefault="00425AAE">
      <w:r>
        <w:t>@end verbatim @copynext</w:t>
      </w:r>
    </w:p>
    <w:p w14:paraId="63D7BDD4" w14:textId="77777777" w:rsidR="00425AAE" w:rsidRDefault="00425AAE">
      <w:r>
        <w:t>@heading The NetBSD Foundation, Inc.</w:t>
      </w:r>
    </w:p>
    <w:p w14:paraId="669A647A" w14:textId="77777777" w:rsidR="00425AAE" w:rsidRDefault="00425AAE">
      <w:r>
        <w:t>vis.c in libroken</w:t>
      </w:r>
    </w:p>
    <w:p w14:paraId="4C0D7CD4" w14:textId="77777777" w:rsidR="00425AAE" w:rsidRDefault="00425AAE">
      <w:r>
        <w:t>@verbatim</w:t>
      </w:r>
    </w:p>
    <w:p w14:paraId="3C7AA90F" w14:textId="77777777" w:rsidR="00425AAE" w:rsidRDefault="00425AAE">
      <w:r>
        <w:t>Copyright (c) 1999, 2005 The NetBSD Foundation, Inc. All rights reserved.</w:t>
      </w:r>
    </w:p>
    <w:p w14:paraId="48B46856" w14:textId="77777777" w:rsidR="00425AAE" w:rsidRDefault="00425AAE">
      <w:r>
        <w:lastRenderedPageBreak/>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4C137472" w14:textId="77777777" w:rsidR="00425AAE" w:rsidRDefault="00425AAE">
      <w:r>
        <w:t>THIS SOFTWARE IS PROVIDED BY THE NETBSD FOUNDATION, INC. AND CONTRIBUTORS ``AS IS'' AND ANY EXPRESS OR IMPLIED WARRANTIES, INCLUDING, BUT NOT LIMITED TO, THE IMPLIED WARRANTIES OF MERCHANTABILITY AND FITNESS FOR A PARTICULAR PURPOSE ARE DISCLAIMED.  IN NO EVENT SHALL THE FOUNDATION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1672503" w14:textId="77777777" w:rsidR="00425AAE" w:rsidRDefault="00425AAE">
      <w:r>
        <w:t>@end verbatim @copynext</w:t>
      </w:r>
    </w:p>
    <w:p w14:paraId="0D03B7A3" w14:textId="77777777" w:rsidR="00425AAE" w:rsidRDefault="00425AAE">
      <w:r>
        <w:t>@heading Vincent Rijmen, Antoon Bosselaers, Paulo Barreto</w:t>
      </w:r>
    </w:p>
    <w:p w14:paraId="62A8AFFF" w14:textId="77777777" w:rsidR="00425AAE" w:rsidRDefault="00425AAE">
      <w:r>
        <w:t>AES in libhcrypto</w:t>
      </w:r>
    </w:p>
    <w:p w14:paraId="7C74A3EC" w14:textId="77777777" w:rsidR="00425AAE" w:rsidRDefault="00425AAE">
      <w:r>
        <w:t>@verbatim</w:t>
      </w:r>
    </w:p>
    <w:p w14:paraId="21C19038" w14:textId="77777777" w:rsidR="00425AAE" w:rsidRDefault="00425AAE">
      <w:r>
        <w:t>rijndael-alg-fst.c</w:t>
      </w:r>
    </w:p>
    <w:p w14:paraId="19C67502" w14:textId="77777777" w:rsidR="00425AAE" w:rsidRDefault="00425AAE">
      <w:r>
        <w:t>@version 3.0 (December 2000)</w:t>
      </w:r>
    </w:p>
    <w:p w14:paraId="6D839E32" w14:textId="77777777" w:rsidR="00425AAE" w:rsidRDefault="00425AAE">
      <w:r>
        <w:t>Optimised ANSI C code for the Rijndael cipher (now AES)</w:t>
      </w:r>
    </w:p>
    <w:p w14:paraId="6D58E783" w14:textId="77777777" w:rsidR="00425AAE" w:rsidRDefault="00425AAE">
      <w:r>
        <w:t>@author Vincent Rijmen &lt;vincent.rijmen@esat.kuleuven.ac.be&gt; @author Antoon Bosselaers &lt;antoon.bosselaers@esat.kuleuven.ac.be&gt; @author Paulo Barreto &lt;paulo.barreto@terra.com.br&gt;</w:t>
      </w:r>
    </w:p>
    <w:p w14:paraId="06B67678" w14:textId="77777777" w:rsidR="00425AAE" w:rsidRDefault="00425AAE">
      <w:r>
        <w:t>This code is hereby placed in the public domain.</w:t>
      </w:r>
    </w:p>
    <w:p w14:paraId="20EB8009" w14:textId="77777777" w:rsidR="00425AAE" w:rsidRDefault="00425AAE">
      <w:r>
        <w:t>THIS SOFTWARE IS PROVIDED BY THE AUTHORS ''AS IS'' AND ANY EXPRESS OR IMPLIED WARRANTIES, INCLUDING, BUT NOT LIMITED TO, THE IMPLIED WARRANTIES OF MERCHANTABILITY AND FITNESS FOR A PARTICULAR PURPOSE ARE DISCLAIMED.  IN NO EVENT SHALL THE AUTHORS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59B93B8" w14:textId="77777777" w:rsidR="00425AAE" w:rsidRDefault="00425AAE">
      <w:r>
        <w:t>@end verbatim @copynext</w:t>
      </w:r>
    </w:p>
    <w:p w14:paraId="3C7EA108" w14:textId="77777777" w:rsidR="00425AAE" w:rsidRDefault="00425AAE">
      <w:r>
        <w:t>@heading Apple, Inc</w:t>
      </w:r>
    </w:p>
    <w:p w14:paraId="60F489AB" w14:textId="77777777" w:rsidR="00425AAE" w:rsidRDefault="00425AAE">
      <w:r>
        <w:lastRenderedPageBreak/>
        <w:t>kdc/announce.c</w:t>
      </w:r>
    </w:p>
    <w:p w14:paraId="20525631" w14:textId="77777777" w:rsidR="00425AAE" w:rsidRDefault="00425AAE">
      <w:r>
        <w:t>@verbatim</w:t>
      </w:r>
    </w:p>
    <w:p w14:paraId="11C14CF3" w14:textId="77777777" w:rsidR="00425AAE" w:rsidRDefault="00425AAE">
      <w:r>
        <w:t>Copyright (c) 2008 Apple Inc.  All Rights Reserved.</w:t>
      </w:r>
    </w:p>
    <w:p w14:paraId="3FB1D421" w14:textId="77777777" w:rsidR="00425AAE" w:rsidRDefault="00425AAE">
      <w:r>
        <w:t>Export of this software from the United States of America may require a specific license from the United States Government.  It is the responsibility of any person or organization contemplating export to obtain such a license before exporting.</w:t>
      </w:r>
    </w:p>
    <w:p w14:paraId="2423C544" w14:textId="77777777" w:rsidR="00425AAE" w:rsidRDefault="00425AAE">
      <w:r>
        <w:t>WITHIN THAT CONSTRAINT,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Apple Inc. not be used in advertising or publicity pertaining to distribution of the software without specific, written prior permission.  Apple Inc. makes no representations about the suitability of this software for any purpose.  It is provided as is without express or implied warranty.</w:t>
      </w:r>
    </w:p>
    <w:p w14:paraId="0B537BED" w14:textId="77777777" w:rsidR="00425AAE" w:rsidRDefault="00425AAE">
      <w:r>
        <w:t>THIS SOFTWARE IS PROVIDED ``AS IS'' AND WITHOUT ANY EXPRESS OR IMPLIED WARRANTIES, INCLUDING, WITHOUT LIMITATION, THE IMPLIED WARRANTIES OF MERCHANTIBILITY AND FITNESS FOR A PARTICULAR PURPOSE.</w:t>
      </w:r>
    </w:p>
    <w:p w14:paraId="1CC5EBBF" w14:textId="77777777" w:rsidR="00425AAE" w:rsidRDefault="00425AAE">
      <w:r>
        <w:t>@end verbatim</w:t>
      </w:r>
    </w:p>
    <w:p w14:paraId="6FF1BE26" w14:textId="77777777" w:rsidR="00425AAE" w:rsidRDefault="00425AAE">
      <w:r>
        <w:t>@copynext</w:t>
      </w:r>
    </w:p>
    <w:p w14:paraId="2818A7C0" w14:textId="77777777" w:rsidR="00425AAE" w:rsidRDefault="00425AAE">
      <w:r>
        <w:t>@heading Richard Outerbridge</w:t>
      </w:r>
    </w:p>
    <w:p w14:paraId="54E8329C" w14:textId="77777777" w:rsidR="00425AAE" w:rsidRDefault="00425AAE">
      <w:r>
        <w:t>DES core in libhcrypto</w:t>
      </w:r>
    </w:p>
    <w:p w14:paraId="6AEA7DE9" w14:textId="77777777" w:rsidR="00425AAE" w:rsidRDefault="00425AAE">
      <w:r>
        <w:t>@verbatim</w:t>
      </w:r>
    </w:p>
    <w:p w14:paraId="40ED3B6C" w14:textId="77777777" w:rsidR="00425AAE" w:rsidRDefault="00425AAE">
      <w:r>
        <w:t xml:space="preserve">D3DES (V5.09) - </w:t>
      </w:r>
    </w:p>
    <w:p w14:paraId="680D67BD" w14:textId="77777777" w:rsidR="00425AAE" w:rsidRDefault="00425AAE">
      <w:r>
        <w:t>A portable, public domain, version of the Data Encryption Standard.</w:t>
      </w:r>
    </w:p>
    <w:p w14:paraId="65519EC4" w14:textId="77777777" w:rsidR="00425AAE" w:rsidRDefault="00425AAE">
      <w:r>
        <w:t xml:space="preserve">Written with Symantec's THINK (Lightspeed) C by Richard Outerbridge. Thanks to: Dan Hoey for his excellent Initial and Inverse permutation code;  Jim Gillogly &amp; Phil Karn for the DES key schedule code; Dennis Ferguson, Eric Young and Dana How for comparing notes; and Ray Lau, for humouring me on. </w:t>
      </w:r>
    </w:p>
    <w:p w14:paraId="0744AEA2" w14:textId="77777777" w:rsidR="00425AAE" w:rsidRDefault="00425AAE">
      <w:r>
        <w:t>Copyright (c) 1988,1989,1990,1991,1992 by Richard Outerbridge. (GEnie : OUTER; CIS : [71755,204]) Graven Imagery, 1992.</w:t>
      </w:r>
    </w:p>
    <w:p w14:paraId="70EC1FC4" w14:textId="77777777" w:rsidR="00425AAE" w:rsidRDefault="00425AAE">
      <w:r>
        <w:t xml:space="preserve"> @end verbatim</w:t>
      </w:r>
    </w:p>
    <w:p w14:paraId="2D8B94C5" w14:textId="77777777" w:rsidR="00425AAE" w:rsidRDefault="00425AAE">
      <w:r>
        <w:t>@copynext</w:t>
      </w:r>
    </w:p>
    <w:p w14:paraId="5ED71910" w14:textId="77777777" w:rsidR="00425AAE" w:rsidRDefault="00425AAE">
      <w:r>
        <w:t>@heading Secure Endpoints Inc</w:t>
      </w:r>
    </w:p>
    <w:p w14:paraId="7CE9704C" w14:textId="77777777" w:rsidR="00425AAE" w:rsidRDefault="00425AAE">
      <w:r>
        <w:t>Windows support</w:t>
      </w:r>
    </w:p>
    <w:p w14:paraId="22860C9F" w14:textId="77777777" w:rsidR="00425AAE" w:rsidRDefault="00425AAE">
      <w:r>
        <w:t>@verbatim</w:t>
      </w:r>
    </w:p>
    <w:p w14:paraId="0B9EF0BA" w14:textId="77777777" w:rsidR="00425AAE" w:rsidRDefault="00425AAE">
      <w:r>
        <w:t>Copyright (c) 2009, Secure Endpoints Inc. All rights reserved.</w:t>
      </w:r>
    </w:p>
    <w:p w14:paraId="6B85D58D" w14:textId="77777777" w:rsidR="00425AAE" w:rsidRDefault="00425AAE">
      <w:r>
        <w:t>Redistribution and use in source and binary forms, with or without modification, are permitted provided that the following conditions are met:</w:t>
      </w:r>
    </w:p>
    <w:p w14:paraId="085E7517" w14:textId="77777777" w:rsidR="00425AAE" w:rsidRDefault="00425AAE">
      <w:r>
        <w:t>- Redistributions of source code must retain the above copyright   notice, this list of conditions and the following disclaimer.</w:t>
      </w:r>
    </w:p>
    <w:p w14:paraId="2ABEB85E" w14:textId="77777777" w:rsidR="00425AAE" w:rsidRDefault="00425AAE">
      <w:r>
        <w:lastRenderedPageBreak/>
        <w:t>- Redistributions in binary form must reproduce the above copyright   notice, this list of conditions and the following disclaimer in   the documentation and/or other materials provided with the   distribution.</w:t>
      </w:r>
    </w:p>
    <w:p w14:paraId="71B3ACC9"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4F89588" w14:textId="77777777" w:rsidR="00425AAE" w:rsidRDefault="00425AAE">
      <w:r>
        <w:t>@end verbatim</w:t>
      </w:r>
    </w:p>
    <w:p w14:paraId="1F8D3549" w14:textId="77777777" w:rsidR="00425AAE" w:rsidRDefault="00425AAE">
      <w:r>
        <w:t>@copynext</w:t>
      </w:r>
    </w:p>
    <w:p w14:paraId="0741F1D0" w14:textId="77777777" w:rsidR="00425AAE" w:rsidRDefault="00425AAE">
      <w:r>
        <w:t>@heading Novell, Inc</w:t>
      </w:r>
    </w:p>
    <w:p w14:paraId="07E66633" w14:textId="77777777" w:rsidR="00425AAE" w:rsidRDefault="00425AAE">
      <w:r>
        <w:t>lib/hcrypto/test_dh.c</w:t>
      </w:r>
    </w:p>
    <w:p w14:paraId="2CEB5765" w14:textId="77777777" w:rsidR="00425AAE" w:rsidRDefault="00425AAE">
      <w:r>
        <w:t>@verbatim</w:t>
      </w:r>
    </w:p>
    <w:p w14:paraId="5B847F41" w14:textId="77777777" w:rsidR="00425AAE" w:rsidRDefault="00425AAE">
      <w:r>
        <w:t>Copyright (c) 2007, Novell, Inc. Author: Matthias Koenig &lt;mkoenig@suse.de&gt;</w:t>
      </w:r>
    </w:p>
    <w:p w14:paraId="0512B7FC" w14:textId="77777777" w:rsidR="00425AAE" w:rsidRDefault="00425AAE">
      <w:r>
        <w:t>All rights reserved.</w:t>
      </w:r>
    </w:p>
    <w:p w14:paraId="3A28EA15" w14:textId="77777777" w:rsidR="00425AAE" w:rsidRDefault="00425AAE">
      <w:r>
        <w:t>Redistribution and use in source and binary forms, with or without modification, are permitted provided that the following conditions are met:</w:t>
      </w:r>
    </w:p>
    <w:p w14:paraId="4EA8EF8F" w14:textId="77777777" w:rsidR="00425AAE" w:rsidRDefault="00425AAE">
      <w:r>
        <w:t>* Redistributions of source code must retain the above copyright notice, this   list of conditions and the following disclaimer.</w:t>
      </w:r>
    </w:p>
    <w:p w14:paraId="41FB292D" w14:textId="77777777" w:rsidR="00425AAE" w:rsidRDefault="00425AAE">
      <w:r>
        <w:t>* Redistributions in binary form must reproduce the above copyright notice,   this list of conditions and the following disclaimer in the documentation   and/or other materials provided with the distribution.</w:t>
      </w:r>
    </w:p>
    <w:p w14:paraId="5B677039" w14:textId="77777777" w:rsidR="00425AAE" w:rsidRDefault="00425AAE">
      <w:r>
        <w:t>* Neither the name of the Novell nor the names of its contributors may be used   to endorse or promote products derived from this software without specific   prior written permission.</w:t>
      </w:r>
    </w:p>
    <w:p w14:paraId="2A49227C" w14:textId="77777777" w:rsidR="00425AAE" w:rsidRDefault="00425AAE">
      <w:r>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w:t>
      </w:r>
      <w:r>
        <w:lastRenderedPageBreak/>
        <w:t>THE USE OF THIS SOFTWARE, EVEN IF ADVISED OF THE POSSIBILITY OF SUCH DAMAGE.</w:t>
      </w:r>
    </w:p>
    <w:p w14:paraId="52BCB87A" w14:textId="77777777" w:rsidR="00425AAE" w:rsidRDefault="00425AAE">
      <w:r>
        <w:t xml:space="preserve"> @end verbatim</w:t>
      </w:r>
    </w:p>
    <w:p w14:paraId="2CFDFA76" w14:textId="77777777" w:rsidR="00425AAE" w:rsidRDefault="00425AAE">
      <w:r>
        <w:t>@copyrightend [END FILE=heimdal-1.6~rc2+dfsg/doc/copyright.texi]</w:t>
      </w:r>
    </w:p>
    <w:p w14:paraId="267E480D" w14:textId="77777777" w:rsidR="00425AAE" w:rsidRDefault="00425AAE" w:rsidP="000727EF">
      <w:pPr>
        <w:pStyle w:val="Heading3"/>
      </w:pPr>
      <w:r>
        <w:t>heimdal-1.6~rc2+dfsg/lib/hcrypto/libtommath/LICENSE:</w:t>
      </w:r>
    </w:p>
    <w:p w14:paraId="559EE3A0" w14:textId="77777777" w:rsidR="00425AAE" w:rsidRDefault="00425AAE">
      <w:r>
        <w:t xml:space="preserve">[BEGIN FILE=heimdal-1.6~rc2+dfsg/lib/hcrypto/libtommath/LICENSE] LibTomMath is hereby released into the Public Domain.  </w:t>
      </w:r>
    </w:p>
    <w:p w14:paraId="4B8F6736" w14:textId="77777777" w:rsidR="00425AAE" w:rsidRDefault="00425AAE">
      <w:r>
        <w:t>-- Tom St Denis</w:t>
      </w:r>
    </w:p>
    <w:p w14:paraId="577766A5" w14:textId="77777777" w:rsidR="00425AAE" w:rsidRDefault="00425AAE">
      <w:r>
        <w:t>[END FILE=heimdal-1.6~rc2+dfsg/lib/hcrypto/libtommath/LICENSE]</w:t>
      </w:r>
    </w:p>
    <w:p w14:paraId="1AA9B497" w14:textId="77777777" w:rsidR="00425AAE" w:rsidRDefault="00425AAE" w:rsidP="000727EF">
      <w:pPr>
        <w:pStyle w:val="Heading3"/>
      </w:pPr>
      <w:r>
        <w:t>heimdal-1.6~rc2+dfsg/lib/libedit/COPYING:</w:t>
      </w:r>
    </w:p>
    <w:p w14:paraId="7B81C6DD" w14:textId="77777777" w:rsidR="00425AAE" w:rsidRDefault="00425AAE">
      <w:r>
        <w:t>[BEGIN FILE=heimdal-1.6~rc2+dfsg/lib/libedit/COPYING] Copyright (c) 1992, 1993  The Regents of the University of California.  All rights reserved.</w:t>
      </w:r>
    </w:p>
    <w:p w14:paraId="3CB70D76" w14:textId="77777777" w:rsidR="00425AAE" w:rsidRDefault="00425AAE">
      <w:r>
        <w:t>This code is derived from software contributed to Berkeley by Christos Zoulas of Cornell University.</w:t>
      </w:r>
    </w:p>
    <w:p w14:paraId="558C4766"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019C049A" w14:textId="77777777" w:rsidR="00425AAE" w:rsidRDefault="00425AAE">
      <w:r>
        <w:t>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96934AD" w14:textId="77777777" w:rsidR="00425AAE" w:rsidRDefault="00425AAE">
      <w:r>
        <w:t>[END FILE=heimdal-1.6~rc2+dfsg/lib/libedit/COPYING]</w:t>
      </w:r>
    </w:p>
    <w:p w14:paraId="3416BB8C" w14:textId="77777777" w:rsidR="00425AAE" w:rsidRDefault="00425AAE" w:rsidP="000727EF">
      <w:pPr>
        <w:pStyle w:val="Heading3"/>
      </w:pPr>
      <w:r>
        <w:t>heimdal-1.6~rc2+dfsg/LICENSE:</w:t>
      </w:r>
    </w:p>
    <w:p w14:paraId="6725C1F9" w14:textId="77777777" w:rsidR="00425AAE" w:rsidRDefault="00425AAE">
      <w:r>
        <w:t xml:space="preserve">[BEGIN FILE=heimdal-1.6~rc2+dfsg/LICENSE] Copyright (c) 1995 - 2011 Kungliga Tekniska HÃ¶gskolan (Royal Institute of Technology, Stockholm, Sweden).  All rights reserved. </w:t>
      </w:r>
    </w:p>
    <w:p w14:paraId="2E8F5EAD" w14:textId="77777777" w:rsidR="00425AAE" w:rsidRDefault="00425AAE">
      <w:r>
        <w:t xml:space="preserve">Redistribution and use in source and binary forms, with or without  modification, are permitted provided that the following conditions  are met: </w:t>
      </w:r>
    </w:p>
    <w:p w14:paraId="4D2FD7EE" w14:textId="77777777" w:rsidR="00425AAE" w:rsidRDefault="00425AAE">
      <w:r>
        <w:lastRenderedPageBreak/>
        <w:t xml:space="preserve">1. Redistributions of source code must retain the above copyright     notice, this list of conditions and the following disclaimer. </w:t>
      </w:r>
    </w:p>
    <w:p w14:paraId="3F7BB16F" w14:textId="77777777" w:rsidR="00425AAE" w:rsidRDefault="00425AAE">
      <w:r>
        <w:t xml:space="preserve">2. Redistributions in binary form must reproduce the above copyright     notice, this list of conditions and the following disclaimer in the     documentation and/or other materials provided with the distribution. </w:t>
      </w:r>
    </w:p>
    <w:p w14:paraId="0752BF5A" w14:textId="77777777" w:rsidR="00425AAE" w:rsidRDefault="00425AAE">
      <w:r>
        <w:t xml:space="preserve">3. Neither the name of the Institute nor the names of its contributors     may be used to endorse or promote products derived from this software     without specific prior written permission. </w:t>
      </w:r>
    </w:p>
    <w:p w14:paraId="0C8392E0" w14:textId="77777777" w:rsidR="00425AAE" w:rsidRDefault="00425AAE">
      <w:r>
        <w:t xml:space="preserve">THIS SOFTWARE IS 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2EA6512D" w14:textId="77777777" w:rsidR="00425AAE" w:rsidRDefault="00425AAE">
      <w:r>
        <w:t xml:space="preserve"> Please see info documentation for the complete list of licenses. [END FILE=heimdal-1.6~rc2+dfsg/LICENSE]</w:t>
      </w:r>
    </w:p>
    <w:p w14:paraId="3D84EEDC" w14:textId="77777777" w:rsidR="00425AAE" w:rsidRDefault="00425AAE" w:rsidP="000727EF">
      <w:pPr>
        <w:pStyle w:val="Heading3"/>
      </w:pPr>
      <w:r>
        <w:t>heimdal-1.6~rc2+dfsg/packages/windows/installer/lang/license-en-us.rtf:</w:t>
      </w:r>
    </w:p>
    <w:p w14:paraId="2FCC3AA6" w14:textId="77777777" w:rsidR="00425AAE" w:rsidRDefault="00425AAE">
      <w:r>
        <w:t xml:space="preserve">[BEGIN FILE=heimdal-1.6~rc2+dfsg/packages/windows/installer/lang/license-en-us.rtf] {\rtf1\ansi\ansicpg1252\deff0\deflang1033{\fonttbl{\f0\fnil\fcharset0 Calibri;}} {\*\generator Msftedit 5.41.21.2509;}\viewkind4\uc1\pard\sa200\sl276\slmult1\qc\lang9\ul\b\f0\fs22 License Agreement\par \pard\sa200\sl276\slmult1\ulnone\b0 Copyright (c) 1995 - 2009 Kungliga Tekniska h\'f6gskolan\par (Royal Institute of Technology, Stockholm, Sweden). \par All rights reserved. \par \par Redistribution and use in source and binary forms, with or without modification, are permitted provided that the following conditions are met: \par \pard{\pntext\f0 1.\tab}{\*\pn\pnlvlbody\pnf0\pnindent0\pnstart1\pndec{\pntxta.}} \fi-360\li720\sa200\sl276\slmult1 Redistributions of source code must retain the above copyright notice, this list of conditions and the following disclaimer.\par {\pntext\f0 2.\tab}Redistributions in binary form must reproduce the above copyright notice, this list of conditions and the following disclaimer in the documentation and/or other materials provided with the distribution.\par {\pntext\f0 3.\tab}Neither the name of the Institute nor the names of its contributors may be used to endorse or promote products derived from this software without specific prior written permission.\par \pard\sa200\sl276\slmult1 THIS SOFTWARE IS 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w:t>
      </w:r>
      <w:r>
        <w:lastRenderedPageBreak/>
        <w:t>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\par \par } [END FILE=heimdal-1.6~rc2+dfsg/packages/windows/installer/lang/license-en-us.rtf]</w:t>
      </w:r>
    </w:p>
    <w:p w14:paraId="48F2CC25" w14:textId="77777777" w:rsidR="00425AAE" w:rsidRDefault="00425AAE" w:rsidP="000727EF">
      <w:pPr>
        <w:pStyle w:val="Heading2"/>
      </w:pPr>
      <w:r>
        <w:t xml:space="preserve"> </w:t>
      </w:r>
      <w:bookmarkStart w:id="201" w:name="_Toc399938019"/>
      <w:r>
        <w:t>hlinux-archive-keyring (version 2.0.3):</w:t>
      </w:r>
      <w:bookmarkEnd w:id="201"/>
    </w:p>
    <w:p w14:paraId="258E791D" w14:textId="77777777" w:rsidR="00425AAE" w:rsidRDefault="00425AAE" w:rsidP="000727EF">
      <w:pPr>
        <w:pStyle w:val="Heading3"/>
      </w:pPr>
      <w:r>
        <w:t>hlinux-archive-keyring-2.0.3/debian/copyright:</w:t>
      </w:r>
    </w:p>
    <w:p w14:paraId="65C926EC" w14:textId="77777777" w:rsidR="00425AAE" w:rsidRDefault="00425AAE">
      <w:r>
        <w:t>[BEGIN FILE=hlinux-archive-keyring-2.0.3/debian/copyright] This package was downloaded from http://buildd.emdebian.org/svn/browser/current/host/trunk/emdebian-tools/trunk/</w:t>
      </w:r>
    </w:p>
    <w:p w14:paraId="70E72052" w14:textId="77777777" w:rsidR="00425AAE" w:rsidRDefault="00425AAE">
      <w:r>
        <w:t>Files: debian/* Licence: GPL-3+ Copyright: 2006-2007 Neil Williams &lt;codehelp@debian.org&gt;</w:t>
      </w:r>
    </w:p>
    <w:p w14:paraId="6DCFDBE7" w14:textId="77777777" w:rsidR="00425AAE" w:rsidRDefault="00425AAE">
      <w:r>
        <w:t>Files: * Licence: GPL-3+ Copyright:   Copyright 2006-2008 Neil Williams &lt;codehelp@debian.org&gt;              Copyright 2008 Hands.com Ltd &lt;phil@hands.com&gt;              Copyright 2006-2007 Wookey &lt;wookey@debian.org&gt;              Copyright 1998-2006 Craig Small &lt;csmall@debian.org&gt;              Copyright 1999-2003 Julian Gilbey &lt;jdg@debian.org&gt;              Copyright 2002,2003 Colin Walters &lt;walters@debian.org&gt;              Copyright 2001-2006 Junichi Uekawa &lt;dancer@netfort.gr.jp&gt;              Copyright 2001-2005 Anthony Towns &lt;ajt@debian.org&gt;</w:t>
      </w:r>
    </w:p>
    <w:p w14:paraId="5A341F55" w14:textId="77777777" w:rsidR="00425AAE" w:rsidRDefault="00425AAE">
      <w:r>
        <w:t>License:</w:t>
      </w:r>
    </w:p>
    <w:p w14:paraId="1CA2E7CF" w14:textId="77777777" w:rsidR="00425AAE" w:rsidRDefault="00425AAE">
      <w:r>
        <w:t xml:space="preserve">    This package is free software; you can redistribute it and/or modify     it under the terms of the GNU General Public License as published by     the Free Software Foundation; either version 3 of the License, or     (at your option) any later version.</w:t>
      </w:r>
    </w:p>
    <w:p w14:paraId="30A3A134"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106C19CA" w14:textId="77777777" w:rsidR="00425AAE" w:rsidRDefault="00425AAE">
      <w:r>
        <w:t xml:space="preserve">    You should have received a copy of the GNU General Public License     along with this program.  If not, see &lt;http://www.gnu.org/licenses/&gt;.</w:t>
      </w:r>
    </w:p>
    <w:p w14:paraId="1E262251" w14:textId="77777777" w:rsidR="00425AAE" w:rsidRDefault="00425AAE">
      <w:r>
        <w:t>On Debian systems, the complete text of the GNU General Public License can be found in `/usr/share/common-licenses/GPL-3'. [END FILE=hlinux-archive-keyring-2.0.3/debian/copyright]</w:t>
      </w:r>
    </w:p>
    <w:p w14:paraId="37FF3F4A" w14:textId="77777777" w:rsidR="00425AAE" w:rsidRDefault="00425AAE" w:rsidP="000727EF">
      <w:pPr>
        <w:pStyle w:val="Heading2fegan"/>
      </w:pPr>
      <w:bookmarkStart w:id="202" w:name="_Toc399938020"/>
      <w:r>
        <w:t>horizon-b7e8660af628be2c3718d9212c50c05869bf136b</w:t>
      </w:r>
      <w:bookmarkEnd w:id="202"/>
    </w:p>
    <w:p w14:paraId="562BC6C2" w14:textId="77777777" w:rsidR="00425AAE" w:rsidRDefault="00425AAE" w:rsidP="00053D4A">
      <w:r>
        <w:tab/>
        <w:t>Apache 2</w:t>
      </w:r>
      <w:r>
        <w:tab/>
        <w:t>http://www.apache.org/licenses/LICENSE-2.0</w:t>
      </w:r>
    </w:p>
    <w:p w14:paraId="6874E840" w14:textId="77777777" w:rsidR="00425AAE" w:rsidRDefault="00425AAE" w:rsidP="000727EF">
      <w:pPr>
        <w:pStyle w:val="Heading2"/>
      </w:pPr>
      <w:r>
        <w:lastRenderedPageBreak/>
        <w:t xml:space="preserve"> </w:t>
      </w:r>
      <w:bookmarkStart w:id="203" w:name="_Toc399938021"/>
      <w:r>
        <w:t>hostname (version 3.15):</w:t>
      </w:r>
      <w:bookmarkEnd w:id="203"/>
    </w:p>
    <w:p w14:paraId="67FECF0A" w14:textId="77777777" w:rsidR="00425AAE" w:rsidRDefault="00425AAE" w:rsidP="000727EF">
      <w:pPr>
        <w:pStyle w:val="Heading3"/>
      </w:pPr>
      <w:r>
        <w:t>hostname-3.15/debian/copyright:</w:t>
      </w:r>
    </w:p>
    <w:p w14:paraId="3559B323" w14:textId="77777777" w:rsidR="00425AAE" w:rsidRDefault="00425AAE">
      <w:r>
        <w:t>[BEGIN FILE=hostname-3.15/debian/copyright] This package was written by Peter Tobias &lt;tobias@et-inf.fho-emden.de&gt; on Thu, 16 Jan 1997 01:00:34 +0100.</w:t>
      </w:r>
    </w:p>
    <w:p w14:paraId="4D3A0CE5" w14:textId="77777777" w:rsidR="00425AAE" w:rsidRDefault="00425AAE">
      <w:r>
        <w:t>License:</w:t>
      </w:r>
    </w:p>
    <w:p w14:paraId="470D9C76" w14:textId="77777777" w:rsidR="00425AAE" w:rsidRDefault="00425AAE">
      <w:r>
        <w:tab/>
        <w:t xml:space="preserve">Copyright (C) 2009 Michael Meskes &lt;meskes@debian.org&gt; </w:t>
      </w:r>
      <w:r>
        <w:tab/>
        <w:t xml:space="preserve">Copyright (C) 2004-2005 Graham Wilson &lt;graham@debian.org&gt; </w:t>
      </w:r>
      <w:r>
        <w:tab/>
        <w:t xml:space="preserve">Copyright (C) 1997 Bernd Eckenfels </w:t>
      </w:r>
      <w:r>
        <w:tab/>
        <w:t xml:space="preserve">Copyright (C) 1997 Peter Tobias &lt;tobias@et-inf.fho-emden.de&gt; </w:t>
      </w:r>
      <w:r>
        <w:tab/>
        <w:t>Copyright (C) 1996 Free Software Foundation, Inc.</w:t>
      </w:r>
    </w:p>
    <w:p w14:paraId="70382A97" w14:textId="77777777" w:rsidR="00425AAE" w:rsidRDefault="00425AAE">
      <w:r>
        <w:tab/>
        <w:t xml:space="preserve">This program is free software; you can redistribute it and/or modify </w:t>
      </w:r>
      <w:r>
        <w:tab/>
        <w:t xml:space="preserve">it under the terms of the GNU General Public License as published by </w:t>
      </w:r>
      <w:r>
        <w:tab/>
        <w:t>the Free Software Foundation; version 2 of the License.</w:t>
      </w:r>
    </w:p>
    <w:p w14:paraId="35C6C6E3" w14:textId="77777777" w:rsidR="00425AAE" w:rsidRDefault="00425AAE">
      <w:r>
        <w:tab/>
        <w:t xml:space="preserve">This program is distributed in the hope that it will be useful, </w:t>
      </w:r>
      <w:r>
        <w:tab/>
        <w:t xml:space="preserve">but WITHOUT ANY WARRANTY; without even the implied warranty of </w:t>
      </w:r>
      <w:r>
        <w:tab/>
        <w:t xml:space="preserve">MERCHANTABILITY or FITNESS FOR A PARTICULAR PURPOSE. See the </w:t>
      </w:r>
      <w:r>
        <w:tab/>
        <w:t>GNU General Public License for more details.</w:t>
      </w:r>
    </w:p>
    <w:p w14:paraId="25C8B8D3" w14:textId="77777777" w:rsidR="00425AAE" w:rsidRDefault="00425AAE">
      <w:r>
        <w:tab/>
        <w:t xml:space="preserve">You should have received a copy of the GNU General Public License </w:t>
      </w:r>
      <w:r>
        <w:tab/>
        <w:t xml:space="preserve">along with this program; if not, write to the Free Software </w:t>
      </w:r>
      <w:r>
        <w:tab/>
        <w:t>Foundation, Inc., 51 Franklin St, Fifth Floor, Boston, MA 02110-1301 USA</w:t>
      </w:r>
    </w:p>
    <w:p w14:paraId="20673FA2" w14:textId="77777777" w:rsidR="00425AAE" w:rsidRDefault="00425AAE">
      <w:r>
        <w:t>On Debian systems, the complete text of the GNU General Public License can be found in /usr/share/common-licenses/GPL-2 file. [END FILE=hostname-3.15/debian/copyright]</w:t>
      </w:r>
    </w:p>
    <w:p w14:paraId="3401008B" w14:textId="77777777" w:rsidR="00425AAE" w:rsidRDefault="00425AAE" w:rsidP="000727EF">
      <w:pPr>
        <w:pStyle w:val="Heading3"/>
      </w:pPr>
      <w:r>
        <w:t>hostname-3.15/COPYRIGHT:</w:t>
      </w:r>
    </w:p>
    <w:p w14:paraId="257EB468" w14:textId="77777777" w:rsidR="00425AAE" w:rsidRDefault="00425AAE">
      <w:r>
        <w:t>[BEGIN FILE=hostname-3.15/COPYRIGHT] hostname -- set the host name or show the host/domain name</w:t>
      </w:r>
    </w:p>
    <w:p w14:paraId="08DBC071" w14:textId="77777777" w:rsidR="00425AAE" w:rsidRDefault="00425AAE">
      <w:r>
        <w:t>Copyright (C) 1994-1997 Peter Tobias &lt;tobias@et-inf.fho-emden.de&gt;               2009-     Michael Meskes &lt;meskes@debian.org&gt;</w:t>
      </w:r>
    </w:p>
    <w:p w14:paraId="71726D8A" w14:textId="77777777" w:rsidR="00425AAE" w:rsidRDefault="00425AAE">
      <w:r>
        <w:t>This program is free software; you can redistribute it and/or modify it under the terms of the GNU General Public License as published by the Free Software Foundation; either version 2, or (at your option) any later version.</w:t>
      </w:r>
    </w:p>
    <w:p w14:paraId="4DE133B4"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538961DF" w14:textId="77777777" w:rsidR="00425AAE" w:rsidRDefault="00425AAE">
      <w:r>
        <w:t>You should have received a copy of the GNU General Public License along with this program; if not, write to the Free Software Foundation, Inc., 675 Mass Ave, Cambridge, MA 02139, USA. [END FILE=hostname-3.15/COPYRIGHT]</w:t>
      </w:r>
    </w:p>
    <w:p w14:paraId="587C8DEA" w14:textId="77777777" w:rsidR="00425AAE" w:rsidRDefault="00425AAE" w:rsidP="000727EF">
      <w:pPr>
        <w:pStyle w:val="Heading2fegan"/>
      </w:pPr>
      <w:bookmarkStart w:id="204" w:name="_Toc399938022"/>
      <w:r>
        <w:t>httplib2-0.9</w:t>
      </w:r>
      <w:bookmarkEnd w:id="204"/>
    </w:p>
    <w:p w14:paraId="3D5D250C" w14:textId="77777777" w:rsidR="00425AAE" w:rsidRDefault="00425AAE" w:rsidP="00053D4A">
      <w:r>
        <w:tab/>
        <w:t>MIT</w:t>
      </w:r>
      <w:r>
        <w:tab/>
        <w:t>http://www.opensource.org/licenses/mit-license.php</w:t>
      </w:r>
    </w:p>
    <w:p w14:paraId="39630B6F" w14:textId="77777777" w:rsidR="00425AAE" w:rsidRDefault="00425AAE" w:rsidP="000727EF">
      <w:pPr>
        <w:pStyle w:val="Heading2"/>
      </w:pPr>
      <w:bookmarkStart w:id="205" w:name="_Toc399938023"/>
      <w:r>
        <w:lastRenderedPageBreak/>
        <w:t>IAIK PKCS Wrapper</w:t>
      </w:r>
      <w:bookmarkEnd w:id="205"/>
    </w:p>
    <w:p w14:paraId="27BA8581" w14:textId="77777777" w:rsidR="00425AAE" w:rsidRDefault="00425AAE" w:rsidP="00E77BEE">
      <w:r>
        <w:t xml:space="preserve"> – This notice is provided with respect to IAIK PKCS Wrapper, which may be included with this software: </w:t>
      </w:r>
    </w:p>
    <w:p w14:paraId="39A07A15" w14:textId="77777777" w:rsidR="00425AAE" w:rsidRDefault="00425AAE">
      <w:r>
        <w:t>Copyright (c) 2002 Graz University of Technology. All rights reserved. Redistribution and use in source and binary forms, with or without modification,are permitted provided that the following conditions are met:</w:t>
      </w:r>
    </w:p>
    <w:p w14:paraId="5C7857C3" w14:textId="77777777" w:rsidR="00425AAE" w:rsidRDefault="00425AAE">
      <w:r>
        <w:t xml:space="preserve"> 1. Redistributions of source code must retain the above copyright notice, this   list of conditions and the following disclaimer.</w:t>
      </w:r>
    </w:p>
    <w:p w14:paraId="0FCBAF68"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1414DAE9" w14:textId="77777777" w:rsidR="00425AAE" w:rsidRDefault="00425AAE">
      <w:r>
        <w:t>3. The end-user documentation included with the redistribution, if any, must   include the following acknowledgment:</w:t>
      </w:r>
    </w:p>
    <w:p w14:paraId="7F1EE3F9" w14:textId="77777777" w:rsidR="00425AAE" w:rsidRDefault="00425AAE">
      <w:r>
        <w:t xml:space="preserve">   This product includes software developed by IAIK of Graz University of    Technology.</w:t>
      </w:r>
    </w:p>
    <w:p w14:paraId="5F1CC4A9" w14:textId="77777777" w:rsidR="00425AAE" w:rsidRDefault="00425AAE">
      <w:r>
        <w:t xml:space="preserve">   Alternately, this acknowledgment may appear in the software itself, if and   wherever such third-party acknowledgments normally appear.</w:t>
      </w:r>
    </w:p>
    <w:p w14:paraId="6DB17550" w14:textId="77777777" w:rsidR="00425AAE" w:rsidRDefault="00425AAE">
      <w:r>
        <w:t>4. The names Graz University of Technology and IAIK of Graz University of   Technology must not be used to endorse or promote products derived from this   software without prior written permission.</w:t>
      </w:r>
    </w:p>
    <w:p w14:paraId="4BEE69CF" w14:textId="77777777" w:rsidR="00425AAE" w:rsidRDefault="00425AAE">
      <w:r>
        <w:t>5. Products derived from this software may not be called IAIK PKCS Wrapper,   nor may IAIK appear in their name, without prior written permission of   Graz University of Technology.</w:t>
      </w:r>
    </w:p>
    <w:p w14:paraId="145E0BD5" w14:textId="77777777" w:rsidR="00425AAE" w:rsidRDefault="00425AAE">
      <w:r>
        <w:t>THIS SOFTWARE IS PROVIDED AS IS AND ANY EXPRESSED OR IMPLIED WARRANTIES, INCLUDING, BUT NOT LIMITED TO, THE IMPLIED WARRANTIES OF MERCHANTABILITY AND FITNESS FOR A PARTICULAR PURPOSE ARE DISCLAIMED. IN NO EVENT SHALL THE LICENSOR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6F8B7DA" w14:textId="77777777" w:rsidR="00425AAE" w:rsidRDefault="00425AAE" w:rsidP="000727EF">
      <w:pPr>
        <w:pStyle w:val="Heading2"/>
      </w:pPr>
      <w:bookmarkStart w:id="206" w:name="_Toc399938024"/>
      <w:r>
        <w:t>IBM</w:t>
      </w:r>
      <w:bookmarkEnd w:id="206"/>
    </w:p>
    <w:p w14:paraId="3EB21F5B" w14:textId="77777777" w:rsidR="00425AAE" w:rsidRDefault="00425AAE" w:rsidP="00E77BEE">
      <w:r>
        <w:t xml:space="preserve">  - Some Portions licensed from are available at:  http://www.ibm.com/software/globalization/icu/</w:t>
      </w:r>
    </w:p>
    <w:p w14:paraId="5269B4F5" w14:textId="77777777" w:rsidR="00425AAE" w:rsidRDefault="00425AAE" w:rsidP="000727EF">
      <w:pPr>
        <w:pStyle w:val="Heading2"/>
      </w:pPr>
      <w:r>
        <w:lastRenderedPageBreak/>
        <w:t xml:space="preserve"> </w:t>
      </w:r>
      <w:bookmarkStart w:id="207" w:name="_Toc399938025"/>
      <w:r>
        <w:t>icinga (version 1.11.6):</w:t>
      </w:r>
      <w:bookmarkEnd w:id="207"/>
    </w:p>
    <w:p w14:paraId="3C4FFF1C" w14:textId="77777777" w:rsidR="00425AAE" w:rsidRDefault="00425AAE" w:rsidP="000727EF">
      <w:pPr>
        <w:pStyle w:val="Heading3"/>
      </w:pPr>
      <w:r>
        <w:t>icinga-1.11.6/debian/copyright:</w:t>
      </w:r>
    </w:p>
    <w:p w14:paraId="63FAA26C" w14:textId="77777777" w:rsidR="00425AAE" w:rsidRDefault="00425AAE">
      <w:r>
        <w:t>[BEGIN FILE=icinga-1.11.6/debian/copyright] This package was debianized by Alexander Wirt &lt;formorer@debian.org&gt;.</w:t>
      </w:r>
    </w:p>
    <w:p w14:paraId="2135ED7E" w14:textId="77777777" w:rsidR="00425AAE" w:rsidRDefault="00425AAE">
      <w:r>
        <w:t>It was downloaded from http://www.icinga.org/</w:t>
      </w:r>
    </w:p>
    <w:p w14:paraId="2CE4AF99" w14:textId="77777777" w:rsidR="00425AAE" w:rsidRDefault="00425AAE">
      <w:r>
        <w:t xml:space="preserve">Current Debian Maintainers: The nagios packaging packaging team </w:t>
      </w:r>
      <w:r>
        <w:tab/>
      </w:r>
      <w:r>
        <w:tab/>
      </w:r>
      <w:r>
        <w:tab/>
        <w:t xml:space="preserve">    http://alioth.debian.org/projects/pkg-nagios/</w:t>
      </w:r>
    </w:p>
    <w:p w14:paraId="5C315C98" w14:textId="77777777" w:rsidR="00425AAE" w:rsidRDefault="00425AAE">
      <w:r>
        <w:t xml:space="preserve">Mailing-List: </w:t>
      </w:r>
      <w:r>
        <w:tab/>
        <w:t>pkg-nagios-devel@lists.alioth.debian.org</w:t>
      </w:r>
    </w:p>
    <w:p w14:paraId="6CBA0F27" w14:textId="77777777" w:rsidR="00425AAE" w:rsidRDefault="00425AAE">
      <w:r>
        <w:t xml:space="preserve">Upstream Author:  Ethan Galstad &lt;nagios@nagios.org&gt; </w:t>
      </w:r>
      <w:r>
        <w:tab/>
      </w:r>
      <w:r>
        <w:tab/>
        <w:t xml:space="preserve">  Icinga Development Team (info@icinga.org)</w:t>
      </w:r>
    </w:p>
    <w:p w14:paraId="38E44680" w14:textId="77777777" w:rsidR="00425AAE" w:rsidRDefault="00425AAE">
      <w:r>
        <w:t>Copyright (c) 1999-2009 Ethan Galstad (nagios@nagios.org) Copyright (c) 2009-2010 Icinga Development Team (info@icinga.org)</w:t>
      </w:r>
    </w:p>
    <w:p w14:paraId="287175BE" w14:textId="77777777" w:rsidR="00425AAE" w:rsidRDefault="00425AAE">
      <w:r>
        <w:t>License:</w:t>
      </w:r>
    </w:p>
    <w:p w14:paraId="23BEBA50" w14:textId="77777777" w:rsidR="00425AAE" w:rsidRDefault="00425AAE">
      <w:r>
        <w:t>This program is free software; you can redistribute it and/or modify it under the terms of the GNU General Public License version 2 as published by the Free Software Foundation.</w:t>
      </w:r>
    </w:p>
    <w:p w14:paraId="66FE630E" w14:textId="77777777" w:rsidR="00425AAE" w:rsidRDefault="00425AAE">
      <w:r>
        <w:t>On Debian systems, the complete text of the GNU General Public License, version 2, can be found in /usr/share/common-licenses/GPL-2.</w:t>
      </w:r>
    </w:p>
    <w:p w14:paraId="482B01AD" w14:textId="77777777" w:rsidR="00425AAE" w:rsidRDefault="00425AAE">
      <w:r>
        <w:t>p1.pl is Copyright 2007 by Stanley Hopcroft</w:t>
      </w:r>
    </w:p>
    <w:p w14:paraId="34EC31C6" w14:textId="77777777" w:rsidR="00425AAE" w:rsidRDefault="00425AAE">
      <w:r>
        <w:t>This program is free software; you can redistribute it and/or modify it under the same terms as Perl itself.</w:t>
      </w:r>
    </w:p>
    <w:p w14:paraId="643E504B" w14:textId="77777777" w:rsidR="00425AAE" w:rsidRDefault="00425AAE">
      <w:r>
        <w:t>On Debian systems, the complete text of the Artistic License, can be found in /usr/share/common-licenses/Artistic.</w:t>
      </w:r>
    </w:p>
    <w:p w14:paraId="459B4582" w14:textId="77777777" w:rsidR="00425AAE" w:rsidRDefault="00425AAE">
      <w:r>
        <w:t>The file common/snprintf.c is Copyright 1995 by Patrick Powell</w:t>
      </w:r>
    </w:p>
    <w:p w14:paraId="70C65428" w14:textId="77777777" w:rsidR="00425AAE" w:rsidRDefault="00425AAE">
      <w:r>
        <w:t>This code is based on code written by Patrick Powell (papowell@astart.com) It may be used for any purpose as long as this notice remains intact on all source code distributions</w:t>
      </w:r>
    </w:p>
    <w:p w14:paraId="03976AC3" w14:textId="77777777" w:rsidR="00425AAE" w:rsidRDefault="00425AAE">
      <w:r>
        <w:t xml:space="preserve"> html/js/jquery-1.8.0.js and jquery-1.8.0.min.js is Copyright 2012 by jQuery Foundation and other contributors. html/js/jquery.dd.js and html/js/jquery.dd.min.js is Copyright (c) 2009 Marghoob Suleman, http://www.marghoobsuleman.com/.</w:t>
      </w:r>
    </w:p>
    <w:p w14:paraId="62E7616D" w14:textId="77777777" w:rsidR="00425AAE" w:rsidRDefault="00425AAE">
      <w:r>
        <w:t>The files are released under the MIT License:</w:t>
      </w:r>
    </w:p>
    <w:p w14:paraId="61918157"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61BD248" w14:textId="77777777" w:rsidR="00425AAE" w:rsidRDefault="00425AAE">
      <w:r>
        <w:t>The above copyright notice and this permission notice shall be included in all copies or substantial portions of the Software.</w:t>
      </w:r>
    </w:p>
    <w:p w14:paraId="145EC84F" w14:textId="77777777" w:rsidR="00425AAE" w:rsidRDefault="00425AAE">
      <w:r>
        <w:t xml:space="preserve">THE SOFTWARE IS PROVIDED AS IS, WITHOUT WARRANTY OF ANY KIND, EXPRESS OR IMPLIED, INCLUDING BUT NOT LIMITED TO THE WARRANTIES OF MERCHANTABILITY, FITNESS FOR A PARTICULAR PURPOSE AND NONINFRINGEMENT. IN NO EVENT SHALL THE AUTHORS OR COPYRIGHT </w:t>
      </w:r>
      <w:r>
        <w:lastRenderedPageBreak/>
        <w:t>HOLDERS BE LIABLE FOR ANY CLAIM, DAMAGES OR OTHER LIABILITY, WHETHER IN AN ACTION OF CONTRACT, TORT OR OTHERWISE, ARISING FROM, OUT OF OR IN CONNECTION WITH THE SOFTWARE OR THE USE OR OTHER DEALINGS IN THE SOFTWARE.</w:t>
      </w:r>
    </w:p>
    <w:p w14:paraId="1337425D" w14:textId="77777777" w:rsidR="00425AAE" w:rsidRDefault="00425AAE">
      <w:r>
        <w:t>[END FILE=icinga-1.11.6/debian/copyright]</w:t>
      </w:r>
    </w:p>
    <w:p w14:paraId="49F99E16" w14:textId="77777777" w:rsidR="00425AAE" w:rsidRDefault="00425AAE" w:rsidP="000727EF">
      <w:pPr>
        <w:pStyle w:val="Heading3"/>
      </w:pPr>
      <w:r>
        <w:t>icinga-1.11.6/LEGAL:</w:t>
      </w:r>
    </w:p>
    <w:p w14:paraId="08328398" w14:textId="77777777" w:rsidR="00425AAE" w:rsidRDefault="00425AAE">
      <w:r>
        <w:t>[BEGIN FILE=icinga-1.11.6/LEGAL]</w:t>
      </w:r>
    </w:p>
    <w:p w14:paraId="14EF0A48" w14:textId="77777777" w:rsidR="00425AAE" w:rsidRDefault="00425AAE">
      <w:r>
        <w:t>All source code, binaries, documentation, information, and other files contained in this distribution are provided AS IS with NO WARRANTY OF ANY KIND, INCLUDING THE WARRANTY OF DESIGN, MERCHANTABILITY, AND FITNESS FOR A PARTICULAR PURPOSE.</w:t>
      </w:r>
    </w:p>
    <w:p w14:paraId="316A1824" w14:textId="77777777" w:rsidR="00425AAE" w:rsidRDefault="00425AAE">
      <w:r>
        <w:t>Nagios and the Nagios logo are trademarks, servicemarks, registered  trademarks or registered servicemarks owned by Nagios Enterprises, LLC. All other trademarks, servicemarks, registered trademarks, and  registered servicemarks are the property of their respective owner(s).</w:t>
      </w:r>
    </w:p>
    <w:p w14:paraId="4E2CE875" w14:textId="77777777" w:rsidR="00425AAE" w:rsidRDefault="00425AAE">
      <w:r>
        <w:t>[END FILE=icinga-1.11.6/LEGAL]</w:t>
      </w:r>
    </w:p>
    <w:p w14:paraId="2BDEA001" w14:textId="77777777" w:rsidR="00425AAE" w:rsidRDefault="00425AAE" w:rsidP="000727EF">
      <w:pPr>
        <w:pStyle w:val="Heading2"/>
      </w:pPr>
      <w:bookmarkStart w:id="208" w:name="_Toc399938026"/>
      <w:r>
        <w:t>ICU4J, ICU 1.8.1</w:t>
      </w:r>
      <w:bookmarkEnd w:id="208"/>
    </w:p>
    <w:p w14:paraId="16AD157E" w14:textId="77777777" w:rsidR="00425AAE" w:rsidRDefault="00425AAE" w:rsidP="00E77BEE">
      <w:r>
        <w:t xml:space="preserve"> %% This notice is provided with respect to ICU4J, ICU 1.8.1 and later, which may be included with this software: </w:t>
      </w:r>
    </w:p>
    <w:p w14:paraId="091E2F0F" w14:textId="77777777" w:rsidR="00425AAE" w:rsidRDefault="00425AAE">
      <w:r>
        <w:t>ICU License - ICU 1.8.1 and later COPYRIGHT AND PERMISSION NOTICE Cop yright (c) 1995-2003 International Business Machines Corporation and others All rightsreserved. Permission is hereby granted, free of charge, to any person obtaininga copy of this software and associated documentation files (the Software), todeal in the Software without restriction, including without limitation therights to use, copy, modify, merge, publish, distribute, and/or sell copies ofthe Software, and to permit persons to whom the Software is furnished to do so,provided that the above copyright notice(s) and this permission notice appear inall copies of the Software and that both the above copyright notice(s) and thispermission notice appear in supporting documentation. THE SOFTWARE IS PROVIDEDAS IS, WITHOUT WARRANTY OF ANY KIND, EXPRESS OR IMPLIED, INCLUDING BUT NOTLIMITED TO THE WARRANTIES OF MERCHANTABILITY, FITNESS FOR A PARTICULAR PURPOSEAND NONINFRINGEMENT OF THIRD PARTY RIGHTS. IN NO EVENT SHALL THE COPYRIGHTHOLDER OR HOLDERS INCLUDED IN THIS NOTICE BE LIABLE FOR ANY C  LAIM, OR ANYSPECIAL INDIRECT OR CONSEQUENTIAL DAMAGES, OR ANY DAMAGES WHATSOEVER RESULTINGFROM LOSS OF USE, DATA OR PROFITS, WHETHER IN AN ACTION OF CONTRACT, NEGLIGENCEOR OTHER TORTIOUS ACTION, ARISING OUT OF OR IN CONNECTION WITH THE USE ORPERFORMANCE OF THIS SOFTWARE. Except as contained in this notice, the name of acopyright holder shall not be used in advertising or otherwise to promote thesale, use or other dealings in this Software without prior written authorizationof the copyright holder.</w:t>
      </w:r>
    </w:p>
    <w:p w14:paraId="66001356" w14:textId="77777777" w:rsidR="00425AAE" w:rsidRDefault="00425AAE" w:rsidP="000727EF">
      <w:pPr>
        <w:pStyle w:val="Heading2"/>
      </w:pPr>
      <w:r>
        <w:lastRenderedPageBreak/>
        <w:t xml:space="preserve"> </w:t>
      </w:r>
      <w:bookmarkStart w:id="209" w:name="_Toc399938027"/>
      <w:r>
        <w:t>ieee-data (version 20140613.1):</w:t>
      </w:r>
      <w:bookmarkEnd w:id="209"/>
    </w:p>
    <w:p w14:paraId="2BF2AF9F" w14:textId="77777777" w:rsidR="00425AAE" w:rsidRDefault="00425AAE" w:rsidP="000727EF">
      <w:pPr>
        <w:pStyle w:val="Heading3"/>
      </w:pPr>
      <w:r>
        <w:t>ieee-data-20140613.1/debian/copyright:</w:t>
      </w:r>
    </w:p>
    <w:p w14:paraId="18483763" w14:textId="77777777" w:rsidR="00425AAE" w:rsidRDefault="00425AAE">
      <w:r>
        <w:t>[BEGIN FILE=ieee-data-20140613.1/debian/copyright] Format: http://www.debian.org/doc/packaging-manuals/copyright-format/1.0/ Upstream-Name: ieee-data Source: http://standards.ieee.org/develop/regauth/general.html</w:t>
      </w:r>
    </w:p>
    <w:p w14:paraId="25819587" w14:textId="77777777" w:rsidR="00425AAE" w:rsidRDefault="00425AAE">
      <w:r>
        <w:t>Files: * Copyright: 2013 Filippo Giunchedi &lt;filippo@debian.org&gt; License: WTFPL-2  DO WHAT THE FUCK YOU WANT TO PUBLIC LICENSE   Version 2, December 2004   .  Copyright (C) 2004 Sam Hocevar &lt;sam@hocevar.net&gt;   .  Everyone is permitted to copy and distribute verbatim or modified   copies of this license document, and changing it is allowed as long   as the name is changed.   .  DO WHAT THE FUCK YOU WANT TO PUBLIC LICENSE   TERMS AND CONDITIONS FOR COPYING, DISTRIBUTION AND MODIFICATION   .  0. You just DO WHAT THE FUCK YOU WANT TO.</w:t>
      </w:r>
    </w:p>
    <w:p w14:paraId="7752173C" w14:textId="77777777" w:rsidR="00425AAE" w:rsidRDefault="00425AAE">
      <w:r>
        <w:t>Files: iab.txt oui.txt Copyright: License: other  Public Domain  IEEE does not assert any copyright in the OUI Public Listing or attempt  to restrict distribution of the listing in any way. The IEEE  Registration Authority does, however, strongly encourage those who use  the list to obtain it directly from IEEE (and to update it on a regular  basis) to ensure the integrity of the information.  .  This means:  - IEEE does not assert copyright  - IEEE does not restrict distribution of the listing in any way  - IEEE strongly encourages to get the list directly from IEEE (but it's  only a strong encouragement)</w:t>
      </w:r>
    </w:p>
    <w:p w14:paraId="235245AB" w14:textId="77777777" w:rsidR="00425AAE" w:rsidRDefault="00425AAE">
      <w:r>
        <w:t>Files: debian/* Copyright: 2013 Luciano Bello &lt;luciano@debian.org&gt; License: GPL-2+</w:t>
      </w:r>
    </w:p>
    <w:p w14:paraId="2647881D" w14:textId="77777777" w:rsidR="00425AAE" w:rsidRDefault="00425AAE">
      <w:r>
        <w:t>License: GPL-2+  The full text of the GPL is distributed in /usr/share/common-licenses/GPL-2 on Debian systems.</w:t>
      </w:r>
    </w:p>
    <w:p w14:paraId="213D95F5" w14:textId="77777777" w:rsidR="00425AAE" w:rsidRDefault="00425AAE">
      <w:r>
        <w:t>[END FILE=ieee-data-20140613.1/debian/copyright]</w:t>
      </w:r>
    </w:p>
    <w:p w14:paraId="52AE8E2D" w14:textId="77777777" w:rsidR="00425AAE" w:rsidRPr="006672E4" w:rsidRDefault="00425AAE" w:rsidP="00441FC8">
      <w:pPr>
        <w:pStyle w:val="Heading2"/>
      </w:pPr>
      <w:bookmarkStart w:id="210" w:name="_Toc399938028"/>
      <w:r w:rsidRPr="006672E4">
        <w:t>ifmetric (version 0.3):</w:t>
      </w:r>
      <w:bookmarkEnd w:id="210"/>
    </w:p>
    <w:p w14:paraId="0D913AB4" w14:textId="77777777" w:rsidR="00425AAE" w:rsidRPr="006672E4" w:rsidRDefault="00425AAE" w:rsidP="00C27E8E">
      <w:pPr>
        <w:spacing w:after="0"/>
        <w:rPr>
          <w:rFonts w:asciiTheme="minorHAnsi" w:hAnsiTheme="minorHAnsi"/>
          <w:sz w:val="22"/>
        </w:rPr>
      </w:pPr>
    </w:p>
    <w:p w14:paraId="1785C38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"ifmetric-0.3/debian/copyright":</w:t>
      </w:r>
    </w:p>
    <w:p w14:paraId="01AA544E" w14:textId="77777777" w:rsidR="00425AAE" w:rsidRPr="006672E4" w:rsidRDefault="00425AAE" w:rsidP="00C27E8E">
      <w:pPr>
        <w:spacing w:after="0"/>
        <w:rPr>
          <w:rFonts w:asciiTheme="minorHAnsi" w:hAnsiTheme="minorHAnsi"/>
          <w:sz w:val="22"/>
        </w:rPr>
      </w:pPr>
    </w:p>
    <w:p w14:paraId="7E70F465"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FILE=ifmetric-0.3/debian/copyright] Format: http://www.debian.org/doc/packaging-manuals/copyright-format/1.0/ Source: http://0pointer.de/lennart/projects/ifmetric/</w:t>
      </w:r>
    </w:p>
    <w:p w14:paraId="4E5CD282" w14:textId="77777777" w:rsidR="00425AAE" w:rsidRPr="006672E4" w:rsidRDefault="00425AAE" w:rsidP="00C27E8E">
      <w:pPr>
        <w:spacing w:after="0"/>
        <w:rPr>
          <w:rFonts w:asciiTheme="minorHAnsi" w:hAnsiTheme="minorHAnsi"/>
          <w:sz w:val="22"/>
        </w:rPr>
      </w:pPr>
    </w:p>
    <w:p w14:paraId="5A04A85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Files: * Copyright: 2003 Lennart Poettering &lt;mzvszrgevp@0pointer.de&gt; 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On Debian GNU/Linux systems, the complete text of the GNU General Public  License can be found in '/usr/share/common-licenses/GPL-2'.</w:t>
      </w:r>
    </w:p>
    <w:p w14:paraId="7FBB90CF" w14:textId="77777777" w:rsidR="00425AAE" w:rsidRPr="006672E4" w:rsidRDefault="00425AAE" w:rsidP="00C27E8E">
      <w:pPr>
        <w:spacing w:after="0"/>
        <w:rPr>
          <w:rFonts w:asciiTheme="minorHAnsi" w:hAnsiTheme="minorHAnsi"/>
          <w:sz w:val="22"/>
        </w:rPr>
      </w:pPr>
    </w:p>
    <w:p w14:paraId="59AF48A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Files: debian/* Copyright: 2003-2006 Chris Hanson &lt;cph@debian.org&gt;            2013 Michael Shuler &lt;michael@pbandjelly.org&gt; 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On Debian GNU/Linux systems, the complete text of the GNU General Public  License can be found in '/usr/share/common-licenses/GPL-2'. [END FILE=ifmetric-0.3/debian/copyright]</w:t>
      </w:r>
    </w:p>
    <w:p w14:paraId="34837827" w14:textId="77777777" w:rsidR="00425AAE" w:rsidRPr="006672E4" w:rsidRDefault="00425AAE" w:rsidP="00C27E8E">
      <w:pPr>
        <w:spacing w:after="0"/>
        <w:rPr>
          <w:rFonts w:asciiTheme="minorHAnsi" w:hAnsiTheme="minorHAnsi"/>
          <w:sz w:val="22"/>
        </w:rPr>
      </w:pPr>
    </w:p>
    <w:p w14:paraId="32A53434" w14:textId="77777777" w:rsidR="00425AAE" w:rsidRDefault="00425AAE" w:rsidP="000727EF">
      <w:pPr>
        <w:pStyle w:val="Heading2"/>
      </w:pPr>
      <w:r>
        <w:t xml:space="preserve"> </w:t>
      </w:r>
      <w:bookmarkStart w:id="211" w:name="_Toc399938029"/>
      <w:r>
        <w:t>ifupdown (version 0.7.48.1):</w:t>
      </w:r>
      <w:bookmarkEnd w:id="211"/>
    </w:p>
    <w:p w14:paraId="06D08609" w14:textId="77777777" w:rsidR="00425AAE" w:rsidRDefault="00425AAE" w:rsidP="000727EF">
      <w:pPr>
        <w:pStyle w:val="Heading3"/>
      </w:pPr>
      <w:r>
        <w:t>ifupdown-0.7.48.1/debian/copyright:</w:t>
      </w:r>
    </w:p>
    <w:p w14:paraId="08B2C444" w14:textId="77777777" w:rsidR="00425AAE" w:rsidRDefault="00425AAE">
      <w:r>
        <w:t>[BEGIN FILE=ifupdown-0.7.48.1/debian/copyright] This package was created and debianized by Anthony Towns &lt;ajt@debian.org&gt;. He is also the upstream author of ifupdown.</w:t>
      </w:r>
    </w:p>
    <w:p w14:paraId="4D2012A2" w14:textId="77777777" w:rsidR="00425AAE" w:rsidRDefault="00425AAE">
      <w:r>
        <w:t>Copyright (c) 1999, Anthony Towns.  All rights reserved.</w:t>
      </w:r>
    </w:p>
    <w:p w14:paraId="6277B7F3" w14:textId="77777777" w:rsidR="00425AAE" w:rsidRDefault="00425AAE">
      <w:r>
        <w:t xml:space="preserve">   This package is free software; you can redistribute it and/or modify    it under the terms of the GNU General Public License as published by    the Free Software Foundation; version 2 dated June, 1991.</w:t>
      </w:r>
    </w:p>
    <w:p w14:paraId="25D8E315"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0C8C757F" w14:textId="77777777" w:rsidR="00425AAE" w:rsidRDefault="00425AAE">
      <w:r>
        <w:t xml:space="preserve">   You should have received a copy of the GNU General Public License    along with this package; if not, write to the Free Software    Foundation, Inc., 51 Franklin St, Fifth Floor, Boston,    MA 02110-1301, USA.</w:t>
      </w:r>
    </w:p>
    <w:p w14:paraId="03844CF3" w14:textId="77777777" w:rsidR="00425AAE" w:rsidRDefault="00425AAE">
      <w:r>
        <w:t>On Debian GNU/Linux systems, the complete text of the GNU General Public License can be found in /usr/share/common-licenses/GPL-2. [END FILE=ifupdown-0.7.48.1/debian/copyright]</w:t>
      </w:r>
    </w:p>
    <w:p w14:paraId="0588C885" w14:textId="77777777" w:rsidR="00425AAE" w:rsidRDefault="00425AAE" w:rsidP="000727EF">
      <w:pPr>
        <w:pStyle w:val="Heading2"/>
      </w:pPr>
      <w:r>
        <w:t xml:space="preserve"> </w:t>
      </w:r>
      <w:bookmarkStart w:id="212" w:name="_Toc399938030"/>
      <w:r>
        <w:t>initramfs-tools (version 0.115):</w:t>
      </w:r>
      <w:bookmarkEnd w:id="212"/>
    </w:p>
    <w:p w14:paraId="6B81394E" w14:textId="77777777" w:rsidR="00425AAE" w:rsidRDefault="00425AAE" w:rsidP="000727EF">
      <w:pPr>
        <w:pStyle w:val="Heading3"/>
      </w:pPr>
      <w:r>
        <w:t>initramfs-tools-0.115/debian/copyright:</w:t>
      </w:r>
    </w:p>
    <w:p w14:paraId="57805EDE" w14:textId="77777777" w:rsidR="00425AAE" w:rsidRDefault="00425AAE">
      <w:r>
        <w:t>[BEGIN FILE=initramfs-tools-0.115/debian/copyright] This package was debianized by Jeff Bailey &lt;jbailey@ubuntu.com&gt; on Thu, 27 Jan 2005 15:23:52 -0500.</w:t>
      </w:r>
    </w:p>
    <w:p w14:paraId="72C45C76" w14:textId="77777777" w:rsidR="00425AAE" w:rsidRDefault="00425AAE">
      <w:r>
        <w:t>The current Debian maintainer are maximilian attems &lt;maks@debian.org&gt; and Michael Prokop &lt;mika@debian.org&gt;.</w:t>
      </w:r>
    </w:p>
    <w:p w14:paraId="721C17B2" w14:textId="77777777" w:rsidR="00425AAE" w:rsidRDefault="00425AAE">
      <w:r>
        <w:t>The current ubuntu release can be found at: http://archive.ubuntu.com/ubuntu/pool/main/i/initramfs-tools/</w:t>
      </w:r>
    </w:p>
    <w:p w14:paraId="3AC5F92E" w14:textId="77777777" w:rsidR="00425AAE" w:rsidRDefault="00425AAE">
      <w:r>
        <w:lastRenderedPageBreak/>
        <w:t>The Debian tree is maintained with git at: git://git.debian.org/git/kernel/initramfs-tools.git http://git.debian.org/?p=kernel/initramfs-tools.git;a=shortlog</w:t>
      </w:r>
    </w:p>
    <w:p w14:paraId="57F53ABE" w14:textId="77777777" w:rsidR="00425AAE" w:rsidRDefault="00425AAE">
      <w:r>
        <w:t xml:space="preserve">Authors: maximilian attems &lt;maks@debian.org&gt;, </w:t>
      </w:r>
      <w:r>
        <w:tab/>
        <w:t xml:space="preserve"> Jeff Bailey &lt;jbailey@ubuntu.com&gt;, </w:t>
      </w:r>
      <w:r>
        <w:tab/>
        <w:t xml:space="preserve"> David HÃ¤rdeman &lt;david@hardeman.nu&gt;, </w:t>
      </w:r>
      <w:r>
        <w:tab/>
        <w:t xml:space="preserve"> Martin Michlmayr &lt;tbm@cyrius.com&gt;, </w:t>
      </w:r>
      <w:r>
        <w:tab/>
        <w:t xml:space="preserve"> Michael Prokop &lt;mika@debian.org&gt;, </w:t>
      </w:r>
      <w:r>
        <w:tab/>
        <w:t xml:space="preserve"> Scott James Remnant &lt;scott@ubuntu.com&gt;</w:t>
      </w:r>
    </w:p>
    <w:p w14:paraId="75DB6D7A" w14:textId="77777777" w:rsidR="00425AAE" w:rsidRDefault="00425AAE">
      <w:r>
        <w:t xml:space="preserve">Copyright: 2005 - 2011 maximilian attems </w:t>
      </w:r>
      <w:r>
        <w:tab/>
        <w:t xml:space="preserve">   2005 Jeff Bailey </w:t>
      </w:r>
      <w:r>
        <w:tab/>
        <w:t xml:space="preserve">   2005 - 2007 David HÃ¤rdeman </w:t>
      </w:r>
      <w:r>
        <w:tab/>
        <w:t xml:space="preserve">   2008 - 2010 Martin Michlmayr </w:t>
      </w:r>
      <w:r>
        <w:tab/>
        <w:t xml:space="preserve">   2007 - 2011 Michael Prokop </w:t>
      </w:r>
      <w:r>
        <w:tab/>
        <w:t xml:space="preserve">   2005 - 2009 Scott James Remnant</w:t>
      </w:r>
    </w:p>
    <w:p w14:paraId="7E03D515" w14:textId="77777777" w:rsidR="00425AAE" w:rsidRDefault="00425AAE">
      <w:r>
        <w:t>License:</w:t>
      </w:r>
    </w:p>
    <w:p w14:paraId="741278E4" w14:textId="77777777" w:rsidR="00425AAE" w:rsidRDefault="00425AAE">
      <w:r>
        <w:t>GPL v2 or any later version</w:t>
      </w:r>
    </w:p>
    <w:p w14:paraId="03B4C32F" w14:textId="77777777" w:rsidR="00425AAE" w:rsidRDefault="00425AAE">
      <w:r>
        <w:t>On Debian systems, the complete text of the GNU General Public License version 2 can be found in `/usr/share/common-licenses/GPL-2'. [END FILE=initramfs-tools-0.115/debian/copyright]</w:t>
      </w:r>
    </w:p>
    <w:p w14:paraId="48B09B65" w14:textId="77777777" w:rsidR="00425AAE" w:rsidRDefault="00425AAE" w:rsidP="000727EF">
      <w:pPr>
        <w:pStyle w:val="Heading2"/>
      </w:pPr>
      <w:r>
        <w:t xml:space="preserve"> </w:t>
      </w:r>
      <w:bookmarkStart w:id="213" w:name="_Toc399938031"/>
      <w:r>
        <w:t>init-system-helpers (version 1.20):</w:t>
      </w:r>
      <w:bookmarkEnd w:id="213"/>
    </w:p>
    <w:p w14:paraId="3A4649CF" w14:textId="77777777" w:rsidR="00425AAE" w:rsidRDefault="00425AAE" w:rsidP="000727EF">
      <w:pPr>
        <w:pStyle w:val="Heading3"/>
      </w:pPr>
      <w:r>
        <w:t>init-system-helpers-1.20/debian/copyright:</w:t>
      </w:r>
    </w:p>
    <w:p w14:paraId="358A550E" w14:textId="77777777" w:rsidR="00425AAE" w:rsidRDefault="00425AAE">
      <w:r>
        <w:t>[BEGIN FILE=init-system-helpers-1.20/debian/copyright] Format: http://www.debian.org/doc/packaging-manuals/copyright-format/1.0/</w:t>
      </w:r>
    </w:p>
    <w:p w14:paraId="16EDBF2C" w14:textId="77777777" w:rsidR="00425AAE" w:rsidRDefault="00425AAE">
      <w:r>
        <w:t>Files: * Copyright: 2013 Michael Stapelberg License: BSD</w:t>
      </w:r>
    </w:p>
    <w:p w14:paraId="39CBC098" w14:textId="77777777" w:rsidR="00425AAE" w:rsidRDefault="00425AAE">
      <w:r>
        <w:t>Files: systemd2init Copyright: 2014 OndÅ™ej SurÃ½ &lt;ondrej@sury.org&gt;            2014 LukÃ¡Å¡ Zapletal &lt;lzap+git@redhat.com&gt; License: GPL-3+</w:t>
      </w:r>
    </w:p>
    <w:p w14:paraId="58A8573E" w14:textId="77777777" w:rsidR="00425AAE" w:rsidRDefault="00425AAE">
      <w:r>
        <w:t>Files: debian/* Copyright: 2013 Michael Stapelberg &lt;stapelberg@debian.org&gt; License: BSD</w:t>
      </w:r>
    </w:p>
    <w:p w14:paraId="4D27BF10" w14:textId="77777777" w:rsidR="00425AAE" w:rsidRDefault="00425AAE">
      <w:r>
        <w:t>License: GPL-3+  On Debian systems the full text of the GNU General Public  License can be found in the `/usr/share/common-licenses/GPL'  file.</w:t>
      </w:r>
    </w:p>
    <w:p w14:paraId="08D9A4FA" w14:textId="77777777" w:rsidR="00425AAE" w:rsidRDefault="00425AAE">
      <w:r>
        <w:t xml:space="preserve">License: BSD  Copyright Â© 2013 Michael Stapelberg  All rights reserved.  .  Redistribution and use in source and binary forms, with or without  modification, are permitted provided that the following conditions are met:  .      * Redistributions of source code must retain the above copyright        notice, this list of conditions and the following disclaimer.  .      * Redistributions in binary form must reproduce the above copyright        notice, this list of conditions and the following disclaimer in the        documentation and/or other materials provided with the distribution.  .      * Neither the name of Michael Stapelberg nor the        names of contributors may be used to endorse or promote products        derived from this software without specific prior written permission.  .  THIS SOFTWARE IS PROVIDED BY Michael Stapelberg ''AS IS'' AND ANY  EXPRESS OR IMPLIED WARRANTIES, INCLUDING, BUT NOT LIMITED TO, THE IMPLIED  WARRANTIES OF MERCHANTABILITY AND FITNESS FOR A PARTICULAR PURPOSE ARE  DISCLAIMED. IN NO EVENT SHALL Michael Stapelberg BE LIABLE FOR ANY  DIRECT, INDIRECT, INCIDENTAL, SPECIAL, EXEMPLARY, OR CONSEQUENTIAL DAMAGES  (INCLUDING, BUT NOT LIMITED TO, PROCUREMENT OF SUBSTITUTE GOODS OR SERVICES;  LOSS OF USE, DATA, OR PROFITS; OR BUSINESS INTERRUPTION) HOWEVER CAUSED AND  ON ANY </w:t>
      </w:r>
      <w:r>
        <w:lastRenderedPageBreak/>
        <w:t>THEORY OF LIABILITY, WHETHER IN CONTRACT, STRICT LIABILITY, OR TORT  (INCLUDING NEGLIGENCE OR OTHERWISE) ARISING IN ANY WAY OUT OF THE USE OF THIS  SOFTWARE, EVEN IF ADVISED OF THE POSSIBILITY OF SUCH DAMAGE. [END FILE=init-system-helpers-1.20/debian/copyright]</w:t>
      </w:r>
    </w:p>
    <w:p w14:paraId="209ACE55" w14:textId="77777777" w:rsidR="00425AAE" w:rsidRDefault="00425AAE" w:rsidP="000727EF">
      <w:pPr>
        <w:pStyle w:val="Heading2"/>
      </w:pPr>
      <w:r>
        <w:t xml:space="preserve"> </w:t>
      </w:r>
      <w:bookmarkStart w:id="214" w:name="_Toc399938032"/>
      <w:r>
        <w:t>insserv (version 1.14.0):</w:t>
      </w:r>
      <w:bookmarkEnd w:id="214"/>
    </w:p>
    <w:p w14:paraId="6DEA5F9A" w14:textId="77777777" w:rsidR="00425AAE" w:rsidRDefault="00425AAE" w:rsidP="000727EF">
      <w:pPr>
        <w:pStyle w:val="Heading3"/>
      </w:pPr>
      <w:r>
        <w:t>insserv-1.14.0/debian/copyright:</w:t>
      </w:r>
    </w:p>
    <w:p w14:paraId="53629726" w14:textId="77777777" w:rsidR="00425AAE" w:rsidRDefault="00425AAE">
      <w:r>
        <w:t>[BEGIN FILE=insserv-1.14.0/debian/copyright] This package was debianized by Petter Reinholdtsen &lt;pere@hungry.com&gt; on Sun, 21 Aug 2005 11:20:54 +0200.</w:t>
      </w:r>
    </w:p>
    <w:p w14:paraId="084D5E8E" w14:textId="77777777" w:rsidR="00425AAE" w:rsidRDefault="00425AAE">
      <w:r>
        <w:t>It was downloaded from &lt;URL: ftp://ftp.suse.com/pub/projects/init/ &gt;</w:t>
      </w:r>
    </w:p>
    <w:p w14:paraId="1B312795" w14:textId="77777777" w:rsidR="00425AAE" w:rsidRDefault="00425AAE">
      <w:r>
        <w:t>Copyright Holder: Werner Fink &lt;werner@suse.de&gt; and SuSE LINUX AG.</w:t>
      </w:r>
    </w:p>
    <w:p w14:paraId="47C8493C" w14:textId="77777777" w:rsidR="00425AAE" w:rsidRDefault="00425AAE">
      <w:r>
        <w:t>License:</w:t>
      </w:r>
    </w:p>
    <w:p w14:paraId="69AE4EEC" w14:textId="77777777" w:rsidR="00425AAE" w:rsidRDefault="00425AAE">
      <w:r>
        <w:t xml:space="preserve"> Copyright 2000-2004 Werner Fink, 2000 SuSE GmbH Nuernberg, Germany,                                   2003 SuSE Linux AG, Germany.                                   2004 SuSE LINUX AG, Germany.</w:t>
      </w:r>
    </w:p>
    <w:p w14:paraId="5F16A28D"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0266EDDE" w14:textId="77777777" w:rsidR="00425AAE" w:rsidRDefault="00425AAE">
      <w:r>
        <w:t>On Debian systems, a copy of the GNU General Public License version 2 may be found in the file /usr/share/common-licenses/GPL-2. [END FILE=insserv-1.14.0/debian/copyright]</w:t>
      </w:r>
    </w:p>
    <w:p w14:paraId="41C00DAD" w14:textId="77777777" w:rsidR="00425AAE" w:rsidRDefault="00425AAE" w:rsidP="000727EF">
      <w:pPr>
        <w:pStyle w:val="Heading2"/>
      </w:pPr>
      <w:r>
        <w:t xml:space="preserve"> </w:t>
      </w:r>
      <w:bookmarkStart w:id="215" w:name="_Toc399938033"/>
      <w:r>
        <w:t>installation-report (version 2.55):</w:t>
      </w:r>
      <w:bookmarkEnd w:id="215"/>
    </w:p>
    <w:p w14:paraId="7FD9903F" w14:textId="77777777" w:rsidR="00425AAE" w:rsidRDefault="00425AAE" w:rsidP="000727EF">
      <w:pPr>
        <w:pStyle w:val="Heading3"/>
      </w:pPr>
      <w:r>
        <w:t>installation-report-2.55/debian/copyright:</w:t>
      </w:r>
    </w:p>
    <w:p w14:paraId="587FAF08" w14:textId="77777777" w:rsidR="00425AAE" w:rsidRDefault="00425AAE">
      <w:r>
        <w:t>[BEGIN FILE=installation-report-2.55/debian/copyright] The Debian bug reporter is copyright 2003-2005 by  Petter Reinholdtsen &lt;pere@debian.org&gt;, Joey Hess &lt;joeyh@debian-org&gt;, and the debian-installer team.</w:t>
      </w:r>
    </w:p>
    <w:p w14:paraId="356AA058" w14:textId="77777777" w:rsidR="00425AAE" w:rsidRDefault="00425AAE">
      <w:r>
        <w:t>This program is free software; you can redistribute it and/or modify it under the terms of the GNU General Public License as published by the Free Software Foundation; version 2 of the License.</w:t>
      </w:r>
    </w:p>
    <w:p w14:paraId="56963306" w14:textId="77777777" w:rsidR="00425AAE" w:rsidRDefault="00425AAE">
      <w:r>
        <w:t>On Debian systems, a copy of the GPL is in /usr/share/common-licenses/GPL-2</w:t>
      </w:r>
    </w:p>
    <w:p w14:paraId="5B304BF6" w14:textId="77777777" w:rsidR="00425AAE" w:rsidRDefault="00425AAE">
      <w:r>
        <w:t>For the script usb-list:   Original version: http://article.gmane.org/gmane.linux.usb.general/16828   Adapted for Debian Installer by Frans Pop.   Copyright: 2009 Greg Kroah-Hartman &lt;greg@kroah.com&gt;              2009 Randy Dunlap &lt;rdunlap@xenotime.net&gt;              2009 Frans Pop &lt;elendil@planet.nl&gt;   This software may be used and distributed according to the terms of   the GNU General Public License (GPL), version 2, or at your option   any later version. [END FILE=installation-report-2.55/debian/copyright]</w:t>
      </w:r>
    </w:p>
    <w:p w14:paraId="66DF13F3" w14:textId="77777777" w:rsidR="00425AAE" w:rsidRDefault="00425AAE" w:rsidP="000727EF">
      <w:pPr>
        <w:pStyle w:val="Heading2fegan"/>
      </w:pPr>
      <w:bookmarkStart w:id="216" w:name="_Toc399938034"/>
      <w:r>
        <w:lastRenderedPageBreak/>
        <w:t>ipadddr-2.1.11</w:t>
      </w:r>
      <w:bookmarkEnd w:id="216"/>
    </w:p>
    <w:p w14:paraId="170D4D96" w14:textId="77777777" w:rsidR="00425AAE" w:rsidRDefault="00425AAE" w:rsidP="00053D4A">
      <w:r>
        <w:tab/>
        <w:t>Apache 2</w:t>
      </w:r>
      <w:r>
        <w:tab/>
        <w:t>http://www.apache.org/licenses/LICENSE-2.0</w:t>
      </w:r>
    </w:p>
    <w:p w14:paraId="74663414" w14:textId="77777777" w:rsidR="00425AAE" w:rsidRDefault="00425AAE" w:rsidP="000727EF">
      <w:pPr>
        <w:pStyle w:val="Heading2"/>
      </w:pPr>
      <w:r>
        <w:t xml:space="preserve"> </w:t>
      </w:r>
      <w:bookmarkStart w:id="217" w:name="_Toc399938035"/>
      <w:r>
        <w:t>ipmitool (version 1.8.14):</w:t>
      </w:r>
      <w:bookmarkEnd w:id="217"/>
    </w:p>
    <w:p w14:paraId="0FE8D323" w14:textId="77777777" w:rsidR="00425AAE" w:rsidRDefault="00425AAE" w:rsidP="000727EF">
      <w:pPr>
        <w:pStyle w:val="Heading3"/>
      </w:pPr>
      <w:r>
        <w:t>ipmitool-1.8.14/debian/copyright:</w:t>
      </w:r>
    </w:p>
    <w:p w14:paraId="71F8A088" w14:textId="77777777" w:rsidR="00425AAE" w:rsidRDefault="00425AAE">
      <w:r>
        <w:t>[BEGIN FILE=ipmitool-1.8.14/debian/copyright] Format: http://www.debian.org/doc/packaging-manuals/copyright-format/1.0 Source: http://sourceforge.net/projects/ipmitool/</w:t>
      </w:r>
    </w:p>
    <w:p w14:paraId="6A3371CC" w14:textId="77777777" w:rsidR="00425AAE" w:rsidRDefault="00425AAE">
      <w:r>
        <w:t>Files: * Copyright: 1999-2002 Aladdin Enterprises            2002-2008 Intel Corporation            2003      Elmar Hoffmann             2003-2007 Kontron Canada, Inc.            2003      Ducan Laurie            2003-2004 Fredrik Ohrn            2003-2005 Sun Microsystems, Inc.            2004-2008 Dell Inc.            2005      International Business Machines, Inc.            2005      Tyan Computer Corp            2009-2014 Oracle and/or its affiliates.            2012      Hewlett-Packard Development Company, L.P.            2012      Pigeon Point Systems            2013      Zdenek Styblik            2014      JÃ¶rg Frings-FÃ¼rst License: BSD-3-clause</w:t>
      </w:r>
    </w:p>
    <w:p w14:paraId="52A18AA1" w14:textId="77777777" w:rsidR="00425AAE" w:rsidRDefault="00425AAE">
      <w:r>
        <w:t>License: BSD-3-clause  All rights reserved.  .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A50356E" w14:textId="77777777" w:rsidR="00425AAE" w:rsidRDefault="00425AAE">
      <w:r>
        <w:t>[END FILE=ipmitool-1.8.14/debian/copyright]</w:t>
      </w:r>
    </w:p>
    <w:p w14:paraId="121E88DE" w14:textId="77777777" w:rsidR="00425AAE" w:rsidRDefault="00425AAE" w:rsidP="000727EF">
      <w:pPr>
        <w:pStyle w:val="Heading3"/>
      </w:pPr>
      <w:r>
        <w:t>ipmitool-1.8.14/COPYING:</w:t>
      </w:r>
    </w:p>
    <w:p w14:paraId="38756033" w14:textId="77777777" w:rsidR="00425AAE" w:rsidRDefault="00425AAE">
      <w:r>
        <w:t>[BEGIN FILE=ipmitool-1.8.14/COPYING] Copyright (c) 2003 Sun Microsystems, Inc.  All Rights Reserved.</w:t>
      </w:r>
    </w:p>
    <w:p w14:paraId="09F85D2C" w14:textId="77777777" w:rsidR="00425AAE" w:rsidRDefault="00425AAE">
      <w:r>
        <w:t>Redistribution and use in source and binary forms, with or without modification, are permitted provided that the following conditions are met:</w:t>
      </w:r>
    </w:p>
    <w:p w14:paraId="181B0FE4" w14:textId="77777777" w:rsidR="00425AAE" w:rsidRDefault="00425AAE">
      <w:r>
        <w:lastRenderedPageBreak/>
        <w:t>Redistribution of source code must retain the above copyright notice, this list of conditions and the following disclaimer.</w:t>
      </w:r>
    </w:p>
    <w:p w14:paraId="613D6C6D" w14:textId="77777777" w:rsidR="00425AAE" w:rsidRDefault="00425AAE">
      <w:r>
        <w:t>Redistribution in binary form must reproduce the above copyright notice, this list of conditions and the following disclaimer in the documentation and/or other materials provided with the distribution.</w:t>
      </w:r>
    </w:p>
    <w:p w14:paraId="0C758032" w14:textId="77777777" w:rsidR="00425AAE" w:rsidRDefault="00425AAE">
      <w:r>
        <w:t>Neither the name of Sun Microsystems, Inc. or the names of contributors may be used to endorse or promote products derived from this software without specific prior written permission.</w:t>
      </w:r>
    </w:p>
    <w:p w14:paraId="12C3B58A" w14:textId="77777777" w:rsidR="00425AAE" w:rsidRDefault="00425AAE">
      <w:r>
        <w:t>This software is provided AS IS, without a warranty of any kind. ALL EXPRESS OR IMPLIED CONDITIONS, REPRESENTATIONS AND WARRANTIES, INCLUDING ANY IMPLIED WARRANTY OF MERCHANTABILITY, FITNESS FOR A PARTICULAR PURPOSE OR NON-INFRINGEMENT, ARE HEREBY EXCLUDED. SUN MICROSYSTEMS, INC. (SUN) AND ITS LICENSORS SHALL NOT BE LIABLE FOR ANY DAMAGES SUFFERED BY LICENSEE AS A RESULT OF USING, MODIFYING OR DISTRIBUTING THIS SOFTWARE OR ITS DERIVATIVES.  IN NO EVENT WILL SUN OR ITS LICENSORS BE LIABLE FOR ANY LOST REVENUE, PROFIT OR DATA, OR FOR DIRECT, INDIRECT, SPECIAL, CONSEQUENTIAL, INCIDENTAL OR PUNITIVE DAMAGES, HOWEVER CAUSED AND REGARDLESS OF THE THEORY OF LIABILITY, ARISING OUT OF THE USE OF OR INABILITY TO USE THIS SOFTWARE, EVEN IF SUN HAS BEEN ADVISED OF THE POSSIBILITY OF SUCH DAMAGES.</w:t>
      </w:r>
    </w:p>
    <w:p w14:paraId="79182B86" w14:textId="77777777" w:rsidR="00425AAE" w:rsidRDefault="00425AAE">
      <w:r>
        <w:t>[END FILE=ipmitool-1.8.14/COPYING]</w:t>
      </w:r>
    </w:p>
    <w:p w14:paraId="2F4A9CF5" w14:textId="77777777" w:rsidR="00425AAE" w:rsidRDefault="00425AAE" w:rsidP="000727EF">
      <w:pPr>
        <w:pStyle w:val="Heading2"/>
      </w:pPr>
      <w:r>
        <w:t xml:space="preserve"> </w:t>
      </w:r>
      <w:bookmarkStart w:id="218" w:name="_Toc399938036"/>
      <w:r>
        <w:t>iproute2 (version 3.16.0):</w:t>
      </w:r>
      <w:bookmarkEnd w:id="218"/>
    </w:p>
    <w:p w14:paraId="5C741E6C" w14:textId="77777777" w:rsidR="00425AAE" w:rsidRDefault="00425AAE" w:rsidP="000727EF">
      <w:pPr>
        <w:pStyle w:val="Heading3"/>
      </w:pPr>
      <w:r>
        <w:t>iproute2-3.16.0/debian/copyright:</w:t>
      </w:r>
    </w:p>
    <w:p w14:paraId="6DBFF0A5" w14:textId="77777777" w:rsidR="00425AAE" w:rsidRDefault="00425AAE">
      <w:r>
        <w:t>[BEGIN FILE=iproute2-3.16.0/debian/copyright] This is the Debian GNU/Linux's prepackaged version of the Linux Traffic Control engine and related utils, iproute2</w:t>
      </w:r>
    </w:p>
    <w:p w14:paraId="777FDADB" w14:textId="77777777" w:rsidR="00425AAE" w:rsidRDefault="00425AAE">
      <w:r>
        <w:t>The source code was obtained from  http://kernel.org/pub/linux/utils/net/iproute2/ The former upstream was   http://devresources.linuxfoundation.org/dev/iproute2/download/   http://developer.osdl.org/dev/iproute2   ftp://ftp.inr.ac.ru/ip-routing/iproute2-2.4.7-now-ss010824.tar.gz</w:t>
      </w:r>
    </w:p>
    <w:p w14:paraId="7EFBF991" w14:textId="77777777" w:rsidR="00425AAE" w:rsidRDefault="00425AAE">
      <w:r>
        <w:t xml:space="preserve">Copyrights ----------   Copyright (c) 1996-2001 Alexey Kuznetsov &lt;kuznet@ms2.inr.ac.ru&gt;   Copyright (c)           Stephen Hemminger &lt;shemminger@osdl.org&gt; and others, including, but not limited to   Copyright (C) 1999      Pavel Golubev &lt;pg@ksi-linux.com&gt;   Copyright (C) 2001-2004 Lubomir Bulej &lt;pallas@kadan.cz&gt;   Copyright (c) 2001      Robert Olsson &lt;robert.olsson@its.uu.se&gt;   Copyright (c) 2000-2002 Joakim Axelsson &lt;gozem@linux.nu&gt;   Copyright (c)           J Hadi Salim (hadi@cyberus.ca)   Copyright (c) 2002-2007 Volkswagen Group Electronic Research   Copyright (C) 2003-2010 Jozsef Kadlecsik &lt;kadlec@blackhole.kfki.hu&gt;   Copyright (c) 2004      Harald Welte &lt;laforge@gnumonks.org&gt;   Copyright (c) 2004,2005,2006,2007    USAGI/WIDE Project   Copyright (c) 2006,2008 Junio C Hamano   Copyright (c) 2008      Intel Corporation.   Copyright (c) 2009      Wolfgang Grandegger &lt;wg@grandegger.com&gt;   Copyright (c) 2011      Czech Technical </w:t>
      </w:r>
      <w:r>
        <w:lastRenderedPageBreak/>
        <w:t>University in Prague   Copyright (c) 2011      Volkswagen Group Research   Copyright (C) 2011-2012 Kathleen Nichols &lt;nichols@pollere.com&gt;   Copyright (C) 2011-2012 Van Jacobson &lt;van@pollere.com&gt;   Copyright (C) 2012      Michael D. Taht &lt;dave.taht@bufferbloat.net&gt;   Copyright (C) 2012      Eric Dumazet &lt;edumazet@google.com&gt;</w:t>
      </w:r>
    </w:p>
    <w:p w14:paraId="23A2332D" w14:textId="77777777" w:rsidR="00425AAE" w:rsidRDefault="00425AAE">
      <w:r>
        <w:t xml:space="preserve"> Modifications for Debian:   Copyright (c) 1996      Tom Lees &lt;tom@lpsg.demon.co.uk&gt;   Copyright (c) 1998      Christoph Lameter &lt;christoph@lameter.com&gt;   Copyright (c) 1998-1999 Roberto Lumbreras &lt;rover@debian.org&gt;   Copyright (c) 1999-2003 Juan Cespedes &lt;cespedes@debian.org&gt;   Copyright (c) 2005-     Alexander Wirt &lt;formorer@debian.org&gt;</w:t>
      </w:r>
    </w:p>
    <w:p w14:paraId="209216CC" w14:textId="77777777" w:rsidR="00425AAE" w:rsidRDefault="00425AAE">
      <w:r>
        <w:t xml:space="preserve"> License -------</w:t>
      </w:r>
    </w:p>
    <w:p w14:paraId="1F815499" w14:textId="77777777" w:rsidR="00425AAE" w:rsidRDefault="00425AAE">
      <w:r>
        <w:t>This program is free software; you can redistribute it and/or modify it under the terms of the GNU General Public License version 2 as published by the Free Software Foundation.</w:t>
      </w:r>
    </w:p>
    <w:p w14:paraId="3F9725CF"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249240D4" w14:textId="77777777" w:rsidR="00425AAE" w:rsidRDefault="00425AAE">
      <w:r>
        <w:t>A copy of the GNU General Public License is available as `/usr/share/common-licenses/GPL-2' in the Debian GNU/Linux distribution or on the World Wide Web at `http://www.gnu.org/licenses/old-licenses/gpl-2.0.html'. You can also obtain it by writing to the Free Software Foundation, Free Software Foundation, Inc., 51 Franklin St, Fifth Floor, Boston, MA 02110-1301, USA. [END FILE=iproute2-3.16.0/debian/copyright]</w:t>
      </w:r>
    </w:p>
    <w:p w14:paraId="19CDDB8F" w14:textId="77777777" w:rsidR="00425AAE" w:rsidRDefault="00425AAE" w:rsidP="000727EF">
      <w:pPr>
        <w:pStyle w:val="Heading2"/>
      </w:pPr>
      <w:r>
        <w:t xml:space="preserve"> </w:t>
      </w:r>
      <w:bookmarkStart w:id="219" w:name="_Toc399938037"/>
      <w:r>
        <w:t>iptables (version 1.4.21):</w:t>
      </w:r>
      <w:bookmarkEnd w:id="219"/>
    </w:p>
    <w:p w14:paraId="096CCEED" w14:textId="77777777" w:rsidR="00425AAE" w:rsidRDefault="00425AAE" w:rsidP="000727EF">
      <w:pPr>
        <w:pStyle w:val="Heading3"/>
      </w:pPr>
      <w:r>
        <w:t>iptables-1.4.21/debian/copyright:</w:t>
      </w:r>
    </w:p>
    <w:p w14:paraId="2E4B02A3" w14:textId="77777777" w:rsidR="00425AAE" w:rsidRDefault="00425AAE">
      <w:r>
        <w:t>[BEGIN FILE=iptables-1.4.21/debian/copyright] Format: http://www.debian.org/doc/packaging-manuals/copyright-format/1.0/ Upstream-Name: iptables Upstream-Contact: Netfilter Developer List &lt;netfilter@vger.kernel.org&gt; Source: http://ftp.netfilter.org/</w:t>
      </w:r>
    </w:p>
    <w:p w14:paraId="0EB0E4F6" w14:textId="77777777" w:rsidR="00425AAE" w:rsidRDefault="00425AAE">
      <w:r>
        <w:t>Files: iptables/*.c Copyright: 2000-2002, the netfilter coreteam &lt;coreteam@netfilter.org&gt;                       Paul 'Rusty' Russell &lt;rusty@rustcorp.com.au&gt;                       Marc Boucher &lt;marc+nf@mbsi.ca&gt;                       James Morris &lt;jmorris@intercode.com.au&gt;                       Harald Welte &lt;laforge@gnumonks.org&gt;                       Jozsef Kadlecsik &lt;kadlec@blackhole.kfki.hu&gt; License: GPL-2</w:t>
      </w:r>
    </w:p>
    <w:p w14:paraId="334C5842" w14:textId="77777777" w:rsidR="00425AAE" w:rsidRDefault="00425AAE">
      <w:r>
        <w:t>Files: extensions/libip6t_DNAT.c Copyright: 2011, Patrick McHardy &lt;kaber@trash.net&gt; License: GPL-2</w:t>
      </w:r>
    </w:p>
    <w:p w14:paraId="12E299DF" w14:textId="77777777" w:rsidR="00425AAE" w:rsidRDefault="00425AAE">
      <w:r>
        <w:t>Files: extensions/libip6t_DNPT.c Copyright: 2012-2013, Patrick McHardy &lt;kaber@trash.net&gt; License: GPL-2</w:t>
      </w:r>
    </w:p>
    <w:p w14:paraId="1A35B4D7" w14:textId="77777777" w:rsidR="00425AAE" w:rsidRDefault="00425AAE">
      <w:r>
        <w:t>Files: extensions/libip6t_MASQUERADE.c Copyright: 2011, Patrick McHardy &lt;kaber@trash.net&gt; License: GPL-2</w:t>
      </w:r>
    </w:p>
    <w:p w14:paraId="196751C2" w14:textId="77777777" w:rsidR="00425AAE" w:rsidRDefault="00425AAE">
      <w:r>
        <w:t>Files: extensions/libip6t_NETMAP.c Copyright: 2011, Patrick McHardy &lt;kaber@trash.net&gt; License: GPL-2</w:t>
      </w:r>
    </w:p>
    <w:p w14:paraId="2BB8350D" w14:textId="77777777" w:rsidR="00425AAE" w:rsidRDefault="00425AAE">
      <w:r>
        <w:lastRenderedPageBreak/>
        <w:t>Files: extensions/libip6t_REDIRECT.c Copyright: 2011, Patrick McHardy &lt;kaber@trash.net&gt; License: GPL-2</w:t>
      </w:r>
    </w:p>
    <w:p w14:paraId="54D808B1" w14:textId="77777777" w:rsidR="00425AAE" w:rsidRDefault="00425AAE">
      <w:r>
        <w:t>Files: extensions/libip6t_REJECT.c Copyright: 2000, Jozsef Kadlecsik &lt;kadlec@blackhole.kfki.hu&gt; License: GPL-2</w:t>
      </w:r>
    </w:p>
    <w:p w14:paraId="7ED24763" w14:textId="77777777" w:rsidR="00425AAE" w:rsidRDefault="00425AAE">
      <w:r>
        <w:t>Files: extensions/libip6t_SNAT.c Copyright: 2011, Patrick McHardy &lt;kaber@trash.net&gt; License: GPL-2</w:t>
      </w:r>
    </w:p>
    <w:p w14:paraId="6409A00B" w14:textId="77777777" w:rsidR="00425AAE" w:rsidRDefault="00425AAE">
      <w:r>
        <w:t>Files: extensions/libip6t_SNPT.c Copyright: 2012-2013, Patrick McHardy &lt;kaber@trash.net&gt; License: GPL-2</w:t>
      </w:r>
    </w:p>
    <w:p w14:paraId="604DA23B" w14:textId="77777777" w:rsidR="00425AAE" w:rsidRDefault="00425AAE">
      <w:r>
        <w:t>Files: extensions/libip6t_mh.c Copyright: 2006, USAGI/WIDE Project License: GPL-2</w:t>
      </w:r>
    </w:p>
    <w:p w14:paraId="1D55A247" w14:textId="77777777" w:rsidR="00425AAE" w:rsidRDefault="00425AAE">
      <w:r>
        <w:t>Files: extensions/libipt_CLUSTERIP.c Copyright: 2003, Harald Welte &lt;laforge@gnumonks.org&gt; License: GPL-2</w:t>
      </w:r>
    </w:p>
    <w:p w14:paraId="793F4665" w14:textId="77777777" w:rsidR="00425AAE" w:rsidRDefault="00425AAE">
      <w:r>
        <w:t>Files: extensions/libipt_ECN.c Copyright: 2002, by Harald Welte &lt;laforge@gnumonks.org&gt; License: GPL-2</w:t>
      </w:r>
    </w:p>
    <w:p w14:paraId="0B7C9146" w14:textId="77777777" w:rsidR="00425AAE" w:rsidRDefault="00425AAE">
      <w:r>
        <w:t>Files: extensions/libipt_REJECT.c Copyright: 2000, Jozsef Kadlecsik &lt;kadlec@blackhole.kfki.hu&gt; License: GPL-2</w:t>
      </w:r>
    </w:p>
    <w:p w14:paraId="44DDD237" w14:textId="77777777" w:rsidR="00425AAE" w:rsidRDefault="00425AAE">
      <w:r>
        <w:t>Files: extensions/libipt_TTL.c Copyright: 2000, Harald Welte &lt;laforge@gnumonks.org&gt; License: GPL-2</w:t>
      </w:r>
    </w:p>
    <w:p w14:paraId="0CD67322" w14:textId="77777777" w:rsidR="00425AAE" w:rsidRDefault="00425AAE">
      <w:r>
        <w:t>Files: extensions/libipt_ULOG.c Copyright: 2000, Harald Welte &lt;laforge@gnumonks.org&gt; License: GPL-2</w:t>
      </w:r>
    </w:p>
    <w:p w14:paraId="1A0B8917" w14:textId="77777777" w:rsidR="00425AAE" w:rsidRDefault="00425AAE">
      <w:r>
        <w:t>Files: extensions/libipt_ttl.c Copyright: 2000, Harald Welte &lt;laforge@gnumonks.org&gt; License: GPL-2</w:t>
      </w:r>
    </w:p>
    <w:p w14:paraId="4796F180" w14:textId="77777777" w:rsidR="00425AAE" w:rsidRDefault="00425AAE">
      <w:r>
        <w:t>Files: extensions/libxt_AUDIT.c Copyright: 2010-2011, Thomas Graf &lt;tgraf@redhat.com&gt;            2010-2011, Red Hat, Inc. License: GPL-2</w:t>
      </w:r>
    </w:p>
    <w:p w14:paraId="04BB938B" w14:textId="77777777" w:rsidR="00425AAE" w:rsidRDefault="00425AAE">
      <w:r>
        <w:t>Files: extensions/libxt_CHECKSUM.c Copyright: 2002, Harald Welte &lt;laforge@gnumonks.org&gt;            2010, Red Hat, Inc License: GPL-2</w:t>
      </w:r>
    </w:p>
    <w:p w14:paraId="2B17FF62" w14:textId="77777777" w:rsidR="00425AAE" w:rsidRDefault="00425AAE">
      <w:r>
        <w:t>Files: extensions/libxt_CLASSIFY.c Copyright: 2003-2013, Patrick McHardy &lt;kaber@trash.net&gt; License: GPL-2</w:t>
      </w:r>
    </w:p>
    <w:p w14:paraId="52AD1BCE" w14:textId="77777777" w:rsidR="00425AAE" w:rsidRDefault="00425AAE">
      <w:r>
        <w:t>Files: extensions/libxt_CONNMARK.c Copyright: 2002, 2004, MARA Systems AB &lt;http://www.marasystems.com&gt; by Henrik Nordstrom &lt;hno@marasystems.com&gt; License: GPL-2</w:t>
      </w:r>
    </w:p>
    <w:p w14:paraId="5610996F" w14:textId="77777777" w:rsidR="00425AAE" w:rsidRDefault="00425AAE">
      <w:r>
        <w:t>Files: extensions/libxt_CONNSECMARK.c Copyright: 2006, Red Hat, Inc., James Morris &lt;jmorris@redhat.com&gt; License: GPL-2</w:t>
      </w:r>
    </w:p>
    <w:p w14:paraId="55DB0ADE" w14:textId="77777777" w:rsidR="00425AAE" w:rsidRDefault="00425AAE">
      <w:r>
        <w:t>Files: extensions/libxt_CT.c Copyright: 2010-2013, Patrick McHardy &lt;kaber@trash.net&gt; License: GPL-2</w:t>
      </w:r>
    </w:p>
    <w:p w14:paraId="4F3CD4CB" w14:textId="77777777" w:rsidR="00425AAE" w:rsidRDefault="00425AAE">
      <w:r>
        <w:t>Files: extensions/libxt_DSCP.c Copyright: 2000-2002, Matthew G. Marsh &lt;mgm@paktronix.com&gt;                       Harald Welte &lt;laforge@gnumonks.org&gt; License: GPL-2</w:t>
      </w:r>
    </w:p>
    <w:p w14:paraId="6BBC4A08" w14:textId="77777777" w:rsidR="00425AAE" w:rsidRDefault="00425AAE">
      <w:r>
        <w:t>Files: extensions/libxt_HMARK.c Copyright: 2012, Hans Schillstrom &lt;hans.schillstrom@ericsson.com&gt;            2012, Pablo Neira Ayuso &lt;pablo@netfilter.org&gt; License: GPL-2</w:t>
      </w:r>
    </w:p>
    <w:p w14:paraId="31711064" w14:textId="77777777" w:rsidR="00425AAE" w:rsidRDefault="00425AAE">
      <w:r>
        <w:t>Files: extensions/libxt_IDLETIMER.c Copyright: 2010, Nokia Corporation License: GPL-2</w:t>
      </w:r>
    </w:p>
    <w:p w14:paraId="598E8CFD" w14:textId="77777777" w:rsidR="00425AAE" w:rsidRDefault="00425AAE">
      <w:r>
        <w:t>Files: extensions/libxt_LED.c Copyright: 2008, Adam Nielsen &lt;a.nielsen@shikadi.net&gt; License: GPL-2</w:t>
      </w:r>
    </w:p>
    <w:p w14:paraId="4CC3BCBF" w14:textId="77777777" w:rsidR="00425AAE" w:rsidRDefault="00425AAE">
      <w:r>
        <w:lastRenderedPageBreak/>
        <w:t>Files: extensions/libxt_NFQUEUE.c Copyright: 2005, by Harald Welte &lt;laforge@netfilter.org&gt; License: GPL-2</w:t>
      </w:r>
    </w:p>
    <w:p w14:paraId="0C2CC860" w14:textId="77777777" w:rsidR="00425AAE" w:rsidRDefault="00425AAE">
      <w:r>
        <w:t>Files: extensions/libxt_RATEEST.c Copyright: 2008-2013, Patrick McHardy &lt;kaber@trash.net&gt; License: GPL-2</w:t>
      </w:r>
    </w:p>
    <w:p w14:paraId="2D0FCE50" w14:textId="77777777" w:rsidR="00425AAE" w:rsidRDefault="00425AAE">
      <w:r>
        <w:t>Files: extensions/libxt_SECMARK.c Copyright: 2006, Red Hat, Inc., James Morris &lt;jmorris@redhat.com&gt; License: GPL-2</w:t>
      </w:r>
    </w:p>
    <w:p w14:paraId="526A98D2" w14:textId="77777777" w:rsidR="00425AAE" w:rsidRDefault="00425AAE">
      <w:r>
        <w:t>Files: extensions/libxt_SET.c Copyright: 2000-2002, Joakim Axelsson &lt;gozem@linux.nu&gt;                       Patrick Schaaf &lt;bof@bof.de&gt;                       Martin Josefsson &lt;gandalf@wlug.westbo.se&gt;            2003-2010, Jozsef Kadlecsik &lt;kadlec@blackhole.kfki.hu&gt; License: GPL-2</w:t>
      </w:r>
    </w:p>
    <w:p w14:paraId="5E758E3F" w14:textId="77777777" w:rsidR="00425AAE" w:rsidRDefault="00425AAE">
      <w:r>
        <w:t>Files: extensions/libxt_SYNPROXY.c Copyright: 2013, Patrick McHardy &lt;kaber@trash.net&gt; License: GPL-2</w:t>
      </w:r>
    </w:p>
    <w:p w14:paraId="5EDEFE8C" w14:textId="77777777" w:rsidR="00425AAE" w:rsidRDefault="00425AAE">
      <w:r>
        <w:t>Files: extensions/libxt_TCPMSS.c Copyright: 2000, Marc Boucher License: GPL-2</w:t>
      </w:r>
    </w:p>
    <w:p w14:paraId="2BD81DC6" w14:textId="77777777" w:rsidR="00425AAE" w:rsidRDefault="00425AAE">
      <w:r>
        <w:t>Files: extensions/libxt_TCPOPTSTRIP.c Copyright: 2007, Sven Schnelle &lt;svens@bitebene.org&gt;            2007, CC Computer Consultants GmbH License: GPL-2</w:t>
      </w:r>
    </w:p>
    <w:p w14:paraId="1CFAF166" w14:textId="77777777" w:rsidR="00425AAE" w:rsidRDefault="00425AAE">
      <w:r>
        <w:t>Files: extensions/libxt_TEE.c Copyright: 2007, Sebastian ClaÃŸen &lt;sebastian.classen [at] freenet.ag&gt;            2007-2010, Jan Engelhardt &lt;jengelh [at] medozas de&gt; License: GPL-2</w:t>
      </w:r>
    </w:p>
    <w:p w14:paraId="620B9FEF" w14:textId="77777777" w:rsidR="00425AAE" w:rsidRDefault="00425AAE">
      <w:r>
        <w:t>Files: extensions/libxt_TOS.c Copyright: 2007, CC Computer Consultants GmbH License: GPL-2</w:t>
      </w:r>
    </w:p>
    <w:p w14:paraId="73037168" w14:textId="77777777" w:rsidR="00425AAE" w:rsidRDefault="00425AAE">
      <w:r>
        <w:t>Files: extensions/libxt_TPROXY.c Copyright: 2002-2008, BalaBit IT Ltd. License: GPL-2</w:t>
      </w:r>
    </w:p>
    <w:p w14:paraId="66229DF6" w14:textId="77777777" w:rsidR="00425AAE" w:rsidRDefault="00425AAE">
      <w:r>
        <w:t>Files: extensions/libxt_addrtype.c Copyright: 2003-2013, Patrick McHardy &lt;kaber@trash.net&gt; License: GPL-2</w:t>
      </w:r>
    </w:p>
    <w:p w14:paraId="5912D7E2" w14:textId="77777777" w:rsidR="00425AAE" w:rsidRDefault="00425AAE">
      <w:r>
        <w:t>Files: extensions/libxt_bpf.c Copyright: 2013, Google, Inc. License: GPL-2</w:t>
      </w:r>
    </w:p>
    <w:p w14:paraId="42F0DA0F" w14:textId="77777777" w:rsidR="00425AAE" w:rsidRDefault="00425AAE">
      <w:r>
        <w:t>Files: extensions/libxt_cluster.c Copyright: 2009, Pablo Neira Ayuso &lt;pablo@netfilter.org&gt; License: GPL-2</w:t>
      </w:r>
    </w:p>
    <w:p w14:paraId="2CEA4CF0" w14:textId="77777777" w:rsidR="00425AAE" w:rsidRDefault="00425AAE">
      <w:r>
        <w:t>Files: extensions/libxt_connmark.c Copyright: 2002, 2004, MARA Systems AB &lt;http://www.marasystems.com&gt; by Henrik Nordstrom &lt;hno@marasystems.com&gt; License: GPL-2</w:t>
      </w:r>
    </w:p>
    <w:p w14:paraId="339664B6" w14:textId="77777777" w:rsidR="00425AAE" w:rsidRDefault="00425AAE">
      <w:r>
        <w:t>Files: extensions/libxt_conntrack.c Copyright: 2001, Marc Boucher (marc@mbsi.ca).            2007-2008, CC Computer Consultants GmbH License: GPL-2</w:t>
      </w:r>
    </w:p>
    <w:p w14:paraId="2BA26592" w14:textId="77777777" w:rsidR="00425AAE" w:rsidRDefault="00425AAE">
      <w:r>
        <w:t>Files: extensions/libxt_dccp.c Copyright: 2005, by Harald Welte &lt;laforge@netfilter.org&gt; License: GPL-2</w:t>
      </w:r>
    </w:p>
    <w:p w14:paraId="101F6882" w14:textId="77777777" w:rsidR="00425AAE" w:rsidRDefault="00425AAE">
      <w:r>
        <w:t>Files: extensions/libxt_devgroup.c Copyright: 2011, Patrick McHardy &lt;kaber@trash.net&gt; License: GPL-2</w:t>
      </w:r>
    </w:p>
    <w:p w14:paraId="1FF90E3B" w14:textId="77777777" w:rsidR="00425AAE" w:rsidRDefault="00425AAE">
      <w:r>
        <w:t>Files: extensions/libxt_dscp.c Copyright: 2002, Harald Welte &lt;laforge@gnumonks.org&gt; License: GPL-2</w:t>
      </w:r>
    </w:p>
    <w:p w14:paraId="30A3C075" w14:textId="77777777" w:rsidR="00425AAE" w:rsidRDefault="00425AAE">
      <w:r>
        <w:t>Files: extensions/libxt_ecn.c Copyright: 2002, Harald Welte &lt;laforge@netfilter.org&gt;            2011, Patrick McHardy &lt;kaber@trash.net&gt; License: GPL-2</w:t>
      </w:r>
    </w:p>
    <w:p w14:paraId="151B05E0" w14:textId="77777777" w:rsidR="00425AAE" w:rsidRDefault="00425AAE">
      <w:r>
        <w:t>Files: extensions/libxt_hashlimit.c Copyright: 2003-2004, Harald Welte &lt;laforge@netfilter.org&gt; License: GPL-2</w:t>
      </w:r>
    </w:p>
    <w:p w14:paraId="48BD0CC9" w14:textId="77777777" w:rsidR="00425AAE" w:rsidRDefault="00425AAE">
      <w:r>
        <w:t>Files: extensions/libxt_osf.c Copyright: 2003+, Evgeniy Polyakov &lt;zbr@ioremap.net&gt; License: GPL-2</w:t>
      </w:r>
    </w:p>
    <w:p w14:paraId="17A04D85" w14:textId="77777777" w:rsidR="00425AAE" w:rsidRDefault="00425AAE">
      <w:r>
        <w:lastRenderedPageBreak/>
        <w:t>Files: extensions/libxt_owner.c Copyright: 2007-2008, CC Computer Consultants GmbH License: GPL-2</w:t>
      </w:r>
    </w:p>
    <w:p w14:paraId="7BCA9A44" w14:textId="77777777" w:rsidR="00425AAE" w:rsidRDefault="00425AAE">
      <w:r>
        <w:t>Files: extensions/libxt_policy.c Copyright: 2005-2013, Patrick McHardy &lt;kaber@trash.net&gt; License: GPL-2</w:t>
      </w:r>
    </w:p>
    <w:p w14:paraId="268D1053" w14:textId="77777777" w:rsidR="00425AAE" w:rsidRDefault="00425AAE">
      <w:r>
        <w:t>Files: extensions/libxt_rateest.c Copyright: 2008-2013, Patrick McHardy &lt;kaber@trash.net&gt; License: GPL-2</w:t>
      </w:r>
    </w:p>
    <w:p w14:paraId="0CB8101B" w14:textId="77777777" w:rsidR="00425AAE" w:rsidRDefault="00425AAE">
      <w:r>
        <w:t>Files: extensions/libxt_sctp.c Copyright: 2003, Harald Welte &lt;laforge@gnumonks.org&gt; License: GPL-2</w:t>
      </w:r>
    </w:p>
    <w:p w14:paraId="0C4E8805" w14:textId="77777777" w:rsidR="00425AAE" w:rsidRDefault="00425AAE">
      <w:r>
        <w:t>Files: extensions/libxt_set.c Copyright: 2000-2002, Joakim Axelsson &lt;gozem@linux.nu&gt;                       Patrick Schaaf &lt;bof@bof.de&gt;                       Martin Josefsson &lt;gandalf@wlug.westbo.se&gt;            2003-2010, Jozsef Kadlecsik &lt;kadlec@blackhole.kfki.hu&gt; License: GPL-2</w:t>
      </w:r>
    </w:p>
    <w:p w14:paraId="3BC4E1BD" w14:textId="77777777" w:rsidR="00425AAE" w:rsidRDefault="00425AAE">
      <w:r>
        <w:t>Files: extensions/libxt_socket.c Copyright: 2007, BalaBit IT Ltd. License: GPL-2</w:t>
      </w:r>
    </w:p>
    <w:p w14:paraId="0B14D2CD" w14:textId="77777777" w:rsidR="00425AAE" w:rsidRDefault="00425AAE">
      <w:r>
        <w:t>Files: extensions/libxt_statistic.c Copyright: 2006-2013, Patrick McHardy &lt;kaber@trash.net&gt; License: GPL-2</w:t>
      </w:r>
    </w:p>
    <w:p w14:paraId="38E7AC5C" w14:textId="77777777" w:rsidR="00425AAE" w:rsidRDefault="00425AAE">
      <w:r>
        <w:t>Files: extensions/libxt_string.c Copyright: 2000, Emmanuel Roger &lt;winfield@freegates.be&gt;            2005-08-05, Pablo Neira Ayuso &lt;pablo@eurodev.net&gt; License: GPL-2</w:t>
      </w:r>
    </w:p>
    <w:p w14:paraId="2ACC0D81" w14:textId="77777777" w:rsidR="00425AAE" w:rsidRDefault="00425AAE">
      <w:r>
        <w:t>Files: extensions/libxt_time.c Copyright: 2007, CC Computer Consultants GmbH License: GPL-2</w:t>
      </w:r>
    </w:p>
    <w:p w14:paraId="712EDDA9" w14:textId="77777777" w:rsidR="00425AAE" w:rsidRDefault="00425AAE">
      <w:r>
        <w:t>Files: extensions/libxt_tos.c Copyright: 2007, CC Computer Consultants GmbH License: GPL-2</w:t>
      </w:r>
    </w:p>
    <w:p w14:paraId="2DFA8765" w14:textId="77777777" w:rsidR="00425AAE" w:rsidRDefault="00425AAE">
      <w:r>
        <w:t>Files: extensions/libxt_u32.c Copyright: 2002, Don Cohen &lt;don-netf@isis.cs3-inc.com&gt;            2007, CC Computer Consultants GmbH License: GPL-2</w:t>
      </w:r>
    </w:p>
    <w:p w14:paraId="7F28EFD9" w14:textId="77777777" w:rsidR="00425AAE" w:rsidRDefault="00425AAE">
      <w:r>
        <w:t>Files: include/linux/netfilter/ipset/ip_set.h Copyright: 2000-2002, Joakim Axelsson &lt;gozem@linux.nu&gt;                       Patrick Schaaf &lt;bof@bof.de&gt;                       Martin Josefsson &lt;gandalf@wlug.westbo.se&gt;            2003-2011, Jozsef Kadlecsik &lt;kadlec@blackhole.kfki.hu&gt; License: GPL-2</w:t>
      </w:r>
    </w:p>
    <w:p w14:paraId="608666F2" w14:textId="77777777" w:rsidR="00425AAE" w:rsidRDefault="00425AAE">
      <w:r>
        <w:t>Files: include/linux/netfilter/xt_AUDIT.h Copyright: 2010-2011, Thomas Graf &lt;tgraf@redhat.com&gt;            2010-2011, Red Hat, Inc. License: GPL-2</w:t>
      </w:r>
    </w:p>
    <w:p w14:paraId="1F28295C" w14:textId="77777777" w:rsidR="00425AAE" w:rsidRDefault="00425AAE">
      <w:r>
        <w:t>Files: include/linux/netfilter/xt_CHECKSUM.h Copyright: 2002, Harald Welte &lt;laforge@gnumonks.org&gt;            2010, Red Hat Inc License: GPL-2</w:t>
      </w:r>
    </w:p>
    <w:p w14:paraId="62C760EC" w14:textId="77777777" w:rsidR="00425AAE" w:rsidRDefault="00425AAE">
      <w:r>
        <w:t>Files: include/linux/netfilter/xt_DSCP.h Copyright: 2002, Harald Welte &lt;laforge@gnumonks.org&gt; License: GPL-2</w:t>
      </w:r>
    </w:p>
    <w:p w14:paraId="15DE27E9" w14:textId="77777777" w:rsidR="00425AAE" w:rsidRDefault="00425AAE">
      <w:r>
        <w:t>Files: include/linux/netfilter/xt_IDLETIMER.h Copyright: 2004, 2010,  Nokia Corporation License: GPL-2</w:t>
      </w:r>
    </w:p>
    <w:p w14:paraId="06ADD7E3" w14:textId="77777777" w:rsidR="00425AAE" w:rsidRDefault="00425AAE">
      <w:r>
        <w:t>Files: include/linux/netfilter/xt_NFQUEUE.h Copyright: 2005, Harald Welte &lt;laforge@netfilter.org&gt; License: GPL-2</w:t>
      </w:r>
    </w:p>
    <w:p w14:paraId="563FC275" w14:textId="77777777" w:rsidR="00425AAE" w:rsidRDefault="00425AAE">
      <w:r>
        <w:t>Files: include/linux/netfilter/xt_connmark.h Copyright: 2002, 2004, MARA Systems AB &lt;http://www.marasystems.com&gt; by Henrik Nordstrom &lt;hno@marasystems.com&gt; License: GPL-2</w:t>
      </w:r>
    </w:p>
    <w:p w14:paraId="6713D5AC" w14:textId="77777777" w:rsidR="00425AAE" w:rsidRDefault="00425AAE">
      <w:r>
        <w:t>Files: include/linux/netfilter/xt_conntrack.h Copyright: 2001, Marc Boucher (marc@mbsi.ca) License: GPL-2</w:t>
      </w:r>
    </w:p>
    <w:p w14:paraId="7EF91926" w14:textId="77777777" w:rsidR="00425AAE" w:rsidRDefault="00425AAE">
      <w:r>
        <w:lastRenderedPageBreak/>
        <w:t>Files: include/linux/netfilter/xt_dscp.h Copyright: 2002, Harald Welte &lt;laforge@gnumonks.org&gt; License: GPL-2</w:t>
      </w:r>
    </w:p>
    <w:p w14:paraId="3546B5B3" w14:textId="77777777" w:rsidR="00425AAE" w:rsidRDefault="00425AAE">
      <w:r>
        <w:t>Files: include/linux/netfilter/xt_ecn.h Copyright: 2002, Harald Welte &lt;laforge@netfilter.org&gt; License: GPL-2</w:t>
      </w:r>
    </w:p>
    <w:p w14:paraId="74B56745" w14:textId="77777777" w:rsidR="00425AAE" w:rsidRDefault="00425AAE">
      <w:r>
        <w:t>Files: include/linux/netfilter/xt_osf.h Copyright: 2003+, Evgeniy Polyakov &lt;johnpol@2ka.mxt.ru&gt; License: GPL-2</w:t>
      </w:r>
    </w:p>
    <w:p w14:paraId="6E47BAB3" w14:textId="77777777" w:rsidR="00425AAE" w:rsidRDefault="00425AAE">
      <w:r>
        <w:t>Files: include/linux/netfilter_ipv4.h Copyright: 1998, Rusty Russell License: GPL-2</w:t>
      </w:r>
    </w:p>
    <w:p w14:paraId="50D24FF3" w14:textId="77777777" w:rsidR="00425AAE" w:rsidRDefault="00425AAE">
      <w:r>
        <w:t>Files: include/linux/netfilter_ipv4/ip_queue.h Copyright: 2000, James Morris License: GPL-2</w:t>
      </w:r>
    </w:p>
    <w:p w14:paraId="2F51FEE9" w14:textId="77777777" w:rsidR="00425AAE" w:rsidRDefault="00425AAE">
      <w:r>
        <w:t>Files: include/linux/netfilter_ipv4/ipt_ECN.h Copyright: 2002, Harald Welte &lt;laforge@gnumonks.org&gt; License: GPL-2</w:t>
      </w:r>
    </w:p>
    <w:p w14:paraId="77ACFE1E" w14:textId="77777777" w:rsidR="00425AAE" w:rsidRDefault="00425AAE">
      <w:r>
        <w:t>Files: include/linux/netfilter_ipv4/ipt_TTL.h Copyright: 2000, Harald Welte &lt;laforge@netfilter.org&gt; License: GPL-2</w:t>
      </w:r>
    </w:p>
    <w:p w14:paraId="429DBE0F" w14:textId="77777777" w:rsidR="00425AAE" w:rsidRDefault="00425AAE">
      <w:r>
        <w:t>Files: include/linux/netfilter_ipv4/ipt_ULOG.h Copyright: 2000-2002, Harald Welte &lt;laforge@gnumonks.org&gt; License: GPL-2</w:t>
      </w:r>
    </w:p>
    <w:p w14:paraId="38911459" w14:textId="77777777" w:rsidR="00425AAE" w:rsidRDefault="00425AAE">
      <w:r>
        <w:t>Files: include/linux/netfilter_ipv4/ipt_ttl.h Copyright: 2000, Harald Welte &lt;laforge@gnumonks.org&gt; License: GPL-2</w:t>
      </w:r>
    </w:p>
    <w:p w14:paraId="30C67E70" w14:textId="77777777" w:rsidR="00425AAE" w:rsidRDefault="00425AAE">
      <w:r>
        <w:t>Files: include/linux/netfilter_ipv6.h Copyright: 1998, Rusty Russell            1999, David Jeffery License: GPL-2</w:t>
      </w:r>
    </w:p>
    <w:p w14:paraId="49ED5BF0" w14:textId="77777777" w:rsidR="00425AAE" w:rsidRDefault="00425AAE">
      <w:r>
        <w:t>Files: iptables/iptables-apply Copyright: 2006, Martin F. Krafft &lt;madduck@madduck.net&gt;            2010, GW &lt;gw.2010@tnode.com or http://gw.tnode.com/&gt; License: Artistic-2</w:t>
      </w:r>
    </w:p>
    <w:p w14:paraId="31ECEA71" w14:textId="77777777" w:rsidR="00425AAE" w:rsidRDefault="00425AAE">
      <w:r>
        <w:t>Files: iptables/iptables-save.c Copyright: 1999, Paul 'Rusty' Russell &lt;rusty@rustcorp.com.au&gt;            2000-2002, Harald Welte &lt;laforge@gnumonks.org&gt; License: GPL-2</w:t>
      </w:r>
    </w:p>
    <w:p w14:paraId="68EACC3D" w14:textId="77777777" w:rsidR="00425AAE" w:rsidRDefault="00425AAE">
      <w:r>
        <w:t>Files: iptables/iptables-xml.c Copyright: 2006, Ufo Mechanic &lt;azez@ufomechanic.net&gt; License: GPL-2</w:t>
      </w:r>
    </w:p>
    <w:p w14:paraId="12AA1C2D" w14:textId="77777777" w:rsidR="00425AAE" w:rsidRDefault="00425AAE">
      <w:r>
        <w:t>Files: libiptc/libip4tc.c Copyright: 1999, Paul ``Rusty'' Russell License: GPL-2</w:t>
      </w:r>
    </w:p>
    <w:p w14:paraId="23079FEC" w14:textId="77777777" w:rsidR="00425AAE" w:rsidRDefault="00425AAE">
      <w:r>
        <w:t>Files: libiptc/libip6tc.c Copyright: 1999, Paul ``Rusty'' Russell License: GPL-2</w:t>
      </w:r>
    </w:p>
    <w:p w14:paraId="768EF5B3" w14:textId="77777777" w:rsidR="00425AAE" w:rsidRDefault="00425AAE">
      <w:r>
        <w:t>Files: libiptc/libiptc.c Copyright: 1999, Paul ``Rusty'' Russell            2000-2004, by the Netfilter Core Team &lt;coreteam@netfilter.org&gt;            2003, 2004, Harald Welte &lt;laforge@netfilter.org&gt;            2008, Jesper Dangaard Brouer &lt;hawk@comx.dk&gt; License: GPL-2</w:t>
      </w:r>
    </w:p>
    <w:p w14:paraId="6574D37A" w14:textId="77777777" w:rsidR="00425AAE" w:rsidRDefault="00425AAE">
      <w:r>
        <w:t>Files: libxtables/xtables.c Copyright: 2000-2006, by the netfilter coreteam &lt;coreteam@netfilter.org&gt; License: GPL-2</w:t>
      </w:r>
    </w:p>
    <w:p w14:paraId="4DE1EE79" w14:textId="77777777" w:rsidR="00425AAE" w:rsidRDefault="00425AAE">
      <w:r>
        <w:t>Files: libxtables/xtoptions.c Copyright: 2011, Jan Engelhardt License: GPL-2</w:t>
      </w:r>
    </w:p>
    <w:p w14:paraId="6F867B29" w14:textId="77777777" w:rsidR="00425AAE" w:rsidRDefault="00425AAE">
      <w:r>
        <w:t>Files: utils/nfsynproxy.c Copyright: 2013, Patrick McHardy &lt;kaber@trash.net&gt; License: GPL-2</w:t>
      </w:r>
    </w:p>
    <w:p w14:paraId="152FC09E" w14:textId="77777777" w:rsidR="00425AAE" w:rsidRDefault="00425AAE">
      <w:r>
        <w:t xml:space="preserve">Files: utils/pf.os Copyright: 2000-2003, Michal Zalewski &lt;lcamtuf@coredump.cx&gt;            2003, Mike Frantzen &lt;frantzen@w4g.org&gt; License:  Permission to use, copy, modify, and distribute this software for any  purpose with or without fee is hereby granted, provided that the above  copyright notice and this permission notice appear in all copies.  .  THE SOFTWARE IS PROVIDED AS IS AND THE AUTHOR DISCLAIMS ALL WARRANTIES  WITH REGARD TO THIS SOFTWARE INCLUDING ALL IMPLIED </w:t>
      </w:r>
      <w:r>
        <w:lastRenderedPageBreak/>
        <w:t>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w:t>
      </w:r>
    </w:p>
    <w:p w14:paraId="63FD3674"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package; if not, write to the Free  Software Foundation, Inc., 51 Franklin St, Fifth Floor,  Boston, MA  02110-1301 USA  .  On Debian systems, the full text of the GNU General Public  License version 2 can be found in the file  `/usr/share/common-licenses/GPL-2'.</w:t>
      </w:r>
    </w:p>
    <w:p w14:paraId="041EDDCE" w14:textId="77777777" w:rsidR="00425AAE" w:rsidRDefault="00425AAE">
      <w:r>
        <w:t xml:space="preserve">License: Artistic-2  </w:t>
      </w:r>
      <w:r>
        <w:tab/>
      </w:r>
      <w:r>
        <w:tab/>
      </w:r>
      <w:r>
        <w:tab/>
        <w:t xml:space="preserve"> The Artistic License  .  </w:t>
      </w:r>
      <w:r>
        <w:tab/>
      </w:r>
      <w:r>
        <w:tab/>
      </w:r>
      <w:r>
        <w:tab/>
      </w:r>
      <w:r>
        <w:tab/>
      </w:r>
      <w:r w:rsidRPr="00CE7DF1">
        <w:t>Preamble</w:t>
      </w:r>
      <w:r>
        <w:t xml:space="preserve">  .  The intent of this document is to state the conditions under which a  Package may be copied, such that the Copyright Holder maintains some  semblance of artistic control over the development of the package,  while giving the users of the package the right to use and distribute  the Package in a more-or-less customary fashion, plus the right to make  reasonable modifications.  .  Definitions:  .  </w:t>
      </w:r>
      <w:r>
        <w:tab/>
        <w:t xml:space="preserve">Package refers to the collection of files distributed by the  </w:t>
      </w:r>
      <w:r>
        <w:tab/>
        <w:t xml:space="preserve">Copyright Holder, and derivatives of that collection of files  </w:t>
      </w:r>
      <w:r>
        <w:tab/>
        <w:t xml:space="preserve">created through textual modification.  .  </w:t>
      </w:r>
      <w:r>
        <w:tab/>
        <w:t xml:space="preserve">Standard Version refers to such a Package if it has not been  </w:t>
      </w:r>
      <w:r>
        <w:tab/>
        <w:t xml:space="preserve">modified, or has been modified in accordance with the wishes  </w:t>
      </w:r>
      <w:r>
        <w:tab/>
        <w:t xml:space="preserve">of the Copyright Holder as specified below.  .  </w:t>
      </w:r>
      <w:r>
        <w:tab/>
        <w:t xml:space="preserve">Copyright Holder is whoever is named in the copyright or  </w:t>
      </w:r>
      <w:r>
        <w:tab/>
        <w:t xml:space="preserve">copyrights for the package.  .  </w:t>
      </w:r>
      <w:r>
        <w:tab/>
        <w:t xml:space="preserve">You is you, if you're thinking about copying or distributing  </w:t>
      </w:r>
      <w:r>
        <w:tab/>
        <w:t xml:space="preserve">this Package.  .  </w:t>
      </w:r>
      <w:r>
        <w:tab/>
        <w:t xml:space="preserve">Reasonable copying fee is whatever you can justify on the  </w:t>
      </w:r>
      <w:r>
        <w:tab/>
        <w:t xml:space="preserve">basis of media cost, duplication charges, time of people involved,  </w:t>
      </w:r>
      <w:r>
        <w:tab/>
        <w:t xml:space="preserve">and so on.  (You will not be required to justify it to the  </w:t>
      </w:r>
      <w:r>
        <w:tab/>
        <w:t xml:space="preserve">Copyright Holder, but only to the computing community at large  </w:t>
      </w:r>
      <w:r>
        <w:tab/>
        <w:t xml:space="preserve">as a market that must bear the fee.)  .  </w:t>
      </w:r>
      <w:r>
        <w:tab/>
        <w:t xml:space="preserve">Freely Available means that no fee is charged for the item  </w:t>
      </w:r>
      <w:r>
        <w:tab/>
        <w:t xml:space="preserve">itself, though there may be fees involved in handling the item.  </w:t>
      </w:r>
      <w:r>
        <w:tab/>
        <w:t xml:space="preserve">It also means that recipients of the item may redistribute it  </w:t>
      </w:r>
      <w:r>
        <w:tab/>
        <w:t xml:space="preserve">under the same conditions they received it.  .  1. You may make and give away verbatim copies of the source form of the  Standard Version of this Package without restriction, provided that you  duplicate all of the original copyright notices and associated disclaimers.  .  2. You may apply bug fixes, portability fixes and other modifications  derived from the Public Domain or from the Copyright Holder.  A Package  modified in such a way shall still be considered the Standard Version.  .  3. You may otherwise modify your copy of this Package in any way, provided  that you insert a prominent notice in each changed file stating how and  when you changed that file, and provided that you do at least ONE of the  following:  .      a) place your modifications in the Public Domain or otherwise make them      Freely Available, such as by posting said modifications to Usenet or      an equivalent medium, or placing the modifications on a major archive      site such as uunet.uu.net, or by allowing the Copyright Holder to </w:t>
      </w:r>
      <w:r>
        <w:lastRenderedPageBreak/>
        <w:t xml:space="preserve">include      your modifications in the Standard Version of the Package.  .      b) use the modified Package only within your corporation or organization.  .      c) rename any non-standard executables so the names do not conflict      with standard executables, which must also be provided, and provide      a separate manual page for each non-standard executable that clearly      documents how it differs from the Standard Version.  .      d) make other distribution arrangements with the Copyright Holder.  .  4. You may distribute the programs of this Package in object code or  executable form, provided that you do at least ONE of the following:  .      a) distribute a Standard Version of the executables and library files,      together with instructions (in the manual page or equivalent) on where      to get the Standard Version.  .      b) accompany the distribution with the machine-readable source of      the Package with your modifications.  .      c) give non-standard executables non-standard names, and clearly      document the differences in manual pages (or equivalent), together      with instructions on where to get the Standard Version.  .      d) make other distribution arrangements with the Copyright Holder.  .  5. You may charge a reasonable copying fee for any distribution of this  Package.  You may charge any fee you choose for support of this  Package.  You may not charge a fee for this Package itself.  However,  you may distribute this Package in aggregate with other (possibly  commercial) programs as part of a larger (possibly commercial) software  distribution provided that you do not advertise this Package as a  product of your own.  You may embed this Package's interpreter within  an executable of yours (by linking); this shall be construed as a mere  form of aggregation, provided that the complete Standard Version of the  interpreter is so embedded.  .  6. The scripts and library files supplied as input to or produced as  output from the programs of this Package do not automatically fall  under the copyright of this Package, but belong to whoever generated  them, and may be sold commercially, and may be aggregated with this  Package.  If such scripts or library files are aggregated with this  Package via the so-called undump or unexec methods of producing a  binary executable image, then distribution of such an image shall  neither be construed as a distribution of this Package nor shall it  fall under the restrictions of Paragraphs 3 and 4, provided that you do  not represent such an executable image as a Standard Version of this  Package.  .  7. C subroutines (or comparably compiled subroutines in other  languages) supplied by you and linked into this Package in order to  emulate subroutines and variables of the language defined by this  Package shall not be considered part of this Package, but are the  equivalent of input as in Paragraph 6, provided these subroutines do  not change the language in any way that would cause it to fail the  regression tests for the language.  .  8. Aggregation of this Package with a commercial distribution is always  permitted provided that the use of this Package is embedded; that is,  when no overt attempt is made to make this Package's interfaces visible  to the end user of the commercial distribution.  Such use shall not be  construed as a distribution of this Package.  .  9. The name of the Copyright Holder may not be used to endorse or promote  products derived from this software without specific prior written permission.  .  10. THIS PACKAGE IS PROVIDED AS IS AND WITHOUT ANY EXPRESS OR  IMPLIED WARRANTIES, INCLUDING, WITHOUT LIMITATION, THE IMPLIED  WARRANTIES OF MERCHANTIBILITY AND FITNESS FOR A PARTICULAR PURPOSE.  .  </w:t>
      </w:r>
      <w:r>
        <w:tab/>
      </w:r>
      <w:r>
        <w:tab/>
      </w:r>
      <w:r>
        <w:tab/>
      </w:r>
      <w:r>
        <w:tab/>
        <w:t>The End [END FILE=iptables-1.4.21/debian/copyright]</w:t>
      </w:r>
    </w:p>
    <w:p w14:paraId="2F2FDD43" w14:textId="77777777" w:rsidR="00425AAE" w:rsidRDefault="00425AAE" w:rsidP="000727EF">
      <w:pPr>
        <w:pStyle w:val="Heading2"/>
      </w:pPr>
      <w:r>
        <w:lastRenderedPageBreak/>
        <w:t xml:space="preserve"> </w:t>
      </w:r>
      <w:bookmarkStart w:id="220" w:name="_Toc399938038"/>
      <w:r>
        <w:t>iputils (version 20121221):</w:t>
      </w:r>
      <w:bookmarkEnd w:id="220"/>
    </w:p>
    <w:p w14:paraId="5A481A5F" w14:textId="77777777" w:rsidR="00425AAE" w:rsidRDefault="00425AAE" w:rsidP="000727EF">
      <w:pPr>
        <w:pStyle w:val="Heading3"/>
      </w:pPr>
      <w:r>
        <w:t>iputils-20121221/debian/copyright:</w:t>
      </w:r>
    </w:p>
    <w:p w14:paraId="1B288FD9" w14:textId="77777777" w:rsidR="00425AAE" w:rsidRDefault="00425AAE">
      <w:r>
        <w:t>[BEGIN FILE=iputils-20121221/debian/copyright] This package was debianized by Anthony Towns &lt;ajt@debian.org&gt; on Sat,  5 Aug 2000 19:51:36 +1000. It has been maintained for Debian by Noah Meyerhans &lt;noahm@debian.org&gt; since 6 Feb 2001.</w:t>
      </w:r>
    </w:p>
    <w:p w14:paraId="7E23296E" w14:textId="77777777" w:rsidR="00425AAE" w:rsidRDefault="00425AAE">
      <w:r>
        <w:t>It was downloaded from ftp://ftp.inr.ac.ru/ip-routing/</w:t>
      </w:r>
    </w:p>
    <w:p w14:paraId="25F96A9B" w14:textId="77777777" w:rsidR="00425AAE" w:rsidRDefault="00425AAE">
      <w:r>
        <w:t>Upstream Author: Alexey Kuznetsov &lt;kuznet@ms2.inr.ac.ru&gt;</w:t>
      </w:r>
    </w:p>
    <w:p w14:paraId="6C7B89B5" w14:textId="77777777" w:rsidR="00425AAE" w:rsidRDefault="00425AAE">
      <w:r>
        <w:t>Copyright:</w:t>
      </w:r>
    </w:p>
    <w:p w14:paraId="5A5ED6F1" w14:textId="77777777" w:rsidR="00425AAE" w:rsidRDefault="00425AAE">
      <w:r>
        <w:t>Some of the code in this package is:</w:t>
      </w:r>
    </w:p>
    <w:p w14:paraId="0368D4DD" w14:textId="77777777" w:rsidR="00425AAE" w:rsidRDefault="00425AAE">
      <w:r>
        <w:t xml:space="preserve">   Copyright (c) 1989 The Regents of the University of California.    All rights reserved.       This code is derived from software contributed to Berkeley by    Mike Muuss.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4. Neither the name of the University nor the names of its contributors       may be used to endorse or promote products derived from this software       without specific prior written permission.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Comment:  Delete the clause 3 (the advertising clause), as per announce  by the University of California, Berkeley  &lt;ftp://ftp.cs.berkeley.edu/pub/4bsd/README.Impt.License.Change&gt;:  July 22, 1999  .  To All Licensees, Distributors of Any Version of BSD:  .  As you know, certain of the Berkeley Software Distribution (BSD) source  code files require that further distributions of products containing all or  portions of the software, acknowledge within their advertising materials  that such products contain software developed by UC Berkeley and its  contributors.  .  Specifically, the provision reads:  .       * 3. All advertising materials mentioning features or use of this software        *    must display the following acknowledgement:        *    This product includes software developed by the University of        *    California, Berkeley and its contributors.  .  Effective immediately, licensees and distributors are no longer required to  include the acknowledgement within </w:t>
      </w:r>
      <w:r>
        <w:lastRenderedPageBreak/>
        <w:t>advertising materials.  Accordingly, the  foregoing paragraph of those BSD Unix files containing it is hereby deleted  in its entirety.  .  William Hoskins  Director, Office of Technology Licensing  University of California, Berkeley</w:t>
      </w:r>
    </w:p>
    <w:p w14:paraId="67BAD8AE" w14:textId="77777777" w:rsidR="00425AAE" w:rsidRDefault="00425AAE">
      <w:r>
        <w:t>Other parts are copyright Alexey Kuznetsov, and are distributed under the GNU General Public Licenses (version 2 or later), which is available in /usr/share/common-licenses/GPL.</w:t>
      </w:r>
    </w:p>
    <w:p w14:paraId="06178679" w14:textId="77777777" w:rsidR="00425AAE" w:rsidRDefault="00425AAE">
      <w:r>
        <w:t>The rdisc program is distributed under the following terms:</w:t>
      </w:r>
    </w:p>
    <w:p w14:paraId="4F8E7BB7" w14:textId="77777777" w:rsidR="00425AAE" w:rsidRDefault="00425AAE">
      <w:r>
        <w:t xml:space="preserve"> * Rdisc (this program) was developed by Sun Microsystems, Inc. and is   * provided for unrestricted use provided that this legend is included on   * all tape media and as a part of the software program in whole or part.    * Users may copy or modify Rdisc without charge, and they may freely   * distribute it.  *  * RDISC IS PROVIDED AS IS WITH NO WARRANTIES OF ANY KIND INCLUDING THE  * WARRANTIES OF DESIGN, MERCHANTIBILITY AND FITNESS FOR A PARTICULAR  * PURPOSE, OR ARISING FROM A COURSE OF DEALING, USAGE OR TRADE PRACTICE.  *  * Rdisc is provided with no support and without any obligation on the  * part of Sun Microsystems, Inc. to assist in its use, correction,  * modification or enhancement.  *  * SUN MICROSYSTEMS, INC. SHALL HAVE NO LIABILITY WITH RESPECT TO THE  * INFRINGEMENT OF COPYRIGHTS, TRADE SECRETS OR ANY PATENTS BY RDISC  * OR ANY PART THEREOF.  *  * In no event will Sun Microsystems, Inc. be liable for any lost revenue  * or profits or other special, indirect and consequential damages, even if  * Sun has been advised of the possibility of such damages.  *  * Sun Microsystems, Inc.  * 2550 Garcia Avenue  * Mountain View, California  94043</w:t>
      </w:r>
    </w:p>
    <w:p w14:paraId="282CF852" w14:textId="77777777" w:rsidR="00425AAE" w:rsidRDefault="00425AAE">
      <w:r>
        <w:t>[END FILE=iputils-20121221/debian/copyright]</w:t>
      </w:r>
    </w:p>
    <w:p w14:paraId="603F1749" w14:textId="77777777" w:rsidR="00425AAE" w:rsidRDefault="00425AAE" w:rsidP="000727EF">
      <w:pPr>
        <w:pStyle w:val="Heading3"/>
      </w:pPr>
      <w:r>
        <w:t>iputils-20121221/ninfod/COPYING:</w:t>
      </w:r>
    </w:p>
    <w:p w14:paraId="6F6D3FE1" w14:textId="77777777" w:rsidR="00425AAE" w:rsidRDefault="00425AAE">
      <w:r>
        <w:t>[BEGIN FILE=iputils-20121221/ninfod/COPYING] Copyright (C) 2002 USAGI/WIDE Project. All rights reserved.</w:t>
      </w:r>
    </w:p>
    <w:p w14:paraId="4D389E50"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project nor the names of its contributors    may be used to endorse or promote products derived from this software    without specific prior written permission.</w:t>
      </w:r>
    </w:p>
    <w:p w14:paraId="101E3B68" w14:textId="77777777" w:rsidR="00425AAE" w:rsidRDefault="00425AAE">
      <w:r>
        <w:t xml:space="preserve">THIS SOFTWARE IS PROVIDED BY THE PROJECT AND CONTRIBUTORS ``AS IS'' AND ANY EXPRESS OR IMPLIED WARRANTIES, INCLUDING, BUT NOT LIMITED TO, THE IMPLIED WARRANTIES OF MERCHANTABILITY AND FITNESS FOR A PARTICULAR PURPOSE ARE DISCLAIMED.  IN NO EVENT SHALL THE PROJECT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w:t>
      </w:r>
      <w:r>
        <w:lastRenderedPageBreak/>
        <w:t>ANY WAY OUT OF THE USE OF THIS SOFTWARE, EVEN IF ADVISED OF THE POSSIBILITY OF SUCH DAMAGE. [END FILE=iputils-20121221/ninfod/COPYING]</w:t>
      </w:r>
    </w:p>
    <w:p w14:paraId="72D9BE2C" w14:textId="77777777" w:rsidR="00425AAE" w:rsidRDefault="00425AAE" w:rsidP="000727EF">
      <w:pPr>
        <w:pStyle w:val="Heading2"/>
      </w:pPr>
      <w:r>
        <w:t xml:space="preserve"> </w:t>
      </w:r>
      <w:bookmarkStart w:id="221" w:name="_Toc399938039"/>
      <w:r>
        <w:t>ipvsadm (version 1.26):</w:t>
      </w:r>
      <w:bookmarkEnd w:id="221"/>
    </w:p>
    <w:p w14:paraId="2661A36F" w14:textId="77777777" w:rsidR="00425AAE" w:rsidRDefault="00425AAE" w:rsidP="000727EF">
      <w:pPr>
        <w:pStyle w:val="Heading3"/>
      </w:pPr>
      <w:r>
        <w:t>ipvsadm-1.26/debian/copyright:</w:t>
      </w:r>
    </w:p>
    <w:p w14:paraId="0AC7A023" w14:textId="77777777" w:rsidR="00425AAE" w:rsidRDefault="00425AAE">
      <w:r>
        <w:t>[BEGIN FILE=ipvsadm-1.26/debian/copyright] This package was debianized by Alexander Wirt &lt;formorer@debian.org&gt; based on work by  KiHyeon Seo &lt;nefsall@kldp.org&gt;.</w:t>
      </w:r>
    </w:p>
    <w:p w14:paraId="275704C8" w14:textId="77777777" w:rsidR="00425AAE" w:rsidRDefault="00425AAE">
      <w:r>
        <w:t>It was downloaded from http://www.linux-vs.org/software/index.html</w:t>
      </w:r>
    </w:p>
    <w:p w14:paraId="505F2A9F" w14:textId="77777777" w:rsidR="00425AAE" w:rsidRDefault="00425AAE">
      <w:r>
        <w:t>Upstream Author: Wensong Zhang &lt;wensong@linuxvirtualserver.org&gt; Copyright (c) 1998 Wensong Zhang</w:t>
      </w:r>
    </w:p>
    <w:p w14:paraId="6DF2F7EA" w14:textId="77777777" w:rsidR="00425AAE" w:rsidRDefault="00425AAE">
      <w:r>
        <w:t>Copyright:</w:t>
      </w:r>
    </w:p>
    <w:p w14:paraId="1D1DCA44"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1AE548BB"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6923DFFC" w14:textId="77777777" w:rsidR="00425AAE" w:rsidRDefault="00425AAE">
      <w:r>
        <w:t xml:space="preserve">   You should have received a copy of the GNU General Public License    along with this program; if not, write to the Free Software    Foundation, Inc., 51 Franklin St, Fifth Floor, Boston,    MA 02110-1301 USA.</w:t>
      </w:r>
    </w:p>
    <w:p w14:paraId="2054AD47" w14:textId="77777777" w:rsidR="00425AAE" w:rsidRDefault="00425AAE">
      <w:r>
        <w:t>On Debian GNU/Linux systems, the complete text of the GNU General Public License can be found in `/usr/share/common-licenses/GPL'. [END FILE=ipvsadm-1.26/debian/copyright]</w:t>
      </w:r>
    </w:p>
    <w:p w14:paraId="6B883164" w14:textId="77777777" w:rsidR="00425AAE" w:rsidRDefault="00425AAE" w:rsidP="000727EF">
      <w:pPr>
        <w:pStyle w:val="Heading2"/>
      </w:pPr>
      <w:r>
        <w:t xml:space="preserve"> </w:t>
      </w:r>
      <w:bookmarkStart w:id="222" w:name="_Toc399938040"/>
      <w:r>
        <w:t>ipxe-1.0.0+git (version 20131111.c3d1e78):</w:t>
      </w:r>
      <w:bookmarkEnd w:id="222"/>
    </w:p>
    <w:p w14:paraId="62DBB6CC" w14:textId="77777777" w:rsidR="00425AAE" w:rsidRDefault="00425AAE" w:rsidP="000727EF">
      <w:pPr>
        <w:pStyle w:val="Heading3"/>
      </w:pPr>
      <w:r>
        <w:t>ipxe-1.0.0+git-20131111.c3d1e78/debian/copyright:</w:t>
      </w:r>
    </w:p>
    <w:p w14:paraId="2200987D" w14:textId="77777777" w:rsidR="00425AAE" w:rsidRDefault="00425AAE">
      <w:r>
        <w:t>[BEGIN FILE=ipxe-1.0.0+git-20131111.c3d1e78/debian/copyright] Format: http://dep.debian.net/deps/dep5 Upstream-Name: ipxe Source: git://git.ipxe.org/ipxe.git</w:t>
      </w:r>
    </w:p>
    <w:p w14:paraId="0BE6A7DD" w14:textId="77777777" w:rsidR="00425AAE" w:rsidRDefault="00425AAE">
      <w:r>
        <w:t>Files: * License: GPL-2+</w:t>
      </w:r>
    </w:p>
    <w:p w14:paraId="2AC28275" w14:textId="77777777" w:rsidR="00425AAE" w:rsidRDefault="00425AAE">
      <w:r>
        <w:t>Files:  src/arch/i386/prefix/dskprefix.S  src/core/pcmcia.c  src/core/string.c  src/core/stringextra.c  src/drivers/infiniband/*_PRM.h  src/drivers/infiniband/qib_*_regs.h  src/drivers/net/cs89x0.*  src/drivers/net/e1000/*  src/drivers/net/e1000e/*  src/drivers/net/hfa384x.h  src/drivers/net/igb/*  src/drivers/net/igbvf/*  src/drivers/net/myri10ge*  src/drivers/net/p80211hdr.h  src/drivers/net/phantom/nxhal_nic_interface.h  src/drivers/net/rtl818x/*  src/drivers/net/skge.*  src/drivers/net/sky2.*  src/drivers/net/tg3.*  src/drivers/net/vxge/*  src/drivers/net/wlan_compat.h  src/include/i82365.h  src/include/ipxe/list.h  src/include/ipxe/pci.h  src/include/ipxe/pci_ids.h  src/include/mii.h  src/include/stddef.h  src/include/string.h License: GPL-2</w:t>
      </w:r>
    </w:p>
    <w:p w14:paraId="03138CB0" w14:textId="77777777" w:rsidR="00425AAE" w:rsidRDefault="00425AAE">
      <w:r>
        <w:lastRenderedPageBreak/>
        <w:t>Files:  src/crypto/axtls/aes.c  src/crypto/axtls/bigint.h  src/crypto/axtls/crypto.h License: LGPL-2+</w:t>
      </w:r>
    </w:p>
    <w:p w14:paraId="2008E8AC" w14:textId="77777777" w:rsidR="00425AAE" w:rsidRDefault="00425AAE">
      <w:r>
        <w:t>Files:  src/crypto/axtls/bigint.c  src/crypto/axtls/bigint_impl.h  src/crypto/axtls/rsa.c  src/crypto/axtls/sha1.c License: LGPL-2.1+</w:t>
      </w:r>
    </w:p>
    <w:p w14:paraId="10D2D2D3" w14:textId="77777777" w:rsidR="00425AAE" w:rsidRDefault="00425AAE">
      <w:r>
        <w:t>Files:  src/drivers/net/ath5k/* Copyright:  2004-2009 Reyk Floeter &lt;reyk@openbsd.org&gt;  2006-2009 Nick Kossifidis &lt;mickflemm@gmail.com&gt;  2007-2008 Jiri Slaby &lt;jirislaby@gmail.com&gt;  2007-2008 Luis Rodriguez &lt;mcgrof@winlab.rutgers.edu&gt;  2007-2008 Matthew W. S. Bell  &lt;mentor@madwifi.org&gt;  2007-2008 Michael Taylor &lt;mike.taylor@apprion.com&gt;  2007-2008 Pavel Roskin &lt;proski@gnu.org&gt;  2008-2009 Felix Fietkau &lt;nbd@openwrt.org&gt;  2009 Nick Kossifidis &lt;mickflemm@gmail.com&gt; License:  Permission to use, copy, modify, and distribute this software for any  purpose with or without fee is hereby granted, provided that the above  copyright notice and this permission notice appear in all copies.  .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02EEA5F3" w14:textId="77777777" w:rsidR="00425AAE" w:rsidRDefault="00425AAE">
      <w:r>
        <w:t>Files:  src/drivers/bus/mca.c  src/drivers/net/3c509.c  src/drivers/net/3c529.c  src/drivers/net/ns8390.h  src/include/ipxe/ib_cmrc.h  src/include/ipxe/ib_srp.h  src/include/ipxe/srp.h License: BSD-2-clause</w:t>
      </w:r>
    </w:p>
    <w:p w14:paraId="1860FEB9" w14:textId="77777777" w:rsidR="00425AAE" w:rsidRDefault="00425AAE">
      <w:r>
        <w:t>Files: src/drivers/net/3c509.h Copyright: 1993 Herb Peyerl (hpeyerl@novatel.ca) License: BSD-3-clause</w:t>
      </w:r>
    </w:p>
    <w:p w14:paraId="5C18AF76" w14:textId="77777777" w:rsidR="00425AAE" w:rsidRDefault="00425AAE">
      <w:r>
        <w:t>Files:  src/drivers/net/3c595.c  src/drivers/net/3c5x9.c  src/drivers/net/ne2k_isa.c  src/drivers/net/ns8390.c Copyright:  1993-1994 David Greenman, Martin Renters  1993-1995 Andres Vega Garcia  1994 Herb Peyerl &lt;hpeyerl@novatel.ca&gt;  1995 Serge Babkin  2000 Shusuke Nisiyama &lt;shu@athena.qe.eng.hokudai.ac.jp&gt; License:  This software may be used, modified, copied, distributed, and sold, in  both source and binary form provided that the above copyright and these  terms are retained. Under no circumstances are the authors responsible for  the proper functioning of this software, nor do the authors assume any  responsibility for damages incurred with its use.</w:t>
      </w:r>
    </w:p>
    <w:p w14:paraId="3A1031D0" w14:textId="77777777" w:rsidR="00425AAE" w:rsidRDefault="00425AAE">
      <w:r>
        <w:t>Files: src/drivers/net/3c595.h Copyright:  2000 Shusuke Nisiyama &lt;shu@athena.qe.eng.hokudai.ac.jp&gt; License: BSD-3-clause</w:t>
      </w:r>
    </w:p>
    <w:p w14:paraId="1A53BA47" w14:textId="77777777" w:rsidR="00425AAE" w:rsidRDefault="00425AAE">
      <w:r>
        <w:t>Files: src/drivers/net/3c90x.* Copyright:  1999 LightSys Technology Services, Inc.  1999 Steve Smith  2009 Thomas Miletich License:  This program may be re-distributed in source or binary form, modified,  sold, or copied for any purpose, provided that the above copyright message  and this text are included with all source copies or derivative works, and  provided that the above copyright message and this text are included in the  documentation of any binary-only distributions.  This program is distributed  WITHOUT ANY WARRANTY, without even the warranty of FITNESS FOR A PARTICULAR  PURPOSE or MERCHANTABILITY.  Please read the associated documentation</w:t>
      </w:r>
    </w:p>
    <w:p w14:paraId="191DF4BC" w14:textId="77777777" w:rsidR="00425AAE" w:rsidRDefault="00425AAE">
      <w:r>
        <w:lastRenderedPageBreak/>
        <w:t>Files: src/include/ipxe/ibft.h Copyright:  2007 Fen Systems Ltd  2004,2007 IBM Corporation License: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D4299F4" w14:textId="77777777" w:rsidR="00425AAE" w:rsidRDefault="00425AAE">
      <w:r>
        <w:t>Files:  src/net/infiniband/ib_cmrc.c  src/net/infiniband/ib_srp.c Copyright: 2009 Fen Systems Ltd &lt;mbrown@fensystems.co.uk&gt; License: BSD-2-clause</w:t>
      </w:r>
    </w:p>
    <w:p w14:paraId="6F18EE52" w14:textId="77777777" w:rsidR="00425AAE" w:rsidRDefault="00425AAE">
      <w:r>
        <w:t>Files:  src/drivers/net/ath5k/ath5k.c  src/drivers/net/ath5k/ath5k_rfkill.c  src/drivers/net/ath5k/base.h Copyright:  2002-2007 Sam Leffler, Errno Consulting  2004-2005 Atheros Communications, Inc.  2006 Devicescape Software, Inc.  2007 Jiri Slaby &lt;jirislaby@gmail.com&gt;  2007 Luis R. Rodriguez &lt;mcgrof@winlab.rutgers.edu&gt;  2009 Tobias Doerffel &lt;tobias.doerffel@gmail.com&gt; License: BSD-3-clause</w:t>
      </w:r>
    </w:p>
    <w:p w14:paraId="2A7BA0F9" w14:textId="77777777" w:rsidR="00425AAE" w:rsidRDefault="00425AAE">
      <w:r>
        <w:t>Files: src/include/ipxe/efi/* Copyright:   2006-2010 Intel Corporation  2008-2009 Apple License: BSD-3-clause</w:t>
      </w:r>
    </w:p>
    <w:p w14:paraId="63DB3A8F" w14:textId="77777777" w:rsidR="00425AAE" w:rsidRDefault="00425AAE">
      <w:r>
        <w:t>Files: src/include/ipxe/efi/efi_* License: GPL-2+</w:t>
      </w:r>
    </w:p>
    <w:p w14:paraId="6C627270" w14:textId="77777777" w:rsidR="00425AAE" w:rsidRDefault="00425AAE">
      <w:r>
        <w:t>Files: debian/* Copyright: 2011 Bastian Blank &lt;waldi@debian.org&gt; License: GPL-2+</w:t>
      </w:r>
    </w:p>
    <w:p w14:paraId="17CD2182" w14:textId="77777777" w:rsidR="00425AAE" w:rsidRDefault="00425AAE">
      <w:r>
        <w:t>License: GPL-2  This package is free software; you can redistribute it and/or modify  it under the terms of the GNU General Public License version 2 as  published by the Free Software Foundation.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338B4494" w14:textId="77777777" w:rsidR="00425AAE" w:rsidRDefault="00425AAE">
      <w:r>
        <w:t xml:space="preserve">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w:t>
      </w:r>
      <w:r>
        <w:lastRenderedPageBreak/>
        <w:t>complete text of the GNU General  Public License version 2 can be found in /usr/share/common-licenses/GPL-2.</w:t>
      </w:r>
    </w:p>
    <w:p w14:paraId="00D2BF21" w14:textId="77777777" w:rsidR="00425AAE" w:rsidRDefault="00425AAE">
      <w:r>
        <w:t>License: LGPL-2+  This package is free software; you can redistribute it and/or  modify it under the terms of the GNU Lesser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Lesser General Public License for more details.  .  You should have received a copy of the GNU General Public License  along with this program. If not, see &lt;http://www.gnu.org/licenses/&gt;.</w:t>
      </w:r>
    </w:p>
    <w:p w14:paraId="2FFB14E7" w14:textId="77777777" w:rsidR="00425AAE" w:rsidRDefault="00425AAE">
      <w:r>
        <w:t>License: LGPL-2.1+  This package is free software; you can redistribute it and/or  modify it under the terms of the GNU Lesser General Public  License as published by the Free Software Foundation; either  version 2.1 of the License, or (at your option) any later version.  .  This package is distributed in the hope that it will be useful,  but WITHOUT ANY WARRANTY; without even the implied warranty of  MERCHANTABILITY or FITNESS FOR A PARTICULAR PURPOSE.  See the GNU  Lesser General Public License for more details.  .  You should have received a copy of the GNU General Public License  along with this program. If not, see &lt;http://www.gnu.org/licenses/&gt;.</w:t>
      </w:r>
    </w:p>
    <w:p w14:paraId="4E5DB96F" w14:textId="77777777" w:rsidR="00425AAE" w:rsidRDefault="00425AAE">
      <w:r>
        <w:t>License: BSD-2-clause  Redistribution and use in source and binary forms, with or without  modification, are permitted provided that the following conditions are met:  .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THIS SOFTWARE IS PROVIDED BY &lt;COPYRIGHT HOLDER&gt; ``AS IS'' AND ANY EXPRESS OR  IMPLIED WARRANTIES, INCLUDING, BUT NOT LIMITED TO, THE IMPLIED WARRANTIES OF  MERCHANTABILITY AND FITNESS FOR A PARTICULAR PURPOSE ARE DISCLAIMED. IN NO  EVENT SHALL &lt;COPYRIGHT HOLDER&gt;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C9FC2A8" w14:textId="77777777" w:rsidR="00425AAE" w:rsidRDefault="00425AAE">
      <w:r>
        <w:t xml:space="preserve">License: BSD-3-clause  Redistribution and use in source and binary forms, with or without  modification, are permitted provided that the following conditions are met:  .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&lt;organization&gt; nor the    names of its contributors may be used to endorse or promote products    derived from this software without specific prior written permission.  .  THIS SOFTWARE IS PROVIDED BY THE COPYRIGHT HOLDERS AND </w:t>
      </w:r>
      <w:r>
        <w:lastRenderedPageBreak/>
        <w:t>CONTRIBUTORS AS IS AND  ANY EXPRESS OR IMPLIED WARRANTIES, INCLUDING, BUT NOT LIMITED TO, THE IMPLIED  WARRANTIES OF MERCHANTABILITY AND FITNESS FOR A PARTICULAR PURPOSE ARE  DISCLAIMED. IN NO EVENT SHALL &lt;COPYRIGHT HOLDER&gt;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FILE=ipxe-1.0.0+git-20131111.c3d1e78/debian/copyright]</w:t>
      </w:r>
    </w:p>
    <w:p w14:paraId="17FB9BC6" w14:textId="77777777" w:rsidR="00425AAE" w:rsidRDefault="00425AAE" w:rsidP="000727EF">
      <w:pPr>
        <w:pStyle w:val="Heading3"/>
      </w:pPr>
      <w:r>
        <w:t>ipxe-1.0.0+git-20131111.c3d1e78/src/util/licence.pl:</w:t>
      </w:r>
    </w:p>
    <w:p w14:paraId="2A93AE68" w14:textId="77777777" w:rsidR="00425AAE" w:rsidRDefault="00425AAE">
      <w:r>
        <w:t>[BEGIN FILE=ipxe-1.0.0+git-20131111.c3d1e78/src/util/licence.pl] #!/usr/bin/perl -w # # Copyright (C) 2008 Michael Brown &lt;mbrown@fensystems.co.uk&gt;. # # This program is free software; you can redistribute it and/or # modify it under the terms of the GNU General Public License as # published by the Free Software Foundation; either version 2 of the # License, or any later version. # # This program is distributed in the hope that it will be useful, but # WITHOUT ANY WARRANTY; without even the implied warranty of # MERCHANTABILITY or FITNESS FOR A PARTICULAR PURPOSE.  See the GNU # General Public License for more details. # # You should have received a copy of the GNU General Public License # along with this program; if not, write to the Free Software # Foundation, Inc., 51 Franklin Street, Fifth Floor, Boston, MA # 02110-1301, USA.</w:t>
      </w:r>
    </w:p>
    <w:p w14:paraId="7E969D73" w14:textId="77777777" w:rsidR="00425AAE" w:rsidRDefault="00425AAE">
      <w:r>
        <w:t>use strict; use warnings; use Getopt::Long;</w:t>
      </w:r>
    </w:p>
    <w:p w14:paraId="73234487" w14:textId="77777777" w:rsidR="00425AAE" w:rsidRDefault="00425AAE">
      <w:r>
        <w:t># List of licences we can handle my $known_licences = {   gpl_any =&gt; {     desc =&gt; GPL (any version),     can_subsume =&gt; {       public_domain =&gt; 1,       bsd3 =&gt; 1,       bsd2 =&gt; 1,       mit  =&gt; 1,       isc  =&gt; 1,     },   },   gpl2_or_later =&gt; {     desc =&gt; GPL version 2 (or, at your option, any later version),     can_subsume =&gt; {       gpl_any =&gt; 1,       public_domain =&gt; 1,       bsd3 =&gt; 1,       bsd2 =&gt; 1,       mit  =&gt; 1,       isc  =&gt; 1,     },   },   gpl2_only =&gt; {     desc =&gt; GPL version 2 only,     can_subsume =&gt; {       gpl_any =&gt; 1,       gpl2_or_later =&gt; 1,       public_domain =&gt; 1,       bsd3 =&gt; 1,       bsd2 =&gt; 1,       mit  =&gt; 1,       isc  =&gt; 1,     },   },   public_domain =&gt; {     desc =&gt; Public Domain,     can_subsume =&gt; {},   },   bsd4 =&gt; {     desc =&gt; BSD Licence (with advertising clause),     can_subsume =&gt; {       public_domain =&gt; 1,       bsd3 =&gt; 1,       bsd2 =&gt; 1,       mit  =&gt; 1,       isc  =&gt; 1,     },   },   bsd3 =&gt; {     desc =&gt; BSD Licence (without advertising clause),     can_subsume =&gt; {       public_domain =&gt; 1,       bsd2 =&gt; 1,       mit  =&gt; 1,       isc  =&gt; 1,     },   },   bsd2 =&gt; {     desc =&gt; BSD Licence (without advertising or endorsement clauses),     can_subsume =&gt; {       public_domain =&gt; 1,       mit  =&gt; 1,       isc  =&gt; 1,     },   },   mit =&gt; {     desc =&gt; MIT/X11/Xorg Licence,     can_subsume =&gt; {       public_domain =&gt; 1,       isc =&gt; 1,     },   },   isc =&gt; {     desc =&gt; ISC Licence,     can_subsume =&gt; {       public_domain =&gt; 1,     },   }, };</w:t>
      </w:r>
    </w:p>
    <w:p w14:paraId="2B08E3B5" w14:textId="77777777" w:rsidR="00425AAE" w:rsidRDefault="00425AAE">
      <w:r>
        <w:t># Parse command-line options my $verbosity = 1; Getopt::Long::Configure ( 'bundling', 'auto_abbrev' ); GetOptions (   'verbose</w:t>
      </w:r>
    </w:p>
    <w:p w14:paraId="0F14698E" w14:textId="77777777" w:rsidR="00425AAE" w:rsidRDefault="00425AAE">
      <w:r>
        <w:t>v+' =&gt; sub { $verbosity++; },   'quiet</w:t>
      </w:r>
    </w:p>
    <w:p w14:paraId="1D22150D" w14:textId="77777777" w:rsidR="00425AAE" w:rsidRDefault="00425AAE">
      <w:r>
        <w:t>q+' =&gt; sub { $verbosity--; }, ) or die Could not parse command-line options\n;</w:t>
      </w:r>
    </w:p>
    <w:p w14:paraId="3F8E4A7F" w14:textId="77777777" w:rsidR="00425AAE" w:rsidRDefault="00425AAE">
      <w:r>
        <w:lastRenderedPageBreak/>
        <w:t># Parse licence list from command line my $licences = {}; foreach my $licence ( @ARGV ) {   die Unknown licence \$licence\\n       unless exists $known_licences-&gt;{$licence};   $licences-&gt;{$licence} = $known_licences-&gt;{$licence}; } die No licences specified\n unless %$licences;</w:t>
      </w:r>
    </w:p>
    <w:p w14:paraId="50CCBB82" w14:textId="77777777" w:rsidR="00425AAE" w:rsidRDefault="00425AAE">
      <w:r>
        <w:t># Dump licence list if ( $verbosity &gt;= 1 ) {   print The following licences appear within this file:\n;   foreach my $licence ( keys %$licences ) {     print   .$licences-&gt;{$licence}-&gt;{desc}.\n   } }</w:t>
      </w:r>
    </w:p>
    <w:p w14:paraId="59424E1B" w14:textId="77777777" w:rsidR="00425AAE" w:rsidRDefault="00425AAE">
      <w:r>
        <w:t xml:space="preserve"># Apply licence compatibilities to reduce to a single resulting licence foreach my $licence ( keys %$licences ) {   # Skip already-deleted licences   next unless exists $licences-&gt;{$licence};   # Subsume any subsumable licences   foreach my $can_subsume ( keys %{$licences-&gt;{$licence}-&gt;{can_subsume}} ) {     if ( exists $licences-&gt;{$can_subsume} ) {       print $licences-&gt;{$licence}-&gt;{desc}. subsumes . </w:t>
      </w:r>
      <w:r>
        <w:tab/>
        <w:t xml:space="preserve">  $licences-&gt;{$can_subsume}-&gt;{desc}.\n </w:t>
      </w:r>
      <w:r>
        <w:tab/>
        <w:t xml:space="preserve">  if $verbosity &gt;= 1;       delete $licences-&gt;{$can_subsume};     }   } }</w:t>
      </w:r>
    </w:p>
    <w:p w14:paraId="5FBB4084" w14:textId="77777777" w:rsidR="00425AAE" w:rsidRDefault="00425AAE">
      <w:r>
        <w:t># Print resulting licence die Cannot reduce to a single resulting licence!\n     if ( keys %$licences ) != 1; ( my $licence ) = keys %$licences; print The overall licence for this file is:\n   if $verbosity &gt;= 1; print $licences-&gt;{$licence}-&gt;{desc}.\n; [END FILE=ipxe-1.0.0+git-20131111.c3d1e78/src/util/licence.pl]</w:t>
      </w:r>
    </w:p>
    <w:p w14:paraId="2DA6F892" w14:textId="77777777" w:rsidR="00425AAE" w:rsidRDefault="00425AAE" w:rsidP="000727EF">
      <w:pPr>
        <w:pStyle w:val="Heading2"/>
      </w:pPr>
      <w:r>
        <w:t xml:space="preserve"> </w:t>
      </w:r>
      <w:bookmarkStart w:id="223" w:name="_Toc399938041"/>
      <w:r>
        <w:t>irker (version 2.11+dfsg):</w:t>
      </w:r>
      <w:bookmarkEnd w:id="223"/>
    </w:p>
    <w:p w14:paraId="799AD31A" w14:textId="77777777" w:rsidR="00425AAE" w:rsidRDefault="00425AAE" w:rsidP="000727EF">
      <w:pPr>
        <w:pStyle w:val="Heading3"/>
      </w:pPr>
      <w:r>
        <w:t>irker-2.11+dfsg/debian/copyright:</w:t>
      </w:r>
    </w:p>
    <w:p w14:paraId="43A17306" w14:textId="77777777" w:rsidR="00425AAE" w:rsidRDefault="00425AAE">
      <w:r>
        <w:t>[BEGIN FILE=irker-2.11+dfsg/debian/copyright] Format: http://www.debian.org/doc/packaging-manuals/copyright-format/1.0/ Upstream-Name: irker Upstream-Contact: Eric S. Raymond &lt;esr@thyrsus.com&gt; Source: http://www.catb.org/esr/irker/</w:t>
      </w:r>
    </w:p>
    <w:p w14:paraId="23C67A48" w14:textId="77777777" w:rsidR="00425AAE" w:rsidRDefault="00425AAE">
      <w:r>
        <w:t>Files: * Copyright: 2012-2014 Eric S. Raymond &lt;esr@thyrsus.com&gt; License: BSD</w:t>
      </w:r>
    </w:p>
    <w:p w14:paraId="104DF27A" w14:textId="77777777" w:rsidR="00425AAE" w:rsidRDefault="00425AAE">
      <w:r>
        <w:t>Files: debian/* Copyright: 2012-2014 Daniel Baumann &lt;mail@daniel-baumann.ch&gt; License: BSD</w:t>
      </w:r>
    </w:p>
    <w:p w14:paraId="195BEF64" w14:textId="77777777" w:rsidR="00425AAE" w:rsidRDefault="00425AAE">
      <w:r>
        <w:t xml:space="preserve">License: BSD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name of the this project nor the names of its contributors  may be used to endorse or promote products derived from this software  without specific prior written permission.  .  THIS SOFTWARE IS PROVIDED BY THE COPYRIGHT HOLDERS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w:t>
      </w:r>
      <w:r>
        <w:lastRenderedPageBreak/>
        <w:t>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FILE=irker-2.11+dfsg/debian/copyright]</w:t>
      </w:r>
    </w:p>
    <w:p w14:paraId="76FB8439" w14:textId="77777777" w:rsidR="00425AAE" w:rsidRDefault="00425AAE" w:rsidP="000727EF">
      <w:pPr>
        <w:pStyle w:val="Heading2fegan"/>
      </w:pPr>
      <w:bookmarkStart w:id="224" w:name="_Toc399938042"/>
      <w:r>
        <w:t>ironic-d2d4406b532fe7521a2a0fb01034b3afa04b52de</w:t>
      </w:r>
      <w:bookmarkEnd w:id="224"/>
    </w:p>
    <w:p w14:paraId="2A0C880D" w14:textId="77777777" w:rsidR="00425AAE" w:rsidRDefault="00425AAE" w:rsidP="00053D4A">
      <w:r>
        <w:tab/>
        <w:t>Apache 2</w:t>
      </w:r>
      <w:r>
        <w:tab/>
        <w:t>http://www.apache.org/licenses/LICENSE-2.0</w:t>
      </w:r>
    </w:p>
    <w:p w14:paraId="3DCC329D" w14:textId="77777777" w:rsidR="00425AAE" w:rsidRDefault="00425AAE" w:rsidP="000727EF">
      <w:pPr>
        <w:pStyle w:val="Heading2"/>
      </w:pPr>
      <w:r>
        <w:t xml:space="preserve"> </w:t>
      </w:r>
      <w:bookmarkStart w:id="225" w:name="_Toc399938043"/>
      <w:r>
        <w:t>irqbalance (version 1.0.6):</w:t>
      </w:r>
      <w:bookmarkEnd w:id="225"/>
    </w:p>
    <w:p w14:paraId="5DBE8D58" w14:textId="77777777" w:rsidR="00425AAE" w:rsidRDefault="00425AAE" w:rsidP="000727EF">
      <w:pPr>
        <w:pStyle w:val="Heading3"/>
      </w:pPr>
      <w:r>
        <w:t>irqbalance-1.0.6/debian/copyright:</w:t>
      </w:r>
    </w:p>
    <w:p w14:paraId="724160C7" w14:textId="77777777" w:rsidR="00425AAE" w:rsidRDefault="00425AAE">
      <w:r>
        <w:t>[BEGIN FILE=irqbalance-1.0.6/debian/copyright] This package was debianized by Eric Dorland &lt;eric@debian.org&gt; on Wed, 06 Aug 2003 10:58:17 -0400.</w:t>
      </w:r>
    </w:p>
    <w:p w14:paraId="512A9D24" w14:textId="77777777" w:rsidR="00425AAE" w:rsidRDefault="00425AAE">
      <w:r>
        <w:t>It was downloaded from http://www.irqbalance.org/</w:t>
      </w:r>
    </w:p>
    <w:p w14:paraId="6ADB48D0" w14:textId="77777777" w:rsidR="00425AAE" w:rsidRDefault="00425AAE">
      <w:r>
        <w:t>Upstream Author: Arjan van de Ven &lt;arjanv@linux.intel.com&gt;</w:t>
      </w:r>
    </w:p>
    <w:p w14:paraId="7985527D" w14:textId="77777777" w:rsidR="00425AAE" w:rsidRDefault="00425AAE">
      <w:r>
        <w:t>Copyright:</w:t>
      </w:r>
    </w:p>
    <w:p w14:paraId="0ABA7A3A" w14:textId="77777777" w:rsidR="00425AAE" w:rsidRDefault="00425AAE">
      <w:r>
        <w:t xml:space="preserve">  Copyright (C) 2006, Intel Corporation   Copyright (C) 2003 Red Hat, Inc. All rights reserved.</w:t>
      </w:r>
    </w:p>
    <w:p w14:paraId="2EEFBD71" w14:textId="77777777" w:rsidR="00425AAE" w:rsidRDefault="00425AAE">
      <w:r>
        <w:t>License:</w:t>
      </w:r>
    </w:p>
    <w:p w14:paraId="3E435EA2" w14:textId="77777777" w:rsidR="00425AAE" w:rsidRDefault="00425AAE">
      <w:r>
        <w:t xml:space="preserve">  This software is released under the terms of the GNU General Public   License, which on Debian systems can be found in the file   /usr/share/common-licenses/GPL. [END FILE=irqbalance-1.0.6/debian/copyright]</w:t>
      </w:r>
    </w:p>
    <w:p w14:paraId="39924ABD" w14:textId="77777777" w:rsidR="00425AAE" w:rsidRDefault="00425AAE" w:rsidP="000727EF">
      <w:pPr>
        <w:pStyle w:val="Heading2"/>
      </w:pPr>
      <w:r>
        <w:t xml:space="preserve"> </w:t>
      </w:r>
      <w:bookmarkStart w:id="226" w:name="_Toc399938044"/>
      <w:r>
        <w:t>isc-dhcp (version 4.3.0+dfsg):</w:t>
      </w:r>
      <w:bookmarkEnd w:id="226"/>
    </w:p>
    <w:p w14:paraId="3C49FEFD" w14:textId="77777777" w:rsidR="00425AAE" w:rsidRDefault="00425AAE" w:rsidP="000727EF">
      <w:pPr>
        <w:pStyle w:val="Heading3"/>
      </w:pPr>
      <w:r>
        <w:t>isc-dhcp-4.3.0+dfsg/debian/copyright:</w:t>
      </w:r>
    </w:p>
    <w:p w14:paraId="7DC810F0" w14:textId="77777777" w:rsidR="00425AAE" w:rsidRDefault="00425AAE">
      <w:r>
        <w:t>[BEGIN FILE=isc-dhcp-4.3.0+dfsg/debian/copyright] Format: http://www.debian.org/doc/packaging-manuals/copyright-format/1.0 Source: http://www.isc.org/downloads/dhcp Files-Excluded:  aclocal.m4  compile  config.*  configure  depcomp  install-sh  */Makefile.in  missing  doc/References.txt  doc/References.html</w:t>
      </w:r>
    </w:p>
    <w:p w14:paraId="7F3ED001" w14:textId="77777777" w:rsidR="00425AAE" w:rsidRDefault="00425AAE">
      <w:r>
        <w:t xml:space="preserve">Files: * Copyright:  2004-2014 by Internet Systems Consortium, Inc. (ISC)  1995-2003 by Internet Software Consortium License: ISC License  Permission to use, copy, modify, and distribute this software for any  purpose with or without fee is hereby granted, provided that the above  copyright notice and this permission notice appear in all copies.  .  THE SOFTWARE IS PROVIDED AS IS AND ISC DISCLAIMS ALL WARRANTIES  WITH REGARD TO THIS SOFTWARE INCLUDING ALL IMPLIED WARRANTIES OF  MERCHANTABILITY AND FITNESS.  IN NO EVENT SHALL ISC BE LIABLE FOR  ANY SPECIAL, DIRECT, INDIRECT, OR CONSEQUENTIAL DAMAGES OR ANY DAMAGES  WHATSOEVER RESULTING FROM LOSS OF USE, </w:t>
      </w:r>
      <w:r>
        <w:lastRenderedPageBreak/>
        <w:t>DATA OR PROFITS, WHETHER IN AN  ACTION OF CONTRACT, NEGLIGENCE OR OTHER TORTIOUS ACTION, ARISING OUT  OF OR IN CONNECTION WITH THE USE OR PERFORMANCE OF THIS SOFTWARE.</w:t>
      </w:r>
    </w:p>
    <w:p w14:paraId="27BEAA47" w14:textId="77777777" w:rsidR="00425AAE" w:rsidRDefault="00425AAE">
      <w:r>
        <w:t>Files: debian/* Copyright:  2008-2013 Andrew Pollock &lt;apollock@debian.org&gt;  2011-2014 Michael Gilbert &lt;mgilbert@debian.org&gt; License: ISC License  See above. [END FILE=isc-dhcp-4.3.0+dfsg/debian/copyright]</w:t>
      </w:r>
    </w:p>
    <w:p w14:paraId="58973FA1" w14:textId="77777777" w:rsidR="00425AAE" w:rsidRDefault="00425AAE" w:rsidP="000727EF">
      <w:pPr>
        <w:pStyle w:val="Heading2"/>
      </w:pPr>
      <w:r>
        <w:t xml:space="preserve"> </w:t>
      </w:r>
      <w:bookmarkStart w:id="227" w:name="_Toc399938045"/>
      <w:r>
        <w:t>isl (version 0.12.2):</w:t>
      </w:r>
      <w:bookmarkEnd w:id="227"/>
    </w:p>
    <w:p w14:paraId="3D70FB86" w14:textId="77777777" w:rsidR="00425AAE" w:rsidRDefault="00425AAE" w:rsidP="000727EF">
      <w:pPr>
        <w:pStyle w:val="Heading3"/>
      </w:pPr>
      <w:r>
        <w:t>isl-0.12.2/debian/copyright:</w:t>
      </w:r>
    </w:p>
    <w:p w14:paraId="326E1D12" w14:textId="77777777" w:rsidR="00425AAE" w:rsidRDefault="00425AAE">
      <w:r>
        <w:t>[BEGIN FILE=isl-0.12.2/debian/copyright] Format: http://dep.debian.net/deps/dep5 Upstream-Name: isl Source: ftp://ftp.linux.student.kuleuven.be/pub/people/skimo/isl/</w:t>
      </w:r>
    </w:p>
    <w:p w14:paraId="455E09C4" w14:textId="77777777" w:rsidR="00425AAE" w:rsidRDefault="00425AAE">
      <w:r>
        <w:t>Files: * Copyright: 2005-2007 Universiteit Leiden  2008-2009 Katholieke Universiteit Leuven  2010-2011 INRIA Saclay  2012 Ecole Normale Superieure  2006-2007 Sven Verdoolaege  2008-2009 K.U.Leuven License: MIT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3A96FF5" w14:textId="77777777" w:rsidR="00425AAE" w:rsidRDefault="00425AAE">
      <w:r>
        <w:t xml:space="preserve">Files: interface/python.* Copyright: Copyright 2011 Sven Verdoolaege. All rights reserved. License: 2-clause BSD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THIS SOFTWARE IS PROVIDED BY SVEN VERDOOLAEGE ''AS IS'' AND ANY  EXPRESS OR IMPLIED WARRANTIES, INCLUDING, BUT NOT LIMITED TO, THE  IMPLIED WARRANTIES OF MERCHANTABILITY AND FITNESS FOR A PARTICULAR  PURPOSE ARE DISCLAIMED. IN NO EVENT SHALL SVEN VERDOOLAEGE OR  CONTRIBUTORS BE LIABLE FOR ANY DIRECT, INDIRECT, INCIDENTAL, SPECIAL,  EXEMPLARY, OR CONSEQUENTIAL DAMAGES (INCLUDING, BUT NOT LIMITED TO,  PROCUREMENT OF SUBSTITUTE GOODS OR SERVICES; LOSS OF USE, DATA,  OR PROFITS; OR BUSINESS INTERRUPTION) HOWEVER CAUSED AND ON ANY  THEORY OF LIABILITY, </w:t>
      </w:r>
      <w:r>
        <w:lastRenderedPageBreak/>
        <w:t>WHETHER IN CONTRACT, STRICT LIABILITY, OR TORT  (INCLUDING NEGLIGENCE OR OTHERWISE) ARISING IN ANY WAY OUT OF THE USE  OF THIS SOFTWARE, EVEN IF ADVISED OF THE POSSIBILITY OF SUCH DAMAGE.  .  The views and conclusions contained in the software and documentation  are those of the authors and should not be interpreted as  representing official policies, either expressed or implied, of  Sven Verdoolaege.</w:t>
      </w:r>
    </w:p>
    <w:p w14:paraId="5638D5FB" w14:textId="77777777" w:rsidR="00425AAE" w:rsidRDefault="00425AAE">
      <w:r>
        <w:t>Files: isl_qsort.c Copyright: Copyright (C) 1991, 1992, 1996, 1997, 1999, 2004 Free Software  Foundation, Inc. License: LGPL-2.1+  File copied from glibc.  .  The GNU C Library is free software; you can redistribute it and/or  modify it under the terms of the GNU Lesser General Public  License as published by the Free Software Foundation; either  version 2.1 of the License, or (at your option) any later version.  .  The GNU C Library is distributed in the hope that it will be useful,  but WITHOUT ANY WARRANTY; without even the implied warranty of  MERCHANTABILITY or FITNESS FOR A PARTICULAR PURPOSE.  See the GNU  Lesser General Public License for more details.  .  On Debian systems, the complete text of the GNU Lesser General  Public License can be found in /usr/share/common-licenses/LGPL-2.</w:t>
      </w:r>
    </w:p>
    <w:p w14:paraId="5D75DF10" w14:textId="77777777" w:rsidR="00425AAE" w:rsidRDefault="00425AAE">
      <w:r>
        <w:t>Files: doc/chicago.bst Copyright: Copyright (C) 1992 Glenn Paulley  Copyright (C) 1985 Oren Patashnik, Peter F. Patel-Schneider (original) License:  This version was made by modifying the master file made by  Oren Patashnik (PATASHNIK@SCORE.STANFORD.EDU), and the 'named' BibTeX  style of Peter F. Patel-Schneider.  .  Copying of this file is authorized only if either  (1) you make absolutely no changes to your copy, including name, or  (2) if you do make changes, you name it something other than 'newapa.bst'.  There are undoubtably bugs in this style.  .  This style was made from 'plain.bst', 'named.bst', and 'apalike.bst',  with lots of tweaking to make it look like APA style, along with tips  from Young Ryu and Brian Reiser's modifications of 'apalike.bst'.</w:t>
      </w:r>
    </w:p>
    <w:p w14:paraId="0DFB63B3" w14:textId="77777777" w:rsidR="00425AAE" w:rsidRDefault="00425AAE">
      <w:r>
        <w:t>Files: debian/* Copyright: 2011 Matthias Klose &lt;doko@debian.org&gt; License: LGPL-2.1+  This package is free software; you can redistribute it and/or  modify it under the terms of the GNU Lesser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Lesser General Public License for more details.  .  You should have received a copy of the GNU General Public License  along with this program. If not, see &lt;http://www.gnu.org/licenses/&gt;.  .  On Debian systems, the complete text of the GNU Lesser General  Public License can be found in /usr/share/common-licenses/LGPL-2. [END FILE=isl-0.12.2/debian/copyright]</w:t>
      </w:r>
    </w:p>
    <w:p w14:paraId="002C7950" w14:textId="77777777" w:rsidR="00425AAE" w:rsidRDefault="00425AAE" w:rsidP="000727EF">
      <w:pPr>
        <w:pStyle w:val="Heading2fegan"/>
      </w:pPr>
      <w:bookmarkStart w:id="228" w:name="_Toc399938046"/>
      <w:r>
        <w:t>iso8601-0.1.10</w:t>
      </w:r>
      <w:bookmarkEnd w:id="228"/>
    </w:p>
    <w:p w14:paraId="453696C7" w14:textId="77777777" w:rsidR="00425AAE" w:rsidRDefault="00425AAE" w:rsidP="00053D4A">
      <w:r>
        <w:tab/>
        <w:t>MIT</w:t>
      </w:r>
      <w:r>
        <w:tab/>
        <w:t>http://www.opensource.org/licenses/mit-license.php</w:t>
      </w:r>
    </w:p>
    <w:p w14:paraId="5A432A48" w14:textId="77777777" w:rsidR="00425AAE" w:rsidRDefault="00425AAE" w:rsidP="000727EF">
      <w:pPr>
        <w:pStyle w:val="Heading2"/>
      </w:pPr>
      <w:r>
        <w:lastRenderedPageBreak/>
        <w:t xml:space="preserve"> </w:t>
      </w:r>
      <w:bookmarkStart w:id="229" w:name="_Toc399938047"/>
      <w:r>
        <w:t>iso-codes (version 3.55):</w:t>
      </w:r>
      <w:bookmarkEnd w:id="229"/>
    </w:p>
    <w:p w14:paraId="5DB9FA26" w14:textId="77777777" w:rsidR="00425AAE" w:rsidRDefault="00425AAE" w:rsidP="000727EF">
      <w:pPr>
        <w:pStyle w:val="Heading3"/>
      </w:pPr>
      <w:r>
        <w:t>iso-codes-3.55/debian/copyright:</w:t>
      </w:r>
    </w:p>
    <w:p w14:paraId="42BE7685" w14:textId="77777777" w:rsidR="00425AAE" w:rsidRDefault="00425AAE">
      <w:r>
        <w:t>[BEGIN FILE=iso-codes-3.55/debian/copyright] Format: http://www.debian.org/doc/packaging-manuals/copyright-format/1.0/ Upstream-Name: iso-codes Upstream-Contact: Tobias Quathamer &lt;toddy@debian.org&gt; Source: http://pkg-isocodes.alioth.debian.org/downloads/</w:t>
      </w:r>
    </w:p>
    <w:p w14:paraId="1FD5A9AE" w14:textId="77777777" w:rsidR="00425AAE" w:rsidRDefault="00425AAE">
      <w:r>
        <w:t>Files: * Copyright: Â© 2001-2008 Alastair McKinstry            Â© 2004-2013 Christian Perrier            Â© 2005-2013 Tobias Quathamer License: LGPL-2.1+  This package is free software; you can redistribute it and/or  modify it under the terms of the GNU Lesser General Public  License as published by the Free Software Foundation; either  version 2.1 of the License, or (at your option) any later version.  .  This package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package; if not, write to the Free Software  Foundation, Inc., 51 Franklin St, Fifth Floor, Boston, MA  02110-1301 USA  .  On Debian systems, the full text of the GNU Lesser General  Public License version 2.1 can be found in the file  `/usr/share/common-licenses/LGPL-2.1'. [END FILE=iso-codes-3.55/debian/copyright]</w:t>
      </w:r>
    </w:p>
    <w:p w14:paraId="62DB381F" w14:textId="77777777" w:rsidR="00425AAE" w:rsidRDefault="00425AAE" w:rsidP="000727EF">
      <w:pPr>
        <w:pStyle w:val="Heading2"/>
      </w:pPr>
      <w:r>
        <w:t xml:space="preserve"> </w:t>
      </w:r>
      <w:bookmarkStart w:id="230" w:name="_Toc399938048"/>
      <w:r>
        <w:t>ispell (version 3.3.02):</w:t>
      </w:r>
      <w:bookmarkEnd w:id="230"/>
    </w:p>
    <w:p w14:paraId="0F04FB25" w14:textId="77777777" w:rsidR="00425AAE" w:rsidRDefault="00425AAE" w:rsidP="000727EF">
      <w:pPr>
        <w:pStyle w:val="Heading3"/>
      </w:pPr>
      <w:r>
        <w:t>ispell-3.3.02/debian/copyright:</w:t>
      </w:r>
    </w:p>
    <w:p w14:paraId="4D2373E9" w14:textId="77777777" w:rsidR="00425AAE" w:rsidRDefault="00425AAE">
      <w:r>
        <w:t>[BEGIN FILE=ispell-3.3.02/debian/copyright] Author: Geoff Kuenning &lt;geoff@cs.hmc.edu&gt; Download: http://www.lasr.cs.ucla.edu/geoff/ispell.html</w:t>
      </w:r>
    </w:p>
    <w:p w14:paraId="642297B2" w14:textId="77777777" w:rsidR="00425AAE" w:rsidRDefault="00425AAE">
      <w:r>
        <w:t xml:space="preserve">Files: * Copyright:  (C) 1983 Pace Willisson  (C) 1987, 1988, 1990-1995  Geoff Kuennin &lt;geoff@cs.hmc.edu&gt;, Claremont, CA.  (C) 1999, 2001, 2002, 2005 Geoff Kuennin &lt;geoff@cs.hmc.edu&gt;, Claremont, CA. License: BSD  Redistribution and use in source and binary forms, with or without  modification, are permitted provided that the following conditions  are met:  .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modifications to the source code must be clearly marked as     such.  Binary redistributions based on modified source code     must be clearly marked as modified versions in the documentation     and/or other materials provided with the distribution.  4. The code that causes the 'ispell -v' command to display a     prominent link to the official ispell Web site may not be     removed.  5. The name of Geoff Kuenning may not be used to endorse or promote     products derived from this software without specific prior     written permission.  .  THIS SOFTWARE IS PROVIDED BY GEOFF KUENNING AND CONTRIBUTORS ``AS  IS'' AND ANY EXPRESS OR IMPLIED WARRANTIES, INCLUDING, BUT NOT  LIMITED TO, THE IMPLIED WARRANTIES OF MERCHANTABILITY AND FITNESS  FOR A PARTICULAR </w:t>
      </w:r>
      <w:r>
        <w:lastRenderedPageBreak/>
        <w:t>PURPOSE ARE DISCLAIMED.  IN NO EVENT SHALL GEOFF  KUENNING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w:t>
      </w:r>
    </w:p>
    <w:p w14:paraId="1E2270A4" w14:textId="77777777" w:rsidR="00425AAE" w:rsidRDefault="00425AAE">
      <w:r>
        <w:t>Files: debian/* Copyright:  (C) 1995 Kenneth MacDonald &lt;K.MacDonald@ed.ac.uk&gt;  (C) 1997 Fabrizio Polacco &lt;fpolacco@debian.org&gt;  (C) 1997 Martin Mitchell &lt;martin@debian.org&gt;  (C) 1998 Stefan Bjornelund &lt;stefanb@debian.org&gt;  (C) 1999 Vincent Renardias &lt;vincent@waw.com&gt;  (C) 1999 Mark Brown &lt;broonie@debian.org&gt;  (C) 1999-2004 David Coe &lt;davidc@debian.org&gt;  (C) 2001, 2002, 2009 Agustin Martin Domingo &lt;agmartin@debian.org&gt;  (C) 2002 Tollef Fog Heen &lt;tfheen@debian.org&gt;  (C) 2006 Steinar H. Gunderson &lt;sesse@debian.org&gt;  (C) 2006 Roland Rosenfeld &lt;roland@debian.org&gt;  (C) 2006 Martin Michlmayr &lt;tbm@cyrius.com&gt;  (C) 2007 Thijs Kinkhorst &lt;thijs@debian.org&gt;  (C) 2009 Daniel Baumann &lt;daniel@debian.org&gt;  (C) 2009 David Paleino &lt;dapal@debian.org&gt;  (C) 2011 Robert Luberda &lt;robert@debian.org&gt; License: BSD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FILE=ispell-3.3.02/debian/copyright]</w:t>
      </w:r>
    </w:p>
    <w:p w14:paraId="2A48096A" w14:textId="77777777" w:rsidR="00425AAE" w:rsidRDefault="00425AAE" w:rsidP="000727EF">
      <w:pPr>
        <w:pStyle w:val="Heading2"/>
      </w:pPr>
      <w:r>
        <w:t xml:space="preserve"> </w:t>
      </w:r>
      <w:bookmarkStart w:id="231" w:name="_Toc399938049"/>
      <w:r>
        <w:t>java-common (version 0.52):</w:t>
      </w:r>
      <w:bookmarkEnd w:id="231"/>
    </w:p>
    <w:p w14:paraId="289DE613" w14:textId="77777777" w:rsidR="00425AAE" w:rsidRDefault="00425AAE" w:rsidP="000727EF">
      <w:pPr>
        <w:pStyle w:val="Heading3"/>
      </w:pPr>
      <w:r>
        <w:t>java-common-0.52/debian/copyright:</w:t>
      </w:r>
    </w:p>
    <w:p w14:paraId="4C903414" w14:textId="77777777" w:rsidR="00425AAE" w:rsidRDefault="00425AAE">
      <w:r>
        <w:t>[BEGIN FILE=java-common-0.52/debian/copyright] It is a Debian original work.</w:t>
      </w:r>
    </w:p>
    <w:p w14:paraId="532AC08D" w14:textId="77777777" w:rsidR="00425AAE" w:rsidRDefault="00425AAE">
      <w:r>
        <w:t xml:space="preserve">Current maintainers: </w:t>
      </w:r>
      <w:r>
        <w:tab/>
        <w:t xml:space="preserve">Michael Koch &lt;konqueror@gmx.de&gt; </w:t>
      </w:r>
      <w:r>
        <w:tab/>
        <w:t xml:space="preserve">Matthias Klose &lt;doko@debian.org&gt; </w:t>
      </w:r>
      <w:r>
        <w:tab/>
        <w:t xml:space="preserve">Torsten Werner &lt;twerner@debian.org&gt; </w:t>
      </w:r>
      <w:r>
        <w:tab/>
        <w:t>Niels Thykier &lt;niels@thykier.net&gt;</w:t>
      </w:r>
    </w:p>
    <w:p w14:paraId="2A29C088" w14:textId="77777777" w:rsidR="00425AAE" w:rsidRDefault="00425AAE">
      <w:r>
        <w:t xml:space="preserve">Previous maintainers: </w:t>
      </w:r>
      <w:r>
        <w:tab/>
        <w:t xml:space="preserve">Ola Lundqvist &lt;opal@debian.org&gt; </w:t>
      </w:r>
      <w:r>
        <w:tab/>
        <w:t xml:space="preserve">Stephane Bortzmeyer &lt;bortzmeyer@debian.org&gt; </w:t>
      </w:r>
      <w:r>
        <w:tab/>
        <w:t xml:space="preserve">Stefan Gybas &lt;sgybas@debian.org&gt; </w:t>
      </w:r>
      <w:r>
        <w:tab/>
        <w:t>Arnaud Vandyck &lt;avdyk@debian.org&gt;</w:t>
      </w:r>
    </w:p>
    <w:p w14:paraId="1ECBFD0C" w14:textId="77777777" w:rsidR="00425AAE" w:rsidRDefault="00425AAE">
      <w:r>
        <w:t>Copyright (C) 1999-2010 by current and previous maintainers for Debian</w:t>
      </w:r>
    </w:p>
    <w:p w14:paraId="12B76E75" w14:textId="77777777" w:rsidR="00425AAE" w:rsidRDefault="00425AAE">
      <w:r>
        <w:lastRenderedPageBreak/>
        <w:t>License:</w:t>
      </w:r>
    </w:p>
    <w:p w14:paraId="221541B7" w14:textId="77777777" w:rsidR="00425AAE" w:rsidRDefault="00425AAE">
      <w:r>
        <w:t xml:space="preserve">   This package is free software; you can redistribute it and/or modify    it under the terms of the GNU General Public License as published by    the Free Software Foundation; either version 2 of the License, or    (at your option) any later version.</w:t>
      </w:r>
    </w:p>
    <w:p w14:paraId="2486E0B3"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6566F6FC" w14:textId="77777777" w:rsidR="00425AAE" w:rsidRDefault="00425AAE">
      <w:r>
        <w:t xml:space="preserve">   You should have received a copy of the GNU General Public License    along with this program; if not, write to the Free Software    Foundation, Inc., 51 Franklin St, Fifth Floor, Boston, MA  02110-1301 USA</w:t>
      </w:r>
    </w:p>
    <w:p w14:paraId="3A1E1816" w14:textId="77777777" w:rsidR="00425AAE" w:rsidRDefault="00425AAE">
      <w:r>
        <w:t>On Debian systems, the complete text of the GNU General Public License can be found in `/usr/share/common-licenses/GPL-2'.</w:t>
      </w:r>
    </w:p>
    <w:p w14:paraId="2F8EC51B" w14:textId="77777777" w:rsidR="00425AAE" w:rsidRDefault="00425AAE">
      <w:r>
        <w:t>[END FILE=java-common-0.52/debian/copyright]</w:t>
      </w:r>
    </w:p>
    <w:p w14:paraId="132C70BB" w14:textId="77777777" w:rsidR="00425AAE" w:rsidRDefault="00425AAE" w:rsidP="000727EF">
      <w:pPr>
        <w:pStyle w:val="Heading2"/>
      </w:pPr>
      <w:bookmarkStart w:id="232" w:name="_Toc399938050"/>
      <w:r>
        <w:t>JavaScript</w:t>
      </w:r>
      <w:bookmarkEnd w:id="232"/>
    </w:p>
    <w:p w14:paraId="2AED7A32" w14:textId="77777777" w:rsidR="00425AAE" w:rsidRDefault="00425AAE" w:rsidP="00E77BEE">
      <w:r>
        <w:t xml:space="preserve">  - This notice is provided with respect to JavaScript, which may be included with this software: </w:t>
      </w:r>
    </w:p>
    <w:p w14:paraId="737595D8" w14:textId="77777777" w:rsidR="00425AAE" w:rsidRDefault="00425AAE">
      <w:r>
        <w:t xml:space="preserve">AMENDMENTS  The Netscape Public License Version 1.1 (NPL) consists of the Mozilla Public License Version 1.1 with the following Amendments, including Exhibit A-Netscape Public License.Â  Files identified with Exhibit A-Netscape Public License are governed by the Netscape Public License Version 1.1.  Additional Terms applicable to the Netscape Public License.  I. Effect.  These additional terms described in this Netscape Public License -- Amendments shall apply to the Mozilla Communicator client code and to all Covered Code under this License.  II. ''Netscape's Branded Code'' means Covered Code that Netscape distributes and/or permits others to distribute under one or more trademark(s) which are controlled by Netscape but which are not licensed for use under this License.  III. Netscape and logo.  This License does not grant any rights to use the trademarks Netscape'', the Netscape N and horizon'' logo or the Netscape lighthouse logo, Netcenter, Gecko, Java or JavaScript, Smart Browsing even if such marks are included in the Original Code or Modifications.  IV. Inability to Comply Due to Contractual Obligation.  Prior to licensing the Original Code under this License, Netscape has licensed third party code for use in Netscape's Branded Code. To the extent that Netscape is limited contractually from making such third party code available under this License, Netscape may choose to reintegrate such code into Covered Code without being required to distribute such code in Source Code form, even if such code would otherwise be considered ''Modifications'' under this License.  V. Use of Modifications and Covered Code by Initial Developer.  V.1. In General.  The obligations of Section 3 apply to Netscape, except to the extent specified in this Amendment, Section V.2 and V.3.  V.2. Other Products.  Netscape may include Covered Code in products other than the Netscape's Branded Code which are released by Netscape during the two (2) years following the release date of the Original Code, without such additional products becoming subject to the terms of this License, and may license such additional products on different terms from those contained in this License.  </w:t>
      </w:r>
      <w:r>
        <w:lastRenderedPageBreak/>
        <w:t>V.3. Alternative Licensing.  Netscape may license the Source Code of Netscape's Branded Code, including Modifications incorporated therein, without such Netscape Branded Code becoming subject to the terms of this License, and may license such Netscape Branded Code on different terms from those contained in this License.  Â  VI. Litigation.  Notwithstanding the limitations of Section 11 above, the provisions regarding litigation in Section 11(a), (b) and (c) of the License shall apply to all disputes relating to this License.</w:t>
      </w:r>
    </w:p>
    <w:p w14:paraId="01027CD4" w14:textId="77777777" w:rsidR="00425AAE" w:rsidRDefault="00425AAE">
      <w:r>
        <w:t>EXHIBIT A-Netscape Public License.  Â   ''The contents of this file are subject to the Netscape Public License Version 1.1 (the License); you may not use this file except in compliance with the License. You may obtain a copy of the License at http://www.mozilla.org/NPL/  Software distributed under the License is distributed on an AS IS basis, WITHOUT WARRANTY OF ANY KIND, either express or implied. See the License for the specific language governing rights and limitations under the License.  The Original Code is Mozilla Communicator client code, released March 31, 1998.  The Initial Developer of the Original Code is Netscape Communications Corporation. Portions created by Netscape are Copyright (C) 1998-1999 Netscape Communications Corporation. All Rights Reserved.  Contributor(s): ______________________________________. Â   Alternatively, the contents of this file may be used under the terms of the _____ license (theÂ  [___] License), in which case the provisions of [______] License are applicableÂ  instead of those above.Â  If you wish to allow use of your version of this file only under the terms of the [____] License and not to allow others to use your version of this file under the NPL, indicate your decision by deletingÂ  the provisions above and replaceÂ  them with the notice and other provisions required by the [___] License.Â  If you do not delete the provisions above, a recipient may use your version of this file under either the NPL or the [___] License.</w:t>
      </w:r>
    </w:p>
    <w:p w14:paraId="577B8025" w14:textId="77777777" w:rsidR="00425AAE" w:rsidRDefault="00425AAE">
      <w:r>
        <w:t xml:space="preserve">MOZILLA PUBLIC LICENSE  Version 1.1 </w:t>
      </w:r>
    </w:p>
    <w:p w14:paraId="37EFEEF3" w14:textId="77777777" w:rsidR="00425AAE" w:rsidRDefault="00425AAE">
      <w:r>
        <w:t xml:space="preserve">1. Definitions.  1.0.1. Commercial Use means distribution or otherwise making the Covered Code available to a third party.  1.1. ''Contributor'' means each entity that creates or contributes to the creation of Modifications.  1.2. ''Contributor Version'' means the combination of the Original Code, prior Modifications used by a Contributor, and the Modifications made by that particular Contributor.  1.3. ''Covered Code'' means the Original Code or Modifications or the combination of the Original Code and Modifications, in each case including portions thereof.  1.4. ''Electronic Distribution Mechanism'' means a mechanism generally accepted in the software development community for the electronic transfer of data.  1.5. ''Executable'' means Covered Code in any form other than Source Code.  1.6. ''Initial Developer'' means the individual or entity identified as the Initial Developer in the Source Code notice required by Exhibit A.  1.7. ''Larger Work'' means a work which combines Covered Code or portions thereof with code not governed by the terms of this License.  1.8. ''License'' means this document.  1.8.1. Licensable means having the right to grant, to the maximum extent possible, whether at the time of the initial grant or subsequently acquired, any and all of the rights conveyed herein.  1.9. ''Modifications'' means any addition to or deletion from the substance or structure of either the Original Code or any previous Modifications. When Covered Code is released as a series of files, a Modification is:  A. Any addition to or deletion from the contents of a file containing Original Code or previous </w:t>
      </w:r>
      <w:r>
        <w:lastRenderedPageBreak/>
        <w:t xml:space="preserve">Modifications.  B. Any new file that contains any part of the Original Code or previous Modifications.  Â  1.10. ''Original Code'' means Source Code of computer software code which is described in the Source Code notice required by Exhibit A as Original Code, and which, at the time of its release under this License is not already Covered Code governed by this License.  1.10.1. Patent Claims means any patent claim(s), now owned or hereafter acquired, including without limitation,Â  method, process, and apparatus claims, in any patent Licensable by grantor.  1.11. ''Source Code'' means the preferred form of the Covered Code for making modifications to it, including all modules it contains, plus any associated interface definition files, scripts used to control compilation and installation of an Executable, or source code differential comparisons against either the Original Code or another well known, available Covered Code of the Contributor's choice. The Source Code can be in a compressed or archival form, provided the appropriate decompression or de-archiving software is widely available for no charge.  1.12. You'' (or Your)Â  means an individual or a legal entity exercising rights under, and complying with all of the terms of, this License or a future version of this License issued under Section 6.1. For legal entities, You'' includes any entity which controls, is controlled by, or is under common control with You. For purposes of this definition, control'' means (a) the power, direct or indirect, to cause the direction or management of such entity, whether by contract or otherwise, or (b) ownership of more than fifty percent (50%) of the outstanding shares or beneficial ownership of such entity. 2. Source Code License.  2.1. The Initial Developer Grant.  The Initial Developer hereby grants You a world-wide, royalty-free, non-exclusive license, subject to third party intellectual property claims:  (a)Â  under intellectual property rights (other than patent or trademark) Licensable by Initial Developer to use, reproduce, modify, display, perform, sublicense and distribute the Original Code (or portions thereof) with or without Modifications, and/or as part of a Larger Work; and  (b) under Patents Claims infringed by the making, using or selling of Original Code, to make, have made, use, practice, sell, and offer for sale, and/or otherwise dispose of the Original Code (or portions thereof).  Â  (c) the licenses granted in this Section 2.1(a) and (b) are effective on the date Initial Developer first distributes Original Code under the terms of this License.  (d) Notwithstanding Section 2.1(b) above, no patent license is granted: 1) for code that You delete from the Original Code; 2) separate from the Original Code;Â  or 3) for infringements caused by: i) the modification of the Original Code or ii) the combination of the Original Code with other software or devices.  Â  2.2. Contributor Grant.  Subject to third party intellectual property claims, each Contributor hereby grants You a world-wide, royalty-free, non-exclusive license  Â   (a)Â  under intellectual property rights (other than patent or trademark) Licensable by Contributor, to use, reproduce, modify, display, perform, sublicense and distribute the Modifications created by such Contributor (or portions thereof) either on an unmodified basis, with other Modifications, as Covered Code and/or as part of a Larger Work; and  (b) under Patent Claims infringed by the making, using, or selling ofÂ  Modifications made by that Contributor either alone and/or in combination with its Contributor Version (or portions of such combination), to make, use, sell, offer for sale, have made, and/or otherwise dispose of: 1) Modifications made by that Contributor (or portions thereof); and 2) the combination ofÂ  Modifications made by that Contributor with its Contributor Version (or portions of such combination).  (c) the licenses granted in Sections 2.2(a) and 2.2(b) are effective </w:t>
      </w:r>
      <w:r>
        <w:lastRenderedPageBreak/>
        <w:t>on the date Contributor first makes Commercial Use of the Covered Code.  (d)Â Â Â  Notwithstanding Section 2.2(b) above, no patent license is granted: 1) for any code that Contributor has deleted from the Contributor Version; 2)Â  separate from the Contributor Version;Â  3)Â  for infringements caused by: i) third party modifications of Contributor Version or ii)Â  the combination of Modifications made by that Contributor with other softwareÂ  (except as part of the Contributor Version) or other devices; or 4) under Patent Claims infringed by Covered Code in the absence of Modifications made by that Contributor.</w:t>
      </w:r>
    </w:p>
    <w:p w14:paraId="0AAEA79D" w14:textId="77777777" w:rsidR="00425AAE" w:rsidRDefault="00425AAE">
      <w:r>
        <w:t xml:space="preserve">3. Distribution Obligations.  3.1. Application of License.  The Modifications which You create or to which You contribute are governed by the terms of this License, including without limitation Section 2.2. The Source Code version of Covered Code may be distributed only under the terms of this License or a future version of this License released under Section 6.1, and You must include a copy of this License with every copy of the Source Code You distribute. You may not offer or impose any terms on any Source Code version that alters or restricts the applicable version of this License or the recipients' rights hereunder. However, You may include an additional document offering the additional rights described in Section 3.5.  3.2. Availability of Source Code.  Any Modification which You create or to which You contribute must be made available in Source Code form under the terms of this License either on the same media as an Executable version or via an accepted Electronic Distribution Mechanism to anyone to whom you made an Executable version available; and if made available via Electronic Distribution Mechanism, must remain available for at least twelve (12) months after the date it initially became available, or at least six (6) months after a subsequent version of that particular Modification has been made available to such recipients. You are responsible for ensuring that the Source Code version remains available even if the Electronic Distribution Mechanism is maintained by a third party.  3.3. Description of Modifications.  You must cause all Covered Code to which You contribute to contain a file documenting the changes You made to create that Covered Code and the date of any change. You must include a prominent statement that the Modification is derived, directly or indirectly, from Original Code provided by the Initial Developer and including the name of the Initial Developer in (a) the Source Code, and (b) in any notice in an Executable version or related documentation in which You describe the origin or ownership of the Covered Code.  3.4. Intellectual Property Matters  (a) Third Party Claims.  If Contributor has knowledge that a license under a third party's intellectual property rights is required to exercise the rights granted by such Contributor under Sections 2.1 or 2.2, Contributor must include a text file with the Source Code distribution titled LEGAL'' which describes the claim and the party making the claim in sufficient detail that a recipient will know whom to contact. If Contributor obtains such knowledge after the Modification is made available as described in Section 3.2, Contributor shall promptly modify the LEGAL file in all copies Contributor makes available thereafter and shall take other steps (such as notifying appropriate mailing lists or newsgroups) reasonably calculated to inform those who received the Covered Code that new knowledge has been obtained.  (b) Contributor APIs.  If Contributor's Modifications include an application programming interface and Contributor has knowledge of patent licenses which are reasonably necessary to implement that API, Contributor must also include this information in the LEGAL file.  Â  Â Â Â Â Â Â Â Â Â  (c)Â Â Â  </w:t>
      </w:r>
      <w:r>
        <w:lastRenderedPageBreak/>
        <w:t>Representations.  Contributor represents that, except as disclosed pursuant to Section 3.4(a) above, Contributor believes that Contributor's Modifications are Contributor's original creation(s) and/or Contributor has sufficient rights to grant the rights conveyed by this License.</w:t>
      </w:r>
    </w:p>
    <w:p w14:paraId="6960E283" w14:textId="77777777" w:rsidR="00425AAE" w:rsidRDefault="00425AAE">
      <w:r>
        <w:t xml:space="preserve">3.5. Required Notices.  You must duplicate the notice in Exhibit A in each file of the Source Code.Â  If it is not possible to put such notice in a particular Source Code file due to its structure, then You must include such notice in a location (such as a relevant directory) where a user would be likely to look for such a notice.Â  If You created one or more Modification(s) You may add your name as a Contributor to the notice described in Exhibit A.Â  You must also duplicate this License in any documentation for the Source Code where You describe recipients' rights or ownership rights relating to Covered Code.Â  You may choose to offer, and to charge a fee for, warranty, support, indemnity or liability obligations to one or more recipients of Covered Code. However, You may do so only on Your own behalf, and not on behalf of the Initial Developer or any Contributor. You must make it absolutely clear than any such warranty, support, indemnity or liability obligation is offered by You alone, and You hereby agree to indemnify the Initial Developer and every Contributor for any liability incurred by the Initial Developer or such Contributor as a result of warranty, support, indemnity or liability terms You offer.  3.6. Distribution of Executable Versions.  You may distribute Covered Code in Executable form only if the requirements of Section 3.1-3.5 have been met for that Covered Code, and if You include a notice stating that the Source Code version of the Covered Code is available under the terms of this License, including a description of how and where You have fulfilled the obligations of Section 3.2. The notice must be conspicuously included in any notice in an Executable version, related documentation or collateral in which You describe recipients' rights relating to the Covered Code. You may distribute the Executable version of Covered Code or ownership rights under a license of Your choice, which may contain terms different from this License, provided that You are in compliance with the terms of this License and that the license for the Executable version does not attempt to limit or alter the recipient's rights in the Source Code version from the rights set forth in this License. If You distribute the Executable version under a different license You must make it absolutely clear that any terms which differ from this License are offered by You alone, not by the Initial Developer or any Contributor. You hereby agree to indemnify the Initial Developer and every Contributor for any liability incurred by the Initial Developer or such Contributor as a result of any such terms You offer.  3.7. Larger Works.  You may create a Larger Work by combining Covered Code with other code not governed by the terms of this License and distribute the Larger Work as a single product. In such a case, You must make sure the requirements of this License are fulfilled for the Covered Code. 4. Inability to Comply Due to Statute or Regulation.  If it is impossible for You to comply with any of the terms of this License with respect to some or all of the Covered Code due to statute, judicial order, or regulation then You must: (a) comply with the terms of this License to the maximum extent possible; and (b) describe the limitations and the code they affect. Such description must be included in the LEGAL file described in Section 3.4 and must be included with all distributions of the Source Code. Except to the extent prohibited by statute or regulation, such description must be sufficiently detailed for a recipient of ordinary skill to be able to understand it. 5. Application of this </w:t>
      </w:r>
      <w:r>
        <w:lastRenderedPageBreak/>
        <w:t xml:space="preserve">License.  This License applies to code to which the Initial Developer has attached the notice in Exhibit A and to related Covered Code. 6. Versions of the License.  6.1. New Versions.  Netscape Communications Corporation (''Netscape'') may publish revised and/or new versions of the License from time to time. Each version will be given a distinguishing version number.  6.2. Effect of New Versions.  Once Covered Code has been published under a particular version of the License, You may always continue to use it under the terms of that version. You may also choose to use such Covered Code under the terms of any subsequent version of the License published by Netscape. No one other than Netscape has the right to modify the terms applicable to Covered Code created under this License.  6.3. Derivative Works.  If You create or use a modified version of this License (which you may only do in order to apply it to code which is not already Covered Code governed by this License), You must (a) rename Your license so that the phrases ''Mozilla'', ''MOZILLAPL'', ''MOZPL'', ''Netscape'', MPL, ''NPL'' or any confusingly similar phrase do not appear in your license (except to note that your license differs from this License) and (b) otherwise make it clear that Your version of the license contains terms which differ from the Mozilla Public License and Netscape Public License. (Filling in the name of the Initial Developer, Original Code or Contributor in the notice described in Exhibit A shall not of themselves be deemed to be modifications of this License.) 7. DISCLAIMER OF WARRANTY.  COVERED CODE IS PROVIDED UNDER THIS LICENSE ON AN AS IS'' BASIS, WITHOUT WARRANTY OF ANY KIND, EITHER EXPRESSED OR IMPLIED, INCLUDING, WITHOUT LIMITATION, WARRANTIES THAT THE COVERED CODE IS FREE OF DEFECTS, MERCHANTABLE, FIT FOR A PARTICULAR PURPOSE OR NON-INFRINGING. THE ENTIRE RISK AS TO THE QUALITY AND PERFORMANCE OF THE COVERED CODE IS WITH YOU. SHOULD ANY COVERED CODE PROVE DEFECTIVE IN ANY RESPECT, YOU (NOT THE INITIAL DEVELOPER OR ANY OTHER CONTRIBUTOR) ASSUME THE COST OF ANY NECESSARY SERVICING, REPAIR OR CORRECTION. THIS DISCLAIMER OF WARRANTY CONSTITUTES AN ESSENTIAL PART OF THIS LICENSE. NO USE OF ANY COVERED CODE IS AUTHORIZED HEREUNDER EXCEPT UNDER THIS DISCLAIMER. 8. TERMINATION.  8.1.Â  This License and the rights granted hereunder will terminate automatically if You fail to comply with terms herein and fail to cure such breach within 30 days of becoming aware of the breach. All sublicenses to the Covered Code which are properly granted shall survive any termination of this License. Provisions which, by their nature, must remain in effect beyond the termination of this License shall survive.  8.2.Â  If You initiate litigation by asserting a patent infringement claim (excluding declatory judgment actions) against Initial Developer or a Contributor (the Initial Developer or Contributor against whom You file such action is referred to as Participant)Â  alleging that:  (a)Â  such Participant's Contributor Version directly or indirectly infringes any patent, then any and all rights granted by such Participant to You under Sections 2.1 and/or 2.2 of this License shall, upon 60 days notice from Participant terminate prospectively, unless if within 60 days after receipt of notice You either: (i)Â  agree in writing to pay Participant a mutually agreeable reasonable royalty for Your past and future use of Modifications made by such Participant, or (ii) withdraw Your litigation claim with respect to the Contributor Version against such Participant.Â  If within 60 days of notice, a reasonable royalty and payment arrangement are not mutually agreed upon in writing by the parties </w:t>
      </w:r>
      <w:r>
        <w:lastRenderedPageBreak/>
        <w:t xml:space="preserve">or the litigation claim is not withdrawn, the rights granted by Participant to You under Sections 2.1 and/or 2.2 automatically terminate at the expiration of the 60 day notice period specified above.  (b)Â  any software, hardware, or device, other than such Participant's Contributor Version, directly or indirectly infringes any patent, then any rights granted to You by such Participant under Sections 2.1(b) and 2.2(b) are revoked effective as of the date You first made, used, sold, distributed, or had made, Modifications made by that Participant.  8.3.Â  If You assert a patent infringement claim against Participant alleging that such Participant's Contributor Version directly or indirectly infringes any patent where such claim is resolved (such as by license or settlement) prior to the initiation of patent infringement litigation, then the reasonable value of the licenses granted by such Participant under Sections 2.1 or 2.2 shall be taken into account in determining the amount or value of any payment or license.  8.4.Â  In the event of termination under Sections 8.1 or 8.2 above,Â  all end user license agreements (excluding distributors and resellers) which have been validly granted by You or any distributor hereunder prior to termination shall survive termination. 9. LIMITATION OF LIABILITY.  UNDER NO CIRCUMSTANCES AND UNDER NO LEGAL THEORY, WHETHER TORT (INCLUDING NEGLIGENCE), CONTRACT, OR OTHERWISE, SHALL YOU, THE INITIAL DEVELOPER, ANY OTHER CONTRIBUTOR, OR ANY DISTRIBUTOR OF COVERED CODE, OR ANY SUPPLIER OF ANY OF SUCH PARTIES, BE LIABLE TO ANY PERSON FOR ANY INDIRECT, SPECIAL, INCIDENTAL, OR CONSEQUENTIAL DAMAGES OF ANY CHARACTER INCLUDING, WITHOUT LIMITATION, DAMAGES FOR LOSS OF GOODWILL, WORK STOPPAGE, COMPUTER FAILURE OR MALFUNCTION, OR ANY AND ALL OTHER COMMERCIAL DAMAGES OR LOSSES, EVEN IF SUCH PARTY SHALL HAVE BEEN INFORMED OF THE POSSIBILITY OF SUCH DAMAGES. THIS LIMITATION OF LIABILITY SHALL NOT APPLY TO LIABILITY FOR DEATH OR PERSONAL INJURY RESULTING FROM SUCH PARTY'S NEGLIGENCE TO THE EXTENT APPLICABLE LAW PROHIBITS SUCH LIMITATION. SOME JURISDICTIONS DO NOT ALLOW THE EXCLUSION OR LIMITATION OF INCIDENTAL OR CONSEQUENTIAL DAMAGES, SO THIS EXCLUSION AND LIMITATION MAY NOT APPLY TO YOU. 10. U.S. GOVERNMENT END USERS.  The Covered Code is a ''commercial item,'' as that term is defined in 48 C.F.R. 2.101 (Oct. 1995), consisting of ''commercial computer software'' and ''commercial computer software documentation,'' as such terms are used in 48 C.F.R. 12.212 (Sept. 1995). Consistent with 48 C.F.R. 12.212 and 48 C.F.R. 227.7202-1 through 227.7202-4 (June 1995), all U.S. Government End Users acquire Covered Code with only those rights set forth herein. 11. MISCELLANEOUS.  This License represents the complete agreement concerning subject matter hereof. If any provision of this License is held to be unenforceable, such provision shall be reformed only to the extent necessary to make it enforceable. This License shall be governed by California law provisions (except to the extent applicable law, if any, provides otherwise), excluding its conflict-of-law provisions. With respect to disputes in which at least one party is a citizen of, or an entity chartered or registered to do business in the United States of America, any litigation relating to this License shall be subject to the jurisdiction of the Federal Courts of the Northern District of California, with venue lying in Santa Clara County, California, with the losing party responsible for costs, including without limitation, court costs and reasonable attorneys' fees and expenses. The </w:t>
      </w:r>
      <w:r>
        <w:lastRenderedPageBreak/>
        <w:t>application of the United Nations Convention on Contracts for the International Sale of Goods is expressly excluded. Any law or regulation which provides that the language of a contract shall be construed against the drafter shall not apply to this License. 12. RESPONSIBILITY FOR CLAIMS.  As between Initial Developer and the Contributors, each party is responsible for claims and damages arising, directly or indirectly, out of its utilization of rights under this License and You agree to work with Initial Developer and Contributors to distribute such responsibility on an equitable basis. Nothing herein is intended or shall be deemed to constitute any admission of liability. 13. MULTIPLE-LICENSED CODE.  Initial Developer may designate portions of the Covered Code as Multiple-Licensed.Â  Multiple-Licensed means that the Initial Developer permits you to utilize portions of the Covered Code under Your choice of the NPL or the alternative licenses, if any, specified by the Initial Developer in the file described in Exhibit A.</w:t>
      </w:r>
    </w:p>
    <w:p w14:paraId="44DEA96F" w14:textId="77777777" w:rsidR="00425AAE" w:rsidRDefault="00425AAE">
      <w:r>
        <w:t xml:space="preserve">EXHIBIT A -Mozilla Public License.  ``The contents of this file are subject to the Mozilla Public License Version 1.1 (the License); you may not use this file except in compliance with the License. You may obtain a copy of the License at  http://www.mozilla.org/MPL/  Software distributed under the License is distributed on an AS IS basis, WITHOUT WARRANTY OF  ANY KIND, either express or implied. See the License for the specific language governing rights and  limitations under the License.  The Original Code is ______________________________________.  The Initial Developer of the Original Code is ________________________. Portions created by  Â ______________________ are Copyright (C) ______ _______________________. All Rights  Reserved.  Contributor(s): ______________________________________.  Alternatively, the contents of this file may be used under the terms of the _____ license (theÂ  [___] License), in which case the provisions of [______] License are applicableÂ  instead of those above.Â  If you wish to allow use of your version of this file only under the terms of the [____] License and not to allow others to use your version of this file under the MPL, indicate your decision by deletingÂ  the provisions above and replaceÂ  them with the notice and other provisions required by the [___] License.Â  If you do not delete the provisions above, a recipient may use your version of this file under either the MPL or the [___] License.  [NOTE: The text of this Exhibit A may differ slightly from the text of the notices in the Source Code files of the Original Code. You should use the text of this Exhibit A rather than the text found in the Original Code Source Code for Your Modifications.] </w:t>
      </w:r>
    </w:p>
    <w:p w14:paraId="2D16EC1B" w14:textId="77777777" w:rsidR="00425AAE" w:rsidRDefault="00425AAE" w:rsidP="000727EF">
      <w:pPr>
        <w:pStyle w:val="Heading2"/>
      </w:pPr>
      <w:r>
        <w:t xml:space="preserve"> </w:t>
      </w:r>
      <w:bookmarkStart w:id="233" w:name="_Toc399938051"/>
      <w:r>
        <w:t>javascript-common (version 11):</w:t>
      </w:r>
      <w:bookmarkEnd w:id="233"/>
    </w:p>
    <w:p w14:paraId="636C870C" w14:textId="77777777" w:rsidR="00425AAE" w:rsidRDefault="00425AAE" w:rsidP="000727EF">
      <w:pPr>
        <w:pStyle w:val="Heading3"/>
      </w:pPr>
      <w:r>
        <w:t>javascript-common-11/debian/copyright:</w:t>
      </w:r>
    </w:p>
    <w:p w14:paraId="5585BCE3" w14:textId="77777777" w:rsidR="00425AAE" w:rsidRDefault="00425AAE">
      <w:r>
        <w:t>[BEGIN FILE=javascript-common-11/debian/copyright] Format: http://www.debian.org/doc/packaging-manuals/copyright-format/1.0/ Author: Marcelo Jorge Vieira &lt;metal@alucinados.com&gt;</w:t>
      </w:r>
    </w:p>
    <w:p w14:paraId="06AC2F07" w14:textId="77777777" w:rsidR="00425AAE" w:rsidRDefault="00425AAE">
      <w:r>
        <w:t xml:space="preserve">Files: * Copyright: (C) 2008 Marcelo Jorge Vieira &lt;metal@alucinados.com&gt; 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t>
      </w:r>
      <w:r>
        <w:lastRenderedPageBreak/>
        <w:t>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systems, the complete text of the GNU General Public License  can be found in /usr/share/common-licenses/GPL-2 file. [END FILE=javascript-common-11/debian/copyright]</w:t>
      </w:r>
    </w:p>
    <w:p w14:paraId="1694DBDD" w14:textId="77777777" w:rsidR="00425AAE" w:rsidRDefault="00425AAE" w:rsidP="000727EF">
      <w:pPr>
        <w:pStyle w:val="Heading2"/>
      </w:pPr>
      <w:r>
        <w:t xml:space="preserve"> </w:t>
      </w:r>
      <w:bookmarkStart w:id="234" w:name="_Toc399938052"/>
      <w:r>
        <w:t>jbigkit (version 2.1):</w:t>
      </w:r>
      <w:bookmarkEnd w:id="234"/>
    </w:p>
    <w:p w14:paraId="67C3693A" w14:textId="77777777" w:rsidR="00425AAE" w:rsidRDefault="00425AAE" w:rsidP="000727EF">
      <w:pPr>
        <w:pStyle w:val="Heading3"/>
      </w:pPr>
      <w:r>
        <w:t>jbigkit-2.1/debian/copyright:</w:t>
      </w:r>
    </w:p>
    <w:p w14:paraId="4EA8BBE6" w14:textId="77777777" w:rsidR="00425AAE" w:rsidRDefault="00425AAE">
      <w:r>
        <w:t>[BEGIN FILE=jbigkit-2.1/debian/copyright] Format: http://www.debian.org/doc/packaging-manuals/copyright-format/1.0/ Upstream-Name: jbigkit Source: http://www.cl.cam.ac.uk/~mgk25/jbigkit/</w:t>
      </w:r>
    </w:p>
    <w:p w14:paraId="3A3D3AA0" w14:textId="77777777" w:rsidR="00425AAE" w:rsidRDefault="00425AAE">
      <w:r>
        <w:t>Files: * Copyright: 1995-2008 Dr. Marcus Kuhn &lt;mgk25@cl.cam.ac.uk&gt;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59FEDE52" w14:textId="77777777" w:rsidR="00425AAE" w:rsidRDefault="00425AAE">
      <w:r>
        <w:t>Files: debian/* Copyright: 2011 Michael van der Kolff &lt;mvanderkolff@gmail.com&gt;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 [END FILE=jbigkit-2.1/debian/copyright]</w:t>
      </w:r>
    </w:p>
    <w:p w14:paraId="21A3D399" w14:textId="77777777" w:rsidR="00425AAE" w:rsidRDefault="00425AAE" w:rsidP="000727EF">
      <w:pPr>
        <w:pStyle w:val="Heading2"/>
      </w:pPr>
      <w:bookmarkStart w:id="235" w:name="_Toc399938053"/>
      <w:r>
        <w:t>Jing</w:t>
      </w:r>
      <w:bookmarkEnd w:id="235"/>
    </w:p>
    <w:p w14:paraId="24F945F6" w14:textId="77777777" w:rsidR="00425AAE" w:rsidRDefault="00425AAE" w:rsidP="00E77BEE">
      <w:r>
        <w:t xml:space="preserve">  %% This notice is provided with respect to Jing, which may be included with this software: </w:t>
      </w:r>
    </w:p>
    <w:p w14:paraId="09FDBCBF" w14:textId="77777777" w:rsidR="00425AAE" w:rsidRDefault="00425AAE">
      <w:r>
        <w:t>Jing Copying Conditions</w:t>
      </w:r>
    </w:p>
    <w:p w14:paraId="663E9EB6" w14:textId="77777777" w:rsidR="00425AAE" w:rsidRDefault="00425AAE">
      <w:r>
        <w:t>Copyright (c) 2001-2003 Thai Open Source Software Center Ltd All rights reserved.</w:t>
      </w:r>
    </w:p>
    <w:p w14:paraId="0B5B9638" w14:textId="77777777" w:rsidR="00425AAE" w:rsidRDefault="00425AAE">
      <w:r>
        <w:lastRenderedPageBreak/>
        <w:t>Redistribution and use in source and binary forms, with or without modification,are permitted provided that the following conditions are met:</w:t>
      </w:r>
    </w:p>
    <w:p w14:paraId="539E9D9C" w14:textId="77777777" w:rsidR="00425AAE" w:rsidRDefault="00425AAE">
      <w:r>
        <w:t xml:space="preserve">    * Redistributions of source code must retain the above copyright notice,this list of conditions and the following disclaimer.     * Redistributions in binary form must reproduce the above copyright notice,this list of conditions and the following disclaimer in the documentation and/orother materials provided with the distribution.     * Neither the name of the Thai Open Source Software Center Ltd nor the namesof its contributors may be used to endorse or promote products derived from thissoftware without specific prior written permission.</w:t>
      </w:r>
    </w:p>
    <w:p w14:paraId="07115D84" w14:textId="77777777" w:rsidR="00425AAE" w:rsidRDefault="00425AAE">
      <w:r>
        <w:t>THIS SOFTWARE IS PROVIDED BY THE COPYRIGHT HOLDERS AND CONTRIBUTORS AS IS ANDANY EXPRESS OR IMPLIED WARRANTIES, INCLUDING, BUT NOT LIMITED TO, THE IMPLIEDWARRANTIES OF MERCHANTABILITY AND FITNESS FOR A PARTICULAR PURPOSE AREDISCLAIMED. IN NO EVENT SHALL THE REGENTS OR CONTRIBUTORS BE LIABLE FOR ANYDIRECT, INDIRECT, INCIDENTAL, SPECIAL, EXEMPLARY, OR CONSEQUENTIAL DAMAGES(INCLUDING, BUT NOT LIMITED TO, PROCUREMENT OF SUBSTITUTE GOODS OR SERVICES;LOSS OF USE, DATA, OR PROFITS; OR BUSINESS INTERRUPTION) HOWEVER CAUSED AND ONANY THEORY OF LIABILITY, WHETHER IN CONTRACT, STRICT LIABILITY, OR TORT(INCLUDING NEGLIGENCE OR OTHERWISE) ARISING IN ANY WAY OUT OF THE USE OF THISSOFTWARE, EVEN IF ADVISED OF THE POSSIBILITY OF SUCH DAMAGE.</w:t>
      </w:r>
    </w:p>
    <w:p w14:paraId="403D3D63" w14:textId="77777777" w:rsidR="00425AAE" w:rsidRDefault="00425AAE" w:rsidP="000727EF">
      <w:pPr>
        <w:pStyle w:val="Heading2fegan"/>
      </w:pPr>
      <w:bookmarkStart w:id="236" w:name="_Toc399938054"/>
      <w:r>
        <w:t>Jinja2-2.7.3</w:t>
      </w:r>
      <w:bookmarkEnd w:id="236"/>
    </w:p>
    <w:p w14:paraId="0868CDCB" w14:textId="77777777" w:rsidR="00425AAE" w:rsidRDefault="00425AAE" w:rsidP="00053D4A">
      <w:r>
        <w:tab/>
        <w:t>BSD 3 Clause</w:t>
      </w:r>
      <w:r>
        <w:tab/>
        <w:t>http://www.opensource.org/licenses/BSD-3-Clause</w:t>
      </w:r>
    </w:p>
    <w:p w14:paraId="37AB9B85" w14:textId="77777777" w:rsidR="00425AAE" w:rsidRDefault="00425AAE" w:rsidP="000727EF">
      <w:pPr>
        <w:pStyle w:val="Heading2"/>
      </w:pPr>
      <w:r>
        <w:t xml:space="preserve"> </w:t>
      </w:r>
      <w:bookmarkStart w:id="237" w:name="_Toc399938055"/>
      <w:r>
        <w:t>jq (version 1.4):</w:t>
      </w:r>
      <w:bookmarkEnd w:id="237"/>
    </w:p>
    <w:p w14:paraId="4D7A0EB0" w14:textId="77777777" w:rsidR="00425AAE" w:rsidRDefault="00425AAE" w:rsidP="000727EF">
      <w:pPr>
        <w:pStyle w:val="Heading3"/>
      </w:pPr>
      <w:r>
        <w:t>jq-1.4/debian/copyright:</w:t>
      </w:r>
    </w:p>
    <w:p w14:paraId="5E9259D1" w14:textId="77777777" w:rsidR="00425AAE" w:rsidRDefault="00425AAE">
      <w:r>
        <w:t>[BEGIN FILE=jq-1.4/debian/copyright] Format: http://www.debian.org/doc/packaging-manuals/copyright-format/1.0/ Upstream-Name: jq Source: &lt;https://github.com/stedolan/jq&gt;</w:t>
      </w:r>
    </w:p>
    <w:p w14:paraId="2F8C85A3" w14:textId="77777777" w:rsidR="00425AAE" w:rsidRDefault="00425AAE">
      <w:r>
        <w:t xml:space="preserve">Files: * Copyright: 2012 Stephen Dolan &lt;mu@netsoc.tcd.ie&gt; License: MIT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w:t>
      </w:r>
      <w:r>
        <w:lastRenderedPageBreak/>
        <w:t>OTHER LIABILITY, WHETHER IN AN ACTION OF CONTRACT,  TORT OR OTHERWISE, ARISING FROM, OUT OF OR IN CONNECTION WITH THE  SOFTWARE OR THE USE OR OTHER DEALINGS IN THE SOFTWARE.</w:t>
      </w:r>
    </w:p>
    <w:p w14:paraId="3CEF8878" w14:textId="77777777" w:rsidR="00425AAE" w:rsidRDefault="00425AAE">
      <w:r>
        <w:t xml:space="preserve">Files: docs/* jq.1 Copyright: 2012 Stephen Dolan &lt;mu@netsoc.tcd.ie&gt; License: CC-BY-3.0  THE WORK (AS DEFINED BELOW) IS PROVIDED UNDER THE TERMS OF THIS CREATIVE  COMMONS PUBLIC LICENSE (CCPL OR LICENSE). THE WORK IS PROTECTED BY  COPYRIGHT AND/OR OTHER APPLICABLE LAW. ANY USE OF THE WORK OTHER THAN AS  AUTHORIZED UNDER THIS LICENSE OR COPYRIGHT LAW IS PROHIBITED.  .  BY EXERCISING ANY RIGHTS TO THE WORK PROVIDED HERE, YOU ACCEPT AND AGREE TO BE  BOUND BY THE TERMS OF THIS LICENSE. TO THE EXTENT THIS LICENSE MAY BE  CONSIDERED TO BE A CONTRACT, THE LICENSOR GRANTS YOU THE RIGHTS CONTAINED HERE  IN CONSIDERATION OF YOUR ACCEPTANCE OF SUCH TERMS AND CONDITIONS.  .  1. Definitions  .   a. Adaptation means a work based upon the Work, or upon the Work and      other pre-existing works, such as a translation, adaptation,      derivative work, arrangement of music or other alterations of a      literary or artistic work, or phonogram or performance and includes      cinematographic adaptations or any other form in which the Work may be      recast, transformed, or adapted including in any form recognizably      derived from the original, except that a work that constitutes a      Collection will not be considered an Adaptation for the purpose of      this License. For the avoidance of doubt, where the Work is a musical      work, performance or phonogram, the synchronization of the Work in      timed-relation with a moving image (synching) will be considered an      Adaptation for the purpose of this License.   b. Collection means a collection of literary or artistic works, such as      encyclopedias and anthologies, or performances, phonograms or      broadcasts, or other works or subject matter other than works listed      in Section 1(f) below, which, by reason of the selection and      arrangement of their contents, constitute intellectual creations, in      which the Work is included in its entirety in unmodified form along      with one or more other contributions, each constituting separate and      independent works in themselves, which together are assembled into a      collective whole. A work that constitutes a Collection will not be      considered an Adaptation (as defined above) for the purposes of this      License.   c. Distribute means to make available to the public the original and      copies of the Work or Adaptation, as appropriate, through sale or      other transfer of ownership.   d. Licensor means the individual, individuals, entity or entities that      offer(s) the Work under the terms of this License.   e. Original Author means, in the case of a literary or artistic work,      the individual, individuals, entity or entities who created the Work      or if no individual or entity can be identified, the publisher; and in      addition (i) in the case of a performance the actors, singers,      musicians, dancers, and other persons who act, sing, deliver, declaim,      play in, interpret or otherwise perform literary or artistic works or      expressions of folklore; (ii) in the case of a phonogram the producer      being the person or legal entity who first fixes the sounds of a      performance or other sounds; and, (iii) in the case of broadcasts, the      organization that transmits the broadcast.   f. Work means the literary and/or artistic work offered under the terms      of this License including without limitation any production in the      literary, scientific and artistic domain, whatever may be the mode or      form of its expression including digital form, such as a book,      </w:t>
      </w:r>
      <w:r>
        <w:lastRenderedPageBreak/>
        <w:t xml:space="preserve">pamphlet and other writing; a lecture, address, sermon or other work      of the same nature; a dramatic or dramatico-musical work; a      choreographic work or entertainment in dumb show; a musical      composition with or without words; a cinematographic work to which are      assimilated works expressed by a process analogous to cinematography;      a work of drawing, painting, architecture, sculpture, engraving or      lithography; a photographic work to which are assimilated works      expressed by a process analogous to photography; a work of applied      art; an illustration, map, plan, sketch or three-dimensional work      relative to geography, topography, architecture or science; a      performance; a broadcast; a phonogram; a compilation of data to the      extent it is protected as a copyrightable work; or a work performed by      a variety or circus performer to the extent it is not otherwise      considered a literary or artistic work.   g. You means an individual or entity exercising rights under this      License who has not previously violated the terms of this License with      respect to the Work, or who has received express permission from the      Licensor to exercise rights under this License despite a previous      violation.   h. Publicly Perform means to perform public recitations of the Work and      to communicate to the public those public recitations, by any means or      process, including by wire or wireless means or public digital      performances; to make available to the public Works in such a way that      members of the public may access these Works from a place and at a      place individually chosen by them; to perform the Work to the public      by any means or process and the communication to the public of the      performances of the Work, including by public digital performance; to      broadcast and rebroadcast the Work by any means including signs,      sounds or images.   i. Reproduce means to make copies of the Work by any means including      without limitation by sound or visual recordings and the right of      fixation and reproducing fixations of the Work, including storage of a      protected performance or phonogram in digital form or other electronic      medium.  .  2. Fair Dealing Rights.  Nothing in this License is intended to reduce, limit, or restrict any uses  free from copyright or rights arising from limitations or exceptions that are  provided for in connection with the copyright protection under copyright law  or other applicable laws.  .  3. License Grant.  Subject to the terms and conditions of this License, Licensor hereby grants  You a worldwide, royalty-free, non-exclusive, perpetual (for the duration of  the applicable copyright) license to exercise the rights in the Work as stated  below:  .   a. to Reproduce the Work, to incorporate the Work into one or more      Collections, and to Reproduce the Work as incorporated in the      Collections;   b. to create and Reproduce Adaptations provided that any such Adaptation,      including any translation in any medium, takes reasonable steps to      clearly label, demarcate or otherwise identify that changes were made      to the original Work. For example, a translation could be marked The      original work was translated from English to Spanish, or a      modification could indicate The original work has been modified.;   c. to Distribute and Publicly Perform the Work including as incorporated      in Collections; and,   d. to Distribute and Publicly Perform Adaptations.   e. For the avoidance of doubt:  .      i. Non-waivable Compulsory License Schemes. In those jurisdictions in         which the right to collect royalties through any statutory or         compulsory licensing scheme cannot be waived, the Licensor         reserves the exclusive right to collect such royalties for any         exercise by You of the rights granted under this License;     ii. </w:t>
      </w:r>
      <w:r>
        <w:lastRenderedPageBreak/>
        <w:t xml:space="preserve">Waivable Compulsory License Schemes. In those jurisdictions in         which the right to collect royalties through any statutory or         compulsory licensing scheme can be waived, the Licensor waives the         exclusive right to collect such royalties for any exercise by You         of the rights granted under this License; and,    iii. Voluntary License Schemes. The Licensor waives the right to         collect royalties, whether individually or, in the event that the         Licensor is a member of a collecting society that administers         voluntary licensing schemes, via that society, from any exercise         by You of the rights granted under this License.  .  The above rights may be exercised in all media and formats whether now known  or hereafter devised. The above rights include the right to make such  modifications as are technically necessary to exercise the rights in other  media and formats. Subject to Section 8(f), all rights not expressly granted  by Licensor are hereby reserved.  .  4. Restrictions.  The license granted in Section 3 above is expressly made subject to and  limited by the following restrictions:  .   a. You may Distribute or Publicly Perform the Work only under the terms      of this License. You must include a copy of, or the Uniform Resource      Identifier (URI) for, this License with every copy of the Work You      Distribute or Publicly Perform. You may not offer or impose any terms      on the Work that restrict the terms of this License or the ability of      the recipient of the Work to exercise the rights granted to that      recipient under the terms of the License. You may not sublicense the      Work. You must keep intact all notices that refer to this License and      to the disclaimer of warranties with every copy of the Work You      Distribute or Publicly Perform. When You Distribute or Publicly      Perform the Work, You may not impose any effective technological      measures on the Work that restrict the ability of a recipient of the      Work from You to exercise the rights granted to that recipient under      the terms of the License. This Section 4(a) applies to the Work as      incorporated in a Collection, but this does not require the Collection      apart from the Work itself to be made subject to the terms of this      License. If You create a Collection, upon notice from any Licensor You      must, to the extent practicable, remove from the Collection any credit      as required by Section 4(b), as requested. If You create an      Adaptation, upon notice from any Licensor You must, to the extent      practicable, remove from the Adaptation any credit as required by      Section 4(b), as requested.   b. If You Distribute, or Publicly Perform the Work or any Adaptations or      Collections, You must, unless a request has been made pursuant to      Section 4(a), keep intact all copyright notices for the Work and      provide, reasonable to the medium or means You are utilizing: (i) the      name of the Original Author (or pseudonym, if applicable) if supplied,      and/or if the Original Author and/or Licensor designate another party      or parties (e.g., a sponsor institute, publishing entity, journal) for      attribution (Attribution Parties) in Licensor's copyright notice,      terms of service or by other reasonable means, the name of such party      or parties; (ii) the title of the Work if supplied; (iii) to the      extent reasonably practicable, the URI, if any, that Licensor      specifies to be associated with the Work, unless such URI does not      refer to the copyright notice or licensing information for the Work;      and (iv) , consistent with Section 3(b), in the case of an Adaptation,      a credit identifying the use of the Work in the Adaptation (e.g.,      French translation of the Work by Original Author, or Screenplay      based on original Work by Original Author). The credit required by      this Section 4 (b) may be implemented in any reasonable manner;      provided, however, that in the case of a Adaptation or Collection, at      a minimum such </w:t>
      </w:r>
      <w:r>
        <w:lastRenderedPageBreak/>
        <w:t xml:space="preserve">credit will appear, if a credit for all contributing      authors of the Adaptation or Collection appears, then as part of these      credits and in a manner at least as prominent as the credits for the      other contributing authors. For the avoidance of doubt, You may only      use the credit required by this Section for the purpose of attribution      in the manner set out above and, by exercising Your rights under this      License, You may not implicitly or explicitly assert or imply any      connection with, sponsorship or endorsement by the Original Author,      Licensor and/or Attribution Parties, as appropriate, of You or Your      use of the Work, without the separate, express prior written      permission of the Original Author, Licensor and/or Attribution      Parties.   c. Except as otherwise agreed in writing by the Licensor or as may be      otherwise permitted by applicable law, if You Reproduce, Distribute or      Publicly Perform the Work either by itself or as part of any      Adaptations or Collections, You must not distort, mutilate, modify or      take other derogatory action in relation to the Work which would be      prejudicial to the Original Author's honor or reputation. Licensor      agrees that in those jurisdictions (e.g. Japan), in which any exercise      of the right granted in Section 3(b) of this License (the right to      make Adaptations) would be deemed to be a distortion, mutilation,      modification or other derogatory action prejudicial to the Original      Author's honor and reputation, the Licensor will waive or not assert,      as appropriate, this Section, to the fullest extent permitted by the      applicable national law, to enable You to reasonably exercise Your      right under Section 3(b) of this License (right to make Adaptations)      but not otherwise.  .  5. Representations, Warranties and Disclaimer  .  UNLESS OTHERWISE MUTUALLY AGREED TO BY THE PARTIES IN WRITING, LICENSOR  OFFERS THE WORK AS-IS AND MAKES NO REPRESENTATIONS OR WARRANTIES OF ANY KIND  CONCERNING THE WORK, EXPRESS, IMPLIED, STATUTORY OR OTHERWISE, INCLUDING,  WITHOUT LIMITATION, WARRANTIES OF TITLE, MERCHANTIBILITY, FITNESS FOR A  PARTICULAR PURPOSE, NONINFRINGEMENT, OR THE ABSENCE OF LATENT OR OTHER  DEFECTS, ACCURACY, OR THE PRESENCE OF ABSENCE OF ERRORS, WHETHER OR NOT  DISCOVERABLE. SOME JURISDICTIONS DO NOT ALLOW THE EXCLUSION OF IMPLIED  WARRANTIES, SO SUCH EXCLUSION MAY NOT APPLY TO YOU.  .  6. Limitation on Liability.  EXCEPT TO THE EXTENT REQUIRED BY APPLICABLE LAW, IN NO EVENT WILL LICENSOR BE  LIABLE TO YOU ON ANY LEGAL THEORY FOR ANY SPECIAL, INCIDENTAL, CONSEQUENTIAL,  PUNITIVE OR EXEMPLARY DAMAGES ARISING OUT OF THIS LICENSE OR THE USE OF THE  WORK, EVEN IF LICENSOR HAS BEEN ADVISED OF THE POSSIBILITY OF SUCH DAMAGES.  .  7. Termination  .   a. This License and the rights granted hereunder will terminate      automatically upon any breach by You of the terms of this License.      Individuals or entities who have received Adaptations or Collections      from You under this License, however, will not have their licenses      terminated provided such individuals or entities remain in full      compliance with those licenses. Sections 1, 2, 5, 6, 7, and 8 will      survive any termination of this License.   b. Subject to the above terms and conditions, the license granted here is      perpetual (for the duration of the applicable copyright in the Work).      Notwithstanding the above, Licensor reserves the right to release the      Work under different license terms or to stop distributing the Work at      any time; provided, however that any such election will not serve to      withdraw this License (or any other license that has been, or is      required to be, granted under the terms of this License), and this      License will </w:t>
      </w:r>
      <w:r>
        <w:lastRenderedPageBreak/>
        <w:t>continue in full force and effect unless terminated as      stated above.  .  8. Miscellaneous  .   a. Each time You Distribute or Publicly Perform the Work or a Collection,      the Licensor offers to the recipient a license to the Work on the same      terms and conditions as the license granted to You under this License.   b. Each time You Distribute or Publicly Perform an Adaptation, Licensor      offers to the recipient a license to the original Work on the same      terms and conditions as the license granted to You under this License.   c. If any provision of this License is invalid or unenforceable under      applicable law, it shall not affect the validity or enforceability of      the remainder of the terms of this License, and without further action      by the parties to this agreement, such provision shall be reformed to      the minimum extent necessary to make such provision valid and      enforceable.   d. No term or provision of this License shall be deemed waived and no      breach consented to unless such waiver or consent shall be in writing      and signed by the party to be charged with such waiver or consent.   e. This License constitutes the entire agreement between the parties with      respect to the Work licensed here. There are no understandings,      agreements or representations with respect to the Work not specified      here. Licensor shall not be bound by any additional provisions that      may appear in any communication from You. This License may not be      modified without the mutual written agreement of the Licensor and You.   f. The rights granted under, and the subject matter referenced, in this      License were drafted utilizing the terminology of the Berne Convention      for the Protection of Literary and Artistic Works (as amended on      September 28, 1979), the Rome Convention of 1961, the WIPO Copyright      Treaty of 1996, the WIPO Performances and Phonograms Treaty of 1996      and the Universal Copyright Convention (as revised on July 24, 1971).      These rights and subject matter take effect in the relevant      jurisdiction in which the License terms are sought to be enforced      according to the corresponding provisions of the implementation of      those treaty provisions in the applicable national law. If the      standard suite of rights granted under applicable copyright law      includes additional rights not granted under this License, such      additional rights are deemed to be included in the License; this      License is not intended to restrict the license of any rights under      applicable law.</w:t>
      </w:r>
    </w:p>
    <w:p w14:paraId="4C533DA8" w14:textId="77777777" w:rsidR="00425AAE" w:rsidRDefault="00425AAE">
      <w:r>
        <w:t>Files: docs/public/bootstrap/* Copyright: 2012 Twitter, Inc License: Apache-2.0  On Debian systems the full text of the Apache-2.0 license can be found in the   `/usr/share/common-licenses/Apache-2.0' file.</w:t>
      </w:r>
    </w:p>
    <w:p w14:paraId="30713C9C" w14:textId="77777777" w:rsidR="00425AAE" w:rsidRDefault="00425AAE">
      <w:r>
        <w:t>Files: jv_dtoa.c Copyright: 1991, 2000, 2001 by Lucent Technologies            1991, 1996 by Lucent Technologies License:  The author of this software is David M. Gay.  .  Permission to use, copy, modify, and distribute this software for any  purpose without fee is hereby granted, provided that this entire notice  is included in all copies of any software which is or includes a copy  or modification of this software and in all copies of the supporting  documentation for such software.  .  THIS SOFTWARE IS BEING PROVIDED AS IS, WITHOUT ANY EXPRESS OR IMPLIED  WARRANTY.  IN PARTICULAR, NEITHER THE AUTHOR NOR LUCENT MAKES ANY  REPRESENTATION OR WARRANTY OF ANY KIND CONCERNING THE MERCHANTABILITY  OF THIS SOFTWARE OR ITS FITNESS FOR ANY PARTICULAR PURPOSE.</w:t>
      </w:r>
    </w:p>
    <w:p w14:paraId="032EF9B4" w14:textId="77777777" w:rsidR="00425AAE" w:rsidRDefault="00425AAE">
      <w:r>
        <w:t xml:space="preserve"> Files: debian/* Copyright: 2012 Simon Elsbrock &lt;simon@iodev.org&gt; License: GPL-2.0+  This package is free software; you can redistribute it and/or modify  it under the </w:t>
      </w:r>
      <w:r>
        <w:lastRenderedPageBreak/>
        <w:t>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 [END FILE=jq-1.4/debian/copyright]</w:t>
      </w:r>
    </w:p>
    <w:p w14:paraId="3C2E1761" w14:textId="77777777" w:rsidR="00425AAE" w:rsidRDefault="00425AAE" w:rsidP="000727EF">
      <w:pPr>
        <w:pStyle w:val="Heading3"/>
      </w:pPr>
      <w:r>
        <w:t>jq-1.4/COPYING:</w:t>
      </w:r>
    </w:p>
    <w:p w14:paraId="4F43A56D" w14:textId="77777777" w:rsidR="00425AAE" w:rsidRDefault="00425AAE">
      <w:r>
        <w:t>[BEGIN FILE=jq-1.4/COPYING] jq is copyright (C) 2012 Stephen Dolan</w:t>
      </w:r>
    </w:p>
    <w:p w14:paraId="712E387C"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539F0D9" w14:textId="77777777" w:rsidR="00425AAE" w:rsidRDefault="00425AAE">
      <w:r>
        <w:t>The above copyright notice and this permission notice shall be included in all copies or substantial portions of the Software.</w:t>
      </w:r>
    </w:p>
    <w:p w14:paraId="6AD97BC9"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46ECEBF" w14:textId="77777777" w:rsidR="00425AAE" w:rsidRDefault="00425AAE"/>
    <w:p w14:paraId="19FE51A0" w14:textId="77777777" w:rsidR="00425AAE" w:rsidRDefault="00425AAE">
      <w:r>
        <w:t>jq's documentation (everything found under the docs/ subdirectory in the source tree) is licensed under the Creative Commons CC BY 3.0 license, which can be found at:</w:t>
      </w:r>
    </w:p>
    <w:p w14:paraId="4C8E319A" w14:textId="77777777" w:rsidR="00425AAE" w:rsidRDefault="00425AAE">
      <w:r>
        <w:t xml:space="preserve">         http://creativecommons.org/licenses/by/3.0/</w:t>
      </w:r>
    </w:p>
    <w:p w14:paraId="0611CFEB" w14:textId="77777777" w:rsidR="00425AAE" w:rsidRDefault="00425AAE">
      <w:r>
        <w:t xml:space="preserve">The documentation website includes a copy of Twitter's Boostrap and relies on Bonsai, Liquid templates and various other projects, look them up for detailed licensing conditions.          </w:t>
      </w:r>
    </w:p>
    <w:p w14:paraId="74621E38" w14:textId="77777777" w:rsidR="00425AAE" w:rsidRDefault="00425AAE">
      <w:r>
        <w:t xml:space="preserve">          jq incorporates David M. Gay's dtoa.c and g_fmt.c, which bear the following notices:</w:t>
      </w:r>
    </w:p>
    <w:p w14:paraId="732E3EDB" w14:textId="77777777" w:rsidR="00425AAE" w:rsidRDefault="00425AAE">
      <w:r>
        <w:t>dtoa.c: The author of this software is David M. Gay.</w:t>
      </w:r>
    </w:p>
    <w:p w14:paraId="502E42C8" w14:textId="77777777" w:rsidR="00425AAE" w:rsidRDefault="00425AAE">
      <w:r>
        <w:t>Copyright (c) 1991, 2000, 2001 by Lucent Technologies.</w:t>
      </w:r>
    </w:p>
    <w:p w14:paraId="19C4C9CD" w14:textId="77777777" w:rsidR="00425AAE" w:rsidRDefault="00425AAE">
      <w:r>
        <w:t>Permission to use, copy, modify, and distribute this software for any purpose without fee is hereby granted, provided that this entire notice is included in all copies of any software which is or includes a copy or modification of this software and in all copies of the supporting documentation for such software.</w:t>
      </w:r>
    </w:p>
    <w:p w14:paraId="2D7E7A77" w14:textId="77777777" w:rsidR="00425AAE" w:rsidRDefault="00425AAE">
      <w:r>
        <w:t xml:space="preserve">THIS SOFTWARE IS BEING PROVIDED AS IS, WITHOUT ANY EXPRESS OR IMPLIED WARRANTY.  IN PARTICULAR, NEITHER THE AUTHOR NOR LUCENT MAKES ANY REPRESENTATION OR WARRANTY OF ANY KIND CONCERNING </w:t>
      </w:r>
      <w:r>
        <w:lastRenderedPageBreak/>
        <w:t>THE MERCHANTABILITY OF THIS SOFTWARE OR ITS FITNESS FOR ANY PARTICULAR PURPOSE.</w:t>
      </w:r>
    </w:p>
    <w:p w14:paraId="682CFB86" w14:textId="77777777" w:rsidR="00425AAE" w:rsidRDefault="00425AAE">
      <w:r>
        <w:t>g_fmt.c: The author of this software is David M. Gay.</w:t>
      </w:r>
    </w:p>
    <w:p w14:paraId="20BA2AC9" w14:textId="77777777" w:rsidR="00425AAE" w:rsidRDefault="00425AAE">
      <w:r>
        <w:t>Copyright (c) 1991, 1996 by Lucent Technologies.</w:t>
      </w:r>
    </w:p>
    <w:p w14:paraId="2108121A" w14:textId="77777777" w:rsidR="00425AAE" w:rsidRDefault="00425AAE">
      <w:r>
        <w:t>Permission to use, copy, modify, and distribute this software for any purpose without fee is hereby granted, provided that this entire notice is included in all copies of any software which is or includes a copy or modification of this software and in all copies of the supporting documentation for such software.</w:t>
      </w:r>
    </w:p>
    <w:p w14:paraId="4DAB21F2" w14:textId="77777777" w:rsidR="00425AAE" w:rsidRDefault="00425AAE">
      <w:r>
        <w:t>THIS SOFTWARE IS BEING PROVIDED AS IS, WITHOUT ANY EXPRESS OR IMPLIED WARRANTY.  IN PARTICULAR, NEITHER THE AUTHOR NOR LUCENT MAKES ANY REPRESENTATION OR WARRANTY OF ANY KIND CONCERNING THE MERCHANTABILITY OF THIS SOFTWARE OR ITS FITNESS FOR ANY PARTICULAR PURPOSE.</w:t>
      </w:r>
    </w:p>
    <w:p w14:paraId="39422B17" w14:textId="77777777" w:rsidR="00425AAE" w:rsidRDefault="00425AAE">
      <w:r>
        <w:t>[END FILE=jq-1.4/COPYING]</w:t>
      </w:r>
    </w:p>
    <w:p w14:paraId="3A7BD398" w14:textId="77777777" w:rsidR="00425AAE" w:rsidRDefault="00425AAE" w:rsidP="000727EF">
      <w:pPr>
        <w:pStyle w:val="Heading2"/>
      </w:pPr>
      <w:r>
        <w:t xml:space="preserve"> </w:t>
      </w:r>
      <w:bookmarkStart w:id="238" w:name="_Toc399938056"/>
      <w:r>
        <w:t>jquery (version 1.7.2+dfsg):</w:t>
      </w:r>
      <w:bookmarkEnd w:id="238"/>
    </w:p>
    <w:p w14:paraId="3B713793" w14:textId="77777777" w:rsidR="00425AAE" w:rsidRDefault="00425AAE" w:rsidP="000727EF">
      <w:pPr>
        <w:pStyle w:val="Heading3"/>
      </w:pPr>
      <w:r>
        <w:t>jquery-1.7.2+dfsg/debian/copyright:</w:t>
      </w:r>
    </w:p>
    <w:p w14:paraId="016DD594" w14:textId="77777777" w:rsidR="00425AAE" w:rsidRDefault="00425AAE">
      <w:r>
        <w:t>[BEGIN FILE=jquery-1.7.2+dfsg/debian/copyright] Format: http://www.debian.org/doc/packaging-manuals/copyright-format/1.0/ Upstream-Name: jQuery Source: http://jquery.com/ Comment: For more details on developers please see http://docs.jquery.com/Contributors</w:t>
      </w:r>
    </w:p>
    <w:p w14:paraId="6DA733B4" w14:textId="77777777" w:rsidR="00425AAE" w:rsidRDefault="00425AAE">
      <w:r>
        <w:t>Files: * Copyright: 2005-2011 John Resig, Brandon Aaron &amp; JÃ¶rn Zaefferer License: GPL-2 or MIT</w:t>
      </w:r>
    </w:p>
    <w:p w14:paraId="42776F49" w14:textId="77777777" w:rsidR="00425AAE" w:rsidRDefault="00425AAE">
      <w:r>
        <w:t>Files: src/selector.js Copyright: 2011, The Dojo Foundation License: MIT or BSD or GPL-2</w:t>
      </w:r>
    </w:p>
    <w:p w14:paraId="7AF5224D" w14:textId="77777777" w:rsidR="00425AAE" w:rsidRDefault="00425AAE">
      <w:r>
        <w:t>Files: src/sizzle/* Copyright: 2011, The Dojo Foundation License: MIT or BSD or GPL-2</w:t>
      </w:r>
    </w:p>
    <w:p w14:paraId="2931DB8F" w14:textId="77777777" w:rsidR="00425AAE" w:rsidRDefault="00425AAE">
      <w:r>
        <w:t>Files: test/qunit/* Copyright: 2011, John Resig &lt;jeresig@gmail.com&gt;            2011, JÃ¶rn Zaefferer &lt;joern.zaefferer@googlemail.com&gt; License: GPL-2 or MIT</w:t>
      </w:r>
    </w:p>
    <w:p w14:paraId="78C0D2E4" w14:textId="77777777" w:rsidR="00425AAE" w:rsidRDefault="00425AAE">
      <w:r>
        <w:t>Files: test/qunit/qunit.js Copyright: 2011, John Resig &lt;jeresig@gmail.com&gt;            2011, JÃ¶rn Zaefferer &lt;joern.zaefferer@googlemail.com&gt;            2008, Ariel Flesler &lt;aflesler@gmail.com&gt; License: GPL-2 or MIT, and BSD</w:t>
      </w:r>
    </w:p>
    <w:p w14:paraId="18675BC8" w14:textId="77777777" w:rsidR="00425AAE" w:rsidRDefault="00425AAE">
      <w:r>
        <w:t>Files: debian/* Copyright: 2008 Steve Kemp &lt;skx@debian.org&gt;            2010 Marcelo Jorge Vieira &lt;metal@debian.org&gt; License: GPL-2 or MIT</w:t>
      </w:r>
    </w:p>
    <w:p w14:paraId="5038D14F" w14:textId="77777777" w:rsidR="00425AAE" w:rsidRDefault="00425AAE">
      <w:r>
        <w:t>License: GPL-2   On Debian GNU/Linux systems, the complete text of the GNU General   Public License can be found in `/usr/share/common-licenses/GPL-2'.</w:t>
      </w:r>
    </w:p>
    <w:p w14:paraId="2EC2B2BF" w14:textId="77777777" w:rsidR="00425AAE" w:rsidRDefault="00425AAE">
      <w:r>
        <w:t xml:space="preserve">License: MIT   Copyright (c) 2011 John Resig, http://jquery.com/   .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w:t>
      </w:r>
      <w:r>
        <w:lastRenderedPageBreak/>
        <w:t>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E500434" w14:textId="77777777" w:rsidR="00425AAE" w:rsidRDefault="00425AAE">
      <w:r>
        <w:t>License: BSD   Copyright (c) 2009, John Resig   All rights reserved.   .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&lt;organization&gt; nor the       names of its contributors may be used to endorse or promote products       derived from this software without specific prior written permission.   .   THIS SOFTWARE IS PROVIDED BY John Resig ''AS IS'' AND ANY   EXPRESS OR IMPLIED WARRANTIES, INCLUDING, BUT NOT LIMITED TO, THE IMPLIED   WARRANTIES OF MERCHANTABILITY AND FITNESS FOR A PARTICULAR PURPOSE ARE   DISCLAIMED. IN NO EVENT SHALL &lt;copyright holder&gt;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FILE=jquery-1.7.2+dfsg/debian/copyright]</w:t>
      </w:r>
    </w:p>
    <w:p w14:paraId="5EBE2F48" w14:textId="77777777" w:rsidR="00425AAE" w:rsidRDefault="00425AAE" w:rsidP="000727EF">
      <w:pPr>
        <w:pStyle w:val="Heading2"/>
      </w:pPr>
      <w:r>
        <w:t xml:space="preserve"> </w:t>
      </w:r>
      <w:bookmarkStart w:id="239" w:name="_Toc399938057"/>
      <w:r>
        <w:t>jqueryui (version 1.10.1+dfsg):</w:t>
      </w:r>
      <w:bookmarkEnd w:id="239"/>
    </w:p>
    <w:p w14:paraId="4128C8AE" w14:textId="77777777" w:rsidR="00425AAE" w:rsidRDefault="00425AAE" w:rsidP="000727EF">
      <w:pPr>
        <w:pStyle w:val="Heading3"/>
      </w:pPr>
      <w:r>
        <w:t>jqueryui-1.10.1+dfsg/debian/copyright:</w:t>
      </w:r>
    </w:p>
    <w:p w14:paraId="54A787C9" w14:textId="77777777" w:rsidR="00425AAE" w:rsidRDefault="00425AAE">
      <w:r>
        <w:t>[BEGIN FILE=jqueryui-1.10.1+dfsg/debian/copyright] Format: http://www.debian.org/doc/packaging-manuals/copyright-format/1.0/ Upstream-Name: jQueryUI Source: http://jqueryui.com/</w:t>
      </w:r>
    </w:p>
    <w:p w14:paraId="3A111C49" w14:textId="77777777" w:rsidR="00425AAE" w:rsidRDefault="00425AAE">
      <w:r>
        <w:t>Files: * Homepage: http://jqueryui.com/ Copyright: 2008 Paul Bakaus (ui.jquery.com)   Brandon Aaron   David Bolter   Rich Caloggero   Chi Cheng (cloudream@gmail.com)   Colin Clark (http://colin.atrc.utoronto.ca/)   Michelle D'Souza   Aaron Eisenberger (aaronchi@gmail.com)   Ariel Flesler   Bohdan Ganicky   Scott GonzÃ¡lez   Marc Grabanski (m@marcgrabanski.com)   Klaus Hartl (stilbuero.de)   Scott Jehl   Cody Lindley   Eduardo Lundgren (eduardolundgren@gmail.com)   Todd Parker   John Resig   Patty Toland   Ca-Phun Ung (yelotofu.com)   Keith Wood (kbwood@virginbroadband.com.au)   Maggie Costello Wachs   Richard D. Worth (rdworth.org)   JÃ¶rn Zaefferer (bassistance.de) License: GPL-2 or MIT</w:t>
      </w:r>
    </w:p>
    <w:p w14:paraId="3D76F66F" w14:textId="77777777" w:rsidR="00425AAE" w:rsidRDefault="00425AAE">
      <w:r>
        <w:lastRenderedPageBreak/>
        <w:t>Files: development-bundle/jquery-1.3.2.js Copyright:  Copyright (c) 2008 John Resig (jquery.com) License: GPL-2 or MIT</w:t>
      </w:r>
    </w:p>
    <w:p w14:paraId="17D8D8F8" w14:textId="77777777" w:rsidR="00425AAE" w:rsidRDefault="00425AAE">
      <w:r>
        <w:t>Files: development-bundle/theme/ui.all.css Copyright: Scott Jehl, scott@filamentgroup.com, http://www.filamentgroup.com License: GPL-2 or MIT</w:t>
      </w:r>
    </w:p>
    <w:p w14:paraId="750850FF" w14:textId="77777777" w:rsidR="00425AAE" w:rsidRDefault="00425AAE">
      <w:r>
        <w:t>Files: development-bundle/ui/i18n/ui.datepicker-ar.js Copyright: Khaled Al Horani -- koko.dw@gmail.com License: GPL-2 or MIT</w:t>
      </w:r>
    </w:p>
    <w:p w14:paraId="5B183B99" w14:textId="77777777" w:rsidR="00425AAE" w:rsidRDefault="00425AAE">
      <w:r>
        <w:t>Files: development-bundle/ui/i18n/ui.datepicker-bg.js Copyright: Stoyan Kyosev (http://svest.org) License: GPL-2 or MIT</w:t>
      </w:r>
    </w:p>
    <w:p w14:paraId="4BB34B40" w14:textId="77777777" w:rsidR="00425AAE" w:rsidRDefault="00425AAE">
      <w:r>
        <w:t>Files: development-bundle/ui/i18n/ui.datepicker-ca.js Copyright: joan.leon@gmail.com License: GPL-2 or MIT</w:t>
      </w:r>
    </w:p>
    <w:p w14:paraId="385ABAF4" w14:textId="77777777" w:rsidR="00425AAE" w:rsidRDefault="00425AAE">
      <w:r>
        <w:t>Files: development-bundle/ui/i18n/ui.datepicker-cs.js Copyright: Tomas Muller (tomas@tomas-muller.net) License: GPL-2 or MIT</w:t>
      </w:r>
    </w:p>
    <w:p w14:paraId="0BC30147" w14:textId="77777777" w:rsidR="00425AAE" w:rsidRDefault="00425AAE">
      <w:r>
        <w:t>Files: development-bundle/ui/i18n/ui.datepicker-da.js Copyright: Jan Christensen ( deletestuff@gmail.com) License: GPL-2 or MIT</w:t>
      </w:r>
    </w:p>
    <w:p w14:paraId="5314C414" w14:textId="77777777" w:rsidR="00425AAE" w:rsidRDefault="00425AAE">
      <w:r>
        <w:t>Files: development-bundle/ui/i18n/ui.datepicker-de.js Copyright: Milian Wolff (mail@milianw.de) License: GPL-2 or MIT</w:t>
      </w:r>
    </w:p>
    <w:p w14:paraId="5EB31173" w14:textId="77777777" w:rsidR="00425AAE" w:rsidRDefault="00425AAE">
      <w:r>
        <w:t>Files: development-bundle/ui/i18n/ui.datepicker-el.js Copyright: Alex Cicovic (http://www.alexcicovic.com) License: GPL-2 or MIT</w:t>
      </w:r>
    </w:p>
    <w:p w14:paraId="16B14EFB" w14:textId="77777777" w:rsidR="00425AAE" w:rsidRDefault="00425AAE">
      <w:r>
        <w:t>Files: development-bundle/ui/i18n/ui.datepicker-eo.js Copyright: Olivier M. (olivierweb@ifrance.com) License: GPL-2 or MIT</w:t>
      </w:r>
    </w:p>
    <w:p w14:paraId="2B2FC3BC" w14:textId="77777777" w:rsidR="00425AAE" w:rsidRDefault="00425AAE">
      <w:r>
        <w:t>Files: development-bundle/ui/i18n/ui.datepicker-es.js Copyright: Vester (xvester@gmail.com) License: GPL-2 or MIT</w:t>
      </w:r>
    </w:p>
    <w:p w14:paraId="6274C0E3" w14:textId="77777777" w:rsidR="00425AAE" w:rsidRDefault="00425AAE">
      <w:r>
        <w:t>Files: development-bundle/ui/i18n/ui.datepicker-fa.js Copyright: Javad Mowlanezhad -- jmowla@gmail.com License: GPL-2 or MIT</w:t>
      </w:r>
    </w:p>
    <w:p w14:paraId="3418AA25" w14:textId="77777777" w:rsidR="00425AAE" w:rsidRDefault="00425AAE">
      <w:r>
        <w:t>Files: development-bundle/ui/i18n/ui.datepicker-fi.js Copyright: Harri Kilpiï¿½ (harrikilpio@gmail.com) License: GPL-2 or MIT</w:t>
      </w:r>
    </w:p>
    <w:p w14:paraId="31441393" w14:textId="77777777" w:rsidR="00425AAE" w:rsidRDefault="00425AAE">
      <w:r>
        <w:t>Files: development-bundle/ui/i18n/ui.datepicker-fr.js Copyright: Keith Wood (kbwood@virginbroadband.com.au) and StÃ©phane Nahmani (sholby@sholby.net) License: GPL-2 or MIT</w:t>
      </w:r>
    </w:p>
    <w:p w14:paraId="1BAFC8D8" w14:textId="77777777" w:rsidR="00425AAE" w:rsidRDefault="00425AAE">
      <w:r>
        <w:t>Files: development-bundle/ui/i18n/ui.datepicker-he.js Copyright: Amir Hardon (ahardon at gmail dot com) License: GPL-2 or MIT</w:t>
      </w:r>
    </w:p>
    <w:p w14:paraId="41B8C329" w14:textId="77777777" w:rsidR="00425AAE" w:rsidRDefault="00425AAE">
      <w:r>
        <w:t>Files: development-bundle/ui/i18n/ui.datepicker-hr.js Copyright: Vjekoslav Nesek License: GPL-2 or MIT</w:t>
      </w:r>
    </w:p>
    <w:p w14:paraId="6823DAAD" w14:textId="77777777" w:rsidR="00425AAE" w:rsidRDefault="00425AAE">
      <w:r>
        <w:t>Files: development-bundle/ui/i18n/ui.datepicker-hu.js Copyright: Istvan Karaszi (jquerycalendar@spam.raszi.hu) License: GPL-2 or MIT</w:t>
      </w:r>
    </w:p>
    <w:p w14:paraId="4289166F" w14:textId="77777777" w:rsidR="00425AAE" w:rsidRDefault="00425AAE">
      <w:r>
        <w:t>Files: development-bundle/ui/i18n/ui.datepicker-hu.js Copyright: Levon Zakaryan (levon.zakaryan@gmail.com) License: GPL-2 or MIT</w:t>
      </w:r>
    </w:p>
    <w:p w14:paraId="202E7645" w14:textId="77777777" w:rsidR="00425AAE" w:rsidRDefault="00425AAE">
      <w:r>
        <w:t>Files: development-bundle/ui/i18n/ui.datepicker-id.js Copyright: Deden Fathurahman (dedenf@gmail.com) License: GPL-2 or MIT</w:t>
      </w:r>
    </w:p>
    <w:p w14:paraId="317BF5A8" w14:textId="77777777" w:rsidR="00425AAE" w:rsidRDefault="00425AAE">
      <w:r>
        <w:t>Files: development-bundle/ui/i18n/ui.datepicker-is.js Copyright: Haukur H. Thorsson (haukur@eskill.is) License: GPL-2 or MIT</w:t>
      </w:r>
    </w:p>
    <w:p w14:paraId="7B8BF788" w14:textId="77777777" w:rsidR="00425AAE" w:rsidRDefault="00425AAE">
      <w:r>
        <w:t>Files: development-bundle/ui/i18n/ui.datepicker-it.js Copyright: paella (apaella@gmail.com) License: GPL-2 or MIT</w:t>
      </w:r>
    </w:p>
    <w:p w14:paraId="43A423E0" w14:textId="77777777" w:rsidR="00425AAE" w:rsidRDefault="00425AAE">
      <w:r>
        <w:lastRenderedPageBreak/>
        <w:t>Files: development-bundle/ui/i18n/ui.datepicker-ja.js Copyright: Kentaro SATO (kentaro@ranvis.com) License: GPL-2 or MIT</w:t>
      </w:r>
    </w:p>
    <w:p w14:paraId="0B0131CD" w14:textId="77777777" w:rsidR="00425AAE" w:rsidRDefault="00425AAE">
      <w:r>
        <w:t>Files: development-bundle/ui/i18n/ui.datepicker-ko.js Copyright: DaeKwon Kang (ncrash.dk@gmail.com) License: GPL-2 or MIT</w:t>
      </w:r>
    </w:p>
    <w:p w14:paraId="47E04EC1" w14:textId="77777777" w:rsidR="00425AAE" w:rsidRDefault="00425AAE">
      <w:r>
        <w:t>Files: development-bundle/ui/i18n/ui.datepicker-lt.js Copyright: Arturas Paleicikas &lt;arturas@avalon.lt&gt; License: GPL-2 or MIT</w:t>
      </w:r>
    </w:p>
    <w:p w14:paraId="033A0E52" w14:textId="77777777" w:rsidR="00425AAE" w:rsidRDefault="00425AAE">
      <w:r>
        <w:t>Files: development-bundle/ui/i18n/ui.datepicker-lv.js Copyright: Arturas Paleicikas &lt;arturas.paleicikas@metasite.net&gt;  License: GPL-2 or MIT</w:t>
      </w:r>
    </w:p>
    <w:p w14:paraId="654408D9" w14:textId="77777777" w:rsidR="00425AAE" w:rsidRDefault="00425AAE">
      <w:r>
        <w:t>Files: development-bundle/ui/i18n/ui.datepicker-ms.js Copyright: Mohd Nawawi Mohamad Jamili (nawawi@ronggeng.net) License: GPL-2 or MIT</w:t>
      </w:r>
    </w:p>
    <w:p w14:paraId="7E145B5A" w14:textId="77777777" w:rsidR="00425AAE" w:rsidRDefault="00425AAE">
      <w:r>
        <w:t>Files: development-bundle/ui/i18n/ui.datepicker-nl.js Copyright: Mathias Bynens &lt;http://mathiasbynens.be/&gt; License: GPL-2 or MIT</w:t>
      </w:r>
    </w:p>
    <w:p w14:paraId="6E017976" w14:textId="77777777" w:rsidR="00425AAE" w:rsidRDefault="00425AAE">
      <w:r>
        <w:t>Files: development-bundle/ui/i18n/ui.datepicker-no.js Copyright: Naimdjon Takhirov (naimdjon@gmail.com) License: GPL-2 or MIT</w:t>
      </w:r>
    </w:p>
    <w:p w14:paraId="499DA81E" w14:textId="77777777" w:rsidR="00425AAE" w:rsidRDefault="00425AAE">
      <w:r>
        <w:t>Files: development-bundle/ui/i18n/ui.datepicker-pl.js Copyright: Jacek Wysocki (jacek.wysocki@gmail.com) License: GPL-2 or MIT</w:t>
      </w:r>
    </w:p>
    <w:p w14:paraId="4047514D" w14:textId="77777777" w:rsidR="00425AAE" w:rsidRDefault="00425AAE">
      <w:r>
        <w:t>Files: development-bundle/ui/i18n/ui.datepicker-pt-BR.js Copyright: Leonildo Costa Silva (leocsilva@gmail.com) License: GPL-2 or MIT</w:t>
      </w:r>
    </w:p>
    <w:p w14:paraId="0B06DEFA" w14:textId="77777777" w:rsidR="00425AAE" w:rsidRDefault="00425AAE">
      <w:r>
        <w:t>Files: development-bundle/ui/i18n/ui.datepicker-ro.js Copyright: Edmond L. (ll_edmond@walla.com) License: GPL-2 or MIT</w:t>
      </w:r>
    </w:p>
    <w:p w14:paraId="21A4D4CB" w14:textId="77777777" w:rsidR="00425AAE" w:rsidRDefault="00425AAE">
      <w:r>
        <w:t>Files: development-bundle/ui/i18n/ui.datepicker-ru.js Copyright: Andrew Stromnov (stromnov@gmail.com) License: GPL-2 or MIT</w:t>
      </w:r>
    </w:p>
    <w:p w14:paraId="4B843D85" w14:textId="77777777" w:rsidR="00425AAE" w:rsidRDefault="00425AAE">
      <w:r>
        <w:t>Files: development-bundle/ui/i18n/ui.datepicker-sk.js Copyright: Vojtech Rinik (vojto@hmm.sk) License: GPL-2 or MIT</w:t>
      </w:r>
    </w:p>
    <w:p w14:paraId="2B3905FD" w14:textId="77777777" w:rsidR="00425AAE" w:rsidRDefault="00425AAE">
      <w:r>
        <w:t>Files: development-bundle/ui/i18n/ui.datepicker-sl.js Copyright: Jaka Jancar (jaka@kubje.org) License: GPL-2 or MIT</w:t>
      </w:r>
    </w:p>
    <w:p w14:paraId="45A77940" w14:textId="77777777" w:rsidR="00425AAE" w:rsidRDefault="00425AAE">
      <w:r>
        <w:t>Files: development-bundle/ui/i18n/ui.datepicker-sq.js Copyright: Flakron Bytyqi (flakron@gmail.com) License: GPL-2 or MIT</w:t>
      </w:r>
    </w:p>
    <w:p w14:paraId="44E36AE2" w14:textId="77777777" w:rsidR="00425AAE" w:rsidRDefault="00425AAE">
      <w:r>
        <w:t>Files: development-bundle/ui/i18n/ui.datepicker-sv.js Copyright: Anders Ekdahl ( anders@nomadiz.se) License: GPL-2 or MIT</w:t>
      </w:r>
    </w:p>
    <w:p w14:paraId="638849C0" w14:textId="77777777" w:rsidR="00425AAE" w:rsidRDefault="00425AAE">
      <w:r>
        <w:t>Files: development-bundle/ui/i18n/ui.datepicker-th.js Copyright: pipo (pipo@sixhead.com) License: GPL-2 or MIT</w:t>
      </w:r>
    </w:p>
    <w:p w14:paraId="7E8228EE" w14:textId="77777777" w:rsidR="00425AAE" w:rsidRDefault="00425AAE">
      <w:r>
        <w:t>Files: development-bundle/ui/i18n/ui.datepicker-tr.js Copyright: Izzet Emre Erkan (kara@karalamalar.net) License: GPL-2 or MIT</w:t>
      </w:r>
    </w:p>
    <w:p w14:paraId="62693F06" w14:textId="77777777" w:rsidR="00425AAE" w:rsidRDefault="00425AAE">
      <w:r>
        <w:t>Files: development-bundle/ui/i18n/ui.datepicker-uk.js Copyright: Maxim Drogobitskiy (maxdao@gmail.com) License: GPL-2 or MIT</w:t>
      </w:r>
    </w:p>
    <w:p w14:paraId="7AA3C016" w14:textId="77777777" w:rsidR="00425AAE" w:rsidRDefault="00425AAE">
      <w:r>
        <w:t>Files: development-bundle/ui/i18n/ui.datepicker-zh-CN.js Copyright: Cloudream (cloudream@gmail.com) License: GPL-2 or MIT</w:t>
      </w:r>
    </w:p>
    <w:p w14:paraId="770D164F" w14:textId="77777777" w:rsidR="00425AAE" w:rsidRDefault="00425AAE">
      <w:r>
        <w:t>Files: development-bundle/ui/i18n/ui.datepicker-zh-TW.js Copyright: Ressol (ressol@gmail.com) License: GPL-2 or MIT</w:t>
      </w:r>
    </w:p>
    <w:p w14:paraId="4C1DBA87" w14:textId="77777777" w:rsidR="00425AAE" w:rsidRDefault="00425AAE">
      <w:r>
        <w:t>Files: debian/* Copyright: (c) 2009, Walter Cruz &lt;walter@waltercruz.com&gt; License: GPL-2 or MIT</w:t>
      </w:r>
    </w:p>
    <w:p w14:paraId="2B89A130" w14:textId="77777777" w:rsidR="00425AAE" w:rsidRDefault="00425AAE">
      <w:r>
        <w:lastRenderedPageBreak/>
        <w:t>License: GPL-2  On Debian systems the full text of the GNU General Public License can be found  in the `/usr/share/common-licenses/GPL-2' file.</w:t>
      </w:r>
    </w:p>
    <w:p w14:paraId="59F9879A" w14:textId="77777777" w:rsidR="00425AAE" w:rsidRDefault="00425AAE">
      <w:r>
        <w:t>License: MIT   Copyright (c) 2009 Paul Bakaus, http://ui.jquery.com/   .   This software consists of voluntary contributions made by many   individuals (AUTHORS.txt, http://ui.jquery.com/about) For exact   contribution history, see the revision history and logs, available   at http://jquery-ui.googlecode.com/svn/   .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FILE=jqueryui-1.10.1+dfsg/debian/copyright]</w:t>
      </w:r>
    </w:p>
    <w:p w14:paraId="54D3FEA1" w14:textId="77777777" w:rsidR="00425AAE" w:rsidRDefault="00425AAE" w:rsidP="000727EF">
      <w:pPr>
        <w:pStyle w:val="Heading3"/>
      </w:pPr>
      <w:r>
        <w:t>jqueryui-1.10.1+dfsg/development-bundle/MIT-LICENSE.txt:</w:t>
      </w:r>
    </w:p>
    <w:p w14:paraId="63DC3E9A" w14:textId="77777777" w:rsidR="00425AAE" w:rsidRDefault="00425AAE">
      <w:r>
        <w:t>[BEGIN FILE=jqueryui-1.10.1+dfsg/development-bundle/MIT-LICENSE.txt] Copyright 2013 jQuery Foundation and other contributors, http://jqueryui.com/</w:t>
      </w:r>
    </w:p>
    <w:p w14:paraId="135A8B2A" w14:textId="77777777" w:rsidR="00425AAE" w:rsidRDefault="00425AAE">
      <w:r>
        <w:t>This software consists of voluntary contributions made by many individuals (AUTHORS.txt, http://jqueryui.com/about) For exact contribution history, see the revision history and logs, available at http://jquery-ui.googlecode.com/svn/</w:t>
      </w:r>
    </w:p>
    <w:p w14:paraId="13998F58"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51CE895" w14:textId="77777777" w:rsidR="00425AAE" w:rsidRDefault="00425AAE">
      <w:r>
        <w:t>The above copyright notice and this permission notice shall be included in all copies or substantial portions of the Software.</w:t>
      </w:r>
    </w:p>
    <w:p w14:paraId="411345CA"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FILE=jqueryui-1.10.1+dfsg/development-bundle/MIT-LICENSE.txt]</w:t>
      </w:r>
    </w:p>
    <w:p w14:paraId="1B692FED" w14:textId="77777777" w:rsidR="00425AAE" w:rsidRDefault="00425AAE" w:rsidP="000727EF">
      <w:pPr>
        <w:pStyle w:val="Heading2"/>
      </w:pPr>
      <w:r>
        <w:lastRenderedPageBreak/>
        <w:t xml:space="preserve"> </w:t>
      </w:r>
      <w:bookmarkStart w:id="240" w:name="_Toc399938058"/>
      <w:r>
        <w:t>json-c (version 0.11):</w:t>
      </w:r>
      <w:bookmarkEnd w:id="240"/>
    </w:p>
    <w:p w14:paraId="2D604CE6" w14:textId="77777777" w:rsidR="00425AAE" w:rsidRDefault="00425AAE" w:rsidP="000727EF">
      <w:pPr>
        <w:pStyle w:val="Heading3"/>
      </w:pPr>
      <w:r>
        <w:t>json-c-0.11/debian/copyright:</w:t>
      </w:r>
    </w:p>
    <w:p w14:paraId="6272D710" w14:textId="77777777" w:rsidR="00425AAE" w:rsidRDefault="00425AAE">
      <w:r>
        <w:t>[BEGIN FILE=json-c-0.11/debian/copyright] Format: http://www.debian.org/doc/packaging-manuals/copyright-format/1.0/ Upstream-Name: json-c Upstream-Contact: &lt;michael@metaparadigm.com&gt; Source: https://github.com/json-c/json-c/wiki</w:t>
      </w:r>
    </w:p>
    <w:p w14:paraId="6AB173E6" w14:textId="77777777" w:rsidR="00425AAE" w:rsidRDefault="00425AAE">
      <w:r>
        <w:t>Files: * Copyright: 2004-2005, Metaparadigm Pte. Ltd. &lt;michael@metaparadigm.com&gt; License: MIT</w:t>
      </w:r>
    </w:p>
    <w:p w14:paraId="34B83EC2" w14:textId="77777777" w:rsidR="00425AAE" w:rsidRDefault="00425AAE">
      <w:r>
        <w:t>Files: printbuf.[ch] jsontokener.c Copyright: 2004-2005, Metaparadigm Pte. Ltd. &lt;michael@metaparadigm.com&gt;            2008-2009, Yahoo! Inc. License: MIT</w:t>
      </w:r>
    </w:p>
    <w:p w14:paraId="1B4C6A27" w14:textId="77777777" w:rsidR="00425AAE" w:rsidRDefault="00425AAE">
      <w:r>
        <w:t>Files: debug.h json.h json_object.[ch] linkhash.[ch] Copyright: 2004-2005, Metaparadigm Pte. Ltd. &lt;michael@metaparadigm.com&gt;            2008-2009, Yahoo! Inc.            2009 Hewlett-Packard Development Company, L.P. License: MIT</w:t>
      </w:r>
    </w:p>
    <w:p w14:paraId="5D910D31" w14:textId="77777777" w:rsidR="00425AAE" w:rsidRDefault="00425AAE">
      <w:r>
        <w:t>Files: json_object_iterator.[ch] Copyright: 2009-2012 Hewlett-Packard Development Company, L.P. License: MIT</w:t>
      </w:r>
    </w:p>
    <w:p w14:paraId="20B40564" w14:textId="77777777" w:rsidR="00425AAE" w:rsidRDefault="00425AAE">
      <w:r>
        <w:t>Files: debian/* Copyright: 2009, Fabien Boucher &lt;fabien.dot.boucher@gmail.com&gt; License: MIT</w:t>
      </w:r>
    </w:p>
    <w:p w14:paraId="353F9915" w14:textId="77777777" w:rsidR="00425AAE" w:rsidRDefault="00425AAE">
      <w:r>
        <w:t>License: MIT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FILE=json-c-0.11/debian/copyright]</w:t>
      </w:r>
    </w:p>
    <w:p w14:paraId="63E0869B" w14:textId="77777777" w:rsidR="00425AAE" w:rsidRDefault="00425AAE" w:rsidP="000727EF">
      <w:pPr>
        <w:pStyle w:val="Heading3"/>
      </w:pPr>
      <w:r>
        <w:t>json-c-0.11/COPYING:</w:t>
      </w:r>
    </w:p>
    <w:p w14:paraId="3798C931" w14:textId="77777777" w:rsidR="00425AAE" w:rsidRDefault="00425AAE">
      <w:r>
        <w:t>[BEGIN FILE=json-c-0.11/COPYING]</w:t>
      </w:r>
    </w:p>
    <w:p w14:paraId="7B6B3151" w14:textId="77777777" w:rsidR="00425AAE" w:rsidRDefault="00425AAE">
      <w:r>
        <w:t>Copyright (c) 2009-2012 Eric Haszlakiewicz</w:t>
      </w:r>
    </w:p>
    <w:p w14:paraId="5A4FEC6E"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72E297A" w14:textId="77777777" w:rsidR="00425AAE" w:rsidRDefault="00425AAE">
      <w:r>
        <w:t>The above copyright notice and this permission notice shall be included in all copies or substantial portions of the Software.</w:t>
      </w:r>
    </w:p>
    <w:p w14:paraId="50FA0E47" w14:textId="77777777" w:rsidR="00425AAE" w:rsidRDefault="00425AAE">
      <w:r>
        <w:lastRenderedPageBreak/>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4029548" w14:textId="77777777" w:rsidR="00425AAE" w:rsidRDefault="00425AAE">
      <w:r>
        <w:t>----------------------------------------------------------------</w:t>
      </w:r>
    </w:p>
    <w:p w14:paraId="1225BCAE" w14:textId="77777777" w:rsidR="00425AAE" w:rsidRDefault="00425AAE">
      <w:r>
        <w:t>Copyright (c) 2004, 2005 Metaparadigm Pte Ltd</w:t>
      </w:r>
    </w:p>
    <w:p w14:paraId="4CC42AAA"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CA5923A" w14:textId="77777777" w:rsidR="00425AAE" w:rsidRDefault="00425AAE">
      <w:r>
        <w:t>The above copyright notice and this permission notice shall be included in all copies or substantial portions of the Software.</w:t>
      </w:r>
    </w:p>
    <w:p w14:paraId="16E78614"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FILE=json-c-0.11/COPYING]</w:t>
      </w:r>
    </w:p>
    <w:p w14:paraId="4B0F59EC" w14:textId="77777777" w:rsidR="00425AAE" w:rsidRDefault="00425AAE" w:rsidP="000727EF">
      <w:pPr>
        <w:pStyle w:val="Heading2fegan"/>
      </w:pPr>
      <w:bookmarkStart w:id="241" w:name="_Toc399938059"/>
      <w:r>
        <w:t>jsonpatch-1.7</w:t>
      </w:r>
      <w:bookmarkEnd w:id="241"/>
    </w:p>
    <w:p w14:paraId="26F99677" w14:textId="77777777" w:rsidR="00425AAE" w:rsidRDefault="00425AAE" w:rsidP="00053D4A">
      <w:r>
        <w:tab/>
        <w:t>BSD 3 Clause</w:t>
      </w:r>
      <w:r>
        <w:tab/>
        <w:t>http://www.opensource.org/licenses/BSD-3-Clause</w:t>
      </w:r>
    </w:p>
    <w:p w14:paraId="500E2401" w14:textId="77777777" w:rsidR="00425AAE" w:rsidRDefault="00425AAE" w:rsidP="000727EF">
      <w:pPr>
        <w:pStyle w:val="Heading2fegan"/>
      </w:pPr>
      <w:bookmarkStart w:id="242" w:name="_Toc399938060"/>
      <w:r>
        <w:t>jsonpath-rw-1.3.0</w:t>
      </w:r>
      <w:bookmarkEnd w:id="242"/>
    </w:p>
    <w:p w14:paraId="49880CDC" w14:textId="77777777" w:rsidR="00425AAE" w:rsidRDefault="00425AAE" w:rsidP="00053D4A">
      <w:r>
        <w:tab/>
        <w:t>Apache 2</w:t>
      </w:r>
      <w:r>
        <w:tab/>
        <w:t>http://www.apache.org/licenses/LICENSE-2.0</w:t>
      </w:r>
    </w:p>
    <w:p w14:paraId="03622D3E" w14:textId="77777777" w:rsidR="00425AAE" w:rsidRDefault="00425AAE" w:rsidP="000727EF">
      <w:pPr>
        <w:pStyle w:val="Heading2fegan"/>
      </w:pPr>
      <w:bookmarkStart w:id="243" w:name="_Toc399938061"/>
      <w:r>
        <w:t>jsonpointer-1.4</w:t>
      </w:r>
      <w:bookmarkEnd w:id="243"/>
    </w:p>
    <w:p w14:paraId="686E446A" w14:textId="77777777" w:rsidR="00425AAE" w:rsidRDefault="00425AAE" w:rsidP="00053D4A">
      <w:r>
        <w:tab/>
        <w:t>BSD 3 Clause</w:t>
      </w:r>
      <w:r>
        <w:tab/>
        <w:t>http://www.opensource.org/licenses/BSD-3-Clause</w:t>
      </w:r>
    </w:p>
    <w:p w14:paraId="69438CBE" w14:textId="77777777" w:rsidR="00425AAE" w:rsidRDefault="00425AAE" w:rsidP="000727EF">
      <w:pPr>
        <w:pStyle w:val="Heading2fegan"/>
      </w:pPr>
      <w:bookmarkStart w:id="244" w:name="_Toc399938062"/>
      <w:r>
        <w:t>jsonrpclib-0.1.3</w:t>
      </w:r>
      <w:bookmarkEnd w:id="244"/>
    </w:p>
    <w:p w14:paraId="5F7B46FD" w14:textId="77777777" w:rsidR="00425AAE" w:rsidRDefault="00425AAE" w:rsidP="00053D4A">
      <w:r>
        <w:tab/>
        <w:t>Apache 2</w:t>
      </w:r>
      <w:r>
        <w:tab/>
        <w:t>http://www.apache.org/licenses/LICENSE-2.0</w:t>
      </w:r>
    </w:p>
    <w:p w14:paraId="175F3C51" w14:textId="77777777" w:rsidR="00425AAE" w:rsidRDefault="00425AAE" w:rsidP="000727EF">
      <w:pPr>
        <w:pStyle w:val="Heading2fegan"/>
      </w:pPr>
      <w:bookmarkStart w:id="245" w:name="_Toc399938063"/>
      <w:r>
        <w:lastRenderedPageBreak/>
        <w:t>jsonschema-2.4.0</w:t>
      </w:r>
      <w:bookmarkEnd w:id="245"/>
    </w:p>
    <w:p w14:paraId="3B99B230" w14:textId="77777777" w:rsidR="00425AAE" w:rsidRDefault="00425AAE" w:rsidP="00053D4A">
      <w:r>
        <w:tab/>
        <w:t>MIT</w:t>
      </w:r>
      <w:r>
        <w:tab/>
        <w:t>http://www.opensource.org/licenses/mit-license.php</w:t>
      </w:r>
    </w:p>
    <w:p w14:paraId="1255AF36" w14:textId="77777777" w:rsidR="00425AAE" w:rsidRDefault="00425AAE" w:rsidP="000727EF">
      <w:pPr>
        <w:pStyle w:val="Heading2"/>
      </w:pPr>
      <w:r>
        <w:t xml:space="preserve"> </w:t>
      </w:r>
      <w:bookmarkStart w:id="246" w:name="_Toc399938064"/>
      <w:r>
        <w:t>kbd (version 1.15.5):</w:t>
      </w:r>
      <w:bookmarkEnd w:id="246"/>
    </w:p>
    <w:p w14:paraId="7C2F60F0" w14:textId="77777777" w:rsidR="00425AAE" w:rsidRDefault="00425AAE" w:rsidP="000727EF">
      <w:pPr>
        <w:pStyle w:val="Heading3"/>
      </w:pPr>
      <w:r>
        <w:t>kbd-1.15.5/debian/copyright:</w:t>
      </w:r>
    </w:p>
    <w:p w14:paraId="40A6CB7A" w14:textId="77777777" w:rsidR="00425AAE" w:rsidRDefault="00425AAE">
      <w:r>
        <w:t>[BEGIN FILE=kbd-1.15.5/debian/copyright] Format: http://www.debian.org/doc/packaging-manuals/copyright-format/1.0/ Upstream-Name: kbd Upstream-Contact: kbd@lists.altlinux.org, Alexey Gladkov &lt;gladkov.alexey@gmail.com&gt; Source: http://ftp.altlinux.org/pub/people/legion/kbd/</w:t>
      </w:r>
    </w:p>
    <w:p w14:paraId="59D8DD90" w14:textId="77777777" w:rsidR="00425AAE" w:rsidRDefault="00425AAE">
      <w:r>
        <w:t>Files: * Copyright: 1994â€1999, Andries E. Brouwer,            2007â€2012, Alexey Gladkov &lt;gladkov.alexey@gmail.com&gt; License: GPL-2+  All files in this package may be freely copied under the terms  of the GNU General Public License (GPL), version 2, or at your  option any later version - except possibly for the restrictions  mentioned in the directory consolefonts.  .  On Debian systems, the full text of the earliest applicable version of  the GNU General Public License can be found in the file  â€œ/usr/share/common-licenses/GPL-2â€</w:t>
      </w:r>
      <w:r>
        <w:rPr>
          <w:rFonts w:ascii="Calibri" w:hAnsi="Calibri" w:cs="Calibri"/>
        </w:rPr>
        <w:t></w:t>
      </w:r>
      <w:r>
        <w:t>.</w:t>
      </w:r>
    </w:p>
    <w:p w14:paraId="6FB8B9C5" w14:textId="77777777" w:rsidR="00425AAE" w:rsidRDefault="00425AAE">
      <w:r>
        <w:t>Files: src/kbdrate.c Copyright: 1992, Rickard E. Faith License: GPL-any</w:t>
      </w:r>
    </w:p>
    <w:p w14:paraId="1CBBC051" w14:textId="77777777" w:rsidR="00425AAE" w:rsidRDefault="00425AAE">
      <w:r>
        <w:t>Files: src/dumpkeys.c src/loadkeys.y src/analyzel src/ksyms.c        src/ksyms.h src/showkey.c src/loadkeys.1 man/man1/dumpkeys.1        man/man1/showkey.1 man/man5/keymaps.5 Copyright: 1993, Risto Kankkunen License: GPL-any</w:t>
      </w:r>
    </w:p>
    <w:p w14:paraId="69CD9FBE" w14:textId="77777777" w:rsidR="00425AAE" w:rsidRDefault="00425AAE">
      <w:r>
        <w:t>Files: src/setfont.c man/man8/setfont.8 src/mapscrn.c man/man8/mapscrn.8        src/loadkeys.y Copyright: 1993, Eugene G. Crosser License: GPL-any</w:t>
      </w:r>
    </w:p>
    <w:p w14:paraId="10761E55" w14:textId="77777777" w:rsidR="00425AAE" w:rsidRDefault="00425AAE">
      <w:r>
        <w:t>Files: man/man1/psfaddtable.1 man/man1/psfgettable.1        man/man1/psfstriptable.1 Copyright: 1994, H. Peter Anvin License: GPL-any</w:t>
      </w:r>
    </w:p>
    <w:p w14:paraId="1E766258" w14:textId="77777777" w:rsidR="00425AAE" w:rsidRDefault="00425AAE">
      <w:r>
        <w:t>Files: src/chvt.c src/clrunimap.c src/deallocvt.c src/fgconsole.c        src/findfile.c src/getfd.c src/getkeycodes.c src/getunimap.c        src/kbd_mode.c src/loadunimap.c src/psffontop.c src/psfxtable.c        src/resizecons.c src/screendump.c src/setkeycodes.c src/setleds.c        src/setmetamode.c src/setvesablank.c src/showconsolefont.c        src/spawn_console.c src/spawn_login.c man/man1/chvt.1        man/man1/deallocvt.1 man/man1/kbd_mode.1 man/man1/setleds.1        man/man1/setmetamode.1 man/man8/getkeycodes.8        man/man8/loadunimap.8 man/man8/resizecons.8        man/man8/setkeycodes.8 Copyright: 1994â€1999, Andries E. Brouwer License: GPL-any</w:t>
      </w:r>
    </w:p>
    <w:p w14:paraId="3EA79E0A" w14:textId="77777777" w:rsidR="00425AAE" w:rsidRDefault="00425AAE">
      <w:r>
        <w:t>Files: man/man1misc/splitfont.1 man/man1/openvt.1        man/man8misc/setlogcons.8 man/man8misc/vcstime.8 Copyright: 2007â€2008, Alexey Gladkov &lt;gladkov.alexey@gmail.com&gt; License: GPL-any</w:t>
      </w:r>
    </w:p>
    <w:p w14:paraId="3F66B7D4" w14:textId="77777777" w:rsidR="00425AAE" w:rsidRDefault="00425AAE">
      <w:r>
        <w:t xml:space="preserve">Files: src/setvtrgb.c Copyright: 2011, Alexey Gladkov &lt;gladkov.alexey@gmail.com&gt;,            2011, Canonical Ltd (Seth Forshee &lt;seth.forshee@canonical.com&gt; </w:t>
      </w:r>
      <w:r>
        <w:tab/>
        <w:t xml:space="preserve">                     and Dustin Kirkland &lt;kirkland@canonical.com&gt;) License: GPL-any</w:t>
      </w:r>
    </w:p>
    <w:p w14:paraId="62A723D1" w14:textId="77777777" w:rsidR="00425AAE" w:rsidRDefault="00425AAE">
      <w:r>
        <w:lastRenderedPageBreak/>
        <w:t>Files: src/vlock/* Copyright: 1994â€1998, Michael K. Johnson &lt;johnsonm@redhat.com&gt;            1997â€1998, Juan Cespedes &lt;cespedes@debian.org&gt;            2002â€2006, Dmitry V. Levin &lt;ldv@altlinux.org&gt; License: GPL-2+</w:t>
      </w:r>
    </w:p>
    <w:p w14:paraId="41160708" w14:textId="77777777" w:rsidR="00425AAE" w:rsidRDefault="00425AAE">
      <w:r>
        <w:t>Files: debian/* Copyright: 1991-2001, Yann Dirson &lt;dirson@debian.org&gt;,            2001, Alcove &lt;http://alcove.fr/&gt;,            2004, Wartan Hachaturow &lt;wart@debian.org&gt;,            2004â€2006, Denis Barbier &lt;barbier@debian.org&gt;,            2007, Anton Zinoviev &lt;zinoviev@debian.org&gt;,            2008â€2013, Michael Schutte &lt;michi@debian.org&gt; License: GPL-2+</w:t>
      </w:r>
    </w:p>
    <w:p w14:paraId="05188C49" w14:textId="77777777" w:rsidR="00425AAE" w:rsidRDefault="00425AAE">
      <w:r>
        <w:t>License: GPL-any  Distributed under the GPL. This program comes with ABSOLUTELY NO WARRANTY.  .  On Debian systems, the applicable versions of the GNU General Public  License can be found in the files â€œ/usr/share/common-licenses/GPL-*â€</w:t>
      </w:r>
      <w:r>
        <w:rPr>
          <w:rFonts w:ascii="Calibri" w:hAnsi="Calibri" w:cs="Calibri"/>
        </w:rPr>
        <w:t></w:t>
      </w:r>
      <w:r>
        <w:t>.</w:t>
      </w:r>
    </w:p>
    <w:p w14:paraId="19CA7FD9"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[END FILE=kbd-1.15.5/debian/copyright]</w:t>
      </w:r>
    </w:p>
    <w:p w14:paraId="08976B92" w14:textId="77777777" w:rsidR="00425AAE" w:rsidRDefault="00425AAE" w:rsidP="000727EF">
      <w:pPr>
        <w:pStyle w:val="Heading2"/>
      </w:pPr>
      <w:r>
        <w:t xml:space="preserve"> </w:t>
      </w:r>
      <w:bookmarkStart w:id="247" w:name="_Toc399938065"/>
      <w:r>
        <w:t>keepalived (version 1.2.13):</w:t>
      </w:r>
      <w:bookmarkEnd w:id="247"/>
    </w:p>
    <w:p w14:paraId="34067B4F" w14:textId="77777777" w:rsidR="00425AAE" w:rsidRDefault="00425AAE" w:rsidP="000727EF">
      <w:pPr>
        <w:pStyle w:val="Heading3"/>
      </w:pPr>
      <w:r>
        <w:t>keepalived-1.2.13/debian/copyright:</w:t>
      </w:r>
    </w:p>
    <w:p w14:paraId="77B5532C" w14:textId="77777777" w:rsidR="00425AAE" w:rsidRDefault="00425AAE">
      <w:r>
        <w:t>[BEGIN FILE=keepalived-1.2.13/debian/copyright] This package was debianized by Andres Salomon &lt;dilinger@voxel.net&gt; on Thu, 11 Apr 2002 01:38:19 -0400.</w:t>
      </w:r>
    </w:p>
    <w:p w14:paraId="0244B826" w14:textId="77777777" w:rsidR="00425AAE" w:rsidRDefault="00425AAE">
      <w:r>
        <w:t>And is now maintained from Alexander Wirt &lt;formorer@debian.org&gt; on Do Mai 20 00:51:09 CEST 2004</w:t>
      </w:r>
    </w:p>
    <w:p w14:paraId="21593258" w14:textId="77777777" w:rsidR="00425AAE" w:rsidRDefault="00425AAE">
      <w:r>
        <w:t>It was downloaded from http://www.keepalived.org/</w:t>
      </w:r>
    </w:p>
    <w:p w14:paraId="75ED17B6" w14:textId="77777777" w:rsidR="00425AAE" w:rsidRDefault="00425AAE">
      <w:r>
        <w:t>Upstream Author: Alexandre Cassen &lt;acassen@linux-vs.org&gt;</w:t>
      </w:r>
    </w:p>
    <w:p w14:paraId="23B38560" w14:textId="77777777" w:rsidR="00425AAE" w:rsidRDefault="00425AAE">
      <w:r>
        <w:t>Copyright (C) 2001-2004 Alexandre Cassen &lt;acassen@linux-vs.org&gt;</w:t>
      </w:r>
    </w:p>
    <w:p w14:paraId="391068DA" w14:textId="77777777" w:rsidR="00425AAE" w:rsidRDefault="00425AAE">
      <w:r>
        <w:t>keepalived is free software; you can redistribute it and/or modify it under the terms of the GNU General Public License as published by the Free Software Foundation; either version 2 of the License, or (at your option) any later version.</w:t>
      </w:r>
    </w:p>
    <w:p w14:paraId="459336C8" w14:textId="77777777" w:rsidR="00425AAE" w:rsidRDefault="00425AAE">
      <w:r>
        <w:t>keepalived is distributed in the hope that it will be useful, but WITHOUT ANY WARRANTY; without even the implied warranty of MERCHANTABILITY or FITNESS FOR A PARTICULAR PURPOSE.  See the GNU General Public License for more details.</w:t>
      </w:r>
    </w:p>
    <w:p w14:paraId="3BA96A5A" w14:textId="77777777" w:rsidR="00425AAE" w:rsidRDefault="00425AAE">
      <w:r>
        <w:t>You should have received a copy of the GNU General Public License along with this program; if not, write to the Free Software Foundation, Inc., 51 Franklin St, Fifth Floor, Boston, MA 02110-1301, USA.</w:t>
      </w:r>
    </w:p>
    <w:p w14:paraId="6D61D469" w14:textId="77777777" w:rsidR="00425AAE" w:rsidRDefault="00425AAE">
      <w:r>
        <w:t xml:space="preserve"> On Debian systems, the full text of the GPL can be found in /usr/share/common-licenses/GPL</w:t>
      </w:r>
    </w:p>
    <w:p w14:paraId="5D1EB88E" w14:textId="77777777" w:rsidR="00425AAE" w:rsidRDefault="00425AAE">
      <w:r>
        <w:t>Additionally, the following clause applies:</w:t>
      </w:r>
    </w:p>
    <w:p w14:paraId="7E9AF586" w14:textId="77777777" w:rsidR="00425AAE" w:rsidRDefault="00425AAE">
      <w:r>
        <w:t>In addition, as the copyright holder of Keepalived, I, Alexandre Cassen, &lt;acassen@linux-vs.org&gt;, grant the following special exception:</w:t>
      </w:r>
    </w:p>
    <w:p w14:paraId="19CA22FF" w14:textId="77777777" w:rsidR="00425AAE" w:rsidRDefault="00425AAE">
      <w:r>
        <w:lastRenderedPageBreak/>
        <w:tab/>
        <w:t xml:space="preserve">I, Alexandre Cassen, &lt;acassen@linux-vs.org&gt;, explicitly allow </w:t>
      </w:r>
      <w:r>
        <w:tab/>
        <w:t xml:space="preserve">the compilation and distribution of the Keepalived software with </w:t>
      </w:r>
      <w:r>
        <w:tab/>
        <w:t>the OpenSSL Toolkit. [END FILE=keepalived-1.2.13/debian/copyright]</w:t>
      </w:r>
    </w:p>
    <w:p w14:paraId="7AAD5A4A" w14:textId="77777777" w:rsidR="00425AAE" w:rsidRDefault="00425AAE" w:rsidP="000727EF">
      <w:pPr>
        <w:pStyle w:val="Heading2"/>
      </w:pPr>
      <w:r>
        <w:t xml:space="preserve"> </w:t>
      </w:r>
      <w:bookmarkStart w:id="248" w:name="_Toc399938066"/>
      <w:r>
        <w:t>kexec-tools (version 2.0.4):</w:t>
      </w:r>
      <w:bookmarkEnd w:id="248"/>
    </w:p>
    <w:p w14:paraId="676DB7ED" w14:textId="77777777" w:rsidR="00425AAE" w:rsidRDefault="00425AAE" w:rsidP="000727EF">
      <w:pPr>
        <w:pStyle w:val="Heading3"/>
      </w:pPr>
      <w:r>
        <w:t>kexec-tools-2.0.4/debian/copyright:</w:t>
      </w:r>
    </w:p>
    <w:p w14:paraId="7735E06D" w14:textId="77777777" w:rsidR="00425AAE" w:rsidRDefault="00425AAE">
      <w:r>
        <w:t>[BEGIN FILE=kexec-tools-2.0.4/debian/copyright] This package was debianized by Khalid Aziz &lt;khalid@debian.org&gt; on Wed, 27 Jul 2005 10:55:17 -0600.</w:t>
      </w:r>
    </w:p>
    <w:p w14:paraId="68EFB3ED" w14:textId="77777777" w:rsidR="00425AAE" w:rsidRDefault="00425AAE">
      <w:r>
        <w:t>It was originally downloaded from: http://www.xmission.com/~ebiederm/files/kexec/ Versions 20070330 and newer were downloaded from: http://kernel.org/pub/linux/utils/kernel/kexec/</w:t>
      </w:r>
    </w:p>
    <w:p w14:paraId="4ED66E87" w14:textId="77777777" w:rsidR="00425AAE" w:rsidRDefault="00425AAE">
      <w:r>
        <w:t>Copyright: 2003-2012 Various</w:t>
      </w:r>
    </w:p>
    <w:p w14:paraId="135B0C4F" w14:textId="77777777" w:rsidR="00425AAE" w:rsidRDefault="00425AAE">
      <w:r>
        <w:t>Upstream Authors:  Eric Biederman &lt;ebiederm@xmission.com&gt; Albert Herranz Jesse Barnes &lt;jbarnes@sgi.com&gt; Khalid Aziz &lt;khalid.aziz@hp.com&gt; Hariprasad Nellitheertha &lt;hari@in.ibm.com&gt; Tim Deegan &lt;tjd21@cl.cam.ac.uk&gt; And others...</w:t>
      </w:r>
    </w:p>
    <w:p w14:paraId="26F3EF51" w14:textId="77777777" w:rsidR="00425AAE" w:rsidRDefault="00425AAE">
      <w:r>
        <w:t>Currently maintained by P:      Simon Horman M:      horms@verge.net.au L:      kexec@lists.infradead.org</w:t>
      </w:r>
    </w:p>
    <w:p w14:paraId="7730CE3D" w14:textId="77777777" w:rsidR="00425AAE" w:rsidRDefault="00425AAE">
      <w:r>
        <w:t xml:space="preserve"> License: </w:t>
      </w:r>
    </w:p>
    <w:p w14:paraId="2664F5DE" w14:textId="77777777" w:rsidR="00425AAE" w:rsidRDefault="00425AAE">
      <w:r>
        <w:t xml:space="preserve"> This program is free software; you can redistribute it and/or modify  it under the terms of the GNU General Public License as published by  the Free Software Foundation (version 2 of the License).</w:t>
      </w:r>
    </w:p>
    <w:p w14:paraId="0A391B4C"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 </w:t>
      </w:r>
    </w:p>
    <w:p w14:paraId="4BD8D753" w14:textId="77777777" w:rsidR="00425AAE" w:rsidRDefault="00425AAE">
      <w:r>
        <w:t xml:space="preserve"> Full text of the license can be found under /usr/share/common-licenses/GPL-2</w:t>
      </w:r>
    </w:p>
    <w:p w14:paraId="58C96524" w14:textId="77777777" w:rsidR="00425AAE" w:rsidRDefault="00425AAE">
      <w:r>
        <w:t>[END FILE=kexec-tools-2.0.4/debian/copyright]</w:t>
      </w:r>
    </w:p>
    <w:p w14:paraId="4139F5B0" w14:textId="77777777" w:rsidR="00425AAE" w:rsidRDefault="00425AAE" w:rsidP="000727EF">
      <w:pPr>
        <w:pStyle w:val="Heading2fegan"/>
      </w:pPr>
      <w:bookmarkStart w:id="249" w:name="_Toc399938067"/>
      <w:r>
        <w:t>keystone-92dab5f4ec536e9e1b541fa4770a683b8b42f304</w:t>
      </w:r>
      <w:bookmarkEnd w:id="249"/>
    </w:p>
    <w:p w14:paraId="67933215" w14:textId="77777777" w:rsidR="00425AAE" w:rsidRDefault="00425AAE" w:rsidP="00053D4A">
      <w:r>
        <w:tab/>
        <w:t>Apache 2</w:t>
      </w:r>
      <w:r>
        <w:tab/>
        <w:t>http://www.apache.org/licenses/LICENSE-2.0</w:t>
      </w:r>
    </w:p>
    <w:p w14:paraId="14F544F8" w14:textId="77777777" w:rsidR="00425AAE" w:rsidRDefault="00425AAE" w:rsidP="000727EF">
      <w:pPr>
        <w:pStyle w:val="Heading2fegan"/>
      </w:pPr>
      <w:bookmarkStart w:id="250" w:name="_Toc399938068"/>
      <w:r>
        <w:t>keystonemiddleware-1.1.1</w:t>
      </w:r>
      <w:bookmarkEnd w:id="250"/>
    </w:p>
    <w:p w14:paraId="2063A2CE" w14:textId="77777777" w:rsidR="00425AAE" w:rsidRDefault="00425AAE" w:rsidP="00053D4A">
      <w:r>
        <w:tab/>
        <w:t>Apache 2</w:t>
      </w:r>
      <w:r>
        <w:tab/>
        <w:t>http://www.apache.org/licenses/LICENSE-2.0</w:t>
      </w:r>
    </w:p>
    <w:p w14:paraId="296981F8" w14:textId="77777777" w:rsidR="00425AAE" w:rsidRDefault="00425AAE" w:rsidP="000727EF">
      <w:pPr>
        <w:pStyle w:val="Heading2"/>
      </w:pPr>
      <w:r>
        <w:lastRenderedPageBreak/>
        <w:t xml:space="preserve"> </w:t>
      </w:r>
      <w:bookmarkStart w:id="251" w:name="_Toc399938069"/>
      <w:r>
        <w:t>keyutils (version 1.5.9):</w:t>
      </w:r>
      <w:bookmarkEnd w:id="251"/>
    </w:p>
    <w:p w14:paraId="4FABC55C" w14:textId="77777777" w:rsidR="00425AAE" w:rsidRDefault="00425AAE" w:rsidP="000727EF">
      <w:pPr>
        <w:pStyle w:val="Heading3"/>
      </w:pPr>
      <w:r>
        <w:t>keyutils-1.5.9/debian/copyright:</w:t>
      </w:r>
    </w:p>
    <w:p w14:paraId="0BBF3217" w14:textId="77777777" w:rsidR="00425AAE" w:rsidRDefault="00425AAE">
      <w:r>
        <w:t>[BEGIN FILE=keyutils-1.5.9/debian/copyright] Format: http://www.debian.org/doc/packaging-manuals/copyright-format/1.0/ Upstream-Name: keyutils Upstream-Contact: David Howells &lt;dhowells@redhat.com&gt; Source: http://people.redhat.com/~dhowells/keyutils/</w:t>
      </w:r>
    </w:p>
    <w:p w14:paraId="40F163C3" w14:textId="77777777" w:rsidR="00425AAE" w:rsidRDefault="00425AAE">
      <w:r>
        <w:t>Files: keyctl* request-key* Copyright: 2005-2014 Red Hat &lt;http://www.redhat.com/&gt; License: GPL-2+</w:t>
      </w:r>
    </w:p>
    <w:p w14:paraId="078D0DA7" w14:textId="77777777" w:rsidR="00425AAE" w:rsidRDefault="00425AAE">
      <w:r>
        <w:t>Files: keyutils.* Copyright: 2005-2014 Red Hat &lt;http://www.redhat.com/&gt; License: LGPL-2+</w:t>
      </w:r>
    </w:p>
    <w:p w14:paraId="49518307" w14:textId="77777777" w:rsidR="00425AAE" w:rsidRDefault="00425AAE">
      <w:r>
        <w:t xml:space="preserve">Files: debian/* Copyright: 2006-2013 Daniel Baumann &lt;mail@daniel-baumann.ch&gt;            2013 Luk Claes &lt;luk@debian.org&gt; </w:t>
      </w:r>
      <w:r>
        <w:tab/>
        <w:t xml:space="preserve">   2014 Christian Kastner &lt;debian@kvr.at&gt; License: LGPL-2+</w:t>
      </w:r>
    </w:p>
    <w:p w14:paraId="571C88B2"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The complete text of the GNU General Public License  can be found in /usr/share/common-licenses/GPL-2 file.</w:t>
      </w:r>
    </w:p>
    <w:p w14:paraId="7CB4F6BE" w14:textId="77777777" w:rsidR="00425AAE" w:rsidRDefault="00425AAE">
      <w:r>
        <w:t>License: LGPL-2+  This program is free software: you can redistribute it and/or modify  it under the terms of the GNU Lesser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program. If not, see &lt;http://www.gnu.org/licenses/&gt;.  .  The complete text of the GNU Lesser General Public License  can be found in /usr/share/common-licenses/LGPL-2 file. [END FILE=keyutils-1.5.9/debian/copyright] quick_licfile: WARNING: no kibana-3.1.0/debian/*copyright file</w:t>
      </w:r>
    </w:p>
    <w:p w14:paraId="456ACE4F" w14:textId="77777777" w:rsidR="00425AAE" w:rsidRDefault="00425AAE" w:rsidP="000727EF">
      <w:pPr>
        <w:pStyle w:val="Heading2"/>
      </w:pPr>
      <w:r>
        <w:t xml:space="preserve"> </w:t>
      </w:r>
      <w:bookmarkStart w:id="252" w:name="_Toc399938070"/>
      <w:r>
        <w:t>kibana (version 3.1.0):</w:t>
      </w:r>
      <w:bookmarkEnd w:id="252"/>
    </w:p>
    <w:p w14:paraId="2D798D22" w14:textId="77777777" w:rsidR="00425AAE" w:rsidRDefault="00425AAE" w:rsidP="000727EF">
      <w:pPr>
        <w:pStyle w:val="Heading2"/>
      </w:pPr>
      <w:r>
        <w:t xml:space="preserve"> </w:t>
      </w:r>
      <w:bookmarkStart w:id="253" w:name="_Toc399938071"/>
      <w:r>
        <w:t>klibc (version 2.0.3):</w:t>
      </w:r>
      <w:bookmarkEnd w:id="253"/>
    </w:p>
    <w:p w14:paraId="2B28226D" w14:textId="77777777" w:rsidR="00425AAE" w:rsidRDefault="00425AAE" w:rsidP="000727EF">
      <w:pPr>
        <w:pStyle w:val="Heading3"/>
      </w:pPr>
      <w:r>
        <w:t>klibc-2.0.3/debian/copyright:</w:t>
      </w:r>
    </w:p>
    <w:p w14:paraId="3DBD779B" w14:textId="77777777" w:rsidR="00425AAE" w:rsidRDefault="00425AAE">
      <w:r>
        <w:t>[BEGIN FILE=klibc-2.0.3/debian/copyright] This package was debianized by Jeff Bailey &lt;jbailey@raspberryginger.com&gt; on Sun, 23 Jan 2005 21:11:50 -0500.</w:t>
      </w:r>
    </w:p>
    <w:p w14:paraId="28A23E24" w14:textId="77777777" w:rsidR="00425AAE" w:rsidRDefault="00425AAE">
      <w:r>
        <w:lastRenderedPageBreak/>
        <w:t>It was downloaded from http://www.kernel.org/pub/linux/libs/klibc/</w:t>
      </w:r>
    </w:p>
    <w:p w14:paraId="7336B3D5" w14:textId="77777777" w:rsidR="00425AAE" w:rsidRDefault="00425AAE">
      <w:r>
        <w:t>Copyright 2004-2006 H. Peter Anvin &lt;hpa@zytor.com&gt;</w:t>
      </w:r>
    </w:p>
    <w:p w14:paraId="149DDA88" w14:textId="77777777" w:rsidR="00425AAE" w:rsidRDefault="00425AAE">
      <w:r>
        <w:t>License:</w:t>
      </w:r>
    </w:p>
    <w:p w14:paraId="06D55978" w14:textId="77777777" w:rsidR="00425AAE" w:rsidRDefault="00425AAE">
      <w:r>
        <w:t>BSD/GPL</w:t>
      </w:r>
    </w:p>
    <w:p w14:paraId="41D5FDB3" w14:textId="77777777" w:rsidR="00425AAE" w:rsidRDefault="00425AAE">
      <w:r>
        <w:t>On Debian GNU/Linux systems, the complete text of the GNU General Public License v2 can be found in `/usr/share/common-licenses/GPL-2'.</w:t>
      </w:r>
    </w:p>
    <w:p w14:paraId="4972A334" w14:textId="77777777" w:rsidR="00425AAE" w:rsidRDefault="00425AAE">
      <w:r>
        <w:t>-- BSD license text</w:t>
      </w:r>
    </w:p>
    <w:p w14:paraId="4DEBE04D" w14:textId="77777777" w:rsidR="00425AAE" w:rsidRDefault="00425AAE">
      <w:r>
        <w:t>Some files are derived from files copyrighted by the Regents of The University of California, and are available under the following license:</w:t>
      </w:r>
    </w:p>
    <w:p w14:paraId="6D08BEB7" w14:textId="77777777" w:rsidR="00425AAE" w:rsidRDefault="00425AAE">
      <w:r>
        <w:t>Note: The advertising clause in the license appearing on BSD Unix files was officially rescinded by the Director of the Office of Technology Licensing of the University of California on July 22 1999. He states that clause 3 is hereby deleted in its entirety.</w:t>
      </w:r>
    </w:p>
    <w:p w14:paraId="03895D08" w14:textId="77777777" w:rsidR="00425AAE" w:rsidRDefault="00425AAE">
      <w:r>
        <w:t xml:space="preserve"> * Copyright (c)  *</w:t>
      </w:r>
      <w:r>
        <w:tab/>
        <w:t>The Regents of the University of California.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w:t>
      </w:r>
      <w:r>
        <w:tab/>
        <w:t>This product includes software developed by the University of  *</w:t>
      </w:r>
      <w:r>
        <w:tab/>
        <w:t>California, Berkeley and its contributors.  * 4. Neither the name of the University nor the names of its contributors  *    may be used to endorse or promote products derived from this software  *    without specific prior written permission.  *  * THIS SOFTWARE IS PROVIDED BY THE REGENTS AND CONTRIBUTORS ``AS IS'' AND  * ANY EXPRESS OR IMPLIED WARRANTIES, INCLUDING, BUT NOT LIMITED TO, THE  * IMPLIED WARRANTIES OF MERCHANTABILITY AND FITNESS FOR A PARTICULAR PURPOSE  * ARE DISCLAIMED.  IN NO EVENT SHALL THE REGENTS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w:t>
      </w:r>
    </w:p>
    <w:p w14:paraId="47C2BAC5" w14:textId="77777777" w:rsidR="00425AAE" w:rsidRDefault="00425AAE">
      <w:r>
        <w:t>[END FILE=klibc-2.0.3/debian/copyright]</w:t>
      </w:r>
    </w:p>
    <w:p w14:paraId="1484009E" w14:textId="77777777" w:rsidR="00425AAE" w:rsidRDefault="00425AAE" w:rsidP="000727EF">
      <w:pPr>
        <w:pStyle w:val="Heading3"/>
      </w:pPr>
      <w:r>
        <w:t>klibc-2.0.3/usr/klibc/LICENSE:</w:t>
      </w:r>
    </w:p>
    <w:p w14:paraId="27187A34" w14:textId="77777777" w:rsidR="00425AAE" w:rsidRDefault="00425AAE">
      <w:r>
        <w:t>[BEGIN FILE=klibc-2.0.3/usr/klibc/LICENSE] This license applies to all files in directory and its subdirectories, unless otherwise noted in individual files.</w:t>
      </w:r>
    </w:p>
    <w:p w14:paraId="7114D755" w14:textId="77777777" w:rsidR="00425AAE" w:rsidRDefault="00425AAE">
      <w:r>
        <w:t xml:space="preserve"> Some files are derived from files derived from the include/ directory of the Linux kernel, and are licensed under the terms of the GNU General Public License, version 2, as released by the Free Software Foundation, Inc.; incorporated herein by reference.</w:t>
      </w:r>
    </w:p>
    <w:p w14:paraId="4795CBCB" w14:textId="77777777" w:rsidR="00425AAE" w:rsidRDefault="00425AAE">
      <w:r>
        <w:tab/>
      </w:r>
      <w:r>
        <w:tab/>
      </w:r>
      <w:r>
        <w:tab/>
      </w:r>
      <w:r>
        <w:tab/>
        <w:t>-----</w:t>
      </w:r>
    </w:p>
    <w:p w14:paraId="58B80495" w14:textId="77777777" w:rsidR="00425AAE" w:rsidRDefault="00425AAE">
      <w:r>
        <w:lastRenderedPageBreak/>
        <w:t>Some files are derived from files copyrighted by the Regents of The University of California, and are available under the following license:</w:t>
      </w:r>
    </w:p>
    <w:p w14:paraId="2694C02A" w14:textId="77777777" w:rsidR="00425AAE" w:rsidRDefault="00425AAE">
      <w:r>
        <w:t>Note: The advertising clause in the license appearing on BSD Unix files was officially rescinded by the Director of the Office of Technology Licensing of the University of California on July 22 1999. He states that clause 3 is hereby deleted in its entirety.</w:t>
      </w:r>
    </w:p>
    <w:p w14:paraId="339CE4A6" w14:textId="77777777" w:rsidR="00425AAE" w:rsidRDefault="00425AAE">
      <w:r>
        <w:t xml:space="preserve"> * Copyright (c)  *</w:t>
      </w:r>
      <w:r>
        <w:tab/>
        <w:t>The Regents of the University of California.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w:t>
      </w:r>
      <w:r>
        <w:tab/>
        <w:t>This product includes software developed by the University of  *</w:t>
      </w:r>
      <w:r>
        <w:tab/>
        <w:t>California, Berkeley and its contributors.  * 4. Neither the name of the University nor the names of its contributors  *    may be used to endorse or promote products derived from this software  *    without specific prior written permission.  *  * THIS SOFTWARE IS PROVIDED BY THE REGENTS AND CONTRIBUTORS ``AS IS'' AND  * ANY EXPRESS OR IMPLIED WARRANTIES, INCLUDING, BUT NOT LIMITED TO, THE  * IMPLIED WARRANTIES OF MERCHANTABILITY AND FITNESS FOR A PARTICULAR PURPOSE  * ARE DISCLAIMED.  IN NO EVENT SHALL THE REGENTS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w:t>
      </w:r>
    </w:p>
    <w:p w14:paraId="24FC8288" w14:textId="77777777" w:rsidR="00425AAE" w:rsidRDefault="00425AAE">
      <w:r>
        <w:tab/>
      </w:r>
      <w:r>
        <w:tab/>
      </w:r>
      <w:r>
        <w:tab/>
      </w:r>
      <w:r>
        <w:tab/>
        <w:t>-----</w:t>
      </w:r>
    </w:p>
    <w:p w14:paraId="0628672A" w14:textId="77777777" w:rsidR="00425AAE" w:rsidRDefault="00425AAE">
      <w:r>
        <w:t>For all remaining files, the following license applies:</w:t>
      </w:r>
    </w:p>
    <w:p w14:paraId="570A5BDF" w14:textId="77777777" w:rsidR="00425AAE" w:rsidRDefault="00425AAE">
      <w:r>
        <w:t xml:space="preserve"> * Permission is hereby granted, free of charge, to any person obtaining  * a copy of this software and associated documentation files (the  * Software), to deal in the Software without restriction, including  * without limitation the rights to use, copy, modify, merge, publish,  * distribute, sublicense, and/or sell copies of the Software, and to  * permit persons to whom the Software is furnished to do so, subject to  * the following conditions:  *  * Any copyright notice(s) and this permission notice shall be  * included in all copies or substantial portions of the Software.  *  * THE SOFTWARE IS PROVIDED AS IS, WITHOUT WARRANTY OF ANY KIND,  * EXPRESS OR IMPLIED, INCLUDING BUT NOT LIMITED TO THE WARRANTIES OF  * MERCHANTABILITY, FITNESS FOR A PARTICULAR PURPOSE AND  * NONINFRINGEMENT. IN NO EVENT SHALL THE AUTHORS OR COPYRIGHT HOLDERS BE  * LIABLE FOR ANY CLAIM, DAMAGES OR OTHER LIABILITY, WHETHER IN AN ACTION  * OF CONTRACT, TORT OR OTHERWISE, ARISING FROM, OUT OF OR IN CONNECTION  * WITH THE SOFTWARE OR THE USE OR OTHER DEALINGS IN THE SOFTWARE. [END FILE=klibc-2.0.3/usr/klibc/LICENSE]</w:t>
      </w:r>
    </w:p>
    <w:p w14:paraId="43735AE5" w14:textId="77777777" w:rsidR="00425AAE" w:rsidRDefault="00425AAE" w:rsidP="000727EF">
      <w:pPr>
        <w:pStyle w:val="Heading2"/>
      </w:pPr>
      <w:r>
        <w:lastRenderedPageBreak/>
        <w:t xml:space="preserve"> </w:t>
      </w:r>
      <w:bookmarkStart w:id="254" w:name="_Toc399938072"/>
      <w:r>
        <w:t>kmod (version 18):</w:t>
      </w:r>
      <w:bookmarkEnd w:id="254"/>
    </w:p>
    <w:p w14:paraId="3B72D7B6" w14:textId="77777777" w:rsidR="00425AAE" w:rsidRDefault="00425AAE" w:rsidP="000727EF">
      <w:pPr>
        <w:pStyle w:val="Heading3"/>
      </w:pPr>
      <w:r>
        <w:t>kmod-18/debian/copyright:</w:t>
      </w:r>
    </w:p>
    <w:p w14:paraId="3FCA36C3" w14:textId="77777777" w:rsidR="00425AAE" w:rsidRDefault="00425AAE">
      <w:r>
        <w:t>[BEGIN FILE=kmod-18/debian/copyright] This is the Debian GNU/Linux prepackaged version of kmod.</w:t>
      </w:r>
    </w:p>
    <w:p w14:paraId="4BA3A1EB" w14:textId="77777777" w:rsidR="00425AAE" w:rsidRDefault="00425AAE">
      <w:r>
        <w:t>It has been packaged by Marco d'Itri &lt;md@linux.it&gt;.</w:t>
      </w:r>
    </w:p>
    <w:p w14:paraId="5F878E5C" w14:textId="77777777" w:rsidR="00425AAE" w:rsidRDefault="00425AAE">
      <w:r>
        <w:t>Original sources were obtained from: http://www.kernel.org/pub/linux/utils/kernel/kmod/</w:t>
      </w:r>
    </w:p>
    <w:p w14:paraId="6E6D3F07" w14:textId="77777777" w:rsidR="00425AAE" w:rsidRDefault="00425AAE">
      <w:r>
        <w:t xml:space="preserve"> Copyright (C) 2011 ProFUSION embedded systems.</w:t>
      </w:r>
    </w:p>
    <w:p w14:paraId="7017E70D" w14:textId="77777777" w:rsidR="00425AAE" w:rsidRDefault="00425AAE">
      <w:r>
        <w:t>The kmod tools are licensed under the GNU GPL version 2 or newer.</w:t>
      </w:r>
    </w:p>
    <w:p w14:paraId="6007D322" w14:textId="77777777" w:rsidR="00425AAE" w:rsidRDefault="00425AAE">
      <w:r>
        <w:t>libkmod is licensed under the GNU LGPL version 2.1 or newer.</w:t>
      </w:r>
    </w:p>
    <w:p w14:paraId="273BB178" w14:textId="77777777" w:rsidR="00425AAE" w:rsidRDefault="00425AAE">
      <w:r>
        <w:t>On Debian systems the complete text of the licenses can be found in /usr/share/common-licenses/GPL-2 and /usr/share/common-licenses/LGPL-2.1 .</w:t>
      </w:r>
    </w:p>
    <w:p w14:paraId="38141492" w14:textId="77777777" w:rsidR="00425AAE" w:rsidRDefault="00425AAE">
      <w:r>
        <w:t>[END FILE=kmod-18/debian/copyright]</w:t>
      </w:r>
    </w:p>
    <w:p w14:paraId="756605EB" w14:textId="77777777" w:rsidR="00425AAE" w:rsidRPr="00924490" w:rsidRDefault="00425AAE" w:rsidP="000727EF">
      <w:pPr>
        <w:pStyle w:val="Heading2fegan"/>
        <w:rPr>
          <w:lang w:val="de-DE"/>
        </w:rPr>
      </w:pPr>
      <w:bookmarkStart w:id="255" w:name="_Toc399938073"/>
      <w:r w:rsidRPr="00924490">
        <w:rPr>
          <w:lang w:val="de-DE"/>
        </w:rPr>
        <w:t>kombu-3.0.21</w:t>
      </w:r>
      <w:bookmarkEnd w:id="255"/>
    </w:p>
    <w:p w14:paraId="65FE0340" w14:textId="77777777" w:rsidR="00425AAE" w:rsidRPr="00924490" w:rsidRDefault="00425AAE" w:rsidP="00053D4A">
      <w:pPr>
        <w:rPr>
          <w:lang w:val="de-DE"/>
        </w:rPr>
      </w:pPr>
      <w:r w:rsidRPr="00924490">
        <w:rPr>
          <w:lang w:val="de-DE"/>
        </w:rPr>
        <w:tab/>
        <w:t>BSD 3 Clause</w:t>
      </w:r>
      <w:r w:rsidRPr="00924490">
        <w:rPr>
          <w:lang w:val="de-DE"/>
        </w:rPr>
        <w:tab/>
        <w:t>http://www.opensource.org/licenses/BSD-3-Clause</w:t>
      </w:r>
    </w:p>
    <w:p w14:paraId="5CCFAA41" w14:textId="77777777" w:rsidR="00425AAE" w:rsidRDefault="00425AAE" w:rsidP="000727EF">
      <w:pPr>
        <w:pStyle w:val="Heading2"/>
      </w:pPr>
      <w:r w:rsidRPr="00924490">
        <w:rPr>
          <w:lang w:val="de-DE"/>
        </w:rPr>
        <w:t xml:space="preserve"> </w:t>
      </w:r>
      <w:bookmarkStart w:id="256" w:name="_Toc399938074"/>
      <w:r>
        <w:t>krb5 (version 1.12.1+dfsg):</w:t>
      </w:r>
      <w:bookmarkEnd w:id="256"/>
    </w:p>
    <w:p w14:paraId="25C3710E" w14:textId="77777777" w:rsidR="00425AAE" w:rsidRDefault="00425AAE" w:rsidP="000727EF">
      <w:pPr>
        <w:pStyle w:val="Heading3"/>
      </w:pPr>
      <w:r>
        <w:t>krb5-1.12.1+dfsg/debian/copyright:</w:t>
      </w:r>
    </w:p>
    <w:p w14:paraId="55D50013" w14:textId="77777777" w:rsidR="00425AAE" w:rsidRDefault="00425AAE">
      <w:r>
        <w:t>[BEGIN FILE=krb5-1.12.1+dfsg/debian/copyright] This package was debianized by Sam Hartman &lt;hartmans@permabit.com&gt; on Thu, 19 Oct 2000 16:05:06 -0400.</w:t>
      </w:r>
    </w:p>
    <w:p w14:paraId="6770B882" w14:textId="77777777" w:rsidR="00425AAE" w:rsidRDefault="00425AAE">
      <w:r>
        <w:t>It was downloaded from:</w:t>
      </w:r>
    </w:p>
    <w:p w14:paraId="6A634ABC" w14:textId="77777777" w:rsidR="00425AAE" w:rsidRDefault="00425AAE">
      <w:r>
        <w:t xml:space="preserve">    &lt;http://web.mit.edu/kerberos/&gt;</w:t>
      </w:r>
    </w:p>
    <w:p w14:paraId="7E3703A2" w14:textId="77777777" w:rsidR="00425AAE" w:rsidRDefault="00425AAE">
      <w:r>
        <w:t>Upstream Maintainers:</w:t>
      </w:r>
    </w:p>
    <w:p w14:paraId="1F9348ED" w14:textId="77777777" w:rsidR="00425AAE" w:rsidRDefault="00425AAE">
      <w:r>
        <w:t xml:space="preserve">    MIT Kerberos Team &lt;krbdev@mit.edu&gt;</w:t>
      </w:r>
    </w:p>
    <w:p w14:paraId="7061754D" w14:textId="77777777" w:rsidR="00425AAE" w:rsidRDefault="00425AAE">
      <w:r>
        <w:t>The doc/krb5-protocol directory has been removed from the upstream source package because it does not comply with the Debian Free Software Guidelines.</w:t>
      </w:r>
    </w:p>
    <w:p w14:paraId="65DDF691" w14:textId="77777777" w:rsidR="00425AAE" w:rsidRDefault="00425AAE">
      <w:r>
        <w:t>Copyright:</w:t>
      </w:r>
    </w:p>
    <w:p w14:paraId="0F491296" w14:textId="77777777" w:rsidR="00425AAE" w:rsidRDefault="00425AAE">
      <w:r>
        <w:t>Copyright (C) 1985-2013 by the Massachusetts Institute of Technology.</w:t>
      </w:r>
    </w:p>
    <w:p w14:paraId="015ACC47" w14:textId="77777777" w:rsidR="00425AAE" w:rsidRDefault="00425AAE">
      <w:r>
        <w:t>All rights reserved.</w:t>
      </w:r>
    </w:p>
    <w:p w14:paraId="135B73B9" w14:textId="77777777" w:rsidR="00425AAE" w:rsidRDefault="00425AAE">
      <w:r>
        <w:t>Redistribution and use in source and binary forms, with or without modification, are permitted provided that the following conditions are met:</w:t>
      </w:r>
    </w:p>
    <w:p w14:paraId="36732EF7" w14:textId="77777777" w:rsidR="00425AAE" w:rsidRDefault="00425AAE">
      <w:r>
        <w:t>* Redistributions of source code must retain the above copyright   notice, this list of conditions and the following disclaimer.</w:t>
      </w:r>
    </w:p>
    <w:p w14:paraId="7BDD85E4" w14:textId="77777777" w:rsidR="00425AAE" w:rsidRDefault="00425AAE">
      <w:r>
        <w:t>* Redistributions in binary form must reproduce the above copyright   notice, this list of conditions and the following disclaimer in the   documentation and/or other materials provided with the distribution.</w:t>
      </w:r>
    </w:p>
    <w:p w14:paraId="7C668159" w14:textId="77777777" w:rsidR="00425AAE" w:rsidRDefault="00425AAE">
      <w:r>
        <w:t xml:space="preserve">THIS SOFTWARE IS PROVIDED BY THE COPYRIGHT HOLDERS AND CONTRIBUTORS AS IS AND ANY EXPRESS OR IMPLIED WARRANTIES, </w:t>
      </w:r>
      <w:r>
        <w:lastRenderedPageBreak/>
        <w:t>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37D278D" w14:textId="77777777" w:rsidR="00425AAE" w:rsidRDefault="00425AAE">
      <w:r>
        <w:t>Downloading of this software may constitute an export of cryptographic software from the United States of America that is subject to the United States Export Administration Regulations (EAR), 15 CFR 730-774. Additional laws or regulations may apply.  It is the responsibility of the person or entity contemplating export to comply with all applicable export laws and regulations, including obtaining any required license from the U.S. government.</w:t>
      </w:r>
    </w:p>
    <w:p w14:paraId="7362F535" w14:textId="77777777" w:rsidR="00425AAE" w:rsidRDefault="00425AAE">
      <w:r>
        <w:t>The U.S. government prohibits export of encryption source code to certain countries and individuals, including, but not limited to, the countries of Cuba, Iran, North Korea, Sudan, Syria, and residents and nationals of those countries.</w:t>
      </w:r>
    </w:p>
    <w:p w14:paraId="3665D9CE" w14:textId="77777777" w:rsidR="00425AAE" w:rsidRDefault="00425AAE">
      <w:r>
        <w:t>Documentation components of this software distribution are licensed under a Creative Commons Attribution-ShareAlike 3.0 Unported License. (http://creativecommons.org/licenses/by-sa/3.0/)</w:t>
      </w:r>
    </w:p>
    <w:p w14:paraId="7C618EDF" w14:textId="77777777" w:rsidR="00425AAE" w:rsidRDefault="00425AAE">
      <w:r>
        <w:t>Individual source code files are copyright MIT, Cygnus Support, Novell, OpenVision Technologies, Oracle, Red Hat, Sun Microsystems, FundsXpress, and others.</w:t>
      </w:r>
    </w:p>
    <w:p w14:paraId="45B2F573" w14:textId="77777777" w:rsidR="00425AAE" w:rsidRDefault="00425AAE">
      <w:r>
        <w:t>Project Athena, Athena, Athena MUSE, Discuss, Hesiod, Kerberos, Moira, and Zephyr are trademarks of the Massachusetts Institute of Technology (MIT).  No commercial use of these trademarks may be made without prior written permission of MIT.</w:t>
      </w:r>
    </w:p>
    <w:p w14:paraId="7D7F211A" w14:textId="77777777" w:rsidR="00425AAE" w:rsidRDefault="00425AAE">
      <w:r>
        <w:t>Commercial use means use of a name in a product or other for-profit manner.  It does NOT prevent a commercial firm from referring to the MIT trademarks in order to convey information (although in doing so, recognition of their trademark status should be given).</w:t>
      </w:r>
    </w:p>
    <w:p w14:paraId="1125EAF8" w14:textId="77777777" w:rsidR="00425AAE" w:rsidRDefault="00425AAE">
      <w:r>
        <w:t>======================================================================</w:t>
      </w:r>
    </w:p>
    <w:p w14:paraId="76B3DDC5" w14:textId="77777777" w:rsidR="00425AAE" w:rsidRDefault="00425AAE">
      <w:r>
        <w:t>The following copyright and permission notice applies to the OpenVision Kerberos Administration system located in kadmin/create, kadmin/dbutil, kadmin/passwd, kadmin/server, lib/kadm5, and portions of lib/rpc:</w:t>
      </w:r>
    </w:p>
    <w:p w14:paraId="6D4FB8D0" w14:textId="77777777" w:rsidR="00425AAE" w:rsidRDefault="00425AAE">
      <w:r>
        <w:t xml:space="preserve">   Copyright, OpenVision Technologies, Inc., 1993-1996, All Rights    Reserved</w:t>
      </w:r>
    </w:p>
    <w:p w14:paraId="2671F348" w14:textId="77777777" w:rsidR="00425AAE" w:rsidRDefault="00425AAE">
      <w:r>
        <w:t xml:space="preserve">   WARNING:  Retrieving the OpenVision Kerberos Administration system    source code, as described below, indicates your acceptance of the    following terms.  If you do not agree to the following terms, do    not retrieve the OpenVision Kerberos administration system.</w:t>
      </w:r>
    </w:p>
    <w:p w14:paraId="7C8EE466" w14:textId="77777777" w:rsidR="00425AAE" w:rsidRDefault="00425AAE">
      <w:r>
        <w:t xml:space="preserve">   You may freely use and distribute the Source Code and Object Code    compiled from it, with or without modification, but this Source    Code is provided to you AS IS EXCLUSIVE OF ANY WARRANTY,    INCLUDING, WITHOUT LIMITATION, ANY WARRANTIES OF MERCHANTABILITY OR    FITNESS FOR A PARTICULAR </w:t>
      </w:r>
      <w:r>
        <w:lastRenderedPageBreak/>
        <w:t>PURPOSE, OR ANY OTHER WARRANTY, WHETHER    EXPRESS OR IMPLIED. IN NO EVENT WILL OPENVISION HAVE ANY LIABILITY    FOR ANY LOST PROFITS, LOSS OF DATA OR COSTS OF PROCUREMENT OF    SUBSTITUTE GOODS OR SERVICES, OR FOR ANY SPECIAL, INDIRECT, OR    CONSEQUENTIAL DAMAGES ARISING OUT OF THIS AGREEMENT, INCLUDING,    WITHOUT LIMITATION, THOSE RESULTING FROM THE USE OF THE SOURCE    CODE, OR THE FAILURE OF THE SOURCE CODE TO PERFORM, OR FOR ANY    OTHER REASON.</w:t>
      </w:r>
    </w:p>
    <w:p w14:paraId="10DD15B1" w14:textId="77777777" w:rsidR="00425AAE" w:rsidRDefault="00425AAE">
      <w:r>
        <w:t xml:space="preserve">   OpenVision retains all copyrights in the donated Source Code.    OpenVision also retains copyright to derivative works of the Source    Code, whether created by OpenVision or by a third party. The    OpenVision copyright notice must be preserved if derivative works    are made based on the donated Source Code.</w:t>
      </w:r>
    </w:p>
    <w:p w14:paraId="0C95EBDD" w14:textId="77777777" w:rsidR="00425AAE" w:rsidRDefault="00425AAE">
      <w:r>
        <w:t xml:space="preserve">   OpenVision Technologies, Inc. has donated this Kerberos    Administration system to MIT for inclusion in the standard Kerberos    5 distribution. This donation underscores our commitment to    continuing Kerberos technology development and our gratitude for    the valuable work which has been performed by MIT and the Kerberos    community.</w:t>
      </w:r>
    </w:p>
    <w:p w14:paraId="6E86387A" w14:textId="77777777" w:rsidR="00425AAE" w:rsidRDefault="00425AAE">
      <w:r>
        <w:t>======================================================================</w:t>
      </w:r>
    </w:p>
    <w:p w14:paraId="2E318D31" w14:textId="77777777" w:rsidR="00425AAE" w:rsidRDefault="00425AAE">
      <w:r>
        <w:t xml:space="preserve">   Portions contributed by Matt Crawford crawdad@fnal.gov were work    performed at Fermi National Accelerator Laboratory, which is    operated by Universities Research Association, Inc., under contract    DE-AC02-76CHO3000 with the U.S. Department of Energy.</w:t>
      </w:r>
    </w:p>
    <w:p w14:paraId="3E0267CB" w14:textId="77777777" w:rsidR="00425AAE" w:rsidRDefault="00425AAE">
      <w:r>
        <w:t>======================================================================</w:t>
      </w:r>
    </w:p>
    <w:p w14:paraId="7D54AC29" w14:textId="77777777" w:rsidR="00425AAE" w:rsidRDefault="00425AAE">
      <w:r>
        <w:t>Portions of src/lib/crypto have the following copyright:</w:t>
      </w:r>
    </w:p>
    <w:p w14:paraId="345DA3CC" w14:textId="77777777" w:rsidR="00425AAE" w:rsidRDefault="00425AAE">
      <w:r>
        <w:t xml:space="preserve">   Copyright (C) 1998 by the FundsXpress, INC.</w:t>
      </w:r>
    </w:p>
    <w:p w14:paraId="0761892D" w14:textId="77777777" w:rsidR="00425AAE" w:rsidRDefault="00425AAE">
      <w:r>
        <w:t xml:space="preserve">   All rights reserved.</w:t>
      </w:r>
    </w:p>
    <w:p w14:paraId="43D84270" w14:textId="77777777" w:rsidR="00425AAE" w:rsidRDefault="00425AAE">
      <w:r>
        <w:t xml:space="preserve">      Export of this software from the United States of America may       require a specific license from the United States Government.       It is the responsibility of any person or organization       contemplating export to obtain such a license before exporting.</w:t>
      </w:r>
    </w:p>
    <w:p w14:paraId="5A799A47" w14:textId="77777777" w:rsidR="00425AAE" w:rsidRDefault="00425AAE">
      <w:r>
        <w:t xml:space="preserve">   WITHIN THAT CONSTRAINT,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FundsXpress. not be used in advertising or publicity    pertaining to distribution of the software without specific,    written prior permission.  FundsXpress makes no representations    about the suitability of this software for any purpose.  It is    provided as is without express or implied warranty.</w:t>
      </w:r>
    </w:p>
    <w:p w14:paraId="06207C99" w14:textId="77777777" w:rsidR="00425AAE" w:rsidRDefault="00425AAE">
      <w:r>
        <w:t xml:space="preserve">   THIS SOFTWARE IS PROVIDED AS IS AND WITHOUT ANY EXPRESS OR    IMPLIED WARRANTIES, INCLUDING, WITHOUT LIMITATION, THE IMPLIED    WARRANTIES OF MERCHANTIBILITY AND FITNESS FOR A PARTICULAR PURPOSE.</w:t>
      </w:r>
    </w:p>
    <w:p w14:paraId="2758B527" w14:textId="77777777" w:rsidR="00425AAE" w:rsidRDefault="00425AAE">
      <w:r>
        <w:t>======================================================================</w:t>
      </w:r>
    </w:p>
    <w:p w14:paraId="112A5C28" w14:textId="77777777" w:rsidR="00425AAE" w:rsidRDefault="00425AAE">
      <w:r>
        <w:t>The implementation of the AES encryption algorithm in src/lib/crypto/builtin/aes has the following copyright:</w:t>
      </w:r>
    </w:p>
    <w:p w14:paraId="211E2CD8" w14:textId="77777777" w:rsidR="00425AAE" w:rsidRDefault="00425AAE">
      <w:r>
        <w:lastRenderedPageBreak/>
        <w:t xml:space="preserve">   Copyright (C) 2001, Dr Brian Gladman brg@gladman.uk.net, Worcester, UK.    All rights reserved.</w:t>
      </w:r>
    </w:p>
    <w:p w14:paraId="1DAB2ACB" w14:textId="77777777" w:rsidR="00425AAE" w:rsidRDefault="00425AAE">
      <w:r>
        <w:t xml:space="preserve">   LICENSE TERMS</w:t>
      </w:r>
    </w:p>
    <w:p w14:paraId="4A957CCC" w14:textId="77777777" w:rsidR="00425AAE" w:rsidRDefault="00425AAE">
      <w:r>
        <w:t xml:space="preserve">   The free distribution and use of this software in both source and    binary form is allowed (with or without changes) provided that:</w:t>
      </w:r>
    </w:p>
    <w:p w14:paraId="63E169C9" w14:textId="77777777" w:rsidR="00425AAE" w:rsidRDefault="00425AAE">
      <w:r>
        <w:t xml:space="preserve">   1. distributions of this source code include the above copyright       notice, this list of conditions and the following disclaimer;</w:t>
      </w:r>
    </w:p>
    <w:p w14:paraId="59A42F64" w14:textId="77777777" w:rsidR="00425AAE" w:rsidRDefault="00425AAE">
      <w:r>
        <w:t xml:space="preserve">   2. distributions in binary form include the above copyright notice,       this list of conditions and the following disclaimer in the       documentation and/or other associated materials;</w:t>
      </w:r>
    </w:p>
    <w:p w14:paraId="0ABAF456" w14:textId="77777777" w:rsidR="00425AAE" w:rsidRDefault="00425AAE">
      <w:r>
        <w:t xml:space="preserve">   3. the copyright holder's name is not used to endorse products       built using this software without specific written permission.</w:t>
      </w:r>
    </w:p>
    <w:p w14:paraId="413C3506" w14:textId="77777777" w:rsidR="00425AAE" w:rsidRDefault="00425AAE">
      <w:r>
        <w:t xml:space="preserve">   DISCLAIMER</w:t>
      </w:r>
    </w:p>
    <w:p w14:paraId="3DCB0058" w14:textId="77777777" w:rsidR="00425AAE" w:rsidRDefault="00425AAE">
      <w:r>
        <w:t xml:space="preserve">   This software is provided 'as is' with no explcit or implied    warranties in respect of any properties, including, but not limited    to, correctness and fitness for purpose.</w:t>
      </w:r>
    </w:p>
    <w:p w14:paraId="2FD90FA7" w14:textId="77777777" w:rsidR="00425AAE" w:rsidRDefault="00425AAE">
      <w:r>
        <w:t>======================================================================</w:t>
      </w:r>
    </w:p>
    <w:p w14:paraId="353A51C9" w14:textId="77777777" w:rsidR="00425AAE" w:rsidRDefault="00425AAE">
      <w:r>
        <w:t>Portions contributed by Red Hat, including the pre-authentication plug-in framework and the NSS crypto implementation, contain the following copyright:</w:t>
      </w:r>
    </w:p>
    <w:p w14:paraId="196056E0" w14:textId="77777777" w:rsidR="00425AAE" w:rsidRDefault="00425AAE">
      <w:r>
        <w:t xml:space="preserve">   Copyright (C) 2006 Red Hat, Inc.    Portions copyright (C) 2006 Massachusetts Institute of Technology    All Rights Reserved.</w:t>
      </w:r>
    </w:p>
    <w:p w14:paraId="1FF19476" w14:textId="77777777" w:rsidR="00425AAE" w:rsidRDefault="00425AAE">
      <w:r>
        <w:t xml:space="preserve">   Redistribution and use in source and binary forms, with or without    modification, are permitted provided that the following conditions    are met:</w:t>
      </w:r>
    </w:p>
    <w:p w14:paraId="11D9387B" w14:textId="77777777" w:rsidR="00425AAE" w:rsidRDefault="00425AAE">
      <w:r>
        <w:t xml:space="preserve">   * Redistributions of source code must retain the above copyright      notice, this list of conditions and the following disclaimer.</w:t>
      </w:r>
    </w:p>
    <w:p w14:paraId="55587058"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3CDAB982" w14:textId="77777777" w:rsidR="00425AAE" w:rsidRDefault="00425AAE">
      <w:r>
        <w:t xml:space="preserve">   * Neither the name of Red Hat, Inc., nor the names of its      contributors may be used to endorse or promote products derived      from this software without specific prior written permission.</w:t>
      </w:r>
    </w:p>
    <w:p w14:paraId="2E0B8C64"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159BD8" w14:textId="77777777" w:rsidR="00425AAE" w:rsidRDefault="00425AAE">
      <w:r>
        <w:lastRenderedPageBreak/>
        <w:t>======================================================================</w:t>
      </w:r>
    </w:p>
    <w:p w14:paraId="340853D5" w14:textId="77777777" w:rsidR="00425AAE" w:rsidRDefault="00425AAE">
      <w:r>
        <w:t>The bundled verto source code is subject to the following license:</w:t>
      </w:r>
    </w:p>
    <w:p w14:paraId="3E84EC38" w14:textId="77777777" w:rsidR="00425AAE" w:rsidRDefault="00425AAE">
      <w:r>
        <w:t xml:space="preserve">   Copyright 2011 Red Hat, Inc.</w:t>
      </w:r>
    </w:p>
    <w:p w14:paraId="0C66F205"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45F5CD7" w14:textId="77777777" w:rsidR="00425AAE" w:rsidRDefault="00425AAE">
      <w:r>
        <w:t xml:space="preserve">   The above copyright notice and this permission notice shall be    included in all copies or substantial portions of the Software.</w:t>
      </w:r>
    </w:p>
    <w:p w14:paraId="397998B2"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8E3B06C" w14:textId="77777777" w:rsidR="00425AAE" w:rsidRDefault="00425AAE">
      <w:r>
        <w:t>======================================================================</w:t>
      </w:r>
    </w:p>
    <w:p w14:paraId="21F3C4DA" w14:textId="77777777" w:rsidR="00425AAE" w:rsidRDefault="00425AAE">
      <w:r>
        <w:t>The implementations of GSSAPI mechglue in GSSAPI-SPNEGO in src/lib/gssapi, including the following files:</w:t>
      </w:r>
    </w:p>
    <w:p w14:paraId="1FD399B7" w14:textId="77777777" w:rsidR="00425AAE" w:rsidRDefault="00425AAE">
      <w:r>
        <w:t xml:space="preserve">   lib/gssapi/generic/gssapi_err_generic.et    lib/gssapi/mechglue/g_accept_sec_context.c    lib/gssapi/mechglue/g_acquire_cred.c    lib/gssapi/mechglue/g_canon_name.c    lib/gssapi/mechglue/g_compare_name.c    lib/gssapi/mechglue/g_context_time.c    lib/gssapi/mechglue/g_delete_sec_context.c    lib/gssapi/mechglue/g_dsp_name.c    lib/gssapi/mechglue/g_dsp_status.c    lib/gssapi/mechglue/g_dup_name.c    lib/gssapi/mechglue/g_exp_sec_context.c    lib/gssapi/mechglue/g_export_name.c    lib/gssapi/mechglue/g_glue.c    lib/gssapi/mechglue/g_imp_name.c    lib/gssapi/mechglue/g_imp_sec_context.c    lib/gssapi/mechglue/g_init_sec_context.c    lib/gssapi/mechglue/g_initialize.c    lib/gssapi/mechglue/g_inquire_context.c    lib/gssapi/mechglue/g_inquire_cred.c    lib/gssapi/mechglue/g_inquire_names.c    lib/gssapi/mechglue/g_process_context.c    lib/gssapi/mechglue/g_rel_buffer.c    lib/gssapi/mechglue/g_rel_cred.c    lib/gssapi/mechglue/g_rel_name.c    lib/gssapi/mechglue/g_rel_oid_set.c    lib/gssapi/mechglue/g_seal.c    lib/gssapi/mechglue/g_sign.c    lib/gssapi/mechglue/g_store_cred.c    lib/gssapi/mechglue/g_unseal.c    lib/gssapi/mechglue/g_userok.c    lib/gssapi/mechglue/g_utils.c    lib/gssapi/mechglue/g_verify.c    lib/gssapi/mechglue/gssd_pname_to_uid.c    lib/gssapi/mechglue/mglueP.h    lib/gssapi/mechglue/oid_ops.c    lib/gssapi/spnego/gssapiP_spnego.h    lib/gssapi/spnego/spnego_mech.c</w:t>
      </w:r>
    </w:p>
    <w:p w14:paraId="13BCD601" w14:textId="77777777" w:rsidR="00425AAE" w:rsidRDefault="00425AAE">
      <w:r>
        <w:t>and the initial implementation of incremental propagation, including the following new or changed files:</w:t>
      </w:r>
    </w:p>
    <w:p w14:paraId="4E6A93A4" w14:textId="77777777" w:rsidR="00425AAE" w:rsidRDefault="00425AAE">
      <w:r>
        <w:lastRenderedPageBreak/>
        <w:t xml:space="preserve">   include/iprop_hdr.h    kadmin/server/ipropd_svc.c    lib/kdb/iprop.x    lib/kdb/kdb_convert.c    lib/kdb/kdb_log.c    lib/kdb/kdb_log.h    lib/krb5/error_tables/kdb5_err.et    slave/kpropd_rpc.c    slave/kproplog.c</w:t>
      </w:r>
    </w:p>
    <w:p w14:paraId="69AEEC04" w14:textId="77777777" w:rsidR="00425AAE" w:rsidRDefault="00425AAE">
      <w:r>
        <w:t>are subject to the following license:</w:t>
      </w:r>
    </w:p>
    <w:p w14:paraId="76A155CD" w14:textId="77777777" w:rsidR="00425AAE" w:rsidRDefault="00425AAE">
      <w:r>
        <w:t xml:space="preserve">   Copyright (C) 2004 Sun Microsystems, Inc.</w:t>
      </w:r>
    </w:p>
    <w:p w14:paraId="26659F72"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3A2A990" w14:textId="77777777" w:rsidR="00425AAE" w:rsidRDefault="00425AAE">
      <w:r>
        <w:t xml:space="preserve">   The above copyright notice and this permission notice shall be    included in all copies or substantial portions of the Software.</w:t>
      </w:r>
    </w:p>
    <w:p w14:paraId="324FC84A"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9C38398" w14:textId="77777777" w:rsidR="00425AAE" w:rsidRDefault="00425AAE">
      <w:r>
        <w:t>======================================================================</w:t>
      </w:r>
    </w:p>
    <w:p w14:paraId="1C9C275A" w14:textId="77777777" w:rsidR="00425AAE" w:rsidRDefault="00425AAE">
      <w:r>
        <w:t>Kerberos V5 includes documentation and software developed at the University of California at Berkeley, which includes this copyright notice:</w:t>
      </w:r>
    </w:p>
    <w:p w14:paraId="2D9E65F6" w14:textId="77777777" w:rsidR="00425AAE" w:rsidRDefault="00425AAE">
      <w:r>
        <w:t xml:space="preserve">   Copyright (C) 1983 Regents of the University of California.    All rights reserved.</w:t>
      </w:r>
    </w:p>
    <w:p w14:paraId="30BA6609" w14:textId="77777777" w:rsidR="00425AAE" w:rsidRDefault="00425AAE">
      <w:r>
        <w:t xml:space="preserve">   Redistribution and use in source and binary forms, with or without    modification, are permitted provided that the following conditions    are met:</w:t>
      </w:r>
    </w:p>
    <w:p w14:paraId="79E92EAC" w14:textId="77777777" w:rsidR="00425AAE" w:rsidRDefault="00425AAE">
      <w:r>
        <w:t xml:space="preserve">   1. Redistributions of source code must retain the above copyright       notice, this list of conditions and the following disclaimer.</w:t>
      </w:r>
    </w:p>
    <w:p w14:paraId="01B080A9"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6B4496C1" w14:textId="77777777" w:rsidR="00425AAE" w:rsidRDefault="00425AAE">
      <w:r>
        <w:t xml:space="preserve">   3. Neither the name of the University nor the names of its       contributors may be used to endorse or promote products derived       from this software without specific prior written permission.</w:t>
      </w:r>
    </w:p>
    <w:p w14:paraId="41584F45" w14:textId="77777777" w:rsidR="00425AAE" w:rsidRDefault="00425AAE">
      <w:r>
        <w:t xml:space="preserve">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w:t>
      </w:r>
      <w:r>
        <w:lastRenderedPageBreak/>
        <w:t>LIABILITY,    OR TORT (INCLUDING NEGLIGENCE OR OTHERWISE) ARISING IN ANY WAY OUT    OF THE USE OF THIS SOFTWARE, EVEN IF ADVISED OF THE POSSIBILITY OF    SUCH DAMAGE.</w:t>
      </w:r>
    </w:p>
    <w:p w14:paraId="73E5DCDC" w14:textId="77777777" w:rsidR="00425AAE" w:rsidRDefault="00425AAE">
      <w:r>
        <w:t>======================================================================</w:t>
      </w:r>
    </w:p>
    <w:p w14:paraId="5456D91C" w14:textId="77777777" w:rsidR="00425AAE" w:rsidRDefault="00425AAE">
      <w:r>
        <w:t>Portions contributed by Novell, Inc., including the LDAP database backend, are subject to the following license:</w:t>
      </w:r>
    </w:p>
    <w:p w14:paraId="22D3E44F" w14:textId="77777777" w:rsidR="00425AAE" w:rsidRDefault="00425AAE">
      <w:r>
        <w:t xml:space="preserve">   Copyright (C) 2004-2005, Novell, Inc.    All rights reserved.</w:t>
      </w:r>
    </w:p>
    <w:p w14:paraId="35EA7C13" w14:textId="77777777" w:rsidR="00425AAE" w:rsidRDefault="00425AAE">
      <w:r>
        <w:t xml:space="preserve">   Redistribution and use in source and binary forms, with or without    modification, are permitted provided that the following conditions    are met:</w:t>
      </w:r>
    </w:p>
    <w:p w14:paraId="7FA6A26A" w14:textId="77777777" w:rsidR="00425AAE" w:rsidRDefault="00425AAE">
      <w:r>
        <w:t xml:space="preserve">   * Redistributions of source code must retain the above copyright      notice, this list of conditions and the following disclaimer.</w:t>
      </w:r>
    </w:p>
    <w:p w14:paraId="36B1C195"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5C5C3B62" w14:textId="77777777" w:rsidR="00425AAE" w:rsidRDefault="00425AAE">
      <w:r>
        <w:t xml:space="preserve">   * The copyright holder's name is not used to endorse or promote      products derived from this software without specific prior      written permission.</w:t>
      </w:r>
    </w:p>
    <w:p w14:paraId="595EF8AA"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B767856" w14:textId="77777777" w:rsidR="00425AAE" w:rsidRDefault="00425AAE">
      <w:r>
        <w:t>======================================================================</w:t>
      </w:r>
    </w:p>
    <w:p w14:paraId="7AF34844" w14:textId="77777777" w:rsidR="00425AAE" w:rsidRDefault="00425AAE">
      <w:r>
        <w:t>Portions funded by Sandia National Laboratory and developed by the University of Michigan's Center for Information Technology Integration, including the PKINIT implementation, are subject to the following license:</w:t>
      </w:r>
    </w:p>
    <w:p w14:paraId="62284E6A" w14:textId="77777777" w:rsidR="00425AAE" w:rsidRDefault="00425AAE">
      <w:r>
        <w:t xml:space="preserve">   COPYRIGHT (C) 2006-2007    THE REGENTS OF THE UNIVERSITY OF MICHIGAN    ALL RIGHTS RESERVED</w:t>
      </w:r>
    </w:p>
    <w:p w14:paraId="3F552022" w14:textId="77777777" w:rsidR="00425AAE" w:rsidRDefault="00425AAE">
      <w:r>
        <w:t xml:space="preserve">   Permission is granted to use, copy, create derivative works and    redistribute this software and such derivative works for any    purpose, so long as the name of The University of Michigan is not    used in any advertising or publicity pertaining to the use of    distribution of this software without specific, written prior    authorization.  If the above copyright notice or any other    identification of the University of Michigan is included in any    copy of any portion of this software, then the disclaimer below    must also be included.</w:t>
      </w:r>
    </w:p>
    <w:p w14:paraId="3FBE9A35" w14:textId="77777777" w:rsidR="00425AAE" w:rsidRDefault="00425AAE">
      <w:r>
        <w:lastRenderedPageBreak/>
        <w:t xml:space="preserve">   THIS SOFTWARE IS PROVIDED AS IS, WITHOUT REPRESENTATION FROM THE    UNIVERSITY OF MICHIGAN AS TO ITS FITNESS FOR ANY PURPOSE, AND    WITHOUT WARRANTY BY THE UNIVERSITY OF MICHIGAN OF ANY KIND, EITHER    EXPRESS OR IMPLIED, INCLUDING WITHOUT LIMITATION THE IMPLIED    WARRANTIES OF MERCHANTABILITY AND FITNESS FOR A PARTICULAR PURPOSE.    THE REGENTS OF THE UNIVERSITY OF MICHIGAN SHALL NOT BE LIABLE FOR    ANY DAMAGES, INCLUDING SPECIAL, INDIRECT, INCIDENTAL, OR    CONSEQUENTIAL DAMAGES, WITH RESPECT TO ANY CLAIM ARISING OUT OF OR    IN CONNECTION WITH THE USE OF THE SOFTWARE, EVEN IF IT HAS BEEN OR    IS HEREAFTER ADVISED OF THE POSSIBILITY OF SUCH DAMAGES.</w:t>
      </w:r>
    </w:p>
    <w:p w14:paraId="0E2EC5A3" w14:textId="77777777" w:rsidR="00425AAE" w:rsidRDefault="00425AAE">
      <w:r>
        <w:t>======================================================================</w:t>
      </w:r>
    </w:p>
    <w:p w14:paraId="3360C4A6" w14:textId="77777777" w:rsidR="00425AAE" w:rsidRDefault="00425AAE">
      <w:r>
        <w:t>The pkcs11.h file included in the PKINIT code has the following license:</w:t>
      </w:r>
    </w:p>
    <w:p w14:paraId="2264E441" w14:textId="77777777" w:rsidR="00425AAE" w:rsidRDefault="00425AAE">
      <w:r>
        <w:t xml:space="preserve">   Copyright 2006 g10 Code GmbH    Copyright 2006 Andreas Jellinghaus</w:t>
      </w:r>
    </w:p>
    <w:p w14:paraId="13956430" w14:textId="77777777" w:rsidR="00425AAE" w:rsidRDefault="00425AAE">
      <w:r>
        <w:t xml:space="preserve">   This file is free software; as a special exception the author gives    unlimited permission to copy and/or distribute it, with or without    modifications, as long as this notice is preserved.</w:t>
      </w:r>
    </w:p>
    <w:p w14:paraId="65313F5B" w14:textId="77777777" w:rsidR="00425AAE" w:rsidRDefault="00425AAE">
      <w:r>
        <w:t xml:space="preserve">   This file is distributed in the hope that it will be useful, but    WITHOUT ANY WARRANTY, to the extent permitted by law; without even    the implied warranty of MERCHANTABILITY or FITNESS FOR A PARTICULAR    PURPOSE.</w:t>
      </w:r>
    </w:p>
    <w:p w14:paraId="2D586F8F" w14:textId="77777777" w:rsidR="00425AAE" w:rsidRDefault="00425AAE">
      <w:r>
        <w:t>======================================================================</w:t>
      </w:r>
    </w:p>
    <w:p w14:paraId="34BC9133" w14:textId="77777777" w:rsidR="00425AAE" w:rsidRDefault="00425AAE">
      <w:r>
        <w:t>Portions contributed by Apple Inc. are subject to the following license:</w:t>
      </w:r>
    </w:p>
    <w:p w14:paraId="411B199C" w14:textId="77777777" w:rsidR="00425AAE" w:rsidRDefault="00425AAE">
      <w:r>
        <w:t xml:space="preserve">   Copyright 2004-2008 Apple Inc.  All Rights Reserved.</w:t>
      </w:r>
    </w:p>
    <w:p w14:paraId="47B24578" w14:textId="77777777" w:rsidR="00425AAE" w:rsidRDefault="00425AAE">
      <w:r>
        <w:t xml:space="preserve">      Export of this software from the United States of America may       require a specific license from the United States Government.       It is the responsibility of any person or organization       contemplating export to obtain such a license before exporting.</w:t>
      </w:r>
    </w:p>
    <w:p w14:paraId="1D1FF798" w14:textId="77777777" w:rsidR="00425AAE" w:rsidRDefault="00425AAE">
      <w:r>
        <w:t xml:space="preserve">   WITHIN THAT CONSTRAINT,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Apple Inc. not be used in advertising or publicity    pertaining to distribution of the software without specific,    written prior permission.  Apple Inc. makes no representations    about the suitability of this software for any purpose.  It is    provided as is without express or implied warranty.</w:t>
      </w:r>
    </w:p>
    <w:p w14:paraId="6E6A4461" w14:textId="77777777" w:rsidR="00425AAE" w:rsidRDefault="00425AAE">
      <w:r>
        <w:t xml:space="preserve">   THIS SOFTWARE IS PROVIDED AS IS AND WITHOUT ANY EXPRESS OR    IMPLIED WARRANTIES, INCLUDING, WITHOUT LIMITATION, THE IMPLIED    WARRANTIES OF MERCHANTIBILITY AND FITNESS FOR A PARTICULAR PURPOSE.</w:t>
      </w:r>
    </w:p>
    <w:p w14:paraId="7DCE25FC" w14:textId="77777777" w:rsidR="00425AAE" w:rsidRDefault="00425AAE">
      <w:r>
        <w:t>======================================================================</w:t>
      </w:r>
    </w:p>
    <w:p w14:paraId="68943259" w14:textId="77777777" w:rsidR="00425AAE" w:rsidRDefault="00425AAE">
      <w:r>
        <w:t>The implementations of UTF-8 string handling in src/util/support and src/lib/krb5/unicode are subject to the following copyright and permission notice:</w:t>
      </w:r>
    </w:p>
    <w:p w14:paraId="185C7FA3" w14:textId="77777777" w:rsidR="00425AAE" w:rsidRDefault="00425AAE">
      <w:r>
        <w:t xml:space="preserve">   The OpenLDAP Public License    Version 2.8, 17 August 2003</w:t>
      </w:r>
    </w:p>
    <w:p w14:paraId="2F995AFF" w14:textId="77777777" w:rsidR="00425AAE" w:rsidRDefault="00425AAE">
      <w:r>
        <w:lastRenderedPageBreak/>
        <w:t xml:space="preserve">   Redistribution and use of this software and associated    documentation (Software), with or without modification, are    permitted provided that the following conditions are met:</w:t>
      </w:r>
    </w:p>
    <w:p w14:paraId="2944A6C1" w14:textId="77777777" w:rsidR="00425AAE" w:rsidRDefault="00425AAE">
      <w:r>
        <w:t xml:space="preserve">   1. Redistributions in source form must retain copyright statements       and notices,</w:t>
      </w:r>
    </w:p>
    <w:p w14:paraId="49BE03D8" w14:textId="77777777" w:rsidR="00425AAE" w:rsidRDefault="00425AAE">
      <w:r>
        <w:t xml:space="preserve">   2. Redistributions in binary form must reproduce applicable       copyright statements and notices, this list of conditions, and       the following disclaimer in the documentation and/or other       materials provided with the distribution, and</w:t>
      </w:r>
    </w:p>
    <w:p w14:paraId="19A6451F" w14:textId="77777777" w:rsidR="00425AAE" w:rsidRDefault="00425AAE">
      <w:r>
        <w:t xml:space="preserve">   3. Redistributions must contain a verbatim copy of this document.</w:t>
      </w:r>
    </w:p>
    <w:p w14:paraId="1AB66CF6" w14:textId="77777777" w:rsidR="00425AAE" w:rsidRDefault="00425AAE">
      <w:r>
        <w:t xml:space="preserve">   The OpenLDAP Foundation may revise this license from time to time.    Each revision is distinguished by a version number.  You may use    this Software under terms of this license revision or under the    terms of any subsequent revision of the license.</w:t>
      </w:r>
    </w:p>
    <w:p w14:paraId="637EE3C5" w14:textId="77777777" w:rsidR="00425AAE" w:rsidRDefault="00425AAE">
      <w:r>
        <w:t xml:space="preserve">   THIS SOFTWARE IS PROVIDED BY THE OPENLDAP FOUNDATION AND ITS    CONTRIBUTORS AS IS AND ANY EXPRESSED OR IMPLIED WARRANTIES,    INCLUDING, BUT NOT LIMITED TO, THE IMPLIED WARRANTIES OF    MERCHANTABILITY AND FITNESS FOR A PARTICULAR PURPOSE ARE    DISCLAIMED.  IN NO EVENT SHALL THE OPENLDAP FOUNDATION, ITS    CONTRIBUTORS, OR THE AUTHOR(S) OR OWNER(S) OF THE SOFTWARE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5F4E492" w14:textId="77777777" w:rsidR="00425AAE" w:rsidRDefault="00425AAE">
      <w:r>
        <w:t xml:space="preserve">   The names of the authors and copyright holders must not be used in    advertising or otherwise to promote the sale, use or other dealing    in this Software without specific, written prior permission.  Title    to copyright in this Software shall at all times remain with    copyright holders.</w:t>
      </w:r>
    </w:p>
    <w:p w14:paraId="6EF16D02" w14:textId="77777777" w:rsidR="00425AAE" w:rsidRDefault="00425AAE">
      <w:r>
        <w:t xml:space="preserve">   OpenLDAP is a registered trademark of the OpenLDAP Foundation.</w:t>
      </w:r>
    </w:p>
    <w:p w14:paraId="3EEFD9DE" w14:textId="77777777" w:rsidR="00425AAE" w:rsidRDefault="00425AAE">
      <w:r>
        <w:t xml:space="preserve">   Copyright 1999-2003 The OpenLDAP Foundation, Redwood City,    California, USA.  All Rights Reserved.  Permission to copy and    distribute verbatim copies of this document is granted.</w:t>
      </w:r>
    </w:p>
    <w:p w14:paraId="1285E21B" w14:textId="77777777" w:rsidR="00425AAE" w:rsidRDefault="00425AAE">
      <w:r>
        <w:t>======================================================================</w:t>
      </w:r>
    </w:p>
    <w:p w14:paraId="353FF216" w14:textId="77777777" w:rsidR="00425AAE" w:rsidRDefault="00425AAE">
      <w:r>
        <w:t>Marked test programs in src/lib/krb5/krb have the following copyright:</w:t>
      </w:r>
    </w:p>
    <w:p w14:paraId="71370C62" w14:textId="77777777" w:rsidR="00425AAE" w:rsidRDefault="00425AAE">
      <w:r>
        <w:t xml:space="preserve">   Copyright (C) 2006 Kungliga Tekniska HÃ¶gskola    (Royal Institute of Technology, Stockholm, Sweden).    All rights reserved.</w:t>
      </w:r>
    </w:p>
    <w:p w14:paraId="67E2F5FF" w14:textId="77777777" w:rsidR="00425AAE" w:rsidRDefault="00425AAE">
      <w:r>
        <w:t xml:space="preserve">   Redistribution and use in source and binary forms, with or without    modification, are permitted provided that the following conditions    are met:</w:t>
      </w:r>
    </w:p>
    <w:p w14:paraId="09043525" w14:textId="77777777" w:rsidR="00425AAE" w:rsidRDefault="00425AAE">
      <w:r>
        <w:t xml:space="preserve">   1. Redistributions of source code must retain the above copyright       notice, this list of conditions and the following disclaimer.</w:t>
      </w:r>
    </w:p>
    <w:p w14:paraId="01778970" w14:textId="77777777" w:rsidR="00425AAE" w:rsidRDefault="00425AAE">
      <w:r>
        <w:lastRenderedPageBreak/>
        <w:t xml:space="preserve">   2. Redistributions in binary form must reproduce the above       copyright notice, this list of conditions and the following       disclaimer in the documentation and/or other materials provided       with the distribution.</w:t>
      </w:r>
    </w:p>
    <w:p w14:paraId="61E03B9E" w14:textId="77777777" w:rsidR="00425AAE" w:rsidRDefault="00425AAE">
      <w:r>
        <w:t xml:space="preserve">   3. Neither the name of KTH nor the names of its contributors may be       used to endorse or promote products derived from this software       without specific prior written permission.</w:t>
      </w:r>
    </w:p>
    <w:p w14:paraId="725C0380" w14:textId="77777777" w:rsidR="00425AAE" w:rsidRDefault="00425AAE">
      <w:r>
        <w:t xml:space="preserve">   THIS SOFTWARE IS PROVIDED BY KTH AND ITS CONTRIBUTORS AS IS AND    ANY EXPRESS OR IMPLIED WARRANTIES, INCLUDING, BUT NOT LIMITED TO,    THE IMPLIED WARRANTIES OF MERCHANTABILITY AND FITNESS FOR A    PARTICULAR PURPOSE ARE DISCLAIMED. IN NO EVENT SHALL KTH OR ITS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EFF2868" w14:textId="77777777" w:rsidR="00425AAE" w:rsidRDefault="00425AAE">
      <w:r>
        <w:t>======================================================================</w:t>
      </w:r>
    </w:p>
    <w:p w14:paraId="2DBDEEA1" w14:textId="77777777" w:rsidR="00425AAE" w:rsidRDefault="00425AAE">
      <w:r>
        <w:t>Portions of the RPC implementation in src/lib/rpc and src/include/gssrpc have the following copyright and permission notice:</w:t>
      </w:r>
    </w:p>
    <w:p w14:paraId="6A786FF3" w14:textId="77777777" w:rsidR="00425AAE" w:rsidRDefault="00425AAE">
      <w:r>
        <w:t xml:space="preserve">   Copyright (C) 2010, Oracle America, Inc.</w:t>
      </w:r>
    </w:p>
    <w:p w14:paraId="296BB8D6" w14:textId="77777777" w:rsidR="00425AAE" w:rsidRDefault="00425AAE">
      <w:r>
        <w:t xml:space="preserve">   All rights reserved.</w:t>
      </w:r>
    </w:p>
    <w:p w14:paraId="249EB160" w14:textId="77777777" w:rsidR="00425AAE" w:rsidRDefault="00425AAE">
      <w:r>
        <w:t xml:space="preserve">   Redistribution and use in source and binary forms, with or without    modification, are permitted provided that the following conditions    are met:</w:t>
      </w:r>
    </w:p>
    <w:p w14:paraId="77077C39" w14:textId="77777777" w:rsidR="00425AAE" w:rsidRDefault="00425AAE">
      <w:r>
        <w:t xml:space="preserve">   1. Redistributions of source code must retain the above copyright       notice, this list of conditions and the following disclaimer.</w:t>
      </w:r>
    </w:p>
    <w:p w14:paraId="75359A6E"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24725464" w14:textId="77777777" w:rsidR="00425AAE" w:rsidRDefault="00425AAE">
      <w:r>
        <w:t xml:space="preserve">   3. Neither the name of the Oracle America, Inc. nor the names of       its contributors may be used to endorse or promote products       derived from this software without specific prior written       permission.</w:t>
      </w:r>
    </w:p>
    <w:p w14:paraId="511C3F7E"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w:t>
      </w:r>
      <w:r>
        <w:lastRenderedPageBreak/>
        <w:t>ARISING IN ANY WAY OUT OF THE USE OF THIS SOFTWARE, EVEN IF ADVISED    OF THE POSSIBILITY OF SUCH DAMAGE.</w:t>
      </w:r>
    </w:p>
    <w:p w14:paraId="43BCA355" w14:textId="77777777" w:rsidR="00425AAE" w:rsidRDefault="00425AAE">
      <w:r>
        <w:t>======================================================================</w:t>
      </w:r>
    </w:p>
    <w:p w14:paraId="36D2D68F" w14:textId="77777777" w:rsidR="00425AAE" w:rsidRDefault="00425AAE">
      <w:r>
        <w:t xml:space="preserve">   Copyright (C) 2006,2007,2009 NTT (Nippon Telegraph and Telephone    Corporation).  All rights reserved.</w:t>
      </w:r>
    </w:p>
    <w:p w14:paraId="517E0E41" w14:textId="77777777" w:rsidR="00425AAE" w:rsidRDefault="00425AAE">
      <w:r>
        <w:t xml:space="preserve">   Redistribution and use in source and binary forms, with or without    modification, are permitted provided that the following conditions    are met:</w:t>
      </w:r>
    </w:p>
    <w:p w14:paraId="6BF5B970" w14:textId="77777777" w:rsidR="00425AAE" w:rsidRDefault="00425AAE">
      <w:r>
        <w:t xml:space="preserve">   1. Redistributions of source code must retain the above copyright       notice, this list of conditions and the following disclaimer as       the first lines of this file unmodified.</w:t>
      </w:r>
    </w:p>
    <w:p w14:paraId="4CD7F81F"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14568F9C" w14:textId="77777777" w:rsidR="00425AAE" w:rsidRDefault="00425AAE">
      <w:r>
        <w:t xml:space="preserve">   THIS SOFTWARE IS PROVIDED BY NTT AS IS AND ANY EXPRESS OR IMPLIED    WARRANTIES, INCLUDING, BUT NOT LIMITED TO, THE IMPLIED WARRANTIES    OF MERCHANTABILITY AND FITNESS FOR A PARTICULAR PURPOSE ARE    DISCLAIMED. IN NO EVENT SHALL NTT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7D01F0C" w14:textId="77777777" w:rsidR="00425AAE" w:rsidRDefault="00425AAE">
      <w:r>
        <w:t>======================================================================</w:t>
      </w:r>
    </w:p>
    <w:p w14:paraId="66440538" w14:textId="77777777" w:rsidR="00425AAE" w:rsidRDefault="00425AAE">
      <w:r>
        <w:t xml:space="preserve">   Copyright 2000 by Carnegie Mellon University</w:t>
      </w:r>
    </w:p>
    <w:p w14:paraId="5A892AD4" w14:textId="77777777" w:rsidR="00425AAE" w:rsidRDefault="00425AAE">
      <w:r>
        <w:t xml:space="preserve">   All Rights Reserved</w:t>
      </w:r>
    </w:p>
    <w:p w14:paraId="5B3D0006" w14:textId="77777777" w:rsidR="00425AAE" w:rsidRDefault="00425AAE">
      <w:r>
        <w:t xml:space="preserve">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Carnegie Mellon University not be used in advertising or publicity    pertaining to distribution of the software without specific,    written prior permission.</w:t>
      </w:r>
    </w:p>
    <w:p w14:paraId="4E36CD6E" w14:textId="77777777" w:rsidR="00425AAE" w:rsidRDefault="00425AAE">
      <w:r>
        <w:t xml:space="preserve">   CARNEGIE MELLON UNIVERSITY DISCLAIMS ALL WARRANTIES WITH REGARD TO    THIS SOFTWARE, INCLUDING ALL IMPLIED WARRANTIES OF MERCHANTABILITY    AND FITNESS, IN NO EVENT SHALL CARNEGIE MELLON UNIVERSITY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2773DA57" w14:textId="77777777" w:rsidR="00425AAE" w:rsidRDefault="00425AAE">
      <w:r>
        <w:t>======================================================================</w:t>
      </w:r>
    </w:p>
    <w:p w14:paraId="228C0C3B" w14:textId="77777777" w:rsidR="00425AAE" w:rsidRDefault="00425AAE">
      <w:r>
        <w:t xml:space="preserve">   Copyright (C) 2002 Naval Research Laboratory (NRL/CCS)</w:t>
      </w:r>
    </w:p>
    <w:p w14:paraId="71BDF7FE" w14:textId="77777777" w:rsidR="00425AAE" w:rsidRDefault="00425AAE">
      <w:r>
        <w:lastRenderedPageBreak/>
        <w:t xml:space="preserve">   Permission to use, copy, modify and distribute this software and    its documentation is hereby granted, provided that both the    copyright notice and this permission notice appear in all copies of    the software, derivative works or modified versions, and any    portions thereof.</w:t>
      </w:r>
    </w:p>
    <w:p w14:paraId="1FDFACD5" w14:textId="77777777" w:rsidR="00425AAE" w:rsidRDefault="00425AAE">
      <w:r>
        <w:t xml:space="preserve">   NRL ALLOWS FREE USE OF THIS SOFTWARE IN ITS AS IS CONDITION AND    DISCLAIMS ANY LIABILITY OF ANY KIND FOR ANY DAMAGES WHATSOEVER    RESULTING FROM THE USE OF THIS SOFTWARE.</w:t>
      </w:r>
    </w:p>
    <w:p w14:paraId="62F62E09" w14:textId="77777777" w:rsidR="00425AAE" w:rsidRDefault="00425AAE">
      <w:r>
        <w:t>======================================================================</w:t>
      </w:r>
    </w:p>
    <w:p w14:paraId="1950F420" w14:textId="77777777" w:rsidR="00425AAE" w:rsidRDefault="00425AAE">
      <w:r>
        <w:t>Portions extracted from Internet RFCs have the following copyright notice:</w:t>
      </w:r>
    </w:p>
    <w:p w14:paraId="51B235D5" w14:textId="77777777" w:rsidR="00425AAE" w:rsidRDefault="00425AAE">
      <w:r>
        <w:t xml:space="preserve">   Copyright (C) The Internet Society (2006).</w:t>
      </w:r>
    </w:p>
    <w:p w14:paraId="3CC80DC9" w14:textId="77777777" w:rsidR="00425AAE" w:rsidRDefault="00425AAE">
      <w:r>
        <w:t xml:space="preserve">   This document is subject to the rights, licenses and restrictions    contained in BCP 78, and except as set forth therein, the authors    retain all their rights.</w:t>
      </w:r>
    </w:p>
    <w:p w14:paraId="61C5B6F4" w14:textId="77777777" w:rsidR="00425AAE" w:rsidRDefault="00425AAE">
      <w:r>
        <w:t xml:space="preserve">   This document and the information contained herein are provided on    an AS IS basis and THE CONTRIBUTOR, THE ORGANIZATION HE/SHE    REPRESENTS OR IS SPONSORED BY (IF ANY), THE INTERNET SOCIETY AND    THE INTERNET ENGINEERING TASK FORCE DISCLAIM ALL WARRANTIES,    EXPRESS OR IMPLIED, INCLUDING BUT NOT LIMITED TO ANY WARRANTY THAT    THE USE OF THE INFORMATION HEREIN WILL NOT INFRINGE ANY RIGHTS OR    ANY IMPLIED WARRANTIES OF MERCHANTABILITY OR FITNESS FOR A    PARTICULAR PURPOSE.</w:t>
      </w:r>
    </w:p>
    <w:p w14:paraId="79088DCC" w14:textId="77777777" w:rsidR="00425AAE" w:rsidRDefault="00425AAE">
      <w:r>
        <w:t>======================================================================</w:t>
      </w:r>
    </w:p>
    <w:p w14:paraId="5834BF2C" w14:textId="77777777" w:rsidR="00425AAE" w:rsidRDefault="00425AAE">
      <w:r>
        <w:t xml:space="preserve">   Copyright (C) 1991, 1992, 1994 by Cygnus Support.</w:t>
      </w:r>
    </w:p>
    <w:p w14:paraId="7A96E2C2" w14:textId="77777777" w:rsidR="00425AAE" w:rsidRDefault="00425AAE">
      <w:r>
        <w:t xml:space="preserve">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Cygnus Support makes no    representations about the suitability of this software for any    purpose.  It is provided as is without express or implied    warranty.</w:t>
      </w:r>
    </w:p>
    <w:p w14:paraId="09861C46" w14:textId="77777777" w:rsidR="00425AAE" w:rsidRDefault="00425AAE">
      <w:r>
        <w:t>======================================================================</w:t>
      </w:r>
    </w:p>
    <w:p w14:paraId="78F75D34" w14:textId="77777777" w:rsidR="00425AAE" w:rsidRDefault="00425AAE">
      <w:r>
        <w:t xml:space="preserve">   Copyright (C) 2006 Secure Endpoints Inc.</w:t>
      </w:r>
    </w:p>
    <w:p w14:paraId="44BF8170"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1D56EBF" w14:textId="77777777" w:rsidR="00425AAE" w:rsidRDefault="00425AAE">
      <w:r>
        <w:t xml:space="preserve">   The above copyright notice and this permission notice shall be    included in all copies or substantial portions of the Software.</w:t>
      </w:r>
    </w:p>
    <w:p w14:paraId="74064CAE" w14:textId="77777777" w:rsidR="00425AAE" w:rsidRDefault="00425AAE">
      <w:r>
        <w:t xml:space="preserve">   THE SOFTWARE IS PROVIDED AS IS, WITHOUT WARRANTY OF ANY KIND,    EXPRESS OR IMPLIED, INCLUDING BUT NOT LIMITED TO THE WARRANTIES OF    MERCHANTABILITY, FITNESS FOR A PARTICULAR PURPOSE AND    </w:t>
      </w:r>
      <w:r>
        <w:lastRenderedPageBreak/>
        <w:t>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0B8B15D" w14:textId="77777777" w:rsidR="00425AAE" w:rsidRDefault="00425AAE">
      <w:r>
        <w:t>======================================================================</w:t>
      </w:r>
    </w:p>
    <w:p w14:paraId="38791AD2" w14:textId="77777777" w:rsidR="00425AAE" w:rsidRDefault="00425AAE">
      <w:r>
        <w:t>Portions of the implementation of the Fortuna-like PRNG are subject to the following notice:</w:t>
      </w:r>
    </w:p>
    <w:p w14:paraId="1906C28F" w14:textId="77777777" w:rsidR="00425AAE" w:rsidRDefault="00425AAE">
      <w:r>
        <w:t xml:space="preserve">   Copyright (C) 2005 Marko Kreen    All rights reserved.</w:t>
      </w:r>
    </w:p>
    <w:p w14:paraId="33629A61" w14:textId="77777777" w:rsidR="00425AAE" w:rsidRDefault="00425AAE">
      <w:r>
        <w:t xml:space="preserve">   Redistribution and use in source and binary forms, with or without    modification, are permitted provided that the following conditions    are met:</w:t>
      </w:r>
    </w:p>
    <w:p w14:paraId="68C93814" w14:textId="77777777" w:rsidR="00425AAE" w:rsidRDefault="00425AAE">
      <w:r>
        <w:t xml:space="preserve">   1. Redistributions of source code must retain the above copyright       notice, this list of conditions and the following disclaimer.</w:t>
      </w:r>
    </w:p>
    <w:p w14:paraId="0A7943FD"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693209E3" w14:textId="77777777" w:rsidR="00425AAE" w:rsidRDefault="00425AAE">
      <w:r>
        <w:t xml:space="preserve">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FB24685" w14:textId="77777777" w:rsidR="00425AAE" w:rsidRDefault="00425AAE">
      <w:r>
        <w:t xml:space="preserve">   Copyright (C) 1994 by the University of Southern California</w:t>
      </w:r>
    </w:p>
    <w:p w14:paraId="35483C3A" w14:textId="77777777" w:rsidR="00425AAE" w:rsidRDefault="00425AAE">
      <w:r>
        <w:t xml:space="preserve">      EXPORT OF THIS SOFTWARE from the United States of America may       require a specific license from the United States Government. It       is the responsibility of any person or organization       contemplating export to obtain such a license before exporting.</w:t>
      </w:r>
    </w:p>
    <w:p w14:paraId="2F3B43BB" w14:textId="77777777" w:rsidR="00425AAE" w:rsidRDefault="00425AAE">
      <w:r>
        <w:t xml:space="preserve">   WITHIN THAT CONSTRAINT, permission to copy, modify, and distribute    this software and its documentation in source and binary forms is    hereby granted, provided that any documentation or other materials    related to such distribution or use acknowledge that the software    was developed by the University of Southern California.</w:t>
      </w:r>
    </w:p>
    <w:p w14:paraId="0FA21B6D" w14:textId="77777777" w:rsidR="00425AAE" w:rsidRDefault="00425AAE">
      <w:r>
        <w:t xml:space="preserve">   DISCLAIMER OF WARRANTY.  THIS SOFTWARE IS PROVIDED AS IS.  The    University of Southern California MAKES NO REPRESENTATIONS OR    WARRANTIES, EXPRESS OR IMPLIED.  By way of example, but not    limitation, the University of Southern California MAKES NO    REPRESENTATIONS OR WARRANTIES OF MERCHANTABILITY OR FITNESS FOR ANY    PARTICULAR PURPOSE. The University of Southern California shall not    be held liable for any </w:t>
      </w:r>
      <w:r>
        <w:lastRenderedPageBreak/>
        <w:t>liability nor for any direct, indirect, or    consequential damages with respect to any claim by the user or    distributor of the ksu software.</w:t>
      </w:r>
    </w:p>
    <w:p w14:paraId="5902EACE" w14:textId="77777777" w:rsidR="00425AAE" w:rsidRDefault="00425AAE">
      <w:r>
        <w:t>======================================================================</w:t>
      </w:r>
    </w:p>
    <w:p w14:paraId="5FF6C23E" w14:textId="77777777" w:rsidR="00425AAE" w:rsidRDefault="00425AAE">
      <w:r>
        <w:t xml:space="preserve">   Copyright (C) 1995    The President and Fellows of Harvard University</w:t>
      </w:r>
    </w:p>
    <w:p w14:paraId="1886A376" w14:textId="77777777" w:rsidR="00425AAE" w:rsidRDefault="00425AAE">
      <w:r>
        <w:t xml:space="preserve">   This code is derived from software contributed to Harvard by Jeremy    Rassen.</w:t>
      </w:r>
    </w:p>
    <w:p w14:paraId="00399EAB" w14:textId="77777777" w:rsidR="00425AAE" w:rsidRDefault="00425AAE">
      <w:r>
        <w:t xml:space="preserve">   Redistribution and use in source and binary forms, with or without    modification, are permitted provided that the following conditions    are met:</w:t>
      </w:r>
    </w:p>
    <w:p w14:paraId="3D88AD75" w14:textId="77777777" w:rsidR="00425AAE" w:rsidRDefault="00425AAE">
      <w:r>
        <w:t xml:space="preserve">   1. Redistributions of source code must retain the above copyright       notice, this list of conditions and the following disclaimer.</w:t>
      </w:r>
    </w:p>
    <w:p w14:paraId="3F734935"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44CC471A" w14:textId="77777777" w:rsidR="00425AAE" w:rsidRDefault="00425AAE">
      <w:r>
        <w:t xml:space="preserve">   3. All advertising materials mentioning features or use of this       software must display the following acknowledgement:</w:t>
      </w:r>
    </w:p>
    <w:p w14:paraId="6BD089E8" w14:textId="77777777" w:rsidR="00425AAE" w:rsidRDefault="00425AAE">
      <w:r>
        <w:t xml:space="preserve">         This product includes software developed by the University of          California, Berkeley and its contributors.</w:t>
      </w:r>
    </w:p>
    <w:p w14:paraId="3A4784D7" w14:textId="77777777" w:rsidR="00425AAE" w:rsidRDefault="00425AAE">
      <w:r>
        <w:t xml:space="preserve">   4. Neither the name of the University nor the names of its       contributors may be used to endorse or promote products derived       from this software without specific prior written permission.</w:t>
      </w:r>
    </w:p>
    <w:p w14:paraId="64BFF3CF" w14:textId="77777777" w:rsidR="00425AAE" w:rsidRDefault="00425AAE">
      <w:r>
        <w:t xml:space="preserve">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2F945E2" w14:textId="77777777" w:rsidR="00425AAE" w:rsidRDefault="00425AAE">
      <w:r>
        <w:t>======================================================================</w:t>
      </w:r>
    </w:p>
    <w:p w14:paraId="1FFAC858" w14:textId="77777777" w:rsidR="00425AAE" w:rsidRDefault="00425AAE">
      <w:r>
        <w:t xml:space="preserve">   Copyright (C) 2008 by the Massachusetts Institute of Technology.    Copyright 1995 by Richard P. Basch.  All Rights Reserved.    Copyright 1995 by Lehman Brothers, Inc.  All Rights Reserved.</w:t>
      </w:r>
    </w:p>
    <w:p w14:paraId="72E49841" w14:textId="77777777" w:rsidR="00425AAE" w:rsidRDefault="00425AAE">
      <w:r>
        <w:t xml:space="preserve">      Export of this software from the United States of America may       require a specific license from the United States Government. It       is the responsibility of any person or organization       contemplating export to obtain such a license before exporting.</w:t>
      </w:r>
    </w:p>
    <w:p w14:paraId="46B1EFF9" w14:textId="77777777" w:rsidR="00425AAE" w:rsidRDefault="00425AAE">
      <w:r>
        <w:t xml:space="preserve">   WITHIN THAT CONSTRAINT,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w:t>
      </w:r>
      <w:r>
        <w:lastRenderedPageBreak/>
        <w:t>that    the name of Richard P. Basch, Lehman Brothers and M.I.T. not be    used in advertising or publicity pertaining to distribution of the    software without specific, written prior permission.  Richard P.    Basch, Lehman Brothers and M.I.T. make no representations about the    suitability of this software for any purpose.  It is provided as    is without express or implied warranty.</w:t>
      </w:r>
    </w:p>
    <w:p w14:paraId="334FEEC3" w14:textId="77777777" w:rsidR="00425AAE" w:rsidRDefault="00425AAE">
      <w:r>
        <w:t>======================================================================</w:t>
      </w:r>
    </w:p>
    <w:p w14:paraId="1C87775F" w14:textId="77777777" w:rsidR="00425AAE" w:rsidRDefault="00425AAE">
      <w:r>
        <w:t>The following notice applies to src/lib/krb5/krb/strptime.c and src/include/k5-queue.h.</w:t>
      </w:r>
    </w:p>
    <w:p w14:paraId="13FB4AC3" w14:textId="77777777" w:rsidR="00425AAE" w:rsidRDefault="00425AAE">
      <w:r>
        <w:t xml:space="preserve">   Copyright (C) 1997, 1998 The NetBSD Foundation, Inc.    All rights reserved.</w:t>
      </w:r>
    </w:p>
    <w:p w14:paraId="2A6FC6C0" w14:textId="77777777" w:rsidR="00425AAE" w:rsidRDefault="00425AAE">
      <w:r>
        <w:t xml:space="preserve">   This code was contributed to The NetBSD Foundation by Klaus Klein.</w:t>
      </w:r>
    </w:p>
    <w:p w14:paraId="1D287829" w14:textId="77777777" w:rsidR="00425AAE" w:rsidRDefault="00425AAE">
      <w:r>
        <w:t xml:space="preserve">   Redistribution and use in source and binary forms, with or without    modification, are permitted provided that the following conditions    are met:</w:t>
      </w:r>
    </w:p>
    <w:p w14:paraId="34969084" w14:textId="77777777" w:rsidR="00425AAE" w:rsidRDefault="00425AAE">
      <w:r>
        <w:t xml:space="preserve">   1. Redistributions of source code must retain the above copyright       notice, this list of conditions and the following disclaimer.</w:t>
      </w:r>
    </w:p>
    <w:p w14:paraId="0F32E6B5"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2EC95D8F" w14:textId="77777777" w:rsidR="00425AAE" w:rsidRDefault="00425AAE">
      <w:r>
        <w:t xml:space="preserve">   3. All advertising materials mentioning features or use of this       software must display the following acknowledgement:</w:t>
      </w:r>
    </w:p>
    <w:p w14:paraId="7E170C70" w14:textId="77777777" w:rsidR="00425AAE" w:rsidRDefault="00425AAE">
      <w:r>
        <w:t xml:space="preserve">         This product includes software developed by the NetBSD          Foundation, Inc. and its contributors.</w:t>
      </w:r>
    </w:p>
    <w:p w14:paraId="55452E8E" w14:textId="77777777" w:rsidR="00425AAE" w:rsidRDefault="00425AAE">
      <w:r>
        <w:t xml:space="preserve">   4. Neither the name of The NetBSD Foundation nor the names of its       contributors may be used to endorse or promote products derived       from this software without specific prior written permission.</w:t>
      </w:r>
    </w:p>
    <w:p w14:paraId="5A17DFD1" w14:textId="77777777" w:rsidR="00425AAE" w:rsidRDefault="00425AAE">
      <w:r>
        <w:t xml:space="preserve">   THIS SOFTWARE IS PROVIDED BY THE NETBSD FOUNDATION, INC. AND    CONTRIBUTORS AS IS AND ANY EXPRESS OR IMPLIED WARRANTIES,    INCLUDING, BUT NOT LIMITED TO, THE IMPLIED WARRANTIES OF    MERCHANTABILITY AND FITNESS FOR A PARTICULAR PURPOSE ARE    DISCLAIMED.  IN NO EVENT SHALL THE FOUNDATION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0F233C9" w14:textId="77777777" w:rsidR="00425AAE" w:rsidRDefault="00425AAE">
      <w:r>
        <w:t>======================================================================</w:t>
      </w:r>
    </w:p>
    <w:p w14:paraId="46B97E36" w14:textId="77777777" w:rsidR="00425AAE" w:rsidRDefault="00425AAE">
      <w:r>
        <w:t>The following notice applies to Unicode library files in src/lib/krb5/unicode:</w:t>
      </w:r>
    </w:p>
    <w:p w14:paraId="552BAF70" w14:textId="77777777" w:rsidR="00425AAE" w:rsidRDefault="00425AAE">
      <w:r>
        <w:t xml:space="preserve">   Copyright 1997, 1998, 1999 Computing Research Labs,    New Mexico State University</w:t>
      </w:r>
    </w:p>
    <w:p w14:paraId="07F64304" w14:textId="77777777" w:rsidR="00425AAE" w:rsidRDefault="00425AAE">
      <w:r>
        <w:t xml:space="preserve">   Permission is hereby granted, free of charge, to any person    obtaining a copy of this software and associated documentation    files (the Software), to deal in the Software </w:t>
      </w:r>
      <w:r>
        <w:lastRenderedPageBreak/>
        <w:t>without    restriction, including without limitation the rights to use, copy,    modify, merge, publish, distribute, sublicense, and/or sell copies    of the Software, and to permit persons to whom the Software is    furnished to do so, subject to the following conditions:</w:t>
      </w:r>
    </w:p>
    <w:p w14:paraId="0D75B671" w14:textId="77777777" w:rsidR="00425AAE" w:rsidRDefault="00425AAE">
      <w:r>
        <w:t xml:space="preserve">   The above copyright notice and this permission notice shall be    included in all copies or substantial portions of the Software.</w:t>
      </w:r>
    </w:p>
    <w:p w14:paraId="77E4B330"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COMPUTING RESEARCH LAB OR    NEW MEXICO STATE UNIVERSITY BE LIABLE FOR ANY CLAIM, DAMAGES OR    OTHER LIABILITY, WHETHER IN AN ACTION OF CONTRACT, TORT OR    OTHERWISE, ARISING FROM, OUT OF OR IN CONNECTION WITH THE SOFTWARE    OR THE USE OR OTHER DEALINGS IN THE SOFTWARE.</w:t>
      </w:r>
    </w:p>
    <w:p w14:paraId="1BBB23BD" w14:textId="77777777" w:rsidR="00425AAE" w:rsidRDefault="00425AAE">
      <w:r>
        <w:t>======================================================================</w:t>
      </w:r>
    </w:p>
    <w:p w14:paraId="7556C154" w14:textId="77777777" w:rsidR="00425AAE" w:rsidRDefault="00425AAE">
      <w:r>
        <w:t>The following notice applies to src/util/support/strlcpy.c:</w:t>
      </w:r>
    </w:p>
    <w:p w14:paraId="1C43B226" w14:textId="77777777" w:rsidR="00425AAE" w:rsidRDefault="00425AAE">
      <w:r>
        <w:t xml:space="preserve">   Copyright (C) 1998 Todd C. Miller Todd.Miller@courtesan.com</w:t>
      </w:r>
    </w:p>
    <w:p w14:paraId="6C160E61" w14:textId="77777777" w:rsidR="00425AAE" w:rsidRDefault="00425AAE">
      <w:r>
        <w:t xml:space="preserve">   Permission to use, copy, modify, and distribute this software for    any purpose with or without fee is hereby granted, provided that    the above copyright notice and this permission notice appear in all    copies.</w:t>
      </w:r>
    </w:p>
    <w:p w14:paraId="25329062" w14:textId="77777777" w:rsidR="00425AAE" w:rsidRDefault="00425AAE">
      <w:r>
        <w:t xml:space="preserve">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1FD9BDDF" w14:textId="77777777" w:rsidR="00425AAE" w:rsidRDefault="00425AAE">
      <w:r>
        <w:t>======================================================================</w:t>
      </w:r>
    </w:p>
    <w:p w14:paraId="7F55C550" w14:textId="77777777" w:rsidR="00425AAE" w:rsidRDefault="00425AAE">
      <w:r>
        <w:t>The following notice applies to src/util/profile/argv_parse.c and src/util/profile/argv_parse.h:</w:t>
      </w:r>
    </w:p>
    <w:p w14:paraId="187F7BD6" w14:textId="77777777" w:rsidR="00425AAE" w:rsidRDefault="00425AAE">
      <w:r>
        <w:t xml:space="preserve">   Copyright 1999 by Theodore Ts'o.</w:t>
      </w:r>
    </w:p>
    <w:p w14:paraId="6DBE7843" w14:textId="77777777" w:rsidR="00425AAE" w:rsidRDefault="00425AAE">
      <w:r>
        <w:t xml:space="preserve">   Permission to use, copy, modify, and distribute this software for    any purpose with or without fee is hereby granted, provided that    the above copyright notice and this permission notice appear in all    copies.  THE SOFTWARE IS PROVIDED AS IS AND THEODORE TS'O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w:t>
      </w:r>
      <w:r>
        <w:lastRenderedPageBreak/>
        <w:t>CONNECTION WITH THE USE OR PERFORMANCE OF THIS SOFTWARE.  (Isn't    it sick that the U.S. culture of lawsuit-happy lawyers requires    this kind of disclaimer?)</w:t>
      </w:r>
    </w:p>
    <w:p w14:paraId="3F189308" w14:textId="77777777" w:rsidR="00425AAE" w:rsidRDefault="00425AAE">
      <w:r>
        <w:t>======================================================================</w:t>
      </w:r>
    </w:p>
    <w:p w14:paraId="2CCD7AF1" w14:textId="77777777" w:rsidR="00425AAE" w:rsidRDefault="00425AAE">
      <w:r>
        <w:t>The following notice applies to SWIG-generated code in src/util/profile/profile_tcl.c:</w:t>
      </w:r>
    </w:p>
    <w:p w14:paraId="61F22BA4" w14:textId="77777777" w:rsidR="00425AAE" w:rsidRDefault="00425AAE">
      <w:r>
        <w:t xml:space="preserve">   Copyright (C) 1999-2000, The University of Chicago</w:t>
      </w:r>
    </w:p>
    <w:p w14:paraId="22812658" w14:textId="77777777" w:rsidR="00425AAE" w:rsidRDefault="00425AAE">
      <w:r>
        <w:t xml:space="preserve">   This file may be freely redistributed without license or fee    provided this copyright message remains intact.</w:t>
      </w:r>
    </w:p>
    <w:p w14:paraId="4FA8C9CC" w14:textId="77777777" w:rsidR="00425AAE" w:rsidRDefault="00425AAE">
      <w:r>
        <w:t>======================================================================</w:t>
      </w:r>
    </w:p>
    <w:p w14:paraId="19526A0F" w14:textId="77777777" w:rsidR="00425AAE" w:rsidRDefault="00425AAE">
      <w:r>
        <w:t>The following notice applies to portiions of src/lib/rpc and src/include/gssrpc:</w:t>
      </w:r>
    </w:p>
    <w:p w14:paraId="09BB77DA" w14:textId="77777777" w:rsidR="00425AAE" w:rsidRDefault="00425AAE">
      <w:r>
        <w:t xml:space="preserve">   Copyright (C) 2000 The Regents of the University of Michigan. All    rights reserved.</w:t>
      </w:r>
    </w:p>
    <w:p w14:paraId="77F194B9" w14:textId="77777777" w:rsidR="00425AAE" w:rsidRDefault="00425AAE">
      <w:r>
        <w:t xml:space="preserve">   Copyright (C) 2000 Dug Song dugsong@UMICH.EDU. All rights    reserved, all wrongs reversed.</w:t>
      </w:r>
    </w:p>
    <w:p w14:paraId="09E375B2" w14:textId="77777777" w:rsidR="00425AAE" w:rsidRDefault="00425AAE">
      <w:r>
        <w:t xml:space="preserve">   Redistribution and use in source and binary forms, with or without    modification, are permitted provided that the following conditions    are met:</w:t>
      </w:r>
    </w:p>
    <w:p w14:paraId="7626E422" w14:textId="77777777" w:rsidR="00425AAE" w:rsidRDefault="00425AAE">
      <w:r>
        <w:t xml:space="preserve">   1. Redistributions of source code must retain the above copyright       notice, this list of conditions and the following disclaimer.</w:t>
      </w:r>
    </w:p>
    <w:p w14:paraId="4D0AEE94"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376F71EB" w14:textId="77777777" w:rsidR="00425AAE" w:rsidRDefault="00425AAE">
      <w:r>
        <w:t xml:space="preserve">   3. Neither the name of the University nor the names of its       contributors may be used to endorse or promote products derived       from this software without specific prior written permission.</w:t>
      </w:r>
    </w:p>
    <w:p w14:paraId="49720928" w14:textId="77777777" w:rsidR="00425AAE" w:rsidRDefault="00425AAE">
      <w:r>
        <w:t xml:space="preserve">   THIS SOFTWARE IS PROVIDED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6D613A1" w14:textId="77777777" w:rsidR="00425AAE" w:rsidRDefault="00425AAE">
      <w:r>
        <w:t>======================================================================</w:t>
      </w:r>
    </w:p>
    <w:p w14:paraId="4DBBE7FF" w14:textId="77777777" w:rsidR="00425AAE" w:rsidRDefault="00425AAE">
      <w:r>
        <w:t>Implementations of the MD4 algorithm are subject to the following notice:</w:t>
      </w:r>
    </w:p>
    <w:p w14:paraId="3CBFF9AE" w14:textId="77777777" w:rsidR="00425AAE" w:rsidRDefault="00425AAE">
      <w:r>
        <w:t xml:space="preserve">   Copyright (C) 1990, RSA Data Security, Inc. All rights reserved.</w:t>
      </w:r>
    </w:p>
    <w:p w14:paraId="2BDA4C19" w14:textId="77777777" w:rsidR="00425AAE" w:rsidRDefault="00425AAE">
      <w:r>
        <w:t xml:space="preserve">   License to copy and use this software is granted provided that it    is identified as the RSA Data Security, Inc. MD4 Message Digest    Algorithm in all material mentioning or referencing this software    or this function.</w:t>
      </w:r>
    </w:p>
    <w:p w14:paraId="70A62449" w14:textId="77777777" w:rsidR="00425AAE" w:rsidRDefault="00425AAE">
      <w:r>
        <w:lastRenderedPageBreak/>
        <w:t xml:space="preserve">   License is also granted to make and use derivative works provided    that such works are identified as derived from the RSA Data    Security, Inc. MD4 Message Digest Algorithm in all material    mentioning or referencing the derived work.</w:t>
      </w:r>
    </w:p>
    <w:p w14:paraId="30CAF01E" w14:textId="77777777" w:rsidR="00425AAE" w:rsidRDefault="00425AAE">
      <w:r>
        <w:t xml:space="preserve">   RSA Data Security, Inc. makes no representations concerning either    the merchantability of this software or the suitability of this    software for any particular purpose.  It is provided as is    without express or implied warranty of any kind.</w:t>
      </w:r>
    </w:p>
    <w:p w14:paraId="746A8271" w14:textId="77777777" w:rsidR="00425AAE" w:rsidRDefault="00425AAE">
      <w:r>
        <w:t xml:space="preserve">   These notices must be retained in any copies of any part of this    documentation and/or software.</w:t>
      </w:r>
    </w:p>
    <w:p w14:paraId="351B1732" w14:textId="77777777" w:rsidR="00425AAE" w:rsidRDefault="00425AAE">
      <w:r>
        <w:t>======================================================================</w:t>
      </w:r>
    </w:p>
    <w:p w14:paraId="6B55B39A" w14:textId="77777777" w:rsidR="00425AAE" w:rsidRDefault="00425AAE">
      <w:r>
        <w:t>Implementations of the MD5 algorithm are subject to the following notice:</w:t>
      </w:r>
    </w:p>
    <w:p w14:paraId="51D7FE00" w14:textId="77777777" w:rsidR="00425AAE" w:rsidRDefault="00425AAE">
      <w:r>
        <w:t xml:space="preserve">   Copyright (C) 1990, RSA Data Security, Inc. All rights reserved.</w:t>
      </w:r>
    </w:p>
    <w:p w14:paraId="663824EF" w14:textId="77777777" w:rsidR="00425AAE" w:rsidRDefault="00425AAE">
      <w:r>
        <w:t xml:space="preserve">   License to copy and use this software is granted provided that it    is identified as the RSA Data Security, Inc. MD5 Message- Digest    Algorithm in all material mentioning or referencing this software    or this function.</w:t>
      </w:r>
    </w:p>
    <w:p w14:paraId="12EDC3FC" w14:textId="77777777" w:rsidR="00425AAE" w:rsidRDefault="00425AAE">
      <w:r>
        <w:t xml:space="preserve">   License is also granted to make and use derivative works provided    that such works are identified as derived from the RSA Data    Security, Inc. MD5 Message-Digest Algorithm in all material    mentioning or referencing the derived work.</w:t>
      </w:r>
    </w:p>
    <w:p w14:paraId="4684683F" w14:textId="77777777" w:rsidR="00425AAE" w:rsidRDefault="00425AAE">
      <w:r>
        <w:t xml:space="preserve">   RSA Data Security, Inc. makes no representations concerning either    the merchantability of this software or the suitability of this    software for any particular purpose.  It is provided as is    without express or implied warranty of any kind.</w:t>
      </w:r>
    </w:p>
    <w:p w14:paraId="60A02096" w14:textId="77777777" w:rsidR="00425AAE" w:rsidRDefault="00425AAE">
      <w:r>
        <w:t xml:space="preserve">   These notices must be retained in any copies of any part of this    documentation and/or software.</w:t>
      </w:r>
    </w:p>
    <w:p w14:paraId="7A0F0350" w14:textId="77777777" w:rsidR="00425AAE" w:rsidRDefault="00425AAE">
      <w:r>
        <w:t>======================================================================</w:t>
      </w:r>
    </w:p>
    <w:p w14:paraId="2CFF18B0" w14:textId="77777777" w:rsidR="00425AAE" w:rsidRDefault="00425AAE">
      <w:r>
        <w:t>The following notice applies to src/lib/crypto/crypto_tests/t_mddriver.c:</w:t>
      </w:r>
    </w:p>
    <w:p w14:paraId="5162DEE5" w14:textId="77777777" w:rsidR="00425AAE" w:rsidRDefault="00425AAE">
      <w:r>
        <w:t xml:space="preserve">   Copyright (C) 1990-2, RSA Data Security, Inc. Created 1990. All    rights reserved.</w:t>
      </w:r>
    </w:p>
    <w:p w14:paraId="590DD18E" w14:textId="77777777" w:rsidR="00425AAE" w:rsidRDefault="00425AAE">
      <w:r>
        <w:t xml:space="preserve">   RSA Data Security, Inc. makes no representations concerning either    the merchantability of this software or the suitability of this    software for any particular purpose. It is provided as is without    express or implied warranty of any kind.</w:t>
      </w:r>
    </w:p>
    <w:p w14:paraId="022D10AD" w14:textId="77777777" w:rsidR="00425AAE" w:rsidRDefault="00425AAE">
      <w:r>
        <w:t xml:space="preserve">   These notices must be retained in any copies of any part of this    documentation and/or software.</w:t>
      </w:r>
    </w:p>
    <w:p w14:paraId="15E57965" w14:textId="77777777" w:rsidR="00425AAE" w:rsidRDefault="00425AAE">
      <w:r>
        <w:t>======================================================================</w:t>
      </w:r>
    </w:p>
    <w:p w14:paraId="1F6EC22E" w14:textId="77777777" w:rsidR="00425AAE" w:rsidRDefault="00425AAE">
      <w:r>
        <w:t>Portions of src/lib/krb5 are subject to the following notice:</w:t>
      </w:r>
    </w:p>
    <w:p w14:paraId="771C28D0" w14:textId="77777777" w:rsidR="00425AAE" w:rsidRDefault="00425AAE">
      <w:r>
        <w:t xml:space="preserve">   Copyright (C) 1994 CyberSAFE Corporation.    Copyright 1990,1991,2007,2008 by the Massachusetts Institute of Technology.    All Rights Reserved.</w:t>
      </w:r>
    </w:p>
    <w:p w14:paraId="0E56A60E" w14:textId="77777777" w:rsidR="00425AAE" w:rsidRDefault="00425AAE">
      <w:r>
        <w:t xml:space="preserve">      Export of this software from the United States of America may       require a specific license from the United States Government. It       is the responsibility of any person or organization       contemplating export to obtain such a license before exporting.</w:t>
      </w:r>
    </w:p>
    <w:p w14:paraId="2D2D2F8B" w14:textId="77777777" w:rsidR="00425AAE" w:rsidRDefault="00425AAE">
      <w:r>
        <w:t xml:space="preserve">   WITHIN THAT CONSTRAINT,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w:t>
      </w:r>
      <w:r>
        <w:lastRenderedPageBreak/>
        <w:t>that    the name of M.I.T. not be used in advertising or publicity    pertaining to distribution of the software without specific,    written prior permission.  Furthermore if you modify this software    you must label your software as modified software and not    distribute it in such a fashion that it might be confused with the    original M.I.T. software. Neither M.I.T., the Open Computing    Security Group, nor CyberSAFE Corporation make any representations    about the suitability of this software for any purpose.  It is    provided as is without express or implied warranty.</w:t>
      </w:r>
    </w:p>
    <w:p w14:paraId="3985B3C6" w14:textId="77777777" w:rsidR="00425AAE" w:rsidRDefault="00425AAE">
      <w:r>
        <w:t>======================================================================</w:t>
      </w:r>
    </w:p>
    <w:p w14:paraId="594E8952" w14:textId="77777777" w:rsidR="00425AAE" w:rsidRDefault="00425AAE">
      <w:r>
        <w:t>Portions contributed by PADL Software are subject to the following license:</w:t>
      </w:r>
    </w:p>
    <w:p w14:paraId="34F6F930" w14:textId="77777777" w:rsidR="00425AAE" w:rsidRDefault="00425AAE">
      <w:r>
        <w:t xml:space="preserve">   Copyright (c) 2011, PADL Software Pty Ltd. All rights reserved.</w:t>
      </w:r>
    </w:p>
    <w:p w14:paraId="01C27D95" w14:textId="77777777" w:rsidR="00425AAE" w:rsidRDefault="00425AAE">
      <w:r>
        <w:t xml:space="preserve">   Redistribution and use in source and binary forms, with or without    modification, are permitted provided that the following conditions    are met:</w:t>
      </w:r>
    </w:p>
    <w:p w14:paraId="1D587A1F" w14:textId="77777777" w:rsidR="00425AAE" w:rsidRDefault="00425AAE">
      <w:r>
        <w:t xml:space="preserve">   1. Redistributions of source code must retain the above copyright       notice, this list of conditions and the following disclaimer.</w:t>
      </w:r>
    </w:p>
    <w:p w14:paraId="6651CB8E"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6AFB04B0" w14:textId="77777777" w:rsidR="00425AAE" w:rsidRDefault="00425AAE">
      <w:r>
        <w:t xml:space="preserve">   3. Neither the name of PADL Software nor the names of its       contributors may be used to endorse or promote products derived       from this software without specific prior written permission.</w:t>
      </w:r>
    </w:p>
    <w:p w14:paraId="3AEFC8AD" w14:textId="77777777" w:rsidR="00425AAE" w:rsidRDefault="00425AAE">
      <w:r>
        <w:t xml:space="preserve">   THIS SOFTWARE IS PROVIDED BY PADL SOFTWARE AND CONTRIBUTORS AS IS    AND ANY EXPRESS OR IMPLIED WARRANTIES, INCLUDING, BUT NOT LIMITED    TO, THE IMPLIED WARRANTIES OF MERCHANTABILITY AND FITNESS FOR A    PARTICULAR PURPOSE ARE DISCLAIMED.  IN NO EVENT SHALL PADL SOFTWARE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BF26EB0" w14:textId="77777777" w:rsidR="00425AAE" w:rsidRDefault="00425AAE">
      <w:r>
        <w:t>======================================================================</w:t>
      </w:r>
    </w:p>
    <w:p w14:paraId="3E8D279C" w14:textId="77777777" w:rsidR="00425AAE" w:rsidRDefault="00425AAE">
      <w:r>
        <w:t>The bundled libev source code is subject to the following license:</w:t>
      </w:r>
    </w:p>
    <w:p w14:paraId="48356510" w14:textId="77777777" w:rsidR="00425AAE" w:rsidRDefault="00425AAE">
      <w:r>
        <w:t xml:space="preserve">   All files in libev are Copyright (C)2007,2008,2009 Marc Alexander    Lehmann.</w:t>
      </w:r>
    </w:p>
    <w:p w14:paraId="4372E50A" w14:textId="77777777" w:rsidR="00425AAE" w:rsidRDefault="00425AAE">
      <w:r>
        <w:t xml:space="preserve">   Redistribution and use in source and binary forms, with or without    modification, are permitted provided that the following conditions    are met:</w:t>
      </w:r>
    </w:p>
    <w:p w14:paraId="29C97C63" w14:textId="77777777" w:rsidR="00425AAE" w:rsidRDefault="00425AAE">
      <w:r>
        <w:t xml:space="preserve">   * Redistributions of source code must retain the above copyright      notice, this list of conditions and the following disclaimer.</w:t>
      </w:r>
    </w:p>
    <w:p w14:paraId="31B5ADF1"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21DED76F" w14:textId="77777777" w:rsidR="00425AAE" w:rsidRDefault="00425AAE">
      <w:r>
        <w:lastRenderedPageBreak/>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CFB91D7" w14:textId="77777777" w:rsidR="00425AAE" w:rsidRDefault="00425AAE">
      <w:r>
        <w:t xml:space="preserve">   Alternatively, the contents of this package may be used under the    terms of the GNU General Public License (GPL) version 2 or any    later version, in which case the provisions of the GPL are    applicable instead of the above. If you wish to allow the use of    your version of this package only under the terms of the GPL and    not to allow others to use your version of this file under the BSD    license, indicate your decision by deleting the provisions above    and replace them with the notice and other provisions required by    the GPL in this and the other files of this package. If you do not    delete the provisions above, a recipient may use your version of    this file under either the BSD or the GPL.</w:t>
      </w:r>
    </w:p>
    <w:p w14:paraId="5A16E11C" w14:textId="77777777" w:rsidR="00425AAE" w:rsidRDefault="00425AAE">
      <w:r>
        <w:t xml:space="preserve">   On Debian systems, the complete text of the GNU General Public License    version 2 can be found in `/usr/share/common-licenses/GPL-2'. [END FILE=krb5-1.12.1+dfsg/debian/copyright]</w:t>
      </w:r>
    </w:p>
    <w:p w14:paraId="3AC6E0B0" w14:textId="77777777" w:rsidR="00425AAE" w:rsidRDefault="00425AAE" w:rsidP="000727EF">
      <w:pPr>
        <w:pStyle w:val="Heading3"/>
      </w:pPr>
      <w:r>
        <w:t>krb5-1.12.1+dfsg/doc/copyright.rst:</w:t>
      </w:r>
    </w:p>
    <w:p w14:paraId="7AA6A0E4" w14:textId="77777777" w:rsidR="00425AAE" w:rsidRDefault="00425AAE">
      <w:r>
        <w:t>[BEGIN FILE=krb5-1.12.1+dfsg/doc/copyright.rst] Copyright =========</w:t>
      </w:r>
    </w:p>
    <w:p w14:paraId="65774CAD" w14:textId="77777777" w:rsidR="00425AAE" w:rsidRDefault="00425AAE">
      <w:r>
        <w:t xml:space="preserve">Copyright </w:t>
      </w:r>
    </w:p>
    <w:p w14:paraId="2CC580CF" w14:textId="77777777" w:rsidR="00425AAE" w:rsidRDefault="00425AAE">
      <w:r>
        <w:t>copy</w:t>
      </w:r>
    </w:p>
    <w:p w14:paraId="2FEB579F" w14:textId="77777777" w:rsidR="00425AAE" w:rsidRDefault="00425AAE">
      <w:r>
        <w:t xml:space="preserve"> 1985-2014 by the Massachusetts Institute of Technology and its contributors.  All rights reserved.</w:t>
      </w:r>
    </w:p>
    <w:p w14:paraId="728D411B" w14:textId="77777777" w:rsidR="00425AAE" w:rsidRDefault="00425AAE">
      <w:r>
        <w:t>See :ref:`mitK5license` for additional copyright and license information. [END FILE=krb5-1.12.1+dfsg/doc/copyright.rst]</w:t>
      </w:r>
    </w:p>
    <w:p w14:paraId="30079A8D" w14:textId="77777777" w:rsidR="00425AAE" w:rsidRDefault="00425AAE" w:rsidP="000727EF">
      <w:pPr>
        <w:pStyle w:val="Heading3"/>
      </w:pPr>
      <w:r>
        <w:t>krb5-1.12.1+dfsg/doc/html/copyright.html:</w:t>
      </w:r>
    </w:p>
    <w:p w14:paraId="2EC0E2DF" w14:textId="77777777" w:rsidR="00425AAE" w:rsidRDefault="00425AAE">
      <w:r>
        <w:t>[BEGIN FILE=krb5-1.12.1+dfsg/doc/html/copyright.html]</w:t>
      </w:r>
    </w:p>
    <w:p w14:paraId="38CC6213" w14:textId="77777777" w:rsidR="00425AAE" w:rsidRDefault="00425AAE">
      <w:r>
        <w:t xml:space="preserve"> &lt;!DOCTYPE html PUBLIC -//W3C//DTD XHTML 1.0 Transitional//EN   http://www.w3.org/TR/xhtml1/DTD/xhtml1-transitional.dtd&gt;</w:t>
      </w:r>
    </w:p>
    <w:p w14:paraId="13DB3D4F" w14:textId="77777777" w:rsidR="00425AAE" w:rsidRDefault="00425AAE">
      <w:r>
        <w:t xml:space="preserve"> &lt;html xmlns=http://www.w3.org/1999/xhtml&gt;   &lt;head&gt;     &lt;meta http-equiv=Content-Type content=text/html; charset=utf-8 /&gt;          &lt;title&gt;Copyright &amp;mdash; MIT Kerberos Documentation&lt;/title&gt;          &lt;link rel=stylesheet href=_static/agogo.css type=text/css /&gt;     &lt;link rel=stylesheet href=_static/pygments.css type=text/css /&gt;     &lt;link rel=stylesheet href=_static/kerb.css type=text/css /&gt;          &lt;script type=text/javascript&gt;       var DOCUMENTATION_OPTIONS = {         URL_ROOT:    '',         VERSION:     '1.12.1',         </w:t>
      </w:r>
      <w:r>
        <w:lastRenderedPageBreak/>
        <w:t xml:space="preserve">COLLAPSE_INDEX: false,         FILE_SUFFIX: '.html',         HAS_SOURCE:  true       };     &lt;/script&gt;     &lt;script type=text/javascript src=_static/jquery.js&gt;&lt;/script&gt;     &lt;script type=text/javascript src=_static/underscore.js&gt;&lt;/script&gt;     &lt;script type=text/javascript src=_static/doctools.js&gt;&lt;/script&gt;     &lt;link rel=author title=About these documents href=about.html /&gt;     &lt;link rel=copyright title=Copyright href=# /&gt;     &lt;link rel=top title=MIT Kerberos Documentation href=index.html /&gt;     &lt;link rel=up title=MIT Kerberos License information href=mitK5license.html /&gt;     &lt;link rel=next title=How to build this documentation from the source href=build_this.html /&gt;     &lt;link rel=prev title=MIT Kerberos License information href=mitK5license.html /&gt;    &lt;/head&gt;   &lt;body&gt;     &lt;div class=header-wrapper&gt;         &lt;div class=header&gt;                                       &lt;h1&gt;&lt;a href=index.html&gt;MIT Kerberos Documentation&lt;/a&gt;&lt;/h1&gt;                          &lt;div class=rel&gt;                          &lt;a href=index.html title=Full Table of Contents             accesskey=C&gt;Contents&lt;/a&gt; </w:t>
      </w:r>
    </w:p>
    <w:p w14:paraId="5CCBC156" w14:textId="77777777" w:rsidR="00425AAE" w:rsidRDefault="00425AAE">
      <w:r>
        <w:t xml:space="preserve">         &lt;a href=mitK5license.html title=MIT Kerberos License information             accesskey=P&gt;previous&lt;/a&gt; </w:t>
      </w:r>
    </w:p>
    <w:p w14:paraId="0FC4DE95" w14:textId="77777777" w:rsidR="00425AAE" w:rsidRDefault="00425AAE">
      <w:r>
        <w:t xml:space="preserve">         &lt;a href=build_this.html title=How to build this documentation from the source             accesskey=N&gt;next&lt;/a&gt; </w:t>
      </w:r>
    </w:p>
    <w:p w14:paraId="0E9BA18B" w14:textId="77777777" w:rsidR="00425AAE" w:rsidRDefault="00425AAE">
      <w:r>
        <w:t xml:space="preserve">         &lt;a href=genindex.html title=General Index             accesskey=I&gt;index&lt;/a&gt; </w:t>
      </w:r>
    </w:p>
    <w:p w14:paraId="039119CE" w14:textId="77777777" w:rsidR="00425AAE" w:rsidRDefault="00425AAE">
      <w:r>
        <w:t xml:space="preserve">         &lt;a href=search.html title=Enter search criteria             accesskey=S&gt;Search&lt;/a&gt; </w:t>
      </w:r>
    </w:p>
    <w:p w14:paraId="7097B22C" w14:textId="77777777" w:rsidR="00425AAE" w:rsidRDefault="00425AAE">
      <w:r>
        <w:t xml:space="preserve">     &lt;a href=mailto:krb5-bugs@mit.edu?subject=Documentation__Copyright&gt;feedback&lt;/a&gt;             &lt;/div&gt;         &lt;/div&gt;     &lt;/div&gt;</w:t>
      </w:r>
    </w:p>
    <w:p w14:paraId="069B46FC" w14:textId="77777777" w:rsidR="00425AAE" w:rsidRDefault="00425AAE">
      <w:r>
        <w:t xml:space="preserve">    &lt;div class=content-wrapper&gt;       &lt;div class=content&gt;         &lt;div class=document&gt;                    &lt;div class=documentwrapper&gt;         &lt;div class=bodywrapper&gt;           &lt;div class=body&gt;                &lt;div class=section id=copyright&gt; &lt;h1&gt;Copyright&lt;a class=headerlink href=#copyright title=Permalink to this headline&gt;Â¶&lt;/a&gt;&lt;/h1&gt; &lt;p&gt;Copyright Â© 1985-2014 by the Massachusetts Institute of Technology and its contributors.  All rights reserved.&lt;/p&gt; &lt;p&gt;See &lt;a class=reference internal href=mitK5license.html#mitk5license&gt;&lt;em&gt;MIT Kerberos License information&lt;/em&gt;&lt;/a&gt; for additional copyright and license information.&lt;/p&gt; &lt;/div&gt;</w:t>
      </w:r>
    </w:p>
    <w:p w14:paraId="0DFEF4E9" w14:textId="77777777" w:rsidR="00425AAE" w:rsidRDefault="00425AAE">
      <w:r>
        <w:t xml:space="preserve">           &lt;/div&gt;         &lt;/div&gt;       &lt;/div&gt;         &lt;/div&gt;         &lt;div class=sidebar&gt;     &lt;h2&gt;On this page&lt;/h2&gt;     &lt;ul&gt; &lt;li&gt;&lt;a class=reference internal href=#&gt;Copyright&lt;/a&gt;&lt;/li&gt; &lt;/ul&gt;</w:t>
      </w:r>
    </w:p>
    <w:p w14:paraId="09064D70" w14:textId="77777777" w:rsidR="00425AAE" w:rsidRDefault="00425AAE">
      <w:r>
        <w:t xml:space="preserve">    &lt;br/&gt;     &lt;h2&gt;Table of contents&lt;/h2&gt;     &lt;ul&gt; &lt;li class=toctree-l1&gt;&lt;a class=reference internal href=user/index.html&gt;For users&lt;/a&gt;&lt;/li&gt; &lt;li class=toctree-l1&gt;&lt;a class=reference internal href=admin/index.html&gt;For administrators&lt;/a&gt;&lt;/li&gt; &lt;li class=toctree-l1&gt;&lt;a class=reference internal href=appdev/index.html&gt;For application developers&lt;/a&gt;&lt;/li&gt; &lt;li class=toctree-l1&gt;&lt;a class=reference internal href=plugindev/index.html&gt;For plugin module developers&lt;/a&gt;&lt;/li&gt; &lt;li class=toctree-l1&gt;&lt;a class=reference internal href=build/index.html&gt;Building Kerberos V5&lt;/a&gt;&lt;/li&gt; &lt;li class=toctree-l1&gt;&lt;a class=reference internal href=basic/index.html&gt;Kerberos V5 concepts&lt;/a&gt;&lt;/li&gt; &lt;li class=toctree-l1&gt;&lt;a class=reference internal href=mitK5features.html&gt;MIT Kerberos features&lt;/a&gt;&lt;/li&gt; &lt;li class=toctree-l1&gt;&lt;a class=reference internal href=build_this.html&gt;How to build this documentation from the source&lt;/a&gt;&lt;/li&gt; &lt;li class=toctree-l1&gt;&lt;a class=reference internal href=about.html&gt;Contributing to the MIT Kerberos Documentation&lt;/a&gt;&lt;/li&gt; &lt;li </w:t>
      </w:r>
      <w:r>
        <w:lastRenderedPageBreak/>
        <w:t>class=toctree-l1&gt;&lt;a class=reference internal href=resources.html&gt;Resources&lt;/a&gt;&lt;/li&gt; &lt;/ul&gt;</w:t>
      </w:r>
    </w:p>
    <w:p w14:paraId="51D57D68" w14:textId="77777777" w:rsidR="00425AAE" w:rsidRDefault="00425AAE">
      <w:r>
        <w:t xml:space="preserve">    &lt;br/&gt;     &lt;h4&gt;&lt;a href=index.html&gt;Full Table of Contents&lt;/a&gt;&lt;/h4&gt;     &lt;h4&gt;Search&lt;/h4&gt;     &lt;form class=search action=search.html method=get&gt;       &lt;input type=text name=q size=18 /&gt;       &lt;input type=submit value=Go /&gt;       &lt;input type=hidden name=check_keywords value=yes /&gt;       &lt;input type=hidden name=area value=default /&gt;     &lt;/form&gt;         &lt;/div&gt;         &lt;div class=clearer&gt;&lt;/div&gt;       &lt;/div&gt;     &lt;/div&gt;</w:t>
      </w:r>
    </w:p>
    <w:p w14:paraId="0638CFB5" w14:textId="77777777" w:rsidR="00425AAE" w:rsidRDefault="00425AAE">
      <w:r>
        <w:t xml:space="preserve">    &lt;div class=footer-wrapper&gt;         &lt;div class=footer &gt;             &lt;div class=right &gt;&lt;i&gt;Release: 1.12.1&lt;/i&gt;&lt;br /&gt;                 &amp;copy; &lt;a href=#&gt;Copyright&lt;/a&gt; 1985-2013, MIT.             &lt;/div&gt;             &lt;div class=left&gt;                          &lt;a href=index.html title=Full Table of Contents             &gt;Contents&lt;/a&gt; </w:t>
      </w:r>
    </w:p>
    <w:p w14:paraId="4C850CD3" w14:textId="77777777" w:rsidR="00425AAE" w:rsidRDefault="00425AAE">
      <w:r>
        <w:t xml:space="preserve">         &lt;a href=mitK5license.html title=MIT Kerberos License information             &gt;previous&lt;/a&gt; </w:t>
      </w:r>
    </w:p>
    <w:p w14:paraId="2749CBBA" w14:textId="77777777" w:rsidR="00425AAE" w:rsidRDefault="00425AAE">
      <w:r>
        <w:t xml:space="preserve">         &lt;a href=build_this.html title=How to build this documentation from the source             &gt;next&lt;/a&gt; </w:t>
      </w:r>
    </w:p>
    <w:p w14:paraId="55196693" w14:textId="77777777" w:rsidR="00425AAE" w:rsidRDefault="00425AAE">
      <w:r>
        <w:t xml:space="preserve">         &lt;a href=genindex.html title=General Index             &gt;index&lt;/a&gt; </w:t>
      </w:r>
    </w:p>
    <w:p w14:paraId="4A810498" w14:textId="77777777" w:rsidR="00425AAE" w:rsidRDefault="00425AAE">
      <w:r>
        <w:t xml:space="preserve">         &lt;a href=search.html title=Enter search criteria             &gt;Search&lt;/a&gt; </w:t>
      </w:r>
    </w:p>
    <w:p w14:paraId="529A2A56" w14:textId="77777777" w:rsidR="00425AAE" w:rsidRDefault="00425AAE">
      <w:r>
        <w:t xml:space="preserve">     &lt;a href=mailto:krb5-bugs@mit.edu?subject=Documentation__Copyright&gt;feedback&lt;/a&gt;             &lt;/div&gt;         &lt;/div&gt;     &lt;/div&gt;</w:t>
      </w:r>
    </w:p>
    <w:p w14:paraId="7F570D64" w14:textId="77777777" w:rsidR="00425AAE" w:rsidRDefault="00425AAE">
      <w:r>
        <w:t xml:space="preserve">  &lt;/body&gt; &lt;/html&gt;[END FILE=krb5-1.12.1+dfsg/doc/html/copyright.html]</w:t>
      </w:r>
    </w:p>
    <w:p w14:paraId="49A9A199" w14:textId="77777777" w:rsidR="00425AAE" w:rsidRDefault="00425AAE" w:rsidP="000727EF">
      <w:pPr>
        <w:pStyle w:val="Heading3"/>
      </w:pPr>
      <w:r>
        <w:t>krb5-1.12.1+dfsg/doc/html/_sources/copyright.txt:</w:t>
      </w:r>
    </w:p>
    <w:p w14:paraId="0BA9568F" w14:textId="77777777" w:rsidR="00425AAE" w:rsidRDefault="00425AAE">
      <w:r>
        <w:t>[BEGIN FILE=krb5-1.12.1+dfsg/doc/html/_sources/copyright.txt] Copyright =========</w:t>
      </w:r>
    </w:p>
    <w:p w14:paraId="7A6A559B" w14:textId="77777777" w:rsidR="00425AAE" w:rsidRDefault="00425AAE">
      <w:r>
        <w:t xml:space="preserve">Copyright </w:t>
      </w:r>
    </w:p>
    <w:p w14:paraId="5C631B36" w14:textId="77777777" w:rsidR="00425AAE" w:rsidRDefault="00425AAE">
      <w:r>
        <w:t>copy</w:t>
      </w:r>
    </w:p>
    <w:p w14:paraId="6117C2DA" w14:textId="77777777" w:rsidR="00425AAE" w:rsidRDefault="00425AAE">
      <w:r>
        <w:t xml:space="preserve"> 1985-2014 by the Massachusetts Institute of Technology and its contributors.  All rights reserved.</w:t>
      </w:r>
    </w:p>
    <w:p w14:paraId="679B1609" w14:textId="77777777" w:rsidR="00425AAE" w:rsidRDefault="00425AAE">
      <w:r>
        <w:t>See :ref:`mitK5license` for additional copyright and license information. [END FILE=krb5-1.12.1+dfsg/doc/html/_sources/copyright.txt]</w:t>
      </w:r>
    </w:p>
    <w:p w14:paraId="43A9463D" w14:textId="77777777" w:rsidR="00425AAE" w:rsidRDefault="00425AAE" w:rsidP="000727EF">
      <w:pPr>
        <w:pStyle w:val="Heading3"/>
      </w:pPr>
      <w:r>
        <w:t>krb5-1.12.1+dfsg/doc/html/_sources/mitK5license.txt:</w:t>
      </w:r>
    </w:p>
    <w:p w14:paraId="4FF86C60" w14:textId="77777777" w:rsidR="00425AAE" w:rsidRDefault="00425AAE">
      <w:r>
        <w:t>[BEGIN FILE=krb5-1.12.1+dfsg/doc/html/_sources/mitK5license.txt] .. _mitK5license:</w:t>
      </w:r>
    </w:p>
    <w:p w14:paraId="08626D07" w14:textId="77777777" w:rsidR="00425AAE" w:rsidRDefault="00425AAE">
      <w:r>
        <w:t>MIT Kerberos License information ================================</w:t>
      </w:r>
    </w:p>
    <w:p w14:paraId="42FD6A54" w14:textId="77777777" w:rsidR="00425AAE" w:rsidRDefault="00425AAE">
      <w:r>
        <w:t>.. toctree::     :hidden:</w:t>
      </w:r>
    </w:p>
    <w:p w14:paraId="0EE4E89E" w14:textId="77777777" w:rsidR="00425AAE" w:rsidRDefault="00425AAE">
      <w:r>
        <w:t xml:space="preserve">    copyright.rst</w:t>
      </w:r>
    </w:p>
    <w:p w14:paraId="7EBCAF8A" w14:textId="77777777" w:rsidR="00425AAE" w:rsidRDefault="00425AAE">
      <w:r>
        <w:t>.. include::  notice.rst [END FILE=krb5-1.12.1+dfsg/doc/html/_sources/mitK5license.txt]</w:t>
      </w:r>
    </w:p>
    <w:p w14:paraId="27A73F8A" w14:textId="77777777" w:rsidR="00425AAE" w:rsidRDefault="00425AAE" w:rsidP="000727EF">
      <w:pPr>
        <w:pStyle w:val="Heading3"/>
      </w:pPr>
      <w:r>
        <w:t>krb5-1.12.1+dfsg/doc/mitK5license.rst:</w:t>
      </w:r>
    </w:p>
    <w:p w14:paraId="563D5517" w14:textId="77777777" w:rsidR="00425AAE" w:rsidRDefault="00425AAE">
      <w:r>
        <w:t>[BEGIN FILE=krb5-1.12.1+dfsg/doc/mitK5license.rst] .. _mitK5license:</w:t>
      </w:r>
    </w:p>
    <w:p w14:paraId="09F649E5" w14:textId="77777777" w:rsidR="00425AAE" w:rsidRDefault="00425AAE">
      <w:r>
        <w:t>MIT Kerberos License information ================================</w:t>
      </w:r>
    </w:p>
    <w:p w14:paraId="487D974E" w14:textId="77777777" w:rsidR="00425AAE" w:rsidRDefault="00425AAE">
      <w:r>
        <w:t>.. toctree::     :hidden:</w:t>
      </w:r>
    </w:p>
    <w:p w14:paraId="15225F42" w14:textId="77777777" w:rsidR="00425AAE" w:rsidRDefault="00425AAE">
      <w:r>
        <w:t xml:space="preserve">    copyright.rst</w:t>
      </w:r>
    </w:p>
    <w:p w14:paraId="62AD2B3C" w14:textId="77777777" w:rsidR="00425AAE" w:rsidRDefault="00425AAE">
      <w:r>
        <w:lastRenderedPageBreak/>
        <w:t>.. include::  notice.rst [END FILE=krb5-1.12.1+dfsg/doc/mitK5license.rst]</w:t>
      </w:r>
    </w:p>
    <w:p w14:paraId="286088D8" w14:textId="77777777" w:rsidR="00425AAE" w:rsidRDefault="00425AAE" w:rsidP="000727EF">
      <w:pPr>
        <w:pStyle w:val="Heading3"/>
      </w:pPr>
      <w:r>
        <w:t>krb5-1.12.1+dfsg/src/include/copyright.h:</w:t>
      </w:r>
    </w:p>
    <w:p w14:paraId="1A6E9D77" w14:textId="77777777" w:rsidR="00425AAE" w:rsidRDefault="00425AAE">
      <w:r>
        <w:t>[BEGIN FILE=krb5-1.12.1+dfsg/src/include/copyright.h] /* -*- mode: c; c-basic-offset: 4; indent-tabs-mode: nil -*- */ /*  * Copyright (C) 1989-1994 by the Massachusetts Institute of Technology,  * Cambridge, MA, USA.  All Rights Reserved.  *  * This software is being provided to you, the LICENSEE, by the  * Massachusetts Institute of Technology (M.I.T.) under the following  * license.  By obtaining, using and/or copying this software, you agree  * that you have read, understood, and will comply with these terms and  * conditions:  *  * Export of this software from the United States of America may  * require a specific license from the United States Government.  * It is the responsibility of any person or organization contemplating  * export to obtain such a license before exporting.  *  * WITHIN THAT CONSTRAINT, permission to use, copy, modify and distribute  * this software and its documentation for any purpose and without fee or  * royalty is hereby granted, provided that you agree to comply with the  * following copyright notice and statements, including the disclaimer, and  * that the same appear on ALL copies of the software and documentation,  * including modifications that you make for internal use or for  * distribution:  *  * THIS SOFTWARE IS PROVIDED AS IS, AND M.I.T. MAKES NO REPRESENTATIONS  * OR WARRANTIES, EXPRESS OR IMPLIED.  By way of example, but not  * limitation, M.I.T. MAKES NO REPRESENTATIONS OR WARRANTIES OF  * MERCHANTABILITY OR FITNESS FOR ANY PARTICULAR PURPOSE OR THAT THE USE OF  * THE LICENSED SOFTWARE OR DOCUMENTATION WILL NOT INFRINGE ANY THIRD PARTY  * PATENTS, COPYRIGHTS, TRADEMARKS OR OTHER RIGHTS.  *  * The name of the Massachusetts Institute of Technology or M.I.T. may NOT  * be used in advertising or publicity pertaining to distribution of the  * software.  Title to copyright in this software and any associated  * documentation shall at all times remain with M.I.T., and USER agrees to  * preserve same.  *  * Furthermore if you modify this software you must label  * your software as modified software and not distribute it in such a  * fashion that it might be confused with the original M.I.T. software.  */ [END FILE=krb5-1.12.1+dfsg/src/include/copyright.h]</w:t>
      </w:r>
    </w:p>
    <w:p w14:paraId="209B8D4A" w14:textId="77777777" w:rsidR="00425AAE" w:rsidRDefault="00425AAE" w:rsidP="000727EF">
      <w:pPr>
        <w:pStyle w:val="Heading3"/>
      </w:pPr>
      <w:r>
        <w:t>krb5-1.12.1+dfsg/src/lib/gssapi/LICENSE:</w:t>
      </w:r>
    </w:p>
    <w:p w14:paraId="0A88060F" w14:textId="77777777" w:rsidR="00425AAE" w:rsidRDefault="00425AAE">
      <w:r>
        <w:t>[BEGIN FILE=krb5-1.12.1+dfsg/src/lib/gssapi/LICENSE] [ NOTE: MIT has only incorporated the mechglue and spnego change, and not the incremental propagation changes.  The filenames are different between the Sun and MIT sources.  The actual MIT filenames appear in the top-level README file.  Original text of Sun's LICENSE file follows. ]</w:t>
      </w:r>
    </w:p>
    <w:p w14:paraId="1F5D2D71" w14:textId="77777777" w:rsidR="00425AAE" w:rsidRDefault="00425AAE">
      <w:r>
        <w:t>Subject to the license set forth below, Sun Microsystems, Inc. donates the attached files to MIT for the purpose of including these modifications and additions in future versions of the Kerberos system.</w:t>
      </w:r>
    </w:p>
    <w:p w14:paraId="54A5002C" w14:textId="77777777" w:rsidR="00425AAE" w:rsidRDefault="00425AAE">
      <w:r>
        <w:t>Many of the files attached are subject to licenses issued by other entities, including OpenVision, MIT, and FundsXpress.  See the individual files, and/or related Readme files, for these licenses.</w:t>
      </w:r>
    </w:p>
    <w:p w14:paraId="590473B2" w14:textId="77777777" w:rsidR="00425AAE" w:rsidRDefault="00425AAE">
      <w:r>
        <w:t xml:space="preserve">In addition Sun requires that the license set forth below be incorporated into any future version of the Kerberos system which contains portions of the files attached.  The </w:t>
      </w:r>
      <w:r>
        <w:lastRenderedPageBreak/>
        <w:t>following files must be listed, in the top level Readme file, as being provided subject to such license:</w:t>
      </w:r>
    </w:p>
    <w:p w14:paraId="1AD75A18" w14:textId="77777777" w:rsidR="00425AAE" w:rsidRDefault="00425AAE">
      <w:r>
        <w:t>cmd/krb5/iprop/iprop.x cmd/krb5/iprop/iprop_hdr.h cmd/krb5/kadmin/server/ipropd_svc.c cmd/krb5/kproplog/kproplog.c cmd/krb5/slave/kpropd_rpc.c lib/gss_mechs/mech_krb5/et/kdb5_err.c lib/gss_mechs/mech_spnego/mech/gssapiP_spnego.h lib/gss_mechs/mech_spnego/mech/spnego_mech.c lib/krb5/kadm5/kadm_host_srv_names.c lib/krb5/kdb/kdb_convert.c lib/krb5/kdb/kdb_hdr.h lib/krb5/kdb/kdb_log.c lib/krb5/kdb/kdb_log.h lib/libgss/g_accept_sec_context.c lib/libgss/g_acquire_cred.c lib/libgss/g_canon_name.c lib/libgss/g_compare_name.c lib/libgss/g_context_time.c lib/libgss/g_delete_sec_context.c lib/libgss/g_dsp_name.c lib/libgss/g_dsp_status.c lib/libgss/g_dup_name.c lib/libgss/g_exp_sec_context.c lib/libgss/g_export_name.c lib/libgss/g_glue.c lib/libgss/g_imp_name.c lib/libgss/g_imp_sec_context.c lib/libgss/g_init_sec_context.c lib/libgss/g_initialize.c lib/libgss/g_inquire_context.c lib/libgss/g_inquire_cred.c lib/libgss/g_inquire_names.c lib/libgss/g_process_context.c lib/libgss/g_rel_buffer.c lib/libgss/g_rel_cred.c lib/libgss/g_rel_name.c lib/libgss/g_rel_oid_set.c lib/libgss/g_seal.c lib/libgss/g_sign.c lib/libgss/g_store_cred.c lib/libgss/g_unseal.c lib/libgss/g_userok.c lib/libgss/g_utils.c lib/libgss/g_verify.c lib/libgss/gssd_pname_to_uid.c uts/common/gssapi/include/gssapi_err_generic.h uts/common/gssapi/include/mechglueP.h</w:t>
      </w:r>
    </w:p>
    <w:p w14:paraId="52A809CF" w14:textId="77777777" w:rsidR="00425AAE" w:rsidRDefault="00425AAE">
      <w:r>
        <w:t>Sun's License is as follows:</w:t>
      </w:r>
    </w:p>
    <w:p w14:paraId="138D21CB" w14:textId="77777777" w:rsidR="00425AAE" w:rsidRDefault="00425AAE">
      <w:r>
        <w:t>Copyright (c) 2004 Sun Microsystems, Inc.</w:t>
      </w:r>
    </w:p>
    <w:p w14:paraId="28562930"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C76D202" w14:textId="77777777" w:rsidR="00425AAE" w:rsidRDefault="00425AAE">
      <w:r>
        <w:t>The above copyright notice and this permission notice shall be included in all copies or substantial portions of the Software.</w:t>
      </w:r>
    </w:p>
    <w:p w14:paraId="456359B6"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F7583CC" w14:textId="77777777" w:rsidR="00425AAE" w:rsidRDefault="00425AAE">
      <w:r>
        <w:t>[END FILE=krb5-1.12.1+dfsg/src/lib/gssapi/LICENSE]</w:t>
      </w:r>
    </w:p>
    <w:p w14:paraId="2A4DD312" w14:textId="77777777" w:rsidR="00425AAE" w:rsidRDefault="00425AAE" w:rsidP="000727EF">
      <w:pPr>
        <w:pStyle w:val="Heading3"/>
      </w:pPr>
      <w:r>
        <w:t>krb5-1.12.1+dfsg/src/util/et/mit-sipb-copyright.h:</w:t>
      </w:r>
    </w:p>
    <w:p w14:paraId="06A72898" w14:textId="77777777" w:rsidR="00425AAE" w:rsidRDefault="00425AAE">
      <w:r>
        <w:t>[BEGIN FILE=krb5-1.12.1+dfsg/src/util/et/mit-sipb-copyright.h] /* -*- mode: c; c-basic-offset: 4; indent-tabs-mode: nil -*- */ /*</w:t>
      </w:r>
    </w:p>
    <w:p w14:paraId="55CCF488" w14:textId="77777777" w:rsidR="00425AAE" w:rsidRDefault="00425AAE">
      <w:r>
        <w:t xml:space="preserve">  Copyright 1987, 1988 by the Student Information Processing Board   of the Massachusetts Institute of Technology</w:t>
      </w:r>
    </w:p>
    <w:p w14:paraId="32CDF0C8" w14:textId="77777777" w:rsidR="00425AAE" w:rsidRDefault="00425AAE">
      <w:r>
        <w:lastRenderedPageBreak/>
        <w:t xml:space="preserve">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names of M.I.T. and the M.I.T. S.I.P.B. not be   used in advertising or publicity pertaining to distribution   of the software without specific, written prior permission.   Furthermore if you modify this software you must label   your software as modified software and not distribute it in such a   fashion that it might be confused with the original M.I.T. software.   M.I.T. and the M.I.T. S.I.P.B. make no representations about   the suitability of this software for any purpose.  It is   provided as is without express or implied warranty.</w:t>
      </w:r>
    </w:p>
    <w:p w14:paraId="219AE74C" w14:textId="77777777" w:rsidR="00425AAE" w:rsidRDefault="00425AAE">
      <w:r>
        <w:t>*/ [END FILE=krb5-1.12.1+dfsg/src/util/et/mit-sipb-copyright.h]</w:t>
      </w:r>
    </w:p>
    <w:p w14:paraId="4EA822C1" w14:textId="77777777" w:rsidR="00425AAE" w:rsidRDefault="00425AAE" w:rsidP="000727EF">
      <w:pPr>
        <w:pStyle w:val="Heading3"/>
      </w:pPr>
      <w:r>
        <w:t>krb5-1.12.1+dfsg/src/util/krb5-check-copyright.py:</w:t>
      </w:r>
    </w:p>
    <w:p w14:paraId="234A1F48" w14:textId="77777777" w:rsidR="00425AAE" w:rsidRDefault="00425AAE">
      <w:r>
        <w:t>[BEGIN FILE=krb5-1.12.1+dfsg/src/util/krb5-check-copyright.py] # Copyright (C) 2011 by the Massachusetts Institute of Technology. # All rights reserved. # # Export of this software from the United States of America may #   require a specific license from the United States Government. #   It is the responsibility of any person or organization contemplating #   export to obtain such a license before exporting. # # WITHIN THAT CONSTRAINT, permission to use, copy, modify, and # distribute this software and its documentation for any purpose and # without fee is hereby granted, provided that the above copyright # notice appear in all copies and that both that copyright notice and # this permission notice appear in supporting documentation, and that # the name of M.I.T. not be used in advertising or publicity pertaining # to distribution of the software without specific, written prior # permission.  Furthermore if you modify this software you must label # your software as modified software and not distribute it in such a # fashion that it might be confused with the original M.I.T. software. # M.I.T. makes no representations about the suitability of # this software for any purpose.  It is provided as is without express # or implied warranty.</w:t>
      </w:r>
    </w:p>
    <w:p w14:paraId="6D9EC679" w14:textId="77777777" w:rsidR="00425AAE" w:rsidRDefault="00425AAE">
      <w:r>
        <w:t># This program is intended to be used by make check-copyright.  It # checks for violations of the coding standards related to copyright # and license statements in source code comments.</w:t>
      </w:r>
    </w:p>
    <w:p w14:paraId="7F310E6F" w14:textId="77777777" w:rsidR="00425AAE" w:rsidRDefault="00425AAE">
      <w:r>
        <w:t>import os import sys import re</w:t>
      </w:r>
    </w:p>
    <w:p w14:paraId="1803A98B" w14:textId="77777777" w:rsidR="00425AAE" w:rsidRDefault="00425AAE">
      <w:r>
        <w:t>def warn(fname, ln, msg):     print '%s: %d: %s' % (fname, ln + 1, msg)</w:t>
      </w:r>
    </w:p>
    <w:p w14:paraId="5F8BFEA7" w14:textId="77777777" w:rsidR="00425AAE" w:rsidRDefault="00425AAE">
      <w:r>
        <w:t>def indicates_license(line):     return 'Copyright' in line or 'COPYRIGHT' in line or 'License' in line</w:t>
      </w:r>
    </w:p>
    <w:p w14:paraId="18B53F9C" w14:textId="77777777" w:rsidR="00425AAE" w:rsidRDefault="00425AAE">
      <w:r>
        <w:t># Check a comment for boilerplate violations.  Return true if the comment # is a license statement. def check_comment(comment, fname, ln, code_seen, nonlicense_seen):     text_seen = False     is_license = False     for line in comment:         if not is_license and indicates_license(line):             is_license = True             if text_seen:                 warn(fname, ln, 'License begins after first line of comment')             elif code_seen:                 warn(fname, ln, 'License after code')             elif nonlicense_seen:                 warn(fname, ln, 'License after non-license comments')             break         # DB2 licenses start with '/*-' and we don't want to change them.         if line != '' and line != '-':             text_seen = True     return is_license</w:t>
      </w:r>
    </w:p>
    <w:p w14:paraId="7C560F92" w14:textId="77777777" w:rsidR="00425AAE" w:rsidRDefault="00425AAE">
      <w:r>
        <w:lastRenderedPageBreak/>
        <w:t>def check_file(lines, fname):     # Skip emacs mode line if present.     ln = 0     if '-*- mode: c;' in lines[ln]:         ln += 1</w:t>
      </w:r>
    </w:p>
    <w:p w14:paraId="0CA05452" w14:textId="77777777" w:rsidR="00425AAE" w:rsidRDefault="00425AAE">
      <w:r>
        <w:t xml:space="preserve">    # Check filename comment if present.     m = re.match(r'/\* ([^ ]*)( - .*)? \*/', lines[ln])     if m:         if m.group(1) != fname:             warn(fname, ln, 'Wrong filename in comment')         ln += 1</w:t>
      </w:r>
    </w:p>
    <w:p w14:paraId="7DCF8010" w14:textId="77777777" w:rsidR="00425AAE" w:rsidRDefault="00425AAE">
      <w:r>
        <w:t xml:space="preserve">    # Scan for license statements.     in_comment = False     code_seen = False     nonlicense_seen = False     for line in lines[ln:]:         # Strip out whitespace and comments contained within a line.         if not in_comment:             line = re.sub(r'/\*.*?\*/', '', line)         line = line.strip()</w:t>
      </w:r>
    </w:p>
    <w:p w14:paraId="1C70E172" w14:textId="77777777" w:rsidR="00425AAE" w:rsidRDefault="00425AAE">
      <w:r>
        <w:t xml:space="preserve">        if not in_comment and '/*' in line:             (line, sep, comment_part) = line.partition('/*')             comment = [comment_part.strip()]             comment_starts_at = ln             in_comment = True         elif in_comment and '*/' not in line:             comment.append(line.lstrip('*').lstrip())         elif in_comment:             (comment_part, sep, line) = line.partition('*/')             comment.append(comment_part.strip())             is_license = check_comment(comment, fname, comment_starts_at,                                        code_seen, nonlicense_seen)             nonlicense_seen = nonlicense_seen or not is_license             in_comment = False         elif line.strip() != '':             code_seen = True</w:t>
      </w:r>
    </w:p>
    <w:p w14:paraId="3185A12A" w14:textId="77777777" w:rsidR="00425AAE" w:rsidRDefault="00425AAE">
      <w:r>
        <w:t xml:space="preserve">        ln += 1</w:t>
      </w:r>
    </w:p>
    <w:p w14:paraId="6E849E6C" w14:textId="77777777" w:rsidR="00425AAE" w:rsidRDefault="00425AAE">
      <w:r>
        <w:t>for fname in sys.argv[1:]:     if fname.startswith('./'):         fname = fname[2:]     f = open(fname)     lines = f.readlines()     f.close()     check_file(lines, fname) [END FILE=krb5-1.12.1+dfsg/src/util/krb5-check-copyright.py]</w:t>
      </w:r>
    </w:p>
    <w:p w14:paraId="70BE9117" w14:textId="77777777" w:rsidR="00425AAE" w:rsidRDefault="00425AAE" w:rsidP="000727EF">
      <w:pPr>
        <w:pStyle w:val="Heading3"/>
      </w:pPr>
      <w:r>
        <w:t>krb5-1.12.1+dfsg/src/util/ss/copyright.h:</w:t>
      </w:r>
    </w:p>
    <w:p w14:paraId="59D102EF" w14:textId="77777777" w:rsidR="00425AAE" w:rsidRDefault="00425AAE">
      <w:r>
        <w:t>[BEGIN FILE=krb5-1.12.1+dfsg/src/util/ss/copyright.h] /* -*- mode: c; c-basic-offset: 4; indent-tabs-mode: nil -*- */ /*</w:t>
      </w:r>
    </w:p>
    <w:p w14:paraId="426A7419" w14:textId="77777777" w:rsidR="00425AAE" w:rsidRDefault="00425AAE">
      <w:r>
        <w:t xml:space="preserve">  Copyright 1987, 1989 by the Student Information Processing Board   of the Massachusetts Institute of Technology</w:t>
      </w:r>
    </w:p>
    <w:p w14:paraId="08F4C4CB" w14:textId="77777777" w:rsidR="00425AAE" w:rsidRDefault="00425AAE">
      <w:r>
        <w:t xml:space="preserve">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names of M.I.T. and the M.I.T. S.I.P.B. not be   used in advertising or publicity pertaining to distribution   of the software without specific, written prior permission.   Furthermore if you modify this software you must label   your software as modified software and not distribute it in such a   fashion that it might be confused with the original M.I.T. software.   M.I.T. and the M.I.T. S.I.P.B. make no representations about   the suitability of this software for any purpose.  It is   provided as is without express or implied warranty.</w:t>
      </w:r>
    </w:p>
    <w:p w14:paraId="312E4DD4" w14:textId="77777777" w:rsidR="00425AAE" w:rsidRDefault="00425AAE">
      <w:r>
        <w:t>*/ [END FILE=krb5-1.12.1+dfsg/src/util/ss/copyright.h]</w:t>
      </w:r>
    </w:p>
    <w:p w14:paraId="586C8CB0" w14:textId="77777777" w:rsidR="00425AAE" w:rsidRDefault="00425AAE" w:rsidP="000727EF">
      <w:pPr>
        <w:pStyle w:val="Heading3"/>
      </w:pPr>
      <w:r>
        <w:t>krb5-1.12.1+dfsg/src/util/ss/mit-sipb-copyright.h:</w:t>
      </w:r>
    </w:p>
    <w:p w14:paraId="575E3180" w14:textId="77777777" w:rsidR="00425AAE" w:rsidRDefault="00425AAE">
      <w:r>
        <w:t>[BEGIN FILE=krb5-1.12.1+dfsg/src/util/ss/mit-sipb-copyright.h] /* -*- mode: c; c-basic-offset: 4; indent-tabs-mode: nil -*- */ /*</w:t>
      </w:r>
    </w:p>
    <w:p w14:paraId="539DD51D" w14:textId="77777777" w:rsidR="00425AAE" w:rsidRDefault="00425AAE">
      <w:r>
        <w:t xml:space="preserve">  Copyright 1987 by the Student Information Processing Board   of the Massachusetts Institute of Technology</w:t>
      </w:r>
    </w:p>
    <w:p w14:paraId="69059CAA" w14:textId="77777777" w:rsidR="00425AAE" w:rsidRDefault="00425AAE">
      <w:r>
        <w:lastRenderedPageBreak/>
        <w:t xml:space="preserve">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names of M.I.T. and the M.I.T. S.I.P.B. not be   used in advertising or publicity pertaining to distribution   of the software without specific, written prior permission.   Furthermore if you modify this software you must label   your software as modified software and not distribute it in such a   fashion that it might be confused with the original M.I.T. software.   M.I.T. and the M.I.T. S.I.P.B. make no representations about   the suitability of this software for any purpose.  It is   provided as is without express or implied warranty.</w:t>
      </w:r>
    </w:p>
    <w:p w14:paraId="17580B83" w14:textId="77777777" w:rsidR="00425AAE" w:rsidRDefault="00425AAE">
      <w:r>
        <w:t>*/ [END FILE=krb5-1.12.1+dfsg/src/util/ss/mit-sipb-copyright.h]</w:t>
      </w:r>
    </w:p>
    <w:p w14:paraId="27BE6DB1" w14:textId="77777777" w:rsidR="00425AAE" w:rsidRDefault="00425AAE" w:rsidP="000727EF">
      <w:pPr>
        <w:pStyle w:val="Heading3"/>
      </w:pPr>
      <w:r>
        <w:t>krb5-1.12.1+dfsg/src/windows/installer/nsis/licenses.rtf:</w:t>
      </w:r>
    </w:p>
    <w:p w14:paraId="4F82F59E" w14:textId="77777777" w:rsidR="00425AAE" w:rsidRDefault="00425AAE">
      <w:r>
        <w:t xml:space="preserve">[BEGIN FILE=krb5-1.12.1+dfsg/src/windows/installer/nsis/licenses.rtf] {\rtf1\ansi\ansicpg1252\deff0\deflang1033\deflangfe1033{\fonttbl{\f0\fmodern\fprq1\fcharset0 Courier New;}{\f1\froman\fprq2\fcharset0 Times New Roman;}} {\*\generator Msftedit 5.41.15.1503;}\viewkind4\uc1\pard\tx916\tx1832\tx2748\tx3664\tx4580\tx5496\tx6412\tx7328\tx8244\tx9160\tx10076\tx10992\tx11908\tx12824\tx13740\tx14656\f0\fs20 Copyright Notice and Legal Administrivia\par ----------------------------------------\par \par Copyright (C) 1985-2006 by the Massachusetts Institute of Technology.\par \par All rights reserved.\par \par Export of this software from the United States of America may require a specific license from the United States Government.  It is the responsibility of any person or organization contemplating export to obtain such a license before exporting.\par \par WITHIN THAT CONSTRAINT, permission to use, copy, modify, and distribute this software and its documentation for any purpose and without fee is hereby granted, provided that the above copyright notice appear in all copies and that both that copyright notice and\par this permission notice appear in supporting documentation, and that the name of M.I.T. not be used in advertising or publicity pertaining to distribution of the software without specific, written prior permission.  Furthermore if you modify this software you must label your software as modified software and not distribute it in such a fashion that it might be confused with the original MIT software. M.I.T. makes no representations about the suitability of this software for any purpose.  It is provided as is without express or implied warranty.\par \par THIS SOFTWARE IS PROVIDED ``AS IS'' AND WITHOUT ANY EXPRESS OR IMPLIED WARRANTIES, INCLUDING, WITHOUT LIMITATION, THE IMPLIED WARRANTIES OF MERCHANTIBILITY AND FITNESS FOR A PARTICULAR PURPOSE.\par \par Individual source code files are copyright MIT, Cygnus Support, OpenVision, Oracle, Sun Soft, FundsXpress, and others.\par \par Project Athena, Athena, Athena MUSE, Discuss, Hesiod, Kerberos, Moira, and Zephyr are trademarks of the Massachusetts Institute of Technology (MIT).  No commercial use of these trademarks may be made without prior written permission of MIT.\par \par Commercial use means use of a name in a product or other for-profit manner.  It does NOT prevent a commercial firm from referring to the MIT trademarks in order to convey information (although in doing so, recognition of their trademark status should be given).\par \par ----\par \par The following copyright and permission notice applies to the OpenVision Kerberos </w:t>
      </w:r>
      <w:r>
        <w:lastRenderedPageBreak/>
        <w:t xml:space="preserve">Administration system located in kadmin/create, kadmin/dbutil, kadmin/passwd, kadmin/server, lib/kadm5, and portions of lib/rpc:\par \par Copyright, OpenVision Technologies, Inc., 1996, All Rights Reserved\par \par WARNING: Retrieving the OpenVision Kerberos Administration system source code, as described below, indicates your acceptance of the following terms.  If you do not agree to the following terms, do not retrieve the OpenVision Kerberos administration system.\par \par You may freely use and distribute the Source Code and Object Code compiled from it, with or without modification, but this Source Code is provided to you AS IS EXCLUSIVE OF ANY WARRANTY, INCLUDING, WITHOUT LIMITATION, ANY WARRANTIES OF MERCHANTABILITY OR FITNESS FOR A PARTICULAR PURPOSE, OR ANY OTHER WARRANTY, WHETHER EXPRESS OR IMPLIED.  IN NO EVENT WILL OPENVISION HAVE ANY LIABILITY FOR ANY LOST PROFITS, LOSS OF DATA OR COSTS OF PROCUREMENT OF SUBSTITUTE GOODS OR SERVICES, OR FOR ANY SPECIAL, INDIRECT, OR CONSEQUENTIAL DAMAGES ARISING OUT OF THIS AGREEMENT, INCLUDING, WITHOUT LIMITATION, THOSE RESULTING FROM THE USE OF THE SOURCE CODE, OR THE FAILURE OF THE SOURCE CODE TO PERFORM, OR FOR ANY OTHER REASON.\par \par OpenVision retains all copyrights in the donated Source Code. OpenVision also retains copyright to derivative works of the Source Code, whether created by OpenVision or by a third party. The OpenVision copyright notice must be preserved if derivative works are made based on the donated Source Code.\par \par OpenVision Technologies, Inc. has donated this Kerberos Administration system to MIT for inclusion in the standard Kerberos 5 distribution.  This donation underscores our commitment to continuing Kerberos technology development and our gratitude for the valuable work which has been performed by MIT and the Kerberos community.\par \par ----\par \par Portions contributed by Matt Crawford &lt;crawdad@fnal.gov&gt; were work performed at Fermi National Accelerator Laboratory, which is operated by Universities Research Association, Inc., under contract DE-AC02-76CHO3000 with the U.S. Department of Energy.\par \par ---- The implementation of the Yarrow pseudo-random number generator in src/lib/crypto/yarrow has the following copyright:\par \par Copyright 2000 by Zero-Knowledge Systems, Inc.\par \par 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Zero-Knowledge Systems, Inc. not be used in advertising or publicity pertaining to distribution of the software without specific, written prior permission.  Zero-Knowledge Systems, Inc. makes no representations about the suitability of this software for any purpose.  It is provided as is without express or implied warranty.\par \par ZERO-KNOWLEDGE SYSTEMS, INC. DISCLAIMS ALL WARRANTIES WITH REGARD TO THIS SOFTWARE, INCLUDING ALL IMPLIED WARRANTIES OF MERCHANTABILITY AND FITNESS, IN NO EVENT SHALL ZERO-KNOWLEDGE SYSTEMS, INC. BE LIABLE FOR ANY SPECIAL, INDIRECT OR CONSEQUENTIAL DAMAGES OR ANY DAMAGES WHATSOEVER RESULTING FROM LOSS OF USE, DATA OR PROFITS, WHETHER IN AN\par ACTION OF CONTRACT, NEGLIGENCE OR OTHER TORTUOUS ACTION, ARISING OUT OF OR IN CONNECTION WITH THE USE OR PERFORMANCE OF THIS SOFTWARE.\par \par ---- The implementation of the AES encryption algorithm in </w:t>
      </w:r>
      <w:r>
        <w:lastRenderedPageBreak/>
        <w:t>src/lib/crypto/aes has the following copyright:\par \par Copyright (c) 2001, Dr Brian Gladman &lt;brg@gladman.uk.net&gt;, Worcester, UK.\par All rights reserved.\par \par LICENSE TERMS\par \par The free distribution and use of this software in both source and binary form is allowed (with or without changes) provided that:\par \par 1. distributions of this source code include the above copyright notice, this list of conditions and the following disclaimer;\par \par 2. distributions in binary form include the above copyright notice, this list of conditions and the following disclaimer in the documentation and/or other associated materials;\par \par 3. the copyright holder's name is not used to endorse products built using this software without specific written permission. \par \par DISCLAIMER\par \par This software is provided 'as is' with no explcit or implied warranties in respect of any properties, including, but not limited to, correctness and fitness for purpose.\par \par \par \par Acknowledgements\par ----------------\par \par Appreciation Time!!!!  There are far too many people to try to thank them all; many people have contributed to the development of Kerberos V5.  This is only a partial listing....\par \par Thanks to Paul Vixie and the Internet Software Consortium for funding the work of Barry Jaspan.  This funding was invaluable for the OV administration server integration, as well as the 1.0 release preparation process.\par \par Thanks to John Linn, Scott Foote, and all of the folks at OpenVision Technologies, Inc., who donated their administration server for use in the MIT release of Kerberos.\par \par Thanks to Jeff Bigler, Mark Eichin, Marc Horowitz, Nancy Gilman, Ken Raeburn, and all of the folks at Cygnus Support, who provided innumerable bug fixes and portability enhancements to the Kerberos V5 tree.  Thanks especially to Jeff Bigler, for the new user and system administrator's documentation.\par \par Thanks to Doug Engert from ANL for providing many bug fixes, as well as testing to ensure DCE interoperability.\par \par Thanks to Ken Hornstein at NRL for providing many bug fixes and suggestions, and for working on SAM preauthentication.\par \par Thanks to Matt Crawford at FNAL for bugfixes and enhancements.\par \par Thanks to Sean Mullan and Bill Sommerfeld from Hewlett Packard for their many suggestions and bug fixes.\par \par Thanks to Nalin Dahyabhai of RedHat and Chris Evans for locating and providing patches for numerous buffer overruns.\par \par Thanks to Christopher Thompson and Marcus Watts for discovering the ftpd security bug.\par \par Thanks to Paul Nelson of Thursby Software Systems for implementing the Microsoft set password protocol.\par \par Thanks to the members of the Kerberos V5 development team at MIT, both past and present: Danilo Almeida, Jeffrey Altman, Jay Berkenbilt, Richard Basch, Mitch Berger, John Carr, Don Davis, Alexandra Ellwood, Nancy Gilman, Matt Hancher, Sam Hartman, Paul Hill, Marc Horowitz, Eva Jacobus, Miroslav Jurisic, Barry Jaspan, Geoffrey King, John Kohl, Peter Litwack, Scott McGuire, Kevin Mitchell, Cliff Neuman, Paul Park, Ezra Peisach, Chris Provenzano, Ken Raeburn, Jon Rochlis, Jeff Schiller, Jen Selby, Brad Thompson, Harry Tsai, Ted Ts'o, Marshall Vale, Tom Yu.\par \pard\f1\fs24\par } [END FILE=krb5-1.12.1+dfsg/src/windows/installer/nsis/licenses.rtf]</w:t>
      </w:r>
    </w:p>
    <w:p w14:paraId="6E1591D3" w14:textId="77777777" w:rsidR="00425AAE" w:rsidRDefault="00425AAE" w:rsidP="000727EF">
      <w:pPr>
        <w:pStyle w:val="Heading3"/>
      </w:pPr>
      <w:r>
        <w:t>krb5-1.12.1+dfsg/src/windows/installer/wix/lang/license.rtf:</w:t>
      </w:r>
    </w:p>
    <w:p w14:paraId="4C884D47" w14:textId="77777777" w:rsidR="00425AAE" w:rsidRDefault="00425AAE">
      <w:r>
        <w:t xml:space="preserve">[BEGIN FILE=krb5-1.12.1+dfsg/src/windows/installer/wix/lang/license.rtf] {\rtf1\ansi\ansicpg1252\deff0\deflang1033\deflangfe1033{\fonttbl{\f0\fmodern\fprq1\fcharset0 Courier New;}{\f1\froman\fprq2\fcharset0 Times New Roman;}} {\*\generator Msftedit </w:t>
      </w:r>
      <w:r>
        <w:lastRenderedPageBreak/>
        <w:t xml:space="preserve">5.41.15.1507;}\viewkind4\uc1\pard\nowidctlpar\tx916\tx1832\tx2748\tx3664\tx4580\tx5496\tx6412\tx7328\tx8244\tx9160\tx10076\tx10992\tx11908\tx12824\tx13740\tx14656\f0\fs20 Copyright Notice and Legal Administrivia\par ----------------------------------------\par \par Copyright (C) 1985-2012 by the Massachusetts Institute of Technology.\par \par All rights reserved.\par \par Export of this software from the United States of America may require a specific license from the United States Government.  It is the responsibility of any person or organization contemplating export to obtain such a license before exporting.\par \par WITHIN THAT CONSTRAINT, permission to use, copy, modify, and distribute this software and its documentation for any purpose and without fee is hereby granted, provided that the above copyright notice appear in all copies and that both that copyright notice and\par this permission notice appear in supporting documentation, and that the name of M.I.T. not be used in advertising or publicity pertaining to distribution of the software without specific, written prior permission.  Furthermore if you modify this software you must label your software as modified software and not distribute it in such a fashion that it might be confused with the original MIT software. M.I.T. makes no representations about the suitability of this software for any purpose.  It is provided as is without express or implied warranty.\par \par THIS SOFTWARE IS PROVIDED ``AS IS'' AND WITHOUT ANY EXPRESS OR IMPLIED WARRANTIES, INCLUDING, WITHOUT LIMITATION, THE IMPLIED WARRANTIES OF MERCHANTIBILITY AND FITNESS FOR A PARTICULAR PURPOSE.\par \par Individual source code files are copyright MIT, Cygnus Support, OpenVision, Oracle, Sun Soft, FundsXpress, and others.\par \par Project Athena, Athena, Athena MUSE, Discuss, Hesiod, Kerberos, Moira, and Zephyr are trademarks of the Massachusetts Institute of Technology (MIT).  No commercial use of these trademarks may be made without prior written permission of MIT.\par \par Commercial use means use of a name in a product or other for-profit manner.  It does NOT prevent a commercial firm from referring to the MIT trademarks in order to convey information (although in doing so, recognition of their trademark status should be given).\par \par ----\par \par The following copyright and permission notice applies to the OpenVision Kerberos Administration system located in kadmin/create, kadmin/dbutil, kadmin/passwd, kadmin/server, lib/kadm5, and portions of lib/rpc:\par \par Copyright, OpenVision Technologies, Inc., 1996, All Rights Reserved\par \par WARNING: Retrieving the OpenVision Kerberos Administration system source code, as described below, indicates your acceptance of the following terms.  If you do not agree to the following terms, do not retrieve the OpenVision Kerberos administration system.\par \par You may freely use and distribute the Source Code and Object Code compiled from it, with or without modification, but this Source Code is provided to you AS IS EXCLUSIVE OF ANY WARRANTY, INCLUDING, WITHOUT LIMITATION, ANY WARRANTIES OF MERCHANTABILITY OR FITNESS FOR A PARTICULAR PURPOSE, OR ANY OTHER WARRANTY, WHETHER EXPRESS OR IMPLIED.  IN NO EVENT WILL OPENVISION HAVE ANY LIABILITY FOR ANY LOST PROFITS, LOSS OF DATA OR COSTS OF PROCUREMENT OF SUBSTITUTE GOODS OR SERVICES, OR FOR ANY SPECIAL, INDIRECT, OR CONSEQUENTIAL DAMAGES ARISING OUT OF THIS AGREEMENT, INCLUDING, WITHOUT LIMITATION, THOSE RESULTING FROM THE USE OF THE SOURCE CODE, OR THE FAILURE OF THE SOURCE CODE TO PERFORM, OR FOR ANY OTHER REASON.\par \par OpenVision retains all copyrights in the donated </w:t>
      </w:r>
      <w:r>
        <w:lastRenderedPageBreak/>
        <w:t xml:space="preserve">Source Code. OpenVision also retains copyright to derivative works of the Source Code, whether created by OpenVision or by a third party. The OpenVision copyright notice must be preserved if derivative works are made based on the donated Source Code.\par \par OpenVision Technologies, Inc. has donated this Kerberos Administration system to MIT for inclusion in the standard Kerberos 5 distribution.  This donation underscores our commitment to continuing Kerberos technology development and our gratitude for the valuable work which has been performed by MIT and the Kerberos community.\par \par ----\par \par Portions contributed by Matt Crawford &lt;crawdad@fnal.gov&gt; were work performed at Fermi National Accelerator Laboratory, which is operated by Universities Research Association, Inc., under contract DE-AC02-76CHO3000 with the U.S. Department of Energy.\par \par \pard ----\f1\fs24\par \pard\nowidctlpar\tx916\tx1832\tx2748\tx3664\tx4580\tx5496\tx6412\tx7328\tx8244\tx9160\tx10076\tx10992\tx11908\tx12824\tx13740\tx14656\f0\fs20\par The implementation of the Yarrow pseudo-random number generator in src/lib/crypto/yarrow has the following copyright:\par \par Copyright 2000 by Zero-Knowledge Systems, Inc.\par \par 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Zero-Knowledge Systems, Inc. not be used in advertising or publicity pertaining to distribution of the software without specific, written prior permission.  Zero-Knowledge Systems, Inc. makes no representations about the suitability of this software for any purpose.  It is provided as is without express or implied warranty.\par \par ZERO-KNOWLEDGE SYSTEMS, INC. DISCLAIMS ALL WARRANTIES WITH REGARD TO THIS SOFTWARE, INCLUDING ALL IMPLIED WARRANTIES OF MERCHANTABILITY AND FITNESS, IN NO EVENT SHALL ZERO-KNOWLEDGE SYSTEMS, INC. BE LIABLE FOR ANY SPECIAL, INDIRECT OR CONSEQUENTIAL DAMAGES OR ANY DAMAGES WHATSOEVER RESULTING FROM LOSS OF USE, DATA OR PROFITS, WHETHER IN AN\par ACTION OF CONTRACT, NEGLIGENCE OR OTHER TORTUOUS ACTION, ARISING OUT OF OR IN CONNECTION WITH THE USE OR PERFORMANCE OF THIS SOFTWARE.\par \par \pard ----\f1\fs24\par \pard\nowidctlpar\tx916\tx1832\tx2748\tx3664\tx4580\tx5496\tx6412\tx7328\tx8244\tx9160\tx10076\tx10992\tx11908\tx12824\tx13740\tx14656\f0\fs20\par The implementation of the AES encryption algorithm in src/lib/crypto/aes has the following copyright:\par \par Copyright (c) 2001, Dr Brian Gladman &lt;brg@gladman.uk.net&gt;, Worcester, UK.\par All rights reserved.\par \par LICENSE TERMS\par \par The free distribution and use of this software in both source and binary form is allowed (with or without changes) provided that:\par \par 1. distributions of this source code include the above copyright notice, this list of conditions and the following disclaimer;\par \par 2. distributions in binary form include the above copyright notice, this list of conditions and the following disclaimer in the documentation and/or other associated materials;\par \par 3. the copyright holder's name is not used to endorse products built using this software without specific written permission. \par \par DISCLAIMER\par \par This software is provided 'as is' with no explcit or implied warranties in respect of any properties, including, but not limited to, correctness and fitness for purpose.\par \par \par \par Acknowledgements\par ----------------\par \par Appreciation Time!!!!  There are far too many people to try to thank them all; </w:t>
      </w:r>
      <w:r>
        <w:lastRenderedPageBreak/>
        <w:t>many people have contributed to the development of Kerberos V5.  This is only a partial listing....\par \par Thanks to Paul Vixie and the Internet Software Consortium for funding the work of Barry Jaspan.  This funding was invaluable for the OV administration server integration, as well as the 1.0 release preparation process.\par \par Thanks to John Linn, Scott Foote, and all of the folks at OpenVision Technologies, Inc., who donated their administration server for use in the MIT release of Kerberos.\par \par Thanks to Jeff Bigler, Mark Eichin, Marc Horowitz, Nancy Gilman, Ken Raeburn, and all of the folks at Cygnus Support, who provided innumerable bug fixes and portability enhancements to the Kerberos V5 tree.  Thanks especially to Jeff Bigler, for the new user and system administrator's documentation.\par \par Thanks to Doug Engert from ANL for providing many bug fixes, as well as testing to ensure DCE interoperability.\par \par Thanks to Ken Hornstein at NRL for providing many bug fixes and suggestions, and for working on SAM preauthentication.\par \par Thanks to Matt Crawford at FNAL for bugfixes and enhancements.\par \par Thanks to Sean Mullan and Bill Sommerfeld from Hewlett Packard for their many suggestions and bug fixes.\par \par Thanks to Nalin Dahyabhai of RedHat and Chris Evans for locating and providing patches for numerous buffer overruns.\par \par Thanks to Christopher Thompson and Marcus Watts for discovering the ftpd security bug.\par \par Thanks to Paul Nelson of Thursby Software Systems for implementing the Microsoft set password protocol.\par \par Thanks to the members of the Kerberos V5 development team at MIT, both past and present: Danilo Almeida, Jeffrey Altman, Jay Berkenbilt, Richard Basch, Mitch Berger, John Carr, Don Davis, Alexandra Ellwood, Nancy Gilman, Matt Hancher, Sam Hartman, Paul Hill, Marc Horowitz, Eva Jacobus, Miroslav Jurisic, Barry Jaspan, Geoffrey King, John Kohl, Peter Litwack, Scott McGuire, Kevin Mitchell, Cliff Neuman, Paul Park, Ezra Peisach, Chris Provenzano, Ken Raeburn, Jon Rochlis, Jeff Schiller, Jen Selby, Brad Thompson, Harry Tsai, Ted Ts'o, Marshall Vale, Tom Yu.\par \pard\nowidctlpar\f1\fs24\par } [END FILE=krb5-1.12.1+dfsg/src/windows/installer/wix/lang/license.rtf]</w:t>
      </w:r>
    </w:p>
    <w:p w14:paraId="24097FED" w14:textId="77777777" w:rsidR="00425AAE" w:rsidRDefault="00425AAE" w:rsidP="000727EF">
      <w:pPr>
        <w:pStyle w:val="Heading3"/>
      </w:pPr>
      <w:r>
        <w:t>krb5-1.12.1+dfsg/src/windows/leash/htmlhelp/html/leash_copyright.htm:</w:t>
      </w:r>
    </w:p>
    <w:p w14:paraId="1B7D667D" w14:textId="77777777" w:rsidR="00425AAE" w:rsidRDefault="00425AAE">
      <w:r>
        <w:t xml:space="preserve">[BEGIN FILE=krb5-1.12.1+dfsg/src/windows/leash/htmlhelp/html/leash_copyright.htm] &lt;!DOCTYPE HTML PUBLIC -//W3C//DTD HTML 3.2 Final//EN&gt; &lt;html&gt; &lt;head&gt;   &lt;meta http-equiv=Content-Type  content=text/html; charset=Windows-1252&gt;   &lt;title&gt;Leash Copyright&lt;/title&gt; &lt;/head&gt; &lt;body bgcolor=#ffffff text=#000000&gt; &lt;object type=application/x-oleobject  classid=clsid:1e2a7bd0-dab9-11d0-b93a-00c04fc99f9e&gt; &lt;param  name=Keyword value=copyright, Leash&gt; &lt;/object&gt; &lt;p&gt;&lt;/p&gt; &lt;h1&gt;&lt;a name=id_help_lcopyright&gt;&lt;/a&gt;Leash Copyright&lt;/h1&gt; &lt;p&gt;&lt;/p&gt; &lt;p&gt;This software is being provided to you, the LICENSEE, by the Massachusetts Institute of Technology (M.I.T) under the following license. By obtaining, using and/or copying this software, you agree that you have read, understood, and will comply with these terms and conditions: &lt;/p&gt; &lt;p&gt;Permission to use, copy, modify and distribute this software and its documentation for any purpose and without fee or royalty is hereby granted, provided that you agree to comply with the following copyright notice and statements, including the disclaimer, and that the same appear on ALL copies of the software and documentation, including modifications that you make for internal use or for distribution:&lt;/p&gt; &lt;p&gt;Copyright 1992-2004 by the Massachusetts Institute of </w:t>
      </w:r>
      <w:r>
        <w:lastRenderedPageBreak/>
        <w:t>Technology. All rights reserved. &lt;/p&gt; &lt;p&gt;THIS SOFTWARE IS PROVIDED AS IS, AND M.I.T. MAKES NO REPRESENTATIONS OR WARRANTIES, EXPRESS OR IMPLIED. By way of example, but not limitation, M.I.T. MAKES NO REPRESENTATIONS OR WARRANTIES OF MERCHANTABILITY OR FITNESS FOR ANY PARTICULAR PURPOSE OR THAT THE USE OF THE LICENSED SOFTWARE OR DOCUMENTATION WILL NOT INFRINGE ANY THIRD PARTY PATENTS, COPYRIGHTS, TRADEMARKS OR OTHER RIGHTS. &lt;/p&gt; &lt;p&gt;The name of the Massachusetts Institute of Technology or M.I.T. may NOT be used in advertising or publicity pertaining to distribution of the software. Title to copyright in this software and any associated documentation shall at all times remain with M.I.T., and USER agrees to preserve same.&lt;/p&gt; &lt;p&gt;Project Athena, Athena, Athena MUSE, Discuss, Hesiod, Kerberos, Moira, OLC, X Window System, and Zephyr are trademarks of the Massachusetts Institute of Technology (MIT). No commercial use of these trademarks may be made without prior written permission of MIT.&lt;/p&gt; &lt;/body&gt; &lt;/html&gt; [END FILE=krb5-1.12.1+dfsg/src/windows/leash/htmlhelp/html/leash_copyright.htm]</w:t>
      </w:r>
    </w:p>
    <w:p w14:paraId="34D19683" w14:textId="77777777" w:rsidR="00425AAE" w:rsidRDefault="00425AAE" w:rsidP="000727EF">
      <w:pPr>
        <w:pStyle w:val="Heading3"/>
      </w:pPr>
      <w:r>
        <w:t>krb5-1.12.1+dfsg/src/windows/leash/htmlhelp/html/leash_kerberos_copyright.htm:</w:t>
      </w:r>
    </w:p>
    <w:p w14:paraId="6787F5E8" w14:textId="77777777" w:rsidR="00425AAE" w:rsidRDefault="00425AAE">
      <w:r>
        <w:t xml:space="preserve">[BEGIN FILE=krb5-1.12.1+dfsg/src/windows/leash/htmlhelp/html/leash_kerberos_copyright.htm] &lt;!DOCTYPE HTML PUBLIC -//W3C//DTD HTML 3.2 Final//EN&gt; &lt;html&gt; &lt;head&gt;   &lt;meta http-equiv=Content-Type  content=text/html; charset=Windows-1252&gt;   &lt;title&gt;Kerberos Copyright&lt;/title&gt; &lt;/head&gt; &lt;body bgcolor=#ffffff text=#000000&gt; &lt;object type=application/x-oleobject  classid=clsid:1e2a7bd0-dab9-11d0-b93a-00c04fc99f9e&gt; &lt;param  name=Keyword value=copyright, kerberos&gt; &lt;/object&gt; &lt;p&gt;&lt;/p&gt; &lt;h1&gt;&lt;a name=id_help_kcopyright&gt;&lt;/a&gt;Kerberos Copyright&lt;/h1&gt; &lt;p&gt;&lt;/p&gt; &lt;p&gt;This software is being provided to you, the LICENSEE, by the Massachusetts Institute of Technology (M.I.T.) under the following license. By obtaining, using and/or copying this software, you agree that you have read, understood, and will comply with these terms and conditions: &lt;/p&gt; &lt;p&gt;Permission to use, copy, modify and distribute this software and its documentation for any purpose and without fee or royalty is hereby granted, provided that you agree to comply with the following copyright notice and statements, including the disclaimer, and that the same appear on ALL copies of the software and documentation, including modifications that you make for internal use or for distribution:&lt;/p&gt; &lt;p&gt;Copyright 1992-2004 by the Massachusetts Institute of Technology. All rights reserved. &lt;/p&gt; &lt;p&gt;THIS SOFTWARE IS PROVIDED AS IS, AND M.I.T. MAKES NO REPRESENTATIONS OR WARRANTIES, EXPRESS OR IMPLIED. By way of example, but not limitation, M.I.T. MAKES NO REPRESENTATIONS OR WARRANTIES OF MERCHANTABILITY OR FITNESS FOR ANY PARTICULAR PURPOSE OR THAT THE USE OF THE LICENSED SOFTWARE OR DOCUMENTATION WILL NOT INFRINGE ANY THIRD PARTY PATENTS, COPYRIGHTS, TRADEMARKS OR OTHER RIGHTS. &lt;/p&gt; &lt;p&gt;The name of the Massachusetts Institute of Technology or M.I.T. may NOT be used in advertising or publicity pertaining to distribution of the software. Title to copyright in this software and any associated documentation shall at all times remain with M.I.T., and USER agrees to </w:t>
      </w:r>
      <w:r>
        <w:lastRenderedPageBreak/>
        <w:t>preserve same.&lt;/p&gt; &lt;p&gt;Project Athena, Athena, Athena MUSE, Discuss, Hesiod, Kerberos, Moira, OLC, X Window System, and Zephyr are trademarks of the Massachusetts Institute of Technology (MIT). No commercial use of these trademarks may be made without prior written permission of MIT.&lt;/p&gt; &lt;/body&gt; &lt;/html&gt; [END FILE=krb5-1.12.1+dfsg/src/windows/leash/htmlhelp/html/leash_kerberos_copyright.htm]</w:t>
      </w:r>
    </w:p>
    <w:p w14:paraId="65F1A8B6" w14:textId="77777777" w:rsidR="00425AAE" w:rsidRDefault="00425AAE" w:rsidP="000727EF">
      <w:pPr>
        <w:pStyle w:val="Heading2"/>
      </w:pPr>
      <w:r>
        <w:t xml:space="preserve"> </w:t>
      </w:r>
      <w:bookmarkStart w:id="257" w:name="_Toc399938075"/>
      <w:r>
        <w:t>lapack (version 3.5.0):</w:t>
      </w:r>
      <w:bookmarkEnd w:id="257"/>
    </w:p>
    <w:p w14:paraId="02E22962" w14:textId="77777777" w:rsidR="00425AAE" w:rsidRDefault="00425AAE" w:rsidP="000727EF">
      <w:pPr>
        <w:pStyle w:val="Heading3"/>
      </w:pPr>
      <w:r>
        <w:t>lapack-3.5.0/debian/copyright:</w:t>
      </w:r>
    </w:p>
    <w:p w14:paraId="395A5138" w14:textId="77777777" w:rsidR="00425AAE" w:rsidRDefault="00425AAE">
      <w:r>
        <w:t>[BEGIN FILE=lapack-3.5.0/debian/copyright] This package was debianized by Camm Maguire &lt;camm@enhanced.com&gt; on Tue, 29 Jan 2002 11:42:34 -0500.</w:t>
      </w:r>
    </w:p>
    <w:p w14:paraId="58EAA929" w14:textId="77777777" w:rsidR="00425AAE" w:rsidRDefault="00425AAE">
      <w:r>
        <w:t>It was downloaded from ftp://ftp.netlib.org/lapack/</w:t>
      </w:r>
    </w:p>
    <w:p w14:paraId="3D68763E" w14:textId="77777777" w:rsidR="00425AAE" w:rsidRDefault="00425AAE">
      <w:r>
        <w:t>Upstream Authors: Anderson, E. and Bai, Z. and Bischof, C. and                 Blackford, S. and Demmel, J. and Dongarra, J. and                 Du Croz, J. and Greenbaum, A. and Hammarling, S. and                 McKenney, A. and Sorensen, D.</w:t>
      </w:r>
    </w:p>
    <w:p w14:paraId="6B8CF506" w14:textId="77777777" w:rsidR="00425AAE" w:rsidRDefault="00425AAE">
      <w:r>
        <w:t>Copyright (c) 1992-2007 The University of Tennessee.  All rights reserved.</w:t>
      </w:r>
    </w:p>
    <w:p w14:paraId="19A0D27B" w14:textId="77777777" w:rsidR="00425AAE" w:rsidRDefault="00425AAE">
      <w:r>
        <w:t>From the FAQ:</w:t>
      </w:r>
    </w:p>
    <w:p w14:paraId="49B7705B" w14:textId="77777777" w:rsidR="00425AAE" w:rsidRDefault="00425AAE">
      <w:r>
        <w:t>LAPACK is a freely-available software package. It is available from netlib via anonymous ftp and the World Wide Web. Thus, it can be included in commercial software packages (and has been). We only ask that proper credit be given to the authors.</w:t>
      </w:r>
    </w:p>
    <w:p w14:paraId="1D5E2B54" w14:textId="77777777" w:rsidR="00425AAE" w:rsidRDefault="00425AAE">
      <w:r>
        <w:t>Like all software, it is copyrighted. It is not trademarked, but we do ask the following:</w:t>
      </w:r>
    </w:p>
    <w:p w14:paraId="40B0E7F1" w14:textId="77777777" w:rsidR="00425AAE" w:rsidRDefault="00425AAE">
      <w:r>
        <w:t>If you modify the source for these routines we ask that you change the name of the routine and comment the changes made to the original.</w:t>
      </w:r>
    </w:p>
    <w:p w14:paraId="5DBEEBC1" w14:textId="77777777" w:rsidR="00425AAE" w:rsidRDefault="00425AAE">
      <w:r>
        <w:t>We will gladly answer any questions regarding the software. If a modification is done, however, it is the responsibility of the person who modified the routine to provide support.</w:t>
      </w:r>
    </w:p>
    <w:p w14:paraId="006737D7" w14:textId="77777777" w:rsidR="00425AAE" w:rsidRDefault="00425AAE">
      <w:r>
        <w:t xml:space="preserve"> Files under lapacke/ are under a 3-clause BSD license:</w:t>
      </w:r>
    </w:p>
    <w:p w14:paraId="12D5D5BA" w14:textId="77777777" w:rsidR="00425AAE" w:rsidRDefault="00425AAE">
      <w:r>
        <w:t xml:space="preserve">  Copyright (c) 2010-2012, Intel Corp.   All rights reserved.</w:t>
      </w:r>
    </w:p>
    <w:p w14:paraId="3074F0E7" w14:textId="77777777" w:rsidR="00425AAE" w:rsidRDefault="00425AAE">
      <w:r>
        <w:t xml:space="preserve">  Redistribution and use in source and binary forms, with or without   modification, are permitted provided that the following conditions are met:</w:t>
      </w:r>
    </w:p>
    <w:p w14:paraId="114A95D5"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Intel Corporation nor the names of its contributors       may be used to endorse or promote products derived from this software       without specific prior written permission.</w:t>
      </w:r>
    </w:p>
    <w:p w14:paraId="7562D61B"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w:t>
      </w:r>
      <w:r>
        <w:lastRenderedPageBreak/>
        <w:t>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FILE=lapack-3.5.0/debian/copyright]</w:t>
      </w:r>
    </w:p>
    <w:p w14:paraId="6BBCBFD1" w14:textId="77777777" w:rsidR="00425AAE" w:rsidRDefault="00425AAE" w:rsidP="000727EF">
      <w:pPr>
        <w:pStyle w:val="Heading3"/>
      </w:pPr>
      <w:r>
        <w:t>lapack-3.5.0/LICENSE:</w:t>
      </w:r>
    </w:p>
    <w:p w14:paraId="4317B86D" w14:textId="77777777" w:rsidR="00425AAE" w:rsidRDefault="00425AAE">
      <w:r>
        <w:t>[BEGIN FILE=lapack-3.5.0/LICENSE] Copyright (c) 1992-2011 The University of Tennessee and The University                         of Tennessee Research Foundation.  All rights                         reserved. Copyright (c) 2000-2011 The University of California Berkeley. All                         rights reserved. Copyright (c) 2006-2012 The University of Colorado Denver.  All rights                         reserved.</w:t>
      </w:r>
    </w:p>
    <w:p w14:paraId="000AFF0D" w14:textId="77777777" w:rsidR="00425AAE" w:rsidRDefault="00425AAE">
      <w:r>
        <w:t>$COPYRIGHT$</w:t>
      </w:r>
    </w:p>
    <w:p w14:paraId="40E733D8" w14:textId="77777777" w:rsidR="00425AAE" w:rsidRDefault="00425AAE">
      <w:r>
        <w:t>Additional copyrights may follow</w:t>
      </w:r>
    </w:p>
    <w:p w14:paraId="00BCC010" w14:textId="77777777" w:rsidR="00425AAE" w:rsidRDefault="00425AAE">
      <w:r>
        <w:t>$HEADER$</w:t>
      </w:r>
    </w:p>
    <w:p w14:paraId="6420D7B6" w14:textId="77777777" w:rsidR="00425AAE" w:rsidRDefault="00425AAE">
      <w:r>
        <w:t>Redistribution and use in source and binary forms, with or without modification, are permitted provided that the following conditions are met:</w:t>
      </w:r>
    </w:p>
    <w:p w14:paraId="5B006045" w14:textId="77777777" w:rsidR="00425AAE" w:rsidRDefault="00425AAE">
      <w:r>
        <w:t>- Redistributions of source code must retain the above copyright   notice, this list of conditions and the following disclaimer.</w:t>
      </w:r>
    </w:p>
    <w:p w14:paraId="387A25BC" w14:textId="77777777" w:rsidR="00425AAE" w:rsidRDefault="00425AAE">
      <w:r>
        <w:t>- Redistributions in binary form must reproduce the above copyright   notice, this list of conditions and the following disclaimer listed   in this license in the documentation and/or other materials   provided with the distribution.</w:t>
      </w:r>
    </w:p>
    <w:p w14:paraId="41068200" w14:textId="77777777" w:rsidR="00425AAE" w:rsidRDefault="00425AAE">
      <w:r>
        <w:t>- Neither the name of the copyright holders nor the names of its   contributors may be used to endorse or promote products derived from   this software without specific prior written permission.</w:t>
      </w:r>
    </w:p>
    <w:p w14:paraId="31B618A3" w14:textId="77777777" w:rsidR="00425AAE" w:rsidRDefault="00425AAE">
      <w:r>
        <w:t>The copyright holders provide no reassurances that the source code provided does not infringe any patent, copyright, or any other intellectual property rights of third parties.  The copyright holders disclaim any liability to any recipient for claims brought against recipient by any third party for infringement of that parties intellectual property rights.</w:t>
      </w:r>
    </w:p>
    <w:p w14:paraId="31DBE880"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FILE=lapack-3.5.0/LICENSE]</w:t>
      </w:r>
    </w:p>
    <w:p w14:paraId="5C7354AF" w14:textId="77777777" w:rsidR="00425AAE" w:rsidRDefault="00425AAE" w:rsidP="000727EF">
      <w:pPr>
        <w:pStyle w:val="Heading2"/>
      </w:pPr>
      <w:r>
        <w:lastRenderedPageBreak/>
        <w:t xml:space="preserve"> </w:t>
      </w:r>
      <w:bookmarkStart w:id="258" w:name="_Toc399938076"/>
      <w:r>
        <w:t>laptop-detect (version 0.13.7):</w:t>
      </w:r>
      <w:bookmarkEnd w:id="258"/>
    </w:p>
    <w:p w14:paraId="4F84A3C7" w14:textId="77777777" w:rsidR="00425AAE" w:rsidRDefault="00425AAE" w:rsidP="000727EF">
      <w:pPr>
        <w:pStyle w:val="Heading3"/>
      </w:pPr>
      <w:r>
        <w:t>laptop-detect-0.13.7/debian/copyright:</w:t>
      </w:r>
    </w:p>
    <w:p w14:paraId="2E8BD9D8" w14:textId="77777777" w:rsidR="00425AAE" w:rsidRDefault="00425AAE">
      <w:r>
        <w:t>[BEGIN FILE=laptop-detect-0.13.7/debian/copyright] Upstream Author: Thom May &lt;thom@canonical.com&gt;</w:t>
      </w:r>
    </w:p>
    <w:p w14:paraId="4630F10F" w14:textId="77777777" w:rsidR="00425AAE" w:rsidRDefault="00425AAE">
      <w:r>
        <w:t>Copyright 2004-2007 Thom May &lt;thom@canonical.com&gt; Copyright 2006-2008 Otavio Salvador &lt;otavio@ossystems.com.br&gt;</w:t>
      </w:r>
    </w:p>
    <w:p w14:paraId="5E9CB220" w14:textId="77777777" w:rsidR="00425AAE" w:rsidRDefault="00425AAE">
      <w:r>
        <w:t>This software is licensed under the BSD license. For further information please see /usr/share/common-licenses/BSD. [END FILE=laptop-detect-0.13.7/debian/copyright]</w:t>
      </w:r>
    </w:p>
    <w:p w14:paraId="3C6A621F" w14:textId="77777777" w:rsidR="00425AAE" w:rsidRDefault="00425AAE" w:rsidP="000727EF">
      <w:pPr>
        <w:pStyle w:val="Heading2"/>
      </w:pPr>
      <w:bookmarkStart w:id="259" w:name="_Toc399938077"/>
      <w:r>
        <w:t>latexonly</w:t>
      </w:r>
      <w:bookmarkEnd w:id="259"/>
      <w:r>
        <w:t xml:space="preserve"> </w:t>
      </w:r>
    </w:p>
    <w:p w14:paraId="584319B3" w14:textId="77777777" w:rsidR="00425AAE" w:rsidRDefault="00425AAE" w:rsidP="001D045E">
      <w:r>
        <w:t>%%begin{latexonly} \vskip 4mm %%end{latexonly}</w:t>
      </w:r>
    </w:p>
    <w:p w14:paraId="213DCB16" w14:textId="77777777" w:rsidR="00425AAE" w:rsidRDefault="00425AAE">
      <w:r>
        <w:t>\centerline{\strong{BEOPEN.COM TERMS AND CONDITIONS FOR PYTHON 2.0}}</w:t>
      </w:r>
    </w:p>
    <w:p w14:paraId="5AA4C369" w14:textId="77777777" w:rsidR="00425AAE" w:rsidRDefault="00425AAE">
      <w:r>
        <w:t>\centerline{\strong{BEOPEN PYTHON OPEN SOURCE LICENSE AGREEMENT VERSION 1}}</w:t>
      </w:r>
    </w:p>
    <w:p w14:paraId="7DE98ABA" w14:textId="77777777" w:rsidR="00425AAE" w:rsidRDefault="00425AAE">
      <w:r>
        <w:t>\begin{enumerate}</w:t>
      </w:r>
    </w:p>
    <w:p w14:paraId="037BFDE1" w14:textId="77777777" w:rsidR="00425AAE" w:rsidRDefault="00425AAE">
      <w:r>
        <w:t>\item This LICENSE AGREEMENT is between BeOpen.com (``BeOpen''), having an office at 160 Saratoga Avenue, Santa Clara, CA 95051, and the Individual or Organization (``Licensee'') accessing and otherwise using this software in source or binary form and its associated documentation (``the Software'').</w:t>
      </w:r>
    </w:p>
    <w:p w14:paraId="46C76167" w14:textId="77777777" w:rsidR="00425AAE" w:rsidRDefault="00425AAE">
      <w:r>
        <w:t>\item Subject to the terms and conditions of this BeOpen Python License Agreement, BeOpen hereby grants Licensee a non-exclusive, royalty-free, world-wide license to reproduce, analyze, test, perform and/or display publicly, prepare derivative works, distribute, and otherwise use the Software alone or in any derivative version, provided, however, that the BeOpen Python License is retained in the Software, alone or in any derivative version prepared by Licensee.</w:t>
      </w:r>
    </w:p>
    <w:p w14:paraId="69F07CE4" w14:textId="77777777" w:rsidR="00425AAE" w:rsidRDefault="00425AAE">
      <w:r>
        <w:t>\item BeOpen is making the Software available to Licensee on an ``AS IS'' basis.  BEOPEN MAKES NO REPRESENTATIONS OR WARRANTIES, EXPRESS OR IMPLIED.  BY WAY OF EXAMPLE, BUT NOT LIMITATION, BEOPEN MAKES NO AND DISCLAIMS ANY REPRESENTATION OR WARRANTY OF MERCHANTABILITY OR FITNESS FOR ANY PARTICULAR PURPOSE OR THAT THE USE OF THE SOFTWARE WILL NOT INFRINGE ANY THIRD PARTY RIGHTS.</w:t>
      </w:r>
    </w:p>
    <w:p w14:paraId="49F413D0" w14:textId="77777777" w:rsidR="00425AAE" w:rsidRDefault="00425AAE">
      <w:r>
        <w:t>\item BEOPEN SHALL NOT BE LIABLE TO LICENSEE OR ANY OTHER USERS OF THE SOFTWARE FOR ANY INCIDENTAL, SPECIAL, OR CONSEQUENTIAL DAMAGES OR LOSS AS A RESULT OF USING, MODIFYING OR DISTRIBUTING THE SOFTWARE, OR ANY DERIVATIVE THEREOF, EVEN IF ADVISED OF THE POSSIBILITY THEREOF.</w:t>
      </w:r>
    </w:p>
    <w:p w14:paraId="33A8FC5D" w14:textId="77777777" w:rsidR="00425AAE" w:rsidRDefault="00425AAE">
      <w:r>
        <w:t>\item This License Agreement will automatically terminate upon a material breach of its terms and conditions.</w:t>
      </w:r>
    </w:p>
    <w:p w14:paraId="74E6418A" w14:textId="77777777" w:rsidR="00425AAE" w:rsidRDefault="00425AAE">
      <w:r>
        <w:t xml:space="preserve">\item This License Agreement shall be governed by and interpreted in all respects by the law of the State of California, excluding conflict of law provisions.  Nothing in this License Agreement shall be deemed to create any relationship of agency, partnership, </w:t>
      </w:r>
      <w:r>
        <w:lastRenderedPageBreak/>
        <w:t>or joint venture between BeOpen and Licensee.  This License Agreement does not grant permission to use BeOpen trademarks or trade names in a trademark sense to endorse or promote products or services of Licensee, or any third party.  As an exception, the ``BeOpen Python'' logos available at http://www.pythonlabs.com/logos.html may be used according to the permissions granted on that web page.</w:t>
      </w:r>
    </w:p>
    <w:p w14:paraId="406D4F75" w14:textId="77777777" w:rsidR="00425AAE" w:rsidRDefault="00425AAE">
      <w:r>
        <w:t>\item By copying, installing or otherwise using the software, Licensee agrees to be bound by the terms and conditions of this License Agreement. \end{enumerate}</w:t>
      </w:r>
    </w:p>
    <w:p w14:paraId="3C8E0CF4" w14:textId="77777777" w:rsidR="00425AAE" w:rsidRDefault="00425AAE">
      <w:r>
        <w:t xml:space="preserve"> \centerline{\strong{CNRI OPEN SOURCE GPL-COMPATIBLE LICENSE AGREEMENT}}</w:t>
      </w:r>
    </w:p>
    <w:p w14:paraId="3093B120" w14:textId="77777777" w:rsidR="00425AAE" w:rsidRDefault="00425AAE">
      <w:r>
        <w:t>Python 1.6.1 is made available subject to the terms and conditions in CNRI's License Agreement.  This Agreement together with Python 1.6.1 may be located on the Internet using the following unique, persistent identifier (known as a handle): 1895.22/1013.  This Agreement may also be obtained from a proxy server on the Internet using the following URL: \url{http://hdl.handle.net/1895.22/1013}.</w:t>
      </w:r>
    </w:p>
    <w:p w14:paraId="2CFEF337" w14:textId="77777777" w:rsidR="00425AAE" w:rsidRDefault="00425AAE">
      <w:r>
        <w:t xml:space="preserve"> \centerline{\strong{CWI PERMISSIONS STATEMENT AND DISCLAIMER}}</w:t>
      </w:r>
    </w:p>
    <w:p w14:paraId="4BC54F9C" w14:textId="77777777" w:rsidR="00425AAE" w:rsidRDefault="00425AAE">
      <w:r>
        <w:t>Copyright \copyright{} 1991 - 1995, Stichting Mathematisch Centrum Amsterdam, The Netherlands.  All rights reserved.</w:t>
      </w:r>
    </w:p>
    <w:p w14:paraId="6B8BEA36"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Stichting Mathematisch Centrum or CWI not be used in advertising or publicity pertaining to distribution of the software without specific, written prior permission.</w:t>
      </w:r>
    </w:p>
    <w:p w14:paraId="71A511F3" w14:textId="77777777" w:rsidR="00425AAE" w:rsidRDefault="00425AAE">
      <w:r>
        <w:t>STICHTING MATHEMATISCH CENTRUM DISCLAIMS ALL WARRANTIES WITH REGARD TO THIS SOFTWARE, INCLUDING ALL IMPLIED WARRANTIES OF MERCHANTABILITY AND FITNESS, IN NO EVENT SHALL STICHTING MATHEMATISCH CENTRUM BE LIABLE FOR ANY SPECIAL, INDIRECT OR CONSEQUENTIAL DAMAGES OR ANY DAMAGES WHATSOEVER RESULTING FROM LOSS OF USE, DATA OR PROFITS, WHETHER IN AN ACTION OF CONTRACT, NEGLIGENCE OR OTHER TORTIOUS ACTION, ARISING OUT OF OR IN CONNECTION WITH THE USE OR PERFORMANCE OF THIS SOFTWARE. \end{small} [END FILE=pyopenssl-0.13.1/doc/tools/texinputs/copyright.tex]</w:t>
      </w:r>
    </w:p>
    <w:p w14:paraId="64AE8CB0" w14:textId="77777777" w:rsidR="00425AAE" w:rsidRDefault="00425AAE" w:rsidP="000727EF">
      <w:pPr>
        <w:pStyle w:val="Heading2"/>
      </w:pPr>
      <w:r>
        <w:t xml:space="preserve"> </w:t>
      </w:r>
      <w:bookmarkStart w:id="260" w:name="_Toc399938078"/>
      <w:r>
        <w:t>lcms2 (version 2.6):</w:t>
      </w:r>
      <w:bookmarkEnd w:id="260"/>
    </w:p>
    <w:p w14:paraId="17582E0E" w14:textId="77777777" w:rsidR="00425AAE" w:rsidRDefault="00425AAE" w:rsidP="000727EF">
      <w:pPr>
        <w:pStyle w:val="Heading3"/>
      </w:pPr>
      <w:r>
        <w:t>lcms2-2.6/debian/copyright:</w:t>
      </w:r>
    </w:p>
    <w:p w14:paraId="2CEB9B11" w14:textId="77777777" w:rsidR="00425AAE" w:rsidRDefault="00425AAE">
      <w:r>
        <w:t>[BEGIN FILE=lcms2-2.6/debian/copyright] Format: http://www.debian.org/doc/packaging-manuals/copyright-format/1.0/ Upstream-Name: Little CMS Source: http://www.littlecms.com/</w:t>
      </w:r>
    </w:p>
    <w:p w14:paraId="65A895B1" w14:textId="77777777" w:rsidR="00425AAE" w:rsidRDefault="00425AAE">
      <w:r>
        <w:t xml:space="preserve">Files: * Copyright: 1998-2014 Marti Maria Saguer &lt;marti.maria@littlecms.com&gt; License: MIT  Permission is hereby granted, free of charge, to any person obtaining a copy  of this software and associated documentation files (the Software), to deal  in the Software without restriction, including without limitation the rights  to use, copy, modify, merge, </w:t>
      </w:r>
      <w:r>
        <w:lastRenderedPageBreak/>
        <w:t>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F83A230" w14:textId="77777777" w:rsidR="00425AAE" w:rsidRDefault="00425AAE">
      <w:r>
        <w:t>Files: debian/* Copyright: 2011 Oleksandr Moskalenko &lt;malex@debian.org&gt;            2013 Thomas Weber &lt;tweber@debian.org&gt;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 [END FILE=lcms2-2.6/debian/copyright]</w:t>
      </w:r>
    </w:p>
    <w:p w14:paraId="47F1BAB8" w14:textId="77777777" w:rsidR="00425AAE" w:rsidRDefault="00425AAE" w:rsidP="000727EF">
      <w:pPr>
        <w:pStyle w:val="Heading2fegan"/>
      </w:pPr>
      <w:bookmarkStart w:id="261" w:name="_Toc399938079"/>
      <w:r>
        <w:t>ldappool-1.0</w:t>
      </w:r>
      <w:bookmarkEnd w:id="261"/>
    </w:p>
    <w:p w14:paraId="1F94EFED" w14:textId="77777777" w:rsidR="00425AAE" w:rsidRDefault="00425AAE" w:rsidP="00053D4A">
      <w:r>
        <w:tab/>
        <w:t>Mozilla Public License 1.1</w:t>
      </w:r>
      <w:r>
        <w:tab/>
        <w:t>http://www.mozilla.org/MPL/1.1/</w:t>
      </w:r>
    </w:p>
    <w:p w14:paraId="2FC50AB9" w14:textId="77777777" w:rsidR="00425AAE" w:rsidRDefault="00425AAE" w:rsidP="000727EF">
      <w:pPr>
        <w:pStyle w:val="Heading2"/>
      </w:pPr>
      <w:r>
        <w:t xml:space="preserve"> </w:t>
      </w:r>
      <w:bookmarkStart w:id="262" w:name="_Toc399938080"/>
      <w:r>
        <w:t>ldb (version 1.1.17):</w:t>
      </w:r>
      <w:bookmarkEnd w:id="262"/>
    </w:p>
    <w:p w14:paraId="35393AD1" w14:textId="77777777" w:rsidR="00425AAE" w:rsidRDefault="00425AAE" w:rsidP="000727EF">
      <w:pPr>
        <w:pStyle w:val="Heading3"/>
      </w:pPr>
      <w:r>
        <w:t>ldb-1.1.17/debian/copyright:</w:t>
      </w:r>
    </w:p>
    <w:p w14:paraId="6F923512" w14:textId="77777777" w:rsidR="00425AAE" w:rsidRDefault="00425AAE">
      <w:r>
        <w:t>[BEGIN FILE=ldb-1.1.17/debian/copyright] Upstream-Name: ldb Source: http://ldb.samba.org/</w:t>
      </w:r>
    </w:p>
    <w:p w14:paraId="570AE8E0" w14:textId="77777777" w:rsidR="00425AAE" w:rsidRDefault="00425AAE">
      <w:r>
        <w:t>Files: * Copyright:  2004-2010 Andrew Tridgell &lt;tridge@samba.org&gt;  2004-2010 Simo Sorce &lt;idra@samba.org&gt;  2005-2010 Andrew Bartlett &lt;abartlet@samba.org&gt;  2005,2006 Tim Potter &lt;tpot@samba.org&gt;  2007-2010 Jelmer Vernooij &lt;jelmer@samba.org&gt;  2009-2010 Matthias Dieter WallnÃ¶fer  2005-2006 Brad Hards &lt;bradh@frogmouth.net&gt;  2006 Martin Kuehl &lt;mkhl@samba.org&gt;  2004 Stefan Metzmacher  2004-2005 Derrell Lipman License: LGPL-3+  The text of the license is available on Debian systems in the  /usr/share/common-licenses/LGPL-3 file.</w:t>
      </w:r>
    </w:p>
    <w:p w14:paraId="5894C499" w14:textId="77777777" w:rsidR="00425AAE" w:rsidRDefault="00425AAE">
      <w:r>
        <w:t>Files: common/qsort.c Copyright: 1991,1992,1996,1997,1999,2004 Free Software Foundation, Inc. License: LGPL-3+  The text of the license is available on Debian systems in the  /usr/share/common-licenses/LGPL-3 file.</w:t>
      </w:r>
    </w:p>
    <w:p w14:paraId="5E46F8A6" w14:textId="77777777" w:rsidR="00425AAE" w:rsidRDefault="00425AAE">
      <w:r>
        <w:lastRenderedPageBreak/>
        <w:t>Files: tools/* Copyright:  2004-2010 Andrew Tridgell &lt;tridge@samba.org&gt;  2004 Stefan Metzmacher  2009 Matthieu Patou License: GPL-3+  The text of the license is available on Debian systems in the  /usr/share/common-licenses/GPL-3 file.</w:t>
      </w:r>
    </w:p>
    <w:p w14:paraId="63BDD4B0" w14:textId="77777777" w:rsidR="00425AAE" w:rsidRDefault="00425AAE">
      <w:r>
        <w:t>Files: lib/popt/* Copyright:  1998-2002 Red Hat, Inc. License: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X CONSORTIUM BE LIABLE FOR ANY CLAIM, DAMAGES OR OTHER LIABILITY, WHETHER IN  AN ACTION OF CONTRACT, TORT OR OTHERWISE, ARISING FROM, OUT OF OR IN  CONNECTION WITH THE SOFTWARE OR THE USE OR OTHER DEALINGS IN THE SOFTWARE.  .  Except as contained in this notice, the name of the X Consortium shall not be  used in advertising or otherwise to promote the sale, use or other dealings  in this Software without prior written authorization from the X Consortium.</w:t>
      </w:r>
    </w:p>
    <w:p w14:paraId="049562B8" w14:textId="77777777" w:rsidR="00425AAE" w:rsidRDefault="00425AAE">
      <w:r>
        <w:t>Files: lib/tevent/* Copyright:  2008 Volker Lendecke  2005-2010 Stefan Metzmacher  2003-2010 Andrew Tridgell  2010 Jelmer Vernooij License: LGPL-3+  The text of the license is available on Debian systems in the  /usr/share/common-licenses/LGPL-3 file.</w:t>
      </w:r>
    </w:p>
    <w:p w14:paraId="71F8ED34" w14:textId="77777777" w:rsidR="00425AAE" w:rsidRDefault="00425AAE">
      <w:r>
        <w:t>Files: lib/tdb/* Copyright:  2000-2010 Rusty Russell  1999-2010 Andrew Tridgell  2000-2006 Jeremy Allison  2010 Volker Lendecke  2005 Simon McVittie  2001 Andrew Esh  2004-2006 Tim Potter  2007-2008 Jelmer Vernooij License: LGPL-3+  The text of the license is available on Debian systems in the  /usr/share/common-licenses/LGPL-3 file.</w:t>
      </w:r>
    </w:p>
    <w:p w14:paraId="75B0E537" w14:textId="77777777" w:rsidR="00425AAE" w:rsidRDefault="00425AAE">
      <w:r>
        <w:t>Files: lib/talloc/* Copyright:  2004-2010 Andrew Tridgell  2008-2010 Jelmer Vernooij  2006 Stefan Metzmacher License: LGPL-3+  The text of the license is available on Debian systems in the  /usr/share/common-licenses/LGPL-3 file.</w:t>
      </w:r>
    </w:p>
    <w:p w14:paraId="1E565C9A" w14:textId="77777777" w:rsidR="00425AAE" w:rsidRDefault="00425AAE">
      <w:r>
        <w:t>Files: lib/replace/*.c Copyright:  1991-1998 Free Software Foundation, Inc.  1992-2007 Andrew Tridgell  1998-2007 Jeremy Allison  2006-2007 Jelmer Vernooij  2008 Michael Adam  2010 Matthieu Patou  1995 Patrick Powell License: LGPL-3+  The text of the license is available on Debian systems in the  /usr/share/common-licenses/LGPL-3 file.</w:t>
      </w:r>
    </w:p>
    <w:p w14:paraId="722B4FE4" w14:textId="77777777" w:rsidR="00425AAE" w:rsidRDefault="00425AAE">
      <w:r>
        <w:t>Files: lib/replace/inet_ntop.c lib/replace/inet_pton.c Copyright: 1996-2001 Internet Software Consortium License:  Permission to use, copy, modify, and distribute this software for any  purpose with or without fee is hereby granted, provided that the above  copyright notice and this permission notice appear in all copies.  .  THE SOFTWARE IS PROVIDED AS IS AND INTERNET SOFTWARE CONSORTIUM  DISCLAIMS ALL WARRANTIES WITH REGARD TO THIS SOFTWARE INCLUDING ALL  IMPLIED WARRANTIES OF MERCHANTABILITY AND FITNESS. IN NO EVENT SHALL  INTERNET SOFTWARE CONSORTIUM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02A4D6C4" w14:textId="77777777" w:rsidR="00425AAE" w:rsidRDefault="00425AAE">
      <w:r>
        <w:lastRenderedPageBreak/>
        <w:t>Files: lib/replace/timegm.c Copyright: 1997 Kungliga Tekniska HÃ¶gskolan License: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Neither the name of the Institute nor the names of its contributors     may be used to endorse or promote products derived from this software     without specific prior written permission.  .  THIS SOFTWARE IS 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8CFD747" w14:textId="77777777" w:rsidR="00425AAE" w:rsidRDefault="00425AAE">
      <w:r>
        <w:t>Files: lib/replace/getaddrinfo.c Copyright:  1996-2005 The PostgreSQL Global Development Group  1994 The Regents of the University of California  1998 Jeremy Allison License:  Permission to use, copy, modify, and distribute this software and its  documentation for any purpose, without fee, and without a written agreement  is hereby granted, provided that the above copyright notice and this paragraph  and the following two paragraphs appear in all copies.  .  IN NO EVENT SHALL THE UNIVERSITY OF CALIFORNIA BE LIABLE TO ANY PARTY FOR  DIRECT, INDIRECT, SPECIAL, INCIDENTAL, OR CONSEQUENTIAL DAMAGES, INCLUDING  LOST PROFITS, ARISING OUT OF THE USE OF THIS SOFTWARE AND ITS DOCUMENTATION,  EVEN IF THE UNIVERSITY OF CALIFORNIA HAS BEEN ADVISED OF THE POSSIBILITY OF  SUCH DAMAGE.  .  THE UNIVERSITY OF CALIFORNIA SPECIFICALLY DISCLAIMS ANY WARRANTIES,  INCLUDING, BUT NOT LIMITED TO, THE IMPLIED WARRANTIES OF MERCHANTABILITY  AND FITNESS FOR A PARTICULAR PURPOSE. THE SOFTWARE PROVIDED HEREUNDER IS  ON AN AS IS BASIS, AND THE UNIVERSITY OF CALIFORNIA HAS NO OBLIGATIONS  TO PROVIDE MAINTENANCE, SUPPORT, UPDATES, ENHANCEMENTS, OR MODIFICATIONS.</w:t>
      </w:r>
    </w:p>
    <w:p w14:paraId="28826982" w14:textId="77777777" w:rsidR="00425AAE" w:rsidRDefault="00425AAE">
      <w:r>
        <w:t>Files: debian/* Copyright: 2007-2010 Jelmer Vernooij &lt;jelmer@samba.org&gt; License: LGPL-3+  The text of the license is available on Debian systems in the  /usr/share/common-licenses/LGPL-3 file. [END FILE=ldb-1.1.17/debian/copyright]</w:t>
      </w:r>
    </w:p>
    <w:p w14:paraId="2E1658DD" w14:textId="77777777" w:rsidR="00425AAE" w:rsidRDefault="00425AAE" w:rsidP="000727EF">
      <w:pPr>
        <w:pStyle w:val="Heading3"/>
      </w:pPr>
      <w:r>
        <w:t>ldb-1.1.17/lib/popt/COPYING:</w:t>
      </w:r>
    </w:p>
    <w:p w14:paraId="2A5BED2B" w14:textId="77777777" w:rsidR="00425AAE" w:rsidRDefault="00425AAE">
      <w:r>
        <w:t>[BEGIN FILE=ldb-1.1.17/lib/popt/COPYING] Copyright (c) 1998  Red Hat Software</w:t>
      </w:r>
    </w:p>
    <w:p w14:paraId="23A64268" w14:textId="77777777" w:rsidR="00425AAE" w:rsidRDefault="00425AAE">
      <w:r>
        <w:t xml:space="preserve">Permission is hereby granted, free of charge, to any person obtaining a copy of this software and associated documentation files (the Software), to deal in the Software </w:t>
      </w:r>
      <w:r>
        <w:lastRenderedPageBreak/>
        <w:t>without restriction, including without limitation the rights to use, copy, modify, merge, publish, distribute, sublicense, and/or sell copies of the Software, and to permit persons to whom the Software is furnished to do so, subject to the following conditions:</w:t>
      </w:r>
    </w:p>
    <w:p w14:paraId="3C4E5F51" w14:textId="77777777" w:rsidR="00425AAE" w:rsidRDefault="00425AAE">
      <w:r>
        <w:t>The above copyright notice and this permission notice shall be included in all copies or substantial portions of the Software.</w:t>
      </w:r>
    </w:p>
    <w:p w14:paraId="25AB8C38" w14:textId="77777777" w:rsidR="00425AAE" w:rsidRDefault="00425AAE">
      <w:r>
        <w:t>THE SOFTWARE IS PROVIDED AS IS, WITHOUT WARRANTY OF ANY KIND, EXPRESS OR IMPLIED, INCLUDING BUT NOT LIMITED TO THE WARRANTIES OF MERCHANTABILITY, FITNESS FOR A PARTICULAR PURPOSE AND NONINFRINGEMENT.  IN NO EVENT SHALL THE X CONSORTIUM BE LIABLE FOR ANY CLAIM, DAMAGES OR OTHER LIABILITY, WHETHER IN AN ACTION OF CONTRACT, TORT OR OTHERWISE, ARISING FROM, OUT OF OR IN CONNECTION WITH THE SOFTWARE OR THE USE OR OTHER DEALINGS IN THE SOFTWARE.</w:t>
      </w:r>
    </w:p>
    <w:p w14:paraId="412EFDC9" w14:textId="77777777" w:rsidR="00425AAE" w:rsidRDefault="00425AAE">
      <w:r>
        <w:t>Except as contained in this notice, the name of the X Consortium shall not be used in advertising or otherwise to promote the sale, use or other dealings in this Software without prior written authorization from the X Consortium. [END FILE=ldb-1.1.17/lib/popt/COPYING]</w:t>
      </w:r>
    </w:p>
    <w:p w14:paraId="42CADFC3" w14:textId="77777777" w:rsidR="00425AAE" w:rsidRDefault="00425AAE" w:rsidP="000727EF">
      <w:pPr>
        <w:pStyle w:val="Heading2"/>
      </w:pPr>
      <w:r>
        <w:t xml:space="preserve"> </w:t>
      </w:r>
      <w:bookmarkStart w:id="263" w:name="_Toc399938081"/>
      <w:r>
        <w:t>less (version 458):</w:t>
      </w:r>
      <w:bookmarkEnd w:id="263"/>
    </w:p>
    <w:p w14:paraId="7BF70A36" w14:textId="77777777" w:rsidR="00425AAE" w:rsidRDefault="00425AAE" w:rsidP="000727EF">
      <w:pPr>
        <w:pStyle w:val="Heading3"/>
      </w:pPr>
      <w:r>
        <w:t>less-458/debian/copyright:</w:t>
      </w:r>
    </w:p>
    <w:p w14:paraId="4F4FB9AB" w14:textId="77777777" w:rsidR="00425AAE" w:rsidRDefault="00425AAE">
      <w:r>
        <w:t>[BEGIN FILE=less-458/debian/copyright] This package was debianized by Thomas Schoepf &lt;schoepf@debian.org&gt; on Wed,  8 Sep 1999 13:28:20 +0200.</w:t>
      </w:r>
    </w:p>
    <w:p w14:paraId="4092BF4B" w14:textId="77777777" w:rsidR="00425AAE" w:rsidRDefault="00425AAE">
      <w:r>
        <w:t>The previous maintainers were Darren Stalder &lt;torin@daft.com&gt;, Erick Branderhorst &lt;branderh@debian.org&gt; and Bill Mitchell &lt;mitchell@mdd.comm.mot.com&gt;.</w:t>
      </w:r>
    </w:p>
    <w:p w14:paraId="58C188D8" w14:textId="77777777" w:rsidR="00425AAE" w:rsidRDefault="00425AAE">
      <w:r>
        <w:t>It was downloaded from http://www.greenwoodsoftware.com/less/</w:t>
      </w:r>
    </w:p>
    <w:p w14:paraId="13ABB631" w14:textId="77777777" w:rsidR="00425AAE" w:rsidRDefault="00425AAE">
      <w:r>
        <w:t>Upstream Author: Mark Nudelman &lt;markn@greenwoodsoftware.com&gt;</w:t>
      </w:r>
    </w:p>
    <w:p w14:paraId="3D79229C" w14:textId="77777777" w:rsidR="00425AAE" w:rsidRDefault="00425AAE">
      <w:r>
        <w:t>Copyright:</w:t>
      </w:r>
    </w:p>
    <w:p w14:paraId="6B3185F9" w14:textId="77777777" w:rsidR="00425AAE" w:rsidRDefault="00425AAE">
      <w:r>
        <w:t>This program is free software.  You may redistribute it and/or modify it under the terms of either:</w:t>
      </w:r>
    </w:p>
    <w:p w14:paraId="65ED9059" w14:textId="77777777" w:rsidR="00425AAE" w:rsidRDefault="00425AAE">
      <w:r>
        <w:t>1. The GNU General Public License, as published by the Free    Software Foundation; either version 3, or (at your option) any    later version.  A copy of this license is in the file    /usr/share/common-licenses/GPL-3 or 2. The Less License.</w:t>
      </w:r>
    </w:p>
    <w:p w14:paraId="65C79FF0" w14:textId="77777777" w:rsidR="00425AAE" w:rsidRDefault="00425AAE">
      <w:r>
        <w:t xml:space="preserve">                          Less License                           ------------</w:t>
      </w:r>
    </w:p>
    <w:p w14:paraId="364FB2D3" w14:textId="77777777" w:rsidR="00425AAE" w:rsidRDefault="00425AAE">
      <w:r>
        <w:t>Less Copyright (C) 1984-2007  Mark Nudelman</w:t>
      </w:r>
    </w:p>
    <w:p w14:paraId="2A8C0D10"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in the documentation and/or other materials provided with     the distribution.</w:t>
      </w:r>
    </w:p>
    <w:p w14:paraId="59DDF26E" w14:textId="77777777" w:rsidR="00425AAE" w:rsidRDefault="00425AAE">
      <w:r>
        <w:t xml:space="preserve">THIS SOFTWARE IS PROVIDED BY THE AUTHOR ``AS IS'' AND ANY EXPRESS OR IMPLIED WARRANTIES, INCLUDING, BUT NOT LIMITED TO, THE IMPLIED WARRANTIES OF MERCHANTABILITY AND FITNESS FOR A PARTICULAR  </w:t>
      </w:r>
      <w:r>
        <w:lastRenderedPageBreak/>
        <w:t>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FILE=less-458/debian/copyright]</w:t>
      </w:r>
    </w:p>
    <w:p w14:paraId="32AA5B13" w14:textId="77777777" w:rsidR="00425AAE" w:rsidRDefault="00425AAE" w:rsidP="000727EF">
      <w:pPr>
        <w:pStyle w:val="Heading2"/>
      </w:pPr>
      <w:r>
        <w:t xml:space="preserve"> </w:t>
      </w:r>
      <w:bookmarkStart w:id="264" w:name="_Toc399938082"/>
      <w:r>
        <w:t>libaio (version 0.3.109):</w:t>
      </w:r>
      <w:bookmarkEnd w:id="264"/>
    </w:p>
    <w:p w14:paraId="4C74BE12" w14:textId="77777777" w:rsidR="00425AAE" w:rsidRDefault="00425AAE" w:rsidP="000727EF">
      <w:pPr>
        <w:pStyle w:val="Heading3"/>
      </w:pPr>
      <w:r>
        <w:t>libaio-0.3.109/debian/copyright:</w:t>
      </w:r>
    </w:p>
    <w:p w14:paraId="35AC8E08" w14:textId="77777777" w:rsidR="00425AAE" w:rsidRDefault="00425AAE">
      <w:r>
        <w:t>[BEGIN FILE=libaio-0.3.109/debian/copyright] It was downloaded from:</w:t>
      </w:r>
    </w:p>
    <w:p w14:paraId="37D1AC69" w14:textId="77777777" w:rsidR="00425AAE" w:rsidRDefault="00425AAE">
      <w:r>
        <w:t xml:space="preserve">    git://git.fedorahosted.org/libaio.git</w:t>
      </w:r>
    </w:p>
    <w:p w14:paraId="01D01A61" w14:textId="77777777" w:rsidR="00425AAE" w:rsidRDefault="00425AAE">
      <w:r>
        <w:t>Copyright Holders:</w:t>
      </w:r>
    </w:p>
    <w:p w14:paraId="2790B3BC" w14:textId="77777777" w:rsidR="00425AAE" w:rsidRDefault="00425AAE">
      <w:r>
        <w:t xml:space="preserve">    Copyright Â© 2002-2003 Benjamin LaHaise &lt;bcrl@redhat.com&gt;     Copyright Â© 2003-2004 Jeff Moyer &lt;jmoyer@redhat.com&gt;</w:t>
      </w:r>
    </w:p>
    <w:p w14:paraId="754C0B7D" w14:textId="77777777" w:rsidR="00425AAE" w:rsidRDefault="00425AAE">
      <w:r>
        <w:t>License:</w:t>
      </w:r>
    </w:p>
    <w:p w14:paraId="0161A33D"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19C01322"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78AACD20" w14:textId="77777777" w:rsidR="00425AAE" w:rsidRDefault="00425AAE">
      <w:r>
        <w:t xml:space="preserve">    You should have received a copy of the GNU Lesser General Public     License along with this library; if not, write to the Free Software     Foundation, Inc., 51 Franklin St, Fifth Floor, Boston, MA  02110-1301  USA</w:t>
      </w:r>
    </w:p>
    <w:p w14:paraId="4B8C3ECC" w14:textId="77777777" w:rsidR="00425AAE" w:rsidRDefault="00425AAE">
      <w:r>
        <w:t>On Debian systems, the complete text of the GNU Lesser General Public License can be found in '/usr/share/common-licenses/LGPL-2.1'. [END FILE=libaio-0.3.109/debian/copyright]</w:t>
      </w:r>
    </w:p>
    <w:p w14:paraId="5E51E536" w14:textId="77777777" w:rsidR="00425AAE" w:rsidRDefault="00425AAE" w:rsidP="000727EF">
      <w:pPr>
        <w:pStyle w:val="Heading2"/>
      </w:pPr>
      <w:r>
        <w:t xml:space="preserve"> </w:t>
      </w:r>
      <w:bookmarkStart w:id="265" w:name="_Toc399938083"/>
      <w:r>
        <w:t>libalgorithm-diff-perl (version 1.19.02):</w:t>
      </w:r>
      <w:bookmarkEnd w:id="265"/>
    </w:p>
    <w:p w14:paraId="06D31EF0" w14:textId="77777777" w:rsidR="00425AAE" w:rsidRDefault="00425AAE" w:rsidP="000727EF">
      <w:pPr>
        <w:pStyle w:val="Heading3"/>
      </w:pPr>
      <w:r>
        <w:t>libalgorithm-diff-perl-1.19.02/debian/copyright:</w:t>
      </w:r>
    </w:p>
    <w:p w14:paraId="6C569A40" w14:textId="77777777" w:rsidR="00425AAE" w:rsidRDefault="00425AAE">
      <w:r>
        <w:t>[BEGIN FILE=libalgorithm-diff-perl-1.19.02/debian/copyright] Format: http://www.debian.org/doc/packaging-manuals/copyright-format/1.0/ Upstream-Name: Algorithm-Diff Upstream-Contact: This version released by Tye McQueen (http://perlmonks.org/?node=tye). Source: http://search.cpan.org/~tyemq/Algorithm-Diff/</w:t>
      </w:r>
    </w:p>
    <w:p w14:paraId="51688AE0" w14:textId="77777777" w:rsidR="00425AAE" w:rsidRDefault="00425AAE">
      <w:r>
        <w:t>Files: * Copyright: 2000-2004, Ned Konz &lt;perl@bike-nomad.com&gt; License: Artistic or GPL-1+</w:t>
      </w:r>
    </w:p>
    <w:p w14:paraId="32A49682" w14:textId="77777777" w:rsidR="00425AAE" w:rsidRDefault="00425AAE">
      <w:r>
        <w:lastRenderedPageBreak/>
        <w:t>Files: cdiff.pl diff.pl diffnw.pl Copyright: 1998, M-J. Dominus &lt;mjd-perl-diff@plover.com&gt; License: Artistic or GPL-1+</w:t>
      </w:r>
    </w:p>
    <w:p w14:paraId="6F2EB89D" w14:textId="77777777" w:rsidR="00425AAE" w:rsidRDefault="00425AAE">
      <w:r>
        <w:t>Files: debian/* Copyright: 2000, 2001, 2002, 2003, Michael Alan Dorman &lt;mdorman@debian.org&gt;  2004, 2005, Florian Weimer &lt;fw@deneb.enyo.de&gt;  2008, gregor herrmann &lt;gregoa@debian.org&gt;  2009, Jonathan Yu &lt;jawnsy@cpan.org&gt;  2010, Salvatore Bonaccorso &lt;carnil@debian.org&gt;  2012, Xavier Guimard &lt;x.guimard@free.fr&gt; License: Artistic or GPL-1+</w:t>
      </w:r>
    </w:p>
    <w:p w14:paraId="6E6D527F" w14:textId="77777777" w:rsidR="00425AAE" w:rsidRDefault="00425AAE">
      <w:r>
        <w:t>License: Artistic  This program is free software; you can redistribute it and/or modify  it under the terms of the Artistic License, which comes with Perl.  .  On Debian GNU/Linux systems, the complete text of the Artistic License  can be found in `/usr/share/common-licenses/Artistic'.</w:t>
      </w:r>
    </w:p>
    <w:p w14:paraId="7302CEE4"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GNU/Linux systems, the complete text of version 1 of the  General Public License can be found in `/usr/share/common-licenses/GPL-1'.</w:t>
      </w:r>
    </w:p>
    <w:p w14:paraId="4DC7EB4D" w14:textId="77777777" w:rsidR="00425AAE" w:rsidRDefault="00425AAE">
      <w:r>
        <w:t>[END FILE=libalgorithm-diff-perl-1.19.02/debian/copyright]</w:t>
      </w:r>
    </w:p>
    <w:p w14:paraId="099AC729" w14:textId="77777777" w:rsidR="00425AAE" w:rsidRPr="00924490" w:rsidRDefault="00425AAE" w:rsidP="000727EF">
      <w:pPr>
        <w:pStyle w:val="Heading2"/>
        <w:rPr>
          <w:lang w:val="de-DE"/>
        </w:rPr>
      </w:pPr>
      <w:r>
        <w:t xml:space="preserve"> </w:t>
      </w:r>
      <w:bookmarkStart w:id="266" w:name="_Toc399938084"/>
      <w:r w:rsidRPr="00924490">
        <w:rPr>
          <w:lang w:val="de-DE"/>
        </w:rPr>
        <w:t>libalgorithm-diff-xs-perl (version 0.04):</w:t>
      </w:r>
      <w:bookmarkEnd w:id="266"/>
    </w:p>
    <w:p w14:paraId="11D72FBD" w14:textId="77777777" w:rsidR="00425AAE" w:rsidRDefault="00425AAE" w:rsidP="000727EF">
      <w:pPr>
        <w:pStyle w:val="Heading3"/>
      </w:pPr>
      <w:r>
        <w:t>libalgorithm-diff-xs-perl-0.04/debian/copyright:</w:t>
      </w:r>
    </w:p>
    <w:p w14:paraId="074F0FD9" w14:textId="77777777" w:rsidR="00425AAE" w:rsidRDefault="00425AAE">
      <w:r>
        <w:t>[BEGIN FILE=libalgorithm-diff-xs-perl-0.04/debian/copyright] Format: http://www.debian.org/doc/packaging-manuals/copyright-format/1.0/ Upstream-Name: Algorithm-Diff-XS Upstream-Contact: Audrey Tang &lt;cpan@audreyt.org&gt; Source: https://metacpan.org/release/Algorithm-Diff-XS</w:t>
      </w:r>
    </w:p>
    <w:p w14:paraId="7F1FB56B" w14:textId="77777777" w:rsidR="00425AAE" w:rsidRDefault="00425AAE">
      <w:r>
        <w:t>Files: * Copyright: 2008, Audrey Tang &lt;cpan@audreyt.org&gt;  2003, Joe Schaefer &lt;joe+cpan@sunstarsys.com&gt; License: Artistic or GPL-1+</w:t>
      </w:r>
    </w:p>
    <w:p w14:paraId="7E7FD5E9" w14:textId="77777777" w:rsidR="00425AAE" w:rsidRDefault="00425AAE">
      <w:r>
        <w:t>Files: ppport.h Copyright: 2004-2009, Marcus Holland-Moritz &lt;mhx-cpan@gmx.net&gt;  2001, Paul Marquess &lt;pmqs@cpan.org&gt; (Version 2.x)  1999, Kenneth Albanowski &lt;kjahds@kjahds.com&gt; (Version 1.x) License: Artistic or GPL-1+</w:t>
      </w:r>
    </w:p>
    <w:p w14:paraId="093E3838" w14:textId="77777777" w:rsidR="00425AAE" w:rsidRDefault="00425AAE">
      <w:r>
        <w:t>Files: inc/Module/* Copyright: 2002-2009, Adam Kennedy &lt;adamk@cpan.org&gt;  2002-2009, Audrey Tang &lt;autrijus@autrijus.org&gt;  2002-2009, Brian Ingerson &lt;ingy@cpan.org&gt; License: Artistic or GPL-1+</w:t>
      </w:r>
    </w:p>
    <w:p w14:paraId="32FF7777" w14:textId="77777777" w:rsidR="00425AAE" w:rsidRDefault="00425AAE">
      <w:r>
        <w:t>Files: debian/* Copyright: 2009, Jonathan Yu &lt;jawnsy@cpan.org&gt;  2011, Steve McIntyre &lt;steve.mcintyre@linaro.org&gt;  2011, gregor herrmann &lt;gregoa@debian.org&gt; License: Artistic or GPL-1+</w:t>
      </w:r>
    </w:p>
    <w:p w14:paraId="0D96CFC6"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6DAD939A" w14:textId="77777777" w:rsidR="00425AAE" w:rsidRDefault="00425AAE">
      <w:r>
        <w:t xml:space="preserve">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w:t>
      </w:r>
      <w:r>
        <w:lastRenderedPageBreak/>
        <w:t>found in `/usr/share/common-licenses/GPL-1'. [END FILE=libalgorithm-diff-xs-perl-0.04/debian/copyright]</w:t>
      </w:r>
    </w:p>
    <w:p w14:paraId="37046F62" w14:textId="77777777" w:rsidR="00425AAE" w:rsidRDefault="00425AAE" w:rsidP="000727EF">
      <w:pPr>
        <w:pStyle w:val="Heading2"/>
      </w:pPr>
      <w:r>
        <w:t xml:space="preserve"> </w:t>
      </w:r>
      <w:bookmarkStart w:id="267" w:name="_Toc399938085"/>
      <w:r>
        <w:t>libalgorithm-merge-perl (version 0.08):</w:t>
      </w:r>
      <w:bookmarkEnd w:id="267"/>
    </w:p>
    <w:p w14:paraId="4031E6EE" w14:textId="77777777" w:rsidR="00425AAE" w:rsidRDefault="00425AAE" w:rsidP="000727EF">
      <w:pPr>
        <w:pStyle w:val="Heading3"/>
      </w:pPr>
      <w:r>
        <w:t>libalgorithm-merge-perl-0.08/debian/copyright:</w:t>
      </w:r>
    </w:p>
    <w:p w14:paraId="55751A9E" w14:textId="77777777" w:rsidR="00425AAE" w:rsidRDefault="00425AAE">
      <w:r>
        <w:t>[BEGIN FILE=libalgorithm-merge-perl-0.08/debian/copyright] Format-Specification: http://svn.debian.org/wsvn/dep/web/deps/dep5.mdwn?op=file&amp;rev=135 Maintainer: James G. Smith &lt;jsmith@cpan.org&gt; Source: http://search.cpan.org/dist/Algorithm-Merge/ Name: Algorithm-Merge</w:t>
      </w:r>
    </w:p>
    <w:p w14:paraId="088AF74B" w14:textId="77777777" w:rsidR="00425AAE" w:rsidRDefault="00425AAE">
      <w:r>
        <w:t>Files: * Copyright: 2003, 2007 Texas A&amp;M University License: Artistic or GPL-1+</w:t>
      </w:r>
    </w:p>
    <w:p w14:paraId="563DAE32" w14:textId="77777777" w:rsidR="00425AAE" w:rsidRDefault="00425AAE">
      <w:r>
        <w:t>Files: debian/* Copyright: 2009, Jonathan Yu &lt;frequency@cpan.org&gt;  2010, Salvatore Bonaccorso &lt;salvatore.bonaccorso@gmail.com&gt; License: Artistic or GPL-1+</w:t>
      </w:r>
    </w:p>
    <w:p w14:paraId="1750859D" w14:textId="77777777" w:rsidR="00425AAE" w:rsidRDefault="00425AAE">
      <w:r>
        <w:t>License: Artistic  This program is free software; you can redistribute it and/or modify  it under the terms of the Artistic License, which comes with Perl.  .  On Debian GNU/Linux systems, the complete text of the Artistic License  can be found in `/usr/share/common-licenses/Artistic'.</w:t>
      </w:r>
    </w:p>
    <w:p w14:paraId="07229C86"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GNU/Linux systems, the complete text of version 1 of the  General Public License can be found in `/usr/share/common-licenses/GPL-1'. [END FILE=libalgorithm-merge-perl-0.08/debian/copyright]</w:t>
      </w:r>
    </w:p>
    <w:p w14:paraId="55DB74E7" w14:textId="77777777" w:rsidR="00425AAE" w:rsidRDefault="00425AAE" w:rsidP="000727EF">
      <w:pPr>
        <w:pStyle w:val="Heading2"/>
      </w:pPr>
      <w:r>
        <w:t xml:space="preserve"> </w:t>
      </w:r>
      <w:bookmarkStart w:id="268" w:name="_Toc399938086"/>
      <w:r>
        <w:t>libauthen-sasl-perl (version 2.1600):</w:t>
      </w:r>
      <w:bookmarkEnd w:id="268"/>
    </w:p>
    <w:p w14:paraId="5F20B2E9" w14:textId="77777777" w:rsidR="00425AAE" w:rsidRDefault="00425AAE" w:rsidP="000727EF">
      <w:pPr>
        <w:pStyle w:val="Heading3"/>
      </w:pPr>
      <w:r>
        <w:t>libauthen-sasl-perl-2.1600/debian/copyright:</w:t>
      </w:r>
    </w:p>
    <w:p w14:paraId="047C6B31" w14:textId="77777777" w:rsidR="00425AAE" w:rsidRDefault="00425AAE">
      <w:r>
        <w:t>[BEGIN FILE=libauthen-sasl-perl-2.1600/debian/copyright] Format: http://www.debian.org/doc/packaging-manuals/copyright-format/1.0/ Source: https://metacpan.org/release/Authen-SASL Upstream-Name: Authen-SASL Upstream-Contact: Graham Barr &lt;gbarr@pobox.com&gt;</w:t>
      </w:r>
    </w:p>
    <w:p w14:paraId="3428E269" w14:textId="77777777" w:rsidR="00425AAE" w:rsidRDefault="00425AAE">
      <w:r>
        <w:t>Files: * Copyright: 1998-2009, Graham Barr &lt;gbarr@pobox.com&gt;  2001, Chris Ridd &lt;chris.ridd@isode.com&gt;  2004-2006, Peter Marschall  2003-2009, Djamel Boudjerda (NEXOR)  2003-2009, Paul Connolly  2003-2009, Julian Onions (NEXOR)  2009, Yann Kerherve License: Artistic or GPL-1+</w:t>
      </w:r>
    </w:p>
    <w:p w14:paraId="1F82A50C" w14:textId="77777777" w:rsidR="00425AAE" w:rsidRDefault="00425AAE">
      <w:r>
        <w:t>Files: inc/Module/* Copyright: 2002-2010, Adam Kennedy &lt;adamk@cpan.org&gt;  2002-2010, Audrey Tang &lt;autrijus@autrijus.org&gt;  2002-2010, Brian Ingerson &lt;ingy@cpan.org&gt; License: Artistic or GPL-1+</w:t>
      </w:r>
    </w:p>
    <w:p w14:paraId="72027B19" w14:textId="77777777" w:rsidR="00425AAE" w:rsidRDefault="00425AAE">
      <w:r>
        <w:t xml:space="preserve">Files: debian/* Copyright: 2003-2005, Davide Puricelli (evo) &lt;evo@debian.org&gt;  2005, Florian Ragwitz &lt;rafl@debianforum.de&gt;  2006, Florian Ragwitz &lt;rafl@debian.org&gt;  2008-2009, Gunnar Wolf &lt;gwolf@debian.org&gt;  2008, AGOSTINI Yves &lt;agostini@univ-metz.fr&gt;  2008, Stephen Gran &lt;sgran@debian.org&gt;  2010, Franck Joncourt </w:t>
      </w:r>
      <w:r>
        <w:lastRenderedPageBreak/>
        <w:t>&lt;franck@debian.org&gt;  2012, Harlan Lieberman-Berg &lt;H.LiebermanBerg@gmail.com&gt;  2014, Daniel Lintott &lt;daniel@serverb.co.uk&gt; License: Artistic or GPL-1+</w:t>
      </w:r>
    </w:p>
    <w:p w14:paraId="643961B2"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0865CDFF"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FILE=libauthen-sasl-perl-2.1600/debian/copyright]</w:t>
      </w:r>
    </w:p>
    <w:p w14:paraId="449C6B6E" w14:textId="77777777" w:rsidR="00425AAE" w:rsidRDefault="00425AAE" w:rsidP="000727EF">
      <w:pPr>
        <w:pStyle w:val="Heading2"/>
      </w:pPr>
      <w:r>
        <w:t xml:space="preserve"> </w:t>
      </w:r>
      <w:bookmarkStart w:id="269" w:name="_Toc399938087"/>
      <w:r>
        <w:t>libbsd (version 0.7.0):</w:t>
      </w:r>
      <w:bookmarkEnd w:id="269"/>
    </w:p>
    <w:p w14:paraId="3FD232DA" w14:textId="77777777" w:rsidR="00425AAE" w:rsidRDefault="00425AAE" w:rsidP="000727EF">
      <w:pPr>
        <w:pStyle w:val="Heading3"/>
      </w:pPr>
      <w:r>
        <w:t>libbsd-0.7.0/debian/copyright:</w:t>
      </w:r>
    </w:p>
    <w:p w14:paraId="7DF5B181" w14:textId="77777777" w:rsidR="00425AAE" w:rsidRDefault="00425AAE">
      <w:r>
        <w:t>[BEGIN FILE=libbsd-0.7.0/debian/copyright] It was downloaded from:</w:t>
      </w:r>
    </w:p>
    <w:p w14:paraId="55A799AC" w14:textId="77777777" w:rsidR="00425AAE" w:rsidRDefault="00425AAE">
      <w:r>
        <w:t xml:space="preserve">    &lt;http://libbsd.freedesktop.org/releases/&gt;</w:t>
      </w:r>
    </w:p>
    <w:p w14:paraId="19BF4669" w14:textId="77777777" w:rsidR="00425AAE" w:rsidRDefault="00425AAE">
      <w:r>
        <w:t>Licenses and Copyright Holders:</w:t>
      </w:r>
    </w:p>
    <w:p w14:paraId="59FCE556" w14:textId="77777777" w:rsidR="00425AAE" w:rsidRDefault="00425AAE">
      <w:r>
        <w:t xml:space="preserve"> The following 4-clause BSD licenses are only for man pages, specifically for man/arc4random.3, man/tree.3 and man/getprogname.3.</w:t>
      </w:r>
    </w:p>
    <w:p w14:paraId="55F7011D" w14:textId="77777777" w:rsidR="00425AAE" w:rsidRDefault="00425AAE">
      <w:r>
        <w:t xml:space="preserve">     Copyright 1997 Niels Provos &lt;provos@physnet.uni-hamburg.de&gt;     All rights reserved.</w:t>
      </w:r>
    </w:p>
    <w:p w14:paraId="7FF28C73"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software developed by Niels Provos.     4. The name of the author may not be used to endorse or promote products        derived from this software without specific prior written permission.</w:t>
      </w:r>
    </w:p>
    <w:p w14:paraId="17030C98" w14:textId="77777777" w:rsidR="00425AAE" w:rsidRDefault="00425AAE">
      <w:r>
        <w:t xml:space="preserve">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w:t>
      </w:r>
      <w:r>
        <w:lastRenderedPageBreak/>
        <w:t>USE OF     THIS SOFTWARE, EVEN IF ADVISED OF THE POSSIBILITY OF SUCH DAMAGE.</w:t>
      </w:r>
    </w:p>
    <w:p w14:paraId="6B06DD96" w14:textId="77777777" w:rsidR="00425AAE" w:rsidRDefault="00425AAE">
      <w:r>
        <w:t xml:space="preserve">    --</w:t>
      </w:r>
    </w:p>
    <w:p w14:paraId="016FB071" w14:textId="77777777" w:rsidR="00425AAE" w:rsidRDefault="00425AAE">
      <w:r>
        <w:t xml:space="preserve">    Copyright Â© 2001 Christopher G. Demetriou     All rights reserved.</w:t>
      </w:r>
    </w:p>
    <w:p w14:paraId="34D096B9"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software developed for the              NetBSD Project.  See http://www.netbsd.org/ for              information about NetBSD.     4. The name of the author may not be used to endorse or promote products        derived from this software without specific prior written permission.</w:t>
      </w:r>
    </w:p>
    <w:p w14:paraId="41330F79" w14:textId="77777777" w:rsidR="00425AAE" w:rsidRDefault="00425AAE">
      <w:r>
        <w:t xml:space="preserve">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EE5793F" w14:textId="77777777" w:rsidR="00425AAE" w:rsidRDefault="00425AAE">
      <w:r>
        <w:t xml:space="preserve"> The rest of the licenses apply to code and/or man pages.</w:t>
      </w:r>
    </w:p>
    <w:p w14:paraId="246957C8" w14:textId="77777777" w:rsidR="00425AAE" w:rsidRDefault="00425AAE">
      <w:r>
        <w:t xml:space="preserve">     Copyright Â© 2004-2006, 2008-2013 Guillem Jover &lt;guillem@hadrons.org&gt;     Copyright Â© 2005 Hector Garcia Alvarez     Copyright Â© 2005 Aurelien Jarno     Copyright Â© 2006 Robert Millan</w:t>
      </w:r>
    </w:p>
    <w:p w14:paraId="78594ABA"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1494AED2" w14:textId="77777777" w:rsidR="00425AAE" w:rsidRDefault="00425AAE">
      <w:r>
        <w:t xml:space="preserve">    THIS SOFTWARE IS PROVIDED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w:t>
      </w:r>
      <w:r>
        <w:lastRenderedPageBreak/>
        <w:t>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7035B79" w14:textId="77777777" w:rsidR="00425AAE" w:rsidRDefault="00425AAE">
      <w:r>
        <w:t xml:space="preserve">    --</w:t>
      </w:r>
    </w:p>
    <w:p w14:paraId="46D8F8BD" w14:textId="77777777" w:rsidR="00425AAE" w:rsidRDefault="00425AAE">
      <w:r>
        <w:t xml:space="preserve">    Copyright Â© 1980, 1982, 1986, 1989-1994 </w:t>
      </w:r>
      <w:r>
        <w:tab/>
        <w:t>The Regents of the University of California.  All rights reserved.     Copyright Â© 2001 Mike Barcroft &lt;mike@FreeBSD.org&gt;</w:t>
      </w:r>
    </w:p>
    <w:p w14:paraId="0CCB44F4" w14:textId="77777777" w:rsidR="00425AAE" w:rsidRDefault="00425AAE">
      <w:r>
        <w:t xml:space="preserve">    Some code is derived from software contributed to Berkeley by     the American National Standards Committee X3, on Information     Processing Systems.</w:t>
      </w:r>
    </w:p>
    <w:p w14:paraId="6D20F365" w14:textId="77777777" w:rsidR="00425AAE" w:rsidRDefault="00425AAE">
      <w:r>
        <w:t xml:space="preserve">    Some code is derived from software contributed to Berkeley by     Peter McIlroy.</w:t>
      </w:r>
    </w:p>
    <w:p w14:paraId="242650B8" w14:textId="77777777" w:rsidR="00425AAE" w:rsidRDefault="00425AAE">
      <w:r>
        <w:t xml:space="preserve">    Some code is derived from software contributed to Berkeley by     Ronnie Kon at Mindcraft Inc., Kevin Lew and Elmer Yglesias.</w:t>
      </w:r>
    </w:p>
    <w:p w14:paraId="6CF37364" w14:textId="77777777" w:rsidR="00425AAE" w:rsidRDefault="00425AAE">
      <w:r>
        <w:t xml:space="preserve">    Some code is derived from software contributed to Berkeley by     Dave Borman at Cray Research, Inc.</w:t>
      </w:r>
    </w:p>
    <w:p w14:paraId="529EA748" w14:textId="77777777" w:rsidR="00425AAE" w:rsidRDefault="00425AAE">
      <w:r>
        <w:t xml:space="preserve">    Some code is derived from software contributed to Berkeley by     Paul Vixie.</w:t>
      </w:r>
    </w:p>
    <w:p w14:paraId="2B845AFC" w14:textId="77777777" w:rsidR="00425AAE" w:rsidRDefault="00425AAE">
      <w:r>
        <w:t xml:space="preserve">    Some code is derived from software contributed to Berkeley by     Chris Torek.</w:t>
      </w:r>
    </w:p>
    <w:p w14:paraId="0FA3499F" w14:textId="77777777" w:rsidR="00425AAE" w:rsidRDefault="00425AAE">
      <w:r>
        <w:t xml:space="preserve">    Â© UNIX System Laboratories, Inc.     All or some portions of this file are derived from material licensed     to the University of California by American Telephone and Telegraph     Co. or Unix System Laboratories, Inc. and are reproduced herein with     the permission of UNIX System Laboratories, Inc.</w:t>
      </w:r>
    </w:p>
    <w:p w14:paraId="064C0499"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2D591F06" w14:textId="77777777" w:rsidR="00425AAE" w:rsidRDefault="00425AAE">
      <w:r>
        <w:t xml:space="preserve">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F0800EC" w14:textId="77777777" w:rsidR="00425AAE" w:rsidRDefault="00425AAE">
      <w:r>
        <w:t xml:space="preserve">    --</w:t>
      </w:r>
    </w:p>
    <w:p w14:paraId="01182C1D" w14:textId="77777777" w:rsidR="00425AAE" w:rsidRDefault="00425AAE">
      <w:r>
        <w:lastRenderedPageBreak/>
        <w:t xml:space="preserve">    Copyright Â© 1996  Peter Wemm &lt;peter@FreeBSD.org&gt;.     All rights reserved.     Copyright Â© 2002 Networks Associates Technology, Inc.     All rights reserved.</w:t>
      </w:r>
    </w:p>
    <w:p w14:paraId="176107DD" w14:textId="77777777" w:rsidR="00425AAE" w:rsidRDefault="00425AAE">
      <w:r>
        <w:t xml:space="preserve">    Portions of this software were developed for the FreeBSD Project by     ThinkSec AS and NAI Labs, the Security Research Division of Network     Associates, Inc.  under DARPA/SPAWAR contract N66001-01-C-8035     (CBOSS), as part of the DARPA CHATS research program.</w:t>
      </w:r>
    </w:p>
    <w:p w14:paraId="00776D07" w14:textId="77777777" w:rsidR="00425AAE" w:rsidRDefault="00425AAE">
      <w:r>
        <w:t xml:space="preserve">    Redistribution and use in source and binary forms, with or without     modification, is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009E45F4" w14:textId="77777777" w:rsidR="00425AAE" w:rsidRDefault="00425AAE">
      <w:r>
        <w:t xml:space="preserve">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2EE5767" w14:textId="77777777" w:rsidR="00425AAE" w:rsidRDefault="00425AAE">
      <w:r>
        <w:t xml:space="preserve">    --</w:t>
      </w:r>
    </w:p>
    <w:p w14:paraId="1C9BE921" w14:textId="77777777" w:rsidR="00425AAE" w:rsidRDefault="00425AAE">
      <w:r>
        <w:t xml:space="preserve">    Copyright Â© 1995 Peter Wemm &lt;peter@FreeBSD.org&gt;     All rights reserved.</w:t>
      </w:r>
    </w:p>
    <w:p w14:paraId="244B4A3E" w14:textId="77777777" w:rsidR="00425AAE" w:rsidRDefault="00425AAE">
      <w:r>
        <w:t xml:space="preserve">    Redistribution and use in source and binary forms, with or without     modification, is permitted provided that the following conditions     are met:     1. Redistributions of source code must retain the above copyright        notice immediately at the beginning of the file, without modification,        this list of conditions, and the following disclaimer.     2. Redistributions in binary form must reproduce the above copyright        notice, this list of conditions and the following disclaimer in the        documentation and/or other materials provided with the distribution.     3. This work was done expressly for inclusion into FreeBSD.  Other use        is permitted provided this notation is included.     4. Absolutely no warranty of function or purpose is made by the author        Peter Wemm.     5. Modifications may be freely made to this file providing the above        conditions are met.</w:t>
      </w:r>
    </w:p>
    <w:p w14:paraId="776BE94A" w14:textId="77777777" w:rsidR="00425AAE" w:rsidRDefault="00425AAE">
      <w:r>
        <w:t xml:space="preserve">    --</w:t>
      </w:r>
    </w:p>
    <w:p w14:paraId="01E1A1A4" w14:textId="77777777" w:rsidR="00425AAE" w:rsidRDefault="00425AAE">
      <w:r>
        <w:t xml:space="preserve">    Copyright Â© 1994, 1997-2000, 2002, 2008 The NetBSD Foundation, Inc.     All rights reserved.</w:t>
      </w:r>
    </w:p>
    <w:p w14:paraId="4802B777" w14:textId="77777777" w:rsidR="00425AAE" w:rsidRDefault="00425AAE">
      <w:r>
        <w:t xml:space="preserve">    Some code was contributed to The NetBSD Foundation by Allen Briggs.</w:t>
      </w:r>
    </w:p>
    <w:p w14:paraId="2B45347D" w14:textId="77777777" w:rsidR="00425AAE" w:rsidRDefault="00425AAE">
      <w:r>
        <w:t xml:space="preserve">    Some code was contributed to The NetBSD Foundation by Luke Mewburn.</w:t>
      </w:r>
    </w:p>
    <w:p w14:paraId="18FB6B3E" w14:textId="77777777" w:rsidR="00425AAE" w:rsidRDefault="00425AAE">
      <w:r>
        <w:lastRenderedPageBreak/>
        <w:t xml:space="preserve">    Some code is derived from software contributed to The NetBSD Foundation     by Jason R. Thorpe of the Numerical Aerospace Simulation Facility,     NASA Ames Research Center, by Luke Mewburn and by Tomas Svensson.</w:t>
      </w:r>
    </w:p>
    <w:p w14:paraId="004DD61C" w14:textId="77777777" w:rsidR="00425AAE" w:rsidRDefault="00425AAE">
      <w:r>
        <w:t xml:space="preserve">    Some code is derived from software contributed to The NetBSD Foundation     by Julio M. Merino Vidal, developed as part of Google's Summer of Code     2005 program.</w:t>
      </w:r>
    </w:p>
    <w:p w14:paraId="451BA692" w14:textId="77777777" w:rsidR="00425AAE" w:rsidRDefault="00425AAE">
      <w:r>
        <w:t xml:space="preserve">    Some code is derived from software contributed to The NetBSD Foundation     by Christos Zoulas.</w:t>
      </w:r>
    </w:p>
    <w:p w14:paraId="50D203EF"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23EDC855" w14:textId="77777777" w:rsidR="00425AAE" w:rsidRDefault="00425AAE">
      <w:r>
        <w:t xml:space="preserve">    THIS SOFTWARE IS PROVIDED BY THE NETBSD FOUNDATION, INC. AND CONTRIBUTORS     ``AS IS'' AND ANY EXPRESS OR IMPLIED WARRANTIES, INCLUDING, BUT NOT LIMITED     TO, THE IMPLIED WARRANTIES OF MERCHANTABILITY AND FITNESS FOR A PARTICULAR     PURPOSE ARE DISCLAIMED.  IN NO EVENT SHALL THE FOUNDATION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42B3CEB" w14:textId="77777777" w:rsidR="00425AAE" w:rsidRDefault="00425AAE">
      <w:r>
        <w:t xml:space="preserve">    --</w:t>
      </w:r>
    </w:p>
    <w:p w14:paraId="39CCED9F" w14:textId="77777777" w:rsidR="00425AAE" w:rsidRDefault="00425AAE">
      <w:r>
        <w:t xml:space="preserve">    Copyright Â© 1998, M. Warner Losh &lt;imp@freebsd.org&gt;     All rights reserved.</w:t>
      </w:r>
    </w:p>
    <w:p w14:paraId="05C4B61F" w14:textId="77777777" w:rsidR="00425AAE" w:rsidRDefault="00425AAE">
      <w:r>
        <w:t xml:space="preserve">    Copyright Â© 2001 Dima Dorfman.     All rights reserved.</w:t>
      </w:r>
    </w:p>
    <w:p w14:paraId="668B7011" w14:textId="77777777" w:rsidR="00425AAE" w:rsidRDefault="00425AAE">
      <w:r>
        <w:t xml:space="preserve">    Copyright Â© 2001 FreeBSD Inc.     All rights reserved.</w:t>
      </w:r>
    </w:p>
    <w:p w14:paraId="0E572DD8" w14:textId="77777777" w:rsidR="00425AAE" w:rsidRDefault="00425AAE">
      <w:r>
        <w:t xml:space="preserve">    Copyright Â© 2002 Thomas Moestl &lt;tmm@FreeBSD.org&gt;     All rights reserved.</w:t>
      </w:r>
    </w:p>
    <w:p w14:paraId="41868000" w14:textId="77777777" w:rsidR="00425AAE" w:rsidRDefault="00425AAE">
      <w:r>
        <w:t xml:space="preserve">    Copyright Â© 2005 Pawel Jakub Dawidek &lt;pjd@FreeBSD.org&gt;     All rights reserved.</w:t>
      </w:r>
    </w:p>
    <w:p w14:paraId="5FE9533E" w14:textId="77777777" w:rsidR="00425AAE" w:rsidRDefault="00425AAE">
      <w:r>
        <w:t xml:space="preserve">    Copyright Â© 2007 Eric Anderson &lt;anderson@FreeBSD.org&gt;     Copyright Â© 2007 Pawel Jakub Dawidek &lt;pjd@FreeBSD.org&gt;     All rights reserved.</w:t>
      </w:r>
    </w:p>
    <w:p w14:paraId="152B6A29" w14:textId="77777777" w:rsidR="00425AAE" w:rsidRDefault="00425AAE">
      <w:r>
        <w:t xml:space="preserve">    Copyright Â© 2007 Dag-Erling CoÃ¯dan SmÃ¸rgrav     All rights reserved.</w:t>
      </w:r>
    </w:p>
    <w:p w14:paraId="3D946B4E" w14:textId="77777777" w:rsidR="00425AAE" w:rsidRDefault="00425AAE">
      <w:r>
        <w:t xml:space="preserve">    Copyright Â© 2009 Advanced Computing Technologies LLC     Written by: John H. Baldwin &lt;jhb@FreeBSD.org&gt;     All rights reserved.</w:t>
      </w:r>
    </w:p>
    <w:p w14:paraId="01E562F6"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58121FC1" w14:textId="77777777" w:rsidR="00425AAE" w:rsidRDefault="00425AAE">
      <w:r>
        <w:lastRenderedPageBreak/>
        <w:t xml:space="preserve">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A590548" w14:textId="77777777" w:rsidR="00425AAE" w:rsidRDefault="00425AAE">
      <w:r>
        <w:t xml:space="preserve">    --</w:t>
      </w:r>
    </w:p>
    <w:p w14:paraId="542C87A7" w14:textId="77777777" w:rsidR="00425AAE" w:rsidRDefault="00425AAE">
      <w:r>
        <w:t xml:space="preserve">    Copyright Â© 1997 Christos Zoulas.     All rights reserved.</w:t>
      </w:r>
    </w:p>
    <w:p w14:paraId="4B5CEC1B" w14:textId="77777777" w:rsidR="00425AAE" w:rsidRDefault="00425AAE">
      <w:r>
        <w:t xml:space="preserve">    Copyright Â© 2002 Niels Provos &lt;provos@citi.umich.edu&gt;     All rights reserved.</w:t>
      </w:r>
    </w:p>
    <w:p w14:paraId="46DAAADD"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4DD9BF12" w14:textId="77777777" w:rsidR="00425AAE" w:rsidRDefault="00425AAE">
      <w:r>
        <w:t xml:space="preserve">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583E6C3" w14:textId="77777777" w:rsidR="00425AAE" w:rsidRDefault="00425AAE">
      <w:r>
        <w:t xml:space="preserve">    --</w:t>
      </w:r>
    </w:p>
    <w:p w14:paraId="20389CC9" w14:textId="77777777" w:rsidR="00425AAE" w:rsidRDefault="00425AAE">
      <w:r>
        <w:t xml:space="preserve">    Copyright Â© 2007 Dag-Erling CoÃ¯dan SmÃ¸rgrav     All rights reserved.</w:t>
      </w:r>
    </w:p>
    <w:p w14:paraId="36E38B9C"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in this position and unchanged.     2. Redistributions in binary form must reproduce the above copyright        notice, this list of conditions and the following disclaimer in the        documentation and/or other materials provided with the distribution.</w:t>
      </w:r>
    </w:p>
    <w:p w14:paraId="526FA92D" w14:textId="77777777" w:rsidR="00425AAE" w:rsidRDefault="00425AAE">
      <w:r>
        <w:t xml:space="preserve">    THIS SOFTWARE IS PROVIDED BY THE AUTHOR AND CONTRIBUTORS ``AS IS'' AND     ANY EXPRESS OR IMPLIED WARRANTIES, INCLUDING, BUT NOT LIMITED TO, THE     IMPLIED WARRANTIES OF MERCHANTABILITY AND FITNESS FOR A </w:t>
      </w:r>
      <w:r>
        <w:lastRenderedPageBreak/>
        <w:t>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0BA0475" w14:textId="77777777" w:rsidR="00425AAE" w:rsidRDefault="00425AAE">
      <w:r>
        <w:t xml:space="preserve">    --</w:t>
      </w:r>
    </w:p>
    <w:p w14:paraId="1B49BF91" w14:textId="77777777" w:rsidR="00425AAE" w:rsidRDefault="00425AAE">
      <w:r>
        <w:t xml:space="preserve">    Copyright Â© 1998, 2000 Todd C. Miller &lt;Todd.Miller@courtesan.com&gt;     Copyright Â© 2004 Ted Unangst</w:t>
      </w:r>
    </w:p>
    <w:p w14:paraId="7746E6F4" w14:textId="77777777" w:rsidR="00425AAE" w:rsidRDefault="00425AAE">
      <w:r>
        <w:t xml:space="preserve">    Copyright Â© 2004 Ted Unangst and Todd Miller     All rights reserved.</w:t>
      </w:r>
    </w:p>
    <w:p w14:paraId="76171134" w14:textId="77777777" w:rsidR="00425AAE" w:rsidRDefault="00425AAE">
      <w:r>
        <w:t xml:space="preserve">    Copyright Â© 2008 Otto Moerbeek &lt;otto@drijf.net&gt;</w:t>
      </w:r>
    </w:p>
    <w:p w14:paraId="6DFBEDC0" w14:textId="77777777" w:rsidR="00425AAE" w:rsidRDefault="00425AAE">
      <w:r>
        <w:t xml:space="preserve">    Permission to use, copy, modify, and distribute this software for any     purpose with or without fee is hereby granted, provided that the above     copyright notice and this permission notice appear in all copies.</w:t>
      </w:r>
    </w:p>
    <w:p w14:paraId="74DCD44F" w14:textId="77777777" w:rsidR="00425AAE" w:rsidRDefault="00425AAE">
      <w:r>
        <w:t xml:space="preserve">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56C9DAC0" w14:textId="77777777" w:rsidR="00425AAE" w:rsidRDefault="00425AAE">
      <w:r>
        <w:t xml:space="preserve">    --</w:t>
      </w:r>
    </w:p>
    <w:p w14:paraId="18D9E1ED" w14:textId="77777777" w:rsidR="00425AAE" w:rsidRDefault="00425AAE">
      <w:r>
        <w:t xml:space="preserve">    Copyright Â© 2000-2002, 2004-2005, 2007, 2010         Todd C. Miller &lt;Todd.Miller@courtesan.com&gt;</w:t>
      </w:r>
    </w:p>
    <w:p w14:paraId="79BD0355" w14:textId="77777777" w:rsidR="00425AAE" w:rsidRDefault="00425AAE">
      <w:r>
        <w:t xml:space="preserve">    Permission to use, copy, modify, and distribute this software for any     purpose with or without fee is hereby granted, provided that the above     copyright notice and this permission notice appear in all copies.</w:t>
      </w:r>
    </w:p>
    <w:p w14:paraId="6335C398" w14:textId="77777777" w:rsidR="00425AAE" w:rsidRDefault="00425AAE">
      <w:r>
        <w:t xml:space="preserve">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209D97D4" w14:textId="77777777" w:rsidR="00425AAE" w:rsidRDefault="00425AAE">
      <w:r>
        <w:t xml:space="preserve">    Sponsored in part by the Defense Advanced Research Projects     Agency (DARPA) and Air Force Research Laboratory, Air Force     Materiel Command, USAF, under agreement number F39502-99-1-0512</w:t>
      </w:r>
    </w:p>
    <w:p w14:paraId="58D67249" w14:textId="77777777" w:rsidR="00425AAE" w:rsidRDefault="00425AAE">
      <w:r>
        <w:t xml:space="preserve">    --</w:t>
      </w:r>
    </w:p>
    <w:p w14:paraId="35EB454B" w14:textId="77777777" w:rsidR="00425AAE" w:rsidRDefault="00425AAE">
      <w:r>
        <w:t xml:space="preserve">    Copyright Â© 1996 by Internet Software Consortium.</w:t>
      </w:r>
    </w:p>
    <w:p w14:paraId="1DCE21DE" w14:textId="77777777" w:rsidR="00425AAE" w:rsidRDefault="00425AAE">
      <w:r>
        <w:lastRenderedPageBreak/>
        <w:t xml:space="preserve">    Permission to use, copy, modify, and distribute this software for any     purpose with or without fee is hereby granted, provided that the above     copyright notice and this permission notice appear in all copies.</w:t>
      </w:r>
    </w:p>
    <w:p w14:paraId="07F61067" w14:textId="77777777" w:rsidR="00425AAE" w:rsidRDefault="00425AAE">
      <w:r>
        <w:t xml:space="preserve">    THE SOFTWARE IS PROVIDED AS IS AND INTERNET SOFTWARE CONSORTIUM DISCLAIMS     ALL WARRANTIES WITH REGARD TO THIS SOFTWARE INCLUDING ALL IMPLIED WARRANTIES     OF MERCHANTABILITY AND FITNESS. IN NO EVENT SHALL INTERNET SOFTWARE     CONSORTIUM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05DFEF3A" w14:textId="77777777" w:rsidR="00425AAE" w:rsidRDefault="00425AAE">
      <w:r>
        <w:t xml:space="preserve">    --</w:t>
      </w:r>
    </w:p>
    <w:p w14:paraId="7AE93332" w14:textId="77777777" w:rsidR="00425AAE" w:rsidRDefault="00425AAE">
      <w:r>
        <w:t xml:space="preserve">    Copyright Â© 1996, David Mazieres &lt;dm@uun.org&gt;     Copyright Â© 2008, Damien Miller &lt;djm@openbsd.org&gt;</w:t>
      </w:r>
    </w:p>
    <w:p w14:paraId="5F5E0F08" w14:textId="77777777" w:rsidR="00425AAE" w:rsidRDefault="00425AAE">
      <w:r>
        <w:t xml:space="preserve">    Permission to use, copy, modify, and distribute this software for any     purpose with or without fee is hereby granted, provided that the above     copyright notice and this permission notice appear in all copies.</w:t>
      </w:r>
    </w:p>
    <w:p w14:paraId="36738823" w14:textId="77777777" w:rsidR="00425AAE" w:rsidRDefault="00425AAE">
      <w:r>
        <w:t xml:space="preserve">    Modification and redistribution in source and binary forms is     permitted provided that due credit is given to the author and the     OpenBSD project (for instance by leaving this copyright notice     intact).</w:t>
      </w:r>
    </w:p>
    <w:p w14:paraId="093A8594" w14:textId="77777777" w:rsidR="00425AAE" w:rsidRDefault="00425AAE">
      <w:r>
        <w:t xml:space="preserve">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25233098" w14:textId="77777777" w:rsidR="00425AAE" w:rsidRDefault="00425AAE">
      <w:r>
        <w:t xml:space="preserve">    This code is derived from section 17.1 of Applied Cryptography,     second edition, which describes a stream cipher allegedly     compatible with RSA Labs RC4 cipher (the actual description of     which is a trade secret).  The same algorithm is used as a stream     cipher called arcfour in Tatu Ylonen's ssh package.</w:t>
      </w:r>
    </w:p>
    <w:p w14:paraId="520C090A" w14:textId="77777777" w:rsidR="00425AAE" w:rsidRDefault="00425AAE">
      <w:r>
        <w:t xml:space="preserve">    Here the stream cipher has been modified always to include the time     when initializing the state.  That makes it impossible to     regenerate the same random sequence twice, so this can't be used     for encryption, but will generate good random numbers.</w:t>
      </w:r>
    </w:p>
    <w:p w14:paraId="32C3ABF6" w14:textId="77777777" w:rsidR="00425AAE" w:rsidRDefault="00425AAE">
      <w:r>
        <w:t xml:space="preserve">    RC4 is a registered trademark of RSA Laboratories.</w:t>
      </w:r>
    </w:p>
    <w:p w14:paraId="17A8C25A" w14:textId="77777777" w:rsidR="00425AAE" w:rsidRDefault="00425AAE">
      <w:r>
        <w:t xml:space="preserve">    --</w:t>
      </w:r>
    </w:p>
    <w:p w14:paraId="4034C333" w14:textId="77777777" w:rsidR="00425AAE" w:rsidRDefault="00425AAE">
      <w:r>
        <w:t xml:space="preserve">    Copyright Â© 2010 William Ahern     Copyright Â© 2012 Guillem Jover &lt;guillem@hadrons.org&gt;</w:t>
      </w:r>
    </w:p>
    <w:p w14:paraId="43314076"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w:t>
      </w:r>
      <w:r>
        <w:lastRenderedPageBreak/>
        <w:t>to permit     persons to whom the Software is furnished to do so, subject to the     following conditions:</w:t>
      </w:r>
    </w:p>
    <w:p w14:paraId="5382CCE7" w14:textId="77777777" w:rsidR="00425AAE" w:rsidRDefault="00425AAE">
      <w:r>
        <w:t xml:space="preserve">    The above copyright notice and this permission notice shall be included     in all copies or substantial portions of the Software.</w:t>
      </w:r>
    </w:p>
    <w:p w14:paraId="5BFB922F"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D23EDDD" w14:textId="77777777" w:rsidR="00425AAE" w:rsidRDefault="00425AAE">
      <w:r>
        <w:t xml:space="preserve">    --</w:t>
      </w:r>
    </w:p>
    <w:p w14:paraId="46691A7D" w14:textId="77777777" w:rsidR="00425AAE" w:rsidRDefault="00425AAE">
      <w:r>
        <w:t xml:space="preserve">    This code implements the MD5 message-digest algorithm.     The algorithm is due to Ron Rivest. This code was     written by Colin Plumb in 1993, no copyright is claimed.     This code is in the public domain; do with it what you wish.</w:t>
      </w:r>
    </w:p>
    <w:p w14:paraId="492A1A22" w14:textId="77777777" w:rsidR="00425AAE" w:rsidRDefault="00425AAE">
      <w:r>
        <w:t xml:space="preserve">    Equivalent code is available from RSA Data Security, Inc.     This code has been tested against that, and is equivalent,     except that you don't need to include two pages of legalese     with every copy.</w:t>
      </w:r>
    </w:p>
    <w:p w14:paraId="6F395354" w14:textId="77777777" w:rsidR="00425AAE" w:rsidRDefault="00425AAE">
      <w:r>
        <w:t xml:space="preserve">    To compute the message digest of a chunk of bytes, declare an     MD5Context structure, pass it to MD5Init, call MD5Update as     needed on buffers full of bytes, and then call MD5Final, which     will fill a supplied 16-byte array with the digest.</w:t>
      </w:r>
    </w:p>
    <w:p w14:paraId="053EBA93" w14:textId="77777777" w:rsidR="00425AAE" w:rsidRDefault="00425AAE">
      <w:r>
        <w:t xml:space="preserve">    --</w:t>
      </w:r>
    </w:p>
    <w:p w14:paraId="52885305" w14:textId="77777777" w:rsidR="00425AAE" w:rsidRDefault="00425AAE">
      <w:r>
        <w:t xml:space="preserve">    THE BEER-WARE LICENSE (Revision 42):     &lt;phk@login.dkuug.dk&gt; wrote this file.  As long as you retain this notice you     can do whatever you want with this stuff. If we meet some day, and you think     this stuff is worth it, you can buy me a beer in return.   Poul-Henning Kamp [END FILE=libbsd-0.7.0/debian/copyright]</w:t>
      </w:r>
    </w:p>
    <w:p w14:paraId="52E5DACE" w14:textId="77777777" w:rsidR="00425AAE" w:rsidRDefault="00425AAE" w:rsidP="000727EF">
      <w:pPr>
        <w:pStyle w:val="Heading2"/>
      </w:pPr>
      <w:r>
        <w:t xml:space="preserve"> </w:t>
      </w:r>
      <w:bookmarkStart w:id="270" w:name="_Toc399938088"/>
      <w:r>
        <w:t>libcap2 (version 2.24):</w:t>
      </w:r>
      <w:bookmarkEnd w:id="270"/>
    </w:p>
    <w:p w14:paraId="5707F191" w14:textId="77777777" w:rsidR="00425AAE" w:rsidRDefault="00425AAE" w:rsidP="000727EF">
      <w:pPr>
        <w:pStyle w:val="Heading3"/>
      </w:pPr>
      <w:r>
        <w:t>libcap2-2.24/debian/copyright:</w:t>
      </w:r>
    </w:p>
    <w:p w14:paraId="66CB349F" w14:textId="77777777" w:rsidR="00425AAE" w:rsidRDefault="00425AAE">
      <w:r>
        <w:t>[BEGIN FILE=libcap2-2.24/debian/copyright] Format: http://www.debian.org/doc/packaging-manuals/copyright-format/1.0/ Upstream-Name: libcap Upstream-Contact: Andrew G. Morgan &lt;morgan@kernel.org&gt; Source: https://www.kernel.org/pub/linux/libs/security/linux-privs/libcap2/</w:t>
      </w:r>
    </w:p>
    <w:p w14:paraId="1CAE95A6" w14:textId="77777777" w:rsidR="00425AAE" w:rsidRDefault="00425AAE">
      <w:r>
        <w:t>Files: * Copyright: 1997-2014 Andrew G. Morgan &lt;morgan@linux.kernel.org&gt; License: BSD-3-clause or GPL-2</w:t>
      </w:r>
    </w:p>
    <w:p w14:paraId="70AFCBA2" w14:textId="77777777" w:rsidR="00425AAE" w:rsidRDefault="00425AAE">
      <w:r>
        <w:t>Files: libcap/cap_text.c Copyright: 1997-2008 Andrew G. Morgan &lt;morgan@linux.kernel.org&gt;            1997 Andrew Main &lt;zefram@dcs.warwick.ac.uk&gt; License: BSD-3-clause or GPL-2</w:t>
      </w:r>
    </w:p>
    <w:p w14:paraId="2323E6E3" w14:textId="77777777" w:rsidR="00425AAE" w:rsidRDefault="00425AAE">
      <w:r>
        <w:t>Files: libcap/include/sys/capability.h Copyright: 1997-2008 Andrew G. Morgan &lt;morgan@kernel.org&gt;            1997 Aleph One License: BSD-3-clause or GPL-2</w:t>
      </w:r>
    </w:p>
    <w:p w14:paraId="335D4EA2" w14:textId="77777777" w:rsidR="00425AAE" w:rsidRDefault="00425AAE">
      <w:r>
        <w:t>Files: libcap/include/sys/securebits.h Copyright: 2010 Serge Hallyn &lt;serue@us.ibm.com&gt; License: BSD-3-clause or GPL-2</w:t>
      </w:r>
    </w:p>
    <w:p w14:paraId="1D9E7139" w14:textId="77777777" w:rsidR="00425AAE" w:rsidRDefault="00425AAE">
      <w:r>
        <w:lastRenderedPageBreak/>
        <w:t>Files: progs/old/sucap.c Copyright: 1998 Finn Arne Gangstad &lt;finnag@guardian.no&gt; License: BSD-3-clause or GPL-2</w:t>
      </w:r>
    </w:p>
    <w:p w14:paraId="626A5F69" w14:textId="77777777" w:rsidR="00425AAE" w:rsidRDefault="00425AAE">
      <w:r>
        <w:t xml:space="preserve">Files: contrib/* Copyright: 2006, Matt Kern &lt;matt.kern@undue.org&gt;            2008, Andrew G. Morgan &lt;morgan@linux.kernel.org&gt; </w:t>
      </w:r>
      <w:r>
        <w:tab/>
        <w:t xml:space="preserve">   2008, Chris Friedhoff &lt;chris@friedhoff.org&gt; License: BSD-3-clause or GPL-2</w:t>
      </w:r>
    </w:p>
    <w:p w14:paraId="25DB38D4" w14:textId="77777777" w:rsidR="00425AAE" w:rsidRDefault="00425AAE">
      <w:r>
        <w:t>Files: debian/* Copyright: 2014 Daniel Baumann &lt;mail@daniel-baumann.ch&gt;            2014 Christian Kastner &lt;debian@kvr.at&gt; License: BSD-3-clause or GPL-2+</w:t>
      </w:r>
    </w:p>
    <w:p w14:paraId="661FF641" w14:textId="77777777" w:rsidR="00425AAE" w:rsidRDefault="00425AAE">
      <w:r>
        <w:t>Files: debian/manpages/* Copyright: 1997-2014 Andrew G. Morgan &lt;morgan@linux.kernel.org&gt;            2011 Scott Schaefer &lt;saschaefer@neurodiverse.org&gt; License: BSD-3-clause or GPL-2</w:t>
      </w:r>
    </w:p>
    <w:p w14:paraId="73370243" w14:textId="77777777" w:rsidR="00425AAE" w:rsidRDefault="00425AAE">
      <w:r>
        <w:t>License: BSD-3-clause  Redistribution and use in source and binary forms of libcap, with  or without modification, are permitted provided that the following  conditions are met:  .  1. Redistributions of source code must retain any existing copyright     notice, and this entire permission notice in its entirety,     including the disclaimer of warranties.  .  2. Redistributions in binary form must reproduce all prior and current     copyright notices, this list of conditions, and the following     disclaimer in the documentation and/or other materials provided     with the distribution.  .  3. The name of any author may not be used to endorse or promote     products derived from this software without their specific prior     written permission.  .  THIS SOFTWARE IS PROVIDED ``AS IS'' AND ANY EXPRESS OR IMPLIED  WARRANTIES, INCLUDING, BUT NOT LIMITED TO, THE IMPLIED WARRANTIES OF  MERCHANTABILITY AND FITNESS FOR A PARTICULAR PURPOSE ARE DISCLAIMED.  IN NO EVENT SHALL THE AUTHOR(S)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05EBEB3" w14:textId="77777777" w:rsidR="00425AAE" w:rsidRDefault="00425AAE">
      <w:r>
        <w:t>License: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The complete text of the GNU General Public License  can be found in /usr/share/common-licenses/GPL-2 file.</w:t>
      </w:r>
    </w:p>
    <w:p w14:paraId="6DC6A454" w14:textId="77777777" w:rsidR="00425AAE" w:rsidRDefault="00425AAE">
      <w:r>
        <w:t xml:space="preserve">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t>
      </w:r>
      <w:r>
        <w:lastRenderedPageBreak/>
        <w:t>with this program. If not, see &lt;http://www.gnu.org/licenses/&gt;.  .  The complete text of the GNU General Public License  can be found in /usr/share/common-licenses/GPL-2 file. [END FILE=libcap2-2.24/debian/copyright]</w:t>
      </w:r>
    </w:p>
    <w:p w14:paraId="789B1968" w14:textId="77777777" w:rsidR="00425AAE" w:rsidRDefault="00425AAE" w:rsidP="000727EF">
      <w:pPr>
        <w:pStyle w:val="Heading3"/>
      </w:pPr>
      <w:r>
        <w:t>libcap2-2.24/License:</w:t>
      </w:r>
    </w:p>
    <w:p w14:paraId="712AA463" w14:textId="77777777" w:rsidR="00425AAE" w:rsidRDefault="00425AAE">
      <w:r>
        <w:t>[BEGIN FILE=libcap2-2.24/License] Unless otherwise *explicitly* stated, the following text describes the licensed conditions under which the contents of this libcap release may be used and distributed:</w:t>
      </w:r>
    </w:p>
    <w:p w14:paraId="0BF162AE" w14:textId="77777777" w:rsidR="00425AAE" w:rsidRDefault="00425AAE">
      <w:r>
        <w:t>------------------------------------------------------------------------- Redistribution and use in source and binary forms of libcap, with or without modification, are permitted provided that the following conditions are met:</w:t>
      </w:r>
    </w:p>
    <w:p w14:paraId="4663524D" w14:textId="77777777" w:rsidR="00425AAE" w:rsidRDefault="00425AAE">
      <w:r>
        <w:t>1. Redistributions of source code must retain any existing copyright    notice, and this entire permission notice in its entirety,    including the disclaimer of warranties.</w:t>
      </w:r>
    </w:p>
    <w:p w14:paraId="6B592A70" w14:textId="77777777" w:rsidR="00425AAE" w:rsidRDefault="00425AAE">
      <w:r>
        <w:t>2. Redistributions in binary form must reproduce all prior and current    copyright notices, this list of conditions, and the following    disclaimer in the documentation and/or other materials provided    with the distribution.</w:t>
      </w:r>
    </w:p>
    <w:p w14:paraId="56BDFC0E" w14:textId="77777777" w:rsidR="00425AAE" w:rsidRDefault="00425AAE">
      <w:r>
        <w:t>3. The name of any author may not be used to endorse or promote    products derived from this software without their specific prior    written permission.</w:t>
      </w:r>
    </w:p>
    <w:p w14:paraId="517B782E" w14:textId="77777777" w:rsidR="00425AAE" w:rsidRDefault="00425AAE">
      <w:r>
        <w:t>ALTERNATIVELY, this product may be distributed under the terms of the GNU General Public License (v2.0 - see below), in which case the provisions of the GNU GPL are required INSTEAD OF the above restrictions.  (This clause is necessary due to a potential conflict between the GNU GPL and the restrictions contained in a BSD-style copyright.)</w:t>
      </w:r>
    </w:p>
    <w:p w14:paraId="08BE676A" w14:textId="77777777" w:rsidR="00425AAE" w:rsidRDefault="00425AAE">
      <w:r>
        <w:t>THIS SOFTWARE IS PROVIDED ``AS IS'' AND ANY EXPRESS OR IMPLIED WARRANTIES, INCLUDING, BUT NOT LIMITED TO, THE IMPLIED WARRANTIES OF MERCHANTABILITY AND FITNESS FOR A PARTICULAR PURPOSE ARE DISCLAIMED. IN NO EVENT SHALL THE AUTHOR(S)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0B91F3CD" w14:textId="77777777" w:rsidR="00425AAE" w:rsidRDefault="00425AAE">
      <w:r>
        <w:t>------------------------- Full text of gpl-2.0.txt: -------------------------</w:t>
      </w:r>
    </w:p>
    <w:p w14:paraId="7942ABFA" w14:textId="77777777" w:rsidR="00425AAE" w:rsidRDefault="00425AAE">
      <w:r>
        <w:t xml:space="preserve">                    GNU GENERAL PUBLIC LICENSE                        Version 2, June 1991</w:t>
      </w:r>
    </w:p>
    <w:p w14:paraId="0DCC91FB" w14:textId="77777777" w:rsidR="00425AAE" w:rsidRDefault="00425AAE">
      <w:r>
        <w:t xml:space="preserve"> Copyright (C) 1989, 1991 Free Software Foundation, Inc.,  51 Franklin Street, Fifth Floor, Boston, MA 02110-1301 USA  Everyone is permitted to copy and distribute verbatim copies  of this license document, but changing it is not allowed.</w:t>
      </w:r>
    </w:p>
    <w:p w14:paraId="7C08FCE8" w14:textId="77777777" w:rsidR="00425AAE" w:rsidRDefault="00425AAE">
      <w:r>
        <w:t xml:space="preserve">                            </w:t>
      </w:r>
      <w:r w:rsidRPr="00CE7DF1">
        <w:t>Preamble</w:t>
      </w:r>
    </w:p>
    <w:p w14:paraId="7FDB4F5B" w14:textId="77777777" w:rsidR="00425AAE" w:rsidRDefault="00425AAE">
      <w:r>
        <w:t xml:space="preserve">  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w:t>
      </w:r>
      <w:r>
        <w:lastRenderedPageBreak/>
        <w:t>software and to any other program whose authors commit to using it.  (Some other Free Software Foundation software is covered by the GNU Lesser General Public License instead.)  You can apply it to your programs, too.</w:t>
      </w:r>
    </w:p>
    <w:p w14:paraId="1B8058A9" w14:textId="77777777" w:rsidR="00425AAE" w:rsidRDefault="00425AAE">
      <w:r>
        <w:t xml:space="preserve">  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14:paraId="25D615F3"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2114DADA" w14:textId="77777777" w:rsidR="00425AAE" w:rsidRDefault="00425AAE">
      <w:r>
        <w:t xml:space="preserve">  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14:paraId="381CB34A" w14:textId="77777777" w:rsidR="00425AAE" w:rsidRDefault="00425AAE">
      <w:r>
        <w:t xml:space="preserve">  We protect your rights with two steps: (1) copyright the software, and (2) offer you this license which gives you legal permission to copy, distribute and/or modify the software.</w:t>
      </w:r>
    </w:p>
    <w:p w14:paraId="4016EC68"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4A783968" w14:textId="77777777" w:rsidR="00425AAE" w:rsidRDefault="00425AAE">
      <w:r>
        <w:t xml:space="preserve">  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14:paraId="013F2CA4" w14:textId="77777777" w:rsidR="00425AAE" w:rsidRDefault="00425AAE">
      <w:r>
        <w:t xml:space="preserve">  The precise terms and conditions for copying, distribution and modification follow.</w:t>
      </w:r>
    </w:p>
    <w:p w14:paraId="6FA04B98" w14:textId="77777777" w:rsidR="00425AAE" w:rsidRDefault="00425AAE">
      <w:r>
        <w:t xml:space="preserve">                    GNU GENERAL PUBLIC LICENSE    TERMS AND CONDITIONS FOR COPYING, DISTRIBUTION AND MODIFICATION</w:t>
      </w:r>
    </w:p>
    <w:p w14:paraId="7380F303" w14:textId="77777777" w:rsidR="00425AAE" w:rsidRDefault="00425AAE">
      <w:r>
        <w:t xml:space="preserve">  0.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14:paraId="34F7BBF1" w14:textId="77777777" w:rsidR="00425AAE" w:rsidRDefault="00425AAE">
      <w: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14:paraId="1EF1DE26"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w:t>
      </w:r>
      <w:r>
        <w:lastRenderedPageBreak/>
        <w:t>notices that refer to this License and to the absence of any warranty; and give any other recipients of the Program a copy of this License along with the Program.</w:t>
      </w:r>
    </w:p>
    <w:p w14:paraId="3FE42A3A" w14:textId="77777777" w:rsidR="00425AAE" w:rsidRDefault="00425AAE">
      <w:r>
        <w:t>You may charge a fee for the physical act of transferring a copy, and you may at your option offer warranty protection in exchange for a fee.</w:t>
      </w:r>
    </w:p>
    <w:p w14:paraId="2F34C56B" w14:textId="77777777" w:rsidR="00425AAE" w:rsidRDefault="00425AAE">
      <w:r>
        <w:t xml:space="preserve">  2. You may modify your copy or copies of the Program or any portion of it, thus forming a work based on the Program, and copy and distribute such modifications or work under the terms of Section 1 above, provided that you also meet all of these conditions:</w:t>
      </w:r>
    </w:p>
    <w:p w14:paraId="16866540" w14:textId="77777777" w:rsidR="00425AAE" w:rsidRDefault="00425AAE">
      <w:r>
        <w:t xml:space="preserve">    a) You must cause the modified files to carry prominent notices     stating that you changed the files and the date of any change.</w:t>
      </w:r>
    </w:p>
    <w:p w14:paraId="3CE717C0" w14:textId="77777777" w:rsidR="00425AAE" w:rsidRDefault="00425AAE">
      <w:r>
        <w:t xml:space="preserve">    b) You must cause any work that you distribute or publish, that in     whole or in part contains or is derived from the Program or any     part thereof, to be licensed as a whole at no charge to all third     parties under the terms of this License.</w:t>
      </w:r>
    </w:p>
    <w:p w14:paraId="0886EFE1" w14:textId="77777777" w:rsidR="00425AAE" w:rsidRDefault="00425AAE">
      <w:r>
        <w:t xml:space="preserve">    c)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14:paraId="3BAD3706" w14:textId="77777777" w:rsidR="00425AAE" w:rsidRDefault="00425AAE">
      <w:r>
        <w:t>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w:t>
      </w:r>
    </w:p>
    <w:p w14:paraId="7F24A210" w14:textId="77777777" w:rsidR="00425AAE" w:rsidRDefault="00425AAE">
      <w:r>
        <w:t>Thus, it is not the intent of this section to claim rights or contest your rights to work written entirely by you; rather, the intent is to exercise the right to control the distribution of derivative or collective works based on the Program.</w:t>
      </w:r>
    </w:p>
    <w:p w14:paraId="3B6A4B8E" w14:textId="77777777" w:rsidR="00425AAE" w:rsidRDefault="00425AAE">
      <w:r>
        <w:t>In addition, mere aggregation of another work not based on the Program with the Program (or with a work based on the Program) on a volume of a storage or distribution medium does not bring the other work under the scope of this License.</w:t>
      </w:r>
    </w:p>
    <w:p w14:paraId="77E15748" w14:textId="77777777" w:rsidR="00425AAE" w:rsidRDefault="00425AAE">
      <w:r>
        <w:t xml:space="preserve">  3. You may copy and distribute the Program (or a work based on it, under Section 2) in object code or executable form under the terms of Sections 1 and 2 above provided that you also do one of the following:</w:t>
      </w:r>
    </w:p>
    <w:p w14:paraId="1ADE570D" w14:textId="77777777" w:rsidR="00425AAE" w:rsidRDefault="00425AAE">
      <w:r>
        <w:t xml:space="preserve">    a) Accompany it with the complete corresponding machine-readable     source code, which must be distributed under the terms of Sections     1 and 2 above on a medium customarily used for software interchange; or,</w:t>
      </w:r>
    </w:p>
    <w:p w14:paraId="5EBE44CB" w14:textId="77777777" w:rsidR="00425AAE" w:rsidRDefault="00425AAE">
      <w:r>
        <w:t xml:space="preserve">    b) Accompany it with a written offer, valid for at least three     years, to give any third party, for a charge no more than your     cost of physically performing source distribution, a complete     machine-readable copy of the corresponding source code, to </w:t>
      </w:r>
      <w:r>
        <w:lastRenderedPageBreak/>
        <w:t>be     distributed under the terms of Sections 1 and 2 above on a medium     customarily used for software interchange; or,</w:t>
      </w:r>
    </w:p>
    <w:p w14:paraId="44620CFE" w14:textId="77777777" w:rsidR="00425AAE" w:rsidRDefault="00425AAE">
      <w:r>
        <w:t xml:space="preserve">    c)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w:t>
      </w:r>
    </w:p>
    <w:p w14:paraId="00993FAC" w14:textId="77777777" w:rsidR="00425AAE" w:rsidRDefault="00425AAE">
      <w: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122C6355" w14:textId="77777777" w:rsidR="00425AAE" w:rsidRDefault="00425AAE">
      <w: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14:paraId="4BEB700C" w14:textId="77777777" w:rsidR="00425AAE" w:rsidRDefault="00425AAE">
      <w:r>
        <w:t xml:space="preserve">  4.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14:paraId="22365C3B" w14:textId="77777777" w:rsidR="00425AAE" w:rsidRDefault="00425AAE">
      <w:r>
        <w:t xml:space="preserve">  5.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14:paraId="1A7D19C1"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14:paraId="4C51BE2E" w14:textId="77777777" w:rsidR="00425AAE" w:rsidRDefault="00425AAE">
      <w:r>
        <w:t xml:space="preserve">  7.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14:paraId="76F9C5F8" w14:textId="77777777" w:rsidR="00425AAE" w:rsidRDefault="00425AAE">
      <w:r>
        <w:lastRenderedPageBreak/>
        <w:t>If any portion of this section is held invalid or unenforceable under any particular circumstance, the balance of the section is intended to apply and the section as a whole is intended to apply in other circumstances.</w:t>
      </w:r>
    </w:p>
    <w:p w14:paraId="672CC46F" w14:textId="77777777" w:rsidR="00425AAE" w:rsidRDefault="00425AAE">
      <w:r>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3B78D494" w14:textId="77777777" w:rsidR="00425AAE" w:rsidRDefault="00425AAE">
      <w:r>
        <w:t>This section is intended to make thoroughly clear what is believed to be a consequence of the rest of this License.</w:t>
      </w:r>
    </w:p>
    <w:p w14:paraId="25800E14" w14:textId="77777777" w:rsidR="00425AAE" w:rsidRDefault="00425AAE">
      <w:r>
        <w:t xml:space="preserve">  8.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3CA8E6B7" w14:textId="77777777" w:rsidR="00425AAE" w:rsidRDefault="00425AAE">
      <w:r>
        <w:t xml:space="preserve">  9. The Free Software Foundation may publish revised and/or new versions of the General Public License from time to time.  Such new versions will be similar in spirit to the present version, but may differ in detail to address new problems or concerns.</w:t>
      </w:r>
    </w:p>
    <w:p w14:paraId="36A7BEF7" w14:textId="77777777" w:rsidR="00425AAE" w:rsidRDefault="00425AAE">
      <w: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14:paraId="5C55E451" w14:textId="77777777" w:rsidR="00425AAE" w:rsidRDefault="00425AAE">
      <w:r>
        <w:t xml:space="preserve">  10.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6624E86A" w14:textId="77777777" w:rsidR="00425AAE" w:rsidRDefault="00425AAE">
      <w:r>
        <w:t xml:space="preserve">                            NO WARRANTY</w:t>
      </w:r>
    </w:p>
    <w:p w14:paraId="30F5276A" w14:textId="77777777" w:rsidR="00425AAE" w:rsidRDefault="00425AAE">
      <w:r>
        <w:t xml:space="preserve">  11.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47F5DF7B" w14:textId="77777777" w:rsidR="00425AAE" w:rsidRDefault="00425AAE">
      <w:r>
        <w:lastRenderedPageBreak/>
        <w:t xml:space="preserve">  12.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3E8B4095" w14:textId="77777777" w:rsidR="00425AAE" w:rsidRDefault="00425AAE">
      <w:r>
        <w:t xml:space="preserve">                     END OF TERMS AND CONDITIONS</w:t>
      </w:r>
    </w:p>
    <w:p w14:paraId="7F39783B" w14:textId="77777777" w:rsidR="00425AAE" w:rsidRDefault="00425AAE">
      <w:r>
        <w:t xml:space="preserve">            How to Apply These Terms to Your New Programs</w:t>
      </w:r>
    </w:p>
    <w:p w14:paraId="5AC6630C" w14:textId="77777777" w:rsidR="00425AAE" w:rsidRDefault="00425AAE">
      <w:r>
        <w:t xml:space="preserve">  If you develop a new program, and you want it to be of the greatest possible use to the public, the best way to achieve this is to make it free software which everyone can redistribute and change under these terms.</w:t>
      </w:r>
    </w:p>
    <w:p w14:paraId="07D2A7B1"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3777ED18" w14:textId="77777777" w:rsidR="00425AAE" w:rsidRDefault="00425AAE">
      <w:r>
        <w:t xml:space="preserve">    &lt;one line to give the program's name and a brief idea of what it does.&gt;     Copyright (C) &lt;year&gt;  &lt;name of author&gt;</w:t>
      </w:r>
    </w:p>
    <w:p w14:paraId="0ECF899D"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4ADF01FC"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685BF1FE"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2A5F881F" w14:textId="77777777" w:rsidR="00425AAE" w:rsidRDefault="00425AAE">
      <w:r>
        <w:t>Also add information on how to contact you by electronic and paper mail.</w:t>
      </w:r>
    </w:p>
    <w:p w14:paraId="2DF5E7DA" w14:textId="77777777" w:rsidR="00425AAE" w:rsidRDefault="00425AAE">
      <w:r>
        <w:t>If the program is interactive, make it output a short notice like this when it starts in an interactive mode:</w:t>
      </w:r>
    </w:p>
    <w:p w14:paraId="4DCC60D3" w14:textId="77777777" w:rsidR="00425AAE" w:rsidRDefault="00425AAE">
      <w:r>
        <w:t xml:space="preserve">    Gnomovision version 69, Copyright (C) year name of author     Gnomovision comes with ABSOLUTELY NO WARRANTY; for details type `show w'.     This is free software, and you are welcome to redistribute it     under certain conditions; type `show c' for details.</w:t>
      </w:r>
    </w:p>
    <w:p w14:paraId="34AB5532"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2BF03123" w14:textId="77777777" w:rsidR="00425AAE" w:rsidRDefault="00425AAE">
      <w:r>
        <w:t>You should also get your employer (if you work as a programmer) or your school, if any, to sign a copyright disclaimer for the program, if necessary.  Here is a sample; alter the names:</w:t>
      </w:r>
    </w:p>
    <w:p w14:paraId="3899DA9D" w14:textId="77777777" w:rsidR="00425AAE" w:rsidRDefault="00425AAE">
      <w:r>
        <w:lastRenderedPageBreak/>
        <w:t xml:space="preserve">  Yoyodyne, Inc., hereby disclaims all copyright interest in the program   `Gnomovision' (which makes passes at compilers) written by James Hacker.</w:t>
      </w:r>
    </w:p>
    <w:p w14:paraId="01649D25" w14:textId="77777777" w:rsidR="00425AAE" w:rsidRDefault="00425AAE">
      <w:r>
        <w:t xml:space="preserve">  &lt;signature of Ty Coon&gt;, 1 April 1989   Ty Coon, President of Vice</w:t>
      </w:r>
    </w:p>
    <w:p w14:paraId="0BED3B55" w14:textId="77777777" w:rsidR="00425AAE" w:rsidRDefault="00425AAE">
      <w:r>
        <w:t>This General Public License does not permit incorporating your program into proprietary programs.  If your program is a subroutine library, you may consider it more useful to permit linking proprietary applications with the library.  If this is what you want to do, use the GNU Lesser General Public License instead of this License. [END FILE=libcap2-2.24/License]</w:t>
      </w:r>
    </w:p>
    <w:p w14:paraId="2709E9C6" w14:textId="77777777" w:rsidR="00425AAE" w:rsidRDefault="00425AAE" w:rsidP="000727EF">
      <w:pPr>
        <w:pStyle w:val="Heading3"/>
      </w:pPr>
      <w:r>
        <w:t>libcap2-2.24/pam_cap/License:</w:t>
      </w:r>
    </w:p>
    <w:p w14:paraId="425A1141" w14:textId="77777777" w:rsidR="00425AAE" w:rsidRDefault="00425AAE">
      <w:r>
        <w:t>[BEGIN FILE=libcap2-2.24/pam_cap/License] Unless otherwise *explicitly* stated the following text describes the licensed conditions under which the contents of this module release may be distributed:</w:t>
      </w:r>
    </w:p>
    <w:p w14:paraId="1454D547" w14:textId="77777777" w:rsidR="00425AAE" w:rsidRDefault="00425AAE">
      <w:r>
        <w:t>------------------------------------------------------------------------- Redistribution and use in source and binary forms of this module, with or without modification, are permitted provided that the following conditions are met:</w:t>
      </w:r>
    </w:p>
    <w:p w14:paraId="1586BABF" w14:textId="77777777" w:rsidR="00425AAE" w:rsidRDefault="00425AAE">
      <w:r>
        <w:t>1. Redistributions of source code must retain any existing copyright    notice, and this entire permission notice in its entirety,    including the disclaimer of warranties.</w:t>
      </w:r>
    </w:p>
    <w:p w14:paraId="6CB6DC78" w14:textId="77777777" w:rsidR="00425AAE" w:rsidRDefault="00425AAE">
      <w:r>
        <w:t>2. Redistributions in binary form must reproduce all prior and current    copyright notices, this list of conditions, and the following    disclaimer in the documentation and/or other materials provided    with the distribution.</w:t>
      </w:r>
    </w:p>
    <w:p w14:paraId="3E34D271" w14:textId="77777777" w:rsidR="00425AAE" w:rsidRDefault="00425AAE">
      <w:r>
        <w:t>3. The name of any author may not be used to endorse or promote    products derived from this software without their specific prior    written permission.</w:t>
      </w:r>
    </w:p>
    <w:p w14:paraId="0B7A13CB" w14:textId="77777777" w:rsidR="00425AAE" w:rsidRDefault="00425AAE">
      <w:r>
        <w:t>ALTERNATIVELY, this product may be distributed under the terms of the GNU Library General Public License, in which case the provisions of the GNU LGPL are required INSTEAD OF the above restrictions.  (This clause is necessary due to a potential conflict between the GNU LGPL and the restrictions contained in a BSD-style copyright.)</w:t>
      </w:r>
    </w:p>
    <w:p w14:paraId="655604F2" w14:textId="77777777" w:rsidR="00425AAE" w:rsidRDefault="00425AAE">
      <w:r>
        <w:t>THIS SOFTWARE IS PROVIDED ``AS IS'' AND ANY EXPRESS OR IMPLIED WARRANTIES, INCLUDING, BUT NOT LIMITED TO, THE IMPLIED WARRANTIES OF MERCHANTABILITY AND FITNESS FOR A PARTICULAR PURPOSE ARE DISCLAIMED. IN NO EVENT SHALL THE AUTHOR(S)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3008AC94" w14:textId="77777777" w:rsidR="00425AAE" w:rsidRDefault="00425AAE">
      <w:r>
        <w:t>[END FILE=libcap2-2.24/pam_cap/License]</w:t>
      </w:r>
    </w:p>
    <w:p w14:paraId="57D17C7C" w14:textId="77777777" w:rsidR="00425AAE" w:rsidRDefault="00425AAE" w:rsidP="000727EF">
      <w:pPr>
        <w:pStyle w:val="Heading2"/>
      </w:pPr>
      <w:r>
        <w:lastRenderedPageBreak/>
        <w:t xml:space="preserve"> </w:t>
      </w:r>
      <w:bookmarkStart w:id="271" w:name="_Toc399938089"/>
      <w:r>
        <w:t>libcap-ng (version 0.7.3):</w:t>
      </w:r>
      <w:bookmarkEnd w:id="271"/>
    </w:p>
    <w:p w14:paraId="1AA18F45" w14:textId="77777777" w:rsidR="00425AAE" w:rsidRDefault="00425AAE" w:rsidP="000727EF">
      <w:pPr>
        <w:pStyle w:val="Heading3"/>
      </w:pPr>
      <w:r>
        <w:t>libcap-ng-0.7.3/debian/copyright:</w:t>
      </w:r>
    </w:p>
    <w:p w14:paraId="430204F6" w14:textId="77777777" w:rsidR="00425AAE" w:rsidRDefault="00425AAE">
      <w:r>
        <w:t>[BEGIN FILE=libcap-ng-0.7.3/debian/copyright] This package was debianized by Pierre Chifflier &lt;pollux@debian.org&gt; on Mon, 22 Jun 2009 21:47:25 +0200.</w:t>
      </w:r>
    </w:p>
    <w:p w14:paraId="3F85225D" w14:textId="77777777" w:rsidR="00425AAE" w:rsidRDefault="00425AAE">
      <w:r>
        <w:t>It was downloaded from http://people.redhat.com/sgrubb/libcap-ng/</w:t>
      </w:r>
    </w:p>
    <w:p w14:paraId="7184312F" w14:textId="77777777" w:rsidR="00425AAE" w:rsidRDefault="00425AAE">
      <w:r>
        <w:t>Upstream Author: Steve Grubb &lt;sgrubb@redhat.com&gt;</w:t>
      </w:r>
    </w:p>
    <w:p w14:paraId="775FCB63" w14:textId="77777777" w:rsidR="00425AAE" w:rsidRDefault="00425AAE">
      <w:r>
        <w:t>Copyright 2009 Red Hat Inc.</w:t>
      </w:r>
    </w:p>
    <w:p w14:paraId="310A83C9" w14:textId="77777777" w:rsidR="00425AAE" w:rsidRDefault="00425AAE">
      <w:r>
        <w:t>License:</w:t>
      </w:r>
    </w:p>
    <w:p w14:paraId="7B6E825E"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          This library is distributed in the hope that it will be useful,     but WITHOUT ANY WARRANTY; without even the implied warranty of     MERCHANTABILITY or FITNESS FOR A PARTICULAR PURPOSE.  See the GNU     Lesser General Public License for more details.          You should have received a copy of the GNU Lesser General Public     License along with this library; if not, write to the Free Software     Foundation, Inc., 51 Franklin St, Fifth Floor, Boston,     MA 02110-1301, USA.</w:t>
      </w:r>
    </w:p>
    <w:p w14:paraId="598C53DF" w14:textId="77777777" w:rsidR="00425AAE" w:rsidRDefault="00425AAE">
      <w:r>
        <w:t>see `/usr/share/common-licenses/LGPL-2.1'.</w:t>
      </w:r>
    </w:p>
    <w:p w14:paraId="777A7870" w14:textId="77777777" w:rsidR="00425AAE" w:rsidRDefault="00425AAE">
      <w:r>
        <w:t>Files in the 'utils/' directory, Makefile.am and doc/Makefile.am are licensed under the GNU General Public License version 2 or above See `/usr/share/common-licenses/GPL-2'.</w:t>
      </w:r>
    </w:p>
    <w:p w14:paraId="306B4624" w14:textId="77777777" w:rsidR="00425AAE" w:rsidRDefault="00425AAE">
      <w:r>
        <w:t>The Debian packaging is:</w:t>
      </w:r>
    </w:p>
    <w:p w14:paraId="1E6EAAD2" w14:textId="77777777" w:rsidR="00425AAE" w:rsidRDefault="00425AAE">
      <w:r>
        <w:t xml:space="preserve">    Copyright (C) 2009 Pierre Chifflier &lt;pollux@debian.org&gt;</w:t>
      </w:r>
    </w:p>
    <w:p w14:paraId="169C08AB" w14:textId="77777777" w:rsidR="00425AAE" w:rsidRDefault="00425AAE">
      <w:r>
        <w:t>and is licensed under the GPL version 3,  see `/usr/share/common-licenses/GPL-3'.</w:t>
      </w:r>
    </w:p>
    <w:p w14:paraId="7B053B72" w14:textId="77777777" w:rsidR="00425AAE" w:rsidRDefault="00425AAE">
      <w:r>
        <w:t>[END FILE=libcap-ng-0.7.3/debian/copyright]</w:t>
      </w:r>
    </w:p>
    <w:p w14:paraId="12C66E84" w14:textId="77777777" w:rsidR="00425AAE" w:rsidRDefault="00425AAE" w:rsidP="000727EF">
      <w:pPr>
        <w:pStyle w:val="Heading2"/>
      </w:pPr>
      <w:r>
        <w:t xml:space="preserve"> </w:t>
      </w:r>
      <w:bookmarkStart w:id="272" w:name="_Toc399938090"/>
      <w:r>
        <w:t>libclass-factory-util-perl (version 1.7):</w:t>
      </w:r>
      <w:bookmarkEnd w:id="272"/>
    </w:p>
    <w:p w14:paraId="618A7938" w14:textId="77777777" w:rsidR="00425AAE" w:rsidRDefault="00425AAE" w:rsidP="000727EF">
      <w:pPr>
        <w:pStyle w:val="Heading3"/>
      </w:pPr>
      <w:r>
        <w:t>libclass-factory-util-perl-1.7/debian/copyright:</w:t>
      </w:r>
    </w:p>
    <w:p w14:paraId="18594D30" w14:textId="77777777" w:rsidR="00425AAE" w:rsidRDefault="00425AAE">
      <w:r>
        <w:t>[BEGIN FILE=libclass-factory-util-perl-1.7/debian/copyright] Format-Specification: http://wiki.debian.org/Proposals/CopyrightFormat Debianized-By: Jay Bonci &lt;jay@bonci.com&gt; Debianized-Date: Thu, 31 Jul 2003 04:19:06 -0400. Original-Source: http://search.cpan.org/dist/Class-Factory-Util</w:t>
      </w:r>
    </w:p>
    <w:p w14:paraId="34F2D6DF" w14:textId="77777777" w:rsidR="00425AAE" w:rsidRDefault="00425AAE">
      <w:r>
        <w:t xml:space="preserve">Files: * Copyright: Dave Rolsky &lt;autarch@urth.org&gt; License: GPL-1+ </w:t>
      </w:r>
    </w:p>
    <w:p w14:paraId="6329F7D6" w14:textId="77777777" w:rsidR="00425AAE" w:rsidRDefault="00425AAE">
      <w:r>
        <w:t xml:space="preserve"> Artistic  This program is free software; you can redistribute it and/or modify  it under the terms of either:  .  a) the GNU General Public License as published by the Free  Software Foundation; either version 1, or (at your option) any  later version, or  .  b) the Artistic License  .  On Debian systems, the complete text for both files can be found at:  .  /usr/share/common-licenses/Artistic  /usr/share/common-licenses/GPL</w:t>
      </w:r>
    </w:p>
    <w:p w14:paraId="5C15A9E0" w14:textId="77777777" w:rsidR="00425AAE" w:rsidRDefault="00425AAE">
      <w:r>
        <w:lastRenderedPageBreak/>
        <w:t>Files: debian/* Copyright: Â© 2008 Debian Perl Group &lt;debian-perl@lists.debian.org&gt;            Â© 2003-2007 Jay Bonci &lt;jay@bonci.com&gt; License: other  It is assumed that all Debian maintainers used a license compatible with  upstream's.</w:t>
      </w:r>
    </w:p>
    <w:p w14:paraId="4622EE1C" w14:textId="77777777" w:rsidR="00425AAE" w:rsidRDefault="00425AAE">
      <w:r>
        <w:t>[END FILE=libclass-factory-util-perl-1.7/debian/copyright]</w:t>
      </w:r>
    </w:p>
    <w:p w14:paraId="45158C0D" w14:textId="77777777" w:rsidR="00425AAE" w:rsidRDefault="00425AAE" w:rsidP="000727EF">
      <w:pPr>
        <w:pStyle w:val="Heading2"/>
      </w:pPr>
      <w:r>
        <w:t xml:space="preserve"> </w:t>
      </w:r>
      <w:bookmarkStart w:id="273" w:name="_Toc399938091"/>
      <w:r>
        <w:t>libclass-load-perl (version 0.21):</w:t>
      </w:r>
      <w:bookmarkEnd w:id="273"/>
    </w:p>
    <w:p w14:paraId="66AAAD6E" w14:textId="77777777" w:rsidR="00425AAE" w:rsidRDefault="00425AAE" w:rsidP="000727EF">
      <w:pPr>
        <w:pStyle w:val="Heading3"/>
      </w:pPr>
      <w:r>
        <w:t>libclass-load-perl-0.21/debian/copyright:</w:t>
      </w:r>
    </w:p>
    <w:p w14:paraId="3CCC4594" w14:textId="77777777" w:rsidR="00425AAE" w:rsidRDefault="00425AAE">
      <w:r>
        <w:t>[BEGIN FILE=libclass-load-perl-0.21/debian/copyright] Format: http://www.debian.org/doc/packaging-manuals/copyright-format/1.0/ Upstream-Contact: Shawn M Moore &lt;sartak@bestpractical.com&gt; Upstream-Name: Class-Load Source: https://metacpan.org/release/Class-Load/</w:t>
      </w:r>
    </w:p>
    <w:p w14:paraId="039618D5" w14:textId="77777777" w:rsidR="00425AAE" w:rsidRDefault="00425AAE">
      <w:r>
        <w:t>Files: * Copyright: 2008-2009, Best Practical Solutions  2011-2012, Shawn M Moore &lt;sartak@bestpractical.com&gt; License: Artistic or GPL-1+</w:t>
      </w:r>
    </w:p>
    <w:p w14:paraId="30436398" w14:textId="77777777" w:rsidR="00425AAE" w:rsidRDefault="00425AAE">
      <w:r>
        <w:t>Files: debian/* Copyright: 2010-2014, gregor herrmann &lt;gregoa@debian.org&gt;  2011-2012, Angel Abad &lt;angel@debian.org&gt;  2011, Damyan Ivanov &lt;dmn@debian.org&gt;  2011, Ansgar Burchardt &lt;ansgar@debian.org&gt; License: Artistic or GPL-1+</w:t>
      </w:r>
    </w:p>
    <w:p w14:paraId="24508B3F"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40FABF3C"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FILE=libclass-load-perl-0.21/debian/copyright]</w:t>
      </w:r>
    </w:p>
    <w:p w14:paraId="6E874858" w14:textId="77777777" w:rsidR="00425AAE" w:rsidRDefault="00425AAE" w:rsidP="000727EF">
      <w:pPr>
        <w:pStyle w:val="Heading3"/>
      </w:pPr>
      <w:r>
        <w:t>libclass-load-perl-0.21/LICENSE:</w:t>
      </w:r>
    </w:p>
    <w:p w14:paraId="56EF5938" w14:textId="77777777" w:rsidR="00425AAE" w:rsidRDefault="00425AAE">
      <w:r>
        <w:t>[BEGIN FILE=libclass-load-perl-0.21/LICENSE] This software is copyright (c) 2008 by Shawn M Moore.</w:t>
      </w:r>
    </w:p>
    <w:p w14:paraId="373E9FEC" w14:textId="77777777" w:rsidR="00425AAE" w:rsidRDefault="00425AAE">
      <w:r>
        <w:t>This is free software; you can redistribute it and/or modify it under the same terms as the Perl 5 programming language system itself.</w:t>
      </w:r>
    </w:p>
    <w:p w14:paraId="7889EDC2" w14:textId="77777777" w:rsidR="00425AAE" w:rsidRDefault="00425AAE">
      <w:r>
        <w:t>Terms of the Perl programming language system itself</w:t>
      </w:r>
    </w:p>
    <w:p w14:paraId="5E732130" w14:textId="77777777" w:rsidR="00425AAE" w:rsidRDefault="00425AAE">
      <w:r>
        <w:t>a) the GNU General Public License as published by the Free    Software Foundation; either version 1, or (at your option) any    later version, or b) the Artistic License</w:t>
      </w:r>
    </w:p>
    <w:p w14:paraId="01CD1611" w14:textId="77777777" w:rsidR="00425AAE" w:rsidRDefault="00425AAE">
      <w:r>
        <w:t>--- The GNU General Public License, Version 1, February 1989 ---</w:t>
      </w:r>
    </w:p>
    <w:p w14:paraId="33D445AB" w14:textId="77777777" w:rsidR="00425AAE" w:rsidRDefault="00425AAE">
      <w:r>
        <w:t>This software is Copyright (c) 2008 by Shawn M Moore.</w:t>
      </w:r>
    </w:p>
    <w:p w14:paraId="71819380" w14:textId="77777777" w:rsidR="00425AAE" w:rsidRDefault="00425AAE">
      <w:r>
        <w:t>This is free software, licensed under:</w:t>
      </w:r>
    </w:p>
    <w:p w14:paraId="1304994D" w14:textId="77777777" w:rsidR="00425AAE" w:rsidRDefault="00425AAE">
      <w:r>
        <w:t xml:space="preserve">  The GNU General Public License, Version 1, February 1989</w:t>
      </w:r>
    </w:p>
    <w:p w14:paraId="3279E5EE" w14:textId="77777777" w:rsidR="00425AAE" w:rsidRDefault="00425AAE">
      <w:r>
        <w:t xml:space="preserve">                    GNU GENERAL PUBLIC LICENSE                      Version 1, February 1989</w:t>
      </w:r>
    </w:p>
    <w:p w14:paraId="0976B5D4" w14:textId="77777777" w:rsidR="00425AAE" w:rsidRDefault="00425AAE">
      <w:r>
        <w:t xml:space="preserve"> Copyright (C) 1989 Free Software Foundation, Inc.  51 Franklin St, Suite 500, Boston, MA  02110-1335  USA</w:t>
      </w:r>
    </w:p>
    <w:p w14:paraId="2A2A3BBE" w14:textId="77777777" w:rsidR="00425AAE" w:rsidRDefault="00425AAE">
      <w:r>
        <w:lastRenderedPageBreak/>
        <w:t xml:space="preserve"> Everyone is permitted to copy and distribute verbatim copies  of this license document, but changing it is not allowed.</w:t>
      </w:r>
    </w:p>
    <w:p w14:paraId="3142A491" w14:textId="77777777" w:rsidR="00425AAE" w:rsidRDefault="00425AAE">
      <w:r>
        <w:t xml:space="preserve">                            </w:t>
      </w:r>
      <w:r w:rsidRPr="00CE7DF1">
        <w:t>Preamble</w:t>
      </w:r>
    </w:p>
    <w:p w14:paraId="64B01F86" w14:textId="77777777" w:rsidR="00425AAE" w:rsidRDefault="00425AAE">
      <w:r>
        <w:t xml:space="preserve">  The license agreements of most software companies try to keep users at the mercy of those companies.  By contrast, our General Public License is intended to guarantee your freedom to share and change free software--to make sure the software is free for all its users.  The General Public License applies to the Free Software Foundation's software and to any other program whose authors commit to using it. You can use it for your programs, too.</w:t>
      </w:r>
    </w:p>
    <w:p w14:paraId="53B63125" w14:textId="77777777" w:rsidR="00425AAE" w:rsidRDefault="00425AAE">
      <w:r>
        <w:t xml:space="preserve">  When we speak of free software, we are referring to freedom, not price.  Specifically, the General Public License is designed to make sure that you have the freedom to give away or sell copies of free software, that you receive source code or can get it if you want it, that you can change the software or use pieces of it in new free programs; and that you know you can do these things.</w:t>
      </w:r>
    </w:p>
    <w:p w14:paraId="0F882DA3"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764B8DD8" w14:textId="77777777" w:rsidR="00425AAE" w:rsidRDefault="00425AAE">
      <w:r>
        <w:t xml:space="preserve">  For example, if you distribute copies of a such a program, whether gratis or for a fee, you must give the recipients all the rights that you have.  You must make sure that they, too, receive or can get the source code.  And you must tell them their rights.</w:t>
      </w:r>
    </w:p>
    <w:p w14:paraId="4B8D8A2F" w14:textId="77777777" w:rsidR="00425AAE" w:rsidRDefault="00425AAE">
      <w:r>
        <w:t xml:space="preserve">  We protect your rights with two steps: (1) copyright the software, and (2) offer you this license which gives you legal permission to copy, distribute and/or modify the software.</w:t>
      </w:r>
    </w:p>
    <w:p w14:paraId="0FFB0A83"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2CCF0A79" w14:textId="77777777" w:rsidR="00425AAE" w:rsidRDefault="00425AAE">
      <w:r>
        <w:t xml:space="preserve">  The precise terms and conditions for copying, distribution and modification follow.</w:t>
      </w:r>
    </w:p>
    <w:p w14:paraId="1DD1975B" w14:textId="77777777" w:rsidR="00425AAE" w:rsidRDefault="00425AAE">
      <w:r>
        <w:t xml:space="preserve">                    GNU GENERAL PUBLIC LICENSE    TERMS AND CONDITIONS FOR COPYING, DISTRIBUTION AND MODIFICATION</w:t>
      </w:r>
    </w:p>
    <w:p w14:paraId="0CA837E8" w14:textId="77777777" w:rsidR="00425AAE" w:rsidRDefault="00425AAE">
      <w:r>
        <w:t xml:space="preserve">  0. This License Agreement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work containing the Program or a portion of it, either verbatim or with modifications.  Each licensee is addressed as you.</w:t>
      </w:r>
    </w:p>
    <w:p w14:paraId="2C757B73"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General Public License and to the absence of any warranty; and give any other recipients of the Program a copy of this General Public License along with the Program.  You may charge a fee for the physical act of transferring a copy.</w:t>
      </w:r>
    </w:p>
    <w:p w14:paraId="320DBF26" w14:textId="77777777" w:rsidR="00425AAE" w:rsidRDefault="00425AAE">
      <w:r>
        <w:lastRenderedPageBreak/>
        <w:t xml:space="preserve">  2. You may modify your copy or copies of the Program or any portion of it, and copy and distribute such modifications under the terms of Paragraph 1 above, provided that you also do the following:</w:t>
      </w:r>
    </w:p>
    <w:p w14:paraId="546ADC83" w14:textId="77777777" w:rsidR="00425AAE" w:rsidRDefault="00425AAE">
      <w:r>
        <w:t xml:space="preserve">    a) cause the modified files to carry prominent notices stating that     you changed the files and the date of any change; and</w:t>
      </w:r>
    </w:p>
    <w:p w14:paraId="229A60EA" w14:textId="77777777" w:rsidR="00425AAE" w:rsidRDefault="00425AAE">
      <w:r>
        <w:t xml:space="preserve">    b) cause the whole of any work that you distribute or publish, that     in whole or in part contains the Program or any part thereof, either     with or without modifications, to be licensed at no charge to all     third parties under the terms of this General Public License (except     that you may choose to grant warranty protection to some or all     third parties, at your option).</w:t>
      </w:r>
    </w:p>
    <w:p w14:paraId="1784A3E3" w14:textId="77777777" w:rsidR="00425AAE" w:rsidRDefault="00425AAE">
      <w:r>
        <w:t xml:space="preserve">    c) If the modified program normally reads commands interactively when     run, you must cause it, when started running for such interactive use     in the simplest and most usual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General     Public License.</w:t>
      </w:r>
    </w:p>
    <w:p w14:paraId="568FFBC1" w14:textId="77777777" w:rsidR="00425AAE" w:rsidRDefault="00425AAE">
      <w:r>
        <w:t xml:space="preserve">    d) You may charge a fee for the physical act of transferring a     copy, and you may at your option offer warranty protection in     exchange for a fee.</w:t>
      </w:r>
    </w:p>
    <w:p w14:paraId="6CB9EF1B" w14:textId="77777777" w:rsidR="00425AAE" w:rsidRDefault="00425AAE">
      <w:r>
        <w:t>Mere aggregation of another independent work with the Program (or its derivative) on a volume of a storage or distribution medium does not bring the other work under the scope of these terms.</w:t>
      </w:r>
    </w:p>
    <w:p w14:paraId="3416D067" w14:textId="77777777" w:rsidR="00425AAE" w:rsidRDefault="00425AAE">
      <w:r>
        <w:t xml:space="preserve">  3. You may copy and distribute the Program (or a portion or derivative of it, under Paragraph 2) in object code or executable form under the terms of Paragraphs 1 and 2 above provided that you also do one of the following:</w:t>
      </w:r>
    </w:p>
    <w:p w14:paraId="6A45C0FA" w14:textId="77777777" w:rsidR="00425AAE" w:rsidRDefault="00425AAE">
      <w:r>
        <w:t xml:space="preserve">    a) accompany it with the complete corresponding machine-readable     source code, which must be distributed under the terms of     Paragraphs 1 and 2 above; or,</w:t>
      </w:r>
    </w:p>
    <w:p w14:paraId="1109348E" w14:textId="77777777" w:rsidR="00425AAE" w:rsidRDefault="00425AAE">
      <w:r>
        <w:t xml:space="preserve">    b) accompany it with a written offer, valid for at least three     years, to give any third party free (except for a nominal charge     for the cost of distribution) a complete machine-readable copy of the     corresponding source code, to be distributed under the terms of     Paragraphs 1 and 2 above; or,</w:t>
      </w:r>
    </w:p>
    <w:p w14:paraId="2931D71F" w14:textId="77777777" w:rsidR="00425AAE" w:rsidRDefault="00425AAE">
      <w:r>
        <w:t xml:space="preserve">    c) accompany it with the information you received as to where the     corresponding source code may be obtained.  (This alternative is     allowed only for noncommercial distribution and only if you     received the program in object code or executable form alone.)</w:t>
      </w:r>
    </w:p>
    <w:p w14:paraId="78168831" w14:textId="77777777" w:rsidR="00425AAE" w:rsidRDefault="00425AAE">
      <w:r>
        <w:t>Source code for a work means the preferred form of the work for making modifications to it.  For an executable file, complete source code means all the source code for all modules it contains; but, as a special exception, it need not include source code for modules which are standard libraries that accompany the operating system on which the executable file runs, or for standard header files or definitions files that accompany that operating system.</w:t>
      </w:r>
    </w:p>
    <w:p w14:paraId="1373A807" w14:textId="77777777" w:rsidR="00425AAE" w:rsidRDefault="00425AAE">
      <w:r>
        <w:t xml:space="preserve">  4. You may not copy, modify, sublicense, distribute or transfer the Program except as expressly provided under this General Public License. Any attempt otherwise to copy, modify, sublicense, distribute or transfer the Program is void, and will automatically terminate your rights to use the Program under this License.  However, parties who have received copies, or rights to use copies, from you under this General Public </w:t>
      </w:r>
      <w:r>
        <w:lastRenderedPageBreak/>
        <w:t>License will not have their licenses terminated so long as such parties remain in full compliance.</w:t>
      </w:r>
    </w:p>
    <w:p w14:paraId="5701E17E" w14:textId="77777777" w:rsidR="00425AAE" w:rsidRDefault="00425AAE">
      <w:r>
        <w:t xml:space="preserve">  5. By copying, distributing or modifying the Program (or any work based on the Program) you indicate your acceptance of this license to do so, and all its terms and conditions.</w:t>
      </w:r>
    </w:p>
    <w:p w14:paraId="7E348D84"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w:t>
      </w:r>
    </w:p>
    <w:p w14:paraId="4125ECA0" w14:textId="77777777" w:rsidR="00425AAE" w:rsidRDefault="00425AAE">
      <w:r>
        <w:t xml:space="preserve">  7. The Free Software Foundation may publish revised and/or new versions of the General Public License from time to time.  Such new versions will be similar in spirit to the present version, but may differ in detail to address new problems or concerns.</w:t>
      </w:r>
    </w:p>
    <w:p w14:paraId="66F390B6" w14:textId="77777777" w:rsidR="00425AAE" w:rsidRDefault="00425AAE">
      <w:r>
        <w:t>Each version is given a distinguishing version number.  If the Program specifies a version number of the license which applies to it and any later version, you have the option of following the terms and conditions either of that version or of any later version published by the Free Software Foundation.  If the Program does not specify a version number of the license, you may choose any version ever published by the Free Software Foundation.</w:t>
      </w:r>
    </w:p>
    <w:p w14:paraId="2903871C" w14:textId="77777777" w:rsidR="00425AAE" w:rsidRDefault="00425AAE">
      <w:r>
        <w:t xml:space="preserve">  8.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076313B8" w14:textId="77777777" w:rsidR="00425AAE" w:rsidRDefault="00425AAE">
      <w:r>
        <w:t xml:space="preserve">                            NO WARRANTY</w:t>
      </w:r>
    </w:p>
    <w:p w14:paraId="7EF82573" w14:textId="77777777" w:rsidR="00425AAE" w:rsidRDefault="00425AAE">
      <w:r>
        <w:t xml:space="preserve">  9.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0C1A20B" w14:textId="77777777" w:rsidR="00425AAE" w:rsidRDefault="00425AAE">
      <w:r>
        <w:t xml:space="preserve">  10.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6F723DCF" w14:textId="77777777" w:rsidR="00425AAE" w:rsidRDefault="00425AAE">
      <w:r>
        <w:lastRenderedPageBreak/>
        <w:t xml:space="preserve">                     END OF TERMS AND CONDITIONS</w:t>
      </w:r>
    </w:p>
    <w:p w14:paraId="0CBA28C9" w14:textId="77777777" w:rsidR="00425AAE" w:rsidRDefault="00425AAE">
      <w:r>
        <w:t xml:space="preserve">        Appendix: How to Apply These Terms to Your New Programs</w:t>
      </w:r>
    </w:p>
    <w:p w14:paraId="5CBB60CA" w14:textId="77777777" w:rsidR="00425AAE" w:rsidRDefault="00425AAE">
      <w:r>
        <w:t xml:space="preserve">  If you develop a new program, and you want it to be of the greatest possible use to humanity, the best way to achieve this is to make it free software which everyone can redistribute and change under these terms.</w:t>
      </w:r>
    </w:p>
    <w:p w14:paraId="1B7D00F3"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259A1C68" w14:textId="77777777" w:rsidR="00425AAE" w:rsidRDefault="00425AAE">
      <w:r>
        <w:t xml:space="preserve">    &lt;one line to give the program's name and a brief idea of what it does.&gt;     Copyright (C) 19yy  &lt;name of author&gt;</w:t>
      </w:r>
    </w:p>
    <w:p w14:paraId="2440891D" w14:textId="77777777" w:rsidR="00425AAE" w:rsidRDefault="00425AAE">
      <w:r>
        <w:t xml:space="preserve">    This program is free software; you can redistribute it and/or modify     it under the terms of the GNU General Public License as published by     the Free Software Foundation; either version 1, or (at your option)     any later version.</w:t>
      </w:r>
    </w:p>
    <w:p w14:paraId="5AD8F460"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5023F4B8"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0E701BA0" w14:textId="77777777" w:rsidR="00425AAE" w:rsidRDefault="00425AAE">
      <w:r>
        <w:t xml:space="preserve"> Also add information on how to contact you by electronic and paper mail.</w:t>
      </w:r>
    </w:p>
    <w:p w14:paraId="7DE0885C" w14:textId="77777777" w:rsidR="00425AAE" w:rsidRDefault="00425AAE">
      <w:r>
        <w:t>If the program is interactive, make it output a short notice like this when it starts in an interactive mode:</w:t>
      </w:r>
    </w:p>
    <w:p w14:paraId="29DC3D51" w14:textId="77777777" w:rsidR="00425AAE" w:rsidRDefault="00425AAE">
      <w:r>
        <w:t xml:space="preserve">    Gnomovision version 69, Copyright (C) 19xx name of author     Gnomovision comes with ABSOLUTELY NO WARRANTY; for details type `show w'.     This is free software, and you are welcome to redistribute it     under certain conditions; type `show c' for details.</w:t>
      </w:r>
    </w:p>
    <w:p w14:paraId="012904B3"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1DA60A51" w14:textId="77777777" w:rsidR="00425AAE" w:rsidRDefault="00425AAE">
      <w:r>
        <w:t>You should also get your employer (if you work as a programmer) or your school, if any, to sign a copyright disclaimer for the program, if necessary.  Here a sample; alter the names:</w:t>
      </w:r>
    </w:p>
    <w:p w14:paraId="05E67D41" w14:textId="77777777" w:rsidR="00425AAE" w:rsidRDefault="00425AAE">
      <w:r>
        <w:t xml:space="preserve">  Yoyodyne, Inc., hereby disclaims all copyright interest in the   program `Gnomovision' (a program to direct compilers to make passes   at assemblers) written by James Hacker.</w:t>
      </w:r>
    </w:p>
    <w:p w14:paraId="765FCB96" w14:textId="77777777" w:rsidR="00425AAE" w:rsidRDefault="00425AAE">
      <w:r>
        <w:t xml:space="preserve">  &lt;signature of Ty Coon&gt;, 1 April 1989   Ty Coon, President of Vice</w:t>
      </w:r>
    </w:p>
    <w:p w14:paraId="54123F0D" w14:textId="77777777" w:rsidR="00425AAE" w:rsidRDefault="00425AAE">
      <w:r>
        <w:t>That's all there is to it!</w:t>
      </w:r>
    </w:p>
    <w:p w14:paraId="5B09BA33" w14:textId="77777777" w:rsidR="00425AAE" w:rsidRDefault="00425AAE">
      <w:r>
        <w:t xml:space="preserve"> --- The Artistic License 1.0 ---</w:t>
      </w:r>
    </w:p>
    <w:p w14:paraId="1F39269F" w14:textId="77777777" w:rsidR="00425AAE" w:rsidRDefault="00425AAE">
      <w:r>
        <w:t>This software is Copyright (c) 2008 by Shawn M Moore.</w:t>
      </w:r>
    </w:p>
    <w:p w14:paraId="6E8B7168" w14:textId="77777777" w:rsidR="00425AAE" w:rsidRDefault="00425AAE">
      <w:r>
        <w:t>This is free software, licensed under:</w:t>
      </w:r>
    </w:p>
    <w:p w14:paraId="768AA634" w14:textId="77777777" w:rsidR="00425AAE" w:rsidRDefault="00425AAE">
      <w:r>
        <w:t xml:space="preserve">  The Artistic License 1.0</w:t>
      </w:r>
    </w:p>
    <w:p w14:paraId="401709CF" w14:textId="77777777" w:rsidR="00425AAE" w:rsidRDefault="00425AAE">
      <w:r>
        <w:t>The Artistic License</w:t>
      </w:r>
    </w:p>
    <w:p w14:paraId="4EE019D9" w14:textId="77777777" w:rsidR="00425AAE" w:rsidRDefault="00425AAE">
      <w:r w:rsidRPr="00CE7DF1">
        <w:lastRenderedPageBreak/>
        <w:t>Preamble</w:t>
      </w:r>
    </w:p>
    <w:p w14:paraId="064C76E6" w14:textId="77777777" w:rsidR="00425AAE" w:rsidRDefault="00425AAE">
      <w:r>
        <w:t>The intent of this document is to state the conditions under which a Package may be copied, such that the Copyright Holder maintains some semblance of artistic control over the development of the package, while giving the users of the package the right to use and distribute the Package in a more-or-less customary fashion, plus the right to make reasonable modifications.</w:t>
      </w:r>
    </w:p>
    <w:p w14:paraId="3E79F998" w14:textId="77777777" w:rsidR="00425AAE" w:rsidRDefault="00425AAE">
      <w:r>
        <w:t>Definitions:</w:t>
      </w:r>
    </w:p>
    <w:p w14:paraId="68692438" w14:textId="77777777" w:rsidR="00425AAE" w:rsidRDefault="00425AAE">
      <w:r>
        <w:t xml:space="preserve">  - Package refers to the collection of files distributed by the Copyright     Holder, and derivatives of that collection of files created through     textual modification.    - Standard Version refers to such a Package if it has not been modified,     or has been modified in accordance with the wishes of the Copyright     Holder.    - Copyright Holder is whoever is named in the copyright or copyrights for     the package.    - You is you, if you're thinking about copying or distributing this Package.   - Reasonable copying fee is whatever you can justify on the basis of media     cost, duplication charges, time of people involved, and so on. (You will     not be required to justify it to the Copyright Holder, but only to the     computing community at large as a market that must bear the fee.)    - Freely Available means that no fee is charged for the item itself, though     there may be fees involved in handling the item. It also means that     recipients of the item may redistribute it under the same conditions they     received it. </w:t>
      </w:r>
    </w:p>
    <w:p w14:paraId="249F56AE" w14:textId="77777777" w:rsidR="00425AAE" w:rsidRDefault="00425AAE">
      <w:r>
        <w:t>1. You may make and give away verbatim copies of the source form of the Standard Version of this Package without restriction, provided that you duplicate all of the original copyright notices and associated disclaimers.</w:t>
      </w:r>
    </w:p>
    <w:p w14:paraId="0FCD1EFD" w14:textId="77777777" w:rsidR="00425AAE" w:rsidRDefault="00425AAE">
      <w:r>
        <w:t>2. You may apply bug fixes, portability fixes and other modifications derived from the Public Domain or from the Copyright Holder. A Package modified in such a way shall still be considered the Standard Version.</w:t>
      </w:r>
    </w:p>
    <w:p w14:paraId="4B2A9837" w14:textId="77777777" w:rsidR="00425AAE" w:rsidRDefault="00425AAE">
      <w:r>
        <w:t>3. You may otherwise modify your copy of this Package in any way, provided that you insert a prominent notice in each changed file stating how and when you changed that file, and provided that you do at least ONE of the following:</w:t>
      </w:r>
    </w:p>
    <w:p w14:paraId="3C1E5AAF" w14:textId="77777777" w:rsidR="00425AAE" w:rsidRDefault="00425AAE">
      <w:r>
        <w:t xml:space="preserve">  a) place your modifications in the Public Domain or otherwise make them      Freely Available, such as by posting said modifications to Usenet or an      equivalent medium, or placing the modifications on a major archive site      such as ftp.uu.net, or by allowing the Copyright Holder to include your      modifications in the Standard Version of the Package.</w:t>
      </w:r>
    </w:p>
    <w:p w14:paraId="7389CA35" w14:textId="77777777" w:rsidR="00425AAE" w:rsidRDefault="00425AAE">
      <w:r>
        <w:t xml:space="preserve">  b) use the modified Package only within your corporation or organization.</w:t>
      </w:r>
    </w:p>
    <w:p w14:paraId="081F3CE8" w14:textId="77777777" w:rsidR="00425AAE" w:rsidRDefault="00425AAE">
      <w:r>
        <w:t xml:space="preserve">  c) rename any non-standard executables so the names do not conflict with      standard executables, which must also be provided, and provide a separate      manual page for each non-standard executable that clearly documents how it      differs from the Standard Version.</w:t>
      </w:r>
    </w:p>
    <w:p w14:paraId="31704841" w14:textId="77777777" w:rsidR="00425AAE" w:rsidRDefault="00425AAE">
      <w:r>
        <w:t xml:space="preserve">  d) make other distribution arrangements with the Copyright Holder.</w:t>
      </w:r>
    </w:p>
    <w:p w14:paraId="3B90B364" w14:textId="77777777" w:rsidR="00425AAE" w:rsidRDefault="00425AAE">
      <w:r>
        <w:t>4. You may distribute the programs of this Package in object code or executable form, provided that you do at least ONE of the following:</w:t>
      </w:r>
    </w:p>
    <w:p w14:paraId="393ECBA2" w14:textId="77777777" w:rsidR="00425AAE" w:rsidRDefault="00425AAE">
      <w:r>
        <w:t xml:space="preserve">  a) distribute a Standard Version of the executables and library files,      together with instructions (in the manual page or equivalent) on where to      get the Standard Version.</w:t>
      </w:r>
    </w:p>
    <w:p w14:paraId="3916EA8E" w14:textId="77777777" w:rsidR="00425AAE" w:rsidRDefault="00425AAE">
      <w:r>
        <w:lastRenderedPageBreak/>
        <w:t xml:space="preserve">  b) accompany the distribution with the machine-readable source of the Package      with your modifications.</w:t>
      </w:r>
    </w:p>
    <w:p w14:paraId="3F312839" w14:textId="77777777" w:rsidR="00425AAE" w:rsidRDefault="00425AAE">
      <w:r>
        <w:t xml:space="preserve">  c) accompany any non-standard executables with their corresponding Standard      Version executables, giving the non-standard executables non-standard      names, and clearly documenting the differences in manual pages (or      equivalent), together with instructions on where to get the Standard      Version.</w:t>
      </w:r>
    </w:p>
    <w:p w14:paraId="5BE0D5FE" w14:textId="77777777" w:rsidR="00425AAE" w:rsidRDefault="00425AAE">
      <w:r>
        <w:t xml:space="preserve">  d) make other distribution arrangements with the Copyright Holder.</w:t>
      </w:r>
    </w:p>
    <w:p w14:paraId="5B7E4F75" w14:textId="77777777" w:rsidR="00425AAE" w:rsidRDefault="00425AAE">
      <w:r>
        <w:t>5. You may charge a reasonable copying fee for any distribution of this Package.  You may charge any fee you choose for support of this Package. You may not charge a fee for this Package itself. However, you may distribute this Package in aggregate with other (possibly commercial) programs as part of a larger (possibly commercial) software distribution provided that you do not advertise this Package as a product of your own.</w:t>
      </w:r>
    </w:p>
    <w:p w14:paraId="17BB21B5" w14:textId="77777777" w:rsidR="00425AAE" w:rsidRDefault="00425AAE">
      <w:r>
        <w:t>6. The scripts and library files supplied as input to or produced as output from the programs of this Package do not automatically fall under the copyright of this Package, but belong to whomever generated them, and may be sold commercially, and may be aggregated with this Package.</w:t>
      </w:r>
    </w:p>
    <w:p w14:paraId="0108ED4E" w14:textId="77777777" w:rsidR="00425AAE" w:rsidRDefault="00425AAE">
      <w:r>
        <w:t>7. C or perl subroutines supplied by you and linked into this Package shall not be considered part of this Package.</w:t>
      </w:r>
    </w:p>
    <w:p w14:paraId="4E8486ED" w14:textId="77777777" w:rsidR="00425AAE" w:rsidRDefault="00425AAE">
      <w:r>
        <w:t>8. The name of the Copyright Holder may not be used to endorse or promote products derived from this software without specific prior written permission.</w:t>
      </w:r>
    </w:p>
    <w:p w14:paraId="4D3917C7" w14:textId="77777777" w:rsidR="00425AAE" w:rsidRDefault="00425AAE">
      <w:r>
        <w:t>9. THIS PACKAGE IS PROVIDED AS IS AND WITHOUT ANY EXPRESS OR IMPLIED WARRANTIES, INCLUDING, WITHOUT LIMITATION, THE IMPLIED WARRANTIES OF MERCHANTIBILITY AND FITNESS FOR A PARTICULAR PURPOSE.</w:t>
      </w:r>
    </w:p>
    <w:p w14:paraId="2251FEE4" w14:textId="77777777" w:rsidR="00425AAE" w:rsidRDefault="00425AAE">
      <w:r>
        <w:t>The End</w:t>
      </w:r>
    </w:p>
    <w:p w14:paraId="3EAC4340" w14:textId="77777777" w:rsidR="00425AAE" w:rsidRDefault="00425AAE">
      <w:r>
        <w:t>[END FILE=libclass-load-perl-0.21/LICENSE]</w:t>
      </w:r>
    </w:p>
    <w:p w14:paraId="719CC098" w14:textId="77777777" w:rsidR="00425AAE" w:rsidRDefault="00425AAE" w:rsidP="000727EF">
      <w:pPr>
        <w:pStyle w:val="Heading2"/>
      </w:pPr>
      <w:r>
        <w:t xml:space="preserve"> </w:t>
      </w:r>
      <w:bookmarkStart w:id="274" w:name="_Toc399938092"/>
      <w:r>
        <w:t>libclass-singleton-perl (version 1.4):</w:t>
      </w:r>
      <w:bookmarkEnd w:id="274"/>
    </w:p>
    <w:p w14:paraId="259578F6" w14:textId="77777777" w:rsidR="00425AAE" w:rsidRDefault="00425AAE" w:rsidP="000727EF">
      <w:pPr>
        <w:pStyle w:val="Heading3"/>
      </w:pPr>
      <w:r>
        <w:t>libclass-singleton-perl-1.4/debian/copyright:</w:t>
      </w:r>
    </w:p>
    <w:p w14:paraId="724E4503" w14:textId="77777777" w:rsidR="00425AAE" w:rsidRDefault="00425AAE">
      <w:r>
        <w:t>[BEGIN FILE=libclass-singleton-perl-1.4/debian/copyright] Format-Specification: http://wiki.debian.org/Proposals/CopyrightFormat?action=recall&amp;rev=228 Upstream-Name: Class-Singleton Upstream-Maintainer: Andy Wardley &lt;abw@wardley.org&gt; Upstream-Source: http://search.cpan.org/dist/Class-Singleton/</w:t>
      </w:r>
    </w:p>
    <w:p w14:paraId="3FBA8784" w14:textId="77777777" w:rsidR="00425AAE" w:rsidRDefault="00425AAE">
      <w:r>
        <w:t xml:space="preserve">Files: * Copyright: Â© 1998-2007, Andy Wardley &lt;abw@wardley.org&gt;  Â© 1998 Canon Research Centre Europe Ltd. License: GPL-1+ </w:t>
      </w:r>
    </w:p>
    <w:p w14:paraId="71ED9D81" w14:textId="77777777" w:rsidR="00425AAE" w:rsidRDefault="00425AAE">
      <w:r>
        <w:t xml:space="preserve"> Artistic  This module is free software; you can redistribute it and/or modify  it under the same terms as Perl itself.  .  Perl is distributed under your choice of the GNU General Public License or  the Artistic License.  On Debian GNU/Linux systems, the complete text of the  GNU General Public License can be found in `/usr/share/common-licenses/GPL'  and the Artistic Licence in `/usr/share/common-licenses/Artistic'.</w:t>
      </w:r>
    </w:p>
    <w:p w14:paraId="43C053CD" w14:textId="77777777" w:rsidR="00425AAE" w:rsidRDefault="00425AAE">
      <w:r>
        <w:t xml:space="preserve">Files: debian/* Copyright:  Â© 2002-2003, Brian Nelson &lt;pyro@debian.org&gt;  Â© 2005,      Piotr Roszatycki &lt;dexter@debian.org&gt;  Â© 2008,      Ansgar Burchardt &lt;ansgar@43-1.org&gt; License: GPL-1+ </w:t>
      </w:r>
    </w:p>
    <w:p w14:paraId="445BB5B7" w14:textId="77777777" w:rsidR="00425AAE" w:rsidRDefault="00425AAE">
      <w:r>
        <w:lastRenderedPageBreak/>
        <w:t xml:space="preserve"> Artistic  It is assumed that all contributors put their work under the same license  as the module itself.</w:t>
      </w:r>
    </w:p>
    <w:p w14:paraId="0D5709F2" w14:textId="77777777" w:rsidR="00425AAE" w:rsidRDefault="00425AAE">
      <w:r>
        <w:t>[END FILE=libclass-singleton-perl-1.4/debian/copyright]</w:t>
      </w:r>
    </w:p>
    <w:p w14:paraId="5F2541EF" w14:textId="77777777" w:rsidR="00425AAE" w:rsidRDefault="00425AAE" w:rsidP="000727EF">
      <w:pPr>
        <w:pStyle w:val="Heading2"/>
      </w:pPr>
      <w:r>
        <w:t xml:space="preserve"> </w:t>
      </w:r>
      <w:bookmarkStart w:id="275" w:name="_Toc399938093"/>
      <w:r>
        <w:t>libconfig-general-perl (version 2.56):</w:t>
      </w:r>
      <w:bookmarkEnd w:id="275"/>
    </w:p>
    <w:p w14:paraId="335F506E" w14:textId="77777777" w:rsidR="00425AAE" w:rsidRDefault="00425AAE" w:rsidP="000727EF">
      <w:pPr>
        <w:pStyle w:val="Heading3"/>
      </w:pPr>
      <w:r>
        <w:t>libconfig-general-perl-2.56/debian/copyright:</w:t>
      </w:r>
    </w:p>
    <w:p w14:paraId="6A9D674C" w14:textId="77777777" w:rsidR="00425AAE" w:rsidRDefault="00425AAE">
      <w:r>
        <w:t>[BEGIN FILE=libconfig-general-perl-2.56/debian/copyright] Format: http://www.debian.org/doc/packaging-manuals/copyright-format/1.0/ Upstream-Name: Config::General Upstream-Contact: Thomas Linden &lt;tom@daemon.de&gt; Source: https://metacpan.org/release/Config-General</w:t>
      </w:r>
    </w:p>
    <w:p w14:paraId="3390B88F" w14:textId="77777777" w:rsidR="00425AAE" w:rsidRDefault="00425AAE">
      <w:r>
        <w:t>Files: * Copyright: 2000-2014, Thomas Linden &lt;tlinden@cpan.org&gt; License: Artistic or GPL-1+</w:t>
      </w:r>
    </w:p>
    <w:p w14:paraId="520519A5" w14:textId="77777777" w:rsidR="00425AAE" w:rsidRDefault="00425AAE">
      <w:r>
        <w:t>Files: General/Interpolated.pm Copyright: 2001, Wei-Hon Chen &lt;plasmaball@pchome.com.tw&gt;             2000-2014, Thomas Linden &lt;tlinden@cpan.org&gt; License: Artistic or GPL-1+</w:t>
      </w:r>
    </w:p>
    <w:p w14:paraId="28B5A4A9" w14:textId="77777777" w:rsidR="00425AAE" w:rsidRDefault="00425AAE">
      <w:r>
        <w:t>Files: t/Tie/IxHash.pm Copyright: 1995, Gurusamy Sarathy License: Artistic or GPL-1+</w:t>
      </w:r>
    </w:p>
    <w:p w14:paraId="5B7AB971" w14:textId="77777777" w:rsidR="00425AAE" w:rsidRDefault="00425AAE">
      <w:r>
        <w:t>Files: debian/* Copyright: 2002-2004, Dagfinn Ilmari Mannsaker &lt;ilmari@ilmari.org&gt;            2005-2006, Florian Ernst &lt;florian@debian.org&gt;            2006-2013, Francesco Cecconi &lt;francesco.cecconi@gmail.com&gt; License: Artistic or GPL-1+</w:t>
      </w:r>
    </w:p>
    <w:p w14:paraId="0E28F9EC"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55088C5A"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FILE=libconfig-general-perl-2.56/debian/copyright]</w:t>
      </w:r>
    </w:p>
    <w:p w14:paraId="43FD4CAF" w14:textId="77777777" w:rsidR="00425AAE" w:rsidRPr="006672E4" w:rsidRDefault="00425AAE" w:rsidP="00441FC8">
      <w:pPr>
        <w:pStyle w:val="Heading2"/>
      </w:pPr>
      <w:bookmarkStart w:id="276" w:name="_Toc399938094"/>
      <w:r w:rsidRPr="006672E4">
        <w:t>libcrypto++ (version 5.6.1):</w:t>
      </w:r>
      <w:bookmarkEnd w:id="276"/>
    </w:p>
    <w:p w14:paraId="6773B64E" w14:textId="77777777" w:rsidR="00425AAE" w:rsidRPr="006672E4" w:rsidRDefault="00425AAE" w:rsidP="00C27E8E">
      <w:pPr>
        <w:spacing w:after="0"/>
        <w:rPr>
          <w:rFonts w:asciiTheme="minorHAnsi" w:hAnsiTheme="minorHAnsi"/>
          <w:sz w:val="22"/>
        </w:rPr>
      </w:pPr>
    </w:p>
    <w:p w14:paraId="5D25BB48"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FILE "libcrypto++-5.6.1/debian/copyright":</w:t>
      </w:r>
    </w:p>
    <w:p w14:paraId="0B8E970C" w14:textId="77777777" w:rsidR="00425AAE" w:rsidRPr="006672E4" w:rsidRDefault="00425AAE" w:rsidP="00C27E8E">
      <w:pPr>
        <w:spacing w:after="0"/>
        <w:rPr>
          <w:rFonts w:asciiTheme="minorHAnsi" w:hAnsiTheme="minorHAnsi"/>
          <w:sz w:val="22"/>
        </w:rPr>
      </w:pPr>
    </w:p>
    <w:p w14:paraId="78454B52"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[BEGIN FILE=libcrypto++-5.6.1/debian/copyright] This is the Debian GNU/Linux version of the Crypto++ library.</w:t>
      </w:r>
    </w:p>
    <w:p w14:paraId="15679030" w14:textId="77777777" w:rsidR="00425AAE" w:rsidRPr="006672E4" w:rsidRDefault="00425AAE" w:rsidP="00C27E8E">
      <w:pPr>
        <w:spacing w:after="0"/>
        <w:rPr>
          <w:rFonts w:asciiTheme="minorHAnsi" w:hAnsiTheme="minorHAnsi"/>
          <w:sz w:val="22"/>
        </w:rPr>
      </w:pPr>
    </w:p>
    <w:p w14:paraId="41133D9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The original source was downloaded from  http://cryptopp.svn.sourceforge.net/viewvc/cryptopp/tags/CRYPTOPP_5_6_1/?view=tar</w:t>
      </w:r>
    </w:p>
    <w:p w14:paraId="1A2F37AE" w14:textId="77777777" w:rsidR="00425AAE" w:rsidRPr="006672E4" w:rsidRDefault="00425AAE" w:rsidP="00C27E8E">
      <w:pPr>
        <w:spacing w:after="0"/>
        <w:rPr>
          <w:rFonts w:asciiTheme="minorHAnsi" w:hAnsiTheme="minorHAnsi"/>
          <w:sz w:val="22"/>
        </w:rPr>
      </w:pPr>
    </w:p>
    <w:p w14:paraId="2077D5E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License.txt begin ]---</w:t>
      </w:r>
    </w:p>
    <w:p w14:paraId="30566BB1" w14:textId="77777777" w:rsidR="00425AAE" w:rsidRPr="006672E4" w:rsidRDefault="00425AAE" w:rsidP="00C27E8E">
      <w:pPr>
        <w:spacing w:after="0"/>
        <w:rPr>
          <w:rFonts w:asciiTheme="minorHAnsi" w:hAnsiTheme="minorHAnsi"/>
          <w:sz w:val="22"/>
        </w:rPr>
      </w:pPr>
    </w:p>
    <w:p w14:paraId="7E6E3E89"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lastRenderedPageBreak/>
        <w:t>Compilation Copyright (c) 1995-2010 by Wei Dai.  All rights reserved. This copyright applies only to this software distribution package  as a compilation, and does not imply a copyright on any particular  file in the package.</w:t>
      </w:r>
    </w:p>
    <w:p w14:paraId="66621AC8" w14:textId="77777777" w:rsidR="00425AAE" w:rsidRPr="006672E4" w:rsidRDefault="00425AAE" w:rsidP="00C27E8E">
      <w:pPr>
        <w:spacing w:after="0"/>
        <w:rPr>
          <w:rFonts w:asciiTheme="minorHAnsi" w:hAnsiTheme="minorHAnsi"/>
          <w:sz w:val="22"/>
        </w:rPr>
      </w:pPr>
    </w:p>
    <w:p w14:paraId="5CAA652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All individual files in this compilation are placed in the public domain by Wei Dai and other contributors.</w:t>
      </w:r>
    </w:p>
    <w:p w14:paraId="0FF7D56D" w14:textId="77777777" w:rsidR="00425AAE" w:rsidRPr="006672E4" w:rsidRDefault="00425AAE" w:rsidP="00C27E8E">
      <w:pPr>
        <w:spacing w:after="0"/>
        <w:rPr>
          <w:rFonts w:asciiTheme="minorHAnsi" w:hAnsiTheme="minorHAnsi"/>
          <w:sz w:val="22"/>
        </w:rPr>
      </w:pPr>
    </w:p>
    <w:p w14:paraId="31C36FE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I would like to thank the following authors for placing their works into the public domain:</w:t>
      </w:r>
    </w:p>
    <w:p w14:paraId="31A9627D" w14:textId="77777777" w:rsidR="00425AAE" w:rsidRPr="006672E4" w:rsidRDefault="00425AAE" w:rsidP="00C27E8E">
      <w:pPr>
        <w:spacing w:after="0"/>
        <w:rPr>
          <w:rFonts w:asciiTheme="minorHAnsi" w:hAnsiTheme="minorHAnsi"/>
          <w:sz w:val="22"/>
        </w:rPr>
      </w:pPr>
    </w:p>
    <w:p w14:paraId="4A342043"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Joan Daemen - 3way.cpp Leonard Janke - cast.cpp, seal.cpp Steve Reid - cast.cpp Phil Karn - des.cpp Andrew M. Kuchling - md2.cpp, md4.cpp Colin Plumb - md5.cpp Seal Woods - rc6.cpp Chris Morgan - rijndael.cpp Paulo Baretto - rijndael.cpp, skipjack.cpp, square.cpp Richard De Moliner - safer.cpp Matthew Skala - twofish.cpp Kevin Springle - camellia.cpp, shacal2.cpp, ttmac.cpp, whrlpool.cpp, ripemd.cpp</w:t>
      </w:r>
    </w:p>
    <w:p w14:paraId="4CC695C9" w14:textId="77777777" w:rsidR="00425AAE" w:rsidRPr="006672E4" w:rsidRDefault="00425AAE" w:rsidP="00C27E8E">
      <w:pPr>
        <w:spacing w:after="0"/>
        <w:rPr>
          <w:rFonts w:asciiTheme="minorHAnsi" w:hAnsiTheme="minorHAnsi"/>
          <w:sz w:val="22"/>
        </w:rPr>
      </w:pPr>
    </w:p>
    <w:p w14:paraId="796D2BF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Permission to use, copy, modify, and distribute this compilation for any purpose, including commercial applications, is hereby granted without fee, subject to the following restrictions:</w:t>
      </w:r>
    </w:p>
    <w:p w14:paraId="6C3D7F4B" w14:textId="77777777" w:rsidR="00425AAE" w:rsidRPr="006672E4" w:rsidRDefault="00425AAE" w:rsidP="00C27E8E">
      <w:pPr>
        <w:spacing w:after="0"/>
        <w:rPr>
          <w:rFonts w:asciiTheme="minorHAnsi" w:hAnsiTheme="minorHAnsi"/>
          <w:sz w:val="22"/>
        </w:rPr>
      </w:pPr>
    </w:p>
    <w:p w14:paraId="0E496027"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1. Any copy or modification of this compilation in any form, except in object code form as part of an application software, must include the above copyright notice and this license.</w:t>
      </w:r>
    </w:p>
    <w:p w14:paraId="2FFA6E0B" w14:textId="77777777" w:rsidR="00425AAE" w:rsidRPr="006672E4" w:rsidRDefault="00425AAE" w:rsidP="00C27E8E">
      <w:pPr>
        <w:spacing w:after="0"/>
        <w:rPr>
          <w:rFonts w:asciiTheme="minorHAnsi" w:hAnsiTheme="minorHAnsi"/>
          <w:sz w:val="22"/>
        </w:rPr>
      </w:pPr>
    </w:p>
    <w:p w14:paraId="355C667A"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2. Users of this software agree that any modification or extension they provide to Wei Dai will be considered public domain and not copyrighted unless it includes an explicit copyright notice.</w:t>
      </w:r>
    </w:p>
    <w:p w14:paraId="34D41EED" w14:textId="77777777" w:rsidR="00425AAE" w:rsidRPr="006672E4" w:rsidRDefault="00425AAE" w:rsidP="00C27E8E">
      <w:pPr>
        <w:spacing w:after="0"/>
        <w:rPr>
          <w:rFonts w:asciiTheme="minorHAnsi" w:hAnsiTheme="minorHAnsi"/>
          <w:sz w:val="22"/>
        </w:rPr>
      </w:pPr>
    </w:p>
    <w:p w14:paraId="48B34450"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3. Wei Dai makes no warranty or representation that the operation of the software in this compilation will be error-free, and Wei Dai is under no obligation to provide any services, by way of maintenance, update, or otherwise.  THE SOFTWARE AND ANY DOCUMENTATION ARE PROVIDED "AS IS" WITHOUT EXPRESS OR IMPLIED WARRANTY INCLUDING, BUT NOT LIMITED TO, THE IMPLIED WARRANTIES OF MERCHANTABILITY AND FITNESS FOR A PARTICULAR PURPOSE. IN NO EVENT WILL WEI DAI OR ANY OTHER CONTRIBUTOR BE LIABLE FOR DIRECT, INCIDENTAL OR CONSEQUENTIAL DAMAGES, EVEN IF ADVISED OF THE POSSIBILITY OF SUCH DAMAGES.</w:t>
      </w:r>
    </w:p>
    <w:p w14:paraId="20507F37" w14:textId="77777777" w:rsidR="00425AAE" w:rsidRPr="006672E4" w:rsidRDefault="00425AAE" w:rsidP="00C27E8E">
      <w:pPr>
        <w:spacing w:after="0"/>
        <w:rPr>
          <w:rFonts w:asciiTheme="minorHAnsi" w:hAnsiTheme="minorHAnsi"/>
          <w:sz w:val="22"/>
        </w:rPr>
      </w:pPr>
    </w:p>
    <w:p w14:paraId="4B2D25C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4. Users will not use Wei Dai or any other contributor's name in any  publicity or advertising, without prior written consent in each case.</w:t>
      </w:r>
    </w:p>
    <w:p w14:paraId="1E0EA04E" w14:textId="77777777" w:rsidR="00425AAE" w:rsidRPr="006672E4" w:rsidRDefault="00425AAE" w:rsidP="00C27E8E">
      <w:pPr>
        <w:spacing w:after="0"/>
        <w:rPr>
          <w:rFonts w:asciiTheme="minorHAnsi" w:hAnsiTheme="minorHAnsi"/>
          <w:sz w:val="22"/>
        </w:rPr>
      </w:pPr>
    </w:p>
    <w:p w14:paraId="32288A7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5. Export of this software from the United States may require a specific license from the United States Government.  It is the responsibility of any person or organization contemplating export to obtain such a license before exporting.</w:t>
      </w:r>
    </w:p>
    <w:p w14:paraId="585568B9" w14:textId="77777777" w:rsidR="00425AAE" w:rsidRPr="006672E4" w:rsidRDefault="00425AAE" w:rsidP="00C27E8E">
      <w:pPr>
        <w:spacing w:after="0"/>
        <w:rPr>
          <w:rFonts w:asciiTheme="minorHAnsi" w:hAnsiTheme="minorHAnsi"/>
          <w:sz w:val="22"/>
        </w:rPr>
      </w:pPr>
    </w:p>
    <w:p w14:paraId="5F9F6B74"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6. Certain parts of this software may be protected by patents.  It is the users' responsibility to obtain the appropriate licenses before using those parts.</w:t>
      </w:r>
    </w:p>
    <w:p w14:paraId="01EA30B7" w14:textId="77777777" w:rsidR="00425AAE" w:rsidRPr="006672E4" w:rsidRDefault="00425AAE" w:rsidP="00C27E8E">
      <w:pPr>
        <w:spacing w:after="0"/>
        <w:rPr>
          <w:rFonts w:asciiTheme="minorHAnsi" w:hAnsiTheme="minorHAnsi"/>
          <w:sz w:val="22"/>
        </w:rPr>
      </w:pPr>
    </w:p>
    <w:p w14:paraId="105B7B5B"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If this compilation is used in object code form in an application software, acknowledgement of the author is not required but would be appreciated. The contribution of any useful modifications or extensions to Wei Dai is not required but would also be appreciated.</w:t>
      </w:r>
    </w:p>
    <w:p w14:paraId="2097FF3F" w14:textId="77777777" w:rsidR="00425AAE" w:rsidRPr="006672E4" w:rsidRDefault="00425AAE" w:rsidP="00C27E8E">
      <w:pPr>
        <w:spacing w:after="0"/>
        <w:rPr>
          <w:rFonts w:asciiTheme="minorHAnsi" w:hAnsiTheme="minorHAnsi"/>
          <w:sz w:val="22"/>
        </w:rPr>
      </w:pPr>
    </w:p>
    <w:p w14:paraId="0227CC50"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 License.txt end ]---</w:t>
      </w:r>
    </w:p>
    <w:p w14:paraId="4BD5C3EC" w14:textId="77777777" w:rsidR="00425AAE" w:rsidRPr="006672E4" w:rsidRDefault="00425AAE" w:rsidP="00C27E8E">
      <w:pPr>
        <w:spacing w:after="0"/>
        <w:rPr>
          <w:rFonts w:asciiTheme="minorHAnsi" w:hAnsiTheme="minorHAnsi"/>
          <w:sz w:val="22"/>
        </w:rPr>
      </w:pPr>
    </w:p>
    <w:p w14:paraId="62CA0AAD"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lastRenderedPageBreak/>
        <w:t>Debian specific changes are copyright  (c) 2000-2002 Stephen Zander &lt;gibreel@debian.org&gt;, (c) 2004 Pierre Machard &lt;pmachard@debian.org&gt;, (c) 2005-2010 Jens Peter Secher &lt;jps@debian.org&gt;, licensed under the same the same terms as the rest of the Crypto++ package.</w:t>
      </w:r>
    </w:p>
    <w:p w14:paraId="7C088CCC" w14:textId="77777777" w:rsidR="00425AAE" w:rsidRPr="006672E4" w:rsidRDefault="00425AAE" w:rsidP="00C27E8E">
      <w:pPr>
        <w:spacing w:after="0"/>
        <w:rPr>
          <w:rFonts w:asciiTheme="minorHAnsi" w:hAnsiTheme="minorHAnsi"/>
          <w:sz w:val="22"/>
        </w:rPr>
      </w:pPr>
    </w:p>
    <w:p w14:paraId="6F0E7B46" w14:textId="77777777" w:rsidR="00425AAE" w:rsidRPr="006672E4" w:rsidRDefault="00425AAE" w:rsidP="00C27E8E">
      <w:pPr>
        <w:spacing w:after="0"/>
        <w:rPr>
          <w:rFonts w:asciiTheme="minorHAnsi" w:hAnsiTheme="minorHAnsi"/>
          <w:sz w:val="22"/>
        </w:rPr>
      </w:pPr>
      <w:r w:rsidRPr="006672E4">
        <w:rPr>
          <w:rFonts w:asciiTheme="minorHAnsi" w:hAnsiTheme="minorHAnsi"/>
          <w:sz w:val="22"/>
        </w:rPr>
        <w:t>[END FILE=libcrypto++-5.6.1/debian/copyright]</w:t>
      </w:r>
    </w:p>
    <w:p w14:paraId="199C0E5D" w14:textId="77777777" w:rsidR="00425AAE" w:rsidRPr="006672E4" w:rsidRDefault="00425AAE" w:rsidP="00C27E8E">
      <w:pPr>
        <w:spacing w:after="0"/>
        <w:rPr>
          <w:rFonts w:asciiTheme="minorHAnsi" w:hAnsiTheme="minorHAnsi"/>
          <w:sz w:val="22"/>
        </w:rPr>
      </w:pPr>
    </w:p>
    <w:p w14:paraId="12DFC8D9" w14:textId="77777777" w:rsidR="00425AAE" w:rsidRDefault="00425AAE" w:rsidP="000727EF">
      <w:pPr>
        <w:pStyle w:val="Heading2"/>
      </w:pPr>
      <w:r>
        <w:t xml:space="preserve"> </w:t>
      </w:r>
      <w:bookmarkStart w:id="277" w:name="_Toc399938095"/>
      <w:r>
        <w:t>libdata-optlist-perl (version 0.109):</w:t>
      </w:r>
      <w:bookmarkEnd w:id="277"/>
    </w:p>
    <w:p w14:paraId="2E28F61D" w14:textId="77777777" w:rsidR="00425AAE" w:rsidRDefault="00425AAE" w:rsidP="000727EF">
      <w:pPr>
        <w:pStyle w:val="Heading3"/>
      </w:pPr>
      <w:r>
        <w:t>libdata-optlist-perl-0.109/debian/copyright:</w:t>
      </w:r>
    </w:p>
    <w:p w14:paraId="747682BC" w14:textId="77777777" w:rsidR="00425AAE" w:rsidRDefault="00425AAE">
      <w:r>
        <w:t>[BEGIN FILE=libdata-optlist-perl-0.109/debian/copyright] Format: http://www.debian.org/doc/packaging-manuals/copyright-format/1.0/ Upstream-Name: Data-OptList Upstream-Contact: Ricardo Signes &lt;rjbs@cpan.org&gt; Source: https://metacpan.org/release/Data-OptList/</w:t>
      </w:r>
    </w:p>
    <w:p w14:paraId="01825C17" w14:textId="77777777" w:rsidR="00425AAE" w:rsidRDefault="00425AAE">
      <w:r>
        <w:t>Files: * Copyright: 2006, Ricardo Signes &lt;rjbs@cpan.org&gt; License: Artistic or GPL-1+</w:t>
      </w:r>
    </w:p>
    <w:p w14:paraId="01138027" w14:textId="77777777" w:rsidR="00425AAE" w:rsidRDefault="00425AAE">
      <w:r>
        <w:t>Files: debian/* Copyright: 2006-2007, Krzysztof Krzyzaniak (eloy) &lt;eloy@debian.org&gt;  2007-2013, gregor herrmann &lt;gregoa@debian.org&gt;  2009, Antonio Radici &lt;antonio@dyne.org&gt;  2010, Jonathan Yu &lt;jawnsy@cpan.org&gt;  2011, Jotam Jr. Trejo &lt;jotamjr@debian.org.sv&gt; License: Artistic or GPL-1+</w:t>
      </w:r>
    </w:p>
    <w:p w14:paraId="64280892"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6EDDBB6A"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FILE=libdata-optlist-perl-0.109/debian/copyright]</w:t>
      </w:r>
    </w:p>
    <w:p w14:paraId="4B6BB217" w14:textId="77777777" w:rsidR="00425AAE" w:rsidRDefault="00425AAE" w:rsidP="000727EF">
      <w:pPr>
        <w:pStyle w:val="Heading3"/>
      </w:pPr>
      <w:r>
        <w:t>libdata-optlist-perl-0.109/LICENSE:</w:t>
      </w:r>
    </w:p>
    <w:p w14:paraId="7D9BFB70" w14:textId="77777777" w:rsidR="00425AAE" w:rsidRDefault="00425AAE">
      <w:r>
        <w:t>[BEGIN FILE=libdata-optlist-perl-0.109/LICENSE] This software is copyright (c) 2006 by Ricardo Signes.</w:t>
      </w:r>
    </w:p>
    <w:p w14:paraId="6409E4C8" w14:textId="77777777" w:rsidR="00425AAE" w:rsidRDefault="00425AAE">
      <w:r>
        <w:t>This is free software; you can redistribute it and/or modify it under the same terms as the Perl 5 programming language system itself.</w:t>
      </w:r>
    </w:p>
    <w:p w14:paraId="6A9AB87A" w14:textId="77777777" w:rsidR="00425AAE" w:rsidRDefault="00425AAE">
      <w:r>
        <w:t>Terms of the Perl programming language system itself</w:t>
      </w:r>
    </w:p>
    <w:p w14:paraId="4CA408C5" w14:textId="77777777" w:rsidR="00425AAE" w:rsidRDefault="00425AAE">
      <w:r>
        <w:t>a) the GNU General Public License as published by the Free    Software Foundation; either version 1, or (at your option) any    later version, or b) the Artistic License</w:t>
      </w:r>
    </w:p>
    <w:p w14:paraId="4BF14F59" w14:textId="77777777" w:rsidR="00425AAE" w:rsidRDefault="00425AAE">
      <w:r>
        <w:t>--- The GNU General Public License, Version 1, February 1989 ---</w:t>
      </w:r>
    </w:p>
    <w:p w14:paraId="037DE4C0" w14:textId="77777777" w:rsidR="00425AAE" w:rsidRDefault="00425AAE">
      <w:r>
        <w:t>This software is Copyright (c) 2006 by Ricardo Signes.</w:t>
      </w:r>
    </w:p>
    <w:p w14:paraId="0FBD3DF2" w14:textId="77777777" w:rsidR="00425AAE" w:rsidRDefault="00425AAE">
      <w:r>
        <w:t>This is free software, licensed under:</w:t>
      </w:r>
    </w:p>
    <w:p w14:paraId="69FE161F" w14:textId="77777777" w:rsidR="00425AAE" w:rsidRDefault="00425AAE">
      <w:r>
        <w:t xml:space="preserve">  The GNU General Public License, Version 1, February 1989</w:t>
      </w:r>
    </w:p>
    <w:p w14:paraId="53A39FB7" w14:textId="77777777" w:rsidR="00425AAE" w:rsidRDefault="00425AAE">
      <w:r>
        <w:t xml:space="preserve">                    GNU GENERAL PUBLIC LICENSE                      Version 1, February 1989</w:t>
      </w:r>
    </w:p>
    <w:p w14:paraId="4733245E" w14:textId="77777777" w:rsidR="00425AAE" w:rsidRDefault="00425AAE">
      <w:r>
        <w:lastRenderedPageBreak/>
        <w:t xml:space="preserve"> Copyright (C) 1989 Free Software Foundation, Inc.  51 Franklin St, Suite 500, Boston, MA  02110-1335  USA</w:t>
      </w:r>
    </w:p>
    <w:p w14:paraId="100711C7" w14:textId="77777777" w:rsidR="00425AAE" w:rsidRDefault="00425AAE">
      <w:r>
        <w:t xml:space="preserve"> Everyone is permitted to copy and distribute verbatim copies  of this license document, but changing it is not allowed.</w:t>
      </w:r>
    </w:p>
    <w:p w14:paraId="7A41BAC8" w14:textId="77777777" w:rsidR="00425AAE" w:rsidRDefault="00425AAE">
      <w:r>
        <w:t xml:space="preserve">                            </w:t>
      </w:r>
      <w:r w:rsidRPr="00CE7DF1">
        <w:t>Preamble</w:t>
      </w:r>
    </w:p>
    <w:p w14:paraId="46A79366" w14:textId="77777777" w:rsidR="00425AAE" w:rsidRDefault="00425AAE">
      <w:r>
        <w:t xml:space="preserve">  The license agreements of most software companies try to keep users at the mercy of those companies.  By contrast, our General Public License is intended to guarantee your freedom to share and change free software--to make sure the software is free for all its users.  The General Public License applies to the Free Software Foundation's software and to any other program whose authors commit to using it. You can use it for your programs, too.</w:t>
      </w:r>
    </w:p>
    <w:p w14:paraId="25CE9CED" w14:textId="77777777" w:rsidR="00425AAE" w:rsidRDefault="00425AAE">
      <w:r>
        <w:t xml:space="preserve">  When we speak of free software, we are referring to freedom, not price.  Specifically, the General Public License is designed to make sure that you have the freedom to give away or sell copies of free software, that you receive source code or can get it if you want it, that you can change the software or use pieces of it in new free programs; and that you know you can do these things.</w:t>
      </w:r>
    </w:p>
    <w:p w14:paraId="02670705"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4584F2E7" w14:textId="77777777" w:rsidR="00425AAE" w:rsidRDefault="00425AAE">
      <w:r>
        <w:t xml:space="preserve">  For example, if you distribute copies of a such a program, whether gratis or for a fee, you must give the recipients all the rights that you have.  You must make sure that they, too, receive or can get the source code.  And you must tell them their rights.</w:t>
      </w:r>
    </w:p>
    <w:p w14:paraId="18676895" w14:textId="77777777" w:rsidR="00425AAE" w:rsidRDefault="00425AAE">
      <w:r>
        <w:t xml:space="preserve">  We protect your rights with two steps: (1) copyright the software, and (2) offer you this license which gives you legal permission to copy, distribute and/or modify the software.</w:t>
      </w:r>
    </w:p>
    <w:p w14:paraId="5223CC62"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4264A48B" w14:textId="77777777" w:rsidR="00425AAE" w:rsidRDefault="00425AAE">
      <w:r>
        <w:t xml:space="preserve">  The precise terms and conditions for copying, distribution and modification follow.</w:t>
      </w:r>
    </w:p>
    <w:p w14:paraId="2A093347" w14:textId="77777777" w:rsidR="00425AAE" w:rsidRDefault="00425AAE">
      <w:r>
        <w:t xml:space="preserve">                    GNU GENERAL PUBLIC LICENSE    TERMS AND CONDITIONS FOR COPYING, DISTRIBUTION AND MODIFICATION</w:t>
      </w:r>
    </w:p>
    <w:p w14:paraId="3E00E8E9" w14:textId="77777777" w:rsidR="00425AAE" w:rsidRDefault="00425AAE">
      <w:r>
        <w:t xml:space="preserve">  0. This License Agreement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work containing the Program or a portion of it, either verbatim or with modifications.  Each licensee is addressed as you.</w:t>
      </w:r>
    </w:p>
    <w:p w14:paraId="43F3FC60"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General Public License and to the absence of any warranty; and give any other recipients of the Program a copy of this General Public License along with the Program.  You may charge a fee for the physical act of transferring a copy.</w:t>
      </w:r>
    </w:p>
    <w:p w14:paraId="0225BE87" w14:textId="77777777" w:rsidR="00425AAE" w:rsidRDefault="00425AAE">
      <w:r>
        <w:lastRenderedPageBreak/>
        <w:t xml:space="preserve">  2. You may modify your copy or copies of the Program or any portion of it, and copy and distribute such modifications under the terms of Paragraph 1 above, provided that you also do the following:</w:t>
      </w:r>
    </w:p>
    <w:p w14:paraId="7D0AF7BD" w14:textId="77777777" w:rsidR="00425AAE" w:rsidRDefault="00425AAE">
      <w:r>
        <w:t xml:space="preserve">    a) cause the modified files to carry prominent notices stating that     you changed the files and the date of any change; and</w:t>
      </w:r>
    </w:p>
    <w:p w14:paraId="28CEFE6E" w14:textId="77777777" w:rsidR="00425AAE" w:rsidRDefault="00425AAE">
      <w:r>
        <w:t xml:space="preserve">    b) cause the whole of any work that you distribute or publish, that     in whole or in part contains the Program or any part thereof, either     with or without modifications, to be licensed at no charge to all     third parties under the terms of this General Public License (except     that you may choose to grant warranty protection to some or all     third parties, at your option).</w:t>
      </w:r>
    </w:p>
    <w:p w14:paraId="28039A9A" w14:textId="77777777" w:rsidR="00425AAE" w:rsidRDefault="00425AAE">
      <w:r>
        <w:t xml:space="preserve">    c) If the modified program normally reads commands interactively when     run, you must cause it, when started running for such interactive use     in the simplest and most usual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General     Public License.</w:t>
      </w:r>
    </w:p>
    <w:p w14:paraId="2D4EDB37" w14:textId="77777777" w:rsidR="00425AAE" w:rsidRDefault="00425AAE">
      <w:r>
        <w:t xml:space="preserve">    d) You may charge a fee for the physical act of transferring a     copy, and you may at your option offer warranty protection in     exchange for a fee.</w:t>
      </w:r>
    </w:p>
    <w:p w14:paraId="453C9B95" w14:textId="77777777" w:rsidR="00425AAE" w:rsidRDefault="00425AAE">
      <w:r>
        <w:t>Mere aggregation of another independent work with the Program (or its derivative) on a volume of a storage or distribution medium does not bring the other work under the scope of these terms.</w:t>
      </w:r>
    </w:p>
    <w:p w14:paraId="41296B5C" w14:textId="77777777" w:rsidR="00425AAE" w:rsidRDefault="00425AAE">
      <w:r>
        <w:t xml:space="preserve">  3. You may copy and distribute the Program (or a portion or derivative of it, under Paragraph 2) in object code or executable form under the terms of Paragraphs 1 and 2 above provided that you also do one of the following:</w:t>
      </w:r>
    </w:p>
    <w:p w14:paraId="6D088628" w14:textId="77777777" w:rsidR="00425AAE" w:rsidRDefault="00425AAE">
      <w:r>
        <w:t xml:space="preserve">    a) accompany it with the complete corresponding machine-readable     source code, which must be distributed under the terms of     Paragraphs 1 and 2 above; or,</w:t>
      </w:r>
    </w:p>
    <w:p w14:paraId="7B0F8F49" w14:textId="77777777" w:rsidR="00425AAE" w:rsidRDefault="00425AAE">
      <w:r>
        <w:t xml:space="preserve">    b) accompany it with a written offer, valid for at least three     years, to give any third party free (except for a nominal charge     for the cost of distribution) a complete machine-readable copy of the     corresponding source code, to be distributed under the terms of     Paragraphs 1 and 2 above; or,</w:t>
      </w:r>
    </w:p>
    <w:p w14:paraId="1EF8CCF2" w14:textId="77777777" w:rsidR="00425AAE" w:rsidRDefault="00425AAE">
      <w:r>
        <w:t xml:space="preserve">    c) accompany it with the information you received as to where the     corresponding source code may be obtained.  (This alternative is     allowed only for noncommercial distribution and only if you     received the program in object code or executable form alone.)</w:t>
      </w:r>
    </w:p>
    <w:p w14:paraId="49DB2945" w14:textId="77777777" w:rsidR="00425AAE" w:rsidRDefault="00425AAE">
      <w:r>
        <w:t>Source code for a work means the preferred form of the work for making modifications to it.  For an executable file, complete source code means all the source code for all modules it contains; but, as a special exception, it need not include source code for modules which are standard libraries that accompany the operating system on which the executable file runs, or for standard header files or definitions files that accompany that operating system.</w:t>
      </w:r>
    </w:p>
    <w:p w14:paraId="77CB0F3C" w14:textId="77777777" w:rsidR="00425AAE" w:rsidRDefault="00425AAE">
      <w:r>
        <w:t xml:space="preserve">  4. You may not copy, modify, sublicense, distribute or transfer the Program except as expressly provided under this General Public License. Any attempt otherwise to copy, modify, sublicense, distribute or transfer the Program is void, and will automatically terminate your rights to use the Program under this License.  However, parties who have received copies, or rights to use copies, from you under this General Public </w:t>
      </w:r>
      <w:r>
        <w:lastRenderedPageBreak/>
        <w:t>License will not have their licenses terminated so long as such parties remain in full compliance.</w:t>
      </w:r>
    </w:p>
    <w:p w14:paraId="44146277" w14:textId="77777777" w:rsidR="00425AAE" w:rsidRDefault="00425AAE">
      <w:r>
        <w:t xml:space="preserve">  5. By copying, distributing or modifying the Program (or any work based on the Program) you indicate your acceptance of this license to do so, and all its terms and conditions.</w:t>
      </w:r>
    </w:p>
    <w:p w14:paraId="5D1237D6"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w:t>
      </w:r>
    </w:p>
    <w:p w14:paraId="1EF4E6F5" w14:textId="77777777" w:rsidR="00425AAE" w:rsidRDefault="00425AAE">
      <w:r>
        <w:t xml:space="preserve">  7. The Free Software Foundation may publish revised and/or new versions of the General Public License from time to time.  Such new versions will be similar in spirit to the present version, but may differ in detail to address new problems or concerns.</w:t>
      </w:r>
    </w:p>
    <w:p w14:paraId="344D1328" w14:textId="77777777" w:rsidR="00425AAE" w:rsidRDefault="00425AAE">
      <w:r>
        <w:t>Each version is given a distinguishing version number.  If the Program specifies a version number of the license which applies to it and any later version, you have the option of following the terms and conditions either of that version or of any later version published by the Free Software Foundation.  If the Program does not specify a version number of the license, you may choose any version ever published by the Free Software Foundation.</w:t>
      </w:r>
    </w:p>
    <w:p w14:paraId="0BE4AA52" w14:textId="77777777" w:rsidR="00425AAE" w:rsidRDefault="00425AAE">
      <w:r>
        <w:t xml:space="preserve">  8.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5E66B586" w14:textId="77777777" w:rsidR="00425AAE" w:rsidRDefault="00425AAE">
      <w:r>
        <w:t xml:space="preserve">                            NO WARRANTY</w:t>
      </w:r>
    </w:p>
    <w:p w14:paraId="254EB630" w14:textId="77777777" w:rsidR="00425AAE" w:rsidRDefault="00425AAE">
      <w:r>
        <w:t xml:space="preserve">  9.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57B0277A" w14:textId="77777777" w:rsidR="00425AAE" w:rsidRDefault="00425AAE">
      <w:r>
        <w:t xml:space="preserve">  10.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BE75D92" w14:textId="77777777" w:rsidR="00425AAE" w:rsidRDefault="00425AAE">
      <w:r>
        <w:lastRenderedPageBreak/>
        <w:t xml:space="preserve">                     END OF TERMS AND CONDITIONS</w:t>
      </w:r>
    </w:p>
    <w:p w14:paraId="15FD733F" w14:textId="77777777" w:rsidR="00425AAE" w:rsidRDefault="00425AAE">
      <w:r>
        <w:t xml:space="preserve">        Appendix: How to Apply These Terms to Your New Programs</w:t>
      </w:r>
    </w:p>
    <w:p w14:paraId="373AFD1F" w14:textId="77777777" w:rsidR="00425AAE" w:rsidRDefault="00425AAE">
      <w:r>
        <w:t xml:space="preserve">  If you develop a new program, and you want it to be of the greatest possible use to humanity, the best way to achieve this is to make it free software which everyone can redistribute and change under these terms.</w:t>
      </w:r>
    </w:p>
    <w:p w14:paraId="6D0D61CE"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356E09FB" w14:textId="77777777" w:rsidR="00425AAE" w:rsidRDefault="00425AAE">
      <w:r>
        <w:t xml:space="preserve">    &lt;one line to give the program's name and a brief idea of what it does.&gt;     Copyright (C) 19yy  &lt;name of author&gt;</w:t>
      </w:r>
    </w:p>
    <w:p w14:paraId="5981BC9F" w14:textId="77777777" w:rsidR="00425AAE" w:rsidRDefault="00425AAE">
      <w:r>
        <w:t xml:space="preserve">    This program is free software; you can redistribute it and/or modify     it under the terms of the GNU General Public License as published by     the Free Software Foundation; either version 1, or (at your option)     any later version.</w:t>
      </w:r>
    </w:p>
    <w:p w14:paraId="612E02D1"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3D2EEAB6"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4BEF1957" w14:textId="77777777" w:rsidR="00425AAE" w:rsidRDefault="00425AAE">
      <w:r>
        <w:t xml:space="preserve"> Also add information on how to contact you by electronic and paper mail.</w:t>
      </w:r>
    </w:p>
    <w:p w14:paraId="2EABF48D" w14:textId="77777777" w:rsidR="00425AAE" w:rsidRDefault="00425AAE">
      <w:r>
        <w:t>If the program is interactive, make it output a short notice like this when it starts in an interactive mode:</w:t>
      </w:r>
    </w:p>
    <w:p w14:paraId="15D185D0" w14:textId="77777777" w:rsidR="00425AAE" w:rsidRDefault="00425AAE">
      <w:r>
        <w:t xml:space="preserve">    Gnomovision version 69, Copyright (C) 19xx name of author     Gnomovision comes with ABSOLUTELY NO WARRANTY; for details type `show w'.     This is free software, and you are welcome to redistribute it     under certain conditions; type `show c' for details.</w:t>
      </w:r>
    </w:p>
    <w:p w14:paraId="22074612"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0C17DB49" w14:textId="77777777" w:rsidR="00425AAE" w:rsidRDefault="00425AAE">
      <w:r>
        <w:t>You should also get your employer (if you work as a programmer) or your school, if any, to sign a copyright disclaimer for the program, if necessary.  Here a sample; alter the names:</w:t>
      </w:r>
    </w:p>
    <w:p w14:paraId="0A444295" w14:textId="77777777" w:rsidR="00425AAE" w:rsidRDefault="00425AAE">
      <w:r>
        <w:t xml:space="preserve">  Yoyodyne, Inc., hereby disclaims all copyright interest in the   program `Gnomovision' (a program to direct compilers to make passes   at assemblers) written by James Hacker.</w:t>
      </w:r>
    </w:p>
    <w:p w14:paraId="77BB1768" w14:textId="77777777" w:rsidR="00425AAE" w:rsidRDefault="00425AAE">
      <w:r>
        <w:t xml:space="preserve">  &lt;signature of Ty Coon&gt;, 1 April 1989   Ty Coon, President of Vice</w:t>
      </w:r>
    </w:p>
    <w:p w14:paraId="5F7DE358" w14:textId="77777777" w:rsidR="00425AAE" w:rsidRDefault="00425AAE">
      <w:r>
        <w:t>That's all there is to it!</w:t>
      </w:r>
    </w:p>
    <w:p w14:paraId="7B879CD4" w14:textId="77777777" w:rsidR="00425AAE" w:rsidRDefault="00425AAE">
      <w:r>
        <w:t xml:space="preserve"> --- The Artistic License 1.0 ---</w:t>
      </w:r>
    </w:p>
    <w:p w14:paraId="1C986681" w14:textId="77777777" w:rsidR="00425AAE" w:rsidRDefault="00425AAE">
      <w:r>
        <w:t>This software is Copyright (c) 2006 by Ricardo Signes.</w:t>
      </w:r>
    </w:p>
    <w:p w14:paraId="1DA13583" w14:textId="77777777" w:rsidR="00425AAE" w:rsidRDefault="00425AAE">
      <w:r>
        <w:t>This is free software, licensed under:</w:t>
      </w:r>
    </w:p>
    <w:p w14:paraId="4C8EA37A" w14:textId="77777777" w:rsidR="00425AAE" w:rsidRDefault="00425AAE">
      <w:r>
        <w:t xml:space="preserve">  The Artistic License 1.0</w:t>
      </w:r>
    </w:p>
    <w:p w14:paraId="172264B3" w14:textId="77777777" w:rsidR="00425AAE" w:rsidRDefault="00425AAE">
      <w:r>
        <w:t>The Artistic License</w:t>
      </w:r>
    </w:p>
    <w:p w14:paraId="1D7DF7A7" w14:textId="77777777" w:rsidR="00425AAE" w:rsidRDefault="00425AAE">
      <w:r w:rsidRPr="00CE7DF1">
        <w:lastRenderedPageBreak/>
        <w:t>Preamble</w:t>
      </w:r>
    </w:p>
    <w:p w14:paraId="0492863B" w14:textId="77777777" w:rsidR="00425AAE" w:rsidRDefault="00425AAE">
      <w:r>
        <w:t>The intent of this document is to state the conditions under which a Package may be copied, such that the Copyright Holder maintains some semblance of artistic control over the development of the package, while giving the users of the package the right to use and distribute the Package in a more-or-less customary fashion, plus the right to make reasonable modifications.</w:t>
      </w:r>
    </w:p>
    <w:p w14:paraId="043440A2" w14:textId="77777777" w:rsidR="00425AAE" w:rsidRDefault="00425AAE">
      <w:r>
        <w:t>Definitions:</w:t>
      </w:r>
    </w:p>
    <w:p w14:paraId="63A026FE" w14:textId="77777777" w:rsidR="00425AAE" w:rsidRDefault="00425AAE">
      <w:r>
        <w:t xml:space="preserve">  - Package refers to the collection of files distributed by the Copyright     Holder, and derivatives of that collection of files created through     textual modification.    - Standard Version refers to such a Package if it has not been modified,     or has been modified in accordance with the wishes of the Copyright     Holder.    - Copyright Holder is whoever is named in the copyright or copyrights for     the package.    - You is you, if you're thinking about copying or distributing this Package.   - Reasonable copying fee is whatever you can justify on the basis of media     cost, duplication charges, time of people involved, and so on. (You will     not be required to justify it to the Copyright Holder, but only to the     computing community at large as a market that must bear the fee.)    - Freely Available means that no fee is charged for the item itself, though     there may be fees involved in handling the item. It also means that     recipients of the item may redistribute it under the same conditions they     received it. </w:t>
      </w:r>
    </w:p>
    <w:p w14:paraId="1204DB8F" w14:textId="77777777" w:rsidR="00425AAE" w:rsidRDefault="00425AAE">
      <w:r>
        <w:t>1. You may make and give away verbatim copies of the source form of the Standard Version of this Package without restriction, provided that you duplicate all of the original copyright notices and associated disclaimers.</w:t>
      </w:r>
    </w:p>
    <w:p w14:paraId="5F67A509" w14:textId="77777777" w:rsidR="00425AAE" w:rsidRDefault="00425AAE">
      <w:r>
        <w:t>2. You may apply bug fixes, portability fixes and other modifications derived from the Public Domain or from the Copyright Holder. A Package modified in such a way shall still be considered the Standard Version.</w:t>
      </w:r>
    </w:p>
    <w:p w14:paraId="26332AEE" w14:textId="77777777" w:rsidR="00425AAE" w:rsidRDefault="00425AAE">
      <w:r>
        <w:t>3. You may otherwise modify your copy of this Package in any way, provided that you insert a prominent notice in each changed file stating how and when you changed that file, and provided that you do at least ONE of the following:</w:t>
      </w:r>
    </w:p>
    <w:p w14:paraId="1402AC14" w14:textId="77777777" w:rsidR="00425AAE" w:rsidRDefault="00425AAE">
      <w:r>
        <w:t xml:space="preserve">  a) place your modifications in the Public Domain or otherwise make them      Freely Available, such as by posting said modifications to Usenet or an      equivalent medium, or placing the modifications on a major archive site      such as ftp.uu.net, or by allowing the Copyright Holder to include your      modifications in the Standard Version of the Package.</w:t>
      </w:r>
    </w:p>
    <w:p w14:paraId="459036E9" w14:textId="77777777" w:rsidR="00425AAE" w:rsidRDefault="00425AAE">
      <w:r>
        <w:t xml:space="preserve">  b) use the modified Package only within your corporation or organization.</w:t>
      </w:r>
    </w:p>
    <w:p w14:paraId="48975299" w14:textId="77777777" w:rsidR="00425AAE" w:rsidRDefault="00425AAE">
      <w:r>
        <w:t xml:space="preserve">  c) rename any non-standard executables so the names do not conflict with      standard executables, which must also be provided, and provide a separate      manual page for each non-standard executable that clearly documents how it      differs from the Standard Version.</w:t>
      </w:r>
    </w:p>
    <w:p w14:paraId="70489C22" w14:textId="77777777" w:rsidR="00425AAE" w:rsidRDefault="00425AAE">
      <w:r>
        <w:t xml:space="preserve">  d) make other distribution arrangements with the Copyright Holder.</w:t>
      </w:r>
    </w:p>
    <w:p w14:paraId="2C9ABB6A" w14:textId="77777777" w:rsidR="00425AAE" w:rsidRDefault="00425AAE">
      <w:r>
        <w:t>4. You may distribute the programs of this Package in object code or executable form, provided that you do at least ONE of the following:</w:t>
      </w:r>
    </w:p>
    <w:p w14:paraId="47149D1C" w14:textId="77777777" w:rsidR="00425AAE" w:rsidRDefault="00425AAE">
      <w:r>
        <w:t xml:space="preserve">  a) distribute a Standard Version of the executables and library files,      together with instructions (in the manual page or equivalent) on where to      get the Standard Version.</w:t>
      </w:r>
    </w:p>
    <w:p w14:paraId="7CDC1F93" w14:textId="77777777" w:rsidR="00425AAE" w:rsidRDefault="00425AAE">
      <w:r>
        <w:lastRenderedPageBreak/>
        <w:t xml:space="preserve">  b) accompany the distribution with the machine-readable source of the Package      with your modifications.</w:t>
      </w:r>
    </w:p>
    <w:p w14:paraId="23B43387" w14:textId="77777777" w:rsidR="00425AAE" w:rsidRDefault="00425AAE">
      <w:r>
        <w:t xml:space="preserve">  c) accompany any non-standard executables with their corresponding Standard      Version executables, giving the non-standard executables non-standard      names, and clearly documenting the differences in manual pages (or      equivalent), together with instructions on where to get the Standard      Version.</w:t>
      </w:r>
    </w:p>
    <w:p w14:paraId="532995E3" w14:textId="77777777" w:rsidR="00425AAE" w:rsidRDefault="00425AAE">
      <w:r>
        <w:t xml:space="preserve">  d) make other distribution arrangements with the Copyright Holder.</w:t>
      </w:r>
    </w:p>
    <w:p w14:paraId="7D68091E" w14:textId="77777777" w:rsidR="00425AAE" w:rsidRDefault="00425AAE">
      <w:r>
        <w:t>5. You may charge a reasonable copying fee for any distribution of this Package.  You may charge any fee you choose for support of this Package. You may not charge a fee for this Package itself. However, you may distribute this Package in aggregate with other (possibly commercial) programs as part of a larger (possibly commercial) software distribution provided that you do not advertise this Package as a product of your own.</w:t>
      </w:r>
    </w:p>
    <w:p w14:paraId="1B32B412" w14:textId="77777777" w:rsidR="00425AAE" w:rsidRDefault="00425AAE">
      <w:r>
        <w:t>6. The scripts and library files supplied as input to or produced as output from the programs of this Package do not automatically fall under the copyright of this Package, but belong to whomever generated them, and may be sold commercially, and may be aggregated with this Package.</w:t>
      </w:r>
    </w:p>
    <w:p w14:paraId="0332C6DF" w14:textId="77777777" w:rsidR="00425AAE" w:rsidRDefault="00425AAE">
      <w:r>
        <w:t>7. C or perl subroutines supplied by you and linked into this Package shall not be considered part of this Package.</w:t>
      </w:r>
    </w:p>
    <w:p w14:paraId="4E04128E" w14:textId="77777777" w:rsidR="00425AAE" w:rsidRDefault="00425AAE">
      <w:r>
        <w:t>8. The name of the Copyright Holder may not be used to endorse or promote products derived from this software without specific prior written permission.</w:t>
      </w:r>
    </w:p>
    <w:p w14:paraId="0D48BE9D" w14:textId="77777777" w:rsidR="00425AAE" w:rsidRDefault="00425AAE">
      <w:r>
        <w:t>9. THIS PACKAGE IS PROVIDED AS IS AND WITHOUT ANY EXPRESS OR IMPLIED WARRANTIES, INCLUDING, WITHOUT LIMITATION, THE IMPLIED WARRANTIES OF MERCHANTIBILITY AND FITNESS FOR A PARTICULAR PURPOSE.</w:t>
      </w:r>
    </w:p>
    <w:p w14:paraId="3AC53C2A" w14:textId="77777777" w:rsidR="00425AAE" w:rsidRDefault="00425AAE">
      <w:r>
        <w:t>The End</w:t>
      </w:r>
    </w:p>
    <w:p w14:paraId="3BA1FAC3" w14:textId="77777777" w:rsidR="00425AAE" w:rsidRDefault="00425AAE">
      <w:r>
        <w:t>[END FILE=libdata-optlist-perl-0.109/LICENSE]</w:t>
      </w:r>
    </w:p>
    <w:p w14:paraId="501DED12" w14:textId="77777777" w:rsidR="00425AAE" w:rsidRDefault="00425AAE" w:rsidP="000727EF">
      <w:pPr>
        <w:pStyle w:val="Heading2"/>
      </w:pPr>
      <w:r>
        <w:t xml:space="preserve"> </w:t>
      </w:r>
      <w:bookmarkStart w:id="278" w:name="_Toc399938096"/>
      <w:r>
        <w:t>libdatetime-format-builder-perl (version 0.8100):</w:t>
      </w:r>
      <w:bookmarkEnd w:id="278"/>
    </w:p>
    <w:p w14:paraId="271CAA66" w14:textId="77777777" w:rsidR="00425AAE" w:rsidRDefault="00425AAE" w:rsidP="000727EF">
      <w:pPr>
        <w:pStyle w:val="Heading3"/>
      </w:pPr>
      <w:r>
        <w:t>libdatetime-format-builder-perl-0.8100/debian/copyright:</w:t>
      </w:r>
    </w:p>
    <w:p w14:paraId="11C1E340" w14:textId="77777777" w:rsidR="00425AAE" w:rsidRDefault="00425AAE">
      <w:r>
        <w:t>[BEGIN FILE=libdatetime-format-builder-perl-0.8100/debian/copyright] Format: http://www.debian.org/doc/packaging-manuals/copyright-format/1.0/ Upstream-Name: DateTime-Format-Builder Source: https://metacpan.org/release/DateTime-Format-Builder/ Upstream-Contact: Dave Rolsky &lt;autarch@urth.org&gt;</w:t>
      </w:r>
    </w:p>
    <w:p w14:paraId="5637B9B5" w14:textId="77777777" w:rsidR="00425AAE" w:rsidRDefault="00425AAE">
      <w:r>
        <w:t>Files: * Copyright: 2003, Iain Truskett &lt;spoon@cpan.org&gt;  2013, Dave Rolsky &lt;autarch@urth.org&gt; License: Artistic-2.0</w:t>
      </w:r>
    </w:p>
    <w:p w14:paraId="32DC3C15" w14:textId="77777777" w:rsidR="00425AAE" w:rsidRDefault="00425AAE">
      <w:r>
        <w:t>Files: examples/W3CDTF.pm Copyright: 2003, Kellan Elliott-McCrea &lt;kellan@protest.net&gt; License: Artistic or GPL-1+</w:t>
      </w:r>
    </w:p>
    <w:p w14:paraId="45F9B79D" w14:textId="77777777" w:rsidR="00425AAE" w:rsidRDefault="00425AAE">
      <w:r>
        <w:t>Files: examples/MySQL.pm Copyright: 2003, David Rolsky &lt;autarch@urth.org&gt; License: Artistic or GPL-1+</w:t>
      </w:r>
    </w:p>
    <w:p w14:paraId="1805CE8A" w14:textId="77777777" w:rsidR="00425AAE" w:rsidRDefault="00425AAE">
      <w:r>
        <w:t>Files: debian/* Copyright: 2006, gregor herrmann &lt;gregoa@debian.org&gt;  2007, Damyan Ivanov &lt;dmn@debian.org&gt;  2010, Nicholas Bamber &lt;nicholas@periapt.co.uk&gt;  2013, Xavier Guimard &lt;x.guimard@free.fr&gt; License: Artistic or GPL-1+</w:t>
      </w:r>
    </w:p>
    <w:p w14:paraId="31D14911" w14:textId="77777777" w:rsidR="00425AAE" w:rsidRDefault="00425AAE">
      <w:r>
        <w:lastRenderedPageBreak/>
        <w:t xml:space="preserve">License: Artistic-2.0  </w:t>
      </w:r>
      <w:r>
        <w:tab/>
      </w:r>
      <w:r>
        <w:tab/>
        <w:t xml:space="preserve">       The Artistic License 2.0  .  </w:t>
      </w:r>
      <w:r>
        <w:tab/>
        <w:t xml:space="preserve">    Copyright (c) 2000-2006, The Perl Foundation.  .       Everyone is permitted to copy and distribute verbatim copies        of this license document, but changing it is not allowed.  .  </w:t>
      </w:r>
      <w:r w:rsidRPr="00CE7DF1">
        <w:t>Preamble</w:t>
      </w:r>
      <w:r>
        <w:t xml:space="preserve">  .  This license establishes the terms under which a given free software  Package may be copied, modified, distributed, and/or redistributed.  The intent is that the Copyright Holder maintains some artistic  control over the development of that Package while still keeping the  Package available as open source and free software.  .  You are always permitted to make arrangements wholly outside of this  license directly with the Copyright Holder of a given Package.  If the  terms of this license do not permit the full use that you propose to  make of the Package, you should contact the Copyright Holder and seek  a different licensing arrangement.   .  Definitions  .      Copyright Holder means the individual(s) or organization(s)      named in the copyright notice for the entire Package.  .      Contributor means any party that has contributed code or other      material to the Package, in accordance with the Copyright Holder's      procedures.  .      You and your means any person who would like to copy,      distribute, or modify the Package.  .      Package means the collection of files distributed by the      Copyright Holder, and derivatives of that collection and/or of      those files. A given Package may consist of either the Standard      Version, or a Modified Version.  .      Distribute means providing a copy of the Package or making it      accessible to anyone else, or in the case of a company or      organization, to others outside of your company or organization.  .      Distributor Fee means any fee that you charge for Distributing      this Package or providing support for this Package to another      party.  It does not mean licensing fees.  .      Standard Version refers to the Package if it has not been      modified, or has been modified only in ways explicitly requested      by the Copyright Holder.  .      Modified Version means the Package, if it has been changed, and      such changes were not explicitly requested by the Copyright      Holder.   .      Original License means this Artistic License as Distributed with      the Standard Version of the Package, in its current version or as      it may be modified by The Perl Foundation in the future.  .      Source form means the source code, documentation source, and      configuration files for the Package.  .      Compiled form means the compiled bytecode, object code, binary,      or any other form resulting from mechanical transformation or      translation of the Source form.  .  .  Permission for Use and Modification Without Distribution  .  (1)  You are permitted to use the Standard Version and create and use  Modified Versions for any purpose without restriction, provided that  you do not Distribute the Modified Version.  .  .  Permissions for Redistribution of the Standard Version  .  (2)  You may Distribute verbatim copies of the Source form of the  Standard Version of this Package in any medium without restriction,  either gratis or for a Distributor Fee, provided that you duplicate  all of the original copyright notices and associated disclaimers.  At  your discretion, such verbatim copies may or may not include a  Compiled form of the Package.  .  (3)  You may apply any bug fixes, portability changes, and other  modifications made available from the Copyright Holder.  The resulting  Package will still be considered the Standard Version, and as such  will be subject to the Original License.  .  .  Distribution of Modified Versions of the Package as Source   .  (4)  You may Distribute your Modified Version as Source (either gratis  or for a Distributor Fee, and with or without a Compiled form of the  Modified Version) provided that you clearly document how it differs  from the Standard Version, including, </w:t>
      </w:r>
      <w:r>
        <w:lastRenderedPageBreak/>
        <w:t xml:space="preserve">but not limited to, documenting  any non-standard features, executables, or modules, and provided that  you do at least ONE of the following:  .      (a)  make the Modified Version available to the Copyright Holder      of the Standard Version, under the Original License, so that the      Copyright Holder may include your modifications in the Standard      Version.  .      (b)  ensure that installation of your Modified Version does not      prevent the user installing or running the Standard Version. In      addition, the Modified Version must bear a name that is different      from the name of the Standard Version.  .      (c)  allow anyone who receives a copy of the Modified Version to      make the Source form of the Modified Version available to others      under  .  </w:t>
      </w:r>
      <w:r>
        <w:tab/>
        <w:t xml:space="preserve">(i)  the Original License or  .  </w:t>
      </w:r>
      <w:r>
        <w:tab/>
        <w:t xml:space="preserve">(ii)  a license that permits the licensee to freely copy,  </w:t>
      </w:r>
      <w:r>
        <w:tab/>
        <w:t xml:space="preserve">modify and redistribute the Modified Version using the same  </w:t>
      </w:r>
      <w:r>
        <w:tab/>
        <w:t xml:space="preserve">licensing terms that apply to the copy that the licensee  </w:t>
      </w:r>
      <w:r>
        <w:tab/>
        <w:t xml:space="preserve">received, and requires that the Source form of the Modified  </w:t>
      </w:r>
      <w:r>
        <w:tab/>
        <w:t xml:space="preserve">Version, and of any works derived from it, be made freely  </w:t>
      </w:r>
      <w:r>
        <w:tab/>
        <w:t xml:space="preserve">available in that license fees are prohibited but Distributor  </w:t>
      </w:r>
      <w:r>
        <w:tab/>
        <w:t xml:space="preserve">Fees are allowed.  .  .  Distribution of Compiled Forms of the Standard Version   or Modified Versions without the Source  .  (5)  You may Distribute Compiled forms of the Standard Version without  the Source, provided that you include complete instructions on how to  get the Source of the Standard Version.  Such instructions must be  valid at the time of your distribution.  If these instructions, at any  time while you are carrying out such distribution, become invalid, you  must provide new instructions on demand or cease further distribution.  If you provide valid instructions or cease distribution within thirty  days after you become aware that the instructions are invalid, then  you do not forfeit any of your rights under this license.  .  (6)  You may Distribute a Modified Version in Compiled form without  the Source, provided that you comply with Section 4 with respect to  the Source of the Modified Version.  .  .  Aggregating or Linking the Package   .  (7)  You may aggregate the Package (either the Standard Version or  Modified Version) with other packages and Distribute the resulting  aggregation provided that you do not charge a licensing fee for the  Package.  Distributor Fees are permitted, and licensing fees for other  components in the aggregation are permitted. The terms of this license  apply to the use and Distribution of the Standard or Modified Versions  as included in the aggregation.  .  (8) You are permitted to link Modified and Standard Versions with  other works, to embed the Package in a larger work of your own, or to  build stand-alone binary or bytecode versions of applications that  include the Package, and Distribute the result without restriction,  provided the result does not expose a direct interface to the Package.  .  .  Items That are Not Considered Part of a Modified Version   .  (9) Works (including, but not limited to, modules and scripts) that  merely extend or make use of the Package, do not, by themselves, cause  the Package to be a Modified Version.  In addition, such works are not  considered parts of the Package itself, and are not subject to the  terms of this license.  .  .  General Provisions  .  (10)  Any use, modification, and distribution of the Standard or  Modified Versions is governed by this Artistic License. By using,  modifying or distributing the Package, you accept this license. Do not  use, modify, or distribute the Package, if you do not accept this  license.  .  (11)  If your Modified Version has been derived from a Modified  Version made by someone other than you, you are nevertheless required  to ensure that your Modified Version complies with the requirements of  this license.  .  (12)  This license does not grant you the right to use any trademark,  service mark, tradename, or logo of the Copyright Holder.  .  (13)  This </w:t>
      </w:r>
      <w:r>
        <w:lastRenderedPageBreak/>
        <w:t>license includes the non-exclusive, worldwide,  free-of-charge patent license to make, have made, use, offer to sell,  sell, import and otherwise transfer the Package with respect to any  patent claims licensable by the Copyright Holder that are necessarily  infringed by the Package. If you institute patent litigation  (including a cross-claim or counterclaim) against any party alleging  that the Package constitutes direct or contributory patent  infringement, then this Artistic License to you shall terminate on the  date that such litigation is filed.  .  (14)  Disclaimer of Warranty:  THE PACKAGE IS PROVIDED BY THE COPYRIGHT HOLDER AND CONTRIBUTORS AS  IS AND WITHOUT ANY EXPRESS OR IMPLIED WARRANTIES. THE IMPLIED  WARRANTIES OF MERCHANTABILITY, FITNESS FOR A PARTICULAR PURPOSE, OR  NON-INFRINGEMENT ARE DISCLAIMED TO THE EXTENT PERMITTED BY YOUR LOCAL  LAW. UNLESS REQUIRED BY LAW, NO COPYRIGHT HOLDER OR CONTRIBUTOR WILL  BE LIABLE FOR ANY DIRECT, INDIRECT, INCIDENTAL, OR CONSEQUENTIAL  DAMAGES ARISING IN ANY WAY OUT OF THE USE OF THE PACKAGE, EVEN IF  ADVISED OF THE POSSIBILITY OF SUCH DAMAGE.</w:t>
      </w:r>
    </w:p>
    <w:p w14:paraId="44ECEF36"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50A1C2E2"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FILE=libdatetime-format-builder-perl-0.8100/debian/copyright]</w:t>
      </w:r>
    </w:p>
    <w:p w14:paraId="68BE30E4" w14:textId="77777777" w:rsidR="00425AAE" w:rsidRDefault="00425AAE" w:rsidP="000727EF">
      <w:pPr>
        <w:pStyle w:val="Heading3"/>
      </w:pPr>
      <w:r>
        <w:t>libdatetime-format-builder-perl-0.8100/LICENSE:</w:t>
      </w:r>
    </w:p>
    <w:p w14:paraId="63667E08" w14:textId="77777777" w:rsidR="00425AAE" w:rsidRDefault="00425AAE">
      <w:r>
        <w:t>[BEGIN FILE=libdatetime-format-builder-perl-0.8100/LICENSE] This software is Copyright (c) 2013 by Dave Rolsky.</w:t>
      </w:r>
    </w:p>
    <w:p w14:paraId="6DFDE5A0" w14:textId="77777777" w:rsidR="00425AAE" w:rsidRDefault="00425AAE">
      <w:r>
        <w:t>This is free software, licensed under:</w:t>
      </w:r>
    </w:p>
    <w:p w14:paraId="405F1A78" w14:textId="77777777" w:rsidR="00425AAE" w:rsidRDefault="00425AAE">
      <w:r>
        <w:t xml:space="preserve">  The Artistic License 2.0 (GPL Compatible)</w:t>
      </w:r>
    </w:p>
    <w:p w14:paraId="1B874470" w14:textId="77777777" w:rsidR="00425AAE" w:rsidRDefault="00425AAE">
      <w:r>
        <w:tab/>
      </w:r>
      <w:r>
        <w:tab/>
        <w:t xml:space="preserve">       The Artistic License 2.0</w:t>
      </w:r>
    </w:p>
    <w:p w14:paraId="2F59442C" w14:textId="77777777" w:rsidR="00425AAE" w:rsidRDefault="00425AAE">
      <w:r>
        <w:tab/>
        <w:t xml:space="preserve">    Copyright (c) 2000-2006, The Perl Foundation.</w:t>
      </w:r>
    </w:p>
    <w:p w14:paraId="0E990A67" w14:textId="77777777" w:rsidR="00425AAE" w:rsidRDefault="00425AAE">
      <w:r>
        <w:t xml:space="preserve">     Everyone is permitted to copy and distribute verbatim copies       of this license document, but changing it is not allowed.</w:t>
      </w:r>
    </w:p>
    <w:p w14:paraId="2030D0A9" w14:textId="77777777" w:rsidR="00425AAE" w:rsidRDefault="00425AAE">
      <w:r w:rsidRPr="00CE7DF1">
        <w:t>Preamble</w:t>
      </w:r>
    </w:p>
    <w:p w14:paraId="0BC1A290" w14:textId="77777777" w:rsidR="00425AAE" w:rsidRDefault="00425AAE">
      <w:r>
        <w:t>This license establishes the terms under which a given free software Package may be copied, modified, distributed, and/or redistributed. The intent is that the Copyright Holder maintains some artistic control over the development of that Package while still keeping the Package available as open source and free software.</w:t>
      </w:r>
    </w:p>
    <w:p w14:paraId="1E862683" w14:textId="77777777" w:rsidR="00425AAE" w:rsidRDefault="00425AAE">
      <w:r>
        <w:t xml:space="preserve">You are always permitted to make arrangements wholly outside of this license directly with the Copyright Holder of a given Package.  If the terms of this license do not permit the full use that you propose to make of the Package, you should contact the Copyright Holder and seek a different licensing arrangement. </w:t>
      </w:r>
    </w:p>
    <w:p w14:paraId="1B802BE9" w14:textId="77777777" w:rsidR="00425AAE" w:rsidRDefault="00425AAE">
      <w:r>
        <w:t>Definitions</w:t>
      </w:r>
    </w:p>
    <w:p w14:paraId="1F214597" w14:textId="77777777" w:rsidR="00425AAE" w:rsidRDefault="00425AAE">
      <w:r>
        <w:lastRenderedPageBreak/>
        <w:t xml:space="preserve">    Copyright Holder means the individual(s) or organization(s)     named in the copyright notice for the entire Package.</w:t>
      </w:r>
    </w:p>
    <w:p w14:paraId="5A777152" w14:textId="77777777" w:rsidR="00425AAE" w:rsidRDefault="00425AAE">
      <w:r>
        <w:t xml:space="preserve">    Contributor means any party that has contributed code or other     material to the Package, in accordance with the Copyright Holder's     procedures.</w:t>
      </w:r>
    </w:p>
    <w:p w14:paraId="33432ADC" w14:textId="77777777" w:rsidR="00425AAE" w:rsidRDefault="00425AAE">
      <w:r>
        <w:t xml:space="preserve">    You and your means any person who would like to copy,     distribute, or modify the Package.</w:t>
      </w:r>
    </w:p>
    <w:p w14:paraId="32D00C1F" w14:textId="77777777" w:rsidR="00425AAE" w:rsidRDefault="00425AAE">
      <w:r>
        <w:t xml:space="preserve">    Package means the collection of files distributed by the     Copyright Holder, and derivatives of that collection and/or of     those files. A given Package may consist of either the Standard     Version, or a Modified Version.</w:t>
      </w:r>
    </w:p>
    <w:p w14:paraId="726DBEB3" w14:textId="77777777" w:rsidR="00425AAE" w:rsidRDefault="00425AAE">
      <w:r>
        <w:t xml:space="preserve">    Distribute means providing a copy of the Package or making it     accessible to anyone else, or in the case of a company or     organization, to others outside of your company or organization.</w:t>
      </w:r>
    </w:p>
    <w:p w14:paraId="7739D721" w14:textId="77777777" w:rsidR="00425AAE" w:rsidRDefault="00425AAE">
      <w:r>
        <w:t xml:space="preserve">    Distributor Fee means any fee that you charge for Distributing     this Package or providing support for this Package to another     party.  It does not mean licensing fees.</w:t>
      </w:r>
    </w:p>
    <w:p w14:paraId="00FF01CE" w14:textId="77777777" w:rsidR="00425AAE" w:rsidRDefault="00425AAE">
      <w:r>
        <w:t xml:space="preserve">    Standard Version refers to the Package if it has not been     modified, or has been modified only in ways explicitly requested     by the Copyright Holder.</w:t>
      </w:r>
    </w:p>
    <w:p w14:paraId="51F4F634" w14:textId="77777777" w:rsidR="00425AAE" w:rsidRDefault="00425AAE">
      <w:r>
        <w:t xml:space="preserve">    Modified Version means the Package, if it has been changed, and     such changes were not explicitly requested by the Copyright     Holder. </w:t>
      </w:r>
    </w:p>
    <w:p w14:paraId="3D9615D7" w14:textId="77777777" w:rsidR="00425AAE" w:rsidRDefault="00425AAE">
      <w:r>
        <w:t xml:space="preserve">    Original License means this Artistic License as Distributed with     the Standard Version of the Package, in its current version or as     it may be modified by The Perl Foundation in the future.</w:t>
      </w:r>
    </w:p>
    <w:p w14:paraId="41D09C17" w14:textId="77777777" w:rsidR="00425AAE" w:rsidRDefault="00425AAE">
      <w:r>
        <w:t xml:space="preserve">    Source form means the source code, documentation source, and     configuration files for the Package.</w:t>
      </w:r>
    </w:p>
    <w:p w14:paraId="7B010707" w14:textId="77777777" w:rsidR="00425AAE" w:rsidRDefault="00425AAE">
      <w:r>
        <w:t xml:space="preserve">    Compiled form means the compiled bytecode, object code, binary,     or any other form resulting from mechanical transformation or     translation of the Source form.</w:t>
      </w:r>
    </w:p>
    <w:p w14:paraId="71778E3A" w14:textId="77777777" w:rsidR="00425AAE" w:rsidRDefault="00425AAE">
      <w:r>
        <w:t xml:space="preserve"> Permission for Use and Modification Without Distribution</w:t>
      </w:r>
    </w:p>
    <w:p w14:paraId="12983C7C" w14:textId="77777777" w:rsidR="00425AAE" w:rsidRDefault="00425AAE">
      <w:r>
        <w:t>(1)  You are permitted to use the Standard Version and create and use Modified Versions for any purpose without restriction, provided that you do not Distribute the Modified Version.</w:t>
      </w:r>
    </w:p>
    <w:p w14:paraId="75552CCC" w14:textId="77777777" w:rsidR="00425AAE" w:rsidRDefault="00425AAE">
      <w:r>
        <w:t xml:space="preserve"> Permissions for Redistribution of the Standard Version</w:t>
      </w:r>
    </w:p>
    <w:p w14:paraId="5FA48073" w14:textId="77777777" w:rsidR="00425AAE" w:rsidRDefault="00425AAE">
      <w:r>
        <w:t>(2)  You may Distribute verbatim copies of the Source form of the Standard Version of this Package in any medium without restriction, either gratis or for a Distributor Fee, provided that you duplicate all of the original copyright notices and associated disclaimers.  At your discretion, such verbatim copies may or may not include a Compiled form of the Package.</w:t>
      </w:r>
    </w:p>
    <w:p w14:paraId="44E09CCF" w14:textId="77777777" w:rsidR="00425AAE" w:rsidRDefault="00425AAE">
      <w:r>
        <w:t>(3)  You may apply any bug fixes, portability changes, and other modifications made available from the Copyright Holder.  The resulting Package will still be considered the Standard Version, and as such will be subject to the Original License.</w:t>
      </w:r>
    </w:p>
    <w:p w14:paraId="77EC93A7" w14:textId="77777777" w:rsidR="00425AAE" w:rsidRDefault="00425AAE">
      <w:r>
        <w:t xml:space="preserve"> Distribution of Modified Versions of the Package as Source </w:t>
      </w:r>
    </w:p>
    <w:p w14:paraId="49E9616F" w14:textId="77777777" w:rsidR="00425AAE" w:rsidRDefault="00425AAE">
      <w:r>
        <w:t>(4)  You may Distribute your Modified Version as Source (either gratis or for a Distributor Fee, and with or without a Compiled form of the Modified Version) provided that you clearly document how it differs from the Standard Version, including, but not limited to, documenting any non-standard features, executables, or modules, and provided that you do at least ONE of the following:</w:t>
      </w:r>
    </w:p>
    <w:p w14:paraId="194BAB3B" w14:textId="77777777" w:rsidR="00425AAE" w:rsidRDefault="00425AAE">
      <w:r>
        <w:lastRenderedPageBreak/>
        <w:t xml:space="preserve">    (a)  make the Modified Version available to the Copyright Holder     of the Standard Version, under the Original License, so that the     Copyright Holder may include your modifications in the Standard     Version.</w:t>
      </w:r>
    </w:p>
    <w:p w14:paraId="06F4A9FD" w14:textId="77777777" w:rsidR="00425AAE" w:rsidRDefault="00425AAE">
      <w:r>
        <w:t xml:space="preserve">    (b)  ensure that installation of your Modified Version does not     prevent the user installing or running the Standard Version. In     addition, the Modified Version must bear a name that is different     from the name of the Standard Version.</w:t>
      </w:r>
    </w:p>
    <w:p w14:paraId="732A012F" w14:textId="77777777" w:rsidR="00425AAE" w:rsidRDefault="00425AAE">
      <w:r>
        <w:t xml:space="preserve">    (c)  allow anyone who receives a copy of the Modified Version to     make the Source form of the Modified Version available to others     under </w:t>
      </w:r>
      <w:r>
        <w:tab/>
      </w:r>
      <w:r>
        <w:tab/>
        <w:t xml:space="preserve"> </w:t>
      </w:r>
      <w:r>
        <w:tab/>
        <w:t>(i)  the Original License or</w:t>
      </w:r>
    </w:p>
    <w:p w14:paraId="2D7C63B5" w14:textId="77777777" w:rsidR="00425AAE" w:rsidRDefault="00425AAE">
      <w:r>
        <w:tab/>
        <w:t xml:space="preserve">(ii)  a license that permits the licensee to freely copy, </w:t>
      </w:r>
      <w:r>
        <w:tab/>
        <w:t xml:space="preserve">modify and redistribute the Modified Version using the same </w:t>
      </w:r>
      <w:r>
        <w:tab/>
        <w:t xml:space="preserve">licensing terms that apply to the copy that the licensee </w:t>
      </w:r>
      <w:r>
        <w:tab/>
        <w:t xml:space="preserve">received, and requires that the Source form of the Modified </w:t>
      </w:r>
      <w:r>
        <w:tab/>
        <w:t xml:space="preserve">Version, and of any works derived from it, be made freely </w:t>
      </w:r>
      <w:r>
        <w:tab/>
        <w:t xml:space="preserve">available in that license fees are prohibited but Distributor </w:t>
      </w:r>
      <w:r>
        <w:tab/>
        <w:t>Fees are allowed.</w:t>
      </w:r>
    </w:p>
    <w:p w14:paraId="1809E582" w14:textId="77777777" w:rsidR="00425AAE" w:rsidRDefault="00425AAE">
      <w:r>
        <w:t xml:space="preserve"> Distribution of Compiled Forms of the Standard Version  or Modified Versions without the Source</w:t>
      </w:r>
    </w:p>
    <w:p w14:paraId="4EB65C08" w14:textId="77777777" w:rsidR="00425AAE" w:rsidRDefault="00425AAE">
      <w:r>
        <w:t>(5)  You may Distribute Compiled forms of the Standard Version without the Source, provided that you include complete instructions on how to get the Source of the Standard Version.  Such instructions must be valid at the time of your distribution.  If these instructions, at any time while you are carrying out such distribution, become invalid, you must provide new instructions on demand or cease further distribution. If you provide valid instructions or cease distribution within thirty days after you become aware that the instructions are invalid, then you do not forfeit any of your rights under this license.</w:t>
      </w:r>
    </w:p>
    <w:p w14:paraId="44F57466" w14:textId="77777777" w:rsidR="00425AAE" w:rsidRDefault="00425AAE">
      <w:r>
        <w:t>(6)  You may Distribute a Modified Version in Compiled form without the Source, provided that you comply with Section 4 with respect to the Source of the Modified Version.</w:t>
      </w:r>
    </w:p>
    <w:p w14:paraId="177F5090" w14:textId="77777777" w:rsidR="00425AAE" w:rsidRDefault="00425AAE">
      <w:r>
        <w:t xml:space="preserve"> Aggregating or Linking the Package </w:t>
      </w:r>
    </w:p>
    <w:p w14:paraId="0A42602F" w14:textId="77777777" w:rsidR="00425AAE" w:rsidRDefault="00425AAE">
      <w:r>
        <w:t>(7)  You may aggregate the Package (either the Standard Version or Modified Version) with other packages and Distribute the resulting aggregation provided that you do not charge a licensing fee for the Package.  Distributor Fees are permitted, and licensing fees for other components in the aggregation are permitted. The terms of this license apply to the use and Distribution of the Standard or Modified Versions as included in the aggregation.</w:t>
      </w:r>
    </w:p>
    <w:p w14:paraId="2F70A392" w14:textId="77777777" w:rsidR="00425AAE" w:rsidRDefault="00425AAE">
      <w:r>
        <w:t>(8) You are permitted to link Modified and Standard Versions with other works, to embed the Package in a larger work of your own, or to build stand-alone binary or bytecode versions of applications that include the Package, and Distribute the result without restriction, provided the result does not expose a direct interface to the Package.</w:t>
      </w:r>
    </w:p>
    <w:p w14:paraId="0F3FF03C" w14:textId="77777777" w:rsidR="00425AAE" w:rsidRDefault="00425AAE">
      <w:r>
        <w:t xml:space="preserve"> Items That are Not Considered Part of a Modified Version </w:t>
      </w:r>
    </w:p>
    <w:p w14:paraId="22EFD942" w14:textId="77777777" w:rsidR="00425AAE" w:rsidRDefault="00425AAE">
      <w:r>
        <w:t>(9) Works (including, but not limited to, modules and scripts) that merely extend or make use of the Package, do not, by themselves, cause the Package to be a Modified Version.  In addition, such works are not considered parts of the Package itself, and are not subject to the terms of this license.</w:t>
      </w:r>
    </w:p>
    <w:p w14:paraId="666E79F0" w14:textId="77777777" w:rsidR="00425AAE" w:rsidRDefault="00425AAE">
      <w:r>
        <w:t xml:space="preserve"> General Provisions</w:t>
      </w:r>
    </w:p>
    <w:p w14:paraId="3748D889" w14:textId="77777777" w:rsidR="00425AAE" w:rsidRDefault="00425AAE">
      <w:r>
        <w:lastRenderedPageBreak/>
        <w:t>(10)  Any use, modification, and distribution of the Standard or Modified Versions is governed by this Artistic License. By using, modifying or distributing the Package, you accept this license. Do not use, modify, or distribute the Package, if you do not accept this license.</w:t>
      </w:r>
    </w:p>
    <w:p w14:paraId="00A7CC47" w14:textId="77777777" w:rsidR="00425AAE" w:rsidRDefault="00425AAE">
      <w:r>
        <w:t>(11)  If your Modified Version has been derived from a Modified Version made by someone other than you, you are nevertheless required to ensure that your Modified Version complies with the requirements of this license.</w:t>
      </w:r>
    </w:p>
    <w:p w14:paraId="40545E5D" w14:textId="77777777" w:rsidR="00425AAE" w:rsidRDefault="00425AAE">
      <w:r>
        <w:t>(12)  This license does not grant you the right to use any trademark, service mark, tradename, or logo of the Copyright Holder.</w:t>
      </w:r>
    </w:p>
    <w:p w14:paraId="7FB4F3D1" w14:textId="77777777" w:rsidR="00425AAE" w:rsidRDefault="00425AAE">
      <w:r>
        <w:t>(13)  This license includes the non-exclusive, worldwide, free-of-charge patent license to make, have made, use, offer to sell, sell, import and otherwise transfer the Package with respect to any patent claims licensable by the Copyright Holder that are necessarily infringed by the Package. If you institute patent litigation (including a cross-claim or counterclaim) against any party alleging that the Package constitutes direct or contributory patent infringement, then this Artistic License to you shall terminate on the date that such litigation is filed.</w:t>
      </w:r>
    </w:p>
    <w:p w14:paraId="5BFAA304" w14:textId="77777777" w:rsidR="00425AAE" w:rsidRDefault="00425AAE">
      <w:r>
        <w:t>(14)  Disclaimer of Warranty: THE PACKAGE IS PROVIDED BY THE COPYRIGHT HOLDER AND CONTRIBUTORS AS IS AND WITHOUT ANY EXPRESS OR IMPLIED WARRANTIES. THE IMPLIED WARRANTIES OF MERCHANTABILITY, FITNESS FOR A PARTICULAR PURPOSE, OR NON-INFRINGEMENT ARE DISCLAIMED TO THE EXTENT PERMITTED BY YOUR LOCAL LAW. UNLESS REQUIRED BY LAW, NO COPYRIGHT HOLDER OR CONTRIBUTOR WILL BE LIABLE FOR ANY DIRECT, INDIRECT, INCIDENTAL, OR CONSEQUENTIAL DAMAGES ARISING IN ANY WAY OUT OF THE USE OF THE PACKAGE, EVEN IF ADVISED OF THE POSSIBILITY OF SUCH DAMAGE. [END FILE=libdatetime-format-builder-perl-0.8100/LICENSE]</w:t>
      </w:r>
    </w:p>
    <w:p w14:paraId="394CC7AA" w14:textId="77777777" w:rsidR="00425AAE" w:rsidRDefault="00425AAE" w:rsidP="000727EF">
      <w:pPr>
        <w:pStyle w:val="Heading2"/>
      </w:pPr>
      <w:r>
        <w:t xml:space="preserve"> </w:t>
      </w:r>
      <w:bookmarkStart w:id="279" w:name="_Toc399938097"/>
      <w:r>
        <w:t>libdatetime-format-iso8601-perl (version 0.08):</w:t>
      </w:r>
      <w:bookmarkEnd w:id="279"/>
    </w:p>
    <w:p w14:paraId="51949E39" w14:textId="77777777" w:rsidR="00425AAE" w:rsidRDefault="00425AAE" w:rsidP="000727EF">
      <w:pPr>
        <w:pStyle w:val="Heading3"/>
      </w:pPr>
      <w:r>
        <w:t>libdatetime-format-iso8601-perl-0.08/debian/copyright:</w:t>
      </w:r>
    </w:p>
    <w:p w14:paraId="4D86C5E6" w14:textId="77777777" w:rsidR="00425AAE" w:rsidRDefault="00425AAE">
      <w:r>
        <w:t>[BEGIN FILE=libdatetime-format-iso8601-perl-0.08/debian/copyright] Format-Specification: http://anonscm.debian.org/viewvc/dep/web/deps/dep5.mdwn?view=markup&amp;pathrev=135 Maintainer: Joshua Hoblitt &lt;jhoblitt@cpan.org&gt; Source: http://search.cpan.org/dist/DateTime-Format-ISO8601/ Name: DateTime-Format-ISO8601</w:t>
      </w:r>
    </w:p>
    <w:p w14:paraId="4662F68D" w14:textId="77777777" w:rsidR="00425AAE" w:rsidRDefault="00425AAE">
      <w:r>
        <w:t>Files: * Copyright: 2003-2005, Joshua Hoblitt &lt;jhoblitt@cpan.org&gt; License: Artistic or GPL-1+</w:t>
      </w:r>
    </w:p>
    <w:p w14:paraId="5D994B93" w14:textId="77777777" w:rsidR="00425AAE" w:rsidRDefault="00425AAE">
      <w:r>
        <w:t>Files: debian/* Copyright: 2010-2012, Salvatore Bonaccorso &lt;carnil@debian.org&gt;  2010, Jonathan Yu &lt;jawnsy@cpan.org&gt;  2008, AGOSTINI Yves &lt;agostini@univ-metz.fr&gt; License: Artistic or GPL-1+</w:t>
      </w:r>
    </w:p>
    <w:p w14:paraId="5CF523C3" w14:textId="77777777" w:rsidR="00425AAE" w:rsidRDefault="00425AAE">
      <w:r>
        <w:t xml:space="preserve">License: GPL-1+  This program is free software; you can redistribute it and/or modify  it under the terms of the GNU General Public License as published by  the Free Software Foundation; either version 1, or (at your option)  any later version.  .  On Debian </w:t>
      </w:r>
      <w:r>
        <w:lastRenderedPageBreak/>
        <w:t>systems, the complete text of version 1 of the GNU General  Public License can be found in `/usr/share/common-licenses/GPL-1'.</w:t>
      </w:r>
    </w:p>
    <w:p w14:paraId="4369D61E"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 [END FILE=libdatetime-format-iso8601-perl-0.08/debian/copyright]</w:t>
      </w:r>
    </w:p>
    <w:p w14:paraId="4E48146A" w14:textId="77777777" w:rsidR="00425AAE" w:rsidRDefault="00425AAE" w:rsidP="000727EF">
      <w:pPr>
        <w:pStyle w:val="Heading2"/>
      </w:pPr>
      <w:r>
        <w:t xml:space="preserve"> </w:t>
      </w:r>
      <w:bookmarkStart w:id="280" w:name="_Toc399938098"/>
      <w:r>
        <w:t>libdatetime-format-strptime-perl (version 1.5500):</w:t>
      </w:r>
      <w:bookmarkEnd w:id="280"/>
    </w:p>
    <w:p w14:paraId="3E440657" w14:textId="77777777" w:rsidR="00425AAE" w:rsidRDefault="00425AAE" w:rsidP="000727EF">
      <w:pPr>
        <w:pStyle w:val="Heading3"/>
      </w:pPr>
      <w:r>
        <w:t>libdatetime-format-strptime-perl-1.5500/debian/copyright:</w:t>
      </w:r>
    </w:p>
    <w:p w14:paraId="52B41DA8" w14:textId="77777777" w:rsidR="00425AAE" w:rsidRDefault="00425AAE">
      <w:r>
        <w:t>[BEGIN FILE=libdatetime-format-strptime-perl-1.5500/debian/copyright] Format: http://www.debian.org/doc/packaging-manuals/copyright-format/1.0/ Upstream-Name: DateTime-Format-Strptime Source: https://metacpan.org/release/DateTime-Format-Strptime/ Upstream-Contact: Dave Rolsky &lt;autarch@urth.org&gt;</w:t>
      </w:r>
    </w:p>
    <w:p w14:paraId="62E29F01" w14:textId="77777777" w:rsidR="00425AAE" w:rsidRDefault="00425AAE">
      <w:r>
        <w:t>Files: * Copyright: 2014, Dave Rolsky &lt;autarch@urth.org&gt; License: Artistic-2.0</w:t>
      </w:r>
    </w:p>
    <w:p w14:paraId="2AFAD590" w14:textId="77777777" w:rsidR="00425AAE" w:rsidRDefault="00425AAE">
      <w:r>
        <w:t>Files: debian/* Copyright: 2006-2008, Ernesto HernÃ¡ndez-Novich (USB) &lt;emhn@usb.ve&gt;  2007, Niko Tyni &lt;ntyni@iki.fi&gt;  2007, Damyan Ivanov &lt;dmn@debian.org&gt;  2009, Ryan Niebur &lt;ryan@debian.org&gt;  2008-2014, gregor herrmann &lt;gregoa@debian.org&gt;  2010, Ansgar Burchardt &lt;ansgar@debian.org&gt;  2013, Xavier Guimard &lt;x.guimard@free.fr&gt; License: Artistic or GPL-1+</w:t>
      </w:r>
    </w:p>
    <w:p w14:paraId="73DFB3E0" w14:textId="77777777" w:rsidR="00425AAE" w:rsidRDefault="00425AAE">
      <w:r>
        <w:t xml:space="preserve">License: Artistic-2.0  </w:t>
      </w:r>
      <w:r>
        <w:tab/>
      </w:r>
      <w:r>
        <w:tab/>
        <w:t xml:space="preserve">       The Artistic License 2.0  .  </w:t>
      </w:r>
      <w:r>
        <w:tab/>
        <w:t xml:space="preserve">    Copyright (c) 2000-2006, The Perl Foundation.  .       Everyone is permitted to copy and distribute verbatim copies        of this license document, but changing it is not allowed.  .  </w:t>
      </w:r>
      <w:r w:rsidRPr="00CE7DF1">
        <w:t>Preamble</w:t>
      </w:r>
      <w:r>
        <w:t xml:space="preserve">  .  This license establishes the terms under which a given free software  Package may be copied, modified, distributed, and/or redistributed.  The intent is that the Copyright Holder maintains some artistic  control over the development of that Package while still keeping the  Package available as open source and free software.  .  You are always permitted to make arrangements wholly outside of this  license directly with the Copyright Holder of a given Package.  If the  terms of this license do not permit the full use that you propose to  make of the Package, you should contact the Copyright Holder and seek  a different licensing arrangement.   .  Definitions  .      Copyright Holder means the individual(s) or organization(s)      named in the copyright notice for the entire Package.  .      Contributor means any party that has contributed code or other      material to the Package, in accordance with the Copyright Holder's      procedures.  .      You and your means any person who would like to copy,      distribute, or modify the Package.  .      Package means the collection of files distributed by the      Copyright Holder, and derivatives of that collection and/or of      those files. A given Package may consist of either the Standard      Version, or a Modified Version.  .      Distribute means providing a copy of the Package or making it      accessible to anyone else, or in the case of a company or      organization, to others outside of your company or organization.  .      Distributor Fee means any fee that you charge for Distributing      this Package or providing support for this Package to another      party.  It does not mean licensing fees.  .      Standard Version refers to the Package if it has not been      modified, or has been modified only in ways explicitly requested      by the Copyright Holder.  .      Modified Version means the Package, if it has been changed, and      such </w:t>
      </w:r>
      <w:r>
        <w:lastRenderedPageBreak/>
        <w:t xml:space="preserve">changes were not explicitly requested by the Copyright      Holder.   .      Original License means this Artistic License as Distributed with      the Standard Version of the Package, in its current version or as      it may be modified by The Perl Foundation in the future.  .      Source form means the source code, documentation source, and      configuration files for the Package.  .      Compiled form means the compiled bytecode, object code, binary,      or any other form resulting from mechanical transformation or      translation of the Source form.  .  .  Permission for Use and Modification Without Distribution  .  (1)  You are permitted to use the Standard Version and create and use  Modified Versions for any purpose without restriction, provided that  you do not Distribute the Modified Version.  .  .  Permissions for Redistribution of the Standard Version  .  (2)  You may Distribute verbatim copies of the Source form of the  Standard Version of this Package in any medium without restriction,  either gratis or for a Distributor Fee, provided that you duplicate  all of the original copyright notices and associated disclaimers.  At  your discretion, such verbatim copies may or may not include a  Compiled form of the Package.  .  (3)  You may apply any bug fixes, portability changes, and other  modifications made available from the Copyright Holder.  The resulting  Package will still be considered the Standard Version, and as such  will be subject to the Original License.  .  .  Distribution of Modified Versions of the Package as Source   .  (4)  You may Distribute your Modified Version as Source (either gratis  or for a Distributor Fee, and with or without a Compiled form of the  Modified Version) provided that you clearly document how it differs  from the Standard Version, including, but not limited to, documenting  any non-standard features, executables, or modules, and provided that  you do at least ONE of the following:  .      (a)  make the Modified Version available to the Copyright Holder      of the Standard Version, under the Original License, so that the      Copyright Holder may include your modifications in the Standard      Version.  .      (b)  ensure that installation of your Modified Version does not      prevent the user installing or running the Standard Version. In      addition, the Modified Version must bear a name that is different      from the name of the Standard Version.  .      (c)  allow anyone who receives a copy of the Modified Version to      make the Source form of the Modified Version available to others      under  .  </w:t>
      </w:r>
      <w:r>
        <w:tab/>
        <w:t xml:space="preserve">(i)  the Original License or  .  </w:t>
      </w:r>
      <w:r>
        <w:tab/>
        <w:t xml:space="preserve">(ii)  a license that permits the licensee to freely copy,  </w:t>
      </w:r>
      <w:r>
        <w:tab/>
        <w:t xml:space="preserve">modify and redistribute the Modified Version using the same  </w:t>
      </w:r>
      <w:r>
        <w:tab/>
        <w:t xml:space="preserve">licensing terms that apply to the copy that the licensee  </w:t>
      </w:r>
      <w:r>
        <w:tab/>
        <w:t xml:space="preserve">received, and requires that the Source form of the Modified  </w:t>
      </w:r>
      <w:r>
        <w:tab/>
        <w:t xml:space="preserve">Version, and of any works derived from it, be made freely  </w:t>
      </w:r>
      <w:r>
        <w:tab/>
        <w:t xml:space="preserve">available in that license fees are prohibited but Distributor  </w:t>
      </w:r>
      <w:r>
        <w:tab/>
        <w:t xml:space="preserve">Fees are allowed.  .  .  Distribution of Compiled Forms of the Standard Version   or Modified Versions without the Source  .  (5)  You may Distribute Compiled forms of the Standard Version without  the Source, provided that you include complete instructions on how to  get the Source of the Standard Version.  Such instructions must be  valid at the time of your distribution.  If these instructions, at any  time while you are carrying out such distribution, become invalid, you  must provide new instructions on demand or cease further distribution.  If you provide valid instructions or cease distribution within thirty  days after you become aware that the instructions are invalid, then  you do not forfeit any of your rights under this license.  .  (6)  You may Distribute a Modified Version in Compiled form without  the Source, provided that you comply with Section 4 with respect to  the Source of the Modified Version.  .  .  Aggregating or Linking the Package   .  (7)  You may aggregate the Package (either the </w:t>
      </w:r>
      <w:r>
        <w:lastRenderedPageBreak/>
        <w:t>Standard Version or  Modified Version) with other packages and Distribute the resulting  aggregation provided that you do not charge a licensing fee for the  Package.  Distributor Fees are permitted, and licensing fees for other  components in the aggregation are permitted. The terms of this license  apply to the use and Distribution of the Standard or Modified Versions  as included in the aggregation.  .  (8) You are permitted to link Modified and Standard Versions with  other works, to embed the Package in a larger work of your own, or to  build stand-alone binary or bytecode versions of applications that  include the Package, and Distribute the result without restriction,  provided the result does not expose a direct interface to the Package.  .  .  Items That are Not Considered Part of a Modified Version   .  (9) Works (including, but not limited to, modules and scripts) that  merely extend or make use of the Package, do not, by themselves, cause  the Package to be a Modified Version.  In addition, such works are not  considered parts of the Package itself, and are not subject to the  terms of this license.  .  .  General Provisions  .  (10)  Any use, modification, and distribution of the Standard or  Modified Versions is governed by this Artistic License. By using,  modifying or distributing the Package, you accept this license. Do not  use, modify, or distribute the Package, if you do not accept this  license.  .  (11)  If your Modified Version has been derived from a Modified  Version made by someone other than you, you are nevertheless required  to ensure that your Modified Version complies with the requirements of  this license.  .  (12)  This license does not grant you the right to use any trademark,  service mark, tradename, or logo of the Copyright Holder.  .  (13)  This license includes the non-exclusive, worldwide,  free-of-charge patent license to make, have made, use, offer to sell,  sell, import and otherwise transfer the Package with respect to any  patent claims licensable by the Copyright Holder that are necessarily  infringed by the Package. If you institute patent litigation  (including a cross-claim or counterclaim) against any party alleging  that the Package constitutes direct or contributory patent  infringement, then this Artistic License to you shall terminate on the  date that such litigation is filed.  .  (14)  Disclaimer of Warranty:  THE PACKAGE IS PROVIDED BY THE COPYRIGHT HOLDER AND CONTRIBUTORS AS  IS AND WITHOUT ANY EXPRESS OR IMPLIED WARRANTIES. THE IMPLIED  WARRANTIES OF MERCHANTABILITY, FITNESS FOR A PARTICULAR PURPOSE, OR  NON-INFRINGEMENT ARE DISCLAIMED TO THE EXTENT PERMITTED BY YOUR LOCAL  LAW. UNLESS REQUIRED BY LAW, NO COPYRIGHT HOLDER OR CONTRIBUTOR WILL  BE LIABLE FOR ANY DIRECT, INDIRECT, INCIDENTAL, OR CONSEQUENTIAL  DAMAGES ARISING IN ANY WAY OUT OF THE USE OF THE PACKAGE, EVEN IF  ADVISED OF THE POSSIBILITY OF SUCH DAMAGE.</w:t>
      </w:r>
    </w:p>
    <w:p w14:paraId="68048BEA"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11786D72"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FILE=libdatetime-format-strptime-perl-1.5500/debian/copyright]</w:t>
      </w:r>
    </w:p>
    <w:p w14:paraId="540B754C" w14:textId="77777777" w:rsidR="00425AAE" w:rsidRDefault="00425AAE" w:rsidP="000727EF">
      <w:pPr>
        <w:pStyle w:val="Heading3"/>
      </w:pPr>
      <w:r>
        <w:lastRenderedPageBreak/>
        <w:t>libdatetime-format-strptime-perl-1.5500/LICENSE:</w:t>
      </w:r>
    </w:p>
    <w:p w14:paraId="569FB801" w14:textId="77777777" w:rsidR="00425AAE" w:rsidRDefault="00425AAE">
      <w:r>
        <w:t>[BEGIN FILE=libdatetime-format-strptime-perl-1.5500/LICENSE] This software is Copyright (c) 2014 by Dave Rolsky.</w:t>
      </w:r>
    </w:p>
    <w:p w14:paraId="4862DE92" w14:textId="77777777" w:rsidR="00425AAE" w:rsidRDefault="00425AAE">
      <w:r>
        <w:t>This is free software, licensed under:</w:t>
      </w:r>
    </w:p>
    <w:p w14:paraId="14016993" w14:textId="77777777" w:rsidR="00425AAE" w:rsidRDefault="00425AAE">
      <w:r>
        <w:t xml:space="preserve">  The Artistic License 2.0 (GPL Compatible)</w:t>
      </w:r>
    </w:p>
    <w:p w14:paraId="153BDA69" w14:textId="77777777" w:rsidR="00425AAE" w:rsidRDefault="00425AAE">
      <w:r>
        <w:tab/>
      </w:r>
      <w:r>
        <w:tab/>
        <w:t xml:space="preserve">       The Artistic License 2.0</w:t>
      </w:r>
    </w:p>
    <w:p w14:paraId="3436B5DA" w14:textId="77777777" w:rsidR="00425AAE" w:rsidRDefault="00425AAE">
      <w:r>
        <w:tab/>
        <w:t xml:space="preserve">    Copyright (c) 2000-2006, The Perl Foundation.</w:t>
      </w:r>
    </w:p>
    <w:p w14:paraId="31EB3F84" w14:textId="77777777" w:rsidR="00425AAE" w:rsidRDefault="00425AAE">
      <w:r>
        <w:t xml:space="preserve">     Everyone is permitted to copy and distribute verbatim copies       of this license document, but changing it is not allowed.</w:t>
      </w:r>
    </w:p>
    <w:p w14:paraId="28F08432" w14:textId="77777777" w:rsidR="00425AAE" w:rsidRDefault="00425AAE">
      <w:r w:rsidRPr="00CE7DF1">
        <w:t>Preamble</w:t>
      </w:r>
    </w:p>
    <w:p w14:paraId="2E0C3274" w14:textId="77777777" w:rsidR="00425AAE" w:rsidRDefault="00425AAE">
      <w:r>
        <w:t>This license establishes the terms under which a given free software Package may be copied, modified, distributed, and/or redistributed. The intent is that the Copyright Holder maintains some artistic control over the development of that Package while still keeping the Package available as open source and free software.</w:t>
      </w:r>
    </w:p>
    <w:p w14:paraId="24F86023" w14:textId="77777777" w:rsidR="00425AAE" w:rsidRDefault="00425AAE">
      <w:r>
        <w:t xml:space="preserve">You are always permitted to make arrangements wholly outside of this license directly with the Copyright Holder of a given Package.  If the terms of this license do not permit the full use that you propose to make of the Package, you should contact the Copyright Holder and seek a different licensing arrangement. </w:t>
      </w:r>
    </w:p>
    <w:p w14:paraId="678CE9F1" w14:textId="77777777" w:rsidR="00425AAE" w:rsidRDefault="00425AAE">
      <w:r>
        <w:t>Definitions</w:t>
      </w:r>
    </w:p>
    <w:p w14:paraId="23F7AA7A" w14:textId="77777777" w:rsidR="00425AAE" w:rsidRDefault="00425AAE">
      <w:r>
        <w:t xml:space="preserve">    Copyright Holder means the individual(s) or organization(s)     named in the copyright notice for the entire Package.</w:t>
      </w:r>
    </w:p>
    <w:p w14:paraId="6F53E1AF" w14:textId="77777777" w:rsidR="00425AAE" w:rsidRDefault="00425AAE">
      <w:r>
        <w:t xml:space="preserve">    Contributor means any party that has contributed code or other     material to the Package, in accordance with the Copyright Holder's     procedures.</w:t>
      </w:r>
    </w:p>
    <w:p w14:paraId="0005EED7" w14:textId="77777777" w:rsidR="00425AAE" w:rsidRDefault="00425AAE">
      <w:r>
        <w:t xml:space="preserve">    You and your means any person who would like to copy,     distribute, or modify the Package.</w:t>
      </w:r>
    </w:p>
    <w:p w14:paraId="7EA84FBF" w14:textId="77777777" w:rsidR="00425AAE" w:rsidRDefault="00425AAE">
      <w:r>
        <w:t xml:space="preserve">    Package means the collection of files distributed by the     Copyright Holder, and derivatives of that collection and/or of     those files. A given Package may consist of either the Standard     Version, or a Modified Version.</w:t>
      </w:r>
    </w:p>
    <w:p w14:paraId="1A084196" w14:textId="77777777" w:rsidR="00425AAE" w:rsidRDefault="00425AAE">
      <w:r>
        <w:t xml:space="preserve">    Distribute means providing a copy of the Package or making it     accessible to anyone else, or in the case of a company or     organization, to others outside of your company or organization.</w:t>
      </w:r>
    </w:p>
    <w:p w14:paraId="49C8C7D2" w14:textId="77777777" w:rsidR="00425AAE" w:rsidRDefault="00425AAE">
      <w:r>
        <w:t xml:space="preserve">    Distributor Fee means any fee that you charge for Distributing     this Package or providing support for this Package to another     party.  It does not mean licensing fees.</w:t>
      </w:r>
    </w:p>
    <w:p w14:paraId="36A6A333" w14:textId="77777777" w:rsidR="00425AAE" w:rsidRDefault="00425AAE">
      <w:r>
        <w:t xml:space="preserve">    Standard Version refers to the Package if it has not been     modified, or has been modified only in ways explicitly requested     by the Copyright Holder.</w:t>
      </w:r>
    </w:p>
    <w:p w14:paraId="31CFA230" w14:textId="77777777" w:rsidR="00425AAE" w:rsidRDefault="00425AAE">
      <w:r>
        <w:t xml:space="preserve">    Modified Version means the Package, if it has been changed, and     such changes were not explicitly requested by the Copyright     Holder. </w:t>
      </w:r>
    </w:p>
    <w:p w14:paraId="058DC9EE" w14:textId="77777777" w:rsidR="00425AAE" w:rsidRDefault="00425AAE">
      <w:r>
        <w:t xml:space="preserve">    Original License means this Artistic License as Distributed with     the Standard Version of the Package, in its current version or as     it may be modified by The Perl Foundation in the future.</w:t>
      </w:r>
    </w:p>
    <w:p w14:paraId="2B8875AC" w14:textId="77777777" w:rsidR="00425AAE" w:rsidRDefault="00425AAE">
      <w:r>
        <w:t xml:space="preserve">    Source form means the source code, documentation source, and     configuration files for the Package.</w:t>
      </w:r>
    </w:p>
    <w:p w14:paraId="2D170288" w14:textId="77777777" w:rsidR="00425AAE" w:rsidRDefault="00425AAE">
      <w:r>
        <w:lastRenderedPageBreak/>
        <w:t xml:space="preserve">    Compiled form means the compiled bytecode, object code, binary,     or any other form resulting from mechanical transformation or     translation of the Source form.</w:t>
      </w:r>
    </w:p>
    <w:p w14:paraId="66C8D3FA" w14:textId="77777777" w:rsidR="00425AAE" w:rsidRDefault="00425AAE">
      <w:r>
        <w:t xml:space="preserve"> Permission for Use and Modification Without Distribution</w:t>
      </w:r>
    </w:p>
    <w:p w14:paraId="4178FCFB" w14:textId="77777777" w:rsidR="00425AAE" w:rsidRDefault="00425AAE">
      <w:r>
        <w:t>(1)  You are permitted to use the Standard Version and create and use Modified Versions for any purpose without restriction, provided that you do not Distribute the Modified Version.</w:t>
      </w:r>
    </w:p>
    <w:p w14:paraId="598DF6E2" w14:textId="77777777" w:rsidR="00425AAE" w:rsidRDefault="00425AAE">
      <w:r>
        <w:t xml:space="preserve"> Permissions for Redistribution of the Standard Version</w:t>
      </w:r>
    </w:p>
    <w:p w14:paraId="364523CE" w14:textId="77777777" w:rsidR="00425AAE" w:rsidRDefault="00425AAE">
      <w:r>
        <w:t>(2)  You may Distribute verbatim copies of the Source form of the Standard Version of this Package in any medium without restriction, either gratis or for a Distributor Fee, provided that you duplicate all of the original copyright notices and associated disclaimers.  At your discretion, such verbatim copies may or may not include a Compiled form of the Package.</w:t>
      </w:r>
    </w:p>
    <w:p w14:paraId="157B584D" w14:textId="77777777" w:rsidR="00425AAE" w:rsidRDefault="00425AAE">
      <w:r>
        <w:t>(3)  You may apply any bug fixes, portability changes, and other modifications made available from the Copyright Holder.  The resulting Package will still be considered the Standard Version, and as such will be subject to the Original License.</w:t>
      </w:r>
    </w:p>
    <w:p w14:paraId="37F739DF" w14:textId="77777777" w:rsidR="00425AAE" w:rsidRDefault="00425AAE">
      <w:r>
        <w:t xml:space="preserve"> Distribution of Modified Versions of the Package as Source </w:t>
      </w:r>
    </w:p>
    <w:p w14:paraId="2273E6D2" w14:textId="77777777" w:rsidR="00425AAE" w:rsidRDefault="00425AAE">
      <w:r>
        <w:t>(4)  You may Distribute your Modified Version as Source (either gratis or for a Distributor Fee, and with or without a Compiled form of the Modified Version) provided that you clearly document how it differs from the Standard Version, including, but not limited to, documenting any non-standard features, executables, or modules, and provided that you do at least ONE of the following:</w:t>
      </w:r>
    </w:p>
    <w:p w14:paraId="536AD2B7" w14:textId="77777777" w:rsidR="00425AAE" w:rsidRDefault="00425AAE">
      <w:r>
        <w:t xml:space="preserve">    (a)  make the Modified Version available to the Copyright Holder     of the Standard Version, under the Original License, so that the     Copyright Holder may include your modifications in the Standard     Version.</w:t>
      </w:r>
    </w:p>
    <w:p w14:paraId="44229ACF" w14:textId="77777777" w:rsidR="00425AAE" w:rsidRDefault="00425AAE">
      <w:r>
        <w:t xml:space="preserve">    (b)  ensure that installation of your Modified Version does not     prevent the user installing or running the Standard Version. In     addition, the Modified Version must bear a name that is different     from the name of the Standard Version.</w:t>
      </w:r>
    </w:p>
    <w:p w14:paraId="7E99D95A" w14:textId="77777777" w:rsidR="00425AAE" w:rsidRDefault="00425AAE">
      <w:r>
        <w:t xml:space="preserve">    (c)  allow anyone who receives a copy of the Modified Version to     make the Source form of the Modified Version available to others     under </w:t>
      </w:r>
      <w:r>
        <w:tab/>
      </w:r>
      <w:r>
        <w:tab/>
        <w:t xml:space="preserve"> </w:t>
      </w:r>
      <w:r>
        <w:tab/>
        <w:t>(i)  the Original License or</w:t>
      </w:r>
    </w:p>
    <w:p w14:paraId="6F344FF2" w14:textId="77777777" w:rsidR="00425AAE" w:rsidRDefault="00425AAE">
      <w:r>
        <w:tab/>
        <w:t xml:space="preserve">(ii)  a license that permits the licensee to freely copy, </w:t>
      </w:r>
      <w:r>
        <w:tab/>
        <w:t xml:space="preserve">modify and redistribute the Modified Version using the same </w:t>
      </w:r>
      <w:r>
        <w:tab/>
        <w:t xml:space="preserve">licensing terms that apply to the copy that the licensee </w:t>
      </w:r>
      <w:r>
        <w:tab/>
        <w:t xml:space="preserve">received, and requires that the Source form of the Modified </w:t>
      </w:r>
      <w:r>
        <w:tab/>
        <w:t xml:space="preserve">Version, and of any works derived from it, be made freely </w:t>
      </w:r>
      <w:r>
        <w:tab/>
        <w:t xml:space="preserve">available in that license fees are prohibited but Distributor </w:t>
      </w:r>
      <w:r>
        <w:tab/>
        <w:t>Fees are allowed.</w:t>
      </w:r>
    </w:p>
    <w:p w14:paraId="44EBF9AA" w14:textId="77777777" w:rsidR="00425AAE" w:rsidRDefault="00425AAE">
      <w:r>
        <w:t xml:space="preserve"> Distribution of Compiled Forms of the Standard Version  or Modified Versions without the Source</w:t>
      </w:r>
    </w:p>
    <w:p w14:paraId="2BD5C740" w14:textId="77777777" w:rsidR="00425AAE" w:rsidRDefault="00425AAE">
      <w:r>
        <w:t>(5)  You may Distribute Compiled forms of the Standard Version without the Source, provided that you include complete instructions on how to get the Source of the Standard Version.  Such instructions must be valid at the time of your distribution.  If these instructions, at any time while you are carrying out such distribution, become invalid, you must provide new instructions on demand or cease further distribution. If you provide valid instructions or cease distribution within thirty days after you become aware that the instructions are invalid, then you do not forfeit any of your rights under this license.</w:t>
      </w:r>
    </w:p>
    <w:p w14:paraId="4349A995" w14:textId="77777777" w:rsidR="00425AAE" w:rsidRDefault="00425AAE">
      <w:r>
        <w:lastRenderedPageBreak/>
        <w:t>(6)  You may Distribute a Modified Version in Compiled form without the Source, provided that you comply with Section 4 with respect to the Source of the Modified Version.</w:t>
      </w:r>
    </w:p>
    <w:p w14:paraId="7BFB8FF8" w14:textId="77777777" w:rsidR="00425AAE" w:rsidRDefault="00425AAE">
      <w:r>
        <w:t xml:space="preserve"> Aggregating or Linking the Package </w:t>
      </w:r>
    </w:p>
    <w:p w14:paraId="7CCF0AEF" w14:textId="77777777" w:rsidR="00425AAE" w:rsidRDefault="00425AAE">
      <w:r>
        <w:t>(7)  You may aggregate the Package (either the Standard Version or Modified Version) with other packages and Distribute the resulting aggregation provided that you do not charge a licensing fee for the Package.  Distributor Fees are permitted, and licensing fees for other components in the aggregation are permitted. The terms of this license apply to the use and Distribution of the Standard or Modified Versions as included in the aggregation.</w:t>
      </w:r>
    </w:p>
    <w:p w14:paraId="2DE37E1E" w14:textId="77777777" w:rsidR="00425AAE" w:rsidRDefault="00425AAE">
      <w:r>
        <w:t>(8) You are permitted to link Modified and Standard Versions with other works, to embed the Package in a larger work of your own, or to build stand-alone binary or bytecode versions of applications that include the Package, and Distribute the result without restriction, provided the result does not expose a direct interface to the Package.</w:t>
      </w:r>
    </w:p>
    <w:p w14:paraId="0B6A1227" w14:textId="77777777" w:rsidR="00425AAE" w:rsidRDefault="00425AAE">
      <w:r>
        <w:t xml:space="preserve"> Items That are Not Considered Part of a Modified Version </w:t>
      </w:r>
    </w:p>
    <w:p w14:paraId="7F47200E" w14:textId="77777777" w:rsidR="00425AAE" w:rsidRDefault="00425AAE">
      <w:r>
        <w:t>(9) Works (including, but not limited to, modules and scripts) that merely extend or make use of the Package, do not, by themselves, cause the Package to be a Modified Version.  In addition, such works are not considered parts of the Package itself, and are not subject to the terms of this license.</w:t>
      </w:r>
    </w:p>
    <w:p w14:paraId="66A5BAA3" w14:textId="77777777" w:rsidR="00425AAE" w:rsidRDefault="00425AAE">
      <w:r>
        <w:t xml:space="preserve"> General Provisions</w:t>
      </w:r>
    </w:p>
    <w:p w14:paraId="7EF5DB4C" w14:textId="77777777" w:rsidR="00425AAE" w:rsidRDefault="00425AAE">
      <w:r>
        <w:t>(10)  Any use, modification, and distribution of the Standard or Modified Versions is governed by this Artistic License. By using, modifying or distributing the Package, you accept this license. Do not use, modify, or distribute the Package, if you do not accept this license.</w:t>
      </w:r>
    </w:p>
    <w:p w14:paraId="38EAFBE1" w14:textId="77777777" w:rsidR="00425AAE" w:rsidRDefault="00425AAE">
      <w:r>
        <w:t>(11)  If your Modified Version has been derived from a Modified Version made by someone other than you, you are nevertheless required to ensure that your Modified Version complies with the requirements of this license.</w:t>
      </w:r>
    </w:p>
    <w:p w14:paraId="29CDB796" w14:textId="77777777" w:rsidR="00425AAE" w:rsidRDefault="00425AAE">
      <w:r>
        <w:t>(12)  This license does not grant you the right to use any trademark, service mark, tradename, or logo of the Copyright Holder.</w:t>
      </w:r>
    </w:p>
    <w:p w14:paraId="5408CEF5" w14:textId="77777777" w:rsidR="00425AAE" w:rsidRDefault="00425AAE">
      <w:r>
        <w:t>(13)  This license includes the non-exclusive, worldwide, free-of-charge patent license to make, have made, use, offer to sell, sell, import and otherwise transfer the Package with respect to any patent claims licensable by the Copyright Holder that are necessarily infringed by the Package. If you institute patent litigation (including a cross-claim or counterclaim) against any party alleging that the Package constitutes direct or contributory patent infringement, then this Artistic License to you shall terminate on the date that such litigation is filed.</w:t>
      </w:r>
    </w:p>
    <w:p w14:paraId="70F86232" w14:textId="77777777" w:rsidR="00425AAE" w:rsidRDefault="00425AAE">
      <w:r>
        <w:t xml:space="preserve">(14)  Disclaimer of Warranty: THE PACKAGE IS PROVIDED BY THE COPYRIGHT HOLDER AND CONTRIBUTORS AS IS AND WITHOUT ANY EXPRESS OR IMPLIED WARRANTIES. THE IMPLIED WARRANTIES OF MERCHANTABILITY, FITNESS FOR A PARTICULAR PURPOSE, OR NON-INFRINGEMENT ARE DISCLAIMED TO THE EXTENT PERMITTED BY YOUR LOCAL LAW. UNLESS REQUIRED BY LAW, NO COPYRIGHT HOLDER OR CONTRIBUTOR WILL BE LIABLE FOR ANY DIRECT, INDIRECT, INCIDENTAL, OR CONSEQUENTIAL DAMAGES ARISING IN ANY WAY </w:t>
      </w:r>
      <w:r>
        <w:lastRenderedPageBreak/>
        <w:t>OUT OF THE USE OF THE PACKAGE, EVEN IF ADVISED OF THE POSSIBILITY OF SUCH DAMAGE. [END FILE=libdatetime-format-strptime-perl-1.5500/LICENSE]</w:t>
      </w:r>
    </w:p>
    <w:p w14:paraId="03DC062A" w14:textId="77777777" w:rsidR="00425AAE" w:rsidRDefault="00425AAE" w:rsidP="000727EF">
      <w:pPr>
        <w:pStyle w:val="Heading2"/>
      </w:pPr>
      <w:r>
        <w:t xml:space="preserve"> </w:t>
      </w:r>
      <w:bookmarkStart w:id="281" w:name="_Toc399938099"/>
      <w:r>
        <w:t>libdatetime-locale-perl (version 0.45):</w:t>
      </w:r>
      <w:bookmarkEnd w:id="281"/>
    </w:p>
    <w:p w14:paraId="2AE51F40" w14:textId="77777777" w:rsidR="00425AAE" w:rsidRDefault="00425AAE" w:rsidP="000727EF">
      <w:pPr>
        <w:pStyle w:val="Heading3"/>
      </w:pPr>
      <w:r>
        <w:t>libdatetime-locale-perl-0.45/debian/copyright:</w:t>
      </w:r>
    </w:p>
    <w:p w14:paraId="32EC9140" w14:textId="77777777" w:rsidR="00425AAE" w:rsidRDefault="00425AAE">
      <w:r>
        <w:t>[BEGIN FILE=libdatetime-locale-perl-0.45/debian/copyright] Format: http://www.debian.org/doc/packaging-manuals/copyright-format/1.0/ Upstream-Name: DateTime-Locale Upstream-Contact: David Rolsky &lt;autarch@urth.org&gt; Source: https://metacpan.org/release/DateTime-Locale/</w:t>
      </w:r>
    </w:p>
    <w:p w14:paraId="388D042A" w14:textId="77777777" w:rsidR="00425AAE" w:rsidRDefault="00425AAE">
      <w:r>
        <w:t>Files: * Copyright: 2004-2009, David Rolsky &lt;autarch@urth.org&gt;  2003, Richard Evans License: Artistic or GPL-1+</w:t>
      </w:r>
    </w:p>
    <w:p w14:paraId="14E596C7" w14:textId="77777777" w:rsidR="00425AAE" w:rsidRDefault="00425AAE">
      <w:r>
        <w:t xml:space="preserve">Files: lib/DateTime/Locale/* Copyright: Â© 1991-2009, Unicode, Inc. License: other  UNICODE, INC. LICENSE AGREEMENT - DATA FILES AND SOFTWARE  .  Unicode Data Files include all data files under the directories  http://www.unicode.org/Public/, http://www.unicode.org/reports/, and  http://www.unicode.org/cldr/data/ . Unicode Software includes any source code  published in the Unicode Standard or under the directories  http://www.unicode.org/Public/, http://www.unicode.org/reports/, and  http://www.unicode.org/cldr/data/.  .  NOTICE TO USER: Carefully read the following legal agreement. BY DOWNLOADING,  INSTALLING, COPYING OR OTHERWISE USING UNICODE INC.'S DATA FILES (DATA  FILES), AND/OR SOFTWARE (SOFTWARE), YOU UNEQUIVOCALLY ACCEPT, AND AGREE TO  BE BOUND BY, ALL OF THE TERMS AND CONDITIONS OF THIS AGREEMENT. IF YOU DO NOT  AGREE, DO NOT DOWNLOAD, INSTALL, COPY, DISTRIBUTE OR USE THE DATA FILES OR  SOFTWARE.  .  COPYRIGHT AND PERMISSION NOTICE  .  Copyright Â© 1991-2007 Unicode, Inc. All rights reserved. Distributed under the  Terms of Use in http://www.unicode.org/copyright.html.  .  Permission is hereby granted, free of charge, to any person obtaining a copy  of the Unicode data files and any associated documentation (the Data Files)  or Unicode software and any associated documentation (the Software) to deal  in the Data Files or Software without restriction, including without  limitation the rights to use, copy, modify, merge, publish, distribute, and/or  sell copies of the Data Files or Software, and to permit persons to whom the  Data Files or Software are furnished to do so, provided that (a) the above  copyright notice(s) and this permission notice appear with all copies of the  Data Files or Software, (b) both the above copyright notice(s) and this  permission notice appear in associated documentation, and (c) there is clear  notice in each modified Data File or in the Software as well as in the  documentation associated with the Data File(s) or Software that the data or  software has been modified.  .  THE DATA FILES AND SOFTWARE ARE PROVIDED AS IS, WITHOUT WARRANTY OF ANY  KIND, EXPRESS OR IMPLIED, INCLUDING BUT NOT LIMITED TO THE WARRANTIES OF  MERCHANTABILITY, FITNESS FOR A PARTICULAR PURPOSE AND NONINFRINGEMENT OF THIRD  PARTY RIGHTS. IN NO EVENT SHALL THE COPYRIGHT HOLDER OR HOLDERS INCLUDED IN  THIS NOTICE BE LIABLE FOR ANY CLAIM, OR ANY SPECIAL INDIRECT OR CONSEQUENTIAL  DAMAGES, OR ANY DAMAGES WHATSOEVER RESULTING FROM LOSS OF USE, DATA OR  </w:t>
      </w:r>
      <w:r>
        <w:lastRenderedPageBreak/>
        <w:t>PROFITS, WHETHER IN AN ACTION OF CONTRACT, NEGLIGENCE OR OTHER TORTIOUS  ACTION, ARISING OUT OF OR IN CONNECTION WITH THE USE OR PERFORMANCE OF THE  DATA FILES OR SOFTWARE.  .  Except as contained in this notice, the name of a copyright holder shall not  be used in advertising or otherwise to promote the sale, use or other dealings  in these Data Files or Software without prior written authorization of the  copyright holder.</w:t>
      </w:r>
    </w:p>
    <w:p w14:paraId="46D609C3" w14:textId="77777777" w:rsidR="00425AAE" w:rsidRDefault="00425AAE">
      <w:r>
        <w:t>Files: debian/* Copyright: 2003-2007, Piotr Roszatycki &lt;dexter@debian.org&gt;  2009, Jonathan Yu &lt;jawnsy@cpan.org&gt;  2009, MartÃ¬n Ferrari &lt;tincho@debian.org&gt;  2009-2013, gregor herrmann &lt;gregoa@debian.org&gt;  2011, Fabrizio Regalli &lt;fabreg@fabreg.it&gt; License: Artistic or GPL-1+</w:t>
      </w:r>
    </w:p>
    <w:p w14:paraId="1C4163E5"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13A20ACE"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w:t>
      </w:r>
    </w:p>
    <w:p w14:paraId="4A8546AB" w14:textId="77777777" w:rsidR="00425AAE" w:rsidRDefault="00425AAE">
      <w:r>
        <w:t>[END FILE=libdatetime-locale-perl-0.45/debian/copyright]</w:t>
      </w:r>
    </w:p>
    <w:p w14:paraId="75F4F30C" w14:textId="77777777" w:rsidR="00425AAE" w:rsidRDefault="00425AAE" w:rsidP="000727EF">
      <w:pPr>
        <w:pStyle w:val="Heading2"/>
      </w:pPr>
      <w:r>
        <w:t xml:space="preserve"> </w:t>
      </w:r>
      <w:bookmarkStart w:id="282" w:name="_Toc399938100"/>
      <w:r>
        <w:t>libdatetime-perl (version 1.10):</w:t>
      </w:r>
      <w:bookmarkEnd w:id="282"/>
    </w:p>
    <w:p w14:paraId="511D06E6" w14:textId="77777777" w:rsidR="00425AAE" w:rsidRDefault="00425AAE" w:rsidP="000727EF">
      <w:pPr>
        <w:pStyle w:val="Heading3"/>
      </w:pPr>
      <w:r>
        <w:t>libdatetime-perl-1.10/debian/copyright:</w:t>
      </w:r>
    </w:p>
    <w:p w14:paraId="619E82FD" w14:textId="77777777" w:rsidR="00425AAE" w:rsidRDefault="00425AAE">
      <w:r>
        <w:t>[BEGIN FILE=libdatetime-perl-1.10/debian/copyright] Format: http://www.debian.org/doc/packaging-manuals/copyright-format/1.0/ Upstream-Name: DateTime Source: https://metacpan.org/release/DateTime Upstream-Contact: Dave Rolsky &lt;autarch@urth.org&gt;</w:t>
      </w:r>
    </w:p>
    <w:p w14:paraId="19141129" w14:textId="77777777" w:rsidR="00425AAE" w:rsidRDefault="00425AAE">
      <w:r>
        <w:t>Files: * Copyright: 2014, Dave Rolsky &lt;autarch@urth.org&gt; License: Artistic-2.0</w:t>
      </w:r>
    </w:p>
    <w:p w14:paraId="31E2FEED" w14:textId="77777777" w:rsidR="00425AAE" w:rsidRDefault="00425AAE">
      <w:r>
        <w:t>Files: c/ppport.h Copyright: 2004-2009, Marcus Holland-Moritz &lt;mhx-cpan@gmx.net&gt;  2001, Paul Marquess &lt;pmqs@cpan.org&gt; (Version 2.x)  1999, Kenneth Albanowski &lt;kjahds@kjahds.com&gt; (Version 1.x) License: Artistic or GPL-1+</w:t>
      </w:r>
    </w:p>
    <w:p w14:paraId="6C5AAA4E" w14:textId="77777777" w:rsidR="00425AAE" w:rsidRDefault="00425AAE">
      <w:r>
        <w:t>Files: debian/* Copyright: 2003-2008, Piotr Roszatycki &lt;dexter@debian.org&gt;  2009, Gunnar Wolf &lt;gwolf@debian.org&gt;  2009-2014, gregor herrmann &lt;gregoa@debian.org&gt;  2009, Damyan Ivanov &lt;dmn@debian.org&gt;  2009, Antonio Radici &lt;antonio@dyne.org&gt;  2009, Ryan Niebur &lt;ryan@debian.org&gt;  2009-2010, Jonathan Yu &lt;jawnsy@cpan.org&gt;  2010, Franck Joncourt &lt;franck@debian.org&gt;  2010-2011, Nicholas Bamber &lt;nicholas@periapt.co.uk&gt;  2012-2013, Xavier Guimard &lt;x.guimard@free.fr&gt; License: Artistic or GPL-1+</w:t>
      </w:r>
    </w:p>
    <w:p w14:paraId="6D4454DD" w14:textId="77777777" w:rsidR="00425AAE" w:rsidRDefault="00425AAE">
      <w:r>
        <w:t xml:space="preserve">License: Artistic-2.0  </w:t>
      </w:r>
      <w:r>
        <w:tab/>
      </w:r>
      <w:r>
        <w:tab/>
        <w:t xml:space="preserve">       The Artistic License 2.0  .  </w:t>
      </w:r>
      <w:r>
        <w:tab/>
        <w:t xml:space="preserve">    Copyright (c) 2000-2006, The Perl Foundation.  .       Everyone is permitted to copy and distribute verbatim copies        of this license document, but changing it is not allowed.  .  </w:t>
      </w:r>
      <w:r w:rsidRPr="00CE7DF1">
        <w:t>Preamble</w:t>
      </w:r>
      <w:r>
        <w:t xml:space="preserve">  .  This license establishes the terms under which a given free software  Package may be copied, modified, distributed, and/or redistributed.  The intent is that </w:t>
      </w:r>
      <w:r>
        <w:lastRenderedPageBreak/>
        <w:t xml:space="preserve">the Copyright Holder maintains some artistic  control over the development of that Package while still keeping the  Package available as open source and free software.  .  You are always permitted to make arrangements wholly outside of this  license directly with the Copyright Holder of a given Package.  If the  terms of this license do not permit the full use that you propose to  make of the Package, you should contact the Copyright Holder and seek  a different licensing arrangement.   .  Definitions  .      Copyright Holder means the individual(s) or organization(s)      named in the copyright notice for the entire Package.  .      Contributor means any party that has contributed code or other      material to the Package, in accordance with the Copyright Holder's      procedures.  .      You and your means any person who would like to copy,      distribute, or modify the Package.  .      Package means the collection of files distributed by the      Copyright Holder, and derivatives of that collection and/or of      those files. A given Package may consist of either the Standard      Version, or a Modified Version.  .      Distribute means providing a copy of the Package or making it      accessible to anyone else, or in the case of a company or      organization, to others outside of your company or organization.  .      Distributor Fee means any fee that you charge for Distributing      this Package or providing support for this Package to another      party.  It does not mean licensing fees.  .      Standard Version refers to the Package if it has not been      modified, or has been modified only in ways explicitly requested      by the Copyright Holder.  .      Modified Version means the Package, if it has been changed, and      such changes were not explicitly requested by the Copyright      Holder.   .      Original License means this Artistic License as Distributed with      the Standard Version of the Package, in its current version or as      it may be modified by The Perl Foundation in the future.  .      Source form means the source code, documentation source, and      configuration files for the Package.  .      Compiled form means the compiled bytecode, object code, binary,      or any other form resulting from mechanical transformation or      translation of the Source form.  .  .  Permission for Use and Modification Without Distribution  .  (1)  You are permitted to use the Standard Version and create and use  Modified Versions for any purpose without restriction, provided that  you do not Distribute the Modified Version.  .  .  Permissions for Redistribution of the Standard Version  .  (2)  You may Distribute verbatim copies of the Source form of the  Standard Version of this Package in any medium without restriction,  either gratis or for a Distributor Fee, provided that you duplicate  all of the original copyright notices and associated disclaimers.  At  your discretion, such verbatim copies may or may not include a  Compiled form of the Package.  .  (3)  You may apply any bug fixes, portability changes, and other  modifications made available from the Copyright Holder.  The resulting  Package will still be considered the Standard Version, and as such  will be subject to the Original License.  .  .  Distribution of Modified Versions of the Package as Source   .  (4)  You may Distribute your Modified Version as Source (either gratis  or for a Distributor Fee, and with or without a Compiled form of the  Modified Version) provided that you clearly document how it differs  from the Standard Version, including, but not limited to, documenting  any non-standard features, executables, or modules, and provided that  you do at least ONE of the following:  .      (a)  make the Modified Version available to the Copyright Holder      of the Standard Version, under the Original License, so that the      Copyright Holder may include your modifications in the Standard      Version.  .      (b)  ensure that installation of your Modified Version does not      prevent </w:t>
      </w:r>
      <w:r>
        <w:lastRenderedPageBreak/>
        <w:t xml:space="preserve">the user installing or running the Standard Version. In      addition, the Modified Version must bear a name that is different      from the name of the Standard Version.  .      (c)  allow anyone who receives a copy of the Modified Version to      make the Source form of the Modified Version available to others      under  .  </w:t>
      </w:r>
      <w:r>
        <w:tab/>
        <w:t xml:space="preserve">(i)  the Original License or  .  </w:t>
      </w:r>
      <w:r>
        <w:tab/>
        <w:t xml:space="preserve">(ii)  a license that permits the licensee to freely copy,  </w:t>
      </w:r>
      <w:r>
        <w:tab/>
        <w:t xml:space="preserve">modify and redistribute the Modified Version using the same  </w:t>
      </w:r>
      <w:r>
        <w:tab/>
        <w:t xml:space="preserve">licensing terms that apply to the copy that the licensee  </w:t>
      </w:r>
      <w:r>
        <w:tab/>
        <w:t xml:space="preserve">received, and requires that the Source form of the Modified  </w:t>
      </w:r>
      <w:r>
        <w:tab/>
        <w:t xml:space="preserve">Version, and of any works derived from it, be made freely  </w:t>
      </w:r>
      <w:r>
        <w:tab/>
        <w:t xml:space="preserve">available in that license fees are prohibited but Distributor  </w:t>
      </w:r>
      <w:r>
        <w:tab/>
        <w:t xml:space="preserve">Fees are allowed.  .  .  Distribution of Compiled Forms of the Standard Version   or Modified Versions without the Source  .  (5)  You may Distribute Compiled forms of the Standard Version without  the Source, provided that you include complete instructions on how to  get the Source of the Standard Version.  Such instructions must be  valid at the time of your distribution.  If these instructions, at any  time while you are carrying out such distribution, become invalid, you  must provide new instructions on demand or cease further distribution.  If you provide valid instructions or cease distribution within thirty  days after you become aware that the instructions are invalid, then  you do not forfeit any of your rights under this license.  .  (6)  You may Distribute a Modified Version in Compiled form without  the Source, provided that you comply with Section 4 with respect to  the Source of the Modified Version.  .  .  Aggregating or Linking the Package   .  (7)  You may aggregate the Package (either the Standard Version or  Modified Version) with other packages and Distribute the resulting  aggregation provided that you do not charge a licensing fee for the  Package.  Distributor Fees are permitted, and licensing fees for other  components in the aggregation are permitted. The terms of this license  apply to the use and Distribution of the Standard or Modified Versions  as included in the aggregation.  .  (8) You are permitted to link Modified and Standard Versions with  other works, to embed the Package in a larger work of your own, or to  build stand-alone binary or bytecode versions of applications that  include the Package, and Distribute the result without restriction,  provided the result does not expose a direct interface to the Package.  .  .  Items That are Not Considered Part of a Modified Version   .  (9) Works (including, but not limited to, modules and scripts) that  merely extend or make use of the Package, do not, by themselves, cause  the Package to be a Modified Version.  In addition, such works are not  considered parts of the Package itself, and are not subject to the  terms of this license.  .  .  General Provisions  .  (10)  Any use, modification, and distribution of the Standard or  Modified Versions is governed by this Artistic License. By using,  modifying or distributing the Package, you accept this license. Do not  use, modify, or distribute the Package, if you do not accept this  license.  .  (11)  If your Modified Version has been derived from a Modified  Version made by someone other than you, you are nevertheless required  to ensure that your Modified Version complies with the requirements of  this license.  .  (12)  This license does not grant you the right to use any trademark,  service mark, tradename, or logo of the Copyright Holder.  .  (13)  This license includes the non-exclusive, worldwide,  free-of-charge patent license to make, have made, use, offer to sell,  sell, import and otherwise transfer the Package with respect to any  patent claims licensable by the Copyright Holder that are necessarily  infringed by the Package. If you institute patent litigation  (including a cross-claim or counterclaim) against any party alleging  that the Package constitutes direct or </w:t>
      </w:r>
      <w:r>
        <w:lastRenderedPageBreak/>
        <w:t>contributory patent  infringement, then this Artistic License to you shall terminate on the  date that such litigation is filed.  .  (14)  Disclaimer of Warranty:  THE PACKAGE IS PROVIDED BY THE COPYRIGHT HOLDER AND CONTRIBUTORS AS  IS AND WITHOUT ANY EXPRESS OR IMPLIED WARRANTIES. THE IMPLIED  WARRANTIES OF MERCHANTABILITY, FITNESS FOR A PARTICULAR PURPOSE, OR  NON-INFRINGEMENT ARE DISCLAIMED TO THE EXTENT PERMITTED BY YOUR LOCAL  LAW. UNLESS REQUIRED BY LAW, NO COPYRIGHT HOLDER OR CONTRIBUTOR WILL  BE LIABLE FOR ANY DIRECT, INDIRECT, INCIDENTAL, OR CONSEQUENTIAL  DAMAGES ARISING IN ANY WAY OUT OF THE USE OF THE PACKAGE, EVEN IF  ADVISED OF THE POSSIBILITY OF SUCH DAMAGE.</w:t>
      </w:r>
    </w:p>
    <w:p w14:paraId="71789D17"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3B2F7078"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FILE=libdatetime-perl-1.10/debian/copyright]</w:t>
      </w:r>
    </w:p>
    <w:p w14:paraId="25FA81D7" w14:textId="77777777" w:rsidR="00425AAE" w:rsidRDefault="00425AAE" w:rsidP="000727EF">
      <w:pPr>
        <w:pStyle w:val="Heading3"/>
      </w:pPr>
      <w:r>
        <w:t>libdatetime-perl-1.10/LICENSE:</w:t>
      </w:r>
    </w:p>
    <w:p w14:paraId="1653CB35" w14:textId="77777777" w:rsidR="00425AAE" w:rsidRDefault="00425AAE">
      <w:r>
        <w:t>[BEGIN FILE=libdatetime-perl-1.10/LICENSE] This software is Copyright (c) 2014 by Dave Rolsky.</w:t>
      </w:r>
    </w:p>
    <w:p w14:paraId="27A76947" w14:textId="77777777" w:rsidR="00425AAE" w:rsidRDefault="00425AAE">
      <w:r>
        <w:t>This is free software, licensed under:</w:t>
      </w:r>
    </w:p>
    <w:p w14:paraId="5C7E8509" w14:textId="77777777" w:rsidR="00425AAE" w:rsidRDefault="00425AAE">
      <w:r>
        <w:t xml:space="preserve">  The Artistic License 2.0 (GPL Compatible)</w:t>
      </w:r>
    </w:p>
    <w:p w14:paraId="7CC2859B" w14:textId="77777777" w:rsidR="00425AAE" w:rsidRDefault="00425AAE">
      <w:r>
        <w:tab/>
      </w:r>
      <w:r>
        <w:tab/>
        <w:t xml:space="preserve">       The Artistic License 2.0</w:t>
      </w:r>
    </w:p>
    <w:p w14:paraId="4D8C7542" w14:textId="77777777" w:rsidR="00425AAE" w:rsidRDefault="00425AAE">
      <w:r>
        <w:tab/>
        <w:t xml:space="preserve">    Copyright (c) 2000-2006, The Perl Foundation.</w:t>
      </w:r>
    </w:p>
    <w:p w14:paraId="207B38D3" w14:textId="77777777" w:rsidR="00425AAE" w:rsidRDefault="00425AAE">
      <w:r>
        <w:t xml:space="preserve">     Everyone is permitted to copy and distribute verbatim copies       of this license document, but changing it is not allowed.</w:t>
      </w:r>
    </w:p>
    <w:p w14:paraId="323FB3F2" w14:textId="77777777" w:rsidR="00425AAE" w:rsidRDefault="00425AAE">
      <w:r w:rsidRPr="00CE7DF1">
        <w:t>Preamble</w:t>
      </w:r>
    </w:p>
    <w:p w14:paraId="50E714B8" w14:textId="77777777" w:rsidR="00425AAE" w:rsidRDefault="00425AAE">
      <w:r>
        <w:t>This license establishes the terms under which a given free software Package may be copied, modified, distributed, and/or redistributed. The intent is that the Copyright Holder maintains some artistic control over the development of that Package while still keeping the Package available as open source and free software.</w:t>
      </w:r>
    </w:p>
    <w:p w14:paraId="4C12AD76" w14:textId="77777777" w:rsidR="00425AAE" w:rsidRDefault="00425AAE">
      <w:r>
        <w:t xml:space="preserve">You are always permitted to make arrangements wholly outside of this license directly with the Copyright Holder of a given Package.  If the terms of this license do not permit the full use that you propose to make of the Package, you should contact the Copyright Holder and seek a different licensing arrangement. </w:t>
      </w:r>
    </w:p>
    <w:p w14:paraId="039560D0" w14:textId="77777777" w:rsidR="00425AAE" w:rsidRDefault="00425AAE">
      <w:r>
        <w:t>Definitions</w:t>
      </w:r>
    </w:p>
    <w:p w14:paraId="14AFAFFB" w14:textId="77777777" w:rsidR="00425AAE" w:rsidRDefault="00425AAE">
      <w:r>
        <w:t xml:space="preserve">    Copyright Holder means the individual(s) or organization(s)     named in the copyright notice for the entire Package.</w:t>
      </w:r>
    </w:p>
    <w:p w14:paraId="32FEEE4D" w14:textId="77777777" w:rsidR="00425AAE" w:rsidRDefault="00425AAE">
      <w:r>
        <w:t xml:space="preserve">    Contributor means any party that has contributed code or other     material to the Package, in accordance with the Copyright Holder's     procedures.</w:t>
      </w:r>
    </w:p>
    <w:p w14:paraId="7908C9B3" w14:textId="77777777" w:rsidR="00425AAE" w:rsidRDefault="00425AAE">
      <w:r>
        <w:lastRenderedPageBreak/>
        <w:t xml:space="preserve">    You and your means any person who would like to copy,     distribute, or modify the Package.</w:t>
      </w:r>
    </w:p>
    <w:p w14:paraId="612ECE0A" w14:textId="77777777" w:rsidR="00425AAE" w:rsidRDefault="00425AAE">
      <w:r>
        <w:t xml:space="preserve">    Package means the collection of files distributed by the     Copyright Holder, and derivatives of that collection and/or of     those files. A given Package may consist of either the Standard     Version, or a Modified Version.</w:t>
      </w:r>
    </w:p>
    <w:p w14:paraId="5BA332C4" w14:textId="77777777" w:rsidR="00425AAE" w:rsidRDefault="00425AAE">
      <w:r>
        <w:t xml:space="preserve">    Distribute means providing a copy of the Package or making it     accessible to anyone else, or in the case of a company or     organization, to others outside of your company or organization.</w:t>
      </w:r>
    </w:p>
    <w:p w14:paraId="1EDF80F1" w14:textId="77777777" w:rsidR="00425AAE" w:rsidRDefault="00425AAE">
      <w:r>
        <w:t xml:space="preserve">    Distributor Fee means any fee that you charge for Distributing     this Package or providing support for this Package to another     party.  It does not mean licensing fees.</w:t>
      </w:r>
    </w:p>
    <w:p w14:paraId="7F625B10" w14:textId="77777777" w:rsidR="00425AAE" w:rsidRDefault="00425AAE">
      <w:r>
        <w:t xml:space="preserve">    Standard Version refers to the Package if it has not been     modified, or has been modified only in ways explicitly requested     by the Copyright Holder.</w:t>
      </w:r>
    </w:p>
    <w:p w14:paraId="7B4C79E2" w14:textId="77777777" w:rsidR="00425AAE" w:rsidRDefault="00425AAE">
      <w:r>
        <w:t xml:space="preserve">    Modified Version means the Package, if it has been changed, and     such changes were not explicitly requested by the Copyright     Holder. </w:t>
      </w:r>
    </w:p>
    <w:p w14:paraId="3FECC3B8" w14:textId="77777777" w:rsidR="00425AAE" w:rsidRDefault="00425AAE">
      <w:r>
        <w:t xml:space="preserve">    Original License means this Artistic License as Distributed with     the Standard Version of the Package, in its current version or as     it may be modified by The Perl Foundation in the future.</w:t>
      </w:r>
    </w:p>
    <w:p w14:paraId="791D43FB" w14:textId="77777777" w:rsidR="00425AAE" w:rsidRDefault="00425AAE">
      <w:r>
        <w:t xml:space="preserve">    Source form means the source code, documentation source, and     configuration files for the Package.</w:t>
      </w:r>
    </w:p>
    <w:p w14:paraId="72C5E1BA" w14:textId="77777777" w:rsidR="00425AAE" w:rsidRDefault="00425AAE">
      <w:r>
        <w:t xml:space="preserve">    Compiled form means the compiled bytecode, object code, binary,     or any other form resulting from mechanical transformation or     translation of the Source form.</w:t>
      </w:r>
    </w:p>
    <w:p w14:paraId="2C718BFD" w14:textId="77777777" w:rsidR="00425AAE" w:rsidRDefault="00425AAE">
      <w:r>
        <w:t xml:space="preserve"> Permission for Use and Modification Without Distribution</w:t>
      </w:r>
    </w:p>
    <w:p w14:paraId="1B1446A6" w14:textId="77777777" w:rsidR="00425AAE" w:rsidRDefault="00425AAE">
      <w:r>
        <w:t>(1)  You are permitted to use the Standard Version and create and use Modified Versions for any purpose without restriction, provided that you do not Distribute the Modified Version.</w:t>
      </w:r>
    </w:p>
    <w:p w14:paraId="73E70AB2" w14:textId="77777777" w:rsidR="00425AAE" w:rsidRDefault="00425AAE">
      <w:r>
        <w:t xml:space="preserve"> Permissions for Redistribution of the Standard Version</w:t>
      </w:r>
    </w:p>
    <w:p w14:paraId="019237F1" w14:textId="77777777" w:rsidR="00425AAE" w:rsidRDefault="00425AAE">
      <w:r>
        <w:t>(2)  You may Distribute verbatim copies of the Source form of the Standard Version of this Package in any medium without restriction, either gratis or for a Distributor Fee, provided that you duplicate all of the original copyright notices and associated disclaimers.  At your discretion, such verbatim copies may or may not include a Compiled form of the Package.</w:t>
      </w:r>
    </w:p>
    <w:p w14:paraId="6178D3F8" w14:textId="77777777" w:rsidR="00425AAE" w:rsidRDefault="00425AAE">
      <w:r>
        <w:t>(3)  You may apply any bug fixes, portability changes, and other modifications made available from the Copyright Holder.  The resulting Package will still be considered the Standard Version, and as such will be subject to the Original License.</w:t>
      </w:r>
    </w:p>
    <w:p w14:paraId="7368AC81" w14:textId="77777777" w:rsidR="00425AAE" w:rsidRDefault="00425AAE">
      <w:r>
        <w:t xml:space="preserve"> Distribution of Modified Versions of the Package as Source </w:t>
      </w:r>
    </w:p>
    <w:p w14:paraId="11AECD3F" w14:textId="77777777" w:rsidR="00425AAE" w:rsidRDefault="00425AAE">
      <w:r>
        <w:t>(4)  You may Distribute your Modified Version as Source (either gratis or for a Distributor Fee, and with or without a Compiled form of the Modified Version) provided that you clearly document how it differs from the Standard Version, including, but not limited to, documenting any non-standard features, executables, or modules, and provided that you do at least ONE of the following:</w:t>
      </w:r>
    </w:p>
    <w:p w14:paraId="7A04B171" w14:textId="77777777" w:rsidR="00425AAE" w:rsidRDefault="00425AAE">
      <w:r>
        <w:t xml:space="preserve">    (a)  make the Modified Version available to the Copyright Holder     of the Standard Version, under the Original License, so that the     Copyright Holder may include your modifications in the Standard     Version.</w:t>
      </w:r>
    </w:p>
    <w:p w14:paraId="211827CD" w14:textId="77777777" w:rsidR="00425AAE" w:rsidRDefault="00425AAE">
      <w:r>
        <w:lastRenderedPageBreak/>
        <w:t xml:space="preserve">    (b)  ensure that installation of your Modified Version does not     prevent the user installing or running the Standard Version. In     addition, the Modified Version must bear a name that is different     from the name of the Standard Version.</w:t>
      </w:r>
    </w:p>
    <w:p w14:paraId="36BB9EBE" w14:textId="77777777" w:rsidR="00425AAE" w:rsidRDefault="00425AAE">
      <w:r>
        <w:t xml:space="preserve">    (c)  allow anyone who receives a copy of the Modified Version to     make the Source form of the Modified Version available to others     under </w:t>
      </w:r>
      <w:r>
        <w:tab/>
      </w:r>
      <w:r>
        <w:tab/>
        <w:t xml:space="preserve"> </w:t>
      </w:r>
      <w:r>
        <w:tab/>
        <w:t>(i)  the Original License or</w:t>
      </w:r>
    </w:p>
    <w:p w14:paraId="56C5AC80" w14:textId="77777777" w:rsidR="00425AAE" w:rsidRDefault="00425AAE">
      <w:r>
        <w:tab/>
        <w:t xml:space="preserve">(ii)  a license that permits the licensee to freely copy, </w:t>
      </w:r>
      <w:r>
        <w:tab/>
        <w:t xml:space="preserve">modify and redistribute the Modified Version using the same </w:t>
      </w:r>
      <w:r>
        <w:tab/>
        <w:t xml:space="preserve">licensing terms that apply to the copy that the licensee </w:t>
      </w:r>
      <w:r>
        <w:tab/>
        <w:t xml:space="preserve">received, and requires that the Source form of the Modified </w:t>
      </w:r>
      <w:r>
        <w:tab/>
        <w:t xml:space="preserve">Version, and of any works derived from it, be made freely </w:t>
      </w:r>
      <w:r>
        <w:tab/>
        <w:t xml:space="preserve">available in that license fees are prohibited but Distributor </w:t>
      </w:r>
      <w:r>
        <w:tab/>
        <w:t>Fees are allowed.</w:t>
      </w:r>
    </w:p>
    <w:p w14:paraId="78777D4B" w14:textId="77777777" w:rsidR="00425AAE" w:rsidRDefault="00425AAE">
      <w:r>
        <w:t xml:space="preserve"> Distribution of Compiled Forms of the Standard Version  or Modified Versions without the Source</w:t>
      </w:r>
    </w:p>
    <w:p w14:paraId="1B0E9B70" w14:textId="77777777" w:rsidR="00425AAE" w:rsidRDefault="00425AAE">
      <w:r>
        <w:t>(5)  You may Distribute Compiled forms of the Standard Version without the Source, provided that you include complete instructions on how to get the Source of the Standard Version.  Such instructions must be valid at the time of your distribution.  If these instructions, at any time while you are carrying out such distribution, become invalid, you must provide new instructions on demand or cease further distribution. If you provide valid instructions or cease distribution within thirty days after you become aware that the instructions are invalid, then you do not forfeit any of your rights under this license.</w:t>
      </w:r>
    </w:p>
    <w:p w14:paraId="1A6DCE76" w14:textId="77777777" w:rsidR="00425AAE" w:rsidRDefault="00425AAE">
      <w:r>
        <w:t>(6)  You may Distribute a Modified Version in Compiled form without the Source, provided that you comply with Section 4 with respect to the Source of the Modified Version.</w:t>
      </w:r>
    </w:p>
    <w:p w14:paraId="0196563E" w14:textId="77777777" w:rsidR="00425AAE" w:rsidRDefault="00425AAE">
      <w:r>
        <w:t xml:space="preserve"> Aggregating or Linking the Package </w:t>
      </w:r>
    </w:p>
    <w:p w14:paraId="7F774609" w14:textId="77777777" w:rsidR="00425AAE" w:rsidRDefault="00425AAE">
      <w:r>
        <w:t>(7)  You may aggregate the Package (either the Standard Version or Modified Version) with other packages and Distribute the resulting aggregation provided that you do not charge a licensing fee for the Package.  Distributor Fees are permitted, and licensing fees for other components in the aggregation are permitted. The terms of this license apply to the use and Distribution of the Standard or Modified Versions as included in the aggregation.</w:t>
      </w:r>
    </w:p>
    <w:p w14:paraId="1DC6CC59" w14:textId="77777777" w:rsidR="00425AAE" w:rsidRDefault="00425AAE">
      <w:r>
        <w:t>(8) You are permitted to link Modified and Standard Versions with other works, to embed the Package in a larger work of your own, or to build stand-alone binary or bytecode versions of applications that include the Package, and Distribute the result without restriction, provided the result does not expose a direct interface to the Package.</w:t>
      </w:r>
    </w:p>
    <w:p w14:paraId="6E9A21C2" w14:textId="77777777" w:rsidR="00425AAE" w:rsidRDefault="00425AAE">
      <w:r>
        <w:t xml:space="preserve"> Items That are Not Considered Part of a Modified Version </w:t>
      </w:r>
    </w:p>
    <w:p w14:paraId="2A0E0EDB" w14:textId="77777777" w:rsidR="00425AAE" w:rsidRDefault="00425AAE">
      <w:r>
        <w:t>(9) Works (including, but not limited to, modules and scripts) that merely extend or make use of the Package, do not, by themselves, cause the Package to be a Modified Version.  In addition, such works are not considered parts of the Package itself, and are not subject to the terms of this license.</w:t>
      </w:r>
    </w:p>
    <w:p w14:paraId="785CB94D" w14:textId="77777777" w:rsidR="00425AAE" w:rsidRDefault="00425AAE">
      <w:r>
        <w:t xml:space="preserve"> General Provisions</w:t>
      </w:r>
    </w:p>
    <w:p w14:paraId="183DC5B2" w14:textId="77777777" w:rsidR="00425AAE" w:rsidRDefault="00425AAE">
      <w:r>
        <w:t xml:space="preserve">(10)  Any use, modification, and distribution of the Standard or Modified Versions is governed by this Artistic License. By using, modifying or distributing the Package, you </w:t>
      </w:r>
      <w:r>
        <w:lastRenderedPageBreak/>
        <w:t>accept this license. Do not use, modify, or distribute the Package, if you do not accept this license.</w:t>
      </w:r>
    </w:p>
    <w:p w14:paraId="14D607EC" w14:textId="77777777" w:rsidR="00425AAE" w:rsidRDefault="00425AAE">
      <w:r>
        <w:t>(11)  If your Modified Version has been derived from a Modified Version made by someone other than you, you are nevertheless required to ensure that your Modified Version complies with the requirements of this license.</w:t>
      </w:r>
    </w:p>
    <w:p w14:paraId="71FA9C6F" w14:textId="77777777" w:rsidR="00425AAE" w:rsidRDefault="00425AAE">
      <w:r>
        <w:t>(12)  This license does not grant you the right to use any trademark, service mark, tradename, or logo of the Copyright Holder.</w:t>
      </w:r>
    </w:p>
    <w:p w14:paraId="365034E7" w14:textId="77777777" w:rsidR="00425AAE" w:rsidRDefault="00425AAE">
      <w:r>
        <w:t>(13)  This license includes the non-exclusive, worldwide, free-of-charge patent license to make, have made, use, offer to sell, sell, import and otherwise transfer the Package with respect to any patent claims licensable by the Copyright Holder that are necessarily infringed by the Package. If you institute patent litigation (including a cross-claim or counterclaim) against any party alleging that the Package constitutes direct or contributory patent infringement, then this Artistic License to you shall terminate on the date that such litigation is filed.</w:t>
      </w:r>
    </w:p>
    <w:p w14:paraId="3E0A4F05" w14:textId="77777777" w:rsidR="00425AAE" w:rsidRDefault="00425AAE">
      <w:r>
        <w:t>(14)  Disclaimer of Warranty: THE PACKAGE IS PROVIDED BY THE COPYRIGHT HOLDER AND CONTRIBUTORS AS IS AND WITHOUT ANY EXPRESS OR IMPLIED WARRANTIES. THE IMPLIED WARRANTIES OF MERCHANTABILITY, FITNESS FOR A PARTICULAR PURPOSE, OR NON-INFRINGEMENT ARE DISCLAIMED TO THE EXTENT PERMITTED BY YOUR LOCAL LAW. UNLESS REQUIRED BY LAW, NO COPYRIGHT HOLDER OR CONTRIBUTOR WILL BE LIABLE FOR ANY DIRECT, INDIRECT, INCIDENTAL, OR CONSEQUENTIAL DAMAGES ARISING IN ANY WAY OUT OF THE USE OF THE PACKAGE, EVEN IF ADVISED OF THE POSSIBILITY OF SUCH DAMAGE. [END FILE=libdatetime-perl-1.10/LICENSE]</w:t>
      </w:r>
    </w:p>
    <w:p w14:paraId="2C864923" w14:textId="77777777" w:rsidR="00425AAE" w:rsidRDefault="00425AAE" w:rsidP="000727EF">
      <w:pPr>
        <w:pStyle w:val="Heading2"/>
      </w:pPr>
      <w:r>
        <w:t xml:space="preserve"> </w:t>
      </w:r>
      <w:bookmarkStart w:id="283" w:name="_Toc399938101"/>
      <w:r>
        <w:t>libdatetime-timezone-perl (version 1.72):</w:t>
      </w:r>
      <w:bookmarkEnd w:id="283"/>
    </w:p>
    <w:p w14:paraId="36B080C8" w14:textId="77777777" w:rsidR="00425AAE" w:rsidRDefault="00425AAE" w:rsidP="000727EF">
      <w:pPr>
        <w:pStyle w:val="Heading3"/>
      </w:pPr>
      <w:r>
        <w:t>libdatetime-timezone-perl-1.72/debian/copyright:</w:t>
      </w:r>
    </w:p>
    <w:p w14:paraId="2C4953EC" w14:textId="77777777" w:rsidR="00425AAE" w:rsidRDefault="00425AAE">
      <w:r>
        <w:t>[BEGIN FILE=libdatetime-timezone-perl-1.72/debian/copyright] Format: http://www.debian.org/doc/packaging-manuals/copyright-format/1.0/ Upstream-Name: DateTime-TimeZone Upstream-Contact: Dave Rolsky &lt;autarch@urth.org&gt; Source: https://metacpan.org/release/DateTime-TimeZone</w:t>
      </w:r>
    </w:p>
    <w:p w14:paraId="1425415B" w14:textId="77777777" w:rsidR="00425AAE" w:rsidRDefault="00425AAE">
      <w:r>
        <w:t>Files: * Copyright: 2014, David Rolsky &lt;autarch@urth.org&gt; License: Artistic or GPL-1+</w:t>
      </w:r>
    </w:p>
    <w:p w14:paraId="7448F182" w14:textId="77777777" w:rsidR="00425AAE" w:rsidRDefault="00425AAE">
      <w:r>
        <w:t>Files: debian/* Copyright: 2003-2008, Piotr Roszatycki &lt;dexter@debian.org&gt;  2008, Damyan Ivanov &lt;dmn@debian.org&gt;  2008, Krzysztof KrzyÅ¼aniak (eloy) &lt;eloy@debian.org&gt;  2009-2011, Jonathan Yu &lt;jawnsy@cpan.org&gt;  2009-2014, gregor herrmann &lt;gregoa@debian.org&gt;  2011, Nicholas Bamber &lt;nicholas@periapt.co.uk&gt; License: Artistic or GPL-1+</w:t>
      </w:r>
    </w:p>
    <w:p w14:paraId="2D6603EF"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3DB1BD78" w14:textId="77777777" w:rsidR="00425AAE" w:rsidRDefault="00425AAE">
      <w:r>
        <w:t xml:space="preserve">License: GPL-1+  This program is free software; you can redistribute it and/or modify  it under the terms of the GNU General Public License as published by  the Free Software Foundation; either version 1, or (at your option)  any later version.  .  On Debian </w:t>
      </w:r>
      <w:r>
        <w:lastRenderedPageBreak/>
        <w:t>systems, the complete text of version 1 of the GNU General  Public License can be found in `/usr/share/common-licenses/GPL-1'. [END FILE=libdatetime-timezone-perl-1.72/debian/copyright]</w:t>
      </w:r>
    </w:p>
    <w:p w14:paraId="66BE6FAB" w14:textId="77777777" w:rsidR="00425AAE" w:rsidRDefault="00425AAE" w:rsidP="000727EF">
      <w:pPr>
        <w:pStyle w:val="Heading3"/>
      </w:pPr>
      <w:r>
        <w:t>libdatetime-timezone-perl-1.72/LICENSE:</w:t>
      </w:r>
    </w:p>
    <w:p w14:paraId="32CEF379" w14:textId="77777777" w:rsidR="00425AAE" w:rsidRDefault="00425AAE">
      <w:r>
        <w:t>[BEGIN FILE=libdatetime-timezone-perl-1.72/LICENSE] This software is copyright (c) 2014 by Dave Rolsky.</w:t>
      </w:r>
    </w:p>
    <w:p w14:paraId="485F4891" w14:textId="77777777" w:rsidR="00425AAE" w:rsidRDefault="00425AAE">
      <w:r>
        <w:t>This is free software; you can redistribute it and/or modify it under the same terms as the Perl 5 programming language system itself.</w:t>
      </w:r>
    </w:p>
    <w:p w14:paraId="0A6FB3D4" w14:textId="77777777" w:rsidR="00425AAE" w:rsidRDefault="00425AAE">
      <w:r>
        <w:t>Terms of the Perl programming language system itself</w:t>
      </w:r>
    </w:p>
    <w:p w14:paraId="7A5274A0" w14:textId="77777777" w:rsidR="00425AAE" w:rsidRDefault="00425AAE">
      <w:r>
        <w:t>a) the GNU General Public License as published by the Free    Software Foundation; either version 1, or (at your option) any    later version, or b) the Artistic License</w:t>
      </w:r>
    </w:p>
    <w:p w14:paraId="48510933" w14:textId="77777777" w:rsidR="00425AAE" w:rsidRDefault="00425AAE">
      <w:r>
        <w:t>--- The GNU General Public License, Version 1, February 1989 ---</w:t>
      </w:r>
    </w:p>
    <w:p w14:paraId="67DAB2BB" w14:textId="77777777" w:rsidR="00425AAE" w:rsidRDefault="00425AAE">
      <w:r>
        <w:t>This software is Copyright (c) 2014 by Dave Rolsky.</w:t>
      </w:r>
    </w:p>
    <w:p w14:paraId="4C079B88" w14:textId="77777777" w:rsidR="00425AAE" w:rsidRDefault="00425AAE">
      <w:r>
        <w:t>This is free software, licensed under:</w:t>
      </w:r>
    </w:p>
    <w:p w14:paraId="5AE683F3" w14:textId="77777777" w:rsidR="00425AAE" w:rsidRDefault="00425AAE">
      <w:r>
        <w:t xml:space="preserve">  The GNU General Public License, Version 1, February 1989</w:t>
      </w:r>
    </w:p>
    <w:p w14:paraId="5860EF6C" w14:textId="77777777" w:rsidR="00425AAE" w:rsidRDefault="00425AAE">
      <w:r>
        <w:t xml:space="preserve">                    GNU GENERAL PUBLIC LICENSE                      Version 1, February 1989</w:t>
      </w:r>
    </w:p>
    <w:p w14:paraId="19CDDC87" w14:textId="77777777" w:rsidR="00425AAE" w:rsidRDefault="00425AAE">
      <w:r>
        <w:t xml:space="preserve"> Copyright (C) 1989 Free Software Foundation, Inc.  51 Franklin St, Suite 500, Boston, MA  02110-1335  USA</w:t>
      </w:r>
    </w:p>
    <w:p w14:paraId="0991D5CD" w14:textId="77777777" w:rsidR="00425AAE" w:rsidRDefault="00425AAE">
      <w:r>
        <w:t xml:space="preserve"> Everyone is permitted to copy and distribute verbatim copies  of this license document, but changing it is not allowed.</w:t>
      </w:r>
    </w:p>
    <w:p w14:paraId="3AC3DA23" w14:textId="77777777" w:rsidR="00425AAE" w:rsidRDefault="00425AAE">
      <w:r>
        <w:t xml:space="preserve">                            </w:t>
      </w:r>
      <w:r w:rsidRPr="00CE7DF1">
        <w:t>Preamble</w:t>
      </w:r>
    </w:p>
    <w:p w14:paraId="06944131" w14:textId="77777777" w:rsidR="00425AAE" w:rsidRDefault="00425AAE">
      <w:r>
        <w:t xml:space="preserve">  The license agreements of most software companies try to keep users at the mercy of those companies.  By contrast, our General Public License is intended to guarantee your freedom to share and change free software--to make sure the software is free for all its users.  The General Public License applies to the Free Software Foundation's software and to any other program whose authors commit to using it. You can use it for your programs, too.</w:t>
      </w:r>
    </w:p>
    <w:p w14:paraId="0095AB6D" w14:textId="77777777" w:rsidR="00425AAE" w:rsidRDefault="00425AAE">
      <w:r>
        <w:t xml:space="preserve">  When we speak of free software, we are referring to freedom, not price.  Specifically, the General Public License is designed to make sure that you have the freedom to give away or sell copies of free software, that you receive source code or can get it if you want it, that you can change the software or use pieces of it in new free programs; and that you know you can do these things.</w:t>
      </w:r>
    </w:p>
    <w:p w14:paraId="08DE3809"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50187707" w14:textId="77777777" w:rsidR="00425AAE" w:rsidRDefault="00425AAE">
      <w:r>
        <w:t xml:space="preserve">  For example, if you distribute copies of a such a program, whether gratis or for a fee, you must give the recipients all the rights that you have.  You must make sure that they, too, receive or can get the source code.  And you must tell them their rights.</w:t>
      </w:r>
    </w:p>
    <w:p w14:paraId="559B3101" w14:textId="77777777" w:rsidR="00425AAE" w:rsidRDefault="00425AAE">
      <w:r>
        <w:t xml:space="preserve">  We protect your rights with two steps: (1) copyright the software, and (2) offer you this license which gives you legal permission to copy, distribute and/or modify the software.</w:t>
      </w:r>
    </w:p>
    <w:p w14:paraId="3DB3D346"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w:t>
      </w:r>
      <w:r>
        <w:lastRenderedPageBreak/>
        <w:t>not the original, so that any problems introduced by others will not reflect on the original authors' reputations.</w:t>
      </w:r>
    </w:p>
    <w:p w14:paraId="36BCEB17" w14:textId="77777777" w:rsidR="00425AAE" w:rsidRDefault="00425AAE">
      <w:r>
        <w:t xml:space="preserve">  The precise terms and conditions for copying, distribution and modification follow.</w:t>
      </w:r>
    </w:p>
    <w:p w14:paraId="08938FD9" w14:textId="77777777" w:rsidR="00425AAE" w:rsidRDefault="00425AAE">
      <w:r>
        <w:t xml:space="preserve">                    GNU GENERAL PUBLIC LICENSE    TERMS AND CONDITIONS FOR COPYING, DISTRIBUTION AND MODIFICATION</w:t>
      </w:r>
    </w:p>
    <w:p w14:paraId="20023E0B" w14:textId="77777777" w:rsidR="00425AAE" w:rsidRDefault="00425AAE">
      <w:r>
        <w:t xml:space="preserve">  0. This License Agreement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work containing the Program or a portion of it, either verbatim or with modifications.  Each licensee is addressed as you.</w:t>
      </w:r>
    </w:p>
    <w:p w14:paraId="1112E70B"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General Public License and to the absence of any warranty; and give any other recipients of the Program a copy of this General Public License along with the Program.  You may charge a fee for the physical act of transferring a copy.</w:t>
      </w:r>
    </w:p>
    <w:p w14:paraId="1D364992" w14:textId="77777777" w:rsidR="00425AAE" w:rsidRDefault="00425AAE">
      <w:r>
        <w:t xml:space="preserve">  2. You may modify your copy or copies of the Program or any portion of it, and copy and distribute such modifications under the terms of Paragraph 1 above, provided that you also do the following:</w:t>
      </w:r>
    </w:p>
    <w:p w14:paraId="46B11ED6" w14:textId="77777777" w:rsidR="00425AAE" w:rsidRDefault="00425AAE">
      <w:r>
        <w:t xml:space="preserve">    a) cause the modified files to carry prominent notices stating that     you changed the files and the date of any change; and</w:t>
      </w:r>
    </w:p>
    <w:p w14:paraId="13F8C572" w14:textId="77777777" w:rsidR="00425AAE" w:rsidRDefault="00425AAE">
      <w:r>
        <w:t xml:space="preserve">    b) cause the whole of any work that you distribute or publish, that     in whole or in part contains the Program or any part thereof, either     with or without modifications, to be licensed at no charge to all     third parties under the terms of this General Public License (except     that you may choose to grant warranty protection to some or all     third parties, at your option).</w:t>
      </w:r>
    </w:p>
    <w:p w14:paraId="49BB67C0" w14:textId="77777777" w:rsidR="00425AAE" w:rsidRDefault="00425AAE">
      <w:r>
        <w:t xml:space="preserve">    c) If the modified program normally reads commands interactively when     run, you must cause it, when started running for such interactive use     in the simplest and most usual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General     Public License.</w:t>
      </w:r>
    </w:p>
    <w:p w14:paraId="35881993" w14:textId="77777777" w:rsidR="00425AAE" w:rsidRDefault="00425AAE">
      <w:r>
        <w:t xml:space="preserve">    d) You may charge a fee for the physical act of transferring a     copy, and you may at your option offer warranty protection in     exchange for a fee.</w:t>
      </w:r>
    </w:p>
    <w:p w14:paraId="4149FAAA" w14:textId="77777777" w:rsidR="00425AAE" w:rsidRDefault="00425AAE">
      <w:r>
        <w:t>Mere aggregation of another independent work with the Program (or its derivative) on a volume of a storage or distribution medium does not bring the other work under the scope of these terms.</w:t>
      </w:r>
    </w:p>
    <w:p w14:paraId="4E221291" w14:textId="77777777" w:rsidR="00425AAE" w:rsidRDefault="00425AAE">
      <w:r>
        <w:t xml:space="preserve">  3. You may copy and distribute the Program (or a portion or derivative of it, under Paragraph 2) in object code or executable form under the terms of Paragraphs 1 and 2 above provided that you also do one of the following:</w:t>
      </w:r>
    </w:p>
    <w:p w14:paraId="0C2F111B" w14:textId="77777777" w:rsidR="00425AAE" w:rsidRDefault="00425AAE">
      <w:r>
        <w:t xml:space="preserve">    a) accompany it with the complete corresponding machine-readable     source code, which must be distributed under the terms of     Paragraphs 1 and 2 above; or,</w:t>
      </w:r>
    </w:p>
    <w:p w14:paraId="04AFF6C7" w14:textId="77777777" w:rsidR="00425AAE" w:rsidRDefault="00425AAE">
      <w:r>
        <w:lastRenderedPageBreak/>
        <w:t xml:space="preserve">    b) accompany it with a written offer, valid for at least three     years, to give any third party free (except for a nominal charge     for the cost of distribution) a complete machine-readable copy of the     corresponding source code, to be distributed under the terms of     Paragraphs 1 and 2 above; or,</w:t>
      </w:r>
    </w:p>
    <w:p w14:paraId="6D9AEC15" w14:textId="77777777" w:rsidR="00425AAE" w:rsidRDefault="00425AAE">
      <w:r>
        <w:t xml:space="preserve">    c) accompany it with the information you received as to where the     corresponding source code may be obtained.  (This alternative is     allowed only for noncommercial distribution and only if you     received the program in object code or executable form alone.)</w:t>
      </w:r>
    </w:p>
    <w:p w14:paraId="6B5FDFE1" w14:textId="77777777" w:rsidR="00425AAE" w:rsidRDefault="00425AAE">
      <w:r>
        <w:t>Source code for a work means the preferred form of the work for making modifications to it.  For an executable file, complete source code means all the source code for all modules it contains; but, as a special exception, it need not include source code for modules which are standard libraries that accompany the operating system on which the executable file runs, or for standard header files or definitions files that accompany that operating system.</w:t>
      </w:r>
    </w:p>
    <w:p w14:paraId="581CBD7D" w14:textId="77777777" w:rsidR="00425AAE" w:rsidRDefault="00425AAE">
      <w:r>
        <w:t xml:space="preserve">  4. You may not copy, modify, sublicense, distribute or transfer the Program except as expressly provided under this General Public License. Any attempt otherwise to copy, modify, sublicense, distribute or transfer the Program is void, and will automatically terminate your rights to use the Program under this License.  However, parties who have received copies, or rights to use copies, from you under this General Public License will not have their licenses terminated so long as such parties remain in full compliance.</w:t>
      </w:r>
    </w:p>
    <w:p w14:paraId="619E3CE6" w14:textId="77777777" w:rsidR="00425AAE" w:rsidRDefault="00425AAE">
      <w:r>
        <w:t xml:space="preserve">  5. By copying, distributing or modifying the Program (or any work based on the Program) you indicate your acceptance of this license to do so, and all its terms and conditions.</w:t>
      </w:r>
    </w:p>
    <w:p w14:paraId="0E933141"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w:t>
      </w:r>
    </w:p>
    <w:p w14:paraId="3FD53B18" w14:textId="77777777" w:rsidR="00425AAE" w:rsidRDefault="00425AAE">
      <w:r>
        <w:t xml:space="preserve">  7. The Free Software Foundation may publish revised and/or new versions of the General Public License from time to time.  Such new versions will be similar in spirit to the present version, but may differ in detail to address new problems or concerns.</w:t>
      </w:r>
    </w:p>
    <w:p w14:paraId="7248CF33" w14:textId="77777777" w:rsidR="00425AAE" w:rsidRDefault="00425AAE">
      <w:r>
        <w:t>Each version is given a distinguishing version number.  If the Program specifies a version number of the license which applies to it and any later version, you have the option of following the terms and conditions either of that version or of any later version published by the Free Software Foundation.  If the Program does not specify a version number of the license, you may choose any version ever published by the Free Software Foundation.</w:t>
      </w:r>
    </w:p>
    <w:p w14:paraId="6E41BC4E" w14:textId="77777777" w:rsidR="00425AAE" w:rsidRDefault="00425AAE">
      <w:r>
        <w:t xml:space="preserve">  8.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6AE1E203" w14:textId="77777777" w:rsidR="00425AAE" w:rsidRDefault="00425AAE">
      <w:r>
        <w:t xml:space="preserve">                            NO WARRANTY</w:t>
      </w:r>
    </w:p>
    <w:p w14:paraId="76A879A8" w14:textId="77777777" w:rsidR="00425AAE" w:rsidRDefault="00425AAE">
      <w:r>
        <w:lastRenderedPageBreak/>
        <w:t xml:space="preserve">  9.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385029E1" w14:textId="77777777" w:rsidR="00425AAE" w:rsidRDefault="00425AAE">
      <w:r>
        <w:t xml:space="preserve">  10.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76635C59" w14:textId="77777777" w:rsidR="00425AAE" w:rsidRDefault="00425AAE">
      <w:r>
        <w:t xml:space="preserve">                     END OF TERMS AND CONDITIONS</w:t>
      </w:r>
    </w:p>
    <w:p w14:paraId="5CDACAB3" w14:textId="77777777" w:rsidR="00425AAE" w:rsidRDefault="00425AAE">
      <w:r>
        <w:t xml:space="preserve">        Appendix: How to Apply These Terms to Your New Programs</w:t>
      </w:r>
    </w:p>
    <w:p w14:paraId="509F2558" w14:textId="77777777" w:rsidR="00425AAE" w:rsidRDefault="00425AAE">
      <w:r>
        <w:t xml:space="preserve">  If you develop a new program, and you want it to be of the greatest possible use to humanity, the best way to achieve this is to make it free software which everyone can redistribute and change under these terms.</w:t>
      </w:r>
    </w:p>
    <w:p w14:paraId="04688587"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38D73661" w14:textId="77777777" w:rsidR="00425AAE" w:rsidRDefault="00425AAE">
      <w:r>
        <w:t xml:space="preserve">    &lt;one line to give the program's name and a brief idea of what it does.&gt;     Copyright (C) 19yy  &lt;name of author&gt;</w:t>
      </w:r>
    </w:p>
    <w:p w14:paraId="334DF2C4" w14:textId="77777777" w:rsidR="00425AAE" w:rsidRDefault="00425AAE">
      <w:r>
        <w:t xml:space="preserve">    This program is free software; you can redistribute it and/or modify     it under the terms of the GNU General Public License as published by     the Free Software Foundation; either version 1, or (at your option)     any later version.</w:t>
      </w:r>
    </w:p>
    <w:p w14:paraId="506726A3"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20422876"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25170A44" w14:textId="77777777" w:rsidR="00425AAE" w:rsidRDefault="00425AAE">
      <w:r>
        <w:t xml:space="preserve"> Also add information on how to contact you by electronic and paper mail.</w:t>
      </w:r>
    </w:p>
    <w:p w14:paraId="7FF18C8B" w14:textId="77777777" w:rsidR="00425AAE" w:rsidRDefault="00425AAE">
      <w:r>
        <w:t>If the program is interactive, make it output a short notice like this when it starts in an interactive mode:</w:t>
      </w:r>
    </w:p>
    <w:p w14:paraId="70A9B963" w14:textId="77777777" w:rsidR="00425AAE" w:rsidRDefault="00425AAE">
      <w:r>
        <w:t xml:space="preserve">    Gnomovision version 69, Copyright (C) 19xx name of author     Gnomovision comes with ABSOLUTELY NO WARRANTY; for details type `show w'.     This is free software, </w:t>
      </w:r>
      <w:r>
        <w:lastRenderedPageBreak/>
        <w:t>and you are welcome to redistribute it     under certain conditions; type `show c' for details.</w:t>
      </w:r>
    </w:p>
    <w:p w14:paraId="3A3A05C6"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5EFC4BAE" w14:textId="77777777" w:rsidR="00425AAE" w:rsidRDefault="00425AAE">
      <w:r>
        <w:t>You should also get your employer (if you work as a programmer) or your school, if any, to sign a copyright disclaimer for the program, if necessary.  Here a sample; alter the names:</w:t>
      </w:r>
    </w:p>
    <w:p w14:paraId="0FF02862" w14:textId="77777777" w:rsidR="00425AAE" w:rsidRDefault="00425AAE">
      <w:r>
        <w:t xml:space="preserve">  Yoyodyne, Inc., hereby disclaims all copyright interest in the   program `Gnomovision' (a program to direct compilers to make passes   at assemblers) written by James Hacker.</w:t>
      </w:r>
    </w:p>
    <w:p w14:paraId="0B49E6BC" w14:textId="77777777" w:rsidR="00425AAE" w:rsidRDefault="00425AAE">
      <w:r>
        <w:t xml:space="preserve">  &lt;signature of Ty Coon&gt;, 1 April 1989   Ty Coon, President of Vice</w:t>
      </w:r>
    </w:p>
    <w:p w14:paraId="2D257771" w14:textId="77777777" w:rsidR="00425AAE" w:rsidRDefault="00425AAE">
      <w:r>
        <w:t>That's all there is to it!</w:t>
      </w:r>
    </w:p>
    <w:p w14:paraId="1163E5EC" w14:textId="77777777" w:rsidR="00425AAE" w:rsidRDefault="00425AAE">
      <w:r>
        <w:t xml:space="preserve"> --- The Artistic License 1.0 ---</w:t>
      </w:r>
    </w:p>
    <w:p w14:paraId="4078473B" w14:textId="77777777" w:rsidR="00425AAE" w:rsidRDefault="00425AAE">
      <w:r>
        <w:t>This software is Copyright (c) 2014 by Dave Rolsky.</w:t>
      </w:r>
    </w:p>
    <w:p w14:paraId="61517A9F" w14:textId="77777777" w:rsidR="00425AAE" w:rsidRDefault="00425AAE">
      <w:r>
        <w:t>This is free software, licensed under:</w:t>
      </w:r>
    </w:p>
    <w:p w14:paraId="0DDA1DF3" w14:textId="77777777" w:rsidR="00425AAE" w:rsidRDefault="00425AAE">
      <w:r>
        <w:t xml:space="preserve">  The Artistic License 1.0</w:t>
      </w:r>
    </w:p>
    <w:p w14:paraId="03BBB43F" w14:textId="77777777" w:rsidR="00425AAE" w:rsidRDefault="00425AAE">
      <w:r>
        <w:t>The Artistic License</w:t>
      </w:r>
    </w:p>
    <w:p w14:paraId="52FE7481" w14:textId="77777777" w:rsidR="00425AAE" w:rsidRDefault="00425AAE">
      <w:r w:rsidRPr="00CE7DF1">
        <w:t>Preamble</w:t>
      </w:r>
    </w:p>
    <w:p w14:paraId="06C86BBB" w14:textId="77777777" w:rsidR="00425AAE" w:rsidRDefault="00425AAE">
      <w:r>
        <w:t>The intent of this document is to state the conditions under which a Package may be copied, such that the Copyright Holder maintains some semblance of artistic control over the development of the package, while giving the users of the package the right to use and distribute the Package in a more-or-less customary fashion, plus the right to make reasonable modifications.</w:t>
      </w:r>
    </w:p>
    <w:p w14:paraId="51D9A9DE" w14:textId="77777777" w:rsidR="00425AAE" w:rsidRDefault="00425AAE">
      <w:r>
        <w:t>Definitions:</w:t>
      </w:r>
    </w:p>
    <w:p w14:paraId="265687AF" w14:textId="77777777" w:rsidR="00425AAE" w:rsidRDefault="00425AAE">
      <w:r>
        <w:t xml:space="preserve">  - Package refers to the collection of files distributed by the Copyright     Holder, and derivatives of that collection of files created through     textual modification.    - Standard Version refers to such a Package if it has not been modified,     or has been modified in accordance with the wishes of the Copyright     Holder.    - Copyright Holder is whoever is named in the copyright or copyrights for     the package.    - You is you, if you're thinking about copying or distributing this Package.   - Reasonable copying fee is whatever you can justify on the basis of media     cost, duplication charges, time of people involved, and so on. (You will     not be required to justify it to the Copyright Holder, but only to the     computing community at large as a market that must bear the fee.)    - Freely Available means that no fee is charged for the item itself, though     there may be fees involved in handling the item. It also means that     recipients of the item may redistribute it under the same conditions they     received it. </w:t>
      </w:r>
    </w:p>
    <w:p w14:paraId="60A01CD7" w14:textId="77777777" w:rsidR="00425AAE" w:rsidRDefault="00425AAE">
      <w:r>
        <w:t>1. You may make and give away verbatim copies of the source form of the Standard Version of this Package without restriction, provided that you duplicate all of the original copyright notices and associated disclaimers.</w:t>
      </w:r>
    </w:p>
    <w:p w14:paraId="797F3CE4" w14:textId="77777777" w:rsidR="00425AAE" w:rsidRDefault="00425AAE">
      <w:r>
        <w:t>2. You may apply bug fixes, portability fixes and other modifications derived from the Public Domain or from the Copyright Holder. A Package modified in such a way shall still be considered the Standard Version.</w:t>
      </w:r>
    </w:p>
    <w:p w14:paraId="21500066" w14:textId="77777777" w:rsidR="00425AAE" w:rsidRDefault="00425AAE">
      <w:r>
        <w:lastRenderedPageBreak/>
        <w:t>3. You may otherwise modify your copy of this Package in any way, provided that you insert a prominent notice in each changed file stating how and when you changed that file, and provided that you do at least ONE of the following:</w:t>
      </w:r>
    </w:p>
    <w:p w14:paraId="152C0F6A" w14:textId="77777777" w:rsidR="00425AAE" w:rsidRDefault="00425AAE">
      <w:r>
        <w:t xml:space="preserve">  a) place your modifications in the Public Domain or otherwise make them      Freely Available, such as by posting said modifications to Usenet or an      equivalent medium, or placing the modifications on a major archive site      such as ftp.uu.net, or by allowing the Copyright Holder to include your      modifications in the Standard Version of the Package.</w:t>
      </w:r>
    </w:p>
    <w:p w14:paraId="56581E7D" w14:textId="77777777" w:rsidR="00425AAE" w:rsidRDefault="00425AAE">
      <w:r>
        <w:t xml:space="preserve">  b) use the modified Package only within your corporation or organization.</w:t>
      </w:r>
    </w:p>
    <w:p w14:paraId="0D96781B" w14:textId="77777777" w:rsidR="00425AAE" w:rsidRDefault="00425AAE">
      <w:r>
        <w:t xml:space="preserve">  c) rename any non-standard executables so the names do not conflict with      standard executables, which must also be provided, and provide a separate      manual page for each non-standard executable that clearly documents how it      differs from the Standard Version.</w:t>
      </w:r>
    </w:p>
    <w:p w14:paraId="608A5D5A" w14:textId="77777777" w:rsidR="00425AAE" w:rsidRDefault="00425AAE">
      <w:r>
        <w:t xml:space="preserve">  d) make other distribution arrangements with the Copyright Holder.</w:t>
      </w:r>
    </w:p>
    <w:p w14:paraId="372C32B8" w14:textId="77777777" w:rsidR="00425AAE" w:rsidRDefault="00425AAE">
      <w:r>
        <w:t>4. You may distribute the programs of this Package in object code or executable form, provided that you do at least ONE of the following:</w:t>
      </w:r>
    </w:p>
    <w:p w14:paraId="35A27B56" w14:textId="77777777" w:rsidR="00425AAE" w:rsidRDefault="00425AAE">
      <w:r>
        <w:t xml:space="preserve">  a) distribute a Standard Version of the executables and library files,      together with instructions (in the manual page or equivalent) on where to      get the Standard Version.</w:t>
      </w:r>
    </w:p>
    <w:p w14:paraId="35625873" w14:textId="77777777" w:rsidR="00425AAE" w:rsidRDefault="00425AAE">
      <w:r>
        <w:t xml:space="preserve">  b) accompany the distribution with the machine-readable source of the Package      with your modifications.</w:t>
      </w:r>
    </w:p>
    <w:p w14:paraId="18E81530" w14:textId="77777777" w:rsidR="00425AAE" w:rsidRDefault="00425AAE">
      <w:r>
        <w:t xml:space="preserve">  c) accompany any non-standard executables with their corresponding Standard      Version executables, giving the non-standard executables non-standard      names, and clearly documenting the differences in manual pages (or      equivalent), together with instructions on where to get the Standard      Version.</w:t>
      </w:r>
    </w:p>
    <w:p w14:paraId="1A818B03" w14:textId="77777777" w:rsidR="00425AAE" w:rsidRDefault="00425AAE">
      <w:r>
        <w:t xml:space="preserve">  d) make other distribution arrangements with the Copyright Holder.</w:t>
      </w:r>
    </w:p>
    <w:p w14:paraId="76BEAAE2" w14:textId="77777777" w:rsidR="00425AAE" w:rsidRDefault="00425AAE">
      <w:r>
        <w:t>5. You may charge a reasonable copying fee for any distribution of this Package.  You may charge any fee you choose for support of this Package. You may not charge a fee for this Package itself. However, you may distribute this Package in aggregate with other (possibly commercial) programs as part of a larger (possibly commercial) software distribution provided that you do not advertise this Package as a product of your own.</w:t>
      </w:r>
    </w:p>
    <w:p w14:paraId="0BAE942B" w14:textId="77777777" w:rsidR="00425AAE" w:rsidRDefault="00425AAE">
      <w:r>
        <w:t>6. The scripts and library files supplied as input to or produced as output from the programs of this Package do not automatically fall under the copyright of this Package, but belong to whomever generated them, and may be sold commercially, and may be aggregated with this Package.</w:t>
      </w:r>
    </w:p>
    <w:p w14:paraId="4376F709" w14:textId="77777777" w:rsidR="00425AAE" w:rsidRDefault="00425AAE">
      <w:r>
        <w:t>7. C or perl subroutines supplied by you and linked into this Package shall not be considered part of this Package.</w:t>
      </w:r>
    </w:p>
    <w:p w14:paraId="45EFDDB3" w14:textId="77777777" w:rsidR="00425AAE" w:rsidRDefault="00425AAE">
      <w:r>
        <w:t>8. The name of the Copyright Holder may not be used to endorse or promote products derived from this software without specific prior written permission.</w:t>
      </w:r>
    </w:p>
    <w:p w14:paraId="1E18F62B" w14:textId="77777777" w:rsidR="00425AAE" w:rsidRDefault="00425AAE">
      <w:r>
        <w:t>9. THIS PACKAGE IS PROVIDED AS IS AND WITHOUT ANY EXPRESS OR IMPLIED WARRANTIES, INCLUDING, WITHOUT LIMITATION, THE IMPLIED WARRANTIES OF MERCHANTIBILITY AND FITNESS FOR A PARTICULAR PURPOSE.</w:t>
      </w:r>
    </w:p>
    <w:p w14:paraId="3EA896CE" w14:textId="77777777" w:rsidR="00425AAE" w:rsidRDefault="00425AAE">
      <w:r>
        <w:t>The End</w:t>
      </w:r>
    </w:p>
    <w:p w14:paraId="64AE25BD" w14:textId="77777777" w:rsidR="00425AAE" w:rsidRDefault="00425AAE">
      <w:r>
        <w:t>[END FILE=libdatetime-timezone-perl-1.72/LICENSE]</w:t>
      </w:r>
    </w:p>
    <w:p w14:paraId="07EAB9C0" w14:textId="77777777" w:rsidR="00425AAE" w:rsidRDefault="00425AAE" w:rsidP="000727EF">
      <w:pPr>
        <w:pStyle w:val="Heading2"/>
      </w:pPr>
      <w:r>
        <w:lastRenderedPageBreak/>
        <w:t xml:space="preserve"> </w:t>
      </w:r>
      <w:bookmarkStart w:id="284" w:name="_Toc399938102"/>
      <w:r>
        <w:t>libdatrie (version 0.2.8):</w:t>
      </w:r>
      <w:bookmarkEnd w:id="284"/>
    </w:p>
    <w:p w14:paraId="52E4B86A" w14:textId="77777777" w:rsidR="00425AAE" w:rsidRDefault="00425AAE" w:rsidP="000727EF">
      <w:pPr>
        <w:pStyle w:val="Heading3"/>
      </w:pPr>
      <w:r>
        <w:t>libdatrie-0.2.8/debian/copyright:</w:t>
      </w:r>
    </w:p>
    <w:p w14:paraId="2B83A728" w14:textId="77777777" w:rsidR="00425AAE" w:rsidRDefault="00425AAE">
      <w:r>
        <w:t>[BEGIN FILE=libdatrie-0.2.8/debian/copyright] Format: http://www.debian.org/doc/packaging-manuals/copyright-format/1.0 Upstream-Name: libdatrie Upstream-Contact: Theppitak Karoonboonyanan &lt;thep@linux.thai.net&gt; Source: ftp://linux.thai.net/pub/thailinux/software/libthai/</w:t>
      </w:r>
    </w:p>
    <w:p w14:paraId="74B06B8A" w14:textId="77777777" w:rsidR="00425AAE" w:rsidRDefault="00425AAE">
      <w:r>
        <w:t>Files: * Copyright: 2006-2014 Theppitak Karoonboonyanan &lt;thep@linux.thai.net&gt; License: LGPL-2.1+  This library is free software; you can redistribute it and/or  modify it under the terms of the GNU Lesser General Public  License as published by the Free Software Foundation; either  version 2.1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write to the Free Software  Foundation, Inc., 51 Franklin St, Fifth Floor, Boston, MA  02110-1301  USA  .  On Debian systems, the complete text of the GNU Lesser General Public  License version 2.1 can be found in `/usr/share/common-licenses/LGPL-2.1'.</w:t>
      </w:r>
    </w:p>
    <w:p w14:paraId="2F1A8E4F" w14:textId="77777777" w:rsidR="00425AAE" w:rsidRDefault="00425AAE">
      <w:r>
        <w:t>Files: debian/* Copyright: 2006-2014 Theppitak Karoonboonyanan &lt;thep@debian.org&gt; 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systems, the complete text of the GNU General Public License  version 2 can be found in `/usr/share/common-licenses/GPL-2'. [END FILE=libdatrie-0.2.8/debian/copyright]</w:t>
      </w:r>
    </w:p>
    <w:p w14:paraId="28D24C3C" w14:textId="77777777" w:rsidR="00425AAE" w:rsidRDefault="00425AAE" w:rsidP="000727EF">
      <w:pPr>
        <w:pStyle w:val="Heading2"/>
      </w:pPr>
      <w:r>
        <w:t xml:space="preserve"> </w:t>
      </w:r>
      <w:bookmarkStart w:id="285" w:name="_Toc399938103"/>
      <w:r>
        <w:t>libdbd-mysql-perl (version 4.028):</w:t>
      </w:r>
      <w:bookmarkEnd w:id="285"/>
    </w:p>
    <w:p w14:paraId="26C363FA" w14:textId="77777777" w:rsidR="00425AAE" w:rsidRDefault="00425AAE" w:rsidP="000727EF">
      <w:pPr>
        <w:pStyle w:val="Heading3"/>
      </w:pPr>
      <w:r>
        <w:t>libdbd-mysql-perl-4.028/debian/copyright:</w:t>
      </w:r>
    </w:p>
    <w:p w14:paraId="30DF40EB" w14:textId="77777777" w:rsidR="00425AAE" w:rsidRDefault="00425AAE">
      <w:r>
        <w:t>[BEGIN FILE=libdbd-mysql-perl-4.028/debian/copyright] Format: http://www.debian.org/doc/packaging-manuals/copyright-format/1.0/ Upstream-Name: DBD-mysql Upstream-Contact: Patrick Galbraith &lt;patg@mysql.com&gt; Source: https://metacpan.org/release/DBD-mysql</w:t>
      </w:r>
    </w:p>
    <w:p w14:paraId="7FCA3BB4" w14:textId="77777777" w:rsidR="00425AAE" w:rsidRDefault="00425AAE">
      <w:r>
        <w:t>Files: * Copyright:  2004-2013, Patrick Galbraith [large portions]  2003-2005, Rudolf Lippan [large portions]  1997-2003, Jochen Wiedmann [large portions]  2004-2006, Alexey Stroganov [large portions]  1994-1997, Alligator Descartes, Gary Shea, Andreas KÃ¶nig, Tim Bunce License: Artistic or GPL-1+</w:t>
      </w:r>
    </w:p>
    <w:p w14:paraId="0C615B69" w14:textId="77777777" w:rsidR="00425AAE" w:rsidRDefault="00425AAE">
      <w:r>
        <w:lastRenderedPageBreak/>
        <w:t>Files: Makefile.PL Comment: portions of this file Copyright: 2005, MySQL AB &amp; MySQL Finland AB &amp; TCX DataKonsult AB License: GPL-2+</w:t>
      </w:r>
    </w:p>
    <w:p w14:paraId="0DFC77BB" w14:textId="77777777" w:rsidR="00425AAE" w:rsidRDefault="00425AAE">
      <w:r>
        <w:t>Files: mysql.xs Copyright: 2003, Rudolf Lippan  1997-2003, Jochen Wiedmann License: Artistic or GPL-1+</w:t>
      </w:r>
    </w:p>
    <w:p w14:paraId="2989F755" w14:textId="77777777" w:rsidR="00425AAE" w:rsidRDefault="00425AAE">
      <w:r>
        <w:t>Files: dbdimp.c Copyright: 2004-2014, Patrick Galbraith  2013-2014, Michiel Beijen  2004-2007, Alexey Stroganov  2003-2005, Rudolf Lippan  1997-2003, Jochen Wiedmann License: Artistic or GPL-1+</w:t>
      </w:r>
    </w:p>
    <w:p w14:paraId="2CE24CC6" w14:textId="77777777" w:rsidR="00425AAE" w:rsidRDefault="00425AAE">
      <w:r>
        <w:t>Files: debian/* Copyright: 1997-1999, Ben Gertzfield &lt;che@debian.org&gt;  1997, Christian Schwarz &lt;schwarz@debian.org&gt;  1997, Scott Hanson &lt;shanson@debian.org&gt;  1999-2007, Raphael Hertzog &lt;hertzog@debian.org&gt;  2000, Guillaume Morin &lt;gemorin@debian.org&gt;  2006-2014, gregor herrmann &lt;gregoa@debian.org&gt;  2008, Roberto C. Sanchez &lt;roberto@connexer.com&gt;  2009, Gunnar Wolf &lt;gwolf@debian.org&gt;  2009, Tim Retout &lt;diocles@debian.org&gt;  2009-2010, Krzysztof KrzyÅ¼aniak (eloy) &lt;eloy@debian.org&gt;  2010-2011, Ansgar Burchardt &lt;ansgar@debian.org&gt;  2011, Nicholas Bamber &lt;nicholas@periapt.co.uk&gt;  2012-2013, Xavier Guimard &lt;x.guimard@free.fr&gt; License: Artistic or GPL-1+</w:t>
      </w:r>
    </w:p>
    <w:p w14:paraId="00A81A0E"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4BFC418F"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w:t>
      </w:r>
    </w:p>
    <w:p w14:paraId="276BE6D0" w14:textId="77777777" w:rsidR="00425AAE" w:rsidRDefault="00425AAE">
      <w:r>
        <w:t>License: GPL-2+  This program is free software; you can redistribute it and/or modify  it under the terms of the GNU General Public License as published by  the Free Software Foundation; either version 2, or (at your option)  any later version.  .  On Debian systems, the complete text of version 2 of the GNU General  Public License can be found in `/usr/share/common-licenses/GPL-2'. [END FILE=libdbd-mysql-perl-4.028/debian/copyright]</w:t>
      </w:r>
    </w:p>
    <w:p w14:paraId="71829306" w14:textId="77777777" w:rsidR="00425AAE" w:rsidRDefault="00425AAE" w:rsidP="000727EF">
      <w:pPr>
        <w:pStyle w:val="Heading2"/>
      </w:pPr>
      <w:r>
        <w:t xml:space="preserve"> </w:t>
      </w:r>
      <w:bookmarkStart w:id="286" w:name="_Toc399938104"/>
      <w:r>
        <w:t>libdbi (version 0.9.0):</w:t>
      </w:r>
      <w:bookmarkEnd w:id="286"/>
    </w:p>
    <w:p w14:paraId="394F48BD" w14:textId="77777777" w:rsidR="00425AAE" w:rsidRDefault="00425AAE" w:rsidP="000727EF">
      <w:pPr>
        <w:pStyle w:val="Heading3"/>
      </w:pPr>
      <w:r>
        <w:t>libdbi-0.9.0/debian/copyright:</w:t>
      </w:r>
    </w:p>
    <w:p w14:paraId="31A6425E" w14:textId="77777777" w:rsidR="00425AAE" w:rsidRDefault="00425AAE">
      <w:r>
        <w:t>[BEGIN FILE=libdbi-0.9.0/debian/copyright] Format: http://www.debian.org/doc/packaging-manuals/copyright-format/1.0/ Upstream-Name: libdbi Upstream-Contact: Markus Hoenicka &lt;markus@mhoenicka.de&gt; Source: http://libdbi.sourceforge.net/download.html</w:t>
      </w:r>
    </w:p>
    <w:p w14:paraId="524CE378" w14:textId="77777777" w:rsidR="00425AAE" w:rsidRDefault="00425AAE">
      <w:r>
        <w:t>Files: * Copyright: (c) 2001-2005, David Parker &lt;david@neongoat.com&gt;   (c) 2001-2004, Mark Tobenkin &lt;mark@brentwoodradio.com&gt;   (c) 2001-2007, Markus Hoenicka &lt;markus@mhoenicka.de&gt; License: LGPL-2.1+</w:t>
      </w:r>
    </w:p>
    <w:p w14:paraId="6ABF4BD5" w14:textId="77777777" w:rsidR="00425AAE" w:rsidRDefault="00425AAE">
      <w:r>
        <w:t>Files: src/atoll.c Copyright: (C) 2000 MySQL AB &amp; MySQL Finland AB &amp; TCX DataKonsult AB License: GPL-2+</w:t>
      </w:r>
    </w:p>
    <w:p w14:paraId="47CD1108" w14:textId="77777777" w:rsidR="00425AAE" w:rsidRDefault="00425AAE">
      <w:r>
        <w:lastRenderedPageBreak/>
        <w:t>Files: src/asprintf.c Copyright: (C) 1994, 2003 Free Software Foundation, Inc License: GPL-2+ Comment: ripped from gcc (libiberty/vasprintf.c).</w:t>
      </w:r>
    </w:p>
    <w:p w14:paraId="211333E7" w14:textId="77777777" w:rsidR="00425AAE" w:rsidRDefault="00425AAE">
      <w:r>
        <w:t>Files: doc/* Copyright: (c) 2001-2013, Neon Goat Productions &lt;david@neongoat.com&gt;   (c) 2001-2013, Markus Hoenicka &lt;markus@mhoenicka.de&gt;   (c) 2001-2013, David A. Parker &lt;david@neongoat.com&gt; License: GFDL-1.1+</w:t>
      </w:r>
    </w:p>
    <w:p w14:paraId="78BAF025" w14:textId="77777777" w:rsidR="00425AAE" w:rsidRDefault="00425AAE">
      <w:r>
        <w:t>Files: debian/* Copyright: (C) 2005-2007 David Nebauer &lt;david@nebauer.org&gt;   (C) 2001-2005, David A. Parker &lt;david@neongoat.com&gt;   (C) 2007-2012, Thomas Goirand &lt;thomas@goirand.fr&gt;   (C) 2014-      Prach Pongpanich &lt;prachpub@gmail.com&gt;   (C) 2014-      Laszlo Boszormenyi (GCS) &lt;gcs@debian.org&gt; License: LGPL-2.1+</w:t>
      </w:r>
    </w:p>
    <w:p w14:paraId="369BA35E" w14:textId="77777777" w:rsidR="00425AAE" w:rsidRDefault="00425AAE">
      <w:r>
        <w:t>License: LGPL-2.1+  On Debian systems, the full text of the GNU Lesser General Public License  version 2.1 can be found in the file `/usr/share/common-licenses/LGPL-2.1'.</w:t>
      </w:r>
    </w:p>
    <w:p w14:paraId="0BD72498" w14:textId="77777777" w:rsidR="00425AAE" w:rsidRDefault="00425AAE">
      <w:r>
        <w:t>License: GPL-2+  On Debian systems, the full text of the GNU General Public License  version 2 can be found in the file `/usr/share/common-licenses/GPL-2'.</w:t>
      </w:r>
    </w:p>
    <w:p w14:paraId="57A38DB8" w14:textId="77777777" w:rsidR="00425AAE" w:rsidRDefault="00425AAE">
      <w:r>
        <w:t>License: GFDL-1.1+  Permission is granted to copy, distribute and/or modify this document under  the terms of the GNU Free Documentation License, Version 1.2 published by the  Free Software Foundation; with no Invariant Sections, no Front-Cover Texts,  and no Back-Cover Texts.  .  On Debian systems, the complete text of the GNU Free Documentation License  (GFDL) may be found in /usr/share/common-licenses/GFDL-1.2. [END FILE=libdbi-0.9.0/debian/copyright]</w:t>
      </w:r>
    </w:p>
    <w:p w14:paraId="3880B605" w14:textId="77777777" w:rsidR="00425AAE" w:rsidRDefault="00425AAE" w:rsidP="000727EF">
      <w:pPr>
        <w:pStyle w:val="Heading3"/>
      </w:pPr>
      <w:r>
        <w:t>libdbi-0.9.0/doc/driver-guide/copying-fdl.html:</w:t>
      </w:r>
    </w:p>
    <w:p w14:paraId="3CD3A00E" w14:textId="77777777" w:rsidR="00425AAE" w:rsidRDefault="00425AAE">
      <w:r>
        <w:t xml:space="preserve">[BEGIN FILE=libdbi-0.9.0/doc/driver-guide/copying-fdl.html] &lt;!DOCTYPE HTML PUBLIC -//W3C//DTD HTML 4.01 Transitional//EN http://www.w3.org/TR/html4/loose.dtd&gt; &lt;HTML &gt;&lt;HEAD &gt;&lt;TITLE &gt;GNU Free Documentation License&lt;/TITLE &gt;&lt;META NAME=GENERATOR CONTENT=Modular DocBook HTML Stylesheet Version 1.79&gt;&lt;LINK REL=HOME TITLE=Database Independent Abstraction Layer for C HREF=index.html&gt;&lt;LINK REL=PREVIOUS TITLE=DBD Helper Functions HREF=helperfuncs.html&gt;&lt;/HEAD &gt;&lt;BODY CLASS=APPENDIX BGCOLOR=#FFFFFF TEXT=#000000 LINK=#0000FF VLINK=#840084 ALINK=#0000FF &gt;&lt;DIV CLASS=NAVHEADER &gt;&lt;TABLE SUMMARY=Header navigation table WIDTH=100% BORDER=0 CELLPADDING=0 CELLSPACING=0 &gt;&lt;TR &gt;&lt;TH COLSPAN=3 ALIGN=center &gt;Database Independent Abstraction Layer for C: libdbi Driver Author's Guide&lt;/TH &gt;&lt;/TR &gt;&lt;TR &gt;&lt;TD WIDTH=10% ALIGN=left VALIGN=bottom &gt;&lt;A HREF=helperfuncs.html ACCESSKEY=P &gt;Prev&lt;/A &gt;&lt;/TD &gt;&lt;TD WIDTH=80% ALIGN=center VALIGN=bottom &gt;&lt;/TD &gt;&lt;TD WIDTH=10% ALIGN=right VALIGN=bottom &gt;&amp;nbsp;&lt;/TD &gt;&lt;/TR &gt;&lt;/TABLE &gt;&lt;HR ALIGN=LEFT WIDTH=100%&gt;&lt;/DIV &gt;&lt;DIV CLASS=APPENDIX &gt;&lt;H1 &gt;&lt;A NAME=COPYING-FDL &gt;&lt;/A &gt;Appendix A. GNU Free Documentation License&lt;/H1 &gt;&lt;P &gt;Version 1.1, March 2000&lt;/P &gt;&lt;A NAME=AEN1075 &gt;&lt;/A &gt;&lt;BLOCKQUOTE CLASS=BLOCKQUOTE &gt;&lt;P &gt;Copyright (C) 2000  Free Software Foundation, Inc. 59 Temple Place, Suite 330, Boston, MA  02111-1307  USA Everyone is permitted to copy and distribute verbatim copies of this license document, but changing it is not allowed.&lt;/P &gt;&lt;/BLOCKQUOTE &gt;&lt;P &gt;0. PREAMBLE&lt;/P &gt;&lt;P &gt;The purpose of this License is to make a manual, textbook,     or other written document free in the sense of freedom: to     assure everyone the effective freedom to copy and redistribute it,     with or without modifying it, either commercially or     noncommercially.  Secondarily, this </w:t>
      </w:r>
      <w:r>
        <w:lastRenderedPageBreak/>
        <w:t xml:space="preserve">License preserves for the     author and publisher a way to get credit for their work, while not     being considered responsible for modifications made by     others.&lt;/P &gt;&lt;P &gt;This License is a kind of copyleft, which means that     derivative works of the document must themselves be free in the     same sense.  It complements the GNU General Public License, which     is a copyleft license designed for free software.&lt;/P &gt;&lt;P &gt;We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reference.&lt;/P &gt;&lt;P &gt;1. APPLICABILITY AND DEFINITIONS&lt;/P &gt;&lt;P &gt;This License applies to any manual or other work that     contains a notice placed by the copyright holder saying it can be     distributed under the terms of this License.  The Document,     below, refers to any such manual or work.  Any member of the     public is a licensee, and is addressed as you.&lt;/P &gt;&lt;P &gt;A Modified Version of the Document means any work     containing the Document or a portion of it, either copied     verbatim, or with modifications and/or translated into another     language.&lt;/P &gt;&lt;P &gt;A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(For example,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them.&lt;/P &gt;&lt;P &gt;The Invariant Sections are certain Secondary Sections     whose titles are designated, as being those of Invariant Sections,     in the notice that says that the Document is released under this     License.&lt;/P &gt;&lt;P &gt;The Cover Texts are certain short passages of text that     are listed, as Front-Cover Texts or Back-Cover Texts, in the     notice that says that the Document is released under this     License.&lt;/P &gt;&lt;P &gt;A Transparent copy of the Document means a     machine-readable copy, represented in a format whose specification     is available to the general public, whose contents can be viewed     and edited directly and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has been designed to thwart or discourage subsequent     modification by readers is not Transparent.  A copy that is not     Transparent is called Opaque.&lt;/P &gt;&lt;P &gt;Examples of suitable formats for Transparent copies include     plain ASCII without markup, Texinfo input format, LaTeX input     format, SGML or XML using a publicly available DTD, and     standard-conforming simple HTML designed for human modification.     Opaque formats include PostScript, PDF, proprietary formats that     can be read and edited only by proprietary word processors, SGML     or XML for which the DTD and/or processing tools are not generally     available, and the machine-generated HTML produced by some word     processors for output purposes only.&lt;/P &gt;&lt;P &gt;The Title Page means, for a printed </w:t>
      </w:r>
      <w:r>
        <w:lastRenderedPageBreak/>
        <w:t xml:space="preserve">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text.&lt;/P &gt;&lt;P &gt;2. VERBATIM COPYING&lt;/P &gt;&lt;P &gt;You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3.&lt;/P &gt;&lt;P &gt;You may also lend copies, under the same conditions stated     above, and you may publicly display copies.&lt;/P &gt;&lt;P &gt;3. COPYING IN QUANTITY&lt;/P &gt;&lt;P &gt;If you publish printed copies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respects.&lt;/P &gt;&lt;P &gt;If the required texts for either cover are too voluminous to     fit legibly, you should put the first ones listed (as many as fit     reasonably) on the actual cover, and continue the rest onto     adjacent pages.&lt;/P &gt;&lt;P &gt;If you publish or distribute Opaque copies of the Document     numbering more than 100, you must either include a     machine-readable Transparent copy along with each Opaque copy, or     state in or with each Opaque copy a publicly-accessible     computer-network location containing a complete Transparent copy     of the Document, free of added material, which the general     network-using public has access to download anonymously at no     charge using public-standard network protocols.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public.&lt;/P &gt;&lt;P &gt;It is requested, but not required, that you contact the     authors of the Document well before redistributing any large     number of copies, to give them a chance to provide you with an     updated version of the Document.&lt;/P &gt;&lt;P &gt;4. MODIFICATIONS&lt;/P &gt;&lt;P &gt;You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Version:&lt;/P &gt;&lt;P &gt;&lt;/P &gt;&lt;OL TYPE=A &gt;&lt;LI &gt;&lt;P &gt;Use in the Title Page       (and on the covers, if any) a title distinct from that of the       Document, and from those of previous </w:t>
      </w:r>
      <w:r>
        <w:lastRenderedPageBreak/>
        <w:t xml:space="preserve">versions (which should, if       there were any, be listed in the History section of the       Document).  You may use the same title as a previous version if       the original publisher of that version gives permission.&lt;/P &gt;&lt;/LI &gt;&lt;LI &gt;&lt;P &gt;List on the Title Page,       as authors, one or more persons or entities responsible for       authorship of the modifications in the Modified Version,       together with at least five of the principal authors of the       Document (all of its principal authors, if it has less than       five).&lt;/P &gt;&lt;/LI &gt;&lt;LI &gt;&lt;P &gt;State on the Title page       the name of the publisher of the Modified Version, as the       publisher.&lt;/P &gt;&lt;/LI &gt;&lt;LI &gt;&lt;P &gt;Preserve all the       copyright notices of the Document.&lt;/P &gt;&lt;/LI &gt;&lt;LI &gt;&lt;P &gt;Add an appropriate       copyright notice for your modifications adjacent to the other       copyright notices.&lt;/P &gt;&lt;/LI &gt;&lt;LI &gt;&lt;P &gt;Include, immediately       after the copyright notices, a license notice giving the public       permission to use the Modified Version under the terms of this       License, in the form shown in the Addendum below.&lt;/P &gt;&lt;/LI &gt;&lt;LI &gt;&lt;P &gt;Preserve in that license       notice the full lists of Invariant Sections and required Cover       Texts given in the Document's license notice.&lt;/P &gt;&lt;/LI &gt;&lt;LI &gt;&lt;P &gt;Include an unaltered       copy of this License.&lt;/P &gt;&lt;/LI &gt;&lt;LI &gt;&lt;P &gt;Preserve the section       entitled History, and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sentence.&lt;/P &gt;&lt;/LI &gt;&lt;LI &gt;&lt;P &gt;Preserve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permission.&lt;/P &gt;&lt;/LI &gt;&lt;LI &gt;&lt;P &gt;In any section entitled       Acknowledgements or Dedications, preserve the section's       title, and preserve in the section all the substance and tone of       each of the contributor acknowledgements and/or dedications       given therein.&lt;/P &gt;&lt;/LI &gt;&lt;LI &gt;&lt;P &gt;Preserve all the       Invariant Sections of the Document, unaltered in their text and       in their titles.  Section numbers or the equivalent are not       considered part of the section titles.&lt;/P &gt;&lt;/LI &gt;&lt;LI &gt;&lt;P &gt;Delete any section       entitled Endorsements.  Such a section may not be included in       the Modified Version.&lt;/P &gt;&lt;/LI &gt;&lt;LI &gt;&lt;P &gt;Do not retitle any       existing section as Endorsements or to conflict in title with       any Invariant Section.&lt;/P &gt;&lt;/LI &gt;&lt;/OL &gt;&lt;P &gt;If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titles.&lt;/P &gt;&lt;P &gt;You may add a section entitled Endorsements, provided it     contains nothing but endorsements of your Modified Version by     various parties--for example, statements of peer review or that     the text has been approved by an organization as the authoritative     definition of a standard.&lt;/P &gt;&lt;P &gt;You may add a passage of up to five words as a Front-Cover     Text, and a passage of up to 25 words as a Back-Cover Text, to the     end of the list of Cover Texts in the Modified Version.  Only one     passage of Front-Cover Text and one </w:t>
      </w:r>
      <w:r>
        <w:lastRenderedPageBreak/>
        <w:t xml:space="preserve">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one.&lt;/P &gt;&lt;P &gt;The author(s) and publisher(s) of the Document do not by     this License give permission to use their names for publicity for     or to assert or imply endorsement of any Modified Version.&lt;/P &gt;&lt;P &gt;5. COMBINING DOCUMENTS&lt;/P &gt;&lt;P &gt;You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notice.&lt;/P &gt;&lt;P &gt;The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work.&lt;/P &gt;&lt;P &gt;In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Endorsements.&lt;/P &gt;&lt;P &gt;6. COLLECTIONS OF DOCUMENTS&lt;/P &gt;&lt;P &gt;You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respects.&lt;/P &gt;&lt;P &gt;You may extract a single document from such a collection,     and distribute it individually under this License, provided you     insert a copy of this License into the extracted document, and     follow this License in all other respects regarding verbatim     copying of that document.&lt;/P &gt;&lt;P &gt;7. AGGREGATION WITH INDEPENDENT WORKS&lt;/P &gt;&lt;P &gt;A compilation of the Document or its derivatives with other     separate and independent documents or works, in or on a volume of     a storage or distribution medium, does not as a whole count as a     Modified Version of the Document, provided no compilation     copyright is claimed for the compilation.  Such a compilation is     called an aggregate, and this License does not apply to the     other self-contained works thus compiled with the Document, on     account of their being thus compiled, if they are not themselves     derivative works of the Document.&lt;/P &gt;&lt;P &gt;If the Cover Text requirement of section 3 is applicable to     these copies of the Document, then if the Document is less than     one quarter of the entire aggregate, the Document's Cover Texts     may be placed on covers that surround only the Document within the     aggregate.  Otherwise they must appear on covers around the whole     aggregate.&lt;/P &gt;&lt;P &gt;8. TRANSLATION&lt;/P &gt;&lt;P &gt;Translation is considered a kind of modification, so you may     distribute translations of the Document under the terms of section     4.  Replacing Invariant Sections with translations requires     special permission from their copyright holders, but you may     </w:t>
      </w:r>
      <w:r>
        <w:lastRenderedPageBreak/>
        <w:t xml:space="preserve">include translations of some or all Invariant Sections in addition     to the original versions of these Invariant Sections.  You may     include a translation of this License provided that you also     include the original English version of this License.  In case of     a disagreement between the translation and the original English     version of this License, the original English version will     prevail.&lt;/P &gt;&lt;P &gt;9. TERMINATION&lt;/P &gt;&lt;P &gt;You may not copy, modify, sublicense, or distribute the     Document except as expressly provided for under this License.  Any     other attempt to copy, modify, sublicense or distribute the     Document is void, and will automatically terminate your rights     under this License.  However, parties who have received copies, or     rights, from you under this License will not have their licenses     terminated so long as such parties remain in full     compliance.&lt;/P &gt;&lt;P &gt;10. FUTURE REVISIONS OF THIS LICENSE&lt;/P &gt;&lt;P &gt;The Free Software Foundation may publish new, revised     versions of the GNU Free Documentation License from time to time.     Such new versions will be similar in spirit to the present     version, but may differ in detail to address new problems or     concerns.  See &lt;A HREF=http://www.gnu.org/copyleft/ TARGET=_top &gt;http://www.gnu.org/copyleft/&lt;/A &gt;.&lt;/P &gt;&lt;P &gt;Each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Foundation.&lt;/P &gt;&lt;P &gt;How to use this License for your documents&lt;/P &gt;&lt;P &gt;To use this License in a document you have written, include     a copy of the License in the document and put the following     copyright and license notices just after the title page:&lt;/P &gt;&lt;A NAME=AEN1153 &gt;&lt;/A &gt;&lt;BLOCKQUOTE CLASS=BLOCKQUOTE &gt;&lt;P &gt;      Copyright (c)  YEAR  YOUR NAME.       Permission is granted to copy, distribute and/or modify this document       under the terms of the GNU Free Documentation License, Version 1.1       or any later version published by the Free Software Foundation;       with the Invariant Sections being LIST THEIR TITLES, with the       Front-Cover Texts being LIST, and with the Back-Cover Texts being LIST.       A copy of the license is included in the section entitled GNU       Free Documentation License.&lt;/P &gt;&lt;/BLOCKQUOTE &gt;&lt;P &gt;If you have no Invariant Sections, write with no Invariant     Sections instead of saying which ones are invariant.  If you have     no Front-Cover Texts, write no Front-Cover Texts instead of     Front-Cover Texts being LIST; likewise for Back-Cover     Texts.&lt;/P &gt;&lt;P &gt;If your document contains nontrivial examples of program     code, we recommend releasing these examples in parallel under your     choice of free software license, such as the GNU General Public     License, to permit their use in free software.&lt;/P &gt;&lt;/DIV &gt;&lt;DIV CLASS=NAVFOOTER &gt;&lt;HR ALIGN=LEFT WIDTH=100%&gt;&lt;TABLE SUMMARY=Footer navigation table WIDTH=100% BORDER=0 CELLPADDING=0 CELLSPACING=0 &gt;&lt;TR &gt;&lt;TD WIDTH=33% ALIGN=left VALIGN=top &gt;&lt;A HREF=helperfuncs.html ACCESSKEY=P &gt;Prev&lt;/A &gt;&lt;/TD &gt;&lt;TD WIDTH=34% ALIGN=center VALIGN=top &gt;&lt;A HREF=index.html ACCESSKEY=H &gt;Home&lt;/A &gt;&lt;/TD &gt;&lt;TD WIDTH=33% ALIGN=right VALIGN=top &gt;&amp;nbsp;&lt;/TD &gt;&lt;/TR &gt;&lt;TR &gt;&lt;TD WIDTH=33% ALIGN=left VALIGN=top &gt;DBD Helper Functions&lt;/TD &gt;&lt;TD WIDTH=34% ALIGN=center VALIGN=top &gt;&amp;nbsp;&lt;/TD &gt;&lt;TD </w:t>
      </w:r>
      <w:r>
        <w:lastRenderedPageBreak/>
        <w:t>WIDTH=33% ALIGN=right VALIGN=top &gt;&amp;nbsp;&lt;/TD &gt;&lt;/TR &gt;&lt;/TABLE &gt;&lt;/DIV &gt;&lt;/BODY &gt;&lt;/HTML &gt;[END FILE=libdbi-0.9.0/doc/driver-guide/copying-fdl.html]</w:t>
      </w:r>
    </w:p>
    <w:p w14:paraId="1DB00271" w14:textId="77777777" w:rsidR="00425AAE" w:rsidRDefault="00425AAE" w:rsidP="000727EF">
      <w:pPr>
        <w:pStyle w:val="Heading3"/>
      </w:pPr>
      <w:r>
        <w:t>libdbi-0.9.0/doc/include/copying-fdl.sgml:</w:t>
      </w:r>
    </w:p>
    <w:p w14:paraId="045A7C3A" w14:textId="77777777" w:rsidR="00425AAE" w:rsidRDefault="00425AAE">
      <w:r>
        <w:t>[BEGIN FILE=libdbi-0.9.0/doc/include/copying-fdl.sgml] &lt;appendix id=copying-FDL&gt; &lt;title&gt;GNU Free Documentation License&lt;/title&gt; &lt;!-- - GNU Project - Free Software Foundation (FSF) --&gt; &lt;!-- LINK REV=made HREF=mailto:webmasters@gnu.org --&gt;</w:t>
      </w:r>
    </w:p>
    <w:p w14:paraId="1E5C6203" w14:textId="77777777" w:rsidR="00425AAE" w:rsidRDefault="00425AAE">
      <w:r>
        <w:t xml:space="preserve">   &lt;!-- sect1&gt;     &lt;title&gt;GNU Free Documentation License&lt;/title --&gt;</w:t>
      </w:r>
    </w:p>
    <w:p w14:paraId="5928D59F" w14:textId="77777777" w:rsidR="00425AAE" w:rsidRDefault="00425AAE">
      <w:r>
        <w:t xml:space="preserve">    &lt;para&gt;Version 1.1, March 2000&lt;/para&gt;</w:t>
      </w:r>
    </w:p>
    <w:p w14:paraId="0E980803" w14:textId="77777777" w:rsidR="00425AAE" w:rsidRDefault="00425AAE">
      <w:r>
        <w:t xml:space="preserve">    &lt;blockquote&gt;       &lt;para&gt;Copyright (C) 2000  Free Software Foundation, Inc. 59 Temple Place, Suite 330, Boston, MA  02111-1307  USA Everyone is permitted to copy and distribute verbatim copies of this license document, but changing it is not allowed.&lt;/para&gt;     &lt;/blockquote&gt;</w:t>
      </w:r>
    </w:p>
    <w:p w14:paraId="797806FF" w14:textId="77777777" w:rsidR="00425AAE" w:rsidRDefault="00425AAE">
      <w:r>
        <w:t xml:space="preserve">    &lt;Para&gt;0. PREAMBLE&lt;/Para&gt;</w:t>
      </w:r>
    </w:p>
    <w:p w14:paraId="0CB14F6A" w14:textId="77777777" w:rsidR="00425AAE" w:rsidRDefault="00425AAE">
      <w:r>
        <w:t xml:space="preserve">    &lt;para&gt;The purpose of this License is to make a manual, textbook,     or other written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others.&lt;/para&gt;</w:t>
      </w:r>
    </w:p>
    <w:p w14:paraId="094042D8" w14:textId="77777777" w:rsidR="00425AAE" w:rsidRDefault="00425AAE">
      <w:r>
        <w:t xml:space="preserve">    &lt;para&gt;This License is a kind of copyleft, which means that     derivative works of the document must themselves be free in the     same sense.  It complements the GNU General Public License, which     is a copyleft license designed for free software.&lt;/para&gt;</w:t>
      </w:r>
    </w:p>
    <w:p w14:paraId="015107D4" w14:textId="77777777" w:rsidR="00425AAE" w:rsidRDefault="00425AAE">
      <w:r>
        <w:t xml:space="preserve">    &lt;para&gt;We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reference.&lt;/para&gt;</w:t>
      </w:r>
    </w:p>
    <w:p w14:paraId="1CA5FBB4" w14:textId="77777777" w:rsidR="00425AAE" w:rsidRDefault="00425AAE">
      <w:r>
        <w:t xml:space="preserve">    &lt;Para&gt;1. APPLICABILITY AND DEFINITIONS&lt;/Para&gt;</w:t>
      </w:r>
    </w:p>
    <w:p w14:paraId="26B5D7E6" w14:textId="77777777" w:rsidR="00425AAE" w:rsidRDefault="00425AAE">
      <w:r>
        <w:t xml:space="preserve">    &lt;para&gt;This License applies to any manual or other work that     contains a notice placed by the copyright holder saying it can be     distributed under the terms of this License.  The Document,     below, refers to any such manual or work.  Any member of the     public is a licensee, and is addressed as you.&lt;/para&gt;</w:t>
      </w:r>
    </w:p>
    <w:p w14:paraId="292857AE" w14:textId="77777777" w:rsidR="00425AAE" w:rsidRDefault="00425AAE">
      <w:r>
        <w:t xml:space="preserve">    &lt;para&gt;A Modified Version of the Document means any work     containing the Document or a portion of it, either copied     verbatim, or with modifications and/or translated into another     language.&lt;/para&gt;</w:t>
      </w:r>
    </w:p>
    <w:p w14:paraId="0BB86420" w14:textId="77777777" w:rsidR="00425AAE" w:rsidRDefault="00425AAE">
      <w:r>
        <w:t xml:space="preserve">    &lt;para&gt;A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(For example, if the Document is in part a textbook of     mathematics, a Secondary Section may not explain any mathematics.)     The relationship could be a matter of historical connection with     </w:t>
      </w:r>
      <w:r>
        <w:lastRenderedPageBreak/>
        <w:t>the subject or with related matters, or of legal, commercial,     philosophical, ethical or political position regarding     them.&lt;/para&gt;</w:t>
      </w:r>
    </w:p>
    <w:p w14:paraId="3BE5DA68" w14:textId="77777777" w:rsidR="00425AAE" w:rsidRDefault="00425AAE">
      <w:r>
        <w:t xml:space="preserve">    &lt;para&gt;The Invariant Sections are certain Secondary Sections     whose titles are designated, as being those of Invariant Sections,     in the notice that says that the Document is released under this     License.&lt;/para&gt;</w:t>
      </w:r>
    </w:p>
    <w:p w14:paraId="7BF8A181" w14:textId="77777777" w:rsidR="00425AAE" w:rsidRDefault="00425AAE">
      <w:r>
        <w:t xml:space="preserve">    &lt;para&gt;The Cover Texts are certain short passages of text that     are listed, as Front-Cover Texts or Back-Cover Texts, in the     notice that says that the Document is released under this     License.&lt;/para&gt;</w:t>
      </w:r>
    </w:p>
    <w:p w14:paraId="0C58D298" w14:textId="77777777" w:rsidR="00425AAE" w:rsidRDefault="00425AAE">
      <w:r>
        <w:t xml:space="preserve">    &lt;para&gt;A Transparent copy of the Document means a     machine-readable copy, represented in a format whose specification     is available to the general public, whose contents can be viewed     and edited directly and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has been designed to thwart or discourage subsequent     modification by readers is not Transparent.  A copy that is not     Transparent is called Opaque.&lt;/para&gt;</w:t>
      </w:r>
    </w:p>
    <w:p w14:paraId="4693C718" w14:textId="77777777" w:rsidR="00425AAE" w:rsidRDefault="00425AAE">
      <w:r>
        <w:t xml:space="preserve">    &lt;para&gt;Examples of suitable formats for Transparent copies include     plain ASCII without markup, Texinfo input format, LaTeX input     format, SGML or XML using a publicly available DTD, and     standard-conforming simple HTML designed for human modification.     Opaque formats include PostScript, PDF, proprietary formats that     can be read and edited only by proprietary word processors, SGML     or XML for which the DTD and/or processing tools are not generally     available, and the machine-generated HTML produced by some word     processors for output purposes only.&lt;/para&gt;</w:t>
      </w:r>
    </w:p>
    <w:p w14:paraId="2E49AE33" w14:textId="77777777" w:rsidR="00425AAE" w:rsidRDefault="00425AAE">
      <w:r>
        <w:t xml:space="preserve">    &lt;para&gt;The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text.&lt;/para&gt;</w:t>
      </w:r>
    </w:p>
    <w:p w14:paraId="5BACA322" w14:textId="77777777" w:rsidR="00425AAE" w:rsidRDefault="00425AAE">
      <w:r>
        <w:t xml:space="preserve">    &lt;Para&gt;2. VERBATIM COPYING&lt;/Para&gt;</w:t>
      </w:r>
    </w:p>
    <w:p w14:paraId="08FB2992" w14:textId="77777777" w:rsidR="00425AAE" w:rsidRDefault="00425AAE">
      <w:r>
        <w:t xml:space="preserve">    &lt;para&gt;You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3.&lt;/para&gt;</w:t>
      </w:r>
    </w:p>
    <w:p w14:paraId="26766DD4" w14:textId="77777777" w:rsidR="00425AAE" w:rsidRDefault="00425AAE">
      <w:r>
        <w:t xml:space="preserve">    &lt;para&gt;You may also lend copies, under the same conditions stated     above, and you may publicly display copies.&lt;/para&gt;</w:t>
      </w:r>
    </w:p>
    <w:p w14:paraId="286022CD" w14:textId="77777777" w:rsidR="00425AAE" w:rsidRDefault="00425AAE">
      <w:r>
        <w:t xml:space="preserve">    &lt;Para&gt;3. COPYING IN QUANTITY&lt;/Para&gt;</w:t>
      </w:r>
    </w:p>
    <w:p w14:paraId="0B23E293" w14:textId="77777777" w:rsidR="00425AAE" w:rsidRDefault="00425AAE">
      <w:r>
        <w:t xml:space="preserve">    &lt;para&gt;If you publish printed copies of the Document numbering more     than 100, and the Document's license notice requires Cover Texts,     you must enclose the copies in covers that carry, clearly and     legibly, all these Cover Texts: Front-Cover Texts on the front     cover, and Back-Cover Texts on the back cover.  Both covers must     </w:t>
      </w:r>
      <w:r>
        <w:lastRenderedPageBreak/>
        <w:t>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respects.&lt;/para&gt;</w:t>
      </w:r>
    </w:p>
    <w:p w14:paraId="7AB7DB8B" w14:textId="77777777" w:rsidR="00425AAE" w:rsidRDefault="00425AAE">
      <w:r>
        <w:t xml:space="preserve">    &lt;para&gt;If the required texts for either cover are too voluminous to     fit legibly, you should put the first ones listed (as many as fit     reasonably) on the actual cover, and continue the rest onto     adjacent pages.&lt;/para&gt;</w:t>
      </w:r>
    </w:p>
    <w:p w14:paraId="7A6E61E6" w14:textId="77777777" w:rsidR="00425AAE" w:rsidRDefault="00425AAE">
      <w:r>
        <w:t xml:space="preserve">    &lt;para&gt;If you publish or distribute Opaque copies of the Document     numbering more than 100, you must either include a     machine-readable Transparent copy along with each Opaque copy, or     state in or with each Opaque copy a publicly-accessible     computer-network location containing a complete Transparent copy     of the Document, free of added material, which the general     network-using public has access to download anonymously at no     charge using public-standard network protocols.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public.&lt;/para&gt;</w:t>
      </w:r>
    </w:p>
    <w:p w14:paraId="77AE9EE0" w14:textId="77777777" w:rsidR="00425AAE" w:rsidRDefault="00425AAE">
      <w:r>
        <w:t xml:space="preserve">    &lt;para&gt;It is requested, but not required, that you contact the     authors of the Document well before redistributing any large     number of copies, to give them a chance to provide you with an     updated version of the Document.&lt;/para&gt;</w:t>
      </w:r>
    </w:p>
    <w:p w14:paraId="0111EDFE" w14:textId="77777777" w:rsidR="00425AAE" w:rsidRDefault="00425AAE">
      <w:r>
        <w:t xml:space="preserve">    &lt;Para&gt;4. MODIFICATIONS&lt;/Para&gt;</w:t>
      </w:r>
    </w:p>
    <w:p w14:paraId="27E3CB11" w14:textId="77777777" w:rsidR="00425AAE" w:rsidRDefault="00425AAE">
      <w:r>
        <w:t xml:space="preserve">    &lt;para&gt;You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Version:&lt;/para&gt;</w:t>
      </w:r>
    </w:p>
    <w:p w14:paraId="68F221F1" w14:textId="77777777" w:rsidR="00425AAE" w:rsidRDefault="00425AAE">
      <w:r>
        <w:t xml:space="preserve">    &lt;orderedlist numeration=upperalpha&gt;       &lt;listitem&gt;&lt;para&gt;Use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permission.&lt;/para&gt;       &lt;/listitem&gt;</w:t>
      </w:r>
    </w:p>
    <w:p w14:paraId="2C0D0CEE" w14:textId="77777777" w:rsidR="00425AAE" w:rsidRDefault="00425AAE">
      <w:r>
        <w:t xml:space="preserve">      &lt;listitem&gt;&lt;para&gt;List on the Title Page,       as authors, one or more persons or entities responsible for       authorship of the modifications in the Modified Version,       together with at least five of the principal authors of the       Document (all of its principal authors, if it has less than       five).&lt;/para&gt;       &lt;/listitem&gt;</w:t>
      </w:r>
    </w:p>
    <w:p w14:paraId="0BB5D7B0" w14:textId="77777777" w:rsidR="00425AAE" w:rsidRDefault="00425AAE">
      <w:r>
        <w:t xml:space="preserve">      &lt;listitem&gt;&lt;para&gt;State on the Title page       the name of the publisher of the Modified Version, as the       publisher.&lt;/para&gt;       &lt;/listitem&gt;</w:t>
      </w:r>
    </w:p>
    <w:p w14:paraId="5A202A84" w14:textId="77777777" w:rsidR="00425AAE" w:rsidRDefault="00425AAE">
      <w:r>
        <w:t xml:space="preserve">      &lt;listitem&gt;&lt;para&gt;Preserve all the       copyright notices of the Document.&lt;/para&gt;       &lt;/listitem&gt;</w:t>
      </w:r>
    </w:p>
    <w:p w14:paraId="1F0BF0E8" w14:textId="77777777" w:rsidR="00425AAE" w:rsidRDefault="00425AAE">
      <w:r>
        <w:t xml:space="preserve">      &lt;listitem&gt;&lt;para&gt;Add an appropriate       copyright notice for your modifications adjacent to the other       copyright notices.&lt;/para&gt;       &lt;/listitem&gt;</w:t>
      </w:r>
    </w:p>
    <w:p w14:paraId="2825BDCA" w14:textId="77777777" w:rsidR="00425AAE" w:rsidRDefault="00425AAE">
      <w:r>
        <w:lastRenderedPageBreak/>
        <w:t xml:space="preserve">      &lt;listitem&gt;&lt;para&gt;Include, immediately       after the copyright notices, a license notice giving the public       permission to use the Modified Version under the terms of this       License, in the form shown in the Addendum below.&lt;/para&gt;       &lt;/listitem&gt;</w:t>
      </w:r>
    </w:p>
    <w:p w14:paraId="4AEEA920" w14:textId="77777777" w:rsidR="00425AAE" w:rsidRDefault="00425AAE">
      <w:r>
        <w:t xml:space="preserve">      &lt;listitem&gt;&lt;para&gt;Preserve in that license       notice the full lists of Invariant Sections and required Cover       Texts given in the Document's license notice.&lt;/para&gt;       &lt;/listitem&gt;</w:t>
      </w:r>
    </w:p>
    <w:p w14:paraId="40DB1A0D" w14:textId="77777777" w:rsidR="00425AAE" w:rsidRDefault="00425AAE">
      <w:r>
        <w:t xml:space="preserve">      &lt;listitem&gt;&lt;para&gt;Include an unaltered       copy of this License.&lt;/para&gt;       &lt;/listitem&gt;</w:t>
      </w:r>
    </w:p>
    <w:p w14:paraId="30832E01" w14:textId="77777777" w:rsidR="00425AAE" w:rsidRDefault="00425AAE">
      <w:r>
        <w:t xml:space="preserve">      &lt;listitem&gt;&lt;para&gt;Preserve the section       entitled History, and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sentence.&lt;/para&gt;       &lt;/listitem&gt;</w:t>
      </w:r>
    </w:p>
    <w:p w14:paraId="3388A891" w14:textId="77777777" w:rsidR="00425AAE" w:rsidRDefault="00425AAE">
      <w:r>
        <w:t xml:space="preserve">      &lt;listitem&gt;&lt;para&gt;Preserve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permission.&lt;/para&gt;       &lt;/listitem&gt;</w:t>
      </w:r>
    </w:p>
    <w:p w14:paraId="1CB7921A" w14:textId="77777777" w:rsidR="00425AAE" w:rsidRDefault="00425AAE">
      <w:r>
        <w:t xml:space="preserve">      &lt;listitem&gt;&lt;para&gt;In any section entitled       Acknowledgements or Dedications, preserve the section's       title, and preserve in the section all the substance and tone of       each of the contributor acknowledgements and/or dedications       given therein.&lt;/para&gt;       &lt;/listitem&gt;</w:t>
      </w:r>
    </w:p>
    <w:p w14:paraId="496CB79A" w14:textId="77777777" w:rsidR="00425AAE" w:rsidRDefault="00425AAE">
      <w:r>
        <w:t xml:space="preserve">      &lt;listitem&gt;&lt;para&gt;Preserve all the       Invariant Sections of the Document, unaltered in their text and       in their titles.  Section numbers or the equivalent are not       considered part of the section titles.&lt;/para&gt;       &lt;/listitem&gt;</w:t>
      </w:r>
    </w:p>
    <w:p w14:paraId="6ACC65B6" w14:textId="77777777" w:rsidR="00425AAE" w:rsidRDefault="00425AAE">
      <w:r>
        <w:t xml:space="preserve">      &lt;listitem&gt;&lt;para&gt;Delete any section       entitled Endorsements.  Such a section may not be included in       the Modified Version.&lt;/para&gt;       &lt;/listitem&gt;</w:t>
      </w:r>
    </w:p>
    <w:p w14:paraId="3E66DDFF" w14:textId="77777777" w:rsidR="00425AAE" w:rsidRDefault="00425AAE">
      <w:r>
        <w:t xml:space="preserve">      &lt;listitem&gt;&lt;para&gt;Do not retitle any       existing section as Endorsements or to conflict in title with       any Invariant Section.&lt;/para&gt;       &lt;/listitem&gt;     &lt;/orderedlist&gt;          &lt;para&gt;If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titles.&lt;/para&gt;</w:t>
      </w:r>
    </w:p>
    <w:p w14:paraId="0B5F4240" w14:textId="77777777" w:rsidR="00425AAE" w:rsidRDefault="00425AAE">
      <w:r>
        <w:t xml:space="preserve">    &lt;para&gt;You may add a section entitled Endorsements, provided it     contains nothing but endorsements of your Modified Version by     various parties--for example, statements of peer review or that     the text has been approved by an organization as the authoritative     definition of a standard.&lt;/para&gt;</w:t>
      </w:r>
    </w:p>
    <w:p w14:paraId="607D5715" w14:textId="77777777" w:rsidR="00425AAE" w:rsidRDefault="00425AAE">
      <w:r>
        <w:t xml:space="preserve">    &lt;para&gt;You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w:t>
      </w:r>
      <w:r>
        <w:lastRenderedPageBreak/>
        <w:t>by you or by arrangement made by the same entity     you are acting on behalf of, you may not add another; but you may     replace the old one, on explicit permission from the previous     publisher that added the old one.&lt;/para&gt;</w:t>
      </w:r>
    </w:p>
    <w:p w14:paraId="4382A58F" w14:textId="77777777" w:rsidR="00425AAE" w:rsidRDefault="00425AAE">
      <w:r>
        <w:t xml:space="preserve">    &lt;para&gt;The author(s) and publisher(s) of the Document do not by     this License give permission to use their names for publicity for     or to assert or imply endorsement of any Modified Version.&lt;/para&gt;</w:t>
      </w:r>
    </w:p>
    <w:p w14:paraId="06162C21" w14:textId="77777777" w:rsidR="00425AAE" w:rsidRDefault="00425AAE">
      <w:r>
        <w:t xml:space="preserve">    &lt;Para&gt;5. COMBINING DOCUMENTS&lt;/Para&gt;</w:t>
      </w:r>
    </w:p>
    <w:p w14:paraId="1BA7A4EA" w14:textId="77777777" w:rsidR="00425AAE" w:rsidRDefault="00425AAE">
      <w:r>
        <w:t xml:space="preserve">    &lt;para&gt;You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notice.&lt;/para&gt;</w:t>
      </w:r>
    </w:p>
    <w:p w14:paraId="096E5DF5" w14:textId="77777777" w:rsidR="00425AAE" w:rsidRDefault="00425AAE">
      <w:r>
        <w:t xml:space="preserve">    &lt;para&gt;The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work.&lt;/para&gt;</w:t>
      </w:r>
    </w:p>
    <w:p w14:paraId="6A173547" w14:textId="77777777" w:rsidR="00425AAE" w:rsidRDefault="00425AAE">
      <w:r>
        <w:t xml:space="preserve">    &lt;para&gt;In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Endorsements.&lt;/para&gt;</w:t>
      </w:r>
    </w:p>
    <w:p w14:paraId="1763C441" w14:textId="77777777" w:rsidR="00425AAE" w:rsidRDefault="00425AAE">
      <w:r>
        <w:t xml:space="preserve">    &lt;Para&gt;6. COLLECTIONS OF DOCUMENTS&lt;/Para&gt;</w:t>
      </w:r>
    </w:p>
    <w:p w14:paraId="696CB4D2" w14:textId="77777777" w:rsidR="00425AAE" w:rsidRDefault="00425AAE">
      <w:r>
        <w:t xml:space="preserve">    &lt;para&gt;You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respects.&lt;/para&gt;</w:t>
      </w:r>
    </w:p>
    <w:p w14:paraId="0A61D9DF" w14:textId="77777777" w:rsidR="00425AAE" w:rsidRDefault="00425AAE">
      <w:r>
        <w:t xml:space="preserve">    &lt;para&gt;You may extract a single document from such a collection,     and distribute it individually under this License, provided you     insert a copy of this License into the extracted document, and     follow this License in all other respects regarding verbatim     copying of that document.&lt;/para&gt;</w:t>
      </w:r>
    </w:p>
    <w:p w14:paraId="66F003F8" w14:textId="77777777" w:rsidR="00425AAE" w:rsidRDefault="00425AAE">
      <w:r>
        <w:t xml:space="preserve">    &lt;Para&gt;7. AGGREGATION WITH INDEPENDENT WORKS&lt;/Para&gt;          &lt;para&gt;A compilation of the Document or its derivatives with other     separate and independent documents or works, in or on a volume of     a storage or distribution medium, does not as a whole count as a     Modified Version of the Document, provided no compilation     copyright is claimed for the compilation.  Such a compilation is     called an aggregate, and this License does not apply to the     other self-contained works thus compiled with the Document, on     account of their being thus compiled, if they are not themselves     derivative works of the Document.&lt;/para&gt;</w:t>
      </w:r>
    </w:p>
    <w:p w14:paraId="20D537A2" w14:textId="77777777" w:rsidR="00425AAE" w:rsidRDefault="00425AAE">
      <w:r>
        <w:t xml:space="preserve">    &lt;para&gt;If the Cover Text requirement of section 3 is applicable to     these copies of the Document, then if the Document is less than     one quarter of the entire aggregate, the Document's Cover Texts     may be placed on covers that surround only the </w:t>
      </w:r>
      <w:r>
        <w:lastRenderedPageBreak/>
        <w:t>Document within the     aggregate.  Otherwise they must appear on covers around the whole     aggregate.&lt;/para&gt;</w:t>
      </w:r>
    </w:p>
    <w:p w14:paraId="2EC402F7" w14:textId="77777777" w:rsidR="00425AAE" w:rsidRDefault="00425AAE">
      <w:r>
        <w:t xml:space="preserve">    &lt;Para&gt;8. TRANSLATION&lt;/Para&gt;</w:t>
      </w:r>
    </w:p>
    <w:p w14:paraId="30B291A7" w14:textId="77777777" w:rsidR="00425AAE" w:rsidRDefault="00425AAE">
      <w:r>
        <w:t xml:space="preserve">    &lt;para&gt;Translation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provided that you also     include the original English version of this License.  In case of     a disagreement between the translation and the original English     version of this License, the original English version will     prevail.&lt;/para&gt;</w:t>
      </w:r>
    </w:p>
    <w:p w14:paraId="4D8A77ED" w14:textId="77777777" w:rsidR="00425AAE" w:rsidRDefault="00425AAE">
      <w:r>
        <w:t xml:space="preserve">    &lt;Para&gt;9. TERMINATION&lt;/Para&gt;          &lt;para&gt;You may not copy, modify, sublicense, or distribute the     Document except as expressly provided for under this License.  Any     other attempt to copy, modify, sublicense or distribute the     Document is void, and will automatically terminate your rights     under this License.  However, parties who have received copies, or     rights, from you under this License will not have their licenses     terminated so long as such parties remain in full     compliance.&lt;/para&gt;</w:t>
      </w:r>
    </w:p>
    <w:p w14:paraId="5427AB25" w14:textId="77777777" w:rsidR="00425AAE" w:rsidRDefault="00425AAE">
      <w:r>
        <w:t xml:space="preserve">    &lt;Para&gt;10. FUTURE REVISIONS OF THIS LICENSE&lt;/Para&gt;</w:t>
      </w:r>
    </w:p>
    <w:p w14:paraId="10DD8170" w14:textId="77777777" w:rsidR="00425AAE" w:rsidRDefault="00425AAE">
      <w:r>
        <w:t xml:space="preserve">    &lt;para&gt;The Free Software Foundation may publish new, revised     versions of the GNU Free Documentation License from time to time.     Such new versions will be similar in spirit to the present     version, but may differ in detail to address new problems or     concerns.  See &lt;ulink     url=http://www.gnu.org/copyleft/&gt;http://www.gnu.org/copyleft/&lt;/ulink&gt;.&lt;/para&gt;</w:t>
      </w:r>
    </w:p>
    <w:p w14:paraId="1CBB54BF" w14:textId="77777777" w:rsidR="00425AAE" w:rsidRDefault="00425AAE">
      <w:r>
        <w:t xml:space="preserve">    &lt;para&gt;Each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Foundation.&lt;/para&gt;</w:t>
      </w:r>
    </w:p>
    <w:p w14:paraId="59AED98F" w14:textId="77777777" w:rsidR="00425AAE" w:rsidRDefault="00425AAE">
      <w:r>
        <w:t xml:space="preserve">    &lt;Para&gt;How to use this License for your documents&lt;/Para&gt;</w:t>
      </w:r>
    </w:p>
    <w:p w14:paraId="23DD294E" w14:textId="77777777" w:rsidR="00425AAE" w:rsidRDefault="00425AAE">
      <w:r>
        <w:t xml:space="preserve">    &lt;para&gt;To use this License in a document you have written, include     a copy of the License in the document and put the following     copyright and license notices just after the title page:&lt;/para&gt;</w:t>
      </w:r>
    </w:p>
    <w:p w14:paraId="76864D74" w14:textId="77777777" w:rsidR="00425AAE" w:rsidRDefault="00425AAE">
      <w:r>
        <w:t>&lt;blockquote&gt;&lt;para&gt;       Copyright (c)  YEAR  YOUR NAME.       Permission is granted to copy, distribute and/or modify this document       under the terms of the GNU Free Documentation License, Version 1.1       or any later version published by the Free Software Foundation;       with the Invariant Sections being LIST THEIR TITLES, with the       Front-Cover Texts being LIST, and with the Back-Cover Texts being LIST.       A copy of the license is included in the section entitled GNU       Free Documentation License. &lt;/para&gt;&lt;/blockquote&gt;</w:t>
      </w:r>
    </w:p>
    <w:p w14:paraId="19565D38" w14:textId="77777777" w:rsidR="00425AAE" w:rsidRDefault="00425AAE">
      <w:r>
        <w:t xml:space="preserve">    &lt;para&gt;If you have no Invariant Sections, write with no Invariant     Sections instead of saying which ones are invariant.  If you have     no Front-Cover Texts, write no Front-Cover Texts instead of     Front-Cover Texts being LIST; likewise for Back-Cover     Texts.&lt;/para&gt;</w:t>
      </w:r>
    </w:p>
    <w:p w14:paraId="2142ED69" w14:textId="77777777" w:rsidR="00425AAE" w:rsidRDefault="00425AAE">
      <w:r>
        <w:lastRenderedPageBreak/>
        <w:t xml:space="preserve">    &lt;para&gt;If your document contains nontrivial examples of program     code, we recommend releasing these examples in parallel under your     choice of free software license, such as the GNU General Public     License, to permit their use in free software.&lt;/para&gt;</w:t>
      </w:r>
    </w:p>
    <w:p w14:paraId="1F9A943D" w14:textId="77777777" w:rsidR="00425AAE" w:rsidRDefault="00425AAE">
      <w:r>
        <w:t>&lt;/appendix&gt; &lt;!-- Keep this comment at the end of the file Local variables: mode: sgml sgml-omittag:nil sgml-shorttag:t sgml-minimize-attributes:nil sgml-always-quote-attributes:t sgml-indent-step:2 sgml-parent-document: (referenz.sgml appendix) sgml-exposed-tags:nil sgml-local-ecat-files:nil sgml-local-catalogs: CATALOG sgml-validate-command: nsgmls -s referenz.sgml ispell-skip-sgml: t End: --&gt; [END FILE=libdbi-0.9.0/doc/include/copying-fdl.sgml]</w:t>
      </w:r>
    </w:p>
    <w:p w14:paraId="08359964" w14:textId="77777777" w:rsidR="00425AAE" w:rsidRDefault="00425AAE" w:rsidP="000727EF">
      <w:pPr>
        <w:pStyle w:val="Heading3"/>
      </w:pPr>
      <w:r>
        <w:t>libdbi-0.9.0/doc/programmers-guide/copying-fdl.html:</w:t>
      </w:r>
    </w:p>
    <w:p w14:paraId="0B4A51C5" w14:textId="77777777" w:rsidR="00425AAE" w:rsidRDefault="00425AAE">
      <w:r>
        <w:t xml:space="preserve">[BEGIN FILE=libdbi-0.9.0/doc/programmers-guide/copying-fdl.html] &lt;!DOCTYPE HTML PUBLIC -//W3C//DTD HTML 4.01 Transitional//EN http://www.w3.org/TR/html4/loose.dtd&gt; &lt;HTML &gt;&lt;HEAD &gt;&lt;TITLE &gt;GNU Free Documentation License&lt;/TITLE &gt;&lt;META NAME=GENERATOR CONTENT=Modular DocBook HTML Stylesheet Version 1.79&gt;&lt;LINK REL=HOME TITLE=Database Independent Abstraction Layer for C HREF=index.html&gt;&lt;LINK REL=PREVIOUS TITLE=Retrieving Field Data by Index HREF=reference-field-idx.html&gt;&lt;/HEAD &gt;&lt;BODY CLASS=APPENDIX BGCOLOR=#FFFFFF TEXT=#000000 LINK=#0000FF VLINK=#840084 ALINK=#0000FF &gt;&lt;DIV CLASS=NAVHEADER &gt;&lt;TABLE SUMMARY=Header navigation table WIDTH=100% BORDER=0 CELLPADDING=0 CELLSPACING=0 &gt;&lt;TR &gt;&lt;TH COLSPAN=3 ALIGN=center &gt;Database Independent Abstraction Layer for C: libdbi Programmer's Guide&lt;/TH &gt;&lt;/TR &gt;&lt;TR &gt;&lt;TD WIDTH=10% ALIGN=left VALIGN=bottom &gt;&lt;A HREF=reference-field-idx.html ACCESSKEY=P &gt;Prev&lt;/A &gt;&lt;/TD &gt;&lt;TD WIDTH=80% ALIGN=center VALIGN=bottom &gt;&lt;/TD &gt;&lt;TD WIDTH=10% ALIGN=right VALIGN=bottom &gt;&amp;nbsp;&lt;/TD &gt;&lt;/TR &gt;&lt;/TABLE &gt;&lt;HR ALIGN=LEFT WIDTH=100%&gt;&lt;/DIV &gt;&lt;DIV CLASS=APPENDIX &gt;&lt;H1 &gt;&lt;A NAME=COPYING-FDL &gt;&lt;/A &gt;Appendix A. GNU Free Documentation License&lt;/H1 &gt;&lt;P &gt;Version 1.1, March 2000&lt;/P &gt;&lt;A NAME=AEN4280 &gt;&lt;/A &gt;&lt;BLOCKQUOTE CLASS=BLOCKQUOTE &gt;&lt;P &gt;Copyright (C) 2000  Free Software Foundation, Inc. 59 Temple Place, Suite 330, Boston, MA  02111-1307  USA Everyone is permitted to copy and distribute verbatim copies of this license document, but changing it is not allowed.&lt;/P &gt;&lt;/BLOCKQUOTE &gt;&lt;P &gt;0. PREAMBLE&lt;/P &gt;&lt;P &gt;The purpose of this License is to make a manual, textbook,     or other written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others.&lt;/P &gt;&lt;P &gt;This License is a kind of copyleft, which means that     derivative works of the document must themselves be free in the     same sense.  It complements the GNU General Public License, which     is a copyleft license designed for free software.&lt;/P &gt;&lt;P &gt;We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w:t>
      </w:r>
      <w:r>
        <w:lastRenderedPageBreak/>
        <w:t xml:space="preserve">subject matter or whether it is published as a     printed book.  We recommend this License principally for works     whose purpose is instruction or reference.&lt;/P &gt;&lt;P &gt;1. APPLICABILITY AND DEFINITIONS&lt;/P &gt;&lt;P &gt;This License applies to any manual or other work that     contains a notice placed by the copyright holder saying it can be     distributed under the terms of this License.  The Document,     below, refers to any such manual or work.  Any member of the     public is a licensee, and is addressed as you.&lt;/P &gt;&lt;P &gt;A Modified Version of the Document means any work     containing the Document or a portion of it, either copied     verbatim, or with modifications and/or translated into another     language.&lt;/P &gt;&lt;P &gt;A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(For example,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them.&lt;/P &gt;&lt;P &gt;The Invariant Sections are certain Secondary Sections     whose titles are designated, as being those of Invariant Sections,     in the notice that says that the Document is released under this     License.&lt;/P &gt;&lt;P &gt;The Cover Texts are certain short passages of text that     are listed, as Front-Cover Texts or Back-Cover Texts, in the     notice that says that the Document is released under this     License.&lt;/P &gt;&lt;P &gt;A Transparent copy of the Document means a     machine-readable copy, represented in a format whose specification     is available to the general public, whose contents can be viewed     and edited directly and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has been designed to thwart or discourage subsequent     modification by readers is not Transparent.  A copy that is not     Transparent is called Opaque.&lt;/P &gt;&lt;P &gt;Examples of suitable formats for Transparent copies include     plain ASCII without markup, Texinfo input format, LaTeX input     format, SGML or XML using a publicly available DTD, and     standard-conforming simple HTML designed for human modification.     Opaque formats include PostScript, PDF, proprietary formats that     can be read and edited only by proprietary word processors, SGML     or XML for which the DTD and/or processing tools are not generally     available, and the machine-generated HTML produced by some word     processors for output purposes only.&lt;/P &gt;&lt;P &gt;The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text.&lt;/P &gt;&lt;P &gt;2. VERBATIM COPYING&lt;/P &gt;&lt;P &gt;You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w:t>
      </w:r>
      <w:r>
        <w:lastRenderedPageBreak/>
        <w:t xml:space="preserve">or     control the reading or further copying of the copies you make or     distribute.  However, you may accept compensation in exchange for     copies.  If you distribute a large enough number of copies you     must also follow the conditions in section 3.&lt;/P &gt;&lt;P &gt;You may also lend copies, under the same conditions stated     above, and you may publicly display copies.&lt;/P &gt;&lt;P &gt;3. COPYING IN QUANTITY&lt;/P &gt;&lt;P &gt;If you publish printed copies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respects.&lt;/P &gt;&lt;P &gt;If the required texts for either cover are too voluminous to     fit legibly, you should put the first ones listed (as many as fit     reasonably) on the actual cover, and continue the rest onto     adjacent pages.&lt;/P &gt;&lt;P &gt;If you publish or distribute Opaque copies of the Document     numbering more than 100, you must either include a     machine-readable Transparent copy along with each Opaque copy, or     state in or with each Opaque copy a publicly-accessible     computer-network location containing a complete Transparent copy     of the Document, free of added material, which the general     network-using public has access to download anonymously at no     charge using public-standard network protocols.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public.&lt;/P &gt;&lt;P &gt;It is requested, but not required, that you contact the     authors of the Document well before redistributing any large     number of copies, to give them a chance to provide you with an     updated version of the Document.&lt;/P &gt;&lt;P &gt;4. MODIFICATIONS&lt;/P &gt;&lt;P &gt;You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Version:&lt;/P &gt;&lt;P &gt;&lt;/P &gt;&lt;OL TYPE=A &gt;&lt;LI &gt;&lt;P &gt;Use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permission.&lt;/P &gt;&lt;/LI &gt;&lt;LI &gt;&lt;P &gt;List on the Title Page,       as authors, one or more persons or entities responsible for       authorship of the modifications in the Modified Version,       together with at least five of the principal authors of the       Document (all of its principal authors, if it has less than       five).&lt;/P &gt;&lt;/LI &gt;&lt;LI &gt;&lt;P &gt;State on the Title page       the name of the publisher of the Modified Version, as the       publisher.&lt;/P &gt;&lt;/LI &gt;&lt;LI &gt;&lt;P &gt;Preserve all the       copyright notices of the Document.&lt;/P &gt;&lt;/LI &gt;&lt;LI &gt;&lt;P &gt;Add an appropriate       copyright notice for your </w:t>
      </w:r>
      <w:r>
        <w:lastRenderedPageBreak/>
        <w:t xml:space="preserve">modifications adjacent to the other       copyright notices.&lt;/P &gt;&lt;/LI &gt;&lt;LI &gt;&lt;P &gt;Include, immediately       after the copyright notices, a license notice giving the public       permission to use the Modified Version under the terms of this       License, in the form shown in the Addendum below.&lt;/P &gt;&lt;/LI &gt;&lt;LI &gt;&lt;P &gt;Preserve in that license       notice the full lists of Invariant Sections and required Cover       Texts given in the Document's license notice.&lt;/P &gt;&lt;/LI &gt;&lt;LI &gt;&lt;P &gt;Include an unaltered       copy of this License.&lt;/P &gt;&lt;/LI &gt;&lt;LI &gt;&lt;P &gt;Preserve the section       entitled History, and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sentence.&lt;/P &gt;&lt;/LI &gt;&lt;LI &gt;&lt;P &gt;Preserve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permission.&lt;/P &gt;&lt;/LI &gt;&lt;LI &gt;&lt;P &gt;In any section entitled       Acknowledgements or Dedications, preserve the section's       title, and preserve in the section all the substance and tone of       each of the contributor acknowledgements and/or dedications       given therein.&lt;/P &gt;&lt;/LI &gt;&lt;LI &gt;&lt;P &gt;Preserve all the       Invariant Sections of the Document, unaltered in their text and       in their titles.  Section numbers or the equivalent are not       considered part of the section titles.&lt;/P &gt;&lt;/LI &gt;&lt;LI &gt;&lt;P &gt;Delete any section       entitled Endorsements.  Such a section may not be included in       the Modified Version.&lt;/P &gt;&lt;/LI &gt;&lt;LI &gt;&lt;P &gt;Do not retitle any       existing section as Endorsements or to conflict in title with       any Invariant Section.&lt;/P &gt;&lt;/LI &gt;&lt;/OL &gt;&lt;P &gt;If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titles.&lt;/P &gt;&lt;P &gt;You may add a section entitled Endorsements, provided it     contains nothing but endorsements of your Modified Version by     various parties--for example, statements of peer review or that     the text has been approved by an organization as the authoritative     definition of a standard.&lt;/P &gt;&lt;P &gt;You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one.&lt;/P &gt;&lt;P &gt;The author(s) and publisher(s) of the Document do not by     this License give permission to use their names for publicity for     or to assert or imply endorsement of any Modified Version.&lt;/P &gt;&lt;P &gt;5. COMBINING DOCUMENTS&lt;/P &gt;&lt;P &gt;You may combine the Document with other documents released     under this License, under the terms </w:t>
      </w:r>
      <w:r>
        <w:lastRenderedPageBreak/>
        <w:t xml:space="preserve">defined in section 4 above for     modified versions, provided that you include in the combination     all of the Invariant Sections of all of the original documents,     unmodified, and list them all as Invariant Sections of your     combined work in its license notice.&lt;/P &gt;&lt;P &gt;The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work.&lt;/P &gt;&lt;P &gt;In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Endorsements.&lt;/P &gt;&lt;P &gt;6. COLLECTIONS OF DOCUMENTS&lt;/P &gt;&lt;P &gt;You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respects.&lt;/P &gt;&lt;P &gt;You may extract a single document from such a collection,     and distribute it individually under this License, provided you     insert a copy of this License into the extracted document, and     follow this License in all other respects regarding verbatim     copying of that document.&lt;/P &gt;&lt;P &gt;7. AGGREGATION WITH INDEPENDENT WORKS&lt;/P &gt;&lt;P &gt;A compilation of the Document or its derivatives with other     separate and independent documents or works, in or on a volume of     a storage or distribution medium, does not as a whole count as a     Modified Version of the Document, provided no compilation     copyright is claimed for the compilation.  Such a compilation is     called an aggregate, and this License does not apply to the     other self-contained works thus compiled with the Document, on     account of their being thus compiled, if they are not themselves     derivative works of the Document.&lt;/P &gt;&lt;P &gt;If the Cover Text requirement of section 3 is applicable to     these copies of the Document, then if the Document is less than     one quarter of the entire aggregate, the Document's Cover Texts     may be placed on covers that surround only the Document within the     aggregate.  Otherwise they must appear on covers around the whole     aggregate.&lt;/P &gt;&lt;P &gt;8. TRANSLATION&lt;/P &gt;&lt;P &gt;Translation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provided that you also     include the original English version of this License.  In case of     a disagreement between the translation and the original English     version of this License, the original English version will     prevail.&lt;/P &gt;&lt;P &gt;9. TERMINATION&lt;/P &gt;&lt;P &gt;You may not copy, modify, sublicense, or distribute the     Document except as expressly provided for under this License.  Any     other attempt to copy, modify, sublicense or distribute the     Document is void, and will automatically terminate your rights     under this License.  However, parties who have received copies, or     rights, </w:t>
      </w:r>
      <w:r>
        <w:lastRenderedPageBreak/>
        <w:t>from you under this License will not have their licenses     terminated so long as such parties remain in full     compliance.&lt;/P &gt;&lt;P &gt;10. FUTURE REVISIONS OF THIS LICENSE&lt;/P &gt;&lt;P &gt;The Free Software Foundation may publish new, revised     versions of the GNU Free Documentation License from time to time.     Such new versions will be similar in spirit to the present     version, but may differ in detail to address new problems or     concerns.  See &lt;A HREF=http://www.gnu.org/copyleft/ TARGET=_top &gt;http://www.gnu.org/copyleft/&lt;/A &gt;.&lt;/P &gt;&lt;P &gt;Each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Foundation.&lt;/P &gt;&lt;P &gt;How to use this License for your documents&lt;/P &gt;&lt;P &gt;To use this License in a document you have written, include     a copy of the License in the document and put the following     copyright and license notices just after the title page:&lt;/P &gt;&lt;A NAME=AEN4358 &gt;&lt;/A &gt;&lt;BLOCKQUOTE CLASS=BLOCKQUOTE &gt;&lt;P &gt;      Copyright (c)  YEAR  YOUR NAME.       Permission is granted to copy, distribute and/or modify this document       under the terms of the GNU Free Documentation License, Version 1.1       or any later version published by the Free Software Foundation;       with the Invariant Sections being LIST THEIR TITLES, with the       Front-Cover Texts being LIST, and with the Back-Cover Texts being LIST.       A copy of the license is included in the section entitled GNU       Free Documentation License.&lt;/P &gt;&lt;/BLOCKQUOTE &gt;&lt;P &gt;If you have no Invariant Sections, write with no Invariant     Sections instead of saying which ones are invariant.  If you have     no Front-Cover Texts, write no Front-Cover Texts instead of     Front-Cover Texts being LIST; likewise for Back-Cover     Texts.&lt;/P &gt;&lt;P &gt;If your document contains nontrivial examples of program     code, we recommend releasing these examples in parallel under your     choice of free software license, such as the GNU General Public     License, to permit their use in free software.&lt;/P &gt;&lt;/DIV &gt;&lt;DIV CLASS=NAVFOOTER &gt;&lt;HR ALIGN=LEFT WIDTH=100%&gt;&lt;TABLE SUMMARY=Footer navigation table WIDTH=100% BORDER=0 CELLPADDING=0 CELLSPACING=0 &gt;&lt;TR &gt;&lt;TD WIDTH=33% ALIGN=left VALIGN=top &gt;&lt;A HREF=reference-field-idx.html ACCESSKEY=P &gt;Prev&lt;/A &gt;&lt;/TD &gt;&lt;TD WIDTH=34% ALIGN=center VALIGN=top &gt;&lt;A HREF=index.html ACCESSKEY=H &gt;Home&lt;/A &gt;&lt;/TD &gt;&lt;TD WIDTH=33% ALIGN=right VALIGN=top &gt;&amp;nbsp;&lt;/TD &gt;&lt;/TR &gt;&lt;TR &gt;&lt;TD WIDTH=33% ALIGN=left VALIGN=top &gt;Retrieving Field Data by Index&lt;/TD &gt;&lt;TD WIDTH=34% ALIGN=center VALIGN=top &gt;&amp;nbsp;&lt;/TD &gt;&lt;TD WIDTH=33% ALIGN=right VALIGN=top &gt;&amp;nbsp;&lt;/TD &gt;&lt;/TR &gt;&lt;/TABLE &gt;&lt;/DIV &gt;&lt;/BODY &gt;&lt;/HTML &gt;[END FILE=libdbi-0.9.0/doc/programmers-guide/copying-fdl.html]</w:t>
      </w:r>
    </w:p>
    <w:p w14:paraId="3D2FAE23" w14:textId="77777777" w:rsidR="00425AAE" w:rsidRDefault="00425AAE" w:rsidP="000727EF">
      <w:pPr>
        <w:pStyle w:val="Heading2"/>
      </w:pPr>
      <w:r>
        <w:t xml:space="preserve"> </w:t>
      </w:r>
      <w:bookmarkStart w:id="287" w:name="_Toc399938105"/>
      <w:r>
        <w:t>libdbi-perl (version 1.631):</w:t>
      </w:r>
      <w:bookmarkEnd w:id="287"/>
    </w:p>
    <w:p w14:paraId="693837B3" w14:textId="77777777" w:rsidR="00425AAE" w:rsidRDefault="00425AAE" w:rsidP="000727EF">
      <w:pPr>
        <w:pStyle w:val="Heading3"/>
      </w:pPr>
      <w:r>
        <w:t>libdbi-perl-1.631/debian/copyright:</w:t>
      </w:r>
    </w:p>
    <w:p w14:paraId="2CBDB6B4" w14:textId="77777777" w:rsidR="00425AAE" w:rsidRDefault="00425AAE">
      <w:r>
        <w:t xml:space="preserve">[BEGIN FILE=libdbi-perl-1.631/debian/copyright] Format: http://www.debian.org/doc/packaging-manuals/copyright-format/1.0/ Upstream-Name: </w:t>
      </w:r>
      <w:r>
        <w:lastRenderedPageBreak/>
        <w:t>DBI Upstream-Contact: Tim Bunce &lt;Tim.Bunce@pobox.com&gt; Source: https://metacpan.org/release/DBI</w:t>
      </w:r>
    </w:p>
    <w:p w14:paraId="0516E7B8" w14:textId="77777777" w:rsidR="00425AAE" w:rsidRDefault="00425AAE">
      <w:r>
        <w:t>Files: * Copyright: 1994-2012, Tim Bunce &lt;Tim.Bunce@pobox.com&gt; License: Artistic or GPL-1+</w:t>
      </w:r>
    </w:p>
    <w:p w14:paraId="5AC42687" w14:textId="77777777" w:rsidR="00425AAE" w:rsidRDefault="00425AAE">
      <w:r>
        <w:t>Files: Driver.xst Copyright: 1997-2002, Tim Bunce &lt;Tim.Bunce@pobox.com&gt;  2002, Jonathan Leffler &lt;j.leffler@acm.org&gt; License: Artistic or GPL-1+</w:t>
      </w:r>
    </w:p>
    <w:p w14:paraId="3206FB16" w14:textId="77777777" w:rsidR="00425AAE" w:rsidRDefault="00425AAE">
      <w:r>
        <w:t>Files: dbd_xsh.h Copyright: 2000-2002, Tim Bunce &lt;Tim.Bunce@pobox.com&gt;  2002, Jonathan Leffler &lt;j.leffler@acm.org&gt; License: Artistic or GPL-1+</w:t>
      </w:r>
    </w:p>
    <w:p w14:paraId="50DB4000" w14:textId="77777777" w:rsidR="00425AAE" w:rsidRDefault="00425AAE">
      <w:r>
        <w:t>Files: dbipport.h Copyright: 2004-2010, Marcus Holland-Moritz &lt;mhx-cpan@gmx.net&gt;  2001, Paul Marquess &lt;pmqs@cpan.org&gt; (Version 2.x)  1999, Kenneth Albanowski &lt;kjahds@kjahds.com&gt; (Version 1.x) License: Artistic or GPL-1+</w:t>
      </w:r>
    </w:p>
    <w:p w14:paraId="06332502" w14:textId="77777777" w:rsidR="00425AAE" w:rsidRDefault="00425AAE">
      <w:r>
        <w:t>Files: dbiprof.PL Copyright: 2002, Sam Tregar &lt;sam@tregar.com&gt; License: Artistic or GPL-1+</w:t>
      </w:r>
    </w:p>
    <w:p w14:paraId="731F6B81" w14:textId="77777777" w:rsidR="00425AAE" w:rsidRDefault="00425AAE">
      <w:r>
        <w:t>Files: dbiproxy.PL  lib/DBI/ProxyServer.pm Copyright: 1997, Jochen Wiedmann &lt;jwied@cpan.org&gt; License: Artistic or GPL-1+</w:t>
      </w:r>
    </w:p>
    <w:p w14:paraId="176C3365" w14:textId="77777777" w:rsidR="00425AAE" w:rsidRDefault="00425AAE">
      <w:r>
        <w:t>Files: lib/DBI/DBD.pm Copyright: 1997-2006, Tim Bunce &lt;Tim.Bunce@pobox.com&gt;  1997-2006, Jochen Wiedmann &lt;jwied@cpan.org&gt;  1997-2006, Jonathan Leffler &lt;j.leffler@acm.org&gt;  1997-2006, Steffen Goeldner &lt;sgoeldner@cpan.org&gt; License: Artistic or GPL-1+</w:t>
      </w:r>
    </w:p>
    <w:p w14:paraId="2CFC632A" w14:textId="77777777" w:rsidR="00425AAE" w:rsidRDefault="00425AAE">
      <w:r>
        <w:t>Files: lib/DBI/FAQ.pm Copyright: 1994-2000, Alligator Descartes License: Artistic</w:t>
      </w:r>
    </w:p>
    <w:p w14:paraId="697501F2" w14:textId="77777777" w:rsidR="00425AAE" w:rsidRDefault="00425AAE">
      <w:r>
        <w:t>Files: lib/DBD/DBM.pm Copyright: 2004, Jeff Zucker &lt;jzucker@cpan.org&gt;  2010-2013, Jens Rehsack &amp; H.Merijn Brand License: Artistic or GPL-1+</w:t>
      </w:r>
    </w:p>
    <w:p w14:paraId="48D889E3" w14:textId="77777777" w:rsidR="00425AAE" w:rsidRDefault="00425AAE">
      <w:r>
        <w:t>Files: lib/DBI/SQL/Nano.pm Copyright:  2004, Jeff Zucker &lt;jzucker@cpan.org&gt;  2010, Jens Rehsack &lt;rehsack@cpan.org&gt; License: Artistic or GPL-1+</w:t>
      </w:r>
    </w:p>
    <w:p w14:paraId="362EB5AA" w14:textId="77777777" w:rsidR="00425AAE" w:rsidRDefault="00425AAE">
      <w:r>
        <w:t>Files: lib/DBI/ProfileData.pm  lib/DBI/ProfileDumper/Apache.pm  lib/DBI/ProfileDumper.pm Copyright: 2002, Sam Tregar &lt;sam@tregar.com&gt; License: Artistic or GPL-1+</w:t>
      </w:r>
    </w:p>
    <w:p w14:paraId="38FBF953" w14:textId="77777777" w:rsidR="00425AAE" w:rsidRDefault="00425AAE">
      <w:r>
        <w:t>Files: lib/DBI/DBD/Metadata.pm Copyright: 1997-2003, Tim Bunce &lt;Tim.Bunce@pobox.com&gt;  1997-2003, Jochen Wiedmann &lt;jwied@cpan.org&gt;  1997-2003, Jonathan Leffler &lt;j.leffler@acm.org&gt;  1997-2003, Steffen Goeldner &lt;sgoeldner@cpan.org&gt; License: Artistic or GPL-1+</w:t>
      </w:r>
    </w:p>
    <w:p w14:paraId="3598B254" w14:textId="77777777" w:rsidR="00425AAE" w:rsidRDefault="00425AAE">
      <w:r>
        <w:t>Files: lib/DBI/DBD/SqlEngine.pm Copyright:  1998, Jochen Wiedmann  2004, Jeff Zucker  2009-2013, H.Merijn Brand  2009-2013, Jens Rehsack License: Artistic or GPL-1+</w:t>
      </w:r>
    </w:p>
    <w:p w14:paraId="3DFE1DCD" w14:textId="77777777" w:rsidR="00425AAE" w:rsidRDefault="00425AAE">
      <w:r>
        <w:t>Files: lib/DBD/File.pm  lib/DBD/File/* Copyright:  2009-2013, H.Merijn Brand  2009-2013, Jens Rehsack  2004-2009, Jeff Zucker  1998-2004, Jochen Wiedmann License: Artistic or GPL-1+</w:t>
      </w:r>
    </w:p>
    <w:p w14:paraId="58CA20C8" w14:textId="77777777" w:rsidR="00425AAE" w:rsidRDefault="00425AAE">
      <w:r>
        <w:t>Files: lib/DBD/Proxy.pm Copyright: 1997,1998, Jochen Wiedmann License: Artistic or GPL-1+</w:t>
      </w:r>
    </w:p>
    <w:p w14:paraId="5D58744B" w14:textId="77777777" w:rsidR="00425AAE" w:rsidRDefault="00425AAE">
      <w:r>
        <w:t>Files: lib/DBD/File/HowTo.pod  lib/DBI/DBD/SqlEngine/HowTo.pod Copyright: 2010, H.Merijn Brand  2010, Jens Rehsack License: Artistic or GPL-1+</w:t>
      </w:r>
    </w:p>
    <w:p w14:paraId="257240B5" w14:textId="77777777" w:rsidR="00425AAE" w:rsidRDefault="00425AAE">
      <w:r>
        <w:t>Files: lib/DBI/DBD/SqlEngine/Developers.pod Copyright: 2010-2013, H.Merijn Brand  2010-2013, Jens Rehsack License: Artistic or GPL-1+</w:t>
      </w:r>
    </w:p>
    <w:p w14:paraId="2B2922F7" w14:textId="77777777" w:rsidR="00425AAE" w:rsidRDefault="00425AAE">
      <w:r>
        <w:lastRenderedPageBreak/>
        <w:t>Files: debian/* Copyright:  1997-1999, Martin Schulze &lt;joey@finlandia.infodrom.north.de&gt;  1997-1998, Ben Gertzfield &lt;che@debian.org&gt;  1997, Christian Schwarz &lt;schwarz@debian.org&gt;  1999-2007, Christian Hammers &lt;ch@debian.org&gt;  2002, Dirk Eddelbuettel &lt;edd@debian.org&gt;  2007-2009, Damyan Ivanov &lt;dmn@debian.org&gt;  2008-2014, gregor herrmann &lt;gregoa@debian.org&gt;  2008, Niko Tyni &lt;ntyni@debian.org&gt;  2009, Ryan Niebur &lt;ryan@debian.org&gt;  2010, Ansgar Burchardt &lt;ansgar@debian.org&gt;  2010, Nicholas Bamber &lt;nicholas@periapt.co.uk&gt;  2013, Xavier Guimard &lt;x.guimard@free.fr&gt; License: Artistic or GPL-1+</w:t>
      </w:r>
    </w:p>
    <w:p w14:paraId="642F34F2"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020F123E"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FILE=libdbi-perl-1.631/debian/copyright]</w:t>
      </w:r>
    </w:p>
    <w:p w14:paraId="173B7E56" w14:textId="77777777" w:rsidR="00425AAE" w:rsidRDefault="00425AAE" w:rsidP="000727EF">
      <w:pPr>
        <w:pStyle w:val="Heading2"/>
      </w:pPr>
      <w:r>
        <w:t xml:space="preserve"> </w:t>
      </w:r>
      <w:bookmarkStart w:id="288" w:name="_Toc399938106"/>
      <w:r>
        <w:t>libdrm (version 2.4.54):</w:t>
      </w:r>
      <w:bookmarkEnd w:id="288"/>
    </w:p>
    <w:p w14:paraId="606A6A5B" w14:textId="77777777" w:rsidR="00425AAE" w:rsidRDefault="00425AAE" w:rsidP="000727EF">
      <w:pPr>
        <w:pStyle w:val="Heading3"/>
      </w:pPr>
      <w:r>
        <w:t>libdrm-2.4.54/debian/copyright:</w:t>
      </w:r>
    </w:p>
    <w:p w14:paraId="6D7F0FFB" w14:textId="77777777" w:rsidR="00425AAE" w:rsidRDefault="00425AAE">
      <w:r>
        <w:t>[BEGIN FILE=libdrm-2.4.54/debian/copyright] This package was downloaded from http://dri.freedesktop.org/libdrm/</w:t>
      </w:r>
    </w:p>
    <w:p w14:paraId="3E94F1BE" w14:textId="77777777" w:rsidR="00425AAE" w:rsidRDefault="00425AAE">
      <w:r>
        <w:t>It was debianized by Marcelo E. Magallon &lt;mmagallo@debian.org&gt; on Fri, 19 Aug 2005 21:11:18 -0600.</w:t>
      </w:r>
    </w:p>
    <w:p w14:paraId="730ACCAE" w14:textId="77777777" w:rsidR="00425AAE" w:rsidRDefault="00425AAE">
      <w:r>
        <w:t xml:space="preserve">  Copyright 2005 Adam Jackson.</w:t>
      </w:r>
    </w:p>
    <w:p w14:paraId="005B1412"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on the rights to use, copy, modify, merge,  publish, distribute, sub license, and/or sell copies of the Software,  and to permit persons to whom the Software is furnished to do so,  subject to the following conditions:</w:t>
      </w:r>
    </w:p>
    <w:p w14:paraId="411D9689" w14:textId="77777777" w:rsidR="00425AAE" w:rsidRDefault="00425AAE">
      <w:r>
        <w:t xml:space="preserve"> The above copyright notice and this permission notice (including the  next paragraph) shall be included in all copies or substantial  portions of the Software.</w:t>
      </w:r>
    </w:p>
    <w:p w14:paraId="2724CEC1"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ADAM JACKSON BE LIABLE FOR ANY  CLAIM, DAMAGES OR OTHER LIABILITY, WHETHER IN AN ACTION OF CONTRACT,  TORT OR OTHERWISE, ARISING FROM, OUT OF OR IN CONNECTION WITH THE  SOFTWARE OR THE USE OR OTHER DEALINGS IN THE SOFTWARE.</w:t>
      </w:r>
    </w:p>
    <w:p w14:paraId="4A1C80D4" w14:textId="77777777" w:rsidR="00425AAE" w:rsidRDefault="00425AAE">
      <w:r>
        <w:lastRenderedPageBreak/>
        <w:t xml:space="preserve">  Copyright 2000 Precision Insight, Inc., Cedar Park, Texas.  Copyright 2000 VA Linux Systems, Inc., Sunnyvale, California.  Copyright 2002 Tungsten Graphics, Inc., Cedar Park, Texas.  All Rights Reserved.</w:t>
      </w:r>
    </w:p>
    <w:p w14:paraId="42872021"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4E86708" w14:textId="77777777" w:rsidR="00425AAE" w:rsidRDefault="00425AAE">
      <w:r>
        <w:t xml:space="preserve"> The above copyright notice and this permission notice (including the  next paragraph) shall be included in all copies or substantial  portions of the Software.</w:t>
      </w:r>
    </w:p>
    <w:p w14:paraId="72C57DF6"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PRECISION INSIGHT AND/OR ITS  SUPPLIERS BE LIABLE FOR ANY CLAIM, DAMAGES OR OTHER LIABILITY,  WHETHER IN AN ACTION OF CONTRACT, TORT OR OTHERWISE, ARISING FROM,  OUT OF OR IN CONNECTION WITH THE SOFTWARE OR THE USE OR OTHER  DEALINGS IN THE SOFTWARE.</w:t>
      </w:r>
    </w:p>
    <w:p w14:paraId="1D7E4154" w14:textId="77777777" w:rsidR="00425AAE" w:rsidRDefault="00425AAE">
      <w:r>
        <w:t xml:space="preserve">  Copyright (c) 2007-2008 Dave Airlie &lt;airlied@linux.ie&gt;  Copyright (c) 2007-2008 Jakob Bornecrantz &lt;wallbraker@gmail.com&gt;  Copyright (c) 2008 Red Hat Inc.  Copyright (c) 2007-2008 Tungsten Graphics, Inc., Cedar Park, TX., USA  Copyright (c) 2007-2009 Intel Corporation</w:t>
      </w:r>
    </w:p>
    <w:p w14:paraId="0F9CE9D8"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1C3AB09" w14:textId="77777777" w:rsidR="00425AAE" w:rsidRDefault="00425AAE">
      <w:r>
        <w:t xml:space="preserve"> The above copyright notice and this permission notice shall be included in  all copies or substantial portions of the Software.</w:t>
      </w:r>
    </w:p>
    <w:p w14:paraId="1A852827"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1621645" w14:textId="77777777" w:rsidR="00425AAE" w:rsidRDefault="00425AAE">
      <w:r>
        <w:t xml:space="preserve">  Copyright 2002-2006 Tungsten Graphics, Inc., Cedar Park, Texas.  All Rights Reserved.</w:t>
      </w:r>
    </w:p>
    <w:p w14:paraId="2AFD0E17"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9124499" w14:textId="77777777" w:rsidR="00425AAE" w:rsidRDefault="00425AAE">
      <w:r>
        <w:lastRenderedPageBreak/>
        <w:t xml:space="preserve"> The above copyright notice and this permission notice (including the next  paragraph) shall be included in all copies or substantial portions of the  Software.</w:t>
      </w:r>
    </w:p>
    <w:p w14:paraId="5CDE886B"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TUNGSTEN GRAPHICS AND/OR ITS SUPPLIERS BE LIABLE FOR ANY CLAIM, DAMAGES OR  OTHER LIABILITY, WHETHER IN AN ACTION OF CONTRACT, TORT OR OTHERWISE,  ARISING FROM, OUT OF OR IN CONNECTION WITH THE SOFTWARE OR THE USE OR  OTHER DEALINGS IN THE SOFTWARE.</w:t>
      </w:r>
    </w:p>
    <w:p w14:paraId="60246981" w14:textId="77777777" w:rsidR="00425AAE" w:rsidRDefault="00425AAE">
      <w:r>
        <w:t xml:space="preserve">  Copyright 2000 Gareth Hughes  Copyright 2002 Frank C. Earl  Copyright 2002-2003 Leif Delgass  All Rights Reserved.</w:t>
      </w:r>
    </w:p>
    <w:p w14:paraId="6FF064A2"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45194D5" w14:textId="77777777" w:rsidR="00425AAE" w:rsidRDefault="00425AAE">
      <w:r>
        <w:t xml:space="preserve"> The above copyright notice and this permission notice (including the next  paragraph) shall be included in all copies or substantial portions of the  Software.</w:t>
      </w:r>
    </w:p>
    <w:p w14:paraId="78C7A47D"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COPYRIGHT OWNER(S) BE LIABLE FOR ANY CLAIM, DAMAGES OR OTHER LIABILITY, WHETHER  IN AN ACTION OF CONTRACT, TORT OR OTHERWISE, ARISING FROM, OUT OF OR IN  CONNECTION WITH THE SOFTWARE OR THE USE OR OTHER DEALINGS IN THE SOFTWARE.</w:t>
      </w:r>
    </w:p>
    <w:p w14:paraId="1DFE4C05" w14:textId="77777777" w:rsidR="00425AAE" w:rsidRDefault="00425AAE">
      <w:r>
        <w:t xml:space="preserve">  Copyright 2000 VA Linux Systems, Inc., Sunnyvale, California.  Copyright 2005 Stephane Marchesin.  All rights reserved.</w:t>
      </w:r>
    </w:p>
    <w:p w14:paraId="3FB711FD"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D39FD43" w14:textId="77777777" w:rsidR="00425AAE" w:rsidRDefault="00425AAE">
      <w:r>
        <w:t xml:space="preserve"> The above copyright notice and this permission notice (including the next  paragraph) shall be included in all copies or substantial portions of the  Software.</w:t>
      </w:r>
    </w:p>
    <w:p w14:paraId="64B5D1D3"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VA LINUX SYSTEMS AND/OR ITS SUPPLIERS BE LIABLE FOR ANY CLAIM, DAMAGES OR  OTHER LIABILITY, WHETHER IN AN ACTION OF CONTRACT, TORT OR OTHERWISE,  ARISING FROM, OUT OF OR IN CONNECTION WITH THE SOFTWARE OR THE USE OR  OTHER DEALINGS IN THE SOFTWARE.</w:t>
      </w:r>
    </w:p>
    <w:p w14:paraId="2E3F6771" w14:textId="77777777" w:rsidR="00425AAE" w:rsidRDefault="00425AAE">
      <w:r>
        <w:t xml:space="preserve">  Copyright 2004  Felix Kuehling  All Rights Reserved.</w:t>
      </w:r>
    </w:p>
    <w:p w14:paraId="51702115" w14:textId="77777777" w:rsidR="00425AAE" w:rsidRDefault="00425AAE">
      <w:r>
        <w:lastRenderedPageBreak/>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 license,  and/or sell copies of the Software, and to permit persons to whom the  Software is furnished to do so, subject to the following conditions:</w:t>
      </w:r>
    </w:p>
    <w:p w14:paraId="55B203F6" w14:textId="77777777" w:rsidR="00425AAE" w:rsidRDefault="00425AAE">
      <w:r>
        <w:t xml:space="preserve"> The above copyright notice and this permission notice (including the  next paragraph) shall be included in all copies or substantial portions  of the Software.</w:t>
      </w:r>
    </w:p>
    <w:p w14:paraId="294ECC56"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FELIX KUEHLING BE LIABLE FOR  ANY CLAIM, DAMAGES OR OTHER LIABILITY, WHETHER IN AN ACTION OF  CONTRACT, TORT OR OTHERWISE, ARISING FROM, OUT OF OR IN CONNECTION  WITH THE SOFTWARE OR THE USE OR OTHER DEALINGS IN THE SOFTWARE.</w:t>
      </w:r>
    </w:p>
    <w:p w14:paraId="4F01BC29" w14:textId="77777777" w:rsidR="00425AAE" w:rsidRDefault="00425AAE">
      <w:r>
        <w:t xml:space="preserve">  Copyright 2005 Eric Anholt  Copyright Â© 2007-2008 Intel Corporation  Copyright Â© 2008 JÃ©rÃ´me Glisse  All Rights Reserved.</w:t>
      </w:r>
    </w:p>
    <w:p w14:paraId="109C3E39"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50BD591" w14:textId="77777777" w:rsidR="00425AAE" w:rsidRDefault="00425AAE">
      <w:r>
        <w:t xml:space="preserve"> The above copyright notice and this permission notice (including the next  paragraph) shall be included in all copies or substantial portions of the  Software.</w:t>
      </w:r>
    </w:p>
    <w:p w14:paraId="420CF2BE"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5C93F6A" w14:textId="77777777" w:rsidR="00425AAE" w:rsidRDefault="00425AAE">
      <w:r>
        <w:t xml:space="preserve">  Copyright 1998-2003 VIA Technologies, Inc. All Rights Reserved.  Copyright 2001-2003 S3 Graphics, Inc. All Rights Reserved.</w:t>
      </w:r>
    </w:p>
    <w:p w14:paraId="14927790"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 license,  and/or sell copies of the Software, and to permit persons to whom the  Software is furnished to do so, subject to the following conditions:</w:t>
      </w:r>
    </w:p>
    <w:p w14:paraId="52018FAD" w14:textId="77777777" w:rsidR="00425AAE" w:rsidRDefault="00425AAE">
      <w:r>
        <w:t xml:space="preserve"> The above copyright notice and this permission notice (including the  next paragraph) shall be included in all copies or substantial portions  of the Software.</w:t>
      </w:r>
    </w:p>
    <w:p w14:paraId="20F1BAD0"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VIA, S3 GRAPHICS, AND/OR ITS </w:t>
      </w:r>
      <w:r>
        <w:lastRenderedPageBreak/>
        <w:t>SUPPLIERS BE LIABLE FOR ANY CLAIM, DAMAGES OR  OTHER LIABILITY, WHETHER IN AN ACTION OF CONTRACT, TORT OR OTHERWISE,  ARISING FROM, OUT OF OR IN CONNECTION WITH THE SOFTWARE OR THE USE OR OTHER  DEALINGS IN THE SOFTWARE.</w:t>
      </w:r>
    </w:p>
    <w:p w14:paraId="749884AB" w14:textId="77777777" w:rsidR="00425AAE" w:rsidRDefault="00425AAE">
      <w:r>
        <w:t xml:space="preserve">  Copyright Â© 2009 VMware, Inc., Palo Alto, CA., USA  Copyright Â© 2007-2009 Red Hat Inc.  Copyright Â© 2007 Intel Corporation  Copyright 2006 Tungsten Graphics, Inc., Bismarck, ND., USA  Copyright Â© 2008 Dave Airlie  Copyright Â© 2008 JÃ©rÃ´me Glisse  Copyright Â© 2008 Nicolai Haehnle  All Rights Reserved.</w:t>
      </w:r>
    </w:p>
    <w:p w14:paraId="1A267C6D"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 license, and/or sell copies of the Software, and to  permit persons to whom the Software is furnished to do so, subject to  the following conditions:</w:t>
      </w:r>
    </w:p>
    <w:p w14:paraId="51800F14" w14:textId="77777777" w:rsidR="00425AAE" w:rsidRDefault="00425AAE">
      <w:r>
        <w:t xml:space="preserve"> The above copyright notice and this permission notice (including the  next paragraph) shall be included in all copies or substantial portions  of the Software.</w:t>
      </w:r>
    </w:p>
    <w:p w14:paraId="38CF55EC"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COPYRIGHT HOLDERS, AUTHORS AND/OR ITS SUPPLIERS BE LIABLE FOR ANY CLAIM,  DAMAGES OR OTHER LIABILITY, WHETHER IN AN ACTION OF CONTRACT, TORT OR  OTHERWISE, ARISING FROM, OUT OF OR IN CONNECTION WITH THE SOFTWARE OR THE  USE OR OTHER DEALINGS IN THE SOFTWARE.</w:t>
      </w:r>
    </w:p>
    <w:p w14:paraId="0520088B" w14:textId="77777777" w:rsidR="00425AAE" w:rsidRDefault="00425AAE">
      <w:r>
        <w:t xml:space="preserve">  Copyright (C) 1999 Wittawat Yamwong</w:t>
      </w:r>
    </w:p>
    <w:p w14:paraId="38F46CC0"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3FCDAB1" w14:textId="77777777" w:rsidR="00425AAE" w:rsidRDefault="00425AAE">
      <w:r>
        <w:t xml:space="preserve"> The above copyright notice and this permission notice shall be included  in all copies or substantial portions of the Software.</w:t>
      </w:r>
    </w:p>
    <w:p w14:paraId="665E8314"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WITTAWAT YAMWONG, OR ANY OTHER CONTRIBUTORS BE LIABLE FOR ANY CLAIM,?  DAMAGES OR OTHER LIABILITY, WHETHER IN AN ACTION OF CONTRACT, TORT OR?  OTHERWISE, ARISING FROM, OUT OF OR IN CONNECTION WITH THE SOFTWARE?  OR THE USE OR OTHER DEALINGS IN THE SOFTWARE.</w:t>
      </w:r>
    </w:p>
    <w:p w14:paraId="52D77ABE" w14:textId="77777777" w:rsidR="00425AAE" w:rsidRDefault="00425AAE">
      <w:r>
        <w:t xml:space="preserve">  Copyright (c) 2007 Nouveau Project</w:t>
      </w:r>
    </w:p>
    <w:p w14:paraId="2F8CBB1E"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4F33D8C" w14:textId="77777777" w:rsidR="00425AAE" w:rsidRDefault="00425AAE">
      <w:r>
        <w:lastRenderedPageBreak/>
        <w:t xml:space="preserve"> The above copyright notice and this permission notice shall be included in  all copies or substantial portions of the Software.</w:t>
      </w:r>
    </w:p>
    <w:p w14:paraId="428D00EC"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BE LIABLE FOR ANY CLAIM, DAMAGES OR OTHER LIABILITY,  WHETHER IN AN ACTION OF CONTRACT, TORT OR OTHERWISE, ARISING FROM, OUT OF  OR IN CONNECTION WITH THE SOFTWARE OR THE USE OR OTHER DEALINGS IN THE  SOFTWARE.</w:t>
      </w:r>
    </w:p>
    <w:p w14:paraId="36692824" w14:textId="77777777" w:rsidR="00425AAE" w:rsidRDefault="00425AAE">
      <w:r>
        <w:t xml:space="preserve">  Copyright 2010 Jerome Glisse &lt;glisse@freedesktop.org&gt;</w:t>
      </w:r>
    </w:p>
    <w:p w14:paraId="7B35AEB6"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on the rights to use, copy, modify, merge, publish, distribute, sub  license, and/or sell copies of the Software, and to permit persons to whom  the Software is furnished to do so, subject to the following conditions:</w:t>
      </w:r>
    </w:p>
    <w:p w14:paraId="557C80D0" w14:textId="77777777" w:rsidR="00425AAE" w:rsidRDefault="00425AAE">
      <w:r>
        <w:t xml:space="preserve"> The above copyright notice and this permission notice (including the next  paragraph) shall be included in all copies or substantial portions of the  Software.</w:t>
      </w:r>
    </w:p>
    <w:p w14:paraId="24669FC7"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AND/OR THEIR SUPPLIERS BE LIABLE FOR ANY CLAIM,  DAMAGES OR OTHER LIABILITY, WHETHER IN AN ACTION OF CONTRACT, TORT OR  OTHERWISE, ARISING FROM, OUT OF OR IN CONNECTION WITH THE SOFTWARE OR THE  USE OR OTHER DEALINGS IN THE SOFTWARE. [END FILE=libdrm-2.4.54/debian/copyright]</w:t>
      </w:r>
    </w:p>
    <w:p w14:paraId="100C6492" w14:textId="77777777" w:rsidR="00425AAE" w:rsidRDefault="00425AAE" w:rsidP="000727EF">
      <w:pPr>
        <w:pStyle w:val="Heading2"/>
      </w:pPr>
      <w:r>
        <w:t xml:space="preserve"> </w:t>
      </w:r>
      <w:bookmarkStart w:id="289" w:name="_Toc399938107"/>
      <w:r>
        <w:t>libedit-3.1 (version 20140620):</w:t>
      </w:r>
      <w:bookmarkEnd w:id="289"/>
    </w:p>
    <w:p w14:paraId="467AEF42" w14:textId="77777777" w:rsidR="00425AAE" w:rsidRDefault="00425AAE" w:rsidP="000727EF">
      <w:pPr>
        <w:pStyle w:val="Heading3"/>
      </w:pPr>
      <w:r>
        <w:t>libedit-3.1-20140620/debian/copyright:</w:t>
      </w:r>
    </w:p>
    <w:p w14:paraId="753995FC" w14:textId="77777777" w:rsidR="00425AAE" w:rsidRDefault="00425AAE">
      <w:r>
        <w:t>[BEGIN FILE=libedit-3.1-20140620/debian/copyright] This package was debianized by Gergely Nagy &lt;algernon@debian.org&gt;.</w:t>
      </w:r>
    </w:p>
    <w:p w14:paraId="3D3BCAAD" w14:textId="77777777" w:rsidR="00425AAE" w:rsidRDefault="00425AAE">
      <w:r>
        <w:t>It was checked out from NetBSD CVS on 2008-06-14. (CVS_RSH=ssh CVSROOT=anoncvs@anoncvs.NetBSD.org:/cvsroot cvs checkout -P $path)</w:t>
      </w:r>
    </w:p>
    <w:p w14:paraId="39DB1881" w14:textId="77777777" w:rsidR="00425AAE" w:rsidRDefault="00425AAE">
      <w:r>
        <w:t>Upstream Author: NetBSD Foundation</w:t>
      </w:r>
    </w:p>
    <w:p w14:paraId="2547D58C" w14:textId="77777777" w:rsidR="00425AAE" w:rsidRDefault="00425AAE">
      <w:r>
        <w:t>Homepage: http://ftp.netbsd.org/pub/NetBSD/NetBSD-release-5-0/src/lib/libedit/</w:t>
      </w:r>
    </w:p>
    <w:p w14:paraId="4FD816AD" w14:textId="77777777" w:rsidR="00425AAE" w:rsidRDefault="00425AAE">
      <w:r>
        <w:t>Copyright:</w:t>
      </w:r>
    </w:p>
    <w:p w14:paraId="2FEADB3E" w14:textId="77777777" w:rsidR="00425AAE" w:rsidRDefault="00425AAE">
      <w:r>
        <w:t xml:space="preserve">  Copyright (c) 1992, 1993  </w:t>
      </w:r>
      <w:r>
        <w:tab/>
        <w:t xml:space="preserve">The Regents of the University of California.  All rights reserved.     This code is derived from software contributed to Berkeley by   Christos Zoulas of Cornell University.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w:t>
      </w:r>
      <w:r>
        <w:lastRenderedPageBreak/>
        <w:t>disclaimer in the      documentation and/or other materials provided with the distribution.   3. Neither the name of the University nor the names of its contributors      may be used to endorse or promote products derived from this software      without specific prior written permission.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FILE=libedit-3.1-20140620/debian/copyright]</w:t>
      </w:r>
    </w:p>
    <w:p w14:paraId="5FE99EAE" w14:textId="77777777" w:rsidR="00425AAE" w:rsidRDefault="00425AAE" w:rsidP="000727EF">
      <w:pPr>
        <w:pStyle w:val="Heading2"/>
      </w:pPr>
      <w:r>
        <w:t xml:space="preserve"> </w:t>
      </w:r>
      <w:bookmarkStart w:id="290" w:name="_Toc399938108"/>
      <w:r>
        <w:t>libee (version 0.4.1):</w:t>
      </w:r>
      <w:bookmarkEnd w:id="290"/>
    </w:p>
    <w:p w14:paraId="20796C27" w14:textId="77777777" w:rsidR="00425AAE" w:rsidRDefault="00425AAE" w:rsidP="000727EF">
      <w:pPr>
        <w:pStyle w:val="Heading3"/>
      </w:pPr>
      <w:r>
        <w:t>libee-0.4.1/debian/copyright:</w:t>
      </w:r>
    </w:p>
    <w:p w14:paraId="6D36E011" w14:textId="77777777" w:rsidR="00425AAE" w:rsidRDefault="00425AAE">
      <w:r>
        <w:t>[BEGIN FILE=libee-0.4.1/debian/copyright] This work was packaged for Debian by:</w:t>
      </w:r>
    </w:p>
    <w:p w14:paraId="6D3EEC73" w14:textId="77777777" w:rsidR="00425AAE" w:rsidRDefault="00425AAE">
      <w:r>
        <w:t xml:space="preserve">    Pierre Chifflier &lt;pollux@debian.org&gt; on Sat, 11 Dec 2010 12:37:09 +0100</w:t>
      </w:r>
    </w:p>
    <w:p w14:paraId="2201F6C8" w14:textId="77777777" w:rsidR="00425AAE" w:rsidRDefault="00425AAE">
      <w:r>
        <w:t>It was downloaded from:</w:t>
      </w:r>
    </w:p>
    <w:p w14:paraId="40652C00" w14:textId="77777777" w:rsidR="00425AAE" w:rsidRDefault="00425AAE">
      <w:r>
        <w:t xml:space="preserve">    http://libee.sourceforge.net/</w:t>
      </w:r>
    </w:p>
    <w:p w14:paraId="0455D192" w14:textId="77777777" w:rsidR="00425AAE" w:rsidRDefault="00425AAE">
      <w:r>
        <w:t>Upstream Author:</w:t>
      </w:r>
    </w:p>
    <w:p w14:paraId="6B559226" w14:textId="77777777" w:rsidR="00425AAE" w:rsidRDefault="00425AAE">
      <w:r>
        <w:t xml:space="preserve">    Rainer Gerhards</w:t>
      </w:r>
    </w:p>
    <w:p w14:paraId="4CD499EA" w14:textId="77777777" w:rsidR="00425AAE" w:rsidRDefault="00425AAE">
      <w:r>
        <w:t>Copyright:</w:t>
      </w:r>
    </w:p>
    <w:p w14:paraId="1321853F" w14:textId="77777777" w:rsidR="00425AAE" w:rsidRDefault="00425AAE">
      <w:r>
        <w:t xml:space="preserve">    Copyright 2010 by Rainer Gerhards and Adiscon GmbH.</w:t>
      </w:r>
    </w:p>
    <w:p w14:paraId="08017032" w14:textId="77777777" w:rsidR="00425AAE" w:rsidRDefault="00425AAE">
      <w:r>
        <w:t>License:</w:t>
      </w:r>
    </w:p>
    <w:p w14:paraId="3A39EB62"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          This library is distributed in the hope that it will be useful,     but WITHOUT ANY WARRANTY; without even the implied warranty of     MERCHANTABILITY or FITNESS FOR A PARTICULAR PURPOSE.  See the GNU     Lesser General Public License for more details.</w:t>
      </w:r>
    </w:p>
    <w:p w14:paraId="5B07D170" w14:textId="77777777" w:rsidR="00425AAE" w:rsidRDefault="00425AAE">
      <w:r>
        <w:t>Complete LGPL version 2.1 text can be found in  /usr/share/common-licenses/LGPL-2.1.</w:t>
      </w:r>
    </w:p>
    <w:p w14:paraId="55FA906D" w14:textId="77777777" w:rsidR="00425AAE" w:rsidRDefault="00425AAE">
      <w:r>
        <w:t>The Debian packaging is:</w:t>
      </w:r>
    </w:p>
    <w:p w14:paraId="08837E2B" w14:textId="77777777" w:rsidR="00425AAE" w:rsidRDefault="00425AAE">
      <w:r>
        <w:t xml:space="preserve">    Copyright (C) 2010 Pierre Chifflier &lt;pollux@debian.org&gt;</w:t>
      </w:r>
    </w:p>
    <w:p w14:paraId="378BDF8F" w14:textId="77777777" w:rsidR="00425AAE" w:rsidRDefault="00425AAE">
      <w:r>
        <w:t>and is licensed under the LGPL version 2.1, see /usr/share/common-licenses/LGPL-2.1. [END FILE=libee-0.4.1/debian/copyright]</w:t>
      </w:r>
    </w:p>
    <w:p w14:paraId="0C0C43AC" w14:textId="77777777" w:rsidR="00425AAE" w:rsidRDefault="00425AAE" w:rsidP="000727EF">
      <w:pPr>
        <w:pStyle w:val="Heading2"/>
      </w:pPr>
      <w:r>
        <w:lastRenderedPageBreak/>
        <w:t xml:space="preserve"> </w:t>
      </w:r>
      <w:bookmarkStart w:id="291" w:name="_Toc399938109"/>
      <w:r>
        <w:t>libencode-locale-perl (version 1.03):</w:t>
      </w:r>
      <w:bookmarkEnd w:id="291"/>
    </w:p>
    <w:p w14:paraId="4D8CE557" w14:textId="77777777" w:rsidR="00425AAE" w:rsidRDefault="00425AAE" w:rsidP="000727EF">
      <w:pPr>
        <w:pStyle w:val="Heading3"/>
      </w:pPr>
      <w:r>
        <w:t>libencode-locale-perl-1.03/debian/copyright:</w:t>
      </w:r>
    </w:p>
    <w:p w14:paraId="31471BDD" w14:textId="77777777" w:rsidR="00425AAE" w:rsidRDefault="00425AAE">
      <w:r>
        <w:t>[BEGIN FILE=libencode-locale-perl-1.03/debian/copyright] Format: http://anonscm.debian.org/viewvc/dep/web/deps/dep5.mdwn?view=markup&amp;pathrev=174 Upstream-Contact: Gisle Aas &lt;gisle@activestate.com&gt; Source: http://search.cpan.org/dist/Encode-Locale/ Upstream-Name: Encode-Locale</w:t>
      </w:r>
    </w:p>
    <w:p w14:paraId="1004BE49" w14:textId="77777777" w:rsidR="00425AAE" w:rsidRDefault="00425AAE">
      <w:r>
        <w:t>Files: * Copyright: 2010, Gisle Aas &lt;gisle@activestate.com&gt; License: Artistic or GPL-1+</w:t>
      </w:r>
    </w:p>
    <w:p w14:paraId="2104B78F" w14:textId="77777777" w:rsidR="00425AAE" w:rsidRDefault="00425AAE">
      <w:r>
        <w:t>Files: debian/* Copyright: 2011, Nicholas Bamber &lt;nicholas@periapt.co.uk&gt;            2012, Fabrizio Regalli &lt;fabreg@fabreg.it&gt; License: Artistic or GPL-1+</w:t>
      </w:r>
    </w:p>
    <w:p w14:paraId="4D02B5E6"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7C09274C"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FILE=libencode-locale-perl-1.03/debian/copyright]</w:t>
      </w:r>
    </w:p>
    <w:p w14:paraId="06357A49" w14:textId="77777777" w:rsidR="00425AAE" w:rsidRDefault="00425AAE" w:rsidP="000727EF">
      <w:pPr>
        <w:pStyle w:val="Heading2"/>
      </w:pPr>
      <w:r>
        <w:t xml:space="preserve"> </w:t>
      </w:r>
      <w:bookmarkStart w:id="292" w:name="_Toc399938110"/>
      <w:r>
        <w:t>libept (version 1.0.12):</w:t>
      </w:r>
      <w:bookmarkEnd w:id="292"/>
    </w:p>
    <w:p w14:paraId="4CA0F6BE" w14:textId="77777777" w:rsidR="00425AAE" w:rsidRDefault="00425AAE" w:rsidP="000727EF">
      <w:pPr>
        <w:pStyle w:val="Heading3"/>
      </w:pPr>
      <w:r>
        <w:t>libept-1.0.12/debian/copyright:</w:t>
      </w:r>
    </w:p>
    <w:p w14:paraId="5626C804" w14:textId="77777777" w:rsidR="00425AAE" w:rsidRDefault="00425AAE">
      <w:r>
        <w:t>[BEGIN FILE=libept-1.0.12/debian/copyright] This package was debianized by Enrico Zini &lt;enrico@debian.org&gt; on Tue May 29 19:01:12 BST 2007.</w:t>
      </w:r>
    </w:p>
    <w:p w14:paraId="28D417FF" w14:textId="77777777" w:rsidR="00425AAE" w:rsidRDefault="00425AAE">
      <w:r>
        <w:t>Upstream Author: Enrico Zini &lt;enrico@enricozini.org&gt;</w:t>
      </w:r>
    </w:p>
    <w:p w14:paraId="6BA9639B" w14:textId="77777777" w:rsidR="00425AAE" w:rsidRDefault="00425AAE">
      <w:r>
        <w:t>Copyright (C) 2003--2007  Enrico Zini, Peter Rockai</w:t>
      </w:r>
    </w:p>
    <w:p w14:paraId="5C5F2692" w14:textId="77777777" w:rsidR="00425AAE" w:rsidRDefault="00425AAE">
      <w:r>
        <w:t>License:</w:t>
      </w:r>
    </w:p>
    <w:p w14:paraId="49579338"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3FB79F90"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02713773" w14:textId="77777777" w:rsidR="00425AAE" w:rsidRDefault="00425AAE">
      <w:r>
        <w:t xml:space="preserve">    You should have received a copy of the GNU Lesser General Public     License along with this library; if not, write to the Free Software     Foundation, Inc., 51 Franklin St, Fifth Floor, Boston, MA  02110-1301  USA</w:t>
      </w:r>
    </w:p>
    <w:p w14:paraId="4C68EBFA" w14:textId="77777777" w:rsidR="00425AAE" w:rsidRDefault="00425AAE">
      <w:r>
        <w:t xml:space="preserve">The Debian packaging is (C) 2007, Enrico Zini &lt;enrico@debian.org&gt;, and is licensed under the GPL. On Debian systems, the complete text of the GNU General Public </w:t>
      </w:r>
      <w:r>
        <w:lastRenderedPageBreak/>
        <w:t>License can be found in `/usr/share/common-licenses/GPL'. [END FILE=libept-1.0.12/debian/copyright]</w:t>
      </w:r>
    </w:p>
    <w:p w14:paraId="7031AE4F" w14:textId="77777777" w:rsidR="00425AAE" w:rsidRDefault="00425AAE" w:rsidP="000727EF">
      <w:pPr>
        <w:pStyle w:val="Heading2"/>
      </w:pPr>
      <w:r>
        <w:t xml:space="preserve"> </w:t>
      </w:r>
      <w:bookmarkStart w:id="293" w:name="_Toc399938111"/>
      <w:r>
        <w:t>liberror-perl (version 0.17):</w:t>
      </w:r>
      <w:bookmarkEnd w:id="293"/>
    </w:p>
    <w:p w14:paraId="3CF91166" w14:textId="77777777" w:rsidR="00425AAE" w:rsidRDefault="00425AAE" w:rsidP="000727EF">
      <w:pPr>
        <w:pStyle w:val="Heading3"/>
      </w:pPr>
      <w:r>
        <w:t>liberror-perl-0.17/debian/copyright:</w:t>
      </w:r>
    </w:p>
    <w:p w14:paraId="3A1D43E8" w14:textId="77777777" w:rsidR="00425AAE" w:rsidRDefault="00425AAE">
      <w:r>
        <w:t>[BEGIN FILE=liberror-perl-0.17/debian/copyright] This package was debianized by Paolo Molaro &lt;lupus@debian.org&gt; on Wed, 22 Sep 1999 14:33:11 +0200.</w:t>
      </w:r>
    </w:p>
    <w:p w14:paraId="0FC2EA8F" w14:textId="77777777" w:rsidR="00425AAE" w:rsidRDefault="00425AAE">
      <w:r>
        <w:t>The current maintainer is Clint Burfoot &lt;clint@burfoot.info&gt;.</w:t>
      </w:r>
    </w:p>
    <w:p w14:paraId="43AD2A2B" w14:textId="77777777" w:rsidR="00425AAE" w:rsidRDefault="00425AAE">
      <w:r>
        <w:t>It was downloaded from a CPAN mirror.</w:t>
      </w:r>
    </w:p>
    <w:p w14:paraId="653792A1" w14:textId="77777777" w:rsidR="00425AAE" w:rsidRDefault="00425AAE">
      <w:r>
        <w:t>Upstream Authors: Graham Barr &lt;gbarr@ti.com&gt; and others.</w:t>
      </w:r>
    </w:p>
    <w:p w14:paraId="2001109E" w14:textId="77777777" w:rsidR="00425AAE" w:rsidRDefault="00425AAE">
      <w:r>
        <w:t>Copyright:</w:t>
      </w:r>
    </w:p>
    <w:p w14:paraId="63E746FA" w14:textId="77777777" w:rsidR="00425AAE" w:rsidRDefault="00425AAE">
      <w:r>
        <w:t># Copyright (c) 1997-8 Graham Barr &lt;gbarr@ti.com&gt;. All rights reserved. # This program is free software; you can redistribute it and/or # modify it under the same terms as Perl itself. # # Based on my original Error.pm, and Exceptions.pm by Peter Seibel # &lt;peter@weblogic.com&gt; and adapted by Jesse Glick &lt;jglick@sig.bsh.com&gt;. # # but modified ***significantly***</w:t>
      </w:r>
    </w:p>
    <w:p w14:paraId="3A9ACCE5" w14:textId="77777777" w:rsidR="00425AAE" w:rsidRDefault="00425AAE">
      <w:r>
        <w:t>You can find the distribution terms for perl in /usr/share/doc/perl/copyright and the actual licenses in /usr/share/common-licenses/Artistic and /usr/share/common-licenses/GPL. [END FILE=liberror-perl-0.17/debian/copyright]</w:t>
      </w:r>
    </w:p>
    <w:p w14:paraId="5FB3527E" w14:textId="77777777" w:rsidR="00425AAE" w:rsidRDefault="00425AAE" w:rsidP="000727EF">
      <w:pPr>
        <w:pStyle w:val="Heading2"/>
      </w:pPr>
      <w:r>
        <w:t xml:space="preserve"> </w:t>
      </w:r>
      <w:bookmarkStart w:id="294" w:name="_Toc399938112"/>
      <w:r>
        <w:t>libesmtp (version 1.0.6):</w:t>
      </w:r>
      <w:bookmarkEnd w:id="294"/>
    </w:p>
    <w:p w14:paraId="7D709BCA" w14:textId="77777777" w:rsidR="00425AAE" w:rsidRDefault="00425AAE" w:rsidP="000727EF">
      <w:pPr>
        <w:pStyle w:val="Heading3"/>
      </w:pPr>
      <w:r>
        <w:t>libesmtp-1.0.6/debian/copyright:</w:t>
      </w:r>
    </w:p>
    <w:p w14:paraId="6415836D" w14:textId="77777777" w:rsidR="00425AAE" w:rsidRDefault="00425AAE">
      <w:r>
        <w:t>[BEGIN FILE=libesmtp-1.0.6/debian/copyright] This package was debianized by Jeremy T. Bouse &lt;jbouse@debian.org&gt; on Sat, 19 May 2001 02:23:28 -0700.</w:t>
      </w:r>
    </w:p>
    <w:p w14:paraId="285FCDEE" w14:textId="77777777" w:rsidR="00425AAE" w:rsidRDefault="00425AAE">
      <w:r>
        <w:t>It was downloaded from http://www.stafford.uklinux.net/libesmtp/</w:t>
      </w:r>
    </w:p>
    <w:p w14:paraId="7E6BFB6C" w14:textId="77777777" w:rsidR="00425AAE" w:rsidRDefault="00425AAE">
      <w:r>
        <w:t>Copyright:</w:t>
      </w:r>
    </w:p>
    <w:p w14:paraId="0F9967E2" w14:textId="77777777" w:rsidR="00425AAE" w:rsidRDefault="00425AAE">
      <w:r>
        <w:t xml:space="preserve">    Copyright (C) 2001-2005 Brian Stafford  &lt;brian@stafford.uklinux.net&gt;</w:t>
      </w:r>
    </w:p>
    <w:p w14:paraId="0B32F025"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3C3360E8"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1A19773B" w14:textId="77777777" w:rsidR="00425AAE" w:rsidRDefault="00425AAE">
      <w:r>
        <w:t xml:space="preserve">    You should have received a copy of the GNU Lesser General Public     License along with this library; if not, write to the Free Software     Foundation, Inc., 51 Franklin St, Fifth Floor, Boston, MA  02110-1301  USA</w:t>
      </w:r>
    </w:p>
    <w:p w14:paraId="5DFFC8D4" w14:textId="77777777" w:rsidR="00425AAE" w:rsidRDefault="00425AAE">
      <w:r>
        <w:t>On Debian GNU/Linux systems, the complete text of the Lesser GNU General Public License can be found in `/usr/share/common-licenses/LGPL-2.1'.</w:t>
      </w:r>
    </w:p>
    <w:p w14:paraId="38C86846" w14:textId="77777777" w:rsidR="00425AAE" w:rsidRDefault="00425AAE">
      <w:r>
        <w:t>[END FILE=libesmtp-1.0.6/debian/copyright]</w:t>
      </w:r>
    </w:p>
    <w:p w14:paraId="7B55178C" w14:textId="77777777" w:rsidR="00425AAE" w:rsidRDefault="00425AAE" w:rsidP="000727EF">
      <w:pPr>
        <w:pStyle w:val="Heading2"/>
      </w:pPr>
      <w:r>
        <w:lastRenderedPageBreak/>
        <w:t xml:space="preserve"> </w:t>
      </w:r>
      <w:bookmarkStart w:id="295" w:name="_Toc399938113"/>
      <w:r>
        <w:t>libestr (version 0.1.9):</w:t>
      </w:r>
      <w:bookmarkEnd w:id="295"/>
    </w:p>
    <w:p w14:paraId="0A755910" w14:textId="77777777" w:rsidR="00425AAE" w:rsidRDefault="00425AAE" w:rsidP="000727EF">
      <w:pPr>
        <w:pStyle w:val="Heading3"/>
      </w:pPr>
      <w:r>
        <w:t>libestr-0.1.9/debian/copyright:</w:t>
      </w:r>
    </w:p>
    <w:p w14:paraId="52E67063" w14:textId="77777777" w:rsidR="00425AAE" w:rsidRDefault="00425AAE">
      <w:r>
        <w:t>[BEGIN FILE=libestr-0.1.9/debian/copyright] This work was packaged for Debian by:</w:t>
      </w:r>
    </w:p>
    <w:p w14:paraId="6D725AEE" w14:textId="77777777" w:rsidR="00425AAE" w:rsidRDefault="00425AAE">
      <w:r>
        <w:t xml:space="preserve">    Pierre Chifflier &lt;pollux@debian.org&gt; on Sat, 11 Dec 2010 12:03:47 +0100</w:t>
      </w:r>
    </w:p>
    <w:p w14:paraId="57175BEA" w14:textId="77777777" w:rsidR="00425AAE" w:rsidRDefault="00425AAE">
      <w:r>
        <w:t>It was downloaded from:</w:t>
      </w:r>
    </w:p>
    <w:p w14:paraId="362DF8CC" w14:textId="77777777" w:rsidR="00425AAE" w:rsidRDefault="00425AAE">
      <w:r>
        <w:t xml:space="preserve">    http://libestr.sourceforge.net/</w:t>
      </w:r>
    </w:p>
    <w:p w14:paraId="1CAE8D51" w14:textId="77777777" w:rsidR="00425AAE" w:rsidRDefault="00425AAE">
      <w:r>
        <w:t>Upstream Author:</w:t>
      </w:r>
    </w:p>
    <w:p w14:paraId="6F7022C8" w14:textId="77777777" w:rsidR="00425AAE" w:rsidRDefault="00425AAE">
      <w:r>
        <w:t xml:space="preserve">    Rainer Gerhards</w:t>
      </w:r>
    </w:p>
    <w:p w14:paraId="3BF34200" w14:textId="77777777" w:rsidR="00425AAE" w:rsidRDefault="00425AAE">
      <w:r>
        <w:t>Copyright:</w:t>
      </w:r>
    </w:p>
    <w:p w14:paraId="7E37D0D7" w14:textId="77777777" w:rsidR="00425AAE" w:rsidRDefault="00425AAE">
      <w:r>
        <w:t xml:space="preserve">    Copyright 2010 by Rainer Gerhards and Adiscon GmbH.</w:t>
      </w:r>
    </w:p>
    <w:p w14:paraId="3E53B5F3" w14:textId="77777777" w:rsidR="00425AAE" w:rsidRDefault="00425AAE">
      <w:r>
        <w:t>License:</w:t>
      </w:r>
    </w:p>
    <w:p w14:paraId="2C781035"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          This library is distributed in the hope that it will be useful,     but WITHOUT ANY WARRANTY; without even the implied warranty of     MERCHANTABILITY or FITNESS FOR A PARTICULAR PURPOSE.  See the GNU     Lesser General Public License for more details.</w:t>
      </w:r>
    </w:p>
    <w:p w14:paraId="15128E6F" w14:textId="77777777" w:rsidR="00425AAE" w:rsidRDefault="00425AAE">
      <w:r>
        <w:t>Complete LGPL version 2.1 text can be found in  /usr/share/common-licenses/LGPL-2.1.</w:t>
      </w:r>
    </w:p>
    <w:p w14:paraId="03EEEF40" w14:textId="77777777" w:rsidR="00425AAE" w:rsidRDefault="00425AAE">
      <w:r>
        <w:t>The Debian packaging is:</w:t>
      </w:r>
    </w:p>
    <w:p w14:paraId="005D2333" w14:textId="77777777" w:rsidR="00425AAE" w:rsidRDefault="00425AAE">
      <w:r>
        <w:t xml:space="preserve">    Copyright (C) 2010 Pierre Chifflier &lt;pollux@debian.org&gt;</w:t>
      </w:r>
    </w:p>
    <w:p w14:paraId="101C10CE" w14:textId="77777777" w:rsidR="00425AAE" w:rsidRDefault="00425AAE">
      <w:r>
        <w:t>and is licensed under the LGPL version 2.1, see /usr/share/common-licenses/LGPL-2.1. [END FILE=libestr-0.1.9/debian/copyright]</w:t>
      </w:r>
    </w:p>
    <w:p w14:paraId="1FBD67EF" w14:textId="77777777" w:rsidR="00425AAE" w:rsidRDefault="00425AAE" w:rsidP="000727EF">
      <w:pPr>
        <w:pStyle w:val="Heading2"/>
      </w:pPr>
      <w:r>
        <w:t xml:space="preserve"> </w:t>
      </w:r>
      <w:bookmarkStart w:id="296" w:name="_Toc399938114"/>
      <w:r>
        <w:t>libevent-2.0.21 (version stable):</w:t>
      </w:r>
      <w:bookmarkEnd w:id="296"/>
    </w:p>
    <w:p w14:paraId="40490D67" w14:textId="77777777" w:rsidR="00425AAE" w:rsidRDefault="00425AAE" w:rsidP="000727EF">
      <w:pPr>
        <w:pStyle w:val="Heading3"/>
      </w:pPr>
      <w:r>
        <w:t>libevent-2.0.21-stable/debian/copyright:</w:t>
      </w:r>
    </w:p>
    <w:p w14:paraId="4D9402B5" w14:textId="77777777" w:rsidR="00425AAE" w:rsidRDefault="00425AAE">
      <w:r>
        <w:t>[BEGIN FILE=libevent-2.0.21-stable/debian/copyright] This package was debianized by Simon Law &lt;sfllaw@debian.org&gt; on Tue, 30 Jul 2002 02:30:23 -0400.</w:t>
      </w:r>
    </w:p>
    <w:p w14:paraId="4238AEDF" w14:textId="77777777" w:rsidR="00425AAE" w:rsidRDefault="00425AAE">
      <w:r>
        <w:t>It was downloaded from http://libevent.org</w:t>
      </w:r>
    </w:p>
    <w:p w14:paraId="1399880B" w14:textId="77777777" w:rsidR="00425AAE" w:rsidRDefault="00425AAE">
      <w:r>
        <w:t>Upstream Author: Niels Provos &lt;provos@citi.umich.edu&gt;</w:t>
      </w:r>
    </w:p>
    <w:p w14:paraId="0404B81C" w14:textId="77777777" w:rsidR="00425AAE" w:rsidRDefault="00425AAE">
      <w:r>
        <w:t>Copyright:</w:t>
      </w:r>
    </w:p>
    <w:p w14:paraId="4417C0CB" w14:textId="77777777" w:rsidR="00425AAE" w:rsidRDefault="00425AAE">
      <w:r>
        <w:t>This program is licensed under the BSD license.  In addition, it links to an error handling library that is also covered by the BSD license.</w:t>
      </w:r>
    </w:p>
    <w:p w14:paraId="5E4C158B" w14:textId="77777777" w:rsidR="00425AAE" w:rsidRDefault="00425AAE">
      <w:r>
        <w:tab/>
        <w:t>Both licenses are reproduced below.</w:t>
      </w:r>
    </w:p>
    <w:p w14:paraId="27E3619F" w14:textId="77777777" w:rsidR="00425AAE" w:rsidRDefault="00425AAE">
      <w:r>
        <w:t xml:space="preserve">/*  * Copyright 2000-2002 Niels Provos &lt;provos@citi.umich.edu&gt;  * All rights reserved.  *  * Redistribution and use in source and binary forms, with or without  * modification, are permitted provided that the following conditions  * are met:  * 1. Redistributions of source code must retain the above copyright  *    notice, this list of conditions and the </w:t>
      </w:r>
      <w:r>
        <w:lastRenderedPageBreak/>
        <w:t>following disclaimer.  * 2. Redistributions in binary form must reproduce the above copyright  *    notice, this list of conditions and the following disclaimer in the  *    documentation and/or other materials provided with the distribution.  * 3. The name of the author may not be used to endorse or promote products  *    derived from this software without specific prior written permission.  *  * THIS SOFTWARE IS PROVIDED BY THE AUTHOR ``AS IS'' AND ANY EXPRESS OR  * IMPLIED WARRANTIES, INCLUDING, BUT NOT LIMITED TO, THE IMPLIED WARRANTIES  * OF MERCHANTABILITY AND FITNESS FOR A PARTICULAR PURPOSE ARE DISCLAIMED.  * IN NO EVENT SHALL THE AUTHOR BE LIABLE FOR ANY DIRECT, INDIRECT,  * INCIDENTAL, SPECIAL, EXEMPLARY, OR CONSEQUENTIAL DAMAGES (INCLUDING, BUT  * NOT LIMITED TO, PROCUREMENT OF SUBSTITUTE GOODS OR SERVICES; LOSS OF USE,  * DATA, OR PROFITS; OR BUSINESS INTERRUPTION) HOWEVER CAUSED AND ON ANY  * THEORY OF LIABILITY, WHETHER IN CONTRACT, STRICT LIABILITY, OR TORT  * (INCLUDING NEGLIGENCE OR OTHERWISE) ARISING IN ANY WAY OUT OF THE USE OF  * THIS SOFTWARE, EVEN IF ADVISED OF THE POSSIBILITY OF SUCH DAMAGE.  */</w:t>
      </w:r>
    </w:p>
    <w:p w14:paraId="5924C85B" w14:textId="77777777" w:rsidR="00425AAE" w:rsidRDefault="00425AAE">
      <w:r>
        <w:t>/*  * log.c  *  * Based on err.c, which was adapted from OpenBSD libc *err* *warn* code.  *  * Copyright (c) 2005 Nick Mathewson &lt;nickm@freehaven.net&gt;  *  * Copyright (c) 2000 Dug Song &lt;dugsong@monkey.org&gt;  *  * Copyright (c) 1993  *</w:t>
      </w:r>
      <w:r>
        <w:tab/>
        <w:t>The Regents of the University of California.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Neither the name of the University nor the names of its contributors  *    may be used to endorse or promote products derived from this software  *    without specific prior written permission.  *  * THIS SOFTWARE IS PROVIDED BY THE REGENTS AND CONTRIBUTORS ``AS IS'' AND  * ANY EXPRESS OR IMPLIED WARRANTIES, INCLUDING, BUT NOT LIMITED TO, THE  * IMPLIED WARRANTIES OF MERCHANTABILITY AND FITNESS FOR A PARTICULAR PURPOSE  * ARE DISCLAIMED.  IN NO EVENT SHALL THE REGENTS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[END FILE=libevent-2.0.21-stable/debian/copyright]</w:t>
      </w:r>
    </w:p>
    <w:p w14:paraId="732742B7" w14:textId="77777777" w:rsidR="00425AAE" w:rsidRDefault="00425AAE" w:rsidP="000727EF">
      <w:pPr>
        <w:pStyle w:val="Heading3"/>
      </w:pPr>
      <w:r>
        <w:t>libevent-2.0.21-stable/LICENSE:</w:t>
      </w:r>
    </w:p>
    <w:p w14:paraId="443769C1" w14:textId="77777777" w:rsidR="00425AAE" w:rsidRDefault="00425AAE">
      <w:r>
        <w:t>[BEGIN FILE=libevent-2.0.21-stable/LICENSE] Libevent is available for use under the following license, commonly known as the 3-clause (or modified) BSD license:</w:t>
      </w:r>
    </w:p>
    <w:p w14:paraId="1CE0F3F2" w14:textId="77777777" w:rsidR="00425AAE" w:rsidRDefault="00425AAE">
      <w:r>
        <w:lastRenderedPageBreak/>
        <w:t>============================== Copyright (c) 2000-2007 Niels Provos &lt;provos@citi.umich.edu&gt; Copyright (c) 2007-2012 Niels Provos and Nick Mathewson</w:t>
      </w:r>
    </w:p>
    <w:p w14:paraId="7CFB54CA"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50F0CD55"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41020AC6" w14:textId="77777777" w:rsidR="00425AAE" w:rsidRDefault="00425AAE">
      <w:r>
        <w:t>Portions of Libevent are based on works by others, also made available by them under the three-clause BSD license above.  The copyright notices are available in the corresponding source files; the license is as above.  Here's a list:</w:t>
      </w:r>
    </w:p>
    <w:p w14:paraId="0664200E" w14:textId="77777777" w:rsidR="00425AAE" w:rsidRDefault="00425AAE">
      <w:r>
        <w:t>log.c:    Copyright (c) 2000 Dug Song &lt;dugsong@monkey.org&gt;    Copyright (c) 1993 The Regents of the University of California.</w:t>
      </w:r>
    </w:p>
    <w:p w14:paraId="4A2E6F8F" w14:textId="77777777" w:rsidR="00425AAE" w:rsidRDefault="00425AAE">
      <w:r>
        <w:t>strlcpy.c:    Copyright (c) 1998 Todd C. Miller &lt;Todd.Miller@courtesan.com&gt;</w:t>
      </w:r>
    </w:p>
    <w:p w14:paraId="727A9CCF" w14:textId="77777777" w:rsidR="00425AAE" w:rsidRDefault="00425AAE">
      <w:r>
        <w:t>win32select.c:    Copyright (c) 2003 Michael A. Davis &lt;mike@datanerds.net&gt;</w:t>
      </w:r>
    </w:p>
    <w:p w14:paraId="64DEA590" w14:textId="77777777" w:rsidR="00425AAE" w:rsidRDefault="00425AAE">
      <w:r>
        <w:t>evport.c:    Copyright (c) 2007 Sun Microsystems</w:t>
      </w:r>
    </w:p>
    <w:p w14:paraId="4C826299" w14:textId="77777777" w:rsidR="00425AAE" w:rsidRDefault="00425AAE">
      <w:r>
        <w:t>ht-internal.h:    Copyright (c) 2002 Christopher Clark</w:t>
      </w:r>
    </w:p>
    <w:p w14:paraId="410D66E4" w14:textId="77777777" w:rsidR="00425AAE" w:rsidRDefault="00425AAE">
      <w:r>
        <w:t>minheap-internal.h:    Copyright (c) 2006 Maxim Yegorushkin &lt;maxim.yegorushkin@gmail.com&gt;</w:t>
      </w:r>
    </w:p>
    <w:p w14:paraId="3A311477" w14:textId="77777777" w:rsidR="00425AAE" w:rsidRDefault="00425AAE">
      <w:r>
        <w:t>==============================</w:t>
      </w:r>
    </w:p>
    <w:p w14:paraId="07EAF8B1" w14:textId="77777777" w:rsidR="00425AAE" w:rsidRDefault="00425AAE">
      <w:r>
        <w:t>The arc4module is available under the following, sometimes called the OpenBSD license:</w:t>
      </w:r>
    </w:p>
    <w:p w14:paraId="5C536183" w14:textId="77777777" w:rsidR="00425AAE" w:rsidRDefault="00425AAE">
      <w:r>
        <w:t xml:space="preserve">   Copyright (c) 1996, David Mazieres &lt;dm@uun.org&gt;    Copyright (c) 2008, Damien Miller &lt;djm@openbsd.org&gt;</w:t>
      </w:r>
    </w:p>
    <w:p w14:paraId="05D0B5CF" w14:textId="77777777" w:rsidR="00425AAE" w:rsidRDefault="00425AAE">
      <w:r>
        <w:t xml:space="preserve">   Permission to use, copy, modify, and distribute this software for any    purpose with or without fee is hereby granted, provided that the above    copyright notice and this permission notice appear in all copies.</w:t>
      </w:r>
    </w:p>
    <w:p w14:paraId="32DB8A29" w14:textId="77777777" w:rsidR="00425AAE" w:rsidRDefault="00425AAE">
      <w:r>
        <w:t xml:space="preserve">   THE SOFTWARE IS PROVIDED AS IS AND THE AUTHOR DISCLAIMS ALL WARRANTIES    WITH REGARD TO THIS SOFTWARE INCLUDING ALL IMPLIED WARRANTIES OF    MERCHANTABILITY AND FITNESS. IN NO EVENT SHALL THE </w:t>
      </w:r>
      <w:r>
        <w:lastRenderedPageBreak/>
        <w:t>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2B501712" w14:textId="77777777" w:rsidR="00425AAE" w:rsidRDefault="00425AAE">
      <w:r>
        <w:t>[END FILE=libevent-2.0.21-stable/LICENSE]</w:t>
      </w:r>
    </w:p>
    <w:p w14:paraId="3A91CEA7" w14:textId="77777777" w:rsidR="00425AAE" w:rsidRDefault="00425AAE" w:rsidP="000727EF">
      <w:pPr>
        <w:pStyle w:val="Heading2"/>
      </w:pPr>
      <w:r>
        <w:t xml:space="preserve"> </w:t>
      </w:r>
      <w:bookmarkStart w:id="297" w:name="_Toc399938115"/>
      <w:r>
        <w:t>libffi (version 3.1):</w:t>
      </w:r>
      <w:bookmarkEnd w:id="297"/>
    </w:p>
    <w:p w14:paraId="06B1B097" w14:textId="77777777" w:rsidR="00425AAE" w:rsidRDefault="00425AAE" w:rsidP="000727EF">
      <w:pPr>
        <w:pStyle w:val="Heading3"/>
      </w:pPr>
      <w:r>
        <w:t>libffi-3.1/debian/copyright:</w:t>
      </w:r>
    </w:p>
    <w:p w14:paraId="69D0551D" w14:textId="77777777" w:rsidR="00425AAE" w:rsidRDefault="00425AAE">
      <w:r>
        <w:t>[BEGIN FILE=libffi-3.1/debian/copyright] This package was debianized by Matthias Klose &lt;doko@debian.org&gt; on Mon, 10 Mar 2008 05:46:40 +0000.</w:t>
      </w:r>
    </w:p>
    <w:p w14:paraId="785E2594" w14:textId="77777777" w:rsidR="00425AAE" w:rsidRDefault="00425AAE">
      <w:r>
        <w:t>It was downloaded from ftp://sourceware.org/pub/libffi/</w:t>
      </w:r>
    </w:p>
    <w:p w14:paraId="4ED49C1F" w14:textId="77777777" w:rsidR="00425AAE" w:rsidRDefault="00425AAE">
      <w:r>
        <w:t xml:space="preserve">Upstream Authors: </w:t>
      </w:r>
    </w:p>
    <w:p w14:paraId="4D7626C1" w14:textId="77777777" w:rsidR="00425AAE" w:rsidRDefault="00425AAE">
      <w:r>
        <w:t xml:space="preserve">    Anthony Green &lt;green@redhat.com&gt;     GCC developers     See the README and below in the list of copyright holders for a more     complete list.</w:t>
      </w:r>
    </w:p>
    <w:p w14:paraId="48B99D9E" w14:textId="77777777" w:rsidR="00425AAE" w:rsidRDefault="00425AAE">
      <w:r>
        <w:t>Copyright:      Copyright (c) 1996-2011 Red Hat, Inc.     Copyright (C) 1996-2011 Anthony Green     Copyright (C) 1996-2010 Free Software Foundation, Inc     Copyright (c) 2003, 2004, 2006, 2007, 2008 Kaz Kojima     Copyright (c) 2010, 2011, Plausible Labs Cooperative , Inc.     Copyright (c) 2010 CodeSourcery     Copyright (c) 1998 Andreas Schwab     Copyright (c) 2000 Hewlett Packard Company     Copyright (c) 2009 Bradley Smith     Copyright (c) 2008 David Daney     Copyright (c) 2004 Simon Posnjak     Copyright (c) 2005 Axis Communications AB     Copyright (c) 1998 Cygnus Solutions     Copyright (c) 2004 Renesas Technology     Copyright (c) 2002, 2007  Bo Thorsen &lt;bo@suse.de&gt;     Copyright (c) 2002 Ranjit Mathew     Copyright (c) 2002 Roger Sayle     Copyright (c) 2000, 2007 Software AG     Copyright (c) 2003 Jakub Jelinek     Copyright (c) 2000, 2001 John Hornkvist     Copyright (c) 1998 Geoffrey Keating     Copyright (c) 2008 BjÃ¶rn KÃ¶nig</w:t>
      </w:r>
    </w:p>
    <w:p w14:paraId="13E098A2" w14:textId="77777777" w:rsidR="00425AAE" w:rsidRDefault="00425AAE">
      <w:r>
        <w:t>License:</w:t>
      </w:r>
    </w:p>
    <w:p w14:paraId="2A4C3759" w14:textId="77777777" w:rsidR="00425AAE" w:rsidRDefault="00425AAE">
      <w:r>
        <w:t xml:space="preserve">    libffi - Copyright (c) 1996-2010  Red Hat, Inc and others.     See source files for details.</w:t>
      </w:r>
    </w:p>
    <w:p w14:paraId="48F42986"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E9CB80" w14:textId="77777777" w:rsidR="00425AAE" w:rsidRDefault="00425AAE">
      <w:r>
        <w:t xml:space="preserve">    The above copyright notice and this permission notice shall be included     in all copies or substantial portions of the Software.</w:t>
      </w:r>
    </w:p>
    <w:p w14:paraId="7930D4D3"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t>
      </w:r>
      <w:r>
        <w:lastRenderedPageBreak/>
        <w:t>WHETHER IN AN ACTION OF CONTRACT,     TORT OR OTHERWISE, ARISING FROM, OUT OF OR IN CONNECTION WITH THE     SOFTWARE OR THE USE OR OTHER DEALINGS IN THE SOFTWARE.</w:t>
      </w:r>
    </w:p>
    <w:p w14:paraId="61618EFF" w14:textId="77777777" w:rsidR="00425AAE" w:rsidRDefault="00425AAE">
      <w:r>
        <w:t xml:space="preserve">    Documentation:     Permission is granted to copy, distribute and/or modify this document     under the terms of the GNU General Public License as published by the     Free Software Foundation; either version 2, or (at your option) any     later version.  A copy of the license is included in the     section entitled ``GNU General Public License''.</w:t>
      </w:r>
    </w:p>
    <w:p w14:paraId="76B7BFA6" w14:textId="77777777" w:rsidR="00425AAE" w:rsidRDefault="00425AAE">
      <w:r>
        <w:t>doc/*:   Permission is granted to copy, distribute and/or modify this document   under the terms of the GNU General Public License as published by the   Free Software Foundation; either version 2, or (at your option) any   later version.  A copy of the license is included in the   section entitled ``GNU General Public License''.</w:t>
      </w:r>
    </w:p>
    <w:p w14:paraId="02403C8B" w14:textId="77777777" w:rsidR="00425AAE" w:rsidRDefault="00425AAE">
      <w:r>
        <w:t xml:space="preserve">  On Debian GNU/Linux systems, the complete text of the GNU General   Public License is in `/usr/share/common-licenses/GPL'.</w:t>
      </w:r>
    </w:p>
    <w:p w14:paraId="755F5013" w14:textId="77777777" w:rsidR="00425AAE" w:rsidRDefault="00425AAE">
      <w:r>
        <w:t>The Debian packaging is (C) 2008, 2011 Matthias Klose &lt;doko@debian.org&gt; and is licensed under the GPL, see `/usr/share/common-licenses/GPL'. [END FILE=libffi-3.1/debian/copyright]</w:t>
      </w:r>
    </w:p>
    <w:p w14:paraId="648FCFDB" w14:textId="77777777" w:rsidR="00425AAE" w:rsidRDefault="00425AAE" w:rsidP="000727EF">
      <w:pPr>
        <w:pStyle w:val="Heading2"/>
      </w:pPr>
      <w:r>
        <w:t xml:space="preserve"> </w:t>
      </w:r>
      <w:bookmarkStart w:id="298" w:name="_Toc399938116"/>
      <w:r>
        <w:t>libfile-copy-recursive-perl (version 0.38):</w:t>
      </w:r>
      <w:bookmarkEnd w:id="298"/>
    </w:p>
    <w:p w14:paraId="7C25E523" w14:textId="77777777" w:rsidR="00425AAE" w:rsidRDefault="00425AAE" w:rsidP="000727EF">
      <w:pPr>
        <w:pStyle w:val="Heading3"/>
      </w:pPr>
      <w:r>
        <w:t>libfile-copy-recursive-perl-0.38/debian/copyright:</w:t>
      </w:r>
    </w:p>
    <w:p w14:paraId="54D47516" w14:textId="77777777" w:rsidR="00425AAE" w:rsidRDefault="00425AAE">
      <w:r>
        <w:t>[BEGIN FILE=libfile-copy-recursive-perl-0.38/debian/copyright] Format-Specification: http://wiki.debian.org/Proposals/CopyrightFormat?action=recall&amp;rev=228 Upstream-Name: File-Copy-Recursive Upstream-Maintainer: Daniel Muey Upstream-Source: http://search.cpan.org/dist/File-Copy-Recursive/</w:t>
      </w:r>
    </w:p>
    <w:p w14:paraId="759CB31E" w14:textId="77777777" w:rsidR="00425AAE" w:rsidRDefault="00425AAE">
      <w:r>
        <w:t xml:space="preserve">Files: * Copyright: Â© 2004, Daniel Muey License: GPL-1+ </w:t>
      </w:r>
    </w:p>
    <w:p w14:paraId="179075D8" w14:textId="77777777" w:rsidR="00425AAE" w:rsidRDefault="00425AAE">
      <w:r>
        <w:t xml:space="preserve"> Artistic  This library is free software; you can redistribute it and/or modify  it under the same terms as Perl itself.  .  Perl is distributed under your choice of the GNU General Public License or  the Artistic License.  On Debian GNU/Linux systems, the complete text of the  GNU General Public License can be found in `/usr/share/common-licenses/GPL'  and the Artistic Licence in `/usr/share/common-licenses/Artistic'.</w:t>
      </w:r>
    </w:p>
    <w:p w14:paraId="1C05A155" w14:textId="77777777" w:rsidR="00425AAE" w:rsidRDefault="00425AAE">
      <w:r>
        <w:t xml:space="preserve">Files: debian/* Copyright:  Â© 2005-2008, Krzysztof Krzyzaniak (eloy) &lt;eloy@debian.org&gt;  Â© 2008,      gregor herrmann &lt;gregoa@debian.org&gt;  Â© 2008,      Ansgar Burchardt &lt;ansgar@43-1.org&gt; License: GPL-1+ </w:t>
      </w:r>
    </w:p>
    <w:p w14:paraId="1F0B06C2" w14:textId="77777777" w:rsidR="00425AAE" w:rsidRDefault="00425AAE">
      <w:r>
        <w:t xml:space="preserve"> Artistic  It is assumed that all contributors put their work under the same license  as the module itself.</w:t>
      </w:r>
    </w:p>
    <w:p w14:paraId="050F01E5" w14:textId="77777777" w:rsidR="00425AAE" w:rsidRDefault="00425AAE">
      <w:r>
        <w:t>[END FILE=libfile-copy-recursive-perl-0.38/debian/copyright]</w:t>
      </w:r>
    </w:p>
    <w:p w14:paraId="2BC85142" w14:textId="77777777" w:rsidR="00425AAE" w:rsidRDefault="00425AAE" w:rsidP="000727EF">
      <w:pPr>
        <w:pStyle w:val="Heading2"/>
      </w:pPr>
      <w:r>
        <w:t xml:space="preserve"> </w:t>
      </w:r>
      <w:bookmarkStart w:id="299" w:name="_Toc399938117"/>
      <w:r>
        <w:t>libfile-fcntllock-perl (version 0.22):</w:t>
      </w:r>
      <w:bookmarkEnd w:id="299"/>
    </w:p>
    <w:p w14:paraId="3EE22B1E" w14:textId="77777777" w:rsidR="00425AAE" w:rsidRDefault="00425AAE" w:rsidP="000727EF">
      <w:pPr>
        <w:pStyle w:val="Heading3"/>
      </w:pPr>
      <w:r>
        <w:t>libfile-fcntllock-perl-0.22/debian/copyright:</w:t>
      </w:r>
    </w:p>
    <w:p w14:paraId="059CE516" w14:textId="77777777" w:rsidR="00425AAE" w:rsidRDefault="00425AAE">
      <w:r>
        <w:t xml:space="preserve">[BEGIN FILE=libfile-fcntllock-perl-0.22/debian/copyright] Format: http://www.debian.org/doc/packaging-manuals/copyright-format/1.0/ Upstream-Name: </w:t>
      </w:r>
      <w:r>
        <w:lastRenderedPageBreak/>
        <w:t>File-FcntlLock Upstream-Contact: Jens Thoms Toerring &lt;jt@toerring.de&gt; Source: https://metacpan.org/release/File-FcntlLock</w:t>
      </w:r>
    </w:p>
    <w:p w14:paraId="6F0D1F88" w14:textId="77777777" w:rsidR="00425AAE" w:rsidRDefault="00425AAE">
      <w:r>
        <w:t>Files: * Copyright: 2002-2014, Jens Thoms Toerring &lt;jt@toerring.de&gt; License: Artistic or GPL-1+</w:t>
      </w:r>
    </w:p>
    <w:p w14:paraId="657F9A7E" w14:textId="77777777" w:rsidR="00425AAE" w:rsidRDefault="00425AAE">
      <w:r>
        <w:t>Files: debian/* Copyright: 2011-2014, JuliÃ¡n Moreno PatiÃ±o &lt;julian@debian.org&gt; License: Artistic or GPL-1+</w:t>
      </w:r>
    </w:p>
    <w:p w14:paraId="6B56B7CD"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78D6201E"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FILE=libfile-fcntllock-perl-0.22/debian/copyright]</w:t>
      </w:r>
    </w:p>
    <w:p w14:paraId="499B076C" w14:textId="77777777" w:rsidR="00425AAE" w:rsidRDefault="00425AAE" w:rsidP="000727EF">
      <w:pPr>
        <w:pStyle w:val="Heading2"/>
      </w:pPr>
      <w:r>
        <w:t xml:space="preserve"> </w:t>
      </w:r>
      <w:bookmarkStart w:id="300" w:name="_Toc399938118"/>
      <w:r>
        <w:t>libfile-listing-perl (version 6.04):</w:t>
      </w:r>
      <w:bookmarkEnd w:id="300"/>
    </w:p>
    <w:p w14:paraId="5B78A30F" w14:textId="77777777" w:rsidR="00425AAE" w:rsidRDefault="00425AAE" w:rsidP="000727EF">
      <w:pPr>
        <w:pStyle w:val="Heading3"/>
      </w:pPr>
      <w:r>
        <w:t>libfile-listing-perl-6.04/debian/copyright:</w:t>
      </w:r>
    </w:p>
    <w:p w14:paraId="3E1454B6" w14:textId="77777777" w:rsidR="00425AAE" w:rsidRDefault="00425AAE">
      <w:r>
        <w:t>[BEGIN FILE=libfile-listing-perl-6.04/debian/copyright] Format-Specification: http://anonscm.debian.org/viewvc/dep/web/deps/dep5.mdwn?view=markup&amp;pathrev=135 Maintainer: Gisle Aas &lt;gisle@activestate.com&gt; Source: http://search.cpan.org/dist/File-Listing/ Name: File-Listing</w:t>
      </w:r>
    </w:p>
    <w:p w14:paraId="2D0290ED" w14:textId="77777777" w:rsidR="00425AAE" w:rsidRDefault="00425AAE">
      <w:r>
        <w:t>Files: * Copyright: 1996-2010, Gisle Aas &lt;gisle@activestate.com&gt; License: Artistic or GPL-1+</w:t>
      </w:r>
    </w:p>
    <w:p w14:paraId="567EA086" w14:textId="77777777" w:rsidR="00425AAE" w:rsidRDefault="00425AAE">
      <w:r>
        <w:t>Files: debian/* Copyright: 2011-2012, Angel Abad &lt;angel@debian.org&gt;  2011, Jonathan Yu &lt;jawnsy@cpan.org&gt;  2011, Nicholas Bamber &lt;nicholas@periapt.co.uk&gt;  2011, Ansgar Burchardt &lt;ansgar@debian.org&gt;  2011, Salvatore Bonaccorso &lt;carnil@debian.org&gt; License: Artistic or GPL-1+</w:t>
      </w:r>
    </w:p>
    <w:p w14:paraId="52E11902"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208943E3"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FILE=libfile-listing-perl-6.04/debian/copyright]</w:t>
      </w:r>
    </w:p>
    <w:p w14:paraId="4CFE0CFE" w14:textId="77777777" w:rsidR="00425AAE" w:rsidRDefault="00425AAE" w:rsidP="000727EF">
      <w:pPr>
        <w:pStyle w:val="Heading2"/>
      </w:pPr>
      <w:r>
        <w:lastRenderedPageBreak/>
        <w:t xml:space="preserve"> </w:t>
      </w:r>
      <w:bookmarkStart w:id="301" w:name="_Toc399938119"/>
      <w:r>
        <w:t>libfont-afm-perl (version 1.20):</w:t>
      </w:r>
      <w:bookmarkEnd w:id="301"/>
    </w:p>
    <w:p w14:paraId="49454896" w14:textId="77777777" w:rsidR="00425AAE" w:rsidRDefault="00425AAE" w:rsidP="000727EF">
      <w:pPr>
        <w:pStyle w:val="Heading3"/>
      </w:pPr>
      <w:r>
        <w:t>libfont-afm-perl-1.20/debian/copyright:</w:t>
      </w:r>
    </w:p>
    <w:p w14:paraId="01FE73F1" w14:textId="77777777" w:rsidR="00425AAE" w:rsidRDefault="00425AAE">
      <w:r>
        <w:t>[BEGIN FILE=libfont-afm-perl-1.20/debian/copyright] Upstream source location: http://search.cpan.org/dist/Font-AFM/</w:t>
      </w:r>
    </w:p>
    <w:p w14:paraId="19B2A90A" w14:textId="77777777" w:rsidR="00425AAE" w:rsidRDefault="00425AAE">
      <w:r>
        <w:t xml:space="preserve">Files: * Copyright: Copyright 1995-1998 Gisle Aas. All rights reserved. License: GPL-1+ </w:t>
      </w:r>
    </w:p>
    <w:p w14:paraId="760B98DB" w14:textId="77777777" w:rsidR="00425AAE" w:rsidRDefault="00425AAE">
      <w:r>
        <w:t xml:space="preserve"> Artistic  This program is free software; you can redistribute it and/or modify  it under the same terms as Perl itself.</w:t>
      </w:r>
    </w:p>
    <w:p w14:paraId="35F4118E" w14:textId="77777777" w:rsidR="00425AAE" w:rsidRDefault="00425AAE">
      <w:r>
        <w:t xml:space="preserve">Files: debian/* Copyright:  2002, Stephen Zander &lt;gibreel@debian.org&gt;  2004, Jay Bonci &lt;jaybonci@debian.org&gt;  2007-2008, Debian Perl Group License: GPL-1+ </w:t>
      </w:r>
    </w:p>
    <w:p w14:paraId="6F524222" w14:textId="77777777" w:rsidR="00425AAE" w:rsidRDefault="00425AAE">
      <w:r>
        <w:t xml:space="preserve"> Artistic  It is assumed that the packaging is put under the same terms as the module  itself.</w:t>
      </w:r>
    </w:p>
    <w:p w14:paraId="41C0127B" w14:textId="77777777" w:rsidR="00425AAE" w:rsidRDefault="00425AAE">
      <w:r>
        <w:t>Perl is distributed under your choice of the GNU General Public License or the Artistic License.  On Debian GNU/Linux systems, the complete text of the GNU General Public License can be found in `/usr/share/common-licenses/GPL' and the Artistic Licence in `/usr/share/common-licenses/Artistic'. [END FILE=libfont-afm-perl-1.20/debian/copyright]</w:t>
      </w:r>
    </w:p>
    <w:p w14:paraId="0091C38B" w14:textId="77777777" w:rsidR="00425AAE" w:rsidRDefault="00425AAE" w:rsidP="000727EF">
      <w:pPr>
        <w:pStyle w:val="Heading2"/>
      </w:pPr>
      <w:r>
        <w:t xml:space="preserve"> </w:t>
      </w:r>
      <w:bookmarkStart w:id="302" w:name="_Toc399938120"/>
      <w:r>
        <w:t>libfpdf-tpl-php (version 1.2):</w:t>
      </w:r>
      <w:bookmarkEnd w:id="302"/>
    </w:p>
    <w:p w14:paraId="73074A37" w14:textId="77777777" w:rsidR="00425AAE" w:rsidRDefault="00425AAE" w:rsidP="000727EF">
      <w:pPr>
        <w:pStyle w:val="Heading3"/>
      </w:pPr>
      <w:r>
        <w:t>libfpdf-tpl-php-1.2/debian/copyright:</w:t>
      </w:r>
    </w:p>
    <w:p w14:paraId="79B70BF3" w14:textId="77777777" w:rsidR="00425AAE" w:rsidRDefault="00425AAE">
      <w:r>
        <w:t>[BEGIN FILE=libfpdf-tpl-php-1.2/debian/copyright] Format: http://svn.debian.org/wsvn/dep/web/deps/dep5.mdwn?op=file&amp;rev=166 Upstream-Name: FPDF_TPL Upstream-Contact: Jan Slabon Source: http://www.setasign.de/products/pdf-php-solutions/fpdi/</w:t>
      </w:r>
    </w:p>
    <w:p w14:paraId="7E526B46" w14:textId="77777777" w:rsidR="00425AAE" w:rsidRDefault="00425AAE">
      <w:r>
        <w:t>Files: * Copyright:  2004-2010, Setasign -- Jan Slabon License: Apache-2.0</w:t>
      </w:r>
    </w:p>
    <w:p w14:paraId="3AEA6254" w14:textId="77777777" w:rsidR="00425AAE" w:rsidRDefault="00425AAE">
      <w:r>
        <w:t>Files: debian/* Copyright:  2011, Sven Velt &lt;sven@velt.de&gt;  2011, Sebastian Harl &lt;tokkee@debian.org&gt; License: BSD-2-clause</w:t>
      </w:r>
    </w:p>
    <w:p w14:paraId="4CCAFAC5" w14:textId="77777777" w:rsidR="00425AAE" w:rsidRDefault="00425AAE">
      <w:r>
        <w:t>License: Apache-2.0  Licensed under the Apache License, Version 2.0 (the License);  you may not use this file except in compliance with the License.  You may obtain a copy of the License at  .      http://www.apache.org/licenses/LICENSE-2.0  .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  .  On Debian systems, the full text of the Apache License, Version 2.0  can be found in the file `/usr/share/common-licenses/Apache-2.0'.</w:t>
      </w:r>
    </w:p>
    <w:p w14:paraId="220331A2" w14:textId="77777777" w:rsidR="00425AAE" w:rsidRDefault="00425AAE">
      <w:r>
        <w:t xml:space="preserve">License: BSD-2-clause  All rights reserved.  .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w:t>
      </w:r>
      <w:r>
        <w:lastRenderedPageBreak/>
        <w:t>provided with the distribution.  .  THIS SOFTWARE IS PROVIDED BY THE COPYRIGHT HOLDERS AND CONTRIBUTORS  ``AS IS'' AND ANY EXPRESS OR IMPLIED WARRANTIES, INCLUDING, BUT NOT LIMITED  TO, THE IMPLIED WARRANTIES OF MERCHANTABILITY AND FITNESS FOR A PARTICULAR  PURPOSE ARE DISCLAIMED. IN NO EVENT SHALL THE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F93D410" w14:textId="77777777" w:rsidR="00425AAE" w:rsidRDefault="00425AAE">
      <w:r>
        <w:t>[END FILE=libfpdf-tpl-php-1.2/debian/copyright]</w:t>
      </w:r>
    </w:p>
    <w:p w14:paraId="153B5D34" w14:textId="77777777" w:rsidR="00425AAE" w:rsidRDefault="00425AAE" w:rsidP="000727EF">
      <w:pPr>
        <w:pStyle w:val="Heading2"/>
      </w:pPr>
      <w:r>
        <w:t xml:space="preserve"> </w:t>
      </w:r>
      <w:bookmarkStart w:id="303" w:name="_Toc399938121"/>
      <w:r>
        <w:t>libfpdi-php (version 1.4.1):</w:t>
      </w:r>
      <w:bookmarkEnd w:id="303"/>
    </w:p>
    <w:p w14:paraId="2173633E" w14:textId="77777777" w:rsidR="00425AAE" w:rsidRDefault="00425AAE" w:rsidP="000727EF">
      <w:pPr>
        <w:pStyle w:val="Heading3"/>
      </w:pPr>
      <w:r>
        <w:t>libfpdi-php-1.4.1/debian/copyright:</w:t>
      </w:r>
    </w:p>
    <w:p w14:paraId="62B302B6" w14:textId="77777777" w:rsidR="00425AAE" w:rsidRDefault="00425AAE">
      <w:r>
        <w:t>[BEGIN FILE=libfpdi-php-1.4.1/debian/copyright] Format: http://svn.debian.org/wsvn/dep/web/deps/dep5.mdwn?op=file&amp;rev=166 Upstream-Name: FPDI Upstream-Contact: Jan Slabon Source: http://www.setasign.de/products/pdf-php-solutions/fpdi/</w:t>
      </w:r>
    </w:p>
    <w:p w14:paraId="087BDB02" w14:textId="77777777" w:rsidR="00425AAE" w:rsidRDefault="00425AAE">
      <w:r>
        <w:t>Files: * Copyright:  2004-2010, Setasign -- Jan Slabon License: Apache-2.0</w:t>
      </w:r>
    </w:p>
    <w:p w14:paraId="128D9BDE" w14:textId="77777777" w:rsidR="00425AAE" w:rsidRDefault="00425AAE">
      <w:r>
        <w:t>Files: debian/* Copyright:  2011, Sven Velt &lt;sven@velt.de&gt;  2011, Sebastian Harl &lt;tokkee@debian.org&gt; License: BSD-2-clause</w:t>
      </w:r>
    </w:p>
    <w:p w14:paraId="5DA159B4" w14:textId="77777777" w:rsidR="00425AAE" w:rsidRDefault="00425AAE">
      <w:r>
        <w:t>License: Apache-2.0  Licensed under the Apache License, Version 2.0 (the License);  you may not use this file except in compliance with the License.  You may obtain a copy of the License at  .      http://www.apache.org/licenses/LICENSE-2.0  .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  .  On Debian systems, the full text of the Apache License, Version 2.0  can be found in the file `/usr/share/common-licenses/Apache-2.0'.</w:t>
      </w:r>
    </w:p>
    <w:p w14:paraId="11FB483A" w14:textId="77777777" w:rsidR="00425AAE" w:rsidRDefault="00425AAE">
      <w:r>
        <w:t xml:space="preserve">License: BSD-2-clause  All rights reserved.  .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THIS SOFTWARE IS PROVIDED BY THE COPYRIGHT HOLDERS AND CONTRIBUTORS  ``AS IS'' AND ANY EXPRESS OR IMPLIED WARRANTIES, INCLUDING, BUT NOT LIMITED  TO, THE IMPLIED WARRANTIES OF MERCHANTABILITY AND FITNESS FOR A PARTICULAR  PURPOSE ARE DISCLAIMED. IN NO EVENT SHALL THE COPYRIGHT HOLDERS </w:t>
      </w:r>
      <w:r>
        <w:lastRenderedPageBreak/>
        <w:t>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00E99E1" w14:textId="77777777" w:rsidR="00425AAE" w:rsidRDefault="00425AAE">
      <w:r>
        <w:t>[END FILE=libfpdi-php-1.4.1/debian/copyright]</w:t>
      </w:r>
    </w:p>
    <w:p w14:paraId="7B325182" w14:textId="77777777" w:rsidR="00425AAE" w:rsidRDefault="00425AAE" w:rsidP="000727EF">
      <w:pPr>
        <w:pStyle w:val="Heading2"/>
      </w:pPr>
      <w:r>
        <w:t xml:space="preserve"> </w:t>
      </w:r>
      <w:bookmarkStart w:id="304" w:name="_Toc399938122"/>
      <w:r>
        <w:t>libgcrypt11 (version 1.5.3):</w:t>
      </w:r>
      <w:bookmarkEnd w:id="304"/>
    </w:p>
    <w:p w14:paraId="546DE355" w14:textId="77777777" w:rsidR="00425AAE" w:rsidRDefault="00425AAE" w:rsidP="000727EF">
      <w:pPr>
        <w:pStyle w:val="Heading3"/>
      </w:pPr>
      <w:r>
        <w:t>libgcrypt11-1.5.3/debian/copyright:</w:t>
      </w:r>
    </w:p>
    <w:p w14:paraId="16B71E81" w14:textId="77777777" w:rsidR="00425AAE" w:rsidRDefault="00425AAE">
      <w:r>
        <w:t>[BEGIN FILE=libgcrypt11-1.5.3/debian/copyright] This package was debianized by Ivo Timmermans &lt;ivo@debian.org&gt; on Fri,  3 Aug 2001 10:02:38 +0200.  It was taken over by Matthias Urlichs &lt;smurf@debian.org&gt;, and is now maintained by Andreas Metzler &lt;ametzler@debian.org&gt; Eric Dorland &lt;eric@debian.org&gt;, James Westby &lt;jw+debian@jameswestby.net&gt;</w:t>
      </w:r>
    </w:p>
    <w:p w14:paraId="0A1A008D" w14:textId="77777777" w:rsidR="00425AAE" w:rsidRDefault="00425AAE">
      <w:r>
        <w:t xml:space="preserve"> It was downloaded from http://ftp.gnupg.org/gcrypt/libgcrypt/.</w:t>
      </w:r>
    </w:p>
    <w:p w14:paraId="2293D1DA" w14:textId="77777777" w:rsidR="00425AAE" w:rsidRDefault="00425AAE">
      <w:r>
        <w:t xml:space="preserve">Up to end of 2012 libgcrypt copyright was owned solely by FSF, since then contributions without copyright assignment to the FSF have been integrated. </w:t>
      </w:r>
    </w:p>
    <w:p w14:paraId="1BE66D9E" w14:textId="77777777" w:rsidR="00425AAE" w:rsidRDefault="00425AAE">
      <w:r>
        <w:t>Upstream Authors (from AUTHORS) -------------------------------------------- Authors with a FSF copyright assignment =======================================</w:t>
      </w:r>
    </w:p>
    <w:p w14:paraId="7207FC92" w14:textId="77777777" w:rsidR="00425AAE" w:rsidRDefault="00425AAE">
      <w:r>
        <w:t>GNUPG</w:t>
      </w:r>
      <w:r>
        <w:tab/>
        <w:t>Werner Koch</w:t>
      </w:r>
      <w:r>
        <w:tab/>
      </w:r>
      <w:r>
        <w:tab/>
        <w:t xml:space="preserve">  1998-02-23 Assigns GNU Privacy Guard and future changes. Assignment for future changes terminated on 2012-12-04. wk@gnupg.org Designed and implemented GnuPG.</w:t>
      </w:r>
    </w:p>
    <w:p w14:paraId="37715364" w14:textId="77777777" w:rsidR="00425AAE" w:rsidRDefault="00425AAE">
      <w:r>
        <w:t>GNUPG</w:t>
      </w:r>
      <w:r>
        <w:tab/>
        <w:t>Matthew Skala</w:t>
      </w:r>
      <w:r>
        <w:tab/>
      </w:r>
      <w:r>
        <w:tab/>
        <w:t xml:space="preserve">   1998-08-10 Disclaims changes. mskala@ansuz.sooke.bc.ca Wrote cipher/twofish.c.</w:t>
      </w:r>
    </w:p>
    <w:p w14:paraId="119901F7" w14:textId="77777777" w:rsidR="00425AAE" w:rsidRDefault="00425AAE">
      <w:r>
        <w:t>GNUPG</w:t>
      </w:r>
      <w:r>
        <w:tab/>
        <w:t>Natural Resources Canada    1998-08-11 Disclaims changes by Matthew Skala.</w:t>
      </w:r>
    </w:p>
    <w:p w14:paraId="35ED2404" w14:textId="77777777" w:rsidR="00425AAE" w:rsidRDefault="00425AAE">
      <w:r>
        <w:t>GNUPG</w:t>
      </w:r>
      <w:r>
        <w:tab/>
        <w:t>Michael Roth</w:t>
      </w:r>
      <w:r>
        <w:tab/>
        <w:t>Germany     1998-09-17 Assigns changes. mroth@nessie.de Wrote cipher/des.c. Changes and bug fixes all over the place.</w:t>
      </w:r>
    </w:p>
    <w:p w14:paraId="658B8BA3" w14:textId="77777777" w:rsidR="00425AAE" w:rsidRDefault="00425AAE">
      <w:r>
        <w:t>GNUPG</w:t>
      </w:r>
      <w:r>
        <w:tab/>
        <w:t xml:space="preserve">Niklas Hernaeus </w:t>
      </w:r>
      <w:r>
        <w:tab/>
        <w:t>1998-09-18 Disclaims changes. nh@df.lth.se Weak key patches.</w:t>
      </w:r>
    </w:p>
    <w:p w14:paraId="3578D26B" w14:textId="77777777" w:rsidR="00425AAE" w:rsidRDefault="00425AAE">
      <w:r>
        <w:t>GNUPG</w:t>
      </w:r>
      <w:r>
        <w:tab/>
        <w:t>RÃ©mi Guyomarch</w:t>
      </w:r>
      <w:r>
        <w:tab/>
      </w:r>
      <w:r>
        <w:tab/>
        <w:t>1999-05-25 Assigns past and future changes. (g10/compress.c, g10/encr-data.c, g10/free-packet.c, g10/mdfilter.c, g10/plaintext.c, util/iobuf.c) rguyom@mail.dotcom.fr</w:t>
      </w:r>
    </w:p>
    <w:p w14:paraId="772D236A" w14:textId="77777777" w:rsidR="00425AAE" w:rsidRDefault="00425AAE">
      <w:r>
        <w:t>ANY     g10 Code GmbH           2001-06-07 Assignment for future changes in Libgcrypt terminated on 2012-12-04. Code marked with ChangeLog entries of g10 Code employees.</w:t>
      </w:r>
    </w:p>
    <w:p w14:paraId="19B4A3D4" w14:textId="77777777" w:rsidR="00425AAE" w:rsidRDefault="00425AAE">
      <w:r>
        <w:t>LIBGCRYPT Timo Schulz           2001-08-31 Assigns past and future changes. twoaday@freakmail.de</w:t>
      </w:r>
    </w:p>
    <w:p w14:paraId="41FDBB7B" w14:textId="77777777" w:rsidR="00425AAE" w:rsidRDefault="00425AAE">
      <w:r>
        <w:lastRenderedPageBreak/>
        <w:t>LIBGCRYPT Simon Josefsson       2002-10-25 Assigns past and future changes to FSF (cipher/{md4,crc}.c, CTR mode, CTS/MAC flags, self test improvements) simon@josefsson.org</w:t>
      </w:r>
    </w:p>
    <w:p w14:paraId="3E0E31C1" w14:textId="77777777" w:rsidR="00425AAE" w:rsidRDefault="00425AAE">
      <w:r>
        <w:t>LIBGCRYPT Moritz Schulte</w:t>
      </w:r>
      <w:r>
        <w:tab/>
        <w:t>2003-04-17 Assigns past and future changes. moritz@g10code.com</w:t>
      </w:r>
    </w:p>
    <w:p w14:paraId="41978B4F" w14:textId="77777777" w:rsidR="00425AAE" w:rsidRDefault="00425AAE">
      <w:r>
        <w:t>GNUTLS  Nikolaos Mavrogiannopoulos  2003-11-22 nmav@gnutls.org Original code for cipher/rfc2268.c.</w:t>
      </w:r>
    </w:p>
    <w:p w14:paraId="6DC83980" w14:textId="77777777" w:rsidR="00425AAE" w:rsidRDefault="00425AAE">
      <w:r>
        <w:t>LIBGCRYPT</w:t>
      </w:r>
      <w:r>
        <w:tab/>
        <w:t>The Written Word</w:t>
      </w:r>
      <w:r>
        <w:tab/>
        <w:t>2005-04-15 Assigns past and future changes. (new: src/libgcrypt.pc.in, src/Makefile.am, src/secmem.c, mpi/hppa1.1/mpih-mul3.S, mpi/hppa1.1/udiv-qrnnd.S, mpi/hppa1.1/mpih-mul2.S, mpi/hppa1.1/mpih-mul1.S, mpi/Makefile.am, tests/prime.c, tests/register.c, tests/ac.c, tests/basic.c, tests/tsexp.c, tests/keygen.c, tests/pubkey.c, configure.ac, acinclude.m4)</w:t>
      </w:r>
    </w:p>
    <w:p w14:paraId="3552E19B" w14:textId="77777777" w:rsidR="00425AAE" w:rsidRDefault="00425AAE">
      <w:r>
        <w:t>LIBGCRYPT       Brad Hards       2006-02-09 Assigns Past and Future Changes bradh@frogmouth.net (Added OFB mode. Changed cipher/cipher.c, test/basic.c doc/gcrypt.tex.  added SHA-224, changed cipher/sha256.c, added HMAC tests.)</w:t>
      </w:r>
    </w:p>
    <w:p w14:paraId="47A5C5C2" w14:textId="77777777" w:rsidR="00425AAE" w:rsidRDefault="00425AAE">
      <w:r>
        <w:t>LIBGCRYPT       Hye-Shik Chang   2006-09-07 Assigns Past and Future Changes perky@freebsd.org (SEED cipher)</w:t>
      </w:r>
    </w:p>
    <w:p w14:paraId="3DA08422" w14:textId="77777777" w:rsidR="00425AAE" w:rsidRDefault="00425AAE">
      <w:r>
        <w:t>LIBGCRYPT       Werner Dittmann  2009-05-20 Assigns Past and Future Changes werner.dittmann@t-online.de (mpi/amd64, tests/mpitests.c)</w:t>
      </w:r>
    </w:p>
    <w:p w14:paraId="51F9F254" w14:textId="77777777" w:rsidR="00425AAE" w:rsidRDefault="00425AAE">
      <w:r>
        <w:t>GNUPG           David Shaw Assigns past and future changes. dshaw@jabberwocky.com (cipher/camellia-glue.c and related stuff)</w:t>
      </w:r>
    </w:p>
    <w:p w14:paraId="7CD26285" w14:textId="77777777" w:rsidR="00425AAE" w:rsidRDefault="00425AAE">
      <w:r>
        <w:t>LIBGCRYPT       Andrey Jivsov    2010-12-09 Assigns Past and Future Changes openpgp@brainhub.org (cipher/ecc.c and related files)</w:t>
      </w:r>
    </w:p>
    <w:p w14:paraId="2E1A78A3" w14:textId="77777777" w:rsidR="00425AAE" w:rsidRDefault="00425AAE">
      <w:r>
        <w:t xml:space="preserve"> Authors with a DCO ==================</w:t>
      </w:r>
    </w:p>
    <w:p w14:paraId="4892C37B" w14:textId="77777777" w:rsidR="00425AAE" w:rsidRDefault="00425AAE">
      <w:r>
        <w:t>DCO:2012-04-16:Tomas Mraz &lt;tm at t8m.info&gt; DCO:2012-04-20:RafaÃ«l CarrÃ© &lt;funman at videolan.org&gt; DCO:2012-11-14:Jussi Kivilinna &lt;jussi.kivilinna at mbnet.fi&gt; DCO:2012-12-05:Werner Koch &lt;wk at gnupg.org&gt; DCO:2012-12-14:Dmitry Kasatkin &lt;dmitry.kasatkin at intel.com&gt; DCO:2013-02-26:Christian Aistleitner &lt;christian at quelltextlich.at&gt;</w:t>
      </w:r>
    </w:p>
    <w:p w14:paraId="41621D5A" w14:textId="77777777" w:rsidR="00425AAE" w:rsidRDefault="00425AAE">
      <w:r>
        <w:t xml:space="preserve"> More credits ============ The ATH implementation (src/ath*) has been taken from GPGME and relicensed to the LGPL by the copyright holder of GPGME (g10 Code GmbH); it is now considered to be a part of Libgcrypt.</w:t>
      </w:r>
    </w:p>
    <w:p w14:paraId="6C0CCD1A" w14:textId="77777777" w:rsidR="00425AAE" w:rsidRDefault="00425AAE">
      <w:r>
        <w:t>Most of the stuff in mpi has been taken from an old GMP library version by Torbjorn Granlund &lt;tege@noisy.tmg.se&gt;.</w:t>
      </w:r>
    </w:p>
    <w:p w14:paraId="42253C41" w14:textId="77777777" w:rsidR="00425AAE" w:rsidRDefault="00425AAE">
      <w:r>
        <w:t>The files cipher/rndunix.c and cipher/rndw32.c are based on those files from Cryptlib.  Copyright Peter Gutmann, Paul Kendall, and Chris Wedgwood 1996-1999.</w:t>
      </w:r>
    </w:p>
    <w:p w14:paraId="29857357" w14:textId="77777777" w:rsidR="00425AAE" w:rsidRDefault="00425AAE">
      <w:r>
        <w:t>The ECC code cipher/ecc.c was based on code by Sergi Blanch i Torne, sergi at calcurco dot org.</w:t>
      </w:r>
    </w:p>
    <w:p w14:paraId="7FA68F64" w14:textId="77777777" w:rsidR="00425AAE" w:rsidRDefault="00425AAE">
      <w:r>
        <w:t>The implementation of the Camellia cipher has been been taken from the original NTT provided GPL source.</w:t>
      </w:r>
    </w:p>
    <w:p w14:paraId="33D7F7C6" w14:textId="77777777" w:rsidR="00425AAE" w:rsidRDefault="00425AAE">
      <w:r>
        <w:t>The CAVS testing program tests/cavs_driver.pl is not to be considered a part of libgcrypt proper.  We distribute it merely for convenience. It has a permissive license and is copyrighted by atsec information security corporation.  See the file for details. --------------------------------------------</w:t>
      </w:r>
    </w:p>
    <w:p w14:paraId="7F4937EC" w14:textId="77777777" w:rsidR="00425AAE" w:rsidRDefault="00425AAE">
      <w:r>
        <w:lastRenderedPageBreak/>
        <w:t>Copyright:</w:t>
      </w:r>
    </w:p>
    <w:p w14:paraId="36F36680" w14:textId="77777777" w:rsidR="00425AAE" w:rsidRDefault="00425AAE">
      <w:r>
        <w:t>Most of the package is licensed under the GNU Lesser General Public  License (LGPL) version 2.1 (or later), except for helper and debugging binaries. See below for details. The documentation is licensed under the GPLv2 (or later), see below.</w:t>
      </w:r>
    </w:p>
    <w:p w14:paraId="32B00974" w14:textId="77777777" w:rsidR="00425AAE" w:rsidRDefault="00425AAE">
      <w:r>
        <w:t>Excerpt from upstream's README:</w:t>
      </w:r>
    </w:p>
    <w:p w14:paraId="26676F86" w14:textId="77777777" w:rsidR="00425AAE" w:rsidRDefault="00425AAE">
      <w:r>
        <w:t xml:space="preserve">    The library is distributed under the terms of the GNU Lesser     General Public License (LGPL); see the file COPYING.LIB for the     actual terms.  The helper programs (e.g. gcryptrnd and getrandom)     as well as the documentation are distributed under the terms of     the GNU General Public License (GPL); see the file COPYING for the     actual terms.</w:t>
      </w:r>
    </w:p>
    <w:p w14:paraId="692E2CFC" w14:textId="77777777" w:rsidR="00425AAE" w:rsidRDefault="00425AAE">
      <w:r>
        <w:t xml:space="preserve">    This library used to be available under the GPL - this was changed     with version 1.1.7 with the rationale that there are now many free     crypto libraries available and many of them come with capabilities     similar to Libcrypt.  We decided that to foster the use of     cryptography in Free Software an LGPLed library would make more     sense because it avoids problems due to license incompatibilities     between some Free Software licenses and the GPL.</w:t>
      </w:r>
    </w:p>
    <w:p w14:paraId="2B80C06D" w14:textId="77777777" w:rsidR="00425AAE" w:rsidRDefault="00425AAE">
      <w:r>
        <w:t xml:space="preserve">    Please note that in many cases it is better for a library to be     licensed under the GPL, so that it provides an advantage for free     software projects.  The Lesser GPL is so named because it does     less to protect the freedom of the users of the code that it     covers.  See http://www.gnu.org/philosophy/why-not-lgpl.html for     more explanation.</w:t>
      </w:r>
    </w:p>
    <w:p w14:paraId="0562D943" w14:textId="77777777" w:rsidR="00425AAE" w:rsidRDefault="00425AAE">
      <w:r>
        <w:t>An example of the license headers of the LGPL is</w:t>
      </w:r>
    </w:p>
    <w:p w14:paraId="3C3593A4" w14:textId="77777777" w:rsidR="00425AAE" w:rsidRDefault="00425AAE">
      <w:r>
        <w:t>-------------    Copyright (C) 1998, 1999, 2000, 2001, 2002, 2003, 2004, 2006                  2007, 2008, 2009, 2010, 2011  Free Software Foundation, Inc.</w:t>
      </w:r>
    </w:p>
    <w:p w14:paraId="6E6DCC2C" w14:textId="77777777" w:rsidR="00425AAE" w:rsidRDefault="00425AAE">
      <w:r>
        <w:t xml:space="preserve">   This file is part of Libgcrypt.</w:t>
      </w:r>
    </w:p>
    <w:p w14:paraId="053EACC6" w14:textId="77777777" w:rsidR="00425AAE" w:rsidRDefault="00425AAE">
      <w:r>
        <w:t xml:space="preserve">   Libgcrypt is free software; you can redistribute it and/or modify    it under the terms of the GNU Lesser General Public License as    published by the Free Software Foundation; either version 2.1 of    the License, or (at your option) any later version.</w:t>
      </w:r>
    </w:p>
    <w:p w14:paraId="5076D3E9" w14:textId="77777777" w:rsidR="00425AAE" w:rsidRDefault="00425AAE">
      <w:r>
        <w:t xml:space="preserve">   Libgcrypt is distributed in the hope that it will be useful,    but WITHOUT ANY WARRANTY; without even the implied warranty of    MERCHANTABILITY or FITNESS FOR A PARTICULAR PURPOSE.  See the    GNU Lesser General Public License for more details.</w:t>
      </w:r>
    </w:p>
    <w:p w14:paraId="79AC8362" w14:textId="77777777" w:rsidR="00425AAE" w:rsidRDefault="00425AAE">
      <w:r>
        <w:t xml:space="preserve">   You should have received a copy of the GNU Lesser General Public    License along with this program; if not, see &lt;http://www.gnu.org/licenses/&gt;. -------------</w:t>
      </w:r>
    </w:p>
    <w:p w14:paraId="6A393C76" w14:textId="77777777" w:rsidR="00425AAE" w:rsidRDefault="00425AAE">
      <w:r>
        <w:t xml:space="preserve">On Debian GNU/Linux systems, the complete text of the GNU Lesser General Public License can be found in `/usr/share/common-licenses/LGPL'; </w:t>
      </w:r>
    </w:p>
    <w:p w14:paraId="30D1706E" w14:textId="77777777" w:rsidR="00425AAE" w:rsidRDefault="00425AAE">
      <w:r>
        <w:t>The documentation licensed under the GPL ------------- Copyright @copyright{} 2000, 2002, 2003, 2004, 2006, 2007, 2008, 2009 Free Software Foundation, Inc.</w:t>
      </w:r>
    </w:p>
    <w:p w14:paraId="6DD30593" w14:textId="77777777" w:rsidR="00425AAE" w:rsidRDefault="00425AAE">
      <w:r>
        <w:t>@quotation Permission is granted to copy, distribute and/or modify this document under the terms of the GNU General Public License as published by the Free Software Foundation; either version 2 of the License, or (at your option) any later version. The text of the license can be found in the section entitled ``GNU General Public License''. -------------</w:t>
      </w:r>
    </w:p>
    <w:p w14:paraId="5389BB88" w14:textId="77777777" w:rsidR="00425AAE" w:rsidRDefault="00425AAE">
      <w:r>
        <w:t>On Debian GNU/Linux systems, the text of the GNU General Public License,  version 2 can be found in `/usr/share/common-licenses/GPL-2'.</w:t>
      </w:r>
    </w:p>
    <w:p w14:paraId="65EC363B" w14:textId="77777777" w:rsidR="00425AAE" w:rsidRDefault="00425AAE">
      <w:r>
        <w:lastRenderedPageBreak/>
        <w:t>[END FILE=libgcrypt11-1.5.3/debian/copyright]</w:t>
      </w:r>
    </w:p>
    <w:p w14:paraId="31E96FDE" w14:textId="77777777" w:rsidR="00425AAE" w:rsidRDefault="00425AAE" w:rsidP="000727EF">
      <w:pPr>
        <w:pStyle w:val="Heading2"/>
      </w:pPr>
      <w:r>
        <w:t xml:space="preserve"> </w:t>
      </w:r>
      <w:bookmarkStart w:id="305" w:name="_Toc399938123"/>
      <w:r>
        <w:t>libgcrypt20 (version 1.6.1):</w:t>
      </w:r>
      <w:bookmarkEnd w:id="305"/>
    </w:p>
    <w:p w14:paraId="637569D8" w14:textId="77777777" w:rsidR="00425AAE" w:rsidRDefault="00425AAE" w:rsidP="000727EF">
      <w:pPr>
        <w:pStyle w:val="Heading3"/>
      </w:pPr>
      <w:r>
        <w:t>libgcrypt20-1.6.1/debian/copyright:</w:t>
      </w:r>
    </w:p>
    <w:p w14:paraId="2A6A6746" w14:textId="77777777" w:rsidR="00425AAE" w:rsidRDefault="00425AAE">
      <w:r>
        <w:t>[BEGIN FILE=libgcrypt20-1.6.1/debian/copyright] This package was debianized by Ivo Timmermans &lt;ivo@debian.org&gt; on Fri,  3 Aug 2001 10:02:38 +0200.  It was taken over by Matthias Urlichs &lt;smurf@debian.org&gt;, and is now maintained by Andreas Metzler &lt;ametzler@debian.org&gt; Eric Dorland &lt;eric@debian.org&gt;, James Westby &lt;jw+debian@jameswestby.net&gt;</w:t>
      </w:r>
    </w:p>
    <w:p w14:paraId="4F08C02C" w14:textId="77777777" w:rsidR="00425AAE" w:rsidRDefault="00425AAE">
      <w:r>
        <w:t xml:space="preserve"> It was downloaded from http://ftp.gnupg.org/gcrypt/libgcrypt/.</w:t>
      </w:r>
    </w:p>
    <w:p w14:paraId="1DC1265D" w14:textId="77777777" w:rsidR="00425AAE" w:rsidRDefault="00425AAE">
      <w:r>
        <w:t xml:space="preserve">Up to end of 2012 libgcrypt copyright was owned solely by FSF, since then contributions without copyright assignment to the FSF have been integrated. </w:t>
      </w:r>
    </w:p>
    <w:p w14:paraId="15E9711D" w14:textId="77777777" w:rsidR="00425AAE" w:rsidRDefault="00425AAE">
      <w:r>
        <w:t>Upstream Authors (from AUTHORS) 8X--------------------------------------------------- List of Copyright holders =========================</w:t>
      </w:r>
    </w:p>
    <w:p w14:paraId="37A52945" w14:textId="77777777" w:rsidR="00425AAE" w:rsidRDefault="00425AAE">
      <w:r>
        <w:t xml:space="preserve">  Copyright (C) 1989,1991-2012 Free Software Foundation, Inc.   Copyright (C) 1994 X Consortium   Copyright (C) 1996 L. Peter Deutsch   Copyright (C) 1997 Werner Koch   Copyright (C) 1998 The Internet Society   Copyright (C) 1996-1999 Peter Gutmann, Paul Kendall, and Chris Wedgwood   Copyright (C) 1996-2006 Peter Gutmann, Matt Thomlinson and Blake Coverett   Copyright (C) 2003 Nikos Mavroyanopoulos   Copyright (C) 2006-2007 NTT (Nippon Telegraph and Telephone Corporation)   Copyright (C) 2012-2014 g10 Code GmbH   Copyright (C) 2012 Simon Josefsson, Niels MÃ¶ller   Copyright (c) 2012 Intel Corporation   Copyright (C) 2013 Christian Grothoff   Copyright (C) 2013-2014 Jussi Kivilinna   Copyright (C) 2013-2014 Dmitry Eremin-Solenikov</w:t>
      </w:r>
    </w:p>
    <w:p w14:paraId="562D1DB2" w14:textId="77777777" w:rsidR="00425AAE" w:rsidRDefault="00425AAE">
      <w:r>
        <w:t xml:space="preserve"> Authors with a FSF copyright assignment =======================================</w:t>
      </w:r>
    </w:p>
    <w:p w14:paraId="1BD92981" w14:textId="77777777" w:rsidR="00425AAE" w:rsidRDefault="00425AAE">
      <w:r>
        <w:t>LIBGCRYPT       Werner Koch    2001-06-07 Assigns past and future changes. Assignment for future changes terminated on 2012-12-04. wk@gnupg.org Designed and implemented Libgcrypt.</w:t>
      </w:r>
    </w:p>
    <w:p w14:paraId="751A0CA8" w14:textId="77777777" w:rsidR="00425AAE" w:rsidRDefault="00425AAE">
      <w:r>
        <w:t>GNUPG</w:t>
      </w:r>
      <w:r>
        <w:tab/>
        <w:t>Matthew Skala</w:t>
      </w:r>
      <w:r>
        <w:tab/>
      </w:r>
      <w:r>
        <w:tab/>
        <w:t xml:space="preserve">   1998-08-10 Disclaims changes. mskala@ansuz.sooke.bc.ca Wrote cipher/twofish.c.</w:t>
      </w:r>
    </w:p>
    <w:p w14:paraId="03647E39" w14:textId="77777777" w:rsidR="00425AAE" w:rsidRDefault="00425AAE">
      <w:r>
        <w:t>GNUPG</w:t>
      </w:r>
      <w:r>
        <w:tab/>
        <w:t>Natural Resources Canada    1998-08-11 Disclaims changes by Matthew Skala.</w:t>
      </w:r>
    </w:p>
    <w:p w14:paraId="414B077B" w14:textId="77777777" w:rsidR="00425AAE" w:rsidRDefault="00425AAE">
      <w:r>
        <w:t>GNUPG</w:t>
      </w:r>
      <w:r>
        <w:tab/>
        <w:t>Michael Roth</w:t>
      </w:r>
      <w:r>
        <w:tab/>
        <w:t>Germany     1998-09-17 Assigns changes. mroth@nessie.de Wrote cipher/des.c. Changes and bug fixes all over the place.</w:t>
      </w:r>
    </w:p>
    <w:p w14:paraId="766ACB0D" w14:textId="77777777" w:rsidR="00425AAE" w:rsidRDefault="00425AAE">
      <w:r>
        <w:t>GNUPG</w:t>
      </w:r>
      <w:r>
        <w:tab/>
        <w:t xml:space="preserve">Niklas Hernaeus </w:t>
      </w:r>
      <w:r>
        <w:tab/>
        <w:t>1998-09-18 Disclaims changes. nh@df.lth.se Weak key patches.</w:t>
      </w:r>
    </w:p>
    <w:p w14:paraId="79FCBBF6" w14:textId="77777777" w:rsidR="00425AAE" w:rsidRDefault="00425AAE">
      <w:r>
        <w:t>GNUPG</w:t>
      </w:r>
      <w:r>
        <w:tab/>
        <w:t>RÃ©mi Guyomarch</w:t>
      </w:r>
      <w:r>
        <w:tab/>
      </w:r>
      <w:r>
        <w:tab/>
        <w:t>1999-05-25 Assigns past and future changes. (g10/compress.c, g10/encr-data.c, g10/free-packet.c, g10/mdfilter.c, g10/plaintext.c, util/iobuf.c) rguyom@mail.dotcom.fr</w:t>
      </w:r>
    </w:p>
    <w:p w14:paraId="6FC3D183" w14:textId="77777777" w:rsidR="00425AAE" w:rsidRDefault="00425AAE">
      <w:r>
        <w:t>ANY     g10 Code GmbH           2001-06-07 Assignment for future changes terminated on 2012-12-04. Code marked with ChangeLog entries of g10 Code employees.</w:t>
      </w:r>
    </w:p>
    <w:p w14:paraId="46498640" w14:textId="77777777" w:rsidR="00425AAE" w:rsidRDefault="00425AAE">
      <w:r>
        <w:lastRenderedPageBreak/>
        <w:t>LIBGCRYPT Timo Schulz           2001-08-31 Assigns past and future changes. twoaday@freakmail.de</w:t>
      </w:r>
    </w:p>
    <w:p w14:paraId="0DB0223D" w14:textId="77777777" w:rsidR="00425AAE" w:rsidRDefault="00425AAE">
      <w:r>
        <w:t>LIBGCRYPT Simon Josefsson       2002-10-25 Assigns past and future changes to FSF (cipher/{md4,crc}.c, CTR mode, CTS/MAC flags, self test improvements) simon@josefsson.org</w:t>
      </w:r>
    </w:p>
    <w:p w14:paraId="391E4199" w14:textId="77777777" w:rsidR="00425AAE" w:rsidRDefault="00425AAE">
      <w:r>
        <w:t>LIBGCRYPT Moritz Schulte</w:t>
      </w:r>
      <w:r>
        <w:tab/>
        <w:t>2003-04-17 Assigns past and future changes. moritz@g10code.com</w:t>
      </w:r>
    </w:p>
    <w:p w14:paraId="58C75057" w14:textId="77777777" w:rsidR="00425AAE" w:rsidRDefault="00425AAE">
      <w:r>
        <w:t>GNUTLS  Nikolaos Mavrogiannopoulos  2003-11-22 nmav@gnutls.org Original code for cipher/rfc2268.c.</w:t>
      </w:r>
    </w:p>
    <w:p w14:paraId="7161F790" w14:textId="77777777" w:rsidR="00425AAE" w:rsidRDefault="00425AAE">
      <w:r>
        <w:t>LIBGCRYPT</w:t>
      </w:r>
      <w:r>
        <w:tab/>
        <w:t>The Written Word</w:t>
      </w:r>
      <w:r>
        <w:tab/>
        <w:t>2005-04-15 Assigns past and future changes. (new: src/libgcrypt.pc.in, src/Makefile.am, src/secmem.c, mpi/hppa1.1/mpih-mul3.S, mpi/hppa1.1/udiv-qrnnd.S, mpi/hppa1.1/mpih-mul2.S, mpi/hppa1.1/mpih-mul1.S, mpi/Makefile.am, tests/prime.c, tests/register.c, tests/ac.c, tests/basic.c, tests/tsexp.c, tests/keygen.c, tests/pubkey.c, configure.ac, acinclude.m4)</w:t>
      </w:r>
    </w:p>
    <w:p w14:paraId="566346F9" w14:textId="77777777" w:rsidR="00425AAE" w:rsidRDefault="00425AAE">
      <w:r>
        <w:t>LIBGCRYPT       Brad Hards       2006-02-09 Assigns Past and Future Changes bradh@frogmouth.net (Added OFB mode. Changed cipher/cipher.c, test/basic.c doc/gcrypt.tex.  added SHA-224, changed cipher/sha256.c, added HMAC tests.)</w:t>
      </w:r>
    </w:p>
    <w:p w14:paraId="39A69B72" w14:textId="77777777" w:rsidR="00425AAE" w:rsidRDefault="00425AAE">
      <w:r>
        <w:t>LIBGCRYPT       Hye-Shik Chang   2006-09-07 Assigns Past and Future Changes perky@freebsd.org (SEED cipher)</w:t>
      </w:r>
    </w:p>
    <w:p w14:paraId="47A627D9" w14:textId="77777777" w:rsidR="00425AAE" w:rsidRDefault="00425AAE">
      <w:r>
        <w:t>LIBGCRYPT       Werner Dittmann  2009-05-20 Assigns Past and Future Changes werner.dittmann@t-online.de (mpi/amd64, tests/mpitests.c)</w:t>
      </w:r>
    </w:p>
    <w:p w14:paraId="4C539BF4" w14:textId="77777777" w:rsidR="00425AAE" w:rsidRDefault="00425AAE">
      <w:r>
        <w:t>GNUPG           David Shaw Assigns past and future changes. dshaw@jabberwocky.com (cipher/camellia-glue.c and related stuff)</w:t>
      </w:r>
    </w:p>
    <w:p w14:paraId="3E92BD9A" w14:textId="77777777" w:rsidR="00425AAE" w:rsidRDefault="00425AAE">
      <w:r>
        <w:t>LIBGCRYPT       Andrey Jivsov    2010-12-09 Assigns Past and Future Changes openpgp@brainhub.org (cipher/ecc.c and related files)</w:t>
      </w:r>
    </w:p>
    <w:p w14:paraId="1E808E3F" w14:textId="77777777" w:rsidR="00425AAE" w:rsidRDefault="00425AAE">
      <w:r>
        <w:t>LIBGCRYPT       Ulrich MÃ¼ller    2012-02-15 Assigns Past and Future Changes ulm@gentoo.org (Changes to cipher/idea.c and related files)</w:t>
      </w:r>
    </w:p>
    <w:p w14:paraId="44DDBD6F" w14:textId="77777777" w:rsidR="00425AAE" w:rsidRDefault="00425AAE">
      <w:r>
        <w:t>LIBGCRYPT       Vladimir Serbinenko  2012-04-26 Assigns Past and Future Changes phcoder@gmail.com (cipher/serpent.c)</w:t>
      </w:r>
    </w:p>
    <w:p w14:paraId="09B92E29" w14:textId="77777777" w:rsidR="00425AAE" w:rsidRDefault="00425AAE">
      <w:r>
        <w:t xml:space="preserve"> Authors with a DCO ==================</w:t>
      </w:r>
    </w:p>
    <w:p w14:paraId="202C7E6A" w14:textId="77777777" w:rsidR="00425AAE" w:rsidRDefault="00425AAE">
      <w:r>
        <w:t>Christian Aistleitner &lt;christian@quelltextlich.at&gt; 2013-02-26:20130226110144.GA12678@quelltextlich.at:</w:t>
      </w:r>
    </w:p>
    <w:p w14:paraId="65FA5FBA" w14:textId="77777777" w:rsidR="00425AAE" w:rsidRDefault="00425AAE">
      <w:r>
        <w:t>Christian Grothoff &lt;christian@grothoff.org&gt; 2013-03-21:514B5D8A.6040705@grothoff.org:</w:t>
      </w:r>
    </w:p>
    <w:p w14:paraId="51375DC0" w14:textId="77777777" w:rsidR="00425AAE" w:rsidRDefault="00425AAE">
      <w:r>
        <w:t>Dmitry Eremin-Solenikov &lt;dbaryshkov@gmail.com&gt; 2013-07-13:20130713144407.GA27334@fangorn.rup.mentorg.com:</w:t>
      </w:r>
    </w:p>
    <w:p w14:paraId="54148044" w14:textId="77777777" w:rsidR="00425AAE" w:rsidRDefault="00425AAE">
      <w:r>
        <w:t>Dmitry Kasatkin &lt;dmitry.kasatkin@intel.com&gt; 2012-12-14:50CAE2DB.80302@intel.com:</w:t>
      </w:r>
    </w:p>
    <w:p w14:paraId="318991A9" w14:textId="77777777" w:rsidR="00425AAE" w:rsidRPr="00924490" w:rsidRDefault="00425AAE">
      <w:pPr>
        <w:rPr>
          <w:lang w:val="de-DE"/>
        </w:rPr>
      </w:pPr>
      <w:r w:rsidRPr="00924490">
        <w:rPr>
          <w:lang w:val="de-DE"/>
        </w:rPr>
        <w:t>Jussi Kivilinna &lt;jussi.kivilinna@mbnet.fi&gt; 2012-11-15:20121115172331.150537dzb5i6jmy8@www.dalek.fi:</w:t>
      </w:r>
    </w:p>
    <w:p w14:paraId="05A5DBE3" w14:textId="77777777" w:rsidR="00425AAE" w:rsidRPr="00924490" w:rsidRDefault="00425AAE">
      <w:pPr>
        <w:rPr>
          <w:lang w:val="de-DE"/>
        </w:rPr>
      </w:pPr>
      <w:r w:rsidRPr="00924490">
        <w:rPr>
          <w:lang w:val="de-DE"/>
        </w:rPr>
        <w:t>Jussi Kivilinna &lt;jussi.kivilinna@iki.fi&gt; 2013-05-06:5186720A.4090101@iki.fi:</w:t>
      </w:r>
    </w:p>
    <w:p w14:paraId="46F13EA0" w14:textId="77777777" w:rsidR="00425AAE" w:rsidRDefault="00425AAE">
      <w:r>
        <w:t>RafaÃ«l CarrÃ© &lt;funman@videolan.org&gt; 2012-04-20:4F91988B.1080502@videolan.org:</w:t>
      </w:r>
    </w:p>
    <w:p w14:paraId="2FFC4B94" w14:textId="77777777" w:rsidR="00425AAE" w:rsidRDefault="00425AAE">
      <w:r>
        <w:t>Sergey V. &lt;sftp.mtuci@gmail.com&gt; 2013-11-07:2066221.5IYa7Yq760@darkstar:</w:t>
      </w:r>
    </w:p>
    <w:p w14:paraId="7CEC433B" w14:textId="77777777" w:rsidR="00425AAE" w:rsidRDefault="00425AAE">
      <w:r>
        <w:lastRenderedPageBreak/>
        <w:t>TomÃ¡Å¡ MrÃ¡z &lt;tm@t8m.info&gt; 2012-04-16:1334571250.5056.52.camel@vespa.frost.loc:</w:t>
      </w:r>
    </w:p>
    <w:p w14:paraId="0EDC1FCE" w14:textId="77777777" w:rsidR="00425AAE" w:rsidRPr="00924490" w:rsidRDefault="00425AAE">
      <w:pPr>
        <w:rPr>
          <w:lang w:val="de-DE"/>
        </w:rPr>
      </w:pPr>
      <w:r w:rsidRPr="00924490">
        <w:rPr>
          <w:lang w:val="de-DE"/>
        </w:rPr>
        <w:t>Werner Koch &lt;wk@gnupg.org&gt; (g10 Code GmbH) 2012-12-05:87obi8u4h2.fsf@vigenere.g10code.de:</w:t>
      </w:r>
    </w:p>
    <w:p w14:paraId="2DBCCE92" w14:textId="77777777" w:rsidR="00425AAE" w:rsidRDefault="00425AAE">
      <w:r w:rsidRPr="00924490">
        <w:rPr>
          <w:lang w:val="de-DE"/>
        </w:rPr>
        <w:t xml:space="preserve"> </w:t>
      </w:r>
      <w:r>
        <w:t>More credits ============</w:t>
      </w:r>
    </w:p>
    <w:p w14:paraId="3F4D7B60" w14:textId="77777777" w:rsidR="00425AAE" w:rsidRDefault="00425AAE">
      <w:r>
        <w:t>Libgcrypt used to be part of GnuPG but has been taken out into its own package on 2000-12-21.</w:t>
      </w:r>
    </w:p>
    <w:p w14:paraId="1A82DE87" w14:textId="77777777" w:rsidR="00425AAE" w:rsidRDefault="00425AAE">
      <w:r>
        <w:t>The ATH implementation (src/ath*) has been taken from GPGME and relicensed to the LGPL by the copyright holder of GPGME (g10 Code GmbH); it is now considered to be a part of Libgcrypt.</w:t>
      </w:r>
    </w:p>
    <w:p w14:paraId="299FB3EA" w14:textId="77777777" w:rsidR="00425AAE" w:rsidRDefault="00425AAE">
      <w:r>
        <w:t>Most of the stuff in mpi has been taken from an old GMP library version by Torbjorn Granlund &lt;tege@noisy.tmg.se&gt;.</w:t>
      </w:r>
    </w:p>
    <w:p w14:paraId="6EC5EDCC" w14:textId="77777777" w:rsidR="00425AAE" w:rsidRDefault="00425AAE">
      <w:r>
        <w:t>The files cipher/rndunix.c and cipher/rndw32.c are based on those files from Cryptlib.  Copyright Peter Gutmann, Paul Kendall, and Chris Wedgwood 1996-1999.</w:t>
      </w:r>
    </w:p>
    <w:p w14:paraId="3A40AA7D" w14:textId="77777777" w:rsidR="00425AAE" w:rsidRDefault="00425AAE">
      <w:r>
        <w:t>The ECC code cipher/ecc.c was based on code by Sergi Blanch i Torne, sergi at calcurco dot org.</w:t>
      </w:r>
    </w:p>
    <w:p w14:paraId="5DD94F28" w14:textId="77777777" w:rsidR="00425AAE" w:rsidRDefault="00425AAE">
      <w:r>
        <w:t>The implementation of the Camellia cipher has been been taken from the original NTT provided GPL source.</w:t>
      </w:r>
    </w:p>
    <w:p w14:paraId="74BE91E3" w14:textId="77777777" w:rsidR="00425AAE" w:rsidRDefault="00425AAE">
      <w:r>
        <w:t>The CAVS testing program tests/cavs_driver.pl is not to be considered a part of libgcrypt proper.  We distribute it merely for convenience. It has a permissive license and is copyrighted by atsec information security corporation.  See the file for details.</w:t>
      </w:r>
    </w:p>
    <w:p w14:paraId="4DEFA1EF" w14:textId="77777777" w:rsidR="00425AAE" w:rsidRDefault="00425AAE">
      <w:r>
        <w:t>The file salsa20.c is based on D.J. Bernstein's public domain code and taken from Nettle.  Copyright 2012 Simon Josefsson and Niels MÃ¶ller.</w:t>
      </w:r>
    </w:p>
    <w:p w14:paraId="7D241A06" w14:textId="77777777" w:rsidR="00425AAE" w:rsidRDefault="00425AAE">
      <w:r>
        <w:t xml:space="preserve">  This file is free software; as a special exception the author gives  unlimited permission to copy and/or distribute it, with or without  modifications, as long as this notice is preserved.</w:t>
      </w:r>
    </w:p>
    <w:p w14:paraId="6D074DF7" w14:textId="77777777" w:rsidR="00425AAE" w:rsidRDefault="00425AAE">
      <w:r>
        <w:t xml:space="preserve"> This file is distributed in the hope that it will be useful, but  WITHOUT ANY WARRANTY, to the extent permitted by law; without even the  implied warranty of MERCHANTABILITY or FITNESS FOR A PARTICULAR PURPOSE. 8X---------------------------------------------------</w:t>
      </w:r>
    </w:p>
    <w:p w14:paraId="4C46EB40" w14:textId="77777777" w:rsidR="00425AAE" w:rsidRDefault="00425AAE">
      <w:r>
        <w:t>License:</w:t>
      </w:r>
    </w:p>
    <w:p w14:paraId="57BBCD17" w14:textId="77777777" w:rsidR="00425AAE" w:rsidRDefault="00425AAE">
      <w:r>
        <w:t>Most of the package is licensed under the GNU Lesser General Public  License (LGPL) version 2.1 (or later), except for helper and debugging binaries. See below for details. The documentation is licensed under the GPLv2 (or later), see below.</w:t>
      </w:r>
    </w:p>
    <w:p w14:paraId="5AB7D933" w14:textId="77777777" w:rsidR="00425AAE" w:rsidRDefault="00425AAE">
      <w:r>
        <w:t>Excerpt from upstream's README:</w:t>
      </w:r>
    </w:p>
    <w:p w14:paraId="5A145E4E" w14:textId="77777777" w:rsidR="00425AAE" w:rsidRDefault="00425AAE">
      <w:r>
        <w:t xml:space="preserve">    The library is distributed under the terms of the GNU Lesser     General Public License (LGPL); see the file COPYING.LIB for the     actual terms.  The helper programs (e.g. gcryptrnd and getrandom)     as well as the documentation are distributed under the terms of     the GNU General Public License (GPL); see the file COPYING for the     actual terms.</w:t>
      </w:r>
    </w:p>
    <w:p w14:paraId="5A72BBF0" w14:textId="77777777" w:rsidR="00425AAE" w:rsidRDefault="00425AAE">
      <w:r>
        <w:t xml:space="preserve">    This library used to be available under the GPL - this was changed     with version 1.1.7 with the rationale that there are now many free     crypto libraries available and many of them come with capabilities     similar to Libcrypt.  We decided that to foster the use of     cryptography in Free Software an LGPLed library would make more     sense </w:t>
      </w:r>
      <w:r>
        <w:lastRenderedPageBreak/>
        <w:t>because it avoids problems due to license incompatibilities     between some Free Software licenses and the GPL.</w:t>
      </w:r>
    </w:p>
    <w:p w14:paraId="7EA0CBB6" w14:textId="77777777" w:rsidR="00425AAE" w:rsidRDefault="00425AAE">
      <w:r>
        <w:t xml:space="preserve">    Please note that in many cases it is better for a library to be     licensed under the GPL, so that it provides an advantage for free     software projects.  The Lesser GPL is so named because it does     less to protect the freedom of the users of the code that it     covers.  See http://www.gnu.org/philosophy/why-not-lgpl.html for     more explanation.</w:t>
      </w:r>
    </w:p>
    <w:p w14:paraId="79B40A09" w14:textId="77777777" w:rsidR="00425AAE" w:rsidRDefault="00425AAE">
      <w:r>
        <w:t>An example of the license headers of the LGPL is</w:t>
      </w:r>
    </w:p>
    <w:p w14:paraId="0AF20478" w14:textId="77777777" w:rsidR="00425AAE" w:rsidRDefault="00425AAE">
      <w:r>
        <w:t>-------------    Copyright (C) 1998, 1999, 2000, 2001, 2002, 2003, 2004, 2006                  2007, 2008, 2009, 2010, 2011  Free Software Foundation, Inc.</w:t>
      </w:r>
    </w:p>
    <w:p w14:paraId="01A21330" w14:textId="77777777" w:rsidR="00425AAE" w:rsidRDefault="00425AAE">
      <w:r>
        <w:t xml:space="preserve">   This file is part of Libgcrypt.</w:t>
      </w:r>
    </w:p>
    <w:p w14:paraId="41C6D6A1" w14:textId="77777777" w:rsidR="00425AAE" w:rsidRDefault="00425AAE">
      <w:r>
        <w:t xml:space="preserve">   Libgcrypt is free software; you can redistribute it and/or modify    it under the terms of the GNU Lesser General Public License as    published by the Free Software Foundation; either version 2.1 of    the License, or (at your option) any later version.</w:t>
      </w:r>
    </w:p>
    <w:p w14:paraId="0424AF31" w14:textId="77777777" w:rsidR="00425AAE" w:rsidRDefault="00425AAE">
      <w:r>
        <w:t xml:space="preserve">   Libgcrypt is distributed in the hope that it will be useful,    but WITHOUT ANY WARRANTY; without even the implied warranty of    MERCHANTABILITY or FITNESS FOR A PARTICULAR PURPOSE.  See the    GNU Lesser General Public License for more details.</w:t>
      </w:r>
    </w:p>
    <w:p w14:paraId="0E619B6F" w14:textId="77777777" w:rsidR="00425AAE" w:rsidRDefault="00425AAE">
      <w:r>
        <w:t xml:space="preserve">   You should have received a copy of the GNU Lesser General Public    License along with this program; if not, see &lt;http://www.gnu.org/licenses/&gt;. -------------</w:t>
      </w:r>
    </w:p>
    <w:p w14:paraId="5194A061" w14:textId="77777777" w:rsidR="00425AAE" w:rsidRDefault="00425AAE">
      <w:r>
        <w:t xml:space="preserve">On Debian GNU/Linux systems, the complete text of the GNU Lesser General Public License can be found in `/usr/share/common-licenses/LGPL'; </w:t>
      </w:r>
    </w:p>
    <w:p w14:paraId="4DD985C6" w14:textId="77777777" w:rsidR="00425AAE" w:rsidRDefault="00425AAE">
      <w:r>
        <w:t>The documentation licensed under the GPL ------------- Copyright @copyright{} 2000, 2002, 2003, 2004, 2006, 2007, 2008, 2009 Free Software Foundation, Inc.</w:t>
      </w:r>
    </w:p>
    <w:p w14:paraId="2CEDE349" w14:textId="77777777" w:rsidR="00425AAE" w:rsidRDefault="00425AAE">
      <w:r>
        <w:t>@quotation Permission is granted to copy, distribute and/or modify this document under the terms of the GNU General Public License as published by the Free Software Foundation; either version 2 of the License, or (at your option) any later version. The text of the license can be found in the section entitled ``GNU General Public License''. -------------</w:t>
      </w:r>
    </w:p>
    <w:p w14:paraId="3D351FA4" w14:textId="77777777" w:rsidR="00425AAE" w:rsidRDefault="00425AAE">
      <w:r>
        <w:t>Further details on licensing: From upstream's LICENSES file 8X--------------------------------------------------- Additional license notices for Libgcrypt.                    -*- org -*-</w:t>
      </w:r>
    </w:p>
    <w:p w14:paraId="3A0BB24B" w14:textId="77777777" w:rsidR="00425AAE" w:rsidRDefault="00425AAE">
      <w:r>
        <w:t>This file contains the copying permission notices for various files in the Libgcrypt distribution which are not covered by the GNU Lesser General Public License (LGPL) or the GNU General Public License (GPL).</w:t>
      </w:r>
    </w:p>
    <w:p w14:paraId="6DC3A74F" w14:textId="77777777" w:rsidR="00425AAE" w:rsidRDefault="00425AAE">
      <w:r>
        <w:t>These notices all require that a copy of the notice be included in the accompanying documentation and be distributed with binary distributions of the code, so be sure to include this file along with any binary distributions derived from the GNU C Library.</w:t>
      </w:r>
    </w:p>
    <w:p w14:paraId="05F66728" w14:textId="77777777" w:rsidR="00425AAE" w:rsidRDefault="00425AAE">
      <w:r>
        <w:t>* BSD_3Clause</w:t>
      </w:r>
    </w:p>
    <w:p w14:paraId="58E01AE8" w14:textId="77777777" w:rsidR="00425AAE" w:rsidRDefault="00425AAE">
      <w:r>
        <w:t xml:space="preserve">  For files:   - cipher/sha256-ssse3-amd64.S   - cipher/sha512-avx-amd64.S   - cipher/sha512-avx2-bmi2-amd64.S   - cipher/sha512-ssse3-amd64.S</w:t>
      </w:r>
    </w:p>
    <w:p w14:paraId="28752B05" w14:textId="77777777" w:rsidR="00425AAE" w:rsidRDefault="00425AAE">
      <w:r>
        <w:t>#+begin_quote   Copyright (c) 2012, Intel Corporation</w:t>
      </w:r>
    </w:p>
    <w:p w14:paraId="32003882" w14:textId="77777777" w:rsidR="00425AAE" w:rsidRDefault="00425AAE">
      <w:r>
        <w:t xml:space="preserve">  All rights reserved.</w:t>
      </w:r>
    </w:p>
    <w:p w14:paraId="4D8496F6" w14:textId="77777777" w:rsidR="00425AAE" w:rsidRDefault="00425AAE">
      <w:r>
        <w:t xml:space="preserve">  Redistribution and use in source and binary forms, with or without   modification, are permitted provided that the following conditions are   met:</w:t>
      </w:r>
    </w:p>
    <w:p w14:paraId="72A03CFF" w14:textId="77777777" w:rsidR="00425AAE" w:rsidRDefault="00425AAE">
      <w:r>
        <w:lastRenderedPageBreak/>
        <w:t xml:space="preserve">  * Redistributions of source code must retain the above copyright     notice, this list of conditions and the following disclaimer.</w:t>
      </w:r>
    </w:p>
    <w:p w14:paraId="0850F67B"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250C7945" w14:textId="77777777" w:rsidR="00425AAE" w:rsidRDefault="00425AAE">
      <w:r>
        <w:t xml:space="preserve">  * Neither the name of the Intel Corporation nor the names of its     contributors may be used to endorse or promote products derived from     this software without specific prior written permission.</w:t>
      </w:r>
    </w:p>
    <w:p w14:paraId="6A950276" w14:textId="77777777" w:rsidR="00425AAE" w:rsidRDefault="00425AAE">
      <w:r>
        <w:t xml:space="preserve">   THIS SOFTWARE IS PROVIDED BY INTEL CORPORATION AS IS AND ANY   EXPRESS OR IMPLIED WARRANTIES, INCLUDING, BUT NOT LIMITED TO, THE   IMPLIED WARRANTIES OF MERCHANTABILITY AND FITNESS FOR A PARTICULAR   PURPOSE ARE DISCLAIMED. IN NO EVENT SHALL INTEL CORPORATION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#+end_quote</w:t>
      </w:r>
    </w:p>
    <w:p w14:paraId="718C641F" w14:textId="77777777" w:rsidR="00425AAE" w:rsidRDefault="00425AAE">
      <w:r>
        <w:t>* Simple permissive licenses</w:t>
      </w:r>
    </w:p>
    <w:p w14:paraId="31E9F1BF" w14:textId="77777777" w:rsidR="00425AAE" w:rsidRDefault="00425AAE">
      <w:r>
        <w:t xml:space="preserve">  For files:   - cipher/crc.c</w:t>
      </w:r>
    </w:p>
    <w:p w14:paraId="76EC0938" w14:textId="77777777" w:rsidR="00425AAE" w:rsidRDefault="00425AAE">
      <w:r>
        <w:t>#+begin_quote   Copyright (c) 1996 L. Peter Deutsch</w:t>
      </w:r>
    </w:p>
    <w:p w14:paraId="582AAB91" w14:textId="77777777" w:rsidR="00425AAE" w:rsidRDefault="00425AAE">
      <w:r>
        <w:t xml:space="preserve">  Permission is granted to copy and distribute this document for   any purpose and without charge, including translations into   other languages and incorporation into compilations, provided   that the copyright notice and this notice are preserved, and   that any substantive changes or deletions from the original are   clearly marked. #+end_quote</w:t>
      </w:r>
    </w:p>
    <w:p w14:paraId="7804CE30" w14:textId="77777777" w:rsidR="00425AAE" w:rsidRDefault="00425AAE">
      <w:r>
        <w:t>* IETF permissive licenses</w:t>
      </w:r>
    </w:p>
    <w:p w14:paraId="6B66F295" w14:textId="77777777" w:rsidR="00425AAE" w:rsidRDefault="00425AAE">
      <w:r>
        <w:t xml:space="preserve">  For files:   - cipher/crc.c</w:t>
      </w:r>
    </w:p>
    <w:p w14:paraId="677534BD" w14:textId="77777777" w:rsidR="00425AAE" w:rsidRDefault="00425AAE">
      <w:r>
        <w:t>#+begin_quote   Copyright (C) The Internet Society (1998).  All Rights Reserved.</w:t>
      </w:r>
    </w:p>
    <w:p w14:paraId="1675252F" w14:textId="77777777" w:rsidR="00425AAE" w:rsidRDefault="00425AAE">
      <w:r>
        <w:t xml:space="preserve">  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Internet Society or other Internet organizations, except as   needed for the purpose of developing Internet standards in which   case the procedures for copyrights defined in the Internet   Standards process must be followed, or as required to translate   it into languages other than English.</w:t>
      </w:r>
    </w:p>
    <w:p w14:paraId="27202C7B" w14:textId="77777777" w:rsidR="00425AAE" w:rsidRDefault="00425AAE">
      <w:r>
        <w:t xml:space="preserve">  The limited permissions granted above are perpetual and will not be   revoked by the Internet Society or its successors or assigns.</w:t>
      </w:r>
    </w:p>
    <w:p w14:paraId="18572B33" w14:textId="77777777" w:rsidR="00425AAE" w:rsidRDefault="00425AAE">
      <w:r>
        <w:lastRenderedPageBreak/>
        <w:t xml:space="preserve">  This document and the information contained herein is provided on   an AS IS basis and THE INTERNET SOCIETY AND THE INTERNET   ENGINEERING TASK FORCE DISCLAIMS ALL WARRANTIES, EXPRESS OR   IMPLIED, INCLUDING BUT NOT LIMITED TO ANY WARRANTY THAT THE USE   OF THE INFORMATION HEREIN WILL NOT INFRINGE ANY RIGHTS OR ANY   IMPLIED WARRANTIES OF MERCHANTABILITY OR FITNESS FOR A PARTICULAR   PURPOSE. #+end_quote</w:t>
      </w:r>
    </w:p>
    <w:p w14:paraId="63210610" w14:textId="77777777" w:rsidR="00425AAE" w:rsidRDefault="00425AAE">
      <w:r>
        <w:t>* X License</w:t>
      </w:r>
    </w:p>
    <w:p w14:paraId="04F2790B" w14:textId="77777777" w:rsidR="00425AAE" w:rsidRDefault="00425AAE">
      <w:r>
        <w:t xml:space="preserve">  For files:   - install.sh</w:t>
      </w:r>
    </w:p>
    <w:p w14:paraId="651A5DAE" w14:textId="77777777" w:rsidR="00425AAE" w:rsidRDefault="00425AAE">
      <w:r>
        <w:t>#+begin_quote   Copyright (C) 1994 X Consortium</w:t>
      </w:r>
    </w:p>
    <w:p w14:paraId="3F88CF60"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E8876AE" w14:textId="77777777" w:rsidR="00425AAE" w:rsidRDefault="00425AAE">
      <w:r>
        <w:t xml:space="preserve">  The above copyright notice and this permission notice shall be included in   all copies or substantial portions of the Software.</w:t>
      </w:r>
    </w:p>
    <w:p w14:paraId="543DE520"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X CONSORTIUM BE LIABLE FOR ANY CLAIM, DAMAGES OR OTHER LIABILITY, WHETHER IN   AN ACTION OF CONTRACT, TORT OR OTHERWISE, ARISING FROM, OUT OF OR IN CONNEC-   TION WITH THE SOFTWARE OR THE USE OR OTHER DEALINGS IN THE SOFTWARE.</w:t>
      </w:r>
    </w:p>
    <w:p w14:paraId="658BD676" w14:textId="77777777" w:rsidR="00425AAE" w:rsidRDefault="00425AAE">
      <w:r>
        <w:t xml:space="preserve">  Except as contained in this notice, the name of the X Consortium shall not   be used in advertising or otherwise to promote the sale, use or other deal-   ings in this Software without prior written authorization from the X Consor-   tium. #+end_quote 8X---------------------------------------------------</w:t>
      </w:r>
    </w:p>
    <w:p w14:paraId="40AF64E7" w14:textId="77777777" w:rsidR="00425AAE" w:rsidRDefault="00425AAE">
      <w:r>
        <w:t xml:space="preserve"> On Debian GNU/Linux systems, the text of the GNU General Public License,  version 2 can be found in `/usr/share/common-licenses/GPL-2'.</w:t>
      </w:r>
    </w:p>
    <w:p w14:paraId="23BECB4F" w14:textId="77777777" w:rsidR="00425AAE" w:rsidRDefault="00425AAE">
      <w:r>
        <w:t>[END FILE=libgcrypt20-1.6.1/debian/copyright]</w:t>
      </w:r>
    </w:p>
    <w:p w14:paraId="698A63EC" w14:textId="77777777" w:rsidR="00425AAE" w:rsidRDefault="00425AAE" w:rsidP="000727EF">
      <w:pPr>
        <w:pStyle w:val="Heading2"/>
      </w:pPr>
      <w:r>
        <w:t xml:space="preserve"> </w:t>
      </w:r>
      <w:bookmarkStart w:id="306" w:name="_Toc399938124"/>
      <w:r>
        <w:t>libgd2 (version 2.1.0):</w:t>
      </w:r>
      <w:bookmarkEnd w:id="306"/>
    </w:p>
    <w:p w14:paraId="7D2846D9" w14:textId="77777777" w:rsidR="00425AAE" w:rsidRDefault="00425AAE" w:rsidP="000727EF">
      <w:pPr>
        <w:pStyle w:val="Heading3"/>
      </w:pPr>
      <w:r>
        <w:t>libgd2-2.1.0/debian/copyright:</w:t>
      </w:r>
    </w:p>
    <w:p w14:paraId="0D32E52D" w14:textId="77777777" w:rsidR="00425AAE" w:rsidRDefault="00425AAE">
      <w:r>
        <w:t>[BEGIN FILE=libgd2-2.1.0/debian/copyright] Format: http://svn.debian.org/wsvn/dep/web/deps/dep5.mdwn?rev=174 Upstream-Name: GD Upstream-Contact: Pierre-Alain Joye &lt;pierre@libgd.org&gt; Source: http://www.libgd.org/releases/ Files-Excluded:  VMS/*  test/*</w:t>
      </w:r>
    </w:p>
    <w:p w14:paraId="748EAA03" w14:textId="77777777" w:rsidR="00425AAE" w:rsidRDefault="00425AAE">
      <w:r>
        <w:t xml:space="preserve">Files: * Copyright: 1991-2002, Thomas G. Lane  1994-2002, Cold Spring Harbor Laboratory  1996-2002, Thomas Boutell (Boutell.Com, Inc.)  1999-2002, Greg Roelofs  1999-2002, John Ellson &lt;ellson@lucent.com&gt;  1999-2002, Philip Warner  2000-2002, Maurice Szmurlo &lt;Maurice.Szmurlo@info.unicaen.fr&gt;  2000-2002, Johan Van den </w:t>
      </w:r>
      <w:r>
        <w:lastRenderedPageBreak/>
        <w:t>Brande &lt;johan@vandenbrande.com&gt;  2000-2002, Doug Becker &lt;thebeckers@home.com&gt;  2000-2007 Pierre-Alain Joye &lt;pierre@libgd.org&gt; License: GD</w:t>
      </w:r>
    </w:p>
    <w:p w14:paraId="201D3DE9" w14:textId="77777777" w:rsidR="00425AAE" w:rsidRDefault="00425AAE">
      <w:r>
        <w:t>Files: */Makefile.in Copyright: 1994-2006, Free Software Foundation, Inc. License: GAP~Makefile.in</w:t>
      </w:r>
    </w:p>
    <w:p w14:paraId="1CDCE133" w14:textId="77777777" w:rsidR="00425AAE" w:rsidRDefault="00425AAE">
      <w:r>
        <w:t>Files: depcomp  ltmain.sh  missing Copyright: 1996-2005, Free Software Foundation, Inc License: GPL-2+ with Autoconf exception  As a special exception to the GNU General Public License, if you  distribute this file as part of a program that contains a configuration  script generated by Autoconf, you may include it under the same  distribution terms that you use for the rest of that program.</w:t>
      </w:r>
    </w:p>
    <w:p w14:paraId="60B814ED" w14:textId="77777777" w:rsidR="00425AAE" w:rsidRDefault="00425AAE">
      <w:r>
        <w:t>Files: src/strlcpy.c Copyright: 1998, Todd C. Miller &lt;Todd.Miller@courtesan.com&gt; License: BSD-3-clause</w:t>
      </w:r>
    </w:p>
    <w:p w14:paraId="1107B92B" w14:textId="77777777" w:rsidR="00425AAE" w:rsidRDefault="00425AAE">
      <w:r>
        <w:t>Files: configure Copyright: 1992-1996, 1998-2006 License: GAP~configure</w:t>
      </w:r>
    </w:p>
    <w:p w14:paraId="70575DC4" w14:textId="77777777" w:rsidR="00425AAE" w:rsidRDefault="00425AAE">
      <w:r>
        <w:t>Files: install-sh Copyright: 1991, the Massachusetts Institute of Technology License: MIT</w:t>
      </w:r>
    </w:p>
    <w:p w14:paraId="62B51C6A" w14:textId="77777777" w:rsidR="00425AAE" w:rsidRDefault="00425AAE">
      <w:r>
        <w:t xml:space="preserve">Files: src/gd_wbmp.c Copyright: 2000, Maurice Szmurlo &lt;Maurice.Szmurlo@info.unicaen.fr&gt; </w:t>
      </w:r>
      <w:r>
        <w:tab/>
        <w:t>????, Johan Van den Brande &lt;johan@vandenbrande.com&gt; License: HPND</w:t>
      </w:r>
    </w:p>
    <w:p w14:paraId="59100438" w14:textId="77777777" w:rsidR="00425AAE" w:rsidRDefault="00425AAE">
      <w:r>
        <w:t>Files: src/gd_gif_out.c Copyright: 1989, Jef Poskanzer License: HPND</w:t>
      </w:r>
    </w:p>
    <w:p w14:paraId="567EBFE5" w14:textId="77777777" w:rsidR="00425AAE" w:rsidRDefault="00425AAE">
      <w:r>
        <w:t xml:space="preserve">Files: src/gd_nnquant.c Copyright: 1994, Anthony Dekker </w:t>
      </w:r>
      <w:r>
        <w:tab/>
        <w:t xml:space="preserve">   2004-2007, Stuart Coyle </w:t>
      </w:r>
      <w:r>
        <w:tab/>
        <w:t xml:space="preserve">   2013, Pierre A. Joye License: XFIG</w:t>
      </w:r>
    </w:p>
    <w:p w14:paraId="57948F14" w14:textId="77777777" w:rsidR="00425AAE" w:rsidRDefault="00425AAE">
      <w:r>
        <w:t>Files: src/webpimg.c src/webpimg.h Copyright: 2010, Google Inc. All rights reserved. License: WEBP</w:t>
      </w:r>
    </w:p>
    <w:p w14:paraId="7941D8C4" w14:textId="77777777" w:rsidR="00425AAE" w:rsidRDefault="00425AAE">
      <w:r>
        <w:t xml:space="preserve">Files: cmake/modules/CheckDIRSymbolExists.cmake        cmake/modules/CheckPrototypeExists.cmake        cmake/modules/CMakeParseArguments.cmake        cmake/modules/FindFontConfig.cmake        cmake/modules/FindFreetype.cmake        cmake/modules/FindJPEG.cmake        cmake/modules/FindPackageHandleStandardArgs.cmake        cmake/modules/FindPNG.cmake        cmake/modules/FindVPX.cmake        cmake/modules/FindXPM.cmake Copyright: 2002-2013, Kitware, Inc., Insight Consortium </w:t>
      </w:r>
      <w:r>
        <w:tab/>
        <w:t xml:space="preserve">   2010 Alexander Neundorf </w:t>
      </w:r>
      <w:r>
        <w:tab/>
        <w:t xml:space="preserve">   2013 Pierre A. Joye </w:t>
      </w:r>
      <w:r>
        <w:tab/>
        <w:t xml:space="preserve">   2006,2007 Laurent Montel License: BSD-3-clause</w:t>
      </w:r>
    </w:p>
    <w:p w14:paraId="6E25C39F" w14:textId="77777777" w:rsidR="00425AAE" w:rsidRDefault="00425AAE">
      <w:r>
        <w:t>Files: cmake/modules/FindPTHREAD.cmake Copyright: 2005 - 2013 by INRIA License: GPL-2+</w:t>
      </w:r>
    </w:p>
    <w:p w14:paraId="39CEA4AC" w14:textId="77777777" w:rsidR="00425AAE" w:rsidRDefault="00425AAE">
      <w:r>
        <w:t>Files: cmake/modules/TestForHighBitCharacters.cmake        cmake/modules/TestForHighBitCharacters.c        cmake/modules/TestForStandardHeaderwait.cmake Copyright: 2006 Alan W. Irwin License: GPL-2+</w:t>
      </w:r>
    </w:p>
    <w:p w14:paraId="47902257" w14:textId="77777777" w:rsidR="00425AAE" w:rsidRDefault="00425AAE">
      <w:r>
        <w:t xml:space="preserve">Files: debian/* Copyright: 2001, Ivo Timmermans &lt;ivo@debian.org&gt; </w:t>
      </w:r>
      <w:r>
        <w:tab/>
        <w:t xml:space="preserve">2002-2010, Jonas Smedegaard &lt;dr@jones.dk&gt; </w:t>
      </w:r>
      <w:r>
        <w:tab/>
        <w:t>2013, OndÅ™ej SurÃ½ &lt;ondrej@debian.org&gt; License: GPL-2+</w:t>
      </w:r>
    </w:p>
    <w:p w14:paraId="7F8244DC" w14:textId="77777777" w:rsidR="00425AAE" w:rsidRDefault="00425AAE">
      <w:r>
        <w:t xml:space="preserve">License: GPL-2+  This program is free software; you can redistribute it and/or modify it  under the terms of the GNU General Public License as published by the  Free Software </w:t>
      </w:r>
      <w:r>
        <w:lastRenderedPageBreak/>
        <w:t>Foundation; either version 2, or (at your option) any  later version. Comment:  On Debian systems the 'GNU General Public License' version 2 is located  in '/usr/share/common-licenses/GPL-2'.</w:t>
      </w:r>
    </w:p>
    <w:p w14:paraId="4398A348" w14:textId="77777777" w:rsidR="00425AAE" w:rsidRDefault="00425AAE">
      <w:r>
        <w:t>License: GAP~Makefile.in  This Makefile.in is free software; the Free Software Foundation gives  unlimited permission to copy and/or distribute it, with or without  modifications, as long as this notice is preserved.</w:t>
      </w:r>
    </w:p>
    <w:p w14:paraId="51BCE8A2" w14:textId="77777777" w:rsidR="00425AAE" w:rsidRDefault="00425AAE">
      <w:r>
        <w:t>License: GAP~configure  This configure script is free software; the Free Software Foundation  gives unlimited permission to copy, distribute and modify it.</w:t>
      </w:r>
    </w:p>
    <w:p w14:paraId="573562C5" w14:textId="77777777" w:rsidR="00425AAE" w:rsidRDefault="00425AAE">
      <w:r>
        <w:t>License: GD  Permission has been granted to copy, distribute and modify gd in any  context without fee, including a commercial application, provided that  this notice is present in user-accessible supporting documentation.  .  This does not affect your ownership of the derived work itself, and the  intent is to assure proper credit for the authors of gd, not to  interfere with your productive use of gd. If you have questions, ask.  Derived works includes all programs that utilize the library. Credit  must be given in user-accessible documentation.  .  This software is provided AS IS. The copyright holders disclaim all  warranties, either express or implied, including but not limited to  implied warranties of merchantability and fitness for a particular  purpose, with respect to this code and accompanying documentation.</w:t>
      </w:r>
    </w:p>
    <w:p w14:paraId="361B0A31" w14:textId="77777777" w:rsidR="00425AAE" w:rsidRDefault="00425AAE">
      <w:r>
        <w:t>License: HPND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This software is provided as is without  express or implied warranty.</w:t>
      </w:r>
    </w:p>
    <w:p w14:paraId="4662BF7C" w14:textId="77777777" w:rsidR="00425AAE" w:rsidRDefault="00425AAE">
      <w:r>
        <w:t>License: BSD-3-clause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  .  THIS SOFTWARE IS PROVIDED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558CF0A" w14:textId="77777777" w:rsidR="00425AAE" w:rsidRDefault="00425AAE">
      <w:r>
        <w:t xml:space="preserve">License: MIT  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M.I.T. not </w:t>
      </w:r>
      <w:r>
        <w:lastRenderedPageBreak/>
        <w:t>be used in  advertising or publicity pertaining to distribution of the software  without specific, written prior permission.  M.I.T. makes no  representations about the suitability of this software for any purpose.  It is provided as is without express or implied warranty.</w:t>
      </w:r>
    </w:p>
    <w:p w14:paraId="4B0B880D" w14:textId="77777777" w:rsidR="00425AAE" w:rsidRDefault="00425AAE">
      <w:r>
        <w:t>License: XFIG  Any party obtaining a copy of these files from the author, directly  or indirectly, is granted, free of charge, a full and unrestricted  irrevocable, world-wide, paid up, royalty-free, nonexclusive right  and license to deal in this software and documentation files (the  Software), including without limitation the rights to use, copy,  modify, merge, publish, distribute, sublicense, and/or sell copies of  the Software, and to permit persons who receive copies from any such  party to do so, with the only requirement being that this copyright  notice remain intact.</w:t>
      </w:r>
    </w:p>
    <w:p w14:paraId="146F3743" w14:textId="77777777" w:rsidR="00425AAE" w:rsidRDefault="00425AAE">
      <w:r>
        <w:t>License: WEBP  Redistribution and use in source and binary forms, with or without  modification, are permitted provided that the following conditions  are met:  .  * Redistributions of source code must retain the above copyright    notice, this list of conditions and the following disclaimer.  .  * Redistributions in binary form must reproduce the above copyright    notice, this list of conditions and the following disclaimer in the    documentation and/or other materials provided with the    distribution.  .  * Neither the name of Google nor the names of its contributors may be    used to endorse or promote products derived from this software    without specific prior written permission.  .  THIS SOFTWARE IS PROVIDED BY THE COPYRIGHT HOLDERS AND CONTRIBUTORS  â€œAS ISâ€</w:t>
      </w:r>
      <w:r>
        <w:rPr>
          <w:rFonts w:ascii="Calibri" w:hAnsi="Calibri" w:cs="Calibri"/>
        </w:rPr>
        <w:t></w:t>
      </w:r>
      <w:r>
        <w:t xml:space="preserve">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  Additional IP Rights Grant (Patents)  .  â€œThis implementationâ€</w:t>
      </w:r>
      <w:r>
        <w:rPr>
          <w:rFonts w:ascii="Calibri" w:hAnsi="Calibri" w:cs="Calibri"/>
        </w:rPr>
        <w:t></w:t>
      </w:r>
      <w:r>
        <w:t xml:space="preserve"> means the copyrightable works distributed by  Google as part of the WebM Project.  .  Google hereby grants to you a perpetual, worldwide, non-exclusive,  no-charge, royalty-free, irrevocable (except as stated in this  section) patent license to make, have made, use, offer to sell, sell,  import, transfer, and otherwise run, modify and propagate the  contents of this implementation of VP8, where such license applies  only to those patent claims, both currently owned by Google and  acquired in the future, licensable by Google that are necessarily  infringed by this implementation of VP8. This grant does not include  claims that would be infringed only as a consequence of further  modification of this implementation. If you or your agent or  exclusive licensee institute or order or agree to the institution of  patent litigation against any entity (including a cross-claim or  counterclaim in a lawsuit) alleging that this implementation of VP8  or any code incorporated within this implementation of VP8  constitutes direct or contributory patent infringement, or inducement  of patent infringement, then any patent </w:t>
      </w:r>
      <w:r>
        <w:lastRenderedPageBreak/>
        <w:t>rights granted to you under  this License for this implementation of VP8 shall terminate as of the  date such litigation is filed.</w:t>
      </w:r>
    </w:p>
    <w:p w14:paraId="09A7C555" w14:textId="77777777" w:rsidR="00425AAE" w:rsidRDefault="00425AAE">
      <w:r>
        <w:t xml:space="preserve"> [END FILE=libgd2-2.1.0/debian/copyright]</w:t>
      </w:r>
    </w:p>
    <w:p w14:paraId="044A0601" w14:textId="77777777" w:rsidR="00425AAE" w:rsidRDefault="00425AAE" w:rsidP="000727EF">
      <w:pPr>
        <w:pStyle w:val="Heading3"/>
      </w:pPr>
      <w:r>
        <w:t>libgd2-2.1.0/COPYING:</w:t>
      </w:r>
    </w:p>
    <w:p w14:paraId="26D509B7" w14:textId="77777777" w:rsidR="00425AAE" w:rsidRDefault="00425AAE">
      <w:r>
        <w:t xml:space="preserve">[BEGIN FILE=libgd2-2.1.0/COPYING]        Portions copyright 1994, 1995, 1996, 1997, 1998, 1999, 2000, 2001,      2002 by Cold Spring Harbor Laboratory. Funded under Grant      P41-RR02188 by the National Institutes of Health. </w:t>
      </w:r>
    </w:p>
    <w:p w14:paraId="55E2718B" w14:textId="77777777" w:rsidR="00425AAE" w:rsidRDefault="00425AAE">
      <w:r>
        <w:t xml:space="preserve">     Portions copyright 1996, 1997, 1998, 1999, 2000, 2001, 2002 by      Boutell.Com, Inc. </w:t>
      </w:r>
    </w:p>
    <w:p w14:paraId="6B2AC6F2" w14:textId="77777777" w:rsidR="00425AAE" w:rsidRDefault="00425AAE">
      <w:r>
        <w:t xml:space="preserve">     Portions relating to GD2 format copyright 1999, 2000, 2001, 2002      Philip Warner.            Portions relating to PNG copyright 1999, 2000, 2001, 2002 Greg      Roelofs. </w:t>
      </w:r>
    </w:p>
    <w:p w14:paraId="631F2FDE" w14:textId="77777777" w:rsidR="00425AAE" w:rsidRDefault="00425AAE">
      <w:r>
        <w:t xml:space="preserve">     Portions relating to gdttf.c copyright 1999, 2000, 2001, 2002 John        Ellson (ellson@lucent.com).          Portions relating to gdft.c copyright 2001, 2002 John Ellson        (ellson@lucent.com).  </w:t>
      </w:r>
    </w:p>
    <w:p w14:paraId="3E7C3E87" w14:textId="77777777" w:rsidR="00425AAE" w:rsidRDefault="00425AAE">
      <w:r>
        <w:t xml:space="preserve">     Portions copyright 2000, 2001, 2002, 2003, 2004, 2005, 2006, 2007 </w:t>
      </w:r>
      <w:r>
        <w:tab/>
      </w:r>
      <w:r>
        <w:tab/>
        <w:t xml:space="preserve"> Pierre-Alain Joye (pierre@libgd.org).  </w:t>
      </w:r>
    </w:p>
    <w:p w14:paraId="3F778394" w14:textId="77777777" w:rsidR="00425AAE" w:rsidRDefault="00425AAE">
      <w:r>
        <w:t xml:space="preserve">     Portions relating to JPEG and to color quantization copyright 2000,      2001, 2002, Doug Becker and copyright (C) 1994, 1995, 1996, 1997,      1998, 1999, 2000, 2001, 2002, Thomas G. Lane. This software is      based in part on the work of the Independent JPEG Group. See the      file README-JPEG.TXT for more information.</w:t>
      </w:r>
    </w:p>
    <w:p w14:paraId="66FFA9FE" w14:textId="77777777" w:rsidR="00425AAE" w:rsidRDefault="00425AAE">
      <w:r>
        <w:t xml:space="preserve">     Portions relating to WBMP copyright 2000, 2001, 2002 Maurice      Szmurlo and Johan Van den Brande.</w:t>
      </w:r>
    </w:p>
    <w:p w14:paraId="79295E52" w14:textId="77777777" w:rsidR="00425AAE" w:rsidRDefault="00425AAE">
      <w:r>
        <w:t xml:space="preserve">     Permission has been granted to copy, distribute and modify gd in      any context without fee, including a commercial application,      provided that this notice is present in user-accessible supporting      documentation.</w:t>
      </w:r>
    </w:p>
    <w:p w14:paraId="431462F4" w14:textId="77777777" w:rsidR="00425AAE" w:rsidRDefault="00425AAE">
      <w:r>
        <w:t xml:space="preserve">     This does not affect your ownership of the derived work itself, and       the intent is to assure proper credit for the authors of gd, not to      interfere with your productive use of gd. If you have questions,      ask. Derived works includes all programs that utilize the         library. Credit must be given in user-accessible documentation.</w:t>
      </w:r>
    </w:p>
    <w:p w14:paraId="00250B87" w14:textId="77777777" w:rsidR="00425AAE" w:rsidRDefault="00425AAE">
      <w:r>
        <w:t xml:space="preserve">     This software is provided AS IS. The copyright holders disclaim        all warranties, either express or implied, including but not      limited to implied warranties of merchantability and fitness for a      particular purpose, with respect to this code and accompanying        documentation.</w:t>
      </w:r>
    </w:p>
    <w:p w14:paraId="2837E833" w14:textId="77777777" w:rsidR="00425AAE" w:rsidRDefault="00425AAE">
      <w:r>
        <w:t xml:space="preserve">     Although their code does not appear in gd, the authors wish to thank      David Koblas, David Rowley, and Hutchison Avenue Software Corporation      for their prior contributions.</w:t>
      </w:r>
    </w:p>
    <w:p w14:paraId="03D3C22D" w14:textId="77777777" w:rsidR="00425AAE" w:rsidRDefault="00425AAE">
      <w:r>
        <w:t>[END FILE=libgd2-2.1.0/COPYING]</w:t>
      </w:r>
    </w:p>
    <w:p w14:paraId="6DCCEB72" w14:textId="77777777" w:rsidR="00425AAE" w:rsidRDefault="00425AAE" w:rsidP="000727EF">
      <w:pPr>
        <w:pStyle w:val="Heading3"/>
      </w:pPr>
      <w:r>
        <w:t>libgd2-2.1.0/src/COPYING:</w:t>
      </w:r>
    </w:p>
    <w:p w14:paraId="69716FF8" w14:textId="77777777" w:rsidR="00425AAE" w:rsidRDefault="00425AAE">
      <w:r>
        <w:t xml:space="preserve">[BEGIN FILE=libgd2-2.1.0/src/COPYING]        Portions copyright 1994, 1995, 1996, 1997, 1998, 1999, 2000, 2001,      2002 by Cold Spring Harbor Laboratory. Funded under Grant      P41-RR02188 by the National Institutes of Health. </w:t>
      </w:r>
    </w:p>
    <w:p w14:paraId="3FE16B2A" w14:textId="77777777" w:rsidR="00425AAE" w:rsidRDefault="00425AAE">
      <w:r>
        <w:t xml:space="preserve">     Portions copyright 1996, 1997, 1998, 1999, 2000, 2001, 2002 by      Boutell.Com, Inc. </w:t>
      </w:r>
    </w:p>
    <w:p w14:paraId="45D8FD94" w14:textId="77777777" w:rsidR="00425AAE" w:rsidRDefault="00425AAE">
      <w:r>
        <w:lastRenderedPageBreak/>
        <w:t xml:space="preserve">     Portions relating to GD2 format copyright 1999, 2000, 2001, 2002      Philip Warner.            Portions relating to PNG copyright 1999, 2000, 2001, 2002 Greg      Roelofs. </w:t>
      </w:r>
    </w:p>
    <w:p w14:paraId="3084F002" w14:textId="77777777" w:rsidR="00425AAE" w:rsidRDefault="00425AAE">
      <w:r>
        <w:t xml:space="preserve">     Portions relating to gdttf.c copyright 1999, 2000, 2001, 2002 John        Ellson (ellson@lucent.com).          Portions relating to gdft.c copyright 2001, 2002 John Ellson        (ellson@lucent.com).  </w:t>
      </w:r>
    </w:p>
    <w:p w14:paraId="76F83D03" w14:textId="77777777" w:rsidR="00425AAE" w:rsidRDefault="00425AAE">
      <w:r>
        <w:t xml:space="preserve">     Portions copyright 2000, 2001, 2002, 2003, 2004, 2005, 2006, 2007 </w:t>
      </w:r>
      <w:r>
        <w:tab/>
      </w:r>
      <w:r>
        <w:tab/>
        <w:t xml:space="preserve"> 2008 Pierre-Alain Joye (pierre@libgd.org).  </w:t>
      </w:r>
    </w:p>
    <w:p w14:paraId="2C499673" w14:textId="77777777" w:rsidR="00425AAE" w:rsidRDefault="00425AAE">
      <w:r>
        <w:t xml:space="preserve">     Portions relating to JPEG and to color quantization copyright 2000,      2001, 2002, Doug Becker and copyright (C) 1994, 1995, 1996, 1997,      1998, 1999, 2000, 2001, 2002, Thomas G. Lane. This software is      based in part on the work of the Independent JPEG Group. See the      file README-JPEG.TXT for more information.</w:t>
      </w:r>
    </w:p>
    <w:p w14:paraId="1E1D8515" w14:textId="77777777" w:rsidR="00425AAE" w:rsidRDefault="00425AAE">
      <w:r>
        <w:t xml:space="preserve">     Portions relating to WBMP copyright 2000, 2001, 2002 Maurice      Szmurlo and Johan Van den Brande.</w:t>
      </w:r>
    </w:p>
    <w:p w14:paraId="6D873F28" w14:textId="77777777" w:rsidR="00425AAE" w:rsidRDefault="00425AAE">
      <w:r>
        <w:t xml:space="preserve">     Permission has been granted to copy, distribute and modify gd in      any context without fee, including a commercial application,      provided that this notice is present in user-accessible supporting      documentation.</w:t>
      </w:r>
    </w:p>
    <w:p w14:paraId="788EDB23" w14:textId="77777777" w:rsidR="00425AAE" w:rsidRDefault="00425AAE">
      <w:r>
        <w:t xml:space="preserve">     This does not affect your ownership of the derived work itself, and       the intent is to assure proper credit for the authors of gd, not to      interfere with your productive use of gd. If you have questions,      ask. Derived works includes all programs that utilize the         library. Credit must be given in user-accessible documentation.</w:t>
      </w:r>
    </w:p>
    <w:p w14:paraId="1B79C66D" w14:textId="77777777" w:rsidR="00425AAE" w:rsidRDefault="00425AAE">
      <w:r>
        <w:t xml:space="preserve">     This software is provided AS IS. The copyright holders disclaim        all warranties, either express or implied, including but not      limited to implied warranties of merchantability and fitness for a      particular purpose, with respect to this code and accompanying        documentation.</w:t>
      </w:r>
    </w:p>
    <w:p w14:paraId="29BE0F0D" w14:textId="77777777" w:rsidR="00425AAE" w:rsidRDefault="00425AAE">
      <w:r>
        <w:t xml:space="preserve">     Although their code does not appear in gd, the authors wish to thank      David Koblas, David Rowley, and Hutchison Avenue Software Corporation      for their prior contributions.</w:t>
      </w:r>
    </w:p>
    <w:p w14:paraId="7B543C30" w14:textId="77777777" w:rsidR="00425AAE" w:rsidRDefault="00425AAE">
      <w:r>
        <w:t>[END FILE=libgd2-2.1.0/src/COPYING]</w:t>
      </w:r>
    </w:p>
    <w:p w14:paraId="6995EECD" w14:textId="77777777" w:rsidR="00425AAE" w:rsidRDefault="00425AAE" w:rsidP="000727EF">
      <w:pPr>
        <w:pStyle w:val="Heading2"/>
      </w:pPr>
      <w:r>
        <w:t xml:space="preserve"> </w:t>
      </w:r>
      <w:bookmarkStart w:id="307" w:name="_Toc399938125"/>
      <w:r>
        <w:t>libgpg-error (version 1.13):</w:t>
      </w:r>
      <w:bookmarkEnd w:id="307"/>
    </w:p>
    <w:p w14:paraId="37F727EF" w14:textId="77777777" w:rsidR="00425AAE" w:rsidRDefault="00425AAE" w:rsidP="000727EF">
      <w:pPr>
        <w:pStyle w:val="Heading3"/>
      </w:pPr>
      <w:r>
        <w:t>libgpg-error-1.13/debian/copyright:</w:t>
      </w:r>
    </w:p>
    <w:p w14:paraId="1FC3C029" w14:textId="77777777" w:rsidR="00425AAE" w:rsidRDefault="00425AAE">
      <w:r>
        <w:t>[BEGIN FILE=libgpg-error-1.13/debian/copyright] This package was debianized by Jose Carlos Garcia Sogo &lt;jsogo@debian.org&gt; on Mon, 23 Jun 2003 15:43:18 +0200.</w:t>
      </w:r>
    </w:p>
    <w:p w14:paraId="33AFB18C" w14:textId="77777777" w:rsidR="00425AAE" w:rsidRDefault="00425AAE">
      <w:r>
        <w:t>It was downloaded from ftp://ftp.gnupg.org/gcrypt/libgpg-error/</w:t>
      </w:r>
    </w:p>
    <w:p w14:paraId="763B1ABA" w14:textId="77777777" w:rsidR="00425AAE" w:rsidRDefault="00425AAE">
      <w:r>
        <w:t xml:space="preserve">Upstream Author: </w:t>
      </w:r>
      <w:r>
        <w:tab/>
        <w:t>g10 Code GmbH &lt;code@g10code.com&gt;</w:t>
      </w:r>
    </w:p>
    <w:p w14:paraId="547D4DBA" w14:textId="77777777" w:rsidR="00425AAE" w:rsidRDefault="00425AAE">
      <w:r>
        <w:t>Copyright: 2001-2004, 2010, 2012, 2013 g10 Code GmbH</w:t>
      </w:r>
    </w:p>
    <w:p w14:paraId="661BB1A8" w14:textId="77777777" w:rsidR="00425AAE" w:rsidRDefault="00425AAE">
      <w:r>
        <w:t>Copyright statement:</w:t>
      </w:r>
    </w:p>
    <w:p w14:paraId="4F7B791C" w14:textId="77777777" w:rsidR="00425AAE" w:rsidRDefault="00425AAE">
      <w:r>
        <w:t xml:space="preserve">   This program is free software; you can redistribute it and/or modify    it under the terms of the GNU Lesser General Public License as     published by the Free Software Foundation; either version 2.1     of the License, or (at your option) any later version.</w:t>
      </w:r>
    </w:p>
    <w:p w14:paraId="4EE20368" w14:textId="77777777" w:rsidR="00425AAE" w:rsidRDefault="00425AAE">
      <w:r>
        <w:t xml:space="preserve">   This program is distributed in the hope that it will be useful,    but WITHOUT ANY WARRANTY; without even the implied warranty of    MERCHANTABILITY or FITNESS </w:t>
      </w:r>
      <w:r>
        <w:lastRenderedPageBreak/>
        <w:t>FOR A PARTICULAR PURPOSE.  See the    GNU Lesser General Public License for more details.</w:t>
      </w:r>
    </w:p>
    <w:p w14:paraId="4FA99D9F" w14:textId="77777777" w:rsidR="00425AAE" w:rsidRDefault="00425AAE">
      <w:r>
        <w:t xml:space="preserve">   You should have received a copy of the GNU Lesser General Public     License along with this program; if not, write to the Free Software    Foundation, Inc., 51 Franklin St, Fifth Floor, Boston, MA 02110-1301, USA.</w:t>
      </w:r>
    </w:p>
    <w:p w14:paraId="3910CBBB" w14:textId="77777777" w:rsidR="00425AAE" w:rsidRDefault="00425AAE">
      <w:r>
        <w:t>On Debian systems, the complete text of the GNU Lesser General Public License version 2.1 can be found in /usr/share/common-licenses/LGPL-2.1. [END FILE=libgpg-error-1.13/debian/copyright]</w:t>
      </w:r>
    </w:p>
    <w:p w14:paraId="54649F25" w14:textId="77777777" w:rsidR="00425AAE" w:rsidRDefault="00425AAE" w:rsidP="000727EF">
      <w:pPr>
        <w:pStyle w:val="Heading2"/>
      </w:pPr>
      <w:r>
        <w:t xml:space="preserve"> </w:t>
      </w:r>
      <w:bookmarkStart w:id="308" w:name="_Toc399938126"/>
      <w:r>
        <w:t>libgssglue (version 0.4):</w:t>
      </w:r>
      <w:bookmarkEnd w:id="308"/>
    </w:p>
    <w:p w14:paraId="333A42F5" w14:textId="77777777" w:rsidR="00425AAE" w:rsidRDefault="00425AAE" w:rsidP="000727EF">
      <w:pPr>
        <w:pStyle w:val="Heading3"/>
      </w:pPr>
      <w:r>
        <w:t>libgssglue-0.4/debian/copyright:</w:t>
      </w:r>
    </w:p>
    <w:p w14:paraId="5D2775C9" w14:textId="77777777" w:rsidR="00425AAE" w:rsidRDefault="00425AAE">
      <w:r>
        <w:t>[BEGIN FILE=libgssglue-0.4/debian/copyright] Format: http://dep.debian.net/deps/dep5/ Upstream-Name: libgssglue Source: http://www.citi.umich.edu/projects/nfsv4/linux/libgssglue/</w:t>
      </w:r>
    </w:p>
    <w:p w14:paraId="4DDE967B" w14:textId="77777777" w:rsidR="00425AAE" w:rsidRDefault="00425AAE">
      <w:r>
        <w:t xml:space="preserve">Files: * License:  License of The Regents of the University of Michigan  .  Copyright (c) 2005 The Regents of the University of Michigan.  Copyright (c) 2006 The Regents of the University of Michigan.  Copyright (c) 2007 The Regents of the University of Michigan.  .  Redistribution and use in source and binary forms, with or without  modification, are permitted provided that the following conditions  are met:  .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  License of Sun Microsystems, Inc.  .  Copyright (c) 1995, by Sun Microsystems, Inc.  Copyright 1996 by Sun Microsystems, Inc.  .  Permission to use, copy, modify, distribute, and sell this software  and its documentation for any purpose is hereby granted without fee,  provided that the above copyright notice appears in all copies and  that both that copyright notice and this permission notice appear in  supporting documentation, and that the name of Sun Microsystems not be used  in advertising or publicity pertaining to distribution of the software  without specific, written prior permission. Sun Microsystems makes no  representations about the suitability of this </w:t>
      </w:r>
      <w:r>
        <w:lastRenderedPageBreak/>
        <w:t>software for any  purpose.  It is provided as is without express or implied warranty.  .  SUN MICROSYSTEMS DISCLAIMS ALL WARRANTIES WITH REGARD TO THIS SOFTWARE,  INCLUDING ALL IMPLIED WARRANTIES OF MERCHANTABILITY AND FITNESS, IN NO  EVENT SHALL SUN MICROSYSTEMS BE LIABLE FOR ANY SPECIAL, INDIRECT OR  CONSEQUENTIAL DAMAGES OR ANY DAMAGES WHATSOEVER RESULTING FROM LOSS OF  USE, DATA OR PROFITS, WHETHER IN AN ACTION OF CONTRACT, NEGLIGENCE OR  OTHER TORTIOUS ACTION, ARISING OUT OF OR IN CONNECTION WITH THE USE OR  PERFORMANCE OF THIS SOFTWARE.  .  License of Massachusetts Institute of Technology.  .  Copyright 1995 by the Massachusetts Institute of Technology.  .  Export of this software from the United States of America may  require a specific license from the United States Government.  It is the responsibility of any person or organization contemplating  export to obtain such a license before exporting.  .  WITHIN THAT CONSTRAINT,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M.I.T. not be used in advertising or publicity pertaining  to distribution of the software without specific, written prior  permission.  Furthermore if you modify this software you must label  your software as modified software and not distribute it in such a  fashion that it might be confused with the original M.I.T. software.  M.I.T. makes no representations about the suitability of  this software for any purpose.  It is provided as is without express  or implied warranty.  .  License of OpenVision Technologies, Inc.  .  Copyright 1993 by OpenVision Technologies, Inc.  .  Permission to use, copy, modify, distribute, and sell this software  and its documentation for any purpose is hereby granted without fee,  provided that the above copyright notice appears in all copies and  that both that copyright notice and this permission notice appear in  supporting documentation, and that the name of OpenVision not be used  in advertising or publicity pertaining to distribution of the software  without specific, written prior permission. OpenVision makes no  representations about the suitability of this software for any  purpose.  It is provided as is without express or implied warranty.  .  OPENVISION DISCLAIMS ALL WARRANTIES WITH REGARD TO THIS SOFTWARE,  INCLUDING ALL IMPLIED WARRANTIES OF MERCHANTABILITY AND FITNESS, IN NO  EVENT SHALL OPENVISION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6F3FCD30" w14:textId="77777777" w:rsidR="00425AAE" w:rsidRDefault="00425AAE">
      <w:r>
        <w:t xml:space="preserve">Files: debian/* Copyright: 2011 Anibal Monsalve Salazar &lt;anibal@debian.org&gt;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t>
      </w:r>
      <w:r>
        <w:lastRenderedPageBreak/>
        <w:t>with this program. If not, see &lt;http://www.gnu.org/licenses/&gt;  .  On Debian systems, the complete text of the GNU General  Public License version 2 can be found in /usr/share/common-licenses/GPL-2. [END FILE=libgssglue-0.4/debian/copyright]</w:t>
      </w:r>
    </w:p>
    <w:p w14:paraId="7DAFA8D7" w14:textId="77777777" w:rsidR="00425AAE" w:rsidRDefault="00425AAE" w:rsidP="000727EF">
      <w:pPr>
        <w:pStyle w:val="Heading3"/>
      </w:pPr>
      <w:r>
        <w:t>libgssglue-0.4/COPYING:</w:t>
      </w:r>
    </w:p>
    <w:p w14:paraId="56ED2A6D" w14:textId="77777777" w:rsidR="00425AAE" w:rsidRDefault="00425AAE">
      <w:r>
        <w:t>[BEGIN FILE=libgssglue-0.4/COPYING] libgssapi is copyright 2006 The Regents of the University of Michigan, and based on code from Sun Microsystems and the Massachusetts Institute of Technology; see licenses on individual files (summarized below).</w:t>
      </w:r>
    </w:p>
    <w:p w14:paraId="63818E35" w14:textId="77777777" w:rsidR="00425AAE" w:rsidRDefault="00425AAE">
      <w:r>
        <w:t>University of Michigan code is copyright 2006, and provided under the following license:</w:t>
      </w:r>
    </w:p>
    <w:p w14:paraId="7C3975B2" w14:textId="77777777" w:rsidR="00425AAE" w:rsidRDefault="00425AAE">
      <w:r>
        <w:t>Redistribution and use in source and binary forms, with or without modification, are permitted provided that the following conditions are met:</w:t>
      </w:r>
    </w:p>
    <w:p w14:paraId="436523D3" w14:textId="77777777" w:rsidR="00425AAE" w:rsidRDefault="00425AAE">
      <w:r>
        <w:t>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1A1C40BA" w14:textId="77777777" w:rsidR="00425AAE" w:rsidRDefault="00425AAE">
      <w:r>
        <w:t>THIS SOFTWARE IS PROVIDED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8EBE8B3" w14:textId="77777777" w:rsidR="00425AAE" w:rsidRDefault="00425AAE">
      <w:r>
        <w:t>Code from Sun Microsystems is copyright 1996, available under the following license:</w:t>
      </w:r>
    </w:p>
    <w:p w14:paraId="1D4AFFA9" w14:textId="77777777" w:rsidR="00425AAE" w:rsidRDefault="00425AAE">
      <w:r>
        <w:t>Permission to use, copy, modify, distribute, and sell this software and its documentation for any purpose is hereby granted without fee, provided that the above copyright notice appears in all copies and that both that copyright notice and this permission notice appear in supporting documentation, and that the name of Sun Microsystems not be used in advertising or publicity pertaining to distribution of the software without specific, written prior permission. Sun Microsystems makes no representations about the suitability of this software for any purpose.  It is provided as is without express or implied warranty.</w:t>
      </w:r>
    </w:p>
    <w:p w14:paraId="613EA7B2" w14:textId="77777777" w:rsidR="00425AAE" w:rsidRDefault="00425AAE">
      <w:r>
        <w:t xml:space="preserve">SUN MICROSYSTEMS DISCLAIMS ALL WARRANTIES WITH REGARD TO THIS SOFTWARE, INCLUDING ALL IMPLIED WARRANTIES OF MERCHANTABILITY AND FITNESS, IN NO EVENT SHALL SUN MICROSYSTEMS BE LIABLE FOR ANY SPECIAL, INDIRECT OR CONSEQUENTIAL DAMAGES OR ANY DAMAGES WHATSOEVER RESULTING FROM LOSS OF USE, DATA OR PROFITS, WHETHER IN AN ACTION OF CONTRACT, NEGLIGENCE OR OTHER TORTIOUS ACTION, </w:t>
      </w:r>
      <w:r>
        <w:lastRenderedPageBreak/>
        <w:t>ARISING OUT OF OR IN CONNECTION WITH THE USE OR PERFORMANCE OF THIS SOFTWARE.</w:t>
      </w:r>
    </w:p>
    <w:p w14:paraId="3BB4456F" w14:textId="77777777" w:rsidR="00425AAE" w:rsidRDefault="00425AAE">
      <w:r>
        <w:t>Code from the Massachusetts Institute of Technology is Copyright 1995, available under the following license:</w:t>
      </w:r>
    </w:p>
    <w:p w14:paraId="0DD89123" w14:textId="77777777" w:rsidR="00425AAE" w:rsidRDefault="00425AAE">
      <w:r>
        <w:t>Export of this software from the United States of America may   require a specific license from the United States Government.   It is the responsibility of any person or organization contemplating   export to obtain such a license before exporting.</w:t>
      </w:r>
    </w:p>
    <w:p w14:paraId="4844AF13" w14:textId="77777777" w:rsidR="00425AAE" w:rsidRDefault="00425AAE">
      <w:r>
        <w:t>WITHIN THAT CONSTRAINT,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M.I.T. not be used in advertising or publicity pertaining to distribution of the software without specific, written prior permission.  Furthermore if you modify this software you must label your software as modified software and not distribute it in such a fashion that it might be confused with the original M.I.T. software. M.I.T. makes no representations about the suitability of this software for any purpose.  It is provided as is without express or implied warranty. [END FILE=libgssglue-0.4/COPYING]</w:t>
      </w:r>
    </w:p>
    <w:p w14:paraId="0DFD510F" w14:textId="77777777" w:rsidR="00425AAE" w:rsidRDefault="00425AAE" w:rsidP="000727EF">
      <w:pPr>
        <w:pStyle w:val="Heading2"/>
      </w:pPr>
      <w:r>
        <w:t xml:space="preserve"> </w:t>
      </w:r>
      <w:bookmarkStart w:id="309" w:name="_Toc399938127"/>
      <w:r>
        <w:t>libhtml-format-perl (version 2.11):</w:t>
      </w:r>
      <w:bookmarkEnd w:id="309"/>
    </w:p>
    <w:p w14:paraId="4A1B682B" w14:textId="77777777" w:rsidR="00425AAE" w:rsidRDefault="00425AAE" w:rsidP="000727EF">
      <w:pPr>
        <w:pStyle w:val="Heading3"/>
      </w:pPr>
      <w:r>
        <w:t>libhtml-format-perl-2.11/debian/copyright:</w:t>
      </w:r>
    </w:p>
    <w:p w14:paraId="18780A8C" w14:textId="77777777" w:rsidR="00425AAE" w:rsidRDefault="00425AAE">
      <w:r>
        <w:t>[BEGIN FILE=libhtml-format-perl-2.11/debian/copyright] Format: http://www.debian.org/doc/packaging-manuals/copyright-format/1.0/ Source: https://metacpan.org/release/HTML-Format Upstream-Contact: Nigel Metheringham &lt;nigelm@cpan.org&gt; Upstream-Name: HTML-Format</w:t>
      </w:r>
    </w:p>
    <w:p w14:paraId="503956EE" w14:textId="77777777" w:rsidR="00425AAE" w:rsidRDefault="00425AAE">
      <w:r>
        <w:t>Files: * Copyright: 2011-2013, Nigel Metheringham &lt;nigelm@cpan.org&gt;  2002-2005, Sean M Burke &lt;sburke@cpan.org&gt;  1999-2002, Gisle Aas &lt;gisle@ActiveState.com&gt; License: Artistic or GPL-1+</w:t>
      </w:r>
    </w:p>
    <w:p w14:paraId="42C8B989" w14:textId="77777777" w:rsidR="00425AAE" w:rsidRDefault="00425AAE">
      <w:r>
        <w:t>Files: debian/* Copyright: 2000, Michael Alan Dorman &lt;mdorman@debian.org&gt;  2003, Hans Freitag &lt;hafre@debian.org&gt;  2004, Jay Bonci &lt;jaybonci@debian.org&gt;  2008, MartÃ¬n Ferrari &lt;tincho@debian.org&gt;  2011-2013, Angel Abad &lt;angel@debian.org&gt;  2011, Ansgar Burchardt &lt;ansgar@debian.org&gt;  2011, Fabrizio Regalli &lt;fabreg@fabreg.it&gt;  2011, Jonathan Yu &lt;jawnsy@cpan.org&gt; License: Artistic or GPL-1+</w:t>
      </w:r>
    </w:p>
    <w:p w14:paraId="298284C7"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0F2C8F20"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FILE=libhtml-format-perl-2.11/debian/copyright]</w:t>
      </w:r>
    </w:p>
    <w:p w14:paraId="3B7B8762" w14:textId="77777777" w:rsidR="00425AAE" w:rsidRDefault="00425AAE" w:rsidP="000727EF">
      <w:pPr>
        <w:pStyle w:val="Heading3"/>
      </w:pPr>
      <w:r>
        <w:lastRenderedPageBreak/>
        <w:t>libhtml-format-perl-2.11/LICENSE:</w:t>
      </w:r>
    </w:p>
    <w:p w14:paraId="0D057C64" w14:textId="77777777" w:rsidR="00425AAE" w:rsidRDefault="00425AAE">
      <w:r>
        <w:t>[BEGIN FILE=libhtml-format-perl-2.11/LICENSE] This software is copyright (c) 2013 by Nigel Metheringham, 2002-2005 Sean M Burke, 1999-2002 Gisle Aas.</w:t>
      </w:r>
    </w:p>
    <w:p w14:paraId="2681CE3D" w14:textId="77777777" w:rsidR="00425AAE" w:rsidRDefault="00425AAE">
      <w:r>
        <w:t>This is free software; you can redistribute it and/or modify it under the same terms as the Perl 5 programming language system itself.</w:t>
      </w:r>
    </w:p>
    <w:p w14:paraId="5CD1BFB1" w14:textId="77777777" w:rsidR="00425AAE" w:rsidRDefault="00425AAE">
      <w:r>
        <w:t>Terms of the Perl programming language system itself</w:t>
      </w:r>
    </w:p>
    <w:p w14:paraId="75B3D8B7" w14:textId="77777777" w:rsidR="00425AAE" w:rsidRDefault="00425AAE">
      <w:r>
        <w:t>a) the GNU General Public License as published by the Free    Software Foundation; either version 1, or (at your option) any    later version, or b) the Artistic License</w:t>
      </w:r>
    </w:p>
    <w:p w14:paraId="0F8DE882" w14:textId="77777777" w:rsidR="00425AAE" w:rsidRDefault="00425AAE">
      <w:r>
        <w:t>--- The GNU General Public License, Version 1, February 1989 ---</w:t>
      </w:r>
    </w:p>
    <w:p w14:paraId="521D78CD" w14:textId="77777777" w:rsidR="00425AAE" w:rsidRDefault="00425AAE">
      <w:r>
        <w:t>This software is Copyright (c) 2013 by Nigel Metheringham, 2002-2005 Sean M Burke, 1999-2002 Gisle Aas.</w:t>
      </w:r>
    </w:p>
    <w:p w14:paraId="4FB02571" w14:textId="77777777" w:rsidR="00425AAE" w:rsidRDefault="00425AAE">
      <w:r>
        <w:t>This is free software, licensed under:</w:t>
      </w:r>
    </w:p>
    <w:p w14:paraId="33993924" w14:textId="77777777" w:rsidR="00425AAE" w:rsidRDefault="00425AAE">
      <w:r>
        <w:t xml:space="preserve">  The GNU General Public License, Version 1, February 1989</w:t>
      </w:r>
    </w:p>
    <w:p w14:paraId="1831F2CC" w14:textId="77777777" w:rsidR="00425AAE" w:rsidRDefault="00425AAE">
      <w:r>
        <w:t xml:space="preserve">                    GNU GENERAL PUBLIC LICENSE                      Version 1, February 1989</w:t>
      </w:r>
    </w:p>
    <w:p w14:paraId="4F3C31FB" w14:textId="77777777" w:rsidR="00425AAE" w:rsidRDefault="00425AAE">
      <w:r>
        <w:t xml:space="preserve"> Copyright (C) 1989 Free Software Foundation, Inc.  51 Franklin St, Suite 500, Boston, MA  02110-1335  USA</w:t>
      </w:r>
    </w:p>
    <w:p w14:paraId="53565B06" w14:textId="77777777" w:rsidR="00425AAE" w:rsidRDefault="00425AAE">
      <w:r>
        <w:t xml:space="preserve"> Everyone is permitted to copy and distribute verbatim copies  of this license document, but changing it is not allowed.</w:t>
      </w:r>
    </w:p>
    <w:p w14:paraId="32EEE426" w14:textId="77777777" w:rsidR="00425AAE" w:rsidRDefault="00425AAE">
      <w:r>
        <w:t xml:space="preserve">                            </w:t>
      </w:r>
      <w:r w:rsidRPr="00CE7DF1">
        <w:t>Preamble</w:t>
      </w:r>
    </w:p>
    <w:p w14:paraId="11B36006" w14:textId="77777777" w:rsidR="00425AAE" w:rsidRDefault="00425AAE">
      <w:r>
        <w:t xml:space="preserve">  The license agreements of most software companies try to keep users at the mercy of those companies.  By contrast, our General Public License is intended to guarantee your freedom to share and change free software--to make sure the software is free for all its users.  The General Public License applies to the Free Software Foundation's software and to any other program whose authors commit to using it. You can use it for your programs, too.</w:t>
      </w:r>
    </w:p>
    <w:p w14:paraId="29776DF8" w14:textId="77777777" w:rsidR="00425AAE" w:rsidRDefault="00425AAE">
      <w:r>
        <w:t xml:space="preserve">  When we speak of free software, we are referring to freedom, not price.  Specifically, the General Public License is designed to make sure that you have the freedom to give away or sell copies of free software, that you receive source code or can get it if you want it, that you can change the software or use pieces of it in new free programs; and that you know you can do these things.</w:t>
      </w:r>
    </w:p>
    <w:p w14:paraId="65C287E0"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72E392D5" w14:textId="77777777" w:rsidR="00425AAE" w:rsidRDefault="00425AAE">
      <w:r>
        <w:t xml:space="preserve">  For example, if you distribute copies of a such a program, whether gratis or for a fee, you must give the recipients all the rights that you have.  You must make sure that they, too, receive or can get the source code.  And you must tell them their rights.</w:t>
      </w:r>
    </w:p>
    <w:p w14:paraId="1F84FC41" w14:textId="77777777" w:rsidR="00425AAE" w:rsidRDefault="00425AAE">
      <w:r>
        <w:t xml:space="preserve">  We protect your rights with two steps: (1) copyright the software, and (2) offer you this license which gives you legal permission to copy, distribute and/or modify the software.</w:t>
      </w:r>
    </w:p>
    <w:p w14:paraId="4BCDFB4A"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382E3022" w14:textId="77777777" w:rsidR="00425AAE" w:rsidRDefault="00425AAE">
      <w:r>
        <w:lastRenderedPageBreak/>
        <w:t xml:space="preserve">  The precise terms and conditions for copying, distribution and modification follow.</w:t>
      </w:r>
    </w:p>
    <w:p w14:paraId="5EF9518E" w14:textId="77777777" w:rsidR="00425AAE" w:rsidRDefault="00425AAE">
      <w:r>
        <w:t xml:space="preserve">                    GNU GENERAL PUBLIC LICENSE    TERMS AND CONDITIONS FOR COPYING, DISTRIBUTION AND MODIFICATION</w:t>
      </w:r>
    </w:p>
    <w:p w14:paraId="1DBAA02F" w14:textId="77777777" w:rsidR="00425AAE" w:rsidRDefault="00425AAE">
      <w:r>
        <w:t xml:space="preserve">  0. This License Agreement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work containing the Program or a portion of it, either verbatim or with modifications.  Each licensee is addressed as you.</w:t>
      </w:r>
    </w:p>
    <w:p w14:paraId="1B9FFE9F"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General Public License and to the absence of any warranty; and give any other recipients of the Program a copy of this General Public License along with the Program.  You may charge a fee for the physical act of transferring a copy.</w:t>
      </w:r>
    </w:p>
    <w:p w14:paraId="63F7E18B" w14:textId="77777777" w:rsidR="00425AAE" w:rsidRDefault="00425AAE">
      <w:r>
        <w:t xml:space="preserve">  2. You may modify your copy or copies of the Program or any portion of it, and copy and distribute such modifications under the terms of Paragraph 1 above, provided that you also do the following:</w:t>
      </w:r>
    </w:p>
    <w:p w14:paraId="37946BC9" w14:textId="77777777" w:rsidR="00425AAE" w:rsidRDefault="00425AAE">
      <w:r>
        <w:t xml:space="preserve">    a) cause the modified files to carry prominent notices stating that     you changed the files and the date of any change; and</w:t>
      </w:r>
    </w:p>
    <w:p w14:paraId="53F7D323" w14:textId="77777777" w:rsidR="00425AAE" w:rsidRDefault="00425AAE">
      <w:r>
        <w:t xml:space="preserve">    b) cause the whole of any work that you distribute or publish, that     in whole or in part contains the Program or any part thereof, either     with or without modifications, to be licensed at no charge to all     third parties under the terms of this General Public License (except     that you may choose to grant warranty protection to some or all     third parties, at your option).</w:t>
      </w:r>
    </w:p>
    <w:p w14:paraId="656BCCBD" w14:textId="77777777" w:rsidR="00425AAE" w:rsidRDefault="00425AAE">
      <w:r>
        <w:t xml:space="preserve">    c) If the modified program normally reads commands interactively when     run, you must cause it, when started running for such interactive use     in the simplest and most usual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General     Public License.</w:t>
      </w:r>
    </w:p>
    <w:p w14:paraId="739A657E" w14:textId="77777777" w:rsidR="00425AAE" w:rsidRDefault="00425AAE">
      <w:r>
        <w:t xml:space="preserve">    d) You may charge a fee for the physical act of transferring a     copy, and you may at your option offer warranty protection in     exchange for a fee.</w:t>
      </w:r>
    </w:p>
    <w:p w14:paraId="05349620" w14:textId="77777777" w:rsidR="00425AAE" w:rsidRDefault="00425AAE">
      <w:r>
        <w:t>Mere aggregation of another independent work with the Program (or its derivative) on a volume of a storage or distribution medium does not bring the other work under the scope of these terms.</w:t>
      </w:r>
    </w:p>
    <w:p w14:paraId="4D700D23" w14:textId="77777777" w:rsidR="00425AAE" w:rsidRDefault="00425AAE">
      <w:r>
        <w:t xml:space="preserve">  3. You may copy and distribute the Program (or a portion or derivative of it, under Paragraph 2) in object code or executable form under the terms of Paragraphs 1 and 2 above provided that you also do one of the following:</w:t>
      </w:r>
    </w:p>
    <w:p w14:paraId="5EB4C471" w14:textId="77777777" w:rsidR="00425AAE" w:rsidRDefault="00425AAE">
      <w:r>
        <w:t xml:space="preserve">    a) accompany it with the complete corresponding machine-readable     source code, which must be distributed under the terms of     Paragraphs 1 and 2 above; or,</w:t>
      </w:r>
    </w:p>
    <w:p w14:paraId="57E0FCE3" w14:textId="77777777" w:rsidR="00425AAE" w:rsidRDefault="00425AAE">
      <w:r>
        <w:t xml:space="preserve">    b) accompany it with a written offer, valid for at least three     years, to give any third party free (except for a nominal charge     for the cost of distribution) a complete </w:t>
      </w:r>
      <w:r>
        <w:lastRenderedPageBreak/>
        <w:t>machine-readable copy of the     corresponding source code, to be distributed under the terms of     Paragraphs 1 and 2 above; or,</w:t>
      </w:r>
    </w:p>
    <w:p w14:paraId="6D52887F" w14:textId="77777777" w:rsidR="00425AAE" w:rsidRDefault="00425AAE">
      <w:r>
        <w:t xml:space="preserve">    c) accompany it with the information you received as to where the     corresponding source code may be obtained.  (This alternative is     allowed only for noncommercial distribution and only if you     received the program in object code or executable form alone.)</w:t>
      </w:r>
    </w:p>
    <w:p w14:paraId="124B6FE4" w14:textId="77777777" w:rsidR="00425AAE" w:rsidRDefault="00425AAE">
      <w:r>
        <w:t>Source code for a work means the preferred form of the work for making modifications to it.  For an executable file, complete source code means all the source code for all modules it contains; but, as a special exception, it need not include source code for modules which are standard libraries that accompany the operating system on which the executable file runs, or for standard header files or definitions files that accompany that operating system.</w:t>
      </w:r>
    </w:p>
    <w:p w14:paraId="73104C20" w14:textId="77777777" w:rsidR="00425AAE" w:rsidRDefault="00425AAE">
      <w:r>
        <w:t xml:space="preserve">  4. You may not copy, modify, sublicense, distribute or transfer the Program except as expressly provided under this General Public License. Any attempt otherwise to copy, modify, sublicense, distribute or transfer the Program is void, and will automatically terminate your rights to use the Program under this License.  However, parties who have received copies, or rights to use copies, from you under this General Public License will not have their licenses terminated so long as such parties remain in full compliance.</w:t>
      </w:r>
    </w:p>
    <w:p w14:paraId="534560B5" w14:textId="77777777" w:rsidR="00425AAE" w:rsidRDefault="00425AAE">
      <w:r>
        <w:t xml:space="preserve">  5. By copying, distributing or modifying the Program (or any work based on the Program) you indicate your acceptance of this license to do so, and all its terms and conditions.</w:t>
      </w:r>
    </w:p>
    <w:p w14:paraId="279BEDFA"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w:t>
      </w:r>
    </w:p>
    <w:p w14:paraId="24054AB7" w14:textId="77777777" w:rsidR="00425AAE" w:rsidRDefault="00425AAE">
      <w:r>
        <w:t xml:space="preserve">  7. The Free Software Foundation may publish revised and/or new versions of the General Public License from time to time.  Such new versions will be similar in spirit to the present version, but may differ in detail to address new problems or concerns.</w:t>
      </w:r>
    </w:p>
    <w:p w14:paraId="7A101F7A" w14:textId="77777777" w:rsidR="00425AAE" w:rsidRDefault="00425AAE">
      <w:r>
        <w:t>Each version is given a distinguishing version number.  If the Program specifies a version number of the license which applies to it and any later version, you have the option of following the terms and conditions either of that version or of any later version published by the Free Software Foundation.  If the Program does not specify a version number of the license, you may choose any version ever published by the Free Software Foundation.</w:t>
      </w:r>
    </w:p>
    <w:p w14:paraId="579472B8" w14:textId="77777777" w:rsidR="00425AAE" w:rsidRDefault="00425AAE">
      <w:r>
        <w:t xml:space="preserve">  8.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7501F028" w14:textId="77777777" w:rsidR="00425AAE" w:rsidRDefault="00425AAE">
      <w:r>
        <w:t xml:space="preserve">                            NO WARRANTY</w:t>
      </w:r>
    </w:p>
    <w:p w14:paraId="66671D46" w14:textId="77777777" w:rsidR="00425AAE" w:rsidRDefault="00425AAE">
      <w:r>
        <w:t xml:space="preserve">  9. BECAUSE THE PROGRAM IS LICENSED FREE OF CHARGE, THERE IS NO WARRANTY FOR THE PROGRAM, TO THE EXTENT PERMITTED BY APPLICABLE LAW.  EXCEPT WHEN OTHERWISE STATED IN WRITING THE COPYRIGHT </w:t>
      </w:r>
      <w:r>
        <w:lastRenderedPageBreak/>
        <w:t>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CDAF241" w14:textId="77777777" w:rsidR="00425AAE" w:rsidRDefault="00425AAE">
      <w:r>
        <w:t xml:space="preserve">  10.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68C69B4" w14:textId="77777777" w:rsidR="00425AAE" w:rsidRDefault="00425AAE">
      <w:r>
        <w:t xml:space="preserve">                     END OF TERMS AND CONDITIONS</w:t>
      </w:r>
    </w:p>
    <w:p w14:paraId="23BFD9D0" w14:textId="77777777" w:rsidR="00425AAE" w:rsidRDefault="00425AAE">
      <w:r>
        <w:t xml:space="preserve">        Appendix: How to Apply These Terms to Your New Programs</w:t>
      </w:r>
    </w:p>
    <w:p w14:paraId="1213B59D" w14:textId="77777777" w:rsidR="00425AAE" w:rsidRDefault="00425AAE">
      <w:r>
        <w:t xml:space="preserve">  If you develop a new program, and you want it to be of the greatest possible use to humanity, the best way to achieve this is to make it free software which everyone can redistribute and change under these terms.</w:t>
      </w:r>
    </w:p>
    <w:p w14:paraId="192B1297"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2474FA6E" w14:textId="77777777" w:rsidR="00425AAE" w:rsidRDefault="00425AAE">
      <w:r>
        <w:t xml:space="preserve">    &lt;one line to give the program's name and a brief idea of what it does.&gt;     Copyright (C) 19yy  &lt;name of author&gt;</w:t>
      </w:r>
    </w:p>
    <w:p w14:paraId="36B8240E" w14:textId="77777777" w:rsidR="00425AAE" w:rsidRDefault="00425AAE">
      <w:r>
        <w:t xml:space="preserve">    This program is free software; you can redistribute it and/or modify     it under the terms of the GNU General Public License as published by     the Free Software Foundation; either version 1, or (at your option)     any later version.</w:t>
      </w:r>
    </w:p>
    <w:p w14:paraId="514BFB9C"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6B00774C"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0BED8078" w14:textId="77777777" w:rsidR="00425AAE" w:rsidRDefault="00425AAE">
      <w:r>
        <w:t xml:space="preserve"> Also add information on how to contact you by electronic and paper mail.</w:t>
      </w:r>
    </w:p>
    <w:p w14:paraId="316637C3" w14:textId="77777777" w:rsidR="00425AAE" w:rsidRDefault="00425AAE">
      <w:r>
        <w:t>If the program is interactive, make it output a short notice like this when it starts in an interactive mode:</w:t>
      </w:r>
    </w:p>
    <w:p w14:paraId="39760836" w14:textId="77777777" w:rsidR="00425AAE" w:rsidRDefault="00425AAE">
      <w:r>
        <w:t xml:space="preserve">    Gnomovision version 69, Copyright (C) 19xx name of author     Gnomovision comes with ABSOLUTELY NO WARRANTY; for details type `show w'.     This is free software, and you are welcome to redistribute it     under certain conditions; type `show c' for details.</w:t>
      </w:r>
    </w:p>
    <w:p w14:paraId="0025C754" w14:textId="77777777" w:rsidR="00425AAE" w:rsidRDefault="00425AAE">
      <w:r>
        <w:lastRenderedPageBreak/>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445C8E79" w14:textId="77777777" w:rsidR="00425AAE" w:rsidRDefault="00425AAE">
      <w:r>
        <w:t>You should also get your employer (if you work as a programmer) or your school, if any, to sign a copyright disclaimer for the program, if necessary.  Here a sample; alter the names:</w:t>
      </w:r>
    </w:p>
    <w:p w14:paraId="2DD29133" w14:textId="77777777" w:rsidR="00425AAE" w:rsidRDefault="00425AAE">
      <w:r>
        <w:t xml:space="preserve">  Yoyodyne, Inc., hereby disclaims all copyright interest in the   program `Gnomovision' (a program to direct compilers to make passes   at assemblers) written by James Hacker.</w:t>
      </w:r>
    </w:p>
    <w:p w14:paraId="02192035" w14:textId="77777777" w:rsidR="00425AAE" w:rsidRDefault="00425AAE">
      <w:r>
        <w:t xml:space="preserve">  &lt;signature of Ty Coon&gt;, 1 April 1989   Ty Coon, President of Vice</w:t>
      </w:r>
    </w:p>
    <w:p w14:paraId="18F53A18" w14:textId="77777777" w:rsidR="00425AAE" w:rsidRDefault="00425AAE">
      <w:r>
        <w:t>That's all there is to it!</w:t>
      </w:r>
    </w:p>
    <w:p w14:paraId="12C25DFA" w14:textId="77777777" w:rsidR="00425AAE" w:rsidRDefault="00425AAE">
      <w:r>
        <w:t xml:space="preserve"> --- The Artistic License 1.0 ---</w:t>
      </w:r>
    </w:p>
    <w:p w14:paraId="459BED3A" w14:textId="77777777" w:rsidR="00425AAE" w:rsidRDefault="00425AAE">
      <w:r>
        <w:t>This software is Copyright (c) 2013 by Nigel Metheringham, 2002-2005 Sean M Burke, 1999-2002 Gisle Aas.</w:t>
      </w:r>
    </w:p>
    <w:p w14:paraId="09E8A6C3" w14:textId="77777777" w:rsidR="00425AAE" w:rsidRDefault="00425AAE">
      <w:r>
        <w:t>This is free software, licensed under:</w:t>
      </w:r>
    </w:p>
    <w:p w14:paraId="3D522E67" w14:textId="77777777" w:rsidR="00425AAE" w:rsidRDefault="00425AAE">
      <w:r>
        <w:t xml:space="preserve">  The Artistic License 1.0</w:t>
      </w:r>
    </w:p>
    <w:p w14:paraId="14CAFBAA" w14:textId="77777777" w:rsidR="00425AAE" w:rsidRDefault="00425AAE">
      <w:r>
        <w:t>The Artistic License</w:t>
      </w:r>
    </w:p>
    <w:p w14:paraId="4A255EDB" w14:textId="77777777" w:rsidR="00425AAE" w:rsidRDefault="00425AAE">
      <w:r w:rsidRPr="00CE7DF1">
        <w:t>Preamble</w:t>
      </w:r>
    </w:p>
    <w:p w14:paraId="16B4D6F2" w14:textId="77777777" w:rsidR="00425AAE" w:rsidRDefault="00425AAE">
      <w:r>
        <w:t>The intent of this document is to state the conditions under which a Package may be copied, such that the Copyright Holder maintains some semblance of artistic control over the development of the package, while giving the users of the package the right to use and distribute the Package in a more-or-less customary fashion, plus the right to make reasonable modifications.</w:t>
      </w:r>
    </w:p>
    <w:p w14:paraId="32A6BE28" w14:textId="77777777" w:rsidR="00425AAE" w:rsidRDefault="00425AAE">
      <w:r>
        <w:t>Definitions:</w:t>
      </w:r>
    </w:p>
    <w:p w14:paraId="41D9DFDE" w14:textId="77777777" w:rsidR="00425AAE" w:rsidRDefault="00425AAE">
      <w:r>
        <w:t xml:space="preserve">  - Package refers to the collection of files distributed by the Copyright     Holder, and derivatives of that collection of files created through     textual modification.    - Standard Version refers to such a Package if it has not been modified,     or has been modified in accordance with the wishes of the Copyright     Holder.    - Copyright Holder is whoever is named in the copyright or copyrights for     the package.    - You is you, if you're thinking about copying or distributing this Package.   - Reasonable copying fee is whatever you can justify on the basis of media     cost, duplication charges, time of people involved, and so on. (You will     not be required to justify it to the Copyright Holder, but only to the     computing community at large as a market that must bear the fee.)    - Freely Available means that no fee is charged for the item itself, though     there may be fees involved in handling the item. It also means that     recipients of the item may redistribute it under the same conditions they     received it. </w:t>
      </w:r>
    </w:p>
    <w:p w14:paraId="5E6E3198" w14:textId="77777777" w:rsidR="00425AAE" w:rsidRDefault="00425AAE">
      <w:r>
        <w:t>1. You may make and give away verbatim copies of the source form of the Standard Version of this Package without restriction, provided that you duplicate all of the original copyright notices and associated disclaimers.</w:t>
      </w:r>
    </w:p>
    <w:p w14:paraId="44718E47" w14:textId="77777777" w:rsidR="00425AAE" w:rsidRDefault="00425AAE">
      <w:r>
        <w:t>2. You may apply bug fixes, portability fixes and other modifications derived from the Public Domain or from the Copyright Holder. A Package modified in such a way shall still be considered the Standard Version.</w:t>
      </w:r>
    </w:p>
    <w:p w14:paraId="536C0F83" w14:textId="77777777" w:rsidR="00425AAE" w:rsidRDefault="00425AAE">
      <w:r>
        <w:lastRenderedPageBreak/>
        <w:t>3. You may otherwise modify your copy of this Package in any way, provided that you insert a prominent notice in each changed file stating how and when you changed that file, and provided that you do at least ONE of the following:</w:t>
      </w:r>
    </w:p>
    <w:p w14:paraId="739BE6A2" w14:textId="77777777" w:rsidR="00425AAE" w:rsidRDefault="00425AAE">
      <w:r>
        <w:t xml:space="preserve">  a) place your modifications in the Public Domain or otherwise make them      Freely Available, such as by posting said modifications to Usenet or an      equivalent medium, or placing the modifications on a major archive site      such as ftp.uu.net, or by allowing the Copyright Holder to include your      modifications in the Standard Version of the Package.</w:t>
      </w:r>
    </w:p>
    <w:p w14:paraId="3EEBD115" w14:textId="77777777" w:rsidR="00425AAE" w:rsidRDefault="00425AAE">
      <w:r>
        <w:t xml:space="preserve">  b) use the modified Package only within your corporation or organization.</w:t>
      </w:r>
    </w:p>
    <w:p w14:paraId="77C0F2C2" w14:textId="77777777" w:rsidR="00425AAE" w:rsidRDefault="00425AAE">
      <w:r>
        <w:t xml:space="preserve">  c) rename any non-standard executables so the names do not conflict with      standard executables, which must also be provided, and provide a separate      manual page for each non-standard executable that clearly documents how it      differs from the Standard Version.</w:t>
      </w:r>
    </w:p>
    <w:p w14:paraId="402DFE67" w14:textId="77777777" w:rsidR="00425AAE" w:rsidRDefault="00425AAE">
      <w:r>
        <w:t xml:space="preserve">  d) make other distribution arrangements with the Copyright Holder.</w:t>
      </w:r>
    </w:p>
    <w:p w14:paraId="3F858E0F" w14:textId="77777777" w:rsidR="00425AAE" w:rsidRDefault="00425AAE">
      <w:r>
        <w:t>4. You may distribute the programs of this Package in object code or executable form, provided that you do at least ONE of the following:</w:t>
      </w:r>
    </w:p>
    <w:p w14:paraId="01A7AAB9" w14:textId="77777777" w:rsidR="00425AAE" w:rsidRDefault="00425AAE">
      <w:r>
        <w:t xml:space="preserve">  a) distribute a Standard Version of the executables and library files,      together with instructions (in the manual page or equivalent) on where to      get the Standard Version.</w:t>
      </w:r>
    </w:p>
    <w:p w14:paraId="184D2372" w14:textId="77777777" w:rsidR="00425AAE" w:rsidRDefault="00425AAE">
      <w:r>
        <w:t xml:space="preserve">  b) accompany the distribution with the machine-readable source of the Package      with your modifications.</w:t>
      </w:r>
    </w:p>
    <w:p w14:paraId="625594A5" w14:textId="77777777" w:rsidR="00425AAE" w:rsidRDefault="00425AAE">
      <w:r>
        <w:t xml:space="preserve">  c) accompany any non-standard executables with their corresponding Standard      Version executables, giving the non-standard executables non-standard      names, and clearly documenting the differences in manual pages (or      equivalent), together with instructions on where to get the Standard      Version.</w:t>
      </w:r>
    </w:p>
    <w:p w14:paraId="0834672F" w14:textId="77777777" w:rsidR="00425AAE" w:rsidRDefault="00425AAE">
      <w:r>
        <w:t xml:space="preserve">  d) make other distribution arrangements with the Copyright Holder.</w:t>
      </w:r>
    </w:p>
    <w:p w14:paraId="5D671ACA" w14:textId="77777777" w:rsidR="00425AAE" w:rsidRDefault="00425AAE">
      <w:r>
        <w:t>5. You may charge a reasonable copying fee for any distribution of this Package.  You may charge any fee you choose for support of this Package. You may not charge a fee for this Package itself. However, you may distribute this Package in aggregate with other (possibly commercial) programs as part of a larger (possibly commercial) software distribution provided that you do not advertise this Package as a product of your own.</w:t>
      </w:r>
    </w:p>
    <w:p w14:paraId="577B915F" w14:textId="77777777" w:rsidR="00425AAE" w:rsidRDefault="00425AAE">
      <w:r>
        <w:t>6. The scripts and library files supplied as input to or produced as output from the programs of this Package do not automatically fall under the copyright of this Package, but belong to whomever generated them, and may be sold commercially, and may be aggregated with this Package.</w:t>
      </w:r>
    </w:p>
    <w:p w14:paraId="3A84C91F" w14:textId="77777777" w:rsidR="00425AAE" w:rsidRDefault="00425AAE">
      <w:r>
        <w:t>7. C or perl subroutines supplied by you and linked into this Package shall not be considered part of this Package.</w:t>
      </w:r>
    </w:p>
    <w:p w14:paraId="13247B6A" w14:textId="77777777" w:rsidR="00425AAE" w:rsidRDefault="00425AAE">
      <w:r>
        <w:t>8. The name of the Copyright Holder may not be used to endorse or promote products derived from this software without specific prior written permission.</w:t>
      </w:r>
    </w:p>
    <w:p w14:paraId="799F3A1E" w14:textId="77777777" w:rsidR="00425AAE" w:rsidRDefault="00425AAE">
      <w:r>
        <w:t>9. THIS PACKAGE IS PROVIDED AS IS AND WITHOUT ANY EXPRESS OR IMPLIED WARRANTIES, INCLUDING, WITHOUT LIMITATION, THE IMPLIED WARRANTIES OF MERCHANTIBILITY AND FITNESS FOR A PARTICULAR PURPOSE.</w:t>
      </w:r>
    </w:p>
    <w:p w14:paraId="6C857BF8" w14:textId="77777777" w:rsidR="00425AAE" w:rsidRDefault="00425AAE">
      <w:r>
        <w:t>The End</w:t>
      </w:r>
    </w:p>
    <w:p w14:paraId="57F1C8A9" w14:textId="77777777" w:rsidR="00425AAE" w:rsidRDefault="00425AAE">
      <w:r>
        <w:t>[END FILE=libhtml-format-perl-2.11/LICENSE]</w:t>
      </w:r>
    </w:p>
    <w:p w14:paraId="71ABE710" w14:textId="77777777" w:rsidR="00425AAE" w:rsidRDefault="00425AAE" w:rsidP="000727EF">
      <w:pPr>
        <w:pStyle w:val="Heading2"/>
      </w:pPr>
      <w:r>
        <w:lastRenderedPageBreak/>
        <w:t xml:space="preserve"> </w:t>
      </w:r>
      <w:bookmarkStart w:id="310" w:name="_Toc399938128"/>
      <w:r>
        <w:t>libhtml-form-perl (version 6.03):</w:t>
      </w:r>
      <w:bookmarkEnd w:id="310"/>
    </w:p>
    <w:p w14:paraId="6ACC51B0" w14:textId="77777777" w:rsidR="00425AAE" w:rsidRDefault="00425AAE" w:rsidP="000727EF">
      <w:pPr>
        <w:pStyle w:val="Heading3"/>
      </w:pPr>
      <w:r>
        <w:t>libhtml-form-perl-6.03/debian/copyright:</w:t>
      </w:r>
    </w:p>
    <w:p w14:paraId="3B66B6F6" w14:textId="77777777" w:rsidR="00425AAE" w:rsidRDefault="00425AAE">
      <w:r>
        <w:t>[BEGIN FILE=libhtml-form-perl-6.03/debian/copyright] Format: http://www.debian.org/doc/packaging-manuals/copyright-format/1.0/ Upstream-Name: HTML-Form Upstream-Contact: Gisle Aas &lt;gisle@activestate.com&gt; Source: http://search.cpan.org/dist/HTML-Form/</w:t>
      </w:r>
    </w:p>
    <w:p w14:paraId="6E85D61A" w14:textId="77777777" w:rsidR="00425AAE" w:rsidRDefault="00425AAE">
      <w:r>
        <w:t>Files: * Copyright: 1998-2008, Gisle Aas &lt;gisle@activestate.com&gt; License: Artistic or GPL-1+</w:t>
      </w:r>
    </w:p>
    <w:p w14:paraId="1F73A260" w14:textId="77777777" w:rsidR="00425AAE" w:rsidRDefault="00425AAE">
      <w:r>
        <w:t>Files: debian/* Copyright: 2011, Nicholas Bamber &lt;nicholas@periapt.co.uk&gt;  2012, Alessandro Ghedini &lt;ghedo@debian.org&gt;  2012, Angel Abad &lt;angel@debian.org&gt; License: Artistic or GPL-1+</w:t>
      </w:r>
    </w:p>
    <w:p w14:paraId="32290B53"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6BA44FCF"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FILE=libhtml-form-perl-6.03/debian/copyright]</w:t>
      </w:r>
    </w:p>
    <w:p w14:paraId="19969E2E" w14:textId="77777777" w:rsidR="00425AAE" w:rsidRDefault="00425AAE" w:rsidP="000727EF">
      <w:pPr>
        <w:pStyle w:val="Heading2"/>
      </w:pPr>
      <w:r>
        <w:t xml:space="preserve"> </w:t>
      </w:r>
      <w:bookmarkStart w:id="311" w:name="_Toc399938129"/>
      <w:r>
        <w:t>libhtml-parser-perl (version 3.71):</w:t>
      </w:r>
      <w:bookmarkEnd w:id="311"/>
    </w:p>
    <w:p w14:paraId="423F066E" w14:textId="77777777" w:rsidR="00425AAE" w:rsidRDefault="00425AAE" w:rsidP="000727EF">
      <w:pPr>
        <w:pStyle w:val="Heading3"/>
      </w:pPr>
      <w:r>
        <w:t>libhtml-parser-perl-3.71/debian/copyright:</w:t>
      </w:r>
    </w:p>
    <w:p w14:paraId="06E67AE3" w14:textId="77777777" w:rsidR="00425AAE" w:rsidRDefault="00425AAE">
      <w:r>
        <w:t>[BEGIN FILE=libhtml-parser-perl-3.71/debian/copyright] Format: http://www.debian.org/doc/packaging-manuals/copyright-format/1.0/ Upstream-Name: HTML-Parser Upstream-Contact: Gisle Aas &lt;gisle@activestate.com&gt; Source: https://metacpan.org/release/HTML-Parser/</w:t>
      </w:r>
    </w:p>
    <w:p w14:paraId="53051089" w14:textId="77777777" w:rsidR="00425AAE" w:rsidRDefault="00425AAE">
      <w:r>
        <w:t>Files: * Copyright: 1995-2009, Gisle Aas &lt;gisle@activestate.com&gt;  1999-2000, Michael A. Chase.  All rights reserved. License: Artistic or GPL-1+</w:t>
      </w:r>
    </w:p>
    <w:p w14:paraId="045828D9" w14:textId="77777777" w:rsidR="00425AAE" w:rsidRDefault="00425AAE">
      <w:r>
        <w:t>Files: debian/* Copyright:   1998-2001, Michael Alan Dorman &lt;mdorman@debian.org&gt;  2002, Ivan Kohler &lt;ivan-debian@420.am&gt;  2002, Joey Hess &lt;joeyh@debian.org&gt;  2003, 2004, 2005, Kenneth J. Pronovici &lt;pronovic@debian.org&gt;  2005, 2006, 2007, Krzysztof Krzyzaniak (eloy) &lt;eloy@debian.org&gt;  2005, Florian Ragwitz &lt;rafl@debianforum.de&gt;  2008, Damyan Ivanov &lt;dmn@debian.org&gt;  2009-2013, Salvatore Bonaccorso &lt;carnil@debian.org&gt;  2009, Rene Mayorga &lt;rmayorga@debian.org&gt;  2010, Nicholas Bamber &lt;nicholas@periapt.co.uk&gt; License: Artistic or GPL-1+</w:t>
      </w:r>
    </w:p>
    <w:p w14:paraId="4523AE7A" w14:textId="77777777" w:rsidR="00425AAE" w:rsidRDefault="00425AAE">
      <w:r>
        <w:t xml:space="preserve">License: Artistic  This program is free software; you can redistribute it and/or modify  it under the terms of the Artistic License, which comes with Perl.  .  On Debian systems, </w:t>
      </w:r>
      <w:r>
        <w:lastRenderedPageBreak/>
        <w:t>the complete text of the Artistic License can be  found in `/usr/share/common-licenses/Artistic'.</w:t>
      </w:r>
    </w:p>
    <w:p w14:paraId="04E94728"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w:t>
      </w:r>
    </w:p>
    <w:p w14:paraId="045B6BED" w14:textId="77777777" w:rsidR="00425AAE" w:rsidRDefault="00425AAE">
      <w:r>
        <w:t>[END FILE=libhtml-parser-perl-3.71/debian/copyright]</w:t>
      </w:r>
    </w:p>
    <w:p w14:paraId="424824E3" w14:textId="77777777" w:rsidR="00425AAE" w:rsidRDefault="00425AAE" w:rsidP="000727EF">
      <w:pPr>
        <w:pStyle w:val="Heading2"/>
      </w:pPr>
      <w:r>
        <w:t xml:space="preserve"> </w:t>
      </w:r>
      <w:bookmarkStart w:id="312" w:name="_Toc399938130"/>
      <w:r>
        <w:t>libhtml-tagset-perl (version 3.20):</w:t>
      </w:r>
      <w:bookmarkEnd w:id="312"/>
    </w:p>
    <w:p w14:paraId="64BBDE5F" w14:textId="77777777" w:rsidR="00425AAE" w:rsidRDefault="00425AAE" w:rsidP="000727EF">
      <w:pPr>
        <w:pStyle w:val="Heading3"/>
      </w:pPr>
      <w:r>
        <w:t>libhtml-tagset-perl-3.20/debian/copyright:</w:t>
      </w:r>
    </w:p>
    <w:p w14:paraId="164ECE69" w14:textId="77777777" w:rsidR="00425AAE" w:rsidRDefault="00425AAE">
      <w:r>
        <w:t>[BEGIN FILE=libhtml-tagset-perl-3.20/debian/copyright] This is Debian GNU/Linux's prepackaged version of HTML::TagSet.  This is a perl modules which provides data tables useful when dealing with HTML.</w:t>
      </w:r>
    </w:p>
    <w:p w14:paraId="68515B33" w14:textId="77777777" w:rsidR="00425AAE" w:rsidRDefault="00425AAE">
      <w:r>
        <w:t>It is currently maintained by Debian Perl Group,  previously by Kenneth J. Pronovici &lt;pronovic@debian.org&gt;, and was originally packaged by Michael Alan Dorman &lt;mdorman@debian.org&gt;.</w:t>
      </w:r>
    </w:p>
    <w:p w14:paraId="14249131" w14:textId="77777777" w:rsidR="00425AAE" w:rsidRDefault="00425AAE">
      <w:r>
        <w:t>The original sources should always be available from the Comprehensive Perl Archive Network (CPAN): http://search.cpan.org/dist/HTML-Tagset/</w:t>
      </w:r>
    </w:p>
    <w:p w14:paraId="59E2BA39" w14:textId="77777777" w:rsidR="00425AAE" w:rsidRDefault="00425AAE">
      <w:r>
        <w:t>The HTML::Tree copright is as follows:</w:t>
      </w:r>
    </w:p>
    <w:p w14:paraId="6A0F0A1A" w14:textId="77777777" w:rsidR="00425AAE" w:rsidRDefault="00425AAE">
      <w:r>
        <w:t xml:space="preserve">   Copyright 1995-2000 Gisle Aas.    Copyright 2000-2005 Sean M. Burke.    Copyright 2005-2008 Andy Lester.</w:t>
      </w:r>
    </w:p>
    <w:p w14:paraId="5E0368C7" w14:textId="77777777" w:rsidR="00425AAE" w:rsidRDefault="00425AAE">
      <w:r>
        <w:t xml:space="preserve">   This library is free software; you can redistribute it and/or    modify it under the same terms as Perl itself.</w:t>
      </w:r>
    </w:p>
    <w:p w14:paraId="43D77242" w14:textId="77777777" w:rsidR="00425AAE" w:rsidRDefault="00425AAE">
      <w:r>
        <w:t>Perl is distributed under your choice of the GNU General Public License or the Artistic License.  On Debian GNU/Linux systems, the complete text of the GNU General Public License can be found in `/usr/share/common-licenses/GPL' and the Artistic Licence in `/usr/share/common-licenses/Artistic'.</w:t>
      </w:r>
    </w:p>
    <w:p w14:paraId="3B473142" w14:textId="77777777" w:rsidR="00425AAE" w:rsidRDefault="00425AAE">
      <w:r>
        <w:t>[END FILE=libhtml-tagset-perl-3.20/debian/copyright]</w:t>
      </w:r>
    </w:p>
    <w:p w14:paraId="35397E4E" w14:textId="77777777" w:rsidR="00425AAE" w:rsidRDefault="00425AAE" w:rsidP="000727EF">
      <w:pPr>
        <w:pStyle w:val="Heading2"/>
      </w:pPr>
      <w:r>
        <w:t xml:space="preserve"> </w:t>
      </w:r>
      <w:bookmarkStart w:id="313" w:name="_Toc399938131"/>
      <w:r>
        <w:t>libhtml-tree-perl (version 5.03):</w:t>
      </w:r>
      <w:bookmarkEnd w:id="313"/>
    </w:p>
    <w:p w14:paraId="79AF3B31" w14:textId="77777777" w:rsidR="00425AAE" w:rsidRDefault="00425AAE" w:rsidP="000727EF">
      <w:pPr>
        <w:pStyle w:val="Heading3"/>
      </w:pPr>
      <w:r>
        <w:t>libhtml-tree-perl-5.03/debian/copyright:</w:t>
      </w:r>
    </w:p>
    <w:p w14:paraId="527EC43B" w14:textId="77777777" w:rsidR="00425AAE" w:rsidRDefault="00425AAE">
      <w:r>
        <w:t>[BEGIN FILE=libhtml-tree-perl-5.03/debian/copyright] Format: http://www.debian.org/doc/packaging-manuals/copyright-format/1.0/ Upstream-Name: HTML-Tree Upstream-Contact: Christopher J. Madsen Source: https://metacpan.org/release/HTML-Tree/</w:t>
      </w:r>
    </w:p>
    <w:p w14:paraId="643AE7F8" w14:textId="77777777" w:rsidR="00425AAE" w:rsidRDefault="00425AAE">
      <w:r>
        <w:t>Files: * Copyright: 1995-1998, Gisle Aas  1999-2004, Sean M. Burke  2005, Andy Lester  2006, Pete Krawczyk  2010, Jeff Fearn  2012, Christopher J. Madsen License: Artistic or GPL-1+</w:t>
      </w:r>
    </w:p>
    <w:p w14:paraId="42E1FB72" w14:textId="77777777" w:rsidR="00425AAE" w:rsidRDefault="00425AAE">
      <w:r>
        <w:t>Files: lib/HTML/Tree/* Copyright: 2000, The Perl Journal License: Artistic or GPL-1+</w:t>
      </w:r>
    </w:p>
    <w:p w14:paraId="727822E5" w14:textId="77777777" w:rsidR="00425AAE" w:rsidRDefault="00425AAE">
      <w:r>
        <w:lastRenderedPageBreak/>
        <w:t>Files: debian/* Copyright: 1998-2001, Michael Alan Dorman &lt;mdorman@debian.org&gt;  2003, Kenneth J. Pronovici &lt;pronovic@debian.org&gt;  2005-2007, Krzysztof Krzyzaniak (eloy) &lt;eloy@debian.org&gt;  2005, Florian Ragwitz &lt;rafl@debianforum.de&gt;  2010, Ansgar Burchardt &lt;ansgar@debian.org&gt;  2011-2013, gregor herrmann &lt;gregoa@debian.org&gt;  2012, Nathan Handler &lt;nhandler@debian.org&gt; License: Artistic or GPL-1+</w:t>
      </w:r>
    </w:p>
    <w:p w14:paraId="05DFAD45"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7106F021"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FILE=libhtml-tree-perl-5.03/debian/copyright]</w:t>
      </w:r>
    </w:p>
    <w:p w14:paraId="32370771" w14:textId="77777777" w:rsidR="00425AAE" w:rsidRDefault="00425AAE" w:rsidP="000727EF">
      <w:pPr>
        <w:pStyle w:val="Heading3"/>
      </w:pPr>
      <w:r>
        <w:t>libhtml-tree-perl-5.03/LICENSE:</w:t>
      </w:r>
    </w:p>
    <w:p w14:paraId="042551CC" w14:textId="77777777" w:rsidR="00425AAE" w:rsidRDefault="00425AAE">
      <w:r>
        <w:t>[BEGIN FILE=libhtml-tree-perl-5.03/LICENSE] This software is copyright (c) 1998 by Gisle Aas.</w:t>
      </w:r>
    </w:p>
    <w:p w14:paraId="26BFA71F" w14:textId="77777777" w:rsidR="00425AAE" w:rsidRDefault="00425AAE">
      <w:r>
        <w:t>This is free software; you can redistribute it and/or modify it under the same terms as the Perl 5 programming language system itself.</w:t>
      </w:r>
    </w:p>
    <w:p w14:paraId="217B29F4" w14:textId="77777777" w:rsidR="00425AAE" w:rsidRDefault="00425AAE">
      <w:r>
        <w:t>Terms of the Perl programming language system itself</w:t>
      </w:r>
    </w:p>
    <w:p w14:paraId="0D053961" w14:textId="77777777" w:rsidR="00425AAE" w:rsidRDefault="00425AAE">
      <w:r>
        <w:t>a) the GNU General Public License as published by the Free    Software Foundation; either version 1, or (at your option) any    later version, or b) the Artistic License</w:t>
      </w:r>
    </w:p>
    <w:p w14:paraId="1C76F982" w14:textId="77777777" w:rsidR="00425AAE" w:rsidRDefault="00425AAE">
      <w:r>
        <w:t>--- The GNU General Public License, Version 1, February 1989 ---</w:t>
      </w:r>
    </w:p>
    <w:p w14:paraId="1B4EBDB4" w14:textId="77777777" w:rsidR="00425AAE" w:rsidRDefault="00425AAE">
      <w:r>
        <w:t>This software is Copyright (c) 1998 by Gisle Aas.</w:t>
      </w:r>
    </w:p>
    <w:p w14:paraId="36D07530" w14:textId="77777777" w:rsidR="00425AAE" w:rsidRDefault="00425AAE">
      <w:r>
        <w:t>This is free software, licensed under:</w:t>
      </w:r>
    </w:p>
    <w:p w14:paraId="762C8142" w14:textId="77777777" w:rsidR="00425AAE" w:rsidRDefault="00425AAE">
      <w:r>
        <w:t xml:space="preserve">  The GNU General Public License, Version 1, February 1989</w:t>
      </w:r>
    </w:p>
    <w:p w14:paraId="2467C47A" w14:textId="77777777" w:rsidR="00425AAE" w:rsidRDefault="00425AAE">
      <w:r>
        <w:t xml:space="preserve">                    GNU GENERAL PUBLIC LICENSE                      Version 1, February 1989</w:t>
      </w:r>
    </w:p>
    <w:p w14:paraId="3BE94DC5" w14:textId="77777777" w:rsidR="00425AAE" w:rsidRDefault="00425AAE">
      <w:r>
        <w:t xml:space="preserve"> Copyright (C) 1989 Free Software Foundation, Inc.  51 Franklin St, Suite 500, Boston, MA  02110-1335  USA</w:t>
      </w:r>
    </w:p>
    <w:p w14:paraId="0059430E" w14:textId="77777777" w:rsidR="00425AAE" w:rsidRDefault="00425AAE">
      <w:r>
        <w:t xml:space="preserve"> Everyone is permitted to copy and distribute verbatim copies  of this license document, but changing it is not allowed.</w:t>
      </w:r>
    </w:p>
    <w:p w14:paraId="7B6E244F" w14:textId="77777777" w:rsidR="00425AAE" w:rsidRDefault="00425AAE">
      <w:r>
        <w:t xml:space="preserve">                            </w:t>
      </w:r>
      <w:r w:rsidRPr="00CE7DF1">
        <w:t>Preamble</w:t>
      </w:r>
    </w:p>
    <w:p w14:paraId="4B73DBB1" w14:textId="77777777" w:rsidR="00425AAE" w:rsidRDefault="00425AAE">
      <w:r>
        <w:t xml:space="preserve">  The license agreements of most software companies try to keep users at the mercy of those companies.  By contrast, our General Public License is intended to guarantee your freedom to share and change free software--to make sure the software is free for all its users.  The General Public License applies to the Free Software Foundation's software and to any other program whose authors commit to using it. You can use it for your programs, too.</w:t>
      </w:r>
    </w:p>
    <w:p w14:paraId="36BFFA3B" w14:textId="77777777" w:rsidR="00425AAE" w:rsidRDefault="00425AAE">
      <w:r>
        <w:t xml:space="preserve">  When we speak of free software, we are referring to freedom, not price.  Specifically, the General Public License is designed to make sure that you have the freedom to give away or sell copies of free software, that you receive source code or can get it if you </w:t>
      </w:r>
      <w:r>
        <w:lastRenderedPageBreak/>
        <w:t>want it, that you can change the software or use pieces of it in new free programs; and that you know you can do these things.</w:t>
      </w:r>
    </w:p>
    <w:p w14:paraId="7DEF769B"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66A61BF5" w14:textId="77777777" w:rsidR="00425AAE" w:rsidRDefault="00425AAE">
      <w:r>
        <w:t xml:space="preserve">  For example, if you distribute copies of a such a program, whether gratis or for a fee, you must give the recipients all the rights that you have.  You must make sure that they, too, receive or can get the source code.  And you must tell them their rights.</w:t>
      </w:r>
    </w:p>
    <w:p w14:paraId="0D8B6564" w14:textId="77777777" w:rsidR="00425AAE" w:rsidRDefault="00425AAE">
      <w:r>
        <w:t xml:space="preserve">  We protect your rights with two steps: (1) copyright the software, and (2) offer you this license which gives you legal permission to copy, distribute and/or modify the software.</w:t>
      </w:r>
    </w:p>
    <w:p w14:paraId="37BD6992"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7887E160" w14:textId="77777777" w:rsidR="00425AAE" w:rsidRDefault="00425AAE">
      <w:r>
        <w:t xml:space="preserve">  The precise terms and conditions for copying, distribution and modification follow.</w:t>
      </w:r>
    </w:p>
    <w:p w14:paraId="0FDE09D4" w14:textId="77777777" w:rsidR="00425AAE" w:rsidRDefault="00425AAE">
      <w:r>
        <w:t xml:space="preserve">                    GNU GENERAL PUBLIC LICENSE    TERMS AND CONDITIONS FOR COPYING, DISTRIBUTION AND MODIFICATION</w:t>
      </w:r>
    </w:p>
    <w:p w14:paraId="542BB77F" w14:textId="77777777" w:rsidR="00425AAE" w:rsidRDefault="00425AAE">
      <w:r>
        <w:t xml:space="preserve">  0. This License Agreement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work containing the Program or a portion of it, either verbatim or with modifications.  Each licensee is addressed as you.</w:t>
      </w:r>
    </w:p>
    <w:p w14:paraId="2C2B66CB"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General Public License and to the absence of any warranty; and give any other recipients of the Program a copy of this General Public License along with the Program.  You may charge a fee for the physical act of transferring a copy.</w:t>
      </w:r>
    </w:p>
    <w:p w14:paraId="1813438E" w14:textId="77777777" w:rsidR="00425AAE" w:rsidRDefault="00425AAE">
      <w:r>
        <w:t xml:space="preserve">  2. You may modify your copy or copies of the Program or any portion of it, and copy and distribute such modifications under the terms of Paragraph 1 above, provided that you also do the following:</w:t>
      </w:r>
    </w:p>
    <w:p w14:paraId="36134ED7" w14:textId="77777777" w:rsidR="00425AAE" w:rsidRDefault="00425AAE">
      <w:r>
        <w:t xml:space="preserve">    a) cause the modified files to carry prominent notices stating that     you changed the files and the date of any change; and</w:t>
      </w:r>
    </w:p>
    <w:p w14:paraId="1DC4670C" w14:textId="77777777" w:rsidR="00425AAE" w:rsidRDefault="00425AAE">
      <w:r>
        <w:t xml:space="preserve">    b) cause the whole of any work that you distribute or publish, that     in whole or in part contains the Program or any part thereof, either     with or without modifications, to be licensed at no charge to all     third parties under the terms of this General Public License (except     that you may choose to grant warranty protection to some or all     third parties, at your option).</w:t>
      </w:r>
    </w:p>
    <w:p w14:paraId="12B20224" w14:textId="77777777" w:rsidR="00425AAE" w:rsidRDefault="00425AAE">
      <w:r>
        <w:t xml:space="preserve">    c) If the modified program normally reads commands interactively when     run, you must cause it, when started running for such interactive use     in the simplest and most usual way, to print or display an     announcement including an appropriate copyright notice and a notice     that there is no warranty (or else, saying that you provide a     </w:t>
      </w:r>
      <w:r>
        <w:lastRenderedPageBreak/>
        <w:t>warranty) and that users may redistribute the program under these     conditions, and telling the user how to view a copy of this General     Public License.</w:t>
      </w:r>
    </w:p>
    <w:p w14:paraId="5208DD31" w14:textId="77777777" w:rsidR="00425AAE" w:rsidRDefault="00425AAE">
      <w:r>
        <w:t xml:space="preserve">    d) You may charge a fee for the physical act of transferring a     copy, and you may at your option offer warranty protection in     exchange for a fee.</w:t>
      </w:r>
    </w:p>
    <w:p w14:paraId="391A90E5" w14:textId="77777777" w:rsidR="00425AAE" w:rsidRDefault="00425AAE">
      <w:r>
        <w:t>Mere aggregation of another independent work with the Program (or its derivative) on a volume of a storage or distribution medium does not bring the other work under the scope of these terms.</w:t>
      </w:r>
    </w:p>
    <w:p w14:paraId="4B3570D7" w14:textId="77777777" w:rsidR="00425AAE" w:rsidRDefault="00425AAE">
      <w:r>
        <w:t xml:space="preserve">  3. You may copy and distribute the Program (or a portion or derivative of it, under Paragraph 2) in object code or executable form under the terms of Paragraphs 1 and 2 above provided that you also do one of the following:</w:t>
      </w:r>
    </w:p>
    <w:p w14:paraId="5C36C52A" w14:textId="77777777" w:rsidR="00425AAE" w:rsidRDefault="00425AAE">
      <w:r>
        <w:t xml:space="preserve">    a) accompany it with the complete corresponding machine-readable     source code, which must be distributed under the terms of     Paragraphs 1 and 2 above; or,</w:t>
      </w:r>
    </w:p>
    <w:p w14:paraId="3C36CD07" w14:textId="77777777" w:rsidR="00425AAE" w:rsidRDefault="00425AAE">
      <w:r>
        <w:t xml:space="preserve">    b) accompany it with a written offer, valid for at least three     years, to give any third party free (except for a nominal charge     for the cost of distribution) a complete machine-readable copy of the     corresponding source code, to be distributed under the terms of     Paragraphs 1 and 2 above; or,</w:t>
      </w:r>
    </w:p>
    <w:p w14:paraId="1D64472F" w14:textId="77777777" w:rsidR="00425AAE" w:rsidRDefault="00425AAE">
      <w:r>
        <w:t xml:space="preserve">    c) accompany it with the information you received as to where the     corresponding source code may be obtained.  (This alternative is     allowed only for noncommercial distribution and only if you     received the program in object code or executable form alone.)</w:t>
      </w:r>
    </w:p>
    <w:p w14:paraId="2B0B8E0C" w14:textId="77777777" w:rsidR="00425AAE" w:rsidRDefault="00425AAE">
      <w:r>
        <w:t>Source code for a work means the preferred form of the work for making modifications to it.  For an executable file, complete source code means all the source code for all modules it contains; but, as a special exception, it need not include source code for modules which are standard libraries that accompany the operating system on which the executable file runs, or for standard header files or definitions files that accompany that operating system.</w:t>
      </w:r>
    </w:p>
    <w:p w14:paraId="75553022" w14:textId="77777777" w:rsidR="00425AAE" w:rsidRDefault="00425AAE">
      <w:r>
        <w:t xml:space="preserve">  4. You may not copy, modify, sublicense, distribute or transfer the Program except as expressly provided under this General Public License. Any attempt otherwise to copy, modify, sublicense, distribute or transfer the Program is void, and will automatically terminate your rights to use the Program under this License.  However, parties who have received copies, or rights to use copies, from you under this General Public License will not have their licenses terminated so long as such parties remain in full compliance.</w:t>
      </w:r>
    </w:p>
    <w:p w14:paraId="60247705" w14:textId="77777777" w:rsidR="00425AAE" w:rsidRDefault="00425AAE">
      <w:r>
        <w:t xml:space="preserve">  5. By copying, distributing or modifying the Program (or any work based on the Program) you indicate your acceptance of this license to do so, and all its terms and conditions.</w:t>
      </w:r>
    </w:p>
    <w:p w14:paraId="71F6DF98"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w:t>
      </w:r>
    </w:p>
    <w:p w14:paraId="26ECAFD3" w14:textId="77777777" w:rsidR="00425AAE" w:rsidRDefault="00425AAE">
      <w:r>
        <w:t xml:space="preserve">  7. The Free Software Foundation may publish revised and/or new versions of the General Public License from time to time.  Such new versions will be similar in spirit to the present version, but may differ in detail to address new problems or concerns.</w:t>
      </w:r>
    </w:p>
    <w:p w14:paraId="6121F0D1" w14:textId="77777777" w:rsidR="00425AAE" w:rsidRDefault="00425AAE">
      <w:r>
        <w:t xml:space="preserve">Each version is given a distinguishing version number.  If the Program specifies a version number of the license which applies to it and any later version, you have the </w:t>
      </w:r>
      <w:r>
        <w:lastRenderedPageBreak/>
        <w:t>option of following the terms and conditions either of that version or of any later version published by the Free Software Foundation.  If the Program does not specify a version number of the license, you may choose any version ever published by the Free Software Foundation.</w:t>
      </w:r>
    </w:p>
    <w:p w14:paraId="6E20607C" w14:textId="77777777" w:rsidR="00425AAE" w:rsidRDefault="00425AAE">
      <w:r>
        <w:t xml:space="preserve">  8.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6B2257BA" w14:textId="77777777" w:rsidR="00425AAE" w:rsidRDefault="00425AAE">
      <w:r>
        <w:t xml:space="preserve">                            NO WARRANTY</w:t>
      </w:r>
    </w:p>
    <w:p w14:paraId="1F8C5CF4" w14:textId="77777777" w:rsidR="00425AAE" w:rsidRDefault="00425AAE">
      <w:r>
        <w:t xml:space="preserve">  9.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66D6C325" w14:textId="77777777" w:rsidR="00425AAE" w:rsidRDefault="00425AAE">
      <w:r>
        <w:t xml:space="preserve">  10.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58095FB8" w14:textId="77777777" w:rsidR="00425AAE" w:rsidRDefault="00425AAE">
      <w:r>
        <w:t xml:space="preserve">                     END OF TERMS AND CONDITIONS</w:t>
      </w:r>
    </w:p>
    <w:p w14:paraId="7AAA0AA7" w14:textId="77777777" w:rsidR="00425AAE" w:rsidRDefault="00425AAE">
      <w:r>
        <w:t xml:space="preserve">        Appendix: How to Apply These Terms to Your New Programs</w:t>
      </w:r>
    </w:p>
    <w:p w14:paraId="6867AFB0" w14:textId="77777777" w:rsidR="00425AAE" w:rsidRDefault="00425AAE">
      <w:r>
        <w:t xml:space="preserve">  If you develop a new program, and you want it to be of the greatest possible use to humanity, the best way to achieve this is to make it free software which everyone can redistribute and change under these terms.</w:t>
      </w:r>
    </w:p>
    <w:p w14:paraId="6CCBD910"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63532AC1" w14:textId="77777777" w:rsidR="00425AAE" w:rsidRDefault="00425AAE">
      <w:r>
        <w:t xml:space="preserve">    &lt;one line to give the program's name and a brief idea of what it does.&gt;     Copyright (C) 19yy  &lt;name of author&gt;</w:t>
      </w:r>
    </w:p>
    <w:p w14:paraId="089C1658" w14:textId="77777777" w:rsidR="00425AAE" w:rsidRDefault="00425AAE">
      <w:r>
        <w:t xml:space="preserve">    This program is free software; you can redistribute it and/or modify     it under the terms of the GNU General Public License as published by     the Free Software Foundation; either version 1, or (at your option)     any later version.</w:t>
      </w:r>
    </w:p>
    <w:p w14:paraId="6711D47B" w14:textId="77777777" w:rsidR="00425AAE" w:rsidRDefault="00425AAE">
      <w:r>
        <w:lastRenderedPageBreak/>
        <w:t xml:space="preserve">    This program is distributed in the hope that it will be useful,     but WITHOUT ANY WARRANTY; without even the implied warranty of     MERCHANTABILITY or FITNESS FOR A PARTICULAR PURPOSE.  See the     GNU General Public License for more details.</w:t>
      </w:r>
    </w:p>
    <w:p w14:paraId="32115A76"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5EC82A4C" w14:textId="77777777" w:rsidR="00425AAE" w:rsidRDefault="00425AAE">
      <w:r>
        <w:t xml:space="preserve"> Also add information on how to contact you by electronic and paper mail.</w:t>
      </w:r>
    </w:p>
    <w:p w14:paraId="400B7FC0" w14:textId="77777777" w:rsidR="00425AAE" w:rsidRDefault="00425AAE">
      <w:r>
        <w:t>If the program is interactive, make it output a short notice like this when it starts in an interactive mode:</w:t>
      </w:r>
    </w:p>
    <w:p w14:paraId="1430AFEF" w14:textId="77777777" w:rsidR="00425AAE" w:rsidRDefault="00425AAE">
      <w:r>
        <w:t xml:space="preserve">    Gnomovision version 69, Copyright (C) 19xx name of author     Gnomovision comes with ABSOLUTELY NO WARRANTY; for details type `show w'.     This is free software, and you are welcome to redistribute it     under certain conditions; type `show c' for details.</w:t>
      </w:r>
    </w:p>
    <w:p w14:paraId="2ADA2CBB"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0EF2D1A9" w14:textId="77777777" w:rsidR="00425AAE" w:rsidRDefault="00425AAE">
      <w:r>
        <w:t>You should also get your employer (if you work as a programmer) or your school, if any, to sign a copyright disclaimer for the program, if necessary.  Here a sample; alter the names:</w:t>
      </w:r>
    </w:p>
    <w:p w14:paraId="1461FE10" w14:textId="77777777" w:rsidR="00425AAE" w:rsidRDefault="00425AAE">
      <w:r>
        <w:t xml:space="preserve">  Yoyodyne, Inc., hereby disclaims all copyright interest in the   program `Gnomovision' (a program to direct compilers to make passes   at assemblers) written by James Hacker.</w:t>
      </w:r>
    </w:p>
    <w:p w14:paraId="0E5C7219" w14:textId="77777777" w:rsidR="00425AAE" w:rsidRDefault="00425AAE">
      <w:r>
        <w:t xml:space="preserve">  &lt;signature of Ty Coon&gt;, 1 April 1989   Ty Coon, President of Vice</w:t>
      </w:r>
    </w:p>
    <w:p w14:paraId="0B91EB19" w14:textId="77777777" w:rsidR="00425AAE" w:rsidRDefault="00425AAE">
      <w:r>
        <w:t>That's all there is to it!</w:t>
      </w:r>
    </w:p>
    <w:p w14:paraId="77F4D287" w14:textId="77777777" w:rsidR="00425AAE" w:rsidRDefault="00425AAE">
      <w:r>
        <w:t xml:space="preserve"> --- The Artistic License 1.0 ---</w:t>
      </w:r>
    </w:p>
    <w:p w14:paraId="063D8AF2" w14:textId="77777777" w:rsidR="00425AAE" w:rsidRDefault="00425AAE">
      <w:r>
        <w:t>This software is Copyright (c) 1998 by Gisle Aas.</w:t>
      </w:r>
    </w:p>
    <w:p w14:paraId="020809CF" w14:textId="77777777" w:rsidR="00425AAE" w:rsidRDefault="00425AAE">
      <w:r>
        <w:t>This is free software, licensed under:</w:t>
      </w:r>
    </w:p>
    <w:p w14:paraId="096CFDE7" w14:textId="77777777" w:rsidR="00425AAE" w:rsidRDefault="00425AAE">
      <w:r>
        <w:t xml:space="preserve">  The Artistic License 1.0</w:t>
      </w:r>
    </w:p>
    <w:p w14:paraId="35554723" w14:textId="77777777" w:rsidR="00425AAE" w:rsidRDefault="00425AAE">
      <w:r>
        <w:t>The Artistic License</w:t>
      </w:r>
    </w:p>
    <w:p w14:paraId="2396C760" w14:textId="77777777" w:rsidR="00425AAE" w:rsidRDefault="00425AAE">
      <w:r w:rsidRPr="00CE7DF1">
        <w:t>Preamble</w:t>
      </w:r>
    </w:p>
    <w:p w14:paraId="6A6B64E8" w14:textId="77777777" w:rsidR="00425AAE" w:rsidRDefault="00425AAE">
      <w:r>
        <w:t>The intent of this document is to state the conditions under which a Package may be copied, such that the Copyright Holder maintains some semblance of artistic control over the development of the package, while giving the users of the package the right to use and distribute the Package in a more-or-less customary fashion, plus the right to make reasonable modifications.</w:t>
      </w:r>
    </w:p>
    <w:p w14:paraId="350B153A" w14:textId="77777777" w:rsidR="00425AAE" w:rsidRDefault="00425AAE">
      <w:r>
        <w:t>Definitions:</w:t>
      </w:r>
    </w:p>
    <w:p w14:paraId="053A1450" w14:textId="77777777" w:rsidR="00425AAE" w:rsidRDefault="00425AAE">
      <w:r>
        <w:t xml:space="preserve">  - Package refers to the collection of files distributed by the Copyright     Holder, and derivatives of that collection of files created through     textual modification.    - Standard Version refers to such a Package if it has not been modified,     or has been modified in accordance with the wishes of the Copyright     Holder.    - Copyright Holder is whoever is named in the copyright or copyrights for     the package.    - You is you, if you're thinking about copying or distributing this Package.   - Reasonable copying fee is </w:t>
      </w:r>
      <w:r>
        <w:lastRenderedPageBreak/>
        <w:t xml:space="preserve">whatever you can justify on the basis of media     cost, duplication charges, time of people involved, and so on. (You will     not be required to justify it to the Copyright Holder, but only to the     computing community at large as a market that must bear the fee.)    - Freely Available means that no fee is charged for the item itself, though     there may be fees involved in handling the item. It also means that     recipients of the item may redistribute it under the same conditions they     received it. </w:t>
      </w:r>
    </w:p>
    <w:p w14:paraId="2029E40E" w14:textId="77777777" w:rsidR="00425AAE" w:rsidRDefault="00425AAE">
      <w:r>
        <w:t>1. You may make and give away verbatim copies of the source form of the Standard Version of this Package without restriction, provided that you duplicate all of the original copyright notices and associated disclaimers.</w:t>
      </w:r>
    </w:p>
    <w:p w14:paraId="021EC043" w14:textId="77777777" w:rsidR="00425AAE" w:rsidRDefault="00425AAE">
      <w:r>
        <w:t>2. You may apply bug fixes, portability fixes and other modifications derived from the Public Domain or from the Copyright Holder. A Package modified in such a way shall still be considered the Standard Version.</w:t>
      </w:r>
    </w:p>
    <w:p w14:paraId="70C26F47" w14:textId="77777777" w:rsidR="00425AAE" w:rsidRDefault="00425AAE">
      <w:r>
        <w:t>3. You may otherwise modify your copy of this Package in any way, provided that you insert a prominent notice in each changed file stating how and when you changed that file, and provided that you do at least ONE of the following:</w:t>
      </w:r>
    </w:p>
    <w:p w14:paraId="6E33E5B0" w14:textId="77777777" w:rsidR="00425AAE" w:rsidRDefault="00425AAE">
      <w:r>
        <w:t xml:space="preserve">  a) place your modifications in the Public Domain or otherwise make them      Freely Available, such as by posting said modifications to Usenet or an      equivalent medium, or placing the modifications on a major archive site      such as ftp.uu.net, or by allowing the Copyright Holder to include your      modifications in the Standard Version of the Package.</w:t>
      </w:r>
    </w:p>
    <w:p w14:paraId="57FF7B42" w14:textId="77777777" w:rsidR="00425AAE" w:rsidRDefault="00425AAE">
      <w:r>
        <w:t xml:space="preserve">  b) use the modified Package only within your corporation or organization.</w:t>
      </w:r>
    </w:p>
    <w:p w14:paraId="7F288996" w14:textId="77777777" w:rsidR="00425AAE" w:rsidRDefault="00425AAE">
      <w:r>
        <w:t xml:space="preserve">  c) rename any non-standard executables so the names do not conflict with      standard executables, which must also be provided, and provide a separate      manual page for each non-standard executable that clearly documents how it      differs from the Standard Version.</w:t>
      </w:r>
    </w:p>
    <w:p w14:paraId="51332DF0" w14:textId="77777777" w:rsidR="00425AAE" w:rsidRDefault="00425AAE">
      <w:r>
        <w:t xml:space="preserve">  d) make other distribution arrangements with the Copyright Holder.</w:t>
      </w:r>
    </w:p>
    <w:p w14:paraId="33762023" w14:textId="77777777" w:rsidR="00425AAE" w:rsidRDefault="00425AAE">
      <w:r>
        <w:t>4. You may distribute the programs of this Package in object code or executable form, provided that you do at least ONE of the following:</w:t>
      </w:r>
    </w:p>
    <w:p w14:paraId="55BBB149" w14:textId="77777777" w:rsidR="00425AAE" w:rsidRDefault="00425AAE">
      <w:r>
        <w:t xml:space="preserve">  a) distribute a Standard Version of the executables and library files,      together with instructions (in the manual page or equivalent) on where to      get the Standard Version.</w:t>
      </w:r>
    </w:p>
    <w:p w14:paraId="1C8D1DCE" w14:textId="77777777" w:rsidR="00425AAE" w:rsidRDefault="00425AAE">
      <w:r>
        <w:t xml:space="preserve">  b) accompany the distribution with the machine-readable source of the Package      with your modifications.</w:t>
      </w:r>
    </w:p>
    <w:p w14:paraId="6CBD2AF8" w14:textId="77777777" w:rsidR="00425AAE" w:rsidRDefault="00425AAE">
      <w:r>
        <w:t xml:space="preserve">  c) accompany any non-standard executables with their corresponding Standard      Version executables, giving the non-standard executables non-standard      names, and clearly documenting the differences in manual pages (or      equivalent), together with instructions on where to get the Standard      Version.</w:t>
      </w:r>
    </w:p>
    <w:p w14:paraId="302662B5" w14:textId="77777777" w:rsidR="00425AAE" w:rsidRDefault="00425AAE">
      <w:r>
        <w:t xml:space="preserve">  d) make other distribution arrangements with the Copyright Holder.</w:t>
      </w:r>
    </w:p>
    <w:p w14:paraId="4BA581E9" w14:textId="77777777" w:rsidR="00425AAE" w:rsidRDefault="00425AAE">
      <w:r>
        <w:t>5. You may charge a reasonable copying fee for any distribution of this Package.  You may charge any fee you choose for support of this Package. You may not charge a fee for this Package itself. However, you may distribute this Package in aggregate with other (possibly commercial) programs as part of a larger (possibly commercial) software distribution provided that you do not advertise this Package as a product of your own.</w:t>
      </w:r>
    </w:p>
    <w:p w14:paraId="27759E6A" w14:textId="77777777" w:rsidR="00425AAE" w:rsidRDefault="00425AAE">
      <w:r>
        <w:lastRenderedPageBreak/>
        <w:t>6. The scripts and library files supplied as input to or produced as output from the programs of this Package do not automatically fall under the copyright of this Package, but belong to whomever generated them, and may be sold commercially, and may be aggregated with this Package.</w:t>
      </w:r>
    </w:p>
    <w:p w14:paraId="664B0905" w14:textId="77777777" w:rsidR="00425AAE" w:rsidRDefault="00425AAE">
      <w:r>
        <w:t>7. C or perl subroutines supplied by you and linked into this Package shall not be considered part of this Package.</w:t>
      </w:r>
    </w:p>
    <w:p w14:paraId="67A5EDB7" w14:textId="77777777" w:rsidR="00425AAE" w:rsidRDefault="00425AAE">
      <w:r>
        <w:t>8. The name of the Copyright Holder may not be used to endorse or promote products derived from this software without specific prior written permission.</w:t>
      </w:r>
    </w:p>
    <w:p w14:paraId="639D6AB5" w14:textId="77777777" w:rsidR="00425AAE" w:rsidRDefault="00425AAE">
      <w:r>
        <w:t>9. THIS PACKAGE IS PROVIDED AS IS AND WITHOUT ANY EXPRESS OR IMPLIED WARRANTIES, INCLUDING, WITHOUT LIMITATION, THE IMPLIED WARRANTIES OF MERCHANTIBILITY AND FITNESS FOR A PARTICULAR PURPOSE.</w:t>
      </w:r>
    </w:p>
    <w:p w14:paraId="29138ACE" w14:textId="77777777" w:rsidR="00425AAE" w:rsidRDefault="00425AAE">
      <w:r>
        <w:t>The End</w:t>
      </w:r>
    </w:p>
    <w:p w14:paraId="6DC0CDA3" w14:textId="77777777" w:rsidR="00425AAE" w:rsidRDefault="00425AAE">
      <w:r>
        <w:t>[END FILE=libhtml-tree-perl-5.03/LICENSE]</w:t>
      </w:r>
    </w:p>
    <w:p w14:paraId="189DC706" w14:textId="77777777" w:rsidR="00425AAE" w:rsidRPr="00924490" w:rsidRDefault="00425AAE" w:rsidP="000727EF">
      <w:pPr>
        <w:pStyle w:val="Heading2"/>
        <w:rPr>
          <w:lang w:val="de-DE"/>
        </w:rPr>
      </w:pPr>
      <w:r>
        <w:t xml:space="preserve"> </w:t>
      </w:r>
      <w:bookmarkStart w:id="314" w:name="_Toc399938132"/>
      <w:r w:rsidRPr="00924490">
        <w:rPr>
          <w:lang w:val="de-DE"/>
        </w:rPr>
        <w:t>libhttp-cookies-perl (version 6.00):</w:t>
      </w:r>
      <w:bookmarkEnd w:id="314"/>
    </w:p>
    <w:p w14:paraId="77E8FEBA" w14:textId="77777777" w:rsidR="00425AAE" w:rsidRPr="00924490" w:rsidRDefault="00425AAE" w:rsidP="000727EF">
      <w:pPr>
        <w:pStyle w:val="Heading3"/>
        <w:rPr>
          <w:lang w:val="de-DE"/>
        </w:rPr>
      </w:pPr>
      <w:r w:rsidRPr="00924490">
        <w:rPr>
          <w:lang w:val="de-DE"/>
        </w:rPr>
        <w:t>libhttp-cookies-perl-6.00/debian/copyright:</w:t>
      </w:r>
    </w:p>
    <w:p w14:paraId="408125B3" w14:textId="77777777" w:rsidR="00425AAE" w:rsidRDefault="00425AAE">
      <w:r>
        <w:t>[BEGIN FILE=libhttp-cookies-perl-6.00/debian/copyright] Format-Specification: http://svn.debian.org/wsvn/dep/web/deps/dep5.mdwn?op=file&amp;rev=135 Maintainer: Gisle Aas &lt;gisle@activestate.com&gt; Source: http://search.cpan.org/dist/HTTP-Cookies/ Name: HTTP-Cookies</w:t>
      </w:r>
    </w:p>
    <w:p w14:paraId="35900EE2" w14:textId="77777777" w:rsidR="00425AAE" w:rsidRDefault="00425AAE">
      <w:r>
        <w:t>Files: * Copyright: 1997-2003, Gisle Aas &lt;gisle@activestate.com&gt; License: Artistic or GPL-1+</w:t>
      </w:r>
    </w:p>
    <w:p w14:paraId="7297B92F" w14:textId="77777777" w:rsidR="00425AAE" w:rsidRDefault="00425AAE">
      <w:r>
        <w:t>Files: lib/HTTP/Cookies/Microsoft.pm Copyright: 2002, Johnny Lee License: Artistic or GPL-1+</w:t>
      </w:r>
    </w:p>
    <w:p w14:paraId="41A82C0C" w14:textId="77777777" w:rsidR="00425AAE" w:rsidRDefault="00425AAE">
      <w:r>
        <w:t>Files: debian/* Copyright: 2011, Nicholas Bamber &lt;nicholas@periapt.co.uk&gt; License: Artistic or GPL-1+</w:t>
      </w:r>
    </w:p>
    <w:p w14:paraId="6BAE9875"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241BA103"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FILE=libhttp-cookies-perl-6.00/debian/copyright]</w:t>
      </w:r>
    </w:p>
    <w:p w14:paraId="52FCC821" w14:textId="77777777" w:rsidR="00425AAE" w:rsidRDefault="00425AAE" w:rsidP="000727EF">
      <w:pPr>
        <w:pStyle w:val="Heading2"/>
      </w:pPr>
      <w:r>
        <w:t xml:space="preserve"> </w:t>
      </w:r>
      <w:bookmarkStart w:id="315" w:name="_Toc399938133"/>
      <w:r>
        <w:t>libhttp-daemon-perl (version 6.01):</w:t>
      </w:r>
      <w:bookmarkEnd w:id="315"/>
    </w:p>
    <w:p w14:paraId="4696843D" w14:textId="77777777" w:rsidR="00425AAE" w:rsidRDefault="00425AAE" w:rsidP="000727EF">
      <w:pPr>
        <w:pStyle w:val="Heading3"/>
      </w:pPr>
      <w:r>
        <w:t>libhttp-daemon-perl-6.01/debian/copyright:</w:t>
      </w:r>
    </w:p>
    <w:p w14:paraId="175BE15E" w14:textId="77777777" w:rsidR="00425AAE" w:rsidRDefault="00425AAE">
      <w:r>
        <w:t>[BEGIN FILE=libhttp-daemon-perl-6.01/debian/copyright] Format-Specification: http://anonscm.debian.org/viewvc/dep/web/deps/dep5.mdwn?view=markup&amp;pathrev=13</w:t>
      </w:r>
      <w:r>
        <w:lastRenderedPageBreak/>
        <w:t>5 Maintainer: Gisle Aas &lt;gisle@activestate.com&gt; Source: http://search.cpan.org/dist/HTTP-Daemon/ Name: HTTP-Daemon</w:t>
      </w:r>
    </w:p>
    <w:p w14:paraId="3AE19862" w14:textId="77777777" w:rsidR="00425AAE" w:rsidRDefault="00425AAE">
      <w:r>
        <w:t>Files: * Copyright: 1996-2003, Gisle Aas &lt;gisle@activestate.com&gt; License: Artistic or GPL-1+</w:t>
      </w:r>
    </w:p>
    <w:p w14:paraId="7B9FBB25" w14:textId="77777777" w:rsidR="00425AAE" w:rsidRDefault="00425AAE">
      <w:r>
        <w:t>Files: debian/* Copyright: 2011, Nicholas Bamber &lt;nicholas@periapt.co.uk&gt; License: Artistic or GPL-1+</w:t>
      </w:r>
    </w:p>
    <w:p w14:paraId="39DB6896"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31481CEF"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FILE=libhttp-daemon-perl-6.01/debian/copyright]</w:t>
      </w:r>
    </w:p>
    <w:p w14:paraId="368AB984" w14:textId="77777777" w:rsidR="00425AAE" w:rsidRDefault="00425AAE" w:rsidP="000727EF">
      <w:pPr>
        <w:pStyle w:val="Heading2"/>
      </w:pPr>
      <w:r>
        <w:t xml:space="preserve"> </w:t>
      </w:r>
      <w:bookmarkStart w:id="316" w:name="_Toc399938134"/>
      <w:r>
        <w:t>libhttp-date-perl (version 6.02):</w:t>
      </w:r>
      <w:bookmarkEnd w:id="316"/>
    </w:p>
    <w:p w14:paraId="02FBDBBE" w14:textId="77777777" w:rsidR="00425AAE" w:rsidRDefault="00425AAE" w:rsidP="000727EF">
      <w:pPr>
        <w:pStyle w:val="Heading3"/>
      </w:pPr>
      <w:r>
        <w:t>libhttp-date-perl-6.02/debian/copyright:</w:t>
      </w:r>
    </w:p>
    <w:p w14:paraId="1329B2E3" w14:textId="77777777" w:rsidR="00425AAE" w:rsidRDefault="00425AAE">
      <w:r>
        <w:t>[BEGIN FILE=libhttp-date-perl-6.02/debian/copyright] Format: http://www.debian.org/doc/packaging-manuals/copyright-format/1.0/ Upstream-Name: HTTP-Date Upstream-Contact: Gisle Aas &lt;gisle@activestate.com&gt; Source: http://search.cpan.org/dist/HTTP-Date/</w:t>
      </w:r>
    </w:p>
    <w:p w14:paraId="41C05E0C" w14:textId="77777777" w:rsidR="00425AAE" w:rsidRDefault="00425AAE">
      <w:r>
        <w:t>Files: * Copyright: 1995-1999, Gisle Aas &lt;gisle@activestate.com&gt; License: Artistic or GPL-1+</w:t>
      </w:r>
    </w:p>
    <w:p w14:paraId="0BE4C9F4" w14:textId="77777777" w:rsidR="00425AAE" w:rsidRDefault="00425AAE">
      <w:r>
        <w:t>Files: debian/* Copyright: 2011, Nicholas Bamber &lt;nicholas@periapt.co.uk&gt; License: Artistic or GPL-1+</w:t>
      </w:r>
    </w:p>
    <w:p w14:paraId="63245614"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04071F33"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w:t>
      </w:r>
    </w:p>
    <w:p w14:paraId="2044AA84" w14:textId="77777777" w:rsidR="00425AAE" w:rsidRDefault="00425AAE">
      <w:r>
        <w:t>[END FILE=libhttp-date-perl-6.02/debian/copyright]</w:t>
      </w:r>
    </w:p>
    <w:p w14:paraId="054E4C45" w14:textId="77777777" w:rsidR="00425AAE" w:rsidRPr="00924490" w:rsidRDefault="00425AAE" w:rsidP="000727EF">
      <w:pPr>
        <w:pStyle w:val="Heading2"/>
        <w:rPr>
          <w:lang w:val="de-DE"/>
        </w:rPr>
      </w:pPr>
      <w:r>
        <w:lastRenderedPageBreak/>
        <w:t xml:space="preserve"> </w:t>
      </w:r>
      <w:bookmarkStart w:id="317" w:name="_Toc399938135"/>
      <w:r w:rsidRPr="00924490">
        <w:rPr>
          <w:lang w:val="de-DE"/>
        </w:rPr>
        <w:t>libhttp-message-perl (version 6.06):</w:t>
      </w:r>
      <w:bookmarkEnd w:id="317"/>
    </w:p>
    <w:p w14:paraId="27D09D07" w14:textId="77777777" w:rsidR="00425AAE" w:rsidRPr="00924490" w:rsidRDefault="00425AAE" w:rsidP="000727EF">
      <w:pPr>
        <w:pStyle w:val="Heading3"/>
        <w:rPr>
          <w:lang w:val="de-DE"/>
        </w:rPr>
      </w:pPr>
      <w:r w:rsidRPr="00924490">
        <w:rPr>
          <w:lang w:val="de-DE"/>
        </w:rPr>
        <w:t>libhttp-message-perl-6.06/debian/copyright:</w:t>
      </w:r>
    </w:p>
    <w:p w14:paraId="0924E499" w14:textId="77777777" w:rsidR="00425AAE" w:rsidRDefault="00425AAE">
      <w:r>
        <w:t>[BEGIN FILE=libhttp-message-perl-6.06/debian/copyright] Format: http://www.debian.org/doc/packaging-manuals/copyright-format/1.0/ Upstream-Name: HTTP-Message Source: https://metacpan.org/release/HTTP-Message/ Upstream-Contact: Gisle Aas &lt;gisle@activestate.com&gt;</w:t>
      </w:r>
    </w:p>
    <w:p w14:paraId="676266E5" w14:textId="77777777" w:rsidR="00425AAE" w:rsidRDefault="00425AAE">
      <w:r>
        <w:t>Files: * Copyright: 1995-2008, Gisle Aas &lt;gisle@activestate.com&gt; License: Artistic or GPL-1+</w:t>
      </w:r>
    </w:p>
    <w:p w14:paraId="45124A90" w14:textId="77777777" w:rsidR="00425AAE" w:rsidRDefault="00425AAE">
      <w:r>
        <w:t>Files: debian/* Copyright: 2011, Nicholas Bamber &lt;nicholas@periapt.co.uk&gt;  2013, Xavier Guimard &lt;x.guimard@free.fr&gt; License: Artistic or GPL-1+</w:t>
      </w:r>
    </w:p>
    <w:p w14:paraId="69C35B50"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06930693"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FILE=libhttp-message-perl-6.06/debian/copyright]</w:t>
      </w:r>
    </w:p>
    <w:p w14:paraId="516FE834" w14:textId="77777777" w:rsidR="00425AAE" w:rsidRDefault="00425AAE" w:rsidP="000727EF">
      <w:pPr>
        <w:pStyle w:val="Heading2"/>
      </w:pPr>
      <w:r>
        <w:t xml:space="preserve"> </w:t>
      </w:r>
      <w:bookmarkStart w:id="318" w:name="_Toc399938136"/>
      <w:r>
        <w:t>libhttp-negotiate-perl (version 6.00):</w:t>
      </w:r>
      <w:bookmarkEnd w:id="318"/>
    </w:p>
    <w:p w14:paraId="4D2BF293" w14:textId="77777777" w:rsidR="00425AAE" w:rsidRDefault="00425AAE" w:rsidP="000727EF">
      <w:pPr>
        <w:pStyle w:val="Heading3"/>
      </w:pPr>
      <w:r>
        <w:t>libhttp-negotiate-perl-6.00/debian/copyright:</w:t>
      </w:r>
    </w:p>
    <w:p w14:paraId="2A05C985" w14:textId="77777777" w:rsidR="00425AAE" w:rsidRDefault="00425AAE">
      <w:r>
        <w:t>[BEGIN FILE=libhttp-negotiate-perl-6.00/debian/copyright] Format-Specification: http://svn.debian.org/wsvn/dep/web/deps/dep5.mdwn?op=file&amp;rev=135 Maintainer: Gisle Aas &lt;gisle@activestate.com&gt; Source: http://search.cpan.org/dist/HTTP-Negotiate/ Name: HTTP-Negotiate</w:t>
      </w:r>
    </w:p>
    <w:p w14:paraId="3B10BE2C" w14:textId="77777777" w:rsidR="00425AAE" w:rsidRDefault="00425AAE">
      <w:r>
        <w:t>Files: * Copyright: 1996, 2001, Gisle Aas &lt;gisle@activestate.com&gt; License: Artistic or GPL-1+</w:t>
      </w:r>
    </w:p>
    <w:p w14:paraId="0C5C6312" w14:textId="77777777" w:rsidR="00425AAE" w:rsidRDefault="00425AAE">
      <w:r>
        <w:t>Files: debian/* Copyright: 2011, Nicholas Bamber &lt;nicholas@periapt.co.uk&gt; License: Artistic or GPL-1+</w:t>
      </w:r>
    </w:p>
    <w:p w14:paraId="4F516F26"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0221D4D5"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FILE=libhttp-negotiate-perl-6.00/debian/copyright]</w:t>
      </w:r>
    </w:p>
    <w:p w14:paraId="66EEA28E" w14:textId="77777777" w:rsidR="00425AAE" w:rsidRDefault="00425AAE" w:rsidP="000727EF">
      <w:pPr>
        <w:pStyle w:val="Heading2"/>
      </w:pPr>
      <w:r>
        <w:lastRenderedPageBreak/>
        <w:t xml:space="preserve"> </w:t>
      </w:r>
      <w:bookmarkStart w:id="319" w:name="_Toc399938137"/>
      <w:r>
        <w:t>libibverbs (version 1.1.8):</w:t>
      </w:r>
      <w:bookmarkEnd w:id="319"/>
    </w:p>
    <w:p w14:paraId="6BDEFDBF" w14:textId="77777777" w:rsidR="00425AAE" w:rsidRDefault="00425AAE" w:rsidP="000727EF">
      <w:pPr>
        <w:pStyle w:val="Heading3"/>
      </w:pPr>
      <w:r>
        <w:t>libibverbs-1.1.8/debian/copyright:</w:t>
      </w:r>
    </w:p>
    <w:p w14:paraId="64B98943" w14:textId="77777777" w:rsidR="00425AAE" w:rsidRDefault="00425AAE">
      <w:r>
        <w:t>[BEGIN FILE=libibverbs-1.1.8/debian/copyright] Initial Debianization: This package was debianized by Roland Dreier &lt;rolandd@cisco.com&gt; on Mon, 25 Apr 2005 10:21:08 -0700.</w:t>
      </w:r>
    </w:p>
    <w:p w14:paraId="3CD3B95D" w14:textId="77777777" w:rsidR="00425AAE" w:rsidRDefault="00425AAE">
      <w:r>
        <w:t>Source: It was downloaded from the OpenIB web site at &lt;https://openib.org/downloads.html&gt;</w:t>
      </w:r>
    </w:p>
    <w:p w14:paraId="217AFF73" w14:textId="77777777" w:rsidR="00425AAE" w:rsidRDefault="00425AAE">
      <w:r>
        <w:t>Authors:   Roland Dreier</w:t>
      </w:r>
      <w:r>
        <w:tab/>
      </w:r>
      <w:r>
        <w:tab/>
        <w:t>&lt;roland@topspin.com&gt;   Dotan Barak</w:t>
      </w:r>
      <w:r>
        <w:tab/>
      </w:r>
      <w:r>
        <w:tab/>
        <w:t>&lt;dotanba@gmail.com&gt;   Sean Hefty</w:t>
      </w:r>
      <w:r>
        <w:tab/>
      </w:r>
      <w:r>
        <w:tab/>
        <w:t>&lt;sean.hefty@intel.com&gt;   Michael S. Tsirkin</w:t>
      </w:r>
      <w:r>
        <w:tab/>
        <w:t>&lt;mst@mellanox.co.il&gt;</w:t>
      </w:r>
    </w:p>
    <w:p w14:paraId="06A6B061" w14:textId="77777777" w:rsidR="00425AAE" w:rsidRDefault="00425AAE">
      <w:r>
        <w:t>Portions are copyrighted by:  * Copyright (c) 2005, 2006 Cisco Systems.  All rights reserved.  * Copyright (c) 2004, 2005 Intel Corporation.  All rights reserved.  * Copyright (c) 2005 Mellanox Technologies Ltd.  All rights reserved.  * Copyright (c) 2005 PathScale, Inc.  All rights reserved.  * Copyright (c) 2004, 2005 Topspin Communications.  All rights reserved.  * Copyright (c) 2005 Voltaire, Inc. All rights reserved.</w:t>
      </w:r>
    </w:p>
    <w:p w14:paraId="43C9254C" w14:textId="77777777" w:rsidR="00425AAE" w:rsidRDefault="00425AAE">
      <w:r>
        <w:t>libibverbs is licensed under a choice of one of two licenses.  You may choose to be licensed under the terms of the GNU General Public License (GPL) Version 2, available from the file /usr/share/common-licenses/GPL-2 on your Debian system, or the OpenIB.org BSD license below:</w:t>
      </w:r>
    </w:p>
    <w:p w14:paraId="16A8A6F5" w14:textId="77777777" w:rsidR="00425AAE" w:rsidRDefault="00425AAE">
      <w:r>
        <w:t xml:space="preserve">    Redistribution and use in source and binary forms, with or     without modification, are permitted provided that the following     conditions are met:</w:t>
      </w:r>
    </w:p>
    <w:p w14:paraId="5F19D061" w14:textId="77777777" w:rsidR="00425AAE" w:rsidRDefault="00425AAE">
      <w:r>
        <w:t xml:space="preserve">     - Redistributions of source code must retain the above        copyright notice, this list of conditions and the following        disclaimer.</w:t>
      </w:r>
    </w:p>
    <w:p w14:paraId="7C5C0F19"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72BC2791"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FILE=libibverbs-1.1.8/debian/copyright]</w:t>
      </w:r>
    </w:p>
    <w:p w14:paraId="3746DEB0" w14:textId="77777777" w:rsidR="00425AAE" w:rsidRDefault="00425AAE" w:rsidP="000727EF">
      <w:pPr>
        <w:pStyle w:val="Heading2"/>
      </w:pPr>
      <w:r>
        <w:t xml:space="preserve"> </w:t>
      </w:r>
      <w:bookmarkStart w:id="320" w:name="_Toc399938138"/>
      <w:r>
        <w:t>libident (version 0.22):</w:t>
      </w:r>
      <w:bookmarkEnd w:id="320"/>
    </w:p>
    <w:p w14:paraId="34D9C6E7" w14:textId="77777777" w:rsidR="00425AAE" w:rsidRDefault="00425AAE" w:rsidP="000727EF">
      <w:pPr>
        <w:pStyle w:val="Heading3"/>
      </w:pPr>
      <w:r>
        <w:t>libident-0.22/debian/copyright:</w:t>
      </w:r>
    </w:p>
    <w:p w14:paraId="21B051E7" w14:textId="77777777" w:rsidR="00425AAE" w:rsidRDefault="00425AAE">
      <w:r>
        <w:t>[BEGIN FILE=libident-0.22/debian/copyright] COPYRIGHT ISSUES:</w:t>
      </w:r>
    </w:p>
    <w:p w14:paraId="0442D76C" w14:textId="77777777" w:rsidR="00425AAE" w:rsidRDefault="00425AAE">
      <w:r>
        <w:tab/>
        <w:t xml:space="preserve">This version of 'libident' is hereby released into the </w:t>
      </w:r>
      <w:r>
        <w:tab/>
        <w:t xml:space="preserve">Public Domain. It may be distributed for a fee or without </w:t>
      </w:r>
      <w:r>
        <w:tab/>
        <w:t>a fee. We only ask you not to pretend you wrote it.</w:t>
      </w:r>
    </w:p>
    <w:p w14:paraId="134F0F2C" w14:textId="77777777" w:rsidR="00425AAE" w:rsidRDefault="00425AAE">
      <w:r>
        <w:lastRenderedPageBreak/>
        <w:t>If you make any changes, please send sources or a diff of it to us (pen@lysator.liu.se or pell@lysator.liu.se), so we can keep _one_ unified version of libident available...</w:t>
      </w:r>
    </w:p>
    <w:p w14:paraId="5B05C2A8" w14:textId="77777777" w:rsidR="00425AAE" w:rsidRDefault="00425AAE">
      <w:r>
        <w:t xml:space="preserve"> FTP SITE:</w:t>
      </w:r>
    </w:p>
    <w:p w14:paraId="07097F4D" w14:textId="77777777" w:rsidR="00425AAE" w:rsidRDefault="00425AAE">
      <w:r>
        <w:t>The official FTP site and location for libident is:</w:t>
      </w:r>
    </w:p>
    <w:p w14:paraId="12655F67" w14:textId="77777777" w:rsidR="00425AAE" w:rsidRDefault="00425AAE">
      <w:r>
        <w:tab/>
        <w:t>ftp://ftp.lysator.liu.se/pub/ident/libs [END FILE=libident-0.22/debian/copyright]</w:t>
      </w:r>
    </w:p>
    <w:p w14:paraId="5609AF42" w14:textId="77777777" w:rsidR="00425AAE" w:rsidRDefault="00425AAE" w:rsidP="000727EF">
      <w:pPr>
        <w:pStyle w:val="Heading2"/>
      </w:pPr>
      <w:r>
        <w:t xml:space="preserve"> </w:t>
      </w:r>
      <w:bookmarkStart w:id="321" w:name="_Toc399938139"/>
      <w:r>
        <w:t>libidn (version 1.28):</w:t>
      </w:r>
      <w:bookmarkEnd w:id="321"/>
    </w:p>
    <w:p w14:paraId="4C9563B2" w14:textId="77777777" w:rsidR="00425AAE" w:rsidRDefault="00425AAE" w:rsidP="000727EF">
      <w:pPr>
        <w:pStyle w:val="Heading3"/>
      </w:pPr>
      <w:r>
        <w:t>libidn-1.28/debian/copyright:</w:t>
      </w:r>
    </w:p>
    <w:p w14:paraId="1A1E9303" w14:textId="77777777" w:rsidR="00425AAE" w:rsidRDefault="00425AAE">
      <w:r>
        <w:t>[BEGIN FILE=libidn-1.28/debian/copyright] Format: http://www.debian.org/doc/packaging-manuals/copyright-format/1.0/ Upstream-Name: Libidn Upstream-Contact: Simon Josefsson &lt;simon@josefsson.org&gt; Source: https://www.gnu.org/software/libidn/</w:t>
      </w:r>
    </w:p>
    <w:p w14:paraId="21FA8A6C" w14:textId="77777777" w:rsidR="00425AAE" w:rsidRDefault="00425AAE">
      <w:r>
        <w:t>Files: * Copyright: Copyright (C) 2002-2012  Simon Josefsson License: GPL-3+  The command-line tools, the build environment, the self-tests, the  Emacs Lisp code, and the examples are licensed under the GPLv3+.  For  example quoting src/idn.c:  .  * idn.c --- Command line interface to libidn.  * Copyright (C) 2003-2012 Simon Josefsson  *  * This file is part of GNU Libidn.  *  * This program is free software: you can redistribute it and/or modify  * it under the terms of the GNU General Public License as published by  * the Free Software Foundation, either version 3 of the License, or  * (at your option) any later version.  *  * This program is distributed in the hope that it will be useful,  * but WITHOUT ANY WARRANTY; without even the implied warranty of  * MERCHANTABILITY or FITNESS FOR A PARTICULAR PURPOSE.  See the  * GNU General Public License for more details.  *  * You should have received a copy of the GNU General Public License  * along with this program.  If not, see &lt;http://www.gnu.org/licenses/&gt;.  .  On Debian systems, the full text of the GNU General Public License  version 3 can be found in the `/usr/share/common-licenses/GPL-3'  file.</w:t>
      </w:r>
    </w:p>
    <w:p w14:paraId="239D0AC8" w14:textId="77777777" w:rsidR="00425AAE" w:rsidRDefault="00425AAE">
      <w:r>
        <w:t>Files: doc/libidn.texi Copyright: Copyright 2002-2012 Simon Josefsson. License: GFDL-1.3+  This is the manual, licensed under GFDLv1.3+, quoting the file:  .   Copyright @copyright{} 2002-2012 Simon Josefsson.  .   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  .  On Debian systems, the complete text of the GNU Free Documentation  License Version 1.3 can be found in the file  `/usr/share/common-licenses/GFDL-1.3'.</w:t>
      </w:r>
    </w:p>
    <w:p w14:paraId="5AB36150" w14:textId="77777777" w:rsidR="00425AAE" w:rsidRDefault="00425AAE">
      <w:r>
        <w:t xml:space="preserve">Files: csharp/* Copyright: Copyright (C) 2004-2012 Free Software Foundation, Inc. License: LGPL-3+ </w:t>
      </w:r>
    </w:p>
    <w:p w14:paraId="2EA91EEB" w14:textId="77777777" w:rsidR="00425AAE" w:rsidRDefault="00425AAE">
      <w:r>
        <w:t xml:space="preserve"> GPL-2+  The C# library is dual-licensed under LGPLv3+ and GPLv2+.  For  example quoting csharp/IDNA.cs:  .  // Copyright (C) 2004-2012 Free Software Foundation, Inc.  //  // Author: Alexander Gnauck AG-Software, mailto:gnauck@ag-software.de  //  // This file is part of GNU Libidn.  //  // GNU Libidn is free software: you can redistribute it and/or  // modify it under the terms of either:  //  //   * the GNU Lesser General Public License as published by the Free  //     Software Foundation; either version 3 of the </w:t>
      </w:r>
      <w:r>
        <w:lastRenderedPageBreak/>
        <w:t>License, or (at  //     your option) any later version.  //  // or  //  //   * the GNU General Public License as published by the Free  //     Software Foundation; either version 2 of the License, or (at  //     your option) any later version.  //  // or both in parallel, as here.  //  // GNU Libidn is distributed in the hope that it will be useful,  // but WITHOUT ANY WARRANTY; without even the implied warranty of  // MERCHANTABILITY or FITNESS FOR A PARTICULAR PURPOSE.  See the GNU  // General Public License for more details.  //  // You should have received copies of the GNU General Public License and  // the GNU Lesser General Public License along with this program.  If  // not, see &lt;http://www.gnu.org/licenses/&gt;.  .  On Debian systems, the full text of the GNU Lesser General Public  License version 3.0 can be found in the  `/usr/share/common-licenses/LGPL-3' file, and the full text of the  GNU General Public License version 2.0 can be found in the  `/usr/share/common-licenses/GPL-2' file.</w:t>
      </w:r>
    </w:p>
    <w:p w14:paraId="2913E395" w14:textId="77777777" w:rsidR="00425AAE" w:rsidRDefault="00425AAE">
      <w:r>
        <w:t xml:space="preserve">Files: java/* Copyright: Copyright (C) 2004-2007  Free Software Foundation, Inc. License: LGPL-3+ </w:t>
      </w:r>
    </w:p>
    <w:p w14:paraId="7B0E862B" w14:textId="77777777" w:rsidR="00425AAE" w:rsidRDefault="00425AAE">
      <w:r>
        <w:t xml:space="preserve"> GPL-2+  The Java library is dual-licensed under LGPLv3+ and GPLv2+.  For  example quoting java/gnu/inet/encoding/IDNA.java:  .    Copyright (C) 2004-2012 Free Software Foundation, Inc.    Author: Oliver Hitz  .    This file is part of GNU Libidn.  .    GNU Libidn is free software: you can redistribute it and/or    modify it under the terms of either:  .      * the GNU Lesser General Public License as published by the Free        Software Foundation; either version 3 of the License, or (at        your option) any later version.  .    or  .      * the GNU General Public License as published by the Free        Software Foundation; either version 2 of the License, or (at        your option) any later version.  .    or both in parallel, as here.  .    GNU Libidn is distributed in the hope that it will be useful,    but WITHOUT ANY WARRANTY; without even the implied warranty of    MERCHANTABILITY or FITNESS FOR A PARTICULAR PURPOSE.  See the GNU    General Public License for more details.  .    You should have received copies of the GNU General Public License and    the GNU Lesser General Public License along with this program.  If    not, see &lt;http://www.gnu.org/licenses/&gt;.</w:t>
      </w:r>
    </w:p>
    <w:p w14:paraId="773E24EA" w14:textId="77777777" w:rsidR="00425AAE" w:rsidRDefault="00425AAE">
      <w:r>
        <w:t>Files: gl/* gltests/* build-aux/* GNUmakefile maint.mk Copyright: Copyright (C) 2007 Free Software Foundation, Inc. License: GPL-3+  These files are copied from gnulib, and the copyright is normally  held by Free Software Foundation, Inc.  For example gl/strerror.c:  .    Copyright (C) 2007-2012 Free Software Foundation, Inc.  .    This program is free software: you can redistribute it and/or modify    it under the terms of the GNU General Public License as published by    the Free Software Foundation; either version 3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w:t>
      </w:r>
    </w:p>
    <w:p w14:paraId="261B2A9B" w14:textId="77777777" w:rsidR="00425AAE" w:rsidRDefault="00425AAE">
      <w:r>
        <w:t xml:space="preserve">Files: lib/* Copyright: Copyright (C) 2002-2012  Simon Josefsson License: LGPL-3+ </w:t>
      </w:r>
    </w:p>
    <w:p w14:paraId="7B3E510D" w14:textId="77777777" w:rsidR="00425AAE" w:rsidRDefault="00425AAE">
      <w:r>
        <w:t xml:space="preserve"> GPL-2+  The C library is dual-licensed under LGPLv3+ and GPLv2+.  For  example quoting lib/stringprep.c:  .    Copyright (C) 2002-2012 Simon Josefsson  .    This file is part of GNU Libidn.  .    GNU Libidn is free software: you can redistribute it and/or    modify it under the terms of either:  .      * the GNU Lesser General Public License as published by the Free        Software Foundation; either version 3 of the License, or (at        </w:t>
      </w:r>
      <w:r>
        <w:lastRenderedPageBreak/>
        <w:t>your option) any later version.  .    or  .      * the GNU General Public License as published by the Free        Software Foundation; either version 2 of the License, or (at        your option) any later version.  .    or both in parallel, as here.  .    GNU Libidn is distributed in the hope that it will be useful,    but WITHOUT ANY WARRANTY; without even the implied warranty of    MERCHANTABILITY or FITNESS FOR A PARTICULAR PURPOSE.  See the GNU    General Public License for more details.  .    You should have received copies of the GNU General Public License and    the GNU Lesser General Public License along with this program.  If    not, see &lt;http://www.gnu.org/licenses/&gt;.</w:t>
      </w:r>
    </w:p>
    <w:p w14:paraId="20B84A46" w14:textId="77777777" w:rsidR="00425AAE" w:rsidRDefault="00425AAE">
      <w:r>
        <w:t>Files: lib/gen-unicode-tables.pl Copyright: Copyright (C) 2004, 2005, 2006, 2007, 2008 Simon Josefsson            Copyright (C) 1998, 1999 Tom Tromey            Copyright (C) 2001 Red Hat Software License: GPL-3+  This file is originally from glib, quoting the file:  .  #    Copyright (C) 2004-2012 Simon Josefsson  #    Copyright (C) 1998, 1999 Tom Tromey  #    Copyright (C) 2001 Red Hat Software  .  # This program is free software: you can redistribute it and/or modify  # it under the terms of the GNU General Public License as published by  # the Free Software Foundation, either version 3 of the License, or  # (at your option) any later version.  #  # This program is distributed in the hope that it will be useful,  # but WITHOUT ANY WARRANTY; without even the implied warranty of  # MERCHANTABILITY or FITNESS FOR A PARTICULAR PURPOSE.  See the  # GNU General Public License for more details.  #  # You should have received a copy of the GNU General Public License  # along with this program.  If not, see &lt;http://www.gnu.org/licenses/&gt;.  .  # I consider the output of this program to be unrestricted.  Use it as  # you will.</w:t>
      </w:r>
    </w:p>
    <w:p w14:paraId="59061E4B" w14:textId="77777777" w:rsidR="00425AAE" w:rsidRDefault="00425AAE">
      <w:r>
        <w:t xml:space="preserve">Files: lib/punycode.? Copyright: Copyright (C) 2002-2012  Simon Josefsson            Copyright (C) The Internet Society (2003). License: LGPL-3+ </w:t>
      </w:r>
    </w:p>
    <w:p w14:paraId="5AC50C4B" w14:textId="77777777" w:rsidR="00425AAE" w:rsidRDefault="00425AAE">
      <w:r>
        <w:t xml:space="preserve"> GPL-2+  This file was written by Adam M. Costello and is released under the  following license (see RFC 3492):  .  * Disclaimer and license: Regarding this entire document or any  * portion of it (including the pseudocode and C code), the author  * makes no guarantees and is not responsible for any damage resulting  * from its use.  The author grants irrevocable permission to anyone  * to use, modify, and distribute it in any way that does not diminish  * the rights of anyone else to use, modify, and distribute it,  * provided that redistributed derivative works do not contain  * misleading author or version information.  Derivative works need  * not be licensed under similar terms.  .  The file has been modified and is now distributed under dual LGPLv3+  and GPLv2+, quoting the file:  .    Copyright (C) 2002-2012 Simon Josefsson  .    This file is part of GNU Libidn.  .    GNU Libidn is free software: you can redistribute it and/or    modify it under the terms of either:  .      * the GNU Lesser General Public License as published by the Free        Software Foundation; either version 3 of the License, or (at        your option) any later version.  .    or  .      * the GNU General Public License as published by the Free        Software Foundation; either version 2 of the License, or (at        your option) any later version.  .    or both in parallel, as here.  .    GNU Libidn is distributed in the hope that it will be useful,    but WITHOUT ANY WARRANTY; without even the implied warranty of    MERCHANTABILITY or FITNESS FOR A PARTICULAR PURPOSE.  See the GNU    General Public License for more details.  .    You should have received copies of the GNU General Public License and    the GNU Lesser </w:t>
      </w:r>
      <w:r>
        <w:lastRenderedPageBreak/>
        <w:t>General Public License along with this program.  If    not, see &lt;http://www.gnu.org/licenses/&gt;.</w:t>
      </w:r>
    </w:p>
    <w:p w14:paraId="54758C69" w14:textId="77777777" w:rsidR="00425AAE" w:rsidRDefault="00425AAE">
      <w:r>
        <w:t xml:space="preserve">Files: lib/nfkc.c Copyright: Copyright (C) 2002, 2003, 2004, 2006, 2007, 2008, 2009  Simon Josefsson            Copyright (C) 1999, 2000 Tom Tromey            Copyright 2000 Red Hat, Inc. License: LGPL-3+ </w:t>
      </w:r>
    </w:p>
    <w:p w14:paraId="3C9878F4" w14:textId="77777777" w:rsidR="00425AAE" w:rsidRDefault="00425AAE">
      <w:r>
        <w:t xml:space="preserve"> GPL-2+  This file contains some functions derived from glib under LGPLv2+ but  the entire file uses the dual LGPLv3+ and GPLv2+ license, quoting the file:  .    Copyright (C) 2002-2012 Simon Josefsson  .    This file is part of GNU Libidn.  .    GNU Libidn is free software: you can redistribute it and/or    modify it under the terms of either:  .      * the GNU Lesser General Public License as published by the Free        Software Foundation; either version 3 of the License, or (at        your option) any later version.  .    or  .      * the GNU General Public License as published by the Free        Software Foundation; either version 2 of the License, or (at        your option) any later version.  .    or both in parallel, as here.  .    GNU Libidn is distributed in the hope that it will be useful,    but WITHOUT ANY WARRANTY; without even the implied warranty of    MERCHANTABILITY or FITNESS FOR A PARTICULAR PURPOSE.  See the GNU    General Public License for more details.  .    You should have received copies of the GNU General Public License and    the GNU Lesser General Public License along with this program.  If    not, see &lt;http://www.gnu.org/licenses/&gt;.  .  /* Code from GLIB gmacros.h starts here. */  .  /* GLIB - Library of useful routines for C programming   * Copyright (C) 1995-1997  Peter Mattis, Spencer Kimball and Josh MacDonald   *   * This library is free software; you can redistribute it and/or   * modify it under the terms of the GNU Lesser General Public   * License as published by the Free Software Foundation; either   * version 2 of the License, or (at your option) any later version.   *   * This library is distributed in the hope that it will be useful,   * but WITHOUT ANY WARRANTY; without even the implied warranty of   * MERCHANTABILITY or FITNESS FOR A PARTICULAR PURPOSE.</w:t>
      </w:r>
      <w:r>
        <w:tab/>
        <w:t xml:space="preserve"> See the GNU   * Lesser General Public License for more details.  .  /* Code from GLIB gunicode.h starts here. */  .  /* gunicode.h - Unicode manipulation functions   *   *  Copyright (C) 1999, 2000 Tom Tromey   *  Copyright 2000, 2005 Red Hat, Inc.   *   * The Gnome Library is free software; you can redistribute it and/or   * modify it under the terms of the GNU Lesser General Public License as   * published by the Free Software Foundation; either version 2 of the   * License, or (at your option) any later version.   *   * The Gnome Library is distributed in the hope that it will be useful,   * but WITHOUT ANY WARRANTY; without even the implied warranty of   * MERCHANTABILITY or FITNESS FOR A PARTICULAR PURPOSE.  See the GNU   * Lesser General Public License for more details.  .  /* Code from GLIB gutf8.c starts here. */  .  /* gutf8.c - Operations on UTF-8 strings.   *   * Copyright (C) 1999 Tom Tromey   * Copyright (C) 2000 Red Hat, Inc.   *   * This library is free software; you can redistribute it and/or   * modify it under the terms of the GNU Lesser General Public   * License as published by the Free Software Foundation; either   * version 2 of the License, or (at your option) any later version.   *   * This library is distributed in the hope that it will be useful,   * but WITHOUT ANY WARRANTY; without even the implied warranty of   * MERCHANTABILITY or FITNESS FOR A PARTICULAR PURPOSE.</w:t>
      </w:r>
      <w:r>
        <w:tab/>
        <w:t xml:space="preserve"> See the GNU   * Lesser General Public License for more details.  .  /* Code from GLIB gunidecomp.c starts here. */  .  /* decomp.c - Character decomposition.   *   *  Copyright (C) 1999, 2000 Tom Tromey   *  </w:t>
      </w:r>
      <w:r>
        <w:lastRenderedPageBreak/>
        <w:t>Copyright 2000 Red Hat, Inc.   *   * The Gnome Library is free software; you can redistribute it and/or   * modify it under the terms of the GNU Lesser General Public License as   * published by the Free Software Foundation; either version 2 of the   * License, or (at your option) any later version.   *   * The Gnome Library is distributed in the hope that it will be useful,   * but WITHOUT ANY WARRANTY; without even the implied warranty of   * MERCHANTABILITY or FITNESS FOR A PARTICULAR PURPOSE.  See the GNU   * Lesser General Public License for more details.  .  On Debian systems, the full text of the GNU Lesser General Public  License version 2 can be found in the  `/usr/share/common-licenses/LGPL-2' file.</w:t>
      </w:r>
    </w:p>
    <w:p w14:paraId="4064F631" w14:textId="77777777" w:rsidR="00425AAE" w:rsidRDefault="00425AAE">
      <w:r>
        <w:t>Files: lib/gl/* lib/gltests/* Copyright: Copyright (C) 2007 Free Software Foundation, Inc. License: LGPL-2.1+  These files are copied from gnulib, and the copyright is normally  held by Free Software Foundation, Inc.  For example lib/gl/strverscmp.c:  .    Copyright (C) 1997, 2000, 2002, 2004, 2006, 2009-2012 Free Software    Foundation, Inc.    This file is part of the GNU C Library.    Contributed by Jean-FranÃ§ois Bignolles &lt;bignolle@ecoledoc.ibp.fr&gt;, 1997.  .    This program is free software; you can redistribute it and/or modify    it under the terms of the GNU Lesser General Public License as published by    the Free Software Foundation; either version 2.1, or (at your option)    any later version.  .    This program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program; if not, write to the Free Software Foundation,    Inc., 51 Franklin Street, Fifth Floor, Boston, MA 02110-1301, USA.  */   .  On Debian systems, the full text of the GNU Lesser General Public  License version 2.1 can be found in the  `/usr/share/common-licenses/LGPL-2.1' file.</w:t>
      </w:r>
    </w:p>
    <w:p w14:paraId="7C458F90" w14:textId="77777777" w:rsidR="00425AAE" w:rsidRDefault="00425AAE">
      <w:r>
        <w:t>Files: doc/gdoc Copyright: Copyright (c) 2002-2012 Simon Josefsson            Copyright (c) 2001, 2002 Nikos Mavrogiannopoulos            Copyright (c) 1998 Michael Zucchi License: GPL-3+  This tool is used to generate texinfo snippets and man pages from the  source code.  .  # This program is free software: you can redistribute it and/or modify  # it under the terms of the GNU General Public License as published by  # the Free Software Foundation, either version 3 of the License, or  # (at your option) any later version.  #  # This program is distributed in the hope that it will be useful,  # but WITHOUT ANY WARRANTY; without even the implied warranty of  # MERCHANTABILITY or FITNESS FOR A PARTICULAR PURPOSE.  See the  # GNU General Public License for more details.  #  # You should have received a copy of the GNU General Public License  # along with this program.  If not, see &lt;http://www.gnu.org/licenses/&gt;.</w:t>
      </w:r>
    </w:p>
    <w:p w14:paraId="13A17862" w14:textId="77777777" w:rsidR="00425AAE" w:rsidRDefault="00425AAE">
      <w:r>
        <w:t>Files: doc/man/* Copyright: Copyright Â© 2002-2012 Simon Josefsson. License: GAP  These are the auto-generated man pages.  For example doc/man/stringprep.3:  .        Copyright Â© 2002-2012 Simon Josefsson.        Copying  and  distribution  of this file, with or without modification,        are permitted in any medium  without  royalty  provided  the  copyright        notice and this notice are preserved. [END FILE=libidn-1.28/debian/copyright]</w:t>
      </w:r>
    </w:p>
    <w:p w14:paraId="3493FED3" w14:textId="77777777" w:rsidR="00425AAE" w:rsidRDefault="00425AAE" w:rsidP="000727EF">
      <w:pPr>
        <w:pStyle w:val="Heading3"/>
      </w:pPr>
      <w:r>
        <w:lastRenderedPageBreak/>
        <w:t>libidn-1.28/build-aux/update-copyright:</w:t>
      </w:r>
    </w:p>
    <w:p w14:paraId="2CA3B979" w14:textId="77777777" w:rsidR="00425AAE" w:rsidRDefault="00425AAE">
      <w:r>
        <w:t>[BEGIN FILE=libidn-1.28/build-aux/update-copyright] eval '(exit $?0)' &amp;&amp; eval 'exec perl -wS -0777 -pi $0 ${1+$@}'   &amp; eval 'exec perl -wS -0777 -pi $0 $argv:q'     if 0; # Update an FSF copyright year list to include the current year.</w:t>
      </w:r>
    </w:p>
    <w:p w14:paraId="200F221D" w14:textId="77777777" w:rsidR="00425AAE" w:rsidRDefault="00425AAE">
      <w:r>
        <w:t>my $VERSION = '2013-01-03.09:41'; # UTC</w:t>
      </w:r>
    </w:p>
    <w:p w14:paraId="7F9C6D20" w14:textId="77777777" w:rsidR="00425AAE" w:rsidRDefault="00425AAE">
      <w:r>
        <w:t># Copyright (C) 2009-2013 Free Software Foundation, Inc. # # This program is free software: you can redistribute it and/or modify # it under the terms of the GNU General Public License as published by # the Free Software Foundation; either version 3, or (at your option) # any later version. # # This program is distributed in the hope that it will be useful, # but WITHOUT ANY WARRANTY; without even the implied warranty of # MERCHANTABILITY or FITNESS FOR A PARTICULAR PURPOSE.  See the # GNU General Public License for more details. # # You should have received a copy of the GNU General Public License # along with this program.  If not, see &lt;http://www.gnu.org/licenses/&gt;.</w:t>
      </w:r>
    </w:p>
    <w:p w14:paraId="2F13667A" w14:textId="77777777" w:rsidR="00425AAE" w:rsidRDefault="00425AAE">
      <w:r>
        <w:t># Written by Jim Meyering and Joel E. Denny</w:t>
      </w:r>
    </w:p>
    <w:p w14:paraId="164F27EC" w14:textId="77777777" w:rsidR="00425AAE" w:rsidRDefault="00425AAE">
      <w:r>
        <w:t xml:space="preserve"># The arguments to this script should be names of files that contain # copyright statements to be updated.  The copyright holder's name # defaults to Free Software Foundation, Inc. but may be changed to # any other name by using the UPDATE_COPYRIGHT_HOLDER environment # variable. # # For example, you might wish to use the update-copyright target rule # in maint.mk from gnulib's maintainer-makefile module. # # Iff a copyright statement is recognized in a file and the final # year is not the current year, then the statement is updated for the # new year and it is reformatted to: # #   1. Fit within 72 columns. #   2. Convert 2-digit years to 4-digit years by prepending 19. #   3. Expand copyright year intervals.  (See Environment variables #      below.) # # A warning is printed for every file for which no copyright # statement is recognized. # # Each file's copyright statement must be formatted correctly in # order to be recognized.  For example, each of these is fine: # #   Copyright @copyright{} 1990-2005, 2007-2009 Free Software #   Foundation, Inc. # #   # Copyright (C) 1990-2005, 2007-2009 Free Software #   # Foundation, Inc. # #   /* #    * Copyright &amp;copy; 90,2005,2007-2009 #    * Free Software Foundation, Inc. #    */ # # However, the following format is not recognized because the line # prefix changes after the first line: # #   ## Copyright (C) 1990-2005, 2007-2009 Free Software #   #  Foundation, Inc. # # However, any correctly formatted copyright statement following # a non-matching copyright statements would be recognized. # # The exact conditions that a file's copyright statement must meet # to be recognized are: # #   1. It is the first copyright statement that meets all of the #      following conditions.  Subsequent copyright statements are #      ignored. #   2. Its format is Copyright (C), then a list of copyright years, #      and then the name of the copyright holder. #   3. The (C) takes one of the following forms or is omitted #      entirely: # #        A. (C) #        B. (c) #        C. @copyright{} #        D. &amp;copy; # #   4. The Copyright appears at the beginning of a line, except that it #      may be prefixed by any sequence (e.g., a comment) of no more than #      5 characters -- including white space. #   5. Iff such a prefix is present, the same prefix appears at the #      beginning of each remaining line within the FSF copyright #      statement.  There is one exception in order to support C-style #      comments: if the first line's prefix contains nothing but #      whitespace surrounding a /*, then the prefix for all </w:t>
      </w:r>
      <w:r>
        <w:lastRenderedPageBreak/>
        <w:t>subsequent #      lines is the same as the first line's prefix except with each of #      / and possibly * replaced by a  .  The replacement of * #      by   is consistent throughout all subsequent lines. #   6. Blank lines, even if preceded by the prefix, do not appear #      within the FSF copyright statement. #   7. Each copyright year is 2 or 4 digits, and years are separated by #      commas or dashes.  Whitespace may appear after commas. # # Environment variables: # #   1. If UPDATE_COPYRIGHT_FORCE=1, a recognized FSF copyright statement #      is reformatted even if it does not need updating for the new #      year.  If unset or set to 0, only updated FSF copyright #      statements are reformatted. #   2. If UPDATE_COPYRIGHT_USE_INTERVALS=1, every series of consecutive #      copyright years (such as 90, 1991, 1992-2007, 2008) in a #      reformatted FSF copyright statement is collapsed to a single #      interval (such as 1990-2008).  If unset or set to 0, all existing #      copyright year intervals in a reformatted FSF copyright statement #      are expanded instead. #      If UPDATE_COPYRIGHT_USE_INTERVALS=2, convert a sequence with gaps #      to the minimal containing range.  For example, convert #      2000, 2004-2007, 2009 to 2000-2009. #   3. For testing purposes, you can set the assumed current year in #      UPDATE_COPYRIGHT_YEAR. #   4. The default maximum line length for a copyright line is 72. #      Set UPDATE_COPYRIGHT_MAX_LINE_LENGTH to use a different length. #   5. Set UPDATE_COPYRIGHT_HOLDER if the copyright holder is other #      than Free Software Foundation, Inc..</w:t>
      </w:r>
    </w:p>
    <w:p w14:paraId="75BB34CA" w14:textId="77777777" w:rsidR="00425AAE" w:rsidRDefault="00425AAE">
      <w:r>
        <w:t>use strict; use warnings;</w:t>
      </w:r>
    </w:p>
    <w:p w14:paraId="29E52218" w14:textId="77777777" w:rsidR="00425AAE" w:rsidRDefault="00425AAE">
      <w:r>
        <w:t>my $copyright_re = 'Copyright'; my $circle_c_re = '(?:\([cC]\)</w:t>
      </w:r>
    </w:p>
    <w:p w14:paraId="5659BE2C" w14:textId="77777777" w:rsidR="00425AAE" w:rsidRDefault="00425AAE">
      <w:r>
        <w:t>@copyright{}</w:t>
      </w:r>
    </w:p>
    <w:p w14:paraId="4BE17474" w14:textId="77777777" w:rsidR="00425AAE" w:rsidRDefault="00425AAE">
      <w:r>
        <w:t xml:space="preserve">&amp;copy;)'; my $holder = $ENV{UPDATE_COPYRIGHT_HOLDER}; $holder </w:t>
      </w:r>
    </w:p>
    <w:p w14:paraId="233D5125" w14:textId="77777777" w:rsidR="00425AAE" w:rsidRDefault="00425AAE"/>
    <w:p w14:paraId="025ECB77" w14:textId="77777777" w:rsidR="00425AAE" w:rsidRDefault="00425AAE">
      <w:r>
        <w:t xml:space="preserve">= 'Free Software Foundation, Inc.'; my $prefix_max = 5; my $margin = $ENV{UPDATE_COPYRIGHT_MAX_LINE_LENGTH}; !$margin </w:t>
      </w:r>
    </w:p>
    <w:p w14:paraId="09B0519A" w14:textId="77777777" w:rsidR="00425AAE" w:rsidRDefault="00425AAE"/>
    <w:p w14:paraId="4C372B5B" w14:textId="77777777" w:rsidR="00425AAE" w:rsidRDefault="00425AAE">
      <w:r>
        <w:t xml:space="preserve"> $margin !~ m/^\d+$/   and $margin = 72;</w:t>
      </w:r>
    </w:p>
    <w:p w14:paraId="7B872B8C" w14:textId="77777777" w:rsidR="00425AAE" w:rsidRDefault="00425AAE">
      <w:r>
        <w:t>my $tab_width = 8;</w:t>
      </w:r>
    </w:p>
    <w:p w14:paraId="0B9E8130" w14:textId="77777777" w:rsidR="00425AAE" w:rsidRDefault="00425AAE">
      <w:r>
        <w:t xml:space="preserve">my $this_year = $ENV{UPDATE_COPYRIGHT_YEAR}; if (!$this_year </w:t>
      </w:r>
    </w:p>
    <w:p w14:paraId="5ACED47F" w14:textId="77777777" w:rsidR="00425AAE" w:rsidRDefault="00425AAE"/>
    <w:p w14:paraId="4BBADF9B" w14:textId="77777777" w:rsidR="00425AAE" w:rsidRDefault="00425AAE">
      <w:r>
        <w:t xml:space="preserve"> $this_year !~ m/^\d{4}$/)   {     my ($sec, $min, $hour, $mday, $month, $year) = localtime (time ());     $this_year = $year + 1900;   }</w:t>
      </w:r>
    </w:p>
    <w:p w14:paraId="5B21247C" w14:textId="77777777" w:rsidR="00425AAE" w:rsidRDefault="00425AAE">
      <w:r>
        <w:t># Unless the file consistently uses \r\n as the EOL, use \n instead. my $eol = /(?:^</w:t>
      </w:r>
    </w:p>
    <w:p w14:paraId="21818775" w14:textId="77777777" w:rsidR="00425AAE" w:rsidRDefault="00425AAE">
      <w:r>
        <w:t>[^\r])\n/ ? \n : \r\n;</w:t>
      </w:r>
    </w:p>
    <w:p w14:paraId="01366841" w14:textId="77777777" w:rsidR="00425AAE" w:rsidRDefault="00425AAE">
      <w:r>
        <w:t>my $leading; my $prefix; my $ws_re; my $stmt_re; while (/(^</w:t>
      </w:r>
    </w:p>
    <w:p w14:paraId="1F4A2370" w14:textId="77777777" w:rsidR="00425AAE" w:rsidRDefault="00425AAE">
      <w:r>
        <w:t>\n)(.{0,$prefix_max})$copyright_re/g)   {     $leading = $1$2;     $prefix = $2;     if ($prefix =~ /^(\s*\/)\*(\s*)$/)       {         $prefix =~ s,/, ,;         my $prefix_ws = $prefix;         $prefix_ws =~ s/\*/ /; # Only whitespace.         if (/\G(?:[^*\n]</w:t>
      </w:r>
    </w:p>
    <w:p w14:paraId="7A3E3E67" w14:textId="77777777" w:rsidR="00425AAE" w:rsidRDefault="00425AAE">
      <w:r>
        <w:t>\*[^\/\n])*\*?\n$prefix_ws/)           {             $prefix = $prefix_ws;           }       }     $ws_re = '[ \t\r\f]'; # \s without \n     $ws_re =       (?:$ws_re*(?:$ws_re</w:t>
      </w:r>
    </w:p>
    <w:p w14:paraId="40ECDC08" w14:textId="77777777" w:rsidR="00425AAE" w:rsidRDefault="00425AAE">
      <w:r>
        <w:lastRenderedPageBreak/>
        <w:t>\\n . quotemeta($prefix) . )$ws_re*);     my $holder_re = $holder;     $holder_re =~ s/\s/$ws_re/g;     my $stmt_remainder_re =       (?:$ws_re$circle_c_re)?       . $ws_re(?:(?:\\d\\d)?\\d\\d(?:,$ws_re?</w:t>
      </w:r>
    </w:p>
    <w:p w14:paraId="59C202A2" w14:textId="77777777" w:rsidR="00425AAE" w:rsidRDefault="00425AAE">
      <w:r>
        <w:t>-))*       . ((?:\\d\\d)?\\d\\d)$ws_re$holder_re;     if (/\G$stmt_remainder_re/)       {         $stmt_re =           quotemeta($leading) . ($copyright_re$stmt_remainder_re);         last;       }   } if (defined $stmt_re)   {     /$stmt_re/ or die; # Should never die.     my $stmt = $1;     my $final_year_orig = $2;</w:t>
      </w:r>
    </w:p>
    <w:p w14:paraId="02EBF7FE" w14:textId="77777777" w:rsidR="00425AAE" w:rsidRDefault="00425AAE">
      <w:r>
        <w:t xml:space="preserve">    # Handle two-digit year numbers like 98 and 99.     my $final_year = $final_year_orig;     $final_year &lt;= 99       and $final_year += 1900;</w:t>
      </w:r>
    </w:p>
    <w:p w14:paraId="31957768" w14:textId="77777777" w:rsidR="00425AAE" w:rsidRDefault="00425AAE">
      <w:r>
        <w:t xml:space="preserve">    if ($final_year != $this_year)       {         # Update the year.         $stmt =~ s/\b$final_year_orig\b/$final_year, $this_year/;       }     if ($final_year != $this_year </w:t>
      </w:r>
    </w:p>
    <w:p w14:paraId="4E12AA19" w14:textId="77777777" w:rsidR="00425AAE" w:rsidRDefault="00425AAE"/>
    <w:p w14:paraId="3D145F58" w14:textId="77777777" w:rsidR="00425AAE" w:rsidRDefault="00425AAE">
      <w:r>
        <w:t xml:space="preserve"> $ENV{'UPDATE_COPYRIGHT_FORCE'})       {         # Normalize all whitespace including newline-prefix sequences.         $stmt =~ s/$ws_re/ /g;</w:t>
      </w:r>
    </w:p>
    <w:p w14:paraId="519A79C6" w14:textId="77777777" w:rsidR="00425AAE" w:rsidRDefault="00425AAE">
      <w:r>
        <w:t xml:space="preserve">        # Put spaces after commas.         $stmt =~ s/, ?/, /g;</w:t>
      </w:r>
    </w:p>
    <w:p w14:paraId="2E3E93B9" w14:textId="77777777" w:rsidR="00425AAE" w:rsidRDefault="00425AAE">
      <w:r>
        <w:t xml:space="preserve">        # Convert 2-digit to 4-digit years.         $stmt =~ s/(\b\d\d\b)/19$1/g;</w:t>
      </w:r>
    </w:p>
    <w:p w14:paraId="31B5DE2D" w14:textId="77777777" w:rsidR="00425AAE" w:rsidRDefault="00425AAE">
      <w:r>
        <w:t xml:space="preserve">        # Make the use of intervals consistent.         if (!$ENV{UPDATE_COPYRIGHT_USE_INTERVALS})           {             $stmt =~ s/(\d{4})-(\d{4})/join(', ', $1..$2)/eg;           }         else           {             $stmt =~               s/                 (\d{4})                 (?:                   (,\ </w:t>
      </w:r>
    </w:p>
    <w:p w14:paraId="29192024" w14:textId="77777777" w:rsidR="00425AAE" w:rsidRDefault="00425AAE">
      <w:r>
        <w:t>-)                   ((??{                     if    ($2 eq '-') { '\d{4}'; }                     elsif (!$3)       { $1 + 1;  }                     else              { $3 + 1;  }                   }))                 )+               /$1-$3/gx;</w:t>
      </w:r>
    </w:p>
    <w:p w14:paraId="43F2DCF8" w14:textId="77777777" w:rsidR="00425AAE" w:rsidRDefault="00425AAE">
      <w:r>
        <w:t xml:space="preserve">            # When it's 2, emit a single range encompassing all year numbers.             $ENV{UPDATE_COPYRIGHT_USE_INTERVALS} == 2               and $stmt =~ s/\b(\d{4})\b.*\b(\d{4})\b/$1-$2/;           }</w:t>
      </w:r>
    </w:p>
    <w:p w14:paraId="5713F268" w14:textId="77777777" w:rsidR="00425AAE" w:rsidRDefault="00425AAE">
      <w:r>
        <w:t xml:space="preserve">        # Format within margin.         my $stmt_wrapped;         my $text_margin = $margin - length($prefix);         if ($prefix =~ /^(\t+)/)           {             $text_margin -= length($1) * ($tab_width - 1);           }         while (length $stmt)           {             if (($stmt =~ s/^(.{1,$text_margin})(?: </w:t>
      </w:r>
    </w:p>
    <w:p w14:paraId="3347513B" w14:textId="77777777" w:rsidR="00425AAE" w:rsidRDefault="00425AAE">
      <w:r>
        <w:t xml:space="preserve">$)//)                 </w:t>
      </w:r>
    </w:p>
    <w:p w14:paraId="520408EB" w14:textId="77777777" w:rsidR="00425AAE" w:rsidRDefault="00425AAE"/>
    <w:p w14:paraId="7FD6F9F5" w14:textId="77777777" w:rsidR="00425AAE" w:rsidRDefault="00425AAE">
      <w:r>
        <w:t xml:space="preserve"> ($stmt =~ s/^([\S]+)(?: </w:t>
      </w:r>
    </w:p>
    <w:p w14:paraId="75401CFE" w14:textId="77777777" w:rsidR="00425AAE" w:rsidRDefault="00425AAE">
      <w:r>
        <w:t>$)//))               {                 my $line = $1;                 $stmt_wrapped .= $stmt_wrapped ? $eol$prefix : $leading;                 $stmt_wrapped .= $line;               }             else               {                 # Should be unreachable, but we don't want an infinite                 # loop if it can be reached.                 die;               }           }</w:t>
      </w:r>
    </w:p>
    <w:p w14:paraId="37A5392E" w14:textId="77777777" w:rsidR="00425AAE" w:rsidRDefault="00425AAE">
      <w:r>
        <w:t xml:space="preserve">        # Replace the old copyright statement.         s/$stmt_re/$stmt_wrapped/;       }   } else   {     print STDERR $ARGV: warning: copyright statement not found\n;   }</w:t>
      </w:r>
    </w:p>
    <w:p w14:paraId="588F6BC2" w14:textId="77777777" w:rsidR="00425AAE" w:rsidRDefault="00425AAE">
      <w:r>
        <w:t># Local variables: # mode: perl # indent-tabs-mode: nil # eval: (add-hook 'write-file-hooks 'time-stamp) # time-stamp-start: my $VERSION = ' # time-stamp-format: %:y-%02m-%02d.%02H:%02M # time-stamp-time-zone: UTC # time-stamp-end: '; # UTC # End: [END FILE=libidn-1.28/build-aux/update-copyright]</w:t>
      </w:r>
    </w:p>
    <w:p w14:paraId="1125C759" w14:textId="77777777" w:rsidR="00425AAE" w:rsidRDefault="00425AAE" w:rsidP="000727EF">
      <w:pPr>
        <w:pStyle w:val="Heading3"/>
      </w:pPr>
      <w:r>
        <w:lastRenderedPageBreak/>
        <w:t>libidn-1.28/COPYING:</w:t>
      </w:r>
    </w:p>
    <w:p w14:paraId="715D5AF3" w14:textId="77777777" w:rsidR="00425AAE" w:rsidRDefault="00425AAE">
      <w:r>
        <w:t>[BEGIN FILE=libidn-1.28/COPYING] Libidn COPYING -- Explanation of licensing conditions. Copyright (C) 2002-2013 Simon Josefsson See the end for copying conditions.</w:t>
      </w:r>
    </w:p>
    <w:p w14:paraId="25771045" w14:textId="77777777" w:rsidR="00425AAE" w:rsidRDefault="00425AAE">
      <w:r>
        <w:t>The source code for the C library (libidn.a or libidn.so), the C# library (Libidn.dll) and the Java library (libidn-*.jar) are licensed under the terms of either the GNU General Public License version 2.0 or later (see the file COPYINGv2) or the GNU Lesser General Public License version 3.0 or later (see the file COPYING.LESSERv3), or both in parallel as here.</w:t>
      </w:r>
    </w:p>
    <w:p w14:paraId="63B7E16F" w14:textId="77777777" w:rsidR="00425AAE" w:rsidRDefault="00425AAE">
      <w:r>
        <w:t>The author of the Java library has agreed to also distribute it under the Apache License Version 2.0 (see the file java/LICENSE-2.0).</w:t>
      </w:r>
    </w:p>
    <w:p w14:paraId="20504C46" w14:textId="77777777" w:rsidR="00425AAE" w:rsidRDefault="00425AAE">
      <w:r>
        <w:t>The manual is licensed under the GNU Free Documentation License, Version 1.3 or any later.</w:t>
      </w:r>
    </w:p>
    <w:p w14:paraId="438AD0F4" w14:textId="77777777" w:rsidR="00425AAE" w:rsidRDefault="00425AAE">
      <w:r>
        <w:t>The command line tool, self tests, examples, and other auxilliary files, are licensed under the GNU General Public License version 3.0 or later.</w:t>
      </w:r>
    </w:p>
    <w:p w14:paraId="3F7EEAF8" w14:textId="77777777" w:rsidR="00425AAE" w:rsidRDefault="00425AAE">
      <w:r>
        <w:t>Other files are licensed as indicated in each file.</w:t>
      </w:r>
    </w:p>
    <w:p w14:paraId="03090D21" w14:textId="77777777" w:rsidR="00425AAE" w:rsidRDefault="00425AAE">
      <w:r>
        <w:t>There may be exceptions to these general rules, see each file for precise information.</w:t>
      </w:r>
    </w:p>
    <w:p w14:paraId="0D496716" w14:textId="77777777" w:rsidR="00425AAE" w:rsidRDefault="00425AAE">
      <w:r>
        <w:t>---------------------------------------------------------------------- Copying and distribution of this file, with or without modification, are permitted in any medium without royalty provided the copyright notice and this notice are preserved. [END FILE=libidn-1.28/COPYING]</w:t>
      </w:r>
    </w:p>
    <w:p w14:paraId="54045E08" w14:textId="77777777" w:rsidR="00425AAE" w:rsidRDefault="00425AAE" w:rsidP="000727EF">
      <w:pPr>
        <w:pStyle w:val="Heading3"/>
      </w:pPr>
      <w:r>
        <w:t>libidn-1.28/doc/specifications/COPYING.UCD:</w:t>
      </w:r>
    </w:p>
    <w:p w14:paraId="46983BBA" w14:textId="77777777" w:rsidR="00425AAE" w:rsidRDefault="00425AAE">
      <w:r>
        <w:t>[BEGIN FILE=libidn-1.28/doc/specifications/COPYING.UCD] License below is copied from &lt;http://www.unicode.org/copyright.html&gt;, last updated 7 July 2004, and claims to apply to all Unicode versions.</w:t>
      </w:r>
    </w:p>
    <w:p w14:paraId="59382F87" w14:textId="77777777" w:rsidR="00425AAE" w:rsidRDefault="00425AAE">
      <w:r>
        <w:t>According to a post on emacs-devel, &lt;http://lists.gnu.org/archive/html/emacs-devel/2004-04/msg00036.html&gt;, RMS believe it is a free license:</w:t>
      </w:r>
    </w:p>
    <w:p w14:paraId="5B842987" w14:textId="77777777" w:rsidR="00425AAE" w:rsidRDefault="00425AAE">
      <w:r>
        <w:t xml:space="preserve">        This is a free license, and even compatible with the GPL (if         that ever matters).  Yes, we can use it now.</w:t>
      </w:r>
    </w:p>
    <w:p w14:paraId="783A17ED" w14:textId="77777777" w:rsidR="00425AAE" w:rsidRDefault="00425AAE">
      <w:r>
        <w:t>EXHIBIT 1 UNICODE, INC. LICENSE AGREEMENT - DATA FILES AND SOFTWARE</w:t>
      </w:r>
    </w:p>
    <w:p w14:paraId="67B4D0E9" w14:textId="77777777" w:rsidR="00425AAE" w:rsidRDefault="00425AAE">
      <w:r>
        <w:t>Unicode Data Files include all data files under the directories http://www.unicode.org/Public/ and http://www.unicode.org/reports/. Unicode Software includes any source code under the directories http://www.unicode.org/Public/ and http://www.unicode.org/reports/.</w:t>
      </w:r>
    </w:p>
    <w:p w14:paraId="1EBF778D" w14:textId="77777777" w:rsidR="00425AAE" w:rsidRDefault="00425AAE">
      <w:r>
        <w:t>NOTICE TO USER: Carefully read the following legal agreement. BY DOWNLOADING, INSTALLING, COPYING OR OTHERWISE USING UNICODE INC.'S DATA FILES (DATA FILES), AND/OR SOFTWARE (SOFTWARE), YOU UNEQUIVOCALLY ACCEPT, AND AGREE TO BE BOUND BY, ALL OF THE TERMS AND CONDITIONS OF THIS AGREEMENT. IF YOU DO NOT AGREE, DO NOT DOWNLOAD, INSTALL, COPY, DISTRIBUTE OR USE THE DATA FILES OR SOFTWARE.</w:t>
      </w:r>
    </w:p>
    <w:p w14:paraId="325A2E32" w14:textId="77777777" w:rsidR="00425AAE" w:rsidRDefault="00425AAE">
      <w:r>
        <w:t>COPYRIGHT AND PERMISSION NOTICE</w:t>
      </w:r>
    </w:p>
    <w:p w14:paraId="48AB0310" w14:textId="77777777" w:rsidR="00425AAE" w:rsidRDefault="00425AAE">
      <w:r>
        <w:t>Copyright Â© 1991-2004 Unicode, Inc. All rights reserved. Distributed under the Terms of Use in http://www.unicode.org/copyright.html.</w:t>
      </w:r>
    </w:p>
    <w:p w14:paraId="63A160EA" w14:textId="77777777" w:rsidR="00425AAE" w:rsidRDefault="00425AAE">
      <w:r>
        <w:lastRenderedPageBreak/>
        <w:t>Permission is hereby granted, free of charge, to any person obtaining a copy of the Unicode data files and associated documentation (the Data Files) or Unicode software and associated documentation (the Software) to deal in the Data Files or Software without restriction, including without limitation the rights to use, copy, modify, merge, publish, distribute, and/or sell copies of the Data Files or Software, and to permit persons to whom the Data Files or Software are furnished to do so, provided that (a) the above copyright notice(s) and this permission notice appear in all copies of the Data Files or Software, (b) both the above copyright notice(s) and this permission notice appear in associated documentation, and (c) there is clear notice in each modified Data File or in the Software as well as in the documentation associated with the Data File(s) or Software that the data or software has been modified.</w:t>
      </w:r>
    </w:p>
    <w:p w14:paraId="410FE49F" w14:textId="77777777" w:rsidR="00425AAE" w:rsidRDefault="00425AAE">
      <w:r>
        <w:t>THE DATA FILES AND SOFTWARE ARE PROVIDED AS IS, WITHOUT WARRANTY OF ANY KIND, EXPRESS OR IMPLIED, INCLUDING BUT NOT LIMITED TO THE WARRANTIES OF MERCHANTABILITY, FITNESS FOR A PARTICULAR PURPOSE AND NONINFRINGEMENT OF THIRD PARTY RIGHTS. IN NO EVENT SHALL THE COPYRIGHT HOLDER OR HOLDERS INCLUDED IN THIS NOTICE BE LIABLE FOR ANY CLAIM, OR ANY SPECIAL INDIRECT OR CONSEQUENTIAL DAMAGES, OR ANY DAMAGES WHATSOEVER RESULTING FROM LOSS OF USE, DATA OR PROFITS, WHETHER IN AN ACTION OF CONTRACT, NEGLIGENCE OR OTHER TORTIOUS ACTION, ARISING OUT OF OR IN CONNECTION WITH THE USE OR PERFORMANCE OF THE DATA FILES OR SOFTWARE.</w:t>
      </w:r>
    </w:p>
    <w:p w14:paraId="19C28C05" w14:textId="77777777" w:rsidR="00425AAE" w:rsidRDefault="00425AAE">
      <w:r>
        <w:t>Except as contained in this notice, the name of a copyright holder shall not be used in advertising or otherwise to promote the sale, use or other dealings in these Data Files or Software without prior written authorization of the copyright holder. [END FILE=libidn-1.28/doc/specifications/COPYING.UCD]</w:t>
      </w:r>
    </w:p>
    <w:p w14:paraId="578250A4" w14:textId="77777777" w:rsidR="00425AAE" w:rsidRDefault="00425AAE" w:rsidP="000727EF">
      <w:pPr>
        <w:pStyle w:val="Heading2"/>
      </w:pPr>
      <w:r>
        <w:t xml:space="preserve"> </w:t>
      </w:r>
      <w:bookmarkStart w:id="322" w:name="_Toc399938140"/>
      <w:r>
        <w:t>libio-html-perl (version 1.001):</w:t>
      </w:r>
      <w:bookmarkEnd w:id="322"/>
    </w:p>
    <w:p w14:paraId="3D5C7F97" w14:textId="77777777" w:rsidR="00425AAE" w:rsidRDefault="00425AAE" w:rsidP="000727EF">
      <w:pPr>
        <w:pStyle w:val="Heading3"/>
      </w:pPr>
      <w:r>
        <w:t>libio-html-perl-1.001/debian/copyright:</w:t>
      </w:r>
    </w:p>
    <w:p w14:paraId="20979FCB" w14:textId="77777777" w:rsidR="00425AAE" w:rsidRDefault="00425AAE">
      <w:r>
        <w:t>[BEGIN FILE=libio-html-perl-1.001/debian/copyright] Format: http://www.debian.org/doc/packaging-manuals/copyright-format/1.0/ Upstream-Name: IO::HTML Upstream-Contact: Christopher J. Madsen &lt;perl@cjmweb.net&gt; Source: http://search.cpan.org/dist/IO-HTML/  git://github.com/madsen/io-html.git</w:t>
      </w:r>
    </w:p>
    <w:p w14:paraId="73DA03B6" w14:textId="77777777" w:rsidR="00425AAE" w:rsidRDefault="00425AAE">
      <w:r>
        <w:t>Files: * Copyright: 2012-2014, Christopher J. Madsen &lt;perl@cjmweb.net&gt; License: Artistic or GPL-1+ Comment:  License:  .  This is free software; you can redistribute it and/or modify it under  the same terms as the Perl 5 programming language system itself.  .  Comment:  .  Perl 5 is licensed under either the 'Artistic license' or the 'GNU  General Public License' version 1 or later.</w:t>
      </w:r>
    </w:p>
    <w:p w14:paraId="0DCD5C93" w14:textId="77777777" w:rsidR="00425AAE" w:rsidRDefault="00425AAE">
      <w:r>
        <w:t>Files: debian/* Copyright: 2012-2014, Jonas Smedegaard &lt;dr@jones.dk&gt; License: GPL-3+</w:t>
      </w:r>
    </w:p>
    <w:p w14:paraId="1A6525D5" w14:textId="77777777" w:rsidR="00425AAE" w:rsidRDefault="00425AAE">
      <w:r>
        <w:t>License: Artistic  Comment:  .  On Debian systems the 'Artistic License' is located in  '/usr/share/common-licenses/Artistic'.</w:t>
      </w:r>
    </w:p>
    <w:p w14:paraId="35691939" w14:textId="77777777" w:rsidR="00425AAE" w:rsidRDefault="00425AAE">
      <w:r>
        <w:t>License: GPL-1+  Comment:  .  On Debian systems the 'GNU General Public License' version 1 is located  in '/usr/share/common-licenses/GPL-1'.</w:t>
      </w:r>
    </w:p>
    <w:p w14:paraId="1BF96611" w14:textId="77777777" w:rsidR="00425AAE" w:rsidRDefault="00425AAE">
      <w:r>
        <w:lastRenderedPageBreak/>
        <w:t>License: GPL-3+  This program is free software; you can redistribute it and/or modify it  under the terms of the GNU General Public License as published by the  Free Software Foundation; either version 2, or (at your option) any  later version.  .  This program is distributed in the hope that it will be useful, but  WITHOUT ANY WARRANTY; without even the implied warranty of  MERCHANTABILITY or FITNESS FOR A PARTICULAR PURPOSE.  See the GNU  General Public License for more details.  .  Comment:  .  On Debian systems the 'GNU General Public License' version 3 is located  in '/usr/share/common-licenses/GPL-3'.  .  You should have received a copy of the 'GNU General Public License'  along with this program.  If not, see &lt;http://www.gnu.org/licenses/&gt;. [END FILE=libio-html-perl-1.001/debian/copyright]</w:t>
      </w:r>
    </w:p>
    <w:p w14:paraId="49CD6328" w14:textId="77777777" w:rsidR="00425AAE" w:rsidRDefault="00425AAE" w:rsidP="000727EF">
      <w:pPr>
        <w:pStyle w:val="Heading3"/>
      </w:pPr>
      <w:r>
        <w:t>libio-html-perl-1.001/debian/copyright_hints:</w:t>
      </w:r>
    </w:p>
    <w:p w14:paraId="6761CC39" w14:textId="77777777" w:rsidR="00425AAE" w:rsidRDefault="00425AAE">
      <w:r>
        <w:t>[BEGIN FILE=libio-html-perl-1.001/debian/copyright_hints] Format: http://www.debian.org/doc/packaging-manuals/copyright-format/1.0/ Upstream-Name: FIXME Upstream-Contact: FIXME Source: FIXME Disclaimer: Autogenerated by CDBS</w:t>
      </w:r>
    </w:p>
    <w:p w14:paraId="2DE4869E" w14:textId="77777777" w:rsidR="00425AAE" w:rsidRDefault="00425AAE">
      <w:r>
        <w:t>Files: Changes  MANIFEST  META.json  META.yml  Makefile.PL  debian/README.source  debian/compat  debian/control  debian/control.in  debian/gbp.conf  debian/source/format  debian/watch  t/00-all_prereqs.t  t/00-load.t  xt/release/pod-coverage.t  xt/release/pod-syntax.t Copyright: *No copyright* License: UNKNOWN  FIXME</w:t>
      </w:r>
    </w:p>
    <w:p w14:paraId="330D220F" w14:textId="77777777" w:rsidR="00425AAE" w:rsidRDefault="00425AAE">
      <w:r>
        <w:t>Files: README  t/10-find.t  t/20-open.t  t/30-outfile.t Copyright: 2012, Christopher J. Madsen   2014, Christopher J. Madsen License: UNKNOWN  FIXME</w:t>
      </w:r>
    </w:p>
    <w:p w14:paraId="19E057F1" w14:textId="77777777" w:rsidR="00425AAE" w:rsidRDefault="00425AAE">
      <w:r>
        <w:t>Files: debian/rules Copyright: 2012-2014, Jonas Smedegaard &lt;dr@jones.dk&gt; License: GPL-3+  FIXME</w:t>
      </w:r>
    </w:p>
    <w:p w14:paraId="4E9A7EC2" w14:textId="77777777" w:rsidR="00425AAE" w:rsidRDefault="00425AAE">
      <w:r>
        <w:t>Files: LICENSE Copyright: 1989, Free Software Foundation, Inc   19xx name of author   19yy &lt;name of author&gt;   2014, Christopher J. Madsen   disclaimer for the program, if   interest in the   the software, and License: GPL-ever  FIXME</w:t>
      </w:r>
    </w:p>
    <w:p w14:paraId="17FDB9E3" w14:textId="77777777" w:rsidR="00425AAE" w:rsidRDefault="00425AAE">
      <w:r>
        <w:t>Files: lib/IO/HTML.pm Copyright: 2014, Christopher J. Madsen License: Perl  FIXME</w:t>
      </w:r>
    </w:p>
    <w:p w14:paraId="7BD0F208" w14:textId="77777777" w:rsidR="00425AAE" w:rsidRDefault="00425AAE">
      <w:r>
        <w:t>[END FILE=libio-html-perl-1.001/debian/copyright_hints]</w:t>
      </w:r>
    </w:p>
    <w:p w14:paraId="19E2226E" w14:textId="77777777" w:rsidR="00425AAE" w:rsidRDefault="00425AAE" w:rsidP="000727EF">
      <w:pPr>
        <w:pStyle w:val="Heading3"/>
      </w:pPr>
      <w:r>
        <w:t>libio-html-perl-1.001/LICENSE:</w:t>
      </w:r>
    </w:p>
    <w:p w14:paraId="134FA3D1" w14:textId="77777777" w:rsidR="00425AAE" w:rsidRDefault="00425AAE">
      <w:r>
        <w:t>[BEGIN FILE=libio-html-perl-1.001/LICENSE] This software is copyright (c) 2014 by Christopher J. Madsen.</w:t>
      </w:r>
    </w:p>
    <w:p w14:paraId="714C31D5" w14:textId="77777777" w:rsidR="00425AAE" w:rsidRDefault="00425AAE">
      <w:r>
        <w:t>This is free software; you can redistribute it and/or modify it under the same terms as the Perl 5 programming language system itself.</w:t>
      </w:r>
    </w:p>
    <w:p w14:paraId="1320BF54" w14:textId="77777777" w:rsidR="00425AAE" w:rsidRDefault="00425AAE">
      <w:r>
        <w:t>Terms of the Perl programming language system itself</w:t>
      </w:r>
    </w:p>
    <w:p w14:paraId="6A58B23C" w14:textId="77777777" w:rsidR="00425AAE" w:rsidRDefault="00425AAE">
      <w:r>
        <w:t>a) the GNU General Public License as published by the Free    Software Foundation; either version 1, or (at your option) any    later version, or b) the Artistic License</w:t>
      </w:r>
    </w:p>
    <w:p w14:paraId="67BA94E4" w14:textId="77777777" w:rsidR="00425AAE" w:rsidRDefault="00425AAE">
      <w:r>
        <w:t>--- The GNU General Public License, Version 1, February 1989 ---</w:t>
      </w:r>
    </w:p>
    <w:p w14:paraId="7BEEDAA6" w14:textId="77777777" w:rsidR="00425AAE" w:rsidRDefault="00425AAE">
      <w:r>
        <w:t>This software is Copyright (c) 2014 by Christopher J. Madsen.</w:t>
      </w:r>
    </w:p>
    <w:p w14:paraId="1546FAC2" w14:textId="77777777" w:rsidR="00425AAE" w:rsidRDefault="00425AAE">
      <w:r>
        <w:t>This is free software, licensed under:</w:t>
      </w:r>
    </w:p>
    <w:p w14:paraId="5F0EA00B" w14:textId="77777777" w:rsidR="00425AAE" w:rsidRDefault="00425AAE">
      <w:r>
        <w:t xml:space="preserve">  The GNU General Public License, Version 1, February 1989</w:t>
      </w:r>
    </w:p>
    <w:p w14:paraId="4F1EAF58" w14:textId="77777777" w:rsidR="00425AAE" w:rsidRDefault="00425AAE">
      <w:r>
        <w:t xml:space="preserve">                    GNU GENERAL PUBLIC LICENSE                      Version 1, February 1989</w:t>
      </w:r>
    </w:p>
    <w:p w14:paraId="6739ABA4" w14:textId="77777777" w:rsidR="00425AAE" w:rsidRDefault="00425AAE">
      <w:r>
        <w:lastRenderedPageBreak/>
        <w:t xml:space="preserve"> Copyright (C) 1989 Free Software Foundation, Inc.  51 Franklin St, Suite 500, Boston, MA  02110-1335  USA</w:t>
      </w:r>
    </w:p>
    <w:p w14:paraId="2A7AA944" w14:textId="77777777" w:rsidR="00425AAE" w:rsidRDefault="00425AAE">
      <w:r>
        <w:t xml:space="preserve"> Everyone is permitted to copy and distribute verbatim copies  of this license document, but changing it is not allowed.</w:t>
      </w:r>
    </w:p>
    <w:p w14:paraId="3EBC64C1" w14:textId="77777777" w:rsidR="00425AAE" w:rsidRDefault="00425AAE">
      <w:r>
        <w:t xml:space="preserve">                            </w:t>
      </w:r>
      <w:r w:rsidRPr="00CE7DF1">
        <w:t>Preamble</w:t>
      </w:r>
    </w:p>
    <w:p w14:paraId="5C720BCA" w14:textId="77777777" w:rsidR="00425AAE" w:rsidRDefault="00425AAE">
      <w:r>
        <w:t xml:space="preserve">  The license agreements of most software companies try to keep users at the mercy of those companies.  By contrast, our General Public License is intended to guarantee your freedom to share and change free software--to make sure the software is free for all its users.  The General Public License applies to the Free Software Foundation's software and to any other program whose authors commit to using it. You can use it for your programs, too.</w:t>
      </w:r>
    </w:p>
    <w:p w14:paraId="1E3B2FC2" w14:textId="77777777" w:rsidR="00425AAE" w:rsidRDefault="00425AAE">
      <w:r>
        <w:t xml:space="preserve">  When we speak of free software, we are referring to freedom, not price.  Specifically, the General Public License is designed to make sure that you have the freedom to give away or sell copies of free software, that you receive source code or can get it if you want it, that you can change the software or use pieces of it in new free programs; and that you know you can do these things.</w:t>
      </w:r>
    </w:p>
    <w:p w14:paraId="5FA3E41D"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2D73270B" w14:textId="77777777" w:rsidR="00425AAE" w:rsidRDefault="00425AAE">
      <w:r>
        <w:t xml:space="preserve">  For example, if you distribute copies of a such a program, whether gratis or for a fee, you must give the recipients all the rights that you have.  You must make sure that they, too, receive or can get the source code.  And you must tell them their rights.</w:t>
      </w:r>
    </w:p>
    <w:p w14:paraId="35ADAA29" w14:textId="77777777" w:rsidR="00425AAE" w:rsidRDefault="00425AAE">
      <w:r>
        <w:t xml:space="preserve">  We protect your rights with two steps: (1) copyright the software, and (2) offer you this license which gives you legal permission to copy, distribute and/or modify the software.</w:t>
      </w:r>
    </w:p>
    <w:p w14:paraId="6265C694"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757FF3E1" w14:textId="77777777" w:rsidR="00425AAE" w:rsidRDefault="00425AAE">
      <w:r>
        <w:t xml:space="preserve">  The precise terms and conditions for copying, distribution and modification follow.</w:t>
      </w:r>
    </w:p>
    <w:p w14:paraId="48BBEFF4" w14:textId="77777777" w:rsidR="00425AAE" w:rsidRDefault="00425AAE">
      <w:r>
        <w:t xml:space="preserve">                    GNU GENERAL PUBLIC LICENSE    TERMS AND CONDITIONS FOR COPYING, DISTRIBUTION AND MODIFICATION</w:t>
      </w:r>
    </w:p>
    <w:p w14:paraId="6CF14F29" w14:textId="77777777" w:rsidR="00425AAE" w:rsidRDefault="00425AAE">
      <w:r>
        <w:t xml:space="preserve">  0. This License Agreement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work containing the Program or a portion of it, either verbatim or with modifications.  Each licensee is addressed as you.</w:t>
      </w:r>
    </w:p>
    <w:p w14:paraId="0076CAD7"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General Public License and to the absence of any warranty; and give any other recipients of the Program a copy of this General Public License along with the Program.  You may charge a fee for the physical act of transferring a copy.</w:t>
      </w:r>
    </w:p>
    <w:p w14:paraId="68503FCB" w14:textId="77777777" w:rsidR="00425AAE" w:rsidRDefault="00425AAE">
      <w:r>
        <w:lastRenderedPageBreak/>
        <w:t xml:space="preserve">  2. You may modify your copy or copies of the Program or any portion of it, and copy and distribute such modifications under the terms of Paragraph 1 above, provided that you also do the following:</w:t>
      </w:r>
    </w:p>
    <w:p w14:paraId="69AC3698" w14:textId="77777777" w:rsidR="00425AAE" w:rsidRDefault="00425AAE">
      <w:r>
        <w:t xml:space="preserve">    a) cause the modified files to carry prominent notices stating that     you changed the files and the date of any change; and</w:t>
      </w:r>
    </w:p>
    <w:p w14:paraId="0EB76773" w14:textId="77777777" w:rsidR="00425AAE" w:rsidRDefault="00425AAE">
      <w:r>
        <w:t xml:space="preserve">    b) cause the whole of any work that you distribute or publish, that     in whole or in part contains the Program or any part thereof, either     with or without modifications, to be licensed at no charge to all     third parties under the terms of this General Public License (except     that you may choose to grant warranty protection to some or all     third parties, at your option).</w:t>
      </w:r>
    </w:p>
    <w:p w14:paraId="2D084E6A" w14:textId="77777777" w:rsidR="00425AAE" w:rsidRDefault="00425AAE">
      <w:r>
        <w:t xml:space="preserve">    c) If the modified program normally reads commands interactively when     run, you must cause it, when started running for such interactive use     in the simplest and most usual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General     Public License.</w:t>
      </w:r>
    </w:p>
    <w:p w14:paraId="32B515B8" w14:textId="77777777" w:rsidR="00425AAE" w:rsidRDefault="00425AAE">
      <w:r>
        <w:t xml:space="preserve">    d) You may charge a fee for the physical act of transferring a     copy, and you may at your option offer warranty protection in     exchange for a fee.</w:t>
      </w:r>
    </w:p>
    <w:p w14:paraId="680F0C2F" w14:textId="77777777" w:rsidR="00425AAE" w:rsidRDefault="00425AAE">
      <w:r>
        <w:t>Mere aggregation of another independent work with the Program (or its derivative) on a volume of a storage or distribution medium does not bring the other work under the scope of these terms.</w:t>
      </w:r>
    </w:p>
    <w:p w14:paraId="245346D6" w14:textId="77777777" w:rsidR="00425AAE" w:rsidRDefault="00425AAE">
      <w:r>
        <w:t xml:space="preserve">  3. You may copy and distribute the Program (or a portion or derivative of it, under Paragraph 2) in object code or executable form under the terms of Paragraphs 1 and 2 above provided that you also do one of the following:</w:t>
      </w:r>
    </w:p>
    <w:p w14:paraId="29D13877" w14:textId="77777777" w:rsidR="00425AAE" w:rsidRDefault="00425AAE">
      <w:r>
        <w:t xml:space="preserve">    a) accompany it with the complete corresponding machine-readable     source code, which must be distributed under the terms of     Paragraphs 1 and 2 above; or,</w:t>
      </w:r>
    </w:p>
    <w:p w14:paraId="5A6FF3F6" w14:textId="77777777" w:rsidR="00425AAE" w:rsidRDefault="00425AAE">
      <w:r>
        <w:t xml:space="preserve">    b) accompany it with a written offer, valid for at least three     years, to give any third party free (except for a nominal charge     for the cost of distribution) a complete machine-readable copy of the     corresponding source code, to be distributed under the terms of     Paragraphs 1 and 2 above; or,</w:t>
      </w:r>
    </w:p>
    <w:p w14:paraId="13EF1031" w14:textId="77777777" w:rsidR="00425AAE" w:rsidRDefault="00425AAE">
      <w:r>
        <w:t xml:space="preserve">    c) accompany it with the information you received as to where the     corresponding source code may be obtained.  (This alternative is     allowed only for noncommercial distribution and only if you     received the program in object code or executable form alone.)</w:t>
      </w:r>
    </w:p>
    <w:p w14:paraId="554CE9E3" w14:textId="77777777" w:rsidR="00425AAE" w:rsidRDefault="00425AAE">
      <w:r>
        <w:t>Source code for a work means the preferred form of the work for making modifications to it.  For an executable file, complete source code means all the source code for all modules it contains; but, as a special exception, it need not include source code for modules which are standard libraries that accompany the operating system on which the executable file runs, or for standard header files or definitions files that accompany that operating system.</w:t>
      </w:r>
    </w:p>
    <w:p w14:paraId="02B58B40" w14:textId="77777777" w:rsidR="00425AAE" w:rsidRDefault="00425AAE">
      <w:r>
        <w:t xml:space="preserve">  4. You may not copy, modify, sublicense, distribute or transfer the Program except as expressly provided under this General Public License. Any attempt otherwise to copy, modify, sublicense, distribute or transfer the Program is void, and will automatically terminate your rights to use the Program under this License.  However, parties who have received copies, or rights to use copies, from you under this General Public </w:t>
      </w:r>
      <w:r>
        <w:lastRenderedPageBreak/>
        <w:t>License will not have their licenses terminated so long as such parties remain in full compliance.</w:t>
      </w:r>
    </w:p>
    <w:p w14:paraId="09ABCB4E" w14:textId="77777777" w:rsidR="00425AAE" w:rsidRDefault="00425AAE">
      <w:r>
        <w:t xml:space="preserve">  5. By copying, distributing or modifying the Program (or any work based on the Program) you indicate your acceptance of this license to do so, and all its terms and conditions.</w:t>
      </w:r>
    </w:p>
    <w:p w14:paraId="1EA31388"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w:t>
      </w:r>
    </w:p>
    <w:p w14:paraId="7131089C" w14:textId="77777777" w:rsidR="00425AAE" w:rsidRDefault="00425AAE">
      <w:r>
        <w:t xml:space="preserve">  7. The Free Software Foundation may publish revised and/or new versions of the General Public License from time to time.  Such new versions will be similar in spirit to the present version, but may differ in detail to address new problems or concerns.</w:t>
      </w:r>
    </w:p>
    <w:p w14:paraId="01242CD1" w14:textId="77777777" w:rsidR="00425AAE" w:rsidRDefault="00425AAE">
      <w:r>
        <w:t>Each version is given a distinguishing version number.  If the Program specifies a version number of the license which applies to it and any later version, you have the option of following the terms and conditions either of that version or of any later version published by the Free Software Foundation.  If the Program does not specify a version number of the license, you may choose any version ever published by the Free Software Foundation.</w:t>
      </w:r>
    </w:p>
    <w:p w14:paraId="63D80B97" w14:textId="77777777" w:rsidR="00425AAE" w:rsidRDefault="00425AAE">
      <w:r>
        <w:t xml:space="preserve">  8.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72418C80" w14:textId="77777777" w:rsidR="00425AAE" w:rsidRDefault="00425AAE">
      <w:r>
        <w:t xml:space="preserve">                            NO WARRANTY</w:t>
      </w:r>
    </w:p>
    <w:p w14:paraId="57B7FE57" w14:textId="77777777" w:rsidR="00425AAE" w:rsidRDefault="00425AAE">
      <w:r>
        <w:t xml:space="preserve">  9.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48A5228D" w14:textId="77777777" w:rsidR="00425AAE" w:rsidRDefault="00425AAE">
      <w:r>
        <w:t xml:space="preserve">  10.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022B57FD" w14:textId="77777777" w:rsidR="00425AAE" w:rsidRDefault="00425AAE">
      <w:r>
        <w:lastRenderedPageBreak/>
        <w:t xml:space="preserve">                     END OF TERMS AND CONDITIONS</w:t>
      </w:r>
    </w:p>
    <w:p w14:paraId="53DB3371" w14:textId="77777777" w:rsidR="00425AAE" w:rsidRDefault="00425AAE">
      <w:r>
        <w:t xml:space="preserve">        Appendix: How to Apply These Terms to Your New Programs</w:t>
      </w:r>
    </w:p>
    <w:p w14:paraId="1B51482D" w14:textId="77777777" w:rsidR="00425AAE" w:rsidRDefault="00425AAE">
      <w:r>
        <w:t xml:space="preserve">  If you develop a new program, and you want it to be of the greatest possible use to humanity, the best way to achieve this is to make it free software which everyone can redistribute and change under these terms.</w:t>
      </w:r>
    </w:p>
    <w:p w14:paraId="184AB3D4"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04E17874" w14:textId="77777777" w:rsidR="00425AAE" w:rsidRDefault="00425AAE">
      <w:r>
        <w:t xml:space="preserve">    &lt;one line to give the program's name and a brief idea of what it does.&gt;     Copyright (C) 19yy  &lt;name of author&gt;</w:t>
      </w:r>
    </w:p>
    <w:p w14:paraId="58D6A29A" w14:textId="77777777" w:rsidR="00425AAE" w:rsidRDefault="00425AAE">
      <w:r>
        <w:t xml:space="preserve">    This program is free software; you can redistribute it and/or modify     it under the terms of the GNU General Public License as published by     the Free Software Foundation; either version 1, or (at your option)     any later version.</w:t>
      </w:r>
    </w:p>
    <w:p w14:paraId="3D28CB15"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6103B600"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666A01E1" w14:textId="77777777" w:rsidR="00425AAE" w:rsidRDefault="00425AAE">
      <w:r>
        <w:t xml:space="preserve"> Also add information on how to contact you by electronic and paper mail.</w:t>
      </w:r>
    </w:p>
    <w:p w14:paraId="0BD6F373" w14:textId="77777777" w:rsidR="00425AAE" w:rsidRDefault="00425AAE">
      <w:r>
        <w:t>If the program is interactive, make it output a short notice like this when it starts in an interactive mode:</w:t>
      </w:r>
    </w:p>
    <w:p w14:paraId="50464D08" w14:textId="77777777" w:rsidR="00425AAE" w:rsidRDefault="00425AAE">
      <w:r>
        <w:t xml:space="preserve">    Gnomovision version 69, Copyright (C) 19xx name of author     Gnomovision comes with ABSOLUTELY NO WARRANTY; for details type `show w'.     This is free software, and you are welcome to redistribute it     under certain conditions; type `show c' for details.</w:t>
      </w:r>
    </w:p>
    <w:p w14:paraId="340605F9"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661FE1AB" w14:textId="77777777" w:rsidR="00425AAE" w:rsidRDefault="00425AAE">
      <w:r>
        <w:t>You should also get your employer (if you work as a programmer) or your school, if any, to sign a copyright disclaimer for the program, if necessary.  Here a sample; alter the names:</w:t>
      </w:r>
    </w:p>
    <w:p w14:paraId="70215082" w14:textId="77777777" w:rsidR="00425AAE" w:rsidRDefault="00425AAE">
      <w:r>
        <w:t xml:space="preserve">  Yoyodyne, Inc., hereby disclaims all copyright interest in the   program `Gnomovision' (a program to direct compilers to make passes   at assemblers) written by James Hacker.</w:t>
      </w:r>
    </w:p>
    <w:p w14:paraId="491A80F0" w14:textId="77777777" w:rsidR="00425AAE" w:rsidRDefault="00425AAE">
      <w:r>
        <w:t xml:space="preserve">  &lt;signature of Ty Coon&gt;, 1 April 1989   Ty Coon, President of Vice</w:t>
      </w:r>
    </w:p>
    <w:p w14:paraId="18D15ED1" w14:textId="77777777" w:rsidR="00425AAE" w:rsidRDefault="00425AAE">
      <w:r>
        <w:t>That's all there is to it!</w:t>
      </w:r>
    </w:p>
    <w:p w14:paraId="332F336C" w14:textId="77777777" w:rsidR="00425AAE" w:rsidRDefault="00425AAE">
      <w:r>
        <w:t xml:space="preserve"> --- The Artistic License 1.0 ---</w:t>
      </w:r>
    </w:p>
    <w:p w14:paraId="34D47241" w14:textId="77777777" w:rsidR="00425AAE" w:rsidRDefault="00425AAE">
      <w:r>
        <w:t>This software is Copyright (c) 2014 by Christopher J. Madsen.</w:t>
      </w:r>
    </w:p>
    <w:p w14:paraId="552FEE0B" w14:textId="77777777" w:rsidR="00425AAE" w:rsidRDefault="00425AAE">
      <w:r>
        <w:t>This is free software, licensed under:</w:t>
      </w:r>
    </w:p>
    <w:p w14:paraId="2ACC124F" w14:textId="77777777" w:rsidR="00425AAE" w:rsidRDefault="00425AAE">
      <w:r>
        <w:t xml:space="preserve">  The Artistic License 1.0</w:t>
      </w:r>
    </w:p>
    <w:p w14:paraId="71E73344" w14:textId="77777777" w:rsidR="00425AAE" w:rsidRDefault="00425AAE">
      <w:r>
        <w:t>The Artistic License</w:t>
      </w:r>
    </w:p>
    <w:p w14:paraId="4DA6BE59" w14:textId="77777777" w:rsidR="00425AAE" w:rsidRDefault="00425AAE">
      <w:r w:rsidRPr="00CE7DF1">
        <w:lastRenderedPageBreak/>
        <w:t>Preamble</w:t>
      </w:r>
    </w:p>
    <w:p w14:paraId="10E145E9" w14:textId="77777777" w:rsidR="00425AAE" w:rsidRDefault="00425AAE">
      <w:r>
        <w:t>The intent of this document is to state the conditions under which a Package may be copied, such that the Copyright Holder maintains some semblance of artistic control over the development of the package, while giving the users of the package the right to use and distribute the Package in a more-or-less customary fashion, plus the right to make reasonable modifications.</w:t>
      </w:r>
    </w:p>
    <w:p w14:paraId="2D43AC80" w14:textId="77777777" w:rsidR="00425AAE" w:rsidRDefault="00425AAE">
      <w:r>
        <w:t>Definitions:</w:t>
      </w:r>
    </w:p>
    <w:p w14:paraId="183D6E76" w14:textId="77777777" w:rsidR="00425AAE" w:rsidRDefault="00425AAE">
      <w:r>
        <w:t xml:space="preserve">  - Package refers to the collection of files distributed by the Copyright     Holder, and derivatives of that collection of files created through     textual modification.    - Standard Version refers to such a Package if it has not been modified,     or has been modified in accordance with the wishes of the Copyright     Holder.    - Copyright Holder is whoever is named in the copyright or copyrights for     the package.    - You is you, if you're thinking about copying or distributing this Package.   - Reasonable copying fee is whatever you can justify on the basis of media     cost, duplication charges, time of people involved, and so on. (You will     not be required to justify it to the Copyright Holder, but only to the     computing community at large as a market that must bear the fee.)    - Freely Available means that no fee is charged for the item itself, though     there may be fees involved in handling the item. It also means that     recipients of the item may redistribute it under the same conditions they     received it. </w:t>
      </w:r>
    </w:p>
    <w:p w14:paraId="07C3750B" w14:textId="77777777" w:rsidR="00425AAE" w:rsidRDefault="00425AAE">
      <w:r>
        <w:t>1. You may make and give away verbatim copies of the source form of the Standard Version of this Package without restriction, provided that you duplicate all of the original copyright notices and associated disclaimers.</w:t>
      </w:r>
    </w:p>
    <w:p w14:paraId="706DE81B" w14:textId="77777777" w:rsidR="00425AAE" w:rsidRDefault="00425AAE">
      <w:r>
        <w:t>2. You may apply bug fixes, portability fixes and other modifications derived from the Public Domain or from the Copyright Holder. A Package modified in such a way shall still be considered the Standard Version.</w:t>
      </w:r>
    </w:p>
    <w:p w14:paraId="436E4E17" w14:textId="77777777" w:rsidR="00425AAE" w:rsidRDefault="00425AAE">
      <w:r>
        <w:t>3. You may otherwise modify your copy of this Package in any way, provided that you insert a prominent notice in each changed file stating how and when you changed that file, and provided that you do at least ONE of the following:</w:t>
      </w:r>
    </w:p>
    <w:p w14:paraId="79B6B2FA" w14:textId="77777777" w:rsidR="00425AAE" w:rsidRDefault="00425AAE">
      <w:r>
        <w:t xml:space="preserve">  a) place your modifications in the Public Domain or otherwise make them      Freely Available, such as by posting said modifications to Usenet or an      equivalent medium, or placing the modifications on a major archive site      such as ftp.uu.net, or by allowing the Copyright Holder to include your      modifications in the Standard Version of the Package.</w:t>
      </w:r>
    </w:p>
    <w:p w14:paraId="70FD0CDD" w14:textId="77777777" w:rsidR="00425AAE" w:rsidRDefault="00425AAE">
      <w:r>
        <w:t xml:space="preserve">  b) use the modified Package only within your corporation or organization.</w:t>
      </w:r>
    </w:p>
    <w:p w14:paraId="36E377CA" w14:textId="77777777" w:rsidR="00425AAE" w:rsidRDefault="00425AAE">
      <w:r>
        <w:t xml:space="preserve">  c) rename any non-standard executables so the names do not conflict with      standard executables, which must also be provided, and provide a separate      manual page for each non-standard executable that clearly documents how it      differs from the Standard Version.</w:t>
      </w:r>
    </w:p>
    <w:p w14:paraId="4F7763D0" w14:textId="77777777" w:rsidR="00425AAE" w:rsidRDefault="00425AAE">
      <w:r>
        <w:t xml:space="preserve">  d) make other distribution arrangements with the Copyright Holder.</w:t>
      </w:r>
    </w:p>
    <w:p w14:paraId="323CFDD4" w14:textId="77777777" w:rsidR="00425AAE" w:rsidRDefault="00425AAE">
      <w:r>
        <w:t>4. You may distribute the programs of this Package in object code or executable form, provided that you do at least ONE of the following:</w:t>
      </w:r>
    </w:p>
    <w:p w14:paraId="68E26AA1" w14:textId="77777777" w:rsidR="00425AAE" w:rsidRDefault="00425AAE">
      <w:r>
        <w:t xml:space="preserve">  a) distribute a Standard Version of the executables and library files,      together with instructions (in the manual page or equivalent) on where to      get the Standard Version.</w:t>
      </w:r>
    </w:p>
    <w:p w14:paraId="5121A0AB" w14:textId="77777777" w:rsidR="00425AAE" w:rsidRDefault="00425AAE">
      <w:r>
        <w:lastRenderedPageBreak/>
        <w:t xml:space="preserve">  b) accompany the distribution with the machine-readable source of the Package      with your modifications.</w:t>
      </w:r>
    </w:p>
    <w:p w14:paraId="121D9578" w14:textId="77777777" w:rsidR="00425AAE" w:rsidRDefault="00425AAE">
      <w:r>
        <w:t xml:space="preserve">  c) accompany any non-standard executables with their corresponding Standard      Version executables, giving the non-standard executables non-standard      names, and clearly documenting the differences in manual pages (or      equivalent), together with instructions on where to get the Standard      Version.</w:t>
      </w:r>
    </w:p>
    <w:p w14:paraId="13FBCBCD" w14:textId="77777777" w:rsidR="00425AAE" w:rsidRDefault="00425AAE">
      <w:r>
        <w:t xml:space="preserve">  d) make other distribution arrangements with the Copyright Holder.</w:t>
      </w:r>
    </w:p>
    <w:p w14:paraId="3DC63B95" w14:textId="77777777" w:rsidR="00425AAE" w:rsidRDefault="00425AAE">
      <w:r>
        <w:t>5. You may charge a reasonable copying fee for any distribution of this Package.  You may charge any fee you choose for support of this Package. You may not charge a fee for this Package itself. However, you may distribute this Package in aggregate with other (possibly commercial) programs as part of a larger (possibly commercial) software distribution provided that you do not advertise this Package as a product of your own.</w:t>
      </w:r>
    </w:p>
    <w:p w14:paraId="78E8A13C" w14:textId="77777777" w:rsidR="00425AAE" w:rsidRDefault="00425AAE">
      <w:r>
        <w:t>6. The scripts and library files supplied as input to or produced as output from the programs of this Package do not automatically fall under the copyright of this Package, but belong to whomever generated them, and may be sold commercially, and may be aggregated with this Package.</w:t>
      </w:r>
    </w:p>
    <w:p w14:paraId="0F7E8066" w14:textId="77777777" w:rsidR="00425AAE" w:rsidRDefault="00425AAE">
      <w:r>
        <w:t>7. C or perl subroutines supplied by you and linked into this Package shall not be considered part of this Package.</w:t>
      </w:r>
    </w:p>
    <w:p w14:paraId="03107770" w14:textId="77777777" w:rsidR="00425AAE" w:rsidRDefault="00425AAE">
      <w:r>
        <w:t>8. The name of the Copyright Holder may not be used to endorse or promote products derived from this software without specific prior written permission.</w:t>
      </w:r>
    </w:p>
    <w:p w14:paraId="29C2C7E0" w14:textId="77777777" w:rsidR="00425AAE" w:rsidRDefault="00425AAE">
      <w:r>
        <w:t>9. THIS PACKAGE IS PROVIDED AS IS AND WITHOUT ANY EXPRESS OR IMPLIED WARRANTIES, INCLUDING, WITHOUT LIMITATION, THE IMPLIED WARRANTIES OF MERCHANTIBILITY AND FITNESS FOR A PARTICULAR PURPOSE.</w:t>
      </w:r>
    </w:p>
    <w:p w14:paraId="307A9B18" w14:textId="77777777" w:rsidR="00425AAE" w:rsidRDefault="00425AAE">
      <w:r>
        <w:t>The End</w:t>
      </w:r>
    </w:p>
    <w:p w14:paraId="6A9CB378" w14:textId="77777777" w:rsidR="00425AAE" w:rsidRDefault="00425AAE">
      <w:r>
        <w:t>[END FILE=libio-html-perl-1.001/LICENSE]</w:t>
      </w:r>
    </w:p>
    <w:p w14:paraId="189DF4F0" w14:textId="77777777" w:rsidR="00425AAE" w:rsidRDefault="00425AAE" w:rsidP="000727EF">
      <w:pPr>
        <w:pStyle w:val="Heading2"/>
      </w:pPr>
      <w:r>
        <w:t xml:space="preserve"> </w:t>
      </w:r>
      <w:bookmarkStart w:id="323" w:name="_Toc399938141"/>
      <w:r>
        <w:t>libio-socket-ip-perl (version 0.31):</w:t>
      </w:r>
      <w:bookmarkEnd w:id="323"/>
    </w:p>
    <w:p w14:paraId="7ECA55B4" w14:textId="77777777" w:rsidR="00425AAE" w:rsidRDefault="00425AAE" w:rsidP="000727EF">
      <w:pPr>
        <w:pStyle w:val="Heading3"/>
      </w:pPr>
      <w:r>
        <w:t>libio-socket-ip-perl-0.31/debian/copyright:</w:t>
      </w:r>
    </w:p>
    <w:p w14:paraId="3346D546" w14:textId="77777777" w:rsidR="00425AAE" w:rsidRDefault="00425AAE">
      <w:r>
        <w:t>[BEGIN FILE=libio-socket-ip-perl-0.31/debian/copyright] Format: http://www.debian.org/doc/packaging-manuals/copyright-format/1.0/ Upstream-Name: IO-Socket-IP Upstream-Contact: Paul Evans &lt;leonerd@leonerd.org.uk&gt; Source: https://metacpan.org/release/IO-Socket-IP</w:t>
      </w:r>
    </w:p>
    <w:p w14:paraId="3F70B413" w14:textId="77777777" w:rsidR="00425AAE" w:rsidRDefault="00425AAE">
      <w:r>
        <w:t>Files: * Copyright: 2010-2014, Paul Evans &lt;leonerd@leonerd.org.uk&gt; License: Artistic or GPL-1+</w:t>
      </w:r>
    </w:p>
    <w:p w14:paraId="61B907FB" w14:textId="77777777" w:rsidR="00425AAE" w:rsidRDefault="00425AAE">
      <w:r>
        <w:t>Files: debian/* Copyright: 2011, Salvatore Bonaccorso &lt;carnil@debian.org&gt;  2011-2013, gregor herrmann &lt;gregoa@debian.org&gt;  2012, intrigeri &lt;intrigeri@debian.org&gt;  2013, Dominique Dumont &lt;dod@debian.org&gt;  2012-2014, Xavier Guimard &lt;x.guimard@free.fr&gt; License: Artistic or GPL-1+</w:t>
      </w:r>
    </w:p>
    <w:p w14:paraId="1274022D"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07843199" w14:textId="77777777" w:rsidR="00425AAE" w:rsidRDefault="00425AAE">
      <w:r>
        <w:lastRenderedPageBreak/>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FILE=libio-socket-ip-perl-0.31/debian/copyright]</w:t>
      </w:r>
    </w:p>
    <w:p w14:paraId="756F655D" w14:textId="77777777" w:rsidR="00425AAE" w:rsidRDefault="00425AAE" w:rsidP="000727EF">
      <w:pPr>
        <w:pStyle w:val="Heading3"/>
      </w:pPr>
      <w:r>
        <w:t>libio-socket-ip-perl-0.31/LICENSE:</w:t>
      </w:r>
    </w:p>
    <w:p w14:paraId="4D90961F" w14:textId="77777777" w:rsidR="00425AAE" w:rsidRDefault="00425AAE">
      <w:r>
        <w:t>[BEGIN FILE=libio-socket-ip-perl-0.31/LICENSE] This software is copyright (c) 2014 by Paul Evans &lt;leonerd@leonerd.org.uk&gt;.</w:t>
      </w:r>
    </w:p>
    <w:p w14:paraId="3EDC0E7C" w14:textId="77777777" w:rsidR="00425AAE" w:rsidRDefault="00425AAE">
      <w:r>
        <w:t>This is free software; you can redistribute it and/or modify it under the same terms as the Perl 5 programming language system itself.</w:t>
      </w:r>
    </w:p>
    <w:p w14:paraId="1B24821E" w14:textId="77777777" w:rsidR="00425AAE" w:rsidRDefault="00425AAE">
      <w:r>
        <w:t>Terms of the Perl programming language system itself</w:t>
      </w:r>
    </w:p>
    <w:p w14:paraId="62A06EEC" w14:textId="77777777" w:rsidR="00425AAE" w:rsidRDefault="00425AAE">
      <w:r>
        <w:t>a) the GNU General Public License as published by the Free    Software Foundation; either version 1, or (at your option) any    later version, or b) the Artistic License</w:t>
      </w:r>
    </w:p>
    <w:p w14:paraId="3FCC2C26" w14:textId="77777777" w:rsidR="00425AAE" w:rsidRDefault="00425AAE">
      <w:r>
        <w:t>--- The GNU General Public License, Version 1, February 1989 ---</w:t>
      </w:r>
    </w:p>
    <w:p w14:paraId="16C69489" w14:textId="77777777" w:rsidR="00425AAE" w:rsidRDefault="00425AAE">
      <w:r>
        <w:t>This software is Copyright (c) 2014 by Paul Evans &lt;leonerd@leonerd.org.uk&gt;.</w:t>
      </w:r>
    </w:p>
    <w:p w14:paraId="5B3D005E" w14:textId="77777777" w:rsidR="00425AAE" w:rsidRDefault="00425AAE">
      <w:r>
        <w:t>This is free software, licensed under:</w:t>
      </w:r>
    </w:p>
    <w:p w14:paraId="4E44039E" w14:textId="77777777" w:rsidR="00425AAE" w:rsidRDefault="00425AAE">
      <w:r>
        <w:t xml:space="preserve">  The GNU General Public License, Version 1, February 1989</w:t>
      </w:r>
    </w:p>
    <w:p w14:paraId="224BACB3" w14:textId="77777777" w:rsidR="00425AAE" w:rsidRDefault="00425AAE">
      <w:r>
        <w:t xml:space="preserve">                    GNU GENERAL PUBLIC LICENSE                      Version 1, February 1989</w:t>
      </w:r>
    </w:p>
    <w:p w14:paraId="4C2D22DF" w14:textId="77777777" w:rsidR="00425AAE" w:rsidRDefault="00425AAE">
      <w:r>
        <w:t xml:space="preserve"> Copyright (C) 1989 Free Software Foundation, Inc.  51 Franklin St, Fifth Floor, Boston, MA  02110-1301  USA</w:t>
      </w:r>
    </w:p>
    <w:p w14:paraId="7A9FA8AA" w14:textId="77777777" w:rsidR="00425AAE" w:rsidRDefault="00425AAE">
      <w:r>
        <w:t xml:space="preserve"> Everyone is permitted to copy and distribute verbatim copies  of this license document, but changing it is not allowed.</w:t>
      </w:r>
    </w:p>
    <w:p w14:paraId="5A1671ED" w14:textId="77777777" w:rsidR="00425AAE" w:rsidRDefault="00425AAE">
      <w:r>
        <w:t xml:space="preserve">                            </w:t>
      </w:r>
      <w:r w:rsidRPr="00CE7DF1">
        <w:t>Preamble</w:t>
      </w:r>
    </w:p>
    <w:p w14:paraId="2A1D67CB" w14:textId="77777777" w:rsidR="00425AAE" w:rsidRDefault="00425AAE">
      <w:r>
        <w:t xml:space="preserve">  The license agreements of most software companies try to keep users at the mercy of those companies.  By contrast, our General Public License is intended to guarantee your freedom to share and change free software--to make sure the software is free for all its users.  The General Public License applies to the Free Software Foundation's software and to any other program whose authors commit to using it. You can use it for your programs, too.</w:t>
      </w:r>
    </w:p>
    <w:p w14:paraId="4523904B" w14:textId="77777777" w:rsidR="00425AAE" w:rsidRDefault="00425AAE">
      <w:r>
        <w:t xml:space="preserve">  When we speak of free software, we are referring to freedom, not price.  Specifically, the General Public License is designed to make sure that you have the freedom to give away or sell copies of free software, that you receive source code or can get it if you want it, that you can change the software or use pieces of it in new free programs; and that you know you can do these things.</w:t>
      </w:r>
    </w:p>
    <w:p w14:paraId="006353E8"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7D96A9C5" w14:textId="77777777" w:rsidR="00425AAE" w:rsidRDefault="00425AAE">
      <w:r>
        <w:t xml:space="preserve">  For example, if you distribute copies of a such a program, whether gratis or for a fee, you must give the recipients all the rights that you have.  You must make sure that they, too, receive or can get the source code.  And you must tell them their rights.</w:t>
      </w:r>
    </w:p>
    <w:p w14:paraId="17FBD724" w14:textId="77777777" w:rsidR="00425AAE" w:rsidRDefault="00425AAE">
      <w:r>
        <w:t xml:space="preserve">  We protect your rights with two steps: (1) copyright the software, and (2) offer you this license which gives you legal permission to copy, distribute and/or modify the software.</w:t>
      </w:r>
    </w:p>
    <w:p w14:paraId="33794995" w14:textId="77777777" w:rsidR="00425AAE" w:rsidRDefault="00425AAE">
      <w:r>
        <w:lastRenderedPageBreak/>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4F08BA3C" w14:textId="77777777" w:rsidR="00425AAE" w:rsidRDefault="00425AAE">
      <w:r>
        <w:t xml:space="preserve">  The precise terms and conditions for copying, distribution and modification follow.</w:t>
      </w:r>
    </w:p>
    <w:p w14:paraId="1CDD7939" w14:textId="77777777" w:rsidR="00425AAE" w:rsidRDefault="00425AAE">
      <w:r>
        <w:t xml:space="preserve">                    GNU GENERAL PUBLIC LICENSE    TERMS AND CONDITIONS FOR COPYING, DISTRIBUTION AND MODIFICATION</w:t>
      </w:r>
    </w:p>
    <w:p w14:paraId="778048FC" w14:textId="77777777" w:rsidR="00425AAE" w:rsidRDefault="00425AAE">
      <w:r>
        <w:t xml:space="preserve">  0. This License Agreement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work containing the Program or a portion of it, either verbatim or with modifications.  Each licensee is addressed as you.</w:t>
      </w:r>
    </w:p>
    <w:p w14:paraId="0F7CDE1E"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General Public License and to the absence of any warranty; and give any other recipients of the Program a copy of this General Public License along with the Program.  You may charge a fee for the physical act of transferring a copy.</w:t>
      </w:r>
    </w:p>
    <w:p w14:paraId="4461CE09" w14:textId="77777777" w:rsidR="00425AAE" w:rsidRDefault="00425AAE">
      <w:r>
        <w:t xml:space="preserve">  2. You may modify your copy or copies of the Program or any portion of it, and copy and distribute such modifications under the terms of Paragraph 1 above, provided that you also do the following:</w:t>
      </w:r>
    </w:p>
    <w:p w14:paraId="7729FE64" w14:textId="77777777" w:rsidR="00425AAE" w:rsidRDefault="00425AAE">
      <w:r>
        <w:t xml:space="preserve">    a) cause the modified files to carry prominent notices stating that     you changed the files and the date of any change; and</w:t>
      </w:r>
    </w:p>
    <w:p w14:paraId="21113B57" w14:textId="77777777" w:rsidR="00425AAE" w:rsidRDefault="00425AAE">
      <w:r>
        <w:t xml:space="preserve">    b) cause the whole of any work that you distribute or publish, that     in whole or in part contains the Program or any part thereof, either     with or without modifications, to be licensed at no charge to all     third parties under the terms of this General Public License (except     that you may choose to grant warranty protection to some or all     third parties, at your option).</w:t>
      </w:r>
    </w:p>
    <w:p w14:paraId="2D1E3992" w14:textId="77777777" w:rsidR="00425AAE" w:rsidRDefault="00425AAE">
      <w:r>
        <w:t xml:space="preserve">    c) If the modified program normally reads commands interactively when     run, you must cause it, when started running for such interactive use     in the simplest and most usual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General     Public License.</w:t>
      </w:r>
    </w:p>
    <w:p w14:paraId="7B935C05" w14:textId="77777777" w:rsidR="00425AAE" w:rsidRDefault="00425AAE">
      <w:r>
        <w:t xml:space="preserve">    d) You may charge a fee for the physical act of transferring a     copy, and you may at your option offer warranty protection in     exchange for a fee.</w:t>
      </w:r>
    </w:p>
    <w:p w14:paraId="5F3E1EAE" w14:textId="77777777" w:rsidR="00425AAE" w:rsidRDefault="00425AAE">
      <w:r>
        <w:t>Mere aggregation of another independent work with the Program (or its derivative) on a volume of a storage or distribution medium does not bring the other work under the scope of these terms.</w:t>
      </w:r>
    </w:p>
    <w:p w14:paraId="6D2BE495" w14:textId="77777777" w:rsidR="00425AAE" w:rsidRDefault="00425AAE">
      <w:r>
        <w:t xml:space="preserve">  3. You may copy and distribute the Program (or a portion or derivative of it, under Paragraph 2) in object code or executable form under the terms of Paragraphs 1 and 2 above provided that you also do one of the following:</w:t>
      </w:r>
    </w:p>
    <w:p w14:paraId="47ED0D22" w14:textId="77777777" w:rsidR="00425AAE" w:rsidRDefault="00425AAE">
      <w:r>
        <w:lastRenderedPageBreak/>
        <w:t xml:space="preserve">    a) accompany it with the complete corresponding machine-readable     source code, which must be distributed under the terms of     Paragraphs 1 and 2 above; or,</w:t>
      </w:r>
    </w:p>
    <w:p w14:paraId="6C1DA57E" w14:textId="77777777" w:rsidR="00425AAE" w:rsidRDefault="00425AAE">
      <w:r>
        <w:t xml:space="preserve">    b) accompany it with a written offer, valid for at least three     years, to give any third party free (except for a nominal charge     for the cost of distribution) a complete machine-readable copy of the     corresponding source code, to be distributed under the terms of     Paragraphs 1 and 2 above; or,</w:t>
      </w:r>
    </w:p>
    <w:p w14:paraId="4862D24D" w14:textId="77777777" w:rsidR="00425AAE" w:rsidRDefault="00425AAE">
      <w:r>
        <w:t xml:space="preserve">    c) accompany it with the information you received as to where the     corresponding source code may be obtained.  (This alternative is     allowed only for noncommercial distribution and only if you     received the program in object code or executable form alone.)</w:t>
      </w:r>
    </w:p>
    <w:p w14:paraId="122AB3CF" w14:textId="77777777" w:rsidR="00425AAE" w:rsidRDefault="00425AAE">
      <w:r>
        <w:t>Source code for a work means the preferred form of the work for making modifications to it.  For an executable file, complete source code means all the source code for all modules it contains; but, as a special exception, it need not include source code for modules which are standard libraries that accompany the operating system on which the executable file runs, or for standard header files or definitions files that accompany that operating system.</w:t>
      </w:r>
    </w:p>
    <w:p w14:paraId="0B40CBE4" w14:textId="77777777" w:rsidR="00425AAE" w:rsidRDefault="00425AAE">
      <w:r>
        <w:t xml:space="preserve">  4. You may not copy, modify, sublicense, distribute or transfer the Program except as expressly provided under this General Public License. Any attempt otherwise to copy, modify, sublicense, distribute or transfer the Program is void, and will automatically terminate your rights to use the Program under this License.  However, parties who have received copies, or rights to use copies, from you under this General Public License will not have their licenses terminated so long as such parties remain in full compliance.</w:t>
      </w:r>
    </w:p>
    <w:p w14:paraId="4FDAAC70" w14:textId="77777777" w:rsidR="00425AAE" w:rsidRDefault="00425AAE">
      <w:r>
        <w:t xml:space="preserve">  5. By copying, distributing or modifying the Program (or any work based on the Program) you indicate your acceptance of this license to do so, and all its terms and conditions.</w:t>
      </w:r>
    </w:p>
    <w:p w14:paraId="131630E3"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w:t>
      </w:r>
    </w:p>
    <w:p w14:paraId="555E3307" w14:textId="77777777" w:rsidR="00425AAE" w:rsidRDefault="00425AAE">
      <w:r>
        <w:t xml:space="preserve">  7. The Free Software Foundation may publish revised and/or new versions of the General Public License from time to time.  Such new versions will be similar in spirit to the present version, but may differ in detail to address new problems or concerns.</w:t>
      </w:r>
    </w:p>
    <w:p w14:paraId="19D88716" w14:textId="77777777" w:rsidR="00425AAE" w:rsidRDefault="00425AAE">
      <w:r>
        <w:t>Each version is given a distinguishing version number.  If the Program specifies a version number of the license which applies to it and any later version, you have the option of following the terms and conditions either of that version or of any later version published by the Free Software Foundation.  If the Program does not specify a version number of the license, you may choose any version ever published by the Free Software Foundation.</w:t>
      </w:r>
    </w:p>
    <w:p w14:paraId="22C30DEB" w14:textId="77777777" w:rsidR="00425AAE" w:rsidRDefault="00425AAE">
      <w:r>
        <w:t xml:space="preserve">  8.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2FF9A951" w14:textId="77777777" w:rsidR="00425AAE" w:rsidRDefault="00425AAE">
      <w:r>
        <w:lastRenderedPageBreak/>
        <w:t xml:space="preserve">                            NO WARRANTY</w:t>
      </w:r>
    </w:p>
    <w:p w14:paraId="17E16411" w14:textId="77777777" w:rsidR="00425AAE" w:rsidRDefault="00425AAE">
      <w:r>
        <w:t xml:space="preserve">  9.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3CC89946" w14:textId="77777777" w:rsidR="00425AAE" w:rsidRDefault="00425AAE">
      <w:r>
        <w:t xml:space="preserve">  10.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76ACD5A3" w14:textId="77777777" w:rsidR="00425AAE" w:rsidRDefault="00425AAE">
      <w:r>
        <w:t xml:space="preserve">                     END OF TERMS AND CONDITIONS</w:t>
      </w:r>
    </w:p>
    <w:p w14:paraId="5F8CCBCB" w14:textId="77777777" w:rsidR="00425AAE" w:rsidRDefault="00425AAE">
      <w:r>
        <w:t xml:space="preserve">        Appendix: How to Apply These Terms to Your New Programs</w:t>
      </w:r>
    </w:p>
    <w:p w14:paraId="37731512" w14:textId="77777777" w:rsidR="00425AAE" w:rsidRDefault="00425AAE">
      <w:r>
        <w:t xml:space="preserve">  If you develop a new program, and you want it to be of the greatest possible use to humanity, the best way to achieve this is to make it free software which everyone can redistribute and change under these terms.</w:t>
      </w:r>
    </w:p>
    <w:p w14:paraId="54FC23B6"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67F2E497" w14:textId="77777777" w:rsidR="00425AAE" w:rsidRDefault="00425AAE">
      <w:r>
        <w:t xml:space="preserve">    &lt;one line to give the program's name and a brief idea of what it does.&gt;     Copyright (C) 19yy  &lt;name of author&gt;</w:t>
      </w:r>
    </w:p>
    <w:p w14:paraId="6C386F23" w14:textId="77777777" w:rsidR="00425AAE" w:rsidRDefault="00425AAE">
      <w:r>
        <w:t xml:space="preserve">    This program is free software; you can redistribute it and/or modify     it under the terms of the GNU General Public License as published by     the Free Software Foundation; either version 1, or (at your option)     any later version.</w:t>
      </w:r>
    </w:p>
    <w:p w14:paraId="4C0C7C56"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160ADB5E"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398E5CBF" w14:textId="77777777" w:rsidR="00425AAE" w:rsidRDefault="00425AAE">
      <w:r>
        <w:t xml:space="preserve"> Also add information on how to contact you by electronic and paper mail.</w:t>
      </w:r>
    </w:p>
    <w:p w14:paraId="2588DCB0" w14:textId="77777777" w:rsidR="00425AAE" w:rsidRDefault="00425AAE">
      <w:r>
        <w:t>If the program is interactive, make it output a short notice like this when it starts in an interactive mode:</w:t>
      </w:r>
    </w:p>
    <w:p w14:paraId="0E87027D" w14:textId="77777777" w:rsidR="00425AAE" w:rsidRDefault="00425AAE">
      <w:r>
        <w:lastRenderedPageBreak/>
        <w:t xml:space="preserve">    Gnomovision version 69, Copyright (C) 19xx name of author     Gnomovision comes with ABSOLUTELY NO WARRANTY; for details type `show w'.     This is free software, and you are welcome to redistribute it     under certain conditions; type `show c' for details.</w:t>
      </w:r>
    </w:p>
    <w:p w14:paraId="6C7731E0"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33C14E9E" w14:textId="77777777" w:rsidR="00425AAE" w:rsidRDefault="00425AAE">
      <w:r>
        <w:t>You should also get your employer (if you work as a programmer) or your school, if any, to sign a copyright disclaimer for the program, if necessary.  Here a sample; alter the names:</w:t>
      </w:r>
    </w:p>
    <w:p w14:paraId="19F1E123" w14:textId="77777777" w:rsidR="00425AAE" w:rsidRDefault="00425AAE">
      <w:r>
        <w:t xml:space="preserve">  Yoyodyne, Inc., hereby disclaims all copyright interest in the   program `Gnomovision' (a program to direct compilers to make passes   at assemblers) written by James Hacker.</w:t>
      </w:r>
    </w:p>
    <w:p w14:paraId="6F56B81B" w14:textId="77777777" w:rsidR="00425AAE" w:rsidRDefault="00425AAE">
      <w:r>
        <w:t xml:space="preserve">  &lt;signature of Ty Coon&gt;, 1 April 1989   Ty Coon, President of Vice</w:t>
      </w:r>
    </w:p>
    <w:p w14:paraId="6CE1CD15" w14:textId="77777777" w:rsidR="00425AAE" w:rsidRDefault="00425AAE">
      <w:r>
        <w:t>That's all there is to it!</w:t>
      </w:r>
    </w:p>
    <w:p w14:paraId="2D858069" w14:textId="77777777" w:rsidR="00425AAE" w:rsidRDefault="00425AAE">
      <w:r>
        <w:t xml:space="preserve"> --- The Artistic License 1.0 ---</w:t>
      </w:r>
    </w:p>
    <w:p w14:paraId="759C17A1" w14:textId="77777777" w:rsidR="00425AAE" w:rsidRDefault="00425AAE">
      <w:r>
        <w:t>This software is Copyright (c) 2014 by Paul Evans &lt;leonerd@leonerd.org.uk&gt;.</w:t>
      </w:r>
    </w:p>
    <w:p w14:paraId="00437361" w14:textId="77777777" w:rsidR="00425AAE" w:rsidRDefault="00425AAE">
      <w:r>
        <w:t>This is free software, licensed under:</w:t>
      </w:r>
    </w:p>
    <w:p w14:paraId="36ADF554" w14:textId="77777777" w:rsidR="00425AAE" w:rsidRDefault="00425AAE">
      <w:r>
        <w:t xml:space="preserve">  The Artistic License 1.0</w:t>
      </w:r>
    </w:p>
    <w:p w14:paraId="4AA96DFC" w14:textId="77777777" w:rsidR="00425AAE" w:rsidRDefault="00425AAE">
      <w:r>
        <w:t>The Artistic License</w:t>
      </w:r>
    </w:p>
    <w:p w14:paraId="60ED35EF" w14:textId="77777777" w:rsidR="00425AAE" w:rsidRDefault="00425AAE">
      <w:r w:rsidRPr="00CE7DF1">
        <w:t>Preamble</w:t>
      </w:r>
    </w:p>
    <w:p w14:paraId="073B066B" w14:textId="77777777" w:rsidR="00425AAE" w:rsidRDefault="00425AAE">
      <w:r>
        <w:t>The intent of this document is to state the conditions under which a Package may be copied, such that the Copyright Holder maintains some semblance of artistic control over the development of the package, while giving the users of the package the right to use and distribute the Package in a more-or-less customary fashion, plus the right to make reasonable modifications.</w:t>
      </w:r>
    </w:p>
    <w:p w14:paraId="7E71DC42" w14:textId="77777777" w:rsidR="00425AAE" w:rsidRDefault="00425AAE">
      <w:r>
        <w:t>Definitions:</w:t>
      </w:r>
    </w:p>
    <w:p w14:paraId="711BC251" w14:textId="77777777" w:rsidR="00425AAE" w:rsidRDefault="00425AAE">
      <w:r>
        <w:t xml:space="preserve">  - Package refers to the collection of files distributed by the Copyright     Holder, and derivatives of that collection of files created through     textual modification.    - Standard Version refers to such a Package if it has not been modified,     or has been modified in accordance with the wishes of the Copyright     Holder.    - Copyright Holder is whoever is named in the copyright or copyrights for     the package.    - You is you, if you're thinking about copying or distributing this Package.   - Reasonable copying fee is whatever you can justify on the basis of media     cost, duplication charges, time of people involved, and so on. (You will     not be required to justify it to the Copyright Holder, but only to the     computing community at large as a market that must bear the fee.)    - Freely Available means that no fee is charged for the item itself, though     there may be fees involved in handling the item. It also means that     recipients of the item may redistribute it under the same conditions they     received it. </w:t>
      </w:r>
    </w:p>
    <w:p w14:paraId="50FA7E75" w14:textId="77777777" w:rsidR="00425AAE" w:rsidRDefault="00425AAE">
      <w:r>
        <w:t>1. You may make and give away verbatim copies of the source form of the Standard Version of this Package without restriction, provided that you duplicate all of the original copyright notices and associated disclaimers.</w:t>
      </w:r>
    </w:p>
    <w:p w14:paraId="34D23109" w14:textId="77777777" w:rsidR="00425AAE" w:rsidRDefault="00425AAE">
      <w:r>
        <w:lastRenderedPageBreak/>
        <w:t>2. You may apply bug fixes, portability fixes and other modifications derived from the Public Domain or from the Copyright Holder. A Package modified in such a way shall still be considered the Standard Version.</w:t>
      </w:r>
    </w:p>
    <w:p w14:paraId="7EAFFAA3" w14:textId="77777777" w:rsidR="00425AAE" w:rsidRDefault="00425AAE">
      <w:r>
        <w:t>3. You may otherwise modify your copy of this Package in any way, provided that you insert a prominent notice in each changed file stating how and when you changed that file, and provided that you do at least ONE of the following:</w:t>
      </w:r>
    </w:p>
    <w:p w14:paraId="402F2D49" w14:textId="77777777" w:rsidR="00425AAE" w:rsidRDefault="00425AAE">
      <w:r>
        <w:t xml:space="preserve">  a) place your modifications in the Public Domain or otherwise make them      Freely Available, such as by posting said modifications to Usenet or an      equivalent medium, or placing the modifications on a major archive site      such as ftp.uu.net, or by allowing the Copyright Holder to include your      modifications in the Standard Version of the Package.</w:t>
      </w:r>
    </w:p>
    <w:p w14:paraId="6CE91CEA" w14:textId="77777777" w:rsidR="00425AAE" w:rsidRDefault="00425AAE">
      <w:r>
        <w:t xml:space="preserve">  b) use the modified Package only within your corporation or organization.</w:t>
      </w:r>
    </w:p>
    <w:p w14:paraId="46071D37" w14:textId="77777777" w:rsidR="00425AAE" w:rsidRDefault="00425AAE">
      <w:r>
        <w:t xml:space="preserve">  c) rename any non-standard executables so the names do not conflict with      standard executables, which must also be provided, and provide a separate      manual page for each non-standard executable that clearly documents how it      differs from the Standard Version.</w:t>
      </w:r>
    </w:p>
    <w:p w14:paraId="19F8A984" w14:textId="77777777" w:rsidR="00425AAE" w:rsidRDefault="00425AAE">
      <w:r>
        <w:t xml:space="preserve">  d) make other distribution arrangements with the Copyright Holder.</w:t>
      </w:r>
    </w:p>
    <w:p w14:paraId="738BDAF5" w14:textId="77777777" w:rsidR="00425AAE" w:rsidRDefault="00425AAE">
      <w:r>
        <w:t>4. You may distribute the programs of this Package in object code or executable form, provided that you do at least ONE of the following:</w:t>
      </w:r>
    </w:p>
    <w:p w14:paraId="575BD713" w14:textId="77777777" w:rsidR="00425AAE" w:rsidRDefault="00425AAE">
      <w:r>
        <w:t xml:space="preserve">  a) distribute a Standard Version of the executables and library files,      together with instructions (in the manual page or equivalent) on where to      get the Standard Version.</w:t>
      </w:r>
    </w:p>
    <w:p w14:paraId="7956C74B" w14:textId="77777777" w:rsidR="00425AAE" w:rsidRDefault="00425AAE">
      <w:r>
        <w:t xml:space="preserve">  b) accompany the distribution with the machine-readable source of the Package      with your modifications.</w:t>
      </w:r>
    </w:p>
    <w:p w14:paraId="11288ED2" w14:textId="77777777" w:rsidR="00425AAE" w:rsidRDefault="00425AAE">
      <w:r>
        <w:t xml:space="preserve">  c) accompany any non-standard executables with their corresponding Standard      Version executables, giving the non-standard executables non-standard      names, and clearly documenting the differences in manual pages (or      equivalent), together with instructions on where to get the Standard      Version.</w:t>
      </w:r>
    </w:p>
    <w:p w14:paraId="5BFBCA75" w14:textId="77777777" w:rsidR="00425AAE" w:rsidRDefault="00425AAE">
      <w:r>
        <w:t xml:space="preserve">  d) make other distribution arrangements with the Copyright Holder.</w:t>
      </w:r>
    </w:p>
    <w:p w14:paraId="6592BEDF" w14:textId="77777777" w:rsidR="00425AAE" w:rsidRDefault="00425AAE">
      <w:r>
        <w:t>5. You may charge a reasonable copying fee for any distribution of this Package.  You may charge any fee you choose for support of this Package. You may not charge a fee for this Package itself. However, you may distribute this Package in aggregate with other (possibly commercial) programs as part of a larger (possibly commercial) software distribution provided that you do not advertise this Package as a product of your own.</w:t>
      </w:r>
    </w:p>
    <w:p w14:paraId="49B15F15" w14:textId="77777777" w:rsidR="00425AAE" w:rsidRDefault="00425AAE">
      <w:r>
        <w:t>6. The scripts and library files supplied as input to or produced as output from the programs of this Package do not automatically fall under the copyright of this Package, but belong to whomever generated them, and may be sold commercially, and may be aggregated with this Package.</w:t>
      </w:r>
    </w:p>
    <w:p w14:paraId="34997BF3" w14:textId="77777777" w:rsidR="00425AAE" w:rsidRDefault="00425AAE">
      <w:r>
        <w:t>7. C or perl subroutines supplied by you and linked into this Package shall not be considered part of this Package.</w:t>
      </w:r>
    </w:p>
    <w:p w14:paraId="7F34F283" w14:textId="77777777" w:rsidR="00425AAE" w:rsidRDefault="00425AAE">
      <w:r>
        <w:t>8. The name of the Copyright Holder may not be used to endorse or promote products derived from this software without specific prior written permission.</w:t>
      </w:r>
    </w:p>
    <w:p w14:paraId="2D48989B" w14:textId="77777777" w:rsidR="00425AAE" w:rsidRDefault="00425AAE">
      <w:r>
        <w:lastRenderedPageBreak/>
        <w:t>9. THIS PACKAGE IS PROVIDED AS IS AND WITHOUT ANY EXPRESS OR IMPLIED WARRANTIES, INCLUDING, WITHOUT LIMITATION, THE IMPLIED WARRANTIES OF MERCHANTIBILITY AND FITNESS FOR A PARTICULAR PURPOSE.</w:t>
      </w:r>
    </w:p>
    <w:p w14:paraId="55134674" w14:textId="77777777" w:rsidR="00425AAE" w:rsidRDefault="00425AAE">
      <w:r>
        <w:t>The End</w:t>
      </w:r>
    </w:p>
    <w:p w14:paraId="5F82A94E" w14:textId="77777777" w:rsidR="00425AAE" w:rsidRDefault="00425AAE">
      <w:r>
        <w:t>[END FILE=libio-socket-ip-perl-0.31/LICENSE]</w:t>
      </w:r>
    </w:p>
    <w:p w14:paraId="32A5F505" w14:textId="77777777" w:rsidR="00425AAE" w:rsidRDefault="00425AAE" w:rsidP="000727EF">
      <w:pPr>
        <w:pStyle w:val="Heading2"/>
      </w:pPr>
      <w:r>
        <w:t xml:space="preserve"> </w:t>
      </w:r>
      <w:bookmarkStart w:id="324" w:name="_Toc399938142"/>
      <w:r>
        <w:t>libio-socket-ssl-perl (version 1.992):</w:t>
      </w:r>
      <w:bookmarkEnd w:id="324"/>
    </w:p>
    <w:p w14:paraId="23B598EF" w14:textId="77777777" w:rsidR="00425AAE" w:rsidRDefault="00425AAE" w:rsidP="000727EF">
      <w:pPr>
        <w:pStyle w:val="Heading3"/>
      </w:pPr>
      <w:r>
        <w:t>libio-socket-ssl-perl-1.992/debian/copyright:</w:t>
      </w:r>
    </w:p>
    <w:p w14:paraId="08B8D3AE" w14:textId="77777777" w:rsidR="00425AAE" w:rsidRDefault="00425AAE">
      <w:r>
        <w:t>[BEGIN FILE=libio-socket-ssl-perl-1.992/debian/copyright] Format: http://www.debian.org/doc/packaging-manuals/copyright-format/1.0/ Upstream-Name: IO-Socket-SSL Upstream-Contact: Steffen Ullrich &lt;Steffen_Ullrich@genua.de&gt;  Peter Behroozi &lt;behrooz@fas.harvard.edu&gt;  Marko Asplund &lt;marko.asplund@kronodoc.fi&gt; Source: https://metacpan.org/release/IO-Socket-SSL</w:t>
      </w:r>
    </w:p>
    <w:p w14:paraId="359D7F4C" w14:textId="77777777" w:rsidR="00425AAE" w:rsidRDefault="00425AAE">
      <w:r>
        <w:t>Files: * Copyright:  The original versions of this module are Copyright (C) 1999-2002 Marko Asplund.  The rewrite of this module is Copyright (C) 2002-2005 Peter Behroozi.  Versions 0.98 and newer are Copyright (C) 2006-2013 Steffen Ullrich. License: Artistic or GPL-1+</w:t>
      </w:r>
    </w:p>
    <w:p w14:paraId="76294C37" w14:textId="77777777" w:rsidR="00425AAE" w:rsidRDefault="00425AAE">
      <w:r>
        <w:t>Files: debian/* Copyright: 2000-2004, Davide Puricelli (evo) &lt;evo@debian.org&gt;  2000, Christian Surchi &lt;csurchi@debian.org&gt;  2005-2007, Florian Ragwitz &lt;rafl@debian.org&gt;  2008-2009, Ansgar Burchardt &lt;ansgar@debian.org&gt;  2008-2014, gregor herrmann &lt;gregoa@debian.org&gt;  2008, Mark Hymers &lt;mhy@debian.org&gt;  2008, Rene Mayorga &lt;rmayorga@debian.org.sv&gt;  2009, Antonio Radici &lt;antonio@dyne.org&gt;  2009-2014, Salvatore Bonaccorso &lt;carnil@debian.org&gt;  2010-2011, 2014, Angel Abad &lt;angel@debian.org&gt; License: Artistic or GPL-1+</w:t>
      </w:r>
    </w:p>
    <w:p w14:paraId="295DD05E"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0F0F7FB1"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FILE=libio-socket-ssl-perl-1.992/debian/copyright]</w:t>
      </w:r>
    </w:p>
    <w:p w14:paraId="60A25F19" w14:textId="77777777" w:rsidR="00425AAE" w:rsidRDefault="00425AAE" w:rsidP="000727EF">
      <w:pPr>
        <w:pStyle w:val="Heading2"/>
      </w:pPr>
      <w:r>
        <w:t xml:space="preserve"> </w:t>
      </w:r>
      <w:bookmarkStart w:id="325" w:name="_Toc399938143"/>
      <w:r>
        <w:t>libiscsi (version 1.12.0):</w:t>
      </w:r>
      <w:bookmarkEnd w:id="325"/>
    </w:p>
    <w:p w14:paraId="50272BF4" w14:textId="77777777" w:rsidR="00425AAE" w:rsidRDefault="00425AAE" w:rsidP="000727EF">
      <w:pPr>
        <w:pStyle w:val="Heading3"/>
      </w:pPr>
      <w:r>
        <w:t>libiscsi-1.12.0/debian/copyright:</w:t>
      </w:r>
    </w:p>
    <w:p w14:paraId="09CE22BC" w14:textId="77777777" w:rsidR="00425AAE" w:rsidRDefault="00425AAE">
      <w:r>
        <w:t>[BEGIN FILE=libiscsi-1.12.0/debian/copyright] Format: http://dep.debian.net/deps/dep5 Upstream-Name: libiscsi Source: https://github.com/sahlberg/libiscsi</w:t>
      </w:r>
    </w:p>
    <w:p w14:paraId="441739C6" w14:textId="77777777" w:rsidR="00425AAE" w:rsidRDefault="00425AAE">
      <w:r>
        <w:t>Files: * Copyright: 2010-2014 Ronnie Sahlberg &lt;ronniesahlberg@gmail.com&gt; License: GPL-2+</w:t>
      </w:r>
    </w:p>
    <w:p w14:paraId="4A10329A" w14:textId="77777777" w:rsidR="00425AAE" w:rsidRDefault="00425AAE">
      <w:r>
        <w:lastRenderedPageBreak/>
        <w:t>Files: lib/* include/* examples/ld_iscsi.c Copyright: 2010-2014 Ronnie Sahlberg &lt;ronniesahlberg@gmail.com&gt; License: LGPL-2.1+</w:t>
      </w:r>
    </w:p>
    <w:p w14:paraId="6A721755" w14:textId="77777777" w:rsidR="00425AAE" w:rsidRDefault="00425AAE">
      <w:r>
        <w:t>Files: include/md5.h lib/md5.c Copyright: No copyright claimed License: Public domain</w:t>
      </w:r>
    </w:p>
    <w:p w14:paraId="35F60C78" w14:textId="77777777" w:rsidR="00425AAE" w:rsidRDefault="00425AAE">
      <w:r>
        <w:t>Files: win32/win32_compat.* Copyright: 2006 Dan Kennedy and Juliusz Chroboczek License: MIT/X11</w:t>
      </w:r>
    </w:p>
    <w:p w14:paraId="3B492359" w14:textId="77777777" w:rsidR="00425AAE" w:rsidRDefault="00425AAE">
      <w:r>
        <w:t>Files: packaging/RPM/makerpms.sh Copyright: 1998-2002 John H Terpstra Copyright: 2003 Gerald (Jerry) Carter Copyright: 2007 Jim McDonough Copyright: 2007 Andrew Tridgell Copyright: 2008-2009 Michael Adam License: GPL-3+</w:t>
      </w:r>
    </w:p>
    <w:p w14:paraId="7FDDD94E" w14:textId="77777777" w:rsidR="00425AAE" w:rsidRDefault="00425AAE">
      <w:r>
        <w:t>Files: debian/* Copyright: 2011-2014 Michael Tokarev &lt;mjt@tls.msk.ru&gt; License: GPL-2+</w:t>
      </w:r>
    </w:p>
    <w:p w14:paraId="7CE68C94"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package; if not, write to the Free  Software Foundation, Inc., 51 Franklin St, Fifth Floor,  Boston, MA  02110-1301 USA  .  On Debian systems, the full text of the GNU General Public  License version 2 can be found in the file  `/usr/share/common-licenses/GPL-2'.</w:t>
      </w:r>
    </w:p>
    <w:p w14:paraId="33AC04B9" w14:textId="77777777" w:rsidR="00425AAE" w:rsidRDefault="00425AAE">
      <w:r>
        <w:t>License: LGPL-2.1+  This library is free software; you can redistribute it and/or  modify it under the terms of the GNU Lesser General Public  License as published by the Free Software Foundation; either  version 2.1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see &lt;http://www.gnu.org/licenses/&gt;.  .  On Debian systems, the complete text of the GNU Lesser General  Public License can be found in /usr/share/common-licenses/LGPL-2.1.</w:t>
      </w:r>
    </w:p>
    <w:p w14:paraId="693E09E4" w14:textId="77777777" w:rsidR="00425AAE" w:rsidRDefault="00425AAE">
      <w:r>
        <w:t>License: GPL-3+  This program is free software; you can redistribute it and/or modify it  under the terms of the GNU General Public License as published by the Free  Software Foundation; either version 3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full text of the GNU General Public License version 3  can be found in the file `/usr/share/common-licenses/GPL-3'.</w:t>
      </w:r>
    </w:p>
    <w:p w14:paraId="0C0E641F" w14:textId="77777777" w:rsidR="00425AAE" w:rsidRDefault="00425AAE">
      <w:r>
        <w:t xml:space="preserve">License: MIT/X11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w:t>
      </w:r>
      <w:r>
        <w:lastRenderedPageBreak/>
        <w:t>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23A925" w14:textId="77777777" w:rsidR="00425AAE" w:rsidRDefault="00425AAE">
      <w:r>
        <w:t>[END FILE=libiscsi-1.12.0/debian/copyright]</w:t>
      </w:r>
    </w:p>
    <w:p w14:paraId="361CA68A" w14:textId="77777777" w:rsidR="00425AAE" w:rsidRDefault="00425AAE" w:rsidP="000727EF">
      <w:pPr>
        <w:pStyle w:val="Heading3"/>
      </w:pPr>
      <w:r>
        <w:t>libiscsi-1.12.0/COPYING:</w:t>
      </w:r>
    </w:p>
    <w:p w14:paraId="042DDB85" w14:textId="77777777" w:rsidR="00425AAE" w:rsidRDefault="00425AAE">
      <w:r>
        <w:t>[BEGIN FILE=libiscsi-1.12.0/COPYING] Libiscsi components fall under two separate licences</w:t>
      </w:r>
    </w:p>
    <w:p w14:paraId="6E4B398E" w14:textId="77777777" w:rsidR="00425AAE" w:rsidRDefault="00425AAE">
      <w:r>
        <w:t xml:space="preserve"> The lib and include directories =============================== The iscsi client library itself, i.e. the lib and include directories, is licenced under GNU Lesser General Public License as published by the Free Software Foundation; either version 2.1 of the License, or (at your option) any later version.</w:t>
      </w:r>
    </w:p>
    <w:p w14:paraId="56EBFE49" w14:textId="77777777" w:rsidR="00425AAE" w:rsidRDefault="00425AAE">
      <w:r>
        <w:t>The library also contains one file : lib/md5.c that is under Public Domain.</w:t>
      </w:r>
    </w:p>
    <w:p w14:paraId="3687208B" w14:textId="77777777" w:rsidR="00425AAE" w:rsidRDefault="00425AAE">
      <w:r>
        <w:t>A copy of LGPL 2.1 is included in the file LICENCE-LGPL-2.1.txt but can also be downloaded from http://www.gnu.org/licenses/old-licenses/lgpl-2.1.html</w:t>
      </w:r>
    </w:p>
    <w:p w14:paraId="78F84F28" w14:textId="77777777" w:rsidR="00425AAE" w:rsidRDefault="00425AAE">
      <w:r>
        <w:t>This is the licence that applies to the libiscsi library and its use.</w:t>
      </w:r>
    </w:p>
    <w:p w14:paraId="6901A97D" w14:textId="77777777" w:rsidR="00425AAE" w:rsidRDefault="00425AAE">
      <w:r>
        <w:t xml:space="preserve"> src/ld_iscsi.c ============== This LD_PRELOAD utility is licenced under GNU Lesser General Public License as published by the Free Software Foundation; either version 2.1 of the License, or (at your option) any later version.</w:t>
      </w:r>
    </w:p>
    <w:p w14:paraId="7FD01944" w14:textId="77777777" w:rsidR="00425AAE" w:rsidRDefault="00425AAE"/>
    <w:p w14:paraId="6D664561" w14:textId="77777777" w:rsidR="00425AAE" w:rsidRDefault="00425AAE">
      <w:r>
        <w:t>The src, examples and test-tool directories EXCEPT src/ld_iscsi.c ============================================================= The utility and example applications using this library, i.e. the src and the examples directories, are licenced under the GNU General Public License as published by the Free Software Foundation; either version 2 of the License, or (at your option) any later version.</w:t>
      </w:r>
    </w:p>
    <w:p w14:paraId="078087DD" w14:textId="77777777" w:rsidR="00425AAE" w:rsidRDefault="00425AAE">
      <w:r>
        <w:t>These are executable applications that link with the libiscsi library.</w:t>
      </w:r>
    </w:p>
    <w:p w14:paraId="68E8D2DE" w14:textId="77777777" w:rsidR="00425AAE" w:rsidRDefault="00425AAE">
      <w:r>
        <w:t>A copy of GPL 2 is included in the file LICENCE-GPL-2.txt but can also be downloaded from http://www.gnu.org/licenses/old-licenses/gpl-2.0.html</w:t>
      </w:r>
    </w:p>
    <w:p w14:paraId="46EE8795" w14:textId="77777777" w:rsidR="00425AAE" w:rsidRDefault="00425AAE">
      <w:r>
        <w:t>This licence applies only to the source code for the provided applications that link to and use libiscsi.</w:t>
      </w:r>
    </w:p>
    <w:p w14:paraId="47D43F69" w14:textId="77777777" w:rsidR="00425AAE" w:rsidRDefault="00425AAE"/>
    <w:p w14:paraId="349188A5" w14:textId="77777777" w:rsidR="00425AAE" w:rsidRDefault="00425AAE">
      <w:r>
        <w:t>To avoid any confusion, every source file also contain a licence boilerplate. [END FILE=libiscsi-1.12.0/COPYING]</w:t>
      </w:r>
    </w:p>
    <w:p w14:paraId="4E33F230" w14:textId="77777777" w:rsidR="00425AAE" w:rsidRDefault="00425AAE" w:rsidP="000727EF">
      <w:pPr>
        <w:pStyle w:val="Heading2"/>
      </w:pPr>
      <w:bookmarkStart w:id="326" w:name="_Toc399938144"/>
      <w:r>
        <w:lastRenderedPageBreak/>
        <w:t>libjpeg</w:t>
      </w:r>
      <w:bookmarkEnd w:id="326"/>
      <w:r>
        <w:t xml:space="preserve">  </w:t>
      </w:r>
    </w:p>
    <w:p w14:paraId="39DF09E2" w14:textId="77777777" w:rsidR="00425AAE" w:rsidRDefault="00425AAE" w:rsidP="00E77BEE">
      <w:r>
        <w:t xml:space="preserve">%% This notice is provided with respect to Independent JPEG Group's software (libjpeg), which may be included with this software: </w:t>
      </w:r>
    </w:p>
    <w:p w14:paraId="3C8AF2E7" w14:textId="77777777" w:rsidR="00425AAE" w:rsidRDefault="00425AAE">
      <w:r>
        <w:t>In plain English:</w:t>
      </w:r>
    </w:p>
    <w:p w14:paraId="39954C8E" w14:textId="77777777" w:rsidR="00425AAE" w:rsidRDefault="00425AAE">
      <w:r>
        <w:t>1. We don't promise that this software works.  (But if you find any bugs, please let us know!) 2. You can use this software for whatever you want.  You don't have to pay us. 3. You may not pretend that you wrote this software.  If you use it in a program, you must acknowledge somewhere in your documentation that you've used the IJG code.</w:t>
      </w:r>
    </w:p>
    <w:p w14:paraId="2FA6A5C0" w14:textId="77777777" w:rsidR="00425AAE" w:rsidRDefault="00425AAE">
      <w:r>
        <w:t>In legalese:</w:t>
      </w:r>
    </w:p>
    <w:p w14:paraId="27317923" w14:textId="77777777" w:rsidR="00425AAE" w:rsidRDefault="00425AAE">
      <w:r>
        <w:t>The authors make NO WARRANTY or representation, either express or implied, with respect to this software, its quality, accuracy, merchantability, or fitness for a particular purpose.  This software is provided AS IS, and you, its user, assume the entire risk as to its quality and accuracy.</w:t>
      </w:r>
    </w:p>
    <w:p w14:paraId="30010B02" w14:textId="77777777" w:rsidR="00425AAE" w:rsidRDefault="00425AAE">
      <w:r>
        <w:t>This software is copyright (C) 1991-1998, Thomas G. Lane. All Rights Reserved except as specified below.</w:t>
      </w:r>
    </w:p>
    <w:p w14:paraId="331016A8" w14:textId="77777777" w:rsidR="00425AAE" w:rsidRDefault="00425AAE">
      <w:r>
        <w:t>Permission is hereby granted to use, copy, modify, and distribute this software (or portions thereof) for any purpose, without fee, subject to these conditions:</w:t>
      </w:r>
    </w:p>
    <w:p w14:paraId="0B41F716" w14:textId="77777777" w:rsidR="00425AAE" w:rsidRDefault="00425AAE">
      <w:r>
        <w:t>(1) If any part of the source code for this software is distributed, then this README file must be included, with this copyright and no-warranty notice unaltered; and any additions, deletions, or changes to the original files must be clearly indicated in accompanying documentation.</w:t>
      </w:r>
    </w:p>
    <w:p w14:paraId="7CB0C87A" w14:textId="77777777" w:rsidR="00425AAE" w:rsidRDefault="00425AAE">
      <w:r>
        <w:t>(2) If only executable code is distributed, then the accompanying documentation must state that this software is based in part on the work of the Independent JPEG Group.</w:t>
      </w:r>
    </w:p>
    <w:p w14:paraId="2507E715" w14:textId="77777777" w:rsidR="00425AAE" w:rsidRDefault="00425AAE">
      <w:r>
        <w:t>(3) Permission for use of this software is granted only if the user accepts full responsibility for any undesirable consequences; the authors accept NO LIABILITY for damages of any kind.</w:t>
      </w:r>
    </w:p>
    <w:p w14:paraId="3B38E6B9" w14:textId="77777777" w:rsidR="00425AAE" w:rsidRDefault="00425AAE">
      <w:r>
        <w:t>These conditions apply to any software derived from or based on the IJG code, not just to the unmodified library.  If you use our work, you ought to acknowledge us.</w:t>
      </w:r>
    </w:p>
    <w:p w14:paraId="10F815BC" w14:textId="77777777" w:rsidR="00425AAE" w:rsidRDefault="00425AAE">
      <w:r>
        <w:t>Permission is NOT granted for the use of any IJG author's name or company name in advertising or publicity relating to this software or products derived from it.  This software may be referred to only as the Independent JPEG Group's software.</w:t>
      </w:r>
    </w:p>
    <w:p w14:paraId="18668E90" w14:textId="77777777" w:rsidR="00425AAE" w:rsidRDefault="00425AAE">
      <w:r>
        <w:t>We specifically permit and encourage the use of this software as the basis of commercial products, provided that all warranty or liability claims are assumed by the product vendor.</w:t>
      </w:r>
    </w:p>
    <w:p w14:paraId="3177E5CF" w14:textId="77777777" w:rsidR="00425AAE" w:rsidRDefault="00425AAE">
      <w:r>
        <w:t>ansi2knr.c is included in this distribution by permission of L. Peter Deutsch, sole proprietor of its copyright holder, Aladdin Enterprises of Menlo Park, CA. ansi2knr.c is NOT covered by the above copyright and conditions, but instead by the usual distribution terms of the Free Software Foundation; principally, that you must include source code if you redistribute it.  (See the file ansi2knr.c for full details.)  However, since ansi2knr.c is not needed as part of any program generated from the IJG code, this does not limit you more than the foregoing paragraphs do.</w:t>
      </w:r>
    </w:p>
    <w:p w14:paraId="5FB7F237" w14:textId="77777777" w:rsidR="00425AAE" w:rsidRDefault="00425AAE">
      <w:r>
        <w:t xml:space="preserve">The Unix configuration script configure was produced with GNU Autoconf. It is copyright by the Free Software Foundation but is freely distributable. The same holds for its </w:t>
      </w:r>
      <w:r>
        <w:lastRenderedPageBreak/>
        <w:t>supporting scripts (config.guess, config.sub, ltconfig, ltmain.sh).  Another support script, install-sh, is copyright by M.I.T. but is also freely distributable.</w:t>
      </w:r>
    </w:p>
    <w:p w14:paraId="2ED414C7" w14:textId="77777777" w:rsidR="00425AAE" w:rsidRDefault="00425AAE">
      <w:r>
        <w:t>It appears that the arithmetic coding option of the JPEG spec is covered by patents owned by IBM, AT&amp;T, and Mitsubishi.  Hence arithmetic coding cannot legally be used without obtaining one or more licenses.  For this reason, support for arithmetic coding has been removed from the free JPEG software. (Since arithmetic coding provides only a marginal gain over the unpatented Huffman mode, it is unlikely that very many implementations will support it.) So far as we are aware, there are no patent restrictions on the remaining code.</w:t>
      </w:r>
    </w:p>
    <w:p w14:paraId="192DE63F" w14:textId="77777777" w:rsidR="00425AAE" w:rsidRDefault="00425AAE">
      <w:r>
        <w:t>The IJG distribution formerly included code to read and write GIF files. To avoid entanglement with the Unisys LZW patent, GIF reading support has been removed altogether, and the GIF writer has been simplified to produce uncompressed GIFs.  This technique does not use the LZW algorithm; the resulting GIF files are larger than usual, but are readable by all standard GIF decoders.</w:t>
      </w:r>
    </w:p>
    <w:p w14:paraId="10E6AB19" w14:textId="77777777" w:rsidR="00425AAE" w:rsidRDefault="00425AAE">
      <w:r>
        <w:t>We are required to state that     The Graphics Interchange Format(c) is the Copyright property of     CompuServe Incorporated.  GIF(sm) is a Service Mark property of     CompuServe Incorporated.</w:t>
      </w:r>
    </w:p>
    <w:p w14:paraId="7C3E9800" w14:textId="77777777" w:rsidR="00425AAE" w:rsidRDefault="00425AAE" w:rsidP="000727EF">
      <w:pPr>
        <w:pStyle w:val="Heading2"/>
      </w:pPr>
      <w:r>
        <w:t xml:space="preserve"> </w:t>
      </w:r>
      <w:bookmarkStart w:id="327" w:name="_Toc399938145"/>
      <w:r>
        <w:t>libjpeg8 (version 8d1):</w:t>
      </w:r>
      <w:bookmarkEnd w:id="327"/>
    </w:p>
    <w:p w14:paraId="085A2181" w14:textId="77777777" w:rsidR="00425AAE" w:rsidRDefault="00425AAE" w:rsidP="000727EF">
      <w:pPr>
        <w:pStyle w:val="Heading3"/>
      </w:pPr>
      <w:r>
        <w:t>libjpeg8-8d1/debian/copyright:</w:t>
      </w:r>
    </w:p>
    <w:p w14:paraId="04C3FBC1" w14:textId="77777777" w:rsidR="00425AAE" w:rsidRDefault="00425AAE">
      <w:r>
        <w:t>[BEGIN FILE=libjpeg8-8d1/debian/copyright] This is Debian's prepackaged version of the `jpeg library' by the Independent JPEG Group.</w:t>
      </w:r>
    </w:p>
    <w:p w14:paraId="6D9DBCD4" w14:textId="77777777" w:rsidR="00425AAE" w:rsidRDefault="00425AAE">
      <w:r>
        <w:t>This package was created by Bill Allombert &lt;ballombe@debian.org&gt; from sources which can be found at http://jpegclub.org/support/files/jpegsrc.v8d1.tar.gz</w:t>
      </w:r>
    </w:p>
    <w:p w14:paraId="5762072D" w14:textId="77777777" w:rsidR="00425AAE" w:rsidRDefault="00425AAE">
      <w:r>
        <w:t>Before, this package was created by Mark Mickan &lt;mmickan@debian.org&gt; from sources which can be found at ftp://ftp.uu.net/graphics/jpeg/jpegsrc.v6b.tar.gz</w:t>
      </w:r>
    </w:p>
    <w:p w14:paraId="66BA346B" w14:textId="77777777" w:rsidR="00425AAE" w:rsidRDefault="00425AAE">
      <w:r>
        <w:t>It is partly based on the libjpeg6a package originally put together by Andy Guy &lt;awpguy@acs.ucalgary.ca&gt; and later maintained by Mark Mickan.</w:t>
      </w:r>
    </w:p>
    <w:p w14:paraId="1079DC5E" w14:textId="77777777" w:rsidR="00425AAE" w:rsidRDefault="00425AAE">
      <w:r>
        <w:t>Current Debian maintainer is Bill Allombert &lt;ballombe@debian.org&gt;.</w:t>
      </w:r>
    </w:p>
    <w:p w14:paraId="2E07C06A" w14:textId="77777777" w:rsidR="00425AAE" w:rsidRDefault="00425AAE">
      <w:r>
        <w:t>LEGAL ISSUES [ from README supplied with source - MM ] ============</w:t>
      </w:r>
    </w:p>
    <w:p w14:paraId="7A6D7A2C" w14:textId="77777777" w:rsidR="00425AAE" w:rsidRDefault="00425AAE">
      <w:r>
        <w:t>In plain English:</w:t>
      </w:r>
    </w:p>
    <w:p w14:paraId="54F4D7C1" w14:textId="77777777" w:rsidR="00425AAE" w:rsidRDefault="00425AAE">
      <w:r>
        <w:t>1. We don't promise that this software works.  (But if you find any bugs,    please let us know!) 2. You can use this software for whatever you want.  You don't have to pay us. 3. You may not pretend that you wrote this software.  If you use it in a    program, you must acknowledge somewhere in your documentation that    you've used the IJG code.</w:t>
      </w:r>
    </w:p>
    <w:p w14:paraId="5005E4FF" w14:textId="77777777" w:rsidR="00425AAE" w:rsidRDefault="00425AAE">
      <w:r>
        <w:t>In legalese:</w:t>
      </w:r>
    </w:p>
    <w:p w14:paraId="0D2EFB55" w14:textId="77777777" w:rsidR="00425AAE" w:rsidRDefault="00425AAE">
      <w:r>
        <w:t>The authors make NO WARRANTY or representation, either express or implied, with respect to this software, its quality, accuracy, merchantability, or fitness for a particular purpose.  This software is provided AS IS, and you, its user, assume the entire risk as to its quality and accuracy.</w:t>
      </w:r>
    </w:p>
    <w:p w14:paraId="5E6CA68C" w14:textId="77777777" w:rsidR="00425AAE" w:rsidRDefault="00425AAE">
      <w:r>
        <w:t>This software is copyright (C) 1991-2010, Thomas G. Lane, Guido Vollbeding. All Rights Reserved except as specified below.</w:t>
      </w:r>
    </w:p>
    <w:p w14:paraId="093E2B52" w14:textId="77777777" w:rsidR="00425AAE" w:rsidRDefault="00425AAE">
      <w:r>
        <w:lastRenderedPageBreak/>
        <w:t>Permission is hereby granted to use, copy, modify, and distribute this software (or portions thereof) for any purpose, without fee, subject to these conditions: (1) If any part of the source code for this software is distributed, then this README file must be included, with this copyright and no-warranty notice unaltered; and any additions, deletions, or changes to the original files must be clearly indicated in accompanying documentation. (2) If only executable code is distributed, then the accompanying documentation must state that this software is based in part on the work of the Independent JPEG Group. (3) Permission for use of this software is granted only if the user accepts full responsibility for any undesirable consequences; the authors accept NO LIABILITY for damages of any kind.</w:t>
      </w:r>
    </w:p>
    <w:p w14:paraId="31108FD4" w14:textId="77777777" w:rsidR="00425AAE" w:rsidRDefault="00425AAE">
      <w:r>
        <w:t>These conditions apply to any software derived from or based on the IJG code, not just to the unmodified library.  If you use our work, you ought to acknowledge us.</w:t>
      </w:r>
    </w:p>
    <w:p w14:paraId="636A83D7" w14:textId="77777777" w:rsidR="00425AAE" w:rsidRDefault="00425AAE">
      <w:r>
        <w:t>Permission is NOT granted for the use of any IJG author's name or company name in advertising or publicity relating to this software or products derived from it.  This software may be referred to only as the Independent JPEG Group's software.</w:t>
      </w:r>
    </w:p>
    <w:p w14:paraId="0850C86B" w14:textId="77777777" w:rsidR="00425AAE" w:rsidRDefault="00425AAE">
      <w:r>
        <w:t>We specifically permit and encourage the use of this software as the basis of commercial products, provided that all warranty or liability claims are assumed by the product vendor.</w:t>
      </w:r>
    </w:p>
    <w:p w14:paraId="1E256745" w14:textId="77777777" w:rsidR="00425AAE" w:rsidRDefault="00425AAE">
      <w:r>
        <w:t xml:space="preserve"> ansi2knr.c is included in this distribution by permission of L. Peter Deutsch, sole proprietor of its copyright holder, Aladdin Enterprises of Menlo Park, CA. ansi2knr.c is NOT covered by the above copyright and conditions, but instead by the usual distribution terms of the Free Software Foundation; principally, that you must include source code if you redistribute it.  (See the file ansi2knr.c for full details.)  However, since ansi2knr.c is not needed as part of any program generated from the IJG code, this does not limit you more than the foregoing paragraphs do.</w:t>
      </w:r>
    </w:p>
    <w:p w14:paraId="1BF796F6" w14:textId="77777777" w:rsidR="00425AAE" w:rsidRDefault="00425AAE">
      <w:r>
        <w:t>The Unix configuration script configure was produced with GNU Autoconf. It is copyright by the Free Software Foundation but is freely distributable. The same holds for its supporting scripts (config.guess, config.sub, ltmain.sh).  Another support script, install-sh, is copyright by X Consortium but is also freely distributable.</w:t>
      </w:r>
    </w:p>
    <w:p w14:paraId="04672D7E" w14:textId="77777777" w:rsidR="00425AAE" w:rsidRDefault="00425AAE">
      <w:r>
        <w:t>The IJG distribution formerly included code to read and write GIF files. To avoid entanglement with the Unisys LZW patent, GIF reading support has been removed altogether, and the GIF writer has been simplified to produce uncompressed GIFs.  This technique does not use the LZW algorithm; the resulting GIF files are larger than usual, but are readable by all standard GIF decoders.</w:t>
      </w:r>
    </w:p>
    <w:p w14:paraId="0548F140" w14:textId="77777777" w:rsidR="00425AAE" w:rsidRDefault="00425AAE">
      <w:r>
        <w:t>We are required to state that     The Graphics Interchange Format(c) is the Copyright property of     CompuServe Incorporated.  GIF(sm) is a Service Mark property of     CompuServe Incorporated. [END FILE=libjpeg8-8d1/debian/copyright]</w:t>
      </w:r>
    </w:p>
    <w:p w14:paraId="5A5BD9BF" w14:textId="77777777" w:rsidR="00425AAE" w:rsidRDefault="00425AAE" w:rsidP="000727EF">
      <w:pPr>
        <w:pStyle w:val="Heading2"/>
      </w:pPr>
      <w:r>
        <w:t xml:space="preserve"> </w:t>
      </w:r>
      <w:bookmarkStart w:id="328" w:name="_Toc399938146"/>
      <w:r>
        <w:t>libkohana2-php (version 2.3.4):</w:t>
      </w:r>
      <w:bookmarkEnd w:id="328"/>
    </w:p>
    <w:p w14:paraId="10BD68C1" w14:textId="77777777" w:rsidR="00425AAE" w:rsidRDefault="00425AAE" w:rsidP="000727EF">
      <w:pPr>
        <w:pStyle w:val="Heading3"/>
      </w:pPr>
      <w:r>
        <w:t>libkohana2-php-2.3.4/debian/copyright:</w:t>
      </w:r>
    </w:p>
    <w:p w14:paraId="4D686AF6" w14:textId="77777777" w:rsidR="00425AAE" w:rsidRDefault="00425AAE">
      <w:r>
        <w:t>[BEGIN FILE=libkohana2-php-2.3.4/debian/copyright] Format: http://svn.debian.org/wsvn/dep/web/deps/dep5.mdwn?op=file&amp;rev=166 Upstream-</w:t>
      </w:r>
      <w:r>
        <w:lastRenderedPageBreak/>
        <w:t>Name: Kohana Upstream-Contact: Kohana Team Source: http://kohanaframework.org/download</w:t>
      </w:r>
    </w:p>
    <w:p w14:paraId="39DC37B5" w14:textId="77777777" w:rsidR="00425AAE" w:rsidRDefault="00425AAE">
      <w:r>
        <w:t>Files: * Copyright:  2007-2009 Kohana Team License: BSD-3-clause Comment: See &lt;http://kohanaframework.org/team&gt; for the list of team members.</w:t>
      </w:r>
    </w:p>
    <w:p w14:paraId="5051FA83" w14:textId="77777777" w:rsidR="00425AAE" w:rsidRDefault="00425AAE">
      <w:r>
        <w:t>Files:  system/core/utf8.php  system/core/utf8/* Copyright:  2007, Kohana Team  2005, Harry Fuecks License: LGPL-2.1</w:t>
      </w:r>
    </w:p>
    <w:p w14:paraId="740452AC" w14:textId="77777777" w:rsidR="00425AAE" w:rsidRDefault="00425AAE">
      <w:r>
        <w:t>Files: system/fonts/* Copyright:  2003, Bitstream, Inc.  2006, Tavmjong Bah. License: fonts-copyright</w:t>
      </w:r>
    </w:p>
    <w:p w14:paraId="64E47D94" w14:textId="77777777" w:rsidR="00425AAE" w:rsidRDefault="00425AAE">
      <w:r>
        <w:t>Files: system/libraries/drivers/Database/Pdosqlite.php Copyright:  Doutu  Greg MacLellan License: BSD-3-clause</w:t>
      </w:r>
    </w:p>
    <w:p w14:paraId="2CB28297" w14:textId="77777777" w:rsidR="00425AAE" w:rsidRDefault="00425AAE">
      <w:r>
        <w:t>Files: system/vendor/swift/* Copyright:  Chris Corbyn &lt;chris@w3style.co.uk&gt; License: LGPL-2.1 Comment: Swift was imported into Kohana in 2006 before LGPL 3 was introduced.</w:t>
      </w:r>
    </w:p>
    <w:p w14:paraId="57489CF1" w14:textId="77777777" w:rsidR="00425AAE" w:rsidRDefault="00425AAE">
      <w:r>
        <w:t>Files: system/vendor/Markdown.php Copyright:  2004-2006, John Gruber  2004-2008, Michel Fortin License: BSD-3-clause</w:t>
      </w:r>
    </w:p>
    <w:p w14:paraId="17B9AB56" w14:textId="77777777" w:rsidR="00425AAE" w:rsidRDefault="00425AAE">
      <w:r>
        <w:t>Files: modules/kodoc/views/kodoc/media/js/jquery.js Copyright:  2007, John Resig (jquery.com) License: MIT and GPL-2+ Comment: The GPL version has been extracted from jQuery's upstream sources.</w:t>
      </w:r>
    </w:p>
    <w:p w14:paraId="48EEB74B" w14:textId="77777777" w:rsidR="00425AAE" w:rsidRDefault="00425AAE">
      <w:r>
        <w:t>Files: modules/kodoc/views/kodoc/media/js/plugins.js Copyright:  2007, George Smith License: MIT</w:t>
      </w:r>
    </w:p>
    <w:p w14:paraId="08FA82CE" w14:textId="77777777" w:rsidR="00425AAE" w:rsidRDefault="00425AAE">
      <w:r>
        <w:t>Files: debian/* Copyright:  2009-2011, Sven Velt &lt;sven@velt.de&gt;  2011, Sebastian Harl &lt;tokkee@debian.org&gt; License: BSD-2-clause</w:t>
      </w:r>
    </w:p>
    <w:p w14:paraId="0D78C20D" w14:textId="77777777" w:rsidR="00425AAE" w:rsidRDefault="00425AAE">
      <w:r>
        <w:t>License: BSD-3-clause  All rights reserved.  .  Redistribution and use in source and binary forms, with or without  modification, are permitted provided that the following conditions  are met:  .     *  Redistributions of source code must retain the above copyright        notice, this list of conditions and the following disclaimer.  .     *  Redistributions in binary form must reproduce the above copyright        notice, this list of conditions and the following disclaimer in the        documentation and/or other materials provided with the distribution.  .     *  Neither the name of the Kohana nor the names of its contributors may        be used to endorse or promote products derived from this software        without specific prior written permission.  .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CB91C73" w14:textId="77777777" w:rsidR="00425AAE" w:rsidRDefault="00425AAE">
      <w:r>
        <w:t xml:space="preserve">License: BSD-2-clause  All rights reserved.  .  Redistribution and use in source and binary forms, with or without  modification, are permitted provided that the following </w:t>
      </w:r>
      <w:r>
        <w:lastRenderedPageBreak/>
        <w:t>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THIS SOFTWARE IS PROVIDED BY THE COPYRIGHT HOLDERS AND CONTRIBUTORS  ``AS IS'' AND ANY EXPRESS OR IMPLIED WARRANTIES, INCLUDING, BUT NOT LIMITED  TO, THE IMPLIED WARRANTIES OF MERCHANTABILITY AND FITNESS FOR A PARTICULAR  PURPOSE ARE DISCLAIMED. IN NO EVENT SHALL THE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4855CAB" w14:textId="77777777" w:rsidR="00425AAE" w:rsidRDefault="00425AAE">
      <w:r>
        <w:t>License: MIT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B40CD62" w14:textId="77777777" w:rsidR="00425AAE" w:rsidRDefault="00425AAE">
      <w:r>
        <w:t>License: LGPL-2.1  This library is free software; you can redistribute it and/or  modify it under the terms of the GNU Lesser General Public  License as published by the Free Software Foundation; either  version 2.1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write to the Free Software  Foundation, Inc., 51 Franklin Street, Fifth Floor, Boston, MA  02110-1301 USA  .  On Debian systems, the full text of the GNU Lesser General Public  License version 2.1 can be found in the file  `/usr/share/common-licenses/LGPL-2.1'.</w:t>
      </w:r>
    </w:p>
    <w:p w14:paraId="60140A75" w14:textId="77777777" w:rsidR="00425AAE" w:rsidRDefault="00425AAE">
      <w:r>
        <w:t xml:space="preserve">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t>
      </w:r>
      <w:r>
        <w:lastRenderedPageBreak/>
        <w:t>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systems, the full text of the GNU General Public License version 2  can be found in the file `/usr/share/common-licenses/GPL-2'. The latest  version of the library can be found in the file  `/usr/share/common-licenses/GPL'.</w:t>
      </w:r>
    </w:p>
    <w:p w14:paraId="7BE20CE2" w14:textId="77777777" w:rsidR="00425AAE" w:rsidRDefault="00425AAE">
      <w:r>
        <w:t xml:space="preserve">License: fonts-copyright  Fonts are (c) Bitstream (see below). DejaVu changes are in public domain.  Glyphs imported from Arev fonts are (c) Tavmjong Bah (see below)  .  Bitstream Vera Fonts Copyright  ------------------------------  .  Copyright (c) 2003 by Bitstream, Inc. All Rights Reserved. Bitstream Vera is  a trademark of Bitstream, Inc.  .  Permission is hereby granted, free of charge, to any person obtaining a copy  of the fonts accompanying this license (Fonts) and associated  documentation files (the Font Software), to reproduce and distribute the  Font Software, including without limitation the rights to use, copy, merge,  publish, distribute, and/or sell copies of the Font Software, and to permit  persons to whom the Font Software is furnished to do so, subject to the  following conditions:  .  The above copyright and trademark notices and this permission notice shall  be included in all copies of one or more of the Font Software typefaces.  .  The Font Software may be modified, altered, or added to, and in particular  the designs of glyphs or characters in the Fonts may be modified and  additional glyphs or characters may be added to the Fonts, only if the fonts  are renamed to names not containing either the words Bitstream or the word  Vera.  .  This License becomes null and void to the extent applicable to Fonts or Font  Software that has been modified and is distributed under the Bitstream  Vera names.  .  The Font Software may be sold as part of a larger software package but no  copy of one or more of the Font Software typefaces may be sold by itself.  .  THE FONT SOFTWARE IS PROVIDED AS IS, WITHOUT WARRANTY OF ANY KIND, EXPRESS  OR IMPLIED, INCLUDING BUT NOT LIMITED TO ANY WARRANTIES OF MERCHANTABILITY,  FITNESS FOR A PARTICULAR PURPOSE AND NONINFRINGEMENT OF COPYRIGHT, PATENT,  TRADEMARK, OR OTHER RIGHT. IN NO EVENT SHALL BITSTREAM OR THE GNOME  FOUNDATION BE LIABLE FOR ANY CLAIM, DAMAGES OR OTHER LIABILITY, INCLUDING  ANY GENERAL, SPECIAL, INDIRECT, INCIDENTAL, OR CONSEQUENTIAL DAMAGES,  WHETHER IN AN ACTION OF CONTRACT, TORT OR OTHERWISE, ARISING FROM, OUT OF  THE USE OR INABILITY TO USE THE FONT SOFTWARE OR FROM OTHER DEALINGS IN THE  FONT SOFTWARE.  .  Except as contained in this notice, the names of Gnome, the Gnome  Foundation, and Bitstream Inc., shall not be used in advertising or  otherwise to promote the sale, use or other dealings in this Font Software  without prior written authorization from the Gnome Foundation or Bitstream  Inc., respectively. For further information, contact: fonts at gnome dot  org.  .  Arev Fonts Copyright  ------------------------------  .  Copyright (c) 2006 by Tavmjong Bah. All Rights Reserved.  .  Permission is hereby granted, free of charge, to any person obtaining  a copy of the fonts accompanying this license (Fonts) and  associated documentation files (the Font Software), to reproduce  and distribute the modifications to the Bitstream Vera Font Software,  including without limitation the rights to use, copy, merge, publish,  distribute, </w:t>
      </w:r>
      <w:r>
        <w:lastRenderedPageBreak/>
        <w:t>and/or sell copies of the Font Software, and to permit  persons to whom the Font Software is furnished to do so, subject to  the following conditions:  .  The above copyright and trademark notices and this permission notice  shall be included in all copies of one or more of the Font Software  typefaces.  .  The Font Software may be modified, altered, or added to, and in  particular the designs of glyphs or characters in the Fonts may be  modified and additional glyphs or characters may be added to the  Fonts, only if the fonts are renamed to names not containing either  the words Tavmjong Bah or the word Arev.  .  This License becomes null and void to the extent applicable to Fonts  or Font Software that has been modified and is distributed under the  Tavmjong Bah Arev names.  .  The Font Software may be sold as part of a larger software package but  no copy of one or more of the Font Software typefaces may be sold by  itself.  .  THE FONT SOFTWARE IS PROVIDED AS IS, WITHOUT WARRANTY OF ANY KIND,  EXPRESS OR IMPLIED, INCLUDING BUT NOT LIMITED TO ANY WARRANTIES OF  MERCHANTABILITY, FITNESS FOR A PARTICULAR PURPOSE AND NONINFRINGEMENT  OF COPYRIGHT, PATENT, TRADEMARK, OR OTHER RIGHT. IN NO EVENT SHALL  TAVMJONG BAH BE LIABLE FOR ANY CLAIM, DAMAGES OR OTHER LIABILITY,  INCLUDING ANY GENERAL, SPECIAL, INDIRECT, INCIDENTAL, OR CONSEQUENTIAL  DAMAGES, WHETHER IN AN ACTION OF CONTRACT, TORT OR OTHERWISE, ARISING  FROM, OUT OF THE USE OR INABILITY TO USE THE FONT SOFTWARE OR FROM  OTHER DEALINGS IN THE FONT SOFTWARE.  .  Except as contained in this notice, the name of Tavmjong Bah shall not  be used in advertising or otherwise to promote the sale, use or other  dealings in this Font Software without prior written authorization  from Tavmjong Bah. For further information, contact: tavmjong @ free  . fr. [END FILE=libkohana2-php-2.3.4/debian/copyright]</w:t>
      </w:r>
    </w:p>
    <w:p w14:paraId="2A1526E6" w14:textId="77777777" w:rsidR="00425AAE" w:rsidRDefault="00425AAE" w:rsidP="000727EF">
      <w:pPr>
        <w:pStyle w:val="Heading3"/>
      </w:pPr>
      <w:r>
        <w:t>libkohana2-php-2.3.4/system/fonts/LICENSE:</w:t>
      </w:r>
    </w:p>
    <w:p w14:paraId="08821582" w14:textId="77777777" w:rsidR="00425AAE" w:rsidRDefault="00425AAE">
      <w:r>
        <w:t>[BEGIN FILE=libkohana2-php-2.3.4/system/fonts/LICENSE] Fonts are (c) Bitstream (see below). DejaVu changes are in public domain. Glyphs imported from Arev fonts are (c) Tavmjong Bah (see below)</w:t>
      </w:r>
    </w:p>
    <w:p w14:paraId="017FC870" w14:textId="77777777" w:rsidR="00425AAE" w:rsidRDefault="00425AAE">
      <w:r>
        <w:t>Bitstream Vera Fonts Copyright ------------------------------</w:t>
      </w:r>
    </w:p>
    <w:p w14:paraId="1E392A9C" w14:textId="77777777" w:rsidR="00425AAE" w:rsidRDefault="00425AAE">
      <w:r>
        <w:t>Copyright (c) 2003 by Bitstream, Inc. All Rights Reserved. Bitstream Vera is a trademark of Bitstream, Inc.</w:t>
      </w:r>
    </w:p>
    <w:p w14:paraId="122465D0" w14:textId="77777777" w:rsidR="00425AAE" w:rsidRDefault="00425AAE">
      <w:r>
        <w:t>Permission is hereby granted, free of charge, to any person obtaining a copy of the fonts accompanying this license (Fonts) and associated documentation files (the Font Software), to reproduce and distribute the Font Software, including without limitation the rights to use, copy, merge, publish, distribute, and/or sell copies of the Font Software, and to permit persons to whom the Font Software is furnished to do so, subject to the following conditions:</w:t>
      </w:r>
    </w:p>
    <w:p w14:paraId="196291F4" w14:textId="77777777" w:rsidR="00425AAE" w:rsidRDefault="00425AAE">
      <w:r>
        <w:t>The above copyright and trademark notices and this permission notice shall be included in all copies of one or more of the Font Software typefaces.</w:t>
      </w:r>
    </w:p>
    <w:p w14:paraId="7585EE01" w14:textId="77777777" w:rsidR="00425AAE" w:rsidRDefault="00425AAE">
      <w:r>
        <w:t>The Font Software may be modified, altered, or added to, and in particular the designs of glyphs or characters in the Fonts may be modified and additional glyphs or characters may be added to the Fonts, only if the fonts are renamed to names not containing either the words Bitstream or the word Vera.</w:t>
      </w:r>
    </w:p>
    <w:p w14:paraId="2E0892F0" w14:textId="77777777" w:rsidR="00425AAE" w:rsidRDefault="00425AAE">
      <w:r>
        <w:lastRenderedPageBreak/>
        <w:t>This License becomes null and void to the extent applicable to Fonts or Font Software that has been modified and is distributed under the Bitstream Vera names.</w:t>
      </w:r>
    </w:p>
    <w:p w14:paraId="19F9D915" w14:textId="77777777" w:rsidR="00425AAE" w:rsidRDefault="00425AAE">
      <w:r>
        <w:t>The Font Software may be sold as part of a larger software package but no copy of one or more of the Font Software typefaces may be sold by itself.</w:t>
      </w:r>
    </w:p>
    <w:p w14:paraId="2109B094" w14:textId="77777777" w:rsidR="00425AAE" w:rsidRDefault="00425AAE">
      <w:r>
        <w:t>THE FONT SOFTWARE IS PROVIDED AS IS, WITHOUT WARRANTY OF ANY KIND, EXPRESS OR IMPLIED, INCLUDING BUT NOT LIMITED TO ANY WARRANTIES OF MERCHANTABILITY, FITNESS FOR A PARTICULAR PURPOSE AND NONINFRINGEMENT OF COPYRIGHT, PATENT, TRADEMARK, OR OTHER RIGHT. IN NO EVENT SHALL BITSTREAM OR THE GNOME FOUNDATION BE LIABLE FOR ANY CLAIM, DAMAGES OR OTHER LIABILITY, INCLUDING ANY GENERAL, SPECIAL, INDIRECT, INCIDENTAL, OR CONSEQUENTIAL DAMAGES, WHETHER IN AN ACTION OF CONTRACT, TORT OR OTHERWISE, ARISING FROM, OUT OF THE USE OR INABILITY TO USE THE FONT SOFTWARE OR FROM OTHER DEALINGS IN THE FONT SOFTWARE.</w:t>
      </w:r>
    </w:p>
    <w:p w14:paraId="0BC7EF37" w14:textId="77777777" w:rsidR="00425AAE" w:rsidRDefault="00425AAE">
      <w:r>
        <w:t xml:space="preserve">Except as contained in this notice, the names of Gnome, the Gnome Foundation, and Bitstream Inc., shall not be used in advertising or otherwise to promote the sale, use or other dealings in this Font Software without prior written authorization from the Gnome Foundation or Bitstream Inc., respectively. For further information, contact: fonts at gnome dot org. </w:t>
      </w:r>
    </w:p>
    <w:p w14:paraId="1030D578" w14:textId="77777777" w:rsidR="00425AAE" w:rsidRDefault="00425AAE">
      <w:r>
        <w:t>Arev Fonts Copyright ------------------------------</w:t>
      </w:r>
    </w:p>
    <w:p w14:paraId="3C7A10D2" w14:textId="77777777" w:rsidR="00425AAE" w:rsidRDefault="00425AAE">
      <w:r>
        <w:t>Copyright (c) 2006 by Tavmjong Bah. All Rights Reserved.</w:t>
      </w:r>
    </w:p>
    <w:p w14:paraId="31E412EB" w14:textId="77777777" w:rsidR="00425AAE" w:rsidRDefault="00425AAE">
      <w:r>
        <w:t>Permission is hereby granted, free of charge, to any person obtaining a copy of the fonts accompanying this license (Fonts) and associated documentation files (the Font Software), to reproduce and distribute the modifications to the Bitstream Vera Font Software, including without limitation the rights to use, copy, merge, publish, distribute, and/or sell copies of the Font Software, and to permit persons to whom the Font Software is furnished to do so, subject to the following conditions:</w:t>
      </w:r>
    </w:p>
    <w:p w14:paraId="15B697EB" w14:textId="77777777" w:rsidR="00425AAE" w:rsidRDefault="00425AAE">
      <w:r>
        <w:t>The above copyright and trademark notices and this permission notice shall be included in all copies of one or more of the Font Software typefaces.</w:t>
      </w:r>
    </w:p>
    <w:p w14:paraId="18EEBDFB" w14:textId="77777777" w:rsidR="00425AAE" w:rsidRDefault="00425AAE">
      <w:r>
        <w:t>The Font Software may be modified, altered, or added to, and in particular the designs of glyphs or characters in the Fonts may be modified and additional glyphs or characters may be added to the Fonts, only if the fonts are renamed to names not containing either the words Tavmjong Bah or the word Arev.</w:t>
      </w:r>
    </w:p>
    <w:p w14:paraId="19FB1516" w14:textId="77777777" w:rsidR="00425AAE" w:rsidRDefault="00425AAE">
      <w:r>
        <w:t>This License becomes null and void to the extent applicable to Fonts or Font Software that has been modified and is distributed under the  Tavmjong Bah Arev names.</w:t>
      </w:r>
    </w:p>
    <w:p w14:paraId="5064AABC" w14:textId="77777777" w:rsidR="00425AAE" w:rsidRDefault="00425AAE">
      <w:r>
        <w:t>The Font Software may be sold as part of a larger software package but no copy of one or more of the Font Software typefaces may be sold by itself.</w:t>
      </w:r>
    </w:p>
    <w:p w14:paraId="40F6BB8C" w14:textId="77777777" w:rsidR="00425AAE" w:rsidRDefault="00425AAE">
      <w:r>
        <w:t xml:space="preserve">THE FONT SOFTWARE IS PROVIDED AS IS, WITHOUT WARRANTY OF ANY KIND, EXPRESS OR IMPLIED, INCLUDING BUT NOT LIMITED TO ANY WARRANTIES OF MERCHANTABILITY, FITNESS FOR A PARTICULAR PURPOSE AND NONINFRINGEMENT OF COPYRIGHT, PATENT, TRADEMARK, OR OTHER RIGHT. IN NO EVENT SHALL TAVMJONG BAH BE LIABLE FOR ANY CLAIM, DAMAGES OR OTHER LIABILITY, INCLUDING ANY GENERAL, SPECIAL, INDIRECT, INCIDENTAL, OR CONSEQUENTIAL DAMAGES, WHETHER IN AN ACTION OF CONTRACT, </w:t>
      </w:r>
      <w:r>
        <w:lastRenderedPageBreak/>
        <w:t>TORT OR OTHERWISE, ARISING FROM, OUT OF THE USE OR INABILITY TO USE THE FONT SOFTWARE OR FROM OTHER DEALINGS IN THE FONT SOFTWARE.</w:t>
      </w:r>
    </w:p>
    <w:p w14:paraId="5485CE1D" w14:textId="77777777" w:rsidR="00425AAE" w:rsidRDefault="00425AAE">
      <w:r>
        <w:t>Except as contained in this notice, the name of Tavmjong Bah shall not be used in advertising or otherwise to promote the sale, use or other dealings in this Font Software without prior written authorization from Tavmjong Bah. For further information, contact: tavmjong @ free . fr.</w:t>
      </w:r>
    </w:p>
    <w:p w14:paraId="2C4109B9" w14:textId="77777777" w:rsidR="00425AAE" w:rsidRDefault="00425AAE">
      <w:r>
        <w:t>$Id: LICENSE 2133 2007-11-28 02:46:28Z lechimp $ [END FILE=libkohana2-php-2.3.4/system/fonts/LICENSE]</w:t>
      </w:r>
    </w:p>
    <w:p w14:paraId="561EDA38" w14:textId="77777777" w:rsidR="00425AAE" w:rsidRDefault="00425AAE" w:rsidP="000727EF">
      <w:pPr>
        <w:pStyle w:val="Heading2"/>
      </w:pPr>
      <w:r>
        <w:t xml:space="preserve"> </w:t>
      </w:r>
      <w:bookmarkStart w:id="329" w:name="_Toc399938147"/>
      <w:r>
        <w:t>liblist-allutils-perl (version 0.03):</w:t>
      </w:r>
      <w:bookmarkEnd w:id="329"/>
    </w:p>
    <w:p w14:paraId="78A67247" w14:textId="77777777" w:rsidR="00425AAE" w:rsidRDefault="00425AAE" w:rsidP="000727EF">
      <w:pPr>
        <w:pStyle w:val="Heading3"/>
      </w:pPr>
      <w:r>
        <w:t>liblist-allutils-perl-0.03/debian/copyright:</w:t>
      </w:r>
    </w:p>
    <w:p w14:paraId="247B0921" w14:textId="77777777" w:rsidR="00425AAE" w:rsidRDefault="00425AAE">
      <w:r>
        <w:t>[BEGIN FILE=liblist-allutils-perl-0.03/debian/copyright] Format: http://www.debian.org/doc/packaging-manuals/copyright-format/1.0/ Upstream-Contact: Dave Rolsky &lt;autarch@urth.org&gt; Source: http://search.cpan.org/dist/List-AllUtils/ Upstream-Name: List-AllUtils</w:t>
      </w:r>
    </w:p>
    <w:p w14:paraId="1F19E9DE" w14:textId="77777777" w:rsidR="00425AAE" w:rsidRDefault="00425AAE">
      <w:r>
        <w:t>Files: * Copyright: 2012, Dave Rolsky &lt;autarch@urth.org&gt; License: Artistic or GPL-1+</w:t>
      </w:r>
    </w:p>
    <w:p w14:paraId="402DA9F0" w14:textId="77777777" w:rsidR="00425AAE" w:rsidRDefault="00425AAE">
      <w:r>
        <w:t>Files: debian/* Copyright: 2010, Danai SAE-HAN (éŸé</w:t>
      </w:r>
      <w:r>
        <w:rPr>
          <w:rFonts w:ascii="Calibri" w:hAnsi="Calibri" w:cs="Calibri"/>
        </w:rPr>
        <w:t>è€</w:t>
      </w:r>
      <w:r>
        <w:t>) &lt;danai@debian.org&gt;            2012, Fabrizio Regalli &lt;fabreg@fabreg.it&gt; License: Artistic or GPL-1+</w:t>
      </w:r>
    </w:p>
    <w:p w14:paraId="32DD302F"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6A8E464D"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the GNU General  Public License can be found in `/usr/share/common-licenses/GPL-1' [END FILE=liblist-allutils-perl-0.03/debian/copyright]</w:t>
      </w:r>
    </w:p>
    <w:p w14:paraId="6F2BDFE5" w14:textId="77777777" w:rsidR="00425AAE" w:rsidRDefault="00425AAE" w:rsidP="000727EF">
      <w:pPr>
        <w:pStyle w:val="Heading3"/>
      </w:pPr>
      <w:r>
        <w:t>liblist-allutils-perl-0.03/LICENSE:</w:t>
      </w:r>
    </w:p>
    <w:p w14:paraId="013951ED" w14:textId="77777777" w:rsidR="00425AAE" w:rsidRDefault="00425AAE">
      <w:r>
        <w:t>[BEGIN FILE=liblist-allutils-perl-0.03/LICENSE] This software is copyright (c) 2012 by Dave Rolsky.</w:t>
      </w:r>
    </w:p>
    <w:p w14:paraId="0F089CC9" w14:textId="77777777" w:rsidR="00425AAE" w:rsidRDefault="00425AAE">
      <w:r>
        <w:t>This is free software; you can redistribute it and/or modify it under the same terms as the Perl 5 programming language system itself.</w:t>
      </w:r>
    </w:p>
    <w:p w14:paraId="58737A86" w14:textId="77777777" w:rsidR="00425AAE" w:rsidRDefault="00425AAE">
      <w:r>
        <w:t>Terms of the Perl programming language system itself</w:t>
      </w:r>
    </w:p>
    <w:p w14:paraId="6130522A" w14:textId="77777777" w:rsidR="00425AAE" w:rsidRDefault="00425AAE">
      <w:r>
        <w:t>a) the GNU General Public License as published by the Free    Software Foundation; either version 1, or (at your option) any    later version, or b) the Artistic License</w:t>
      </w:r>
    </w:p>
    <w:p w14:paraId="15CCF193" w14:textId="77777777" w:rsidR="00425AAE" w:rsidRDefault="00425AAE">
      <w:r>
        <w:t>--- The GNU General Public License, Version 1, February 1989 ---</w:t>
      </w:r>
    </w:p>
    <w:p w14:paraId="725C3F7C" w14:textId="77777777" w:rsidR="00425AAE" w:rsidRDefault="00425AAE">
      <w:r>
        <w:t>This software is Copyright (c) 2012 by Dave Rolsky.</w:t>
      </w:r>
    </w:p>
    <w:p w14:paraId="57FC62E5" w14:textId="77777777" w:rsidR="00425AAE" w:rsidRDefault="00425AAE">
      <w:r>
        <w:t>This is free software, licensed under:</w:t>
      </w:r>
    </w:p>
    <w:p w14:paraId="086AC5EF" w14:textId="77777777" w:rsidR="00425AAE" w:rsidRDefault="00425AAE">
      <w:r>
        <w:t xml:space="preserve">  The GNU General Public License, Version 1, February 1989</w:t>
      </w:r>
    </w:p>
    <w:p w14:paraId="03381408" w14:textId="77777777" w:rsidR="00425AAE" w:rsidRDefault="00425AAE">
      <w:r>
        <w:t xml:space="preserve">                    GNU GENERAL PUBLIC LICENSE                      Version 1, February 1989</w:t>
      </w:r>
    </w:p>
    <w:p w14:paraId="19651ED9" w14:textId="77777777" w:rsidR="00425AAE" w:rsidRDefault="00425AAE">
      <w:r>
        <w:lastRenderedPageBreak/>
        <w:t xml:space="preserve"> Copyright (C) 1989 Free Software Foundation, Inc.                     51 Franklin St, Fifth Floor, Boston, MA  02110-1301  USA</w:t>
      </w:r>
    </w:p>
    <w:p w14:paraId="575D1731" w14:textId="77777777" w:rsidR="00425AAE" w:rsidRDefault="00425AAE">
      <w:r>
        <w:t xml:space="preserve"> Everyone is permitted to copy and distribute verbatim copies  of this license document, but changing it is not allowed.</w:t>
      </w:r>
    </w:p>
    <w:p w14:paraId="294F91A9" w14:textId="77777777" w:rsidR="00425AAE" w:rsidRDefault="00425AAE">
      <w:r>
        <w:t xml:space="preserve">                            </w:t>
      </w:r>
      <w:r w:rsidRPr="00CE7DF1">
        <w:t>Preamble</w:t>
      </w:r>
    </w:p>
    <w:p w14:paraId="6C93D895" w14:textId="77777777" w:rsidR="00425AAE" w:rsidRDefault="00425AAE">
      <w:r>
        <w:t xml:space="preserve">  The license agreements of most software companies try to keep users at the mercy of those companies.  By contrast, our General Public License is intended to guarantee your freedom to share and change free software--to make sure the software is free for all its users.  The General Public License applies to the Free Software Foundation's software and to any other program whose authors commit to using it. You can use it for your programs, too.</w:t>
      </w:r>
    </w:p>
    <w:p w14:paraId="7EE8C44F" w14:textId="77777777" w:rsidR="00425AAE" w:rsidRDefault="00425AAE">
      <w:r>
        <w:t xml:space="preserve">  When we speak of free software, we are referring to freedom, not price.  Specifically, the General Public License is designed to make sure that you have the freedom to give away or sell copies of free software, that you receive source code or can get it if you want it, that you can change the software or use pieces of it in new free programs; and that you know you can do these things.</w:t>
      </w:r>
    </w:p>
    <w:p w14:paraId="42C01864"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5E747A62" w14:textId="77777777" w:rsidR="00425AAE" w:rsidRDefault="00425AAE">
      <w:r>
        <w:t xml:space="preserve">  For example, if you distribute copies of a such a program, whether gratis or for a fee, you must give the recipients all the rights that you have.  You must make sure that they, too, receive or can get the source code.  And you must tell them their rights.</w:t>
      </w:r>
    </w:p>
    <w:p w14:paraId="3587FB70" w14:textId="77777777" w:rsidR="00425AAE" w:rsidRDefault="00425AAE">
      <w:r>
        <w:t xml:space="preserve">  We protect your rights with two steps: (1) copyright the software, and (2) offer you this license which gives you legal permission to copy, distribute and/or modify the software.</w:t>
      </w:r>
    </w:p>
    <w:p w14:paraId="3CC5B880"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0843E4EA" w14:textId="77777777" w:rsidR="00425AAE" w:rsidRDefault="00425AAE">
      <w:r>
        <w:t xml:space="preserve">  The precise terms and conditions for copying, distribution and modification follow.</w:t>
      </w:r>
    </w:p>
    <w:p w14:paraId="2FB19364" w14:textId="77777777" w:rsidR="00425AAE" w:rsidRDefault="00425AAE">
      <w:r>
        <w:t xml:space="preserve">                    GNU GENERAL PUBLIC LICENSE    TERMS AND CONDITIONS FOR COPYING, DISTRIBUTION AND MODIFICATION</w:t>
      </w:r>
    </w:p>
    <w:p w14:paraId="4A702783" w14:textId="77777777" w:rsidR="00425AAE" w:rsidRDefault="00425AAE">
      <w:r>
        <w:t xml:space="preserve">  0. This License Agreement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work containing the Program or a portion of it, either verbatim or with modifications.  Each licensee is addressed as you.</w:t>
      </w:r>
    </w:p>
    <w:p w14:paraId="4BA8B1AB"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General Public License and to the absence of any warranty; and give any other recipients of the Program a copy of this General Public License along with the Program.  You may charge a fee for the physical act of transferring a copy.</w:t>
      </w:r>
    </w:p>
    <w:p w14:paraId="21B4C83C" w14:textId="77777777" w:rsidR="00425AAE" w:rsidRDefault="00425AAE">
      <w:r>
        <w:lastRenderedPageBreak/>
        <w:t xml:space="preserve">  2. You may modify your copy or copies of the Program or any portion of it, and copy and distribute such modifications under the terms of Paragraph 1 above, provided that you also do the following:</w:t>
      </w:r>
    </w:p>
    <w:p w14:paraId="2F727AD8" w14:textId="77777777" w:rsidR="00425AAE" w:rsidRDefault="00425AAE">
      <w:r>
        <w:t xml:space="preserve">    a) cause the modified files to carry prominent notices stating that     you changed the files and the date of any change; and</w:t>
      </w:r>
    </w:p>
    <w:p w14:paraId="55DF6A2A" w14:textId="77777777" w:rsidR="00425AAE" w:rsidRDefault="00425AAE">
      <w:r>
        <w:t xml:space="preserve">    b) cause the whole of any work that you distribute or publish, that     in whole or in part contains the Program or any part thereof, either     with or without modifications, to be licensed at no charge to all     third parties under the terms of this General Public License (except     that you may choose to grant warranty protection to some or all     third parties, at your option).</w:t>
      </w:r>
    </w:p>
    <w:p w14:paraId="76F8A1D9" w14:textId="77777777" w:rsidR="00425AAE" w:rsidRDefault="00425AAE">
      <w:r>
        <w:t xml:space="preserve">    c) If the modified program normally reads commands interactively when     run, you must cause it, when started running for such interactive use     in the simplest and most usual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General     Public License.</w:t>
      </w:r>
    </w:p>
    <w:p w14:paraId="3B6604CF" w14:textId="77777777" w:rsidR="00425AAE" w:rsidRDefault="00425AAE">
      <w:r>
        <w:t xml:space="preserve">    d) You may charge a fee for the physical act of transferring a     copy, and you may at your option offer warranty protection in     exchange for a fee.</w:t>
      </w:r>
    </w:p>
    <w:p w14:paraId="53D34028" w14:textId="77777777" w:rsidR="00425AAE" w:rsidRDefault="00425AAE">
      <w:r>
        <w:t>Mere aggregation of another independent work with the Program (or its derivative) on a volume of a storage or distribution medium does not bring the other work under the scope of these terms.</w:t>
      </w:r>
    </w:p>
    <w:p w14:paraId="6A5118E4" w14:textId="77777777" w:rsidR="00425AAE" w:rsidRDefault="00425AAE">
      <w:r>
        <w:t xml:space="preserve">  3. You may copy and distribute the Program (or a portion or derivative of it, under Paragraph 2) in object code or executable form under the terms of Paragraphs 1 and 2 above provided that you also do one of the following:</w:t>
      </w:r>
    </w:p>
    <w:p w14:paraId="4434E547" w14:textId="77777777" w:rsidR="00425AAE" w:rsidRDefault="00425AAE">
      <w:r>
        <w:t xml:space="preserve">    a) accompany it with the complete corresponding machine-readable     source code, which must be distributed under the terms of     Paragraphs 1 and 2 above; or,</w:t>
      </w:r>
    </w:p>
    <w:p w14:paraId="3C4CB7B3" w14:textId="77777777" w:rsidR="00425AAE" w:rsidRDefault="00425AAE">
      <w:r>
        <w:t xml:space="preserve">    b) accompany it with a written offer, valid for at least three     years, to give any third party free (except for a nominal charge     for the cost of distribution) a complete machine-readable copy of the     corresponding source code, to be distributed under the terms of     Paragraphs 1 and 2 above; or,</w:t>
      </w:r>
    </w:p>
    <w:p w14:paraId="66301EDF" w14:textId="77777777" w:rsidR="00425AAE" w:rsidRDefault="00425AAE">
      <w:r>
        <w:t xml:space="preserve">    c) accompany it with the information you received as to where the     corresponding source code may be obtained.  (This alternative is     allowed only for noncommercial distribution and only if you     received the program in object code or executable form alone.)</w:t>
      </w:r>
    </w:p>
    <w:p w14:paraId="5F1D50D6" w14:textId="77777777" w:rsidR="00425AAE" w:rsidRDefault="00425AAE">
      <w:r>
        <w:t>Source code for a work means the preferred form of the work for making modifications to it.  For an executable file, complete source code means all the source code for all modules it contains; but, as a special exception, it need not include source code for modules which are standard libraries that accompany the operating system on which the executable file runs, or for standard header files or definitions files that accompany that operating system.</w:t>
      </w:r>
    </w:p>
    <w:p w14:paraId="02B31D4E" w14:textId="77777777" w:rsidR="00425AAE" w:rsidRDefault="00425AAE">
      <w:r>
        <w:t xml:space="preserve">  4. You may not copy, modify, sublicense, distribute or transfer the Program except as expressly provided under this General Public License. Any attempt otherwise to copy, modify, sublicense, distribute or transfer the Program is void, and will automatically terminate your rights to use the Program under this License.  However, parties who have received copies, or rights to use copies, from you under this General Public </w:t>
      </w:r>
      <w:r>
        <w:lastRenderedPageBreak/>
        <w:t>License will not have their licenses terminated so long as such parties remain in full compliance.</w:t>
      </w:r>
    </w:p>
    <w:p w14:paraId="2C77DA9B" w14:textId="77777777" w:rsidR="00425AAE" w:rsidRDefault="00425AAE">
      <w:r>
        <w:t xml:space="preserve">  5. By copying, distributing or modifying the Program (or any work based on the Program) you indicate your acceptance of this license to do so, and all its terms and conditions.</w:t>
      </w:r>
    </w:p>
    <w:p w14:paraId="0D0A38AB"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w:t>
      </w:r>
    </w:p>
    <w:p w14:paraId="5C2C9FC2" w14:textId="77777777" w:rsidR="00425AAE" w:rsidRDefault="00425AAE">
      <w:r>
        <w:t xml:space="preserve">  7. The Free Software Foundation may publish revised and/or new versions of the General Public License from time to time.  Such new versions will be similar in spirit to the present version, but may differ in detail to address new problems or concerns.</w:t>
      </w:r>
    </w:p>
    <w:p w14:paraId="36F9B2B0" w14:textId="77777777" w:rsidR="00425AAE" w:rsidRDefault="00425AAE">
      <w:r>
        <w:t>Each version is given a distinguishing version number.  If the Program specifies a version number of the license which applies to it and any later version, you have the option of following the terms and conditions either of that version or of any later version published by the Free Software Foundation.  If the Program does not specify a version number of the license, you may choose any version ever published by the Free Software Foundation.</w:t>
      </w:r>
    </w:p>
    <w:p w14:paraId="2448E248" w14:textId="77777777" w:rsidR="00425AAE" w:rsidRDefault="00425AAE">
      <w:r>
        <w:t xml:space="preserve">  8.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1B1D9D8E" w14:textId="77777777" w:rsidR="00425AAE" w:rsidRDefault="00425AAE">
      <w:r>
        <w:t xml:space="preserve">                            NO WARRANTY</w:t>
      </w:r>
    </w:p>
    <w:p w14:paraId="5A32094E" w14:textId="77777777" w:rsidR="00425AAE" w:rsidRDefault="00425AAE">
      <w:r>
        <w:t xml:space="preserve">  9.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4C9BE26E" w14:textId="77777777" w:rsidR="00425AAE" w:rsidRDefault="00425AAE">
      <w:r>
        <w:t xml:space="preserve">  10.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34A81C9" w14:textId="77777777" w:rsidR="00425AAE" w:rsidRDefault="00425AAE">
      <w:r>
        <w:lastRenderedPageBreak/>
        <w:t xml:space="preserve">                     END OF TERMS AND CONDITIONS</w:t>
      </w:r>
    </w:p>
    <w:p w14:paraId="2C61BE1C" w14:textId="77777777" w:rsidR="00425AAE" w:rsidRDefault="00425AAE">
      <w:r>
        <w:t xml:space="preserve">        Appendix: How to Apply These Terms to Your New Programs</w:t>
      </w:r>
    </w:p>
    <w:p w14:paraId="3CC6F397" w14:textId="77777777" w:rsidR="00425AAE" w:rsidRDefault="00425AAE">
      <w:r>
        <w:t xml:space="preserve">  If you develop a new program, and you want it to be of the greatest possible use to humanity, the best way to achieve this is to make it free software which everyone can redistribute and change under these terms.</w:t>
      </w:r>
    </w:p>
    <w:p w14:paraId="377BC345"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21FEF89F" w14:textId="77777777" w:rsidR="00425AAE" w:rsidRDefault="00425AAE">
      <w:r>
        <w:t xml:space="preserve">    &lt;one line to give the program's name and a brief idea of what it does.&gt;     Copyright (C) 19yy  &lt;name of author&gt;</w:t>
      </w:r>
    </w:p>
    <w:p w14:paraId="4D94BB56" w14:textId="77777777" w:rsidR="00425AAE" w:rsidRDefault="00425AAE">
      <w:r>
        <w:t xml:space="preserve">    This program is free software; you can redistribute it and/or modify     it under the terms of the GNU General Public License as published by     the Free Software Foundation; either version 1, or (at your option)     any later version.</w:t>
      </w:r>
    </w:p>
    <w:p w14:paraId="5DE3A855"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01BDB9C5"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668C7BD4" w14:textId="77777777" w:rsidR="00425AAE" w:rsidRDefault="00425AAE">
      <w:r>
        <w:t xml:space="preserve"> Also add information on how to contact you by electronic and paper mail.</w:t>
      </w:r>
    </w:p>
    <w:p w14:paraId="367755E0" w14:textId="77777777" w:rsidR="00425AAE" w:rsidRDefault="00425AAE">
      <w:r>
        <w:t>If the program is interactive, make it output a short notice like this when it starts in an interactive mode:</w:t>
      </w:r>
    </w:p>
    <w:p w14:paraId="1B264566" w14:textId="77777777" w:rsidR="00425AAE" w:rsidRDefault="00425AAE">
      <w:r>
        <w:t xml:space="preserve">    Gnomovision version 69, Copyright (C) 19xx name of author     Gnomovision comes with ABSOLUTELY NO WARRANTY; for details type `show w'.     This is free software, and you are welcome to redistribute it     under certain conditions; type `show c' for details.</w:t>
      </w:r>
    </w:p>
    <w:p w14:paraId="2641176C"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2A2C5B02" w14:textId="77777777" w:rsidR="00425AAE" w:rsidRDefault="00425AAE">
      <w:r>
        <w:t>You should also get your employer (if you work as a programmer) or your school, if any, to sign a copyright disclaimer for the program, if necessary.  Here a sample; alter the names:</w:t>
      </w:r>
    </w:p>
    <w:p w14:paraId="02AC2E3A" w14:textId="77777777" w:rsidR="00425AAE" w:rsidRDefault="00425AAE">
      <w:r>
        <w:t xml:space="preserve">  Yoyodyne, Inc., hereby disclaims all copyright interest in the   program `Gnomovision' (a program to direct compilers to make passes   at assemblers) written by James Hacker.</w:t>
      </w:r>
    </w:p>
    <w:p w14:paraId="22761A06" w14:textId="77777777" w:rsidR="00425AAE" w:rsidRDefault="00425AAE">
      <w:r>
        <w:t xml:space="preserve">  &lt;signature of Ty Coon&gt;, 1 April 1989   Ty Coon, President of Vice</w:t>
      </w:r>
    </w:p>
    <w:p w14:paraId="27D11F71" w14:textId="77777777" w:rsidR="00425AAE" w:rsidRDefault="00425AAE">
      <w:r>
        <w:t>That's all there is to it!</w:t>
      </w:r>
    </w:p>
    <w:p w14:paraId="1CAFF291" w14:textId="77777777" w:rsidR="00425AAE" w:rsidRDefault="00425AAE">
      <w:r>
        <w:t xml:space="preserve"> --- The Artistic License 1.0 ---</w:t>
      </w:r>
    </w:p>
    <w:p w14:paraId="24F96737" w14:textId="77777777" w:rsidR="00425AAE" w:rsidRDefault="00425AAE">
      <w:r>
        <w:t>This software is Copyright (c) 2012 by Dave Rolsky.</w:t>
      </w:r>
    </w:p>
    <w:p w14:paraId="0EF967D9" w14:textId="77777777" w:rsidR="00425AAE" w:rsidRDefault="00425AAE">
      <w:r>
        <w:t>This is free software, licensed under:</w:t>
      </w:r>
    </w:p>
    <w:p w14:paraId="1111B285" w14:textId="77777777" w:rsidR="00425AAE" w:rsidRDefault="00425AAE">
      <w:r>
        <w:t xml:space="preserve">  The Artistic License 1.0</w:t>
      </w:r>
    </w:p>
    <w:p w14:paraId="6EFA651E" w14:textId="77777777" w:rsidR="00425AAE" w:rsidRDefault="00425AAE">
      <w:r>
        <w:t>The Artistic License</w:t>
      </w:r>
    </w:p>
    <w:p w14:paraId="170610B5" w14:textId="77777777" w:rsidR="00425AAE" w:rsidRDefault="00425AAE">
      <w:r w:rsidRPr="00CE7DF1">
        <w:lastRenderedPageBreak/>
        <w:t>Preamble</w:t>
      </w:r>
    </w:p>
    <w:p w14:paraId="5EBBBD4E" w14:textId="77777777" w:rsidR="00425AAE" w:rsidRDefault="00425AAE">
      <w:r>
        <w:t>The intent of this document is to state the conditions under which a Package may be copied, such that the Copyright Holder maintains some semblance of artistic control over the development of the package, while giving the users of the package the right to use and distribute the Package in a more-or-less customary fashion, plus the right to make reasonable modifications.</w:t>
      </w:r>
    </w:p>
    <w:p w14:paraId="635A3319" w14:textId="77777777" w:rsidR="00425AAE" w:rsidRDefault="00425AAE">
      <w:r>
        <w:t>Definitions:</w:t>
      </w:r>
    </w:p>
    <w:p w14:paraId="16673727" w14:textId="77777777" w:rsidR="00425AAE" w:rsidRDefault="00425AAE">
      <w:r>
        <w:t xml:space="preserve">  - Package refers to the collection of files distributed by the Copyright     Holder, and derivatives of that collection of files created through     textual modification.    - Standard Version refers to such a Package if it has not been modified,     or has been modified in accordance with the wishes of the Copyright     Holder.    - Copyright Holder is whoever is named in the copyright or copyrights for     the package.    - You is you, if you're thinking about copying or distributing this Package.   - Reasonable copying fee is whatever you can justify on the basis of media     cost, duplication charges, time of people involved, and so on. (You will     not be required to justify it to the Copyright Holder, but only to the     computing community at large as a market that must bear the fee.)    - Freely Available means that no fee is charged for the item itself, though     there may be fees involved in handling the item. It also means that     recipients of the item may redistribute it under the same conditions they     received it. </w:t>
      </w:r>
    </w:p>
    <w:p w14:paraId="10BB8A52" w14:textId="77777777" w:rsidR="00425AAE" w:rsidRDefault="00425AAE">
      <w:r>
        <w:t>1. You may make and give away verbatim copies of the source form of the Standard Version of this Package without restriction, provided that you duplicate all of the original copyright notices and associated disclaimers.</w:t>
      </w:r>
    </w:p>
    <w:p w14:paraId="05B61348" w14:textId="77777777" w:rsidR="00425AAE" w:rsidRDefault="00425AAE">
      <w:r>
        <w:t>2. You may apply bug fixes, portability fixes and other modifications derived from the Public Domain or from the Copyright Holder. A Package modified in such a way shall still be considered the Standard Version.</w:t>
      </w:r>
    </w:p>
    <w:p w14:paraId="350E5A11" w14:textId="77777777" w:rsidR="00425AAE" w:rsidRDefault="00425AAE">
      <w:r>
        <w:t>3. You may otherwise modify your copy of this Package in any way, provided that you insert a prominent notice in each changed file stating how and when you changed that file, and provided that you do at least ONE of the following:</w:t>
      </w:r>
    </w:p>
    <w:p w14:paraId="02A21EC3" w14:textId="77777777" w:rsidR="00425AAE" w:rsidRDefault="00425AAE">
      <w:r>
        <w:t xml:space="preserve">  a) place your modifications in the Public Domain or otherwise make them      Freely Available, such as by posting said modifications to Usenet or an      equivalent medium, or placing the modifications on a major archive site      such as ftp.uu.net, or by allowing the Copyright Holder to include your      modifications in the Standard Version of the Package.</w:t>
      </w:r>
    </w:p>
    <w:p w14:paraId="2082D77D" w14:textId="77777777" w:rsidR="00425AAE" w:rsidRDefault="00425AAE">
      <w:r>
        <w:t xml:space="preserve">  b) use the modified Package only within your corporation or organization.</w:t>
      </w:r>
    </w:p>
    <w:p w14:paraId="5691962D" w14:textId="77777777" w:rsidR="00425AAE" w:rsidRDefault="00425AAE">
      <w:r>
        <w:t xml:space="preserve">  c) rename any non-standard executables so the names do not conflict with      standard executables, which must also be provided, and provide a separate      manual page for each non-standard executable that clearly documents how it      differs from the Standard Version.</w:t>
      </w:r>
    </w:p>
    <w:p w14:paraId="2A3B1CEF" w14:textId="77777777" w:rsidR="00425AAE" w:rsidRDefault="00425AAE">
      <w:r>
        <w:t xml:space="preserve">  d) make other distribution arrangements with the Copyright Holder.</w:t>
      </w:r>
    </w:p>
    <w:p w14:paraId="38D1B579" w14:textId="77777777" w:rsidR="00425AAE" w:rsidRDefault="00425AAE">
      <w:r>
        <w:t>4. You may distribute the programs of this Package in object code or executable form, provided that you do at least ONE of the following:</w:t>
      </w:r>
    </w:p>
    <w:p w14:paraId="602BA2B8" w14:textId="77777777" w:rsidR="00425AAE" w:rsidRDefault="00425AAE">
      <w:r>
        <w:t xml:space="preserve">  a) distribute a Standard Version of the executables and library files,      together with instructions (in the manual page or equivalent) on where to      get the Standard Version.</w:t>
      </w:r>
    </w:p>
    <w:p w14:paraId="050E5CCA" w14:textId="77777777" w:rsidR="00425AAE" w:rsidRDefault="00425AAE">
      <w:r>
        <w:lastRenderedPageBreak/>
        <w:t xml:space="preserve">  b) accompany the distribution with the machine-readable source of the Package      with your modifications.</w:t>
      </w:r>
    </w:p>
    <w:p w14:paraId="130A7319" w14:textId="77777777" w:rsidR="00425AAE" w:rsidRDefault="00425AAE">
      <w:r>
        <w:t xml:space="preserve">  c) accompany any non-standard executables with their corresponding Standard      Version executables, giving the non-standard executables non-standard      names, and clearly documenting the differences in manual pages (or      equivalent), together with instructions on where to get the Standard      Version.</w:t>
      </w:r>
    </w:p>
    <w:p w14:paraId="12EE4506" w14:textId="77777777" w:rsidR="00425AAE" w:rsidRDefault="00425AAE">
      <w:r>
        <w:t xml:space="preserve">  d) make other distribution arrangements with the Copyright Holder.</w:t>
      </w:r>
    </w:p>
    <w:p w14:paraId="59DAC0D5" w14:textId="77777777" w:rsidR="00425AAE" w:rsidRDefault="00425AAE">
      <w:r>
        <w:t>5. You may charge a reasonable copying fee for any distribution of this Package.  You may charge any fee you choose for support of this Package. You may not charge a fee for this Package itself. However, you may distribute this Package in aggregate with other (possibly commercial) programs as part of a larger (possibly commercial) software distribution provided that you do not advertise this Package as a product of your own.</w:t>
      </w:r>
    </w:p>
    <w:p w14:paraId="38249A6C" w14:textId="77777777" w:rsidR="00425AAE" w:rsidRDefault="00425AAE">
      <w:r>
        <w:t>6. The scripts and library files supplied as input to or produced as output from the programs of this Package do not automatically fall under the copyright of this Package, but belong to whomever generated them, and may be sold commercially, and may be aggregated with this Package.</w:t>
      </w:r>
    </w:p>
    <w:p w14:paraId="6F45026A" w14:textId="77777777" w:rsidR="00425AAE" w:rsidRDefault="00425AAE">
      <w:r>
        <w:t>7. C or perl subroutines supplied by you and linked into this Package shall not be considered part of this Package.</w:t>
      </w:r>
    </w:p>
    <w:p w14:paraId="457A8CE6" w14:textId="77777777" w:rsidR="00425AAE" w:rsidRDefault="00425AAE">
      <w:r>
        <w:t>8. The name of the Copyright Holder may not be used to endorse or promote products derived from this software without specific prior written permission.</w:t>
      </w:r>
    </w:p>
    <w:p w14:paraId="097C3F15" w14:textId="77777777" w:rsidR="00425AAE" w:rsidRDefault="00425AAE">
      <w:r>
        <w:t>9. THIS PACKAGE IS PROVIDED AS IS AND WITHOUT ANY EXPRESS OR IMPLIED WARRANTIES, INCLUDING, WITHOUT LIMITATION, THE IMPLIED WARRANTIES OF MERCHANTIBILITY AND FITNESS FOR A PARTICULAR PURPOSE.</w:t>
      </w:r>
    </w:p>
    <w:p w14:paraId="7E8CAED7" w14:textId="77777777" w:rsidR="00425AAE" w:rsidRDefault="00425AAE">
      <w:r>
        <w:t>The End</w:t>
      </w:r>
    </w:p>
    <w:p w14:paraId="761C605E" w14:textId="77777777" w:rsidR="00425AAE" w:rsidRDefault="00425AAE">
      <w:r>
        <w:t>[END FILE=liblist-allutils-perl-0.03/LICENSE]</w:t>
      </w:r>
    </w:p>
    <w:p w14:paraId="39A9F680" w14:textId="77777777" w:rsidR="00425AAE" w:rsidRDefault="00425AAE" w:rsidP="000727EF">
      <w:pPr>
        <w:pStyle w:val="Heading2"/>
      </w:pPr>
      <w:r>
        <w:t xml:space="preserve"> </w:t>
      </w:r>
      <w:bookmarkStart w:id="330" w:name="_Toc399938148"/>
      <w:r>
        <w:t>liblist-moreutils-perl (version 0.33):</w:t>
      </w:r>
      <w:bookmarkEnd w:id="330"/>
    </w:p>
    <w:p w14:paraId="48626C2F" w14:textId="77777777" w:rsidR="00425AAE" w:rsidRDefault="00425AAE" w:rsidP="000727EF">
      <w:pPr>
        <w:pStyle w:val="Heading3"/>
      </w:pPr>
      <w:r>
        <w:t>liblist-moreutils-perl-0.33/debian/copyright:</w:t>
      </w:r>
    </w:p>
    <w:p w14:paraId="02DD1F32" w14:textId="77777777" w:rsidR="00425AAE" w:rsidRDefault="00425AAE">
      <w:r>
        <w:t>[BEGIN FILE=liblist-moreutils-perl-0.33/debian/copyright] Format: http://www.debian.org/doc/packaging-manuals/copyright-format/1.0/ Upstream-Contact: Tassilo von Parseval &lt;tassilo.von.parseval@rwth-aachen.de&gt; Source: https://metacpan.org/release/List-MoreUtils</w:t>
      </w:r>
    </w:p>
    <w:p w14:paraId="780265A7" w14:textId="77777777" w:rsidR="00425AAE" w:rsidRDefault="00425AAE">
      <w:r>
        <w:t>Files: * Copyright:  2004-2010, Tassilo von Parseval &lt;tassilo.von.parseval@rwth-aachen.de&gt;  2011, Aaron Crane License: Artistic or GPL-1+</w:t>
      </w:r>
    </w:p>
    <w:p w14:paraId="0F02A31F" w14:textId="77777777" w:rsidR="00425AAE" w:rsidRDefault="00425AAE">
      <w:r>
        <w:t>Files: debian/* Copyright: 2005-2006, Krzysztof Krzyzaniak (eloy) &lt;eloy@debian.org&gt;  2005, Chip Salzenberg &lt;chip@debian.org&gt;  2008, Damyan Ivanov &lt;dmn@debian.org&gt;  2009, Ansgar Burchardt &lt;ansgar@debian.org&gt;  2009, gregor herrmann &lt;gregoa@debian.org&gt;  2011, Nicholas Bamber &lt;nicholas@periapt.co.uk&gt; License: Artistic or GPL-1+</w:t>
      </w:r>
    </w:p>
    <w:p w14:paraId="73389295"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5C5C526B" w14:textId="77777777" w:rsidR="00425AAE" w:rsidRDefault="00425AAE">
      <w:r>
        <w:lastRenderedPageBreak/>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FILE=liblist-moreutils-perl-0.33/debian/copyright]</w:t>
      </w:r>
    </w:p>
    <w:p w14:paraId="5CD2A91D" w14:textId="77777777" w:rsidR="00425AAE" w:rsidRDefault="00425AAE" w:rsidP="000727EF">
      <w:pPr>
        <w:pStyle w:val="Heading2"/>
      </w:pPr>
      <w:r>
        <w:t xml:space="preserve"> </w:t>
      </w:r>
      <w:bookmarkStart w:id="331" w:name="_Toc399938149"/>
      <w:r>
        <w:t>liblocale-gettext-perl (version 1.05):</w:t>
      </w:r>
      <w:bookmarkEnd w:id="331"/>
    </w:p>
    <w:p w14:paraId="18AE9A00" w14:textId="77777777" w:rsidR="00425AAE" w:rsidRDefault="00425AAE" w:rsidP="000727EF">
      <w:pPr>
        <w:pStyle w:val="Heading3"/>
      </w:pPr>
      <w:r>
        <w:t>liblocale-gettext-perl-1.05/debian/copyright:</w:t>
      </w:r>
    </w:p>
    <w:p w14:paraId="7D56AB04" w14:textId="77777777" w:rsidR="00425AAE" w:rsidRDefault="00425AAE">
      <w:r>
        <w:t>[BEGIN FILE=liblocale-gettext-perl-1.05/debian/copyright] Format: http://www.debian.org/doc/packaging-manuals/copyright-format/1.0/ Upstream-Name: Locale-gettext Upstream-Contact: Phillip Vandry &lt;vandry@TZoNE.ORG&gt; Source: https://metacpan.org/release/Locale-gettext</w:t>
      </w:r>
    </w:p>
    <w:p w14:paraId="00EBC16D" w14:textId="77777777" w:rsidR="00425AAE" w:rsidRDefault="00425AAE">
      <w:r>
        <w:t>Files: * Copyright: 1996-2005, Phillip Vandry &lt;vandry@TZoNE.ORG&gt; License: Artistic or GPL-1+</w:t>
      </w:r>
    </w:p>
    <w:p w14:paraId="6F682792" w14:textId="77777777" w:rsidR="00425AAE" w:rsidRDefault="00425AAE">
      <w:r>
        <w:t>Files: debian/* Copyright: 1998-2009, RaphaÃ«l Hertzog &lt;hertzog@debian.org&gt;  2008, Niko Tyni &lt;ntyni@debian.org&gt;  2010-2011, gregor herrmann &lt;gregoa@debian.org&gt; License: Artistic or GPL-1+</w:t>
      </w:r>
    </w:p>
    <w:p w14:paraId="09C2F5FE"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1763CA26"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FILE=liblocale-gettext-perl-1.05/debian/copyright] quick_licfile: WARNING: no liblockfile-1.09/debian/*copyright file</w:t>
      </w:r>
    </w:p>
    <w:p w14:paraId="6A4EC21C" w14:textId="77777777" w:rsidR="00425AAE" w:rsidRDefault="00425AAE" w:rsidP="000727EF">
      <w:pPr>
        <w:pStyle w:val="Heading2"/>
      </w:pPr>
      <w:r>
        <w:t xml:space="preserve"> </w:t>
      </w:r>
      <w:bookmarkStart w:id="332" w:name="_Toc399938150"/>
      <w:r>
        <w:t>liblockfile (version 1.09):</w:t>
      </w:r>
      <w:bookmarkEnd w:id="332"/>
    </w:p>
    <w:p w14:paraId="6A798FC0" w14:textId="77777777" w:rsidR="00425AAE" w:rsidRDefault="00425AAE" w:rsidP="000727EF">
      <w:pPr>
        <w:pStyle w:val="Heading3"/>
      </w:pPr>
      <w:r>
        <w:t>liblockfile-1.09/COPYRIGHT:</w:t>
      </w:r>
    </w:p>
    <w:p w14:paraId="548CA1F3" w14:textId="77777777" w:rsidR="00425AAE" w:rsidRDefault="00425AAE">
      <w:r>
        <w:t>[BEGIN FILE=liblockfile-1.09/COPYRIGHT]</w:t>
      </w:r>
    </w:p>
    <w:p w14:paraId="322DC204" w14:textId="77777777" w:rsidR="00425AAE" w:rsidRDefault="00425AAE">
      <w:r>
        <w:tab/>
        <w:t xml:space="preserve">Liblockfile is (c) Copyright 1999-2011 Miquel van Smoorenburg. </w:t>
      </w:r>
      <w:r>
        <w:tab/>
        <w:t xml:space="preserve">Changes submitted by other people in the form of patches </w:t>
      </w:r>
      <w:r>
        <w:tab/>
        <w:t xml:space="preserve">remain under their copyright but are licensed under the same </w:t>
      </w:r>
      <w:r>
        <w:tab/>
        <w:t>conditions as liblockfile. See the ChangeLog file for details.</w:t>
      </w:r>
    </w:p>
    <w:p w14:paraId="2078EC05" w14:textId="77777777" w:rsidR="00425AAE" w:rsidRDefault="00425AAE">
      <w:r>
        <w:t xml:space="preserve">   This library is free software; you can redistribute it and/or modify    it under the terms of the GNU Lesser General Public License as published    by the Free Software Foundation; either version 2 of the License,    or (at your option) any later version.</w:t>
      </w:r>
    </w:p>
    <w:p w14:paraId="5A034A1D" w14:textId="77777777" w:rsidR="00425AAE" w:rsidRDefault="00425AAE">
      <w:r>
        <w:lastRenderedPageBreak/>
        <w:t xml:space="preserve">   On Debian GNU/Linux systems, the complete text of the GNU Lesser General    Public License can be found in `/usr/share/common-licenses/LGPL-2'. You can    also find a copy on the GNU website at http://www.gnu.org/</w:t>
      </w:r>
    </w:p>
    <w:p w14:paraId="4B3F339E" w14:textId="77777777" w:rsidR="00425AAE" w:rsidRDefault="00425AAE">
      <w:r>
        <w:t xml:space="preserve"> </w:t>
      </w:r>
      <w:r>
        <w:tab/>
        <w:t xml:space="preserve">Dotlockfile is (c) Copyright 1999-2011 Miquel van Smoorenburg. </w:t>
      </w:r>
      <w:r>
        <w:tab/>
        <w:t xml:space="preserve">Changes submitted by other people in the form of patches </w:t>
      </w:r>
      <w:r>
        <w:tab/>
        <w:t xml:space="preserve">remain under their copyright but are licensed under the same </w:t>
      </w:r>
      <w:r>
        <w:tab/>
        <w:t>conditions as dotlockfile. See the ChangeLog file for details.</w:t>
      </w:r>
    </w:p>
    <w:p w14:paraId="52AC229E"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30B8E8A8" w14:textId="77777777" w:rsidR="00425AAE" w:rsidRDefault="00425AAE">
      <w:r>
        <w:t xml:space="preserve">   On Debian GNU/Linux systems, the complete text of the GNU Library    General Public License can be found in `/usr/share/common-licenses/LGPL-2'.    You can also find a copy on the GNU website at http://www.gnu.org/</w:t>
      </w:r>
    </w:p>
    <w:p w14:paraId="40C24607" w14:textId="77777777" w:rsidR="00425AAE" w:rsidRDefault="00425AAE">
      <w:r>
        <w:t>[END FILE=liblockfile-1.09/COPYRIGHT]</w:t>
      </w:r>
    </w:p>
    <w:p w14:paraId="780561F1" w14:textId="77777777" w:rsidR="00425AAE" w:rsidRDefault="00425AAE" w:rsidP="000727EF">
      <w:pPr>
        <w:pStyle w:val="Heading2"/>
      </w:pPr>
      <w:r>
        <w:t xml:space="preserve"> </w:t>
      </w:r>
      <w:bookmarkStart w:id="333" w:name="_Toc399938151"/>
      <w:r>
        <w:t>liblogging (version 1.0.4):</w:t>
      </w:r>
      <w:bookmarkEnd w:id="333"/>
    </w:p>
    <w:p w14:paraId="018B4DDF" w14:textId="77777777" w:rsidR="00425AAE" w:rsidRDefault="00425AAE" w:rsidP="000727EF">
      <w:pPr>
        <w:pStyle w:val="Heading3"/>
      </w:pPr>
      <w:r>
        <w:t>liblogging-1.0.4/debian/copyright:</w:t>
      </w:r>
    </w:p>
    <w:p w14:paraId="5837061A" w14:textId="77777777" w:rsidR="00425AAE" w:rsidRDefault="00425AAE">
      <w:r>
        <w:t>[BEGIN FILE=liblogging-1.0.4/debian/copyright] Format: http://www.debian.org/doc/packaging-manuals/copyright-format/1.0/ Upstream-Name: liblogging Source: http://www.liblogging.org/</w:t>
      </w:r>
    </w:p>
    <w:p w14:paraId="51F20616" w14:textId="77777777" w:rsidR="00425AAE" w:rsidRDefault="00425AAE">
      <w:r>
        <w:t>Files: * Copyright: 2002-2014 Rainer Gerhards and Adiscon GmbH. License: BSD-2-Clause</w:t>
      </w:r>
    </w:p>
    <w:p w14:paraId="4CE05BD9" w14:textId="77777777" w:rsidR="00425AAE" w:rsidRDefault="00425AAE">
      <w:r>
        <w:t>License: BSD-2-Clause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  THIS SOFTWARE IS PROVIDED BY THE COPYRIGHT HOLDERS AND CONTRIBUTORS  ``AS IS'' AND ANY EXPRESS OR IMPLIED WARRANTIES, INCLUDING, BUT NOT  LIMITED TO, THE IMPLIED WARRANTIES OF MERCHANTABILITY AND FITNESS FOR  A PARTICULAR PURPOSE ARE DISCLAIMED.  IN NO EVENT SHALL THE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FILE=liblogging-1.0.4/debian/copyright]</w:t>
      </w:r>
    </w:p>
    <w:p w14:paraId="56307636" w14:textId="77777777" w:rsidR="00425AAE" w:rsidRDefault="00425AAE" w:rsidP="000727EF">
      <w:pPr>
        <w:pStyle w:val="Heading2"/>
      </w:pPr>
      <w:r>
        <w:lastRenderedPageBreak/>
        <w:t xml:space="preserve"> </w:t>
      </w:r>
      <w:bookmarkStart w:id="334" w:name="_Toc399938152"/>
      <w:r>
        <w:t>liblognorm (version 1.0.1):</w:t>
      </w:r>
      <w:bookmarkEnd w:id="334"/>
    </w:p>
    <w:p w14:paraId="1C33E26A" w14:textId="77777777" w:rsidR="00425AAE" w:rsidRDefault="00425AAE" w:rsidP="000727EF">
      <w:pPr>
        <w:pStyle w:val="Heading3"/>
      </w:pPr>
      <w:r>
        <w:t>liblognorm-1.0.1/debian/copyright:</w:t>
      </w:r>
    </w:p>
    <w:p w14:paraId="0D81CC76" w14:textId="77777777" w:rsidR="00425AAE" w:rsidRDefault="00425AAE">
      <w:r>
        <w:t>[BEGIN FILE=liblognorm-1.0.1/debian/copyright] This work was packaged for Debian by:</w:t>
      </w:r>
    </w:p>
    <w:p w14:paraId="478D7713" w14:textId="77777777" w:rsidR="00425AAE" w:rsidRDefault="00425AAE">
      <w:r>
        <w:t xml:space="preserve">    Pierre Chifflier &lt;pollux@debian.org&gt; on Sat, 11 Dec 2010 11:53:53 +0100</w:t>
      </w:r>
    </w:p>
    <w:p w14:paraId="191DF430" w14:textId="77777777" w:rsidR="00425AAE" w:rsidRDefault="00425AAE">
      <w:r>
        <w:t>It was downloaded from:</w:t>
      </w:r>
    </w:p>
    <w:p w14:paraId="2D2D9893" w14:textId="77777777" w:rsidR="00425AAE" w:rsidRDefault="00425AAE">
      <w:r>
        <w:t xml:space="preserve">    http://liblognorm.sourceforge.net/</w:t>
      </w:r>
    </w:p>
    <w:p w14:paraId="49430FA6" w14:textId="77777777" w:rsidR="00425AAE" w:rsidRDefault="00425AAE">
      <w:r>
        <w:t>Upstream Author:</w:t>
      </w:r>
    </w:p>
    <w:p w14:paraId="2CBC41C0" w14:textId="77777777" w:rsidR="00425AAE" w:rsidRDefault="00425AAE">
      <w:r>
        <w:t xml:space="preserve">    Rainer Gerhards</w:t>
      </w:r>
    </w:p>
    <w:p w14:paraId="4D33328C" w14:textId="77777777" w:rsidR="00425AAE" w:rsidRDefault="00425AAE">
      <w:r>
        <w:t>Copyright:</w:t>
      </w:r>
    </w:p>
    <w:p w14:paraId="40270FDB" w14:textId="77777777" w:rsidR="00425AAE" w:rsidRDefault="00425AAE">
      <w:r>
        <w:t xml:space="preserve">    Copyright 2010 by Rainer Gerhards and Adiscon GmbH.</w:t>
      </w:r>
    </w:p>
    <w:p w14:paraId="35982D16" w14:textId="77777777" w:rsidR="00425AAE" w:rsidRDefault="00425AAE">
      <w:r>
        <w:t>License:</w:t>
      </w:r>
    </w:p>
    <w:p w14:paraId="2A066761"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          This library is distributed in the hope that it will be useful,     but WITHOUT ANY WARRANTY; without even the implied warranty of     MERCHANTABILITY or FITNESS FOR A PARTICULAR PURPOSE.  See the GNU     Lesser General Public License for more details.</w:t>
      </w:r>
    </w:p>
    <w:p w14:paraId="52B8CB87" w14:textId="77777777" w:rsidR="00425AAE" w:rsidRDefault="00425AAE">
      <w:r>
        <w:t>Complete LGPL version 2.1 text can be found in  /usr/share/common-licenses/LGPL-2.1.</w:t>
      </w:r>
    </w:p>
    <w:p w14:paraId="1664EB56" w14:textId="77777777" w:rsidR="00425AAE" w:rsidRDefault="00425AAE">
      <w:r>
        <w:t>The Debian packaging is:</w:t>
      </w:r>
    </w:p>
    <w:p w14:paraId="38A50E4C" w14:textId="77777777" w:rsidR="00425AAE" w:rsidRDefault="00425AAE">
      <w:r>
        <w:t xml:space="preserve">    Copyright (C) 2010 Pierre Chifflier &lt;pollux@debian.org&gt;</w:t>
      </w:r>
    </w:p>
    <w:p w14:paraId="2F223B19" w14:textId="77777777" w:rsidR="00425AAE" w:rsidRDefault="00425AAE">
      <w:r>
        <w:t>and is licensed under the LGPL version 2.1, see /usr/share/common-licenses/LGPL-2.1. [END FILE=liblognorm-1.0.1/debian/copyright]</w:t>
      </w:r>
    </w:p>
    <w:p w14:paraId="4F41FE7B" w14:textId="77777777" w:rsidR="00425AAE" w:rsidRDefault="00425AAE" w:rsidP="000727EF">
      <w:pPr>
        <w:pStyle w:val="Heading2"/>
      </w:pPr>
      <w:r>
        <w:t xml:space="preserve"> </w:t>
      </w:r>
      <w:bookmarkStart w:id="335" w:name="_Toc399938153"/>
      <w:r>
        <w:t>liblwp-mediatypes-perl (version 6.02):</w:t>
      </w:r>
      <w:bookmarkEnd w:id="335"/>
    </w:p>
    <w:p w14:paraId="31CC8AB4" w14:textId="77777777" w:rsidR="00425AAE" w:rsidRDefault="00425AAE" w:rsidP="000727EF">
      <w:pPr>
        <w:pStyle w:val="Heading3"/>
      </w:pPr>
      <w:r>
        <w:t>liblwp-mediatypes-perl-6.02/debian/copyright:</w:t>
      </w:r>
    </w:p>
    <w:p w14:paraId="0EF1E2F3" w14:textId="77777777" w:rsidR="00425AAE" w:rsidRDefault="00425AAE">
      <w:r>
        <w:t>[BEGIN FILE=liblwp-mediatypes-perl-6.02/debian/copyright] Format-Specification: http://anonscm.debian.org/viewvc/dep/web/deps/dep5.mdwn?view=markup&amp;pathrev=135 Maintainer: Gisle Aas &lt;gisle@activestate.com&gt; Source: http://search.cpan.org/dist/LWP-MediaTypes/ Name: LWP-MediaTypes</w:t>
      </w:r>
    </w:p>
    <w:p w14:paraId="709C49A9" w14:textId="77777777" w:rsidR="00425AAE" w:rsidRDefault="00425AAE">
      <w:r>
        <w:t>Files: * Copyright: 1995-1999, Gisle Aas &lt;gisle@activestate.com&gt; License: Artistic or GPL-1+</w:t>
      </w:r>
    </w:p>
    <w:p w14:paraId="36C2B9E1" w14:textId="77777777" w:rsidR="00425AAE" w:rsidRDefault="00425AAE">
      <w:r>
        <w:t>Files: debian/* Copyright: 2011, Nicholas Bamber &lt;nicholas@periapt.co.uk&gt; License: Artistic or GPL-1+</w:t>
      </w:r>
    </w:p>
    <w:p w14:paraId="6761AC5A"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291DDAB4" w14:textId="77777777" w:rsidR="00425AAE" w:rsidRDefault="00425AAE">
      <w:r>
        <w:lastRenderedPageBreak/>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FILE=liblwp-mediatypes-perl-6.02/debian/copyright]</w:t>
      </w:r>
    </w:p>
    <w:p w14:paraId="795BF557" w14:textId="77777777" w:rsidR="00425AAE" w:rsidRDefault="00425AAE" w:rsidP="000727EF">
      <w:pPr>
        <w:pStyle w:val="Heading2"/>
      </w:pPr>
      <w:r>
        <w:t xml:space="preserve"> </w:t>
      </w:r>
      <w:bookmarkStart w:id="336" w:name="_Toc399938154"/>
      <w:r>
        <w:t>liblwp-protocol-https-perl (version 6.06):</w:t>
      </w:r>
      <w:bookmarkEnd w:id="336"/>
    </w:p>
    <w:p w14:paraId="57E01585" w14:textId="77777777" w:rsidR="00425AAE" w:rsidRDefault="00425AAE" w:rsidP="000727EF">
      <w:pPr>
        <w:pStyle w:val="Heading3"/>
      </w:pPr>
      <w:r>
        <w:t>liblwp-protocol-https-perl-6.06/debian/copyright:</w:t>
      </w:r>
    </w:p>
    <w:p w14:paraId="4AA68687" w14:textId="77777777" w:rsidR="00425AAE" w:rsidRDefault="00425AAE">
      <w:r>
        <w:t>[BEGIN FILE=liblwp-protocol-https-perl-6.06/debian/copyright] Format: http://www.debian.org/doc/packaging-manuals/copyright-format/1.0/ Upstream-Name: LWP-Protocol-https Upstream-Contact: Gisle Aas &lt;gisle@activestate.com&gt; Source: https://metacpan.org/release/LWP-Protocol-https</w:t>
      </w:r>
    </w:p>
    <w:p w14:paraId="7183C281" w14:textId="77777777" w:rsidR="00425AAE" w:rsidRDefault="00425AAE">
      <w:r>
        <w:t>Files: * Copyright: 1997-2011, Gisle Aas &lt;gisle@activestate.com&gt; License: Artistic or GPL-1+</w:t>
      </w:r>
    </w:p>
    <w:p w14:paraId="66C9CA6B" w14:textId="77777777" w:rsidR="00425AAE" w:rsidRDefault="00425AAE">
      <w:r>
        <w:t>Files: debian/* Copyright: 2011, Nicholas Bamber &lt;nicholas@periapt.co.uk&gt;  2013, Florian Schlichting &lt;fsfs@debian.org&gt; License: Artistic or GPL-1+</w:t>
      </w:r>
    </w:p>
    <w:p w14:paraId="666758F0"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25CBE8DF"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FILE=liblwp-protocol-https-perl-6.06/debian/copyright]</w:t>
      </w:r>
    </w:p>
    <w:p w14:paraId="1AB18C41" w14:textId="77777777" w:rsidR="00425AAE" w:rsidRDefault="00425AAE" w:rsidP="000727EF">
      <w:pPr>
        <w:pStyle w:val="Heading2"/>
      </w:pPr>
      <w:r>
        <w:t xml:space="preserve"> </w:t>
      </w:r>
      <w:bookmarkStart w:id="337" w:name="_Toc399938155"/>
      <w:r>
        <w:t>libmailtools-perl (version 2.12):</w:t>
      </w:r>
      <w:bookmarkEnd w:id="337"/>
    </w:p>
    <w:p w14:paraId="285E59E7" w14:textId="77777777" w:rsidR="00425AAE" w:rsidRDefault="00425AAE" w:rsidP="000727EF">
      <w:pPr>
        <w:pStyle w:val="Heading3"/>
      </w:pPr>
      <w:r>
        <w:t>libmailtools-perl-2.12/debian/copyright:</w:t>
      </w:r>
    </w:p>
    <w:p w14:paraId="46ABC6EA" w14:textId="77777777" w:rsidR="00425AAE" w:rsidRDefault="00425AAE">
      <w:r>
        <w:t>[BEGIN FILE=libmailtools-perl-2.12/debian/copyright]</w:t>
      </w:r>
    </w:p>
    <w:p w14:paraId="46FACA3C" w14:textId="77777777" w:rsidR="00425AAE" w:rsidRDefault="00425AAE">
      <w:r>
        <w:t>Package: libmailtools-perl (originally mailtools)</w:t>
      </w:r>
    </w:p>
    <w:p w14:paraId="1E2D47BA" w14:textId="77777777" w:rsidR="00425AAE" w:rsidRDefault="00425AAE">
      <w:r>
        <w:t>Upstream Author: Graham Barr &lt;Graham.Barr@tiuk.ti.com&gt; Upstream Maintainer: Mark Overmeer &lt;mailtools@overmeer.net&gt;</w:t>
      </w:r>
    </w:p>
    <w:p w14:paraId="4A255B93" w14:textId="77777777" w:rsidR="00425AAE" w:rsidRDefault="00425AAE">
      <w:r>
        <w:t>Download URL:  http://search.cpan.org/~markov/MailTools-1.74/</w:t>
      </w:r>
    </w:p>
    <w:p w14:paraId="1636E84D" w14:textId="77777777" w:rsidR="00425AAE" w:rsidRDefault="00425AAE">
      <w:r>
        <w:t>Debianised:  Originally: Michael Alan Dorman &lt;mdorman@debian.org&gt;</w:t>
      </w:r>
    </w:p>
    <w:p w14:paraId="537A99E7" w14:textId="77777777" w:rsidR="00425AAE" w:rsidRDefault="00425AAE">
      <w:r>
        <w:t>Copyrights:  Copyrights 1995-2000 Graham Barr gbarr@pobox.com  Copyrights 1995-2007 by Mark Overmeer &lt;perl@overmeer.net&gt;  Copyright (c) 2004 Bruno Negrao G Zica</w:t>
      </w:r>
    </w:p>
    <w:p w14:paraId="216F1B25" w14:textId="77777777" w:rsidR="00425AAE" w:rsidRDefault="00425AAE">
      <w:r>
        <w:t xml:space="preserve">License:  ``    This library is free software; you can redistribute it and/or    modify it under the same terms as Perl itself.  ''  Perl is dual-licensed under Artistic and GPL.  The text </w:t>
      </w:r>
      <w:r>
        <w:lastRenderedPageBreak/>
        <w:t>of the GPL license is available from    /usr/share/common-licenses/GPL-2  The text of the Artistic license is available from   /usr/share/common-licenses/Artistic  The text of the Perl license is available from   /usr/share/doc/perl/copyright [END FILE=libmailtools-perl-2.12/debian/copyright]</w:t>
      </w:r>
    </w:p>
    <w:p w14:paraId="3E712751" w14:textId="77777777" w:rsidR="00425AAE" w:rsidRDefault="00425AAE" w:rsidP="000727EF">
      <w:pPr>
        <w:pStyle w:val="Heading2"/>
      </w:pPr>
      <w:r>
        <w:t xml:space="preserve"> </w:t>
      </w:r>
      <w:bookmarkStart w:id="338" w:name="_Toc399938156"/>
      <w:r>
        <w:t>libmnl (version 1.0.3):</w:t>
      </w:r>
      <w:bookmarkEnd w:id="338"/>
    </w:p>
    <w:p w14:paraId="15FE3634" w14:textId="77777777" w:rsidR="00425AAE" w:rsidRDefault="00425AAE" w:rsidP="000727EF">
      <w:pPr>
        <w:pStyle w:val="Heading3"/>
      </w:pPr>
      <w:r>
        <w:t>libmnl-1.0.3/debian/copyright:</w:t>
      </w:r>
    </w:p>
    <w:p w14:paraId="54723252" w14:textId="77777777" w:rsidR="00425AAE" w:rsidRDefault="00425AAE">
      <w:r>
        <w:t>[BEGIN FILE=libmnl-1.0.3/debian/copyright] Format: http://www.debian.org/doc/packaging-manuals/copyright-format/1.0/ Upstream-Name: libmnl Upstream-Contact: Pablo Neira Ayuso &lt;pablo@netfilter.org&gt; Source: http://www.netfilter.org/projects/libmnl/files</w:t>
      </w:r>
    </w:p>
    <w:p w14:paraId="3C014DEE" w14:textId="77777777" w:rsidR="00425AAE" w:rsidRDefault="00425AAE">
      <w:r>
        <w:t>Files: * Copyright: 2008-2012, Pablo Neira Ayuso &lt;pablo@netfilter.org&gt; License: GPL-2+</w:t>
      </w:r>
    </w:p>
    <w:p w14:paraId="19176AA5" w14:textId="77777777" w:rsidR="00425AAE" w:rsidRDefault="00425AAE">
      <w:r>
        <w:t>Files: debian/* Copyright: 2010-2014, Anibal Monsalve Salazar &lt;anibal@debian.org&gt;            2012-2014, Neutron Soutmun &lt;neo.neutron@gmail.com&gt; License: GPL-2+</w:t>
      </w:r>
    </w:p>
    <w:p w14:paraId="326304D9"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package; if not, write to the Free Software Foundation, Inc.,  51 Franklin St, Fifth Floor, Boston, MA  02110-1301 USA  .  On Debian systems, the complete text of the GNU General Public License  version 2 can be found in /usr/share/common-licenses/GPL-2. [END FILE=libmnl-1.0.3/debian/copyright]</w:t>
      </w:r>
    </w:p>
    <w:p w14:paraId="1BBDC88F" w14:textId="77777777" w:rsidR="00425AAE" w:rsidRDefault="00425AAE" w:rsidP="000727EF">
      <w:pPr>
        <w:pStyle w:val="Heading2"/>
      </w:pPr>
      <w:r>
        <w:t xml:space="preserve"> </w:t>
      </w:r>
      <w:bookmarkStart w:id="339" w:name="_Toc399938157"/>
      <w:r>
        <w:t>libmodule-implementation-perl (version 0.07):</w:t>
      </w:r>
      <w:bookmarkEnd w:id="339"/>
    </w:p>
    <w:p w14:paraId="5AC3D39D" w14:textId="77777777" w:rsidR="00425AAE" w:rsidRDefault="00425AAE" w:rsidP="000727EF">
      <w:pPr>
        <w:pStyle w:val="Heading3"/>
      </w:pPr>
      <w:r>
        <w:t>libmodule-implementation-perl-0.07/debian/copyright:</w:t>
      </w:r>
    </w:p>
    <w:p w14:paraId="259A1AAF" w14:textId="77777777" w:rsidR="00425AAE" w:rsidRDefault="00425AAE">
      <w:r>
        <w:t>[BEGIN FILE=libmodule-implementation-perl-0.07/debian/copyright] Format: http://www.debian.org/doc/packaging-manuals/copyright-format/1.0/ Upstream-Name: Module-Implementation Upstream-Contact: Dave Rolsky &lt;autarch@urth.org&gt; Source: https://metacpan.org/release/Module-Implementation/</w:t>
      </w:r>
    </w:p>
    <w:p w14:paraId="23FE6D97" w14:textId="77777777" w:rsidR="00425AAE" w:rsidRDefault="00425AAE">
      <w:r>
        <w:t>Files: * Copyright: 2013, Dave Rolsky &lt;autarch@urth.org&gt; License: Artistic-2.0</w:t>
      </w:r>
    </w:p>
    <w:p w14:paraId="72BEEE4D" w14:textId="77777777" w:rsidR="00425AAE" w:rsidRDefault="00425AAE">
      <w:r>
        <w:t>Files: debian/* Copyright: 2012, Angel Abad &lt;angel@debian.org&gt;  2012, gregor herrmann &lt;gregoa@debian.org&gt;  2013, Florian Schlichting &lt;fsfs@debian.org&gt; License: Artistic-2.0 or Artistic or GPL-1+</w:t>
      </w:r>
    </w:p>
    <w:p w14:paraId="21C905DF"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37F30644" w14:textId="77777777" w:rsidR="00425AAE" w:rsidRDefault="00425AAE">
      <w:r>
        <w:lastRenderedPageBreak/>
        <w:t xml:space="preserve">License: Artistic-2.0  </w:t>
      </w:r>
      <w:r>
        <w:tab/>
      </w:r>
      <w:r>
        <w:tab/>
        <w:t xml:space="preserve">       The Artistic License 2.0  .  </w:t>
      </w:r>
      <w:r>
        <w:tab/>
        <w:t xml:space="preserve">    Copyright (c) 2000-2006, The Perl Foundation.  .       Everyone is permitted to copy and distribute verbatim copies        of this license document, but changing it is not allowed.  .  </w:t>
      </w:r>
      <w:r w:rsidRPr="00CE7DF1">
        <w:t>Preamble</w:t>
      </w:r>
      <w:r>
        <w:t xml:space="preserve">  .  This license establishes the terms under which a given free software  Package may be copied, modified, distributed, and/or redistributed.  The intent is that the Copyright Holder maintains some artistic  control over the development of that Package while still keeping the  Package available as open source and free software.  .  You are always permitted to make arrangements wholly outside of this  license directly with the Copyright Holder of a given Package.  If the  terms of this license do not permit the full use that you propose to  make of the Package, you should contact the Copyright Holder and seek  a different licensing arrangement.   .  Definitions  .      Copyright Holder means the individual(s) or organization(s)      named in the copyright notice for the entire Package.  .      Contributor means any party that has contributed code or other      material to the Package, in accordance with the Copyright Holder's      procedures.  .      You and your means any person who would like to copy,      distribute, or modify the Package.  .      Package means the collection of files distributed by the      Copyright Holder, and derivatives of that collection and/or of      those files. A given Package may consist of either the Standard      Version, or a Modified Version.  .      Distribute means providing a copy of the Package or making it      accessible to anyone else, or in the case of a company or      organization, to others outside of your company or organization.  .      Distributor Fee means any fee that you charge for Distributing      this Package or providing support for this Package to another      party.  It does not mean licensing fees.  .      Standard Version refers to the Package if it has not been      modified, or has been modified only in ways explicitly requested      by the Copyright Holder.  .      Modified Version means the Package, if it has been changed, and      such changes were not explicitly requested by the Copyright      Holder.   .      Original License means this Artistic License as Distributed with      the Standard Version of the Package, in its current version or as      it may be modified by The Perl Foundation in the future.  .      Source form means the source code, documentation source, and      configuration files for the Package.  .      Compiled form means the compiled bytecode, object code, binary,      or any other form resulting from mechanical transformation or      translation of the Source form.  .  .  Permission for Use and Modification Without Distribution  .  (1)  You are permitted to use the Standard Version and create and use  Modified Versions for any purpose without restriction, provided that  you do not Distribute the Modified Version.  .  .  Permissions for Redistribution of the Standard Version  .  (2)  You may Distribute verbatim copies of the Source form of the  Standard Version of this Package in any medium without restriction,  either gratis or for a Distributor Fee, provided that you duplicate  all of the original copyright notices and associated disclaimers.  At  your discretion, such verbatim copies may or may not include a  Compiled form of the Package.  .  (3)  You may apply any bug fixes, portability changes, and other  modifications made available from the Copyright Holder.  The resulting  Package will still be considered the Standard Version, and as such  will be subject to the Original License.  .  .  Distribution of Modified Versions of the Package as Source   .  (4)  You may Distribute your Modified Version as Source (either gratis  or for a Distributor Fee, and with or without a Compiled form of the  Modified Version) provided that you clearly document how it differs  from the Standard Version, including, </w:t>
      </w:r>
      <w:r>
        <w:lastRenderedPageBreak/>
        <w:t xml:space="preserve">but not limited to, documenting  any non-standard features, executables, or modules, and provided that  you do at least ONE of the following:  .      (a)  make the Modified Version available to the Copyright Holder      of the Standard Version, under the Original License, so that the      Copyright Holder may include your modifications in the Standard      Version.  .      (b)  ensure that installation of your Modified Version does not      prevent the user installing or running the Standard Version. In      addition, the Modified Version must bear a name that is different      from the name of the Standard Version.  .      (c)  allow anyone who receives a copy of the Modified Version to      make the Source form of the Modified Version available to others      under  .  </w:t>
      </w:r>
      <w:r>
        <w:tab/>
        <w:t xml:space="preserve">(i)  the Original License or  .  </w:t>
      </w:r>
      <w:r>
        <w:tab/>
        <w:t xml:space="preserve">(ii)  a license that permits the licensee to freely copy,  </w:t>
      </w:r>
      <w:r>
        <w:tab/>
        <w:t xml:space="preserve">modify and redistribute the Modified Version using the same  </w:t>
      </w:r>
      <w:r>
        <w:tab/>
        <w:t xml:space="preserve">licensing terms that apply to the copy that the licensee  </w:t>
      </w:r>
      <w:r>
        <w:tab/>
        <w:t xml:space="preserve">received, and requires that the Source form of the Modified  </w:t>
      </w:r>
      <w:r>
        <w:tab/>
        <w:t xml:space="preserve">Version, and of any works derived from it, be made freely  </w:t>
      </w:r>
      <w:r>
        <w:tab/>
        <w:t xml:space="preserve">available in that license fees are prohibited but Distributor  </w:t>
      </w:r>
      <w:r>
        <w:tab/>
        <w:t xml:space="preserve">Fees are allowed.  .  .  Distribution of Compiled Forms of the Standard Version   or Modified Versions without the Source  .  (5)  You may Distribute Compiled forms of the Standard Version without  the Source, provided that you include complete instructions on how to  get the Source of the Standard Version.  Such instructions must be  valid at the time of your distribution.  If these instructions, at any  time while you are carrying out such distribution, become invalid, you  must provide new instructions on demand or cease further distribution.  If you provide valid instructions or cease distribution within thirty  days after you become aware that the instructions are invalid, then  you do not forfeit any of your rights under this license.  .  (6)  You may Distribute a Modified Version in Compiled form without  the Source, provided that you comply with Section 4 with respect to  the Source of the Modified Version.  .  .  Aggregating or Linking the Package   .  (7)  You may aggregate the Package (either the Standard Version or  Modified Version) with other packages and Distribute the resulting  aggregation provided that you do not charge a licensing fee for the  Package.  Distributor Fees are permitted, and licensing fees for other  components in the aggregation are permitted. The terms of this license  apply to the use and Distribution of the Standard or Modified Versions  as included in the aggregation.  .  (8) You are permitted to link Modified and Standard Versions with  other works, to embed the Package in a larger work of your own, or to  build stand-alone binary or bytecode versions of applications that  include the Package, and Distribute the result without restriction,  provided the result does not expose a direct interface to the Package.  .  .  Items That are Not Considered Part of a Modified Version   .  (9) Works (including, but not limited to, modules and scripts) that  merely extend or make use of the Package, do not, by themselves, cause  the Package to be a Modified Version.  In addition, such works are not  considered parts of the Package itself, and are not subject to the  terms of this license.  .  .  General Provisions  .  (10)  Any use, modification, and distribution of the Standard or  Modified Versions is governed by this Artistic License. By using,  modifying or distributing the Package, you accept this license. Do not  use, modify, or distribute the Package, if you do not accept this  license.  .  (11)  If your Modified Version has been derived from a Modified  Version made by someone other than you, you are nevertheless required  to ensure that your Modified Version complies with the requirements of  this license.  .  (12)  This license does not grant you the right to use any trademark,  service mark, tradename, or logo of the Copyright Holder.  .  (13)  This </w:t>
      </w:r>
      <w:r>
        <w:lastRenderedPageBreak/>
        <w:t>license includes the non-exclusive, worldwide,  free-of-charge patent license to make, have made, use, offer to sell,  sell, import and otherwise transfer the Package with respect to any  patent claims licensable by the Copyright Holder that are necessarily  infringed by the Package. If you institute patent litigation  (including a cross-claim or counterclaim) against any party alleging  that the Package constitutes direct or contributory patent  infringement, then this Artistic License to you shall terminate on the  date that such litigation is filed.  .  (14)  Disclaimer of Warranty:  THE PACKAGE IS PROVIDED BY THE COPYRIGHT HOLDER AND CONTRIBUTORS AS  IS AND WITHOUT ANY EXPRESS OR IMPLIED WARRANTIES. THE IMPLIED  WARRANTIES OF MERCHANTABILITY, FITNESS FOR A PARTICULAR PURPOSE, OR  NON-INFRINGEMENT ARE DISCLAIMED TO THE EXTENT PERMITTED BY YOUR LOCAL  LAW. UNLESS REQUIRED BY LAW, NO COPYRIGHT HOLDER OR CONTRIBUTOR WILL  BE LIABLE FOR ANY DIRECT, INDIRECT, INCIDENTAL, OR CONSEQUENTIAL  DAMAGES ARISING IN ANY WAY OUT OF THE USE OF THE PACKAGE, EVEN IF  ADVISED OF THE POSSIBILITY OF SUCH DAMAGE.</w:t>
      </w:r>
    </w:p>
    <w:p w14:paraId="014438C5"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w:t>
      </w:r>
    </w:p>
    <w:p w14:paraId="31429DC8" w14:textId="77777777" w:rsidR="00425AAE" w:rsidRDefault="00425AAE">
      <w:r>
        <w:t>[END FILE=libmodule-implementation-perl-0.07/debian/copyright]</w:t>
      </w:r>
    </w:p>
    <w:p w14:paraId="63ABCEAF" w14:textId="77777777" w:rsidR="00425AAE" w:rsidRDefault="00425AAE" w:rsidP="000727EF">
      <w:pPr>
        <w:pStyle w:val="Heading3"/>
      </w:pPr>
      <w:r>
        <w:t>libmodule-implementation-perl-0.07/LICENSE:</w:t>
      </w:r>
    </w:p>
    <w:p w14:paraId="5124EA6D" w14:textId="77777777" w:rsidR="00425AAE" w:rsidRDefault="00425AAE">
      <w:r>
        <w:t>[BEGIN FILE=libmodule-implementation-perl-0.07/LICENSE] This software is Copyright (c) 2013 by Dave Rolsky.</w:t>
      </w:r>
    </w:p>
    <w:p w14:paraId="10422779" w14:textId="77777777" w:rsidR="00425AAE" w:rsidRDefault="00425AAE">
      <w:r>
        <w:t>This is free software, licensed under:</w:t>
      </w:r>
    </w:p>
    <w:p w14:paraId="54F1188F" w14:textId="77777777" w:rsidR="00425AAE" w:rsidRDefault="00425AAE">
      <w:r>
        <w:t xml:space="preserve">  The Artistic License 2.0 (GPL Compatible)</w:t>
      </w:r>
    </w:p>
    <w:p w14:paraId="40480A5A" w14:textId="77777777" w:rsidR="00425AAE" w:rsidRDefault="00425AAE">
      <w:r>
        <w:tab/>
      </w:r>
      <w:r>
        <w:tab/>
        <w:t xml:space="preserve">       The Artistic License 2.0</w:t>
      </w:r>
    </w:p>
    <w:p w14:paraId="26C207D2" w14:textId="77777777" w:rsidR="00425AAE" w:rsidRDefault="00425AAE">
      <w:r>
        <w:tab/>
        <w:t xml:space="preserve">    Copyright (c) 2000-2006, The Perl Foundation.</w:t>
      </w:r>
    </w:p>
    <w:p w14:paraId="7CB2D70E" w14:textId="77777777" w:rsidR="00425AAE" w:rsidRDefault="00425AAE">
      <w:r>
        <w:t xml:space="preserve">     Everyone is permitted to copy and distribute verbatim copies       of this license document, but changing it is not allowed.</w:t>
      </w:r>
    </w:p>
    <w:p w14:paraId="73F13722" w14:textId="77777777" w:rsidR="00425AAE" w:rsidRDefault="00425AAE">
      <w:r w:rsidRPr="00CE7DF1">
        <w:t>Preamble</w:t>
      </w:r>
    </w:p>
    <w:p w14:paraId="07DD07B8" w14:textId="77777777" w:rsidR="00425AAE" w:rsidRDefault="00425AAE">
      <w:r>
        <w:t>This license establishes the terms under which a given free software Package may be copied, modified, distributed, and/or redistributed. The intent is that the Copyright Holder maintains some artistic control over the development of that Package while still keeping the Package available as open source and free software.</w:t>
      </w:r>
    </w:p>
    <w:p w14:paraId="457DD4C4" w14:textId="77777777" w:rsidR="00425AAE" w:rsidRDefault="00425AAE">
      <w:r>
        <w:t xml:space="preserve">You are always permitted to make arrangements wholly outside of this license directly with the Copyright Holder of a given Package.  If the terms of this license do not permit the full use that you propose to make of the Package, you should contact the Copyright Holder and seek a different licensing arrangement. </w:t>
      </w:r>
    </w:p>
    <w:p w14:paraId="07584284" w14:textId="77777777" w:rsidR="00425AAE" w:rsidRDefault="00425AAE">
      <w:r>
        <w:t>Definitions</w:t>
      </w:r>
    </w:p>
    <w:p w14:paraId="5FFC773A" w14:textId="77777777" w:rsidR="00425AAE" w:rsidRDefault="00425AAE">
      <w:r>
        <w:t xml:space="preserve">    Copyright Holder means the individual(s) or organization(s)     named in the copyright notice for the entire Package.</w:t>
      </w:r>
    </w:p>
    <w:p w14:paraId="7376CB87" w14:textId="77777777" w:rsidR="00425AAE" w:rsidRDefault="00425AAE">
      <w:r>
        <w:t xml:space="preserve">    Contributor means any party that has contributed code or other     material to the Package, in accordance with the Copyright Holder's     procedures.</w:t>
      </w:r>
    </w:p>
    <w:p w14:paraId="2F6AE39E" w14:textId="77777777" w:rsidR="00425AAE" w:rsidRDefault="00425AAE">
      <w:r>
        <w:lastRenderedPageBreak/>
        <w:t xml:space="preserve">    You and your means any person who would like to copy,     distribute, or modify the Package.</w:t>
      </w:r>
    </w:p>
    <w:p w14:paraId="32AAFBB1" w14:textId="77777777" w:rsidR="00425AAE" w:rsidRDefault="00425AAE">
      <w:r>
        <w:t xml:space="preserve">    Package means the collection of files distributed by the     Copyright Holder, and derivatives of that collection and/or of     those files. A given Package may consist of either the Standard     Version, or a Modified Version.</w:t>
      </w:r>
    </w:p>
    <w:p w14:paraId="6486803A" w14:textId="77777777" w:rsidR="00425AAE" w:rsidRDefault="00425AAE">
      <w:r>
        <w:t xml:space="preserve">    Distribute means providing a copy of the Package or making it     accessible to anyone else, or in the case of a company or     organization, to others outside of your company or organization.</w:t>
      </w:r>
    </w:p>
    <w:p w14:paraId="16F2237D" w14:textId="77777777" w:rsidR="00425AAE" w:rsidRDefault="00425AAE">
      <w:r>
        <w:t xml:space="preserve">    Distributor Fee means any fee that you charge for Distributing     this Package or providing support for this Package to another     party.  It does not mean licensing fees.</w:t>
      </w:r>
    </w:p>
    <w:p w14:paraId="624833E5" w14:textId="77777777" w:rsidR="00425AAE" w:rsidRDefault="00425AAE">
      <w:r>
        <w:t xml:space="preserve">    Standard Version refers to the Package if it has not been     modified, or has been modified only in ways explicitly requested     by the Copyright Holder.</w:t>
      </w:r>
    </w:p>
    <w:p w14:paraId="06FBCEF5" w14:textId="77777777" w:rsidR="00425AAE" w:rsidRDefault="00425AAE">
      <w:r>
        <w:t xml:space="preserve">    Modified Version means the Package, if it has been changed, and     such changes were not explicitly requested by the Copyright     Holder. </w:t>
      </w:r>
    </w:p>
    <w:p w14:paraId="053F3CAA" w14:textId="77777777" w:rsidR="00425AAE" w:rsidRDefault="00425AAE">
      <w:r>
        <w:t xml:space="preserve">    Original License means this Artistic License as Distributed with     the Standard Version of the Package, in its current version or as     it may be modified by The Perl Foundation in the future.</w:t>
      </w:r>
    </w:p>
    <w:p w14:paraId="6606E6F3" w14:textId="77777777" w:rsidR="00425AAE" w:rsidRDefault="00425AAE">
      <w:r>
        <w:t xml:space="preserve">    Source form means the source code, documentation source, and     configuration files for the Package.</w:t>
      </w:r>
    </w:p>
    <w:p w14:paraId="31D6E407" w14:textId="77777777" w:rsidR="00425AAE" w:rsidRDefault="00425AAE">
      <w:r>
        <w:t xml:space="preserve">    Compiled form means the compiled bytecode, object code, binary,     or any other form resulting from mechanical transformation or     translation of the Source form.</w:t>
      </w:r>
    </w:p>
    <w:p w14:paraId="1BF69BAA" w14:textId="77777777" w:rsidR="00425AAE" w:rsidRDefault="00425AAE">
      <w:r>
        <w:t xml:space="preserve"> Permission for Use and Modification Without Distribution</w:t>
      </w:r>
    </w:p>
    <w:p w14:paraId="5EBE884C" w14:textId="77777777" w:rsidR="00425AAE" w:rsidRDefault="00425AAE">
      <w:r>
        <w:t>(1)  You are permitted to use the Standard Version and create and use Modified Versions for any purpose without restriction, provided that you do not Distribute the Modified Version.</w:t>
      </w:r>
    </w:p>
    <w:p w14:paraId="4E7FA6A6" w14:textId="77777777" w:rsidR="00425AAE" w:rsidRDefault="00425AAE">
      <w:r>
        <w:t xml:space="preserve"> Permissions for Redistribution of the Standard Version</w:t>
      </w:r>
    </w:p>
    <w:p w14:paraId="1228FC62" w14:textId="77777777" w:rsidR="00425AAE" w:rsidRDefault="00425AAE">
      <w:r>
        <w:t>(2)  You may Distribute verbatim copies of the Source form of the Standard Version of this Package in any medium without restriction, either gratis or for a Distributor Fee, provided that you duplicate all of the original copyright notices and associated disclaimers.  At your discretion, such verbatim copies may or may not include a Compiled form of the Package.</w:t>
      </w:r>
    </w:p>
    <w:p w14:paraId="4966F96B" w14:textId="77777777" w:rsidR="00425AAE" w:rsidRDefault="00425AAE">
      <w:r>
        <w:t>(3)  You may apply any bug fixes, portability changes, and other modifications made available from the Copyright Holder.  The resulting Package will still be considered the Standard Version, and as such will be subject to the Original License.</w:t>
      </w:r>
    </w:p>
    <w:p w14:paraId="0E7B5218" w14:textId="77777777" w:rsidR="00425AAE" w:rsidRDefault="00425AAE">
      <w:r>
        <w:t xml:space="preserve"> Distribution of Modified Versions of the Package as Source </w:t>
      </w:r>
    </w:p>
    <w:p w14:paraId="2C091C7D" w14:textId="77777777" w:rsidR="00425AAE" w:rsidRDefault="00425AAE">
      <w:r>
        <w:t>(4)  You may Distribute your Modified Version as Source (either gratis or for a Distributor Fee, and with or without a Compiled form of the Modified Version) provided that you clearly document how it differs from the Standard Version, including, but not limited to, documenting any non-standard features, executables, or modules, and provided that you do at least ONE of the following:</w:t>
      </w:r>
    </w:p>
    <w:p w14:paraId="7496C2F8" w14:textId="77777777" w:rsidR="00425AAE" w:rsidRDefault="00425AAE">
      <w:r>
        <w:t xml:space="preserve">    (a)  make the Modified Version available to the Copyright Holder     of the Standard Version, under the Original License, so that the     Copyright Holder may include your modifications in the Standard     Version.</w:t>
      </w:r>
    </w:p>
    <w:p w14:paraId="56C2A2F2" w14:textId="77777777" w:rsidR="00425AAE" w:rsidRDefault="00425AAE">
      <w:r>
        <w:lastRenderedPageBreak/>
        <w:t xml:space="preserve">    (b)  ensure that installation of your Modified Version does not     prevent the user installing or running the Standard Version. In     addition, the Modified Version must bear a name that is different     from the name of the Standard Version.</w:t>
      </w:r>
    </w:p>
    <w:p w14:paraId="03F20BB0" w14:textId="77777777" w:rsidR="00425AAE" w:rsidRDefault="00425AAE">
      <w:r>
        <w:t xml:space="preserve">    (c)  allow anyone who receives a copy of the Modified Version to     make the Source form of the Modified Version available to others     under </w:t>
      </w:r>
      <w:r>
        <w:tab/>
      </w:r>
      <w:r>
        <w:tab/>
        <w:t xml:space="preserve"> </w:t>
      </w:r>
      <w:r>
        <w:tab/>
        <w:t>(i)  the Original License or</w:t>
      </w:r>
    </w:p>
    <w:p w14:paraId="77B71662" w14:textId="77777777" w:rsidR="00425AAE" w:rsidRDefault="00425AAE">
      <w:r>
        <w:tab/>
        <w:t xml:space="preserve">(ii)  a license that permits the licensee to freely copy, </w:t>
      </w:r>
      <w:r>
        <w:tab/>
        <w:t xml:space="preserve">modify and redistribute the Modified Version using the same </w:t>
      </w:r>
      <w:r>
        <w:tab/>
        <w:t xml:space="preserve">licensing terms that apply to the copy that the licensee </w:t>
      </w:r>
      <w:r>
        <w:tab/>
        <w:t xml:space="preserve">received, and requires that the Source form of the Modified </w:t>
      </w:r>
      <w:r>
        <w:tab/>
        <w:t xml:space="preserve">Version, and of any works derived from it, be made freely </w:t>
      </w:r>
      <w:r>
        <w:tab/>
        <w:t xml:space="preserve">available in that license fees are prohibited but Distributor </w:t>
      </w:r>
      <w:r>
        <w:tab/>
        <w:t>Fees are allowed.</w:t>
      </w:r>
    </w:p>
    <w:p w14:paraId="45E29753" w14:textId="77777777" w:rsidR="00425AAE" w:rsidRDefault="00425AAE">
      <w:r>
        <w:t xml:space="preserve"> Distribution of Compiled Forms of the Standard Version  or Modified Versions without the Source</w:t>
      </w:r>
    </w:p>
    <w:p w14:paraId="20D43062" w14:textId="77777777" w:rsidR="00425AAE" w:rsidRDefault="00425AAE">
      <w:r>
        <w:t>(5)  You may Distribute Compiled forms of the Standard Version without the Source, provided that you include complete instructions on how to get the Source of the Standard Version.  Such instructions must be valid at the time of your distribution.  If these instructions, at any time while you are carrying out such distribution, become invalid, you must provide new instructions on demand or cease further distribution. If you provide valid instructions or cease distribution within thirty days after you become aware that the instructions are invalid, then you do not forfeit any of your rights under this license.</w:t>
      </w:r>
    </w:p>
    <w:p w14:paraId="0750E24B" w14:textId="77777777" w:rsidR="00425AAE" w:rsidRDefault="00425AAE">
      <w:r>
        <w:t>(6)  You may Distribute a Modified Version in Compiled form without the Source, provided that you comply with Section 4 with respect to the Source of the Modified Version.</w:t>
      </w:r>
    </w:p>
    <w:p w14:paraId="4505FDAF" w14:textId="77777777" w:rsidR="00425AAE" w:rsidRDefault="00425AAE">
      <w:r>
        <w:t xml:space="preserve"> Aggregating or Linking the Package </w:t>
      </w:r>
    </w:p>
    <w:p w14:paraId="11E20362" w14:textId="77777777" w:rsidR="00425AAE" w:rsidRDefault="00425AAE">
      <w:r>
        <w:t>(7)  You may aggregate the Package (either the Standard Version or Modified Version) with other packages and Distribute the resulting aggregation provided that you do not charge a licensing fee for the Package.  Distributor Fees are permitted, and licensing fees for other components in the aggregation are permitted. The terms of this license apply to the use and Distribution of the Standard or Modified Versions as included in the aggregation.</w:t>
      </w:r>
    </w:p>
    <w:p w14:paraId="26A89427" w14:textId="77777777" w:rsidR="00425AAE" w:rsidRDefault="00425AAE">
      <w:r>
        <w:t>(8) You are permitted to link Modified and Standard Versions with other works, to embed the Package in a larger work of your own, or to build stand-alone binary or bytecode versions of applications that include the Package, and Distribute the result without restriction, provided the result does not expose a direct interface to the Package.</w:t>
      </w:r>
    </w:p>
    <w:p w14:paraId="2C4875EF" w14:textId="77777777" w:rsidR="00425AAE" w:rsidRDefault="00425AAE">
      <w:r>
        <w:t xml:space="preserve"> Items That are Not Considered Part of a Modified Version </w:t>
      </w:r>
    </w:p>
    <w:p w14:paraId="72E11C86" w14:textId="77777777" w:rsidR="00425AAE" w:rsidRDefault="00425AAE">
      <w:r>
        <w:t>(9) Works (including, but not limited to, modules and scripts) that merely extend or make use of the Package, do not, by themselves, cause the Package to be a Modified Version.  In addition, such works are not considered parts of the Package itself, and are not subject to the terms of this license.</w:t>
      </w:r>
    </w:p>
    <w:p w14:paraId="4110448E" w14:textId="77777777" w:rsidR="00425AAE" w:rsidRDefault="00425AAE">
      <w:r>
        <w:t xml:space="preserve"> General Provisions</w:t>
      </w:r>
    </w:p>
    <w:p w14:paraId="2822C970" w14:textId="77777777" w:rsidR="00425AAE" w:rsidRDefault="00425AAE">
      <w:r>
        <w:t xml:space="preserve">(10)  Any use, modification, and distribution of the Standard or Modified Versions is governed by this Artistic License. By using, modifying or distributing the Package, you </w:t>
      </w:r>
      <w:r>
        <w:lastRenderedPageBreak/>
        <w:t>accept this license. Do not use, modify, or distribute the Package, if you do not accept this license.</w:t>
      </w:r>
    </w:p>
    <w:p w14:paraId="59969CF6" w14:textId="77777777" w:rsidR="00425AAE" w:rsidRDefault="00425AAE">
      <w:r>
        <w:t>(11)  If your Modified Version has been derived from a Modified Version made by someone other than you, you are nevertheless required to ensure that your Modified Version complies with the requirements of this license.</w:t>
      </w:r>
    </w:p>
    <w:p w14:paraId="021069F4" w14:textId="77777777" w:rsidR="00425AAE" w:rsidRDefault="00425AAE">
      <w:r>
        <w:t>(12)  This license does not grant you the right to use any trademark, service mark, tradename, or logo of the Copyright Holder.</w:t>
      </w:r>
    </w:p>
    <w:p w14:paraId="4ABD6E49" w14:textId="77777777" w:rsidR="00425AAE" w:rsidRDefault="00425AAE">
      <w:r>
        <w:t>(13)  This license includes the non-exclusive, worldwide, free-of-charge patent license to make, have made, use, offer to sell, sell, import and otherwise transfer the Package with respect to any patent claims licensable by the Copyright Holder that are necessarily infringed by the Package. If you institute patent litigation (including a cross-claim or counterclaim) against any party alleging that the Package constitutes direct or contributory patent infringement, then this Artistic License to you shall terminate on the date that such litigation is filed.</w:t>
      </w:r>
    </w:p>
    <w:p w14:paraId="603CCCA6" w14:textId="77777777" w:rsidR="00425AAE" w:rsidRDefault="00425AAE">
      <w:r>
        <w:t>(14)  Disclaimer of Warranty: THE PACKAGE IS PROVIDED BY THE COPYRIGHT HOLDER AND CONTRIBUTORS AS IS AND WITHOUT ANY EXPRESS OR IMPLIED WARRANTIES. THE IMPLIED WARRANTIES OF MERCHANTABILITY, FITNESS FOR A PARTICULAR PURPOSE, OR NON-INFRINGEMENT ARE DISCLAIMED TO THE EXTENT PERMITTED BY YOUR LOCAL LAW. UNLESS REQUIRED BY LAW, NO COPYRIGHT HOLDER OR CONTRIBUTOR WILL BE LIABLE FOR ANY DIRECT, INDIRECT, INCIDENTAL, OR CONSEQUENTIAL DAMAGES ARISING IN ANY WAY OUT OF THE USE OF THE PACKAGE, EVEN IF ADVISED OF THE POSSIBILITY OF SUCH DAMAGE. [END FILE=libmodule-implementation-perl-0.07/LICENSE]</w:t>
      </w:r>
    </w:p>
    <w:p w14:paraId="1783DCE4" w14:textId="77777777" w:rsidR="00425AAE" w:rsidRDefault="00425AAE" w:rsidP="000727EF">
      <w:pPr>
        <w:pStyle w:val="Heading2"/>
      </w:pPr>
      <w:r>
        <w:t xml:space="preserve"> </w:t>
      </w:r>
      <w:bookmarkStart w:id="340" w:name="_Toc399938158"/>
      <w:r>
        <w:t>libmodule-runtime-perl (version 0.014):</w:t>
      </w:r>
      <w:bookmarkEnd w:id="340"/>
    </w:p>
    <w:p w14:paraId="38BDCF7A" w14:textId="77777777" w:rsidR="00425AAE" w:rsidRDefault="00425AAE" w:rsidP="000727EF">
      <w:pPr>
        <w:pStyle w:val="Heading3"/>
      </w:pPr>
      <w:r>
        <w:t>libmodule-runtime-perl-0.014/debian/copyright:</w:t>
      </w:r>
    </w:p>
    <w:p w14:paraId="64CD3B15" w14:textId="77777777" w:rsidR="00425AAE" w:rsidRDefault="00425AAE">
      <w:r>
        <w:t>[BEGIN FILE=libmodule-runtime-perl-0.014/debian/copyright] Format: http://www.debian.org/doc/packaging-manuals/copyright-format/1.0/ Upstream-Name: Module-Runtime Upstream-Contact: Andrew Main (Zefram) &lt;zefram@fysh.org&gt; Source: https://metacpan.org/release/Module-Runtime/</w:t>
      </w:r>
    </w:p>
    <w:p w14:paraId="30608493" w14:textId="77777777" w:rsidR="00425AAE" w:rsidRDefault="00425AAE">
      <w:r>
        <w:t>Files: * Copyright: 2004-2014, Andrew Main (Zefram) &lt;zefram@fysh.org&gt; License: Artistic or GPL-1+</w:t>
      </w:r>
    </w:p>
    <w:p w14:paraId="01CABD1E" w14:textId="77777777" w:rsidR="00425AAE" w:rsidRDefault="00425AAE">
      <w:r>
        <w:t>Files: debian/* Copyright: 2007, 2008, 2010, Ivan Kohler &lt;ivan-debian@420.am&gt;  2011-2012, Angel Abad &lt;angel@debian.org&gt;  2011, Alessandro Ghedini &lt;ghedo@debian.org&gt;  2011, Ansgar Burchardt &lt;ansgar@debian.org&gt;  2011, Salvatore Bonaccorso &lt;carnil@debian.org&gt; License: Artistic or GPL-1+</w:t>
      </w:r>
    </w:p>
    <w:p w14:paraId="59C5E6D6"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18358FC4" w14:textId="77777777" w:rsidR="00425AAE" w:rsidRDefault="00425AAE">
      <w:r>
        <w:t xml:space="preserve">License: GPL-1+  This program is free software; you can redistribute it and/or modify  it under the terms of the GNU General Public License as published by  the Free Software Foundation; either version 1, or (at your option)  any later version.  .  On Debian </w:t>
      </w:r>
      <w:r>
        <w:lastRenderedPageBreak/>
        <w:t>systems, the complete text of version 1 of the GNU General  Public License can be found in `/usr/share/common-licenses/GPL-1'. [END FILE=libmodule-runtime-perl-0.014/debian/copyright]</w:t>
      </w:r>
    </w:p>
    <w:p w14:paraId="59D90B86" w14:textId="77777777" w:rsidR="00425AAE" w:rsidRDefault="00425AAE" w:rsidP="000727EF">
      <w:pPr>
        <w:pStyle w:val="Heading2"/>
      </w:pPr>
      <w:r>
        <w:t xml:space="preserve"> </w:t>
      </w:r>
      <w:bookmarkStart w:id="341" w:name="_Toc399938159"/>
      <w:r>
        <w:t>libnet (version 1.1.6+dfsg):</w:t>
      </w:r>
      <w:bookmarkEnd w:id="341"/>
    </w:p>
    <w:p w14:paraId="769BEBCB" w14:textId="77777777" w:rsidR="00425AAE" w:rsidRDefault="00425AAE" w:rsidP="000727EF">
      <w:pPr>
        <w:pStyle w:val="Heading3"/>
      </w:pPr>
      <w:r>
        <w:t>libnet-1.1.6+dfsg/debian/copyright:</w:t>
      </w:r>
    </w:p>
    <w:p w14:paraId="56B1BBF6" w14:textId="77777777" w:rsidR="00425AAE" w:rsidRDefault="00425AAE">
      <w:r>
        <w:t>[BEGIN FILE=libnet-1.1.6+dfsg/debian/copyright] Format: http://www.debian.org/doc/packaging-manuals/copyright-format/1.0/ Upstream-Author: Mike D. Schiffman &lt;mike@infonexus.com&gt;  Sam Roberts &lt;vieuxtech@gmail.com&gt; Packaged-By: Domenico Andreoli &lt;cavok@debian.org&gt;  Stefanos Harhalakis &lt;v13@v13.gr&gt; Packaged-Date: Wed May 13 23:21:59 EEST 2009 Original-Source-Location: http://libnet-dev.sourceforge.net/</w:t>
      </w:r>
    </w:p>
    <w:p w14:paraId="7B84B7E3" w14:textId="77777777" w:rsidR="00425AAE" w:rsidRDefault="00425AAE">
      <w:r>
        <w:t>Files: debian/* Copyright: Â© 2008, David Paleino &lt;d.paleino@gmail.com&gt;  Â© 2002-2008, Domenico Andreoli &lt;cavok@debian.org&gt;  Â© 2009-2012, Stefanos Harhalakis &lt;v13@v13.gr&gt; License: BSD-2</w:t>
      </w:r>
    </w:p>
    <w:p w14:paraId="2D8F7268" w14:textId="77777777" w:rsidR="00425AAE" w:rsidRDefault="00425AAE">
      <w:r>
        <w:t>Files: include/bpf.h  include/win32/getopt.h  include/win32/in_systm.h  sample/win32/getopt.c Copyright: Â© 1982-1997, The Regents of the University of California License: BSD-4</w:t>
      </w:r>
    </w:p>
    <w:p w14:paraId="7324CBD5" w14:textId="77777777" w:rsidR="00425AAE" w:rsidRDefault="00425AAE">
      <w:r>
        <w:t>Files: include/ifaddrlist.h Copyright: Â© 1997, The Regents of the University of California License: BSD-3</w:t>
      </w:r>
    </w:p>
    <w:p w14:paraId="65AC923A" w14:textId="77777777" w:rsidR="00425AAE" w:rsidRDefault="00425AAE">
      <w:r>
        <w:t>Files: include/libnet/libnet-asn1.h Copyright: Â© 1998-2004, Mike D. Schiffman &lt;mike@infonexus.com&gt;  Â© 1988-1989, Carnegie Mellon University License: BSD-2 or other</w:t>
      </w:r>
    </w:p>
    <w:p w14:paraId="2872B1FC" w14:textId="77777777" w:rsidR="00425AAE" w:rsidRDefault="00425AAE">
      <w:r>
        <w:t>Files: sample/bgp4*  sample/dns.c  sample/gre.c  sample/ip_link.c  sample/ip_raw.c  sample/sebek.c  sample/tftp.c  src/libnet_build_bgp.c  src/libnet_build_gre.c Copyright: Â© 2003-2004 FrÃ©dÃ©ric Raynal &lt;pappy@security-labs.org&gt; License: BSD-2</w:t>
      </w:r>
    </w:p>
    <w:p w14:paraId="5322CE23" w14:textId="77777777" w:rsidR="00425AAE" w:rsidRDefault="00425AAE">
      <w:r>
        <w:t>Files: sample/icmp_redirect.c Copyright: Â© 1998-2004, Mike D. Schiffman &lt;mike@infonexus.com&gt;  Â© 2003, Alberto Ornaghi &lt;alor@antifork.org&gt; License: BSD-2</w:t>
      </w:r>
    </w:p>
    <w:p w14:paraId="794AFA64" w14:textId="77777777" w:rsidR="00425AAE" w:rsidRDefault="00425AAE">
      <w:r>
        <w:t>Files: sample/icmp_timeexceed.c  src/libnet_build_sebek.c  src/libnet_cq.c Copyright: Â© 1998-2004, Mike D. Schiffman &lt;mike@infonexus.com&gt;  Â© 2003, FrÃ©dÃ©ric Raynal &lt;pappy@security-labs.org&gt; License: BSD-2</w:t>
      </w:r>
    </w:p>
    <w:p w14:paraId="4C74BAD3" w14:textId="77777777" w:rsidR="00425AAE" w:rsidRDefault="00425AAE">
      <w:r>
        <w:t>Files: sample/ospf*  src/libnet_build_ospf.c Copyright: Â© 1998-2004, Mike D. Schiffman &lt;mike@infonexus.com&gt;  Â© 1999-2000, Andrew Reiter &lt;areiter@bindview.com&gt; License: BSD-2</w:t>
      </w:r>
    </w:p>
    <w:p w14:paraId="35300B17" w14:textId="77777777" w:rsidR="00425AAE" w:rsidRDefault="00425AAE">
      <w:r>
        <w:t>Files: sample/ping_of_death.c Copyright: Â© 1998-2004, Mike D. Schiffman &lt;mike@infonexus.com&gt;  Â© 1999-2001, Dug Song &lt;dugsong@monkey.org&gt; License: BSD-2</w:t>
      </w:r>
    </w:p>
    <w:p w14:paraId="0F26546A" w14:textId="77777777" w:rsidR="00425AAE" w:rsidRDefault="00425AAE">
      <w:r>
        <w:t>Files: srct/libnet_asn1.c Copyright: Â© 1998-2004, Mike D. Schiffman &lt;mike@infonexus.com&gt;  Â© 1988-1992, Carnegie Mellon University  Â© 1993-1996, 1998, The Regents of the University of California License: BSD-3 or other</w:t>
      </w:r>
    </w:p>
    <w:p w14:paraId="4C811EEE" w14:textId="77777777" w:rsidR="00425AAE" w:rsidRDefault="00425AAE">
      <w:r>
        <w:lastRenderedPageBreak/>
        <w:t>Files: src/libnet_build_fddi.c  src/libnet_build_rpc.c  src/libnet_build_token_ring.c Copyright: Â© 1998-2004, Mike D. Schiffman &lt;mike@infonexus.com&gt;  Â© Jason Damron &lt;jsdamron@hushmail.com&gt; &lt;jdamron@stackheap.org&gt; License: BSD-2</w:t>
      </w:r>
    </w:p>
    <w:p w14:paraId="108C61B0" w14:textId="77777777" w:rsidR="00425AAE" w:rsidRDefault="00425AAE">
      <w:r>
        <w:t>Files: src/libnet_build_ipsec.c Copyright: Â© 1998-2004, Mike D. Schiffman &lt;mike@infonexus.com&gt;  Â© 2002, Jose Nazario &lt;jose@crimelabs.net&gt; License: BSD-2</w:t>
      </w:r>
    </w:p>
    <w:p w14:paraId="748C4C84" w14:textId="77777777" w:rsidR="00425AAE" w:rsidRDefault="00425AAE">
      <w:r>
        <w:t>Files: src/libnet_build_link.c  src/libnet_write.c Copyright: Â© 1998-2004, Mike D. Schiffman &lt;mike@infonexus.com&gt;  Â© 2003, Roberto Larcher &lt;roberto.larcher@libero.it&gt; License: BSD-2</w:t>
      </w:r>
    </w:p>
    <w:p w14:paraId="45604AE8" w14:textId="77777777" w:rsidR="00425AAE" w:rsidRDefault="00425AAE">
      <w:r>
        <w:t>Files: src/libnet_dll.c Copyright: Â© 2002, Roberto Larcher &lt;roberto.larcher@libero.it&gt; License: BSD-2</w:t>
      </w:r>
    </w:p>
    <w:p w14:paraId="1A266FF0" w14:textId="77777777" w:rsidR="00425AAE" w:rsidRDefault="00425AAE">
      <w:r>
        <w:t>Files: src/libnet_link_dlpi.c Copyright: Â© 1998-2004, Mike D. Schiffman &lt;mike@infonexus.com&gt;  Â© 1993-1997, The Regents of the University of California  Â© Atanu Ghosh &lt;atanu@cs.ucl.ac.uk&gt;, University College London License: BSD-3</w:t>
      </w:r>
    </w:p>
    <w:p w14:paraId="4FA112DE" w14:textId="77777777" w:rsidR="00425AAE" w:rsidRDefault="00425AAE">
      <w:r>
        <w:t>Files: src/libnet_link_nit.c  src/libnet_link_none.c  src/libnet_link_pf.c  src/libnet_link_snoop.c Copyright: Â© 1998-2004, Mike D. Schiffman &lt;mike@infonexus.com&gt;  Â© 1990-1996, 1998, The Regents of the University of California. License: BSD-3</w:t>
      </w:r>
    </w:p>
    <w:p w14:paraId="715DAFD4" w14:textId="77777777" w:rsidR="00425AAE" w:rsidRDefault="00425AAE">
      <w:r>
        <w:t>Files: src/libnet_link_snit.c Copyright: Â© 1998-2004, Mike D. Schiffman &lt;mike@infonexus.com&gt;  Â© 1990-1996, 1998, The Regents of the University of California.  Â© 1989, Micky Liu &lt;micky@cunixc.cc.columbia.edu&gt;, Columbia University License: BSD-3</w:t>
      </w:r>
    </w:p>
    <w:p w14:paraId="322F4869" w14:textId="77777777" w:rsidR="00425AAE" w:rsidRDefault="00425AAE">
      <w:r>
        <w:t>Files: src/libnet_link_win32.c Copyright: Â© 1998-2004, Mike D. Schiffman &lt;mike@infonexus.com&gt;  Â© 2001-2002, Don Bowman &lt;don@sandvine.com&gt;  Â© 2002, Roberto Larcher &lt;roberto.larcher@libero.it&gt; License: BSD-2</w:t>
      </w:r>
    </w:p>
    <w:p w14:paraId="5AF9A94D" w14:textId="77777777" w:rsidR="00425AAE" w:rsidRDefault="00425AAE">
      <w:r>
        <w:t>Files: * Copyright: Â© 1998-2004, Mike D. Schiffman &lt;mike@infonexus.com&gt; License: BSD-2</w:t>
      </w:r>
    </w:p>
    <w:p w14:paraId="36E0E1EA" w14:textId="77777777" w:rsidR="00425AAE" w:rsidRDefault="00425AAE">
      <w:r>
        <w:t>License: BSD-2  Redistribution and use in source and binary forms, with or without  modification, are permitted provided that the following conditions  are met:  .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  THIS SOFTWARE IS PROVIDED BY THE AUTHOR AND CONTRIBUTORS ``AS IS'' AND  ANY EXPRESS OR IMPLIED WARRANTIES, INCLUDING, BUT NOT LIMITED TO, THE  IMPLIED WARRANTIES OF MERCHANTABILITY AND FITNESS FOR A PARTICULAR PURPOSE  ARE DISCLAIMED.IN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C4799E8" w14:textId="77777777" w:rsidR="00425AAE" w:rsidRDefault="00425AAE">
      <w:r>
        <w:lastRenderedPageBreak/>
        <w:t>License: BSD-3  * Redistribution and use in source and binary forms, with or without  * modification, are permitted provided that: (1) source code distributions  * retain the above copyright notice and this paragraph in its entirety, (2)  * distributions including binary code include the above copyright notice and  * this paragraph in its entirety in the documentation or other materials  * provided with the distribution, and (3) all advertising materials mentioning  * features or use of this software display the following acknowledgement:  * ``This product includes software developed by the University of California,  * Lawrence Berkeley Laboratory and its contributors.'' Neither the name of  * the University nor the names of its contributors may be used to endorse  * or promote products derived from this software without specific prior  * written permission.  * THIS SOFTWARE IS PROVIDED ``AS IS'' AND WITHOUT ANY EXPRESS OR IMPLIED  * WARRANTIES, INCLUDING, WITHOUT LIMITATION, THE IMPLIED WARRANTIES OF  * MERCHANTABILITY AND FITNESS FOR A PARTICULAR PURPOSE.</w:t>
      </w:r>
    </w:p>
    <w:p w14:paraId="11E85990" w14:textId="77777777" w:rsidR="00425AAE" w:rsidRDefault="00425AAE">
      <w:r>
        <w:t>License: BSD-4  * This code is derived from the Stanford/CMU enet packet filter,  * (net/enet.c) distributed as part of 4.3BSD, and code contributed  * to Berkeley by Steven McCanne and Van Jacobson both of Lawrence   * Berkeley Laboratory.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    This product includes software developed by the University of  *    California, Berkeley and its contributors.  * 4. Neither the name of the University nor the names of its contributors  *    may be used to endorse or promote products derived from this software  *    without specific prior written permission.  *  * THIS SOFTWARE IS PROVIDED BY THE REGENTS AND CONTRIBUTORS ``AS IS'' AND  * ANY EXPRESS OR IMPLIED WARRANTIES, INCLUDING, BUT NOT LIMITED TO, THE  * IMPLIED WARRANTIES OF MERCHANTABILITY AND FITNESS FOR A PARTICULAR PURPOSE  * ARE DISCLAIMED.IN NO EVENT SHALL THE REGENTS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w:t>
      </w:r>
    </w:p>
    <w:p w14:paraId="19C09B98" w14:textId="77777777" w:rsidR="00425AAE" w:rsidRDefault="00425AAE">
      <w:r>
        <w:t xml:space="preserve">License: other  *  Permission to use, copy, modify, and distribute this software and its  *  documentation for any purpose and without fee is hereby granted,  *  provided that the above copyright notice appear in all copies and that  *  both that copyright notice and this permission notice appear in  *  supporting documentation, and that the name of CMU not be  *  used in advertising or publicity pertaining to distribution of the  *  software without specific, written prior permission.  *  *  CMU DISCLAIMS ALL WARRANTIES WITH REGARD TO THIS SOFTWARE, INCLUDING  *  ALL IMPLIED </w:t>
      </w:r>
      <w:r>
        <w:lastRenderedPageBreak/>
        <w:t>WARRANTIES OF MERCHANTABILITY AND FITNESS, IN NO EVENT SHALL  *  CMU BE LIABLE FOR ANY SPECIAL, INDIRECT OR CONSEQUENTIAL DAMAGES OR  *  ANY DAMAGES WHATSOEVER RESULTING FROM LOSS OF USE, DATA OR PROFITS,  *  WHETHER IN AN ACTION OF CONTRACT, NEGLIGENCE OR OTHER TORTIOUS ACTION,  *  ARISING OUT OF OR IN CONNECTION WITH THE USE OR PERFORMANCE OF THIS  *  SOFTWARE. [END FILE=libnet-1.1.6+dfsg/debian/copyright]</w:t>
      </w:r>
    </w:p>
    <w:p w14:paraId="0D1DC521" w14:textId="77777777" w:rsidR="00425AAE" w:rsidRDefault="00425AAE" w:rsidP="000727EF">
      <w:pPr>
        <w:pStyle w:val="Heading3"/>
      </w:pPr>
      <w:r>
        <w:t>libnet-1.1.6+dfsg/doc/COPYING:</w:t>
      </w:r>
    </w:p>
    <w:p w14:paraId="4A202B39" w14:textId="77777777" w:rsidR="00425AAE" w:rsidRDefault="00425AAE">
      <w:r>
        <w:t>[BEGIN FILE=libnet-1.1.6+dfsg/doc/COPYING]     $Id: COPYING,v 1.1.1.1 2003/06/26 21:55:10 route Exp $</w:t>
      </w:r>
    </w:p>
    <w:p w14:paraId="4F27184D" w14:textId="77777777" w:rsidR="00425AAE" w:rsidRDefault="00425AAE">
      <w:r>
        <w:t xml:space="preserve">    libnet 1.1.x     Copyright (c) 1998 - 2002 Mike D. Schiffman &lt;mike@infonexus.com&gt;                               http://www.packetfactory.net/libnet             LIBNET 1.1.3+ (c) 2009 - 2012 Sam Roberts &lt;vieuxtech@gmail.com&gt;</w:t>
      </w:r>
    </w:p>
    <w:p w14:paraId="29DC1FB6" w14:textId="77777777" w:rsidR="00425AAE" w:rsidRDefault="00425AAE">
      <w:r>
        <w:t>All rights reserved.</w:t>
      </w:r>
    </w:p>
    <w:p w14:paraId="7CB94582" w14:textId="77777777" w:rsidR="00425AAE" w:rsidRDefault="00425AAE">
      <w:r>
        <w:t>Redistribution and use in source and binary forms, with or without modification, are permitted provided that the following conditions are met:</w:t>
      </w:r>
    </w:p>
    <w:p w14:paraId="6AAC7580" w14:textId="77777777" w:rsidR="00425AAE" w:rsidRDefault="00425AAE">
      <w:r>
        <w:t>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75249147" w14:textId="77777777" w:rsidR="00425AAE" w:rsidRDefault="00425AAE">
      <w:r>
        <w:t>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6E65292" w14:textId="77777777" w:rsidR="00425AAE" w:rsidRDefault="00425AAE">
      <w:r>
        <w:t xml:space="preserve"> EOF [END FILE=libnet-1.1.6+dfsg/doc/COPYING]</w:t>
      </w:r>
    </w:p>
    <w:p w14:paraId="1CFA7598" w14:textId="77777777" w:rsidR="00425AAE" w:rsidRDefault="00425AAE" w:rsidP="000727EF">
      <w:pPr>
        <w:pStyle w:val="Heading2"/>
      </w:pPr>
      <w:r>
        <w:t xml:space="preserve"> </w:t>
      </w:r>
      <w:bookmarkStart w:id="342" w:name="_Toc399938160"/>
      <w:r>
        <w:t>libnetfilter-acct (version 1.0.2):</w:t>
      </w:r>
      <w:bookmarkEnd w:id="342"/>
    </w:p>
    <w:p w14:paraId="4F7E17CB" w14:textId="77777777" w:rsidR="00425AAE" w:rsidRDefault="00425AAE" w:rsidP="000727EF">
      <w:pPr>
        <w:pStyle w:val="Heading3"/>
      </w:pPr>
      <w:r>
        <w:t>libnetfilter-acct-1.0.2/debian/copyright:</w:t>
      </w:r>
    </w:p>
    <w:p w14:paraId="33639CD7" w14:textId="77777777" w:rsidR="00425AAE" w:rsidRDefault="00425AAE">
      <w:r>
        <w:t>[BEGIN FILE=libnetfilter-acct-1.0.2/debian/copyright] This package was debianized (pretty much a search and replace on the libnetfilter-conntrack3 package build) by Laurence J. Lane  &lt;ljlane@debian.org&gt; on Tue, 23 Oct 2012 15:59:56 -0400</w:t>
      </w:r>
    </w:p>
    <w:p w14:paraId="0F84B2A2" w14:textId="77777777" w:rsidR="00425AAE" w:rsidRDefault="00425AAE">
      <w:r>
        <w:t>It was downloaded from http://www.netfilter.org/projects/libnetfilter_acct/downloads.html</w:t>
      </w:r>
    </w:p>
    <w:p w14:paraId="70C5B21D" w14:textId="77777777" w:rsidR="00425AAE" w:rsidRDefault="00425AAE">
      <w:r>
        <w:t>Upstream Author: Pablo Neira Ayuso &lt;pablo@netfilter.org&gt;</w:t>
      </w:r>
    </w:p>
    <w:p w14:paraId="6B4EE464" w14:textId="77777777" w:rsidR="00425AAE" w:rsidRDefault="00425AAE">
      <w:r>
        <w:t>Copyright:</w:t>
      </w:r>
    </w:p>
    <w:p w14:paraId="4C9CB2DC" w14:textId="77777777" w:rsidR="00425AAE" w:rsidRDefault="00425AAE">
      <w:r>
        <w:lastRenderedPageBreak/>
        <w:t xml:space="preserve">  (C) 2011 by Pablo Neira Ayuso &lt;pablo@netfilter.org&gt;                                                                                                            (C) 2011 by Intra2net AG &lt;http://www.intra2net.com&gt;                                                                                                                                                                                                                                                                           This program is free software; you can redistribute it and/or modify                                                                                           it under the terms of the Lesser GNU General Public License as published                                                                                       by the Free Software Foundation; either version 2.1 of the License, or                                                                                         (at your option) any later version.                </w:t>
      </w:r>
    </w:p>
    <w:p w14:paraId="3286765E" w14:textId="77777777" w:rsidR="00425AAE" w:rsidRDefault="00425AAE">
      <w:r>
        <w:t>On Debian GNU/Linux systems, the complete text of the GNU General Public License can be found in `/usr/share/common-licenses/GPL'. [END FILE=libnetfilter-acct-1.0.2/debian/copyright]</w:t>
      </w:r>
    </w:p>
    <w:p w14:paraId="6B77C2D2" w14:textId="77777777" w:rsidR="00425AAE" w:rsidRDefault="00425AAE" w:rsidP="000727EF">
      <w:pPr>
        <w:pStyle w:val="Heading2"/>
      </w:pPr>
      <w:r>
        <w:t xml:space="preserve"> </w:t>
      </w:r>
      <w:bookmarkStart w:id="343" w:name="_Toc399938161"/>
      <w:r>
        <w:t>libnetfilter-conntrack (version 1.0.4):</w:t>
      </w:r>
      <w:bookmarkEnd w:id="343"/>
    </w:p>
    <w:p w14:paraId="6C79E7D9" w14:textId="77777777" w:rsidR="00425AAE" w:rsidRDefault="00425AAE" w:rsidP="000727EF">
      <w:pPr>
        <w:pStyle w:val="Heading3"/>
      </w:pPr>
      <w:r>
        <w:t>libnetfilter-conntrack-1.0.4/debian/copyright:</w:t>
      </w:r>
    </w:p>
    <w:p w14:paraId="1BC06FE3" w14:textId="77777777" w:rsidR="00425AAE" w:rsidRDefault="00425AAE">
      <w:r>
        <w:t>[BEGIN FILE=libnetfilter-conntrack-1.0.4/debian/copyright] This package was debianized by Max Kellermann &lt;max@duempel.org&gt; on Wed Sep 20 23:32:44 CEST 2006</w:t>
      </w:r>
    </w:p>
    <w:p w14:paraId="40911B46" w14:textId="77777777" w:rsidR="00425AAE" w:rsidRDefault="00425AAE">
      <w:r>
        <w:t>It was downloaded from http://www.netfilter.org/downloads.html</w:t>
      </w:r>
    </w:p>
    <w:p w14:paraId="19D03508" w14:textId="77777777" w:rsidR="00425AAE" w:rsidRDefault="00425AAE">
      <w:r>
        <w:t>Upstream Authors: Pablo Neira Ayuso &lt;pablo@netfilter.org&gt; Harald Welte &lt;laforge@netfilter.org&gt;</w:t>
      </w:r>
    </w:p>
    <w:p w14:paraId="638F3D42" w14:textId="77777777" w:rsidR="00425AAE" w:rsidRDefault="00425AAE">
      <w:r>
        <w:t>Copyright:</w:t>
      </w:r>
    </w:p>
    <w:p w14:paraId="092E0684" w14:textId="77777777" w:rsidR="00425AAE" w:rsidRDefault="00425AAE">
      <w:r>
        <w:t>(C) 2005-2012 by Pablo Neira Ayuso &lt;pablo@netfilter.org&gt;, Harald Welte &lt;laforge@netfilter.org&gt;</w:t>
      </w:r>
    </w:p>
    <w:p w14:paraId="45BC9AE5"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6F8F0BB8" w14:textId="77777777" w:rsidR="00425AAE" w:rsidRDefault="00425AAE">
      <w:r>
        <w:t>On Debian GNU/Linux systems, the complete text of the GNU General Public License can be found in `/usr/share/common-licenses/GPL'. [END FILE=libnetfilter-conntrack-1.0.4/debian/copyright]</w:t>
      </w:r>
    </w:p>
    <w:p w14:paraId="5DC18B73" w14:textId="77777777" w:rsidR="00425AAE" w:rsidRDefault="00425AAE" w:rsidP="000727EF">
      <w:pPr>
        <w:pStyle w:val="Heading2"/>
      </w:pPr>
      <w:r>
        <w:t xml:space="preserve"> </w:t>
      </w:r>
      <w:bookmarkStart w:id="344" w:name="_Toc399938162"/>
      <w:r>
        <w:t>libnet-http-perl (version 6.07):</w:t>
      </w:r>
      <w:bookmarkEnd w:id="344"/>
    </w:p>
    <w:p w14:paraId="650FB37C" w14:textId="77777777" w:rsidR="00425AAE" w:rsidRDefault="00425AAE" w:rsidP="000727EF">
      <w:pPr>
        <w:pStyle w:val="Heading3"/>
      </w:pPr>
      <w:r>
        <w:t>libnet-http-perl-6.07/debian/copyright:</w:t>
      </w:r>
    </w:p>
    <w:p w14:paraId="26658DCA" w14:textId="77777777" w:rsidR="00425AAE" w:rsidRDefault="00425AAE">
      <w:r>
        <w:t>[BEGIN FILE=libnet-http-perl-6.07/debian/copyright] Format: http://www.debian.org/doc/packaging-manuals/copyright-format/1.0/ Upstream-Name: Net-HTTP Upstream-Contact: Gisle Aas &lt;gisle@activestate.com&gt; Source: https://metacpan.org/release/Net-HTTP</w:t>
      </w:r>
    </w:p>
    <w:p w14:paraId="20FD4DE2" w14:textId="77777777" w:rsidR="00425AAE" w:rsidRDefault="00425AAE">
      <w:r>
        <w:t>Files: * Copyright: 2001-2013, Gisle Aas &lt;gisle@activestate.com&gt; License: Artistic or GPL-1+</w:t>
      </w:r>
    </w:p>
    <w:p w14:paraId="30A1A63A" w14:textId="77777777" w:rsidR="00425AAE" w:rsidRDefault="00425AAE">
      <w:r>
        <w:t>Files: debian/* Copyright: 2011, Nicholas Bamber &lt;nicholas@periapt.co.uk&gt;,  2011-2013, Florian Schlichting &lt;fsfs@debian.org&gt; License: Artistic or GPL-1+</w:t>
      </w:r>
    </w:p>
    <w:p w14:paraId="4472D1B7" w14:textId="77777777" w:rsidR="00425AAE" w:rsidRDefault="00425AAE">
      <w:r>
        <w:t xml:space="preserve">License: Artistic  This program is free software; you can redistribute it and/or modify  it under the terms of the Artistic License, which comes with Perl.  .  On Debian systems, </w:t>
      </w:r>
      <w:r>
        <w:lastRenderedPageBreak/>
        <w:t>the complete text of the Artistic License can be  found in `/usr/share/common-licenses/Artistic'.</w:t>
      </w:r>
    </w:p>
    <w:p w14:paraId="03E440BC"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FILE=libnet-http-perl-6.07/debian/copyright]</w:t>
      </w:r>
    </w:p>
    <w:p w14:paraId="66942B4F" w14:textId="77777777" w:rsidR="00425AAE" w:rsidRDefault="00425AAE" w:rsidP="000727EF">
      <w:pPr>
        <w:pStyle w:val="Heading2"/>
      </w:pPr>
      <w:r>
        <w:t xml:space="preserve"> </w:t>
      </w:r>
      <w:bookmarkStart w:id="345" w:name="_Toc399938163"/>
      <w:r>
        <w:t>libnet-smtp-ssl-perl (version 1.01):</w:t>
      </w:r>
      <w:bookmarkEnd w:id="345"/>
    </w:p>
    <w:p w14:paraId="5D4E6CAF" w14:textId="77777777" w:rsidR="00425AAE" w:rsidRDefault="00425AAE" w:rsidP="000727EF">
      <w:pPr>
        <w:pStyle w:val="Heading3"/>
      </w:pPr>
      <w:r>
        <w:t>libnet-smtp-ssl-perl-1.01/debian/copyright:</w:t>
      </w:r>
    </w:p>
    <w:p w14:paraId="24AC6080" w14:textId="77777777" w:rsidR="00425AAE" w:rsidRDefault="00425AAE">
      <w:r>
        <w:t>[BEGIN FILE=libnet-smtp-ssl-perl-1.01/debian/copyright] Format-Specification: http://svn.debian.org/wsvn/dep/web/deps/dep5.mdwn?op=file&amp;rev=166 Upstream-Name: Net-SMTP-SSL Upstream-Contact: Casey West &lt;casey@geeknest.com&gt; Source: http://search.cpan.org/dist/Net-SMTP-SSL/</w:t>
      </w:r>
    </w:p>
    <w:p w14:paraId="03FEC9B3" w14:textId="77777777" w:rsidR="00425AAE" w:rsidRDefault="00425AAE">
      <w:r>
        <w:t>Files: * Copyright: 2004, Casey West &lt;casey@geeknest.com&gt; License: Artistic or GPL-1+</w:t>
      </w:r>
    </w:p>
    <w:p w14:paraId="608C782C" w14:textId="77777777" w:rsidR="00425AAE" w:rsidRDefault="00425AAE">
      <w:r>
        <w:t>Files: debian/* Copyright: 2008, gregor herrmann &lt;gregoa@debian.org&gt;,  2011, Maximilian Gass &lt;mxey@cloudconnected.org&gt; License: Artistic or GPL-1+</w:t>
      </w:r>
    </w:p>
    <w:p w14:paraId="07EB06E8"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5E749A5E"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General Public License can be found in `/usr/share/common-licenses/GPL-1'. [END FILE=libnet-smtp-ssl-perl-1.01/debian/copyright]</w:t>
      </w:r>
    </w:p>
    <w:p w14:paraId="3A52E8CE" w14:textId="77777777" w:rsidR="00425AAE" w:rsidRDefault="00425AAE" w:rsidP="000727EF">
      <w:pPr>
        <w:pStyle w:val="Heading2"/>
      </w:pPr>
      <w:r>
        <w:t xml:space="preserve"> </w:t>
      </w:r>
      <w:bookmarkStart w:id="346" w:name="_Toc399938164"/>
      <w:r>
        <w:t>libnet-snmp-perl (version 6.0.1):</w:t>
      </w:r>
      <w:bookmarkEnd w:id="346"/>
    </w:p>
    <w:p w14:paraId="19BA0CD1" w14:textId="77777777" w:rsidR="00425AAE" w:rsidRDefault="00425AAE" w:rsidP="000727EF">
      <w:pPr>
        <w:pStyle w:val="Heading3"/>
      </w:pPr>
      <w:r>
        <w:t>libnet-snmp-perl-6.0.1/debian/copyright:</w:t>
      </w:r>
    </w:p>
    <w:p w14:paraId="118A6992" w14:textId="77777777" w:rsidR="00425AAE" w:rsidRDefault="00425AAE">
      <w:r>
        <w:t>[BEGIN FILE=libnet-snmp-perl-6.0.1/debian/copyright] This is the Debian GNU/Linux version of the Net::SNMP Perl module. It has been downloaded from the CPAN archive: http://www.cpan.org/modules/by-module/Net/</w:t>
      </w:r>
    </w:p>
    <w:p w14:paraId="0600CFFF" w14:textId="77777777" w:rsidR="00425AAE" w:rsidRDefault="00425AAE">
      <w:r>
        <w:t>From the README:</w:t>
      </w:r>
    </w:p>
    <w:p w14:paraId="683827D3" w14:textId="77777777" w:rsidR="00425AAE" w:rsidRDefault="00425AAE">
      <w:r>
        <w:t>COPYRIGHT</w:t>
      </w:r>
    </w:p>
    <w:p w14:paraId="4D5CC0B7" w14:textId="77777777" w:rsidR="00425AAE" w:rsidRDefault="00425AAE">
      <w:r>
        <w:t xml:space="preserve">    Copyright (c) 1998-2004 David M. Town. All rights reserved. This     program is free software; you may redistribute it and/or modify     it under the same terms as Perl itself.</w:t>
      </w:r>
    </w:p>
    <w:p w14:paraId="7A59F801" w14:textId="77777777" w:rsidR="00425AAE" w:rsidRDefault="00425AAE">
      <w:r>
        <w:t>Perl is distributed under either the Artistic licence or the GPL.</w:t>
      </w:r>
    </w:p>
    <w:p w14:paraId="688C4229" w14:textId="77777777" w:rsidR="00425AAE" w:rsidRDefault="00425AAE">
      <w:r>
        <w:lastRenderedPageBreak/>
        <w:t>The full text of the GPL is available on Debian systems in /usr/share/common-licenses/GPL</w:t>
      </w:r>
    </w:p>
    <w:p w14:paraId="67D30C36" w14:textId="77777777" w:rsidR="00425AAE" w:rsidRDefault="00425AAE">
      <w:r>
        <w:t>The full text of the Artistic Licence is available on Debian systems in /usr/share/common-licenses/Artistic.</w:t>
      </w:r>
    </w:p>
    <w:p w14:paraId="26887459" w14:textId="77777777" w:rsidR="00425AAE" w:rsidRDefault="00425AAE">
      <w:r>
        <w:t>This package has been through multiple maintainers (for a list see /usr/share/doc/libnet-snmp-perl/changelog.Debian.gz).</w:t>
      </w:r>
    </w:p>
    <w:p w14:paraId="5BE4300E" w14:textId="77777777" w:rsidR="00425AAE" w:rsidRDefault="00425AAE">
      <w:r>
        <w:t>Current Debian specific changes are copyright (c) 2003 Stephen Zander &lt;gibreel@debian.org&gt;. Copyright (c) 2004 Jochen Friedrich &lt;jochen@scram.de&gt; [END FILE=libnet-snmp-perl-6.0.1/debian/copyright]</w:t>
      </w:r>
    </w:p>
    <w:p w14:paraId="5C146BFD" w14:textId="77777777" w:rsidR="00425AAE" w:rsidRDefault="00425AAE" w:rsidP="000727EF">
      <w:pPr>
        <w:pStyle w:val="Heading3"/>
      </w:pPr>
      <w:r>
        <w:t>libnet-snmp-perl-6.0.1/LICENSE:</w:t>
      </w:r>
    </w:p>
    <w:p w14:paraId="167FC020" w14:textId="77777777" w:rsidR="00425AAE" w:rsidRDefault="00425AAE">
      <w:r>
        <w:t>[BEGIN FILE=libnet-snmp-perl-6.0.1/LICENSE] This software is copyright (c) 2010 by David M. Town &lt;dtown@cpan.org&gt;.</w:t>
      </w:r>
    </w:p>
    <w:p w14:paraId="3DFA3EBA" w14:textId="77777777" w:rsidR="00425AAE" w:rsidRDefault="00425AAE">
      <w:r>
        <w:t>This is free software; you can redistribute it and/or modify it under the same terms as the Perl 5 programming language system itself.</w:t>
      </w:r>
    </w:p>
    <w:p w14:paraId="44453AC4" w14:textId="77777777" w:rsidR="00425AAE" w:rsidRDefault="00425AAE">
      <w:r>
        <w:t>Terms of the Perl programming language system itself</w:t>
      </w:r>
    </w:p>
    <w:p w14:paraId="2EEC38D6" w14:textId="77777777" w:rsidR="00425AAE" w:rsidRDefault="00425AAE">
      <w:r>
        <w:t>a) the GNU General Public License as published by the Free    Software Foundation; either version 1, or (at your option) any    later version, or b) the Artistic License</w:t>
      </w:r>
    </w:p>
    <w:p w14:paraId="374D3618" w14:textId="77777777" w:rsidR="00425AAE" w:rsidRDefault="00425AAE">
      <w:r>
        <w:t>--- The GNU General Public License, Version 1, February 1989 ---</w:t>
      </w:r>
    </w:p>
    <w:p w14:paraId="28211415" w14:textId="77777777" w:rsidR="00425AAE" w:rsidRDefault="00425AAE">
      <w:r>
        <w:t>This software is Copyright (c) 2010 by David M. Town &lt;dtown@cpan.org&gt;.</w:t>
      </w:r>
    </w:p>
    <w:p w14:paraId="180C298C" w14:textId="77777777" w:rsidR="00425AAE" w:rsidRDefault="00425AAE">
      <w:r>
        <w:t>This is free software, licensed under:</w:t>
      </w:r>
    </w:p>
    <w:p w14:paraId="25A29104" w14:textId="77777777" w:rsidR="00425AAE" w:rsidRDefault="00425AAE">
      <w:r>
        <w:t xml:space="preserve">  The GNU General Public License, Version 1, February 1989</w:t>
      </w:r>
    </w:p>
    <w:p w14:paraId="68A1FFEC" w14:textId="77777777" w:rsidR="00425AAE" w:rsidRDefault="00425AAE">
      <w:r>
        <w:tab/>
      </w:r>
      <w:r>
        <w:tab/>
        <w:t xml:space="preserve">    GNU GENERAL PUBLIC LICENSE </w:t>
      </w:r>
      <w:r>
        <w:tab/>
      </w:r>
      <w:r>
        <w:tab/>
        <w:t xml:space="preserve">     Version 1, February 1989</w:t>
      </w:r>
    </w:p>
    <w:p w14:paraId="29E3E6CA" w14:textId="77777777" w:rsidR="00425AAE" w:rsidRDefault="00425AAE">
      <w:r>
        <w:t xml:space="preserve"> Copyright (C) 1989 Free Software Foundation, Inc.                 59 Temple Place, Suite 330, Boston, MA 02111-1307, USA  Everyone is permitted to copy and distribute verbatim copies  of this license document, but changing it is not allowed.</w:t>
      </w:r>
    </w:p>
    <w:p w14:paraId="271995FF" w14:textId="77777777" w:rsidR="00425AAE" w:rsidRDefault="00425AAE">
      <w:r>
        <w:tab/>
      </w:r>
      <w:r>
        <w:tab/>
      </w:r>
      <w:r>
        <w:tab/>
        <w:t xml:space="preserve">    </w:t>
      </w:r>
      <w:r w:rsidRPr="00CE7DF1">
        <w:t>Preamble</w:t>
      </w:r>
    </w:p>
    <w:p w14:paraId="1B9C1D79" w14:textId="77777777" w:rsidR="00425AAE" w:rsidRDefault="00425AAE">
      <w:r>
        <w:t xml:space="preserve">  The license agreements of most software companies try to keep users at the mercy of those companies.  By contrast, our General Public License is intended to guarantee your freedom to share and change free software--to make sure the software is free for all its users.  The General Public License applies to the Free Software Foundation's software and to any other program whose authors commit to using it. You can use it for your programs, too.</w:t>
      </w:r>
    </w:p>
    <w:p w14:paraId="4F236986" w14:textId="77777777" w:rsidR="00425AAE" w:rsidRDefault="00425AAE">
      <w:r>
        <w:t xml:space="preserve">  When we speak of free software, we are referring to freedom, not price.  Specifically, the General Public License is designed to make sure that you have the freedom to give away or sell copies of free software, that you receive source code or can get it if you want it, that you can change the software or use pieces of it in new free programs; and that you know you can do these things.</w:t>
      </w:r>
    </w:p>
    <w:p w14:paraId="1C9406DC"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75D7DCD7" w14:textId="77777777" w:rsidR="00425AAE" w:rsidRDefault="00425AAE">
      <w:r>
        <w:lastRenderedPageBreak/>
        <w:t xml:space="preserve">  For example, if you distribute copies of a such a program, whether gratis or for a fee, you must give the recipients all the rights that you have.  You must make sure that they, too, receive or can get the source code.  And you must tell them their rights.</w:t>
      </w:r>
    </w:p>
    <w:p w14:paraId="754029C6" w14:textId="77777777" w:rsidR="00425AAE" w:rsidRDefault="00425AAE">
      <w:r>
        <w:t xml:space="preserve">  We protect your rights with two steps: (1) copyright the software, and (2) offer you this license which gives you legal permission to copy, distribute and/or modify the software.</w:t>
      </w:r>
    </w:p>
    <w:p w14:paraId="398F92EE"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540493FE" w14:textId="77777777" w:rsidR="00425AAE" w:rsidRDefault="00425AAE">
      <w:r>
        <w:t xml:space="preserve">  The precise terms and conditions for copying, distribution and modification follow.</w:t>
      </w:r>
    </w:p>
    <w:p w14:paraId="4EAE67D1" w14:textId="77777777" w:rsidR="00425AAE" w:rsidRDefault="00425AAE">
      <w:r>
        <w:tab/>
      </w:r>
      <w:r>
        <w:tab/>
        <w:t xml:space="preserve">    GNU GENERAL PUBLIC LICENSE    TERMS AND CONDITIONS FOR COPYING, DISTRIBUTION AND MODIFICATION</w:t>
      </w:r>
    </w:p>
    <w:p w14:paraId="13D19006" w14:textId="77777777" w:rsidR="00425AAE" w:rsidRDefault="00425AAE">
      <w:r>
        <w:t xml:space="preserve">  0. This License Agreement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work containing the Program or a portion of it, either verbatim or with modifications.  Each licensee is addressed as you.</w:t>
      </w:r>
    </w:p>
    <w:p w14:paraId="698EFA83"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General Public License and to the absence of any warranty; and give any other recipients of the Program a copy of this General Public License along with the Program.  You may charge a fee for the physical act of transferring a copy.</w:t>
      </w:r>
    </w:p>
    <w:p w14:paraId="2D2D669B" w14:textId="77777777" w:rsidR="00425AAE" w:rsidRDefault="00425AAE">
      <w:r>
        <w:t xml:space="preserve">  2. You may modify your copy or copies of the Program or any portion of it, and copy and distribute such modifications under the terms of Paragraph 1 above, provided that you also do the following:</w:t>
      </w:r>
    </w:p>
    <w:p w14:paraId="41C61B2E" w14:textId="77777777" w:rsidR="00425AAE" w:rsidRDefault="00425AAE">
      <w:r>
        <w:t xml:space="preserve">    a) cause the modified files to carry prominent notices stating that     you changed the files and the date of any change; and</w:t>
      </w:r>
    </w:p>
    <w:p w14:paraId="680D8980" w14:textId="77777777" w:rsidR="00425AAE" w:rsidRDefault="00425AAE">
      <w:r>
        <w:t xml:space="preserve">    b) cause the whole of any work that you distribute or publish, that     in whole or in part contains the Program or any part thereof, either     with or without modifications, to be licensed at no charge to all     third parties under the terms of this General Public License (except     that you may choose to grant warranty protection to some or all     third parties, at your option).</w:t>
      </w:r>
    </w:p>
    <w:p w14:paraId="6A60F2E0" w14:textId="77777777" w:rsidR="00425AAE" w:rsidRDefault="00425AAE">
      <w:r>
        <w:t xml:space="preserve">    c) If the modified program normally reads commands interactively when     run, you must cause it, when started running for such interactive use     in the simplest and most usual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General     Public License.</w:t>
      </w:r>
    </w:p>
    <w:p w14:paraId="2452737D" w14:textId="77777777" w:rsidR="00425AAE" w:rsidRDefault="00425AAE">
      <w:r>
        <w:t xml:space="preserve">    d) You may charge a fee for the physical act of transferring a     copy, and you may at your option offer warranty protection in     exchange for a fee.</w:t>
      </w:r>
    </w:p>
    <w:p w14:paraId="0A253C69" w14:textId="77777777" w:rsidR="00425AAE" w:rsidRDefault="00425AAE">
      <w:r>
        <w:lastRenderedPageBreak/>
        <w:t>Mere aggregation of another independent work with the Program (or its derivative) on a volume of a storage or distribution medium does not bring the other work under the scope of these terms.</w:t>
      </w:r>
    </w:p>
    <w:p w14:paraId="518B2BE2" w14:textId="77777777" w:rsidR="00425AAE" w:rsidRDefault="00425AAE">
      <w:r>
        <w:t xml:space="preserve">  3. You may copy and distribute the Program (or a portion or derivative of it, under Paragraph 2) in object code or executable form under the terms of Paragraphs 1 and 2 above provided that you also do one of the following:</w:t>
      </w:r>
    </w:p>
    <w:p w14:paraId="631F6F97" w14:textId="77777777" w:rsidR="00425AAE" w:rsidRDefault="00425AAE">
      <w:r>
        <w:t xml:space="preserve">    a) accompany it with the complete corresponding machine-readable     source code, which must be distributed under the terms of     Paragraphs 1 and 2 above; or,</w:t>
      </w:r>
    </w:p>
    <w:p w14:paraId="4808E2AD" w14:textId="77777777" w:rsidR="00425AAE" w:rsidRDefault="00425AAE">
      <w:r>
        <w:t xml:space="preserve">    b) accompany it with a written offer, valid for at least three     years, to give any third party free (except for a nominal charge     for the cost of distribution) a complete machine-readable copy of the     corresponding source code, to be distributed under the terms of     Paragraphs 1 and 2 above; or,</w:t>
      </w:r>
    </w:p>
    <w:p w14:paraId="17ECD321" w14:textId="77777777" w:rsidR="00425AAE" w:rsidRDefault="00425AAE">
      <w:r>
        <w:t xml:space="preserve">    c) accompany it with the information you received as to where the     corresponding source code may be obtained.  (This alternative is     allowed only for noncommercial distribution and only if you     received the program in object code or executable form alone.)</w:t>
      </w:r>
    </w:p>
    <w:p w14:paraId="736C4904" w14:textId="77777777" w:rsidR="00425AAE" w:rsidRDefault="00425AAE">
      <w:r>
        <w:t>Source code for a work means the preferred form of the work for making modifications to it.  For an executable file, complete source code means all the source code for all modules it contains; but, as a special exception, it need not include source code for modules which are standard libraries that accompany the operating system on which the executable file runs, or for standard header files or definitions files that accompany that operating system.</w:t>
      </w:r>
    </w:p>
    <w:p w14:paraId="1C3A08DB" w14:textId="77777777" w:rsidR="00425AAE" w:rsidRDefault="00425AAE">
      <w:r>
        <w:t xml:space="preserve">  4. You may not copy, modify, sublicense, distribute or transfer the Program except as expressly provided under this General Public License. Any attempt otherwise to copy, modify, sublicense, distribute or transfer the Program is void, and will automatically terminate your rights to use the Program under this License.  However, parties who have received copies, or rights to use copies, from you under this General Public License will not have their licenses terminated so long as such parties remain in full compliance.</w:t>
      </w:r>
    </w:p>
    <w:p w14:paraId="79726A55" w14:textId="77777777" w:rsidR="00425AAE" w:rsidRDefault="00425AAE">
      <w:r>
        <w:t xml:space="preserve">  5. By copying, distributing or modifying the Program (or any work based on the Program) you indicate your acceptance of this license to do so, and all its terms and conditions.</w:t>
      </w:r>
    </w:p>
    <w:p w14:paraId="35664899"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w:t>
      </w:r>
    </w:p>
    <w:p w14:paraId="2FFBEA07" w14:textId="77777777" w:rsidR="00425AAE" w:rsidRDefault="00425AAE">
      <w:r>
        <w:t xml:space="preserve">  7. The Free Software Foundation may publish revised and/or new versions of the General Public License from time to time.  Such new versions will be similar in spirit to the present version, but may differ in detail to address new problems or concerns.</w:t>
      </w:r>
    </w:p>
    <w:p w14:paraId="6E4DDD37" w14:textId="77777777" w:rsidR="00425AAE" w:rsidRDefault="00425AAE">
      <w:r>
        <w:t>Each version is given a distinguishing version number.  If the Program specifies a version number of the license which applies to it and any later version, you have the option of following the terms and conditions either of that version or of any later version published by the Free Software Foundation.  If the Program does not specify a version number of the license, you may choose any version ever published by the Free Software Foundation.</w:t>
      </w:r>
    </w:p>
    <w:p w14:paraId="3C2C7C8B" w14:textId="77777777" w:rsidR="00425AAE" w:rsidRDefault="00425AAE">
      <w:r>
        <w:lastRenderedPageBreak/>
        <w:t xml:space="preserve">  8.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11B2BA30" w14:textId="77777777" w:rsidR="00425AAE" w:rsidRDefault="00425AAE">
      <w:r>
        <w:tab/>
      </w:r>
      <w:r>
        <w:tab/>
      </w:r>
      <w:r>
        <w:tab/>
        <w:t xml:space="preserve">    NO WARRANTY</w:t>
      </w:r>
    </w:p>
    <w:p w14:paraId="109D872D" w14:textId="77777777" w:rsidR="00425AAE" w:rsidRDefault="00425AAE">
      <w:r>
        <w:t xml:space="preserve">  9.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0657849F" w14:textId="77777777" w:rsidR="00425AAE" w:rsidRDefault="00425AAE">
      <w:r>
        <w:t xml:space="preserve">  10.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66876EDF" w14:textId="77777777" w:rsidR="00425AAE" w:rsidRDefault="00425AAE">
      <w:r>
        <w:tab/>
      </w:r>
      <w:r>
        <w:tab/>
        <w:t xml:space="preserve">     END OF TERMS AND CONDITIONS</w:t>
      </w:r>
    </w:p>
    <w:p w14:paraId="74B55A2B" w14:textId="77777777" w:rsidR="00425AAE" w:rsidRDefault="00425AAE">
      <w:r>
        <w:tab/>
        <w:t>Appendix: How to Apply These Terms to Your New Programs</w:t>
      </w:r>
    </w:p>
    <w:p w14:paraId="6C5118CE" w14:textId="77777777" w:rsidR="00425AAE" w:rsidRDefault="00425AAE">
      <w:r>
        <w:t xml:space="preserve">  If you develop a new program, and you want it to be of the greatest possible use to humanity, the best way to achieve this is to make it free software which everyone can redistribute and change under these terms.</w:t>
      </w:r>
    </w:p>
    <w:p w14:paraId="7E319A55"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4FFAA6B0" w14:textId="77777777" w:rsidR="00425AAE" w:rsidRDefault="00425AAE">
      <w:r>
        <w:t xml:space="preserve">    &lt;one line to give the program's name and a brief idea of what it does.&gt;     Copyright (C) 19yy  &lt;name of author&gt;</w:t>
      </w:r>
    </w:p>
    <w:p w14:paraId="5DD998DC" w14:textId="77777777" w:rsidR="00425AAE" w:rsidRDefault="00425AAE">
      <w:r>
        <w:t xml:space="preserve">    This program is free software; you can redistribute it and/or modify     it under the terms of the GNU General Public License as published by     the Free Software Foundation; either version 1, or (at your option)     any later version.</w:t>
      </w:r>
    </w:p>
    <w:p w14:paraId="7FCA117A"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060D6232" w14:textId="77777777" w:rsidR="00425AAE" w:rsidRDefault="00425AAE">
      <w:r>
        <w:lastRenderedPageBreak/>
        <w:t xml:space="preserve">    You should have received a copy of the GNU General Public License     along with this program; if not, write to the Free Software Foundation,     Inc., 59 Temple Place, Suite 330, Boston, MA 02111-1307, USA.</w:t>
      </w:r>
    </w:p>
    <w:p w14:paraId="4A7CC8CB" w14:textId="77777777" w:rsidR="00425AAE" w:rsidRDefault="00425AAE">
      <w:r>
        <w:t>Also add information on how to contact you by electronic and paper mail.</w:t>
      </w:r>
    </w:p>
    <w:p w14:paraId="302FE92A" w14:textId="77777777" w:rsidR="00425AAE" w:rsidRDefault="00425AAE">
      <w:r>
        <w:t>If the program is interactive, make it output a short notice like this when it starts in an interactive mode:</w:t>
      </w:r>
    </w:p>
    <w:p w14:paraId="3910CCCC" w14:textId="77777777" w:rsidR="00425AAE" w:rsidRDefault="00425AAE">
      <w:r>
        <w:t xml:space="preserve">    Gnomovision version 69, Copyright (C) 19xx name of author     Gnomovision comes with ABSOLUTELY NO WARRANTY; for details type `show w'.     This is free software, and you are welcome to redistribute it     under certain conditions; type `show c' for details.</w:t>
      </w:r>
    </w:p>
    <w:p w14:paraId="548D6E19"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50C59391" w14:textId="77777777" w:rsidR="00425AAE" w:rsidRDefault="00425AAE">
      <w:r>
        <w:t>You should also get your employer (if you work as a programmer) or your school, if any, to sign a copyright disclaimer for the program, if necessary.  Here a sample; alter the names:</w:t>
      </w:r>
    </w:p>
    <w:p w14:paraId="46BAFD63" w14:textId="77777777" w:rsidR="00425AAE" w:rsidRDefault="00425AAE">
      <w:r>
        <w:t xml:space="preserve">  Yoyodyne, Inc., hereby disclaims all copyright interest in the   program `Gnomovision' (a program to direct compilers to make passes   at assemblers) written by James Hacker.</w:t>
      </w:r>
    </w:p>
    <w:p w14:paraId="0E97A565" w14:textId="77777777" w:rsidR="00425AAE" w:rsidRDefault="00425AAE">
      <w:r>
        <w:t xml:space="preserve">  &lt;signature of Ty Coon&gt;, 1 April 1989   Ty Coon, President of Vice</w:t>
      </w:r>
    </w:p>
    <w:p w14:paraId="6AB0D2C7" w14:textId="77777777" w:rsidR="00425AAE" w:rsidRDefault="00425AAE">
      <w:r>
        <w:t>That's all there is to it!</w:t>
      </w:r>
    </w:p>
    <w:p w14:paraId="1C931A40" w14:textId="77777777" w:rsidR="00425AAE" w:rsidRDefault="00425AAE">
      <w:r>
        <w:t xml:space="preserve"> --- The Artistic License 1.0 ---</w:t>
      </w:r>
    </w:p>
    <w:p w14:paraId="5262C9B0" w14:textId="77777777" w:rsidR="00425AAE" w:rsidRDefault="00425AAE">
      <w:r>
        <w:t>This software is Copyright (c) 2010 by David M. Town &lt;dtown@cpan.org&gt;.</w:t>
      </w:r>
    </w:p>
    <w:p w14:paraId="32E046DF" w14:textId="77777777" w:rsidR="00425AAE" w:rsidRDefault="00425AAE">
      <w:r>
        <w:t>This is free software, licensed under:</w:t>
      </w:r>
    </w:p>
    <w:p w14:paraId="610B9BFF" w14:textId="77777777" w:rsidR="00425AAE" w:rsidRDefault="00425AAE">
      <w:r>
        <w:t xml:space="preserve">  The Artistic License 1.0</w:t>
      </w:r>
    </w:p>
    <w:p w14:paraId="156C6E51" w14:textId="77777777" w:rsidR="00425AAE" w:rsidRDefault="00425AAE">
      <w:r>
        <w:t>The Artistic License</w:t>
      </w:r>
    </w:p>
    <w:p w14:paraId="7BD0C362" w14:textId="77777777" w:rsidR="00425AAE" w:rsidRDefault="00425AAE">
      <w:r w:rsidRPr="00CE7DF1">
        <w:t>Preamble</w:t>
      </w:r>
    </w:p>
    <w:p w14:paraId="12E47C04" w14:textId="77777777" w:rsidR="00425AAE" w:rsidRDefault="00425AAE">
      <w:r>
        <w:t>The intent of this document is to state the conditions under which a Package may be copied, such that the Copyright Holder maintains some semblance of artistic control over the development of the package, while giving the users of the package the right to use and distribute the Package in a more-or-less customary fashion, plus the right to make reasonable modifications.</w:t>
      </w:r>
    </w:p>
    <w:p w14:paraId="62767134" w14:textId="77777777" w:rsidR="00425AAE" w:rsidRDefault="00425AAE">
      <w:r>
        <w:t>Definitions:</w:t>
      </w:r>
    </w:p>
    <w:p w14:paraId="74E1CA3A" w14:textId="77777777" w:rsidR="00425AAE" w:rsidRDefault="00425AAE">
      <w:r>
        <w:t xml:space="preserve">  - Package refers to the collection of files distributed by the Copyright     Holder, and derivatives of that collection of files created through     textual modification.    - Standard Version refers to such a Package if it has not been modified,     or has been modified in accordance with the wishes of the Copyright     Holder.    - Copyright Holder is whoever is named in the copyright or copyrights for     the package.    - You is you, if you're thinking about copying or distributing this Package.   - Reasonable copying fee is whatever you can justify on the basis of media     cost, duplication charges, time of people involved, and so on. (You will     not be required to justify it to the Copyright Holder, but only to the     computing community at large as a market that must bear the fee.)    - Freely Available means that no fee is charged for the item itself, though     there </w:t>
      </w:r>
      <w:r>
        <w:lastRenderedPageBreak/>
        <w:t xml:space="preserve">may be fees involved in handling the item. It also means that     recipients of the item may redistribute it under the same conditions they     received it. </w:t>
      </w:r>
    </w:p>
    <w:p w14:paraId="15181A52" w14:textId="77777777" w:rsidR="00425AAE" w:rsidRDefault="00425AAE">
      <w:r>
        <w:t>1. You may make and give away verbatim copies of the source form of the Standard Version of this Package without restriction, provided that you duplicate all of the original copyright notices and associated disclaimers.</w:t>
      </w:r>
    </w:p>
    <w:p w14:paraId="58B66A05" w14:textId="77777777" w:rsidR="00425AAE" w:rsidRDefault="00425AAE">
      <w:r>
        <w:t>2. You may apply bug fixes, portability fixes and other modifications derived from the Public Domain or from the Copyright Holder. A Package modified in such a way shall still be considered the Standard Version.</w:t>
      </w:r>
    </w:p>
    <w:p w14:paraId="690E1E6D" w14:textId="77777777" w:rsidR="00425AAE" w:rsidRDefault="00425AAE">
      <w:r>
        <w:t>3. You may otherwise modify your copy of this Package in any way, provided that you insert a prominent notice in each changed file stating how and when you changed that file, and provided that you do at least ONE of the following:</w:t>
      </w:r>
    </w:p>
    <w:p w14:paraId="5DB228EB" w14:textId="77777777" w:rsidR="00425AAE" w:rsidRDefault="00425AAE">
      <w:r>
        <w:t xml:space="preserve">  a) place your modifications in the Public Domain or otherwise make them      Freely Available, such as by posting said modifications to Usenet or an      equivalent medium, or placing the modifications on a major archive site      such as ftp.uu.net, or by allowing the Copyright Holder to include your      modifications in the Standard Version of the Package.</w:t>
      </w:r>
    </w:p>
    <w:p w14:paraId="16D899BD" w14:textId="77777777" w:rsidR="00425AAE" w:rsidRDefault="00425AAE">
      <w:r>
        <w:t xml:space="preserve">  b) use the modified Package only within your corporation or organization.</w:t>
      </w:r>
    </w:p>
    <w:p w14:paraId="0E8E9D63" w14:textId="77777777" w:rsidR="00425AAE" w:rsidRDefault="00425AAE">
      <w:r>
        <w:t xml:space="preserve">  c) rename any non-standard executables so the names do not conflict with      standard executables, which must also be provided, and provide a separate      manual page for each non-standard executable that clearly documents how it      differs from the Standard Version.</w:t>
      </w:r>
    </w:p>
    <w:p w14:paraId="10389B83" w14:textId="77777777" w:rsidR="00425AAE" w:rsidRDefault="00425AAE">
      <w:r>
        <w:t xml:space="preserve">  d) make other distribution arrangements with the Copyright Holder.</w:t>
      </w:r>
    </w:p>
    <w:p w14:paraId="66B29B12" w14:textId="77777777" w:rsidR="00425AAE" w:rsidRDefault="00425AAE">
      <w:r>
        <w:t>4. You may distribute the programs of this Package in object code or executable form, provided that you do at least ONE of the following:</w:t>
      </w:r>
    </w:p>
    <w:p w14:paraId="6CF4015D" w14:textId="77777777" w:rsidR="00425AAE" w:rsidRDefault="00425AAE">
      <w:r>
        <w:t xml:space="preserve">  a) distribute a Standard Version of the executables and library files,      together with instructions (in the manual page or equivalent) on where to      get the Standard Version.</w:t>
      </w:r>
    </w:p>
    <w:p w14:paraId="67E54857" w14:textId="77777777" w:rsidR="00425AAE" w:rsidRDefault="00425AAE">
      <w:r>
        <w:t xml:space="preserve">  b) accompany the distribution with the machine-readable source of the Package      with your modifications.</w:t>
      </w:r>
    </w:p>
    <w:p w14:paraId="62151FAC" w14:textId="77777777" w:rsidR="00425AAE" w:rsidRDefault="00425AAE">
      <w:r>
        <w:t xml:space="preserve">  c) accompany any non-standard executables with their corresponding Standard      Version executables, giving the non-standard executables non-standard      names, and clearly documenting the differences in manual pages (or      equivalent), together with instructions on where to get the Standard      Version.</w:t>
      </w:r>
    </w:p>
    <w:p w14:paraId="5F6D032B" w14:textId="77777777" w:rsidR="00425AAE" w:rsidRDefault="00425AAE">
      <w:r>
        <w:t xml:space="preserve">  d) make other distribution arrangements with the Copyright Holder.</w:t>
      </w:r>
    </w:p>
    <w:p w14:paraId="741F61DC" w14:textId="77777777" w:rsidR="00425AAE" w:rsidRDefault="00425AAE">
      <w:r>
        <w:t>5. You may charge a reasonable copying fee for any distribution of this Package.  You may charge any fee you choose for support of this Package. You may not charge a fee for this Package itself. However, you may distribute this Package in aggregate with other (possibly commercial) programs as part of a larger (possibly commercial) software distribution provided that you do not advertise this Package as a product of your own.</w:t>
      </w:r>
    </w:p>
    <w:p w14:paraId="72FA1B92" w14:textId="77777777" w:rsidR="00425AAE" w:rsidRDefault="00425AAE">
      <w:r>
        <w:t>6. The scripts and library files supplied as input to or produced as output from the programs of this Package do not automatically fall under the copyright of this Package, but belong to whomever generated them, and may be sold commercially, and may be aggregated with this Package.</w:t>
      </w:r>
    </w:p>
    <w:p w14:paraId="0000AA8D" w14:textId="77777777" w:rsidR="00425AAE" w:rsidRDefault="00425AAE">
      <w:r>
        <w:lastRenderedPageBreak/>
        <w:t>7. C or perl subroutines supplied by you and linked into this Package shall not be considered part of this Package.</w:t>
      </w:r>
    </w:p>
    <w:p w14:paraId="349B961A" w14:textId="77777777" w:rsidR="00425AAE" w:rsidRDefault="00425AAE">
      <w:r>
        <w:t>8. The name of the Copyright Holder may not be used to endorse or promote products derived from this software without specific prior written permission.</w:t>
      </w:r>
    </w:p>
    <w:p w14:paraId="4FDA23BC" w14:textId="77777777" w:rsidR="00425AAE" w:rsidRDefault="00425AAE">
      <w:r>
        <w:t>9. THIS PACKAGE IS PROVIDED AS IS AND WITHOUT ANY EXPRESS OR IMPLIED WARRANTIES, INCLUDING, WITHOUT LIMITATION, THE IMPLIED WARRANTIES OF MERCHANTIBILITY AND FITNESS FOR A PARTICULAR PURPOSE.</w:t>
      </w:r>
    </w:p>
    <w:p w14:paraId="7E99C513" w14:textId="77777777" w:rsidR="00425AAE" w:rsidRDefault="00425AAE">
      <w:r>
        <w:t>The End</w:t>
      </w:r>
    </w:p>
    <w:p w14:paraId="6C2A6BAD" w14:textId="77777777" w:rsidR="00425AAE" w:rsidRDefault="00425AAE">
      <w:r>
        <w:t>[END FILE=libnet-snmp-perl-6.0.1/LICENSE]</w:t>
      </w:r>
    </w:p>
    <w:p w14:paraId="3271BCC4" w14:textId="77777777" w:rsidR="00425AAE" w:rsidRDefault="00425AAE" w:rsidP="000727EF">
      <w:pPr>
        <w:pStyle w:val="Heading2"/>
      </w:pPr>
      <w:r>
        <w:t xml:space="preserve"> </w:t>
      </w:r>
      <w:bookmarkStart w:id="347" w:name="_Toc399938165"/>
      <w:r>
        <w:t>libnet-ssleay-perl (version 1.65):</w:t>
      </w:r>
      <w:bookmarkEnd w:id="347"/>
    </w:p>
    <w:p w14:paraId="50637ADA" w14:textId="77777777" w:rsidR="00425AAE" w:rsidRDefault="00425AAE" w:rsidP="000727EF">
      <w:pPr>
        <w:pStyle w:val="Heading3"/>
      </w:pPr>
      <w:r>
        <w:t>libnet-ssleay-perl-1.65/debian/copyright:</w:t>
      </w:r>
    </w:p>
    <w:p w14:paraId="136CDA42" w14:textId="77777777" w:rsidR="00425AAE" w:rsidRDefault="00425AAE">
      <w:r>
        <w:t>[BEGIN FILE=libnet-ssleay-perl-1.65/debian/copyright] Format: http://www.debian.org/doc/packaging-manuals/copyright-format/1.0/ Upstream-Name: Net-SSLeay Upstream-Contact: Florian Ragwitz &lt;rafl@debian.org&gt;  Mike McCauley &lt;mikem@airspayce.com&gt; Source: https://metacpan.org/release/Net-SSLeay</w:t>
      </w:r>
    </w:p>
    <w:p w14:paraId="51FDE061" w14:textId="77777777" w:rsidR="00425AAE" w:rsidRDefault="00425AAE">
      <w:r>
        <w:t>Files: * Copyright: 1996-2003, Sampo Kellomaki &lt;sampo@iki.fi&gt;  2005-2006, Florian Ragwitz &lt;rafl@debian.org&gt;  2005-2006, Mike McCauley &lt;mikem@airspayce.com&gt; License: OpenSSL</w:t>
      </w:r>
    </w:p>
    <w:p w14:paraId="1395D13E" w14:textId="77777777" w:rsidR="00425AAE" w:rsidRDefault="00425AAE">
      <w:r>
        <w:t>Files: ppport.h Copyright: 2004-2010, Marcus Holland-Moritz &lt;mhx-cpan@gmx.net&gt;  2001, Paul Marquess &lt;pmqs@cpan.org&gt; (Version 2.x)  1999, Kenneth Albanowski &lt;kjahds@kjahds.com&gt; (Version 1.x) License: Artistic or GPL-1+</w:t>
      </w:r>
    </w:p>
    <w:p w14:paraId="7588EF7E" w14:textId="77777777" w:rsidR="00425AAE" w:rsidRDefault="00425AAE">
      <w:r>
        <w:t>Files: inc/Module/* Copyright:  2002-2012, Adam Kennedy &lt;adamk@cpan.org&gt;  2002-2012, Audrey Tang &lt;autrijus@autrijus.org&gt;  2002-2012, Brian Ingerson &lt;ingy@cpan.org&gt; License: Artistic or GPL-1+</w:t>
      </w:r>
    </w:p>
    <w:p w14:paraId="2158A8EA" w14:textId="77777777" w:rsidR="00425AAE" w:rsidRDefault="00425AAE">
      <w:r>
        <w:t>Files: debian/* Copyright: 1999-2001, Gergely Madarasz &lt;gorgo@caesar.elte.hu&gt;  2001, Remi Lefebvre &lt;remi@debian.org&gt;  2001-2004, Stephen Zander &lt;gibreel@debian.org&gt;  2002, Brendan O'Dea &lt;bod@debian.org&gt;  2005, Steve Kemp &lt;skx@debian.org&gt;  2005-2006, Florian Ragwitz &lt;rafl@debian.org&gt;  2008, Niko Tyni &lt;ntyni@debian.org&gt;  2008, Damyan Ivanov &lt;dmn@debian.org&gt;  2008-2014, gregor herrmann &lt;gregoa@debian.org&gt;  2010, Franck Joncourt &lt;franck@debian.org&gt; License: Artistic or GPL-1+</w:t>
      </w:r>
    </w:p>
    <w:p w14:paraId="6154E176" w14:textId="77777777" w:rsidR="00425AAE" w:rsidRDefault="00425AAE">
      <w:r>
        <w:t xml:space="preserve">License: OpenSSL  Distribution and use of this module is under the same terms as the  OpenSSL package itself (i.e. free, but mandatory attribution; NO  WARRANTY). Please consult LICENSE file in the root of the OpenSSL  distribution.  .  While the source distribution of this perl module does not contain  Eric's or OpenSSL's code, if you use this module you will use OpenSSL  library. Please give Eric and OpenSSL team credit (as required by  their licenses).  .  And remember, you, and nobody else but you, are responsible for  auditing this module and OpenSSL library for security problems,  backdoors, and general suitability for your application.  .  LICENSE ISSUES  ==============  .  The OpenSSL toolkit stays under a dual license, i.e. both the conditions of  the OpenSSL License and the original SSLeay license apply to the toolkit.  See below for the actual license texts. Actually both licenses are BSD-style  Open </w:t>
      </w:r>
      <w:r>
        <w:lastRenderedPageBreak/>
        <w:t xml:space="preserve">Source licenses. In case of any license issues related to OpenSSL  please contact openssl-core@openssl.org.  .  OpenSSL License  ---------------  .  /* ====================================================================   * Copyright (c) 1998-1999 The OpenSSL Project.  All rights reserved.   *   * Redistribution and use in source and binary forms, with or without   * modification, are permitted provided that the following conditions   * are met:   *   * 1. Redistributions of source code must retain the above copyright   *    notice, this list of conditions and the following disclaimer.   *   * 2. Redistributions in binary form must reproduce the above copyright   *    notice, this list of conditions and the following disclaimer in   *    the documentation and/or other materials provided with the   *    distribution.   *   * 3. All advertising materials mentioning features or use of this   *    software must display the following acknowledgment:   *    This product includes software developed by the OpenSSL Project   *    for use in the OpenSSL Toolkit. (http://www.openssl.org/)   *   * 4. The names OpenSSL Toolkit and OpenSSL Project must not be used to   *    endorse or promote products derived from this software without   *    prior written permission. For written permission, please contact   *    openssl-core@openssl.org.   *   * 5. Products derived from this software may not be called OpenSSL   *    nor may OpenSSL appear in their names without prior written   *    permission of the OpenSSL Project.   *   * 6. Redistributions of any form whatsoever must retain the following   *    acknowledgment:   *    This product includes software developed by the OpenSSL Project   *    for use in the OpenSSL Toolkit (http://www.openssl.org/)   *   * THIS SOFTWARE IS PROVIDED BY THE OpenSSL PROJECT ``AS IS'' AND ANY   * EXPRESSED OR IMPLIED WARRANTIES, INCLUDING, BUT NOT LIMITED TO, THE   * IMPLIED WARRANTIES OF MERCHANTABILITY AND FITNESS FOR A PARTICULAR   * PURPOSE ARE DISCLAIMED.  IN NO EVENT SHALL THE OpenSSL PROJECT OR   * ITS CONTRIBUTORS BE LIABLE FOR ANY DIRECT, INDIRECT, INCIDENTAL,   * SPECIAL, EXEMPLARY, OR CONSEQUENTIAL DAMAGES (INCLUDING, BUT   * NOT LIMITED TO, PROCUREMENT OF SUBSTITUTE GOODS OR SERVICES;   * LOSS OF USE, DATA, OR PROFITS; OR BUSINESS INTERRUPTION)   * HOWEVER CAUSED AND ON ANY THEORY OF LIABILITY, WHETHER IN CONTRACT,   * STRICT LIABILITY, OR TORT (INCLUDING NEGLIGENCE OR OTHERWISE)   * ARISING IN ANY WAY OUT OF THE USE OF THIS SOFTWARE, EVEN IF ADVISED   * OF THE POSSIBILITY OF SUCH DAMAGE.   * ====================================================================   *   * This product includes cryptographic software written by Eric Young   * (eay@cryptsoft.com).  This product includes software written by Tim   * Hudson (tjh@cryptsoft.com).   *   */  .  Original SSLeay License  -----------------------  .  /* Copyright (C) 1995-1998 Eric Young (eay@cryptsoft.com)   * All rights reserved.   *   * This package is an SSL implementation written   * by Eric Young (eay@cryptsoft.com).   * The implementation was written so as to conform with Netscapes SSL.   *   * This library is free for commercial and non-commercial use as long as   * the following conditions are aheared to.  The following conditions   * apply to all code found in this distribution, be it the RC4, RSA,   * lhash, DES, etc., code; not just the SSL code.  The SSL documentation   * included with this distribution is covered by the same copyright terms   * except that the holder is Tim Hudson (tjh@cryptsoft.com).   *   * Copyright remains Eric Young's, and as such any Copyright notices in   * the code are not to be removed.   </w:t>
      </w:r>
      <w:r>
        <w:lastRenderedPageBreak/>
        <w:t>* If this package is used in a product, Eric Young should be given attribution   * as the author of the parts of the library used.   * This can be in the form of a textual message at program startup or   * in documentation (online or textual) provided with the package.   *   * Redistribution and use in source and binary forms, with or without   * modification, are permitted provided that the following conditions   * are met:   * 1. Redistributions of source code must retain the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    This product includes cryptographic software written by   *     Eric Young (eay@cryptsoft.com)   *    The word 'cryptographic' can be left out if the rouines from the library   *    being used are not cryptographic related :-).   * 4. If you include any Windows specific code (or a derivative thereof) from   *    the apps directory (application code) you must include an acknowledgement:   *    This product includes software written by Tim Hudson (tjh@cryptsoft.com)   *   * THIS SOFTWARE IS PROVIDED BY ERIC YOUNG ``AS IS'' AND   * ANY EXPRESS OR IMPLIED WARRANTIES, INCLUDING, BUT NOT LIMITED TO, THE   * IMPLIED WARRANTIES OF MERCHANTABILITY AND FITNESS FOR A PARTICULAR PURPOSE   * ARE DISCLAIMED.  IN NO EVENT SHALL THE AUTHOR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 The licence and distribution terms for any publically available version or   * derivative of this code cannot be changed.  i.e. this code cannot simply be   * copied and put under another distribution licence   * [including the GNU Public Licence.]   */</w:t>
      </w:r>
    </w:p>
    <w:p w14:paraId="105A5E83"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75E8779E"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FILE=libnet-ssleay-perl-1.65/debian/copyright]</w:t>
      </w:r>
    </w:p>
    <w:p w14:paraId="7241D2CB" w14:textId="77777777" w:rsidR="00425AAE" w:rsidRDefault="00425AAE" w:rsidP="000727EF">
      <w:pPr>
        <w:pStyle w:val="Heading2"/>
      </w:pPr>
      <w:r>
        <w:lastRenderedPageBreak/>
        <w:t xml:space="preserve"> </w:t>
      </w:r>
      <w:bookmarkStart w:id="348" w:name="_Toc399938166"/>
      <w:r>
        <w:t>libnfnetlink (version 1.0.1):</w:t>
      </w:r>
      <w:bookmarkEnd w:id="348"/>
    </w:p>
    <w:p w14:paraId="6240B340" w14:textId="77777777" w:rsidR="00425AAE" w:rsidRDefault="00425AAE" w:rsidP="000727EF">
      <w:pPr>
        <w:pStyle w:val="Heading3"/>
      </w:pPr>
      <w:r>
        <w:t>libnfnetlink-1.0.1/debian/copyright:</w:t>
      </w:r>
    </w:p>
    <w:p w14:paraId="672981AE" w14:textId="77777777" w:rsidR="00425AAE" w:rsidRDefault="00425AAE">
      <w:r>
        <w:t>[BEGIN FILE=libnfnetlink-1.0.1/debian/copyright] This package was debianized by Max Kellermann &lt;max@duempel.org&gt; on Wed Sep 20 22:57:38 CEST 2006</w:t>
      </w:r>
    </w:p>
    <w:p w14:paraId="3E60CB79" w14:textId="77777777" w:rsidR="00425AAE" w:rsidRDefault="00425AAE">
      <w:r>
        <w:t>It was downloaded from http://www.netfilter.org/downloads.html</w:t>
      </w:r>
    </w:p>
    <w:p w14:paraId="226AC3F0" w14:textId="77777777" w:rsidR="00425AAE" w:rsidRDefault="00425AAE">
      <w:r>
        <w:t>Upstream Author: Netfilter Core Team &lt;coreteam@netfilter.org&gt;</w:t>
      </w:r>
    </w:p>
    <w:p w14:paraId="74EBA600" w14:textId="77777777" w:rsidR="00425AAE" w:rsidRDefault="00425AAE">
      <w:r>
        <w:t>Copyright:</w:t>
      </w:r>
    </w:p>
    <w:p w14:paraId="0F4C49B6" w14:textId="77777777" w:rsidR="00425AAE" w:rsidRDefault="00425AAE">
      <w:r>
        <w:t>(C) 2001-2005 Netfilter Core Team &lt;coreteam@netfilter.org&gt;</w:t>
      </w:r>
    </w:p>
    <w:p w14:paraId="7CB47A65" w14:textId="77777777" w:rsidR="00425AAE" w:rsidRDefault="00425AAE">
      <w:r>
        <w:t xml:space="preserve"> this software may be used and distributed according to the terms of the gnu  general public license, incorporated herein by reference.</w:t>
      </w:r>
    </w:p>
    <w:p w14:paraId="32C86622" w14:textId="77777777" w:rsidR="00425AAE" w:rsidRDefault="00425AAE">
      <w:r>
        <w:t>On Debian GNU/Linux systems, the complete text of the GNU General Public License can be found in `/usr/share/common-licenses/GPL'. [END FILE=libnfnetlink-1.0.1/debian/copyright]</w:t>
      </w:r>
    </w:p>
    <w:p w14:paraId="4D03007D" w14:textId="77777777" w:rsidR="00425AAE" w:rsidRDefault="00425AAE" w:rsidP="000727EF">
      <w:pPr>
        <w:pStyle w:val="Heading2"/>
      </w:pPr>
      <w:r>
        <w:t xml:space="preserve"> </w:t>
      </w:r>
      <w:bookmarkStart w:id="349" w:name="_Toc399938167"/>
      <w:r>
        <w:t>libnfsidmap (version 0.25):</w:t>
      </w:r>
      <w:bookmarkEnd w:id="349"/>
    </w:p>
    <w:p w14:paraId="0736A8F6" w14:textId="77777777" w:rsidR="00425AAE" w:rsidRDefault="00425AAE" w:rsidP="000727EF">
      <w:pPr>
        <w:pStyle w:val="Heading3"/>
      </w:pPr>
      <w:r>
        <w:t>libnfsidmap-0.25/debian/copyright:</w:t>
      </w:r>
    </w:p>
    <w:p w14:paraId="56FC87E8" w14:textId="77777777" w:rsidR="00425AAE" w:rsidRDefault="00425AAE">
      <w:r>
        <w:t>[BEGIN FILE=libnfsidmap-0.25/debian/copyright] This package was debianized by J. Bruce Fields &lt;bfields@citi.umich.edu&gt; on Fri,  6 Aug 2004 16:10:43 -0400.</w:t>
      </w:r>
    </w:p>
    <w:p w14:paraId="30F6C55F" w14:textId="77777777" w:rsidR="00425AAE" w:rsidRDefault="00425AAE">
      <w:r>
        <w:t>The latest version can always be found at http://www.citi.umich.edu/projects/nfsv4/linux/</w:t>
      </w:r>
    </w:p>
    <w:p w14:paraId="05FE8B2E" w14:textId="77777777" w:rsidR="00425AAE" w:rsidRDefault="00425AAE">
      <w:r>
        <w:t>Authors: J. Bruce Fields, Andy Adamson, Marius Eriksen</w:t>
      </w:r>
    </w:p>
    <w:p w14:paraId="112E29FF" w14:textId="77777777" w:rsidR="00425AAE" w:rsidRDefault="00425AAE">
      <w:r>
        <w:t>Copyright (c) 2004 The Regents of the University of Michigan. All rights reserved.</w:t>
      </w:r>
    </w:p>
    <w:p w14:paraId="330DDDA6" w14:textId="77777777" w:rsidR="00425AAE" w:rsidRDefault="00425AAE">
      <w:r>
        <w:t>Redistribution and use in source and binary forms, with or without modification, are permitted provided that the following conditions are met:</w:t>
      </w:r>
    </w:p>
    <w:p w14:paraId="35FD041E" w14:textId="77777777" w:rsidR="00425AAE" w:rsidRDefault="00425AAE">
      <w:r>
        <w:t>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4693D26F" w14:textId="77777777" w:rsidR="00425AAE" w:rsidRDefault="00425AAE">
      <w:r>
        <w:t xml:space="preserve">THIS SOFTWARE IS PROVIDED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w:t>
      </w:r>
      <w:r>
        <w:lastRenderedPageBreak/>
        <w:t>USE OF THIS SOFTWARE, EVEN IF ADVISED OF THE POSSIBILITY OF SUCH DAMAGE. [END FILE=libnfsidmap-0.25/debian/copyright]</w:t>
      </w:r>
    </w:p>
    <w:p w14:paraId="2FFCB681" w14:textId="77777777" w:rsidR="00425AAE" w:rsidRDefault="00425AAE" w:rsidP="000727EF">
      <w:pPr>
        <w:pStyle w:val="Heading2"/>
      </w:pPr>
      <w:r>
        <w:t xml:space="preserve"> </w:t>
      </w:r>
      <w:bookmarkStart w:id="350" w:name="_Toc399938168"/>
      <w:r>
        <w:t>libnih (version 1.0.3):</w:t>
      </w:r>
      <w:bookmarkEnd w:id="350"/>
    </w:p>
    <w:p w14:paraId="0CF245F6" w14:textId="77777777" w:rsidR="00425AAE" w:rsidRDefault="00425AAE" w:rsidP="000727EF">
      <w:pPr>
        <w:pStyle w:val="Heading3"/>
      </w:pPr>
      <w:r>
        <w:t>libnih-1.0.3/debian/copyright:</w:t>
      </w:r>
    </w:p>
    <w:p w14:paraId="4572B2B4" w14:textId="77777777" w:rsidR="00425AAE" w:rsidRDefault="00425AAE">
      <w:r>
        <w:t>[BEGIN FILE=libnih-1.0.3/debian/copyright] This is the Debian package of libnih, the NIH Utility Library.</w:t>
      </w:r>
    </w:p>
    <w:p w14:paraId="5C3E700A" w14:textId="77777777" w:rsidR="00425AAE" w:rsidRDefault="00425AAE">
      <w:r>
        <w:t>Copyright Â© 2009 Canonical Ltd. Copyright Â© 2009 Scott James Remnant &lt;scott@netsplit.com&gt;</w:t>
      </w:r>
    </w:p>
    <w:p w14:paraId="625D28DD" w14:textId="77777777" w:rsidR="00425AAE" w:rsidRDefault="00425AAE">
      <w:r>
        <w:t>Licence:</w:t>
      </w:r>
    </w:p>
    <w:p w14:paraId="2AF5A271" w14:textId="77777777" w:rsidR="00425AAE" w:rsidRDefault="00425AAE">
      <w:r>
        <w:t>This program is free software; you can redistribute it and/or modify it under the terms of the GNU General Public License version 2, as published by the Free Software Foundation.</w:t>
      </w:r>
    </w:p>
    <w:p w14:paraId="2C65A211"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520737EC" w14:textId="77777777" w:rsidR="00425AAE" w:rsidRDefault="00425AAE">
      <w:r>
        <w:t>On Debian systems, the complete text of the GNU General Public License can be found in â€˜/usr/share/common-licenses/GPL-2â€™. [END FILE=libnih-1.0.3/debian/copyright]</w:t>
      </w:r>
    </w:p>
    <w:p w14:paraId="79F93917" w14:textId="77777777" w:rsidR="00425AAE" w:rsidRDefault="00425AAE" w:rsidP="000727EF">
      <w:pPr>
        <w:pStyle w:val="Heading2"/>
      </w:pPr>
      <w:r>
        <w:t xml:space="preserve"> </w:t>
      </w:r>
      <w:bookmarkStart w:id="351" w:name="_Toc399938169"/>
      <w:r>
        <w:t>libnl3 (version 3.2.24):</w:t>
      </w:r>
      <w:bookmarkEnd w:id="351"/>
    </w:p>
    <w:p w14:paraId="691017D2" w14:textId="77777777" w:rsidR="00425AAE" w:rsidRDefault="00425AAE" w:rsidP="000727EF">
      <w:pPr>
        <w:pStyle w:val="Heading3"/>
      </w:pPr>
      <w:r>
        <w:t>libnl3-3.2.24/debian/copyright:</w:t>
      </w:r>
    </w:p>
    <w:p w14:paraId="296EC5DB" w14:textId="77777777" w:rsidR="00425AAE" w:rsidRDefault="00425AAE">
      <w:r>
        <w:t>[BEGIN FILE=libnl3-3.2.24/debian/copyright] This package was debianized by Heiko Stuebner &lt;heiko@sntech.de&gt; on Tue, 16 Jan 2006 12:00:46 +0000. The packaging is based on Michael Biebl's &lt;biebl@teco.edu&gt; original packaging of libnl1.</w:t>
      </w:r>
    </w:p>
    <w:p w14:paraId="19A931FC" w14:textId="77777777" w:rsidR="00425AAE" w:rsidRDefault="00425AAE">
      <w:r>
        <w:t>It was downloaded from http://people.suug.ch/~tgr/libnl/</w:t>
      </w:r>
    </w:p>
    <w:p w14:paraId="0AEF58B5" w14:textId="77777777" w:rsidR="00425AAE" w:rsidRDefault="00425AAE">
      <w:r>
        <w:t>Upstream Author:    Thomas Graf &lt;tgraf@suug.ch&gt;</w:t>
      </w:r>
    </w:p>
    <w:p w14:paraId="1B2AC829" w14:textId="77777777" w:rsidR="00425AAE" w:rsidRDefault="00425AAE">
      <w:r>
        <w:t xml:space="preserve"> Copyright: </w:t>
      </w:r>
    </w:p>
    <w:p w14:paraId="534D8D68" w14:textId="77777777" w:rsidR="00425AAE" w:rsidRDefault="00425AAE">
      <w:r>
        <w:t>lib/route/addr.c  include/netlink/route/addr.h</w:t>
      </w:r>
    </w:p>
    <w:p w14:paraId="6136B7AE" w14:textId="77777777" w:rsidR="00425AAE" w:rsidRDefault="00425AAE">
      <w:r>
        <w:t xml:space="preserve">   Copyright (c) Thomas Graf &lt;tgraf@suug.ch&gt;                  Baruch Even &lt;baruch@ev-en.org&gt;</w:t>
      </w:r>
    </w:p>
    <w:p w14:paraId="0B317371" w14:textId="77777777" w:rsidR="00425AAE" w:rsidRDefault="00425AAE">
      <w:r>
        <w:t xml:space="preserve"> lib/route/cls/u32.c lib/route/cls/fw.c lib/route/sch/htb.c include/netlink/route/cls/fw.h include/netlink/route/sch/htb.h</w:t>
      </w:r>
    </w:p>
    <w:p w14:paraId="032678BE" w14:textId="77777777" w:rsidR="00425AAE" w:rsidRDefault="00425AAE">
      <w:r>
        <w:t xml:space="preserve">   Copyright (c) Thomas Graf &lt;tgraf@suug.ch&gt;    Copyright (c) Petr Gotthard &lt;petr.gotthard@siemens.com&gt;    Copyright (c) Siemens AG Oesterreich</w:t>
      </w:r>
    </w:p>
    <w:p w14:paraId="75F2B775" w14:textId="77777777" w:rsidR="00425AAE" w:rsidRDefault="00425AAE"/>
    <w:p w14:paraId="7B750AAC" w14:textId="77777777" w:rsidR="00425AAE" w:rsidRDefault="00425AAE">
      <w:r>
        <w:t>lib/netfilter/log_msg.c lib/netfilter/ct.c include/netlink/netfilter/log_msg.h include/netlink/netfilter/log.h lib/netfilter/log_obj.c</w:t>
      </w:r>
    </w:p>
    <w:p w14:paraId="5427737A" w14:textId="77777777" w:rsidR="00425AAE" w:rsidRDefault="00425AAE">
      <w:r>
        <w:lastRenderedPageBreak/>
        <w:t xml:space="preserve">   Copyright (c) Thomas Graf &lt;tgraf@suug.ch&gt;    Copyright (c) Philip Craig &lt;philipc@snapgear.com&gt;    Copyright (c) Patrick McHardy &lt;kaber@trash.net&gt;    Copyright (c) Secure Computing Corporation</w:t>
      </w:r>
    </w:p>
    <w:p w14:paraId="0885E711" w14:textId="77777777" w:rsidR="00425AAE" w:rsidRDefault="00425AAE"/>
    <w:p w14:paraId="13FE1F31" w14:textId="77777777" w:rsidR="00425AAE" w:rsidRDefault="00425AAE">
      <w:r>
        <w:t>include/netlink/netfilter/queue_msg.h lib/netfilter/queue_msg_obj.c lib/netfilter/queue_msg.c lib/netfilter/queue.c lib/netfilter/netfilter.c lib/netfilter/queue_obj.c include/netlink/netfilter/netfilter.h include/netlink/netfilter/queue.h src/nf-queue.c</w:t>
      </w:r>
    </w:p>
    <w:p w14:paraId="16FF4E21" w14:textId="77777777" w:rsidR="00425AAE" w:rsidRDefault="00425AAE">
      <w:r>
        <w:t xml:space="preserve">   Copyright (c) Patrick McHardy &lt;kaber@trash.net&gt;</w:t>
      </w:r>
    </w:p>
    <w:p w14:paraId="5B650BB9" w14:textId="77777777" w:rsidR="00425AAE" w:rsidRDefault="00425AAE"/>
    <w:p w14:paraId="4E7F99D7" w14:textId="77777777" w:rsidR="00425AAE" w:rsidRDefault="00425AAE">
      <w:r>
        <w:t>All other *.c and *.h files not mentioned above are copyright of:</w:t>
      </w:r>
    </w:p>
    <w:p w14:paraId="103D9A96" w14:textId="77777777" w:rsidR="00425AAE" w:rsidRDefault="00425AAE">
      <w:r>
        <w:t xml:space="preserve">   Copyright (c) 2003-2006 Thomas Graf &lt;tgraf@suug.ch&gt;</w:t>
      </w:r>
    </w:p>
    <w:p w14:paraId="266018ED" w14:textId="77777777" w:rsidR="00425AAE" w:rsidRDefault="00425AAE">
      <w:r>
        <w:t xml:space="preserve"> License:</w:t>
      </w:r>
    </w:p>
    <w:p w14:paraId="4FA90AEC" w14:textId="77777777" w:rsidR="00425AAE" w:rsidRDefault="00425AAE">
      <w:r>
        <w:t>src/nl-addr-add.c src/nl-addr-list.c src/nl-cls-add.c src/cls/utils.c src/cls/cgroup.c src/cls/utils.h src/cls/basic.c src/nl-addr-delete.c:</w:t>
      </w:r>
    </w:p>
    <w:p w14:paraId="2314DCDF" w14:textId="77777777" w:rsidR="00425AAE" w:rsidRDefault="00425AAE">
      <w:r>
        <w:t xml:space="preserve">   This library is free software; you can redistribute it and/or modify    it under the terms of the GNU General Public License as published     by the Free Software Foundation version 2 of the License.</w:t>
      </w:r>
    </w:p>
    <w:p w14:paraId="726A2862"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6D9C1B7B" w14:textId="77777777" w:rsidR="00425AAE" w:rsidRDefault="00425AAE">
      <w:r>
        <w:t>On Debian GNU/Linux systems, the complete text of the GNU General Public License can be found in /usr/share/common-licenses/GPL-2</w:t>
      </w:r>
    </w:p>
    <w:p w14:paraId="18D71C78" w14:textId="77777777" w:rsidR="00425AAE" w:rsidRDefault="00425AAE">
      <w:r>
        <w:t xml:space="preserve"> All other *.c and *.h files not mentioned above:</w:t>
      </w:r>
    </w:p>
    <w:p w14:paraId="0F6BF8E5" w14:textId="77777777" w:rsidR="00425AAE" w:rsidRDefault="00425AAE">
      <w:r>
        <w:t xml:space="preserve">   This library is free software; you can redistribute it and/or modify    it under the terms of the GNU Lesser General Public License as published     by the Free Software Foundation version 2.1 of the License.</w:t>
      </w:r>
    </w:p>
    <w:p w14:paraId="3C381FBD"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5026787D" w14:textId="77777777" w:rsidR="00425AAE" w:rsidRDefault="00425AAE">
      <w:r>
        <w:t xml:space="preserve">On Debian GNU/Linux systems, the complete text of the GNU Lesser General Public License can be found in /usr/share/common-licenses/LGPL-2.1 </w:t>
      </w:r>
    </w:p>
    <w:p w14:paraId="6EE943A6" w14:textId="77777777" w:rsidR="00425AAE" w:rsidRDefault="00425AAE">
      <w:r>
        <w:t>[END FILE=libnl3-3.2.24/debian/copyright]</w:t>
      </w:r>
    </w:p>
    <w:p w14:paraId="05D53B42" w14:textId="77777777" w:rsidR="00425AAE" w:rsidRDefault="00425AAE" w:rsidP="000727EF">
      <w:pPr>
        <w:pStyle w:val="Heading2"/>
      </w:pPr>
      <w:r>
        <w:t xml:space="preserve"> </w:t>
      </w:r>
      <w:bookmarkStart w:id="352" w:name="_Toc399938170"/>
      <w:r>
        <w:t>libonig (version 5.9.5):</w:t>
      </w:r>
      <w:bookmarkEnd w:id="352"/>
    </w:p>
    <w:p w14:paraId="604F0181" w14:textId="77777777" w:rsidR="00425AAE" w:rsidRDefault="00425AAE" w:rsidP="000727EF">
      <w:pPr>
        <w:pStyle w:val="Heading3"/>
      </w:pPr>
      <w:r>
        <w:t>libonig-5.9.5/debian/copyright:</w:t>
      </w:r>
    </w:p>
    <w:p w14:paraId="51F9AA59" w14:textId="77777777" w:rsidR="00425AAE" w:rsidRDefault="00425AAE">
      <w:r>
        <w:t>[BEGIN FILE=libonig-5.9.5/debian/copyright] Format: http://www.debian.org/doc/packaging-manuals/copyright-format/1.0 Source: http://www.geocities.jp/kosako3/oniguruma</w:t>
      </w:r>
    </w:p>
    <w:p w14:paraId="7208F52A" w14:textId="77777777" w:rsidR="00425AAE" w:rsidRDefault="00425AAE">
      <w:r>
        <w:lastRenderedPageBreak/>
        <w:t>Files: * Copyright: 2002-2014 K.Kosako  &lt;sndgk393 AT ybb DOT ne DOT jp&gt; License: BSD-2-clause</w:t>
      </w:r>
    </w:p>
    <w:p w14:paraId="5CB24E7B" w14:textId="77777777" w:rsidR="00425AAE" w:rsidRDefault="00425AAE">
      <w:r>
        <w:t>License: BSD-2-clause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F79B933" w14:textId="77777777" w:rsidR="00425AAE" w:rsidRDefault="00425AAE">
      <w:r>
        <w:t xml:space="preserve"> Files: debian/* Copyright: 2006-2008 Max Kellermann &lt;max@duempel.org&gt;             2014      JÃ¶rg Frings-FÃ¼rst &lt;debian@jff-webhosting.net&gt; License: GPL-2+</w:t>
      </w:r>
    </w:p>
    <w:p w14:paraId="3BC29E50"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  On Debian systems, the full text of the GNU General Public License version 2  can be found in the file `/usr/share/common-licenses/GPL-2'.  51 Franklin Street, Fifth Floor, Boston, MA 02110-1301 USA. [END FILE=libonig-5.9.5/debian/copyright]</w:t>
      </w:r>
    </w:p>
    <w:p w14:paraId="34403329" w14:textId="77777777" w:rsidR="00425AAE" w:rsidRDefault="00425AAE" w:rsidP="000727EF">
      <w:pPr>
        <w:pStyle w:val="Heading2"/>
      </w:pPr>
      <w:r>
        <w:t xml:space="preserve"> </w:t>
      </w:r>
      <w:bookmarkStart w:id="353" w:name="_Toc399938171"/>
      <w:r>
        <w:t>libpackage-stash-perl (version 0.36):</w:t>
      </w:r>
      <w:bookmarkEnd w:id="353"/>
    </w:p>
    <w:p w14:paraId="1DF78C68" w14:textId="77777777" w:rsidR="00425AAE" w:rsidRDefault="00425AAE" w:rsidP="000727EF">
      <w:pPr>
        <w:pStyle w:val="Heading3"/>
      </w:pPr>
      <w:r>
        <w:t>libpackage-stash-perl-0.36/debian/copyright:</w:t>
      </w:r>
    </w:p>
    <w:p w14:paraId="3CD22376" w14:textId="77777777" w:rsidR="00425AAE" w:rsidRDefault="00425AAE">
      <w:r>
        <w:t>[BEGIN FILE=libpackage-stash-perl-0.36/debian/copyright] Format: http://www.debian.org/doc/packaging-manuals/copyright-format/1.0/ Upstream-Name: Package-Stash Upstream-Contact: Jesse Luehrs &lt;doy@tozt.net&gt; Source: https://metacpan.org/release/Package-Stash/</w:t>
      </w:r>
    </w:p>
    <w:p w14:paraId="64A729C0" w14:textId="77777777" w:rsidR="00425AAE" w:rsidRDefault="00425AAE">
      <w:r>
        <w:t>Files: * Copyright: 2012, Jesse Luehrs &lt;doy@tozt.net&gt; License: Artistic or GPL-1+</w:t>
      </w:r>
    </w:p>
    <w:p w14:paraId="7BF99A51" w14:textId="77777777" w:rsidR="00425AAE" w:rsidRDefault="00425AAE">
      <w:r>
        <w:t>Files: debian/* Copyright: 2010, Ansgar Burchardt &lt;ansgar@debian.org&gt;  2010-2011, gregor herrmann &lt;gregoa@debian.org&gt;  2011, Jonathan Yu &lt;jawnsy@cpan.org&gt; License: Artistic or GPL-1+</w:t>
      </w:r>
    </w:p>
    <w:p w14:paraId="31A20106" w14:textId="77777777" w:rsidR="00425AAE" w:rsidRDefault="00425AAE">
      <w:r>
        <w:lastRenderedPageBreak/>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2F0E16BA"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FILE=libpackage-stash-perl-0.36/debian/copyright]</w:t>
      </w:r>
    </w:p>
    <w:p w14:paraId="4A8AA55A" w14:textId="77777777" w:rsidR="00425AAE" w:rsidRDefault="00425AAE" w:rsidP="000727EF">
      <w:pPr>
        <w:pStyle w:val="Heading3"/>
      </w:pPr>
      <w:r>
        <w:t>libpackage-stash-perl-0.36/LICENSE:</w:t>
      </w:r>
    </w:p>
    <w:p w14:paraId="43F647FC" w14:textId="77777777" w:rsidR="00425AAE" w:rsidRDefault="00425AAE">
      <w:r>
        <w:t>[BEGIN FILE=libpackage-stash-perl-0.36/LICENSE] This software is copyright (c) 2013 by Jesse Luehrs.</w:t>
      </w:r>
    </w:p>
    <w:p w14:paraId="5A3463AA" w14:textId="77777777" w:rsidR="00425AAE" w:rsidRDefault="00425AAE">
      <w:r>
        <w:t>This is free software; you can redistribute it and/or modify it under the same terms as the Perl 5 programming language system itself.</w:t>
      </w:r>
    </w:p>
    <w:p w14:paraId="26E057C9" w14:textId="77777777" w:rsidR="00425AAE" w:rsidRDefault="00425AAE">
      <w:r>
        <w:t>Terms of the Perl programming language system itself</w:t>
      </w:r>
    </w:p>
    <w:p w14:paraId="07948A7F" w14:textId="77777777" w:rsidR="00425AAE" w:rsidRDefault="00425AAE">
      <w:r>
        <w:t>a) the GNU General Public License as published by the Free    Software Foundation; either version 1, or (at your option) any    later version, or b) the Artistic License</w:t>
      </w:r>
    </w:p>
    <w:p w14:paraId="6891E0C2" w14:textId="77777777" w:rsidR="00425AAE" w:rsidRDefault="00425AAE">
      <w:r>
        <w:t>--- The GNU General Public License, Version 1, February 1989 ---</w:t>
      </w:r>
    </w:p>
    <w:p w14:paraId="3F685C47" w14:textId="77777777" w:rsidR="00425AAE" w:rsidRDefault="00425AAE">
      <w:r>
        <w:t>This software is Copyright (c) 2013 by Jesse Luehrs.</w:t>
      </w:r>
    </w:p>
    <w:p w14:paraId="21A8D58E" w14:textId="77777777" w:rsidR="00425AAE" w:rsidRDefault="00425AAE">
      <w:r>
        <w:t>This is free software, licensed under:</w:t>
      </w:r>
    </w:p>
    <w:p w14:paraId="6515602E" w14:textId="77777777" w:rsidR="00425AAE" w:rsidRDefault="00425AAE">
      <w:r>
        <w:t xml:space="preserve">  The GNU General Public License, Version 1, February 1989</w:t>
      </w:r>
    </w:p>
    <w:p w14:paraId="0017BC60" w14:textId="77777777" w:rsidR="00425AAE" w:rsidRDefault="00425AAE">
      <w:r>
        <w:t xml:space="preserve">                    GNU GENERAL PUBLIC LICENSE                      Version 1, February 1989</w:t>
      </w:r>
    </w:p>
    <w:p w14:paraId="29A2656D" w14:textId="77777777" w:rsidR="00425AAE" w:rsidRDefault="00425AAE">
      <w:r>
        <w:t xml:space="preserve"> Copyright (C) 1989 Free Software Foundation, Inc.  51 Franklin St, Suite 500, Boston, MA  02110-1335  USA</w:t>
      </w:r>
    </w:p>
    <w:p w14:paraId="5619C311" w14:textId="77777777" w:rsidR="00425AAE" w:rsidRDefault="00425AAE">
      <w:r>
        <w:t xml:space="preserve"> Everyone is permitted to copy and distribute verbatim copies  of this license document, but changing it is not allowed.</w:t>
      </w:r>
    </w:p>
    <w:p w14:paraId="355D3AB1" w14:textId="77777777" w:rsidR="00425AAE" w:rsidRDefault="00425AAE">
      <w:r>
        <w:t xml:space="preserve">                            </w:t>
      </w:r>
      <w:r w:rsidRPr="00CE7DF1">
        <w:t>Preamble</w:t>
      </w:r>
    </w:p>
    <w:p w14:paraId="54A17822" w14:textId="77777777" w:rsidR="00425AAE" w:rsidRDefault="00425AAE">
      <w:r>
        <w:t xml:space="preserve">  The license agreements of most software companies try to keep users at the mercy of those companies.  By contrast, our General Public License is intended to guarantee your freedom to share and change free software--to make sure the software is free for all its users.  The General Public License applies to the Free Software Foundation's software and to any other program whose authors commit to using it. You can use it for your programs, too.</w:t>
      </w:r>
    </w:p>
    <w:p w14:paraId="518A9667" w14:textId="77777777" w:rsidR="00425AAE" w:rsidRDefault="00425AAE">
      <w:r>
        <w:t xml:space="preserve">  When we speak of free software, we are referring to freedom, not price.  Specifically, the General Public License is designed to make sure that you have the freedom to give away or sell copies of free software, that you receive source code or can get it if you want it, that you can change the software or use pieces of it in new free programs; and that you know you can do these things.</w:t>
      </w:r>
    </w:p>
    <w:p w14:paraId="4CB8D664"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6A05A686" w14:textId="77777777" w:rsidR="00425AAE" w:rsidRDefault="00425AAE">
      <w:r>
        <w:lastRenderedPageBreak/>
        <w:t xml:space="preserve">  For example, if you distribute copies of a such a program, whether gratis or for a fee, you must give the recipients all the rights that you have.  You must make sure that they, too, receive or can get the source code.  And you must tell them their rights.</w:t>
      </w:r>
    </w:p>
    <w:p w14:paraId="75D2479B" w14:textId="77777777" w:rsidR="00425AAE" w:rsidRDefault="00425AAE">
      <w:r>
        <w:t xml:space="preserve">  We protect your rights with two steps: (1) copyright the software, and (2) offer you this license which gives you legal permission to copy, distribute and/or modify the software.</w:t>
      </w:r>
    </w:p>
    <w:p w14:paraId="1F11F8DA"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0F847A45" w14:textId="77777777" w:rsidR="00425AAE" w:rsidRDefault="00425AAE">
      <w:r>
        <w:t xml:space="preserve">  The precise terms and conditions for copying, distribution and modification follow.</w:t>
      </w:r>
    </w:p>
    <w:p w14:paraId="68536FF2" w14:textId="77777777" w:rsidR="00425AAE" w:rsidRDefault="00425AAE">
      <w:r>
        <w:t xml:space="preserve">                    GNU GENERAL PUBLIC LICENSE    TERMS AND CONDITIONS FOR COPYING, DISTRIBUTION AND MODIFICATION</w:t>
      </w:r>
    </w:p>
    <w:p w14:paraId="63FA90AC" w14:textId="77777777" w:rsidR="00425AAE" w:rsidRDefault="00425AAE">
      <w:r>
        <w:t xml:space="preserve">  0. This License Agreement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work containing the Program or a portion of it, either verbatim or with modifications.  Each licensee is addressed as you.</w:t>
      </w:r>
    </w:p>
    <w:p w14:paraId="1E8CF6B2"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General Public License and to the absence of any warranty; and give any other recipients of the Program a copy of this General Public License along with the Program.  You may charge a fee for the physical act of transferring a copy.</w:t>
      </w:r>
    </w:p>
    <w:p w14:paraId="20E0C6D5" w14:textId="77777777" w:rsidR="00425AAE" w:rsidRDefault="00425AAE">
      <w:r>
        <w:t xml:space="preserve">  2. You may modify your copy or copies of the Program or any portion of it, and copy and distribute such modifications under the terms of Paragraph 1 above, provided that you also do the following:</w:t>
      </w:r>
    </w:p>
    <w:p w14:paraId="6A38ADBF" w14:textId="77777777" w:rsidR="00425AAE" w:rsidRDefault="00425AAE">
      <w:r>
        <w:t xml:space="preserve">    a) cause the modified files to carry prominent notices stating that     you changed the files and the date of any change; and</w:t>
      </w:r>
    </w:p>
    <w:p w14:paraId="1B6E6675" w14:textId="77777777" w:rsidR="00425AAE" w:rsidRDefault="00425AAE">
      <w:r>
        <w:t xml:space="preserve">    b) cause the whole of any work that you distribute or publish, that     in whole or in part contains the Program or any part thereof, either     with or without modifications, to be licensed at no charge to all     third parties under the terms of this General Public License (except     that you may choose to grant warranty protection to some or all     third parties, at your option).</w:t>
      </w:r>
    </w:p>
    <w:p w14:paraId="755D69D2" w14:textId="77777777" w:rsidR="00425AAE" w:rsidRDefault="00425AAE">
      <w:r>
        <w:t xml:space="preserve">    c) If the modified program normally reads commands interactively when     run, you must cause it, when started running for such interactive use     in the simplest and most usual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General     Public License.</w:t>
      </w:r>
    </w:p>
    <w:p w14:paraId="1BB19CE5" w14:textId="77777777" w:rsidR="00425AAE" w:rsidRDefault="00425AAE">
      <w:r>
        <w:t xml:space="preserve">    d) You may charge a fee for the physical act of transferring a     copy, and you may at your option offer warranty protection in     exchange for a fee.</w:t>
      </w:r>
    </w:p>
    <w:p w14:paraId="07DCBD8F" w14:textId="77777777" w:rsidR="00425AAE" w:rsidRDefault="00425AAE">
      <w:r>
        <w:lastRenderedPageBreak/>
        <w:t>Mere aggregation of another independent work with the Program (or its derivative) on a volume of a storage or distribution medium does not bring the other work under the scope of these terms.</w:t>
      </w:r>
    </w:p>
    <w:p w14:paraId="3A60CB8D" w14:textId="77777777" w:rsidR="00425AAE" w:rsidRDefault="00425AAE">
      <w:r>
        <w:t xml:space="preserve">  3. You may copy and distribute the Program (or a portion or derivative of it, under Paragraph 2) in object code or executable form under the terms of Paragraphs 1 and 2 above provided that you also do one of the following:</w:t>
      </w:r>
    </w:p>
    <w:p w14:paraId="2E6DA755" w14:textId="77777777" w:rsidR="00425AAE" w:rsidRDefault="00425AAE">
      <w:r>
        <w:t xml:space="preserve">    a) accompany it with the complete corresponding machine-readable     source code, which must be distributed under the terms of     Paragraphs 1 and 2 above; or,</w:t>
      </w:r>
    </w:p>
    <w:p w14:paraId="3FB929D1" w14:textId="77777777" w:rsidR="00425AAE" w:rsidRDefault="00425AAE">
      <w:r>
        <w:t xml:space="preserve">    b) accompany it with a written offer, valid for at least three     years, to give any third party free (except for a nominal charge     for the cost of distribution) a complete machine-readable copy of the     corresponding source code, to be distributed under the terms of     Paragraphs 1 and 2 above; or,</w:t>
      </w:r>
    </w:p>
    <w:p w14:paraId="3D860AC5" w14:textId="77777777" w:rsidR="00425AAE" w:rsidRDefault="00425AAE">
      <w:r>
        <w:t xml:space="preserve">    c) accompany it with the information you received as to where the     corresponding source code may be obtained.  (This alternative is     allowed only for noncommercial distribution and only if you     received the program in object code or executable form alone.)</w:t>
      </w:r>
    </w:p>
    <w:p w14:paraId="5A580B38" w14:textId="77777777" w:rsidR="00425AAE" w:rsidRDefault="00425AAE">
      <w:r>
        <w:t>Source code for a work means the preferred form of the work for making modifications to it.  For an executable file, complete source code means all the source code for all modules it contains; but, as a special exception, it need not include source code for modules which are standard libraries that accompany the operating system on which the executable file runs, or for standard header files or definitions files that accompany that operating system.</w:t>
      </w:r>
    </w:p>
    <w:p w14:paraId="7EB35382" w14:textId="77777777" w:rsidR="00425AAE" w:rsidRDefault="00425AAE">
      <w:r>
        <w:t xml:space="preserve">  4. You may not copy, modify, sublicense, distribute or transfer the Program except as expressly provided under this General Public License. Any attempt otherwise to copy, modify, sublicense, distribute or transfer the Program is void, and will automatically terminate your rights to use the Program under this License.  However, parties who have received copies, or rights to use copies, from you under this General Public License will not have their licenses terminated so long as such parties remain in full compliance.</w:t>
      </w:r>
    </w:p>
    <w:p w14:paraId="40979F35" w14:textId="77777777" w:rsidR="00425AAE" w:rsidRDefault="00425AAE">
      <w:r>
        <w:t xml:space="preserve">  5. By copying, distributing or modifying the Program (or any work based on the Program) you indicate your acceptance of this license to do so, and all its terms and conditions.</w:t>
      </w:r>
    </w:p>
    <w:p w14:paraId="13C38D32"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w:t>
      </w:r>
    </w:p>
    <w:p w14:paraId="500C81F1" w14:textId="77777777" w:rsidR="00425AAE" w:rsidRDefault="00425AAE">
      <w:r>
        <w:t xml:space="preserve">  7. The Free Software Foundation may publish revised and/or new versions of the General Public License from time to time.  Such new versions will be similar in spirit to the present version, but may differ in detail to address new problems or concerns.</w:t>
      </w:r>
    </w:p>
    <w:p w14:paraId="0AE1DF08" w14:textId="77777777" w:rsidR="00425AAE" w:rsidRDefault="00425AAE">
      <w:r>
        <w:t>Each version is given a distinguishing version number.  If the Program specifies a version number of the license which applies to it and any later version, you have the option of following the terms and conditions either of that version or of any later version published by the Free Software Foundation.  If the Program does not specify a version number of the license, you may choose any version ever published by the Free Software Foundation.</w:t>
      </w:r>
    </w:p>
    <w:p w14:paraId="1635FFA3" w14:textId="77777777" w:rsidR="00425AAE" w:rsidRDefault="00425AAE">
      <w:r>
        <w:lastRenderedPageBreak/>
        <w:t xml:space="preserve">  8.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309CDFDD" w14:textId="77777777" w:rsidR="00425AAE" w:rsidRDefault="00425AAE">
      <w:r>
        <w:t xml:space="preserve">                            NO WARRANTY</w:t>
      </w:r>
    </w:p>
    <w:p w14:paraId="0D44FE59" w14:textId="77777777" w:rsidR="00425AAE" w:rsidRDefault="00425AAE">
      <w:r>
        <w:t xml:space="preserve">  9.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2ADE66BD" w14:textId="77777777" w:rsidR="00425AAE" w:rsidRDefault="00425AAE">
      <w:r>
        <w:t xml:space="preserve">  10.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3118224C" w14:textId="77777777" w:rsidR="00425AAE" w:rsidRDefault="00425AAE">
      <w:r>
        <w:t xml:space="preserve">                     END OF TERMS AND CONDITIONS</w:t>
      </w:r>
    </w:p>
    <w:p w14:paraId="05E89BF3" w14:textId="77777777" w:rsidR="00425AAE" w:rsidRDefault="00425AAE">
      <w:r>
        <w:t xml:space="preserve">        Appendix: How to Apply These Terms to Your New Programs</w:t>
      </w:r>
    </w:p>
    <w:p w14:paraId="47B360B1" w14:textId="77777777" w:rsidR="00425AAE" w:rsidRDefault="00425AAE">
      <w:r>
        <w:t xml:space="preserve">  If you develop a new program, and you want it to be of the greatest possible use to humanity, the best way to achieve this is to make it free software which everyone can redistribute and change under these terms.</w:t>
      </w:r>
    </w:p>
    <w:p w14:paraId="47912E9B"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27B5D504" w14:textId="77777777" w:rsidR="00425AAE" w:rsidRDefault="00425AAE">
      <w:r>
        <w:t xml:space="preserve">    &lt;one line to give the program's name and a brief idea of what it does.&gt;     Copyright (C) 19yy  &lt;name of author&gt;</w:t>
      </w:r>
    </w:p>
    <w:p w14:paraId="05B9B2BA" w14:textId="77777777" w:rsidR="00425AAE" w:rsidRDefault="00425AAE">
      <w:r>
        <w:t xml:space="preserve">    This program is free software; you can redistribute it and/or modify     it under the terms of the GNU General Public License as published by     the Free Software Foundation; either version 1, or (at your option)     any later version.</w:t>
      </w:r>
    </w:p>
    <w:p w14:paraId="400A4CDB"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66334BBE" w14:textId="77777777" w:rsidR="00425AAE" w:rsidRDefault="00425AAE">
      <w:r>
        <w:lastRenderedPageBreak/>
        <w:t xml:space="preserve">    You should have received a copy of the GNU General Public License     along with this program; if not, write to the Free Software     Foundation, Inc., 51 Franklin Street, Fifth Floor, Boston MA  02110-1301 USA</w:t>
      </w:r>
    </w:p>
    <w:p w14:paraId="58ED9E39" w14:textId="77777777" w:rsidR="00425AAE" w:rsidRDefault="00425AAE">
      <w:r>
        <w:t xml:space="preserve"> Also add information on how to contact you by electronic and paper mail.</w:t>
      </w:r>
    </w:p>
    <w:p w14:paraId="2EDBE79F" w14:textId="77777777" w:rsidR="00425AAE" w:rsidRDefault="00425AAE">
      <w:r>
        <w:t>If the program is interactive, make it output a short notice like this when it starts in an interactive mode:</w:t>
      </w:r>
    </w:p>
    <w:p w14:paraId="45517C5A" w14:textId="77777777" w:rsidR="00425AAE" w:rsidRDefault="00425AAE">
      <w:r>
        <w:t xml:space="preserve">    Gnomovision version 69, Copyright (C) 19xx name of author     Gnomovision comes with ABSOLUTELY NO WARRANTY; for details type `show w'.     This is free software, and you are welcome to redistribute it     under certain conditions; type `show c' for details.</w:t>
      </w:r>
    </w:p>
    <w:p w14:paraId="621C6E5F"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77C31F01" w14:textId="77777777" w:rsidR="00425AAE" w:rsidRDefault="00425AAE">
      <w:r>
        <w:t>You should also get your employer (if you work as a programmer) or your school, if any, to sign a copyright disclaimer for the program, if necessary.  Here a sample; alter the names:</w:t>
      </w:r>
    </w:p>
    <w:p w14:paraId="13896A2B" w14:textId="77777777" w:rsidR="00425AAE" w:rsidRDefault="00425AAE">
      <w:r>
        <w:t xml:space="preserve">  Yoyodyne, Inc., hereby disclaims all copyright interest in the   program `Gnomovision' (a program to direct compilers to make passes   at assemblers) written by James Hacker.</w:t>
      </w:r>
    </w:p>
    <w:p w14:paraId="19BAB064" w14:textId="77777777" w:rsidR="00425AAE" w:rsidRDefault="00425AAE">
      <w:r>
        <w:t xml:space="preserve">  &lt;signature of Ty Coon&gt;, 1 April 1989   Ty Coon, President of Vice</w:t>
      </w:r>
    </w:p>
    <w:p w14:paraId="2A0DABB8" w14:textId="77777777" w:rsidR="00425AAE" w:rsidRDefault="00425AAE">
      <w:r>
        <w:t>That's all there is to it!</w:t>
      </w:r>
    </w:p>
    <w:p w14:paraId="69817EF1" w14:textId="77777777" w:rsidR="00425AAE" w:rsidRDefault="00425AAE">
      <w:r>
        <w:t xml:space="preserve"> --- The Artistic License 1.0 ---</w:t>
      </w:r>
    </w:p>
    <w:p w14:paraId="27EFE03C" w14:textId="77777777" w:rsidR="00425AAE" w:rsidRDefault="00425AAE">
      <w:r>
        <w:t>This software is Copyright (c) 2013 by Jesse Luehrs.</w:t>
      </w:r>
    </w:p>
    <w:p w14:paraId="387A1ADD" w14:textId="77777777" w:rsidR="00425AAE" w:rsidRDefault="00425AAE">
      <w:r>
        <w:t>This is free software, licensed under:</w:t>
      </w:r>
    </w:p>
    <w:p w14:paraId="3F656B8C" w14:textId="77777777" w:rsidR="00425AAE" w:rsidRDefault="00425AAE">
      <w:r>
        <w:t xml:space="preserve">  The Artistic License 1.0</w:t>
      </w:r>
    </w:p>
    <w:p w14:paraId="30DBBCD7" w14:textId="77777777" w:rsidR="00425AAE" w:rsidRDefault="00425AAE">
      <w:r>
        <w:t>The Artistic License</w:t>
      </w:r>
    </w:p>
    <w:p w14:paraId="78E85BEB" w14:textId="77777777" w:rsidR="00425AAE" w:rsidRDefault="00425AAE">
      <w:r w:rsidRPr="00CE7DF1">
        <w:t>Preamble</w:t>
      </w:r>
    </w:p>
    <w:p w14:paraId="051B4215" w14:textId="77777777" w:rsidR="00425AAE" w:rsidRDefault="00425AAE">
      <w:r>
        <w:t>The intent of this document is to state the conditions under which a Package may be copied, such that the Copyright Holder maintains some semblance of artistic control over the development of the package, while giving the users of the package the right to use and distribute the Package in a more-or-less customary fashion, plus the right to make reasonable modifications.</w:t>
      </w:r>
    </w:p>
    <w:p w14:paraId="01C2CEEA" w14:textId="77777777" w:rsidR="00425AAE" w:rsidRDefault="00425AAE">
      <w:r>
        <w:t>Definitions:</w:t>
      </w:r>
    </w:p>
    <w:p w14:paraId="29888BB9" w14:textId="77777777" w:rsidR="00425AAE" w:rsidRDefault="00425AAE">
      <w:r>
        <w:t xml:space="preserve">  - Package refers to the collection of files distributed by the Copyright     Holder, and derivatives of that collection of files created through     textual modification.    - Standard Version refers to such a Package if it has not been modified,     or has been modified in accordance with the wishes of the Copyright     Holder.    - Copyright Holder is whoever is named in the copyright or copyrights for     the package.    - You is you, if you're thinking about copying or distributing this Package.   - Reasonable copying fee is whatever you can justify on the basis of media     cost, duplication charges, time of people involved, and so on. (You will     not be required to justify it to the Copyright Holder, but only to the     computing community at large as a market that must bear the fee.)    - Freely Available means that no fee is charged for the item itself, though     there </w:t>
      </w:r>
      <w:r>
        <w:lastRenderedPageBreak/>
        <w:t xml:space="preserve">may be fees involved in handling the item. It also means that     recipients of the item may redistribute it under the same conditions they     received it. </w:t>
      </w:r>
    </w:p>
    <w:p w14:paraId="76651232" w14:textId="77777777" w:rsidR="00425AAE" w:rsidRDefault="00425AAE">
      <w:r>
        <w:t>1. You may make and give away verbatim copies of the source form of the Standard Version of this Package without restriction, provided that you duplicate all of the original copyright notices and associated disclaimers.</w:t>
      </w:r>
    </w:p>
    <w:p w14:paraId="1E77FEC7" w14:textId="77777777" w:rsidR="00425AAE" w:rsidRDefault="00425AAE">
      <w:r>
        <w:t>2. You may apply bug fixes, portability fixes and other modifications derived from the Public Domain or from the Copyright Holder. A Package modified in such a way shall still be considered the Standard Version.</w:t>
      </w:r>
    </w:p>
    <w:p w14:paraId="7C75E072" w14:textId="77777777" w:rsidR="00425AAE" w:rsidRDefault="00425AAE">
      <w:r>
        <w:t>3. You may otherwise modify your copy of this Package in any way, provided that you insert a prominent notice in each changed file stating how and when you changed that file, and provided that you do at least ONE of the following:</w:t>
      </w:r>
    </w:p>
    <w:p w14:paraId="5130728B" w14:textId="77777777" w:rsidR="00425AAE" w:rsidRDefault="00425AAE">
      <w:r>
        <w:t xml:space="preserve">  a) place your modifications in the Public Domain or otherwise make them      Freely Available, such as by posting said modifications to Usenet or an      equivalent medium, or placing the modifications on a major archive site      such as ftp.uu.net, or by allowing the Copyright Holder to include your      modifications in the Standard Version of the Package.</w:t>
      </w:r>
    </w:p>
    <w:p w14:paraId="4AA72586" w14:textId="77777777" w:rsidR="00425AAE" w:rsidRDefault="00425AAE">
      <w:r>
        <w:t xml:space="preserve">  b) use the modified Package only within your corporation or organization.</w:t>
      </w:r>
    </w:p>
    <w:p w14:paraId="09575628" w14:textId="77777777" w:rsidR="00425AAE" w:rsidRDefault="00425AAE">
      <w:r>
        <w:t xml:space="preserve">  c) rename any non-standard executables so the names do not conflict with      standard executables, which must also be provided, and provide a separate      manual page for each non-standard executable that clearly documents how it      differs from the Standard Version.</w:t>
      </w:r>
    </w:p>
    <w:p w14:paraId="7690F327" w14:textId="77777777" w:rsidR="00425AAE" w:rsidRDefault="00425AAE">
      <w:r>
        <w:t xml:space="preserve">  d) make other distribution arrangements with the Copyright Holder.</w:t>
      </w:r>
    </w:p>
    <w:p w14:paraId="31CD08F8" w14:textId="77777777" w:rsidR="00425AAE" w:rsidRDefault="00425AAE">
      <w:r>
        <w:t>4. You may distribute the programs of this Package in object code or executable form, provided that you do at least ONE of the following:</w:t>
      </w:r>
    </w:p>
    <w:p w14:paraId="21DDD7DB" w14:textId="77777777" w:rsidR="00425AAE" w:rsidRDefault="00425AAE">
      <w:r>
        <w:t xml:space="preserve">  a) distribute a Standard Version of the executables and library files,      together with instructions (in the manual page or equivalent) on where to      get the Standard Version.</w:t>
      </w:r>
    </w:p>
    <w:p w14:paraId="56AEA428" w14:textId="77777777" w:rsidR="00425AAE" w:rsidRDefault="00425AAE">
      <w:r>
        <w:t xml:space="preserve">  b) accompany the distribution with the machine-readable source of the Package      with your modifications.</w:t>
      </w:r>
    </w:p>
    <w:p w14:paraId="04DC63D5" w14:textId="77777777" w:rsidR="00425AAE" w:rsidRDefault="00425AAE">
      <w:r>
        <w:t xml:space="preserve">  c) accompany any non-standard executables with their corresponding Standard      Version executables, giving the non-standard executables non-standard      names, and clearly documenting the differences in manual pages (or      equivalent), together with instructions on where to get the Standard      Version.</w:t>
      </w:r>
    </w:p>
    <w:p w14:paraId="15EE98EE" w14:textId="77777777" w:rsidR="00425AAE" w:rsidRDefault="00425AAE">
      <w:r>
        <w:t xml:space="preserve">  d) make other distribution arrangements with the Copyright Holder.</w:t>
      </w:r>
    </w:p>
    <w:p w14:paraId="7D6D9EED" w14:textId="77777777" w:rsidR="00425AAE" w:rsidRDefault="00425AAE">
      <w:r>
        <w:t>5. You may charge a reasonable copying fee for any distribution of this Package.  You may charge any fee you choose for support of this Package. You may not charge a fee for this Package itself. However, you may distribute this Package in aggregate with other (possibly commercial) programs as part of a larger (possibly commercial) software distribution provided that you do not advertise this Package as a product of your own.</w:t>
      </w:r>
    </w:p>
    <w:p w14:paraId="7176DA56" w14:textId="77777777" w:rsidR="00425AAE" w:rsidRDefault="00425AAE">
      <w:r>
        <w:t>6. The scripts and library files supplied as input to or produced as output from the programs of this Package do not automatically fall under the copyright of this Package, but belong to whomever generated them, and may be sold commercially, and may be aggregated with this Package.</w:t>
      </w:r>
    </w:p>
    <w:p w14:paraId="77A31956" w14:textId="77777777" w:rsidR="00425AAE" w:rsidRDefault="00425AAE">
      <w:r>
        <w:lastRenderedPageBreak/>
        <w:t>7. C or perl subroutines supplied by you and linked into this Package shall not be considered part of this Package.</w:t>
      </w:r>
    </w:p>
    <w:p w14:paraId="47100170" w14:textId="77777777" w:rsidR="00425AAE" w:rsidRDefault="00425AAE">
      <w:r>
        <w:t>8. The name of the Copyright Holder may not be used to endorse or promote products derived from this software without specific prior written permission.</w:t>
      </w:r>
    </w:p>
    <w:p w14:paraId="4C13EFA4" w14:textId="77777777" w:rsidR="00425AAE" w:rsidRDefault="00425AAE">
      <w:r>
        <w:t>9. THIS PACKAGE IS PROVIDED AS IS AND WITHOUT ANY EXPRESS OR IMPLIED WARRANTIES, INCLUDING, WITHOUT LIMITATION, THE IMPLIED WARRANTIES OF MERCHANTIBILITY AND FITNESS FOR A PARTICULAR PURPOSE.</w:t>
      </w:r>
    </w:p>
    <w:p w14:paraId="33DD4B22" w14:textId="77777777" w:rsidR="00425AAE" w:rsidRDefault="00425AAE">
      <w:r>
        <w:t>The End</w:t>
      </w:r>
    </w:p>
    <w:p w14:paraId="4B98280D" w14:textId="77777777" w:rsidR="00425AAE" w:rsidRDefault="00425AAE">
      <w:r>
        <w:t>[END FILE=libpackage-stash-perl-0.36/LICENSE]</w:t>
      </w:r>
    </w:p>
    <w:p w14:paraId="27454641" w14:textId="77777777" w:rsidR="00425AAE" w:rsidRDefault="00425AAE" w:rsidP="000727EF">
      <w:pPr>
        <w:pStyle w:val="Heading2"/>
      </w:pPr>
      <w:r>
        <w:t xml:space="preserve"> </w:t>
      </w:r>
      <w:bookmarkStart w:id="354" w:name="_Toc399938172"/>
      <w:r>
        <w:t>libpackage-stash-xs-perl (version 0.28):</w:t>
      </w:r>
      <w:bookmarkEnd w:id="354"/>
    </w:p>
    <w:p w14:paraId="27A4E2B0" w14:textId="77777777" w:rsidR="00425AAE" w:rsidRDefault="00425AAE" w:rsidP="000727EF">
      <w:pPr>
        <w:pStyle w:val="Heading3"/>
      </w:pPr>
      <w:r>
        <w:t>libpackage-stash-xs-perl-0.28/debian/copyright:</w:t>
      </w:r>
    </w:p>
    <w:p w14:paraId="7B9940D1" w14:textId="77777777" w:rsidR="00425AAE" w:rsidRDefault="00425AAE">
      <w:r>
        <w:t>[BEGIN FILE=libpackage-stash-xs-perl-0.28/debian/copyright] Format: http://www.debian.org/doc/packaging-manuals/copyright-format/1.0/ Upstream-Name: Package-Stash-XS Upstream-Contact: Jesse Luehrs &lt;doy at tozt dot net&gt; Source: https://metacpan.org/release/Package-Stash-XS</w:t>
      </w:r>
    </w:p>
    <w:p w14:paraId="41588BAF" w14:textId="77777777" w:rsidR="00425AAE" w:rsidRDefault="00425AAE">
      <w:r>
        <w:t>Files: * Copyright: 2013, Jesse Luehrs &lt;doy at tozt dot net&gt; License: Artistic or GPL-1+</w:t>
      </w:r>
    </w:p>
    <w:p w14:paraId="7CF398DB" w14:textId="77777777" w:rsidR="00425AAE" w:rsidRDefault="00425AAE">
      <w:r>
        <w:t>Files: ppport.h Copyright:  2004-2009, Marcus Holland-Moritz  2001,      Paul Marquess  1999,      Kenneth Albanowski License: Artistic or GPL-1+</w:t>
      </w:r>
    </w:p>
    <w:p w14:paraId="283BF30F" w14:textId="77777777" w:rsidR="00425AAE" w:rsidRDefault="00425AAE">
      <w:r>
        <w:t>Files: debian/* Copyright: 2011, Ansgar Burchardt &lt;ansgar@debian.org&gt; License: Artistic or GPL-1+</w:t>
      </w:r>
    </w:p>
    <w:p w14:paraId="1EE856B3"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5252D91C"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FILE=libpackage-stash-xs-perl-0.28/debian/copyright]</w:t>
      </w:r>
    </w:p>
    <w:p w14:paraId="4F5FD6F8" w14:textId="77777777" w:rsidR="00425AAE" w:rsidRDefault="00425AAE" w:rsidP="000727EF">
      <w:pPr>
        <w:pStyle w:val="Heading3"/>
      </w:pPr>
      <w:r>
        <w:t>libpackage-stash-xs-perl-0.28/LICENSE:</w:t>
      </w:r>
    </w:p>
    <w:p w14:paraId="2AC6D318" w14:textId="77777777" w:rsidR="00425AAE" w:rsidRDefault="00425AAE">
      <w:r>
        <w:t>[BEGIN FILE=libpackage-stash-xs-perl-0.28/LICENSE] This software is copyright (c) 2013 by Jesse Luehrs.</w:t>
      </w:r>
    </w:p>
    <w:p w14:paraId="289D01E2" w14:textId="77777777" w:rsidR="00425AAE" w:rsidRDefault="00425AAE">
      <w:r>
        <w:t>This is free software; you can redistribute it and/or modify it under the same terms as the Perl 5 programming language system itself.</w:t>
      </w:r>
    </w:p>
    <w:p w14:paraId="2A5DFD7D" w14:textId="77777777" w:rsidR="00425AAE" w:rsidRDefault="00425AAE">
      <w:r>
        <w:t>Terms of the Perl programming language system itself</w:t>
      </w:r>
    </w:p>
    <w:p w14:paraId="72D27BB3" w14:textId="77777777" w:rsidR="00425AAE" w:rsidRDefault="00425AAE">
      <w:r>
        <w:t>a) the GNU General Public License as published by the Free    Software Foundation; either version 1, or (at your option) any    later version, or b) the Artistic License</w:t>
      </w:r>
    </w:p>
    <w:p w14:paraId="0FE07352" w14:textId="77777777" w:rsidR="00425AAE" w:rsidRDefault="00425AAE">
      <w:r>
        <w:t>--- The GNU General Public License, Version 1, February 1989 ---</w:t>
      </w:r>
    </w:p>
    <w:p w14:paraId="30B4DCD8" w14:textId="77777777" w:rsidR="00425AAE" w:rsidRDefault="00425AAE">
      <w:r>
        <w:t>This software is Copyright (c) 2013 by Jesse Luehrs.</w:t>
      </w:r>
    </w:p>
    <w:p w14:paraId="25890BF5" w14:textId="77777777" w:rsidR="00425AAE" w:rsidRDefault="00425AAE">
      <w:r>
        <w:lastRenderedPageBreak/>
        <w:t>This is free software, licensed under:</w:t>
      </w:r>
    </w:p>
    <w:p w14:paraId="159C8668" w14:textId="77777777" w:rsidR="00425AAE" w:rsidRDefault="00425AAE">
      <w:r>
        <w:t xml:space="preserve">  The GNU General Public License, Version 1, February 1989</w:t>
      </w:r>
    </w:p>
    <w:p w14:paraId="30DCF370" w14:textId="77777777" w:rsidR="00425AAE" w:rsidRDefault="00425AAE">
      <w:r>
        <w:t xml:space="preserve">                    GNU GENERAL PUBLIC LICENSE                      Version 1, February 1989</w:t>
      </w:r>
    </w:p>
    <w:p w14:paraId="2773D73F" w14:textId="77777777" w:rsidR="00425AAE" w:rsidRDefault="00425AAE">
      <w:r>
        <w:t xml:space="preserve"> Copyright (C) 1989 Free Software Foundation, Inc.  51 Franklin St, Suite 500, Boston, MA  02110-1335  USA</w:t>
      </w:r>
    </w:p>
    <w:p w14:paraId="22155146" w14:textId="77777777" w:rsidR="00425AAE" w:rsidRDefault="00425AAE">
      <w:r>
        <w:t xml:space="preserve"> Everyone is permitted to copy and distribute verbatim copies  of this license document, but changing it is not allowed.</w:t>
      </w:r>
    </w:p>
    <w:p w14:paraId="26DBA58D" w14:textId="77777777" w:rsidR="00425AAE" w:rsidRDefault="00425AAE">
      <w:r>
        <w:t xml:space="preserve">                            </w:t>
      </w:r>
      <w:r w:rsidRPr="00CE7DF1">
        <w:t>Preamble</w:t>
      </w:r>
    </w:p>
    <w:p w14:paraId="536AD1C3" w14:textId="77777777" w:rsidR="00425AAE" w:rsidRDefault="00425AAE">
      <w:r>
        <w:t xml:space="preserve">  The license agreements of most software companies try to keep users at the mercy of those companies.  By contrast, our General Public License is intended to guarantee your freedom to share and change free software--to make sure the software is free for all its users.  The General Public License applies to the Free Software Foundation's software and to any other program whose authors commit to using it. You can use it for your programs, too.</w:t>
      </w:r>
    </w:p>
    <w:p w14:paraId="43FE00E1" w14:textId="77777777" w:rsidR="00425AAE" w:rsidRDefault="00425AAE">
      <w:r>
        <w:t xml:space="preserve">  When we speak of free software, we are referring to freedom, not price.  Specifically, the General Public License is designed to make sure that you have the freedom to give away or sell copies of free software, that you receive source code or can get it if you want it, that you can change the software or use pieces of it in new free programs; and that you know you can do these things.</w:t>
      </w:r>
    </w:p>
    <w:p w14:paraId="027485D1"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4B3E60BE" w14:textId="77777777" w:rsidR="00425AAE" w:rsidRDefault="00425AAE">
      <w:r>
        <w:t xml:space="preserve">  For example, if you distribute copies of a such a program, whether gratis or for a fee, you must give the recipients all the rights that you have.  You must make sure that they, too, receive or can get the source code.  And you must tell them their rights.</w:t>
      </w:r>
    </w:p>
    <w:p w14:paraId="33122D3F" w14:textId="77777777" w:rsidR="00425AAE" w:rsidRDefault="00425AAE">
      <w:r>
        <w:t xml:space="preserve">  We protect your rights with two steps: (1) copyright the software, and (2) offer you this license which gives you legal permission to copy, distribute and/or modify the software.</w:t>
      </w:r>
    </w:p>
    <w:p w14:paraId="5B5E9AA8"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576017E4" w14:textId="77777777" w:rsidR="00425AAE" w:rsidRDefault="00425AAE">
      <w:r>
        <w:t xml:space="preserve">  The precise terms and conditions for copying, distribution and modification follow.</w:t>
      </w:r>
    </w:p>
    <w:p w14:paraId="1C815F25" w14:textId="77777777" w:rsidR="00425AAE" w:rsidRDefault="00425AAE">
      <w:r>
        <w:t xml:space="preserve">                    GNU GENERAL PUBLIC LICENSE    TERMS AND CONDITIONS FOR COPYING, DISTRIBUTION AND MODIFICATION</w:t>
      </w:r>
    </w:p>
    <w:p w14:paraId="2A2BD5B3" w14:textId="77777777" w:rsidR="00425AAE" w:rsidRDefault="00425AAE">
      <w:r>
        <w:t xml:space="preserve">  0. This License Agreement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work containing the Program or a portion of it, either verbatim or with modifications.  Each licensee is addressed as you.</w:t>
      </w:r>
    </w:p>
    <w:p w14:paraId="6EB203E6"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w:t>
      </w:r>
      <w:r>
        <w:lastRenderedPageBreak/>
        <w:t>notices that refer to this General Public License and to the absence of any warranty; and give any other recipients of the Program a copy of this General Public License along with the Program.  You may charge a fee for the physical act of transferring a copy.</w:t>
      </w:r>
    </w:p>
    <w:p w14:paraId="3E4C8085" w14:textId="77777777" w:rsidR="00425AAE" w:rsidRDefault="00425AAE">
      <w:r>
        <w:t xml:space="preserve">  2. You may modify your copy or copies of the Program or any portion of it, and copy and distribute such modifications under the terms of Paragraph 1 above, provided that you also do the following:</w:t>
      </w:r>
    </w:p>
    <w:p w14:paraId="17EB52CC" w14:textId="77777777" w:rsidR="00425AAE" w:rsidRDefault="00425AAE">
      <w:r>
        <w:t xml:space="preserve">    a) cause the modified files to carry prominent notices stating that     you changed the files and the date of any change; and</w:t>
      </w:r>
    </w:p>
    <w:p w14:paraId="39D425D7" w14:textId="77777777" w:rsidR="00425AAE" w:rsidRDefault="00425AAE">
      <w:r>
        <w:t xml:space="preserve">    b) cause the whole of any work that you distribute or publish, that     in whole or in part contains the Program or any part thereof, either     with or without modifications, to be licensed at no charge to all     third parties under the terms of this General Public License (except     that you may choose to grant warranty protection to some or all     third parties, at your option).</w:t>
      </w:r>
    </w:p>
    <w:p w14:paraId="1ABC78C2" w14:textId="77777777" w:rsidR="00425AAE" w:rsidRDefault="00425AAE">
      <w:r>
        <w:t xml:space="preserve">    c) If the modified program normally reads commands interactively when     run, you must cause it, when started running for such interactive use     in the simplest and most usual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General     Public License.</w:t>
      </w:r>
    </w:p>
    <w:p w14:paraId="4B71612D" w14:textId="77777777" w:rsidR="00425AAE" w:rsidRDefault="00425AAE">
      <w:r>
        <w:t xml:space="preserve">    d) You may charge a fee for the physical act of transferring a     copy, and you may at your option offer warranty protection in     exchange for a fee.</w:t>
      </w:r>
    </w:p>
    <w:p w14:paraId="57A9C5C0" w14:textId="77777777" w:rsidR="00425AAE" w:rsidRDefault="00425AAE">
      <w:r>
        <w:t>Mere aggregation of another independent work with the Program (or its derivative) on a volume of a storage or distribution medium does not bring the other work under the scope of these terms.</w:t>
      </w:r>
    </w:p>
    <w:p w14:paraId="27143EC1" w14:textId="77777777" w:rsidR="00425AAE" w:rsidRDefault="00425AAE">
      <w:r>
        <w:t xml:space="preserve">  3. You may copy and distribute the Program (or a portion or derivative of it, under Paragraph 2) in object code or executable form under the terms of Paragraphs 1 and 2 above provided that you also do one of the following:</w:t>
      </w:r>
    </w:p>
    <w:p w14:paraId="4EB82A16" w14:textId="77777777" w:rsidR="00425AAE" w:rsidRDefault="00425AAE">
      <w:r>
        <w:t xml:space="preserve">    a) accompany it with the complete corresponding machine-readable     source code, which must be distributed under the terms of     Paragraphs 1 and 2 above; or,</w:t>
      </w:r>
    </w:p>
    <w:p w14:paraId="0A335BC5" w14:textId="77777777" w:rsidR="00425AAE" w:rsidRDefault="00425AAE">
      <w:r>
        <w:t xml:space="preserve">    b) accompany it with a written offer, valid for at least three     years, to give any third party free (except for a nominal charge     for the cost of distribution) a complete machine-readable copy of the     corresponding source code, to be distributed under the terms of     Paragraphs 1 and 2 above; or,</w:t>
      </w:r>
    </w:p>
    <w:p w14:paraId="6F545CDF" w14:textId="77777777" w:rsidR="00425AAE" w:rsidRDefault="00425AAE">
      <w:r>
        <w:t xml:space="preserve">    c) accompany it with the information you received as to where the     corresponding source code may be obtained.  (This alternative is     allowed only for noncommercial distribution and only if you     received the program in object code or executable form alone.)</w:t>
      </w:r>
    </w:p>
    <w:p w14:paraId="127BBBB8" w14:textId="77777777" w:rsidR="00425AAE" w:rsidRDefault="00425AAE">
      <w:r>
        <w:t>Source code for a work means the preferred form of the work for making modifications to it.  For an executable file, complete source code means all the source code for all modules it contains; but, as a special exception, it need not include source code for modules which are standard libraries that accompany the operating system on which the executable file runs, or for standard header files or definitions files that accompany that operating system.</w:t>
      </w:r>
    </w:p>
    <w:p w14:paraId="2FDD3A1E" w14:textId="77777777" w:rsidR="00425AAE" w:rsidRDefault="00425AAE">
      <w:r>
        <w:lastRenderedPageBreak/>
        <w:t xml:space="preserve">  4. You may not copy, modify, sublicense, distribute or transfer the Program except as expressly provided under this General Public License. Any attempt otherwise to copy, modify, sublicense, distribute or transfer the Program is void, and will automatically terminate your rights to use the Program under this License.  However, parties who have received copies, or rights to use copies, from you under this General Public License will not have their licenses terminated so long as such parties remain in full compliance.</w:t>
      </w:r>
    </w:p>
    <w:p w14:paraId="550B542F" w14:textId="77777777" w:rsidR="00425AAE" w:rsidRDefault="00425AAE">
      <w:r>
        <w:t xml:space="preserve">  5. By copying, distributing or modifying the Program (or any work based on the Program) you indicate your acceptance of this license to do so, and all its terms and conditions.</w:t>
      </w:r>
    </w:p>
    <w:p w14:paraId="2EA96D43"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w:t>
      </w:r>
    </w:p>
    <w:p w14:paraId="34D1632E" w14:textId="77777777" w:rsidR="00425AAE" w:rsidRDefault="00425AAE">
      <w:r>
        <w:t xml:space="preserve">  7. The Free Software Foundation may publish revised and/or new versions of the General Public License from time to time.  Such new versions will be similar in spirit to the present version, but may differ in detail to address new problems or concerns.</w:t>
      </w:r>
    </w:p>
    <w:p w14:paraId="5FD6AC42" w14:textId="77777777" w:rsidR="00425AAE" w:rsidRDefault="00425AAE">
      <w:r>
        <w:t>Each version is given a distinguishing version number.  If the Program specifies a version number of the license which applies to it and any later version, you have the option of following the terms and conditions either of that version or of any later version published by the Free Software Foundation.  If the Program does not specify a version number of the license, you may choose any version ever published by the Free Software Foundation.</w:t>
      </w:r>
    </w:p>
    <w:p w14:paraId="499B43EE" w14:textId="77777777" w:rsidR="00425AAE" w:rsidRDefault="00425AAE">
      <w:r>
        <w:t xml:space="preserve">  8.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6489E723" w14:textId="77777777" w:rsidR="00425AAE" w:rsidRDefault="00425AAE">
      <w:r>
        <w:t xml:space="preserve">                            NO WARRANTY</w:t>
      </w:r>
    </w:p>
    <w:p w14:paraId="19751637" w14:textId="77777777" w:rsidR="00425AAE" w:rsidRDefault="00425AAE">
      <w:r>
        <w:t xml:space="preserve">  9.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3BE1F00E" w14:textId="77777777" w:rsidR="00425AAE" w:rsidRDefault="00425AAE">
      <w:r>
        <w:t xml:space="preserve">  10.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w:t>
      </w:r>
      <w:r>
        <w:lastRenderedPageBreak/>
        <w:t>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65C32C24" w14:textId="77777777" w:rsidR="00425AAE" w:rsidRDefault="00425AAE">
      <w:r>
        <w:t xml:space="preserve">                     END OF TERMS AND CONDITIONS</w:t>
      </w:r>
    </w:p>
    <w:p w14:paraId="0B813FDE" w14:textId="77777777" w:rsidR="00425AAE" w:rsidRDefault="00425AAE">
      <w:r>
        <w:t xml:space="preserve">        Appendix: How to Apply These Terms to Your New Programs</w:t>
      </w:r>
    </w:p>
    <w:p w14:paraId="787BD281" w14:textId="77777777" w:rsidR="00425AAE" w:rsidRDefault="00425AAE">
      <w:r>
        <w:t xml:space="preserve">  If you develop a new program, and you want it to be of the greatest possible use to humanity, the best way to achieve this is to make it free software which everyone can redistribute and change under these terms.</w:t>
      </w:r>
    </w:p>
    <w:p w14:paraId="41479B2B"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7318A7A5" w14:textId="77777777" w:rsidR="00425AAE" w:rsidRDefault="00425AAE">
      <w:r>
        <w:t xml:space="preserve">    &lt;one line to give the program's name and a brief idea of what it does.&gt;     Copyright (C) 19yy  &lt;name of author&gt;</w:t>
      </w:r>
    </w:p>
    <w:p w14:paraId="13E45BC8" w14:textId="77777777" w:rsidR="00425AAE" w:rsidRDefault="00425AAE">
      <w:r>
        <w:t xml:space="preserve">    This program is free software; you can redistribute it and/or modify     it under the terms of the GNU General Public License as published by     the Free Software Foundation; either version 1, or (at your option)     any later version.</w:t>
      </w:r>
    </w:p>
    <w:p w14:paraId="3AA1BE6E"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6A135355"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0270C7C3" w14:textId="77777777" w:rsidR="00425AAE" w:rsidRDefault="00425AAE">
      <w:r>
        <w:t xml:space="preserve"> Also add information on how to contact you by electronic and paper mail.</w:t>
      </w:r>
    </w:p>
    <w:p w14:paraId="3BAC3C30" w14:textId="77777777" w:rsidR="00425AAE" w:rsidRDefault="00425AAE">
      <w:r>
        <w:t>If the program is interactive, make it output a short notice like this when it starts in an interactive mode:</w:t>
      </w:r>
    </w:p>
    <w:p w14:paraId="598DC7B1" w14:textId="77777777" w:rsidR="00425AAE" w:rsidRDefault="00425AAE">
      <w:r>
        <w:t xml:space="preserve">    Gnomovision version 69, Copyright (C) 19xx name of author     Gnomovision comes with ABSOLUTELY NO WARRANTY; for details type `show w'.     This is free software, and you are welcome to redistribute it     under certain conditions; type `show c' for details.</w:t>
      </w:r>
    </w:p>
    <w:p w14:paraId="2F32C25E"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49576DA9" w14:textId="77777777" w:rsidR="00425AAE" w:rsidRDefault="00425AAE">
      <w:r>
        <w:t>You should also get your employer (if you work as a programmer) or your school, if any, to sign a copyright disclaimer for the program, if necessary.  Here a sample; alter the names:</w:t>
      </w:r>
    </w:p>
    <w:p w14:paraId="3A16BA3F" w14:textId="77777777" w:rsidR="00425AAE" w:rsidRDefault="00425AAE">
      <w:r>
        <w:t xml:space="preserve">  Yoyodyne, Inc., hereby disclaims all copyright interest in the   program `Gnomovision' (a program to direct compilers to make passes   at assemblers) written by James Hacker.</w:t>
      </w:r>
    </w:p>
    <w:p w14:paraId="14F3D22A" w14:textId="77777777" w:rsidR="00425AAE" w:rsidRDefault="00425AAE">
      <w:r>
        <w:t xml:space="preserve">  &lt;signature of Ty Coon&gt;, 1 April 1989   Ty Coon, President of Vice</w:t>
      </w:r>
    </w:p>
    <w:p w14:paraId="68D24F7A" w14:textId="77777777" w:rsidR="00425AAE" w:rsidRDefault="00425AAE">
      <w:r>
        <w:t>That's all there is to it!</w:t>
      </w:r>
    </w:p>
    <w:p w14:paraId="673FDA54" w14:textId="77777777" w:rsidR="00425AAE" w:rsidRDefault="00425AAE">
      <w:r>
        <w:lastRenderedPageBreak/>
        <w:t xml:space="preserve"> --- The Artistic License 1.0 ---</w:t>
      </w:r>
    </w:p>
    <w:p w14:paraId="17A7AEA5" w14:textId="77777777" w:rsidR="00425AAE" w:rsidRDefault="00425AAE">
      <w:r>
        <w:t>This software is Copyright (c) 2013 by Jesse Luehrs.</w:t>
      </w:r>
    </w:p>
    <w:p w14:paraId="16E3B986" w14:textId="77777777" w:rsidR="00425AAE" w:rsidRDefault="00425AAE">
      <w:r>
        <w:t>This is free software, licensed under:</w:t>
      </w:r>
    </w:p>
    <w:p w14:paraId="39510B64" w14:textId="77777777" w:rsidR="00425AAE" w:rsidRDefault="00425AAE">
      <w:r>
        <w:t xml:space="preserve">  The Artistic License 1.0</w:t>
      </w:r>
    </w:p>
    <w:p w14:paraId="752EE0A1" w14:textId="77777777" w:rsidR="00425AAE" w:rsidRDefault="00425AAE">
      <w:r>
        <w:t>The Artistic License</w:t>
      </w:r>
    </w:p>
    <w:p w14:paraId="226C7082" w14:textId="77777777" w:rsidR="00425AAE" w:rsidRDefault="00425AAE">
      <w:r w:rsidRPr="00CE7DF1">
        <w:t>Preamble</w:t>
      </w:r>
    </w:p>
    <w:p w14:paraId="3524F3FC" w14:textId="77777777" w:rsidR="00425AAE" w:rsidRDefault="00425AAE">
      <w:r>
        <w:t>The intent of this document is to state the conditions under which a Package may be copied, such that the Copyright Holder maintains some semblance of artistic control over the development of the package, while giving the users of the package the right to use and distribute the Package in a more-or-less customary fashion, plus the right to make reasonable modifications.</w:t>
      </w:r>
    </w:p>
    <w:p w14:paraId="65B0CC55" w14:textId="77777777" w:rsidR="00425AAE" w:rsidRDefault="00425AAE">
      <w:r>
        <w:t>Definitions:</w:t>
      </w:r>
    </w:p>
    <w:p w14:paraId="4A9BC526" w14:textId="77777777" w:rsidR="00425AAE" w:rsidRDefault="00425AAE">
      <w:r>
        <w:t xml:space="preserve">  - Package refers to the collection of files distributed by the Copyright     Holder, and derivatives of that collection of files created through     textual modification.    - Standard Version refers to such a Package if it has not been modified,     or has been modified in accordance with the wishes of the Copyright     Holder.    - Copyright Holder is whoever is named in the copyright or copyrights for     the package.    - You is you, if you're thinking about copying or distributing this Package.   - Reasonable copying fee is whatever you can justify on the basis of media     cost, duplication charges, time of people involved, and so on. (You will     not be required to justify it to the Copyright Holder, but only to the     computing community at large as a market that must bear the fee.)    - Freely Available means that no fee is charged for the item itself, though     there may be fees involved in handling the item. It also means that     recipients of the item may redistribute it under the same conditions they     received it. </w:t>
      </w:r>
    </w:p>
    <w:p w14:paraId="54E72EB3" w14:textId="77777777" w:rsidR="00425AAE" w:rsidRDefault="00425AAE">
      <w:r>
        <w:t>1. You may make and give away verbatim copies of the source form of the Standard Version of this Package without restriction, provided that you duplicate all of the original copyright notices and associated disclaimers.</w:t>
      </w:r>
    </w:p>
    <w:p w14:paraId="43F77872" w14:textId="77777777" w:rsidR="00425AAE" w:rsidRDefault="00425AAE">
      <w:r>
        <w:t>2. You may apply bug fixes, portability fixes and other modifications derived from the Public Domain or from the Copyright Holder. A Package modified in such a way shall still be considered the Standard Version.</w:t>
      </w:r>
    </w:p>
    <w:p w14:paraId="07D48B14" w14:textId="77777777" w:rsidR="00425AAE" w:rsidRDefault="00425AAE">
      <w:r>
        <w:t>3. You may otherwise modify your copy of this Package in any way, provided that you insert a prominent notice in each changed file stating how and when you changed that file, and provided that you do at least ONE of the following:</w:t>
      </w:r>
    </w:p>
    <w:p w14:paraId="7FE833B0" w14:textId="77777777" w:rsidR="00425AAE" w:rsidRDefault="00425AAE">
      <w:r>
        <w:t xml:space="preserve">  a) place your modifications in the Public Domain or otherwise make them      Freely Available, such as by posting said modifications to Usenet or an      equivalent medium, or placing the modifications on a major archive site      such as ftp.uu.net, or by allowing the Copyright Holder to include your      modifications in the Standard Version of the Package.</w:t>
      </w:r>
    </w:p>
    <w:p w14:paraId="0A13D456" w14:textId="77777777" w:rsidR="00425AAE" w:rsidRDefault="00425AAE">
      <w:r>
        <w:t xml:space="preserve">  b) use the modified Package only within your corporation or organization.</w:t>
      </w:r>
    </w:p>
    <w:p w14:paraId="35C5A236" w14:textId="77777777" w:rsidR="00425AAE" w:rsidRDefault="00425AAE">
      <w:r>
        <w:t xml:space="preserve">  c) rename any non-standard executables so the names do not conflict with      standard executables, which must also be provided, and provide a separate      manual page for each non-standard executable that clearly documents how it      differs from the Standard Version.</w:t>
      </w:r>
    </w:p>
    <w:p w14:paraId="79ECC994" w14:textId="77777777" w:rsidR="00425AAE" w:rsidRDefault="00425AAE">
      <w:r>
        <w:t xml:space="preserve">  d) make other distribution arrangements with the Copyright Holder.</w:t>
      </w:r>
    </w:p>
    <w:p w14:paraId="0BFE3C6A" w14:textId="77777777" w:rsidR="00425AAE" w:rsidRDefault="00425AAE">
      <w:r>
        <w:lastRenderedPageBreak/>
        <w:t>4. You may distribute the programs of this Package in object code or executable form, provided that you do at least ONE of the following:</w:t>
      </w:r>
    </w:p>
    <w:p w14:paraId="3360558C" w14:textId="77777777" w:rsidR="00425AAE" w:rsidRDefault="00425AAE">
      <w:r>
        <w:t xml:space="preserve">  a) distribute a Standard Version of the executables and library files,      together with instructions (in the manual page or equivalent) on where to      get the Standard Version.</w:t>
      </w:r>
    </w:p>
    <w:p w14:paraId="11BEA7B1" w14:textId="77777777" w:rsidR="00425AAE" w:rsidRDefault="00425AAE">
      <w:r>
        <w:t xml:space="preserve">  b) accompany the distribution with the machine-readable source of the Package      with your modifications.</w:t>
      </w:r>
    </w:p>
    <w:p w14:paraId="5A33DDE2" w14:textId="77777777" w:rsidR="00425AAE" w:rsidRDefault="00425AAE">
      <w:r>
        <w:t xml:space="preserve">  c) accompany any non-standard executables with their corresponding Standard      Version executables, giving the non-standard executables non-standard      names, and clearly documenting the differences in manual pages (or      equivalent), together with instructions on where to get the Standard      Version.</w:t>
      </w:r>
    </w:p>
    <w:p w14:paraId="12D403DE" w14:textId="77777777" w:rsidR="00425AAE" w:rsidRDefault="00425AAE">
      <w:r>
        <w:t xml:space="preserve">  d) make other distribution arrangements with the Copyright Holder.</w:t>
      </w:r>
    </w:p>
    <w:p w14:paraId="6AA50A2D" w14:textId="77777777" w:rsidR="00425AAE" w:rsidRDefault="00425AAE">
      <w:r>
        <w:t>5. You may charge a reasonable copying fee for any distribution of this Package.  You may charge any fee you choose for support of this Package. You may not charge a fee for this Package itself. However, you may distribute this Package in aggregate with other (possibly commercial) programs as part of a larger (possibly commercial) software distribution provided that you do not advertise this Package as a product of your own.</w:t>
      </w:r>
    </w:p>
    <w:p w14:paraId="588458D5" w14:textId="77777777" w:rsidR="00425AAE" w:rsidRDefault="00425AAE">
      <w:r>
        <w:t>6. The scripts and library files supplied as input to or produced as output from the programs of this Package do not automatically fall under the copyright of this Package, but belong to whomever generated them, and may be sold commercially, and may be aggregated with this Package.</w:t>
      </w:r>
    </w:p>
    <w:p w14:paraId="6850C037" w14:textId="77777777" w:rsidR="00425AAE" w:rsidRDefault="00425AAE">
      <w:r>
        <w:t>7. C or perl subroutines supplied by you and linked into this Package shall not be considered part of this Package.</w:t>
      </w:r>
    </w:p>
    <w:p w14:paraId="7CEAD9D7" w14:textId="77777777" w:rsidR="00425AAE" w:rsidRDefault="00425AAE">
      <w:r>
        <w:t>8. The name of the Copyright Holder may not be used to endorse or promote products derived from this software without specific prior written permission.</w:t>
      </w:r>
    </w:p>
    <w:p w14:paraId="58B40178" w14:textId="77777777" w:rsidR="00425AAE" w:rsidRDefault="00425AAE">
      <w:r>
        <w:t>9. THIS PACKAGE IS PROVIDED AS IS AND WITHOUT ANY EXPRESS OR IMPLIED WARRANTIES, INCLUDING, WITHOUT LIMITATION, THE IMPLIED WARRANTIES OF MERCHANTIBILITY AND FITNESS FOR A PARTICULAR PURPOSE.</w:t>
      </w:r>
    </w:p>
    <w:p w14:paraId="0CA935E2" w14:textId="77777777" w:rsidR="00425AAE" w:rsidRDefault="00425AAE">
      <w:r>
        <w:t>The End</w:t>
      </w:r>
    </w:p>
    <w:p w14:paraId="5284D80C" w14:textId="77777777" w:rsidR="00425AAE" w:rsidRDefault="00425AAE">
      <w:r>
        <w:t>[END FILE=libpackage-stash-xs-perl-0.28/LICENSE]</w:t>
      </w:r>
    </w:p>
    <w:p w14:paraId="4D611FFF" w14:textId="77777777" w:rsidR="00425AAE" w:rsidRDefault="00425AAE" w:rsidP="000727EF">
      <w:pPr>
        <w:pStyle w:val="Heading2"/>
      </w:pPr>
      <w:r>
        <w:t xml:space="preserve"> </w:t>
      </w:r>
      <w:bookmarkStart w:id="355" w:name="_Toc399938173"/>
      <w:r>
        <w:t>libparams-classify-perl (version 0.013):</w:t>
      </w:r>
      <w:bookmarkEnd w:id="355"/>
    </w:p>
    <w:p w14:paraId="22155919" w14:textId="77777777" w:rsidR="00425AAE" w:rsidRDefault="00425AAE" w:rsidP="000727EF">
      <w:pPr>
        <w:pStyle w:val="Heading3"/>
      </w:pPr>
      <w:r>
        <w:t>libparams-classify-perl-0.013/debian/copyright:</w:t>
      </w:r>
    </w:p>
    <w:p w14:paraId="2807D74B" w14:textId="77777777" w:rsidR="00425AAE" w:rsidRDefault="00425AAE">
      <w:r>
        <w:t>[BEGIN FILE=libparams-classify-perl-0.013/debian/copyright] Format-Specification: http://anonscm.debian.org/viewvc/dep/web/deps/dep5.mdwn?view=markup&amp;pathrev=135 Maintainer: Andrew Main (Zefram) &lt;zefram@fysh.org&gt; Source: http://search.cpan.org/dist/Params-Classify/ Name: Params-Classify</w:t>
      </w:r>
    </w:p>
    <w:p w14:paraId="4FDB2F76" w14:textId="77777777" w:rsidR="00425AAE" w:rsidRDefault="00425AAE">
      <w:r>
        <w:t>Files: * Copyright:  2004-2010, Andrew Main (Zefram) &lt;zefram@fysh.org&gt;  2009-2010, PhotoBox Ltd License: Artistic or GPL-1+</w:t>
      </w:r>
    </w:p>
    <w:p w14:paraId="26B8AC31" w14:textId="77777777" w:rsidR="00425AAE" w:rsidRDefault="00425AAE">
      <w:r>
        <w:t xml:space="preserve">Files: debian/* Copyright:  2004, Florian Ragwitz &lt;florian@mookooh.org&gt;  2004, Joachim Breitner &lt;nomeata@debian.org&gt;  2006-2011, gregor herrmann &lt;gregoa@debian.org&gt;  2007, Damyan Ivanov &lt;dmn@debian.org&gt;  2009, Rene </w:t>
      </w:r>
      <w:r>
        <w:lastRenderedPageBreak/>
        <w:t>Mayorga &lt;rmayorga@debian.org&gt;  2009, Brian Cassidy &lt;brian.cassidy@gmail.com&gt; License: Artistic or GPL-1+</w:t>
      </w:r>
    </w:p>
    <w:p w14:paraId="15B2A3FA"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01496EF0"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FILE=libparams-classify-perl-0.013/debian/copyright]</w:t>
      </w:r>
    </w:p>
    <w:p w14:paraId="79319ABE" w14:textId="77777777" w:rsidR="00425AAE" w:rsidRDefault="00425AAE" w:rsidP="000727EF">
      <w:pPr>
        <w:pStyle w:val="Heading2"/>
      </w:pPr>
      <w:r>
        <w:t xml:space="preserve"> </w:t>
      </w:r>
      <w:bookmarkStart w:id="356" w:name="_Toc399938174"/>
      <w:r>
        <w:t>libparams-util-perl (version 1.07):</w:t>
      </w:r>
      <w:bookmarkEnd w:id="356"/>
    </w:p>
    <w:p w14:paraId="7F0A55A5" w14:textId="77777777" w:rsidR="00425AAE" w:rsidRDefault="00425AAE" w:rsidP="000727EF">
      <w:pPr>
        <w:pStyle w:val="Heading3"/>
      </w:pPr>
      <w:r>
        <w:t>libparams-util-perl-1.07/debian/copyright:</w:t>
      </w:r>
    </w:p>
    <w:p w14:paraId="4A84929A" w14:textId="77777777" w:rsidR="00425AAE" w:rsidRDefault="00425AAE">
      <w:r>
        <w:t>[BEGIN FILE=libparams-util-perl-1.07/debian/copyright] Format: http://www.debian.org/doc/packaging-manuals/copyright-format/1.0/ Upstream-Contact: Adam Kennedy &lt;adamk@cpan.org&gt; Source: https://metacpan.org/release/Params-Util</w:t>
      </w:r>
    </w:p>
    <w:p w14:paraId="5AF8FAEE" w14:textId="77777777" w:rsidR="00425AAE" w:rsidRDefault="00425AAE">
      <w:r>
        <w:t>Files: * Copyright: 2005-2012 Adam Kennedy &lt;adamk@cpan.org&gt; License: Artistic or GPL-1+</w:t>
      </w:r>
    </w:p>
    <w:p w14:paraId="1CBF6643" w14:textId="77777777" w:rsidR="00425AAE" w:rsidRDefault="00425AAE">
      <w:r>
        <w:t>Files: debian/* Copyright: 2011-2014 Jonas Genannt &lt;jonas.genannt@capi2name.de&gt; License: Artistic or GPL-1+</w:t>
      </w:r>
    </w:p>
    <w:p w14:paraId="75C2DE18"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4FCF430B"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FILE=libparams-util-perl-1.07/debian/copyright]</w:t>
      </w:r>
    </w:p>
    <w:p w14:paraId="5D4BCE71" w14:textId="77777777" w:rsidR="00425AAE" w:rsidRDefault="00425AAE" w:rsidP="000727EF">
      <w:pPr>
        <w:pStyle w:val="Heading2"/>
      </w:pPr>
      <w:r>
        <w:t xml:space="preserve"> </w:t>
      </w:r>
      <w:bookmarkStart w:id="357" w:name="_Toc399938175"/>
      <w:r>
        <w:t>libparams-validate-perl (version 1.13):</w:t>
      </w:r>
      <w:bookmarkEnd w:id="357"/>
    </w:p>
    <w:p w14:paraId="403BAFE6" w14:textId="77777777" w:rsidR="00425AAE" w:rsidRDefault="00425AAE" w:rsidP="000727EF">
      <w:pPr>
        <w:pStyle w:val="Heading3"/>
      </w:pPr>
      <w:r>
        <w:t>libparams-validate-perl-1.13/debian/copyright:</w:t>
      </w:r>
    </w:p>
    <w:p w14:paraId="4CD7E524" w14:textId="77777777" w:rsidR="00425AAE" w:rsidRDefault="00425AAE">
      <w:r>
        <w:t>[BEGIN FILE=libparams-validate-perl-1.13/debian/copyright] Format: http://www.debian.org/doc/packaging-manuals/copyright-format/1.0/ Upstream-Name: Params-Validate Upstream-Contact: Dave Rolsky, &lt;autarch@urth.org&gt;  Ilya Martynov &lt;ilya@martynov.org&gt; Source: https://metacpan.org/release/Params-Validate</w:t>
      </w:r>
    </w:p>
    <w:p w14:paraId="117E8713" w14:textId="77777777" w:rsidR="00425AAE" w:rsidRDefault="00425AAE">
      <w:r>
        <w:t>Files: * Copyright:  2000-2014, Dave Rolsky, &lt;autarch@urth.org&gt;  2011-2014, Ilya Martynov &lt;ilya@martynov.org&gt; License: Artistic-2.0</w:t>
      </w:r>
    </w:p>
    <w:p w14:paraId="3E109415" w14:textId="77777777" w:rsidR="00425AAE" w:rsidRDefault="00425AAE">
      <w:r>
        <w:lastRenderedPageBreak/>
        <w:t>Files: c/ppport.h Copyright: 2004-2010, Marcus Holland-Moritz &lt;mhx-cpan@gmx.net&gt;  2001, Paul Marquess &lt;pmqs@cpan.org&gt; (Version 2.x)  1999, Kenneth Albanowski &lt;kjahds@kjahds.com&gt; (Version 1.x) License: Artistic or GPL-1+</w:t>
      </w:r>
    </w:p>
    <w:p w14:paraId="1D0DBB9A" w14:textId="77777777" w:rsidR="00425AAE" w:rsidRDefault="00425AAE">
      <w:r>
        <w:t>Files: debian/* Copyright: 2001, Steve Haslam &lt;araqnid@debian.org&gt;  2002-2003, Britton Leo Kerin &lt;bkerin@debian.org&gt;  2004, Stephen Quinney &lt;stephen@jadevine.org.uk&gt;  2005, 2007, Jay Bonci &lt;jaybonci@debian.org&gt;  2007-2014, gregor herrmann &lt;gregoa@debian.org&gt;  2008, Damyan Ivanov &lt;dmn@debian.org&gt;  2008, Krzysztof KrzyÅ¼aniak (eloy) &lt;eloy@debian.org&gt;  2009, Jonathan Yu &lt;jawnsy@cpan.org&gt;  2011, Nicholas Bamber &lt;nicholas@periapt.co.uk&gt;  2013, Florian Schlichting &lt;fsfs@debian.org&gt; License: Artistic-2.0 or Artistic or GPL-1+</w:t>
      </w:r>
    </w:p>
    <w:p w14:paraId="32E2D1D9"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42992F93" w14:textId="77777777" w:rsidR="00425AAE" w:rsidRDefault="00425AAE">
      <w:r>
        <w:t xml:space="preserve">License: Artistic-2.0  Copyright (c) 2000-2006, The Perl Foundation.  .  Everyone is permitted to copy and distribute verbatim copies of this  license document, but changing it is not allowed.  .  </w:t>
      </w:r>
      <w:r w:rsidRPr="00CE7DF1">
        <w:t>Preamble</w:t>
      </w:r>
      <w:r>
        <w:t xml:space="preserve">  .  This license establishes the terms under which a given free software  Package may be copied, modified, distributed, and/or redistributed.  The intent is that the Copyright Holder maintains some artistic  control over the development of that Package while still keeping the  Package available as open source and free software.  .  You are always permitted to make arrangements wholly outside of this  license directly with the Copyright Holder of a given Package. If the  terms of this license do not permit the full use that you propose to  make of the Package, you should contact the Copyright Holder and seek  a different licensing arrangement.  .  Definitions  .  Copyright Holder means the individual(s) or organization(s) named in  the copyright notice for the entire Package.  .  Contributor means any party that has contributed code or other  material to the Package, in accordance with the Copyright Holder's  procedures.  .  You and your means any person who would like to copy, distribute,  or modify the Package.  .  Package means the collection of files distributed by the Copyright  Holder, and derivatives of that collection and/or of those files. A  given Package may consist of either the Standard Version, or a  Modified Version.  .  Distribute means providing a copy of the Package or making it  accessible to anyone else, or in the case of a company or  organization, to others outside of your company or organization.  .  Distributor Fee means any fee that you charge for Distributing this  Package or providing support for this Package to another party. It  does not mean licensing fees.  .  Standard Version refers to the Package if it has not been modified,  or has been modified only in ways explicitly requested by the  Copyright Holder.  .  Modified Version means the Package, if it has been changed, and such  changes were not explicitly requested by the Copyright Holder.  .  Original License means this Artistic License as Distributed with the  Standard Version of the Package, in its current version or as it may  be modified by The Perl Foundation in the future.  .  Source form means the source code, documentation source, and  configuration files for the Package.  .  Compiled form means the compiled bytecode, object code, binary, or  any other form resulting from mechanical transformation or translation  of the Source form.  .  Permission for Use and Modification Without Distribution  .  (1) You are permitted to use the Standard Version and create and use      Modified Versions for any purpose without </w:t>
      </w:r>
      <w:r>
        <w:lastRenderedPageBreak/>
        <w:t xml:space="preserve">restriction, provided      that you do not Distribute the Modified Version.  .  Permissions for Redistribution of the Standard Version  .  (2) You may Distribute verbatim copies of the Source form of the      Standard Version of this Package in any medium without      restriction, either gratis or for a Distributor Fee, provided      that you duplicate all of the original copyright notices and      associated disclaimers. At your discretion, such verbatim copies      may or may not include a Compiled form of the Package.  .  (3) You may apply any bug fixes, portability changes, and other      modifications made available from the Copyright Holder. The      resulting Package will still be considered the Standard Version,      and as such will be subject to the Original License.  .  Distribution of Modified Versions of the Package as Source  .  (4) You may Distribute your Modified Version as Source (either gratis      or for a Distributor Fee, and with or without a Compiled form of      the Modified Version) provided that you clearly document how it      differs from the Standard Version, including, but not limited to,      documenting any non-standard features, executables, or modules,      and provided that you do at least ONE of the following:  .     (a) make the Modified Version available to the Copyright Holder         of the Standard Version, under the Original License, so that         the Copyright Holder may include your modifications in the         Standard Version.     (b) ensure that installation of your Modified Version does not         prevent the user installing or running the Standard Version.         In addition, the Modified Version must bear a name that is         different from the name of the Standard Version.     (c) allow anyone who receives a copy of the Modified Version to         make the Source form of the Modified Version available to         others under         (i)  the Original License or         (ii) a license that permits the licensee to freely copy,              modify and redistribute the Modified Version using the              same licensing terms that apply to the copy that the              licensee received, and requires that the Source form of              the Modified Version, and of any works derived from it,              be made freely available in that license fees are              prohibited but Distributor Fees are allowed.  .  Distribution of Compiled Forms of the Standard Version or Modified  Versions without the Source  .  (5) You may Distribute Compiled forms of the Standard Version without      the Source, provided that you include complete instructions on      how to get the Source of the Standard Version. Such instructions      must be valid at the time of your distribution. If these      instructions, at any time while you are carrying out such      distribution, become invalid, you must provide new instructions      on demand or cease further distribution. If you provide valid      instructions or cease distribution within thirty days after you      become aware that the instructions are invalid, then you do not      forfeit any of your rights under this license.  .  (6) You may Distribute a Modified Version in Compiled form without      the Source, provided that you comply with Section 4 with respect      to the Source of the Modified Version.  .  Aggregating or Linking the Package  .  (7) You may aggregate the Package (either the Standard Version or      Modified Version) with other packages and Distribute the      resulting aggregation provided that you do not charge a licensing      fee for the Package. Distributor Fees are permitted, and licensing      fees for other components in the aggregation are permitted. The      terms of this license apply to the use and Distribution of the      Standard or Modified Versions as included in the aggregation.  .  (8) You are permitted to link Modified and Standard Versions with      other works, to embed the Package in a larger work of your own,      or to build stand-alone binary or bytecode versions of      applications that include the Package, and </w:t>
      </w:r>
      <w:r>
        <w:lastRenderedPageBreak/>
        <w:t>Distribute the result      without restriction, provided the result does not expose a direct      interface to the Package.  .  Items That are Not Considered Part of a Modified Version  .  (9) Works (including, but not limited to, modules and scripts) that      merely extend or make use of the Package, do not, by themselves,      cause the Package to be a Modified Version. In addition, such      works are not considered parts of the Package itself, and are      not subject to the terms of this license.  .  General Provisions  .  (10) Any use, modification, and distribution of the Standard or       Modified Versions is governed by this Artistic License. By       using, modifying or distributing the Package, you accept this       license. Do not use, modify, or distribute the Package, if you       do not accept this license.  .  (11) If your Modified Version has been derived from a Modified       Version made by someone other than you, you are nevertheless       required to ensure that your Modified Version complies with       the requirements of this license.  .  (12) This license does not grant you the right to use any trademark,       service mark, tradename, or logo of the Copyright Holder.  .  (13) This license includes the non-exclusive, worldwide,       free-of-charge patent license to make, have made, use, offer to       sell, import and otherwise transfer the Package with respect to       any patent claims licensable by the Copyright Holder that are       necessarily infringed by the Package. If you institute patent       litigation (including a cross-claim or counterclaim) against       any party alleging that the Package constitutes direct or       contributory patent infringement, then this Artistic License to       you shall terminate on the date that such litigation is filed.  .  (14) Disclaimer of Warranty: THE PACKAGE IS PROVIDED BY THE COPYRIGHT       HOLDER AND CONTRIBUTORS AS IS' AND WITHOUT ANY EXPRESS OR       IMPLIED WARRANTIES. THE IMPLIED WARRANTIES OF MERCHANTABILITY,       FITNESS FOR A PARTICULAR PURPOSE, OR NON-INFRINGEMENT ARE       DISCLAIMED TO THE EXTENT PERMITTED BY YOUR LOCAL LAW. UNLESS       REQUIRED BY LAW, NO COPYRIGHT HOLDER OR CONTRIBUTOR WILL BE       LIABLE FOR ANY DIRECT, INDIRECT, INCIDENTAL, OR CONSEQUENTIAL       DAMAGES ARISING IN ANY WAY OUT OF THE USE OF THE PACKAGE, EVEN       IF ADVISED OF THE POSSIBILITY OF SUCH DAMAGE.</w:t>
      </w:r>
    </w:p>
    <w:p w14:paraId="09C2E7A8"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FILE=libparams-validate-perl-1.13/debian/copyright]</w:t>
      </w:r>
    </w:p>
    <w:p w14:paraId="153DD5ED" w14:textId="77777777" w:rsidR="00425AAE" w:rsidRDefault="00425AAE" w:rsidP="000727EF">
      <w:pPr>
        <w:pStyle w:val="Heading3"/>
      </w:pPr>
      <w:r>
        <w:t>libparams-validate-perl-1.13/LICENSE:</w:t>
      </w:r>
    </w:p>
    <w:p w14:paraId="004499ED" w14:textId="77777777" w:rsidR="00425AAE" w:rsidRDefault="00425AAE">
      <w:r>
        <w:t>[BEGIN FILE=libparams-validate-perl-1.13/LICENSE] This software is Copyright (c) 2014 by Dave Rolsky and Ilya Martynov.</w:t>
      </w:r>
    </w:p>
    <w:p w14:paraId="62D1CEBF" w14:textId="77777777" w:rsidR="00425AAE" w:rsidRDefault="00425AAE">
      <w:r>
        <w:t>This is free software, licensed under:</w:t>
      </w:r>
    </w:p>
    <w:p w14:paraId="25F55154" w14:textId="77777777" w:rsidR="00425AAE" w:rsidRDefault="00425AAE">
      <w:r>
        <w:t xml:space="preserve">  The Artistic License 2.0 (GPL Compatible)</w:t>
      </w:r>
    </w:p>
    <w:p w14:paraId="4F3DC082" w14:textId="77777777" w:rsidR="00425AAE" w:rsidRDefault="00425AAE">
      <w:r>
        <w:tab/>
      </w:r>
      <w:r>
        <w:tab/>
        <w:t xml:space="preserve">       The Artistic License 2.0</w:t>
      </w:r>
    </w:p>
    <w:p w14:paraId="0F0F0F86" w14:textId="77777777" w:rsidR="00425AAE" w:rsidRDefault="00425AAE">
      <w:r>
        <w:tab/>
        <w:t xml:space="preserve">    Copyright (c) 2000-2006, The Perl Foundation.</w:t>
      </w:r>
    </w:p>
    <w:p w14:paraId="4FD3486B" w14:textId="77777777" w:rsidR="00425AAE" w:rsidRDefault="00425AAE">
      <w:r>
        <w:t xml:space="preserve">     Everyone is permitted to copy and distribute verbatim copies       of this license document, but changing it is not allowed.</w:t>
      </w:r>
    </w:p>
    <w:p w14:paraId="778E084F" w14:textId="77777777" w:rsidR="00425AAE" w:rsidRDefault="00425AAE">
      <w:r w:rsidRPr="00CE7DF1">
        <w:lastRenderedPageBreak/>
        <w:t>Preamble</w:t>
      </w:r>
    </w:p>
    <w:p w14:paraId="1EE1BDEE" w14:textId="77777777" w:rsidR="00425AAE" w:rsidRDefault="00425AAE">
      <w:r>
        <w:t>This license establishes the terms under which a given free software Package may be copied, modified, distributed, and/or redistributed. The intent is that the Copyright Holder maintains some artistic control over the development of that Package while still keeping the Package available as open source and free software.</w:t>
      </w:r>
    </w:p>
    <w:p w14:paraId="5540176C" w14:textId="77777777" w:rsidR="00425AAE" w:rsidRDefault="00425AAE">
      <w:r>
        <w:t xml:space="preserve">You are always permitted to make arrangements wholly outside of this license directly with the Copyright Holder of a given Package.  If the terms of this license do not permit the full use that you propose to make of the Package, you should contact the Copyright Holder and seek a different licensing arrangement. </w:t>
      </w:r>
    </w:p>
    <w:p w14:paraId="16CF5A69" w14:textId="77777777" w:rsidR="00425AAE" w:rsidRDefault="00425AAE">
      <w:r>
        <w:t>Definitions</w:t>
      </w:r>
    </w:p>
    <w:p w14:paraId="2BCC2F42" w14:textId="77777777" w:rsidR="00425AAE" w:rsidRDefault="00425AAE">
      <w:r>
        <w:t xml:space="preserve">    Copyright Holder means the individual(s) or organization(s)     named in the copyright notice for the entire Package.</w:t>
      </w:r>
    </w:p>
    <w:p w14:paraId="533DCAE5" w14:textId="77777777" w:rsidR="00425AAE" w:rsidRDefault="00425AAE">
      <w:r>
        <w:t xml:space="preserve">    Contributor means any party that has contributed code or other     material to the Package, in accordance with the Copyright Holder's     procedures.</w:t>
      </w:r>
    </w:p>
    <w:p w14:paraId="049D9DD1" w14:textId="77777777" w:rsidR="00425AAE" w:rsidRDefault="00425AAE">
      <w:r>
        <w:t xml:space="preserve">    You and your means any person who would like to copy,     distribute, or modify the Package.</w:t>
      </w:r>
    </w:p>
    <w:p w14:paraId="2DBC209C" w14:textId="77777777" w:rsidR="00425AAE" w:rsidRDefault="00425AAE">
      <w:r>
        <w:t xml:space="preserve">    Package means the collection of files distributed by the     Copyright Holder, and derivatives of that collection and/or of     those files. A given Package may consist of either the Standard     Version, or a Modified Version.</w:t>
      </w:r>
    </w:p>
    <w:p w14:paraId="253BD7AA" w14:textId="77777777" w:rsidR="00425AAE" w:rsidRDefault="00425AAE">
      <w:r>
        <w:t xml:space="preserve">    Distribute means providing a copy of the Package or making it     accessible to anyone else, or in the case of a company or     organization, to others outside of your company or organization.</w:t>
      </w:r>
    </w:p>
    <w:p w14:paraId="03CD6A2E" w14:textId="77777777" w:rsidR="00425AAE" w:rsidRDefault="00425AAE">
      <w:r>
        <w:t xml:space="preserve">    Distributor Fee means any fee that you charge for Distributing     this Package or providing support for this Package to another     party.  It does not mean licensing fees.</w:t>
      </w:r>
    </w:p>
    <w:p w14:paraId="7A6F1CE1" w14:textId="77777777" w:rsidR="00425AAE" w:rsidRDefault="00425AAE">
      <w:r>
        <w:t xml:space="preserve">    Standard Version refers to the Package if it has not been     modified, or has been modified only in ways explicitly requested     by the Copyright Holder.</w:t>
      </w:r>
    </w:p>
    <w:p w14:paraId="13B3F075" w14:textId="77777777" w:rsidR="00425AAE" w:rsidRDefault="00425AAE">
      <w:r>
        <w:t xml:space="preserve">    Modified Version means the Package, if it has been changed, and     such changes were not explicitly requested by the Copyright     Holder. </w:t>
      </w:r>
    </w:p>
    <w:p w14:paraId="791C70C6" w14:textId="77777777" w:rsidR="00425AAE" w:rsidRDefault="00425AAE">
      <w:r>
        <w:t xml:space="preserve">    Original License means this Artistic License as Distributed with     the Standard Version of the Package, in its current version or as     it may be modified by The Perl Foundation in the future.</w:t>
      </w:r>
    </w:p>
    <w:p w14:paraId="531F4594" w14:textId="77777777" w:rsidR="00425AAE" w:rsidRDefault="00425AAE">
      <w:r>
        <w:t xml:space="preserve">    Source form means the source code, documentation source, and     configuration files for the Package.</w:t>
      </w:r>
    </w:p>
    <w:p w14:paraId="71BD1D19" w14:textId="77777777" w:rsidR="00425AAE" w:rsidRDefault="00425AAE">
      <w:r>
        <w:t xml:space="preserve">    Compiled form means the compiled bytecode, object code, binary,     or any other form resulting from mechanical transformation or     translation of the Source form.</w:t>
      </w:r>
    </w:p>
    <w:p w14:paraId="7F123C38" w14:textId="77777777" w:rsidR="00425AAE" w:rsidRDefault="00425AAE">
      <w:r>
        <w:t xml:space="preserve"> Permission for Use and Modification Without Distribution</w:t>
      </w:r>
    </w:p>
    <w:p w14:paraId="799D1F29" w14:textId="77777777" w:rsidR="00425AAE" w:rsidRDefault="00425AAE">
      <w:r>
        <w:t>(1)  You are permitted to use the Standard Version and create and use Modified Versions for any purpose without restriction, provided that you do not Distribute the Modified Version.</w:t>
      </w:r>
    </w:p>
    <w:p w14:paraId="1BC15A9D" w14:textId="77777777" w:rsidR="00425AAE" w:rsidRDefault="00425AAE">
      <w:r>
        <w:t xml:space="preserve"> Permissions for Redistribution of the Standard Version</w:t>
      </w:r>
    </w:p>
    <w:p w14:paraId="63BDF01B" w14:textId="77777777" w:rsidR="00425AAE" w:rsidRDefault="00425AAE">
      <w:r>
        <w:t xml:space="preserve">(2)  You may Distribute verbatim copies of the Source form of the Standard Version of this Package in any medium without restriction, either gratis or for a Distributor Fee, provided that you duplicate all of the original copyright notices and associated </w:t>
      </w:r>
      <w:r>
        <w:lastRenderedPageBreak/>
        <w:t>disclaimers.  At your discretion, such verbatim copies may or may not include a Compiled form of the Package.</w:t>
      </w:r>
    </w:p>
    <w:p w14:paraId="08B1290F" w14:textId="77777777" w:rsidR="00425AAE" w:rsidRDefault="00425AAE">
      <w:r>
        <w:t>(3)  You may apply any bug fixes, portability changes, and other modifications made available from the Copyright Holder.  The resulting Package will still be considered the Standard Version, and as such will be subject to the Original License.</w:t>
      </w:r>
    </w:p>
    <w:p w14:paraId="0F80D17C" w14:textId="77777777" w:rsidR="00425AAE" w:rsidRDefault="00425AAE">
      <w:r>
        <w:t xml:space="preserve"> Distribution of Modified Versions of the Package as Source </w:t>
      </w:r>
    </w:p>
    <w:p w14:paraId="5BF13BE4" w14:textId="77777777" w:rsidR="00425AAE" w:rsidRDefault="00425AAE">
      <w:r>
        <w:t>(4)  You may Distribute your Modified Version as Source (either gratis or for a Distributor Fee, and with or without a Compiled form of the Modified Version) provided that you clearly document how it differs from the Standard Version, including, but not limited to, documenting any non-standard features, executables, or modules, and provided that you do at least ONE of the following:</w:t>
      </w:r>
    </w:p>
    <w:p w14:paraId="50937C5C" w14:textId="77777777" w:rsidR="00425AAE" w:rsidRDefault="00425AAE">
      <w:r>
        <w:t xml:space="preserve">    (a)  make the Modified Version available to the Copyright Holder     of the Standard Version, under the Original License, so that the     Copyright Holder may include your modifications in the Standard     Version.</w:t>
      </w:r>
    </w:p>
    <w:p w14:paraId="4516A9CB" w14:textId="77777777" w:rsidR="00425AAE" w:rsidRDefault="00425AAE">
      <w:r>
        <w:t xml:space="preserve">    (b)  ensure that installation of your Modified Version does not     prevent the user installing or running the Standard Version. In     addition, the Modified Version must bear a name that is different     from the name of the Standard Version.</w:t>
      </w:r>
    </w:p>
    <w:p w14:paraId="117C9875" w14:textId="77777777" w:rsidR="00425AAE" w:rsidRDefault="00425AAE">
      <w:r>
        <w:t xml:space="preserve">    (c)  allow anyone who receives a copy of the Modified Version to     make the Source form of the Modified Version available to others     under </w:t>
      </w:r>
      <w:r>
        <w:tab/>
      </w:r>
      <w:r>
        <w:tab/>
        <w:t xml:space="preserve"> </w:t>
      </w:r>
      <w:r>
        <w:tab/>
        <w:t>(i)  the Original License or</w:t>
      </w:r>
    </w:p>
    <w:p w14:paraId="73F16D75" w14:textId="77777777" w:rsidR="00425AAE" w:rsidRDefault="00425AAE">
      <w:r>
        <w:tab/>
        <w:t xml:space="preserve">(ii)  a license that permits the licensee to freely copy, </w:t>
      </w:r>
      <w:r>
        <w:tab/>
        <w:t xml:space="preserve">modify and redistribute the Modified Version using the same </w:t>
      </w:r>
      <w:r>
        <w:tab/>
        <w:t xml:space="preserve">licensing terms that apply to the copy that the licensee </w:t>
      </w:r>
      <w:r>
        <w:tab/>
        <w:t xml:space="preserve">received, and requires that the Source form of the Modified </w:t>
      </w:r>
      <w:r>
        <w:tab/>
        <w:t xml:space="preserve">Version, and of any works derived from it, be made freely </w:t>
      </w:r>
      <w:r>
        <w:tab/>
        <w:t xml:space="preserve">available in that license fees are prohibited but Distributor </w:t>
      </w:r>
      <w:r>
        <w:tab/>
        <w:t>Fees are allowed.</w:t>
      </w:r>
    </w:p>
    <w:p w14:paraId="1001211C" w14:textId="77777777" w:rsidR="00425AAE" w:rsidRDefault="00425AAE">
      <w:r>
        <w:t xml:space="preserve"> Distribution of Compiled Forms of the Standard Version  or Modified Versions without the Source</w:t>
      </w:r>
    </w:p>
    <w:p w14:paraId="165FEF8A" w14:textId="77777777" w:rsidR="00425AAE" w:rsidRDefault="00425AAE">
      <w:r>
        <w:t>(5)  You may Distribute Compiled forms of the Standard Version without the Source, provided that you include complete instructions on how to get the Source of the Standard Version.  Such instructions must be valid at the time of your distribution.  If these instructions, at any time while you are carrying out such distribution, become invalid, you must provide new instructions on demand or cease further distribution. If you provide valid instructions or cease distribution within thirty days after you become aware that the instructions are invalid, then you do not forfeit any of your rights under this license.</w:t>
      </w:r>
    </w:p>
    <w:p w14:paraId="797535BB" w14:textId="77777777" w:rsidR="00425AAE" w:rsidRDefault="00425AAE">
      <w:r>
        <w:t>(6)  You may Distribute a Modified Version in Compiled form without the Source, provided that you comply with Section 4 with respect to the Source of the Modified Version.</w:t>
      </w:r>
    </w:p>
    <w:p w14:paraId="209B3468" w14:textId="77777777" w:rsidR="00425AAE" w:rsidRDefault="00425AAE">
      <w:r>
        <w:t xml:space="preserve"> Aggregating or Linking the Package </w:t>
      </w:r>
    </w:p>
    <w:p w14:paraId="7D363BCA" w14:textId="77777777" w:rsidR="00425AAE" w:rsidRDefault="00425AAE">
      <w:r>
        <w:t>(7)  You may aggregate the Package (either the Standard Version or Modified Version) with other packages and Distribute the resulting aggregation provided that you do not charge a licensing fee for the Package.  Distributor Fees are permitted, and licensing fees for other components in the aggregation are permitted. The terms of this license apply to the use and Distribution of the Standard or Modified Versions as included in the aggregation.</w:t>
      </w:r>
    </w:p>
    <w:p w14:paraId="24A0B590" w14:textId="77777777" w:rsidR="00425AAE" w:rsidRDefault="00425AAE">
      <w:r>
        <w:lastRenderedPageBreak/>
        <w:t>(8) You are permitted to link Modified and Standard Versions with other works, to embed the Package in a larger work of your own, or to build stand-alone binary or bytecode versions of applications that include the Package, and Distribute the result without restriction, provided the result does not expose a direct interface to the Package.</w:t>
      </w:r>
    </w:p>
    <w:p w14:paraId="44620E7C" w14:textId="77777777" w:rsidR="00425AAE" w:rsidRDefault="00425AAE">
      <w:r>
        <w:t xml:space="preserve"> Items That are Not Considered Part of a Modified Version </w:t>
      </w:r>
    </w:p>
    <w:p w14:paraId="00D2753B" w14:textId="77777777" w:rsidR="00425AAE" w:rsidRDefault="00425AAE">
      <w:r>
        <w:t>(9) Works (including, but not limited to, modules and scripts) that merely extend or make use of the Package, do not, by themselves, cause the Package to be a Modified Version.  In addition, such works are not considered parts of the Package itself, and are not subject to the terms of this license.</w:t>
      </w:r>
    </w:p>
    <w:p w14:paraId="24E8052B" w14:textId="77777777" w:rsidR="00425AAE" w:rsidRDefault="00425AAE">
      <w:r>
        <w:t xml:space="preserve"> General Provisions</w:t>
      </w:r>
    </w:p>
    <w:p w14:paraId="741B06F4" w14:textId="77777777" w:rsidR="00425AAE" w:rsidRDefault="00425AAE">
      <w:r>
        <w:t>(10)  Any use, modification, and distribution of the Standard or Modified Versions is governed by this Artistic License. By using, modifying or distributing the Package, you accept this license. Do not use, modify, or distribute the Package, if you do not accept this license.</w:t>
      </w:r>
    </w:p>
    <w:p w14:paraId="4BE6BD28" w14:textId="77777777" w:rsidR="00425AAE" w:rsidRDefault="00425AAE">
      <w:r>
        <w:t>(11)  If your Modified Version has been derived from a Modified Version made by someone other than you, you are nevertheless required to ensure that your Modified Version complies with the requirements of this license.</w:t>
      </w:r>
    </w:p>
    <w:p w14:paraId="6DF38929" w14:textId="77777777" w:rsidR="00425AAE" w:rsidRDefault="00425AAE">
      <w:r>
        <w:t>(12)  This license does not grant you the right to use any trademark, service mark, tradename, or logo of the Copyright Holder.</w:t>
      </w:r>
    </w:p>
    <w:p w14:paraId="32E1DDBC" w14:textId="77777777" w:rsidR="00425AAE" w:rsidRDefault="00425AAE">
      <w:r>
        <w:t>(13)  This license includes the non-exclusive, worldwide, free-of-charge patent license to make, have made, use, offer to sell, sell, import and otherwise transfer the Package with respect to any patent claims licensable by the Copyright Holder that are necessarily infringed by the Package. If you institute patent litigation (including a cross-claim or counterclaim) against any party alleging that the Package constitutes direct or contributory patent infringement, then this Artistic License to you shall terminate on the date that such litigation is filed.</w:t>
      </w:r>
    </w:p>
    <w:p w14:paraId="1E04483F" w14:textId="77777777" w:rsidR="00425AAE" w:rsidRDefault="00425AAE">
      <w:r>
        <w:t>(14)  Disclaimer of Warranty: THE PACKAGE IS PROVIDED BY THE COPYRIGHT HOLDER AND CONTRIBUTORS AS IS AND WITHOUT ANY EXPRESS OR IMPLIED WARRANTIES. THE IMPLIED WARRANTIES OF MERCHANTABILITY, FITNESS FOR A PARTICULAR PURPOSE, OR NON-INFRINGEMENT ARE DISCLAIMED TO THE EXTENT PERMITTED BY YOUR LOCAL LAW. UNLESS REQUIRED BY LAW, NO COPYRIGHT HOLDER OR CONTRIBUTOR WILL BE LIABLE FOR ANY DIRECT, INDIRECT, INCIDENTAL, OR CONSEQUENTIAL DAMAGES ARISING IN ANY WAY OUT OF THE USE OF THE PACKAGE, EVEN IF ADVISED OF THE POSSIBILITY OF SUCH DAMAGE. [END FILE=libparams-validate-perl-1.13/LICENSE]</w:t>
      </w:r>
    </w:p>
    <w:p w14:paraId="25544F49" w14:textId="77777777" w:rsidR="00425AAE" w:rsidRDefault="00425AAE" w:rsidP="000727EF">
      <w:pPr>
        <w:pStyle w:val="Heading2"/>
      </w:pPr>
      <w:r>
        <w:t xml:space="preserve"> </w:t>
      </w:r>
      <w:bookmarkStart w:id="358" w:name="_Toc399938176"/>
      <w:r>
        <w:t>libpcap (version 1.6.1):</w:t>
      </w:r>
      <w:bookmarkEnd w:id="358"/>
    </w:p>
    <w:p w14:paraId="2E72786A" w14:textId="77777777" w:rsidR="00425AAE" w:rsidRDefault="00425AAE" w:rsidP="000727EF">
      <w:pPr>
        <w:pStyle w:val="Heading3"/>
      </w:pPr>
      <w:r>
        <w:t>libpcap-1.6.1/debian/copyright:</w:t>
      </w:r>
    </w:p>
    <w:p w14:paraId="78824CA0" w14:textId="77777777" w:rsidR="00425AAE" w:rsidRDefault="00425AAE">
      <w:r>
        <w:t>[BEGIN FILE=libpcap-1.6.1/debian/copyright] This package was debianized by Romain Francoise &lt;rfrancoise@debian.org&gt; on Fri, 16 Apr 2004 18:41:39 +0200, based on work by:  + Anand Kumria &lt;wildfire@progsoc.org&gt;  + Torsten Landschoff &lt;torsten@debian.org&gt;</w:t>
      </w:r>
    </w:p>
    <w:p w14:paraId="39C29953" w14:textId="77777777" w:rsidR="00425AAE" w:rsidRDefault="00425AAE">
      <w:r>
        <w:lastRenderedPageBreak/>
        <w:t>It was downloaded from http://tcpdump.org/release/libpcap-0.8.3.tar.gz</w:t>
      </w:r>
    </w:p>
    <w:p w14:paraId="7980E116" w14:textId="77777777" w:rsidR="00425AAE" w:rsidRDefault="00425AAE">
      <w:r>
        <w:t>Upstream Authors: tcpdump-workers@tcpdump.org</w:t>
      </w:r>
    </w:p>
    <w:p w14:paraId="60480453" w14:textId="77777777" w:rsidR="00425AAE" w:rsidRDefault="00425AAE">
      <w:r>
        <w:t xml:space="preserve">Licensed under the 3-clause BSD license: </w:t>
      </w:r>
    </w:p>
    <w:p w14:paraId="45DABD64" w14:textId="77777777" w:rsidR="00425AAE" w:rsidRDefault="00425AAE">
      <w:r>
        <w:t xml:space="preserve">  Copyright (C) 1993-2008 The Regents of the University of California.</w:t>
      </w:r>
    </w:p>
    <w:p w14:paraId="73A08BFA" w14:textId="77777777" w:rsidR="00425AAE" w:rsidRDefault="00425AAE">
      <w:r>
        <w:t xml:space="preserve">  Redistribution and use in source and binary forms, with or without   modification, are permitted provided that the following conditions   are met:</w:t>
      </w:r>
    </w:p>
    <w:p w14:paraId="7126F02D" w14:textId="77777777" w:rsidR="00425AAE" w:rsidRDefault="00425AAE">
      <w:r>
        <w:t xml:space="preserve">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names of the authors may not be used to endorse or promote        products derived from this software without specific prior        written permission.</w:t>
      </w:r>
    </w:p>
    <w:p w14:paraId="7DD8E003" w14:textId="77777777" w:rsidR="00425AAE" w:rsidRDefault="00425AAE">
      <w:r>
        <w:t xml:space="preserve">  THIS SOFTWARE IS PROVIDED ``AS IS'' AND WITHOUT ANY EXPRESS OR   IMPLIED WARRANTIES, INCLUDING, WITHOUT LIMITATION, THE IMPLIED   WARRANTIES OF MERCHANTABILITY AND FITNESS FOR A PARTICULAR PURPOSE.</w:t>
      </w:r>
    </w:p>
    <w:p w14:paraId="0416C210" w14:textId="77777777" w:rsidR="00425AAE" w:rsidRDefault="00425AAE">
      <w:r>
        <w:t xml:space="preserve">Current upstream maintainers: </w:t>
      </w:r>
      <w:r>
        <w:tab/>
        <w:t>Bill Fenner</w:t>
      </w:r>
      <w:r>
        <w:tab/>
      </w:r>
      <w:r>
        <w:tab/>
      </w:r>
      <w:r>
        <w:tab/>
        <w:t xml:space="preserve">&lt;fenner@research.att.com&gt; </w:t>
      </w:r>
      <w:r>
        <w:tab/>
        <w:t>Fulvio Risso</w:t>
      </w:r>
      <w:r>
        <w:tab/>
      </w:r>
      <w:r>
        <w:tab/>
      </w:r>
      <w:r>
        <w:tab/>
        <w:t xml:space="preserve">&lt;risso@polito.it&gt; </w:t>
      </w:r>
      <w:r>
        <w:tab/>
        <w:t>Guy Harris</w:t>
      </w:r>
      <w:r>
        <w:tab/>
        <w:t xml:space="preserve"> </w:t>
      </w:r>
      <w:r>
        <w:tab/>
      </w:r>
      <w:r>
        <w:tab/>
        <w:t xml:space="preserve">&lt;guy@alum.mit.edu&gt; </w:t>
      </w:r>
      <w:r>
        <w:tab/>
        <w:t>Hannes Gredler</w:t>
      </w:r>
      <w:r>
        <w:tab/>
      </w:r>
      <w:r>
        <w:tab/>
      </w:r>
      <w:r>
        <w:tab/>
        <w:t xml:space="preserve">&lt;hannes@juniper.net&gt; </w:t>
      </w:r>
      <w:r>
        <w:tab/>
        <w:t>Jun-ichiro itojun Hagino</w:t>
      </w:r>
      <w:r>
        <w:tab/>
        <w:t xml:space="preserve">&lt;itojun@iijlab.net&gt; </w:t>
      </w:r>
      <w:r>
        <w:tab/>
        <w:t>Michael Richardson</w:t>
      </w:r>
      <w:r>
        <w:tab/>
        <w:t xml:space="preserve"> </w:t>
      </w:r>
      <w:r>
        <w:tab/>
        <w:t>&lt;mcr@sandelman.ottawa.on.ca&gt;</w:t>
      </w:r>
    </w:p>
    <w:p w14:paraId="781F93BC" w14:textId="77777777" w:rsidR="00425AAE" w:rsidRDefault="00425AAE">
      <w:r>
        <w:t>Additional people who have contributed patches:</w:t>
      </w:r>
    </w:p>
    <w:p w14:paraId="6E738EC7" w14:textId="77777777" w:rsidR="00425AAE" w:rsidRDefault="00425AAE">
      <w:r>
        <w:tab/>
        <w:t>Alan Bawden</w:t>
      </w:r>
      <w:r>
        <w:tab/>
      </w:r>
      <w:r>
        <w:tab/>
      </w:r>
      <w:r>
        <w:tab/>
        <w:t xml:space="preserve">&lt;Alan@LCS.MIT.EDU&gt; </w:t>
      </w:r>
      <w:r>
        <w:tab/>
        <w:t>Alexey Kuznetsov</w:t>
      </w:r>
      <w:r>
        <w:tab/>
      </w:r>
      <w:r>
        <w:tab/>
        <w:t xml:space="preserve">&lt;kuznet@ms2.inr.ac.ru&gt; </w:t>
      </w:r>
      <w:r>
        <w:tab/>
        <w:t>Albert Chin</w:t>
      </w:r>
      <w:r>
        <w:tab/>
      </w:r>
      <w:r>
        <w:tab/>
      </w:r>
      <w:r>
        <w:tab/>
        <w:t xml:space="preserve">&lt;china@thewrittenword.com&gt; </w:t>
      </w:r>
      <w:r>
        <w:tab/>
        <w:t>Andrew Brown</w:t>
      </w:r>
      <w:r>
        <w:tab/>
      </w:r>
      <w:r>
        <w:tab/>
      </w:r>
      <w:r>
        <w:tab/>
        <w:t xml:space="preserve">&lt;atatat@atatdot.net&gt; </w:t>
      </w:r>
      <w:r>
        <w:tab/>
        <w:t>Antti Kantee</w:t>
      </w:r>
      <w:r>
        <w:tab/>
      </w:r>
      <w:r>
        <w:tab/>
      </w:r>
      <w:r>
        <w:tab/>
        <w:t xml:space="preserve">&lt;pooka@netbsd.org&gt; </w:t>
      </w:r>
      <w:r>
        <w:tab/>
        <w:t>Arkadiusz Miskiewicz</w:t>
      </w:r>
      <w:r>
        <w:tab/>
      </w:r>
      <w:r>
        <w:tab/>
        <w:t xml:space="preserve">&lt;misiek@pld.org.pl&gt; </w:t>
      </w:r>
      <w:r>
        <w:tab/>
        <w:t>Armando L. Caro Jr.</w:t>
      </w:r>
      <w:r>
        <w:tab/>
      </w:r>
      <w:r>
        <w:tab/>
        <w:t xml:space="preserve">&lt;acaro@mail.eecis.udel.edu&gt; </w:t>
      </w:r>
      <w:r>
        <w:tab/>
        <w:t>Assar Westerlund</w:t>
      </w:r>
      <w:r>
        <w:tab/>
        <w:t xml:space="preserve"> </w:t>
      </w:r>
      <w:r>
        <w:tab/>
        <w:t xml:space="preserve">&lt;assar@sics.se&gt; </w:t>
      </w:r>
      <w:r>
        <w:tab/>
        <w:t>Brian Ginsbach</w:t>
      </w:r>
      <w:r>
        <w:tab/>
      </w:r>
      <w:r>
        <w:tab/>
      </w:r>
      <w:r>
        <w:tab/>
        <w:t xml:space="preserve">&lt;ginsbach@cray.com&gt; </w:t>
      </w:r>
      <w:r>
        <w:tab/>
        <w:t>Charles M. Hannum</w:t>
      </w:r>
      <w:r>
        <w:tab/>
      </w:r>
      <w:r>
        <w:tab/>
        <w:t xml:space="preserve">&lt;mycroft@netbsd.org&gt; </w:t>
      </w:r>
      <w:r>
        <w:tab/>
        <w:t>Chris G. Demetriou</w:t>
      </w:r>
      <w:r>
        <w:tab/>
      </w:r>
      <w:r>
        <w:tab/>
        <w:t xml:space="preserve">&lt;cgd@netbsd.org&gt; </w:t>
      </w:r>
      <w:r>
        <w:tab/>
        <w:t>Chris Pepper</w:t>
      </w:r>
      <w:r>
        <w:tab/>
      </w:r>
      <w:r>
        <w:tab/>
      </w:r>
      <w:r>
        <w:tab/>
        <w:t xml:space="preserve">&lt;pepper@mail.reppep.com&gt; </w:t>
      </w:r>
      <w:r>
        <w:tab/>
        <w:t>Darren Reed</w:t>
      </w:r>
      <w:r>
        <w:tab/>
      </w:r>
      <w:r>
        <w:tab/>
      </w:r>
      <w:r>
        <w:tab/>
        <w:t xml:space="preserve">&lt;darrenr@reed.wattle.id.au&gt; </w:t>
      </w:r>
      <w:r>
        <w:tab/>
        <w:t>David Kaelbling</w:t>
      </w:r>
      <w:r>
        <w:tab/>
      </w:r>
      <w:r>
        <w:tab/>
      </w:r>
      <w:r>
        <w:tab/>
        <w:t xml:space="preserve">&lt;drk@sgi.com&gt; </w:t>
      </w:r>
      <w:r>
        <w:tab/>
        <w:t>David Young</w:t>
      </w:r>
      <w:r>
        <w:tab/>
      </w:r>
      <w:r>
        <w:tab/>
      </w:r>
      <w:r>
        <w:tab/>
        <w:t xml:space="preserve">&lt;dyoung@ojctech.com&gt; </w:t>
      </w:r>
      <w:r>
        <w:tab/>
        <w:t>Don Ebright</w:t>
      </w:r>
      <w:r>
        <w:tab/>
      </w:r>
      <w:r>
        <w:tab/>
      </w:r>
      <w:r>
        <w:tab/>
        <w:t xml:space="preserve">&lt;Don.Ebright@compuware.com&gt;  </w:t>
      </w:r>
      <w:r>
        <w:tab/>
        <w:t>Eric Anderson</w:t>
      </w:r>
      <w:r>
        <w:tab/>
      </w:r>
      <w:r>
        <w:tab/>
      </w:r>
      <w:r>
        <w:tab/>
        <w:t xml:space="preserve">&lt;anderse@hpl.hp.com&gt; </w:t>
      </w:r>
      <w:r>
        <w:tab/>
        <w:t>Franz Schaefer</w:t>
      </w:r>
      <w:r>
        <w:tab/>
      </w:r>
      <w:r>
        <w:tab/>
      </w:r>
      <w:r>
        <w:tab/>
        <w:t xml:space="preserve">&lt;schaefer@mond.at&gt; </w:t>
      </w:r>
      <w:r>
        <w:tab/>
        <w:t>Gianluca Varenni</w:t>
      </w:r>
      <w:r>
        <w:tab/>
      </w:r>
      <w:r>
        <w:tab/>
        <w:t xml:space="preserve">&lt;varenni@netgroup-serv.polito.it&gt; </w:t>
      </w:r>
      <w:r>
        <w:tab/>
        <w:t>Gisle Vanem</w:t>
      </w:r>
      <w:r>
        <w:tab/>
      </w:r>
      <w:r>
        <w:tab/>
      </w:r>
      <w:r>
        <w:tab/>
        <w:t xml:space="preserve">&lt;giva@bgnett.no&gt; </w:t>
      </w:r>
      <w:r>
        <w:tab/>
        <w:t>Graeme Hewson</w:t>
      </w:r>
      <w:r>
        <w:tab/>
      </w:r>
      <w:r>
        <w:tab/>
      </w:r>
      <w:r>
        <w:tab/>
        <w:t xml:space="preserve">&lt;ghewson@cix.compulink.co.uk&gt; </w:t>
      </w:r>
      <w:r>
        <w:tab/>
        <w:t>Greg Stark</w:t>
      </w:r>
      <w:r>
        <w:tab/>
      </w:r>
      <w:r>
        <w:tab/>
      </w:r>
      <w:r>
        <w:tab/>
        <w:t xml:space="preserve">&lt;gsstark@mit.edu&gt; </w:t>
      </w:r>
      <w:r>
        <w:tab/>
        <w:t>Greg Troxel</w:t>
      </w:r>
      <w:r>
        <w:tab/>
      </w:r>
      <w:r>
        <w:tab/>
      </w:r>
      <w:r>
        <w:tab/>
        <w:t xml:space="preserve">&lt;gdt@ir.bbn.com&gt; </w:t>
      </w:r>
      <w:r>
        <w:tab/>
        <w:t>Guillaume Pelat</w:t>
      </w:r>
      <w:r>
        <w:tab/>
      </w:r>
      <w:r>
        <w:tab/>
      </w:r>
      <w:r>
        <w:tab/>
        <w:t xml:space="preserve">&lt;endymion_@users.sourceforge.net&gt; </w:t>
      </w:r>
      <w:r>
        <w:tab/>
        <w:t>Hyung Sik Yoon</w:t>
      </w:r>
      <w:r>
        <w:tab/>
      </w:r>
      <w:r>
        <w:tab/>
      </w:r>
      <w:r>
        <w:tab/>
        <w:t xml:space="preserve">&lt;hsyn@kr.ibm.com&gt; </w:t>
      </w:r>
      <w:r>
        <w:tab/>
        <w:t>Igor Khristophorov</w:t>
      </w:r>
      <w:r>
        <w:tab/>
      </w:r>
      <w:r>
        <w:tab/>
        <w:t xml:space="preserve">&lt;igor@atdot.org&gt; </w:t>
      </w:r>
      <w:r>
        <w:tab/>
        <w:t>Jan-Philip Velders</w:t>
      </w:r>
      <w:r>
        <w:tab/>
      </w:r>
      <w:r>
        <w:tab/>
        <w:t xml:space="preserve">&lt;jpv@veldersjes.net&gt; </w:t>
      </w:r>
      <w:r>
        <w:tab/>
        <w:t>Jason R. Thorpe</w:t>
      </w:r>
      <w:r>
        <w:tab/>
      </w:r>
      <w:r>
        <w:tab/>
      </w:r>
      <w:r>
        <w:tab/>
        <w:t xml:space="preserve">&lt;thorpej@netbsd.org&gt; </w:t>
      </w:r>
      <w:r>
        <w:tab/>
        <w:t>Javier Achirica</w:t>
      </w:r>
      <w:r>
        <w:tab/>
      </w:r>
      <w:r>
        <w:tab/>
      </w:r>
      <w:r>
        <w:tab/>
        <w:t xml:space="preserve">&lt;achirica@ttd.net&gt; </w:t>
      </w:r>
      <w:r>
        <w:tab/>
        <w:t>Jean Tourrilhes</w:t>
      </w:r>
      <w:r>
        <w:tab/>
      </w:r>
      <w:r>
        <w:tab/>
      </w:r>
      <w:r>
        <w:tab/>
        <w:t xml:space="preserve">&lt;jt@hpl.hp.com&gt; </w:t>
      </w:r>
      <w:r>
        <w:tab/>
        <w:t>Jefferson Ogata</w:t>
      </w:r>
      <w:r>
        <w:tab/>
      </w:r>
      <w:r>
        <w:tab/>
      </w:r>
      <w:r>
        <w:tab/>
        <w:t xml:space="preserve">&lt;jogata@nodc.noaa.gov&gt; </w:t>
      </w:r>
      <w:r>
        <w:tab/>
        <w:t>Jesper Peterson</w:t>
      </w:r>
      <w:r>
        <w:tab/>
      </w:r>
      <w:r>
        <w:tab/>
      </w:r>
      <w:r>
        <w:lastRenderedPageBreak/>
        <w:tab/>
        <w:t xml:space="preserve">&lt;jesper@endace.com&gt; </w:t>
      </w:r>
      <w:r>
        <w:tab/>
        <w:t>John Bankier</w:t>
      </w:r>
      <w:r>
        <w:tab/>
      </w:r>
      <w:r>
        <w:tab/>
      </w:r>
      <w:r>
        <w:tab/>
        <w:t xml:space="preserve">&lt;jbankier@rainfinity.com&gt; </w:t>
      </w:r>
      <w:r>
        <w:tab/>
        <w:t>Jon Lindgren</w:t>
      </w:r>
      <w:r>
        <w:tab/>
      </w:r>
      <w:r>
        <w:tab/>
      </w:r>
      <w:r>
        <w:tab/>
        <w:t xml:space="preserve">&lt;jonl@yubyub.net&gt; </w:t>
      </w:r>
      <w:r>
        <w:tab/>
        <w:t>Juergen Schoenwaelder</w:t>
      </w:r>
      <w:r>
        <w:tab/>
      </w:r>
      <w:r>
        <w:tab/>
        <w:t xml:space="preserve">&lt;schoenw@ibr.cs.tu-bs.de&gt; </w:t>
      </w:r>
      <w:r>
        <w:tab/>
        <w:t>Kazushi Sugyo</w:t>
      </w:r>
      <w:r>
        <w:tab/>
      </w:r>
      <w:r>
        <w:tab/>
      </w:r>
      <w:r>
        <w:tab/>
        <w:t xml:space="preserve">&lt;sugyo@pb.jp.nec.com&gt; </w:t>
      </w:r>
      <w:r>
        <w:tab/>
        <w:t>Klaus Klein</w:t>
      </w:r>
      <w:r>
        <w:tab/>
      </w:r>
      <w:r>
        <w:tab/>
      </w:r>
      <w:r>
        <w:tab/>
        <w:t xml:space="preserve">&lt;kleink@netbsd.org&gt; </w:t>
      </w:r>
      <w:r>
        <w:tab/>
        <w:t>Koryn Grant</w:t>
      </w:r>
      <w:r>
        <w:tab/>
      </w:r>
      <w:r>
        <w:tab/>
      </w:r>
      <w:r>
        <w:tab/>
        <w:t xml:space="preserve">&lt;koryn@endace.com&gt; </w:t>
      </w:r>
      <w:r>
        <w:tab/>
        <w:t>Krzysztof Halasa</w:t>
      </w:r>
      <w:r>
        <w:tab/>
      </w:r>
      <w:r>
        <w:tab/>
        <w:t xml:space="preserve">&lt;khc@pm.waw.pl&gt; </w:t>
      </w:r>
      <w:r>
        <w:tab/>
        <w:t>Lorenzo Cavallaro</w:t>
      </w:r>
      <w:r>
        <w:tab/>
      </w:r>
      <w:r>
        <w:tab/>
        <w:t xml:space="preserve">&lt;sullivan@sikurezza.org&gt; </w:t>
      </w:r>
      <w:r>
        <w:tab/>
        <w:t>Loris Degioanni</w:t>
      </w:r>
      <w:r>
        <w:tab/>
      </w:r>
      <w:r>
        <w:tab/>
      </w:r>
      <w:r>
        <w:tab/>
        <w:t xml:space="preserve">&lt;loris@netgroup-serv.polito.it&gt; </w:t>
      </w:r>
      <w:r>
        <w:tab/>
        <w:t>Love HÃ¶rnquist-Ã…strand</w:t>
      </w:r>
      <w:r>
        <w:tab/>
      </w:r>
      <w:r>
        <w:tab/>
        <w:t xml:space="preserve">&lt;lha@stacken.kth.se&gt; </w:t>
      </w:r>
      <w:r>
        <w:tab/>
        <w:t>Maciej W. Rozycki</w:t>
      </w:r>
      <w:r>
        <w:tab/>
      </w:r>
      <w:r>
        <w:tab/>
        <w:t xml:space="preserve">&lt;macro@ds2.pg.gda.pl&gt; </w:t>
      </w:r>
      <w:r>
        <w:tab/>
        <w:t>Marcus Felipe Pereira</w:t>
      </w:r>
      <w:r>
        <w:tab/>
      </w:r>
      <w:r>
        <w:tab/>
        <w:t xml:space="preserve">&lt;marcus@task.com.br&gt; </w:t>
      </w:r>
      <w:r>
        <w:tab/>
        <w:t>Martin Husemann</w:t>
      </w:r>
      <w:r>
        <w:tab/>
      </w:r>
      <w:r>
        <w:tab/>
      </w:r>
      <w:r>
        <w:tab/>
        <w:t xml:space="preserve">&lt;martin@netbsd.org&gt; </w:t>
      </w:r>
      <w:r>
        <w:tab/>
        <w:t>Mike Wiacek</w:t>
      </w:r>
      <w:r>
        <w:tab/>
      </w:r>
      <w:r>
        <w:tab/>
      </w:r>
      <w:r>
        <w:tab/>
        <w:t xml:space="preserve">&lt;mike@iroot.net&gt; </w:t>
      </w:r>
      <w:r>
        <w:tab/>
        <w:t>Monroe Williams</w:t>
      </w:r>
      <w:r>
        <w:tab/>
      </w:r>
      <w:r>
        <w:tab/>
      </w:r>
      <w:r>
        <w:tab/>
        <w:t xml:space="preserve">&lt;monroe@pobox.com&gt; </w:t>
      </w:r>
      <w:r>
        <w:tab/>
        <w:t>Octavian Cerna</w:t>
      </w:r>
      <w:r>
        <w:tab/>
      </w:r>
      <w:r>
        <w:tab/>
      </w:r>
      <w:r>
        <w:tab/>
        <w:t xml:space="preserve">&lt;tavy@ylabs.com&gt; </w:t>
      </w:r>
      <w:r>
        <w:tab/>
        <w:t>Olaf Kirch</w:t>
      </w:r>
      <w:r>
        <w:tab/>
      </w:r>
      <w:r>
        <w:tab/>
      </w:r>
      <w:r>
        <w:tab/>
        <w:t xml:space="preserve">&lt;okir@caldera.de&gt; </w:t>
      </w:r>
      <w:r>
        <w:tab/>
        <w:t>Onno van der Linden</w:t>
      </w:r>
      <w:r>
        <w:tab/>
      </w:r>
      <w:r>
        <w:tab/>
        <w:t xml:space="preserve">&lt;onno@simplex.nl&gt; </w:t>
      </w:r>
      <w:r>
        <w:tab/>
        <w:t>Paul Mundt</w:t>
      </w:r>
      <w:r>
        <w:tab/>
      </w:r>
      <w:r>
        <w:tab/>
      </w:r>
      <w:r>
        <w:tab/>
        <w:t xml:space="preserve">&lt;lethal@linux-sh.org&gt; </w:t>
      </w:r>
      <w:r>
        <w:tab/>
        <w:t>Pavel Kankovsky</w:t>
      </w:r>
      <w:r>
        <w:tab/>
      </w:r>
      <w:r>
        <w:tab/>
      </w:r>
      <w:r>
        <w:tab/>
        <w:t xml:space="preserve">&lt;kan@dcit.cz&gt; </w:t>
      </w:r>
      <w:r>
        <w:tab/>
        <w:t>Peter Fales</w:t>
      </w:r>
      <w:r>
        <w:tab/>
      </w:r>
      <w:r>
        <w:tab/>
      </w:r>
      <w:r>
        <w:tab/>
        <w:t xml:space="preserve">&lt;peter@fales-lorenz.net&gt; </w:t>
      </w:r>
      <w:r>
        <w:tab/>
        <w:t>Peter Jeremy</w:t>
      </w:r>
      <w:r>
        <w:tab/>
      </w:r>
      <w:r>
        <w:tab/>
      </w:r>
      <w:r>
        <w:tab/>
        <w:t xml:space="preserve">&lt;peter.jeremy@alcatel.com.au&gt; </w:t>
      </w:r>
      <w:r>
        <w:tab/>
        <w:t>Phil Wood</w:t>
      </w:r>
      <w:r>
        <w:tab/>
      </w:r>
      <w:r>
        <w:tab/>
      </w:r>
      <w:r>
        <w:tab/>
        <w:t xml:space="preserve">&lt;cpw@lanl.gov&gt; </w:t>
      </w:r>
      <w:r>
        <w:tab/>
        <w:t>Rafal Maszkowski</w:t>
      </w:r>
      <w:r>
        <w:tab/>
      </w:r>
      <w:r>
        <w:tab/>
        <w:t xml:space="preserve">&lt;rzm@icm.edu.pl&gt; </w:t>
      </w:r>
      <w:r>
        <w:tab/>
        <w:t>Rick Jones</w:t>
      </w:r>
      <w:r>
        <w:tab/>
      </w:r>
      <w:r>
        <w:tab/>
      </w:r>
      <w:r>
        <w:tab/>
        <w:t xml:space="preserve">&lt;raj@cup.hp.com&gt; </w:t>
      </w:r>
      <w:r>
        <w:tab/>
        <w:t>Scott Barron</w:t>
      </w:r>
      <w:r>
        <w:tab/>
      </w:r>
      <w:r>
        <w:tab/>
      </w:r>
      <w:r>
        <w:tab/>
        <w:t xml:space="preserve">&lt;sb125499@ohiou.edu&gt; </w:t>
      </w:r>
      <w:r>
        <w:tab/>
        <w:t>Scott Gifford</w:t>
      </w:r>
      <w:r>
        <w:tab/>
      </w:r>
      <w:r>
        <w:tab/>
      </w:r>
      <w:r>
        <w:tab/>
        <w:t xml:space="preserve">&lt;sgifford@tir.com&gt; </w:t>
      </w:r>
      <w:r>
        <w:tab/>
        <w:t>Sebastian Krahmer</w:t>
      </w:r>
      <w:r>
        <w:tab/>
      </w:r>
      <w:r>
        <w:tab/>
        <w:t xml:space="preserve">&lt;krahmer@cs.uni-potsdam.de&gt; </w:t>
      </w:r>
      <w:r>
        <w:tab/>
        <w:t>Shaun Clowes</w:t>
      </w:r>
      <w:r>
        <w:tab/>
      </w:r>
      <w:r>
        <w:tab/>
      </w:r>
      <w:r>
        <w:tab/>
        <w:t xml:space="preserve">&lt;delius@progsoc.uts.edu.au&gt; </w:t>
      </w:r>
      <w:r>
        <w:tab/>
        <w:t>Solomon Peachy</w:t>
      </w:r>
      <w:r>
        <w:tab/>
      </w:r>
      <w:r>
        <w:tab/>
      </w:r>
      <w:r>
        <w:tab/>
        <w:t xml:space="preserve">&lt;pizza@shaftnet.org&gt; </w:t>
      </w:r>
      <w:r>
        <w:tab/>
        <w:t>Stefan Hudson</w:t>
      </w:r>
      <w:r>
        <w:tab/>
      </w:r>
      <w:r>
        <w:tab/>
      </w:r>
      <w:r>
        <w:tab/>
        <w:t xml:space="preserve">&lt;hudson@mbay.net&gt; </w:t>
      </w:r>
      <w:r>
        <w:tab/>
        <w:t>Takashi Yamamoto</w:t>
      </w:r>
      <w:r>
        <w:tab/>
      </w:r>
      <w:r>
        <w:tab/>
        <w:t xml:space="preserve">&lt;yamt@mwd.biglobe.ne.jp&gt; </w:t>
      </w:r>
      <w:r>
        <w:tab/>
        <w:t>Tony Li</w:t>
      </w:r>
      <w:r>
        <w:tab/>
      </w:r>
      <w:r>
        <w:tab/>
      </w:r>
      <w:r>
        <w:tab/>
      </w:r>
      <w:r>
        <w:tab/>
        <w:t xml:space="preserve">&lt;tli@procket.com&gt; </w:t>
      </w:r>
      <w:r>
        <w:tab/>
        <w:t>Torsten Landschoff</w:t>
      </w:r>
      <w:r>
        <w:tab/>
        <w:t xml:space="preserve"> </w:t>
      </w:r>
      <w:r>
        <w:tab/>
        <w:t xml:space="preserve">&lt;torsten@debian.org&gt; </w:t>
      </w:r>
      <w:r>
        <w:tab/>
        <w:t>Uns Lider</w:t>
      </w:r>
      <w:r>
        <w:tab/>
      </w:r>
      <w:r>
        <w:tab/>
      </w:r>
      <w:r>
        <w:tab/>
        <w:t xml:space="preserve">&lt;unslider@miranda.org&gt; </w:t>
      </w:r>
      <w:r>
        <w:tab/>
        <w:t>Uwe Girlich</w:t>
      </w:r>
      <w:r>
        <w:tab/>
      </w:r>
      <w:r>
        <w:tab/>
      </w:r>
      <w:r>
        <w:tab/>
        <w:t xml:space="preserve">&lt;Uwe.Girlich@philosys.de&gt; </w:t>
      </w:r>
      <w:r>
        <w:tab/>
        <w:t>Xianjie Zhang</w:t>
      </w:r>
      <w:r>
        <w:tab/>
      </w:r>
      <w:r>
        <w:tab/>
      </w:r>
      <w:r>
        <w:tab/>
        <w:t xml:space="preserve">&lt;xzhang@cup.hp.com&gt; </w:t>
      </w:r>
      <w:r>
        <w:tab/>
        <w:t xml:space="preserve">Yen Yen Lim </w:t>
      </w:r>
      <w:r>
        <w:tab/>
        <w:t>Yoann Vandoorselaere</w:t>
      </w:r>
      <w:r>
        <w:tab/>
      </w:r>
      <w:r>
        <w:tab/>
        <w:t>&lt;yoann@prelude-ids.org&gt;</w:t>
      </w:r>
    </w:p>
    <w:p w14:paraId="62394F51" w14:textId="77777777" w:rsidR="00425AAE" w:rsidRDefault="00425AAE">
      <w:r>
        <w:t xml:space="preserve">The original LBL crew: </w:t>
      </w:r>
      <w:r>
        <w:tab/>
        <w:t xml:space="preserve">Steve McCanne </w:t>
      </w:r>
      <w:r>
        <w:tab/>
        <w:t xml:space="preserve">Craig Leres </w:t>
      </w:r>
      <w:r>
        <w:tab/>
        <w:t>Van Jacobson [END FILE=libpcap-1.6.1/debian/copyright]</w:t>
      </w:r>
    </w:p>
    <w:p w14:paraId="4BA4CD56" w14:textId="77777777" w:rsidR="00425AAE" w:rsidRDefault="00425AAE" w:rsidP="000727EF">
      <w:pPr>
        <w:pStyle w:val="Heading2"/>
      </w:pPr>
      <w:r>
        <w:t xml:space="preserve"> </w:t>
      </w:r>
      <w:bookmarkStart w:id="359" w:name="_Toc399938177"/>
      <w:r>
        <w:t>libpciaccess (version 0.13.2):</w:t>
      </w:r>
      <w:bookmarkEnd w:id="359"/>
    </w:p>
    <w:p w14:paraId="0C664033" w14:textId="77777777" w:rsidR="00425AAE" w:rsidRDefault="00425AAE" w:rsidP="000727EF">
      <w:pPr>
        <w:pStyle w:val="Heading3"/>
      </w:pPr>
      <w:r>
        <w:t>libpciaccess-0.13.2/debian/copyright:</w:t>
      </w:r>
    </w:p>
    <w:p w14:paraId="49B9A3D7" w14:textId="77777777" w:rsidR="00425AAE" w:rsidRDefault="00425AAE">
      <w:r>
        <w:t>[BEGIN FILE=libpciaccess-0.13.2/debian/copyright] This package was downloaded from http://xorg.freedesktop.org/releases/individual/lib/</w:t>
      </w:r>
    </w:p>
    <w:p w14:paraId="71CF5B99" w14:textId="77777777" w:rsidR="00425AAE" w:rsidRDefault="00425AAE">
      <w:r>
        <w:t>It was debianized by Julien Cristau &lt;jcristau@debian.org&gt; on Wed, 13 Jun 2007, with package descriptions taken from a package by Matthew Garrett &lt;mjg59@srcf.ucam.org&gt;.</w:t>
      </w:r>
    </w:p>
    <w:p w14:paraId="3AF9FD62" w14:textId="77777777" w:rsidR="00425AAE" w:rsidRDefault="00425AAE">
      <w:r>
        <w:t>The Debian packaging is (C) 2007, Matthew Garrett &lt;mjg59@srcf.ucam.org&gt; and Julien Cristau &lt;jcristau@debian.org&gt;, and is licensed under the GPL, see `/usr/share/common-licenses/GPL'.</w:t>
      </w:r>
    </w:p>
    <w:p w14:paraId="237A7BBC" w14:textId="77777777" w:rsidR="00425AAE" w:rsidRDefault="00425AAE">
      <w:r>
        <w:t>Upstream authors:</w:t>
      </w:r>
    </w:p>
    <w:p w14:paraId="2CE99AB0" w14:textId="77777777" w:rsidR="00425AAE" w:rsidRDefault="00425AAE">
      <w:r>
        <w:lastRenderedPageBreak/>
        <w:t xml:space="preserve">    Ian Romanick &lt;idr@us.ibm.com&gt;     Eric Anholt &lt;eric@anholt.com&gt;     edward shu &lt;edward.shu@sun.com&gt;</w:t>
      </w:r>
    </w:p>
    <w:p w14:paraId="18E01F0B" w14:textId="77777777" w:rsidR="00425AAE" w:rsidRDefault="00425AAE">
      <w:r>
        <w:t>Copyright:</w:t>
      </w:r>
    </w:p>
    <w:p w14:paraId="691398F3" w14:textId="77777777" w:rsidR="00425AAE" w:rsidRDefault="00425AAE">
      <w:r>
        <w:t>(C) Copyright IBM Corporation 2006, 2007 (C) Copyright Eric Anholt 2006 (C) Copyright Mark Kettenis 2011 (C) Copyright Robert Millan 2012 Copyright (c) 2007, 2008, 2009, 2011, 2012, 2013 Oracle and/or its affiliates. Copyright 2009, 2012 Red Hat, Inc. All Rights Reserved.</w:t>
      </w:r>
    </w:p>
    <w:p w14:paraId="2FDF85B5" w14:textId="77777777" w:rsidR="00425AAE" w:rsidRDefault="00425AAE">
      <w:r>
        <w:t>Permission is hereby granted, free of charge, to any person obtaining a copy of this software and associated documentation files (the Software), to deal in the Software without restriction, including without limitation on the rights to use, copy, modify, merge, publish, distribute, sub license, and/or sell copies of the Software, and to permit persons to whom the Software is furnished to do so, subject to the following conditions:</w:t>
      </w:r>
    </w:p>
    <w:p w14:paraId="2D194C05" w14:textId="77777777" w:rsidR="00425AAE" w:rsidRDefault="00425AAE">
      <w:r>
        <w:t>The above copyright notice and this permission notice (including the next paragraph) shall be included in all copies or substantial portions of the Software.</w:t>
      </w:r>
    </w:p>
    <w:p w14:paraId="3E86186F" w14:textId="77777777" w:rsidR="00425AAE" w:rsidRDefault="00425AAE">
      <w:r>
        <w:t>THE SOFTWARE IS PROVIDED AS IS, WITHOUT WARRANTY OF ANY KIND, EXPRESS OR IMPLIED, INCLUDING BUT NOT LIMITED TO THE WARRANTIES OF MERCHANTABILITY, FITNESS FOR A PARTICULAR PURPOSE AND NON-INFRINGEMENT.  IN NO EVENT SHALL IBM AND/OR THEIR SUPPLIERS BE LIABLE FOR ANY CLAIM, DAMAGES OR OTHER LIABILITY, WHETHER IN AN ACTION OF CONTRACT, TORT OR OTHERWISE, ARISING FROM, OUT OF OR IN CONNECTION WITH THE SOFTWARE OR THE USE OR OTHER DEALINGS IN THE SOFTWARE.</w:t>
      </w:r>
    </w:p>
    <w:p w14:paraId="39643224" w14:textId="77777777" w:rsidR="00425AAE" w:rsidRDefault="00425AAE">
      <w:r>
        <w:t>------------------------------------------------------------------------------</w:t>
      </w:r>
    </w:p>
    <w:p w14:paraId="53E4646C" w14:textId="77777777" w:rsidR="00425AAE" w:rsidRDefault="00425AAE">
      <w:r>
        <w:t>Copyright (c) 2008 Juan Romero Pardines Copyright (c) 2008, 2011 Mark Kettenis Copyright (c) 2009 Michael Lorenz Copyright (c) 2009, 2012 Samuel Thibault</w:t>
      </w:r>
    </w:p>
    <w:p w14:paraId="7BED58CD" w14:textId="77777777" w:rsidR="00425AAE" w:rsidRDefault="00425AAE">
      <w:r>
        <w:t>Permission to use, copy, modify, and distribute this software for any purpose with or without fee is hereby granted, provided that the above copyright notice and this permission notice appear in all copies.</w:t>
      </w:r>
    </w:p>
    <w:p w14:paraId="5B749AF2" w14:textId="77777777" w:rsidR="00425AAE" w:rsidRDefault="00425AAE">
      <w:r>
        <w:t>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2369141A" w14:textId="77777777" w:rsidR="00425AAE" w:rsidRDefault="00425AAE">
      <w:r>
        <w:t>------------------------------------------------------------------------------</w:t>
      </w:r>
    </w:p>
    <w:p w14:paraId="1134E94A" w14:textId="77777777" w:rsidR="00425AAE" w:rsidRDefault="00425AAE">
      <w:r>
        <w:t>Copyright (C) 2000 The XFree86 Project, Inc.  All Rights Reserved.</w:t>
      </w:r>
    </w:p>
    <w:p w14:paraId="35E66612"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2E67E21" w14:textId="77777777" w:rsidR="00425AAE" w:rsidRDefault="00425AAE">
      <w:r>
        <w:t>The above copyright notice and this permission notice shall be included in all copies or substantial portions of the Software.</w:t>
      </w:r>
    </w:p>
    <w:p w14:paraId="3F819DAB" w14:textId="77777777" w:rsidR="00425AAE" w:rsidRDefault="00425AAE">
      <w:r>
        <w:lastRenderedPageBreak/>
        <w:t>THE SOFTWARE IS PROVIDED AS IS, WITHOUT WARRANTY OF ANY KIND, EXPRESS OR IMPLIED, INCLUDING BUT NOT LIMITED TO THE WARRANTIES OF MERCHANTABILITY, FITNESS FOR A PARTICULAR PURPOSE AND NONINFRINGEMENT.  IN NO EVENT SHALL THE XFREE86 PROJECT BE LIABLE FOR ANY CLAIM, DAMAGES OR OTHER LIABILITY, WHETHER IN AN ACTION OF CONTRACT, TORT OR OTHERWISE, ARISING FROM, OUT OF OR IN CONNECTION WITH THE SOFTWARE OR THE USE OR OTHER DEALINGS IN THE SOFTWARE.</w:t>
      </w:r>
    </w:p>
    <w:p w14:paraId="6A8A6F40" w14:textId="77777777" w:rsidR="00425AAE" w:rsidRDefault="00425AAE">
      <w:r>
        <w:t>Except as contained in this notice, the name of the XFree86 Project shall not be used in advertising or otherwise to promote the sale, use or other dealings in this Software without prior written authorization from the XFree86 Project.</w:t>
      </w:r>
    </w:p>
    <w:p w14:paraId="5BDAEB0D" w14:textId="77777777" w:rsidR="00425AAE" w:rsidRDefault="00425AAE">
      <w:r>
        <w:t>------------------------------------------------------------------------------</w:t>
      </w:r>
    </w:p>
    <w:p w14:paraId="787834C6" w14:textId="77777777" w:rsidR="00425AAE" w:rsidRDefault="00425AAE">
      <w:r>
        <w:t>Copyright (c) 2007 Paulo R. Zanoni, Tiago Vignatti Copyright (c) 2009 Tiago Vignatti</w:t>
      </w:r>
    </w:p>
    <w:p w14:paraId="368D9514"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09CF18F" w14:textId="77777777" w:rsidR="00425AAE" w:rsidRDefault="00425AAE">
      <w:r>
        <w:t>The above copyright notice and this permission notice shall be included in all copies or substantial portions of the Software.</w:t>
      </w:r>
    </w:p>
    <w:p w14:paraId="4FEBFE39"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FILE=libpciaccess-0.13.2/debian/copyright]</w:t>
      </w:r>
    </w:p>
    <w:p w14:paraId="2B84B38A" w14:textId="77777777" w:rsidR="00425AAE" w:rsidRDefault="00425AAE" w:rsidP="000727EF">
      <w:pPr>
        <w:pStyle w:val="Heading2"/>
      </w:pPr>
      <w:r>
        <w:t xml:space="preserve"> </w:t>
      </w:r>
      <w:bookmarkStart w:id="360" w:name="_Toc399938178"/>
      <w:r>
        <w:t>libperl4-corelibs-perl (version 0.003):</w:t>
      </w:r>
      <w:bookmarkEnd w:id="360"/>
    </w:p>
    <w:p w14:paraId="1CE87F04" w14:textId="77777777" w:rsidR="00425AAE" w:rsidRDefault="00425AAE" w:rsidP="000727EF">
      <w:pPr>
        <w:pStyle w:val="Heading3"/>
      </w:pPr>
      <w:r>
        <w:t>libperl4-corelibs-perl-0.003/debian/copyright:</w:t>
      </w:r>
    </w:p>
    <w:p w14:paraId="1E5D73AD" w14:textId="77777777" w:rsidR="00425AAE" w:rsidRDefault="00425AAE">
      <w:r>
        <w:t>[BEGIN FILE=libperl4-corelibs-perl-0.003/debian/copyright] Format-Specification: http://svn.debian.org/wsvn/dep/web/deps/dep5.mdwn?op=file&amp;rev=135 Maintainer: Andrew Main (Zefram) &lt;zefram@fysh.org&gt; Source: http://search.cpan.org/dist/Perl4-CoreLibs/ Name: Perl4-CoreLibs</w:t>
      </w:r>
    </w:p>
    <w:p w14:paraId="022B88AC" w14:textId="77777777" w:rsidR="00425AAE" w:rsidRDefault="00425AAE">
      <w:r>
        <w:t>Files: * Copyright: 1987-2009 Larry Wall et al  2010, 2011 Andrew Main (Zefram) &lt;zefram@fysh.org&gt; License: Artistic or GPL-1+</w:t>
      </w:r>
    </w:p>
    <w:p w14:paraId="5B26D346" w14:textId="77777777" w:rsidR="00425AAE" w:rsidRDefault="00425AAE">
      <w:r>
        <w:t>Files: debian/* Copyright: 2011, Dominic Hargreaves &lt;dom@earth.li&gt; License: Artistic or GPL-1+</w:t>
      </w:r>
    </w:p>
    <w:p w14:paraId="7B840563" w14:textId="77777777" w:rsidR="00425AAE" w:rsidRDefault="00425AAE">
      <w:r>
        <w:t xml:space="preserve">License: Artistic  This program is free software; you can redistribute it and/or modify  it under the terms of the Artistic License, which comes with Perl.  .  On Debian systems, </w:t>
      </w:r>
      <w:r>
        <w:lastRenderedPageBreak/>
        <w:t>the complete text of the Artistic License can be  found in `/usr/share/common-licenses/Artistic'.</w:t>
      </w:r>
    </w:p>
    <w:p w14:paraId="12CF9975"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FILE=libperl4-corelibs-perl-0.003/debian/copyright]</w:t>
      </w:r>
    </w:p>
    <w:p w14:paraId="413EE5F6" w14:textId="77777777" w:rsidR="00425AAE" w:rsidRDefault="00425AAE" w:rsidP="000727EF">
      <w:pPr>
        <w:pStyle w:val="Heading2"/>
      </w:pPr>
      <w:r>
        <w:t xml:space="preserve"> </w:t>
      </w:r>
      <w:bookmarkStart w:id="361" w:name="_Toc399938179"/>
      <w:r>
        <w:t>libpipeline (version 1.3.0):</w:t>
      </w:r>
      <w:bookmarkEnd w:id="361"/>
    </w:p>
    <w:p w14:paraId="2508DAA5" w14:textId="77777777" w:rsidR="00425AAE" w:rsidRDefault="00425AAE" w:rsidP="000727EF">
      <w:pPr>
        <w:pStyle w:val="Heading3"/>
      </w:pPr>
      <w:r>
        <w:t>libpipeline-1.3.0/debian/copyright:</w:t>
      </w:r>
    </w:p>
    <w:p w14:paraId="5FB8C255" w14:textId="77777777" w:rsidR="00425AAE" w:rsidRDefault="00425AAE">
      <w:r>
        <w:t>[BEGIN FILE=libpipeline-1.3.0/debian/copyright] Format: http://www.debian.org/doc/packaging-manuals/copyright-format/1.0/ Upstream-Name: libpipeline Upstream-Contact: Colin Watson &lt;cjwatson@debian.org&gt; Source: http://download.savannah.nongnu.org/releases/libpipeline/</w:t>
      </w:r>
    </w:p>
    <w:p w14:paraId="4E042147" w14:textId="77777777" w:rsidR="00425AAE" w:rsidRDefault="00425AAE">
      <w:r>
        <w:t>Files: * Copyright: 2010, Colin Watson License: GPL-2+</w:t>
      </w:r>
    </w:p>
    <w:p w14:paraId="0F7D77F0" w14:textId="77777777" w:rsidR="00425AAE" w:rsidRDefault="00425AAE">
      <w:r>
        <w:t>Files: gnulib/* Copyright: 2001, 2003, 2004, 2005, 2006, 2007, 2008, 2009, 2010, Free Software Foundation, Inc. License: GPL-3+</w:t>
      </w:r>
    </w:p>
    <w:p w14:paraId="5B6EEF2E" w14:textId="77777777" w:rsidR="00425AAE" w:rsidRDefault="00425AAE">
      <w:r>
        <w:t>Files: lib/appendstr.c Copyright: 1994, Markus Armbruster License: GPL-2+</w:t>
      </w:r>
    </w:p>
    <w:p w14:paraId="49DA8C01" w14:textId="77777777" w:rsidR="00425AAE" w:rsidRDefault="00425AAE">
      <w:r>
        <w:t>Files: lib/debug.c Copyright: 2007, 2010 Colin Watson License: GPL-2+</w:t>
      </w:r>
    </w:p>
    <w:p w14:paraId="6039E977" w14:textId="77777777" w:rsidR="00425AAE" w:rsidRDefault="00425AAE">
      <w:r>
        <w:t>Files: lib/pipeline* Copyright: 1989, 1990, 1991, 1992, 2000, 2001, 2002, 2003 Free Software Foundation, Inc.            2003, 2004, 2005, 2006, 2007, 2008, 2009, 2010 Colin Watson License: GPL-2+</w:t>
      </w:r>
    </w:p>
    <w:p w14:paraId="28BE51AC"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and Debian-based systems, the full text of the GNU General  Public License version 2 can be found in the file  `/usr/share/common-licenses/GPL-2'.</w:t>
      </w:r>
    </w:p>
    <w:p w14:paraId="28500C5A" w14:textId="77777777" w:rsidR="00425AAE" w:rsidRDefault="00425AAE">
      <w:r>
        <w:t xml:space="preserve">License: GPL-3+  This program is free software; you can redistribute it and/or modify  it under the terms of the GNU General Public License as published by  the Free Software Foundation; either version 3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and Debian-based systems, the full text of the GNU General  Public License version 3 can be found </w:t>
      </w:r>
      <w:r>
        <w:lastRenderedPageBreak/>
        <w:t>in the file  `/usr/share/common-licenses/GPL-3'. [END FILE=libpipeline-1.3.0/debian/copyright]</w:t>
      </w:r>
    </w:p>
    <w:p w14:paraId="21F69C82" w14:textId="77777777" w:rsidR="00425AAE" w:rsidRDefault="00425AAE" w:rsidP="000727EF">
      <w:pPr>
        <w:pStyle w:val="Heading2"/>
      </w:pPr>
      <w:r>
        <w:t xml:space="preserve"> </w:t>
      </w:r>
      <w:bookmarkStart w:id="362" w:name="_Toc399938180"/>
      <w:r>
        <w:t>libpng (version 1.2.50):</w:t>
      </w:r>
      <w:bookmarkEnd w:id="362"/>
    </w:p>
    <w:p w14:paraId="0CDEE977" w14:textId="77777777" w:rsidR="00425AAE" w:rsidRDefault="00425AAE" w:rsidP="000727EF">
      <w:pPr>
        <w:pStyle w:val="Heading3"/>
      </w:pPr>
      <w:r>
        <w:t>libpng-1.2.50/debian/copyright:</w:t>
      </w:r>
    </w:p>
    <w:p w14:paraId="5EAF4395" w14:textId="77777777" w:rsidR="00425AAE" w:rsidRDefault="00425AAE">
      <w:r>
        <w:t>[BEGIN FILE=libpng-1.2.50/debian/copyright] This is the pre-packaged Debian Linux version of the libpng graphics library. It was packaged by Philippe Troin &lt;phil@fifi.org&gt; from sources originally retrieved from http://libpng.org/pub/png/libpng.html</w:t>
      </w:r>
    </w:p>
    <w:p w14:paraId="04C0A4AB" w14:textId="77777777" w:rsidR="00425AAE" w:rsidRDefault="00425AAE">
      <w:r>
        <w:t>The packaging itself is copyright (C) 2001 Philippe Troin &lt;phil@fifi.org&gt;, copyright 2002 Junichi Uekawa &lt;dancer@debian.org&gt;, copyright 2003 Josselin Mouette &lt;joss@debian.org&gt; and copyright 2006-2009 Anibal Monsalve Salazar &lt;anibal@debian.org&gt;. It is licensed under the GNU General Public License v2 or later. On Debian systems, the GPL is in /usr/share/common-licenses/GPL-2.</w:t>
      </w:r>
    </w:p>
    <w:p w14:paraId="6D79D90F" w14:textId="77777777" w:rsidR="00425AAE" w:rsidRDefault="00425AAE">
      <w:r>
        <w:t>Here is the copyright and license for libpng:</w:t>
      </w:r>
    </w:p>
    <w:p w14:paraId="76890357" w14:textId="77777777" w:rsidR="00425AAE" w:rsidRDefault="00425AAE">
      <w:r>
        <w:t xml:space="preserve">  libpng version 1.2.26 - April 2, 2008   Copyright (c) 1998-2008 Glenn Randers-Pehrson   (Version 0.96 Copyright (c) 1996, 1997 Andreas Dilger)   (Version 0.88 Copyright (c) 1995, 1996 Guy Eric Schalnat, Group 42, Inc.)</w:t>
      </w:r>
    </w:p>
    <w:p w14:paraId="01521A38" w14:textId="77777777" w:rsidR="00425AAE" w:rsidRDefault="00425AAE">
      <w:r>
        <w:t xml:space="preserve">  Authors and maintainers:   libpng versions 0.71, May 1995, through 0.88, January 1996: Guy Schalnat   libpng versions 0.89c, June 1996, through 0.96, May 1997: Andreas Dilger   libpng versions 0.97, January 1998, through 1.2.26 - April 2, 2008: Glenn   See also Contributing Authors, below.</w:t>
      </w:r>
    </w:p>
    <w:p w14:paraId="45C48254" w14:textId="77777777" w:rsidR="00425AAE" w:rsidRDefault="00425AAE">
      <w:r>
        <w:t xml:space="preserve">   COPYRIGHT NOTICE, DISCLAIMER, and LICENSE:</w:t>
      </w:r>
    </w:p>
    <w:p w14:paraId="1EC89BE6" w14:textId="77777777" w:rsidR="00425AAE" w:rsidRDefault="00425AAE">
      <w:r>
        <w:t xml:space="preserve">  If you modify libpng you may insert additional notices immediately following   this sentence.</w:t>
      </w:r>
    </w:p>
    <w:p w14:paraId="11117B28" w14:textId="77777777" w:rsidR="00425AAE" w:rsidRDefault="00425AAE">
      <w:r>
        <w:t xml:space="preserve">  libpng versions 1.2.6, August 15, 2004, through 1.2.26, April 2, 2008, are   Copyright (c) 2004, 2006-2008 Glenn Randers-Pehrson, and are   distributed according to the same disclaimer and license as libpng-1.2.5   with the following individual added to the list of Contributing Authors:</w:t>
      </w:r>
    </w:p>
    <w:p w14:paraId="66AE74A3" w14:textId="77777777" w:rsidR="00425AAE" w:rsidRDefault="00425AAE">
      <w:r>
        <w:t xml:space="preserve">     Cosmin Truta</w:t>
      </w:r>
    </w:p>
    <w:p w14:paraId="4DBD7984" w14:textId="77777777" w:rsidR="00425AAE" w:rsidRDefault="00425AAE">
      <w:r>
        <w:t xml:space="preserve">  libpng versions 1.0.7, July 1, 2000, through 1.2.5, October 3, 2002, are   Copyright (c) 2000-2002 Glenn Randers-Pehrson, and are   distributed according to the same disclaimer and license as libpng-1.0.6   with the following individuals added to the list of Contributing Authors:</w:t>
      </w:r>
    </w:p>
    <w:p w14:paraId="78EB90CB" w14:textId="77777777" w:rsidR="00425AAE" w:rsidRDefault="00425AAE">
      <w:r>
        <w:t xml:space="preserve">     Simon-Pierre Cadieux      Eric S. Raymond      Gilles Vollant</w:t>
      </w:r>
    </w:p>
    <w:p w14:paraId="001EC5C5" w14:textId="77777777" w:rsidR="00425AAE" w:rsidRDefault="00425AAE">
      <w:r>
        <w:t xml:space="preserve">  and with the following additions to the disclaimer:</w:t>
      </w:r>
    </w:p>
    <w:p w14:paraId="3795BA28" w14:textId="77777777" w:rsidR="00425AAE" w:rsidRDefault="00425AAE">
      <w:r>
        <w:t xml:space="preserve">     There is no warranty against interference with your enjoyment of the      library or against infringement.  There is no warranty that our      efforts or the library will fulfill any of your particular purposes      or needs.  This library is provided with all faults, and the entire      risk of satisfactory quality, performance, accuracy, and effort is with      the user.</w:t>
      </w:r>
    </w:p>
    <w:p w14:paraId="06137517" w14:textId="77777777" w:rsidR="00425AAE" w:rsidRDefault="00425AAE">
      <w:r>
        <w:t xml:space="preserve">  libpng versions 0.97, January 1998, through 1.0.6, March 20, 2000, are   Copyright (c) 1998, 1999, 2000 Glenn Randers-Pehrson, and are   distributed according to the same </w:t>
      </w:r>
      <w:r>
        <w:lastRenderedPageBreak/>
        <w:t>disclaimer and license as libpng-0.96,   with the following individuals added to the list of Contributing Authors:</w:t>
      </w:r>
    </w:p>
    <w:p w14:paraId="337FAC14" w14:textId="77777777" w:rsidR="00425AAE" w:rsidRPr="00924490" w:rsidRDefault="00425AAE">
      <w:pPr>
        <w:rPr>
          <w:lang w:val="de-DE"/>
        </w:rPr>
      </w:pPr>
      <w:r>
        <w:t xml:space="preserve">     </w:t>
      </w:r>
      <w:r w:rsidRPr="00924490">
        <w:rPr>
          <w:lang w:val="de-DE"/>
        </w:rPr>
        <w:t>Tom Lane      Glenn Randers-Pehrson      Willem van Schaik</w:t>
      </w:r>
    </w:p>
    <w:p w14:paraId="43F941FF" w14:textId="77777777" w:rsidR="00425AAE" w:rsidRDefault="00425AAE">
      <w:r w:rsidRPr="00924490">
        <w:rPr>
          <w:lang w:val="de-DE"/>
        </w:rPr>
        <w:t xml:space="preserve">  </w:t>
      </w:r>
      <w:r>
        <w:t>libpng versions 0.89, June 1996, through 0.96, May 1997, are   Copyright (c) 1996, 1997 Andreas Dilger   Distributed according to the same disclaimer and license as libpng-0.88,   with the following individuals added to the list of Contributing Authors:</w:t>
      </w:r>
    </w:p>
    <w:p w14:paraId="4C65BF75" w14:textId="77777777" w:rsidR="00425AAE" w:rsidRDefault="00425AAE">
      <w:r>
        <w:t xml:space="preserve">     John Bowler      Kevin Bracey      Sam Bushell      Magnus Holmgren      Greg Roelofs      Tom Tanner</w:t>
      </w:r>
    </w:p>
    <w:p w14:paraId="766ED3F3" w14:textId="77777777" w:rsidR="00425AAE" w:rsidRDefault="00425AAE">
      <w:r>
        <w:t xml:space="preserve">  libpng versions 0.5, May 1995, through 0.88, January 1996, are   Copyright (c) 1995, 1996 Guy Eric Schalnat, Group 42, Inc.</w:t>
      </w:r>
    </w:p>
    <w:p w14:paraId="14C6196D" w14:textId="77777777" w:rsidR="00425AAE" w:rsidRDefault="00425AAE">
      <w:r>
        <w:t xml:space="preserve">  For the purposes of this copyright and license, Contributing Authors   is defined as the following set of individuals:</w:t>
      </w:r>
    </w:p>
    <w:p w14:paraId="0ECA1FBA" w14:textId="77777777" w:rsidR="00425AAE" w:rsidRDefault="00425AAE">
      <w:r>
        <w:t xml:space="preserve">     Andreas Dilger      Dave Martindale      Guy Eric Schalnat      Paul Schmidt      Tim Wegner</w:t>
      </w:r>
    </w:p>
    <w:p w14:paraId="7B2FCDBA" w14:textId="77777777" w:rsidR="00425AAE" w:rsidRDefault="00425AAE">
      <w:r>
        <w:t xml:space="preserve">  The PNG Reference Library is supplied AS IS.  The Contributing Authors   and Group 42, Inc. disclaim all warranties, expressed or implied,   including, without limitation, the warranties of merchantability and of   fitness for any purpose.  The Contributing Authors and Group 42, Inc.   assume no liability for direct, indirect, incidental, special, exemplary,   or consequential damages, which may result from the use of the PNG   Reference Library, even if advised of the possibility of such damage.</w:t>
      </w:r>
    </w:p>
    <w:p w14:paraId="73F44A62" w14:textId="77777777" w:rsidR="00425AAE" w:rsidRDefault="00425AAE">
      <w:r>
        <w:t xml:space="preserve">  Permission is hereby granted to use, copy, modify, and distribute this   source code, or portions hereof, for any purpose, without fee, subject   to the following restrictions:</w:t>
      </w:r>
    </w:p>
    <w:p w14:paraId="7DD68E81" w14:textId="77777777" w:rsidR="00425AAE" w:rsidRDefault="00425AAE">
      <w:r>
        <w:t xml:space="preserve">  1. The origin of this source code must not be misrepresented.</w:t>
      </w:r>
    </w:p>
    <w:p w14:paraId="2B25E346" w14:textId="77777777" w:rsidR="00425AAE" w:rsidRDefault="00425AAE">
      <w:r>
        <w:t xml:space="preserve">  2. Altered versions must be plainly marked as such and      must not be misrepresented as being the original source.</w:t>
      </w:r>
    </w:p>
    <w:p w14:paraId="678CCA5F" w14:textId="77777777" w:rsidR="00425AAE" w:rsidRDefault="00425AAE">
      <w:r>
        <w:t xml:space="preserve">  3. This Copyright notice may not be removed or altered from      any source or altered source distribution.</w:t>
      </w:r>
    </w:p>
    <w:p w14:paraId="1F3C8577" w14:textId="77777777" w:rsidR="00425AAE" w:rsidRDefault="00425AAE">
      <w:r>
        <w:t xml:space="preserve">  The Contributing Authors and Group 42, Inc. specifically permit, without   fee, and encourage the use of this source code as a component to   supporting the PNG file format in commercial products.  If you use this   source code in a product, acknowledgment is not required but would be   appreciated. [END FILE=libpng-1.2.50/debian/copyright]</w:t>
      </w:r>
    </w:p>
    <w:p w14:paraId="6FD8EFBC" w14:textId="77777777" w:rsidR="00425AAE" w:rsidRDefault="00425AAE" w:rsidP="000727EF">
      <w:pPr>
        <w:pStyle w:val="Heading3"/>
      </w:pPr>
      <w:r>
        <w:t>libpng-1.2.50/contrib/gregbook/LICENSE:</w:t>
      </w:r>
    </w:p>
    <w:p w14:paraId="7071E067" w14:textId="77777777" w:rsidR="00425AAE" w:rsidRDefault="00425AAE">
      <w:r>
        <w:t>[BEGIN FILE=libpng-1.2.50/contrib/gregbook/LICENSE]   ---------------------------------------------------------------------------</w:t>
      </w:r>
    </w:p>
    <w:p w14:paraId="5BBAB8D7" w14:textId="77777777" w:rsidR="00425AAE" w:rsidRDefault="00425AAE">
      <w:r>
        <w:t xml:space="preserve">      Copyright (c) 1998-2008 Greg Roelofs.  All rights reserved.</w:t>
      </w:r>
    </w:p>
    <w:p w14:paraId="2551FFD3" w14:textId="77777777" w:rsidR="00425AAE" w:rsidRDefault="00425AAE">
      <w:r>
        <w:t xml:space="preserve">      This software is provided as is, without warranty of any kind,       express or implied.  In no event shall the author or contributors       be held liable for any damages arising in any way from the use of       this software.</w:t>
      </w:r>
    </w:p>
    <w:p w14:paraId="55D014D2" w14:textId="77777777" w:rsidR="00425AAE" w:rsidRDefault="00425AAE">
      <w:r>
        <w:t xml:space="preserve">      The contents of this file are DUAL-LICENSED.  You may modify and/or       redistribute this software according to the terms of one of the       following two licenses (at your option):</w:t>
      </w:r>
    </w:p>
    <w:p w14:paraId="2ABBADF5" w14:textId="77777777" w:rsidR="00425AAE" w:rsidRDefault="00425AAE">
      <w:r>
        <w:t xml:space="preserve">       LICENSE 1 (BSD-like with advertising clause):</w:t>
      </w:r>
    </w:p>
    <w:p w14:paraId="7D0D5888" w14:textId="77777777" w:rsidR="00425AAE" w:rsidRDefault="00425AAE">
      <w:r>
        <w:lastRenderedPageBreak/>
        <w:t xml:space="preserve">      Permission is granted to anyone to use this software for any purpose,       including commercial applications, and to alter it and redistribute       it freely, subject to the following restrictions:</w:t>
      </w:r>
    </w:p>
    <w:p w14:paraId="040A5305" w14:textId="77777777" w:rsidR="00425AAE" w:rsidRDefault="00425AAE">
      <w:r>
        <w:t xml:space="preserve">      1. Redistributions of source code must retain the above copyright          notice, disclaimer, and this list of conditions.       2. Redistributions in binary form must reproduce the above copyright          notice, disclaimer, and this list of conditions in the documenta-          tion and/or other materials provided with the distribution.       3. All advertising materials mentioning features or use of this          software must display the following acknowledgment:</w:t>
      </w:r>
    </w:p>
    <w:p w14:paraId="1B1F92CD" w14:textId="77777777" w:rsidR="00425AAE" w:rsidRDefault="00425AAE">
      <w:r>
        <w:t xml:space="preserve">            This product includes software developed by Greg Roelofs             and contributors for the book, PNG: The Definitive Guide,             published by O'Reilly and Associates.</w:t>
      </w:r>
    </w:p>
    <w:p w14:paraId="254F8DDA" w14:textId="77777777" w:rsidR="00425AAE" w:rsidRDefault="00425AAE">
      <w:r>
        <w:t xml:space="preserve">       LICENSE 2 (GNU GPL v2 or later):</w:t>
      </w:r>
    </w:p>
    <w:p w14:paraId="7801B3B1"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745782C9"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5C415207" w14:textId="77777777" w:rsidR="00425AAE" w:rsidRDefault="00425AAE">
      <w:r>
        <w:t xml:space="preserve">      You should have received a copy of the GNU General Public License       along with this program; if not, write to the Free Software Foundation,       Inc., 59 Temple Place, Suite 330, Boston, MA  02111-1307  USA</w:t>
      </w:r>
    </w:p>
    <w:p w14:paraId="50F4BDDE" w14:textId="77777777" w:rsidR="00425AAE" w:rsidRDefault="00425AAE">
      <w:r>
        <w:t xml:space="preserve">  --------------------------------------------------------------------------- [END FILE=libpng-1.2.50/contrib/gregbook/LICENSE]</w:t>
      </w:r>
    </w:p>
    <w:p w14:paraId="5824D9FE" w14:textId="77777777" w:rsidR="00425AAE" w:rsidRDefault="00425AAE" w:rsidP="000727EF">
      <w:pPr>
        <w:pStyle w:val="Heading3"/>
      </w:pPr>
      <w:r>
        <w:t>libpng-1.2.50/LICENSE:</w:t>
      </w:r>
    </w:p>
    <w:p w14:paraId="18CBD824" w14:textId="77777777" w:rsidR="00425AAE" w:rsidRDefault="00425AAE">
      <w:r>
        <w:t>[BEGIN FILE=libpng-1.2.50/LICENSE]</w:t>
      </w:r>
    </w:p>
    <w:p w14:paraId="5F2FA203" w14:textId="77777777" w:rsidR="00425AAE" w:rsidRDefault="00425AAE">
      <w:r>
        <w:t>This copy of the libpng notices is provided for your convenience.  In case of any discrepancy between this copy and the notices in the file png.h that is included in the libpng distribution, the latter shall prevail.</w:t>
      </w:r>
    </w:p>
    <w:p w14:paraId="41672B20" w14:textId="77777777" w:rsidR="00425AAE" w:rsidRDefault="00425AAE">
      <w:r>
        <w:t>COPYRIGHT NOTICE, DISCLAIMER, and LICENSE:</w:t>
      </w:r>
    </w:p>
    <w:p w14:paraId="2DEE42E4" w14:textId="77777777" w:rsidR="00425AAE" w:rsidRDefault="00425AAE">
      <w:r>
        <w:t>If you modify libpng you may insert additional notices immediately following this sentence.</w:t>
      </w:r>
    </w:p>
    <w:p w14:paraId="2888FD9F" w14:textId="77777777" w:rsidR="00425AAE" w:rsidRDefault="00425AAE">
      <w:r>
        <w:t>This code is released under the libpng license.</w:t>
      </w:r>
    </w:p>
    <w:p w14:paraId="2A76799B" w14:textId="77777777" w:rsidR="00425AAE" w:rsidRDefault="00425AAE">
      <w:r>
        <w:t>libpng versions 1.2.6, August 15, 2004, through 1.2.50, July 10, 2012, are Copyright (c) 2004, 2006-2009 Glenn Randers-Pehrson, and are distributed according to the same disclaimer and license as libpng-1.2.5 with the following individual added to the list of Contributing Authors</w:t>
      </w:r>
    </w:p>
    <w:p w14:paraId="1E23F5AB" w14:textId="77777777" w:rsidR="00425AAE" w:rsidRDefault="00425AAE">
      <w:r>
        <w:t xml:space="preserve">   Cosmin Truta</w:t>
      </w:r>
    </w:p>
    <w:p w14:paraId="64946A19" w14:textId="77777777" w:rsidR="00425AAE" w:rsidRDefault="00425AAE">
      <w:r>
        <w:t>libpng versions 1.0.7, July 1, 2000, through 1.2.5 - October 3, 2002, are Copyright (c) 2000-2002 Glenn Randers-Pehrson, and are distributed according to the same disclaimer and license as libpng-1.0.6 with the following individuals added to the list of Contributing Authors</w:t>
      </w:r>
    </w:p>
    <w:p w14:paraId="2CB73E24" w14:textId="77777777" w:rsidR="00425AAE" w:rsidRDefault="00425AAE">
      <w:r>
        <w:lastRenderedPageBreak/>
        <w:t xml:space="preserve">   Simon-Pierre Cadieux    Eric S. Raymond    Gilles Vollant</w:t>
      </w:r>
    </w:p>
    <w:p w14:paraId="0CD7A4A0" w14:textId="77777777" w:rsidR="00425AAE" w:rsidRDefault="00425AAE">
      <w:r>
        <w:t>and with the following additions to the disclaimer:</w:t>
      </w:r>
    </w:p>
    <w:p w14:paraId="47D354C8" w14:textId="77777777" w:rsidR="00425AAE" w:rsidRDefault="00425AAE">
      <w:r>
        <w:t xml:space="preserve">   There is no warranty against interference with your enjoyment of the    library or against infringement.  There is no warranty that our    efforts or the library will fulfill any of your particular purposes    or needs.  This library is provided with all faults, and the entire    risk of satisfactory quality, performance, accuracy, and effort is with    the user.</w:t>
      </w:r>
    </w:p>
    <w:p w14:paraId="11686183" w14:textId="77777777" w:rsidR="00425AAE" w:rsidRDefault="00425AAE">
      <w:r>
        <w:t>libpng versions 0.97, January 1998, through 1.0.6, March 20, 2000, are Copyright (c) 1998, 1999 Glenn Randers-Pehrson, and are distributed according to the same disclaimer and license as libpng-0.96, with the following individuals added to the list of Contributing Authors:</w:t>
      </w:r>
    </w:p>
    <w:p w14:paraId="6C71A4CC" w14:textId="77777777" w:rsidR="00425AAE" w:rsidRPr="00924490" w:rsidRDefault="00425AAE">
      <w:pPr>
        <w:rPr>
          <w:lang w:val="de-DE"/>
        </w:rPr>
      </w:pPr>
      <w:r>
        <w:t xml:space="preserve">   </w:t>
      </w:r>
      <w:r w:rsidRPr="00924490">
        <w:rPr>
          <w:lang w:val="de-DE"/>
        </w:rPr>
        <w:t>Tom Lane    Glenn Randers-Pehrson    Willem van Schaik</w:t>
      </w:r>
    </w:p>
    <w:p w14:paraId="5ECC0784" w14:textId="77777777" w:rsidR="00425AAE" w:rsidRDefault="00425AAE">
      <w:r>
        <w:t>libpng versions 0.89, June 1996, through 0.96, May 1997, are Copyright (c) 1996, 1997 Andreas Dilger Distributed according to the same disclaimer and license as libpng-0.88, with the following individuals added to the list of Contributing Authors:</w:t>
      </w:r>
    </w:p>
    <w:p w14:paraId="544931E3" w14:textId="77777777" w:rsidR="00425AAE" w:rsidRDefault="00425AAE">
      <w:r>
        <w:t xml:space="preserve">   John Bowler    Kevin Bracey    Sam Bushell    Magnus Holmgren    Greg Roelofs    Tom Tanner</w:t>
      </w:r>
    </w:p>
    <w:p w14:paraId="170BB0A0" w14:textId="77777777" w:rsidR="00425AAE" w:rsidRDefault="00425AAE">
      <w:r>
        <w:t>libpng versions 0.5, May 1995, through 0.88, January 1996, are Copyright (c) 1995, 1996 Guy Eric Schalnat, Group 42, Inc.</w:t>
      </w:r>
    </w:p>
    <w:p w14:paraId="3683B7D4" w14:textId="77777777" w:rsidR="00425AAE" w:rsidRDefault="00425AAE">
      <w:r>
        <w:t>For the purposes of this copyright and license, Contributing Authors is defined as the following set of individuals:</w:t>
      </w:r>
    </w:p>
    <w:p w14:paraId="7630015A" w14:textId="77777777" w:rsidR="00425AAE" w:rsidRDefault="00425AAE">
      <w:r>
        <w:t xml:space="preserve">   Andreas Dilger    Dave Martindale    Guy Eric Schalnat    Paul Schmidt    Tim Wegner</w:t>
      </w:r>
    </w:p>
    <w:p w14:paraId="2AB0C286" w14:textId="77777777" w:rsidR="00425AAE" w:rsidRDefault="00425AAE">
      <w:r>
        <w:t>The PNG Reference Library is supplied AS IS.  The Contributing Authors and Group 42, Inc. disclaim all warranties, expressed or implied, including, without limitation, the warranties of merchantability and of fitness for any purpose.  The Contributing Authors and Group 42, Inc. assume no liability for direct, indirect, incidental, special, exemplary, or consequential damages, which may result from the use of the PNG Reference Library, even if advised of the possibility of such damage.</w:t>
      </w:r>
    </w:p>
    <w:p w14:paraId="5A2346A6" w14:textId="77777777" w:rsidR="00425AAE" w:rsidRDefault="00425AAE">
      <w:r>
        <w:t>Permission is hereby granted to use, copy, modify, and distribute this source code, or portions hereof, for any purpose, without fee, subject to the following restrictions:</w:t>
      </w:r>
    </w:p>
    <w:p w14:paraId="165A4272" w14:textId="77777777" w:rsidR="00425AAE" w:rsidRDefault="00425AAE">
      <w:r>
        <w:t>1. The origin of this source code must not be misrepresented.</w:t>
      </w:r>
    </w:p>
    <w:p w14:paraId="1FB3D7B9" w14:textId="77777777" w:rsidR="00425AAE" w:rsidRDefault="00425AAE">
      <w:r>
        <w:t>2. Altered versions must be plainly marked as such and must not    be misrepresented as being the original source.</w:t>
      </w:r>
    </w:p>
    <w:p w14:paraId="5167928C" w14:textId="77777777" w:rsidR="00425AAE" w:rsidRDefault="00425AAE">
      <w:r>
        <w:t>3. This Copyright notice may not be removed or altered from any    source or altered source distribution.</w:t>
      </w:r>
    </w:p>
    <w:p w14:paraId="0D6DE37F" w14:textId="77777777" w:rsidR="00425AAE" w:rsidRDefault="00425AAE">
      <w:r>
        <w:t>The Contributing Authors and Group 42, Inc. specifically permit, without fee, and encourage the use of this source code as a component to supporting the PNG file format in commercial products.  If you use this source code in a product, acknowledgment is not required but would be appreciated.</w:t>
      </w:r>
    </w:p>
    <w:p w14:paraId="4BBD426C" w14:textId="77777777" w:rsidR="00425AAE" w:rsidRDefault="00425AAE">
      <w:r>
        <w:t xml:space="preserve"> A png_get_copyright function is available, for convenient use in about boxes and the like:</w:t>
      </w:r>
    </w:p>
    <w:p w14:paraId="36AA076C" w14:textId="77777777" w:rsidR="00425AAE" w:rsidRDefault="00425AAE">
      <w:r>
        <w:t xml:space="preserve">   printf(%s,png_get_copyright(NULL));</w:t>
      </w:r>
    </w:p>
    <w:p w14:paraId="33EB7A13" w14:textId="77777777" w:rsidR="00425AAE" w:rsidRDefault="00425AAE">
      <w:r>
        <w:t>Also, the PNG logo (in PNG format, of course) is supplied in the files pngbar.png and pngbar.jpg (88x31) and pngnow.png (98x31).</w:t>
      </w:r>
    </w:p>
    <w:p w14:paraId="6BB6FB73" w14:textId="77777777" w:rsidR="00425AAE" w:rsidRDefault="00425AAE">
      <w:r>
        <w:lastRenderedPageBreak/>
        <w:t>Libpng is OSI Certified Open Source Software.  OSI Certified Open Source is a certification mark of the Open Source Initiative.</w:t>
      </w:r>
    </w:p>
    <w:p w14:paraId="65D94EBB" w14:textId="77777777" w:rsidR="00425AAE" w:rsidRDefault="00425AAE">
      <w:r>
        <w:t>Glenn Randers-Pehrson glennrp at users.sourceforge.net July 10, 2012 [END FILE=libpng-1.2.50/LICENSE]</w:t>
      </w:r>
    </w:p>
    <w:p w14:paraId="5CAE41C2" w14:textId="77777777" w:rsidR="00425AAE" w:rsidRDefault="00425AAE" w:rsidP="000727EF">
      <w:pPr>
        <w:pStyle w:val="Heading2"/>
      </w:pPr>
      <w:r>
        <w:t xml:space="preserve"> </w:t>
      </w:r>
      <w:bookmarkStart w:id="363" w:name="_Toc399938181"/>
      <w:r>
        <w:t>libqb (version 0.11.1):</w:t>
      </w:r>
      <w:bookmarkEnd w:id="363"/>
    </w:p>
    <w:p w14:paraId="241DA9E9" w14:textId="77777777" w:rsidR="00425AAE" w:rsidRDefault="00425AAE" w:rsidP="000727EF">
      <w:pPr>
        <w:pStyle w:val="Heading3"/>
      </w:pPr>
      <w:r>
        <w:t>libqb-0.11.1/debian/copyright:</w:t>
      </w:r>
    </w:p>
    <w:p w14:paraId="210C21D8" w14:textId="77777777" w:rsidR="00425AAE" w:rsidRDefault="00425AAE">
      <w:r>
        <w:t>[BEGIN FILE=libqb-0.11.1/debian/copyright] Format: http://dep.debian.net/deps/dep5 Upstream-Name: libqb Source: https://github.com/asalkeld/libqb/wiki</w:t>
      </w:r>
    </w:p>
    <w:p w14:paraId="697B18E8" w14:textId="77777777" w:rsidR="00425AAE" w:rsidRDefault="00425AAE">
      <w:r>
        <w:t>Files: lib/strlcat.c Copyright: 2007 Alan Robertson &lt;alanr@unix.sh&gt; License: LGPL-2.0+</w:t>
      </w:r>
    </w:p>
    <w:p w14:paraId="32777A63" w14:textId="77777777" w:rsidR="00425AAE" w:rsidRDefault="00425AAE">
      <w:r>
        <w:t>Files: lib/strlcpy.c Copyright: 2007 Alan Robertson &lt;alanr@unix.sh&gt; License: LGPL-2.0+</w:t>
      </w:r>
    </w:p>
    <w:p w14:paraId="2C9EF657" w14:textId="77777777" w:rsidR="00425AAE" w:rsidRDefault="00425AAE">
      <w:r>
        <w:t>Files: include/qb/qbatomic.h Copyright: 2003 Sebastian Wilhelmi License: LGPL-2.0+</w:t>
      </w:r>
    </w:p>
    <w:p w14:paraId="695D414B" w14:textId="77777777" w:rsidR="00425AAE" w:rsidRDefault="00425AAE">
      <w:r>
        <w:t>Files: * Copyright: 2006-2012 Red Hat, Inc. License: LGPL-2.0+</w:t>
      </w:r>
    </w:p>
    <w:p w14:paraId="399EC458" w14:textId="77777777" w:rsidR="00425AAE" w:rsidRDefault="00425AAE">
      <w:r>
        <w:t>Files: debian/* Copyright: 2012 Martin Loschwitz &lt;madkiss@debian.org&gt; License: LGPL-2.0+</w:t>
      </w:r>
    </w:p>
    <w:p w14:paraId="1ADF459A" w14:textId="77777777" w:rsidR="00425AAE" w:rsidRDefault="00425AAE">
      <w:r>
        <w:t>License: LGPL-2.0+  This package is free software; you can redistribute it and/or  modify it under the terms of the GNU Lesser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Lesser General Public License for more details.  .  You should have received a copy of the GNU General Public License  along with this program. If not, see &lt;http://www.gnu.org/licenses/&gt;.  .  On Debian systems, the complete text of the GNU Lesser General  Public License can be found in /usr/share/common-licenses/LGPL-2. [END FILE=libqb-0.11.1/debian/copyright]</w:t>
      </w:r>
    </w:p>
    <w:p w14:paraId="027DF26D" w14:textId="77777777" w:rsidR="00425AAE" w:rsidRDefault="00425AAE" w:rsidP="000727EF">
      <w:pPr>
        <w:pStyle w:val="Heading2"/>
      </w:pPr>
      <w:r>
        <w:t xml:space="preserve"> </w:t>
      </w:r>
      <w:bookmarkStart w:id="364" w:name="_Toc399938182"/>
      <w:r>
        <w:t>librdmacm (version 1.0.16):</w:t>
      </w:r>
      <w:bookmarkEnd w:id="364"/>
    </w:p>
    <w:p w14:paraId="34C9EC08" w14:textId="77777777" w:rsidR="00425AAE" w:rsidRDefault="00425AAE" w:rsidP="000727EF">
      <w:pPr>
        <w:pStyle w:val="Heading3"/>
      </w:pPr>
      <w:r>
        <w:t>librdmacm-1.0.16/debian/copyright:</w:t>
      </w:r>
    </w:p>
    <w:p w14:paraId="4170BDBC" w14:textId="77777777" w:rsidR="00425AAE" w:rsidRDefault="00425AAE">
      <w:r>
        <w:t>[BEGIN FILE=librdmacm-1.0.16/debian/copyright] Initial Debianization: This package was debianized by Roland Dreier &lt;rolandd@cisco.com&gt; on Mon, 21 Jan 2008 13:18:49 -0800</w:t>
      </w:r>
    </w:p>
    <w:p w14:paraId="1D2BA313" w14:textId="77777777" w:rsidR="00425AAE" w:rsidRDefault="00425AAE">
      <w:r>
        <w:t>Source: It was downloaded from the OpenFabrics web site at &lt;http://www.openfabrics.org/downloads/rdmacm/&gt;</w:t>
      </w:r>
    </w:p>
    <w:p w14:paraId="2E1BD836" w14:textId="77777777" w:rsidR="00425AAE" w:rsidRDefault="00425AAE">
      <w:r>
        <w:t>Author:   Sean Hefty</w:t>
      </w:r>
      <w:r>
        <w:tab/>
      </w:r>
      <w:r>
        <w:tab/>
        <w:t>&lt;sean.hefty@intel.com&gt;</w:t>
      </w:r>
    </w:p>
    <w:p w14:paraId="7D424DF4" w14:textId="77777777" w:rsidR="00425AAE" w:rsidRDefault="00425AAE">
      <w:r>
        <w:t>Portions are copyrighted by:  * Copyright (c) 2005 Ammasso, Inc. All rights reserved.  * Copyright (c) 2005 Voltaire Inc.  All rights reserved.  * Copyright (c) 2005-2007 Intel Corporation.  All rights reserved.  * Copyright (c) 2006 Open Grid Computing, Inc. All rights reserved.</w:t>
      </w:r>
    </w:p>
    <w:p w14:paraId="73B58EA3" w14:textId="77777777" w:rsidR="00425AAE" w:rsidRDefault="00425AAE">
      <w:r>
        <w:lastRenderedPageBreak/>
        <w:t>librdmacm is licensed under a choice of one of two licenses.  You may choose to be licensed under the terms of the GNU General Public License (GPL) Version 2, available from the file /usr/share/common-licenses/GPL-2 on your Debian system, or the OpenIB.org BSD license below:</w:t>
      </w:r>
    </w:p>
    <w:p w14:paraId="172DECF1" w14:textId="77777777" w:rsidR="00425AAE" w:rsidRDefault="00425AAE">
      <w:r>
        <w:t xml:space="preserve">    Redistribution and use in source and binary forms, with or     without modification, are permitted provided that the following     conditions are met:</w:t>
      </w:r>
    </w:p>
    <w:p w14:paraId="57E7986A" w14:textId="77777777" w:rsidR="00425AAE" w:rsidRDefault="00425AAE">
      <w:r>
        <w:t xml:space="preserve">     - Redistributions of source code must retain the above        copyright notice, this list of conditions and the following        disclaimer.</w:t>
      </w:r>
    </w:p>
    <w:p w14:paraId="6ACF038E"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22C851C1"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FILE=librdmacm-1.0.16/debian/copyright]</w:t>
      </w:r>
    </w:p>
    <w:p w14:paraId="79F513A1" w14:textId="77777777" w:rsidR="00425AAE" w:rsidRDefault="00425AAE" w:rsidP="000727EF">
      <w:pPr>
        <w:pStyle w:val="Heading2"/>
      </w:pPr>
      <w:r>
        <w:t xml:space="preserve"> </w:t>
      </w:r>
      <w:bookmarkStart w:id="365" w:name="_Toc399938183"/>
      <w:r>
        <w:t>librpc-xml-perl (version 0.78):</w:t>
      </w:r>
      <w:bookmarkEnd w:id="365"/>
    </w:p>
    <w:p w14:paraId="49FF025F" w14:textId="77777777" w:rsidR="00425AAE" w:rsidRDefault="00425AAE" w:rsidP="000727EF">
      <w:pPr>
        <w:pStyle w:val="Heading3"/>
      </w:pPr>
      <w:r>
        <w:t>librpc-xml-perl-0.78/debian/copyright:</w:t>
      </w:r>
    </w:p>
    <w:p w14:paraId="570ACC27" w14:textId="77777777" w:rsidR="00425AAE" w:rsidRDefault="00425AAE">
      <w:r>
        <w:t>[BEGIN FILE=librpc-xml-perl-0.78/debian/copyright] Format: http://www.debian.org/doc/packaging-manuals/copyright-format/1.0/ Upstream-Name: RPC-XML Upstream-Contact: Randy J. Ray Source: https://metacpan.org/release/RPC-XML/</w:t>
      </w:r>
    </w:p>
    <w:p w14:paraId="5446E59C" w14:textId="77777777" w:rsidR="00425AAE" w:rsidRDefault="00425AAE">
      <w:r>
        <w:t>Files: * Copyright: 2001-2014, Randy J. Ray License: Artistic-2.0 or LGPL-2.1</w:t>
      </w:r>
    </w:p>
    <w:p w14:paraId="3EE36BA9" w14:textId="77777777" w:rsidR="00425AAE" w:rsidRDefault="00425AAE">
      <w:r>
        <w:t>Files: debian/* Copyright: 2003-2005, Ivan Kohler &lt;ivan-debian@420.am&gt;  2006, Niko Tyni &lt;ntyni@debian.org&gt;  2007, Rene Mayorga &lt;rmayorga@debian.org&gt;  2006-2014, gregor herrmann &lt;gregoa@debian.org&gt;  2006-2008, Damyan Ivanov &lt;dmn@debian.org&gt;  2009-2011, Salvatore Bonaccorso &lt;carnil@debian.org&gt;  2010-2011, Jonathan Yu &lt;jawnsy@cpan.org&gt;  2012, intrigeri &lt;intrigeri@debian.org&gt;  2013, Xavier Guimard &lt;x.guimard@free.fr&gt; License: Artistic or GPL-1+</w:t>
      </w:r>
    </w:p>
    <w:p w14:paraId="35A61201"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3F0D8183" w14:textId="77777777" w:rsidR="00425AAE" w:rsidRDefault="00425AAE">
      <w:r>
        <w:t xml:space="preserve">License: Artistic-2.0  Copyright (c) 2000-2006, The Perl Foundation.  .  Everyone is permitted to copy and distribute verbatim copies of this  license document, but changing it is not allowed.  .  </w:t>
      </w:r>
      <w:r w:rsidRPr="00CE7DF1">
        <w:t>Preamble</w:t>
      </w:r>
      <w:r>
        <w:t xml:space="preserve">  .  This license establishes the terms under which a given free software  Package may be copied, modified, distributed, and/or redistributed.  The intent is that the Copyright Holder maintains some artistic  control over the development </w:t>
      </w:r>
      <w:r>
        <w:lastRenderedPageBreak/>
        <w:t xml:space="preserve">of that Package while still keeping the  Package available as open source and free software.  .  You are always permitted to make arrangements wholly outside of this  license directly with the Copyright Holder of a given Package. If the  terms of this license do not permit the full use that you propose to  make of the Package, you should contact the Copyright Holder and seek  a different licensing arrangement.  .  Definitions  .  Copyright Holder means the individual(s) or organization(s) named in  the copyright notice for the entire Package.  .  Contributor means any party that has contributed code or other  material to the Package, in accordance with the Copyright Holder's  procedures.  .  You and your means any person who would like to copy, distribute,  or modify the Package.  .  Package means the collection of files distributed by the Copyright  Holder, and derivatives of that collection and/or of those files. A  given Package may consist of either the Standard Version, or a  Modified Version.  .  Distribute means providing a copy of the Package or making it  accessible to anyone else, or in the case of a company or  organization, to others outside of your company or organization.  .  Distributor Fee means any fee that you charge for Distributing this  Package or providing support for this Package to another party. It  does not mean licensing fees.  .  Standard Version refers to the Package if it has not been modified,  or has been modified only in ways explicitly requested by the  Copyright Holder.  .  Modified Version means the Package, if it has been changed, and such  changes were not explicitly requested by the Copyright Holder.  .  Original License means this Artistic License as Distributed with the  Standard Version of the Package, in its current version or as it may  be modified by The Perl Foundation in the future.  .  Source form means the source code, documentation source, and  configuration files for the Package.  .  Compiled form means the compiled bytecode, object code, binary, or  any other form resulting from mechanical transformation or translation  of the Source form.  .  Permission for Use and Modification Without Distribution  .  (1) You are permitted to use the Standard Version and create and use      Modified Versions for any purpose without restriction, provided      that you do not Distribute the Modified Version.  .  Permissions for Redistribution of the Standard Version  .  (2) You may Distribute verbatim copies of the Source form of the      Standard Version of this Package in any medium without      restriction, either gratis or for a Distributor Fee, provided      that you duplicate all of the original copyright notices and      associated disclaimers. At your discretion, such verbatim copies      may or may not include a Compiled form of the Package.  .  (3) You may apply any bug fixes, portability changes, and other      modifications made available from the Copyright Holder. The      resulting Package will still be considered the Standard Version,      and as such will be subject to the Original License.  .  Distribution of Modified Versions of the Package as Source  .  (4) You may Distribute your Modified Version as Source (either gratis      or for a Distributor Fee, and with or without a Compiled form of      the Modified Version) provided that you clearly document how it      differs from the Standard Version, including, but not limited to,      documenting any non-standard features, executables, or modules,      and provided that you do at least ONE of the following:  .     (a) make the Modified Version available to the Copyright Holder         of the Standard Version, under the Original License, so that         the Copyright Holder may include your modifications in the         Standard Version.     (b) ensure that installation of your Modified Version does not         prevent the user installing or running the Standard Version.         In addition, the Modified Version must bear a name that is         </w:t>
      </w:r>
      <w:r>
        <w:lastRenderedPageBreak/>
        <w:t xml:space="preserve">different from the name of the Standard Version.     (c) allow anyone who receives a copy of the Modified Version to         make the Source form of the Modified Version available to         others under         (i)  the Original License or         (ii) a license that permits the licensee to freely copy,              modify and redistribute the Modified Version using the              same licensing terms that apply to the copy that the              licensee received, and requires that the Source form of              the Modified Version, and of any works derived from it,              be made freely available in that license fees are              prohibited but Distributor Fees are allowed.  .  Distribution of Compiled Forms of the Standard Version or Modified  Versions without the Source  .  (5) You may Distribute Compiled forms of the Standard Version without      the Source, provided that you include complete instructions on      how to get the Source of the Standard Version. Such instructions      must be valid at the time of your distribution. If these      instructions, at any time while you are carrying out such      distribution, become invalid, you must provide new instructions      on demand or cease further distribution. If you provide valid      instructions or cease distribution within thirty days after you      become aware that the instructions are invalid, then you do not      forfeit any of your rights under this license.  .  (6) You may Distribute a Modified Version in Compiled form without      the Source, provided that you comply with Section 4 with respect      to the Source of the Modified Version.  .  Aggregating or Linking the Package  .  (7) You may aggregate the Package (either the Standard Version or      Modified Version) with other packages and Distribute the      resulting aggregation provided that you do not charge a licensing      fee for the Package. Distributor Fees are permitted, and licensing      fees for other components in the aggregation are permitted. The      terms of this license apply to the use and Distribution of the      Standard or Modified Versions as included in the aggregation.  .  (8) You are permitted to link Modified and Standard Versions with      other works, to embed the Package in a larger work of your own,      or to build stand-alone binary or bytecode versions of      applications that include the Package, and Distribute the result      without restriction, provided the result does not expose a direct      interface to the Package.  .  Items That are Not Considered Part of a Modified Version  .  (9) Works (including, but not limited to, modules and scripts) that      merely extend or make use of the Package, do not, by themselves,      cause the Package to be a Modified Version. In addition, such      works are not considered parts of the Package itself, and are      not subject to the terms of this license.  .  General Provisions  .  (10) Any use, modification, and distribution of the Standard or       Modified Versions is governed by this Artistic License. By       using, modifying or distributing the Package, you accept this       license. Do not use, modify, or distribute the Package, if you       do not accept this license.  .  (11) If your Modified Version has been derived from a Modified       Version made by someone other than you, you are nevertheless       required to ensure that your Modified Version complies with       the requirements of this license.  .  (12) This license does not grant you the right to use any trademark,       service mark, tradename, or logo of the Copyright Holder.  .  (13) This license includes the non-exclusive, worldwide,       free-of-charge patent license to make, have made, use, offer to       sell, import and otherwise transfer the Package with respect to       any patent claims licensable by the Copyright Holder that are       necessarily infringed by the Package. If you institute patent       litigation (including a cross-claim or counterclaim) against       any party alleging that the Package constitutes direct or       </w:t>
      </w:r>
      <w:r>
        <w:lastRenderedPageBreak/>
        <w:t>contributory patent infringement, then this Artistic License to       you shall terminate on the date that such litigation is filed.  .  (14) Disclaimer of Warranty: THE PACKAGE IS PROVIDED BY THE COPYRIGHT       HOLDER AND CONTRIBUTORS AS IS' AND WITHOUT ANY EXPRESS OR       IMPLIED WARRANTIES. THE IMPLIED WARRANTIES OF MERCHANTABILITY,       FITNESS FOR A PARTICULAR PURPOSE, OR NON-INFRINGEMENT ARE       DISCLAIMED TO THE EXTENT PERMITTED BY YOUR LOCAL LAW. UNLESS       REQUIRED BY LAW, NO COPYRIGHT HOLDER OR CONTRIBUTOR WILL BE       LIABLE FOR ANY DIRECT, INDIRECT, INCIDENTAL, OR CONSEQUENTIAL       DAMAGES ARISING IN ANY WAY OUT OF THE USE OF THE PACKAGE, EVEN       IF ADVISED OF THE POSSIBILITY OF SUCH DAMAGE.</w:t>
      </w:r>
    </w:p>
    <w:p w14:paraId="042E4D91"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w:t>
      </w:r>
    </w:p>
    <w:p w14:paraId="7F627862" w14:textId="77777777" w:rsidR="00425AAE" w:rsidRDefault="00425AAE">
      <w:r>
        <w:t>License: LGPL-2.1  This program is free software; you can redistribute it and/or modify it under  the terms of the GNU Lesser General Public License as published by the Free  Software Foundation, version 2.1.  .  On Debian systems, the complete text of version 2.1 of the GNU Lesser   General Public License can be found in `/usr/share/common-licenses/LGPL-2.1'. [END FILE=librpc-xml-perl-0.78/debian/copyright]</w:t>
      </w:r>
    </w:p>
    <w:p w14:paraId="7FB13717" w14:textId="77777777" w:rsidR="00425AAE" w:rsidRDefault="00425AAE" w:rsidP="000727EF">
      <w:pPr>
        <w:pStyle w:val="Heading2"/>
      </w:pPr>
      <w:r>
        <w:t xml:space="preserve"> </w:t>
      </w:r>
      <w:bookmarkStart w:id="366" w:name="_Toc399938184"/>
      <w:r>
        <w:t>libseccomp (version 2.1.1):</w:t>
      </w:r>
      <w:bookmarkEnd w:id="366"/>
    </w:p>
    <w:p w14:paraId="4C9B7859" w14:textId="77777777" w:rsidR="00425AAE" w:rsidRDefault="00425AAE" w:rsidP="000727EF">
      <w:pPr>
        <w:pStyle w:val="Heading3"/>
      </w:pPr>
      <w:r>
        <w:t>libseccomp-2.1.1/debian/copyright:</w:t>
      </w:r>
    </w:p>
    <w:p w14:paraId="0364C614" w14:textId="77777777" w:rsidR="00425AAE" w:rsidRDefault="00425AAE">
      <w:r>
        <w:t>[BEGIN FILE=libseccomp-2.1.1/debian/copyright] Format: http://dep.debian.net/deps/dep5 Upstream-Name: libseccomp Source: https://sourceforge.net/projects/libseccomp/</w:t>
      </w:r>
    </w:p>
    <w:p w14:paraId="4C0F9547" w14:textId="77777777" w:rsidR="00425AAE" w:rsidRDefault="00425AAE">
      <w:r>
        <w:t>Files: * Copyright: 2012 Paul Moore &lt;pmoore@redhat.com&gt;  2012 Ashley Lai &lt;adlai@us.ibm.com&gt;  2012 Corey Bryant &lt;coreyb@linux.vnet.ibm.com&gt;  2012 Eduardo Otubo &lt;otubo@linux.vnet.ibm.com&gt;  2012 Eric Paris &lt;eparis@redhat.com&gt; License: LGPL-2.0+</w:t>
      </w:r>
    </w:p>
    <w:p w14:paraId="0CDE9E7C" w14:textId="77777777" w:rsidR="00425AAE" w:rsidRDefault="00425AAE">
      <w:r>
        <w:t>Files: tests/22-sim-basic_chains_array.tests Copyright: 2013 Vitaly Shukela &lt;vi0oss@gmail.com&gt; License: LGPL-2.0+</w:t>
      </w:r>
    </w:p>
    <w:p w14:paraId="5372BEC8" w14:textId="77777777" w:rsidR="00425AAE" w:rsidRDefault="00425AAE">
      <w:r>
        <w:t>Files: src/hash.* Copyright: 2006 Bob Jenkins &lt;bob_jenkins@burtleburtle.net&gt; License: LGPL-2.0+</w:t>
      </w:r>
    </w:p>
    <w:p w14:paraId="740DE049" w14:textId="77777777" w:rsidR="00425AAE" w:rsidRDefault="00425AAE">
      <w:r>
        <w:t>Files: debian/* Copyright: 2012 Kees Cook &lt;kees@debian.org&gt; License: LGPL-2.0+</w:t>
      </w:r>
    </w:p>
    <w:p w14:paraId="5362445C" w14:textId="77777777" w:rsidR="00425AAE" w:rsidRDefault="00425AAE">
      <w:r>
        <w:t xml:space="preserve">License: LGPL-2.0+  This package is free software; you can redistribute it and/or  modify it under the terms of the GNU Lesser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Lesser General Public License for more details.  .  You should have received a copy of </w:t>
      </w:r>
      <w:r>
        <w:lastRenderedPageBreak/>
        <w:t>the GNU General Public License  along with this program. If not, see &lt;http://www.gnu.org/licenses/&gt;.  .  On Debian systems, the complete text of the GNU Lesser General  Public License can be found in /usr/share/common-licenses/LGPL-2. [END FILE=libseccomp-2.1.1/debian/copyright]</w:t>
      </w:r>
    </w:p>
    <w:p w14:paraId="7BE5505D" w14:textId="77777777" w:rsidR="00425AAE" w:rsidRDefault="00425AAE" w:rsidP="000727EF">
      <w:pPr>
        <w:pStyle w:val="Heading2"/>
      </w:pPr>
      <w:r>
        <w:t xml:space="preserve"> </w:t>
      </w:r>
      <w:bookmarkStart w:id="367" w:name="_Toc399938185"/>
      <w:r>
        <w:t>libselinux (version 2.3):</w:t>
      </w:r>
      <w:bookmarkEnd w:id="367"/>
    </w:p>
    <w:p w14:paraId="274902E9" w14:textId="77777777" w:rsidR="00425AAE" w:rsidRDefault="00425AAE" w:rsidP="000727EF">
      <w:pPr>
        <w:pStyle w:val="Heading3"/>
      </w:pPr>
      <w:r>
        <w:t>libselinux-2.3/debian/copyright:</w:t>
      </w:r>
    </w:p>
    <w:p w14:paraId="370179B0" w14:textId="77777777" w:rsidR="00425AAE" w:rsidRDefault="00425AAE">
      <w:r>
        <w:t>[BEGIN FILE=libselinux-2.3/debian/copyright] This is the Debian packe for libselinux, and it is built from sources obtained from: http://userspace.selinuxproject.org/trac/wiki/Releases</w:t>
      </w:r>
    </w:p>
    <w:p w14:paraId="4EA634FF" w14:textId="77777777" w:rsidR="00425AAE" w:rsidRDefault="00425AAE">
      <w:r>
        <w:t>This package was debianized by Colin Walters &lt;walters@debian.org&gt; on Thu,  3 Jul 2003 17:10:57 -0400.</w:t>
      </w:r>
    </w:p>
    <w:p w14:paraId="594BEF3B" w14:textId="77777777" w:rsidR="00425AAE" w:rsidRDefault="00425AAE">
      <w:r>
        <w:t>This library (libselinux) is public domain software, i.e. not copyrighted.</w:t>
      </w:r>
    </w:p>
    <w:p w14:paraId="5125870B" w14:textId="77777777" w:rsidR="00425AAE" w:rsidRDefault="00425AAE">
      <w:r>
        <w:t>Warranty Exclusion ------------------ You agree that this software is a non-commercially developed program that may contain bugs (as that term is used in the industry) and that it may not function as intended. The software is licensed as is. NSA makes no, and hereby expressly disclaims all, warranties, express, implied, statutory, or otherwise with respect to the software, including noninfringement and the implied warranties of merchantability and fitness for a particular purpose.</w:t>
      </w:r>
    </w:p>
    <w:p w14:paraId="27BA9E51" w14:textId="77777777" w:rsidR="00425AAE" w:rsidRDefault="00425AAE">
      <w:r>
        <w:t>Limitation of Liability ----------------------- In no event will NSA be liable for any damages, including loss of data, lost profits, cost of cover, or other special, incidental, consequential, direct or indirect damages arising from the software or the use thereof, however caused and on any theory of liability. This limitation will apply even if NSA has been advised of the possibility of such damage. You acknowledge that this is a reasonable allocation of risk.</w:t>
      </w:r>
    </w:p>
    <w:p w14:paraId="3D5863CA" w14:textId="77777777" w:rsidR="00425AAE" w:rsidRDefault="00425AAE">
      <w:r>
        <w:t>----------------------------------------------------------------------------  However, one file (utils/avcstat.c) is   Copyright: 2004 Red Hat, Inc., James Morris &lt;jmorris@redhat.com&gt;  and is distributed underthe terms of the GNU General Public License,  version 2.</w:t>
      </w:r>
    </w:p>
    <w:p w14:paraId="02F91879" w14:textId="77777777" w:rsidR="00425AAE" w:rsidRDefault="00425AAE">
      <w:r>
        <w:t>---------------------------------------------------------------------------- In addition, The Debian specific package was modified to include an excerpt from the GNU libc package in the file utils/ia64-inline-syscall.h. The GNU C Library is distributed under the terms of the GNU Lesser General Public License as published by the Free Software Foundation; either version 2.1 of the License, or (at your option) any later version.</w:t>
      </w:r>
    </w:p>
    <w:p w14:paraId="292C9680" w14:textId="77777777" w:rsidR="00425AAE" w:rsidRDefault="00425AAE">
      <w:r>
        <w:t>You should have received a copy of the GNU Lesser General Public License along with the GNU C Library; if not, write to         Free Software Foundation, Inc., 51 Franklin St, Fifth Floor,         Boston, MA 02110-1301, USA.</w:t>
      </w:r>
    </w:p>
    <w:p w14:paraId="2E967D5A" w14:textId="77777777" w:rsidR="00425AAE" w:rsidRDefault="00425AAE">
      <w:r>
        <w:t xml:space="preserve"> On Debian systems, the complete text of the GNU Library General Public License can be found in `/usr/share/common-licenses/LGPL-2.1'. ------------------------------------------------------------------------------</w:t>
      </w:r>
    </w:p>
    <w:p w14:paraId="5E53AFCC" w14:textId="77777777" w:rsidR="00425AAE" w:rsidRDefault="00425AAE">
      <w:r>
        <w:t>This package is maintained by Manoj Srivastava &lt;srivasta@debian.org&gt;.</w:t>
      </w:r>
    </w:p>
    <w:p w14:paraId="4B8C1799" w14:textId="77777777" w:rsidR="00425AAE" w:rsidRDefault="00425AAE">
      <w:r>
        <w:t>The Debian specific changes are Â© 2005, 2006, Manoj Srivastava &lt;srivasta@debian.org&gt;, and distributed under the terms of the GNU General Public License, version 2.</w:t>
      </w:r>
    </w:p>
    <w:p w14:paraId="58723766" w14:textId="77777777" w:rsidR="00425AAE" w:rsidRDefault="00425AAE">
      <w:r>
        <w:lastRenderedPageBreak/>
        <w:t>On Debian GNU/Linux systems, the complete text of the GNU General Public License can be found in `/usr/share/common-licenses/GPL-2'.</w:t>
      </w:r>
    </w:p>
    <w:p w14:paraId="30C436B2" w14:textId="77777777" w:rsidR="00425AAE" w:rsidRDefault="00425AAE">
      <w:r>
        <w:t xml:space="preserve">    A copy of the GNU General Public License is also available at     &lt;URL:http://www.gnu.org/copyleft/gpl.html&gt;.  You may also obtain     it by writing to the Free Software Foundation, Inc., 51 Franklin     St, Fifth Floor, Boston, MA 02110-1301, USA.</w:t>
      </w:r>
    </w:p>
    <w:p w14:paraId="7273210E" w14:textId="77777777" w:rsidR="00425AAE" w:rsidRDefault="00425AAE">
      <w:r>
        <w:t>Manoj Srivastava &lt;srivasta@debian.org&gt; arch-tag: d4250e44-a0e0-4ee0-adb9-2bd74f6eeb27 [END FILE=libselinux-2.3/debian/copyright]</w:t>
      </w:r>
    </w:p>
    <w:p w14:paraId="45C8007C" w14:textId="77777777" w:rsidR="00425AAE" w:rsidRDefault="00425AAE" w:rsidP="000727EF">
      <w:pPr>
        <w:pStyle w:val="Heading3"/>
      </w:pPr>
      <w:r>
        <w:t>libselinux-2.3/LICENSE:</w:t>
      </w:r>
    </w:p>
    <w:p w14:paraId="24C76C31" w14:textId="77777777" w:rsidR="00425AAE" w:rsidRDefault="00425AAE">
      <w:r>
        <w:t>[BEGIN FILE=libselinux-2.3/LICENSE] This library (libselinux) is public domain software, i.e. not copyrighted.</w:t>
      </w:r>
    </w:p>
    <w:p w14:paraId="118E50CC" w14:textId="77777777" w:rsidR="00425AAE" w:rsidRDefault="00425AAE">
      <w:r>
        <w:t>Warranty Exclusion ------------------ You agree that this software is a non-commercially developed program that may contain bugs (as that term is used in the industry) and that it may not function as intended. The software is licensed as is. NSA makes no, and hereby expressly disclaims all, warranties, express, implied, statutory, or otherwise with respect to the software, including noninfringement and the implied warranties of merchantability and fitness for a particular purpose.</w:t>
      </w:r>
    </w:p>
    <w:p w14:paraId="1BBE500B" w14:textId="77777777" w:rsidR="00425AAE" w:rsidRDefault="00425AAE">
      <w:r>
        <w:t>Limitation of Liability ----------------------- In no event will NSA be liable for any damages, including loss of data, lost profits, cost of cover, or other special, incidental, consequential, direct or indirect damages arising from the software or the use thereof, however caused and on any theory of liability. This limitation will apply even if NSA has been advised of the possibility of such damage. You acknowledge that this is a reasonable allocation of risk. [END FILE=libselinux-2.3/LICENSE]</w:t>
      </w:r>
    </w:p>
    <w:p w14:paraId="6F1176BB" w14:textId="77777777" w:rsidR="00425AAE" w:rsidRDefault="00425AAE" w:rsidP="000727EF">
      <w:pPr>
        <w:pStyle w:val="Heading2"/>
      </w:pPr>
      <w:r>
        <w:t xml:space="preserve"> </w:t>
      </w:r>
      <w:bookmarkStart w:id="368" w:name="_Toc399938186"/>
      <w:r>
        <w:t>libsemanage (version 2.3):</w:t>
      </w:r>
      <w:bookmarkEnd w:id="368"/>
    </w:p>
    <w:p w14:paraId="0C04E1BE" w14:textId="77777777" w:rsidR="00425AAE" w:rsidRDefault="00425AAE" w:rsidP="000727EF">
      <w:pPr>
        <w:pStyle w:val="Heading3"/>
      </w:pPr>
      <w:r>
        <w:t>libsemanage-2.3/debian/copyright:</w:t>
      </w:r>
    </w:p>
    <w:p w14:paraId="3254E89A" w14:textId="77777777" w:rsidR="00425AAE" w:rsidRDefault="00425AAE">
      <w:r>
        <w:t>[BEGIN FILE=libsemanage-2.3/debian/copyright] This is the Debian packe for libsemanage, and it is built from sources obtained from: http://www.nsa.gov/selinux/code/download5.cfm.</w:t>
      </w:r>
    </w:p>
    <w:p w14:paraId="7E6C26B8" w14:textId="77777777" w:rsidR="00425AAE" w:rsidRDefault="00425AAE">
      <w:r>
        <w:t>libsemanage is Copyright Â© 2004-2007 Tresys Technology, LLC                Copyright Â© 2005 Red Hat, Inc.</w:t>
      </w:r>
    </w:p>
    <w:p w14:paraId="16166BB0"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752E08BD"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021237A5" w14:textId="77777777" w:rsidR="00425AAE" w:rsidRDefault="00425AAE">
      <w:r>
        <w:t xml:space="preserve">    You should have received a copy of the GNU Lesser General Public     License along with this library; if not, write to the Free Software     Foundation, Inc., 51 Franklin St, Fifth Floor, Boston, MA  02110-1</w:t>
      </w:r>
    </w:p>
    <w:p w14:paraId="0FED6785" w14:textId="77777777" w:rsidR="00425AAE" w:rsidRDefault="00425AAE">
      <w:r>
        <w:lastRenderedPageBreak/>
        <w:t>On Debian GNU/Linux systems, the complete text of the Lesser GNU General Public License can be found in `/usr/share/common-licenses/LGPL'.</w:t>
      </w:r>
    </w:p>
    <w:p w14:paraId="21A92419" w14:textId="77777777" w:rsidR="00425AAE" w:rsidRDefault="00425AAE">
      <w:r>
        <w:t>This package is maintained by Manoj Srivastava &lt;srivasta@debian.org&gt;.</w:t>
      </w:r>
    </w:p>
    <w:p w14:paraId="70DAA833" w14:textId="77777777" w:rsidR="00425AAE" w:rsidRDefault="00425AAE">
      <w:r>
        <w:t>The Debian specific changes are Â© 2005-2009, Manoj Srivastava &lt;srivasta@debian.org&gt;, and distributed under the terms of the GNU General Public License, version 2.</w:t>
      </w:r>
    </w:p>
    <w:p w14:paraId="0F73938F" w14:textId="77777777" w:rsidR="00425AAE" w:rsidRDefault="00425AAE">
      <w:r>
        <w:t>On Debian GNU/Linux systems, the complete text of the GNU General Public License can be found in `/usr/share/common-licenses/GPL'.</w:t>
      </w:r>
    </w:p>
    <w:p w14:paraId="5FF07F22" w14:textId="77777777" w:rsidR="00425AAE" w:rsidRDefault="00425AAE">
      <w:r>
        <w:t xml:space="preserve">    A copy of the GNU General Public License is also available at     &lt;URL:http://www.gnu.org/copyleft/gpl.html&gt;.  You may also obtain     it by writing to the Free Software Foundation, Inc., 51 Franklin     St, Fifth Floor, Boston, MA 02110-1301, USA.</w:t>
      </w:r>
    </w:p>
    <w:p w14:paraId="284A1F4F" w14:textId="77777777" w:rsidR="00425AAE" w:rsidRDefault="00425AAE">
      <w:r>
        <w:t>Manoj Srivastava &lt;srivasta@debian.org&gt; arch-tag: d4250e44-a0e0-4ee0-adb9-2bd74f6eeb27 [END FILE=libsemanage-2.3/debian/copyright]</w:t>
      </w:r>
    </w:p>
    <w:p w14:paraId="3E9FD904" w14:textId="77777777" w:rsidR="00425AAE" w:rsidRDefault="00425AAE" w:rsidP="000727EF">
      <w:pPr>
        <w:pStyle w:val="Heading2"/>
      </w:pPr>
      <w:r>
        <w:t xml:space="preserve"> </w:t>
      </w:r>
      <w:bookmarkStart w:id="369" w:name="_Toc399938187"/>
      <w:r>
        <w:t>libsepol (version 2.3):</w:t>
      </w:r>
      <w:bookmarkEnd w:id="369"/>
    </w:p>
    <w:p w14:paraId="15553497" w14:textId="77777777" w:rsidR="00425AAE" w:rsidRDefault="00425AAE" w:rsidP="000727EF">
      <w:pPr>
        <w:pStyle w:val="Heading3"/>
      </w:pPr>
      <w:r>
        <w:t>libsepol-2.3/debian/copyright:</w:t>
      </w:r>
    </w:p>
    <w:p w14:paraId="00CF38EF" w14:textId="77777777" w:rsidR="00425AAE" w:rsidRDefault="00425AAE">
      <w:r>
        <w:t>[BEGIN FILE=libsepol-2.3/debian/copyright] This is the Debian packe for libsepol, and it is built from sources obtained from http://userspace.selinuxproject.org/releases/current/devel/</w:t>
      </w:r>
    </w:p>
    <w:p w14:paraId="28C7E585" w14:textId="77777777" w:rsidR="00425AAE" w:rsidRDefault="00425AAE"/>
    <w:p w14:paraId="17BCD7BE" w14:textId="77777777" w:rsidR="00425AAE" w:rsidRDefault="00425AAE">
      <w:r>
        <w:t>This package was debianized by Russell Coker &lt;russell@coker.com.au&gt; on Fri, 20 Aug 2004 17:26:18 +1000.</w:t>
      </w:r>
    </w:p>
    <w:p w14:paraId="42AD4A62" w14:textId="77777777" w:rsidR="00425AAE" w:rsidRDefault="00425AAE">
      <w:r>
        <w:t>libsepol is  Copyright (C) 2003, 2004 Stephen Smalley &lt;sds@epoch.ncsc.mil&gt;  Copyright (C) 2003-2007  Red Hat, Inc.  Copyright (C) 2004, 2005 Trusted Computer Solutions, Inc.  Copyright (C) 2003-2008  Tresys Technology, LLC</w:t>
      </w:r>
    </w:p>
    <w:p w14:paraId="0D0B7632"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0BC21D35"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30E720D8" w14:textId="77777777" w:rsidR="00425AAE" w:rsidRDefault="00425AAE">
      <w:r>
        <w:t xml:space="preserve">    You should have received a copy of the GNU Lesser General Public     License along with this library; if not, write to the Free Software     Foundation, Inc., 51 Franklin St, Fifth Floor, Boston, MA  02110-1301  USA</w:t>
      </w:r>
    </w:p>
    <w:p w14:paraId="2DE3C6DA" w14:textId="77777777" w:rsidR="00425AAE" w:rsidRDefault="00425AAE">
      <w:r>
        <w:t>On Debian GNU/Linux systems, the complete text of the Lesser GNU General Public License can be found in `/usr/share/common-licenses/LGPL'.</w:t>
      </w:r>
    </w:p>
    <w:p w14:paraId="16505E82" w14:textId="77777777" w:rsidR="00425AAE" w:rsidRDefault="00425AAE">
      <w:r>
        <w:t xml:space="preserve"> This package is maintained by Manoj Srivastava &lt;srivasta@debian.org&gt;.</w:t>
      </w:r>
    </w:p>
    <w:p w14:paraId="24465561" w14:textId="77777777" w:rsidR="00425AAE" w:rsidRDefault="00425AAE">
      <w:r>
        <w:t xml:space="preserve"> The Debian specific changes are Â© 2005-2008, Manoj Srivastava  &lt;srivasta@debian.org&gt;, and distributed under the terms of the GNU  General Public License, version 2.</w:t>
      </w:r>
    </w:p>
    <w:p w14:paraId="39462DE6" w14:textId="77777777" w:rsidR="00425AAE" w:rsidRDefault="00425AAE">
      <w:r>
        <w:lastRenderedPageBreak/>
        <w:t xml:space="preserve"> On Debian GNU/Linux systems, the complete text of the GNU General Public License can be found in `/usr/share/common-licenses/GPL'.</w:t>
      </w:r>
    </w:p>
    <w:p w14:paraId="545BAB38" w14:textId="77777777" w:rsidR="00425AAE" w:rsidRDefault="00425AAE">
      <w:r>
        <w:t xml:space="preserve">    A copy of the GNU General Public License is also available at     &lt;URL:http://www.gnu.org/copyleft/gpl.html&gt;.  You may also obtain     it by writing to the Free Software Foundation, Inc., 51 Franklin     St, Fifth Floor, Boston, MA 02110-1301 USA</w:t>
      </w:r>
    </w:p>
    <w:p w14:paraId="5BC454F0" w14:textId="77777777" w:rsidR="00425AAE" w:rsidRDefault="00425AAE">
      <w:r>
        <w:t>Manoj Srivastava &lt;srivasta@debian.org&gt; arch-tag: d4250e44-a0e0-4ee0-adb9-2bd74f6eeb27 [END FILE=libsepol-2.3/debian/copyright]</w:t>
      </w:r>
    </w:p>
    <w:p w14:paraId="15FB73FA" w14:textId="77777777" w:rsidR="00425AAE" w:rsidRDefault="00425AAE" w:rsidP="000727EF">
      <w:pPr>
        <w:pStyle w:val="Heading2"/>
      </w:pPr>
      <w:r>
        <w:t xml:space="preserve"> </w:t>
      </w:r>
      <w:bookmarkStart w:id="370" w:name="_Toc399938188"/>
      <w:r>
        <w:t>libsigc++-2.0 (version 2.2.11):</w:t>
      </w:r>
      <w:bookmarkEnd w:id="370"/>
    </w:p>
    <w:p w14:paraId="6A9CE9CD" w14:textId="77777777" w:rsidR="00425AAE" w:rsidRDefault="00425AAE" w:rsidP="000727EF">
      <w:pPr>
        <w:pStyle w:val="Heading3"/>
      </w:pPr>
      <w:r>
        <w:t>libsigc++-2.0-2.2.11/debian/copyright:</w:t>
      </w:r>
    </w:p>
    <w:p w14:paraId="20C24F37" w14:textId="77777777" w:rsidR="00425AAE" w:rsidRDefault="00425AAE">
      <w:r>
        <w:t>[BEGIN FILE=libsigc++-2.0-2.2.11/debian/copyright] Downloaded from: ftp://download.sourceforge.net/pub/sourceforge/libsigc</w:t>
      </w:r>
    </w:p>
    <w:p w14:paraId="5965C07A" w14:textId="77777777" w:rsidR="00425AAE" w:rsidRDefault="00425AAE">
      <w:r>
        <w:t>Homepage: http://libsigc.sourceforge.net</w:t>
      </w:r>
    </w:p>
    <w:p w14:paraId="2F95FDCF" w14:textId="77777777" w:rsidR="00425AAE" w:rsidRDefault="00425AAE">
      <w:r>
        <w:t>Upstream Authors:</w:t>
      </w:r>
    </w:p>
    <w:p w14:paraId="2836C0D9" w14:textId="77777777" w:rsidR="00425AAE" w:rsidRDefault="00425AAE">
      <w:r>
        <w:t>Martin Schulze &lt;mschulze@cvs.gnome.org&gt; Murray Cumming &lt;murrayc@murrayc.com&gt; Cedric Gustin &lt;cedric.gustin@swing.be&gt; (win32 support) Timothy M. Shead &lt;tshead@k-3d.com&gt; and James Lin &lt;jameslin@vmware.com&gt; (MSVC support) Damien Carbery &lt;Damien.Carbery@Sun.COM&gt; (Sun FORTE C++ support) Takashi Takekawa &lt;takekawa@users.sourceforge.jp&gt; (Intel C++ support) Andreas Rottmann &lt;rottmann@users.sourceforge.net&gt; (make system) Karl Einar Nelson &lt;kenelson@ece.ucdavis.edu&gt; (initial version 1.9.4)</w:t>
      </w:r>
    </w:p>
    <w:p w14:paraId="579105B8" w14:textId="77777777" w:rsidR="00425AAE" w:rsidRDefault="00425AAE">
      <w:r>
        <w:t xml:space="preserve"> Copyright:</w:t>
      </w:r>
    </w:p>
    <w:p w14:paraId="71954938" w14:textId="77777777" w:rsidR="00425AAE" w:rsidRDefault="00425AAE">
      <w:r>
        <w:t>Distribution of library and components is under the LGPL. Examples and tests are Public Domain.</w:t>
      </w:r>
    </w:p>
    <w:p w14:paraId="0726E055" w14:textId="77777777" w:rsidR="00425AAE" w:rsidRDefault="00425AAE">
      <w:r>
        <w:t>See /usr/share/common-licenses/LGPL-2.1 for the full license.</w:t>
      </w:r>
    </w:p>
    <w:p w14:paraId="7978E16F" w14:textId="77777777" w:rsidR="00425AAE" w:rsidRDefault="00425AAE">
      <w:r>
        <w:t>[END FILE=libsigc++-2.0-2.2.11/debian/copyright]</w:t>
      </w:r>
    </w:p>
    <w:p w14:paraId="2D6D673F" w14:textId="77777777" w:rsidR="00425AAE" w:rsidRDefault="00425AAE" w:rsidP="000727EF">
      <w:pPr>
        <w:pStyle w:val="Heading2"/>
      </w:pPr>
      <w:r>
        <w:t xml:space="preserve"> </w:t>
      </w:r>
      <w:bookmarkStart w:id="371" w:name="_Toc399938189"/>
      <w:r>
        <w:t>libssh2 (version 1.4.3):</w:t>
      </w:r>
      <w:bookmarkEnd w:id="371"/>
    </w:p>
    <w:p w14:paraId="591EA28B" w14:textId="77777777" w:rsidR="00425AAE" w:rsidRDefault="00425AAE" w:rsidP="000727EF">
      <w:pPr>
        <w:pStyle w:val="Heading3"/>
      </w:pPr>
      <w:r>
        <w:t>libssh2-1.4.3/debian/copyright:</w:t>
      </w:r>
    </w:p>
    <w:p w14:paraId="074E935A" w14:textId="77777777" w:rsidR="00425AAE" w:rsidRDefault="00425AAE">
      <w:r>
        <w:t>[BEGIN FILE=libssh2-1.4.3/debian/copyright] Format: http://www.debian.org/doc/packaging-manuals/copyright-format/1.0/ Upstream-Name: libssh2 Upstream-Contact: Daniel Stenberg &lt;daniel@haxx.se&gt; Source: http://libssh2.org/</w:t>
      </w:r>
    </w:p>
    <w:p w14:paraId="6C77A9E7" w14:textId="77777777" w:rsidR="00425AAE" w:rsidRDefault="00425AAE">
      <w:r>
        <w:t>Files: * Copyright: (c) 2004-2007 Sara Golemon &lt;sarag@libssh2.org&gt;            (c) 2005,2006 Mikhail Gusarov &lt;dottedmag@dottedmag.net&gt;            (c) 2006-2007 The Written Word, Inc.            (c) 2007 Eli Fant &lt;elifantu@mail.ru&gt;            (c) 2009 Daniel Stenberg            (C) 2008, 2009 Simon Josefsson License: BSD</w:t>
      </w:r>
    </w:p>
    <w:p w14:paraId="45BDE453" w14:textId="77777777" w:rsidR="00425AAE" w:rsidRDefault="00425AAE">
      <w:r>
        <w:t>Files: debian/* Copyright: 2007-2012 Mikhail Gusarov &lt;dottedmag@debian.org&gt; License: BSD</w:t>
      </w:r>
    </w:p>
    <w:p w14:paraId="20ED2317" w14:textId="77777777" w:rsidR="00425AAE" w:rsidRDefault="00425AAE">
      <w:r>
        <w:lastRenderedPageBreak/>
        <w:t>License: BSD  * Redistribution and use in source and binary forms,  * with or without modification, are permitted provided  * that the following conditions are met:  *  *   Redistributions of source code must retain the above  *   copyright notice, this list of conditions and the  *   following disclaimer.  *  *   Redistributions in binary form must reproduce the above  *   copyright notice, this list of conditions and the following  *   disclaimer in the documentation and/or other materials  *   provided with the distribution.  *  *   Neither the name of the copyright holder nor the names  *   of any other contributors may be used to endorse or  *   promote products derived from this software without  *   specific prior written permission.  *  * THIS SOFTWARE IS PROVIDED BY THE COPYRIGHT HOLDERS AND  * CONTRIBUTORS AS IS AND ANY EXPRESS OR IMPLIED WARRANTIES,  * INCLUDING, BUT NOT LIMITED TO, THE IMPLIED WARRANTIES  * OF MERCHANTABILITY AND FITNESS FOR A PARTICULAR PURPOSE  * ARE DISCLAIMED. IN NO EVENT SHALL THE COPYRIGHT OWNER OR  * CONTRIBUTORS BE LIABLE FOR ANY DIRECT, INDIRECT, INCIDENTAL,  * SPECIAL, EXEMPLARY, OR CONSEQUENTIAL DAMAGES (INCLUDING,  * BUT NOT LIMITED TO, PROCUREMENT OF SUBSTITUTE GOODS OR  * SERVICES; LOSS OF USE, DATA, OR PROFITS; OR BUSINESS  * INTERRUPTION) HOWEVER CAUSED AND ON ANY THEORY OF LIABILITY,  * OF SUCH DAMAGE. [END FILE=libssh2-1.4.3/debian/copyright]</w:t>
      </w:r>
    </w:p>
    <w:p w14:paraId="4467E227" w14:textId="77777777" w:rsidR="00425AAE" w:rsidRDefault="00425AAE" w:rsidP="000727EF">
      <w:pPr>
        <w:pStyle w:val="Heading2"/>
      </w:pPr>
      <w:r>
        <w:t xml:space="preserve"> </w:t>
      </w:r>
      <w:bookmarkStart w:id="372" w:name="_Toc399938190"/>
      <w:r>
        <w:t>libsub-install-perl (version 0.928):</w:t>
      </w:r>
      <w:bookmarkEnd w:id="372"/>
    </w:p>
    <w:p w14:paraId="605BBFDE" w14:textId="77777777" w:rsidR="00425AAE" w:rsidRDefault="00425AAE" w:rsidP="000727EF">
      <w:pPr>
        <w:pStyle w:val="Heading3"/>
      </w:pPr>
      <w:r>
        <w:t>libsub-install-perl-0.928/debian/copyright:</w:t>
      </w:r>
    </w:p>
    <w:p w14:paraId="3ADC8F5A" w14:textId="77777777" w:rsidR="00425AAE" w:rsidRDefault="00425AAE">
      <w:r>
        <w:t>[BEGIN FILE=libsub-install-perl-0.928/debian/copyright] Format: http://www.debian.org/doc/packaging-manuals/copyright-format/1.0/ Upstream-Contact: Ricardo Signes &lt;rjbs@cpan.org&gt; Source: https://metacpan.org/release/Sub-Install Upstream-Name: Sub-Install</w:t>
      </w:r>
    </w:p>
    <w:p w14:paraId="3A743228" w14:textId="77777777" w:rsidR="00425AAE" w:rsidRDefault="00425AAE">
      <w:r>
        <w:t>Files: * Copyright: 2005, Ricardo Signes &lt;rjbs@cpan.org&gt; License: Artistic or GPL-1+</w:t>
      </w:r>
    </w:p>
    <w:p w14:paraId="16B506CB" w14:textId="77777777" w:rsidR="00425AAE" w:rsidRDefault="00425AAE">
      <w:r>
        <w:t>Files: debian/* Copyright: 2006, Krzysztof Krzyzaniak (eloy) &lt;eloy@debian.org&gt;  2006-2014, gregor herrmann &lt;gregoa@debian.org&gt;  2008, Rene Mayorga &lt;rmayorga@debian.org&gt;  2009, Brian Cassidy &lt;brian.cassidy@gmail.com&gt;  2011-2012, Fabrizio Regalli &lt;fabreg@fabreg.it&gt; License: Artistic or GPL-1+</w:t>
      </w:r>
    </w:p>
    <w:p w14:paraId="39D2608E"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56CEF403"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FILE=libsub-install-perl-0.928/debian/copyright]</w:t>
      </w:r>
    </w:p>
    <w:p w14:paraId="5C73FB6B" w14:textId="77777777" w:rsidR="00425AAE" w:rsidRDefault="00425AAE" w:rsidP="000727EF">
      <w:pPr>
        <w:pStyle w:val="Heading3"/>
      </w:pPr>
      <w:r>
        <w:lastRenderedPageBreak/>
        <w:t>libsub-install-perl-0.928/LICENSE:</w:t>
      </w:r>
    </w:p>
    <w:p w14:paraId="68811A06" w14:textId="77777777" w:rsidR="00425AAE" w:rsidRDefault="00425AAE">
      <w:r>
        <w:t>[BEGIN FILE=libsub-install-perl-0.928/LICENSE] This software is copyright (c) 2005 by Ricardo SIGNES.</w:t>
      </w:r>
    </w:p>
    <w:p w14:paraId="3BD0566F" w14:textId="77777777" w:rsidR="00425AAE" w:rsidRDefault="00425AAE">
      <w:r>
        <w:t>This is free software; you can redistribute it and/or modify it under the same terms as the Perl 5 programming language system itself.</w:t>
      </w:r>
    </w:p>
    <w:p w14:paraId="4290BCA3" w14:textId="77777777" w:rsidR="00425AAE" w:rsidRDefault="00425AAE">
      <w:r>
        <w:t>Terms of the Perl programming language system itself</w:t>
      </w:r>
    </w:p>
    <w:p w14:paraId="45A18AA9" w14:textId="77777777" w:rsidR="00425AAE" w:rsidRDefault="00425AAE">
      <w:r>
        <w:t>a) the GNU General Public License as published by the Free    Software Foundation; either version 1, or (at your option) any    later version, or b) the Artistic License</w:t>
      </w:r>
    </w:p>
    <w:p w14:paraId="6151603E" w14:textId="77777777" w:rsidR="00425AAE" w:rsidRDefault="00425AAE">
      <w:r>
        <w:t>--- The GNU General Public License, Version 1, February 1989 ---</w:t>
      </w:r>
    </w:p>
    <w:p w14:paraId="09E6051E" w14:textId="77777777" w:rsidR="00425AAE" w:rsidRDefault="00425AAE">
      <w:r>
        <w:t>This software is Copyright (c) 2005 by Ricardo SIGNES.</w:t>
      </w:r>
    </w:p>
    <w:p w14:paraId="585EF42A" w14:textId="77777777" w:rsidR="00425AAE" w:rsidRDefault="00425AAE">
      <w:r>
        <w:t>This is free software, licensed under:</w:t>
      </w:r>
    </w:p>
    <w:p w14:paraId="4DC9C5CD" w14:textId="77777777" w:rsidR="00425AAE" w:rsidRDefault="00425AAE">
      <w:r>
        <w:t xml:space="preserve">  The GNU General Public License, Version 1, February 1989</w:t>
      </w:r>
    </w:p>
    <w:p w14:paraId="50B61B72" w14:textId="77777777" w:rsidR="00425AAE" w:rsidRDefault="00425AAE">
      <w:r>
        <w:t xml:space="preserve">                    GNU GENERAL PUBLIC LICENSE                      Version 1, February 1989</w:t>
      </w:r>
    </w:p>
    <w:p w14:paraId="7547B350" w14:textId="77777777" w:rsidR="00425AAE" w:rsidRDefault="00425AAE">
      <w:r>
        <w:t xml:space="preserve"> Copyright (C) 1989 Free Software Foundation, Inc.  51 Franklin St, Fifth Floor, Boston, MA  02110-1301  USA</w:t>
      </w:r>
    </w:p>
    <w:p w14:paraId="5AB6E82A" w14:textId="77777777" w:rsidR="00425AAE" w:rsidRDefault="00425AAE">
      <w:r>
        <w:t xml:space="preserve"> Everyone is permitted to copy and distribute verbatim copies  of this license document, but changing it is not allowed.</w:t>
      </w:r>
    </w:p>
    <w:p w14:paraId="35F586E0" w14:textId="77777777" w:rsidR="00425AAE" w:rsidRDefault="00425AAE">
      <w:r>
        <w:t xml:space="preserve">                            </w:t>
      </w:r>
      <w:r w:rsidRPr="00CE7DF1">
        <w:t>Preamble</w:t>
      </w:r>
    </w:p>
    <w:p w14:paraId="2743FD45" w14:textId="77777777" w:rsidR="00425AAE" w:rsidRDefault="00425AAE">
      <w:r>
        <w:t xml:space="preserve">  The license agreements of most software companies try to keep users at the mercy of those companies.  By contrast, our General Public License is intended to guarantee your freedom to share and change free software--to make sure the software is free for all its users.  The General Public License applies to the Free Software Foundation's software and to any other program whose authors commit to using it. You can use it for your programs, too.</w:t>
      </w:r>
    </w:p>
    <w:p w14:paraId="7657F4E3" w14:textId="77777777" w:rsidR="00425AAE" w:rsidRDefault="00425AAE">
      <w:r>
        <w:t xml:space="preserve">  When we speak of free software, we are referring to freedom, not price.  Specifically, the General Public License is designed to make sure that you have the freedom to give away or sell copies of free software, that you receive source code or can get it if you want it, that you can change the software or use pieces of it in new free programs; and that you know you can do these things.</w:t>
      </w:r>
    </w:p>
    <w:p w14:paraId="275AAAD8"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5C58D60B" w14:textId="77777777" w:rsidR="00425AAE" w:rsidRDefault="00425AAE">
      <w:r>
        <w:t xml:space="preserve">  For example, if you distribute copies of a such a program, whether gratis or for a fee, you must give the recipients all the rights that you have.  You must make sure that they, too, receive or can get the source code.  And you must tell them their rights.</w:t>
      </w:r>
    </w:p>
    <w:p w14:paraId="571838F7" w14:textId="77777777" w:rsidR="00425AAE" w:rsidRDefault="00425AAE">
      <w:r>
        <w:t xml:space="preserve">  We protect your rights with two steps: (1) copyright the software, and (2) offer you this license which gives you legal permission to copy, distribute and/or modify the software.</w:t>
      </w:r>
    </w:p>
    <w:p w14:paraId="574E34D2"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6E4D3500" w14:textId="77777777" w:rsidR="00425AAE" w:rsidRDefault="00425AAE">
      <w:r>
        <w:t xml:space="preserve">  The precise terms and conditions for copying, distribution and modification follow.</w:t>
      </w:r>
    </w:p>
    <w:p w14:paraId="22F7439A" w14:textId="77777777" w:rsidR="00425AAE" w:rsidRDefault="00425AAE">
      <w:r>
        <w:lastRenderedPageBreak/>
        <w:t xml:space="preserve">                    GNU GENERAL PUBLIC LICENSE    TERMS AND CONDITIONS FOR COPYING, DISTRIBUTION AND MODIFICATION</w:t>
      </w:r>
    </w:p>
    <w:p w14:paraId="02E93581" w14:textId="77777777" w:rsidR="00425AAE" w:rsidRDefault="00425AAE">
      <w:r>
        <w:t xml:space="preserve">  0. This License Agreement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work containing the Program or a portion of it, either verbatim or with modifications.  Each licensee is addressed as you.</w:t>
      </w:r>
    </w:p>
    <w:p w14:paraId="47B63F13"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General Public License and to the absence of any warranty; and give any other recipients of the Program a copy of this General Public License along with the Program.  You may charge a fee for the physical act of transferring a copy.</w:t>
      </w:r>
    </w:p>
    <w:p w14:paraId="359E9200" w14:textId="77777777" w:rsidR="00425AAE" w:rsidRDefault="00425AAE">
      <w:r>
        <w:t xml:space="preserve">  2. You may modify your copy or copies of the Program or any portion of it, and copy and distribute such modifications under the terms of Paragraph 1 above, provided that you also do the following:</w:t>
      </w:r>
    </w:p>
    <w:p w14:paraId="1F53C92B" w14:textId="77777777" w:rsidR="00425AAE" w:rsidRDefault="00425AAE">
      <w:r>
        <w:t xml:space="preserve">    a) cause the modified files to carry prominent notices stating that     you changed the files and the date of any change; and</w:t>
      </w:r>
    </w:p>
    <w:p w14:paraId="6C592ED1" w14:textId="77777777" w:rsidR="00425AAE" w:rsidRDefault="00425AAE">
      <w:r>
        <w:t xml:space="preserve">    b) cause the whole of any work that you distribute or publish, that     in whole or in part contains the Program or any part thereof, either     with or without modifications, to be licensed at no charge to all     third parties under the terms of this General Public License (except     that you may choose to grant warranty protection to some or all     third parties, at your option).</w:t>
      </w:r>
    </w:p>
    <w:p w14:paraId="3465EA9B" w14:textId="77777777" w:rsidR="00425AAE" w:rsidRDefault="00425AAE">
      <w:r>
        <w:t xml:space="preserve">    c) If the modified program normally reads commands interactively when     run, you must cause it, when started running for such interactive use     in the simplest and most usual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General     Public License.</w:t>
      </w:r>
    </w:p>
    <w:p w14:paraId="44E61EB1" w14:textId="77777777" w:rsidR="00425AAE" w:rsidRDefault="00425AAE">
      <w:r>
        <w:t xml:space="preserve">    d) You may charge a fee for the physical act of transferring a     copy, and you may at your option offer warranty protection in     exchange for a fee.</w:t>
      </w:r>
    </w:p>
    <w:p w14:paraId="4B3432BC" w14:textId="77777777" w:rsidR="00425AAE" w:rsidRDefault="00425AAE">
      <w:r>
        <w:t>Mere aggregation of another independent work with the Program (or its derivative) on a volume of a storage or distribution medium does not bring the other work under the scope of these terms.</w:t>
      </w:r>
    </w:p>
    <w:p w14:paraId="2C8B263F" w14:textId="77777777" w:rsidR="00425AAE" w:rsidRDefault="00425AAE">
      <w:r>
        <w:t xml:space="preserve">  3. You may copy and distribute the Program (or a portion or derivative of it, under Paragraph 2) in object code or executable form under the terms of Paragraphs 1 and 2 above provided that you also do one of the following:</w:t>
      </w:r>
    </w:p>
    <w:p w14:paraId="71471174" w14:textId="77777777" w:rsidR="00425AAE" w:rsidRDefault="00425AAE">
      <w:r>
        <w:t xml:space="preserve">    a) accompany it with the complete corresponding machine-readable     source code, which must be distributed under the terms of     Paragraphs 1 and 2 above; or,</w:t>
      </w:r>
    </w:p>
    <w:p w14:paraId="4E7595C9" w14:textId="77777777" w:rsidR="00425AAE" w:rsidRDefault="00425AAE">
      <w:r>
        <w:t xml:space="preserve">    b) accompany it with a written offer, valid for at least three     years, to give any third party free (except for a nominal charge     for the cost of distribution) a complete machine-readable copy of the     corresponding source code, to be distributed under the terms of     Paragraphs 1 and 2 above; or,</w:t>
      </w:r>
    </w:p>
    <w:p w14:paraId="10002999" w14:textId="77777777" w:rsidR="00425AAE" w:rsidRDefault="00425AAE">
      <w:r>
        <w:lastRenderedPageBreak/>
        <w:t xml:space="preserve">    c) accompany it with the information you received as to where the     corresponding source code may be obtained.  (This alternative is     allowed only for noncommercial distribution and only if you     received the program in object code or executable form alone.)</w:t>
      </w:r>
    </w:p>
    <w:p w14:paraId="7148836F" w14:textId="77777777" w:rsidR="00425AAE" w:rsidRDefault="00425AAE">
      <w:r>
        <w:t>Source code for a work means the preferred form of the work for making modifications to it.  For an executable file, complete source code means all the source code for all modules it contains; but, as a special exception, it need not include source code for modules which are standard libraries that accompany the operating system on which the executable file runs, or for standard header files or definitions files that accompany that operating system.</w:t>
      </w:r>
    </w:p>
    <w:p w14:paraId="05E723A7" w14:textId="77777777" w:rsidR="00425AAE" w:rsidRDefault="00425AAE">
      <w:r>
        <w:t xml:space="preserve">  4. You may not copy, modify, sublicense, distribute or transfer the Program except as expressly provided under this General Public License. Any attempt otherwise to copy, modify, sublicense, distribute or transfer the Program is void, and will automatically terminate your rights to use the Program under this License.  However, parties who have received copies, or rights to use copies, from you under this General Public License will not have their licenses terminated so long as such parties remain in full compliance.</w:t>
      </w:r>
    </w:p>
    <w:p w14:paraId="0F4F678E" w14:textId="77777777" w:rsidR="00425AAE" w:rsidRDefault="00425AAE">
      <w:r>
        <w:t xml:space="preserve">  5. By copying, distributing or modifying the Program (or any work based on the Program) you indicate your acceptance of this license to do so, and all its terms and conditions.</w:t>
      </w:r>
    </w:p>
    <w:p w14:paraId="74447AAA"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w:t>
      </w:r>
    </w:p>
    <w:p w14:paraId="0222C1ED" w14:textId="77777777" w:rsidR="00425AAE" w:rsidRDefault="00425AAE">
      <w:r>
        <w:t xml:space="preserve">  7. The Free Software Foundation may publish revised and/or new versions of the General Public License from time to time.  Such new versions will be similar in spirit to the present version, but may differ in detail to address new problems or concerns.</w:t>
      </w:r>
    </w:p>
    <w:p w14:paraId="0A763F72" w14:textId="77777777" w:rsidR="00425AAE" w:rsidRDefault="00425AAE">
      <w:r>
        <w:t>Each version is given a distinguishing version number.  If the Program specifies a version number of the license which applies to it and any later version, you have the option of following the terms and conditions either of that version or of any later version published by the Free Software Foundation.  If the Program does not specify a version number of the license, you may choose any version ever published by the Free Software Foundation.</w:t>
      </w:r>
    </w:p>
    <w:p w14:paraId="756CC18B" w14:textId="77777777" w:rsidR="00425AAE" w:rsidRDefault="00425AAE">
      <w:r>
        <w:t xml:space="preserve">  8.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6849ED1E" w14:textId="77777777" w:rsidR="00425AAE" w:rsidRDefault="00425AAE">
      <w:r>
        <w:t xml:space="preserve">                            NO WARRANTY</w:t>
      </w:r>
    </w:p>
    <w:p w14:paraId="771A7DB9" w14:textId="77777777" w:rsidR="00425AAE" w:rsidRDefault="00425AAE">
      <w:r>
        <w:t xml:space="preserve">  9.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w:t>
      </w:r>
      <w:r>
        <w:lastRenderedPageBreak/>
        <w:t>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4E561CA4" w14:textId="77777777" w:rsidR="00425AAE" w:rsidRDefault="00425AAE">
      <w:r>
        <w:t xml:space="preserve">  10.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589591EC" w14:textId="77777777" w:rsidR="00425AAE" w:rsidRDefault="00425AAE">
      <w:r>
        <w:t xml:space="preserve">                     END OF TERMS AND CONDITIONS</w:t>
      </w:r>
    </w:p>
    <w:p w14:paraId="7D0BFC79" w14:textId="77777777" w:rsidR="00425AAE" w:rsidRDefault="00425AAE">
      <w:r>
        <w:t xml:space="preserve">        Appendix: How to Apply These Terms to Your New Programs</w:t>
      </w:r>
    </w:p>
    <w:p w14:paraId="4FE1A3D2" w14:textId="77777777" w:rsidR="00425AAE" w:rsidRDefault="00425AAE">
      <w:r>
        <w:t xml:space="preserve">  If you develop a new program, and you want it to be of the greatest possible use to humanity, the best way to achieve this is to make it free software which everyone can redistribute and change under these terms.</w:t>
      </w:r>
    </w:p>
    <w:p w14:paraId="1E567E7E"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773F5B05" w14:textId="77777777" w:rsidR="00425AAE" w:rsidRDefault="00425AAE">
      <w:r>
        <w:t xml:space="preserve">    &lt;one line to give the program's name and a brief idea of what it does.&gt;     Copyright (C) 19yy  &lt;name of author&gt;</w:t>
      </w:r>
    </w:p>
    <w:p w14:paraId="5493D84F" w14:textId="77777777" w:rsidR="00425AAE" w:rsidRDefault="00425AAE">
      <w:r>
        <w:t xml:space="preserve">    This program is free software; you can redistribute it and/or modify     it under the terms of the GNU General Public License as published by     the Free Software Foundation; either version 1, or (at your option)     any later version.</w:t>
      </w:r>
    </w:p>
    <w:p w14:paraId="46DE3487"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5591F31D"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5B2871BB" w14:textId="77777777" w:rsidR="00425AAE" w:rsidRDefault="00425AAE">
      <w:r>
        <w:t xml:space="preserve"> Also add information on how to contact you by electronic and paper mail.</w:t>
      </w:r>
    </w:p>
    <w:p w14:paraId="399FF6BD" w14:textId="77777777" w:rsidR="00425AAE" w:rsidRDefault="00425AAE">
      <w:r>
        <w:t>If the program is interactive, make it output a short notice like this when it starts in an interactive mode:</w:t>
      </w:r>
    </w:p>
    <w:p w14:paraId="48C98867" w14:textId="77777777" w:rsidR="00425AAE" w:rsidRDefault="00425AAE">
      <w:r>
        <w:t xml:space="preserve">    Gnomovision version 69, Copyright (C) 19xx name of author     Gnomovision comes with ABSOLUTELY NO WARRANTY; for details type `show w'.     This is free software, and you are welcome to redistribute it     under certain conditions; type `show c' for details.</w:t>
      </w:r>
    </w:p>
    <w:p w14:paraId="7682A5CA" w14:textId="77777777" w:rsidR="00425AAE" w:rsidRDefault="00425AAE">
      <w:r>
        <w:t xml:space="preserve">The hypothetical commands `show w' and `show c' should show the appropriate parts of the General Public License.  Of course, the commands you use may be called </w:t>
      </w:r>
      <w:r>
        <w:lastRenderedPageBreak/>
        <w:t>something other than `show w' and `show c'; they could even be mouse-clicks or menu items--whatever suits your program.</w:t>
      </w:r>
    </w:p>
    <w:p w14:paraId="0D1F3670" w14:textId="77777777" w:rsidR="00425AAE" w:rsidRDefault="00425AAE">
      <w:r>
        <w:t>You should also get your employer (if you work as a programmer) or your school, if any, to sign a copyright disclaimer for the program, if necessary.  Here a sample; alter the names:</w:t>
      </w:r>
    </w:p>
    <w:p w14:paraId="01782A80" w14:textId="77777777" w:rsidR="00425AAE" w:rsidRDefault="00425AAE">
      <w:r>
        <w:t xml:space="preserve">  Yoyodyne, Inc., hereby disclaims all copyright interest in the   program `Gnomovision' (a program to direct compilers to make passes   at assemblers) written by James Hacker.</w:t>
      </w:r>
    </w:p>
    <w:p w14:paraId="7A0332BC" w14:textId="77777777" w:rsidR="00425AAE" w:rsidRDefault="00425AAE">
      <w:r>
        <w:t xml:space="preserve">  &lt;signature of Ty Coon&gt;, 1 April 1989   Ty Coon, President of Vice</w:t>
      </w:r>
    </w:p>
    <w:p w14:paraId="67BE4604" w14:textId="77777777" w:rsidR="00425AAE" w:rsidRDefault="00425AAE">
      <w:r>
        <w:t>That's all there is to it!</w:t>
      </w:r>
    </w:p>
    <w:p w14:paraId="0990E63E" w14:textId="77777777" w:rsidR="00425AAE" w:rsidRDefault="00425AAE">
      <w:r>
        <w:t xml:space="preserve"> --- The Artistic License 1.0 ---</w:t>
      </w:r>
    </w:p>
    <w:p w14:paraId="16DD8363" w14:textId="77777777" w:rsidR="00425AAE" w:rsidRDefault="00425AAE">
      <w:r>
        <w:t>This software is Copyright (c) 2005 by Ricardo SIGNES.</w:t>
      </w:r>
    </w:p>
    <w:p w14:paraId="4B061C8B" w14:textId="77777777" w:rsidR="00425AAE" w:rsidRDefault="00425AAE">
      <w:r>
        <w:t>This is free software, licensed under:</w:t>
      </w:r>
    </w:p>
    <w:p w14:paraId="4481E773" w14:textId="77777777" w:rsidR="00425AAE" w:rsidRDefault="00425AAE">
      <w:r>
        <w:t xml:space="preserve">  The Artistic License 1.0</w:t>
      </w:r>
    </w:p>
    <w:p w14:paraId="4698F048" w14:textId="77777777" w:rsidR="00425AAE" w:rsidRDefault="00425AAE">
      <w:r>
        <w:t>The Artistic License</w:t>
      </w:r>
    </w:p>
    <w:p w14:paraId="7446DB43" w14:textId="77777777" w:rsidR="00425AAE" w:rsidRDefault="00425AAE">
      <w:r w:rsidRPr="00CE7DF1">
        <w:t>Preamble</w:t>
      </w:r>
    </w:p>
    <w:p w14:paraId="5D5682C3" w14:textId="77777777" w:rsidR="00425AAE" w:rsidRDefault="00425AAE">
      <w:r>
        <w:t>The intent of this document is to state the conditions under which a Package may be copied, such that the Copyright Holder maintains some semblance of artistic control over the development of the package, while giving the users of the package the right to use and distribute the Package in a more-or-less customary fashion, plus the right to make reasonable modifications.</w:t>
      </w:r>
    </w:p>
    <w:p w14:paraId="5AE3628E" w14:textId="77777777" w:rsidR="00425AAE" w:rsidRDefault="00425AAE">
      <w:r>
        <w:t>Definitions:</w:t>
      </w:r>
    </w:p>
    <w:p w14:paraId="6048DB1E" w14:textId="77777777" w:rsidR="00425AAE" w:rsidRDefault="00425AAE">
      <w:r>
        <w:t xml:space="preserve">  - Package refers to the collection of files distributed by the Copyright     Holder, and derivatives of that collection of files created through     textual modification.    - Standard Version refers to such a Package if it has not been modified,     or has been modified in accordance with the wishes of the Copyright     Holder.    - Copyright Holder is whoever is named in the copyright or copyrights for     the package.    - You is you, if you're thinking about copying or distributing this Package.   - Reasonable copying fee is whatever you can justify on the basis of media     cost, duplication charges, time of people involved, and so on. (You will     not be required to justify it to the Copyright Holder, but only to the     computing community at large as a market that must bear the fee.)    - Freely Available means that no fee is charged for the item itself, though     there may be fees involved in handling the item. It also means that     recipients of the item may redistribute it under the same conditions they     received it. </w:t>
      </w:r>
    </w:p>
    <w:p w14:paraId="660AFF90" w14:textId="77777777" w:rsidR="00425AAE" w:rsidRDefault="00425AAE">
      <w:r>
        <w:t>1. You may make and give away verbatim copies of the source form of the Standard Version of this Package without restriction, provided that you duplicate all of the original copyright notices and associated disclaimers.</w:t>
      </w:r>
    </w:p>
    <w:p w14:paraId="4EFB2635" w14:textId="77777777" w:rsidR="00425AAE" w:rsidRDefault="00425AAE">
      <w:r>
        <w:t>2. You may apply bug fixes, portability fixes and other modifications derived from the Public Domain or from the Copyright Holder. A Package modified in such a way shall still be considered the Standard Version.</w:t>
      </w:r>
    </w:p>
    <w:p w14:paraId="13F59281" w14:textId="77777777" w:rsidR="00425AAE" w:rsidRDefault="00425AAE">
      <w:r>
        <w:t>3. You may otherwise modify your copy of this Package in any way, provided that you insert a prominent notice in each changed file stating how and when you changed that file, and provided that you do at least ONE of the following:</w:t>
      </w:r>
    </w:p>
    <w:p w14:paraId="4F020AC5" w14:textId="77777777" w:rsidR="00425AAE" w:rsidRDefault="00425AAE">
      <w:r>
        <w:lastRenderedPageBreak/>
        <w:t xml:space="preserve">  a) place your modifications in the Public Domain or otherwise make them      Freely Available, such as by posting said modifications to Usenet or an      equivalent medium, or placing the modifications on a major archive site      such as ftp.uu.net, or by allowing the Copyright Holder to include your      modifications in the Standard Version of the Package.</w:t>
      </w:r>
    </w:p>
    <w:p w14:paraId="1C641257" w14:textId="77777777" w:rsidR="00425AAE" w:rsidRDefault="00425AAE">
      <w:r>
        <w:t xml:space="preserve">  b) use the modified Package only within your corporation or organization.</w:t>
      </w:r>
    </w:p>
    <w:p w14:paraId="4620673A" w14:textId="77777777" w:rsidR="00425AAE" w:rsidRDefault="00425AAE">
      <w:r>
        <w:t xml:space="preserve">  c) rename any non-standard executables so the names do not conflict with      standard executables, which must also be provided, and provide a separate      manual page for each non-standard executable that clearly documents how it      differs from the Standard Version.</w:t>
      </w:r>
    </w:p>
    <w:p w14:paraId="6424EAD1" w14:textId="77777777" w:rsidR="00425AAE" w:rsidRDefault="00425AAE">
      <w:r>
        <w:t xml:space="preserve">  d) make other distribution arrangements with the Copyright Holder.</w:t>
      </w:r>
    </w:p>
    <w:p w14:paraId="77515074" w14:textId="77777777" w:rsidR="00425AAE" w:rsidRDefault="00425AAE">
      <w:r>
        <w:t>4. You may distribute the programs of this Package in object code or executable form, provided that you do at least ONE of the following:</w:t>
      </w:r>
    </w:p>
    <w:p w14:paraId="05886E00" w14:textId="77777777" w:rsidR="00425AAE" w:rsidRDefault="00425AAE">
      <w:r>
        <w:t xml:space="preserve">  a) distribute a Standard Version of the executables and library files,      together with instructions (in the manual page or equivalent) on where to      get the Standard Version.</w:t>
      </w:r>
    </w:p>
    <w:p w14:paraId="5DF0B337" w14:textId="77777777" w:rsidR="00425AAE" w:rsidRDefault="00425AAE">
      <w:r>
        <w:t xml:space="preserve">  b) accompany the distribution with the machine-readable source of the Package      with your modifications.</w:t>
      </w:r>
    </w:p>
    <w:p w14:paraId="76182E2D" w14:textId="77777777" w:rsidR="00425AAE" w:rsidRDefault="00425AAE">
      <w:r>
        <w:t xml:space="preserve">  c) accompany any non-standard executables with their corresponding Standard      Version executables, giving the non-standard executables non-standard      names, and clearly documenting the differences in manual pages (or      equivalent), together with instructions on where to get the Standard      Version.</w:t>
      </w:r>
    </w:p>
    <w:p w14:paraId="18B07574" w14:textId="77777777" w:rsidR="00425AAE" w:rsidRDefault="00425AAE">
      <w:r>
        <w:t xml:space="preserve">  d) make other distribution arrangements with the Copyright Holder.</w:t>
      </w:r>
    </w:p>
    <w:p w14:paraId="4496956B" w14:textId="77777777" w:rsidR="00425AAE" w:rsidRDefault="00425AAE">
      <w:r>
        <w:t>5. You may charge a reasonable copying fee for any distribution of this Package.  You may charge any fee you choose for support of this Package. You may not charge a fee for this Package itself. However, you may distribute this Package in aggregate with other (possibly commercial) programs as part of a larger (possibly commercial) software distribution provided that you do not advertise this Package as a product of your own.</w:t>
      </w:r>
    </w:p>
    <w:p w14:paraId="5FEEFF23" w14:textId="77777777" w:rsidR="00425AAE" w:rsidRDefault="00425AAE">
      <w:r>
        <w:t>6. The scripts and library files supplied as input to or produced as output from the programs of this Package do not automatically fall under the copyright of this Package, but belong to whomever generated them, and may be sold commercially, and may be aggregated with this Package.</w:t>
      </w:r>
    </w:p>
    <w:p w14:paraId="6EBED6AD" w14:textId="77777777" w:rsidR="00425AAE" w:rsidRDefault="00425AAE">
      <w:r>
        <w:t>7. C or perl subroutines supplied by you and linked into this Package shall not be considered part of this Package.</w:t>
      </w:r>
    </w:p>
    <w:p w14:paraId="2A3E9972" w14:textId="77777777" w:rsidR="00425AAE" w:rsidRDefault="00425AAE">
      <w:r>
        <w:t>8. The name of the Copyright Holder may not be used to endorse or promote products derived from this software without specific prior written permission.</w:t>
      </w:r>
    </w:p>
    <w:p w14:paraId="3E9161C9" w14:textId="77777777" w:rsidR="00425AAE" w:rsidRDefault="00425AAE">
      <w:r>
        <w:t>9. THIS PACKAGE IS PROVIDED AS IS AND WITHOUT ANY EXPRESS OR IMPLIED WARRANTIES, INCLUDING, WITHOUT LIMITATION, THE IMPLIED WARRANTIES OF MERCHANTIBILITY AND FITNESS FOR A PARTICULAR PURPOSE.</w:t>
      </w:r>
    </w:p>
    <w:p w14:paraId="6A613EC6" w14:textId="77777777" w:rsidR="00425AAE" w:rsidRDefault="00425AAE">
      <w:r>
        <w:t>The End</w:t>
      </w:r>
    </w:p>
    <w:p w14:paraId="2FB21B35" w14:textId="77777777" w:rsidR="00425AAE" w:rsidRDefault="00425AAE">
      <w:r>
        <w:t>[END FILE=libsub-install-perl-0.928/LICENSE]</w:t>
      </w:r>
    </w:p>
    <w:p w14:paraId="5ECA7B98" w14:textId="77777777" w:rsidR="00425AAE" w:rsidRDefault="00425AAE" w:rsidP="000727EF">
      <w:pPr>
        <w:pStyle w:val="Heading2"/>
      </w:pPr>
      <w:r>
        <w:lastRenderedPageBreak/>
        <w:t xml:space="preserve"> </w:t>
      </w:r>
      <w:bookmarkStart w:id="373" w:name="_Toc399938191"/>
      <w:r>
        <w:t>libtasn1-6 (version 4.0):</w:t>
      </w:r>
      <w:bookmarkEnd w:id="373"/>
    </w:p>
    <w:p w14:paraId="18F47107" w14:textId="77777777" w:rsidR="00425AAE" w:rsidRDefault="00425AAE" w:rsidP="000727EF">
      <w:pPr>
        <w:pStyle w:val="Heading3"/>
      </w:pPr>
      <w:r>
        <w:t>libtasn1-6-4.0/debian/copyright:</w:t>
      </w:r>
    </w:p>
    <w:p w14:paraId="74A0E837" w14:textId="77777777" w:rsidR="00425AAE" w:rsidRDefault="00425AAE">
      <w:r>
        <w:t>[BEGIN FILE=libtasn1-6-4.0/debian/copyright] This package was debianized by Ivo Timmermans &lt;ivo@debian.org&gt; on Sat, 15 Jun 2002 23:37:29 +0200. Matthias Urlichs &lt;smurf@debian.org&gt;.</w:t>
      </w:r>
    </w:p>
    <w:p w14:paraId="5BF97B8B" w14:textId="77777777" w:rsidR="00425AAE" w:rsidRDefault="00425AAE">
      <w:r>
        <w:t>It is now maintained by Andreas Metzler &lt;ametzler@debian.org&gt;, Eric Dorland &lt;eric@debian.org&gt; and James Westby &lt;jw+debian@jameswestby.net&gt;</w:t>
      </w:r>
    </w:p>
    <w:p w14:paraId="0D055D30" w14:textId="77777777" w:rsidR="00425AAE" w:rsidRDefault="00425AAE">
      <w:r>
        <w:t>It was downloaded from ftp://ftp.gnutls.org/pub/crypto/gnutls/libtasn1/</w:t>
      </w:r>
    </w:p>
    <w:p w14:paraId="21D4BE2D" w14:textId="77777777" w:rsidR="00425AAE" w:rsidRDefault="00425AAE">
      <w:r>
        <w:t>Upstream Authors: Fabio Fiorina &lt;fiorinaf@gnutls.org&gt;                   Simon Josefsson &lt;jas@extundo.com&gt;</w:t>
      </w:r>
    </w:p>
    <w:p w14:paraId="79907F9D" w14:textId="77777777" w:rsidR="00425AAE" w:rsidRDefault="00425AAE">
      <w:r>
        <w:t>The library itself is licensed as LGPLv2.1+, the build system, test-suite and command-line tools (package libtasn1-bin) are GPLv3+.</w:t>
      </w:r>
    </w:p>
    <w:p w14:paraId="377C9DE0" w14:textId="77777777" w:rsidR="00425AAE" w:rsidRDefault="00425AAE">
      <w:r>
        <w:t>Copyright (library): /*  * Copyright (C) 2000-2014 Free Software Foundation, Inc.  *  * This file is part of LIBTASN1.  *  * The LIBTASN1 library is free software; you can redistribute it  * and/or modify it under the terms of the GNU Lesser General Public  * License as published by the Free Software Foundation; either  * version 2.1 of the License, or (at your option) any later version.  *  * This library is distributed in the hope that it will be useful, but  * WITHOUT ANY WARRANTY; without even the implied warranty of  * MERCHANTABILITY or FITNESS FOR A PARTICULAR PURPOSE.  See the GNU  * Lesser General Public License for more details.  *  * You should have received a copy of the GNU Lesser General Public  * License along with this library; if not, write to the Free Software  * Foundation, Inc., 51 Franklin Street, Fifth Floor, Boston, MA  * 02110-1301, USA  */</w:t>
      </w:r>
    </w:p>
    <w:p w14:paraId="42C16D52" w14:textId="77777777" w:rsidR="00425AAE" w:rsidRDefault="00425AAE">
      <w:r>
        <w:t>On Debian GNU/Linux systems, the complete text of the GNU Lesser General Public License can be found in `/usr/share/common-licenses/LGPL'; the text of the earliest applying version of the license (2.1) can be found in `/usr/share/common-licenses/LGPL-2.1'.</w:t>
      </w:r>
    </w:p>
    <w:p w14:paraId="118BBF8E" w14:textId="77777777" w:rsidR="00425AAE" w:rsidRDefault="00425AAE">
      <w:r>
        <w:t xml:space="preserve"> Copyright (build system, test-suite and command-line tools):  * Copyright (C) 2000-2013 Free Software Foundation, Inc.  *  * This file is part of LIBTASN1.  *  * This program is free software: you can redistribute it and/or modify  * it under the terms of the GNU General Public License as published by  * the Free Software Foundation, either version 3 of the License, or  * (at your option) any later version.  *  * This program is distributed in the hope that it will be useful,  * but WITHOUT ANY WARRANTY; without even the implied warranty of  * MERCHANTABILITY or FITNESS FOR A PARTICULAR PURPOSE.  See the  * GNU General Public License for more details.  *  * You should have received a copy of the GNU General Public License  * along with this program.  If not, see &lt;http://www.gnu.org/licenses/&gt;.  *  */</w:t>
      </w:r>
    </w:p>
    <w:p w14:paraId="3940591E" w14:textId="77777777" w:rsidR="00425AAE" w:rsidRDefault="00425AAE">
      <w:r>
        <w:t>On Debian GNU/Linux systems, the complete text of the GNU General Public License version 3 can be found in /usr/share/common-licenses/GPL-3.</w:t>
      </w:r>
    </w:p>
    <w:p w14:paraId="74A7A604" w14:textId="77777777" w:rsidR="00425AAE" w:rsidRDefault="00425AAE">
      <w:r>
        <w:t xml:space="preserve"> The documentation is distributed under the terms of the GNU Free Documentation License (FDL 1.3): ---------------------------------- Copyright (c) 2001-2013 Free Software Foundation, Inc.</w:t>
      </w:r>
    </w:p>
    <w:p w14:paraId="5E98EAA7" w14:textId="77777777" w:rsidR="00425AAE" w:rsidRDefault="00425AAE">
      <w:r>
        <w:lastRenderedPageBreak/>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 ----------------------------------</w:t>
      </w:r>
    </w:p>
    <w:p w14:paraId="2B6EE49B" w14:textId="77777777" w:rsidR="00425AAE" w:rsidRDefault="00425AAE">
      <w:r>
        <w:t>On Debian systems a copy of the complete text of the GNU FDL 1.3 can be found in /usr/share/common-licenses/GFDL-1.3. [END FILE=libtasn1-6-4.0/debian/copyright]</w:t>
      </w:r>
    </w:p>
    <w:p w14:paraId="5844E347" w14:textId="77777777" w:rsidR="00425AAE" w:rsidRDefault="00425AAE" w:rsidP="000727EF">
      <w:pPr>
        <w:pStyle w:val="Heading3"/>
      </w:pPr>
      <w:r>
        <w:t>libtasn1-6-4.0/.clcopying:</w:t>
      </w:r>
    </w:p>
    <w:p w14:paraId="65CFF3E1" w14:textId="77777777" w:rsidR="00425AAE" w:rsidRDefault="00425AAE">
      <w:r>
        <w:t xml:space="preserve">[BEGIN FILE=libtasn1-6-4.0/.clcopying] </w:t>
      </w:r>
      <w:r>
        <w:tab/>
        <w:t xml:space="preserve">---------------------------------------------------------------------- </w:t>
      </w:r>
      <w:r>
        <w:tab/>
        <w:t xml:space="preserve">Copyright (C) 2002-2014 Free Software Foundation, Inc. </w:t>
      </w:r>
      <w:r>
        <w:tab/>
        <w:t xml:space="preserve">Copying and distribution of this file, with or without modification, </w:t>
      </w:r>
      <w:r>
        <w:tab/>
        <w:t xml:space="preserve">are permitted in any medium without royalty provided the copyright </w:t>
      </w:r>
      <w:r>
        <w:tab/>
        <w:t>notice and this notice are preserved. [END FILE=libtasn1-6-4.0/.clcopying]</w:t>
      </w:r>
    </w:p>
    <w:p w14:paraId="75CBFDD0" w14:textId="77777777" w:rsidR="00425AAE" w:rsidRDefault="00425AAE" w:rsidP="000727EF">
      <w:pPr>
        <w:pStyle w:val="Heading2"/>
      </w:pPr>
      <w:r>
        <w:t xml:space="preserve"> </w:t>
      </w:r>
      <w:bookmarkStart w:id="374" w:name="_Toc399938192"/>
      <w:r>
        <w:t>libterm-readkey-perl (version 2.32):</w:t>
      </w:r>
      <w:bookmarkEnd w:id="374"/>
    </w:p>
    <w:p w14:paraId="2DD5172A" w14:textId="77777777" w:rsidR="00425AAE" w:rsidRDefault="00425AAE" w:rsidP="000727EF">
      <w:pPr>
        <w:pStyle w:val="Heading3"/>
      </w:pPr>
      <w:r>
        <w:t>libterm-readkey-perl-2.32/debian/copyright:</w:t>
      </w:r>
    </w:p>
    <w:p w14:paraId="62E670CF" w14:textId="77777777" w:rsidR="00425AAE" w:rsidRDefault="00425AAE">
      <w:r>
        <w:t>[BEGIN FILE=libterm-readkey-perl-2.32/debian/copyright] Format: http://www.debian.org/doc/packaging-manuals/copyright-format/1.0/ Source: https://metacpan.org/release/TermReadKey Upstream-Contact: Jonathan Stowe &lt;jns@gellyfish.co.uk&gt; Upstream-Name: TermReadKey</w:t>
      </w:r>
    </w:p>
    <w:p w14:paraId="3D82AB23" w14:textId="77777777" w:rsidR="00425AAE" w:rsidRDefault="00425AAE">
      <w:r>
        <w:t>Files: * Copyright: 1994-1999, Kenneth Albanowski  2001-2014, Jonathan Stowe License: termreadkey or Artistic or GPL-1+</w:t>
      </w:r>
    </w:p>
    <w:p w14:paraId="58EC33CE" w14:textId="77777777" w:rsidR="00425AAE" w:rsidRDefault="00425AAE">
      <w:r>
        <w:t>Files: ppport.h Copyright: 2004-2010, Marcus Holland-Moritz &lt;mhx-cpan@gmx.net&gt;  2001, Paul Marquess &lt;pmqs@cpan.org&gt; (Version 2.x)  1999, Kenneth Albanowski &lt;kjahds@kjahds.com&gt; (Version 1.x) License: Artistic or GPL-1+</w:t>
      </w:r>
    </w:p>
    <w:p w14:paraId="788C5AB9" w14:textId="77777777" w:rsidR="00425AAE" w:rsidRDefault="00425AAE">
      <w:r>
        <w:t>Files: debian/* Copyright: 1997, 1998, Kai Henningsen &lt;kai@khms.westfalen.de&gt;  1999, Darren Stalder &lt;torin@daft.com&gt;  2001, Raphael Hertzog &lt;hertzog@debian.org&gt;  2002, Joerg Jaspert &lt;joerg@debian.org&gt;  2002, Josselin Mouette &lt;joss@debian.org&gt;  2005, 2006, Gunnar Wolf &lt;gwolf@debian.org&gt;  2008, Damyan Ivanov &lt;dmn@debian.org&gt;  2013, Florian Schlichting &lt;fsfs@debian.org&gt; License: Artistic or GPL-1+</w:t>
      </w:r>
    </w:p>
    <w:p w14:paraId="3B8152D5" w14:textId="77777777" w:rsidR="00425AAE" w:rsidRDefault="00425AAE">
      <w:r>
        <w:t>License: termreadkey  Unlimited distribution and/or modification is allowed as long as this  copyright notice remains intact.</w:t>
      </w:r>
    </w:p>
    <w:p w14:paraId="6B53974F"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00E09B0D" w14:textId="77777777" w:rsidR="00425AAE" w:rsidRDefault="00425AAE">
      <w:r>
        <w:t xml:space="preserve">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w:t>
      </w:r>
      <w:r>
        <w:lastRenderedPageBreak/>
        <w:t>found in `/usr/share/common-licenses/GPL-1'. [END FILE=libterm-readkey-perl-2.32/debian/copyright]</w:t>
      </w:r>
    </w:p>
    <w:p w14:paraId="43A9042F" w14:textId="77777777" w:rsidR="00425AAE" w:rsidRDefault="00425AAE" w:rsidP="000727EF">
      <w:pPr>
        <w:pStyle w:val="Heading2"/>
      </w:pPr>
      <w:r>
        <w:t xml:space="preserve"> </w:t>
      </w:r>
      <w:bookmarkStart w:id="375" w:name="_Toc399938193"/>
      <w:r>
        <w:t>libtext-charwidth-perl (version 0.04):</w:t>
      </w:r>
      <w:bookmarkEnd w:id="375"/>
    </w:p>
    <w:p w14:paraId="46125D56" w14:textId="77777777" w:rsidR="00425AAE" w:rsidRDefault="00425AAE" w:rsidP="000727EF">
      <w:pPr>
        <w:pStyle w:val="Heading3"/>
      </w:pPr>
      <w:r>
        <w:t>libtext-charwidth-perl-0.04/debian/copyright:</w:t>
      </w:r>
    </w:p>
    <w:p w14:paraId="49937E83" w14:textId="77777777" w:rsidR="00425AAE" w:rsidRDefault="00425AAE">
      <w:r>
        <w:t>[BEGIN FILE=libtext-charwidth-perl-0.04/debian/copyright] This package was debianized by Tomohiro KUBOTA &lt;kubota@debian.org&gt; on Thu, 19 Jun 2003 17:48:05 +0900.</w:t>
      </w:r>
    </w:p>
    <w:p w14:paraId="3A69525D" w14:textId="77777777" w:rsidR="00425AAE" w:rsidRDefault="00425AAE">
      <w:r>
        <w:t>It was downloaded from http://www.cpan.org/modules/by-module/Text/Text-CharWidth-&lt;version&gt;.tar.gz</w:t>
      </w:r>
    </w:p>
    <w:p w14:paraId="75898D67" w14:textId="77777777" w:rsidR="00425AAE" w:rsidRDefault="00425AAE">
      <w:r>
        <w:t>Upstream Author: Tomohiro KUBOTA &lt;kubota@debian.org&gt;</w:t>
      </w:r>
    </w:p>
    <w:p w14:paraId="39029D88" w14:textId="77777777" w:rsidR="00425AAE" w:rsidRDefault="00425AAE">
      <w:r>
        <w:t>Copyright:</w:t>
      </w:r>
    </w:p>
    <w:p w14:paraId="346240A6" w14:textId="77777777" w:rsidR="00425AAE" w:rsidRDefault="00425AAE">
      <w:r>
        <w:t>Copyright (C) 2003 Tomohiro KUBOTA &lt;kubota@debian.org&gt; Copyright (C) 2001 Paul Marquess Copyright (C) 1999 Kenneth Albanowski</w:t>
      </w:r>
    </w:p>
    <w:p w14:paraId="3856FCC4" w14:textId="77777777" w:rsidR="00425AAE" w:rsidRDefault="00425AAE">
      <w:r>
        <w:t>This library is free software; you can redistribute it and/or modify it under the same terms of either:</w:t>
      </w:r>
    </w:p>
    <w:p w14:paraId="7C2BCA95" w14:textId="77777777" w:rsidR="00425AAE" w:rsidRDefault="00425AAE">
      <w:r>
        <w:t xml:space="preserve">    a) the GNU General Public License as published by the Free Software        Foundation; either version 1, or (at your option) any later        version, or</w:t>
      </w:r>
    </w:p>
    <w:p w14:paraId="3707BF19" w14:textId="77777777" w:rsidR="00425AAE" w:rsidRDefault="00425AAE">
      <w:r>
        <w:t xml:space="preserve">    b) the Artistic License which comes with Perl.</w:t>
      </w:r>
    </w:p>
    <w:p w14:paraId="3F3AFD6C" w14:textId="77777777" w:rsidR="00425AAE" w:rsidRDefault="00425AAE">
      <w:r>
        <w:t>On Debian GNU/Linux systems, the complete text of the GNU General Public License can be found in `/usr/share/common-licenses/GPL-2' and the Artistic Licence in `/usr/share/common-licenses/Artistic'.</w:t>
      </w:r>
    </w:p>
    <w:p w14:paraId="5518DBD2" w14:textId="77777777" w:rsidR="00425AAE" w:rsidRDefault="00425AAE">
      <w:r>
        <w:t>[END FILE=libtext-charwidth-perl-0.04/debian/copyright]</w:t>
      </w:r>
    </w:p>
    <w:p w14:paraId="35B5DAFC" w14:textId="77777777" w:rsidR="00425AAE" w:rsidRDefault="00425AAE" w:rsidP="000727EF">
      <w:pPr>
        <w:pStyle w:val="Heading2"/>
      </w:pPr>
      <w:r>
        <w:t xml:space="preserve"> </w:t>
      </w:r>
      <w:bookmarkStart w:id="376" w:name="_Toc399938194"/>
      <w:r>
        <w:t>libtext-iconv-perl (version 1.7):</w:t>
      </w:r>
      <w:bookmarkEnd w:id="376"/>
    </w:p>
    <w:p w14:paraId="1C9ECB44" w14:textId="77777777" w:rsidR="00425AAE" w:rsidRDefault="00425AAE" w:rsidP="000727EF">
      <w:pPr>
        <w:pStyle w:val="Heading3"/>
      </w:pPr>
      <w:r>
        <w:t>libtext-iconv-perl-1.7/debian/copyright:</w:t>
      </w:r>
    </w:p>
    <w:p w14:paraId="12E8C1C1" w14:textId="77777777" w:rsidR="00425AAE" w:rsidRDefault="00425AAE">
      <w:r>
        <w:t>[BEGIN FILE=libtext-iconv-perl-1.7/debian/copyright] This package Debianised by Steve Haslam &lt;araqnid@debian.org&gt; on 4th March 2000.</w:t>
      </w:r>
    </w:p>
    <w:p w14:paraId="065DB89F" w14:textId="77777777" w:rsidR="00425AAE" w:rsidRDefault="00425AAE">
      <w:r>
        <w:t>It is currently maintained by Anibal Monsalve Salazar &lt;anibal@debian.org&gt;.</w:t>
      </w:r>
    </w:p>
    <w:p w14:paraId="54806561" w14:textId="77777777" w:rsidR="00425AAE" w:rsidRDefault="00425AAE">
      <w:r>
        <w:t>Originally downloaded from CPAN:  &lt;URL:http://search.cpan.org/search?dist=Text-Iconv&gt;</w:t>
      </w:r>
    </w:p>
    <w:p w14:paraId="5CBE2E3A" w14:textId="77777777" w:rsidR="00425AAE" w:rsidRDefault="00425AAE">
      <w:r>
        <w:t>********************</w:t>
      </w:r>
    </w:p>
    <w:p w14:paraId="070047CE" w14:textId="77777777" w:rsidR="00425AAE" w:rsidRDefault="00425AAE">
      <w:r>
        <w:t>Copyright Â© 2000 Michael Piotrowski.  All Rights Reserved.</w:t>
      </w:r>
    </w:p>
    <w:p w14:paraId="30CF706B" w14:textId="77777777" w:rsidR="00425AAE" w:rsidRDefault="00425AAE">
      <w:r>
        <w:t>This library is free software; you can redistribute it and/or modify it under the same terms as Perl itself.</w:t>
      </w:r>
    </w:p>
    <w:p w14:paraId="211896C2" w14:textId="77777777" w:rsidR="00425AAE" w:rsidRDefault="00425AAE">
      <w:r>
        <w:t>********************</w:t>
      </w:r>
    </w:p>
    <w:p w14:paraId="475C5ACE" w14:textId="77777777" w:rsidR="00425AAE" w:rsidRDefault="00425AAE">
      <w:r>
        <w:t>See /usr/share/common-licenses/GPL-2 and /usr/share/common-licenses/Artistic for the basic licences Perl is based on, and /usr/share/doc/perl/copyright for the license for Perl itself. [END FILE=libtext-iconv-perl-1.7/debian/copyright]</w:t>
      </w:r>
    </w:p>
    <w:p w14:paraId="3D1471DE" w14:textId="77777777" w:rsidR="00425AAE" w:rsidRDefault="00425AAE" w:rsidP="000727EF">
      <w:pPr>
        <w:pStyle w:val="Heading2"/>
      </w:pPr>
      <w:r>
        <w:lastRenderedPageBreak/>
        <w:t xml:space="preserve"> </w:t>
      </w:r>
      <w:bookmarkStart w:id="377" w:name="_Toc399938195"/>
      <w:r>
        <w:t>libtext-wrapi18n-perl (version 0.06):</w:t>
      </w:r>
      <w:bookmarkEnd w:id="377"/>
    </w:p>
    <w:p w14:paraId="5461341A" w14:textId="77777777" w:rsidR="00425AAE" w:rsidRDefault="00425AAE" w:rsidP="000727EF">
      <w:pPr>
        <w:pStyle w:val="Heading3"/>
      </w:pPr>
      <w:r>
        <w:t>libtext-wrapi18n-perl-0.06/debian/copyright:</w:t>
      </w:r>
    </w:p>
    <w:p w14:paraId="3018BD36" w14:textId="77777777" w:rsidR="00425AAE" w:rsidRDefault="00425AAE">
      <w:r>
        <w:t>[BEGIN FILE=libtext-wrapi18n-perl-0.06/debian/copyright] This package was debianized by Tomohiro KUBOTA &lt;kubota@debian.org&gt; on Thu, 19 Jun 2003 23:09:55 +0900.</w:t>
      </w:r>
    </w:p>
    <w:p w14:paraId="401F8C72" w14:textId="77777777" w:rsidR="00425AAE" w:rsidRDefault="00425AAE">
      <w:r>
        <w:t>It was downloaded from http://www.cpan.org/modules/by-module/Text/Text-WrapI18n-&lt;version&gt;.tar.gz</w:t>
      </w:r>
    </w:p>
    <w:p w14:paraId="155BC45D" w14:textId="77777777" w:rsidR="00425AAE" w:rsidRDefault="00425AAE">
      <w:r>
        <w:t>Upstream Author: Tomohiro KUBOTA &lt;kubota@debian.org&gt;</w:t>
      </w:r>
    </w:p>
    <w:p w14:paraId="7C88DA2E" w14:textId="77777777" w:rsidR="00425AAE" w:rsidRDefault="00425AAE">
      <w:r>
        <w:t>Copyright:</w:t>
      </w:r>
    </w:p>
    <w:p w14:paraId="292711F8" w14:textId="77777777" w:rsidR="00425AAE" w:rsidRDefault="00425AAE">
      <w:r>
        <w:t>Copyright (C) 2003 Tomohiro KUBOTA &lt;kubota@debian.org&gt;</w:t>
      </w:r>
    </w:p>
    <w:p w14:paraId="5AE9294A" w14:textId="77777777" w:rsidR="00425AAE" w:rsidRDefault="00425AAE">
      <w:r>
        <w:t>This library is free software; you can redistribute it and/or modify it under the same terms of either:</w:t>
      </w:r>
    </w:p>
    <w:p w14:paraId="3DE1DFB0" w14:textId="77777777" w:rsidR="00425AAE" w:rsidRDefault="00425AAE">
      <w:r>
        <w:t xml:space="preserve">    a) the GNU General Public License as published by the Free Software        Foundation; either version 1, or (at your option) any later        version, or</w:t>
      </w:r>
    </w:p>
    <w:p w14:paraId="1D4F3AAE" w14:textId="77777777" w:rsidR="00425AAE" w:rsidRDefault="00425AAE">
      <w:r>
        <w:t xml:space="preserve">    b) the Artistic License which comes with Perl.</w:t>
      </w:r>
    </w:p>
    <w:p w14:paraId="038AF397" w14:textId="77777777" w:rsidR="00425AAE" w:rsidRDefault="00425AAE">
      <w:r>
        <w:t>On Debian GNU/Linux systems, the complete text of the GNU General Public License can be found in `/usr/share/common-licenses/GPL' and the Artistic Licence in `/usr/share/common-licenses/Artistic'.</w:t>
      </w:r>
    </w:p>
    <w:p w14:paraId="04AF9B2F" w14:textId="77777777" w:rsidR="00425AAE" w:rsidRDefault="00425AAE">
      <w:r>
        <w:t>[END FILE=libtext-wrapi18n-perl-0.06/debian/copyright]</w:t>
      </w:r>
    </w:p>
    <w:p w14:paraId="5FE11DCF" w14:textId="77777777" w:rsidR="00425AAE" w:rsidRDefault="00425AAE" w:rsidP="000727EF">
      <w:pPr>
        <w:pStyle w:val="Heading2"/>
      </w:pPr>
      <w:r>
        <w:t xml:space="preserve"> </w:t>
      </w:r>
      <w:bookmarkStart w:id="378" w:name="_Toc399938196"/>
      <w:r>
        <w:t>libthai (version 0.1.20):</w:t>
      </w:r>
      <w:bookmarkEnd w:id="378"/>
    </w:p>
    <w:p w14:paraId="5A416FD4" w14:textId="77777777" w:rsidR="00425AAE" w:rsidRDefault="00425AAE" w:rsidP="000727EF">
      <w:pPr>
        <w:pStyle w:val="Heading3"/>
      </w:pPr>
      <w:r>
        <w:t>libthai-0.1.20/debian/copyright:</w:t>
      </w:r>
    </w:p>
    <w:p w14:paraId="1B6C0BDB" w14:textId="77777777" w:rsidR="00425AAE" w:rsidRDefault="00425AAE">
      <w:r>
        <w:t>[BEGIN FILE=libthai-0.1.20/debian/copyright] Format: http://www.debian.org/doc/packaging-manuals/copyright-format/1.0/ Upstream-Name: libthai Upstream-Contact: Theppitak Karoonboonyanan &lt;thep@linux.thai.net&gt; Source: ftp://linux.thai.net/pub/thailinux/software/libthai/</w:t>
      </w:r>
    </w:p>
    <w:p w14:paraId="1B0FA35B" w14:textId="77777777" w:rsidR="00425AAE" w:rsidRDefault="00425AAE">
      <w:r>
        <w:t>Files: * Copyright: 2001-2013 Theppitak Karoonboonyanan &lt;thep@linux.thai.net&gt;,                      Pattara Kiatisevi &lt;ott@linux.thai.net&gt;,                      Vuthichai Ampornaramveth &lt;vuthi@nii.ac.jp&gt;,                      Poonlap Veerathanabutr &lt;poonlap@linux.thai.net&gt;,                      Chanop Silpa-Anan &lt;chanop@debian.org&gt; License: LGPL-2.1+  This library is free software; you can redistribute it and/or  modify it under the terms of the GNU Lesser General Public  License as published by the Free Software Foundation; either  version 2.1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write to the Free Software  Foundation, Inc., 51 Franklin St, Fifth Floor, Boston, MA  02110-1301  USA  .  On Debian systems, the complete text of the GNU Lesser General Public  License version 2.1 can be found in `/usr/share/common-licenses/LGPL-2.1'.</w:t>
      </w:r>
    </w:p>
    <w:p w14:paraId="41FAA8E2" w14:textId="77777777" w:rsidR="00425AAE" w:rsidRDefault="00425AAE">
      <w:r>
        <w:lastRenderedPageBreak/>
        <w:t>Files: debian/* Copyright: 2003-2006 Pattara Kiatisevi &lt;ott@linux.thai.net&gt;            2006-2014 Theppitak Karoonboonyanan &lt;thep@debian.org&gt; 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systems, the complete text of the GNU General Public License  version 2 can be found in `/usr/share/common-licenses/GPL-2'. [END FILE=libthai-0.1.20/debian/copyright]</w:t>
      </w:r>
    </w:p>
    <w:p w14:paraId="482DC33D" w14:textId="77777777" w:rsidR="00425AAE" w:rsidRDefault="00425AAE" w:rsidP="000727EF">
      <w:pPr>
        <w:pStyle w:val="Heading2"/>
      </w:pPr>
      <w:r>
        <w:t xml:space="preserve"> </w:t>
      </w:r>
      <w:bookmarkStart w:id="379" w:name="_Toc399938197"/>
      <w:r>
        <w:t>libtimedate-perl (version 2.3000):</w:t>
      </w:r>
      <w:bookmarkEnd w:id="379"/>
    </w:p>
    <w:p w14:paraId="1EA7CC89" w14:textId="77777777" w:rsidR="00425AAE" w:rsidRDefault="00425AAE" w:rsidP="000727EF">
      <w:pPr>
        <w:pStyle w:val="Heading3"/>
      </w:pPr>
      <w:r>
        <w:t>libtimedate-perl-2.3000/debian/copyright:</w:t>
      </w:r>
    </w:p>
    <w:p w14:paraId="265E614A" w14:textId="77777777" w:rsidR="00425AAE" w:rsidRDefault="00425AAE">
      <w:r>
        <w:t>[BEGIN FILE=libtimedate-perl-2.3000/debian/copyright] Format: http://www.debian.org/doc/packaging-manuals/copyright-format/1.0/ Upstream-Name: TimeDate Upstream-Contact: Graham Barr &lt;gbarr@pobox.com&gt; Source: https://metacpan.org/release/TimeDate</w:t>
      </w:r>
    </w:p>
    <w:p w14:paraId="0DC70C3B" w14:textId="77777777" w:rsidR="00425AAE" w:rsidRDefault="00425AAE">
      <w:r>
        <w:t>Files: * Copyright: 1995-2009, Graham Barr &lt;gbarr@pobox.com&gt; License: Artistic or GPL-1+</w:t>
      </w:r>
    </w:p>
    <w:p w14:paraId="282CFDB0" w14:textId="77777777" w:rsidR="00425AAE" w:rsidRDefault="00425AAE">
      <w:r>
        <w:t>Files: lib/Date/Language/Bulgarian.pm Copyright: 2010, Krasimir Berov &lt;berov@cpan.org&gt; License: Artistic or GPL-1+</w:t>
      </w:r>
    </w:p>
    <w:p w14:paraId="610D2300" w14:textId="77777777" w:rsidR="00425AAE" w:rsidRDefault="00425AAE">
      <w:r>
        <w:t>Files: debian/* Copyright: 1997-1999, Christian Leutloff &lt;leutloff@debian.org&gt;  1999, Raphael Hertzog &lt;rhertzog@hrnet.fr&gt;  1999-2009, Christian Hammers &lt;ch@debian.org&gt;  2007, Joey Hess &lt;joeyh@debian.org&gt;  2010, 2011, gregor herrmann &lt;gregoa@debian.org&gt;  2010, Jonathan Yu &lt;jawnsy@cpan.org&gt;  2013, Florian Schlichting &lt;fsfs@debian.org&gt; License: Artistic or GPL-1+</w:t>
      </w:r>
    </w:p>
    <w:p w14:paraId="50049D94"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5C1E03CA"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FILE=libtimedate-perl-2.3000/debian/copyright]</w:t>
      </w:r>
    </w:p>
    <w:p w14:paraId="06845219" w14:textId="77777777" w:rsidR="00425AAE" w:rsidRDefault="00425AAE" w:rsidP="000727EF">
      <w:pPr>
        <w:pStyle w:val="Heading2"/>
      </w:pPr>
      <w:r>
        <w:lastRenderedPageBreak/>
        <w:t xml:space="preserve"> </w:t>
      </w:r>
      <w:bookmarkStart w:id="380" w:name="_Toc399938198"/>
      <w:r>
        <w:t>libtirpc (version 0.2.3):</w:t>
      </w:r>
      <w:bookmarkEnd w:id="380"/>
    </w:p>
    <w:p w14:paraId="1D4E4A46" w14:textId="77777777" w:rsidR="00425AAE" w:rsidRDefault="00425AAE" w:rsidP="000727EF">
      <w:pPr>
        <w:pStyle w:val="Heading3"/>
      </w:pPr>
      <w:r>
        <w:t>libtirpc-0.2.3/debian/copyright:</w:t>
      </w:r>
    </w:p>
    <w:p w14:paraId="5F8413F4" w14:textId="77777777" w:rsidR="00425AAE" w:rsidRDefault="00425AAE">
      <w:r>
        <w:t>[BEGIN FILE=libtirpc-0.2.3/debian/copyright] This package was debianized by Steinar H. Gunderson &lt;sesse@debian.org&gt; on Thu, 25 Jun 2009 20:21:55 +0200.</w:t>
      </w:r>
    </w:p>
    <w:p w14:paraId="68FE5E24" w14:textId="77777777" w:rsidR="00425AAE" w:rsidRDefault="00425AAE">
      <w:r>
        <w:t>It was downloaded from</w:t>
      </w:r>
    </w:p>
    <w:p w14:paraId="016E7781" w14:textId="77777777" w:rsidR="00425AAE" w:rsidRDefault="00425AAE">
      <w:r>
        <w:t xml:space="preserve">    http://sourceforge.net/projects/libtirpc</w:t>
      </w:r>
    </w:p>
    <w:p w14:paraId="05EB3CF9" w14:textId="77777777" w:rsidR="00425AAE" w:rsidRDefault="00425AAE">
      <w:r>
        <w:t>Upstream authors:</w:t>
      </w:r>
    </w:p>
    <w:p w14:paraId="2C8EDD46" w14:textId="77777777" w:rsidR="00425AAE" w:rsidRDefault="00425AAE">
      <w:r>
        <w:t xml:space="preserve">    Gilles Quillard &lt;gilles.quillard@bull.net&gt;     Antoine Fraticelli &lt;antoine.fraticelli@bull.net&gt;</w:t>
      </w:r>
    </w:p>
    <w:p w14:paraId="7FCB89F8" w14:textId="77777777" w:rsidR="00425AAE" w:rsidRDefault="00425AAE">
      <w:r>
        <w:t>Copyright:</w:t>
      </w:r>
    </w:p>
    <w:p w14:paraId="3E78F135" w14:textId="77777777" w:rsidR="00425AAE" w:rsidRDefault="00425AAE">
      <w:r>
        <w:t xml:space="preserve">    Copyright 1984-1996,1998,2009 Sun Microsystems, Inc.     Copyright 1989 AT&amp;T     Copyright 2003 Niels Provos &lt;provos@citi.umich.edu&gt;     Copyright (c) 1982, 1985, 1986, 1988, 1993, 1994 The Regents of the University of California.     Copyright (c) 1996 Bill Paul &lt;wpaul@ctr.columbia.edu&gt;.     Copyright (c) 1997,98 The NetBSD Foundation, Inc.     Copyright (c) 1998 John Birrell &lt;jb@cimlogic.com.au&gt;.     Copyright (c) 1999,2000,2001 Jonathan Lemon &lt;jlemon@FreeBSD.org&gt;     Copyright (c) 2000 Dug Song &lt;dugsong@UMICH.EDU&gt;.     Copyright (c) 2000 The Regents of the University of Michigan.     Copyright (c) 2001 Daniel Eischen &lt;deischen@FreeBSD.org&gt;.     Copyright (c) 2001 Dima Dorfman.     Copyright (c) 2002 David Schultz &lt;dschultz@uclink.Berkeley.EDU&gt;     Copyright (c) 2003 Mike Barcroft &lt;mike@FreeBSD.org&gt;     Copyright (c) 2003 Networks Associates Technology, Inc.     Portions Copyright(C) 1996, Jason Downs.</w:t>
      </w:r>
    </w:p>
    <w:p w14:paraId="40CA5519" w14:textId="77777777" w:rsidR="00425AAE" w:rsidRDefault="00425AAE">
      <w:r>
        <w:t>Licenses:</w:t>
      </w:r>
    </w:p>
    <w:p w14:paraId="2D2F6791" w14:textId="77777777" w:rsidR="00425AAE" w:rsidRDefault="00425AAE">
      <w:r>
        <w:t xml:space="preserve">    Sun Industry Standards Source License 1.0          DEFINITIONS          1.1.  Commercial Use means distribution or otherwise     making the Original Code available to a third party.          1.2.  Contributor Version means the combination of the     Original Code, and the Modifications made by that particular     Contributor.          1.3.  Electronic Distribution Mechanism means a mechanism     generally accepted in the software development community for     the electronic transfer of data.          1.4.  Executable means Original Code in any form other     than Source Code.          1.5.  Initial Developer means the individual or entity     identified as the Initial Developer in the Source Code     notice required by 2 (Exhibit A)          1.6.  Larger Work means a work which combines Original     Code or portions thereof with code not governed by the terms     of this License.          1.7.  License means this document.          1.8.  Licensable means having the right to grant, to the     maximum extent possible, whether at the time of the initial     grant or subsequently acquired, any and all of the rights     conveyed herein.          1.9.  Modifications means any addition to or deletion from     the substance or structure of either the Original Code or     any previous Modifications.  A Modification is:          A.  Any addition to or deletion from the contents of a file     containing Original Code or previous Modifications.          B.  Any new file that contains any part of the Original Code     or previous Modifications.  .          1.10.  Original Code means Source Code of computer     software code which is described in the Source Code notice     required by Exhibit A as Original Code.          1.11.  Patent Claims means any patent </w:t>
      </w:r>
      <w:r>
        <w:lastRenderedPageBreak/>
        <w:t xml:space="preserve">claims, now owned or     hereafter acquired, including without limitation, method,     process, and apparatus claims, in any patent Licensable by     grantor.          1.12.  Source Code means the preferred form of the     Original Code for making modifications to it, including all     modules it contains, plus any associated interface     definition files, or scripts used to control compilation and     installation of an Executable.          1.13.  Standards means the standard identified in Exhibit     B or a subsequent version of such standard.          1.14.  You or Your means an individual or a legal entity     exercising rights under, and complying with all of the terms     of, this License or a future version of this License issued     under Section 6.1.  For legal entities, You includes any     entity which controls, is controlled by, or is under common     control with You.  For purposes of this definition,     control means (a) the power, direct or indirect, to cause     the direction or management of such entity, whether by     contract or otherwise, or (b) ownership of more than fifty     percent (50%) of the outstanding shares or beneficial     ownership of such entity.          2.0 SOURCE CODE LICENSE          2.1 The Initial Developer Grant:  The Initial Developer     hereby grants You a world-wide, royalty-free, non-exclusive     license, subject to third party intellectual property     claims:          a) under intellectual property rights (other than patent or     trademark) Licensable by Initial Developer to use,     reproduce, modify, display, perform, sub license and     distribute the Original Code (or portions thereof )with or     without Modifications, and/or as part of a Larger Work; and          b) under Patents Claims infringed by the making, using or     selling of Original Code, to make, have made, use, practice,     sell, and offer for sale, and/or otherwise dispose of the     Original Code (or portions thereof).          c) the licenses granted in this Section 2.1(a ) and (b) are     effective on the date Initial Developer first distributes     Original Code under the terms of this License.          d) Notwithstanding Section 2.1(b )above, no patent license     is granted:  1) for code that You delete from the Original     Code; 2) separate from the Original Code; or 3) for     infringements caused by:  i) the modification of the     Original Code or          ii) the combination of the Original Code with other software     or devices, including but not limited to Modifications.          3.0 DISTRIBUTION OBLIGATIONS          3.1 Application of License.  The Source Code version of     Original Code may be distributed only under the terms of     this License or a future version of this License released     under Section 6.1, and You must include a copy of this     License with every copy of the Source Code You distribute.     You may not offer or impose any terms on any Source Code     version that alters or restricts the applicable version of     this License or the recipient's rights hereunder.  Your     license for shipment of the Contributor Version is     conditioned upon your full compliance with this Section.     The Modifications which you create must comply with all     requirements set out by the Standards body in effect 120     days before You ship the Contributor Version.  In the event     that the Modifications do not meet such requirements, You     agree to publish (i) any deviation from the Standards     protocol resulting from implementation of your Modifications     and (ii) a reference implementation of Your Modifications,     and to make any such deviation and reference implementation     available to all third parties under the same terms as the     license on a royalty free basis within thirty (30) days of     Your first customer shipment of Your Modifications.          3.2 Required Notices.  You must duplicate the notice in     Exhibit A in each file of the Source Code.  If it is not     possible to put such notice in a particular Source Code file     due to its structure, then You must include such notice in </w:t>
      </w:r>
      <w:r>
        <w:lastRenderedPageBreak/>
        <w:t xml:space="preserve">a     location (such as a relevant directory ) where a user would     be likely to look for such a notice.  If You created one or     more Modifications ) You may add your name as a Contributor     to the notice described in Exhibit A.  You must also     duplicate this License in any documentation for the Source     Code where You describe recipients' rights or ownership     rights relating to Initial Code.  You may choose to offer,     and to charge a fee for, warranty, support, indemnity or     liability obligations to one or more recipients of Your     version of the Code.  However, You may do so only          on Your own behalf, and not on behalf of the Initial     Developer.  You must make it absolutely clear than any such     warranty, support, indemnity or liability obligation is     offered by You alone, and You hereby agree to indemnify the     Initial Developer for any liability incurred by the Initial     Developer as a result of warranty, support, indemnity or     liability terms You offer.          3.3 Distribution of Executable Versions.  You may distribute     Original Code in Executable and Source form only if the     requirements of Section 3.1 and 3.2 have been met for that     Original Code, and if You include a notice stating that the     Source Code version of the Original Code is available under     the terms of this License.  The notice must be conspicuously     included in any notice in an Executable or Source versions,     related documentation or collateral in which You describe     recipients' rights relating to the Original Code.  You may     distribute the Executable and Source versions of Your     version of the Code or ownership rights under a license of     Your choice, which may contain terms different from this     License, provided that You are in compliance with the terms     of this License.  If You distribute the Executable and     Source versions under a different license You must make it     absolutely clear that any terms which differ from this     License are offered by You alone, not by the Initial     Developer .  You hereby agree to indemnify the Initial     Developer for any liability incurred by the Initial     Developer as a result of any such terms You offer .          3.4 Larger Works.  You may create a Larger Work by combining     Original Code with other code not governed by the terms of     this License and distribute the Larger Work as a single     product.  In such a case, You must make sure the     requirements of this License are fulfilled for the Original     Code.          4.0 INABILITY TO COMPLY DUE TO STATUTE OR REGULATION          If it is impossible for You to comply with any of the terms     of this License with respect to some or all of the Original     Code due to statute, judicial order, or regulation then You     must:          a) comply with the terms of this License to the maximum     extent possible; and          b) describe the limitations and the code they affect.  Such     description must be included in the LEGAL file described in     Section 3.2 and must be included with all distributions of     the Source Code.  Except to the extent prohibited by statute     or regulation, such description must be sufficiently     detailed for a recipient of ordinary skill to be able to     understand it.          5.0 APPLICATION OF THIS LICENSE This License applies to code     to which the Initial Developer has attached the notice in     Exhibit A and to related Modifications as set out in Section     3.1.          6.0 VERSIONS OF THE LICENSE          6.1 New Versions.  Sun Microsystems, Inc.  Sun may publish     revised and/or new versions of the License from time to     time.  Each version will be given a distinguishing version     number .          6.2 Effect of New Versions.  Once Original Code has been     published under a particular version of the License, You may     always continue to use it under the terms of that version.     You may also choose to use such Original Code under the     terms of any subsequent version of the License published by     Sun.  No </w:t>
      </w:r>
      <w:r>
        <w:lastRenderedPageBreak/>
        <w:t xml:space="preserve">one other than Sun has the right to modify the     terms applicable to Original Code.          7.  DISCLAIMER OF W ARRANTY.  ORIGINAL CODE IS PROVIDED     UNDER THIS LICENSE ON AN AS IS BASIS, WITHOUT WARRANTY OF     ANY KIND, EITHER EXPRESSED OR IMPLIED, INCLUDING, WITHOUT     LIMITATION, WARRANTIES THAT THE ORIGINAL CODE IS FREE OF     DEFECTS, MERCHANTABLE, FIT FOR A PARTICULAR PURPOSE OR     NON-INFRINGING.  THE ENTIRE RISK AS TO THE QUALITY AND     PERFORMANCE OF THE ORIGINAL CODE IS WITH YOU.  SHOULD ANY     ORIGINAL CODE PROVE DEFECTIVE IN ANY RESPECT, YOU (NOT THE     INITIAL DEVELOPER )ASSUME THE COST OF ANY NECESSARY     SERVICING, REPAIR OR CORRECTION.  THIS DISCLAIMER OF     WARRANTY CONSTITUTES AN ESSENTIAL PART OF THIS LICENSE.  NO     USE OF ANY ORIGINAL CODE IS AUTHORIZED HEREUNDER EXCEPT     UNDER THIS DISCLAIMER.          8.0 TERMINATION          8.1 This License and the rights granted hereunder will     terminate automatically if You fail to comply with terms     herein and fail to cure such breach within 30 days of     becoming aware of the breach.  All sublicenses to the     Original Code which are properly granted shall survive any     termination of this License.  Provisions which, by their     nature, must remain in effect beyond the termination of this     License shall survive.          8.2 .In the event of termination under Section 8.1 above,     all end user license agreements (excluding distributors and     resellers) which have been validly granted by You or any     distributor hereunder prior to termination shall survive     termination.          9.0 LIMIT OF LIABILITY UNDER NO CIRCUMSTANCES AND UNDER NO     LEGAL THEORY, WHETHER TORT (INCLUDING NEGLIGENCE) ,CONTRACT,     OR OTHER WISE, SHALL YOU, THE INITIAL DEVELOPER, ANY OTHER     CONTRIBUTOR, OR ANY DISTRIBUTOR OF ORIGINAL CODE, OR ANY     SUPPLIER OF ANY OF SUCH PARTIES, BE LIABLE TO ANY PERSON FOR     ANY INDIRECT, SPECIAL, INCIDENTAL, OR CONSEQUENTIAL DAMAGES     OF ANY CHARACTER INCLUDING, WITHOUT LIMITATION, DAMAGES FOR     LOSS OF GOOD WILL, WORK STOPPAGE, COMPUTER FAILURE OR     MALFUNCTION, OR ANY AND ALL OTHER COMMERCIAL DAMAGES OR     LOSSES, EVEN IF SUCH PARTY SHALL HAVE BEEN INFORMED OF THE     POSSIBILITY OF SUCH DAMAGES.  THIS LIMITATION OF LIABILITY     SHALL NOT APPLY TO LIABILITY FOR DEATH OR PERSONAL INJURY     RESULTING FROM SUCH PARTYS NEGLIGENCE TO THE EXTENT     APPLICABLE LAW PROHIBITS SUCH LIMITATION.  SOME     JURISDICTIONS DO NOT ALLOW THE EXCLUSION OR LIMITATION OF     INCIDENTAL OR CONSEQUENTIAL DAMAGES, SO THIS EXCLUSION AND     LIMITATION MAY NOT APPLY TO YOU.          10.0 U .S.  GOVERNMENT END USERS U.S.  Government:  If this     Software is being acquired by or on behalf of the U.S.     Government or by a U.S.  Government prime contractor or     subcontractor (at any tier), then the Government's rights in     the Software and accompanying documentation shall be only as     set forth in this license; this is in accordance with 48 C.F     .R.  227.7201 through 227.7202-4 (for Department of Defense     (DoD) acquisitions )and with 48 C.F.R.2.101 and 12.212( for     non-DoD acquisitions).          11.0 MISCELLANEOUS This License represents the complete     agreement concerning subject matter hereof.  If any     provision of this License is held to be unenforceable, such     provision shall be reformed only to the extent necessary to     make it </w:t>
      </w:r>
      <w:r>
        <w:lastRenderedPageBreak/>
        <w:t xml:space="preserve">enforceable.  This License shall be governed by     California law provisions (except to the extent applicable     law, if any, provides otherwise), excluding its     conflict-of-law provisions.  With respect to disputes in     which at least one party is a citizen of, or an entity     chartered or registered to do business in the United States     of America, any litigation relating to this License shall be     subject to the jurisdiction of the Federal Courts of the     Northern District of California, with venue lying in Santa     Clara County, California, with the losing party responsible     for costs, including without limitation, court costs and     reasonable attorneys fees and expenses.  The application of     the United Nations Convention on Contracts for the     International Sale of Goods is expressly excluded.  Any law     or regulation which provides that the language of a contract     shall be construed against the drafter shall not apply to     this License.          EXHIBIT A - Sun Standards          The contents of this file are subject to the Sun Standards     License Version 1.0 the (the License;) You may not use     this file except in compliance with the License.  You may     obtain a copy of the License at     _______________________________.              Software distributed under the License is distributed on     an AS IS basis, WITHOUT WARRANTY OF ANY KIND, either     express or implied.  See the License for the specific     language governing rights and limitations under the License.          The Original Code is Copyright 1998 by Sun Microsystems, Inc          The Initial Developer of the Original Code is:  Sun     Microsystems, Inc.          Portions created by _____________________________ are     Copyright ______________________________.          All Rights Reserved.          Contributors:  ______________________________________.          EXHIBIT B - Sun Standards          The Standard is defined as the following IETF RFCs:          RFC1831:  RPC:  Remote Procedure Call Protocol Specification     Version 2 RFC1832:  XDR:  External Data REpresentation     Standard RFC1833:  Binding Protocols for ONC RPC Version 2     RFC2078:  Generic Security Service Application Program     Interface, Version 2 RFC2203:  RPCSEC_GSS Protocol     Specification RFC2695:  Authentication Mechanisms for ONC RPC    </w:t>
      </w:r>
    </w:p>
    <w:p w14:paraId="0EA4E418" w14:textId="77777777" w:rsidR="00425AAE" w:rsidRDefault="00425AAE">
      <w:r>
        <w:t xml:space="preserve">     Copyright (c) Copyright (c) Bull S.A.  2005  All Rights Reserved.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w:t>
      </w:r>
      <w:r>
        <w:lastRenderedPageBreak/>
        <w:t xml:space="preserve">ARISING IN ANY WAY OUT OF THE USE OF     THIS SOFTWARE, EVEN IF ADVISED OF THE POSSIBILITY OF SUCH DAMAGE.     </w:t>
      </w:r>
    </w:p>
    <w:p w14:paraId="66CF2BF5" w14:textId="77777777" w:rsidR="00425AAE" w:rsidRDefault="00425AAE"/>
    <w:p w14:paraId="34D63B88"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9B6AEF8" w14:textId="77777777" w:rsidR="00425AAE" w:rsidRDefault="00425AAE"/>
    <w:p w14:paraId="10631C6A"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THIS SOFTWARE IS PROVIDED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545CA73" w14:textId="77777777" w:rsidR="00425AAE" w:rsidRDefault="00425AAE"/>
    <w:p w14:paraId="2174839B"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w:t>
      </w:r>
      <w:r>
        <w:lastRenderedPageBreak/>
        <w:t>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software developed by Bill Paul.     4. Neither the name of the author nor the names of any co-contributors        may be used to endorse or promote products derived from this software        without specific prior written permission.          THIS SOFTWARE IS PROVIDED BY Bill Paul AND CONTRIBUTORS ``AS IS'' AND     ANY EXPRESS OR IMPLIED WARRANTIES, INCLUDING, BUT NOT LIMITED TO, THE     IMPLIED WARRANTIES OF MERCHANTABILITY AND FITNESS FOR A PARTICULAR PURPOSE     ARE DISCLAIMED.  IN NO EVENT SHALL Bill Paul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DE9A562" w14:textId="77777777" w:rsidR="00425AAE" w:rsidRDefault="00425AAE"/>
    <w:p w14:paraId="577A4C6F" w14:textId="77777777" w:rsidR="00425AAE" w:rsidRDefault="00425AAE">
      <w:r>
        <w:t xml:space="preserve">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Sun Microsystems, Inc. nor the names of its       contributors may be used to endorse or promote products derived       from this software without specific prior written permission.          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9D32222" w14:textId="77777777" w:rsidR="00425AAE" w:rsidRDefault="00425AAE">
      <w:r>
        <w:t xml:space="preserve"> The Debian packaging is copyright 2009, Steinar H. Gunderson &lt;sesse@debian.org&gt; and is licensed under the GPLv2, see `/usr/share/common-licenses/GPL-2'. [END FILE=libtirpc-0.2.3/debian/copyright]</w:t>
      </w:r>
    </w:p>
    <w:p w14:paraId="03D123BC" w14:textId="77777777" w:rsidR="00425AAE" w:rsidRDefault="00425AAE" w:rsidP="000727EF">
      <w:pPr>
        <w:pStyle w:val="Heading3"/>
      </w:pPr>
      <w:r>
        <w:lastRenderedPageBreak/>
        <w:t>libtirpc-0.2.3/COPYING:</w:t>
      </w:r>
    </w:p>
    <w:p w14:paraId="09548B50" w14:textId="77777777" w:rsidR="00425AAE" w:rsidRDefault="00425AAE">
      <w:r>
        <w:t>[BEGIN FILE=libtirpc-0.2.3/COPYING] /*  * Copyright (c) Copyright (c) Bull S.A.  2005  All Rights Reserved.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The name of the author may not be used to endorse or promote products  *    derived from this software without specific prior written permission.  *  * THIS SOFTWARE IS PROVIDED BY THE AUTHOR ``AS IS'' AND ANY EXPRESS OR  * IMPLIED WARRANTIES, INCLUDING, BUT NOT LIMITED TO, THE IMPLIED WARRANTIES  * OF MERCHANTABILITY AND FITNESS FOR A PARTICULAR PURPOSE ARE DISCLAIMED.  * IN NO EVENT SHALL THE AUTHOR BE LIABLE FOR ANY DIRECT, INDIRECT,  * INCIDENTAL, SPECIAL, EXEMPLARY, OR CONSEQUENTIAL DAMAGES (INCLUDING, BUT  * NOT LIMITED TO, PROCUREMENT OF SUBSTITUTE GOODS OR SERVICES; LOSS OF USE,  * DATA, OR PROFITS; OR BUSINESS INTERRUPTION) HOWEVER CAUSED AND ON ANY  * THEORY OF LIABILITY, WHETHER IN CONTRACT, STRICT LIABILITY, OR TORT  * (INCLUDING NEGLIGENCE OR OTHERWISE) ARISING IN ANY WAY OUT OF THE USE OF  * THIS SOFTWARE, EVEN IF ADVISED OF THE POSSIBILITY OF SUCH DAMAGE.  */</w:t>
      </w:r>
    </w:p>
    <w:p w14:paraId="0B712F64" w14:textId="77777777" w:rsidR="00425AAE" w:rsidRDefault="00425AAE">
      <w:r>
        <w:t>[END FILE=libtirpc-0.2.3/COPYING]</w:t>
      </w:r>
    </w:p>
    <w:p w14:paraId="1033D311" w14:textId="77777777" w:rsidR="00425AAE" w:rsidRDefault="00425AAE" w:rsidP="000727EF">
      <w:pPr>
        <w:pStyle w:val="Heading2"/>
      </w:pPr>
      <w:r>
        <w:t xml:space="preserve"> </w:t>
      </w:r>
      <w:bookmarkStart w:id="381" w:name="_Toc399938199"/>
      <w:r>
        <w:t>libtool (version 2.4.2):</w:t>
      </w:r>
      <w:bookmarkEnd w:id="381"/>
    </w:p>
    <w:p w14:paraId="2F34EE72" w14:textId="77777777" w:rsidR="00425AAE" w:rsidRDefault="00425AAE" w:rsidP="000727EF">
      <w:pPr>
        <w:pStyle w:val="Heading3"/>
      </w:pPr>
      <w:r>
        <w:t>libtool-2.4.2/debian/copyright:</w:t>
      </w:r>
    </w:p>
    <w:p w14:paraId="1CAC58E4" w14:textId="77777777" w:rsidR="00425AAE" w:rsidRDefault="00425AAE">
      <w:r>
        <w:t>[BEGIN FILE=libtool-2.4.2/debian/copyright] This is the Debian package of GNU Libtool.</w:t>
      </w:r>
    </w:p>
    <w:p w14:paraId="1ADAF5A0" w14:textId="77777777" w:rsidR="00425AAE" w:rsidRDefault="00425AAE">
      <w:r>
        <w:t>The Debian package is currently maintained by Kurt Roeckx &lt;kurt@roeckx.be&gt;</w:t>
      </w:r>
    </w:p>
    <w:p w14:paraId="5D0DC9F3" w14:textId="77777777" w:rsidR="00425AAE" w:rsidRDefault="00425AAE">
      <w:r>
        <w:t xml:space="preserve">libtool is: Copyright (C) 1996, 1997, 1998, 1999, 2000, 2001, 2002, 2003, 2004, 2005, 2006, 2007, 2008 </w:t>
      </w:r>
      <w:r>
        <w:tab/>
        <w:t xml:space="preserve">Free Software Foundation, Inc. Originally by Gordon Matzigkeit &lt;gord@gnu.ai.mit.edu&gt;, 1996 </w:t>
      </w:r>
    </w:p>
    <w:p w14:paraId="75094C69" w14:textId="77777777" w:rsidR="00425AAE" w:rsidRDefault="00425AAE">
      <w:r>
        <w:t xml:space="preserve"> Additional information about Libtool is available at:</w:t>
      </w:r>
    </w:p>
    <w:p w14:paraId="00C54FE2" w14:textId="77777777" w:rsidR="00425AAE" w:rsidRDefault="00425AAE">
      <w:r>
        <w:tab/>
        <w:t>http://www.gnu.org/software/libtool/</w:t>
      </w:r>
    </w:p>
    <w:p w14:paraId="2C964EC5" w14:textId="77777777" w:rsidR="00425AAE" w:rsidRDefault="00425AAE">
      <w:r>
        <w:t>The upstream sources were obtained from:</w:t>
      </w:r>
    </w:p>
    <w:p w14:paraId="1D58A1DA" w14:textId="77777777" w:rsidR="00425AAE" w:rsidRDefault="00425AAE">
      <w:r>
        <w:tab/>
        <w:t>ftp://ftp.gnu.org/pub/gnu/libtool/</w:t>
      </w:r>
    </w:p>
    <w:p w14:paraId="6C45F5B5" w14:textId="77777777" w:rsidR="00425AAE" w:rsidRDefault="00425AAE">
      <w:r>
        <w:t xml:space="preserve"> License:</w:t>
      </w:r>
    </w:p>
    <w:p w14:paraId="52F00A37" w14:textId="77777777" w:rsidR="00425AAE" w:rsidRDefault="00425AAE">
      <w:r>
        <w:t>This program is free software; you can redistribute it and/or modify it under the terms of the GNU General Public License as published by the Free Software Foundation; either version 2 of the License, or (at your option) any later version.</w:t>
      </w:r>
    </w:p>
    <w:p w14:paraId="5DC4BFF6" w14:textId="77777777" w:rsidR="00425AAE" w:rsidRDefault="00425AAE">
      <w:r>
        <w:t xml:space="preserve">This program is distributed in the hope that it will be useful, but WITHOUT ANY WARRANTY; without even the implied warranty of MERCHANTABILITY or FITNESS </w:t>
      </w:r>
      <w:r>
        <w:lastRenderedPageBreak/>
        <w:t>FOR A PARTICULAR PURPOSE.  See the GNU General Public License for more details.</w:t>
      </w:r>
    </w:p>
    <w:p w14:paraId="6005345B" w14:textId="77777777" w:rsidR="00425AAE" w:rsidRDefault="00425AAE">
      <w:r>
        <w:t>As a special exception to the GNU General Public License, if you distribute this file as part of a program that contains a configuration script generated by Autoconf, you may include it under the same distribution terms that you use for the rest of that program.</w:t>
      </w:r>
    </w:p>
    <w:p w14:paraId="42B667CB" w14:textId="77777777" w:rsidR="00425AAE" w:rsidRDefault="00425AAE">
      <w:r>
        <w:t>On Debian GNU/Linux systems, the complete text of the GNU General Public License can be found in `/usr/share/common-licenses/GPL'.</w:t>
      </w:r>
    </w:p>
    <w:p w14:paraId="6AB89D54" w14:textId="77777777" w:rsidR="00425AAE" w:rsidRDefault="00425AAE">
      <w:r>
        <w:t xml:space="preserve"> The documentation is:    Copyright (C) 1996-2009 Free Software Foundation, Inc.</w:t>
      </w:r>
    </w:p>
    <w:p w14:paraId="47787D67" w14:textId="77777777" w:rsidR="00425AAE" w:rsidRDefault="00425AAE">
      <w:r>
        <w:t xml:space="preserve">   Permission is granted to copy, distribute and/or modify this document under the terms of the GNU Free Documentation License, Version 1.3 or any later version published by the Free Software Foundation; with no Invariant Sections, with no Front-Cover Texts, and with no Back-Cover Texts.  A copy of the license is included in the section entitled GNU Free Documentation License.</w:t>
      </w:r>
    </w:p>
    <w:p w14:paraId="746FA2BE" w14:textId="77777777" w:rsidR="00425AAE" w:rsidRDefault="00425AAE">
      <w:r>
        <w:t>On Debian GNU/Linux systems, the complete text of the GNU Free Documentation License can be found in `/usr/share/common-licenses/GFDL'.</w:t>
      </w:r>
    </w:p>
    <w:p w14:paraId="79C35A6A" w14:textId="77777777" w:rsidR="00425AAE" w:rsidRDefault="00425AAE">
      <w:r>
        <w:t>[END FILE=libtool-2.4.2/debian/copyright]</w:t>
      </w:r>
    </w:p>
    <w:p w14:paraId="56709D67" w14:textId="77777777" w:rsidR="00425AAE" w:rsidRDefault="00425AAE" w:rsidP="000727EF">
      <w:pPr>
        <w:pStyle w:val="Heading2"/>
      </w:pPr>
      <w:r>
        <w:t xml:space="preserve"> </w:t>
      </w:r>
      <w:bookmarkStart w:id="382" w:name="_Toc399938200"/>
      <w:r>
        <w:t>libtry-tiny-perl (version 0.22):</w:t>
      </w:r>
      <w:bookmarkEnd w:id="382"/>
    </w:p>
    <w:p w14:paraId="39534CDD" w14:textId="77777777" w:rsidR="00425AAE" w:rsidRDefault="00425AAE" w:rsidP="000727EF">
      <w:pPr>
        <w:pStyle w:val="Heading3"/>
      </w:pPr>
      <w:r>
        <w:t>libtry-tiny-perl-0.22/debian/copyright:</w:t>
      </w:r>
    </w:p>
    <w:p w14:paraId="4BB888F6" w14:textId="77777777" w:rsidR="00425AAE" w:rsidRDefault="00425AAE">
      <w:r>
        <w:t>[BEGIN FILE=libtry-tiny-perl-0.22/debian/copyright] Format: http://www.debian.org/doc/packaging-manuals/copyright-format/1.0/ Upstream-Name: Try-Tiny Upstream-Contact: Yuval Kogman &lt;nothingmuch@woobling.org&gt; Source: https://metacpan.org/release/Try-Tiny</w:t>
      </w:r>
    </w:p>
    <w:p w14:paraId="016B1492" w14:textId="77777777" w:rsidR="00425AAE" w:rsidRDefault="00425AAE">
      <w:r>
        <w:t>Files: * Copyright: 2014, Yuval Kogman &lt;nothingmuch@woobling.org&gt; License: MIT</w:t>
      </w:r>
    </w:p>
    <w:p w14:paraId="0400D84B" w14:textId="77777777" w:rsidR="00425AAE" w:rsidRDefault="00425AAE">
      <w:r>
        <w:t>Files: debian/* Copyright: 2009, 2010, Ansgar Burchardt &lt;ansgar@debian.org&gt;  2010, Jonathan Yu &lt;jawnsy@cpan.org&gt;  2010-2014, Salvatore Bonaccorso &lt;carnil@debian.org&gt;  2011, gregor herrmann &lt;gregoa@debian.org&gt; License: MIT</w:t>
      </w:r>
    </w:p>
    <w:p w14:paraId="2F767204" w14:textId="77777777" w:rsidR="00425AAE" w:rsidRDefault="00425AAE">
      <w:r>
        <w:t>License: MIT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FILE=libtry-tiny-perl-0.22/debian/copyright]</w:t>
      </w:r>
    </w:p>
    <w:p w14:paraId="6E00CE56" w14:textId="77777777" w:rsidR="00425AAE" w:rsidRDefault="00425AAE" w:rsidP="000727EF">
      <w:pPr>
        <w:pStyle w:val="Heading3"/>
      </w:pPr>
      <w:r>
        <w:lastRenderedPageBreak/>
        <w:t>libtry-tiny-perl-0.22/LICENSE:</w:t>
      </w:r>
    </w:p>
    <w:p w14:paraId="2FF8B3B7" w14:textId="77777777" w:rsidR="00425AAE" w:rsidRDefault="00425AAE">
      <w:r>
        <w:t>[BEGIN FILE=libtry-tiny-perl-0.22/LICENSE] This software is Copyright (c) 2014 by Yuval Kogman.</w:t>
      </w:r>
    </w:p>
    <w:p w14:paraId="73133617" w14:textId="77777777" w:rsidR="00425AAE" w:rsidRDefault="00425AAE">
      <w:r>
        <w:t>This is free software, licensed under:</w:t>
      </w:r>
    </w:p>
    <w:p w14:paraId="430EFC8D" w14:textId="77777777" w:rsidR="00425AAE" w:rsidRDefault="00425AAE">
      <w:r>
        <w:t xml:space="preserve">  The MIT (X11) License</w:t>
      </w:r>
    </w:p>
    <w:p w14:paraId="30FB9227" w14:textId="77777777" w:rsidR="00425AAE" w:rsidRDefault="00425AAE">
      <w:r>
        <w:t>The MIT License</w:t>
      </w:r>
    </w:p>
    <w:p w14:paraId="3E22AF58"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3ADA041" w14:textId="77777777" w:rsidR="00425AAE" w:rsidRDefault="00425AAE">
      <w:r>
        <w:t>The above copyright notice and this permission notice shall be included in all copies or substantial portions of the Software.</w:t>
      </w:r>
    </w:p>
    <w:p w14:paraId="46E9BCEC"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FILE=libtry-tiny-perl-0.22/LICENSE]</w:t>
      </w:r>
    </w:p>
    <w:p w14:paraId="10018560" w14:textId="77777777" w:rsidR="00425AAE" w:rsidRDefault="00425AAE" w:rsidP="000727EF">
      <w:pPr>
        <w:pStyle w:val="Heading2"/>
      </w:pPr>
      <w:bookmarkStart w:id="383" w:name="_Toc399938201"/>
      <w:r>
        <w:t>Libungif</w:t>
      </w:r>
      <w:bookmarkEnd w:id="383"/>
    </w:p>
    <w:p w14:paraId="25666CF9" w14:textId="77777777" w:rsidR="00425AAE" w:rsidRDefault="00425AAE" w:rsidP="00E77BEE">
      <w:r>
        <w:t xml:space="preserve">  %% This notice is provided with respect to Libungif - An uncompressed GIF library, which may be included with this software: </w:t>
      </w:r>
    </w:p>
    <w:p w14:paraId="656F4FAA" w14:textId="77777777" w:rsidR="00425AAE" w:rsidRDefault="00425AAE">
      <w:r>
        <w:t>The GIFLIB distribution is Copyright (c) 1997  Eric S. Raymond</w:t>
      </w:r>
    </w:p>
    <w:p w14:paraId="7A502A56" w14:textId="77777777" w:rsidR="00425AAE" w:rsidRDefault="00425AAE">
      <w:r>
        <w:t>Permission is hereby granted, free of charge, to any person obtaining a copyof this software and associated documentation files (the Software), to dealin the Software without restriction, including without limitation the rightsto use, copy, modify, merge, publish, distribute, sublicense, and/or sellcopies of the Software, and to permit persons to whom the Software is furnished to do so, subject to the following conditions:</w:t>
      </w:r>
    </w:p>
    <w:p w14:paraId="70750F90" w14:textId="77777777" w:rsidR="00425AAE" w:rsidRDefault="00425AAE">
      <w:r>
        <w:t>The above copyright notice and this permission notice shall be included inall copies or substantial portions of the Software.</w:t>
      </w:r>
    </w:p>
    <w:p w14:paraId="55E2FDEC" w14:textId="77777777" w:rsidR="00425AAE" w:rsidRDefault="00425AAE">
      <w:r>
        <w:t>THE SOFTWARE IS PROVIDED AS IS, WITHOUT WARRANTY OF ANY KIND, EXPRESS ORIMPLIED, INCLUDING BUT NOT LIMITED TO THE WARRANTIES OF MERCHANTABILITY,FITNESS FOR A PARTICULAR PURPOSE AND NONINFRINGEMENT.  IN NO EVENT SHALL THEAUTHORS OR COPYRIGHT HOLDERS BE LIABLE FOR ANY CLAIM, DAMAGES OR OTHERLIABILITY, WHETHER IN AN ACTION OF CONTRACT, TORT OR OTHERWISE, ARISING FROM,OUT OF OR IN CONNECTION WITH THE SOFTWARE OR THE USE OR OTHER DEALINGS INTHE SOFTWARE.</w:t>
      </w:r>
    </w:p>
    <w:p w14:paraId="00343542" w14:textId="77777777" w:rsidR="00425AAE" w:rsidRDefault="00425AAE" w:rsidP="000727EF">
      <w:pPr>
        <w:pStyle w:val="Heading2"/>
      </w:pPr>
      <w:r>
        <w:lastRenderedPageBreak/>
        <w:t xml:space="preserve"> </w:t>
      </w:r>
      <w:bookmarkStart w:id="384" w:name="_Toc399938202"/>
      <w:r>
        <w:t>liburi-perl (version 1.64):</w:t>
      </w:r>
      <w:bookmarkEnd w:id="384"/>
    </w:p>
    <w:p w14:paraId="6DEBD561" w14:textId="77777777" w:rsidR="00425AAE" w:rsidRDefault="00425AAE" w:rsidP="000727EF">
      <w:pPr>
        <w:pStyle w:val="Heading3"/>
      </w:pPr>
      <w:r>
        <w:t>liburi-perl-1.64/debian/copyright:</w:t>
      </w:r>
    </w:p>
    <w:p w14:paraId="0B65D11F" w14:textId="77777777" w:rsidR="00425AAE" w:rsidRDefault="00425AAE">
      <w:r>
        <w:t>[BEGIN FILE=liburi-perl-1.64/debian/copyright] Format: http://www.debian.org/doc/packaging-manuals/copyright-format/1.0/ Upstream-Name: URI Upstream-Contact: Karen Etheridge &lt;ether@cpan.org&gt; Source: https://metacpan.org/release/URI</w:t>
      </w:r>
    </w:p>
    <w:p w14:paraId="5C143CE5" w14:textId="77777777" w:rsidR="00425AAE" w:rsidRDefault="00425AAE">
      <w:r>
        <w:t>Files: * Copyright: 1995-2009, Gisle Aas &lt;gisle@activestate.com&gt;  1998, Graham Barr &lt;gbarr@pobox.com&gt;  1995, Martijn Koster &lt;mak@surfski.webcrawler.com&gt; License: Artistic or GPL-1+</w:t>
      </w:r>
    </w:p>
    <w:p w14:paraId="0F710499" w14:textId="77777777" w:rsidR="00425AAE" w:rsidRDefault="00425AAE">
      <w:r>
        <w:t>Files: debian/* Copyright: 1999-2001, John Goerzen &lt;jgoerzen@complete.org&gt;  2001-2007, Stefan Hornburg (Racke) &lt;racke@linuxia.de&gt;  2008, Kees Cook &lt;kees@outflux.net&gt;  2009-2010, Jonathan Yu &lt;jawnsy@cpan.org&gt;  2010-2011, 2014, Angel Abad &lt;angel@debian.org&gt;  2010-2014, gregor herrmann &lt;gregoa@debian.org&gt;  2011, Ansgar Burchardt &lt;ansgar@debian.org&gt; License: Artistic or GPL-1+</w:t>
      </w:r>
    </w:p>
    <w:p w14:paraId="7DCA082B"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4AA8485D"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FILE=liburi-perl-1.64/debian/copyright]</w:t>
      </w:r>
    </w:p>
    <w:p w14:paraId="34ED039C" w14:textId="77777777" w:rsidR="00425AAE" w:rsidRDefault="00425AAE" w:rsidP="000727EF">
      <w:pPr>
        <w:pStyle w:val="Heading2"/>
      </w:pPr>
      <w:r>
        <w:t xml:space="preserve"> </w:t>
      </w:r>
      <w:bookmarkStart w:id="385" w:name="_Toc399938203"/>
      <w:r>
        <w:t>libusb (version 0.1.12):</w:t>
      </w:r>
      <w:bookmarkEnd w:id="385"/>
    </w:p>
    <w:p w14:paraId="03B039C3" w14:textId="77777777" w:rsidR="00425AAE" w:rsidRDefault="00425AAE" w:rsidP="000727EF">
      <w:pPr>
        <w:pStyle w:val="Heading3"/>
      </w:pPr>
      <w:r>
        <w:t>libusb-0.1.12/debian/copyright:</w:t>
      </w:r>
    </w:p>
    <w:p w14:paraId="1AA4A943" w14:textId="77777777" w:rsidR="00425AAE" w:rsidRDefault="00425AAE">
      <w:r>
        <w:t>[BEGIN FILE=libusb-0.1.12/debian/copyright] This package was debianized by Christopher L Cheney &lt;ccheney@debian.org&gt; on Wed, 13 Jun 2001 12:21:44 -0500.</w:t>
      </w:r>
    </w:p>
    <w:p w14:paraId="39FE2464" w14:textId="77777777" w:rsidR="00425AAE" w:rsidRDefault="00425AAE">
      <w:r>
        <w:t>It was downloaded from http://prdownloads.sourceforge.net/libusb/</w:t>
      </w:r>
    </w:p>
    <w:p w14:paraId="65C6DAE1" w14:textId="77777777" w:rsidR="00425AAE" w:rsidRDefault="00425AAE">
      <w:r>
        <w:t>Copyright:   Copyright (c) 2000-2003 Johannes Erdfelt &lt;johannes@erdfelt.com&gt;   Copyright (c) 2003 Brad Hards &lt;bradh@frogmouth.net&gt;   Copyright (c) 2002-2005 Nathan Hjelm &lt;hjelmn@users.sourceforge.net&gt;</w:t>
      </w:r>
    </w:p>
    <w:p w14:paraId="18C7DFAE" w14:textId="77777777" w:rsidR="00425AAE" w:rsidRDefault="00425AAE">
      <w:r>
        <w:t>License:   This library is free software; you can redistribute it and/or   modify it under the terms of the GNU Lesser General Public   License as published by the Free Software Foundation; either   version 2 of the License, or (at your option) any later version.</w:t>
      </w:r>
    </w:p>
    <w:p w14:paraId="46DCC5F1"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1EA27D14" w14:textId="77777777" w:rsidR="00425AAE" w:rsidRDefault="00425AAE">
      <w:r>
        <w:lastRenderedPageBreak/>
        <w:t xml:space="preserve">  You should have received a copy of the GNU Lesser General Public   License along with this library; if not, write to the   Free Software Foundation, Inc., 51 Franklin St, Fifth Floor, Boston,   MA  02110-1301  USA.</w:t>
      </w:r>
    </w:p>
    <w:p w14:paraId="5AA52987" w14:textId="77777777" w:rsidR="00425AAE" w:rsidRDefault="00425AAE">
      <w:r>
        <w:t>On Debian systems, the complete text of the LGPL license can be found in the /usr/share/common-licenses/LGPL file. [END FILE=libusb-0.1.12/debian/copyright]</w:t>
      </w:r>
    </w:p>
    <w:p w14:paraId="0D3701E7" w14:textId="77777777" w:rsidR="00425AAE" w:rsidRDefault="00425AAE" w:rsidP="000727EF">
      <w:pPr>
        <w:pStyle w:val="Heading3"/>
      </w:pPr>
      <w:r>
        <w:t>libusb-0.1.12/LICENSE:</w:t>
      </w:r>
    </w:p>
    <w:p w14:paraId="1250B6F0" w14:textId="77777777" w:rsidR="00425AAE" w:rsidRDefault="00425AAE">
      <w:r>
        <w:t>[BEGIN FILE=libusb-0.1.12/LICENSE] libusb is covered by the LGPL:</w:t>
      </w:r>
    </w:p>
    <w:p w14:paraId="3D86DB9F" w14:textId="77777777" w:rsidR="00425AAE" w:rsidRDefault="00425AAE">
      <w:r>
        <w:t>This library is free software; you can redistribute it and/or modify it under the terms of the GNU Lesser General Public License as published by the Free Software Foundation; either version 2 of the License, or (at your option) any later version.</w:t>
      </w:r>
    </w:p>
    <w:p w14:paraId="79A432B5" w14:textId="77777777" w:rsidR="00425AAE" w:rsidRDefault="00425AAE">
      <w:r>
        <w:t>This library is distributed in the hope that it will be useful, but WITHOUT ANY WARRANTY; without even the implied warranty of MERCHANTABILITY or FITNESS FOR A PARTICULAR PURPOSE.  See the GNU Lesser General Public License for more details.</w:t>
      </w:r>
    </w:p>
    <w:p w14:paraId="2B3A42B1" w14:textId="77777777" w:rsidR="00425AAE" w:rsidRDefault="00425AAE">
      <w:r>
        <w:t>You should have received a copy of the GNU Lesser General Public License along with this library; if not, write to the Free Software Foundation, Inc., 59 Temple Place - Suite 330, Boston, MA 02111-1307, USA.</w:t>
      </w:r>
    </w:p>
    <w:p w14:paraId="751D3A5E" w14:textId="77777777" w:rsidR="00425AAE" w:rsidRDefault="00425AAE">
      <w:r>
        <w:t>----</w:t>
      </w:r>
    </w:p>
    <w:p w14:paraId="7D551F95" w14:textId="77777777" w:rsidR="00425AAE" w:rsidRDefault="00425AAE">
      <w:r>
        <w:t>Alternatively, the files usb.h.in and/or usb.h may be licensed under the BSD license:</w:t>
      </w:r>
    </w:p>
    <w:p w14:paraId="45A985A6" w14:textId="77777777" w:rsidR="00425AAE" w:rsidRDefault="00425AAE">
      <w:r>
        <w:t>Copyright (c) 2000-2003 Johannes Erdfelt &lt;johannes@erdfelt.com&gt; All rights reserved.</w:t>
      </w:r>
    </w:p>
    <w:p w14:paraId="13790826"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253A614A"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BB3124C" w14:textId="77777777" w:rsidR="00425AAE" w:rsidRDefault="00425AAE">
      <w:r>
        <w:t>[END FILE=libusb-0.1.12/LICENSE]</w:t>
      </w:r>
    </w:p>
    <w:p w14:paraId="2FD1D337" w14:textId="77777777" w:rsidR="00425AAE" w:rsidRDefault="00425AAE" w:rsidP="000727EF">
      <w:pPr>
        <w:pStyle w:val="Heading2"/>
      </w:pPr>
      <w:r>
        <w:lastRenderedPageBreak/>
        <w:t xml:space="preserve"> </w:t>
      </w:r>
      <w:bookmarkStart w:id="386" w:name="_Toc399938204"/>
      <w:r>
        <w:t>libusb-1.0 (version 1.0.19):</w:t>
      </w:r>
      <w:bookmarkEnd w:id="386"/>
    </w:p>
    <w:p w14:paraId="1FA0A426" w14:textId="77777777" w:rsidR="00425AAE" w:rsidRDefault="00425AAE" w:rsidP="000727EF">
      <w:pPr>
        <w:pStyle w:val="Heading3"/>
      </w:pPr>
      <w:r>
        <w:t>libusb-1.0-1.0.19/debian/copyright:</w:t>
      </w:r>
    </w:p>
    <w:p w14:paraId="70C5FE00" w14:textId="77777777" w:rsidR="00425AAE" w:rsidRDefault="00425AAE">
      <w:r>
        <w:t>[BEGIN FILE=libusb-1.0-1.0.19/debian/copyright] This package was debianized by Christopher L Cheney &lt;ccheney@debian.org&gt; on Wed, 13 Jun 2001 12:21:44 -0500.</w:t>
      </w:r>
    </w:p>
    <w:p w14:paraId="76AE28AD" w14:textId="77777777" w:rsidR="00425AAE" w:rsidRDefault="00425AAE">
      <w:r>
        <w:t>It was downloaded from http://www.libusb.info</w:t>
      </w:r>
    </w:p>
    <w:p w14:paraId="125B7D98" w14:textId="77777777" w:rsidR="00425AAE" w:rsidRDefault="00425AAE">
      <w:r>
        <w:t xml:space="preserve"> Authors:   Alan Ott   Alan Stern   Alex Vatchenko   Andrew Fernandes   Anthony Clay   Artem Egorkine   Aurelien Jarno   Bastien Nocera   Bei Zhang   Benjamin Dobell   Chris Dickens   Colin Walters   Dave Camarillo   David Engraf   David Moore   Davidlohr Bueso   Federico Manzan   Felipe Balbi   Florian Albrechtskirchinger   Francesco Montorsi   Francisco Facioni   Graeme Gill   Gustavo Zacarias   Hans Ulrich Niedermann   Hector Martin   Hoi-Ho Chan   Ilya Konstantinov   James Hanko   Joshua Blake   Karsten Koenig   Konrad Rzepecki   Kuangye Guo   Lars Wirzenius   Luca Longinotti   Martin Koegler   Matthias Bolte   Mike Frysinger   Mikhail Gusarov   Moritz Fischer   Nicholas Corgan   Omri Iluz   Orin Eman   Paul Fertser   Pekka Nikander   Rob Walker   Sean McBride   Sebastian Pipping   Simon Haggett   Thomas RÃ¶fer   Tim Roberts   Toby Peterson   Trygve LaugstÃ¸l   Uri Lublin   Vasily Khoruzhick   Vegard Storheil Eriksen   Vitali Lovich   Xiaofan Chen   ZoltÃ¡n KovÃ¡cs   Ð Ð¾Ð¼Ð°Ð½ ÐÐ¾Ð½Ñ‡ÐµÐ½ÐºÐ¾   xantares</w:t>
      </w:r>
    </w:p>
    <w:p w14:paraId="5AEDF6BA" w14:textId="77777777" w:rsidR="00425AAE" w:rsidRDefault="00425AAE">
      <w:r>
        <w:t xml:space="preserve"> Copyright:   Copyright (C) 2001 Johannes Erdfelt &lt;johannes@erdfelt.com&gt;   Copyright (C) 2007-2009 Daniel Drake &lt;dsd@gentoo.org&gt;   Copyright (C) 2010-2012 Peter Stuge &lt;peter@stuge.se&gt;   Copyright (C) 2008-2013 Nathan Hjelm &lt;hjelmn@users.sourceforge.net&gt;   Copyright (C) 2009-2013 Pete Batard &lt;pete@akeo.ie&gt;   Copyright (C) 2009-2013 Ludovic Rousseau &lt;ludovic.rousseau@gmail.com&gt;   Copyright (C) 2010-2012 Michael Plante &lt;michael.plante@gmail.com&gt;   Copyright (C) 2011-2013 Hans de Goede &lt;hdegoede@redhat.com&gt;   Copyright (C) 2012-2013 Martin Pieuchot &lt;mpi@openbsd.org&gt;</w:t>
      </w:r>
    </w:p>
    <w:p w14:paraId="761F147C" w14:textId="77777777" w:rsidR="00425AAE" w:rsidRDefault="00425AAE">
      <w:r>
        <w:t xml:space="preserve"> License of the libusb library and most examples except ezusb and fxload:   This library is free software; you can redistribute it and/or   modify it under the terms of the GNU Lesser General Public   License as published by the Free Software Foundation; either   version 2.1 of the License, or (at your option) any later version.</w:t>
      </w:r>
    </w:p>
    <w:p w14:paraId="2161CDDD"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402351A8" w14:textId="77777777" w:rsidR="00425AAE" w:rsidRDefault="00425AAE">
      <w:r>
        <w:t xml:space="preserve">  You should have received a copy of the GNU Lesser General Public   License along with this library; if not, write to the   Free Software Foundation, Inc., 51 Franklin St, Fifth Floor, Boston,   MA  02110-1301  USA.</w:t>
      </w:r>
    </w:p>
    <w:p w14:paraId="2600609E" w14:textId="77777777" w:rsidR="00425AAE" w:rsidRDefault="00425AAE">
      <w:r>
        <w:t>On Debian systems, the complete text of the LGPL license can be found in the /usr/share/common-licenses/LGPL-2.1 file.</w:t>
      </w:r>
    </w:p>
    <w:p w14:paraId="778744EB" w14:textId="77777777" w:rsidR="00425AAE" w:rsidRDefault="00425AAE">
      <w:r>
        <w:t xml:space="preserve"> License of ezusb and fxload:    This source code is free software; you can redistribute it    and/or modify it in source code form under the terms of the GNU    General Public </w:t>
      </w:r>
      <w:r>
        <w:lastRenderedPageBreak/>
        <w:t>License as published by the Free Software    Foundation; either version 2 of the License, or (at your option)    any later version.</w:t>
      </w:r>
    </w:p>
    <w:p w14:paraId="1B6BDC11"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13E632D9" w14:textId="77777777" w:rsidR="00425AAE" w:rsidRDefault="00425AAE">
      <w:r>
        <w:t xml:space="preserve">   You should have received a copy of the GNU General Public License    along with this program; if not, write to the Free Software    Foundation, Inc., 51 Franklin St, Fifth Floor, Boston, MA  02110-1301    USA. </w:t>
      </w:r>
    </w:p>
    <w:p w14:paraId="01396AEE" w14:textId="77777777" w:rsidR="00425AAE" w:rsidRDefault="00425AAE">
      <w:r>
        <w:t>On Debian systems, the complete text of the GPL license can be found in the /usr/share/common-licenses/GPL-2 file.</w:t>
      </w:r>
    </w:p>
    <w:p w14:paraId="12C7D380" w14:textId="77777777" w:rsidR="00425AAE" w:rsidRDefault="00425AAE">
      <w:r>
        <w:t>[END FILE=libusb-1.0-1.0.19/debian/copyright]</w:t>
      </w:r>
    </w:p>
    <w:p w14:paraId="1709A155" w14:textId="77777777" w:rsidR="00425AAE" w:rsidRDefault="00425AAE" w:rsidP="000727EF">
      <w:pPr>
        <w:pStyle w:val="Heading2"/>
      </w:pPr>
      <w:r>
        <w:t xml:space="preserve"> </w:t>
      </w:r>
      <w:bookmarkStart w:id="387" w:name="_Toc399938205"/>
      <w:r>
        <w:t>libvirt (version 1.2.4):</w:t>
      </w:r>
      <w:bookmarkEnd w:id="387"/>
    </w:p>
    <w:p w14:paraId="677EF1F6" w14:textId="77777777" w:rsidR="00425AAE" w:rsidRDefault="00425AAE" w:rsidP="000727EF">
      <w:pPr>
        <w:pStyle w:val="Heading3"/>
      </w:pPr>
      <w:r>
        <w:t>libvirt-1.2.4/debian/copyright:</w:t>
      </w:r>
    </w:p>
    <w:p w14:paraId="0C1555C8" w14:textId="77777777" w:rsidR="00425AAE" w:rsidRDefault="00425AAE">
      <w:r>
        <w:t>[BEGIN FILE=libvirt-1.2.4/debian/copyright] libvirt was initially debianized by Andrew Mitchell &lt;ajmitch@ubuntu.com&gt;</w:t>
      </w:r>
    </w:p>
    <w:p w14:paraId="29888890" w14:textId="77777777" w:rsidR="00425AAE" w:rsidRDefault="00425AAE">
      <w:r>
        <w:t>It was downloaded from http://libvirt.org/sources/</w:t>
      </w:r>
    </w:p>
    <w:p w14:paraId="75EBCAE9" w14:textId="77777777" w:rsidR="00425AAE" w:rsidRDefault="00425AAE">
      <w:r>
        <w:t>Upstream Author:       Daniel Veillard      &lt;veillard@redhat.com&gt; or &lt;daniel@veillard.com&gt;</w:t>
      </w:r>
    </w:p>
    <w:p w14:paraId="71D43B3C" w14:textId="77777777" w:rsidR="00425AAE" w:rsidRDefault="00425AAE">
      <w:r>
        <w:t>Copyright:</w:t>
      </w:r>
    </w:p>
    <w:p w14:paraId="75F170E4" w14:textId="77777777" w:rsidR="00425AAE" w:rsidRDefault="00425AAE">
      <w:r>
        <w:t xml:space="preserve">   2005,2006 Red Hat, Inc</w:t>
      </w:r>
    </w:p>
    <w:p w14:paraId="4A84E406" w14:textId="77777777" w:rsidR="00425AAE" w:rsidRDefault="00425AAE">
      <w:r>
        <w:t>Licenses:</w:t>
      </w:r>
    </w:p>
    <w:p w14:paraId="672C8422"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31D5F0E8"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7787C4FA" w14:textId="77777777" w:rsidR="00425AAE" w:rsidRDefault="00425AAE">
      <w:r>
        <w:t xml:space="preserve">  You should have received a copy of the GNU Lesser General Public   License along with this library; if not, write to the Free Software   Foundation, Inc., 51 Franklin St, Fifth Floor, Boston, MA 02110-1301, USA.</w:t>
      </w:r>
    </w:p>
    <w:p w14:paraId="2E9C9CB6" w14:textId="77777777" w:rsidR="00425AAE" w:rsidRDefault="00425AAE">
      <w:r>
        <w:t xml:space="preserve"> src/hash.c:</w:t>
      </w:r>
    </w:p>
    <w:p w14:paraId="4934CF8D" w14:textId="77777777" w:rsidR="00425AAE" w:rsidRDefault="00425AAE">
      <w:r>
        <w:t xml:space="preserve">  Copyright (C) 2000 Bjorn Reese and Daniel Veillard.     Permission to use, copy, modify, and distribute this software for any   purpose with or without fee is hereby granted, provided that the above   copyright notice and this permission notice appear in all copies.     THIS SOFTWARE IS PROVIDED ``AS IS'' AND WITHOUT ANY EXPRESS OR IMPLIED   WARRANTIES, INCLUDING, WITHOUT LIMITATION, THE IMPLIED WARRANTIES OF   MERCHANTIBILITY AND FITNESS FOR A PARTICULAR PURPOSE. THE AUTHORS AND   CONTRIBUTORS ACCEPT NO RESPONSIBILITY IN ANY CONCEIVABLE MANNER.</w:t>
      </w:r>
    </w:p>
    <w:p w14:paraId="0A0B4179" w14:textId="77777777" w:rsidR="00425AAE" w:rsidRDefault="00425AAE">
      <w:r>
        <w:lastRenderedPageBreak/>
        <w:t xml:space="preserve"> On Debian systems, the complete text of the GNU Lesser General Public License can be found in `/usr/share/common-licenses/LGPL'. [END FILE=libvirt-1.2.4/debian/copyright]</w:t>
      </w:r>
    </w:p>
    <w:p w14:paraId="6CDB6BFD" w14:textId="77777777" w:rsidR="00425AAE" w:rsidRDefault="00425AAE" w:rsidP="000727EF">
      <w:pPr>
        <w:pStyle w:val="Heading2"/>
      </w:pPr>
      <w:r>
        <w:t xml:space="preserve"> </w:t>
      </w:r>
      <w:bookmarkStart w:id="388" w:name="_Toc399938206"/>
      <w:r>
        <w:t>libvirt-python (version 1.2.4):</w:t>
      </w:r>
      <w:bookmarkEnd w:id="388"/>
    </w:p>
    <w:p w14:paraId="38CAA91E" w14:textId="77777777" w:rsidR="00425AAE" w:rsidRDefault="00425AAE" w:rsidP="000727EF">
      <w:pPr>
        <w:pStyle w:val="Heading3"/>
      </w:pPr>
      <w:r>
        <w:t>libvirt-python-1.2.4/debian/copyright:</w:t>
      </w:r>
    </w:p>
    <w:p w14:paraId="51C6C66E" w14:textId="77777777" w:rsidR="00425AAE" w:rsidRDefault="00425AAE">
      <w:r>
        <w:t>[BEGIN FILE=libvirt-python-1.2.4/debian/copyright] Format: http://www.debian.org/doc/packaging-manuals/copyright-format/1.0/ Upstream-Name: libvirt-python Source: http://libvirt.org/git/?p=libvirt-python.git;a=summary</w:t>
      </w:r>
    </w:p>
    <w:p w14:paraId="51B73E54" w14:textId="77777777" w:rsidR="00425AAE" w:rsidRDefault="00425AAE">
      <w:r>
        <w:t>Files: * Copyright: 2005, 2007, 2012, 2013 Red Hat, Inc. License: LGPL-2.1  This library is free software; you can redistribute it and/or  modify it under the terms of the GNU Lesser General Public  License as published by the Free Software Foundation; either  version 2.1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see  &lt;http://www.gnu.org/licenses/&gt;.</w:t>
      </w:r>
    </w:p>
    <w:p w14:paraId="7DDF0A95" w14:textId="77777777" w:rsidR="00425AAE" w:rsidRDefault="00425AAE">
      <w:r>
        <w:t xml:space="preserve"> Files: debian/* Copyright: 2013 Guido GÃ¼nther &lt;agx@sigxcpu.org&gt;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 [END FILE=libvirt-python-1.2.4/debian/copyright]</w:t>
      </w:r>
    </w:p>
    <w:p w14:paraId="70A5EFCF" w14:textId="77777777" w:rsidR="00425AAE" w:rsidRDefault="00425AAE" w:rsidP="000727EF">
      <w:pPr>
        <w:pStyle w:val="Heading2"/>
      </w:pPr>
      <w:r>
        <w:t xml:space="preserve"> </w:t>
      </w:r>
      <w:bookmarkStart w:id="389" w:name="_Toc399938207"/>
      <w:r>
        <w:t>libvpx (version 1.3.0):</w:t>
      </w:r>
      <w:bookmarkEnd w:id="389"/>
    </w:p>
    <w:p w14:paraId="28EDD7CE" w14:textId="77777777" w:rsidR="00425AAE" w:rsidRDefault="00425AAE" w:rsidP="000727EF">
      <w:pPr>
        <w:pStyle w:val="Heading3"/>
      </w:pPr>
      <w:r>
        <w:t>libvpx-1.3.0/debian/copyright:</w:t>
      </w:r>
    </w:p>
    <w:p w14:paraId="477CBA33" w14:textId="77777777" w:rsidR="00425AAE" w:rsidRDefault="00425AAE">
      <w:r>
        <w:t>[BEGIN FILE=libvpx-1.3.0/debian/copyright] This is the Debian package of the VP8 video codec library</w:t>
      </w:r>
    </w:p>
    <w:p w14:paraId="1700117E" w14:textId="77777777" w:rsidR="00425AAE" w:rsidRDefault="00425AAE">
      <w:r>
        <w:t>Packaged by Sebastian DrÃ¶ge &lt;slomo@debian.org&gt;</w:t>
      </w:r>
    </w:p>
    <w:p w14:paraId="78ABD5E1" w14:textId="77777777" w:rsidR="00425AAE" w:rsidRDefault="00425AAE">
      <w:r>
        <w:t>It was downloaded from http://www.webmproject.org/</w:t>
      </w:r>
    </w:p>
    <w:p w14:paraId="73390109" w14:textId="77777777" w:rsidR="00425AAE" w:rsidRDefault="00425AAE">
      <w:r>
        <w:t>Upstream author:   Google, Inc.</w:t>
      </w:r>
    </w:p>
    <w:p w14:paraId="6CE9B07A" w14:textId="77777777" w:rsidR="00425AAE" w:rsidRDefault="00425AAE">
      <w:r>
        <w:t>==========================================================================</w:t>
      </w:r>
    </w:p>
    <w:p w14:paraId="5C241C0C" w14:textId="77777777" w:rsidR="00425AAE" w:rsidRDefault="00425AAE">
      <w:r>
        <w:t>For the main source code and the content of the binary packages the first part of this file applies.</w:t>
      </w:r>
    </w:p>
    <w:p w14:paraId="7054EF91" w14:textId="77777777" w:rsidR="00425AAE" w:rsidRDefault="00425AAE">
      <w:r>
        <w:lastRenderedPageBreak/>
        <w:t xml:space="preserve"> Copyright:   For everything not listed below:     Copyright (c) 2010, Google, Inc.     Copyright (c) 2010 The VP8 project authors.</w:t>
      </w:r>
    </w:p>
    <w:p w14:paraId="05778D82" w14:textId="77777777" w:rsidR="00425AAE" w:rsidRDefault="00425AAE">
      <w:r>
        <w:t xml:space="preserve">  For md5_utils.[ch]:     Copyright (C) 1991-2, RSA Data Security, Inc. Created 1991.</w:t>
      </w:r>
    </w:p>
    <w:p w14:paraId="567C6335" w14:textId="77777777" w:rsidR="00425AAE" w:rsidRDefault="00425AAE">
      <w:r>
        <w:t xml:space="preserve"> Patent Rights Grant:</w:t>
      </w:r>
    </w:p>
    <w:p w14:paraId="7CF6BDD2" w14:textId="77777777" w:rsidR="00425AAE" w:rsidRDefault="00425AAE">
      <w:r>
        <w:t xml:space="preserve">  This implementation means the copyrightable works distributed by   Google as part of the WebM Project.</w:t>
      </w:r>
    </w:p>
    <w:p w14:paraId="20DD0BC4" w14:textId="77777777" w:rsidR="00425AAE" w:rsidRDefault="00425AAE">
      <w:r>
        <w:t xml:space="preserve">  Google hereby grants to you a perpetual, worldwide, non-exclusive,   no-charge, royalty-free, irrevocable (except as stated in this section)   patent license to make, have made, use, offer to sell, sell, import,   transfer, and otherwise run, modify and propagate the contents of this   implementation of VP8, where such license applies only to those patent   claims, both currently owned by Google and acquired in the future,   licensable by Google that are necessarily infringed by this   implementation of VP8. This grant does not include claims that would be   infringed only as a consequence of further modification of this   implementation. If you or your agent or exclusive licensee institute or   order or agree to the institution of patent litigation against any   entity (including a cross-claim or counterclaim in a lawsuit) alleging   that this implementation of VP8 or any code incorporated within this   implementation of VP8 constitutes direct or contributory patent   infringement, or inducement of patent infringement, then any patent   rights granted to you under this License for this implementation of VP8   shall terminate as of the date such litigation is filed.</w:t>
      </w:r>
    </w:p>
    <w:p w14:paraId="5B191606" w14:textId="77777777" w:rsidR="00425AAE" w:rsidRDefault="00425AAE">
      <w:r>
        <w:t xml:space="preserve"> License:</w:t>
      </w:r>
    </w:p>
    <w:p w14:paraId="6C6ECA61" w14:textId="77777777" w:rsidR="00425AAE" w:rsidRDefault="00425AAE">
      <w:r>
        <w:t xml:space="preserve">  For everything not listed below:</w:t>
      </w:r>
    </w:p>
    <w:p w14:paraId="7156E226" w14:textId="77777777" w:rsidR="00425AAE" w:rsidRDefault="00425AAE">
      <w:r>
        <w:t xml:space="preserve">    Redistribution and use in source and binary forms, with or without     modification, are permitted provided that the following conditions are     met:          * Redistributions of source code must retain the above copyright       notice, this list of conditions and the following disclaimer.</w:t>
      </w:r>
    </w:p>
    <w:p w14:paraId="2D2EAFD6"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731C6B19" w14:textId="77777777" w:rsidR="00425AAE" w:rsidRDefault="00425AAE">
      <w:r>
        <w:t xml:space="preserve">    * Neither the name of Google nor the names of its contributors may       be used to endorse or promote products derived from this software       without specific prior written permission.</w:t>
      </w:r>
    </w:p>
    <w:p w14:paraId="24458D6D"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B4F6571" w14:textId="77777777" w:rsidR="00425AAE" w:rsidRDefault="00425AAE">
      <w:r>
        <w:lastRenderedPageBreak/>
        <w:t xml:space="preserve">  For md5_utils.[ch]:     This code implements the MD5 message-digest algorithm.     The algorithm is due to Ron Rivest.  This code was     written by Colin Plumb in 1993, no copyright is claimed.     This code is in the public domain; do with it what you wish.</w:t>
      </w:r>
    </w:p>
    <w:p w14:paraId="4FF36788" w14:textId="77777777" w:rsidR="00425AAE" w:rsidRDefault="00425AAE">
      <w:r>
        <w:t xml:space="preserve"> ==========================================================================</w:t>
      </w:r>
    </w:p>
    <w:p w14:paraId="47D7B12F" w14:textId="77777777" w:rsidR="00425AAE" w:rsidRDefault="00425AAE">
      <w:r>
        <w:t>For examples/includes there are different copyright holders and licenses but the code in there is only used to build the API documentation.</w:t>
      </w:r>
    </w:p>
    <w:p w14:paraId="38B53DAE" w14:textId="77777777" w:rsidR="00425AAE" w:rsidRDefault="00425AAE">
      <w:r>
        <w:t xml:space="preserve"> Copyright:</w:t>
      </w:r>
    </w:p>
    <w:p w14:paraId="1C0BFB61" w14:textId="77777777" w:rsidR="00425AAE" w:rsidRDefault="00425AAE">
      <w:r>
        <w:t xml:space="preserve">  For examples/includes/ASCIIMathPHP-2.0:     Copyright (c) 2004 Peter Jipsen http://www.chapman.edu/~jipsen     Copyright (c) 2006 Kee-Lin Steven Chan (kc56@cornell.edu)</w:t>
      </w:r>
    </w:p>
    <w:p w14:paraId="12B77070" w14:textId="77777777" w:rsidR="00425AAE" w:rsidRDefault="00425AAE">
      <w:r>
        <w:t xml:space="preserve">  For examples/includes/geshi/*:     Copyright (C) 2004 - 2007 Nigel McNie     Copyright (C) 2007 - 2008 Benny Baumann</w:t>
      </w:r>
    </w:p>
    <w:p w14:paraId="22613502" w14:textId="77777777" w:rsidR="00425AAE" w:rsidRDefault="00425AAE">
      <w:r>
        <w:t xml:space="preserve">  For examples/includes/geshi/contrib/cssgen2.php:     Copyright (C) 2008 revulon@gmail.com</w:t>
      </w:r>
    </w:p>
    <w:p w14:paraId="063B49AC" w14:textId="77777777" w:rsidR="00425AAE" w:rsidRDefault="00425AAE">
      <w:r>
        <w:t xml:space="preserve">  For examples/includes/geshi/contrib/aliased.php:     Copyright (C) 2006 Ross Golder &lt;ross@golder.org&gt;</w:t>
      </w:r>
    </w:p>
    <w:p w14:paraId="2B860AF3" w14:textId="77777777" w:rsidR="00425AAE" w:rsidRDefault="00425AAE">
      <w:r>
        <w:t xml:space="preserve">  For examples/includes/geshi/doc/phpdoc.ini:     Copyright 2002, Greg Beaver &lt;cellog@users.sourceforge.net&gt;</w:t>
      </w:r>
    </w:p>
    <w:p w14:paraId="505EE059" w14:textId="77777777" w:rsidR="00425AAE" w:rsidRDefault="00425AAE">
      <w:r>
        <w:t xml:space="preserve">  For examples/includes/geshi/geshi/z80.php:     Copyright (c) 2007-2008 Benny Baumann (http://www.omorphia.de/)</w:t>
      </w:r>
    </w:p>
    <w:p w14:paraId="62D18887" w14:textId="77777777" w:rsidR="00425AAE" w:rsidRDefault="00425AAE">
      <w:r>
        <w:t xml:space="preserve">  For examples/includes/geshi/geshi/boo.php:     Copyright (c) 2007 Marcus Griep (http://www.xpdm.us)</w:t>
      </w:r>
    </w:p>
    <w:p w14:paraId="1B6F86DA" w14:textId="77777777" w:rsidR="00425AAE" w:rsidRDefault="00425AAE">
      <w:r>
        <w:t xml:space="preserve">  For examples/includes/geshi/geshi/latex.php:     Copyright (c) 2006 efi, Matthias Pospiech (matthias@pospiech.eu), Nigel McNie (http://qbnz.com/highlighter)</w:t>
      </w:r>
    </w:p>
    <w:p w14:paraId="20950A93" w14:textId="77777777" w:rsidR="00425AAE" w:rsidRDefault="00425AAE">
      <w:r>
        <w:t xml:space="preserve">  For examples/includes/geshi/geshi/qbasic.php:     Copyright (c) 2004 Nigel McNie (http://qbnz.com/highlighter/)</w:t>
      </w:r>
    </w:p>
    <w:p w14:paraId="10C377C8" w14:textId="77777777" w:rsidR="00425AAE" w:rsidRDefault="00425AAE">
      <w:r>
        <w:t xml:space="preserve">  For examples/includes/geshi/geshi/div.php:     Copyright (c) 2005 Gabriel Lorenzo (http://ermakina.gazpachito.net)</w:t>
      </w:r>
    </w:p>
    <w:p w14:paraId="35D6E6FC" w14:textId="77777777" w:rsidR="00425AAE" w:rsidRDefault="00425AAE">
      <w:r>
        <w:t xml:space="preserve">  For examples/includes/geshi/geshi/modula3.php:     Copyright (c) 2009 mbishop (mbishop@esoteriq.org)</w:t>
      </w:r>
    </w:p>
    <w:p w14:paraId="10681549" w14:textId="77777777" w:rsidR="00425AAE" w:rsidRDefault="00425AAE">
      <w:r>
        <w:t xml:space="preserve">  For examples/includes/geshi/geshi/lisp.php:     Copyright (c) 2004 Roberto Rossi (http://rsoftware.altervista.org), Nigel McNie (http://qbnz.com/highlighter</w:t>
      </w:r>
    </w:p>
    <w:p w14:paraId="04054CCB" w14:textId="77777777" w:rsidR="00425AAE" w:rsidRDefault="00425AAE">
      <w:r>
        <w:t xml:space="preserve">  For examples/includes/geshi/geshi/mysql.php:     Copyright (c) 2008 Marjolein Katsma (http://blog.marjoleinkatsma.com/)</w:t>
      </w:r>
    </w:p>
    <w:p w14:paraId="5A5FAEDB" w14:textId="77777777" w:rsidR="00425AAE" w:rsidRDefault="00425AAE">
      <w:r>
        <w:t xml:space="preserve">  For examples/includes/geshi/geshi/ocaml-brief.php:     Copyright (c) 2005 Flaie, Nigel McNie (http://qbnz.com/highlighter)</w:t>
      </w:r>
    </w:p>
    <w:p w14:paraId="23C400B8" w14:textId="77777777" w:rsidR="00425AAE" w:rsidRDefault="00425AAE">
      <w:r>
        <w:t xml:space="preserve">  For examples/includes/geshi/geshi/visualfoxpro.php:     Copyright (c) 2004 Roberto Armellin, Nigel McNie (http://qbnz.com/highlighter/)</w:t>
      </w:r>
    </w:p>
    <w:p w14:paraId="315C61AB" w14:textId="77777777" w:rsidR="00425AAE" w:rsidRDefault="00425AAE">
      <w:r>
        <w:t xml:space="preserve">  For examples/includes/geshi/geshi/dot.php:     Copyright (c) 2007 Adrien Friggeri (http://www.friggeri.net)</w:t>
      </w:r>
    </w:p>
    <w:p w14:paraId="401BBA42" w14:textId="77777777" w:rsidR="00425AAE" w:rsidRDefault="00425AAE">
      <w:r>
        <w:t xml:space="preserve">  For examples/includes/geshi/geshi/sdlbasic.php:     Copyright (c) 2005 Roberto Rossi (http://rsoftware.altervista.org)</w:t>
      </w:r>
    </w:p>
    <w:p w14:paraId="02C5475A" w14:textId="77777777" w:rsidR="00425AAE" w:rsidRDefault="00425AAE">
      <w:r>
        <w:lastRenderedPageBreak/>
        <w:t xml:space="preserve">  For examples/includes/geshi/geshi/pascal.php:     Copyright (c) 2004 Tux (http://tux.a4.cz/), Nigel McNie (http://qbnz.com/highlighter)</w:t>
      </w:r>
    </w:p>
    <w:p w14:paraId="654F0536" w14:textId="77777777" w:rsidR="00425AAE" w:rsidRDefault="00425AAE">
      <w:r>
        <w:t xml:space="preserve">  For examples/includes/geshi/geshi/sas.php:     Copyright (c) 2004 Nigel McNie (http://qbnz.com/highlighter/)</w:t>
      </w:r>
    </w:p>
    <w:p w14:paraId="2387C755" w14:textId="77777777" w:rsidR="00425AAE" w:rsidRDefault="00425AAE">
      <w:r>
        <w:t xml:space="preserve">  For examples/includes/geshi/geshi/cpp.php:     Copyright (c) 2004 Dennis Bayer, Nigel McNie (http://qbnz.com/highlighter)</w:t>
      </w:r>
    </w:p>
    <w:p w14:paraId="2AF6C2C6" w14:textId="77777777" w:rsidR="00425AAE" w:rsidRDefault="00425AAE">
      <w:r>
        <w:t xml:space="preserve">  For examples/includes/geshi/geshi/lotusscript.php:     Copyright (c) 2008 Richard Civil (info@richardcivil.net), Nigel McNie (http://qbnz.com/highlighter)</w:t>
      </w:r>
    </w:p>
    <w:p w14:paraId="579AF6ED" w14:textId="77777777" w:rsidR="00425AAE" w:rsidRDefault="00425AAE">
      <w:r>
        <w:t xml:space="preserve">  For examples/includes/geshi/geshi/tsql.php:     Copyright (c) 2006 Duncan Lock (http://dflock.co.uk/), Nigel McNie (http://qbnz.com/highlighter)</w:t>
      </w:r>
    </w:p>
    <w:p w14:paraId="6EFFC97F" w14:textId="77777777" w:rsidR="00425AAE" w:rsidRDefault="00425AAE">
      <w:r>
        <w:t xml:space="preserve">  For examples/includes/geshi/geshi/oobas.php:     Copyright (c) 2004 Roberto Rossi (http://rsoftware.altervista.org), Nigel McNie (http://qbnz.com/highlighter)</w:t>
      </w:r>
    </w:p>
    <w:p w14:paraId="65E20073" w14:textId="77777777" w:rsidR="00425AAE" w:rsidRDefault="00425AAE">
      <w:r>
        <w:t xml:space="preserve">  For examples/includes/geshi/geshi/applescript.php:     Copyright (c) Stephan Klimek (http://www.initware.org)</w:t>
      </w:r>
    </w:p>
    <w:p w14:paraId="2A382A99" w14:textId="77777777" w:rsidR="00425AAE" w:rsidRDefault="00425AAE">
      <w:r>
        <w:t xml:space="preserve">  For examples/includes/geshi/geshi/text.php:     Copyright (c) 2006 Sean Hanna</w:t>
      </w:r>
    </w:p>
    <w:p w14:paraId="47C6FBDC" w14:textId="77777777" w:rsidR="00425AAE" w:rsidRDefault="00425AAE">
      <w:r>
        <w:t xml:space="preserve">  For examples/includes/geshi/geshi/mpasm.php:     Copyright (c) 2004 Bakalex, Nigel McNie (http://qbnz.com/highlighter)</w:t>
      </w:r>
    </w:p>
    <w:p w14:paraId="37B8FD51" w14:textId="77777777" w:rsidR="00425AAE" w:rsidRDefault="00425AAE">
      <w:r>
        <w:t xml:space="preserve">  For examples/includes/geshi/geshi/lsl2.php:     Copyright (c) 2009 William Fry</w:t>
      </w:r>
    </w:p>
    <w:p w14:paraId="4EDAD076" w14:textId="77777777" w:rsidR="00425AAE" w:rsidRDefault="00425AAE">
      <w:r>
        <w:t xml:space="preserve">  For examples/includes/geshi/geshi/asm.php:     Copyright (c) 2004 Tux (http://tux.a4.cz/), Nigel McNie (http://qbnz.com/highlighter)</w:t>
      </w:r>
    </w:p>
    <w:p w14:paraId="3B7C1602" w14:textId="77777777" w:rsidR="00425AAE" w:rsidRDefault="00425AAE">
      <w:r>
        <w:t xml:space="preserve">  For examples/includes/geshi/geshi/java5.php:     Copyright (c) 2004 Nigel McNie (http://qbnz.com/highlighter/)</w:t>
      </w:r>
    </w:p>
    <w:p w14:paraId="22652E15" w14:textId="77777777" w:rsidR="00425AAE" w:rsidRDefault="00425AAE">
      <w:r>
        <w:t xml:space="preserve">  For examples/includes/geshi/geshi/providex.php:     Copyright (c) 2008 Coastal Logix (http://www.coastallogix.com)</w:t>
      </w:r>
    </w:p>
    <w:p w14:paraId="1EA5AFED" w14:textId="77777777" w:rsidR="00425AAE" w:rsidRDefault="00425AAE">
      <w:r>
        <w:t xml:space="preserve">  For examples/includes/geshi/geshi/gml.php:     Copyright (c) 2005 Jose Jorge Enriquez Rodriguez (http://www.zonamakers.com)</w:t>
      </w:r>
    </w:p>
    <w:p w14:paraId="555AD7D6" w14:textId="77777777" w:rsidR="00425AAE" w:rsidRDefault="00425AAE">
      <w:r>
        <w:t xml:space="preserve">  For examples/includes/geshi/geshi/oracle11.php:     Copyright (c) 2004 Nigel McNie (http://qbnz.com/highlighter)</w:t>
      </w:r>
    </w:p>
    <w:p w14:paraId="19170430" w14:textId="77777777" w:rsidR="00425AAE" w:rsidRDefault="00425AAE">
      <w:r>
        <w:t xml:space="preserve">  For examples/includes/geshi/geshi/nsis.php:     Copyright (c) 2005 deguix, 2004 Tux (http://tux.a4.cz/), Nigel McNie (http://qbnz.com/highlighter)</w:t>
      </w:r>
    </w:p>
    <w:p w14:paraId="230857F1" w14:textId="77777777" w:rsidR="00425AAE" w:rsidRDefault="00425AAE">
      <w:r>
        <w:t xml:space="preserve">  For examples/includes/geshi/geshi/typoscript.php:     Copyright (c) 2005 Jan-Philipp Halle (http://www.jphalle.de/)</w:t>
      </w:r>
    </w:p>
    <w:p w14:paraId="12227C5D" w14:textId="77777777" w:rsidR="00425AAE" w:rsidRDefault="00425AAE">
      <w:r>
        <w:t xml:space="preserve">  For examples/includes/geshi/geshi/thinbasic.php:     Copyright (c) 2006 Eros Olmi (http://www.thinbasic.com), Nigel McNie (http://qbnz.com/highlighter)</w:t>
      </w:r>
    </w:p>
    <w:p w14:paraId="5009BE05" w14:textId="77777777" w:rsidR="00425AAE" w:rsidRDefault="00425AAE">
      <w:r>
        <w:t xml:space="preserve">  For examples/includes/geshi/geshi/scala.php:     Copyright (c) 2008 Franco Lombardo, Benny Baumann</w:t>
      </w:r>
    </w:p>
    <w:p w14:paraId="20CBB589" w14:textId="77777777" w:rsidR="00425AAE" w:rsidRDefault="00425AAE">
      <w:r>
        <w:t xml:space="preserve">  For examples/includes/geshi/geshi/caddcl.php:     Copyright (c) 2004 Roberto Rossi (http://rsoftware.altervista.org), Nigel McNie (http://qbnz.com/highlighter)</w:t>
      </w:r>
    </w:p>
    <w:p w14:paraId="42001BF1" w14:textId="77777777" w:rsidR="00425AAE" w:rsidRDefault="00425AAE">
      <w:r>
        <w:t xml:space="preserve">  For examples/includes/geshi/geshi/reg.php:     Copyright (c) 2006 Sean Hanna</w:t>
      </w:r>
    </w:p>
    <w:p w14:paraId="193CB7DB" w14:textId="77777777" w:rsidR="00425AAE" w:rsidRDefault="00425AAE">
      <w:r>
        <w:t xml:space="preserve">  For examples/includes/geshi/geshi/smalltalk.php:     Copyright (c) 2005 Bananeweizen (www.bananeweizen.de)</w:t>
      </w:r>
    </w:p>
    <w:p w14:paraId="49661517" w14:textId="77777777" w:rsidR="00425AAE" w:rsidRDefault="00425AAE">
      <w:r>
        <w:t xml:space="preserve">  For examples/includes/geshi/geshi/objc.php:     Copyright (c) 2008 Quinn Taylor, 2004 M. Uli Kusterer, Nigel McNie (http://qbnz.com/highlighter/)</w:t>
      </w:r>
    </w:p>
    <w:p w14:paraId="6C43E699" w14:textId="77777777" w:rsidR="00425AAE" w:rsidRDefault="00425AAE">
      <w:r>
        <w:lastRenderedPageBreak/>
        <w:t xml:space="preserve">  For examples/includes/geshi/geshi/delphi.php:     Copyright (c) 2004 Jorja Norbert, Benny Baumann (BenBE@omorphia.de), Nigel McNie (http://qbnz.com/highlighter)</w:t>
      </w:r>
    </w:p>
    <w:p w14:paraId="03F27438" w14:textId="77777777" w:rsidR="00425AAE" w:rsidRDefault="00425AAE">
      <w:r>
        <w:t xml:space="preserve">  For examples/includes/geshi/geshi/bnf.php:     Copyright (c) 2006 Rowan Rodrik van der Molen (http://www.bigsmoke.us/)</w:t>
      </w:r>
    </w:p>
    <w:p w14:paraId="07614CE8" w14:textId="77777777" w:rsidR="00425AAE" w:rsidRDefault="00425AAE">
      <w:r>
        <w:t xml:space="preserve">  For examples/includes/geshi/geshi/winbatch.php:     Copyright (c) 2004 Craig Storey (craig.xcottawa.ca)</w:t>
      </w:r>
    </w:p>
    <w:p w14:paraId="3AD01B7A" w14:textId="77777777" w:rsidR="00425AAE" w:rsidRDefault="00425AAE">
      <w:r>
        <w:t xml:space="preserve">  For examples/includes/geshi/geshi/freebasic.php:     Copyright (c) 2005 Roberto Rossi (http://rsoftware.altervista.org)</w:t>
      </w:r>
    </w:p>
    <w:p w14:paraId="5CBADDD4" w14:textId="77777777" w:rsidR="00425AAE" w:rsidRDefault="00425AAE">
      <w:r>
        <w:t xml:space="preserve">  For examples/includes/geshi/geshi/lscript.php:     Copyright (c) 2008 Beau McGuigan (http://www.arendedwinter.com)</w:t>
      </w:r>
    </w:p>
    <w:p w14:paraId="07DCE4F0" w14:textId="77777777" w:rsidR="00425AAE" w:rsidRDefault="00425AAE">
      <w:r>
        <w:t xml:space="preserve">  For examples/includes/geshi/geshi/inno.php:     Copyright (c) 2004 Jorja Norbert, Nigel McNie (http://qbnz.com/highlighter)</w:t>
      </w:r>
    </w:p>
    <w:p w14:paraId="40477346" w14:textId="77777777" w:rsidR="00425AAE" w:rsidRDefault="00425AAE">
      <w:r>
        <w:t xml:space="preserve">  For examples/includes/geshi/geshi/c_mac.php:     Copyright (c) 2004 M. Uli Kusterer, Nigel McNie (http://qbnz.com/highlighter/)</w:t>
      </w:r>
    </w:p>
    <w:p w14:paraId="101E2517" w14:textId="77777777" w:rsidR="00425AAE" w:rsidRDefault="00425AAE">
      <w:r>
        <w:t xml:space="preserve">  For examples/includes/geshi/geshi/verilog.php:     Copyright (c) 2008 Guenter Dannoritzer</w:t>
      </w:r>
    </w:p>
    <w:p w14:paraId="6F81A2F8" w14:textId="77777777" w:rsidR="00425AAE" w:rsidRDefault="00425AAE">
      <w:r>
        <w:t xml:space="preserve">  For examples/includes/geshi/geshi/asp.php:     Copyright (c) 2004 Amit Gupta (http://blog.igeek.info/), Nigel McNie (http://qbnz.com/highlighter)</w:t>
      </w:r>
    </w:p>
    <w:p w14:paraId="5B55E619" w14:textId="77777777" w:rsidR="00425AAE" w:rsidRDefault="00425AAE">
      <w:r>
        <w:t xml:space="preserve">  For examples/includes/geshi/geshi/apache.php:     Copyright (c) 2004 Tux (http://tux.a4.cz/), Nigel McNie (http://qbnz.com/highlighter)</w:t>
      </w:r>
    </w:p>
    <w:p w14:paraId="09693D67" w14:textId="77777777" w:rsidR="00425AAE" w:rsidRDefault="00425AAE">
      <w:r>
        <w:t xml:space="preserve">  For examples/includes/geshi/geshi/cil.php:     Copyright (c) 2007 Marcus Griep (http://www.xpdm.us)</w:t>
      </w:r>
    </w:p>
    <w:p w14:paraId="2565569C" w14:textId="77777777" w:rsidR="00425AAE" w:rsidRDefault="00425AAE">
      <w:r>
        <w:t xml:space="preserve">  For examples/includes/geshi/geshi/autoit.php:     Copyright (c) 2006 and to GESHi ;)</w:t>
      </w:r>
    </w:p>
    <w:p w14:paraId="3BB86F5F" w14:textId="77777777" w:rsidR="00425AAE" w:rsidRDefault="00425AAE">
      <w:r>
        <w:t xml:space="preserve">  For examples/includes/geshi/geshi/intercal.php:     Copyright (c) 2008 Benny Baumann (http://qbnz.com/highlighter/)</w:t>
      </w:r>
    </w:p>
    <w:p w14:paraId="2D955B0A" w14:textId="77777777" w:rsidR="00425AAE" w:rsidRDefault="00425AAE">
      <w:r>
        <w:t xml:space="preserve">  For examples/includes/geshi/geshi/lotusformulas.php:     Copyright (c) 2008 Richard Civil (info@richardcivil.net), Nigel McNie (http://qbnz.com/highlighter)</w:t>
      </w:r>
    </w:p>
    <w:p w14:paraId="55D26C11" w14:textId="77777777" w:rsidR="00425AAE" w:rsidRDefault="00425AAE">
      <w:r>
        <w:t xml:space="preserve">  For examples/includes/geshi/geshi/klonecpp.php:     Copyright (c) Synchronic</w:t>
      </w:r>
    </w:p>
    <w:p w14:paraId="0488B56D" w14:textId="77777777" w:rsidR="00425AAE" w:rsidRDefault="00425AAE">
      <w:r>
        <w:t xml:space="preserve">  For examples/includes/geshi/geshi/email.php:     Copyright (c) 2008 Benny Baumann (http://qbnz.com/highlighter/)</w:t>
      </w:r>
    </w:p>
    <w:p w14:paraId="0BA4C3A2" w14:textId="77777777" w:rsidR="00425AAE" w:rsidRDefault="00425AAE">
      <w:r>
        <w:t xml:space="preserve">  For examples/includes/geshi/geshi/robots.php:     Copyright (c) 2006 Christian Lescuyer http://xtian.goelette.info</w:t>
      </w:r>
    </w:p>
    <w:p w14:paraId="4AF1D7B2" w14:textId="77777777" w:rsidR="00425AAE" w:rsidRDefault="00425AAE">
      <w:r>
        <w:t xml:space="preserve">  For examples/includes/geshi/geshi/locobasic.php:     Copyright (c) 2009 Nacho Cabanes (http://www.nachocabanes.com)</w:t>
      </w:r>
    </w:p>
    <w:p w14:paraId="3AECAA32" w14:textId="77777777" w:rsidR="00425AAE" w:rsidRDefault="00425AAE">
      <w:r>
        <w:t xml:space="preserve">  For examples/includes/geshi/geshi/groovy.php:     Copyright (c) 2006 Ivan F. Villanueva B.(http://www.artificialidea.com)</w:t>
      </w:r>
    </w:p>
    <w:p w14:paraId="244A1489" w14:textId="77777777" w:rsidR="00425AAE" w:rsidRDefault="00425AAE">
      <w:r>
        <w:t xml:space="preserve">  For examples/includes/geshi/geshi/sql.php:     Copyright (c) 2004 Nigel McNie (http://qbnz.com/highlighter)</w:t>
      </w:r>
    </w:p>
    <w:p w14:paraId="4902937A" w14:textId="77777777" w:rsidR="00425AAE" w:rsidRDefault="00425AAE">
      <w:r>
        <w:t xml:space="preserve">  For examples/includes/geshi/geshi/pic16.php:     Copyright (c) 2008 Ohmikron Corp. (http://www.ohmikron.com/)</w:t>
      </w:r>
    </w:p>
    <w:p w14:paraId="02E082A5" w14:textId="77777777" w:rsidR="00425AAE" w:rsidRDefault="00425AAE">
      <w:r>
        <w:t xml:space="preserve">  For examples/includes/geshi/geshi/io.php:     Copyright (c) 2006 Nigel McNie (http://qbnz.com/highlighter/)</w:t>
      </w:r>
    </w:p>
    <w:p w14:paraId="7A00A6D1" w14:textId="77777777" w:rsidR="00425AAE" w:rsidRDefault="00425AAE">
      <w:r>
        <w:t xml:space="preserve">  For examples/includes/geshi/geshi/mirc.php:     Copyright (c) 2006 Alberto de Areba</w:t>
      </w:r>
    </w:p>
    <w:p w14:paraId="060C8695" w14:textId="77777777" w:rsidR="00425AAE" w:rsidRDefault="00425AAE">
      <w:r>
        <w:lastRenderedPageBreak/>
        <w:t xml:space="preserve">  For examples/includes/geshi/geshi/mxml.php:     Copyright (c) 2007 David Spurr (http://www.defusion.org.uk/)</w:t>
      </w:r>
    </w:p>
    <w:p w14:paraId="2993C6D7" w14:textId="77777777" w:rsidR="00425AAE" w:rsidRDefault="00425AAE">
      <w:r>
        <w:t xml:space="preserve">  For examples/includes/geshi/geshi/fortran.php:     Copyright (c) 2006 Cetric Arrabie</w:t>
      </w:r>
    </w:p>
    <w:p w14:paraId="253FEF3D" w14:textId="77777777" w:rsidR="00425AAE" w:rsidRDefault="00425AAE">
      <w:r>
        <w:t xml:space="preserve">  For examples/includes/geshi/geshi/povray.php:     Copyright (c) 2007 Carl FÃ¼rstenberg</w:t>
      </w:r>
    </w:p>
    <w:p w14:paraId="20C9B56E" w14:textId="77777777" w:rsidR="00425AAE" w:rsidRDefault="00425AAE">
      <w:r>
        <w:t xml:space="preserve">  For examples/includes/geshi/geshi/smarty.php:     Copyright (c) 2004 Alan Juden, Nigel McNie (http://qbnz.com/highlighter/)</w:t>
      </w:r>
    </w:p>
    <w:p w14:paraId="7541EE43" w14:textId="77777777" w:rsidR="00425AAE" w:rsidRDefault="00425AAE">
      <w:r>
        <w:t xml:space="preserve">  For examples/includes/geshi/geshi/make.php:     Copyright (c) 2008 Neil Bird</w:t>
      </w:r>
    </w:p>
    <w:p w14:paraId="7D5E6E1B" w14:textId="77777777" w:rsidR="00425AAE" w:rsidRDefault="00425AAE">
      <w:r>
        <w:t xml:space="preserve">  For examples/includes/geshi/geshi/xorg_conf.php:     Copyright (c) 2008 Milian Wolff (http://milianw.de)</w:t>
      </w:r>
    </w:p>
    <w:p w14:paraId="2AB3060F" w14:textId="77777777" w:rsidR="00425AAE" w:rsidRDefault="00425AAE">
      <w:r>
        <w:t xml:space="preserve">  For examples/includes/geshi/geshi/glsl.php:     Copyright (c) 2008 Benny Baumann (BenBE@omorphia.de)</w:t>
      </w:r>
    </w:p>
    <w:p w14:paraId="30FC37DB" w14:textId="77777777" w:rsidR="00425AAE" w:rsidRDefault="00425AAE">
      <w:r>
        <w:t xml:space="preserve">  For examples/includes/geshi/geshi/cobol.php:     Copyright (c) 2007-2008 BenBE (http://www.omorphia.de/)</w:t>
      </w:r>
    </w:p>
    <w:p w14:paraId="56F78E32" w14:textId="77777777" w:rsidR="00425AAE" w:rsidRDefault="00425AAE">
      <w:r>
        <w:t xml:space="preserve">  For examples/includes/geshi/geshi/klonec.php:     Copyright (c) Synchronic</w:t>
      </w:r>
    </w:p>
    <w:p w14:paraId="7216F27F" w14:textId="77777777" w:rsidR="00425AAE" w:rsidRDefault="00425AAE">
      <w:r>
        <w:t xml:space="preserve">  For examples/includes/geshi/geshi/gettext.php:     Copyright (c) 2008 Milian Wolff</w:t>
      </w:r>
    </w:p>
    <w:p w14:paraId="7561E646" w14:textId="77777777" w:rsidR="00425AAE" w:rsidRDefault="00425AAE">
      <w:r>
        <w:t xml:space="preserve">  For examples/includes/geshi/geshi/m68k.php:     Copyright (c) 2007 Benny Baumann (http://www.omorphia.de/), Nigel McNie (http://qbnz.com/highlighter)</w:t>
      </w:r>
    </w:p>
    <w:p w14:paraId="47CBFA40" w14:textId="77777777" w:rsidR="00425AAE" w:rsidRDefault="00425AAE">
      <w:r>
        <w:t xml:space="preserve">  For examples/includes/geshi/geshi/gnuplot.php:     Copyright (c) 2008 Milian Wolff (http://milianw.de)</w:t>
      </w:r>
    </w:p>
    <w:p w14:paraId="774C3599" w14:textId="77777777" w:rsidR="00425AAE" w:rsidRDefault="00425AAE">
      <w:r>
        <w:t xml:space="preserve">  For examples/includes/geshi/geshi/python.php:     Copyright (c) 2004 Roberto Rossi (http://rsoftware.altervista.org), Nigel McNie (http://qbnz.com/highlighter)</w:t>
      </w:r>
    </w:p>
    <w:p w14:paraId="41B1324E" w14:textId="77777777" w:rsidR="00425AAE" w:rsidRDefault="00425AAE">
      <w:r>
        <w:t xml:space="preserve">  For examples/includes/geshi/geshi/teraterm.php:     Copyright (c) 2008 Boris Maisuradze (http://logmett.com)</w:t>
      </w:r>
    </w:p>
    <w:p w14:paraId="45E3C0C3" w14:textId="77777777" w:rsidR="00425AAE" w:rsidRDefault="00425AAE">
      <w:r>
        <w:t xml:space="preserve">  For examples/includes/geshi/geshi/bf.php:     Copyright (c) 2008 Benny Baumann (http://qbnz.com/highlighter/)</w:t>
      </w:r>
    </w:p>
    <w:p w14:paraId="4D66DE4B" w14:textId="77777777" w:rsidR="00425AAE" w:rsidRDefault="00425AAE">
      <w:r>
        <w:t xml:space="preserve">  For examples/includes/geshi/geshi/cpp-qt.php:     Copyright (c) 2006 Iulian M</w:t>
      </w:r>
    </w:p>
    <w:p w14:paraId="7E6ABAD5" w14:textId="77777777" w:rsidR="00425AAE" w:rsidRDefault="00425AAE">
      <w:r>
        <w:t xml:space="preserve">  For examples/includes/geshi/geshi/actionscript3.php:     Copyright (c) 2007 Jordi Boggiano (http://www.seld.be/), Benny Baumann (http://qbnz.com/highlighter)</w:t>
      </w:r>
    </w:p>
    <w:p w14:paraId="5F8E8A8B" w14:textId="77777777" w:rsidR="00425AAE" w:rsidRDefault="00425AAE">
      <w:r>
        <w:t xml:space="preserve">  For examples/includes/geshi/geshi/dcs.php:     Copyright (c) 2009 Stelio Passaris (http://stelio.net/stiki/GeSHi)</w:t>
      </w:r>
    </w:p>
    <w:p w14:paraId="7A65D86D" w14:textId="77777777" w:rsidR="00425AAE" w:rsidRDefault="00425AAE">
      <w:r>
        <w:t xml:space="preserve">  For examples/includes/geshi/geshi/cfm.php:     Copyright (c) 2006 Diego</w:t>
      </w:r>
    </w:p>
    <w:p w14:paraId="302CB6F3" w14:textId="77777777" w:rsidR="00425AAE" w:rsidRDefault="00425AAE">
      <w:r>
        <w:t xml:space="preserve">  For examples/includes/geshi/geshi/d.php:     Copyright (c) 2005 Thomas Kuehne (http://thomas.kuehne.cn/)</w:t>
      </w:r>
    </w:p>
    <w:p w14:paraId="3E734ABD" w14:textId="77777777" w:rsidR="00425AAE" w:rsidRDefault="00425AAE">
      <w:r>
        <w:t xml:space="preserve">  For examples/includes/geshi/geshi/rails.php:     Copyright (c) 2005 Moises Deniz</w:t>
      </w:r>
    </w:p>
    <w:p w14:paraId="680712EB" w14:textId="77777777" w:rsidR="00425AAE" w:rsidRDefault="00425AAE">
      <w:r>
        <w:t xml:space="preserve">  For examples/includes/geshi/geshi/rebol.php:     Copyright (c) 2004-2005 Lecanu Guillaume (Guillaume@LyA.fr)</w:t>
      </w:r>
    </w:p>
    <w:p w14:paraId="726DAE8A" w14:textId="77777777" w:rsidR="00425AAE" w:rsidRDefault="00425AAE">
      <w:r>
        <w:t xml:space="preserve">  For examples/includes/geshi/geshi/vb.php:     Copyright (c) 2004 Roberto Rossi (http://rsoftware.altervista.org)</w:t>
      </w:r>
    </w:p>
    <w:p w14:paraId="74CDD6EC" w14:textId="77777777" w:rsidR="00425AAE" w:rsidRDefault="00425AAE">
      <w:r>
        <w:t xml:space="preserve">  For examples/includes/geshi/geshi/ruby.php:     Copyright (c) 2007 Moises Deniz</w:t>
      </w:r>
    </w:p>
    <w:p w14:paraId="17BB0011" w14:textId="77777777" w:rsidR="00425AAE" w:rsidRDefault="00425AAE">
      <w:r>
        <w:t xml:space="preserve">  For examples/includes/geshi/geshi/ini.php:     Copyright (c) 2005 deguix</w:t>
      </w:r>
    </w:p>
    <w:p w14:paraId="7BFE480A" w14:textId="77777777" w:rsidR="00425AAE" w:rsidRDefault="00425AAE">
      <w:r>
        <w:t xml:space="preserve">  For examples/includes/geshi/geshi/blitzbasic.php:     Copyright (c) 2005 Pedraig O`Connel (http://moonsword.info)</w:t>
      </w:r>
    </w:p>
    <w:p w14:paraId="651EACDA" w14:textId="77777777" w:rsidR="00425AAE" w:rsidRDefault="00425AAE">
      <w:r>
        <w:lastRenderedPageBreak/>
        <w:t xml:space="preserve">  For examples/includes/geshi/geshi/javascript.php:     Copyright (c) 2004 Ben Keen (ben.keen@gmail.com), Nigel McNie (http://qbnz.com/highlighter)</w:t>
      </w:r>
    </w:p>
    <w:p w14:paraId="64DA25E6" w14:textId="77777777" w:rsidR="00425AAE" w:rsidRDefault="00425AAE">
      <w:r>
        <w:t xml:space="preserve">  For examples/includes/geshi/geshi/xml.php:     Copyright (c) 2004 Nigel McNie (http://qbnz.com/highlighter/)</w:t>
      </w:r>
    </w:p>
    <w:p w14:paraId="1FECC851" w14:textId="77777777" w:rsidR="00425AAE" w:rsidRDefault="00425AAE">
      <w:r>
        <w:t xml:space="preserve">  For examples/includes/geshi/geshi/powershell.php:     Copyright (c) 2008 Frode Aarebrot (http://www.aarebrot.net)</w:t>
      </w:r>
    </w:p>
    <w:p w14:paraId="59CD8425" w14:textId="77777777" w:rsidR="00425AAE" w:rsidRDefault="00425AAE">
      <w:r>
        <w:t xml:space="preserve">  For examples/includes/geshi/geshi/scheme.php:     Copyright (c) 2005 Jon Raphaelson, Nigel McNie (http://qbnz.com/highlighter)</w:t>
      </w:r>
    </w:p>
    <w:p w14:paraId="3C536C8A" w14:textId="77777777" w:rsidR="00425AAE" w:rsidRDefault="00425AAE">
      <w:r>
        <w:t xml:space="preserve">  For examples/includes/geshi/geshi/xpp.php:     Copyright (c) 2007 Simon Butcher (http://simon.butcher.name/)</w:t>
      </w:r>
    </w:p>
    <w:p w14:paraId="6777AF97" w14:textId="77777777" w:rsidR="00425AAE" w:rsidRDefault="00425AAE">
      <w:r>
        <w:t xml:space="preserve">  For examples/includes/geshi/geshi/lolcode.php:     Copyright (c) 2008 Benny Baumann (http://qbnz.com/highlighter/)</w:t>
      </w:r>
    </w:p>
    <w:p w14:paraId="75981C4D" w14:textId="77777777" w:rsidR="00425AAE" w:rsidRDefault="00425AAE">
      <w:r>
        <w:t xml:space="preserve">  For examples/includes/geshi/geshi/java.php:     Copyright (c) 2004 Nigel McNie (http://qbnz.com/highlighter/)</w:t>
      </w:r>
    </w:p>
    <w:p w14:paraId="6782BE1E" w14:textId="77777777" w:rsidR="00425AAE" w:rsidRDefault="00425AAE">
      <w:r>
        <w:t xml:space="preserve">  For examples/includes/geshi/geshi/idl.php:     Copyright (c) 2006 Cedric Bosdonnat</w:t>
      </w:r>
    </w:p>
    <w:p w14:paraId="1DC46063" w14:textId="77777777" w:rsidR="00425AAE" w:rsidRDefault="00425AAE">
      <w:r>
        <w:t xml:space="preserve">  For examples/includes/geshi/geshi/php.php:     Copyright (c) 2004 Nigel McNie (http://qbnz.com/highlighter/)</w:t>
      </w:r>
    </w:p>
    <w:p w14:paraId="11B2877D" w14:textId="77777777" w:rsidR="00425AAE" w:rsidRDefault="00425AAE">
      <w:r>
        <w:t xml:space="preserve">  For examples/includes/geshi/geshi/vhdl.php:     Copyright (c) 2005 Alexander Krause</w:t>
      </w:r>
    </w:p>
    <w:p w14:paraId="090491DE" w14:textId="77777777" w:rsidR="00425AAE" w:rsidRDefault="00425AAE">
      <w:r>
        <w:t xml:space="preserve">  For examples/includes/geshi/geshi/bash.php:     Copyright (c) 2004 Andreas Gohr, Nigel McNie (http://qbnz.com/highlighter)</w:t>
      </w:r>
    </w:p>
    <w:p w14:paraId="0F5CA1C1" w14:textId="77777777" w:rsidR="00425AAE" w:rsidRDefault="00425AAE">
      <w:r>
        <w:t xml:space="preserve">  For examples/includes/geshi/geshi/prolog.php:     Copyright (c) 2008 Benny Baumann (http://qbnz.com/highlighter/)</w:t>
      </w:r>
    </w:p>
    <w:p w14:paraId="6FB6341D" w14:textId="77777777" w:rsidR="00425AAE" w:rsidRDefault="00425AAE">
      <w:r>
        <w:t xml:space="preserve">  For examples/includes/geshi/geshi/basic4gl.php:     Copyright (c) 2004 Matthew Webb (http://matthew-4gl.wikispaces.com)</w:t>
      </w:r>
    </w:p>
    <w:p w14:paraId="3BFA35EB" w14:textId="77777777" w:rsidR="00425AAE" w:rsidRDefault="00425AAE">
      <w:r>
        <w:t xml:space="preserve">  For examples/includes/geshi/geshi/plsql.php:     Copyright (c) 2006 Victor Engmark (http://l0b0.net/)</w:t>
      </w:r>
    </w:p>
    <w:p w14:paraId="08F35C1B" w14:textId="77777777" w:rsidR="00425AAE" w:rsidRDefault="00425AAE">
      <w:r>
        <w:t xml:space="preserve">  For examples/includes/geshi/geshi/csharp.php:     Copyright (c) 2004 Alan Juden, Nigel McNie (http://qbnz.com/highlighter/)</w:t>
      </w:r>
    </w:p>
    <w:p w14:paraId="7B212237" w14:textId="77777777" w:rsidR="00425AAE" w:rsidRDefault="00425AAE">
      <w:r>
        <w:t xml:space="preserve">  For examples/includes/geshi/geshi/actionscript.php:     Copyright (c) 2004 Steffen Krause, Nigel McNie (http://qbnz.com/highlighter)</w:t>
      </w:r>
    </w:p>
    <w:p w14:paraId="412A90D7" w14:textId="77777777" w:rsidR="00425AAE" w:rsidRDefault="00425AAE">
      <w:r>
        <w:t xml:space="preserve">  For examples/includes/geshi/geshi/tcl.php:     Copyright (c) 2004 Reid van Melle (sorry@nowhere)</w:t>
      </w:r>
    </w:p>
    <w:p w14:paraId="1903617F" w14:textId="77777777" w:rsidR="00425AAE" w:rsidRDefault="00425AAE">
      <w:r>
        <w:t xml:space="preserve">  For examples/includes/geshi/geshi/apt_sources.php:     Copyright (c) 2008 Milian Wolff (http://milianw.de)</w:t>
      </w:r>
    </w:p>
    <w:p w14:paraId="31C0135D" w14:textId="77777777" w:rsidR="00425AAE" w:rsidRDefault="00425AAE">
      <w:r>
        <w:t xml:space="preserve">  For examples/includes/geshi/geshi/haskell.php:     Copyright (c) 2005 Flaie, Nigel McNie (http://qbnz.com/highlighter)</w:t>
      </w:r>
    </w:p>
    <w:p w14:paraId="30B3A28A" w14:textId="77777777" w:rsidR="00425AAE" w:rsidRDefault="00425AAE">
      <w:r>
        <w:t xml:space="preserve">  For examples/includes/geshi/geshi/dos.php:     Copyright (c) 2005 Alessandro Staltari (http://www.geocities.com/SiliconValley/Vista/8155/)</w:t>
      </w:r>
    </w:p>
    <w:p w14:paraId="766F541B" w14:textId="77777777" w:rsidR="00425AAE" w:rsidRDefault="00425AAE">
      <w:r>
        <w:t xml:space="preserve">  For examples/includes/geshi/geshi/html4strict.php:     Copyright (c) 2004 Nigel McNie (http://qbnz.com/highlighter/)</w:t>
      </w:r>
    </w:p>
    <w:p w14:paraId="27FA970E" w14:textId="77777777" w:rsidR="00425AAE" w:rsidRDefault="00425AAE">
      <w:r>
        <w:t xml:space="preserve">  For examples/includes/geshi/geshi/whitespace.php:     Copyright (c) 2008 Benny Baumann (http://qbnz.com/highlighter/)</w:t>
      </w:r>
    </w:p>
    <w:p w14:paraId="5381C8AE" w14:textId="77777777" w:rsidR="00425AAE" w:rsidRDefault="00425AAE">
      <w:r>
        <w:lastRenderedPageBreak/>
        <w:t xml:space="preserve">  For examples/includes/geshi/geshi/oracle8.php:     Copyright (c) 2004 Nigel McNie (http://qbnz.com/highlighter)</w:t>
      </w:r>
    </w:p>
    <w:p w14:paraId="34FC97D3" w14:textId="77777777" w:rsidR="00425AAE" w:rsidRDefault="00425AAE">
      <w:r>
        <w:t xml:space="preserve">  For examples/includes/geshi/geshi/kixtart.php:     Copyright (c) 2007 Riley McArdle (http://www.glyff.net/)</w:t>
      </w:r>
    </w:p>
    <w:p w14:paraId="5959409C" w14:textId="77777777" w:rsidR="00425AAE" w:rsidRDefault="00425AAE">
      <w:r>
        <w:t xml:space="preserve">  For examples/includes/geshi/geshi/per.php:     Copyright (c) 2007 Lars Gersmann</w:t>
      </w:r>
    </w:p>
    <w:p w14:paraId="50107B09" w14:textId="77777777" w:rsidR="00425AAE" w:rsidRDefault="00425AAE">
      <w:r>
        <w:t xml:space="preserve">  For examples/includes/geshi/geshi/vbnet.php:     Copyright (c) 2004 Alan Juden, Nigel McNie (http://qbnz.com/highlighter)</w:t>
      </w:r>
    </w:p>
    <w:p w14:paraId="234CE45C" w14:textId="77777777" w:rsidR="00425AAE" w:rsidRDefault="00425AAE">
      <w:r>
        <w:t xml:space="preserve">  For examples/includes/geshi/geshi/genero.php:     Copyright (c) 2007 Lars Gersmann, Nigel McNie (http://qbnz.com/highlighter/)</w:t>
      </w:r>
    </w:p>
    <w:p w14:paraId="57E159F6" w14:textId="77777777" w:rsidR="00425AAE" w:rsidRDefault="00425AAE">
      <w:r>
        <w:t xml:space="preserve">  For examples/includes/geshi/geshi/lua.php:     Copyright (c) 2004 Roberto Rossi (http://rsoftware.altervista.org), Nigel McNie (http://qbnz.com/highlighter)</w:t>
      </w:r>
    </w:p>
    <w:p w14:paraId="7B452993" w14:textId="77777777" w:rsidR="00425AAE" w:rsidRDefault="00425AAE">
      <w:r>
        <w:t xml:space="preserve">  For examples/includes/geshi/geshi/scilab.php:     Copyright (c) 2008 Christophe David (geshi@christophedavid.org)</w:t>
      </w:r>
    </w:p>
    <w:p w14:paraId="2758EC3B" w14:textId="77777777" w:rsidR="00425AAE" w:rsidRDefault="00425AAE">
      <w:r>
        <w:t xml:space="preserve">  For examples/includes/geshi/geshi/hq9plus.php:     Copyright (c) 2008 Benny Baumann (http://qbnz.com/highlighter/)</w:t>
      </w:r>
    </w:p>
    <w:p w14:paraId="196B68C8" w14:textId="77777777" w:rsidR="00425AAE" w:rsidRDefault="00425AAE">
      <w:r>
        <w:t xml:space="preserve">  For examples/includes/geshi/geshi/diff.php:     Copyright (c) 2004 Fuchsia Open Source Solutions (http://www.fuchsia.se/)</w:t>
      </w:r>
    </w:p>
    <w:p w14:paraId="489F6FDC" w14:textId="77777777" w:rsidR="00425AAE" w:rsidRDefault="00425AAE">
      <w:r>
        <w:t xml:space="preserve">  For examples/includes/geshi/geshi/cadlisp.php:     Copyright (c) 2004 Roberto Rossi (http://rsoftware.altervista.org), Nigel McNie (http://qbnz.com/blog)</w:t>
      </w:r>
    </w:p>
    <w:p w14:paraId="27933566" w14:textId="77777777" w:rsidR="00425AAE" w:rsidRDefault="00425AAE">
      <w:r>
        <w:t xml:space="preserve">  For examples/includes/geshi/geshi/progress.php:     Copyright (c) 2008 Marco Aurelio de Pasqual, Benny Baumann (http://qbnz.com/highlighter)</w:t>
      </w:r>
    </w:p>
    <w:p w14:paraId="557441CD" w14:textId="77777777" w:rsidR="00425AAE" w:rsidRDefault="00425AAE">
      <w:r>
        <w:t xml:space="preserve">  For examples/includes/geshi/geshi/matlab.php:     Copyright (c) 2004 Florian Knorn (http://www.florian-knorn.com)</w:t>
      </w:r>
    </w:p>
    <w:p w14:paraId="680D34B4" w14:textId="77777777" w:rsidR="00425AAE" w:rsidRDefault="00425AAE">
      <w:r>
        <w:t xml:space="preserve">  For examples/includes/geshi/geshi/c.php:     Copyright (c) 2004 Nigel McNie (http://qbnz.com/highlighter/)</w:t>
      </w:r>
    </w:p>
    <w:p w14:paraId="5DABD86C" w14:textId="77777777" w:rsidR="00425AAE" w:rsidRDefault="00425AAE">
      <w:r>
        <w:t xml:space="preserve">  For examples/includes/geshi/geshi/css.php:     Copyright (c) 2004 Nigel McNie (http://qbnz.com/highlighter/)</w:t>
      </w:r>
    </w:p>
    <w:p w14:paraId="249A8AD1" w14:textId="77777777" w:rsidR="00425AAE" w:rsidRDefault="00425AAE">
      <w:r>
        <w:t xml:space="preserve">  For examples/includes/geshi/geshi/vim.php:     Copyright (c) 2008 Swaroop C H (http://www.swaroopch.com)</w:t>
      </w:r>
    </w:p>
    <w:p w14:paraId="57CC36C3" w14:textId="77777777" w:rsidR="00425AAE" w:rsidRDefault="00425AAE">
      <w:r>
        <w:t xml:space="preserve">  For examples/includes/geshi/geshi/visualprolog.php:     Copyright (c) 2008 Thomas Linder Puls (puls@pdc.dk)</w:t>
      </w:r>
    </w:p>
    <w:p w14:paraId="505DB194" w14:textId="77777777" w:rsidR="00425AAE" w:rsidRDefault="00425AAE">
      <w:r>
        <w:t xml:space="preserve">  For examples/includes/geshi/geshi/cfdg.php:     Copyright (c) 2006 John Horigan http://www.ozonehouse.com/john/</w:t>
      </w:r>
    </w:p>
    <w:p w14:paraId="35725355" w14:textId="77777777" w:rsidR="00425AAE" w:rsidRDefault="00425AAE">
      <w:r>
        <w:t xml:space="preserve">  For examples/includes/geshi/geshi/abap.php:     Copyright (c) 2007 Andres Picazo</w:t>
      </w:r>
    </w:p>
    <w:p w14:paraId="7DF3B22D" w14:textId="77777777" w:rsidR="00425AAE" w:rsidRDefault="00425AAE">
      <w:r>
        <w:t xml:space="preserve">  For examples/includes/geshi/geshi/perl.php:     Copyright (c) 2004 Andreas Gohr, Ben Keen (http://www.benjaminkeen.org/), Nigel McNie (http://qbnz.com/highlighter/)</w:t>
      </w:r>
    </w:p>
    <w:p w14:paraId="0907616F" w14:textId="77777777" w:rsidR="00425AAE" w:rsidRDefault="00425AAE">
      <w:r>
        <w:t xml:space="preserve">  For examples/includes/geshi/geshi/ada.php:     Copyright (c) 2004 Tux (http://tux.a4.cz/), Nigel McNie (http://qbnz.com/highlighter)</w:t>
      </w:r>
    </w:p>
    <w:p w14:paraId="7B31A72D" w14:textId="77777777" w:rsidR="00425AAE" w:rsidRDefault="00425AAE">
      <w:r>
        <w:t xml:space="preserve">  For examples/includes/geshi/geshi/pixelbender.php:     Copyright (c) 2008 Richard Olsson (richardolsson.se)</w:t>
      </w:r>
    </w:p>
    <w:p w14:paraId="3AE770F8" w14:textId="77777777" w:rsidR="00425AAE" w:rsidRDefault="00425AAE">
      <w:r>
        <w:t xml:space="preserve">  For examples/includes/geshi/geshi/ocaml.php:     Copyright (c) 2005 Flaie, Nigel McNie (http://qbnz.com/highlighter)</w:t>
      </w:r>
    </w:p>
    <w:p w14:paraId="5BE5AB3D" w14:textId="77777777" w:rsidR="00425AAE" w:rsidRDefault="00425AAE">
      <w:r>
        <w:lastRenderedPageBreak/>
        <w:t xml:space="preserve">  For examples/includes/geshi/geshi/php-brief.php:     Copyright (c) 2004 Nigel McNie (http://qbnz.com/highlighter/)</w:t>
      </w:r>
    </w:p>
    <w:p w14:paraId="14E73880" w14:textId="77777777" w:rsidR="00425AAE" w:rsidRDefault="00425AAE">
      <w:r>
        <w:t xml:space="preserve">  For examples/includes/geshi/geshi/eiffel.php:     Copyright (c) 2005 Zoran Simic</w:t>
      </w:r>
    </w:p>
    <w:p w14:paraId="056F4B37" w14:textId="77777777" w:rsidR="00425AAE" w:rsidRDefault="00425AAE">
      <w:r>
        <w:t xml:space="preserve">  For examples/includes/geshi/geshi/avisynth.php:     Copyright (c) 2008 Ryan Jones</w:t>
      </w:r>
    </w:p>
    <w:p w14:paraId="19A51FC0" w14:textId="77777777" w:rsidR="00425AAE" w:rsidRDefault="00425AAE">
      <w:r>
        <w:t xml:space="preserve">  For examples/includes/HTML-Toc-0.91:     Copyright (c) 2001 Freddy Vulto</w:t>
      </w:r>
    </w:p>
    <w:p w14:paraId="6EBFC703" w14:textId="77777777" w:rsidR="00425AAE" w:rsidRDefault="00425AAE">
      <w:r>
        <w:t xml:space="preserve">  For examples/includes/PHP-Markdown-Extra-1.2.3,       examples/includes/PHP-SmartyPants-1.5.1e:     Copyright (c) 2004-2008 Michel Fortin     Copyright (c) 2003-2006 John Gruber</w:t>
      </w:r>
    </w:p>
    <w:p w14:paraId="4E42BC1E" w14:textId="77777777" w:rsidR="00425AAE" w:rsidRDefault="00425AAE">
      <w:r>
        <w:t>Licenses:</w:t>
      </w:r>
    </w:p>
    <w:p w14:paraId="7137B8D1" w14:textId="77777777" w:rsidR="00425AAE" w:rsidRDefault="00425AAE">
      <w:r>
        <w:t xml:space="preserve">  For examples/includes/ASCIIMathPHP-2.0:          This program is free software; you can redistribute it and/or modify     it under the terms of the GNU General Public License as published by     the Free Software Foundation; either version 2 of the License, or (at     your option) any later version.     This program is distributed in the hope that it will be useful, but      WITHOUT ANY WARRANTY; without even the implied warranty of MERCHANTABILITY      or FITNESS FOR A PARTICULAR PURPOSE.  See the GNU General Public License      (at http://www.gnu.org/copyleft/gpl.html) for more details.</w:t>
      </w:r>
    </w:p>
    <w:p w14:paraId="01BA15AD" w14:textId="77777777" w:rsidR="00425AAE" w:rsidRDefault="00425AAE">
      <w:r>
        <w:t xml:space="preserve">    On Debian GNU/Linux systems, the complete text of the GNU General Public     License Version 2 can be found in `/usr/share/common-licenses/GPL-2'.</w:t>
      </w:r>
    </w:p>
    <w:p w14:paraId="5ADE491D" w14:textId="77777777" w:rsidR="00425AAE" w:rsidRDefault="00425AAE">
      <w:r>
        <w:t xml:space="preserve">  For examples/includes/geshi:</w:t>
      </w:r>
    </w:p>
    <w:p w14:paraId="1CA7D161" w14:textId="77777777" w:rsidR="00425AAE" w:rsidRDefault="00425AAE">
      <w:r>
        <w:t xml:space="preserve">    GeSHi is free software; you can redistribute it and/or modify     it under the terms of the GNU General Public License as published by     the Free Software Foundation; either version 2 of the License, or     (at your option) any later version.</w:t>
      </w:r>
    </w:p>
    <w:p w14:paraId="6D1839AC" w14:textId="77777777" w:rsidR="00425AAE" w:rsidRDefault="00425AAE">
      <w:r>
        <w:t xml:space="preserve">    GeSHi is distributed in the hope that it will be useful,     but WITHOUT ANY WARRANTY; without even the implied warranty of     MERCHANTABILITY or FITNESS FOR A PARTICULAR PURPOSE.  See the     GNU General Public License for more details.</w:t>
      </w:r>
    </w:p>
    <w:p w14:paraId="5569679B" w14:textId="77777777" w:rsidR="00425AAE" w:rsidRDefault="00425AAE">
      <w:r>
        <w:t xml:space="preserve">    You should have received a copy of the GNU General Public License     along with GeSHi; if not, write to the Free Software Foundation,     Inc., 51 Franklin St, Fifth Floor, Boston, MA 02110-1301, USA.</w:t>
      </w:r>
    </w:p>
    <w:p w14:paraId="47B88358" w14:textId="77777777" w:rsidR="00425AAE" w:rsidRDefault="00425AAE">
      <w:r>
        <w:t xml:space="preserve">    On Debian GNU/Linux systems, the complete text of the GNU General Public     License Version 2 can be found in `/usr/share/common-licenses/GPL-2'.</w:t>
      </w:r>
    </w:p>
    <w:p w14:paraId="0C939F3D" w14:textId="77777777" w:rsidR="00425AAE" w:rsidRDefault="00425AAE">
      <w:r>
        <w:t xml:space="preserve">  For examples/includes/HTML-Toc-0.91:</w:t>
      </w:r>
    </w:p>
    <w:p w14:paraId="16509997" w14:textId="77777777" w:rsidR="00425AAE" w:rsidRDefault="00425AAE">
      <w:r>
        <w:t xml:space="preserve">    This program is free software; you can redistribute it and/or modify     it under the terms of the Artistic License, which comes with Perl.          On Debian GNU/Linux systems, the complete text of the Artistic License     can be found in `/usr/share/common-licenses/Artistic'</w:t>
      </w:r>
    </w:p>
    <w:p w14:paraId="2D20F2B3" w14:textId="77777777" w:rsidR="00425AAE" w:rsidRDefault="00425AAE">
      <w:r>
        <w:t xml:space="preserve">  For examples/includes/PHP-Markdown-Extra-1.2.3,       examples/includes/PHP-SmartyPants-1.5.1e:          All rights reserved.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w:t>
      </w:r>
    </w:p>
    <w:p w14:paraId="640B8362" w14:textId="77777777" w:rsidR="00425AAE" w:rsidRDefault="00425AAE">
      <w:r>
        <w:lastRenderedPageBreak/>
        <w:t xml:space="preserve">    * Neither the name Markdown nor the names of its contributors may       be used to endorse or promote products derived from this software       without specific prior written permission.</w:t>
      </w:r>
    </w:p>
    <w:p w14:paraId="28BC35F2"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76E5B9B" w14:textId="77777777" w:rsidR="00425AAE" w:rsidRDefault="00425AAE">
      <w:r>
        <w:t>[END FILE=libvpx-1.3.0/debian/copyright]</w:t>
      </w:r>
    </w:p>
    <w:p w14:paraId="3FBD2938" w14:textId="77777777" w:rsidR="00425AAE" w:rsidRDefault="00425AAE" w:rsidP="000727EF">
      <w:pPr>
        <w:pStyle w:val="Heading3"/>
      </w:pPr>
      <w:r>
        <w:t>libvpx-1.3.0/examples/includes/PHP-Markdown-Extra-1.2.3/License.text:</w:t>
      </w:r>
    </w:p>
    <w:p w14:paraId="56E31000" w14:textId="77777777" w:rsidR="00425AAE" w:rsidRDefault="00425AAE">
      <w:r>
        <w:t>[BEGIN FILE=libvpx-1.3.0/examples/includes/PHP-Markdown-Extra-1.2.3/License.text] PHP Markdown &amp; Extra Copyright (c) 2004-2008 Michel Fortin   &lt;http://www.michelf.com/&gt;   All rights reserved.</w:t>
      </w:r>
    </w:p>
    <w:p w14:paraId="5FE9B4DA" w14:textId="77777777" w:rsidR="00425AAE" w:rsidRDefault="00425AAE">
      <w:r>
        <w:t>Based on Markdown   Copyright (c) 2003-2006 John Gruber    &lt;http://daringfireball.net/&gt;    All rights reserved.</w:t>
      </w:r>
    </w:p>
    <w:p w14:paraId="23CBFBC5" w14:textId="77777777" w:rsidR="00425AAE" w:rsidRDefault="00425AAE">
      <w:r>
        <w:t>Redistribution and use in source and binary forms, with or without modification, are permitted provided that the following conditions are met:</w:t>
      </w:r>
    </w:p>
    <w:p w14:paraId="63866F9C" w14:textId="77777777" w:rsidR="00425AAE" w:rsidRDefault="00425AAE">
      <w:r>
        <w:t>* Redistributions of source code must retain the above copyright notice,   this list of conditions and the following disclaimer.</w:t>
      </w:r>
    </w:p>
    <w:p w14:paraId="3774929B" w14:textId="77777777" w:rsidR="00425AAE" w:rsidRDefault="00425AAE">
      <w:r>
        <w:t>* Redistributions in binary form must reproduce the above copyright   notice, this list of conditions and the following disclaimer in the   documentation and/or other materials provided with the distribution.</w:t>
      </w:r>
    </w:p>
    <w:p w14:paraId="0E292379" w14:textId="77777777" w:rsidR="00425AAE" w:rsidRDefault="00425AAE">
      <w:r>
        <w:t>* Neither the name Markdown nor the names of its contributors may   be used to endorse or promote products derived from this software   without specific prior written permission.</w:t>
      </w:r>
    </w:p>
    <w:p w14:paraId="5B42804B"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FILE=libvpx-1.3.0/examples/includes/PHP-Markdown-Extra-1.2.3/License.text]</w:t>
      </w:r>
    </w:p>
    <w:p w14:paraId="2140A4F3" w14:textId="77777777" w:rsidR="00425AAE" w:rsidRDefault="00425AAE" w:rsidP="000727EF">
      <w:pPr>
        <w:pStyle w:val="Heading3"/>
      </w:pPr>
      <w:r>
        <w:t>libvpx-1.3.0/LICENSE:</w:t>
      </w:r>
    </w:p>
    <w:p w14:paraId="4804C0BD" w14:textId="77777777" w:rsidR="00425AAE" w:rsidRDefault="00425AAE">
      <w:r>
        <w:t>[BEGIN FILE=libvpx-1.3.0/LICENSE] Copyright (c) 2010, The WebM Project authors. All rights reserved.</w:t>
      </w:r>
    </w:p>
    <w:p w14:paraId="7962F0EB" w14:textId="77777777" w:rsidR="00425AAE" w:rsidRDefault="00425AAE">
      <w:r>
        <w:lastRenderedPageBreak/>
        <w:t>Redistribution and use in source and binary forms, with or without modification, are permitted provided that the following conditions are met:</w:t>
      </w:r>
    </w:p>
    <w:p w14:paraId="63C1548A" w14:textId="77777777" w:rsidR="00425AAE" w:rsidRDefault="00425AAE">
      <w:r>
        <w:t xml:space="preserve">  * Redistributions of source code must retain the above copyright     notice, this list of conditions and the following disclaimer.</w:t>
      </w:r>
    </w:p>
    <w:p w14:paraId="0AD52500"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2DF935EF" w14:textId="77777777" w:rsidR="00425AAE" w:rsidRDefault="00425AAE">
      <w:r>
        <w:t xml:space="preserve">  * Neither the name of Google, nor the WebM Project, nor the names     of its contributors may be used to endorse or promote products     derived from this software without specific prior written     permission.</w:t>
      </w:r>
    </w:p>
    <w:p w14:paraId="4C96EFDC"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57CA330" w14:textId="77777777" w:rsidR="00425AAE" w:rsidRDefault="00425AAE">
      <w:r>
        <w:t>[END FILE=libvpx-1.3.0/LICENSE]</w:t>
      </w:r>
    </w:p>
    <w:p w14:paraId="298D413B" w14:textId="77777777" w:rsidR="00425AAE" w:rsidRDefault="00425AAE" w:rsidP="000727EF">
      <w:pPr>
        <w:pStyle w:val="Heading3"/>
      </w:pPr>
      <w:r>
        <w:t>libvpx-1.3.0/nestegg/LICENSE:</w:t>
      </w:r>
    </w:p>
    <w:p w14:paraId="2B0C3147" w14:textId="77777777" w:rsidR="00425AAE" w:rsidRDefault="00425AAE">
      <w:r>
        <w:t>[BEGIN FILE=libvpx-1.3.0/nestegg/LICENSE] Copyright Â© 2010 Mozilla Foundation</w:t>
      </w:r>
    </w:p>
    <w:p w14:paraId="0DCB3727" w14:textId="77777777" w:rsidR="00425AAE" w:rsidRDefault="00425AAE">
      <w:r>
        <w:t>Permission to use, copy, modify, and distribute this software for any purpose with or without fee is hereby granted, provided that the above copyright notice and this permission notice appear in all copies.</w:t>
      </w:r>
    </w:p>
    <w:p w14:paraId="480F9C26" w14:textId="77777777" w:rsidR="00425AAE" w:rsidRDefault="00425AAE">
      <w:r>
        <w:t>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 [END FILE=libvpx-1.3.0/nestegg/LICENSE]</w:t>
      </w:r>
    </w:p>
    <w:p w14:paraId="19E63480" w14:textId="77777777" w:rsidR="00425AAE" w:rsidRDefault="00425AAE" w:rsidP="000727EF">
      <w:pPr>
        <w:pStyle w:val="Heading3"/>
      </w:pPr>
      <w:r>
        <w:t>libvpx-1.3.0/third_party/x86inc/LICENSE:</w:t>
      </w:r>
    </w:p>
    <w:p w14:paraId="2F78CC0C" w14:textId="77777777" w:rsidR="00425AAE" w:rsidRDefault="00425AAE">
      <w:r>
        <w:t>[BEGIN FILE=libvpx-1.3.0/third_party/x86inc/LICENSE] Copyright (C) 2005-2012 x264 project</w:t>
      </w:r>
    </w:p>
    <w:p w14:paraId="4838AF04" w14:textId="77777777" w:rsidR="00425AAE" w:rsidRDefault="00425AAE">
      <w:r>
        <w:lastRenderedPageBreak/>
        <w:t>Authors: Loren Merritt &lt;lorenm@u.washington.edu&gt;          Anton Mitrofanov &lt;BugMaster@narod.ru&gt;          Jason Garrett-Glaser &lt;darkshikari@gmail.com&gt;          Henrik Gramner &lt;hengar-6@student.ltu.se&gt;</w:t>
      </w:r>
    </w:p>
    <w:p w14:paraId="419F114F" w14:textId="77777777" w:rsidR="00425AAE" w:rsidRDefault="00425AAE">
      <w:r>
        <w:t>Permission to use, copy, modify, and/or distribute this software for any purpose with or without fee is hereby granted, provided that the above copyright notice and this permission notice appear in all copies.</w:t>
      </w:r>
    </w:p>
    <w:p w14:paraId="0E67C9E9" w14:textId="77777777" w:rsidR="00425AAE" w:rsidRDefault="00425AAE">
      <w:r>
        <w:t>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 [END FILE=libvpx-1.3.0/third_party/x86inc/LICENSE]</w:t>
      </w:r>
    </w:p>
    <w:p w14:paraId="3EB9AAB0" w14:textId="77777777" w:rsidR="00425AAE" w:rsidRDefault="00425AAE" w:rsidP="000727EF">
      <w:pPr>
        <w:pStyle w:val="Heading2"/>
      </w:pPr>
      <w:r>
        <w:t xml:space="preserve"> </w:t>
      </w:r>
      <w:bookmarkStart w:id="390" w:name="_Toc399938208"/>
      <w:r>
        <w:t>libwibble (version 1.1):</w:t>
      </w:r>
      <w:bookmarkEnd w:id="390"/>
    </w:p>
    <w:p w14:paraId="73D600DE" w14:textId="77777777" w:rsidR="00425AAE" w:rsidRDefault="00425AAE" w:rsidP="000727EF">
      <w:pPr>
        <w:pStyle w:val="Heading3"/>
      </w:pPr>
      <w:r>
        <w:t>libwibble-1.1/debian/copyright:</w:t>
      </w:r>
    </w:p>
    <w:p w14:paraId="73EC4A2B" w14:textId="77777777" w:rsidR="00425AAE" w:rsidRDefault="00425AAE">
      <w:r>
        <w:t>[BEGIN FILE=libwibble-1.1/debian/copyright] This package was debianized by Enrico Zini &lt;enrico@debian.org&gt; on Sun Apr 30 22:17:29 CEST 2006.</w:t>
      </w:r>
    </w:p>
    <w:p w14:paraId="4AE647D6" w14:textId="77777777" w:rsidR="00425AAE" w:rsidRDefault="00425AAE">
      <w:r>
        <w:t>Upstream Author: Peter Rockai, Enrico Zini</w:t>
      </w:r>
    </w:p>
    <w:p w14:paraId="7F5EAC16" w14:textId="77777777" w:rsidR="00425AAE" w:rsidRDefault="00425AAE">
      <w:r>
        <w:t>Copyright (C) 2004-2009 Peter Rockai, Enrico Zini</w:t>
      </w:r>
    </w:p>
    <w:p w14:paraId="6DFCD5E7" w14:textId="77777777" w:rsidR="00425AAE" w:rsidRDefault="00425AAE">
      <w:r>
        <w:t>License:</w:t>
      </w:r>
    </w:p>
    <w:p w14:paraId="17A70052" w14:textId="77777777" w:rsidR="00425AAE" w:rsidRDefault="00425AAE">
      <w:r>
        <w:t>Redistribution and use in source and binary forms, with or without modification, are permitted provided that the following conditions are met:</w:t>
      </w:r>
    </w:p>
    <w:p w14:paraId="7CC417F0" w14:textId="77777777" w:rsidR="00425AAE" w:rsidRDefault="00425AAE">
      <w:r>
        <w:t xml:space="preserve">    * Redistributions of source code must retain the above copyright       notice, this list of conditions and the following disclaimer.</w:t>
      </w:r>
    </w:p>
    <w:p w14:paraId="09D73D57"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2158DC7E" w14:textId="77777777" w:rsidR="00425AAE" w:rsidRDefault="00425AAE">
      <w:r>
        <w:t xml:space="preserve">    * Neither the name of [original copyright holder] nor the names of       its contributors may be used to endorse or promote products       derived from this software without specific prior written       permission.</w:t>
      </w:r>
    </w:p>
    <w:p w14:paraId="690F95DA" w14:textId="77777777" w:rsidR="00425AAE" w:rsidRDefault="00425AAE">
      <w:r>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w:t>
      </w:r>
      <w:r>
        <w:lastRenderedPageBreak/>
        <w:t>TORT (INCLUDING NEGLIGENCE OR OTHERWISE) ARISING IN ANY WAY OUT OF THE USE OF THIS SOFTWARE, EVEN IF ADVISED OF THE POSSIBILITY OF SUCH DAMAGE. [END FILE=libwibble-1.1/debian/copyright]</w:t>
      </w:r>
    </w:p>
    <w:p w14:paraId="15F4C25C" w14:textId="77777777" w:rsidR="00425AAE" w:rsidRDefault="00425AAE" w:rsidP="000727EF">
      <w:pPr>
        <w:pStyle w:val="Heading2"/>
      </w:pPr>
      <w:r>
        <w:t xml:space="preserve"> </w:t>
      </w:r>
      <w:bookmarkStart w:id="391" w:name="_Toc399938209"/>
      <w:r>
        <w:t>libwww-perl (version 6.08):</w:t>
      </w:r>
      <w:bookmarkEnd w:id="391"/>
    </w:p>
    <w:p w14:paraId="69D1080E" w14:textId="77777777" w:rsidR="00425AAE" w:rsidRDefault="00425AAE" w:rsidP="000727EF">
      <w:pPr>
        <w:pStyle w:val="Heading3"/>
      </w:pPr>
      <w:r>
        <w:t>libwww-perl-6.08/debian/copyright:</w:t>
      </w:r>
    </w:p>
    <w:p w14:paraId="132EE99D" w14:textId="77777777" w:rsidR="00425AAE" w:rsidRDefault="00425AAE">
      <w:r>
        <w:t>[BEGIN FILE=libwww-perl-6.08/debian/copyright] Format: http://www.debian.org/doc/packaging-manuals/copyright-format/1.0/ Upstream-Name: libwww-perl Upstream-Contact: Gisle Aas &lt;gisle@activestate.com&gt; Source: https://metacpan.org/release/libwww-perl</w:t>
      </w:r>
    </w:p>
    <w:p w14:paraId="09C4EE6D" w14:textId="77777777" w:rsidR="00425AAE" w:rsidRDefault="00425AAE">
      <w:r>
        <w:t>Files: * Copyright:  1995-2009, Gisle Aas &lt;gisle@activestate.com&gt; License: Artistic or GPL-1+</w:t>
      </w:r>
    </w:p>
    <w:p w14:paraId="62FB7C86" w14:textId="77777777" w:rsidR="00425AAE" w:rsidRDefault="00425AAE">
      <w:r>
        <w:t>Files: lib/LWP.pm Copyright:  1995-2009, Gisle Aas &lt;gisle@activestate.com&gt;  1995, Martijn Koster License: Artistic or GPL-1+</w:t>
      </w:r>
    </w:p>
    <w:p w14:paraId="64E511F8" w14:textId="77777777" w:rsidR="00425AAE" w:rsidRDefault="00425AAE">
      <w:r>
        <w:t>Files: lib/LWP/Authen/Ntlm.pm Copyright: 2002, James Tillman License: Artistic or GPL-1+</w:t>
      </w:r>
    </w:p>
    <w:p w14:paraId="42EF4982" w14:textId="77777777" w:rsidR="00425AAE" w:rsidRDefault="00425AAE">
      <w:r>
        <w:t>Files: lwptut.pod Copyright: 2002, Sean M. Burke License: Artistic or GPL-1+</w:t>
      </w:r>
    </w:p>
    <w:p w14:paraId="70E3E813" w14:textId="77777777" w:rsidR="00425AAE" w:rsidRDefault="00425AAE">
      <w:r>
        <w:t>Files: debian/* Copyright:  1996-2004, Michael Alan Dorman &lt;mdorman@debian.org&gt;  1999, John Goerzen &lt;jgoerzen@complete.org&gt;  2002, Brendan O'Dea &lt;bod@debian.org&gt;  2004-2006, Jay Bonci &lt;jaybonci@debian.org&gt;  2007, 2009, Damyan Ivanov &lt;dmn@debian.org&gt;  2008, Krzysztof KrzyÅ¼aniak (eloy) &lt;eloy@debian.org&gt;  2008, Roberto C. Sanchez &lt;roberto@debian.org&gt;  2008-2014, gregor herrmann &lt;gregoa@debian.org&gt;  2009-2010, Jonathan Yu &lt;jawnsy@cpan.org&gt;  2009, Antonio Radici &lt;antonio@dyne.org&gt;  2009, Iulian Udrea &lt;iulian@ubuntu.com&gt;  2009, Nathan Handler &lt;nhandler@debian.org&gt;  2009, Ryan Niebur &lt;ryan@debian.org&gt;  2010-2011, Nicholas Bamber &lt;nicholas@periapt.co.uk&gt; License: Artistic or GPL-1+</w:t>
      </w:r>
    </w:p>
    <w:p w14:paraId="724B17A9"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45D7AADA"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FILE=libwww-perl-6.08/debian/copyright]</w:t>
      </w:r>
    </w:p>
    <w:p w14:paraId="7DC23BCB" w14:textId="77777777" w:rsidR="00425AAE" w:rsidRDefault="00425AAE" w:rsidP="000727EF">
      <w:pPr>
        <w:pStyle w:val="Heading2"/>
      </w:pPr>
      <w:r>
        <w:t xml:space="preserve"> </w:t>
      </w:r>
      <w:bookmarkStart w:id="392" w:name="_Toc399938210"/>
      <w:r>
        <w:t>libwww-robotrules-perl (version 6.01):</w:t>
      </w:r>
      <w:bookmarkEnd w:id="392"/>
    </w:p>
    <w:p w14:paraId="1F7CC958" w14:textId="77777777" w:rsidR="00425AAE" w:rsidRDefault="00425AAE" w:rsidP="000727EF">
      <w:pPr>
        <w:pStyle w:val="Heading3"/>
      </w:pPr>
      <w:r>
        <w:t>libwww-robotrules-perl-6.01/debian/copyright:</w:t>
      </w:r>
    </w:p>
    <w:p w14:paraId="1144EC58" w14:textId="77777777" w:rsidR="00425AAE" w:rsidRDefault="00425AAE">
      <w:r>
        <w:t xml:space="preserve">[BEGIN FILE=libwww-robotrules-perl-6.01/debian/copyright] Format-Specification: http://svn.debian.org/wsvn/dep/web/deps/dep5.mdwn?op=file&amp;rev=135 Maintainer: </w:t>
      </w:r>
      <w:r>
        <w:lastRenderedPageBreak/>
        <w:t>Gisle Aas &lt;gisle@activestate.com&gt; Source: http://search.cpan.org/dist/WWW-RobotRules/ Name: WWW-RobotRules</w:t>
      </w:r>
    </w:p>
    <w:p w14:paraId="1C2BA85D" w14:textId="77777777" w:rsidR="00425AAE" w:rsidRDefault="00425AAE">
      <w:r>
        <w:t>Files: * Copyright:  1995-2009, Gisle Aas &lt;gisle@activestate.com&gt;  1995, Martin Koster License: Artistic or GPL-1+</w:t>
      </w:r>
    </w:p>
    <w:p w14:paraId="51E6BAB2" w14:textId="77777777" w:rsidR="00425AAE" w:rsidRDefault="00425AAE">
      <w:r>
        <w:t>Files: debian/* Copyright: 2011, Nicholas Bamber &lt;nicholas@periapt.co.uk&gt; License: Artistic or GPL-1+</w:t>
      </w:r>
    </w:p>
    <w:p w14:paraId="1B952060"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4307B0F5"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FILE=libwww-robotrules-perl-6.01/debian/copyright]</w:t>
      </w:r>
    </w:p>
    <w:p w14:paraId="191C75AE" w14:textId="77777777" w:rsidR="00425AAE" w:rsidRDefault="00425AAE" w:rsidP="000727EF">
      <w:pPr>
        <w:pStyle w:val="Heading2"/>
      </w:pPr>
      <w:r>
        <w:t xml:space="preserve"> </w:t>
      </w:r>
      <w:bookmarkStart w:id="393" w:name="_Toc399938211"/>
      <w:r>
        <w:t>libx11 (version 1.6.2):</w:t>
      </w:r>
      <w:bookmarkEnd w:id="393"/>
    </w:p>
    <w:p w14:paraId="73DB6368" w14:textId="77777777" w:rsidR="00425AAE" w:rsidRDefault="00425AAE" w:rsidP="000727EF">
      <w:pPr>
        <w:pStyle w:val="Heading3"/>
      </w:pPr>
      <w:r>
        <w:t>libx11-1.6.2/debian/copyright:</w:t>
      </w:r>
    </w:p>
    <w:p w14:paraId="42818CC2" w14:textId="77777777" w:rsidR="00425AAE" w:rsidRDefault="00425AAE">
      <w:r>
        <w:t>[BEGIN FILE=libx11-1.6.2/debian/copyright] This package was downloaded from http://xorg.freedesktop.org/releases/individual/lib/</w:t>
      </w:r>
    </w:p>
    <w:p w14:paraId="7F01D19A" w14:textId="77777777" w:rsidR="00425AAE" w:rsidRDefault="00425AAE">
      <w:r>
        <w:t>The following is the 'standard copyright' agreed upon by most contributors, and is currently the canonical license preferred by the X.Org Foundation. This is a slight variant of the common MIT license form published by the Open Source Initiative at http://www.opensource.org/licenses/mit-license.php</w:t>
      </w:r>
    </w:p>
    <w:p w14:paraId="03D30D11" w14:textId="77777777" w:rsidR="00425AAE" w:rsidRDefault="00425AAE">
      <w:r>
        <w:t>Copyright holders of new code should use this license statement where possible, and insert their name to this list.  Please sort by surname for people, and by the full name for other entities (e.g.  Juliusz Chroboczek sorts before Intel Corporation sorts before Daniel Stone).</w:t>
      </w:r>
    </w:p>
    <w:p w14:paraId="52A8EC10" w14:textId="77777777" w:rsidR="00425AAE" w:rsidRDefault="00425AAE">
      <w:r>
        <w:t>See each individual source file or directory for the license that applies to that file.</w:t>
      </w:r>
    </w:p>
    <w:p w14:paraId="35750611" w14:textId="77777777" w:rsidR="00425AAE" w:rsidRDefault="00425AAE">
      <w:r>
        <w:t>Copyright (C) 2003-2006,2008 Jamey Sharp, Josh Triplett Copyright Â© 2009 Red Hat, Inc. Copyright 1990-1992,1999,2000,2004,2009,2010 Oracle and/or its affiliates. All rights reserved.</w:t>
      </w:r>
    </w:p>
    <w:p w14:paraId="6576955D"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14CECCD" w14:textId="77777777" w:rsidR="00425AAE" w:rsidRDefault="00425AAE">
      <w:r>
        <w:t>The above copyright notice and this permission notice (including the next paragraph) shall be included in all copies or substantial portions of the Software.</w:t>
      </w:r>
    </w:p>
    <w:p w14:paraId="4F252A0C" w14:textId="77777777" w:rsidR="00425AAE" w:rsidRDefault="00425AAE">
      <w:r>
        <w:t xml:space="preserve">THE SOFTWARE IS PROVIDED AS IS, WITHOUT WARRANTY OF ANY KIND, EXPRESS OR IMPLIED, INCLUDING BUT NOT LIMITED TO THE WARRANTIES OF MERCHANTABILITY, FITNESS FOR A PARTICULAR PURPOSE AND </w:t>
      </w:r>
      <w:r>
        <w:lastRenderedPageBreak/>
        <w:t>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FCAE354" w14:textId="77777777" w:rsidR="00425AAE" w:rsidRDefault="00425AAE">
      <w:r>
        <w:t xml:space="preserve"> ----------------------------------------------------------------------</w:t>
      </w:r>
    </w:p>
    <w:p w14:paraId="057FE69C" w14:textId="77777777" w:rsidR="00425AAE" w:rsidRDefault="00425AAE">
      <w:r>
        <w:t>The following licenses are 'legacy' - usually MIT/X11 licenses with the name of the copyright holder(s) in the license statement:</w:t>
      </w:r>
    </w:p>
    <w:p w14:paraId="16BEA107" w14:textId="77777777" w:rsidR="00425AAE" w:rsidRDefault="00425AAE">
      <w:r>
        <w:t>Copyright 1984-1994, 1998 The Open Group</w:t>
      </w:r>
    </w:p>
    <w:p w14:paraId="2A343F6B"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w:t>
      </w:r>
    </w:p>
    <w:p w14:paraId="3171B65A" w14:textId="77777777" w:rsidR="00425AAE" w:rsidRDefault="00425AAE">
      <w:r>
        <w:t>The above copyright notice and this permission notice shall be included in all copies or substantial portions of the Software.</w:t>
      </w:r>
    </w:p>
    <w:p w14:paraId="726D634C" w14:textId="77777777" w:rsidR="00425AAE" w:rsidRDefault="00425AAE">
      <w:r>
        <w:t>THE SOFTWARE IS PROVIDED AS IS, WITHOUT WARRANTY OF ANY KIND, EXPRESS OR IMPLIED, INCLUDING BUT NOT LIMITED TO THE WARRANTIES OF MERCHANTABILITY, FITNESS FOR A PARTICULAR PURPOSE AND NONINFRINGEMENT.  IN NO EVENT SHALL THE OPEN GROUP BE LIABLE FOR ANY CLAIM, DAMAGES OR OTHER LIABILITY, WHETHER IN AN ACTION OF CONTRACT, TORT OR OTHERWISE, ARISING FROM, OUT OF OR IN CONNECTION WITH THE SOFTWARE OR THE USE OR OTHER DEALINGS IN THE SOFTWARE.</w:t>
      </w:r>
    </w:p>
    <w:p w14:paraId="69875B2F" w14:textId="77777777" w:rsidR="00425AAE" w:rsidRDefault="00425AAE">
      <w:r>
        <w:t>Except as contained in this notice, the name of The Open Group shall not be used in advertising or otherwise to promote the sale, use or other dealings in this Software without prior written authorization from The Open Group.</w:t>
      </w:r>
    </w:p>
    <w:p w14:paraId="08C20E97" w14:textId="77777777" w:rsidR="00425AAE" w:rsidRDefault="00425AAE">
      <w:r>
        <w:t>X Window System is a trademark of The Open Group.</w:t>
      </w:r>
    </w:p>
    <w:p w14:paraId="17B67BA4" w14:textId="77777777" w:rsidR="00425AAE" w:rsidRDefault="00425AAE">
      <w:r>
        <w:tab/>
      </w:r>
      <w:r>
        <w:tab/>
        <w:t>----------------------------------------</w:t>
      </w:r>
    </w:p>
    <w:p w14:paraId="4EB212AD" w14:textId="77777777" w:rsidR="00425AAE" w:rsidRDefault="00425AAE">
      <w:r>
        <w:t>Copyright 1985, 1986, 1987, 1988, 1989, 1990, 1991, 1994, 1996 X Consortium Copyright 2000 The XFree86 Project, Inc.</w:t>
      </w:r>
    </w:p>
    <w:p w14:paraId="2083575C"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9BB1619" w14:textId="77777777" w:rsidR="00425AAE" w:rsidRDefault="00425AAE">
      <w:r>
        <w:t>The above copyright notice and this permission notice shall be included in all copies or substantial portions of the Software.</w:t>
      </w:r>
    </w:p>
    <w:p w14:paraId="494BA755" w14:textId="77777777" w:rsidR="00425AAE" w:rsidRDefault="00425AAE">
      <w:r>
        <w:t>THE SOFTWARE IS PROVIDED AS IS, WITHOUT WARRANTY OF ANY KIND, EXPRESS OR IMPLIED, INCLUDING BUT NOT LIMITED TO THE WARRANTIES OF MERCHANTABILITY, FITNESS FOR A PARTICULAR PURPOSE AND NONINFRINGEMENT. IN NO EVENT SHALL THE X CONSORTIUM BE LIABLE FOR ANY CLAIM, DAMAGES OR OTHER LIABILITY, WHETHER IN AN ACTION OF CONTRACT, TORT OR OTHERWISE, ARISING FROM, OUT OF OR IN CONNECTION WITH THE SOFTWARE OR THE USE OR OTHER DEALINGS IN THE SOFTWARE.</w:t>
      </w:r>
    </w:p>
    <w:p w14:paraId="765F3115" w14:textId="77777777" w:rsidR="00425AAE" w:rsidRDefault="00425AAE">
      <w:r>
        <w:lastRenderedPageBreak/>
        <w:t>Except as contained in this notice, the name of the X Consortium shall not be used in advertising or otherwise to promote the sale, use or other dealings in this Software without prior written authorization from the X Consortium.</w:t>
      </w:r>
    </w:p>
    <w:p w14:paraId="3CEADE3A" w14:textId="77777777" w:rsidR="00425AAE" w:rsidRDefault="00425AAE">
      <w:r>
        <w:t>Copyright 1985, 1986, 1987, 1988, 1989, 1990, 1991 by Digital Equipment Corporation</w:t>
      </w:r>
    </w:p>
    <w:p w14:paraId="195C2A9E" w14:textId="77777777" w:rsidR="00425AAE" w:rsidRDefault="00425AAE">
      <w:r>
        <w:t>Portions Copyright 1990, 1991 by Tektronix, Inc.</w:t>
      </w:r>
    </w:p>
    <w:p w14:paraId="7FDBB72D" w14:textId="77777777" w:rsidR="00425AAE" w:rsidRDefault="00425AAE">
      <w:r>
        <w:t>Permission to use, copy, modify and distribute this documentation for any purpose and without fee is hereby granted, provided that the above copyright notice appears in all copies and that both that copyright notice and this permission notice appear in all copies, and that the names of Digital and Tektronix not be used in in advertising or publicity pertaining to this documentation without specific, written prior permission. Digital and Tektronix makes no representations about the suitability of this documentation for any purpose. It is provided ``as is'' without express or implied warranty.</w:t>
      </w:r>
    </w:p>
    <w:p w14:paraId="2B0F3A00" w14:textId="77777777" w:rsidR="00425AAE" w:rsidRDefault="00425AAE">
      <w:r>
        <w:tab/>
      </w:r>
      <w:r>
        <w:tab/>
        <w:t>----------------------------------------</w:t>
      </w:r>
    </w:p>
    <w:p w14:paraId="0230E733" w14:textId="77777777" w:rsidR="00425AAE" w:rsidRDefault="00425AAE">
      <w:r>
        <w:t>Copyright (c) 1999-2000  Free Software Foundation, Inc.</w:t>
      </w:r>
    </w:p>
    <w:p w14:paraId="292230CC"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FB6CE77" w14:textId="77777777" w:rsidR="00425AAE" w:rsidRDefault="00425AAE">
      <w:r>
        <w:t>The above copyright notice and this permission notice shall be included in all copies or substantial portions of the Software.</w:t>
      </w:r>
    </w:p>
    <w:p w14:paraId="431B793B" w14:textId="77777777" w:rsidR="00425AAE" w:rsidRDefault="00425AAE">
      <w:r>
        <w:t>THE SOFTWARE IS PROVIDED AS IS, WITHOUT WARRANTY OF ANY KIND, EXPRESS OR IMPLIED, INCLUDING BUT NOT LIMITED TO THE WARRANTIES OF MERCHANTABILITY, FITNESS FOR A PARTICULAR PURPOSE AND NONINFRINGEMENT.  IN NO EVENT SHALL THE FREE SOFTWARE FOUNDATION BE LIABLE FOR ANY CLAIM, DAMAGES OR OTHER LIABILITY, WHETHER IN AN ACTION OF CONTRACT, TORT OR OTHERWISE, ARISING FROM, OUT OF OR IN CONNECTION WITH THE SOFTWARE OR THE USE OR OTHER DEALINGS IN THE SOFTWARE.</w:t>
      </w:r>
    </w:p>
    <w:p w14:paraId="1006A9A6" w14:textId="77777777" w:rsidR="00425AAE" w:rsidRDefault="00425AAE">
      <w:r>
        <w:t>Except as contained in this notice, the name of the Free Software Foundation shall not be used in advertising or otherwise to promote the sale, use or other dealings in this Software without prior written authorization from the Free Software Foundation.</w:t>
      </w:r>
    </w:p>
    <w:p w14:paraId="6AA6F748" w14:textId="77777777" w:rsidR="00425AAE" w:rsidRDefault="00425AAE">
      <w:r>
        <w:tab/>
      </w:r>
      <w:r>
        <w:tab/>
        <w:t>----------------------------------------</w:t>
      </w:r>
    </w:p>
    <w:p w14:paraId="226964EB" w14:textId="77777777" w:rsidR="00425AAE" w:rsidRDefault="00425AAE">
      <w:r>
        <w:t xml:space="preserve">Code and supporting documentation (c) Copyright 1990 1991 Tektronix, Inc. </w:t>
      </w:r>
      <w:r>
        <w:tab/>
        <w:t>All Rights Reserved</w:t>
      </w:r>
    </w:p>
    <w:p w14:paraId="40514418" w14:textId="77777777" w:rsidR="00425AAE" w:rsidRDefault="00425AAE">
      <w:r>
        <w:t>This file is a component of an X Window System-specific implementation of Xcms based on the TekColor Color Management System.  TekColor is a trademark of Tektronix, Inc.  The term TekHVC designates a particular color space that is the subject of U.S. Patent No. 4,985,853 (equivalent foreign patents pending).  Permission is hereby granted to use, copy, modify, sell, and otherwise distribute this software and its documentation for any purpose and without fee, provided that:</w:t>
      </w:r>
    </w:p>
    <w:p w14:paraId="08AE1374" w14:textId="77777777" w:rsidR="00425AAE" w:rsidRDefault="00425AAE">
      <w:r>
        <w:t xml:space="preserve">1. This copyright, permission, and disclaimer notice is reproduced in    all copies of this software and any modification thereof and in    supporting documentation; 2. Any color-handling application which displays TekHVC color    cooordinates identifies these as </w:t>
      </w:r>
      <w:r>
        <w:lastRenderedPageBreak/>
        <w:t>TekHVC color coordinates in any    interface that displays these coordinates and in any associated    documentation; 3. The term TekHVC is always used, and is only used, in association    with the mathematical derivations of the TekHVC Color Space,    including those provided in this file and any equivalent pathways and    mathematical derivations, regardless of digital (e.g., floating point    or integer) representation.</w:t>
      </w:r>
    </w:p>
    <w:p w14:paraId="192D0E9A" w14:textId="77777777" w:rsidR="00425AAE" w:rsidRDefault="00425AAE">
      <w:r>
        <w:t>Tektronix makes no representation about the suitability of this software for any purpose.  It is provided as is and with all faults.</w:t>
      </w:r>
    </w:p>
    <w:p w14:paraId="7095EC08" w14:textId="77777777" w:rsidR="00425AAE" w:rsidRDefault="00425AAE">
      <w:r>
        <w:t>TEKTRONIX DISCLAIMS ALL WARRANTIES APPLICABLE TO THIS SOFTWARE, INCLUDING THE IMPLIED WARRANTIES OF MERCHANTABILITY AND FITNESS FOR A PARTICULAR PURPOSE.  IN NO EVENT SHALL TEKTRONIX BE LIABLE FOR ANY SPECIAL, INDIRECT OR CONSEQUENTIAL DAMAGES OR ANY DAMAGES WHATSOEVER RESULTING FROM LOSS OF USE, DATA, OR PROFITS, WHETHER IN AN ACTION OF CONTRACT, NEGLIGENCE, OR OTHER TORTIOUS ACTION, ARISING OUT OF OR IN CONNECTION WITH THE USE OR THE PERFORMANCE OF THIS SOFTWARE.</w:t>
      </w:r>
    </w:p>
    <w:p w14:paraId="428CD0B0" w14:textId="77777777" w:rsidR="00425AAE" w:rsidRDefault="00425AAE">
      <w:r>
        <w:tab/>
      </w:r>
      <w:r>
        <w:tab/>
        <w:t>----------------------------------------</w:t>
      </w:r>
    </w:p>
    <w:p w14:paraId="2F2ECB6D" w14:textId="77777777" w:rsidR="00425AAE" w:rsidRDefault="00425AAE">
      <w:r>
        <w:t>(c) Copyright 1995 FUJITSU LIMITED This is source code modified by FUJITSU LIMITED under the Joint Development Agreement for the CDE/Motif PST.</w:t>
      </w:r>
    </w:p>
    <w:p w14:paraId="313EE61F" w14:textId="77777777" w:rsidR="00425AAE" w:rsidRDefault="00425AAE">
      <w:r>
        <w:tab/>
      </w:r>
      <w:r>
        <w:tab/>
        <w:t>----------------------------------------</w:t>
      </w:r>
    </w:p>
    <w:p w14:paraId="550EFEB7" w14:textId="77777777" w:rsidR="00425AAE" w:rsidRDefault="00425AAE">
      <w:r>
        <w:t>Copyright 1992 by Oki Technosystems Laboratory, Inc. Copyright 1992 by Fuji Xerox Co., Ltd.</w:t>
      </w:r>
    </w:p>
    <w:p w14:paraId="3B4E88F3"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Oki Technosystems Laboratory and Fuji Xerox not be used in advertising or publicity pertaining to distribution of the software without specific, written prior permission. Oki Technosystems Laboratory and Fuji Xerox make no representations about the suitability of this software for any purpose.  It is provided as is without express or implied warranty.</w:t>
      </w:r>
    </w:p>
    <w:p w14:paraId="4EE89D48" w14:textId="77777777" w:rsidR="00425AAE" w:rsidRDefault="00425AAE">
      <w:r>
        <w:t>OKI TECHNOSYSTEMS LABORATORY AND FUJI XEROX DISCLAIM ALL WARRANTIES WITH REGARD TO THIS SOFTWARE, INCLUDING ALL IMPLIED WARRANTIES OF MERCHANTABILITY AND FITNESS, IN NO EVENT SHALL OKI TECHNOSYSTEMS LABORATORY AND FUJI XEROX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4CE6A62D" w14:textId="77777777" w:rsidR="00425AAE" w:rsidRDefault="00425AAE">
      <w:r>
        <w:tab/>
      </w:r>
      <w:r>
        <w:tab/>
        <w:t>----------------------------------------</w:t>
      </w:r>
    </w:p>
    <w:p w14:paraId="4781F014" w14:textId="77777777" w:rsidR="00425AAE" w:rsidRDefault="00425AAE">
      <w:r>
        <w:t>Copyright 1990, 1991, 1992, 1993, 1994 by FUJITSU LIMITED</w:t>
      </w:r>
    </w:p>
    <w:p w14:paraId="5EE40009" w14:textId="77777777" w:rsidR="00425AAE" w:rsidRDefault="00425AAE">
      <w:r>
        <w:t xml:space="preserve">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FUJITSU LIMITED not be used in advertising or publicity pertaining to distribution of the software without specific, </w:t>
      </w:r>
      <w:r>
        <w:lastRenderedPageBreak/>
        <w:t>written prior permission. FUJITSU LIMITED makes no representations about the suitability of this software for any purpose. It is provided as is without express or implied warranty.</w:t>
      </w:r>
    </w:p>
    <w:p w14:paraId="6BE25220" w14:textId="77777777" w:rsidR="00425AAE" w:rsidRDefault="00425AAE">
      <w:r>
        <w:t>FUJITSU LIMITED DISCLAIM ALL WARRANTIES WITH REGARD TO THIS SOFTWARE, INCLUDING ALL IMPLIED WARRANTIES OF MERCHANTABILITY AND FITNESS, IN NO EVENT SHALL FUJITSU LIMITED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6475954D" w14:textId="77777777" w:rsidR="00425AAE" w:rsidRDefault="00425AAE">
      <w:r>
        <w:tab/>
      </w:r>
      <w:r>
        <w:tab/>
        <w:t>----------------------------------------</w:t>
      </w:r>
    </w:p>
    <w:p w14:paraId="0DED9899" w14:textId="77777777" w:rsidR="00425AAE" w:rsidRDefault="00425AAE">
      <w:r>
        <w:t xml:space="preserve"> Copyright (c) 1995 David E. Wexelblat.  All rights reserved</w:t>
      </w:r>
    </w:p>
    <w:p w14:paraId="6F03CF17"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02C9753" w14:textId="77777777" w:rsidR="00425AAE" w:rsidRDefault="00425AAE">
      <w:r>
        <w:t>The above copyright notice and this permission notice shall be included in all copies or substantial portions of the Software.</w:t>
      </w:r>
    </w:p>
    <w:p w14:paraId="49B60945" w14:textId="77777777" w:rsidR="00425AAE" w:rsidRDefault="00425AAE">
      <w:r>
        <w:t>THE SOFTWARE IS PROVIDED AS IS, WITHOUT WARRANTY OF ANY KIND, EXPRESS OR IMPLIED, INCLUDING BUT NOT LIMITED TO THE WARRANTIES OF MERCHANTABILITY, FITNESS FOR A PARTICULAR PURPOSE AND NONINFRINGEMENT. IN NO EVENT SHALL DAVID E. WEXELBLAT BE LIABLE FOR ANY CLAIM, DAMAGES OR OTHER LIABILITY, WHETHER IN AN ACTION OF CONTRACT, TORT OR OTHERWISE, ARISING FROM, OUT OF OR IN CONNECTION WITH THE SOFTWARE OR THE USE OR OTHER DEALINGS IN THE SOFTWARE.</w:t>
      </w:r>
    </w:p>
    <w:p w14:paraId="678E65CC" w14:textId="77777777" w:rsidR="00425AAE" w:rsidRDefault="00425AAE">
      <w:r>
        <w:t>Except as contained in this notice, the name of David E. Wexelblat shall not be used in advertising or otherwise to promote the sale, use or other dealings in this Software without prior written authorization from David E. Wexelblat.</w:t>
      </w:r>
    </w:p>
    <w:p w14:paraId="5CE42125" w14:textId="77777777" w:rsidR="00425AAE" w:rsidRDefault="00425AAE">
      <w:r>
        <w:tab/>
      </w:r>
      <w:r>
        <w:tab/>
        <w:t>----------------------------------------</w:t>
      </w:r>
    </w:p>
    <w:p w14:paraId="36D860B5" w14:textId="77777777" w:rsidR="00425AAE" w:rsidRDefault="00425AAE">
      <w:r>
        <w:t>Copyright 1990, 1991 by OMRON Corporation</w:t>
      </w:r>
    </w:p>
    <w:p w14:paraId="2602D88C"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OMRON not be used in advertising or publicity pertaining to distribution of the software without specific, written prior permission.  OMRON makes no representations about the suitability of this software for any purpose.  It is provided as is without express or implied warranty.</w:t>
      </w:r>
    </w:p>
    <w:p w14:paraId="563A2FB3" w14:textId="77777777" w:rsidR="00425AAE" w:rsidRDefault="00425AAE">
      <w:r>
        <w:t xml:space="preserve">OMRON DISCLAIMS ALL WARRANTIES WITH REGARD TO THIS SOFTWARE, INCLUDING ALL IMPLIED WARRANTIES OF MERCHANTABILITY AND FITNESS, IN NO EVENT SHALL OMRON BE LIABLE FOR ANY SPECIAL, INDIRECT OR CONSEQUENTIAL DAMAGES OR ANY DAMAGES WHATSOEVER RESULTING FROM LOSS OF USE, DATA OR PROFITS, WHETHER IN AN ACTION OF </w:t>
      </w:r>
      <w:r>
        <w:lastRenderedPageBreak/>
        <w:t>CONTRACT, NEGLIGENCE OR OTHER TORTUOUS ACTION, ARISING OUT OF OR IN CONNECTION WITH THE USE OR PERFORMANCE OF THIS SOFTWARE.</w:t>
      </w:r>
    </w:p>
    <w:p w14:paraId="1144D2C0" w14:textId="77777777" w:rsidR="00425AAE" w:rsidRDefault="00425AAE">
      <w:r>
        <w:tab/>
      </w:r>
      <w:r>
        <w:tab/>
        <w:t>----------------------------------------</w:t>
      </w:r>
    </w:p>
    <w:p w14:paraId="1855D8BC" w14:textId="77777777" w:rsidR="00425AAE" w:rsidRDefault="00425AAE">
      <w:r>
        <w:t>Copyright 1985, 1986, 1987, 1988, 1989, 1990, 1991 by Digital Equipment Corporation</w:t>
      </w:r>
    </w:p>
    <w:p w14:paraId="306854A0" w14:textId="77777777" w:rsidR="00425AAE" w:rsidRDefault="00425AAE">
      <w:r>
        <w:t>Portions Copyright 1990, 1991 by Tektronix, Inc</w:t>
      </w:r>
    </w:p>
    <w:p w14:paraId="2D835E09" w14:textId="77777777" w:rsidR="00425AAE" w:rsidRDefault="00425AAE">
      <w:r>
        <w:t>Rewritten for X.org by Chris Lee &lt;clee@freedesktop.org&gt;</w:t>
      </w:r>
    </w:p>
    <w:p w14:paraId="23BB45EE" w14:textId="77777777" w:rsidR="00425AAE" w:rsidRDefault="00425AAE">
      <w:r>
        <w:t>Permission to use, copy, modify, distribute, and sell this documentation for any purpose and without fee is hereby granted, provided that the above copyright notice and this permission notice appear in all copies. Chris Lee makes no representations about the suitability for any purpose of the information in this document.  It is provided \`\`as-is'' without express or implied warranty.</w:t>
      </w:r>
    </w:p>
    <w:p w14:paraId="627679F3" w14:textId="77777777" w:rsidR="00425AAE" w:rsidRDefault="00425AAE">
      <w:r>
        <w:tab/>
      </w:r>
      <w:r>
        <w:tab/>
        <w:t>----------------------------------------</w:t>
      </w:r>
    </w:p>
    <w:p w14:paraId="76314BD8" w14:textId="77777777" w:rsidR="00425AAE" w:rsidRDefault="00425AAE">
      <w:r>
        <w:t>Copyright 1993 by Digital Equipment Corporation, Maynard, Massachusetts, Copyright 1994 by FUJITSU LIMITED Copyright 1994 by Sony Corporation</w:t>
      </w:r>
    </w:p>
    <w:p w14:paraId="5C37A53D" w14:textId="77777777" w:rsidR="00425AAE" w:rsidRDefault="00425AAE">
      <w:r>
        <w:t xml:space="preserve">                        All Rights Reserved</w:t>
      </w:r>
    </w:p>
    <w:p w14:paraId="5DCAF418"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names of Digital, FUJITSU LIMITED and Sony Corporation not be used in advertising or publicity pertaining to distribution of the software without specific, written prior permission.</w:t>
      </w:r>
    </w:p>
    <w:p w14:paraId="4E031BE1" w14:textId="77777777" w:rsidR="00425AAE" w:rsidRDefault="00425AAE">
      <w:r>
        <w:t>DIGITAL, FUJITSU LIMITED AND SONY CORPORATION DISCLAIMS ALL WARRANTIES WITH REGARD TO THIS SOFTWARE, INCLUDING ALL IMPLIED WARRANTIES OF MERCHANTABILITY AND FITNESS, IN NO EVENT SHALL DIGITAL, FUJITSU LIMITED AND SONY CORPORATION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68515470" w14:textId="77777777" w:rsidR="00425AAE" w:rsidRDefault="00425AAE">
      <w:r>
        <w:tab/>
      </w:r>
      <w:r>
        <w:tab/>
        <w:t>----------------------------------------</w:t>
      </w:r>
    </w:p>
    <w:p w14:paraId="13213464" w14:textId="77777777" w:rsidR="00425AAE" w:rsidRDefault="00425AAE">
      <w:r>
        <w:t xml:space="preserve"> Copyright 1991 by the Open Software Foundation</w:t>
      </w:r>
    </w:p>
    <w:p w14:paraId="7BE3A2C9"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Open Software Foundation not be used in advertising or publicity pertaining to distribution of the software without specific, written prior permission.  Open Software Foundation makes no representations about the suitability of this software for any purpose.  It is provided as is without express or implied warranty.</w:t>
      </w:r>
    </w:p>
    <w:p w14:paraId="66E8FDA4" w14:textId="77777777" w:rsidR="00425AAE" w:rsidRDefault="00425AAE">
      <w:r>
        <w:t xml:space="preserve">OPEN SOFTWARE FOUNDATION DISCLAIMS ALL WARRANTIES WITH REGARD TO THIS SOFTWARE, INCLUDING ALL IMPLIED WARRANTIES OF MERCHANTABILITY AND FITNESS, IN NO EVENT SHALL OPEN SOFTWARE FOUNDATIONN BE LIABLE FOR ANY SPECIAL, INDIRECT OR CONSEQUENTIAL </w:t>
      </w:r>
      <w:r>
        <w:lastRenderedPageBreak/>
        <w:t>DAMAGES OR ANY DAMAGES WHATSOEVER RESULTING FROM LOSS OF USE, DATA OR PROFITS, WHETHER IN AN ACTION OF CONTRACT, NEGLIGENCE OR OTHER TORTIOUS ACTION, ARISING OUT OF OR IN CONNECTION WITH THE USE OR PERFORMANCE OF THIS SOFTWARE.</w:t>
      </w:r>
    </w:p>
    <w:p w14:paraId="135769E7" w14:textId="77777777" w:rsidR="00425AAE" w:rsidRDefault="00425AAE">
      <w:r>
        <w:tab/>
      </w:r>
      <w:r>
        <w:tab/>
        <w:t>----------------------------------------</w:t>
      </w:r>
    </w:p>
    <w:p w14:paraId="1B8676EC" w14:textId="77777777" w:rsidR="00425AAE" w:rsidRDefault="00425AAE">
      <w:r>
        <w:t>Copyright 1990, 1991, 1992,1993, 1994 by FUJITSU LIMITED Copyright 1993, 1994                  by Sony Corporation</w:t>
      </w:r>
    </w:p>
    <w:p w14:paraId="108CF176"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FUJITSU LIMITED and Sony Corporation not be used in advertising or publicity pertaining to distribution of the software without specific, written prior permission.  FUJITSU LIMITED and Sony Corporation makes no representations about the suitability of this software for any purpose.  It is provided as is without express or implied warranty.</w:t>
      </w:r>
    </w:p>
    <w:p w14:paraId="0A17F86A" w14:textId="77777777" w:rsidR="00425AAE" w:rsidRDefault="00425AAE">
      <w:r>
        <w:t>FUJITSU LIMITED AND SONY CORPORATION DISCLAIMS ALL WARRANTIES WITH REGARD TO THIS SOFTWARE, INCLUDING ALL IMPLIED WARRANTIES OF MERCHANTABILITY AND FITNESS, IN NO EVENT SHALL FUJITSU LIMITED OR SONY CORPORATION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54A1A4FE" w14:textId="77777777" w:rsidR="00425AAE" w:rsidRDefault="00425AAE">
      <w:r>
        <w:tab/>
      </w:r>
      <w:r>
        <w:tab/>
        <w:t>----------------------------------------</w:t>
      </w:r>
    </w:p>
    <w:p w14:paraId="58437DBD" w14:textId="77777777" w:rsidR="00425AAE" w:rsidRDefault="00425AAE">
      <w:r>
        <w:t>Copyright (c) 1993, 1995 by Silicon Graphics Computer Systems, Inc.</w:t>
      </w:r>
    </w:p>
    <w:p w14:paraId="303B90DB"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Silicon Graphics not be used in advertising or publicity pertaining to distribution of the software without specific prior written permission. Silicon Graphics makes no representation about the suitability of this software for any purpose. It is provided as is without any express or implied warranty.</w:t>
      </w:r>
    </w:p>
    <w:p w14:paraId="7830E930" w14:textId="77777777" w:rsidR="00425AAE" w:rsidRDefault="00425AAE">
      <w:r>
        <w:t>SILICON GRAPHICS DISCLAIMS ALL WARRANTIES WITH REGARD TO THIS SOFTWARE, INCLUDING ALL IMPLIED WARRANTIES OF MERCHANTABILITY AND FITNESS FOR A PARTICULAR PURPOSE. IN NO EVENT SHALL SILICON GRAPHICS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076EC928" w14:textId="77777777" w:rsidR="00425AAE" w:rsidRDefault="00425AAE">
      <w:r>
        <w:tab/>
      </w:r>
      <w:r>
        <w:tab/>
        <w:t>----------------------------------------</w:t>
      </w:r>
    </w:p>
    <w:p w14:paraId="4027BA9B" w14:textId="77777777" w:rsidR="00425AAE" w:rsidRDefault="00425AAE">
      <w:r>
        <w:t>Copyright 1991, 1992, 1993, 1994 by FUJITSU LIMITED Copyright 1993 by Digital Equipment Corporation</w:t>
      </w:r>
    </w:p>
    <w:p w14:paraId="4F2E9331" w14:textId="77777777" w:rsidR="00425AAE" w:rsidRDefault="00425AAE">
      <w:r>
        <w:t xml:space="preserve">Permission to use, copy, modify, distribute, and sell this software and its documentation for any purpose is hereby granted without fee, provided that the above copyright notice </w:t>
      </w:r>
      <w:r>
        <w:lastRenderedPageBreak/>
        <w:t>appear in all copies and that both that copyright notice and this permission notice appear in supporting documentation, and that the name of FUJITSU LIMITED and Digital Equipment Corporation not be used in advertising or publicity pertaining to distribution of the software without specific, written prior permission.  FUJITSU LIMITED and Digital Equipment Corporation makes no representations about the suitability of this software for any purpose.  It is provided as is without express or implied warranty.</w:t>
      </w:r>
    </w:p>
    <w:p w14:paraId="48D19232" w14:textId="77777777" w:rsidR="00425AAE" w:rsidRDefault="00425AAE">
      <w:r>
        <w:t>FUJITSU LIMITED AND DIGITAL EQUIPMENT CORPORATION DISCLAIM ALL WARRANTIES WITH REGARD TO THIS SOFTWARE, INCLUDING ALL IMPLIED WARRANTIES OF MERCHANTABILITY AND FITNESS, IN NO EVENT SHALL FUJITSU LIMITED AND DIGITAL EQUIPMENT CORPORATION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2AE26860" w14:textId="77777777" w:rsidR="00425AAE" w:rsidRDefault="00425AAE">
      <w:r>
        <w:tab/>
      </w:r>
      <w:r>
        <w:tab/>
        <w:t>----------------------------------------</w:t>
      </w:r>
    </w:p>
    <w:p w14:paraId="4ACAE70B" w14:textId="77777777" w:rsidR="00425AAE" w:rsidRDefault="00425AAE">
      <w:r>
        <w:t>Copyright 1992, 1993 by FUJITSU LIMITED Copyright 1993 by Fujitsu Open Systems Solutions, Inc. Copyright 1994 by Sony Corporation</w:t>
      </w:r>
    </w:p>
    <w:p w14:paraId="650E655D"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FUJITSU LIMITED, Fujitsu Open Systems Solutions, Inc. and Sony Corporation  not be used in advertising or publicity pertaining to distribution of the software without specific, written prior permission. FUJITSU LIMITED, Fujitsu Open Systems Solutions, Inc. and Sony Corporation make no representations about the suitability of this software for any purpose.  It is provided as is without express or implied warranty.</w:t>
      </w:r>
    </w:p>
    <w:p w14:paraId="74538EDA" w14:textId="77777777" w:rsidR="00425AAE" w:rsidRDefault="00425AAE">
      <w:r>
        <w:t>FUJITSU LIMITED, FUJITSU OPEN SYSTEMS SOLUTIONS, INC. AND SONY CORPORATION DISCLAIM ALL WARRANTIES WITH REGARD TO THIS SOFTWARE, INCLUDING ALL IMPLIED WARRANTIES OF MERCHANTABILITY AND FITNESS, IN NO EVENT SHALL FUJITSU OPEN SYSTEMS SOLUTIONS, INC., FUJITSU LIMITED AND SONY CORPORATION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449C3AE1" w14:textId="77777777" w:rsidR="00425AAE" w:rsidRDefault="00425AAE">
      <w:r>
        <w:tab/>
      </w:r>
      <w:r>
        <w:tab/>
        <w:t>----------------------------------------</w:t>
      </w:r>
    </w:p>
    <w:p w14:paraId="388BA2FB" w14:textId="77777777" w:rsidR="00425AAE" w:rsidRDefault="00425AAE">
      <w:r>
        <w:t>Copyright 1987, 1988, 1990, 1993 by Digital Equipment Corporation, Maynard, Massachusetts,</w:t>
      </w:r>
    </w:p>
    <w:p w14:paraId="5FF83778" w14:textId="77777777" w:rsidR="00425AAE" w:rsidRDefault="00425AAE">
      <w:r>
        <w:t xml:space="preserve">                        All Rights Reserved</w:t>
      </w:r>
    </w:p>
    <w:p w14:paraId="5074F0F3" w14:textId="77777777" w:rsidR="00425AAE" w:rsidRDefault="00425AAE">
      <w:r>
        <w:t xml:space="preserve">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Digital not be used in </w:t>
      </w:r>
      <w:r>
        <w:lastRenderedPageBreak/>
        <w:t>advertising or publicity pertaining to distribution of the software without specific, written prior permission.</w:t>
      </w:r>
    </w:p>
    <w:p w14:paraId="314C8BDF" w14:textId="77777777" w:rsidR="00425AAE" w:rsidRDefault="00425AAE">
      <w:r>
        <w:t>DIGITAL DISCLAIMS ALL WARRANTIES WITH REGARD TO THIS SOFTWARE, INCLUDING ALL IMPLIED WARRANTIES OF MERCHANTABILITY AND FITNESS, IN NO EVENT SHALL DIGITAL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609EAB93" w14:textId="77777777" w:rsidR="00425AAE" w:rsidRDefault="00425AAE">
      <w:r>
        <w:tab/>
      </w:r>
      <w:r>
        <w:tab/>
        <w:t>----------------------------------------</w:t>
      </w:r>
    </w:p>
    <w:p w14:paraId="4228FDC5" w14:textId="77777777" w:rsidR="00425AAE" w:rsidRDefault="00425AAE">
      <w:r>
        <w:t>Copyright 1993 by SunSoft, Inc. Copyright 1999-2000 by Bruno Haible</w:t>
      </w:r>
    </w:p>
    <w:p w14:paraId="399C4077"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names of SunSoft, Inc. and Bruno Haible not be used in advertising or publicity pertaining to distribution of the software without specific, written prior permission.  SunSoft, Inc. and Bruno Haible make no representations about the suitability of this software for any purpose.  It is provided as is without express or implied warranty.</w:t>
      </w:r>
    </w:p>
    <w:p w14:paraId="3A61DD2A" w14:textId="77777777" w:rsidR="00425AAE" w:rsidRDefault="00425AAE">
      <w:r>
        <w:t>SunSoft Inc. AND Bruno Haible DISCLAIM ALL WARRANTIES WITH REGARD TO THIS SOFTWARE, INCLUDING ALL IMPLIED WARRANTIES OF MERCHANTABILITY AND FITNESS, IN NO EVENT SHALL SunSoft, Inc. OR Bruno Haible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576E561E" w14:textId="77777777" w:rsidR="00425AAE" w:rsidRDefault="00425AAE">
      <w:r>
        <w:tab/>
      </w:r>
      <w:r>
        <w:tab/>
        <w:t>----------------------------------------</w:t>
      </w:r>
    </w:p>
    <w:p w14:paraId="3EEAB023" w14:textId="77777777" w:rsidR="00425AAE" w:rsidRDefault="00425AAE">
      <w:r>
        <w:t>Copyright 1991 by the Open Software Foundation Copyright 1993 by the TOSHIBA Corp.</w:t>
      </w:r>
    </w:p>
    <w:p w14:paraId="4C74167D"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names of Open Software Foundation and TOSHIBA not be used in advertising or publicity pertaining to distribution of the software without specific, written prior permission.  Open Software Foundation and TOSHIBA make no representations about the suitability of this software for any purpose.  It is provided as is without express or implied warranty.</w:t>
      </w:r>
    </w:p>
    <w:p w14:paraId="1C8FA935" w14:textId="77777777" w:rsidR="00425AAE" w:rsidRDefault="00425AAE">
      <w:r>
        <w:t xml:space="preserve">OPEN SOFTWARE FOUNDATION AND TOSHIBA DISCLAIM ALL WARRANTIES WITH REGARD TO THIS SOFTWARE, INCLUDING ALL IMPLIED WARRANTIES OF MERCHANTABILITY AND FITNESS, IN NO EVENT SHALL OPEN SOFTWARE FOUNDATIONN OR TOSHIBA BE LIABLE FOR ANY SPECIAL, INDIRECT OR CONSEQUENTIAL DAMAGES OR ANY DAMAGES WHATSOEVER RESULTING FROM LOSS OF USE, DATA OR PROFITS, WHETHER IN AN ACTION OF </w:t>
      </w:r>
      <w:r>
        <w:lastRenderedPageBreak/>
        <w:t>CONTRACT, NEGLIGENCE OR OTHER TORTIOUS ACTION, ARISING OUT OF OR IN CONNECTION WITH THE USE OR PERFORMANCE OF THIS SOFTWARE.</w:t>
      </w:r>
    </w:p>
    <w:p w14:paraId="4E5B0A07" w14:textId="77777777" w:rsidR="00425AAE" w:rsidRDefault="00425AAE">
      <w:r>
        <w:tab/>
      </w:r>
      <w:r>
        <w:tab/>
        <w:t>----------------------------------------</w:t>
      </w:r>
    </w:p>
    <w:p w14:paraId="159C9C17" w14:textId="77777777" w:rsidR="00425AAE" w:rsidRDefault="00425AAE">
      <w:r>
        <w:t>Copyright 1988 by Wyse Technology, Inc., San Jose, Ca.,</w:t>
      </w:r>
    </w:p>
    <w:p w14:paraId="341CE743" w14:textId="77777777" w:rsidR="00425AAE" w:rsidRDefault="00425AAE">
      <w:r>
        <w:t xml:space="preserve">                        All Rights Reserved</w:t>
      </w:r>
    </w:p>
    <w:p w14:paraId="53E0C510"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Wyse not be used in advertising or publicity pertaining to distribution of the software without specific, written prior permission.</w:t>
      </w:r>
    </w:p>
    <w:p w14:paraId="70F4DAD7" w14:textId="77777777" w:rsidR="00425AAE" w:rsidRDefault="00425AAE">
      <w:r>
        <w:t>WYSE DISCLAIMS ALL WARRANTIES WITH REGARD TO THIS SOFTWARE, INCLUDING ALL IMPLIED WARRANTIES OF MERCHANTABILITY AND FITNESS, IN NO EVENT SHALL DIGITAL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7C7C56C0" w14:textId="77777777" w:rsidR="00425AAE" w:rsidRDefault="00425AAE">
      <w:r>
        <w:tab/>
      </w:r>
      <w:r>
        <w:tab/>
        <w:t>----------------------------------------</w:t>
      </w:r>
    </w:p>
    <w:p w14:paraId="4918EC46" w14:textId="77777777" w:rsidR="00425AAE" w:rsidRDefault="00425AAE">
      <w:r>
        <w:t xml:space="preserve"> Copyright 1991 by the Open Software Foundation Copyright 1993, 1994 by the Sony Corporation</w:t>
      </w:r>
    </w:p>
    <w:p w14:paraId="5C2D2241"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names of Open Software Foundation and Sony Corporation not be used in advertising or publicity pertaining to distribution of the software without specific, written prior permission. Open Software Foundation and Sony Corporation make no representations about the suitability of this software for any purpose. It is provided as is without express or implied warranty.</w:t>
      </w:r>
    </w:p>
    <w:p w14:paraId="4A87F5DF" w14:textId="77777777" w:rsidR="00425AAE" w:rsidRDefault="00425AAE">
      <w:r>
        <w:t>OPEN SOFTWARE FOUNDATION AND SONY CORPORATION DISCLAIM ALL WARRANTIES WITH REGARD TO THIS SOFTWARE, INCLUDING ALL IMPLIED WARRANTIES OF MERCHANTABILITY AND FITNESS, IN NO EVENT SHALL OPEN SOFTWARE FOUNDATIONN OR SONY CORPORATION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5CF0592E" w14:textId="77777777" w:rsidR="00425AAE" w:rsidRDefault="00425AAE">
      <w:r>
        <w:tab/>
      </w:r>
      <w:r>
        <w:tab/>
        <w:t>----------------------------------------</w:t>
      </w:r>
    </w:p>
    <w:p w14:paraId="0B9A2C81" w14:textId="77777777" w:rsidR="00425AAE" w:rsidRDefault="00425AAE">
      <w:r>
        <w:t>Copyright 1992, 1993 by FUJITSU LIMITED Copyright 1993 by Fujitsu Open Systems Solutions, Inc.</w:t>
      </w:r>
    </w:p>
    <w:p w14:paraId="34AA0ED4" w14:textId="77777777" w:rsidR="00425AAE" w:rsidRDefault="00425AAE">
      <w:r>
        <w:t xml:space="preserve">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FUJITSU LIMITED and </w:t>
      </w:r>
      <w:r>
        <w:lastRenderedPageBreak/>
        <w:t>Fujitsu Open Systems Solutions, Inc. not be used in advertising or publicity pertaining to distribution of the software without specific, written prior permission. FUJITSU LIMITED and Fujitsu Open Systems Solutions, Inc. makes no representations about the suitability of this software for any purpose. It is provided as is without express or implied warranty.</w:t>
      </w:r>
    </w:p>
    <w:p w14:paraId="7B07BD2B" w14:textId="77777777" w:rsidR="00425AAE" w:rsidRDefault="00425AAE">
      <w:r>
        <w:t>FUJITSU LIMITED AND FUJITSU OPEN SYSTEMS SOLUTIONS, INC. DISCLAIMS ALL WARRANTIES WITH REGARD TO THIS SOFTWARE, INCLUDING ALL IMPLIED WARRANTIES OF MERCHANTABILITY AND FITNESS, IN NO EVENT SHALL FUJITSU OPEN SYSTEMS SOLUTIONS, INC. AND FUJITSU LIMITED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72F118DF" w14:textId="77777777" w:rsidR="00425AAE" w:rsidRDefault="00425AAE">
      <w:r>
        <w:tab/>
      </w:r>
      <w:r>
        <w:tab/>
        <w:t>----------------------------------------</w:t>
      </w:r>
    </w:p>
    <w:p w14:paraId="265425C3" w14:textId="77777777" w:rsidR="00425AAE" w:rsidRDefault="00425AAE">
      <w:r>
        <w:t>Copyright 1993, 1994 by Sony Corporation</w:t>
      </w:r>
    </w:p>
    <w:p w14:paraId="05398256"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Sony Corporation not be used in advertising or publicity pertaining to distribution of the software without specific, written prior permission. Sony Corporation makes no representations about the suitability of this software for any purpose. It is provided as is without express or implied warranty.</w:t>
      </w:r>
    </w:p>
    <w:p w14:paraId="0A49BE37" w14:textId="77777777" w:rsidR="00425AAE" w:rsidRDefault="00425AAE">
      <w:r>
        <w:t>SONY CORPORATION DISCLAIMS ALL WARRANTIES WITH REGARD TO THIS SOFTWARE, INCLUDING ALL IMPLIED WARRANTIES OF MERCHANTABILITY AND FITNESS, IN NO EVENT SHALL SONY CORPORATION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4A12F475" w14:textId="77777777" w:rsidR="00425AAE" w:rsidRDefault="00425AAE">
      <w:r>
        <w:tab/>
      </w:r>
      <w:r>
        <w:tab/>
        <w:t>----------------------------------------</w:t>
      </w:r>
    </w:p>
    <w:p w14:paraId="54391A59" w14:textId="77777777" w:rsidR="00425AAE" w:rsidRDefault="00425AAE">
      <w:r>
        <w:t>Copyright 1986, 1998  The Open Group Copyright (c) 2000  The XFree86 Project, Inc.</w:t>
      </w:r>
    </w:p>
    <w:p w14:paraId="2DB4AD1D"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w:t>
      </w:r>
    </w:p>
    <w:p w14:paraId="0761F0C7" w14:textId="77777777" w:rsidR="00425AAE" w:rsidRDefault="00425AAE">
      <w:r>
        <w:t>The above copyright notice and this permission notice shall be included in all copies or substantial portions of the Software.</w:t>
      </w:r>
    </w:p>
    <w:p w14:paraId="535EC175" w14:textId="77777777" w:rsidR="00425AAE" w:rsidRDefault="00425AAE">
      <w:r>
        <w:t xml:space="preserve">THE SOFTWARE IS PROVIDED AS IS, WITHOUT WARRANTY OF ANY KIND, EXPRESS OR IMPLIED, INCLUDING BUT NOT LIMITED TO THE WARRANTIES OF MERCHANTABILITY, FITNESS FOR A PARTICULAR PURPOSE AND NONINFRINGEMENT.  IN NO EVENT SHALL THE X CONSORTIUM OR THE XFREE86 PROJECT BE LIABLE FOR ANY CLAIM, DAMAGES OR OTHER LIABILITY, WHETHER IN AN ACTION OF CONTRACT, TORT OR OTHERWISE, ARISING </w:t>
      </w:r>
      <w:r>
        <w:lastRenderedPageBreak/>
        <w:t>FROM, OUT OF OR IN CONNECTION WITH THE SOFTWARE OR THE USE OR OTHER DEALINGS IN THE SOFTWARE.</w:t>
      </w:r>
    </w:p>
    <w:p w14:paraId="7530840F" w14:textId="77777777" w:rsidR="00425AAE" w:rsidRDefault="00425AAE">
      <w:r>
        <w:t>Except as contained in this notice, the name of the X Consortium or of the XFree86 Project shall not be used in advertising or otherwise to promote the sale, use or other dealings in this Software without prior written authorization from the X Consortium and the XFree86 Project.</w:t>
      </w:r>
    </w:p>
    <w:p w14:paraId="61473C7E" w14:textId="77777777" w:rsidR="00425AAE" w:rsidRDefault="00425AAE">
      <w:r>
        <w:tab/>
      </w:r>
      <w:r>
        <w:tab/>
        <w:t>----------------------------------------</w:t>
      </w:r>
    </w:p>
    <w:p w14:paraId="04E89029" w14:textId="77777777" w:rsidR="00425AAE" w:rsidRDefault="00425AAE">
      <w:r>
        <w:t>Copyright 1990, 1991 by OMRON Corporation, NTT Software Corporation,                      and Nippon Telegraph and Telephone Corporation Copyright 1991 by the Open Software Foundation Copyright 1993 by the FUJITSU LIMITED</w:t>
      </w:r>
    </w:p>
    <w:p w14:paraId="68EF14F6"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names of OMRON, NTT Software, NTT, and Open Software Foundation not be used in advertising or publicity pertaining to distribution of the software without specific, written prior permission. OMRON, NTT Software, NTT, and Open Software Foundation make no representations about the suitability of this software for any purpose.  It is provided as is without express or implied warranty.</w:t>
      </w:r>
    </w:p>
    <w:p w14:paraId="370417AE" w14:textId="77777777" w:rsidR="00425AAE" w:rsidRDefault="00425AAE">
      <w:r>
        <w:t>OMRON, NTT SOFTWARE, NTT, AND OPEN SOFTWARE FOUNDATION DISCLAIM ALL WARRANTIES WITH REGARD TO THIS SOFTWARE, INCLUDING ALL IMPLIED WARRANTIES OF MERCHANTABILITY AND FITNESS, IN NO EVENT SHALL OMRON, NTT SOFTWARE, NTT, OR OPEN SOFTWARE FOUNDATION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330D40C8" w14:textId="77777777" w:rsidR="00425AAE" w:rsidRDefault="00425AAE">
      <w:r>
        <w:tab/>
      </w:r>
      <w:r>
        <w:tab/>
        <w:t>----------------------------------------</w:t>
      </w:r>
    </w:p>
    <w:p w14:paraId="1E7B18F1" w14:textId="77777777" w:rsidR="00425AAE" w:rsidRDefault="00425AAE">
      <w:r>
        <w:t>Copyright 1988 by Wyse Technology, Inc., San Jose, Ca, Copyright 1987 by Digital Equipment Corporation, Maynard, Massachusetts,</w:t>
      </w:r>
    </w:p>
    <w:p w14:paraId="737898AF" w14:textId="77777777" w:rsidR="00425AAE" w:rsidRDefault="00425AAE">
      <w:r>
        <w:t xml:space="preserve">                        All Rights Reserved</w:t>
      </w:r>
    </w:p>
    <w:p w14:paraId="7486682F"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Digital not be used in advertising or publicity pertaining to distribution of the software without specific, written prior permission.</w:t>
      </w:r>
    </w:p>
    <w:p w14:paraId="6357C197" w14:textId="77777777" w:rsidR="00425AAE" w:rsidRDefault="00425AAE">
      <w:r>
        <w:t>DIGITAL AND WYSE DISCLAIM ALL WARRANTIES WITH REGARD TO THIS SOFTWARE, INCLUDING ALL IMPLIED WARRANTIES OF MERCHANTABILITY AND FITNESS, IN NO EVENT SHALL DIGITAL OR WYSE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38AABB10" w14:textId="77777777" w:rsidR="00425AAE" w:rsidRDefault="00425AAE">
      <w:r>
        <w:lastRenderedPageBreak/>
        <w:tab/>
      </w:r>
      <w:r>
        <w:tab/>
        <w:t>----------------------------------------</w:t>
      </w:r>
    </w:p>
    <w:p w14:paraId="08D71C4C" w14:textId="77777777" w:rsidR="00425AAE" w:rsidRDefault="00425AAE">
      <w:r>
        <w:t xml:space="preserve"> Copyright 1991, 1992 by Fuji Xerox Co., Ltd. Copyright 1992, 1993, 1994 by FUJITSU LIMITED</w:t>
      </w:r>
    </w:p>
    <w:p w14:paraId="3F654E06"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Fuji Xerox, FUJITSU LIMITED not be used in advertising or publicity pertaining to distribution of the software without specific, written prior permission. Fuji Xerox, FUJITSU LIMITED make no representations about the suitability of this software for any purpose. It is provided as is without express or implied warranty.</w:t>
      </w:r>
    </w:p>
    <w:p w14:paraId="2C6F21C9" w14:textId="77777777" w:rsidR="00425AAE" w:rsidRDefault="00425AAE">
      <w:r>
        <w:t>FUJI XEROX, FUJITSU LIMITED DISCLAIM ALL WARRANTIES WITH REGARD TO THIS SOFTWARE, INCLUDING ALL IMPLIED WARRANTIES OF MERCHANTABILITY AND FITNESS, IN NO EVENT SHALL FUJI XEROX, FUJITSU LIMITED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3E6FDB2F" w14:textId="77777777" w:rsidR="00425AAE" w:rsidRDefault="00425AAE">
      <w:r>
        <w:tab/>
      </w:r>
      <w:r>
        <w:tab/>
        <w:t>----------------------------------------</w:t>
      </w:r>
    </w:p>
    <w:p w14:paraId="643878A2" w14:textId="77777777" w:rsidR="00425AAE" w:rsidRDefault="00425AAE">
      <w:r>
        <w:t>Copyright 2006 Josh Triplett</w:t>
      </w:r>
    </w:p>
    <w:p w14:paraId="6578C188"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4A560B6" w14:textId="77777777" w:rsidR="00425AAE" w:rsidRDefault="00425AAE">
      <w:r>
        <w:t>The above copyright notice and this permission notice shall be included in all copies or substantial portions of the Software.</w:t>
      </w:r>
    </w:p>
    <w:p w14:paraId="377C0BF2" w14:textId="77777777" w:rsidR="00425AAE" w:rsidRDefault="00425AAE">
      <w:r>
        <w:t>THE SOFTWARE IS PROVIDED AS IS, WITHOUT WARRANTY OF ANY KIND, EXPRESS OR IMPLIED, INCLUDING BUT NOT LIMITED TO THE WARRANTIES OF MERCHANTABILITY, FITNESS FOR A PARTICULAR PURPOSE AND NONINFRINGEMENT. IN NO EVENT SHALL THE X CONSORTIUM BE LIABLE FOR ANY CLAIM, DAMAGES OR OTHER LIABILITY, WHETHER IN AN ACTION OF CONTRACT, TORT OR OTHERWISE, ARISING FROM, OUT OF OR IN CONNECTION WITH THE SOFTWARE OR THE USE OR OTHER DEALINGS IN THE SOFTWARE.</w:t>
      </w:r>
    </w:p>
    <w:p w14:paraId="2CE316FC" w14:textId="77777777" w:rsidR="00425AAE" w:rsidRDefault="00425AAE">
      <w:r>
        <w:tab/>
      </w:r>
      <w:r>
        <w:tab/>
        <w:t>----------------------------------------</w:t>
      </w:r>
    </w:p>
    <w:p w14:paraId="1EF593BF" w14:textId="77777777" w:rsidR="00425AAE" w:rsidRDefault="00425AAE">
      <w:r>
        <w:t xml:space="preserve">(c) Copyright 1996 by Sebastien Marineau and Holger Veit </w:t>
      </w:r>
      <w:r>
        <w:tab/>
      </w:r>
      <w:r>
        <w:tab/>
      </w:r>
      <w:r>
        <w:tab/>
        <w:t>&lt;marineau@genie.uottawa.ca&gt;                      &lt;Holger.Veit@gmd.de&gt;</w:t>
      </w:r>
    </w:p>
    <w:p w14:paraId="4E31C3D4"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63273C1" w14:textId="77777777" w:rsidR="00425AAE" w:rsidRDefault="00425AAE">
      <w:r>
        <w:lastRenderedPageBreak/>
        <w:t>The above copyright notice and this permission notice shall be included in all copies or substantial portions of the Software.</w:t>
      </w:r>
    </w:p>
    <w:p w14:paraId="388FA7DA" w14:textId="77777777" w:rsidR="00425AAE" w:rsidRDefault="00425AAE">
      <w:r>
        <w:t>THE SOFTWARE IS PROVIDED AS IS, WITHOUT WARRANTY OF ANY KIND, EXPRESS OR IMPLIED, INCLUDING BUT NOT LIMITED TO THE WARRANTIES OF MERCHANTABILITY, FITNESS FOR A PARTICULAR PURPOSE AND NONINFRINGEMENT.  IN NO EVENT SHALL HOLGER VEIT  BE LIABLE FOR ANY CLAIM, DAMAGES OR OTHER LIABILITY, WHETHER IN AN ACTION OF CONTRACT, TORT OR OTHERWISE, ARISING FROM, OUT OF OR IN CONNECTION WITH THE SOFTWARE OR THE USE OR OTHER DEALINGS IN THE SOFTWARE.</w:t>
      </w:r>
    </w:p>
    <w:p w14:paraId="7A272FE2" w14:textId="77777777" w:rsidR="00425AAE" w:rsidRDefault="00425AAE">
      <w:r>
        <w:t>Except as contained in this notice, the name of Sebastien Marineau or Holger Veit shall not be used in advertising or otherwise to promote the sale, use or other dealings in this Software without prior written authorization from Holger Veit or Sebastien Marineau.</w:t>
      </w:r>
    </w:p>
    <w:p w14:paraId="4C64DB33" w14:textId="77777777" w:rsidR="00425AAE" w:rsidRDefault="00425AAE">
      <w:r>
        <w:tab/>
      </w:r>
      <w:r>
        <w:tab/>
        <w:t>----------------------------------------</w:t>
      </w:r>
    </w:p>
    <w:p w14:paraId="543A1528" w14:textId="77777777" w:rsidR="00425AAE" w:rsidRDefault="00425AAE">
      <w:r>
        <w:t>Copyright 1990, 1991 by OMRON Corporation, NTT Software Corporation,                      and Nippon Telegraph and Telephone Corporation Copyright 1991 by the Open Software Foundation Copyright 1993 by the TOSHIBA Corp. Copyright 1993, 1994 by Sony Corporation Copyright 1993, 1994 by the FUJITSU LIMITED</w:t>
      </w:r>
    </w:p>
    <w:p w14:paraId="534A935F"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names of OMRON, NTT Software, NTT, Open Software Foundation, and Sony Corporation not be used in advertising or publicity pertaining to distribution of the software without specific, written prior permission. OMRON, NTT Software, NTT, Open Software Foundation, and Sony Corporation  make no representations about the suitability of this software for any purpose.  It is provided as is without express or implied warranty.</w:t>
      </w:r>
    </w:p>
    <w:p w14:paraId="6F04764E" w14:textId="77777777" w:rsidR="00425AAE" w:rsidRDefault="00425AAE">
      <w:r>
        <w:t>OMRON, NTT SOFTWARE, NTT, OPEN SOFTWARE FOUNDATION, AND SONY CORPORATION DISCLAIM ALL WARRANTIES WITH REGARD TO THIS SOFTWARE, INCLUDING ALL IMPLIED WARRANTIES OF MERCHANTABILITY AND FITNESS, IN NO EVENT SHALL OMRON, NTT SOFTWARE, NTT, OPEN SOFTWARE FOUNDATION, OR SONY CORPORATION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193B8387" w14:textId="77777777" w:rsidR="00425AAE" w:rsidRDefault="00425AAE">
      <w:r>
        <w:tab/>
      </w:r>
      <w:r>
        <w:tab/>
        <w:t>----------------------------------------</w:t>
      </w:r>
    </w:p>
    <w:p w14:paraId="1B3188D1" w14:textId="77777777" w:rsidR="00425AAE" w:rsidRDefault="00425AAE">
      <w:r>
        <w:t>Copyright 2000 by Bruno Haible</w:t>
      </w:r>
    </w:p>
    <w:p w14:paraId="565A8B4C" w14:textId="77777777" w:rsidR="00425AAE" w:rsidRDefault="00425AAE">
      <w:r>
        <w:t xml:space="preserve">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Bruno Haible not be used in advertising or publicity pertaining to distribution of the software without specific, written </w:t>
      </w:r>
      <w:r>
        <w:lastRenderedPageBreak/>
        <w:t>prior permission.  Bruno Haible makes no representations about the suitability of this software for any purpose.  It is provided as is without express or implied warranty.</w:t>
      </w:r>
    </w:p>
    <w:p w14:paraId="6A9EC67D" w14:textId="77777777" w:rsidR="00425AAE" w:rsidRDefault="00425AAE">
      <w:r>
        <w:t>Bruno Haible DISCLAIMS ALL WARRANTIES WITH REGARD TO THIS SOFTWARE, INCLUDING ALL IMPLIED WARRANTIES OF MERCHANTABILITY AND FITNESS, IN NO EVENT SHALL Bruno Haible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6831881E" w14:textId="77777777" w:rsidR="00425AAE" w:rsidRDefault="00425AAE">
      <w:r>
        <w:tab/>
      </w:r>
      <w:r>
        <w:tab/>
        <w:t>----------------------------------------</w:t>
      </w:r>
    </w:p>
    <w:p w14:paraId="4F3FD784" w14:textId="77777777" w:rsidR="00425AAE" w:rsidRDefault="00425AAE">
      <w:r>
        <w:t>Copyright Â© 2003 Keith Packard</w:t>
      </w:r>
    </w:p>
    <w:p w14:paraId="5F3BBD04"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Keith Packard not be used in advertising or publicity pertaining to distribution of the software without specific, written prior permission.  Keith Packard makes no representations about the suitability of this software for any purpose.  It is provided as is without express or implied warranty.</w:t>
      </w:r>
    </w:p>
    <w:p w14:paraId="11CF2908" w14:textId="77777777" w:rsidR="00425AAE" w:rsidRDefault="00425AAE">
      <w:r>
        <w:t>KEITH PACKARD DISCLAIMS ALL WARRANTIES WITH REGARD TO THIS SOFTWARE, INCLUDING ALL IMPLIED WARRANTIES OF MERCHANTABILITY AND FITNESS, IN NO EVENT SHALL KEITH PACKARD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5365E4EF" w14:textId="77777777" w:rsidR="00425AAE" w:rsidRDefault="00425AAE">
      <w:r>
        <w:tab/>
      </w:r>
      <w:r>
        <w:tab/>
        <w:t>----------------------------------------</w:t>
      </w:r>
    </w:p>
    <w:p w14:paraId="070C742D" w14:textId="77777777" w:rsidR="00425AAE" w:rsidRDefault="00425AAE">
      <w:r>
        <w:t>Copyright (c) 2007-2009, Troy D. Hanson All rights reserved.</w:t>
      </w:r>
    </w:p>
    <w:p w14:paraId="03D1A38A" w14:textId="77777777" w:rsidR="00425AAE" w:rsidRDefault="00425AAE">
      <w:r>
        <w:t>Redistribution and use in source and binary forms, with or without modification, are permitted provided that the following conditions are met:</w:t>
      </w:r>
    </w:p>
    <w:p w14:paraId="1C7B99A9" w14:textId="77777777" w:rsidR="00425AAE" w:rsidRDefault="00425AAE">
      <w:r>
        <w:t>Redistributions of source code must retain the above copyright notice, this list of conditions and the following disclaimer.</w:t>
      </w:r>
    </w:p>
    <w:p w14:paraId="4CC2A888"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2C855D3" w14:textId="77777777" w:rsidR="00425AAE" w:rsidRDefault="00425AAE">
      <w:r>
        <w:tab/>
      </w:r>
      <w:r>
        <w:tab/>
        <w:t>----------------------------------------</w:t>
      </w:r>
    </w:p>
    <w:p w14:paraId="3A91797D" w14:textId="77777777" w:rsidR="00425AAE" w:rsidRDefault="00425AAE">
      <w:r>
        <w:lastRenderedPageBreak/>
        <w:t>Copyright 1992, 1993 by TOSHIBA Corp.</w:t>
      </w:r>
    </w:p>
    <w:p w14:paraId="79EE7138"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TOSHIBA not be used in advertising or publicity pertaining to distribution of the software without specific, written prior permission. TOSHIBA make no representations about the suitability of this software for any purpose.  It is provided as is without express or implied warranty.</w:t>
      </w:r>
    </w:p>
    <w:p w14:paraId="4B7A761E" w14:textId="77777777" w:rsidR="00425AAE" w:rsidRDefault="00425AAE">
      <w:r>
        <w:t>TOSHIBA DISCLAIM ALL WARRANTIES WITH REGARD TO THIS SOFTWARE, INCLUDING ALL IMPLIED WARRANTIES OF MERCHANTABILITY AND FITNESS, IN NO EVENT SHALL TOSHIBA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341231A5" w14:textId="77777777" w:rsidR="00425AAE" w:rsidRDefault="00425AAE">
      <w:r>
        <w:t xml:space="preserve"> </w:t>
      </w:r>
      <w:r>
        <w:tab/>
      </w:r>
      <w:r>
        <w:tab/>
        <w:t>----------------------------------------</w:t>
      </w:r>
    </w:p>
    <w:p w14:paraId="39074B20" w14:textId="77777777" w:rsidR="00425AAE" w:rsidRDefault="00425AAE">
      <w:r>
        <w:t>Copyright IBM Corporation 1993</w:t>
      </w:r>
    </w:p>
    <w:p w14:paraId="67D9EFB3" w14:textId="77777777" w:rsidR="00425AAE" w:rsidRDefault="00425AAE">
      <w:r>
        <w:t>All Rights Reserved</w:t>
      </w:r>
    </w:p>
    <w:p w14:paraId="2ECDA781" w14:textId="77777777" w:rsidR="00425AAE" w:rsidRDefault="00425AAE">
      <w:r>
        <w:t>License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IBM not be used in advertising or publicity pertaining to distribution of the software without specific, written prior permission.</w:t>
      </w:r>
    </w:p>
    <w:p w14:paraId="229FD4E9" w14:textId="77777777" w:rsidR="00425AAE" w:rsidRDefault="00425AAE">
      <w:r>
        <w:t>IBM DISCLAIMS ALL WARRANTIES WITH REGARD TO THIS SOFTWARE, INCLUDING ALL IMPLIED WARRANTIES OF MERCHANTABILITY, FITNESS, AND NONINFRINGEMENT OF THIRD PARTY RIGHTS, IN NO EVENT SHALL IBM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68B7A856" w14:textId="77777777" w:rsidR="00425AAE" w:rsidRDefault="00425AAE">
      <w:r>
        <w:tab/>
      </w:r>
      <w:r>
        <w:tab/>
        <w:t>----------------------------------------</w:t>
      </w:r>
    </w:p>
    <w:p w14:paraId="68C1E633" w14:textId="77777777" w:rsidR="00425AAE" w:rsidRDefault="00425AAE">
      <w:r>
        <w:t>Copyright 1990, 1991 by OMRON Corporation, NTT Software Corporation,                      and Nippon Telegraph and Telephone Corporation</w:t>
      </w:r>
    </w:p>
    <w:p w14:paraId="71A90F23"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names of OMRON, NTT Software, and NTT not be used in advertising or publicity pertaining to distribution of the software without specific, written prior permission. OMRON, NTT Software, and NTT make no representations about the suitability of this software for any purpose.  It is provided as is without express or implied warranty.</w:t>
      </w:r>
    </w:p>
    <w:p w14:paraId="7DB69F08" w14:textId="77777777" w:rsidR="00425AAE" w:rsidRDefault="00425AAE">
      <w:r>
        <w:t xml:space="preserve">OMRON, NTT SOFTWARE, AND NTT, DISCLAIM ALL WARRANTIES WITH REGARD TO THIS SOFTWARE, INCLUDING ALL IMPLIED WARRANTIES OF </w:t>
      </w:r>
      <w:r>
        <w:lastRenderedPageBreak/>
        <w:t>MERCHANTABILITY AND FITNESS, IN NO EVENT SHALL OMRON, NTT SOFTWARE, OR NTT, BE LIABLE FOR ANY SPECIAL, INDIRECT OR CONSEQUENTIAL DAMAGES OR ANY DAMAGES WHATSOEVER RESULTING FROM LOSS OF USE, DATA OR PROFITS, WHETHER IN AN ACTION OF CONTRACT, NEGLIGENCE OR OTHER TORTIOUS ACTION, ARISING OUT OF OR IN CONNECTION WITH THE USE OR PERFORMANCE OF THIS SOFTWARE. [END FILE=libx11-1.6.2/debian/copyright]</w:t>
      </w:r>
    </w:p>
    <w:p w14:paraId="61FFF6B5" w14:textId="77777777" w:rsidR="00425AAE" w:rsidRDefault="00425AAE" w:rsidP="000727EF">
      <w:pPr>
        <w:pStyle w:val="Heading3"/>
      </w:pPr>
      <w:r>
        <w:t>libx11-1.6.2/src/xlibi18n/lcUniConv/COPYRIGHT:</w:t>
      </w:r>
    </w:p>
    <w:p w14:paraId="33A860E3" w14:textId="77777777" w:rsidR="00425AAE" w:rsidRDefault="00425AAE">
      <w:r>
        <w:t>[BEGIN FILE=libx11-1.6.2/src/xlibi18n/lcUniConv/COPYRIGHT] This notice applies to the files in this directory. They are taken from the libiconv-1.1 package, which is covered by the LGPL license. The files in this directory have been placed under the following copyright, with permission from the Free Software Foundation.</w:t>
      </w:r>
    </w:p>
    <w:p w14:paraId="5D99A3DA" w14:textId="77777777" w:rsidR="00425AAE" w:rsidRDefault="00425AAE">
      <w:r>
        <w:t xml:space="preserve"> Copyright (c) 1999-2000  Free Software Foundation, Inc.</w:t>
      </w:r>
    </w:p>
    <w:p w14:paraId="6A2FD5A8"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8248AB6" w14:textId="77777777" w:rsidR="00425AAE" w:rsidRDefault="00425AAE">
      <w:r>
        <w:t>The above copyright notice and this permission notice shall be included in all copies or substantial portions of the Software.</w:t>
      </w:r>
    </w:p>
    <w:p w14:paraId="3CEA4B8C" w14:textId="77777777" w:rsidR="00425AAE" w:rsidRDefault="00425AAE">
      <w:r>
        <w:t>THE SOFTWARE IS PROVIDED AS IS, WITHOUT WARRANTY OF ANY KIND, EXPRESS OR IMPLIED, INCLUDING BUT NOT LIMITED TO THE WARRANTIES OF MERCHANTABILITY, FITNESS FOR A PARTICULAR PURPOSE AND NONINFRINGEMENT.  IN NO EVENT SHALL THE FREE SOFTWARE FOUNDATION BE LIABLE FOR ANY CLAIM, DAMAGES OR OTHER LIABILITY, WHETHER IN AN ACTION OF CONTRACT, TORT OR OTHERWISE, ARISING FROM, OUT OF OR IN CONNECTION WITH THE SOFTWARE OR THE USE OR OTHER DEALINGS IN THE SOFTWARE.</w:t>
      </w:r>
    </w:p>
    <w:p w14:paraId="03611520" w14:textId="77777777" w:rsidR="00425AAE" w:rsidRDefault="00425AAE">
      <w:r>
        <w:t>Except as contained in this notice, the name of the Free Software Foundation shall not be used in advertising or otherwise to promote the sale, use or other dealings in this Software without prior written authorization from the Free Software Foundation.</w:t>
      </w:r>
    </w:p>
    <w:p w14:paraId="3E74293E" w14:textId="77777777" w:rsidR="00425AAE" w:rsidRDefault="00425AAE">
      <w:r>
        <w:t xml:space="preserve"> Notes:</w:t>
      </w:r>
    </w:p>
    <w:p w14:paraId="095F0758" w14:textId="77777777" w:rsidR="00425AAE" w:rsidRDefault="00425AAE">
      <w:r>
        <w:t>1. This copyright applies only to the files in this directory, and not to the remaining files in libiconv.</w:t>
      </w:r>
    </w:p>
    <w:p w14:paraId="1DA969F4" w14:textId="77777777" w:rsidR="00425AAE" w:rsidRDefault="00425AAE">
      <w:r>
        <w:t>2. The Free Software Foundation does not encourage the use of the above license for newly written software.</w:t>
      </w:r>
    </w:p>
    <w:p w14:paraId="075264D9" w14:textId="77777777" w:rsidR="00425AAE" w:rsidRDefault="00425AAE">
      <w:r>
        <w:t>[END FILE=libx11-1.6.2/src/xlibi18n/lcUniConv/COPYRIGHT]</w:t>
      </w:r>
    </w:p>
    <w:p w14:paraId="7EF39CF0" w14:textId="77777777" w:rsidR="00425AAE" w:rsidRDefault="00425AAE" w:rsidP="000727EF">
      <w:pPr>
        <w:pStyle w:val="Heading2"/>
      </w:pPr>
      <w:r>
        <w:t xml:space="preserve"> </w:t>
      </w:r>
      <w:bookmarkStart w:id="394" w:name="_Toc399938212"/>
      <w:r>
        <w:t>libx86 (version 1.1+ds1):</w:t>
      </w:r>
      <w:bookmarkEnd w:id="394"/>
    </w:p>
    <w:p w14:paraId="62D8A7A9" w14:textId="77777777" w:rsidR="00425AAE" w:rsidRDefault="00425AAE" w:rsidP="000727EF">
      <w:pPr>
        <w:pStyle w:val="Heading3"/>
      </w:pPr>
      <w:r>
        <w:t>libx86-1.1+ds1/debian/copyright:</w:t>
      </w:r>
    </w:p>
    <w:p w14:paraId="2CA4DDA1" w14:textId="77777777" w:rsidR="00425AAE" w:rsidRDefault="00425AAE">
      <w:r>
        <w:t>[BEGIN FILE=libx86-1.1+ds1/debian/copyright] Format-Specification: http://dep.debian.net/deps/dep5/</w:t>
      </w:r>
    </w:p>
    <w:p w14:paraId="4BD73E28" w14:textId="77777777" w:rsidR="00425AAE" w:rsidRDefault="00425AAE">
      <w:r>
        <w:lastRenderedPageBreak/>
        <w:t>Files: debian/* Copyright: Â© 2008, David Paleino &lt;d.paleino@gmail.com&gt;  Â© 2006, Matthew Garrett &lt;mjg59@srcf.ucam.org&gt; License: MIT</w:t>
      </w:r>
    </w:p>
    <w:p w14:paraId="1B78681D" w14:textId="77777777" w:rsidR="00425AAE" w:rsidRDefault="00425AAE">
      <w:r>
        <w:t>Files: * Copyright: Â© 2005-2006, Matthew Garrett &lt;mjg59@srcf.ucam.org&gt;  Â© 2005-2006, Jonathan McDowell &lt;noodles@earth.li&gt;  Â© 1998, Josh Vanderhoof License: MIT</w:t>
      </w:r>
    </w:p>
    <w:p w14:paraId="753EE35E" w14:textId="77777777" w:rsidR="00425AAE" w:rsidRDefault="00425AAE">
      <w:r>
        <w:t>Files: x86emu/* Copyright: Â© 1999, Egbert Eich  Â© David Mosberger-Tang  Â© 1996-1999, SciTech Software, Inc. License: other  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the authors not be used  in advertising or publicity pertaining to distribution of the software  without specific, written prior permission.  The authors makes no  representations about the suitability of this software for any purpose.  It is provided as is without express or implied warranty.  .  THE AUTHORS DISCLAIMS ALL WARRANTIES WITH REGARD TO THIS SOFTWARE,  INCLUDING ALL IMPLIED WARRANTIES OF MERCHANTABILITY AND FITNESS, IN NO  EVENT SHALL THE AUTHORS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08A58E41" w14:textId="77777777" w:rsidR="00425AAE" w:rsidRDefault="00425AAE">
      <w:r>
        <w:t>License: MIT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JOSH VANDERHOOF BE LIABLE FOR ANY CLAIM, DAMAGES OR  OTHER LIABILITY, WHETHER IN AN ACTION OF CONTRACT, TORT OR OTHERWISE,  ARISING FROM, OUT OF OR IN CONNECTION WITH THE SOFTWARE OR THE USE OR  OTHER DEALINGS IN THE SOFTWARE. [END FILE=libx86-1.1+ds1/debian/copyright]</w:t>
      </w:r>
    </w:p>
    <w:p w14:paraId="524F05E4" w14:textId="77777777" w:rsidR="00425AAE" w:rsidRDefault="00425AAE" w:rsidP="000727EF">
      <w:pPr>
        <w:pStyle w:val="Heading3"/>
      </w:pPr>
      <w:r>
        <w:t>libx86-1.1+ds1/x86emu/LICENSE:</w:t>
      </w:r>
    </w:p>
    <w:p w14:paraId="3CA1D119" w14:textId="77777777" w:rsidR="00425AAE" w:rsidRDefault="00425AAE">
      <w:r>
        <w:t>[BEGIN FILE=libx86-1.1+ds1/x86emu/LICENSE]                          License information                          -------------------</w:t>
      </w:r>
    </w:p>
    <w:p w14:paraId="26DF7AAF" w14:textId="77777777" w:rsidR="00425AAE" w:rsidRDefault="00425AAE">
      <w:r>
        <w:t>The x86emu library is under a BSD style license, comaptible with the XFree86 and X licenses used by XFree86. The original x86emu libraries were under the GNU General Public License. Due to license incompatibilities between the GPL and the XFree86 license, the original authors of the code decided to allow a license change. If you have submitted code to the original x86emu project, and you don't agree with the license change, please contact us and let you know. Your code will be removed to comply with your wishes.</w:t>
      </w:r>
    </w:p>
    <w:p w14:paraId="667253CE" w14:textId="77777777" w:rsidR="00425AAE" w:rsidRDefault="00425AAE">
      <w:r>
        <w:lastRenderedPageBreak/>
        <w:t>If you have any questions about this, please send email to x86emu@linuxlabs.com or KendallB@scitechsoft.com for clarification.</w:t>
      </w:r>
    </w:p>
    <w:p w14:paraId="4B05E392" w14:textId="77777777" w:rsidR="00425AAE" w:rsidRDefault="00425AAE">
      <w:r>
        <w:t>[END FILE=libx86-1.1+ds1/x86emu/LICENSE]</w:t>
      </w:r>
    </w:p>
    <w:p w14:paraId="3BF83ACC" w14:textId="77777777" w:rsidR="00425AAE" w:rsidRDefault="00425AAE" w:rsidP="000727EF">
      <w:pPr>
        <w:pStyle w:val="Heading2"/>
      </w:pPr>
      <w:r>
        <w:t xml:space="preserve"> </w:t>
      </w:r>
      <w:bookmarkStart w:id="395" w:name="_Toc399938213"/>
      <w:r>
        <w:t>libxau (version 1.0.8):</w:t>
      </w:r>
      <w:bookmarkEnd w:id="395"/>
    </w:p>
    <w:p w14:paraId="3CF46705" w14:textId="77777777" w:rsidR="00425AAE" w:rsidRDefault="00425AAE" w:rsidP="000727EF">
      <w:pPr>
        <w:pStyle w:val="Heading3"/>
      </w:pPr>
      <w:r>
        <w:t>libxau-1.0.8/debian/copyright:</w:t>
      </w:r>
    </w:p>
    <w:p w14:paraId="07210C87" w14:textId="77777777" w:rsidR="00425AAE" w:rsidRDefault="00425AAE">
      <w:r>
        <w:t>[BEGIN FILE=libxau-1.0.8/debian/copyright] This package was downloaded from http://xorg.freedesktop.org/releases/individual/lib/</w:t>
      </w:r>
    </w:p>
    <w:p w14:paraId="19EA4520" w14:textId="77777777" w:rsidR="00425AAE" w:rsidRDefault="00425AAE">
      <w:r>
        <w:t>Copyright 1988, 1998  The Open Group</w:t>
      </w:r>
    </w:p>
    <w:p w14:paraId="4B6AAB4D"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w:t>
      </w:r>
    </w:p>
    <w:p w14:paraId="563A782C" w14:textId="77777777" w:rsidR="00425AAE" w:rsidRDefault="00425AAE">
      <w:r>
        <w:t>The above copyright notice and this permission notice shall be included in all copies or substantial portions of the Software.</w:t>
      </w:r>
    </w:p>
    <w:p w14:paraId="1C21099A" w14:textId="77777777" w:rsidR="00425AAE" w:rsidRDefault="00425AAE">
      <w:r>
        <w:t>THE SOFTWARE IS PROVIDED AS IS, WITHOUT WARRANTY OF ANY KIND, EXPRESS OR IMPLIED, INCLUDING BUT NOT LIMITED TO THE WARRANTIES OF MERCHANTABILITY, FITNESS FOR A PARTICULAR PURPOSE AND NONINFRINGEMENT.  IN NO EVENT SHALL THE OPEN GROUP BE LIABLE FOR ANY CLAIM, DAMAGES OR OTHER LIABILITY, WHETHER IN AN ACTION OF CONTRACT, TORT OR OTHERWISE, ARISING FROM, OUT OF OR IN CONNECTION WITH THE SOFTWARE OR THE USE OR OTHER DEALINGS IN THE SOFTWARE.</w:t>
      </w:r>
    </w:p>
    <w:p w14:paraId="3A7A15B6" w14:textId="77777777" w:rsidR="00425AAE" w:rsidRDefault="00425AAE">
      <w:r>
        <w:t>Except as contained in this notice, the name of The Open Group shall not be used in advertising or otherwise to promote the sale, use or other dealings in this Software without prior written authorization from The Open Group. [END FILE=libxau-1.0.8/debian/copyright] quick_licfile: WARNING: no libxcb-1.10/debian/*copyright file</w:t>
      </w:r>
    </w:p>
    <w:p w14:paraId="789FCCDE" w14:textId="77777777" w:rsidR="00425AAE" w:rsidRDefault="00425AAE" w:rsidP="000727EF">
      <w:pPr>
        <w:pStyle w:val="Heading2"/>
      </w:pPr>
      <w:r>
        <w:t xml:space="preserve"> </w:t>
      </w:r>
      <w:bookmarkStart w:id="396" w:name="_Toc399938214"/>
      <w:r>
        <w:t>libxcb (version 1.10):</w:t>
      </w:r>
      <w:bookmarkEnd w:id="396"/>
    </w:p>
    <w:p w14:paraId="2583541D" w14:textId="77777777" w:rsidR="00425AAE" w:rsidRDefault="00425AAE" w:rsidP="000727EF">
      <w:pPr>
        <w:pStyle w:val="Heading3"/>
      </w:pPr>
      <w:r>
        <w:t>libxcb-1.10/COPYING:</w:t>
      </w:r>
    </w:p>
    <w:p w14:paraId="3A3EB2EE" w14:textId="77777777" w:rsidR="00425AAE" w:rsidRDefault="00425AAE">
      <w:r>
        <w:t>[BEGIN FILE=libxcb-1.10/COPYING] Copyright (C) 2001-2006 Bart Massey, Jamey Sharp, and Josh Triplett. All Rights Reserved.</w:t>
      </w:r>
    </w:p>
    <w:p w14:paraId="12631880"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EAF9746" w14:textId="77777777" w:rsidR="00425AAE" w:rsidRDefault="00425AAE">
      <w:r>
        <w:t>The above copyright notice and this permission notice shall be included in all copies or substantial portions of the Software.</w:t>
      </w:r>
    </w:p>
    <w:p w14:paraId="314B6226" w14:textId="77777777" w:rsidR="00425AAE" w:rsidRDefault="00425AAE">
      <w:r>
        <w:t xml:space="preserve">THE SOFTWARE IS PROVIDED AS IS, WITHOUT WARRANTY OF ANY KIND, EXPRESS OR IMPLIED, INCLUDING BUT NOT LIMITED TO THE WARRANTIES OF </w:t>
      </w:r>
      <w:r>
        <w:lastRenderedPageBreak/>
        <w:t>MERCHANTABILITY, FITNESS FOR A PARTICULAR PURPOSE AND NONINFRINGEMENT. IN NO EVENT SHALL THE AUTHORS BE LIABLE FOR ANY CLAIM, DAMAGES OR OTHER LIABILITY, WHETHER IN AN ACTION OF CONTRACT, TORT OR OTHERWISE, ARISING FROM, OUT OF OR IN CONNECTION WITH THE SOFTWARE OR THE USE OR OTHER DEALINGS IN THE SOFTWARE.</w:t>
      </w:r>
    </w:p>
    <w:p w14:paraId="34012040" w14:textId="77777777" w:rsidR="00425AAE" w:rsidRDefault="00425AAE">
      <w:r>
        <w:t>Except as contained in this notice, the names of the authors or their institutions shall not be used in advertising or otherwise to promote the sale, use or other dealings in this Software without prior written authorization from the authors. [END FILE=libxcb-1.10/COPYING]</w:t>
      </w:r>
    </w:p>
    <w:p w14:paraId="2A3F05ED" w14:textId="77777777" w:rsidR="00425AAE" w:rsidRDefault="00425AAE" w:rsidP="000727EF">
      <w:pPr>
        <w:pStyle w:val="Heading2"/>
      </w:pPr>
      <w:r>
        <w:t xml:space="preserve"> </w:t>
      </w:r>
      <w:bookmarkStart w:id="397" w:name="_Toc399938215"/>
      <w:r>
        <w:t>libxdamage (version 1.1.4):</w:t>
      </w:r>
      <w:bookmarkEnd w:id="397"/>
    </w:p>
    <w:p w14:paraId="4ED3244C" w14:textId="77777777" w:rsidR="00425AAE" w:rsidRDefault="00425AAE" w:rsidP="000727EF">
      <w:pPr>
        <w:pStyle w:val="Heading3"/>
      </w:pPr>
      <w:r>
        <w:t>libxdamage-1.1.4/debian/copyright:</w:t>
      </w:r>
    </w:p>
    <w:p w14:paraId="1524513A" w14:textId="77777777" w:rsidR="00425AAE" w:rsidRDefault="00425AAE">
      <w:r>
        <w:t>[BEGIN FILE=libxdamage-1.1.4/debian/copyright] This package was downloaded from http://xorg.freedesktop.org/releases/individual/lib/</w:t>
      </w:r>
    </w:p>
    <w:p w14:paraId="2D4CDAD7" w14:textId="77777777" w:rsidR="00425AAE" w:rsidRDefault="00425AAE">
      <w:r>
        <w:t>Copyright Â© 2001,2003 Keith Packard Copyright Â© 2007 Eric Anholt</w:t>
      </w:r>
    </w:p>
    <w:p w14:paraId="7874297E"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Keith Packard not be used in advertising or publicity pertaining to distribution of the software without specific, written prior permission.  Keith Packard makes no representations about the suitability of this software for any purpose.  It is provided as is without express or implied warranty.</w:t>
      </w:r>
    </w:p>
    <w:p w14:paraId="1B68BA3E" w14:textId="77777777" w:rsidR="00425AAE" w:rsidRDefault="00425AAE">
      <w:r>
        <w:t>KEITH PACKARD DISCLAIMS ALL WARRANTIES WITH REGARD TO THIS SOFTWARE, INCLUDING ALL IMPLIED WARRANTIES OF MERCHANTABILITY AND FITNESS, IN NO EVENT SHALL KEITH PACKARD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1BBD8C8E" w14:textId="77777777" w:rsidR="00425AAE" w:rsidRDefault="00425AAE">
      <w:r>
        <w:t>[END FILE=libxdamage-1.1.4/debian/copyright]</w:t>
      </w:r>
    </w:p>
    <w:p w14:paraId="51C5E79F" w14:textId="77777777" w:rsidR="00425AAE" w:rsidRDefault="00425AAE" w:rsidP="000727EF">
      <w:pPr>
        <w:pStyle w:val="Heading2"/>
      </w:pPr>
      <w:r>
        <w:t xml:space="preserve"> </w:t>
      </w:r>
      <w:bookmarkStart w:id="398" w:name="_Toc399938216"/>
      <w:r>
        <w:t>libxdmcp (version 1.1.1):</w:t>
      </w:r>
      <w:bookmarkEnd w:id="398"/>
    </w:p>
    <w:p w14:paraId="305395E8" w14:textId="77777777" w:rsidR="00425AAE" w:rsidRDefault="00425AAE" w:rsidP="000727EF">
      <w:pPr>
        <w:pStyle w:val="Heading3"/>
      </w:pPr>
      <w:r>
        <w:t>libxdmcp-1.1.1/debian/copyright:</w:t>
      </w:r>
    </w:p>
    <w:p w14:paraId="11AAA247" w14:textId="77777777" w:rsidR="00425AAE" w:rsidRDefault="00425AAE">
      <w:r>
        <w:t>[BEGIN FILE=libxdmcp-1.1.1/debian/copyright] This package was downloaded from http://xorg.freedesktop.org/releases/individual/lib/</w:t>
      </w:r>
    </w:p>
    <w:p w14:paraId="5A202BB9" w14:textId="77777777" w:rsidR="00425AAE" w:rsidRDefault="00425AAE">
      <w:r>
        <w:t>Copyright 1989, 1998  The Open Group</w:t>
      </w:r>
    </w:p>
    <w:p w14:paraId="1F3A3F50"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w:t>
      </w:r>
    </w:p>
    <w:p w14:paraId="189B9125" w14:textId="77777777" w:rsidR="00425AAE" w:rsidRDefault="00425AAE">
      <w:r>
        <w:lastRenderedPageBreak/>
        <w:t>The above copyright notice and this permission notice shall be included in all copies or substantial portions of the Software.</w:t>
      </w:r>
    </w:p>
    <w:p w14:paraId="231BEAF2" w14:textId="77777777" w:rsidR="00425AAE" w:rsidRDefault="00425AAE">
      <w:r>
        <w:t>THE SOFTWARE IS PROVIDED AS IS, WITHOUT WARRANTY OF ANY KIND, EXPRESS OR IMPLIED, INCLUDING BUT NOT LIMITED TO THE WARRANTIES OF MERCHANTABILITY, FITNESS FOR A PARTICULAR PURPOSE AND NONINFRINGEMENT.  IN NO EVENT SHALL THE OPEN GROUP BE LIABLE FOR ANY CLAIM, DAMAGES OR OTHER LIABILITY, WHETHER IN AN ACTION OF CONTRACT, TORT OR OTHERWISE, ARISING FROM, OUT OF OR IN CONNECTION WITH THE SOFTWARE OR THE USE OR OTHER DEALINGS IN THE SOFTWARE.</w:t>
      </w:r>
    </w:p>
    <w:p w14:paraId="011109BA" w14:textId="77777777" w:rsidR="00425AAE" w:rsidRDefault="00425AAE">
      <w:r>
        <w:t>Except as contained in this notice, the name of The Open Group shall not be used in advertising or otherwise to promote the sale, use or other dealings in this Software without prior written authorization from The Open Group.</w:t>
      </w:r>
    </w:p>
    <w:p w14:paraId="05AEE6D0" w14:textId="77777777" w:rsidR="00425AAE" w:rsidRDefault="00425AAE">
      <w:r>
        <w:t>Author:  Keith Packard, MIT X Consortium [END FILE=libxdmcp-1.1.1/debian/copyright]</w:t>
      </w:r>
    </w:p>
    <w:p w14:paraId="21D95C8F" w14:textId="77777777" w:rsidR="00425AAE" w:rsidRDefault="00425AAE" w:rsidP="000727EF">
      <w:pPr>
        <w:pStyle w:val="Heading2"/>
      </w:pPr>
      <w:r>
        <w:t xml:space="preserve"> </w:t>
      </w:r>
      <w:bookmarkStart w:id="399" w:name="_Toc399938217"/>
      <w:r>
        <w:t>libxext (version 1.3.2):</w:t>
      </w:r>
      <w:bookmarkEnd w:id="399"/>
    </w:p>
    <w:p w14:paraId="2AC09241" w14:textId="77777777" w:rsidR="00425AAE" w:rsidRDefault="00425AAE" w:rsidP="000727EF">
      <w:pPr>
        <w:pStyle w:val="Heading3"/>
      </w:pPr>
      <w:r>
        <w:t>libxext-1.3.2/debian/copyright:</w:t>
      </w:r>
    </w:p>
    <w:p w14:paraId="38B799EC" w14:textId="77777777" w:rsidR="00425AAE" w:rsidRDefault="00425AAE">
      <w:r>
        <w:t>[BEGIN FILE=libxext-1.3.2/debian/copyright] This package was downloaded from http://xorg.freedesktop.org/releases/individual/lib/</w:t>
      </w:r>
    </w:p>
    <w:p w14:paraId="7698CDCF" w14:textId="77777777" w:rsidR="00425AAE" w:rsidRDefault="00425AAE">
      <w:r>
        <w:t>Copyright 1986, 1987, 1988, 1989, 1994, 1998  The Open Group</w:t>
      </w:r>
    </w:p>
    <w:p w14:paraId="5F1C62E7"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w:t>
      </w:r>
    </w:p>
    <w:p w14:paraId="5F0B168D" w14:textId="77777777" w:rsidR="00425AAE" w:rsidRDefault="00425AAE">
      <w:r>
        <w:t>The above copyright notice and this permission notice shall be included in all copies or substantial portions of the Software.</w:t>
      </w:r>
    </w:p>
    <w:p w14:paraId="476D08DF" w14:textId="77777777" w:rsidR="00425AAE" w:rsidRDefault="00425AAE">
      <w:r>
        <w:t>THE SOFTWARE IS PROVIDED AS IS, WITHOUT WARRANTY OF ANY KIND, EXPRESS OR IMPLIED, INCLUDING BUT NOT LIMITED TO THE WARRANTIES OF MERCHANTABILITY, FITNESS FOR A PARTICULAR PURPOSE AND NONINFRINGEMENT.  IN NO EVENT SHALL THE OPEN GROUP BE LIABLE FOR ANY CLAIM, DAMAGES OR OTHER LIABILITY, WHETHER IN AN ACTION OF CONTRACT, TORT OR OTHERWISE, ARISING FROM, OUT OF OR IN CONNECTION WITH THE SOFTWARE OR THE USE OR OTHER DEALINGS IN THE SOFTWARE.</w:t>
      </w:r>
    </w:p>
    <w:p w14:paraId="3CFA3132" w14:textId="77777777" w:rsidR="00425AAE" w:rsidRDefault="00425AAE">
      <w:r>
        <w:t>Except as contained in this notice, the name of The Open Group shall not be used in advertising or otherwise to promote the sale, use or other dealings in this Software without prior written authorization from The Open Group.</w:t>
      </w:r>
    </w:p>
    <w:p w14:paraId="653E315D" w14:textId="77777777" w:rsidR="00425AAE" w:rsidRDefault="00425AAE">
      <w:r>
        <w:t>Copyright (c) 1996 Digital Equipment Corporation, Maynard, Massachusetts.</w:t>
      </w:r>
    </w:p>
    <w:p w14:paraId="1DF8B3B3"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w:t>
      </w:r>
    </w:p>
    <w:p w14:paraId="6912979E" w14:textId="77777777" w:rsidR="00425AAE" w:rsidRDefault="00425AAE">
      <w:r>
        <w:lastRenderedPageBreak/>
        <w:t>The above copyright notice and this permission notice shall be included in all copies or substantial portions of the Software.</w:t>
      </w:r>
    </w:p>
    <w:p w14:paraId="094F6E14" w14:textId="77777777" w:rsidR="00425AAE" w:rsidRDefault="00425AAE">
      <w:r>
        <w:t>THE SOFTWARE IS PROVIDED AS IS, WITHOUT WARRANTY OF ANY KIND, EXPRESS OR IMPLIED, INCLUDING BUT NOT LIMITED TO THE WARRANTIES OF MERCHANTABILITY, FITNESS FOR A PARTICULAR PURPOSE AND NONINFRINGEMENT.  IN NO EVENT SHALL DIGITAL EQUIPMENT CORPORATION BE LIABLE FOR ANY CLAIM, DAMAGES, INCLUDING,  BUT NOT LIMITED TO CONSEQUENTIAL OR INCIDENTAL DAMAGES, OR OTHER LIABILITY,  WHETHER IN AN ACTION OF CONTRACT, TORT OR OTHERWISE, ARISING FROM, OUT OF OR  IN CONNECTION WITH THE SOFTWARE OR THE USE OR OTHER DEALINGS IN THE SOFTWARE.</w:t>
      </w:r>
    </w:p>
    <w:p w14:paraId="473EBB66" w14:textId="77777777" w:rsidR="00425AAE" w:rsidRDefault="00425AAE">
      <w:r>
        <w:t>Except as contained in this notice, the name of Digital Equipment Corporation  shall not be used in advertising or otherwise to promote the sale, use or other dealings in this Software without prior written authorization from Digital  Equipment Corporation.</w:t>
      </w:r>
    </w:p>
    <w:p w14:paraId="4CA8127E" w14:textId="77777777" w:rsidR="00425AAE" w:rsidRDefault="00425AAE">
      <w:r>
        <w:t>Copyright (c) 1997 by Silicon Graphics Computer Systems, Inc.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Silicon Graphics not be used in advertising or publicity pertaining to distribution of the software without specific prior written permission. Silicon Graphics makes no representation about the suitability of this software for any purpose. It is provided as is without any express or implied warranty. SILICON GRAPHICS DISCLAIMS ALL WARRANTIES WITH REGARD TO THIS SOFTWARE, INCLUDING ALL IMPLIED WARRANTIES OF MERCHANTABILITY AND FITNESS FOR A PARTICULAR PURPOSE. IN NO EVENT SHALL SILICON GRAPHICS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66DA4ED4" w14:textId="77777777" w:rsidR="00425AAE" w:rsidRDefault="00425AAE">
      <w:r>
        <w:t>Copyright 1992 Network Computing Devices</w:t>
      </w:r>
    </w:p>
    <w:p w14:paraId="600EF9CC"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NCD. not be used in advertising or publicity pertaining to distribution of the software without specific, written prior permission.  NCD. makes no representations about the suitability of this software for any purpose.  It is provided as is without express or implied warranty.</w:t>
      </w:r>
    </w:p>
    <w:p w14:paraId="3991FEB2" w14:textId="77777777" w:rsidR="00425AAE" w:rsidRDefault="00425AAE">
      <w:r>
        <w:t>NCD. DISCLAIMS ALL WARRANTIES WITH REGARD TO THIS SOFTWARE, INCLUDING ALL IMPLIED WARRANTIES OF MERCHANTABILITY AND FITNESS, IN NO EVENT SHALL NCD.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30E4C89C" w14:textId="77777777" w:rsidR="00425AAE" w:rsidRDefault="00425AAE">
      <w:r>
        <w:lastRenderedPageBreak/>
        <w:t>Copyright 1991,1993 by Digital Equipment Corporation, Maynard, Massachusetts, and Olivetti Research Limited, Cambridge, England.</w:t>
      </w:r>
    </w:p>
    <w:p w14:paraId="53F0C942" w14:textId="77777777" w:rsidR="00425AAE" w:rsidRDefault="00425AAE">
      <w:r>
        <w:t xml:space="preserve">                        All Rights Reserved</w:t>
      </w:r>
    </w:p>
    <w:p w14:paraId="5765D8D8"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names of Digital or Olivetti not be used in advertising or publicity pertaining to distribution of the software without specific, written prior permission.</w:t>
      </w:r>
    </w:p>
    <w:p w14:paraId="793CB793" w14:textId="77777777" w:rsidR="00425AAE" w:rsidRDefault="00425AAE">
      <w:r>
        <w:t>DIGITAL AND OLIVETTI DISCLAIM ALL WARRANTIES WITH REGARD TO THIS SOFTWARE, INCLUDING ALL IMPLIED WARRANTIES OF MERCHANTABILITY AND FITNESS, IN NO EVENT SHALL THEY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295B6BD4" w14:textId="77777777" w:rsidR="00425AAE" w:rsidRDefault="00425AAE">
      <w:r>
        <w:t>Copyright 1986, 1987, 1988 by Hewlett-Packard Corporation</w:t>
      </w:r>
    </w:p>
    <w:p w14:paraId="33446D5F"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Hewlett-Packard not be used in advertising or publicity pertaining to distribution of the software without specific, written prior permission.</w:t>
      </w:r>
    </w:p>
    <w:p w14:paraId="6324A8AE" w14:textId="77777777" w:rsidR="00425AAE" w:rsidRDefault="00425AAE">
      <w:r>
        <w:t>Hewlett-Packard makes no representations about the  suitability of this software for any purpose.  It is provided  as is without express or implied warranty.</w:t>
      </w:r>
    </w:p>
    <w:p w14:paraId="10680CE1" w14:textId="77777777" w:rsidR="00425AAE" w:rsidRDefault="00425AAE">
      <w:r>
        <w:t>This software is not subject to any license of the American Telephone and Telegraph Company or of the Regents of the University of California.</w:t>
      </w:r>
    </w:p>
    <w:p w14:paraId="02C2DC46" w14:textId="77777777" w:rsidR="00425AAE" w:rsidRDefault="00425AAE">
      <w:r>
        <w:t>Copyright (c) 1994, 1995  Hewlett-Packard Company</w:t>
      </w:r>
    </w:p>
    <w:p w14:paraId="08891651"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E29CD57" w14:textId="77777777" w:rsidR="00425AAE" w:rsidRDefault="00425AAE">
      <w:r>
        <w:t>The above copyright notice and this permission notice shall be included in all copies or substantial portions of the Software.</w:t>
      </w:r>
    </w:p>
    <w:p w14:paraId="74B737A4" w14:textId="77777777" w:rsidR="00425AAE" w:rsidRDefault="00425AAE">
      <w:r>
        <w:t>THE SOFTWARE IS PROVIDED AS IS, WITHOUT WARRANTY OF ANY KIND, EXPRESS OR IMPLIED, INCLUDING BUT NOT LIMITED TO THE WARRANTIES OF MERCHANTABILITY, FITNESS FOR A PARTICULAR PURPOSE AND NONINFRINGEMENT. IN NO EVENT SHALL HEWLETT-PACKARD COMPANY BE LIABLE FOR ANY CLAIM, DAMAGES OR OTHER LIABILITY, WHETHER IN AN ACTION OF CONTRACT, TORT OR OTHERWISE, ARISING FROM, OUT OF OR IN CONNECTION WITH THE SOFTWARE OR THE USE OR OTHER DEALINGS IN THE SOFTWARE.</w:t>
      </w:r>
    </w:p>
    <w:p w14:paraId="33DE969D" w14:textId="77777777" w:rsidR="00425AAE" w:rsidRDefault="00425AAE">
      <w:r>
        <w:lastRenderedPageBreak/>
        <w:t>Except as contained in this notice, the name of the Hewlett-Packard Company shall not be used in advertising or otherwise to promote the sale, use or other dealings in this Software without prior written authorization from the Hewlett-Packard Company.</w:t>
      </w:r>
    </w:p>
    <w:p w14:paraId="7D44C2D9" w14:textId="77777777" w:rsidR="00425AAE" w:rsidRDefault="00425AAE">
      <w:r>
        <w:t>Copyright Digital Equipment Corporation, 1996</w:t>
      </w:r>
    </w:p>
    <w:p w14:paraId="51F3F96A" w14:textId="77777777" w:rsidR="00425AAE" w:rsidRDefault="00425AAE">
      <w:r>
        <w:t>Permission to use, copy, modify, distribute, and sell this documentation for any purpose is hereby granted without fee, provided that the above copyright notice and this permission notice appear in all copies.  Digital Equipment Corporation makes no representations about the suitability for any purpose of the information in this document.  This documentation is provided ``as is'' without express or implied warranty.</w:t>
      </w:r>
    </w:p>
    <w:p w14:paraId="17B437A5" w14:textId="77777777" w:rsidR="00425AAE" w:rsidRDefault="00425AAE">
      <w:r>
        <w:t>Copyright (c) 1999, 2005, 2006, Oracle and/or its affiliates. All rights reserved.</w:t>
      </w:r>
    </w:p>
    <w:p w14:paraId="77C76A23"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3FBF92" w14:textId="77777777" w:rsidR="00425AAE" w:rsidRDefault="00425AAE">
      <w:r>
        <w:t>The above copyright notice and this permission notice (including the next paragraph) shall be included in all copies or substantial portions of the Software.</w:t>
      </w:r>
    </w:p>
    <w:p w14:paraId="00A50B73"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6B4F239" w14:textId="77777777" w:rsidR="00425AAE" w:rsidRDefault="00425AAE">
      <w:r>
        <w:t>Copyright (c) 1989 X Consortium, Inc. and Digital Equipment Corporation. Copyright (c) 1992 X Consortium, Inc. and Intergraph Corporation. Copyright (c) 1993 X Consortium, Inc. and Silicon Graphics, Inc. Copyright (c) 1994, 1995 X Consortium, Inc. and Hewlett-Packard Company.</w:t>
      </w:r>
    </w:p>
    <w:p w14:paraId="76BD5E6E" w14:textId="77777777" w:rsidR="00425AAE" w:rsidRDefault="00425AAE">
      <w:r>
        <w:t>Permission to use, copy, modify, and distribute this documentation for any purpose and without fee is hereby granted, provided that the above copyright notice and this permission notice appear in all copies. Digital Equipment Corporation, Intergraph Corporation, Silicon Graphics, Hewlett-Packard, and the X Consortium make no representations about the suitability for any purpose of the information in this document.  This documentation is provided ``as is'' without express or implied warranty. [END FILE=libxext-1.3.2/debian/copyright]</w:t>
      </w:r>
    </w:p>
    <w:p w14:paraId="59DC9294" w14:textId="77777777" w:rsidR="00425AAE" w:rsidRDefault="00425AAE" w:rsidP="000727EF">
      <w:pPr>
        <w:pStyle w:val="Heading2"/>
      </w:pPr>
      <w:r>
        <w:t xml:space="preserve"> </w:t>
      </w:r>
      <w:bookmarkStart w:id="400" w:name="_Toc399938218"/>
      <w:r>
        <w:t>libxfixes (version 5.0.1):</w:t>
      </w:r>
      <w:bookmarkEnd w:id="400"/>
    </w:p>
    <w:p w14:paraId="7DF011E7" w14:textId="77777777" w:rsidR="00425AAE" w:rsidRDefault="00425AAE" w:rsidP="000727EF">
      <w:pPr>
        <w:pStyle w:val="Heading3"/>
      </w:pPr>
      <w:r>
        <w:t>libxfixes-5.0.1/debian/copyright:</w:t>
      </w:r>
    </w:p>
    <w:p w14:paraId="7DEBB876" w14:textId="77777777" w:rsidR="00425AAE" w:rsidRDefault="00425AAE">
      <w:r>
        <w:t>[BEGIN FILE=libxfixes-5.0.1/debian/copyright] This package was downloaded from http://xorg.freedesktop.org/releases/individual/lib/</w:t>
      </w:r>
    </w:p>
    <w:p w14:paraId="57107649" w14:textId="77777777" w:rsidR="00425AAE" w:rsidRDefault="00425AAE">
      <w:r>
        <w:t xml:space="preserve"> Copyright Â© 2001,2003 Keith Packard</w:t>
      </w:r>
    </w:p>
    <w:p w14:paraId="2D96AC42" w14:textId="77777777" w:rsidR="00425AAE" w:rsidRDefault="00425AAE">
      <w:r>
        <w:lastRenderedPageBreak/>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Keith Packard not be used in advertising or publicity pertaining to distribution of the software without specific, written prior permission.  Keith Packard makes no representations about the suitability of this software for any purpose.  It is provided as is without express or implied warranty.</w:t>
      </w:r>
    </w:p>
    <w:p w14:paraId="085B1C5F" w14:textId="77777777" w:rsidR="00425AAE" w:rsidRDefault="00425AAE">
      <w:r>
        <w:t>KEITH PACKARD DISCLAIMS ALL WARRANTIES WITH REGARD TO THIS SOFTWARE, INCLUDING ALL IMPLIED WARRANTIES OF MERCHANTABILITY AND FITNESS, IN NO EVENT SHALL KEITH PACKARD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2A5C2B6D" w14:textId="77777777" w:rsidR="00425AAE" w:rsidRDefault="00425AAE">
      <w:r>
        <w:t>Copyright (c) 2006, Oracle and/or its affiliates. All rights reserved.</w:t>
      </w:r>
    </w:p>
    <w:p w14:paraId="2CFAAFF1"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83C84FF" w14:textId="77777777" w:rsidR="00425AAE" w:rsidRDefault="00425AAE">
      <w:r>
        <w:t>The above copyright notice and this permission notice (including the next paragraph) shall be included in all copies or substantial portions of the Software.</w:t>
      </w:r>
    </w:p>
    <w:p w14:paraId="34C6F950"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FILE=libxfixes-5.0.1/debian/copyright]</w:t>
      </w:r>
    </w:p>
    <w:p w14:paraId="50574143" w14:textId="77777777" w:rsidR="00425AAE" w:rsidRDefault="00425AAE" w:rsidP="000727EF">
      <w:pPr>
        <w:pStyle w:val="Heading2"/>
      </w:pPr>
      <w:r>
        <w:t xml:space="preserve"> </w:t>
      </w:r>
      <w:bookmarkStart w:id="401" w:name="_Toc399938219"/>
      <w:r>
        <w:t>libxml2 (version 2.9.1+dfsg1):</w:t>
      </w:r>
      <w:bookmarkEnd w:id="401"/>
    </w:p>
    <w:p w14:paraId="3E6F80F4" w14:textId="77777777" w:rsidR="00425AAE" w:rsidRDefault="00425AAE" w:rsidP="000727EF">
      <w:pPr>
        <w:pStyle w:val="Heading3"/>
      </w:pPr>
      <w:r>
        <w:t>libxml2-2.9.1+dfsg1/debian/copyright:</w:t>
      </w:r>
    </w:p>
    <w:p w14:paraId="56B2F3C5" w14:textId="77777777" w:rsidR="00425AAE" w:rsidRDefault="00425AAE">
      <w:r>
        <w:t>[BEGIN FILE=libxml2-2.9.1+dfsg1/debian/copyright] This package was debianized by Vincent Renardias &lt;vincent@waw.com&gt; on Sat, 26 Sep 1998 16:50:54 +0200</w:t>
      </w:r>
    </w:p>
    <w:p w14:paraId="2A3EB252" w14:textId="77777777" w:rsidR="00425AAE" w:rsidRDefault="00425AAE">
      <w:r>
        <w:t>It was downloaded from ftp://xmlsoft.org/libxml2/</w:t>
      </w:r>
    </w:p>
    <w:p w14:paraId="424BC0E4" w14:textId="77777777" w:rsidR="00425AAE" w:rsidRDefault="00425AAE">
      <w:r>
        <w:t>==========================</w:t>
      </w:r>
    </w:p>
    <w:p w14:paraId="6F33C125" w14:textId="77777777" w:rsidR="00425AAE" w:rsidRDefault="00425AAE">
      <w:r>
        <w:t>Except where otherwise noted in the source code (trio files, hash.c and list.c) covered by a similar licence but with different Copyright notices:</w:t>
      </w:r>
    </w:p>
    <w:p w14:paraId="2F858BDF" w14:textId="77777777" w:rsidR="00425AAE" w:rsidRDefault="00425AAE">
      <w:r>
        <w:t xml:space="preserve"> Copyright (C) 1998-2002 Daniel Veillard.  All Rights Reserved.</w:t>
      </w:r>
    </w:p>
    <w:p w14:paraId="3153C55A" w14:textId="77777777" w:rsidR="00425AAE" w:rsidRDefault="00425AAE">
      <w:r>
        <w:t xml:space="preserve">Permission is hereby granted, free of charge, to any person obtaining a copy of this software and associated documentation files (the Software), to deal in the Software without restriction, including without limitation the rights to use, copy, modify, merge, </w:t>
      </w:r>
      <w:r>
        <w:lastRenderedPageBreak/>
        <w:t>publish, distribute, sublicense, and/or sell copies of the Software, and to permit persons to whom the Software is fur- nished to do so, subject to the following conditions:</w:t>
      </w:r>
    </w:p>
    <w:p w14:paraId="75C6D147" w14:textId="77777777" w:rsidR="00425AAE" w:rsidRDefault="00425AAE">
      <w:r>
        <w:t>The above copyright notice and this permission notice shall be included in all copies or substantial portions of the Software.</w:t>
      </w:r>
    </w:p>
    <w:p w14:paraId="67578AD9" w14:textId="77777777" w:rsidR="00425AAE" w:rsidRDefault="00425AAE">
      <w:r>
        <w:t>THE SOFTWARE IS PROVIDED AS IS, WITHOUT WARRANTY OF ANY KIND, EXPRESS OR IMPLIED, INCLUDING BUT NOT LIMITED TO THE WARRANTIES OF MERCHANTABILITY, FIT- NESS FOR A PARTICULAR PURPOSE AND NONINFRINGEMENT.  IN NO EVENT SHALL THE DANIEL VEILLARD BE LIABLE FOR ANY CLAIM, DAMAGES OR OTHER LIABILITY, WHETHER IN AN ACTION OF CONTRACT, TORT OR OTHERWISE, ARISING FROM, OUT OF OR IN CON- NECTION WITH THE SOFTWARE OR THE USE OR OTHER DEALINGS IN THE SOFTWARE.</w:t>
      </w:r>
    </w:p>
    <w:p w14:paraId="2476A2FD" w14:textId="77777777" w:rsidR="00425AAE" w:rsidRDefault="00425AAE">
      <w:r>
        <w:t>Except as contained in this notice, the name of Daniel Veillard shall not be used in advertising or otherwise to promote the sale, use or other deal- ings in this Software without prior written authorization from him. ========================== trio.c, trio.h: Copyright (C) 1998 Bjorn Reese and Daniel Stenberg.</w:t>
      </w:r>
    </w:p>
    <w:p w14:paraId="76579CEC" w14:textId="77777777" w:rsidR="00425AAE" w:rsidRDefault="00425AAE">
      <w:r>
        <w:t>Permission to use, copy, modify, and distribute this software for any purpose with or without fee is hereby granted, provided that the above copyright notice and this permission notice appear in all copies.</w:t>
      </w:r>
    </w:p>
    <w:p w14:paraId="1A2C01D9" w14:textId="77777777" w:rsidR="00425AAE" w:rsidRDefault="00425AAE">
      <w:r>
        <w:t>THIS SOFTWARE IS PROVIDED ``AS IS'' AND WITHOUT ANY EXPRESS OR IMPLIED WARRANTIES, INCLUDING, WITHOUT LIMITATION, THE IMPLIED WARRANTIES OF MERCHANTIBILITY AND FITNESS FOR A PARTICULAR PURPOSE. THE AUTHORS AND CONTRIBUTORS ACCEPT NO RESPONSIBILITY IN ANY CONCEIVABLE MANNER. ========================== triop.h: Copyright (C) 2000 Bjorn Reese and Daniel Stenberg.</w:t>
      </w:r>
    </w:p>
    <w:p w14:paraId="254F9BE7" w14:textId="77777777" w:rsidR="00425AAE" w:rsidRDefault="00425AAE">
      <w:r>
        <w:t>Permission to use, copy, modify, and distribute this software for any purpose with or without fee is hereby granted, provided that the above copyright notice and this permission notice appear in all copies.</w:t>
      </w:r>
    </w:p>
    <w:p w14:paraId="7A1CBDFD" w14:textId="77777777" w:rsidR="00425AAE" w:rsidRDefault="00425AAE">
      <w:r>
        <w:t>THIS SOFTWARE IS PROVIDED ``AS IS'' AND WITHOUT ANY EXPRESS OR IMPLIED WARRANTIES, INCLUDING, WITHOUT LIMITATION, THE IMPLIED WARRANTIES OF MERCHANTIBILITY AND FITNESS FOR A PARTICULAR PURPOSE. THE AUTHORS AND CONTRIBUTORS ACCEPT NO RESPONSIBILITY IN ANY CONCEIVABLE MANNER. ========================== hash.c: Copyright (C) 2000 Bjorn Reese and Daniel Veillard.</w:t>
      </w:r>
    </w:p>
    <w:p w14:paraId="3BB18148" w14:textId="77777777" w:rsidR="00425AAE" w:rsidRDefault="00425AAE">
      <w:r>
        <w:t>Permission to use, copy, modify, and distribute this software for any purpose with or without fee is hereby granted, provided that the above copyright notice and this permission notice appear in all copies.</w:t>
      </w:r>
    </w:p>
    <w:p w14:paraId="23B97010" w14:textId="77777777" w:rsidR="00425AAE" w:rsidRDefault="00425AAE">
      <w:r>
        <w:t>THIS SOFTWARE IS PROVIDED ``AS IS'' AND WITHOUT ANY EXPRESS OR IMPLIED WARRANTIES, INCLUDING, WITHOUT LIMITATION, THE IMPLIED WARRANTIES OF MERCHANTIBILITY AND FITNESS FOR A PARTICULAR PURPOSE. THE AUTHORS AND CONTRIBUTORS ACCEPT NO RESPONSIBILITY IN ANY CONCEIVABLE MANNER. ========================== list.c: Copyright (C) 2000 Gary Pennington and Daniel Veillard.</w:t>
      </w:r>
    </w:p>
    <w:p w14:paraId="1C0CE58A" w14:textId="77777777" w:rsidR="00425AAE" w:rsidRDefault="00425AAE">
      <w:r>
        <w:lastRenderedPageBreak/>
        <w:t>Permission to use, copy, modify, and distribute this software for any purpose with or without fee is hereby granted, provided that the above copyright notice and this permission notice appear in all copies.</w:t>
      </w:r>
    </w:p>
    <w:p w14:paraId="35CE9CCD" w14:textId="77777777" w:rsidR="00425AAE" w:rsidRDefault="00425AAE">
      <w:r>
        <w:t>THIS SOFTWARE IS PROVIDED ``AS IS'' AND WITHOUT ANY EXPRESS OR IMPLIED WARRANTIES, INCLUDING, WITHOUT LIMITATION, THE IMPLIED WARRANTIES OF MERCHANTIBILITY AND FITNESS FOR A PARTICULAR PURPOSE. THE AUTHORS AND CONTRIBUTORS ACCEPT NO RESPONSIBILITY IN ANY CONCEIVABLE MANNER. ========================== triodef.h, trionan.c, trionan.h: Copyright (C) 2001 Bjorn Reese &lt;breese@users.sourceforge.net&gt;</w:t>
      </w:r>
    </w:p>
    <w:p w14:paraId="52622AC1" w14:textId="77777777" w:rsidR="00425AAE" w:rsidRDefault="00425AAE">
      <w:r>
        <w:t>Permission to use, copy, modify, and distribute this software for any purpose with or without fee is hereby granted, provided that the above copyright notice and this permission notice appear in all copies.</w:t>
      </w:r>
    </w:p>
    <w:p w14:paraId="1B0F167E" w14:textId="77777777" w:rsidR="00425AAE" w:rsidRDefault="00425AAE">
      <w:r>
        <w:t>THIS SOFTWARE IS PROVIDED ``AS IS'' AND WITHOUT ANY EXPRESS OR IMPLIED WARRANTIES, INCLUDING, WITHOUT LIMITATION, THE IMPLIED WARRANTIES OF MERCHANTIBILITY AND FITNESS FOR A PARTICULAR PURPOSE. THE AUTHORS AND CONTRIBUTORS ACCEPT NO RESPONSIBILITY IN ANY CONCEIVABLE MANNER. ========================== triostr.c, triostr.h: Copyright (C) 2001 Bjorn Reese and Daniel Stenberg.</w:t>
      </w:r>
    </w:p>
    <w:p w14:paraId="2CDE943A" w14:textId="77777777" w:rsidR="00425AAE" w:rsidRDefault="00425AAE">
      <w:r>
        <w:t>Permission to use, copy, modify, and distribute this software for any purpose with or without fee is hereby granted, provided that the above copyright notice and this permission notice appear in all copies.</w:t>
      </w:r>
    </w:p>
    <w:p w14:paraId="71E92E3D" w14:textId="77777777" w:rsidR="00425AAE" w:rsidRDefault="00425AAE">
      <w:r>
        <w:t>THIS SOFTWARE IS PROVIDED ``AS IS'' AND WITHOUT ANY EXPRESS OR IMPLIED WARRANTIES, INCLUDING, WITHOUT LIMITATION, THE IMPLIED WARRANTIES OF MERCHANTIBILITY AND FITNESS FOR A PARTICULAR PURPOSE. THE AUTHORS AND CONTRIBUTORS ACCEPT NO RESPONSIBILITY IN ANY CONCEIVABLE MANNER. [END FILE=libxml2-2.9.1+dfsg1/debian/copyright]</w:t>
      </w:r>
    </w:p>
    <w:p w14:paraId="199FCAB5" w14:textId="77777777" w:rsidR="00425AAE" w:rsidRDefault="00425AAE" w:rsidP="000727EF">
      <w:pPr>
        <w:pStyle w:val="Heading2"/>
      </w:pPr>
      <w:r>
        <w:t xml:space="preserve"> </w:t>
      </w:r>
      <w:bookmarkStart w:id="402" w:name="_Toc399938220"/>
      <w:r>
        <w:t>libxml-parser-perl (version 2.41):</w:t>
      </w:r>
      <w:bookmarkEnd w:id="402"/>
    </w:p>
    <w:p w14:paraId="22302EA3" w14:textId="77777777" w:rsidR="00425AAE" w:rsidRDefault="00425AAE" w:rsidP="000727EF">
      <w:pPr>
        <w:pStyle w:val="Heading3"/>
      </w:pPr>
      <w:r>
        <w:t>libxml-parser-perl-2.41/debian/copyright:</w:t>
      </w:r>
    </w:p>
    <w:p w14:paraId="2D79F57D" w14:textId="77777777" w:rsidR="00425AAE" w:rsidRDefault="00425AAE">
      <w:r>
        <w:t>[BEGIN FILE=libxml-parser-perl-2.41/debian/copyright] Format: http://www.debian.org/doc/packaging-manuals/copyright-format/1.0/ Upstream-Name: XML-Parser Upstream-Contact: Alexandr Ciornii &lt;alexchorny@gmail.com&gt; Source: https://metacpan.org/release/XML-Parser</w:t>
      </w:r>
    </w:p>
    <w:p w14:paraId="3ACB80D2" w14:textId="77777777" w:rsidR="00425AAE" w:rsidRDefault="00425AAE">
      <w:r>
        <w:t>Files: * Copyright:  1998-2000, Larry Wall &lt;larry@wall.org&gt;  1998-2000, Clark Cooper &lt;coopercc@netheaven.com&gt; License: Artistic or GPL-1+</w:t>
      </w:r>
    </w:p>
    <w:p w14:paraId="2C19CBE9" w14:textId="77777777" w:rsidR="00425AAE" w:rsidRDefault="00425AAE">
      <w:r>
        <w:t>Files: inc/Devel/CheckLib.pm Copyright:  2007, David Cantrell &lt;pause@barnyard.co.uk&gt;  2007, David Golden [Portions] &lt;dagolden@cpan.org&gt; License: Artistic or GPL-1+</w:t>
      </w:r>
    </w:p>
    <w:p w14:paraId="74B07864" w14:textId="77777777" w:rsidR="00425AAE" w:rsidRDefault="00425AAE">
      <w:r>
        <w:t xml:space="preserve">Files: debian/* Copyright:  1999-2004, 2008, Ardo van Rangelrooij &lt;ardo@debian.org&gt;  1999, Raphael Hertzog &lt;hertzog@debian.org&gt;  1999, Stevie Strickland &lt;sstrickl@cc.gatech.edu&gt;  2006-2007, Joey Hess &lt;joeyh@debian.org&gt;  2006, Steinar H. Gunderson &lt;sesse@debian.org&gt;  2008, Niko Tyni &lt;ntyni@debian.org&gt;  2011, </w:t>
      </w:r>
      <w:r>
        <w:lastRenderedPageBreak/>
        <w:t>Nicholas Bamber &lt;nicholas@periapt.co.uk&gt;  2011-2014, gregor herrmann &lt;gregoa@debian.org&gt; License: Artistic or GPL-1+</w:t>
      </w:r>
    </w:p>
    <w:p w14:paraId="310790DC"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0A4D1D92" w14:textId="77777777" w:rsidR="00425AAE" w:rsidRDefault="00425AAE">
      <w:r>
        <w:t>License: GPL-1+  This program is free software; you can redistribute it and/or modify  it under the terms of the GNU General Public License as published by  the Free Software Foundation; either version 1, or (at your option)  any later version.  .  On Debian systems, the complete text of version 1 of the GNU General  Public License can be found in `/usr/share/common-licenses/GPL-1'. [END FILE=libxml-parser-perl-2.41/debian/copyright]</w:t>
      </w:r>
    </w:p>
    <w:p w14:paraId="4B740EC1" w14:textId="77777777" w:rsidR="00425AAE" w:rsidRDefault="00425AAE" w:rsidP="000727EF">
      <w:pPr>
        <w:pStyle w:val="Heading2"/>
      </w:pPr>
      <w:r>
        <w:t xml:space="preserve"> </w:t>
      </w:r>
      <w:bookmarkStart w:id="403" w:name="_Toc399938221"/>
      <w:r>
        <w:t>libxmu (version 1.1.2):</w:t>
      </w:r>
      <w:bookmarkEnd w:id="403"/>
    </w:p>
    <w:p w14:paraId="3E66DC1A" w14:textId="77777777" w:rsidR="00425AAE" w:rsidRDefault="00425AAE" w:rsidP="000727EF">
      <w:pPr>
        <w:pStyle w:val="Heading3"/>
      </w:pPr>
      <w:r>
        <w:t>libxmu-1.1.2/debian/copyright:</w:t>
      </w:r>
    </w:p>
    <w:p w14:paraId="0B16B10F" w14:textId="77777777" w:rsidR="00425AAE" w:rsidRDefault="00425AAE">
      <w:r>
        <w:t>[BEGIN FILE=libxmu-1.1.2/debian/copyright] This package was downloaded from http://xorg.freedesktop.org/releases/individual/lib/</w:t>
      </w:r>
    </w:p>
    <w:p w14:paraId="0093373D" w14:textId="77777777" w:rsidR="00425AAE" w:rsidRDefault="00425AAE">
      <w:r>
        <w:t>Copyright 1989, 1998  The Open Group</w:t>
      </w:r>
    </w:p>
    <w:p w14:paraId="2ABAC7C6"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w:t>
      </w:r>
    </w:p>
    <w:p w14:paraId="5A8EBBA4" w14:textId="77777777" w:rsidR="00425AAE" w:rsidRDefault="00425AAE">
      <w:r>
        <w:t>The above copyright notice and this permission notice shall be included in all copies or substantial portions of the Software.</w:t>
      </w:r>
    </w:p>
    <w:p w14:paraId="30C15736" w14:textId="77777777" w:rsidR="00425AAE" w:rsidRDefault="00425AAE">
      <w:r>
        <w:t>THE SOFTWARE IS PROVIDED AS IS, WITHOUT WARRANTY OF ANY KIND, EXPRESS OR IMPLIED, INCLUDING BUT NOT LIMITED TO THE WARRANTIES OF MERCHANTABILITY, FITNESS FOR A PARTICULAR PURPOSE AND NONINFRINGEMENT.  IN NO EVENT SHALL THE OPEN GROUP BE LIABLE FOR ANY CLAIM, DAMAGES OR OTHER LIABILITY, WHETHER IN AN ACTION OF CONTRACT, TORT OR OTHERWISE, ARISING FROM, OUT OF OR IN CONNECTION WITH THE SOFTWARE OR THE USE OR OTHER DEALINGS IN THE SOFTWARE.</w:t>
      </w:r>
    </w:p>
    <w:p w14:paraId="043B7F7F" w14:textId="77777777" w:rsidR="00425AAE" w:rsidRDefault="00425AAE">
      <w:r>
        <w:t>Except as contained in this notice, the name of The Open Group shall not be used in advertising or otherwise to promote the sale, use or other dealings in this Software without prior written authorization from The Open Group.</w:t>
      </w:r>
    </w:p>
    <w:p w14:paraId="7996EC8C" w14:textId="77777777" w:rsidR="00425AAE" w:rsidRDefault="00425AAE">
      <w:r>
        <w:t>-----------</w:t>
      </w:r>
    </w:p>
    <w:p w14:paraId="2DFDA6A7" w14:textId="77777777" w:rsidR="00425AAE" w:rsidRDefault="00425AAE">
      <w:r>
        <w:t>Xmu/StrToBmap.c and Xmu/GrayPixmap.c also have:</w:t>
      </w:r>
    </w:p>
    <w:p w14:paraId="76EF2ECE" w14:textId="77777777" w:rsidR="00425AAE" w:rsidRDefault="00425AAE">
      <w:r>
        <w:t>Copyright 1987, 1988 by Digital Equipment Corporation, Maynard, Massachusetts.</w:t>
      </w:r>
    </w:p>
    <w:p w14:paraId="50E38261" w14:textId="77777777" w:rsidR="00425AAE" w:rsidRDefault="00425AAE">
      <w:r>
        <w:t xml:space="preserve">                        All Rights Reserved</w:t>
      </w:r>
    </w:p>
    <w:p w14:paraId="430DB2A8" w14:textId="77777777" w:rsidR="00425AAE" w:rsidRDefault="00425AAE">
      <w:r>
        <w:t xml:space="preserve">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Digital not be used in </w:t>
      </w:r>
      <w:r>
        <w:lastRenderedPageBreak/>
        <w:t xml:space="preserve">advertising or publicity pertaining to distribution of the software without specific, written prior permission.  </w:t>
      </w:r>
    </w:p>
    <w:p w14:paraId="7F8BB4B0" w14:textId="77777777" w:rsidR="00425AAE" w:rsidRDefault="00425AAE">
      <w:r>
        <w:t>DIGITAL DISCLAIMS ALL WARRANTIES WITH REGARD TO THIS SOFTWARE, INCLUDING ALL IMPLIED WARRANTIES OF MERCHANTABILITY AND FITNESS, IN NO EVENT SHALL DIGITAL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2D9FC617" w14:textId="77777777" w:rsidR="00425AAE" w:rsidRDefault="00425AAE">
      <w:r>
        <w:t>-----------</w:t>
      </w:r>
    </w:p>
    <w:p w14:paraId="657F2776" w14:textId="77777777" w:rsidR="00425AAE" w:rsidRDefault="00425AAE">
      <w:r>
        <w:t>And Xmu/Clip.c has:</w:t>
      </w:r>
    </w:p>
    <w:p w14:paraId="5A19C22B" w14:textId="77777777" w:rsidR="00425AAE" w:rsidRDefault="00425AAE">
      <w:r>
        <w:t>Copyright (c) 1998 by The XFree86 Project, Inc.</w:t>
      </w:r>
    </w:p>
    <w:p w14:paraId="293ABF78"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DD01BE2" w14:textId="77777777" w:rsidR="00425AAE" w:rsidRDefault="00425AAE">
      <w:r>
        <w:t>The above copyright notice and this permission notice shall be included in all copies or substantial portions of the Software.</w:t>
      </w:r>
    </w:p>
    <w:p w14:paraId="43CA9D45" w14:textId="77777777" w:rsidR="00425AAE" w:rsidRDefault="00425AAE">
      <w:r>
        <w:t>THE SOFTWARE IS PROVIDED AS IS, WITHOUT WARRANTY OF ANY KIND, EXPRESS OR IMPLIED, INCLUDING BUT NOT LIMITED TO THE WARRANTIES OF MERCHANTABILITY, FITNESS FOR A PARTICULAR PURPOSE AND NONINFRINGEMENT.  IN NO EVENT SHALL THE XFREE86 PROJECT BE LIABLE FOR ANY CLAIM, DAMAGES OR OTHER LIABILITY, WHETHER IN AN ACTION OF CONTRACT, TORT OR OTHERWISE, ARISING FROM, OUT OF OR IN CONNECTION WITH THE SOFTWARE OR THE USE OR OTHER DEALINGS IN THE SOFTWARE.</w:t>
      </w:r>
    </w:p>
    <w:p w14:paraId="4F0036AF" w14:textId="77777777" w:rsidR="00425AAE" w:rsidRDefault="00425AAE">
      <w:r>
        <w:t>Except as contained in this notice, the name of the XFree86 Project shall not be used in advertising or otherwise to promote the sale, use or other dealings in this Software without prior written authorization from the XFree86 Project. [END FILE=libxmu-1.1.2/debian/copyright]</w:t>
      </w:r>
    </w:p>
    <w:p w14:paraId="563EB083" w14:textId="77777777" w:rsidR="00425AAE" w:rsidRDefault="00425AAE" w:rsidP="000727EF">
      <w:pPr>
        <w:pStyle w:val="Heading2"/>
      </w:pPr>
      <w:r>
        <w:t xml:space="preserve"> </w:t>
      </w:r>
      <w:bookmarkStart w:id="404" w:name="_Toc399938222"/>
      <w:r>
        <w:t>libxpm (version 3.5.11):</w:t>
      </w:r>
      <w:bookmarkEnd w:id="404"/>
    </w:p>
    <w:p w14:paraId="3E0682BB" w14:textId="77777777" w:rsidR="00425AAE" w:rsidRDefault="00425AAE" w:rsidP="000727EF">
      <w:pPr>
        <w:pStyle w:val="Heading3"/>
      </w:pPr>
      <w:r>
        <w:t>libxpm-3.5.11/debian/copyright:</w:t>
      </w:r>
    </w:p>
    <w:p w14:paraId="1AD2246A" w14:textId="77777777" w:rsidR="00425AAE" w:rsidRDefault="00425AAE">
      <w:r>
        <w:t>[BEGIN FILE=libxpm-3.5.11/debian/copyright] This package was downloaded from http://xorg.freedesktop.org/releases/individual/lib/</w:t>
      </w:r>
    </w:p>
    <w:p w14:paraId="0ACBC03E" w14:textId="77777777" w:rsidR="00425AAE" w:rsidRDefault="00425AAE">
      <w:r>
        <w:t>Copyright (C) 1989-95 GROUPE BULL</w:t>
      </w:r>
    </w:p>
    <w:p w14:paraId="459AB3CF"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AF0E942" w14:textId="77777777" w:rsidR="00425AAE" w:rsidRDefault="00425AAE">
      <w:r>
        <w:lastRenderedPageBreak/>
        <w:t>The above copyright notice and this permission notice shall be included in all copies or substantial portions of the Software.</w:t>
      </w:r>
    </w:p>
    <w:p w14:paraId="673179BE" w14:textId="77777777" w:rsidR="00425AAE" w:rsidRDefault="00425AAE">
      <w:r>
        <w:t>THE SOFTWARE IS PROVIDED AS IS, WITHOUT WARRANTY OF ANY KIND, EXPRESS OR IMPLIED, INCLUDING BUT NOT LIMITED TO THE WARRANTIES OF MERCHANTABILITY, FITNESS FOR A PARTICULAR PURPOSE AND NONINFRINGEMENT. IN NO EVENT SHALL GROUPE BULL BE LIABLE FOR ANY CLAIM, DAMAGES OR OTHER LIABILITY, WHETHER IN AN ACTION OF CONTRACT, TORT OR OTHERWISE, ARISING FROM, OUT OF OR IN CONNECTION WITH THE SOFTWARE OR THE USE OR OTHER DEALINGS IN THE SOFTWARE.</w:t>
      </w:r>
    </w:p>
    <w:p w14:paraId="70185605" w14:textId="77777777" w:rsidR="00425AAE" w:rsidRDefault="00425AAE">
      <w:r>
        <w:t>Except as contained in this notice, the name of GROUPE BULL shall not be used in advertising or otherwise to promote the sale, use or other dealings in this Software without prior written authorization from GROUPE BULL.</w:t>
      </w:r>
    </w:p>
    <w:p w14:paraId="70A90283" w14:textId="77777777" w:rsidR="00425AAE" w:rsidRDefault="00425AAE">
      <w:r>
        <w:t>Copyright (C) 1998 Arnaud LE HORS</w:t>
      </w:r>
    </w:p>
    <w:p w14:paraId="1ED24FCE"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54C6130" w14:textId="77777777" w:rsidR="00425AAE" w:rsidRDefault="00425AAE">
      <w:r>
        <w:t>The above copyright notice and this permission notice shall be included in all copies or substantial portions of the Software.</w:t>
      </w:r>
    </w:p>
    <w:p w14:paraId="5E392FA0" w14:textId="77777777" w:rsidR="00425AAE" w:rsidRDefault="00425AAE">
      <w:r>
        <w:t>THE SOFTWARE IS PROVIDED AS IS, WITHOUT WARRANTY OF ANY KIND, EXPRESS OR IMPLIED, INCLUDING BUT NOT LIMITED TO THE WARRANTIES OF MERCHANTABILITY, FITNESS FOR A PARTICULAR PURPOSE AND NONINFRINGEMENT. IN NO EVENT SHALL Arnaud LE HORS BE LIABLE FOR ANY CLAIM, DAMAGES OR OTHER LIABILITY, WHETHER IN AN ACTION OF CONTRACT, TORT OR OTHERWISE, ARISING FROM, OUT OF OR IN CONNECTION WITH THE SOFTWARE OR THE USE OR OTHER DEALINGS IN THE SOFTWARE.</w:t>
      </w:r>
    </w:p>
    <w:p w14:paraId="52E4E803" w14:textId="77777777" w:rsidR="00425AAE" w:rsidRDefault="00425AAE">
      <w:r>
        <w:t>Except as contained in this notice, the name of Arnaud LE HORS shall not be used in advertising or otherwise to promote the sale, use or other dealings in this Software without prior written authorization from Arnaud LE HORS.</w:t>
      </w:r>
    </w:p>
    <w:p w14:paraId="32A5A198" w14:textId="77777777" w:rsidR="00425AAE" w:rsidRDefault="00425AAE">
      <w:r>
        <w:t>Copyright (C) 19896 Lorens Younes</w:t>
      </w:r>
    </w:p>
    <w:p w14:paraId="17350A48"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8D81943" w14:textId="77777777" w:rsidR="00425AAE" w:rsidRDefault="00425AAE">
      <w:r>
        <w:t>The above copyright notice and this permission notice shall be included in all copies or substantial portions of the Software.</w:t>
      </w:r>
    </w:p>
    <w:p w14:paraId="454E0684" w14:textId="77777777" w:rsidR="00425AAE" w:rsidRDefault="00425AAE">
      <w:r>
        <w:t xml:space="preserve">THE SOFTWARE IS PROVIDED AS IS, WITHOUT WARRANTY OF ANY KIND, EXPRESS OR IMPLIED, INCLUDING BUT NOT LIMITED TO THE WARRANTIES OF MERCHANTABILITY, FITNESS FOR A PARTICULAR PURPOSE AND NONINFRINGEMENT. IN NO EVENT SHALL Lorens Younes BE LIABLE FOR ANY CLAIM, DAMAGES OR OTHER LIABILITY, WHETHER IN AN ACTION OF </w:t>
      </w:r>
      <w:r>
        <w:lastRenderedPageBreak/>
        <w:t>CONTRACT, TORT OR OTHERWISE, ARISING FROM, OUT OF OR IN CONNECTION WITH THE SOFTWARE OR THE USE OR OTHER DEALINGS IN THE SOFTWARE.</w:t>
      </w:r>
    </w:p>
    <w:p w14:paraId="5D5CD45C" w14:textId="77777777" w:rsidR="00425AAE" w:rsidRDefault="00425AAE">
      <w:r>
        <w:t>Except as contained in this notice, the name of Lorens Younes shall not be used in advertising or otherwise to promote the sale, use or other dealings in this Software without prior written authorization from Lorens Younes. [END FILE=libxpm-3.5.11/debian/copyright]</w:t>
      </w:r>
    </w:p>
    <w:p w14:paraId="4D4BC887" w14:textId="77777777" w:rsidR="00425AAE" w:rsidRDefault="00425AAE" w:rsidP="000727EF">
      <w:pPr>
        <w:pStyle w:val="Heading2"/>
      </w:pPr>
      <w:r>
        <w:t xml:space="preserve"> </w:t>
      </w:r>
      <w:bookmarkStart w:id="405" w:name="_Toc399938223"/>
      <w:r>
        <w:t>libxrender (version 0.9.8):</w:t>
      </w:r>
      <w:bookmarkEnd w:id="405"/>
    </w:p>
    <w:p w14:paraId="6F58CD97" w14:textId="77777777" w:rsidR="00425AAE" w:rsidRDefault="00425AAE" w:rsidP="000727EF">
      <w:pPr>
        <w:pStyle w:val="Heading3"/>
      </w:pPr>
      <w:r>
        <w:t>libxrender-0.9.8/debian/copyright:</w:t>
      </w:r>
    </w:p>
    <w:p w14:paraId="3CD3FEEF" w14:textId="77777777" w:rsidR="00425AAE" w:rsidRDefault="00425AAE">
      <w:r>
        <w:t>[BEGIN FILE=libxrender-0.9.8/debian/copyright] This package was downloaded from http://xorg.freedesktop.org/releases/individual/lib/</w:t>
      </w:r>
    </w:p>
    <w:p w14:paraId="2BE7F203" w14:textId="77777777" w:rsidR="00425AAE" w:rsidRDefault="00425AAE">
      <w:r>
        <w:t>Copyright Â© 2001,2003 Keith Packard</w:t>
      </w:r>
    </w:p>
    <w:p w14:paraId="7C3C3919"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Keith Packard not be used in advertising or publicity pertaining to distribution of the software without specific, written prior permission.  Keith Packard makes no representations about the suitability of this software for any purpose.  It is provided as is without express or implied warranty.</w:t>
      </w:r>
    </w:p>
    <w:p w14:paraId="2D677662" w14:textId="77777777" w:rsidR="00425AAE" w:rsidRDefault="00425AAE">
      <w:r>
        <w:t>KEITH PACKARD DISCLAIMS ALL WARRANTIES WITH REGARD TO THIS SOFTWARE, INCLUDING ALL IMPLIED WARRANTIES OF MERCHANTABILITY AND FITNESS, IN NO EVENT SHALL KEITH PACKARD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753562A4" w14:textId="77777777" w:rsidR="00425AAE" w:rsidRDefault="00425AAE">
      <w:r>
        <w:t>Copyright Â© 2000 SuSE, Inc.</w:t>
      </w:r>
    </w:p>
    <w:p w14:paraId="1C163401"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SuSE not be used in advertising or publicity pertaining to distribution of the software without specific, written prior permission.  SuSE makes no representations about the suitability of this software for any purpose.  It is provided as is without express or implied warranty.</w:t>
      </w:r>
    </w:p>
    <w:p w14:paraId="1AD5B8BF" w14:textId="77777777" w:rsidR="00425AAE" w:rsidRDefault="00425AAE">
      <w:r>
        <w:t>SuSE DISCLAIMS ALL WARRANTIES WITH REGARD TO THIS SOFTWARE, INCLUDING ALL IMPLIED WARRANTIES OF MERCHANTABILITY AND FITNESS, IN NO EVENT SHALL SuSE BE LIABLE FOR ANY SPECIAL, INDIRECT OR CONSEQUENTIAL DAMAGES OR ANY DAMAGES WHATSOEVER RESULTING FROM LOSS OF USE, DATA OR PROFITS, WHETHER IN AN ACTION OF CONTRACT, NEGLIGENCE OR OTHER TORTIOUS ACTION, ARISING OUT OF OR IN  CONNECTION WITH THE USE OR PERFORMANCE OF THIS SOFTWARE. [END FILE=libxrender-0.9.8/debian/copyright]</w:t>
      </w:r>
    </w:p>
    <w:p w14:paraId="141D3B93" w14:textId="77777777" w:rsidR="00425AAE" w:rsidRDefault="00425AAE" w:rsidP="000727EF">
      <w:pPr>
        <w:pStyle w:val="Heading2"/>
      </w:pPr>
      <w:r>
        <w:lastRenderedPageBreak/>
        <w:t xml:space="preserve"> </w:t>
      </w:r>
      <w:bookmarkStart w:id="406" w:name="_Toc399938224"/>
      <w:r>
        <w:t>libxshmfence (version 1.1):</w:t>
      </w:r>
      <w:bookmarkEnd w:id="406"/>
    </w:p>
    <w:p w14:paraId="4083351E" w14:textId="77777777" w:rsidR="00425AAE" w:rsidRDefault="00425AAE" w:rsidP="000727EF">
      <w:pPr>
        <w:pStyle w:val="Heading3"/>
      </w:pPr>
      <w:r>
        <w:t>libxshmfence-1.1/debian/copyright:</w:t>
      </w:r>
    </w:p>
    <w:p w14:paraId="04999B04" w14:textId="77777777" w:rsidR="00425AAE" w:rsidRDefault="00425AAE">
      <w:r>
        <w:t>[BEGIN FILE=libxshmfence-1.1/debian/copyright] This package was downloaded from http://xorg.freedesktop.org/releases/individual/lib/</w:t>
      </w:r>
    </w:p>
    <w:p w14:paraId="13DC9723" w14:textId="77777777" w:rsidR="00425AAE" w:rsidRDefault="00425AAE">
      <w:r>
        <w:t>Copyright Â© 2013 Keith Packard</w:t>
      </w:r>
    </w:p>
    <w:p w14:paraId="109ED36A"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the copyright holders not be used in advertising or publicity pertaining to distribution of the software without specific, written prior permission.  The copyright holders make no representations about the suitability of this software for any purpose.  It is provided as is without express or implied warranty.</w:t>
      </w:r>
    </w:p>
    <w:p w14:paraId="382137BD" w14:textId="77777777" w:rsidR="00425AAE" w:rsidRDefault="00425AAE">
      <w:r>
        <w:t>THE COPYRIGHT HOLDERS DISCLAIM ALL WARRANTIES WITH REGARD TO THIS SOFTWARE, INCLUDING ALL IMPLIED WARRANTIES OF MERCHANTABILITY AND FITNESS, IN NO EVENT SHALL THE COPYRIGHT HOLDERS BE LIABLE FOR ANY SPECIAL, INDIRECT OR CONSEQUENTIAL DAMAGES OR ANY DAMAGES WHATSOEVER RESULTING FROM LOSS OF USE, DATA OR PROFITS, WHETHER IN AN ACTION OF CONTRACT, NEGLIGENCE OR OTHER TORTIOUS ACTION, ARISING OUT OF OR IN CONNECTION WITH THE USE OR PERFORMANCE OF THIS SOFTWARE. [END FILE=libxshmfence-1.1/debian/copyright]</w:t>
      </w:r>
    </w:p>
    <w:p w14:paraId="6D642A45" w14:textId="77777777" w:rsidR="00425AAE" w:rsidRDefault="00425AAE" w:rsidP="000727EF">
      <w:pPr>
        <w:pStyle w:val="Heading2"/>
      </w:pPr>
      <w:r>
        <w:t xml:space="preserve"> </w:t>
      </w:r>
      <w:bookmarkStart w:id="407" w:name="_Toc399938225"/>
      <w:r>
        <w:t>libxslt (version 1.1.28):</w:t>
      </w:r>
      <w:bookmarkEnd w:id="407"/>
    </w:p>
    <w:p w14:paraId="36B68663" w14:textId="77777777" w:rsidR="00425AAE" w:rsidRDefault="00425AAE" w:rsidP="000727EF">
      <w:pPr>
        <w:pStyle w:val="Heading3"/>
      </w:pPr>
      <w:r>
        <w:t>libxslt-1.1.28/debian/copyright:</w:t>
      </w:r>
    </w:p>
    <w:p w14:paraId="134E5E68" w14:textId="77777777" w:rsidR="00425AAE" w:rsidRDefault="00425AAE">
      <w:r>
        <w:t>[BEGIN FILE=libxslt-1.1.28/debian/copyright] This package was debianized by NicolÃ¡s Lichtmaier &lt;nick@debian.org&gt; on Thu, 22 Feb 2001 23:09:08 -0300.  The current package maintainer is Ardo van Rangelooij &lt;ardo@debian.org&gt;.</w:t>
      </w:r>
    </w:p>
    <w:p w14:paraId="40887879" w14:textId="77777777" w:rsidR="00425AAE" w:rsidRDefault="00425AAE">
      <w:r>
        <w:t>This package's upstream homepage is http://xmlsoft.org/XSLT/</w:t>
      </w:r>
    </w:p>
    <w:p w14:paraId="4E8298BE" w14:textId="77777777" w:rsidR="00425AAE" w:rsidRDefault="00425AAE">
      <w:r>
        <w:t>Upstream Author: Daniel Veillard &lt;Daniel.Veillard@imag.fr&gt;</w:t>
      </w:r>
    </w:p>
    <w:p w14:paraId="032A8240" w14:textId="77777777" w:rsidR="00425AAE" w:rsidRDefault="00425AAE">
      <w:r>
        <w:t>Copyright:</w:t>
      </w:r>
    </w:p>
    <w:p w14:paraId="10D380D5" w14:textId="77777777" w:rsidR="00425AAE" w:rsidRDefault="00425AAE">
      <w:r>
        <w:t>Licence for libxslt except libexslt ----------------------------------------------------------------------  Copyright (C) 2001-2002 Daniel Veillard.  All Rights Reserved.</w:t>
      </w:r>
    </w:p>
    <w:p w14:paraId="1D022BF9"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 nished to do so, subject to the following conditions:</w:t>
      </w:r>
    </w:p>
    <w:p w14:paraId="775DA999" w14:textId="77777777" w:rsidR="00425AAE" w:rsidRDefault="00425AAE">
      <w:r>
        <w:t>The above copyright notice and this permission notice shall be included in all copies or substantial portions of the Software.</w:t>
      </w:r>
    </w:p>
    <w:p w14:paraId="5F4050FC" w14:textId="77777777" w:rsidR="00425AAE" w:rsidRDefault="00425AAE">
      <w:r>
        <w:lastRenderedPageBreak/>
        <w:t>THE SOFTWARE IS PROVIDED AS IS, WITHOUT WARRANTY OF ANY KIND, EXPRESS OR IMPLIED, INCLUDING BUT NOT LIMITED TO THE WARRANTIES OF MERCHANTABILITY, FIT- NESS FOR A PARTICULAR PURPOSE AND NONINFRINGEMENT.  IN NO EVENT SHALL THE DANIEL VEILLARD BE LIABLE FOR ANY CLAIM, DAMAGES OR OTHER LIABILITY, WHETHER IN AN ACTION OF CONTRACT, TORT OR OTHERWISE, ARISING FROM, OUT OF OR IN CON- NECTION WITH THE SOFTWARE OR THE USE OR OTHER DEALINGS IN THE SOFTWARE.</w:t>
      </w:r>
    </w:p>
    <w:p w14:paraId="416FBDDF" w14:textId="77777777" w:rsidR="00425AAE" w:rsidRDefault="00425AAE">
      <w:r>
        <w:t>Except as contained in this notice, the name of Daniel Veillard shall not be used in advertising or otherwise to promote the sale, use or other deal- ings in this Software without prior written authorization from him.</w:t>
      </w:r>
    </w:p>
    <w:p w14:paraId="76D3E42F" w14:textId="77777777" w:rsidR="00425AAE" w:rsidRDefault="00425AAE">
      <w:r>
        <w:t>----------------------------------------------------------------------</w:t>
      </w:r>
    </w:p>
    <w:p w14:paraId="39E5C68D" w14:textId="77777777" w:rsidR="00425AAE" w:rsidRDefault="00425AAE">
      <w:r>
        <w:t>Licence for libexslt ----------------------------------------------------------------------  Copyright (C) 2001-2002 Thomas Broyer, Charlie Bozeman and Daniel Veillard.  All Rights Reserved.</w:t>
      </w:r>
    </w:p>
    <w:p w14:paraId="3EFEE338"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 nished to do so, subject to the following conditions:</w:t>
      </w:r>
    </w:p>
    <w:p w14:paraId="535FA692" w14:textId="77777777" w:rsidR="00425AAE" w:rsidRDefault="00425AAE">
      <w:r>
        <w:t>The above copyright notice and this permission notice shall be included in all copies or substantial portions of the Software.</w:t>
      </w:r>
    </w:p>
    <w:p w14:paraId="178616F8" w14:textId="77777777" w:rsidR="00425AAE" w:rsidRDefault="00425AAE">
      <w:r>
        <w:t>THE SOFTWARE IS PROVIDED AS IS, WITHOUT WARRANTY OF ANY KIND, EXPRESS OR IMPLIED, INCLUDING BUT NOT LIMITED TO THE WARRANTIES OF MERCHANTABILITY, FIT- NESS FOR A PARTICULAR PURPOSE AND NONINFRINGEMENT.  IN NO EVENT SHALL THE AUTHORS BE LIABLE FOR ANY CLAIM, DAMAGES OR OTHER LIABILITY, WHETHER IN AN ACTION OF CONTRACT, TORT OR OTHERWISE, ARISING FROM, OUT OF OR IN CON- NECTION WITH THE SOFTWARE OR THE USE OR OTHER DEALINGS IN THE SOFTWARE.</w:t>
      </w:r>
    </w:p>
    <w:p w14:paraId="0E2BD91A" w14:textId="77777777" w:rsidR="00425AAE" w:rsidRDefault="00425AAE">
      <w:r>
        <w:t>Except as contained in this notice, the name of the authors shall not be used in advertising or otherwise to promote the sale, use or other deal- ings in this Software without prior written authorization from him. ---------------------------------------------------------------------- [END FILE=libxslt-1.1.28/debian/copyright]</w:t>
      </w:r>
    </w:p>
    <w:p w14:paraId="433465FB" w14:textId="77777777" w:rsidR="00425AAE" w:rsidRDefault="00425AAE" w:rsidP="000727EF">
      <w:pPr>
        <w:pStyle w:val="Heading2"/>
      </w:pPr>
      <w:r>
        <w:t xml:space="preserve"> </w:t>
      </w:r>
      <w:bookmarkStart w:id="408" w:name="_Toc399938226"/>
      <w:r>
        <w:t>libxxf86vm (version 1.1.3):</w:t>
      </w:r>
      <w:bookmarkEnd w:id="408"/>
    </w:p>
    <w:p w14:paraId="4C39161D" w14:textId="77777777" w:rsidR="00425AAE" w:rsidRDefault="00425AAE" w:rsidP="000727EF">
      <w:pPr>
        <w:pStyle w:val="Heading3"/>
      </w:pPr>
      <w:r>
        <w:t>libxxf86vm-1.1.3/debian/copyright:</w:t>
      </w:r>
    </w:p>
    <w:p w14:paraId="45123EC3" w14:textId="77777777" w:rsidR="00425AAE" w:rsidRDefault="00425AAE">
      <w:r>
        <w:t>[BEGIN FILE=libxxf86vm-1.1.3/debian/copyright] This package was downloaded from http://xorg.freedesktop.org/releases/individual/lib/</w:t>
      </w:r>
    </w:p>
    <w:p w14:paraId="67FE8BB7" w14:textId="77777777" w:rsidR="00425AAE" w:rsidRDefault="00425AAE">
      <w:r>
        <w:t>Copyright (c) 1995  Kaleb S. KEITHLEY</w:t>
      </w:r>
    </w:p>
    <w:p w14:paraId="2B42D342" w14:textId="77777777" w:rsidR="00425AAE" w:rsidRDefault="00425AAE">
      <w:r>
        <w:t xml:space="preserve">Permission is hereby granted, free of charge, to any person obtaining a copy of this software and associated documentation files (the Software), to deal in the Software without restriction, including without limitation the rights to use, copy, modify, merge, </w:t>
      </w:r>
      <w:r>
        <w:lastRenderedPageBreak/>
        <w:t>publish, distribute, sublicense, and/or sell copies of the Software, and to permit persons to whom the Software is furnished to do so, subject to the following conditions:</w:t>
      </w:r>
    </w:p>
    <w:p w14:paraId="3DAF5468" w14:textId="77777777" w:rsidR="00425AAE" w:rsidRDefault="00425AAE">
      <w:r>
        <w:t>The above copyright notice and this permission notice shall be included in all copies or substantial portions of the Software.</w:t>
      </w:r>
    </w:p>
    <w:p w14:paraId="0A45F3EC" w14:textId="77777777" w:rsidR="00425AAE" w:rsidRDefault="00425AAE">
      <w:r>
        <w:t>THE SOFTWARE IS PROVIDED AS IS, WITHOUT WARRANTY OF ANY KIND, EXPRESS OR IMPLIED, INCLUDING BUT NOT LIMITED TO THE WARRANTIES OF MERCHANTABILITY, FITNESS FOR A PARTICULAR PURPOSE AND NONINFRINGEMENT. IN NO EVENT SHALL Kaleb S. KEITHLEY BE LIABLE FOR ANY CLAIM, DAMAGES  OR OTHER LIABILITY, WHETHER IN AN ACTION OF CONTRACT, TORT OR OTHERWISE, ARISING FROM, OUT OF OR IN CONNECTION WITH THE SOFTWARE OR THE USE OR OTHER DEALINGS IN THE SOFTWARE.</w:t>
      </w:r>
    </w:p>
    <w:p w14:paraId="38AB6BEB" w14:textId="77777777" w:rsidR="00425AAE" w:rsidRDefault="00425AAE">
      <w:r>
        <w:t>Except as contained in this notice, the name of Kaleb S. KEITHLEY  shall not be used in advertising or otherwise to promote the sale, use  or other dealings in this Software without prior written authorization from Kaleb S. KEITHLEY. [END FILE=libxxf86vm-1.1.3/debian/copyright]</w:t>
      </w:r>
    </w:p>
    <w:p w14:paraId="2357DF47" w14:textId="77777777" w:rsidR="00425AAE" w:rsidRDefault="00425AAE" w:rsidP="000727EF">
      <w:pPr>
        <w:pStyle w:val="Heading2"/>
      </w:pPr>
      <w:r>
        <w:t xml:space="preserve"> </w:t>
      </w:r>
      <w:bookmarkStart w:id="409" w:name="_Toc399938227"/>
      <w:r>
        <w:t>libyaml (version 0.1.4):</w:t>
      </w:r>
      <w:bookmarkEnd w:id="409"/>
    </w:p>
    <w:p w14:paraId="7D1D7683" w14:textId="77777777" w:rsidR="00425AAE" w:rsidRDefault="00425AAE" w:rsidP="000727EF">
      <w:pPr>
        <w:pStyle w:val="Heading3"/>
      </w:pPr>
      <w:r>
        <w:t>libyaml-0.1.4/debian/copyright:</w:t>
      </w:r>
    </w:p>
    <w:p w14:paraId="6E5889FB" w14:textId="77777777" w:rsidR="00425AAE" w:rsidRDefault="00425AAE">
      <w:r>
        <w:t>[BEGIN FILE=libyaml-0.1.4/debian/copyright] This package was debianized by Anders Kaseorg &lt;andersk@mit.edu&gt; on Mon, 02 Jun 2008 05:16:28 -0400.</w:t>
      </w:r>
    </w:p>
    <w:p w14:paraId="55B24EE7" w14:textId="77777777" w:rsidR="00425AAE" w:rsidRDefault="00425AAE">
      <w:r>
        <w:t>It was downloaded from &lt;http://pyyaml.org/wiki/LibYAML&gt;</w:t>
      </w:r>
    </w:p>
    <w:p w14:paraId="3489E356" w14:textId="77777777" w:rsidR="00425AAE" w:rsidRDefault="00425AAE">
      <w:r>
        <w:t xml:space="preserve">Upstream Author: </w:t>
      </w:r>
    </w:p>
    <w:p w14:paraId="28E337E7" w14:textId="77777777" w:rsidR="00425AAE" w:rsidRDefault="00425AAE">
      <w:r>
        <w:t xml:space="preserve">    Kirill Simonov &lt;xi@resolvent.net&gt;</w:t>
      </w:r>
    </w:p>
    <w:p w14:paraId="2FE474B5" w14:textId="77777777" w:rsidR="00425AAE" w:rsidRDefault="00425AAE">
      <w:r>
        <w:t xml:space="preserve">Copyright: </w:t>
      </w:r>
    </w:p>
    <w:p w14:paraId="6A5E0AC9" w14:textId="77777777" w:rsidR="00425AAE" w:rsidRDefault="00425AAE">
      <w:r>
        <w:t xml:space="preserve">    Copyright (c) 2006 Kirill Simonov</w:t>
      </w:r>
    </w:p>
    <w:p w14:paraId="34D0A25A" w14:textId="77777777" w:rsidR="00425AAE" w:rsidRDefault="00425AAE">
      <w:r>
        <w:t>License:</w:t>
      </w:r>
    </w:p>
    <w:p w14:paraId="42F12EA9"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997ECAD" w14:textId="77777777" w:rsidR="00425AAE" w:rsidRDefault="00425AAE">
      <w:r>
        <w:t xml:space="preserve">    The above copyright notice and this permission notice shall be     included in all copies or substantial portions of the Software.</w:t>
      </w:r>
    </w:p>
    <w:p w14:paraId="145F762D"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D456135" w14:textId="77777777" w:rsidR="00425AAE" w:rsidRDefault="00425AAE">
      <w:r>
        <w:lastRenderedPageBreak/>
        <w:t>The Debian packaging is released to the public domain. [END FILE=libyaml-0.1.4/debian/copyright]</w:t>
      </w:r>
    </w:p>
    <w:p w14:paraId="59AF0552" w14:textId="77777777" w:rsidR="00425AAE" w:rsidRDefault="00425AAE" w:rsidP="000727EF">
      <w:pPr>
        <w:pStyle w:val="Heading2"/>
      </w:pPr>
      <w:r>
        <w:t xml:space="preserve"> </w:t>
      </w:r>
      <w:bookmarkStart w:id="410" w:name="_Toc399938228"/>
      <w:r>
        <w:t>lksctp-tools (version 1.0.16+dfsg):</w:t>
      </w:r>
      <w:bookmarkEnd w:id="410"/>
    </w:p>
    <w:p w14:paraId="2A6BF72D" w14:textId="77777777" w:rsidR="00425AAE" w:rsidRDefault="00425AAE" w:rsidP="000727EF">
      <w:pPr>
        <w:pStyle w:val="Heading3"/>
      </w:pPr>
      <w:r>
        <w:t>lksctp-tools-1.0.16+dfsg/debian/copyright:</w:t>
      </w:r>
    </w:p>
    <w:p w14:paraId="0AF651C4" w14:textId="77777777" w:rsidR="00425AAE" w:rsidRDefault="00425AAE">
      <w:r>
        <w:t>[BEGIN FILE=lksctp-tools-1.0.16+dfsg/debian/copyright] Format: http://www.debian.org/doc/packaging-manuals/copyright-format/1.0/ Upstream-Name: lksctp-tools Source: http://lksctp.sourceforge.net/ Comment: The upstream source tarball has been repackaged to remove non-free  documentation.  See http://bugs.debian.org/cgi-bin/bugreport.cgi?bug=365178 for more details.  All files matching doc/draft*.txt and doc/rfc*.txt have been removed.</w:t>
      </w:r>
    </w:p>
    <w:p w14:paraId="26AB8C92" w14:textId="77777777" w:rsidR="00425AAE" w:rsidRDefault="00425AAE">
      <w:r>
        <w:t>Files: * Copyright: 1999-2000, 2003 Cisco, Inc.            1999-2001 Motorola, Inc.            2001 Nokia, Inc.            2001 Intel Corp.            2001, 2003, 2004 IBM Corp.            2003 Hewlett-Packard Development Company, L.P            2001 La Monte H.P. Yarroll License: GPL-2.0+</w:t>
      </w:r>
    </w:p>
    <w:p w14:paraId="1E3C71A4" w14:textId="77777777" w:rsidR="00425AAE" w:rsidRDefault="00425AAE">
      <w:r>
        <w:t>Files: src/lib/*        src/include/netinet/sctp.h Copyright: 2001, 2003, 2005 IBM Corp.            2001-2003 Intel Corp. License: LGPL-2.1+</w:t>
      </w:r>
    </w:p>
    <w:p w14:paraId="0FE067B0" w14:textId="77777777" w:rsidR="00425AAE" w:rsidRDefault="00425AAE">
      <w:r>
        <w:t>Files: src/withsctp/* Copyright: 2003 La Monte HP Yarroll &lt;piggy@acm.org&gt; License: BSD-3-clause</w:t>
      </w:r>
    </w:p>
    <w:p w14:paraId="2EF68CE0" w14:textId="77777777" w:rsidR="00425AAE" w:rsidRDefault="00425AAE">
      <w:r>
        <w:t>License: GPL-2.0+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43874138" w14:textId="77777777" w:rsidR="00425AAE" w:rsidRDefault="00425AAE">
      <w:r>
        <w:t>License: LGPL-2.1+  This package is free software; you can redistribute it and/or  modify it under the terms of the GNU Lesser General Public  License as published by the Free Software Foundation; either  version 2.1 of the License, or (at your option) any later version.  .  This package is distributed in the hope that it will be useful,  but WITHOUT ANY WARRANTY; without even the implied warranty of  MERCHANTABILITY or FITNESS FOR A PARTICULAR PURPOSE.  See the GNU  Lesser General Public License for more details.  .  You should have received a copy of the GNU General Public License  along with this program. If not, see &lt;http://www.gnu.org/licenses/&gt;.  .  On Debian systems, the complete text of the GNU Lesser General  Public License can be found in /usr/share/common-licenses/LGPL-2.1.</w:t>
      </w:r>
    </w:p>
    <w:p w14:paraId="36DDE500" w14:textId="77777777" w:rsidR="00425AAE" w:rsidRDefault="00425AAE">
      <w:r>
        <w:t xml:space="preserve">License: BSD-3-clause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w:t>
      </w:r>
      <w:r>
        <w:lastRenderedPageBreak/>
        <w:t>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COPYRIGHT HOLDERS AND CONTRIBUTORS  ``AS IS'' AND ANY EXPRESS OR IMPLIED WARRANTIES, INCLUDING, BUT NOT  LIMITED TO, THE IMPLIED WARRANTIES OF MERCHANTABILITY AND FITNESS FOR  A PARTICULAR PURPOSE ARE DISCLAIMED.  IN NO EVENT SHALL THE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FILE=lksctp-tools-1.0.16+dfsg/debian/copyright]</w:t>
      </w:r>
    </w:p>
    <w:p w14:paraId="79A6FACD" w14:textId="77777777" w:rsidR="00425AAE" w:rsidRDefault="00425AAE" w:rsidP="000727EF">
      <w:pPr>
        <w:pStyle w:val="Heading2"/>
      </w:pPr>
      <w:r>
        <w:t xml:space="preserve"> </w:t>
      </w:r>
      <w:bookmarkStart w:id="411" w:name="_Toc399938229"/>
      <w:r>
        <w:t>lm-sensors (version 3.3.5):</w:t>
      </w:r>
      <w:bookmarkEnd w:id="411"/>
    </w:p>
    <w:p w14:paraId="15F08775" w14:textId="77777777" w:rsidR="00425AAE" w:rsidRDefault="00425AAE" w:rsidP="000727EF">
      <w:pPr>
        <w:pStyle w:val="Heading3"/>
      </w:pPr>
      <w:r>
        <w:t>lm-sensors-3.3.5/debian/copyright:</w:t>
      </w:r>
    </w:p>
    <w:p w14:paraId="47894615" w14:textId="77777777" w:rsidR="00425AAE" w:rsidRDefault="00425AAE">
      <w:r>
        <w:t>[BEGIN FILE=lm-sensors-3.3.5/debian/copyright] This package was debianized by Stephen Crowley crow@debian.org and is now maintained by Aurelien Jarno &lt;aurel32@debian.org&gt;.</w:t>
      </w:r>
    </w:p>
    <w:p w14:paraId="78525E67" w14:textId="77777777" w:rsidR="00425AAE" w:rsidRDefault="00425AAE">
      <w:r>
        <w:t>It was downloaded from http://www.lm-sensors.org/</w:t>
      </w:r>
    </w:p>
    <w:p w14:paraId="0AFCA043" w14:textId="77777777" w:rsidR="00425AAE" w:rsidRDefault="00425AAE">
      <w:r>
        <w:t>Authors:   Frodo Looijaard &lt;frodol@dds.nl&gt;   Merlin Hughes &lt;merlin@merlin.org&gt;   Mark M. Hoffman &lt;mhoffman@lightlink.com&gt;   Jean Delvare &lt;khali@linux-fr.org&gt;</w:t>
      </w:r>
    </w:p>
    <w:p w14:paraId="189CF426" w14:textId="77777777" w:rsidR="00425AAE" w:rsidRDefault="00425AAE">
      <w:r>
        <w:t>Copyright:   Copyright 1998, 1999 Adrian Baugh &lt;adrian.baugh@keble.ox.ac.uk&gt;   Copyright 1998-2003 Frodo Looijaard &lt;frodol@dds.nl&gt;   Copyright 1999-2002 Merlin Hughes &lt;merlin@merlin.org&gt;   Copyright 2001,2005 Mark D. Studebaker &lt;mdsxyz123@yahoo.com&gt;   Copyright 2001 Philip Edelbrock   Copyright 2003-2007 Jean Delvare &lt;khali@linux-fr.org&gt;   Copyright 2003 Marius Reiner &lt;marius.reiner@hdev.de&gt;   Copyright 2005, 2006 Mark M. Hoffman &lt;mhoffman@lightlink.com&gt;</w:t>
      </w:r>
    </w:p>
    <w:p w14:paraId="584F060F" w14:textId="77777777" w:rsidR="00425AAE" w:rsidRDefault="00425AAE">
      <w:r>
        <w:t>License:   This program is free software; you can redistribute it and/or modify   it under the terms of the GNU General Public License as published by   the Free Software Foundation; either version 2 of the License, or   (at your option) any later version.</w:t>
      </w:r>
    </w:p>
    <w:p w14:paraId="6AA84663"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54A1351B" w14:textId="77777777" w:rsidR="00425AAE" w:rsidRDefault="00425AAE">
      <w:r>
        <w:t xml:space="preserve">  You should have received a copy of the GNU General Public License with   the Debian GNU/Linux distribution in file /usr/share/common-licenses/GPL;   if not, write to the Free Software Foundation, Inc., 51 Franklin St,    Fifth Floor, Boston, MA  02110-1301 USA</w:t>
      </w:r>
    </w:p>
    <w:p w14:paraId="477F314A" w14:textId="77777777" w:rsidR="00425AAE" w:rsidRDefault="00425AAE">
      <w:r>
        <w:lastRenderedPageBreak/>
        <w:t>On Debian systems, the complete text of the GNU General Public License, version 2, can be found in /usr/share/common-licenses/GPL-2. [END FILE=lm-sensors-3.3.5/debian/copyright]</w:t>
      </w:r>
    </w:p>
    <w:p w14:paraId="7592AD9C" w14:textId="77777777" w:rsidR="00425AAE" w:rsidRDefault="00425AAE" w:rsidP="000727EF">
      <w:pPr>
        <w:pStyle w:val="Heading2fegan"/>
      </w:pPr>
      <w:bookmarkStart w:id="412" w:name="_Toc399938230"/>
      <w:r>
        <w:t>lockfile-0.9.1</w:t>
      </w:r>
      <w:bookmarkEnd w:id="412"/>
    </w:p>
    <w:p w14:paraId="171B2FB0" w14:textId="77777777" w:rsidR="00425AAE" w:rsidRDefault="00425AAE" w:rsidP="00053D4A">
      <w:r>
        <w:tab/>
        <w:t>MIT</w:t>
      </w:r>
      <w:r>
        <w:tab/>
        <w:t>http://www.opensource.org/licenses/mit-license.php</w:t>
      </w:r>
    </w:p>
    <w:p w14:paraId="090129B7" w14:textId="77777777" w:rsidR="00425AAE" w:rsidRDefault="00425AAE" w:rsidP="000727EF">
      <w:pPr>
        <w:pStyle w:val="Heading2"/>
      </w:pPr>
      <w:r>
        <w:t xml:space="preserve"> </w:t>
      </w:r>
      <w:bookmarkStart w:id="413" w:name="_Toc399938231"/>
      <w:r>
        <w:t>lockfile-progs (version 0.1.17):</w:t>
      </w:r>
      <w:bookmarkEnd w:id="413"/>
    </w:p>
    <w:p w14:paraId="0CA9FC7E" w14:textId="77777777" w:rsidR="00425AAE" w:rsidRDefault="00425AAE" w:rsidP="000727EF">
      <w:pPr>
        <w:pStyle w:val="Heading3"/>
      </w:pPr>
      <w:r>
        <w:t>lockfile-progs-0.1.17/debian/copyright:</w:t>
      </w:r>
    </w:p>
    <w:p w14:paraId="70482B49" w14:textId="77777777" w:rsidR="00425AAE" w:rsidRDefault="00425AAE">
      <w:r>
        <w:t>[BEGIN FILE=lockfile-progs-0.1.17/debian/copyright] This is a Debian specific package, so there is no upstream source.</w:t>
      </w:r>
    </w:p>
    <w:p w14:paraId="1BB19498" w14:textId="77777777" w:rsidR="00425AAE" w:rsidRDefault="00425AAE">
      <w:r>
        <w:t>lockfile-progs is covered under the terms of the GNU Public License. See /usr/share/common-licenses/GPL for more details. [END FILE=lockfile-progs-0.1.17/debian/copyright]</w:t>
      </w:r>
    </w:p>
    <w:p w14:paraId="069E557A" w14:textId="77777777" w:rsidR="00425AAE" w:rsidRDefault="00425AAE" w:rsidP="000727EF">
      <w:pPr>
        <w:pStyle w:val="Heading2"/>
      </w:pPr>
      <w:r>
        <w:t xml:space="preserve"> </w:t>
      </w:r>
      <w:bookmarkStart w:id="414" w:name="_Toc399938232"/>
      <w:r>
        <w:t>logrotate (version 3.8.7):</w:t>
      </w:r>
      <w:bookmarkEnd w:id="414"/>
    </w:p>
    <w:p w14:paraId="0341DD06" w14:textId="77777777" w:rsidR="00425AAE" w:rsidRDefault="00425AAE" w:rsidP="000727EF">
      <w:pPr>
        <w:pStyle w:val="Heading3"/>
      </w:pPr>
      <w:r>
        <w:t>logrotate-3.8.7/debian/copyright:</w:t>
      </w:r>
    </w:p>
    <w:p w14:paraId="10C8EF65" w14:textId="77777777" w:rsidR="00425AAE" w:rsidRDefault="00425AAE">
      <w:r>
        <w:t>[BEGIN FILE=logrotate-3.8.7/debian/copyright] This package was originally debianized by Joseph Carter &lt;knghtbrd@debian.org&gt; on Thu, 22 Apr 1999 15:33:04 -0700.</w:t>
      </w:r>
    </w:p>
    <w:p w14:paraId="0794C2B9" w14:textId="77777777" w:rsidR="00425AAE" w:rsidRDefault="00425AAE">
      <w:r>
        <w:t>This version was downloaded from RedHat's server at:</w:t>
      </w:r>
    </w:p>
    <w:p w14:paraId="70FEF331" w14:textId="77777777" w:rsidR="00425AAE" w:rsidRDefault="00425AAE">
      <w:r>
        <w:t xml:space="preserve"> https://fedorahosted.org/releases/l/o/logrotate/</w:t>
      </w:r>
    </w:p>
    <w:p w14:paraId="7FC4A3A5" w14:textId="77777777" w:rsidR="00425AAE" w:rsidRDefault="00425AAE">
      <w:r>
        <w:t>Upstream's website for the source is:</w:t>
      </w:r>
    </w:p>
    <w:p w14:paraId="35C6F318" w14:textId="77777777" w:rsidR="00425AAE" w:rsidRDefault="00425AAE">
      <w:r>
        <w:t xml:space="preserve"> https://fedorahosted.org/logrotate/</w:t>
      </w:r>
    </w:p>
    <w:p w14:paraId="2C68A6D4" w14:textId="77777777" w:rsidR="00425AAE" w:rsidRDefault="00425AAE">
      <w:r>
        <w:t xml:space="preserve"> Upstream Authors are various RedHat people, including Erik Troan,  Preston Brown, Elliot Lee, Miloslav Trmac, Dan Walsh, Peter Vrabec,  Jesse Keating and Tomas Smetana.</w:t>
      </w:r>
    </w:p>
    <w:p w14:paraId="45D4D4F4" w14:textId="77777777" w:rsidR="00425AAE" w:rsidRDefault="00425AAE">
      <w:r>
        <w:t>Copyright: GNU GENERAL PUBLIC LICENSE (GPL) Version 2</w:t>
      </w:r>
    </w:p>
    <w:p w14:paraId="10FA687D" w14:textId="77777777" w:rsidR="00425AAE" w:rsidRDefault="00425AAE">
      <w:r>
        <w:t>All modifications to the packaging and patches by Paul Martin  &lt;pm@debian.org&gt; are also made available under the GPL:</w:t>
      </w:r>
    </w:p>
    <w:p w14:paraId="718740B3" w14:textId="77777777" w:rsidR="00425AAE" w:rsidRDefault="00425AAE">
      <w:r>
        <w:t xml:space="preserve">    Copyright (C) 2001-2011  Paul Martin</w:t>
      </w:r>
    </w:p>
    <w:p w14:paraId="6CCA0331"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1CE96BDC"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41DB908B" w14:textId="77777777" w:rsidR="00425AAE" w:rsidRDefault="00425AAE">
      <w:r>
        <w:lastRenderedPageBreak/>
        <w:t xml:space="preserve">    You should have received a copy of the GNU General Public License     along with this program; if not, write to the Free Software     Foundation, Inc., 51 Franklin St, Fifth Floor, Boston, MA 02110-1301 USA</w:t>
      </w:r>
    </w:p>
    <w:p w14:paraId="1F44F220" w14:textId="77777777" w:rsidR="00425AAE" w:rsidRDefault="00425AAE">
      <w:r>
        <w:t>On a Debian system, the GPLv2 can be found in /usr/share/common-licenses/GPL-2 [END FILE=logrotate-3.8.7/debian/copyright] quick_licfile: WARNING: no logstash-1.4.1/debian/*copyright file</w:t>
      </w:r>
    </w:p>
    <w:p w14:paraId="33096FFF" w14:textId="77777777" w:rsidR="00425AAE" w:rsidRDefault="00425AAE" w:rsidP="000727EF">
      <w:pPr>
        <w:pStyle w:val="Heading2"/>
      </w:pPr>
      <w:r>
        <w:t xml:space="preserve"> </w:t>
      </w:r>
      <w:bookmarkStart w:id="415" w:name="_Toc399938233"/>
      <w:r>
        <w:t>logstash (version 1.4.1):</w:t>
      </w:r>
      <w:bookmarkEnd w:id="415"/>
    </w:p>
    <w:p w14:paraId="0C1A5039" w14:textId="77777777" w:rsidR="00425AAE" w:rsidRDefault="00425AAE" w:rsidP="000727EF">
      <w:pPr>
        <w:pStyle w:val="Heading3"/>
      </w:pPr>
      <w:r>
        <w:t>logstash-1.4.1/vendor/bundle/jruby/1.9/gems/activesupport-3.2.17/MIT-LICENSE:</w:t>
      </w:r>
    </w:p>
    <w:p w14:paraId="6884523A" w14:textId="77777777" w:rsidR="00425AAE" w:rsidRDefault="00425AAE">
      <w:r>
        <w:t>[BEGIN FILE=logstash-1.4.1/vendor/bundle/jruby/1.9/gems/activesupport-3.2.17/MIT-LICENSE] Copyright (c) 2005-2011 David Heinemeier Hansson</w:t>
      </w:r>
    </w:p>
    <w:p w14:paraId="37536BC3"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659F8E0" w14:textId="77777777" w:rsidR="00425AAE" w:rsidRDefault="00425AAE">
      <w:r>
        <w:t>The above copyright notice and this permission notice shall be included in all copies or substantial portions of the Software.</w:t>
      </w:r>
    </w:p>
    <w:p w14:paraId="14AD6578"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SOFTWARE.[END FILE=logstash-1.4.1/vendor/bundle/jruby/1.9/gems/activesupport-3.2.17/MIT-LICENSE]</w:t>
      </w:r>
    </w:p>
    <w:p w14:paraId="5B1A79FE" w14:textId="77777777" w:rsidR="00425AAE" w:rsidRDefault="00425AAE" w:rsidP="000727EF">
      <w:pPr>
        <w:pStyle w:val="Heading3"/>
      </w:pPr>
      <w:r>
        <w:t>logstash-1.4.1/vendor/bundle/jruby/1.9/gems/awesome_print-1.2.0/LICENSE:</w:t>
      </w:r>
    </w:p>
    <w:p w14:paraId="21C6F777" w14:textId="77777777" w:rsidR="00425AAE" w:rsidRDefault="00425AAE">
      <w:r>
        <w:t xml:space="preserve">[BEGIN FILE=logstash-1.4.1/vendor/bundle/jruby/1.9/gems/awesome_print-1.2.0/LICENSE] Copyright (c) 2010-2013 Michael Dvorkin http://www.dvorkin.net %w(mike dvorkin.net) * @ </w:t>
      </w:r>
    </w:p>
    <w:p w14:paraId="6910632D" w14:textId="77777777" w:rsidR="00425AAE" w:rsidRDefault="00425AAE"/>
    <w:p w14:paraId="34B9921C" w14:textId="77777777" w:rsidR="00425AAE" w:rsidRDefault="00425AAE">
      <w:r>
        <w:t xml:space="preserve"> %w(mike fatfreecrm.com) * @</w:t>
      </w:r>
    </w:p>
    <w:p w14:paraId="4E271111"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BC68B4C" w14:textId="77777777" w:rsidR="00425AAE" w:rsidRDefault="00425AAE">
      <w:r>
        <w:lastRenderedPageBreak/>
        <w:t>The above copyright notice and this permission notice shall be included in all copies or substantial portions of the Software.</w:t>
      </w:r>
    </w:p>
    <w:p w14:paraId="1ADABF73"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FILE=logstash-1.4.1/vendor/bundle/jruby/1.9/gems/awesome_print-1.2.0/LICENSE]</w:t>
      </w:r>
    </w:p>
    <w:p w14:paraId="54EF5446" w14:textId="77777777" w:rsidR="00425AAE" w:rsidRDefault="00425AAE" w:rsidP="000727EF">
      <w:pPr>
        <w:pStyle w:val="Heading3"/>
      </w:pPr>
      <w:r>
        <w:t>logstash-1.4.1/vendor/bundle/jruby/1.9/gems/backports-3.6.0/LICENSE.txt:</w:t>
      </w:r>
    </w:p>
    <w:p w14:paraId="7C80F5CA" w14:textId="77777777" w:rsidR="00425AAE" w:rsidRDefault="00425AAE">
      <w:r>
        <w:t>[BEGIN FILE=logstash-1.4.1/vendor/bundle/jruby/1.9/gems/backports-3.6.0/LICENSE.txt] Copyright (c) 2009 Marc-Andre Lafortune</w:t>
      </w:r>
    </w:p>
    <w:p w14:paraId="7A6249F4"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7BC1459" w14:textId="77777777" w:rsidR="00425AAE" w:rsidRDefault="00425AAE">
      <w:r>
        <w:t>The above copyright notice and this permission notice shall be included in all copies or substantial portions of the Software.</w:t>
      </w:r>
    </w:p>
    <w:p w14:paraId="756553CD"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FILE=logstash-1.4.1/vendor/bundle/jruby/1.9/gems/backports-3.6.0/LICENSE.txt]</w:t>
      </w:r>
    </w:p>
    <w:p w14:paraId="4B4CC586" w14:textId="77777777" w:rsidR="00425AAE" w:rsidRDefault="00425AAE" w:rsidP="000727EF">
      <w:pPr>
        <w:pStyle w:val="Heading3"/>
      </w:pPr>
      <w:r>
        <w:t>logstash-1.4.1/vendor/bundle/jruby/1.9/gems/beefcake-0.3.7/LICENSE:</w:t>
      </w:r>
    </w:p>
    <w:p w14:paraId="5B428ECE" w14:textId="77777777" w:rsidR="00425AAE" w:rsidRDefault="00425AAE">
      <w:r>
        <w:t>[BEGIN FILE=logstash-1.4.1/vendor/bundle/jruby/1.9/gems/beefcake-0.3.7/LICENSE] Copyright (c) 2011 Blake Mizerany</w:t>
      </w:r>
    </w:p>
    <w:p w14:paraId="236D489C"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2873EFF" w14:textId="77777777" w:rsidR="00425AAE" w:rsidRDefault="00425AAE">
      <w:r>
        <w:t>The above copyright notice and this permission notice shall be included in all copies or substantial portions of the Software.</w:t>
      </w:r>
    </w:p>
    <w:p w14:paraId="09888A91" w14:textId="77777777" w:rsidR="00425AAE" w:rsidRDefault="00425AAE">
      <w:r>
        <w:lastRenderedPageBreak/>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FILE=logstash-1.4.1/vendor/bundle/jruby/1.9/gems/beefcake-0.3.7/LICENSE]</w:t>
      </w:r>
    </w:p>
    <w:p w14:paraId="56388C8E" w14:textId="77777777" w:rsidR="00425AAE" w:rsidRDefault="00425AAE" w:rsidP="000727EF">
      <w:pPr>
        <w:pStyle w:val="Heading3"/>
      </w:pPr>
      <w:r>
        <w:t>logstash-1.4.1/vendor/bundle/jruby/1.9/gems/bindata-2.0.0/COPYING:</w:t>
      </w:r>
    </w:p>
    <w:p w14:paraId="5275000C" w14:textId="77777777" w:rsidR="00425AAE" w:rsidRDefault="00425AAE">
      <w:r>
        <w:t>[BEGIN FILE=logstash-1.4.1/vendor/bundle/jruby/1.9/gems/bindata-2.0.0/COPYING] BinData is copyrighted free software by Dion Mendel &lt;dion@lostrealm.com&gt;. You can redistribute it and/or modify it under either the terms of the 2-clause BSDL (see the file BSDL), or the conditions below:</w:t>
      </w:r>
    </w:p>
    <w:p w14:paraId="6D8FABBE" w14:textId="77777777" w:rsidR="00425AAE" w:rsidRDefault="00425AAE">
      <w:r>
        <w:t xml:space="preserve">  1. You may make and give away verbatim copies of the source form of the      software without restriction, provided that you duplicate all of the      original copyright notices and associated disclaimers.</w:t>
      </w:r>
    </w:p>
    <w:p w14:paraId="3BBC7AA1" w14:textId="77777777" w:rsidR="00425AAE" w:rsidRDefault="00425AAE">
      <w:r>
        <w:t xml:space="preserve">  2. You may modify your copy of the software in any way, provided that      you do at least ONE of the following:</w:t>
      </w:r>
    </w:p>
    <w:p w14:paraId="48B94DD3" w14:textId="77777777" w:rsidR="00425AAE" w:rsidRDefault="00425AAE">
      <w:r>
        <w:t xml:space="preserve">       a) place your modifications in the Public Domain or otherwise           make them Freely Available, such as by posting said </w:t>
      </w:r>
      <w:r>
        <w:tab/>
        <w:t xml:space="preserve">  modifications to Usenet or an equivalent medium, or by allowing </w:t>
      </w:r>
      <w:r>
        <w:tab/>
        <w:t xml:space="preserve">  the author to include your modifications in the software.</w:t>
      </w:r>
    </w:p>
    <w:p w14:paraId="07EB819B" w14:textId="77777777" w:rsidR="00425AAE" w:rsidRDefault="00425AAE">
      <w:r>
        <w:t xml:space="preserve">       b) use the modified software only within your corporation or           organization.</w:t>
      </w:r>
    </w:p>
    <w:p w14:paraId="70D7C4A3" w14:textId="77777777" w:rsidR="00425AAE" w:rsidRDefault="00425AAE">
      <w:r>
        <w:t xml:space="preserve">       c) give non-standard binaries non-standard names, with           instructions on where to get the original software distribution.</w:t>
      </w:r>
    </w:p>
    <w:p w14:paraId="209F9D4C" w14:textId="77777777" w:rsidR="00425AAE" w:rsidRDefault="00425AAE">
      <w:r>
        <w:t xml:space="preserve">       d) make other distribution arrangements with the author.</w:t>
      </w:r>
    </w:p>
    <w:p w14:paraId="26623EA8" w14:textId="77777777" w:rsidR="00425AAE" w:rsidRDefault="00425AAE">
      <w:r>
        <w:t xml:space="preserve">  3. You may distribute the software in object code or binary form,      provided that you do at least ONE of the following:</w:t>
      </w:r>
    </w:p>
    <w:p w14:paraId="220A88E7" w14:textId="77777777" w:rsidR="00425AAE" w:rsidRDefault="00425AAE">
      <w:r>
        <w:t xml:space="preserve">       a) distribute the binaries and library files of the software, </w:t>
      </w:r>
      <w:r>
        <w:tab/>
        <w:t xml:space="preserve">  together with instructions (in the manual page or equivalent) </w:t>
      </w:r>
      <w:r>
        <w:tab/>
        <w:t xml:space="preserve">  on where to get the original distribution.</w:t>
      </w:r>
    </w:p>
    <w:p w14:paraId="0932BF8B" w14:textId="77777777" w:rsidR="00425AAE" w:rsidRDefault="00425AAE">
      <w:r>
        <w:t xml:space="preserve">       b) accompany the distribution with the machine-readable source of </w:t>
      </w:r>
      <w:r>
        <w:tab/>
        <w:t xml:space="preserve">  the software.</w:t>
      </w:r>
    </w:p>
    <w:p w14:paraId="7AEADEC1" w14:textId="77777777" w:rsidR="00425AAE" w:rsidRDefault="00425AAE">
      <w:r>
        <w:t xml:space="preserve">       c) give non-standard binaries non-standard names, with           instructions on where to get the original software distribution.</w:t>
      </w:r>
    </w:p>
    <w:p w14:paraId="1F709936" w14:textId="77777777" w:rsidR="00425AAE" w:rsidRDefault="00425AAE">
      <w:r>
        <w:t xml:space="preserve">       d) make other distribution arrangements with the author.</w:t>
      </w:r>
    </w:p>
    <w:p w14:paraId="3DB27346" w14:textId="77777777" w:rsidR="00425AAE" w:rsidRDefault="00425AAE">
      <w:r>
        <w:t xml:space="preserve">  4. You may modify and include the part of the software into any other      software (possibly commercial).</w:t>
      </w:r>
    </w:p>
    <w:p w14:paraId="01FD294A" w14:textId="77777777" w:rsidR="00425AAE" w:rsidRDefault="00425AAE">
      <w:r>
        <w:t xml:space="preserve">  5. The scripts and library files supplied as input to or produced as       output from the software do not automatically fall under the      copyright of the software, but belong to whomever generated them,       and may be sold commercially, and may be aggregated with this      software.</w:t>
      </w:r>
    </w:p>
    <w:p w14:paraId="68259BBA" w14:textId="77777777" w:rsidR="00425AAE" w:rsidRDefault="00425AAE">
      <w:r>
        <w:lastRenderedPageBreak/>
        <w:t xml:space="preserve">  6. THIS SOFTWARE IS PROVIDED AS IS AND WITHOUT ANY EXPRESS OR      IMPLIED WARRANTIES, INCLUDING, WITHOUT LIMITATION, THE IMPLIED      WARRANTIES OF MERCHANTABILITY AND FITNESS FOR A PARTICULAR      PURPOSE. [END FILE=logstash-1.4.1/vendor/bundle/jruby/1.9/gems/bindata-2.0.0/COPYING]</w:t>
      </w:r>
    </w:p>
    <w:p w14:paraId="05D40FFC" w14:textId="77777777" w:rsidR="00425AAE" w:rsidRDefault="00425AAE" w:rsidP="000727EF">
      <w:pPr>
        <w:pStyle w:val="Heading3"/>
      </w:pPr>
      <w:r>
        <w:t>logstash-1.4.1/vendor/bundle/jruby/1.9/gems/builder-3.2.2/MIT-LICENSE:</w:t>
      </w:r>
    </w:p>
    <w:p w14:paraId="3375DFC2" w14:textId="77777777" w:rsidR="00425AAE" w:rsidRDefault="00425AAE">
      <w:r>
        <w:t>[BEGIN FILE=logstash-1.4.1/vendor/bundle/jruby/1.9/gems/builder-3.2.2/MIT-LICENSE] Copyright (c) 2003-2012 Jim Weirich (jim.weirich@gmail.com)</w:t>
      </w:r>
    </w:p>
    <w:p w14:paraId="4C15EB92"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FFB0E8F" w14:textId="77777777" w:rsidR="00425AAE" w:rsidRDefault="00425AAE">
      <w:r>
        <w:t>The above copyright notice and this permission notice shall be included in all copies or substantial portions of the Software.</w:t>
      </w:r>
    </w:p>
    <w:p w14:paraId="5D6A91F0"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FILE=logstash-1.4.1/vendor/bundle/jruby/1.9/gems/builder-3.2.2/MIT-LICENSE]</w:t>
      </w:r>
    </w:p>
    <w:p w14:paraId="5C6D861E" w14:textId="77777777" w:rsidR="00425AAE" w:rsidRPr="00924490" w:rsidRDefault="00425AAE" w:rsidP="000727EF">
      <w:pPr>
        <w:pStyle w:val="Heading3"/>
        <w:rPr>
          <w:lang w:val="de-DE"/>
        </w:rPr>
      </w:pPr>
      <w:r w:rsidRPr="00924490">
        <w:rPr>
          <w:lang w:val="de-DE"/>
        </w:rPr>
        <w:t>logstash-1.4.1/vendor/bundle/jruby/1.9/gems/bundler-1.6.2/lib/bundler/templates/newgem/LICENSE.txt.tt:</w:t>
      </w:r>
    </w:p>
    <w:p w14:paraId="70BF163F" w14:textId="77777777" w:rsidR="00425AAE" w:rsidRDefault="00425AAE">
      <w:r>
        <w:t>[BEGIN FILE=logstash-1.4.1/vendor/bundle/jruby/1.9/gems/bundler-1.6.2/lib/bundler/templates/newgem/LICENSE.txt.tt] Copyright (c) &lt;%=Time.now.year%&gt; &lt;%=config[:author]%&gt;</w:t>
      </w:r>
    </w:p>
    <w:p w14:paraId="6DC5578F" w14:textId="77777777" w:rsidR="00425AAE" w:rsidRDefault="00425AAE">
      <w:r>
        <w:t>MIT License</w:t>
      </w:r>
    </w:p>
    <w:p w14:paraId="46BCFFB6"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BAABF35" w14:textId="77777777" w:rsidR="00425AAE" w:rsidRDefault="00425AAE">
      <w:r>
        <w:t>The above copyright notice and this permission notice shall be included in all copies or substantial portions of the Software.</w:t>
      </w:r>
    </w:p>
    <w:p w14:paraId="40764924" w14:textId="77777777" w:rsidR="00425AAE" w:rsidRDefault="00425AAE">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t>
      </w:r>
      <w:r>
        <w:lastRenderedPageBreak/>
        <w:t>WHETHER IN AN ACTION OF CONTRACT, TORT OR OTHERWISE, ARISING FROM, OUT OF OR IN CONNECTION WITH THE SOFTWARE OR THE USE OR OTHER DEALINGS IN THE SOFTWARE. [END FILE=logstash-1.4.1/vendor/bundle/jruby/1.9/gems/bundler-1.6.2/lib/bundler/templates/newgem/LICENSE.txt.tt]</w:t>
      </w:r>
    </w:p>
    <w:p w14:paraId="14E0D1B5" w14:textId="77777777" w:rsidR="00425AAE" w:rsidRDefault="00425AAE" w:rsidP="000727EF">
      <w:pPr>
        <w:pStyle w:val="Heading3"/>
      </w:pPr>
      <w:r>
        <w:t>logstash-1.4.1/vendor/bundle/jruby/1.9/gems/bundler-1.6.2/LICENSE.md:</w:t>
      </w:r>
    </w:p>
    <w:p w14:paraId="0FD9C840" w14:textId="77777777" w:rsidR="00425AAE" w:rsidRDefault="00425AAE">
      <w:r>
        <w:t>[BEGIN FILE=logstash-1.4.1/vendor/bundle/jruby/1.9/gems/bundler-1.6.2/LICENSE.md] Portions copyright (c) 2010 Andre Arko   Portions copyright (c) 2009 Engine Yard</w:t>
      </w:r>
    </w:p>
    <w:p w14:paraId="30E3FB45" w14:textId="77777777" w:rsidR="00425AAE" w:rsidRDefault="00425AAE">
      <w:r>
        <w:t>MIT License</w:t>
      </w:r>
    </w:p>
    <w:p w14:paraId="352B4C80"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229A73" w14:textId="77777777" w:rsidR="00425AAE" w:rsidRDefault="00425AAE">
      <w:r>
        <w:t>The above copyright notice and this permission notice shall be included in all copies or substantial portions of the Software.</w:t>
      </w:r>
    </w:p>
    <w:p w14:paraId="1F8C005A"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FILE=logstash-1.4.1/vendor/bundle/jruby/1.9/gems/bundler-1.6.2/LICENSE.md]</w:t>
      </w:r>
    </w:p>
    <w:p w14:paraId="58F6369D" w14:textId="77777777" w:rsidR="00425AAE" w:rsidRDefault="00425AAE" w:rsidP="000727EF">
      <w:pPr>
        <w:pStyle w:val="Heading3"/>
      </w:pPr>
      <w:r>
        <w:t>logstash-1.4.1/vendor/bundle/jruby/1.9/gems/cinch-2.1.0/LICENSE:</w:t>
      </w:r>
    </w:p>
    <w:p w14:paraId="789A0E88" w14:textId="77777777" w:rsidR="00425AAE" w:rsidRDefault="00425AAE">
      <w:r>
        <w:t>[BEGIN FILE=logstash-1.4.1/vendor/bundle/jruby/1.9/gems/cinch-2.1.0/LICENSE] Copyright (c) 2010 Lee Jarvis, Dominik Honnef Copyright (c) 2011 Dominik Honnef</w:t>
      </w:r>
    </w:p>
    <w:p w14:paraId="492C6E04"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8857DF9" w14:textId="77777777" w:rsidR="00425AAE" w:rsidRDefault="00425AAE">
      <w:r>
        <w:t>The above copyright notice and this permission notice shall be included in all copies or substantial portions of the Software.</w:t>
      </w:r>
    </w:p>
    <w:p w14:paraId="443E9039" w14:textId="77777777" w:rsidR="00425AAE" w:rsidRDefault="00425AAE">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w:t>
      </w:r>
      <w:r>
        <w:lastRenderedPageBreak/>
        <w:t>OTHER DEALINGS IN THE SOFTWARE. [END FILE=logstash-1.4.1/vendor/bundle/jruby/1.9/gems/cinch-2.1.0/LICENSE]</w:t>
      </w:r>
    </w:p>
    <w:p w14:paraId="2F2FC196" w14:textId="77777777" w:rsidR="00425AAE" w:rsidRDefault="00425AAE" w:rsidP="000727EF">
      <w:pPr>
        <w:pStyle w:val="Heading3"/>
      </w:pPr>
      <w:r>
        <w:t>logstash-1.4.1/vendor/bundle/jruby/1.9/gems/ci_reporter-1.9.1/LICENSE.txt:</w:t>
      </w:r>
    </w:p>
    <w:p w14:paraId="56225A07" w14:textId="77777777" w:rsidR="00425AAE" w:rsidRDefault="00425AAE">
      <w:r>
        <w:t>[BEGIN FILE=logstash-1.4.1/vendor/bundle/jruby/1.9/gems/ci_reporter-1.9.1/LICENSE.txt] # Copyright (c) 2006-2012 Nick Sieger &lt;nicksieger@gmail.com&gt; #  # Permission is hereby granted, free of charge, to any person # obtaining a copy of this software and associated documentation files # (the Software), to deal in the Software without restriction, # including without limitation the rights to use, copy, modify, merge, # publish, distribute, sublicense, and/or sell copies of the Software, # and to permit persons to whom the Software is furnished to do so, # subject to the following conditions: #  # The above copyright notice and this permission notice shall be # included in all copies or substantial portions of the Software. #  # THE SOFTWARE IS PROVIDED AS IS, WITHOUT WARRANTY OF ANY KIND, # EXPRESS OR IMPLIED, INCLUDING BUT NOT LIMITED TO THE WARRANTIES OF # MERCHANTABILITY, FITNESS FOR A PARTICULAR PURPOSE AND # NONINFRINGEMENT. IN NO EVENT SHALL THE AUTHORS OR COPYRIGHT HOLDERS # BE LIABLE FOR ANY CLAIM, DAMAGES OR OTHER LIABILITY, WHETHER IN AN # ACTION OF CONTRACT, TORT OR OTHERWISE, ARISING FROM, OUT OF OR IN # CONNECTION WITH THE SOFTWARE OR THE USE OR OTHER DEALINGS IN THE # SOFTWARE. [END FILE=logstash-1.4.1/vendor/bundle/jruby/1.9/gems/ci_reporter-1.9.1/LICENSE.txt]</w:t>
      </w:r>
    </w:p>
    <w:p w14:paraId="7EE4A3C4" w14:textId="77777777" w:rsidR="00425AAE" w:rsidRDefault="00425AAE" w:rsidP="000727EF">
      <w:pPr>
        <w:pStyle w:val="Heading3"/>
      </w:pPr>
      <w:r>
        <w:t>logstash-1.4.1/vendor/bundle/jruby/1.9/gems/clamp-0.6.3/LICENSE:</w:t>
      </w:r>
    </w:p>
    <w:p w14:paraId="246BA59E" w14:textId="77777777" w:rsidR="00425AAE" w:rsidRDefault="00425AAE">
      <w:r>
        <w:t>[BEGIN FILE=logstash-1.4.1/vendor/bundle/jruby/1.9/gems/clamp-0.6.3/LICENSE] Copyright (c) 2010 Mike Williams &lt;mdub@dogbiscuit.org&gt;</w:t>
      </w:r>
    </w:p>
    <w:p w14:paraId="50BD6B59"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CC2414" w14:textId="77777777" w:rsidR="00425AAE" w:rsidRDefault="00425AAE">
      <w:r>
        <w:t>The above copyright notice and this permission notice shall be included in all copies or substantial portions of the Software.</w:t>
      </w:r>
    </w:p>
    <w:p w14:paraId="6B90D892"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FILE=logstash-1.4.1/vendor/bundle/jruby/1.9/gems/clamp-0.6.3/LICENSE]</w:t>
      </w:r>
    </w:p>
    <w:p w14:paraId="2ED159EB" w14:textId="77777777" w:rsidR="00425AAE" w:rsidRDefault="00425AAE" w:rsidP="000727EF">
      <w:pPr>
        <w:pStyle w:val="Heading3"/>
      </w:pPr>
      <w:r>
        <w:lastRenderedPageBreak/>
        <w:t>logstash-1.4.1/vendor/bundle/jruby/1.9/gems/coveralls-0.7.0/LICENSE:</w:t>
      </w:r>
    </w:p>
    <w:p w14:paraId="30735008" w14:textId="77777777" w:rsidR="00425AAE" w:rsidRDefault="00425AAE">
      <w:r>
        <w:t>[BEGIN FILE=logstash-1.4.1/vendor/bundle/jruby/1.9/gems/coveralls-0.7.0/LICENSE] Copyright (c) 2012 Wil Gieseler</w:t>
      </w:r>
    </w:p>
    <w:p w14:paraId="52D21D92" w14:textId="77777777" w:rsidR="00425AAE" w:rsidRDefault="00425AAE">
      <w:r>
        <w:t>MIT License</w:t>
      </w:r>
    </w:p>
    <w:p w14:paraId="61C53BA2"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68DAEA2" w14:textId="77777777" w:rsidR="00425AAE" w:rsidRDefault="00425AAE">
      <w:r>
        <w:t>The above copyright notice and this permission notice shall be included in all copies or substantial portions of the Software.</w:t>
      </w:r>
    </w:p>
    <w:p w14:paraId="6471758F"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SOFTWARE.[END FILE=logstash-1.4.1/vendor/bundle/jruby/1.9/gems/coveralls-0.7.0/LICENSE]</w:t>
      </w:r>
    </w:p>
    <w:p w14:paraId="6FB7E0B0" w14:textId="77777777" w:rsidR="00425AAE" w:rsidRDefault="00425AAE" w:rsidP="000727EF">
      <w:pPr>
        <w:pStyle w:val="Heading3"/>
      </w:pPr>
      <w:r>
        <w:t>logstash-1.4.1/vendor/bundle/jruby/1.9/gems/diff-lcs-1.2.5/License.rdoc:</w:t>
      </w:r>
    </w:p>
    <w:p w14:paraId="7C33B5CC" w14:textId="77777777" w:rsidR="00425AAE" w:rsidRDefault="00425AAE">
      <w:r>
        <w:t>[BEGIN FILE=logstash-1.4.1/vendor/bundle/jruby/1.9/gems/diff-lcs-1.2.5/License.rdoc] == License</w:t>
      </w:r>
    </w:p>
    <w:p w14:paraId="66D248AB" w14:textId="77777777" w:rsidR="00425AAE" w:rsidRDefault="00425AAE">
      <w:r>
        <w:t>This software is available under three licenses: the GNU GPL version 2 (or at your option, a later version), the Perl Artistic license, or the MIT license. Note that my preference for licensing is the MIT license, but Algorithm::Diff was dually originally licensed with the Perl Artistic and the GNU GPL (the same terms as Perl itself) and given that the Ruby implementation originally hewed pretty closely to the Perl version, I must maintain the additional licensing terms.</w:t>
      </w:r>
    </w:p>
    <w:p w14:paraId="2C3AC82D" w14:textId="77777777" w:rsidR="00425AAE" w:rsidRDefault="00425AAE">
      <w:r>
        <w:t>* Copyright 2004â€2013 Austin Ziegler. * Adapted from Algorithm::Diff (Perl) by Ned Konz and a Smalltalk version by   Mario I. Wolczko.</w:t>
      </w:r>
    </w:p>
    <w:p w14:paraId="661E2A15" w14:textId="77777777" w:rsidR="00425AAE" w:rsidRDefault="00425AAE">
      <w:r>
        <w:t>=== MIT License</w:t>
      </w:r>
    </w:p>
    <w:p w14:paraId="2E414943"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9A45CD2" w14:textId="77777777" w:rsidR="00425AAE" w:rsidRDefault="00425AAE">
      <w:r>
        <w:t>The above copyright notice and this permission notice shall be included in all copies or substantial portions of the Software.</w:t>
      </w:r>
    </w:p>
    <w:p w14:paraId="518990B9" w14:textId="77777777" w:rsidR="00425AAE" w:rsidRDefault="00425AAE">
      <w:r>
        <w:t xml:space="preserve">THE SOFTWARE IS PROVIDED AS IS, WITHOUT WARRANTY OF ANY KIND, EXPRESS OR IMPLIED, INCLUDING BUT NOT LIMITED TO THE WARRANTIES OF </w:t>
      </w:r>
      <w:r>
        <w:lastRenderedPageBreak/>
        <w:t>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581D809" w14:textId="77777777" w:rsidR="00425AAE" w:rsidRDefault="00425AAE">
      <w:r>
        <w:t>=== Perl Artistic License (version 2) See the file docs/artistic.txt in the main distribution.</w:t>
      </w:r>
    </w:p>
    <w:p w14:paraId="0149880C" w14:textId="77777777" w:rsidR="00425AAE" w:rsidRDefault="00425AAE">
      <w:r>
        <w:t>=== GNU GPL version 2 See the file docs/COPYING.txt in the main distribution. [END FILE=logstash-1.4.1/vendor/bundle/jruby/1.9/gems/diff-lcs-1.2.5/License.rdoc]</w:t>
      </w:r>
    </w:p>
    <w:p w14:paraId="7CF4DF5D" w14:textId="77777777" w:rsidR="00425AAE" w:rsidRDefault="00425AAE" w:rsidP="000727EF">
      <w:pPr>
        <w:pStyle w:val="Heading3"/>
      </w:pPr>
      <w:r>
        <w:t>logstash-1.4.1/vendor/bundle/jruby/1.9/gems/docile-1.1.3/LICENSE:</w:t>
      </w:r>
    </w:p>
    <w:p w14:paraId="5929FD07" w14:textId="77777777" w:rsidR="00425AAE" w:rsidRDefault="00425AAE">
      <w:r>
        <w:t>[BEGIN FILE=logstash-1.4.1/vendor/bundle/jruby/1.9/gems/docile-1.1.3/LICENSE] The MIT License (MIT)</w:t>
      </w:r>
    </w:p>
    <w:p w14:paraId="3ADCDFDE" w14:textId="77777777" w:rsidR="00425AAE" w:rsidRDefault="00425AAE">
      <w:r>
        <w:t>Copyright (c) 2012-2014 Marc Siegel</w:t>
      </w:r>
    </w:p>
    <w:p w14:paraId="468517D2"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AEFBAC3" w14:textId="77777777" w:rsidR="00425AAE" w:rsidRDefault="00425AAE">
      <w:r>
        <w:t>The above copyright notice and this permission notice shall be included in all copies or substantial portions of the Software.</w:t>
      </w:r>
    </w:p>
    <w:p w14:paraId="59DCC51F"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FILE=logstash-1.4.1/vendor/bundle/jruby/1.9/gems/docile-1.1.3/LICENSE]</w:t>
      </w:r>
    </w:p>
    <w:p w14:paraId="058320E3" w14:textId="77777777" w:rsidR="00425AAE" w:rsidRDefault="00425AAE" w:rsidP="000727EF">
      <w:pPr>
        <w:pStyle w:val="Heading3"/>
      </w:pPr>
      <w:r>
        <w:t>logstash-1.4.1/vendor/bundle/jruby/1.9/gems/edn-1.0.2/LICENSE:</w:t>
      </w:r>
    </w:p>
    <w:p w14:paraId="12916A27" w14:textId="77777777" w:rsidR="00425AAE" w:rsidRDefault="00425AAE">
      <w:r>
        <w:t>[BEGIN FILE=logstash-1.4.1/vendor/bundle/jruby/1.9/gems/edn-1.0.2/LICENSE] Copyright (c) 2012 Relevance Inc &amp; Clinton N. Dreisbach</w:t>
      </w:r>
    </w:p>
    <w:p w14:paraId="6FA20ACB" w14:textId="77777777" w:rsidR="00425AAE" w:rsidRDefault="00425AAE">
      <w:r>
        <w:t>MIT License</w:t>
      </w:r>
    </w:p>
    <w:p w14:paraId="36850987"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8CB5C95" w14:textId="77777777" w:rsidR="00425AAE" w:rsidRDefault="00425AAE">
      <w:r>
        <w:t>The above copyright notice and this permission notice shall be included in all copies or substantial portions of the Software.</w:t>
      </w:r>
    </w:p>
    <w:p w14:paraId="1CAB801F" w14:textId="77777777" w:rsidR="00425AAE" w:rsidRDefault="00425AAE">
      <w:r>
        <w:t xml:space="preserve">THE SOFTWARE IS PROVIDED AS IS, WITHOUT WARRANTY OF ANY KIND, EXPRESS OR IMPLIED, INCLUDING BUT NOT LIMITED TO THE WARRANTIES OF MERCHANTABILITY, FITNESS FOR A PARTICULAR PURPOSE AND </w:t>
      </w:r>
      <w:r>
        <w:lastRenderedPageBreak/>
        <w:t>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FILE=logstash-1.4.1/vendor/bundle/jruby/1.9/gems/edn-1.0.2/LICENSE]</w:t>
      </w:r>
    </w:p>
    <w:p w14:paraId="7A5EDD61" w14:textId="77777777" w:rsidR="00425AAE" w:rsidRDefault="00425AAE" w:rsidP="000727EF">
      <w:pPr>
        <w:pStyle w:val="Heading3"/>
      </w:pPr>
      <w:r>
        <w:t>logstash-1.4.1/vendor/bundle/jruby/1.9/gems/extlib-0.9.16/LICENSE:</w:t>
      </w:r>
    </w:p>
    <w:p w14:paraId="245FD451" w14:textId="77777777" w:rsidR="00425AAE" w:rsidRDefault="00425AAE">
      <w:r>
        <w:t>[BEGIN FILE=logstash-1.4.1/vendor/bundle/jruby/1.9/gems/extlib-0.9.16/LICENSE] Copyright (c) 2010 Dan Kubb</w:t>
      </w:r>
    </w:p>
    <w:p w14:paraId="0B60E77E"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F9D8BDE" w14:textId="77777777" w:rsidR="00425AAE" w:rsidRDefault="00425AAE">
      <w:r>
        <w:t>The above copyright notice and this permission notice shall be included in all copies or substantial portions of the Software.</w:t>
      </w:r>
    </w:p>
    <w:p w14:paraId="7A0B74E0"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48F9C2E" w14:textId="77777777" w:rsidR="00425AAE" w:rsidRDefault="00425AAE">
      <w:r>
        <w:t>--- ---</w:t>
      </w:r>
    </w:p>
    <w:p w14:paraId="34674C48" w14:textId="77777777" w:rsidR="00425AAE" w:rsidRDefault="00425AAE">
      <w:r>
        <w:t>Some portions of blank.rb and mash.rb are verbatim copies of software licensed under the MIT license. That license is included below:</w:t>
      </w:r>
    </w:p>
    <w:p w14:paraId="79E62924" w14:textId="77777777" w:rsidR="00425AAE" w:rsidRDefault="00425AAE">
      <w:r>
        <w:t>Copyright (c) 2005-2008 David Heinemeier Hansson</w:t>
      </w:r>
    </w:p>
    <w:p w14:paraId="0DC532C2"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138E682" w14:textId="77777777" w:rsidR="00425AAE" w:rsidRDefault="00425AAE">
      <w:r>
        <w:t>The above copyright notice and this permission notice shall be included in all copies or substantial portions of the Software.</w:t>
      </w:r>
    </w:p>
    <w:p w14:paraId="5EF0059B"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FILE=logstash-1.4.1/vendor/bundle/jruby/1.9/gems/extlib-0.9.16/LICENSE]</w:t>
      </w:r>
    </w:p>
    <w:p w14:paraId="3913F93B" w14:textId="77777777" w:rsidR="00425AAE" w:rsidRDefault="00425AAE" w:rsidP="000727EF">
      <w:pPr>
        <w:pStyle w:val="Heading3"/>
      </w:pPr>
      <w:r>
        <w:lastRenderedPageBreak/>
        <w:t>logstash-1.4.1/vendor/bundle/jruby/1.9/gems/faraday-0.9.0/LICENSE.md:</w:t>
      </w:r>
    </w:p>
    <w:p w14:paraId="4E4D11D1" w14:textId="77777777" w:rsidR="00425AAE" w:rsidRDefault="00425AAE">
      <w:r>
        <w:t>[BEGIN FILE=logstash-1.4.1/vendor/bundle/jruby/1.9/gems/faraday-0.9.0/LICENSE.md] Copyright (c) 2009-2013 Rick Olson, Zack Hobson</w:t>
      </w:r>
    </w:p>
    <w:p w14:paraId="7DB16067"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8CC5BB0" w14:textId="77777777" w:rsidR="00425AAE" w:rsidRDefault="00425AAE">
      <w:r>
        <w:t>The above copyright notice and this permission notice shall be included in all copies or substantial portions of the Software.</w:t>
      </w:r>
    </w:p>
    <w:p w14:paraId="72E6239C"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FILE=logstash-1.4.1/vendor/bundle/jruby/1.9/gems/faraday-0.9.0/LICENSE.md]</w:t>
      </w:r>
    </w:p>
    <w:p w14:paraId="01F10C1D" w14:textId="77777777" w:rsidR="00425AAE" w:rsidRDefault="00425AAE" w:rsidP="000727EF">
      <w:pPr>
        <w:pStyle w:val="Heading3"/>
      </w:pPr>
      <w:r>
        <w:t>logstash-1.4.1/vendor/bundle/jruby/1.9/gems/ffi-1.9.3-java/COPYING:</w:t>
      </w:r>
    </w:p>
    <w:p w14:paraId="176A7281" w14:textId="77777777" w:rsidR="00425AAE" w:rsidRDefault="00425AAE">
      <w:r>
        <w:t>[BEGIN FILE=logstash-1.4.1/vendor/bundle/jruby/1.9/gems/ffi-1.9.3-java/COPYING] Copyright (c) 2008-2013, Ruby FFI project contributors All rights reserved.</w:t>
      </w:r>
    </w:p>
    <w:p w14:paraId="69B77AA8" w14:textId="77777777" w:rsidR="00425AAE" w:rsidRDefault="00425AAE">
      <w:r>
        <w:t>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Ruby FFI project nor the       names of its contributors may be used to endorse or promote products       derived from this software without specific prior written permission.</w:t>
      </w:r>
    </w:p>
    <w:p w14:paraId="3EE96DED"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&lt;COPYRIGHT HOLDER&gt;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C2AF058" w14:textId="77777777" w:rsidR="00425AAE" w:rsidRDefault="00425AAE">
      <w:r>
        <w:lastRenderedPageBreak/>
        <w:t>libffi, used by this project, is licensed under the MIT license:</w:t>
      </w:r>
    </w:p>
    <w:p w14:paraId="3653323E" w14:textId="77777777" w:rsidR="00425AAE" w:rsidRDefault="00425AAE">
      <w:r>
        <w:t>libffi - Copyright (c) 1996-2011  Anthony Green, Red Hat, Inc and others. See source files for details.</w:t>
      </w:r>
    </w:p>
    <w:p w14:paraId="30BB38EF"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983FC72" w14:textId="77777777" w:rsidR="00425AAE" w:rsidRDefault="00425AAE">
      <w:r>
        <w:t>The above copyright notice and this permission notice shall be included in all copies or substantial portions of the Software.</w:t>
      </w:r>
    </w:p>
    <w:p w14:paraId="77787029"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273D16C" w14:textId="77777777" w:rsidR="00425AAE" w:rsidRDefault="00425AAE">
      <w:r>
        <w:t>[END FILE=logstash-1.4.1/vendor/bundle/jruby/1.9/gems/ffi-1.9.3-java/COPYING]</w:t>
      </w:r>
    </w:p>
    <w:p w14:paraId="1036183E" w14:textId="77777777" w:rsidR="00425AAE" w:rsidRDefault="00425AAE" w:rsidP="000727EF">
      <w:pPr>
        <w:pStyle w:val="Heading3"/>
      </w:pPr>
      <w:r>
        <w:t>logstash-1.4.1/vendor/bundle/jruby/1.9/gems/ffi-1.9.3-java/LICENSE:</w:t>
      </w:r>
    </w:p>
    <w:p w14:paraId="064CCD9B" w14:textId="77777777" w:rsidR="00425AAE" w:rsidRDefault="00425AAE">
      <w:r>
        <w:t>[BEGIN FILE=logstash-1.4.1/vendor/bundle/jruby/1.9/gems/ffi-1.9.3-java/LICENSE] Copyright (c) 2008-2013, Ruby FFI project contributors All rights reserved.</w:t>
      </w:r>
    </w:p>
    <w:p w14:paraId="4B7866EF" w14:textId="77777777" w:rsidR="00425AAE" w:rsidRDefault="00425AAE">
      <w:r>
        <w:t>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Ruby FFI project nor the       names of its contributors may be used to endorse or promote products       derived from this software without specific prior written permission.</w:t>
      </w:r>
    </w:p>
    <w:p w14:paraId="6511BE6E"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&lt;COPYRIGHT HOLDER&gt;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FILE=logstash-1.4.1/vendor/bundle/jruby/1.9/gems/ffi-1.9.3-java/LICENSE]</w:t>
      </w:r>
    </w:p>
    <w:p w14:paraId="74C37978" w14:textId="77777777" w:rsidR="00425AAE" w:rsidRDefault="00425AAE" w:rsidP="000727EF">
      <w:pPr>
        <w:pStyle w:val="Heading3"/>
      </w:pPr>
      <w:r>
        <w:lastRenderedPageBreak/>
        <w:t>logstash-1.4.1/vendor/bundle/jruby/1.9/gems/gelf-1.3.2/LICENSE:</w:t>
      </w:r>
    </w:p>
    <w:p w14:paraId="0A17E5EF" w14:textId="77777777" w:rsidR="00425AAE" w:rsidRDefault="00425AAE">
      <w:r>
        <w:t>[BEGIN FILE=logstash-1.4.1/vendor/bundle/jruby/1.9/gems/gelf-1.3.2/LICENSE] Copyright (c) 2010-2011 Lennart Koopmann, Alexey Palazhchenko</w:t>
      </w:r>
    </w:p>
    <w:p w14:paraId="51DCC6AF"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DBEFEA5" w14:textId="77777777" w:rsidR="00425AAE" w:rsidRDefault="00425AAE">
      <w:r>
        <w:t>The above copyright notice and this permission notice shall be included in all copies or substantial portions of the Software.</w:t>
      </w:r>
    </w:p>
    <w:p w14:paraId="433BB5F7"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FILE=logstash-1.4.1/vendor/bundle/jruby/1.9/gems/gelf-1.3.2/LICENSE]</w:t>
      </w:r>
    </w:p>
    <w:p w14:paraId="64C09D25" w14:textId="77777777" w:rsidR="00425AAE" w:rsidRDefault="00425AAE" w:rsidP="000727EF">
      <w:pPr>
        <w:pStyle w:val="Heading3"/>
      </w:pPr>
      <w:r>
        <w:t>logstash-1.4.1/vendor/bundle/jruby/1.9/gems/hitimes-1.2.1-java/LICENSE:</w:t>
      </w:r>
    </w:p>
    <w:p w14:paraId="4C597B2B" w14:textId="77777777" w:rsidR="00425AAE" w:rsidRDefault="00425AAE">
      <w:r>
        <w:t>[BEGIN FILE=logstash-1.4.1/vendor/bundle/jruby/1.9/gems/hitimes-1.2.1-java/LICENSE] ISC LICENSE - http://opensource.org/licenses/isc-license.txt</w:t>
      </w:r>
    </w:p>
    <w:p w14:paraId="1FD6FB96" w14:textId="77777777" w:rsidR="00425AAE" w:rsidRDefault="00425AAE">
      <w:r>
        <w:t>Copyright (c) 2008-2012 Jeremy Hinegardner</w:t>
      </w:r>
    </w:p>
    <w:p w14:paraId="157E709A" w14:textId="77777777" w:rsidR="00425AAE" w:rsidRDefault="00425AAE">
      <w:r>
        <w:t>Permission to use, copy, modify, and/or distribute this software for any purpose with or without fee is hereby granted, provided that the above copyright notice and this permission notice appear in all copies.</w:t>
      </w:r>
    </w:p>
    <w:p w14:paraId="2EB285E2" w14:textId="77777777" w:rsidR="00425AAE" w:rsidRDefault="00425AAE">
      <w:r>
        <w:t>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11C702F3" w14:textId="77777777" w:rsidR="00425AAE" w:rsidRDefault="00425AAE">
      <w:r>
        <w:t>[END FILE=logstash-1.4.1/vendor/bundle/jruby/1.9/gems/hitimes-1.2.1-java/LICENSE]</w:t>
      </w:r>
    </w:p>
    <w:p w14:paraId="1AC8E192" w14:textId="77777777" w:rsidR="00425AAE" w:rsidRDefault="00425AAE" w:rsidP="000727EF">
      <w:pPr>
        <w:pStyle w:val="Heading3"/>
      </w:pPr>
      <w:r>
        <w:t>logstash-1.4.1/vendor/bundle/jruby/1.9/gems/http-0.5.0/LICENSE.txt:</w:t>
      </w:r>
    </w:p>
    <w:p w14:paraId="278267D8" w14:textId="77777777" w:rsidR="00425AAE" w:rsidRDefault="00425AAE">
      <w:r>
        <w:t>[BEGIN FILE=logstash-1.4.1/vendor/bundle/jruby/1.9/gems/http-0.5.0/LICENSE.txt] Copyright (c) 2011 Tony Arcieri, Carl Lerche</w:t>
      </w:r>
    </w:p>
    <w:p w14:paraId="50D6A016" w14:textId="77777777" w:rsidR="00425AAE" w:rsidRDefault="00425AAE">
      <w:r>
        <w:t xml:space="preserve">Permission is hereby granted, free of charge, to any person obtaining a copy of this software and associated documentation files (the Software), to deal in the Software without restriction, including without limitation the rights to use, copy, modify, merge, </w:t>
      </w:r>
      <w:r>
        <w:lastRenderedPageBreak/>
        <w:t>publish, distribute, sublicense, and/or sell copies of the Software, and to permit persons to whom the Software is furnished to do so, subject to the following conditions:</w:t>
      </w:r>
    </w:p>
    <w:p w14:paraId="54C844EE" w14:textId="77777777" w:rsidR="00425AAE" w:rsidRDefault="00425AAE">
      <w:r>
        <w:t>The above copyright notice and this permission notice shall be included in all copies or substantial portions of the Software.</w:t>
      </w:r>
    </w:p>
    <w:p w14:paraId="22094F9B"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FILE=logstash-1.4.1/vendor/bundle/jruby/1.9/gems/http-0.5.0/LICENSE.txt]</w:t>
      </w:r>
    </w:p>
    <w:p w14:paraId="5A3FAB6C" w14:textId="77777777" w:rsidR="00425AAE" w:rsidRDefault="00425AAE" w:rsidP="000727EF">
      <w:pPr>
        <w:pStyle w:val="Heading3"/>
      </w:pPr>
      <w:r>
        <w:t>logstash-1.4.1/vendor/bundle/jruby/1.9/gems/http_parser.rb-0.5.3-java/ext/ruby_http_parser/vendor/http-parser-java/LICENSE-MIT:</w:t>
      </w:r>
    </w:p>
    <w:p w14:paraId="57A03E53" w14:textId="77777777" w:rsidR="00425AAE" w:rsidRDefault="00425AAE">
      <w:r>
        <w:t>[BEGIN FILE=logstash-1.4.1/vendor/bundle/jruby/1.9/gems/http_parser.rb-0.5.3-java/ext/ruby_http_parser/vendor/http-parser-java/LICENSE-MIT] Copyright 2010 Tim Becker &lt;tim.becker@kuriositaet.de&gt;</w:t>
      </w:r>
    </w:p>
    <w:p w14:paraId="3983EC2A"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507E452" w14:textId="77777777" w:rsidR="00425AAE" w:rsidRDefault="00425AAE">
      <w:r>
        <w:t>The above copyright notice and this permission notice shall be included in all copies or substantial portions of the Software.</w:t>
      </w:r>
    </w:p>
    <w:p w14:paraId="6ACEE831"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EAE87CE" w14:textId="77777777" w:rsidR="00425AAE" w:rsidRDefault="00425AAE">
      <w:r>
        <w:t>--- END OF LICENSE</w:t>
      </w:r>
    </w:p>
    <w:p w14:paraId="289CA1CF" w14:textId="77777777" w:rsidR="00425AAE" w:rsidRDefault="00425AAE">
      <w:r>
        <w:t>This code mainly based on code with the following license:</w:t>
      </w:r>
    </w:p>
    <w:p w14:paraId="1BF84FFA" w14:textId="77777777" w:rsidR="00425AAE" w:rsidRDefault="00425AAE">
      <w:r>
        <w:t xml:space="preserve"> Copyright Joyent, Inc. and other Node contributors. All rights reserved.</w:t>
      </w:r>
    </w:p>
    <w:p w14:paraId="2020F221"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AF59A55" w14:textId="77777777" w:rsidR="00425AAE" w:rsidRDefault="00425AAE">
      <w:r>
        <w:t>The above copyright notice and this permission notice shall be included in all copies or substantial portions of the Software.</w:t>
      </w:r>
    </w:p>
    <w:p w14:paraId="2B2E6727" w14:textId="77777777" w:rsidR="00425AAE" w:rsidRDefault="00425AAE">
      <w:r>
        <w:lastRenderedPageBreak/>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FILE=logstash-1.4.1/vendor/bundle/jruby/1.9/gems/http_parser.rb-0.5.3-java/ext/ruby_http_parser/vendor/http-parser-java/LICENSE-MIT]</w:t>
      </w:r>
    </w:p>
    <w:p w14:paraId="2E380674" w14:textId="77777777" w:rsidR="00425AAE" w:rsidRDefault="00425AAE" w:rsidP="000727EF">
      <w:pPr>
        <w:pStyle w:val="Heading3"/>
      </w:pPr>
      <w:r>
        <w:t>logstash-1.4.1/vendor/bundle/jruby/1.9/gems/http_parser.rb-0.5.3-java/ext/ruby_http_parser/vendor/http-parser/LICENSE-MIT:</w:t>
      </w:r>
    </w:p>
    <w:p w14:paraId="365C6E54" w14:textId="77777777" w:rsidR="00425AAE" w:rsidRDefault="00425AAE">
      <w:r>
        <w:t>[BEGIN FILE=logstash-1.4.1/vendor/bundle/jruby/1.9/gems/http_parser.rb-0.5.3-java/ext/ruby_http_parser/vendor/http-parser/LICENSE-MIT] Copyright Joyent, Inc. and other Node contributors. All rights reserved.</w:t>
      </w:r>
    </w:p>
    <w:p w14:paraId="13014C5C"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3DB0F9C" w14:textId="77777777" w:rsidR="00425AAE" w:rsidRDefault="00425AAE">
      <w:r>
        <w:t>The above copyright notice and this permission notice shall be included in all copies or substantial portions of the Software.</w:t>
      </w:r>
    </w:p>
    <w:p w14:paraId="75F29143"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FILE=logstash-1.4.1/vendor/bundle/jruby/1.9/gems/http_parser.rb-0.5.3-java/ext/ruby_http_parser/vendor/http-parser/LICENSE-MIT]</w:t>
      </w:r>
    </w:p>
    <w:p w14:paraId="75BB9D04" w14:textId="77777777" w:rsidR="00425AAE" w:rsidRDefault="00425AAE" w:rsidP="000727EF">
      <w:pPr>
        <w:pStyle w:val="Heading3"/>
      </w:pPr>
      <w:r>
        <w:t>logstash-1.4.1/vendor/bundle/jruby/1.9/gems/http_parser.rb-0.5.3-java/LICENSE-MIT:</w:t>
      </w:r>
    </w:p>
    <w:p w14:paraId="39838F06" w14:textId="77777777" w:rsidR="00425AAE" w:rsidRDefault="00425AAE">
      <w:r>
        <w:t>[BEGIN FILE=logstash-1.4.1/vendor/bundle/jruby/1.9/gems/http_parser.rb-0.5.3-java/LICENSE-MIT] Copyright 2009,2010 Marc-AndrÃ© Cournoyer &lt;macournoyer@gmail.com&gt; Copyright 2010,2011 Aman Gupta &lt;aman@tmm1.net&gt;</w:t>
      </w:r>
    </w:p>
    <w:p w14:paraId="0712BAAA"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48FCB4B" w14:textId="77777777" w:rsidR="00425AAE" w:rsidRDefault="00425AAE">
      <w:r>
        <w:lastRenderedPageBreak/>
        <w:t>The above copyright notice and this permission notice shall be included in all copies or substantial portions of the Software.</w:t>
      </w:r>
    </w:p>
    <w:p w14:paraId="4B76FDA6"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FILE=logstash-1.4.1/vendor/bundle/jruby/1.9/gems/http_parser.rb-0.5.3-java/LICENSE-MIT]</w:t>
      </w:r>
    </w:p>
    <w:p w14:paraId="2EED9775" w14:textId="77777777" w:rsidR="00425AAE" w:rsidRDefault="00425AAE" w:rsidP="000727EF">
      <w:pPr>
        <w:pStyle w:val="Heading3"/>
      </w:pPr>
      <w:r>
        <w:t>logstash-1.4.1/vendor/bundle/jruby/1.9/gems/i18n-0.6.9/MIT-LICENSE:</w:t>
      </w:r>
    </w:p>
    <w:p w14:paraId="6BD82849" w14:textId="77777777" w:rsidR="00425AAE" w:rsidRDefault="00425AAE">
      <w:r>
        <w:t>[BEGIN FILE=logstash-1.4.1/vendor/bundle/jruby/1.9/gems/i18n-0.6.9/MIT-LICENSE] Copyright (c) 2008 The Ruby I18n team</w:t>
      </w:r>
    </w:p>
    <w:p w14:paraId="5E8E6EFB"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94473C5" w14:textId="77777777" w:rsidR="00425AAE" w:rsidRDefault="00425AAE">
      <w:r>
        <w:t>The above copyright notice and this permission notice shall be included in all copies or substantial portions of the Software.</w:t>
      </w:r>
    </w:p>
    <w:p w14:paraId="721A0536"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SOFTWARE.[END FILE=logstash-1.4.1/vendor/bundle/jruby/1.9/gems/i18n-0.6.9/MIT-LICENSE]</w:t>
      </w:r>
    </w:p>
    <w:p w14:paraId="6B46CEBE" w14:textId="77777777" w:rsidR="00425AAE" w:rsidRDefault="00425AAE" w:rsidP="000727EF">
      <w:pPr>
        <w:pStyle w:val="Heading3"/>
      </w:pPr>
      <w:r>
        <w:t>logstash-1.4.1/vendor/bundle/jruby/1.9/gems/jruby-openssl-0.8.7/License.txt:</w:t>
      </w:r>
    </w:p>
    <w:p w14:paraId="16763F0B" w14:textId="77777777" w:rsidR="00425AAE" w:rsidRDefault="00425AAE">
      <w:r>
        <w:t>[BEGIN FILE=logstash-1.4.1/vendor/bundle/jruby/1.9/gems/jruby-openssl-0.8.7/License.txt] JRuby-OpenSSL is distributed under the same license as JRuby (http://www.jruby.org/).</w:t>
      </w:r>
    </w:p>
    <w:p w14:paraId="515D51C0" w14:textId="77777777" w:rsidR="00425AAE" w:rsidRDefault="00425AAE">
      <w:r>
        <w:t>Version: EPL 1.0/GPL 2.0/LGPL 2.1</w:t>
      </w:r>
    </w:p>
    <w:p w14:paraId="04161AE8" w14:textId="77777777" w:rsidR="00425AAE" w:rsidRDefault="00425AAE">
      <w:r>
        <w:t>The contents of this file are subject to the Common Public License Version 1.0 (the License); you may not use this file except in compliance with the License. You may obtain a copy of the License at http://www.eclipse.org/legal/cpl-v10.html</w:t>
      </w:r>
    </w:p>
    <w:p w14:paraId="5F12D5D3" w14:textId="77777777" w:rsidR="00425AAE" w:rsidRDefault="00425AAE">
      <w:r>
        <w:t>Software distributed under the License is distributed on an AS IS basis, WITHOUT WARRANTY OF ANY KIND, either express or implied. See the License for the specific language governing rights and limitations under the License.</w:t>
      </w:r>
    </w:p>
    <w:p w14:paraId="70A1EB8C" w14:textId="77777777" w:rsidR="00425AAE" w:rsidRDefault="00425AAE">
      <w:r>
        <w:lastRenderedPageBreak/>
        <w:t>Copyright (C) 2007 Ola Bini &lt;ola.bini@gmail.com&gt;</w:t>
      </w:r>
    </w:p>
    <w:p w14:paraId="0ED64948" w14:textId="77777777" w:rsidR="00425AAE" w:rsidRDefault="00425AAE">
      <w:r>
        <w:t>Alternatively, the contents of this file may be used under the terms of either of the GNU General Public License Version 2 or later (the GPL), or the GNU Lesser General Public License Version 2.1 or later (the LGPL), in which case the provisions of the GPL or the LGPL are applicable instead of those above. If you wish to allow use of your version of this file only under the terms of either the GPL or the LGPL, and not to allow others to use your version of this file under the terms of the EPL, indicate your decision by deleting the provisions above and replace them with the notice and other provisions required by the GPL or the LGPL. If you do not delete the provisions above, a recipient may use your version of this file under the terms of any one of the EPL, the GPL or the LGPL.</w:t>
      </w:r>
    </w:p>
    <w:p w14:paraId="4DC60687" w14:textId="77777777" w:rsidR="00425AAE" w:rsidRDefault="00425AAE">
      <w:r>
        <w:t>JRuby-OpenSSL includes software by the Legion of the Bouncy Castle (http://bouncycastle.org/license.html). [END FILE=logstash-1.4.1/vendor/bundle/jruby/1.9/gems/jruby-openssl-0.8.7/License.txt]</w:t>
      </w:r>
    </w:p>
    <w:p w14:paraId="40F54BCC" w14:textId="77777777" w:rsidR="00425AAE" w:rsidRDefault="00425AAE" w:rsidP="000727EF">
      <w:pPr>
        <w:pStyle w:val="Heading3"/>
      </w:pPr>
      <w:r>
        <w:t>logstash-1.4.1/vendor/bundle/jruby/1.9/gems/kramdown-1.3.3/COPYING:</w:t>
      </w:r>
    </w:p>
    <w:p w14:paraId="1D69BA63" w14:textId="77777777" w:rsidR="00425AAE" w:rsidRDefault="00425AAE">
      <w:r>
        <w:t>[BEGIN FILE=logstash-1.4.1/vendor/bundle/jruby/1.9/gems/kramdown-1.3.3/COPYING] kramdown - fast, pure-Ruby Markdown-superset converter Copyright (C) 2009-2013 Thomas Leitner &lt;t_leitner@gmx.at&gt;</w:t>
      </w:r>
    </w:p>
    <w:p w14:paraId="7C20234E"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7F76224" w14:textId="77777777" w:rsidR="00425AAE" w:rsidRDefault="00425AAE">
      <w:r>
        <w:t>The above copyright notice and this permission notice shall be included in all copies or substantial portions of the Software.</w:t>
      </w:r>
    </w:p>
    <w:p w14:paraId="687CF430"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CB0D20C" w14:textId="77777777" w:rsidR="00425AAE" w:rsidRDefault="00425AAE">
      <w:r>
        <w:t xml:space="preserve"> Some test cases and the benchmark files are based on test cases from the MDTest test suite:</w:t>
      </w:r>
    </w:p>
    <w:p w14:paraId="4676CC75" w14:textId="77777777" w:rsidR="00425AAE" w:rsidRDefault="00425AAE">
      <w:r>
        <w:t xml:space="preserve">    MDTest     Copyright (c) 2007 Michel Fortin     &lt;http://www.michelf.com/&gt;</w:t>
      </w:r>
    </w:p>
    <w:p w14:paraId="568E83E3" w14:textId="77777777" w:rsidR="00425AAE" w:rsidRDefault="00425AAE">
      <w:r>
        <w:t>[END FILE=logstash-1.4.1/vendor/bundle/jruby/1.9/gems/kramdown-1.3.3/COPYING]</w:t>
      </w:r>
    </w:p>
    <w:p w14:paraId="34667E12" w14:textId="77777777" w:rsidR="00425AAE" w:rsidRDefault="00425AAE" w:rsidP="000727EF">
      <w:pPr>
        <w:pStyle w:val="Heading3"/>
      </w:pPr>
      <w:r>
        <w:t>logstash-1.4.1/vendor/bundle/jruby/1.9/gems/metaclass-0.0.4/COPYING.txt:</w:t>
      </w:r>
    </w:p>
    <w:p w14:paraId="5AFF53E0" w14:textId="77777777" w:rsidR="00425AAE" w:rsidRDefault="00425AAE">
      <w:r>
        <w:t>[BEGIN FILE=logstash-1.4.1/vendor/bundle/jruby/1.9/gems/metaclass-0.0.4/COPYING.txt] == Licence (MIT)</w:t>
      </w:r>
    </w:p>
    <w:p w14:paraId="1041A254" w14:textId="77777777" w:rsidR="00425AAE" w:rsidRDefault="00425AAE">
      <w:r>
        <w:t>Copyright (c) 2011 James Mead</w:t>
      </w:r>
    </w:p>
    <w:p w14:paraId="40FD1DD9" w14:textId="77777777" w:rsidR="00425AAE" w:rsidRDefault="00425AAE">
      <w:r>
        <w:lastRenderedPageBreak/>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96EE38D" w14:textId="77777777" w:rsidR="00425AAE" w:rsidRDefault="00425AAE">
      <w:r>
        <w:t>The above copyright notice and this permission notice shall be included in all copies or substantial portions of the Software.</w:t>
      </w:r>
    </w:p>
    <w:p w14:paraId="3E1C6A45"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SOFTWARE.[END FILE=logstash-1.4.1/vendor/bundle/jruby/1.9/gems/metaclass-0.0.4/COPYING.txt]</w:t>
      </w:r>
    </w:p>
    <w:p w14:paraId="6325AEEF" w14:textId="77777777" w:rsidR="00425AAE" w:rsidRDefault="00425AAE" w:rsidP="000727EF">
      <w:pPr>
        <w:pStyle w:val="Heading3"/>
      </w:pPr>
      <w:r>
        <w:t>logstash-1.4.1/vendor/bundle/jruby/1.9/gems/method_source-0.8.2/LICENSE:</w:t>
      </w:r>
    </w:p>
    <w:p w14:paraId="37B4E6CF" w14:textId="77777777" w:rsidR="00425AAE" w:rsidRDefault="00425AAE">
      <w:r>
        <w:t>[BEGIN FILE=logstash-1.4.1/vendor/bundle/jruby/1.9/gems/method_source-0.8.2/LICENSE] License -------</w:t>
      </w:r>
    </w:p>
    <w:p w14:paraId="320760D3" w14:textId="77777777" w:rsidR="00425AAE" w:rsidRDefault="00425AAE">
      <w:r>
        <w:t xml:space="preserve">(The MIT License) </w:t>
      </w:r>
    </w:p>
    <w:p w14:paraId="601A5F62" w14:textId="77777777" w:rsidR="00425AAE" w:rsidRDefault="00425AAE">
      <w:r>
        <w:t>Copyright (c) 2011 John Mair (banisterfiend)</w:t>
      </w:r>
    </w:p>
    <w:p w14:paraId="6ECA1F8B"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B291BBE" w14:textId="77777777" w:rsidR="00425AAE" w:rsidRDefault="00425AAE">
      <w:r>
        <w:t>The above copyright notice and this permission notice shall be included in all copies or substantial portions of the Software.</w:t>
      </w:r>
    </w:p>
    <w:p w14:paraId="531A38CA"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FILE=logstash-1.4.1/vendor/bundle/jruby/1.9/gems/method_source-0.8.2/LICENSE]</w:t>
      </w:r>
    </w:p>
    <w:p w14:paraId="30018562" w14:textId="77777777" w:rsidR="00425AAE" w:rsidRDefault="00425AAE" w:rsidP="000727EF">
      <w:pPr>
        <w:pStyle w:val="Heading3"/>
      </w:pPr>
      <w:r>
        <w:t>logstash-1.4.1/vendor/bundle/jruby/1.9/gems/metriks-0.9.9.6/LICENSE:</w:t>
      </w:r>
    </w:p>
    <w:p w14:paraId="4566DEF0" w14:textId="77777777" w:rsidR="00425AAE" w:rsidRDefault="00425AAE">
      <w:r>
        <w:t>[BEGIN FILE=logstash-1.4.1/vendor/bundle/jruby/1.9/gems/metriks-0.9.9.6/LICENSE] The MIT License</w:t>
      </w:r>
    </w:p>
    <w:p w14:paraId="16836AF7" w14:textId="77777777" w:rsidR="00425AAE" w:rsidRDefault="00425AAE">
      <w:r>
        <w:t>Copyright (c) 2012 Eric Lindvall</w:t>
      </w:r>
    </w:p>
    <w:p w14:paraId="4AAB4E09" w14:textId="77777777" w:rsidR="00425AAE" w:rsidRDefault="00425AAE">
      <w:r>
        <w:lastRenderedPageBreak/>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8DD93FA" w14:textId="77777777" w:rsidR="00425AAE" w:rsidRDefault="00425AAE">
      <w:r>
        <w:t>The above copyright notice and this permission notice shall be included in all copies or substantial portions of the Software.</w:t>
      </w:r>
    </w:p>
    <w:p w14:paraId="57829617"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SOFTWARE.[END FILE=logstash-1.4.1/vendor/bundle/jruby/1.9/gems/metriks-0.9.9.6/LICENSE]</w:t>
      </w:r>
    </w:p>
    <w:p w14:paraId="47C4DA01" w14:textId="77777777" w:rsidR="00425AAE" w:rsidRDefault="00425AAE" w:rsidP="000727EF">
      <w:pPr>
        <w:pStyle w:val="Heading3"/>
      </w:pPr>
      <w:r>
        <w:t>logstash-1.4.1/vendor/bundle/jruby/1.9/gems/mime-types-1.25.1/Licence.rdoc:</w:t>
      </w:r>
    </w:p>
    <w:p w14:paraId="65EC368C" w14:textId="77777777" w:rsidR="00425AAE" w:rsidRDefault="00425AAE">
      <w:r>
        <w:t>[BEGIN FILE=logstash-1.4.1/vendor/bundle/jruby/1.9/gems/mime-types-1.25.1/Licence.rdoc] == Licence</w:t>
      </w:r>
    </w:p>
    <w:p w14:paraId="31F57F10" w14:textId="77777777" w:rsidR="00425AAE" w:rsidRDefault="00425AAE">
      <w:r>
        <w:t>This software is available under three licenses: the GNU GPL version 2 (or at your option, a later version), the Perl Artistic license, or the MIT license. Note that my preference for licensing is the MIT license, but the original Perl MIME::Types was dually originally licensed with the Perl Artistic and the GNU GPL (the same terms as Perl itself) and given that the Ruby implementation hewed pretty closely to the Perl version, I must maintain the additional licensing terms.</w:t>
      </w:r>
    </w:p>
    <w:p w14:paraId="3218595D" w14:textId="77777777" w:rsidR="00425AAE" w:rsidRDefault="00425AAE">
      <w:r>
        <w:t>* Copyright 2003â€2013 Austin Ziegler. * Adapted from MIME::Types (Perl) by Mark Overmeer.</w:t>
      </w:r>
    </w:p>
    <w:p w14:paraId="6B290260" w14:textId="77777777" w:rsidR="00425AAE" w:rsidRDefault="00425AAE">
      <w:r>
        <w:t>=== MIT License</w:t>
      </w:r>
    </w:p>
    <w:p w14:paraId="1F4D028E" w14:textId="77777777" w:rsidR="00425AAE" w:rsidRDefault="00425AAE">
      <w:r>
        <w:t>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867C7CB" w14:textId="77777777" w:rsidR="00425AAE" w:rsidRDefault="00425AAE">
      <w:r>
        <w:t>The above copyright notice and this permission notice shall be included in all copies or substantial portions of the Software.</w:t>
      </w:r>
    </w:p>
    <w:p w14:paraId="70689826"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7A1EF19" w14:textId="77777777" w:rsidR="00425AAE" w:rsidRDefault="00425AAE">
      <w:r>
        <w:t>=== Perl Artistic License (version 2) See the file docs/artistic.txt in the main distribution.</w:t>
      </w:r>
    </w:p>
    <w:p w14:paraId="1A5E97AF" w14:textId="77777777" w:rsidR="00425AAE" w:rsidRDefault="00425AAE">
      <w:r>
        <w:lastRenderedPageBreak/>
        <w:t>=== GNU GPL version 2 See the file docs/COPYING.txt in the main distribution. [END FILE=logstash-1.4.1/vendor/bundle/jruby/1.9/gems/mime-types-1.25.1/Licence.rdoc]</w:t>
      </w:r>
    </w:p>
    <w:p w14:paraId="39EDC2F5" w14:textId="77777777" w:rsidR="00425AAE" w:rsidRDefault="00425AAE" w:rsidP="000727EF">
      <w:pPr>
        <w:pStyle w:val="Heading3"/>
      </w:pPr>
      <w:r>
        <w:t>logstash-1.4.1/vendor/bundle/jruby/1.9/gems/mini_portile-0.5.2/LICENSE.txt:</w:t>
      </w:r>
    </w:p>
    <w:p w14:paraId="715CF530" w14:textId="77777777" w:rsidR="00425AAE" w:rsidRDefault="00425AAE">
      <w:r>
        <w:t>[BEGIN FILE=logstash-1.4.1/vendor/bundle/jruby/1.9/gems/mini_portile-0.5.2/LICENSE.txt] Copyright (c) 2011 Luis Lavena.</w:t>
      </w:r>
    </w:p>
    <w:p w14:paraId="16371785"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A8DFE24" w14:textId="77777777" w:rsidR="00425AAE" w:rsidRDefault="00425AAE">
      <w:r>
        <w:t>The above copyright notice and this permission notice shall be included in all copies or substantial portions of the Software.</w:t>
      </w:r>
    </w:p>
    <w:p w14:paraId="145B8718"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FILE=logstash-1.4.1/vendor/bundle/jruby/1.9/gems/mini_portile-0.5.2/LICENSE.txt]</w:t>
      </w:r>
    </w:p>
    <w:p w14:paraId="165A594C" w14:textId="77777777" w:rsidR="00425AAE" w:rsidRDefault="00425AAE" w:rsidP="000727EF">
      <w:pPr>
        <w:pStyle w:val="Heading3"/>
      </w:pPr>
      <w:r>
        <w:t>logstash-1.4.1/vendor/bundle/jruby/1.9/gems/mocha-1.0.0/COPYING.md:</w:t>
      </w:r>
    </w:p>
    <w:p w14:paraId="23206738" w14:textId="77777777" w:rsidR="00425AAE" w:rsidRDefault="00425AAE">
      <w:r>
        <w:t>[BEGIN FILE=logstash-1.4.1/vendor/bundle/jruby/1.9/gems/mocha-1.0.0/COPYING.md] Copyright Revieworld Ltd. 2006</w:t>
      </w:r>
    </w:p>
    <w:p w14:paraId="2D248212" w14:textId="77777777" w:rsidR="00425AAE" w:rsidRDefault="00425AAE">
      <w:r>
        <w:t>You may use, copy and redistribute this library under the same terms as [Ruby itself](http://www.ruby-lang.org/en/LICENSE.txt) or under the [MIT license](http://www.opensource.org/licenses/MIT). [END FILE=logstash-1.4.1/vendor/bundle/jruby/1.9/gems/mocha-1.0.0/COPYING.md]</w:t>
      </w:r>
    </w:p>
    <w:p w14:paraId="6C9EC540" w14:textId="77777777" w:rsidR="00425AAE" w:rsidRDefault="00425AAE" w:rsidP="000727EF">
      <w:pPr>
        <w:pStyle w:val="Heading3"/>
      </w:pPr>
      <w:r>
        <w:t>logstash-1.4.1/vendor/bundle/jruby/1.9/gems/mocha-1.0.0/MIT-LICENSE.md:</w:t>
      </w:r>
    </w:p>
    <w:p w14:paraId="22022ADA" w14:textId="77777777" w:rsidR="00425AAE" w:rsidRDefault="00425AAE">
      <w:r>
        <w:t>[BEGIN FILE=logstash-1.4.1/vendor/bundle/jruby/1.9/gems/mocha-1.0.0/MIT-LICENSE.md] Copyright (c) 2006 Revieworld Ltd.</w:t>
      </w:r>
    </w:p>
    <w:p w14:paraId="4832B7C0"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CC01053" w14:textId="77777777" w:rsidR="00425AAE" w:rsidRDefault="00425AAE">
      <w:r>
        <w:t>The above copyright notice and this permission notice shall be included in all copies or substantial portions of the Software.</w:t>
      </w:r>
    </w:p>
    <w:p w14:paraId="4F3F163F" w14:textId="77777777" w:rsidR="00425AAE" w:rsidRDefault="00425AAE">
      <w:r>
        <w:lastRenderedPageBreak/>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FILE=logstash-1.4.1/vendor/bundle/jruby/1.9/gems/mocha-1.0.0/MIT-LICENSE.md]</w:t>
      </w:r>
    </w:p>
    <w:p w14:paraId="42453D69" w14:textId="77777777" w:rsidR="00425AAE" w:rsidRDefault="00425AAE" w:rsidP="000727EF">
      <w:pPr>
        <w:pStyle w:val="Heading3"/>
      </w:pPr>
      <w:r>
        <w:t>logstash-1.4.1/vendor/bundle/jruby/1.9/gems/multi_json-1.8.4/LICENSE.md:</w:t>
      </w:r>
    </w:p>
    <w:p w14:paraId="7551CCC4" w14:textId="77777777" w:rsidR="00425AAE" w:rsidRDefault="00425AAE">
      <w:r>
        <w:t>[BEGIN FILE=logstash-1.4.1/vendor/bundle/jruby/1.9/gems/multi_json-1.8.4/LICENSE.md] Copyright (c) 2010-2013 Michael Bleigh, Josh Kalderimis, Erik Michaels-Ober, Pavel Pravosud</w:t>
      </w:r>
    </w:p>
    <w:p w14:paraId="5E29836C"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9A3A8C3" w14:textId="77777777" w:rsidR="00425AAE" w:rsidRDefault="00425AAE">
      <w:r>
        <w:t>The above copyright notice and this permission notice shall be included in all copies or substantial portions of the Software.</w:t>
      </w:r>
    </w:p>
    <w:p w14:paraId="168E3B93"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FILE=logstash-1.4.1/vendor/bundle/jruby/1.9/gems/multi_json-1.8.4/LICENSE.md]</w:t>
      </w:r>
    </w:p>
    <w:p w14:paraId="69903E42" w14:textId="77777777" w:rsidR="00425AAE" w:rsidRDefault="00425AAE" w:rsidP="000727EF">
      <w:pPr>
        <w:pStyle w:val="Heading3"/>
      </w:pPr>
      <w:r>
        <w:t>logstash-1.4.1/vendor/bundle/jruby/1.9/gems/parslet-1.4.0/LICENSE:</w:t>
      </w:r>
    </w:p>
    <w:p w14:paraId="5DB14B3B" w14:textId="77777777" w:rsidR="00425AAE" w:rsidRDefault="00425AAE">
      <w:r>
        <w:t>[BEGIN FILE=logstash-1.4.1/vendor/bundle/jruby/1.9/gems/parslet-1.4.0/LICENSE]</w:t>
      </w:r>
    </w:p>
    <w:p w14:paraId="75A00DCB" w14:textId="77777777" w:rsidR="00425AAE" w:rsidRDefault="00425AAE">
      <w:r>
        <w:t xml:space="preserve"> Copyright (c) 2010 Kaspar Schiess</w:t>
      </w:r>
    </w:p>
    <w:p w14:paraId="183E0C26"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F64DAC2" w14:textId="77777777" w:rsidR="00425AAE" w:rsidRDefault="00425AAE">
      <w:r>
        <w:t xml:space="preserve"> The above copyright notice and this permission notice shall be  included in all copies or substantial portions of the Software.</w:t>
      </w:r>
    </w:p>
    <w:p w14:paraId="7B290CDB" w14:textId="77777777" w:rsidR="00425AAE" w:rsidRDefault="00425AAE">
      <w:r>
        <w:t xml:space="preserve"> THE SOFTWARE IS PROVIDED AS IS, WITHOUT WARRANTY OF ANY KIND,  EXPRESS OR IMPLIED, INCLUDING BUT NOT LIMITED TO THE WARRANTIES  OF MERCHANTABILITY, FITNESS FOR A PARTICULAR PURPOSE AND  </w:t>
      </w:r>
      <w:r>
        <w:lastRenderedPageBreak/>
        <w:t>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FILE=logstash-1.4.1/vendor/bundle/jruby/1.9/gems/parslet-1.4.0/LICENSE]</w:t>
      </w:r>
    </w:p>
    <w:p w14:paraId="70DF193A" w14:textId="77777777" w:rsidR="00425AAE" w:rsidRDefault="00425AAE" w:rsidP="000727EF">
      <w:pPr>
        <w:pStyle w:val="Heading3"/>
      </w:pPr>
      <w:r>
        <w:t>logstash-1.4.1/vendor/bundle/jruby/1.9/gems/polyglot-0.3.4/License.txt:</w:t>
      </w:r>
    </w:p>
    <w:p w14:paraId="39D7C706" w14:textId="77777777" w:rsidR="00425AAE" w:rsidRDefault="00425AAE">
      <w:r>
        <w:t>[BEGIN FILE=logstash-1.4.1/vendor/bundle/jruby/1.9/gems/polyglot-0.3.4/License.txt] Copyright (c) 2007 Clifford Heath</w:t>
      </w:r>
    </w:p>
    <w:p w14:paraId="25FAFBE3"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89DEA9D" w14:textId="77777777" w:rsidR="00425AAE" w:rsidRDefault="00425AAE">
      <w:r>
        <w:t>The above copyright notice and this permission notice shall be included in all copies or substantial portions of the Software.</w:t>
      </w:r>
    </w:p>
    <w:p w14:paraId="4D3E56E3"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FILE=logstash-1.4.1/vendor/bundle/jruby/1.9/gems/polyglot-0.3.4/License.txt]</w:t>
      </w:r>
    </w:p>
    <w:p w14:paraId="6B9811BD" w14:textId="77777777" w:rsidR="00425AAE" w:rsidRDefault="00425AAE" w:rsidP="000727EF">
      <w:pPr>
        <w:pStyle w:val="Heading3"/>
      </w:pPr>
      <w:r>
        <w:t>logstash-1.4.1/vendor/bundle/jruby/1.9/gems/pry-0.9.12.6-java/LICENSE:</w:t>
      </w:r>
    </w:p>
    <w:p w14:paraId="43ED603E" w14:textId="77777777" w:rsidR="00425AAE" w:rsidRDefault="00425AAE">
      <w:r>
        <w:t>[BEGIN FILE=logstash-1.4.1/vendor/bundle/jruby/1.9/gems/pry-0.9.12.6-java/LICENSE] License -------</w:t>
      </w:r>
    </w:p>
    <w:p w14:paraId="0492099D" w14:textId="77777777" w:rsidR="00425AAE" w:rsidRDefault="00425AAE">
      <w:r>
        <w:t xml:space="preserve">(The MIT License) </w:t>
      </w:r>
    </w:p>
    <w:p w14:paraId="71876C67" w14:textId="77777777" w:rsidR="00425AAE" w:rsidRDefault="00425AAE">
      <w:r>
        <w:t>Copyright (c) 2011 John Mair (banisterfiend)</w:t>
      </w:r>
    </w:p>
    <w:p w14:paraId="7356973D"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BF4E7AF" w14:textId="77777777" w:rsidR="00425AAE" w:rsidRDefault="00425AAE">
      <w:r>
        <w:t>The above copyright notice and this permission notice shall be included in all copies or substantial portions of the Software.</w:t>
      </w:r>
    </w:p>
    <w:p w14:paraId="5D690D66" w14:textId="77777777" w:rsidR="00425AAE" w:rsidRDefault="00425AAE">
      <w:r>
        <w:t xml:space="preserve">THE SOFTWARE IS PROVIDED 'AS IS', WITHOUT WARRANTY OF ANY KIND, EXPRESS OR IMPLIED, INCLUDING BUT NOT LIMITED TO THE WARRANTIES OF MERCHANTABILITY, FITNESS FOR A PARTICULAR PURPOSE AND NONINFRINGEMENT. IN NO EVENT SHALL THE AUTHORS OR COPYRIGHT </w:t>
      </w:r>
      <w:r>
        <w:lastRenderedPageBreak/>
        <w:t>HOLDERS BE LIABLE FOR ANY CLAIM, DAMAGES OR OTHER LIABILITY, WHETHER IN AN ACTION OF CONTRACT, TORT OR OTHERWISE, ARISING FROM, OUT OF OR IN CONNECTION WITH THE SOFTWARE OR THE USE OR OTHER DEALINGS IN THE SOFTWARE. [END FILE=logstash-1.4.1/vendor/bundle/jruby/1.9/gems/pry-0.9.12.6-java/LICENSE]</w:t>
      </w:r>
    </w:p>
    <w:p w14:paraId="2233E051" w14:textId="77777777" w:rsidR="00425AAE" w:rsidRDefault="00425AAE" w:rsidP="000727EF">
      <w:pPr>
        <w:pStyle w:val="Heading3"/>
      </w:pPr>
      <w:r>
        <w:t>logstash-1.4.1/vendor/bundle/jruby/1.9/gems/rack-1.5.2/COPYING:</w:t>
      </w:r>
    </w:p>
    <w:p w14:paraId="3B314A3C" w14:textId="77777777" w:rsidR="00425AAE" w:rsidRDefault="00425AAE">
      <w:r>
        <w:t>[BEGIN FILE=logstash-1.4.1/vendor/bundle/jruby/1.9/gems/rack-1.5.2/COPYING] Copyright (c) 2007, 2008, 2009, 2010, 2011, 2012 Christian Neukirchen &lt;purl.org/net/chneukirchen&gt;</w:t>
      </w:r>
    </w:p>
    <w:p w14:paraId="6CF9AC39"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150EB09" w14:textId="77777777" w:rsidR="00425AAE" w:rsidRDefault="00425AAE">
      <w:r>
        <w:t>The above copyright notice and this permission notice shall be included in all copies or substantial portions of the Software.</w:t>
      </w:r>
    </w:p>
    <w:p w14:paraId="58559A80"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BE LIABLE FOR ANY CLAIM, DAMAGES OR OTHER LIABILITY, WHETHER  IN AN ACTION OF CONTRACT, TORT OR OTHERWISE, ARISING FROM, OUT OF OR IN CONNECTION WITH THE SOFTWARE OR THE USE OR OTHER DEALINGS IN THE SOFTWARE. [END FILE=logstash-1.4.1/vendor/bundle/jruby/1.9/gems/rack-1.5.2/COPYING]</w:t>
      </w:r>
    </w:p>
    <w:p w14:paraId="6714FF5B" w14:textId="77777777" w:rsidR="00425AAE" w:rsidRDefault="00425AAE" w:rsidP="000727EF">
      <w:pPr>
        <w:pStyle w:val="Heading3"/>
      </w:pPr>
      <w:r>
        <w:t>logstash-1.4.1/vendor/bundle/jruby/1.9/gems/rack-protection-1.5.2/License:</w:t>
      </w:r>
    </w:p>
    <w:p w14:paraId="2B95449D" w14:textId="77777777" w:rsidR="00425AAE" w:rsidRDefault="00425AAE">
      <w:r>
        <w:t>[BEGIN FILE=logstash-1.4.1/vendor/bundle/jruby/1.9/gems/rack-protection-1.5.2/License] Copyright (c) 2011 Konstantin Haase</w:t>
      </w:r>
    </w:p>
    <w:p w14:paraId="18760CDC"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3D814E4" w14:textId="77777777" w:rsidR="00425AAE" w:rsidRDefault="00425AAE">
      <w:r>
        <w:t>The above copyright notice and this permission notice shall be included in all copies or substantial portions of the Software.</w:t>
      </w:r>
    </w:p>
    <w:p w14:paraId="13A60E73" w14:textId="77777777" w:rsidR="00425AAE" w:rsidRDefault="00425AAE">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w:t>
      </w:r>
      <w:r>
        <w:lastRenderedPageBreak/>
        <w:t>OTHER DEALINGS IN THE SOFTWARE. [END FILE=logstash-1.4.1/vendor/bundle/jruby/1.9/gems/rack-protection-1.5.2/License]</w:t>
      </w:r>
    </w:p>
    <w:p w14:paraId="64851E47" w14:textId="77777777" w:rsidR="00425AAE" w:rsidRDefault="00425AAE" w:rsidP="000727EF">
      <w:pPr>
        <w:pStyle w:val="Heading3"/>
      </w:pPr>
      <w:r>
        <w:t>logstash-1.4.1/vendor/bundle/jruby/1.9/gems/rbnacl-2.0.0/LICENSE.txt:</w:t>
      </w:r>
    </w:p>
    <w:p w14:paraId="61E77517" w14:textId="77777777" w:rsidR="00425AAE" w:rsidRDefault="00425AAE">
      <w:r>
        <w:t>[BEGIN FILE=logstash-1.4.1/vendor/bundle/jruby/1.9/gems/rbnacl-2.0.0/LICENSE.txt] Copyright (c) 2012 Tony Arcieri Copyright (c) 2013 Jonathan Stott</w:t>
      </w:r>
    </w:p>
    <w:p w14:paraId="0783D165" w14:textId="77777777" w:rsidR="00425AAE" w:rsidRDefault="00425AAE">
      <w:r>
        <w:t>MIT License</w:t>
      </w:r>
    </w:p>
    <w:p w14:paraId="6704C197"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C83BD02" w14:textId="77777777" w:rsidR="00425AAE" w:rsidRDefault="00425AAE">
      <w:r>
        <w:t>The above copyright notice and this permission notice shall be included in all copies or substantial portions of the Software.</w:t>
      </w:r>
    </w:p>
    <w:p w14:paraId="24F6D8EF"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FILE=logstash-1.4.1/vendor/bundle/jruby/1.9/gems/rbnacl-2.0.0/LICENSE.txt]</w:t>
      </w:r>
    </w:p>
    <w:p w14:paraId="2CED0F2F" w14:textId="77777777" w:rsidR="00425AAE" w:rsidRDefault="00425AAE" w:rsidP="000727EF">
      <w:pPr>
        <w:pStyle w:val="Heading3"/>
      </w:pPr>
      <w:r>
        <w:t>logstash-1.4.1/vendor/bundle/jruby/1.9/gems/redis-3.0.7/LICENSE:</w:t>
      </w:r>
    </w:p>
    <w:p w14:paraId="1D6C470F" w14:textId="77777777" w:rsidR="00425AAE" w:rsidRDefault="00425AAE">
      <w:r>
        <w:t>[BEGIN FILE=logstash-1.4.1/vendor/bundle/jruby/1.9/gems/redis-3.0.7/LICENSE] Copyright (c) 2009 Ezra Zygmuntowicz</w:t>
      </w:r>
    </w:p>
    <w:p w14:paraId="5DEEBAC7"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A804434" w14:textId="77777777" w:rsidR="00425AAE" w:rsidRDefault="00425AAE">
      <w:r>
        <w:t>The above copyright notice and this permission notice shall be included in all copies or substantial portions of the Software.</w:t>
      </w:r>
    </w:p>
    <w:p w14:paraId="15C5458D"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SOFTWARE.[END FILE=logstash-1.4.1/vendor/bundle/jruby/1.9/gems/redis-3.0.7/LICENSE]</w:t>
      </w:r>
    </w:p>
    <w:p w14:paraId="4C09F0B6" w14:textId="77777777" w:rsidR="00425AAE" w:rsidRDefault="00425AAE" w:rsidP="000727EF">
      <w:pPr>
        <w:pStyle w:val="Heading3"/>
      </w:pPr>
      <w:r>
        <w:lastRenderedPageBreak/>
        <w:t>logstash-1.4.1/vendor/bundle/jruby/1.9/gems/rspec-2.14.1/License.txt:</w:t>
      </w:r>
    </w:p>
    <w:p w14:paraId="346462B0" w14:textId="77777777" w:rsidR="00425AAE" w:rsidRDefault="00425AAE">
      <w:r>
        <w:t>[BEGIN FILE=logstash-1.4.1/vendor/bundle/jruby/1.9/gems/rspec-2.14.1/License.txt] (The MIT License)</w:t>
      </w:r>
    </w:p>
    <w:p w14:paraId="0A2ADB59" w14:textId="77777777" w:rsidR="00425AAE" w:rsidRDefault="00425AAE">
      <w:r>
        <w:t>Copyright (c) 2009 Chad Humphries, David Chelimsky Copyright (c) 2006 David Chelimsky, The RSpec Development Team Copyright (c) 2005 Steven Baker</w:t>
      </w:r>
    </w:p>
    <w:p w14:paraId="292D9DE8"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60F8613" w14:textId="77777777" w:rsidR="00425AAE" w:rsidRDefault="00425AAE">
      <w:r>
        <w:t>The above copyright notice and this permission notice shall be included in all copies or substantial portions of the Software.</w:t>
      </w:r>
    </w:p>
    <w:p w14:paraId="2C977AF8"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FILE=logstash-1.4.1/vendor/bundle/jruby/1.9/gems/rspec-2.14.1/License.txt]</w:t>
      </w:r>
    </w:p>
    <w:p w14:paraId="4A553D6E" w14:textId="77777777" w:rsidR="00425AAE" w:rsidRDefault="00425AAE" w:rsidP="000727EF">
      <w:pPr>
        <w:pStyle w:val="Heading3"/>
      </w:pPr>
      <w:r>
        <w:t>logstash-1.4.1/vendor/bundle/jruby/1.9/gems/rspec-core-2.14.7/License.txt:</w:t>
      </w:r>
    </w:p>
    <w:p w14:paraId="43228DC9" w14:textId="77777777" w:rsidR="00425AAE" w:rsidRDefault="00425AAE">
      <w:r>
        <w:t>[BEGIN FILE=logstash-1.4.1/vendor/bundle/jruby/1.9/gems/rspec-core-2.14.7/License.txt] (The MIT License)</w:t>
      </w:r>
    </w:p>
    <w:p w14:paraId="1FA63648" w14:textId="77777777" w:rsidR="00425AAE" w:rsidRDefault="00425AAE">
      <w:r>
        <w:t>Copyright (c) 2009 Chad Humphries, David Chelimsky Copyright (c) 2006 David Chelimsky, The RSpec Development Team Copyright (c) 2005 Steven Baker</w:t>
      </w:r>
    </w:p>
    <w:p w14:paraId="467D2EF7"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B7F8628" w14:textId="77777777" w:rsidR="00425AAE" w:rsidRDefault="00425AAE">
      <w:r>
        <w:t>The above copyright notice and this permission notice shall be included in all copies or substantial portions of the Software.</w:t>
      </w:r>
    </w:p>
    <w:p w14:paraId="764A90DB"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FILE=logstash-1.4.1/vendor/bundle/jruby/1.9/gems/rspec-core-2.14.7/License.txt]</w:t>
      </w:r>
    </w:p>
    <w:p w14:paraId="25A42A14" w14:textId="77777777" w:rsidR="00425AAE" w:rsidRDefault="00425AAE" w:rsidP="000727EF">
      <w:pPr>
        <w:pStyle w:val="Heading3"/>
      </w:pPr>
      <w:r>
        <w:lastRenderedPageBreak/>
        <w:t>logstash-1.4.1/vendor/bundle/jruby/1.9/gems/rspec-expectations-2.14.5/License.txt:</w:t>
      </w:r>
    </w:p>
    <w:p w14:paraId="25EF194F" w14:textId="77777777" w:rsidR="00425AAE" w:rsidRDefault="00425AAE">
      <w:r>
        <w:t>[BEGIN FILE=logstash-1.4.1/vendor/bundle/jruby/1.9/gems/rspec-expectations-2.14.5/License.txt] (The MIT License)</w:t>
      </w:r>
    </w:p>
    <w:p w14:paraId="60AAAF95" w14:textId="77777777" w:rsidR="00425AAE" w:rsidRDefault="00425AAE">
      <w:r>
        <w:t>Copyright (c) 2006 David Chelimsky, The RSpec Development Team Copyright (c) 2005 Steven Baker</w:t>
      </w:r>
    </w:p>
    <w:p w14:paraId="0F1ED6B3"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D1F5643" w14:textId="77777777" w:rsidR="00425AAE" w:rsidRDefault="00425AAE">
      <w:r>
        <w:t>The above copyright notice and this permission notice shall be included in all copies or substantial portions of the Software.</w:t>
      </w:r>
    </w:p>
    <w:p w14:paraId="263D1BE3"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FILE=logstash-1.4.1/vendor/bundle/jruby/1.9/gems/rspec-expectations-2.14.5/License.txt]</w:t>
      </w:r>
    </w:p>
    <w:p w14:paraId="11639B40" w14:textId="77777777" w:rsidR="00425AAE" w:rsidRDefault="00425AAE" w:rsidP="000727EF">
      <w:pPr>
        <w:pStyle w:val="Heading3"/>
      </w:pPr>
      <w:r>
        <w:t>logstash-1.4.1/vendor/bundle/jruby/1.9/gems/rspec-mocks-2.14.6/License.txt:</w:t>
      </w:r>
    </w:p>
    <w:p w14:paraId="35479A2D" w14:textId="77777777" w:rsidR="00425AAE" w:rsidRDefault="00425AAE">
      <w:r>
        <w:t>[BEGIN FILE=logstash-1.4.1/vendor/bundle/jruby/1.9/gems/rspec-mocks-2.14.6/License.txt] (The MIT License)</w:t>
      </w:r>
    </w:p>
    <w:p w14:paraId="16F28578" w14:textId="77777777" w:rsidR="00425AAE" w:rsidRDefault="00425AAE">
      <w:r>
        <w:t>Copyright (c) 2006 David Chelimsky, The RSpec Development Team Copyright (c) 2005 Steven Baker</w:t>
      </w:r>
    </w:p>
    <w:p w14:paraId="70F70D41"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0C46D73" w14:textId="77777777" w:rsidR="00425AAE" w:rsidRDefault="00425AAE">
      <w:r>
        <w:t>The above copyright notice and this permission notice shall be included in all copies or substantial portions of the Software.</w:t>
      </w:r>
    </w:p>
    <w:p w14:paraId="1AA7B1EA" w14:textId="77777777" w:rsidR="00425AAE" w:rsidRDefault="00425AAE">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w:t>
      </w:r>
      <w:r>
        <w:lastRenderedPageBreak/>
        <w:t>OTHER DEALINGS IN THE SOFTWARE. [END FILE=logstash-1.4.1/vendor/bundle/jruby/1.9/gems/rspec-mocks-2.14.6/License.txt]</w:t>
      </w:r>
    </w:p>
    <w:p w14:paraId="2E612F62" w14:textId="77777777" w:rsidR="00425AAE" w:rsidRDefault="00425AAE" w:rsidP="000727EF">
      <w:pPr>
        <w:pStyle w:val="Heading3"/>
      </w:pPr>
      <w:r>
        <w:t>logstash-1.4.1/vendor/bundle/jruby/1.9/gems/rufus-scheduler-2.0.24/LICENSE.txt:</w:t>
      </w:r>
    </w:p>
    <w:p w14:paraId="6163801E" w14:textId="77777777" w:rsidR="00425AAE" w:rsidRDefault="00425AAE">
      <w:r>
        <w:t>[BEGIN FILE=logstash-1.4.1/vendor/bundle/jruby/1.9/gems/rufus-scheduler-2.0.24/LICENSE.txt]</w:t>
      </w:r>
    </w:p>
    <w:p w14:paraId="4136DD9C" w14:textId="77777777" w:rsidR="00425AAE" w:rsidRDefault="00425AAE">
      <w:r>
        <w:t>Copyright (c) 2005-2013, John Mettraux, jmettraux@gmail.com</w:t>
      </w:r>
    </w:p>
    <w:p w14:paraId="70E073EC"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DCC2529" w14:textId="77777777" w:rsidR="00425AAE" w:rsidRDefault="00425AAE">
      <w:r>
        <w:t>The above copyright notice and this permission notice shall be included in all copies or substantial portions of the Software.</w:t>
      </w:r>
    </w:p>
    <w:p w14:paraId="4BBA7C9F"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C4BBACD" w14:textId="77777777" w:rsidR="00425AAE" w:rsidRDefault="00425AAE">
      <w:r>
        <w:t>[END FILE=logstash-1.4.1/vendor/bundle/jruby/1.9/gems/rufus-scheduler-2.0.24/LICENSE.txt]</w:t>
      </w:r>
    </w:p>
    <w:p w14:paraId="104A188D" w14:textId="77777777" w:rsidR="00425AAE" w:rsidRDefault="00425AAE" w:rsidP="000727EF">
      <w:pPr>
        <w:pStyle w:val="Heading3"/>
      </w:pPr>
      <w:r>
        <w:t>logstash-1.4.1/vendor/bundle/jruby/1.9/gems/shoulda-3.5.0/MIT-LICENSE:</w:t>
      </w:r>
    </w:p>
    <w:p w14:paraId="059C970B" w14:textId="77777777" w:rsidR="00425AAE" w:rsidRDefault="00425AAE">
      <w:r>
        <w:t>[BEGIN FILE=logstash-1.4.1/vendor/bundle/jruby/1.9/gems/shoulda-3.5.0/MIT-LICENSE] Copyright (c) 2006-2013 Tammer Saleh and thoughtbot, inc.</w:t>
      </w:r>
    </w:p>
    <w:p w14:paraId="635B2EDA"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C214154" w14:textId="77777777" w:rsidR="00425AAE" w:rsidRDefault="00425AAE">
      <w:r>
        <w:t>The above copyright notice and this permission notice shall be included in all copies or substantial portions of the Software.</w:t>
      </w:r>
    </w:p>
    <w:p w14:paraId="62D40F14" w14:textId="77777777" w:rsidR="00425AAE" w:rsidRDefault="00425AAE">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w:t>
      </w:r>
      <w:r>
        <w:lastRenderedPageBreak/>
        <w:t>OTHER DEALINGS IN THE SOFTWARE. [END FILE=logstash-1.4.1/vendor/bundle/jruby/1.9/gems/shoulda-3.5.0/MIT-LICENSE]</w:t>
      </w:r>
    </w:p>
    <w:p w14:paraId="7C534AC1" w14:textId="77777777" w:rsidR="00425AAE" w:rsidRDefault="00425AAE" w:rsidP="000727EF">
      <w:pPr>
        <w:pStyle w:val="Heading3"/>
      </w:pPr>
      <w:r>
        <w:t>logstash-1.4.1/vendor/bundle/jruby/1.9/gems/shoulda-context-1.1.6/MIT-LICENSE:</w:t>
      </w:r>
    </w:p>
    <w:p w14:paraId="2267BBCF" w14:textId="77777777" w:rsidR="00425AAE" w:rsidRDefault="00425AAE">
      <w:r>
        <w:t>[BEGIN FILE=logstash-1.4.1/vendor/bundle/jruby/1.9/gems/shoulda-context-1.1.6/MIT-LICENSE] Copyright (c) 2006-2013, Tammer Saleh, thoughtbot, inc.</w:t>
      </w:r>
    </w:p>
    <w:p w14:paraId="009CCB0C"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A262C7B" w14:textId="77777777" w:rsidR="00425AAE" w:rsidRDefault="00425AAE">
      <w:r>
        <w:t>The above copyright notice and this permission notice shall be included in all copies or substantial portions of the Software.</w:t>
      </w:r>
    </w:p>
    <w:p w14:paraId="4585291A"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FILE=logstash-1.4.1/vendor/bundle/jruby/1.9/gems/shoulda-context-1.1.6/MIT-LICENSE]</w:t>
      </w:r>
    </w:p>
    <w:p w14:paraId="20869530" w14:textId="77777777" w:rsidR="00425AAE" w:rsidRDefault="00425AAE" w:rsidP="000727EF">
      <w:pPr>
        <w:pStyle w:val="Heading3"/>
      </w:pPr>
      <w:r>
        <w:t>logstash-1.4.1/vendor/bundle/jruby/1.9/gems/shoulda-matchers-2.5.0/MIT-LICENSE:</w:t>
      </w:r>
    </w:p>
    <w:p w14:paraId="66162036" w14:textId="77777777" w:rsidR="00425AAE" w:rsidRDefault="00425AAE">
      <w:r>
        <w:t>[BEGIN FILE=logstash-1.4.1/vendor/bundle/jruby/1.9/gems/shoulda-matchers-2.5.0/MIT-LICENSE] Copyright (c) 2006-2013, Tammer Saleh, thoughtbot, inc.</w:t>
      </w:r>
    </w:p>
    <w:p w14:paraId="79DEA648"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D9E2338" w14:textId="77777777" w:rsidR="00425AAE" w:rsidRDefault="00425AAE">
      <w:r>
        <w:t>The above copyright notice and this permission notice shall be included in all copies or substantial portions of the Software.</w:t>
      </w:r>
    </w:p>
    <w:p w14:paraId="66BA2057"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FILE=logstash-1.4.1/vendor/bundle/jruby/1.9/gems/shoulda-matchers-2.5.0/MIT-LICENSE]</w:t>
      </w:r>
    </w:p>
    <w:p w14:paraId="0D779355" w14:textId="77777777" w:rsidR="00425AAE" w:rsidRDefault="00425AAE" w:rsidP="000727EF">
      <w:pPr>
        <w:pStyle w:val="Heading3"/>
      </w:pPr>
      <w:r>
        <w:lastRenderedPageBreak/>
        <w:t>logstash-1.4.1/vendor/bundle/jruby/1.9/gems/simplecov-0.8.2/MIT-LICENSE:</w:t>
      </w:r>
    </w:p>
    <w:p w14:paraId="3F5BE2AB" w14:textId="77777777" w:rsidR="00425AAE" w:rsidRDefault="00425AAE">
      <w:r>
        <w:t>[BEGIN FILE=logstash-1.4.1/vendor/bundle/jruby/1.9/gems/simplecov-0.8.2/MIT-LICENSE] Copyright (c) 2010-2013 Christoph Olszowka</w:t>
      </w:r>
    </w:p>
    <w:p w14:paraId="43139C34"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25C47D0" w14:textId="77777777" w:rsidR="00425AAE" w:rsidRDefault="00425AAE">
      <w:r>
        <w:t>The above copyright notice and this permission notice shall be included in all copies or substantial portions of the Software.</w:t>
      </w:r>
    </w:p>
    <w:p w14:paraId="093BD700"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FILE=logstash-1.4.1/vendor/bundle/jruby/1.9/gems/simplecov-0.8.2/MIT-LICENSE]</w:t>
      </w:r>
    </w:p>
    <w:p w14:paraId="57B3C5B5" w14:textId="77777777" w:rsidR="00425AAE" w:rsidRDefault="00425AAE" w:rsidP="000727EF">
      <w:pPr>
        <w:pStyle w:val="Heading3"/>
      </w:pPr>
      <w:r>
        <w:t>logstash-1.4.1/vendor/bundle/jruby/1.9/gems/simplecov-html-0.8.0/LICENSE:</w:t>
      </w:r>
    </w:p>
    <w:p w14:paraId="26B49F20" w14:textId="77777777" w:rsidR="00425AAE" w:rsidRDefault="00425AAE">
      <w:r>
        <w:t>[BEGIN FILE=logstash-1.4.1/vendor/bundle/jruby/1.9/gems/simplecov-html-0.8.0/LICENSE] Copyright (c) 2010-2013 Christoph Olszowka</w:t>
      </w:r>
    </w:p>
    <w:p w14:paraId="7A495774"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AACEC42" w14:textId="77777777" w:rsidR="00425AAE" w:rsidRDefault="00425AAE">
      <w:r>
        <w:t>The above copyright notice and this permission notice shall be included in all copies or substantial portions of the Software.</w:t>
      </w:r>
    </w:p>
    <w:p w14:paraId="06F08835"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FILE=logstash-1.4.1/vendor/bundle/jruby/1.9/gems/simplecov-html-0.8.0/LICENSE]</w:t>
      </w:r>
    </w:p>
    <w:p w14:paraId="54A5FFC4" w14:textId="77777777" w:rsidR="00425AAE" w:rsidRDefault="00425AAE" w:rsidP="000727EF">
      <w:pPr>
        <w:pStyle w:val="Heading3"/>
      </w:pPr>
      <w:r>
        <w:lastRenderedPageBreak/>
        <w:t>logstash-1.4.1/vendor/bundle/jruby/1.9/gems/simple_oauth-0.2.0/LICENSE:</w:t>
      </w:r>
    </w:p>
    <w:p w14:paraId="7F51E9FA" w14:textId="77777777" w:rsidR="00425AAE" w:rsidRDefault="00425AAE">
      <w:r>
        <w:t>[BEGIN FILE=logstash-1.4.1/vendor/bundle/jruby/1.9/gems/simple_oauth-0.2.0/LICENSE] Copyright (c) 2010 Steve Richert, Erik Michaels-Ober</w:t>
      </w:r>
    </w:p>
    <w:p w14:paraId="048A0B9E" w14:textId="77777777" w:rsidR="00425AAE" w:rsidRDefault="00425AAE">
      <w:r>
        <w:t>MIT License</w:t>
      </w:r>
    </w:p>
    <w:p w14:paraId="3EEC602D"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326588" w14:textId="77777777" w:rsidR="00425AAE" w:rsidRDefault="00425AAE">
      <w:r>
        <w:t>The above copyright notice and this permission notice shall be included in all copies or substantial portions of the Software.</w:t>
      </w:r>
    </w:p>
    <w:p w14:paraId="616DDB4F"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FILE=logstash-1.4.1/vendor/bundle/jruby/1.9/gems/simple_oauth-0.2.0/LICENSE]</w:t>
      </w:r>
    </w:p>
    <w:p w14:paraId="4E835BC9" w14:textId="77777777" w:rsidR="00425AAE" w:rsidRDefault="00425AAE" w:rsidP="000727EF">
      <w:pPr>
        <w:pStyle w:val="Heading3"/>
      </w:pPr>
      <w:r>
        <w:t>logstash-1.4.1/vendor/bundle/jruby/1.9/gems/sinatra-1.4.4/LICENSE:</w:t>
      </w:r>
    </w:p>
    <w:p w14:paraId="2065120D" w14:textId="77777777" w:rsidR="00425AAE" w:rsidRDefault="00425AAE">
      <w:r>
        <w:t>[BEGIN FILE=logstash-1.4.1/vendor/bundle/jruby/1.9/gems/sinatra-1.4.4/LICENSE] Copyright (c) 2007, 2008, 2009, 2010, 2011 Blake Mizerany</w:t>
      </w:r>
    </w:p>
    <w:p w14:paraId="60724301"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A8165BE" w14:textId="77777777" w:rsidR="00425AAE" w:rsidRDefault="00425AAE">
      <w:r>
        <w:t>The above copyright notice and this permission notice shall be included in all copies or substantial portions of the Software.</w:t>
      </w:r>
    </w:p>
    <w:p w14:paraId="7128DE78"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SOFTWARE.[END FILE=logstash-1.4.1/vendor/bundle/jruby/1.9/gems/sinatra-1.4.4/LICENSE]</w:t>
      </w:r>
    </w:p>
    <w:p w14:paraId="47EBA77E" w14:textId="77777777" w:rsidR="00425AAE" w:rsidRDefault="00425AAE" w:rsidP="000727EF">
      <w:pPr>
        <w:pStyle w:val="Heading3"/>
      </w:pPr>
      <w:r>
        <w:lastRenderedPageBreak/>
        <w:t>logstash-1.4.1/vendor/bundle/jruby/1.9/gems/slop-3.4.7/LICENSE:</w:t>
      </w:r>
    </w:p>
    <w:p w14:paraId="36855707" w14:textId="77777777" w:rsidR="00425AAE" w:rsidRDefault="00425AAE">
      <w:r>
        <w:t>[BEGIN FILE=logstash-1.4.1/vendor/bundle/jruby/1.9/gems/slop-3.4.7/LICENSE] Copyright (c) 2012 Lee Jarvis</w:t>
      </w:r>
    </w:p>
    <w:p w14:paraId="3468819C"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840FDE3" w14:textId="77777777" w:rsidR="00425AAE" w:rsidRDefault="00425AAE">
      <w:r>
        <w:t>The above copyright notice and this permission notice shall be included in all copies or substantial portions of the Software.</w:t>
      </w:r>
    </w:p>
    <w:p w14:paraId="6058BA7D"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FILE=logstash-1.4.1/vendor/bundle/jruby/1.9/gems/slop-3.4.7/LICENSE]</w:t>
      </w:r>
    </w:p>
    <w:p w14:paraId="46F7431F" w14:textId="77777777" w:rsidR="00425AAE" w:rsidRDefault="00425AAE" w:rsidP="000727EF">
      <w:pPr>
        <w:pStyle w:val="Heading3"/>
      </w:pPr>
      <w:r>
        <w:t>logstash-1.4.1/vendor/bundle/jruby/1.9/gems/statsd-ruby-1.2.0/LICENSE.txt:</w:t>
      </w:r>
    </w:p>
    <w:p w14:paraId="16D6E3D1" w14:textId="77777777" w:rsidR="00425AAE" w:rsidRDefault="00425AAE">
      <w:r>
        <w:t>[BEGIN FILE=logstash-1.4.1/vendor/bundle/jruby/1.9/gems/statsd-ruby-1.2.0/LICENSE.txt] Copyright (c) 2011, 2012, 2013 Rein Henrichs</w:t>
      </w:r>
    </w:p>
    <w:p w14:paraId="4CEE7D73"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44F8B47" w14:textId="77777777" w:rsidR="00425AAE" w:rsidRDefault="00425AAE">
      <w:r>
        <w:t>The above copyright notice and this permission notice shall be included in all copies or substantial portions of the Software.</w:t>
      </w:r>
    </w:p>
    <w:p w14:paraId="2A9F0F37"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FILE=logstash-1.4.1/vendor/bundle/jruby/1.9/gems/statsd-ruby-1.2.0/LICENSE.txt]</w:t>
      </w:r>
    </w:p>
    <w:p w14:paraId="33178487" w14:textId="77777777" w:rsidR="00425AAE" w:rsidRDefault="00425AAE" w:rsidP="000727EF">
      <w:pPr>
        <w:pStyle w:val="Heading3"/>
      </w:pPr>
      <w:r>
        <w:lastRenderedPageBreak/>
        <w:t>logstash-1.4.1/vendor/bundle/jruby/1.9/gems/thor-0.18.1/LICENSE.md:</w:t>
      </w:r>
    </w:p>
    <w:p w14:paraId="2843F6D3" w14:textId="77777777" w:rsidR="00425AAE" w:rsidRDefault="00425AAE">
      <w:r>
        <w:t>[BEGIN FILE=logstash-1.4.1/vendor/bundle/jruby/1.9/gems/thor-0.18.1/LICENSE.md] Copyright (c) 2008 Yehuda Katz, Eric Hodel, et al.</w:t>
      </w:r>
    </w:p>
    <w:p w14:paraId="5260D6F1"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822B0AB" w14:textId="77777777" w:rsidR="00425AAE" w:rsidRDefault="00425AAE">
      <w:r>
        <w:t>The above copyright notice and this permission notice shall be included in all copies or substantial portions of the Software.</w:t>
      </w:r>
    </w:p>
    <w:p w14:paraId="15E07726"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FILE=logstash-1.4.1/vendor/bundle/jruby/1.9/gems/thor-0.18.1/LICENSE.md]</w:t>
      </w:r>
    </w:p>
    <w:p w14:paraId="5F47BD47" w14:textId="77777777" w:rsidR="00425AAE" w:rsidRDefault="00425AAE" w:rsidP="000727EF">
      <w:pPr>
        <w:pStyle w:val="Heading3"/>
      </w:pPr>
      <w:r>
        <w:t>logstash-1.4.1/vendor/bundle/jruby/1.9/gems/tilt-1.4.1/COPYING:</w:t>
      </w:r>
    </w:p>
    <w:p w14:paraId="5E3529C7" w14:textId="77777777" w:rsidR="00425AAE" w:rsidRDefault="00425AAE">
      <w:r>
        <w:t>[BEGIN FILE=logstash-1.4.1/vendor/bundle/jruby/1.9/gems/tilt-1.4.1/COPYING] Copyright (c) 2010 Ryan Tomayko &lt;http://tomayko.com/about&gt;</w:t>
      </w:r>
    </w:p>
    <w:p w14:paraId="3890A118"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F80DB7B" w14:textId="77777777" w:rsidR="00425AAE" w:rsidRDefault="00425AAE">
      <w:r>
        <w:t>The above copyright notice and this permission notice shall be included in all copies or substantial portions of the Software.</w:t>
      </w:r>
    </w:p>
    <w:p w14:paraId="2D70B548"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BE LIABLE FOR ANY CLAIM, DAMAGES OR OTHER LIABILITY, WHETHER IN AN ACTION OF CONTRACT, TORT OR OTHERWISE, ARISING FROM, OUT OF OR IN CONNECTION WITH THE SOFTWARE OR THE USE OR OTHER DEALINGS IN THE SOFTWARE. [END FILE=logstash-1.4.1/vendor/bundle/jruby/1.9/gems/tilt-1.4.1/COPYING]</w:t>
      </w:r>
    </w:p>
    <w:p w14:paraId="57E75C74" w14:textId="77777777" w:rsidR="00425AAE" w:rsidRDefault="00425AAE" w:rsidP="000727EF">
      <w:pPr>
        <w:pStyle w:val="Heading3"/>
      </w:pPr>
      <w:r>
        <w:t>logstash-1.4.1/vendor/bundle/jruby/1.9/gems/tins-1.0.0/COPYING:</w:t>
      </w:r>
    </w:p>
    <w:p w14:paraId="61D2AB0D" w14:textId="77777777" w:rsidR="00425AAE" w:rsidRDefault="00425AAE">
      <w:r>
        <w:t>[BEGIN FILE=logstash-1.4.1/vendor/bundle/jruby/1.9/gems/tins-1.0.0/COPYING] Copyright (c) 2010 Florian Frank</w:t>
      </w:r>
    </w:p>
    <w:p w14:paraId="69F8F48D" w14:textId="77777777" w:rsidR="00425AAE" w:rsidRDefault="00425AAE">
      <w:r>
        <w:lastRenderedPageBreak/>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ECAB578" w14:textId="77777777" w:rsidR="00425AAE" w:rsidRDefault="00425AAE">
      <w:r>
        <w:t>The above copyright notice and this permission notice shall be included in all copies or substantial portions of the Software.</w:t>
      </w:r>
    </w:p>
    <w:p w14:paraId="11A073D2" w14:textId="77777777" w:rsidR="00425AAE" w:rsidRDefault="00425AAE">
      <w:r>
        <w:t>THE SOFTWARE IS PROVIDED AS IS, WITHOUT WARRANTY OF ANY KIND, EXPRESS OR IMPLIED, INCLUDING BUT NOT LIMITED TO THE WARRANTIES OF MERCHANTABILITY, FITNESS FOR A PARTICULAR PURPOSE AND NONINFRINGEMENT. IN NO EVENT SHALL THE X CONSORTIUM BE LIABLE FOR ANY CLAIM, DAMAGES OR OTHER LIABILITY, WHETHER IN AN ACTION OF CONTRACT, TORT OR OTHERWISE, ARISING FROM, OUT OF OR IN CONNECTION WITH THE SOFTWARE OR THE USE OR OTHER DEALINGS IN THE SOFTWARE. [END FILE=logstash-1.4.1/vendor/bundle/jruby/1.9/gems/tins-1.0.0/COPYING]</w:t>
      </w:r>
    </w:p>
    <w:p w14:paraId="5387EDBE" w14:textId="77777777" w:rsidR="00425AAE" w:rsidRDefault="00425AAE" w:rsidP="000727EF">
      <w:pPr>
        <w:pStyle w:val="Heading3"/>
      </w:pPr>
      <w:r>
        <w:t>logstash-1.4.1/vendor/bundle/jruby/1.9/gems/treetop-1.4.15/LICENSE:</w:t>
      </w:r>
    </w:p>
    <w:p w14:paraId="20B8838B" w14:textId="77777777" w:rsidR="00425AAE" w:rsidRDefault="00425AAE">
      <w:r>
        <w:t>[BEGIN FILE=logstash-1.4.1/vendor/bundle/jruby/1.9/gems/treetop-1.4.15/LICENSE] Copyright (c) 2007 Nathan Sobo.</w:t>
      </w:r>
    </w:p>
    <w:p w14:paraId="619B2617"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8111BD8" w14:textId="77777777" w:rsidR="00425AAE" w:rsidRDefault="00425AAE">
      <w:r>
        <w:t>The above copyright notice and this permission notice shall be included in all copies or substantial portions of the Software.</w:t>
      </w:r>
    </w:p>
    <w:p w14:paraId="6365FEFD"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FILE=logstash-1.4.1/vendor/bundle/jruby/1.9/gems/treetop-1.4.15/LICENSE]</w:t>
      </w:r>
    </w:p>
    <w:p w14:paraId="5AF421BA" w14:textId="77777777" w:rsidR="00425AAE" w:rsidRDefault="00425AAE" w:rsidP="000727EF">
      <w:pPr>
        <w:pStyle w:val="Heading3"/>
      </w:pPr>
      <w:r>
        <w:t>logstash-1.4.1/vendor/bundle/jruby/1.9/gems/twitter-5.0.0.rc.1/LICENSE.md:</w:t>
      </w:r>
    </w:p>
    <w:p w14:paraId="62BEB309" w14:textId="77777777" w:rsidR="00425AAE" w:rsidRDefault="00425AAE">
      <w:r>
        <w:t>[BEGIN FILE=logstash-1.4.1/vendor/bundle/jruby/1.9/gems/twitter-5.0.0.rc.1/LICENSE.md] Copyright (c) 2006-2013 Erik Michaels-Ober, John Nunemaker, Wynn Netherland, Steve Richert, Steve Agalloco</w:t>
      </w:r>
    </w:p>
    <w:p w14:paraId="48E751A3" w14:textId="77777777" w:rsidR="00425AAE" w:rsidRDefault="00425AAE">
      <w:r>
        <w:t xml:space="preserve">Permission is hereby granted, free of charge, to any person obtaining a copy of this software and associated documentation files (the Software), to deal in the Software without restriction, including without limitation the rights to use, copy, modify, merge, </w:t>
      </w:r>
      <w:r>
        <w:lastRenderedPageBreak/>
        <w:t>publish, distribute, sublicense, and/or sell copies of the Software, and to permit persons to whom the Software is furnished to do so, subject to the following conditions:</w:t>
      </w:r>
    </w:p>
    <w:p w14:paraId="6D33AD3C" w14:textId="77777777" w:rsidR="00425AAE" w:rsidRDefault="00425AAE">
      <w:r>
        <w:t>The above copyright notice and this permission notice shall be included in all copies or substantial portions of the Software.</w:t>
      </w:r>
    </w:p>
    <w:p w14:paraId="7289BA86"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FILE=logstash-1.4.1/vendor/bundle/jruby/1.9/gems/twitter-5.0.0.rc.1/LICENSE.md]</w:t>
      </w:r>
    </w:p>
    <w:p w14:paraId="28C59DE4" w14:textId="77777777" w:rsidR="00425AAE" w:rsidRDefault="00425AAE" w:rsidP="000727EF">
      <w:pPr>
        <w:pStyle w:val="Heading3"/>
      </w:pPr>
      <w:r>
        <w:t>logstash-1.4.1/vendor/bundle/jruby/1.9/gems/tzinfo-1.1.0/LICENSE:</w:t>
      </w:r>
    </w:p>
    <w:p w14:paraId="40470D5E" w14:textId="77777777" w:rsidR="00425AAE" w:rsidRDefault="00425AAE">
      <w:r>
        <w:t>[BEGIN FILE=logstash-1.4.1/vendor/bundle/jruby/1.9/gems/tzinfo-1.1.0/LICENSE] Copyright (c) 2005-2013 Philip Ross</w:t>
      </w:r>
    </w:p>
    <w:p w14:paraId="00D8AB50"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330DF93" w14:textId="77777777" w:rsidR="00425AAE" w:rsidRDefault="00425AAE">
      <w:r>
        <w:t>The above copyright notice and this permission notice shall be included in all  copies or substantial portions of the Software.</w:t>
      </w:r>
    </w:p>
    <w:p w14:paraId="54FDD721"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FILE=logstash-1.4.1/vendor/bundle/jruby/1.9/gems/tzinfo-1.1.0/LICENSE]</w:t>
      </w:r>
    </w:p>
    <w:p w14:paraId="2932F255" w14:textId="77777777" w:rsidR="00425AAE" w:rsidRDefault="00425AAE" w:rsidP="000727EF">
      <w:pPr>
        <w:pStyle w:val="Heading3"/>
      </w:pPr>
      <w:r>
        <w:t>logstash-1.4.1/vendor/bundle/jruby/1.9/gems/user_agent_parser-2.1.2/MIT-LICENSE:</w:t>
      </w:r>
    </w:p>
    <w:p w14:paraId="228760E0" w14:textId="77777777" w:rsidR="00425AAE" w:rsidRDefault="00425AAE">
      <w:r>
        <w:t>[BEGIN FILE=logstash-1.4.1/vendor/bundle/jruby/1.9/gems/user_agent_parser-2.1.2/MIT-LICENSE] Copyright (c) 2012 Tim Lucas</w:t>
      </w:r>
    </w:p>
    <w:p w14:paraId="3E9C3B7B"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AA2A9D0" w14:textId="77777777" w:rsidR="00425AAE" w:rsidRDefault="00425AAE">
      <w:r>
        <w:t>The above copyright notice and this permission notice shall be included in all copies or substantial portions of the Software.</w:t>
      </w:r>
    </w:p>
    <w:p w14:paraId="1D595905" w14:textId="77777777" w:rsidR="00425AAE" w:rsidRDefault="00425AAE">
      <w:r>
        <w:lastRenderedPageBreak/>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SOFTWARE.[END FILE=logstash-1.4.1/vendor/bundle/jruby/1.9/gems/user_agent_parser-2.1.2/MIT-LICENSE]</w:t>
      </w:r>
    </w:p>
    <w:p w14:paraId="07B8E119" w14:textId="77777777" w:rsidR="00425AAE" w:rsidRDefault="00425AAE" w:rsidP="000727EF">
      <w:pPr>
        <w:pStyle w:val="Heading3"/>
      </w:pPr>
      <w:r>
        <w:t>logstash-1.4.1/vendor/bundle/jruby/1.9/gems/xmpp4r-0.5/LICENSE:</w:t>
      </w:r>
    </w:p>
    <w:p w14:paraId="5AA02C1C" w14:textId="77777777" w:rsidR="00425AAE" w:rsidRDefault="00425AAE">
      <w:r>
        <w:t>[BEGIN FILE=logstash-1.4.1/vendor/bundle/jruby/1.9/gems/xmpp4r-0.5/LICENSE] XMPP4R is copyrighted free software by Lucas Nussbaum &lt;lucas@lucas-nussbaum.net&gt;, Stephan Maka &lt;stephan@spaceboyz.net&gt;, and others. You can redistribute it and/or modify it under either the terms of the GPL (see COPYING file), or the conditions below:</w:t>
      </w:r>
    </w:p>
    <w:p w14:paraId="4DC91892" w14:textId="77777777" w:rsidR="00425AAE" w:rsidRDefault="00425AAE">
      <w:r>
        <w:t xml:space="preserve">  1. You may make and give away verbatim copies of the source form of the      software without restriction, provided that you duplicate all of the      original copyright notices and associated disclaimers.</w:t>
      </w:r>
    </w:p>
    <w:p w14:paraId="36C0702E" w14:textId="77777777" w:rsidR="00425AAE" w:rsidRDefault="00425AAE">
      <w:r>
        <w:t xml:space="preserve">  2. You may modify your copy of the software in any way, provided that      you do at least ONE of the following:</w:t>
      </w:r>
    </w:p>
    <w:p w14:paraId="0F9C7812" w14:textId="77777777" w:rsidR="00425AAE" w:rsidRDefault="00425AAE">
      <w:r>
        <w:t xml:space="preserve">       a) place your modifications in the Public Domain or otherwise           make them Freely Available, such as by posting said           modifications to Usenet or an equivalent medium, or by allowing           the author to include your modifications in the software.</w:t>
      </w:r>
    </w:p>
    <w:p w14:paraId="00B6F879" w14:textId="77777777" w:rsidR="00425AAE" w:rsidRDefault="00425AAE">
      <w:r>
        <w:t xml:space="preserve">       b) use the modified software only within your corporation or           organization.</w:t>
      </w:r>
    </w:p>
    <w:p w14:paraId="0666FAB3" w14:textId="77777777" w:rsidR="00425AAE" w:rsidRDefault="00425AAE">
      <w:r>
        <w:t xml:space="preserve">       c) rename any non-standard executables so the names do not conflict           with standard executables, which must also be provided.</w:t>
      </w:r>
    </w:p>
    <w:p w14:paraId="37AC561B" w14:textId="77777777" w:rsidR="00425AAE" w:rsidRDefault="00425AAE">
      <w:r>
        <w:t xml:space="preserve">       d) make other distribution arrangements with the author.</w:t>
      </w:r>
    </w:p>
    <w:p w14:paraId="69702E2B" w14:textId="77777777" w:rsidR="00425AAE" w:rsidRDefault="00425AAE">
      <w:r>
        <w:t xml:space="preserve">  3. You may distribute the software in object code or executable      form, provided that you do at least ONE of the following:</w:t>
      </w:r>
    </w:p>
    <w:p w14:paraId="0FA818D7" w14:textId="77777777" w:rsidR="00425AAE" w:rsidRDefault="00425AAE">
      <w:r>
        <w:t xml:space="preserve">       a) distribute the executables and library files of the software,           together with instructions (in the manual page or equivalent)           on where to get the original distribution.</w:t>
      </w:r>
    </w:p>
    <w:p w14:paraId="3ECDB531" w14:textId="77777777" w:rsidR="00425AAE" w:rsidRDefault="00425AAE">
      <w:r>
        <w:t xml:space="preserve">       b) accompany the distribution with the machine-readable source of           the software.</w:t>
      </w:r>
    </w:p>
    <w:p w14:paraId="74ACDE68" w14:textId="77777777" w:rsidR="00425AAE" w:rsidRDefault="00425AAE">
      <w:r>
        <w:t xml:space="preserve">       c) give non-standard executables non-standard names, with           instructions on where to get the original software distribution.</w:t>
      </w:r>
    </w:p>
    <w:p w14:paraId="26DD322B" w14:textId="77777777" w:rsidR="00425AAE" w:rsidRDefault="00425AAE">
      <w:r>
        <w:t xml:space="preserve">       d) make other distribution arrangements with the author.</w:t>
      </w:r>
    </w:p>
    <w:p w14:paraId="0EDA752A" w14:textId="77777777" w:rsidR="00425AAE" w:rsidRDefault="00425AAE">
      <w:r>
        <w:t xml:space="preserve">  4. You may modify and include the part of the software into any other      software (possibly commercial).  But some files in the distribution      are not written by the author, so that they are not under this terms.</w:t>
      </w:r>
    </w:p>
    <w:p w14:paraId="6DCD820E" w14:textId="77777777" w:rsidR="00425AAE" w:rsidRDefault="00425AAE">
      <w:r>
        <w:t xml:space="preserve">     They are gc.c(partly), utils.c(partly), regex.[ch], st.[ch] and some      files under the ./missing directory.  See each file for the copying      condition.</w:t>
      </w:r>
    </w:p>
    <w:p w14:paraId="00033CF7" w14:textId="77777777" w:rsidR="00425AAE" w:rsidRDefault="00425AAE">
      <w:r>
        <w:lastRenderedPageBreak/>
        <w:t xml:space="preserve">  5. The scripts and library files supplied as input to or produced as      output from the software do not automatically fall under the      copyright of the software, but belong to whomever generated them,      and may be sold commercially, and may be aggregated with this      software.</w:t>
      </w:r>
    </w:p>
    <w:p w14:paraId="1746762C" w14:textId="77777777" w:rsidR="00425AAE" w:rsidRDefault="00425AAE">
      <w:r>
        <w:t xml:space="preserve">  6. THIS SOFTWARE IS PROVIDED AS IS AND WITHOUT ANY EXPRESS OR      IMPLIED WARRANTIES, INCLUDING, WITHOUT LIMITATION, THE IMPLIED      WARRANTIES OF MERCHANTABILITY AND FITNESS FOR A PARTICULAR      PURPOSE.</w:t>
      </w:r>
    </w:p>
    <w:p w14:paraId="0530306F" w14:textId="77777777" w:rsidR="00425AAE" w:rsidRDefault="00425AAE">
      <w:r>
        <w:t>[END FILE=logstash-1.4.1/vendor/bundle/jruby/1.9/gems/xmpp4r-0.5/LICENSE]</w:t>
      </w:r>
    </w:p>
    <w:p w14:paraId="24BEC757" w14:textId="77777777" w:rsidR="00425AAE" w:rsidRDefault="00425AAE" w:rsidP="000727EF">
      <w:pPr>
        <w:pStyle w:val="Heading2fegan"/>
      </w:pPr>
      <w:bookmarkStart w:id="416" w:name="_Toc399938234"/>
      <w:r>
        <w:t>logutils-0.3.3</w:t>
      </w:r>
      <w:bookmarkEnd w:id="416"/>
    </w:p>
    <w:p w14:paraId="45F2087E" w14:textId="77777777" w:rsidR="00425AAE" w:rsidRDefault="00425AAE" w:rsidP="00053D4A">
      <w:r>
        <w:tab/>
        <w:t>BSD 3 Clause</w:t>
      </w:r>
      <w:r>
        <w:tab/>
        <w:t>http://www.opensource.org/licenses/BSD-3-Clause</w:t>
      </w:r>
    </w:p>
    <w:p w14:paraId="713CAE96" w14:textId="77777777" w:rsidR="00425AAE" w:rsidRDefault="00425AAE" w:rsidP="000727EF">
      <w:pPr>
        <w:pStyle w:val="Heading2"/>
      </w:pPr>
      <w:r>
        <w:t xml:space="preserve"> </w:t>
      </w:r>
      <w:bookmarkStart w:id="417" w:name="_Toc399938235"/>
      <w:r>
        <w:t>lsb (version 4.1+Debian13):</w:t>
      </w:r>
      <w:bookmarkEnd w:id="417"/>
    </w:p>
    <w:p w14:paraId="4002ACB9" w14:textId="77777777" w:rsidR="00425AAE" w:rsidRDefault="00425AAE" w:rsidP="000727EF">
      <w:pPr>
        <w:pStyle w:val="Heading3"/>
      </w:pPr>
      <w:r>
        <w:t>lsb-4.1+Debian13/debian/copyright:</w:t>
      </w:r>
    </w:p>
    <w:p w14:paraId="41A91557" w14:textId="77777777" w:rsidR="00425AAE" w:rsidRDefault="00425AAE">
      <w:r>
        <w:t>[BEGIN FILE=lsb-4.1+Debian13/debian/copyright] Format: http://www.debian.org/doc/packaging-manuals/copyright-format/1.0/ Upstream-Name: LSB implementation package</w:t>
      </w:r>
    </w:p>
    <w:p w14:paraId="0EA4862C" w14:textId="77777777" w:rsidR="00425AAE" w:rsidRDefault="00425AAE">
      <w:r>
        <w:t>Files: * Copyright: 2002-2010, Chris Lawrence &lt;lawrencc@debian.org&gt;  License: GPL-2</w:t>
      </w:r>
    </w:p>
    <w:p w14:paraId="58BBF81C" w14:textId="77777777" w:rsidR="00425AAE" w:rsidRDefault="00425AAE">
      <w:r>
        <w:t>Files: init-functions.d/50-ubuntu-logging Copyright: 2005-2011, Canonical Ltd. License: GPL-2</w:t>
      </w:r>
    </w:p>
    <w:p w14:paraId="3E2A37DE" w14:textId="77777777" w:rsidR="00425AAE" w:rsidRDefault="00425AAE">
      <w:r>
        <w:t xml:space="preserve">Files: init-functions Copyright: 2002-2009, Chris Lawrence &lt;lawrencc@debian.org&gt; License: BSD-3-clause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author nor the names of other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w:t>
      </w:r>
      <w:r>
        <w:lastRenderedPageBreak/>
        <w:t>USE OF THIS SOFTWARE, EVEN  IF ADVISED OF THE POSSIBILITY OF SUCH DAMAGE.</w:t>
      </w:r>
    </w:p>
    <w:p w14:paraId="74AE167D" w14:textId="77777777" w:rsidR="00425AAE" w:rsidRDefault="00425AAE">
      <w:r>
        <w:t>License: GPL-2  This program is free software; you can redistribute it  and/or modify it under the terms of the GNU General Public  License as published by the Free Software Foundation;  version 2 dated June 1991.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package; if not, write to the Free  Software Foundation, Inc., 51 Franklin St, Fifth Floor,  Boston, MA  02110-1301 USA  .  On Debian systems, the full text of the GNU General Public  License version 2 can be found in the file  `/usr/share/common-licenses/GPL-2'. [END FILE=lsb-4.1+Debian13/debian/copyright]</w:t>
      </w:r>
    </w:p>
    <w:p w14:paraId="55A1A741" w14:textId="77777777" w:rsidR="00425AAE" w:rsidRDefault="00425AAE" w:rsidP="000727EF">
      <w:pPr>
        <w:pStyle w:val="Heading2"/>
      </w:pPr>
      <w:r>
        <w:t xml:space="preserve"> </w:t>
      </w:r>
      <w:bookmarkStart w:id="418" w:name="_Toc399938236"/>
      <w:r>
        <w:t>lsof (version 4.86+dfsg):</w:t>
      </w:r>
      <w:bookmarkEnd w:id="418"/>
    </w:p>
    <w:p w14:paraId="359A4D8B" w14:textId="77777777" w:rsidR="00425AAE" w:rsidRDefault="00425AAE" w:rsidP="000727EF">
      <w:pPr>
        <w:pStyle w:val="Heading3"/>
      </w:pPr>
      <w:r>
        <w:t>lsof-4.86+dfsg/debian/copyright:</w:t>
      </w:r>
    </w:p>
    <w:p w14:paraId="7B9D9AAB" w14:textId="77777777" w:rsidR="00425AAE" w:rsidRDefault="00425AAE">
      <w:r>
        <w:t>[BEGIN FILE=lsof-4.86+dfsg/debian/copyright] Format: http://www.debian.org/doc/packaging-manuals/copyright-format/1.0/ Upstream-Name: lsof Upstream-Contact: https://lists.rcac.purdue.edu/listinfo/lsof-l Source: ftp://lsof.itap.purdue.edu/pub/tools/unix/lsof/ Comment: The following changes were made to the upstream tarball:  1.) The directory dialects/uw was removed for being non-DFSG  and not needed in Debian.  2.) The main source was a tarball within a tarball. Only the innermost  tarball has been retained.  3.) The top-level directory has been stripped away as it embedded the  version number making packaging more difficult.</w:t>
      </w:r>
    </w:p>
    <w:p w14:paraId="684395C5" w14:textId="77777777" w:rsidR="00425AAE" w:rsidRDefault="00425AAE">
      <w:r>
        <w:t>Files: * Copyright: Purdue Research Foundation, West Lafayette, Indiana 47907 2002 - 2011 License: Purdue</w:t>
      </w:r>
    </w:p>
    <w:p w14:paraId="03D585F4" w14:textId="77777777" w:rsidR="00425AAE" w:rsidRDefault="00425AAE">
      <w:r>
        <w:t>Files: debian/* Copyright:  1996, Dominik Kubla &lt;dominik@debian.org&gt;  1997, Michael Meskes &lt;meskes@debian.org&gt;  1998-2002, Jim Mintha &lt;jmintha@debian.org&gt;  2004-2009, Norbert Tretkowski &lt;nobse@debian.org&gt;  2012, Raoul Gunnar Borenius &lt;borenius@dfn.de&gt;  2012, Nicholas Bamber &lt;nicholas@periapt.co.uk&gt; License: BSD</w:t>
      </w:r>
    </w:p>
    <w:p w14:paraId="31809DE2" w14:textId="77777777" w:rsidR="00425AAE" w:rsidRDefault="00425AAE">
      <w:r>
        <w:t>Files: dialects/freebsd/include/procfs/pfsnode.h Copyright: 1993, Paul Kranenburg License: BSD</w:t>
      </w:r>
    </w:p>
    <w:p w14:paraId="2E35C271" w14:textId="77777777" w:rsidR="00425AAE" w:rsidRDefault="00425AAE">
      <w:r>
        <w:t>Files: dialects/darwin/libproc/dstore.c dialects/darwin/libproc/ddev.c dialects/darwin/libproc/dsock.c dialects/darwin/libproc/dproc.c dialects/darwin/libproc/dproto.h dialects/darwin/libproc/dlsof.h dialects/darwin/libproc/dfile.c dialects/darwin/libproc/dmnt.c dialects/darwin/libproc/machine.h [portins thereof] Copyright: 2005-2007, Apple Computer, Inc.  All rights reserved. License: Purdue</w:t>
      </w:r>
    </w:p>
    <w:p w14:paraId="5F712CA2" w14:textId="77777777" w:rsidR="00425AAE" w:rsidRDefault="00425AAE">
      <w:r>
        <w:t>Files: dialects/du/ddev.c[portions] dialects/osr/include/sys/cdefs.h Copyright: 1983, 1993, The Regents of the University of California License: BSD</w:t>
      </w:r>
    </w:p>
    <w:p w14:paraId="13CA3CEA" w14:textId="77777777" w:rsidR="00425AAE" w:rsidRDefault="00425AAE">
      <w:r>
        <w:t>Files: dialects/osr/include/netdb.h Copyright: 1980, 1983, 1988, Regents of the University of California. License: BSD</w:t>
      </w:r>
    </w:p>
    <w:p w14:paraId="508F8C5D" w14:textId="77777777" w:rsidR="00425AAE" w:rsidRDefault="00425AAE">
      <w:r>
        <w:lastRenderedPageBreak/>
        <w:t>Files: print.c[portions] Copyright: 1983, 1988, 1993, Regents of the University of California. License: BSD</w:t>
      </w:r>
    </w:p>
    <w:p w14:paraId="2E089DD5" w14:textId="77777777" w:rsidR="00425AAE" w:rsidRDefault="00425AAE">
      <w:r>
        <w:t>Files: scripts/sort_res.perl5 Copyright: 2004, 2005, Fabian Frederick &lt;fabian.frederick@gmx.fr&gt; License: GPL-2+</w:t>
      </w:r>
    </w:p>
    <w:p w14:paraId="1B9BCA40" w14:textId="77777777" w:rsidR="00425AAE" w:rsidRDefault="00425AAE">
      <w:r>
        <w:t>Files: regex.h lib/regex.c Copyright: 1985, 1989-2000, Free Software Foundation, Inc. License: LGPL-2+</w:t>
      </w:r>
    </w:p>
    <w:p w14:paraId="42AAB2DF" w14:textId="77777777" w:rsidR="00425AAE" w:rsidRDefault="00425AAE">
      <w:r>
        <w:t xml:space="preserve">Files: lib/snpf.c Copyright:  1998, Sendmail, Inc.  All rights reserved.  1997, Eric P. Allman.  All rights reserved.  1988, 1993, The Regents of the University of California.  All rights reserved. License: sendmail  SENDMAIL LICENSE  .  The following license terms and conditions apply, unless a different  license is obtained from Sendmail, Inc., 1401 Park Avenue, Emeryville, CA  94608, or by electronic mail at license@sendmail.com.  .  License Terms:  .  Use, Modification and Redistribution (including distribution of any  modified or derived work) in source and binary forms is permitted only if  each of the following conditions is met:  .  1. Redistributions qualify as freeware or Open Source Software under  one of the following terms:  .  (a) Redistributions are made at no charge beyond the reasonable cost of  materials and delivery.  .  (b) Redistributions are accompanied by a copy of the Source Code or by an  irrevocable offer to provide a copy of the Source Code for up to three  years at the cost of materials and delivery.  Such redistributions  must allow further use, modification, and redistribution of the Source  Code under substantially the same terms as this license.  For the  purposes of redistribution Source Code means the complete source  code of sendmail including all modifications.  .  Other forms of redistribution are allowed only under a separate royalty-  free agreement permitting such redistribution subject to standard  commercial terms and conditions.  A copy of such agreement may be  obtained from Sendmail, Inc. at the above address.  .  2. Redistributions of source code must retain the copyright notices as they  appear in each source code file, these license terms, and the  disclaimer/limitation of liability set forth as paragraph 6 below.  .  3. Redistributions in binary form must reproduce the Copyright Notice,  these license terms, and the disclaimer/limitation of liability set  forth as paragraph 6 below, in the documentation and/or other materials  provided with the distribution.  For the purposes of binary distribution  the Copyright Notice refers to the following language:  Copyright (c) 1998 Sendmail, Inc.  All rights reserved.  .  4. Neither the name of Sendmail, Inc. nor the University of California nor  the names of their contributors may be used to endorse or promote  products derived from this software without specific prior written  permission.  The name sendmail is a trademark of Sendmail, Inc.  .  5. All redistributions must comply with the conditions imposed by the  University of California on certain embedded code, whose copyright  notice and conditions for redistribution are as follows:  .  (a) Copyright (c) 1988, 1993 The Regents of the University of  California.  All rights reserved.  .  (b) Redistribution and use in source and binary forms, with or without  modification, are permitted provided that the following conditions  are met:  .  (i)   Redistributions of source code must retain the above copyright  notice, this list of conditions and the following disclaimer.  .  (ii)  Redistributions in binary form must reproduce the above  copyright notice, this list of conditions and the following  disclaimer in the documentation and/or other materials provided  with the distribution.  .  (iii) All advertising materials mentioning features or use of this  software must display the following acknowledgement:  This  product includes software developed by the </w:t>
      </w:r>
      <w:r>
        <w:lastRenderedPageBreak/>
        <w:t>University of  California, Berkeley and its contributors.  .  (iv)  Neither the name of the University nor the names of its  contributors may be used to endorse or promote products derived  from this software without specific prior written permission.  .  6. Disclaimer/Limitation of Liability: THIS SOFTWARE IS PROVIDED BY  SENDMAIL, INC. AND CONTRIBUTORS AS IS AND ANY EXPRESS OR IMPLIED  WARRANTIES, INCLUDING, BUT NOT LIMITED TO, THE IMPLIED WARRANTIES OF  MERCHANTABILITY AND FITNESS FOR A PARTICULAR PURPOSE ARE DISCLAIMED.  IN  NO EVENT SHALL SENDMAIL, INC., THE REGENTS OF THE UNIVERSITY OF  CALIFORNIA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DAMAGES.  .  (Version 8.6, last updated 6/24/1998)</w:t>
      </w:r>
    </w:p>
    <w:p w14:paraId="299CE2A4" w14:textId="77777777" w:rsidR="00425AAE" w:rsidRDefault="00425AAE">
      <w:r>
        <w:t xml:space="preserve">License: BSD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w:t>
      </w:r>
      <w:r>
        <w:tab/>
        <w:t xml:space="preserve">This product includes software developed by the University of  </w:t>
      </w:r>
      <w:r>
        <w:tab/>
        <w:t>California, Berkeley and its contributors.  4.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2AF67F4" w14:textId="77777777" w:rsidR="00425AAE" w:rsidRDefault="00425AAE">
      <w:r>
        <w:t xml:space="preserve">License: Purdue  This software is not subject to any license of the American  Telephone and Telegraph Company or the Regents of the  University of California.  .  Permission is granted to anyone to use this software for  any purpose on any computer system, and to alter it and  redistribute it freely, subject to the following  restrictions:  .  1. Neither the authors nor Purdue University are responsible     for any consequences of the use of this software.  .  2. The origin of this software must not be misrepresented,     either by </w:t>
      </w:r>
      <w:r>
        <w:lastRenderedPageBreak/>
        <w:t>explicit claim or by omission.  Credit to the     authors and Purdue University must appear in documentation     and sources.  .  3. Altered versions must be plainly marked as such, and must     not be misrepresented as being the original software.  .  4. This notice may not be removed or altered.</w:t>
      </w:r>
    </w:p>
    <w:p w14:paraId="1E339BDD" w14:textId="77777777" w:rsidR="00425AAE" w:rsidRDefault="00425AAE">
      <w:r>
        <w:t>License: LGPL-2+  This program is free software; you can redistribute it and/or modify  it under the terms of the GNU Library General Public License as published by  the Free Software Foundation; either version 2, or (at your option)  any later version.  .  On Debian systems, the complete text of version 2 of the GNU Library General  Public License can be found in `/usr/share/common-licenses/LGPL-2'.</w:t>
      </w:r>
    </w:p>
    <w:p w14:paraId="3CEF24CF" w14:textId="77777777" w:rsidR="00425AAE" w:rsidRDefault="00425AAE">
      <w:r>
        <w:t>License: GPL-2+  This program is free software; you can redistribute it and/or modify  it under the terms of the GNU General Public License as published by  the Free Software Foundation; either version 2, or (at your option)  any later version.  .  On Debian systems, the complete text of version 2 of the GNU General  Public License can be found in `/usr/share/common-licenses/GPL-2'. [END FILE=lsof-4.86+dfsg/debian/copyright]</w:t>
      </w:r>
    </w:p>
    <w:p w14:paraId="3D63FA88" w14:textId="77777777" w:rsidR="00425AAE" w:rsidRDefault="00425AAE" w:rsidP="000727EF">
      <w:pPr>
        <w:pStyle w:val="Heading2"/>
      </w:pPr>
      <w:r>
        <w:t xml:space="preserve"> </w:t>
      </w:r>
      <w:bookmarkStart w:id="419" w:name="_Toc399938237"/>
      <w:r>
        <w:t>lua5.1 (version 5.1.5):</w:t>
      </w:r>
      <w:bookmarkEnd w:id="419"/>
    </w:p>
    <w:p w14:paraId="3F8F0B5F" w14:textId="77777777" w:rsidR="00425AAE" w:rsidRDefault="00425AAE" w:rsidP="000727EF">
      <w:pPr>
        <w:pStyle w:val="Heading3"/>
      </w:pPr>
      <w:r>
        <w:t>lua5.1-5.1.5/debian/copyright:</w:t>
      </w:r>
    </w:p>
    <w:p w14:paraId="6DB41ECA" w14:textId="77777777" w:rsidR="00425AAE" w:rsidRDefault="00425AAE">
      <w:r>
        <w:t>[BEGIN FILE=lua5.1-5.1.5/debian/copyright] This package was debianized by John V. Belmonte &lt;jbelmonte@debian.org&gt; on Sun, 20 Nov 2005 19:55:05 -0500.</w:t>
      </w:r>
    </w:p>
    <w:p w14:paraId="320E1F13" w14:textId="77777777" w:rsidR="00425AAE" w:rsidRDefault="00425AAE">
      <w:r>
        <w:t>It was downloaded from &lt;http://www.lua.org/ftp/&gt;.</w:t>
      </w:r>
    </w:p>
    <w:p w14:paraId="62CAE0C2" w14:textId="77777777" w:rsidR="00425AAE" w:rsidRDefault="00425AAE">
      <w:r>
        <w:t>Copyright Holder: Lua Team &lt;team@lua.org&gt;</w:t>
      </w:r>
    </w:p>
    <w:p w14:paraId="1C1D6FE9" w14:textId="77777777" w:rsidR="00425AAE" w:rsidRDefault="00425AAE">
      <w:r>
        <w:t>License:</w:t>
      </w:r>
    </w:p>
    <w:p w14:paraId="305AF3AB" w14:textId="77777777" w:rsidR="00425AAE" w:rsidRDefault="00425AAE">
      <w:r>
        <w:t>Copyright (C) 1994-2012 Lua.org, PUC-Rio.</w:t>
      </w:r>
    </w:p>
    <w:p w14:paraId="2C42BF8A"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7BAD180" w14:textId="77777777" w:rsidR="00425AAE" w:rsidRDefault="00425AAE">
      <w:r>
        <w:t>The above copyright notice and this permission notice shall be included in all copies or substantial portions of the Software.</w:t>
      </w:r>
    </w:p>
    <w:p w14:paraId="7503D019"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FILE=lua5.1-5.1.5/debian/copyright]</w:t>
      </w:r>
    </w:p>
    <w:p w14:paraId="2E533C8E" w14:textId="77777777" w:rsidR="00425AAE" w:rsidRDefault="00425AAE" w:rsidP="000727EF">
      <w:pPr>
        <w:pStyle w:val="Heading2"/>
      </w:pPr>
      <w:r>
        <w:lastRenderedPageBreak/>
        <w:t xml:space="preserve"> </w:t>
      </w:r>
      <w:bookmarkStart w:id="420" w:name="_Toc399938238"/>
      <w:r>
        <w:t>lua5.2 (version 5.2.3):</w:t>
      </w:r>
      <w:bookmarkEnd w:id="420"/>
    </w:p>
    <w:p w14:paraId="4A46D599" w14:textId="77777777" w:rsidR="00425AAE" w:rsidRDefault="00425AAE" w:rsidP="000727EF">
      <w:pPr>
        <w:pStyle w:val="Heading3"/>
      </w:pPr>
      <w:r>
        <w:t>lua5.2-5.2.3/debian/copyright:</w:t>
      </w:r>
    </w:p>
    <w:p w14:paraId="1A7D2966" w14:textId="77777777" w:rsidR="00425AAE" w:rsidRDefault="00425AAE">
      <w:r>
        <w:t>[BEGIN FILE=lua5.2-5.2.3/debian/copyright] Format: http://anonscm.debian.org/viewvc/dep/web/deps/dep5.mdwn?view=markup&amp;pathrev=174 Upstream-Name: Lua team Upstream-Contact: team@lua.org Source: http://www.lua.org/ftp</w:t>
      </w:r>
    </w:p>
    <w:p w14:paraId="4EA9E739" w14:textId="77777777" w:rsidR="00425AAE" w:rsidRDefault="00425AAE">
      <w:r>
        <w:t>Files: * Copyright: Copyright 1994-2011 Lua.org, PUC-Rio. License: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718663F" w14:textId="77777777" w:rsidR="00425AAE" w:rsidRDefault="00425AAE">
      <w:r>
        <w:t>[END FILE=lua5.2-5.2.3/debian/copyright]</w:t>
      </w:r>
    </w:p>
    <w:p w14:paraId="2E177859" w14:textId="77777777" w:rsidR="00425AAE" w:rsidRDefault="00425AAE" w:rsidP="000727EF">
      <w:pPr>
        <w:pStyle w:val="Heading2"/>
      </w:pPr>
      <w:r>
        <w:t xml:space="preserve"> </w:t>
      </w:r>
      <w:bookmarkStart w:id="421" w:name="_Toc399938239"/>
      <w:r>
        <w:t>lvm2 (version 2.02.106):</w:t>
      </w:r>
      <w:bookmarkEnd w:id="421"/>
    </w:p>
    <w:p w14:paraId="5570B2AA" w14:textId="77777777" w:rsidR="00425AAE" w:rsidRDefault="00425AAE" w:rsidP="000727EF">
      <w:pPr>
        <w:pStyle w:val="Heading3"/>
      </w:pPr>
      <w:r>
        <w:t>lvm2-2.02.106/debian/copyright:</w:t>
      </w:r>
    </w:p>
    <w:p w14:paraId="5F8316C5" w14:textId="77777777" w:rsidR="00425AAE" w:rsidRDefault="00425AAE">
      <w:r>
        <w:t>[BEGIN FILE=lvm2-2.02.106/debian/copyright] This package was downloaded from:</w:t>
      </w:r>
    </w:p>
    <w:p w14:paraId="430D7CCD" w14:textId="77777777" w:rsidR="00425AAE" w:rsidRDefault="00425AAE">
      <w:r>
        <w:t xml:space="preserve">    ftp://sources.redhat.com/pub/lvm2/</w:t>
      </w:r>
    </w:p>
    <w:p w14:paraId="77799A43" w14:textId="77777777" w:rsidR="00425AAE" w:rsidRDefault="00425AAE">
      <w:r>
        <w:t>Copyright:</w:t>
      </w:r>
    </w:p>
    <w:p w14:paraId="0F1FFBB9" w14:textId="77777777" w:rsidR="00425AAE" w:rsidRDefault="00425AAE">
      <w:r>
        <w:t xml:space="preserve">    Copyright (C) 1997-2004 Sistina Software                   2004 Luca Berra                   2004-2009 Red Hat, Inc                   2005-2007 NEC Corporation</w:t>
      </w:r>
    </w:p>
    <w:p w14:paraId="59089397" w14:textId="77777777" w:rsidR="00425AAE" w:rsidRDefault="00425AAE">
      <w:r>
        <w:t>License for libdevmapper, liblvm and the lvm tools lib:</w:t>
      </w:r>
    </w:p>
    <w:p w14:paraId="3912E837" w14:textId="77777777" w:rsidR="00425AAE" w:rsidRDefault="00425AAE">
      <w:r>
        <w:t xml:space="preserve">    This package is free software; you can redistribute it and/or     modify it under the terms of the GNU Lesser General Public     License version 2.1 as published by the Free Software Foundation.</w:t>
      </w:r>
    </w:p>
    <w:p w14:paraId="25635016" w14:textId="77777777" w:rsidR="00425AAE" w:rsidRDefault="00425AAE">
      <w:r>
        <w:t xml:space="preserve">    This package is distributed in the hope that it will be useful,     but WITHOUT ANY WARRANTY; without even the implied warranty of     MERCHANTABILITY or FITNESS FOR A PARTICULAR PURPOSE.  See the GNU     Lesser General Public License for more details.</w:t>
      </w:r>
    </w:p>
    <w:p w14:paraId="6E04281E" w14:textId="77777777" w:rsidR="00425AAE" w:rsidRDefault="00425AAE">
      <w:r>
        <w:t xml:space="preserve">    You should have received a copy of the GNU Lesser General Public     License along with this package; if not, write to the Free Software     Foundation, Inc., 51 Franklin St, Fifth Floor, Boston, MA  02110-1301 USA</w:t>
      </w:r>
    </w:p>
    <w:p w14:paraId="3083F5B8" w14:textId="77777777" w:rsidR="00425AAE" w:rsidRDefault="00425AAE">
      <w:r>
        <w:lastRenderedPageBreak/>
        <w:t>On Debian systems, the complete text of the GNU Lesser General Public License v2.1 can be found in `/usr/share/common-licenses/LGPL-2.1'.</w:t>
      </w:r>
    </w:p>
    <w:p w14:paraId="51766032" w14:textId="77777777" w:rsidR="00425AAE" w:rsidRDefault="00425AAE">
      <w:r>
        <w:t>License for the daemons, tools, tests and build system:</w:t>
      </w:r>
    </w:p>
    <w:p w14:paraId="45553B86" w14:textId="77777777" w:rsidR="00425AAE" w:rsidRDefault="00425AAE">
      <w:r>
        <w:t xml:space="preserve">    This package is free software; you can redistribute it and/or modify     it under the terms of the GNU General Public License version 2 as     published by the Free Software Foundation.</w:t>
      </w:r>
    </w:p>
    <w:p w14:paraId="71D969F4"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3CC2B385" w14:textId="77777777" w:rsidR="00425AAE" w:rsidRDefault="00425AAE">
      <w:r>
        <w:t xml:space="preserve">    You should have received a copy of the GNU General Public License     along with this package; if not, write to the Free Software     Foundation, Inc., 51 Franklin St, Fifth Floor, Boston, MA  02110-1301 USA</w:t>
      </w:r>
    </w:p>
    <w:p w14:paraId="146DD527" w14:textId="77777777" w:rsidR="00425AAE" w:rsidRDefault="00425AAE">
      <w:r>
        <w:t>On Debian systems, the complete text of the GNU General Public License v2 can be found in `/usr/share/common-licenses/GPL-2'.</w:t>
      </w:r>
    </w:p>
    <w:p w14:paraId="5496F8DB" w14:textId="77777777" w:rsidR="00425AAE" w:rsidRDefault="00425AAE">
      <w:r>
        <w:t>The Debian packaging is:</w:t>
      </w:r>
    </w:p>
    <w:p w14:paraId="3ED5D289" w14:textId="77777777" w:rsidR="00425AAE" w:rsidRDefault="00425AAE">
      <w:r>
        <w:t xml:space="preserve">    Copyright (C) 2005-2009 Bastian Blank</w:t>
      </w:r>
    </w:p>
    <w:p w14:paraId="2BFA979B" w14:textId="77777777" w:rsidR="00425AAE" w:rsidRDefault="00425AAE">
      <w:r>
        <w:t>and is licensed under the GPL v2, see above. [END FILE=lvm2-2.02.106/debian/copyright]</w:t>
      </w:r>
    </w:p>
    <w:p w14:paraId="4796D3E0" w14:textId="77777777" w:rsidR="00425AAE" w:rsidRDefault="00425AAE" w:rsidP="000727EF">
      <w:pPr>
        <w:pStyle w:val="Heading2"/>
      </w:pPr>
      <w:r>
        <w:t xml:space="preserve"> </w:t>
      </w:r>
      <w:bookmarkStart w:id="422" w:name="_Toc399938240"/>
      <w:r>
        <w:t>lxc (version 1.0.5):</w:t>
      </w:r>
      <w:bookmarkEnd w:id="422"/>
    </w:p>
    <w:p w14:paraId="004B058E" w14:textId="77777777" w:rsidR="00425AAE" w:rsidRDefault="00425AAE" w:rsidP="000727EF">
      <w:pPr>
        <w:pStyle w:val="Heading3"/>
      </w:pPr>
      <w:r>
        <w:t>lxc-1.0.5/debian/copyright:</w:t>
      </w:r>
    </w:p>
    <w:p w14:paraId="5920CF82" w14:textId="77777777" w:rsidR="00425AAE" w:rsidRDefault="00425AAE">
      <w:r>
        <w:t>[BEGIN FILE=lxc-1.0.5/debian/copyright] Format: http://www.debian.org/doc/packaging-manuals/copyright-format/1.0/ Upstream-Name: LXC Upstream-Contact: lxc-devel@lists.linuxcontainers.org Source: http://linuxcontainers.org/downloads/</w:t>
      </w:r>
    </w:p>
    <w:p w14:paraId="5AC58D89" w14:textId="77777777" w:rsidR="00425AAE" w:rsidRDefault="00425AAE">
      <w:r>
        <w:t>Files: * Copyright: 2007-2012 IBM Corporation License: GPL-2+</w:t>
      </w:r>
    </w:p>
    <w:p w14:paraId="67D3AACA" w14:textId="77777777" w:rsidR="00425AAE" w:rsidRDefault="00425AAE">
      <w:r>
        <w:t>Files: src/include/getline.c src/include/getline.h Copyright: 2006 SPARTA, Inc. License: BSD-2-clause</w:t>
      </w:r>
    </w:p>
    <w:p w14:paraId="3E4C0869" w14:textId="77777777" w:rsidR="00425AAE" w:rsidRDefault="00425AAE">
      <w:r>
        <w:t>Files: src/include/ifaddrs.c src/include/ifaddrs.h Copyright: 2013 Kenneth MacKay License: BSD-2-clause</w:t>
      </w:r>
    </w:p>
    <w:p w14:paraId="05EB75BF" w14:textId="77777777" w:rsidR="00425AAE" w:rsidRDefault="00425AAE">
      <w:r>
        <w:t>Files: src/include/lxcmntent.c src/include/lxcmntent.h src/include/openpty.c src/include/openpty.h Copyright: 1995-2013 Free Software Foundation, Inc. License: LGPL-2.1+</w:t>
      </w:r>
    </w:p>
    <w:p w14:paraId="3510CC72" w14:textId="77777777" w:rsidR="00425AAE" w:rsidRDefault="00425AAE">
      <w:r>
        <w:t>Files: debian/* Copyright: 2011-2014 Daniel Baumann &lt;daniel@debian.org&gt; License: GPL-2+</w:t>
      </w:r>
    </w:p>
    <w:p w14:paraId="608003C2" w14:textId="77777777" w:rsidR="00425AAE" w:rsidRDefault="00425AAE">
      <w:r>
        <w:t xml:space="preserve">License: BSD-2-clause  Redistribution and use in source and binary forms, with or without modification,  are permitted provided that the following conditions are met:  .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THIS SOFTWARE IS PROVIDED BY THE COPYRIGHT HOLDERS AND </w:t>
      </w:r>
      <w:r>
        <w:lastRenderedPageBreak/>
        <w:t>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A1D1B38"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The complete text of the GNU General Public License  can be found in /usr/share/common-licenses/GPL-2 file.</w:t>
      </w:r>
    </w:p>
    <w:p w14:paraId="39AA02D8" w14:textId="77777777" w:rsidR="00425AAE" w:rsidRDefault="00425AAE">
      <w:r>
        <w:t>License: LGPL-2.1+  This program is free software: you can redistribute it and/or modify  it under the terms of the GNU Lesser General Public License as published by  the Free Software Foundation, either version 2.1 of the License, or  (at your option) any later version.  .  This program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program. If not, see &lt;http://www.gnu.org/licenses/&gt;.  .  The complete text of the GNU Lesser General Public License  can be found in /usr/share/common-licenses/LGPL-2.1 file. [END FILE=lxc-1.0.5/debian/copyright]</w:t>
      </w:r>
    </w:p>
    <w:p w14:paraId="4A3BE798" w14:textId="77777777" w:rsidR="00425AAE" w:rsidRDefault="00425AAE" w:rsidP="000727EF">
      <w:pPr>
        <w:pStyle w:val="Heading2"/>
      </w:pPr>
      <w:r>
        <w:t xml:space="preserve"> </w:t>
      </w:r>
      <w:bookmarkStart w:id="423" w:name="_Toc399938241"/>
      <w:r>
        <w:t>lxml (version 3.3.5):</w:t>
      </w:r>
      <w:bookmarkEnd w:id="423"/>
    </w:p>
    <w:p w14:paraId="773084DD" w14:textId="77777777" w:rsidR="00425AAE" w:rsidRDefault="00425AAE" w:rsidP="000727EF">
      <w:pPr>
        <w:pStyle w:val="Heading3"/>
      </w:pPr>
      <w:r>
        <w:t>lxml-3.3.5/debian/copyright:</w:t>
      </w:r>
    </w:p>
    <w:p w14:paraId="1B65F98A" w14:textId="77777777" w:rsidR="00425AAE" w:rsidRDefault="00425AAE">
      <w:r>
        <w:t>[BEGIN FILE=lxml-3.3.5/debian/copyright] This package was debianized by Matthias Klose &lt;doko@ubuntu.com&gt; on Thu,  6 Oct 2005 20:09:26 +0200.</w:t>
      </w:r>
    </w:p>
    <w:p w14:paraId="3222E24C" w14:textId="77777777" w:rsidR="00425AAE" w:rsidRDefault="00425AAE">
      <w:r>
        <w:t>It was downloaded from http://codespeak.net/lxml/</w:t>
      </w:r>
    </w:p>
    <w:p w14:paraId="7F505C2A" w14:textId="77777777" w:rsidR="00425AAE" w:rsidRDefault="00425AAE">
      <w:r>
        <w:t>Copyright Holder: Martijn Faassen and others.</w:t>
      </w:r>
    </w:p>
    <w:p w14:paraId="48ECC04D" w14:textId="77777777" w:rsidR="00425AAE" w:rsidRDefault="00425AAE">
      <w:r>
        <w:t>License:</w:t>
      </w:r>
    </w:p>
    <w:p w14:paraId="3D9A2C5B" w14:textId="77777777" w:rsidR="00425AAE" w:rsidRDefault="00425AAE">
      <w:r>
        <w:t>Copyright (c) 2004 Infrae. All rights reserved.</w:t>
      </w:r>
    </w:p>
    <w:p w14:paraId="5EA4657D" w14:textId="77777777" w:rsidR="00425AAE" w:rsidRDefault="00425AAE">
      <w:r>
        <w:t>Redistribution and use in source and binary forms, with or without modification, are permitted provided that the following conditions are met:</w:t>
      </w:r>
    </w:p>
    <w:p w14:paraId="63D662B8" w14:textId="77777777" w:rsidR="00425AAE" w:rsidRDefault="00425AAE">
      <w:r>
        <w:lastRenderedPageBreak/>
        <w:t xml:space="preserve">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329625C7" w14:textId="77777777" w:rsidR="00425AAE" w:rsidRDefault="00425AAE">
      <w:r>
        <w:t xml:space="preserve">  3. Neither the name of Infrae nor the names of its contributors may      be used to endorse or promote products derived from this software      without specific prior written permission.</w:t>
      </w:r>
    </w:p>
    <w:p w14:paraId="45342393"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INFRAE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C45A7E6" w14:textId="77777777" w:rsidR="00425AAE" w:rsidRDefault="00425AAE">
      <w:r>
        <w:t>Some code, such a selftest.py, selftest2.py and src/lxml/_elementpath.py are derived from ElementTree and cElementTree. See doc/licenses/elementtree.txt for the license text.</w:t>
      </w:r>
    </w:p>
    <w:p w14:paraId="1747192B" w14:textId="77777777" w:rsidR="00425AAE" w:rsidRDefault="00425AAE">
      <w:r>
        <w:t>test.py, the test-runner script, is GPL and copyright Shuttleworth Foundation. See doc/licenses/GPL.txt. It is believed the unchanged inclusion of test.py to run the unit test suite falls under the aggregation clause of the GPL and thus does not affect the license of the rest of the package.</w:t>
      </w:r>
    </w:p>
    <w:p w14:paraId="1D9D4EC8" w14:textId="77777777" w:rsidR="00425AAE" w:rsidRDefault="00425AAE">
      <w:r>
        <w:t>the doctest.py module is taken from the Python library and falls under the PSF Python License.</w:t>
      </w:r>
    </w:p>
    <w:p w14:paraId="36E3FF10" w14:textId="77777777" w:rsidR="00425AAE" w:rsidRDefault="00425AAE">
      <w:r>
        <w:t>On Debian GNU/Linux systems, the complete text of the GNU General Public License can be found in `/usr/share/common-licenses/GPL'.</w:t>
      </w:r>
    </w:p>
    <w:p w14:paraId="63BCC953" w14:textId="77777777" w:rsidR="00425AAE" w:rsidRDefault="00425AAE">
      <w:r>
        <w:t>PYTHON SOFTWARE FOUNDATION LICENSE VERSION 2 --------------------------------------------</w:t>
      </w:r>
    </w:p>
    <w:p w14:paraId="5C845E0D" w14:textId="77777777" w:rsidR="00425AAE" w:rsidRDefault="00425AAE">
      <w:r>
        <w:t>1. This LICENSE AGREEMENT is between the Python Software Foundation (PSF), and the Individual or Organization (Licensee) accessing and otherwise using this software (Python) in source or binary form and its associated documentation.</w:t>
      </w:r>
    </w:p>
    <w:p w14:paraId="5D18FDF3" w14:textId="77777777" w:rsidR="00425AAE" w:rsidRDefault="00425AAE">
      <w:r>
        <w:t>2. Subject to the terms and conditions of this License Agreement, PSF hereby grants Licensee a nonexclusive, royalty-free, world-wide license to reproduce, analyze, test, perform and/or display publicly, prepare derivative works, distribute, and otherwise use Python alone or in any derivative version, provided, however, that PSF's License Agreement and PSF's notice of copyright, i.e., Copyright (c) 2001, 2002, 2003, 2004 Python Software Foundation; All Rights Reserved are retained in Python alone or in any derivative version prepared by Licensee.</w:t>
      </w:r>
    </w:p>
    <w:p w14:paraId="22D33C54" w14:textId="77777777" w:rsidR="00425AAE" w:rsidRDefault="00425AAE">
      <w:r>
        <w:lastRenderedPageBreak/>
        <w:t>3. In the event Licensee prepares a derivative work that is based on or incorporates Python or any part thereof, and wants to make the derivative work available to others as provided herein, then Licensee hereby agrees to include in any such work a brief summary of the changes made to Python.</w:t>
      </w:r>
    </w:p>
    <w:p w14:paraId="1CBE2F52" w14:textId="77777777" w:rsidR="00425AAE" w:rsidRDefault="00425AAE">
      <w:r>
        <w:t>4. PSF is making Python available to Licensee on an AS IS basis.  PSF MAKES NO REPRESENTATIONS OR WARRANTIES, EXPRESS OR IMPLIED.  BY WAY OF EXAMPLE, BUT NOT LIMITATION, PSF MAKES NO AND DISCLAIMS ANY REPRESENTATION OR WARRANTY OF MERCHANTABILITY OR FITNESS FOR ANY PARTICULAR PURPOSE OR THAT THE USE OF PYTHON WILL NOT INFRINGE ANY THIRD PARTY RIGHTS.</w:t>
      </w:r>
    </w:p>
    <w:p w14:paraId="472A173C" w14:textId="77777777" w:rsidR="00425AAE" w:rsidRDefault="00425AAE">
      <w:r>
        <w:t>5. PSF SHALL NOT BE LIABLE TO LICENSEE OR ANY OTHER USERS OF PYTHON FOR ANY INCIDENTAL, SPECIAL, OR CONSEQUENTIAL DAMAGES OR LOSS AS A RESULT OF MODIFYING, DISTRIBUTING, OR OTHERWISE USING PYTHON, OR ANY DERIVATIVE THEREOF, EVEN IF ADVISED OF THE POSSIBILITY THEREOF.</w:t>
      </w:r>
    </w:p>
    <w:p w14:paraId="34CA2659" w14:textId="77777777" w:rsidR="00425AAE" w:rsidRDefault="00425AAE">
      <w:r>
        <w:t>6. This License Agreement will automatically terminate upon a material breach of its terms and conditions.</w:t>
      </w:r>
    </w:p>
    <w:p w14:paraId="4A2DFE19" w14:textId="77777777" w:rsidR="00425AAE" w:rsidRDefault="00425AAE">
      <w:r>
        <w:t>7. Nothing in this License Agreement shall be deemed to create any relationship of agency, partnership, or joint venture between PSF and Licensee.  This License Agreement does not grant permission to use PSF trademarks or trade name in a trademark sense to endorse or promote products or services of Licensee, or any third party.</w:t>
      </w:r>
    </w:p>
    <w:p w14:paraId="6179CFC9" w14:textId="77777777" w:rsidR="00425AAE" w:rsidRDefault="00425AAE">
      <w:r>
        <w:t>8. By copying, installing or otherwise using Python, Licensee agrees to be bound by the terms and conditions of this License Agreement.</w:t>
      </w:r>
    </w:p>
    <w:p w14:paraId="19252F88" w14:textId="77777777" w:rsidR="00425AAE" w:rsidRDefault="00425AAE">
      <w:r>
        <w:t xml:space="preserve"> Files: test.py Copyright: Copyright (c) 2003 Shuttleworth Foundation License: GPL2 or later   On Debian GNU/Linux systems, the complete text of the GNU General   Public License can be found in `/usr/share/common-licenses/GPL2' [END FILE=lxml-3.3.5/debian/copyright]</w:t>
      </w:r>
    </w:p>
    <w:p w14:paraId="429D4242" w14:textId="77777777" w:rsidR="00425AAE" w:rsidRDefault="00425AAE" w:rsidP="000727EF">
      <w:pPr>
        <w:pStyle w:val="Heading3"/>
      </w:pPr>
      <w:r>
        <w:t>lxml-3.3.5/doc/licenses/elementtree.txt:</w:t>
      </w:r>
    </w:p>
    <w:p w14:paraId="2603AD41" w14:textId="77777777" w:rsidR="00425AAE" w:rsidRDefault="00425AAE">
      <w:r>
        <w:t>[BEGIN FILE=lxml-3.3.5/doc/licenses/elementtree.txt] The ElementTree / XML Toys Library is</w:t>
      </w:r>
    </w:p>
    <w:p w14:paraId="761A50D4" w14:textId="77777777" w:rsidR="00425AAE" w:rsidRDefault="00425AAE">
      <w:r>
        <w:t>Copyright (c) 1999-2003 by Secret Labs AB Copyright (c) 1999-2003 by Fredrik Lundh</w:t>
      </w:r>
    </w:p>
    <w:p w14:paraId="6A9BDA63" w14:textId="77777777" w:rsidR="00425AAE" w:rsidRDefault="00425AAE">
      <w:r>
        <w:t>By obtaining, using, and/or copying this software and/or its associated documentation, you agree that you have read, understood, and will comply with the following terms and conditions:</w:t>
      </w:r>
    </w:p>
    <w:p w14:paraId="7815EE17" w14:textId="77777777" w:rsidR="00425AAE" w:rsidRDefault="00425AAE">
      <w:r>
        <w:t>Permission to use, copy, modify, and distribute this software and its associated documentation for any purpose and without fee is hereby granted, provided that the above copyright notice appears in all copies, and that both that copyright notice and this permission notice appear in supporting documentation, and that the name of Secret Labs AB or the author not be used in advertising or publicity pertaining to distribution of the software without specific, written prior permission.</w:t>
      </w:r>
    </w:p>
    <w:p w14:paraId="7C5BD84C" w14:textId="77777777" w:rsidR="00425AAE" w:rsidRDefault="00425AAE">
      <w:r>
        <w:t xml:space="preserve">SECRET LABS AB AND THE AUTHOR DISCLAIMS ALL WARRANTIES WITH REGARD TO THIS SOFTWARE, INCLUDING ALL IMPLIED WARRANTIES OF MERCHANTABILITY AND FITNESS.  IN NO EVENT SHALL SECRET LABS AB OR THE AUTHOR BE LIABLE FOR ANY SPECIAL, INDIRECT OR CONSEQUENTIAL </w:t>
      </w:r>
      <w:r>
        <w:lastRenderedPageBreak/>
        <w:t>DAMAGES OR ANY DAMAGES WHATSOEVER RESULTING FROM LOSS OF USE, DATA OR PROFITS, WHETHER IN AN ACTION OF CONTRACT, NEGLIGENCE OR OTHER TORTIOUS ACTION, ARISING OUT OF OR IN CONNECTION WITH THE USE OR PERFORMANCE OF THIS SOFTWARE. [END FILE=lxml-3.3.5/doc/licenses/elementtree.txt]</w:t>
      </w:r>
    </w:p>
    <w:p w14:paraId="6A85C3D5" w14:textId="77777777" w:rsidR="00425AAE" w:rsidRDefault="00425AAE" w:rsidP="000727EF">
      <w:pPr>
        <w:pStyle w:val="Heading3"/>
      </w:pPr>
      <w:r>
        <w:t>lxml-3.3.5/doc/licenses/ZopePublicLicense.txt:</w:t>
      </w:r>
    </w:p>
    <w:p w14:paraId="28B6B5B2" w14:textId="77777777" w:rsidR="00425AAE" w:rsidRDefault="00425AAE">
      <w:r>
        <w:t>[BEGIN FILE=lxml-3.3.5/doc/licenses/ZopePublicLicense.txt] Zope Public License (ZPL) Version 2.0 -----------------------------------------------</w:t>
      </w:r>
    </w:p>
    <w:p w14:paraId="0465360C" w14:textId="77777777" w:rsidR="00425AAE" w:rsidRDefault="00425AAE">
      <w:r>
        <w:t>This software is Copyright (c) Zope Corporation (tm) and Contributors. All rights reserved.</w:t>
      </w:r>
    </w:p>
    <w:p w14:paraId="39D72FAB" w14:textId="77777777" w:rsidR="00425AAE" w:rsidRDefault="00425AAE">
      <w:r>
        <w:t>This license has been certified as open source. It has also been designated as GPL compatible by the Free Software Foundation (FSF).</w:t>
      </w:r>
    </w:p>
    <w:p w14:paraId="0F4C8DA3" w14:textId="77777777" w:rsidR="00425AAE" w:rsidRDefault="00425AAE">
      <w:r>
        <w:t>Redistribution and use in source and binary forms, with or without modification, are permitted provided that the following conditions are met:</w:t>
      </w:r>
    </w:p>
    <w:p w14:paraId="06E269E1" w14:textId="77777777" w:rsidR="00425AAE" w:rsidRDefault="00425AAE">
      <w:r>
        <w:t>1. Redistributions in source code must retain the above    copyright notice, this list of conditions, and the following    disclaimer.</w:t>
      </w:r>
    </w:p>
    <w:p w14:paraId="3704910A"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453CFE3B" w14:textId="77777777" w:rsidR="00425AAE" w:rsidRDefault="00425AAE">
      <w:r>
        <w:t>3. The name Zope Corporation (tm) must not be used to    endorse or promote products derived from this software    without prior written permission from Zope Corporation.</w:t>
      </w:r>
    </w:p>
    <w:p w14:paraId="4FF1EFDB" w14:textId="77777777" w:rsidR="00425AAE" w:rsidRDefault="00425AAE">
      <w:r>
        <w:t>4. The right to distribute this software or to use it for    any purpose does not give you the right to use Servicemarks    (sm) or Trademarks (tm) of Zope Corporation. Use of them is    covered in a separate agreement (see    http://www.zope.com/Marks).</w:t>
      </w:r>
    </w:p>
    <w:p w14:paraId="0F8B76E8" w14:textId="77777777" w:rsidR="00425AAE" w:rsidRDefault="00425AAE">
      <w:r>
        <w:t>5. If any files are modified, you must cause the modified    files to carry prominent notices stating that you changed    the files and the date of any change.</w:t>
      </w:r>
    </w:p>
    <w:p w14:paraId="745D6DA8" w14:textId="77777777" w:rsidR="00425AAE" w:rsidRDefault="00425AAE">
      <w:r>
        <w:t>Disclaimer</w:t>
      </w:r>
    </w:p>
    <w:p w14:paraId="3F44BBE5" w14:textId="77777777" w:rsidR="00425AAE" w:rsidRDefault="00425AAE">
      <w:r>
        <w:t xml:space="preserve">  THIS SOFTWARE IS PROVIDED BY ZOPE CORPORATION ``AS IS''   AND ANY EXPRESSED OR IMPLIED WARRANTIES, INCLUDING, BUT   NOT LIMITED TO, THE IMPLIED WARRANTIES OF MERCHANTABILITY   AND FITNESS FOR A PARTICULAR PURPOSE ARE DISCLAIMED.  IN   NO EVENT SHALL ZOPE CORPORATION OR ITS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AE90F64" w14:textId="77777777" w:rsidR="00425AAE" w:rsidRDefault="00425AAE">
      <w:r>
        <w:t xml:space="preserve"> This software consists of contributions made by Zope Corporation and many individuals on behalf of Zope Corporation.  Specific attributions are listed in the accompanying credits file. [END FILE=lxml-3.3.5/doc/licenses/ZopePublicLicense.txt]</w:t>
      </w:r>
    </w:p>
    <w:p w14:paraId="6A0048F1" w14:textId="77777777" w:rsidR="00425AAE" w:rsidRDefault="00425AAE" w:rsidP="000727EF">
      <w:pPr>
        <w:pStyle w:val="Heading2fegan"/>
      </w:pPr>
      <w:bookmarkStart w:id="424" w:name="_Toc399938242"/>
      <w:r>
        <w:lastRenderedPageBreak/>
        <w:t>lxml-3.3.6</w:t>
      </w:r>
      <w:bookmarkEnd w:id="424"/>
    </w:p>
    <w:p w14:paraId="27FB28AF" w14:textId="77777777" w:rsidR="00425AAE" w:rsidRDefault="00425AAE" w:rsidP="00053D4A">
      <w:r>
        <w:tab/>
        <w:t>BSD 3 Clause</w:t>
      </w:r>
      <w:r>
        <w:tab/>
        <w:t>http://www.opensource.org/licenses/BSD-3-Clause</w:t>
      </w:r>
    </w:p>
    <w:p w14:paraId="695480F6" w14:textId="77777777" w:rsidR="00425AAE" w:rsidRDefault="00425AAE" w:rsidP="000727EF">
      <w:pPr>
        <w:pStyle w:val="Heading2"/>
      </w:pPr>
      <w:r>
        <w:t xml:space="preserve"> </w:t>
      </w:r>
      <w:bookmarkStart w:id="425" w:name="_Toc399938243"/>
      <w:r>
        <w:t>makedev (version 2.3.1):</w:t>
      </w:r>
      <w:bookmarkEnd w:id="425"/>
    </w:p>
    <w:p w14:paraId="69E450D4" w14:textId="77777777" w:rsidR="00425AAE" w:rsidRDefault="00425AAE" w:rsidP="000727EF">
      <w:pPr>
        <w:pStyle w:val="Heading3"/>
      </w:pPr>
      <w:r>
        <w:t>makedev-2.3.1/debian/copyright:</w:t>
      </w:r>
    </w:p>
    <w:p w14:paraId="76FDD1B1" w14:textId="77777777" w:rsidR="00425AAE" w:rsidRDefault="00425AAE">
      <w:r>
        <w:t>[BEGIN FILE=makedev-2.3.1/debian/copyright] This package is maintained for Debian by Bdale Garbee, &lt;bdale@gag.com&gt;.</w:t>
      </w:r>
    </w:p>
    <w:p w14:paraId="02627D19" w14:textId="77777777" w:rsidR="00425AAE" w:rsidRDefault="00425AAE">
      <w:r>
        <w:t>It was downloaded from ftp.redhat.com, as a source .rpm from the 5.1 release.</w:t>
      </w:r>
    </w:p>
    <w:p w14:paraId="1765DD0F" w14:textId="77777777" w:rsidR="00425AAE" w:rsidRDefault="00425AAE">
      <w:r>
        <w:t>Copyright:</w:t>
      </w:r>
    </w:p>
    <w:p w14:paraId="39DE4C0A" w14:textId="77777777" w:rsidR="00425AAE" w:rsidRDefault="00425AAE">
      <w:r>
        <w:t xml:space="preserve">No explicit copyright is asserted.  Nick Holloway is the earliest author  recorded in the sourcecode.  I queried him for an explicit statement  regarding the license status of this work, and this is his reply:     Date: Tue, 21 Jul 1998 19:57:10 +0100  From: Nick Holloway &lt;Nick.Holloway@alfie.demon.co.uk&gt;  Message-Id: &lt;199807211857.TAA19068@alfie.demon.co.uk&gt;  To: Bdale Garbee &lt;bdale@gag.com&gt;  Subject: Re: makedev license?    &gt; I maintain the makedev package for Debian GNU/Linux.  I am about to move   &gt; from the ill-fated makedev-1.6 to the makedev-2.3.1 derived from your work   &gt; by the folks at Redhat.  I don't see any evidence of a copyright assertion   &gt; or explicit license statement in the source.  Your name appears to be the   &gt; earliest attached to the current sourcecode.  Am I correct in assuming the   &gt; GPL?  We try to be meticulous about having our base system be compliant   &gt; with our Debian Free Software Guidelines, so I'd like an explicit statement.    It was never explictly released as GPL, as that would have required  including the file COPYING which would have been much larger than the  actual MAKEDEV script (I was also too lazy to find out what incantations  needed to be made).  However, it is intended to be used as anyone sees  fit, and the statement under Copying Policy is Freely Redistributable  (see MAKEDEV.lsm from any of the releases I made).    The more recent modifications were done by Michael K. Johnson at  Redhat.  I think the understanding was that he would be taking over the  maintenance of MAKEDEV (our discussion took place last September).    The only previous history was (according to an old posting to  comp.os.linux) that I started with Jim Winstead's script.    So, as far as I am concerned, it is consistentwith the Debian FSG.    --    `O O'  </w:t>
      </w:r>
    </w:p>
    <w:p w14:paraId="2017DFF8" w14:textId="77777777" w:rsidR="00425AAE" w:rsidRDefault="00425AAE">
      <w:r>
        <w:t xml:space="preserve"> Home: Nick.Holloway@alfie.demon.co.uk  http://www.alfie.demon.co.uk/  // ^ \\ </w:t>
      </w:r>
    </w:p>
    <w:p w14:paraId="4EF7F9BF" w14:textId="77777777" w:rsidR="00425AAE" w:rsidRDefault="00425AAE">
      <w:r>
        <w:t xml:space="preserve"> Work: Nick.Holloway@parallax.co.uk   A complete copy of the GPL is provided on Debian systems in the file /usr/share/common-licenses/GPL. [END FILE=makedev-2.3.1/debian/copyright]</w:t>
      </w:r>
    </w:p>
    <w:p w14:paraId="1A34E743" w14:textId="77777777" w:rsidR="00425AAE" w:rsidRDefault="00425AAE" w:rsidP="000727EF">
      <w:pPr>
        <w:pStyle w:val="Heading2"/>
      </w:pPr>
      <w:r>
        <w:lastRenderedPageBreak/>
        <w:t xml:space="preserve"> </w:t>
      </w:r>
      <w:bookmarkStart w:id="426" w:name="_Toc399938244"/>
      <w:r>
        <w:t>make-dfsg (version 4.0):</w:t>
      </w:r>
      <w:bookmarkEnd w:id="426"/>
    </w:p>
    <w:p w14:paraId="7A98A4C4" w14:textId="77777777" w:rsidR="00425AAE" w:rsidRDefault="00425AAE" w:rsidP="000727EF">
      <w:pPr>
        <w:pStyle w:val="Heading3"/>
      </w:pPr>
      <w:r>
        <w:t>make-dfsg-4.0/debian/copyright:</w:t>
      </w:r>
    </w:p>
    <w:p w14:paraId="4CF5F295" w14:textId="77777777" w:rsidR="00425AAE" w:rsidRDefault="00425AAE">
      <w:r>
        <w:t>[BEGIN FILE=make-dfsg-4.0/debian/copyright] This is the Debian GNU/Linux prepackaged version of GNU Make.  GNU Make was written by Richard Stallman and Roland McGrath.</w:t>
      </w:r>
    </w:p>
    <w:p w14:paraId="12680FE1" w14:textId="77777777" w:rsidR="00425AAE" w:rsidRDefault="00425AAE">
      <w:r>
        <w:t>This package was put together by Ian Murdock &lt;imurdock@debian.org&gt;, from sources obtained from: ftp://ftp.gnu.org/gnu/make/</w:t>
      </w:r>
    </w:p>
    <w:p w14:paraId="3D35E4BC" w14:textId="77777777" w:rsidR="00425AAE" w:rsidRDefault="00425AAE">
      <w:r>
        <w:t>Changes:  * added Debian GNU/Linux package maintenance system files  * removed documentation that fails to meet the Debian free software    guidelines.</w:t>
      </w:r>
    </w:p>
    <w:p w14:paraId="5794CA66" w14:textId="77777777" w:rsidR="00425AAE" w:rsidRDefault="00425AAE">
      <w:r>
        <w:t>The package has since changed maintainers, the current maintainer being  Manoj Srivastava &lt;srivasta@pilgrim.umass.edu&gt;.</w:t>
      </w:r>
    </w:p>
    <w:p w14:paraId="02259D8D" w14:textId="77777777" w:rsidR="00425AAE" w:rsidRDefault="00425AAE">
      <w:r>
        <w:t>The Debian specific changes are Â© 1997-2009, Manoj Srivastava &lt;srivasta@debian.org&gt;, and distributed under the terms of the GNU General Public License, version 2.</w:t>
      </w:r>
    </w:p>
    <w:p w14:paraId="7819CC50" w14:textId="77777777" w:rsidR="00425AAE" w:rsidRDefault="00425AAE">
      <w:r>
        <w:t>GNU Make is Copyright Â© 1985- 2006 Free Software Foundation, Inc.</w:t>
      </w:r>
    </w:p>
    <w:p w14:paraId="10C00BB5" w14:textId="77777777" w:rsidR="00425AAE" w:rsidRDefault="00425AAE">
      <w:r>
        <w:t xml:space="preserve">   This program is free software; you can redistribute it and/or modify    it under the terms of the GNU General Public License as published by    the Free Software Foundation; version 2 dated June, 1991.</w:t>
      </w:r>
    </w:p>
    <w:p w14:paraId="328DE5DD"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08B8113A" w14:textId="77777777" w:rsidR="00425AAE" w:rsidRDefault="00425AAE">
      <w:r>
        <w:t xml:space="preserve">On Debian GNU/Linux systems, the complete text of the GNU General Public License can be found in `/usr/share/common-licenses/GPL-2'. </w:t>
      </w:r>
    </w:p>
    <w:p w14:paraId="18798B8E" w14:textId="77777777" w:rsidR="00425AAE" w:rsidRDefault="00425AAE">
      <w:r>
        <w:t xml:space="preserve">    A copy of the GNU General Public License is also available at     &lt;URL:http://www.gnu.org/copyleft/gpl.html&gt;.  You may also obtain     it by writing to the Free Software Foundation, Inc., 51 Franklin     St, Fifth Floor, Boston, MA 02110-1301 USA</w:t>
      </w:r>
    </w:p>
    <w:p w14:paraId="09EB83E2" w14:textId="77777777" w:rsidR="00425AAE" w:rsidRDefault="00425AAE">
      <w:r>
        <w:t xml:space="preserve"> The documentation for this package is available under the GNU Free Documentation License, and has been removed.</w:t>
      </w:r>
    </w:p>
    <w:p w14:paraId="2B2F188B" w14:textId="77777777" w:rsidR="00425AAE" w:rsidRDefault="00425AAE">
      <w:r>
        <w:t>Manoj Srivastava &lt;srivasta@debian.org&gt; arch-tag: d4250e44-a0e0-4ee0-adb9-2bd74f6eeb27 [END FILE=make-dfsg-4.0/debian/copyright]</w:t>
      </w:r>
    </w:p>
    <w:p w14:paraId="48CD631D" w14:textId="77777777" w:rsidR="00425AAE" w:rsidRDefault="00425AAE" w:rsidP="000727EF">
      <w:pPr>
        <w:pStyle w:val="Heading2"/>
      </w:pPr>
      <w:r>
        <w:t xml:space="preserve"> </w:t>
      </w:r>
      <w:bookmarkStart w:id="427" w:name="_Toc399938245"/>
      <w:r>
        <w:t>makedumpfile (version 1.5.6):</w:t>
      </w:r>
      <w:bookmarkEnd w:id="427"/>
    </w:p>
    <w:p w14:paraId="0A60287B" w14:textId="77777777" w:rsidR="00425AAE" w:rsidRDefault="00425AAE" w:rsidP="000727EF">
      <w:pPr>
        <w:pStyle w:val="Heading3"/>
      </w:pPr>
      <w:r>
        <w:t>makedumpfile-1.5.6/debian/copyright:</w:t>
      </w:r>
    </w:p>
    <w:p w14:paraId="25FD9B1A" w14:textId="77777777" w:rsidR="00425AAE" w:rsidRDefault="00425AAE">
      <w:r>
        <w:t>[BEGIN FILE=makedumpfile-1.5.6/debian/copyright] This package was debianized by Ben Collins &lt;ben.collins@canonical.com&gt; on Thu, 19 Jun 2008 12:03:09 -0400</w:t>
      </w:r>
    </w:p>
    <w:p w14:paraId="0D33F290" w14:textId="77777777" w:rsidR="00425AAE" w:rsidRDefault="00425AAE">
      <w:r>
        <w:t>It was downloaded from: http://sourceforge.net/projects/makedumpfile</w:t>
      </w:r>
    </w:p>
    <w:p w14:paraId="1CED480B" w14:textId="77777777" w:rsidR="00425AAE" w:rsidRDefault="00425AAE">
      <w:r>
        <w:t>All files in this package are licensed under the GPL, version 2 or later.</w:t>
      </w:r>
    </w:p>
    <w:p w14:paraId="55F19DA5" w14:textId="77777777" w:rsidR="00425AAE" w:rsidRDefault="00425AAE">
      <w:r>
        <w:t>Copyrights as follows:</w:t>
      </w:r>
    </w:p>
    <w:p w14:paraId="3139A001" w14:textId="77777777" w:rsidR="00425AAE" w:rsidRDefault="00425AAE">
      <w:r>
        <w:lastRenderedPageBreak/>
        <w:t>debian/kdump-config, debian/kdump-config.8, debian/kdump-tools.5:  * Copyright (C) 2007-2009 Hewlett-Packard Development Company, L.P.    All rights reserved.</w:t>
      </w:r>
    </w:p>
    <w:p w14:paraId="0ABC10C5" w14:textId="77777777" w:rsidR="00425AAE" w:rsidRDefault="00425AAE">
      <w:r>
        <w:t>diskdump_mod:  * Copyright (C) 2004, 2005 David Anderson  * Copyright (C) 2004, 2005 Red Hat, Inc. All rights reserved.  * Copyright (C) 2005  FUJITSU LIMITED  * Copyright (C) 2005  NEC Corporation</w:t>
      </w:r>
    </w:p>
    <w:p w14:paraId="6BDC1734" w14:textId="77777777" w:rsidR="00425AAE" w:rsidRDefault="00425AAE">
      <w:r>
        <w:t xml:space="preserve"> ppc64.c:  * Created by: Sachin Sant (sachinp@in.ibm.com)  * Copyright (C) IBM Corporation, 2006. All rights reserved</w:t>
      </w:r>
    </w:p>
    <w:p w14:paraId="75730439" w14:textId="77777777" w:rsidR="00425AAE" w:rsidRDefault="00425AAE">
      <w:r>
        <w:t xml:space="preserve"> Copyright on the rest:</w:t>
      </w:r>
    </w:p>
    <w:p w14:paraId="5875F2EB" w14:textId="77777777" w:rsidR="00425AAE" w:rsidRDefault="00425AAE">
      <w:r>
        <w:t xml:space="preserve"> * Copyright (C) 2006, 2007, 2008, 2009  NEC Corporation</w:t>
      </w:r>
    </w:p>
    <w:p w14:paraId="3FF51715" w14:textId="77777777" w:rsidR="00425AAE" w:rsidRDefault="00425AAE">
      <w:r>
        <w:t xml:space="preserve"> On Debian GNU systems, the complete text of the GNU General Public License version 2 can be found in `/usr/share/common-licenses/GPL-2'. [END FILE=makedumpfile-1.5.6/debian/copyright]</w:t>
      </w:r>
    </w:p>
    <w:p w14:paraId="3883682E" w14:textId="77777777" w:rsidR="00425AAE" w:rsidRDefault="00425AAE" w:rsidP="000727EF">
      <w:pPr>
        <w:pStyle w:val="Heading2fegan"/>
      </w:pPr>
      <w:bookmarkStart w:id="428" w:name="_Toc399938246"/>
      <w:r>
        <w:t>Mako-1.0.0</w:t>
      </w:r>
      <w:bookmarkEnd w:id="428"/>
    </w:p>
    <w:p w14:paraId="2440879A" w14:textId="77777777" w:rsidR="00425AAE" w:rsidRDefault="00425AAE" w:rsidP="00053D4A">
      <w:r>
        <w:tab/>
        <w:t>MIT</w:t>
      </w:r>
      <w:r>
        <w:tab/>
        <w:t>http://www.opensource.org/licenses/mit-license.php</w:t>
      </w:r>
    </w:p>
    <w:p w14:paraId="5A9EDF15" w14:textId="77777777" w:rsidR="00425AAE" w:rsidRDefault="00425AAE" w:rsidP="000727EF">
      <w:pPr>
        <w:pStyle w:val="Heading2"/>
      </w:pPr>
      <w:r>
        <w:t xml:space="preserve"> </w:t>
      </w:r>
      <w:bookmarkStart w:id="429" w:name="_Toc399938247"/>
      <w:r>
        <w:t>man-db (version 2.6.7.1):</w:t>
      </w:r>
      <w:bookmarkEnd w:id="429"/>
    </w:p>
    <w:p w14:paraId="1BE1150D" w14:textId="77777777" w:rsidR="00425AAE" w:rsidRDefault="00425AAE" w:rsidP="000727EF">
      <w:pPr>
        <w:pStyle w:val="Heading3"/>
      </w:pPr>
      <w:r>
        <w:t>man-db-2.6.7.1/debian/copyright:</w:t>
      </w:r>
    </w:p>
    <w:p w14:paraId="24F16732" w14:textId="77777777" w:rsidR="00425AAE" w:rsidRDefault="00425AAE">
      <w:r>
        <w:t>[BEGIN FILE=man-db-2.6.7.1/debian/copyright] Format: http://www.debian.org/doc/packaging-manuals/copyright-format/1.0/ Upstream-Name: man-db Upstream-Contact: Colin Watson &lt;cjwatson@debian.org&gt; Source: http://man-db.nongnu.org/</w:t>
      </w:r>
    </w:p>
    <w:p w14:paraId="5C10A9FA" w14:textId="77777777" w:rsidR="00425AAE" w:rsidRDefault="00425AAE">
      <w:r>
        <w:t>Files: * Copyright: 1990, 1991 John W. Eaton            1994, 1995 Markus Armbruster            1994, 1995 Graeme W. Wilford (Wilf.)            1995 Carl Edman            1996-1998, 2000 Fabrizio Polacco            2001-2012 Colin Watson            1984, 1989-1992, 1995-2012 Free Software Foundation, Inc. License: GPL-2+  man-db is free software; you can redistribute it and/or modify it  under the terms of the GNU General Public License as published by  the Free Software Foundation; either version 2 of the License, or  (at your option) any later version.  .  man-db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man-db; if not, write to the Free Software Foundation,  Inc., 51 Franklin St, Fifth Floor, Boston, MA  02110-1301  USA  .  On Debian and Debian-based systems, a copy of the GNU General Public  License version 2 is available in /usr/share/common-licenses/GPL-2.</w:t>
      </w:r>
    </w:p>
    <w:p w14:paraId="0655BA3C" w14:textId="77777777" w:rsidR="00425AAE" w:rsidRDefault="00425AAE">
      <w:r>
        <w:t xml:space="preserve">Files: gnulib/* Copyright: 1984, 1989-1992, 1995-2012 Free Software Foundation, Inc. License: GPL-3+  This program is free software: you can redistribute it and/or modify  it under the terms of the GNU General Public License as published by  the Free Software Foundation; either version 3 of the License, or  (at your option) any later version.  .  This program is distributed in the hope that it will be useful,  but WITHOUT ANY WARRANTY; without even the implied warranty of  MERCHANTABILITY or FITNESS </w:t>
      </w:r>
      <w:r>
        <w:lastRenderedPageBreak/>
        <w:t>FOR A PARTICULAR PURPOSE.  See the  GNU General Public License for more details.  .  You should have received a copy of the GNU General Public License  along with this program.  If not, see &lt;http://www.gnu.org/licenses/&gt;.  .  On Debian and Debian-based systems, a copy of the GNU General Public  License version 3 is available in /usr/share/common-licenses/GPL-3. [END FILE=man-db-2.6.7.1/debian/copyright]</w:t>
      </w:r>
    </w:p>
    <w:p w14:paraId="21D63E2E" w14:textId="77777777" w:rsidR="00425AAE" w:rsidRDefault="00425AAE" w:rsidP="000727EF">
      <w:pPr>
        <w:pStyle w:val="Heading2"/>
      </w:pPr>
      <w:r>
        <w:t xml:space="preserve"> </w:t>
      </w:r>
      <w:bookmarkStart w:id="430" w:name="_Toc399938248"/>
      <w:r>
        <w:t>manpages (version 3.65):</w:t>
      </w:r>
      <w:bookmarkEnd w:id="430"/>
    </w:p>
    <w:p w14:paraId="331C2EE6" w14:textId="77777777" w:rsidR="00425AAE" w:rsidRDefault="00425AAE" w:rsidP="000727EF">
      <w:pPr>
        <w:pStyle w:val="Heading3"/>
      </w:pPr>
      <w:r>
        <w:t>manpages-3.65/debian/make-copyright:</w:t>
      </w:r>
    </w:p>
    <w:p w14:paraId="5B3FEC45" w14:textId="77777777" w:rsidR="00425AAE" w:rsidRDefault="00425AAE">
      <w:r>
        <w:t>[BEGIN FILE=manpages-3.65/debian/make-copyright] #! /usr/bin/perl</w:t>
      </w:r>
    </w:p>
    <w:p w14:paraId="3E57EE2E" w14:textId="77777777" w:rsidR="00425AAE" w:rsidRDefault="00425AAE">
      <w:r>
        <w:t>#   Copyright (c) 2003,4 Martin Schulze &lt;joey@infodrom.org&gt; # #   This program is free software; you can redistribute it and/or modify #   it under the terms of the GNU General Public License as published by #   the Free Software Foundation; version 2 dated June, 1991. # #   This program is distributed in the hope that it will be useful, #   but WITHOUT ANY WARRANTY; without even the implied warranty of #   MERCHANTABILITY or FITNESS FOR A PARTICULAR PURPOSE.  See the #   GNU General Public License for more details. # #   You should have received a copy of the GNU General Public License #   along with this program;  if not, write to the Free Software #   Foundation, Inc., 59 Temple Place - Suite 330, Boston, MA 02111, USA.</w:t>
      </w:r>
    </w:p>
    <w:p w14:paraId="4E592FC1" w14:textId="77777777" w:rsidR="00425AAE" w:rsidRDefault="00425AAE">
      <w:r>
        <w:t>use strict; use Text::Wrap;</w:t>
      </w:r>
    </w:p>
    <w:p w14:paraId="4E89DF2C" w14:textId="77777777" w:rsidR="00425AAE" w:rsidRDefault="00425AAE">
      <w:r>
        <w:t xml:space="preserve">my %config = ( </w:t>
      </w:r>
      <w:r>
        <w:tab/>
        <w:t xml:space="preserve">      'template' =&gt; 'debian/copyright', </w:t>
      </w:r>
      <w:r>
        <w:tab/>
        <w:t xml:space="preserve">      'debian' =&gt; 'debian', </w:t>
      </w:r>
      <w:r>
        <w:tab/>
        <w:t xml:space="preserve">      'width' =&gt; 72, </w:t>
      </w:r>
      <w:r>
        <w:tab/>
        <w:t xml:space="preserve">      );</w:t>
      </w:r>
    </w:p>
    <w:p w14:paraId="1A436F95" w14:textId="77777777" w:rsidR="00425AAE" w:rsidRDefault="00425AAE">
      <w:r>
        <w:t xml:space="preserve"># regular expressions that intend to identify a particular license # my %licenses = ( </w:t>
      </w:r>
      <w:r>
        <w:tab/>
      </w:r>
      <w:r>
        <w:tab/>
        <w:t>'BSD' =&gt; '(Redistributions of source code must retain the above copyright</w:t>
      </w:r>
    </w:p>
    <w:p w14:paraId="281C5D61" w14:textId="77777777" w:rsidR="00425AAE" w:rsidRDefault="00425AAE">
      <w:r>
        <w:t xml:space="preserve">BSD copyright)', #btowc </w:t>
      </w:r>
      <w:r>
        <w:tab/>
      </w:r>
      <w:r>
        <w:tab/>
        <w:t xml:space="preserve">'Linux1' =&gt; 'Formatted or processed versions of this manual, if unaccompanied', </w:t>
      </w:r>
      <w:r>
        <w:tab/>
      </w:r>
      <w:r>
        <w:tab/>
        <w:t>'Linux2' =&gt; 'Permission is granted to copy and distribute (translations</w:t>
      </w:r>
    </w:p>
    <w:p w14:paraId="63371932" w14:textId="77777777" w:rsidR="00425AAE" w:rsidRDefault="00425AAE">
      <w:r>
        <w:t xml:space="preserve">modified versions) of this', </w:t>
      </w:r>
      <w:r>
        <w:tab/>
      </w:r>
      <w:r>
        <w:tab/>
        <w:t>'GPLv2' =&gt; 'Free Software Foundation; (either )?version 2', #</w:t>
      </w:r>
      <w:r>
        <w:tab/>
      </w:r>
      <w:r>
        <w:tab/>
        <w:t>'GPLv2' =&gt; '(Free Software Foundation; (either )?version 2</w:t>
      </w:r>
    </w:p>
    <w:p w14:paraId="53CE6D87" w14:textId="77777777" w:rsidR="00425AAE" w:rsidRDefault="00425AAE">
      <w:r>
        <w:t xml:space="preserve">Gnu Public License, Version 2)', </w:t>
      </w:r>
      <w:r>
        <w:tab/>
      </w:r>
      <w:r>
        <w:tab/>
        <w:t>'GPL' =&gt; '(([Dd]istributed</w:t>
      </w:r>
    </w:p>
    <w:p w14:paraId="314CB022" w14:textId="77777777" w:rsidR="00425AAE" w:rsidRDefault="00425AAE">
      <w:r>
        <w:t>Licensed) under (the )?(GPL</w:t>
      </w:r>
    </w:p>
    <w:p w14:paraId="660DC4E4" w14:textId="77777777" w:rsidR="00425AAE" w:rsidRDefault="00425AAE">
      <w:r>
        <w:t>the GNU General Public License)</w:t>
      </w:r>
    </w:p>
    <w:p w14:paraId="3947560A" w14:textId="77777777" w:rsidR="00425AAE" w:rsidRDefault="00425AAE">
      <w:r>
        <w:t>terms of the GNU General</w:t>
      </w:r>
    </w:p>
    <w:p w14:paraId="00BC971A" w14:textId="77777777" w:rsidR="00425AAE" w:rsidRDefault="00425AAE">
      <w:r>
        <w:t xml:space="preserve">according to the GNU General Public License)', </w:t>
      </w:r>
      <w:r>
        <w:tab/>
      </w:r>
      <w:r>
        <w:tab/>
        <w:t xml:space="preserve">'PD' =&gt; 'This page is in the public domain', </w:t>
      </w:r>
      <w:r>
        <w:tab/>
      </w:r>
      <w:r>
        <w:tab/>
        <w:t xml:space="preserve">'MIT' =&gt; 'Permission is hereby granted, free of charge, to any person', </w:t>
      </w:r>
      <w:r>
        <w:tab/>
      </w:r>
      <w:r>
        <w:tab/>
        <w:t xml:space="preserve">'ak' =&gt; 'Permission is granted to distribute possibly modified copies', </w:t>
      </w:r>
      <w:r>
        <w:tab/>
      </w:r>
      <w:r>
        <w:tab/>
        <w:t>);</w:t>
      </w:r>
    </w:p>
    <w:p w14:paraId="5DFD6F46" w14:textId="77777777" w:rsidR="00425AAE" w:rsidRDefault="00425AAE">
      <w:r>
        <w:t xml:space="preserve">my %exception = ( </w:t>
      </w:r>
      <w:r>
        <w:tab/>
      </w:r>
      <w:r>
        <w:tab/>
        <w:t xml:space="preserve"> 'ioctl_list.2' =&gt; 'GPLv2', </w:t>
      </w:r>
      <w:r>
        <w:tab/>
      </w:r>
      <w:r>
        <w:tab/>
        <w:t xml:space="preserve"> 'clone.2' =&gt; 'GPL', </w:t>
      </w:r>
      <w:r>
        <w:tab/>
      </w:r>
      <w:r>
        <w:tab/>
        <w:t xml:space="preserve"> 'capget.2' =&gt; 'GPL', </w:t>
      </w:r>
      <w:r>
        <w:tab/>
      </w:r>
      <w:r>
        <w:tab/>
        <w:t xml:space="preserve"> 'netlink.3' =&gt; 'GPL', </w:t>
      </w:r>
      <w:r>
        <w:tab/>
      </w:r>
      <w:r>
        <w:tab/>
        <w:t xml:space="preserve"> 'nfsservctl.2' =&gt; 'PD', </w:t>
      </w:r>
      <w:r>
        <w:tab/>
      </w:r>
      <w:r>
        <w:tab/>
        <w:t xml:space="preserve"> 'stdin.3' =&gt; 'PD', </w:t>
      </w:r>
      <w:r>
        <w:tab/>
      </w:r>
      <w:r>
        <w:tab/>
        <w:t xml:space="preserve"> 'boot.7' =&gt; 'GPL', </w:t>
      </w:r>
      <w:r>
        <w:tab/>
      </w:r>
      <w:r>
        <w:tab/>
        <w:t xml:space="preserve"> 'hosts.equiv.5' =&gt; 'GPL', </w:t>
      </w:r>
      <w:r>
        <w:tab/>
      </w:r>
      <w:r>
        <w:tab/>
        <w:t xml:space="preserve"> '__setfpucw.3' =&gt; 'GPL', </w:t>
      </w:r>
      <w:r>
        <w:tab/>
      </w:r>
      <w:r>
        <w:tab/>
        <w:t xml:space="preserve"> 'bindresvport.3' =&gt; 'BSD', </w:t>
      </w:r>
      <w:r>
        <w:tab/>
      </w:r>
      <w:r>
        <w:tab/>
        <w:t xml:space="preserve"> 'futex.2' =&gt; 'PD', </w:t>
      </w:r>
      <w:r>
        <w:tab/>
      </w:r>
      <w:r>
        <w:tab/>
        <w:t xml:space="preserve"> 'futex.7' =&gt; 'MIT', </w:t>
      </w:r>
      <w:r>
        <w:tab/>
      </w:r>
      <w:r>
        <w:tab/>
        <w:t xml:space="preserve"> 'getrpcent.3' =&gt; 'BSD', </w:t>
      </w:r>
      <w:r>
        <w:tab/>
      </w:r>
      <w:r>
        <w:tab/>
        <w:t xml:space="preserve"> 'getrpcport.3' =&gt; 'BSD', </w:t>
      </w:r>
      <w:r>
        <w:tab/>
      </w:r>
      <w:r>
        <w:tab/>
        <w:t xml:space="preserve"> 'ld.so.8' =&gt; 'PD', </w:t>
      </w:r>
      <w:r>
        <w:tab/>
      </w:r>
      <w:r>
        <w:tab/>
        <w:t xml:space="preserve"> 'pivot_root.2' =&gt; 'GPL', </w:t>
      </w:r>
      <w:r>
        <w:tab/>
      </w:r>
      <w:r>
        <w:tab/>
        <w:t xml:space="preserve"> 'rpc.3' =&gt; 'BSD', </w:t>
      </w:r>
      <w:r>
        <w:tab/>
      </w:r>
      <w:r>
        <w:tab/>
        <w:t xml:space="preserve"> 'rpc.5' =&gt; 'BSD', </w:t>
      </w:r>
      <w:r>
        <w:tab/>
      </w:r>
      <w:r>
        <w:tab/>
        <w:t xml:space="preserve"> 'xdr.3' =&gt; 'BSD', </w:t>
      </w:r>
      <w:r>
        <w:tab/>
      </w:r>
      <w:r>
        <w:tab/>
        <w:t xml:space="preserve"> 'netlink.7' =&gt; </w:t>
      </w:r>
      <w:r>
        <w:lastRenderedPageBreak/>
        <w:t xml:space="preserve">'GPL', </w:t>
      </w:r>
      <w:r>
        <w:tab/>
      </w:r>
      <w:r>
        <w:tab/>
        <w:t xml:space="preserve"> 'tzfile.5' =&gt; 'PD', </w:t>
      </w:r>
      <w:r>
        <w:tab/>
      </w:r>
      <w:r>
        <w:tab/>
        <w:t xml:space="preserve"> 'wavelan.4' =&gt; 'nolicense', </w:t>
      </w:r>
      <w:r>
        <w:tab/>
      </w:r>
      <w:r>
        <w:tab/>
        <w:t xml:space="preserve"> 'sync.8' =&gt; 'GPL', </w:t>
      </w:r>
      <w:r>
        <w:tab/>
      </w:r>
      <w:r>
        <w:tab/>
        <w:t xml:space="preserve"> 'fcloseall.3' =&gt; 'Linux1', </w:t>
      </w:r>
      <w:r>
        <w:tab/>
      </w:r>
      <w:r>
        <w:tab/>
        <w:t xml:space="preserve"> 'fallocate.2' =&gt; 'GPLv2', </w:t>
      </w:r>
      <w:r>
        <w:tab/>
      </w:r>
      <w:r>
        <w:tab/>
        <w:t xml:space="preserve"> 'getdtablesize.2' =&gt; 'Linux2', </w:t>
      </w:r>
      <w:r>
        <w:tab/>
      </w:r>
      <w:r>
        <w:tab/>
        <w:t xml:space="preserve"> 'gai.conf.5' =&gt; 'GPLv2', </w:t>
      </w:r>
      <w:r>
        <w:tab/>
      </w:r>
      <w:r>
        <w:tab/>
        <w:t xml:space="preserve"> 'nss.5' =&gt; 'GPLv2', </w:t>
      </w:r>
      <w:r>
        <w:tab/>
      </w:r>
      <w:r>
        <w:tab/>
        <w:t xml:space="preserve"> 'cciss.4' =&gt; 'GPLv2', </w:t>
      </w:r>
      <w:r>
        <w:tab/>
      </w:r>
      <w:r>
        <w:tab/>
        <w:t xml:space="preserve"> 'hpsa.4' =&gt; 'GPLv2' </w:t>
      </w:r>
      <w:r>
        <w:tab/>
      </w:r>
      <w:r>
        <w:tab/>
        <w:t xml:space="preserve"> );</w:t>
      </w:r>
    </w:p>
    <w:p w14:paraId="5EA2BE6D" w14:textId="77777777" w:rsidR="00425AAE" w:rsidRDefault="00425AAE">
      <w:r>
        <w:t xml:space="preserve">my %licensetext = ( </w:t>
      </w:r>
      <w:r>
        <w:tab/>
      </w:r>
      <w:r>
        <w:tab/>
        <w:t xml:space="preserve">   'getitimer.2' =&gt; 'May be freely distributed', </w:t>
      </w:r>
      <w:r>
        <w:tab/>
      </w:r>
      <w:r>
        <w:tab/>
        <w:t xml:space="preserve">   'getpt.3' =&gt; 'Redistribute and modify at will.', </w:t>
      </w:r>
      <w:r>
        <w:tab/>
      </w:r>
      <w:r>
        <w:tab/>
        <w:t xml:space="preserve">   'pts.4' =&gt; 'Redistribute and revise at will.', </w:t>
      </w:r>
      <w:r>
        <w:tab/>
      </w:r>
      <w:r>
        <w:tab/>
        <w:t xml:space="preserve">   'pciconfig_read.2' =&gt; 'May be freely distributed.', </w:t>
      </w:r>
      <w:r>
        <w:tab/>
      </w:r>
      <w:r>
        <w:tab/>
        <w:t xml:space="preserve">   'sysinfo.2' =&gt; 'Permission is granted to freely distribute or modify this file for the purpose of improving Linux or its documentation efforts. If you modify this file, please put a date stamp and HOW you changed this file.  Thanks.', </w:t>
      </w:r>
      <w:r>
        <w:tab/>
      </w:r>
      <w:r>
        <w:tab/>
        <w:t xml:space="preserve">   'dir_colors.5' =&gt; 'This file may be copied under the conditions described in the LDP GENERAL PUBLIC LICENSE, Version 1, September 1998 that should have been distributed together with this file.', </w:t>
      </w:r>
      <w:r>
        <w:tab/>
      </w:r>
      <w:r>
        <w:tab/>
        <w:t xml:space="preserve">   'mailaddr.7' =&gt; 'Redistribution and use in source and binary forms are permitted provided that the above copyright notice and this paragraph are duplicated in all such forms and that any documentation, advertising materials, and other materials related to such distribution and use acknowledge that the software was developed by the University of California, Berkeley.  The name of the University may not be used to endorse or promote products derived from this software without specific prior written permission. THIS SOFTWARE IS PROVIDED ``AS IS\'\' AND WITHOUT ANY EXPRESS OR IMPLIED WARRANTIES, INCLUDING, WITHOUT LIMITATION, THE IMPLIED WARRANTIES OF MERCHANTABILITY AND FITNESS FOR A PARTICULAR PURPOSE.', </w:t>
      </w:r>
      <w:r>
        <w:tab/>
      </w:r>
      <w:r>
        <w:tab/>
        <w:t xml:space="preserve">   'regex.7' =&gt; 'This software is not subject to any license of the American Telephone and Telegraph Company or of the Regents of the University of California. Permission is granted to anyone to use this software for any purpose on any computer system, and to alter it and redistribute it, subject to the following restrictions: 1. The author is not responsible for the consequences of use of this    software, no matter how awful, even if they arise from flaws in it. 2. The origin of this software must not be misrepresented, either by    explicit claim or by omission.  Since few users ever read sources,    credits must appear in the documentation. 3. Altered versions must be plainly marked as such, and must not be    misrepresented as being the original software.  Since few users    ever read sources, credits must appear in the documentation. 4. This notice may not be removed or altered.', </w:t>
      </w:r>
      <w:r>
        <w:tab/>
      </w:r>
      <w:r>
        <w:tab/>
        <w:t xml:space="preserve"> 'resolv.conf.5' =&gt; 'Redistribution and use in source and binary forms are permitted provided that the above copyright notice and this paragraph are duplicated in all such forms and that any documentation, advertising materials, and other materials related to such distribution and use acknowledge that the software was developed by the University of California, Berkeley.  The name of the University may not be used to endorse or promote products derived from this software without specific prior written permission. THIS SOFTWARE IS PROVIDED ``AS IS\'\' AND WITHOUT ANY EXPRESS OR IMPLIED WARRANTIES, INCLUDING, WITHOUT LIMITATION, THE IMPLIED WARRANTIES OF MERCHANTABILITY AND FITNESS FOR A PARTICULAR PURPOSE.', </w:t>
      </w:r>
      <w:r>
        <w:tab/>
      </w:r>
      <w:r>
        <w:tab/>
        <w:t xml:space="preserve">   );</w:t>
      </w:r>
    </w:p>
    <w:p w14:paraId="2470336A" w14:textId="77777777" w:rsidR="00425AAE" w:rsidRDefault="00425AAE">
      <w:r>
        <w:t># hash of arrays with each element being a manpage # my %manpages = ();</w:t>
      </w:r>
    </w:p>
    <w:p w14:paraId="7F713ED9" w14:textId="77777777" w:rsidR="00425AAE" w:rsidRDefault="00425AAE">
      <w:r>
        <w:t>die E: make-copyright root-dir output-file-rel if ($#ARGV lt 1);</w:t>
      </w:r>
    </w:p>
    <w:p w14:paraId="368506C4" w14:textId="77777777" w:rsidR="00425AAE" w:rsidRDefault="00425AAE">
      <w:r>
        <w:t>my $dir = $ARGV[0]; my $output = $ARGV[1];</w:t>
      </w:r>
    </w:p>
    <w:p w14:paraId="28615177" w14:textId="77777777" w:rsidR="00425AAE" w:rsidRDefault="00425AAE">
      <w:r>
        <w:lastRenderedPageBreak/>
        <w:t xml:space="preserve">opendir(D, $dir) </w:t>
      </w:r>
    </w:p>
    <w:p w14:paraId="387F07EA" w14:textId="77777777" w:rsidR="00425AAE" w:rsidRDefault="00425AAE"/>
    <w:p w14:paraId="7C5F72FF" w14:textId="77777777" w:rsidR="00425AAE" w:rsidRDefault="00425AAE">
      <w:r>
        <w:t xml:space="preserve"> die Cannot open $dir; my @files = sort (grep (!/^\.\.?.*$/,readdir(D))); closedir(D);</w:t>
      </w:r>
    </w:p>
    <w:p w14:paraId="74CB9C6A" w14:textId="77777777" w:rsidR="00425AAE" w:rsidRDefault="00425AAE">
      <w:r>
        <w:t xml:space="preserve">my $blurb = ''; my $license; my $l; my $c = 0; my @unknown; foreach my $file (@files) {     if (open (F, $dir./.$file)) { </w:t>
      </w:r>
      <w:r>
        <w:tab/>
        <w:t xml:space="preserve">$blurb =  join (, &lt;F&gt;); </w:t>
      </w:r>
      <w:r>
        <w:tab/>
        <w:t xml:space="preserve">close (F); </w:t>
      </w:r>
      <w:r>
        <w:tab/>
        <w:t xml:space="preserve">$license = ''; </w:t>
      </w:r>
      <w:r>
        <w:tab/>
        <w:t xml:space="preserve">if (exists $exception{$file}) { </w:t>
      </w:r>
      <w:r>
        <w:tab/>
        <w:t xml:space="preserve">    $license = $exception{$file}; </w:t>
      </w:r>
      <w:r>
        <w:tab/>
        <w:t xml:space="preserve">} elsif (!exists $licensetext{$file}) { </w:t>
      </w:r>
      <w:r>
        <w:tab/>
        <w:t xml:space="preserve">    $license = ''; </w:t>
      </w:r>
      <w:r>
        <w:tab/>
        <w:t xml:space="preserve">    foreach $l (keys %licenses) { </w:t>
      </w:r>
      <w:r>
        <w:tab/>
      </w:r>
      <w:r>
        <w:tab/>
        <w:t xml:space="preserve">if ($blurb =~ /$licenses{$l}/) { </w:t>
      </w:r>
      <w:r>
        <w:tab/>
      </w:r>
      <w:r>
        <w:tab/>
        <w:t xml:space="preserve">    $license = $l; </w:t>
      </w:r>
      <w:r>
        <w:tab/>
      </w:r>
      <w:r>
        <w:tab/>
        <w:t xml:space="preserve">    last; </w:t>
      </w:r>
      <w:r>
        <w:tab/>
      </w:r>
      <w:r>
        <w:tab/>
        <w:t xml:space="preserve">} </w:t>
      </w:r>
      <w:r>
        <w:tab/>
        <w:t xml:space="preserve">    } </w:t>
      </w:r>
      <w:r>
        <w:tab/>
        <w:t xml:space="preserve">} </w:t>
      </w:r>
      <w:r>
        <w:tab/>
        <w:t xml:space="preserve">if ($license) { </w:t>
      </w:r>
      <w:r>
        <w:tab/>
        <w:t xml:space="preserve">    $file =~ /(.*)\.(\d)/; </w:t>
      </w:r>
      <w:r>
        <w:tab/>
        <w:t xml:space="preserve">    push (@{$manpages{$license}}, $1($2)); </w:t>
      </w:r>
      <w:r>
        <w:tab/>
        <w:t xml:space="preserve">} elsif (!exists $licensetext{$file}) { </w:t>
      </w:r>
      <w:r>
        <w:tab/>
        <w:t xml:space="preserve">    printf STDERR %s: Unknown license (%d)\n, $file, ++$c; </w:t>
      </w:r>
      <w:r>
        <w:tab/>
        <w:t xml:space="preserve">    push (@unknown, $file); </w:t>
      </w:r>
      <w:r>
        <w:tab/>
        <w:t>}     } }</w:t>
      </w:r>
    </w:p>
    <w:p w14:paraId="423C9168" w14:textId="77777777" w:rsidR="00425AAE" w:rsidRDefault="00425AAE">
      <w:r>
        <w:t xml:space="preserve">$Text::Wrap::columns = $config{width}; open (OUT, &gt;$output) </w:t>
      </w:r>
    </w:p>
    <w:p w14:paraId="28A32936" w14:textId="77777777" w:rsidR="00425AAE" w:rsidRDefault="00425AAE"/>
    <w:p w14:paraId="1670BBB6" w14:textId="77777777" w:rsidR="00425AAE" w:rsidRDefault="00425AAE">
      <w:r>
        <w:t xml:space="preserve"> die Cannot open $output for writing.;</w:t>
      </w:r>
    </w:p>
    <w:p w14:paraId="7DDDE657" w14:textId="77777777" w:rsidR="00425AAE" w:rsidRDefault="00425AAE">
      <w:r>
        <w:t xml:space="preserve">if (-r $config{template}) {     if (open (F, $config{template})) { </w:t>
      </w:r>
      <w:r>
        <w:tab/>
        <w:t xml:space="preserve">print OUT while (&lt;F&gt;); </w:t>
      </w:r>
      <w:r>
        <w:tab/>
        <w:t>close (F);     } } print OUT \n;</w:t>
      </w:r>
    </w:p>
    <w:p w14:paraId="44DAA4C5" w14:textId="77777777" w:rsidR="00425AAE" w:rsidRDefault="00425AAE">
      <w:r>
        <w:t xml:space="preserve">foreach $l (keys %licenses) {     if (exists $manpages{$l}) { </w:t>
      </w:r>
      <w:r>
        <w:tab/>
        <w:t xml:space="preserve">print OUT = x $config{width} . \n\n; </w:t>
      </w:r>
      <w:r>
        <w:tab/>
        <w:t>print OUT The following license covers these manpages:\n\n;</w:t>
      </w:r>
    </w:p>
    <w:p w14:paraId="12EFFB80" w14:textId="77777777" w:rsidR="00425AAE" w:rsidRDefault="00425AAE">
      <w:r>
        <w:tab/>
        <w:t xml:space="preserve">my $foo = $manpages{$l}; </w:t>
      </w:r>
      <w:r>
        <w:tab/>
        <w:t xml:space="preserve">my @foo = @$foo; </w:t>
      </w:r>
      <w:r>
        <w:tab/>
        <w:t>printf OUT %s\n\n, Text::Wrap::fill ('   ', '   ', join (, , sort (@foo)));</w:t>
      </w:r>
    </w:p>
    <w:p w14:paraId="1B90207D" w14:textId="77777777" w:rsidR="00425AAE" w:rsidRDefault="00425AAE">
      <w:r>
        <w:tab/>
        <w:t xml:space="preserve">if (open (F, $config{debian}/license.$l)) { </w:t>
      </w:r>
      <w:r>
        <w:tab/>
        <w:t xml:space="preserve">    print OUT while (&lt;F&gt;); </w:t>
      </w:r>
      <w:r>
        <w:tab/>
        <w:t xml:space="preserve">    close (F); </w:t>
      </w:r>
      <w:r>
        <w:tab/>
        <w:t xml:space="preserve">    print OUT \n; </w:t>
      </w:r>
      <w:r>
        <w:tab/>
        <w:t>}     } }</w:t>
      </w:r>
    </w:p>
    <w:p w14:paraId="033B1DBA" w14:textId="77777777" w:rsidR="00425AAE" w:rsidRDefault="00425AAE">
      <w:r>
        <w:t>foreach $l (keys %licensetext) {     print OUT = x $config{width} . \n\n;     print OUT The following license covers these manpages:\n\n;     $l =~ /(.*)\.(\d)/;     printf OUT    %s(%d)\n\n, $1, $2;     printf OUT %s\n\n, $licensetext{$l}; }</w:t>
      </w:r>
    </w:p>
    <w:p w14:paraId="0DF01289" w14:textId="77777777" w:rsidR="00425AAE" w:rsidRDefault="00425AAE">
      <w:r>
        <w:t>close (OUT);</w:t>
      </w:r>
    </w:p>
    <w:p w14:paraId="4E03BA75" w14:textId="77777777" w:rsidR="00425AAE" w:rsidRDefault="00425AAE">
      <w:r>
        <w:t>if ($#unknown &gt; -1) {     printf STDERR Unknown licenses found for %s\n, join (, , @unknown);     exit (1); } [END FILE=manpages-3.65/debian/make-copyright]</w:t>
      </w:r>
    </w:p>
    <w:p w14:paraId="0014FD30" w14:textId="77777777" w:rsidR="00425AAE" w:rsidRDefault="00425AAE" w:rsidP="000727EF">
      <w:pPr>
        <w:pStyle w:val="Heading3"/>
      </w:pPr>
      <w:r>
        <w:t>manpages-3.65/debian/license.ak:</w:t>
      </w:r>
    </w:p>
    <w:p w14:paraId="4041D661" w14:textId="77777777" w:rsidR="00425AAE" w:rsidRDefault="00425AAE">
      <w:r>
        <w:t>[BEGIN FILE=manpages-3.65/debian/license.ak] Permission is granted to distribute possibly modified copies of this page provided the header is included verbatim, and in case of nontrivial modification author and date of the modification is added to the header. [END FILE=manpages-3.65/debian/license.ak]</w:t>
      </w:r>
    </w:p>
    <w:p w14:paraId="38CA2D11" w14:textId="77777777" w:rsidR="00425AAE" w:rsidRDefault="00425AAE" w:rsidP="000727EF">
      <w:pPr>
        <w:pStyle w:val="Heading3"/>
      </w:pPr>
      <w:r>
        <w:t>manpages-3.65/debian/license.BSD:</w:t>
      </w:r>
    </w:p>
    <w:p w14:paraId="3F2FC6E2" w14:textId="77777777" w:rsidR="00425AAE" w:rsidRDefault="00425AAE">
      <w:r>
        <w:t xml:space="preserve">[BEGIN FILE=manpages-3.65/debian/license.BSD]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w:t>
      </w:r>
      <w:r>
        <w:lastRenderedPageBreak/>
        <w:t>must display the following acknowledgement:     This product includes software developed by the University of     California, Berkeley and its contributors. 4. Neither the name of the University nor the names of its contributors    may be used to endorse or promote products derived from this software    without specific prior written permission.</w:t>
      </w:r>
    </w:p>
    <w:p w14:paraId="26EDA08C" w14:textId="77777777" w:rsidR="00425AAE" w:rsidRDefault="00425AAE">
      <w:r>
        <w:t>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FILE=manpages-3.65/debian/license.BSD]</w:t>
      </w:r>
    </w:p>
    <w:p w14:paraId="0534E98A" w14:textId="77777777" w:rsidR="00425AAE" w:rsidRDefault="00425AAE" w:rsidP="000727EF">
      <w:pPr>
        <w:pStyle w:val="Heading3"/>
      </w:pPr>
      <w:r>
        <w:t>manpages-3.65/debian/license.GPL:</w:t>
      </w:r>
    </w:p>
    <w:p w14:paraId="59EFFBF8" w14:textId="77777777" w:rsidR="00425AAE" w:rsidRDefault="00425AAE">
      <w:r>
        <w:t>[BEGIN FILE=manpages-3.65/debian/license.GPL] Distributed under GPL [END FILE=manpages-3.65/debian/license.GPL]</w:t>
      </w:r>
    </w:p>
    <w:p w14:paraId="66A232B5" w14:textId="77777777" w:rsidR="00425AAE" w:rsidRDefault="00425AAE" w:rsidP="000727EF">
      <w:pPr>
        <w:pStyle w:val="Heading3"/>
      </w:pPr>
      <w:r>
        <w:t>manpages-3.65/debian/license.GPLv2:</w:t>
      </w:r>
    </w:p>
    <w:p w14:paraId="77802CE2" w14:textId="77777777" w:rsidR="00425AAE" w:rsidRDefault="00425AAE">
      <w:r>
        <w:t>[BEGIN FILE=manpages-3.65/debian/license.GPLv2] This is free documentation; you can redistribute it and/or modify it under the terms of the GNU General Public License as published by the Free Software Foundation; either version 2 of the License, or (at your option) any later version.</w:t>
      </w:r>
    </w:p>
    <w:p w14:paraId="0B46BFDC" w14:textId="77777777" w:rsidR="00425AAE" w:rsidRDefault="00425AAE">
      <w:r>
        <w:t>The GNU General Public License's references to object code and executables are to be interpreted as the output of any document formatting or typesetting system, including intermediate and printed output.</w:t>
      </w:r>
    </w:p>
    <w:p w14:paraId="343B01D0" w14:textId="77777777" w:rsidR="00425AAE" w:rsidRDefault="00425AAE">
      <w:r>
        <w:t>This manual is distributed in the hope that it will be useful, but WITHOUT ANY WARRANTY; without even the implied warranty of MERCHANTABILITY or FITNESS FOR A PARTICULAR PURPOSE.  See the GNU General Public License for more details.</w:t>
      </w:r>
    </w:p>
    <w:p w14:paraId="56C14674" w14:textId="77777777" w:rsidR="00425AAE" w:rsidRDefault="00425AAE">
      <w:r>
        <w:t>You should have received a copy of the GNU General Public License along with this manual; if not, write to the Free Software Foundation, Inc., 59 Temple Place, Suite 330, Boston, MA 02111, USA.</w:t>
      </w:r>
    </w:p>
    <w:p w14:paraId="4FB8AB54" w14:textId="77777777" w:rsidR="00425AAE" w:rsidRDefault="00425AAE">
      <w:r>
        <w:t>On Debian GNU/Linux systems, the complete text of the GNU General Public License can be found in `/usr/share/common-licenses/GPL'. [END FILE=manpages-3.65/debian/license.GPLv2]</w:t>
      </w:r>
    </w:p>
    <w:p w14:paraId="7A919186" w14:textId="77777777" w:rsidR="00425AAE" w:rsidRDefault="00425AAE" w:rsidP="000727EF">
      <w:pPr>
        <w:pStyle w:val="Heading3"/>
      </w:pPr>
      <w:r>
        <w:t>manpages-3.65/debian/license.Linux1:</w:t>
      </w:r>
    </w:p>
    <w:p w14:paraId="3D88C3FB" w14:textId="77777777" w:rsidR="00425AAE" w:rsidRDefault="00425AAE">
      <w:r>
        <w:t>[BEGIN FILE=manpages-3.65/debian/license.Linux1] Permission is granted to make and distribute verbatim copies of this manual provided the copyright notice and this permission notice are preserved on all copies.</w:t>
      </w:r>
    </w:p>
    <w:p w14:paraId="42D3493A" w14:textId="77777777" w:rsidR="00425AAE" w:rsidRDefault="00425AAE">
      <w:r>
        <w:lastRenderedPageBreak/>
        <w:t>Permission is granted to copy and distribute modified versions of this manual under the conditions for verbatim copying, provided that the entire resulting derived work is distributed under the terms of a permission notice identical to this one</w:t>
      </w:r>
    </w:p>
    <w:p w14:paraId="3EAD1621" w14:textId="77777777" w:rsidR="00425AAE" w:rsidRDefault="00425AAE">
      <w:r>
        <w:t>Since the Linux kernel and libraries are constantly changing, this manual page may be incorrect or out-of-date.  The author(s) assume no responsibility for errors or omissions, or for damages resulting from the use of the information contained herein.  The author(s) may not have taken the same level of care in the production of this manual, which is licensed free of charge, as they might when working professionally.</w:t>
      </w:r>
    </w:p>
    <w:p w14:paraId="1136C496" w14:textId="77777777" w:rsidR="00425AAE" w:rsidRDefault="00425AAE">
      <w:r>
        <w:t>Formatted or processed versions of this manual, if unaccompanied by the source, must acknowledge the copyright and authors of this work. License. [END FILE=manpages-3.65/debian/license.Linux1]</w:t>
      </w:r>
    </w:p>
    <w:p w14:paraId="7D2064BD" w14:textId="77777777" w:rsidR="00425AAE" w:rsidRDefault="00425AAE" w:rsidP="000727EF">
      <w:pPr>
        <w:pStyle w:val="Heading3"/>
      </w:pPr>
      <w:r>
        <w:t>manpages-3.65/debian/license.Linux2:</w:t>
      </w:r>
    </w:p>
    <w:p w14:paraId="5EC593FB" w14:textId="77777777" w:rsidR="00425AAE" w:rsidRDefault="00425AAE">
      <w:r>
        <w:t>[BEGIN FILE=manpages-3.65/debian/license.Linux2] Permission is granted to make and distribute verbatim copies of this manual provided the copyright notice and this permission notice are preserved on all copies.</w:t>
      </w:r>
    </w:p>
    <w:p w14:paraId="5CCADE9F" w14:textId="77777777" w:rsidR="00425AAE" w:rsidRDefault="00425AAE">
      <w:r>
        <w:t>Permission is granted to copy and distribute modified versions of this manual under the conditions for verbatim copying, provided that the entire resulting derived work is distributed under the terms of a permission notice identical to this one.</w:t>
      </w:r>
    </w:p>
    <w:p w14:paraId="6DCB5CD0" w14:textId="77777777" w:rsidR="00425AAE" w:rsidRDefault="00425AAE">
      <w:r>
        <w:t>Permission is granted to copy and distribute translations of this manual into another language, under the above conditions for modified versions, except that this permission notice may be included in translations approved by the Free Software Foundation instead of in the original English. [END FILE=manpages-3.65/debian/license.Linux2]</w:t>
      </w:r>
    </w:p>
    <w:p w14:paraId="2DB49CB6" w14:textId="77777777" w:rsidR="00425AAE" w:rsidRDefault="00425AAE" w:rsidP="000727EF">
      <w:pPr>
        <w:pStyle w:val="Heading3"/>
      </w:pPr>
      <w:r>
        <w:t>manpages-3.65/debian/license.MIT:</w:t>
      </w:r>
    </w:p>
    <w:p w14:paraId="04ECC36B" w14:textId="77777777" w:rsidR="00425AAE" w:rsidRDefault="00425AAE">
      <w:r>
        <w:t>[BEGIN FILE=manpages-3.65/debian/license.MIT]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A11966C" w14:textId="77777777" w:rsidR="00425AAE" w:rsidRDefault="00425AAE">
      <w:r>
        <w:t>The above copyright notice and this permission notice shall be included in all copies or substantial portions of the Software.</w:t>
      </w:r>
    </w:p>
    <w:p w14:paraId="5FC469B3"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FILE=manpages-3.65/debian/license.MIT]</w:t>
      </w:r>
    </w:p>
    <w:p w14:paraId="0D17E846" w14:textId="77777777" w:rsidR="00425AAE" w:rsidRDefault="00425AAE" w:rsidP="000727EF">
      <w:pPr>
        <w:pStyle w:val="Heading3"/>
      </w:pPr>
      <w:r>
        <w:t>manpages-3.65/debian/license.PD:</w:t>
      </w:r>
    </w:p>
    <w:p w14:paraId="69367CA6" w14:textId="77777777" w:rsidR="00425AAE" w:rsidRDefault="00425AAE">
      <w:r>
        <w:t>[BEGIN FILE=manpages-3.65/debian/license.PD] This page is in the public domain. [END FILE=manpages-3.65/debian/license.PD]</w:t>
      </w:r>
    </w:p>
    <w:p w14:paraId="6A58E77C" w14:textId="77777777" w:rsidR="00425AAE" w:rsidRDefault="00425AAE" w:rsidP="000727EF">
      <w:pPr>
        <w:pStyle w:val="Heading2fegan"/>
      </w:pPr>
      <w:bookmarkStart w:id="431" w:name="_Toc399938249"/>
      <w:r>
        <w:lastRenderedPageBreak/>
        <w:t>MarkupSafe-0.23</w:t>
      </w:r>
      <w:bookmarkEnd w:id="431"/>
    </w:p>
    <w:p w14:paraId="6FB57190" w14:textId="77777777" w:rsidR="00425AAE" w:rsidRDefault="00425AAE" w:rsidP="00053D4A">
      <w:r>
        <w:tab/>
        <w:t>BSD 3 Clause</w:t>
      </w:r>
      <w:r>
        <w:tab/>
        <w:t>http://www.opensource.org/licenses/BSD-3-Clause</w:t>
      </w:r>
    </w:p>
    <w:p w14:paraId="1ED28246" w14:textId="77777777" w:rsidR="00425AAE" w:rsidRDefault="00425AAE" w:rsidP="000727EF">
      <w:pPr>
        <w:pStyle w:val="Heading2"/>
      </w:pPr>
      <w:r>
        <w:t xml:space="preserve"> </w:t>
      </w:r>
      <w:bookmarkStart w:id="432" w:name="_Toc399938250"/>
      <w:r>
        <w:t>mawk (version 1.3.3):</w:t>
      </w:r>
      <w:bookmarkEnd w:id="432"/>
    </w:p>
    <w:p w14:paraId="0CDC6CB5" w14:textId="77777777" w:rsidR="00425AAE" w:rsidRDefault="00425AAE" w:rsidP="000727EF">
      <w:pPr>
        <w:pStyle w:val="Heading3"/>
      </w:pPr>
      <w:r>
        <w:t>mawk-1.3.3/debian/copyright:</w:t>
      </w:r>
    </w:p>
    <w:p w14:paraId="7F4314D9" w14:textId="77777777" w:rsidR="00425AAE" w:rsidRDefault="00425AAE">
      <w:r>
        <w:t>[BEGIN FILE=mawk-1.3.3/debian/copyright] This is the Debian GNU prepackaged version of mawk, an implementation of the AWK Programming Language.  mawk was written by Mike Brennan &lt;brennan@whidbey.com&gt;</w:t>
      </w:r>
    </w:p>
    <w:p w14:paraId="4B83B268" w14:textId="77777777" w:rsidR="00425AAE" w:rsidRDefault="00425AAE">
      <w:r>
        <w:t>This package was put together by Chris Fearnley &lt;cjf@netaxs.com&gt;, from sources obtained from:   ftp://ftp.whidbey.net/pub/brennan/mawk1.3.3.tar.gz</w:t>
      </w:r>
    </w:p>
    <w:p w14:paraId="16601713" w14:textId="77777777" w:rsidR="00425AAE" w:rsidRDefault="00425AAE">
      <w:r>
        <w:t>It is currently being maintained by James Troup &lt;james@nocrew.org&gt;.</w:t>
      </w:r>
    </w:p>
    <w:p w14:paraId="7F61FED4" w14:textId="77777777" w:rsidR="00425AAE" w:rsidRDefault="00425AAE">
      <w:r>
        <w:t>mawk 1.3.3 Nov 1996, Copyright (C) Michael D. Brennan Modifications for Debian GNU/Linux Copyright (C) 1995-96 Chris Fearnley. Modifications for Debian GNU/Linux Copyright (C) 1998-2003 James Troup.</w:t>
      </w:r>
    </w:p>
    <w:p w14:paraId="6D79FD6E" w14:textId="77777777" w:rsidR="00425AAE" w:rsidRDefault="00425AAE">
      <w:r>
        <w:t>This program is free software; you can redistribute it and/or modify it under the terms of the GNU General Public License version 2 as published by the Free Software Foundation.</w:t>
      </w:r>
    </w:p>
    <w:p w14:paraId="7BFC4CE2"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191E77E9" w14:textId="77777777" w:rsidR="00425AAE" w:rsidRDefault="00425AAE">
      <w:r>
        <w:t>You should have received a copy of the GNU General Public License with your Debian GNU system, in /usr/share/common-licenses/GPL-2, or with the Debian GNU mawk source package as the file COPYING.  If not, write to the Free Software Foundation, Inc., 51 Franklin St, Fifth Floor, Boston, MA 02110-1301, USA. [END FILE=mawk-1.3.3/debian/copyright]</w:t>
      </w:r>
    </w:p>
    <w:p w14:paraId="40EAD839" w14:textId="77777777" w:rsidR="00425AAE" w:rsidRDefault="00425AAE" w:rsidP="000727EF">
      <w:pPr>
        <w:pStyle w:val="Heading2fegan"/>
      </w:pPr>
      <w:bookmarkStart w:id="433" w:name="_Toc399938251"/>
      <w:r>
        <w:t>mccabe-0.2.1</w:t>
      </w:r>
      <w:bookmarkEnd w:id="433"/>
    </w:p>
    <w:p w14:paraId="0C75CD7D" w14:textId="77777777" w:rsidR="00425AAE" w:rsidRDefault="00425AAE" w:rsidP="00053D4A">
      <w:r>
        <w:tab/>
        <w:t>MIT</w:t>
      </w:r>
      <w:r>
        <w:tab/>
        <w:t>http://www.opensource.org/licenses/mit-license.php</w:t>
      </w:r>
    </w:p>
    <w:p w14:paraId="1E58F287" w14:textId="77777777" w:rsidR="00425AAE" w:rsidRDefault="00425AAE" w:rsidP="000727EF">
      <w:pPr>
        <w:pStyle w:val="Heading2"/>
      </w:pPr>
      <w:r>
        <w:t xml:space="preserve"> </w:t>
      </w:r>
      <w:bookmarkStart w:id="434" w:name="_Toc399938252"/>
      <w:r>
        <w:t>memcached (version 1.4.13):</w:t>
      </w:r>
      <w:bookmarkEnd w:id="434"/>
    </w:p>
    <w:p w14:paraId="555CEEC5" w14:textId="77777777" w:rsidR="00425AAE" w:rsidRDefault="00425AAE" w:rsidP="000727EF">
      <w:pPr>
        <w:pStyle w:val="Heading3"/>
      </w:pPr>
      <w:r>
        <w:t>memcached-1.4.13/debian/copyright:</w:t>
      </w:r>
    </w:p>
    <w:p w14:paraId="6940F194" w14:textId="77777777" w:rsidR="00425AAE" w:rsidRDefault="00425AAE">
      <w:r>
        <w:t>[BEGIN FILE=memcached-1.4.13/debian/copyright] This package was debianized by Jay Bonci &lt;jaybonci@debian.org&gt; on Wed, 15 Oct 2003 15:53:51 -0400.</w:t>
      </w:r>
    </w:p>
    <w:p w14:paraId="7B8097D3" w14:textId="77777777" w:rsidR="00425AAE" w:rsidRDefault="00425AAE">
      <w:r>
        <w:t>It was downloaded from http://www.danga.com/memcached</w:t>
      </w:r>
    </w:p>
    <w:p w14:paraId="0F4D6A6C" w14:textId="77777777" w:rsidR="00425AAE" w:rsidRDefault="00425AAE">
      <w:r>
        <w:t>Upstream authors: Brad Fitzpatrick and Danga Interactive &lt;brad@danga.com&gt;</w:t>
      </w:r>
    </w:p>
    <w:p w14:paraId="27F872F3" w14:textId="77777777" w:rsidR="00425AAE" w:rsidRDefault="00425AAE">
      <w:r>
        <w:t>Copyright:</w:t>
      </w:r>
    </w:p>
    <w:p w14:paraId="015E9339" w14:textId="77777777" w:rsidR="00425AAE" w:rsidRDefault="00425AAE">
      <w:r>
        <w:t>memcached is (C) Danga Interactive 2003-2007</w:t>
      </w:r>
    </w:p>
    <w:p w14:paraId="24429500" w14:textId="77777777" w:rsidR="00425AAE" w:rsidRDefault="00425AAE">
      <w:r>
        <w:lastRenderedPageBreak/>
        <w:t>This product includes software developed by Niels Provos (libevent).</w:t>
      </w:r>
    </w:p>
    <w:p w14:paraId="295AE9AF" w14:textId="77777777" w:rsidR="00425AAE" w:rsidRDefault="00425AAE">
      <w:r>
        <w:t>libevent is copyright 2000-2003 Niels Provos &lt;provos@citi.umich.edu&gt; All rights reserved.</w:t>
      </w:r>
    </w:p>
    <w:p w14:paraId="1FC3A4E6" w14:textId="77777777" w:rsidR="00425AAE" w:rsidRDefault="00425AAE">
      <w:r>
        <w:t>autotools code is Copyright (C) 1992-2007  Free Software Foundation, Inc.</w:t>
      </w:r>
    </w:p>
    <w:p w14:paraId="2F99BDDF" w14:textId="77777777" w:rsidR="00425AAE" w:rsidRDefault="00425AAE">
      <w:r>
        <w:t xml:space="preserve"> License:</w:t>
      </w:r>
    </w:p>
    <w:p w14:paraId="3815D995" w14:textId="77777777" w:rsidR="00425AAE" w:rsidRDefault="00425AAE">
      <w:r>
        <w:t>The memcached server is licensed under the BSD-style license.  The full text of that license may be found on a Debian GNU/Linux system in:</w:t>
      </w:r>
    </w:p>
    <w:p w14:paraId="394908DA" w14:textId="77777777" w:rsidR="00425AAE" w:rsidRDefault="00425AAE">
      <w:r>
        <w:t>/usr/share/common-licenses/BSD</w:t>
      </w:r>
    </w:p>
    <w:p w14:paraId="41E55B94" w14:textId="77777777" w:rsidR="00425AAE" w:rsidRDefault="00425AAE">
      <w:r>
        <w:t>autotools code is licensed under GNU Public License.  You may find a copy of this license in a Debian GNU/Linux system in:</w:t>
      </w:r>
    </w:p>
    <w:p w14:paraId="16F70214" w14:textId="77777777" w:rsidR="00425AAE" w:rsidRDefault="00425AAE">
      <w:r>
        <w:t>/usr/share/common-licenses/GPL</w:t>
      </w:r>
    </w:p>
    <w:p w14:paraId="1D176D6B" w14:textId="77777777" w:rsidR="00425AAE" w:rsidRDefault="00425AAE">
      <w:r>
        <w:t xml:space="preserve"> For libevent:</w:t>
      </w:r>
    </w:p>
    <w:p w14:paraId="26CD6589"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software developed by Niels Provos. 4. The name of the author may not be used to endorse or promote products    derived from this software without specific prior written permission.</w:t>
      </w:r>
    </w:p>
    <w:p w14:paraId="30BCED12"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FILE=memcached-1.4.13/debian/copyright]</w:t>
      </w:r>
    </w:p>
    <w:p w14:paraId="5ADF9D22" w14:textId="77777777" w:rsidR="00425AAE" w:rsidRDefault="00425AAE" w:rsidP="000727EF">
      <w:pPr>
        <w:pStyle w:val="Heading3"/>
      </w:pPr>
      <w:r>
        <w:t>memcached-1.4.13/COPYING:</w:t>
      </w:r>
    </w:p>
    <w:p w14:paraId="4F9C1A23" w14:textId="77777777" w:rsidR="00425AAE" w:rsidRDefault="00425AAE">
      <w:r>
        <w:t>[BEGIN FILE=memcached-1.4.13/COPYING] Copyright (c) 2003, Danga Interactive, Inc. All rights reserved.</w:t>
      </w:r>
    </w:p>
    <w:p w14:paraId="32A38310" w14:textId="77777777" w:rsidR="00425AAE" w:rsidRDefault="00425AAE">
      <w:r>
        <w:t>Redistribution and use in source and binary forms, with or without modification, are permitted provided that the following conditions are met:</w:t>
      </w:r>
    </w:p>
    <w:p w14:paraId="45E7C831" w14:textId="77777777" w:rsidR="00425AAE" w:rsidRDefault="00425AAE">
      <w:r>
        <w:t xml:space="preserve">    * Redistributions of source code must retain the above copyright notice, this list of conditions and the following disclaimer.</w:t>
      </w:r>
    </w:p>
    <w:p w14:paraId="67F7CF4C"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28D88C19" w14:textId="77777777" w:rsidR="00425AAE" w:rsidRDefault="00425AAE">
      <w:r>
        <w:lastRenderedPageBreak/>
        <w:t xml:space="preserve">    * Neither the name of the Danga Interactive nor the names of its contributors may be used to endorse or promote products derived from this software without specific prior written permission.</w:t>
      </w:r>
    </w:p>
    <w:p w14:paraId="16836DBB"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FILE=memcached-1.4.13/COPYING]</w:t>
      </w:r>
    </w:p>
    <w:p w14:paraId="4B155FD2" w14:textId="77777777" w:rsidR="00425AAE" w:rsidRDefault="00425AAE" w:rsidP="000727EF">
      <w:pPr>
        <w:pStyle w:val="Heading2"/>
      </w:pPr>
      <w:r>
        <w:t xml:space="preserve"> </w:t>
      </w:r>
      <w:bookmarkStart w:id="435" w:name="_Toc399938253"/>
      <w:r>
        <w:t>menu (version 2.1.47):</w:t>
      </w:r>
      <w:bookmarkEnd w:id="435"/>
    </w:p>
    <w:p w14:paraId="0E09E0AC" w14:textId="77777777" w:rsidR="00425AAE" w:rsidRDefault="00425AAE" w:rsidP="000727EF">
      <w:pPr>
        <w:pStyle w:val="Heading3"/>
      </w:pPr>
      <w:r>
        <w:t>menu-2.1.47/debian/copyright:</w:t>
      </w:r>
    </w:p>
    <w:p w14:paraId="2BFCD0BF" w14:textId="77777777" w:rsidR="00425AAE" w:rsidRDefault="00425AAE">
      <w:r>
        <w:t>[BEGIN FILE=menu-2.1.47/debian/copyright] This is the Debian menu system, written and maintained by Joost Witteveen &lt;joostje@debian.org&gt; until version 2.1.5-10.</w:t>
      </w:r>
    </w:p>
    <w:p w14:paraId="1CE0F3F3" w14:textId="77777777" w:rsidR="00425AAE" w:rsidRDefault="00425AAE">
      <w:r>
        <w:t>The Debian menu system is now maintained by Bill Allombert and Morten Brix Pedersen.</w:t>
      </w:r>
    </w:p>
    <w:p w14:paraId="7CFB6C78" w14:textId="77777777" w:rsidR="00425AAE" w:rsidRDefault="00425AAE">
      <w:r>
        <w:t xml:space="preserve">The original source can always be found at: </w:t>
      </w:r>
      <w:r>
        <w:tab/>
        <w:t>ftp://ftp.debian.org/dists/unstable/main/source/</w:t>
      </w:r>
    </w:p>
    <w:p w14:paraId="547D2477" w14:textId="77777777" w:rsidR="00425AAE" w:rsidRDefault="00425AAE">
      <w:r>
        <w:t>This software is developed at:          http://alioth.debian.org/projects/menu</w:t>
      </w:r>
    </w:p>
    <w:p w14:paraId="5FECC038" w14:textId="77777777" w:rsidR="00425AAE" w:rsidRDefault="00425AAE">
      <w:r>
        <w:t>Copyright (C) 1996-2003  Joost Witteveen,  Modifications: Copyright (C) 2002-2005  Bill Allombert and Morten Brix Pedersen.</w:t>
      </w:r>
    </w:p>
    <w:p w14:paraId="18972021"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78B84829"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50B5333F" w14:textId="77777777" w:rsidR="00425AAE" w:rsidRDefault="00425AAE">
      <w:r>
        <w:t xml:space="preserve">  You should have received a copy of the GNU General Public License with   the Debian GNU/Linux distribution in file /usr/share/common-licenses/GPL;   if not, write to the Free Software Foundation, Inc., 51 Franklin St, Fifth   Floor, Boston, MA 02110-1301, USA. [END FILE=menu-2.1.47/debian/copyright]</w:t>
      </w:r>
    </w:p>
    <w:p w14:paraId="527BD685" w14:textId="77777777" w:rsidR="00425AAE" w:rsidRDefault="00425AAE" w:rsidP="000727EF">
      <w:pPr>
        <w:pStyle w:val="Heading2"/>
      </w:pPr>
      <w:bookmarkStart w:id="436" w:name="mesa"/>
      <w:r>
        <w:lastRenderedPageBreak/>
        <w:t xml:space="preserve"> </w:t>
      </w:r>
      <w:bookmarkStart w:id="437" w:name="_Toc399938254"/>
      <w:r>
        <w:t>mesa (version 10.2.4):</w:t>
      </w:r>
      <w:bookmarkEnd w:id="436"/>
      <w:bookmarkEnd w:id="437"/>
    </w:p>
    <w:p w14:paraId="73E195F6" w14:textId="77777777" w:rsidR="00425AAE" w:rsidRDefault="00425AAE" w:rsidP="000727EF">
      <w:pPr>
        <w:pStyle w:val="Heading3"/>
      </w:pPr>
      <w:r>
        <w:t>mesa-10.2.4/debian/copyright:</w:t>
      </w:r>
    </w:p>
    <w:p w14:paraId="304302EB" w14:textId="77777777" w:rsidR="00425AAE" w:rsidRDefault="00425AAE">
      <w:r>
        <w:t>[BEGIN FILE=mesa-10.2.4/debian/copyright] This package was debianized by James A. Treacy treacy@debian.org on Thu, 6 Jan 2000 01:11:34 -0500.  It was newly debianized by Marcelo E. Magallon &lt;mmagallo@debian.org&gt; on Sat, 25 Dec 2004 14:50:02 -0600. It was again debianized by Thierry Reding &lt;thierry@gilfi.de&gt; on Sat, 14 Oct 2006 02:01:12 +0200.</w:t>
      </w:r>
    </w:p>
    <w:p w14:paraId="15D3B14A" w14:textId="77777777" w:rsidR="00425AAE" w:rsidRDefault="00425AAE">
      <w:r>
        <w:t>It was downloaded from http://www.mesa3d.org/download.html</w:t>
      </w:r>
    </w:p>
    <w:p w14:paraId="75451508" w14:textId="77777777" w:rsidR="00425AAE" w:rsidRDefault="00425AAE">
      <w:r>
        <w:t>For more information see:</w:t>
      </w:r>
    </w:p>
    <w:p w14:paraId="7644DA1A" w14:textId="77777777" w:rsidR="00425AAE" w:rsidRDefault="00425AAE">
      <w:r>
        <w:t xml:space="preserve">  http://www.mesa3d.org/</w:t>
      </w:r>
    </w:p>
    <w:p w14:paraId="4A6FFD93" w14:textId="77777777" w:rsidR="00425AAE" w:rsidRDefault="00425AAE">
      <w:r>
        <w:t>The tarball was built by combining MesaLib and MesaDemos tarballs, and deleting the progs/objviewer/ directory.</w:t>
      </w:r>
    </w:p>
    <w:p w14:paraId="455FBA0F" w14:textId="77777777" w:rsidR="00425AAE" w:rsidRDefault="00425AAE">
      <w:r>
        <w:t>Copyright:</w:t>
      </w:r>
    </w:p>
    <w:p w14:paraId="04719A22" w14:textId="77777777" w:rsidR="00425AAE" w:rsidRDefault="00425AAE">
      <w:r>
        <w:t>Upstream Author: Brian Paul &lt;brian.paul@tungstengraphics.com&gt;</w:t>
      </w:r>
    </w:p>
    <w:p w14:paraId="1532C52C" w14:textId="77777777" w:rsidR="00425AAE" w:rsidRDefault="00425AAE">
      <w:r>
        <w:t>License:</w:t>
      </w:r>
    </w:p>
    <w:p w14:paraId="57C2F303" w14:textId="77777777" w:rsidR="00425AAE" w:rsidRDefault="00425AAE">
      <w:r>
        <w:t xml:space="preserve">                    License / Copyright Information</w:t>
      </w:r>
    </w:p>
    <w:p w14:paraId="6CF1A59C" w14:textId="77777777" w:rsidR="00425AAE" w:rsidRDefault="00425AAE">
      <w:r>
        <w:t xml:space="preserve">   The Mesa distribution consists of several components. Different    copyrights and licenses apply to different components. For    example, GLUT is copyrighted by Mark Kilgard, some demo programs    are copyrighted by SGI, some of the Mesa device drivers are    copyrighted by their authors. See below for a list of Mesa's    components and the copyright/license for each.</w:t>
      </w:r>
    </w:p>
    <w:p w14:paraId="0D6B449E" w14:textId="77777777" w:rsidR="00425AAE" w:rsidRDefault="00425AAE">
      <w:r>
        <w:t xml:space="preserve">   The core Mesa library is licensed according to the terms of the    XFree86 copyright (an MIT-style license). This allows integration    with the XFree86/DRI project. Unless otherwise stated, the Mesa    source code and documentation is licensed as follows:</w:t>
      </w:r>
    </w:p>
    <w:p w14:paraId="67340716" w14:textId="77777777" w:rsidR="00425AAE" w:rsidRDefault="00425AAE">
      <w:r>
        <w:t xml:space="preserve"> Copyright (C) 1999-2003  Brian Paul   All Rights Reserved.</w:t>
      </w:r>
    </w:p>
    <w:p w14:paraId="5200BED8"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1A634DF" w14:textId="77777777" w:rsidR="00425AAE" w:rsidRDefault="00425AAE">
      <w:r>
        <w:t xml:space="preserve"> The above copyright notice and this permission notice shall be included  in all copies or substantial portions of the Software.</w:t>
      </w:r>
    </w:p>
    <w:p w14:paraId="6046FEAA"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BRIAN PAUL BE LIABLE FOR ANY CLAIM, DAMAGES OR OTHER LIABILITY, WHETHER IN  AN ACTION OF CONTRACT, TORT OR OTHERWISE, ARISING FROM, OUT OF OR IN  CONNECTION WITH THE SOFTWARE OR THE USE OR OTHER DEALINGS IN THE SOFTWARE.</w:t>
      </w:r>
    </w:p>
    <w:p w14:paraId="1EA4ADAE" w14:textId="77777777" w:rsidR="00425AAE" w:rsidRDefault="00425AAE">
      <w:r>
        <w:t xml:space="preserve">                        Attention, Contributors</w:t>
      </w:r>
    </w:p>
    <w:p w14:paraId="2EA7BD0F" w14:textId="77777777" w:rsidR="00425AAE" w:rsidRDefault="00425AAE">
      <w:r>
        <w:lastRenderedPageBreak/>
        <w:t xml:space="preserve">   When contributing to the Mesa project you must agree to relinquish    your work to the holder of the copyright for the particular    component you're contributing to. That is, you can't put your own    copyright on the code, unless it's a modular piece that can be    omitted from Mesa (like a new device driver). If for example, you    contribute a bug fix to Mesa's texture mapping code, your code    will become a part of the body of work which is copyrighted by    Brian Paul and licensed by the above terms.</w:t>
      </w:r>
    </w:p>
    <w:p w14:paraId="740CC1E9" w14:textId="77777777" w:rsidR="00425AAE" w:rsidRDefault="00425AAE">
      <w:r>
        <w:t>----------------------------------------------------------------------</w:t>
      </w:r>
    </w:p>
    <w:p w14:paraId="28780334" w14:textId="77777777" w:rsidR="00425AAE" w:rsidRDefault="00425AAE">
      <w:r>
        <w:t>Some files, as listed below, are made available under the SGI Free B  license.  This license is as follows:</w:t>
      </w:r>
    </w:p>
    <w:p w14:paraId="1F1FA999" w14:textId="77777777" w:rsidR="00425AAE" w:rsidRDefault="00425AAE">
      <w:r>
        <w:t>SGI FREE SOFTWARE LICENSE B (Version 2.0, Sept. 18, 2008)</w:t>
      </w:r>
    </w:p>
    <w:p w14:paraId="1CBA25E8" w14:textId="77777777" w:rsidR="00425AAE" w:rsidRDefault="00425AAE">
      <w:r>
        <w:t>Copyright (C) [dates of first publication] Silicon Graphics, Inc. All Rights Reserved.</w:t>
      </w:r>
    </w:p>
    <w:p w14:paraId="2C4CE829"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including the dates of first publication and either this permission notice or a reference to http://oss.sgi.com/projects/FreeB/ shall be included in all copies or substantial portions of the Software. THE SOFTWARE IS PROVIDED AS IS, WITHOUT WARRANTY OF ANY KIND, EXPRESS OR IMPLIED, INCLUDING BUT NOT LIMITED TO THE WARRANTIES OF MERCHANTABILITY, FITNESS FOR A PARTICULAR PURPOSE AND NONINFRINGEMENT. IN NO EVENT SHALL SILICON GRAPHICS, INC. BE LIABLE FOR ANY CLAIM, DAMAGES OR OTHER LIABILITY, WHETHER IN AN ACTION OF CONTRACT, TORT OR OTHERWISE, ARISING FROM, OUT OF OR IN CONNECTION WITH THE SOFTWARE OR THE USE OR OTHER DEALINGS IN THE SOFTWARE. Except as contained in this notice, the name of Silicon Graphics, Inc. shall not be used in advertising or otherwise to promote the sale, use or other dealings in this Software without prior written authorization from Silicon Graphics, Inc.</w:t>
      </w:r>
    </w:p>
    <w:p w14:paraId="1D732D2F" w14:textId="77777777" w:rsidR="00425AAE" w:rsidRDefault="00425AAE">
      <w:r>
        <w:t>--------------------------------------------------------------------------</w:t>
      </w:r>
    </w:p>
    <w:p w14:paraId="66993811" w14:textId="77777777" w:rsidR="00425AAE" w:rsidRDefault="00425AAE">
      <w:r>
        <w:t>Some other files listed below are made available from Silicon Graphics, Inc. under a more liberal, MIT-style license, as follows:</w:t>
      </w:r>
    </w:p>
    <w:p w14:paraId="1F08D5C5" w14:textId="77777777" w:rsidR="00425AAE" w:rsidRDefault="00425AAE">
      <w:r>
        <w:t xml:space="preserve">   Permission to use, copy, modify, and distribute this software for    any purpose and without fee is hereby granted, provided that the above    copyright notice appear in all copies and that both the copyright notice    and this permission notice appear in supporting documentation, and that    the name of Silicon Graphics, Inc. not be used in advertising    or publicity pertaining to distribution of the software without specific,    written prior permission.</w:t>
      </w:r>
    </w:p>
    <w:p w14:paraId="30FDA821" w14:textId="77777777" w:rsidR="00425AAE" w:rsidRDefault="00425AAE">
      <w:r>
        <w:t xml:space="preserve">   THE MATERIAL EMBODIED ON THIS SOFTWARE IS PROVIDED TO YOU AS-IS    AND WITHOUT WARRANTY OF ANY KIND, EXPRESS, IMPLIED OR OTHERWISE    INCLUDING WITHOUT LIMITATION, ANY WARRANTY OF MERCHANTABILITY OR    FITNESS FOR A PARTICULAR PURPOSE.  IN NO EVENT SHALL SILICON    GRAPHICS, INC.  BE LIABLE TO YOU OR ANYONE ELSE FOR ANY DIRECT,    SPECIAL, INCIDENTAL, INDIRECT OR CONSEQUENTIAL DAMAGES OF ANY    KIND, OR ANY DAMAGES WHATSOEVER, INCLUDING WITHOUT LIMITATION,    </w:t>
      </w:r>
      <w:r>
        <w:lastRenderedPageBreak/>
        <w:t>LOSS OF PROFIT, LOSS OF USE, SAVINGS OR REVENUE, OR THE CLAIMS OF    THIRD PARTIES, WHETHER OR NOT SILICON GRAPHICS, INC.  HAS BEEN    ADVISED OF THE POSSIBILITY OF SUCH LOSS, HOWEVER CAUSED AND ON    ANY THEORY OF LIABILITY, ARISING OUT OF OR IN CONNECTION WITH THE    POSSESSION, USE OR PERFORMANCE OF THIS SOFTWARE.        US Government Users Restricted Rights    Use, duplication, or disclosure by the Government is subject to    restrictions set forth in FAR 52.227.19(c)(2) or subparagraph    (c)(1)(ii) of the Rights in Technical Data and Computer Software    clause at DFARS 252.227-7013 and/or in similar or successor    clauses in the FAR or the DOD or NASA FAR Supplement.    Unpublished-- rights reserved under the copyright laws of the    United States.  Contractor/manufacturer is Silicon Graphics,    Inc., 2011 N.  Shoreline Blvd., Mountain View, CA 94039-7311.</w:t>
      </w:r>
    </w:p>
    <w:p w14:paraId="0E27D15C" w14:textId="77777777" w:rsidR="00425AAE" w:rsidRDefault="00425AAE">
      <w:r>
        <w:t>--------------------------------------------------------------------------</w:t>
      </w:r>
    </w:p>
    <w:p w14:paraId="289761F5" w14:textId="77777777" w:rsidR="00425AAE" w:rsidRDefault="00425AAE">
      <w:r>
        <w:t xml:space="preserve"> Mesa Component Licenses:</w:t>
      </w:r>
    </w:p>
    <w:p w14:paraId="5295BBEF" w14:textId="77777777" w:rsidR="00425AAE" w:rsidRDefault="00425AAE">
      <w:r>
        <w:t xml:space="preserve"> Component       Files                 Primary Author      License  ----------------------------------------------------------------------------  core Mesa code  src/*.[ch]            Brian Paul          Mesa                  include/GL/gl.h</w:t>
      </w:r>
    </w:p>
    <w:p w14:paraId="5557A80C" w14:textId="77777777" w:rsidR="00425AAE" w:rsidRDefault="00425AAE">
      <w:r>
        <w:t xml:space="preserve"> GLX driver      src/X/*               Brian Paul          Mesa                  include/GL/glx.h                  include/GL/xmesa.h</w:t>
      </w:r>
    </w:p>
    <w:p w14:paraId="1ED6C79A" w14:textId="77777777" w:rsidR="00425AAE" w:rsidRDefault="00425AAE">
      <w:r>
        <w:t xml:space="preserve"> OS/Mesa driver  src/OSmesa/*          Brian Paul          Mesa                  include/GL/osmesa.h</w:t>
      </w:r>
    </w:p>
    <w:p w14:paraId="30B4205C" w14:textId="77777777" w:rsidR="00425AAE" w:rsidRDefault="00425AAE">
      <w:r>
        <w:t xml:space="preserve"> 3Dfx driver     src/FX/*              David Bucciarelli   Mesa                  include/GL/fxmesa.h</w:t>
      </w:r>
    </w:p>
    <w:p w14:paraId="094A32DB" w14:textId="77777777" w:rsidR="00425AAE" w:rsidRDefault="00425AAE">
      <w:r>
        <w:t xml:space="preserve"> BeOS R4 driver  mesa/drivers/beos/    Brian Paul          Mesa</w:t>
      </w:r>
    </w:p>
    <w:p w14:paraId="7E8DAF55" w14:textId="77777777" w:rsidR="00425AAE" w:rsidRDefault="00425AAE">
      <w:r>
        <w:t xml:space="preserve"> MGL driver      include/GL/mglmesa.h  SciTech, Inc        GNU LGPL</w:t>
      </w:r>
    </w:p>
    <w:p w14:paraId="1C8C3D6D" w14:textId="77777777" w:rsidR="00425AAE" w:rsidRDefault="00425AAE">
      <w:r>
        <w:t xml:space="preserve"> Windows driver  mesa/drivers/windows/ Li Wei              GNU LGPL                  include/GL/wmesa.h</w:t>
      </w:r>
    </w:p>
    <w:p w14:paraId="4B1D47A7" w14:textId="77777777" w:rsidR="00425AAE" w:rsidRDefault="00425AAE">
      <w:r>
        <w:t xml:space="preserve"> SVGA driver     mesa/drivers/svga/    Brian Paul          GNU LGPL                  include/GL/svgamesa.h</w:t>
      </w:r>
    </w:p>
    <w:p w14:paraId="3D52AF54" w14:textId="77777777" w:rsidR="00425AAE" w:rsidRDefault="00425AAE">
      <w:r>
        <w:t xml:space="preserve"> DOS driver      mesa/drivers/dos/     Charlie Wallace     GNU LGPL                  include/GL/dosmesa.h</w:t>
      </w:r>
    </w:p>
    <w:p w14:paraId="281D054E" w14:textId="77777777" w:rsidR="00425AAE" w:rsidRDefault="00425AAE">
      <w:r>
        <w:t xml:space="preserve"> GGI driver      mesa/drivers/ggi/     Uwe Maurer          GNU LGPL                  include/GL/ggimesa.h</w:t>
      </w:r>
    </w:p>
    <w:p w14:paraId="7C61485D" w14:textId="77777777" w:rsidR="00425AAE" w:rsidRDefault="00425AAE">
      <w:r>
        <w:t xml:space="preserve"> GLUT            src/glut/*            Mark Kilgard        Mark's copyright                  include/GL/*glut*.h</w:t>
      </w:r>
    </w:p>
    <w:p w14:paraId="3B221F7B" w14:textId="77777777" w:rsidR="00425AAE" w:rsidRDefault="00425AAE">
      <w:r>
        <w:t xml:space="preserve"> GLU library     src/glu/*             Brian Paul          GNU LGPL</w:t>
      </w:r>
    </w:p>
    <w:p w14:paraId="271E89BA" w14:textId="77777777" w:rsidR="00425AAE" w:rsidRDefault="00425AAE">
      <w:r>
        <w:t xml:space="preserve"> SGI GLU library src/glu/sgi/*         SGI                 SGI Free B                  include/GL/glu.h</w:t>
      </w:r>
    </w:p>
    <w:p w14:paraId="59966874" w14:textId="77777777" w:rsidR="00425AAE" w:rsidRDefault="00425AAE">
      <w:r>
        <w:t xml:space="preserve"> Ext registry    include/GL/glext.h    SGI                 SGI Free B                  include/GL/glxext.h</w:t>
      </w:r>
    </w:p>
    <w:p w14:paraId="7A3219B5" w14:textId="77777777" w:rsidR="00425AAE" w:rsidRDefault="00425AAE">
      <w:r>
        <w:t xml:space="preserve"> demo programs   progs/demos/*         various             see source files</w:t>
      </w:r>
    </w:p>
    <w:p w14:paraId="6F112059" w14:textId="77777777" w:rsidR="00425AAE" w:rsidRDefault="00425AAE">
      <w:r>
        <w:t xml:space="preserve"> X demos         progs/xdemos/*        Brian Paul          see source files</w:t>
      </w:r>
    </w:p>
    <w:p w14:paraId="7F12F03D" w14:textId="77777777" w:rsidR="00425AAE" w:rsidRPr="00924490" w:rsidRDefault="00425AAE">
      <w:pPr>
        <w:rPr>
          <w:lang w:val="de-DE"/>
        </w:rPr>
      </w:pPr>
      <w:r>
        <w:t xml:space="preserve"> </w:t>
      </w:r>
      <w:r w:rsidRPr="00924490">
        <w:rPr>
          <w:lang w:val="de-DE"/>
        </w:rPr>
        <w:t>SGI demos       progs/samples/*       SGI                 SGI MIT-style</w:t>
      </w:r>
    </w:p>
    <w:p w14:paraId="14974262" w14:textId="77777777" w:rsidR="00425AAE" w:rsidRDefault="00425AAE">
      <w:r w:rsidRPr="00924490">
        <w:rPr>
          <w:lang w:val="de-DE"/>
        </w:rPr>
        <w:t xml:space="preserve"> </w:t>
      </w:r>
      <w:r>
        <w:t>RedBook demos   progs/redbook/*       SGI                 SGI MIT-style</w:t>
      </w:r>
    </w:p>
    <w:p w14:paraId="09DA6493" w14:textId="77777777" w:rsidR="00425AAE" w:rsidRDefault="00425AAE">
      <w:r>
        <w:lastRenderedPageBreak/>
        <w:t xml:space="preserve"> On Debian systems the full text of the GNU LGPL license is found in /usr/share/common-licenses/LGPL.</w:t>
      </w:r>
    </w:p>
    <w:p w14:paraId="1A510D02" w14:textId="77777777" w:rsidR="00425AAE" w:rsidRDefault="00425AAE">
      <w:r>
        <w:t>------------------------------------------------------------------------------</w:t>
      </w:r>
    </w:p>
    <w:p w14:paraId="326CC2A5" w14:textId="77777777" w:rsidR="00425AAE" w:rsidRDefault="00425AAE">
      <w:r>
        <w:t>The Debian packaging is (C) 2006, Thierry Reding &lt;thierry@gilfi.de&gt; and is licensed under the GPL, see `/usr/share/common-licenses/GPL'.</w:t>
      </w:r>
    </w:p>
    <w:p w14:paraId="11740145" w14:textId="77777777" w:rsidR="00425AAE" w:rsidRDefault="00425AAE">
      <w:r>
        <w:t>[END FILE=mesa-10.2.4/debian/copyright]</w:t>
      </w:r>
    </w:p>
    <w:p w14:paraId="2A6178ED" w14:textId="77777777" w:rsidR="00425AAE" w:rsidRDefault="00425AAE" w:rsidP="000727EF">
      <w:pPr>
        <w:pStyle w:val="Heading2"/>
      </w:pPr>
      <w:bookmarkStart w:id="438" w:name="_Toc399938255"/>
      <w:r>
        <w:t>Mesa 3-D graphics library</w:t>
      </w:r>
      <w:bookmarkEnd w:id="438"/>
    </w:p>
    <w:p w14:paraId="7868F329" w14:textId="77777777" w:rsidR="00425AAE" w:rsidRDefault="00425AAE" w:rsidP="00E77BEE">
      <w:r>
        <w:t xml:space="preserve">  - This notice is provided with respect to Mesa 3-D graphics library v. 5, which may be included with this software: </w:t>
      </w:r>
    </w:p>
    <w:p w14:paraId="6D456EA4" w14:textId="77777777" w:rsidR="00425AAE" w:rsidRDefault="00425AAE">
      <w:r>
        <w:t xml:space="preserve">Copyright (c) 2007 The Khronos Group Inc. </w:t>
      </w:r>
    </w:p>
    <w:p w14:paraId="1BB2886F" w14:textId="77777777" w:rsidR="00425AAE" w:rsidRDefault="00425AAE">
      <w:r>
        <w:t xml:space="preserve">Permission is hereby granted, free of charge, to any person obtaining a  copy of this software and/or associated documentation files (the  Materials), to deal in the Materials without restriction, including  without limitation the rights to use, copy, modify, merge, publish,  distribute, sublicense, and/or sell copies of the Materials, and to  permit persons to whom the Materials are furnished to do so, subject to  the following conditions: </w:t>
      </w:r>
    </w:p>
    <w:p w14:paraId="2B28D1BC" w14:textId="77777777" w:rsidR="00425AAE" w:rsidRDefault="00425AAE">
      <w:r>
        <w:t xml:space="preserve">The above copyright notice and this permission notice shall be included  in all copies or substantial portions of the Materials. </w:t>
      </w:r>
    </w:p>
    <w:p w14:paraId="5802D0BE" w14:textId="77777777" w:rsidR="00425AAE" w:rsidRDefault="00425AAE">
      <w:r>
        <w:t xml:space="preserve">THE MATERIALS ARE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MATERIALS OR THE USE OR OTHER DEALINGS IN THE MATERIALS. </w:t>
      </w:r>
    </w:p>
    <w:p w14:paraId="7F0EF2BE" w14:textId="77777777" w:rsidR="00425AAE" w:rsidRDefault="00425AAE" w:rsidP="000727EF">
      <w:pPr>
        <w:pStyle w:val="Heading2"/>
      </w:pPr>
      <w:r>
        <w:t xml:space="preserve"> </w:t>
      </w:r>
      <w:bookmarkStart w:id="439" w:name="_Toc399938256"/>
      <w:r>
        <w:t>mime-support (version 3.56):</w:t>
      </w:r>
      <w:bookmarkEnd w:id="439"/>
    </w:p>
    <w:p w14:paraId="7B836E89" w14:textId="77777777" w:rsidR="00425AAE" w:rsidRDefault="00425AAE" w:rsidP="000727EF">
      <w:pPr>
        <w:pStyle w:val="Heading3"/>
      </w:pPr>
      <w:r>
        <w:t>mime-support-3.56/debian/copyright:</w:t>
      </w:r>
    </w:p>
    <w:p w14:paraId="7C34865C" w14:textId="77777777" w:rsidR="00425AAE" w:rsidRDefault="00425AAE">
      <w:r>
        <w:t>[BEGIN FILE=mime-support-3.56/debian/copyright] Format: http://www.debian.org/doc/packaging-manuals/copyright-format/1.0/ Source: git://anonscm.debian.org/collab-maint/mime-support.git</w:t>
      </w:r>
    </w:p>
    <w:p w14:paraId="06137CB9" w14:textId="77777777" w:rsidR="00425AAE" w:rsidRDefault="00425AAE">
      <w:r>
        <w:t>Files: * Copyright: public-domain License: ad-hoc  This package was written by Brian White &lt;bcwhite@pobox.com&gt; and others.  It contains public information compiled from around the 'net and many people.  .  The update-mime program was written by Brian White and has been  placed in the public domain.</w:t>
      </w:r>
    </w:p>
    <w:p w14:paraId="34A47E14" w14:textId="77777777" w:rsidR="00425AAE" w:rsidRDefault="00425AAE">
      <w:r>
        <w:t xml:space="preserve">Files: mailcap.man Copyright: (c) 1991 Bell Communications Research, Inc. (Bellcore) License: Bellcore  Permission to use, copy, modify, and distribute this material   for any purpose and without fee is hereby granted, provided   that the above copyright notice and this permission notice   appear in all copies, and that the name of Bellcore not be   used in advertising or publicity pertaining to this   material without the specific, prior </w:t>
      </w:r>
      <w:r>
        <w:lastRenderedPageBreak/>
        <w:t>written permission   of an authorized representative of Bellcore.  BELLCORE   MAKES NO REPRESENTATIONS ABOUT THE ACCURACY OR SUITABILITY   OF THIS MATERIAL FOR ANY PURPOSE.  IT IS PROVIDED AS IS,   WITHOUT ANY EXPRESS OR IMPLIED WARRANTIES. Comment: Author: Nathaniel S. Borenstein</w:t>
      </w:r>
    </w:p>
    <w:p w14:paraId="258599F0" w14:textId="77777777" w:rsidR="00425AAE" w:rsidRDefault="00425AAE">
      <w:r>
        <w:t>[END FILE=mime-support-3.56/debian/copyright]</w:t>
      </w:r>
    </w:p>
    <w:p w14:paraId="116F4968" w14:textId="77777777" w:rsidR="00425AAE" w:rsidRDefault="00425AAE" w:rsidP="000727EF">
      <w:pPr>
        <w:pStyle w:val="Heading2"/>
      </w:pPr>
      <w:r>
        <w:t xml:space="preserve"> </w:t>
      </w:r>
      <w:bookmarkStart w:id="440" w:name="_Toc399938257"/>
      <w:r>
        <w:t>mochikit (version 1.4.2):</w:t>
      </w:r>
      <w:bookmarkEnd w:id="440"/>
    </w:p>
    <w:p w14:paraId="755FDD9D" w14:textId="77777777" w:rsidR="00425AAE" w:rsidRDefault="00425AAE" w:rsidP="000727EF">
      <w:pPr>
        <w:pStyle w:val="Heading3"/>
      </w:pPr>
      <w:r>
        <w:t>mochikit-1.4.2/debian/copyright:</w:t>
      </w:r>
    </w:p>
    <w:p w14:paraId="79C5D122" w14:textId="77777777" w:rsidR="00425AAE" w:rsidRDefault="00425AAE">
      <w:r>
        <w:t>[BEGIN FILE=mochikit-1.4.2/debian/copyright] Author: Bob Ippolito &lt;bob@redivi.com&gt; Download: http://www.mochikit.com/download.html</w:t>
      </w:r>
    </w:p>
    <w:p w14:paraId="34F5045B" w14:textId="77777777" w:rsidR="00425AAE" w:rsidRDefault="00425AAE">
      <w:r>
        <w:t xml:space="preserve">Files: * Copyright:  (C) 2006 Jonathan Gardner  (C) 2006 Beau Hartshorne  (C) 2005-2006 Bob Ippolito License: MIT </w:t>
      </w:r>
    </w:p>
    <w:p w14:paraId="36B4EC67" w14:textId="77777777" w:rsidR="00425AAE" w:rsidRDefault="00425AAE">
      <w:r>
        <w:t xml:space="preserve"> other  MochiKit is dual-licensed software. It is available under the terms of the MIT  License, or the Academic Free License version 2.1.  -------------------------------------------------------------------------------  MIT License  .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  Academic Free License v. 2.1  .  This Academic Free License (the License) applies to any original work of  authorship (the Original Work) whose owner (the Licensor) has placed the  following notice immediately following the copyright notice for the Original  Work:  .  Licensed under the Academic Free License version 2.1  .  1) Grant of Copyright License. Licensor hereby grants You a world-wide,  royalty-free, non-exclusive, perpetual, sublicenseable license to do the  following:  .  a) to reproduce the Original Work in copies;  .  b) to prepare derivative works (Derivative Works) based upon the Original  Work;  .  c) to distribute copies of the Original Work and Derivative Works to the  public;  .  d) to perform the Original Work publicly; and  .  e) to display the Original Work publicly.  .  2) Grant of Patent License. Licensor hereby grants You a world-wide,  royalty-free, non-exclusive, perpetual, sublicenseable license, under patent  claims owned or controlled by the Licensor that are embodied in the Original  Work as furnished by the Licensor, to make, use, sell and offer for sale the  Original Work and Derivative Works.  .  3) Grant of Source Code License. The term Source Code means the preferred  form of the Original Work for making modifications to it and all available  </w:t>
      </w:r>
      <w:r>
        <w:lastRenderedPageBreak/>
        <w:t xml:space="preserve">documentation describing how to modify the Original Work. Licensor hereby  agrees to provide a machine-readable copy of the Source Code of the Original  Work along with each copy of the Original Work that Licensor distributes.  Licensor reserves the right to satisfy this obligation by placing a  machine-readable copy of the Source Code in an information repository  reasonably calculated to permit inexpensive and convenient access by You for as  long as Licensor continues to distribute the Original Work, and by publishing  the address of that information repository in a notice immediately following  the copyright notice that applies to the Original Work.  .  4) Exclusions From License Grant. Neither the names of Licensor, nor the names  of any contributors to the Original Work, nor any of their trademarks or  service marks, may be used to endorse or promote products derived from this  Original Work without express prior written permission of the Licensor. Nothing  in this License shall be deemed to grant any rights to trademarks, copyrights,  patents, trade secrets or any other intellectual property of Licensor except as  expressly stated herein. No patent license is granted to make, use, sell or  offer to sell embodiments of any patent claims other than the licensed claims  defined in Section 2. No right is granted to the trademarks of Licensor even if  such marks are included in the Original Work. Nothing in this License shall be  interpreted to prohibit Licensor from licensing under different terms from this  License any Original Work that Licensor otherwise would have a right to  license.  .  5) This section intentionally omitted.  .  6) Attribution Rights. You must retain, in the Source Code of any Derivative  Works that You create, all copyright, patent or trademark notices from the  Source Code of the Original Work, as well as any notices of licensing and any  descriptive text identified therein as an Attribution Notice. You must cause  the Source Code for any Derivative Works that You create to carry a prominent  Attribution Notice reasonably calculated to inform recipients that You have  modified the Original Work.  .  7) Warranty of Provenance and Disclaimer of Warranty. Licensor warrants that  the copyright in and to the Original Work and the patent rights granted herein  by Licensor are owned by the Licensor or are sublicensed to You under the terms  of this License with the permission of the contributor(s) of those copyrights  and patent rights. Except as expressly stated in the immediately proceeding  sentence, the Original Work is provided under this License on an AS IS BASIS  and WITHOUT WARRANTY, either express or implied, including, without limitation,  the warranties of NON-INFRINGEMENT, MERCHANTABILITY or FITNESS FOR A PARTICULAR  PURPOSE. THE ENTIRE RISK AS TO THE QUALITY OF THE ORIGINAL WORK IS WITH YOU.  This DISCLAIMER OF WARRANTY constitutes an essential part of this License. No  license to Original Work is granted hereunder except under this disclaimer.  .  8) Limitation of Liability. Under no circumstances and under no legal theory,  whether in tort (including negligence), contract, or otherwise, shall the  Licensor be liable to any person for any direct, indirect, special, incidental,  or consequential damages of any character arising as a result of this License  or the use of the Original Work including, without limitation, damages for loss  of goodwill, work stoppage, computer failure or malfunction, or any and all  other commercial damages or losses. This limitation of liability shall not  apply to liability for death or personal injury resulting from Licensor's  negligence to the extent applicable law prohibits such limitation. Some  jurisdictions do not allow the exclusion or limitation of incidental or  consequential damages, so this exclusion and limitation may not apply to You.  .  9) Acceptance and Termination. If You </w:t>
      </w:r>
      <w:r>
        <w:lastRenderedPageBreak/>
        <w:t>distribute copies of the Original Work or  a Derivative Work, You must make a reasonable effort under the circumstances to  obtain the express assent of recipients to the terms of this License. Nothing  else but this License (or another written agreement between Licensor and You)  grants You permission to create Derivative Works based upon the Original Work  or to exercise any of the rights granted in Section 1 herein, and any attempt  to do so except under the terms of this License (or another written agreement  between Licensor and You) is expressly prohibited by U.S. copyright law, the  equivalent laws of other countries, and by international treaty. Therefore, by  exercising any of the rights granted to You in Section 1 herein, You indicate  Your acceptance of this License and all of its terms and conditions.  .  10) Termination for Patent Action. This License shall terminate automatically  and You may no longer exercise any of the rights granted to You by this License  as of the date You commence an action, including a cross-claim or counterclaim,  against Licensor or any licensee alleging that the Original Work infringes a  patent. This termination provision shall not apply for an action alleging  patent infringement by combinations of the Original Work with other software or  hardware.  .  11) Jurisdiction, Venue and Governing Law. Any action or suit relating to this  License may be brought only in the courts of a jurisdiction wherein the  Licensor resides or in which Licensor conducts its primary business, and under  the laws of that jurisdiction excluding its conflict-of-law provisions. The  application of the United Nations Convention on Contracts for the International  Sale of Goods is expressly excluded. Any use of the Original Work outside the  scope of this License or after its termination shall be subject to the  requirements and penalties of the U.S. Copyright Act, 17 U.S.C. Â§ 101 et seq.,  the equivalent laws of other countries, and international treaty. This section  shall survive the termination of this License.  .  12) Attorneys Fees. In any action to enforce the terms of this License or  seeking damages relating thereto, the prevailing party shall be entitled to  recover its costs and expenses, including, without limitation, reasonable  attorneys' fees and costs incurred in connection with such action, including  any appeal of such action. This section shall survive the termination of this  License.  .  13) Miscellaneous. This License represents the complete agreement concerning  the subject matter hereof. If any provision of this License is held to be  unenforceable, such provision shall be reformed only to the extent necessary to  make it enforceable.  .  14) Definition of You in This License. You throughout this License, whether  in upper or lower case, means an individual or a legal entity exercising rights  under, and complying with all of the terms of, this License. For legal  entities, You includes any entity that controls, is controlled by, or is  under common control with you. For purposes of this definition, control means  (i) the power, direct or indirect, to cause the direction or management of such  entity, whether by contract or otherwise, or (ii) ownership of fifty percent  (50%) or more of the outstanding shares, or (iii) beneficial ownership of such  entity.  .  15) Right to Use. You may use the Original Work in all ways not otherwise  restricted or conditioned by this License or by law, and Licensor promises not  to interfere with or be responsible for such uses by You.  .  This license is Copyright (C) 2003-2004 Lawrence E. Rosen. All rights reserved.  Permission is hereby granted to copy and distribute this license without  modification. This license may not be modified without the express written  permission of its copyright owner.</w:t>
      </w:r>
    </w:p>
    <w:p w14:paraId="55DE00FC" w14:textId="77777777" w:rsidR="00425AAE" w:rsidRDefault="00425AAE">
      <w:r>
        <w:lastRenderedPageBreak/>
        <w:t>Files: examples/view-source/lib/SyntaxHighlighter Copyright: (C) 2004 Alex Gorbatchev License: LGPL-2.1+  This library is free software; you can redistribute it and/or  modify it under the terms of the GNU Library General Public  License as published by the Free Software Foundation; either  version 2.1 of the License, or (at your option) any later version.  .  This library is distributed in the hope that it will be useful,  but WITHOUT ANY WARRANTY; without even the implied warranty of  MERCHANTABILITY or FITNESS FOR A PARTICULAR PURPOSE. See the GNU  Library General Public License for more details.  .  You should have received a copy of the GNU Library General Public  License along with this library; if not, write to the Free  Foundation, Inc., 51 Franklin Street, Fifth Floor, Boston, MA 02110-1301 USA  .  On Debian systems, the complete text of the GNU Library General Public License  can be found in /usr/share/common-licenses/LGPL-2.1 file.</w:t>
      </w:r>
    </w:p>
    <w:p w14:paraId="40D8AE05" w14:textId="77777777" w:rsidR="00425AAE" w:rsidRDefault="00425AAE">
      <w:r>
        <w:t xml:space="preserve">File: tests/test_Signal.js Copyright: (C) 2004 ThoughWorks, Inc. License: Apache-2.0  Licensed under the Apache License, Version 2.0 (the License);  you may not use this file except in compliance with the License.  You may obtain a copy of the License at  . </w:t>
      </w:r>
      <w:r>
        <w:tab/>
        <w:t>http://www.apache.org/licenses/LICENSE-2.0  .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  .  On Debian systems, the complete text of the Apache License  can be found in /usr/share/common-licenses/Apache-2.0 file.</w:t>
      </w:r>
    </w:p>
    <w:p w14:paraId="5398D3ED" w14:textId="77777777" w:rsidR="00425AAE" w:rsidRDefault="00425AAE">
      <w:r>
        <w:t>File: lib/MochiKit/Style.js Copyright: (C) 2006 Yahoo! Inc. License: BSD  Redistribution and use of this software in source and binary forms, with or  without modification, are permitted provided that the following conditions are  met:  .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Yahoo! Inc. nor the names of its contributors may be    used to endorse or promote products derived from this software without    specific prior written permission of Yahoo! Inc.  .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9070A55" w14:textId="77777777" w:rsidR="00425AAE" w:rsidRDefault="00425AAE">
      <w:r>
        <w:t xml:space="preserve">Files:  lib/MochiKit/DragAndDrop.js  lib/MochiKit/Sortable.js Copyright: (C) 2005 Thomas Fuchs (http://script.aculo.us, http://mir.aculo.us) License: MIT  Permission is hereby granted, free of charge, to any person obtaining a copy of  this software and associated documentation files (the Software), to deal in  the Software without </w:t>
      </w:r>
      <w:r>
        <w:lastRenderedPageBreak/>
        <w:t>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E24338D" w14:textId="77777777" w:rsidR="00425AAE" w:rsidRDefault="00425AAE">
      <w:r>
        <w:t>Files: debian/* Copyright:  (C) 2008 Marcelo Jorge Vieira &lt;metal@alucinados.com&gt;  (C) 2008 Daniel Baumann &lt;daniel@debian.org&gt; License: GPL-3+  This program is free software: you can redistribute it and/or modify  it under the terms of the GNU General Public License as published by  the Free Software Foundation, either version 3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can be found in /usr/share/common-licenses/GPL-3 file. [END FILE=mochikit-1.4.2/debian/copyright]</w:t>
      </w:r>
    </w:p>
    <w:p w14:paraId="1DDA6571" w14:textId="77777777" w:rsidR="00425AAE" w:rsidRDefault="00425AAE" w:rsidP="000727EF">
      <w:pPr>
        <w:pStyle w:val="Heading2fegan"/>
      </w:pPr>
      <w:bookmarkStart w:id="441" w:name="_Toc399938258"/>
      <w:r>
        <w:t>mock-1.0.1</w:t>
      </w:r>
      <w:bookmarkEnd w:id="441"/>
    </w:p>
    <w:p w14:paraId="5E7262E3" w14:textId="77777777" w:rsidR="00425AAE" w:rsidRDefault="00425AAE" w:rsidP="00053D4A">
      <w:r>
        <w:tab/>
        <w:t>BSD 3 Clause</w:t>
      </w:r>
      <w:r>
        <w:tab/>
        <w:t>http://www.opensource.org/licenses/BSD-3-Clause</w:t>
      </w:r>
    </w:p>
    <w:p w14:paraId="65487933" w14:textId="77777777" w:rsidR="00425AAE" w:rsidRDefault="00425AAE" w:rsidP="000727EF">
      <w:pPr>
        <w:pStyle w:val="Heading2"/>
      </w:pPr>
      <w:r>
        <w:t xml:space="preserve"> </w:t>
      </w:r>
      <w:bookmarkStart w:id="442" w:name="_Toc399938259"/>
      <w:r>
        <w:t>mod-wsgi (version 3.5):</w:t>
      </w:r>
      <w:bookmarkEnd w:id="442"/>
    </w:p>
    <w:p w14:paraId="285E9875" w14:textId="77777777" w:rsidR="00425AAE" w:rsidRDefault="00425AAE" w:rsidP="000727EF">
      <w:pPr>
        <w:pStyle w:val="Heading3"/>
      </w:pPr>
      <w:r>
        <w:t>mod-wsgi-3.5/debian/copyright:</w:t>
      </w:r>
    </w:p>
    <w:p w14:paraId="500B8ECE" w14:textId="77777777" w:rsidR="00425AAE" w:rsidRDefault="00425AAE">
      <w:r>
        <w:t>[BEGIN FILE=mod-wsgi-3.5/debian/copyright] This package was debianized by Bernd Zeimetz &lt;bernd@bzed.de&gt; on Mon, 30 Jul 2007 16:22:40 +0200.</w:t>
      </w:r>
    </w:p>
    <w:p w14:paraId="6672478E" w14:textId="77777777" w:rsidR="00425AAE" w:rsidRDefault="00425AAE">
      <w:r>
        <w:t>It was downloaded from http://code.google.com/p/modwsgi/downloads/list</w:t>
      </w:r>
    </w:p>
    <w:p w14:paraId="493000CE" w14:textId="77777777" w:rsidR="00425AAE" w:rsidRDefault="00425AAE">
      <w:r>
        <w:t xml:space="preserve">Upstream Author: </w:t>
      </w:r>
    </w:p>
    <w:p w14:paraId="519BC018" w14:textId="77777777" w:rsidR="00425AAE" w:rsidRDefault="00425AAE">
      <w:r>
        <w:t xml:space="preserve">    Graham Dumpleton &lt;Graham.Dumpleton@gmail.com&gt;</w:t>
      </w:r>
    </w:p>
    <w:p w14:paraId="5F2529B7" w14:textId="77777777" w:rsidR="00425AAE" w:rsidRDefault="00425AAE">
      <w:r>
        <w:t xml:space="preserve">Copyright: </w:t>
      </w:r>
    </w:p>
    <w:p w14:paraId="2FBE38E2" w14:textId="77777777" w:rsidR="00425AAE" w:rsidRDefault="00425AAE">
      <w:r>
        <w:t xml:space="preserve">    Copyright 2007-2010 GRAHAM DUMPLETON</w:t>
      </w:r>
    </w:p>
    <w:p w14:paraId="2F99030E" w14:textId="77777777" w:rsidR="00425AAE" w:rsidRDefault="00425AAE">
      <w:r>
        <w:t>License:</w:t>
      </w:r>
    </w:p>
    <w:p w14:paraId="1C16F878" w14:textId="77777777" w:rsidR="00425AAE" w:rsidRDefault="00425AAE">
      <w:r>
        <w:t xml:space="preserve">    Licensed under the Apache License, Version 2.0 (the License);     you may not use this file except in compliance with the License.     You may obtain a copy of the License at            http://www.apache.org/licenses/LICENSE-2.0       Unless required by applicable law or agreed to in writing, software     distributed under the License is </w:t>
      </w:r>
      <w:r>
        <w:lastRenderedPageBreak/>
        <w:t>distributed on an AS IS BASIS,     WITHOUT WARRANTIES OR CONDITIONS OF ANY KIND, either express or implied.     See the License for the specific language governing permissions and     limitations under the License.</w:t>
      </w:r>
    </w:p>
    <w:p w14:paraId="3846D8E7" w14:textId="77777777" w:rsidR="00425AAE" w:rsidRDefault="00425AAE">
      <w:r>
        <w:t>On Debian systems the full text of the Apache License, Version 2, can be found in `/usr/share/common-licenses/Apache-2.0'.</w:t>
      </w:r>
    </w:p>
    <w:p w14:paraId="10FBF06F" w14:textId="77777777" w:rsidR="00425AAE" w:rsidRDefault="00425AAE">
      <w:r>
        <w:t>The Debian packaging is Â© 2007-2010, Bernd Zeimetz &lt;bernd@bzed.de&gt; and is licensed under the Apache License, Version 2.0, see below. [END FILE=mod-wsgi-3.5/debian/copyright]</w:t>
      </w:r>
    </w:p>
    <w:p w14:paraId="2C4395FC" w14:textId="77777777" w:rsidR="00425AAE" w:rsidRDefault="00425AAE" w:rsidP="000727EF">
      <w:pPr>
        <w:pStyle w:val="Heading2fegan"/>
      </w:pPr>
      <w:bookmarkStart w:id="443" w:name="_Toc399938260"/>
      <w:r>
        <w:t>mosquitto-1.2.3</w:t>
      </w:r>
      <w:bookmarkEnd w:id="443"/>
    </w:p>
    <w:p w14:paraId="37DDBF36" w14:textId="77777777" w:rsidR="00425AAE" w:rsidRDefault="00425AAE" w:rsidP="00053D4A">
      <w:r>
        <w:tab/>
        <w:t>BSD 3 Clause</w:t>
      </w:r>
      <w:r>
        <w:tab/>
        <w:t>http://www.opensource.org/licenses/BSD-3-Clause</w:t>
      </w:r>
    </w:p>
    <w:p w14:paraId="50FD4C37" w14:textId="77777777" w:rsidR="00425AAE" w:rsidRDefault="00425AAE" w:rsidP="000727EF">
      <w:pPr>
        <w:pStyle w:val="Heading2"/>
      </w:pPr>
      <w:r>
        <w:t xml:space="preserve"> </w:t>
      </w:r>
      <w:bookmarkStart w:id="444" w:name="_Toc399938261"/>
      <w:r>
        <w:t>mountall (version 2.54):</w:t>
      </w:r>
      <w:bookmarkEnd w:id="444"/>
    </w:p>
    <w:p w14:paraId="2061AC67" w14:textId="77777777" w:rsidR="00425AAE" w:rsidRDefault="00425AAE" w:rsidP="000727EF">
      <w:pPr>
        <w:pStyle w:val="Heading3"/>
      </w:pPr>
      <w:r>
        <w:t>mountall-2.54/debian/copyright:</w:t>
      </w:r>
    </w:p>
    <w:p w14:paraId="5E1FBDC3" w14:textId="77777777" w:rsidR="00425AAE" w:rsidRDefault="00425AAE">
      <w:r>
        <w:t>[BEGIN FILE=mountall-2.54/debian/copyright] Format: http://www.debian.org/doc/packaging-manuals/copyright-format/1.0/ Upstream-Name: mountall License: GPL-2</w:t>
      </w:r>
    </w:p>
    <w:p w14:paraId="02BFD396" w14:textId="77777777" w:rsidR="00425AAE" w:rsidRDefault="00425AAE">
      <w:r>
        <w:t>Files: * Copyright: 2009-2012 Canonical Ltd. License: GPL-2</w:t>
      </w:r>
    </w:p>
    <w:p w14:paraId="1424CAA1" w14:textId="77777777" w:rsidR="00425AAE" w:rsidRDefault="00425AAE">
      <w:r>
        <w:t>Files: intl/* Copyright: 1995-2007 Free Software Foundation, Inc. License: LGPL-2+</w:t>
      </w:r>
    </w:p>
    <w:p w14:paraId="627E519D" w14:textId="77777777" w:rsidR="00425AAE" w:rsidRDefault="00425AAE">
      <w:r>
        <w:t>License: GPL-2   This program is free software; you can redistribute it and/or modify   it under the terms of the GNU General Public License version 2, as   published by the Free Software Foundation.  .   This program is distributed in the hope that it will be useful, but   WITHOUT ANY WARRANTY; without even the implied warranty of   MERCHANTABILITY or FITNESS FOR A PARTICULAR PURPOSE.  See the GNU   General Public License for more details.  .   On Debian and Ubuntu systems, the complete text of the GNU General Public   License version 2 can be found in /usr/share/common-licenses/GPL-2.</w:t>
      </w:r>
    </w:p>
    <w:p w14:paraId="230DDDB0" w14:textId="77777777" w:rsidR="00425AAE" w:rsidRDefault="00425AAE">
      <w:r>
        <w:t>License: LGPL-2+    This program is free software; you can redistribute it and/or modify it    under the terms of the GNU Library General Public License as published    by the Free Software Foundation; either version 2, or (at your option)    any later version.  .    This program is distributed in the hope that it will be useful,    but WITHOUT ANY WARRANTY; without even the implied warranty of    MERCHANTABILITY or FITNESS FOR A PARTICULAR PURPOSE.  See the GNU    Library General Public License for more details.  .    You should have received a copy of the GNU Library General Public    License along with this program; if not, write to the Free Software    Foundation, Inc., 51 Franklin Street, Fifth Floor, Boston, MA 02110-1301,    USA.  .    On Debian and Ubuntu systems, the complete text of the GNU Library General    Public License version 2 can be found in /usr/share/common-licenses/LGPL-2. [END FILE=mountall-2.54/debian/copyright]</w:t>
      </w:r>
    </w:p>
    <w:p w14:paraId="65FE60C2" w14:textId="77777777" w:rsidR="00425AAE" w:rsidRDefault="00425AAE" w:rsidP="000727EF">
      <w:pPr>
        <w:pStyle w:val="Heading2fegan"/>
      </w:pPr>
      <w:bookmarkStart w:id="445" w:name="_Toc399938262"/>
      <w:r>
        <w:lastRenderedPageBreak/>
        <w:t>mox-0.5.3</w:t>
      </w:r>
      <w:bookmarkEnd w:id="445"/>
    </w:p>
    <w:p w14:paraId="6AD2D8AD" w14:textId="77777777" w:rsidR="00425AAE" w:rsidRDefault="00425AAE" w:rsidP="00053D4A">
      <w:r>
        <w:tab/>
        <w:t>Apache 2</w:t>
      </w:r>
      <w:r>
        <w:tab/>
        <w:t>http://www.apache.org/licenses/LICENSE-2.0</w:t>
      </w:r>
    </w:p>
    <w:p w14:paraId="35CF5BC3" w14:textId="77777777" w:rsidR="00425AAE" w:rsidRDefault="00425AAE" w:rsidP="000727EF">
      <w:pPr>
        <w:pStyle w:val="Heading2"/>
      </w:pPr>
      <w:r>
        <w:t xml:space="preserve"> </w:t>
      </w:r>
      <w:bookmarkStart w:id="446" w:name="_Toc399938263"/>
      <w:r>
        <w:t>mpclib3 (version 1.0.2):</w:t>
      </w:r>
      <w:bookmarkEnd w:id="446"/>
    </w:p>
    <w:p w14:paraId="6F000581" w14:textId="77777777" w:rsidR="00425AAE" w:rsidRDefault="00425AAE" w:rsidP="000727EF">
      <w:pPr>
        <w:pStyle w:val="Heading3"/>
      </w:pPr>
      <w:r>
        <w:t>mpclib3-1.0.2/debian/copyright:</w:t>
      </w:r>
    </w:p>
    <w:p w14:paraId="6EE01282" w14:textId="77777777" w:rsidR="00425AAE" w:rsidRDefault="00425AAE">
      <w:r>
        <w:t>[BEGIN FILE=mpclib3-1.0.2/debian/copyright] This package was debianized by Laurent Fousse &lt;laurent@komite.net&gt; on Tue, 14 Oct 2008 16:21:17 +0200.</w:t>
      </w:r>
    </w:p>
    <w:p w14:paraId="2532EDC1" w14:textId="77777777" w:rsidR="00425AAE" w:rsidRDefault="00425AAE">
      <w:r>
        <w:t>It was downloaded from &lt;http://www.multiprecision.org/mpc/&gt;</w:t>
      </w:r>
    </w:p>
    <w:p w14:paraId="2DD7C793" w14:textId="77777777" w:rsidR="00425AAE" w:rsidRDefault="00425AAE">
      <w:r>
        <w:t>Upstream Author:</w:t>
      </w:r>
    </w:p>
    <w:p w14:paraId="4A1030A9" w14:textId="77777777" w:rsidR="00425AAE" w:rsidRDefault="00425AAE">
      <w:r>
        <w:t xml:space="preserve">    Andreas Enge     Philippe ThÃ©veny     Paul Zimmermann</w:t>
      </w:r>
    </w:p>
    <w:p w14:paraId="6A27B090" w14:textId="77777777" w:rsidR="00425AAE" w:rsidRDefault="00425AAE">
      <w:r>
        <w:t>Copyright:</w:t>
      </w:r>
    </w:p>
    <w:p w14:paraId="0FAD771B" w14:textId="77777777" w:rsidR="00425AAE" w:rsidRDefault="00425AAE">
      <w:r>
        <w:t xml:space="preserve">    &lt;Copyright (C) 2002, 2003, 2004, 2005, 2007, 2008, 2009 2010 2011 INRIA&gt;</w:t>
      </w:r>
    </w:p>
    <w:p w14:paraId="0CBF04C7" w14:textId="77777777" w:rsidR="00425AAE" w:rsidRDefault="00425AAE">
      <w:r>
        <w:t>License:</w:t>
      </w:r>
    </w:p>
    <w:p w14:paraId="17270217" w14:textId="77777777" w:rsidR="00425AAE" w:rsidRDefault="00425AAE">
      <w:r>
        <w:t xml:space="preserve">    This library is distributed under the terms of the GNU Lesser General     Public License as published by the Free Software Foundation; either version     2.1 of the License, or (at your option) any later version.</w:t>
      </w:r>
    </w:p>
    <w:p w14:paraId="4E87DDE2" w14:textId="77777777" w:rsidR="00425AAE" w:rsidRDefault="00425AAE">
      <w:r>
        <w:t>On Debian systems, a copy of the licence is located in file /usr/share/common-licenses/LGPL-2.1.</w:t>
      </w:r>
    </w:p>
    <w:p w14:paraId="4D58036A" w14:textId="77777777" w:rsidR="00425AAE" w:rsidRDefault="00425AAE">
      <w:r>
        <w:t>The initial and current Debian packaging was made by Laurent Fousse &lt;laurent@komite.net&gt; in 2008 and is put into public domain.</w:t>
      </w:r>
    </w:p>
    <w:p w14:paraId="4487CAF4" w14:textId="77777777" w:rsidR="00425AAE" w:rsidRDefault="00425AAE">
      <w:r>
        <w:t>[END FILE=mpclib3-1.0.2/debian/copyright]</w:t>
      </w:r>
    </w:p>
    <w:p w14:paraId="2881DD7D" w14:textId="77777777" w:rsidR="00425AAE" w:rsidRDefault="00425AAE" w:rsidP="000727EF">
      <w:pPr>
        <w:pStyle w:val="Heading2"/>
      </w:pPr>
      <w:r>
        <w:t xml:space="preserve"> </w:t>
      </w:r>
      <w:bookmarkStart w:id="447" w:name="_Toc399938264"/>
      <w:r>
        <w:t>mpdecimal (version 2.4.0):</w:t>
      </w:r>
      <w:bookmarkEnd w:id="447"/>
    </w:p>
    <w:p w14:paraId="191ADF00" w14:textId="77777777" w:rsidR="00425AAE" w:rsidRDefault="00425AAE" w:rsidP="000727EF">
      <w:pPr>
        <w:pStyle w:val="Heading3"/>
      </w:pPr>
      <w:r>
        <w:t>mpdecimal-2.4.0/debian/copyright:</w:t>
      </w:r>
    </w:p>
    <w:p w14:paraId="36E9CDA1" w14:textId="77777777" w:rsidR="00425AAE" w:rsidRDefault="00425AAE">
      <w:r>
        <w:t>[BEGIN FILE=mpdecimal-2.4.0/debian/copyright] Format: http://www.debian.org/doc/packaging-manuals/copyright-format/1.0/ Upstream-Name: mpdecimal Source: http://www.bytereef.org/mpdecimal/download.html</w:t>
      </w:r>
    </w:p>
    <w:p w14:paraId="42827008" w14:textId="77777777" w:rsidR="00425AAE" w:rsidRDefault="00425AAE">
      <w:r>
        <w:t xml:space="preserve">Files: * Copyright: Copyright (c) 2008-2013 Stefan Krah. All rights reserved. License: BSD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w:t>
      </w:r>
      <w:r>
        <w:lastRenderedPageBreak/>
        <w:t>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110B4E1" w14:textId="77777777" w:rsidR="00425AAE" w:rsidRDefault="00425AAE">
      <w:r>
        <w:t>Files: libmpdec/vcstdint.h Copyright: Copyright (c) 2006-2008 Alexander Chemeris License: BSD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The name of the author may be used to endorse or promote products     derived from this software without specific prior written permission.  .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8F7EAA4" w14:textId="77777777" w:rsidR="00425AAE" w:rsidRDefault="00425AAE">
      <w:r>
        <w:t>Files: debian/* Copyright: 2012 Matthias Klose &lt;doko@debian.org&gt;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 [END FILE=mpdecimal-2.4.0/debian/copyright]</w:t>
      </w:r>
    </w:p>
    <w:p w14:paraId="79F15351" w14:textId="77777777" w:rsidR="00425AAE" w:rsidRDefault="00425AAE" w:rsidP="000727EF">
      <w:pPr>
        <w:pStyle w:val="Heading3"/>
      </w:pPr>
      <w:r>
        <w:t>mpdecimal-2.4.0/doc/LICENSE.txt:</w:t>
      </w:r>
    </w:p>
    <w:p w14:paraId="3A163E0A" w14:textId="77777777" w:rsidR="00425AAE" w:rsidRDefault="00425AAE">
      <w:r>
        <w:t>[BEGIN FILE=mpdecimal-2.4.0/doc/LICENSE.txt]</w:t>
      </w:r>
    </w:p>
    <w:p w14:paraId="0256E9F7" w14:textId="77777777" w:rsidR="00425AAE" w:rsidRDefault="00425AAE">
      <w:r>
        <w:t xml:space="preserve"> DOCUMENTATION LICENSE =====================</w:t>
      </w:r>
    </w:p>
    <w:p w14:paraId="5B5A6486" w14:textId="77777777" w:rsidR="00425AAE" w:rsidRDefault="00425AAE">
      <w:r>
        <w:t>Copyright 2010-2016 Stefan Krah. All rights reserved.</w:t>
      </w:r>
    </w:p>
    <w:p w14:paraId="35CF4093" w14:textId="77777777" w:rsidR="00425AAE" w:rsidRDefault="00425AAE">
      <w:r>
        <w:t>Redistribution and use in source (RST) and 'compiled' forms (HTML, PDF, PostScript and so forth) with or without modification, are permitted provided that the following conditions are met:</w:t>
      </w:r>
    </w:p>
    <w:p w14:paraId="6AED145A" w14:textId="77777777" w:rsidR="00425AAE" w:rsidRDefault="00425AAE">
      <w:r>
        <w:lastRenderedPageBreak/>
        <w:t xml:space="preserve">   1. Redistributions of source code (RST) must retain the above       copyright notice, this list of conditions and the following       disclaimer as the first lines of this file unmodified.</w:t>
      </w:r>
    </w:p>
    <w:p w14:paraId="2432AF71" w14:textId="77777777" w:rsidR="00425AAE" w:rsidRDefault="00425AAE">
      <w:r>
        <w:t xml:space="preserve">   2. Modified documents must carry a notice that modification has       occurred. This notice must also be present in any compiled form.</w:t>
      </w:r>
    </w:p>
    <w:p w14:paraId="47814782" w14:textId="77777777" w:rsidR="00425AAE" w:rsidRDefault="00425AAE">
      <w:r>
        <w:t xml:space="preserve">   3. Redistributions in compiled form (converted to HTML, PDF,       PostScript and other formats) must reproduce the above copyright       notice, this list of conditions and the following disclaimer       in the documentation and/or other materials provided with the       distribution.</w:t>
      </w:r>
    </w:p>
    <w:p w14:paraId="45A12EAD" w14:textId="77777777" w:rsidR="00425AAE" w:rsidRDefault="00425AAE">
      <w:r>
        <w:t>THIS DOCUMENTATION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DOCUMENTATION, EVEN IF ADVISED OF THE POSSIBILITY OF SUCH DAMAGE.</w:t>
      </w:r>
    </w:p>
    <w:p w14:paraId="538884A1" w14:textId="77777777" w:rsidR="00425AAE" w:rsidRDefault="00425AAE">
      <w:r>
        <w:t xml:space="preserve"> DISTRIBUTOR NOTES =================</w:t>
      </w:r>
    </w:p>
    <w:p w14:paraId="3754EFE7" w14:textId="77777777" w:rsidR="00425AAE" w:rsidRDefault="00425AAE">
      <w:r>
        <w:t>The license is the standard FreeBSD Documentation License with an added clause that requires a user notice for modifications. The following modification notices are sufficient:</w:t>
      </w:r>
    </w:p>
    <w:p w14:paraId="50843B79" w14:textId="77777777" w:rsidR="00425AAE" w:rsidRDefault="00425AAE">
      <w:r>
        <w:t xml:space="preserve"> RST files ---------</w:t>
      </w:r>
    </w:p>
    <w:p w14:paraId="7BEA6087" w14:textId="77777777" w:rsidR="00425AAE" w:rsidRDefault="00425AAE">
      <w:r>
        <w:t>The modification notice may be added below the license:</w:t>
      </w:r>
    </w:p>
    <w:p w14:paraId="6986177F" w14:textId="77777777" w:rsidR="00425AAE" w:rsidRDefault="00425AAE">
      <w:r>
        <w:t xml:space="preserve">   Copyright 2010-2016 Stefan Krah. All rights reserved.    ...    ...    IF ADVISED OF THE POSSIBILITY OF SUCH DAMAGE.</w:t>
      </w:r>
    </w:p>
    <w:p w14:paraId="58405819" w14:textId="77777777" w:rsidR="00425AAE" w:rsidRDefault="00425AAE">
      <w:r>
        <w:t xml:space="preserve">   This file was modified in 2016 by DISTRIBUTOR.</w:t>
      </w:r>
    </w:p>
    <w:p w14:paraId="3780A5AD" w14:textId="77777777" w:rsidR="00425AAE" w:rsidRDefault="00425AAE">
      <w:r>
        <w:t xml:space="preserve"> HTML files ----------</w:t>
      </w:r>
    </w:p>
    <w:p w14:paraId="5D60BB95" w14:textId="77777777" w:rsidR="00425AAE" w:rsidRDefault="00425AAE">
      <w:r>
        <w:t>The modification notice may be added to the copyright footer:</w:t>
      </w:r>
    </w:p>
    <w:p w14:paraId="630925E2" w14:textId="77777777" w:rsidR="00425AAE" w:rsidRDefault="00425AAE">
      <w:r>
        <w:t xml:space="preserve">   Copyright 2010-2016 Stefan Krah, modified 2016 by DISTRIBUTOR.</w:t>
      </w:r>
    </w:p>
    <w:p w14:paraId="70FF3860" w14:textId="77777777" w:rsidR="00425AAE" w:rsidRDefault="00425AAE"/>
    <w:p w14:paraId="0A229C96" w14:textId="77777777" w:rsidR="00425AAE" w:rsidRDefault="00425AAE">
      <w:r>
        <w:t>[END FILE=mpdecimal-2.4.0/doc/LICENSE.txt]</w:t>
      </w:r>
    </w:p>
    <w:p w14:paraId="6CDDD492" w14:textId="77777777" w:rsidR="00425AAE" w:rsidRDefault="00425AAE" w:rsidP="000727EF">
      <w:pPr>
        <w:pStyle w:val="Heading3"/>
      </w:pPr>
      <w:r>
        <w:t>mpdecimal-2.4.0/LICENSE.txt:</w:t>
      </w:r>
    </w:p>
    <w:p w14:paraId="1530DA14" w14:textId="77777777" w:rsidR="00425AAE" w:rsidRDefault="00425AAE">
      <w:r>
        <w:t xml:space="preserve">[BEGIN FILE=mpdecimal-2.4.0/LICENSE.txt] /*  * Copyright (c) 2008-2016 Stefan Krah. All rights reserved.  *  * Redistribution and use in source and binary forms, with or without  * modification, are permitted provided that the following conditions  * are met:  *  * 1. Redistributions of source code must retain the above copyright  *    notice, this list of conditions and the following disclaimer.  *  * 2. Redistributions in binary form must reproduce the above copyright  *    notice, this list of conditions and the following disclaimer in the  *    documentation and/or other materials provided with the distribution.  *  * THIS SOFTWARE IS PROVIDED BY THE AUTHOR AND </w:t>
      </w:r>
      <w:r>
        <w:lastRenderedPageBreak/>
        <w:t>CONTRIBUTORS AS IS AND  * ANY EXPRESS OR IMPLIED WARRANTIES, INCLUDING, BUT NOT LIMITED TO, THE  * IMPLIED WARRANTIES OF MERCHANTABILITY AND FITNESS FOR A PARTICULAR PURPOSE  * ARE DISCLAIMED.  IN NO EVENT SHALL THE AUTHOR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[END FILE=mpdecimal-2.4.0/LICENSE.txt]</w:t>
      </w:r>
    </w:p>
    <w:p w14:paraId="0E2B009E" w14:textId="77777777" w:rsidR="00425AAE" w:rsidRDefault="00425AAE" w:rsidP="000727EF">
      <w:pPr>
        <w:pStyle w:val="Heading2"/>
      </w:pPr>
      <w:r>
        <w:t xml:space="preserve"> </w:t>
      </w:r>
      <w:bookmarkStart w:id="448" w:name="_Toc399938265"/>
      <w:r>
        <w:t>mpfr4 (version 3.1.2):</w:t>
      </w:r>
      <w:bookmarkEnd w:id="448"/>
    </w:p>
    <w:p w14:paraId="22C36E97" w14:textId="77777777" w:rsidR="00425AAE" w:rsidRDefault="00425AAE" w:rsidP="000727EF">
      <w:pPr>
        <w:pStyle w:val="Heading3"/>
      </w:pPr>
      <w:r>
        <w:t>mpfr4-3.1.2/debian/copyright:</w:t>
      </w:r>
    </w:p>
    <w:p w14:paraId="3E764B61" w14:textId="77777777" w:rsidR="00425AAE" w:rsidRDefault="00425AAE">
      <w:r>
        <w:t>[BEGIN FILE=mpfr4-3.1.2/debian/copyright] MPFR was downloaded from http://www.mpfr.org/.</w:t>
      </w:r>
    </w:p>
    <w:p w14:paraId="5B36AEBD" w14:textId="77777777" w:rsidR="00425AAE" w:rsidRDefault="00425AAE">
      <w:r>
        <w:t>Copyright 2000, 2001, 2002, 2003, 2004, 2005, 2006, 2007, 2008, 2009, 2010 Free Software Foundation, Inc. Contributed by the Arenaire and Cacao projects, INRIA.</w:t>
      </w:r>
    </w:p>
    <w:p w14:paraId="5BDA7514" w14:textId="77777777" w:rsidR="00425AAE" w:rsidRDefault="00425AAE">
      <w:r>
        <w:t>The GNU MPFR Library is free software; you can redistribute it and/or modify it under the terms of the GNU Lesser General Public License (either version 3 of the License, or, at your option, any later version).</w:t>
      </w:r>
    </w:p>
    <w:p w14:paraId="66CA7A19" w14:textId="77777777" w:rsidR="00425AAE" w:rsidRDefault="00425AAE">
      <w:r>
        <w:t>For the documentation, this terms apply:</w:t>
      </w:r>
    </w:p>
    <w:p w14:paraId="00BAF843" w14:textId="77777777" w:rsidR="00425AAE" w:rsidRDefault="00425AAE">
      <w:r>
        <w:t xml:space="preserve">    Permission is granted to copy, distribute and/or modify this document under     the terms of the GNU Free Documentation License, Version 1.2 or any later     version published by the Free Software Foundation; with no Invariant Sections,     with no Front-Cover Texts, and with no Back-Cover Texts.</w:t>
      </w:r>
    </w:p>
    <w:p w14:paraId="1FD2DA63" w14:textId="77777777" w:rsidR="00425AAE" w:rsidRDefault="00425AAE">
      <w:r>
        <w:t xml:space="preserve"> On Debian systems, a copy of the license is located in files /usr/share/common-licenses/LGPL-3 and /usr/share/common-licenses/GFDL. [END FILE=mpfr4-3.1.2/debian/copyright]</w:t>
      </w:r>
    </w:p>
    <w:p w14:paraId="7710DCB5" w14:textId="77777777" w:rsidR="00425AAE" w:rsidRDefault="00425AAE" w:rsidP="000727EF">
      <w:pPr>
        <w:pStyle w:val="Heading3"/>
      </w:pPr>
      <w:r>
        <w:t>mpfr4-3.1.2/tools/ck-copyright-notice:</w:t>
      </w:r>
    </w:p>
    <w:p w14:paraId="5CF001CD" w14:textId="77777777" w:rsidR="00425AAE" w:rsidRDefault="00425AAE">
      <w:r>
        <w:t>[BEGIN FILE=mpfr4-3.1.2/tools/ck-copyright-notice] #!/bin/sh</w:t>
      </w:r>
    </w:p>
    <w:p w14:paraId="7E82093C" w14:textId="77777777" w:rsidR="00425AAE" w:rsidRDefault="00425AAE">
      <w:r>
        <w:t># Copyright 2008, 2009, 2010, 2011, 2012, 2013 Free Software Foundation, Inc. # This script is free software; the Free Software Foundation # gives unlimited permission to copy and/or distribute it, # with or without modifications, as long as this notice is preserved.</w:t>
      </w:r>
    </w:p>
    <w:p w14:paraId="5DA934FC" w14:textId="77777777" w:rsidR="00425AAE" w:rsidRDefault="00425AAE">
      <w:r>
        <w:t># This program is distributed in the hope that it will be useful, # but WITHOUT ANY WARRANTY, to the extent permitted by law; without # even the implied warranty of MERCHANTABILITY or FITNESS FOR A # PARTICULAR PURPOSE.</w:t>
      </w:r>
    </w:p>
    <w:p w14:paraId="3F62A0DB" w14:textId="77777777" w:rsidR="00425AAE" w:rsidRDefault="00425AAE">
      <w:r>
        <w:t xml:space="preserve"># ck-copyright-notice can be run from the tools directory dir=`pwd` [ -d src ] </w:t>
      </w:r>
    </w:p>
    <w:p w14:paraId="45C1CE52" w14:textId="77777777" w:rsidR="00425AAE" w:rsidRDefault="00425AAE"/>
    <w:p w14:paraId="3714F4AF" w14:textId="77777777" w:rsidR="00425AAE" w:rsidRDefault="00425AAE">
      <w:r>
        <w:t xml:space="preserve"> [ `basename $dir` != tools ] </w:t>
      </w:r>
    </w:p>
    <w:p w14:paraId="39FBAFB2" w14:textId="77777777" w:rsidR="00425AAE" w:rsidRDefault="00425AAE"/>
    <w:p w14:paraId="07901C81" w14:textId="77777777" w:rsidR="00425AAE" w:rsidRDefault="00425AAE">
      <w:r>
        <w:t xml:space="preserve"> cd ..</w:t>
      </w:r>
    </w:p>
    <w:p w14:paraId="3EA2365D" w14:textId="77777777" w:rsidR="00425AAE" w:rsidRDefault="00425AAE">
      <w:r>
        <w:t># Note: if paragraphs are reformatted, this may need to be updated.</w:t>
      </w:r>
    </w:p>
    <w:p w14:paraId="700C5BC8" w14:textId="77777777" w:rsidR="00425AAE" w:rsidRDefault="00425AAE">
      <w:r>
        <w:t>lgpl=`sed -n '/version [0-9.]* or any later version/ {   s/.*version //   s/ or.*//   p   q   }' doc/mpfr.texi`</w:t>
      </w:r>
    </w:p>
    <w:p w14:paraId="252A0B3B" w14:textId="77777777" w:rsidR="00425AAE" w:rsidRDefault="00425AAE">
      <w:r>
        <w:t xml:space="preserve"># Do not use find ... </w:t>
      </w:r>
    </w:p>
    <w:p w14:paraId="58FDAEC6" w14:textId="77777777" w:rsidR="00425AAE" w:rsidRDefault="00425AAE">
      <w:r>
        <w:t xml:space="preserve"> while read file do ... done because the do # part needs to be run in the current shell, and some shells behave in # a different way. srctests=`find src tests -name '*.[ch]'`</w:t>
      </w:r>
    </w:p>
    <w:p w14:paraId="1726C1B1" w14:textId="77777777" w:rsidR="00425AAE" w:rsidRDefault="00425AAE">
      <w:r>
        <w:t>err=0 for file in $srctests do   y=   case $file in     tests/RRTest.c)       # This file doesn't have a copyright notice, but isn't distributed.       continue ;;     src/mpfr-longlong.h)       # This file (which comes from GMP) has a specific copyright notice.       continue ;;     src/get_patches.c)       file=tools/get_patches.sh ;;     */mparam.h)       y=2005, ;;   esac   grep -q Copyright $y.* Free Software Foundation $file &amp;&amp; \   grep -q GNU MPFR Library $file &amp;&amp; \   grep -q either version $lgpl of the License $file &amp;&amp; continue   echo Possibly missing or incorrect copyright notice in $file   err=1 done</w:t>
      </w:r>
    </w:p>
    <w:p w14:paraId="44E15C06" w14:textId="77777777" w:rsidR="00425AAE" w:rsidRDefault="00425AAE">
      <w:r>
        <w:t>exit $err [END FILE=mpfr4-3.1.2/tools/ck-copyright-notice]</w:t>
      </w:r>
    </w:p>
    <w:p w14:paraId="149418EA" w14:textId="77777777" w:rsidR="00425AAE" w:rsidRDefault="00425AAE" w:rsidP="000727EF">
      <w:pPr>
        <w:pStyle w:val="Heading2fegan"/>
      </w:pPr>
      <w:bookmarkStart w:id="449" w:name="_Toc399938266"/>
      <w:r>
        <w:t>msgpack-pure-0.1.3</w:t>
      </w:r>
      <w:bookmarkEnd w:id="449"/>
    </w:p>
    <w:p w14:paraId="108C8E78" w14:textId="77777777" w:rsidR="00425AAE" w:rsidRDefault="00425AAE" w:rsidP="00053D4A">
      <w:r>
        <w:tab/>
        <w:t>Apache 2</w:t>
      </w:r>
      <w:r>
        <w:tab/>
        <w:t>http://www.apache.org/licenses/LICENSE-2.0</w:t>
      </w:r>
    </w:p>
    <w:p w14:paraId="7B4253AD" w14:textId="77777777" w:rsidR="00425AAE" w:rsidRDefault="00425AAE" w:rsidP="000727EF">
      <w:pPr>
        <w:pStyle w:val="Heading2fegan"/>
      </w:pPr>
      <w:bookmarkStart w:id="450" w:name="_Toc399938267"/>
      <w:r>
        <w:t>msgpack-python-0.4.2</w:t>
      </w:r>
      <w:bookmarkEnd w:id="450"/>
    </w:p>
    <w:p w14:paraId="3A911BFE" w14:textId="77777777" w:rsidR="00425AAE" w:rsidRDefault="00425AAE" w:rsidP="00053D4A">
      <w:r>
        <w:tab/>
        <w:t>Apache 2</w:t>
      </w:r>
      <w:r>
        <w:tab/>
        <w:t>http://www.apache.org/licenses/LICENSE-2.0</w:t>
      </w:r>
    </w:p>
    <w:p w14:paraId="6BEBBAC2" w14:textId="77777777" w:rsidR="00425AAE" w:rsidRDefault="00425AAE" w:rsidP="000727EF">
      <w:pPr>
        <w:pStyle w:val="Heading2"/>
      </w:pPr>
      <w:r>
        <w:t xml:space="preserve"> </w:t>
      </w:r>
      <w:bookmarkStart w:id="451" w:name="_Toc399938268"/>
      <w:r>
        <w:t>mtools (version 4.0.18):</w:t>
      </w:r>
      <w:bookmarkEnd w:id="451"/>
    </w:p>
    <w:p w14:paraId="4D689C5D" w14:textId="77777777" w:rsidR="00425AAE" w:rsidRDefault="00425AAE" w:rsidP="000727EF">
      <w:pPr>
        <w:pStyle w:val="Heading3"/>
      </w:pPr>
      <w:r>
        <w:t>mtools-4.0.18/debian/copyright:</w:t>
      </w:r>
    </w:p>
    <w:p w14:paraId="4143673D" w14:textId="77777777" w:rsidR="00425AAE" w:rsidRDefault="00425AAE">
      <w:r>
        <w:t>[BEGIN FILE=mtools-4.0.18/debian/copyright] This package was originally debianized by Adrian Bunk &lt;bunk@fs.tum.de&gt; It has been subsequently taken over by Luis Bustamante &lt;luferbu@fluidsignal.com&gt;</w:t>
      </w:r>
    </w:p>
    <w:p w14:paraId="51DC65A0" w14:textId="77777777" w:rsidR="00425AAE" w:rsidRDefault="00425AAE">
      <w:r>
        <w:t>It was downloaded from http://mtools.linux.lu/mtools/</w:t>
      </w:r>
    </w:p>
    <w:p w14:paraId="0F339C7F" w14:textId="77777777" w:rsidR="00425AAE" w:rsidRDefault="00425AAE">
      <w:r>
        <w:t>Upstream Author: Alain Knaff &lt;Alain@linux.lu&gt;</w:t>
      </w:r>
    </w:p>
    <w:p w14:paraId="4A0760CB" w14:textId="77777777" w:rsidR="00425AAE" w:rsidRDefault="00425AAE">
      <w:r>
        <w:t>Copyright:</w:t>
      </w:r>
    </w:p>
    <w:p w14:paraId="18192F7A" w14:textId="77777777" w:rsidR="00425AAE" w:rsidRDefault="00425AAE">
      <w:r>
        <w:t xml:space="preserve">  scripts/mcheck:     Copyright (C) 1994 David C. Niemi (niemi@tuxers.net)   scripts/uz:     Copyright (C) 1994, 2002 David C. Niemi (niemi at tuxers dot net)   scripts/tgz:     Copyright (C) 1994 David C. Niemi (niemi@tuxers.net)</w:t>
      </w:r>
    </w:p>
    <w:p w14:paraId="193F2C19" w14:textId="77777777" w:rsidR="00425AAE" w:rsidRDefault="00425AAE">
      <w:r>
        <w:t xml:space="preserve">  You are free to distribute this software under the terms of   the GNU General Public License, Version 3.   On Debian systems, the complete text of the GNU General Public</w:t>
      </w:r>
    </w:p>
    <w:p w14:paraId="278B6737" w14:textId="77777777" w:rsidR="00425AAE" w:rsidRDefault="00425AAE">
      <w:r>
        <w:t xml:space="preserve">  License can be found in /usr/share/common-licenses/GPL-3 file.</w:t>
      </w:r>
    </w:p>
    <w:p w14:paraId="2A03824C" w14:textId="77777777" w:rsidR="00425AAE" w:rsidRDefault="00425AAE">
      <w:r>
        <w:t>===================================================================</w:t>
      </w:r>
    </w:p>
    <w:p w14:paraId="63AA64DD" w14:textId="77777777" w:rsidR="00425AAE" w:rsidRDefault="00425AAE">
      <w:r>
        <w:lastRenderedPageBreak/>
        <w:t xml:space="preserve">  The manpage tgz.1 is distributed under the terms of the GNU   Free Documentation License, with no Invariant Sections, no   Front-Covers Texts and no Back-Covers Texts.</w:t>
      </w:r>
    </w:p>
    <w:p w14:paraId="1AEC6886" w14:textId="77777777" w:rsidR="00425AAE" w:rsidRDefault="00425AAE">
      <w:r>
        <w:t xml:space="preserve">  The complete text of the GFDL v1.2 can be found in the   /usr/share/common-licenses/GFDL-1.2 file. [END FILE=mtools-4.0.18/debian/copyright]</w:t>
      </w:r>
    </w:p>
    <w:p w14:paraId="7A72A847" w14:textId="77777777" w:rsidR="00425AAE" w:rsidRDefault="00425AAE" w:rsidP="000727EF">
      <w:pPr>
        <w:pStyle w:val="Heading2"/>
      </w:pPr>
      <w:r>
        <w:t xml:space="preserve"> </w:t>
      </w:r>
      <w:bookmarkStart w:id="452" w:name="_Toc399938269"/>
      <w:r>
        <w:t>multipath-tools (version 0.5.0):</w:t>
      </w:r>
      <w:bookmarkEnd w:id="452"/>
    </w:p>
    <w:p w14:paraId="1BAEB690" w14:textId="77777777" w:rsidR="00425AAE" w:rsidRDefault="00425AAE" w:rsidP="000727EF">
      <w:pPr>
        <w:pStyle w:val="Heading3"/>
      </w:pPr>
      <w:r>
        <w:t>multipath-tools-0.5.0/debian/copyright:</w:t>
      </w:r>
    </w:p>
    <w:p w14:paraId="189E7514" w14:textId="77777777" w:rsidR="00425AAE" w:rsidRDefault="00425AAE">
      <w:r>
        <w:t>[BEGIN FILE=multipath-tools-0.5.0/debian/copyright] This is the Debian GNU/Linux prepackaged version of multipath-tools.</w:t>
      </w:r>
    </w:p>
    <w:p w14:paraId="11FE2DAD" w14:textId="77777777" w:rsidR="00425AAE" w:rsidRDefault="00425AAE">
      <w:r>
        <w:t>Copyright (C) 2003,2004 Christophe Varoqui &lt;christophe.varoqui@free.fr&gt;</w:t>
      </w:r>
    </w:p>
    <w:p w14:paraId="5F2AFC2B" w14:textId="77777777" w:rsidR="00425AAE" w:rsidRDefault="00425AAE">
      <w:r>
        <w:t>multipath-tools is licensed under the GNU GPL version 2. libsysfs is licensed under the GNU LGPL version 2.1 or later. libdevmapper is licensed under the GNU LGPL version 2.</w:t>
      </w:r>
    </w:p>
    <w:p w14:paraId="0F18F1EA" w14:textId="77777777" w:rsidR="00425AAE" w:rsidRDefault="00425AAE">
      <w:r>
        <w:t>On Debian systems, the complete text of the GNU General Public License and of the GNU Lesser General Public License can be found in /usr/share/common-licenses/GPL-2 and /usr/share/common-licenses/LGPL-2 .</w:t>
      </w:r>
    </w:p>
    <w:p w14:paraId="4B054DE3" w14:textId="77777777" w:rsidR="00425AAE" w:rsidRDefault="00425AAE">
      <w:r>
        <w:t>[END FILE=multipath-tools-0.5.0/debian/copyright]</w:t>
      </w:r>
    </w:p>
    <w:p w14:paraId="2589D9EE" w14:textId="77777777" w:rsidR="00425AAE" w:rsidRDefault="00425AAE" w:rsidP="000727EF">
      <w:pPr>
        <w:pStyle w:val="Heading2"/>
      </w:pPr>
      <w:r>
        <w:t xml:space="preserve"> </w:t>
      </w:r>
      <w:bookmarkStart w:id="453" w:name="_Toc399938270"/>
      <w:r>
        <w:t>mysql-5.5 (version 5.5.37):</w:t>
      </w:r>
      <w:bookmarkEnd w:id="453"/>
    </w:p>
    <w:p w14:paraId="347A387B" w14:textId="77777777" w:rsidR="00425AAE" w:rsidRDefault="00425AAE" w:rsidP="000727EF">
      <w:pPr>
        <w:pStyle w:val="Heading3"/>
      </w:pPr>
      <w:r>
        <w:t>mysql-5.5-5.5.37/debian/copyright:</w:t>
      </w:r>
    </w:p>
    <w:p w14:paraId="4FD5A94A" w14:textId="77777777" w:rsidR="00425AAE" w:rsidRDefault="00425AAE">
      <w:r>
        <w:t xml:space="preserve">[BEGIN FILE=mysql-5.5-5.5.37/debian/copyright] Format: http://www.debian.org/doc/packaging-manuals/copyright-format/1.0/ Upstream-Name: MySQL 5.5 Upstream-Contact: http://bugs.mysql.com/ Source: http://dev.mysql.com/downloads/mysql/5.5.html Comment:  The file Docs/mysql.info is removed from the upstream source  because it is incompatible with the Debian Free Software Guidelines.  See debian/README.source for how this repacking was done.  .  Originally produced by a modified version of licensecheck2dep5  from CDBS by Clint Byrum &lt;clint@ubuntu.com&gt;. Hand modified to reduce  redundancy in the output and add appropriate license text. The file  has been rechecked against the source using the development version  of license-reconcile, see #686485.  .  Also, MySQL carries the FOSS License Exception specified in README  .  Quoting from README:  .  MySQL FOSS License Exception We want free and open source  software applications under certain licenses to be able to use  specified GPL-licensed MySQL client libraries despite the fact  that not all such FOSS licenses are compatible with version  2 of the GNU General Public License.  Therefore there are  special exceptions to the terms and conditions of the GPLv2  as applied to these client libraries, which are identified  and described in more detail in the FOSS License Exception at  &lt;http://www.mysql.com/about/legal/licensing/foss-exception.html&gt;.  .  The text of the Above URL is quoted below, as of Aug 17, 2011.  .  &gt; FOSS License Exception  &gt; .  &gt; Updated July 1, 2010  &gt; .  &gt; What is the FOSS License Exception?  Oracle's Free and Open Source  &gt; Software (FOSS) License Exception (formerly known as the FLOSS  &gt; </w:t>
      </w:r>
      <w:r>
        <w:lastRenderedPageBreak/>
        <w:t xml:space="preserve">License Exception) allows developers of FOSS applications to include  &gt; Oracle's MySQL Client Libraries (also referred to as MySQL Drivers  &gt; or MySQL Connectors) with their FOSS applications. MySQL Client  &gt; Libraries are typically licensed pursuant to version 2 of the General  &gt; Public License (GPL), but this exception permits distribution of  &gt; certain MySQL Client Libraries with a developer's FOSS applications  &gt; licensed under the terms of another FOSS license listed below,  &gt; even though such other FOSS license may be incompatible with the GPL.  &gt; .  &gt; The following terms and conditions describe the circumstances under  &gt; which Oracle's FOSS License Exception applies.  &gt; .  &gt; Oracle's FOSS License Exception Terms and Conditions Definitions.  &gt; Derivative Work means a derivative work, as defined under applicable  &gt; copyright law, formed entirely from the Program and one or more  &gt; FOSS Applications.  &gt; .  &gt; FOSS Application means a free and open source software application  &gt; distributed subject to a license listed in the section below titled  &gt; FOSS License List.  &gt; .  &gt; FOSS Notice means a notice placed by Oracle or MySQL in a copy  &gt; of the MySQL Client Libraries stating that such copy of the MySQL  &gt; Client Libraries may be distributed under Oracle's or MySQL's FOSS  &gt; (or FLOSS) License Exception.  &gt; .  &gt; Independent Work means portions of the Derivative Work that are not  &gt; derived from the Program and can reasonably be considered independent  &gt; and separate works.  &gt; .  &gt; Program means a copy of Oracle's MySQL Client Libraries that  &gt; contains a FOSS Notice.  &gt; .  &gt; A FOSS application developer (you or your) may distribute a  &gt; Derivative Work provided that you and the Derivative Work meet all  &gt; of the following conditions: You obey the GPL in all respects for  &gt; the Program and all portions (including modifications) of the Program  &gt; included in the Derivative Work (provided that this condition does not  &gt; apply to Independent Works); The Derivative Work does not include any  &gt; work licensed under the GPL other than the Program; You distribute  &gt; Independent Works subject to a license listed in the section below  &gt; titled FOSS License List; You distribute Independent Works in  &gt; object code or executable form with the complete corresponding  &gt; machine-readable source code on the same medium and under the same  &gt; FOSS license applying to the object code or executable forms; All  &gt; works that are aggregated with the Program or the Derivative Work  &gt; on a medium or volume of storage are not derivative works of the  &gt; Program, Derivative Work or FOSS Application, and must reasonably  &gt; be considered independent and separate works.  Oracle reserves all  &gt; rights not expressly granted in these terms and conditions. If all  &gt; of the above conditions are not met, then this FOSS License Exception  &gt; does not apply to you or your Derivative Work.  &gt; .  &gt; FOSS License List  &gt; .  &gt; License Name    Version(s)/Copyright Date  &gt; Release Early    Certified Software  &gt; Academic Free License    2.0  &gt; Apache Software License  1.0/1.1/2.0  &gt; Apple Public Source License  2.0  &gt; Artistic license     From Perl 5.8.0  &gt; BSD license  July 22 1999  &gt; Common Development and Distribution License (CDDL)   1.0  &gt; Common Public License    1.0  &gt; Eclipse Public License   1.0  &gt; European Union Public License (EUPL)[1]    1.1  &gt; GNU Library or Lesser General Public License (LGPL)    2.0/2.1/3.0  &gt; GNU General Public License (GPL)     3.0  &gt; IBM Public License   1.0  &gt; Jabber Open Source License   1.0  &gt; MIT License (As listed in file MIT-License.txt)  -  &gt; Mozilla Public License (MPL)     1.0/1.1  &gt; Open Software License    2.0  &gt; OpenSSL license (with original SSLeay license)   2003 (1998)  &gt; PHP License  3.0/3.01  &gt; Python license (CNRI Python License)     -  &gt; Python Software Foundation License   2.1.1  &gt; Sleepycat </w:t>
      </w:r>
      <w:r>
        <w:lastRenderedPageBreak/>
        <w:t>License   1999  &gt; University of Illinois/NCSA Open Source License  -  &gt; W3C License  2001  &gt; X11 License  2001  &gt; Zlib/libpng License  -  &gt; Zope Public License  2.0  &gt; [1] When an Independent Work is licensed under a Compatible License  &gt; pursuant to the EUPL, the Compatible License rather than the EUPL is  &gt; the applicable license for purposes of these FOSS License Exception  &gt; Terms and Conditions.  .  The above text is subject to this copyright notice:  Â© 2010, Oracle and/or its affiliates.</w:t>
      </w:r>
    </w:p>
    <w:p w14:paraId="52CC5738" w14:textId="77777777" w:rsidR="00425AAE" w:rsidRDefault="00425AAE">
      <w:r>
        <w:t>Files: * Copyright: 2000, 2013, Oracle and/or its affiliates. All rights reserved. License: GPL-2</w:t>
      </w:r>
    </w:p>
    <w:p w14:paraId="043AE94C" w14:textId="77777777" w:rsidR="00425AAE" w:rsidRDefault="00425AAE">
      <w:r>
        <w:t>Files: debian/* Copyright:  1997-1998, Scott Hanson &lt;shanson@debian.org&gt;  1997, Christian Schwarz &lt;schwarz@debian.org&gt;  1999-2007, 2009, Christian Hammers &lt;ch@debian.org&gt;  2000-2001, Christopher C. Chimelis &lt;chris@debian.org&gt;  2001, Matthew Wilcox &lt;willy@debian.org&gt;  2005-2007, sean finney &lt;seanius@debian.org&gt;  2006, Adam Conrad &lt;adconrad@0c3.net&gt;  2007-2011, Norbert Tretkowski &lt;norbert@tretkowski.de&gt;  2007-2008, Monty Taylor &lt;mordred@inaugust.com&gt;  2008, Devin Carraway &lt;devin@debian.org&gt;  2008, Steffen Joeris &lt;white@debian.org&gt;  2010, Xavier Oswald &lt;xoswald@debian.org&gt;  2011, Clint Byrum &lt;clint@ubuntu.com&gt;  2011, OndÅ™ej SurÃ½ &lt;ondrej@debian.org&gt;  2012, Nicholas Bamber &lt;nicholas@periapt.co.uk&gt; License: GPL-2+</w:t>
      </w:r>
    </w:p>
    <w:p w14:paraId="6314B5F0" w14:textId="77777777" w:rsidR="00425AAE" w:rsidRDefault="00425AAE">
      <w:r>
        <w:t>Files: debian/additions/mysqlreport* Copyright: 2006-2008, Daniel Nichter &lt;public@codenode.com&gt; License: GPL-2+</w:t>
      </w:r>
    </w:p>
    <w:p w14:paraId="2C94B445" w14:textId="77777777" w:rsidR="00425AAE" w:rsidRDefault="00425AAE">
      <w:r>
        <w:t>Files: debian/additions/innotop/* Copyright: 2006, Baron Schwartz &lt;baron at xaprb dot com&gt; License: Artistic or GPL-2</w:t>
      </w:r>
    </w:p>
    <w:p w14:paraId="5FD48D1C" w14:textId="77777777" w:rsidR="00425AAE" w:rsidRDefault="00425AAE">
      <w:r>
        <w:t>Files: cmd-line-utils/libedit/config.h  dbug/example1.c  dbug/example2.c  dbug/example3.c  dbug/factorial.c  dbug/main.c  dbug/my_main.c  dbug/remove_function_from_trace.pl  dbug/tests.c  dbug/tests-t.pl  extra/yassl/src/dummy.cpp  include/probes_mysql_nodtrace.h  libmysqld/resource.h  mysql-test/*  regex/*  sql-bench/graph-compare-results.sh  storage/ndb/bin/*  storage/ndb/demos/*  support-files/binary-configure.sh  support-files/my-huge.cnf.sh  support-files/my-innodb-heavy-4G.cnf.sh  support-files/my-large.cnf.sh  support-files/my-medium.cnf.sh  support-files/my-small.cnf.sh  support-files/mysqld_multi.server.sh  support-files/mysql-log-rotate.sh  support-files/mysql.server-sys5.sh  Docs/* Copyright: UNKNOWN Comment: These files fall under the blanket license specified in the file  COPYING and README License: GPL-2  GPLv2 Disclaimer  For the avoidance of doubt, except that if any license choice  other than GPL or LGPL is available it will apply instead,  Oracle elects to use only the General Public License version 2  (GPLv2) at this time for any software where a choice of GPL  license versions is made available with the language indicating  that GPLv2 or any later version may be used, or where a choice  of which version of the GPL is applied is otherwise unspecified.</w:t>
      </w:r>
    </w:p>
    <w:p w14:paraId="78366766" w14:textId="77777777" w:rsidR="00425AAE" w:rsidRDefault="00425AAE">
      <w:r>
        <w:t xml:space="preserve">Files: BUILD/*  client/*  client/echo.c  client/get_password.c  cmake/*  dbug/dbug_add_tags.pl  extra/*  include/*  libmysql/*  libmysqld/*  libservices/*  mysql-test/include/have_perfschema.inc  mysql-test/lib/mtr_cases.pm  mysql-test/lib/mtr_gcov.pl  mysql-test/lib/mtr_gprof.pl  mysql-test/lib/mtr_io.pl  mysql-test/lib/mtr_match.pm  mysql-test/lib/mtr_misc.pl  mysql-test/lib/mtr_process.pl  mysql-test/lib/mtr_report.pm  mysql-test/lib/mtr_results.pm  mysql-test/lib/mtr_stress.pl  mysql-test/lib/mtr_unique.pm  mysql-test/lib/My/Config.pm  mysql-test/lib/My/CoreDump.pm  </w:t>
      </w:r>
      <w:r>
        <w:lastRenderedPageBreak/>
        <w:t>mysql-test/lib/My/File/*  mysql-test/lib/My/Find.pm  mysql-test/lib/My/Handles.pm  mysql-test/lib/My/Options.pm  mysql-test/lib/My/Platform.pm  mysql-test/lib/My/SafeProcess/Base.pm  mysql-test/lib/My/SafeProcess/safe_kill_win.cc  mysql-test/lib/My/SafeProcess/safe_process.cc  mysql-test/lib/My/SafeProcess/safe_process.pl  mysql-test/lib/My/SafeProcess/safe_process_win.cc  mysql-test/lib/My/SysInfo.pm  mysql-test/lib/My/Test.pm  mysql-test/lib/t/*  mysql-test/lib/v1/mtr_cases.pl  mysql-test/lib/v1/mtr_gcov.pl  mysql-test/lib/v1/mtr_gprof.pl  mysql-test/lib/v1/mtr_im.pl  mysql-test/lib/v1/mtr_io.pl  mysql-test/lib/v1/mtr_match.pl  mysql-test/lib/v1/mtr_misc.pl  mysql-test/lib/v1/mtr_process.pl  mysql-test/lib/v1/mtr_report.pl  mysql-test/lib/v1/mtr_stress.pl  mysql-test/lib/v1/mtr_timer.pl  mysql-test/lib/v1/mtr_unique.pl  mysql-test/lib/v1/My/*  mysql-test/lib/v1/mysql-test-run.pl  mysql-test/mysql-stress-test.pl  mysql-test/mysql-test-run.pl  mysql-test/std_data/*  mysql-test/suite/perfschema/include/*  mysql-test/suite/perfschema_stress/include/*  mysys/*  packaging/WiX/ca/*  plugin/audit_null/*  plugin/auth/*  plugin/daemon_example/*  plugin/fulltext/*  plugin/semisync/semisync_slave.cc  plugin/semisync/semisync_slave.h  scripts/*  sql/*  sql-common/*  storage/*  strings/*  support-files/config.huge.ini.sh  support-files/config.medium.ini.sh  support-files/config.small.ini.sh  support-files/MacOSX/Description.plist.sh  support-files/MacOSX/Info.plist.sh  support-files/MacOSX/StartupParameters.plist.sh  support-files/MySQL-shared-compat.spec.sh  support-files/mysql.spec.sh  support-files/ndb-config-2-node.ini.sh  tests/*  unittest/*  vio/* Copyright: 1979-2008 MySQL AB            1995-2010 MySQL AB Sun Microsystems Inc            1994-1997,2000-2011 Oracle and/or its affiliates. License: GPL-2</w:t>
      </w:r>
    </w:p>
    <w:p w14:paraId="5A29BA66" w14:textId="77777777" w:rsidR="00425AAE" w:rsidRDefault="00425AAE">
      <w:r>
        <w:t>Files: storage/innobase/* Copyright: 1994-2011 Innobase Oy. License: GPL-2</w:t>
      </w:r>
    </w:p>
    <w:p w14:paraId="0DE0CF1F" w14:textId="77777777" w:rsidR="00425AAE" w:rsidRDefault="00425AAE">
      <w:r>
        <w:t>Files: cmd-line-utils/readline/* Copyright: 1987-2006 Free Software Foundation Inc License: GPL-2+</w:t>
      </w:r>
    </w:p>
    <w:p w14:paraId="0476999A" w14:textId="77777777" w:rsidR="00425AAE" w:rsidRDefault="00425AAE">
      <w:r>
        <w:t>Files: cmd-line-utils/libedit/* Copyright: 1989-1990,1992-1993 The Regents of the University of California. License: BSD (3 clause)</w:t>
      </w:r>
    </w:p>
    <w:p w14:paraId="54EF6B68" w14:textId="77777777" w:rsidR="00425AAE" w:rsidRDefault="00425AAE">
      <w:r>
        <w:t>Files: cmd-line-utils/libedit/chartype.* cmd-line-utils/libedit/eln.c Copyright: 2009, The NetBSD Foundation, Inc. License: BSD (4 clause)</w:t>
      </w:r>
    </w:p>
    <w:p w14:paraId="7FF8530A" w14:textId="77777777" w:rsidR="00425AAE" w:rsidRDefault="00425AAE">
      <w:r>
        <w:t xml:space="preserve">Files: cmd-line-utils/libedit/filecomplete.c  cmd-line-utils/libedit/filecomplete.h  cmd-line-utils/libedit/np/fgetln.c  cmd-line-utils/libedit/read.h  cmd-line-utils/libedit/readline.c  cmd-line-utils/libedit/readline/* Copyright: 1997-2001 The NetBSD Foundation Inc License: BSD (2 clause)  This code is derived from software contributed to The NetBSD Foundation  by Jaromir Dolecek.  .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  THIS SOFTWARE IS PROVIDED BY THE NETBSD FOUNDATION, INC. AND CONTRIBUTORS  ``AS IS'' AND ANY EXPRESS OR IMPLIED WARRANTIES, INCLUDING, BUT NOT LIMITED  TO, THE IMPLIED WARRANTIES OF MERCHANTABILITY AND FITNESS FOR A PARTICULAR  PURPOSE ARE DISCLAIMED.  IN NO EVENT SHALL THE FOUNDATION OR CONTRIBUTORS  BE LIABLE FOR ANY DIRECT, INDIRECT, INCIDENTAL, SPECIAL, EXEMPLARY, OR  </w:t>
      </w:r>
      <w:r>
        <w:lastRenderedPageBreak/>
        <w:t>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49693CD" w14:textId="77777777" w:rsidR="00425AAE" w:rsidRDefault="00425AAE">
      <w:r>
        <w:t>Files: client/completion_hash.h  scripts/mysqlaccess.sh  scripts/mysql_fix_extensions.sh  scripts/mysql_setpermission.sh  sql-bench/*  storage/myisam/ftbench/ft-test-run.sh  storage/myisam/mi_test_all.sh  storage/ndb/test/run-test/atrt-*  storage/ndb/test/run-test/make-config.sh  storage/ndb/test/run-test/make-html-reports.sh  storage/ndb/test/run-test/make-index.sh  storage/ndb/test/run-test/ndb-autotest.sh  strings/strxmov.c  strings/strxnmov.c  strings/ctype-uca.c  strings/ctype-ucs2.c  strings/strend.c  strings/ctype-utf8.c  support-files/MacOSX/postflight.sh  support-files/MacOSX/preflight.sh  mysql-test/lib/My/SafeProcess.pm  mysql-test/lib/My/ConfigFactory.pm  mysql-test/lib/mtr_misc.pl  mysql-test/mysql-stress-test.pl  BUILD/*.sh  BUILD/compile-amd64-debug-max-no-ndb  BUILD/compile-solaris-amd64  BUILD/compile-amd64-valgrind-max  BUILD/compile-pentium64-max  BUILD/compile-pentium64  BUILD/compile-pentium-valgrind-max-no-ndb  scripts/mysqlhotcopy.sh  scripts/mysqld_multi.sh  mysql-test/lib/mtr_misc.pl  mysql-test/mysql-stress-test.pl  mysql-test/std_data/checkDBI_DBD-mysql.pl Copyright: 2000-2009 MySQL AB Sun Microsystems Inc            2000-2007 MySQL AB License: LGPL</w:t>
      </w:r>
    </w:p>
    <w:p w14:paraId="4FB11256" w14:textId="77777777" w:rsidR="00425AAE" w:rsidRDefault="00425AAE">
      <w:r>
        <w:t>Files: storage/archive/azio.c  storage/archive/azlib.h  zlib/* Copyright: 1995-2005 Jean-loup Gailly and Mark Adler License: zlib/libpng   This software is provided 'as-is', without any express or implied   warranty.  In no event will the authors be held liable for any damages   arising from the use of this software.   .   Permission is granted to anyone to use this software for any purpose,   including commercial applications, and to alter it and redistribute it   freely, subject to the following restrictions:   .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5719589D" w14:textId="77777777" w:rsidR="00425AAE" w:rsidRDefault="00425AAE">
      <w:r>
        <w:t>Files: sql-bench/innotest1.sh  sql-bench/innotest1a.sh  sql-bench/innotest1b.sh  sql-bench/innotest2.sh  sql-bench/innotest2a.sh  sql-bench/innotest2b.sh Copyright: 2000-2002 Innobase Oy &amp; MySQL AB Comment: These files fall under the blanket license specified in the file COPYING License: GPL-2</w:t>
      </w:r>
    </w:p>
    <w:p w14:paraId="0269640B" w14:textId="77777777" w:rsidR="00425AAE" w:rsidRDefault="00425AAE">
      <w:r>
        <w:t>Files: storage/innobase/btr/btr0sea.c  storage/innobase/include/log0log.h  storage/innobase/include/os0sync.h  storage/innobase/log/log0log.c  storage/innobase/row/row0sel.c Copyright: 1995-1997,2009-2010 Innobase Oy.  2008-2009 Google Inc License: GPL-2</w:t>
      </w:r>
    </w:p>
    <w:p w14:paraId="202FA7C8" w14:textId="77777777" w:rsidR="00425AAE" w:rsidRDefault="00425AAE">
      <w:r>
        <w:t xml:space="preserve">Files: storage/innobase/btr/btr0cur.c  storage/innobase/buf/buf0buf.c  storage/innobase/include/sync0rw.h  storage/innobase/include/sync0sync.h  </w:t>
      </w:r>
      <w:r>
        <w:lastRenderedPageBreak/>
        <w:t>storage/innobase/sync/* Copyright: 1994-2011 Oracle and/or its affiliates.  2008 Google Inc License: GPL-2</w:t>
      </w:r>
    </w:p>
    <w:p w14:paraId="5F445675" w14:textId="77777777" w:rsidR="00425AAE" w:rsidRDefault="00425AAE">
      <w:r>
        <w:t>Files: storage/myisam/rt_index.h  storage/myisam/rt_key.c  storage/myisam/rt_mbr.c  storage/myisam/rt_mbr.h  storage/myisam/sp_defs.h Copyright: 2000,2002-2006 MySQL AB &amp; Ramil Kalimullin License: GPL-2</w:t>
      </w:r>
    </w:p>
    <w:p w14:paraId="5BB5BD30" w14:textId="77777777" w:rsidR="00425AAE" w:rsidRDefault="00425AAE">
      <w:r>
        <w:t>Files: storage/innobase/include/ut0bh.h  storage/innobase/trx/trx0rseg.c  storage/innobase/ut/ut0bh.c  storage/innobase/ut/ut0ut.c Copyright: 1996,2010-2011 Oracle Corpn. License: GPL-2</w:t>
      </w:r>
    </w:p>
    <w:p w14:paraId="6627CFD9" w14:textId="77777777" w:rsidR="00425AAE" w:rsidRDefault="00425AAE">
      <w:r>
        <w:t>Files: plugin/semisync/semisync.cc  plugin/semisync/semisync.h  plugin/semisync/semisync_slave_plugin.cc Copyright: 2008 MySQL AB  2007 Google Inc License: GPL-2</w:t>
      </w:r>
    </w:p>
    <w:p w14:paraId="205DA9E0" w14:textId="77777777" w:rsidR="00425AAE" w:rsidRDefault="00425AAE">
      <w:r>
        <w:t>Files: strings/ctype-bin.c  strings/ctype-eucjpms.c  strings/ctype-ujis.c Copyright: 2000,2002,2005-2011 Oracle and/or its affiliates. &amp; tommy@valley.ne.jp License: LGPL  On Debian and systems the full text of the GNU Library General Public  License version 2 can be found in the file  `/usr/share/common-licenses/LGPL-2`</w:t>
      </w:r>
    </w:p>
    <w:p w14:paraId="444ABB62" w14:textId="77777777" w:rsidR="00425AAE" w:rsidRDefault="00425AAE">
      <w:r>
        <w:t>Files: scripts/mysqld_safe.sh  support-files/mysql-multi.server.sh  support-files/mysql.server.sh Copyright: 1996 Abandoned TCX DataKonsult AB &amp; Monty Program KB &amp; Detron HB License: public-domain  This file is public domain and comes with NO WARRANTY of any kind</w:t>
      </w:r>
    </w:p>
    <w:p w14:paraId="0203839C" w14:textId="77777777" w:rsidR="00425AAE" w:rsidRDefault="00425AAE">
      <w:r>
        <w:t>Files: sql/sql_yacc.cc  sql/sql_yacc.h Copyright: 1984,1989-1990,2000-2006 Free Software Foundation, Inc. License: GPL-2+</w:t>
      </w:r>
    </w:p>
    <w:p w14:paraId="5BDCA574" w14:textId="77777777" w:rsidR="00425AAE" w:rsidRDefault="00425AAE">
      <w:r>
        <w:t>Files: storage/innobase/include/pars0grm.h  storage/innobase/pars/pars0grm.c Copyright: 1995-2009 Innobase Oy.  1984,1989-1990,2000-2004 Free Software Foundation Inc. License: GPL-2  As a special exception, when this file is copied by Bison into a  Bison output file, you may use that output file without restriction.  This special exception was added by the Free Software Foundation  in version 1.24 of Bison.  .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w:t>
      </w:r>
    </w:p>
    <w:p w14:paraId="3AC42C4F" w14:textId="77777777" w:rsidR="00425AAE" w:rsidRDefault="00425AAE">
      <w:r>
        <w:t>Files: storage/innobase/include/srv0srv.h  storage/innobase/srv/srv0start.c Copyright: 1995-1996,2010-2011 Innobase Oy.  2008-2009 Google Inc  2009 Percona Inc License: GPL-2</w:t>
      </w:r>
    </w:p>
    <w:p w14:paraId="12E4A307" w14:textId="77777777" w:rsidR="00425AAE" w:rsidRDefault="00425AAE">
      <w:r>
        <w:t>Files: plugin/semisync/semisync_master.cc  plugin/semisync/semisync_master_plugin.cc Copyright: 2008-2009 MySQL AB Sun Microsystems Inc  2007 Google Inc License: GPL-2</w:t>
      </w:r>
    </w:p>
    <w:p w14:paraId="684EEC3A" w14:textId="77777777" w:rsidR="00425AAE" w:rsidRDefault="00425AAE">
      <w:r>
        <w:t>Files: storage/innobase/include/os0file.h  storage/innobase/os/os0file.c Copyright: 1995-2010 Innobase Oy.  2009 Percona Inc License: GPL-2</w:t>
      </w:r>
    </w:p>
    <w:p w14:paraId="36C95F1D" w14:textId="77777777" w:rsidR="00425AAE" w:rsidRDefault="00425AAE">
      <w:r>
        <w:t>Files: include/t_ctype.h  strings/t_ctype.h Copyright: 2000 MySQL AB  1998 Theppitak Karoonboonyanan  1998-1999 Pruet Boonma License: GPL-2</w:t>
      </w:r>
    </w:p>
    <w:p w14:paraId="6652A08B" w14:textId="77777777" w:rsidR="00425AAE" w:rsidRDefault="00425AAE">
      <w:r>
        <w:lastRenderedPageBreak/>
        <w:t>Files: cmd-line-utils/libedit/np/strlcat.c  cmd-line-utils/libedit/np/strlcpy.c Copyright: 1998 Todd C. Miller &lt;Todd.Miller@courtesan.com&gt; License: ISC  Permission to use, copy, modify, and distribute this software for any  purpose with or without fee is hereby granted, provided that the above  copyright notice and this permission notice appear in all copies.  .  THE SOFTWARE IS PROVIDED AS IS AND TODD C. MILLER DISCLAIMS ALL  WARRANTIES WITH REGARD TO THIS SOFTWARE INCLUDING ALL IMPLIED WARRANTIES  OF MERCHANTABILITY AND FITNESS. IN NO EVENT SHALL TODD C. MILLER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0AE5D981" w14:textId="77777777" w:rsidR="00425AAE" w:rsidRDefault="00425AAE">
      <w:r>
        <w:t>Files: sql/nt_servc.cc  sql/nt_servc.h Copyright: 1998 Abandoned Irena Pancirov - Irnet Snc License: public-domain  This file is public domain and comes with NO WARRANTY of any kind</w:t>
      </w:r>
    </w:p>
    <w:p w14:paraId="2ED5D7A5" w14:textId="77777777" w:rsidR="00425AAE" w:rsidRDefault="00425AAE">
      <w:r>
        <w:t>Files: dbug/dbug.c  dbug/dbug_long.h Copyright: 1987 Abandoned Fred Fish License: public-domain  N O T I C E  .  Copyright Abandoned, 1987, Fred Fish  .  .  This previously copyrighted work has been placed into the  public  domain</w:t>
      </w:r>
      <w:r>
        <w:tab/>
        <w:t>by  the  author  and  may be freely used for any purpose,  private or commercial.  .  Because of the number of inquiries I was receiving about the  use  of this product in commercially developed works I have decided to  simply make it public domain to further its unrestricted use.</w:t>
      </w:r>
      <w:r>
        <w:tab/>
        <w:t>I  specifically  would  be  most happy to see this material become a  part of the standard Unix distributions by AT&amp;T and the  Berkeley  Computer  Science  Research Group, and a standard part of the GNU  system from the Free Software Foundation.  .  I would appreciate it, as a courtesy, if this notice is  left  in  all copies and derivative works.  Thank you.  .  The author makes no warranty of any kind  with</w:t>
      </w:r>
      <w:r>
        <w:tab/>
        <w:t>respect  to  this  product  and  explicitly disclaims any implied warranties of mer-  chantability or fitness for any particular purpose.</w:t>
      </w:r>
    </w:p>
    <w:p w14:paraId="5CBEAE1B" w14:textId="77777777" w:rsidR="00425AAE" w:rsidRDefault="00425AAE">
      <w:r>
        <w:t xml:space="preserve">Files: cmd-line-utils/libedit/np/vis.c Copyright: 1989-1993 The Regents of the University of California.  1999-2005 The NetBSD Foundation Inc License: BSD (3 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w:t>
      </w:r>
      <w:r>
        <w:lastRenderedPageBreak/>
        <w:t>AND ON ANY THEORY OF LIABILITY, WHETHER IN CONTRACT, STRICT  LIABILITY, OR TORT (INCLUDING NEGLIGENCE OR OTHERWISE) ARISING IN ANY WAY  OUT OF THE USE OF THIS SOFTWARE, EVEN IF ADVISED OF THE POSSIBILITY OF  SUCH DAMAGE.</w:t>
      </w:r>
    </w:p>
    <w:p w14:paraId="1A2A217F" w14:textId="77777777" w:rsidR="00425AAE" w:rsidRDefault="00425AAE">
      <w:r>
        <w:t>Files: scripts/dheadgen.pl Copyright: 2008-2009 Sun Microsystems Inc License: BSD (3 clause)</w:t>
      </w:r>
    </w:p>
    <w:p w14:paraId="5D53B6E3" w14:textId="77777777" w:rsidR="00425AAE" w:rsidRDefault="00425AAE">
      <w:r>
        <w:t>Files: storage/ndb/test/src/getarg.c Copyright: 1997-2000 - Kungliga Tekniska HÃ¶gskolan License: BSD (3 clause)</w:t>
      </w:r>
    </w:p>
    <w:p w14:paraId="6F9C13AE" w14:textId="77777777" w:rsidR="00425AAE" w:rsidRDefault="00425AAE">
      <w:r>
        <w:t>Files: storage/ndb/test/include/getarg.h Copyright: 2003 MySQL AB  1997-1999 Kungliga Tekniska HÃ¶gskolan License: BSD (3 clause) or GPL-2</w:t>
      </w:r>
    </w:p>
    <w:p w14:paraId="51ABE5A8" w14:textId="77777777" w:rsidR="00425AAE" w:rsidRDefault="00425AAE">
      <w:r>
        <w:t>Files: storage/innobase/handler/ha_innodb.cc Copyright: 2008-2009 Google Inc  2009 Percona Inc  2000-2011 MySQL AB &amp; Innobase Oy. License: GPL-2</w:t>
      </w:r>
    </w:p>
    <w:p w14:paraId="4A964A27" w14:textId="77777777" w:rsidR="00425AAE" w:rsidRDefault="00425AAE">
      <w:r>
        <w:t>Files: plugin/semisync/semisync_master.h Copyright: 2008-2009 MySQL AB Sun Microsystems Inc  2007 Google Inc License: GPL-2</w:t>
      </w:r>
    </w:p>
    <w:p w14:paraId="02A79822" w14:textId="77777777" w:rsidR="00425AAE" w:rsidRDefault="00425AAE">
      <w:r>
        <w:t>Files: storage/innobase/srv/srv0srv.c Copyright: 2008-2009 Google Inc  1995-2011 Oracle and/or its affiliates.  2009 Percona Inc License: GPL-2</w:t>
      </w:r>
    </w:p>
    <w:p w14:paraId="7283FB48" w14:textId="77777777" w:rsidR="00425AAE" w:rsidRDefault="00425AAE">
      <w:r>
        <w:t>Files: storage/innobase/ut/ut0rbt.c Copyright: 2007-2010 Innobase Oy.  2007 Oracle/Innobase Oy License: GPL-2</w:t>
      </w:r>
    </w:p>
    <w:p w14:paraId="4C4BFC6F" w14:textId="77777777" w:rsidR="00425AAE" w:rsidRDefault="00425AAE">
      <w:r>
        <w:t>Files: strings/ctype-win1250ch.c Copyright: 2002-2010 Oracle and/or its affiliates.  2001 Jan Pazdziora License: GPL-2</w:t>
      </w:r>
    </w:p>
    <w:p w14:paraId="1A2001DF" w14:textId="77777777" w:rsidR="00425AAE" w:rsidRDefault="00425AAE">
      <w:r>
        <w:t>Files: strings/ctype-tis620.c Copyright: 1998 Theppitak Karoonboonyanan &lt;thep@links.nectec.or.th&gt;  1989-1991 Samphan Raruenrom &lt;samphan@thai.com&gt;  2000-2010 Oracle and/or its affiliates.  2003 Sathit Jittanupat  2001 Korakot Chaovavanich &lt;korakot@iname.com&gt; and  1998-1999 Pruet Boonma &lt;pruet@eng.cmu.ac.th&gt; License: GPL-2</w:t>
      </w:r>
    </w:p>
    <w:p w14:paraId="58F48FCB" w14:textId="77777777" w:rsidR="00425AAE" w:rsidRDefault="00425AAE">
      <w:r>
        <w:t>Files: storage/innobase/handler/ha_innodb.h Copyright: 2000-2010 MySQL AB &amp; Innobase Oy. License: GPL-2</w:t>
      </w:r>
    </w:p>
    <w:p w14:paraId="393D3909" w14:textId="77777777" w:rsidR="00425AAE" w:rsidRDefault="00425AAE">
      <w:r>
        <w:t>Files: strings/dtoa.c Copyright: 2007-2010 Oracle and/or its affiliates.  1991,2000-2001 Lucent Technologies License: LGPL</w:t>
      </w:r>
    </w:p>
    <w:p w14:paraId="7CC1E362" w14:textId="77777777" w:rsidR="00425AAE" w:rsidRDefault="00425AAE">
      <w:r>
        <w:t>Files: scripts/mysqldumpslow.sh Copyright: 2000-2002,2005-2009 MySQL AB Sun Microsystems Inc License: LGPL</w:t>
      </w:r>
    </w:p>
    <w:p w14:paraId="353D33FE" w14:textId="77777777" w:rsidR="00425AAE" w:rsidRDefault="00425AAE">
      <w:r>
        <w:t>Files: libmysqld/lib_sql.cc Copyright: 2000 SWsoft  company License: SWsoft  This material is provided as is, with absolutely no warranty expressed  or implied. Any use is at your own risk.  .  Permission to use or copy this software for any purpose is hereby granted  without fee, provided the above notices are retained on all copies.  Permission to modify the code and to distribute modified code is granted,  provided the above notices are retained, and a notice that the code was  modified is included with the above copyright notice.</w:t>
      </w:r>
    </w:p>
    <w:p w14:paraId="080067D3" w14:textId="77777777" w:rsidR="00425AAE" w:rsidRDefault="00425AAE">
      <w:r>
        <w:t>Files: tests/mail_to_db.pl Copyright: 1998 Abandoned TCX DataKonsult AB &amp; Monty Program KB &amp; Detron HB License: public-domain  This file is public domain and comes with NO WARRANTY of any kind</w:t>
      </w:r>
    </w:p>
    <w:p w14:paraId="129BC73F" w14:textId="77777777" w:rsidR="00425AAE" w:rsidRDefault="00425AAE">
      <w:r>
        <w:t>Files: dbug/dbug_analyze.c Copyright: 1987 June Binayak Banerjee License: public-domain  This program may be freely distributed under the same terms and  conditions as Fred Fish's Dbug package.</w:t>
      </w:r>
    </w:p>
    <w:p w14:paraId="7D377B33" w14:textId="77777777" w:rsidR="00425AAE" w:rsidRDefault="00425AAE">
      <w:r>
        <w:lastRenderedPageBreak/>
        <w:t>Files: regex/regexp.c Copyright: 1986 University of Toronto License: BSD-like  Permission is granted to anyone to use this software for any  purpose on any computer system, and to redistribute it freely,  subject to the following restrictions:  .  1. The author is not responsible for the consequences of use of         this software, no matter how awful, even if they arise     from defects in it.  .  2. The origin of this software must not be misrepresented, either     by explicit claim or by omission.  .  3. Altered versions must be plainly marked as such, and must not     be misrepresented as being the original software.</w:t>
      </w:r>
    </w:p>
    <w:p w14:paraId="547E4006" w14:textId="77777777" w:rsidR="00425AAE" w:rsidRDefault="00425AAE">
      <w:r>
        <w:t>License: Artistic  This program is free software; you can redistribute it and/or modify  it under the terms of the Artistic License, which comes with Perl.  .  On Debian systems, the complete text of the Artistic License can be  found in `/usr/share/common-licenses/Artistic'.</w:t>
      </w:r>
    </w:p>
    <w:p w14:paraId="0A6B009F" w14:textId="77777777" w:rsidR="00425AAE" w:rsidRDefault="00425AAE">
      <w:r>
        <w:t>License: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On Debian and systems the full text of the GNU General Public  License version 2 can be found in the file  `/usr/share/common-licenses/GPL-2`</w:t>
      </w:r>
    </w:p>
    <w:p w14:paraId="46039074" w14:textId="77777777" w:rsidR="00425AAE" w:rsidRDefault="00425AAE">
      <w:r>
        <w:t>License: GPL-2+  This file is part of GNU Readline, a library for reading lines  of text with interactive input and history editing.  .  Readline is free software; you can redistribute it and/or modify it  under the terms of the GNU General Public License as published by the  Free Software Foundation; either version 2, or (at your option) any  later version.  .  Readline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Readline; see the file COPYING.  If not, write to the Free  Software Foundation, 59 Temple Place, Suite 330, Boston, MA 02111 USA. */  .  On Debian and systems the full text of the GNU General Public  License version 2 can be found in the file  `/usr/share/common-licenses/GPL-2`</w:t>
      </w:r>
    </w:p>
    <w:p w14:paraId="11C990EE" w14:textId="77777777" w:rsidR="00425AAE" w:rsidRDefault="00425AAE">
      <w:r>
        <w:t>License: LGPL  This library is free software; you can redistribute it and/or  modify it under the terms of the GNU Library General Public  License as published by the Free Software Foundation; version 2  of the License.  .  This library is distributed in the hope that it will be useful,  but WITHOUT ANY WARRANTY; without even the implied warranty of  MERCHANTABILITY or FITNESS FOR A PARTICULAR PURPOSE.  See the GNU  Library General Public License for more details.  .  You should have received a copy of the GNU Library General Public  License along with this library; if not, write to the Free  Software Foundation, Inc., 51 Franklin St, Fifth Floor, Boston,  MA 02110-1301, USA  .  On Debian and systems the full text of the GNU Library General Public  License version 2 can be found in the file  `/usr/share/common-licenses/LGPL-2`</w:t>
      </w:r>
    </w:p>
    <w:p w14:paraId="7CC9A551" w14:textId="77777777" w:rsidR="00425AAE" w:rsidRDefault="00425AAE">
      <w:r>
        <w:t xml:space="preserve">License: BSD (3 clause)  Redistribution and use in source and binary forms, with or without  modification, are permitted provided that the following conditions  are met:  1. </w:t>
      </w:r>
      <w:r>
        <w:lastRenderedPageBreak/>
        <w:t>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ED810BB" w14:textId="77777777" w:rsidR="00425AAE" w:rsidRDefault="00425AAE">
      <w:r>
        <w:t>License: BSD (4 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software developed by the NetBSD         Foundation, Inc. and its contributors.  4. Neither the name of The NetBSD Foundation nor the names of its     contributors may be used to endorse or promote products derived     from this software without specific prior written permission.  .  THIS SOFTWARE IS PROVIDED BY THE NETBSD FOUNDATION, INC. AND CONTRIBUTORS  ``AS IS'' AND ANY EXPRESS OR IMPLIED WARRANTIES, INCLUDING, BUT NOT LIMITED  TO, THE IMPLIED WARRANTIES OF MERCHANTABILITY AND FITNESS FOR A PARTICULAR  PURPOSE ARE DISCLAIMED.  IN NO EVENT SHALL THE FOUNDATION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FILE=mysql-5.5-5.5.37/debian/copyright]</w:t>
      </w:r>
    </w:p>
    <w:p w14:paraId="2206BCF6" w14:textId="77777777" w:rsidR="00425AAE" w:rsidRDefault="00425AAE" w:rsidP="000727EF">
      <w:pPr>
        <w:pStyle w:val="Heading3"/>
      </w:pPr>
      <w:r>
        <w:lastRenderedPageBreak/>
        <w:t>mysql-5.5-5.5.37/regex/COPYRIGHT:</w:t>
      </w:r>
    </w:p>
    <w:p w14:paraId="778BF9D6" w14:textId="77777777" w:rsidR="00425AAE" w:rsidRDefault="00425AAE">
      <w:r>
        <w:t>[BEGIN FILE=mysql-5.5-5.5.37/regex/COPYRIGHT] Copyright 1992, 1993, 1994 Henry Spencer.  All rights reserved. This software is not subject to any license of the American Telephone and Telegraph Company or of the Regents of the University of California.</w:t>
      </w:r>
    </w:p>
    <w:p w14:paraId="4FFC8A17" w14:textId="77777777" w:rsidR="00425AAE" w:rsidRDefault="00425AAE">
      <w:r>
        <w:t>Permission is granted to anyone to use this software for any purpose on any computer system, and to alter it and redistribute it, subject to the following restrictions:</w:t>
      </w:r>
    </w:p>
    <w:p w14:paraId="264A7E3B" w14:textId="77777777" w:rsidR="00425AAE" w:rsidRDefault="00425AAE">
      <w:r>
        <w:t>1. The author is not responsible for the consequences of use of this    software, no matter how awful, even if they arise from flaws in it.</w:t>
      </w:r>
    </w:p>
    <w:p w14:paraId="12D96A2A" w14:textId="77777777" w:rsidR="00425AAE" w:rsidRDefault="00425AAE">
      <w:r>
        <w:t>2. The origin of this software must not be misrepresented, either by    explicit claim or by omission.  Since few users ever read sources,    credits must appear in the documentation.</w:t>
      </w:r>
    </w:p>
    <w:p w14:paraId="39CA80BC" w14:textId="77777777" w:rsidR="00425AAE" w:rsidRDefault="00425AAE">
      <w:r>
        <w:t>3. Altered versions must be plainly marked as such, and must not be    misrepresented as being the original software.  Since few users    ever read sources, credits must appear in the documentation.</w:t>
      </w:r>
    </w:p>
    <w:p w14:paraId="28B97DF8" w14:textId="77777777" w:rsidR="00425AAE" w:rsidRDefault="00425AAE">
      <w:r>
        <w:t>4. This notice may not be removed or altered. [END FILE=mysql-5.5-5.5.37/regex/COPYRIGHT]</w:t>
      </w:r>
    </w:p>
    <w:p w14:paraId="6F226C7B" w14:textId="77777777" w:rsidR="00425AAE" w:rsidRDefault="00425AAE" w:rsidP="000727EF">
      <w:pPr>
        <w:pStyle w:val="Heading3"/>
      </w:pPr>
      <w:r>
        <w:t>mysql-5.5-5.5.37/storage/innobase/COPYING.Google:</w:t>
      </w:r>
    </w:p>
    <w:p w14:paraId="16A89F46" w14:textId="77777777" w:rsidR="00425AAE" w:rsidRDefault="00425AAE">
      <w:r>
        <w:t>[BEGIN FILE=mysql-5.5-5.5.37/storage/innobase/COPYING.Google] Portions of this software contain modifications contributed by Google, Inc. These contributions are used with the following license:</w:t>
      </w:r>
    </w:p>
    <w:p w14:paraId="5DF30C2E" w14:textId="77777777" w:rsidR="00425AAE" w:rsidRDefault="00425AAE">
      <w:r>
        <w:t>Copyright (c) 2008, Google Inc. All rights reserved.</w:t>
      </w:r>
    </w:p>
    <w:p w14:paraId="5027330D" w14:textId="77777777" w:rsidR="00425AAE" w:rsidRDefault="00425AAE">
      <w:r>
        <w:t>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Google Inc. nor the names of its         contributors may be used to endorse or promote products         derived from this software without specific prior written         permission.</w:t>
      </w:r>
    </w:p>
    <w:p w14:paraId="0ADE5A9C"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FILE=mysql-5.5-5.5.37/storage/innobase/COPYING.Google]</w:t>
      </w:r>
    </w:p>
    <w:p w14:paraId="0F46C0D5" w14:textId="77777777" w:rsidR="00425AAE" w:rsidRDefault="00425AAE" w:rsidP="000727EF">
      <w:pPr>
        <w:pStyle w:val="Heading3"/>
      </w:pPr>
      <w:r>
        <w:lastRenderedPageBreak/>
        <w:t>mysql-5.5-5.5.37/storage/innobase/COPYING.Percona:</w:t>
      </w:r>
    </w:p>
    <w:p w14:paraId="28605AA9" w14:textId="77777777" w:rsidR="00425AAE" w:rsidRDefault="00425AAE">
      <w:r>
        <w:t>[BEGIN FILE=mysql-5.5-5.5.37/storage/innobase/COPYING.Percona] Portions of this software contain modifications contributed by Percona, Inc. These contributions are used with the following license:</w:t>
      </w:r>
    </w:p>
    <w:p w14:paraId="1382D07A" w14:textId="77777777" w:rsidR="00425AAE" w:rsidRDefault="00425AAE">
      <w:r>
        <w:t>Copyright (c) 2008, 2009, Percona Inc. All rights reserved.</w:t>
      </w:r>
    </w:p>
    <w:p w14:paraId="1C848BF3" w14:textId="77777777" w:rsidR="00425AAE" w:rsidRDefault="00425AAE">
      <w:r>
        <w:t>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Percona Inc. nor the names of its         contributors may be used to endorse or promote products         derived from this software without specific prior written         permission.</w:t>
      </w:r>
    </w:p>
    <w:p w14:paraId="23F9A286"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FILE=mysql-5.5-5.5.37/storage/innobase/COPYING.Percona]</w:t>
      </w:r>
    </w:p>
    <w:p w14:paraId="3ADCBFD4" w14:textId="77777777" w:rsidR="00425AAE" w:rsidRDefault="00425AAE" w:rsidP="000727EF">
      <w:pPr>
        <w:pStyle w:val="Heading3"/>
      </w:pPr>
      <w:r>
        <w:t>mysql-5.5-5.5.37/vio/docs/COPYING.openssl:</w:t>
      </w:r>
    </w:p>
    <w:p w14:paraId="41B7F6FE" w14:textId="77777777" w:rsidR="00425AAE" w:rsidRDefault="00425AAE">
      <w:r>
        <w:t>[BEGIN FILE=mysql-5.5-5.5.37/vio/docs/COPYING.openssl]</w:t>
      </w:r>
    </w:p>
    <w:p w14:paraId="498B32FC" w14:textId="77777777" w:rsidR="00425AAE" w:rsidRDefault="00425AAE">
      <w:r>
        <w:t xml:space="preserve">  LICENSE ISSUES   ==============</w:t>
      </w:r>
    </w:p>
    <w:p w14:paraId="7C2FB6AC" w14:textId="77777777" w:rsidR="00425AAE" w:rsidRDefault="00425AAE">
      <w:r>
        <w:t xml:space="preserve">  The OpenSSL toolkit stays under a dual license, i.e. both the conditions of   the OpenSSL License and the original SSLeay license apply to the toolkit.   See below for the actual license texts. Actually both licenses are BSD-style   Open Source licenses. In case of any license issues related to OpenSSL   please contact openssl-core@openssl.org.</w:t>
      </w:r>
    </w:p>
    <w:p w14:paraId="4D7FEF7A" w14:textId="77777777" w:rsidR="00425AAE" w:rsidRDefault="00425AAE">
      <w:r>
        <w:t xml:space="preserve">  OpenSSL License   ---------------</w:t>
      </w:r>
    </w:p>
    <w:p w14:paraId="4012F310" w14:textId="77777777" w:rsidR="00425AAE" w:rsidRDefault="00425AAE">
      <w:r>
        <w:t xml:space="preserve">/* ====================================================================  * Copyright (c) 1998-1999 The OpenSSL Project.  All rights reserved.  *  * Redistribution and use in source and binary forms, with or without  * modification, are permitted provided that the following conditions  * are met:  *  * 1. Redistributions of source code must retain the above copyright  *    notice, this list of conditions and the following disclaimer.   *  * 2. Redistributions in binary form must reproduce the above copyright  *    notice, this list of conditions and the following disclaimer in  *    the documentation and/or other materials provided with the  *    distribution.  *  * 3. All </w:t>
      </w:r>
      <w:r>
        <w:lastRenderedPageBreak/>
        <w:t>advertising materials mentioning features or use of this  *    software must display the following acknowledgment:  *    This product includes software developed by the OpenSSL Project  *    for use in the OpenSSL Toolkit. (http://www.openssl.org/)  *  * 4. The names OpenSSL Toolkit and OpenSSL Project must not be used to  *    endorse or promote products derived from this software without  *    prior written permission. For written permission, please contact  *    openssl-core@openssl.org.  *  * 5. Products derived from this software may not be called OpenSSL  *    nor may OpenSSL appear in their names without prior written  *    permission of the OpenSSL Project.  *  * 6. Redistributions of any form whatsoever must retain the following  *    acknowledgment:  *    This product includes software developed by the OpenSSL Project  *    for use in the OpenSSL Toolkit (http://www.openssl.org/)  *  * THIS SOFTWARE IS PROVIDED BY THE OpenSSL PROJECT ``AS IS'' AND ANY  * EXPRESSED OR IMPLIED WARRANTIES, INCLUDING, BUT NOT LIMITED TO, THE  * IMPLIED WARRANTIES OF MERCHANTABILITY AND FITNESS FOR A PARTICULAR  * PURPOSE ARE DISCLAIMED.  IN NO EVENT SHALL THE OpenSSL PROJECT OR  * ITS CONTRIBUTORS BE LIABLE FOR ANY DIRECT, INDIRECT, INCIDENTAL,  * SPECIAL, EXEMPLARY, OR CONSEQUENTIAL DAMAGES (INCLUDING, BUT  * NOT LIMITED TO, PROCUREMENT OF SUBSTITUTE GOODS OR SERVICES;  * LOSS OF USE, DATA, OR PROFITS; OR BUSINESS INTERRUPTION)  * HOWEVER CAUSED AND ON ANY THEORY OF LIABILITY, WHETHER IN CONTRACT,  * STRICT LIABILITY, OR TORT (INCLUDING NEGLIGENCE OR OTHERWISE)  * ARISING IN ANY WAY OUT OF THE USE OF THIS SOFTWARE, EVEN IF ADVISED  * OF THE POSSIBILITY OF SUCH DAMAGE.  * ====================================================================  *  * This product includes cryptographic software written by Eric Young  * (eay@cryptsoft.com).  This product includes software written by Tim  * Hudson (tjh@cryptsoft.com).  *  */</w:t>
      </w:r>
    </w:p>
    <w:p w14:paraId="32037B30" w14:textId="77777777" w:rsidR="00425AAE" w:rsidRDefault="00425AAE">
      <w:r>
        <w:t xml:space="preserve"> Original SSLeay License  -----------------------</w:t>
      </w:r>
    </w:p>
    <w:p w14:paraId="4A99BA20" w14:textId="77777777" w:rsidR="00425AAE" w:rsidRDefault="00425AAE">
      <w:r>
        <w:t xml:space="preserve">/* Copyright (C) 1995-1998 Eric Young (eay@cryptsoft.com)  * All rights reserved.  *  * This package is an SSL implementation written  * by Eric Young (eay@cryptsoft.com).  * The implementation was written so as to conform with Netscapes SSL.  *   * This library is free for commercial and non-commercial use as long as  * the following conditions are aheared to.  The following conditions  * apply to all code found in this distribution, be it the RC4, RSA,  * lhash, DES, etc., code; not just the SSL code.  The SSL documentation  * included with this distribution is covered by the same copyright terms  * except that the holder is Tim Hudson (tjh@cryptsoft.com).  *   * Copyright remains Eric Young's, and as such any Copyright notices in  * the code are not to be removed.  * If this package is used in a product, Eric Young should be given attribution  * as the author of the parts of the library used.  * This can be in the form of a textual message at program startup or  * in documentation (online or textual) provided with the package.  *   * Redistribution and use in source and binary forms, with or without  * modification, are permitted provided that the following conditions  * are met:  * 1. Redistributions of source code must retain the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w:t>
      </w:r>
      <w:r>
        <w:lastRenderedPageBreak/>
        <w:t>mentioning features or use of this software  *    must display the following acknowledgement:  *    This product includes cryptographic software written by  *     Eric Young (eay@cryptsoft.com)  *    The word 'cryptographic' can be left out if the rouines from the library  *    being used are not cryptographic related :-).  * 4. If you include any Windows specific code (or a derivative thereof) from   *    the apps directory (application code) you must include an acknowledgement:  *    This product includes software written by Tim Hudson (tjh@cryptsoft.com)  *   * THIS SOFTWARE IS PROVIDED BY ERIC YOUNG ``AS IS'' AND  * ANY EXPRESS OR IMPLIED WARRANTIES, INCLUDING, BUT NOT LIMITED TO, THE  * IMPLIED WARRANTIES OF MERCHANTABILITY AND FITNESS FOR A PARTICULAR PURPOSE  * ARE DISCLAIMED.  IN NO EVENT SHALL THE AUTHOR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 The licence and distribution terms for any publically available version or  * derivative of this code cannot be changed.  i.e. this code cannot simply be  * copied and put under another distribution licence  * [including the GNU Public Licence.]  */</w:t>
      </w:r>
    </w:p>
    <w:p w14:paraId="068647BA" w14:textId="77777777" w:rsidR="00425AAE" w:rsidRDefault="00425AAE">
      <w:r>
        <w:t>[END FILE=mysql-5.5-5.5.37/vio/docs/COPYING.openssl]</w:t>
      </w:r>
    </w:p>
    <w:p w14:paraId="687A65D6" w14:textId="77777777" w:rsidR="00425AAE" w:rsidRDefault="00425AAE" w:rsidP="000727EF">
      <w:pPr>
        <w:pStyle w:val="Heading2fegan"/>
      </w:pPr>
      <w:bookmarkStart w:id="454" w:name="_Toc399938271"/>
      <w:r>
        <w:t>MySQL-python-1.2.5</w:t>
      </w:r>
      <w:bookmarkEnd w:id="454"/>
    </w:p>
    <w:p w14:paraId="3AA1B695" w14:textId="77777777" w:rsidR="00425AAE" w:rsidRDefault="00425AAE" w:rsidP="00053D4A">
      <w:r>
        <w:tab/>
        <w:t>GPL 2.0</w:t>
      </w:r>
      <w:r>
        <w:tab/>
        <w:t>http://www.opensource.org/licenses/GPL-2.0</w:t>
      </w:r>
    </w:p>
    <w:p w14:paraId="68E644EC" w14:textId="77777777" w:rsidR="00425AAE" w:rsidRDefault="00425AAE" w:rsidP="000727EF">
      <w:pPr>
        <w:pStyle w:val="Heading2"/>
      </w:pPr>
      <w:r>
        <w:t xml:space="preserve"> </w:t>
      </w:r>
      <w:bookmarkStart w:id="455" w:name="_Toc399938272"/>
      <w:r>
        <w:t>nagios-images (version 0.8):</w:t>
      </w:r>
      <w:bookmarkEnd w:id="455"/>
    </w:p>
    <w:p w14:paraId="64EF06EC" w14:textId="77777777" w:rsidR="00425AAE" w:rsidRDefault="00425AAE" w:rsidP="000727EF">
      <w:pPr>
        <w:pStyle w:val="Heading3"/>
      </w:pPr>
      <w:r>
        <w:t>nagios-images-0.8/debian/copyright:</w:t>
      </w:r>
    </w:p>
    <w:p w14:paraId="40E968DF" w14:textId="77777777" w:rsidR="00425AAE" w:rsidRDefault="00425AAE">
      <w:r>
        <w:t>[BEGIN FILE=nagios-images-0.8/debian/copyright] Format-Specification: http://wiki.debian.org/Proposals/CopyrightFormat?action=recall&amp;rev=196 Packaged-By: Debian Nagios Maintainer Group &lt;pkg-nagios-devel@lists.alioth.debian.org&gt; Packaged-Date: Thu,  6 Oct 2005 19:12:42 +0200 Upstream-Source: ftp://ftp.debian.org/dists/unstable/main/source/</w:t>
      </w:r>
    </w:p>
    <w:p w14:paraId="55690462" w14:textId="77777777" w:rsidR="00425AAE" w:rsidRDefault="00425AAE">
      <w:r>
        <w:t>Copyright (C) 2005  Debian Nagios Maintainer Group Copyright Bernhard Albler &lt;balbler@nts.at&gt; Copyright Cook Garry &lt;GWCOOK@mactec.com&gt; Copyright Didier LIROULET &lt;didier.liroulet@tiscali.fr&gt; Copyright Brad Werschler &lt;bwerschler@sjsd.net&gt; Copyright Altinity &lt;http://www.altinity.com/nagiosdownloads&gt;</w:t>
      </w:r>
    </w:p>
    <w:p w14:paraId="38DA077B" w14:textId="77777777" w:rsidR="00425AAE" w:rsidRDefault="00425AAE">
      <w:r>
        <w:t>License:</w:t>
      </w:r>
    </w:p>
    <w:p w14:paraId="1F5DD865"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6E4364F1" w14:textId="77777777" w:rsidR="00425AAE" w:rsidRDefault="00425AAE">
      <w:r>
        <w:lastRenderedPageBreak/>
        <w:t xml:space="preserve">  This program is distributed in the hope that it will be useful,   but WITHOUT ANY WARRANTY; without even the implied warranty of   MERCHANTABILITY or FITNESS FOR A PARTICULAR PURPOSE.  See the   GNU General Public License for more details.</w:t>
      </w:r>
    </w:p>
    <w:p w14:paraId="2A8471FB" w14:textId="77777777" w:rsidR="00425AAE" w:rsidRDefault="00425AAE">
      <w:r>
        <w:t xml:space="preserve">  You should have received a copy of the GNU General Public License   along with this package; if not, write to the Free Software   Foundation, Inc., 51 Franklin St, Fifth Floor, Boston, MA  02110-1301 USA</w:t>
      </w:r>
    </w:p>
    <w:p w14:paraId="36156A8C" w14:textId="77777777" w:rsidR="00425AAE" w:rsidRDefault="00425AAE">
      <w:r>
        <w:t>On Debian systems, the complete text of the GNU General Public License can be found in `/usr/share/common-licenses/GPL'. [END FILE=nagios-images-0.8/debian/copyright]</w:t>
      </w:r>
    </w:p>
    <w:p w14:paraId="6EA557D2" w14:textId="77777777" w:rsidR="00425AAE" w:rsidRDefault="00425AAE" w:rsidP="000727EF">
      <w:pPr>
        <w:pStyle w:val="Heading2"/>
      </w:pPr>
      <w:r>
        <w:t xml:space="preserve"> </w:t>
      </w:r>
      <w:bookmarkStart w:id="456" w:name="_Toc399938273"/>
      <w:r>
        <w:t>nagios-plugins (version 1.5):</w:t>
      </w:r>
      <w:bookmarkEnd w:id="456"/>
    </w:p>
    <w:p w14:paraId="582700C2" w14:textId="77777777" w:rsidR="00425AAE" w:rsidRDefault="00425AAE" w:rsidP="000727EF">
      <w:pPr>
        <w:pStyle w:val="Heading3"/>
      </w:pPr>
      <w:r>
        <w:t>nagios-plugins-1.5/debian/copyright:</w:t>
      </w:r>
    </w:p>
    <w:p w14:paraId="6B54FAD9" w14:textId="77777777" w:rsidR="00425AAE" w:rsidRDefault="00425AAE">
      <w:r>
        <w:t>[BEGIN FILE=nagios-plugins-1.5/debian/copyright] This package was debianized by Guido Trotter &lt;ultrotter@debian.org&gt; on Sun,  1 Feb 2004 10:05:51 +0100.</w:t>
      </w:r>
    </w:p>
    <w:p w14:paraId="36285802" w14:textId="77777777" w:rsidR="00425AAE" w:rsidRDefault="00425AAE">
      <w:r>
        <w:t>It was downloaded from https://www.monitoring-plugins.org/</w:t>
      </w:r>
    </w:p>
    <w:p w14:paraId="44C52443" w14:textId="77777777" w:rsidR="00425AAE" w:rsidRDefault="00425AAE">
      <w:r>
        <w:t>Upstream Authors:</w:t>
      </w:r>
      <w:r>
        <w:tab/>
        <w:t xml:space="preserve">Felipe Gustavo de Almeida </w:t>
      </w:r>
      <w:r>
        <w:tab/>
      </w:r>
      <w:r>
        <w:tab/>
      </w:r>
      <w:r>
        <w:tab/>
        <w:t xml:space="preserve">Ian Cass </w:t>
      </w:r>
      <w:r>
        <w:tab/>
      </w:r>
      <w:r>
        <w:tab/>
      </w:r>
      <w:r>
        <w:tab/>
        <w:t xml:space="preserve">Robert Dale </w:t>
      </w:r>
      <w:r>
        <w:tab/>
      </w:r>
      <w:r>
        <w:tab/>
      </w:r>
      <w:r>
        <w:tab/>
        <w:t xml:space="preserve">Karl DeBisschop </w:t>
      </w:r>
      <w:r>
        <w:tab/>
      </w:r>
      <w:r>
        <w:tab/>
      </w:r>
      <w:r>
        <w:tab/>
        <w:t xml:space="preserve">Ragnar Hojland Espinosa </w:t>
      </w:r>
      <w:r>
        <w:tab/>
      </w:r>
      <w:r>
        <w:tab/>
      </w:r>
      <w:r>
        <w:tab/>
        <w:t xml:space="preserve">Ethan Galstad </w:t>
      </w:r>
      <w:r>
        <w:tab/>
      </w:r>
      <w:r>
        <w:tab/>
      </w:r>
      <w:r>
        <w:tab/>
        <w:t xml:space="preserve">Bo Kersey </w:t>
      </w:r>
      <w:r>
        <w:tab/>
      </w:r>
      <w:r>
        <w:tab/>
      </w:r>
      <w:r>
        <w:tab/>
        <w:t xml:space="preserve">Pedro Leite </w:t>
      </w:r>
      <w:r>
        <w:tab/>
      </w:r>
      <w:r>
        <w:tab/>
      </w:r>
      <w:r>
        <w:tab/>
        <w:t xml:space="preserve">Richard Mayhew </w:t>
      </w:r>
      <w:r>
        <w:tab/>
      </w:r>
      <w:r>
        <w:tab/>
      </w:r>
      <w:r>
        <w:tab/>
        <w:t xml:space="preserve">Remi Paulmier </w:t>
      </w:r>
      <w:r>
        <w:tab/>
      </w:r>
      <w:r>
        <w:tab/>
      </w:r>
      <w:r>
        <w:tab/>
        <w:t xml:space="preserve">Didi Rieder </w:t>
      </w:r>
      <w:r>
        <w:tab/>
      </w:r>
      <w:r>
        <w:tab/>
      </w:r>
      <w:r>
        <w:tab/>
        <w:t xml:space="preserve">Tom Shields </w:t>
      </w:r>
      <w:r>
        <w:tab/>
      </w:r>
      <w:r>
        <w:tab/>
      </w:r>
      <w:r>
        <w:tab/>
        <w:t xml:space="preserve">Sean Finney </w:t>
      </w:r>
      <w:r>
        <w:tab/>
      </w:r>
      <w:r>
        <w:tab/>
      </w:r>
      <w:r>
        <w:tab/>
        <w:t xml:space="preserve">Jeremy T Bouse </w:t>
      </w:r>
      <w:r>
        <w:tab/>
      </w:r>
      <w:r>
        <w:tab/>
      </w:r>
      <w:r>
        <w:tab/>
        <w:t xml:space="preserve">Peter Bray </w:t>
      </w:r>
      <w:r>
        <w:tab/>
      </w:r>
      <w:r>
        <w:tab/>
      </w:r>
      <w:r>
        <w:tab/>
        <w:t xml:space="preserve">Gavin Carr </w:t>
      </w:r>
      <w:r>
        <w:tab/>
      </w:r>
      <w:r>
        <w:tab/>
      </w:r>
      <w:r>
        <w:tab/>
        <w:t xml:space="preserve">Matthias Eble </w:t>
      </w:r>
      <w:r>
        <w:tab/>
      </w:r>
      <w:r>
        <w:tab/>
      </w:r>
      <w:r>
        <w:tab/>
        <w:t xml:space="preserve">Subhendu Ghosh </w:t>
      </w:r>
      <w:r>
        <w:tab/>
      </w:r>
      <w:r>
        <w:tab/>
      </w:r>
      <w:r>
        <w:tab/>
        <w:t xml:space="preserve">Thomas Guyot-Sionnest </w:t>
      </w:r>
      <w:r>
        <w:tab/>
      </w:r>
      <w:r>
        <w:tab/>
      </w:r>
      <w:r>
        <w:tab/>
        <w:t xml:space="preserve">Stanley Hopcroft </w:t>
      </w:r>
      <w:r>
        <w:tab/>
      </w:r>
      <w:r>
        <w:tab/>
      </w:r>
      <w:r>
        <w:tab/>
        <w:t xml:space="preserve">Matthew Kent </w:t>
      </w:r>
      <w:r>
        <w:tab/>
      </w:r>
      <w:r>
        <w:tab/>
      </w:r>
      <w:r>
        <w:tab/>
        <w:t xml:space="preserve">Harper Mann </w:t>
      </w:r>
      <w:r>
        <w:tab/>
      </w:r>
      <w:r>
        <w:tab/>
      </w:r>
      <w:r>
        <w:tab/>
        <w:t xml:space="preserve">Benoit Mortier </w:t>
      </w:r>
      <w:r>
        <w:tab/>
      </w:r>
      <w:r>
        <w:tab/>
      </w:r>
      <w:r>
        <w:tab/>
        <w:t xml:space="preserve">Sven Nierlein </w:t>
      </w:r>
      <w:r>
        <w:tab/>
      </w:r>
      <w:r>
        <w:tab/>
      </w:r>
      <w:r>
        <w:tab/>
        <w:t xml:space="preserve">Nathan Vonnahme </w:t>
      </w:r>
      <w:r>
        <w:tab/>
      </w:r>
      <w:r>
        <w:tab/>
      </w:r>
      <w:r>
        <w:tab/>
        <w:t xml:space="preserve">Ton Voon </w:t>
      </w:r>
      <w:r>
        <w:tab/>
      </w:r>
      <w:r>
        <w:tab/>
      </w:r>
      <w:r>
        <w:tab/>
        <w:t xml:space="preserve">Holger Weiss </w:t>
      </w:r>
      <w:r>
        <w:tab/>
      </w:r>
      <w:r>
        <w:tab/>
      </w:r>
      <w:r>
        <w:tab/>
        <w:t>Michael Wirtgen</w:t>
      </w:r>
    </w:p>
    <w:p w14:paraId="5A0CE885" w14:textId="77777777" w:rsidR="00425AAE" w:rsidRDefault="00425AAE">
      <w:r>
        <w:t>Copyright:</w:t>
      </w:r>
    </w:p>
    <w:p w14:paraId="3C41096A" w14:textId="77777777" w:rsidR="00425AAE" w:rsidRDefault="00425AAE">
      <w:r>
        <w:t>Copyright (C) 1985, 2013 Free Software Foundation, Inc.</w:t>
      </w:r>
    </w:p>
    <w:p w14:paraId="2612EBD8" w14:textId="77777777" w:rsidR="00425AAE" w:rsidRDefault="00425AAE">
      <w:r>
        <w:t xml:space="preserve">    This program is free software: you can redistribute it and/or modify     it under the terms of the GNU General Public License as published by     the Free Software Foundation, either version 3 of the License, or     (at your option) any later version.</w:t>
      </w:r>
    </w:p>
    <w:p w14:paraId="3EEE8A1F"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60359A21" w14:textId="77777777" w:rsidR="00425AAE" w:rsidRDefault="00425AAE">
      <w:r>
        <w:t xml:space="preserve">    You should have received a copy of the GNU General Public License     along with this program. If not, see &lt;http://www.gnu.org/licenses/&gt;.</w:t>
      </w:r>
    </w:p>
    <w:p w14:paraId="0366E026" w14:textId="77777777" w:rsidR="00425AAE" w:rsidRDefault="00425AAE">
      <w:r>
        <w:t xml:space="preserve"> On Debian systems, the complete text of the GNU General  Public License version 3 can be found in /usr/share/common-licenses/GPL-3.</w:t>
      </w:r>
    </w:p>
    <w:p w14:paraId="1CB1C475" w14:textId="77777777" w:rsidR="00425AAE" w:rsidRDefault="00425AAE">
      <w:r>
        <w:t>From upstream README:</w:t>
      </w:r>
    </w:p>
    <w:p w14:paraId="6ACA8E40" w14:textId="77777777" w:rsidR="00425AAE" w:rsidRDefault="00425AAE">
      <w:r>
        <w:t xml:space="preserve">    This software is released under the GNU General Public License, Version 3,     with the additional exemption that compiling, linking and/or using OpenSSL     is allowed.</w:t>
      </w:r>
    </w:p>
    <w:p w14:paraId="77C00D9B" w14:textId="77777777" w:rsidR="00425AAE" w:rsidRDefault="00425AAE">
      <w:r>
        <w:lastRenderedPageBreak/>
        <w:t>Files with different Licenses:</w:t>
      </w:r>
    </w:p>
    <w:p w14:paraId="1DD6E3EE" w14:textId="77777777" w:rsidR="00425AAE" w:rsidRDefault="00425AAE">
      <w:r>
        <w:tab/>
        <w:t xml:space="preserve">build-aux/config.guess </w:t>
      </w:r>
      <w:r>
        <w:tab/>
        <w:t xml:space="preserve">build-aux/config.sub </w:t>
      </w:r>
      <w:r>
        <w:tab/>
        <w:t xml:space="preserve">build-aux/ltmain.sh </w:t>
      </w:r>
      <w:r>
        <w:tab/>
        <w:t>plugins-scripts/check_mailq.pl</w:t>
      </w:r>
    </w:p>
    <w:p w14:paraId="57F2D53C"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19EB4C58"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72DC94DF"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1348251A" w14:textId="77777777" w:rsidR="00425AAE" w:rsidRDefault="00425AAE">
      <w:r>
        <w:tab/>
        <w:t xml:space="preserve">gl/alloca.in.h </w:t>
      </w:r>
      <w:r>
        <w:tab/>
        <w:t xml:space="preserve">gl/as* </w:t>
      </w:r>
      <w:r>
        <w:tab/>
        <w:t xml:space="preserve">gl/base64* </w:t>
      </w:r>
      <w:r>
        <w:tab/>
        <w:t xml:space="preserve">gl/basename.c </w:t>
      </w:r>
      <w:r>
        <w:tab/>
        <w:t xml:space="preserve">gl/cloexec.c </w:t>
      </w:r>
      <w:r>
        <w:tab/>
        <w:t xml:space="preserve">gl/config.charset </w:t>
      </w:r>
      <w:r>
        <w:tab/>
        <w:t xml:space="preserve">gl/creat-safer.c </w:t>
      </w:r>
      <w:r>
        <w:tab/>
        <w:t xml:space="preserve">gl/c-strtod.c </w:t>
      </w:r>
      <w:r>
        <w:tab/>
        <w:t xml:space="preserve">gl/d* </w:t>
      </w:r>
      <w:r>
        <w:tab/>
        <w:t xml:space="preserve">gl/e* </w:t>
      </w:r>
      <w:r>
        <w:tab/>
        <w:t xml:space="preserve">gl/fcntl* </w:t>
      </w:r>
      <w:r>
        <w:tab/>
        <w:t xml:space="preserve">gl/fd-safer.c </w:t>
      </w:r>
      <w:r>
        <w:tab/>
        <w:t xml:space="preserve">gl/float.* </w:t>
      </w:r>
      <w:r>
        <w:tab/>
        <w:t xml:space="preserve">gl/float </w:t>
      </w:r>
      <w:r>
        <w:tab/>
        <w:t xml:space="preserve">gl/floorf.c </w:t>
      </w:r>
      <w:r>
        <w:tab/>
        <w:t xml:space="preserve">gl/fsusage* </w:t>
      </w:r>
      <w:r>
        <w:tab/>
        <w:t xml:space="preserve">gl/full* </w:t>
      </w:r>
      <w:r>
        <w:tab/>
        <w:t xml:space="preserve">gl/gai_strerror.c </w:t>
      </w:r>
      <w:r>
        <w:tab/>
        <w:t xml:space="preserve">gl/getaddrinfo* </w:t>
      </w:r>
      <w:r>
        <w:tab/>
        <w:t xml:space="preserve">gl/gethostname.c </w:t>
      </w:r>
      <w:r>
        <w:tab/>
        <w:t xml:space="preserve">gl/getloadavg.c </w:t>
      </w:r>
      <w:r>
        <w:tab/>
        <w:t xml:space="preserve">gl/getopt* </w:t>
      </w:r>
      <w:r>
        <w:tab/>
        <w:t xml:space="preserve">gl/gettext.h </w:t>
      </w:r>
      <w:r>
        <w:tab/>
        <w:t xml:space="preserve">gl/inet_ntop* </w:t>
      </w:r>
      <w:r>
        <w:tab/>
        <w:t xml:space="preserve">gl/intprops.h </w:t>
      </w:r>
      <w:r>
        <w:tab/>
        <w:t xml:space="preserve">gl/localcharset* </w:t>
      </w:r>
      <w:r>
        <w:tab/>
        <w:t xml:space="preserve">gl/malloc.c </w:t>
      </w:r>
      <w:r>
        <w:tab/>
        <w:t xml:space="preserve">gl/math.in.h </w:t>
      </w:r>
      <w:r>
        <w:tab/>
        <w:t xml:space="preserve">gl/mountlist* </w:t>
      </w:r>
      <w:r>
        <w:tab/>
        <w:t xml:space="preserve">gl/netinet_in.in.h </w:t>
      </w:r>
      <w:r>
        <w:tab/>
        <w:t xml:space="preserve">gl/printf-* </w:t>
      </w:r>
      <w:r>
        <w:tab/>
        <w:t xml:space="preserve">gl/ref-* </w:t>
      </w:r>
      <w:r>
        <w:tab/>
        <w:t xml:space="preserve">gl/safe-* </w:t>
      </w:r>
      <w:r>
        <w:tab/>
        <w:t xml:space="preserve">gl/size_max.h </w:t>
      </w:r>
      <w:r>
        <w:tab/>
        <w:t xml:space="preserve">gl/snprintf.c </w:t>
      </w:r>
      <w:r>
        <w:tab/>
        <w:t xml:space="preserve">gl/stdbool.in.h </w:t>
      </w:r>
      <w:r>
        <w:tab/>
        <w:t xml:space="preserve">gl/stdint.in.h </w:t>
      </w:r>
      <w:r>
        <w:tab/>
        <w:t xml:space="preserve">gl/stdio.in.h </w:t>
      </w:r>
      <w:r>
        <w:tab/>
        <w:t xml:space="preserve">gl/stdlib.in.h </w:t>
      </w:r>
      <w:r>
        <w:tab/>
        <w:t xml:space="preserve">gl/strerror.c </w:t>
      </w:r>
      <w:r>
        <w:tab/>
        <w:t xml:space="preserve">gl/string.in.h </w:t>
      </w:r>
      <w:r>
        <w:tab/>
        <w:t xml:space="preserve">gl/stripslash.c </w:t>
      </w:r>
      <w:r>
        <w:tab/>
        <w:t xml:space="preserve">gl/strndup.c </w:t>
      </w:r>
      <w:r>
        <w:tab/>
        <w:t xml:space="preserve">gl/strnlen.c </w:t>
      </w:r>
      <w:r>
        <w:tab/>
        <w:t xml:space="preserve">gl/sys_socket.in.h </w:t>
      </w:r>
      <w:r>
        <w:tab/>
        <w:t xml:space="preserve">gl/unistd.in.h </w:t>
      </w:r>
      <w:r>
        <w:tab/>
        <w:t xml:space="preserve">gl/v* </w:t>
      </w:r>
      <w:r>
        <w:tab/>
        <w:t xml:space="preserve">gl/wchar.in.h </w:t>
      </w:r>
      <w:r>
        <w:tab/>
        <w:t xml:space="preserve">gl/wctype.in.h </w:t>
      </w:r>
      <w:r>
        <w:tab/>
        <w:t xml:space="preserve">gl/xalloc.h </w:t>
      </w:r>
      <w:r>
        <w:tab/>
        <w:t xml:space="preserve">gl/xalloc-die.c </w:t>
      </w:r>
      <w:r>
        <w:tab/>
        <w:t xml:space="preserve">gl/xmalloc.c </w:t>
      </w:r>
      <w:r>
        <w:tab/>
        <w:t xml:space="preserve">gl/xsize.h </w:t>
      </w:r>
      <w:r>
        <w:tab/>
        <w:t xml:space="preserve">gl/xstrndup* </w:t>
      </w:r>
      <w:r>
        <w:tab/>
        <w:t>gl/xsize.h</w:t>
      </w:r>
    </w:p>
    <w:p w14:paraId="51C4141C" w14:textId="77777777" w:rsidR="00425AAE" w:rsidRDefault="00425AAE">
      <w:r>
        <w:t xml:space="preserve">    This program is free software; you can redistribute it and/or modify it     under the terms of the GNU General Public License as published     by the Free Software Foundation; either version 3, or (at your option)     any later version.</w:t>
      </w:r>
    </w:p>
    <w:p w14:paraId="6A4462D1"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5C8FD44D"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14D068CA" w14:textId="77777777" w:rsidR="00425AAE" w:rsidRDefault="00425AAE">
      <w:r>
        <w:tab/>
        <w:t xml:space="preserve">gl/reg* </w:t>
      </w:r>
      <w:r>
        <w:tab/>
        <w:t>gl/mktime.c</w:t>
      </w:r>
    </w:p>
    <w:p w14:paraId="1A50C68E" w14:textId="77777777" w:rsidR="00425AAE" w:rsidRDefault="00425AAE">
      <w:r>
        <w:t xml:space="preserve">    The GNU C Library is free software; you can redistribute it and/or     modify it under the terms of the GNU General Public     License as published by the Free Software Foundation; either     version 3 of the License, or (at your option) any later version.</w:t>
      </w:r>
    </w:p>
    <w:p w14:paraId="27DDFFC4" w14:textId="77777777" w:rsidR="00425AAE" w:rsidRDefault="00425AAE">
      <w:r>
        <w:t xml:space="preserve">    The GNU C Library is distributed in the hope that it will be useful,     but WITHOUT ANY WARRANTY; without even the implied warranty of     MERCHANTABILITY or FITNESS FOR A PARTICULAR PURPOSE.  See the GNU     General Public License for more details.</w:t>
      </w:r>
    </w:p>
    <w:p w14:paraId="0AA9D54D" w14:textId="77777777" w:rsidR="00425AAE" w:rsidRDefault="00425AAE">
      <w:r>
        <w:t xml:space="preserve">    You should have received a copy of the GNU General Public     License along with the GNU C Library; if not, see     &lt;http://www.gnu.org/licenses/&gt;.</w:t>
      </w:r>
    </w:p>
    <w:p w14:paraId="3068AF4F" w14:textId="77777777" w:rsidR="00425AAE" w:rsidRDefault="00425AAE">
      <w:r>
        <w:lastRenderedPageBreak/>
        <w:tab/>
        <w:t xml:space="preserve">Makefile.in </w:t>
      </w:r>
      <w:r>
        <w:tab/>
        <w:t xml:space="preserve">gl/Makefile.in </w:t>
      </w:r>
      <w:r>
        <w:tab/>
        <w:t xml:space="preserve">lib/Makefile.in </w:t>
      </w:r>
      <w:r>
        <w:tab/>
        <w:t xml:space="preserve">lib/tests/Makefile.in </w:t>
      </w:r>
      <w:r>
        <w:tab/>
        <w:t xml:space="preserve">plugins/Makefile.in </w:t>
      </w:r>
      <w:r>
        <w:tab/>
        <w:t xml:space="preserve">plugins-root/Makefile.in </w:t>
      </w:r>
      <w:r>
        <w:tab/>
        <w:t xml:space="preserve">plugins-scripts/Makefile.in </w:t>
      </w:r>
      <w:r>
        <w:tab/>
        <w:t>tap/Makefile.in</w:t>
      </w:r>
    </w:p>
    <w:p w14:paraId="3B1A365A" w14:textId="77777777" w:rsidR="00425AAE" w:rsidRDefault="00425AAE">
      <w:r>
        <w:t xml:space="preserve">    This Makefile.in is free software; the Free Software Foundation     gives unlimited permission to copy and/or distribute it,     with or without modifications, as long as this notice is preserved.</w:t>
      </w:r>
    </w:p>
    <w:p w14:paraId="77A3ED90" w14:textId="77777777" w:rsidR="00425AAE" w:rsidRDefault="00425AAE">
      <w:r>
        <w:t xml:space="preserve">    This program is distributed in the hope that it will be useful,     but WITHOUT ANY WARRANTY, to the extent permitted by law; without     even the implied warranty of MERCHANTABILITY or FITNESS FOR A     PARTICULAR PURPOSE.</w:t>
      </w:r>
    </w:p>
    <w:p w14:paraId="66DDA977" w14:textId="77777777" w:rsidR="00425AAE" w:rsidRDefault="00425AAE">
      <w:r>
        <w:tab/>
        <w:t>aclocal.m4</w:t>
      </w:r>
    </w:p>
    <w:p w14:paraId="60BB39AF" w14:textId="77777777" w:rsidR="00425AAE" w:rsidRDefault="00425AAE">
      <w:r>
        <w:t xml:space="preserve">    This file is free software; the Free Software Foundation     gives unlimited permission to copy and/or distribute it,     with or without modifications, as long as this notice is preserved.</w:t>
      </w:r>
    </w:p>
    <w:p w14:paraId="09A0C74B" w14:textId="77777777" w:rsidR="00425AAE" w:rsidRDefault="00425AAE">
      <w:r>
        <w:tab/>
        <w:t xml:space="preserve">gl/m4/00gnulib.m4 </w:t>
      </w:r>
      <w:r>
        <w:tab/>
        <w:t xml:space="preserve">gl/m4/a*.m4 </w:t>
      </w:r>
      <w:r>
        <w:tab/>
        <w:t xml:space="preserve">gl/m4/b*.m4 </w:t>
      </w:r>
      <w:r>
        <w:tab/>
        <w:t xml:space="preserve">gl/m4/c*.m4 </w:t>
      </w:r>
      <w:r>
        <w:tab/>
        <w:t xml:space="preserve">gl/m4/d*.m4 </w:t>
      </w:r>
      <w:r>
        <w:tab/>
        <w:t xml:space="preserve">gl/m4/e*.m4 </w:t>
      </w:r>
      <w:r>
        <w:tab/>
        <w:t xml:space="preserve">gl/m4/f*.m4 </w:t>
      </w:r>
      <w:r>
        <w:tab/>
        <w:t xml:space="preserve">gl/m4/getaddrinfo.m4 </w:t>
      </w:r>
      <w:r>
        <w:tab/>
        <w:t xml:space="preserve">gl/m4/gethostname.m4 </w:t>
      </w:r>
      <w:r>
        <w:tab/>
        <w:t xml:space="preserve">gl/m4/getloadavg.m4 </w:t>
      </w:r>
      <w:r>
        <w:tab/>
        <w:t xml:space="preserve">gl/m4/getopt.m4 </w:t>
      </w:r>
      <w:r>
        <w:tab/>
        <w:t xml:space="preserve">gl/m4/gettext.m4 </w:t>
      </w:r>
      <w:r>
        <w:tab/>
        <w:t xml:space="preserve">gl/m4/glibc21.m4 </w:t>
      </w:r>
      <w:r>
        <w:tab/>
        <w:t xml:space="preserve">gl/m4/gnulib-common.m4 </w:t>
      </w:r>
      <w:r>
        <w:tab/>
        <w:t xml:space="preserve">gl/m4/h*.m4 </w:t>
      </w:r>
      <w:r>
        <w:tab/>
        <w:t xml:space="preserve">gl/m4/i*.m4 </w:t>
      </w:r>
      <w:r>
        <w:tab/>
        <w:t xml:space="preserve">gl/m4/l*.m4 </w:t>
      </w:r>
      <w:r>
        <w:tab/>
        <w:t xml:space="preserve">gl/m4/m*.m4 </w:t>
      </w:r>
      <w:r>
        <w:tab/>
        <w:t xml:space="preserve">gl/m4/n*.m4 </w:t>
      </w:r>
      <w:r>
        <w:tab/>
        <w:t xml:space="preserve">gl/m4/off_t.m4 </w:t>
      </w:r>
      <w:r>
        <w:tab/>
        <w:t xml:space="preserve">gl/m4/p*.m4 </w:t>
      </w:r>
      <w:r>
        <w:tab/>
        <w:t xml:space="preserve">gl/m4/r*.m4 </w:t>
      </w:r>
      <w:r>
        <w:tab/>
        <w:t xml:space="preserve">gl/m4/s*.m4 </w:t>
      </w:r>
      <w:r>
        <w:tab/>
        <w:t xml:space="preserve">gl/m4/t*.m4 </w:t>
      </w:r>
      <w:r>
        <w:tab/>
        <w:t xml:space="preserve">gl/m4/u*.m4 </w:t>
      </w:r>
      <w:r>
        <w:tab/>
        <w:t xml:space="preserve">gl/m4/v*.m4 </w:t>
      </w:r>
      <w:r>
        <w:tab/>
        <w:t xml:space="preserve">gl/m4/w*.m4 </w:t>
      </w:r>
      <w:r>
        <w:tab/>
        <w:t xml:space="preserve">gl/m4/x*.m4 </w:t>
      </w:r>
      <w:r>
        <w:tab/>
        <w:t>m4/np_mysqlclient.m4</w:t>
      </w:r>
    </w:p>
    <w:p w14:paraId="780A3E1E" w14:textId="77777777" w:rsidR="00425AAE" w:rsidRDefault="00425AAE">
      <w:r>
        <w:t xml:space="preserve">    This file is free software; the Free Software Foundation     gives unlimited permission to copy and/or distribute it,     with or without modifications, as long as this notice is preserved.</w:t>
      </w:r>
    </w:p>
    <w:p w14:paraId="3BFDF5BE" w14:textId="77777777" w:rsidR="00425AAE" w:rsidRDefault="00425AAE">
      <w:r>
        <w:t xml:space="preserve">        build-aux/install-sh</w:t>
      </w:r>
    </w:p>
    <w:p w14:paraId="18C942C8" w14:textId="77777777" w:rsidR="00425AAE" w:rsidRDefault="00425AAE">
      <w:r>
        <w:t xml:space="preserve">    Copyright (C) 1994 X Consortium</w:t>
      </w:r>
    </w:p>
    <w:p w14:paraId="7C13B471"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AFE3F53" w14:textId="77777777" w:rsidR="00425AAE" w:rsidRDefault="00425AAE">
      <w:r>
        <w:t xml:space="preserve">    The above copyright notice and this permission notice shall be included in     all copies or substantial portions of the Software.</w:t>
      </w:r>
    </w:p>
    <w:p w14:paraId="26D018C3"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X CONSORTIUM BE LIABLE FOR ANY CLAIM, DAMAGES OR OTHER LIABILITY, WHETHER IN     AN ACTION OF CONTRACT, TORT OR OTHERWISE, ARISING FROM, OUT OF OR IN CONNEC-     TION WITH THE SOFTWARE OR THE USE OR OTHER DEALINGS IN THE SOFTWARE.</w:t>
      </w:r>
    </w:p>
    <w:p w14:paraId="1852C0DE" w14:textId="77777777" w:rsidR="00425AAE" w:rsidRDefault="00425AAE">
      <w:r>
        <w:t xml:space="preserve">    Except as contained in this notice, the name of the X Consortium shall not     be used in advertising or otherwise to promote the sale, use or other deal-     ings in this Software without prior written authorization from the X Consor-     tium.</w:t>
      </w:r>
    </w:p>
    <w:p w14:paraId="39BDB7D3" w14:textId="77777777" w:rsidR="00425AAE" w:rsidRDefault="00425AAE">
      <w:r>
        <w:t xml:space="preserve">    FSF changes to this file are in the public domain.</w:t>
      </w:r>
    </w:p>
    <w:p w14:paraId="3E41F5D1" w14:textId="77777777" w:rsidR="00425AAE" w:rsidRDefault="00425AAE">
      <w:r>
        <w:lastRenderedPageBreak/>
        <w:tab/>
        <w:t>tap/tap.*</w:t>
      </w:r>
    </w:p>
    <w:p w14:paraId="03801671" w14:textId="77777777" w:rsidR="00425AAE" w:rsidRDefault="00425AAE">
      <w:r>
        <w:t xml:space="preserve">    All rights reserved.</w:t>
      </w:r>
    </w:p>
    <w:p w14:paraId="63E9936A"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12C9235A" w14:textId="77777777" w:rsidR="00425AAE" w:rsidRDefault="00425AAE">
      <w:r>
        <w:t xml:space="preserve">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95DDF01" w14:textId="77777777" w:rsidR="00425AAE" w:rsidRDefault="00425AAE">
      <w:r>
        <w:t>On Debian systems, the complete text of the GNU General Public License can be found in `/usr/share/common-licenses/GPL'.</w:t>
      </w:r>
    </w:p>
    <w:p w14:paraId="314102C1" w14:textId="77777777" w:rsidR="00425AAE" w:rsidRDefault="00425AAE">
      <w:r>
        <w:t>[END FILE=nagios-plugins-1.5/debian/copyright]</w:t>
      </w:r>
    </w:p>
    <w:p w14:paraId="26137457" w14:textId="77777777" w:rsidR="00425AAE" w:rsidRDefault="00425AAE" w:rsidP="000727EF">
      <w:pPr>
        <w:pStyle w:val="Heading3"/>
      </w:pPr>
      <w:r>
        <w:t>nagios-plugins-1.5/LEGAL:</w:t>
      </w:r>
    </w:p>
    <w:p w14:paraId="5362F95B" w14:textId="77777777" w:rsidR="00425AAE" w:rsidRDefault="00425AAE">
      <w:r>
        <w:t>[BEGIN FILE=nagios-plugins-1.5/LEGAL]</w:t>
      </w:r>
    </w:p>
    <w:p w14:paraId="17050A67" w14:textId="77777777" w:rsidR="00425AAE" w:rsidRDefault="00425AAE">
      <w:r>
        <w:t>All source code, binaries, documentation, and information contained in this distribution are provided AS IS with NO WARRANTY OF ANY KIND, INCLUDING THE WARRANTY OF DESIGN, MERCHANTABILITY, AND FITNESS FOR A PARTICULAR PURPOSE.</w:t>
      </w:r>
    </w:p>
    <w:p w14:paraId="376CCBF0" w14:textId="77777777" w:rsidR="00425AAE" w:rsidRDefault="00425AAE">
      <w:r>
        <w:t>Nagios and the Nagios logo are trademarks of Ethan Galstad. All  other trademarks, servicemarks, registered trademarks, and  registered servicemarks are the property of their respective owner(s).</w:t>
      </w:r>
    </w:p>
    <w:p w14:paraId="63D88AB4" w14:textId="77777777" w:rsidR="00425AAE" w:rsidRDefault="00425AAE">
      <w:r>
        <w:t>[END FILE=nagios-plugins-1.5/LEGAL]</w:t>
      </w:r>
    </w:p>
    <w:p w14:paraId="054E1767" w14:textId="77777777" w:rsidR="00425AAE" w:rsidRDefault="00425AAE" w:rsidP="000727EF">
      <w:pPr>
        <w:pStyle w:val="Heading2"/>
      </w:pPr>
      <w:r>
        <w:t xml:space="preserve"> </w:t>
      </w:r>
      <w:bookmarkStart w:id="457" w:name="_Toc399938274"/>
      <w:r>
        <w:t>nano (version 2.2.6):</w:t>
      </w:r>
      <w:bookmarkEnd w:id="457"/>
    </w:p>
    <w:p w14:paraId="1FE46F23" w14:textId="77777777" w:rsidR="00425AAE" w:rsidRDefault="00425AAE" w:rsidP="000727EF">
      <w:pPr>
        <w:pStyle w:val="Heading3"/>
      </w:pPr>
      <w:r>
        <w:t>nano-2.2.6/debian/copyright:</w:t>
      </w:r>
    </w:p>
    <w:p w14:paraId="19884558" w14:textId="77777777" w:rsidR="00425AAE" w:rsidRDefault="00425AAE">
      <w:r>
        <w:t>[BEGIN FILE=nano-2.2.6/debian/copyright] This package was debianized by Jordi Mallach &lt;jordi@debian.org&gt; on Wed,  8 Dec 1999 19:39:12 +0100.</w:t>
      </w:r>
    </w:p>
    <w:p w14:paraId="1BD8FA37" w14:textId="77777777" w:rsidR="00425AAE" w:rsidRDefault="00425AAE">
      <w:r>
        <w:t>It was downloaded from http://www.nano-editor.org/dist/v2.0/</w:t>
      </w:r>
    </w:p>
    <w:p w14:paraId="6E03E120" w14:textId="77777777" w:rsidR="00425AAE" w:rsidRDefault="00425AAE">
      <w:r>
        <w:t xml:space="preserve">Upstream authors: Chris Allegretta &lt;chrisa@asty.org&gt; </w:t>
      </w:r>
      <w:r>
        <w:tab/>
      </w:r>
      <w:r>
        <w:tab/>
        <w:t xml:space="preserve">  David Lawrence Ramsey &lt;pooka109@cox.net&gt;</w:t>
      </w:r>
    </w:p>
    <w:p w14:paraId="25E07DF7" w14:textId="77777777" w:rsidR="00425AAE" w:rsidRDefault="00425AAE">
      <w:r>
        <w:t>Copyright:</w:t>
      </w:r>
    </w:p>
    <w:p w14:paraId="304D3197" w14:textId="77777777" w:rsidR="00425AAE" w:rsidRDefault="00425AAE">
      <w:r>
        <w:lastRenderedPageBreak/>
        <w:t>Copyright Â© 1999, 2000, 2001, 2002, 2003, 2004, 2005, 2006, 2007   Free Software Foundation, Inc.</w:t>
      </w:r>
    </w:p>
    <w:p w14:paraId="1C7444ED" w14:textId="77777777" w:rsidR="00425AAE" w:rsidRDefault="00425AAE">
      <w:r>
        <w:t>Licence:</w:t>
      </w:r>
    </w:p>
    <w:p w14:paraId="3384EE1F" w14:textId="77777777" w:rsidR="00425AAE" w:rsidRDefault="00425AAE">
      <w:r>
        <w:t>Program sources and other auxiliary files -----------------------------------------</w:t>
      </w:r>
    </w:p>
    <w:p w14:paraId="0DAFF3AE" w14:textId="77777777" w:rsidR="00425AAE" w:rsidRDefault="00425AAE">
      <w:r>
        <w:t>You are free to distribute this software under the terms of the GNU General Public License version 3 or any later version.</w:t>
      </w:r>
    </w:p>
    <w:p w14:paraId="32241A93" w14:textId="77777777" w:rsidR="00425AAE" w:rsidRDefault="00425AAE">
      <w:r>
        <w:t xml:space="preserve"> This program is free software; you can redistribute it and/or modify  it under the terms of the GNU General Public License as published by  the Free Software Foundation; either version 3, or (at your option)  any later version.</w:t>
      </w:r>
    </w:p>
    <w:p w14:paraId="2E1C545E"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0FDD6142" w14:textId="77777777" w:rsidR="00425AAE" w:rsidRDefault="00425AAE">
      <w:r>
        <w:t xml:space="preserve"> You should have received a copy of the GNU General Public License  along with this program; if not, write to the Free Software  Foundation, Inc., 51 Franklin St, Fifth Floor, Boston, MA  02110-1301, USA.</w:t>
      </w:r>
    </w:p>
    <w:p w14:paraId="3AE8E2EA" w14:textId="77777777" w:rsidR="00425AAE" w:rsidRDefault="00425AAE">
      <w:r>
        <w:t>Program documentation ---------------------</w:t>
      </w:r>
    </w:p>
    <w:p w14:paraId="1355FEDB" w14:textId="77777777" w:rsidR="00425AAE" w:rsidRDefault="00425AAE">
      <w:r>
        <w:t>You are free to distribute GNU nano's documentation under the terms of the GNU Free Documentation Licence version 1.2. Additionally, the documentation is alternatively licenced under the terms of the GNU General Public License version 3 or any later version.</w:t>
      </w:r>
    </w:p>
    <w:p w14:paraId="651ED4D9" w14:textId="77777777" w:rsidR="00425AAE" w:rsidRDefault="00425AAE">
      <w:r>
        <w:t xml:space="preserve">  This document is dual-licensed.  You may distribute and/or modify it under the  terms of either of the following licenses:</w:t>
      </w:r>
    </w:p>
    <w:p w14:paraId="6AD878FF" w14:textId="77777777" w:rsidR="00425AAE" w:rsidRDefault="00425AAE">
      <w:r>
        <w:t xml:space="preserve"> * The GNU General Public License, as published by the Free Software    Foundation, version 3 or (at your option) any later version.  You should    have received a copy of the GNU General Public License along with this    program.  If not, see &lt;http://www.gnu.org/licenses/&gt;.</w:t>
      </w:r>
    </w:p>
    <w:p w14:paraId="0DA6CB9F" w14:textId="77777777" w:rsidR="00425AAE" w:rsidRDefault="00425AAE">
      <w:r>
        <w:t xml:space="preserve"> * The GNU Free Documentation License, as published by the Free Software    Foundation, version 1.2 or (at your option) any later version, with no    Invariant Sections, no Front-Cover Texts, and no Back-Cover Texts.  You    should have received a copy of the GNU Free Documentation License along with    this program.  If not, see &lt;http://www.gnu.org/licenses/&gt;.</w:t>
      </w:r>
    </w:p>
    <w:p w14:paraId="52DE4556" w14:textId="77777777" w:rsidR="00425AAE" w:rsidRDefault="00425AAE">
      <w:r>
        <w:t>Packaging ---------</w:t>
      </w:r>
    </w:p>
    <w:p w14:paraId="3416E563" w14:textId="77777777" w:rsidR="00425AAE" w:rsidRDefault="00425AAE">
      <w:r>
        <w:t>All Debian packaging files are licenced under the terms of the GNU General Public License version 3, or (at your option) any later version.</w:t>
      </w:r>
    </w:p>
    <w:p w14:paraId="6D6AC514" w14:textId="77777777" w:rsidR="00425AAE" w:rsidRDefault="00425AAE">
      <w:r>
        <w:t>On Debian GNU/Linux systems, the complete text of the GNU General Public License can be found in /usr/share/common-licenses/GPL-3 file. The complete text of the GNU Free Documentation License can be found in /usr/share/common-licenses/GFDL-1.2. [END FILE=nano-2.2.6/debian/copyright]</w:t>
      </w:r>
    </w:p>
    <w:p w14:paraId="3417805C" w14:textId="77777777" w:rsidR="00425AAE" w:rsidRDefault="00425AAE" w:rsidP="000727EF">
      <w:pPr>
        <w:pStyle w:val="Heading2"/>
      </w:pPr>
      <w:r>
        <w:lastRenderedPageBreak/>
        <w:t xml:space="preserve"> </w:t>
      </w:r>
      <w:bookmarkStart w:id="458" w:name="_Toc399938275"/>
      <w:r>
        <w:t>ncurses (version 5.9+20140712):</w:t>
      </w:r>
      <w:bookmarkEnd w:id="458"/>
    </w:p>
    <w:p w14:paraId="04A41913" w14:textId="77777777" w:rsidR="00425AAE" w:rsidRDefault="00425AAE" w:rsidP="000727EF">
      <w:pPr>
        <w:pStyle w:val="Heading3"/>
      </w:pPr>
      <w:r>
        <w:t>ncurses-5.9+20140712/Ada95/package/debian/copyright:</w:t>
      </w:r>
    </w:p>
    <w:p w14:paraId="2662A49A" w14:textId="77777777" w:rsidR="00425AAE" w:rsidRDefault="00425AAE">
      <w:r>
        <w:t>[BEGIN FILE=ncurses-5.9+20140712/Ada95/package/debian/copyright] Upstream source http://invisible-island.net/ncurses/ncurses-examples.html</w:t>
      </w:r>
    </w:p>
    <w:p w14:paraId="3151725A" w14:textId="77777777" w:rsidR="00425AAE" w:rsidRDefault="00425AAE">
      <w:r>
        <w:t>Current ncurses maintainer: Thomas Dickey &lt;dickey@invisible-island.net&gt;</w:t>
      </w:r>
    </w:p>
    <w:p w14:paraId="1C9CA856" w14:textId="77777777" w:rsidR="00425AAE" w:rsidRDefault="00425AAE">
      <w:r>
        <w:t>-------------------------------------------------------------------------------     Copyright (c) 1998-2010,2011 Free Software Foundation, Inc.</w:t>
      </w:r>
    </w:p>
    <w:p w14:paraId="40F2A337"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distribute with modifications, sublicense, and/or sell     copies of the Software, and to permit persons to whom the Software is     furnished to do so, subject to the following conditions:</w:t>
      </w:r>
    </w:p>
    <w:p w14:paraId="376C42C2" w14:textId="77777777" w:rsidR="00425AAE" w:rsidRDefault="00425AAE">
      <w:r>
        <w:t xml:space="preserve">    The above copyright notice and this permission notice shall be included     in all copies or substantial portions of the Software.</w:t>
      </w:r>
    </w:p>
    <w:p w14:paraId="4F49D4C8"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ABOVE COPYRIGHT HOLDERS BE LIABLE FOR ANY CLAIM,     DAMAGES OR OTHER LIABILITY, WHETHER IN AN ACTION OF CONTRACT, TORT OR     OTHERWISE, ARISING FROM, OUT OF OR IN CONNECTION WITH THE SOFTWARE OR     THE USE OR OTHER DEALINGS IN THE SOFTWARE.</w:t>
      </w:r>
    </w:p>
    <w:p w14:paraId="5E74E15C" w14:textId="77777777" w:rsidR="00425AAE" w:rsidRDefault="00425AAE">
      <w:r>
        <w:t xml:space="preserve">    Except as contained in this notice, the name(s) of the above copyright     holders shall not be used in advertising or otherwise to promote the     sale, use or other dealings in this Software without prior written     authorization. -------------------------------------------------------------------------------</w:t>
      </w:r>
    </w:p>
    <w:p w14:paraId="44F6650E" w14:textId="77777777" w:rsidR="00425AAE" w:rsidRDefault="00425AAE">
      <w:r>
        <w:t>Files: install-sh Copyright:  1994 X Consortium Licence: other-BSD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B8FB3BC" w14:textId="77777777" w:rsidR="00425AAE" w:rsidRDefault="00425AAE">
      <w:r>
        <w:t xml:space="preserve">    The above copyright notice and this permission notice shall be included in     all copies or substantial portions of the Software.</w:t>
      </w:r>
    </w:p>
    <w:p w14:paraId="12EF117C"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X CONSORTIUM BE LIABLE FOR ANY CLAIM, DAMAGES OR OTHER LIABILITY, WHETHER IN     AN ACTION OF CONTRACT, TORT OR OTHERWISE, ARISING FROM, OUT OF OR IN CONNEC-     TION WITH THE SOFTWARE OR THE USE OR OTHER DEALINGS IN THE SOFTWARE.</w:t>
      </w:r>
    </w:p>
    <w:p w14:paraId="787E81E2" w14:textId="77777777" w:rsidR="00425AAE" w:rsidRDefault="00425AAE">
      <w:r>
        <w:lastRenderedPageBreak/>
        <w:t xml:space="preserve">    Except as contained in this notice, the name of the X Consortium shall not     be used in advertising or otherwise to promote the sale, use or other deal-     ings in this Software without prior written authorization from the X Consor-     tium.</w:t>
      </w:r>
    </w:p>
    <w:p w14:paraId="2849B204" w14:textId="77777777" w:rsidR="00425AAE" w:rsidRDefault="00425AAE">
      <w:r>
        <w:t xml:space="preserve">    FSF changes to this file are in the public domain.</w:t>
      </w:r>
    </w:p>
    <w:p w14:paraId="2E3F011F" w14:textId="77777777" w:rsidR="00425AAE" w:rsidRDefault="00425AAE">
      <w:r>
        <w:t xml:space="preserve">    Calling this script install-sh is preferred over install.sh, to prevent     `make' implicit rules from creating a file called install from it     when there is no Makefile.</w:t>
      </w:r>
    </w:p>
    <w:p w14:paraId="421AC88B" w14:textId="77777777" w:rsidR="00425AAE" w:rsidRDefault="00425AAE">
      <w:r>
        <w:t xml:space="preserve">    This script is compatible with the BSD install script, but was written     from scratch.  It can only install one file at a time, a restriction     shared with many OS's install programs.</w:t>
      </w:r>
    </w:p>
    <w:p w14:paraId="188C64E0" w14:textId="77777777" w:rsidR="00425AAE" w:rsidRDefault="00425AAE">
      <w:r>
        <w:t>On Debian systems, the complete text of the GNU General Public License can be found in '/usr/share/common-licenses/GPL-2' [END FILE=ncurses-5.9+20140712/Ada95/package/debian/copyright]</w:t>
      </w:r>
    </w:p>
    <w:p w14:paraId="5D0699D3" w14:textId="77777777" w:rsidR="00425AAE" w:rsidRDefault="00425AAE" w:rsidP="000727EF">
      <w:pPr>
        <w:pStyle w:val="Heading3"/>
      </w:pPr>
      <w:r>
        <w:t>ncurses-5.9+20140712/debian/copyright:</w:t>
      </w:r>
    </w:p>
    <w:p w14:paraId="6148132F" w14:textId="77777777" w:rsidR="00425AAE" w:rsidRDefault="00425AAE">
      <w:r>
        <w:t>[BEGIN FILE=ncurses-5.9+20140712/debian/copyright] This is the Debian prepackaged version of the ncurses library and terminfo utilities. ncurses/terminfo was originally written by Pavel Curtis and Zeyd M. Ben-Halim &lt;zmbenhal@netcom.com&gt;, and is currently held by the Free Software Foundation.</w:t>
      </w:r>
    </w:p>
    <w:p w14:paraId="2514E29E" w14:textId="77777777" w:rsidR="00425AAE" w:rsidRDefault="00425AAE">
      <w:r>
        <w:t>This package was put together by Vaidhyanathan G Mayilrangam &lt;vaidhy@debian.org&gt; and Joel Klecker &lt;espy@debian.org&gt;, using sources obtained from ftp://ftp.gnu.org/gnu/ncurses/ncurses-5.0.tar.gz. Current versions of the ncurses sources are found at ftp://invisible-island.net/ncurses/.</w:t>
      </w:r>
    </w:p>
    <w:p w14:paraId="2D469A7F" w14:textId="77777777" w:rsidR="00425AAE" w:rsidRDefault="00425AAE">
      <w:r>
        <w:t>It is based somewhat on work done by Bruce Perens &lt;Bruce@Pixar.com&gt;, David Engel &lt;david@elo.ods.com&gt;.  Michael Alan Dorman &lt;mdorman@debian.org&gt;, Richard Braakman &lt;dark@xs4all.nl&gt;, James Troup &lt;jjtroup@comp.brad.ac.uk&gt;, J.H.M. Dassen (Ray) &lt;jdassen@wi.LeidenUniv.nl&gt;, and Galen Hazelwood &lt;galenh@micron.net&gt; over various years.</w:t>
      </w:r>
    </w:p>
    <w:p w14:paraId="08A1BE7A" w14:textId="77777777" w:rsidR="00425AAE" w:rsidRDefault="00425AAE">
      <w:r>
        <w:t xml:space="preserve"> Copyright (c) 1998-2014 Free Software Foundation, Inc. Copyright Â© 2001 by Pradeep Padala</w:t>
      </w:r>
    </w:p>
    <w:p w14:paraId="4014F49C"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distribute with modifications, sublicense, and/or sell copies of the Software, and to permit persons to whom the Software is furnished to do so, subject to the following conditions:</w:t>
      </w:r>
    </w:p>
    <w:p w14:paraId="7EF8D78A" w14:textId="77777777" w:rsidR="00425AAE" w:rsidRDefault="00425AAE">
      <w:r>
        <w:t>The above copyright notice and this permission notice shall be included in all copies or substantial portions of the Software.</w:t>
      </w:r>
    </w:p>
    <w:p w14:paraId="2B71C54A" w14:textId="77777777" w:rsidR="00425AAE" w:rsidRDefault="00425AAE">
      <w:r>
        <w:t>THE SOFTWARE IS PROVIDED AS IS, WITHOUT WARRANTY OF ANY KIND, EXPRESS OR IMPLIED, INCLUDING BUT NOT LIMITED TO THE WARRANTIES OF MERCHANTABILITY, FITNESS FOR A PARTICULAR PURPOSE AND NONINFRINGEMENT. IN NO EVENT SHALL THE ABOVE COPYRIGHT HOLDERS BE LIABLE FOR ANY CLAIM, DAMAGES OR OTHER LIABILITY, WHETHER IN AN ACTION OF CONTRACT, TORT OR OTHERWISE, ARISING FROM, OUT OF OR IN CONNECTION WITH THE SOFTWARE OR THE USE OR OTHER DEALINGS IN THE SOFTWARE.</w:t>
      </w:r>
    </w:p>
    <w:p w14:paraId="46AA80F9" w14:textId="77777777" w:rsidR="00425AAE" w:rsidRDefault="00425AAE">
      <w:r>
        <w:lastRenderedPageBreak/>
        <w:t>Except as contained in this notice, the name(s) of the above copyright holders shall not be used in advertising or otherwise to promote the sale, use or other dealings in this Software without prior written authorization.</w:t>
      </w:r>
    </w:p>
    <w:p w14:paraId="1622A92D" w14:textId="77777777" w:rsidR="00425AAE" w:rsidRDefault="00425AAE">
      <w:r>
        <w:t xml:space="preserve"> Copyright (C) 1994 X Consortium</w:t>
      </w:r>
    </w:p>
    <w:p w14:paraId="4AC0D939"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35A2A2F" w14:textId="77777777" w:rsidR="00425AAE" w:rsidRDefault="00425AAE">
      <w:r>
        <w:t>The above copyright notice and this permission notice shall be included in all copies or substantial portions of the Software.</w:t>
      </w:r>
    </w:p>
    <w:p w14:paraId="15113C0C" w14:textId="77777777" w:rsidR="00425AAE" w:rsidRDefault="00425AAE">
      <w:r>
        <w:t>THE SOFTWARE IS PROVIDED AS IS, WITHOUT WARRANTY OF ANY KIND, EXPRESS OR IMPLIED, INCLUDING BUT NOT LIMITED TO THE WARRANTIES OF MERCHANTABILITY, FITNESS FOR A PARTICULAR PURPOSE AND NONINFRINGEMENT.  IN NO EVENT SHALL THE X CONSORTIUM BE LIABLE FOR ANY CLAIM, DAMAGES OR OTHER LIABILITY, WHETHER IN AN ACTION OF CONTRACT, TORT OR OTHERWISE, ARISING FROM, OUT OF OR IN CONNEC- TION WITH THE SOFTWARE OR THE USE OR OTHER DEALINGS IN THE SOFTWARE.</w:t>
      </w:r>
    </w:p>
    <w:p w14:paraId="51394C36" w14:textId="77777777" w:rsidR="00425AAE" w:rsidRDefault="00425AAE">
      <w:r>
        <w:t>Except as contained in this notice, the name of the X Consortium shall not be used in advertising or otherwise to promote the sale, use or other deal- ings in this Software without prior written authorization from the X Consor- tium.</w:t>
      </w:r>
    </w:p>
    <w:p w14:paraId="1E2D81C5" w14:textId="77777777" w:rsidR="00425AAE" w:rsidRDefault="00425AAE">
      <w:r>
        <w:t xml:space="preserve"> Copyright (c) 1980, 1991, 1992, 1993 </w:t>
      </w:r>
      <w:r>
        <w:tab/>
        <w:t>The Regents of the University of California.  All rights reserved.</w:t>
      </w:r>
    </w:p>
    <w:p w14:paraId="52D8275A"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496A77CB" w14:textId="77777777" w:rsidR="00425AAE" w:rsidRDefault="00425AAE">
      <w:r>
        <w:t>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4828742" w14:textId="77777777" w:rsidR="00425AAE" w:rsidRDefault="00425AAE">
      <w:r>
        <w:t xml:space="preserve"> Copyright 1996-2007 by Thomas E. Dickey</w:t>
      </w:r>
    </w:p>
    <w:p w14:paraId="6E8BA0A7" w14:textId="77777777" w:rsidR="00425AAE" w:rsidRDefault="00425AAE">
      <w:r>
        <w:lastRenderedPageBreak/>
        <w:t xml:space="preserve">                        All Rights Reserved</w:t>
      </w:r>
    </w:p>
    <w:p w14:paraId="7D9F10EA"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A58D0BA" w14:textId="77777777" w:rsidR="00425AAE" w:rsidRDefault="00425AAE">
      <w:r>
        <w:t>The above copyright notice and this permission notice shall be included in all copies or substantial portions of the Software.</w:t>
      </w:r>
    </w:p>
    <w:p w14:paraId="1C4C42D1" w14:textId="77777777" w:rsidR="00425AAE" w:rsidRDefault="00425AAE">
      <w:r>
        <w:t>THE SOFTWARE IS PROVIDED AS IS, WITHOUT WARRANTY OF ANY KIND, EXPRESS OR IMPLIED, INCLUDING BUT NOT LIMITED TO THE WARRANTIES OF MERCHANTABILITY, FITNESS FOR A PARTICULAR PURPOSE AND NONINFRINGEMENT. IN NO EVENT SHALL THE ABOVE LISTED COPYRIGHT HOLDER(S) BE LIABLE FOR ANY CLAIM, DAMAGES OR OTHER LIABILITY, WHETHER IN AN ACTION OF CONTRACT, TORT OR OTHERWISE, ARISING FROM, OUT OF OR IN CONNECTION WITH THE SOFTWARE OR THE USE OR OTHER DEALINGS IN THE SOFTWARE.</w:t>
      </w:r>
    </w:p>
    <w:p w14:paraId="34AC1E33" w14:textId="77777777" w:rsidR="00425AAE" w:rsidRDefault="00425AAE">
      <w:r>
        <w:t>Except as contained in this notice, the name(s) of the above copyright holders shall not be used in advertising or otherwise to promote the sale, use or other dealings in this Software without prior written authorization. [END FILE=ncurses-5.9+20140712/debian/copyright]</w:t>
      </w:r>
    </w:p>
    <w:p w14:paraId="4A0F4EF0" w14:textId="77777777" w:rsidR="00425AAE" w:rsidRDefault="00425AAE" w:rsidP="000727EF">
      <w:pPr>
        <w:pStyle w:val="Heading3"/>
      </w:pPr>
      <w:r>
        <w:t>ncurses-5.9+20140712/package/debian/copyright:</w:t>
      </w:r>
    </w:p>
    <w:p w14:paraId="485420CF" w14:textId="77777777" w:rsidR="00425AAE" w:rsidRDefault="00425AAE">
      <w:r>
        <w:t>[BEGIN FILE=ncurses-5.9+20140712/package/debian/copyright] This package is used for testing builds of ncurses.</w:t>
      </w:r>
    </w:p>
    <w:p w14:paraId="5E7B73F3" w14:textId="77777777" w:rsidR="00425AAE" w:rsidRDefault="00425AAE">
      <w:r>
        <w:t>Copyright (c) 1998-2013,2014 Free Software Foundation, Inc. Copyright Â© 2001 by Pradeep Padala</w:t>
      </w:r>
    </w:p>
    <w:p w14:paraId="411C0772"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distribute with modifications, sublicense, and/or sell copies of the Software, and to permit persons to whom the Software is furnished to do so, subject to the following conditions:</w:t>
      </w:r>
    </w:p>
    <w:p w14:paraId="6B5675E8" w14:textId="77777777" w:rsidR="00425AAE" w:rsidRDefault="00425AAE">
      <w:r>
        <w:t>The above copyright notice and this permission notice shall be included in all copies or substantial portions of the Software.</w:t>
      </w:r>
    </w:p>
    <w:p w14:paraId="6EF628C9" w14:textId="77777777" w:rsidR="00425AAE" w:rsidRDefault="00425AAE">
      <w:r>
        <w:t>THE SOFTWARE IS PROVIDED AS IS, WITHOUT WARRANTY OF ANY KIND, EXPRESS OR IMPLIED, INCLUDING BUT NOT LIMITED TO THE WARRANTIES OF MERCHANTABILITY, FITNESS FOR A PARTICULAR PURPOSE AND NONINFRINGEMENT. IN NO EVENT SHALL THE ABOVE COPYRIGHT HOLDERS BE LIABLE FOR ANY CLAIM, DAMAGES OR OTHER LIABILITY, WHETHER IN AN ACTION OF CONTRACT, TORT OR OTHERWISE, ARISING FROM, OUT OF OR IN CONNECTION WITH THE SOFTWARE OR THE USE OR OTHER DEALINGS IN THE SOFTWARE.</w:t>
      </w:r>
    </w:p>
    <w:p w14:paraId="7487893F" w14:textId="77777777" w:rsidR="00425AAE" w:rsidRDefault="00425AAE">
      <w:r>
        <w:t>Except as contained in this notice, the name(s) of the above copyright holders shall not be used in advertising or otherwise to promote the sale, use or other dealings in this Software without prior written authorization.</w:t>
      </w:r>
    </w:p>
    <w:p w14:paraId="0EA93B30" w14:textId="77777777" w:rsidR="00425AAE" w:rsidRDefault="00425AAE">
      <w:r>
        <w:lastRenderedPageBreak/>
        <w:t xml:space="preserve"> Copyright (C) 1994 X Consortium</w:t>
      </w:r>
    </w:p>
    <w:p w14:paraId="0D505950"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E7F005E" w14:textId="77777777" w:rsidR="00425AAE" w:rsidRDefault="00425AAE">
      <w:r>
        <w:t>The above copyright notice and this permission notice shall be included in all copies or substantial portions of the Software.</w:t>
      </w:r>
    </w:p>
    <w:p w14:paraId="493DF9BA" w14:textId="77777777" w:rsidR="00425AAE" w:rsidRDefault="00425AAE">
      <w:r>
        <w:t>THE SOFTWARE IS PROVIDED AS IS, WITHOUT WARRANTY OF ANY KIND, EXPRESS OR IMPLIED, INCLUDING BUT NOT LIMITED TO THE WARRANTIES OF MERCHANTABILITY, FITNESS FOR A PARTICULAR PURPOSE AND NONINFRINGEMENT.  IN NO EVENT SHALL THE X CONSORTIUM BE LIABLE FOR ANY CLAIM, DAMAGES OR OTHER LIABILITY, WHETHER IN AN ACTION OF CONTRACT, TORT OR OTHERWISE, ARISING FROM, OUT OF OR IN CONNEC- TION WITH THE SOFTWARE OR THE USE OR OTHER DEALINGS IN THE SOFTWARE.</w:t>
      </w:r>
    </w:p>
    <w:p w14:paraId="69A23DC4" w14:textId="77777777" w:rsidR="00425AAE" w:rsidRDefault="00425AAE">
      <w:r>
        <w:t>Except as contained in this notice, the name of the X Consortium shall not be used in advertising or otherwise to promote the sale, use or other deal- ings in this Software without prior written authorization from the X Consor- tium.</w:t>
      </w:r>
    </w:p>
    <w:p w14:paraId="1028894F" w14:textId="77777777" w:rsidR="00425AAE" w:rsidRDefault="00425AAE">
      <w:r>
        <w:t xml:space="preserve"> Copyright (c) 1980, 1991, 1992, 1993 </w:t>
      </w:r>
      <w:r>
        <w:tab/>
        <w:t>The Regents of the University of California.  All rights reserved.</w:t>
      </w:r>
    </w:p>
    <w:p w14:paraId="7E284DE6"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6B416537" w14:textId="77777777" w:rsidR="00425AAE" w:rsidRDefault="00425AAE">
      <w:r>
        <w:t>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6D4E824" w14:textId="77777777" w:rsidR="00425AAE" w:rsidRDefault="00425AAE">
      <w:r>
        <w:t xml:space="preserve"> Copyright 1996-2013,2014 by Thomas E. Dickey</w:t>
      </w:r>
    </w:p>
    <w:p w14:paraId="70DA7BFA" w14:textId="77777777" w:rsidR="00425AAE" w:rsidRDefault="00425AAE">
      <w:r>
        <w:t xml:space="preserve">                        All Rights Reserved</w:t>
      </w:r>
    </w:p>
    <w:p w14:paraId="08D309EE" w14:textId="77777777" w:rsidR="00425AAE" w:rsidRDefault="00425AAE">
      <w:r>
        <w:t xml:space="preserve">Permission is hereby granted, free of charge, to any person obtaining a copy of this software and associated documentation files (the Software), to deal in the Software </w:t>
      </w:r>
      <w:r>
        <w:lastRenderedPageBreak/>
        <w:t>without restriction, including without limitation the rights to use, copy, modify, merge, publish, distribute, sublicense, and/or sell copies of the Software, and to permit persons to whom the Software is furnished to do so, subject to the following conditions:</w:t>
      </w:r>
    </w:p>
    <w:p w14:paraId="2330965A" w14:textId="77777777" w:rsidR="00425AAE" w:rsidRDefault="00425AAE">
      <w:r>
        <w:t>The above copyright notice and this permission notice shall be included in all copies or substantial portions of the Software.</w:t>
      </w:r>
    </w:p>
    <w:p w14:paraId="1A04B897" w14:textId="77777777" w:rsidR="00425AAE" w:rsidRDefault="00425AAE">
      <w:r>
        <w:t>THE SOFTWARE IS PROVIDED AS IS, WITHOUT WARRANTY OF ANY KIND, EXPRESS OR IMPLIED, INCLUDING BUT NOT LIMITED TO THE WARRANTIES OF MERCHANTABILITY, FITNESS FOR A PARTICULAR PURPOSE AND NONINFRINGEMENT. IN NO EVENT SHALL THE ABOVE LISTED COPYRIGHT HOLDER(S) BE LIABLE FOR ANY CLAIM, DAMAGES OR OTHER LIABILITY, WHETHER IN AN ACTION OF CONTRACT, TORT OR OTHERWISE, ARISING FROM, OUT OF OR IN CONNECTION WITH THE SOFTWARE OR THE USE OR OTHER DEALINGS IN THE SOFTWARE.</w:t>
      </w:r>
    </w:p>
    <w:p w14:paraId="422A2DAE" w14:textId="77777777" w:rsidR="00425AAE" w:rsidRDefault="00425AAE">
      <w:r>
        <w:t>Except as contained in this notice, the name(s) of the above copyright holders shall not be used in advertising or otherwise to promote the sale, use or other dealings in this Software without prior written authorization.</w:t>
      </w:r>
    </w:p>
    <w:p w14:paraId="67274839" w14:textId="77777777" w:rsidR="00425AAE" w:rsidRDefault="00425AAE">
      <w:r>
        <w:t>-- vile: txtmode file-encoding=utf-8 [END FILE=ncurses-5.9+20140712/package/debian/copyright]</w:t>
      </w:r>
    </w:p>
    <w:p w14:paraId="690A8EA4" w14:textId="77777777" w:rsidR="00425AAE" w:rsidRDefault="00425AAE" w:rsidP="000727EF">
      <w:pPr>
        <w:pStyle w:val="Heading2fegan"/>
      </w:pPr>
      <w:bookmarkStart w:id="459" w:name="_Toc399938276"/>
      <w:r>
        <w:t>netaddr-0.7.12</w:t>
      </w:r>
      <w:bookmarkEnd w:id="459"/>
    </w:p>
    <w:p w14:paraId="550F24E9" w14:textId="77777777" w:rsidR="00425AAE" w:rsidRDefault="00425AAE" w:rsidP="00053D4A">
      <w:r>
        <w:tab/>
        <w:t>BSD 3 Clause</w:t>
      </w:r>
      <w:r>
        <w:tab/>
        <w:t>http://www.opensource.org/licenses/BSD-3-Clause</w:t>
      </w:r>
    </w:p>
    <w:p w14:paraId="4107D7BC" w14:textId="77777777" w:rsidR="00425AAE" w:rsidRDefault="00425AAE" w:rsidP="00053D4A">
      <w:r>
        <w:tab/>
        <w:t>MIT</w:t>
      </w:r>
      <w:r>
        <w:tab/>
        <w:t>http://www.opensource.org/licenses/mit-license.php</w:t>
      </w:r>
    </w:p>
    <w:p w14:paraId="64EC2003" w14:textId="77777777" w:rsidR="00425AAE" w:rsidRDefault="00425AAE" w:rsidP="000727EF">
      <w:pPr>
        <w:pStyle w:val="Heading2"/>
      </w:pPr>
      <w:r>
        <w:t xml:space="preserve"> </w:t>
      </w:r>
      <w:bookmarkStart w:id="460" w:name="_Toc399938277"/>
      <w:r>
        <w:t>netbase (version 5.2):</w:t>
      </w:r>
      <w:bookmarkEnd w:id="460"/>
    </w:p>
    <w:p w14:paraId="5194EF53" w14:textId="77777777" w:rsidR="00425AAE" w:rsidRDefault="00425AAE" w:rsidP="000727EF">
      <w:pPr>
        <w:pStyle w:val="Heading3"/>
      </w:pPr>
      <w:r>
        <w:t>netbase-5.2/debian/copyright:</w:t>
      </w:r>
    </w:p>
    <w:p w14:paraId="59AE33FE" w14:textId="77777777" w:rsidR="00425AAE" w:rsidRDefault="00425AAE">
      <w:r>
        <w:t>[BEGIN FILE=netbase-5.2/debian/copyright] This package was created by Peter Tobias tobias@et-inf.fho-emden.de on Wed, 24 Aug 1994 21:33:28 +0200 and maintained by Anthony Towns &lt;ajt@debian.org&gt; until 2001. It is currently maintained by Marco d'Itri &lt;md@linux.it&gt;.</w:t>
      </w:r>
    </w:p>
    <w:p w14:paraId="0B0D863F" w14:textId="77777777" w:rsidR="00425AAE" w:rsidRDefault="00425AAE">
      <w:r>
        <w:t>Copyright 1994-2010 Peter Tobias, Anthony Towns and Marco d'Itri</w:t>
      </w:r>
    </w:p>
    <w:p w14:paraId="20E3D2BD" w14:textId="77777777" w:rsidR="00425AAE" w:rsidRDefault="00425AAE">
      <w:r>
        <w:t>The programs in this package are distributed under the terms of the GNU General Public License, version 2 as distributed by the Free Software Foundation. On Debian systems, a copy of this license may be found in /usr/share/common-licenses/GPL-2. [END FILE=netbase-5.2/debian/copyright]</w:t>
      </w:r>
    </w:p>
    <w:p w14:paraId="5F186ACF" w14:textId="77777777" w:rsidR="00425AAE" w:rsidRDefault="00425AAE" w:rsidP="000727EF">
      <w:pPr>
        <w:pStyle w:val="Heading2"/>
      </w:pPr>
      <w:r>
        <w:t xml:space="preserve"> </w:t>
      </w:r>
      <w:bookmarkStart w:id="461" w:name="_Toc399938278"/>
      <w:r>
        <w:t>netcat-openbsd (version 1.105):</w:t>
      </w:r>
      <w:bookmarkEnd w:id="461"/>
    </w:p>
    <w:p w14:paraId="46C67259" w14:textId="77777777" w:rsidR="00425AAE" w:rsidRDefault="00425AAE" w:rsidP="000727EF">
      <w:pPr>
        <w:pStyle w:val="Heading3"/>
      </w:pPr>
      <w:r>
        <w:t>netcat-openbsd-1.105/debian/copyright:</w:t>
      </w:r>
    </w:p>
    <w:p w14:paraId="461D906E" w14:textId="77777777" w:rsidR="00425AAE" w:rsidRDefault="00425AAE">
      <w:r>
        <w:t>[BEGIN FILE=netcat-openbsd-1.105/debian/copyright] Format: http://dep.debian.net/deps/dep5/ Source: http://www.openbsd.org/cgi-bin/cvsweb/src/usr.bin/nc/</w:t>
      </w:r>
    </w:p>
    <w:p w14:paraId="773AAC77" w14:textId="77777777" w:rsidR="00425AAE" w:rsidRDefault="00425AAE">
      <w:r>
        <w:lastRenderedPageBreak/>
        <w:t>Files: netcat.c Copyright: 2001 Eric Jackson &lt;ericj@monkey.org&gt; License: BSD-3-Clause</w:t>
      </w:r>
    </w:p>
    <w:p w14:paraId="20F74FA3" w14:textId="77777777" w:rsidR="00425AAE" w:rsidRDefault="00425AAE">
      <w:r>
        <w:t>Files: atomicio.* Copyright: 2005 Anil Madhavapeddy            1995,1999 Theo de Raadt License: BSD-3-Clause</w:t>
      </w:r>
    </w:p>
    <w:p w14:paraId="4AB6E42D" w14:textId="77777777" w:rsidR="00425AAE" w:rsidRDefault="00425AAE">
      <w:r>
        <w:t>Files: socks.c Copyright: 1999 Niklas Hallqvist            2004, 2005 Damien Miller License: BSD-3-Clause</w:t>
      </w:r>
    </w:p>
    <w:p w14:paraId="655C6285" w14:textId="77777777" w:rsidR="00425AAE" w:rsidRDefault="00425AAE">
      <w:r>
        <w:t>Files: debian/* Copyright: 2008, 2009, 2010 Decklin Foster &lt;decklin@red-bean.com&gt;            2008, 2009, 2010 Soren Hansen &lt;soren@ubuntu.com&gt;            2012 Aron Xu &lt;aron@debian.org&gt; License: BSD-3-Clause</w:t>
      </w:r>
    </w:p>
    <w:p w14:paraId="243C6FCB" w14:textId="77777777" w:rsidR="00425AAE" w:rsidRDefault="00425AAE">
      <w:r>
        <w:t>License: BSD-3-Clause  Redistribution and use in source and binary forms, with or without  modification, are permitted provided that the following conditions  are met:  .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  .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FILE=netcat-openbsd-1.105/debian/copyright]</w:t>
      </w:r>
    </w:p>
    <w:p w14:paraId="3D9992AB" w14:textId="77777777" w:rsidR="00425AAE" w:rsidRDefault="00425AAE" w:rsidP="000727EF">
      <w:pPr>
        <w:pStyle w:val="Heading2"/>
      </w:pPr>
      <w:r>
        <w:t xml:space="preserve"> </w:t>
      </w:r>
      <w:bookmarkStart w:id="462" w:name="_Toc399938279"/>
      <w:r>
        <w:t>netcf (version 0.2.3):</w:t>
      </w:r>
      <w:bookmarkEnd w:id="462"/>
    </w:p>
    <w:p w14:paraId="479C6E61" w14:textId="77777777" w:rsidR="00425AAE" w:rsidRDefault="00425AAE" w:rsidP="000727EF">
      <w:pPr>
        <w:pStyle w:val="Heading3"/>
      </w:pPr>
      <w:r>
        <w:t>netcf-0.2.3/debian/copyright:</w:t>
      </w:r>
    </w:p>
    <w:p w14:paraId="57436B49" w14:textId="77777777" w:rsidR="00425AAE" w:rsidRDefault="00425AAE">
      <w:r>
        <w:t>[BEGIN FILE=netcf-0.2.3/debian/copyright] Format: http://dep.debian.net/deps/dep5 Upstream-Name: netcf Source: http://git.fedorahosted.org/git/?p=netcf.git</w:t>
      </w:r>
    </w:p>
    <w:p w14:paraId="5077A683" w14:textId="77777777" w:rsidR="00425AAE" w:rsidRDefault="00425AAE">
      <w:r>
        <w:t xml:space="preserve">Files: tests/cutest.* Copyright: 2003 Asim Jalis License:  .  This software is provided 'as-is', without any express or implied  warranty. In no event will the authors be held liable for any damages  arising from the use of this software.  .  Permission is granted to anyone to use this software for any purpose,  including commercial applications, and to alter it and redistribute it  freely, subject to the following restrictions:  .  1. The origin of this software must not be misrepresented; you must not  claim that you wrote the original software. If you use this software in  a product, an acknowledgment in the product documentation would be  appreciated but is not required.  .  2. Altered source versions must be plainly marked as such, and must not be  misrepresented as being the original software.  .  3. This notice may not be removed or altered from any source </w:t>
      </w:r>
      <w:r>
        <w:lastRenderedPageBreak/>
        <w:t>distribution.   Files: * Copyright: 2009-2011 David Lutterkort &lt;lutter@redhat.com&gt;            2009-2011 Laine Stump &lt;laine@laine.org&gt;            2009 Daniel Veillard &lt;veillard@redhat.com&gt;            2009 Jonas Eriksson &lt;jonas.j.eriksson@ericsson.com&gt;            2009,2011 Daniel Berrange &lt;berrange@redhat.com&gt;            2010 Cole Robinson &lt;crobinso@redhat.com&gt;            2010,2011 Eric Blake &lt;eblake@redhat.com&gt;            2011 Osier Yang &lt;jyang@redhat.com&gt;            2011 Aleix Conchillo &lt;aleix@oblong.com&gt; License: GNU LESSER GENERAL PUBLIC LICENSE  .  This library is free software; you can redistribute it and/or  modify it under the terms of the GNU Lesser General Public  License as published by the Free Software Foundation; either  version 2.1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write to the Free Software  Foundation, Inc., 51 Franklin St, Fifth Floor, Boston, MA 02110-1301, USA.</w:t>
      </w:r>
    </w:p>
    <w:p w14:paraId="193BC503" w14:textId="77777777" w:rsidR="00425AAE" w:rsidRDefault="00425AAE">
      <w:r>
        <w:t>Files: debian/* Copyright: 2011 Ubuntu &lt;ubuntu@unknown&gt;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2501BA44" w14:textId="77777777" w:rsidR="00425AAE" w:rsidRDefault="00425AAE">
      <w:r>
        <w:t>[END FILE=netcf-0.2.3/debian/copyright]</w:t>
      </w:r>
    </w:p>
    <w:p w14:paraId="4E5382B1" w14:textId="77777777" w:rsidR="00425AAE" w:rsidRDefault="00425AAE" w:rsidP="000727EF">
      <w:pPr>
        <w:pStyle w:val="Heading2fegan"/>
      </w:pPr>
      <w:bookmarkStart w:id="463" w:name="_Toc399938280"/>
      <w:r>
        <w:t>netifaces-0.10.4</w:t>
      </w:r>
      <w:bookmarkEnd w:id="463"/>
    </w:p>
    <w:p w14:paraId="74C99EC8" w14:textId="77777777" w:rsidR="00425AAE" w:rsidRDefault="00425AAE" w:rsidP="00053D4A">
      <w:r>
        <w:tab/>
        <w:t>MIT</w:t>
      </w:r>
      <w:r>
        <w:tab/>
        <w:t>http://www.opensource.org/licenses/mit-license.php</w:t>
      </w:r>
    </w:p>
    <w:p w14:paraId="75DD60BB" w14:textId="77777777" w:rsidR="00425AAE" w:rsidRDefault="00425AAE" w:rsidP="000727EF">
      <w:pPr>
        <w:pStyle w:val="Heading2"/>
      </w:pPr>
      <w:r>
        <w:t xml:space="preserve"> </w:t>
      </w:r>
      <w:bookmarkStart w:id="464" w:name="_Toc399938281"/>
      <w:r>
        <w:t>net-snmp (version 5.7.2.1~dfsg):</w:t>
      </w:r>
      <w:bookmarkEnd w:id="464"/>
    </w:p>
    <w:p w14:paraId="48D4CC5C" w14:textId="77777777" w:rsidR="00425AAE" w:rsidRDefault="00425AAE" w:rsidP="000727EF">
      <w:pPr>
        <w:pStyle w:val="Heading3"/>
      </w:pPr>
      <w:r>
        <w:t>net-snmp-5.7.2.1~dfsg/debian/copyright:</w:t>
      </w:r>
    </w:p>
    <w:p w14:paraId="26B0CAF4" w14:textId="77777777" w:rsidR="00425AAE" w:rsidRDefault="00425AAE">
      <w:r>
        <w:t>[BEGIN FILE=net-snmp-5.7.2.1~dfsg/debian/copyright] This is the Debian GNU/Linux prepackaged version of Net-SNMP.</w:t>
      </w:r>
    </w:p>
    <w:p w14:paraId="6766AAD6" w14:textId="77777777" w:rsidR="00425AAE" w:rsidRDefault="00425AAE">
      <w:r>
        <w:t>This package was put together by David Engel &lt;david@debian.org&gt;, from sources obtained from http://net-snmp.sourceforge.net/. It is now maintained by Jochen Friedrich &lt;jochen@scram.de&gt;. As of version 5.4, the upstream sources contain non DFSG-free RFCs in the doc directory which has been removed for Debian.</w:t>
      </w:r>
    </w:p>
    <w:p w14:paraId="68B4B66C" w14:textId="77777777" w:rsidR="00425AAE" w:rsidRDefault="00425AAE">
      <w:r>
        <w:t>Copyright:</w:t>
      </w:r>
    </w:p>
    <w:p w14:paraId="77C72F8A" w14:textId="77777777" w:rsidR="00425AAE" w:rsidRDefault="00425AAE">
      <w:r>
        <w:t xml:space="preserve">Various copyrights apply to this package, listed in various separate parts below.  Please make sure that you read all the parts.  Up until 2001, the project was based at UC </w:t>
      </w:r>
      <w:r>
        <w:lastRenderedPageBreak/>
        <w:t>Davis, and the first part covers all code written during this time.  From 2001 onwards, the project has been based at SourceForge, and Networks Associates Technology, Inc hold the copyright on behalf of the wider Net-SNMP community, covering all derivative work done since then.  An additional copyright section has been added as Part 3 below also under a BSD license for the work contributed by Cambridge Broadband Ltd. to the project since 2001. An additional copyright section has been added as Part 4 below also under a BSD license for the work contributed by Sun Microsystems, Inc. to the project since 2003.</w:t>
      </w:r>
    </w:p>
    <w:p w14:paraId="2F77A6F6" w14:textId="77777777" w:rsidR="00425AAE" w:rsidRDefault="00425AAE">
      <w:r>
        <w:t>Code has been contributed to this project by many people over the years it has been in development, and a full list of contributors can be found in the README file under the THANKS section.</w:t>
      </w:r>
    </w:p>
    <w:p w14:paraId="1C4CFF84" w14:textId="77777777" w:rsidR="00425AAE" w:rsidRDefault="00425AAE">
      <w:r>
        <w:t xml:space="preserve"> ---- Part 1: CMU/UCD copyright notice: (BSD like) -----</w:t>
      </w:r>
    </w:p>
    <w:p w14:paraId="50F31DC1" w14:textId="77777777" w:rsidR="00425AAE" w:rsidRDefault="00425AAE">
      <w:r>
        <w:t xml:space="preserve">        Copyright 1989, 1991, 1992 by Carnegie Mellon University</w:t>
      </w:r>
    </w:p>
    <w:p w14:paraId="19C954CD" w14:textId="77777777" w:rsidR="00425AAE" w:rsidRDefault="00425AAE">
      <w:r>
        <w:tab/>
      </w:r>
      <w:r>
        <w:tab/>
        <w:t xml:space="preserve">  Derivative Work - 1996, 1998-2000 Copyright 1996, 1998-2000 The Regents of the University of California</w:t>
      </w:r>
    </w:p>
    <w:p w14:paraId="5BC6EE39" w14:textId="77777777" w:rsidR="00425AAE" w:rsidRDefault="00425AAE">
      <w:r>
        <w:tab/>
      </w:r>
      <w:r>
        <w:tab/>
      </w:r>
      <w:r>
        <w:tab/>
        <w:t xml:space="preserve"> All Rights Reserved</w:t>
      </w:r>
    </w:p>
    <w:p w14:paraId="79ADF1EC" w14:textId="77777777" w:rsidR="00425AAE" w:rsidRDefault="00425AAE">
      <w:r>
        <w:t>Permission to use, copy, modify and distribute this software and its documentation for any purpose and without fee is hereby granted, provided that the above copyright notice appears in all copies and that both that copyright notice and this permission notice appear in supporting documentation, and that the name of CMU and The Regents of the University of California not be used in advertising or publicity pertaining to distribution of the software without specific written permission.</w:t>
      </w:r>
    </w:p>
    <w:p w14:paraId="2126D62F" w14:textId="77777777" w:rsidR="00425AAE" w:rsidRDefault="00425AAE">
      <w:r>
        <w:t>CMU AND THE REGENTS OF THE UNIVERSITY OF CALIFORNIA DISCLAIM ALL WARRANTIES WITH REGARD TO THIS SOFTWARE, INCLUDING ALL IMPLIED WARRANTIES OF MERCHANTABILITY AND FITNESS.  IN NO EVENT SHALL CMU OR THE REGENTS OF THE UNIVERSITY OF CALIFORNIA BE LIABLE FOR ANY SPECIAL, INDIRECT OR CONSEQUENTIAL DAMAGES OR ANY DAMAGES WHATSOEVER RESULTING FROM THE LOSS OF USE, DATA OR PROFITS, WHETHER IN AN ACTION OF CONTRACT, NEGLIGENCE OR OTHER TORTIOUS ACTION, ARISING OUT OF OR IN CONNECTION WITH THE USE OR PERFORMANCE OF THIS SOFTWARE.</w:t>
      </w:r>
    </w:p>
    <w:p w14:paraId="69F38ED5" w14:textId="77777777" w:rsidR="00425AAE" w:rsidRDefault="00425AAE">
      <w:r>
        <w:t xml:space="preserve"> ---- Part 2: Networks Associates Technology, Inc copyright notice (BSD) -----</w:t>
      </w:r>
    </w:p>
    <w:p w14:paraId="3FBB5F57" w14:textId="77777777" w:rsidR="00425AAE" w:rsidRDefault="00425AAE">
      <w:r>
        <w:t xml:space="preserve">Copyright (c) 2001-2003, Networks Associates Technology, Inc All rights reserved.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Networks Associates Technology, Inc nor the    names of its contributors may be used to endorse or promote    products derived from this software without specific prior written    permission.   THIS SOFTWARE IS PROVIDED BY THE COPYRIGHT HOLDERS AND CONTRIBUTORS ``AS IS'' AND ANY EXPRESS OR IMPLIED WARRANTIES, INCLUDING, BUT NOT LIMITED TO, THE IMPLIED WARRANTIES OF MERCHANTABILITY AND FITNESS FOR A PARTICULAR PURPOSE ARE </w:t>
      </w:r>
      <w:r>
        <w:lastRenderedPageBreak/>
        <w:t>DISCLAIMED.  IN NO EVENT SHALL THE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2455DE8" w14:textId="77777777" w:rsidR="00425AAE" w:rsidRDefault="00425AAE">
      <w:r>
        <w:t>---- Part 3: Cambridge Broadband Ltd. copyright notice (BSD) -----</w:t>
      </w:r>
    </w:p>
    <w:p w14:paraId="0A3043D5" w14:textId="77777777" w:rsidR="00425AAE" w:rsidRDefault="00425AAE">
      <w:r>
        <w:t>Portions of this code are copyright (c) 2001-2003, Cambridge Broadband Ltd. All rights reserved.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The name of Cambridge Broadband Ltd. may not be used to endorse or    promote products derived from this software without specific prior    written permission.   THIS SOFTWARE IS PROVIDED BY THE COPYRIGHT HOLDER ``AS IS'' AND ANY EXPRESS OR IMPLIED WARRANTIES, INCLUDING, BUT NOT LIMITED TO, THE IMPLIED WARRANTIES OF MERCHANTABILITY AND FITNESS FOR A PARTICULAR PURPOSE ARE DISCLAIMED.  IN NO EVENT SHALL THE COPYRIGHT HOLDER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8A6FED8" w14:textId="77777777" w:rsidR="00425AAE" w:rsidRDefault="00425AAE">
      <w:r>
        <w:t xml:space="preserve"> ---- Part 4: Sun Microsystems, Inc. copyright notice (BSD) -----</w:t>
      </w:r>
    </w:p>
    <w:p w14:paraId="398B94B6" w14:textId="77777777" w:rsidR="00425AAE" w:rsidRDefault="00425AAE">
      <w:r>
        <w:t>Copyright Â© 2003 Sun Microsystems, Inc., 4150 Network Circle, Santa Clara,  California 95054, U.S.A. All rights reserved.</w:t>
      </w:r>
    </w:p>
    <w:p w14:paraId="3AD4E7DA" w14:textId="77777777" w:rsidR="00425AAE" w:rsidRDefault="00425AAE">
      <w:r>
        <w:t>Use is subject to license terms below.</w:t>
      </w:r>
    </w:p>
    <w:p w14:paraId="14CF78F4" w14:textId="77777777" w:rsidR="00425AAE" w:rsidRDefault="00425AAE">
      <w:r>
        <w:t>This distribution may include materials developed by third parties.</w:t>
      </w:r>
    </w:p>
    <w:p w14:paraId="765FEB8C" w14:textId="77777777" w:rsidR="00425AAE" w:rsidRDefault="00425AAE">
      <w:r>
        <w:t>Sun, Sun Microsystems, the Sun logo and Solaris are trademarks or registered  trademarks of Sun Microsystems, Inc. in the U.S. and other countries.</w:t>
      </w:r>
    </w:p>
    <w:p w14:paraId="58DC61EE" w14:textId="77777777" w:rsidR="00425AAE" w:rsidRDefault="00425AAE">
      <w:r>
        <w:t>Redistribution and use in source and binary forms, with or without modification, are permitted provided that the following conditions are met:</w:t>
      </w:r>
    </w:p>
    <w:p w14:paraId="19A5BBE8" w14:textId="77777777" w:rsidR="00425AAE" w:rsidRDefault="00425AAE">
      <w:r>
        <w:t>*  Redistributions of source code must retain the above copyright notice,     this list of conditions and the following disclaimer.</w:t>
      </w:r>
    </w:p>
    <w:p w14:paraId="062681F6" w14:textId="77777777" w:rsidR="00425AAE" w:rsidRDefault="00425AAE">
      <w:r>
        <w:t>*  Redistributions in binary form must reproduce the above copyright     notice, this list of conditions and the following disclaimer in the     documentation and/or other materials provided with the distribution.</w:t>
      </w:r>
    </w:p>
    <w:p w14:paraId="0E546335" w14:textId="77777777" w:rsidR="00425AAE" w:rsidRDefault="00425AAE">
      <w:r>
        <w:lastRenderedPageBreak/>
        <w:t>*  Neither the name of the Sun Microsystems, Inc. nor the     names of its contributors may be used to endorse or promote     products derived from this software without specific prior written     permission.</w:t>
      </w:r>
    </w:p>
    <w:p w14:paraId="566E9B81"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C5086FE" w14:textId="77777777" w:rsidR="00425AAE" w:rsidRDefault="00425AAE">
      <w:r>
        <w:t>---- Part 5: Sparta, Inc copyright notice (BSD) -----</w:t>
      </w:r>
    </w:p>
    <w:p w14:paraId="6857A406" w14:textId="77777777" w:rsidR="00425AAE" w:rsidRDefault="00425AAE">
      <w:r>
        <w:t>Copyright (c) 2003-2006, Sparta, Inc All rights reserved.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Sparta, Inc nor the names of its contributors may    be used to endorse or promote products derived from this software    without specific prior written permission.   THIS SOFTWARE IS PROVIDED BY THE COPYRIGHT HOLDERS AND CONTRIBUTORS ``AS IS'' AND ANY EXPRESS OR IMPLIED WARRANTIES, INCLUDING, BUT NOT LIMITED TO, THE IMPLIED WARRANTIES OF MERCHANTABILITY AND FITNESS FOR A PARTICULAR PURPOSE ARE DISCLAIMED.  IN NO EVENT SHALL THE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53C6DCC" w14:textId="77777777" w:rsidR="00425AAE" w:rsidRDefault="00425AAE">
      <w:r>
        <w:t>---- Part 6: Cisco/BUPTNIC copyright notice (BSD) -----</w:t>
      </w:r>
    </w:p>
    <w:p w14:paraId="7A4CE8FF" w14:textId="77777777" w:rsidR="00425AAE" w:rsidRDefault="00425AAE">
      <w:r>
        <w:t xml:space="preserve">Copyright (c) 2004, Cisco, Inc and Information Network Center of Beijing University of Posts and Telecommunications. All rights reserved.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w:t>
      </w:r>
      <w:r>
        <w:lastRenderedPageBreak/>
        <w:t>distribution.   *  Neither the name of Cisco, Inc, Beijing University of Posts and    Telecommunications, nor the names of their contributors may    be used to endorse or promote products derived from this software    without specific prior written permission.   THIS SOFTWARE IS PROVIDED BY THE COPYRIGHT HOLDERS AND CONTRIBUTORS ``AS IS'' AND ANY EXPRESS OR IMPLIED WARRANTIES, INCLUDING, BUT NOT LIMITED TO, THE IMPLIED WARRANTIES OF MERCHANTABILITY AND FITNESS FOR A PARTICULAR PURPOSE ARE DISCLAIMED.  IN NO EVENT SHALL THE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393802F" w14:textId="77777777" w:rsidR="00425AAE" w:rsidRDefault="00425AAE">
      <w:r>
        <w:t>---- Part 7: Fabasoft R&amp;D Software GmbH &amp; Co KG copyright notice (BSD) -----</w:t>
      </w:r>
    </w:p>
    <w:p w14:paraId="7CA98D85" w14:textId="77777777" w:rsidR="00425AAE" w:rsidRDefault="00425AAE">
      <w:r>
        <w:t>Copyright (c) Fabasoft R&amp;D Software GmbH &amp; Co KG, 2003 oss@fabasoft.com Author: Bernhard Penz &lt;bernhard.penz@fabasoft.com&gt;</w:t>
      </w:r>
    </w:p>
    <w:p w14:paraId="0FA730AA" w14:textId="77777777" w:rsidR="00425AAE" w:rsidRDefault="00425AAE">
      <w:r>
        <w:t>Redistribution and use in source and binary forms, with or without modification, are permitted provided that the following conditions are met:</w:t>
      </w:r>
    </w:p>
    <w:p w14:paraId="1C029B4A" w14:textId="77777777" w:rsidR="00425AAE" w:rsidRDefault="00425AAE">
      <w:r>
        <w:t>*  Redistributions of source code must retain the above copyright notice,    this list of conditions and the following disclaimer.</w:t>
      </w:r>
    </w:p>
    <w:p w14:paraId="2B0C1BD5" w14:textId="77777777" w:rsidR="00425AAE" w:rsidRDefault="00425AAE">
      <w:r>
        <w:t>*  Redistributions in binary form must reproduce the above copyright    notice, this list of conditions and the following disclaimer in the    documentation and/or other materials provided with the distribution.</w:t>
      </w:r>
    </w:p>
    <w:p w14:paraId="0A948BD4" w14:textId="77777777" w:rsidR="00425AAE" w:rsidRDefault="00425AAE">
      <w:r>
        <w:t>*  The name of Fabasoft R&amp;D Software GmbH &amp; Co KG or any of its subsidiaries,     brand or product names may not be used to endorse or promote products     derived from this software without specific prior written permission.</w:t>
      </w:r>
    </w:p>
    <w:p w14:paraId="7FC5087F" w14:textId="77777777" w:rsidR="00425AAE" w:rsidRDefault="00425AAE">
      <w:r>
        <w:t>THIS SOFTWARE IS PROVIDED BY THE COPYRIGHT HOLDER ``AS IS'' AND ANY EXPRESS OR IMPLIED WARRANTIES, INCLUDING, BUT NOT LIMITED TO, THE IMPLIED WARRANTIES OF MERCHANTABILITY AND FITNESS FOR A PARTICULAR PURPOSE ARE DISCLAIMED.  IN NO EVENT SHALL THE COPYRIGHT HOLDER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4E3F117" w14:textId="77777777" w:rsidR="00425AAE" w:rsidRDefault="00425AAE">
      <w:r>
        <w:t>[END FILE=net-snmp-5.7.2.1~dfsg/debian/copyright]</w:t>
      </w:r>
    </w:p>
    <w:p w14:paraId="77A4CA0E" w14:textId="77777777" w:rsidR="00425AAE" w:rsidRDefault="00425AAE" w:rsidP="000727EF">
      <w:pPr>
        <w:pStyle w:val="Heading3"/>
      </w:pPr>
      <w:r>
        <w:lastRenderedPageBreak/>
        <w:t>net-snmp-5.7.2.1~dfsg/python/LICENSE:</w:t>
      </w:r>
    </w:p>
    <w:p w14:paraId="07E87EF7" w14:textId="77777777" w:rsidR="00425AAE" w:rsidRDefault="00425AAE">
      <w:r>
        <w:t>[BEGIN FILE=net-snmp-5.7.2.1~dfsg/python/LICENSE] Various copyrights apply to this package, listed in various separate parts below.  Please make sure that you read all the parts.</w:t>
      </w:r>
    </w:p>
    <w:p w14:paraId="7D5B7137" w14:textId="77777777" w:rsidR="00425AAE" w:rsidRDefault="00425AAE">
      <w:r>
        <w:t>---- Part 1: Sparta, Inc (BSD) -----</w:t>
      </w:r>
    </w:p>
    <w:p w14:paraId="3813409E" w14:textId="77777777" w:rsidR="00425AAE" w:rsidRDefault="00425AAE">
      <w:r>
        <w:t>Copyright (c) 2003-2010, Sparta, Inc All rights reserved.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Sparta, Inc nor the names of its contributors may    be used to endorse or promote products derived from this software    without specific prior written permission.   THIS SOFTWARE IS PROVIDED BY THE COPYRIGHT HOLDERS AND CONTRIBUTORS ``AS IS'' AND ANY EXPRESS OR IMPLIED WARRANTIES, INCLUDING, BUT NOT LIMITED TO, THE IMPLIED WARRANTIES OF MERCHANTABILITY AND FITNESS FOR A PARTICULAR PURPOSE ARE DISCLAIMED.  IN NO EVENT SHALL THE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5A2CE21" w14:textId="77777777" w:rsidR="00425AAE" w:rsidRDefault="00425AAE">
      <w:r>
        <w:t>---- Part 2: ScienceLogic, LLC (BSD) ----</w:t>
      </w:r>
    </w:p>
    <w:p w14:paraId="61CAB4EF" w14:textId="77777777" w:rsidR="00425AAE" w:rsidRDefault="00425AAE">
      <w:r>
        <w:t xml:space="preserve">Copyright (c) 2006, ScienceLogic, LLC All rights reserved.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ScienceLogic, LLC nor the names of its    contributors may be used to endorse or promote products derived    from this software without specific prior written permission.   THIS SOFTWARE IS PROVIDED BY THE COPYRIGHT HOLDERS AND CONTRIBUTORS ``AS IS'' AND ANY EXPRESS OR IMPLIED WARRANTIES, INCLUDING, BUT NOT LIMITED TO, THE IMPLIED WARRANTIES OF MERCHANTABILITY AND FITNESS FOR A PARTICULAR PURPOSE ARE DISCLAIMED.  IN NO EVENT SHALL THE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w:t>
      </w:r>
      <w:r>
        <w:lastRenderedPageBreak/>
        <w:t>LIABILITY, OR TORT (INCLUDING NEGLIGENCE OR OTHERWISE) ARISING IN ANY WAY OUT OF THE USE OF THIS SOFTWARE, EVEN IF ADVISED OF THE POSSIBILITY OF SUCH DAMAGE. [END FILE=net-snmp-5.7.2.1~dfsg/python/LICENSE]</w:t>
      </w:r>
    </w:p>
    <w:p w14:paraId="388C12B6" w14:textId="77777777" w:rsidR="00425AAE" w:rsidRDefault="00425AAE" w:rsidP="000727EF">
      <w:pPr>
        <w:pStyle w:val="Heading3"/>
      </w:pPr>
      <w:r>
        <w:t>net-snmp-5.7.2.1~dfsg/snmplib/openssl/OPENSSL-LICENSE:</w:t>
      </w:r>
    </w:p>
    <w:p w14:paraId="70B69A72" w14:textId="77777777" w:rsidR="00425AAE" w:rsidRDefault="00425AAE">
      <w:r>
        <w:t>[BEGIN FILE=net-snmp-5.7.2.1~dfsg/snmplib/openssl/OPENSSL-LICENSE]</w:t>
      </w:r>
    </w:p>
    <w:p w14:paraId="284FE873" w14:textId="77777777" w:rsidR="00425AAE" w:rsidRDefault="00425AAE">
      <w:r>
        <w:t xml:space="preserve">  LICENSE ISSUES   ==============</w:t>
      </w:r>
    </w:p>
    <w:p w14:paraId="1C953FF2" w14:textId="77777777" w:rsidR="00425AAE" w:rsidRDefault="00425AAE">
      <w:r>
        <w:t xml:space="preserve">  The OpenSSL toolkit stays under a dual license, i.e. both the conditions of   the OpenSSL License and the original SSLeay license apply to the toolkit.   See below for the actual license texts. Actually both licenses are BSD-style   Open Source licenses. In case of any license issues related to OpenSSL   please contact openssl-core@openssl.org.</w:t>
      </w:r>
    </w:p>
    <w:p w14:paraId="24C2FB49" w14:textId="77777777" w:rsidR="00425AAE" w:rsidRDefault="00425AAE">
      <w:r>
        <w:t xml:space="preserve">  OpenSSL License   ---------------</w:t>
      </w:r>
    </w:p>
    <w:p w14:paraId="672EE739" w14:textId="77777777" w:rsidR="00425AAE" w:rsidRDefault="00425AAE">
      <w:r>
        <w:t xml:space="preserve">/* ====================================================================  * Copyright (c) 1998-2008 The OpenSSL Project.  All rights reserved.  *  * Redistribution and use in source and binary forms, with or without  * modification, are permitted provided that the following conditions  * are met:  *  * 1. Redistributions of source code must retain the above copyright  *    notice, this list of conditions and the following disclaimer.   *  * 2. Redistributions in binary form must reproduce the above copyright  *    notice, this list of conditions and the following disclaimer in  *    the documentation and/or other materials provided with the  *    distribution.  *  * 3. All advertising materials mentioning features or use of this  *    software must display the following acknowledgment:  *    This product includes software developed by the OpenSSL Project  *    for use in the OpenSSL Toolkit. (http://www.openssl.org/)  *  * 4. The names OpenSSL Toolkit and OpenSSL Project must not be used to  *    endorse or promote products derived from this software without  *    prior written permission. For written permission, please contact  *    openssl-core@openssl.org.  *  * 5. Products derived from this software may not be called OpenSSL  *    nor may OpenSSL appear in their names without prior written  *    permission of the OpenSSL Project.  *  * 6. Redistributions of any form whatsoever must retain the following  *    acknowledgment:  *    This product includes software developed by the OpenSSL Project  *    for use in the OpenSSL Toolkit (http://www.openssl.org/)  *  * THIS SOFTWARE IS PROVIDED BY THE OpenSSL PROJECT ``AS IS'' AND ANY  * EXPRESSED OR IMPLIED WARRANTIES, INCLUDING, BUT NOT LIMITED TO, THE  * IMPLIED WARRANTIES OF MERCHANTABILITY AND FITNESS FOR A PARTICULAR  * PURPOSE ARE DISCLAIMED.  IN NO EVENT SHALL THE OpenSSL PROJECT OR  * ITS CONTRIBUTORS BE LIABLE FOR ANY DIRECT, INDIRECT, INCIDENTAL,  * SPECIAL, EXEMPLARY, OR CONSEQUENTIAL DAMAGES (INCLUDING, BUT  * NOT LIMITED TO, PROCUREMENT OF SUBSTITUTE GOODS OR SERVICES;  * LOSS OF USE, DATA, OR PROFITS; OR BUSINESS INTERRUPTION)  * HOWEVER CAUSED AND ON ANY THEORY OF LIABILITY, WHETHER IN CONTRACT,  * STRICT LIABILITY, OR TORT (INCLUDING NEGLIGENCE OR OTHERWISE)  * ARISING IN ANY WAY OUT OF THE USE OF THIS SOFTWARE, EVEN IF ADVISED  * OF THE POSSIBILITY OF SUCH DAMAGE.  * </w:t>
      </w:r>
      <w:r>
        <w:lastRenderedPageBreak/>
        <w:t>====================================================================  *  * This product includes cryptographic software written by Eric Young  * (eay@cryptsoft.com).  This product includes software written by Tim  * Hudson (tjh@cryptsoft.com).  *  */</w:t>
      </w:r>
    </w:p>
    <w:p w14:paraId="0D696F65" w14:textId="77777777" w:rsidR="00425AAE" w:rsidRDefault="00425AAE">
      <w:r>
        <w:t xml:space="preserve"> Original SSLeay License  -----------------------</w:t>
      </w:r>
    </w:p>
    <w:p w14:paraId="20E32892" w14:textId="77777777" w:rsidR="00425AAE" w:rsidRDefault="00425AAE">
      <w:r>
        <w:t>/* Copyright (C) 1995-1998 Eric Young (eay@cryptsoft.com)  * All rights reserved.  *  * This package is an SSL implementation written  * by Eric Young (eay@cryptsoft.com).  * The implementation was written so as to conform with Netscapes SSL.  *   * This library is free for commercial and non-commercial use as long as  * the following conditions are aheared to.  The following conditions  * apply to all code found in this distribution, be it the RC4, RSA,  * lhash, DES, etc., code; not just the SSL code.  The SSL documentation  * included with this distribution is covered by the same copyright terms  * except that the holder is Tim Hudson (tjh@cryptsoft.com).  *   * Copyright remains Eric Young's, and as such any Copyright notices in  * the code are not to be removed.  * If this package is used in a product, Eric Young should be given attribution  * as the author of the parts of the library used.  * This can be in the form of a textual message at program startup or  * in documentation (online or textual) provided with the package.  *   * Redistribution and use in source and binary forms, with or without  * modification, are permitted provided that the following conditions  * are met:  * 1. Redistributions of source code must retain the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    This product includes cryptographic software written by  *     Eric Young (eay@cryptsoft.com)  *    The word 'cryptographic' can be left out if the rouines from the library  *    being used are not cryptographic related :-).  * 4. If you include any Windows specific code (or a derivative thereof) from   *    the apps directory (application code) you must include an acknowledgement:  *    This product includes software written by Tim Hudson (tjh@cryptsoft.com)  *   * THIS SOFTWARE IS PROVIDED BY ERIC YOUNG ``AS IS'' AND  * ANY EXPRESS OR IMPLIED WARRANTIES, INCLUDING, BUT NOT LIMITED TO, THE  * IMPLIED WARRANTIES OF MERCHANTABILITY AND FITNESS FOR A PARTICULAR PURPOSE  * ARE DISCLAIMED.  IN NO EVENT SHALL THE AUTHOR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 The licence and distribution terms for any publically available version or  * derivative of this code cannot be changed.  i.e. this code cannot simply be  * copied and put under another distribution licence  * [including the GNU Public Licence.]  */</w:t>
      </w:r>
    </w:p>
    <w:p w14:paraId="45982954" w14:textId="77777777" w:rsidR="00425AAE" w:rsidRDefault="00425AAE">
      <w:r>
        <w:t>[END FILE=net-snmp-5.7.2.1~dfsg/snmplib/openssl/OPENSSL-LICENSE]</w:t>
      </w:r>
    </w:p>
    <w:p w14:paraId="79764F82" w14:textId="77777777" w:rsidR="00425AAE" w:rsidRDefault="00425AAE" w:rsidP="000727EF">
      <w:pPr>
        <w:pStyle w:val="Heading2"/>
      </w:pPr>
      <w:r>
        <w:lastRenderedPageBreak/>
        <w:t xml:space="preserve"> </w:t>
      </w:r>
      <w:bookmarkStart w:id="465" w:name="_Toc399938282"/>
      <w:r>
        <w:t>nettle (version 2.7.1):</w:t>
      </w:r>
      <w:bookmarkEnd w:id="465"/>
    </w:p>
    <w:p w14:paraId="4AD51FD1" w14:textId="77777777" w:rsidR="00425AAE" w:rsidRDefault="00425AAE" w:rsidP="000727EF">
      <w:pPr>
        <w:pStyle w:val="Heading3"/>
      </w:pPr>
      <w:r>
        <w:t>nettle-2.7.1/debian/copyright:</w:t>
      </w:r>
    </w:p>
    <w:p w14:paraId="6D327CD9" w14:textId="77777777" w:rsidR="00425AAE" w:rsidRDefault="00425AAE">
      <w:r>
        <w:t xml:space="preserve">[BEGIN FILE=nettle-2.7.1/debian/copyright] Format: http://anonscm.debian.org/viewvc/dep/web/deps/dep5.mdwn?revision=174 Upstream-Name: Nettle Upstream-Contact: Niels MÃ¶ller &lt;nisse@lysator.liu.se&gt; Source: http://www.lysator.liu.se/~nisse/nettle/ Copyright: Â© 2001-2011 Niels MÃ¶ller  Some parts are Copyright Â© the Free Software Foundation and various  people. See below and source code comments for details. License: LGPL-2.1+ Comment:  Nettle is distributed under the GNU Lesser General Public License  (LGPL). A few of the individual files are in the public domain. To  find the current status of particular files, you have to read the  copyright notices at the top of the files.  .  A list of the supported algorithms, their origins and licenses (from  the manual):  .  AES      The implementation of the AES cipher (also known as rijndael) is      written by Rafael Sevilla. Assembler for x86 by Rafael Sevilla and      Niels MÃ¶ller, Sparc assembler by Niels MÃ¶ller. Released under the      LGPL.  .  ARCFOUR      The implementation of the ARCFOUR (also known as RC4) cipher is      written by Niels MÃ¶ller. Released under the LGPL.  .  ARCTWO      The implementation of the ARCTWO (also known as RC2) cipher is      written by Nikos Mavroyanopoulos and modified by Werner Koch and      Simon Josefsson. Released under the LGPL.  .  BLOWFISH      The implementation of the BLOWFISH cipher is written by Werner      Koch, copyright owned by the Free Software Foundation. Also hacked      by Simon Josefsson and Niels MÃ¶ller. Released under the LGPL.  .  CAMELLIA      The C implementation is by Nippon Telegraph and Telephone      Corporation (NTT), heavily modified by Niels MÃ¶ller. Assembler for      x86 and x86_64 by Niels MÃ¶ller. Released under the LGPL.  .  CAST128      The implementation of the CAST128 cipher is written by Steve Reid.      Released into the public domain.  .  DES      The implementation of the DES cipher is written by Dana L. How, and      released under the LGPL.  .  MD2      The implementation of MD2 is written by Andrew Kuchling, and hacked      some by Andreas Sigfridsson and Niels MÃ¶ller. Python Cryptography      Toolkit license (essentially public domain).  .  MD4      This is almost the same code as for MD5 below, with modifications      by Marcus Comstedt. Released into the public domain.  .  MD5      The implementation of the MD5 message digest is written by Colin      Plumb.  It has been hacked some more by Andrew Kuchling and Niels      MÃ¶ller.  Released into the public domain.  .  SERPENT      The implementation of the SERPENT is based on the code in      libgcrypt, copyright owned by the Free Software Foundation.      Adapted to Nettle by Simon Josefsson and heavily modified by      Niels MÃ¶ller. Assembly for x86_64 by Niels MÃ¶ller. Released under      the LGPL.  .  SHA1      The C implementation of the SHA1 message digest is written by Peter      Gutmann, and hacked some more by Andrew Kuchling and Niels MÃ¶ller.      Released into the public domain. Assembler for x86 by Niels MÃ¶ller,      released under the LGPL.  .  SHA224, SHA256, SHA384, and SHA512      Written by Niels MÃ¶ller, using Peter Gutmann's SHA1 code as a      model.  Released under the LGPL.  .  TWOFISH      The implementation of the TWOFISH cipher is written by Ruud de      Rooij.  Released under the LGPL.  .  RSA      Written by Niels MÃ¶ller, released under the LGPL. Uses the GMP      library for bignum operations.  .  DSA      Written by </w:t>
      </w:r>
      <w:r>
        <w:lastRenderedPageBreak/>
        <w:t>Niels MÃ¶ller, released under the LGPL. Uses the GMP      library for bignum operations.</w:t>
      </w:r>
    </w:p>
    <w:p w14:paraId="44EC8E90" w14:textId="77777777" w:rsidR="00425AAE" w:rsidRDefault="00425AAE">
      <w:r>
        <w:t>Files: * Copyright: Â© 2001-2011 Niels MÃ¶ller License: LGPL-2.1+</w:t>
      </w:r>
    </w:p>
    <w:p w14:paraId="4225FC5C" w14:textId="77777777" w:rsidR="00425AAE" w:rsidRDefault="00425AAE">
      <w:r>
        <w:t>Files: aes-set-* Copyright: Â© 2000, 2001, 2002 Rafael R. Sevilla, Niels MÃ¶ller License: LGPL-2.1+</w:t>
      </w:r>
    </w:p>
    <w:p w14:paraId="464F2B4A" w14:textId="77777777" w:rsidR="00425AAE" w:rsidRDefault="00425AAE">
      <w:r>
        <w:t>Files: arctwo* Copyright: Â© 2003 Nikos Mavroyanopoulos            Â© 2004 Simon Josefsson            Â© 2004 Free Software Foundation, Inc.            Â© 2002, 2004 Niels MÃ¶ller License: LGPL-2.1+</w:t>
      </w:r>
    </w:p>
    <w:p w14:paraId="663C95DD" w14:textId="77777777" w:rsidR="00425AAE" w:rsidRDefault="00425AAE">
      <w:r>
        <w:t>Files: base64.h base64-meta.c Copyright: Â© 2002 Dan Egnor            Â© 2002 Niels MÃ¶ller License: LGPL-2.1+</w:t>
      </w:r>
    </w:p>
    <w:p w14:paraId="3D4E3346" w14:textId="77777777" w:rsidR="00425AAE" w:rsidRDefault="00425AAE">
      <w:r>
        <w:t>Files: blowfish.c Copyright: Â© 1998, 2001, 2002, 2003 Free Software Foundation, Inc.            Â© 2010 Simon Josefsson License: LGPL-2.1+</w:t>
      </w:r>
    </w:p>
    <w:p w14:paraId="7C11E529" w14:textId="77777777" w:rsidR="00425AAE" w:rsidRDefault="00425AAE">
      <w:r>
        <w:t>Files: blowfish.h Copyright: Â© 1998, 2001 Free Software Foundation, Inc.            Â© 1998, 2001 Ray Dassen            Â© 1998, 2001 Niels MÃ¶ller License: LGPL-2.1+</w:t>
      </w:r>
    </w:p>
    <w:p w14:paraId="559142D7" w14:textId="77777777" w:rsidR="00425AAE" w:rsidRDefault="00425AAE">
      <w:r>
        <w:t xml:space="preserve">Files: camellia-table.c camellia-crypt-internal.c Copyright: Â© 2006, 2007 NTT (Nippon Telegraph and Telephone Corporation) </w:t>
      </w:r>
      <w:r>
        <w:tab/>
        <w:t xml:space="preserve">   Â© 2010 Niels MÃ¶ller License: LGPL-2.1+</w:t>
      </w:r>
    </w:p>
    <w:p w14:paraId="40BE1024" w14:textId="77777777" w:rsidR="00425AAE" w:rsidRDefault="00425AAE">
      <w:r>
        <w:t>Files: der2dsa.c Copyright: Â© 2005, 2009 Niels MÃ¶ller            Â© 2009 Magnus Holmgren License: LGPL-2.1+</w:t>
      </w:r>
    </w:p>
    <w:p w14:paraId="567E0D58" w14:textId="77777777" w:rsidR="00425AAE" w:rsidRDefault="00425AAE">
      <w:r>
        <w:t>Files: desCode.h descode.README desdata.c desinfo.c Copyright: Â© 2002 Dana L. How License: LGPL-2+  This program is free software; you can redistribute it and/or modify  it under the terms of the GNU Library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Library General Public License for more details.  .  You should have received a copy of the GNU Library General Public License  along with this program; if not, write to the Free Software  Foundation, Inc., 51 Franklin St, Fifth Floor, Boston, MA 02110-1301, USA.  .  On Debian GNU/Linux systems, the complete text of the GNU Library  General Public License, version 2, can be found in  /usr/share/common-licenses/LGPL-2.</w:t>
      </w:r>
    </w:p>
    <w:p w14:paraId="3CD2C1C2" w14:textId="77777777" w:rsidR="00425AAE" w:rsidRDefault="00425AAE">
      <w:r>
        <w:t>Files: des.c des.h Copyright: Â© 1992 Dana L. How            Â© 1997, 2001 Niels MÃ¶ller License: LGPL-2.1+</w:t>
      </w:r>
    </w:p>
    <w:p w14:paraId="7C6012AE" w14:textId="77777777" w:rsidR="00425AAE" w:rsidRDefault="00425AAE">
      <w:r>
        <w:t>Files: gcm.c gcm.h Copyright: Â© 2011 Katholieke Universiteit Leuven            Â© 2011 Niels MÃ¶ller    License: LGPL-2.1+</w:t>
      </w:r>
    </w:p>
    <w:p w14:paraId="0CB989EF" w14:textId="77777777" w:rsidR="00425AAE" w:rsidRDefault="00425AAE">
      <w:r>
        <w:t>Files: md2.c Copyright: Â© ? Andrew Kuchling            Â© 2003 Andreas Sigfridsson            Â© 2003 Niels MÃ¶ller License: LGPL-2.1+</w:t>
      </w:r>
    </w:p>
    <w:p w14:paraId="44ED5EE1" w14:textId="77777777" w:rsidR="00425AAE" w:rsidRDefault="00425AAE">
      <w:r>
        <w:t>Files: md4.c Copyright: Â© 2003 Marcus Comstedt            Â© 2003 Niels MÃ¶ller License: LGPL-2.1+</w:t>
      </w:r>
    </w:p>
    <w:p w14:paraId="615DBB66" w14:textId="77777777" w:rsidR="00425AAE" w:rsidRDefault="00425AAE">
      <w:r>
        <w:t>Files: md5.c md5-compress.c Copyright: Â© Colin Plumb, Andrew Kuchling            Â© 2001 Niels MÃ¶ller License: LGPL-2.1+</w:t>
      </w:r>
    </w:p>
    <w:p w14:paraId="63EB13D7" w14:textId="77777777" w:rsidR="00425AAE" w:rsidRDefault="00425AAE">
      <w:r>
        <w:t>Files: memxor.c Copyright: Â© 1991,1993, 1995 Free Software Foundation, Inc.            Â© 2010 Niels MÃ¶ller License: LGPL-2.1+</w:t>
      </w:r>
    </w:p>
    <w:p w14:paraId="4C650C80" w14:textId="77777777" w:rsidR="00425AAE" w:rsidRDefault="00425AAE">
      <w:r>
        <w:t>Files: ripemd160.c ripemd160-compress.c Copyright: Â© 1998, 2001, 2002, 2003 Free Software Foundation, Inc. License: LGPL-2.1+</w:t>
      </w:r>
    </w:p>
    <w:p w14:paraId="5B9D6BD5" w14:textId="77777777" w:rsidR="00425AAE" w:rsidRDefault="00425AAE">
      <w:r>
        <w:lastRenderedPageBreak/>
        <w:t>Files: ripemd160-meta.c ripemd160.h Copyright: Â© 2011 Andres Mejia License: LGPL-2.1+</w:t>
      </w:r>
    </w:p>
    <w:p w14:paraId="413EA258" w14:textId="77777777" w:rsidR="00425AAE" w:rsidRDefault="00425AAE">
      <w:r>
        <w:t>Files: serpent-encrypt.c serpent-decrypt.c serpent-set-key.c Copyright: Â© 1998 Ross Anderson, Eli Biham, Lars Knudsen            Â© 2003, 2004, 2005 Free Software Foundation, Inc.            Â© 2010, 2011 Simon Josefsson            Â© 2011 Niels MÃ¶ller License: LGPL-2.1+</w:t>
      </w:r>
    </w:p>
    <w:p w14:paraId="1AE6ED40" w14:textId="77777777" w:rsidR="00425AAE" w:rsidRDefault="00425AAE">
      <w:r>
        <w:t>Files: sha* Copyright: Â© 2001, 2004 Peter Gutmann, Andrew Kuchling, Niels MÃ¶ller License: LGPL-2.1+</w:t>
      </w:r>
    </w:p>
    <w:p w14:paraId="28287D94" w14:textId="77777777" w:rsidR="00425AAE" w:rsidRDefault="00425AAE">
      <w:r>
        <w:t>Files: twofish* Copyright: Â© 1999 Ruud de Rooij &lt;ruud@debian.org&gt;            Â© 1999 J.H.M. Dassen (Ray) &lt;jdassen@wi.LeidenUniv.nl&gt;            Â© 2001 Niels MÃ¶ller License: LGPL-2.1+</w:t>
      </w:r>
    </w:p>
    <w:p w14:paraId="34665BA0" w14:textId="77777777" w:rsidR="00425AAE" w:rsidRDefault="00425AAE">
      <w:r>
        <w:t>Files: dsa2sexp.c Copyright: Â© 2002, 2009 Niels MÃ¶ller            Â© 2009 Magnus Holmgren License: LGPL-2.1+</w:t>
      </w:r>
    </w:p>
    <w:p w14:paraId="55D5E031" w14:textId="77777777" w:rsidR="00425AAE" w:rsidRDefault="00425AAE">
      <w:r>
        <w:t>Files: testsuite/des-compat-test.c Copyright: Â© 1995-1997 Eric Young (eay@cryptsoft.com) License: other  Redistribution and use in source and binary forms, with or without  modification, are permitted provided that the following conditions  are met:  1. Redistributions of source code must retain the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cryptographic software written by      Eric Young (eay@cryptsoft.com)     The word 'cryptographic' can be left out if the rouines from the library     being used are not cryptographic related :-).  4. If you include any Windows specific code (or a derivative thereof) from      the apps directory (application code) you must include an acknowledgement:     This product includes software written by Tim Hudson (tjh@cryptsoft.com)  .  THIS SOFTWARE IS PROVIDED BY ERIC YOUNG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9069431" w14:textId="77777777" w:rsidR="00425AAE" w:rsidRDefault="00425AAE">
      <w:r>
        <w:t>Files: tools/pkcs1-conv.c Copyright: Â© 2005, 2009 Niels MÃ¶ller            Â© 2009 Magnus Holmgren License: LGPL-2.1+</w:t>
      </w:r>
    </w:p>
    <w:p w14:paraId="5C6FCDDA" w14:textId="77777777" w:rsidR="00425AAE" w:rsidRDefault="00425AAE">
      <w:r>
        <w:t>Files: x86*/aes-*-internal.asm Copyright: Â© 2001, 2002, 2005, 2008 Rafael R. Sevilla            Â© 2001, 2002, 2005, 2008 Niels MÃ¶ller License: LGPL-2.1+</w:t>
      </w:r>
    </w:p>
    <w:p w14:paraId="48390AEC" w14:textId="77777777" w:rsidR="00425AAE" w:rsidRDefault="00425AAE">
      <w:r>
        <w:t>Files: tools/getopt* Copyright: Â© 1987-2001 Free Software Foundation, Inc. License: GPL-2+</w:t>
      </w:r>
    </w:p>
    <w:p w14:paraId="4F64DAB2" w14:textId="77777777" w:rsidR="00425AAE" w:rsidRDefault="00425AAE">
      <w:r>
        <w:lastRenderedPageBreak/>
        <w:t>Files: config.guess config.sub Copyright: Â© 1992-2003 Free Software Foundation, Inc. License: GPL-2+  As a special exception to the GNU General Public License, if you  distribute this file as part of a program that contains a  configuration script generated by Autoconf, you may include it under  the same distribution terms that you use for the rest of that program.</w:t>
      </w:r>
    </w:p>
    <w:p w14:paraId="6B26CC22" w14:textId="77777777" w:rsidR="00425AAE" w:rsidRDefault="00425AAE">
      <w:r>
        <w:t>Files: debian/* Copyright: none License: public-domain  I believe that most files in debian/ hardly contains any creative  expression eligible for copyright.</w:t>
      </w:r>
    </w:p>
    <w:p w14:paraId="4A721CA7" w14:textId="77777777" w:rsidR="00425AAE" w:rsidRDefault="00425AAE">
      <w:r>
        <w:t>Files: debian/sexp-conv.1 Copyright: Â© 2002 Timshel Knoll &lt;timshel@debian.org&gt;            Â© 2007 Magnus Holmgren License: GPL-2  This program is free software; you can redistribute it and/or modify  it under the terms of the GNU General Public License as published by  the Free Software Foundation; version 2 dated June. 1991.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GNU/Linux systems, the complete text of the GNU General  Public License, version 2, can be found in  /usr/share/common-licenses/GPL-2. Comment:  This manpage was copied from the lsh-utils package. Timshel didn't  explicitly select a license for his packaging work, but I think that  it can be considered released under the same license as LSH itself.</w:t>
      </w:r>
    </w:p>
    <w:p w14:paraId="16C20684" w14:textId="77777777" w:rsidR="00425AAE" w:rsidRDefault="00425AAE">
      <w:r>
        <w:t>Files: debian/pkcs1-conv.1 debian/nettle-lfib-stream.1 Copyright: Â© 2007 Magnus Holmgren License: GAP  Copying and distribution of this file, with or without modification,  are permitted in any medium without royalty provided the copyright  notice and this notice are preserved.</w:t>
      </w:r>
    </w:p>
    <w:p w14:paraId="2C80B33F" w14:textId="77777777" w:rsidR="00425AAE" w:rsidRDefault="00425AAE">
      <w:r>
        <w:t>License: LGPL-2.1+  The nettle library is free software; you can redistribute it and/or modify  it under the terms of the GNU Lesser General Public License as published by  the Free Software Foundation; either version 2.1 of the License, or (at your  option) any later version.  .  The nettle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write to the Free Software  Foundation, Inc., 51 Franklin St, Fifth Floor, Boston, MA  02110-1301  USA  .  On Debian GNU/Linux systems, the complete text of the newest version  of the GNU Lesser General Public License can be found in  /usr/share/common-licenses/LGPL.</w:t>
      </w:r>
    </w:p>
    <w:p w14:paraId="606941B0" w14:textId="77777777" w:rsidR="00425AAE" w:rsidRDefault="00425AAE">
      <w:r>
        <w:t xml:space="preserve">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GNU/Linux systems, the </w:t>
      </w:r>
      <w:r>
        <w:lastRenderedPageBreak/>
        <w:t>complete text of the newest version  of the GNU General Public License can be found in  /usr/share/common-licenses/GPL. [END FILE=nettle-2.7.1/debian/copyright]</w:t>
      </w:r>
    </w:p>
    <w:p w14:paraId="4109F9EB" w14:textId="77777777" w:rsidR="00425AAE" w:rsidRDefault="00425AAE" w:rsidP="000727EF">
      <w:pPr>
        <w:pStyle w:val="Heading2"/>
      </w:pPr>
      <w:r>
        <w:t xml:space="preserve"> </w:t>
      </w:r>
      <w:bookmarkStart w:id="466" w:name="_Toc399938283"/>
      <w:r>
        <w:t>net-tools (version 1.60):</w:t>
      </w:r>
      <w:bookmarkEnd w:id="466"/>
    </w:p>
    <w:p w14:paraId="36C58550" w14:textId="77777777" w:rsidR="00425AAE" w:rsidRDefault="00425AAE" w:rsidP="000727EF">
      <w:pPr>
        <w:pStyle w:val="Heading3"/>
      </w:pPr>
      <w:r>
        <w:t>net-tools-1.60/debian/copyright:</w:t>
      </w:r>
    </w:p>
    <w:p w14:paraId="529818D7" w14:textId="77777777" w:rsidR="00425AAE" w:rsidRDefault="00425AAE">
      <w:r>
        <w:t>[BEGIN FILE=net-tools-1.60/debian/copyright] Format-Specification: http://wiki.debian.org/Proposals/CopyrightFormat?action=recall&amp;rev=437 Upstream-Maintainer: Phil Blundell &lt;philb@gnu.org&gt;,                       Bernd Eckenfels &lt;net-tools@lina.inka.de&gt; Upstream-Source: https://developer.berlios.de/projects/net-tools/</w:t>
      </w:r>
    </w:p>
    <w:p w14:paraId="2FFDD496" w14:textId="77777777" w:rsidR="00425AAE" w:rsidRDefault="00425AAE">
      <w:r>
        <w:t>Files: * Copyright: Â© 1988-1994 MicroWalt Corporation Copyright: Â© 1995-1996 Bernd Eckenfels Copyright: Â© 1997-2000 Andi Kleen Copyright: Â© 1997-2000 Donald Becker License: GPL-2+  The copyright attribution has been derived from individual files' text, but  each file may have different copyright holders, and some may be missing. See  the source code for details.  .  This program is free software; you can redistribute it and/or modify it under  the terms of  the GNU General Public  License as  published by  the  Free  Software Foundation;  either  version 2 of the License, or  (at your option)  any later version.  .  On Debian GNU/Linux systems, the complete text of the GNU General Public  License can be found in `/usr/share/common-licenses/GPL-2'</w:t>
      </w:r>
    </w:p>
    <w:p w14:paraId="37D14839" w14:textId="77777777" w:rsidR="00425AAE" w:rsidRDefault="00425AAE">
      <w:r>
        <w:t>Files: debian/* Copyright: Â© 2008-2009 Luk Claes, MartÃ¬n Ferrari Copyright: Â© 2000-2007 Bernd Eckenfels Copyright: Â© 2000 Anthony Towns License: GPL-2+  It is assumed that all contributors put their work under the same license  as the module itself.</w:t>
      </w:r>
    </w:p>
    <w:p w14:paraId="72CC825A" w14:textId="77777777" w:rsidR="00425AAE" w:rsidRDefault="00425AAE">
      <w:r>
        <w:t>[END FILE=net-tools-1.60/debian/copyright]</w:t>
      </w:r>
    </w:p>
    <w:p w14:paraId="2AB1BA1F" w14:textId="77777777" w:rsidR="00425AAE" w:rsidRPr="00924490" w:rsidRDefault="00425AAE" w:rsidP="000727EF">
      <w:pPr>
        <w:pStyle w:val="Heading2fegan"/>
        <w:rPr>
          <w:lang w:val="de-DE"/>
        </w:rPr>
      </w:pPr>
      <w:bookmarkStart w:id="467" w:name="_Toc399938284"/>
      <w:r w:rsidRPr="00924490">
        <w:rPr>
          <w:lang w:val="de-DE"/>
        </w:rPr>
        <w:t>networkx-1.9</w:t>
      </w:r>
      <w:bookmarkEnd w:id="467"/>
    </w:p>
    <w:p w14:paraId="7F3E01D0" w14:textId="77777777" w:rsidR="00425AAE" w:rsidRPr="00924490" w:rsidRDefault="00425AAE" w:rsidP="00053D4A">
      <w:pPr>
        <w:rPr>
          <w:lang w:val="de-DE"/>
        </w:rPr>
      </w:pPr>
      <w:r w:rsidRPr="00924490">
        <w:rPr>
          <w:lang w:val="de-DE"/>
        </w:rPr>
        <w:tab/>
        <w:t>BSD 3 Clause</w:t>
      </w:r>
      <w:r w:rsidRPr="00924490">
        <w:rPr>
          <w:lang w:val="de-DE"/>
        </w:rPr>
        <w:tab/>
        <w:t>http://www.opensource.org/licenses/BSD-3-Clause</w:t>
      </w:r>
    </w:p>
    <w:p w14:paraId="08D87E81" w14:textId="77777777" w:rsidR="00425AAE" w:rsidRPr="00924490" w:rsidRDefault="00425AAE" w:rsidP="000727EF">
      <w:pPr>
        <w:pStyle w:val="Heading2fegan"/>
        <w:rPr>
          <w:lang w:val="de-DE"/>
        </w:rPr>
      </w:pPr>
      <w:bookmarkStart w:id="468" w:name="_Toc399938285"/>
      <w:r w:rsidRPr="00924490">
        <w:rPr>
          <w:lang w:val="de-DE"/>
        </w:rPr>
        <w:t>neutron-62164ced58b42a8d466c33e81b05a8340267c9e1</w:t>
      </w:r>
      <w:bookmarkEnd w:id="468"/>
    </w:p>
    <w:p w14:paraId="7479CABD" w14:textId="77777777" w:rsidR="00425AAE" w:rsidRPr="00924490" w:rsidRDefault="00425AAE" w:rsidP="00053D4A">
      <w:pPr>
        <w:rPr>
          <w:lang w:val="de-DE"/>
        </w:rPr>
      </w:pPr>
      <w:r w:rsidRPr="00924490">
        <w:rPr>
          <w:lang w:val="de-DE"/>
        </w:rPr>
        <w:tab/>
        <w:t>Apache 2</w:t>
      </w:r>
      <w:r w:rsidRPr="00924490">
        <w:rPr>
          <w:lang w:val="de-DE"/>
        </w:rPr>
        <w:tab/>
        <w:t>http://www.apache.org/licenses/LICENSE-2.0</w:t>
      </w:r>
    </w:p>
    <w:p w14:paraId="7F63B77B" w14:textId="77777777" w:rsidR="00425AAE" w:rsidRPr="00924490" w:rsidRDefault="00425AAE" w:rsidP="000727EF">
      <w:pPr>
        <w:pStyle w:val="Heading2"/>
        <w:rPr>
          <w:lang w:val="de-DE"/>
        </w:rPr>
      </w:pPr>
      <w:r w:rsidRPr="00924490">
        <w:rPr>
          <w:lang w:val="de-DE"/>
        </w:rPr>
        <w:t xml:space="preserve"> </w:t>
      </w:r>
      <w:bookmarkStart w:id="469" w:name="_Toc399938286"/>
      <w:r w:rsidRPr="00924490">
        <w:rPr>
          <w:lang w:val="de-DE"/>
        </w:rPr>
        <w:t>newt (version 0.52.17):</w:t>
      </w:r>
      <w:bookmarkEnd w:id="469"/>
    </w:p>
    <w:p w14:paraId="2F82EF95" w14:textId="77777777" w:rsidR="00425AAE" w:rsidRDefault="00425AAE" w:rsidP="000727EF">
      <w:pPr>
        <w:pStyle w:val="Heading3"/>
      </w:pPr>
      <w:r>
        <w:t>newt-0.52.17/debian/copyright:</w:t>
      </w:r>
    </w:p>
    <w:p w14:paraId="4D2DF162" w14:textId="77777777" w:rsidR="00425AAE" w:rsidRDefault="00425AAE">
      <w:r>
        <w:t>[BEGIN FILE=newt-0.52.17/debian/copyright] This is the Debian version of the newt library. newt was written by Erik Troan &lt;ewt@redhat.com&gt;.</w:t>
      </w:r>
    </w:p>
    <w:p w14:paraId="769216AA" w14:textId="77777777" w:rsidR="00425AAE" w:rsidRDefault="00425AAE">
      <w:r>
        <w:t>The original package was put together by Enrique Zanardi &lt;ezanard@debian.org&gt;, from sources obtained from:   ftp://ftp.redhat.com/pub/redhat/redhat-7.0-</w:t>
      </w:r>
      <w:r>
        <w:lastRenderedPageBreak/>
        <w:t>en/os/i386/SRPMS/newt-0.50.17-1.src.rpm Recent upstream versions can be found at: http://fedora.redhat.com/</w:t>
      </w:r>
    </w:p>
    <w:p w14:paraId="5D7C5E55" w14:textId="77777777" w:rsidR="00425AAE" w:rsidRDefault="00425AAE">
      <w:r>
        <w:t xml:space="preserve"> Copyright (C) 1989, 1991 Free Software Foundation, Inc.,  51 Franklin Street, Fifth Floor, Boston, MA 02110-1301 USA  Everyone is permitted to copy and distribute verbatim copies  of this license document, but changing it is not allowed.</w:t>
      </w:r>
    </w:p>
    <w:p w14:paraId="073BD659" w14:textId="77777777" w:rsidR="00425AAE" w:rsidRDefault="00425AAE">
      <w:r>
        <w:t>newt is available under the terms of the GNU Library General Public License, version 2. On Debian GNU/Linux systems, the complete text of this license can be found in `/usr/share/common-licenses/LGPL-2'. [END FILE=newt-0.52.17/debian/copyright]</w:t>
      </w:r>
    </w:p>
    <w:p w14:paraId="1D9AC44A" w14:textId="77777777" w:rsidR="00425AAE" w:rsidRDefault="00425AAE" w:rsidP="000727EF">
      <w:pPr>
        <w:pStyle w:val="Heading2"/>
      </w:pPr>
      <w:r>
        <w:t xml:space="preserve"> </w:t>
      </w:r>
      <w:bookmarkStart w:id="470" w:name="_Toc399938287"/>
      <w:r>
        <w:t>nfacct (version 1.0.1):</w:t>
      </w:r>
      <w:bookmarkEnd w:id="470"/>
    </w:p>
    <w:p w14:paraId="556907F3" w14:textId="77777777" w:rsidR="00425AAE" w:rsidRDefault="00425AAE" w:rsidP="000727EF">
      <w:pPr>
        <w:pStyle w:val="Heading3"/>
      </w:pPr>
      <w:r>
        <w:t>nfacct-1.0.1/debian/copyright:</w:t>
      </w:r>
    </w:p>
    <w:p w14:paraId="3962D08A" w14:textId="77777777" w:rsidR="00425AAE" w:rsidRDefault="00425AAE">
      <w:r>
        <w:t>[BEGIN FILE=nfacct-1.0.1/debian/copyright] This package was debianized (pretty much a search and replace on the libnetfilter-conntrack3 package build) by Laurence J. Lane  &lt;ljlane@debian.org&gt; on Tue, 23 Oct 2012 15:59:56 -0400</w:t>
      </w:r>
    </w:p>
    <w:p w14:paraId="1EE7211E" w14:textId="77777777" w:rsidR="00425AAE" w:rsidRDefault="00425AAE">
      <w:r>
        <w:t>It was downloaded from http://www.netfilter.org/projects/libnetfilter_acct/downloads.html</w:t>
      </w:r>
    </w:p>
    <w:p w14:paraId="23EE2D5A" w14:textId="77777777" w:rsidR="00425AAE" w:rsidRDefault="00425AAE">
      <w:r>
        <w:t>Upstream Author: Pablo Neira Ayuso &lt;pablo@netfilter.org&gt;</w:t>
      </w:r>
    </w:p>
    <w:p w14:paraId="034EAB0B" w14:textId="77777777" w:rsidR="00425AAE" w:rsidRDefault="00425AAE">
      <w:r>
        <w:t>Copyright:</w:t>
      </w:r>
    </w:p>
    <w:p w14:paraId="7C047433" w14:textId="77777777" w:rsidR="00425AAE" w:rsidRDefault="00425AAE">
      <w:r>
        <w:t xml:space="preserve">  (C) 2011 by Pablo Neira Ayuso &lt;pablo@netfilter.org&gt;                                                                                                            (C) 2011 by Intra2net AG &lt;http://www.intra2net.com&gt;                                                                                                                                                                                                                                                                           This program is free software; you can redistribute it and/or modify                                                                                           it under the terms of the Lesser GNU General Public License as published                                                                                       by the Free Software Foundation; either version 2.1 of the License, or                                                                                         (at your option) any later version.                </w:t>
      </w:r>
    </w:p>
    <w:p w14:paraId="51EAB301" w14:textId="77777777" w:rsidR="00425AAE" w:rsidRDefault="00425AAE">
      <w:r>
        <w:t>On Debian GNU/Linux systems, the complete text of the GNU General Public License can be found in `/usr/share/common-licenses/GPL'. [END FILE=nfacct-1.0.1/debian/copyright]</w:t>
      </w:r>
    </w:p>
    <w:p w14:paraId="33E1FC1D" w14:textId="77777777" w:rsidR="00425AAE" w:rsidRDefault="00425AAE" w:rsidP="000727EF">
      <w:pPr>
        <w:pStyle w:val="Heading2"/>
      </w:pPr>
      <w:r>
        <w:t xml:space="preserve"> </w:t>
      </w:r>
      <w:bookmarkStart w:id="471" w:name="_Toc399938288"/>
      <w:r>
        <w:t>nfs-utils (version 1.2.8):</w:t>
      </w:r>
      <w:bookmarkEnd w:id="471"/>
    </w:p>
    <w:p w14:paraId="7F91BAB3" w14:textId="77777777" w:rsidR="00425AAE" w:rsidRDefault="00425AAE" w:rsidP="000727EF">
      <w:pPr>
        <w:pStyle w:val="Heading3"/>
      </w:pPr>
      <w:r>
        <w:t>nfs-utils-1.2.8/debian/copyright:</w:t>
      </w:r>
    </w:p>
    <w:p w14:paraId="14B460E3" w14:textId="77777777" w:rsidR="00425AAE" w:rsidRDefault="00425AAE">
      <w:r>
        <w:t>[BEGIN FILE=nfs-utils-1.2.8/debian/copyright] This package was debianized by Chip Salzenberg &lt;chip@debian.org&gt; on Fri,  3 Dec 1999 20:00:00 -0800</w:t>
      </w:r>
    </w:p>
    <w:p w14:paraId="66F5A1AE" w14:textId="77777777" w:rsidR="00425AAE" w:rsidRDefault="00425AAE">
      <w:r>
        <w:t>The source package was downloaded from http://sourceforge.net/projects/nfs/</w:t>
      </w:r>
    </w:p>
    <w:p w14:paraId="78487968" w14:textId="77777777" w:rsidR="00425AAE" w:rsidRDefault="00425AAE">
      <w:r>
        <w:t>Licenses --------</w:t>
      </w:r>
    </w:p>
    <w:p w14:paraId="0F668BE3" w14:textId="77777777" w:rsidR="00425AAE" w:rsidRDefault="00425AAE">
      <w:r>
        <w:t>RPC software:</w:t>
      </w:r>
    </w:p>
    <w:p w14:paraId="6C1135BD" w14:textId="77777777" w:rsidR="00425AAE" w:rsidRDefault="00425AAE">
      <w:r>
        <w:t xml:space="preserve">  Copyright (c) 2009, Sun Microsystems, Inc.   All rights reserved.</w:t>
      </w:r>
    </w:p>
    <w:p w14:paraId="6B478F4A" w14:textId="77777777" w:rsidR="00425AAE" w:rsidRDefault="00425AAE">
      <w:r>
        <w:t xml:space="preserve">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w:t>
      </w:r>
      <w:r>
        <w:lastRenderedPageBreak/>
        <w:t>materials provided with the distribution.   - Neither the name of Sun Microsystems, Inc. nor the names of its     contributors may be used to endorse or promote products derived     from this software without specific prior written permission.</w:t>
      </w:r>
    </w:p>
    <w:p w14:paraId="3350FEFF"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55352E1" w14:textId="77777777" w:rsidR="00425AAE" w:rsidRDefault="00425AAE">
      <w:r>
        <w:t>The rest of the software:</w:t>
      </w:r>
    </w:p>
    <w:p w14:paraId="289F5E34" w14:textId="77777777" w:rsidR="00425AAE" w:rsidRDefault="00425AAE">
      <w:r>
        <w:t xml:space="preserve">  You are free to distribute this software under the terms of   the GNU General Public License, version 2 or later.   On Debian systems, the complete text of the GNU General Public   License can be found in the file /usr/share/common-licenses/GPL-2.</w:t>
      </w:r>
    </w:p>
    <w:p w14:paraId="04EDA9EA" w14:textId="77777777" w:rsidR="00425AAE" w:rsidRDefault="00425AAE">
      <w:r>
        <w:t>Copyright Notices -----------------</w:t>
      </w:r>
    </w:p>
    <w:p w14:paraId="2C9C3240" w14:textId="77777777" w:rsidR="00425AAE" w:rsidRDefault="00425AAE">
      <w:r>
        <w:t xml:space="preserve">  Copyright 1990,1991 by the Massachusetts Institute of Technology.   Copyright 1993 Rick Sladkey &lt;jrs@world.std.com&gt;   Copyright 1994 by OpenVision Technologies, Inc.   Copyright (C) 1984 Sun Microsystems, Inc.   Copyright (c) 1985, 1990 by Sun Microsystems, Inc.   Copyright (C) 1986 Sun Microsystems, Inc.   Copyright (C) 1987, Sun Microsytsems, Inc.   Copyright (c) 1988,1990 Sun Microsystems, Inc. - All Rights Reserved.   Copyright (C) 1993 Rick Sladkey &lt;jrs@world.std.com&gt;   Copyright (C) 1995, 1996, 1997 Olaf Kirch &lt;okir@monad.swb.de&gt;   Copyright (C) 1995, 1997-1999, 2002 Jeffrey A. Uphoff   Copyright (C) 1995-1997, 1999 Jeffrey A. Uphoff   Copyright (C) 1995, 1997-1999 Jeffrey A. Uphoff   Copyright (C) 1995-1999, 2002, 2005 Jeffrey A. Uphoff   Copyright (c) 1995,1999 Theo de Raadt.  All rights reserved.   Copyright (C) 1995-2005 Olaf Kirch &lt;okir@suse.de&gt;   Copyright (c) 1998, 1999, 2000, 2001 Niklas Hallqvist.  All rights reserved.   Copyright (c) 1998, 1999, 2001 Niklas Hallqvist.  All rights reserved.   Copyright (c) 1998 Todd C. Miller &lt;Todd.Miller@courtesan.com&gt;   Copyright (c) 2000, 2001, 2002 HÃ¥kan Olsson.  All rights reserved.   Copyright (c) 2000, 2003 HÃ¥kan Olsson.  All rights reserved.   Copyright (c) 2000-2004 The Regents of the University of Michigan.   Copyright (c) 2000 Dug Song &lt;dugsong@UMICH.EDU&gt;.   Copyright (c) 2001 Andy Adamson &lt;andros@UMICH.EDU&gt;.   Copyright (c) 2002 J. Bruce Fields &lt;bfields@UMICH.EDU&gt;.   Copyright (c) 2002 Marius Aamodt Eriksen &lt;marius@UMICH.EDU&gt;.   Copyright (C) 2002 Trond Myklebust &lt;trond.myklebust@fys.uio.no&gt;   Copyright (C) 2003 J. Bruce Fields &lt;bfields@umich.edu&gt;   Copyright (C) 2003 Neil Brown &lt;neilb@cse.unsw.edu.au&gt;   Copyright (C) 2004-2006 Olaf Kirch &lt;okir@suse.de&gt;   Copyright (c) 2004-2006 The Regents of the University of Michigan.   Copyright (c) 2004 Andy Adamson &lt;andros@UMICH.EDU&gt;.   Copyright (c) 2004 Bruce Fields &lt;bfields@umich.edu&gt;   Copyright (c) 2004 Kevin Coffman &lt;kwc@umich.edu&gt;   Copyright (C) 2004 Olaf Kirch </w:t>
      </w:r>
      <w:r>
        <w:lastRenderedPageBreak/>
        <w:t>&lt;okir@suse.de&gt;   Copyright (c) 2004, Paul Clements, SteelEye Technology   Copyright (C) 2005, Chuck Lever &lt;cel@netapp.com&gt;   Copyright (C) 2006 Amit Gud &lt;agud@redhat.com&gt;   Copyright (c) 2006 Silicon Graphics, Inc.   Copyright (C) 2007 Chuck Lever &lt;chuck.lever@oracle.com&gt;   Copyright (C) 2007 Oracle.  All rights reserved.   Copyright (C) 2008 Oracle Corporation.  All rights reserved. [END FILE=nfs-utils-1.2.8/debian/copyright]</w:t>
      </w:r>
    </w:p>
    <w:p w14:paraId="7F409C96" w14:textId="77777777" w:rsidR="00425AAE" w:rsidRDefault="00425AAE" w:rsidP="000727EF">
      <w:pPr>
        <w:pStyle w:val="Heading2fegan"/>
      </w:pPr>
      <w:bookmarkStart w:id="472" w:name="_Toc399938289"/>
      <w:r>
        <w:t>nova-afe3cc3d600b9dc5920236460f37fbee88df56c8</w:t>
      </w:r>
      <w:bookmarkEnd w:id="472"/>
    </w:p>
    <w:p w14:paraId="6CC41070" w14:textId="77777777" w:rsidR="00425AAE" w:rsidRDefault="00425AAE" w:rsidP="00053D4A">
      <w:r>
        <w:tab/>
        <w:t>Apache 2</w:t>
      </w:r>
      <w:r>
        <w:tab/>
        <w:t>http://www.apache.org/licenses/LICENSE-2.0</w:t>
      </w:r>
    </w:p>
    <w:p w14:paraId="38B792E5" w14:textId="77777777" w:rsidR="00425AAE" w:rsidRDefault="00425AAE" w:rsidP="000727EF">
      <w:pPr>
        <w:pStyle w:val="Heading2"/>
      </w:pPr>
      <w:r>
        <w:t xml:space="preserve"> </w:t>
      </w:r>
      <w:bookmarkStart w:id="473" w:name="_Toc399938290"/>
      <w:r>
        <w:t>nspr (version 4.10.6):</w:t>
      </w:r>
      <w:bookmarkEnd w:id="473"/>
    </w:p>
    <w:p w14:paraId="758B3EEB" w14:textId="77777777" w:rsidR="00425AAE" w:rsidRDefault="00425AAE" w:rsidP="000727EF">
      <w:pPr>
        <w:pStyle w:val="Heading3"/>
      </w:pPr>
      <w:r>
        <w:t>nspr-4.10.6/debian/copyright:</w:t>
      </w:r>
    </w:p>
    <w:p w14:paraId="79F9B481" w14:textId="77777777" w:rsidR="00425AAE" w:rsidRDefault="00425AAE">
      <w:r>
        <w:t>[BEGIN FILE=nspr-4.10.6/debian/copyright] This package was debianized by Mike Hommey &lt;glandium@debian.org&gt; on Sun, 25 Mar 2007 12:17:27 +0200.</w:t>
      </w:r>
    </w:p>
    <w:p w14:paraId="7B8EB1DF" w14:textId="77777777" w:rsidR="00425AAE" w:rsidRDefault="00425AAE">
      <w:r>
        <w:t>It was downloaded from http://ftp.mozilla.org/pub/mozilla.org/nspr/</w:t>
      </w:r>
    </w:p>
    <w:p w14:paraId="2C4A9F57" w14:textId="77777777" w:rsidR="00425AAE" w:rsidRDefault="00425AAE">
      <w:r>
        <w:t>Upstream Author: The Mozilla Project.</w:t>
      </w:r>
    </w:p>
    <w:p w14:paraId="45CF92AA" w14:textId="77777777" w:rsidR="00425AAE" w:rsidRDefault="00425AAE">
      <w:r>
        <w:t>The NSPR library is licensed under the terms of the Mozilla Public License version 2.0 below.</w:t>
      </w:r>
    </w:p>
    <w:p w14:paraId="473A573A" w14:textId="77777777" w:rsidR="00425AAE" w:rsidRDefault="00425AAE">
      <w:r>
        <w:t>The original code is copyright (c) 1998-2000 Netscape Communications Corporation.</w:t>
      </w:r>
    </w:p>
    <w:p w14:paraId="24313340" w14:textId="77777777" w:rsidR="00425AAE" w:rsidRDefault="00425AAE">
      <w:r>
        <w:t xml:space="preserve"> Mozilla Public License Version 2.0 ==================================</w:t>
      </w:r>
    </w:p>
    <w:p w14:paraId="0E87D64D" w14:textId="77777777" w:rsidR="00425AAE" w:rsidRDefault="00425AAE">
      <w:r>
        <w:t>1. Definitions --------------</w:t>
      </w:r>
    </w:p>
    <w:p w14:paraId="0C34F65B" w14:textId="77777777" w:rsidR="00425AAE" w:rsidRDefault="00425AAE">
      <w:r>
        <w:t>1.1. Contributor     means each individual or legal entity that creates, contributes to     the creation of, or owns Covered Software.</w:t>
      </w:r>
    </w:p>
    <w:p w14:paraId="66DBC53E" w14:textId="77777777" w:rsidR="00425AAE" w:rsidRDefault="00425AAE">
      <w:r>
        <w:t>1.2. Contributor Version     means the combination of the Contributions of others (if any) used     by a Contributor and that particular Contributor's Contribution.</w:t>
      </w:r>
    </w:p>
    <w:p w14:paraId="182AC09B" w14:textId="77777777" w:rsidR="00425AAE" w:rsidRDefault="00425AAE">
      <w:r>
        <w:t>1.3. Contribution     means Covered Software of a particular Contributor.</w:t>
      </w:r>
    </w:p>
    <w:p w14:paraId="3B2BAF0F" w14:textId="77777777" w:rsidR="00425AAE" w:rsidRDefault="00425AAE">
      <w:r>
        <w:t>1.4. Covered Software     means Source Code Form to which the initial Contributor has attached     the notice in Exhibit A, the Executable Form of such Source Code     Form, and Modifications of such Source Code Form, in each case     including portions thereof.</w:t>
      </w:r>
    </w:p>
    <w:p w14:paraId="15E7A77F" w14:textId="77777777" w:rsidR="00425AAE" w:rsidRDefault="00425AAE">
      <w:r>
        <w:t>1.5. Incompatible With Secondary Licenses     means</w:t>
      </w:r>
    </w:p>
    <w:p w14:paraId="73116CD4" w14:textId="77777777" w:rsidR="00425AAE" w:rsidRDefault="00425AAE">
      <w:r>
        <w:t xml:space="preserve">    (a) that the initial Contributor has attached the notice described         in Exhibit B to the Covered Software; or</w:t>
      </w:r>
    </w:p>
    <w:p w14:paraId="7E88FBF8" w14:textId="77777777" w:rsidR="00425AAE" w:rsidRDefault="00425AAE">
      <w:r>
        <w:t xml:space="preserve">    (b) that the Covered Software was made available under the terms of         version 1.1 or earlier of the License, but not also under the         terms of a Secondary License.</w:t>
      </w:r>
    </w:p>
    <w:p w14:paraId="68375C24" w14:textId="77777777" w:rsidR="00425AAE" w:rsidRDefault="00425AAE">
      <w:r>
        <w:t>1.6. Executable Form     means any form of the work other than Source Code Form.</w:t>
      </w:r>
    </w:p>
    <w:p w14:paraId="2ED6C571" w14:textId="77777777" w:rsidR="00425AAE" w:rsidRDefault="00425AAE">
      <w:r>
        <w:t>1.7. Larger Work     means a work that combines Covered Software with other material, in     a separate file or files, that is not Covered Software.</w:t>
      </w:r>
    </w:p>
    <w:p w14:paraId="00615D44" w14:textId="77777777" w:rsidR="00425AAE" w:rsidRDefault="00425AAE">
      <w:r>
        <w:t>1.8. License     means this document.</w:t>
      </w:r>
    </w:p>
    <w:p w14:paraId="3243ABAE" w14:textId="77777777" w:rsidR="00425AAE" w:rsidRDefault="00425AAE">
      <w:r>
        <w:lastRenderedPageBreak/>
        <w:t>1.9. Licensable     means having the right to grant, to the maximum extent possible,     whether at the time of the initial grant or subsequently, any and     all of the rights conveyed by this License.</w:t>
      </w:r>
    </w:p>
    <w:p w14:paraId="691E11F8" w14:textId="77777777" w:rsidR="00425AAE" w:rsidRDefault="00425AAE">
      <w:r>
        <w:t>1.10. Modifications     means any of the following:</w:t>
      </w:r>
    </w:p>
    <w:p w14:paraId="41A44490" w14:textId="77777777" w:rsidR="00425AAE" w:rsidRDefault="00425AAE">
      <w:r>
        <w:t xml:space="preserve">    (a) any file in Source Code Form that results from an addition to,         deletion from, or modification of the contents of Covered         Software; or</w:t>
      </w:r>
    </w:p>
    <w:p w14:paraId="55E7309D" w14:textId="77777777" w:rsidR="00425AAE" w:rsidRDefault="00425AAE">
      <w:r>
        <w:t xml:space="preserve">    (b) any new file in Source Code Form that contains any Covered         Software.</w:t>
      </w:r>
    </w:p>
    <w:p w14:paraId="2140CAE2" w14:textId="77777777" w:rsidR="00425AAE" w:rsidRDefault="00425AAE">
      <w:r>
        <w:t>1.11. Patent Claims of a Contributor     means any patent claim(s), including without limitation, method,     process, and apparatus claims, in any patent Licensable by such     Contributor that would be infringed, but for the grant of the     License, by the making, using, selling, offering for sale, having     made, import, or transfer of either its Contributions or its     Contributor Version.</w:t>
      </w:r>
    </w:p>
    <w:p w14:paraId="4DB3FD64" w14:textId="77777777" w:rsidR="00425AAE" w:rsidRDefault="00425AAE">
      <w:r>
        <w:t>1.12. Secondary License     means either the GNU General Public License, Version 2.0, the GNU     Lesser General Public License, Version 2.1, the GNU Affero General     Public License, Version 3.0, or any later versions of those     licenses.</w:t>
      </w:r>
    </w:p>
    <w:p w14:paraId="0D0CD580" w14:textId="77777777" w:rsidR="00425AAE" w:rsidRDefault="00425AAE">
      <w:r>
        <w:t>1.13. Source Code Form     means the form of the work preferred for making modifications.</w:t>
      </w:r>
    </w:p>
    <w:p w14:paraId="40673FC1" w14:textId="77777777" w:rsidR="00425AAE" w:rsidRDefault="00425AAE">
      <w:r>
        <w:t>1.14. You (or Your)     means an individual or a legal entity exercising rights under this     License. For legal entities, You includes any entity that     controls, is controlled by, or is under common control with You. For     purposes of this definition, control means (a) the power, direct     or indirect, to cause the direction or management of such entity,     whether by contract or otherwise, or (b) ownership of more than     fifty percent (50%) of the outstanding shares or beneficial     ownership of such entity.</w:t>
      </w:r>
    </w:p>
    <w:p w14:paraId="5405A80D" w14:textId="77777777" w:rsidR="00425AAE" w:rsidRDefault="00425AAE">
      <w:r>
        <w:t>2. License Grants and Conditions --------------------------------</w:t>
      </w:r>
    </w:p>
    <w:p w14:paraId="780CEBDC" w14:textId="77777777" w:rsidR="00425AAE" w:rsidRDefault="00425AAE">
      <w:r>
        <w:t>2.1. Grants</w:t>
      </w:r>
    </w:p>
    <w:p w14:paraId="22C161C4" w14:textId="77777777" w:rsidR="00425AAE" w:rsidRDefault="00425AAE">
      <w:r>
        <w:t>Each Contributor hereby grants You a world-wide, royalty-free, non-exclusive license:</w:t>
      </w:r>
    </w:p>
    <w:p w14:paraId="6FD06601" w14:textId="77777777" w:rsidR="00425AAE" w:rsidRDefault="00425AAE">
      <w:r>
        <w:t>(a) under intellectual property rights (other than patent or trademark)     Licensable by such Contributor to use, reproduce, make available,     modify, display, perform, distribute, and otherwise exploit its     Contributions, either on an unmodified basis, with Modifications, or     as part of a Larger Work; and</w:t>
      </w:r>
    </w:p>
    <w:p w14:paraId="28E63158" w14:textId="77777777" w:rsidR="00425AAE" w:rsidRDefault="00425AAE">
      <w:r>
        <w:t>(b) under Patent Claims of such Contributor to make, use, sell, offer     for sale, have made, import, and otherwise transfer either its     Contributions or its Contributor Version.</w:t>
      </w:r>
    </w:p>
    <w:p w14:paraId="21FFD5E9" w14:textId="77777777" w:rsidR="00425AAE" w:rsidRDefault="00425AAE">
      <w:r>
        <w:t>2.2. Effective Date</w:t>
      </w:r>
    </w:p>
    <w:p w14:paraId="6EBE166C" w14:textId="77777777" w:rsidR="00425AAE" w:rsidRDefault="00425AAE">
      <w:r>
        <w:t>The licenses granted in Section 2.1 with respect to any Contribution become effective for each Contribution on the date the Contributor first distributes such Contribution.</w:t>
      </w:r>
    </w:p>
    <w:p w14:paraId="0D6F11B7" w14:textId="77777777" w:rsidR="00425AAE" w:rsidRDefault="00425AAE">
      <w:r>
        <w:t>2.3. Limitations on Grant Scope</w:t>
      </w:r>
    </w:p>
    <w:p w14:paraId="79076348" w14:textId="77777777" w:rsidR="00425AAE" w:rsidRDefault="00425AAE">
      <w:r>
        <w:t>The licenses granted in this Section 2 are the only rights granted under this License. No additional rights or licenses will be implied from the distribution or licensing of Covered Software under this License. Notwithstanding Section 2.1(b) above, no patent license is granted by a Contributor:</w:t>
      </w:r>
    </w:p>
    <w:p w14:paraId="2B78BE23" w14:textId="77777777" w:rsidR="00425AAE" w:rsidRDefault="00425AAE">
      <w:r>
        <w:t>(a) for any code that a Contributor has removed from Covered Software;     or</w:t>
      </w:r>
    </w:p>
    <w:p w14:paraId="52231DA7" w14:textId="77777777" w:rsidR="00425AAE" w:rsidRDefault="00425AAE">
      <w:r>
        <w:lastRenderedPageBreak/>
        <w:t>(b) for infringements caused by: (i) Your and any other third party's     modifications of Covered Software, or (ii) the combination of its     Contributions with other software (except as part of its Contributor     Version); or</w:t>
      </w:r>
    </w:p>
    <w:p w14:paraId="283580D0" w14:textId="77777777" w:rsidR="00425AAE" w:rsidRDefault="00425AAE">
      <w:r>
        <w:t>(c) under Patent Claims infringed by Covered Software in the absence of     its Contributions.</w:t>
      </w:r>
    </w:p>
    <w:p w14:paraId="279B69AE" w14:textId="77777777" w:rsidR="00425AAE" w:rsidRDefault="00425AAE">
      <w:r>
        <w:t>This License does not grant any rights in the trademarks, service marks, or logos of any Contributor (except as may be necessary to comply with the notice requirements in Section 3.4).</w:t>
      </w:r>
    </w:p>
    <w:p w14:paraId="103201F2" w14:textId="77777777" w:rsidR="00425AAE" w:rsidRDefault="00425AAE">
      <w:r>
        <w:t>2.4. Subsequent Licenses</w:t>
      </w:r>
    </w:p>
    <w:p w14:paraId="69814A33" w14:textId="77777777" w:rsidR="00425AAE" w:rsidRDefault="00425AAE">
      <w:r>
        <w:t>No Contributor makes additional grants as a result of Your choice to distribute the Covered Software under a subsequent version of this License (see Section 10.2) or under the terms of a Secondary License (if permitted under the terms of Section 3.3).</w:t>
      </w:r>
    </w:p>
    <w:p w14:paraId="20086397" w14:textId="77777777" w:rsidR="00425AAE" w:rsidRDefault="00425AAE">
      <w:r>
        <w:t>2.5. Representation</w:t>
      </w:r>
    </w:p>
    <w:p w14:paraId="7CE16242" w14:textId="77777777" w:rsidR="00425AAE" w:rsidRDefault="00425AAE">
      <w:r>
        <w:t>Each Contributor represents that the Contributor believes its Contributions are its original creation(s) or it has sufficient rights to grant the rights to its Contributions conveyed by this License.</w:t>
      </w:r>
    </w:p>
    <w:p w14:paraId="6D8365F9" w14:textId="77777777" w:rsidR="00425AAE" w:rsidRDefault="00425AAE">
      <w:r>
        <w:t>2.6. Fair Use</w:t>
      </w:r>
    </w:p>
    <w:p w14:paraId="64EC0627" w14:textId="77777777" w:rsidR="00425AAE" w:rsidRDefault="00425AAE">
      <w:r>
        <w:t>This License is not intended to limit any rights You have under applicable copyright doctrines of fair use, fair dealing, or other equivalents.</w:t>
      </w:r>
    </w:p>
    <w:p w14:paraId="4DB4FA62" w14:textId="77777777" w:rsidR="00425AAE" w:rsidRDefault="00425AAE">
      <w:r>
        <w:t>2.7. Conditions</w:t>
      </w:r>
    </w:p>
    <w:p w14:paraId="32F650E0" w14:textId="77777777" w:rsidR="00425AAE" w:rsidRDefault="00425AAE">
      <w:r>
        <w:t>Sections 3.1, 3.2, 3.3, and 3.4 are conditions of the licenses granted in Section 2.1.</w:t>
      </w:r>
    </w:p>
    <w:p w14:paraId="2E8981F5" w14:textId="77777777" w:rsidR="00425AAE" w:rsidRDefault="00425AAE">
      <w:r>
        <w:t>3. Responsibilities -------------------</w:t>
      </w:r>
    </w:p>
    <w:p w14:paraId="6C4B7303" w14:textId="77777777" w:rsidR="00425AAE" w:rsidRDefault="00425AAE">
      <w:r>
        <w:t>3.1. Distribution of Source Form</w:t>
      </w:r>
    </w:p>
    <w:p w14:paraId="25882038" w14:textId="77777777" w:rsidR="00425AAE" w:rsidRDefault="00425AAE">
      <w:r>
        <w:t>All distribution of Covered Software in Source Code Form, including any Modifications that You create or to which You contribute, must be under the terms of this License. You must inform recipients that the Source Code Form of the Covered Software is governed by the terms of this License, and how they can obtain a copy of this License. You may not attempt to alter or restrict the recipients' rights in the Source Code Form.</w:t>
      </w:r>
    </w:p>
    <w:p w14:paraId="7248CDFF" w14:textId="77777777" w:rsidR="00425AAE" w:rsidRDefault="00425AAE">
      <w:r>
        <w:t>3.2. Distribution of Executable Form</w:t>
      </w:r>
    </w:p>
    <w:p w14:paraId="6E139EAE" w14:textId="77777777" w:rsidR="00425AAE" w:rsidRDefault="00425AAE">
      <w:r>
        <w:t>If You distribute Covered Software in Executable Form then:</w:t>
      </w:r>
    </w:p>
    <w:p w14:paraId="01BB5A8C" w14:textId="77777777" w:rsidR="00425AAE" w:rsidRDefault="00425AAE">
      <w:r>
        <w:t>(a) such Covered Software must also be made available in Source Code     Form, as described in Section 3.1, and You must inform recipients of     the Executable Form how they can obtain a copy of such Source Code     Form by reasonable means in a timely manner, at a charge no more     than the cost of distribution to the recipient; and</w:t>
      </w:r>
    </w:p>
    <w:p w14:paraId="0B8D5E8A" w14:textId="77777777" w:rsidR="00425AAE" w:rsidRDefault="00425AAE">
      <w:r>
        <w:t>(b) You may distribute such Executable Form under the terms of this     License, or sublicense it under different terms, provided that the     license for the Executable Form does not attempt to limit or alter     the recipients' rights in the Source Code Form under this License.</w:t>
      </w:r>
    </w:p>
    <w:p w14:paraId="49709805" w14:textId="77777777" w:rsidR="00425AAE" w:rsidRDefault="00425AAE">
      <w:r>
        <w:t>3.3. Distribution of a Larger Work</w:t>
      </w:r>
    </w:p>
    <w:p w14:paraId="7F84D803" w14:textId="77777777" w:rsidR="00425AAE" w:rsidRDefault="00425AAE">
      <w:r>
        <w:t xml:space="preserve">You may create and distribute a Larger Work under terms of Your choice, provided that You also comply with the requirements of this License for the Covered Software. If the Larger Work is a combination of Covered Software with a work governed by one or more Secondary Licenses, and the Covered Software is not Incompatible With Secondary Licenses, this License permits You to additionally distribute such Covered </w:t>
      </w:r>
      <w:r>
        <w:lastRenderedPageBreak/>
        <w:t>Software under the terms of such Secondary License(s), so that the recipient of the Larger Work may, at their option, further distribute the Covered Software under the terms of either this License or such Secondary License(s).</w:t>
      </w:r>
    </w:p>
    <w:p w14:paraId="265FE4B3" w14:textId="77777777" w:rsidR="00425AAE" w:rsidRDefault="00425AAE">
      <w:r>
        <w:t>3.4. Notices</w:t>
      </w:r>
    </w:p>
    <w:p w14:paraId="47D57960" w14:textId="77777777" w:rsidR="00425AAE" w:rsidRDefault="00425AAE">
      <w:r>
        <w:t>You may not remove or alter the substance of any license notices (including copyright notices, patent notices, disclaimers of warranty, or limitations of liability) contained within the Source Code Form of the Covered Software, except that You may alter any license notices to the extent required to remedy known factual inaccuracies.</w:t>
      </w:r>
    </w:p>
    <w:p w14:paraId="639E2340" w14:textId="77777777" w:rsidR="00425AAE" w:rsidRDefault="00425AAE">
      <w:r>
        <w:t>3.5. Application of Additional Terms</w:t>
      </w:r>
    </w:p>
    <w:p w14:paraId="44BB441D" w14:textId="77777777" w:rsidR="00425AAE" w:rsidRDefault="00425AAE">
      <w:r>
        <w:t>You may choose to offer, and to charge a fee for, warranty, support, indemnity or liability obligations to one or more recipients of Covered Software. However, You may do so only on Your own behalf, and not on behalf of any Contributor. You must make it absolutely clear that any such warranty, support, indemnity, or liability obligation is offered by You alone, and You hereby agree to indemnify every Contributor for any liability incurred by such Contributor as a result of warranty, support, indemnity or liability terms You offer. You may include additional disclaimers of warranty and limitations of liability specific to any jurisdiction.</w:t>
      </w:r>
    </w:p>
    <w:p w14:paraId="5F30DBA8" w14:textId="77777777" w:rsidR="00425AAE" w:rsidRDefault="00425AAE">
      <w:r>
        <w:t>4. Inability to Comply Due to Statute or Regulation ---------------------------------------------------</w:t>
      </w:r>
    </w:p>
    <w:p w14:paraId="7067B50A" w14:textId="77777777" w:rsidR="00425AAE" w:rsidRDefault="00425AAE">
      <w:r>
        <w:t>If it is impossible for You to comply with any of the terms of this License with respect to some or all of the Covered Software due to statute, judicial order, or regulation then You must: (a) comply with the terms of this License to the maximum extent possible; and (b) describe the limitations and the code they affect. Such description must be placed in a text file included with all distributions of the Covered Software under this License. Except to the extent prohibited by statute or regulation, such description must be sufficiently detailed for a recipient of ordinary skill to be able to understand it.</w:t>
      </w:r>
    </w:p>
    <w:p w14:paraId="559927E2" w14:textId="77777777" w:rsidR="00425AAE" w:rsidRDefault="00425AAE">
      <w:r>
        <w:t>5. Termination --------------</w:t>
      </w:r>
    </w:p>
    <w:p w14:paraId="6F9BEEA0" w14:textId="77777777" w:rsidR="00425AAE" w:rsidRDefault="00425AAE">
      <w:r>
        <w:t>5.1. The rights granted under this License will terminate automatically if You fail to comply with any of its terms. However, if You become compliant, then the rights granted under this License from a particular Contributor are reinstated (a) provisionally, unless and until such Contributor explicitly and finally terminates Your grants, and (b) on an ongoing basis, if such Contributor fails to notify You of the non-compliance by some reasonable means prior to 60 days after You have come back into compliance. Moreover, Your grants from a particular Contributor are reinstated on an ongoing basis if such Contributor notifies You of the non-compliance by some reasonable means, this is the first time You have received notice of non-compliance with this License from such Contributor, and You become compliant prior to 30 days after Your receipt of the notice.</w:t>
      </w:r>
    </w:p>
    <w:p w14:paraId="4C1E750C" w14:textId="77777777" w:rsidR="00425AAE" w:rsidRDefault="00425AAE">
      <w:r>
        <w:t>5.2. If You initiate litigation against any entity by asserting a patent infringement claim (excluding declaratory judgment actions, counter-claims, and cross-claims) alleging that a Contributor Version directly or indirectly infringes any patent, then the rights granted to You by any and all Contributors for the Covered Software under Section 2.1 of this License shall terminate.</w:t>
      </w:r>
    </w:p>
    <w:p w14:paraId="477D3031" w14:textId="77777777" w:rsidR="00425AAE" w:rsidRDefault="00425AAE">
      <w:r>
        <w:t>5.3. In the event of termination under Sections 5.1 or 5.2 above, all end user license agreements (excluding distributors and resellers) which have been validly granted by You or Your distributors under this License prior to termination shall survive termination.</w:t>
      </w:r>
    </w:p>
    <w:p w14:paraId="28AE91AF" w14:textId="77777777" w:rsidR="00425AAE" w:rsidRDefault="00425AAE">
      <w:r>
        <w:lastRenderedPageBreak/>
        <w:t>************************************************************************ *                                                                      * *  6. Disclaimer of Warranty                                           * *  -------------------------                                           * *                                                                      * *  Covered Software is provided under this License on an as is       * *  basis, without warranty of any kind, either expressed, implied, or  * *  statutory, including, without limitation, warranties that the       * *  Covered Software is free of defects, merchantable, fit for a        * *  particular purpose or non-infringing. The entire risk as to the     * *  quality and performance of the Covered Software is with You.        * *  Should any Covered Software prove defective in any respect, You     * *  (not any Contributor) assume the cost of any necessary servicing,   * *  repair, or correction. This disclaimer of warranty constitutes an   * *  essential part of this License. No use of any Covered Software is   * *  authorized under this License except under this disclaimer.         * *                                                                      * ************************************************************************</w:t>
      </w:r>
    </w:p>
    <w:p w14:paraId="4C179DCC" w14:textId="77777777" w:rsidR="00425AAE" w:rsidRDefault="00425AAE">
      <w:r>
        <w:t>************************************************************************ *                                                                      * *  7. Limitation of Liability                                          * *  --------------------------                                          * *                                                                      * *  Under no circumstances and under no legal theory, whether tort      * *  (including negligence), contract, or otherwise, shall any           * *  Contributor, or anyone who distributes Covered Software as          * *  permitted above, be liable to You for any direct, indirect,         * *  special, incidental, or consequential damages of any character      * *  including, without limitation, damages for lost profits, loss of    * *  goodwill, work stoppage, computer failure or malfunction, or any    * *  and all other commercial damages or losses, even if such party      * *  shall have been informed of the possibility of such damages. This   * *  limitation of liability shall not apply to liability for death or   * *  personal injury resulting from such party's negligence to the       * *  extent applicable law prohibits such limitation. Some               * *  jurisdictions do not allow the exclusion or limitation of           * *  incidental or consequential damages, so this exclusion and          * *  limitation may not apply to You.                                    * *                                                                      * ************************************************************************</w:t>
      </w:r>
    </w:p>
    <w:p w14:paraId="410D6FEE" w14:textId="77777777" w:rsidR="00425AAE" w:rsidRDefault="00425AAE">
      <w:r>
        <w:t>8. Litigation -------------</w:t>
      </w:r>
    </w:p>
    <w:p w14:paraId="3B8BC89D" w14:textId="77777777" w:rsidR="00425AAE" w:rsidRDefault="00425AAE">
      <w:r>
        <w:t>Any litigation relating to this License may be brought only in the courts of a jurisdiction where the defendant maintains its principal place of business and such litigation shall be governed by laws of that jurisdiction, without reference to its conflict-of-law provisions. Nothing in this Section shall prevent a party's ability to bring cross-claims or counter-claims.</w:t>
      </w:r>
    </w:p>
    <w:p w14:paraId="7C9C0FFD" w14:textId="77777777" w:rsidR="00425AAE" w:rsidRDefault="00425AAE">
      <w:r>
        <w:t>9. Miscellaneous ----------------</w:t>
      </w:r>
    </w:p>
    <w:p w14:paraId="0A1E5EC4" w14:textId="77777777" w:rsidR="00425AAE" w:rsidRDefault="00425AAE">
      <w:r>
        <w:t>This License represents the complete agreement concerning the subject matter hereof. If any provision of this License is held to be unenforceable, such provision shall be reformed only to the extent necessary to make it enforceable. Any law or regulation which provides that the language of a contract shall be construed against the drafter shall not be used to construe this License against a Contributor.</w:t>
      </w:r>
    </w:p>
    <w:p w14:paraId="4A263070" w14:textId="77777777" w:rsidR="00425AAE" w:rsidRDefault="00425AAE">
      <w:r>
        <w:t>10. Versions of the License ---------------------------</w:t>
      </w:r>
    </w:p>
    <w:p w14:paraId="361D0B1C" w14:textId="77777777" w:rsidR="00425AAE" w:rsidRDefault="00425AAE">
      <w:r>
        <w:t>10.1. New Versions</w:t>
      </w:r>
    </w:p>
    <w:p w14:paraId="13400385" w14:textId="77777777" w:rsidR="00425AAE" w:rsidRDefault="00425AAE">
      <w:r>
        <w:lastRenderedPageBreak/>
        <w:t>Mozilla Foundation is the license steward. Except as provided in Section 10.3, no one other than the license steward has the right to modify or publish new versions of this License. Each version will be given a distinguishing version number.</w:t>
      </w:r>
    </w:p>
    <w:p w14:paraId="19D3D0B2" w14:textId="77777777" w:rsidR="00425AAE" w:rsidRDefault="00425AAE">
      <w:r>
        <w:t>10.2. Effect of New Versions</w:t>
      </w:r>
    </w:p>
    <w:p w14:paraId="6DFA0C29" w14:textId="77777777" w:rsidR="00425AAE" w:rsidRDefault="00425AAE">
      <w:r>
        <w:t>You may distribute the Covered Software under the terms of the version of the License under which You originally received the Covered Software, or under the terms of any subsequent version published by the license steward.</w:t>
      </w:r>
    </w:p>
    <w:p w14:paraId="2CB17662" w14:textId="77777777" w:rsidR="00425AAE" w:rsidRDefault="00425AAE">
      <w:r>
        <w:t>10.3. Modified Versions</w:t>
      </w:r>
    </w:p>
    <w:p w14:paraId="2F176040" w14:textId="77777777" w:rsidR="00425AAE" w:rsidRDefault="00425AAE">
      <w:r>
        <w:t>If you create software not governed by this License, and you want to create a new license for such software, you may create and use a modified version of this License if you rename the license and remove any references to the name of the license steward (except to note that such modified license differs from this License).</w:t>
      </w:r>
    </w:p>
    <w:p w14:paraId="2ED43824" w14:textId="77777777" w:rsidR="00425AAE" w:rsidRDefault="00425AAE">
      <w:r>
        <w:t>10.4. Distributing Source Code Form that is Incompatible With Secondary Licenses</w:t>
      </w:r>
    </w:p>
    <w:p w14:paraId="1E7A7C18" w14:textId="77777777" w:rsidR="00425AAE" w:rsidRDefault="00425AAE">
      <w:r>
        <w:t>If You choose to distribute Source Code Form that is Incompatible With Secondary Licenses under the terms of this version of the License, the notice described in Exhibit B of this License must be attached.</w:t>
      </w:r>
    </w:p>
    <w:p w14:paraId="5BF77557" w14:textId="77777777" w:rsidR="00425AAE" w:rsidRDefault="00425AAE">
      <w:r>
        <w:t>Exhibit A - Source Code Form License Notice -------------------------------------------</w:t>
      </w:r>
    </w:p>
    <w:p w14:paraId="3F5D7587" w14:textId="77777777" w:rsidR="00425AAE" w:rsidRDefault="00425AAE">
      <w:r>
        <w:t xml:space="preserve">  This Source Code Form is subject to the terms of the Mozilla Public   License, v. 2.0. If a copy of the MPL was not distributed with this   file, You can obtain one at http://mozilla.org/MPL/2.0/.</w:t>
      </w:r>
    </w:p>
    <w:p w14:paraId="7F729D99" w14:textId="77777777" w:rsidR="00425AAE" w:rsidRDefault="00425AAE">
      <w:r>
        <w:t>If it is not possible or desirable to put the notice in a particular file, then You may include the notice in a location (such as a LICENSE file in a relevant directory) where a recipient would be likely to look for such a notice.</w:t>
      </w:r>
    </w:p>
    <w:p w14:paraId="6B14E373" w14:textId="77777777" w:rsidR="00425AAE" w:rsidRDefault="00425AAE">
      <w:r>
        <w:t>You may add additional accurate notices of copyright ownership.</w:t>
      </w:r>
    </w:p>
    <w:p w14:paraId="1B66B023" w14:textId="77777777" w:rsidR="00425AAE" w:rsidRDefault="00425AAE">
      <w:r>
        <w:t>Exhibit B - Incompatible With Secondary Licenses Notice ---------------------------------------------------------</w:t>
      </w:r>
    </w:p>
    <w:p w14:paraId="4D7FDDD8" w14:textId="77777777" w:rsidR="00425AAE" w:rsidRDefault="00425AAE">
      <w:r>
        <w:t xml:space="preserve">  This Source Code Form is Incompatible With Secondary Licenses, as   defined by the Mozilla Public License, v. 2.0. [END FILE=nspr-4.10.6/debian/copyright]</w:t>
      </w:r>
    </w:p>
    <w:p w14:paraId="3D6E8AF9" w14:textId="77777777" w:rsidR="00425AAE" w:rsidRDefault="00425AAE" w:rsidP="000727EF">
      <w:pPr>
        <w:pStyle w:val="Heading2"/>
      </w:pPr>
      <w:r>
        <w:t xml:space="preserve"> </w:t>
      </w:r>
      <w:bookmarkStart w:id="474" w:name="_Toc399938291"/>
      <w:r>
        <w:t>nss (version 3.16.3):</w:t>
      </w:r>
      <w:bookmarkEnd w:id="474"/>
    </w:p>
    <w:p w14:paraId="54D654B0" w14:textId="77777777" w:rsidR="00425AAE" w:rsidRDefault="00425AAE" w:rsidP="000727EF">
      <w:pPr>
        <w:pStyle w:val="Heading3"/>
      </w:pPr>
      <w:r>
        <w:t>nss-3.16.3/debian/copyright:</w:t>
      </w:r>
    </w:p>
    <w:p w14:paraId="3D7BC2CC" w14:textId="77777777" w:rsidR="00425AAE" w:rsidRDefault="00425AAE">
      <w:r>
        <w:t>[BEGIN FILE=nss-3.16.3/debian/copyright] This package was debianized by Mike Hommey &lt;glandium@debian.org&gt; on Sun, 25 Mar 2007 19:36:42 +0200.</w:t>
      </w:r>
    </w:p>
    <w:p w14:paraId="4FECE44D" w14:textId="77777777" w:rsidR="00425AAE" w:rsidRDefault="00425AAE">
      <w:r>
        <w:t>It was downloaded from http://ftp.mozilla.org/pub/mozilla.org/security/nss/</w:t>
      </w:r>
    </w:p>
    <w:p w14:paraId="4DFF2FCB" w14:textId="77777777" w:rsidR="00425AAE" w:rsidRDefault="00425AAE">
      <w:r>
        <w:t>Upstream Author: The Mozilla Project.</w:t>
      </w:r>
    </w:p>
    <w:p w14:paraId="51D96612" w14:textId="77777777" w:rsidR="00425AAE" w:rsidRDefault="00425AAE">
      <w:r>
        <w:t>The NSS library is licensed under the terms of the Mozilla Public License version 2.0, which terms can be found further below.</w:t>
      </w:r>
    </w:p>
    <w:p w14:paraId="1C2DACE3" w14:textId="77777777" w:rsidR="00425AAE" w:rsidRDefault="00425AAE">
      <w:r>
        <w:t>The original code is copyright (c) 1994-2000 Netscape Communications Corporation.</w:t>
      </w:r>
    </w:p>
    <w:p w14:paraId="1F4E4CF8" w14:textId="77777777" w:rsidR="00425AAE" w:rsidRDefault="00425AAE">
      <w:r>
        <w:t>Some external libraries are also provided in the source tree with the following licensing terms:</w:t>
      </w:r>
    </w:p>
    <w:p w14:paraId="19EB8B08" w14:textId="77777777" w:rsidR="00425AAE" w:rsidRDefault="00425AAE">
      <w:r>
        <w:t>=== zlib</w:t>
      </w:r>
    </w:p>
    <w:p w14:paraId="7C416993" w14:textId="77777777" w:rsidR="00425AAE" w:rsidRDefault="00425AAE">
      <w:r>
        <w:lastRenderedPageBreak/>
        <w:t>The  nss/lib/zlib directory is licensed under the following terms:</w:t>
      </w:r>
    </w:p>
    <w:p w14:paraId="747C2B07" w14:textId="77777777" w:rsidR="00425AAE" w:rsidRDefault="00425AAE">
      <w:r>
        <w:t xml:space="preserve"> (C) 1995-2004 Jean-loup Gailly and Mark Adler</w:t>
      </w:r>
    </w:p>
    <w:p w14:paraId="5A8BAAD8" w14:textId="77777777" w:rsidR="00425AAE" w:rsidRDefault="00425AAE">
      <w:r>
        <w:t xml:space="preserve">  This software is provided 'as-is', without any express or implied   warranty.  In no event will the authors be held liable for any damages   arising from the use of this software.</w:t>
      </w:r>
    </w:p>
    <w:p w14:paraId="3B2611B0" w14:textId="77777777" w:rsidR="00425AAE" w:rsidRDefault="00425AAE">
      <w:r>
        <w:t xml:space="preserve">  Permission is granted to anyone to use this software for any purpose,   including commercial applications, and to alter it and redistribute it   freely, subject to the following restrictions:</w:t>
      </w:r>
    </w:p>
    <w:p w14:paraId="3E815206"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023475CB" w14:textId="77777777" w:rsidR="00425AAE" w:rsidRDefault="00425AAE">
      <w:r>
        <w:t xml:space="preserve">  Jean-loup Gailly        Mark Adler   jloup@gzip.org          madler@alumni.caltech.edu</w:t>
      </w:r>
    </w:p>
    <w:p w14:paraId="31979668" w14:textId="77777777" w:rsidR="00425AAE" w:rsidRDefault="00425AAE">
      <w:r>
        <w:t xml:space="preserve">  If you use the zlib library in a product, we would appreciate *not*   receiving lengthy legal documents to sign. The sources are provided   for free but without warranty of any kind.  The library has been   entirely written by Jean-loup Gailly and Mark Adler; it does not   include third-party code.</w:t>
      </w:r>
    </w:p>
    <w:p w14:paraId="1F71ED53" w14:textId="77777777" w:rsidR="00425AAE" w:rsidRDefault="00425AAE">
      <w:r>
        <w:t xml:space="preserve">  If you redistribute modified sources, we would appreciate that you include   in the file ChangeLog history information documenting your changes. Please   read the FAQ for more information on the distribution of modified source   versions.</w:t>
      </w:r>
    </w:p>
    <w:p w14:paraId="70AA55F4" w14:textId="77777777" w:rsidR="00425AAE" w:rsidRDefault="00425AAE">
      <w:r>
        <w:t>=== dbm</w:t>
      </w:r>
    </w:p>
    <w:p w14:paraId="51B05272" w14:textId="77777777" w:rsidR="00425AAE" w:rsidRDefault="00425AAE">
      <w:r>
        <w:t>The nss/lib/dbm directory, with few exceptions, is licensed under the following terms:</w:t>
      </w:r>
    </w:p>
    <w:p w14:paraId="7457D353" w14:textId="77777777" w:rsidR="00425AAE" w:rsidRDefault="00425AAE">
      <w:r>
        <w:t xml:space="preserve">  Copyright (c) 1991, 1993, 1994   The Regents of the University of California.  All rights reserved.</w:t>
      </w:r>
    </w:p>
    <w:p w14:paraId="68531747"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***REMOVED*** - see      ftp://ftp.cs.berkeley.edu/pub/4bsd/README.Impt.License.Change   4. Neither the name of the University nor the names of its contributors      may be used to endorse or promote products derived from this software      without specific prior written permission.</w:t>
      </w:r>
    </w:p>
    <w:p w14:paraId="56B0F002" w14:textId="77777777" w:rsidR="00425AAE" w:rsidRDefault="00425AAE">
      <w:r>
        <w:t xml:space="preserve">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w:t>
      </w:r>
      <w:r>
        <w:lastRenderedPageBreak/>
        <w:t>NEGLIGENCE OR OTHERWISE) ARISING IN ANY WAY   OUT OF THE USE OF THIS SOFTWARE, EVEN IF ADVISED OF THE POSSIBILITY OF   SUCH DAMAGE.</w:t>
      </w:r>
    </w:p>
    <w:p w14:paraId="5CF4682C" w14:textId="77777777" w:rsidR="00425AAE" w:rsidRDefault="00425AAE">
      <w:r>
        <w:t>=== sqlite</w:t>
      </w:r>
    </w:p>
    <w:p w14:paraId="274D4BF5" w14:textId="77777777" w:rsidR="00425AAE" w:rsidRDefault="00425AAE">
      <w:r>
        <w:t>The nss/lib/sqlite/sqlite3.[ch] files contain a copy of sqlite with the following licensing terms:</w:t>
      </w:r>
    </w:p>
    <w:p w14:paraId="5B67C607" w14:textId="77777777" w:rsidR="00425AAE" w:rsidRDefault="00425AAE">
      <w:r>
        <w:t xml:space="preserve">  The author disclaims copyright to this source code.  In place of   a legal notice, here is a blessing:</w:t>
      </w:r>
    </w:p>
    <w:p w14:paraId="3724D415" w14:textId="77777777" w:rsidR="00425AAE" w:rsidRDefault="00425AAE">
      <w:r>
        <w:t xml:space="preserve">     May you do good and not evil.      May you find forgiveness for yourself and forgive others.      May you share freely, never taking more than you give.</w:t>
      </w:r>
    </w:p>
    <w:p w14:paraId="1AE905CB" w14:textId="77777777" w:rsidR="00425AAE" w:rsidRDefault="00425AAE">
      <w:r>
        <w:t>=== mkdepend</w:t>
      </w:r>
    </w:p>
    <w:p w14:paraId="78900041" w14:textId="77777777" w:rsidR="00425AAE" w:rsidRDefault="00425AAE">
      <w:r>
        <w:t>The nss/coreconf/mkdepend directory contains a copy of mkdepend with the following licensing terms:</w:t>
      </w:r>
    </w:p>
    <w:p w14:paraId="4766B0B4" w14:textId="77777777" w:rsidR="00425AAE" w:rsidRDefault="00425AAE">
      <w:r>
        <w:t>cppsetup.c, def.h, include.c, main.c, mkdepend.man, parse.c, pr.c: Copyright (c) 1993, 1994, 1998  The Open Group</w:t>
      </w:r>
    </w:p>
    <w:p w14:paraId="4995C33B"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w:t>
      </w:r>
    </w:p>
    <w:p w14:paraId="116F801C" w14:textId="77777777" w:rsidR="00425AAE" w:rsidRDefault="00425AAE">
      <w:r>
        <w:t>The above copyright notice and this permission notice shall be included in all copies or substantial portions of the Software.</w:t>
      </w:r>
    </w:p>
    <w:p w14:paraId="7D926532" w14:textId="77777777" w:rsidR="00425AAE" w:rsidRDefault="00425AAE">
      <w:r>
        <w:t>THE SOFTWARE IS PROVIDED AS IS, WITHOUT WARRANTY OF ANY KIND, EXPRESS OR IMPLIED, INCLUDING BUT NOT LIMITED TO THE WARRANTIES OF MERCHANTABILITY, FITNESS FOR A PARTICULAR PURPOSE AND NONINFRINGEMENT.  IN NO EVENT SHALL THE OPEN GROUP BE LIABLE FOR ANY CLAIM, DAMAGES OR OTHER LIABILITY, WHETHER IN AN ACTION OF CONTRACT, TORT OR OTHERWISE, ARISING FROM, OUT OF OR IN CONNECTION WITH THE SOFTWARE OR THE USE OR OTHER DEALINGS IN THE SOFTWARE.</w:t>
      </w:r>
    </w:p>
    <w:p w14:paraId="744123C0" w14:textId="77777777" w:rsidR="00425AAE" w:rsidRDefault="00425AAE">
      <w:r>
        <w:t>Except as contained in this notice, the name of The Open Group shall not be used in advertising or otherwise to promote the sale, use or other dealings in this Software without prior written authorization from The Open Group.</w:t>
      </w:r>
    </w:p>
    <w:p w14:paraId="02056EDF" w14:textId="77777777" w:rsidR="00425AAE" w:rsidRDefault="00425AAE">
      <w:r>
        <w:t>ifparser.[ch]:</w:t>
      </w:r>
    </w:p>
    <w:p w14:paraId="257B06B4" w14:textId="77777777" w:rsidR="00425AAE" w:rsidRDefault="00425AAE">
      <w:r>
        <w:t>Copyright 1992 Network Computing Devices, Inc.</w:t>
      </w:r>
    </w:p>
    <w:p w14:paraId="7BBCE8E1"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Network Computing Devices may not be used in advertising or publicity pertaining to distribution of the software without specific, written prior permission.  Network Computing Devices makes no representations about the suitability of this software for any purpose. It is provided ``as is'' without express or implied warranty.</w:t>
      </w:r>
    </w:p>
    <w:p w14:paraId="193EE724" w14:textId="77777777" w:rsidR="00425AAE" w:rsidRDefault="00425AAE">
      <w:r>
        <w:t xml:space="preserve">NETWORK COMPUTING DEVICES DISCLAIMS ALL WARRANTIES WITH REGARD TO THIS SOFTWARE, INCLUDING ALL IMPLIED WARRANTIES OF MERCHANTABILITY AND FITNESS, IN NO EVENT SHALL NETWORK COMPUTING </w:t>
      </w:r>
      <w:r>
        <w:lastRenderedPageBreak/>
        <w:t>DEVICES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1D361D08" w14:textId="77777777" w:rsidR="00425AAE" w:rsidRDefault="00425AAE">
      <w:r>
        <w:t>imakemdep.h:</w:t>
      </w:r>
    </w:p>
    <w:p w14:paraId="4004844A" w14:textId="77777777" w:rsidR="00425AAE" w:rsidRDefault="00425AAE">
      <w:r>
        <w:t>Copyright (c) 1993, 1994  X Consortium</w:t>
      </w:r>
    </w:p>
    <w:p w14:paraId="0853D032"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266C251" w14:textId="77777777" w:rsidR="00425AAE" w:rsidRDefault="00425AAE">
      <w:r>
        <w:t>The above copyright notice and this permission notice shall be included in all copies or substantial portions of the Software.</w:t>
      </w:r>
    </w:p>
    <w:p w14:paraId="0B396117" w14:textId="77777777" w:rsidR="00425AAE" w:rsidRDefault="00425AAE">
      <w:r>
        <w:t>THE SOFTWARE IS PROVIDED AS IS, WITHOUT WARRANTY OF ANY KIND, EXPRESS OR IMPLIED, INCLUDING BUT NOT LIMITED TO THE WARRANTIES OF MERCHANTABILITY, FITNESS FOR A PARTICULAR PURPOSE AND NONINFRINGEMENT.  IN NO EVENT SHALL THE X CONSORTIUM BE LIABLE FOR ANY CLAIM, DAMAGES OR OTHER LIABILITY, WHETHER IN AN ACTION OF CONTRACT, TORT OR OTHERWISE, ARISING FROM, OUT OF OR IN CONNECTION WITH THE SOFTWARE OR THE USE OR OTHER DEALINGS IN THE SOFTWARE.</w:t>
      </w:r>
    </w:p>
    <w:p w14:paraId="334E63A8" w14:textId="77777777" w:rsidR="00425AAE" w:rsidRDefault="00425AAE">
      <w:r>
        <w:t>Except as contained in this notice, the name of the X Consortium shall not be used in advertising or otherwise to promote the sale, use or other dealings in this Software without prior written authorization from the X Consortium.</w:t>
      </w:r>
    </w:p>
    <w:p w14:paraId="6151F5A0" w14:textId="77777777" w:rsidR="00425AAE" w:rsidRDefault="00425AAE">
      <w:r>
        <w:t xml:space="preserve"> === MPL</w:t>
      </w:r>
    </w:p>
    <w:p w14:paraId="2048F3E9" w14:textId="77777777" w:rsidR="00425AAE" w:rsidRDefault="00425AAE">
      <w:r>
        <w:t>Note on GPL Compatibility -------------------------</w:t>
      </w:r>
    </w:p>
    <w:p w14:paraId="29C203FE" w14:textId="77777777" w:rsidR="00425AAE" w:rsidRDefault="00425AAE">
      <w:r>
        <w:t>The MPL 2, section 3.3, permits you to combine NSS with code under the GNU General Public License (GPL) version 2, or any later version of that license, to make a Larger Work, and distribute the result under the GPL. The only condition is that you must also make NSS, and any changes you have made to it, available to recipients under the terms of the MPL 2 also.</w:t>
      </w:r>
    </w:p>
    <w:p w14:paraId="131FF2A8" w14:textId="77777777" w:rsidR="00425AAE" w:rsidRDefault="00425AAE">
      <w:r>
        <w:t>Anyone who receives the combined code from you does not have to continue to dual licence in this way, and may, if they wish, distribute under the terms of either of the two licences - either the MPL alone or the GPL alone. However, we discourage people from distributing copies of NSS under the GPL alone, because it means that any improvements they make cannot be reincorporated into the main version of NSS. There is never a need to do this for license compatibility reasons.</w:t>
      </w:r>
    </w:p>
    <w:p w14:paraId="4BACC02B" w14:textId="77777777" w:rsidR="00425AAE" w:rsidRDefault="00425AAE">
      <w:r>
        <w:t>Note on LGPL Compatibility --------------------------</w:t>
      </w:r>
    </w:p>
    <w:p w14:paraId="3D5500BF" w14:textId="77777777" w:rsidR="00425AAE" w:rsidRDefault="00425AAE">
      <w:r>
        <w:t>The above also applies to combining MPLed code in a single library with code under the GNU Lesser General Public License (LGPL) version 2.1, or any later version of that license. If the LGPLed code and the MPLed code are not in the same library, then the copyleft coverage of the two licences does not overlap, so no issues arise.</w:t>
      </w:r>
    </w:p>
    <w:p w14:paraId="010A7209" w14:textId="77777777" w:rsidR="00425AAE" w:rsidRDefault="00425AAE">
      <w:r>
        <w:t xml:space="preserve"> Mozilla Public License Version 2.0 ==================================</w:t>
      </w:r>
    </w:p>
    <w:p w14:paraId="08C58429" w14:textId="77777777" w:rsidR="00425AAE" w:rsidRDefault="00425AAE">
      <w:r>
        <w:lastRenderedPageBreak/>
        <w:t>1. Definitions --------------</w:t>
      </w:r>
    </w:p>
    <w:p w14:paraId="1C6BD7EA" w14:textId="77777777" w:rsidR="00425AAE" w:rsidRDefault="00425AAE">
      <w:r>
        <w:t>1.1. Contributor     means each individual or legal entity that creates, contributes to     the creation of, or owns Covered Software.</w:t>
      </w:r>
    </w:p>
    <w:p w14:paraId="7046E1C4" w14:textId="77777777" w:rsidR="00425AAE" w:rsidRDefault="00425AAE">
      <w:r>
        <w:t>1.2. Contributor Version     means the combination of the Contributions of others (if any) used     by a Contributor and that particular Contributor's Contribution.</w:t>
      </w:r>
    </w:p>
    <w:p w14:paraId="6A5015C6" w14:textId="77777777" w:rsidR="00425AAE" w:rsidRDefault="00425AAE">
      <w:r>
        <w:t>1.3. Contribution     means Covered Software of a particular Contributor.</w:t>
      </w:r>
    </w:p>
    <w:p w14:paraId="1D602F03" w14:textId="77777777" w:rsidR="00425AAE" w:rsidRDefault="00425AAE">
      <w:r>
        <w:t>1.4. Covered Software     means Source Code Form to which the initial Contributor has attached     the notice in Exhibit A, the Executable Form of such Source Code     Form, and Modifications of such Source Code Form, in each case     including portions thereof.</w:t>
      </w:r>
    </w:p>
    <w:p w14:paraId="0DF85704" w14:textId="77777777" w:rsidR="00425AAE" w:rsidRDefault="00425AAE">
      <w:r>
        <w:t>1.5. Incompatible With Secondary Licenses     means</w:t>
      </w:r>
    </w:p>
    <w:p w14:paraId="0B2EEE87" w14:textId="77777777" w:rsidR="00425AAE" w:rsidRDefault="00425AAE">
      <w:r>
        <w:t xml:space="preserve">    (a) that the initial Contributor has attached the notice described         in Exhibit B to the Covered Software; or</w:t>
      </w:r>
    </w:p>
    <w:p w14:paraId="22815BC1" w14:textId="77777777" w:rsidR="00425AAE" w:rsidRDefault="00425AAE">
      <w:r>
        <w:t xml:space="preserve">    (b) that the Covered Software was made available under the terms of         version 1.1 or earlier of the License, but not also under the         terms of a Secondary License.</w:t>
      </w:r>
    </w:p>
    <w:p w14:paraId="57A9C31E" w14:textId="77777777" w:rsidR="00425AAE" w:rsidRDefault="00425AAE">
      <w:r>
        <w:t>1.6. Executable Form     means any form of the work other than Source Code Form.</w:t>
      </w:r>
    </w:p>
    <w:p w14:paraId="26AF4518" w14:textId="77777777" w:rsidR="00425AAE" w:rsidRDefault="00425AAE">
      <w:r>
        <w:t>1.7. Larger Work     means a work that combines Covered Software with other material, in      a separate file or files, that is not Covered Software.</w:t>
      </w:r>
    </w:p>
    <w:p w14:paraId="2CFA727A" w14:textId="77777777" w:rsidR="00425AAE" w:rsidRDefault="00425AAE">
      <w:r>
        <w:t>1.8. License     means this document.</w:t>
      </w:r>
    </w:p>
    <w:p w14:paraId="1F06741C" w14:textId="77777777" w:rsidR="00425AAE" w:rsidRDefault="00425AAE">
      <w:r>
        <w:t>1.9. Licensable     means having the right to grant, to the maximum extent possible,     whether at the time of the initial grant or subsequently, any and     all of the rights conveyed by this License.</w:t>
      </w:r>
    </w:p>
    <w:p w14:paraId="55A11C14" w14:textId="77777777" w:rsidR="00425AAE" w:rsidRDefault="00425AAE">
      <w:r>
        <w:t>1.10. Modifications     means any of the following:</w:t>
      </w:r>
    </w:p>
    <w:p w14:paraId="20BF172A" w14:textId="77777777" w:rsidR="00425AAE" w:rsidRDefault="00425AAE">
      <w:r>
        <w:t xml:space="preserve">    (a) any file in Source Code Form that results from an addition to,         deletion from, or modification of the contents of Covered         Software; or</w:t>
      </w:r>
    </w:p>
    <w:p w14:paraId="5DE86F50" w14:textId="77777777" w:rsidR="00425AAE" w:rsidRDefault="00425AAE">
      <w:r>
        <w:t xml:space="preserve">    (b) any new file in Source Code Form that contains any Covered         Software.</w:t>
      </w:r>
    </w:p>
    <w:p w14:paraId="39032DB9" w14:textId="77777777" w:rsidR="00425AAE" w:rsidRDefault="00425AAE">
      <w:r>
        <w:t>1.11. Patent Claims of a Contributor     means any patent claim(s), including without limitation, method,     process, and apparatus claims, in any patent Licensable by such     Contributor that would be infringed, but for the grant of the     License, by the making, using, selling, offering for sale, having     made, import, or transfer of either its Contributions or its     Contributor Version.</w:t>
      </w:r>
    </w:p>
    <w:p w14:paraId="49FDEDFE" w14:textId="77777777" w:rsidR="00425AAE" w:rsidRDefault="00425AAE">
      <w:r>
        <w:t>1.12. Secondary License     means either the GNU General Public License, Version 2.0, the GNU     Lesser General Public License, Version 2.1, the GNU Affero General     Public License, Version 3.0, or any later versions of those     licenses.</w:t>
      </w:r>
    </w:p>
    <w:p w14:paraId="2DA016AC" w14:textId="77777777" w:rsidR="00425AAE" w:rsidRDefault="00425AAE">
      <w:r>
        <w:t>1.13. Source Code Form     means the form of the work preferred for making modifications.</w:t>
      </w:r>
    </w:p>
    <w:p w14:paraId="71927F73" w14:textId="77777777" w:rsidR="00425AAE" w:rsidRDefault="00425AAE">
      <w:r>
        <w:t>1.14. You (or Your)     means an individual or a legal entity exercising rights under this     License. For legal entities, You includes any entity that     controls, is controlled by, or is under common control with You. For     purposes of this definition, control means (a) the power, direct     or indirect, to cause the direction or management of such entity,     whether by contract or otherwise, or (b) ownership of more than     fifty percent (50%) of the outstanding shares or beneficial     ownership of such entity.</w:t>
      </w:r>
    </w:p>
    <w:p w14:paraId="1C305D1C" w14:textId="77777777" w:rsidR="00425AAE" w:rsidRDefault="00425AAE">
      <w:r>
        <w:t>2. License Grants and Conditions --------------------------------</w:t>
      </w:r>
    </w:p>
    <w:p w14:paraId="0670B83E" w14:textId="77777777" w:rsidR="00425AAE" w:rsidRDefault="00425AAE">
      <w:r>
        <w:t>2.1. Grants</w:t>
      </w:r>
    </w:p>
    <w:p w14:paraId="2D58D76D" w14:textId="77777777" w:rsidR="00425AAE" w:rsidRDefault="00425AAE">
      <w:r>
        <w:lastRenderedPageBreak/>
        <w:t>Each Contributor hereby grants You a world-wide, royalty-free, non-exclusive license:</w:t>
      </w:r>
    </w:p>
    <w:p w14:paraId="444D2D37" w14:textId="77777777" w:rsidR="00425AAE" w:rsidRDefault="00425AAE">
      <w:r>
        <w:t>(a) under intellectual property rights (other than patent or trademark)     Licensable by such Contributor to use, reproduce, make available,     modify, display, perform, distribute, and otherwise exploit its     Contributions, either on an unmodified basis, with Modifications, or     as part of a Larger Work; and</w:t>
      </w:r>
    </w:p>
    <w:p w14:paraId="5FCC6ECB" w14:textId="77777777" w:rsidR="00425AAE" w:rsidRDefault="00425AAE">
      <w:r>
        <w:t>(b) under Patent Claims of such Contributor to make, use, sell, offer     for sale, have made, import, and otherwise transfer either its     Contributions or its Contributor Version.</w:t>
      </w:r>
    </w:p>
    <w:p w14:paraId="40C35D74" w14:textId="77777777" w:rsidR="00425AAE" w:rsidRDefault="00425AAE">
      <w:r>
        <w:t>2.2. Effective Date</w:t>
      </w:r>
    </w:p>
    <w:p w14:paraId="21E500B6" w14:textId="77777777" w:rsidR="00425AAE" w:rsidRDefault="00425AAE">
      <w:r>
        <w:t>The licenses granted in Section 2.1 with respect to any Contribution become effective for each Contribution on the date the Contributor first distributes such Contribution.</w:t>
      </w:r>
    </w:p>
    <w:p w14:paraId="69590A3A" w14:textId="77777777" w:rsidR="00425AAE" w:rsidRDefault="00425AAE">
      <w:r>
        <w:t>2.3. Limitations on Grant Scope</w:t>
      </w:r>
    </w:p>
    <w:p w14:paraId="17EA312F" w14:textId="77777777" w:rsidR="00425AAE" w:rsidRDefault="00425AAE">
      <w:r>
        <w:t>The licenses granted in this Section 2 are the only rights granted under this License. No additional rights or licenses will be implied from the distribution or licensing of Covered Software under this License. Notwithstanding Section 2.1(b) above, no patent license is granted by a Contributor:</w:t>
      </w:r>
    </w:p>
    <w:p w14:paraId="0E6D90F3" w14:textId="77777777" w:rsidR="00425AAE" w:rsidRDefault="00425AAE">
      <w:r>
        <w:t>(a) for any code that a Contributor has removed from Covered Software;     or</w:t>
      </w:r>
    </w:p>
    <w:p w14:paraId="1C5E6896" w14:textId="77777777" w:rsidR="00425AAE" w:rsidRDefault="00425AAE">
      <w:r>
        <w:t>(b) for infringements caused by: (i) Your and any other third party's     modifications of Covered Software, or (ii) the combination of its     Contributions with other software (except as part of its Contributor     Version); or</w:t>
      </w:r>
    </w:p>
    <w:p w14:paraId="6CDEFFB5" w14:textId="77777777" w:rsidR="00425AAE" w:rsidRDefault="00425AAE">
      <w:r>
        <w:t>(c) under Patent Claims infringed by Covered Software in the absence of     its Contributions.</w:t>
      </w:r>
    </w:p>
    <w:p w14:paraId="4204ABF4" w14:textId="77777777" w:rsidR="00425AAE" w:rsidRDefault="00425AAE">
      <w:r>
        <w:t>This License does not grant any rights in the trademarks, service marks, or logos of any Contributor (except as may be necessary to comply with the notice requirements in Section 3.4).</w:t>
      </w:r>
    </w:p>
    <w:p w14:paraId="48458A61" w14:textId="77777777" w:rsidR="00425AAE" w:rsidRDefault="00425AAE">
      <w:r>
        <w:t>2.4. Subsequent Licenses</w:t>
      </w:r>
    </w:p>
    <w:p w14:paraId="2EDA83CE" w14:textId="77777777" w:rsidR="00425AAE" w:rsidRDefault="00425AAE">
      <w:r>
        <w:t>No Contributor makes additional grants as a result of Your choice to distribute the Covered Software under a subsequent version of this License (see Section 10.2) or under the terms of a Secondary License (if permitted under the terms of Section 3.3).</w:t>
      </w:r>
    </w:p>
    <w:p w14:paraId="0FFF4424" w14:textId="77777777" w:rsidR="00425AAE" w:rsidRDefault="00425AAE">
      <w:r>
        <w:t>2.5. Representation</w:t>
      </w:r>
    </w:p>
    <w:p w14:paraId="4EE5C56F" w14:textId="77777777" w:rsidR="00425AAE" w:rsidRDefault="00425AAE">
      <w:r>
        <w:t>Each Contributor represents that the Contributor believes its Contributions are its original creation(s) or it has sufficient rights to grant the rights to its Contributions conveyed by this License.</w:t>
      </w:r>
    </w:p>
    <w:p w14:paraId="5FD4218B" w14:textId="77777777" w:rsidR="00425AAE" w:rsidRDefault="00425AAE">
      <w:r>
        <w:t>2.6. Fair Use</w:t>
      </w:r>
    </w:p>
    <w:p w14:paraId="6817B2C0" w14:textId="77777777" w:rsidR="00425AAE" w:rsidRDefault="00425AAE">
      <w:r>
        <w:t>This License is not intended to limit any rights You have under applicable copyright doctrines of fair use, fair dealing, or other equivalents.</w:t>
      </w:r>
    </w:p>
    <w:p w14:paraId="7031671C" w14:textId="77777777" w:rsidR="00425AAE" w:rsidRDefault="00425AAE">
      <w:r>
        <w:t>2.7. Conditions</w:t>
      </w:r>
    </w:p>
    <w:p w14:paraId="324D8493" w14:textId="77777777" w:rsidR="00425AAE" w:rsidRDefault="00425AAE">
      <w:r>
        <w:t>Sections 3.1, 3.2, 3.3, and 3.4 are conditions of the licenses granted in Section 2.1.</w:t>
      </w:r>
    </w:p>
    <w:p w14:paraId="62E3C85A" w14:textId="77777777" w:rsidR="00425AAE" w:rsidRDefault="00425AAE">
      <w:r>
        <w:t>3. Responsibilities -------------------</w:t>
      </w:r>
    </w:p>
    <w:p w14:paraId="578A1370" w14:textId="77777777" w:rsidR="00425AAE" w:rsidRDefault="00425AAE">
      <w:r>
        <w:t>3.1. Distribution of Source Form</w:t>
      </w:r>
    </w:p>
    <w:p w14:paraId="67189B5B" w14:textId="77777777" w:rsidR="00425AAE" w:rsidRDefault="00425AAE">
      <w:r>
        <w:t xml:space="preserve">All distribution of Covered Software in Source Code Form, including any Modifications that You create or to which You contribute, must be under the terms of this License. You must inform recipients that the Source Code Form of the Covered Software is </w:t>
      </w:r>
      <w:r>
        <w:lastRenderedPageBreak/>
        <w:t>governed by the terms of this License, and how they can obtain a copy of this License. You may not attempt to alter or restrict the recipients' rights in the Source Code Form.</w:t>
      </w:r>
    </w:p>
    <w:p w14:paraId="360CF2F0" w14:textId="77777777" w:rsidR="00425AAE" w:rsidRDefault="00425AAE">
      <w:r>
        <w:t>3.2. Distribution of Executable Form</w:t>
      </w:r>
    </w:p>
    <w:p w14:paraId="29D0A4D9" w14:textId="77777777" w:rsidR="00425AAE" w:rsidRDefault="00425AAE">
      <w:r>
        <w:t>If You distribute Covered Software in Executable Form then:</w:t>
      </w:r>
    </w:p>
    <w:p w14:paraId="4450F37F" w14:textId="77777777" w:rsidR="00425AAE" w:rsidRDefault="00425AAE">
      <w:r>
        <w:t>(a) such Covered Software must also be made available in Source Code     Form, as described in Section 3.1, and You must inform recipients of     the Executable Form how they can obtain a copy of such Source Code     Form by reasonable means in a timely manner, at a charge no more     than the cost of distribution to the recipient; and</w:t>
      </w:r>
    </w:p>
    <w:p w14:paraId="709A20BB" w14:textId="77777777" w:rsidR="00425AAE" w:rsidRDefault="00425AAE">
      <w:r>
        <w:t>(b) You may distribute such Executable Form under the terms of this     License, or sublicense it under different terms, provided that the     license for the Executable Form does not attempt to limit or alter     the recipients' rights in the Source Code Form under this License.</w:t>
      </w:r>
    </w:p>
    <w:p w14:paraId="63E69EB7" w14:textId="77777777" w:rsidR="00425AAE" w:rsidRDefault="00425AAE">
      <w:r>
        <w:t>3.3. Distribution of a Larger Work</w:t>
      </w:r>
    </w:p>
    <w:p w14:paraId="2163CB31" w14:textId="77777777" w:rsidR="00425AAE" w:rsidRDefault="00425AAE">
      <w:r>
        <w:t>You may create and distribute a Larger Work under terms of Your choice, provided that You also comply with the requirements of this License for the Covered Software. If the Larger Work is a combination of Covered Software with a work governed by one or more Secondary Licenses, and the Covered Software is not Incompatible With Secondary Licenses, this License permits You to additionally distribute such Covered Software under the terms of such Secondary License(s), so that the recipient of the Larger Work may, at their option, further distribute the Covered Software under the terms of either this License or such Secondary License(s).</w:t>
      </w:r>
    </w:p>
    <w:p w14:paraId="0C76E22F" w14:textId="77777777" w:rsidR="00425AAE" w:rsidRDefault="00425AAE">
      <w:r>
        <w:t>3.4. Notices</w:t>
      </w:r>
    </w:p>
    <w:p w14:paraId="47CFCE36" w14:textId="77777777" w:rsidR="00425AAE" w:rsidRDefault="00425AAE">
      <w:r>
        <w:t>You may not remove or alter the substance of any license notices (including copyright notices, patent notices, disclaimers of warranty, or limitations of liability) contained within the Source Code Form of the Covered Software, except that You may alter any license notices to the extent required to remedy known factual inaccuracies.</w:t>
      </w:r>
    </w:p>
    <w:p w14:paraId="0A26BCBF" w14:textId="77777777" w:rsidR="00425AAE" w:rsidRDefault="00425AAE">
      <w:r>
        <w:t>3.5. Application of Additional Terms</w:t>
      </w:r>
    </w:p>
    <w:p w14:paraId="0B2397AC" w14:textId="77777777" w:rsidR="00425AAE" w:rsidRDefault="00425AAE">
      <w:r>
        <w:t>You may choose to offer, and to charge a fee for, warranty, support, indemnity or liability obligations to one or more recipients of Covered Software. However, You may do so only on Your own behalf, and not on behalf of any Contributor. You must make it absolutely clear that any such warranty, support, indemnity, or liability obligation is offered by You alone, and You hereby agree to indemnify every Contributor for any liability incurred by such Contributor as a result of warranty, support, indemnity or liability terms You offer. You may include additional disclaimers of warranty and limitations of liability specific to any jurisdiction.</w:t>
      </w:r>
    </w:p>
    <w:p w14:paraId="6F7E625F" w14:textId="77777777" w:rsidR="00425AAE" w:rsidRDefault="00425AAE">
      <w:r>
        <w:t>4. Inability to Comply Due to Statute or Regulation ---------------------------------------------------</w:t>
      </w:r>
    </w:p>
    <w:p w14:paraId="5E90BBE3" w14:textId="77777777" w:rsidR="00425AAE" w:rsidRDefault="00425AAE">
      <w:r>
        <w:t>If it is impossible for You to comply with any of the terms of this License with respect to some or all of the Covered Software due to statute, judicial order, or regulation then You must: (a) comply with the terms of this License to the maximum extent possible; and (b) describe the limitations and the code they affect. Such description must be placed in a text file included with all distributions of the Covered Software under this License. Except to the extent prohibited by statute or regulation, such description must be sufficiently detailed for a recipient of ordinary skill to be able to understand it.</w:t>
      </w:r>
    </w:p>
    <w:p w14:paraId="7184EA86" w14:textId="77777777" w:rsidR="00425AAE" w:rsidRDefault="00425AAE">
      <w:r>
        <w:t>5. Termination --------------</w:t>
      </w:r>
    </w:p>
    <w:p w14:paraId="13260893" w14:textId="77777777" w:rsidR="00425AAE" w:rsidRDefault="00425AAE">
      <w:r>
        <w:lastRenderedPageBreak/>
        <w:t>5.1. The rights granted under this License will terminate automatically if You fail to comply with any of its terms. However, if You become compliant, then the rights granted under this License from a particular Contributor are reinstated (a) provisionally, unless and until such Contributor explicitly and finally terminates Your grants, and (b) on an ongoing basis, if such Contributor fails to notify You of the non-compliance by some reasonable means prior to 60 days after You have come back into compliance. Moreover, Your grants from a particular Contributor are reinstated on an ongoing basis if such Contributor notifies You of the non-compliance by some reasonable means, this is the first time You have received notice of non-compliance with this License from such Contributor, and You become compliant prior to 30 days after Your receipt of the notice.</w:t>
      </w:r>
    </w:p>
    <w:p w14:paraId="3523A67A" w14:textId="77777777" w:rsidR="00425AAE" w:rsidRDefault="00425AAE">
      <w:r>
        <w:t>5.2. If You initiate litigation against any entity by asserting a patent infringement claim (excluding declaratory judgment actions, counter-claims, and cross-claims) alleging that a Contributor Version directly or indirectly infringes any patent, then the rights granted to You by any and all Contributors for the Covered Software under Section 2.1 of this License shall terminate.</w:t>
      </w:r>
    </w:p>
    <w:p w14:paraId="33B65D34" w14:textId="77777777" w:rsidR="00425AAE" w:rsidRDefault="00425AAE">
      <w:r>
        <w:t>5.3. In the event of termination under Sections 5.1 or 5.2 above, all end user license agreements (excluding distributors and resellers) which have been validly granted by You or Your distributors under this License prior to termination shall survive termination.</w:t>
      </w:r>
    </w:p>
    <w:p w14:paraId="76226748" w14:textId="77777777" w:rsidR="00425AAE" w:rsidRDefault="00425AAE">
      <w:r>
        <w:t>************************************************************************ *                                                                      * *  6. Disclaimer of Warranty                                           * *  -------------------------                                           * *                                                                      * *  Covered Software is provided under this License on an as is       * *  basis, without warranty of any kind, either expressed, implied, or  * *  statutory, including, without limitation, warranties that the       * *  Covered Software is free of defects, merchantable, fit for a        * *  particular purpose or non-infringing. The entire risk as to the     * *  quality and performance of the Covered Software is with You.        * *  Should any Covered Software prove defective in any respect, You     * *  (not any Contributor) assume the cost of any necessary servicing,   * *  repair, or correction. This disclaimer of warranty constitutes an   * *  essential part of this License. No use of any Covered Software is   * *  authorized under this License except under this disclaimer.         * *                                                                      * ************************************************************************</w:t>
      </w:r>
    </w:p>
    <w:p w14:paraId="20E13BBB" w14:textId="77777777" w:rsidR="00425AAE" w:rsidRDefault="00425AAE">
      <w:r>
        <w:t xml:space="preserve">************************************************************************ *                                                                      * *  7. Limitation of Liability                                          * *  --------------------------                                          * *                                                                      * *  Under no circumstances and under no legal theory, whether tort      * *  (including negligence), contract, or otherwise, shall any           * *  Contributor, or anyone who distributes Covered Software as          * *  permitted above, be liable to You for any direct, indirect,         * *  special, incidental, or consequential damages of any character      * *  including, without limitation, damages for lost profits, loss of    * *  goodwill, work stoppage, computer failure or malfunction, or any    * *  and all other commercial damages or losses, even if such party      * *  shall have been informed of the possibility of such damages. This   * *  limitation of liability shall not apply to liability for death or   * *  personal injury resulting from such party's negligence to the       * *  extent applicable law prohibits such limitation. Some               * *  jurisdictions do not allow the exclusion or limitation of           * *  incidental or consequential damages, so this exclusion and          * *  limitation may not apply to You.                                    </w:t>
      </w:r>
      <w:r>
        <w:lastRenderedPageBreak/>
        <w:t>* *                                                                      * ************************************************************************</w:t>
      </w:r>
    </w:p>
    <w:p w14:paraId="7BBD3119" w14:textId="77777777" w:rsidR="00425AAE" w:rsidRDefault="00425AAE">
      <w:r>
        <w:t>8. Litigation -------------</w:t>
      </w:r>
    </w:p>
    <w:p w14:paraId="241186D1" w14:textId="77777777" w:rsidR="00425AAE" w:rsidRDefault="00425AAE">
      <w:r>
        <w:t>Any litigation relating to this License may be brought only in the courts of a jurisdiction where the defendant maintains its principal place of business and such litigation shall be governed by laws of that jurisdiction, without reference to its conflict-of-law provisions. Nothing in this Section shall prevent a party's ability to bring cross-claims or counter-claims.</w:t>
      </w:r>
    </w:p>
    <w:p w14:paraId="4F6DC7C8" w14:textId="77777777" w:rsidR="00425AAE" w:rsidRDefault="00425AAE">
      <w:r>
        <w:t>9. Miscellaneous ----------------</w:t>
      </w:r>
    </w:p>
    <w:p w14:paraId="419624EA" w14:textId="77777777" w:rsidR="00425AAE" w:rsidRDefault="00425AAE">
      <w:r>
        <w:t>This License represents the complete agreement concerning the subject matter hereof. If any provision of this License is held to be unenforceable, such provision shall be reformed only to the extent necessary to make it enforceable. Any law or regulation which provides that the language of a contract shall be construed against the drafter shall not be used to construe this License against a Contributor.</w:t>
      </w:r>
    </w:p>
    <w:p w14:paraId="3812F602" w14:textId="77777777" w:rsidR="00425AAE" w:rsidRDefault="00425AAE">
      <w:r>
        <w:t>10. Versions of the License ---------------------------</w:t>
      </w:r>
    </w:p>
    <w:p w14:paraId="4A746BC4" w14:textId="77777777" w:rsidR="00425AAE" w:rsidRDefault="00425AAE">
      <w:r>
        <w:t>10.1. New Versions</w:t>
      </w:r>
    </w:p>
    <w:p w14:paraId="6F570B27" w14:textId="77777777" w:rsidR="00425AAE" w:rsidRDefault="00425AAE">
      <w:r>
        <w:t>Mozilla Foundation is the license steward. Except as provided in Section 10.3, no one other than the license steward has the right to modify or publish new versions of this License. Each version will be given a distinguishing version number.</w:t>
      </w:r>
    </w:p>
    <w:p w14:paraId="7953C5E9" w14:textId="77777777" w:rsidR="00425AAE" w:rsidRDefault="00425AAE">
      <w:r>
        <w:t>10.2. Effect of New Versions</w:t>
      </w:r>
    </w:p>
    <w:p w14:paraId="1DDC6778" w14:textId="77777777" w:rsidR="00425AAE" w:rsidRDefault="00425AAE">
      <w:r>
        <w:t>You may distribute the Covered Software under the terms of the version of the License under which You originally received the Covered Software, or under the terms of any subsequent version published by the license steward.</w:t>
      </w:r>
    </w:p>
    <w:p w14:paraId="2B7A28C2" w14:textId="77777777" w:rsidR="00425AAE" w:rsidRDefault="00425AAE">
      <w:r>
        <w:t>10.3. Modified Versions</w:t>
      </w:r>
    </w:p>
    <w:p w14:paraId="087A5CDE" w14:textId="77777777" w:rsidR="00425AAE" w:rsidRDefault="00425AAE">
      <w:r>
        <w:t>If you create software not governed by this License, and you want to create a new license for such software, you may create and use a modified version of this License if you rename the license and remove any references to the name of the license steward (except to note that such modified license differs from this License).</w:t>
      </w:r>
    </w:p>
    <w:p w14:paraId="59496193" w14:textId="77777777" w:rsidR="00425AAE" w:rsidRDefault="00425AAE">
      <w:r>
        <w:t>10.4. Distributing Source Code Form that is Incompatible With Secondary Licenses</w:t>
      </w:r>
    </w:p>
    <w:p w14:paraId="6F3135B1" w14:textId="77777777" w:rsidR="00425AAE" w:rsidRDefault="00425AAE">
      <w:r>
        <w:t>If You choose to distribute Source Code Form that is Incompatible With Secondary Licenses under the terms of this version of the License, the notice described in Exhibit B of this License must be attached.</w:t>
      </w:r>
    </w:p>
    <w:p w14:paraId="4DE5B9B7" w14:textId="77777777" w:rsidR="00425AAE" w:rsidRDefault="00425AAE">
      <w:r>
        <w:t>Exhibit A - Source Code Form License Notice -------------------------------------------</w:t>
      </w:r>
    </w:p>
    <w:p w14:paraId="01128969" w14:textId="77777777" w:rsidR="00425AAE" w:rsidRDefault="00425AAE">
      <w:r>
        <w:t xml:space="preserve">  This Source Code Form is subject to the terms of the Mozilla Public   License, v. 2.0. If a copy of the MPL was not distributed with this   file, You can obtain one at http://mozilla.org/MPL/2.0/.</w:t>
      </w:r>
    </w:p>
    <w:p w14:paraId="3F2E3226" w14:textId="77777777" w:rsidR="00425AAE" w:rsidRDefault="00425AAE">
      <w:r>
        <w:t>If it is not possible or desirable to put the notice in a particular file, then You may include the notice in a location (such as a LICENSE file in a relevant directory) where a recipient would be likely to look for such a notice.</w:t>
      </w:r>
    </w:p>
    <w:p w14:paraId="6A46ADB3" w14:textId="77777777" w:rsidR="00425AAE" w:rsidRDefault="00425AAE">
      <w:r>
        <w:t>You may add additional accurate notices of copyright ownership.</w:t>
      </w:r>
    </w:p>
    <w:p w14:paraId="3482A5C9" w14:textId="77777777" w:rsidR="00425AAE" w:rsidRDefault="00425AAE">
      <w:r>
        <w:t>Exhibit B - Incompatible With Secondary Licenses Notice ---------------------------------------------------------</w:t>
      </w:r>
    </w:p>
    <w:p w14:paraId="131EF03B" w14:textId="77777777" w:rsidR="00425AAE" w:rsidRDefault="00425AAE">
      <w:r>
        <w:t xml:space="preserve">  This Source Code Form is Incompatible With Secondary Licenses, as   defined by the Mozilla Public License, v. 2.0. [END FILE=nss-3.16.3/debian/copyright]</w:t>
      </w:r>
    </w:p>
    <w:p w14:paraId="24F2C39A" w14:textId="77777777" w:rsidR="00425AAE" w:rsidRDefault="00425AAE" w:rsidP="000727EF">
      <w:pPr>
        <w:pStyle w:val="Heading3"/>
      </w:pPr>
      <w:r>
        <w:lastRenderedPageBreak/>
        <w:t>nss-3.16.3/nss/lib/freebl/mpi/doc/LICENSE:</w:t>
      </w:r>
    </w:p>
    <w:p w14:paraId="1046BF51" w14:textId="77777777" w:rsidR="00425AAE" w:rsidRDefault="00425AAE">
      <w:r>
        <w:t>[BEGIN FILE=nss-3.16.3/nss/lib/freebl/mpi/doc/LICENSE] Within this directory, each of the file listed below is licensed under  the terms given in the file LICENSE-MPL, also in this directory.</w:t>
      </w:r>
    </w:p>
    <w:p w14:paraId="05264E23" w14:textId="77777777" w:rsidR="00425AAE" w:rsidRDefault="00425AAE">
      <w:r>
        <w:t>basecvt.pod gcd.pod invmod.pod isprime.pod lap.pod mpi-test.pod prime.txt prng.pod [END FILE=nss-3.16.3/nss/lib/freebl/mpi/doc/LICENSE]</w:t>
      </w:r>
    </w:p>
    <w:p w14:paraId="299041AC" w14:textId="77777777" w:rsidR="00425AAE" w:rsidRDefault="00425AAE" w:rsidP="000727EF">
      <w:pPr>
        <w:pStyle w:val="Heading3"/>
      </w:pPr>
      <w:r>
        <w:t>nss-3.16.3/nss/lib/freebl/mpi/doc/LICENSE-MPL:</w:t>
      </w:r>
    </w:p>
    <w:p w14:paraId="1E343CBA" w14:textId="77777777" w:rsidR="00425AAE" w:rsidRDefault="00425AAE">
      <w:r>
        <w:t>[BEGIN FILE=nss-3.16.3/nss/lib/freebl/mpi/doc/LICENSE-MPL] ***** BEGIN LICENSE BLOCK ***** Version: MPL 1.1/GPL 2.0/LGPL 2.1</w:t>
      </w:r>
    </w:p>
    <w:p w14:paraId="550A6BDC" w14:textId="77777777" w:rsidR="00425AAE" w:rsidRDefault="00425AAE">
      <w:r>
        <w:t>The contents of this file are subject to the Mozilla Public License Version 1.1 (the License); you may not use this file except in compliance with the License. You may obtain a copy of the License at http://www.mozilla.org/MPL/</w:t>
      </w:r>
    </w:p>
    <w:p w14:paraId="0BD8AAEC" w14:textId="77777777" w:rsidR="00425AAE" w:rsidRDefault="00425AAE">
      <w:r>
        <w:t>Software distributed under the License is distributed on an AS IS basis, WITHOUT WARRANTY OF ANY KIND, either express or implied. See the License for the specific language governing rights and limitations under the License.</w:t>
      </w:r>
    </w:p>
    <w:p w14:paraId="1221C49A" w14:textId="77777777" w:rsidR="00425AAE" w:rsidRDefault="00425AAE">
      <w:r>
        <w:t>The Original Code is the Netscape security libraries.</w:t>
      </w:r>
    </w:p>
    <w:p w14:paraId="34800982" w14:textId="77777777" w:rsidR="00425AAE" w:rsidRDefault="00425AAE">
      <w:r>
        <w:t>The Initial Developer of the Original Code is Netscape Communications Corporation.  Portions created by Netscape are  Copyright (C) 1994-2000 Netscape Communications Corporation.  All Rights Reserved.</w:t>
      </w:r>
    </w:p>
    <w:p w14:paraId="2EF99798" w14:textId="77777777" w:rsidR="00425AAE" w:rsidRDefault="00425AAE">
      <w:r>
        <w:t>Contributor(s):</w:t>
      </w:r>
    </w:p>
    <w:p w14:paraId="3839741E" w14:textId="77777777" w:rsidR="00425AAE" w:rsidRDefault="00425AAE">
      <w:r>
        <w:t>Alternatively, the contents of this file may be used under the terms of either the GNU General Public License Version 2 or later (the GPL), or the GNU Lesser General Public License Version 2.1 or later (the LGPL), in which case the provisions of the GPL or the LGPL are applicable instead of those above. If you wish to allow use of your version of this file only under the terms of either the GPL or the LGPL, and not to allow others to use your version of this file under the terms of the MPL, indicate your decision by deleting the provisions above and replace them with the notice and other provisions required by the GPL or the LGPL. If you do not delete the provisions above, a recipient may use your version of this file under the terms of any one of the MPL, the GPL or the LGPL.</w:t>
      </w:r>
    </w:p>
    <w:p w14:paraId="0F286AD5" w14:textId="77777777" w:rsidR="00425AAE" w:rsidRDefault="00425AAE">
      <w:r>
        <w:t>***** END LICENSE BLOCK ***** [END FILE=nss-3.16.3/nss/lib/freebl/mpi/doc/LICENSE-MPL]</w:t>
      </w:r>
    </w:p>
    <w:p w14:paraId="1C972F3E" w14:textId="77777777" w:rsidR="00425AAE" w:rsidRDefault="00425AAE" w:rsidP="000727EF">
      <w:pPr>
        <w:pStyle w:val="Heading3"/>
      </w:pPr>
      <w:r>
        <w:t>nss-3.16.3/nss/lib/freebl/mpi/utils/LICENSE:</w:t>
      </w:r>
    </w:p>
    <w:p w14:paraId="6EFC2A66" w14:textId="77777777" w:rsidR="00425AAE" w:rsidRDefault="00425AAE">
      <w:r>
        <w:t>[BEGIN FILE=nss-3.16.3/nss/lib/freebl/mpi/utils/LICENSE] Within this directory, each of the file listed below is licensed under  the terms given in the file LICENSE-MPL, also in this directory.</w:t>
      </w:r>
    </w:p>
    <w:p w14:paraId="5AF372D4" w14:textId="77777777" w:rsidR="00425AAE" w:rsidRDefault="00425AAE">
      <w:r>
        <w:t>PRIMES [END FILE=nss-3.16.3/nss/lib/freebl/mpi/utils/LICENSE]</w:t>
      </w:r>
    </w:p>
    <w:p w14:paraId="48891EE2" w14:textId="77777777" w:rsidR="00425AAE" w:rsidRDefault="00425AAE" w:rsidP="000727EF">
      <w:pPr>
        <w:pStyle w:val="Heading3"/>
      </w:pPr>
      <w:r>
        <w:t>nss-3.16.3/nss/lib/freebl/mpi/utils/LICENSE-MPL:</w:t>
      </w:r>
    </w:p>
    <w:p w14:paraId="4F72A535" w14:textId="77777777" w:rsidR="00425AAE" w:rsidRDefault="00425AAE">
      <w:r>
        <w:t>[BEGIN FILE=nss-3.16.3/nss/lib/freebl/mpi/utils/LICENSE-MPL] ***** BEGIN LICENSE BLOCK ***** Version: MPL 1.1/GPL 2.0/LGPL 2.1</w:t>
      </w:r>
    </w:p>
    <w:p w14:paraId="7C38CBAD" w14:textId="77777777" w:rsidR="00425AAE" w:rsidRDefault="00425AAE">
      <w:r>
        <w:lastRenderedPageBreak/>
        <w:t>The contents of this file are subject to the Mozilla Public License Version 1.1 (the License); you may not use this file except in compliance with the License. You may obtain a copy of the License at http://www.mozilla.org/MPL/</w:t>
      </w:r>
    </w:p>
    <w:p w14:paraId="29EA9B7E" w14:textId="77777777" w:rsidR="00425AAE" w:rsidRDefault="00425AAE">
      <w:r>
        <w:t>Software distributed under the License is distributed on an AS IS basis, WITHOUT WARRANTY OF ANY KIND, either express or implied. See the License for the specific language governing rights and limitations under the License.</w:t>
      </w:r>
    </w:p>
    <w:p w14:paraId="285BFD21" w14:textId="77777777" w:rsidR="00425AAE" w:rsidRDefault="00425AAE">
      <w:r>
        <w:t>The Original Code is the Netscape security libraries.</w:t>
      </w:r>
    </w:p>
    <w:p w14:paraId="6C0A91FC" w14:textId="77777777" w:rsidR="00425AAE" w:rsidRDefault="00425AAE">
      <w:r>
        <w:t>The Initial Developer of the Original Code is Netscape Communications Corporation.  Portions created by Netscape are  Copyright (C) 1994-2000 Netscape Communications Corporation.  All Rights Reserved.</w:t>
      </w:r>
    </w:p>
    <w:p w14:paraId="6C8F56D2" w14:textId="77777777" w:rsidR="00425AAE" w:rsidRDefault="00425AAE">
      <w:r>
        <w:t>Contributor(s):</w:t>
      </w:r>
    </w:p>
    <w:p w14:paraId="5202B43E" w14:textId="77777777" w:rsidR="00425AAE" w:rsidRDefault="00425AAE">
      <w:r>
        <w:t>Alternatively, the contents of this file may be used under the terms of either the GNU General Public License Version 2 or later (the GPL), or the GNU Lesser General Public License Version 2.1 or later (the LGPL), in which case the provisions of the GPL or the LGPL are applicable instead of those above. If you wish to allow use of your version of this file only under the terms of either the GPL or the LGPL, and not to allow others to use your version of this file under the terms of the MPL, indicate your decision by deleting the provisions above and replace them with the notice and other provisions required by the GPL or the LGPL. If you do not delete the provisions above, a recipient may use your version of this file under the terms of any one of the MPL, the GPL or the LGPL.</w:t>
      </w:r>
    </w:p>
    <w:p w14:paraId="4CC99566" w14:textId="77777777" w:rsidR="00425AAE" w:rsidRDefault="00425AAE">
      <w:r>
        <w:t>***** END LICENSE BLOCK ***** [END FILE=nss-3.16.3/nss/lib/freebl/mpi/utils/LICENSE-MPL]</w:t>
      </w:r>
    </w:p>
    <w:p w14:paraId="6C7552F4" w14:textId="77777777" w:rsidR="00425AAE" w:rsidRDefault="00425AAE" w:rsidP="000727EF">
      <w:pPr>
        <w:pStyle w:val="Heading3"/>
      </w:pPr>
      <w:r>
        <w:t>nss-3.16.3/nss/pkg/solaris/common_files/copyright:</w:t>
      </w:r>
    </w:p>
    <w:p w14:paraId="6BFC3FDE" w14:textId="77777777" w:rsidR="00425AAE" w:rsidRDefault="00425AAE">
      <w:r>
        <w:t>[BEGIN FILE=nss-3.16.3/nss/pkg/solaris/common_files/copyright] Copyright 2005 Sun Microsystems, Inc.  All rights reserved. Use is subject to license terms.</w:t>
      </w:r>
    </w:p>
    <w:p w14:paraId="472B10C6" w14:textId="77777777" w:rsidR="00425AAE" w:rsidRDefault="00425AAE">
      <w:r>
        <w:t>***** BEGIN LICENSE BLOCK ***** Version: MPL 1.1/GPL 2.0/LGPL 2.1</w:t>
      </w:r>
    </w:p>
    <w:p w14:paraId="5A2F4FC6" w14:textId="77777777" w:rsidR="00425AAE" w:rsidRDefault="00425AAE">
      <w:r>
        <w:t>The contents of this package are subject to the Mozilla Public License Version 1.1 (the License); you may not use this package except in compliance with the License. You may obtain a copy of the License at http://www.mozilla.org/MPL/</w:t>
      </w:r>
    </w:p>
    <w:p w14:paraId="64144295" w14:textId="77777777" w:rsidR="00425AAE" w:rsidRDefault="00425AAE">
      <w:r>
        <w:t>Software distributed under the License is distributed on an AS IS basis, WITHOUT WARRANTY OF ANY KIND, either express or implied. See the License for the specific language governing rights and limitations under the License.</w:t>
      </w:r>
    </w:p>
    <w:p w14:paraId="784B3E4B" w14:textId="77777777" w:rsidR="00425AAE" w:rsidRDefault="00425AAE">
      <w:r>
        <w:t>The Original Code is the Netscape Portable Runtime (NSPR).</w:t>
      </w:r>
    </w:p>
    <w:p w14:paraId="79A1C039" w14:textId="77777777" w:rsidR="00425AAE" w:rsidRDefault="00425AAE">
      <w:r>
        <w:t>The Initial Developer of the Original Code is Netscape Communications Corporation. Portions created by the Initial Developer are Copyright (C) 1998-2000 the Initial Developer. All Rights Reserved.</w:t>
      </w:r>
    </w:p>
    <w:p w14:paraId="4D584A02" w14:textId="77777777" w:rsidR="00425AAE" w:rsidRDefault="00425AAE">
      <w:r>
        <w:t>Contributor(s):</w:t>
      </w:r>
    </w:p>
    <w:p w14:paraId="4F1C1FF1" w14:textId="77777777" w:rsidR="00425AAE" w:rsidRDefault="00425AAE">
      <w:r>
        <w:t xml:space="preserve">Alternatively, the contents of this file may be used under the terms of either the GNU General Public License Version 2 or later (the GPL), or the GNU Lesser General Public License Version 2.1 or later (the LGPL), in which case the provisions of the GPL or the LGPL are applicable instead of those above. If you wish to allow use of your version of this file only under the terms of either the GPL or the LGPL, and not to allow others to use your version of this file under the terms of the MPL, indicate your decision by </w:t>
      </w:r>
      <w:r>
        <w:lastRenderedPageBreak/>
        <w:t>deleting the provisions above and replace them with the notice and other provisions required by the GPL or the LGPL. If you do not delete the provisions above, a recipient may use your version of this file under the terms of any one of the MPL, the GPL or the LGPL.</w:t>
      </w:r>
    </w:p>
    <w:p w14:paraId="05024C00" w14:textId="77777777" w:rsidR="00425AAE" w:rsidRDefault="00425AAE">
      <w:r>
        <w:t>***** END LICENSE BLOCK ***** [END FILE=nss-3.16.3/nss/pkg/solaris/common_files/copyright]</w:t>
      </w:r>
    </w:p>
    <w:p w14:paraId="442A619C" w14:textId="77777777" w:rsidR="00425AAE" w:rsidRDefault="00425AAE" w:rsidP="000727EF">
      <w:pPr>
        <w:pStyle w:val="Heading2"/>
      </w:pPr>
      <w:r>
        <w:t xml:space="preserve"> </w:t>
      </w:r>
      <w:bookmarkStart w:id="475" w:name="_Toc399938292"/>
      <w:r>
        <w:t>ntdb (version 1.0):</w:t>
      </w:r>
      <w:bookmarkEnd w:id="475"/>
    </w:p>
    <w:p w14:paraId="28EF6DB2" w14:textId="77777777" w:rsidR="00425AAE" w:rsidRDefault="00425AAE" w:rsidP="000727EF">
      <w:pPr>
        <w:pStyle w:val="Heading3"/>
      </w:pPr>
      <w:r>
        <w:t>ntdb-1.0/debian/copyright:</w:t>
      </w:r>
    </w:p>
    <w:p w14:paraId="04501F35" w14:textId="77777777" w:rsidR="00425AAE" w:rsidRDefault="00425AAE">
      <w:r>
        <w:t>[BEGIN FILE=ntdb-1.0/debian/copyright] Format: http://www.debian.org/doc/packaging-manuals/copyright-format/1.0/ Upstream-Name: ntdb Upstream-Contact: Rusty Russell &lt;rusty@samba.org&gt; Source: http://tdb.samba.org/</w:t>
      </w:r>
    </w:p>
    <w:p w14:paraId="10C9EA0E" w14:textId="77777777" w:rsidR="00425AAE" w:rsidRDefault="00425AAE">
      <w:r>
        <w:t>Files: debian/* Copyright:   2001-2005 Marek Habersack &lt;grendel@debian.org&gt; on   2007-2012 Jelmer Vernooij &lt;jelmer@samba.org&gt; License: LGPL-3+  Debian packaging is licensed under the GNU Lesser General Public License,  version 3 or later. The text of the license is available on Debian  systems in the /usr/share/common-licenses/LGPL-3 file.</w:t>
      </w:r>
    </w:p>
    <w:p w14:paraId="2D24DE99" w14:textId="77777777" w:rsidR="00425AAE" w:rsidRDefault="00425AAE">
      <w:r>
        <w:t>Files: lib/replace/inet_ntop.c lib/replace/inet_pton.c Copyright: Internet Software Consortium. 1996-2001 License: ISC  Permission to use, copy, modify, and distribute this software for any  purpose with or without fee is hereby granted, provided that the above  copyright notice and this permission notice appear in all copies.  .  THE SOFTWARE IS PROVIDED AS IS AND INTERNET SOFTWARE CONSORTIUM  DISCLAIMS ALL WARRANTIES WITH REGARD TO THIS SOFTWARE INCLUDING ALL  IMPLIED WARRANTIES OF MERCHANTABILITY AND FITNESS. IN NO EVENT SHALL  INTERNET SOFTWARE CONSORTIUM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7A7C604E" w14:textId="77777777" w:rsidR="00425AAE" w:rsidRDefault="00425AAE">
      <w:r>
        <w:t>Files: lib/replace/*.c Copyright:   Copyright (c) Andrew Tridgell                1999-2006   Copyright (c) Jeremy Allison</w:t>
      </w:r>
      <w:r>
        <w:tab/>
        <w:t xml:space="preserve">               2000-2003,2007   Copyright (c) PostgreSQL Global Development Group 1996-2007   Copyright (c) The Regents of the University of California 1994   Copyright (c) Michael Adam &lt;obnox@samba.org&gt; 2008   Copyright (c) Patrick Powell                 1995   Copyright (c) Free Software Foundation, Inc. 1991-2001   Copyright (c) Jelmer Vernooij                2006-2009 License: LGPL-3+  Libreplace is licensed under the GNU Lesser General Public License,  version 3 or later. The text of the license is available on Debian  systems in the /usr/share/common-licenses/LGPL-3 file.</w:t>
      </w:r>
    </w:p>
    <w:p w14:paraId="1087908B" w14:textId="77777777" w:rsidR="00425AAE" w:rsidRDefault="00425AAE">
      <w:r>
        <w:t>Files: lib/ccan/*.c Copyright:   Copyright (c) Rusty Russell et al. License: LGPL-2.1+  Libreplace is licensed under the GNU Lesser General Public License,  version 2.1 or later. The text of the license is available on Debian  systems in the /usr/share/common-licenses/LGPL-2.1 file.</w:t>
      </w:r>
    </w:p>
    <w:p w14:paraId="3BC0CFE1" w14:textId="77777777" w:rsidR="00425AAE" w:rsidRDefault="00425AAE">
      <w:r>
        <w:lastRenderedPageBreak/>
        <w:t>Files: *.c Copyright:   Copyright (c) Andrew Tridgell                1999-2006   Copyright (c) Paul `Rusty' Russell           2000,2010-2011   Copyright (c) Jeremy Allison</w:t>
      </w:r>
      <w:r>
        <w:tab/>
        <w:t xml:space="preserve">               2000-2003,2007 License:   The shared library in this package is distributed under the terms   of the GNU Lesser General Public License, version 3 or later. The text   of the license is available on Debian systems in the   /usr/share/common-licenses/LGPL-3 file.</w:t>
      </w:r>
    </w:p>
    <w:p w14:paraId="6EF3CB18" w14:textId="77777777" w:rsidR="00425AAE" w:rsidRDefault="00425AAE">
      <w:r>
        <w:t>Files: tools/*.c Copyright:   Copyright (c) Andrew Tridgell                1999-2006   Copyright (c) Paul `Rusty' Russell           2000,2011   Copyright (c) Jeremy Allison</w:t>
      </w:r>
      <w:r>
        <w:tab/>
        <w:t xml:space="preserve">               2000-2003,2007   Copyright (c) Andrew Esh                     2001 License:   The binary utilities in this package are distributed under the terms   of the GNU General Public License, version 3 or later. The text of the   license is available on Debian systems in the   /usr/share/common-licenses/GPL-3 file.</w:t>
      </w:r>
    </w:p>
    <w:p w14:paraId="19C34830" w14:textId="77777777" w:rsidR="00425AAE" w:rsidRDefault="00425AAE">
      <w:r>
        <w:t>Files: pytdb.c Copyright:   Copyright (c) Tim Potter &lt;tpot@samba.org&gt;    2004-2006   Copyright (c) Jelmer Vernooij                2006-2008   Copyright (C) Rusty Russell                  2011 License:   The python module in this package is distributed under the terms   of the GNU Lesser General Public License, version 3 or later. The text   of the license is available on Debian systems in the   /usr/share/common-licenses/LGPL-3 file.</w:t>
      </w:r>
    </w:p>
    <w:p w14:paraId="73B525A3" w14:textId="77777777" w:rsidR="00425AAE" w:rsidRDefault="00425AAE">
      <w:r>
        <w:t>Files: lib/replace/timegm.c Copyright:   Copyright (c) Kungliga Tekniska HÃ¶gskolan    1997 License: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Neither the name of the Institute nor the names of its contributors     may be used to endorse or promote products derived from this software     without specific prior written permission.  .  THIS SOFTWARE IS 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FILE=ntdb-1.0/debian/copyright]</w:t>
      </w:r>
    </w:p>
    <w:p w14:paraId="0771D402" w14:textId="77777777" w:rsidR="00425AAE" w:rsidRDefault="00425AAE" w:rsidP="000727EF">
      <w:pPr>
        <w:pStyle w:val="Heading2"/>
      </w:pPr>
      <w:r>
        <w:t xml:space="preserve"> </w:t>
      </w:r>
      <w:bookmarkStart w:id="476" w:name="_Toc399938293"/>
      <w:r>
        <w:t>ntp (version 4.2.6.p5+dfsg):</w:t>
      </w:r>
      <w:bookmarkEnd w:id="476"/>
    </w:p>
    <w:p w14:paraId="34DEF285" w14:textId="77777777" w:rsidR="00425AAE" w:rsidRDefault="00425AAE" w:rsidP="000727EF">
      <w:pPr>
        <w:pStyle w:val="Heading3"/>
      </w:pPr>
      <w:r>
        <w:t>ntp-4.2.6.p5+dfsg/debian/copyright:</w:t>
      </w:r>
    </w:p>
    <w:p w14:paraId="680AAF15" w14:textId="77777777" w:rsidR="00425AAE" w:rsidRDefault="00425AAE">
      <w:r>
        <w:t xml:space="preserve">[BEGIN FILE=ntp-4.2.6.p5+dfsg/debian/copyright] This package is maintained for Debian by: Bruce Walker &lt;w1bw@debian.org&gt; Bdale Garbee &lt;bdale@gag.com&gt; </w:t>
      </w:r>
      <w:r>
        <w:lastRenderedPageBreak/>
        <w:t>Matthias Urlichs &lt;smurf@debian.org&gt; Peter Eisentraut &lt;petere@debian.org&gt; Kurt Roeckx &lt;kurt@roeckx.be&gt;</w:t>
      </w:r>
    </w:p>
    <w:p w14:paraId="7CEB9F81" w14:textId="77777777" w:rsidR="00425AAE" w:rsidRDefault="00425AAE">
      <w:r>
        <w:t xml:space="preserve"> The upstream source is available from http://www.ntp.org</w:t>
      </w:r>
    </w:p>
    <w:p w14:paraId="765300C3" w14:textId="77777777" w:rsidR="00425AAE" w:rsidRDefault="00425AAE">
      <w:r>
        <w:t>General copyright and license:</w:t>
      </w:r>
    </w:p>
    <w:p w14:paraId="69511E11" w14:textId="77777777" w:rsidR="00425AAE" w:rsidRDefault="00425AAE">
      <w:r>
        <w:t xml:space="preserve">   The following copyright notice applies to all files collectively    called the Network Time Protocol Version 4 Distribution. Unless    specifically declared otherwise in an individual file, this notice    applies as if the text was explicitly included in the file. *********************************************************************** *                                                                     * * Copyright (c) David L. Mills 1992-2009                              * *                                                                     * * Permission to use, copy, modify, and distribute this software and   * * its documentation for any purpose with or without fee is hereby     * * granted, provided that the above copyright notice appears in all    * * copies and that both the copyright notice and this permission       * * notice appear in supporting documentation, and that the name        * * University of Delaware not be used in advertising or publicity      * * pertaining to distribution of the software without specific,        * * written prior permission. The University of Delaware makes no       * * representations about the suitability this software for any         * * purpose. It is provided as is without express or implied          * * warranty.                                                           * *                                                                     * ***********************************************************************</w:t>
      </w:r>
    </w:p>
    <w:p w14:paraId="67FB5B4C" w14:textId="77777777" w:rsidR="00425AAE" w:rsidRDefault="00425AAE">
      <w:r>
        <w:t xml:space="preserve">   The following individuals contributed in part to the Network Time    Protocol Distribution Version 4 and are acknowledged as authors of    this work.     1. Mark Andrews &lt;mark_andrews@isc.org&gt; Leitch atomic clock controller     2. Bernd Altmeier &lt;altmeier@atlsoft.de&gt; hopf Elektronik serial line        and PCI-bus devices     3. Viraj Bais &lt;vbais@mailman1.intel.com&gt; and Clayton Kirkwood        &lt;kirkwood@striderfm.intel.com&gt; port to WindowsNT 3.5     4. Michael Barone &lt;michael,barone@lmco.com&gt; GPSVME fixes     5. Jean-Francois Boudreault        &lt;Jean-Francois.Boudreault@viagenie.qc.ca&gt;IPv6 support     6. Karl Berry &lt;karl@owl.HQ.ileaf.com&gt; syslog to file option     7. Greg Brackley &lt;greg.brackley@bigfoot.com&gt; Major rework of WINNT        port. Clean up recvbuf and iosignal code into separate modules.     8. Marc Brett &lt;Marc.Brett@westgeo.com&gt; Magnavox GPS clock driver     9. Piete Brooks &lt;Piete.Brooks@cl.cam.ac.uk&gt; MSF clock driver, Trimble        PARSE support    10. Reg Clemens &lt;reg@dwf.com&gt; Oncore driver (Current maintainer)    11. Steve Clift &lt;clift@ml.csiro.au&gt; OMEGA clock driver    12. Casey Crellin &lt;casey@csc.co.za&gt; vxWorks (Tornado) port and help        with target configuration    13. Sven Dietrich &lt;sven_dietrich@trimble.com&gt; Palisade reference clock        driver, NT adj. residuals, integrated Greg's Winnt port.    14. John A. Dundas III &lt;dundas@salt.jpl.nasa.gov&gt; Apple A/UX port    15. </w:t>
      </w:r>
      <w:r w:rsidRPr="00924490">
        <w:rPr>
          <w:lang w:val="de-DE"/>
        </w:rPr>
        <w:t xml:space="preserve">Torsten Duwe &lt;duwe@immd4.informatik.uni-erlangen.de&gt; Linux port    16. </w:t>
      </w:r>
      <w:r>
        <w:t xml:space="preserve">Dennis Ferguson &lt;dennis@mrbill.canet.ca&gt; foundation code for NTP        Version 2 as specified in RFC-1119    17. John Hay &lt;jhay@@icomtek.csir.co.za&gt; IPv6 support and testing    18. Glenn Hollinger &lt;glenn@herald.usask.ca&gt; GOES clock driver    19. Mike Iglesias &lt;iglesias@uci.edu&gt; DEC Alpha port    20. </w:t>
      </w:r>
      <w:r w:rsidRPr="00924490">
        <w:rPr>
          <w:lang w:val="de-DE"/>
        </w:rPr>
        <w:t xml:space="preserve">Jim Jagielski &lt;jim@jagubox.gsfc.nasa.gov&gt; A/UX port    21. </w:t>
      </w:r>
      <w:r>
        <w:t xml:space="preserve">Jeff Johnson &lt;jbj@chatham.usdesign.com&gt; massive prototyping        overhaul    22. Hans Lambermont &lt;Hans.Lambermont@nl.origin-it.com&gt; or        &lt;H.Lambermont@chello.nl&gt; ntpsweep    23. Poul-Henning Kamp &lt;phk@FreeBSD.ORG&gt; Oncore driver (Original        author)    24. Frank Kardel &lt;kardel </w:t>
      </w:r>
      <w:r>
        <w:lastRenderedPageBreak/>
        <w:t>(at) ntp (dot) org&gt; PARSE &lt;GENERIC&gt;        driver (&gt;14 reference clocks), STREAMS modules for PARSE, support        scripts, syslog cleanup, dynamic interface handling    25. William L. Jones &lt;jones@hermes.chpc.utexas.edu&gt; RS/6000 AIX        modifications, HPUX modifications    26. Dave Katz &lt;dkatz@cisco.com&gt; RS/6000 AIX port    27. Craig Leres &lt;leres@ee.lbl.gov&gt; 4.4BSD port, ppsclock, Magnavox GPS        clock driver    28. George Lindholm &lt;lindholm@ucs.ubc.ca&gt; SunOS 5.1 port    29. Louis A. Mamakos &lt;louie@ni.umd.edu&gt; MD5-based authentication    30. Lars H. Mathiesen &lt;thorinn@diku.dk&gt; adaptation of foundation code        for Version 3 as specified in RFC-1305    31. Danny Mayer &lt;mayer@ntp.org&gt;Network I/O, Windows Port, Code        Maintenance    32. David L. Mills &lt;mills@udel.edu&gt; Version 4 foundation: clock        discipline, authentication, precision kernel; clock drivers:        Spectracom, Austron, Arbiter, Heath, ATOM, ACTS, KSI/Odetics;        audio clock drivers: CHU, WWV/H, IRIG    33. Wolfgang Moeller &lt;moeller@gwdgv1.dnet.gwdg.de&gt; VMS port    34. Jeffrey Mogul &lt;mogul@pa.dec.com&gt; ntptrace utility    35. Tom Moore &lt;tmoore@fievel.daytonoh.ncr.com&gt; i386 svr4 port    36. Kamal A Mostafa &lt;kamal@whence.com&gt; SCO OpenServer port    37. Derek Mulcahy &lt;derek@toybox.demon.co.uk&gt; and Damon Hart-Davis        &lt;d@hd.org&gt; ARCRON MSF clock driver    38. Rainer Pruy &lt;Rainer.Pruy@informatik.uni-erlangen.de&gt;        monitoring/trap scripts, statistics file handling    39. Dirce Richards &lt;dirce@zk3.dec.com&gt; Digital UNIX V4.0 port    40. Wilfredo SÃ¡nchez &lt;wsanchez@apple.com&gt; added support for NetInfo    41. Nick Sayer &lt;mrapple@quack.kfu.com&gt; SunOS streams modules    42. Jack Sasportas &lt;jack@innovativeinternet.com&gt; Saved a Lot of space        on the stuff in the html/pic/ subdirectory    43. Ray Schnitzler &lt;schnitz@unipress.com&gt; Unixware1 port    44. Michael Shields &lt;shields@tembel.org&gt; USNO clock driver    45. Jeff Steinman &lt;jss@pebbles.jpl.nasa.gov&gt; Datum PTS clock driver    46. Harlan Stenn &lt;harlan@pfcs.com&gt; GNU automake/autoconfigure        makeover, various other bits (see the ChangeLog)    47. Kenneth Stone &lt;ken@sdd.hp.com&gt; HP-UX port    48. Ajit Thyagarajan &lt;ajit@ee.udel.edu&gt;IP multicast/anycast support    49. Tomoaki TSURUOKA &lt;tsuruoka@nc.fukuoka-u.ac.jp&gt;TRAK clock driver    50. Paul A Vixie &lt;vixie@vix.com&gt; TrueTime GPS driver, generic TrueTime        clock driver    51. Ulrich Windl &lt;Ulrich.Windl@rz.uni-regensburg.de&gt; corrected and        validated HTML documents according to the HTML DTD</w:t>
      </w:r>
    </w:p>
    <w:p w14:paraId="30EA6CBE" w14:textId="77777777" w:rsidR="00425AAE" w:rsidRDefault="00425AAE">
      <w:r>
        <w:t xml:space="preserve"> Copyright and licenses for other files:</w:t>
      </w:r>
    </w:p>
    <w:p w14:paraId="2C5A91B6" w14:textId="77777777" w:rsidR="00425AAE" w:rsidRDefault="00425AAE">
      <w:r>
        <w:t xml:space="preserve"> A lot of the other files are:  * Copyright (c) 1995-2006 by Frank Kardel &lt;kardel &lt;AT&gt; ntp.org&gt;  * Copyright (c) 1989-1994 by Frank Kardel, Friedrich-Alexander UniversitÃ¤t Erlangen-NÃ¼rnberg, Germany  * Copyright (c) 1997 by Meinberg Funkuhren (www.meinberg.de)</w:t>
      </w:r>
    </w:p>
    <w:p w14:paraId="2994C10B" w14:textId="77777777" w:rsidR="00425AAE" w:rsidRDefault="00425AAE">
      <w:r>
        <w:t xml:space="preserve">With the following license: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Neither the name of the author nor the names of its contributors  *    may be used to endorse or promote products derived from this software  *    without </w:t>
      </w:r>
      <w:r>
        <w:lastRenderedPageBreak/>
        <w:t>specific prior written permission.  *  * THIS SOFTWARE IS PROVIDED BY THE AUTHOR AND CONTRIBUTORS ``AS IS'' AND  * ANY EXPRESS OR IMPLIED WARRANTIES, INCLUDING, BUT NOT LIMITED TO, THE  * IMPLIED WARRANTIES OF MERCHANTABILITY AND FITNESS FOR A PARTICULAR PURPOSE  * ARE DISCLAIMED.  IN NO EVENT SHALL THE AUTHOR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w:t>
      </w:r>
    </w:p>
    <w:p w14:paraId="4ABE993D" w14:textId="77777777" w:rsidR="00425AAE" w:rsidRDefault="00425AAE">
      <w:r>
        <w:t xml:space="preserve"> Some files are:  * Copyright (C) 1996-2003  Internet Software Consortium.</w:t>
      </w:r>
    </w:p>
    <w:p w14:paraId="0D0995A0" w14:textId="77777777" w:rsidR="00425AAE" w:rsidRDefault="00425AAE">
      <w:r>
        <w:t>With the following copyright notice:  * Permission to use, copy, modify, and distribute this software for any  * purpose with or without fee is hereby granted, provided that the above  * copyright notice and this permission notice appear in all copies.  *  * THE SOFTWARE IS PROVIDED AS IS AND INTERNET SOFTWARE CONSORTIUM  * DISCLAIMS ALL WARRANTIES WITH REGARD TO THIS SOFTWARE INCLUDING ALL  * IMPLIED WARRANTIES OF MERCHANTABILITY AND FITNESS. IN NO EVENT SHALL  * INTERNET SOFTWARE CONSORTIUM BE LIABLE FOR ANY SPECIAL, DIRECT,  * INDIRECT, OR CONSEQUENTIAL DAMAGES OR ANY DAMAGES WHATSOEVER RESULTING  * FROM LOSS OF USE, DATA OR PROFITS, WHETHER IN AN ACTION OF CONTRACT,  * NEGLIGENCE OR OTHER TORTIOUS ACTION, ARISING OUT OF OR IN CONNECTION  * WITH THE USE OR PERFORMANCE OF THIS SOFTWARE.</w:t>
      </w:r>
    </w:p>
    <w:p w14:paraId="43BDD425" w14:textId="77777777" w:rsidR="00425AAE" w:rsidRDefault="00425AAE">
      <w:r>
        <w:t xml:space="preserve"> Some files are:  * Copyright (C) 2004-2006  Internet Systems Consortium, Inc. (ISC)</w:t>
      </w:r>
    </w:p>
    <w:p w14:paraId="6480720C" w14:textId="77777777" w:rsidR="00425AAE" w:rsidRDefault="00425AAE">
      <w:r>
        <w:t>With the license:  * Permission to use, copy, modify, and distribute this software for any  * purpose with or without fee is hereby granted, provided that the above  * copyright notice and this permission notice appear in all copies.  *  * THE SOFTWARE IS PROVIDED AS IS AND ISC DISCLAIMS ALL WARRANTIES WITH  * REGARD TO THIS SOFTWARE INCLUDING ALL IMPLIED WARRANTIES OF MERCHANTABILITY  * AND FITNESS.  IN NO EVENT SHALL ISC BE LIABLE FOR ANY SPECIAL, DIRECT,  * INDIRECT, OR CONSEQUENTIAL DAMAGES OR ANY DAMAGES WHATSOEVER RESULTING FROM  * LOSS OF USE, DATA OR PROFITS, WHETHER IN AN ACTION OF CONTRACT, NEGLIGENCE  * OR OTHER TORTIOUS ACTION, ARISING OUT OF OR IN CONNECTION WITH THE USE OR  * PERFORMANCE OF THIS SOFTWARE.</w:t>
      </w:r>
    </w:p>
    <w:p w14:paraId="2EA411B3" w14:textId="77777777" w:rsidR="00425AAE" w:rsidRDefault="00425AAE">
      <w:r>
        <w:t xml:space="preserve"> Some files are:  * Copyright (C) 1995, 1996, 1997, and 1998 WIDE Project.</w:t>
      </w:r>
    </w:p>
    <w:p w14:paraId="6747C39C" w14:textId="77777777" w:rsidR="00425AAE" w:rsidRDefault="00425AAE">
      <w:r>
        <w:t xml:space="preserve">With as license: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Neither the name of the project nor the names of its contributors  *    </w:t>
      </w:r>
      <w:r>
        <w:lastRenderedPageBreak/>
        <w:t>may be used to endorse or promote products derived from this software  *    without specific prior written permission.  *  * THIS SOFTWARE IS PROVIDED BY THE PROJECT AND CONTRIBUTORS ``AS IS'' AND  * ANY EXPRESS OR IMPLIED WARRANTIES, INCLUDING, BUT NOT LIMITED TO, THE  * IMPLIED WARRANTIES OF MERCHANTABILITY AND FITNESS FOR A PARTICULAR PURPOSE  * ARE DISCLAIMED.  IN NO EVENT SHALL THE PROJECT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w:t>
      </w:r>
    </w:p>
    <w:p w14:paraId="472831BB" w14:textId="77777777" w:rsidR="00425AAE" w:rsidRDefault="00425AAE">
      <w:r>
        <w:t xml:space="preserve"> Some files are:  * Copyright (c) 1982-2003  *      The Regents of the University of California.  All rights reserved.</w:t>
      </w:r>
    </w:p>
    <w:p w14:paraId="6C08A8A6" w14:textId="77777777" w:rsidR="00425AAE" w:rsidRDefault="00425AAE">
      <w:r>
        <w:t>With as license: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      This product includes software developed by the University of  *      California, Berkeley and its contributors.  * 4. Neither the name of the University nor the names of its contributors  *    may be used to endorse or promote products derived from this software  *    without specific prior written permission.  *  * THIS SOFTWARE IS PROVIDED BY THE REGENTS AND CONTRIBUTORS ``AS IS'' AND  * ANY EXPRESS OR IMPLIED WARRANTIES, INCLUDING, BUT NOT LIMITED TO, THE  * IMPLIED WARRANTIES OF MERCHANTABILITY AND FITNESS FOR A PARTICULAR PURPOSE  * ARE DISCLAIMED.  IN NO EVENT SHALL THE REGENTS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w:t>
      </w:r>
    </w:p>
    <w:p w14:paraId="233AE0B7" w14:textId="77777777" w:rsidR="00425AAE" w:rsidRDefault="00425AAE">
      <w:r>
        <w:t xml:space="preserve"> Some files are: /* Copyright (c) 1995 Vixie Enterprises</w:t>
      </w:r>
    </w:p>
    <w:p w14:paraId="24CBA26D" w14:textId="77777777" w:rsidR="00425AAE" w:rsidRDefault="00425AAE">
      <w:r>
        <w:t xml:space="preserve">With as license:  * Permission to use, copy, modify, and distribute this software for any  * purpose with or without fee is hereby granted, provided that the above  * copyright notice and this permission notice appear in all copies, and that  * the name of Vixie Enterprises not be used in advertising or publicity  * pertaining to distribution of the document or software without specific,  * written prior permission.  *  * THE SOFTWARE </w:t>
      </w:r>
      <w:r>
        <w:lastRenderedPageBreak/>
        <w:t>IS PROVIDED AS IS AND VIXIE ENTERPRISES DISCLAIMS ALL  * WARRANTIES WITH REGARD TO THIS SOFTWARE, INCLUDING ALL IMPLIED WARRANTIES  * OF MERCHANTABILITY AND FITNESS.   IN NO EVENT SHALL VIXIE ENTERPRISES  * BE LIABLE FOR ANY SPECIAL, DIRECT, INDIRECT, OR CONSEQUENTIAL DAMAGES  * OR ANY DAMAGES WHATSOEVER RESULTING FROM LOSS OF USE, DATA OR PROFITS,  * WHETHER IN AN ACTION OF CONTRACT, NEGLIGENCE OR OTHER TORTIOUS ACTION,  * ARISING OUT OF OR IN CONNECTION WITH THE USE OR PERFORMANCE OF THIS  * SOFTWARE.</w:t>
      </w:r>
    </w:p>
    <w:p w14:paraId="3322F030" w14:textId="77777777" w:rsidR="00425AAE" w:rsidRDefault="00425AAE">
      <w:r>
        <w:t xml:space="preserve"> adjtime.c: /* (c) Copyright Tai Jin, 1988.  All Rights Reserved.                    */ /*     Hewlett-Packard Laboratories.                                     */ /*                                                                       */ /* Permission is hereby granted for unlimited modification, use, and     */ /* distribution.  This software is made available with no warranty of    */ /* any kind, express or implied.  This copyright notice must remain      */ /* intact in all versions of this software.                              */ /*                                                                       */ /* The author would appreciate it if any bug fixes and enhancements were */ /* to be sent back to him for incorporation into future versions of this */ /* software.  Please send changes to tai@iag.hp.com or ken@sdd.hp.com.   */</w:t>
      </w:r>
    </w:p>
    <w:p w14:paraId="5E652AF1" w14:textId="77777777" w:rsidR="00425AAE" w:rsidRDefault="00425AAE">
      <w:r>
        <w:t xml:space="preserve"> ntp_filegen.c/h:  * Copyright (C) 1992, 1996 by Rainer Pruy  * Friedrich-Alexander UniversitÃ¤t Erlangen-NÃ¼rnberg, Germany  *  * This code may be modified and used freely  * provided the credits remain intact.</w:t>
      </w:r>
    </w:p>
    <w:p w14:paraId="6A2D40A8" w14:textId="77777777" w:rsidR="00425AAE" w:rsidRDefault="00425AAE">
      <w:r>
        <w:t xml:space="preserve"> inet_aton.c:  * Portions Copyright (c) 1993 by Digital Equipment Corporation.  *  * Permission to use, copy, modify, and distribute this software for any  * purpose with or without fee is hereby granted, provided that the above  * copyright notice and this permission notice appear in all copies, and that  * the name of Digital Equipment Corporation not be used in advertising or  * publicity pertaining to distribution of the document or software without  * specific, written prior permission.  *  * THE SOFTWARE IS PROVIDED AS IS AND DIGITAL EQUIPMENT CORP. DISCLAIMS ALL  * WARRANTIES WITH REGARD TO THIS SOFTWARE, INCLUDING ALL IMPLIED WARRANTIES  * OF MERCHANTABILITY AND FITNESS.   IN NO EVENT SHALL DIGITAL EQUIPMENT  * CORPORATION BE LIABLE FOR ANY SPECIAL, DIRECT, INDIRECT, OR CONSEQUENTIAL  * DAMAGES OR ANY DAMAGES WHATSOEVER RESULTING FROM LOSS OF USE, DATA OR  * PROFITS, WHETHER IN AN ACTION OF CONTRACT, NEGLIGENCE OR OTHER TORTIOUS  * ACTION, ARISING OUT OF OR IN CONNECTION WITH THE USE OR PERFORMANCE OF THIS  * SOFTWARE.</w:t>
      </w:r>
    </w:p>
    <w:p w14:paraId="65165674" w14:textId="77777777" w:rsidR="00425AAE" w:rsidRDefault="00425AAE">
      <w:r>
        <w:t xml:space="preserve"> strstr.c:  * Copyright (c) 1991-1998 University of Maryland at College Park  * All Rights Reserved.  *  * Permission to use, copy, modify, distribute, and sell this software and its  * documentation for any purpose is hereby granted without fee, provided that  * the above copyright notice appear in all copies and that both that  * copyright notice and this permission notice appear in supporting  * documentation, and that the name of U.M. not be used in advertising or  * publicity pertaining to distribution of the software without specific,  * written prior permission.  U.M. makes no representations about the  * suitability of this software for any purpose.  It is provided as is  * without express or implied warranty.  *  * U.M. DISCLAIMS ALL WARRANTIES WITH REGARD TO THIS SOFTWARE, INCLUDING ALL  * IMPLIED WARRANTIES OF MERCHANTABILITY AND FITNESS, IN NO EVENT SHALL U.M.  * BE LIABLE FOR ANY SPECIAL, </w:t>
      </w:r>
      <w:r>
        <w:lastRenderedPageBreak/>
        <w:t>INDIRECT OR CONSEQUENTIAL DAMAGES OR ANY DAMAGES  * WHATSOEVER RESULTING FROM LOSS OF USE, DATA OR PROFITS, WHETHER IN AN ACTION  * OF CONTRACT, NEGLIGENCE OR OTHER TORTIOUS ACTION, ARISING OU</w:t>
      </w:r>
    </w:p>
    <w:p w14:paraId="24FF8FC9" w14:textId="77777777" w:rsidR="00425AAE" w:rsidRDefault="00425AAE">
      <w:r>
        <w:t xml:space="preserve"> refclock_jjy: /*  Copyright (C) 2001-2004, Takao Abe.  All rights reserved.         */ /*                                                                    */ /*  Permission to use, copy, modify, and distribute this software     */ /*  and its documentation for any purpose is hereby granted           */ /*  without fee, provided that the following conditions are met:      */ /*                                                                    */ /*  One retains the entire copyright notice properly, and both the    */ /*  copyright notice and this license. in the documentation and/or    */ /*  other materials provided with the distribution.                   */ /*                                                                    */ /*  This software and the name of the author must not be used to      */ /*  endorse or promote products derived from this software without    */ /*  prior written permission.                                         */ /*                                                                    */ /*  THIS SOFTWARE IS PROVIDED AS IS WITHOUT EXPRESSED OR IMPLIED    */ /*  WARRANTIES OF ANY KIND, INCLUDING, BUT NOT LIMITED TO, THE        */ /*  IMPLIED WARRANTIES OF MERCHANTABLILITY AND FITNESS FOR A          */ /*  PARTICULAR PURPOSE.                                               */ /*  IN NO EVENT SHALL THE AUTHOR TAKAO ABE BE LIABLE FOR ANY DIRECT,  */ /*  INDIRECT, GENERAL, SPECIAL, EXEMPLARY, OR CONSEQUENTIAL DAMAGES   */ /*  ( INCLUDING, BUT NOT LIMITED TO, PROCUREMENT OF SUBSTITUTE        */ /*  GOODS OR SERVICES; LOSS OF USE, DATA OR PROFITS; OR BUSINESS      */ /*  INTERRUPTION ) HOWEVER CAUSED AND ON ANY THEORY OF LIABILITY,     */ /*  WHETHER IN CONTRACT, STRICT LIABILITY, OR TORT ( INCLUDING        */ /*  NEGLIGENCE OR OTHERWISE ) ARISING IN ANY WAY OUT OF THE USE OF    */ /*  THIS SOFTWARE, EVEN IF ADVISED OF THE POSSIBILITY OF SUCH DAMAGE. */</w:t>
      </w:r>
    </w:p>
    <w:p w14:paraId="7B3BDE38" w14:textId="77777777" w:rsidR="00425AAE" w:rsidRDefault="00425AAE">
      <w:r>
        <w:t xml:space="preserve"> refclock_palisade.c:  * Copyright (c) 1997, 1998, 1999, 2000  Trimble Navigation Ltd.  *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    This product includes software developed by Trimble Navigation, Ltd.  * 4. The name of Trimble Navigation Ltd. may not be used to endorse or  *    promote products derived from this software without specific prior  *    written permission.  *  * THIS SOFTWARE IS PROVIDED BY TRIMBLE NAVIGATION LTD. ``AS IS'' AND  * ANY EXPRESS OR IMPLIED WARRANTIES, INCLUDING, BUT NOT LIMITED TO, THE  * IMPLIED WARRANTIES OF MERCHANTABILITY AND FITNESS FOR A PARTICULAR PURPOSE  * ARE DISCLAIMED.  IN NO EVENT SHALL TRIMBLE NAVIGATION LTD.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w:t>
      </w:r>
      <w:r>
        <w:lastRenderedPageBreak/>
        <w:t>(INCLUDING NEGLIGENCE OR OTHERWISE) ARISING IN ANY WAY  * OUT OF THE USE OF THIS SOFTWARE, EVEN IF ADVISED OF THE POSSIBILITY OF  * SUCH DAMAGE.</w:t>
      </w:r>
    </w:p>
    <w:p w14:paraId="42C90022" w14:textId="77777777" w:rsidR="00425AAE" w:rsidRDefault="00425AAE">
      <w:r>
        <w:t xml:space="preserve"> ntpsweep: # Copyright (C) 1999,2000 Hans Lambermont and Origin B.V. # # Permission to use, copy, modify and distribute this software and its # documentation for any purpose and without fee is hereby granted, # provided that the above copyright notice appears in all copies and # that both the copyright notice and this permission notice appear in # supporting documentation. This software is supported as is and without # any express or implied warranties, including, without limitation, the # implied warranties of merchantability and fitness for a particular # purpose. The name Origin B.V. must not be used to endorse or promote # products derived from this software without prior written permission. [END FILE=ntp-4.2.6.p5+dfsg/debian/copyright]</w:t>
      </w:r>
    </w:p>
    <w:p w14:paraId="3416E082" w14:textId="77777777" w:rsidR="00425AAE" w:rsidRDefault="00425AAE" w:rsidP="000727EF">
      <w:pPr>
        <w:pStyle w:val="Heading3"/>
      </w:pPr>
      <w:r>
        <w:t>ntp-4.2.6.p5+dfsg/sntp/libopts/COPYING.mbsd:</w:t>
      </w:r>
    </w:p>
    <w:p w14:paraId="6CAFB1FE" w14:textId="77777777" w:rsidR="00425AAE" w:rsidRDefault="00425AAE">
      <w:r>
        <w:t>[BEGIN FILE=ntp-4.2.6.p5+dfsg/sntp/libopts/COPYING.mbsd] Redistribution and use in source and binary forms, with or without modification, are permitted provided that the following conditions are met:</w:t>
      </w:r>
    </w:p>
    <w:p w14:paraId="2B4C4427" w14:textId="77777777" w:rsidR="00425AAE" w:rsidRDefault="00425AAE">
      <w:r>
        <w:t xml:space="preserve">    1. Redistributions of source code must retain the above copyright        notice, this list of conditions and the following disclaimer.</w:t>
      </w:r>
    </w:p>
    <w:p w14:paraId="27DF4EC8"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3CDE147D" w14:textId="77777777" w:rsidR="00425AAE" w:rsidRDefault="00425AAE">
      <w:r>
        <w:t xml:space="preserve">    3. The name of the author may not be used to endorse or promote        products derived from this software without specific prior        written permission.</w:t>
      </w:r>
    </w:p>
    <w:p w14:paraId="2EC4E457"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FILE=ntp-4.2.6.p5+dfsg/sntp/libopts/COPYING.mbsd]</w:t>
      </w:r>
    </w:p>
    <w:p w14:paraId="5278AAC8" w14:textId="77777777" w:rsidR="00425AAE" w:rsidRDefault="00425AAE" w:rsidP="000727EF">
      <w:pPr>
        <w:pStyle w:val="Heading2"/>
      </w:pPr>
      <w:r>
        <w:t xml:space="preserve"> </w:t>
      </w:r>
      <w:bookmarkStart w:id="477" w:name="_Toc399938294"/>
      <w:r>
        <w:t>numactl (version 2.0.9):</w:t>
      </w:r>
      <w:bookmarkEnd w:id="477"/>
    </w:p>
    <w:p w14:paraId="7A3C97F0" w14:textId="77777777" w:rsidR="00425AAE" w:rsidRDefault="00425AAE" w:rsidP="000727EF">
      <w:pPr>
        <w:pStyle w:val="Heading3"/>
      </w:pPr>
      <w:r>
        <w:t>numactl-2.0.9/debian/copyright:</w:t>
      </w:r>
    </w:p>
    <w:p w14:paraId="019DD7DD" w14:textId="77777777" w:rsidR="00425AAE" w:rsidRDefault="00425AAE">
      <w:r>
        <w:t>[BEGIN FILE=numactl-2.0.9/debian/copyright] This package was debianized by Ian Wienand &lt;ianw@gelato.unsw.edu.au&gt; on Wed, 15 Dec 2004.</w:t>
      </w:r>
    </w:p>
    <w:p w14:paraId="1F6EEE90" w14:textId="77777777" w:rsidR="00425AAE" w:rsidRDefault="00425AAE">
      <w:r>
        <w:t>libnuma sources are available from http://oss.sgi.com/projects/libnuma/</w:t>
      </w:r>
    </w:p>
    <w:p w14:paraId="7DC2C368" w14:textId="77777777" w:rsidR="00425AAE" w:rsidRDefault="00425AAE">
      <w:r>
        <w:t>Upstream Authors:  Andi Kleen &lt;ak@suse.de&gt;</w:t>
      </w:r>
    </w:p>
    <w:p w14:paraId="33CF61DC" w14:textId="77777777" w:rsidR="00425AAE" w:rsidRDefault="00425AAE">
      <w:r>
        <w:lastRenderedPageBreak/>
        <w:t>Copyright (C) 2004 Andi Kleen</w:t>
      </w:r>
    </w:p>
    <w:p w14:paraId="35E9F489" w14:textId="77777777" w:rsidR="00425AAE" w:rsidRDefault="00425AAE">
      <w:r>
        <w:t>numactl and the demo programs are under the GNU General Public License, v.2 libnuma is under the GNU Lesser General Public License, v2.1. The manpages are under the same license as the Linux manpages (see the files)</w:t>
      </w:r>
    </w:p>
    <w:p w14:paraId="6B570DC6" w14:textId="77777777" w:rsidR="00425AAE" w:rsidRDefault="00425AAE">
      <w:r>
        <w:t>This program is free software; you can redistribute it and/or modify it under the terms of the GNU General Public License as published by the Free Software Foundation; either version 2 of the License, or (at your option) any later version.  The full text of the License may be found in /usr/share/common-licenses/GPL.</w:t>
      </w:r>
    </w:p>
    <w:p w14:paraId="05B85540" w14:textId="77777777" w:rsidR="00425AAE" w:rsidRDefault="00425AAE">
      <w:r>
        <w:t>The redistribution of portions of this program are controlled by the GNU Lesser General Public License as published by the Free Software Foundation.  The full text of the License may be found in /usr/share/common-licenses/LGPL.</w:t>
      </w:r>
    </w:p>
    <w:p w14:paraId="0BAB3685"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42573D9F" w14:textId="77777777" w:rsidR="00425AAE" w:rsidRDefault="00425AAE">
      <w:r>
        <w:t>Parts of the numademo program are derived from the STREAM benchmark, available from</w:t>
      </w:r>
    </w:p>
    <w:p w14:paraId="27E3C42C" w14:textId="77777777" w:rsidR="00425AAE" w:rsidRDefault="00425AAE">
      <w:r>
        <w:t>http://www.cs.virginia.edu/stream/ [END FILE=numactl-2.0.9/debian/copyright]</w:t>
      </w:r>
    </w:p>
    <w:p w14:paraId="67E9836E" w14:textId="77777777" w:rsidR="00425AAE" w:rsidRDefault="00425AAE" w:rsidP="000727EF">
      <w:pPr>
        <w:pStyle w:val="Heading2fegan"/>
      </w:pPr>
      <w:bookmarkStart w:id="478" w:name="_Toc399938295"/>
      <w:r>
        <w:t>numpy-1.8.2</w:t>
      </w:r>
      <w:bookmarkEnd w:id="478"/>
    </w:p>
    <w:p w14:paraId="0463FCB0" w14:textId="77777777" w:rsidR="00425AAE" w:rsidRDefault="00425AAE" w:rsidP="00053D4A">
      <w:r>
        <w:tab/>
        <w:t>BSD 3 Clause</w:t>
      </w:r>
      <w:r>
        <w:tab/>
        <w:t>http://www.opensource.org/licenses/BSD-3-Clause</w:t>
      </w:r>
    </w:p>
    <w:p w14:paraId="0AE1AABB" w14:textId="77777777" w:rsidR="00425AAE" w:rsidRDefault="00425AAE" w:rsidP="000727EF">
      <w:pPr>
        <w:pStyle w:val="Heading2fegan"/>
      </w:pPr>
      <w:bookmarkStart w:id="479" w:name="_Toc399938296"/>
      <w:r>
        <w:t>oauthlib-0.6.3</w:t>
      </w:r>
      <w:bookmarkEnd w:id="479"/>
    </w:p>
    <w:p w14:paraId="0E5F83A8" w14:textId="77777777" w:rsidR="00425AAE" w:rsidRDefault="00425AAE" w:rsidP="00053D4A">
      <w:r>
        <w:tab/>
        <w:t>BSD 3 Clause</w:t>
      </w:r>
      <w:r>
        <w:tab/>
        <w:t>http://www.opensource.org/licenses/BSD-3-Clause</w:t>
      </w:r>
    </w:p>
    <w:p w14:paraId="014A6E98" w14:textId="77777777" w:rsidR="00425AAE" w:rsidRDefault="00425AAE" w:rsidP="000727EF">
      <w:pPr>
        <w:pStyle w:val="Heading2"/>
      </w:pPr>
      <w:r>
        <w:t xml:space="preserve"> </w:t>
      </w:r>
      <w:bookmarkStart w:id="480" w:name="_Toc399938297"/>
      <w:r>
        <w:t>openbios-ppc (version 1.1+svn1306):</w:t>
      </w:r>
      <w:bookmarkEnd w:id="480"/>
    </w:p>
    <w:p w14:paraId="1F81774A" w14:textId="77777777" w:rsidR="00425AAE" w:rsidRDefault="00425AAE" w:rsidP="000727EF">
      <w:pPr>
        <w:pStyle w:val="Heading3"/>
      </w:pPr>
      <w:r>
        <w:t>openbios-ppc-1.1+svn1306/debian/copyright:</w:t>
      </w:r>
    </w:p>
    <w:p w14:paraId="44CA22F5" w14:textId="77777777" w:rsidR="00425AAE" w:rsidRDefault="00425AAE">
      <w:r>
        <w:t>[BEGIN FILE=openbios-ppc-1.1+svn1306/debian/copyright] This package was debianized by Aurelien Jarno &lt;aurel32@debian.org&gt; on Thu, 08 Jan 2009 21:29:56 +0100.</w:t>
      </w:r>
    </w:p>
    <w:p w14:paraId="19ABE484" w14:textId="77777777" w:rsidR="00425AAE" w:rsidRDefault="00425AAE">
      <w:r>
        <w:t>It was downloaded from http://www.openbios.org</w:t>
      </w:r>
    </w:p>
    <w:p w14:paraId="726A4D1A" w14:textId="77777777" w:rsidR="00425AAE" w:rsidRDefault="00425AAE">
      <w:r>
        <w:t>Upstream Authors:   Stefan Reinauer &lt;stepan@openbios.net&gt;   Samuel Rydh &lt;samuel@ibrium.se&gt;</w:t>
      </w:r>
    </w:p>
    <w:p w14:paraId="731CE4A4" w14:textId="77777777" w:rsidR="00425AAE" w:rsidRDefault="00425AAE">
      <w:r>
        <w:t xml:space="preserve">Copyright:   Copyright (C) 1982, 1986, 1989, 1991-1998 The Regents of the University of California.   Copyright (C) 1982, 1989, 1993 UNIX System Laboratories, Inc.   Copyright (C) 1989, 1992-2003 Free Software Foundation, Inc.   Copyright (C) 1990-1992 Carnegie Mellon University   Copyright (C) 1991, 1992 Linus Torvalds   Copyright (C) 1991, 1992 Lars Wirzenius   Copyright (C) 1994-1997 David S. Miller &lt;davem@caip.rutgers.edu&gt;   Copyright (C) 1995-1996 Cort Dougan (cort@cs.nmt.edu)   Copyright (C) 1995-1996 Gary Thomas &lt;gdt@linuxppc.org&gt;   Copyright (C) 1995-1996 </w:t>
      </w:r>
      <w:r>
        <w:lastRenderedPageBreak/>
        <w:t>Paul Mackerras   Copyright (C) 1996-1998, 2001, 2003 Robert Leslie   Copyright (C) 1996, 1999 Pete Zaitcev   Copyright (C) 1996 Fujitsu Laboratories Limited   Copyright (C) 1996 The Australian National University.   Copyright (C) 1998 Gerd Knorr &lt;kraxel@goldbach.in-berlin.de&gt;   Copyright (C) 1998, 1999 Kousuke Takai &lt;tak@kmc.kyoto-u.ac.jp&gt;   Copyright (C) 1998-2006 Stefan Reinauer &lt;stepan@openbios.org&gt;   Copyright (C) 1998 Robert Nordier   Copyright (C) 1999-2000 Brad Boyer &lt;flar@pants.nu&gt;   Copyright (C) 1999-2004 David Rydh &lt;dary@lindesign.se&gt;   Copyright (C) 1999-2004 Samuel Rydh &lt;samuel@ibrium.se&gt;   Copyright (C) 1999 Benjamin Herrenschmidt   Copyright (C) 1999 Ben Pfaff &lt;pfaffben@debian.org&gt;   Copyright (C) 1999 Marius Vollmer   Copyright (C) 1999 Petr Vandrovec &lt;VANDROVE@vc.cvut.cz&gt;   Copyright (C) 2000 Klaus Halfmann &lt;klaus.halfmann@feri.de&gt;   Copyright (C) 2000 Silicon Graphics, Inc.   Copyright (C) 2001, 2002 Segher Boessenkool   Copyright (C) 2002, 2003 Volker Poplawski &lt;volker@poplawski.de&gt;   Copyright (C) 2002 McAfee, Inc.   Copyright (C) 2002 Networks Associates Technology, Inc.   Copyright (C) 2003-2006 Patrick Mauritz &lt;oxygene@studentenbude.ath.cx&gt;   Copyright (C) 2003-2010 by SONE Takeshi   Copyright (c) 2004-2005 Jocelyn Mayer   Copyright (C) 2004 Greg Watson   Copyright (C) 2004 Jens Axboe &lt;axboe@suse.de&gt;   Copyright (C) 2004-2005 Fabrice Bellard   Copyright (C) 2005 Ed Schouten &lt;ed@fxq.nl&gt;   Copyright (C) 2005 Rink Springer</w:t>
      </w:r>
    </w:p>
    <w:p w14:paraId="367C4DB5" w14:textId="77777777" w:rsidR="00425AAE" w:rsidRDefault="00425AAE">
      <w:r>
        <w:t xml:space="preserve"> License for most of the software:</w:t>
      </w:r>
    </w:p>
    <w:p w14:paraId="59BDE268" w14:textId="77777777" w:rsidR="00425AAE" w:rsidRDefault="00425AAE">
      <w:r>
        <w:t xml:space="preserve">  This software is free software: you can redistribute it and/or modify   it under the terms of the GNU General Public License, version 2, as   published by the Free Software Foundation.</w:t>
      </w:r>
    </w:p>
    <w:p w14:paraId="64A39ED3" w14:textId="77777777" w:rsidR="00425AAE" w:rsidRDefault="00425AAE">
      <w:r>
        <w:t>On Debian systems, the complete text of the GNU General Public License can be found at /usr/share/common-licenses/GPL</w:t>
      </w:r>
    </w:p>
    <w:p w14:paraId="7410E5D5" w14:textId="77777777" w:rsidR="00425AAE" w:rsidRDefault="00425AAE">
      <w:r>
        <w:t>-----------------------------------------------------------------------------</w:t>
      </w:r>
    </w:p>
    <w:p w14:paraId="474E0CC5" w14:textId="77777777" w:rsidR="00425AAE" w:rsidRDefault="00425AAE">
      <w:r>
        <w:t>License for arch/sparc32/romvec.c, drivers/timer.h, libgcc/*, modules/elfload.c, fs/hfs/*, fs/hfsplus/*, fs/grubfs/fat.h, fs/grubfs/filesys.h,  fs/grubfs/fsys_ext2fs.c, fs/grubfs/fsys_fat.c, fs/grubfs/fsys_ffs.c,  fs/grubfs/fsys_iso9660.c, fs/grubfs/fsys_jfs.c, fs/grubfs/fsys_minix.c, fs/grubfs/fsys_ntfs.c, fs/grubfs/fsys_reiserfs.c, fs/grubfs/fsys_vstafs.c, fs/grubfs/fsys_xfs.c, fs/grubfs/iso9660.h, fs/grubfs/jfs.h, fs/grubfs/vstafs.h, fs/os.h:</w:t>
      </w:r>
    </w:p>
    <w:p w14:paraId="184CCD17"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5564B7EE" w14:textId="77777777" w:rsidR="00425AAE" w:rsidRDefault="00425AAE">
      <w:r>
        <w:t>On Debian systems, the complete text of the GNU General Public License can be found at /usr/share/common-licenses/GPL</w:t>
      </w:r>
    </w:p>
    <w:p w14:paraId="13F117BB" w14:textId="77777777" w:rsidR="00425AAE" w:rsidRDefault="00425AAE">
      <w:r>
        <w:t>-----------------------------------------------------------------------------</w:t>
      </w:r>
    </w:p>
    <w:p w14:paraId="2328147D" w14:textId="77777777" w:rsidR="00425AAE" w:rsidRDefault="00425AAE">
      <w:r>
        <w:t>License for fs/grubfs/defs.h, fs/grubfs/dir.h, fs/grubfs/disk_inode_ffs.h, fs/grubfs/disk_inode.h, fs/grubfs/fs.h:</w:t>
      </w:r>
    </w:p>
    <w:p w14:paraId="53A6B1B0" w14:textId="77777777" w:rsidR="00425AAE" w:rsidRDefault="00425AAE">
      <w:r>
        <w:t xml:space="preserve">  Permission to use, copy, modify and distribute this software and its   documentation is hereby granted, provided that both the copyright   notice and this permission notice appear in all copies of the   software, derivative works or modified versions, and any portions   thereof, and that both notices appear in supporting documentation.</w:t>
      </w:r>
    </w:p>
    <w:p w14:paraId="3CFB8235" w14:textId="77777777" w:rsidR="00425AAE" w:rsidRDefault="00425AAE">
      <w:r>
        <w:lastRenderedPageBreak/>
        <w:t xml:space="preserve">  CARNEGIE MELLON ALLOWS FREE USE OF THIS SOFTWARE IN ITS AS IS   CONDITION.  CARNEGIE MELLON DISCLAIMS ANY LIABILITY OF ANY KIND FOR   ANY DAMAGES WHATSOEVER RESULTING FROM THE USE OF THIS SOFTWARE.</w:t>
      </w:r>
    </w:p>
    <w:p w14:paraId="17BEF9DB" w14:textId="77777777" w:rsidR="00425AAE" w:rsidRDefault="00425AAE">
      <w:r>
        <w:t xml:space="preserve">  Carnegie Mellon requests users of this software to return to</w:t>
      </w:r>
    </w:p>
    <w:p w14:paraId="14840ECB" w14:textId="77777777" w:rsidR="00425AAE" w:rsidRDefault="00425AAE">
      <w:r>
        <w:t xml:space="preserve">   Software Distribution Coordinator  or  Software.Distribution@CS.CMU.EDU    School of Computer Science    Carnegie Mellon University    Pittsburgh PA 15213-3890</w:t>
      </w:r>
    </w:p>
    <w:p w14:paraId="2938391F" w14:textId="77777777" w:rsidR="00425AAE" w:rsidRDefault="00425AAE">
      <w:r>
        <w:t xml:space="preserve">  any improvements or extensions that they make and grant Carnegie Mellon   the rights to redistribute these changes.</w:t>
      </w:r>
    </w:p>
    <w:p w14:paraId="6CF416A7" w14:textId="77777777" w:rsidR="00425AAE" w:rsidRDefault="00425AAE">
      <w:r>
        <w:t>-----------------------------------------------------------------------------</w:t>
      </w:r>
    </w:p>
    <w:p w14:paraId="6B15EDF1" w14:textId="77777777" w:rsidR="00425AAE" w:rsidRDefault="00425AAE">
      <w:r>
        <w:t>License for fs/grubfs/fsys_ufs.c: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43561855" w14:textId="77777777" w:rsidR="00425AAE" w:rsidRDefault="00425AAE">
      <w:r>
        <w:t xml:space="preserve">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8F0505D" w14:textId="77777777" w:rsidR="00425AAE" w:rsidRDefault="00425AAE">
      <w:r>
        <w:t>and</w:t>
      </w:r>
    </w:p>
    <w:p w14:paraId="1647F7AC" w14:textId="77777777" w:rsidR="00425AAE" w:rsidRDefault="00425AAE">
      <w:r>
        <w:t xml:space="preserve">  Redistribution and use in source and binary forms are freely   permitted provided that the above copyright notice and this   paragraph and the following disclaimer are duplicated in all   such forms.</w:t>
      </w:r>
    </w:p>
    <w:p w14:paraId="61F54CEF" w14:textId="77777777" w:rsidR="00425AAE" w:rsidRDefault="00425AAE">
      <w:r>
        <w:t xml:space="preserve">  This software is provided AS IS and without any express or   implied warranties, including, without limitation, the implied   warranties of merchantability and fitness for a particular   purpose.</w:t>
      </w:r>
    </w:p>
    <w:p w14:paraId="1A9569A8" w14:textId="77777777" w:rsidR="00425AAE" w:rsidRDefault="00425AAE">
      <w:r>
        <w:t>-----------------------------------------------------------------------------</w:t>
      </w:r>
    </w:p>
    <w:p w14:paraId="71031D08" w14:textId="77777777" w:rsidR="00425AAE" w:rsidRDefault="00425AAE">
      <w:r>
        <w:t>License for fs/grubfs/fs.h</w:t>
      </w:r>
    </w:p>
    <w:p w14:paraId="1F7DB54B" w14:textId="77777777" w:rsidR="00425AAE" w:rsidRDefault="00425AAE">
      <w:r>
        <w:t xml:space="preserve">   Permission to use, copy, modify and distribute this software and its    documentation is hereby granted, provided that both the copyright    notice and this permission notice appear in all copies of the    software, derivative works or modified versions, and any portions    thereof, and that both notices appear in supporting documentation.       CARNEGIE MELLON ALLOWS FREE USE OF THIS SOFTWARE IN ITS AS IS    CONDITION.  CARNEGIE MELLON DISCLAIMS ANY LIABILITY OF ANY KIND FOR    ANY DAMAGES WHATSOEVER RESULTING FROM THE USE OF THIS SOFTWARE.       Carnegie Mellon requests users of this software to return to        </w:t>
      </w:r>
      <w:r>
        <w:lastRenderedPageBreak/>
        <w:t>Software Distribution Coordinator  or  Software.Distribution@CS.CMU.EDU     School of Computer Science     Carnegie Mellon University     Pittsburgh PA 15213-3890       any improvements or extensions that they make and grant Carnegie Mellon    the rights to redistribute these changes.</w:t>
      </w:r>
    </w:p>
    <w:p w14:paraId="34A0BB9D" w14:textId="77777777" w:rsidR="00425AAE" w:rsidRDefault="00425AAE">
      <w:r>
        <w:t>and</w:t>
      </w:r>
    </w:p>
    <w:p w14:paraId="154A46D0" w14:textId="77777777" w:rsidR="00425AAE" w:rsidRDefault="00425AAE">
      <w:r>
        <w:t xml:space="preserve">  Redistribution and use in source and binary forms are permitted   provided that the above copyright notice and this paragraph are   duplicated in all such forms and that any documentation,   advertising materials, and other materials related to such   distribution and use acknowledge that the software was developed   by the University of California, Berkeley.  The name of the   University may not be used to endorse or promote products derived   from this software without specific prior written permission.   THIS SOFTWARE IS PROVIDED ``AS IS'' AND WITHOUT ANY EXPRESS OR   IMPLIED WARRANTIES, INCLUDING, WITHOUT LIMITATION, THE IMPLIED   WARRANTIES OF MERCHANTABILITY AND FITNESS FOR A PARTICULAR PURPOSE.</w:t>
      </w:r>
    </w:p>
    <w:p w14:paraId="5D8B45B2" w14:textId="77777777" w:rsidR="00425AAE" w:rsidRDefault="00425AAE">
      <w:r>
        <w:t>-----------------------------------------------------------------------------</w:t>
      </w:r>
    </w:p>
    <w:p w14:paraId="42FD96FB" w14:textId="77777777" w:rsidR="00425AAE" w:rsidRDefault="00425AAE">
      <w:r>
        <w:t>License for fs/grubfs/ufs_dinode.h: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595E271" w14:textId="77777777" w:rsidR="00425AAE" w:rsidRDefault="00425AAE">
      <w:r>
        <w:t>and</w:t>
      </w:r>
    </w:p>
    <w:p w14:paraId="321CD8ED"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names of the authors may not be used to endorse or promote       products derived from this software without specific prior written       permission.       THIS SOFTWARE IS PROVIDED BY THE AUTHOR AND CONTRIBUTORS ``AS IS'' AND    ANY EXPRESS OR IMPLIED WARRANTIES, INCLUDING, BUT NOT LIMITED TO, THE    IMPLIED WARRANTIES OF MERCHANTABILITY AND FITNESS FOR A PARTICULAR PURPOSE    ARE </w:t>
      </w:r>
      <w:r>
        <w:lastRenderedPageBreak/>
        <w:t>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7BAC7B4" w14:textId="77777777" w:rsidR="00425AAE" w:rsidRDefault="00425AAE">
      <w:r>
        <w:t>-----------------------------------------------------------------------------</w:t>
      </w:r>
    </w:p>
    <w:p w14:paraId="738C026E" w14:textId="77777777" w:rsidR="00425AAE" w:rsidRDefault="00425AAE">
      <w:r>
        <w:t>License for fs/grubfs/ufs_fs.h:</w:t>
      </w:r>
    </w:p>
    <w:p w14:paraId="5D461F15"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4. Neither the name of the University nor the names of its contributors      may be used to endorse or promote products derived from this software      without specific prior written permission.</w:t>
      </w:r>
    </w:p>
    <w:p w14:paraId="662362D6" w14:textId="77777777" w:rsidR="00425AAE" w:rsidRDefault="00425AAE">
      <w:r>
        <w:t xml:space="preserve">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6938F65" w14:textId="77777777" w:rsidR="00425AAE" w:rsidRDefault="00425AAE">
      <w:r>
        <w:t>[END FILE=openbios-ppc-1.1+svn1306/debian/copyright]</w:t>
      </w:r>
    </w:p>
    <w:p w14:paraId="15F105DD" w14:textId="77777777" w:rsidR="00425AAE" w:rsidRDefault="00425AAE" w:rsidP="000727EF">
      <w:pPr>
        <w:pStyle w:val="Heading2"/>
      </w:pPr>
      <w:r>
        <w:t xml:space="preserve"> </w:t>
      </w:r>
      <w:bookmarkStart w:id="481" w:name="_Toc399938298"/>
      <w:r>
        <w:t>openbios-sparc (version 1.1+svn1306):</w:t>
      </w:r>
      <w:bookmarkEnd w:id="481"/>
    </w:p>
    <w:p w14:paraId="5A7A9F9D" w14:textId="77777777" w:rsidR="00425AAE" w:rsidRDefault="00425AAE" w:rsidP="000727EF">
      <w:pPr>
        <w:pStyle w:val="Heading3"/>
      </w:pPr>
      <w:r>
        <w:t>openbios-sparc-1.1+svn1306/debian/copyright:</w:t>
      </w:r>
    </w:p>
    <w:p w14:paraId="2D4A29F2" w14:textId="77777777" w:rsidR="00425AAE" w:rsidRDefault="00425AAE">
      <w:r>
        <w:t>[BEGIN FILE=openbios-sparc-1.1+svn1306/debian/copyright] This package was debianized by Aurelien Jarno &lt;aurel32@debian.org&gt; on Fri, 22 Jun 2007 21:47:57 +0200.</w:t>
      </w:r>
    </w:p>
    <w:p w14:paraId="1137EF93" w14:textId="77777777" w:rsidR="00425AAE" w:rsidRDefault="00425AAE">
      <w:r>
        <w:t>It was downloaded from http://www.openbios.org</w:t>
      </w:r>
    </w:p>
    <w:p w14:paraId="29EE98E5" w14:textId="77777777" w:rsidR="00425AAE" w:rsidRDefault="00425AAE">
      <w:r>
        <w:t>Upstream Authors:   Stefan Reinauer &lt;stepan@openbios.net&gt;   Samuel Rydh &lt;samuel@ibrium.se&gt;</w:t>
      </w:r>
    </w:p>
    <w:p w14:paraId="416C4F66" w14:textId="77777777" w:rsidR="00425AAE" w:rsidRDefault="00425AAE">
      <w:r>
        <w:t xml:space="preserve">Copyright:   Copyright (C) 1982, 1986, 1989, 1991-1998 The Regents of the University of California.   Copyright (C) 1982, 1989, 1993 UNIX System Laboratories, Inc.   </w:t>
      </w:r>
      <w:r>
        <w:lastRenderedPageBreak/>
        <w:t>Copyright (C) 1989, 1992-2003 Free Software Foundation, Inc.   Copyright (C) 1990-1992 Carnegie Mellon University   Copyright (C) 1991, 1992 Linus Torvalds   Copyright (C) 1991, 1992 Lars Wirzenius   Copyright (C) 1994-1997 David S. Miller &lt;davem@caip.rutgers.edu&gt;   Copyright (C) 1995-1996 Cort Dougan (cort@cs.nmt.edu)   Copyright (C) 1995-1996 Gary Thomas &lt;gdt@linuxppc.org&gt;   Copyright (C) 1995-1996 Paul Mackerras   Copyright (C) 1996-1998, 2001, 2003 Robert Leslie   Copyright (C) 1996, 1999 Pete Zaitcev   Copyright (C) 1996 Fujitsu Laboratories Limited   Copyright (C) 1996 The Australian National University.   Copyright (C) 1998 Gerd Knorr &lt;kraxel@goldbach.in-berlin.de&gt;   Copyright (C) 1998, 1999 Kousuke Takai &lt;tak@kmc.kyoto-u.ac.jp&gt;   Copyright (C) 1998-2006 Stefan Reinauer &lt;stepan@openbios.org&gt;   Copyright (C) 1998 Robert Nordier   Copyright (C) 1999-2000 Brad Boyer &lt;flar@pants.nu&gt;   Copyright (C) 1999-2004 David Rydh &lt;dary@lindesign.se&gt;   Copyright (C) 1999-2004 Samuel Rydh &lt;samuel@ibrium.se&gt;   Copyright (C) 1999 Benjamin Herrenschmidt   Copyright (C) 1999 Ben Pfaff &lt;pfaffben@debian.org&gt;   Copyright (C) 1999 Marius Vollmer   Copyright (C) 1999 Petr Vandrovec &lt;VANDROVE@vc.cvut.cz&gt;   Copyright (C) 2000 Klaus Halfmann &lt;klaus.halfmann@feri.de&gt;   Copyright (C) 2000 Silicon Graphics, Inc.   Copyright (C) 2001, 2002 Segher Boessenkool   Copyright (C) 2002, 2003 Volker Poplawski &lt;volker@poplawski.de&gt;   Copyright (C) 2002 McAfee, Inc.   Copyright (C) 2002 Networks Associates Technology, Inc.   Copyright (C) 2003-2006 Patrick Mauritz &lt;oxygene@studentenbude.ath.cx&gt;   Copyright (C) 2003-2010 by SONE Takeshi   Copyright (c) 2004-2005 Jocelyn Mayer   Copyright (C) 2004 Greg Watson   Copyright (C) 2004 Jens Axboe &lt;axboe@suse.de&gt;   Copyright (C) 2004-2005 Fabrice Bellard   Copyright (C) 2005 Ed Schouten &lt;ed@fxq.nl&gt;   Copyright (C) 2005 Rink Springer</w:t>
      </w:r>
    </w:p>
    <w:p w14:paraId="732EDD75" w14:textId="77777777" w:rsidR="00425AAE" w:rsidRDefault="00425AAE">
      <w:r>
        <w:t xml:space="preserve"> License for most of the software:</w:t>
      </w:r>
    </w:p>
    <w:p w14:paraId="67F2D6CD" w14:textId="77777777" w:rsidR="00425AAE" w:rsidRDefault="00425AAE">
      <w:r>
        <w:t xml:space="preserve">  This software is free software: you can redistribute it and/or modify   it under the terms of the GNU General Public License, version 2, as   published by the Free Software Foundation.</w:t>
      </w:r>
    </w:p>
    <w:p w14:paraId="6A2755B4" w14:textId="77777777" w:rsidR="00425AAE" w:rsidRDefault="00425AAE">
      <w:r>
        <w:t>On Debian systems, the complete text of the GNU General Public License can be found at /usr/share/common-licenses/GPL</w:t>
      </w:r>
    </w:p>
    <w:p w14:paraId="020FD56D" w14:textId="77777777" w:rsidR="00425AAE" w:rsidRDefault="00425AAE">
      <w:r>
        <w:t>-----------------------------------------------------------------------------</w:t>
      </w:r>
    </w:p>
    <w:p w14:paraId="347B73D1" w14:textId="77777777" w:rsidR="00425AAE" w:rsidRDefault="00425AAE">
      <w:r>
        <w:t>License for arch/sparc32/romvec.c, drivers/timer.h, libgcc/*, modules/elfload.c, fs/hfs/*, fs/hfsplus/*, fs/grubfs/fat.h, fs/grubfs/filesys.h,  fs/grubfs/fsys_ext2fs.c, fs/grubfs/fsys_fat.c, fs/grubfs/fsys_ffs.c,  fs/grubfs/fsys_iso9660.c, fs/grubfs/fsys_jfs.c, fs/grubfs/fsys_minix.c, fs/grubfs/fsys_ntfs.c, fs/grubfs/fsys_reiserfs.c, fs/grubfs/fsys_vstafs.c, fs/grubfs/fsys_xfs.c, fs/grubfs/iso9660.h, fs/grubfs/jfs.h, fs/grubfs/vstafs.h, fs/os.h:</w:t>
      </w:r>
    </w:p>
    <w:p w14:paraId="7F16DBC3"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2AF9B995" w14:textId="77777777" w:rsidR="00425AAE" w:rsidRDefault="00425AAE">
      <w:r>
        <w:t>On Debian systems, the complete text of the GNU General Public License can be found at /usr/share/common-licenses/GPL</w:t>
      </w:r>
    </w:p>
    <w:p w14:paraId="495158C7" w14:textId="77777777" w:rsidR="00425AAE" w:rsidRDefault="00425AAE">
      <w:r>
        <w:t>-----------------------------------------------------------------------------</w:t>
      </w:r>
    </w:p>
    <w:p w14:paraId="50C7A75A" w14:textId="77777777" w:rsidR="00425AAE" w:rsidRDefault="00425AAE">
      <w:r>
        <w:t>License for fs/grubfs/defs.h, fs/grubfs/dir.h, fs/grubfs/disk_inode_ffs.h, fs/grubfs/disk_inode.h, fs/grubfs/fs.h:</w:t>
      </w:r>
    </w:p>
    <w:p w14:paraId="166C1877" w14:textId="77777777" w:rsidR="00425AAE" w:rsidRDefault="00425AAE">
      <w:r>
        <w:lastRenderedPageBreak/>
        <w:t xml:space="preserve">  Permission to use, copy, modify and distribute this software and its   documentation is hereby granted, provided that both the copyright   notice and this permission notice appear in all copies of the   software, derivative works or modified versions, and any portions   thereof, and that both notices appear in supporting documentation.</w:t>
      </w:r>
    </w:p>
    <w:p w14:paraId="4BF34EDE" w14:textId="77777777" w:rsidR="00425AAE" w:rsidRDefault="00425AAE">
      <w:r>
        <w:t xml:space="preserve">  CARNEGIE MELLON ALLOWS FREE USE OF THIS SOFTWARE IN ITS AS IS   CONDITION.  CARNEGIE MELLON DISCLAIMS ANY LIABILITY OF ANY KIND FOR   ANY DAMAGES WHATSOEVER RESULTING FROM THE USE OF THIS SOFTWARE.</w:t>
      </w:r>
    </w:p>
    <w:p w14:paraId="502578FC" w14:textId="77777777" w:rsidR="00425AAE" w:rsidRDefault="00425AAE">
      <w:r>
        <w:t xml:space="preserve">  Carnegie Mellon requests users of this software to return to</w:t>
      </w:r>
    </w:p>
    <w:p w14:paraId="489F2952" w14:textId="77777777" w:rsidR="00425AAE" w:rsidRDefault="00425AAE">
      <w:r>
        <w:t xml:space="preserve">   Software Distribution Coordinator  or  Software.Distribution@CS.CMU.EDU    School of Computer Science    Carnegie Mellon University    Pittsburgh PA 15213-3890</w:t>
      </w:r>
    </w:p>
    <w:p w14:paraId="1D011D76" w14:textId="77777777" w:rsidR="00425AAE" w:rsidRDefault="00425AAE">
      <w:r>
        <w:t xml:space="preserve">  any improvements or extensions that they make and grant Carnegie Mellon   the rights to redistribute these changes.</w:t>
      </w:r>
    </w:p>
    <w:p w14:paraId="4ED3F635" w14:textId="77777777" w:rsidR="00425AAE" w:rsidRDefault="00425AAE">
      <w:r>
        <w:t>-----------------------------------------------------------------------------</w:t>
      </w:r>
    </w:p>
    <w:p w14:paraId="34992DE4" w14:textId="77777777" w:rsidR="00425AAE" w:rsidRDefault="00425AAE">
      <w:r>
        <w:t>License for fs/grubfs/fsys_ufs.c: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7382471C" w14:textId="77777777" w:rsidR="00425AAE" w:rsidRDefault="00425AAE">
      <w:r>
        <w:t xml:space="preserve">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7EF01B8" w14:textId="77777777" w:rsidR="00425AAE" w:rsidRDefault="00425AAE">
      <w:r>
        <w:t>and</w:t>
      </w:r>
    </w:p>
    <w:p w14:paraId="5721D61F" w14:textId="77777777" w:rsidR="00425AAE" w:rsidRDefault="00425AAE">
      <w:r>
        <w:t xml:space="preserve">  Redistribution and use in source and binary forms are freely   permitted provided that the above copyright notice and this   paragraph and the following disclaimer are duplicated in all   such forms.</w:t>
      </w:r>
    </w:p>
    <w:p w14:paraId="48203AC7" w14:textId="77777777" w:rsidR="00425AAE" w:rsidRDefault="00425AAE">
      <w:r>
        <w:t xml:space="preserve">  This software is provided AS IS and without any express or   implied warranties, including, without limitation, the implied   warranties of merchantability and fitness for a particular   purpose.</w:t>
      </w:r>
    </w:p>
    <w:p w14:paraId="177BC421" w14:textId="77777777" w:rsidR="00425AAE" w:rsidRDefault="00425AAE">
      <w:r>
        <w:t>-----------------------------------------------------------------------------</w:t>
      </w:r>
    </w:p>
    <w:p w14:paraId="021FE5AE" w14:textId="77777777" w:rsidR="00425AAE" w:rsidRDefault="00425AAE">
      <w:r>
        <w:t>License for fs/grubfs/fs.h</w:t>
      </w:r>
    </w:p>
    <w:p w14:paraId="1CBB06D3" w14:textId="77777777" w:rsidR="00425AAE" w:rsidRDefault="00425AAE">
      <w:r>
        <w:t xml:space="preserve">   Permission to use, copy, modify and distribute this software and its    documentation is hereby granted, provided that both the copyright    notice and this permission notice appear in all copies of the    software, derivative works or modified versions, and any portions    thereof, and that both notices appear in supporting documentation.       </w:t>
      </w:r>
      <w:r>
        <w:lastRenderedPageBreak/>
        <w:t>CARNEGIE MELLON ALLOWS FREE USE OF THIS SOFTWARE IN ITS AS IS    CONDITION.  CARNEGIE MELLON DISCLAIMS ANY LIABILITY OF ANY KIND FOR    ANY DAMAGES WHATSOEVER RESULTING FROM THE USE OF THIS SOFTWARE.       Carnegie Mellon requests users of this software to return to        Software Distribution Coordinator  or  Software.Distribution@CS.CMU.EDU     School of Computer Science     Carnegie Mellon University     Pittsburgh PA 15213-3890       any improvements or extensions that they make and grant Carnegie Mellon    the rights to redistribute these changes.</w:t>
      </w:r>
    </w:p>
    <w:p w14:paraId="4E01927D" w14:textId="77777777" w:rsidR="00425AAE" w:rsidRDefault="00425AAE">
      <w:r>
        <w:t>and</w:t>
      </w:r>
    </w:p>
    <w:p w14:paraId="2D5D9AFB" w14:textId="77777777" w:rsidR="00425AAE" w:rsidRDefault="00425AAE">
      <w:r>
        <w:t xml:space="preserve">  Redistribution and use in source and binary forms are permitted   provided that the above copyright notice and this paragraph are   duplicated in all such forms and that any documentation,   advertising materials, and other materials related to such   distribution and use acknowledge that the software was developed   by the University of California, Berkeley.  The name of the   University may not be used to endorse or promote products derived   from this software without specific prior written permission.   THIS SOFTWARE IS PROVIDED ``AS IS'' AND WITHOUT ANY EXPRESS OR   IMPLIED WARRANTIES, INCLUDING, WITHOUT LIMITATION, THE IMPLIED   WARRANTIES OF MERCHANTABILITY AND FITNESS FOR A PARTICULAR PURPOSE.</w:t>
      </w:r>
    </w:p>
    <w:p w14:paraId="7B0F534A" w14:textId="77777777" w:rsidR="00425AAE" w:rsidRDefault="00425AAE">
      <w:r>
        <w:t>-----------------------------------------------------------------------------</w:t>
      </w:r>
    </w:p>
    <w:p w14:paraId="15FB425C" w14:textId="77777777" w:rsidR="00425AAE" w:rsidRDefault="00425AAE">
      <w:r>
        <w:t>License for fs/grubfs/ufs_dinode.h: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32D7C4A" w14:textId="77777777" w:rsidR="00425AAE" w:rsidRDefault="00425AAE">
      <w:r>
        <w:t>and</w:t>
      </w:r>
    </w:p>
    <w:p w14:paraId="63061DEA"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names of the authors may not be used to endorse or promote       products derived from this software without </w:t>
      </w:r>
      <w:r>
        <w:lastRenderedPageBreak/>
        <w:t>specific prior written       permission.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CB67D96" w14:textId="77777777" w:rsidR="00425AAE" w:rsidRDefault="00425AAE">
      <w:r>
        <w:t>-----------------------------------------------------------------------------</w:t>
      </w:r>
    </w:p>
    <w:p w14:paraId="7FFCCCB0" w14:textId="77777777" w:rsidR="00425AAE" w:rsidRDefault="00425AAE">
      <w:r>
        <w:t>License for fs/grubfs/ufs_fs.h:</w:t>
      </w:r>
    </w:p>
    <w:p w14:paraId="20457D0B"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4. Neither the name of the University nor the names of its contributors      may be used to endorse or promote products derived from this software      without specific prior written permission.</w:t>
      </w:r>
    </w:p>
    <w:p w14:paraId="24DAC146" w14:textId="77777777" w:rsidR="00425AAE" w:rsidRDefault="00425AAE">
      <w:r>
        <w:t xml:space="preserve">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7356FB2" w14:textId="77777777" w:rsidR="00425AAE" w:rsidRDefault="00425AAE">
      <w:r>
        <w:t>[END FILE=openbios-sparc-1.1+svn1306/debian/copyright]</w:t>
      </w:r>
    </w:p>
    <w:p w14:paraId="580AF4A0" w14:textId="77777777" w:rsidR="00425AAE" w:rsidRDefault="00425AAE" w:rsidP="000727EF">
      <w:pPr>
        <w:pStyle w:val="Heading2"/>
      </w:pPr>
      <w:r>
        <w:t xml:space="preserve"> </w:t>
      </w:r>
      <w:bookmarkStart w:id="482" w:name="_Toc399938299"/>
      <w:r>
        <w:t>openhackware (version 0.4.1):</w:t>
      </w:r>
      <w:bookmarkEnd w:id="482"/>
    </w:p>
    <w:p w14:paraId="37578CCC" w14:textId="77777777" w:rsidR="00425AAE" w:rsidRDefault="00425AAE" w:rsidP="000727EF">
      <w:pPr>
        <w:pStyle w:val="Heading3"/>
      </w:pPr>
      <w:r>
        <w:t>openhackware-0.4.1/debian/copyright:</w:t>
      </w:r>
    </w:p>
    <w:p w14:paraId="34C12C73" w14:textId="77777777" w:rsidR="00425AAE" w:rsidRDefault="00425AAE">
      <w:r>
        <w:t>[BEGIN FILE=openhackware-0.4.1/debian/copyright] This package was debianized by Guillem Jover &lt;guillem@debian.org&gt; on Mon,  4 Apr 2005 01:57:20 +0300.</w:t>
      </w:r>
    </w:p>
    <w:p w14:paraId="71D31669" w14:textId="77777777" w:rsidR="00425AAE" w:rsidRDefault="00425AAE">
      <w:r>
        <w:t>It was downloaded from:</w:t>
      </w:r>
    </w:p>
    <w:p w14:paraId="4A0FA3CB" w14:textId="77777777" w:rsidR="00425AAE" w:rsidRDefault="00425AAE">
      <w:r>
        <w:t xml:space="preserve">    &lt;http://perso.magic.fr/l_indien/OpenHackWare/&gt;</w:t>
      </w:r>
    </w:p>
    <w:p w14:paraId="550B8114" w14:textId="77777777" w:rsidR="00425AAE" w:rsidRDefault="00425AAE">
      <w:r>
        <w:lastRenderedPageBreak/>
        <w:t>Copyright Holders:</w:t>
      </w:r>
    </w:p>
    <w:p w14:paraId="3563D068" w14:textId="77777777" w:rsidR="00425AAE" w:rsidRDefault="00425AAE">
      <w:r>
        <w:t xml:space="preserve">    Copyright Â© 2004-2005 Jocelyn Mayer &lt;l_indien@magic.fr&gt;     Copyright Â© 2004-2005 Fabrice Bellard</w:t>
      </w:r>
    </w:p>
    <w:p w14:paraId="513EEE16" w14:textId="77777777" w:rsidR="00425AAE" w:rsidRDefault="00425AAE">
      <w:r>
        <w:t>License:</w:t>
      </w:r>
    </w:p>
    <w:p w14:paraId="7640A6B1" w14:textId="77777777" w:rsidR="00425AAE" w:rsidRDefault="00425AAE">
      <w:r>
        <w:t xml:space="preserve">    This package is free software; you can redistribute it and/or modify     it under the terms of the GNU General Public License as published by     the Free Software Foundation; either version 2 of the License, or     (at your option) any later version.</w:t>
      </w:r>
    </w:p>
    <w:p w14:paraId="2947D94D"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44682255" w14:textId="77777777" w:rsidR="00425AAE" w:rsidRDefault="00425AAE">
      <w:r>
        <w:t xml:space="preserve">    You should have received a copy of the GNU General Public License     along with this package; if not, write to the Free Software     Foundation, Inc., 51 Franklin St, Fifth Floor, Boston, MA  02110-1301 USA</w:t>
      </w:r>
    </w:p>
    <w:p w14:paraId="69F9FC08" w14:textId="77777777" w:rsidR="00425AAE" w:rsidRDefault="00425AAE">
      <w:r>
        <w:t>On Debian systems, the complete text of the GNU General Public License can be found in '/usr/share/common-licenses/GPL-2'. [END FILE=openhackware-0.4.1/debian/copyright]</w:t>
      </w:r>
    </w:p>
    <w:p w14:paraId="3646A0FD" w14:textId="77777777" w:rsidR="00425AAE" w:rsidRDefault="00425AAE" w:rsidP="000727EF">
      <w:pPr>
        <w:pStyle w:val="Heading2"/>
      </w:pPr>
      <w:r>
        <w:t xml:space="preserve"> </w:t>
      </w:r>
      <w:bookmarkStart w:id="483" w:name="_Toc399938300"/>
      <w:r>
        <w:t>openhpi (version 2.14.1):</w:t>
      </w:r>
      <w:bookmarkEnd w:id="483"/>
    </w:p>
    <w:p w14:paraId="4E9ADAD5" w14:textId="77777777" w:rsidR="00425AAE" w:rsidRDefault="00425AAE" w:rsidP="000727EF">
      <w:pPr>
        <w:pStyle w:val="Heading3"/>
      </w:pPr>
      <w:r>
        <w:t>openhpi-2.14.1/debian/copyright:</w:t>
      </w:r>
    </w:p>
    <w:p w14:paraId="25C9FDD0" w14:textId="77777777" w:rsidR="00425AAE" w:rsidRDefault="00425AAE">
      <w:r>
        <w:t>[BEGIN FILE=openhpi-2.14.1/debian/copyright] This package was debianized by Bryan Sutula &lt;Bryan.Sutula@hp.com&gt; on Fri, 07 Jul 2006 14:01:23 -0600.</w:t>
      </w:r>
    </w:p>
    <w:p w14:paraId="511AE5A2" w14:textId="77777777" w:rsidR="00425AAE" w:rsidRDefault="00425AAE">
      <w:r>
        <w:t>It was downloaded from http://openhpi.sourceforge.net/</w:t>
      </w:r>
    </w:p>
    <w:p w14:paraId="0FE86639" w14:textId="77777777" w:rsidR="00425AAE" w:rsidRDefault="00425AAE">
      <w:r>
        <w:t>In the original tar file, the docs/hld subdirectory has been removed. It contained files with the Open Publication Licence, which is not clearly DFSG-compliant.</w:t>
      </w:r>
    </w:p>
    <w:p w14:paraId="61A66189" w14:textId="77777777" w:rsidR="00425AAE" w:rsidRDefault="00425AAE">
      <w:r>
        <w:t>Upstream Authors: contact through openhpi-devel@lists.sourceforge.net</w:t>
      </w:r>
    </w:p>
    <w:p w14:paraId="46F8B3E3" w14:textId="77777777" w:rsidR="00425AAE" w:rsidRDefault="00425AAE">
      <w:r>
        <w:t>Copyright: Copyright (c) 2003, Intel Corporation            (C) Copyright IBM Corp. 2003-2007</w:t>
      </w:r>
    </w:p>
    <w:p w14:paraId="4E19F39D" w14:textId="77777777" w:rsidR="00425AAE" w:rsidRDefault="00425AAE">
      <w:r>
        <w:tab/>
        <w:t xml:space="preserve">   All rights reserved.</w:t>
      </w:r>
    </w:p>
    <w:p w14:paraId="54A3BA4E" w14:textId="77777777" w:rsidR="00425AAE" w:rsidRDefault="00425AAE">
      <w:r>
        <w:t>License:</w:t>
      </w:r>
    </w:p>
    <w:p w14:paraId="282F2E3C" w14:textId="77777777" w:rsidR="00425AAE" w:rsidRDefault="00425AAE">
      <w:r>
        <w:t xml:space="preserve">  Redistribution and use in source and binary forms, with or    without modification, are permitted provided that the following    conditions are met:     Redistributions of source code must retain the above copyright    notice, this list of conditions and the following disclaimer.   Redistributions in binary form must reproduce the above copyright    notice, this list of conditions and the following disclaimer in   the documentation and/or other materials provided with the distribution.     Neither the name of Intel Corporation, IBM Corp., nor the names    of its contributors may be used to endorse or promote products    derived from this software without specific prior written permission.     THIS SOFTWARE IS PROVIDED BY THE COPYRIGHT HOLDERS AND CONTRIBUTORS    AS IS AND ANY EXPRESS OR IMPLIED WARRANTIES, INCLUDING, BUT NOT   LIMITED TO, THE IMPLIED WARRANTIES OF MERCHANTABILITY AND FITNESS   FOR A PARTICULAR PURPOSE ARE DISCLAIMED. IN NO EVENT SHALL THE </w:t>
      </w:r>
      <w:r>
        <w:lastRenderedPageBreak/>
        <w:t>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50D7CDA" w14:textId="77777777" w:rsidR="00425AAE" w:rsidRDefault="00425AAE">
      <w:r>
        <w:t xml:space="preserve"> The Debian packaging is Copyright 2006-2009, Hewlett-Packard Development Company, LLP, and is also provided under the terms of the BSD license. (See /usr/share/common-licenses/BSD)</w:t>
      </w:r>
    </w:p>
    <w:p w14:paraId="617B94DB" w14:textId="77777777" w:rsidR="00425AAE" w:rsidRDefault="00425AAE">
      <w:r>
        <w:t xml:space="preserve"> Except for the following, all files bear a BSD style copyright similar to what is listed above:</w:t>
      </w:r>
    </w:p>
    <w:p w14:paraId="5D0A7158" w14:textId="77777777" w:rsidR="00425AAE" w:rsidRDefault="00425AAE">
      <w:r>
        <w:t xml:space="preserve">  BSD Style, but with a different copyright owner:     FORCE Computers: Some files under the marshal and marshal/t directories                      src/plugin_static.c src/plugin_static.c.in                      src/safhpi.c                      src/hotswap.c </w:t>
      </w:r>
      <w:r>
        <w:tab/>
      </w:r>
      <w:r>
        <w:tab/>
        <w:t xml:space="preserve">     clients/hpifan.c </w:t>
      </w:r>
      <w:r>
        <w:tab/>
      </w:r>
      <w:r>
        <w:tab/>
        <w:t xml:space="preserve">     Some files under the utils/t/epath directory     FORCE Computers and ESO Technologies: </w:t>
      </w:r>
      <w:r>
        <w:tab/>
      </w:r>
      <w:r>
        <w:tab/>
        <w:t xml:space="preserve">     Some files under the plugins/ipmidirect directory     Hewlett-Packard Development Company, LLP: </w:t>
      </w:r>
      <w:r>
        <w:tab/>
      </w:r>
      <w:r>
        <w:tab/>
        <w:t xml:space="preserve">     clients/oh_clients.h, clients/clients.c </w:t>
      </w:r>
      <w:r>
        <w:tab/>
      </w:r>
      <w:r>
        <w:tab/>
        <w:t xml:space="preserve">     include/SaHpiOaSoap.h </w:t>
      </w:r>
      <w:r>
        <w:tab/>
      </w:r>
      <w:r>
        <w:tab/>
        <w:t xml:space="preserve">     Files under the ssl directory </w:t>
      </w:r>
      <w:r>
        <w:tab/>
      </w:r>
      <w:r>
        <w:tab/>
        <w:t xml:space="preserve">     Files under the plugins/ilo2_ribcl directory </w:t>
      </w:r>
      <w:r>
        <w:tab/>
      </w:r>
      <w:r>
        <w:tab/>
        <w:t xml:space="preserve">     Files under the plugins/oa_soap directory     Pigeon Point Systems: </w:t>
      </w:r>
      <w:r>
        <w:tab/>
      </w:r>
      <w:r>
        <w:tab/>
        <w:t xml:space="preserve">     hpi_shell/fumi.c and hpi_shell/dimi.c     Service Availability Forum: </w:t>
      </w:r>
      <w:r>
        <w:tab/>
      </w:r>
      <w:r>
        <w:tab/>
        <w:t xml:space="preserve">     include/SaHpi.h and include/SaHpiAtca.h     Sun Microsystems: </w:t>
      </w:r>
      <w:r>
        <w:tab/>
      </w:r>
      <w:r>
        <w:tab/>
        <w:t xml:space="preserve">     Some files under the marshal/t directory </w:t>
      </w:r>
      <w:r>
        <w:tab/>
      </w:r>
      <w:r>
        <w:tab/>
        <w:t xml:space="preserve">     Some files under the plugins/ipmidirect directory</w:t>
      </w:r>
    </w:p>
    <w:p w14:paraId="74AB2A5C" w14:textId="77777777" w:rsidR="00425AAE" w:rsidRDefault="00425AAE">
      <w:r>
        <w:t xml:space="preserve">  Other copyrights:</w:t>
      </w:r>
    </w:p>
    <w:p w14:paraId="6585131D" w14:textId="77777777" w:rsidR="00425AAE" w:rsidRDefault="00425AAE">
      <w:r>
        <w:t xml:space="preserve">    install-sh:      1994 X Consortium license     ltmain.sh, missing, depcomp, config.guess: GPL-2, but since they     </w:t>
      </w:r>
      <w:r>
        <w:tab/>
      </w:r>
      <w:r>
        <w:tab/>
        <w:t xml:space="preserve">     are generated with Autoconf, these are distributed </w:t>
      </w:r>
      <w:r>
        <w:tab/>
      </w:r>
      <w:r>
        <w:tab/>
        <w:t xml:space="preserve">     under the package's BSD license [END FILE=openhpi-2.14.1/debian/copyright]</w:t>
      </w:r>
    </w:p>
    <w:p w14:paraId="3D3B3DF1" w14:textId="77777777" w:rsidR="00425AAE" w:rsidRDefault="00425AAE" w:rsidP="000727EF">
      <w:pPr>
        <w:pStyle w:val="Heading2"/>
      </w:pPr>
      <w:r>
        <w:t xml:space="preserve"> </w:t>
      </w:r>
      <w:bookmarkStart w:id="484" w:name="_Toc399938301"/>
      <w:r>
        <w:t>openipmi (version 2.0.16):</w:t>
      </w:r>
      <w:bookmarkEnd w:id="484"/>
    </w:p>
    <w:p w14:paraId="24C40A70" w14:textId="77777777" w:rsidR="00425AAE" w:rsidRDefault="00425AAE" w:rsidP="000727EF">
      <w:pPr>
        <w:pStyle w:val="Heading3"/>
      </w:pPr>
      <w:r>
        <w:t>openipmi-2.0.16/debian/copyright:</w:t>
      </w:r>
    </w:p>
    <w:p w14:paraId="0FD133E5" w14:textId="77777777" w:rsidR="00425AAE" w:rsidRDefault="00425AAE">
      <w:r>
        <w:t>[BEGIN FILE=openipmi-2.0.16/debian/copyright] This package was debianized by NoÃ¨l KÃ¶the &lt;noel@debian.org&gt; on Tue, 12 Oct 2004 18:39:24 +0200.</w:t>
      </w:r>
    </w:p>
    <w:p w14:paraId="67C09D6C" w14:textId="77777777" w:rsidR="00425AAE" w:rsidRDefault="00425AAE">
      <w:r>
        <w:t xml:space="preserve">It was downloaded from http://openipmi.sourceforge.net/ </w:t>
      </w:r>
      <w:r>
        <w:tab/>
      </w:r>
      <w:r>
        <w:tab/>
      </w:r>
      <w:r>
        <w:tab/>
        <w:t>https://sf.net/projects/openipmi/</w:t>
      </w:r>
    </w:p>
    <w:p w14:paraId="63643224" w14:textId="77777777" w:rsidR="00425AAE" w:rsidRDefault="00425AAE">
      <w:r>
        <w:t>Copyright 2004 MontaVista Software Inc.</w:t>
      </w:r>
    </w:p>
    <w:p w14:paraId="15E47D3A" w14:textId="77777777" w:rsidR="00425AAE" w:rsidRDefault="00425AAE">
      <w:r>
        <w:t>Upstream Author: Corey Minyard &lt;cminyard@mvista.com&gt;</w:t>
      </w:r>
    </w:p>
    <w:p w14:paraId="79A4CDFE" w14:textId="77777777" w:rsidR="00425AAE" w:rsidRDefault="00425AAE">
      <w:r>
        <w:t>License:</w:t>
      </w:r>
    </w:p>
    <w:p w14:paraId="427F84C1" w14:textId="77777777" w:rsidR="00425AAE" w:rsidRDefault="00425AAE">
      <w:r>
        <w:t>Released under the terms of the GPL and some parts LGPL; see /usr/share/common-licenses/GPL and /usr/share/common-licenses/LGPL.</w:t>
      </w:r>
    </w:p>
    <w:p w14:paraId="3114C724" w14:textId="77777777" w:rsidR="00425AAE" w:rsidRDefault="00425AAE">
      <w:r>
        <w:lastRenderedPageBreak/>
        <w:t>[END FILE=openipmi-2.0.16/debian/copyright]</w:t>
      </w:r>
    </w:p>
    <w:p w14:paraId="0528808E" w14:textId="77777777" w:rsidR="00425AAE" w:rsidRDefault="00425AAE" w:rsidP="000727EF">
      <w:pPr>
        <w:pStyle w:val="Heading3"/>
      </w:pPr>
      <w:r>
        <w:t>openipmi-2.0.16/COPYING.BSD:</w:t>
      </w:r>
    </w:p>
    <w:p w14:paraId="7DD87E35" w14:textId="77777777" w:rsidR="00425AAE" w:rsidRDefault="00425AAE">
      <w:r>
        <w:t>[BEGIN FILE=openipmi-2.0.16/COPYING.BSD] Redistribution and use in source and binary forms, with or without modification, are permitted provided that the following conditions are met:</w:t>
      </w:r>
    </w:p>
    <w:p w14:paraId="756EA10D" w14:textId="77777777" w:rsidR="00425AAE" w:rsidRDefault="00425AAE">
      <w:r>
        <w:t xml:space="preserve">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30255BD8"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FILE=openipmi-2.0.16/COPYING.BSD]</w:t>
      </w:r>
    </w:p>
    <w:p w14:paraId="24414B81" w14:textId="77777777" w:rsidR="00425AAE" w:rsidRDefault="00425AAE" w:rsidP="000727EF">
      <w:pPr>
        <w:pStyle w:val="Heading3"/>
      </w:pPr>
      <w:r>
        <w:t>openipmi-2.0.16/COPYING:</w:t>
      </w:r>
    </w:p>
    <w:p w14:paraId="77FA6C20" w14:textId="77777777" w:rsidR="00425AAE" w:rsidRDefault="00425AAE">
      <w:r>
        <w:t xml:space="preserve">[BEGIN FILE=openipmi-2.0.16/COPYING] </w:t>
      </w:r>
      <w:r>
        <w:tab/>
      </w:r>
      <w:r>
        <w:tab/>
        <w:t xml:space="preserve">    GNU GENERAL PUBLIC LICENSE </w:t>
      </w:r>
      <w:r>
        <w:tab/>
      </w:r>
      <w:r>
        <w:tab/>
        <w:t xml:space="preserve">       Version 2, June 1991</w:t>
      </w:r>
    </w:p>
    <w:p w14:paraId="5D1306C7" w14:textId="77777777" w:rsidR="00425AAE" w:rsidRDefault="00425AAE">
      <w:r>
        <w:t xml:space="preserve"> Copyright (C) 1989, 1991 Free Software Foundation, Inc.      59 Temple Place, Suite 330, Boston, MA  02111-1307  USA  Everyone is permitted to copy and distribute verbatim copies  of this license document, but changing it is not allowed.</w:t>
      </w:r>
    </w:p>
    <w:p w14:paraId="3DF7E393" w14:textId="77777777" w:rsidR="00425AAE" w:rsidRDefault="00425AAE">
      <w:r>
        <w:tab/>
      </w:r>
      <w:r>
        <w:tab/>
      </w:r>
      <w:r>
        <w:tab/>
        <w:t xml:space="preserve">    </w:t>
      </w:r>
      <w:r w:rsidRPr="00CE7DF1">
        <w:t>Preamble</w:t>
      </w:r>
    </w:p>
    <w:p w14:paraId="69E24BBA" w14:textId="77777777" w:rsidR="00425AAE" w:rsidRDefault="00425AAE">
      <w:r>
        <w:t xml:space="preserve">  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w:t>
      </w:r>
    </w:p>
    <w:p w14:paraId="298009CB" w14:textId="77777777" w:rsidR="00425AAE" w:rsidRDefault="00425AAE">
      <w:r>
        <w:t xml:space="preserve">  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14:paraId="300487D0" w14:textId="77777777" w:rsidR="00425AAE" w:rsidRDefault="00425AAE">
      <w:r>
        <w:lastRenderedPageBreak/>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38DB12F3" w14:textId="77777777" w:rsidR="00425AAE" w:rsidRDefault="00425AAE">
      <w:r>
        <w:t xml:space="preserve">  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14:paraId="4772CCB1" w14:textId="77777777" w:rsidR="00425AAE" w:rsidRDefault="00425AAE">
      <w:r>
        <w:t xml:space="preserve">  We protect your rights with two steps: (1) copyright the software, and (2) offer you this license which gives you legal permission to copy, distribute and/or modify the software.</w:t>
      </w:r>
    </w:p>
    <w:p w14:paraId="1A238908"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604CAC81" w14:textId="77777777" w:rsidR="00425AAE" w:rsidRDefault="00425AAE">
      <w:r>
        <w:t xml:space="preserve">  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14:paraId="7882BE55" w14:textId="77777777" w:rsidR="00425AAE" w:rsidRDefault="00425AAE">
      <w:r>
        <w:t xml:space="preserve">  The precise terms and conditions for copying, distribution and modification follow.</w:t>
      </w:r>
    </w:p>
    <w:p w14:paraId="4ACCAB2E" w14:textId="77777777" w:rsidR="00425AAE" w:rsidRDefault="00425AAE">
      <w:r>
        <w:tab/>
      </w:r>
      <w:r>
        <w:tab/>
        <w:t xml:space="preserve">    GNU GENERAL PUBLIC LICENSE    TERMS AND CONDITIONS FOR COPYING, DISTRIBUTION AND MODIFICATION</w:t>
      </w:r>
    </w:p>
    <w:p w14:paraId="28CFD78F" w14:textId="77777777" w:rsidR="00425AAE" w:rsidRDefault="00425AAE">
      <w:r>
        <w:t xml:space="preserve">  0.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14:paraId="488D463E" w14:textId="77777777" w:rsidR="00425AAE" w:rsidRDefault="00425AAE">
      <w: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14:paraId="6ECC8253"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14:paraId="36B0A722" w14:textId="77777777" w:rsidR="00425AAE" w:rsidRDefault="00425AAE">
      <w:r>
        <w:t>You may charge a fee for the physical act of transferring a copy, and you may at your option offer warranty protection in exchange for a fee.</w:t>
      </w:r>
    </w:p>
    <w:p w14:paraId="32089C4B" w14:textId="77777777" w:rsidR="00425AAE" w:rsidRDefault="00425AAE">
      <w:r>
        <w:t xml:space="preserve">  2. You may modify your copy or copies of the Program or any portion of it, thus forming a work based on the Program, and copy and distribute such modifications or work under the terms of Section 1 above, provided that you also meet all of these conditions:</w:t>
      </w:r>
    </w:p>
    <w:p w14:paraId="0F60B407" w14:textId="77777777" w:rsidR="00425AAE" w:rsidRDefault="00425AAE">
      <w:r>
        <w:lastRenderedPageBreak/>
        <w:t xml:space="preserve">    a) You must cause the modified files to carry prominent notices     stating that you changed the files and the date of any change.</w:t>
      </w:r>
    </w:p>
    <w:p w14:paraId="0BE72EA9" w14:textId="77777777" w:rsidR="00425AAE" w:rsidRDefault="00425AAE">
      <w:r>
        <w:t xml:space="preserve">    b) You must cause any work that you distribute or publish, that in     whole or in part contains or is derived from the Program or any     part thereof, to be licensed as a whole at no charge to all third     parties under the terms of this License.</w:t>
      </w:r>
    </w:p>
    <w:p w14:paraId="3EF5D320" w14:textId="77777777" w:rsidR="00425AAE" w:rsidRDefault="00425AAE">
      <w:r>
        <w:t xml:space="preserve">    c)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14:paraId="77B14245" w14:textId="77777777" w:rsidR="00425AAE" w:rsidRDefault="00425AAE">
      <w:r>
        <w:t>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w:t>
      </w:r>
    </w:p>
    <w:p w14:paraId="6648547D" w14:textId="77777777" w:rsidR="00425AAE" w:rsidRDefault="00425AAE">
      <w:r>
        <w:t>Thus, it is not the intent of this section to claim rights or contest your rights to work written entirely by you; rather, the intent is to exercise the right to control the distribution of derivative or collective works based on the Program.</w:t>
      </w:r>
    </w:p>
    <w:p w14:paraId="7FDE3053" w14:textId="77777777" w:rsidR="00425AAE" w:rsidRDefault="00425AAE">
      <w:r>
        <w:t>In addition, mere aggregation of another work not based on the Program with the Program (or with a work based on the Program) on a volume of a storage or distribution medium does not bring the other work under the scope of this License.</w:t>
      </w:r>
    </w:p>
    <w:p w14:paraId="09F0D618" w14:textId="77777777" w:rsidR="00425AAE" w:rsidRDefault="00425AAE">
      <w:r>
        <w:t xml:space="preserve">  3. You may copy and distribute the Program (or a work based on it, under Section 2) in object code or executable form under the terms of Sections 1 and 2 above provided that you also do one of the following:</w:t>
      </w:r>
    </w:p>
    <w:p w14:paraId="77520698" w14:textId="77777777" w:rsidR="00425AAE" w:rsidRDefault="00425AAE">
      <w:r>
        <w:t xml:space="preserve">    a) Accompany it with the complete corresponding machine-readable     source code, which must be distributed under the terms of Sections     1 and 2 above on a medium customarily used for software interchange; or,</w:t>
      </w:r>
    </w:p>
    <w:p w14:paraId="20D3F80C" w14:textId="77777777" w:rsidR="00425AAE" w:rsidRDefault="00425AAE">
      <w:r>
        <w:t xml:space="preserve">    b)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14:paraId="7EDF9D87" w14:textId="77777777" w:rsidR="00425AAE" w:rsidRDefault="00425AAE">
      <w:r>
        <w:t xml:space="preserve">    c)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w:t>
      </w:r>
    </w:p>
    <w:p w14:paraId="63AB3495" w14:textId="77777777" w:rsidR="00425AAE" w:rsidRDefault="00425AAE">
      <w:r>
        <w:t xml:space="preserve">The source code for a work means the preferred form of the work for making modifications to it.  For an executable work, complete source code means all the source code for all modules it contains, plus any associated interface definition files, plus the </w:t>
      </w:r>
      <w:r>
        <w:lastRenderedPageBreak/>
        <w:t>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3A0D31BD" w14:textId="77777777" w:rsidR="00425AAE" w:rsidRDefault="00425AAE">
      <w: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14:paraId="2739F1EF" w14:textId="77777777" w:rsidR="00425AAE" w:rsidRDefault="00425AAE">
      <w:r>
        <w:t xml:space="preserve">  4.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14:paraId="7503223B" w14:textId="77777777" w:rsidR="00425AAE" w:rsidRDefault="00425AAE">
      <w:r>
        <w:t xml:space="preserve">  5.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14:paraId="14452B6B"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14:paraId="3C9F769F" w14:textId="77777777" w:rsidR="00425AAE" w:rsidRDefault="00425AAE">
      <w:r>
        <w:t xml:space="preserve">  7.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14:paraId="4C9687EE" w14:textId="77777777" w:rsidR="00425AAE" w:rsidRDefault="00425AAE">
      <w:r>
        <w:t>If any portion of this section is held invalid or unenforceable under any particular circumstance, the balance of the section is intended to apply and the section as a whole is intended to apply in other circumstances.</w:t>
      </w:r>
    </w:p>
    <w:p w14:paraId="45E98AF4" w14:textId="77777777" w:rsidR="00425AAE" w:rsidRDefault="00425AAE">
      <w:r>
        <w:t xml:space="preserve">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t>
      </w:r>
      <w:r>
        <w:lastRenderedPageBreak/>
        <w:t>willing to distribute software through any other system and a licensee cannot impose that choice.</w:t>
      </w:r>
    </w:p>
    <w:p w14:paraId="2B849626" w14:textId="77777777" w:rsidR="00425AAE" w:rsidRDefault="00425AAE">
      <w:r>
        <w:t>This section is intended to make thoroughly clear what is believed to be a consequence of the rest of this License.</w:t>
      </w:r>
    </w:p>
    <w:p w14:paraId="1880EBAD" w14:textId="77777777" w:rsidR="00425AAE" w:rsidRDefault="00425AAE">
      <w:r>
        <w:t xml:space="preserve">  8.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24DE0458" w14:textId="77777777" w:rsidR="00425AAE" w:rsidRDefault="00425AAE">
      <w:r>
        <w:t xml:space="preserve">  9. The Free Software Foundation may publish revised and/or new versions of the General Public License from time to time.  Such new versions will be similar in spirit to the present version, but may differ in detail to address new problems or concerns.</w:t>
      </w:r>
    </w:p>
    <w:p w14:paraId="74597C28" w14:textId="77777777" w:rsidR="00425AAE" w:rsidRDefault="00425AAE">
      <w: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14:paraId="27FD02B8" w14:textId="77777777" w:rsidR="00425AAE" w:rsidRDefault="00425AAE">
      <w:r>
        <w:t xml:space="preserve">  10.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305E0DCF" w14:textId="77777777" w:rsidR="00425AAE" w:rsidRDefault="00425AAE">
      <w:r>
        <w:tab/>
      </w:r>
      <w:r>
        <w:tab/>
      </w:r>
      <w:r>
        <w:tab/>
        <w:t xml:space="preserve">    NO WARRANTY</w:t>
      </w:r>
    </w:p>
    <w:p w14:paraId="2344842F" w14:textId="77777777" w:rsidR="00425AAE" w:rsidRDefault="00425AAE">
      <w:r>
        <w:t xml:space="preserve">  11.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68FCB94" w14:textId="77777777" w:rsidR="00425AAE" w:rsidRDefault="00425AAE">
      <w:r>
        <w:t xml:space="preserve">  12.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w:t>
      </w:r>
      <w:r>
        <w:lastRenderedPageBreak/>
        <w:t>ANY OTHER PROGRAMS), EVEN IF SUCH HOLDER OR OTHER PARTY HAS BEEN ADVISED OF THE POSSIBILITY OF SUCH DAMAGES.</w:t>
      </w:r>
    </w:p>
    <w:p w14:paraId="2581B1B4" w14:textId="77777777" w:rsidR="00425AAE" w:rsidRDefault="00425AAE">
      <w:r>
        <w:tab/>
      </w:r>
      <w:r>
        <w:tab/>
        <w:t xml:space="preserve">     END OF TERMS AND CONDITIONS</w:t>
      </w:r>
    </w:p>
    <w:p w14:paraId="7B8AFE0F" w14:textId="77777777" w:rsidR="00425AAE" w:rsidRDefault="00425AAE">
      <w:r>
        <w:tab/>
        <w:t xml:space="preserve">    How to Apply These Terms to Your New Programs</w:t>
      </w:r>
    </w:p>
    <w:p w14:paraId="1E418415" w14:textId="77777777" w:rsidR="00425AAE" w:rsidRDefault="00425AAE">
      <w:r>
        <w:t xml:space="preserve">  If you develop a new program, and you want it to be of the greatest possible use to the public, the best way to achieve this is to make it free software which everyone can redistribute and change under these terms.</w:t>
      </w:r>
    </w:p>
    <w:p w14:paraId="5274CC34"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65CAD808" w14:textId="77777777" w:rsidR="00425AAE" w:rsidRDefault="00425AAE">
      <w:r>
        <w:t xml:space="preserve">    &lt;one line to give the program's name and a brief idea of what it does.&gt;     Copyright (C) &lt;year&gt;  &lt;name of author&gt;</w:t>
      </w:r>
    </w:p>
    <w:p w14:paraId="31CE8F63"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5C5F92B1"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598B8650" w14:textId="77777777" w:rsidR="00425AAE" w:rsidRDefault="00425AAE">
      <w:r>
        <w:t xml:space="preserve">    You should have received a copy of the GNU General Public License     along with this program; if not, write to the Free Software     Foundation, Inc., 59 Temple Place, Suite 330, Boston, MA  02111-1307  USA</w:t>
      </w:r>
    </w:p>
    <w:p w14:paraId="58AC881F" w14:textId="77777777" w:rsidR="00425AAE" w:rsidRDefault="00425AAE">
      <w:r>
        <w:t xml:space="preserve"> Also add information on how to contact you by electronic and paper mail.</w:t>
      </w:r>
    </w:p>
    <w:p w14:paraId="6DEEFE07" w14:textId="77777777" w:rsidR="00425AAE" w:rsidRDefault="00425AAE">
      <w:r>
        <w:t>If the program is interactive, make it output a short notice like this when it starts in an interactive mode:</w:t>
      </w:r>
    </w:p>
    <w:p w14:paraId="04943A8C" w14:textId="77777777" w:rsidR="00425AAE" w:rsidRDefault="00425AAE">
      <w:r>
        <w:t xml:space="preserve">    Gnomovision version 69, Copyright (C) year  name of author     Gnomovision comes with ABSOLUTELY NO WARRANTY; for details type `show w'.     This is free software, and you are welcome to redistribute it     under certain conditions; type `show c' for details.</w:t>
      </w:r>
    </w:p>
    <w:p w14:paraId="4596C4D5"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4409ED28" w14:textId="77777777" w:rsidR="00425AAE" w:rsidRDefault="00425AAE">
      <w:r>
        <w:t>You should also get your employer (if you work as a programmer) or your school, if any, to sign a copyright disclaimer for the program, if necessary.  Here is a sample; alter the names:</w:t>
      </w:r>
    </w:p>
    <w:p w14:paraId="4BDBDFD6" w14:textId="77777777" w:rsidR="00425AAE" w:rsidRDefault="00425AAE">
      <w:r>
        <w:t xml:space="preserve">  Yoyodyne, Inc., hereby disclaims all copyright interest in the program   `Gnomovision' (which makes passes at compilers) written by James Hacker.</w:t>
      </w:r>
    </w:p>
    <w:p w14:paraId="4D26F972" w14:textId="77777777" w:rsidR="00425AAE" w:rsidRDefault="00425AAE">
      <w:r>
        <w:t xml:space="preserve">  &lt;signature of Ty Coon&gt;, 1 April 1989   Ty Coon, President of Vice</w:t>
      </w:r>
    </w:p>
    <w:p w14:paraId="6B3C690C" w14:textId="77777777" w:rsidR="00425AAE" w:rsidRDefault="00425AAE">
      <w:r>
        <w:t>This General Public License does not permit incorporating your program into proprietary programs.  If your program is a subroutine library, you may consider it more useful to permit linking proprietary applications with the library.  If this is what you want to do, use the GNU Library General Public License instead of this License. [END FILE=openipmi-2.0.16/COPYING]</w:t>
      </w:r>
    </w:p>
    <w:p w14:paraId="0796DB03" w14:textId="77777777" w:rsidR="00425AAE" w:rsidRDefault="00425AAE" w:rsidP="000727EF">
      <w:pPr>
        <w:pStyle w:val="Heading2"/>
      </w:pPr>
      <w:r>
        <w:lastRenderedPageBreak/>
        <w:t xml:space="preserve"> </w:t>
      </w:r>
      <w:bookmarkStart w:id="485" w:name="_Toc399938302"/>
      <w:r>
        <w:t>open-iscsi (version 2.0.873+git0.3b4b4500):</w:t>
      </w:r>
      <w:bookmarkEnd w:id="485"/>
    </w:p>
    <w:p w14:paraId="415CBA10" w14:textId="77777777" w:rsidR="00425AAE" w:rsidRDefault="00425AAE" w:rsidP="000727EF">
      <w:pPr>
        <w:pStyle w:val="Heading3"/>
      </w:pPr>
      <w:r>
        <w:t>open-iscsi-2.0.873+git0.3b4b4500/debian/copyright:</w:t>
      </w:r>
    </w:p>
    <w:p w14:paraId="1D5AC597" w14:textId="77777777" w:rsidR="00425AAE" w:rsidRDefault="00425AAE">
      <w:r>
        <w:t>[BEGIN FILE=open-iscsi-2.0.873+git0.3b4b4500/debian/copyright] This package was debianized by Philipp Hug &lt;debian@hug.cx&gt; on Tue, 07 Mar 2005 01:22:53 +0100.</w:t>
      </w:r>
    </w:p>
    <w:p w14:paraId="3E5AFA29" w14:textId="77777777" w:rsidR="00425AAE" w:rsidRDefault="00425AAE">
      <w:r>
        <w:t>Based on linux-iscsi debianization from Chad Tindel &lt;chad.tindel@hp.com&gt;</w:t>
      </w:r>
    </w:p>
    <w:p w14:paraId="433BDB99" w14:textId="77777777" w:rsidR="00425AAE" w:rsidRDefault="00425AAE">
      <w:r>
        <w:t>It was downloaded from http://www.open-iscsi.org/</w:t>
      </w:r>
    </w:p>
    <w:p w14:paraId="6A645B37" w14:textId="77777777" w:rsidR="00425AAE" w:rsidRDefault="00425AAE">
      <w:r>
        <w:t>Upstream Authors: Open-iSCSI Developers &lt;http://www.open-iscsi.org&gt; Copyright: (C) Dmitry Yusupov &lt;dima@neterion.com&gt; and others.</w:t>
      </w:r>
    </w:p>
    <w:p w14:paraId="270C36A2" w14:textId="77777777" w:rsidR="00425AAE" w:rsidRDefault="00425AAE">
      <w:r>
        <w:t>License:</w:t>
      </w:r>
    </w:p>
    <w:p w14:paraId="1A989CAD" w14:textId="77777777" w:rsidR="00425AAE" w:rsidRDefault="00425AAE">
      <w:r>
        <w:t xml:space="preserve">    You are free to distribute this software under the terms of the GNU General     Public License v2 (or at your option) any later version.  On Debian systems,     the complete text of the GNU General Public License can be found in the file     `/usr/share/common-licenses/GPL-2'.</w:t>
      </w:r>
    </w:p>
    <w:p w14:paraId="6BBF58AF" w14:textId="77777777" w:rsidR="00425AAE" w:rsidRDefault="00425AAE">
      <w:r>
        <w:t>The Debian packaging is copyright 2009, Ritesh Raj Sarraf &lt;rrs@researchut.com&gt; and is licensed under the GPL 2 license, see `/usr/share/common-licenses/GPL-2'. [END FILE=open-iscsi-2.0.873+git0.3b4b4500/debian/copyright]</w:t>
      </w:r>
    </w:p>
    <w:p w14:paraId="26BA287D" w14:textId="77777777" w:rsidR="00425AAE" w:rsidRDefault="00425AAE" w:rsidP="000727EF">
      <w:pPr>
        <w:pStyle w:val="Heading2"/>
      </w:pPr>
      <w:r>
        <w:t xml:space="preserve"> </w:t>
      </w:r>
      <w:bookmarkStart w:id="486" w:name="_Toc399938303"/>
      <w:r>
        <w:t>openjdk-7-7u65 (version 2.5.1):</w:t>
      </w:r>
      <w:bookmarkEnd w:id="486"/>
    </w:p>
    <w:p w14:paraId="4EB00113" w14:textId="77777777" w:rsidR="00425AAE" w:rsidRDefault="00425AAE" w:rsidP="000727EF">
      <w:pPr>
        <w:pStyle w:val="Heading3"/>
      </w:pPr>
      <w:r>
        <w:t>openjdk-7-7u65-2.5.1/debian/copyright:</w:t>
      </w:r>
    </w:p>
    <w:p w14:paraId="5126228C" w14:textId="77777777" w:rsidR="00425AAE" w:rsidRDefault="00425AAE">
      <w:r>
        <w:t>[BEGIN FILE=openjdk-7-7u65-2.5.1/debian/copyright] This package was debianized by Matthias Klose &lt;doko@ubuntu.com&gt; on Wed, 08 Aug 2007 15:55:39 +0200.</w:t>
      </w:r>
    </w:p>
    <w:p w14:paraId="3F083D3C" w14:textId="77777777" w:rsidR="00425AAE" w:rsidRDefault="00425AAE">
      <w:r>
        <w:t xml:space="preserve">It was downloaded from </w:t>
      </w:r>
      <w:r>
        <w:tab/>
        <w:t xml:space="preserve">http://icedtea.classpath.org </w:t>
      </w:r>
      <w:r>
        <w:tab/>
        <w:t xml:space="preserve">http://download.java.net/openjdk/jdk7/ </w:t>
      </w:r>
      <w:r>
        <w:tab/>
        <w:t>http://ftp.gnome.org/pub/GNOME/sources/java-access-bridge/</w:t>
      </w:r>
    </w:p>
    <w:p w14:paraId="3A22019C" w14:textId="77777777" w:rsidR="00425AAE" w:rsidRDefault="00425AAE">
      <w:r>
        <w:t>------------------------------------------------------------------------------ Upstream Authors:</w:t>
      </w:r>
    </w:p>
    <w:p w14:paraId="45A49D35" w14:textId="77777777" w:rsidR="00425AAE" w:rsidRDefault="00425AAE">
      <w:r>
        <w:t>IcedTea (see AUTHORS for a current list):     Lillian Angel &lt;langel@redhat.com&gt;     Gary Benson &lt;gbenson@redhat.com&gt;     Tania Bento &lt;tbento@redhat.com&gt;     Deepak Bhole &lt;dbhole@redhat.com&gt;     Thomas Fitzsimmons &lt;fitzsim@redhat.com&gt;     Kyle Galloway &lt;kgallowa@redhat.com&gt;     Andrew Haley &lt;aph@redhat.com&gt;     Ioana Iivan &lt;iivan@redhat.com&gt;     Matthias Klose &lt;doko@ubuntu.com&gt;     Francis Kung &lt;fkung@redhat.com&gt;     Omair Majid &lt;omajid@redhat.com&gt;     Casey Marshall &lt;csm@gnu.org&gt;     Raif Naffah &lt;admin@naffah-raif.name&gt;     Joshua Sumali &lt;jsumali@redhat.com&gt;     Christian Thalinger &lt;twisti@complang.tuwien.ac.at&gt;     Mark Wielaard &lt;mark@klomp.org&gt;</w:t>
      </w:r>
    </w:p>
    <w:p w14:paraId="572FC46F" w14:textId="77777777" w:rsidR="00425AAE" w:rsidRDefault="00425AAE">
      <w:r>
        <w:t>IcedTea Sound (see AUTHORS for a current list):     Andrew John Hughes &lt;gnu_andrew@member.fsf.org, gnu.andrew@redhat.com&gt;     Ioana Ivan &lt;iivan@redhat.com&gt;     Matthias Klose &lt;doko@ubuntu.com&gt;     Denis Lila &lt;dlila@redhat.com&gt;     Omair Majid &lt;omajid@redhat.com&gt;     Xerxes RÃ¥nby &lt;xerxes@zafena.se&gt;     Marc Schoenefeld &lt;mschoene@redhat.com&gt;     Joshua Sumali &lt;jsumali@redhat.com&gt;     Jon VanAlten &lt;jon.vanalten@redhat.com&gt;</w:t>
      </w:r>
    </w:p>
    <w:p w14:paraId="5E8FA96B" w14:textId="77777777" w:rsidR="00425AAE" w:rsidRDefault="00425AAE">
      <w:r>
        <w:lastRenderedPageBreak/>
        <w:t>OpenJDK:     Sun Microsystems, Inc.     Oracle and/or its affiliates.</w:t>
      </w:r>
    </w:p>
    <w:p w14:paraId="48635892" w14:textId="77777777" w:rsidR="00425AAE" w:rsidRDefault="00425AAE">
      <w:r>
        <w:t>Java Access Bridge:     Bill Haneman &lt;bill.haneman@sun.com&gt;     Louise Miller     GergÃµ Ã‰rdi &lt;cactus@cactus.rulez.org&gt;     Laszlo (Laca) Peter &lt;laszlo.peter@sun.com&gt;     Jeff Cai&lt;jeff.cai@sun.com&gt;     George Kraft IV &lt;gk4@us.ibm.com&gt;     Padraig O'Briain &lt;padraig.obriain@sun.com&gt;     Darren Kenny &lt;darren.kenny@sun.com&gt;</w:t>
      </w:r>
    </w:p>
    <w:p w14:paraId="2649A5B1" w14:textId="77777777" w:rsidR="00425AAE" w:rsidRDefault="00425AAE">
      <w:r>
        <w:t>Packaging:     Matthias Klose</w:t>
      </w:r>
    </w:p>
    <w:p w14:paraId="72664A2B" w14:textId="77777777" w:rsidR="00425AAE" w:rsidRDefault="00425AAE">
      <w:r>
        <w:t xml:space="preserve">------------------------------------------------------------------------------ Copyright: </w:t>
      </w:r>
    </w:p>
    <w:p w14:paraId="59384FC7" w14:textId="77777777" w:rsidR="00425AAE" w:rsidRDefault="00425AAE">
      <w:r>
        <w:t>IcedTea:     Portions Copyright Â© 2007 Lillian Angel &lt;langel@redhat.com&gt;     Portions Copyright Â© 2007 Gary Benson &lt;gbenson@redhat.com&gt;     Portions Copyright Â© 2007 Tania Bento &lt;tbento@redhat.com&gt;     Portions Copyright Â© 2008 Deepak Bhole &lt;dbhole@redhat.com&gt;     Portions Copyright Â© 2007 Thomas Fitzsimmons &lt;fitzsim@redhat.com&gt;     Portions Copyright Â© 2007 Kyle Galloway &lt;kgallowa@redhat.com&gt;     Portions Copyright Â© 2007 Andrew Haley &lt;aph@redhat.com&gt;     Portions Copyright Â© 2008 Ioana Iivan &lt;iivan@redhat.com&gt;     Portions Copyright Â© 2007 Matthias Klose &lt;doko@ubuntu.com&gt;     Portions Copyright Â© 2007 Francis Kung &lt;fkung@redhat.com&gt;     Portions Copyright Â© 2008 Omair Majid &lt;omajid@redhat.com&gt;     Portions Copyright Â© 2007 Casey Marshall &lt;csm@gnu.org&gt;     Portions Copyright Â© 2007 Raif Naffah &lt;admin@naffah-raif.name&gt;     Portions Copyright Â© 2007 Joshua Sumali &lt;jsumali@redhat.com&gt;     Portions Copyright Â© 2007 Christian Thalinger &lt;twisti@complang.tuwien.ac.at&gt;     Portions Copyright Â© 2007 Mark Wielaard &lt;mark@klomp.org&gt;     Portions Copyright Â© 2007, 2008 Red Hat, Inc.     Portions Copyright Â© 2001-2003 Jon A. Maxwell (JAM)     Portions Copyright Â© 1992, 1995-2007 Sun Microsystems, Inc.     Portions Copyright Â© 2007 Matthew Flaschen     Portions Copyright Â© 2000-2002 Marc De Scheemaecker     Portions Copyright Â© 1991-1998 Thomas G. Lane     Portions Copyright Â© 2007 Free Software Foundation, Inc.      IcedTea Sound:     Portions Copyright Â© 2008-2011 Red Hat, Inc.</w:t>
      </w:r>
    </w:p>
    <w:p w14:paraId="60595E62" w14:textId="77777777" w:rsidR="00425AAE" w:rsidRDefault="00425AAE">
      <w:r>
        <w:t>OpenJDK:     Copyright Â© 1996-2007 Sun Microsystems, Inc.     Copyright Â© 1996-2007 Oracle and/or its affiliates.     For third party copyrights see below (copies from the third party readme).     Portions Copyright Â© 1993-1999 IBM Corp.     Portions Copyright Â© 1997 Eastman Kodak Company.     Portions Copyright Â© 1999-2005 The Apache Software Foundation.</w:t>
      </w:r>
    </w:p>
    <w:p w14:paraId="5F86AE51" w14:textId="77777777" w:rsidR="00425AAE" w:rsidRDefault="00425AAE">
      <w:r>
        <w:t>Java Access Bridge:     Portions Copyright Â© 2002-2007 Bill Haneman &lt;bill.haneman@sun.com&gt;     Portions Copyright Â© 2002-2007 Louise Miller     Portions Copyright Â© 2002-2007 GergÃµ Ã‰rdi &lt;cactus@cactus.rulez.org&gt;     Portions Copyright Â© 2002-2007 Laszlo (Laca) Peter &lt;laszlo.peter@sun.com&gt;     Portions Copyright Â© 2002-2007 Jeff Cai&lt;jeff.cai@sun.com&gt;     Portions Copyright Â© 2002-2007 George Kraft IV &lt;gk4@us.ibm.com&gt;     Portions Copyright Â© 2002-2007 Padraig O'Briain &lt;padraig.obriain@sun.com&gt;     Portions Copyright Â© 2002-2007 Darren Kenny &lt;darren.kenny@sun.com&gt;</w:t>
      </w:r>
    </w:p>
    <w:p w14:paraId="4CDA35A9" w14:textId="77777777" w:rsidR="00425AAE" w:rsidRDefault="00425AAE">
      <w:r>
        <w:t>Packaging:     Copyright Â© 2007-2014 Canonical Ltd.</w:t>
      </w:r>
    </w:p>
    <w:p w14:paraId="6A49853C" w14:textId="77777777" w:rsidR="00425AAE" w:rsidRDefault="00425AAE">
      <w:r>
        <w:t>------------------------------------------------------------------------------ License:</w:t>
      </w:r>
    </w:p>
    <w:p w14:paraId="21893DC5" w14:textId="77777777" w:rsidR="00425AAE" w:rsidRDefault="00425AAE">
      <w:r>
        <w:t>NOTE: the combined work which includes the upstream components below carries forward the OpenJDK Assembly Exception (text included below).</w:t>
      </w:r>
    </w:p>
    <w:p w14:paraId="2913626B" w14:textId="77777777" w:rsidR="00425AAE" w:rsidRDefault="00425AAE">
      <w:r>
        <w:lastRenderedPageBreak/>
        <w:t>Packaging: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7B37105" w14:textId="77777777" w:rsidR="00425AAE" w:rsidRDefault="00425AAE">
      <w:r>
        <w:t xml:space="preserve">  The above copyright notice and this permission notice shall be   included in all copies or substantial portions of the Software.</w:t>
      </w:r>
    </w:p>
    <w:p w14:paraId="6A03B7F6"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BB54ED5" w14:textId="77777777" w:rsidR="00425AAE" w:rsidRDefault="00425AAE">
      <w:r>
        <w:t>IcedTea and IcedTea Sound:   IcedTea is licensed under the GPL v2. See `/usr/share/common-licenses/GPL-2'.   The exception is: CLASSPATH EXCEPTION TO THE GPL.</w:t>
      </w:r>
    </w:p>
    <w:p w14:paraId="659DFB85" w14:textId="77777777" w:rsidR="00425AAE" w:rsidRDefault="00425AAE">
      <w:r>
        <w:t xml:space="preserve">  The sound files (pulseaudio/testsounds/*.wav) were taken from the KDE Project    (www.kde.org). A copy of them can be obtained from    http://websvn.kde.org/branches/KDE/4.0/kdeartwork/sounds/ . They are licensed    by the copyright holders as GPLv2.</w:t>
      </w:r>
    </w:p>
    <w:p w14:paraId="78C71BB8" w14:textId="77777777" w:rsidR="00425AAE" w:rsidRDefault="00425AAE">
      <w:r>
        <w:t>IcedTea/rewriter:   This program is free software: you can redistribute it and/or modify   it under the terms of the GNU Affero General Public License as   published by the Free Software Foundation, either version 3 of the   License, or (at your option) any later version.</w:t>
      </w:r>
    </w:p>
    <w:p w14:paraId="097F4C19" w14:textId="77777777" w:rsidR="00425AAE" w:rsidRDefault="00425AAE">
      <w:r>
        <w:t xml:space="preserve">  This program is distributed in the hope that it will be useful,   but WITHOUT ANY WARRANTY; without even the implied warranty of   MERCHANTABILITY or FITNESS FOR A PARTICULAR PURPOSE.  See the   GNU Affero General Public License for more details.</w:t>
      </w:r>
    </w:p>
    <w:p w14:paraId="7396FE12" w14:textId="77777777" w:rsidR="00425AAE" w:rsidRDefault="00425AAE">
      <w:r>
        <w:t xml:space="preserve">  You should have received a copy of the GNU Affero General Public License   along with this program.  If not, see &lt;http://www.gnu.org/licenses/&gt;.</w:t>
      </w:r>
    </w:p>
    <w:p w14:paraId="029DF214" w14:textId="77777777" w:rsidR="00425AAE" w:rsidRDefault="00425AAE">
      <w:r>
        <w:t>OpenJDK:   OpenJDK is licensed under the GPL v2 with exceptions,   see `/usr/share/common-licenses/GPL-2'.   The exceptions are:    - CLASSPATH EXCEPTION TO THE GPL    - OPENJDK ASSEMBLY EXCEPTION   Various third party code in OpenJDK is licensed under different licenses.   See below (THIRD_PARTY_README).</w:t>
      </w:r>
    </w:p>
    <w:p w14:paraId="005C8E5C" w14:textId="77777777" w:rsidR="00425AAE" w:rsidRDefault="00425AAE">
      <w:r>
        <w:t>Java Access Bridge:   Java Access Bridge is licensed under the LGPL v2.   See `/usr/share/common-licenses/LGPL-2'.</w:t>
      </w:r>
    </w:p>
    <w:p w14:paraId="79CE0F86" w14:textId="77777777" w:rsidR="00425AAE" w:rsidRDefault="00425AAE">
      <w:r>
        <w:t>A Note About License Headers ----------------------------</w:t>
      </w:r>
    </w:p>
    <w:p w14:paraId="7136900A" w14:textId="77777777" w:rsidR="00425AAE" w:rsidRDefault="00425AAE">
      <w:r>
        <w:t>Some sources downloaded from openjdk.java.net do not display the GPL license header.  Instances are:</w:t>
      </w:r>
    </w:p>
    <w:p w14:paraId="5540D621" w14:textId="77777777" w:rsidR="00425AAE" w:rsidRDefault="00425AAE">
      <w:r>
        <w:t xml:space="preserve"> - The files in openjdk/j2se/src/share/classes/javax/xml/stream/ seem to     comprise the BEA-StAX source code</w:t>
      </w:r>
    </w:p>
    <w:p w14:paraId="33638BA0" w14:textId="77777777" w:rsidR="00425AAE" w:rsidRDefault="00425AAE">
      <w:r>
        <w:lastRenderedPageBreak/>
        <w:t xml:space="preserve">   http://ftpna2.bea.com/pub/downloads/jsr173.jar</w:t>
      </w:r>
    </w:p>
    <w:p w14:paraId="0CF05896" w14:textId="77777777" w:rsidR="00425AAE" w:rsidRDefault="00425AAE">
      <w:r>
        <w:t xml:space="preserve">   with some Sun-specific modifications.  We're assuming that Sun is    bundling BEA-StAX under the terms of the Apache License 2.0 and    that the modifications are owned by Sun.</w:t>
      </w:r>
    </w:p>
    <w:p w14:paraId="7B8335B3" w14:textId="77777777" w:rsidR="00425AAE" w:rsidRDefault="00425AAE">
      <w:r>
        <w:t xml:space="preserve"> - We are assuming that these files are owned by Sun:    openjdk/j2se/src/share/classes/**/resources/*.properties</w:t>
      </w:r>
    </w:p>
    <w:p w14:paraId="73B0119B" w14:textId="77777777" w:rsidR="00425AAE" w:rsidRDefault="00425AAE">
      <w:r>
        <w:t>The downloaded sources include a script that inserts proprietary license headers into the source files it generates.  The script itself is GPL'd so we patched them to emit the GPL header. The file is:   openjdk/j2se/make/java/nio/genExceptions.sh</w:t>
      </w:r>
    </w:p>
    <w:p w14:paraId="44A051A2" w14:textId="77777777" w:rsidR="00425AAE" w:rsidRDefault="00425AAE">
      <w:r>
        <w:t>------------------------------------------------------------------------------ CLASSPATH EXCEPTION TO THE GPL</w:t>
      </w:r>
    </w:p>
    <w:p w14:paraId="55688419" w14:textId="77777777" w:rsidR="00425AAE" w:rsidRDefault="00425AAE">
      <w:r>
        <w:t>Certain source files distributed by Sun Microsystems, Inc.  are subject to the following clarification and special exception to the GPL, but only where Sun has expressly included in the particular source file's header the words Sun designates this particular file as subject to the Classpath exception as provided by Sun in the LICENSE file that accompanied this code.</w:t>
      </w:r>
    </w:p>
    <w:p w14:paraId="25A0A187" w14:textId="77777777" w:rsidR="00425AAE" w:rsidRDefault="00425AAE">
      <w:r>
        <w:t xml:space="preserve">    Linking this library statically or dynamically with other modules is making     a combined work based on this library.  Thus, the terms and conditions of     the GNU General Public License cover the whole combination.</w:t>
      </w:r>
    </w:p>
    <w:p w14:paraId="1E6187D8" w14:textId="77777777" w:rsidR="00425AAE" w:rsidRDefault="00425AAE">
      <w:r>
        <w:t xml:space="preserve">    As a special exception, the copyright holders of this library give you     permission to link this library with independent modules to produce an     executable, regardless of the license terms of these independent modules,     and to copy and distribute the resulting executable under terms of your     choice, provided that you also meet, for each linked independent module,     the terms and conditions of the license of that module.  An independent     module is a module which is not derived from or based on this library.  If     you modify this library, you may extend this exception to your version of     the library, but you are not obligated to do so.  If you do not wish to do     so, delete this exception statement from your version.</w:t>
      </w:r>
    </w:p>
    <w:p w14:paraId="1EA52E1B" w14:textId="77777777" w:rsidR="00425AAE" w:rsidRDefault="00425AAE">
      <w:r>
        <w:t>------------------------------------------------------------------------------ OPENJDK ASSEMBLY EXCEPTION</w:t>
      </w:r>
    </w:p>
    <w:p w14:paraId="41E683F8" w14:textId="77777777" w:rsidR="00425AAE" w:rsidRDefault="00425AAE">
      <w:r>
        <w:t>The OpenJDK source code made available by Sun at openjdk.java.net and openjdk.dev.java.net (OpenJDK Code) is distributed under the terms of the GNU General Public License &lt;http://www.gnu.org/copyleft/gpl.html&gt; version 2 only (GPL2), with the following clarification and special exception.</w:t>
      </w:r>
    </w:p>
    <w:p w14:paraId="4361A9D8" w14:textId="77777777" w:rsidR="00425AAE" w:rsidRDefault="00425AAE">
      <w:r>
        <w:t xml:space="preserve">    Linking this OpenJDK Code statically or dynamically with other code     is making a combined work based on this library.  Thus, the terms     and conditions of GPL2 cover the whole combination.</w:t>
      </w:r>
    </w:p>
    <w:p w14:paraId="14BD9AC3" w14:textId="77777777" w:rsidR="00425AAE" w:rsidRDefault="00425AAE">
      <w:r>
        <w:t xml:space="preserve">    As a special exception, Sun gives you permission to link this     OpenJDK Code with certain code licensed by Sun as indicated at     http://openjdk.java.net/legal/exception-modules-2007-05-08.html     (Designated Exception Modules) to produce an executable,     regardless of the license terms of the Designated Exception Modules,     and to copy and distribute the resulting executable under GPL2,     provided that the Designated Exception Modules continue to be     governed by the licenses under which they were offered by Sun.</w:t>
      </w:r>
    </w:p>
    <w:p w14:paraId="48E6F5C5" w14:textId="77777777" w:rsidR="00425AAE" w:rsidRDefault="00425AAE">
      <w:r>
        <w:lastRenderedPageBreak/>
        <w:t>As such, it allows licensees and sublicensees of Sun's GPL2 OpenJDK Code to build an executable that includes those portions of necessary code that Sun could not provide under GPL2 (or that Sun has provided under GPL2 with the Classpath exception).  If you modify or add to the OpenJDK code, that new GPL2 code may still be combined with Designated Exception Modules if the new code is made subject to this exception by its copyright holder.</w:t>
      </w:r>
    </w:p>
    <w:p w14:paraId="5F6F529E" w14:textId="77777777" w:rsidR="00425AAE" w:rsidRDefault="00425AAE">
      <w:r>
        <w:t>------------------------------------------------------------------------------ OpenJDK Trademark Notice Version 1.1, 2008/3/10</w:t>
      </w:r>
    </w:p>
    <w:p w14:paraId="4CC15F40" w14:textId="77777777" w:rsidR="00425AAE" w:rsidRDefault="00425AAE">
      <w:r>
        <w:t>OpenJDK (the Name) is a trademark of Sun Microsystems, Inc. (the Owner). Owner permits any person obtaining a copy of this software (the Software) which is based on original software retrieved from one of the following websites: http://download.java.net/openjdk, http://hg.openjdk.java.net/jdk6, or http://openjdk.java.net (each a Website, with the original software made available by the Owner on a Website being known as the Website Software) to use the Name in package names and version strings of the Software subject to the following conditions:</w:t>
      </w:r>
    </w:p>
    <w:p w14:paraId="316FEAA6" w14:textId="77777777" w:rsidR="00425AAE" w:rsidRDefault="00425AAE">
      <w:r>
        <w:t xml:space="preserve">  - The Software is a substantially complete implementation of the OpenJDK     development kit or runtime environment code made available by Owner on a     Website, and the vast majority of the Software code is identical to the     upstream Website Software;</w:t>
      </w:r>
    </w:p>
    <w:p w14:paraId="2D89B853" w14:textId="77777777" w:rsidR="00425AAE" w:rsidRDefault="00425AAE">
      <w:r>
        <w:t xml:space="preserve">  - No permission is hereby granted to use the Name in any other manner,     unless such use constitutes fair use.</w:t>
      </w:r>
    </w:p>
    <w:p w14:paraId="17710FB6" w14:textId="77777777" w:rsidR="00425AAE" w:rsidRDefault="00425AAE">
      <w:r>
        <w:t xml:space="preserve">  - The Owner makes no warranties of any kind respecting the Name and all     representations and warranties, including any implied warranty of     merchantability, fitness for a particular purpose or non-infringement     are hereby disclaimed; and</w:t>
      </w:r>
    </w:p>
    <w:p w14:paraId="67747E80" w14:textId="77777777" w:rsidR="00425AAE" w:rsidRDefault="00425AAE">
      <w:r>
        <w:t xml:space="preserve">  - This notice and the following legend are included in all copies of the     Software or portions of it:</w:t>
      </w:r>
    </w:p>
    <w:p w14:paraId="7B25D5FA" w14:textId="77777777" w:rsidR="00425AAE" w:rsidRDefault="00425AAE">
      <w:r>
        <w:t xml:space="preserve">        OpenJDK is a trademark or registered trademark of Sun Microsystems,         Inc. in the United States and other countries.</w:t>
      </w:r>
    </w:p>
    <w:p w14:paraId="758EE415" w14:textId="77777777" w:rsidR="00425AAE" w:rsidRDefault="00425AAE">
      <w:r>
        <w:t>The Name may also be used in connection with descriptions of the Software that constitute fair use, such as derived from the OpenJDK code base or based on the OpenJDK source code.</w:t>
      </w:r>
    </w:p>
    <w:p w14:paraId="05D0FB09" w14:textId="77777777" w:rsidR="00425AAE" w:rsidRDefault="00425AAE">
      <w:r>
        <w:t>Owner intends to revise this Notice as necessary in order to meet the needs of the OpenJDK Community.  Please send questions or comments about this Notice to Sun Microsystems at openjdk-tm@sun.com.  Revisions to this Notice will be announced on the public mailing list announce@openjdk.java.net, to which you may subscribe by visiting http://mail.openjdk.java.net.  The latest version of this Notice may be found at http://openjdk.java.net/legal.</w:t>
      </w:r>
    </w:p>
    <w:p w14:paraId="3D3B300F" w14:textId="77777777" w:rsidR="00425AAE" w:rsidRDefault="00425AAE">
      <w:r>
        <w:t>------------------------------------------------------------------------------ the follwing licenses for third party code are taken from openjdk/THIRD_PARTY_README ------------------------------------------------------------------------------</w:t>
      </w:r>
    </w:p>
    <w:p w14:paraId="22AF743C" w14:textId="77777777" w:rsidR="00425AAE" w:rsidRDefault="00425AAE">
      <w:r>
        <w:t>DO NOT TRANSLATE OR LOCALIZE.</w:t>
      </w:r>
    </w:p>
    <w:p w14:paraId="400AF1E5" w14:textId="77777777" w:rsidR="00425AAE" w:rsidRDefault="00425AAE" w:rsidP="000727EF">
      <w:pPr>
        <w:pStyle w:val="Heading2"/>
      </w:pPr>
      <w:r>
        <w:lastRenderedPageBreak/>
        <w:t xml:space="preserve"> </w:t>
      </w:r>
      <w:bookmarkStart w:id="487" w:name="_Toc399938304"/>
      <w:r>
        <w:t>openldap (version 2.4.39):</w:t>
      </w:r>
      <w:bookmarkEnd w:id="487"/>
    </w:p>
    <w:p w14:paraId="7EEEBEB2" w14:textId="77777777" w:rsidR="00425AAE" w:rsidRDefault="00425AAE" w:rsidP="000727EF">
      <w:pPr>
        <w:pStyle w:val="Heading3"/>
      </w:pPr>
      <w:r>
        <w:t>openldap-2.4.39/debian/copyright:</w:t>
      </w:r>
    </w:p>
    <w:p w14:paraId="2816B112" w14:textId="77777777" w:rsidR="00425AAE" w:rsidRDefault="00425AAE">
      <w:r>
        <w:t>[BEGIN FILE=openldap-2.4.39/debian/copyright] This package was downloaded from:</w:t>
      </w:r>
    </w:p>
    <w:p w14:paraId="0993C381" w14:textId="77777777" w:rsidR="00425AAE" w:rsidRDefault="00425AAE">
      <w:r>
        <w:t xml:space="preserve">    &lt;http://www.openldap.org/&gt;</w:t>
      </w:r>
    </w:p>
    <w:p w14:paraId="04BFD5AD" w14:textId="77777777" w:rsidR="00425AAE" w:rsidRDefault="00425AAE">
      <w:r>
        <w:t>The upstream distribution has been repackaged to remove the RFCs and Internet-Drafts included in the upstream distribution, since the Internet Society license does not meet the Debian Free Software Guidelines.  The schema files that contain verbatim text from RFCs or Internet-Drafts have similarly been removed and are replaced during the package build with versions stripped of the literal RFC or Internet-Draft text.</w:t>
      </w:r>
    </w:p>
    <w:p w14:paraId="4E750EF6" w14:textId="77777777" w:rsidR="00425AAE" w:rsidRDefault="00425AAE">
      <w:r>
        <w:t>Copyright:</w:t>
      </w:r>
    </w:p>
    <w:p w14:paraId="7BCBC749" w14:textId="77777777" w:rsidR="00425AAE" w:rsidRDefault="00425AAE">
      <w:r>
        <w:t>Copyright 1998-2007 The OpenLDAP Foundation All rights reserved.</w:t>
      </w:r>
    </w:p>
    <w:p w14:paraId="53A92624" w14:textId="77777777" w:rsidR="00425AAE" w:rsidRDefault="00425AAE">
      <w:r>
        <w:t>Redistribution and use in source and binary forms, with or without modification, are permitted only as authorized by the OpenLDAP Public License.  A copy of this license is available at http://www.OpenLDAP.org/license.html or in file LICENSE in the top-level directory of the distribution (included at the end of this file).</w:t>
      </w:r>
    </w:p>
    <w:p w14:paraId="1B291F34" w14:textId="77777777" w:rsidR="00425AAE" w:rsidRDefault="00425AAE">
      <w:r>
        <w:t>OpenLDAP is a registered trademark of the OpenLDAP Foundation.</w:t>
      </w:r>
    </w:p>
    <w:p w14:paraId="139EC57E" w14:textId="77777777" w:rsidR="00425AAE" w:rsidRDefault="00425AAE">
      <w:r>
        <w:t>Individual files and/or contributed packages may be copyright by other parties and subject to additional restrictions.</w:t>
      </w:r>
    </w:p>
    <w:p w14:paraId="4D0B1DB5" w14:textId="77777777" w:rsidR="00425AAE" w:rsidRDefault="00425AAE">
      <w:r>
        <w:t>This work is derived from the University of Michigan LDAP v3.3 distribution.  Information concerning this software is available at: http://www.umich.edu/~dirsvcs/ldap/</w:t>
      </w:r>
    </w:p>
    <w:p w14:paraId="3E7F85AA" w14:textId="77777777" w:rsidR="00425AAE" w:rsidRDefault="00425AAE">
      <w:r>
        <w:t>This work also contains materials derived from public sources.</w:t>
      </w:r>
    </w:p>
    <w:p w14:paraId="3D37AD97" w14:textId="77777777" w:rsidR="00425AAE" w:rsidRDefault="00425AAE">
      <w:r>
        <w:t>Additional Information about OpenLDAP can be obtained at:     http://www.openldap.org/</w:t>
      </w:r>
    </w:p>
    <w:p w14:paraId="1C0B43BD" w14:textId="77777777" w:rsidR="00425AAE" w:rsidRDefault="00425AAE">
      <w:r>
        <w:t>or by sending e-mail to:     info@OpenLDAP.org</w:t>
      </w:r>
    </w:p>
    <w:p w14:paraId="773260E1" w14:textId="77777777" w:rsidR="00425AAE" w:rsidRDefault="00425AAE">
      <w:r>
        <w:t>---</w:t>
      </w:r>
    </w:p>
    <w:p w14:paraId="62BB92EB" w14:textId="77777777" w:rsidR="00425AAE" w:rsidRDefault="00425AAE">
      <w:r>
        <w:t>The OpenLDAP Public License   Version 2.7, 7 September 2001</w:t>
      </w:r>
    </w:p>
    <w:p w14:paraId="510032E3" w14:textId="77777777" w:rsidR="00425AAE" w:rsidRDefault="00425AAE">
      <w:r>
        <w:t>Redistribution and use of this software and associated documentation (Software), with or without modification, are permitted provided that the following conditions are met:</w:t>
      </w:r>
    </w:p>
    <w:p w14:paraId="0FAD0F6D" w14:textId="77777777" w:rsidR="00425AAE" w:rsidRDefault="00425AAE">
      <w:r>
        <w:t>1. Redistributions of source code must retain copyright statements    and notices,</w:t>
      </w:r>
    </w:p>
    <w:p w14:paraId="7D357DB8" w14:textId="77777777" w:rsidR="00425AAE" w:rsidRDefault="00425AAE">
      <w:r>
        <w:t>2. Redistributions in binary form must reproduce applicable copyright    statements and notices, this list of conditions, and the following    disclaimer in the documentation and/or other materials provided    with the distribution, and</w:t>
      </w:r>
    </w:p>
    <w:p w14:paraId="0824F3BC" w14:textId="77777777" w:rsidR="00425AAE" w:rsidRDefault="00425AAE">
      <w:r>
        <w:t>3. Redistributions must contain a verbatim copy of this document.</w:t>
      </w:r>
    </w:p>
    <w:p w14:paraId="0CA71864" w14:textId="77777777" w:rsidR="00425AAE" w:rsidRDefault="00425AAE">
      <w:r>
        <w:t>The OpenLDAP Foundation may revise this license from time to time. Each revision is distinguished by a version number.  You may use this Software under terms of this license revision or under the terms of any subsequent revision of the license.</w:t>
      </w:r>
    </w:p>
    <w:p w14:paraId="015F6470" w14:textId="77777777" w:rsidR="00425AAE" w:rsidRDefault="00425AAE">
      <w:r>
        <w:t xml:space="preserve">THIS SOFTWARE IS PROVIDED BY THE OPENLDAP FOUNDATION AND ITS CONTRIBUTORS ``AS IS'' AND ANY EXPRESSED OR IMPLIED WARRANTIES, INCLUDING, BUT NOT LIMITED TO, THE IMPLIED WARRANTIES OF MERCHANTABILITY AND FITNESS FOR A PARTICULAR PURPOSE ARE DISCLAIMED.  IN NO EVENT SHALL THE OPENLDAP FOUNDATION, ITS </w:t>
      </w:r>
      <w:r>
        <w:lastRenderedPageBreak/>
        <w:t>CONTRIBUTORS, OR THE AUTHOR(S) OR OWNER(S) OF THE SOFTWARE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39CC154" w14:textId="77777777" w:rsidR="00425AAE" w:rsidRDefault="00425AAE">
      <w:r>
        <w:t>The names of the authors and copyright holders must not be used in advertising or otherwise to promote the sale, use or other dealing in this Software without specific, written prior permission.  Title to copyright in this Software shall at all times remain with copyright holders.</w:t>
      </w:r>
    </w:p>
    <w:p w14:paraId="6FB18689" w14:textId="77777777" w:rsidR="00425AAE" w:rsidRDefault="00425AAE">
      <w:r>
        <w:t>--- Noted above is that various files can be copyrighted individually. The licenses found in the OpenLDAP tree are as follows:</w:t>
      </w:r>
    </w:p>
    <w:p w14:paraId="088324F8" w14:textId="77777777" w:rsidR="00425AAE" w:rsidRDefault="00425AAE">
      <w:r>
        <w:t>CRL ----------------------------------- # Copyright 1999 Computing Research Labs, New Mexico State University # # Permission is hereby granted, free of charge, to any person obtaining a # copy of this software and associated documentation files (the Software), # to deal in the Software without restriction, including without limitation # the rights to use, copy, modify, merge, publish, distribute, sublicense, # and/or sell copies of the Software, and to permit persons to whom the # Software is furnished to do so, subject to the following conditions: # # The above copyright notice and this permission notice shall be included in # all copies or substantial portions of the Software. # # THE SOFTWARE IS PROVIDED AS IS, WITHOUT WARRANTY OF ANY KIND, EXPRESS OR # IMPLIED, INCLUDING BUT NOT LIMITED TO THE WARRANTIES OF MERCHANTABILITY, # FITNESS FOR A PARTICULAR PURPOSE AND NONINFRINGEMENT.  IN NO EVENT SHALL # THE COMPUTING RESEARCH LAB OR NEW MEXICO STATE UNIVERSITY BE LIABLE FOR ANY # CLAIM, DAMAGES OR OTHER LIABILITY, WHETHER IN AN ACTION OF CONTRACT, TORT # OR OTHERWISE, ARISING FROM, OUT OF OR IN CONNECTION WITH THE SOFTWARE OR # THE USE OR OTHER DEALINGS IN THE SOFTWARE.</w:t>
      </w:r>
    </w:p>
    <w:p w14:paraId="2A2DE07D" w14:textId="77777777" w:rsidR="00425AAE" w:rsidRDefault="00425AAE">
      <w:r>
        <w:t>-----------------------------------</w:t>
      </w:r>
    </w:p>
    <w:p w14:paraId="3D09DD33" w14:textId="77777777" w:rsidR="00425AAE" w:rsidRDefault="00425AAE">
      <w:r>
        <w:t xml:space="preserve"> FSF ----------------------------------- # Copyright (C) 1994, 1995-8, 1999, 2001 Free Software Foundation, Inc. # This Makefile.in is free software; the Free Software Foundation # gives unlimited permission to copy and/or distribute it, # with or without modifications, as long as this notice is preserved.</w:t>
      </w:r>
    </w:p>
    <w:p w14:paraId="3E77B370" w14:textId="77777777" w:rsidR="00425AAE" w:rsidRDefault="00425AAE">
      <w:r>
        <w:t># This program is distributed in the hope that it will be useful, # but WITHOUT ANY WARRANTY, to the extent permitted by law; without # even the implied warranty of MERCHANTABILITY or FITNESS FOR A # PARTICULAR PURPOSE.</w:t>
      </w:r>
    </w:p>
    <w:p w14:paraId="112B9539" w14:textId="77777777" w:rsidR="00425AAE" w:rsidRDefault="00425AAE">
      <w:r>
        <w:t>-----------------------------------</w:t>
      </w:r>
    </w:p>
    <w:p w14:paraId="500874C3" w14:textId="77777777" w:rsidR="00425AAE" w:rsidRDefault="00425AAE">
      <w:r>
        <w:t xml:space="preserve"> HC -----------------------------------  * Permission is granted to anyone to use this software for any purpose  * on any computer system, and to alter it and redistribute it, subject  * to the following restrictions:  *  * 1. The author is not responsible for the consequences of use of this  *    software, no matter how awful, even if they arise from flaws in it.  *  * 2. The origin of this software must not be misrepresented, either by  *    explicit claim or </w:t>
      </w:r>
      <w:r>
        <w:lastRenderedPageBreak/>
        <w:t>by omission.  Since few users ever read sources,  *    credits should appear in the documentation.  *  * 3. Altered versions must be plainly marked as such, and must not be  *    misrepresented as being the original software.  Since few users  *    ever read sources, credits should appear in the  *    documentation.  *  * 4. This notice may not be removed or altered.</w:t>
      </w:r>
    </w:p>
    <w:p w14:paraId="6F743A7F" w14:textId="77777777" w:rsidR="00425AAE" w:rsidRDefault="00425AAE">
      <w:r>
        <w:t>-----------------------------------</w:t>
      </w:r>
    </w:p>
    <w:p w14:paraId="58F51C49" w14:textId="77777777" w:rsidR="00425AAE" w:rsidRDefault="00425AAE">
      <w:r>
        <w:t xml:space="preserve"> IBM -----------------------------------  * Portions Copyright (c) 1995 by International Business Machines, Inc.  *  * International Business Machines, Inc. (hereinafter called IBM) grants  * permission under its copyrights to use, copy, modify, and distribute this  * Software with or without fee, provided that the above copyright notice and  * all paragraphs of this notice appear in all copies, and that the name of IBM  * not be used in connection with the marketing of any product incorporating  * the Software or modifications thereof, without specific, written prior  * permission.  *  * To the extent it has a right to do so, IBM grants an immunity from suit  * under its patents, if any, for the use, sale or manufacture of products to  * the extent that such products are used for performing Domain Name System  * dynamic updates in TCP/IP networks by means of the Software.  No immunity is  * granted for any product per se or for any other function of any product.  *  * THE SOFTWARE IS PROVIDED AS IS, AND IBM DISCLAIMS ALL WARRANTIES,  * INCLUDING ALL IMPLIED WARRANTIES OF MERCHANTABILITY AND FITNESS FOR A  * PARTICULAR PURPOSE.  IN NO EVENT SHALL IBM BE LIABLE FOR ANY SPECIAL,  * DIRECT, INDIRECT, OR CONSEQUENTIAL DAMAGES OR ANY DAMAGES WHATSOEVER ARISING  * OUT OF OR IN CONNECTION WITH THE USE OR PERFORMANCE OF THIS SOFTWARE, EVEN  * IF IBM IS APPRISED OF THE POSSIBILITY OF SUCH DAMAGES.</w:t>
      </w:r>
    </w:p>
    <w:p w14:paraId="4E4B09FD" w14:textId="77777777" w:rsidR="00425AAE" w:rsidRDefault="00425AAE">
      <w:r>
        <w:t>-----------------------------------</w:t>
      </w:r>
    </w:p>
    <w:p w14:paraId="2FCB1736" w14:textId="77777777" w:rsidR="00425AAE" w:rsidRDefault="00425AAE">
      <w:r>
        <w:t xml:space="preserve"> IS ----------------------------------- # Full Copyright Statement #  #    Copyright (C) The Internet Society (1999).  All Rights Reserved. #  #    This document and translations of it may be copied and furnished to #    others, and derivative works that comment on or otherwise explain it #    or assist in its implementation may be prepared, copied, published #    and distributed, in whole or in part, without restriction of any #    kind, provided that the above copyright notice and this paragraph are #    included on all such copies and derivative works.  However, this #    document itself may not be modified in any way, such as by removing #    the copyright notice or references to the Internet Society or other #    Internet organizations, except as needed for the purpose of #    developing Internet standards in which case the procedures for #    copyrights defined in the Internet Standards process must be #    followed, or as required to translate it into languages other than #    English. #  #    The limited permissions granted above are perpetual and will not be #    revoked by the Internet Society or its successors or assigns. #  #    This document and the information contained herein is provided on an #    AS IS basis and THE INTERNET SOCIETY AND THE INTERNET ENGINEERING #    TASK FORCE DISCLAIMS ALL WARRANTIES, EXPRESS OR IMPLIED, INCLUDING #    BUT NOT LIMITED TO ANY WARRANTY THAT THE USE OF THE INFORMATION #    HEREIN WILL NOT INFRINGE ANY RIGHTS OR ANY IMPLIED WARRANTIES OF #    MERCHANTABILITY OR FITNESS FOR A PARTICULAR PURPOSE.</w:t>
      </w:r>
    </w:p>
    <w:p w14:paraId="1D464677" w14:textId="77777777" w:rsidR="00425AAE" w:rsidRDefault="00425AAE">
      <w:r>
        <w:lastRenderedPageBreak/>
        <w:t>This license was present in the copies of several schema files and one LDIF file as distributed upstream.  The relevant content has been removed except where it is purely functional (descriptions of an LDAP schema). The copyright notice has been retained with a clarifying comment.  The provisions in the above license that prohibit modification therefore should no longer apply to any files distributed with the Debian package.</w:t>
      </w:r>
    </w:p>
    <w:p w14:paraId="2C0A0086" w14:textId="77777777" w:rsidR="00425AAE" w:rsidRDefault="00425AAE">
      <w:r>
        <w:t>Several files in libraries/libldap also reference this license as the copyright on ABNF sequences embedded as comments in those files.  These too are purely functional interface specifications distributed as part of the LDAP protocol standard and do not contain creative work such as free-form text. -----------------------------------</w:t>
      </w:r>
    </w:p>
    <w:p w14:paraId="16C2DE7D" w14:textId="77777777" w:rsidR="00425AAE" w:rsidRDefault="00425AAE">
      <w:r>
        <w:t xml:space="preserve"> ISC -----------------------------------  * Copyright (c) 1996, 1998 by Internet Software Consortium.  *  * Permission to use, copy, modify, and distribute this software for any  * purpose with or without fee is hereby granted, provided that the above  * copyright notice and this permission notice appear in all copies.  *  * THE SOFTWARE IS PROVIDED AS IS AND INTERNET SOFTWARE CONSORTIUM DISCLAIMS  * ALL WARRANTIES WITH REGARD TO THIS SOFTWARE INCLUDING ALL IMPLIED WARRANTIES  * OF MERCHANTABILITY AND FITNESS. IN NO EVENT SHALL INTERNET SOFTWARE  * CONSORTIUM BE LIABLE FOR ANY SPECIAL, DIRECT, INDIRECT, OR CONSEQUENTIAL  * DAMAGES OR ANY DAMAGES WHATSOEVER RESULTING FROM LOSS OF USE, DATA OR  * PROFITS, WHETHER IN AN ACTION OF CONTRACT, NEGLIGENCE OR OTHER TORTIOUS  * ACTION, ARISING OUT OF OR IN CONNECTION WITH THE USE OR PERFORMANCE OF THIS  * SOFTWARE.</w:t>
      </w:r>
    </w:p>
    <w:p w14:paraId="4CDE11AA" w14:textId="77777777" w:rsidR="00425AAE" w:rsidRDefault="00425AAE">
      <w:r>
        <w:t>-----------------------------------</w:t>
      </w:r>
    </w:p>
    <w:p w14:paraId="7E587FB2" w14:textId="77777777" w:rsidR="00425AAE" w:rsidRDefault="00425AAE">
      <w:r>
        <w:t xml:space="preserve"> JC -----------------------------------  * This software is not subject to any license of Silicon Graphics   * Inc. or Purdue University.  *  * Redistribution and use in source and binary forms are permitted  * without restriction or fee of any kind as long as this notice  * is preserved.</w:t>
      </w:r>
    </w:p>
    <w:p w14:paraId="2427C0CF" w14:textId="77777777" w:rsidR="00425AAE" w:rsidRDefault="00425AAE">
      <w:r>
        <w:t>The following is additional information from Juan C. Gomez on how  this license is to be interpreted: ----- Local-Date: Fri, 06 Jun 2003 13:18:52 -0400 Date: Fri, 6 Jun 2003 10:18:52 -0700 From: Juan Gomez &lt;juang@us.ibm.com&gt; To: Stephen Frost &lt;sfrost@debian.org&gt; X-Mailer: Lotus Notes Release 5.0.2a (Intl) 23 November 1999 Subject: Re: Juan C. Gomez license in OpenLDAP Source</w:t>
      </w:r>
    </w:p>
    <w:p w14:paraId="241C8377" w14:textId="77777777" w:rsidR="00425AAE" w:rsidRDefault="00425AAE">
      <w:r>
        <w:t>Stephen,</w:t>
      </w:r>
    </w:p>
    <w:p w14:paraId="74EC43E5" w14:textId="77777777" w:rsidR="00425AAE" w:rsidRDefault="00425AAE">
      <w:r>
        <w:t>There is no restriction on modifications and derived works on the work I did for the openldap server as long as this is consistent with the openldap license. Please forward this email to Kurt so he does the appropriate changes to the files to reflect this.</w:t>
      </w:r>
    </w:p>
    <w:p w14:paraId="26F595F7" w14:textId="77777777" w:rsidR="00425AAE" w:rsidRDefault="00425AAE">
      <w:r>
        <w:t xml:space="preserve"> Regards, Juan                                                                                        -----------------------------------</w:t>
      </w:r>
    </w:p>
    <w:p w14:paraId="3686DC41" w14:textId="77777777" w:rsidR="00425AAE" w:rsidRDefault="00425AAE">
      <w:r>
        <w:t xml:space="preserve"> MA -----------------------------------  * Copyright (c) 2000, Mark Adamson, Carnegie Mellon.  All rights reserved.  * This software is not subject to any license of Carnegie Mellon University.  *  * Redistribution and use in source and binary forms are permitted without   * restriction or fee of any kind as long as this notice is preserved.  *  * The name Carnegie Mellon must not be used to endorse or promote  * products derived from this software without prior written permission.</w:t>
      </w:r>
    </w:p>
    <w:p w14:paraId="6EBC73F1" w14:textId="77777777" w:rsidR="00425AAE" w:rsidRDefault="00425AAE">
      <w:r>
        <w:lastRenderedPageBreak/>
        <w:t>The following is additional information from Mark Adamson on how this license is to be interpreted: ------ Local-Date: Thu, 05 Jun 2003 16:53:32 -0400 Date: Thu, 5 Jun 2003 16:53:32 -0400 (EDT) From: Mark Adamson &lt;adamson@andrew.cmu.edu&gt; To: Stephen Frost &lt;sfrost@debian.org&gt; Subject: Re: Mark Adamson license in OpenLDAP source</w:t>
      </w:r>
    </w:p>
    <w:p w14:paraId="4EB8C595" w14:textId="77777777" w:rsidR="00425AAE" w:rsidRDefault="00425AAE">
      <w:r>
        <w:t>Hi Stephen,</w:t>
      </w:r>
    </w:p>
    <w:p w14:paraId="2180C7A9" w14:textId="77777777" w:rsidR="00425AAE" w:rsidRDefault="00425AAE">
      <w:r>
        <w:t xml:space="preserve">  I don't see how this conflicts with the Debian FSG. The first statement in the copyright pertaining to CMU say only that we don't license out the software.  The second mention denies the right to say things like, Now! Powered by software from Carnegie Mellon!   There is no restriction on modifications and derived works.</w:t>
      </w:r>
    </w:p>
    <w:p w14:paraId="647872C3" w14:textId="77777777" w:rsidR="00425AAE" w:rsidRDefault="00425AAE">
      <w:r>
        <w:t>-Mark ------ -----------------------------------</w:t>
      </w:r>
    </w:p>
    <w:p w14:paraId="7BD790E8" w14:textId="77777777" w:rsidR="00425AAE" w:rsidRDefault="00425AAE">
      <w:r>
        <w:t xml:space="preserve"> MIT ----------------------------------- # Copyright 1991 by the Massachusetts Institute of Technology # # Permission to use, copy, modify, distribute, and sell this software and its # documentation for any purpose is hereby granted without fee, provided that # the above copyright notice appear in all copies and that both that # copyright notice and this permission notice appear in supporting # documentation, and that the name of M.I.T. not be used in advertising or # publicity pertaining to distribution of the software without specific, # written prior permission.  M.I.T. makes no representations about the # suitability of this software for any purpose.  It is provided as is # without express or implied warranty.</w:t>
      </w:r>
    </w:p>
    <w:p w14:paraId="17DF0DF8" w14:textId="77777777" w:rsidR="00425AAE" w:rsidRDefault="00425AAE">
      <w:r>
        <w:t>-----------------------------------</w:t>
      </w:r>
    </w:p>
    <w:p w14:paraId="632795F8" w14:textId="77777777" w:rsidR="00425AAE" w:rsidRDefault="00425AAE">
      <w:r>
        <w:t xml:space="preserve"> OL2 ----------------------------------- Copyright 1999-2001 The OpenLDAP Foundation, Redwood City, California, USA.  All Rights Reserved.  Permission to copy and distribute verbatim copies of this document is granted. -----------------------------------</w:t>
      </w:r>
    </w:p>
    <w:p w14:paraId="00B131C0" w14:textId="77777777" w:rsidR="00425AAE" w:rsidRDefault="00425AAE">
      <w:r>
        <w:t xml:space="preserve"> PM -----------------------------------  * Copyright (C) 2000 Pierangelo Masarati, &lt;ando@sys-net.it&gt;  * All rights reserved.  *  * Permission is granted to anyone to use this software for any purpose  * on any computer system, and to alter it and redistribute it, subject  * to the following restrictions:  *  * 1. The author is not responsible for the consequences of use of this  * software, no matter how awful, even if they arise from flaws in it.  *  * 2. The origin of this software must not be misrepresented, either by  * explicit claim or by omission.  Since few users ever read sources,  * credits should appear in the documentation.  *  * 3. Altered versions must be plainly marked as such, and must not be  * misrepresented as being the original software.  Since few users  * ever read sources, credits should appear in the documentation.  *  * 4. This notice may not be removed or altered.  * -----------------------------------</w:t>
      </w:r>
    </w:p>
    <w:p w14:paraId="28CE4062" w14:textId="77777777" w:rsidR="00425AAE" w:rsidRDefault="00425AAE">
      <w:r>
        <w:t xml:space="preserve"> PM2 -----------------------------------  * Redistribution and use in source and binary forms are permitted only  * as authorized by the OpenLDAP Public License.  A copy of this  * license is available at http://www.OpenLDAP.org/license.html or  * in file LICENSE in the top-level directory of the distribution. -----------------------------------</w:t>
      </w:r>
    </w:p>
    <w:p w14:paraId="0B88BAD6" w14:textId="77777777" w:rsidR="00425AAE" w:rsidRDefault="00425AAE">
      <w:r>
        <w:t xml:space="preserve"> UoC -----------------------------------  * Redistribution and use in source and binary forms are permitted  * provided that the above copyright notice and this paragraph are  * duplicated in all such forms and that any documentation,  * advertising materials, and other materials related to such  * distribution and use acknowledge that the software was developed  * by the University of California, Berkeley.  The name of the  * University may not be used to endorse or promote products derived  * from this software </w:t>
      </w:r>
      <w:r>
        <w:lastRenderedPageBreak/>
        <w:t>without specific prior written permission.  * THIS SOFTWARE IS PROVIDED ``AS IS'' AND WITHOUT ANY EXPRESS OR  * IMPLIED WARRANTIES, INCLUDING, WITHOUT LIMITATION, THE IMPLIED  * WARRANTIES OF MERCHANTIBILITY AND FITNESS FOR A PARTICULAR PURPOSE.</w:t>
      </w:r>
    </w:p>
    <w:p w14:paraId="17744A72" w14:textId="77777777" w:rsidR="00425AAE" w:rsidRDefault="00425AAE">
      <w:r>
        <w:t>NOTE: The Regents have since retroactively removed the advertising clause from above.</w:t>
      </w:r>
    </w:p>
    <w:p w14:paraId="6358B710" w14:textId="77777777" w:rsidR="00425AAE" w:rsidRDefault="00425AAE">
      <w:r>
        <w:t>-----------------------------------</w:t>
      </w:r>
    </w:p>
    <w:p w14:paraId="5D73D97C" w14:textId="77777777" w:rsidR="00425AAE" w:rsidRDefault="00425AAE">
      <w:r>
        <w:t xml:space="preserve"> UoC2 -----------------------------------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      This product includes software developed by the University of  *      California, Berkeley and its contributors.  * 4. Neither the name of the University nor the names of its contributors  *    may be used to endorse or promote products derived from this software  *    without specific prior written permission.  *  * THIS SOFTWARE IS PROVIDED BY THE REGENTS AND CONTRIBUTORS ``AS IS'' AND  * ANY EXPRESS OR IMPLIED WARRANTIES, INCLUDING, BUT NOT LIMITED TO, THE  * IMPLIED WARRANTIES OF MERCHANTABILITY AND FITNESS FOR A PARTICULAR PURPOSE  * ARE DISCLAIMED.  IN NO EVENT SHALL THE REGENTS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w:t>
      </w:r>
    </w:p>
    <w:p w14:paraId="406B4529" w14:textId="77777777" w:rsidR="00425AAE" w:rsidRDefault="00425AAE">
      <w:r>
        <w:t>NOTE: The Regents have since retroactively removed the advertising clause from above. See: ftp://ftp.cs.berkeley.edu/pub/4bsd/README.Impt.License.Change</w:t>
      </w:r>
    </w:p>
    <w:p w14:paraId="6E490AF0" w14:textId="77777777" w:rsidR="00425AAE" w:rsidRDefault="00425AAE">
      <w:r>
        <w:t>-----------------------------------</w:t>
      </w:r>
    </w:p>
    <w:p w14:paraId="03357940" w14:textId="77777777" w:rsidR="00425AAE" w:rsidRDefault="00425AAE">
      <w:r>
        <w:t xml:space="preserve"> UoM -----------------------------------  * Redistribution and use in source and binary forms are permitted  * provided that this notice is preserved and that due credit is given  * to the University of Michigan at Ann Arbor. The name of the University  * may not be used to endorse or promote products derived from this  * software without specific prior written permission. This software  * is provided ``as is'' without express or implied warranty. --- After discussing this license with the OpenLDAP Foundation we received clarification on it: ---</w:t>
      </w:r>
    </w:p>
    <w:p w14:paraId="35793AA2" w14:textId="77777777" w:rsidR="00425AAE" w:rsidRDefault="00425AAE">
      <w:r>
        <w:t xml:space="preserve">  * To: Stephen Frost &lt;sfrost@snowman.net&gt;   * Subject: Re: OpenLDAP Licenseing issues   * From: Kurt D. Zeilenga &lt;Kurt@OpenLDAP.org&gt;   * Date: Wed, 28 May 2003 10:55:44 -0700   * Cc: Steve Langasek &lt;vorlon@netexpress.net&gt;,debian-legal@lists.debian.org, openldap-devel@OpenLDAP.org   * In-reply-to: </w:t>
      </w:r>
      <w:r>
        <w:lastRenderedPageBreak/>
        <w:t>&lt;20030528162613.GB8524@ns.snowman.net&gt;   * Message-id: &lt;5.2.0.9.0.20030528094229.02924780@127.0.0.1&gt;   * Old-return-path: &lt;Kurt@OpenLDAP.org&gt;</w:t>
      </w:r>
    </w:p>
    <w:p w14:paraId="06CB1D0B" w14:textId="77777777" w:rsidR="00425AAE" w:rsidRDefault="00425AAE">
      <w:r>
        <w:t>Steven,</w:t>
      </w:r>
    </w:p>
    <w:p w14:paraId="3925DE5A" w14:textId="77777777" w:rsidR="00425AAE" w:rsidRDefault="00425AAE">
      <w:r>
        <w:t>The OpenLDAP Foundation believes it the Regents' statement grants a license to redistribute derived works and is confident that the University, who is quite aware of our actions (as they actively participate in them), does not consider our actions to infringe on their rights.  You are welcomed to your opinions. I suggest, however, that before you rely on your or other people's opinions (including ours), that you consult with a lawyer familiar with applicable law and the particulars of your situation.</w:t>
      </w:r>
    </w:p>
    <w:p w14:paraId="7CCFF4BD" w14:textId="77777777" w:rsidR="00425AAE" w:rsidRDefault="00425AAE">
      <w:r>
        <w:t>The Foundation sees no reason for it to expend its limited resources seeking clarifications which it believes are unnecessary.  You are, of course, welcomed to expend time and energy seeking clarifications you think are necessary.  I suggest you contact University's general counsel office (http://www.umich.edu/~vpgc/).</w:t>
      </w:r>
    </w:p>
    <w:p w14:paraId="50ECF2E4" w14:textId="77777777" w:rsidR="00425AAE" w:rsidRDefault="00425AAE">
      <w:r>
        <w:t>Regards, Kurt -----------------------------------</w:t>
      </w:r>
    </w:p>
    <w:p w14:paraId="2D2EF4F6" w14:textId="77777777" w:rsidR="00425AAE" w:rsidRDefault="00425AAE">
      <w:r>
        <w:t xml:space="preserve"> [END FILE=openldap-2.4.39/debian/copyright]</w:t>
      </w:r>
    </w:p>
    <w:p w14:paraId="7D785CED" w14:textId="77777777" w:rsidR="00425AAE" w:rsidRDefault="00425AAE" w:rsidP="000727EF">
      <w:pPr>
        <w:pStyle w:val="Heading3"/>
      </w:pPr>
      <w:r>
        <w:t>openldap-2.4.39/build/LICENSE-2.0.1:</w:t>
      </w:r>
    </w:p>
    <w:p w14:paraId="0D91EEF4" w14:textId="77777777" w:rsidR="00425AAE" w:rsidRDefault="00425AAE" w:rsidP="000727EF">
      <w:pPr>
        <w:pStyle w:val="Heading3"/>
      </w:pPr>
      <w:r>
        <w:t>[BEGIN FILE=openldap-2.4.39/build/LICENSE-2.0.1] A number of files contained in OpenLDAP Software contain a statement:  USE, MODIFICATION, AND REDISTRIBUTION OF THIS WORK IS SUBJECT  TO VERSION 2.0.1 OF THE OPENLDAP PUBLIC LICENSE, A COPY OF  WHICH IS AVAILABLE AT HTTP://WWW.OPENLDAP.ORG/LICENSE.HTML OR  IN THE LICENSE IN THE TOP-LEVEL DIRECTORY OF THE  DISTRIBUTION.</w:t>
      </w:r>
    </w:p>
    <w:p w14:paraId="3288CE0C" w14:textId="77777777" w:rsidR="00425AAE" w:rsidRDefault="00425AAE">
      <w:r>
        <w:t>The following is a verbatim copy of version 2.0.1 of the OpenLDAP Public License referenced in the above statement.</w:t>
      </w:r>
    </w:p>
    <w:p w14:paraId="4555802B" w14:textId="77777777" w:rsidR="00425AAE" w:rsidRDefault="00425AAE">
      <w:r>
        <w:t xml:space="preserve"> The OpenLDAP Public License</w:t>
      </w:r>
    </w:p>
    <w:p w14:paraId="7C22DB57" w14:textId="77777777" w:rsidR="00425AAE" w:rsidRDefault="00425AAE">
      <w:r>
        <w:t xml:space="preserve">  Version 2.0.1, 21 December 1999   Copyright 1999, The OpenLDAP Foundation, Redwood City, California, USA.   All Rights Reserved.</w:t>
      </w:r>
    </w:p>
    <w:p w14:paraId="6045A41F" w14:textId="77777777" w:rsidR="00425AAE" w:rsidRDefault="00425AAE">
      <w:r>
        <w:t>Redistribution and use of this software and associated documentation (Software), with or without modification, are permitted provided that the following conditions are met:</w:t>
      </w:r>
    </w:p>
    <w:p w14:paraId="6AB61B7E" w14:textId="77777777" w:rsidR="00425AAE" w:rsidRDefault="00425AAE">
      <w:r>
        <w:t>1. Redistributions of source code must retain copyright statements and notices.  Redistributions must also contain a copy of this document.</w:t>
      </w:r>
    </w:p>
    <w:p w14:paraId="67498FA1"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0C18120C" w14:textId="77777777" w:rsidR="00425AAE" w:rsidRDefault="00425AAE">
      <w:r>
        <w:t>3. The name OpenLDAP must not be used to endorse or promote products derived from this Software without prior written permission of the OpenLDAP Foundation.  For written permission, please contact foundation@openldap.org.</w:t>
      </w:r>
    </w:p>
    <w:p w14:paraId="127901D2" w14:textId="77777777" w:rsidR="00425AAE" w:rsidRDefault="00425AAE">
      <w:r>
        <w:lastRenderedPageBreak/>
        <w:t>4. Products derived from this Software may not be called OpenLDAP nor may OpenLDAP appear in their names without prior written permission of the OpenLDAP Foundation.  OpenLDAP is a trademark of the OpenLDAP Foundation.</w:t>
      </w:r>
    </w:p>
    <w:p w14:paraId="47479640" w14:textId="77777777" w:rsidR="00425AAE" w:rsidRDefault="00425AAE">
      <w:r>
        <w:t>5. Due credit should be given to the OpenLDAP Project (http://www.openldap.org/).</w:t>
      </w:r>
    </w:p>
    <w:p w14:paraId="205C0199" w14:textId="77777777" w:rsidR="00425AAE" w:rsidRDefault="00425AAE">
      <w:r>
        <w:t>THIS SOFTWARE IS PROVIDED BY THE OPENLDAP FOUNDATION AND CONTRIBUTORS ``AS IS'' AND ANY EXPRESSED OR IMPLIED WARRANTIES, INCLUDING, BUT NOT LIMITED TO, THE IMPLIED WARRANTIES OF MERCHANTABILITY AND FITNESS FOR A PARTICULAR PURPOSE ARE DISCLAIMED.  IN NO EVENT SHALL THE OPENLDAP FOUNDATION OR ITS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FILE=openldap-2.4.39/build/LICENSE-2.0.1]</w:t>
      </w:r>
    </w:p>
    <w:p w14:paraId="04B61716" w14:textId="77777777" w:rsidR="00425AAE" w:rsidRDefault="00425AAE" w:rsidP="000727EF">
      <w:pPr>
        <w:pStyle w:val="Heading3"/>
      </w:pPr>
      <w:r>
        <w:t>openldap-2.4.39/contrib/ldapc++/COPYRIGHT:</w:t>
      </w:r>
    </w:p>
    <w:p w14:paraId="58A06BED" w14:textId="77777777" w:rsidR="00425AAE" w:rsidRDefault="00425AAE">
      <w:r>
        <w:t>[BEGIN FILE=openldap-2.4.39/contrib/ldapc++/COPYRIGHT] Copyright 1998-2014 The OpenLDAP Foundation.  All rights reserved.</w:t>
      </w:r>
    </w:p>
    <w:p w14:paraId="1D594123" w14:textId="77777777" w:rsidR="00425AAE" w:rsidRDefault="00425AAE">
      <w:r>
        <w:t>COPYING RESTRICTIONS APPLY.</w:t>
      </w:r>
    </w:p>
    <w:p w14:paraId="04248D9F" w14:textId="77777777" w:rsidR="00425AAE" w:rsidRDefault="00425AAE">
      <w:r>
        <w:t>See COPYRIGHT and LICENSE files in the top-level directory of this distribution (i.e., ../../COPYRIGHT and ../../LICENSE, respectively). [END FILE=openldap-2.4.39/contrib/ldapc++/COPYRIGHT]</w:t>
      </w:r>
    </w:p>
    <w:p w14:paraId="0959BF31" w14:textId="77777777" w:rsidR="00425AAE" w:rsidRDefault="00425AAE" w:rsidP="000727EF">
      <w:pPr>
        <w:pStyle w:val="Heading3"/>
      </w:pPr>
      <w:r>
        <w:t>openldap-2.4.39/contrib/ldaptcl/COPYRIGHT:</w:t>
      </w:r>
    </w:p>
    <w:p w14:paraId="530877A4" w14:textId="77777777" w:rsidR="00425AAE" w:rsidRDefault="00425AAE">
      <w:r>
        <w:t>[BEGIN FILE=openldap-2.4.39/contrib/ldaptcl/COPYRIGHT] Copyright 1998-2014 The OpenLDAP Foundation.  All rights reserved.</w:t>
      </w:r>
    </w:p>
    <w:p w14:paraId="06E2BB4E" w14:textId="77777777" w:rsidR="00425AAE" w:rsidRDefault="00425AAE">
      <w:r>
        <w:t>COPYING RESTRICTIONS APPLY.</w:t>
      </w:r>
    </w:p>
    <w:p w14:paraId="433841F4" w14:textId="77777777" w:rsidR="00425AAE" w:rsidRDefault="00425AAE">
      <w:r>
        <w:t>See COPYRIGHT and LICENSE files in the top-level directory of this distribution (i.e., ../../COPYRIGHT and ../../LICENSE, respectively).</w:t>
      </w:r>
    </w:p>
    <w:p w14:paraId="60470455" w14:textId="77777777" w:rsidR="00425AAE" w:rsidRDefault="00425AAE">
      <w:r>
        <w:t>--- NeoSoft Tcl client extensions to Lightweight Directory Access Protocol.</w:t>
      </w:r>
    </w:p>
    <w:p w14:paraId="1F7E10CA" w14:textId="77777777" w:rsidR="00425AAE" w:rsidRDefault="00425AAE">
      <w:r>
        <w:t>Copyright (c) 1998-1999 NeoSoft, Inc.   All Rights Reserved.</w:t>
      </w:r>
    </w:p>
    <w:p w14:paraId="4256DC0A" w14:textId="77777777" w:rsidR="00425AAE" w:rsidRDefault="00425AAE">
      <w:r>
        <w:t>This software may be used, modified, copied, distributed, and sold, in both source and binary form provided that these copyrights are retained and their terms are followed.</w:t>
      </w:r>
    </w:p>
    <w:p w14:paraId="1944507D" w14:textId="77777777" w:rsidR="00425AAE" w:rsidRDefault="00425AAE">
      <w:r>
        <w:t>Under no circumstances are the authors or NeoSoft Inc. responsible for the proper functioning of this software, nor do the authors assume any liability for damages incurred with its use.</w:t>
      </w:r>
    </w:p>
    <w:p w14:paraId="6CD0919E" w14:textId="77777777" w:rsidR="00425AAE" w:rsidRDefault="00425AAE">
      <w:r>
        <w:t>Redistribution and use in source and binary forms are permitted provided that this notice is preserved and that due credit is given to NeoSoft, Inc.</w:t>
      </w:r>
    </w:p>
    <w:p w14:paraId="186F3BCF" w14:textId="77777777" w:rsidR="00425AAE" w:rsidRDefault="00425AAE">
      <w:r>
        <w:t>NeoSoft, Inc. may not be used to endorse or promote products derived from this software without specific prior written permission. This software is provided ``as is'' without express or implied warranty.</w:t>
      </w:r>
    </w:p>
    <w:p w14:paraId="7E562CC4" w14:textId="77777777" w:rsidR="00425AAE" w:rsidRDefault="00425AAE">
      <w:r>
        <w:lastRenderedPageBreak/>
        <w:t>Requests for permission may be sent to NeoSoft Inc, 1770 St. James Place, Suite 500, Houston, TX, 77056. [END FILE=openldap-2.4.39/contrib/ldaptcl/COPYRIGHT]</w:t>
      </w:r>
    </w:p>
    <w:p w14:paraId="4B0060BA" w14:textId="77777777" w:rsidR="00425AAE" w:rsidRDefault="00425AAE" w:rsidP="000727EF">
      <w:pPr>
        <w:pStyle w:val="Heading3"/>
      </w:pPr>
      <w:r>
        <w:t>openldap-2.4.39/libraries/liblmdb/LICENSE:</w:t>
      </w:r>
    </w:p>
    <w:p w14:paraId="688B8D6B" w14:textId="77777777" w:rsidR="00425AAE" w:rsidRDefault="00425AAE">
      <w:r>
        <w:t>[BEGIN FILE=openldap-2.4.39/libraries/liblmdb/LICENSE] The OpenLDAP Public License   Version 2.8, 17 August 2003</w:t>
      </w:r>
    </w:p>
    <w:p w14:paraId="4CBD3782" w14:textId="77777777" w:rsidR="00425AAE" w:rsidRDefault="00425AAE">
      <w:r>
        <w:t>Redistribution and use of this software and associated documentation (Software), with or without modification, are permitted provided that the following conditions are met:</w:t>
      </w:r>
    </w:p>
    <w:p w14:paraId="120756D0" w14:textId="77777777" w:rsidR="00425AAE" w:rsidRDefault="00425AAE">
      <w:r>
        <w:t>1. Redistributions in source form must retain copyright statements    and notices,</w:t>
      </w:r>
    </w:p>
    <w:p w14:paraId="3E9A2235" w14:textId="77777777" w:rsidR="00425AAE" w:rsidRDefault="00425AAE">
      <w:r>
        <w:t>2. Redistributions in binary form must reproduce applicable copyright    statements and notices, this list of conditions, and the following    disclaimer in the documentation and/or other materials provided    with the distribution, and</w:t>
      </w:r>
    </w:p>
    <w:p w14:paraId="3A1F3162" w14:textId="77777777" w:rsidR="00425AAE" w:rsidRDefault="00425AAE">
      <w:r>
        <w:t>3. Redistributions must contain a verbatim copy of this document.</w:t>
      </w:r>
    </w:p>
    <w:p w14:paraId="59B6462E" w14:textId="77777777" w:rsidR="00425AAE" w:rsidRDefault="00425AAE">
      <w:r>
        <w:t>The OpenLDAP Foundation may revise this license from time to time. Each revision is distinguished by a version number.  You may use this Software under terms of this license revision or under the terms of any subsequent revision of the license.</w:t>
      </w:r>
    </w:p>
    <w:p w14:paraId="40AF3AC9" w14:textId="77777777" w:rsidR="00425AAE" w:rsidRDefault="00425AAE">
      <w:r>
        <w:t>THIS SOFTWARE IS PROVIDED BY THE OPENLDAP FOUNDATION AND ITS CONTRIBUTORS ``AS IS'' AND ANY EXPRESSED OR IMPLIED WARRANTIES, INCLUDING, BUT NOT LIMITED TO, THE IMPLIED WARRANTIES OF MERCHANTABILITY AND FITNESS FOR A PARTICULAR PURPOSE ARE DISCLAIMED.  IN NO EVENT SHALL THE OPENLDAP FOUNDATION, ITS CONTRIBUTORS, OR THE AUTHOR(S) OR OWNER(S) OF THE SOFTWARE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D6F1653" w14:textId="77777777" w:rsidR="00425AAE" w:rsidRDefault="00425AAE">
      <w:r>
        <w:t>The names of the authors and copyright holders must not be used in advertising or otherwise to promote the sale, use or other dealing in this Software without specific, written prior permission.  Title to copyright in this Software shall at all times remain with copyright holders.</w:t>
      </w:r>
    </w:p>
    <w:p w14:paraId="49B837CE" w14:textId="77777777" w:rsidR="00425AAE" w:rsidRDefault="00425AAE">
      <w:r>
        <w:t>OpenLDAP is a registered trademark of the OpenLDAP Foundation.</w:t>
      </w:r>
    </w:p>
    <w:p w14:paraId="3B41C8E1" w14:textId="77777777" w:rsidR="00425AAE" w:rsidRDefault="00425AAE">
      <w:r>
        <w:t>Copyright 1999-2003 The OpenLDAP Foundation, Redwood City, California, USA.  All Rights Reserved.  Permission to copy and distribute verbatim copies of this document is granted. [END FILE=openldap-2.4.39/libraries/liblmdb/LICENSE]</w:t>
      </w:r>
    </w:p>
    <w:p w14:paraId="65C440EB" w14:textId="77777777" w:rsidR="00425AAE" w:rsidRDefault="00425AAE" w:rsidP="000727EF">
      <w:pPr>
        <w:pStyle w:val="Heading3"/>
      </w:pPr>
      <w:r>
        <w:t>openldap-2.4.39/LICENSE:</w:t>
      </w:r>
    </w:p>
    <w:p w14:paraId="34FB67C4" w14:textId="77777777" w:rsidR="00425AAE" w:rsidRDefault="00425AAE">
      <w:r>
        <w:t>[BEGIN FILE=openldap-2.4.39/LICENSE] The OpenLDAP Public License   Version 2.8, 17 August 2003</w:t>
      </w:r>
    </w:p>
    <w:p w14:paraId="2BC88F5D" w14:textId="77777777" w:rsidR="00425AAE" w:rsidRDefault="00425AAE">
      <w:r>
        <w:t>Redistribution and use of this software and associated documentation (Software), with or without modification, are permitted provided that the following conditions are met:</w:t>
      </w:r>
    </w:p>
    <w:p w14:paraId="4830AF5D" w14:textId="77777777" w:rsidR="00425AAE" w:rsidRDefault="00425AAE">
      <w:r>
        <w:t>1. Redistributions in source form must retain copyright statements    and notices,</w:t>
      </w:r>
    </w:p>
    <w:p w14:paraId="0EC44EB1" w14:textId="77777777" w:rsidR="00425AAE" w:rsidRDefault="00425AAE">
      <w:r>
        <w:lastRenderedPageBreak/>
        <w:t>2. Redistributions in binary form must reproduce applicable copyright    statements and notices, this list of conditions, and the following    disclaimer in the documentation and/or other materials provided    with the distribution, and</w:t>
      </w:r>
    </w:p>
    <w:p w14:paraId="1C0B8FDB" w14:textId="77777777" w:rsidR="00425AAE" w:rsidRDefault="00425AAE">
      <w:r>
        <w:t>3. Redistributions must contain a verbatim copy of this document.</w:t>
      </w:r>
    </w:p>
    <w:p w14:paraId="029A76D7" w14:textId="77777777" w:rsidR="00425AAE" w:rsidRDefault="00425AAE">
      <w:r>
        <w:t>The OpenLDAP Foundation may revise this license from time to time. Each revision is distinguished by a version number.  You may use this Software under terms of this license revision or under the terms of any subsequent revision of the license.</w:t>
      </w:r>
    </w:p>
    <w:p w14:paraId="7ACDC502" w14:textId="77777777" w:rsidR="00425AAE" w:rsidRDefault="00425AAE">
      <w:r>
        <w:t>THIS SOFTWARE IS PROVIDED BY THE OPENLDAP FOUNDATION AND ITS CONTRIBUTORS ``AS IS'' AND ANY EXPRESSED OR IMPLIED WARRANTIES, INCLUDING, BUT NOT LIMITED TO, THE IMPLIED WARRANTIES OF MERCHANTABILITY AND FITNESS FOR A PARTICULAR PURPOSE ARE DISCLAIMED.  IN NO EVENT SHALL THE OPENLDAP FOUNDATION, ITS CONTRIBUTORS, OR THE AUTHOR(S) OR OWNER(S) OF THE SOFTWARE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30BD2B1" w14:textId="77777777" w:rsidR="00425AAE" w:rsidRDefault="00425AAE">
      <w:r>
        <w:t>The names of the authors and copyright holders must not be used in advertising or otherwise to promote the sale, use or other dealing in this Software without specific, written prior permission.  Title to copyright in this Software shall at all times remain with copyright holders.</w:t>
      </w:r>
    </w:p>
    <w:p w14:paraId="379EAF89" w14:textId="77777777" w:rsidR="00425AAE" w:rsidRDefault="00425AAE">
      <w:r>
        <w:t>OpenLDAP is a registered trademark of the OpenLDAP Foundation.</w:t>
      </w:r>
    </w:p>
    <w:p w14:paraId="5DC0EF70" w14:textId="77777777" w:rsidR="00425AAE" w:rsidRDefault="00425AAE">
      <w:r>
        <w:t>Copyright 1999-2003 The OpenLDAP Foundation, Redwood City, California, USA.  All Rights Reserved.  Permission to copy and distribute verbatim copies of this document is granted. [END FILE=openldap-2.4.39/LICENSE]</w:t>
      </w:r>
    </w:p>
    <w:p w14:paraId="4DAE7F44" w14:textId="77777777" w:rsidR="00425AAE" w:rsidRDefault="00425AAE" w:rsidP="000727EF">
      <w:pPr>
        <w:pStyle w:val="Heading2"/>
      </w:pPr>
      <w:r>
        <w:t xml:space="preserve"> </w:t>
      </w:r>
      <w:bookmarkStart w:id="488" w:name="_Toc399938305"/>
      <w:r>
        <w:t>openssh (version 6.6p1):</w:t>
      </w:r>
      <w:bookmarkEnd w:id="488"/>
    </w:p>
    <w:p w14:paraId="3A553CE7" w14:textId="77777777" w:rsidR="00425AAE" w:rsidRDefault="00425AAE" w:rsidP="000727EF">
      <w:pPr>
        <w:pStyle w:val="Heading3"/>
      </w:pPr>
      <w:r>
        <w:t>openssh-6.6p1/debian/copyright:</w:t>
      </w:r>
    </w:p>
    <w:p w14:paraId="730E44A7" w14:textId="77777777" w:rsidR="00425AAE" w:rsidRDefault="00425AAE">
      <w:r>
        <w:t>[BEGIN FILE=openssh-6.6p1/debian/copyright] This package was debianized by Philip Hands &lt;phil@hands.com&gt; on 31 Oct 1999 (with help from  Dan Brosemer &lt;odin@linuxfreak.com&gt;)</w:t>
      </w:r>
    </w:p>
    <w:p w14:paraId="056CB99A" w14:textId="77777777" w:rsidR="00425AAE" w:rsidRDefault="00425AAE">
      <w:r>
        <w:t>It was downloaded from here:   ftp://ftp.fu-berlin.de/unix/security/openssh/openssh-2.3.0p1.tar.gz</w:t>
      </w:r>
    </w:p>
    <w:p w14:paraId="3718F108" w14:textId="77777777" w:rsidR="00425AAE" w:rsidRDefault="00425AAE">
      <w:r>
        <w:t>worldwide mirrors are listed here:   http://www.openssh.com/ftp.html</w:t>
      </w:r>
    </w:p>
    <w:p w14:paraId="52E3A090" w14:textId="77777777" w:rsidR="00425AAE" w:rsidRDefault="00425AAE">
      <w:r>
        <w:t>The Debian-specific parts of the package were initially derived from the original ssh package, which has since been renamed as ssh-nonfree.</w:t>
      </w:r>
    </w:p>
    <w:p w14:paraId="01939A4B" w14:textId="77777777" w:rsidR="00425AAE" w:rsidRDefault="00425AAE">
      <w:r>
        <w:t>The Debian patch is distributed under the terms of the GPL, which you can find in /usr/share/common-licenses/GPL-2.</w:t>
      </w:r>
    </w:p>
    <w:p w14:paraId="1692EAE4" w14:textId="77777777" w:rsidR="00425AAE" w:rsidRDefault="00425AAE">
      <w:r>
        <w:lastRenderedPageBreak/>
        <w:t>In addition, as a special exception, Matthew Vernon gives permission to link the code of the Debian patch with any version of the OpenSSH code which is distributed under a license identical to that listed in the included Copyright file, and distribute linked combinations including the two.  You must obey the GNU General Public License in all respects for all of the code used other than OpenSSH.  If you modify this file, you may extend this exception to your version of the file, but you are not obligated to do so.  If you do not wish to do so, delete this exception statement from your version.</w:t>
      </w:r>
    </w:p>
    <w:p w14:paraId="1D49F6C9" w14:textId="77777777" w:rsidR="00425AAE" w:rsidRDefault="00425AAE">
      <w:r>
        <w:t>The upstream source for this package is a combination of the ssh branch that is being maintained by the OpenBSD team (starting from the last version of SSH that was distributed under a free license), and porting work by Damien Miller &lt;damien@ibs.com.au&gt; to get it working on Linux.  Other people also contributed to this, and are credited in /usr/share/doc/ssh/README.</w:t>
      </w:r>
    </w:p>
    <w:p w14:paraId="398D46B6" w14:textId="77777777" w:rsidR="00425AAE" w:rsidRDefault="00425AAE">
      <w:r>
        <w:t>This package contains Kerberos version 5 patches from http://www.sxw.org.uk/computing/patches/openssh.html; this is Copyright (c) 2001-2009 Simon Wilkinson and provided under the standard 2-term BSD licence used elsewhere in OpenSSH.</w:t>
      </w:r>
    </w:p>
    <w:p w14:paraId="7BDE9376" w14:textId="77777777" w:rsidR="00425AAE" w:rsidRDefault="00425AAE">
      <w:r>
        <w:t>Copyright:</w:t>
      </w:r>
    </w:p>
    <w:p w14:paraId="24CC0836" w14:textId="77777777" w:rsidR="00425AAE" w:rsidRDefault="00425AAE">
      <w:r>
        <w:t>Code in helper.[ch] is Copyright Internet Business Solutions and is released under a X11-style license (see source file for details).</w:t>
      </w:r>
    </w:p>
    <w:p w14:paraId="4263BA49" w14:textId="77777777" w:rsidR="00425AAE" w:rsidRDefault="00425AAE">
      <w:r>
        <w:t>(A)RC4 code in rc4.[ch] is Copyright Damien Miller. It too is under a X11-style license (see source file for details).</w:t>
      </w:r>
    </w:p>
    <w:p w14:paraId="06EE64FB" w14:textId="77777777" w:rsidR="00425AAE" w:rsidRDefault="00425AAE">
      <w:r>
        <w:t>make-ssh-known-hosts is Copyright Tero Kivinen &lt;Tero.Kivinen@hut.fi&gt;, and is distributed under the GPL (see source file for details).</w:t>
      </w:r>
    </w:p>
    <w:p w14:paraId="02A4983A" w14:textId="77777777" w:rsidR="00425AAE" w:rsidRDefault="00425AAE">
      <w:r>
        <w:t>The copyright for the original SSH version follows.  It has been modified with [comments] to reflect the changes that the OpenBSD folks have made:</w:t>
      </w:r>
    </w:p>
    <w:p w14:paraId="7F708E88" w14:textId="77777777" w:rsidR="00425AAE" w:rsidRDefault="00425AAE">
      <w:r>
        <w:t>This file is part of the OpenSSH software.</w:t>
      </w:r>
    </w:p>
    <w:p w14:paraId="1C18F0B8" w14:textId="77777777" w:rsidR="00425AAE" w:rsidRDefault="00425AAE">
      <w:r>
        <w:t>The licences which components of this software fall under are as follows.  First, we will summarize and say that all components are under a BSD licence, or a licence more free than that.</w:t>
      </w:r>
    </w:p>
    <w:p w14:paraId="03D79040" w14:textId="77777777" w:rsidR="00425AAE" w:rsidRDefault="00425AAE">
      <w:r>
        <w:t>OpenSSH contains no GPL code.</w:t>
      </w:r>
    </w:p>
    <w:p w14:paraId="7FC58CB6" w14:textId="77777777" w:rsidR="00425AAE" w:rsidRDefault="00425AAE">
      <w:r>
        <w:t>1)      * Copyright (c) 1995 Tatu Ylonen &lt;ylo@cs.hut.fi&gt;, Espoo, Finland      *                    All rights reserved      *      * As far as I am concerned, the code I have written for this software      * can be used freely for any purpose.  Any derived versions of this      * software must be clearly marked as such, and if the derived work is      * incompatible with the protocol description in the RFC file, it must be      * called by a name other than ssh or Secure Shell.</w:t>
      </w:r>
    </w:p>
    <w:p w14:paraId="58B41B6D" w14:textId="77777777" w:rsidR="00425AAE" w:rsidRDefault="00425AAE">
      <w:r>
        <w:t xml:space="preserve">    [Tatu continues]      *  However, I am not implying to give any licenses to any patents or      * copyrights held by third parties, and the software includes parts that      * are not under my direct control.  As far as I know, all included      * source code is used in accordance with the relevant license agreements      * and can be used freely for any purpose (the GNU license being the most      * restrictive); see below for details.</w:t>
      </w:r>
    </w:p>
    <w:p w14:paraId="108D0170" w14:textId="77777777" w:rsidR="00425AAE" w:rsidRDefault="00425AAE">
      <w:r>
        <w:t xml:space="preserve">    [However, none of that term is relevant at this point in time.  All of     these restrictively licenced software components which he talks about     have been removed from OpenSSH, i.e.,</w:t>
      </w:r>
    </w:p>
    <w:p w14:paraId="0C7CDB31" w14:textId="77777777" w:rsidR="00425AAE" w:rsidRDefault="00425AAE">
      <w:r>
        <w:lastRenderedPageBreak/>
        <w:t xml:space="preserve">     - RSA is no longer included, found in the OpenSSL library      - IDEA is no longer included, its use is deprecated      - DES is now external, in the OpenSSL library      - GMP is no longer used, and instead we call BN code from OpenSSL      - Zlib is now external, in a library      - The make-ssh-known-hosts script is no longer included      - TSS has been removed      - MD5 is now external, in the OpenSSL library      - RC4 support has been replaced with ARC4 support from OpenSSL      - Blowfish is now external, in the OpenSSL library</w:t>
      </w:r>
    </w:p>
    <w:p w14:paraId="2CF18E70" w14:textId="77777777" w:rsidR="00425AAE" w:rsidRDefault="00425AAE">
      <w:r>
        <w:t xml:space="preserve">    [The licence continues]</w:t>
      </w:r>
    </w:p>
    <w:p w14:paraId="49F23BE6" w14:textId="77777777" w:rsidR="00425AAE" w:rsidRDefault="00425AAE">
      <w:r>
        <w:t xml:space="preserve">    Note that any information and cryptographic algorithms used in this     software are publicly available on the Internet and at any major     bookstore, scientific library, and patent office worldwide.  More     information can be found e.g. at http://www.cs.hut.fi/crypto.</w:t>
      </w:r>
    </w:p>
    <w:p w14:paraId="6CF0BEE5" w14:textId="77777777" w:rsidR="00425AAE" w:rsidRDefault="00425AAE">
      <w:r>
        <w:t xml:space="preserve">    The legal status of this program is some combination of all these     permissions and restrictions.  Use only at your own responsibility.     You will be responsible for any legal consequences yourself; I am not     making any claims whether possessing or using this is legal or not in     your country, and I am not taking any responsibility on your behalf.</w:t>
      </w:r>
    </w:p>
    <w:p w14:paraId="6AD836F3" w14:textId="77777777" w:rsidR="00425AAE" w:rsidRDefault="00425AAE">
      <w:r>
        <w:t xml:space="preserve"> </w:t>
      </w:r>
      <w:r>
        <w:tab/>
      </w:r>
      <w:r>
        <w:tab/>
      </w:r>
      <w:r>
        <w:tab/>
        <w:t xml:space="preserve">    NO WARRANTY</w:t>
      </w:r>
    </w:p>
    <w:p w14:paraId="03C0E784" w14:textId="77777777" w:rsidR="00425AAE" w:rsidRDefault="00425AAE">
      <w:r>
        <w:t xml:space="preserve">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A7E6156" w14:textId="77777777" w:rsidR="00425AAE" w:rsidRDefault="00425AAE">
      <w:r>
        <w:t xml:space="preserve">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7D68E46C" w14:textId="77777777" w:rsidR="00425AAE" w:rsidRDefault="00425AAE">
      <w:r>
        <w:t>2)     The 32-bit CRC compensation attack detector in deattack.c was     contributed by CORE SDI S.A. under a BSD-style license.</w:t>
      </w:r>
    </w:p>
    <w:p w14:paraId="3C100EAD" w14:textId="77777777" w:rsidR="00425AAE" w:rsidRDefault="00425AAE">
      <w:r>
        <w:t xml:space="preserve">     * Cryptographic attack detector for ssh - source code      *      * Copyright (c) 1998 CORE SDI S.A., Buenos Aires, Argentina.      *      * All rights reserved. Redistribution and use in source and binary      * forms, with or without modification, are permitted provided that      * this copyright notice is retained.      *      * THIS SOFTWARE IS PROVIDED ``AS IS'' AND ANY EXPRESS OR IMPLIED      * WARRANTIES ARE DISCLAIMED. IN NO EVENT SHALL CORE SDI S.A. BE      * LIABLE FOR ANY </w:t>
      </w:r>
      <w:r>
        <w:lastRenderedPageBreak/>
        <w:t>DIRECT, INDIRECT, INCIDENTAL, SPECIAL, EXEMPLARY OR      * CONSEQUENTIAL DAMAGES RESULTING FROM THE USE OR MISUSE OF THIS      * SOFTWARE.      *      * Ariel Futoransky &lt;futo@core-sdi.com&gt;      * &lt;http://www.core-sdi.com&gt;</w:t>
      </w:r>
    </w:p>
    <w:p w14:paraId="4F0FDE09" w14:textId="77777777" w:rsidR="00425AAE" w:rsidRDefault="00425AAE">
      <w:r>
        <w:t>3)     ssh-keyscan was contributed by David Mazieres under a BSD-style     license.</w:t>
      </w:r>
    </w:p>
    <w:p w14:paraId="2EC5DB48" w14:textId="77777777" w:rsidR="00425AAE" w:rsidRDefault="00425AAE">
      <w:r>
        <w:t xml:space="preserve">     * Copyright 1995, 1996 by David Mazieres &lt;dm@lcs.mit.edu&gt;.      *      * Modification and redistribution in source and binary forms is      * permitted provided that due credit is given to the author and the      * OpenBSD project by leaving this copyright notice intact.</w:t>
      </w:r>
    </w:p>
    <w:p w14:paraId="777A3517" w14:textId="77777777" w:rsidR="00425AAE" w:rsidRDefault="00425AAE">
      <w:r>
        <w:t>4)     The Rijndael implementation by Vincent Rijmen, Antoon Bosselaers     and Paulo Barreto is in the public domain and distributed     with the following license:</w:t>
      </w:r>
    </w:p>
    <w:p w14:paraId="2653AEB0" w14:textId="77777777" w:rsidR="00425AAE" w:rsidRDefault="00425AAE">
      <w:r>
        <w:t xml:space="preserve">     * @version 3.0 (December 2000)      *      * Optimised ANSI C code for the Rijndael cipher (now AES)      *      * @author Vincent Rijmen &lt;vincent.rijmen@esat.kuleuven.ac.be&gt;      * @author Antoon Bosselaers &lt;antoon.bosselaers@esat.kuleuven.ac.be&gt;      * @author Paulo Barreto &lt;paulo.barreto@terra.com.br&gt;      *      * This code is hereby placed in the public domain.      *      * THIS SOFTWARE IS PROVIDED BY THE AUTHORS ''AS IS'' AND ANY EXPRESS      * OR IMPLIED WARRANTIES, INCLUDING, BUT NOT LIMITED TO, THE IMPLIED      * WARRANTIES OF MERCHANTABILITY AND FITNESS FOR A PARTICULAR PURPOSE      * ARE DISCLAIMED.  IN NO EVENT SHALL THE AUTHORS OR CONTRIBUTORS BE      * LIABLE FOR ANY DIRECT, INDIRECT, INCIDENTAL, SPECIAL, EXEMPLARY, OR      * CONSEQUENTIAL DAMAGES (INCLUDING, BUT NOT LIMITED TO, PROCUREMENT OF      * SUBSTITUTE GOODS OR SERVICES; LOSS OF USE, DATA, OR PROFITS; OR      * BUSINESS INTERRUPTION) HOWEVER CAUSED AND ON ANY THEORY OF LIABILITY,      * WHETHER IN CONTRACT, STRICT LIABILITY, OR TORT (INCLUDING NEGLIGENCE      * OR OTHERWISE) ARISING IN ANY WAY OUT OF THE USE OF THIS SOFTWARE,      * EVEN IF ADVISED OF THE POSSIBILITY OF SUCH DAMAGE.</w:t>
      </w:r>
    </w:p>
    <w:p w14:paraId="73616F2D" w14:textId="77777777" w:rsidR="00425AAE" w:rsidRDefault="00425AAE">
      <w:r>
        <w:t>5)     One component of the ssh source code is under a 3-clause BSD license,     held by the University of California, since we pulled these parts from     original Berkeley code.</w:t>
      </w:r>
    </w:p>
    <w:p w14:paraId="7BF2F7FF" w14:textId="77777777" w:rsidR="00425AAE" w:rsidRDefault="00425AAE">
      <w:r>
        <w:t xml:space="preserve">     * Copyright (c) 1983, 1990, 1992, 1993, 1995      *      The Regents of the University of California.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Neither the name of the University nor the names of its contributors      *    may be used to endorse or promote products derived from this software      *    without specific prior written permission.      *      * THIS SOFTWARE IS PROVIDED BY THE REGENTS AND CONTRIBUTORS ``AS IS'' AND      * ANY EXPRESS OR IMPLIED WARRANTIES, INCLUDING, BUT NOT LIMITED TO, THE      * IMPLIED WARRANTIES OF MERCHANTABILITY AND FITNESS FOR A PARTICULAR PURPOSE      * ARE DISCLAIMED.  IN NO EVENT SHALL THE REGENTS OR CONTRIBUTORS BE LIABLE      * FOR ANY DIRECT, INDIRECT, </w:t>
      </w:r>
      <w:r>
        <w:lastRenderedPageBreak/>
        <w:t>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w:t>
      </w:r>
    </w:p>
    <w:p w14:paraId="3320EC25" w14:textId="77777777" w:rsidR="00425AAE" w:rsidRDefault="00425AAE">
      <w:r>
        <w:t>6)     Remaining components of the software are provided under a standard     2-term BSD licence with the following names as copyright holders:</w:t>
      </w:r>
    </w:p>
    <w:p w14:paraId="111020AF" w14:textId="77777777" w:rsidR="00425AAE" w:rsidRDefault="00425AAE">
      <w:r>
        <w:tab/>
        <w:t xml:space="preserve">Markus Friedl </w:t>
      </w:r>
      <w:r>
        <w:tab/>
        <w:t xml:space="preserve">Theo de Raadt </w:t>
      </w:r>
      <w:r>
        <w:tab/>
        <w:t xml:space="preserve">Niels Provos </w:t>
      </w:r>
      <w:r>
        <w:tab/>
        <w:t xml:space="preserve">Dug Song </w:t>
      </w:r>
      <w:r>
        <w:tab/>
        <w:t xml:space="preserve">Aaron Campbell </w:t>
      </w:r>
      <w:r>
        <w:tab/>
        <w:t xml:space="preserve">Damien Miller </w:t>
      </w:r>
      <w:r>
        <w:tab/>
        <w:t xml:space="preserve">Kevin Steves </w:t>
      </w:r>
      <w:r>
        <w:tab/>
        <w:t xml:space="preserve">Daniel Kouril </w:t>
      </w:r>
      <w:r>
        <w:tab/>
        <w:t xml:space="preserve">Wesley Griffin </w:t>
      </w:r>
      <w:r>
        <w:tab/>
        <w:t xml:space="preserve">Per Allansson </w:t>
      </w:r>
      <w:r>
        <w:tab/>
        <w:t xml:space="preserve">Nils Nordman </w:t>
      </w:r>
      <w:r>
        <w:tab/>
        <w:t>Simon Wilkinson</w:t>
      </w:r>
    </w:p>
    <w:p w14:paraId="32C299DD" w14:textId="77777777" w:rsidR="00425AAE" w:rsidRDefault="00425AAE">
      <w:r>
        <w:t xml:space="preserve">    Portable OpenSSH additionally includes code from the following copyright     holders, also under the 2-term BSD license:</w:t>
      </w:r>
    </w:p>
    <w:p w14:paraId="6E958747" w14:textId="77777777" w:rsidR="00425AAE" w:rsidRDefault="00425AAE">
      <w:r>
        <w:tab/>
        <w:t xml:space="preserve">Ben Lindstrom </w:t>
      </w:r>
      <w:r>
        <w:tab/>
        <w:t xml:space="preserve">Tim Rice </w:t>
      </w:r>
      <w:r>
        <w:tab/>
        <w:t xml:space="preserve">Andre Lucas </w:t>
      </w:r>
      <w:r>
        <w:tab/>
        <w:t xml:space="preserve">Chris Adams </w:t>
      </w:r>
      <w:r>
        <w:tab/>
        <w:t xml:space="preserve">Corinna Vinschen </w:t>
      </w:r>
      <w:r>
        <w:tab/>
        <w:t xml:space="preserve">Cray Inc. </w:t>
      </w:r>
      <w:r>
        <w:tab/>
        <w:t xml:space="preserve">Denis Parker </w:t>
      </w:r>
      <w:r>
        <w:tab/>
        <w:t xml:space="preserve">Gert Doering </w:t>
      </w:r>
      <w:r>
        <w:tab/>
        <w:t xml:space="preserve">Jakob Schlyter </w:t>
      </w:r>
      <w:r>
        <w:tab/>
        <w:t xml:space="preserve">Jason Downs </w:t>
      </w:r>
      <w:r>
        <w:tab/>
        <w:t xml:space="preserve">Juha YrjÃ¶lÃ¤ </w:t>
      </w:r>
      <w:r>
        <w:tab/>
        <w:t xml:space="preserve">Michael Stone </w:t>
      </w:r>
      <w:r>
        <w:tab/>
        <w:t xml:space="preserve">Networks Associates Technology, Inc. </w:t>
      </w:r>
      <w:r>
        <w:tab/>
        <w:t xml:space="preserve">Solar Designer </w:t>
      </w:r>
      <w:r>
        <w:tab/>
        <w:t xml:space="preserve">Todd C. Miller </w:t>
      </w:r>
      <w:r>
        <w:tab/>
        <w:t xml:space="preserve">Wayne Schroeder </w:t>
      </w:r>
      <w:r>
        <w:tab/>
        <w:t xml:space="preserve">William Jones </w:t>
      </w:r>
      <w:r>
        <w:tab/>
        <w:t xml:space="preserve">Darren Tucker </w:t>
      </w:r>
      <w:r>
        <w:tab/>
        <w:t xml:space="preserve">Sun Microsystems </w:t>
      </w:r>
      <w:r>
        <w:tab/>
        <w:t xml:space="preserve">The SCO Group </w:t>
      </w:r>
      <w:r>
        <w:tab/>
        <w:t xml:space="preserve">Daniel Walsh </w:t>
      </w:r>
      <w:r>
        <w:tab/>
        <w:t xml:space="preserve">Red Hat, Inc </w:t>
      </w:r>
      <w:r>
        <w:tab/>
        <w:t>Simon Vallet / Genoscope</w:t>
      </w:r>
    </w:p>
    <w:p w14:paraId="7973A062" w14:textId="77777777" w:rsidR="00425AAE" w:rsidRDefault="00425AAE">
      <w:r>
        <w:t xml:space="preserve">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 THIS SOFTWARE IS PROVIDED BY THE AUTHOR ``AS IS'' AND ANY EXPRESS OR      * IMPLIED WARRANTIES, INCLUDING, BUT NOT LIMITED TO, THE IMPLIED WARRANTIES      * OF MERCHANTABILITY AND FITNESS FOR A PARTICULAR PURPOSE ARE DISCLAIMED.      * IN NO EVENT SHALL THE AUTHOR BE LIABLE FOR ANY DIRECT, INDIRECT,      * INCIDENTAL, SPECIAL, EXEMPLARY, OR CONSEQUENTIAL DAMAGES (INCLUDING, BUT      * NOT LIMITED TO, PROCUREMENT OF SUBSTITUTE GOODS OR SERVICES; LOSS OF USE,      * DATA, OR PROFITS; OR BUSINESS INTERRUPTION) HOWEVER CAUSED AND ON ANY      * THEORY OF LIABILITY, WHETHER IN CONTRACT, STRICT LIABILITY, OR TORT      * (INCLUDING NEGLIGENCE OR OTHERWISE) ARISING IN ANY WAY OUT OF THE USE OF      * THIS SOFTWARE, EVEN IF ADVISED OF THE POSSIBILITY OF SUCH DAMAGE.</w:t>
      </w:r>
    </w:p>
    <w:p w14:paraId="63DCB786" w14:textId="77777777" w:rsidR="00425AAE" w:rsidRDefault="00425AAE">
      <w:r>
        <w:t>8) Portable OpenSSH contains the following additional licenses:</w:t>
      </w:r>
    </w:p>
    <w:p w14:paraId="25798D7C" w14:textId="77777777" w:rsidR="00425AAE" w:rsidRDefault="00425AAE">
      <w:r>
        <w:t xml:space="preserve">    a) md5crypt.c, md5crypt.h</w:t>
      </w:r>
    </w:p>
    <w:p w14:paraId="4335A6E9" w14:textId="77777777" w:rsidR="00425AAE" w:rsidRDefault="00425AAE">
      <w:r>
        <w:tab/>
        <w:t xml:space="preserve"> * THE BEER-WARE LICENSE (Revision 42): </w:t>
      </w:r>
      <w:r>
        <w:tab/>
        <w:t xml:space="preserve"> * &lt;phk@login.dknet.dk&gt; wrote this file.  As long as you retain this </w:t>
      </w:r>
      <w:r>
        <w:tab/>
        <w:t xml:space="preserve"> * notice you can do whatever you want with this stuff. If we meet </w:t>
      </w:r>
      <w:r>
        <w:tab/>
        <w:t xml:space="preserve"> * some day, and you think this stuff is worth it, you can buy me a </w:t>
      </w:r>
      <w:r>
        <w:tab/>
        <w:t xml:space="preserve"> * beer in return.   Poul-Henning Kamp</w:t>
      </w:r>
    </w:p>
    <w:p w14:paraId="7C5122D1" w14:textId="77777777" w:rsidR="00425AAE" w:rsidRDefault="00425AAE">
      <w:r>
        <w:lastRenderedPageBreak/>
        <w:t xml:space="preserve">    b) snprintf replacement</w:t>
      </w:r>
    </w:p>
    <w:p w14:paraId="4FB19486" w14:textId="77777777" w:rsidR="00425AAE" w:rsidRDefault="00425AAE">
      <w:r>
        <w:tab/>
        <w:t xml:space="preserve">* Copyright Patrick Powell 1995 </w:t>
      </w:r>
      <w:r>
        <w:tab/>
        <w:t xml:space="preserve">* This code is based on code written by Patrick Powell </w:t>
      </w:r>
      <w:r>
        <w:tab/>
        <w:t xml:space="preserve">* (papowell@astart.com) It may be used for any purpose as long as this </w:t>
      </w:r>
      <w:r>
        <w:tab/>
        <w:t>* notice remains intact on all source code distributions</w:t>
      </w:r>
    </w:p>
    <w:p w14:paraId="6A9BC865" w14:textId="77777777" w:rsidR="00425AAE" w:rsidRDefault="00425AAE">
      <w:r>
        <w:t xml:space="preserve">    c) Compatibility code (openbsd-compat)</w:t>
      </w:r>
    </w:p>
    <w:p w14:paraId="7563C439" w14:textId="77777777" w:rsidR="00425AAE" w:rsidRDefault="00425AAE">
      <w:r>
        <w:t xml:space="preserve">       Apart from the previously mentioned licenses, various pieces of code        in the openbsd-compat/ subdirectory are licensed as follows:</w:t>
      </w:r>
    </w:p>
    <w:p w14:paraId="0F6BB060" w14:textId="77777777" w:rsidR="00425AAE" w:rsidRDefault="00425AAE">
      <w:r>
        <w:t xml:space="preserve">       Some code is licensed under a 3-term BSD license, to the following        copyright holders:</w:t>
      </w:r>
    </w:p>
    <w:p w14:paraId="315A1B7B" w14:textId="77777777" w:rsidR="00425AAE" w:rsidRDefault="00425AAE">
      <w:r>
        <w:tab/>
        <w:t xml:space="preserve">Todd C. Miller </w:t>
      </w:r>
      <w:r>
        <w:tab/>
        <w:t xml:space="preserve">Theo de Raadt </w:t>
      </w:r>
      <w:r>
        <w:tab/>
        <w:t xml:space="preserve">Damien Miller </w:t>
      </w:r>
      <w:r>
        <w:tab/>
        <w:t xml:space="preserve">Eric P. Allman </w:t>
      </w:r>
      <w:r>
        <w:tab/>
        <w:t xml:space="preserve">The Regents of the University of California </w:t>
      </w:r>
      <w:r>
        <w:tab/>
        <w:t>Constantin S. Svintsoff</w:t>
      </w:r>
    </w:p>
    <w:p w14:paraId="68DD17E5" w14:textId="77777777" w:rsidR="00425AAE" w:rsidRDefault="00425AAE">
      <w:r>
        <w:tab/>
        <w:t xml:space="preserve">* Redistribution and use in source and binary forms, with or without </w:t>
      </w:r>
      <w:r>
        <w:tab/>
        <w:t xml:space="preserve">* modification, are permitted provided that the following conditions </w:t>
      </w:r>
      <w:r>
        <w:tab/>
        <w:t xml:space="preserve">* are met: </w:t>
      </w:r>
      <w:r>
        <w:tab/>
        <w:t xml:space="preserve">* 1. Redistributions of source code must retain the above copyright </w:t>
      </w:r>
      <w:r>
        <w:tab/>
        <w:t xml:space="preserve">*    notice, this list of conditions and the following disclaimer. </w:t>
      </w:r>
      <w:r>
        <w:tab/>
        <w:t xml:space="preserve">* 2. Redistributions in binary form must reproduce the above copyright </w:t>
      </w:r>
      <w:r>
        <w:tab/>
        <w:t xml:space="preserve">*    notice, this list of conditions and the following disclaimer in the </w:t>
      </w:r>
      <w:r>
        <w:tab/>
        <w:t xml:space="preserve">*    documentation and/or other materials provided with the distribution. </w:t>
      </w:r>
      <w:r>
        <w:tab/>
        <w:t xml:space="preserve">* 3. Neither the name of the University nor the names of its contributors </w:t>
      </w:r>
      <w:r>
        <w:tab/>
        <w:t xml:space="preserve">*    may be used to endorse or promote products derived from this software </w:t>
      </w:r>
      <w:r>
        <w:tab/>
        <w:t xml:space="preserve">*    without specific prior written permission. </w:t>
      </w:r>
      <w:r>
        <w:tab/>
        <w:t xml:space="preserve">* </w:t>
      </w:r>
      <w:r>
        <w:tab/>
        <w:t xml:space="preserve">* THIS SOFTWARE IS PROVIDED BY THE REGENTS AND CONTRIBUTORS ``AS IS'' AND </w:t>
      </w:r>
      <w:r>
        <w:tab/>
        <w:t xml:space="preserve">* ANY EXPRESS OR IMPLIED WARRANTIES, INCLUDING, BUT NOT LIMITED TO, THE </w:t>
      </w:r>
      <w:r>
        <w:tab/>
        <w:t xml:space="preserve">* IMPLIED WARRANTIES OF MERCHANTABILITY AND FITNESS FOR A PARTICULAR PURPOSE </w:t>
      </w:r>
      <w:r>
        <w:tab/>
        <w:t xml:space="preserve">* ARE DISCLAIMED.  IN NO EVENT SHALL THE REGENTS OR CONTRIBUTORS BE LIABLE </w:t>
      </w:r>
      <w:r>
        <w:tab/>
        <w:t xml:space="preserve">* FOR ANY DIRECT, INDIRECT, INCIDENTAL, SPECIAL, EXEMPLARY, OR CONSEQUENTIAL </w:t>
      </w:r>
      <w:r>
        <w:tab/>
        <w:t xml:space="preserve">* DAMAGES (INCLUDING, BUT NOT LIMITED TO, PROCUREMENT OF SUBSTITUTE GOODS </w:t>
      </w:r>
      <w:r>
        <w:tab/>
        <w:t xml:space="preserve">* OR SERVICES; LOSS OF USE, DATA, OR PROFITS; OR BUSINESS INTERRUPTION) </w:t>
      </w:r>
      <w:r>
        <w:tab/>
        <w:t xml:space="preserve">* HOWEVER CAUSED AND ON ANY THEORY OF LIABILITY, WHETHER IN CONTRACT, STRICT </w:t>
      </w:r>
      <w:r>
        <w:tab/>
        <w:t xml:space="preserve">* LIABILITY, OR TORT (INCLUDING NEGLIGENCE OR OTHERWISE) ARISING IN ANY WAY </w:t>
      </w:r>
      <w:r>
        <w:tab/>
        <w:t xml:space="preserve">* OUT OF THE USE OF THIS SOFTWARE, EVEN IF ADVISED OF THE POSSIBILITY OF </w:t>
      </w:r>
      <w:r>
        <w:tab/>
        <w:t>* SUCH DAMAGE.</w:t>
      </w:r>
    </w:p>
    <w:p w14:paraId="04EAA0B5" w14:textId="77777777" w:rsidR="00425AAE" w:rsidRDefault="00425AAE">
      <w:r>
        <w:t xml:space="preserve">       Some code is licensed under an ISC-style license, to the following        copyright holders:</w:t>
      </w:r>
    </w:p>
    <w:p w14:paraId="3824048A" w14:textId="77777777" w:rsidR="00425AAE" w:rsidRDefault="00425AAE">
      <w:r>
        <w:tab/>
        <w:t xml:space="preserve">Internet Software Consortium. </w:t>
      </w:r>
      <w:r>
        <w:tab/>
        <w:t xml:space="preserve">Todd C. Miller </w:t>
      </w:r>
      <w:r>
        <w:tab/>
        <w:t xml:space="preserve">Reyk Floeter </w:t>
      </w:r>
      <w:r>
        <w:tab/>
        <w:t>Chad Mynhier</w:t>
      </w:r>
    </w:p>
    <w:p w14:paraId="58CEF23B" w14:textId="77777777" w:rsidR="00425AAE" w:rsidRDefault="00425AAE">
      <w:r>
        <w:tab/>
        <w:t xml:space="preserve">* Permission to use, copy, modify, and distribute this software for any </w:t>
      </w:r>
      <w:r>
        <w:tab/>
        <w:t xml:space="preserve">* purpose with or without fee is hereby granted, provided that the above </w:t>
      </w:r>
      <w:r>
        <w:tab/>
        <w:t xml:space="preserve">* copyright notice and this permission notice appear in all copies. </w:t>
      </w:r>
      <w:r>
        <w:tab/>
        <w:t xml:space="preserve">* </w:t>
      </w:r>
      <w:r>
        <w:tab/>
        <w:t xml:space="preserve">* THE SOFTWARE IS PROVIDED AS IS AND TODD C. MILLER DISCLAIMS ALL </w:t>
      </w:r>
      <w:r>
        <w:tab/>
        <w:t xml:space="preserve">* WARRANTIES WITH REGARD TO THIS SOFTWARE INCLUDING ALL IMPLIED WARRANTIES </w:t>
      </w:r>
      <w:r>
        <w:tab/>
        <w:t xml:space="preserve">* OF MERCHANTABILITY AND FITNESS. IN NO EVENT SHALL TODD C. MILLER BE LIABLE </w:t>
      </w:r>
      <w:r>
        <w:tab/>
        <w:t xml:space="preserve">* FOR ANY SPECIAL, DIRECT, INDIRECT, OR CONSEQUENTIAL DAMAGES OR ANY DAMAGES </w:t>
      </w:r>
      <w:r>
        <w:tab/>
        <w:t xml:space="preserve">* WHATSOEVER RESULTING FROM LOSS OF USE, DATA OR PROFITS, WHETHER IN AN ACTION </w:t>
      </w:r>
      <w:r>
        <w:tab/>
        <w:t xml:space="preserve">* OF CONTRACT, </w:t>
      </w:r>
      <w:r>
        <w:lastRenderedPageBreak/>
        <w:t xml:space="preserve">NEGLIGENCE OR OTHER TORTIOUS ACTION, ARISING OUT OF OR IN </w:t>
      </w:r>
      <w:r>
        <w:tab/>
        <w:t>* CONNECTION WITH THE USE OR PERFORMANCE OF THIS SOFTWARE.</w:t>
      </w:r>
    </w:p>
    <w:p w14:paraId="162FA1F2" w14:textId="77777777" w:rsidR="00425AAE" w:rsidRDefault="00425AAE">
      <w:r>
        <w:t xml:space="preserve">       Some code is licensed under a MIT-style license to the following        copyright holders:</w:t>
      </w:r>
    </w:p>
    <w:p w14:paraId="3C647298" w14:textId="77777777" w:rsidR="00425AAE" w:rsidRDefault="00425AAE">
      <w:r>
        <w:tab/>
        <w:t>Free Software Foundation, Inc.</w:t>
      </w:r>
    </w:p>
    <w:p w14:paraId="748CF51A" w14:textId="77777777" w:rsidR="00425AAE" w:rsidRDefault="00425AAE">
      <w:r>
        <w:tab/>
        <w:t xml:space="preserve">* Permission is hereby granted, free of charge, to any person obtaining a  * </w:t>
      </w:r>
      <w:r>
        <w:tab/>
        <w:t xml:space="preserve">* copy of this software and associated documentation files (the            * </w:t>
      </w:r>
      <w:r>
        <w:tab/>
        <w:t xml:space="preserve">* Software), to deal in the Software without restriction, including      * </w:t>
      </w:r>
      <w:r>
        <w:tab/>
        <w:t xml:space="preserve">* without limitation the rights to use, copy, modify, merge, publish,      * </w:t>
      </w:r>
      <w:r>
        <w:tab/>
        <w:t xml:space="preserve">* distribute, distribute with modifications, sublicense, and/or sell       * </w:t>
      </w:r>
      <w:r>
        <w:tab/>
        <w:t xml:space="preserve">* copies of the Software, and to permit persons to whom the Software is    * </w:t>
      </w:r>
      <w:r>
        <w:tab/>
        <w:t xml:space="preserve">* furnished to do so, subject to the following conditions:                 * </w:t>
      </w:r>
      <w:r>
        <w:tab/>
        <w:t xml:space="preserve">*                                                                          * </w:t>
      </w:r>
      <w:r>
        <w:tab/>
        <w:t xml:space="preserve">* The above copyright notice and this permission notice shall be included  * </w:t>
      </w:r>
      <w:r>
        <w:tab/>
        <w:t xml:space="preserve">* in all copies or substantial portions of the Software.                   * </w:t>
      </w:r>
      <w:r>
        <w:tab/>
        <w:t xml:space="preserve">*                                                                          * </w:t>
      </w:r>
      <w:r>
        <w:tab/>
        <w:t xml:space="preserve">* THE SOFTWARE IS PROVIDED AS IS, WITHOUT WARRANTY OF ANY KIND, EXPRESS  * </w:t>
      </w:r>
      <w:r>
        <w:tab/>
        <w:t xml:space="preserve">* OR IMPLIED, INCLUDING BUT NOT LIMITED TO THE WARRANTIES OF               * </w:t>
      </w:r>
      <w:r>
        <w:tab/>
        <w:t xml:space="preserve">* MERCHANTABILITY, FITNESS FOR A PARTICULAR PURPOSE AND NONINFRINGEMENT.   * </w:t>
      </w:r>
      <w:r>
        <w:tab/>
        <w:t xml:space="preserve">* IN NO EVENT SHALL THE ABOVE COPYRIGHT HOLDERS BE LIABLE FOR ANY CLAIM,   * </w:t>
      </w:r>
      <w:r>
        <w:tab/>
        <w:t xml:space="preserve">* DAMAGES OR OTHER LIABILITY, WHETHER IN AN ACTION OF CONTRACT, TORT OR    * </w:t>
      </w:r>
      <w:r>
        <w:tab/>
        <w:t xml:space="preserve">* OTHERWISE, ARISING FROM, OUT OF OR IN CONNECTION WITH THE SOFTWARE OR    * </w:t>
      </w:r>
      <w:r>
        <w:tab/>
        <w:t xml:space="preserve">* THE USE OR OTHER DEALINGS IN THE SOFTWARE.                               * </w:t>
      </w:r>
      <w:r>
        <w:tab/>
        <w:t xml:space="preserve">*                                                                          * </w:t>
      </w:r>
      <w:r>
        <w:tab/>
        <w:t xml:space="preserve">* Except as contained in this notice, the name(s) of the above copyright   * </w:t>
      </w:r>
      <w:r>
        <w:tab/>
        <w:t xml:space="preserve">* holders shall not be used in advertising or otherwise to promote the     * </w:t>
      </w:r>
      <w:r>
        <w:tab/>
        <w:t xml:space="preserve">* sale, use or other dealings in this Software without prior written       * </w:t>
      </w:r>
      <w:r>
        <w:tab/>
        <w:t xml:space="preserve">* authorization.                                                           * </w:t>
      </w:r>
      <w:r>
        <w:tab/>
        <w:t>****************************************************************************/</w:t>
      </w:r>
    </w:p>
    <w:p w14:paraId="5EA3D603" w14:textId="77777777" w:rsidR="00425AAE" w:rsidRDefault="00425AAE">
      <w:r>
        <w:t xml:space="preserve"> ------ $OpenBSD: LICENCE,v 1.19 2004/08/30 09:18:08 markus Exp $ [END FILE=openssh-6.6p1/debian/copyright]</w:t>
      </w:r>
    </w:p>
    <w:p w14:paraId="4E561CC3" w14:textId="77777777" w:rsidR="00425AAE" w:rsidRDefault="00425AAE" w:rsidP="000727EF">
      <w:pPr>
        <w:pStyle w:val="Heading3"/>
      </w:pPr>
      <w:r>
        <w:t>openssh-6.6p1/debian/copyright.head:</w:t>
      </w:r>
    </w:p>
    <w:p w14:paraId="589A3F5A" w14:textId="77777777" w:rsidR="00425AAE" w:rsidRDefault="00425AAE">
      <w:r>
        <w:t>[BEGIN FILE=openssh-6.6p1/debian/copyright.head] This package was debianized by Philip Hands &lt;phil@hands.com&gt; on 31 Oct 1999 (with help from  Dan Brosemer &lt;odin@linuxfreak.com&gt;)</w:t>
      </w:r>
    </w:p>
    <w:p w14:paraId="307D49B8" w14:textId="77777777" w:rsidR="00425AAE" w:rsidRDefault="00425AAE">
      <w:r>
        <w:t>It was downloaded from here:   ftp://ftp.fu-berlin.de/unix/security/openssh/openssh-2.3.0p1.tar.gz</w:t>
      </w:r>
    </w:p>
    <w:p w14:paraId="5181F282" w14:textId="77777777" w:rsidR="00425AAE" w:rsidRDefault="00425AAE">
      <w:r>
        <w:t>worldwide mirrors are listed here:   http://www.openssh.com/ftp.html</w:t>
      </w:r>
    </w:p>
    <w:p w14:paraId="014136D4" w14:textId="77777777" w:rsidR="00425AAE" w:rsidRDefault="00425AAE">
      <w:r>
        <w:t>The Debian-specific parts of the package were initially derived from the original ssh package, which has since been renamed as ssh-nonfree.</w:t>
      </w:r>
    </w:p>
    <w:p w14:paraId="3DE10F13" w14:textId="77777777" w:rsidR="00425AAE" w:rsidRDefault="00425AAE">
      <w:r>
        <w:t>The Debian patch is distributed under the terms of the GPL, which you can find in /usr/share/common-licenses/GPL-2.</w:t>
      </w:r>
    </w:p>
    <w:p w14:paraId="7E0C1E3F" w14:textId="77777777" w:rsidR="00425AAE" w:rsidRDefault="00425AAE">
      <w:r>
        <w:t xml:space="preserve">In addition, as a special exception, Matthew Vernon gives permission to link the code of the Debian patch with any version of the OpenSSH code which is distributed under a license identical to that listed in the included Copyright file, and distribute linked combinations including the two.  You must obey the GNU General Public License in all </w:t>
      </w:r>
      <w:r>
        <w:lastRenderedPageBreak/>
        <w:t>respects for all of the code used other than OpenSSH.  If you modify this file, you may extend this exception to your version of the file, but you are not obligated to do so.  If you do not wish to do so, delete this exception statement from your version.</w:t>
      </w:r>
    </w:p>
    <w:p w14:paraId="31F15418" w14:textId="77777777" w:rsidR="00425AAE" w:rsidRDefault="00425AAE">
      <w:r>
        <w:t>The upstream source for this package is a combination of the ssh branch that is being maintained by the OpenBSD team (starting from the last version of SSH that was distributed under a free license), and porting work by Damien Miller &lt;damien@ibs.com.au&gt; to get it working on Linux.  Other people also contributed to this, and are credited in /usr/share/doc/ssh/README.</w:t>
      </w:r>
    </w:p>
    <w:p w14:paraId="1233E447" w14:textId="77777777" w:rsidR="00425AAE" w:rsidRDefault="00425AAE">
      <w:r>
        <w:t>This package contains Kerberos version 5 patches from http://www.sxw.org.uk/computing/patches/openssh.html; this is Copyright (c) 2001-2009 Simon Wilkinson and provided under the standard 2-term BSD licence used elsewhere in OpenSSH.</w:t>
      </w:r>
    </w:p>
    <w:p w14:paraId="6BC93D2D" w14:textId="77777777" w:rsidR="00425AAE" w:rsidRDefault="00425AAE">
      <w:r>
        <w:t>Copyright:</w:t>
      </w:r>
    </w:p>
    <w:p w14:paraId="223CC8D5" w14:textId="77777777" w:rsidR="00425AAE" w:rsidRDefault="00425AAE">
      <w:r>
        <w:t>Code in helper.[ch] is Copyright Internet Business Solutions and is released under a X11-style license (see source file for details).</w:t>
      </w:r>
    </w:p>
    <w:p w14:paraId="10F152FF" w14:textId="77777777" w:rsidR="00425AAE" w:rsidRDefault="00425AAE">
      <w:r>
        <w:t>(A)RC4 code in rc4.[ch] is Copyright Damien Miller. It too is under a X11-style license (see source file for details).</w:t>
      </w:r>
    </w:p>
    <w:p w14:paraId="1509BC48" w14:textId="77777777" w:rsidR="00425AAE" w:rsidRDefault="00425AAE">
      <w:r>
        <w:t>make-ssh-known-hosts is Copyright Tero Kivinen &lt;Tero.Kivinen@hut.fi&gt;, and is distributed under the GPL (see source file for details).</w:t>
      </w:r>
    </w:p>
    <w:p w14:paraId="3188E01D" w14:textId="77777777" w:rsidR="00425AAE" w:rsidRDefault="00425AAE">
      <w:r>
        <w:t>The copyright for the original SSH version follows.  It has been modified with [comments] to reflect the changes that the OpenBSD folks have made:</w:t>
      </w:r>
    </w:p>
    <w:p w14:paraId="6B0A76B9" w14:textId="77777777" w:rsidR="00425AAE" w:rsidRDefault="00425AAE">
      <w:r>
        <w:t>[END FILE=openssh-6.6p1/debian/copyright.head]</w:t>
      </w:r>
    </w:p>
    <w:p w14:paraId="0B798E46" w14:textId="77777777" w:rsidR="00425AAE" w:rsidRDefault="00425AAE" w:rsidP="000727EF">
      <w:pPr>
        <w:pStyle w:val="Heading3"/>
      </w:pPr>
      <w:r>
        <w:t>openssh-6.6p1/debian/ssh-askpass-gnome.copyright:</w:t>
      </w:r>
    </w:p>
    <w:p w14:paraId="5153B8AB" w14:textId="77777777" w:rsidR="00425AAE" w:rsidRDefault="00425AAE">
      <w:r>
        <w:t>[BEGIN FILE=openssh-6.6p1/debian/ssh-askpass-gnome.copyright] This package contains a Gnome based implementation of ssh-askpass written by Damien Miller.</w:t>
      </w:r>
    </w:p>
    <w:p w14:paraId="13E05C87" w14:textId="77777777" w:rsidR="00425AAE" w:rsidRDefault="00425AAE">
      <w:r>
        <w:t>It is split out from the main package to isolate the dependency on the Gnome and X11 libraries.</w:t>
      </w:r>
    </w:p>
    <w:p w14:paraId="214A69CE" w14:textId="77777777" w:rsidR="00425AAE" w:rsidRDefault="00425AAE">
      <w:r>
        <w:t>It was packaged for Debian by Philip Hands &lt;phil@hands.com&gt;.</w:t>
      </w:r>
    </w:p>
    <w:p w14:paraId="3EC9D79B" w14:textId="77777777" w:rsidR="00425AAE" w:rsidRDefault="00425AAE">
      <w:r>
        <w:t>Copyright:</w:t>
      </w:r>
    </w:p>
    <w:p w14:paraId="606131FE" w14:textId="77777777" w:rsidR="00425AAE" w:rsidRDefault="00425AAE">
      <w:r>
        <w:t xml:space="preserve">/* ** ** GNOME ssh passphrase requestor ** ** Damien Miller &lt;djm@ibs.com.au&gt; **  ** Copyright 1999 Internet Business Solutions ** ** Permission is hereby granted, free of charge, to any person ** obtaining a copy of this software and associated documentation ** files (the Software), to deal in the Software without ** restriction, including without limitation the rights to use, copy, ** modify, merge, publish, distribute, sublicense, and/or sell copies ** of the Software, and to permit persons to whom the Software is ** furnished to do so, subject to the following conditions: ** ** The above copyright notice and this permission notice shall be ** included in all copies or substantial portions of the Software. ** ** THE SOFTWARE IS PROVIDED AS IS, WITHOUT WARRANTY OF ANY ** KIND, EXPRESS OR IMPLIED, INCLUDING BUT NOT LIMITED TO THE ** WARRANTIES OF MERCHANTABILITY, FITNESS FOR A PARTICULAR PURPOSE ** AND NONINFRINGEMENT.  IN NO EVENT SHALL DAMIEN MILLER OR INTERNET ** BUSINESS SOLUTIONS BE LIABLE FOR ANY CLAIM, DAMAGES OR OTHER ** LIABILITY, WHETHER IN AN ACTION OF CONTRACT, TORT OR OTHERWISE, ** ARISING FROM, OUT OF OR IN </w:t>
      </w:r>
      <w:r>
        <w:lastRenderedPageBreak/>
        <w:t>CONNECTION WITH THE SOFTWARE OR THE USE ** OR OTHER DEALINGS IN THE SOFTWARE. ** ** Except as contained in this notice, the name of Internet Business ** Solutions shall not be used in advertising or otherwise to promote ** the sale, use or other dealings in this Software without prior ** written authorization from Internet Business Solutions. ** */ [END FILE=openssh-6.6p1/debian/ssh-askpass-gnome.copyright]</w:t>
      </w:r>
    </w:p>
    <w:p w14:paraId="0BC7D191" w14:textId="77777777" w:rsidR="00425AAE" w:rsidRDefault="00425AAE" w:rsidP="000727EF">
      <w:pPr>
        <w:pStyle w:val="Heading2"/>
      </w:pPr>
      <w:r>
        <w:t xml:space="preserve"> </w:t>
      </w:r>
      <w:bookmarkStart w:id="489" w:name="_Toc399938306"/>
      <w:r>
        <w:t>openssl (version 1.0.1i):</w:t>
      </w:r>
      <w:bookmarkEnd w:id="489"/>
    </w:p>
    <w:p w14:paraId="0BBF578F" w14:textId="77777777" w:rsidR="00425AAE" w:rsidRDefault="00425AAE" w:rsidP="000727EF">
      <w:pPr>
        <w:pStyle w:val="Heading3"/>
      </w:pPr>
      <w:r>
        <w:t>openssl-1.0.1i/debian/copyright:</w:t>
      </w:r>
    </w:p>
    <w:p w14:paraId="468EBF0C" w14:textId="77777777" w:rsidR="00425AAE" w:rsidRDefault="00425AAE">
      <w:r>
        <w:t>[BEGIN FILE=openssl-1.0.1i/debian/copyright] This package was debianized by Christoph Martin martin@uni-mainz.de on Fri, 22 Nov 1996 21:29:51 +0100.</w:t>
      </w:r>
    </w:p>
    <w:p w14:paraId="6D440EBE" w14:textId="77777777" w:rsidR="00425AAE" w:rsidRDefault="00425AAE">
      <w:r>
        <w:t>Copyright (c) 1998-2004 The OpenSSL Project Copyright (c) 1995-1998 Eric A. Young, Tim J. Hudson</w:t>
      </w:r>
    </w:p>
    <w:p w14:paraId="66F671A1" w14:textId="77777777" w:rsidR="00425AAE" w:rsidRDefault="00425AAE">
      <w:r>
        <w:t>The upstream sources were obtained from http://www.openssl.org/</w:t>
      </w:r>
    </w:p>
    <w:p w14:paraId="177208D4" w14:textId="77777777" w:rsidR="00425AAE" w:rsidRDefault="00425AAE">
      <w:r>
        <w:t xml:space="preserve">   LICENSE ISSUES   ==============</w:t>
      </w:r>
    </w:p>
    <w:p w14:paraId="0CC9709B" w14:textId="77777777" w:rsidR="00425AAE" w:rsidRDefault="00425AAE">
      <w:r>
        <w:t xml:space="preserve">  The OpenSSL toolkit stays under a dual license, i.e. both the conditions of   the OpenSSL License and the original SSLeay license apply to the toolkit.   See below for the actual license texts. Actually both licenses are BSD-style   Open Source licenses. In case of any license issues related to OpenSSL   please contact openssl-core@openssl.org.</w:t>
      </w:r>
    </w:p>
    <w:p w14:paraId="26F197A4" w14:textId="77777777" w:rsidR="00425AAE" w:rsidRDefault="00425AAE">
      <w:r>
        <w:t xml:space="preserve">  OpenSSL License   ---------------</w:t>
      </w:r>
    </w:p>
    <w:p w14:paraId="1D53444C" w14:textId="77777777" w:rsidR="00425AAE" w:rsidRDefault="00425AAE">
      <w:r>
        <w:t xml:space="preserve">/* ====================================================================  * Copyright (c) 1998-2004 The OpenSSL Project.  All rights reserved.  *  * Redistribution and use in source and binary forms, with or without  * modification, are permitted provided that the following conditions  * are met:  *  * 1. Redistributions of source code must retain the above copyright  *    notice, this list of conditions and the following disclaimer.   *  * 2. Redistributions in binary form must reproduce the above copyright  *    notice, this list of conditions and the following disclaimer in  *    the documentation and/or other materials provided with the  *    distribution.  *  * 3. All advertising materials mentioning features or use of this  *    software must display the following acknowledgment:  *    This product includes software developed by the OpenSSL Project  *    for use in the OpenSSL Toolkit. (http://www.openssl.org/)  *  * 4. The names OpenSSL Toolkit and OpenSSL Project must not be used to  *    endorse or promote products derived from this software without  *    prior written permission. For written permission, please contact  *    openssl-core@openssl.org.  *  * 5. Products derived from this software may not be called OpenSSL  *    nor may OpenSSL appear in their names without prior written  *    permission of the OpenSSL Project.  *  * 6. Redistributions of any form whatsoever must retain the following  *    acknowledgment:  *    This product includes software developed by the OpenSSL Project  *    for use in the OpenSSL Toolkit (http://www.openssl.org/)  *  * THIS SOFTWARE IS PROVIDED BY THE OpenSSL PROJECT ``AS IS'' AND ANY  * EXPRESSED OR IMPLIED WARRANTIES, INCLUDING, BUT NOT LIMITED TO, THE  * IMPLIED WARRANTIES </w:t>
      </w:r>
      <w:r>
        <w:lastRenderedPageBreak/>
        <w:t>OF MERCHANTABILITY AND FITNESS FOR A PARTICULAR  * PURPOSE ARE DISCLAIMED.  IN NO EVENT SHALL THE OpenSSL PROJECT OR  * ITS CONTRIBUTORS BE LIABLE FOR ANY DIRECT, INDIRECT, INCIDENTAL,  * SPECIAL, EXEMPLARY, OR CONSEQUENTIAL DAMAGES (INCLUDING, BUT  * NOT LIMITED TO, PROCUREMENT OF SUBSTITUTE GOODS OR SERVICES;  * LOSS OF USE, DATA, OR PROFITS; OR BUSINESS INTERRUPTION)  * HOWEVER CAUSED AND ON ANY THEORY OF LIABILITY, WHETHER IN CONTRACT,  * STRICT LIABILITY, OR TORT (INCLUDING NEGLIGENCE OR OTHERWISE)  * ARISING IN ANY WAY OUT OF THE USE OF THIS SOFTWARE, EVEN IF ADVISED  * OF THE POSSIBILITY OF SUCH DAMAGE.  * ====================================================================  *  * This product includes cryptographic software written by Eric Young  * (eay@cryptsoft.com).  This product includes software written by Tim  * Hudson (tjh@cryptsoft.com).  *  */</w:t>
      </w:r>
    </w:p>
    <w:p w14:paraId="1E6FE9A9" w14:textId="77777777" w:rsidR="00425AAE" w:rsidRDefault="00425AAE">
      <w:r>
        <w:t xml:space="preserve"> Original SSLeay License  -----------------------</w:t>
      </w:r>
    </w:p>
    <w:p w14:paraId="4663A7E6" w14:textId="77777777" w:rsidR="00425AAE" w:rsidRDefault="00425AAE">
      <w:r>
        <w:t xml:space="preserve">/* Copyright (C) 1995-1998 Eric Young (eay@cryptsoft.com)  * All rights reserved.  *  * This package is an SSL implementation written  * by Eric Young (eay@cryptsoft.com).  * The implementation was written so as to conform with Netscapes SSL.  *   * This library is free for commercial and non-commercial use as long as  * the following conditions are aheared to.  The following conditions  * apply to all code found in this distribution, be it the RC4, RSA,  * lhash, DES, etc., code; not just the SSL code.  The SSL documentation  * included with this distribution is covered by the same copyright terms  * except that the holder is Tim Hudson (tjh@cryptsoft.com).  *   * Copyright remains Eric Young's, and as such any Copyright notices in  * the code are not to be removed.  * If this package is used in a product, Eric Young should be given attribution  * as the author of the parts of the library used.  * This can be in the form of a textual message at program startup or  * in documentation (online or textual) provided with the package.  *   * Redistribution and use in source and binary forms, with or without  * modification, are permitted provided that the following conditions  * are met:  * 1. Redistributions of source code must retain the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    This product includes cryptographic software written by  *     Eric Young (eay@cryptsoft.com)  *    The word 'cryptographic' can be left out if the rouines from the library  *    being used are not cryptographic related :-).  * 4. If you include any Windows specific code (or a derivative thereof) from   *    the apps directory (application code) you must include an acknowledgement:  *    This product includes software written by Tim Hudson (tjh@cryptsoft.com)  *   * THIS SOFTWARE IS PROVIDED BY ERIC YOUNG ``AS IS'' AND  * ANY EXPRESS OR IMPLIED WARRANTIES, INCLUDING, BUT NOT LIMITED TO, THE  * IMPLIED WARRANTIES OF MERCHANTABILITY AND FITNESS FOR A PARTICULAR PURPOSE  * ARE DISCLAIMED.  IN NO EVENT SHALL THE AUTHOR OR CONTRIBUTORS BE LIABLE  * FOR ANY DIRECT, INDIRECT, INCIDENTAL, SPECIAL, EXEMPLARY, OR CONSEQUENTIAL  * DAMAGES (INCLUDING, BUT NOT LIMITED TO, </w:t>
      </w:r>
      <w:r>
        <w:lastRenderedPageBreak/>
        <w:t>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 The licence and distribution terms for any publically available version or  * derivative of this code cannot be changed.  i.e. this code cannot simply be  * copied and put under another distribution licence  * [including the GNU Public Licence.]  */</w:t>
      </w:r>
    </w:p>
    <w:p w14:paraId="782D0289" w14:textId="77777777" w:rsidR="00425AAE" w:rsidRDefault="00425AAE">
      <w:r>
        <w:t>[END FILE=openssl-1.0.1i/debian/copyright]</w:t>
      </w:r>
    </w:p>
    <w:p w14:paraId="71C735C1" w14:textId="77777777" w:rsidR="00425AAE" w:rsidRDefault="00425AAE" w:rsidP="000727EF">
      <w:pPr>
        <w:pStyle w:val="Heading3"/>
      </w:pPr>
      <w:r>
        <w:t>openssl-1.0.1i/crypto/bf/COPYRIGHT:</w:t>
      </w:r>
    </w:p>
    <w:p w14:paraId="02663437" w14:textId="77777777" w:rsidR="00425AAE" w:rsidRDefault="00425AAE">
      <w:r>
        <w:t>[BEGIN FILE=openssl-1.0.1i/crypto/bf/COPYRIGHT] Copyright (C) 1995-1997 Eric Young (eay@cryptsoft.com) All rights reserved.</w:t>
      </w:r>
    </w:p>
    <w:p w14:paraId="25EDC247" w14:textId="77777777" w:rsidR="00425AAE" w:rsidRDefault="00425AAE">
      <w:r>
        <w:t>This package is an Blowfish implementation written by Eric Young (eay@cryptsoft.com).</w:t>
      </w:r>
    </w:p>
    <w:p w14:paraId="2D42DC49" w14:textId="77777777" w:rsidR="00425AAE" w:rsidRDefault="00425AAE">
      <w:r>
        <w:t>This library is free for commercial and non-commercial use as long as the following conditions are aheared to.  The following conditions apply to all code found in this distribution.</w:t>
      </w:r>
    </w:p>
    <w:p w14:paraId="7909B9BA" w14:textId="77777777" w:rsidR="00425AAE" w:rsidRDefault="00425AAE">
      <w:r>
        <w:t>Copyright remains Eric Young's, and as such any Copyright notices in the code are not to be removed.</w:t>
      </w:r>
    </w:p>
    <w:p w14:paraId="05271347" w14:textId="77777777" w:rsidR="00425AAE" w:rsidRDefault="00425AAE">
      <w:r>
        <w:t>Redistribution and use in source and binary forms, with or without modification, are permitted provided that the following conditions are met: 1. Redistributions of source code must retain the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software developed by Eric Young (eay@cryptsoft.com)</w:t>
      </w:r>
    </w:p>
    <w:p w14:paraId="471B4443" w14:textId="77777777" w:rsidR="00425AAE" w:rsidRDefault="00425AAE">
      <w:r>
        <w:t>THIS SOFTWARE IS PROVIDED BY ERIC YOUNG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C16A464" w14:textId="77777777" w:rsidR="00425AAE" w:rsidRDefault="00425AAE">
      <w:r>
        <w:t>The license and distribution terms for any publically available version or derivative of this code cannot be changed.  i.e. this code cannot simply be copied and put under another distrubution license [including the GNU Public License.]</w:t>
      </w:r>
    </w:p>
    <w:p w14:paraId="0BAD794E" w14:textId="77777777" w:rsidR="00425AAE" w:rsidRDefault="00425AAE">
      <w:r>
        <w:t xml:space="preserve">The reason behind this being stated in this direct manner is past experience in code simply being copied and the attribution removed from it and then being distributed as </w:t>
      </w:r>
      <w:r>
        <w:lastRenderedPageBreak/>
        <w:t>part of other packages. This implementation was a non-trivial and unpaid effort. [END FILE=openssl-1.0.1i/crypto/bf/COPYRIGHT]</w:t>
      </w:r>
    </w:p>
    <w:p w14:paraId="19136B3F" w14:textId="77777777" w:rsidR="00425AAE" w:rsidRDefault="00425AAE" w:rsidP="000727EF">
      <w:pPr>
        <w:pStyle w:val="Heading3"/>
      </w:pPr>
      <w:r>
        <w:t>openssl-1.0.1i/crypto/des/COPYRIGHT:</w:t>
      </w:r>
    </w:p>
    <w:p w14:paraId="1906156C" w14:textId="77777777" w:rsidR="00425AAE" w:rsidRDefault="00425AAE">
      <w:r>
        <w:t>[BEGIN FILE=openssl-1.0.1i/crypto/des/COPYRIGHT] Copyright (C) 1995-1997 Eric Young (eay@cryptsoft.com) All rights reserved.</w:t>
      </w:r>
    </w:p>
    <w:p w14:paraId="1970994B" w14:textId="77777777" w:rsidR="00425AAE" w:rsidRDefault="00425AAE">
      <w:r>
        <w:t>This package is an DES implementation written by Eric Young (eay@cryptsoft.com). The implementation was written so as to conform with MIT's libdes.</w:t>
      </w:r>
    </w:p>
    <w:p w14:paraId="0FB5898C" w14:textId="77777777" w:rsidR="00425AAE" w:rsidRDefault="00425AAE">
      <w:r>
        <w:t>This library is free for commercial and non-commercial use as long as the following conditions are aheared to.  The following conditions apply to all code found in this distribution.</w:t>
      </w:r>
    </w:p>
    <w:p w14:paraId="426A7549" w14:textId="77777777" w:rsidR="00425AAE" w:rsidRDefault="00425AAE">
      <w:r>
        <w:t>Copyright remains Eric Young's, and as such any Copyright notices in the code are not to be removed. If this package is used in a product, Eric Young should be given attribution as the author of that the SSL library.  This can be in the form of a textual message at program startup or in documentation (online or textual) provided with the package.</w:t>
      </w:r>
    </w:p>
    <w:p w14:paraId="0922388E" w14:textId="77777777" w:rsidR="00425AAE" w:rsidRDefault="00425AAE">
      <w:r>
        <w:t>Redistribution and use in source and binary forms, with or without modification, are permitted provided that the following conditions are met: 1. Redistributions of source code must retain the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software developed by Eric Young (eay@cryptsoft.com)</w:t>
      </w:r>
    </w:p>
    <w:p w14:paraId="00E05A8F" w14:textId="77777777" w:rsidR="00425AAE" w:rsidRDefault="00425AAE">
      <w:r>
        <w:t>THIS SOFTWARE IS PROVIDED BY ERIC YOUNG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9FED18D" w14:textId="77777777" w:rsidR="00425AAE" w:rsidRDefault="00425AAE">
      <w:r>
        <w:t>The license and distribution terms for any publically available version or derivative of this code cannot be changed.  i.e. this code cannot simply be copied and put under another distrubution license [including the GNU Public License.]</w:t>
      </w:r>
    </w:p>
    <w:p w14:paraId="7FB9F180" w14:textId="77777777" w:rsidR="00425AAE" w:rsidRDefault="00425AAE">
      <w:r>
        <w:t>The reason behind this being stated in this direct manner is past experience in code simply being copied and the attribution removed from it and then being distributed as part of other packages. This implementation was a non-trivial and unpaid effort. [END FILE=openssl-1.0.1i/crypto/des/COPYRIGHT]</w:t>
      </w:r>
    </w:p>
    <w:p w14:paraId="1B72BAA8" w14:textId="77777777" w:rsidR="00425AAE" w:rsidRDefault="00425AAE" w:rsidP="000727EF">
      <w:pPr>
        <w:pStyle w:val="Heading2"/>
      </w:pPr>
      <w:r>
        <w:lastRenderedPageBreak/>
        <w:t xml:space="preserve"> </w:t>
      </w:r>
      <w:bookmarkStart w:id="490" w:name="_Toc399938307"/>
      <w:r>
        <w:t>openswan (version 2.6.37):</w:t>
      </w:r>
      <w:bookmarkEnd w:id="490"/>
    </w:p>
    <w:p w14:paraId="1B6F7BF3" w14:textId="77777777" w:rsidR="00425AAE" w:rsidRDefault="00425AAE" w:rsidP="000727EF">
      <w:pPr>
        <w:pStyle w:val="Heading3"/>
      </w:pPr>
      <w:r>
        <w:t>openswan-2.6.37/debian/copyright:</w:t>
      </w:r>
    </w:p>
    <w:p w14:paraId="1EF2E69B" w14:textId="77777777" w:rsidR="00425AAE" w:rsidRDefault="00425AAE">
      <w:r>
        <w:t>[BEGIN FILE=openswan-2.6.37/debian/copyright] This package was debianized by Rene Mayrhofer &lt;rene.mayrhofer@gibraltar.at&gt; on Thu, 10 Aug 2000 10:50:33 +0200.</w:t>
      </w:r>
    </w:p>
    <w:p w14:paraId="67858D2A" w14:textId="77777777" w:rsidR="00425AAE" w:rsidRDefault="00425AAE">
      <w:r>
        <w:t>The Debian package was created from scratch with some hints taken from previous freeswan packages by Tommi Virtanen and Aaron Johnson. The upstream software was originally downloaded from http://www.freeswan.org while newer versions use the fork from http://www.openswan.org. Debian packaging is Copyright Â© 2000-2010 Rene Mayrhofer.</w:t>
      </w:r>
    </w:p>
    <w:p w14:paraId="098581B1" w14:textId="77777777" w:rsidR="00425AAE" w:rsidRDefault="00425AAE">
      <w:r>
        <w:t>Openswan derives its copyright from FreeS/WAN: Richard Guy Briggs (KLIPS), D. Hugh Redelmeier (Pluto), Michael Richardson (technical lead, KLIPS, testing, etc.), Henry Spencer (past technical lead, scripts, libraries, packaging, etc.), Sandy Harris (documentation), Claudia Schmeing (support, documentation), and Sam Sgro (support, releases).</w:t>
      </w:r>
    </w:p>
    <w:p w14:paraId="61CD1953" w14:textId="77777777" w:rsidR="00425AAE" w:rsidRDefault="00425AAE">
      <w:r>
        <w:t>After forking into Openswan, it is now Copyright Â© 2003-2008 Xelerance, please see the file CREDITS for details. However, all of the code is DFSG-free.</w:t>
      </w:r>
    </w:p>
    <w:p w14:paraId="14515D92" w14:textId="77777777" w:rsidR="00425AAE" w:rsidRDefault="00425AAE">
      <w:r>
        <w:t>The contents of this LICENSE file are: ------------------------------------------------------------------------------</w:t>
      </w:r>
    </w:p>
    <w:p w14:paraId="107F6A68" w14:textId="77777777" w:rsidR="00425AAE" w:rsidRDefault="00425AAE">
      <w:r>
        <w:t xml:space="preserve"> GNU GPL License  ===============</w:t>
      </w:r>
    </w:p>
    <w:p w14:paraId="0321CC63"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42AA92B5"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24CB120F" w14:textId="77777777" w:rsidR="00425AAE" w:rsidRDefault="00425AAE">
      <w:r>
        <w:t xml:space="preserve"> You should have received a copy of the GNU General Public License along  with this program; if not, write to the Free Software  Foundation, Inc.,  51 Franklin St, Fifth Floor, Boston, MA  02110-1301 USA</w:t>
      </w:r>
    </w:p>
    <w:p w14:paraId="1D808DF0" w14:textId="77777777" w:rsidR="00425AAE" w:rsidRDefault="00425AAE">
      <w:r>
        <w:t xml:space="preserve"> On Debian systems, a copy of the GNU General Public License, version 2,  can be found in the file /usr/share/common-licenses/GPL-2. The symlink  /usr/share/common-licenses/GPL points to the latest version of the GPL.</w:t>
      </w:r>
    </w:p>
    <w:p w14:paraId="67D1E469" w14:textId="77777777" w:rsidR="00425AAE" w:rsidRDefault="00425AAE">
      <w:r>
        <w:t>Files with different copyrights/licenses:</w:t>
      </w:r>
    </w:p>
    <w:p w14:paraId="7A348122" w14:textId="77777777" w:rsidR="00425AAE" w:rsidRDefault="00425AAE">
      <w:r>
        <w:t xml:space="preserve"> * lib/libcrypto/libserpent/serpent.c, lib/libipsecpolicy/version.in.c,    lib/libopenswan/atoaddr.c, lib/libopenswan/atoasr.c,    lib/libopenswan/atosubnet.c, lib/libopenswan/atoul.c,    lib/libopenswan/biglset.c, lib/libopenswan/copyright.c,    lib/libopenswan/initsaid.c, lib/libopenswan/initsubnet.c,    lib/libopenswan/internal.h, lib/libopenswan/iprange.c,    lib/libopenswan/keyblobtoid.c, lib/libopenswan/optionsfrom.c,    lib/libopenswan/pfkey_error.c, lib/libopenswan/pfkey_sock.c,    lib/libopenswan/portof.c, lib/libopenswan/rangetosubnet.c,    lib/libopenswan/sameaddr.c, lib/libopenswan/sanitizestring.c,    lib/libopenswan/satoa.c, lib/libopenswan/subnettot.c,    lib/libopenswan/subnettypeof.c, lib/libopenswan/ttoaddr.c,    lib/libopenswan/ttodata.c, </w:t>
      </w:r>
      <w:r>
        <w:lastRenderedPageBreak/>
        <w:t>lib/libopenswan/ttosa.c,    lib/libopenswan/ttosubnet.c, lib/libopenswan/ttoul.c,    lib/libopenswan/udpfromto.c, lib/libopenswan/version.in.c,    linux/include/openswan.h, linux/include/openswan/ipsec_kversion.h,    linux/include/openswan/ipsec_param2.h,    linux/include/openswan/ipsec_policy.h, linux/include/openswan/passert.h,    linux/include/openswan/pfkey_debug.h, linux/net/ipsec/addrtoa.c,    linux/net/ipsec/addrtot.c, linux/net/ipsec/addrtypeof.c,    linux/net/ipsec/anyaddr.c, linux/net/ipsec/datatot.c,    linux/net/ipsec/goodmask.c, linux/net/ipsec/initaddr.c,    linux/net/ipsec/prng.c, linux/net/ipsec/rangetoa.c,    linux/net/ipsec/satot.c, linux/net/ipsec/subnetof.c,    linux/net/ipsec/subnettoa.c, linux/net/ipsec/ultoa.c,    linux/net/ipsec/ultot.c, linux/net/ipsec/version.in.c,    testing/kunit/libkern/version.in.c, testing/utils/ike-scan/getopt.c,    testing/utils/ike-scan/getopt.h, testing/utils/ike-scan/getopt1.c    Copyright: 1998-2001 Henry Spencer    Copyright: 1999-2001 Richard Guy Briggs    Copyright: 2003, 2005-2007, 2009 Michael Richardson    Copyright: 2003-2009 Paul Wouters    Copyright: 1998-2002 D. Hugh Redelmeier    Copyright: 2008-2009 David McCullough    Copyright: 2002 Miquel van Smoorenburg</w:t>
      </w:r>
    </w:p>
    <w:p w14:paraId="4B4AF242" w14:textId="77777777" w:rsidR="00425AAE" w:rsidRDefault="00425AAE">
      <w:r>
        <w:t xml:space="preserve">   This library is free software; you can redistribute it and/or modify    it under the terms of the GNU Lesser General Public License as published    by the Free Software Foundation; either version 2 of the License, or    (at your option) any later version.</w:t>
      </w:r>
    </w:p>
    <w:p w14:paraId="153CA007"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51D3DC0C" w14:textId="77777777" w:rsidR="00425AAE" w:rsidRDefault="00425AAE">
      <w:r>
        <w:t xml:space="preserve">   You should have received a copy of the GNU Lesser General Public License    along with Foobar; if not, write to the Free Software    Foundation, Inc., 51 Franklin St, Fifth Floor, Boston, MA  02110-1301 USA</w:t>
      </w:r>
    </w:p>
    <w:p w14:paraId="47AD9858" w14:textId="77777777" w:rsidR="00425AAE" w:rsidRDefault="00425AAE">
      <w:r>
        <w:t xml:space="preserve">   On Debian systems, a copy of the GNU Lesser General Public License,    version 2, can be found in the file /usr/share/common-licenses/LGPL-2.    The symlink /usr/share/common-licenses/LGPL points to the latest version    of the LGPL.</w:t>
      </w:r>
    </w:p>
    <w:p w14:paraId="69BA3598" w14:textId="77777777" w:rsidR="00425AAE" w:rsidRDefault="00425AAE">
      <w:r>
        <w:t xml:space="preserve"> * linux/include/zlib/*, linux/net/ipsec/zutil.c, linux/net/ipsec/infutil.c,    linux/net/ipsec/infutil.h, linux/net/ipsec/inflate.c,    linux/net/ipsec/infcodes.c, linux/net/ipsec/infcodes.h,    linux/net/ipsec/deflate.c, linux/net/ipsec/deflate.h,    linux/net/ipsec/trees.c, linux/net/ipsec/infblock.c,    linux/net/ipsec/inffast.c, linux/net/ipsec/infblock.h,    linux/net/ipsec/inffast.h, linux/net/ipsec/inftrees.c,    linux/net/ipsec/inftrees.h, linux/net/ipsec/adler32.c    testing/utils/ike-scan/md5.c, testing/utils/ike-scan/md5.h    Copyright (C) 1995-2002 Jean-loup Gailly and Mark Adler</w:t>
      </w:r>
    </w:p>
    <w:p w14:paraId="27A6E8F4" w14:textId="77777777" w:rsidR="00425AAE" w:rsidRDefault="00425AAE">
      <w:r>
        <w:t xml:space="preserve">   This software is provided 'as-is', without any express or implied    warranty.  In no event will the authors be held liable for any damages    arising from the use of this software.</w:t>
      </w:r>
    </w:p>
    <w:p w14:paraId="49439F39" w14:textId="77777777" w:rsidR="00425AAE" w:rsidRDefault="00425AAE">
      <w:r>
        <w:t xml:space="preserve">   Permission is granted to anyone to use this software for any purpose,    including commercial applications, and to alter it and redistribute it    freely, subject to the following restrictions:</w:t>
      </w:r>
    </w:p>
    <w:p w14:paraId="42402B98"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w:t>
      </w:r>
      <w:r>
        <w:lastRenderedPageBreak/>
        <w:t>misrepresented as being the original software.    3. This notice may not be removed or altered from any source distribution.</w:t>
      </w:r>
    </w:p>
    <w:p w14:paraId="32D5308C" w14:textId="77777777" w:rsidR="00425AAE" w:rsidRDefault="00425AAE">
      <w:r>
        <w:t xml:space="preserve">   Jean-loup Gailly        Mark Adler    jloup@gzip.org          madler@alumni.caltech.edu</w:t>
      </w:r>
    </w:p>
    <w:p w14:paraId="37B44BE4" w14:textId="77777777" w:rsidR="00425AAE" w:rsidRDefault="00425AAE">
      <w:r>
        <w:t xml:space="preserve"> * include/arpa/nameser.h, lib/libdns/*, lib/libisc/*, lib/liblwres/*    (except lib/liblwres/include/lwres/async.h)    Copyright: 2004-2007 by Internet Systems Consortium, Inc. (ISC)               1995-2003 by Internet Software Consortium  * lib/liblwres/async.c, lib/liblwres/include/lwres/async.h    Copyright: 2003 Michael Richardson    License:</w:t>
      </w:r>
    </w:p>
    <w:p w14:paraId="1AD04C49" w14:textId="77777777" w:rsidR="00425AAE" w:rsidRDefault="00425AAE">
      <w:r>
        <w:t xml:space="preserve">   Permission to use, copy, modify, and distribute this software for any    purpose with or without fee is hereby granted, provided that the above    copyright notice and this permission notice appear in all copies.</w:t>
      </w:r>
    </w:p>
    <w:p w14:paraId="440B59EC" w14:textId="77777777" w:rsidR="00425AAE" w:rsidRDefault="00425AAE">
      <w:r>
        <w:t xml:space="preserve">   THE SOFTWARE IS PROVIDED AS IS AND ISC DISCLAIMS ALL WARRANTIES    WITH REGARD TO THIS SOFTWARE INCLUDING ALL IMPLIED WARRANTIES OF    MERCHANTABILITY AND FITNESS.  IN NO EVENT SHALL ISC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02857E91" w14:textId="77777777" w:rsidR="00425AAE" w:rsidRDefault="00425AAE">
      <w:r>
        <w:t xml:space="preserve">     Internet Systems Consortium, Inc.      950 Charter Street      Redwood City, CA 94063      &lt;info@isc.org&gt;      http://www.isc.org/</w:t>
      </w:r>
    </w:p>
    <w:p w14:paraId="56552D42" w14:textId="77777777" w:rsidR="00425AAE" w:rsidRDefault="00425AAE">
      <w:r>
        <w:t xml:space="preserve"> * include/arpa/nameser.h, include/sysqueue.h, lib/libisc/inet_aton.c,    lib/liblwres/herror.c, lib/liblwres/lwinetaton.c,    linux/include/openswan/radij.h, linux/net/ipsec/radij.c,    testing/utils/uml_netjig/getopt_long.c    Copyright (c) 1983, 1987, 1988, 1989, 1990, 1991, 1993, 1994, 1996       The Regents of the University of California.  All rights reserved.</w:t>
      </w:r>
    </w:p>
    <w:p w14:paraId="1CB619BE"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software developed by the University of         California, Berkeley and its contributors.    4. Neither the name of the University nor the names of its contributors       may be used to endorse or promote products derived from this software       without specific prior written permission.</w:t>
      </w:r>
    </w:p>
    <w:p w14:paraId="1106538F" w14:textId="77777777" w:rsidR="00425AAE" w:rsidRDefault="00425AAE">
      <w:r>
        <w:t xml:space="preserve">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w:t>
      </w:r>
      <w:r>
        <w:lastRenderedPageBreak/>
        <w:t>INTERRUPTION)    HOWEVER CAUSED AND ON ANY THEORY OF LIABILITY, WHETHER IN CONTRACT, STRICT    LIABILITY, OR TORT (INCLUDING NEGLIGENCE OR OTHERWISE) ARISING IN ANY WAY    OUT OF THE USE OF THIS SOFTWARE, EVEN IF ADVISED OF THE POSSIBILITY OF    SUCH DAMAGE.</w:t>
      </w:r>
    </w:p>
    <w:p w14:paraId="3AC05E01" w14:textId="77777777" w:rsidR="00425AAE" w:rsidRDefault="00425AAE">
      <w:r>
        <w:t xml:space="preserve"> * lib/libdns/dst_internal.h    Portions Copyright (C) 1995-2000 by Network Associates, Inc.</w:t>
      </w:r>
    </w:p>
    <w:p w14:paraId="00E32A07" w14:textId="77777777" w:rsidR="00425AAE" w:rsidRDefault="00425AAE">
      <w:r>
        <w:t xml:space="preserve">   Permission to use, copy, modify, and distribute this software for any    purpose with or without fee is hereby granted, provided that the above    copyright notice and this permission notice appear in all copies.</w:t>
      </w:r>
    </w:p>
    <w:p w14:paraId="25D003F8" w14:textId="77777777" w:rsidR="00425AAE" w:rsidRDefault="00425AAE">
      <w:r>
        <w:t xml:space="preserve">   THE SOFTWARE IS PROVIDED AS IS AND ISC AND NETWORK ASSOCIATES DISCLAIMS    ALL WARRANTIES WITH REGARD TO THIS SOFTWARE INCLUDING ALL IMPLIED    WARRANTIES OF MERCHANTABILITY AND FITNESS.  IN NO EVENT SHALL ISC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38350821" w14:textId="77777777" w:rsidR="00425AAE" w:rsidRDefault="00425AAE">
      <w:r>
        <w:t xml:space="preserve"> * lib/libisc/inet_aton.c, lib/liblwres/lwinetaton.c    Portions Copyright (c) 1993 by Digital Equipment Corporation.</w:t>
      </w:r>
    </w:p>
    <w:p w14:paraId="6585A075" w14:textId="77777777" w:rsidR="00425AAE" w:rsidRDefault="00425AAE">
      <w:r>
        <w:t xml:space="preserve">   Permission to use, copy, modify, and distribute this software for any    purpose with or without fee is hereby granted, provided that the above    copyright notice and this permission notice appear in all copies, and that    the name of Digital Equipment Corporation not be used in advertising or    publicity pertaining to distribution of the document or software without    specific, written prior permission.</w:t>
      </w:r>
    </w:p>
    <w:p w14:paraId="52698F28" w14:textId="77777777" w:rsidR="00425AAE" w:rsidRDefault="00425AAE">
      <w:r>
        <w:t xml:space="preserve">   THE SOFTWARE IS PROVIDED AS IS AND DIGITAL EQUIPMENT CORP. DISCLAIMS ALL    WARRANTIES WITH REGARD TO THIS SOFTWARE, INCLUDING ALL IMPLIED WARRANTIES    OF MERCHANTABILITY AND FITNESS.   IN NO EVENT SHALL DIGITAL EQUIPMENT    CORPORATION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36A5C587" w14:textId="77777777" w:rsidR="00425AAE" w:rsidRDefault="00425AAE">
      <w:r>
        <w:t xml:space="preserve"> * include/libbsdkame/libpfkey.h, lib/libbsdpfkey/*, lib/liblwres/getnameinfo.c    Copyright (C) 1995, 1996, 1997, 1998, and 1999 WIDE Project.    All rights reserved.</w:t>
      </w:r>
    </w:p>
    <w:p w14:paraId="10979746"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project nor the names of its contributors       may be used to endorse or promote products derived from this software       without specific prior written permission.</w:t>
      </w:r>
    </w:p>
    <w:p w14:paraId="229319FE" w14:textId="77777777" w:rsidR="00425AAE" w:rsidRDefault="00425AAE">
      <w:r>
        <w:t xml:space="preserve">   THIS SOFTWARE IS PROVIDED BY THE PROJECT AND CONTRIBUTORS ``AS IS'' AND    ANY EXPRESS OR IMPLIED WARRANTIES, INCLUDING, BUT NOT </w:t>
      </w:r>
      <w:r>
        <w:lastRenderedPageBreak/>
        <w:t>LIMITED TO, THE    IMPLIED WARRANTIES OF MERCHANTABILITY AND FITNESS FOR A PARTICULAR PURPOSE    ARE DISCLAIMED.  IN NO EVENT SHALL THE PROJECT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58FCA5" w14:textId="77777777" w:rsidR="00425AAE" w:rsidRDefault="00425AAE">
      <w:r>
        <w:t xml:space="preserve"> * lib/libcrypto/libdes/speed.c, lib/libcrypto/libdes/fcrypt_b.c,    lib/libcrypto/libdes/destest.c, lib/libcrypto/libblowfish/bf_skey.c,    lib/libcrypto/libblowfish/blowfish.h, lib/libcrypto/libblowfish/bf_pi.h,    lib/libcrypto/libblowfish/bf_locl.h, lib/libcrypto/libblowfish/bf_enc.c,    linux/include/des/*, linux/include/klips-crypto/des.h,    linux/net/ipsec/des/cbc_enc.c, linux/net/ipsec/des/des_enc.c,    linux/net/ipsec/des/des_opts.c, linux/net/ipsec/des/ecb_enc.c,    linux/net/ipsec/des/set_key.c    Copyright (C) 1995-1998 Eric Young (eay@cryptsoft.com)    All rights reserved.</w:t>
      </w:r>
    </w:p>
    <w:p w14:paraId="70E0F179" w14:textId="77777777" w:rsidR="00425AAE" w:rsidRDefault="00425AAE">
      <w:r>
        <w:t xml:space="preserve">   This package is an SSL implementation written    by Eric Young (eay@cryptsoft.com).    The implementation was written so as to conform with Netscapes SSL.</w:t>
      </w:r>
    </w:p>
    <w:p w14:paraId="009C9D42" w14:textId="77777777" w:rsidR="00425AAE" w:rsidRDefault="00425AAE">
      <w:r>
        <w:t xml:space="preserve">   This library is free for commercial and non-commercial use as long as    the following conditions are aheared to.  The following conditions    apply to all code found in this distribution, be it the RC4, RSA,    lhash, DES, etc., code; not just the SSL code.  The SSL documentation    included with this distribution is covered by the same copyright terms    except that the holder is Tim Hudson (tjh@cryptsoft.com).</w:t>
      </w:r>
    </w:p>
    <w:p w14:paraId="134996DD" w14:textId="77777777" w:rsidR="00425AAE" w:rsidRDefault="00425AAE">
      <w:r>
        <w:t xml:space="preserve">   Copyright remains Eric Young's, and as such any Copyright notices in    the code are not to be removed.    If this package is used in a product, Eric Young should be given attribution    as the author of the parts of the library used.    This can be in the form of a textual message at program startup or    in documentation (online or textual) provided with the package.</w:t>
      </w:r>
    </w:p>
    <w:p w14:paraId="092D645F" w14:textId="77777777" w:rsidR="00425AAE" w:rsidRDefault="00425AAE">
      <w:r>
        <w:t xml:space="preserve">   Redistribution and use in source and binary forms, with or without    modification, are permitted provided that the following conditions    are met:    1. Redistributions of source code must retain the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cryptographic software written by        Eric Young (eay@cryptsoft.com)       The word 'cryptographic' can be left out if the rouines from the library       being used are not cryptographic related :-).    4. If you include any Windows specific code (or a derivative thereof) from       the apps directory (application code) you must include an acknowledgement:       This product includes software written by Tim Hudson (tjh@cryptsoft.com)</w:t>
      </w:r>
    </w:p>
    <w:p w14:paraId="2D704573" w14:textId="77777777" w:rsidR="00425AAE" w:rsidRDefault="00425AAE">
      <w:r>
        <w:t xml:space="preserve">   THIS SOFTWARE IS PROVIDED BY ERIC YOUNG ``AS IS'' AND    ANY EXPRESS OR IMPLIED WARRANTIES, INCLUDING, BUT NOT LIMITED TO, THE    IMPLIED WARRANTIES OF MERCHANTABILITY AND FITNESS FOR A PARTICULAR </w:t>
      </w:r>
      <w:r>
        <w:lastRenderedPageBreak/>
        <w:t>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725200F" w14:textId="77777777" w:rsidR="00425AAE" w:rsidRDefault="00425AAE">
      <w:r>
        <w:t xml:space="preserve">   The licence and distribution terms for any publically available version or    derivative of this code cannot be changed.  i.e. this code cannot simply be    copied and put under another distribution licence    [including the GNU Public Licence.]</w:t>
      </w:r>
    </w:p>
    <w:p w14:paraId="764BC862" w14:textId="77777777" w:rsidR="00425AAE" w:rsidRDefault="00425AAE">
      <w:r>
        <w:t xml:space="preserve"> * include/crypto/cryptodev.h    Copyright (C) 2006-2007 David McCullough    Copyright (C) 2004-2005 Intel Corporation.    The license and original author are listed below.</w:t>
      </w:r>
    </w:p>
    <w:p w14:paraId="54535388" w14:textId="77777777" w:rsidR="00425AAE" w:rsidRDefault="00425AAE">
      <w:r>
        <w:t xml:space="preserve">   The author of this code is Angelos D. Keromytis (angelos@cis.upenn.edu)    Copyright (c) 2002-2006 Sam Leffler, Errno Consulting</w:t>
      </w:r>
    </w:p>
    <w:p w14:paraId="1BB87308" w14:textId="77777777" w:rsidR="00425AAE" w:rsidRDefault="00425AAE">
      <w:r>
        <w:t xml:space="preserve">   This code was written by Angelos D. Keromytis in Athens, Greece, in    February 2000. Network Security Technologies Inc. (NSTI) kindly    supported the development of this code.</w:t>
      </w:r>
    </w:p>
    <w:p w14:paraId="0E21BF98" w14:textId="77777777" w:rsidR="00425AAE" w:rsidRDefault="00425AAE">
      <w:r>
        <w:t xml:space="preserve">   Copyright (c) 2000 Angelos D. Keromytis</w:t>
      </w:r>
    </w:p>
    <w:p w14:paraId="3FBFDAD9" w14:textId="77777777" w:rsidR="00425AAE" w:rsidRDefault="00425AAE">
      <w:r>
        <w:t xml:space="preserve">   Permission to use, copy, and modify this software with or without fee    is hereby granted, provided that this entire notice is included in    all source code copies of any software which is or includes a copy or    modification of this software.</w:t>
      </w:r>
    </w:p>
    <w:p w14:paraId="3E3B8C40" w14:textId="77777777" w:rsidR="00425AAE" w:rsidRDefault="00425AAE">
      <w:r>
        <w:t xml:space="preserve">   THIS SOFTWARE IS BEING PROVIDED AS IS, WITHOUT ANY EXPRESS OR    IMPLIED WARRANTY. IN PARTICULAR, NONE OF THE AUTHORS MAKES ANY    REPRESENTATION OR WARRANTY OF ANY KIND CONCERNING THE    MERCHANTABILITY OF THIS SOFTWARE OR ITS FITNESS FOR ANY PARTICULAR    PURPOSE.</w:t>
      </w:r>
    </w:p>
    <w:p w14:paraId="0D804FCA" w14:textId="77777777" w:rsidR="00425AAE" w:rsidRDefault="00425AAE">
      <w:r>
        <w:t xml:space="preserve">   Copyright (c) 2001 Theo de Raadt</w:t>
      </w:r>
    </w:p>
    <w:p w14:paraId="0E81B860" w14:textId="77777777" w:rsidR="00425AAE" w:rsidRDefault="00425AAE">
      <w:r>
        <w:t xml:space="preserve">   Redistribution and use in source and binary forms, with or without    modification, are permitted provided that the following conditions    are met:</w:t>
      </w:r>
    </w:p>
    <w:p w14:paraId="218AF300" w14:textId="77777777" w:rsidR="00425AAE" w:rsidRDefault="00425AAE">
      <w:r>
        <w:t xml:space="preserve">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6A98FC59" w14:textId="77777777" w:rsidR="00425AAE" w:rsidRDefault="00425AAE">
      <w:r>
        <w:t xml:space="preserve">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w:t>
      </w:r>
      <w:r>
        <w:lastRenderedPageBreak/>
        <w:t>THEORY OF LIABILITY, WHETHER IN CONTRACT, STRICT LIABILITY, OR TORT    (INCLUDING NEGLIGENCE OR OTHERWISE) ARISING IN ANY WAY OUT OF THE USE OF    THIS SOFTWARE, EVEN IF ADVISED OF THE POSSIBILITY OF SUCH DAMAGE.</w:t>
      </w:r>
    </w:p>
    <w:p w14:paraId="0A15C8C3" w14:textId="77777777" w:rsidR="00425AAE" w:rsidRDefault="00425AAE">
      <w:r>
        <w:t xml:space="preserve">   Effort sponsored in part by the Defense Advanced Research Projects    Agency (DARPA) and Air Force Research Laboratory, Air Force    Materiel Command, USAF, under agreement number F30602-01-2-0537.</w:t>
      </w:r>
    </w:p>
    <w:p w14:paraId="00C39FEF" w14:textId="77777777" w:rsidR="00425AAE" w:rsidRDefault="00425AAE">
      <w:r>
        <w:t xml:space="preserve"> * lib/libcrypto/liboswcrypto/cryptodev.c    Copyright (C) 2008 David McCullough &lt;david_mccullough@securecomputing.com&gt;</w:t>
      </w:r>
    </w:p>
    <w:p w14:paraId="6BDB450D" w14:textId="77777777" w:rsidR="00425AAE" w:rsidRDefault="00425AAE">
      <w:r>
        <w:t xml:space="preserve">   Daniel Djamaludin    Copyright (C) 2004-2005 Intel Corporation.  All Rights Reserved.</w:t>
      </w:r>
    </w:p>
    <w:p w14:paraId="55F4EA86" w14:textId="77777777" w:rsidR="00425AAE" w:rsidRDefault="00425AAE">
      <w:r>
        <w:t xml:space="preserve">   The code was developed with source from the file: hw_cryptodev.c    in the openssl package, and the file: ipsec_doi.c from the    openswan package.</w:t>
      </w:r>
    </w:p>
    <w:p w14:paraId="2FD60427" w14:textId="77777777" w:rsidR="00425AAE" w:rsidRDefault="00425AAE">
      <w:r>
        <w:t xml:space="preserve">   hw_cryptodev.c, openssl package:    Copyright (c) 2002 Bob Beck &lt;beck@openbsd.org&gt;    Copyright (c) 2002 Theo de Raadt    Copyright (c) 2002 Markus Friedl    All rights reserved.</w:t>
      </w:r>
    </w:p>
    <w:p w14:paraId="406A0E1B"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3FABF5A7" w14:textId="77777777" w:rsidR="00425AAE" w:rsidRDefault="00425AAE">
      <w:r>
        <w:t xml:space="preserve">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2FBEB53" w14:textId="77777777" w:rsidR="00425AAE" w:rsidRDefault="00425AAE">
      <w:r>
        <w:t xml:space="preserve">   ipsec_doi.c, openswan package:    Copyright (C) 1997 Angelos D. Keromytis.    Copyright (C) 1998-2002  D. Hugh Redelmeier.    Copyright (C) 2003 Michael Richardson &lt;mcr@xelerance.com&gt;</w:t>
      </w:r>
    </w:p>
    <w:p w14:paraId="557F98F5"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  See &lt;http://www.fsf.org/copyleft/gpl.txt&gt;.</w:t>
      </w:r>
    </w:p>
    <w:p w14:paraId="1B1BC5A0"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13793DB4" w14:textId="77777777" w:rsidR="00425AAE" w:rsidRDefault="00425AAE">
      <w:r>
        <w:lastRenderedPageBreak/>
        <w:t xml:space="preserve"> * linux/include/openswan/pfkeyv2.h    This file defines structures and symbols for the PF_KEY Version 2    key management interface. It was written at the U.S. Naval Research    Laboratory. This file is in the public domain. The authors ask that    you leave this credit intact on any copies of this file.</w:t>
      </w:r>
    </w:p>
    <w:p w14:paraId="2D40ED2C" w14:textId="77777777" w:rsidR="00425AAE" w:rsidRDefault="00425AAE">
      <w:r>
        <w:t>------------------------------------------------------------------------------</w:t>
      </w:r>
    </w:p>
    <w:p w14:paraId="2ED76F1A" w14:textId="77777777" w:rsidR="00425AAE" w:rsidRDefault="00425AAE">
      <w:r>
        <w:t>Harald Jenny and Rene Mayrhofer, 2010-03-27 [END FILE=openswan-2.6.37/debian/copyright]</w:t>
      </w:r>
    </w:p>
    <w:p w14:paraId="19CE022D" w14:textId="77777777" w:rsidR="00425AAE" w:rsidRDefault="00425AAE" w:rsidP="000727EF">
      <w:pPr>
        <w:pStyle w:val="Heading3"/>
      </w:pPr>
      <w:r>
        <w:t>openswan-2.6.37/lib/libcrypto/libblowfish/COPYRIGHT:</w:t>
      </w:r>
    </w:p>
    <w:p w14:paraId="0F364800" w14:textId="77777777" w:rsidR="00425AAE" w:rsidRDefault="00425AAE">
      <w:r>
        <w:t>[BEGIN FILE=openswan-2.6.37/lib/libcrypto/libblowfish/COPYRIGHT] Copyright (C) 1995-1997 Eric Young (eay@cryptsoft.com) All rights reserved.</w:t>
      </w:r>
    </w:p>
    <w:p w14:paraId="3074DEB3" w14:textId="77777777" w:rsidR="00425AAE" w:rsidRDefault="00425AAE">
      <w:r>
        <w:t>This package is an Blowfish implementation written by Eric Young (eay@cryptsoft.com).</w:t>
      </w:r>
    </w:p>
    <w:p w14:paraId="0E90436F" w14:textId="77777777" w:rsidR="00425AAE" w:rsidRDefault="00425AAE">
      <w:r>
        <w:t>This library is free for commercial and non-commercial use as long as the following conditions are aheared to.  The following conditions apply to all code found in this distribution.</w:t>
      </w:r>
    </w:p>
    <w:p w14:paraId="4F77BAF6" w14:textId="77777777" w:rsidR="00425AAE" w:rsidRDefault="00425AAE">
      <w:r>
        <w:t>Copyright remains Eric Young's, and as such any Copyright notices in the code are not to be removed.</w:t>
      </w:r>
    </w:p>
    <w:p w14:paraId="3F4C4DB4" w14:textId="77777777" w:rsidR="00425AAE" w:rsidRDefault="00425AAE">
      <w:r>
        <w:t>Redistribution and use in source and binary forms, with or without modification, are permitted provided that the following conditions are met: 1. Redistributions of source code must retain the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software developed by Eric Young (eay@cryptsoft.com)</w:t>
      </w:r>
    </w:p>
    <w:p w14:paraId="6D4DC02A" w14:textId="77777777" w:rsidR="00425AAE" w:rsidRDefault="00425AAE">
      <w:r>
        <w:t>THIS SOFTWARE IS PROVIDED BY ERIC YOUNG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AD1F9ED" w14:textId="77777777" w:rsidR="00425AAE" w:rsidRDefault="00425AAE">
      <w:r>
        <w:t>The license and distribution terms for any publically available version or derivative of this code cannot be changed.  i.e. this code cannot simply be copied and put under another distrubution license [including the GNU Public License.]</w:t>
      </w:r>
    </w:p>
    <w:p w14:paraId="446DDDE0" w14:textId="77777777" w:rsidR="00425AAE" w:rsidRDefault="00425AAE">
      <w:r>
        <w:t>The reason behind this being stated in this direct manner is past experience in code simply being copied and the attribution removed from it and then being distributed as part of other packages. This implementation was a non-trivial and unpaid effort. [END FILE=openswan-2.6.37/lib/libcrypto/libblowfish/COPYRIGHT]</w:t>
      </w:r>
    </w:p>
    <w:p w14:paraId="45E5BFFA" w14:textId="77777777" w:rsidR="00425AAE" w:rsidRDefault="00425AAE" w:rsidP="000727EF">
      <w:pPr>
        <w:pStyle w:val="Heading3"/>
      </w:pPr>
      <w:r>
        <w:lastRenderedPageBreak/>
        <w:t>openswan-2.6.37/lib/libopenswan/copyright.c:</w:t>
      </w:r>
    </w:p>
    <w:p w14:paraId="1A02BF5A" w14:textId="77777777" w:rsidR="00425AAE" w:rsidRDefault="00425AAE">
      <w:r>
        <w:t>[BEGIN FILE=openswan-2.6.37/lib/libopenswan/copyright.c] /*  * return IPsec copyright notice  * Copyright (C) 2001, 2002  Henry Spencer.  *   * This library is free software; you can redistribute it and/or modify it  * under the terms of the GNU Library General Public License as published by  * the Free Software Foundation; either version 2 of the License, or (at your  * option) any later version.  See &lt;http://www.fsf.org/copyleft/lgpl.txt&gt;.  *   * This library is distributed in the hope that it will be useful, but  * WITHOUT ANY WARRANTY; without even the implied warranty of MERCHANTABILITY  * or FITNESS FOR A PARTICULAR PURPOSE.  See the GNU Library General Public  * License for more details.  *  */ #include internal.h #include openswan.h</w:t>
      </w:r>
    </w:p>
    <w:p w14:paraId="767397E3" w14:textId="77777777" w:rsidR="00425AAE" w:rsidRDefault="00425AAE">
      <w:r>
        <w:t>static const char *co[] = {  Copyright (C) 1999 - 2010 ,      Henry Spencer, Richard Guy Briggs, Sam Sgro,,      D. Hugh Redelmeier, Sandy Harris, Claudia Schmeing,,      Michael C. Richardson, Angelos D. Keromytis, John Ioannidis,,      Ken Bantoft, Andreas Steffen, Mathieu Lafon, Tuomo Soini,,      Paul Wouters, JuanJo Ciarlante, Bart Trojanowski, Herbert Xu,,      Antony Antony, David McCullough, Avesh Agarwal,  ,  This program is free software; you can redistribute it and/or modify it,  under the terms of the GNU General Public License as published by the,  Free Software Foundation; either version 2 of the License, or (at your,  option) any later version.  See &lt;http://www.fsf.org/copyleft/gpl.txt&gt;.,  ,  This program is distributed in the hope that it will be useful, but,  WITHOUT ANY WARRANTY; without even the implied warranty of,  MERCHANTABILITY or FITNESS FOR A PARTICULAR PURPOSE.  See the GNU General,  Public License (file COPYING in the distribution) for more details.,  NULL };</w:t>
      </w:r>
    </w:p>
    <w:p w14:paraId="4B96E882" w14:textId="77777777" w:rsidR="00425AAE" w:rsidRDefault="00425AAE">
      <w:r>
        <w:t xml:space="preserve">/*  - ipsec_copyright_notice - return copyright notice, as a vector of strings  */ const char ** ipsec_copyright_notice() { </w:t>
      </w:r>
      <w:r>
        <w:tab/>
        <w:t>return co; } [END FILE=openswan-2.6.37/lib/libopenswan/copyright.c]</w:t>
      </w:r>
    </w:p>
    <w:p w14:paraId="7762A59B" w14:textId="77777777" w:rsidR="00425AAE" w:rsidRDefault="00425AAE" w:rsidP="000727EF">
      <w:pPr>
        <w:pStyle w:val="Heading3"/>
      </w:pPr>
      <w:r>
        <w:t>openswan-2.6.37/LICENSE:</w:t>
      </w:r>
    </w:p>
    <w:p w14:paraId="1E78181B" w14:textId="77777777" w:rsidR="00425AAE" w:rsidRDefault="00425AAE">
      <w:r>
        <w:t>[BEGIN FILE=openswan-2.6.37/LICENSE] Except for the DES library, MD5 code, and linux/net/ipsec/radij.c this software is under the GNU Public License, see the file COPYING. See the file CREDITS for details on origins of more of the code.</w:t>
      </w:r>
    </w:p>
    <w:p w14:paraId="004193C3" w14:textId="77777777" w:rsidR="00425AAE" w:rsidRDefault="00425AAE">
      <w:r>
        <w:t xml:space="preserve">The linux/net/ipsec/radij.c code is derived from BSD 4.4lite code from sys/net/radix.c. </w:t>
      </w:r>
    </w:p>
    <w:p w14:paraId="6ECE4C0C" w14:textId="77777777" w:rsidR="00425AAE" w:rsidRDefault="00425AAE">
      <w:r>
        <w:t xml:space="preserve">In addition to the terms set out under the GPL, permission is granted to link the software against the libdes, md5c.c, and radij.c libraries just mentioned.  </w:t>
      </w:r>
    </w:p>
    <w:p w14:paraId="7B4848A4" w14:textId="77777777" w:rsidR="00425AAE" w:rsidRDefault="00425AAE">
      <w:r>
        <w:t xml:space="preserve"> The following additional notes apply if if you are NOT using CrytpoAPI:</w:t>
      </w:r>
    </w:p>
    <w:p w14:paraId="1F17B38A" w14:textId="77777777" w:rsidR="00425AAE" w:rsidRDefault="00425AAE">
      <w:r>
        <w:t xml:space="preserve">The DES library is under a BSD style license, see </w:t>
      </w:r>
      <w:r>
        <w:tab/>
        <w:t xml:space="preserve">linux/crypto/ciphers/des/COPYRIGHT. </w:t>
      </w:r>
      <w:r>
        <w:tab/>
        <w:t xml:space="preserve">Note that this software has a advertising clause in it. </w:t>
      </w:r>
    </w:p>
    <w:p w14:paraId="6B4F87A0" w14:textId="77777777" w:rsidR="00425AAE" w:rsidRDefault="00425AAE">
      <w:r>
        <w:t xml:space="preserve"> The MD5 implementation is from RSADSI, so this package must include the following phrase:  </w:t>
      </w:r>
    </w:p>
    <w:p w14:paraId="651304CD" w14:textId="77777777" w:rsidR="00425AAE" w:rsidRDefault="00425AAE">
      <w:r>
        <w:t>derived from the RSA Data Security, Inc. MD5 Message-Digest Algorithm.   It is not under the GPL; see details in linux/net/ipsec/ipsec_md5c.c.</w:t>
      </w:r>
    </w:p>
    <w:p w14:paraId="25AC1A18" w14:textId="77777777" w:rsidR="00425AAE" w:rsidRDefault="00425AAE">
      <w:r>
        <w:t>[END FILE=openswan-2.6.37/LICENSE]</w:t>
      </w:r>
    </w:p>
    <w:p w14:paraId="5671DA97" w14:textId="77777777" w:rsidR="00425AAE" w:rsidRDefault="00425AAE" w:rsidP="000727EF">
      <w:pPr>
        <w:pStyle w:val="Heading3"/>
      </w:pPr>
      <w:r>
        <w:lastRenderedPageBreak/>
        <w:t>openswan-2.6.37/linux/net/ipsec/des/COPYRIGHT:</w:t>
      </w:r>
    </w:p>
    <w:p w14:paraId="68DBC4D2" w14:textId="77777777" w:rsidR="00425AAE" w:rsidRDefault="00425AAE">
      <w:r>
        <w:t>[BEGIN FILE=openswan-2.6.37/linux/net/ipsec/des/COPYRIGHT] Copyright (C) 1995-1997 Eric Young (eay@cryptsoft.com) All rights reserved.</w:t>
      </w:r>
    </w:p>
    <w:p w14:paraId="521A90B1" w14:textId="77777777" w:rsidR="00425AAE" w:rsidRDefault="00425AAE">
      <w:r>
        <w:t>This package is an DES implementation written by Eric Young (eay@cryptsoft.com). The implementation was written so as to conform with MIT's libdes.</w:t>
      </w:r>
    </w:p>
    <w:p w14:paraId="602DBF6C" w14:textId="77777777" w:rsidR="00425AAE" w:rsidRDefault="00425AAE">
      <w:r>
        <w:t>This library is free for commercial and non-commercial use as long as the following conditions are aheared to.  The following conditions apply to all code found in this distribution.</w:t>
      </w:r>
    </w:p>
    <w:p w14:paraId="56158C5E" w14:textId="77777777" w:rsidR="00425AAE" w:rsidRDefault="00425AAE">
      <w:r>
        <w:t>Copyright remains Eric Young's, and as such any Copyright notices in the code are not to be removed. If this package is used in a product, Eric Young should be given attribution as the author of that the SSL library.  This can be in the form of a textual message at program startup or in documentation (online or textual) provided with the package.</w:t>
      </w:r>
    </w:p>
    <w:p w14:paraId="13B6CED6" w14:textId="77777777" w:rsidR="00425AAE" w:rsidRDefault="00425AAE">
      <w:r>
        <w:t>Redistribution and use in source and binary forms, with or without modification, are permitted provided that the following conditions are met: 1. Redistributions of source code must retain the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software developed by Eric Young (eay@cryptsoft.com)</w:t>
      </w:r>
    </w:p>
    <w:p w14:paraId="6729B5AA" w14:textId="77777777" w:rsidR="00425AAE" w:rsidRDefault="00425AAE">
      <w:r>
        <w:t>THIS SOFTWARE IS PROVIDED BY ERIC YOUNG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62B375D" w14:textId="77777777" w:rsidR="00425AAE" w:rsidRDefault="00425AAE">
      <w:r>
        <w:t>The license and distribution terms for any publically available version or derivative of this code cannot be changed.  i.e. this code cannot simply be copied and put under another distrubution license [including the GNU Public License.]</w:t>
      </w:r>
    </w:p>
    <w:p w14:paraId="02F7C740" w14:textId="77777777" w:rsidR="00425AAE" w:rsidRDefault="00425AAE">
      <w:r>
        <w:t>The reason behind this being stated in this direct manner is past experience in code simply being copied and the attribution removed from it and then being distributed as part of other packages. This implementation was a non-trivial and unpaid effort. [END FILE=openswan-2.6.37/linux/net/ipsec/des/COPYRIGHT]</w:t>
      </w:r>
    </w:p>
    <w:p w14:paraId="76A39B44" w14:textId="77777777" w:rsidR="00425AAE" w:rsidRDefault="00425AAE" w:rsidP="000727EF">
      <w:pPr>
        <w:pStyle w:val="Heading2"/>
      </w:pPr>
      <w:r>
        <w:lastRenderedPageBreak/>
        <w:t xml:space="preserve"> </w:t>
      </w:r>
      <w:bookmarkStart w:id="491" w:name="_Toc399938308"/>
      <w:r>
        <w:t>openvswitch (version 2.1.0+git20140411):</w:t>
      </w:r>
      <w:bookmarkEnd w:id="491"/>
    </w:p>
    <w:p w14:paraId="7D8888AC" w14:textId="77777777" w:rsidR="00425AAE" w:rsidRDefault="00425AAE" w:rsidP="000727EF">
      <w:pPr>
        <w:pStyle w:val="Heading3"/>
      </w:pPr>
      <w:r>
        <w:t>openvswitch-2.1.0+git20140411/debian/copyright:</w:t>
      </w:r>
    </w:p>
    <w:p w14:paraId="79F020E6" w14:textId="77777777" w:rsidR="00425AAE" w:rsidRDefault="00425AAE">
      <w:r>
        <w:t>[BEGIN FILE=openvswitch-2.1.0+git20140411/debian/copyright] The original sources for this package can be found at:</w:t>
      </w:r>
    </w:p>
    <w:p w14:paraId="0C2AFF7C" w14:textId="77777777" w:rsidR="00425AAE" w:rsidRDefault="00425AAE">
      <w:r>
        <w:tab/>
        <w:t>http://openvswitch.org/</w:t>
      </w:r>
    </w:p>
    <w:p w14:paraId="6897E91F" w14:textId="77777777" w:rsidR="00425AAE" w:rsidRDefault="00425AAE">
      <w:r>
        <w:t>Upstream Authors (from AUTHORS):</w:t>
      </w:r>
    </w:p>
    <w:p w14:paraId="26D7497E" w14:textId="77777777" w:rsidR="00425AAE" w:rsidRDefault="00425AAE">
      <w:r>
        <w:t xml:space="preserve">  Aaron Rosen             arosen@clemson.edu   Alexandru Copot         alex.mihai.c@gmail.com   Alexei Starovoitov      ast@plumgrid.com   Alexey I. Froloff       raorn@altlinux.org   Alex Wang               alexw@nicira.com   Alfredo Finelli         alf@computationes.de   Alin Serdean            aserdean@cloudbasesolutions.com   Andrew Evans            aevans@nicira.com   Andrew Lambeth          wal@nicira.com   Andy Hill               hillad@gmail.com   Andy Southgate          andy.southgate@citrix.com   Andy Zhou               azhou@nicira.com   Ansis Atteka            aatteka@nicira.com   Anupam Chanda           achanda@nicira.com   Arun Sharma             arun.sharma@calsoftinc.com   Aryan TaheriMonfared    aryan.taherimonfared@uis.no   Ben Pfaff               blp@nicira.com   Brian Kruger            bkruger+ovsdev@gmail.com   Bruce Davie             bsd@nicira.com   Bryan Phillippe         bp@toroki.com   Casey Barker            crbarker@google.com   Chris Wright            chrisw@sous-sol.org   Chuck Short             zulcss@ubuntu.com   Damien Millescamps      damien.millescamps@6wind.com   Dan Carpenter           dan.carpenter@oracle.com   Dan Wendlandt           dan@nicira.com   Daniel Hiltgen          daniel@netkine.com   Daniel Roman            droman@nicira.com   Danny Kukawka           danny.kukawka@bisect.de   David Erickson          derickso@stanford.edu   David S. Miller         davem@davemloft.net   David Yang              davidy@vmware.com   Devendra Naga           devendra.aaru@gmail.com   Dominic Curran          dominic.curran@citrix.com   Duffie Cooley           dcooley@nicira.com   Ed Maste                emaste at freebsd.org   Edouard Bourguignon     madko@linuxed.net   Edward Tomasz NapieraÅ‚a trasz@freebsd.org   Ethan Jackson           ethan@nicira.com   Flavio Leitner          fbl@redhat.com   Francesco Fusco         ffusco@redhat.com   FUJITA Tomonori         fujita.tomonori@lab.ntt.co.jp   Gaetano Catalli         gaetano.catalli@gmail.com   Geoffrey Wossum         gwossum@acm.org   Giuseppe Lettieri       g.lettieri@iet.unipi.it   Glen Gibb               grg@stanford.edu   Guolin Yang             gyang@nicira.com   Gurucharan Shetty       gshetty@nicira.com   Henry Mai               hmai@nicira.com   Hao Zheng               hzheng@nicira.com   Helmut Schaa            helmut.schaa@googlemail.com   Ian Campbell            Ian.Campbell@citrix.com   Isaku Yamahata          yamahata@valinux.co.jp   James P.                roampune@gmail.com   James Page              james.page@ubuntu.com   Jarno Rajahalme         jrajahalme@nicira.com   Jean Tourrilhes         jt@hpl.hp.com   Jeremy Stribling        strib@nicira.com   Jesse Gross             jesse@nicira.com   Jing Ai                 jinga@google.com   Joe Perches             joe@perches.com   Joe Stringer            joestringer@nicira.com   Jun Nakajima            jun.nakajima@intel.com   Justin Pettit           jpettit@nicira.com   Keith Amidon            keith@nicira.com   Krishna Kondaka         kkondaka@vmware.com   Kyle Mestery            kmestery@cisco.com   Leo Alterman            lalterman@nicira.com   Linda Sun               lsun@vmware.com   Lorand Jakab            </w:t>
      </w:r>
      <w:r>
        <w:lastRenderedPageBreak/>
        <w:t>lojakab@cisco.com   Luca Giraudo            lgiraudo@nicira.com   Mark Hamilton           mhamilton@nicira.com   Martin Casado           casado@nicira.com   Mehak Mahajan           mmahajan@nicira.com   Murphy McCauley         murphy.mccauley@gmail.com   Natasha Gude            natasha@nicira.com   Neil McKee              neil.mckee@inmon.com   Neil Zhu                zhuj@centecnetworks.com   Paraneetharan Chandrasekaran    paraneetharanc@gmail.com   Paul Fazzone            pfazzone@nicira.com   Paul Ingram             paul@nicira.com   Pavithra Ramesh         paramesh@vmware.com   Philippe Jung           phil.jung@free.fr   pritesh                 pritesh.kothari@cisco.com   Pravin B Shelar         pshelar@nicira.com   Raju Subramanian        rsubramanian@nicira.com   Ravi Kerur              Ravi.Kerur@telekom.com   Reid Price              reid@nicira.com   Remko TronÃ§on           git@el-tramo.be   Rich Lane               rlane@bigswitch.com   Rob Hoes                rob.hoes@citrix.com   Romain Lenglet          romain.lenglet@berabera.info   Sajjad Lateef           slateef@nicira.com   Sanjay Sane             ssane@nicira.com   Saurabh Shah            ssaurabh@nicira.com   Shan Wei                davidshan@tencent.com   Shih-Hao Li             shli@nicira.com   Simon Horman            horms@verge.net.au   Stephane A. Sezer       sas@cd80.net   SUGYO Kazushi           sugyo.org@gmail.com   Tadaaki Nagao           nagao@stratosphere.co.jp   Tetsuo NAKAGAWA         nakagawa@mxc.nes.nec.co.jp   Thomas Goirand          zigo@debian.org   Thomas Graf             tgraf@redhat.com   Thomas Lacroix          thomas.lacroix@citrix.com   Todd Deshane            deshantm@gmail.com   Tom Everman             teverman@google.com   Tsvi Slonim             tsvi@toroki.com   Tyler Coumbes           coumbes@gmail.com   Valient Gough           vgough@pobox.com   Vivien Bernet-Rollande  vbr@soprive.net   Wei Yongjun             yjwei@cn.fujitsu.com   William Fulton   YAMAMOTO Takashi        yamamoto@valinux.co.jp   Yasuhito Takamiya       yasuhito@gmail.com   Yu Zhiguo               yuzg@cn.fujitsu.com   ZhengLingyun            konghuarukhr@163.com   Zoltan Kiss             zoltan.kiss@citrix.com   Zhi Yong Wu             zwu.kernel@gmail.com   Zang MingJie            zealot0630@gmail.com</w:t>
      </w:r>
    </w:p>
    <w:p w14:paraId="2C2B2A96" w14:textId="77777777" w:rsidR="00425AAE" w:rsidRDefault="00425AAE">
      <w:r>
        <w:t>Upstream Copyright Holders:</w:t>
      </w:r>
    </w:p>
    <w:p w14:paraId="0F0D7EBB" w14:textId="77777777" w:rsidR="00425AAE" w:rsidRDefault="00425AAE">
      <w:r>
        <w:tab/>
        <w:t xml:space="preserve">Copyright (c) 2007, 2008, 2009, 2010, 2011, 2012, 2013 Nicira, Inc. </w:t>
      </w:r>
      <w:r>
        <w:tab/>
        <w:t xml:space="preserve">Copyright (c) 2010 Jean Tourrilhes - HP-Labs. </w:t>
      </w:r>
      <w:r>
        <w:tab/>
        <w:t xml:space="preserve">Copyright (c) 2008,2009,2010 Citrix Systems, Inc. </w:t>
      </w:r>
      <w:r>
        <w:tab/>
        <w:t xml:space="preserve">and authors listed above. </w:t>
      </w:r>
      <w:r>
        <w:tab/>
        <w:t xml:space="preserve">Copyright (c) 2011 Gaetano Catalli </w:t>
      </w:r>
      <w:r>
        <w:tab/>
        <w:t>Copyright (C) 2000-2003 Geoffrey Wossum (gwossum@acm.org)</w:t>
      </w:r>
    </w:p>
    <w:p w14:paraId="13C3954B" w14:textId="77777777" w:rsidR="00425AAE" w:rsidRDefault="00425AAE">
      <w:r>
        <w:t>License:</w:t>
      </w:r>
    </w:p>
    <w:p w14:paraId="51430B0D" w14:textId="77777777" w:rsidR="00425AAE" w:rsidRDefault="00425AAE">
      <w:r>
        <w:t>* The following components are licensed under the   GNU Lesser General Public License version 2.1 only   with the exception clause below as a pre-amble.</w:t>
      </w:r>
    </w:p>
    <w:p w14:paraId="140BE364" w14:textId="77777777" w:rsidR="00425AAE" w:rsidRDefault="00425AAE">
      <w:r>
        <w:tab/>
        <w:t xml:space="preserve">xenserver/etc_xensource_scripts_vif </w:t>
      </w:r>
      <w:r>
        <w:tab/>
        <w:t xml:space="preserve">xenserver/opt_xensource_libexec_InterfaceReconfigure.py </w:t>
      </w:r>
      <w:r>
        <w:tab/>
        <w:t xml:space="preserve">xenserver/opt_xensource_libexec_InterfaceReconfigureBridge.py </w:t>
      </w:r>
      <w:r>
        <w:tab/>
        <w:t xml:space="preserve">xenserver/opt_xensource_libexec_InterfaceReconfigureVswitch.py </w:t>
      </w:r>
      <w:r>
        <w:tab/>
        <w:t xml:space="preserve">xenserver/opt_xensource_libexec_interface-reconfigure </w:t>
      </w:r>
      <w:r>
        <w:tab/>
        <w:t>xenserver/usr_lib_xsconsole_plugins-base_XSFeatureVSwitch.py</w:t>
      </w:r>
    </w:p>
    <w:p w14:paraId="271F3BDC" w14:textId="77777777" w:rsidR="00425AAE" w:rsidRDefault="00425AAE">
      <w:r>
        <w:tab/>
        <w:t xml:space="preserve">* These components are only distributed in the source package. </w:t>
      </w:r>
      <w:r>
        <w:tab/>
        <w:t xml:space="preserve">  They do not appear in any binary packages.</w:t>
      </w:r>
    </w:p>
    <w:p w14:paraId="74483A2A" w14:textId="77777777" w:rsidR="00425AAE" w:rsidRDefault="00425AAE">
      <w:r>
        <w:lastRenderedPageBreak/>
        <w:t xml:space="preserve">  On Debian systems, the complete text of the   GNU Lesser General Public License version 2.1 can be found in   `/usr/share/common-licenses/LGPL-2.1'</w:t>
      </w:r>
    </w:p>
    <w:p w14:paraId="11EC55E5" w14:textId="77777777" w:rsidR="00425AAE" w:rsidRDefault="00425AAE">
      <w:r>
        <w:t xml:space="preserve">  The exception clause pre-amble reads:</w:t>
      </w:r>
    </w:p>
    <w:p w14:paraId="32A7F6C0" w14:textId="77777777" w:rsidR="00425AAE" w:rsidRDefault="00425AAE">
      <w:r>
        <w:t xml:space="preserve">  As a special exception to the GNU Lesser General Public License, you   may link, statically or dynamically, a work that uses the Library   with a publicly distributed version of the Library to produce an   executable file containing portions of the Library, and distribute   that executable file under terms of your choice, without any of the   additional requirements listed in clause 6 of the GNU Lesser General   Public License.  By a publicly distributed version of the Library,   we mean either the unmodified Library as distributed, or a   modified version of the Library that is distributed under the   conditions defined in clause 3 of the GNU Library General Public   License.  This exception does not however invalidate any other reasons   why the executable file might be covered by the GNU Lesser General   Public License.</w:t>
      </w:r>
    </w:p>
    <w:p w14:paraId="70B2054E" w14:textId="77777777" w:rsidR="00425AAE" w:rsidRDefault="00425AAE">
      <w:r>
        <w:t>* The following components are licensed under the   GNU Lesser General Public License version 2.1.</w:t>
      </w:r>
    </w:p>
    <w:p w14:paraId="78826E34" w14:textId="77777777" w:rsidR="00425AAE" w:rsidRDefault="00425AAE">
      <w:r>
        <w:tab/>
        <w:t xml:space="preserve">utilities/bugtool/ovs-bugtool </w:t>
      </w:r>
      <w:r>
        <w:tab/>
        <w:t xml:space="preserve">utilities/bugtool/ovs-bugtool-* </w:t>
      </w:r>
      <w:r>
        <w:tab/>
        <w:t xml:space="preserve">utilities/bugtool/plugins/kernel-info/openvswitch.xml </w:t>
      </w:r>
      <w:r>
        <w:tab/>
        <w:t xml:space="preserve">utilities/bugtool/plugins/network-status/openvswitch.xml </w:t>
      </w:r>
      <w:r>
        <w:tab/>
        <w:t xml:space="preserve">utilities/bugtool/plugins/system-configuration.xml </w:t>
      </w:r>
      <w:r>
        <w:tab/>
        <w:t>utilities/bugtool/plugins/system-configuration/openvswitch.xml</w:t>
      </w:r>
    </w:p>
    <w:p w14:paraId="3ECABE3F" w14:textId="77777777" w:rsidR="00425AAE" w:rsidRDefault="00425AAE">
      <w:r>
        <w:t xml:space="preserve">  On Debian systems, the complete text of the   GNU Lesser General Public License version 2.1 can be found in   `/usr/share/common-licenses/LGPL-2.1'</w:t>
      </w:r>
    </w:p>
    <w:p w14:paraId="02F14C62" w14:textId="77777777" w:rsidR="00425AAE" w:rsidRDefault="00425AAE">
      <w:r>
        <w:t>* The following component is licensed under the GNU General Public License   version 2.</w:t>
      </w:r>
    </w:p>
    <w:p w14:paraId="7E0C08BD" w14:textId="77777777" w:rsidR="00425AAE" w:rsidRDefault="00425AAE">
      <w:r>
        <w:tab/>
        <w:t>datapath/</w:t>
      </w:r>
    </w:p>
    <w:p w14:paraId="2EB84342" w14:textId="77777777" w:rsidR="00425AAE" w:rsidRDefault="00425AAE">
      <w:r>
        <w:t xml:space="preserve">  On Debian systems, the complete text of the GNU General Public License   version 2 can be found in `/usr/share/common-licenses/GPL-2'</w:t>
      </w:r>
    </w:p>
    <w:p w14:paraId="6DF90A79" w14:textId="77777777" w:rsidR="00425AAE" w:rsidRDefault="00425AAE">
      <w:r>
        <w:t>* The following file is licensed under the GNU General Public License   version 2.</w:t>
      </w:r>
    </w:p>
    <w:p w14:paraId="0613B973" w14:textId="77777777" w:rsidR="00425AAE" w:rsidRDefault="00425AAE">
      <w:r>
        <w:tab/>
        <w:t>build-aux/cccl</w:t>
      </w:r>
    </w:p>
    <w:p w14:paraId="3DBE1D0F" w14:textId="77777777" w:rsidR="00425AAE" w:rsidRDefault="00425AAE">
      <w:r>
        <w:t>* The following components are dual-licensed under the   GNU General Public License version 2 and the Apache License Version 2.0.</w:t>
      </w:r>
    </w:p>
    <w:p w14:paraId="416DAFB3" w14:textId="77777777" w:rsidR="00425AAE" w:rsidRDefault="00425AAE">
      <w:r>
        <w:tab/>
        <w:t>include/linux/openvswitch.h</w:t>
      </w:r>
    </w:p>
    <w:p w14:paraId="27FA4B68" w14:textId="77777777" w:rsidR="00425AAE" w:rsidRDefault="00425AAE">
      <w:r>
        <w:t xml:space="preserve">  On Debian systems, the complete text of the GNU General Public License   version 2 can be found in `/usr/share/common-licenses/GPL-2'.   On Debian systems, the complete text of the Apache License version 2.0   can be found in '/usr/share/common-licenses/Apache-2.0'.</w:t>
      </w:r>
    </w:p>
    <w:p w14:paraId="482BA567" w14:textId="77777777" w:rsidR="00425AAE" w:rsidRDefault="00425AAE">
      <w:r>
        <w:t>* The following components are licensed under the terms of either the   Sun Industry Standard Source License 1.1 or the InMon sFlow License:</w:t>
      </w:r>
    </w:p>
    <w:p w14:paraId="4D754B57" w14:textId="77777777" w:rsidR="00425AAE" w:rsidRDefault="00425AAE">
      <w:r>
        <w:tab/>
        <w:t xml:space="preserve">lib/sflow.h </w:t>
      </w:r>
      <w:r>
        <w:tab/>
        <w:t xml:space="preserve">lib/sflow_agent.c </w:t>
      </w:r>
      <w:r>
        <w:tab/>
        <w:t xml:space="preserve">lib/sflow_api.h </w:t>
      </w:r>
      <w:r>
        <w:tab/>
        <w:t xml:space="preserve">lib/sflow_poller.c </w:t>
      </w:r>
      <w:r>
        <w:tab/>
        <w:t xml:space="preserve">lib/sflow_receiver.c </w:t>
      </w:r>
      <w:r>
        <w:tab/>
        <w:t>lib/sflow_sampler.c</w:t>
      </w:r>
    </w:p>
    <w:p w14:paraId="27D82A2A" w14:textId="77777777" w:rsidR="00425AAE" w:rsidRDefault="00425AAE">
      <w:r>
        <w:t xml:space="preserve">  These licenses are available, respectively, the following URLs:</w:t>
      </w:r>
    </w:p>
    <w:p w14:paraId="2AD653C4" w14:textId="77777777" w:rsidR="00425AAE" w:rsidRDefault="00425AAE">
      <w:r>
        <w:t xml:space="preserve">        http://host-sflow.sourceforge.net/sissl.html         http://www.inmon.com/technology/sflowlicense.txt</w:t>
      </w:r>
    </w:p>
    <w:p w14:paraId="7B585D1E" w14:textId="77777777" w:rsidR="00425AAE" w:rsidRDefault="00425AAE">
      <w:r>
        <w:t xml:space="preserve">  The full text of each license is also appended to the end of this   file.</w:t>
      </w:r>
    </w:p>
    <w:p w14:paraId="07F93CB7" w14:textId="77777777" w:rsidR="00425AAE" w:rsidRDefault="00425AAE">
      <w:r>
        <w:lastRenderedPageBreak/>
        <w:t>* The following components are licensed for use as desired without restriction:</w:t>
      </w:r>
    </w:p>
    <w:p w14:paraId="7F9AF2D9" w14:textId="77777777" w:rsidR="00425AAE" w:rsidRDefault="00425AAE">
      <w:r>
        <w:tab/>
        <w:t>lib/crc32c.c</w:t>
      </w:r>
    </w:p>
    <w:p w14:paraId="76635BC6" w14:textId="77777777" w:rsidR="00425AAE" w:rsidRDefault="00425AAE">
      <w:r>
        <w:t>* The following components are licensed under the   Python Software Foundation License Version 2.</w:t>
      </w:r>
    </w:p>
    <w:p w14:paraId="5CC4BF54" w14:textId="77777777" w:rsidR="00425AAE" w:rsidRDefault="00425AAE">
      <w:r>
        <w:tab/>
        <w:t xml:space="preserve">python/compat/uuid.py </w:t>
      </w:r>
      <w:r>
        <w:tab/>
        <w:t>python/compat/argparse.py</w:t>
      </w:r>
    </w:p>
    <w:p w14:paraId="02ECD1DC" w14:textId="77777777" w:rsidR="00425AAE" w:rsidRDefault="00425AAE">
      <w:r>
        <w:tab/>
        <w:t xml:space="preserve">* These components are only distributed in the source package. </w:t>
      </w:r>
      <w:r>
        <w:tab/>
        <w:t xml:space="preserve">  They do not appear in any binary packages.</w:t>
      </w:r>
    </w:p>
    <w:p w14:paraId="523B9E51" w14:textId="77777777" w:rsidR="00425AAE" w:rsidRDefault="00425AAE">
      <w:r>
        <w:t xml:space="preserve">   PYTHON SOFTWARE FOUNDATION LICENSE VERSION 2    --------------------------------------------</w:t>
      </w:r>
    </w:p>
    <w:p w14:paraId="54356883" w14:textId="77777777" w:rsidR="00425AAE" w:rsidRDefault="00425AAE">
      <w:r>
        <w:t xml:space="preserve">   1. This LICENSE AGREEMENT is between the Python Software Foundation    (PSF), and the Individual or Organization (Licensee) accessing and    otherwise using this software (Python) in source or binary form and    its associated documentation.</w:t>
      </w:r>
    </w:p>
    <w:p w14:paraId="1FF74754" w14:textId="77777777" w:rsidR="00425AAE" w:rsidRDefault="00425AAE">
      <w:r>
        <w:t xml:space="preserve">   2. Subject to the terms and conditions of this License Agreement, PSF    hereby grants Licensee a nonexclusive, royalty-free, world-wide    license to reproduce, analyze, test, perform and/or display publicly,    prepare derivative works, distribute, and otherwise use Python    alone or in any derivative version, provided, however, that PSF's    License Agreement and PSF's notice of copyright, i.e., Copyright (c)    2001, 2002, 2003, 2004, 2005, 2006, 2007 Python Software Foundation;    All Rights Reserved are retained in Python alone or in any derivative    version prepared by Licensee.</w:t>
      </w:r>
    </w:p>
    <w:p w14:paraId="6C781DE8" w14:textId="77777777" w:rsidR="00425AAE" w:rsidRDefault="00425AAE">
      <w:r>
        <w:t xml:space="preserve">   3. In the event Licensee prepares a derivative work that is based on    or incorporates Python or any part thereof, and wants to make    the derivative work available to others as provided herein, then    Licensee hereby agrees to include in any such work a brief summary of    the changes made to Python.</w:t>
      </w:r>
    </w:p>
    <w:p w14:paraId="5720368E" w14:textId="77777777" w:rsidR="00425AAE" w:rsidRDefault="00425AAE">
      <w:r>
        <w:t xml:space="preserve">   4. PSF is making Python available to Licensee on an AS IS    basis.  PSF MAKES NO REPRESENTATIONS OR WARRANTIES, EXPRESS OR    IMPLIED.  BY WAY OF EXAMPLE, BUT NOT LIMITATION, PSF MAKES NO AND    DISCLAIMS ANY REPRESENTATION OR WARRANTY OF MERCHANTABILITY OR FITNESS    FOR ANY PARTICULAR PURPOSE OR THAT THE USE OF PYTHON WILL NOT    INFRINGE ANY THIRD PARTY RIGHTS.</w:t>
      </w:r>
    </w:p>
    <w:p w14:paraId="09D9C75F" w14:textId="77777777" w:rsidR="00425AAE" w:rsidRDefault="00425AAE">
      <w:r>
        <w:t xml:space="preserve">   5. PSF SHALL NOT BE LIABLE TO LICENSEE OR ANY OTHER USERS OF PYTHON    FOR ANY INCIDENTAL, SPECIAL, OR CONSEQUENTIAL DAMAGES OR LOSS AS    A RESULT OF MODIFYING, DISTRIBUTING, OR OTHERWISE USING PYTHON,    OR ANY DERIVATIVE THEREOF, EVEN IF ADVISED OF THE POSSIBILITY THEREOF.</w:t>
      </w:r>
    </w:p>
    <w:p w14:paraId="02C23C91" w14:textId="77777777" w:rsidR="00425AAE" w:rsidRDefault="00425AAE">
      <w:r>
        <w:t xml:space="preserve">   6. This License Agreement will automatically terminate upon a material    breach of its terms and conditions.</w:t>
      </w:r>
    </w:p>
    <w:p w14:paraId="709A2ADD" w14:textId="77777777" w:rsidR="00425AAE" w:rsidRDefault="00425AAE">
      <w:r>
        <w:t xml:space="preserve">   7. Nothing in this License Agreement shall be deemed to create any    relationship of agency, partnership, or joint venture between PSF and    Licensee.  This License Agreement does not grant permission to use PSF    trademarks or trade name in a trademark sense to endorse or promote    products or services of Licensee, or any third party.</w:t>
      </w:r>
    </w:p>
    <w:p w14:paraId="656B5639" w14:textId="77777777" w:rsidR="00425AAE" w:rsidRDefault="00425AAE">
      <w:r>
        <w:t xml:space="preserve">   8. By copying, installing or otherwise using Python, Licensee    agrees to be bound by the terms and conditions of this License    Agreement.</w:t>
      </w:r>
    </w:p>
    <w:p w14:paraId="61D7B5E0" w14:textId="77777777" w:rsidR="00425AAE" w:rsidRDefault="00425AAE">
      <w:r>
        <w:lastRenderedPageBreak/>
        <w:t>* lib/ovs.tmac in the source distribution, and manpages in the   binaries, includes troff macros from groff 1.21 that contain the   following notice:</w:t>
      </w:r>
    </w:p>
    <w:p w14:paraId="2B69452B" w14:textId="77777777" w:rsidR="00425AAE" w:rsidRDefault="00425AAE">
      <w:r>
        <w:t xml:space="preserve">    .\ an-ext.tmac     .\     .\ Written by Eric S. Raymond &lt;esr@thyrsus.com&gt;     .\            Werner Lemberg &lt;wl@gnu.org&gt;     .\     .\ Version 2007-Feb-02     .\     .\ Copyright (C) 2007, 2009, 2011 Free Software Foundation, Inc.     .\ You may freely use, modify and/or distribute this file.</w:t>
      </w:r>
    </w:p>
    <w:p w14:paraId="008F4097" w14:textId="77777777" w:rsidR="00425AAE" w:rsidRDefault="00425AAE">
      <w:r>
        <w:t>* m4/absolute-header.m4, by Derek Price, and m4/include_next.m4, by   Paul Eggert and Derek Price bear the following notices:</w:t>
      </w:r>
    </w:p>
    <w:p w14:paraId="12AD9CA7" w14:textId="77777777" w:rsidR="00425AAE" w:rsidRDefault="00425AAE">
      <w:r>
        <w:t xml:space="preserve">    Copyright (C) 2006-2013 Free Software Foundation, Inc.     This file is free software; the Free Software Foundation     gives unlimited permission to copy and/or distribute it,     with or without modifications, as long as this notice is preserved.</w:t>
      </w:r>
    </w:p>
    <w:p w14:paraId="295F6433" w14:textId="77777777" w:rsidR="00425AAE" w:rsidRDefault="00425AAE">
      <w:r>
        <w:t>* All other components of this package are licensed under   The Apache License Version 2.0.</w:t>
      </w:r>
    </w:p>
    <w:p w14:paraId="4B93B9FA" w14:textId="77777777" w:rsidR="00425AAE" w:rsidRDefault="00425AAE">
      <w:r>
        <w:t xml:space="preserve">  On Debian systems, the complete text of the Apache License version 2.0   can be found in '/usr/share/common-licenses/Apache-2.0'.</w:t>
      </w:r>
    </w:p>
    <w:p w14:paraId="7D528BEA" w14:textId="77777777" w:rsidR="00425AAE" w:rsidRDefault="00425AAE">
      <w:r>
        <w:t>----------------------------------------------------------------------</w:t>
      </w:r>
    </w:p>
    <w:p w14:paraId="62CE7B4E" w14:textId="77777777" w:rsidR="00425AAE" w:rsidRDefault="00425AAE">
      <w:r>
        <w:t>Retrieved from http://host-sflow.sourceforge.net/sissl.html, 2011-12-12:</w:t>
      </w:r>
    </w:p>
    <w:p w14:paraId="265D3D5F" w14:textId="77777777" w:rsidR="00425AAE" w:rsidRDefault="00425AAE">
      <w:r>
        <w:t xml:space="preserve">   Sun Industry Standards Source License - Version 1.1</w:t>
      </w:r>
    </w:p>
    <w:p w14:paraId="62083DC7" w14:textId="77777777" w:rsidR="00425AAE" w:rsidRDefault="00425AAE">
      <w:r>
        <w:t xml:space="preserve">   1.0 DEFINITIONS</w:t>
      </w:r>
    </w:p>
    <w:p w14:paraId="7136D415" w14:textId="77777777" w:rsidR="00425AAE" w:rsidRDefault="00425AAE">
      <w:r>
        <w:t xml:space="preserve">   1.1 Commercial Use means distribution or otherwise making the    Original Code available to a third party.</w:t>
      </w:r>
    </w:p>
    <w:p w14:paraId="5F730CD5" w14:textId="77777777" w:rsidR="00425AAE" w:rsidRDefault="00425AAE">
      <w:r>
        <w:t xml:space="preserve">   1.2 Contributor Version means the combination of the Original Code,    and the Modifications made by that particular Contributor.</w:t>
      </w:r>
    </w:p>
    <w:p w14:paraId="5BC03419" w14:textId="77777777" w:rsidR="00425AAE" w:rsidRDefault="00425AAE">
      <w:r>
        <w:t xml:space="preserve">   1.3 Electronic Distribution Mechanism means a mechanism generally    accepted in the software development community for the electronic    transfer of data.</w:t>
      </w:r>
    </w:p>
    <w:p w14:paraId="779B926C" w14:textId="77777777" w:rsidR="00425AAE" w:rsidRDefault="00425AAE">
      <w:r>
        <w:t xml:space="preserve">   1.4 Executable means Original Code in any form other than Source    Code.</w:t>
      </w:r>
    </w:p>
    <w:p w14:paraId="264D364B" w14:textId="77777777" w:rsidR="00425AAE" w:rsidRDefault="00425AAE">
      <w:r>
        <w:t xml:space="preserve">   1.5 Initial Developer means the individual or entity identified as    the Initial Developer in the Source Code notice required by Exhibit A.</w:t>
      </w:r>
    </w:p>
    <w:p w14:paraId="7B2894DD" w14:textId="77777777" w:rsidR="00425AAE" w:rsidRDefault="00425AAE">
      <w:r>
        <w:t xml:space="preserve">   1.6 Larger Work means a work which combines Original Code or portions    thereof with code not governed by the terms of this License.</w:t>
      </w:r>
    </w:p>
    <w:p w14:paraId="5EE3D646" w14:textId="77777777" w:rsidR="00425AAE" w:rsidRDefault="00425AAE">
      <w:r>
        <w:t xml:space="preserve">   1.7 License means this document.</w:t>
      </w:r>
    </w:p>
    <w:p w14:paraId="65A01C29" w14:textId="77777777" w:rsidR="00425AAE" w:rsidRDefault="00425AAE">
      <w:r>
        <w:t xml:space="preserve">   1.8 Licensable means having the right to grant, to the maximum extent    possible, whether at the time of the initial grant or subsequently    acquired, any and all of the rights conveyed herein.</w:t>
      </w:r>
    </w:p>
    <w:p w14:paraId="4A653DD7" w14:textId="77777777" w:rsidR="00425AAE" w:rsidRDefault="00425AAE">
      <w:r>
        <w:t xml:space="preserve">   1.9 Modifications means any addition to or deletion from the    substance or structure of either the Original Code or any previous    Modifications. A Modification is:</w:t>
      </w:r>
    </w:p>
    <w:p w14:paraId="29023EFE" w14:textId="77777777" w:rsidR="00425AAE" w:rsidRDefault="00425AAE">
      <w:r>
        <w:t xml:space="preserve">   A. Any addition to or deletion from the contents of a file containing    Original Code or previous Modifications.</w:t>
      </w:r>
    </w:p>
    <w:p w14:paraId="5637609A" w14:textId="77777777" w:rsidR="00425AAE" w:rsidRDefault="00425AAE">
      <w:r>
        <w:t xml:space="preserve">   B. Any new file that contains any part of the Original Code or previous    Modifications.</w:t>
      </w:r>
    </w:p>
    <w:p w14:paraId="2581D4FB" w14:textId="77777777" w:rsidR="00425AAE" w:rsidRDefault="00425AAE">
      <w:r>
        <w:t xml:space="preserve">   1.10 Original Code means Source Code of computer software code which    is described in the Source Code notice required by Exhibit A as    Original Code.</w:t>
      </w:r>
    </w:p>
    <w:p w14:paraId="00D45D48" w14:textId="77777777" w:rsidR="00425AAE" w:rsidRDefault="00425AAE">
      <w:r>
        <w:lastRenderedPageBreak/>
        <w:t xml:space="preserve">   1.11 Patent Claims means any patent claim(s), now owned or hereafter    acquired, including without limitation, method, process, and apparatus    claims, in any patent Licensable by grantor.</w:t>
      </w:r>
    </w:p>
    <w:p w14:paraId="6E0B3A31" w14:textId="77777777" w:rsidR="00425AAE" w:rsidRDefault="00425AAE">
      <w:r>
        <w:t xml:space="preserve">   1.12 Source Code means the preferred form of the Original Code for    making modifications to it, including all modules it contains, plus any    associated interface definition files, or scripts used to control    compilation and installation of an Executable.</w:t>
      </w:r>
    </w:p>
    <w:p w14:paraId="3FC45BFE" w14:textId="77777777" w:rsidR="00425AAE" w:rsidRDefault="00425AAE">
      <w:r>
        <w:t xml:space="preserve">   1.13 Standards means the standards identified in Exhibit B.</w:t>
      </w:r>
    </w:p>
    <w:p w14:paraId="6B09FDC1" w14:textId="77777777" w:rsidR="00425AAE" w:rsidRDefault="00425AAE">
      <w:r>
        <w:t xml:space="preserve">   1.14 You (or Your) means an individual or a legal entity exercising    rights under, and complying with all of the terms of, this License or a    future version of this License issued under Section 6.1. For legal    entities, You'' includes any entity which controls, is controlled by,    or is under common control with You. For purposes of this definition,    control'' means (a) the power, direct or indirect, to cause the    direction or management of such entity, whether by contract or    otherwise, or (b) ownership of more than fifty percent (50%) of the    outstanding shares or beneficial ownership of such entity.</w:t>
      </w:r>
    </w:p>
    <w:p w14:paraId="7958D730" w14:textId="77777777" w:rsidR="00425AAE" w:rsidRDefault="00425AAE">
      <w:r>
        <w:t xml:space="preserve">   2.0 SOURCE CODE LICENSE</w:t>
      </w:r>
    </w:p>
    <w:p w14:paraId="604432DD" w14:textId="77777777" w:rsidR="00425AAE" w:rsidRDefault="00425AAE">
      <w:r>
        <w:t xml:space="preserve">   2.1 The Initial Developer Grant    The Initial Developer hereby grants You a world-wide, royalty-free,    non-exclusive license, subject to third party intellectual property    claims:</w:t>
      </w:r>
    </w:p>
    <w:p w14:paraId="33602DD0" w14:textId="77777777" w:rsidR="00425AAE" w:rsidRDefault="00425AAE">
      <w:r>
        <w:t xml:space="preserve">   (a) under intellectual property rights (other than patent or trademark)    Licensable by Initial Developer to use, reproduce, modify, display,    perform, sublicense and distribute the Original Code (or portions    thereof) with or without Modifications, and/or as part of a Larger    Work; and</w:t>
      </w:r>
    </w:p>
    <w:p w14:paraId="0BCA6320" w14:textId="77777777" w:rsidR="00425AAE" w:rsidRDefault="00425AAE">
      <w:r>
        <w:t xml:space="preserve">   (b) under Patents Claims infringed by the making, using or selling of    Original Code, to make, have made, use, practice, sell, and offer for    sale, and/or otherwise dispose of the Original Code (or portions    thereof).</w:t>
      </w:r>
    </w:p>
    <w:p w14:paraId="6E497EF1" w14:textId="77777777" w:rsidR="00425AAE" w:rsidRDefault="00425AAE">
      <w:r>
        <w:t xml:space="preserve">   (c) the licenses granted in this Section 2.1(a) and (b) are effective    on the date Initial Developer first distributes Original Code under the    terms of this License.</w:t>
      </w:r>
    </w:p>
    <w:p w14:paraId="1497C5DC" w14:textId="77777777" w:rsidR="00425AAE" w:rsidRDefault="00425AAE">
      <w:r>
        <w:t xml:space="preserve">   (d) Notwithstanding Section 2.1(b) above, no patent license is granted:    1) for code that You delete from the Original Code; 2) separate from    the Original Code; or 3) for infringements caused by: i) the    modification of the Original Code or ii) the combination of the    Original Code with other software or devices, including but not limited    to Modifications.    3.0 DISTRIBUTION OBLIGATIONS</w:t>
      </w:r>
    </w:p>
    <w:p w14:paraId="1D8E4863" w14:textId="77777777" w:rsidR="00425AAE" w:rsidRDefault="00425AAE">
      <w:r>
        <w:t xml:space="preserve">   3.1 Application of License.    The Source Code version of Original Code may be distributed only under    the terms of this License or a future version of this License released    under Section 6.1, and You must include a copy of this License with    every copy of the Source Code You distribute. You may not offer or    impose any terms on any Source Code version that alters or restricts    the applicable version of this License or the recipients' rights    hereunder. Your license for shipment of the Contributor Version is    conditioned upon Your full compliance with this Section. The    Modifications which You create must comply with all requirements set    out by the Standards body in effect one hundred twenty (120) days    before You ship the Contributor Version. In the event that the    Modifications do not meet such requirements, You agree to publish    either (i) any deviation from the Standards protocol resulting from    implementation of Your Modifications and a reference implementation of    Your Modifications or (ii) Your Modifications in Source Code form, </w:t>
      </w:r>
      <w:r>
        <w:lastRenderedPageBreak/>
        <w:t>and    to make any such deviation and reference implementation or    Modifications available to all third parties under the same terms as    this license on a royalty free basis within thirty (30) days of Your    first customer shipment of Your Modifications.</w:t>
      </w:r>
    </w:p>
    <w:p w14:paraId="767BD208" w14:textId="77777777" w:rsidR="00425AAE" w:rsidRDefault="00425AAE">
      <w:r>
        <w:t xml:space="preserve">   3.2 Required Notices.    You must duplicate the notice in Exhibit A in each file of the Source    Code. If it is not possible to put such notice in a particular Source    Code file due to its structure, then You must include such notice in a    location (such as a relevant directory) where a user would be likely to    look for such a notice. If You created one or more Modification(s) You    may add Your name as a Contributor to the notice described in Exhibit    A. You must also duplicate this License in any documentation for the    Source Code where You describe recipients' rights or ownership rights    relating to Initial Code. You may choose to offer, and to charge a fee    for, warranty, support, indemnity or liability obligations to one or    more recipients of Your version of the Code. However, You may do so    only on Your own behalf, and not on behalf of the Initial Developer.    You must make it absolutely clear than any such warranty, support,    indemnity or liability obligation is offered by You alone, and You    hereby agree to indemnify the Initial Developer for any liability    incurred by the Initial Developer as a result of warranty, support,    indemnity or liability terms You offer.</w:t>
      </w:r>
    </w:p>
    <w:p w14:paraId="07357578" w14:textId="77777777" w:rsidR="00425AAE" w:rsidRDefault="00425AAE">
      <w:r>
        <w:t xml:space="preserve">   3.3 Distribution of Executable Versions.    You may distribute Original Code in Executable and Source form only if    the requirements of Sections 3.1 and 3.2 have been met for that    Original Code, and if You include a notice stating that the Source Code    version of the Original Code is available under the terms of this    License. The notice must be conspicuously included in any notice in an    Executable or Source versions, related documentation or collateral in    which You describe recipients' rights relating to the Original Code.    You may distribute the Executable and Source versions of Your version    of the Code or ownership rights under a license of Your choice, which    may contain terms different from this License, provided that You are in    compliance with the terms of this License. If You distribute the    Executable and Source versions under a different license You must make    it absolutely clear that any terms which differ from this License are    offered by You alone, not by the Initial Developer. You hereby agree to    indemnify the Initial Developer for any liability incurred by the    Initial Developer as a result of any such terms You offer.</w:t>
      </w:r>
    </w:p>
    <w:p w14:paraId="28E83A1D" w14:textId="77777777" w:rsidR="00425AAE" w:rsidRDefault="00425AAE">
      <w:r>
        <w:t xml:space="preserve">   3.4 Larger Works.    You may create a Larger Work by combining Original Code with other code    not governed by the terms of this License and distribute the Larger    Work as a single product. In such a case, You must make sure the    requirements of this License are fulfilled for the Original Code.</w:t>
      </w:r>
    </w:p>
    <w:p w14:paraId="700A22E1" w14:textId="77777777" w:rsidR="00425AAE" w:rsidRDefault="00425AAE">
      <w:r>
        <w:t xml:space="preserve">   4.0 INABILITY TO COMPLY DUE TO STATUTE OR REGULATION</w:t>
      </w:r>
    </w:p>
    <w:p w14:paraId="4FE9025B" w14:textId="77777777" w:rsidR="00425AAE" w:rsidRDefault="00425AAE">
      <w:r>
        <w:t xml:space="preserve">   If it is impossible for You to comply with any of the terms of this    License with respect to some or all of the Original Code due to    statute, judicial order, or regulation then You must: (a) comply with    the terms of this License to the maximum extent possible; and (b)    describe the limitations and the code they affect. Such description    must be included in the LEGAL file described in Section 3.2 and must be    included with all distributions of the Source Code. Except to the    extent prohibited by statute or regulation, such description must be    sufficiently detailed for a recipient of ordinary skill to be able to    understand it.</w:t>
      </w:r>
    </w:p>
    <w:p w14:paraId="390C3733" w14:textId="77777777" w:rsidR="00425AAE" w:rsidRDefault="00425AAE">
      <w:r>
        <w:t xml:space="preserve">   5.0 APPLICATION OF THIS LICENSE</w:t>
      </w:r>
    </w:p>
    <w:p w14:paraId="24AE66B6" w14:textId="77777777" w:rsidR="00425AAE" w:rsidRDefault="00425AAE">
      <w:r>
        <w:lastRenderedPageBreak/>
        <w:t xml:space="preserve">   This License applies to code to which the Initial Developer has    attached the notice in Exhibit A and to related Modifications as set    out in Section 3.1.</w:t>
      </w:r>
    </w:p>
    <w:p w14:paraId="51A71D06" w14:textId="77777777" w:rsidR="00425AAE" w:rsidRDefault="00425AAE">
      <w:r>
        <w:t xml:space="preserve">   6.0 VERSIONS OF THE LICENSE</w:t>
      </w:r>
    </w:p>
    <w:p w14:paraId="13113EE8" w14:textId="77777777" w:rsidR="00425AAE" w:rsidRDefault="00425AAE">
      <w:r>
        <w:t xml:space="preserve">   6.1 New Versions.    Sun may publish revised and/or new versions of the License from time to    time. Each version will be given a distinguishing version number.</w:t>
      </w:r>
    </w:p>
    <w:p w14:paraId="17A707F3" w14:textId="77777777" w:rsidR="00425AAE" w:rsidRDefault="00425AAE">
      <w:r>
        <w:t xml:space="preserve">   6.2 Effect of New Versions.    Once Original Code has been published under a particular version of the    License, You may always continue to use it under the terms of that    version. You may also choose to use such Original Code under the terms    of any subsequent version of the License published by Sun. No one other    than Sun has the right to modify the terms applicable to Original Code.</w:t>
      </w:r>
    </w:p>
    <w:p w14:paraId="7DE8BB8E" w14:textId="77777777" w:rsidR="00425AAE" w:rsidRDefault="00425AAE">
      <w:r>
        <w:t xml:space="preserve">   7.0 DISCLAIMER OF WARRANTY</w:t>
      </w:r>
    </w:p>
    <w:p w14:paraId="64704553" w14:textId="77777777" w:rsidR="00425AAE" w:rsidRDefault="00425AAE">
      <w:r>
        <w:t xml:space="preserve">   ORIGINAL CODE IS PROVIDED UNDER THIS LICENSE ON AN AS IS BASIS,    WITHOUT WARRANTY OF ANY KIND, EITHER EXPRESSED OR IMPLIED, INCLUDING,    WITHOUT LIMITATION, WARRANTIES THAT THE ORIGINAL CODE IS FREE OF    DEFECTS, MERCHANTABLE, FIT FOR A PARTICULAR PURPOSE OR NON-INFRINGING.    THE ENTIRE RISK AS TO THE QUALITY AND PERFORMANCE OF THE ORIGINAL CODE    IS WITH YOU. SHOULD ANY ORIGINAL CODE PROVE DEFECTIVE IN ANY RESPECT,    YOU (NOT THE INITIAL DEVELOPER) ASSUME THE COST OF ANY NECESSARY    SERVICING, REPAIR OR CORRECTION. THIS DISCLAIMER OF WARRANTY    CONSTITUTES AN ESSENTIAL PART OF THIS LICENSE. NO USE OF ANY ORIGINAL    CODE IS AUTHORIZED HEREUNDER EXCEPT UNDER THIS DISCLAIMER.</w:t>
      </w:r>
    </w:p>
    <w:p w14:paraId="42205C0A" w14:textId="77777777" w:rsidR="00425AAE" w:rsidRDefault="00425AAE">
      <w:r>
        <w:t xml:space="preserve">   8.0 TERMINATION</w:t>
      </w:r>
    </w:p>
    <w:p w14:paraId="6E77D222" w14:textId="77777777" w:rsidR="00425AAE" w:rsidRDefault="00425AAE">
      <w:r>
        <w:t xml:space="preserve">   8.1 This License and the rights granted hereunder will terminate    automatically if You fail to comply with terms herein and fail to cure    such breach within 30 days of becoming aware of the breach. All    sublicenses to the Original Code which are properly granted shall    survive any termination of this License. Provisions which, by their    nature, must remain in effect beyond the termination of this License    shall survive.</w:t>
      </w:r>
    </w:p>
    <w:p w14:paraId="05C54EC7" w14:textId="77777777" w:rsidR="00425AAE" w:rsidRDefault="00425AAE">
      <w:r>
        <w:t xml:space="preserve">   8.2 In the event of termination under Section 8.1 above, all end user    license agreements (excluding distributors and resellers) which have    been validly granted by You or any distributor hereunder prior to    termination shall survive termination.</w:t>
      </w:r>
    </w:p>
    <w:p w14:paraId="7D6BD579" w14:textId="77777777" w:rsidR="00425AAE" w:rsidRDefault="00425AAE">
      <w:r>
        <w:t xml:space="preserve">   9.0 LIMIT OF LIABILITY</w:t>
      </w:r>
    </w:p>
    <w:p w14:paraId="2CE9711A" w14:textId="77777777" w:rsidR="00425AAE" w:rsidRDefault="00425AAE">
      <w:r>
        <w:t xml:space="preserve">   UNDER NO CIRCUMSTANCES AND UNDER NO LEGAL THEORY, WHETHER TORT    (INCLUDING NEGLIGENCE), CONTRACT, OR OTHERWISE, SHALL YOU, THE INITIAL    DEVELOPER, ANY OTHER CONTRIBUTOR, OR ANY DISTRIBUTOR OF ORIGINAL CODE,    OR ANY SUPPLIER OF ANY OF SUCH PARTIES, BE LIABLE TO ANY PERSON FOR ANY    INDIRECT, SPECIAL, INCIDENTAL, OR CONSEQUENTIAL DAMAGES OF ANY    CHARACTER INCLUDING, WITHOUT LIMITATION, DAMAGES FOR LOSS OF GOODWILL,    WORK STOPPAGE, COMPUTER FAILURE OR MALFUNCTION, OR ANY AND ALL OTHER    COMMERCIAL DAMAGES OR LOSSES, EVEN IF SUCH PARTY SHALL HAVE BEEN    INFORMED OF THE POSSIBILITY OF SUCH DAMAGES. THIS LIMITATION OF    LIABILITY SHALL NOT APPLY TO LIABILITY FOR DEATH OR PERSONAL INJURY    RESULTING FROM SUCH PARTY'S NEGLIGENCE TO THE EXTENT APPLICABLE </w:t>
      </w:r>
      <w:r>
        <w:lastRenderedPageBreak/>
        <w:t>LAW    PROHIBITS SUCH LIMITATION. SOME JURISDICTIONS DO NOT ALLOW THE    EXCLUSION OR LIMITATION OF INCIDENTAL OR CONSEQUENTIAL DAMAGES, SO THIS    EXCLUSION AND LIMITATION MAY NOT APPLY TO YOU.</w:t>
      </w:r>
    </w:p>
    <w:p w14:paraId="12A4CCE3" w14:textId="77777777" w:rsidR="00425AAE" w:rsidRDefault="00425AAE">
      <w:r>
        <w:t xml:space="preserve">   10.0 U.S. GOVERNMENT END USERS</w:t>
      </w:r>
    </w:p>
    <w:p w14:paraId="5754DD28" w14:textId="77777777" w:rsidR="00425AAE" w:rsidRDefault="00425AAE">
      <w:r>
        <w:t xml:space="preserve">   U.S. Government: If this Software is being acquired by or on behalf of    the U.S. Government or by a U.S. Government prime contractor or    subcontractor (at any tier), then the Government's rights in the    Software and accompanying documentation shall be only as set forth in    this license; this is in accordance with 48 C.F.R. 227.7201 through    227.7202-4 (for Department of Defense (DoD) acquisitions) and with 48    C.F.R. 2.101 and 12.212 (for non-DoD acquisitions).</w:t>
      </w:r>
    </w:p>
    <w:p w14:paraId="6DB52650" w14:textId="77777777" w:rsidR="00425AAE" w:rsidRDefault="00425AAE">
      <w:r>
        <w:t xml:space="preserve">   11.0 MISCELLANEOUS</w:t>
      </w:r>
    </w:p>
    <w:p w14:paraId="598BC2A6" w14:textId="77777777" w:rsidR="00425AAE" w:rsidRDefault="00425AAE">
      <w:r>
        <w:t xml:space="preserve">   This License represents the complete agreement concerning subject    matter hereof. If any provision of this License is held to be    unenforceable, such provision shall be reformed only to the extent    necessary to make it enforceable. This License shall be governed by    California law provisions (except to the extent applicable law, if any,    provides otherwise), excluding its conflict-of-law provisions. With    respect to disputes in which at least one party is a citizen of, or an    entity chartered or registered to do business in the United States of    America, any litigation relating to this License shall be subject to    the jurisdiction of the Federal Courts of the Northern District of    California, with venue lying in Santa Clara County, California, with    the losing party responsible for costs, including without limitation,    court costs and reasonable attorneys' fees and expenses. The    application of the United Nations Convention on Contracts for the    International Sale of Goods is expressly excluded. Any law or    regulation which provides that the language of a contract shall be    construed against the drafter shall not apply to this License.</w:t>
      </w:r>
    </w:p>
    <w:p w14:paraId="61B7303F" w14:textId="77777777" w:rsidR="00425AAE" w:rsidRDefault="00425AAE">
      <w:r>
        <w:t xml:space="preserve">   EXHIBIT A - Sun Standards License The contents of this file are subject to the Sun Standards License Version 1.1 (the License); You may not use this file except in compliance with the License. You may obtain a copy of the License at _______________________________.</w:t>
      </w:r>
    </w:p>
    <w:p w14:paraId="4BC2C7D6" w14:textId="77777777" w:rsidR="00425AAE" w:rsidRDefault="00425AAE">
      <w:r>
        <w:t>Software distributed under the License is distributed on an AS IS basis, WITHOUT WARRANTY OF ANY KIND, either express or implied. See the License for the specific language governing rights and limitations under the License.</w:t>
      </w:r>
    </w:p>
    <w:p w14:paraId="0A794C9D" w14:textId="77777777" w:rsidR="00425AAE" w:rsidRDefault="00425AAE">
      <w:r>
        <w:t>The Original Code is ______________________________________.</w:t>
      </w:r>
    </w:p>
    <w:p w14:paraId="6A7CDDC7" w14:textId="77777777" w:rsidR="00425AAE" w:rsidRDefault="00425AAE">
      <w:r>
        <w:t>The Initial Developer of the Original Code is: InMon Corp.</w:t>
      </w:r>
    </w:p>
    <w:p w14:paraId="535504B7" w14:textId="77777777" w:rsidR="00425AAE" w:rsidRDefault="00425AAE">
      <w:r>
        <w:t>Portions created by: _______________________________________</w:t>
      </w:r>
    </w:p>
    <w:p w14:paraId="7FA2D01F" w14:textId="77777777" w:rsidR="00425AAE" w:rsidRDefault="00425AAE">
      <w:r>
        <w:t>are Copyright (C): _______________________________________</w:t>
      </w:r>
    </w:p>
    <w:p w14:paraId="241727D4" w14:textId="77777777" w:rsidR="00425AAE" w:rsidRDefault="00425AAE">
      <w:r>
        <w:t>All Rights Reserved.</w:t>
      </w:r>
    </w:p>
    <w:p w14:paraId="275FBF84" w14:textId="77777777" w:rsidR="00425AAE" w:rsidRDefault="00425AAE">
      <w:r>
        <w:t>Contributor(s): _______________________________________</w:t>
      </w:r>
    </w:p>
    <w:p w14:paraId="1F42FA14" w14:textId="77777777" w:rsidR="00425AAE" w:rsidRDefault="00425AAE">
      <w:r>
        <w:t xml:space="preserve">   EXHIBIT B - Standards</w:t>
      </w:r>
    </w:p>
    <w:p w14:paraId="6780A3E9" w14:textId="77777777" w:rsidR="00425AAE" w:rsidRDefault="00425AAE">
      <w:r>
        <w:t xml:space="preserve">   The Standard is defined as the following:</w:t>
      </w:r>
    </w:p>
    <w:p w14:paraId="4D1D08E5" w14:textId="77777777" w:rsidR="00425AAE" w:rsidRDefault="00425AAE">
      <w:r>
        <w:t xml:space="preserve">   sFlow Specification, located at    [1]http://sflow.org/developers/specifications.php</w:t>
      </w:r>
    </w:p>
    <w:p w14:paraId="6DEB1E91" w14:textId="77777777" w:rsidR="00425AAE" w:rsidRDefault="00425AAE">
      <w:r>
        <w:t>References</w:t>
      </w:r>
    </w:p>
    <w:p w14:paraId="700097A9" w14:textId="77777777" w:rsidR="00425AAE" w:rsidRDefault="00425AAE">
      <w:r>
        <w:t xml:space="preserve">   1. http://sflow.org/developers/specifications.php</w:t>
      </w:r>
    </w:p>
    <w:p w14:paraId="61C71951" w14:textId="77777777" w:rsidR="00425AAE" w:rsidRDefault="00425AAE">
      <w:r>
        <w:t>----------------------------------------------------------------------</w:t>
      </w:r>
    </w:p>
    <w:p w14:paraId="2E231A0F" w14:textId="77777777" w:rsidR="00425AAE" w:rsidRDefault="00425AAE">
      <w:r>
        <w:lastRenderedPageBreak/>
        <w:t>Retrieved from http://www.inmon.com/technology/sflowlicense.txt, 2011-12-12:</w:t>
      </w:r>
    </w:p>
    <w:p w14:paraId="13AB7EEE" w14:textId="77777777" w:rsidR="00425AAE" w:rsidRDefault="00425AAE">
      <w:r>
        <w:t>LICENSE AGREEMENT</w:t>
      </w:r>
    </w:p>
    <w:p w14:paraId="35311CE5" w14:textId="77777777" w:rsidR="00425AAE" w:rsidRDefault="00425AAE">
      <w:r>
        <w:t>PLEASE READ THIS LICENSE AGREEMENT (AGREEMENT) CAREFULLY BEFORE REPRODUCING OR IN ANY WAY UTILIZING THE sFlow(R) SOFTWARE (SOFTWARE) AND/OR ANY ACCOMPANYING DOCUMENTATION (DOCUMENTATION) AND/OR THE RELATED SPECIFICATIONS (SPECIFICATIONS).  YOUR REPRODUCTION OR USE OF THE SOFTWARE AND/OR THE DOCUMENTATION AND/OR THE SPECIFICATIONS CONSTITUTES YOUR ACCEPTANCE OF THE TERMS AND CONDITIONS OF THIS AGREEMENT.  IF YOU DO NOT AGREE TO BE BOUND BY THE TERMS AND CONDITIONS OF THIS AGREEMENT, YOU MAY NOT REPRODUCE OR IN ANY WAY UTILIZE THE SOFTWARE OR THE DOCUMENTATION OR THE SPECIFICATIONS.</w:t>
      </w:r>
    </w:p>
    <w:p w14:paraId="382E4C04" w14:textId="77777777" w:rsidR="00425AAE" w:rsidRDefault="00425AAE">
      <w:r>
        <w:t>1.</w:t>
      </w:r>
      <w:r>
        <w:tab/>
        <w:t>Definitions.</w:t>
      </w:r>
    </w:p>
    <w:p w14:paraId="63271296" w14:textId="77777777" w:rsidR="00425AAE" w:rsidRDefault="00425AAE">
      <w:r>
        <w:t>Documentation means the user manuals, training materials, and operating materials, if any, InMon provides to Licensee under this Agreement.</w:t>
      </w:r>
    </w:p>
    <w:p w14:paraId="6D00FC3A" w14:textId="77777777" w:rsidR="00425AAE" w:rsidRDefault="00425AAE">
      <w:r>
        <w:t>InMon means InMon Corporation, its affiliates and subsidiaries.</w:t>
      </w:r>
    </w:p>
    <w:p w14:paraId="59D920F3" w14:textId="77777777" w:rsidR="00425AAE" w:rsidRDefault="00425AAE">
      <w:r>
        <w:t>Intellectual Property Rights means any trade secrets, patents, including without limitation any patents covering the Software, copyrights, know-how, moral rights and similar rights of any type under the laws of any governmental authority, domestic or foreign, including all applications and registrations relating to any of the foregoing.</w:t>
      </w:r>
    </w:p>
    <w:p w14:paraId="79D1E90F" w14:textId="77777777" w:rsidR="00425AAE" w:rsidRDefault="00425AAE">
      <w:r>
        <w:t>Licensee Hardware means all computers, routers, or other equipment owned or controlled by or on behalf of Licensee.</w:t>
      </w:r>
    </w:p>
    <w:p w14:paraId="04E6DC0A" w14:textId="77777777" w:rsidR="00425AAE" w:rsidRDefault="00425AAE">
      <w:r>
        <w:t>Products means any and all software applications, computers, routers, or other equipment manufactured by or on behalf of Licensee for the purpose of resale or lease to any other third party, or otherwise made available by Licensee free of charge.</w:t>
      </w:r>
    </w:p>
    <w:p w14:paraId="27941B37" w14:textId="77777777" w:rsidR="00425AAE" w:rsidRDefault="00425AAE">
      <w:r>
        <w:t>Software means the sFlow(R) software programs, in source or binary code format, that Licensee licenses from InMon under this Agreement and any bug fixes or error corrections which InMon may provide to Licensee.</w:t>
      </w:r>
    </w:p>
    <w:p w14:paraId="77E4CD91" w14:textId="77777777" w:rsidR="00425AAE" w:rsidRDefault="00425AAE">
      <w:r>
        <w:t>Specifications means the published specifications provided or otherwise made available by InMon at: http://www.sflow.org.</w:t>
      </w:r>
    </w:p>
    <w:p w14:paraId="1FAF238C" w14:textId="77777777" w:rsidR="00425AAE" w:rsidRDefault="00425AAE">
      <w:r>
        <w:t>Trademark means InMon's sFlow(R) trademark.</w:t>
      </w:r>
    </w:p>
    <w:p w14:paraId="1CF36CAE" w14:textId="77777777" w:rsidR="00425AAE" w:rsidRDefault="00425AAE">
      <w:r>
        <w:t>2.</w:t>
      </w:r>
      <w:r>
        <w:tab/>
        <w:t>License Grant.</w:t>
      </w:r>
    </w:p>
    <w:p w14:paraId="419D193E" w14:textId="77777777" w:rsidR="00425AAE" w:rsidRDefault="00425AAE">
      <w:r>
        <w:t>2.1</w:t>
      </w:r>
      <w:r>
        <w:tab/>
        <w:t>Software, Documentation and Specifications License Grant.  InMon hereby grants to Licensee, under all of InMon's Intellectual Property Rights therein, a perpetual (subject to InMon's termination rights under Section 7 below), nonexclusive, royalty-free, worldwide, transferable, sublicensable license, to:  (i) use and reproduce the Software, the Documentation, and the Specifications; (ii) modify the Software; (iii) implement the Specifications in the Products; (iv) install the Software, or software in which the Specifications have been implemented, on Licensee Hardware and Products, and (v) distribute any Products that include the Software, the Documentation, or software in which the Specifications have been implemented.</w:t>
      </w:r>
    </w:p>
    <w:p w14:paraId="42DE24AF" w14:textId="77777777" w:rsidR="00425AAE" w:rsidRDefault="00425AAE">
      <w:r>
        <w:t>2.2</w:t>
      </w:r>
      <w:r>
        <w:tab/>
        <w:t xml:space="preserve">Trademark License.  InMon hereby grants to Licensee a perpetual (subject to InMon's termination rights under Section 7 below), nonexclusive, royalty-free, worldwide, transferable, sublicensable license to use the Trademark on or in connection </w:t>
      </w:r>
      <w:r>
        <w:lastRenderedPageBreak/>
        <w:t>with the Software, the Documentation, the Specifications and any software that implements the Specifications.</w:t>
      </w:r>
    </w:p>
    <w:p w14:paraId="5F321A26" w14:textId="77777777" w:rsidR="00425AAE" w:rsidRDefault="00425AAE">
      <w:r>
        <w:t>2.3</w:t>
      </w:r>
      <w:r>
        <w:tab/>
        <w:t>Restrictions.  Licensee agrees that it will not use the Software in a way inconsistent with the license granted in Section 2.1.  Further, Licensee agrees that, in exercising its rights under the license granted to it in this Agreement, Licensee will: (i) strictly adhere to and fully comply with the Specifications; (ii) use the Trademark, and no other mark, to identify the Software, the Documentation, the Specifications and any Products that implement the Specifications; (iii) place, in a font or graphic design designated by InMon,  the phrase sFlow(R) on any technical documentation, sales/marketing materials, catalogs, or other such materials relating to products it manufactures or markets which it has configured to be compatible with the Software or otherwise implement the Specifications; (iv) in connection with any Products shipped to or sold in other countries that include the Software or any software that implements the Specifications, comply with the patent and trademark laws and practice of such other country; and (v) not alter or impair any acknowledgment of copyright or trademark rights of InMon that may appear in or on the Software, the Documentation or the Specifications.  In the event InMon determines that Licensee is not complying with its obligations under clauses (i)-(v) above, InMon shall notify Licensee of such non-compliance, and if Licensee fails to correct such non-compliance within three (3) months, InMon may immediately terminate this Agreement as provided under paragraph 7 below and pursue any and all actions and remedies as it deems necessary, including, but not limited to breach of contract.</w:t>
      </w:r>
    </w:p>
    <w:p w14:paraId="20221613" w14:textId="77777777" w:rsidR="00425AAE" w:rsidRDefault="00425AAE">
      <w:r>
        <w:t>3.</w:t>
      </w:r>
      <w:r>
        <w:tab/>
        <w:t>Ownership.  Except for the license expressly granted in Section 2, Inmon hereby retains all right, title, and interest in and to the Trademark and all its Intellectual Property Rights in the Software, the Documentation and the Specifications.  Licensee obtains no rights hereunder in the Trademark, Software, Documentation or Specifications by implication, estoppel or otherwise.  Licensee acknowledges that the Trademark, Software, Documentation and Specifications are being licensed and not sold under this Agreement, and that this Agreement does not transfer title in the Trademark, Software, Documentation or Specifications, or any copy thereof, to Licensee.</w:t>
      </w:r>
    </w:p>
    <w:p w14:paraId="56B58A74" w14:textId="77777777" w:rsidR="00425AAE" w:rsidRDefault="00425AAE">
      <w:r>
        <w:t>4.</w:t>
      </w:r>
      <w:r>
        <w:tab/>
        <w:t>Support.  Inmon shall have no obligation under this Agreement to (a) supply maintenance or support, bug fixes or error corrections to the Licensed Software, (b) supply future versions of the Licensed Software or (c) provide Licensed Software development tools to Licensee.</w:t>
      </w:r>
    </w:p>
    <w:p w14:paraId="0D8D5CC9" w14:textId="77777777" w:rsidR="00425AAE" w:rsidRDefault="00425AAE">
      <w:r>
        <w:t>5.</w:t>
      </w:r>
      <w:r>
        <w:tab/>
        <w:t>Warranty.  INMON HEREBY DISCLAIMS ALL WARRANTIES, EITHER EXPRESS, IMPLIED OR STATUTORY, WITH RESPECT TO THE TRADEMARK, THE SOFTWARE, THE DOCUMENTATION, THE SPECIFICATIONS. OR OTHERWISE, INCLUDING BUT NOT LIMITED TO IMPLIED WARRANTIES OF MERCHANTABILITY, FITNESS FOR A PARTICULAR PURPOSE AND NON-INFRINGEMENT OF ANY INTELLECTUAL PROPERTY RIGHTS.</w:t>
      </w:r>
    </w:p>
    <w:p w14:paraId="032D39EE" w14:textId="77777777" w:rsidR="00425AAE" w:rsidRDefault="00425AAE">
      <w:r>
        <w:t>6.</w:t>
      </w:r>
      <w:r>
        <w:tab/>
        <w:t xml:space="preserve">Limitation of Liability.  IN NO EVENT SHALL INMON OR ITS SUPPLIERS OR LICENSORS BE LIABLE FOR ANY CONSEQUENTIAL, INCIDENTAL, SPECIAL, INDIRECT OR EXEMPLARY DAMAGES WHATSOEVER, WHETHER RELATED TO OR ARISING OUT OF THIS AGREEMENT, THE TRADEMARK, THE SOFTWARE, THE DOCUMENTATION, THE SPECIFICATIONS, OR OTHERWISE, INCLUDING WITHOUT LIMITATION, DAMAGES FOR LOSS OF PROFITS, BUSINESS </w:t>
      </w:r>
      <w:r>
        <w:lastRenderedPageBreak/>
        <w:t>INTERRUPTION, LOSS OF DATA, COSTS OF PROCUREMENT OF SUBSTITUTE GOODS OR SERVICES OR FOR ANY CLAIM OR DEMAND AGAINST LICENSEE BY ANY OTHER PARTY, OR OTHER PECUNIARY LOSS, EVEN IF INMON HAS BEEN ADVISED OF OR KNOWS OF THE POSSIBILITY OF SUCH DAMAGES.</w:t>
      </w:r>
    </w:p>
    <w:p w14:paraId="791407B2" w14:textId="77777777" w:rsidR="00425AAE" w:rsidRDefault="00425AAE">
      <w:r>
        <w:t>7.</w:t>
      </w:r>
      <w:r>
        <w:tab/>
        <w:t>Term and Termination.  The term of this Agreement will begin on the Effective Date, which shall be deemed to be the date of delivery of the Software and/or Documentation and/or Specifications to Licensee, and shall continue indefinitely unless and until terminated by Licensee's giving written notice of termination to InMon, or by InMon pursuant to InMon's termination rights as set forth in Section 2.3 above.  Upon any termination of this Agreement, Licensee shall cease exercising its license rights under this Agreement, including the right to distribute Products that incorporate the Software or Documentation or that implement the Specifications.  The rights and obligations contained in Sections 1, 3, 5, 6, 7, and 8 shall survive any termination of this Agreement.</w:t>
      </w:r>
    </w:p>
    <w:p w14:paraId="10782644" w14:textId="77777777" w:rsidR="00425AAE" w:rsidRDefault="00425AAE">
      <w:r>
        <w:t>8.</w:t>
      </w:r>
      <w:r>
        <w:tab/>
        <w:t>General Provisions.</w:t>
      </w:r>
    </w:p>
    <w:p w14:paraId="6C60A6CA" w14:textId="77777777" w:rsidR="00425AAE" w:rsidRDefault="00425AAE">
      <w:r>
        <w:t>8.1</w:t>
      </w:r>
      <w:r>
        <w:tab/>
        <w:t>Assignment.  This Agreement shall be binding upon and inure to the benefit of the parties hereto and their permitted successors and permitted assigns.  InMon will have the right to assign this Agreement without notice to Licensee.  Licensee may assign or transfer (whether by merger, operation of law or in any other manner) any of its rights or delegate any of its obligations hereunder without the prior written consent of InMon, provided the assignee assumes in writing all of Licensee's obligations hereunder.</w:t>
      </w:r>
    </w:p>
    <w:p w14:paraId="52EB740A" w14:textId="77777777" w:rsidR="00425AAE" w:rsidRDefault="00425AAE">
      <w:r>
        <w:t>8.2</w:t>
      </w:r>
      <w:r>
        <w:tab/>
        <w:t>Notices.  All notices permitted or required under this Agreement shall be in writing and shall be delivered in person or mailed by first class, registered or certified mail, postage prepaid, to the address of the party specified in this Agreement or such other address as either party may specify in writing.  Such notice shall be deemed to have been given upon receipt.</w:t>
      </w:r>
    </w:p>
    <w:p w14:paraId="2DCF89C3" w14:textId="77777777" w:rsidR="00425AAE" w:rsidRDefault="00425AAE">
      <w:r>
        <w:t>8.3</w:t>
      </w:r>
      <w:r>
        <w:tab/>
        <w:t>Non-Waiver.  No term or provision hereof shall be deemed waived, and no breach excused, unless such waiver or consent shall be in writing and signed by the party claimed to have waived or consented.  Any consent or waiver, whether express or implied, shall not constitute a consent or waiver of, or excuse for any separate, different or subsequent breach.</w:t>
      </w:r>
    </w:p>
    <w:p w14:paraId="0DE4C76C" w14:textId="77777777" w:rsidR="00425AAE" w:rsidRDefault="00425AAE">
      <w:r>
        <w:t>8.4</w:t>
      </w:r>
      <w:r>
        <w:tab/>
        <w:t>Independent Contractor.  The parties' relationship shall be solely that of independent contractors, and nothing contained in this Agreement shall be construed to make either party an agent, partner, representative or principal of the other for any purpose.</w:t>
      </w:r>
    </w:p>
    <w:p w14:paraId="1CC33BF3" w14:textId="77777777" w:rsidR="00425AAE" w:rsidRDefault="00425AAE">
      <w:r>
        <w:t>8.5</w:t>
      </w:r>
      <w:r>
        <w:tab/>
        <w:t>Choice of Law and Forum.  This Agreement shall be governed by and construed under the laws of the State of California, without giving effect to such state's conflict of laws principles.  The parties hereby submit to the personal jurisdiction of, and agree that any legal proceeding with respect to or arising under this Agreement shall be brought in, the United States District Court for the Northern District of California or the state courts of the State of California for the County of San Francisco.</w:t>
      </w:r>
    </w:p>
    <w:p w14:paraId="08DF9839" w14:textId="77777777" w:rsidR="00425AAE" w:rsidRDefault="00425AAE">
      <w:r>
        <w:t>8.6</w:t>
      </w:r>
      <w:r>
        <w:tab/>
        <w:t xml:space="preserve">U.S. Government Licenses.  The Software and Documentation are considered a commercial item as that term is defined at 48 C.F.R 2.101, or commercial computer software and commercial computer software documentation as such terms are used in </w:t>
      </w:r>
      <w:r>
        <w:lastRenderedPageBreak/>
        <w:t>48 C.F.R 12.212 of the Federal Acquisition Regulations and its successors, and 48 C.F.R. 227.7202 of the DoD FAR Supplement and its successors.</w:t>
      </w:r>
    </w:p>
    <w:p w14:paraId="04DF6601" w14:textId="77777777" w:rsidR="00425AAE" w:rsidRDefault="00425AAE">
      <w:r>
        <w:t>8.7</w:t>
      </w:r>
      <w:r>
        <w:tab/>
        <w:t>Severability.  If any provision of this Agreement is held to be unenforceable under applicable law, then such provision shall be excluded from this Agreement and the balance of this Agreement shall be interpreted as if such provision were so excluded and shall be enforceable in accordance with its terms.  The court in its discretion may substitute for the excluded provision an enforceable provision which in economic substance reasonably approximates the excluded provision.</w:t>
      </w:r>
    </w:p>
    <w:p w14:paraId="0958D6AF" w14:textId="77777777" w:rsidR="00425AAE" w:rsidRDefault="00425AAE">
      <w:r>
        <w:t>8.8</w:t>
      </w:r>
      <w:r>
        <w:tab/>
        <w:t>Compliance With Law.  Licensee shall comply with all applicable laws and regulations (including privacy laws and regulations) having application to or governing its  use and/or operation of the Software and agrees to indemnify and hold InMon harmless from and against any claims, damages, losses or obligations suffered or incurred by InMon arising from its failure to so comply.</w:t>
      </w:r>
    </w:p>
    <w:p w14:paraId="3030B265" w14:textId="77777777" w:rsidR="00425AAE" w:rsidRDefault="00425AAE">
      <w:r>
        <w:t>8.9</w:t>
      </w:r>
      <w:r>
        <w:tab/>
        <w:t>Entire Agreement; Amendment.  This Agreement constitutes the final, complete and entire agreement between the parties with respect to the subject matter hereof, and supersedes any previous proposals, negotiations, agreements, or arrangements, whether verbal or written, made between the parties with respect to such subject matter.  This Agreement shall control over any additional or conflicting terms in any of Licensee's purchase orders or other business forms.  This Agreement may only be amended or modified by mutual agreement of authorized representatives of the parties in writing.</w:t>
      </w:r>
    </w:p>
    <w:p w14:paraId="573896B8" w14:textId="77777777" w:rsidR="00425AAE" w:rsidRDefault="00425AAE">
      <w:r>
        <w:t>InMon Corp. 580 California Street, 5th Floor, San Francisco, CA 94104 Phone: (415) 283-3260 URL:   www.inmon.com Email: info@inmon.com</w:t>
      </w:r>
    </w:p>
    <w:p w14:paraId="30FAFC5E" w14:textId="77777777" w:rsidR="00425AAE" w:rsidRDefault="00425AAE">
      <w:r>
        <w:t>[END FILE=openvswitch-2.1.0+git20140411/debian/copyright]</w:t>
      </w:r>
    </w:p>
    <w:p w14:paraId="27B06EBA" w14:textId="77777777" w:rsidR="00425AAE" w:rsidRDefault="00425AAE" w:rsidP="000727EF">
      <w:pPr>
        <w:pStyle w:val="Heading3"/>
      </w:pPr>
      <w:r>
        <w:t>openvswitch-2.1.0+git20140411/debian/openvswitch-datapath-source.copyright:</w:t>
      </w:r>
    </w:p>
    <w:p w14:paraId="3694A179" w14:textId="77777777" w:rsidR="00425AAE" w:rsidRDefault="00425AAE">
      <w:r>
        <w:t xml:space="preserve">[BEGIN FILE=openvswitch-2.1.0+git20140411/debian/openvswitch-datapath-source.copyright] Upstream Authors: </w:t>
      </w:r>
    </w:p>
    <w:p w14:paraId="7F0378DE" w14:textId="77777777" w:rsidR="00425AAE" w:rsidRDefault="00425AAE">
      <w:r>
        <w:t xml:space="preserve">    Nicira, Inc.</w:t>
      </w:r>
    </w:p>
    <w:p w14:paraId="4340DBA7" w14:textId="77777777" w:rsidR="00425AAE" w:rsidRDefault="00425AAE">
      <w:r>
        <w:t xml:space="preserve">Copyright: </w:t>
      </w:r>
    </w:p>
    <w:p w14:paraId="2A376B03" w14:textId="77777777" w:rsidR="00425AAE" w:rsidRDefault="00425AAE">
      <w:r>
        <w:t xml:space="preserve">    Copyright (C) 2008 Nicira, Inc.</w:t>
      </w:r>
    </w:p>
    <w:p w14:paraId="2B1127A9" w14:textId="77777777" w:rsidR="00425AAE" w:rsidRDefault="00425AAE">
      <w:r>
        <w:t>License:</w:t>
      </w:r>
    </w:p>
    <w:p w14:paraId="4C2B4281" w14:textId="77777777" w:rsidR="00425AAE" w:rsidRDefault="00425AAE">
      <w:r>
        <w:t xml:space="preserve">    Files in the datapath/ and its sub-directories are covered under the GNU     General Public License Version 2.</w:t>
      </w:r>
    </w:p>
    <w:p w14:paraId="32A32CF9" w14:textId="77777777" w:rsidR="00425AAE" w:rsidRDefault="00425AAE">
      <w:r>
        <w:t xml:space="preserve">    On Debian systems, the complete text of the GNU General     Public License can be found in `/usr/share/common-licenses/GPL'. [END FILE=openvswitch-2.1.0+git20140411/debian/openvswitch-datapath-source.copyright]</w:t>
      </w:r>
    </w:p>
    <w:p w14:paraId="39012BB1" w14:textId="77777777" w:rsidR="00425AAE" w:rsidRDefault="00425AAE" w:rsidP="000727EF">
      <w:pPr>
        <w:pStyle w:val="Heading2"/>
      </w:pPr>
      <w:r>
        <w:lastRenderedPageBreak/>
        <w:t xml:space="preserve"> </w:t>
      </w:r>
      <w:bookmarkStart w:id="492" w:name="_Toc399938309"/>
      <w:r>
        <w:t>opus (version 1.1):</w:t>
      </w:r>
      <w:bookmarkEnd w:id="492"/>
    </w:p>
    <w:p w14:paraId="7CF5F9F7" w14:textId="77777777" w:rsidR="00425AAE" w:rsidRDefault="00425AAE" w:rsidP="000727EF">
      <w:pPr>
        <w:pStyle w:val="Heading3"/>
      </w:pPr>
      <w:r>
        <w:t>opus-1.1/debian/copyright:</w:t>
      </w:r>
    </w:p>
    <w:p w14:paraId="038382AD" w14:textId="77777777" w:rsidR="00425AAE" w:rsidRDefault="00425AAE">
      <w:r>
        <w:t>[BEGIN FILE=opus-1.1/debian/copyright] This package was debianised by Ron &lt;ron@debian.org&gt; on Sat, 05 Apr 2008 03:07:18 +0930.</w:t>
      </w:r>
    </w:p>
    <w:p w14:paraId="6738E9C2" w14:textId="77777777" w:rsidR="00425AAE" w:rsidRDefault="00425AAE">
      <w:r>
        <w:t>Upstream source was cloned from http://git.opus-codec.org/opus.git</w:t>
      </w:r>
    </w:p>
    <w:p w14:paraId="0D6C9930" w14:textId="77777777" w:rsidR="00425AAE" w:rsidRDefault="00425AAE">
      <w:r>
        <w:t xml:space="preserve">    Copyright 2001-2011 Xiph.Org, Skype Limited, Octasic, </w:t>
      </w:r>
      <w:r>
        <w:tab/>
      </w:r>
      <w:r>
        <w:tab/>
      </w:r>
      <w:r>
        <w:tab/>
        <w:t xml:space="preserve">Jean-Marc Valin, Timothy B. Terriberry, </w:t>
      </w:r>
      <w:r>
        <w:tab/>
      </w:r>
      <w:r>
        <w:tab/>
      </w:r>
      <w:r>
        <w:tab/>
        <w:t xml:space="preserve">CSIRO, Gregory Maxwell, Mark Borgerding, </w:t>
      </w:r>
      <w:r>
        <w:tab/>
      </w:r>
      <w:r>
        <w:tab/>
      </w:r>
      <w:r>
        <w:tab/>
        <w:t>Erik de Castro Lopo</w:t>
      </w:r>
    </w:p>
    <w:p w14:paraId="1A3D7485" w14:textId="77777777" w:rsidR="00425AAE" w:rsidRDefault="00425AAE">
      <w:r>
        <w:t xml:space="preserve">    Redistribution and use in source and binary forms, with or without     modification, are permitted provided that the following conditions     are met:</w:t>
      </w:r>
    </w:p>
    <w:p w14:paraId="42ABE0FE" w14:textId="77777777" w:rsidR="00425AAE" w:rsidRDefault="00425AAE">
      <w:r>
        <w:t xml:space="preserve">    - Redistributions of source code must retain the above copyright     notice, this list of conditions and the following disclaimer.</w:t>
      </w:r>
    </w:p>
    <w:p w14:paraId="56E33F79"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6706DE92" w14:textId="77777777" w:rsidR="00425AAE" w:rsidRDefault="00425AAE">
      <w:r>
        <w:t xml:space="preserve">    - Neither the name of Internet Society, IETF or IETF Trust, nor the     names of specific contributors, may be used to endorse or promote     products derived from this software without specific prior written     permission.</w:t>
      </w:r>
    </w:p>
    <w:p w14:paraId="0D956A2C"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816D960" w14:textId="77777777" w:rsidR="00425AAE" w:rsidRDefault="00425AAE">
      <w:r>
        <w:t xml:space="preserve"> The Debian packaging is (C) 2008 - 2012, Ron &lt;ron@debian.org&gt; and is licensed under the same terms as opus itself. [END FILE=opus-1.1/debian/copyright]</w:t>
      </w:r>
    </w:p>
    <w:p w14:paraId="5F9E04FA" w14:textId="77777777" w:rsidR="00425AAE" w:rsidRDefault="00425AAE" w:rsidP="000727EF">
      <w:pPr>
        <w:pStyle w:val="Heading2fegan"/>
      </w:pPr>
      <w:bookmarkStart w:id="493" w:name="_Toc399938310"/>
      <w:r>
        <w:t>ordereddict-1.1</w:t>
      </w:r>
      <w:bookmarkEnd w:id="493"/>
    </w:p>
    <w:p w14:paraId="4C31C123" w14:textId="77777777" w:rsidR="00425AAE" w:rsidRDefault="00425AAE" w:rsidP="00053D4A">
      <w:r>
        <w:tab/>
        <w:t>MIT</w:t>
      </w:r>
      <w:r>
        <w:tab/>
        <w:t>http://www.opensource.org/licenses/mit-license.php</w:t>
      </w:r>
    </w:p>
    <w:p w14:paraId="2BCB3F25" w14:textId="77777777" w:rsidR="00425AAE" w:rsidRDefault="00425AAE" w:rsidP="000727EF">
      <w:pPr>
        <w:pStyle w:val="Heading2fegan"/>
      </w:pPr>
      <w:bookmarkStart w:id="494" w:name="_Toc399938311"/>
      <w:r>
        <w:t>os-apply-config-0.1.19</w:t>
      </w:r>
      <w:bookmarkEnd w:id="494"/>
    </w:p>
    <w:p w14:paraId="2F4249B5" w14:textId="77777777" w:rsidR="00425AAE" w:rsidRDefault="00425AAE" w:rsidP="00053D4A">
      <w:r>
        <w:tab/>
        <w:t>Apache 2</w:t>
      </w:r>
      <w:r>
        <w:tab/>
        <w:t>http://www.apache.org/licenses/LICENSE-2.0</w:t>
      </w:r>
    </w:p>
    <w:p w14:paraId="1D126160" w14:textId="77777777" w:rsidR="00425AAE" w:rsidRDefault="00425AAE" w:rsidP="000727EF">
      <w:pPr>
        <w:pStyle w:val="Heading2fegan"/>
      </w:pPr>
      <w:bookmarkStart w:id="495" w:name="_Toc399938312"/>
      <w:r>
        <w:lastRenderedPageBreak/>
        <w:t>os-cloud-config-e2f57f73280a19534a071cd81cdd71cb6b1dc903</w:t>
      </w:r>
      <w:bookmarkEnd w:id="495"/>
    </w:p>
    <w:p w14:paraId="652E5153" w14:textId="77777777" w:rsidR="00425AAE" w:rsidRDefault="00425AAE" w:rsidP="00053D4A">
      <w:r>
        <w:tab/>
        <w:t>Apache 2</w:t>
      </w:r>
      <w:r>
        <w:tab/>
        <w:t>http://www.apache.org/licenses/LICENSE-2.0</w:t>
      </w:r>
    </w:p>
    <w:p w14:paraId="3CF2D8DC" w14:textId="77777777" w:rsidR="00425AAE" w:rsidRDefault="00425AAE" w:rsidP="000727EF">
      <w:pPr>
        <w:pStyle w:val="Heading2fegan"/>
      </w:pPr>
      <w:bookmarkStart w:id="496" w:name="_Toc399938313"/>
      <w:r>
        <w:t>os-collect-config-0.1.27</w:t>
      </w:r>
      <w:bookmarkEnd w:id="496"/>
    </w:p>
    <w:p w14:paraId="4B76457D" w14:textId="77777777" w:rsidR="00425AAE" w:rsidRDefault="00425AAE" w:rsidP="00053D4A">
      <w:r>
        <w:tab/>
        <w:t>Apache 2</w:t>
      </w:r>
      <w:r>
        <w:tab/>
        <w:t>http://www.apache.org/licenses/LICENSE-2.0</w:t>
      </w:r>
    </w:p>
    <w:p w14:paraId="1354B6E3" w14:textId="77777777" w:rsidR="00425AAE" w:rsidRDefault="00425AAE" w:rsidP="000727EF">
      <w:pPr>
        <w:pStyle w:val="Heading2fegan"/>
      </w:pPr>
      <w:bookmarkStart w:id="497" w:name="_Toc399938314"/>
      <w:r>
        <w:t>oslo.config-1.3.0</w:t>
      </w:r>
      <w:bookmarkEnd w:id="497"/>
    </w:p>
    <w:p w14:paraId="33F8DA36" w14:textId="77777777" w:rsidR="00425AAE" w:rsidRDefault="00425AAE" w:rsidP="00053D4A">
      <w:r>
        <w:tab/>
        <w:t>Apache 2</w:t>
      </w:r>
      <w:r>
        <w:tab/>
        <w:t>http://www.apache.org/licenses/LICENSE-2.0</w:t>
      </w:r>
    </w:p>
    <w:p w14:paraId="6CD828D9" w14:textId="77777777" w:rsidR="00425AAE" w:rsidRDefault="00425AAE" w:rsidP="000727EF">
      <w:pPr>
        <w:pStyle w:val="Heading2fegan"/>
      </w:pPr>
      <w:bookmarkStart w:id="498" w:name="_Toc399938315"/>
      <w:r>
        <w:t>oslo.db-0.4.0</w:t>
      </w:r>
      <w:bookmarkEnd w:id="498"/>
    </w:p>
    <w:p w14:paraId="3BA407DD" w14:textId="77777777" w:rsidR="00425AAE" w:rsidRDefault="00425AAE" w:rsidP="00053D4A">
      <w:r>
        <w:tab/>
        <w:t>Apache 2</w:t>
      </w:r>
      <w:r>
        <w:tab/>
        <w:t>http://www.apache.org/licenses/LICENSE-2.0</w:t>
      </w:r>
    </w:p>
    <w:p w14:paraId="1ECE8D04" w14:textId="77777777" w:rsidR="00425AAE" w:rsidRDefault="00425AAE" w:rsidP="000727EF">
      <w:pPr>
        <w:pStyle w:val="Heading2fegan"/>
      </w:pPr>
      <w:bookmarkStart w:id="499" w:name="_Toc399938316"/>
      <w:r>
        <w:t>oslo.i18n-0.2.0</w:t>
      </w:r>
      <w:bookmarkEnd w:id="499"/>
    </w:p>
    <w:p w14:paraId="7504A339" w14:textId="77777777" w:rsidR="00425AAE" w:rsidRDefault="00425AAE" w:rsidP="00053D4A">
      <w:r>
        <w:tab/>
        <w:t>Apache 2</w:t>
      </w:r>
      <w:r>
        <w:tab/>
        <w:t>http://www.apache.org/licenses/LICENSE-2.0</w:t>
      </w:r>
    </w:p>
    <w:p w14:paraId="4DF6BA91" w14:textId="77777777" w:rsidR="00425AAE" w:rsidRDefault="00425AAE" w:rsidP="000727EF">
      <w:pPr>
        <w:pStyle w:val="Heading2fegan"/>
      </w:pPr>
      <w:bookmarkStart w:id="500" w:name="_Toc399938317"/>
      <w:r>
        <w:t>oslo.messaging-1.3.0</w:t>
      </w:r>
      <w:bookmarkEnd w:id="500"/>
    </w:p>
    <w:p w14:paraId="0D602612" w14:textId="77777777" w:rsidR="00425AAE" w:rsidRDefault="00425AAE" w:rsidP="00053D4A">
      <w:r>
        <w:tab/>
        <w:t>Apache 2</w:t>
      </w:r>
      <w:r>
        <w:tab/>
        <w:t>http://www.apache.org/licenses/LICENSE-2.0</w:t>
      </w:r>
    </w:p>
    <w:p w14:paraId="3CA12867" w14:textId="77777777" w:rsidR="00425AAE" w:rsidRDefault="00425AAE" w:rsidP="000727EF">
      <w:pPr>
        <w:pStyle w:val="Heading2fegan"/>
      </w:pPr>
      <w:bookmarkStart w:id="501" w:name="_Toc399938318"/>
      <w:r>
        <w:t>oslo.rootwrap-1.2.0</w:t>
      </w:r>
      <w:bookmarkEnd w:id="501"/>
    </w:p>
    <w:p w14:paraId="0D97C32D" w14:textId="77777777" w:rsidR="00425AAE" w:rsidRDefault="00425AAE" w:rsidP="00053D4A">
      <w:r>
        <w:tab/>
        <w:t>Apache 2</w:t>
      </w:r>
      <w:r>
        <w:tab/>
        <w:t>http://www.apache.org/licenses/LICENSE-2.0</w:t>
      </w:r>
    </w:p>
    <w:p w14:paraId="12273AF7" w14:textId="77777777" w:rsidR="00425AAE" w:rsidRDefault="00425AAE" w:rsidP="000727EF">
      <w:pPr>
        <w:pStyle w:val="Heading2fegan"/>
      </w:pPr>
      <w:bookmarkStart w:id="502" w:name="_Toc399938319"/>
      <w:r>
        <w:t>oslo.utils-0.2.0</w:t>
      </w:r>
      <w:bookmarkEnd w:id="502"/>
    </w:p>
    <w:p w14:paraId="060DD041" w14:textId="77777777" w:rsidR="00425AAE" w:rsidRDefault="00425AAE" w:rsidP="00053D4A">
      <w:r>
        <w:tab/>
        <w:t>Apache 2</w:t>
      </w:r>
      <w:r>
        <w:tab/>
        <w:t>http://www.apache.org/licenses/LICENSE-2.0</w:t>
      </w:r>
    </w:p>
    <w:p w14:paraId="5AFAFBC5" w14:textId="77777777" w:rsidR="00425AAE" w:rsidRDefault="00425AAE" w:rsidP="000727EF">
      <w:pPr>
        <w:pStyle w:val="Heading2fegan"/>
      </w:pPr>
      <w:bookmarkStart w:id="503" w:name="_Toc399938320"/>
      <w:r>
        <w:t>oslo.vmware-0.5.0</w:t>
      </w:r>
      <w:bookmarkEnd w:id="503"/>
    </w:p>
    <w:p w14:paraId="69998A35" w14:textId="77777777" w:rsidR="00425AAE" w:rsidRDefault="00425AAE" w:rsidP="00053D4A">
      <w:r>
        <w:tab/>
        <w:t>Apache 2</w:t>
      </w:r>
      <w:r>
        <w:tab/>
        <w:t>http://www.apache.org/licenses/LICENSE-2.0</w:t>
      </w:r>
    </w:p>
    <w:p w14:paraId="425804B2" w14:textId="77777777" w:rsidR="00425AAE" w:rsidRPr="00924490" w:rsidRDefault="00425AAE" w:rsidP="000727EF">
      <w:pPr>
        <w:pStyle w:val="Heading2fegan"/>
        <w:rPr>
          <w:lang w:val="de-DE"/>
        </w:rPr>
      </w:pPr>
      <w:bookmarkStart w:id="504" w:name="_Toc399938321"/>
      <w:r w:rsidRPr="00924490">
        <w:rPr>
          <w:lang w:val="de-DE"/>
        </w:rPr>
        <w:t>oslosphinx-2.1.0</w:t>
      </w:r>
      <w:bookmarkEnd w:id="504"/>
    </w:p>
    <w:p w14:paraId="45B8FAA7" w14:textId="77777777" w:rsidR="00425AAE" w:rsidRPr="00924490" w:rsidRDefault="00425AAE" w:rsidP="00053D4A">
      <w:pPr>
        <w:rPr>
          <w:lang w:val="de-DE"/>
        </w:rPr>
      </w:pPr>
      <w:r w:rsidRPr="00924490">
        <w:rPr>
          <w:lang w:val="de-DE"/>
        </w:rPr>
        <w:tab/>
        <w:t>Apache 2</w:t>
      </w:r>
      <w:r w:rsidRPr="00924490">
        <w:rPr>
          <w:lang w:val="de-DE"/>
        </w:rPr>
        <w:tab/>
        <w:t>http://www.apache.org/licenses/LICENSE-2.0</w:t>
      </w:r>
    </w:p>
    <w:p w14:paraId="6474B846" w14:textId="77777777" w:rsidR="00425AAE" w:rsidRPr="00924490" w:rsidRDefault="00425AAE" w:rsidP="000727EF">
      <w:pPr>
        <w:pStyle w:val="Heading2fegan"/>
        <w:rPr>
          <w:lang w:val="de-DE"/>
        </w:rPr>
      </w:pPr>
      <w:bookmarkStart w:id="505" w:name="_Toc399938322"/>
      <w:r w:rsidRPr="00924490">
        <w:rPr>
          <w:lang w:val="de-DE"/>
        </w:rPr>
        <w:lastRenderedPageBreak/>
        <w:t>oslotest-1.0.0</w:t>
      </w:r>
      <w:bookmarkEnd w:id="505"/>
    </w:p>
    <w:p w14:paraId="6CCE4CF0" w14:textId="77777777" w:rsidR="00425AAE" w:rsidRPr="00924490" w:rsidRDefault="00425AAE" w:rsidP="00053D4A">
      <w:pPr>
        <w:rPr>
          <w:lang w:val="de-DE"/>
        </w:rPr>
      </w:pPr>
      <w:r w:rsidRPr="00924490">
        <w:rPr>
          <w:lang w:val="de-DE"/>
        </w:rPr>
        <w:tab/>
        <w:t>Apache 2</w:t>
      </w:r>
      <w:r w:rsidRPr="00924490">
        <w:rPr>
          <w:lang w:val="de-DE"/>
        </w:rPr>
        <w:tab/>
        <w:t>http://www.apache.org/licenses/LICENSE-2.0</w:t>
      </w:r>
    </w:p>
    <w:p w14:paraId="416A8887" w14:textId="77777777" w:rsidR="00425AAE" w:rsidRPr="00924490" w:rsidRDefault="00425AAE" w:rsidP="000727EF">
      <w:pPr>
        <w:pStyle w:val="Heading2"/>
        <w:rPr>
          <w:lang w:val="de-DE"/>
        </w:rPr>
      </w:pPr>
      <w:r w:rsidRPr="00924490">
        <w:rPr>
          <w:lang w:val="de-DE"/>
        </w:rPr>
        <w:t xml:space="preserve"> </w:t>
      </w:r>
      <w:bookmarkStart w:id="506" w:name="_Toc399938323"/>
      <w:r w:rsidRPr="00924490">
        <w:rPr>
          <w:lang w:val="de-DE"/>
        </w:rPr>
        <w:t>os-prober (version 1.63):</w:t>
      </w:r>
      <w:bookmarkEnd w:id="506"/>
    </w:p>
    <w:p w14:paraId="2F0467E7" w14:textId="77777777" w:rsidR="00425AAE" w:rsidRDefault="00425AAE" w:rsidP="000727EF">
      <w:pPr>
        <w:pStyle w:val="Heading3"/>
      </w:pPr>
      <w:r>
        <w:t>os-prober-1.63/debian/copyright:</w:t>
      </w:r>
    </w:p>
    <w:p w14:paraId="5712DFFC" w14:textId="77777777" w:rsidR="00425AAE" w:rsidRDefault="00425AAE">
      <w:r>
        <w:t>[BEGIN FILE=os-prober-1.63/debian/copyright] The majority of code in os-prober is Copyright 2004-2011 by Joshua Kwan, Joey Hess, Christian Perrier, Colin Watson and Otavio Salvador. This is licensed $under the terms of the GNU GPL, either version 2 or, at your option, any later version.</w:t>
      </w:r>
    </w:p>
    <w:p w14:paraId="0A27A2F0" w14:textId="77777777" w:rsidR="00425AAE" w:rsidRDefault="00425AAE">
      <w:r>
        <w:t xml:space="preserve"> Some portions of os-prober by other contributors has an unclear license of GNU GPL, with the version not specified.</w:t>
      </w:r>
    </w:p>
    <w:p w14:paraId="2DA2833E" w14:textId="77777777" w:rsidR="00425AAE" w:rsidRDefault="00425AAE">
      <w:r>
        <w:t>On Debian systems, a copy of the GNU General Public License is available in /usr/share/common-licenses/GPL-2. [END FILE=os-prober-1.63/debian/copyright]</w:t>
      </w:r>
    </w:p>
    <w:p w14:paraId="4E91A1E3" w14:textId="77777777" w:rsidR="00425AAE" w:rsidRDefault="00425AAE" w:rsidP="000727EF">
      <w:pPr>
        <w:pStyle w:val="Heading2fegan"/>
      </w:pPr>
      <w:bookmarkStart w:id="507" w:name="_Toc399938324"/>
      <w:r>
        <w:t>os-refresh-config-0.1.7</w:t>
      </w:r>
      <w:bookmarkEnd w:id="507"/>
    </w:p>
    <w:p w14:paraId="43FC5C6E" w14:textId="77777777" w:rsidR="00425AAE" w:rsidRDefault="00425AAE" w:rsidP="00053D4A">
      <w:r>
        <w:tab/>
        <w:t>Apache 2</w:t>
      </w:r>
      <w:r>
        <w:tab/>
        <w:t>http://www.apache.org/licenses/LICENSE-2.0</w:t>
      </w:r>
    </w:p>
    <w:p w14:paraId="4372AF11" w14:textId="77777777" w:rsidR="00425AAE" w:rsidRDefault="00425AAE" w:rsidP="000727EF">
      <w:pPr>
        <w:pStyle w:val="Heading2"/>
      </w:pPr>
      <w:r>
        <w:t xml:space="preserve"> </w:t>
      </w:r>
      <w:bookmarkStart w:id="508" w:name="_Toc399938325"/>
      <w:r>
        <w:t>p11-kit (version 0.20.3):</w:t>
      </w:r>
      <w:bookmarkEnd w:id="508"/>
    </w:p>
    <w:p w14:paraId="21B3077A" w14:textId="77777777" w:rsidR="00425AAE" w:rsidRDefault="00425AAE" w:rsidP="000727EF">
      <w:pPr>
        <w:pStyle w:val="Heading3"/>
      </w:pPr>
      <w:r>
        <w:t>p11-kit-0.20.3/debian/copyright:</w:t>
      </w:r>
    </w:p>
    <w:p w14:paraId="6C32A72A" w14:textId="77777777" w:rsidR="00425AAE" w:rsidRDefault="00425AAE">
      <w:r>
        <w:t>[BEGIN FILE=p11-kit-0.20.3/debian/copyright] Format: http://dep.debian.net/deps/dep5 Upstream-Name: p11-kit Source: http://p11-glue.freedesktop.org/p11-kit.html</w:t>
      </w:r>
    </w:p>
    <w:p w14:paraId="6E43D9E9" w14:textId="77777777" w:rsidR="00425AAE" w:rsidRDefault="00425AAE">
      <w:r>
        <w:t>Files: * Copyright: 2011 Collabora Ltd. License: BSD-3-Clause</w:t>
      </w:r>
    </w:p>
    <w:p w14:paraId="3C0BAFF6" w14:textId="77777777" w:rsidR="00425AAE" w:rsidRDefault="00425AAE">
      <w:r>
        <w:t>Files: p11-kit/conf.* p11-kit/modules.c p11-kit/proxy.c  common/dict.c common/dict.h Copyright: 2011 Collabora Ltd.            2004 Stefan Walter License: BSD-3-Clause</w:t>
      </w:r>
    </w:p>
    <w:p w14:paraId="276A54FF" w14:textId="77777777" w:rsidR="00425AAE" w:rsidRDefault="00425AAE">
      <w:r>
        <w:t>Files: common/buffer.c common/buffer.h Copyright: 2007, 2012 Stefan Walter            2013 Red Hat Inc. License: BSD-3-Clause</w:t>
      </w:r>
    </w:p>
    <w:p w14:paraId="354B924E" w14:textId="77777777" w:rsidR="00425AAE" w:rsidRDefault="00425AAE">
      <w:r>
        <w:t>Files: common/library.c common/library.h common/message.c  tests/test-deprecated.c Copyright: 2011 Collabora Ltd.  2012 Stef Walter License: BSD-3-Clause</w:t>
      </w:r>
    </w:p>
    <w:p w14:paraId="2F3881BE" w14:textId="77777777" w:rsidR="00425AAE" w:rsidRDefault="00425AAE">
      <w:r>
        <w:t>Files: common/url.c common/url.h Copyright: 2011 Collabora Ltd.  2013 Red Hat Inc. License: BSD-3-Clause</w:t>
      </w:r>
    </w:p>
    <w:p w14:paraId="25D633D6" w14:textId="77777777" w:rsidR="00425AAE" w:rsidRDefault="00425AAE">
      <w:r>
        <w:t>Files: p11-kit/log.c Copyright: 2007, Stefan Walter  2013, Red Hat Inc. License: BSD-3-Clause</w:t>
      </w:r>
    </w:p>
    <w:p w14:paraId="258F5C1B" w14:textId="77777777" w:rsidR="00425AAE" w:rsidRDefault="00425AAE">
      <w:r>
        <w:t xml:space="preserve">Files: common/pkcs11.h Copyright: 2006, 2007 g10 Code GmbH            2006 Andreas Jellinghaus License:     This file is free software; as a special exception the author gives    unlimited permission to copy and/or distribute it, with or without    modifications, as long as this notice is preserved.  .    This file is distributed in the hope that it will be useful, but    WITHOUT ANY WARRANTY, to the extent permitted by law; without even    the </w:t>
      </w:r>
      <w:r>
        <w:lastRenderedPageBreak/>
        <w:t>implied warranty of MERCHANTABILITY or FITNESS FOR A PARTICULAR    PURPOSE.  */</w:t>
      </w:r>
    </w:p>
    <w:p w14:paraId="07CD369A" w14:textId="77777777" w:rsidR="00425AAE" w:rsidRDefault="00425AAE">
      <w:r>
        <w:t>Files: common/argv.c common/argv.h common/hash.h  trust/oid.c trust/oid.h  trust/pem.c trust/pem.h common/argv.c common/argv.h common/pkcs11x.h  common/tests/test-constants.c common/tests/test-hash.c  p11-kit/pkcs11.h p11-kit/tests/test-managed.c p11-kit/tests/test-modules.c  trust/builder.c  trust/builder.h trust/digest.h trust/module.c trust/module.h trust/pem.c  trust/pem.h trust/oid.c trust/oid.h trust/parser.h  trust/session.c trust/session.h trust/tests/frob-cert.c  trust/tests/frob-eku.c trust/tests/frob-token.c  trust/tests/test-digest.c trust/tests/test-enumerate.c  trust/tests/test-index.c trust/tests/test-module.c trust/tests/test-oid.c  trust/tests/test-parser.c trust/tests/test-pem.c trust/tests/test-token.c  trust/token.c trust/token.h trust/tests/test-trust.c  trust/tests/test-trust.h trust/x509.c trust/x509.h tests/frob-setuid.c Copyright: 2012 Red Hat Inc. License: BSD-3-Clause</w:t>
      </w:r>
    </w:p>
    <w:p w14:paraId="66B46DA9" w14:textId="77777777" w:rsidR="00425AAE" w:rsidRDefault="00425AAE">
      <w:r>
        <w:t>Files: common/attrs.c common/attrs.h Copyright: 2012, Redhat Inc.            2011, Collabora Ltd. License: BSD-3-Clause</w:t>
      </w:r>
    </w:p>
    <w:p w14:paraId="32DFE3AE" w14:textId="77777777" w:rsidR="00425AAE" w:rsidRDefault="00425AAE">
      <w:r>
        <w:t xml:space="preserve"> Files: common/tests/test-attrs.c common/tests/test-buffer.c  trust/tests/frob-ku.c trust/tests/frob-oid.c trust/tests/test-asn1.c  trust/tests/test-base64.c Copyright: 2012, Redhat Inc. License: BSD-3-Clause</w:t>
      </w:r>
    </w:p>
    <w:p w14:paraId="522E6AA5" w14:textId="77777777" w:rsidR="00425AAE" w:rsidRDefault="00425AAE">
      <w:r>
        <w:t>Files: common/constants.c common/constants.h common/test.c  common/test.h common/tests/test-compat.c common/tests/test-tests.c  common/tests/test-utf8.c common/tool.h p11-kit/deprecated.h  p11-kit/docs.h p11-kit/log.h p11-kit/modules.h p11-kit/proxy.h  p11-kit/tests/test-log.c trust/anchor.c trust/anchor.h  trust/enumerate.c trust/enumerate.h trust/extract.c  trust/extract-cer.c trust/extract.h trust/extract-jks.c  trust/extract-openssl.c trust/extract-pem.c trust/index.c  trust/index.h trust/list.c trust/list.h trust/persist.c  trust/persist.h trust/save.c trust/save.h trust/tests/frob-bc.c  trust/tests/frob-ext.c trust/tests/frob-pow.c  trust/tests/test-builder.c trust/tests/test-save.c  trust/tests/test-utf8.c trust/tests/test-x509.c  trust/types.h trust/utf8.c trust/utf8.h Copyright: 2013, Redhat Inc. License: BSD-3-Clause</w:t>
      </w:r>
    </w:p>
    <w:p w14:paraId="59BE0D03" w14:textId="77777777" w:rsidR="00425AAE" w:rsidRDefault="00425AAE">
      <w:r>
        <w:t>Files: p11-kit/tests/test-mock.c Copyright: 2012 Stefan Walter  2012-2013 Red Hat Inc. License: BSD-3-Clause</w:t>
      </w:r>
    </w:p>
    <w:p w14:paraId="6B061A75" w14:textId="77777777" w:rsidR="00425AAE" w:rsidRDefault="00425AAE">
      <w:r>
        <w:t>Files: p11-kit/tests/test-virtual.c Copyright: 2012 Stefan Walter  2012 Red Hat Inc. License: BSD-3-Clause</w:t>
      </w:r>
    </w:p>
    <w:p w14:paraId="6431E9B2" w14:textId="77777777" w:rsidR="00425AAE" w:rsidRDefault="00425AAE">
      <w:r>
        <w:t>Files: p11-kit/virtual.c trust/asn1.c trust/asn1.h Copyright: 2008 Stefan Walter  2012 Red Hat Inc. License: BSD-3-Clause</w:t>
      </w:r>
    </w:p>
    <w:p w14:paraId="69DF40C8" w14:textId="77777777" w:rsidR="00425AAE" w:rsidRDefault="00425AAE">
      <w:r>
        <w:t xml:space="preserve">Files: trust/digest.c trust/digest.c common/hash.c Copyright: 2004, 2005, 2007, 2011  Internet Systems Consortium, Inc. (ISC)            2000, 2001, 2003  Internet Software Consortium. License:   Permission to use, copy, modify, and/or distribute this software for any  purpose with or without fee is hereby granted, provided that the above  copyright notice and this permission notice appear in all copies.  .  THE SOFTWARE IS PROVIDED AS IS AND ISC DISCLAIMS ALL WARRANTIES WITH  REGARD TO THIS SOFTWARE INCLUDING ALL IMPLIED WARRANTIES OF MERCHANTABILITY  AND FITNESS.  IN NO EVENT SHALL ISC BE LIABLE FOR ANY SPECIAL, DIRECT,  INDIRECT, OR CONSEQUENTIAL DAMAGES OR ANY DAMAGES WHATSOEVER RESULTING FROM  LOSS OF USE, DATA OR PROFITS, WHETHER IN AN ACTION </w:t>
      </w:r>
      <w:r>
        <w:lastRenderedPageBreak/>
        <w:t>OF CONTRACT, NEGLIGENCE  OR OTHER TORTIOUS ACTION, ARISING OUT OF OR IN CONNECTION WITH THE USE OR  PERFORMANCE OF THIS SOFTWARE.</w:t>
      </w:r>
    </w:p>
    <w:p w14:paraId="34C520CF" w14:textId="77777777" w:rsidR="00425AAE" w:rsidRDefault="00425AAE">
      <w:r>
        <w:t xml:space="preserve"> Files: trust/base64.c trust/base64.h Copyright: 1996, 1998 by Internet Software Consortium   Portions Copyright (c) 1995 by International Business Machines, Inc. License:   Copyright (c) 1996, 1998 by Internet Software Consortium.  .  Permission to use, copy, modify, and distribute this software for any  purpose with or without fee is hereby granted, provided that the above  copyright notice and this permission notice appear in all copies.  .  THE SOFTWARE IS PROVIDED AS IS AND INTERNET SOFTWARE CONSORTIUM DISCLAIMS  ALL WARRANTIES WITH REGARD TO THIS SOFTWARE INCLUDING ALL IMPLIED WARRANTIES  OF MERCHANTABILITY AND FITNESS. IN NO EVENT SHALL INTERNET SOFTWARE  CONSORTIUM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  .  .  Portions Copyright (c) 1995 by International Business Machines, Inc.  .  International Business Machines, Inc. (hereinafter called IBM) grants  permission under its copyrights to use, copy, modify, and distribute this  Software with or without fee, provided that the above copyright notice and  all paragraphs of this notice appear in all copies, and that the name of IBM  not be used in connection with the marketing of any product incorporating  the Software or modifications thereof, without specific, written prior  permission.  .  To the extent it has a right to do so, IBM grants an immunity from suit  under its patents, if any, for the use, sale or manufacture of products to  the extent that such products are used for performing Domain Name System  dynamic updates in TCP/IP networks by means of the Software.  No immunity is  granted for any product per se or for any other function of any product.  .  THE SOFTWARE IS PROVIDED AS IS, AND IBM DISCLAIMS ALL WARRANTIES,  INCLUDING ALL IMPLIED WARRANTIES OF MERCHANTABILITY AND FITNESS FOR A  PARTICULAR PURPOSE.  IN NO EVENT SHALL IBM BE LIABLE FOR ANY SPECIAL,  DIRECT, INDIRECT, OR CONSEQUENTIAL DAMAGES OR ANY DAMAGES WHATSOEVER ARISING  OUT OF OR IN CONNECTION WITH THE USE OR PERFORMANCE OF THIS SOFTWARE, EVEN  IF IBM IS APPRISED OF THE POSSIBILITY OF SUCH DAMAGES.</w:t>
      </w:r>
    </w:p>
    <w:p w14:paraId="09886B1C" w14:textId="77777777" w:rsidR="00425AAE" w:rsidRDefault="00425AAE">
      <w:r>
        <w:t>Files: common/lexer.c common/lexer.h common/path.c Copyright: 2005 Stefan Walter  2011 Collabora Ltd.  2013 Red Hat Inc. License: BSD-3-Clause</w:t>
      </w:r>
    </w:p>
    <w:p w14:paraId="5181D6B4" w14:textId="77777777" w:rsidR="00425AAE" w:rsidRDefault="00425AAE">
      <w:r>
        <w:t xml:space="preserve">Files: common/compat.c Copyright: Copyright (c) 2011 Collabora Ltd.  Portions of this file are covered by the following copyright:  Copyright (c) 2001 Mike Barcroft &lt;mike@FreeBSD.org&gt;  Copyright (c) 1990, 1993  Copyright (c) 1987, 1993       The Regents of the University of California.  License: BSD-3-Clause  This code is derived from software contributed to Berkeley by  Chris Torek.  .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4. Neither the name of the University nor the names of its contributors     </w:t>
      </w:r>
      <w:r>
        <w:lastRenderedPageBreak/>
        <w:t>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D16A6CE" w14:textId="77777777" w:rsidR="00425AAE" w:rsidRDefault="00425AAE">
      <w:r>
        <w:t>Files: common/mock.h common/path.h common/tests/frob-getauxval.c  common/tests/test-lexer.c common/tests/test-message.c  common/tests/test-path.c common/tests/test-url.c  p11-kit/iter.c p11-kit/iter.h p11-kit/tests/test-iter.c  p11-kit/tests/test-proxy.c p11-kit/virtual.h tests/test-util.c  trust/tests/frob-nss-trust.c trust/tests/test-parser.c  trust/tests/test-persist.c  Copyright: 2013 Red Hat Inc. License: BSD-3-Clause</w:t>
      </w:r>
    </w:p>
    <w:p w14:paraId="690A30DB" w14:textId="77777777" w:rsidR="00425AAE" w:rsidRDefault="00425AAE">
      <w:r>
        <w:t>Files: p11-kit/tests/mock-module-ep.c p11-kit/tests/test-progname.c Copyright: 2012 Stefan Walter License: BSD-3-Clause</w:t>
      </w:r>
    </w:p>
    <w:p w14:paraId="470143DC" w14:textId="77777777" w:rsidR="00425AAE" w:rsidRDefault="00425AAE"/>
    <w:p w14:paraId="169523E5" w14:textId="77777777" w:rsidR="00425AAE" w:rsidRDefault="00425AAE">
      <w:r>
        <w:t>Files: debian/* Copyright: 2011 Chris Coulson &lt;chris.coulson@canonical.com&gt;            2011-2013 Andreas Metzler &lt;ametzler@debian.org&gt; License: BSD-3-Clause</w:t>
      </w:r>
    </w:p>
    <w:p w14:paraId="728EBAEA" w14:textId="77777777" w:rsidR="00425AAE" w:rsidRDefault="00425AAE">
      <w:r>
        <w:t xml:space="preserve"> Files: po/de.po Copyright: 2011 Chris Leick License: This file is distributed under the same license as the debian  files of the p11-kit package.</w:t>
      </w:r>
    </w:p>
    <w:p w14:paraId="68A5A216" w14:textId="77777777" w:rsidR="00425AAE" w:rsidRDefault="00425AAE">
      <w:r>
        <w:t>Files: po/fi.po Copyright: 2012 Rosetta Contributors and Canonical Ltd 2012  Eerik Uusi-Illikainen https://launchpad.net/~ekiuusi-4, 2012  Timo Jyrinki &lt;timo.jyrinki@iki.fi&gt;, 2012 License: This file is distributed under the same license as the p11-kit  package.</w:t>
      </w:r>
    </w:p>
    <w:p w14:paraId="3548023B" w14:textId="77777777" w:rsidR="00425AAE" w:rsidRDefault="00425AAE">
      <w:r>
        <w:t xml:space="preserve"> License: BSD-3-Clause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w:t>
      </w:r>
      <w:r>
        <w:lastRenderedPageBreak/>
        <w:t>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FILE=p11-kit-0.20.3/debian/copyright]</w:t>
      </w:r>
    </w:p>
    <w:p w14:paraId="268A5BEA" w14:textId="77777777" w:rsidR="00425AAE" w:rsidRDefault="00425AAE" w:rsidP="000727EF">
      <w:pPr>
        <w:pStyle w:val="Heading3"/>
      </w:pPr>
      <w:r>
        <w:t>p11-kit-0.20.3/COPYING:</w:t>
      </w:r>
    </w:p>
    <w:p w14:paraId="24F4E89E" w14:textId="77777777" w:rsidR="00425AAE" w:rsidRDefault="00425AAE">
      <w:r>
        <w:t>[BEGIN FILE=p11-kit-0.20.3/COPYING] Redistribution and use in source and binary forms, with or without modification, are permitted provided that the following conditions are met:</w:t>
      </w:r>
    </w:p>
    <w:p w14:paraId="628CA93F"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The names of contributors to this software may not be       used to endorse or promote products derived from this       software without specific prior written permission.</w:t>
      </w:r>
    </w:p>
    <w:p w14:paraId="4945CA66"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DAMAGE.[END FILE=p11-kit-0.20.3/COPYING]</w:t>
      </w:r>
    </w:p>
    <w:p w14:paraId="15729634" w14:textId="77777777" w:rsidR="00425AAE" w:rsidRDefault="00425AAE" w:rsidP="000727EF">
      <w:pPr>
        <w:pStyle w:val="Heading2"/>
      </w:pPr>
      <w:r>
        <w:t xml:space="preserve"> </w:t>
      </w:r>
      <w:bookmarkStart w:id="509" w:name="_Toc399938326"/>
      <w:r>
        <w:t>pacemaker (version 1.1.10+git20130802):</w:t>
      </w:r>
      <w:bookmarkEnd w:id="509"/>
    </w:p>
    <w:p w14:paraId="67F918FD" w14:textId="77777777" w:rsidR="00425AAE" w:rsidRDefault="00425AAE" w:rsidP="000727EF">
      <w:pPr>
        <w:pStyle w:val="Heading3"/>
      </w:pPr>
      <w:r>
        <w:t>pacemaker-1.1.10+git20130802/debian/copyright:</w:t>
      </w:r>
    </w:p>
    <w:p w14:paraId="5A40826B" w14:textId="77777777" w:rsidR="00425AAE" w:rsidRDefault="00425AAE">
      <w:r>
        <w:t>[BEGIN FILE=pacemaker-1.1.10+git20130802/debian/copyright] This package was first debianized by Paolo Molaro &lt;lupus@debian.org&gt; on Wed, 17 Nov 1999 17:30:23 +0100.</w:t>
      </w:r>
    </w:p>
    <w:p w14:paraId="77D81AE9" w14:textId="77777777" w:rsidR="00425AAE" w:rsidRDefault="00425AAE">
      <w:r>
        <w:t xml:space="preserve">The original sources can be found at: </w:t>
      </w:r>
      <w:r>
        <w:tab/>
        <w:t>http://linux-ha.org/wiki/Download</w:t>
      </w:r>
    </w:p>
    <w:p w14:paraId="388D46E5" w14:textId="77777777" w:rsidR="00425AAE" w:rsidRDefault="00425AAE">
      <w:r>
        <w:t>Upstream Authors (from AUTHORS) and copyright holders: (c) 1998-2010</w:t>
      </w:r>
    </w:p>
    <w:p w14:paraId="1EE5888C" w14:textId="77777777" w:rsidR="00425AAE" w:rsidRDefault="00425AAE">
      <w:r>
        <w:tab/>
        <w:t xml:space="preserve">Andrew Beekhof &lt;andrew[at]beekhof[dot]net&gt; </w:t>
      </w:r>
      <w:r>
        <w:tab/>
      </w:r>
      <w:r>
        <w:tab/>
        <w:t xml:space="preserve">Main architect, Lead Developer. </w:t>
      </w:r>
      <w:r>
        <w:tab/>
        <w:t xml:space="preserve">Dejan Muhamedagic &lt;dejan[at]suse[dot]de&gt; </w:t>
      </w:r>
      <w:r>
        <w:tab/>
      </w:r>
      <w:r>
        <w:tab/>
        <w:t xml:space="preserve">Stonith Subsystem. </w:t>
      </w:r>
      <w:r>
        <w:tab/>
        <w:t xml:space="preserve">Lars Marowsky-BrÃ©e &lt;lmb[at]suse[dot]de&gt; </w:t>
      </w:r>
      <w:r>
        <w:tab/>
      </w:r>
      <w:r>
        <w:tab/>
        <w:t xml:space="preserve">Project catalyst and advocate </w:t>
      </w:r>
      <w:r>
        <w:tab/>
        <w:t xml:space="preserve">Dominik Klein &lt;dk@in-telegence.net&gt; </w:t>
      </w:r>
      <w:r>
        <w:tab/>
        <w:t>Alan Robertson &lt;alanr@unix.sh&gt;</w:t>
      </w:r>
    </w:p>
    <w:p w14:paraId="66B43607" w14:textId="77777777" w:rsidR="00425AAE" w:rsidRDefault="00425AAE">
      <w:r>
        <w:lastRenderedPageBreak/>
        <w:t>NOTE:</w:t>
      </w:r>
      <w:r>
        <w:tab/>
        <w:t xml:space="preserve">The work of everyone on this project is dearly appreciated. If you </w:t>
      </w:r>
      <w:r>
        <w:tab/>
        <w:t>are not listed here but should be, please notify us!</w:t>
      </w:r>
    </w:p>
    <w:p w14:paraId="2A899C36" w14:textId="77777777" w:rsidR="00425AAE" w:rsidRDefault="00425AAE">
      <w:r>
        <w:t>--------------------</w:t>
      </w:r>
    </w:p>
    <w:p w14:paraId="7C3A8C25" w14:textId="77777777" w:rsidR="00425AAE" w:rsidRDefault="00425AAE">
      <w:r>
        <w:t>All binaries provided by this package are GNU GPL or GNU LGPL. All source files without a specific licence statement are available licenced under the GNU GPL.</w:t>
      </w:r>
    </w:p>
    <w:p w14:paraId="6D1F610C" w14:textId="77777777" w:rsidR="00425AAE" w:rsidRDefault="00425AAE">
      <w:r>
        <w:t>--------------------</w:t>
      </w:r>
    </w:p>
    <w:p w14:paraId="67DB0211" w14:textId="77777777" w:rsidR="00425AAE" w:rsidRDefault="00425AAE">
      <w:r>
        <w:t xml:space="preserve">   This package is free software; you can redistribute it and/or modify    it under the terms of the GNU General Public License as published by    the Free Software Foundation; either version 2 of the License, or    (at your option) any later version.</w:t>
      </w:r>
    </w:p>
    <w:p w14:paraId="57EB37FE"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75CFE1BD" w14:textId="77777777" w:rsidR="00425AAE" w:rsidRDefault="00425AAE">
      <w:r>
        <w:t xml:space="preserve">   You should have received a copy of the GNU General Public License    along with this package; if not, write to the Free Software    Foundation, Inc., 51 Franklin St, Fifth Floor, Boston, MA  02110-1301 USA</w:t>
      </w:r>
    </w:p>
    <w:p w14:paraId="43140107" w14:textId="77777777" w:rsidR="00425AAE" w:rsidRDefault="00425AAE">
      <w:r>
        <w:t>On Debian systems, the complete text of the GNU General Public License can be found in `/usr/share/common-licenses/GPL-2'.</w:t>
      </w:r>
    </w:p>
    <w:p w14:paraId="71783CA3" w14:textId="77777777" w:rsidR="00425AAE" w:rsidRDefault="00425AAE">
      <w:r>
        <w:t>--------------------</w:t>
      </w:r>
    </w:p>
    <w:p w14:paraId="2CBB23EA" w14:textId="77777777" w:rsidR="00425AAE" w:rsidRDefault="00425AAE">
      <w:r>
        <w:t xml:space="preserve">   This library is free software; you can redistribute it and/or    modify it under the terms of the GNU Library General Public    License as published by the Free Software Foundation; either    version 2 of the License, or (at your option) any later version.       This library is distributed in the hope that it will be useful,    but WITHOUT ANY WARRANTY; without even the implied warranty of    MERCHANTABILITY or FITNESS FOR A PARTICULAR PURPOSE.  See the GNU    Library General Public License for more details.       You should have received a copy of the GNU Library General Public    License along with this library; if not, write to the    Free Software Foundation, Inc., 51 Franklin St, Fifth Floor,    Boston, MA 02110-1301, USA.</w:t>
      </w:r>
    </w:p>
    <w:p w14:paraId="225D94A9" w14:textId="77777777" w:rsidR="00425AAE" w:rsidRDefault="00425AAE">
      <w:r>
        <w:t>On Debian systems, the complete text of the GNU Lesser General Public License can be found in `/usr/share/common-licenses/LGPL-2.1'. [END FILE=pacemaker-1.1.10+git20130802/debian/copyright]</w:t>
      </w:r>
    </w:p>
    <w:p w14:paraId="7B1CEA43" w14:textId="77777777" w:rsidR="00425AAE" w:rsidRDefault="00425AAE" w:rsidP="000727EF">
      <w:pPr>
        <w:pStyle w:val="Heading3"/>
      </w:pPr>
      <w:r>
        <w:t>pacemaker-1.1.10+git20130802/doc/publican-clusterlabs/en-US/Legal_Notice.xml:</w:t>
      </w:r>
    </w:p>
    <w:p w14:paraId="1F540880" w14:textId="77777777" w:rsidR="00425AAE" w:rsidRDefault="00425AAE">
      <w:r>
        <w:t xml:space="preserve">[BEGIN FILE=pacemaker-1.1.10+git20130802/doc/publican-clusterlabs/en-US/Legal_Notice.xml] &lt;?xml version='1.0' encoding='utf-8' ?&gt; &lt;!DOCTYPE legalnotice PUBLIC -//OASIS//DTD DocBook XML V4.5//EN http://www.oasis-open.org/docbook/xml/4.5/docbookx.dtd [ ]&gt; &lt;legalnotice&gt;   &lt;para&gt;     Copyright &lt;trademark class=copyright&gt;&lt;/trademark&gt; 2009-&amp;YEAR; &amp;HOLDER;.   &lt;/para&gt;   &lt;para&gt;     The text of and illustrations in this document are licensed under a Creative Commons Attributionâ€Share Alike 3.0 Unported license (CC-BY-SA)&lt;footnote&gt;&lt;para&gt;An explanation of CC-BY-SA is available at &lt;ulink url=http://creativecommons.org/licenses/by-sa/3.0/ /&gt;&lt;/para&gt;&lt;/footnote&gt;.   &lt;/para&gt;   &lt;para&gt;     In accordance with CC-BY-SA, if you distribute this document or an adaptation of it, you must provide the URL for the original version.   &lt;/para&gt;   &lt;para&gt;     </w:t>
      </w:r>
      <w:r>
        <w:lastRenderedPageBreak/>
        <w:t xml:space="preserve">In addition to the requirements of this license, the following activities are looked upon favorably:     &lt;orderedlist&gt;       &lt;listitem&gt; </w:t>
      </w:r>
      <w:r>
        <w:tab/>
        <w:t xml:space="preserve">&lt;para&gt; </w:t>
      </w:r>
      <w:r>
        <w:tab/>
        <w:t xml:space="preserve">  If you are distributing Open Publication works on hardcopy or CD-ROM, you provide email notification to the authors of your intent to redistribute at least thirty days before your manuscript or media freeze, to give the authors time to provide updated documents. </w:t>
      </w:r>
      <w:r>
        <w:tab/>
        <w:t xml:space="preserve">  This notification should describe modifications, if any, made to the document. </w:t>
      </w:r>
      <w:r>
        <w:tab/>
        <w:t xml:space="preserve">&lt;/para&gt;       &lt;/listitem&gt;       &lt;listitem&gt; </w:t>
      </w:r>
      <w:r>
        <w:tab/>
        <w:t xml:space="preserve">&lt;para&gt; </w:t>
      </w:r>
      <w:r>
        <w:tab/>
        <w:t xml:space="preserve">  All substantive modifications (including deletions) be either clearly marked up in the document or else described in an attachment to the document. </w:t>
      </w:r>
      <w:r>
        <w:tab/>
        <w:t xml:space="preserve">&lt;/para&gt;       &lt;/listitem&gt;       &lt;listitem&gt; </w:t>
      </w:r>
      <w:r>
        <w:tab/>
        <w:t xml:space="preserve">&lt;para&gt; </w:t>
      </w:r>
      <w:r>
        <w:tab/>
        <w:t xml:space="preserve">  Finally, while it is not mandatory under this license, it is considered good form to offer a free copy of any hardcopy or CD-ROM expression of the author(s) work. </w:t>
      </w:r>
      <w:r>
        <w:tab/>
        <w:t>&lt;/para&gt;       &lt;/listitem&gt;     &lt;/orderedlist&gt;   &lt;/para&gt; &lt;/legalnotice&gt; [END FILE=pacemaker-1.1.10+git20130802/doc/publican-clusterlabs/en-US/Legal_Notice.xml]</w:t>
      </w:r>
    </w:p>
    <w:p w14:paraId="75D6C939" w14:textId="77777777" w:rsidR="00425AAE" w:rsidRDefault="00425AAE" w:rsidP="000727EF">
      <w:pPr>
        <w:pStyle w:val="Heading2"/>
      </w:pPr>
      <w:r>
        <w:t xml:space="preserve"> </w:t>
      </w:r>
      <w:bookmarkStart w:id="510" w:name="_Toc399938327"/>
      <w:r>
        <w:t>pam (version 1.1.8):</w:t>
      </w:r>
      <w:bookmarkEnd w:id="510"/>
    </w:p>
    <w:p w14:paraId="4BF28EC9" w14:textId="77777777" w:rsidR="00425AAE" w:rsidRDefault="00425AAE" w:rsidP="000727EF">
      <w:pPr>
        <w:pStyle w:val="Heading3"/>
      </w:pPr>
      <w:r>
        <w:t>pam-1.1.8/debian/copyright:</w:t>
      </w:r>
    </w:p>
    <w:p w14:paraId="335C9142" w14:textId="77777777" w:rsidR="00425AAE" w:rsidRDefault="00425AAE">
      <w:r>
        <w:t>[BEGIN FILE=pam-1.1.8/debian/copyright] This package was debianized by J.H.M. Dassen (Ray) jdassen@debian.org on Wed, 23 Sep 1998 20:29:32 +0200.</w:t>
      </w:r>
    </w:p>
    <w:p w14:paraId="013D5B76" w14:textId="77777777" w:rsidR="00425AAE" w:rsidRDefault="00425AAE">
      <w:r>
        <w:t>It was downloaded from ftp://ftp.kernel.org/pub/linux/libs/pam/pre/</w:t>
      </w:r>
    </w:p>
    <w:p w14:paraId="29EA601C" w14:textId="77777777" w:rsidR="00425AAE" w:rsidRDefault="00425AAE">
      <w:r>
        <w:t>Copyright (C) 1994, 1995, 1996 Olaf Kirch, &lt;okir@monad.swb.de&gt; Copyright (C) 1995 Wietse Venema Copyright (C) 1995, 2001-2008 Red Hat, Inc. Copyright (C) 1996-1999, 2000-2003, 2005 Andrew G. Morgan &lt;morgan@kernel.org&gt; Copyright (C) 1996, 1997, 1999 Cristian Gafton &lt;gafton@redhat.com&gt; Copyright (C) 1996, 1999 Theodore Ts'o Copyright (C) 1996 Alexander O. Yuriev Copyright (C) 1996 Elliot Lee Copyright (C) 1997 Philip W. Dalrymple &lt;pwd@mdtsoft.com&gt; Copyright (C) 1999 Jan RÄ™korajski Copyright (C) 1999 Ben Collins &lt;bcollins@debian.org&gt; Copyright (C) 2000-2001, 2003, 2005, 2007 Steve Langasek Copyright (C) 2003, 2005 IBM Corporation Copyright (C) 2003, 2006 SuSE Linux AG. Copyright (C) 2003 Nalin Dahyabhai &lt;nalin@redhat.com&gt; Copyright (C) 2005-2008 Thorsten Kukuk &lt;kukuk@thkukuk.de&gt; Copyright (C) 2005 Darren Tucker</w:t>
      </w:r>
    </w:p>
    <w:p w14:paraId="1F75EC64" w14:textId="77777777" w:rsidR="00425AAE" w:rsidRDefault="00425AAE">
      <w:r>
        <w:t xml:space="preserve"> Unless otherwise *explicitly* stated the following text describes the licensed conditions under which the contents of this Linux-PAM release may be distributed:</w:t>
      </w:r>
    </w:p>
    <w:p w14:paraId="09FA6B9F" w14:textId="77777777" w:rsidR="00425AAE" w:rsidRDefault="00425AAE">
      <w:r>
        <w:t>------------------------------------------------------------------------- Redistribution and use in source and binary forms of Linux-PAM, with or without modification, are permitted provided that the following conditions are met:</w:t>
      </w:r>
    </w:p>
    <w:p w14:paraId="66FF5FD4" w14:textId="77777777" w:rsidR="00425AAE" w:rsidRDefault="00425AAE">
      <w:r>
        <w:t>1. Redistributions of source code must retain any existing copyright    notice, and this entire permission notice in its entirety,    including the disclaimer of warranties.</w:t>
      </w:r>
    </w:p>
    <w:p w14:paraId="6E0C3EE3" w14:textId="77777777" w:rsidR="00425AAE" w:rsidRDefault="00425AAE">
      <w:r>
        <w:t>2. Redistributions in binary form must reproduce all prior and current    copyright notices, this list of conditions, and the following    disclaimer in the documentation and/or other materials provided    with the distribution.</w:t>
      </w:r>
    </w:p>
    <w:p w14:paraId="66D57E27" w14:textId="77777777" w:rsidR="00425AAE" w:rsidRDefault="00425AAE">
      <w:r>
        <w:t>3. The name of any author may not be used to endorse or promote    products derived from this software without their specific prior    written permission.</w:t>
      </w:r>
    </w:p>
    <w:p w14:paraId="27558964" w14:textId="77777777" w:rsidR="00425AAE" w:rsidRDefault="00425AAE">
      <w:r>
        <w:lastRenderedPageBreak/>
        <w:t>ALTERNATIVELY, this product may be distributed under the terms of the GNU General Public License, in which case the provisions of the GNU GPL are required INSTEAD OF the above restrictions.  (This clause is necessary due to a potential conflict between the GNU GPL and the restrictions contained in a BSD-style copyright.)</w:t>
      </w:r>
    </w:p>
    <w:p w14:paraId="17849866" w14:textId="77777777" w:rsidR="00425AAE" w:rsidRDefault="00425AAE">
      <w:r>
        <w:t>THIS SOFTWARE IS PROVIDED ``AS IS'' AND ANY EXPRESS OR IMPLIED WARRANTIES, INCLUDING, BUT NOT LIMITED TO, THE IMPLIED WARRANTIES OF MERCHANTABILITY AND FITNESS FOR A PARTICULAR PURPOSE ARE DISCLAIMED. IN NO EVENT SHALL THE AUTHOR(S)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54D73714" w14:textId="77777777" w:rsidR="00425AAE" w:rsidRDefault="00425AAE">
      <w:r>
        <w:t>On Debian GNU/Linux systems, the complete text of the GNU General Public License can be found in `/usr/share/common-licenses/GPL'. [END FILE=pam-1.1.8/debian/copyright]</w:t>
      </w:r>
    </w:p>
    <w:p w14:paraId="5F68D2AE" w14:textId="77777777" w:rsidR="00425AAE" w:rsidRDefault="00425AAE" w:rsidP="000727EF">
      <w:pPr>
        <w:pStyle w:val="Heading2"/>
      </w:pPr>
      <w:r>
        <w:t xml:space="preserve"> </w:t>
      </w:r>
      <w:bookmarkStart w:id="511" w:name="_Toc399938328"/>
      <w:r>
        <w:t>pango1.0 (version 1.36.3):</w:t>
      </w:r>
      <w:bookmarkEnd w:id="511"/>
    </w:p>
    <w:p w14:paraId="536743F0" w14:textId="77777777" w:rsidR="00425AAE" w:rsidRDefault="00425AAE" w:rsidP="000727EF">
      <w:pPr>
        <w:pStyle w:val="Heading3"/>
      </w:pPr>
      <w:r>
        <w:t>pango1.0-1.36.3/debian/copyright:</w:t>
      </w:r>
    </w:p>
    <w:p w14:paraId="3BA62927" w14:textId="77777777" w:rsidR="00425AAE" w:rsidRDefault="00425AAE">
      <w:r>
        <w:t>[BEGIN FILE=pango1.0-1.36.3/debian/copyright] This package was debianized by Akira TAGOH &lt;tagoh@debian.org&gt; on Sun, 10 Mar 2002 22:30:33 +0900.</w:t>
      </w:r>
    </w:p>
    <w:p w14:paraId="70858446" w14:textId="77777777" w:rsidR="00425AAE" w:rsidRDefault="00425AAE">
      <w:r>
        <w:t>It was downloaded from:     &lt;http://ftp.gnome.org/pub/GNOME/sources/pango/&gt;</w:t>
      </w:r>
    </w:p>
    <w:p w14:paraId="4D3059BB" w14:textId="77777777" w:rsidR="00425AAE" w:rsidRDefault="00425AAE">
      <w:r>
        <w:t>Upstream Authors:  Owen Taylor &lt;otaylor@redhat.com&gt;</w:t>
      </w:r>
    </w:p>
    <w:p w14:paraId="52EF2EC7" w14:textId="77777777" w:rsidR="00425AAE" w:rsidRDefault="00425AAE">
      <w:r>
        <w:t xml:space="preserve"> Robert Brady (Indic shapers), Hans Breuer (Windows backend), Matthias  Clasen (Documentation), Sivaraj Doddannan (Tamil shaper), Dov Grobgeld  (Hebrew shaper), Karl Koehler (Arabic shaper), Alex Larsson (FreeType  and Windows backends), Tor Lillqvist (FreeType and Windows backends),  Changwoo Ryu (Hangul shaper), Havoc Pennington, Roozbeh Pournader  (Arabic shaper), Chookij Vanatham (Hebrew shaper).</w:t>
      </w:r>
    </w:p>
    <w:p w14:paraId="3CE26BF3" w14:textId="77777777" w:rsidR="00425AAE" w:rsidRDefault="00425AAE">
      <w:r>
        <w:t>Copyright:  This library is free software; you can redistribute it and/or  modify it under the terms of the GNU Library General Public  License as published by the Free Software Foundation; either  version 2 of the License, or (at your option) any later version.</w:t>
      </w:r>
    </w:p>
    <w:p w14:paraId="55541315" w14:textId="77777777" w:rsidR="00425AAE" w:rsidRDefault="00425AAE">
      <w:r>
        <w:t xml:space="preserve"> This library is distributed in the hope that it will be useful,  but WITHOUT ANY WARRANTY; without even the implied warranty of  MERCHANTABILITY or FITNESS FOR A PARTICULAR PURPOSE.  See the GNU  Library General Public License for more details.</w:t>
      </w:r>
    </w:p>
    <w:p w14:paraId="156CE340" w14:textId="77777777" w:rsidR="00425AAE" w:rsidRDefault="00425AAE">
      <w:r>
        <w:t xml:space="preserve">    You should have received a copy of the GNU Lesser General Public     License along with this package; if not, write to the Free Software     Foundation, Inc., 51 Franklin St, Fifth Floor, Boston, MA  02110-1301 USA</w:t>
      </w:r>
    </w:p>
    <w:p w14:paraId="0D56C0D4" w14:textId="77777777" w:rsidR="00425AAE" w:rsidRDefault="00425AAE">
      <w:r>
        <w:t xml:space="preserve"> See /usr/share/common-licenses/LGPL-2 on your debian system.</w:t>
      </w:r>
    </w:p>
    <w:p w14:paraId="54304FCB" w14:textId="77777777" w:rsidR="00425AAE" w:rsidRDefault="00425AAE">
      <w:r>
        <w:lastRenderedPageBreak/>
        <w:t>The directory pango/mini-fribidi is copyright Â© 1999,2000 Dov Grobgeld, 2001,2002 Behdad Esfahbod and is distributed under the following terms:</w:t>
      </w:r>
    </w:p>
    <w:p w14:paraId="5C720339"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1CF291CD"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20D03520" w14:textId="77777777" w:rsidR="00425AAE" w:rsidRDefault="00425AAE">
      <w:r>
        <w:t xml:space="preserve">  You should have received a copy of the GNU Lesser General Public License   along with this library, in a file named COPYING; if not, write to the   Free Software Foundation, Inc., 59 Temple Place, Suite 330,   Boston, MA 02111-1307, USA</w:t>
      </w:r>
    </w:p>
    <w:p w14:paraId="6E92C352" w14:textId="77777777" w:rsidR="00425AAE" w:rsidRDefault="00425AAE">
      <w:r>
        <w:t xml:space="preserve">  On Debian systems the full text of the GNU Lesser General Public License can   be found in the `/usr/share/common-licenses/LGPL-2.1' file.</w:t>
      </w:r>
    </w:p>
    <w:p w14:paraId="0F5C118F" w14:textId="77777777" w:rsidR="00425AAE" w:rsidRDefault="00425AAE">
      <w:r>
        <w:t>The file tests/GraphemeBreakTest.txt is copyright Â© 1991-2014 Unicode, Inc and is distributed under the following terms:</w:t>
      </w:r>
    </w:p>
    <w:p w14:paraId="5A1A5CA9" w14:textId="77777777" w:rsidR="00425AAE" w:rsidRDefault="00425AAE">
      <w:r>
        <w:t xml:space="preserve">  Copyright Â© 1991-2014 Unicode, Inc. All rights reserved. Distributed under   the Terms of Use in http://www.unicode.org/copyright.html.</w:t>
      </w:r>
    </w:p>
    <w:p w14:paraId="4061A4B3" w14:textId="77777777" w:rsidR="00425AAE" w:rsidRDefault="00425AAE">
      <w:r>
        <w:t xml:space="preserve">  Permission is hereby granted, free of charge, to any person obtaining a copy   of the Unicode data files and any associated documentation (the Data Files)   or Unicode software and any associated documentation (the Software) to deal   in the Data Files or Software without restriction, including without   limitation the rights to use, copy, modify, merge, publish, distribute,   and/or sell copies of the Data Files or Software, and to permit persons to   whom the Data Files or Software are furnished to do so, provided that (a) the   above copyright notice(s) and this permission notice appear with all copies   of the Data Files or Software, (b) both the above copyright notice(s) and   this permission notice appear in associated documentation, and (c) there is   clear notice in each modified Data File or in the Software as well as in the   documentation associated with the Data File(s) or Software that the data or   software has been modified.</w:t>
      </w:r>
    </w:p>
    <w:p w14:paraId="7CF830AE" w14:textId="77777777" w:rsidR="00425AAE" w:rsidRDefault="00425AAE">
      <w:r>
        <w:t xml:space="preserve">  THE DATA FILES AND SOFTWARE ARE PROVIDED AS IS, WITHOUT WARRANTY OF ANY   KIND, EXPRESS OR IMPLIED, INCLUDING BUT NOT LIMITED TO THE WARRANTIES OF   MERCHANTABILITY, FITNESS FOR A PARTICULAR PURPOSE AND NONINFRINGEMENT OF   THIRD PARTY RIGHTS. IN NO EVENT SHALL THE COPYRIGHT HOLDER OR HOLDERS   INCLUDED IN THIS NOTICE BE LIABLE FOR ANY CLAIM, OR ANY SPECIAL INDIRECT OR   CONSEQUENTIAL DAMAGES, OR ANY DAMAGES WHATSOEVER RESULTING FROM LOSS OF USE,   DATA OR PROFITS, WHETHER IN AN ACTION OF CONTRACT, NEGLIGENCE OR OTHER   TORTIOUS ACTION, ARISING OUT OF OR IN CONNECTION WITH THE USE OR PERFORMANCE   OF THE DATA FILES OR SOFTWARE.</w:t>
      </w:r>
    </w:p>
    <w:p w14:paraId="58707241" w14:textId="77777777" w:rsidR="00425AAE" w:rsidRDefault="00425AAE">
      <w:r>
        <w:t xml:space="preserve">  Except as contained in this notice, the name of a copyright holder shall not   be used in advertising or otherwise to promote the sale, use or other   dealings in these Data Files or Software without prior written authorization   of the copyright holder. [END FILE=pango1.0-1.36.3/debian/copyright]</w:t>
      </w:r>
    </w:p>
    <w:p w14:paraId="6CDC08F1" w14:textId="77777777" w:rsidR="00425AAE" w:rsidRDefault="00425AAE" w:rsidP="000727EF">
      <w:pPr>
        <w:pStyle w:val="Heading2"/>
      </w:pPr>
      <w:r>
        <w:lastRenderedPageBreak/>
        <w:t xml:space="preserve"> </w:t>
      </w:r>
      <w:bookmarkStart w:id="512" w:name="_Toc399938329"/>
      <w:r>
        <w:t>paramiko (version 1.14.0):</w:t>
      </w:r>
      <w:bookmarkEnd w:id="512"/>
    </w:p>
    <w:p w14:paraId="505003E1" w14:textId="77777777" w:rsidR="00425AAE" w:rsidRDefault="00425AAE" w:rsidP="000727EF">
      <w:pPr>
        <w:pStyle w:val="Heading3"/>
      </w:pPr>
      <w:r>
        <w:t>paramiko-1.14.0/debian/copyright:</w:t>
      </w:r>
    </w:p>
    <w:p w14:paraId="28B1B22B" w14:textId="77777777" w:rsidR="00425AAE" w:rsidRDefault="00425AAE">
      <w:r>
        <w:t>[BEGIN FILE=paramiko-1.14.0/debian/copyright] This package was debianized by Guido Guenther &lt;agx@debian.org&gt; on Mon, 31 Jan 2005 11:24:37 +0100.</w:t>
      </w:r>
    </w:p>
    <w:p w14:paraId="440CF6E2" w14:textId="77777777" w:rsidR="00425AAE" w:rsidRDefault="00425AAE">
      <w:r>
        <w:t>It was downloaded from http://www.lag.net/paramiko/download/</w:t>
      </w:r>
    </w:p>
    <w:p w14:paraId="40681F15" w14:textId="77777777" w:rsidR="00425AAE" w:rsidRDefault="00425AAE">
      <w:r>
        <w:t>Upstream Author: Robey Pointer &lt;robey@lag.net&gt;</w:t>
      </w:r>
    </w:p>
    <w:p w14:paraId="757D4071" w14:textId="77777777" w:rsidR="00425AAE" w:rsidRDefault="00425AAE">
      <w:r>
        <w:t>Copyright 2003, 2004, 2005, 2006 Robey Pointer</w:t>
      </w:r>
    </w:p>
    <w:p w14:paraId="611E2AC1" w14:textId="77777777" w:rsidR="00425AAE" w:rsidRDefault="00425AAE">
      <w:r>
        <w:t xml:space="preserve">   Paramiko is free software; you can redistribute it and/or modify it under the    terms of the GNU Lesser General Public License as published by the Free    Software Foundation; either version 2.1 of the License, or (at your option)    any later version.</w:t>
      </w:r>
    </w:p>
    <w:p w14:paraId="5D5B2A1E" w14:textId="77777777" w:rsidR="00425AAE" w:rsidRDefault="00425AAE">
      <w:r>
        <w:t xml:space="preserve">   Paramiko is distrubuted in the hope that it will be useful, but WITHOUT ANY    WARRANTY; without even the implied warranty of MERCHANTABILITY or FITNESS FOR    A PARTICULAR PURPOSE.  See the GNU Lesser General Public License for more    details.</w:t>
      </w:r>
    </w:p>
    <w:p w14:paraId="0D6BB258" w14:textId="77777777" w:rsidR="00425AAE" w:rsidRDefault="00425AAE">
      <w:r>
        <w:t xml:space="preserve">   You should have received a copy of the GNU Lesser General Public License    along with Paramiko; if not, write to the Free Software Foundation, Inc.,    51 Franklin Street, Fifth Floor, Boston, MA  02110-1301, USA.</w:t>
      </w:r>
    </w:p>
    <w:p w14:paraId="77A58D97" w14:textId="77777777" w:rsidR="00425AAE" w:rsidRDefault="00425AAE">
      <w:r>
        <w:t>On Debian GNU/Linux systems, the complete text of the Lesser GNU General Public License can be found in `/usr/share/common-licenses/LGPL-2.1'. [END FILE=paramiko-1.14.0/debian/copyright]</w:t>
      </w:r>
    </w:p>
    <w:p w14:paraId="2535DFD4" w14:textId="77777777" w:rsidR="00425AAE" w:rsidRDefault="00425AAE" w:rsidP="000727EF">
      <w:pPr>
        <w:pStyle w:val="Heading2fegan"/>
      </w:pPr>
      <w:bookmarkStart w:id="513" w:name="_Toc399938330"/>
      <w:r>
        <w:t>paramiko-1.14.1</w:t>
      </w:r>
      <w:bookmarkEnd w:id="513"/>
    </w:p>
    <w:p w14:paraId="1ED8992A" w14:textId="77777777" w:rsidR="00425AAE" w:rsidRDefault="00425AAE" w:rsidP="00053D4A">
      <w:r>
        <w:tab/>
        <w:t>LGPL 2.1</w:t>
      </w:r>
      <w:r>
        <w:tab/>
        <w:t>http://www.gnu.org/licenses/lgpl-2.1.txt</w:t>
      </w:r>
    </w:p>
    <w:p w14:paraId="7678AF3B" w14:textId="77777777" w:rsidR="00425AAE" w:rsidRDefault="00425AAE" w:rsidP="000727EF">
      <w:pPr>
        <w:pStyle w:val="Heading2"/>
      </w:pPr>
      <w:r>
        <w:t xml:space="preserve"> </w:t>
      </w:r>
      <w:bookmarkStart w:id="514" w:name="_Toc399938331"/>
      <w:r>
        <w:t>parted (version 3.2):</w:t>
      </w:r>
      <w:bookmarkEnd w:id="514"/>
    </w:p>
    <w:p w14:paraId="0EE75582" w14:textId="77777777" w:rsidR="00425AAE" w:rsidRDefault="00425AAE" w:rsidP="000727EF">
      <w:pPr>
        <w:pStyle w:val="Heading3"/>
      </w:pPr>
      <w:r>
        <w:t>parted-3.2/debian/copyright:</w:t>
      </w:r>
    </w:p>
    <w:p w14:paraId="5BC8256E" w14:textId="77777777" w:rsidR="00425AAE" w:rsidRDefault="00425AAE">
      <w:r>
        <w:t>[BEGIN FILE=parted-3.2/debian/copyright] This package was debianized by Timshel Knoll &lt;timshel@debian.org&gt; on Fri,  5 Nov 1999 18:11:28 +1100.</w:t>
      </w:r>
    </w:p>
    <w:p w14:paraId="2850D88F" w14:textId="77777777" w:rsidR="00425AAE" w:rsidRDefault="00425AAE">
      <w:r>
        <w:t>It was downloaded from ftp://ftp.gnu.org/gnu/parted/</w:t>
      </w:r>
    </w:p>
    <w:p w14:paraId="4090B97F" w14:textId="77777777" w:rsidR="00425AAE" w:rsidRDefault="00425AAE">
      <w:r>
        <w:t>Upstream Authors: Andrew Clausen &lt;clausen@gnu.org&gt;                   Lennert Buytanhek &lt;buytenh@gnu.org&gt;                   Matthew Wilson &lt;msw@redhat.com&gt;</w:t>
      </w:r>
    </w:p>
    <w:p w14:paraId="0B2904EC" w14:textId="77777777" w:rsidR="00425AAE" w:rsidRDefault="00425AAE">
      <w:r>
        <w:t>Copyright:</w:t>
      </w:r>
    </w:p>
    <w:p w14:paraId="3FAE85A9" w14:textId="77777777" w:rsidR="00425AAE" w:rsidRDefault="00425AAE">
      <w:r>
        <w:t xml:space="preserve">    Copyright (C) 1998-2007  Free Software Foundation, Inc.</w:t>
      </w:r>
    </w:p>
    <w:p w14:paraId="254A7984" w14:textId="77777777" w:rsidR="00425AAE" w:rsidRDefault="00425AAE">
      <w:r>
        <w:t xml:space="preserve">    This program is free software: you can redistribute it and/or modify     it under the terms of the GNU General Public License as published by     the Free Software Foundation, either version 3 of the License, or     (at your option) any later version.</w:t>
      </w:r>
    </w:p>
    <w:p w14:paraId="35247D9E" w14:textId="77777777" w:rsidR="00425AAE" w:rsidRDefault="00425AAE">
      <w:r>
        <w:t xml:space="preserve">    This program is distributed in the hope that it will be useful,     but WITHOUT ANY WARRANTY; without even the implied warranty of     MERCHANTABILITY or FITNESS </w:t>
      </w:r>
      <w:r>
        <w:lastRenderedPageBreak/>
        <w:t>FOR A PARTICULAR PURPOSE.  See the     GNU General Public License for more details.</w:t>
      </w:r>
    </w:p>
    <w:p w14:paraId="53F3E6DF" w14:textId="77777777" w:rsidR="00425AAE" w:rsidRDefault="00425AAE">
      <w:r>
        <w:t>On Debian GNU/Linux systems, the complete text of the GNU General Public License v3 can be found in `/usr/share/common-licenses/GPL-3'.</w:t>
      </w:r>
    </w:p>
    <w:p w14:paraId="4EECD5FF" w14:textId="77777777" w:rsidR="00425AAE" w:rsidRDefault="00425AAE">
      <w:r>
        <w:t xml:space="preserve"> -- Otavio Salvador &lt;otavio@debian.org&gt; Mon, 24 Mar 2008 23:30:11 +0000</w:t>
      </w:r>
    </w:p>
    <w:p w14:paraId="6EDA816F" w14:textId="77777777" w:rsidR="00425AAE" w:rsidRDefault="00425AAE">
      <w:r>
        <w:t xml:space="preserve"> The info documentation, contained in the parted-doc package, is licensed as follows:</w:t>
      </w:r>
    </w:p>
    <w:p w14:paraId="4FA46B72" w14:textId="77777777" w:rsidR="00425AAE" w:rsidRDefault="00425AAE">
      <w:r>
        <w:t xml:space="preserve">    Copyright (C) 1999-2009 Free Software Foundation, Inc.</w:t>
      </w:r>
    </w:p>
    <w:p w14:paraId="71BAD272" w14:textId="77777777" w:rsidR="00425AAE" w:rsidRDefault="00425AAE">
      <w:r>
        <w:t xml:space="preserve">    Permission is granted to copy, distribute and/or modify this document     under the terms of the GNU Free Documentation License, Version 1.1 or     any later version published by the Free Software Foundation; with no     Invariant Sections, with no Front-Cover Texts, and with no Back-Cover     Texts.  A copy of the license is included in the section entitled ``GNU     Free Documentation License''.</w:t>
      </w:r>
    </w:p>
    <w:p w14:paraId="27285E0B" w14:textId="77777777" w:rsidR="00425AAE" w:rsidRDefault="00425AAE">
      <w:r>
        <w:t>(Note that, since this specifies no unmodifiable sections, the documentation is free per http://www.debian.org/vote/2006/vote_001#outcome.)</w:t>
      </w:r>
    </w:p>
    <w:p w14:paraId="52ACA4EF" w14:textId="77777777" w:rsidR="00425AAE" w:rsidRDefault="00425AAE">
      <w:r>
        <w:t>The complete text of the GNU FDL 1.1, taken from Appendix A to parted.info, follows.</w:t>
      </w:r>
    </w:p>
    <w:p w14:paraId="444055F7" w14:textId="77777777" w:rsidR="00425AAE" w:rsidRDefault="00425AAE">
      <w:r>
        <w:t>A.1 GNU Free Documentation License ==================================</w:t>
      </w:r>
    </w:p>
    <w:p w14:paraId="732EC935" w14:textId="77777777" w:rsidR="00425AAE" w:rsidRDefault="00425AAE">
      <w:r>
        <w:t xml:space="preserve">                        Version 1.1, March 2000</w:t>
      </w:r>
    </w:p>
    <w:p w14:paraId="64E9E658" w14:textId="77777777" w:rsidR="00425AAE" w:rsidRDefault="00425AAE">
      <w:r>
        <w:t xml:space="preserve">     Copyright (C) 2000 Free Software Foundation, Inc.      51 Franklin St, Fifth Floor, Boston, MA 02110-1301, USA</w:t>
      </w:r>
    </w:p>
    <w:p w14:paraId="7C36B3FA" w14:textId="77777777" w:rsidR="00425AAE" w:rsidRDefault="00425AAE">
      <w:r>
        <w:t xml:space="preserve">     Everyone is permitted to copy and distribute verbatim copies      of this license document, but changing it is not allowed.</w:t>
      </w:r>
    </w:p>
    <w:p w14:paraId="59A3813E" w14:textId="77777777" w:rsidR="00425AAE" w:rsidRDefault="00425AAE">
      <w:r>
        <w:t xml:space="preserve">  0. PREAMBLE</w:t>
      </w:r>
    </w:p>
    <w:p w14:paraId="70A21870" w14:textId="77777777" w:rsidR="00425AAE" w:rsidRDefault="00425AAE">
      <w:r>
        <w:t xml:space="preserve">     The purpose of this License is to make a manual, textbook, or other      written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14:paraId="159076A1" w14:textId="77777777" w:rsidR="00425AAE" w:rsidRDefault="00425AAE">
      <w:r>
        <w:t xml:space="preserve">     This License is a kind of copyleft, which means that derivative      works of the document must themselves be free in the same sense.      It complements the GNU General Public License, which is a copyleft      license designed for free software.</w:t>
      </w:r>
    </w:p>
    <w:p w14:paraId="6223AE5E" w14:textId="77777777" w:rsidR="00425AAE" w:rsidRDefault="00425AAE">
      <w:r>
        <w:t xml:space="preserve">     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14:paraId="0DE5289D" w14:textId="77777777" w:rsidR="00425AAE" w:rsidRDefault="00425AAE">
      <w:r>
        <w:t xml:space="preserve">  1. APPLICABILITY AND DEFINITIONS</w:t>
      </w:r>
    </w:p>
    <w:p w14:paraId="2B53C80F" w14:textId="77777777" w:rsidR="00425AAE" w:rsidRDefault="00425AAE">
      <w:r>
        <w:t xml:space="preserve">     This License applies to any manual or other work that contains a      notice placed by the copyright holder saying it can be distributed      under the terms of this License.  The Document, below, refers to      any such manual or work.  Any member of the public is a licensee,      and is addressed as you.</w:t>
      </w:r>
    </w:p>
    <w:p w14:paraId="482EA3B1" w14:textId="77777777" w:rsidR="00425AAE" w:rsidRDefault="00425AAE">
      <w:r>
        <w:lastRenderedPageBreak/>
        <w:t xml:space="preserve">     A Modified Version of the Document means any work containing the      Document or a portion of it, either copied verbatim, or with      modifications and/or translated into another language.</w:t>
      </w:r>
    </w:p>
    <w:p w14:paraId="404A98A4" w14:textId="77777777" w:rsidR="00425AAE" w:rsidRDefault="00425AAE">
      <w:r>
        <w:t xml:space="preserve">     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(For example,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14:paraId="08CE8F2B" w14:textId="77777777" w:rsidR="00425AAE" w:rsidRDefault="00425AAE">
      <w:r>
        <w:t xml:space="preserve">     The Invariant Sections are certain Secondary Sections whose      titles are designated, as being those of Invariant Sections, in      the notice that says that the Document is released under this      License.</w:t>
      </w:r>
    </w:p>
    <w:p w14:paraId="775711F3" w14:textId="77777777" w:rsidR="00425AAE" w:rsidRDefault="00425AAE">
      <w:r>
        <w:t xml:space="preserve">     The Cover Texts are certain short passages of text that are      listed, as Front-Cover Texts or Back-Cover Texts, in the notice      that says that the Document is released under this License.</w:t>
      </w:r>
    </w:p>
    <w:p w14:paraId="6258935B" w14:textId="77777777" w:rsidR="00425AAE" w:rsidRDefault="00425AAE">
      <w:r>
        <w:t xml:space="preserve">     A Transparent copy of the Document means a machine-readable copy,      represented in a format whose specification is available to the      general public, whose contents can be viewed and edited directly      and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has been designed      to thwart or discourage subsequent modification by readers is not      Transparent.  A copy that is not Transparent is called Opaque.</w:t>
      </w:r>
    </w:p>
    <w:p w14:paraId="7B1A0277" w14:textId="77777777" w:rsidR="00425AAE" w:rsidRDefault="00425AAE">
      <w:r>
        <w:t xml:space="preserve">     Examples of suitable formats for Transparent copies include plain      ASCII without markup, Texinfo input format, LaTeX input format,      SGML or XML using a publicly available DTD, and      standard-conforming simple HTML designed for human modification.      Opaque formats include PostScript, PDF, proprietary formats that      can be read and edited only by proprietary word processors, SGML      or XML for which the DTD and/or processing tools are not generally      available, and the machine-generated HTML produced by some word      processors for output purposes only.</w:t>
      </w:r>
    </w:p>
    <w:p w14:paraId="2FDD8B77" w14:textId="77777777" w:rsidR="00425AAE" w:rsidRDefault="00425AAE">
      <w:r>
        <w:t xml:space="preserve">     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14:paraId="613C0E00" w14:textId="77777777" w:rsidR="00425AAE" w:rsidRDefault="00425AAE">
      <w:r>
        <w:t xml:space="preserve">  2. VERBATIM COPYING</w:t>
      </w:r>
    </w:p>
    <w:p w14:paraId="57F1F190" w14:textId="77777777" w:rsidR="00425AAE" w:rsidRDefault="00425AAE">
      <w:r>
        <w:t xml:space="preserve">     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w:t>
      </w:r>
      <w:r>
        <w:lastRenderedPageBreak/>
        <w:t>exchange for copies.  If you      distribute a large enough number of copies you must also follow      the conditions in section 3.</w:t>
      </w:r>
    </w:p>
    <w:p w14:paraId="77CCF9CD" w14:textId="77777777" w:rsidR="00425AAE" w:rsidRDefault="00425AAE">
      <w:r>
        <w:t xml:space="preserve">     You may also lend copies, under the same conditions stated above,      and you may publicly display copies.</w:t>
      </w:r>
    </w:p>
    <w:p w14:paraId="0D981B2C" w14:textId="77777777" w:rsidR="00425AAE" w:rsidRDefault="00425AAE">
      <w:r>
        <w:t xml:space="preserve">  3. COPYING IN QUANTITY</w:t>
      </w:r>
    </w:p>
    <w:p w14:paraId="1F571777" w14:textId="77777777" w:rsidR="00425AAE" w:rsidRDefault="00425AAE">
      <w:r>
        <w:t xml:space="preserve">     If you publish printed copies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14:paraId="6B2BF7B6" w14:textId="77777777" w:rsidR="00425AAE" w:rsidRDefault="00425AAE">
      <w:r>
        <w:t xml:space="preserve">     If the required texts for either cover are too voluminous to fit      legibly, you should put the first ones listed (as many as fit      reasonably) on the actual cover, and continue the rest onto      adjacent pages.</w:t>
      </w:r>
    </w:p>
    <w:p w14:paraId="10CAE5E6" w14:textId="77777777" w:rsidR="00425AAE" w:rsidRDefault="00425AAE">
      <w:r>
        <w:t xml:space="preserve">     If you publish or distribute Opaque copies of the Document      numbering more than 100, you must either include a      machine-readable Transparent copy along with each Opaque copy, or      state in or with each Opaque copy a publicly-accessible      computer-network location containing a complete Transparent copy      of the Document, free of added material, which the general      network-using public has access to download anonymously at no      charge using public-standard network protocols.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14:paraId="52E267DE" w14:textId="77777777" w:rsidR="00425AAE" w:rsidRDefault="00425AAE">
      <w:r>
        <w:t xml:space="preserve">     It is requested, but not required, that you contact the authors of      the Document well before redistributing any large number of      copies, to give them a chance to provide you with an updated      version of the Document.</w:t>
      </w:r>
    </w:p>
    <w:p w14:paraId="52B79C25" w14:textId="77777777" w:rsidR="00425AAE" w:rsidRDefault="00425AAE">
      <w:r>
        <w:t xml:space="preserve">  4. MODIFICATIONS</w:t>
      </w:r>
    </w:p>
    <w:p w14:paraId="68EE11E1" w14:textId="77777777" w:rsidR="00425AAE" w:rsidRDefault="00425AAE">
      <w:r>
        <w:t xml:space="preserve">     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14:paraId="1030C7CC" w14:textId="77777777" w:rsidR="00425AAE" w:rsidRDefault="00425AAE">
      <w:r>
        <w:t xml:space="preserve">       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14:paraId="3A6D9588" w14:textId="77777777" w:rsidR="00425AAE" w:rsidRDefault="00425AAE">
      <w:r>
        <w:t xml:space="preserve">       B. List on the Title Page, as authors, one or more persons or           entities responsible for authorship of the modifications in           the Modified Version, together </w:t>
      </w:r>
      <w:r>
        <w:lastRenderedPageBreak/>
        <w:t>with at least five of the           principal authors of the Document (all of its principal           authors, if it has less than five).</w:t>
      </w:r>
    </w:p>
    <w:p w14:paraId="190E53A2" w14:textId="77777777" w:rsidR="00425AAE" w:rsidRDefault="00425AAE">
      <w:r>
        <w:t xml:space="preserve">       C. State on the Title page the name of the publisher of the           Modified Version, as the publisher.</w:t>
      </w:r>
    </w:p>
    <w:p w14:paraId="55AB1D6E" w14:textId="77777777" w:rsidR="00425AAE" w:rsidRDefault="00425AAE">
      <w:r>
        <w:t xml:space="preserve">       D. Preserve all the copyright notices of the Document.</w:t>
      </w:r>
    </w:p>
    <w:p w14:paraId="2094EBEA" w14:textId="77777777" w:rsidR="00425AAE" w:rsidRDefault="00425AAE">
      <w:r>
        <w:t xml:space="preserve">       E. Add an appropriate copyright notice for your modifications           adjacent to the other copyright notices.</w:t>
      </w:r>
    </w:p>
    <w:p w14:paraId="0C2B3984" w14:textId="77777777" w:rsidR="00425AAE" w:rsidRDefault="00425AAE">
      <w:r>
        <w:t xml:space="preserve">       F. Include, immediately after the copyright notices, a license           notice giving the public permission to use the Modified           Version under the terms of this License, in the form shown in           the Addendum below.</w:t>
      </w:r>
    </w:p>
    <w:p w14:paraId="714A37B2" w14:textId="77777777" w:rsidR="00425AAE" w:rsidRDefault="00425AAE">
      <w:r>
        <w:t xml:space="preserve">       G. Preserve in that license notice the full lists of Invariant           Sections and required Cover Texts given in the Document's           license notice.</w:t>
      </w:r>
    </w:p>
    <w:p w14:paraId="47479117" w14:textId="77777777" w:rsidR="00425AAE" w:rsidRDefault="00425AAE">
      <w:r>
        <w:t xml:space="preserve">       H. Include an unaltered copy of this License.</w:t>
      </w:r>
    </w:p>
    <w:p w14:paraId="1F95E8B6" w14:textId="77777777" w:rsidR="00425AAE" w:rsidRDefault="00425AAE">
      <w:r>
        <w:t xml:space="preserve">       I. Preserve the section entitled History, and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14:paraId="550D6149" w14:textId="77777777" w:rsidR="00425AAE" w:rsidRDefault="00425AAE">
      <w:r>
        <w:t xml:space="preserve">       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14:paraId="7D5A1F2F" w14:textId="77777777" w:rsidR="00425AAE" w:rsidRDefault="00425AAE">
      <w:r>
        <w:t xml:space="preserve">       K. In any section entitled Acknowledgments or Dedications,           preserve the section's title, and preserve in the section all           the substance and tone of each of the contributor           acknowledgments and/or dedications given therein.</w:t>
      </w:r>
    </w:p>
    <w:p w14:paraId="056B3CF9" w14:textId="77777777" w:rsidR="00425AAE" w:rsidRDefault="00425AAE">
      <w:r>
        <w:t xml:space="preserve">       L. Preserve all the Invariant Sections of the Document,           unaltered in their text and in their titles.  Section numbers           or the equivalent are not considered part of the section           titles.</w:t>
      </w:r>
    </w:p>
    <w:p w14:paraId="7E0EC956" w14:textId="77777777" w:rsidR="00425AAE" w:rsidRDefault="00425AAE">
      <w:r>
        <w:t xml:space="preserve">       M. Delete any section entitled Endorsements.  Such a section           may not be included in the Modified Version.</w:t>
      </w:r>
    </w:p>
    <w:p w14:paraId="184EE0E1" w14:textId="77777777" w:rsidR="00425AAE" w:rsidRDefault="00425AAE">
      <w:r>
        <w:t xml:space="preserve">       N. Do not retitle any existing section as Endorsements or to           conflict in title with any Invariant Section.</w:t>
      </w:r>
    </w:p>
    <w:p w14:paraId="2515DC4D" w14:textId="77777777" w:rsidR="00425AAE" w:rsidRDefault="00425AAE">
      <w:r>
        <w:t xml:space="preserve">     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14:paraId="52B1312A" w14:textId="77777777" w:rsidR="00425AAE" w:rsidRDefault="00425AAE">
      <w:r>
        <w:t xml:space="preserve">     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14:paraId="72B80520" w14:textId="77777777" w:rsidR="00425AAE" w:rsidRDefault="00425AAE">
      <w:r>
        <w:lastRenderedPageBreak/>
        <w:t xml:space="preserve">     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14:paraId="18A999E8" w14:textId="77777777" w:rsidR="00425AAE" w:rsidRDefault="00425AAE">
      <w:r>
        <w:t xml:space="preserve">     The author(s) and publisher(s) of the Document do not by this      License give permission to use their names for publicity for or to      assert or imply endorsement of any Modified Version.</w:t>
      </w:r>
    </w:p>
    <w:p w14:paraId="3D8227BB" w14:textId="77777777" w:rsidR="00425AAE" w:rsidRDefault="00425AAE">
      <w:r>
        <w:t xml:space="preserve">  5. COMBINING DOCUMENTS</w:t>
      </w:r>
    </w:p>
    <w:p w14:paraId="453B1197" w14:textId="77777777" w:rsidR="00425AAE" w:rsidRDefault="00425AAE">
      <w:r>
        <w:t xml:space="preserve">     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w:t>
      </w:r>
    </w:p>
    <w:p w14:paraId="061EB3D6" w14:textId="77777777" w:rsidR="00425AAE" w:rsidRDefault="00425AAE">
      <w:r>
        <w:t xml:space="preserve">     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14:paraId="62E5D462" w14:textId="77777777" w:rsidR="00425AAE" w:rsidRDefault="00425AAE">
      <w:r>
        <w:t xml:space="preserve">     In the combination, you must combine any sections entitled      History in the various original documents, forming one section      entitled History; likewise combine any sections entitled      Acknowledgments, and any sections entitled Dedications.  You      must delete all sections entitled Endorsements.</w:t>
      </w:r>
    </w:p>
    <w:p w14:paraId="2611A3EC" w14:textId="77777777" w:rsidR="00425AAE" w:rsidRDefault="00425AAE">
      <w:r>
        <w:t xml:space="preserve">  6. COLLECTIONS OF DOCUMENTS</w:t>
      </w:r>
    </w:p>
    <w:p w14:paraId="0DCA52EE" w14:textId="77777777" w:rsidR="00425AAE" w:rsidRDefault="00425AAE">
      <w:r>
        <w:t xml:space="preserve">     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14:paraId="25DC1ECC" w14:textId="77777777" w:rsidR="00425AAE" w:rsidRDefault="00425AAE">
      <w:r>
        <w:t xml:space="preserve">     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14:paraId="089643A4" w14:textId="77777777" w:rsidR="00425AAE" w:rsidRDefault="00425AAE">
      <w:r>
        <w:t xml:space="preserve">  7. AGGREGATION WITH INDEPENDENT WORKS</w:t>
      </w:r>
    </w:p>
    <w:p w14:paraId="07ADA1A7" w14:textId="77777777" w:rsidR="00425AAE" w:rsidRDefault="00425AAE">
      <w:r>
        <w:t xml:space="preserve">     A compilation of the Document or its derivatives with other      separate and independent documents or works, in or on a volume of      a storage or distribution medium, does not as a whole count as a      Modified Version of the Document, provided no compilation      copyright is claimed for the compilation.  Such a compilation is      called an aggregate, and this License does not apply to the      other self-contained </w:t>
      </w:r>
      <w:r>
        <w:lastRenderedPageBreak/>
        <w:t>works thus compiled with the Document, on      account of their being thus compiled, if they are not themselves      derivative works of the Document.</w:t>
      </w:r>
    </w:p>
    <w:p w14:paraId="2B1F4A8D" w14:textId="77777777" w:rsidR="00425AAE" w:rsidRDefault="00425AAE">
      <w:r>
        <w:t xml:space="preserve">     If the Cover Text requirement of section 3 is applicable to these      copies of the Document, then if the Document is less than one      quarter of the entire aggregate, the Document's Cover Texts may be      placed on covers that surround only the Document within the      aggregate.  Otherwise they must appear on covers around the whole      aggregate.</w:t>
      </w:r>
    </w:p>
    <w:p w14:paraId="6A7BD69E" w14:textId="77777777" w:rsidR="00425AAE" w:rsidRDefault="00425AAE">
      <w:r>
        <w:t xml:space="preserve">  8. TRANSLATION</w:t>
      </w:r>
    </w:p>
    <w:p w14:paraId="2BE54B9C" w14:textId="77777777" w:rsidR="00425AAE" w:rsidRDefault="00425AAE">
      <w:r>
        <w:t xml:space="preserve">     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provided that you also include the      original English version of this License.  In case of a      disagreement between the translation and the original English      version of this License, the original English version will prevail.</w:t>
      </w:r>
    </w:p>
    <w:p w14:paraId="16925BD8" w14:textId="77777777" w:rsidR="00425AAE" w:rsidRDefault="00425AAE">
      <w:r>
        <w:t xml:space="preserve">  9. TERMINATION</w:t>
      </w:r>
    </w:p>
    <w:p w14:paraId="07DA1B7A" w14:textId="77777777" w:rsidR="00425AAE" w:rsidRDefault="00425AAE">
      <w:r>
        <w:t xml:space="preserve">     You may not copy, modify, sublicense, or distribute the Document      except as expressly provided for under this License.  Any other      attempt to copy, modify, sublicense or distribute the Document is      void, and will automatically terminate your rights under this      License.  However, parties who have received copies, or rights,      from you under this License will not have their licenses      terminated so long as such parties remain in full compliance.</w:t>
      </w:r>
    </w:p>
    <w:p w14:paraId="555CDF07" w14:textId="77777777" w:rsidR="00425AAE" w:rsidRDefault="00425AAE">
      <w:r>
        <w:t xml:space="preserve"> 10. FUTURE REVISIONS OF THIS LICENSE</w:t>
      </w:r>
    </w:p>
    <w:p w14:paraId="66E4E2DC" w14:textId="77777777" w:rsidR="00425AAE" w:rsidRDefault="00425AAE">
      <w:r>
        <w:t xml:space="preserve">     The Free Software Foundation may publish new, revised versions of      the GNU Free Documentation License from time to time.  Such new      versions will be similar in spirit to the present version, but may      differ in detail to address new problems or concerns.  See      `http://www.gnu.org/copyleft/'.</w:t>
      </w:r>
    </w:p>
    <w:p w14:paraId="75E01186" w14:textId="77777777" w:rsidR="00425AAE" w:rsidRDefault="00425AAE">
      <w:r>
        <w:t xml:space="preserve">     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w:t>
      </w:r>
    </w:p>
    <w:p w14:paraId="300D2855" w14:textId="77777777" w:rsidR="00425AAE" w:rsidRDefault="00425AAE">
      <w:r>
        <w:t>A.1.1 ADDENDUM: How to use this License for your documents ----------------------------------------------------------</w:t>
      </w:r>
    </w:p>
    <w:p w14:paraId="03D11907" w14:textId="77777777" w:rsidR="00425AAE" w:rsidRDefault="00425AAE">
      <w:r>
        <w:t>To use this License in a document you have written, include a copy of the License in the document and put the following copyright and license notices just after the title page:</w:t>
      </w:r>
    </w:p>
    <w:p w14:paraId="07B9D459" w14:textId="77777777" w:rsidR="00425AAE" w:rsidRDefault="00425AAE">
      <w:r>
        <w:t xml:space="preserve">       Copyright (C)  YEAR  YOUR NAME.        Permission is granted to copy, distribute and/or modify this document        under the terms of the GNU Free Documentation License, Version 1.1        or any later version published by the Free Software Foundation;        with the Invariant Sections being LIST THEIR TITLES, with the        Front-Cover Texts being LIST, and with the Back-Cover Texts being LIST.        A copy </w:t>
      </w:r>
      <w:r>
        <w:lastRenderedPageBreak/>
        <w:t>of the license is included in the section entitled ``GNU        Free Documentation License''.</w:t>
      </w:r>
    </w:p>
    <w:p w14:paraId="7F1413A6" w14:textId="77777777" w:rsidR="00425AAE" w:rsidRDefault="00425AAE">
      <w:r>
        <w:t xml:space="preserve">  If you have no Invariant Sections, write with no Invariant Sections instead of saying which ones are invariant.  If you have no Front-Cover Texts, write no Front-Cover Texts instead of Front-Cover Texts being LIST; likewise for Back-Cover Texts.</w:t>
      </w:r>
    </w:p>
    <w:p w14:paraId="4042C5C9" w14:textId="77777777" w:rsidR="00425AAE" w:rsidRDefault="00425AAE">
      <w:r>
        <w:t xml:space="preserve">  If your document contains nontrivial examples of program code, we recommend releasing these examples in parallel under your choice of free software license, such as the GNU General Public License, to permit their use in free software. [END FILE=parted-3.2/debian/copyright]</w:t>
      </w:r>
    </w:p>
    <w:p w14:paraId="5CAA7ADF" w14:textId="77777777" w:rsidR="00425AAE" w:rsidRDefault="00425AAE" w:rsidP="000727EF">
      <w:pPr>
        <w:pStyle w:val="Heading3"/>
      </w:pPr>
      <w:r>
        <w:t>parted-3.2/build-aux/update-copyright:</w:t>
      </w:r>
    </w:p>
    <w:p w14:paraId="1338A876" w14:textId="77777777" w:rsidR="00425AAE" w:rsidRDefault="00425AAE">
      <w:r>
        <w:t>[BEGIN FILE=parted-3.2/build-aux/update-copyright] eval '(exit $?0)' &amp;&amp; eval 'exec perl -wS -0777 -pi $0 ${1+$@}'   &amp; eval 'exec perl -wS -0777 -pi $0 $argv:q'     if 0; # Update an FSF copyright year list to include the current year.</w:t>
      </w:r>
    </w:p>
    <w:p w14:paraId="7FA37C79" w14:textId="77777777" w:rsidR="00425AAE" w:rsidRDefault="00425AAE">
      <w:r>
        <w:t>my $VERSION = '2013-01-03.09:41'; # UTC</w:t>
      </w:r>
    </w:p>
    <w:p w14:paraId="3DEB2458" w14:textId="77777777" w:rsidR="00425AAE" w:rsidRDefault="00425AAE">
      <w:r>
        <w:t># Copyright (C) 2009-2014 Free Software Foundation, Inc. # # This program is free software: you can redistribute it and/or modify # it under the terms of the GNU General Public License as published by # the Free Software Foundation; either version 3, or (at your option) # any later version. # # This program is distributed in the hope that it will be useful, # but WITHOUT ANY WARRANTY; without even the implied warranty of # MERCHANTABILITY or FITNESS FOR A PARTICULAR PURPOSE.  See the # GNU General Public License for more details. # # You should have received a copy of the GNU General Public License # along with this program.  If not, see &lt;http://www.gnu.org/licenses/&gt;.</w:t>
      </w:r>
    </w:p>
    <w:p w14:paraId="00DE1D83" w14:textId="77777777" w:rsidR="00425AAE" w:rsidRDefault="00425AAE">
      <w:r>
        <w:t># Written by Jim Meyering and Joel E. Denny</w:t>
      </w:r>
    </w:p>
    <w:p w14:paraId="641EE063" w14:textId="77777777" w:rsidR="00425AAE" w:rsidRDefault="00425AAE">
      <w:r>
        <w:t xml:space="preserve"># The arguments to this script should be names of files that contain # copyright statements to be updated.  The copyright holder's name # defaults to Free Software Foundation, Inc. but may be changed to # any other name by using the UPDATE_COPYRIGHT_HOLDER environment # variable. # # For example, you might wish to use the update-copyright target rule # in maint.mk from gnulib's maintainer-makefile module. # # Iff a copyright statement is recognized in a file and the final # year is not the current year, then the statement is updated for the # new year and it is reformatted to: # #   1. Fit within 72 columns. #   2. Convert 2-digit years to 4-digit years by prepending 19. #   3. Expand copyright year intervals.  (See Environment variables #      below.) # # A warning is printed for every file for which no copyright # statement is recognized. # # Each file's copyright statement must be formatted correctly in # order to be recognized.  For example, each of these is fine: # #   Copyright @copyright{} 1990-2005, 2007-2009 Free Software #   Foundation, Inc. # #   # Copyright (C) 1990-2005, 2007-2009 Free Software #   # Foundation, Inc. # #   /* #    * Copyright &amp;copy; 90,2005,2007-2009 #    * Free Software Foundation, Inc. #    */ # # However, the following format is not recognized because the line # prefix changes after the first line: # #   ## Copyright (C) 1990-2005, 2007-2009 Free Software #   #  Foundation, Inc. # # However, any correctly formatted copyright statement following # a non-matching copyright statements would be recognized. # # The exact conditions that a file's copyright statement must meet # to be recognized are: # #   1. It is the first copyright statement that meets all of the #      following conditions.  Subsequent copyright </w:t>
      </w:r>
      <w:r>
        <w:lastRenderedPageBreak/>
        <w:t>statements are #      ignored. #   2. Its format is Copyright (C), then a list of copyright years, #      and then the name of the copyright holder. #   3. The (C) takes one of the following forms or is omitted #      entirely: # #        A. (C) #        B. (c) #        C. @copyright{} #        D. &amp;copy; # #   4. The Copyright appears at the beginning of a line, except that it #      may be prefixed by any sequence (e.g., a comment) of no more than #      5 characters -- including white space. #   5. Iff such a prefix is present, the same prefix appears at the #      beginning of each remaining line within the FSF copyright #      statement.  There is one exception in order to support C-style #      comments: if the first line's prefix contains nothing but #      whitespace surrounding a /*, then the prefix for all subsequent #      lines is the same as the first line's prefix except with each of #      / and possibly * replaced by a  .  The replacement of * #      by   is consistent throughout all subsequent lines. #   6. Blank lines, even if preceded by the prefix, do not appear #      within the FSF copyright statement. #   7. Each copyright year is 2 or 4 digits, and years are separated by #      commas or dashes.  Whitespace may appear after commas. # # Environment variables: # #   1. If UPDATE_COPYRIGHT_FORCE=1, a recognized FSF copyright statement #      is reformatted even if it does not need updating for the new #      year.  If unset or set to 0, only updated FSF copyright #      statements are reformatted. #   2. If UPDATE_COPYRIGHT_USE_INTERVALS=1, every series of consecutive #      copyright years (such as 90, 1991, 1992-2007, 2008) in a #      reformatted FSF copyright statement is collapsed to a single #      interval (such as 1990-2008).  If unset or set to 0, all existing #      copyright year intervals in a reformatted FSF copyright statement #      are expanded instead. #      If UPDATE_COPYRIGHT_USE_INTERVALS=2, convert a sequence with gaps #      to the minimal containing range.  For example, convert #      2000, 2004-2007, 2009 to 2000-2009. #   3. For testing purposes, you can set the assumed current year in #      UPDATE_COPYRIGHT_YEAR. #   4. The default maximum line length for a copyright line is 72. #      Set UPDATE_COPYRIGHT_MAX_LINE_LENGTH to use a different length. #   5. Set UPDATE_COPYRIGHT_HOLDER if the copyright holder is other #      than Free Software Foundation, Inc..</w:t>
      </w:r>
    </w:p>
    <w:p w14:paraId="0F931FD8" w14:textId="77777777" w:rsidR="00425AAE" w:rsidRDefault="00425AAE">
      <w:r>
        <w:t>use strict; use warnings;</w:t>
      </w:r>
    </w:p>
    <w:p w14:paraId="1A39534C" w14:textId="77777777" w:rsidR="00425AAE" w:rsidRDefault="00425AAE">
      <w:r>
        <w:t>my $copyright_re = 'Copyright'; my $circle_c_re = '(?:\([cC]\)</w:t>
      </w:r>
    </w:p>
    <w:p w14:paraId="243D5C6F" w14:textId="77777777" w:rsidR="00425AAE" w:rsidRDefault="00425AAE">
      <w:r>
        <w:t>@copyright{}</w:t>
      </w:r>
    </w:p>
    <w:p w14:paraId="610FCF49" w14:textId="77777777" w:rsidR="00425AAE" w:rsidRDefault="00425AAE">
      <w:r>
        <w:t xml:space="preserve">&amp;copy;)'; my $holder = $ENV{UPDATE_COPYRIGHT_HOLDER}; $holder </w:t>
      </w:r>
    </w:p>
    <w:p w14:paraId="36900FDE" w14:textId="77777777" w:rsidR="00425AAE" w:rsidRDefault="00425AAE"/>
    <w:p w14:paraId="4FBD8426" w14:textId="77777777" w:rsidR="00425AAE" w:rsidRDefault="00425AAE">
      <w:r>
        <w:t xml:space="preserve">= 'Free Software Foundation, Inc.'; my $prefix_max = 5; my $margin = $ENV{UPDATE_COPYRIGHT_MAX_LINE_LENGTH}; !$margin </w:t>
      </w:r>
    </w:p>
    <w:p w14:paraId="3483911A" w14:textId="77777777" w:rsidR="00425AAE" w:rsidRDefault="00425AAE"/>
    <w:p w14:paraId="3662707B" w14:textId="77777777" w:rsidR="00425AAE" w:rsidRDefault="00425AAE">
      <w:r>
        <w:t xml:space="preserve"> $margin !~ m/^\d+$/   and $margin = 72;</w:t>
      </w:r>
    </w:p>
    <w:p w14:paraId="7981F6F2" w14:textId="77777777" w:rsidR="00425AAE" w:rsidRDefault="00425AAE">
      <w:r>
        <w:t>my $tab_width = 8;</w:t>
      </w:r>
    </w:p>
    <w:p w14:paraId="09EBA112" w14:textId="77777777" w:rsidR="00425AAE" w:rsidRDefault="00425AAE">
      <w:r>
        <w:t xml:space="preserve">my $this_year = $ENV{UPDATE_COPYRIGHT_YEAR}; if (!$this_year </w:t>
      </w:r>
    </w:p>
    <w:p w14:paraId="2F8EEC75" w14:textId="77777777" w:rsidR="00425AAE" w:rsidRDefault="00425AAE"/>
    <w:p w14:paraId="191211D5" w14:textId="77777777" w:rsidR="00425AAE" w:rsidRDefault="00425AAE">
      <w:r>
        <w:t xml:space="preserve"> $this_year !~ m/^\d{4}$/)   {     my ($sec, $min, $hour, $mday, $month, $year) = localtime (time ());     $this_year = $year + 1900;   }</w:t>
      </w:r>
    </w:p>
    <w:p w14:paraId="6542DD3C" w14:textId="77777777" w:rsidR="00425AAE" w:rsidRDefault="00425AAE">
      <w:r>
        <w:t># Unless the file consistently uses \r\n as the EOL, use \n instead. my $eol = /(?:^</w:t>
      </w:r>
    </w:p>
    <w:p w14:paraId="512E443A" w14:textId="77777777" w:rsidR="00425AAE" w:rsidRDefault="00425AAE">
      <w:r>
        <w:lastRenderedPageBreak/>
        <w:t>[^\r])\n/ ? \n : \r\n;</w:t>
      </w:r>
    </w:p>
    <w:p w14:paraId="76FC4174" w14:textId="77777777" w:rsidR="00425AAE" w:rsidRDefault="00425AAE">
      <w:r>
        <w:t>my $leading; my $prefix; my $ws_re; my $stmt_re; while (/(^</w:t>
      </w:r>
    </w:p>
    <w:p w14:paraId="4667FDEB" w14:textId="77777777" w:rsidR="00425AAE" w:rsidRDefault="00425AAE">
      <w:r>
        <w:t>\n)(.{0,$prefix_max})$copyright_re/g)   {     $leading = $1$2;     $prefix = $2;     if ($prefix =~ /^(\s*\/)\*(\s*)$/)       {         $prefix =~ s,/, ,;         my $prefix_ws = $prefix;         $prefix_ws =~ s/\*/ /; # Only whitespace.         if (/\G(?:[^*\n]</w:t>
      </w:r>
    </w:p>
    <w:p w14:paraId="1E85071A" w14:textId="77777777" w:rsidR="00425AAE" w:rsidRDefault="00425AAE">
      <w:r>
        <w:t>\*[^\/\n])*\*?\n$prefix_ws/)           {             $prefix = $prefix_ws;           }       }     $ws_re = '[ \t\r\f]'; # \s without \n     $ws_re =       (?:$ws_re*(?:$ws_re</w:t>
      </w:r>
    </w:p>
    <w:p w14:paraId="706E250B" w14:textId="77777777" w:rsidR="00425AAE" w:rsidRDefault="00425AAE">
      <w:r>
        <w:t>\\n . quotemeta($prefix) . )$ws_re*);     my $holder_re = $holder;     $holder_re =~ s/\s/$ws_re/g;     my $stmt_remainder_re =       (?:$ws_re$circle_c_re)?       . $ws_re(?:(?:\\d\\d)?\\d\\d(?:,$ws_re?</w:t>
      </w:r>
    </w:p>
    <w:p w14:paraId="4C900477" w14:textId="77777777" w:rsidR="00425AAE" w:rsidRDefault="00425AAE">
      <w:r>
        <w:t>-))*       . ((?:\\d\\d)?\\d\\d)$ws_re$holder_re;     if (/\G$stmt_remainder_re/)       {         $stmt_re =           quotemeta($leading) . ($copyright_re$stmt_remainder_re);         last;       }   } if (defined $stmt_re)   {     /$stmt_re/ or die; # Should never die.     my $stmt = $1;     my $final_year_orig = $2;</w:t>
      </w:r>
    </w:p>
    <w:p w14:paraId="4C08319B" w14:textId="77777777" w:rsidR="00425AAE" w:rsidRDefault="00425AAE">
      <w:r>
        <w:t xml:space="preserve">    # Handle two-digit year numbers like 98 and 99.     my $final_year = $final_year_orig;     $final_year &lt;= 99       and $final_year += 1900;</w:t>
      </w:r>
    </w:p>
    <w:p w14:paraId="7163E21E" w14:textId="77777777" w:rsidR="00425AAE" w:rsidRDefault="00425AAE">
      <w:r>
        <w:t xml:space="preserve">    if ($final_year != $this_year)       {         # Update the year.         $stmt =~ s/\b$final_year_orig\b/$final_year, $this_year/;       }     if ($final_year != $this_year </w:t>
      </w:r>
    </w:p>
    <w:p w14:paraId="1FE69ECC" w14:textId="77777777" w:rsidR="00425AAE" w:rsidRDefault="00425AAE"/>
    <w:p w14:paraId="6D66C25C" w14:textId="77777777" w:rsidR="00425AAE" w:rsidRDefault="00425AAE">
      <w:r>
        <w:t xml:space="preserve"> $ENV{'UPDATE_COPYRIGHT_FORCE'})       {         # Normalize all whitespace including newline-prefix sequences.         $stmt =~ s/$ws_re/ /g;</w:t>
      </w:r>
    </w:p>
    <w:p w14:paraId="1A3B43DA" w14:textId="77777777" w:rsidR="00425AAE" w:rsidRDefault="00425AAE">
      <w:r>
        <w:t xml:space="preserve">        # Put spaces after commas.         $stmt =~ s/, ?/, /g;</w:t>
      </w:r>
    </w:p>
    <w:p w14:paraId="6EA6C28E" w14:textId="77777777" w:rsidR="00425AAE" w:rsidRDefault="00425AAE">
      <w:r>
        <w:t xml:space="preserve">        # Convert 2-digit to 4-digit years.         $stmt =~ s/(\b\d\d\b)/19$1/g;</w:t>
      </w:r>
    </w:p>
    <w:p w14:paraId="0E82C2EA" w14:textId="77777777" w:rsidR="00425AAE" w:rsidRDefault="00425AAE">
      <w:r>
        <w:t xml:space="preserve">        # Make the use of intervals consistent.         if (!$ENV{UPDATE_COPYRIGHT_USE_INTERVALS})           {             $stmt =~ s/(\d{4})-(\d{4})/join(', ', $1..$2)/eg;           }         else           {             $stmt =~               s/                 (\d{4})                 (?:                   (,\ </w:t>
      </w:r>
    </w:p>
    <w:p w14:paraId="497C5244" w14:textId="77777777" w:rsidR="00425AAE" w:rsidRDefault="00425AAE">
      <w:r>
        <w:t>-)                   ((??{                     if    ($2 eq '-') { '\d{4}'; }                     elsif (!$3)       { $1 + 1;  }                     else              { $3 + 1;  }                   }))                 )+               /$1-$3/gx;</w:t>
      </w:r>
    </w:p>
    <w:p w14:paraId="416CCA94" w14:textId="77777777" w:rsidR="00425AAE" w:rsidRDefault="00425AAE">
      <w:r>
        <w:t xml:space="preserve">            # When it's 2, emit a single range encompassing all year numbers.             $ENV{UPDATE_COPYRIGHT_USE_INTERVALS} == 2               and $stmt =~ s/\b(\d{4})\b.*\b(\d{4})\b/$1-$2/;           }</w:t>
      </w:r>
    </w:p>
    <w:p w14:paraId="05A45B5F" w14:textId="77777777" w:rsidR="00425AAE" w:rsidRDefault="00425AAE">
      <w:r>
        <w:t xml:space="preserve">        # Format within margin.         my $stmt_wrapped;         my $text_margin = $margin - length($prefix);         if ($prefix =~ /^(\t+)/)           {             $text_margin -= length($1) * ($tab_width - 1);           }         while (length $stmt)           {             if (($stmt =~ s/^(.{1,$text_margin})(?: </w:t>
      </w:r>
    </w:p>
    <w:p w14:paraId="0D52098E" w14:textId="77777777" w:rsidR="00425AAE" w:rsidRDefault="00425AAE">
      <w:r>
        <w:t xml:space="preserve">$)//)                 </w:t>
      </w:r>
    </w:p>
    <w:p w14:paraId="1F454F59" w14:textId="77777777" w:rsidR="00425AAE" w:rsidRDefault="00425AAE"/>
    <w:p w14:paraId="4101DD1A" w14:textId="77777777" w:rsidR="00425AAE" w:rsidRDefault="00425AAE">
      <w:r>
        <w:t xml:space="preserve"> ($stmt =~ s/^([\S]+)(?: </w:t>
      </w:r>
    </w:p>
    <w:p w14:paraId="7F8C0B21" w14:textId="77777777" w:rsidR="00425AAE" w:rsidRDefault="00425AAE">
      <w:r>
        <w:t>$)//))               {                 my $line = $1;                 $stmt_wrapped .= $stmt_wrapped ? $eol$prefix : $leading;                 $stmt_wrapped .= $line;               }             else               {                 # Should be unreachable, but we don't want an infinite                 # loop if it can be reached.                 die;               }           }</w:t>
      </w:r>
    </w:p>
    <w:p w14:paraId="3A93E547" w14:textId="77777777" w:rsidR="00425AAE" w:rsidRDefault="00425AAE">
      <w:r>
        <w:lastRenderedPageBreak/>
        <w:t xml:space="preserve">        # Replace the old copyright statement.         s/$stmt_re/$stmt_wrapped/;       }   } else   {     print STDERR $ARGV: warning: copyright statement not found\n;   }</w:t>
      </w:r>
    </w:p>
    <w:p w14:paraId="56CFAB09" w14:textId="77777777" w:rsidR="00425AAE" w:rsidRDefault="00425AAE">
      <w:r>
        <w:t># Local variables: # mode: perl # indent-tabs-mode: nil # eval: (add-hook 'write-file-hooks 'time-stamp) # time-stamp-start: my $VERSION = ' # time-stamp-format: %:y-%02m-%02d.%02H:%02M # time-stamp-time-zone: UTC # time-stamp-end: '; # UTC # End: [END FILE=parted-3.2/build-aux/update-copyright]</w:t>
      </w:r>
    </w:p>
    <w:p w14:paraId="77E154BA" w14:textId="77777777" w:rsidR="00425AAE" w:rsidRDefault="00425AAE" w:rsidP="000727EF">
      <w:pPr>
        <w:pStyle w:val="Heading2fegan"/>
      </w:pPr>
      <w:bookmarkStart w:id="515" w:name="_Toc399938332"/>
      <w:r>
        <w:t>passlib-1.6.2</w:t>
      </w:r>
      <w:bookmarkEnd w:id="515"/>
    </w:p>
    <w:p w14:paraId="1A7C6952" w14:textId="77777777" w:rsidR="00425AAE" w:rsidRDefault="00425AAE" w:rsidP="00053D4A">
      <w:r>
        <w:tab/>
        <w:t>BSD 3 Clause</w:t>
      </w:r>
      <w:r>
        <w:tab/>
        <w:t>http://www.opensource.org/licenses/BSD-3-Clause</w:t>
      </w:r>
    </w:p>
    <w:p w14:paraId="31E12B1C" w14:textId="77777777" w:rsidR="00425AAE" w:rsidRDefault="00425AAE" w:rsidP="000727EF">
      <w:pPr>
        <w:pStyle w:val="Heading2"/>
      </w:pPr>
      <w:r>
        <w:t xml:space="preserve"> </w:t>
      </w:r>
      <w:bookmarkStart w:id="516" w:name="_Toc399938333"/>
      <w:r>
        <w:t>paste (version 1.7.5.1):</w:t>
      </w:r>
      <w:bookmarkEnd w:id="516"/>
    </w:p>
    <w:p w14:paraId="263F8D1E" w14:textId="77777777" w:rsidR="00425AAE" w:rsidRDefault="00425AAE" w:rsidP="000727EF">
      <w:pPr>
        <w:pStyle w:val="Heading3"/>
      </w:pPr>
      <w:r>
        <w:t>paste-1.7.5.1/debian/copyright:</w:t>
      </w:r>
    </w:p>
    <w:p w14:paraId="6F15775C" w14:textId="77777777" w:rsidR="00425AAE" w:rsidRDefault="00425AAE">
      <w:r>
        <w:t>[BEGIN FILE=paste-1.7.5.1/debian/copyright] This package was debianized by Piotr OÅ¼arowski &lt;piotr@debian.org&gt; on Thu,  4 May 2006 01:14:26 +0200.</w:t>
      </w:r>
    </w:p>
    <w:p w14:paraId="2590FEDB" w14:textId="77777777" w:rsidR="00425AAE" w:rsidRDefault="00425AAE">
      <w:r>
        <w:t>It was downloaded from http://pypi.python.org/pypi/Paste</w:t>
      </w:r>
    </w:p>
    <w:p w14:paraId="468DE9E8" w14:textId="77777777" w:rsidR="00425AAE" w:rsidRDefault="00425AAE">
      <w:r>
        <w:t>Upstream Author:</w:t>
      </w:r>
    </w:p>
    <w:p w14:paraId="4D5334A9" w14:textId="77777777" w:rsidR="00425AAE" w:rsidRDefault="00425AAE">
      <w:r>
        <w:t xml:space="preserve">    Ian Bicking &lt;ianb@colorstudy.com&gt;</w:t>
      </w:r>
    </w:p>
    <w:p w14:paraId="0C1806E6" w14:textId="77777777" w:rsidR="00425AAE" w:rsidRDefault="00425AAE">
      <w:r>
        <w:t>Copyright:</w:t>
      </w:r>
    </w:p>
    <w:p w14:paraId="10CD4E52" w14:textId="77777777" w:rsidR="00425AAE" w:rsidRDefault="00425AAE">
      <w:r>
        <w:t xml:space="preserve">    Copyright (c) 2005-2007 Ian Bicking and Contributors     Copyright (c) 2005 Clark C. Evans     Copyright (c) 2005 Ben Bangert</w:t>
      </w:r>
    </w:p>
    <w:p w14:paraId="2F424C13" w14:textId="77777777" w:rsidR="00425AAE" w:rsidRDefault="00425AAE">
      <w:r>
        <w:t>License: MIT License</w:t>
      </w:r>
    </w:p>
    <w:p w14:paraId="1D6D35CB"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1B56BC4" w14:textId="77777777" w:rsidR="00425AAE" w:rsidRDefault="00425AAE">
      <w:r>
        <w:t xml:space="preserve"> The above copyright notice and this permission notice shall be included in all  copies or substantial portions of the Software.</w:t>
      </w:r>
    </w:p>
    <w:p w14:paraId="27F3E877"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329E1CB" w14:textId="77777777" w:rsidR="00425AAE" w:rsidRDefault="00425AAE">
      <w:r>
        <w:t xml:space="preserve"> These files have different copyright notices:</w:t>
      </w:r>
    </w:p>
    <w:p w14:paraId="08C7FAF2" w14:textId="77777777" w:rsidR="00425AAE" w:rsidRDefault="00425AAE">
      <w:r>
        <w:t>paste/util/subprocess24.py:     Copyright (c) 2003-2005 by Peter Astrand &lt;astrand@lysator.liu.se&gt;     Licensed to PSF under a Contributor Agreement.     See http://www.python.org/2.4/license for licensing details.</w:t>
      </w:r>
    </w:p>
    <w:p w14:paraId="7AF2D35A" w14:textId="77777777" w:rsidR="00425AAE" w:rsidRDefault="00425AAE">
      <w:r>
        <w:lastRenderedPageBreak/>
        <w:t>paste/util/{intset.py,ip4.py}:     Copyright (C) 2006, Heiko Wundram.     Released under the MIT license.</w:t>
      </w:r>
    </w:p>
    <w:p w14:paraId="50A321CD" w14:textId="77777777" w:rsidR="00425AAE" w:rsidRDefault="00425AAE">
      <w:r>
        <w:t>paste/errordocument.py:     (c) 2005-2006 James Gardner &lt;james@pythonweb.org&gt;     This module is part of the Python Paste Project and is released under     the MIT License: http://www.opensource.org/licenses/mit-license.php</w:t>
      </w:r>
    </w:p>
    <w:p w14:paraId="1D5483ED" w14:textId="77777777" w:rsidR="00425AAE" w:rsidRDefault="00425AAE">
      <w:r>
        <w:t>tests/{test_config.py,test_wsgiwrappers.py}:     (c) 2007 Philip Jenvey; written for Paste (http://pythonpaste.org)     Licensed under the MIT license: http://www.opensource.org/licenses/mit-license.php</w:t>
      </w:r>
    </w:p>
    <w:p w14:paraId="4E55D564" w14:textId="77777777" w:rsidR="00425AAE" w:rsidRDefault="00425AAE">
      <w:r>
        <w:t xml:space="preserve"> The Debian packaging is Â© 2006-2009, Piotr OÅ¼arowski &lt;piotr@debian.org&gt; and is licensed under the MIT License as well. [END FILE=paste-1.7.5.1/debian/copyright]</w:t>
      </w:r>
    </w:p>
    <w:p w14:paraId="4DE8434E" w14:textId="77777777" w:rsidR="00425AAE" w:rsidRDefault="00425AAE" w:rsidP="000727EF">
      <w:pPr>
        <w:pStyle w:val="Heading2fegan"/>
      </w:pPr>
      <w:bookmarkStart w:id="517" w:name="_Toc399938334"/>
      <w:r>
        <w:t>Paste-1.7.5.1</w:t>
      </w:r>
      <w:bookmarkEnd w:id="517"/>
    </w:p>
    <w:p w14:paraId="626AE957" w14:textId="77777777" w:rsidR="00425AAE" w:rsidRDefault="00425AAE" w:rsidP="00053D4A">
      <w:r>
        <w:tab/>
        <w:t>MIT</w:t>
      </w:r>
      <w:r>
        <w:tab/>
        <w:t>http://www.opensource.org/licenses/mit-license.php</w:t>
      </w:r>
    </w:p>
    <w:p w14:paraId="3A869EEC" w14:textId="77777777" w:rsidR="00425AAE" w:rsidRDefault="00425AAE" w:rsidP="000727EF">
      <w:pPr>
        <w:pStyle w:val="Heading2fegan"/>
      </w:pPr>
      <w:bookmarkStart w:id="518" w:name="_Toc399938335"/>
      <w:r>
        <w:t>PasteDeploy-1.5.2</w:t>
      </w:r>
      <w:bookmarkEnd w:id="518"/>
    </w:p>
    <w:p w14:paraId="598BA849" w14:textId="77777777" w:rsidR="00425AAE" w:rsidRDefault="00425AAE" w:rsidP="00053D4A">
      <w:r>
        <w:tab/>
        <w:t>MIT</w:t>
      </w:r>
      <w:r>
        <w:tab/>
        <w:t>http://www.opensource.org/licenses/mit-license.php</w:t>
      </w:r>
    </w:p>
    <w:p w14:paraId="5DC3EF94" w14:textId="77777777" w:rsidR="00425AAE" w:rsidRDefault="00425AAE" w:rsidP="000727EF">
      <w:pPr>
        <w:pStyle w:val="Heading2"/>
      </w:pPr>
      <w:r>
        <w:t xml:space="preserve"> </w:t>
      </w:r>
      <w:bookmarkStart w:id="519" w:name="_Toc399938336"/>
      <w:r>
        <w:t>patch (version 2.7.1):</w:t>
      </w:r>
      <w:bookmarkEnd w:id="519"/>
    </w:p>
    <w:p w14:paraId="40CAF2A8" w14:textId="77777777" w:rsidR="00425AAE" w:rsidRDefault="00425AAE" w:rsidP="000727EF">
      <w:pPr>
        <w:pStyle w:val="Heading3"/>
      </w:pPr>
      <w:r>
        <w:t>patch-2.7.1/debian/copyright:</w:t>
      </w:r>
    </w:p>
    <w:p w14:paraId="44CBF478" w14:textId="77777777" w:rsidR="00425AAE" w:rsidRDefault="00425AAE">
      <w:r>
        <w:t>[BEGIN FILE=patch-2.7.1/debian/copyright] This is Debian's prepackaged version of patch, Larry Wall's program that allows you to apply diffs to a file automagically.</w:t>
      </w:r>
    </w:p>
    <w:p w14:paraId="5F6E6679" w14:textId="77777777" w:rsidR="00425AAE" w:rsidRDefault="00425AAE">
      <w:r>
        <w:t>The current maintainer for this package is Laszlo Boszormenyi (GCS) &lt;gcs@debian.org&gt;.</w:t>
      </w:r>
    </w:p>
    <w:p w14:paraId="295E29B8" w14:textId="77777777" w:rsidR="00425AAE" w:rsidRDefault="00425AAE">
      <w:r>
        <w:t>Previous maintainers were Bill Mitchell &lt;mitchell@mdd.comm.mot.com&gt;, Darren Stalder &lt;torin@daft.com&gt;, Adrian Bunk &lt;bunk@fs.tum.de&gt;, Michael Fedrowitz &lt;michaelf@debian.org&gt; and Christoph Berg &lt;myon@debian.org&gt;.</w:t>
      </w:r>
    </w:p>
    <w:p w14:paraId="1C7331B1" w14:textId="77777777" w:rsidR="00425AAE" w:rsidRDefault="00425AAE">
      <w:r>
        <w:t>The upstream source is available at 'ftp://ftp.gnu.org/gnu/patch/', resp. 'ftp://alpha.gnu.org/gnu/diffutils/'.</w:t>
      </w:r>
    </w:p>
    <w:p w14:paraId="0A460F79" w14:textId="77777777" w:rsidR="00425AAE" w:rsidRDefault="00425AAE">
      <w:r>
        <w:t>Upstream Maintainer: Paul Eggert &lt;eggert@twinsun.com&gt;</w:t>
      </w:r>
    </w:p>
    <w:p w14:paraId="3CCC42F7" w14:textId="77777777" w:rsidR="00425AAE" w:rsidRDefault="00425AAE">
      <w:r>
        <w:t>Copyright:</w:t>
      </w:r>
    </w:p>
    <w:p w14:paraId="0331C571" w14:textId="77777777" w:rsidR="00425AAE" w:rsidRDefault="00425AAE">
      <w:r>
        <w:t xml:space="preserve">   Copyright (C) 1984, 1985, 1986, 1987, 1988 Larry Wall    Copyright (C) 1989-2012 Free Software Foundation, Inc.</w:t>
      </w:r>
    </w:p>
    <w:p w14:paraId="27702D02" w14:textId="77777777" w:rsidR="00425AAE" w:rsidRDefault="00425AAE">
      <w:r>
        <w:t xml:space="preserve">   This program is free software: you can redistribute it and/or modify    it under the terms of the GNU General Public License as published by    the Free Software Foundation, either version 3 of the License, or    (at your option) any later version.</w:t>
      </w:r>
    </w:p>
    <w:p w14:paraId="157B7EF9"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3DC2C763" w14:textId="77777777" w:rsidR="00425AAE" w:rsidRDefault="00425AAE">
      <w:r>
        <w:lastRenderedPageBreak/>
        <w:t>On Debian systems the complete text of the GNU General Public License can be found in '/usr/share/common-licenses/GPL'. [END FILE=patch-2.7.1/debian/copyright]</w:t>
      </w:r>
    </w:p>
    <w:p w14:paraId="7467EBE4" w14:textId="77777777" w:rsidR="00425AAE" w:rsidRDefault="00425AAE" w:rsidP="000727EF">
      <w:pPr>
        <w:pStyle w:val="Heading2fegan"/>
      </w:pPr>
      <w:bookmarkStart w:id="520" w:name="_Toc399938337"/>
      <w:r>
        <w:t>pbr-0.10.0</w:t>
      </w:r>
      <w:bookmarkEnd w:id="520"/>
    </w:p>
    <w:p w14:paraId="51D17C3E" w14:textId="77777777" w:rsidR="00425AAE" w:rsidRDefault="00425AAE" w:rsidP="00053D4A">
      <w:r>
        <w:tab/>
        <w:t>Apache 2</w:t>
      </w:r>
      <w:r>
        <w:tab/>
        <w:t>http://www.apache.org/licenses/LICENSE-2.0</w:t>
      </w:r>
    </w:p>
    <w:p w14:paraId="6C983E72" w14:textId="77777777" w:rsidR="00425AAE" w:rsidRDefault="00425AAE" w:rsidP="000727EF">
      <w:pPr>
        <w:pStyle w:val="Heading2"/>
      </w:pPr>
      <w:bookmarkStart w:id="521" w:name="_Toc399938338"/>
      <w:r>
        <w:t>PC/SC Lite</w:t>
      </w:r>
      <w:bookmarkEnd w:id="521"/>
    </w:p>
    <w:p w14:paraId="27A09925" w14:textId="77777777" w:rsidR="00425AAE" w:rsidRDefault="00425AAE" w:rsidP="00E77BEE">
      <w:r>
        <w:t xml:space="preserve"> – This notice is provided with respect to PC/SC Lite for Suse Linux v. 1.1.1, which may be included with this software: </w:t>
      </w:r>
    </w:p>
    <w:p w14:paraId="571FF27D" w14:textId="77777777" w:rsidR="00425AAE" w:rsidRDefault="00425AAE">
      <w:r>
        <w:t>Copyright (c) 1999-2004 David Corcoran  Copyright (C) 1999-2003 Ludovic Rousseau All rights reserved.</w:t>
      </w:r>
    </w:p>
    <w:p w14:paraId="7FA67B46" w14:textId="77777777" w:rsidR="00425AAE" w:rsidRDefault="00425AAE">
      <w:r>
        <w:t>Redistribution and use in source and binary forms, with or without modification, are permitted provided that the following conditions are met:</w:t>
      </w:r>
    </w:p>
    <w:p w14:paraId="30D432C7" w14:textId="77777777" w:rsidR="00425AAE" w:rsidRDefault="00425AAE">
      <w:r>
        <w:t>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57ACC9FE" w14:textId="77777777" w:rsidR="00425AAE" w:rsidRDefault="00425AAE">
      <w:r>
        <w:t>Changes to this license can be made only by the copyright author with  explicit written consent.</w:t>
      </w:r>
    </w:p>
    <w:p w14:paraId="1ACDFCFA"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B6EC548" w14:textId="77777777" w:rsidR="00425AAE" w:rsidRDefault="00425AAE" w:rsidP="000727EF">
      <w:pPr>
        <w:pStyle w:val="Heading2"/>
      </w:pPr>
      <w:r>
        <w:t xml:space="preserve"> </w:t>
      </w:r>
      <w:bookmarkStart w:id="522" w:name="_Toc399938339"/>
      <w:r>
        <w:t>pciutils (version 3.2.1):</w:t>
      </w:r>
      <w:bookmarkEnd w:id="522"/>
    </w:p>
    <w:p w14:paraId="1393396B" w14:textId="77777777" w:rsidR="00425AAE" w:rsidRDefault="00425AAE" w:rsidP="000727EF">
      <w:pPr>
        <w:pStyle w:val="Heading3"/>
      </w:pPr>
      <w:r>
        <w:t>pciutils-3.2.1/debian/copyright:</w:t>
      </w:r>
    </w:p>
    <w:p w14:paraId="120E84D5" w14:textId="77777777" w:rsidR="00425AAE" w:rsidRDefault="00425AAE">
      <w:r>
        <w:t xml:space="preserve">[BEGIN FILE=pciutils-3.2.1/debian/copyright] This package was debianized by Remco van de Meent remco@debian.org on Sat, 6 Feb 1999 15:10:15 +0100.  Earlier versions were debianized by Christoph Lameter clameter@debian.org on Tue, 27 Jan 1998 20:37:16 -0800 and Joel Klecker jk@espy.org took over the package on Thu, 26 Mar 1998. Blars Blarson, Colin Watson and Christian Perrier contributed to NMUs in 2005 </w:t>
      </w:r>
      <w:r>
        <w:lastRenderedPageBreak/>
        <w:t>and the package is currently team maintained by Anibal Monsalve Salazar, Matt Taggart and Matthew Wilcox.</w:t>
      </w:r>
    </w:p>
    <w:p w14:paraId="520A9361" w14:textId="77777777" w:rsidR="00425AAE" w:rsidRDefault="00425AAE">
      <w:r>
        <w:t>The package was downloaded from ftp://ftp.kernel.org/pub/software/utils/pciutils/</w:t>
      </w:r>
    </w:p>
    <w:p w14:paraId="7AC4CC52" w14:textId="77777777" w:rsidR="00425AAE" w:rsidRDefault="00425AAE">
      <w:r>
        <w:t>Upstream Author: Martin Mares &lt;mj@ucw.cz&gt;</w:t>
      </w:r>
    </w:p>
    <w:p w14:paraId="6ADF6F0E" w14:textId="77777777" w:rsidR="00425AAE" w:rsidRDefault="00425AAE">
      <w:r>
        <w:t>Copyright:</w:t>
      </w:r>
    </w:p>
    <w:p w14:paraId="18B4634D" w14:textId="77777777" w:rsidR="00425AAE" w:rsidRDefault="00425AAE">
      <w:r>
        <w:t>Copyright (c) 1997--2006 Martin Mares &lt;mj@ucw.cz&gt;</w:t>
      </w:r>
    </w:p>
    <w:p w14:paraId="5B523426" w14:textId="77777777" w:rsidR="00425AAE" w:rsidRDefault="00425AAE">
      <w:r>
        <w:t>All files in this package can be freely distributed and used according to the terms of the GNU General Public License, either version 2 or (at your opinion) any newer version. This is the same distribution policy as for the Linux kernel itself -- see /usr/src/linux/COPYING for details.</w:t>
      </w:r>
    </w:p>
    <w:p w14:paraId="7BA771F7" w14:textId="77777777" w:rsidR="00425AAE" w:rsidRDefault="00425AAE">
      <w:r>
        <w:t xml:space="preserve"> A full copy of the GNU GPL can be found in /usr/share/common-licenses on Debian systems. [END FILE=pciutils-3.2.1/debian/copyright]</w:t>
      </w:r>
    </w:p>
    <w:p w14:paraId="61CBFA9A" w14:textId="77777777" w:rsidR="00425AAE" w:rsidRDefault="00425AAE" w:rsidP="000727EF">
      <w:pPr>
        <w:pStyle w:val="Heading2"/>
      </w:pPr>
      <w:r>
        <w:t xml:space="preserve"> </w:t>
      </w:r>
      <w:bookmarkStart w:id="523" w:name="_Toc399938340"/>
      <w:r>
        <w:t>pcre3 (version 8.35):</w:t>
      </w:r>
      <w:bookmarkEnd w:id="523"/>
    </w:p>
    <w:p w14:paraId="6959D91C" w14:textId="77777777" w:rsidR="00425AAE" w:rsidRDefault="00425AAE" w:rsidP="000727EF">
      <w:pPr>
        <w:pStyle w:val="Heading3"/>
      </w:pPr>
      <w:r>
        <w:t>pcre3-8.35/debian/copyright:</w:t>
      </w:r>
    </w:p>
    <w:p w14:paraId="36EAE7FB" w14:textId="77777777" w:rsidR="00425AAE" w:rsidRDefault="00425AAE">
      <w:r>
        <w:t>[BEGIN FILE=pcre3-8.35/debian/copyright] This is Debian GNU/Linux's prepackaged version of the PCRE regular  expression library and associated pgrep utility.</w:t>
      </w:r>
    </w:p>
    <w:p w14:paraId="6CD255BB" w14:textId="77777777" w:rsidR="00425AAE" w:rsidRDefault="00425AAE">
      <w:r>
        <w:t>This package was put together by me, Mark Baker &lt;mbaker@iee.org&gt; from the original sources obtained from ftp.csx.cam.ac.uk:/pub/software/programming/pcre.</w:t>
      </w:r>
    </w:p>
    <w:p w14:paraId="5C2FE70F" w14:textId="77777777" w:rsidR="00425AAE" w:rsidRDefault="00425AAE">
      <w:r>
        <w:t>PCRE LICENCE ------------</w:t>
      </w:r>
    </w:p>
    <w:p w14:paraId="34C01BAB" w14:textId="77777777" w:rsidR="00425AAE" w:rsidRDefault="00425AAE">
      <w:r>
        <w:t>PCRE is a library of functions to support regular expressions whose syntax and semantics are as close as possible to those of the Perl 5 language.</w:t>
      </w:r>
    </w:p>
    <w:p w14:paraId="48F23434" w14:textId="77777777" w:rsidR="00425AAE" w:rsidRDefault="00425AAE">
      <w:r>
        <w:t>Release 7 of PCRE is distributed under the terms of the BSD licence, as specified below. The documentation for PCRE, supplied in the doc directory, is distributed under the same terms as the software itself.</w:t>
      </w:r>
    </w:p>
    <w:p w14:paraId="0EC99ADE" w14:textId="77777777" w:rsidR="00425AAE" w:rsidRDefault="00425AAE">
      <w:r>
        <w:t>The basic library functions are written in C and are freestanding. Also included in the distribution is a set of C++ wrapper functions.</w:t>
      </w:r>
    </w:p>
    <w:p w14:paraId="6746E04E" w14:textId="77777777" w:rsidR="00425AAE" w:rsidRDefault="00425AAE">
      <w:r>
        <w:t xml:space="preserve"> THE BASIC LIBRARY FUNCTIONS ---------------------------</w:t>
      </w:r>
    </w:p>
    <w:p w14:paraId="2518103E" w14:textId="77777777" w:rsidR="00425AAE" w:rsidRDefault="00425AAE">
      <w:r>
        <w:t>Written by:       Philip Hazel Email local part: ph10 Email domain:     cam.ac.uk</w:t>
      </w:r>
    </w:p>
    <w:p w14:paraId="2733D053" w14:textId="77777777" w:rsidR="00425AAE" w:rsidRDefault="00425AAE">
      <w:r>
        <w:t>University of Cambridge Computing Service, Cambridge, England.</w:t>
      </w:r>
    </w:p>
    <w:p w14:paraId="09CBC3AB" w14:textId="77777777" w:rsidR="00425AAE" w:rsidRDefault="00425AAE">
      <w:r>
        <w:t>Copyright (c) 1997-2007 University of Cambridge All rights reserved.</w:t>
      </w:r>
    </w:p>
    <w:p w14:paraId="691E1D7B" w14:textId="77777777" w:rsidR="00425AAE" w:rsidRDefault="00425AAE">
      <w:r>
        <w:t xml:space="preserve"> THE C++ WRAPPER FUNCTIONS -------------------------</w:t>
      </w:r>
    </w:p>
    <w:p w14:paraId="435DF7E3" w14:textId="77777777" w:rsidR="00425AAE" w:rsidRDefault="00425AAE">
      <w:r>
        <w:t>Contributed by:   Google Inc.</w:t>
      </w:r>
    </w:p>
    <w:p w14:paraId="06FB9124" w14:textId="77777777" w:rsidR="00425AAE" w:rsidRDefault="00425AAE">
      <w:r>
        <w:t>Copyright (c) 2007, Google Inc. All rights reserved.</w:t>
      </w:r>
    </w:p>
    <w:p w14:paraId="7BFBC51A" w14:textId="77777777" w:rsidR="00425AAE" w:rsidRDefault="00425AAE">
      <w:r>
        <w:t xml:space="preserve"> THE BSD LICENCE -----------------</w:t>
      </w:r>
    </w:p>
    <w:p w14:paraId="04C56B0A" w14:textId="77777777" w:rsidR="00425AAE" w:rsidRDefault="00425AAE">
      <w:r>
        <w:t>Redistribution and use in source and binary forms, with or without modification, are permitted provided that the following conditions are met:</w:t>
      </w:r>
    </w:p>
    <w:p w14:paraId="24A80406" w14:textId="77777777" w:rsidR="00425AAE" w:rsidRDefault="00425AAE">
      <w:r>
        <w:t xml:space="preserve">    * Redistributions of source code must retain the above copyright notice,       this list of conditions and the following disclaimer.</w:t>
      </w:r>
    </w:p>
    <w:p w14:paraId="5CAF2628" w14:textId="77777777" w:rsidR="00425AAE" w:rsidRDefault="00425AAE">
      <w:r>
        <w:lastRenderedPageBreak/>
        <w:t xml:space="preserve">    * Redistributions in binary form must reproduce the above copyright       notice, this list of conditions and the following disclaimer in the       documentation and/or other materials provided with the distribution.</w:t>
      </w:r>
    </w:p>
    <w:p w14:paraId="4657AD6A" w14:textId="77777777" w:rsidR="00425AAE" w:rsidRDefault="00425AAE">
      <w:r>
        <w:t xml:space="preserve">    * Neither the name of the University of Cambridge nor the name of Google       Inc. nor the names of their contributors may be used to endorse or       promote products derived from this software without specific prior       written permission.</w:t>
      </w:r>
    </w:p>
    <w:p w14:paraId="2CA49007"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0363230" w14:textId="77777777" w:rsidR="00425AAE" w:rsidRDefault="00425AAE">
      <w:r>
        <w:t>End [END FILE=pcre3-8.35/debian/copyright]</w:t>
      </w:r>
    </w:p>
    <w:p w14:paraId="7A302683" w14:textId="77777777" w:rsidR="00425AAE" w:rsidRDefault="00425AAE" w:rsidP="000727EF">
      <w:pPr>
        <w:pStyle w:val="Heading3"/>
      </w:pPr>
      <w:r>
        <w:t>pcre3-8.35/cmake/COPYING-CMAKE-SCRIPTS:</w:t>
      </w:r>
    </w:p>
    <w:p w14:paraId="24426FF2" w14:textId="77777777" w:rsidR="00425AAE" w:rsidRDefault="00425AAE">
      <w:r>
        <w:t>[BEGIN FILE=pcre3-8.35/cmake/COPYING-CMAKE-SCRIPTS] Redistribution and use in source and binary forms, with or without modification, are permitted provided that the following conditions are met:</w:t>
      </w:r>
    </w:p>
    <w:p w14:paraId="23CD503C" w14:textId="77777777" w:rsidR="00425AAE" w:rsidRDefault="00425AAE">
      <w:r>
        <w:t>1. Redistributions of source code must retain the copyright    notice, this list of conditions and the following disclaimer. 2. Redistributions in binary form must reproduce the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168BE5EA"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FILE=pcre3-8.35/cmake/COPYING-CMAKE-SCRIPTS]</w:t>
      </w:r>
    </w:p>
    <w:p w14:paraId="10000CDD" w14:textId="77777777" w:rsidR="00425AAE" w:rsidRDefault="00425AAE" w:rsidP="000727EF">
      <w:pPr>
        <w:pStyle w:val="Heading3"/>
      </w:pPr>
      <w:r>
        <w:t>pcre3-8.35/COPYING:</w:t>
      </w:r>
    </w:p>
    <w:p w14:paraId="6CFA3F5E" w14:textId="77777777" w:rsidR="00425AAE" w:rsidRDefault="00425AAE">
      <w:r>
        <w:t>[BEGIN FILE=pcre3-8.35/COPYING] PCRE LICENCE</w:t>
      </w:r>
    </w:p>
    <w:p w14:paraId="575DE51E" w14:textId="77777777" w:rsidR="00425AAE" w:rsidRDefault="00425AAE">
      <w:r>
        <w:lastRenderedPageBreak/>
        <w:t>Please see the file LICENCE in the PCRE distribution for licensing details.</w:t>
      </w:r>
    </w:p>
    <w:p w14:paraId="482BA65C" w14:textId="77777777" w:rsidR="00425AAE" w:rsidRDefault="00425AAE">
      <w:r>
        <w:t>End [END FILE=pcre3-8.35/COPYING]</w:t>
      </w:r>
    </w:p>
    <w:p w14:paraId="4D99F7EE" w14:textId="77777777" w:rsidR="00425AAE" w:rsidRDefault="00425AAE" w:rsidP="000727EF">
      <w:pPr>
        <w:pStyle w:val="Heading2"/>
      </w:pPr>
      <w:r>
        <w:t xml:space="preserve"> </w:t>
      </w:r>
      <w:bookmarkStart w:id="524" w:name="_Toc399938341"/>
      <w:r>
        <w:t>pcsc-lite (version 1.8.11):</w:t>
      </w:r>
      <w:bookmarkEnd w:id="524"/>
    </w:p>
    <w:p w14:paraId="26C93D81" w14:textId="77777777" w:rsidR="00425AAE" w:rsidRDefault="00425AAE" w:rsidP="000727EF">
      <w:pPr>
        <w:pStyle w:val="Heading3"/>
      </w:pPr>
      <w:r>
        <w:t>pcsc-lite-1.8.11/debian/copyright:</w:t>
      </w:r>
    </w:p>
    <w:p w14:paraId="114941C0" w14:textId="77777777" w:rsidR="00425AAE" w:rsidRDefault="00425AAE">
      <w:r>
        <w:t>[BEGIN FILE=pcsc-lite-1.8.11/debian/copyright] Format: http://anonscm.debian.org/viewvc/dep/web/deps/dep5.mdwn?revision=207 Upstream-Name: pcsc-lite Upstream-Contact: muscle@lists.musclecard.com                   ludovic.rousseau@free.fr Source: https://alioth.debian.org/project/showfiles.php?group_id=1225</w:t>
      </w:r>
    </w:p>
    <w:p w14:paraId="426C2BF5" w14:textId="77777777" w:rsidR="00425AAE" w:rsidRDefault="00425AAE">
      <w:r>
        <w:t>Files: * Copyright: Copyright (c) 1999-2003 David Corcoran &lt;corcoran@linuxnet.com&gt;            Copyright (c) 2001-2011 Ludovic Rousseau &lt;ludovic.rousseau@free.fr&gt; License: BSD-3-clause  All rights reserved.  .  Redistribution and use in source and binary forms, with or without  modification, are permitted provided that the following conditions  are met:  .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  .  Changes to this license can be made only by the copyright author with  explicit written consent.  .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ADF1B3D" w14:textId="77777777" w:rsidR="00425AAE" w:rsidRDefault="00425AAE">
      <w:r>
        <w:t xml:space="preserve">Files: src/sd-daemon.[ch] Copyright: Copyright 2010 Lennart Poettering 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w:t>
      </w:r>
      <w:r>
        <w:lastRenderedPageBreak/>
        <w:t xml:space="preserve">AUTHORS OR COPYRIGHT HOLDERS  BE LIABLE FOR ANY CLAIM, DAMAGES OR OTHER LIABILITY, WHETHER IN AN  ACTION OF CONTRACT, TORT OR OTHERWISE, ARISING FROM, OUT OF OR IN  CONNECTION WITH THE SOFTWARE OR THE USE OR OTHER DEALINGS IN THE  SOFTWARE. </w:t>
      </w:r>
    </w:p>
    <w:p w14:paraId="6C24C6B4" w14:textId="77777777" w:rsidR="00425AAE" w:rsidRDefault="00425AAE">
      <w:r>
        <w:t>Files: src/strlcat.c src/strlcpy.c Copyright: Copyright (c) 1998 Todd C. Miller &lt;Todd.Miller@courtesan.com&gt; License: ISC  Permission to use, copy, modify, and distribute this software for any  purpose with or without fee is hereby granted, provided that the above  copyright notice and this permission notice appear in all copies.  .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59E7D589" w14:textId="77777777" w:rsidR="00425AAE" w:rsidRDefault="00425AAE">
      <w:r>
        <w:t>Files: simclist.[ch] Copyright: Copyright (c) 2007,2008 Mij &lt;mij@bitchx.it&gt; License: ISC  Permission to use, copy, modify, and distribute this software for any  purpose with or without fee is hereby granted, provided that the above  copyright notice and this permission notice appear in all copies.  .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2DF7C336" w14:textId="77777777" w:rsidR="00425AAE" w:rsidRDefault="00425AAE">
      <w:r>
        <w:t>Files: debian/*  src/spy/* Copyright: 2002-2011, Ludovic Rousseau &lt;ludovic.rousseau@free.fr&gt; License: GPL-3+  /usr/share/common-licenses/GPL-3 [END FILE=pcsc-lite-1.8.11/debian/copyright]</w:t>
      </w:r>
    </w:p>
    <w:p w14:paraId="1508AB50" w14:textId="77777777" w:rsidR="009155A8" w:rsidRPr="006672E4" w:rsidRDefault="00184A02" w:rsidP="00441FC8">
      <w:pPr>
        <w:pStyle w:val="Heading2"/>
      </w:pPr>
      <w:bookmarkStart w:id="525" w:name="_Toc399938342"/>
      <w:r w:rsidRPr="006672E4">
        <w:t>pdns (version 3.3.1):</w:t>
      </w:r>
      <w:bookmarkEnd w:id="525"/>
    </w:p>
    <w:p w14:paraId="08A0D47D" w14:textId="77777777" w:rsidR="009155A8" w:rsidRPr="006672E4" w:rsidRDefault="009155A8" w:rsidP="00C27E8E">
      <w:pPr>
        <w:spacing w:after="0"/>
        <w:rPr>
          <w:rFonts w:asciiTheme="minorHAnsi" w:hAnsiTheme="minorHAnsi"/>
          <w:sz w:val="22"/>
        </w:rPr>
      </w:pPr>
    </w:p>
    <w:p w14:paraId="1D046A46"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 "pdns-3.3.1/debian/copyright":</w:t>
      </w:r>
    </w:p>
    <w:p w14:paraId="4D6DAF02" w14:textId="77777777" w:rsidR="009155A8" w:rsidRPr="006672E4" w:rsidRDefault="009155A8" w:rsidP="00C27E8E">
      <w:pPr>
        <w:spacing w:after="0"/>
        <w:rPr>
          <w:rFonts w:asciiTheme="minorHAnsi" w:hAnsiTheme="minorHAnsi"/>
          <w:sz w:val="22"/>
        </w:rPr>
      </w:pPr>
    </w:p>
    <w:p w14:paraId="03DFC6AF"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[BEGIN FILE=pdns-3.3.1/debian/copyright] Format: http://www.debian.org/doc/packaging-manuals/copyright-format/1.0/ Upstream-Name: PowerDNS Source: https://www.powerdns.com/downloads.html</w:t>
      </w:r>
    </w:p>
    <w:p w14:paraId="3AD5CAB7" w14:textId="77777777" w:rsidR="009155A8" w:rsidRPr="006672E4" w:rsidRDefault="009155A8" w:rsidP="00C27E8E">
      <w:pPr>
        <w:spacing w:after="0"/>
        <w:rPr>
          <w:rFonts w:asciiTheme="minorHAnsi" w:hAnsiTheme="minorHAnsi"/>
          <w:sz w:val="22"/>
        </w:rPr>
      </w:pPr>
    </w:p>
    <w:p w14:paraId="36CEAF97"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 xml:space="preserve">Files: * Copyright: 2002 - 2013 PowerDNS.COM BV and contributors License: GPL-2 with OpenSSL Exception  This program is free software; you can redistribute it and/or modify  it under the terms of the GNU General Public License version 2  as published by the Free Software Foundation  .  Additionally, the license of this program contains a special  exception which allows to distribute the program in binary form when  it is linked against OpenSSL.  .  This program is distributed in the hope that it will be useful,  </w:t>
      </w:r>
      <w:r w:rsidRPr="006672E4">
        <w:rPr>
          <w:rFonts w:asciiTheme="minorHAnsi" w:hAnsiTheme="minorHAnsi"/>
          <w:sz w:val="22"/>
        </w:rPr>
        <w:lastRenderedPageBreak/>
        <w:t>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On Debian systems, the full text of the GNU General Public  License version 2 can be found in the file  `/usr/share/common-licenses/GPL-2'.</w:t>
      </w:r>
    </w:p>
    <w:p w14:paraId="3232F6EB" w14:textId="77777777" w:rsidR="009155A8" w:rsidRPr="006672E4" w:rsidRDefault="009155A8" w:rsidP="00C27E8E">
      <w:pPr>
        <w:spacing w:after="0"/>
        <w:rPr>
          <w:rFonts w:asciiTheme="minorHAnsi" w:hAnsiTheme="minorHAnsi"/>
          <w:sz w:val="22"/>
        </w:rPr>
      </w:pPr>
    </w:p>
    <w:p w14:paraId="68375EA6"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Files: debian/* Copyright: 2002 - 2004 Wichert Akkermann &lt;wichert@wiggy.net&gt;  2004 - 2013 Matthijs MÃ¶hlmann &lt;matthijs@cacholong.nl&gt;  2012 - 2013 Marc Haber &lt;mh+debian-packages@zugschlus.de&gt;  2014 Christian Hofstaedtler &lt;zeha@debian.org&gt; License: GPL-2</w:t>
      </w:r>
    </w:p>
    <w:p w14:paraId="2F36F8DF" w14:textId="77777777" w:rsidR="009155A8" w:rsidRPr="006672E4" w:rsidRDefault="009155A8" w:rsidP="00C27E8E">
      <w:pPr>
        <w:spacing w:after="0"/>
        <w:rPr>
          <w:rFonts w:asciiTheme="minorHAnsi" w:hAnsiTheme="minorHAnsi"/>
          <w:sz w:val="22"/>
        </w:rPr>
      </w:pPr>
    </w:p>
    <w:p w14:paraId="6AF6526F"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Files: oraclebackend/* Copyright: 2010 - 2011 Maik Zumstrull  Steinbuch Centre for Computing,  Karlsruhe Institute of Technology License: Expat</w:t>
      </w:r>
    </w:p>
    <w:p w14:paraId="06C55AD9" w14:textId="77777777" w:rsidR="009155A8" w:rsidRPr="006672E4" w:rsidRDefault="009155A8" w:rsidP="00C27E8E">
      <w:pPr>
        <w:spacing w:after="0"/>
        <w:rPr>
          <w:rFonts w:asciiTheme="minorHAnsi" w:hAnsiTheme="minorHAnsi"/>
          <w:sz w:val="22"/>
        </w:rPr>
      </w:pPr>
    </w:p>
    <w:p w14:paraId="5C3AE74F"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Files: install-sh Copyright: 1994 X Consortium License: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  Except as contained in this notice, the name of the X Consortium shall not  be used in advertising or otherwise to promote the sale, use or other deal-  ings in this Software without prior written authorization from the X Consor-  tium.  .  FSF changes to this file are in the public domain.</w:t>
      </w:r>
    </w:p>
    <w:p w14:paraId="5AC8AF8B" w14:textId="77777777" w:rsidR="009155A8" w:rsidRPr="006672E4" w:rsidRDefault="009155A8" w:rsidP="00C27E8E">
      <w:pPr>
        <w:spacing w:after="0"/>
        <w:rPr>
          <w:rFonts w:asciiTheme="minorHAnsi" w:hAnsiTheme="minorHAnsi"/>
          <w:sz w:val="22"/>
        </w:rPr>
      </w:pPr>
    </w:p>
    <w:p w14:paraId="60034C46"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Files: pdns/install-sh Copyright: 1991 by the Massachusetts Institute of Technology License:  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M.I.T. not be used in advertising or  publicity pertaining to distribution of the software without specific,  written prior permission.  M.I.T. makes no representations about the  suitability of this software for any purpose.  It is provided "as is"  without express or implied warranty.</w:t>
      </w:r>
    </w:p>
    <w:p w14:paraId="7991FF07" w14:textId="77777777" w:rsidR="009155A8" w:rsidRPr="006672E4" w:rsidRDefault="009155A8" w:rsidP="00C27E8E">
      <w:pPr>
        <w:spacing w:after="0"/>
        <w:rPr>
          <w:rFonts w:asciiTheme="minorHAnsi" w:hAnsiTheme="minorHAnsi"/>
          <w:sz w:val="22"/>
        </w:rPr>
      </w:pPr>
    </w:p>
    <w:p w14:paraId="70F1BB6E"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Files: pdns/aes/aes* /pdns/aes/brg* Copyright: 1998 - 2007, Brian Gladman, Worcester, UK License:  All rights reserved.  .  The free distribution and use of this software is allowed (with or without  changes) provided that:  .   1. source code distributions include the above copyright notice, this      list of conditions and the following disclaimer;  .   2. binary distributions include the above copyright notice, this list      of conditions and the following disclaimer in their documentation;  .   3. the name of the copyright holder is not used to endorse products      built using this software without specific written permission.  .  DISCLAIMER  .  This software is provided 'as is' with no explicit or implied warranties  in respect of its properties, including, but not limited to, correctness  and/or fitness for purpose.</w:t>
      </w:r>
    </w:p>
    <w:p w14:paraId="04B06FF6" w14:textId="77777777" w:rsidR="009155A8" w:rsidRPr="006672E4" w:rsidRDefault="009155A8" w:rsidP="00C27E8E">
      <w:pPr>
        <w:spacing w:after="0"/>
        <w:rPr>
          <w:rFonts w:asciiTheme="minorHAnsi" w:hAnsiTheme="minorHAnsi"/>
          <w:sz w:val="22"/>
        </w:rPr>
      </w:pPr>
    </w:p>
    <w:p w14:paraId="7FC3F3B9"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Files: pdns/ext/rapidjson/* Copyright: 2011 Milo Yip License: Expat</w:t>
      </w:r>
    </w:p>
    <w:p w14:paraId="1B6A0BBA" w14:textId="77777777" w:rsidR="009155A8" w:rsidRPr="006672E4" w:rsidRDefault="009155A8" w:rsidP="00C27E8E">
      <w:pPr>
        <w:spacing w:after="0"/>
        <w:rPr>
          <w:rFonts w:asciiTheme="minorHAnsi" w:hAnsiTheme="minorHAnsi"/>
          <w:sz w:val="22"/>
        </w:rPr>
      </w:pPr>
    </w:p>
    <w:p w14:paraId="4E509A70"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Files: pdns/ext/polarssl* Copyright: 2006-2010, Brainspark B.V. License: GPL-2+</w:t>
      </w:r>
    </w:p>
    <w:p w14:paraId="0541998D" w14:textId="77777777" w:rsidR="009155A8" w:rsidRPr="006672E4" w:rsidRDefault="009155A8" w:rsidP="00C27E8E">
      <w:pPr>
        <w:spacing w:after="0"/>
        <w:rPr>
          <w:rFonts w:asciiTheme="minorHAnsi" w:hAnsiTheme="minorHAnsi"/>
          <w:sz w:val="22"/>
        </w:rPr>
      </w:pPr>
    </w:p>
    <w:p w14:paraId="40AC680D"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1208C8C" w14:textId="77777777" w:rsidR="009155A8" w:rsidRPr="006672E4" w:rsidRDefault="009155A8" w:rsidP="00C27E8E">
      <w:pPr>
        <w:spacing w:after="0"/>
        <w:rPr>
          <w:rFonts w:asciiTheme="minorHAnsi" w:hAnsiTheme="minorHAnsi"/>
          <w:sz w:val="22"/>
        </w:rPr>
      </w:pPr>
    </w:p>
    <w:p w14:paraId="48BC97D2"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License: GPL-2  This program is free software; you can redistribute it and/or modify  it under the terms of the GNU General Public License as published by  the Free Software Foundation; either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systems, the full text of the GNU General Public  License version 2 can be found in the file  `/usr/share/common-licenses/GPL-2'.</w:t>
      </w:r>
    </w:p>
    <w:p w14:paraId="06193FA4" w14:textId="77777777" w:rsidR="009155A8" w:rsidRPr="006672E4" w:rsidRDefault="009155A8" w:rsidP="00C27E8E">
      <w:pPr>
        <w:spacing w:after="0"/>
        <w:rPr>
          <w:rFonts w:asciiTheme="minorHAnsi" w:hAnsiTheme="minorHAnsi"/>
          <w:sz w:val="22"/>
        </w:rPr>
      </w:pPr>
    </w:p>
    <w:p w14:paraId="11AB1CB8"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systems, the full text of the GNU General Public  License version 2 can be found in the file  `/usr/share/common-licenses/GPL-2'. [END FILE=pdns-3.3.1/debian/copyright]</w:t>
      </w:r>
    </w:p>
    <w:p w14:paraId="6C7983C7" w14:textId="77777777" w:rsidR="009155A8" w:rsidRPr="006672E4" w:rsidRDefault="009155A8" w:rsidP="00C27E8E">
      <w:pPr>
        <w:spacing w:after="0"/>
        <w:rPr>
          <w:rFonts w:asciiTheme="minorHAnsi" w:hAnsiTheme="minorHAnsi"/>
          <w:sz w:val="22"/>
        </w:rPr>
      </w:pPr>
    </w:p>
    <w:p w14:paraId="0CC14755" w14:textId="77777777" w:rsidR="00425AAE" w:rsidRDefault="00425AAE" w:rsidP="000727EF">
      <w:pPr>
        <w:pStyle w:val="Heading2fegan"/>
      </w:pPr>
      <w:bookmarkStart w:id="526" w:name="_Toc399938343"/>
      <w:r>
        <w:t>pecan-0.4.5</w:t>
      </w:r>
      <w:bookmarkEnd w:id="526"/>
    </w:p>
    <w:p w14:paraId="6DDA39DB" w14:textId="77777777" w:rsidR="00425AAE" w:rsidRDefault="00425AAE" w:rsidP="00053D4A">
      <w:r>
        <w:tab/>
        <w:t>BSD 3 Clause</w:t>
      </w:r>
      <w:r>
        <w:tab/>
        <w:t>http://www.opensource.org/licenses/BSD-3-Clause</w:t>
      </w:r>
    </w:p>
    <w:p w14:paraId="67EA6651" w14:textId="77777777" w:rsidR="00425AAE" w:rsidRDefault="00425AAE" w:rsidP="000727EF">
      <w:pPr>
        <w:pStyle w:val="Heading2fegan"/>
      </w:pPr>
      <w:bookmarkStart w:id="527" w:name="_Toc399938344"/>
      <w:r>
        <w:t>pecan-0.6.1</w:t>
      </w:r>
      <w:bookmarkEnd w:id="527"/>
    </w:p>
    <w:p w14:paraId="266410A9" w14:textId="77777777" w:rsidR="00425AAE" w:rsidRDefault="00425AAE" w:rsidP="00053D4A">
      <w:r>
        <w:tab/>
        <w:t>BSD 3 Clause</w:t>
      </w:r>
      <w:r>
        <w:tab/>
        <w:t>http://www.opensource.org/licenses/BSD-3-Clause</w:t>
      </w:r>
    </w:p>
    <w:p w14:paraId="67DFF810" w14:textId="77777777" w:rsidR="00425AAE" w:rsidRDefault="00425AAE" w:rsidP="000727EF">
      <w:pPr>
        <w:pStyle w:val="Heading2fegan"/>
      </w:pPr>
      <w:bookmarkStart w:id="528" w:name="_Toc399938345"/>
      <w:r>
        <w:lastRenderedPageBreak/>
        <w:t>pep8-1.5.6</w:t>
      </w:r>
      <w:bookmarkEnd w:id="528"/>
    </w:p>
    <w:p w14:paraId="163C6165" w14:textId="77777777" w:rsidR="00425AAE" w:rsidRDefault="00425AAE" w:rsidP="00053D4A">
      <w:r>
        <w:tab/>
        <w:t>MIT</w:t>
      </w:r>
      <w:r>
        <w:tab/>
        <w:t>http://www.opensource.org/licenses/mit-license.php</w:t>
      </w:r>
    </w:p>
    <w:p w14:paraId="25712288" w14:textId="77777777" w:rsidR="00425AAE" w:rsidRDefault="00425AAE" w:rsidP="000727EF">
      <w:pPr>
        <w:pStyle w:val="Heading2"/>
      </w:pPr>
      <w:r>
        <w:t xml:space="preserve"> </w:t>
      </w:r>
      <w:bookmarkStart w:id="529" w:name="_Toc399938346"/>
      <w:r>
        <w:t>percona-server-5.5-5.5.36 (version 34.1):</w:t>
      </w:r>
      <w:bookmarkEnd w:id="529"/>
    </w:p>
    <w:p w14:paraId="00466FC9" w14:textId="77777777" w:rsidR="00425AAE" w:rsidRDefault="00425AAE" w:rsidP="000727EF">
      <w:pPr>
        <w:pStyle w:val="Heading3"/>
      </w:pPr>
      <w:r>
        <w:t>percona-server-5.5-5.5.36-34.1/build-ps/debian/copyright:</w:t>
      </w:r>
    </w:p>
    <w:p w14:paraId="293B2439" w14:textId="77777777" w:rsidR="00425AAE" w:rsidRDefault="00425AAE">
      <w:r>
        <w:t xml:space="preserve">[BEGIN FILE=percona-server-5.5-5.5.36-34.1/build-ps/debian/copyright] Format: http://svn.debian.org/wsvn/dep/web/deps/dep5.mdwn?rev=174 Upstream-Name: Percona Server 5.5 Upstream-Contact: https://bugs.launchpad.net/percona-server/ Source: http://www.percona.com/downloads/Percona-Server-5.5/ Comments: Modified from original MySQL 5.5 debian/copyright file by  Stewart Smith and updated for Percona Server.  .  Originally produced by a modified version of licensecheck2dep5  from CDBS by Clint Byrum &lt;clint@ubuntu.com&gt;. Hand modified to reduce   redundancy in the output and add appropriate license text.  .  Also, MySQL carries the FOSS License Exception specified in README  .  Quoting from README:  .  MySQL FOSS License Exception We want free and open source  software applications under certain licenses to be able to use  specified GPL-licensed MySQL client libraries despite the fact  that not all such FOSS licenses are compatible with version  2 of the GNU General Public License.  Therefore there are  special exceptions to the terms and conditions of the GPLv2  as applied to these client libraries, which are identified  and described in more detail in the FOSS License Exception at  &lt;http://www.mysql.com/about/legal/licensing/foss-exception.html&gt;.  .  The text of the Above URL is quoted below, as of Aug 17, 2011.  .  &gt; FOSS License Exception  &gt; .  &gt; Updated July 1, 2010  &gt; .  &gt; What is the FOSS License Exception?  Oracle's Free and Open Source  &gt; Software (FOSS) License Exception (formerly known as the FLOSS  &gt; License Exception) allows developers of FOSS applications to include  &gt; Oracle's MySQL Client Libraries (also referred to as MySQL Drivers  &gt; or MySQL Connectors) with their FOSS applications. MySQL Client  &gt; Libraries are typically licensed pursuant to version 2 of the General  &gt; Public License (GPL), but this exception permits distribution of  &gt; certain MySQL Client Libraries with a developer's FOSS applications  &gt; licensed under the terms of another FOSS license listed below,  &gt; even though such other FOSS license may be incompatible with the GPL.  &gt; .  &gt; The following terms and conditions describe the circumstances under  &gt; which Oracle's FOSS License Exception applies.  &gt; .  &gt; Oracle's FOSS License Exception Terms and Conditions Definitions.  &gt; Derivative Work means a derivative work, as defined under applicable  &gt; copyright law, formed entirely from the Program and one or more  &gt; FOSS Applications.  &gt; .  &gt; FOSS Application means a free and open source software application  &gt; distributed subject to a license listed in the section below titled  &gt; FOSS License List.  &gt; .  &gt; FOSS Notice means a notice placed by Oracle or MySQL in a copy  &gt; of the MySQL Client Libraries stating that such copy of the MySQL  &gt; Client Libraries may be distributed under Oracle's or MySQL's FOSS  &gt; (or FLOSS) License Exception.  &gt; .  &gt; Independent Work means portions of the Derivative Work that are not  &gt; derived from the Program and can reasonably be considered independent  &gt; and separate works.  &gt; .  &gt; Program means a copy of Oracle's MySQL Client Libraries that  &gt; contains a FOSS </w:t>
      </w:r>
      <w:r>
        <w:lastRenderedPageBreak/>
        <w:t>Notice.  &gt; .   &gt; A FOSS application developer (you or your) may distribute a  &gt; Derivative Work provided that you and the Derivative Work meet all  &gt; of the following conditions: You obey the GPL in all respects for  &gt; the Program and all portions (including modifications) of the Program  &gt; included in the Derivative Work (provided that this condition does not  &gt; apply to Independent Works); The Derivative Work does not include any  &gt; work licensed under the GPL other than the Program; You distribute  &gt; Independent Works subject to a license listed in the section below  &gt; titled FOSS License List; You distribute Independent Works in  &gt; object code or executable form with the complete corresponding  &gt; machine-readable source code on the same medium and under the same  &gt; FOSS license applying to the object code or executable forms; All  &gt; works that are aggregated with the Program or the Derivative Work  &gt; on a medium or volume of storage are not derivative works of the  &gt; Program, Derivative Work or FOSS Application, and must reasonably  &gt; be considered independent and separate works.  Oracle reserves all  &gt; rights not expressly granted in these terms and conditions. If all  &gt; of the above conditions are not met, then this FOSS License Exception  &gt; does not apply to you or your Derivative Work.  &gt; .  &gt; FOSS License List  &gt; .   &gt; License Name    Version(s)/Copyright Date  &gt; Release Early    Certified Software  &gt; Academic Free License    2.0  &gt; Apache Software License  1.0/1.1/2.0  &gt; Apple Public Source License  2.0  &gt; Artistic license     From Perl 5.8.0  &gt; BSD license  July 22 1999  &gt; Common Development and Distribution License (CDDL)   1.0  &gt; Common Public License    1.0  &gt; Eclipse Public License   1.0  &gt; European Union Public License (EUPL)[1]    1.1  &gt; GNU Library or Lesser General Public License (LGPL)    2.0/2.1/3.0  &gt; GNU General Public License (GPL)     3.0  &gt; IBM Public License   1.0  &gt; Jabber Open Source License   1.0  &gt; MIT License (As listed in file MIT-License.txt)  -  &gt; Mozilla Public License (MPL)     1.0/1.1  &gt; Open Software License    2.0  &gt; OpenSSL license (with original SSLeay license)   2003 (1998)  &gt; PHP License  3.0/3.01  &gt; Python license (CNRI Python License)     -  &gt; Python Software Foundation License   2.1.1  &gt; Sleepycat License   1999  &gt; University of Illinois/NCSA Open Source License  -  &gt; W3C License  2001  &gt; X11 License  2001  &gt; Zlib/libpng License  -  &gt; Zope Public License  2.0  &gt; [1] When an Independent Work is licensed under a Compatible License  &gt; pursuant to the EUPL, the Compatible License rather than the EUPL is  &gt; the applicable license for purposes of these FOSS License Exception  &gt; Terms and Conditions.  .  The above text is subject to this copyright notice:  (C) 2010, Oracle and/or its affiliats.</w:t>
      </w:r>
    </w:p>
    <w:p w14:paraId="5CE96D02" w14:textId="77777777" w:rsidR="00425AAE" w:rsidRDefault="00425AAE">
      <w:r>
        <w:t>Files: * Copyright: 2009-2013 Percona LLC License: GPL-2</w:t>
      </w:r>
    </w:p>
    <w:p w14:paraId="0207C6D6" w14:textId="77777777" w:rsidR="00425AAE" w:rsidRDefault="00425AAE">
      <w:r>
        <w:t>Files: storage/HandlerSocket-Plugin-for-MySQL/* Copyright: Copyright (c) 2010 DeNA Co.,Ltd. License: BSD (3 clause)</w:t>
      </w:r>
    </w:p>
    <w:p w14:paraId="7F63C2CD" w14:textId="77777777" w:rsidR="00425AAE" w:rsidRDefault="00425AAE">
      <w:r>
        <w:t>Files: UDF/src/*.cc Copyright: None, Public Domain License: PD</w:t>
      </w:r>
    </w:p>
    <w:p w14:paraId="3135221F" w14:textId="77777777" w:rsidR="00425AAE" w:rsidRDefault="00425AAE">
      <w:r>
        <w:t>Files: cmd-line-utils/libedit/config.h  dbug/example1.c  dbug/example2.c  dbug/example3.c  dbug/factorial.c  dbug/main.c  dbug/my_main.c  dbug/remove_function_from_trace.pl  dbug/tests.c  dbug/tests-t.pl  extra/yassl/src/dummy.cpp  include/probes_mysql_nodtrace.h  libmysqld/resource.h  mysql-test/*  regex/*  sql-bench/graph-compare-results.sh  storage/ndb/bin/*  storage/ndb/demos/*  support-files/binary-configure.sh  support-files/my-huge.cnf.sh  support-files/my-innodb-heavy-4G.cnf.sh  support-files/my-large.cnf.sh  support-files/my-medium.cnf.sh  support-files/my-small.cnf.sh  support-files/mysqld_multi.server.sh  support-files/mysql-log-rotate.sh  support-</w:t>
      </w:r>
      <w:r>
        <w:lastRenderedPageBreak/>
        <w:t>files/mysql.server-sys5.sh Copyright: UNKNOWN Comment: These files fall under the blanket license specified in the file  COPYING and README License: GPL-2  GPLv2 Disclaimer  For the avoidance of doubt, except that if any license choice  other than GPL or LGPL is available it will apply instead,   Oracle elects to use only the General Public License version 2   (GPLv2) at this time for any software where a choice of GPL   license versions is made available with the language indicating   that GPLv2 or any later version may be used, or where a choice   of which version of the GPL is applied is otherwise unspecified.</w:t>
      </w:r>
    </w:p>
    <w:p w14:paraId="5E6ABC2D" w14:textId="77777777" w:rsidR="00425AAE" w:rsidRDefault="00425AAE">
      <w:r>
        <w:t>Files: BUILD/*  client/*  client/echo.c  client/get_password.c  cmake/*  dbug/dbug_add_tags.pl  extra/*  include/*  libmysql/*  libmysqld/*  libservices/*  mysql-test/include/have_perfschema.inc  mysql-test/include/have_perfschema.inc  mysql-test/lib/mtr_cases.pm  mysql-test/lib/mtr_gcov.pl  mysql-test/lib/mtr_gprof.pl  mysql-test/lib/mtr_io.pl  mysql-test/lib/mtr_match.pm  mysql-test/lib/mtr_misc.pl  mysql-test/lib/mtr_process.pl  mysql-test/lib/mtr_report.pm  mysql-test/lib/mtr_results.pm  mysql-test/lib/mtr_stress.pl  mysql-test/lib/mtr_unique.pm  mysql-test/lib/My/ConfigFactory.pm  mysql-test/lib/My/Config.pm  mysql-test/lib/My/CoreDump.pm  mysql-test/lib/My/File/*  mysql-test/lib/My/Find.pm  mysql-test/lib/My/Handles.pm  mysql-test/lib/My/Options.pm  mysql-test/lib/My/Platform.pm  mysql-test/lib/My/SafeProcess/Base.pm  mysql-test/lib/My/SafeProcess.pm  mysql-test/lib/My/SafeProcess/safe_kill_win.cc  mysql-test/lib/My/SafeProcess/safe_process.cc  mysql-test/lib/My/SafeProcess/safe_process.pl  mysql-test/lib/My/SafeProcess/safe_process_win.cc  mysql-test/lib/My/SysInfo.pm  mysql-test/lib/My/Test.pm  mysql-test/lib/t/*  mysql-test/lib/v1/mtr_cases.pl  mysql-test/lib/v1/mtr_gcov.pl  mysql-test/lib/v1/mtr_gprof.pl  mysql-test/lib/v1/mtr_im.pl  mysql-test/lib/v1/mtr_io.pl  mysql-test/lib/v1/mtr_match.pl  mysql-test/lib/v1/mtr_misc.pl  mysql-test/lib/v1/mtr_process.pl  mysql-test/lib/v1/mtr_report.pl  mysql-test/lib/v1/mtr_stress.pl  mysql-test/lib/v1/mtr_timer.pl  mysql-test/lib/v1/mtr_unique.pl  mysql-test/lib/v1/My/*  mysql-test/lib/v1/My/*  mysql-test/lib/v1/mysql-test-run.pl  mysql-test/mysql-stress-test.pl  mysql-test/mysql-test-run.pl  mysql-test/std_data/*  mysql-test/suite/perfschema/include/*  mysql-test/suite/perfschema_stress/include/*  mysql-test/suite/perfschema_stress/include/*  mysys/*  packaging/WiX/ca/*  plugin/audit_null/*  plugin/auth/*  plugin/daemon_example/*  plugin/fulltext/*  plugin/semisync/semisync_slave.cc  plugin/semisync/semisync_slave.h  scripts/*  sql/*  sql-common/*  storage/*  strings/*  support-files/config.huge.ini.sh  support-files/config.medium.ini.sh  support-files/config.small.ini.sh  support-files/MacOSX/Description.plist.sh  support-files/MacOSX/Info.plist.sh  support-files/MacOSX/StartupParameters.plist.sh  support-files/MySQL-shared-compat.spec.sh  support-files/mysql.spec.sh  support-files/ndb-config-2-node.ini.sh  tests/*  unittest/*  vio/* Copyright: 1979-2008 MySQL AB            1995-2010 MySQL AB Sun Microsystems Inc            1994-1997,2000-2011 Oracle and/or its affiliates. License: GPL-2</w:t>
      </w:r>
    </w:p>
    <w:p w14:paraId="3FC1FE0A" w14:textId="77777777" w:rsidR="00425AAE" w:rsidRDefault="00425AAE">
      <w:r>
        <w:t>Files: storage/innobase/* Copyright: 1994-2011 Innobase Oy. License: GPL-2</w:t>
      </w:r>
    </w:p>
    <w:p w14:paraId="103B8A7F" w14:textId="77777777" w:rsidR="00425AAE" w:rsidRDefault="00425AAE">
      <w:r>
        <w:t>Files: cmd-line-utils/readline/* Copyright: 1987-2006 Free Software Foundation Inc License: GPL-2+</w:t>
      </w:r>
    </w:p>
    <w:p w14:paraId="573CDAD7" w14:textId="77777777" w:rsidR="00425AAE" w:rsidRDefault="00425AAE">
      <w:r>
        <w:t>Files: cmd-line-utils/libedit/* Copyright: 1989-1990,1992-1993 The Regents of the University of California. License: BSD (3 clause)</w:t>
      </w:r>
    </w:p>
    <w:p w14:paraId="54A4467E" w14:textId="77777777" w:rsidR="00425AAE" w:rsidRDefault="00425AAE">
      <w:r>
        <w:lastRenderedPageBreak/>
        <w:t>Files: cmd-line-utils/libedit/filecomplete.c  cmd-line-utils/libedit/filecomplete.h  cmd-line-utils/libedit/np/fgetln.c  cmd-line-utils/libedit/read.h  cmd-line-utils/libedit/readline.c  cmd-line-utils/libedit/readline/* Copyright: 1997-2001 The NetBSD Foundation Inc License: BSD (2 clause)  This code is derived from software contributed to The NetBSD Foundation  by Jaromir Dolecek.  .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  THIS SOFTWARE IS PROVIDED BY THE NETBSD FOUNDATION, INC. AND CONTRIBUTORS  ``AS IS'' AND ANY EXPRESS OR IMPLIED WARRANTIES, INCLUDING, BUT NOT LIMITED  TO, THE IMPLIED WARRANTIES OF MERCHANTABILITY AND FITNESS FOR A PARTICULAR  PURPOSE ARE DISCLAIMED.  IN NO EVENT SHALL THE FOUNDATION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D312830" w14:textId="77777777" w:rsidR="00425AAE" w:rsidRDefault="00425AAE">
      <w:r>
        <w:t>Files: client/completion_hash.h  scripts/mysqlaccess.sh  scripts/mysql_fix_extensions.sh  scripts/mysql_setpermission.sh  sql-bench/*  storage/myisam/ftbench/ft-test-run.sh  storage/myisam/mi_test_all.sh  storage/ndb/test/run-test/atrt-analyze-result.sh  storage/ndb/test/run-test/atrt-clear-result.sh  storage/ndb/test/run-test/atrt-gather-result.sh  storage/ndb/test/run-test/atrt-setup.sh  storage/ndb/test/run-test/make-config.sh  storage/ndb/test/run-test/make-html-reports.sh  storage/ndb/test/run-test/make-index.sh  storage/ndb/test/run-test/ndb-autotest.sh  strings/strxmov.c  strings/strxnmov.c  support-files/MacOSX/postflight.sh  support-files/MacOSX/preflight.sh Copyright: 2000-2009 MySQL AB Sun Microsystems Inc            2000-2007 MySQL AB License: LGPL</w:t>
      </w:r>
    </w:p>
    <w:p w14:paraId="21DFA02B" w14:textId="77777777" w:rsidR="00425AAE" w:rsidRDefault="00425AAE">
      <w:r>
        <w:t>Files: storage/archive/azio.c  storage/archive/azlib.h  zlib/* Copyright: 1995-2005 Jean-loup Gailly and Mark Adler License: zlib/libpng   This software is provided 'as-is', without any express or implied   warranty.  In no event will the authors be held liable for any damages   arising from the use of this software.   .   Permission is granted to anyone to use this software for any purpose,   including commercial applications, and to alter it and redistribute it   freely, subject to the following restrictions:   .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1B104639" w14:textId="77777777" w:rsidR="00425AAE" w:rsidRDefault="00425AAE">
      <w:r>
        <w:lastRenderedPageBreak/>
        <w:t>Files: sql-bench/innotest1.sh  sql-bench/innotest1a.sh  sql-bench/innotest1b.sh  sql-bench/innotest2.sh  sql-bench/innotest2a.sh  sql-bench/innotest2b.sh Copyright: 2000-2002 Innobase Oy &amp; MySQL AB Comment: These files fall under the blanket license specified in the file COPYING License: GPL-2</w:t>
      </w:r>
    </w:p>
    <w:p w14:paraId="5A62BFD0" w14:textId="77777777" w:rsidR="00425AAE" w:rsidRDefault="00425AAE">
      <w:r>
        <w:t>Files: storage/innobase/btr/btr0sea.c  storage/innobase/include/log0log.h  storage/innobase/include/os0sync.h  storage/innobase/log/log0log.c  storage/innobase/row/row0sel.c Copyright: 1995-1997,2009-2010 Innobase Oy.  2008-2009 Google Inc License: GPL-2</w:t>
      </w:r>
    </w:p>
    <w:p w14:paraId="196576DE" w14:textId="77777777" w:rsidR="00425AAE" w:rsidRDefault="00425AAE">
      <w:r>
        <w:t>Files: storage/innobase/btr/btr0cur.c  storage/innobase/buf/buf0buf.c  storage/innobase/include/sync0rw.h  storage/innobase/include/sync0sync.h  storage/innobase/sync/* Copyright: 1994-2011 Oracle and/or its affiliates.  2008 Google Inc License: GPL-2</w:t>
      </w:r>
    </w:p>
    <w:p w14:paraId="648DD021" w14:textId="77777777" w:rsidR="00425AAE" w:rsidRDefault="00425AAE">
      <w:r>
        <w:t>Files: storage/myisam/rt_index.h  storage/myisam/rt_key.c  storage/myisam/rt_mbr.c  storage/myisam/rt_mbr.h  storage/myisam/sp_defs.h Copyright: 2000,2002-2006 MySQL AB &amp; Ramil Kalimullin License: GPL-2</w:t>
      </w:r>
    </w:p>
    <w:p w14:paraId="2F7665A5" w14:textId="77777777" w:rsidR="00425AAE" w:rsidRDefault="00425AAE">
      <w:r>
        <w:t>Files: storage/innobase/include/ut0bh.h  storage/innobase/trx/trx0rseg.c  storage/innobase/ut/ut0bh.c  storage/innobase/ut/ut0ut.c Copyright: 1996,2010-2011 Oracle Corpn. License: GPL-2</w:t>
      </w:r>
    </w:p>
    <w:p w14:paraId="6C2634BE" w14:textId="77777777" w:rsidR="00425AAE" w:rsidRDefault="00425AAE">
      <w:r>
        <w:t>Files: plugin/semisync/semisync.cc  plugin/semisync/semisync.h  plugin/semisync/semisync_slave_plugin.cc Copyright: 2008 MySQL AB  2007 Google Inc License: GPL-2</w:t>
      </w:r>
    </w:p>
    <w:p w14:paraId="10C25A02" w14:textId="77777777" w:rsidR="00425AAE" w:rsidRDefault="00425AAE">
      <w:r>
        <w:t>Files: strings/ctype-bin.c  strings/ctype-eucjpms.c  strings/ctype-ujis.c Copyright: 2000,2002,2005-2011 Oracle and/or its affiliates. &amp; tommy@valley.ne.jp License: LGPL  On Debian and systems the full text of the GNU Library General Public  License version 2 can be found in the file  `/usr/share/common-licenses/LGPL-2`</w:t>
      </w:r>
    </w:p>
    <w:p w14:paraId="0B03B14F" w14:textId="77777777" w:rsidR="00425AAE" w:rsidRDefault="00425AAE">
      <w:r>
        <w:t>Files: scripts/mysqld_safe.sh  support-files/mysql-multi.server.sh  support-files/mysql.server.sh Copyright: 1996 Abandoned TCX DataKonsult AB &amp; Monty Program KB &amp; Detron HB License: PD  This file is public domain and comes with NO WARRANTY of any kind</w:t>
      </w:r>
    </w:p>
    <w:p w14:paraId="27B5C81E" w14:textId="77777777" w:rsidR="00425AAE" w:rsidRDefault="00425AAE">
      <w:r>
        <w:t>Files: sql/sql_yacc.cc  sql/sql_yacc.h Copyright: 1984,1989-1990,2000-2006 Free Software Foundation, Inc. License: GPL-2+</w:t>
      </w:r>
    </w:p>
    <w:p w14:paraId="03CAE505" w14:textId="77777777" w:rsidR="00425AAE" w:rsidRDefault="00425AAE">
      <w:r>
        <w:t>Files: storage/innobase/include/pars0grm.h  storage/innobase/pars/pars0grm.c Copyright: 1995-2009 Innobase Oy.  1984,1989-1990,2000-2004 Free Software Foundation Inc. License: GPL-2  As a special exception, when this file is copied by Bison into a  Bison output file, you may use that output file without restriction.  This special exception was added by the Free Software Foundation  in version 1.24 of Bison.  .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w:t>
      </w:r>
    </w:p>
    <w:p w14:paraId="19C0942F" w14:textId="77777777" w:rsidR="00425AAE" w:rsidRDefault="00425AAE">
      <w:r>
        <w:lastRenderedPageBreak/>
        <w:t xml:space="preserve"> Files: storage/innobase/include/srv0srv.h  storage/innobase/srv/srv0start.c Copyright: 1995-1996,2010-2011 Innobase Oy.  2008-2009 Google Inc  2009 Percona Inc License: GPL-2</w:t>
      </w:r>
    </w:p>
    <w:p w14:paraId="0C019EBA" w14:textId="77777777" w:rsidR="00425AAE" w:rsidRDefault="00425AAE">
      <w:r>
        <w:t>Files: plugin/semisync/semisync_master.cc  plugin/semisync/semisync_master_plugin.cc Copyright: 2008-2009 MySQL AB Sun Microsystems Inc  2007 Google Inc License: GPL-2</w:t>
      </w:r>
    </w:p>
    <w:p w14:paraId="3532FC45" w14:textId="77777777" w:rsidR="00425AAE" w:rsidRDefault="00425AAE">
      <w:r>
        <w:t>Files: storage/innobase/include/os0file.h  storage/innobase/os/os0file.c Copyright: 1995-2010 Innobase Oy.  2009 Percona Inc License: GPL-2</w:t>
      </w:r>
    </w:p>
    <w:p w14:paraId="0004AD79" w14:textId="77777777" w:rsidR="00425AAE" w:rsidRDefault="00425AAE">
      <w:r>
        <w:t>Files: include/t_ctype.h  strings/t_ctype.h Copyright: 2000 MySQL AB  1998 Theppitak Karoonboonyanan  1998-1999 Pruet Boonma License: GPL-2</w:t>
      </w:r>
    </w:p>
    <w:p w14:paraId="4E7FBC98" w14:textId="77777777" w:rsidR="00425AAE" w:rsidRDefault="00425AAE">
      <w:r>
        <w:t>Files: cmd-line-utils/libedit/np/strlcat.c  cmd-line-utils/libedit/np/strlcpy.c Copyright: 1998 Todd C. Miller &lt;Todd.Miller@courtesan.com&gt; License: ISC  Permission to use, copy, modify, and distribute this software for any  purpose with or without fee is hereby granted, provided that the above  copyright notice and this permission notice appear in all copies.  .  THE SOFTWARE IS PROVIDED AS IS AND TODD C. MILLER DISCLAIMS ALL  WARRANTIES WITH REGARD TO THIS SOFTWARE INCLUDING ALL IMPLIED WARRANTIES  OF MERCHANTABILITY AND FITNESS. IN NO EVENT SHALL TODD C. MILLER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1572F18F" w14:textId="77777777" w:rsidR="00425AAE" w:rsidRDefault="00425AAE">
      <w:r>
        <w:t>Files: sql/nt_servc.cc  sql/nt_servc.h Copyright: 1998 Abandoned Irena Pancirov - Irnet Snc License: PD  This file is public domain and comes with NO WARRANTY of any kind</w:t>
      </w:r>
    </w:p>
    <w:p w14:paraId="75A9B038" w14:textId="77777777" w:rsidR="00425AAE" w:rsidRDefault="00425AAE">
      <w:r>
        <w:t>Files: dbug/dbug.c  dbug/dbug_long.h Copyright: 1987 Abandoned Fred Fish License: UNKNOWN  N O T I C E</w:t>
      </w:r>
      <w:r>
        <w:tab/>
      </w:r>
      <w:r>
        <w:tab/>
      </w:r>
      <w:r>
        <w:tab/>
      </w:r>
      <w:r>
        <w:tab/>
        <w:t xml:space="preserve">        .  Copyright Abandoned, 1987, Fred Fish</w:t>
      </w:r>
      <w:r>
        <w:tab/>
      </w:r>
      <w:r>
        <w:tab/>
        <w:t xml:space="preserve">        .  .  This previously copyrighted work has been placed into the  public       domain</w:t>
      </w:r>
      <w:r>
        <w:tab/>
        <w:t>by  the  author  and  may be freely used for any purpose,       private or commercial.</w:t>
      </w:r>
      <w:r>
        <w:tab/>
      </w:r>
      <w:r>
        <w:tab/>
      </w:r>
      <w:r>
        <w:tab/>
      </w:r>
      <w:r>
        <w:tab/>
      </w:r>
      <w:r>
        <w:tab/>
      </w:r>
      <w:r>
        <w:tab/>
        <w:t xml:space="preserve">        .  Because of the number of inquiries I was receiving about the  use       of this product in commercially developed works I have decided to       simply make it public domain to further its unrestricted use.</w:t>
      </w:r>
      <w:r>
        <w:tab/>
        <w:t>I       specifically  would  be  most happy to see this material become a       part of the standard Unix distributions by AT&amp;T and the  Berkeley       Computer  Science  Research Group, and a standard part of the GNU       system from the Free Software Foundation.</w:t>
      </w:r>
      <w:r>
        <w:tab/>
      </w:r>
      <w:r>
        <w:tab/>
      </w:r>
      <w:r>
        <w:tab/>
        <w:t xml:space="preserve">        .  I would appreciate it, as a courtesy, if this notice is  left  in       all copies and derivative works.  Thank you.</w:t>
      </w:r>
      <w:r>
        <w:tab/>
      </w:r>
      <w:r>
        <w:tab/>
      </w:r>
      <w:r>
        <w:tab/>
        <w:t xml:space="preserve">        .  The author makes no warranty of any kind  with</w:t>
      </w:r>
      <w:r>
        <w:tab/>
        <w:t>respect  to  this       product  and  explicitly disclaims any implied warranties of mer-       chantability or fitness for any particular purpose.</w:t>
      </w:r>
      <w:r>
        <w:tab/>
      </w:r>
      <w:r>
        <w:tab/>
        <w:t xml:space="preserve">      </w:t>
      </w:r>
    </w:p>
    <w:p w14:paraId="09DA5A2B" w14:textId="77777777" w:rsidR="00425AAE" w:rsidRDefault="00425AAE">
      <w:r>
        <w:t xml:space="preserve">Files: cmd-line-utils/libedit/np/vis.c Copyright: 1989-1993 The Regents of the University of California.  1999-2005 The NetBSD Foundation Inc License: BSD (3 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w:t>
      </w:r>
      <w:r>
        <w:lastRenderedPageBreak/>
        <w:t>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8C1E6FC" w14:textId="77777777" w:rsidR="00425AAE" w:rsidRDefault="00425AAE">
      <w:r>
        <w:t>Files: scripts/dheadgen.pl Copyright: 2008-2009 Sun Microsystems Inc License: BSD (3 clause)</w:t>
      </w:r>
    </w:p>
    <w:p w14:paraId="61C71056" w14:textId="77777777" w:rsidR="00425AAE" w:rsidRDefault="00425AAE">
      <w:r>
        <w:t>Files: storage/ndb/test/src/getarg.c Copyright: 1997-2000 - Kungliga Tekniska Hogskolan License: BSD (3 clause)</w:t>
      </w:r>
    </w:p>
    <w:p w14:paraId="2CCA9553" w14:textId="77777777" w:rsidR="00425AAE" w:rsidRDefault="00425AAE">
      <w:r>
        <w:t xml:space="preserve">Files: storage/ndb/test/include/getarg.h Copyright: 2003 MySQL AB  1997-1999 Kungliga Tekniska Hogskolan License: BSD (3 clause)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  Copyright (c) 1997, 1999 Kungliga Tekniska Hogskolan  (Royal Institute of Technology, Stockholm, Sweden).   All rights reserved.   .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Neither the name of the Institute nor the names of its contributors      may be used to endorse or promote products derived from this software      without specific prior written permission.   .  THIS SOFTWARE IS 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SPECIAL, EXEMPLARY, OR CONSEQUENTIAL   DAMAGES (INCLUDING, BUT NOT LIMITED TO, </w:t>
      </w:r>
      <w:r>
        <w:lastRenderedPageBreak/>
        <w:t xml:space="preserve">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72CF6212" w14:textId="77777777" w:rsidR="00425AAE" w:rsidRDefault="00425AAE">
      <w:r>
        <w:t>Files: storage/innobase/handler/ha_innodb.cc Copyright: 2008-2009 Google Inc  2009 Percona Inc  2000-2011 MySQL AB &amp; Innobase Oy. License: GPL-2</w:t>
      </w:r>
    </w:p>
    <w:p w14:paraId="18F25356" w14:textId="77777777" w:rsidR="00425AAE" w:rsidRDefault="00425AAE">
      <w:r>
        <w:t>Files: plugin/semisync/semisync_master.h Copyright: 2008-2009 MySQL AB Sun Microsystems Inc  2007 Google Inc License: GPL-2</w:t>
      </w:r>
    </w:p>
    <w:p w14:paraId="2373DB64" w14:textId="77777777" w:rsidR="00425AAE" w:rsidRDefault="00425AAE">
      <w:r>
        <w:t>Files: storage/innobase/srv/srv0srv.c Copyright: 2008-2009 Google Inc  1995-2011 Oracle and/or its affiliates.  2009 Percona Inc License: GPL-2</w:t>
      </w:r>
    </w:p>
    <w:p w14:paraId="2EB45A4E" w14:textId="77777777" w:rsidR="00425AAE" w:rsidRDefault="00425AAE">
      <w:r>
        <w:t>Files: storage/innobase/ut/ut0rbt.c Copyright: 2007-2010 Innobase Oy.  2007 Oracle/Innobase Oy License: GPL-2</w:t>
      </w:r>
    </w:p>
    <w:p w14:paraId="57F9270B" w14:textId="77777777" w:rsidR="00425AAE" w:rsidRDefault="00425AAE">
      <w:r>
        <w:t>Files: strings/ctype-win1250ch.c Copyright: 2002-2010 Oracle and/or its affiliates.  2001 Jan Pazdziora License: GPL-2</w:t>
      </w:r>
    </w:p>
    <w:p w14:paraId="0C5BC07E" w14:textId="77777777" w:rsidR="00425AAE" w:rsidRDefault="00425AAE">
      <w:r>
        <w:t>Files: strings/ctype-tis620.c Copyright: 1998 Theppitak Karoonboonyanan &lt;thep@links.nectec.or.th&gt;  1989-1991 Samphan Raruenrom &lt;samphan@thai.com&gt;  2000-2010 Oracle and/or its affiliates.  2003 Sathit Jittanupat  2001 Korakot Chaovavanich &lt;korakot@iname.com&gt; and  1998-1999 Pruet Boonma &lt;pruet@eng.cmu.ac.th&gt; License: GPL-2</w:t>
      </w:r>
    </w:p>
    <w:p w14:paraId="36F4600A" w14:textId="77777777" w:rsidR="00425AAE" w:rsidRDefault="00425AAE">
      <w:r>
        <w:t>Files: storage/innobase/handler/ha_innodb.h Copyright: 2000-2010 MySQL AB &amp; Innobase Oy. License: GPL-2</w:t>
      </w:r>
    </w:p>
    <w:p w14:paraId="5815374C" w14:textId="77777777" w:rsidR="00425AAE" w:rsidRDefault="00425AAE">
      <w:r>
        <w:t>Files: strings/dtoa.c Copyright: 2007-2010 Oracle and/or its affiliates.  1991,2000-2001 Lucent Technologies License: LGPL</w:t>
      </w:r>
    </w:p>
    <w:p w14:paraId="40F74C61" w14:textId="77777777" w:rsidR="00425AAE" w:rsidRDefault="00425AAE">
      <w:r>
        <w:t>Files: scripts/mysqldumpslow.sh Copyright: 2000-2002,2005-2009 MySQL AB Sun Microsystems Inc License: LGPL</w:t>
      </w:r>
    </w:p>
    <w:p w14:paraId="6A3A030C" w14:textId="77777777" w:rsidR="00425AAE" w:rsidRDefault="00425AAE">
      <w:r>
        <w:t>Files: libmysqld/lib_sql.cc Copyright: 2000 SWsoft  company License: SWsoft  This material is provided as is, with absolutely no warranty expressed  or implied. Any use is at your own risk.  .  Permission to use or copy this software for any purpose is hereby granted   without fee, provided the above notices are retained on all copies.  Permission to modify the code and to distribute modified code is granted,  provided the above notices are retained, and a notice that the code was  modified is included with the above copyright notice.</w:t>
      </w:r>
    </w:p>
    <w:p w14:paraId="4E93CD15" w14:textId="77777777" w:rsidR="00425AAE" w:rsidRDefault="00425AAE">
      <w:r>
        <w:t>Files: tests/mail_to_db.pl Copyright: 1998 Abandoned TCX DataKonsult AB &amp; Monty Program KB &amp; Detron HB License: PD  This file is public domain and comes with NO WARRANTY of any kind</w:t>
      </w:r>
    </w:p>
    <w:p w14:paraId="172F83C9" w14:textId="77777777" w:rsidR="00425AAE" w:rsidRDefault="00425AAE">
      <w:r>
        <w:t>Files: dbug/dbug_analyze.c Copyright: 1987 June Binayak Banerjee License: PD  This program may be freely distributed under the same terms and  conditions as Fred Fish's Dbug package.</w:t>
      </w:r>
    </w:p>
    <w:p w14:paraId="14DF71BE" w14:textId="77777777" w:rsidR="00425AAE" w:rsidRDefault="00425AAE">
      <w:r>
        <w:t xml:space="preserve">Files: regex/regexp.c Copyright: 1986 University of Toronto License: BSD-like  Permission is granted to anyone to use this software for any  purpose on any computer system, and to redistribute it freely,  subject to the following restrictions:  .  1. The author is not responsible for the consequences of use of         this software, no matter how awful, even if they arise     from defects in it.  .  2. The origin of this software must not be </w:t>
      </w:r>
      <w:r>
        <w:lastRenderedPageBreak/>
        <w:t>misrepresented, either     by explicit claim or by omission.  .  3. Altered versions must be plainly marked as such, and must not     be misrepresented as being the original software.</w:t>
      </w:r>
    </w:p>
    <w:p w14:paraId="5B1B3095" w14:textId="77777777" w:rsidR="00425AAE" w:rsidRDefault="00425AAE">
      <w:r>
        <w:t>License: PD  This software is in the Public Domain.</w:t>
      </w:r>
    </w:p>
    <w:p w14:paraId="3D23A490" w14:textId="77777777" w:rsidR="00425AAE" w:rsidRDefault="00425AAE">
      <w:r>
        <w:t>License: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  On Debian and systems the full text of the GNU General Public  License version 2 can be found in the file  `/usr/share/common-licenses/GPL-2`</w:t>
      </w:r>
    </w:p>
    <w:p w14:paraId="1B6CF963" w14:textId="77777777" w:rsidR="00425AAE" w:rsidRDefault="00425AAE">
      <w:r>
        <w:t>License: GPL-2+  This file is part of GNU Readline, a library for reading lines  of text with interactive input and history editing.  .  Readline is free software; you can redistribute it and/or modify it  under the terms of the GNU General Public License as published by the  Free Software Foundation; either version 2, or (at your option) any  later version.  .  Readline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Readline; see the file COPYING.  If not, write to the Free  Software Foundation, Inc., 51 Franklin St, Fifth Floor, Boston,  MA 02110-1301, USA.  .  On Debian and systems the full text of the GNU General Public  License version 2 can be found in the file  `/usr/share/common-licenses/GPL-2`</w:t>
      </w:r>
    </w:p>
    <w:p w14:paraId="3EA812F9" w14:textId="77777777" w:rsidR="00425AAE" w:rsidRDefault="00425AAE">
      <w:r>
        <w:t>License: LGPL  This library is free software; you can redistribute it and/or  modify it under the terms of the GNU Library General Public  License as published by the Free Software Foundation; version 2  of the License.  .  This library is distributed in the hope that it will be useful,  but WITHOUT ANY WARRANTY; without even the implied warranty of  MERCHANTABILITY or FITNESS FOR A PARTICULAR PURPOSE.  See the GNU  Library General Public License for more details.  .  You should have received a copy of the GNU Library General Public  License along with this library; if not, write to the Free  Software Foundation, Inc., 51 Franklin St, Fifth Floor, Boston,  MA 02110-1301, USA  .  On Debian and systems the full text of the GNU Library General Public  License version 2 can be found in the file  `/usr/share/common-licenses/LGPL-2`</w:t>
      </w:r>
    </w:p>
    <w:p w14:paraId="50ECA349" w14:textId="77777777" w:rsidR="00425AAE" w:rsidRDefault="00425AAE">
      <w:r>
        <w:t xml:space="preserve">License: BSD (3 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w:t>
      </w:r>
      <w:r>
        <w:lastRenderedPageBreak/>
        <w:t>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FILE=percona-server-5.5-5.5.36-34.1/build-ps/debian/copyright]</w:t>
      </w:r>
    </w:p>
    <w:p w14:paraId="214116A4" w14:textId="77777777" w:rsidR="00425AAE" w:rsidRDefault="00425AAE" w:rsidP="000727EF">
      <w:pPr>
        <w:pStyle w:val="Heading3"/>
      </w:pPr>
      <w:r>
        <w:t>percona-server-5.5-5.5.36-34.1/debian/copyright:</w:t>
      </w:r>
    </w:p>
    <w:p w14:paraId="590E535D" w14:textId="77777777" w:rsidR="00425AAE" w:rsidRDefault="00425AAE">
      <w:r>
        <w:t xml:space="preserve">[BEGIN FILE=percona-server-5.5-5.5.36-34.1/debian/copyright] Format: http://svn.debian.org/wsvn/dep/web/deps/dep5.mdwn?rev=174 Upstream-Name: Percona Server 5.5 Upstream-Contact: https://bugs.launchpad.net/percona-server/ Source: http://www.percona.com/downloads/Percona-Server-5.5/ Comments: Modified from original MySQL 5.5 debian/copyright file by  Stewart Smith and updated for Percona Server.  .  Originally produced by a modified version of licensecheck2dep5  from CDBS by Clint Byrum &lt;clint@ubuntu.com&gt;. Hand modified to reduce   redundancy in the output and add appropriate license text.  .  Also, MySQL carries the FOSS License Exception specified in README  .  Quoting from README:  .  MySQL FOSS License Exception We want free and open source  software applications under certain licenses to be able to use  specified GPL-licensed MySQL client libraries despite the fact  that not all such FOSS licenses are compatible with version  2 of the GNU General Public License.  Therefore there are  special exceptions to the terms and conditions of the GPLv2  as applied to these client libraries, which are identified  and described in more detail in the FOSS License Exception at  &lt;http://www.mysql.com/about/legal/licensing/foss-exception.html&gt;.  .  The text of the Above URL is quoted below, as of Aug 17, 2011.  .  &gt; FOSS License Exception  &gt; .  &gt; Updated July 1, 2010  &gt; .  &gt; What is the FOSS License Exception?  Oracle's Free and Open Source  &gt; Software (FOSS) License Exception (formerly known as the FLOSS  &gt; License Exception) allows developers of FOSS applications to include  &gt; Oracle's MySQL Client Libraries (also referred to as MySQL Drivers  &gt; or MySQL Connectors) with their FOSS applications. MySQL Client  &gt; Libraries are typically licensed pursuant to version 2 of the General  &gt; Public License (GPL), but this exception permits distribution of  &gt; certain MySQL Client Libraries with a developer's FOSS applications  &gt; licensed under the terms of another FOSS license listed below,  &gt; even though such other FOSS license may be incompatible with the GPL.  &gt; .  &gt; The following terms and conditions describe the circumstances under  &gt; which Oracle's FOSS License Exception applies.  &gt; .  &gt; Oracle's FOSS License Exception Terms and Conditions Definitions.  &gt; Derivative Work means a derivative work, as defined under applicable  &gt; copyright law, formed entirely from the Program and one or more  &gt; FOSS Applications.  &gt; .  &gt; FOSS Application means a free and open source software application  &gt; distributed subject to a license listed in the section below titled  &gt; FOSS License List.  &gt; .  &gt; FOSS Notice means a notice placed by Oracle or MySQL in a copy  &gt; of the MySQL </w:t>
      </w:r>
      <w:r>
        <w:lastRenderedPageBreak/>
        <w:t>Client Libraries stating that such copy of the MySQL  &gt; Client Libraries may be distributed under Oracle's or MySQL's FOSS  &gt; (or FLOSS) License Exception.  &gt; .  &gt; Independent Work means portions of the Derivative Work that are not  &gt; derived from the Program and can reasonably be considered independent  &gt; and separate works.  &gt; .  &gt; Program means a copy of Oracle's MySQL Client Libraries that  &gt; contains a FOSS Notice.  &gt; .   &gt; A FOSS application developer (you or your) may distribute a  &gt; Derivative Work provided that you and the Derivative Work meet all  &gt; of the following conditions: You obey the GPL in all respects for  &gt; the Program and all portions (including modifications) of the Program  &gt; included in the Derivative Work (provided that this condition does not  &gt; apply to Independent Works); The Derivative Work does not include any  &gt; work licensed under the GPL other than the Program; You distribute  &gt; Independent Works subject to a license listed in the section below  &gt; titled FOSS License List; You distribute Independent Works in  &gt; object code or executable form with the complete corresponding  &gt; machine-readable source code on the same medium and under the same  &gt; FOSS license applying to the object code or executable forms; All  &gt; works that are aggregated with the Program or the Derivative Work  &gt; on a medium or volume of storage are not derivative works of the  &gt; Program, Derivative Work or FOSS Application, and must reasonably  &gt; be considered independent and separate works.  Oracle reserves all  &gt; rights not expressly granted in these terms and conditions. If all  &gt; of the above conditions are not met, then this FOSS License Exception  &gt; does not apply to you or your Derivative Work.  &gt; .  &gt; FOSS License List  &gt; .   &gt; License Name    Version(s)/Copyright Date  &gt; Release Early    Certified Software  &gt; Academic Free License    2.0  &gt; Apache Software License  1.0/1.1/2.0  &gt; Apple Public Source License  2.0  &gt; Artistic license     From Perl 5.8.0  &gt; BSD license  July 22 1999  &gt; Common Development and Distribution License (CDDL)   1.0  &gt; Common Public License    1.0  &gt; Eclipse Public License   1.0  &gt; European Union Public License (EUPL)[1]    1.1  &gt; GNU Library or Lesser General Public License (LGPL)    2.0/2.1/3.0  &gt; GNU General Public License (GPL)     3.0  &gt; IBM Public License   1.0  &gt; Jabber Open Source License   1.0  &gt; MIT License (As listed in file MIT-License.txt)  -  &gt; Mozilla Public License (MPL)     1.0/1.1  &gt; Open Software License    2.0  &gt; OpenSSL license (with original SSLeay license)   2003 (1998)  &gt; PHP License  3.0/3.01  &gt; Python license (CNRI Python License)     -  &gt; Python Software Foundation License   2.1.1  &gt; Sleepycat License   1999  &gt; University of Illinois/NCSA Open Source License  -  &gt; W3C License  2001  &gt; X11 License  2001  &gt; Zlib/libpng License  -  &gt; Zope Public License  2.0  &gt; [1] When an Independent Work is licensed under a Compatible License  &gt; pursuant to the EUPL, the Compatible License rather than the EUPL is  &gt; the applicable license for purposes of these FOSS License Exception  &gt; Terms and Conditions.  .  The above text is subject to this copyright notice:  (C) 2010, Oracle and/or its affiliats.</w:t>
      </w:r>
    </w:p>
    <w:p w14:paraId="15A1030F" w14:textId="77777777" w:rsidR="00425AAE" w:rsidRDefault="00425AAE">
      <w:r>
        <w:t>Files: * Copyright: 2009-2013 Percona LLC License: GPL-2</w:t>
      </w:r>
    </w:p>
    <w:p w14:paraId="5CFF1BFB" w14:textId="77777777" w:rsidR="00425AAE" w:rsidRDefault="00425AAE">
      <w:r>
        <w:t>Files: storage/HandlerSocket-Plugin-for-MySQL/* Copyright: Copyright (c) 2010 DeNA Co.,Ltd. License: BSD (3 clause)</w:t>
      </w:r>
    </w:p>
    <w:p w14:paraId="41E15B9A" w14:textId="77777777" w:rsidR="00425AAE" w:rsidRDefault="00425AAE">
      <w:r>
        <w:t>Files: UDF/src/*.cc Copyright: None, Public Domain License: PD</w:t>
      </w:r>
    </w:p>
    <w:p w14:paraId="7D84009A" w14:textId="77777777" w:rsidR="00425AAE" w:rsidRDefault="00425AAE">
      <w:r>
        <w:t xml:space="preserve">Files: cmd-line-utils/libedit/config.h  dbug/example1.c  dbug/example2.c  dbug/example3.c  dbug/factorial.c  dbug/main.c  dbug/my_main.c  dbug/remove_function_from_trace.pl  dbug/tests.c  dbug/tests-t.pl  extra/yassl/src/dummy.cpp  include/probes_mysql_nodtrace.h  libmysqld/resource.h  </w:t>
      </w:r>
      <w:r>
        <w:lastRenderedPageBreak/>
        <w:t>mysql-test/*  regex/*  sql-bench/graph-compare-results.sh  storage/ndb/bin/*  storage/ndb/demos/*  support-files/binary-configure.sh  support-files/my-huge.cnf.sh  support-files/my-innodb-heavy-4G.cnf.sh  support-files/my-large.cnf.sh  support-files/my-medium.cnf.sh  support-files/my-small.cnf.sh  support-files/mysqld_multi.server.sh  support-files/mysql-log-rotate.sh  support-files/mysql.server-sys5.sh Copyright: UNKNOWN Comment: These files fall under the blanket license specified in the file  COPYING and README License: GPL-2  GPLv2 Disclaimer  For the avoidance of doubt, except that if any license choice  other than GPL or LGPL is available it will apply instead,   Oracle elects to use only the General Public License version 2   (GPLv2) at this time for any software where a choice of GPL   license versions is made available with the language indicating   that GPLv2 or any later version may be used, or where a choice   of which version of the GPL is applied is otherwise unspecified.</w:t>
      </w:r>
    </w:p>
    <w:p w14:paraId="4C181618" w14:textId="77777777" w:rsidR="00425AAE" w:rsidRDefault="00425AAE">
      <w:r>
        <w:t>Files: BUILD/*  client/*  client/echo.c  client/get_password.c  cmake/*  dbug/dbug_add_tags.pl  extra/*  include/*  libmysql/*  libmysqld/*  libservices/*  mysql-test/include/have_perfschema.inc  mysql-test/include/have_perfschema.inc  mysql-test/lib/mtr_cases.pm  mysql-test/lib/mtr_gcov.pl  mysql-test/lib/mtr_gprof.pl  mysql-test/lib/mtr_io.pl  mysql-test/lib/mtr_match.pm  mysql-test/lib/mtr_misc.pl  mysql-test/lib/mtr_process.pl  mysql-test/lib/mtr_report.pm  mysql-test/lib/mtr_results.pm  mysql-test/lib/mtr_stress.pl  mysql-test/lib/mtr_unique.pm  mysql-test/lib/My/ConfigFactory.pm  mysql-test/lib/My/Config.pm  mysql-test/lib/My/CoreDump.pm  mysql-test/lib/My/File/*  mysql-test/lib/My/Find.pm  mysql-test/lib/My/Handles.pm  mysql-test/lib/My/Options.pm  mysql-test/lib/My/Platform.pm  mysql-test/lib/My/SafeProcess/Base.pm  mysql-test/lib/My/SafeProcess.pm  mysql-test/lib/My/SafeProcess/safe_kill_win.cc  mysql-test/lib/My/SafeProcess/safe_process.cc  mysql-test/lib/My/SafeProcess/safe_process.pl  mysql-test/lib/My/SafeProcess/safe_process_win.cc  mysql-test/lib/My/SysInfo.pm  mysql-test/lib/My/Test.pm  mysql-test/lib/t/*  mysql-test/lib/v1/mtr_cases.pl  mysql-test/lib/v1/mtr_gcov.pl  mysql-test/lib/v1/mtr_gprof.pl  mysql-test/lib/v1/mtr_im.pl  mysql-test/lib/v1/mtr_io.pl  mysql-test/lib/v1/mtr_match.pl  mysql-test/lib/v1/mtr_misc.pl  mysql-test/lib/v1/mtr_process.pl  mysql-test/lib/v1/mtr_report.pl  mysql-test/lib/v1/mtr_stress.pl  mysql-test/lib/v1/mtr_timer.pl  mysql-test/lib/v1/mtr_unique.pl  mysql-test/lib/v1/My/*  mysql-test/lib/v1/My/*  mysql-test/lib/v1/mysql-test-run.pl  mysql-test/mysql-stress-test.pl  mysql-test/mysql-test-run.pl  mysql-test/std_data/*  mysql-test/suite/perfschema/include/*  mysql-test/suite/perfschema_stress/include/*  mysql-test/suite/perfschema_stress/include/*  mysys/*  packaging/WiX/ca/*  plugin/audit_null/*  plugin/auth/*  plugin/daemon_example/*  plugin/fulltext/*  plugin/semisync/semisync_slave.cc  plugin/semisync/semisync_slave.h  scripts/*  sql/*  sql-common/*  storage/*  strings/*  support-files/config.huge.ini.sh  support-files/config.medium.ini.sh  support-files/config.small.ini.sh  support-files/MacOSX/Description.plist.sh  support-files/MacOSX/Info.plist.sh  support-files/MacOSX/StartupParameters.plist.sh  support-files/MySQL-shared-compat.spec.sh  support-files/mysql.spec.sh  support-files/ndb-config-2-node.ini.sh  tests/*  unittest/*  vio/* Copyright: 1979-2008 MySQL AB            1995-2010 MySQL AB Sun Microsystems Inc            1994-1997,2000-2011 Oracle and/or its affiliates. License: GPL-2</w:t>
      </w:r>
    </w:p>
    <w:p w14:paraId="53148430" w14:textId="77777777" w:rsidR="00425AAE" w:rsidRDefault="00425AAE">
      <w:r>
        <w:lastRenderedPageBreak/>
        <w:t>Files: storage/innobase/* Copyright: 1994-2011 Innobase Oy. License: GPL-2</w:t>
      </w:r>
    </w:p>
    <w:p w14:paraId="55200DBD" w14:textId="77777777" w:rsidR="00425AAE" w:rsidRDefault="00425AAE">
      <w:r>
        <w:t>Files: cmd-line-utils/readline/* Copyright: 1987-2006 Free Software Foundation Inc License: GPL-2+</w:t>
      </w:r>
    </w:p>
    <w:p w14:paraId="49BBDF81" w14:textId="77777777" w:rsidR="00425AAE" w:rsidRDefault="00425AAE">
      <w:r>
        <w:t>Files: cmd-line-utils/libedit/* Copyright: 1989-1990,1992-1993 The Regents of the University of California. License: BSD (3 clause)</w:t>
      </w:r>
    </w:p>
    <w:p w14:paraId="477A3B85" w14:textId="77777777" w:rsidR="00425AAE" w:rsidRDefault="00425AAE">
      <w:r>
        <w:t>Files: cmd-line-utils/libedit/filecomplete.c  cmd-line-utils/libedit/filecomplete.h  cmd-line-utils/libedit/np/fgetln.c  cmd-line-utils/libedit/read.h  cmd-line-utils/libedit/readline.c  cmd-line-utils/libedit/readline/* Copyright: 1997-2001 The NetBSD Foundation Inc License: BSD (2 clause)  This code is derived from software contributed to The NetBSD Foundation  by Jaromir Dolecek.  .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  THIS SOFTWARE IS PROVIDED BY THE NETBSD FOUNDATION, INC. AND CONTRIBUTORS  ``AS IS'' AND ANY EXPRESS OR IMPLIED WARRANTIES, INCLUDING, BUT NOT LIMITED  TO, THE IMPLIED WARRANTIES OF MERCHANTABILITY AND FITNESS FOR A PARTICULAR  PURPOSE ARE DISCLAIMED.  IN NO EVENT SHALL THE FOUNDATION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74A271F" w14:textId="77777777" w:rsidR="00425AAE" w:rsidRDefault="00425AAE">
      <w:r>
        <w:t>Files: client/completion_hash.h  scripts/mysqlaccess.sh  scripts/mysql_fix_extensions.sh  scripts/mysql_setpermission.sh  sql-bench/*  storage/myisam/ftbench/ft-test-run.sh  storage/myisam/mi_test_all.sh  storage/ndb/test/run-test/atrt-analyze-result.sh  storage/ndb/test/run-test/atrt-clear-result.sh  storage/ndb/test/run-test/atrt-gather-result.sh  storage/ndb/test/run-test/atrt-setup.sh  storage/ndb/test/run-test/make-config.sh  storage/ndb/test/run-test/make-html-reports.sh  storage/ndb/test/run-test/make-index.sh  storage/ndb/test/run-test/ndb-autotest.sh  strings/strxmov.c  strings/strxnmov.c  support-files/MacOSX/postflight.sh  support-files/MacOSX/preflight.sh Copyright: 2000-2009 MySQL AB Sun Microsystems Inc            2000-2007 MySQL AB License: LGPL</w:t>
      </w:r>
    </w:p>
    <w:p w14:paraId="32CBA6E1" w14:textId="77777777" w:rsidR="00425AAE" w:rsidRDefault="00425AAE">
      <w:r>
        <w:t xml:space="preserve">Files: storage/archive/azio.c  storage/archive/azlib.h  zlib/* Copyright: 1995-2005 Jean-loup Gailly and Mark Adler License: zlib/libpng   This software is provided 'as-is', without any express or implied   warranty.  In no event will the authors be held liable for any damages   arising from the use of this software.   .   Permission is granted to anyone to use this software for any purpose,   including commercial applications, and to alter it and redistribute it   freely, subject to the following restrictions:   .   1. The origin of this software must not be misrepresented; you must not      claim that you wrote the original software. If you use this software      in a product, an acknowledgment in the product </w:t>
      </w:r>
      <w:r>
        <w:lastRenderedPageBreak/>
        <w:t>documentation would be      appreciated but is not required.   2. Altered source versions must be plainly marked as such, and must not be      misrepresented as being the original software.   3. This notice may not be removed or altered from any source distribution.</w:t>
      </w:r>
    </w:p>
    <w:p w14:paraId="49CDDEAE" w14:textId="77777777" w:rsidR="00425AAE" w:rsidRDefault="00425AAE">
      <w:r>
        <w:t>Files: sql-bench/innotest1.sh  sql-bench/innotest1a.sh  sql-bench/innotest1b.sh  sql-bench/innotest2.sh  sql-bench/innotest2a.sh  sql-bench/innotest2b.sh Copyright: 2000-2002 Innobase Oy &amp; MySQL AB Comment: These files fall under the blanket license specified in the file COPYING License: GPL-2</w:t>
      </w:r>
    </w:p>
    <w:p w14:paraId="79E483FC" w14:textId="77777777" w:rsidR="00425AAE" w:rsidRDefault="00425AAE">
      <w:r>
        <w:t>Files: storage/innobase/btr/btr0sea.c  storage/innobase/include/log0log.h  storage/innobase/include/os0sync.h  storage/innobase/log/log0log.c  storage/innobase/row/row0sel.c Copyright: 1995-1997,2009-2010 Innobase Oy.  2008-2009 Google Inc License: GPL-2</w:t>
      </w:r>
    </w:p>
    <w:p w14:paraId="4EA86563" w14:textId="77777777" w:rsidR="00425AAE" w:rsidRDefault="00425AAE">
      <w:r>
        <w:t>Files: storage/innobase/btr/btr0cur.c  storage/innobase/buf/buf0buf.c  storage/innobase/include/sync0rw.h  storage/innobase/include/sync0sync.h  storage/innobase/sync/* Copyright: 1994-2011 Oracle and/or its affiliates.  2008 Google Inc License: GPL-2</w:t>
      </w:r>
    </w:p>
    <w:p w14:paraId="2D467722" w14:textId="77777777" w:rsidR="00425AAE" w:rsidRDefault="00425AAE">
      <w:r>
        <w:t>Files: storage/myisam/rt_index.h  storage/myisam/rt_key.c  storage/myisam/rt_mbr.c  storage/myisam/rt_mbr.h  storage/myisam/sp_defs.h Copyright: 2000,2002-2006 MySQL AB &amp; Ramil Kalimullin License: GPL-2</w:t>
      </w:r>
    </w:p>
    <w:p w14:paraId="035529F9" w14:textId="77777777" w:rsidR="00425AAE" w:rsidRDefault="00425AAE">
      <w:r>
        <w:t>Files: storage/innobase/include/ut0bh.h  storage/innobase/trx/trx0rseg.c  storage/innobase/ut/ut0bh.c  storage/innobase/ut/ut0ut.c Copyright: 1996,2010-2011 Oracle Corpn. License: GPL-2</w:t>
      </w:r>
    </w:p>
    <w:p w14:paraId="7537E808" w14:textId="77777777" w:rsidR="00425AAE" w:rsidRDefault="00425AAE">
      <w:r>
        <w:t>Files: plugin/semisync/semisync.cc  plugin/semisync/semisync.h  plugin/semisync/semisync_slave_plugin.cc Copyright: 2008 MySQL AB  2007 Google Inc License: GPL-2</w:t>
      </w:r>
    </w:p>
    <w:p w14:paraId="7CCD6C0C" w14:textId="77777777" w:rsidR="00425AAE" w:rsidRDefault="00425AAE">
      <w:r>
        <w:t>Files: strings/ctype-bin.c  strings/ctype-eucjpms.c  strings/ctype-ujis.c Copyright: 2000,2002,2005-2011 Oracle and/or its affiliates. &amp; tommy@valley.ne.jp License: LGPL  On Debian and systems the full text of the GNU Library General Public  License version 2 can be found in the file  `/usr/share/common-licenses/LGPL-2`</w:t>
      </w:r>
    </w:p>
    <w:p w14:paraId="6FB703EA" w14:textId="77777777" w:rsidR="00425AAE" w:rsidRDefault="00425AAE">
      <w:r>
        <w:t>Files: scripts/mysqld_safe.sh  support-files/mysql-multi.server.sh  support-files/mysql.server.sh Copyright: 1996 Abandoned TCX DataKonsult AB &amp; Monty Program KB &amp; Detron HB License: PD  This file is public domain and comes with NO WARRANTY of any kind</w:t>
      </w:r>
    </w:p>
    <w:p w14:paraId="5B1E1613" w14:textId="77777777" w:rsidR="00425AAE" w:rsidRDefault="00425AAE">
      <w:r>
        <w:t>Files: sql/sql_yacc.cc  sql/sql_yacc.h Copyright: 1984,1989-1990,2000-2006 Free Software Foundation, Inc. License: GPL-2+</w:t>
      </w:r>
    </w:p>
    <w:p w14:paraId="2C41D0AA" w14:textId="77777777" w:rsidR="00425AAE" w:rsidRDefault="00425AAE">
      <w:r>
        <w:t xml:space="preserve">Files: storage/innobase/include/pars0grm.h  storage/innobase/pars/pars0grm.c Copyright: 1995-2009 Innobase Oy.  1984,1989-1990,2000-2004 Free Software Foundation Inc. License: GPL-2  As a special exception, when this file is copied by Bison into a  Bison output file, you may use that output file without restriction.  This special exception was added by the Free Software Foundation  in version 1.24 of Bison.  .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w:t>
      </w:r>
      <w:r>
        <w:lastRenderedPageBreak/>
        <w:t>General Public License for more details.  .  You should have received a copy of the GNU General Public License along with  this program; if not, write to the Free Software Foundation, Inc.,  51 Franklin St, Fifth Floor, Boston, MA 02110-1301, USA.</w:t>
      </w:r>
    </w:p>
    <w:p w14:paraId="73EEC39A" w14:textId="77777777" w:rsidR="00425AAE" w:rsidRDefault="00425AAE">
      <w:r>
        <w:t xml:space="preserve"> Files: storage/innobase/include/srv0srv.h  storage/innobase/srv/srv0start.c Copyright: 1995-1996,2010-2011 Innobase Oy.  2008-2009 Google Inc  2009 Percona Inc License: GPL-2</w:t>
      </w:r>
    </w:p>
    <w:p w14:paraId="29D2CD7A" w14:textId="77777777" w:rsidR="00425AAE" w:rsidRDefault="00425AAE">
      <w:r>
        <w:t>Files: plugin/semisync/semisync_master.cc  plugin/semisync/semisync_master_plugin.cc Copyright: 2008-2009 MySQL AB Sun Microsystems Inc  2007 Google Inc License: GPL-2</w:t>
      </w:r>
    </w:p>
    <w:p w14:paraId="172195C4" w14:textId="77777777" w:rsidR="00425AAE" w:rsidRDefault="00425AAE">
      <w:r>
        <w:t>Files: storage/innobase/include/os0file.h  storage/innobase/os/os0file.c Copyright: 1995-2010 Innobase Oy.  2009 Percona Inc License: GPL-2</w:t>
      </w:r>
    </w:p>
    <w:p w14:paraId="7E7B4EE0" w14:textId="77777777" w:rsidR="00425AAE" w:rsidRDefault="00425AAE">
      <w:r>
        <w:t>Files: include/t_ctype.h  strings/t_ctype.h Copyright: 2000 MySQL AB  1998 Theppitak Karoonboonyanan  1998-1999 Pruet Boonma License: GPL-2</w:t>
      </w:r>
    </w:p>
    <w:p w14:paraId="5B8DDCF0" w14:textId="77777777" w:rsidR="00425AAE" w:rsidRDefault="00425AAE">
      <w:r>
        <w:t>Files: cmd-line-utils/libedit/np/strlcat.c  cmd-line-utils/libedit/np/strlcpy.c Copyright: 1998 Todd C. Miller &lt;Todd.Miller@courtesan.com&gt; License: ISC  Permission to use, copy, modify, and distribute this software for any  purpose with or without fee is hereby granted, provided that the above  copyright notice and this permission notice appear in all copies.  .  THE SOFTWARE IS PROVIDED AS IS AND TODD C. MILLER DISCLAIMS ALL  WARRANTIES WITH REGARD TO THIS SOFTWARE INCLUDING ALL IMPLIED WARRANTIES  OF MERCHANTABILITY AND FITNESS. IN NO EVENT SHALL TODD C. MILLER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6C61BCE0" w14:textId="77777777" w:rsidR="00425AAE" w:rsidRDefault="00425AAE">
      <w:r>
        <w:t>Files: sql/nt_servc.cc  sql/nt_servc.h Copyright: 1998 Abandoned Irena Pancirov - Irnet Snc License: PD  This file is public domain and comes with NO WARRANTY of any kind</w:t>
      </w:r>
    </w:p>
    <w:p w14:paraId="7C97C778" w14:textId="77777777" w:rsidR="00425AAE" w:rsidRDefault="00425AAE">
      <w:r>
        <w:t>Files: dbug/dbug.c  dbug/dbug_long.h Copyright: 1987 Abandoned Fred Fish License: UNKNOWN  N O T I C E</w:t>
      </w:r>
      <w:r>
        <w:tab/>
      </w:r>
      <w:r>
        <w:tab/>
      </w:r>
      <w:r>
        <w:tab/>
      </w:r>
      <w:r>
        <w:tab/>
        <w:t xml:space="preserve">        .  Copyright Abandoned, 1987, Fred Fish</w:t>
      </w:r>
      <w:r>
        <w:tab/>
      </w:r>
      <w:r>
        <w:tab/>
        <w:t xml:space="preserve">        .  .  This previously copyrighted work has been placed into the  public       domain</w:t>
      </w:r>
      <w:r>
        <w:tab/>
        <w:t>by  the  author  and  may be freely used for any purpose,       private or commercial.</w:t>
      </w:r>
      <w:r>
        <w:tab/>
      </w:r>
      <w:r>
        <w:tab/>
      </w:r>
      <w:r>
        <w:tab/>
      </w:r>
      <w:r>
        <w:tab/>
      </w:r>
      <w:r>
        <w:tab/>
      </w:r>
      <w:r>
        <w:tab/>
        <w:t xml:space="preserve">        .  Because of the number of inquiries I was receiving about the  use       of this product in commercially developed works I have decided to       simply make it public domain to further its unrestricted use.</w:t>
      </w:r>
      <w:r>
        <w:tab/>
        <w:t>I       specifically  would  be  most happy to see this material become a       part of the standard Unix distributions by AT&amp;T and the  Berkeley       Computer  Science  Research Group, and a standard part of the GNU       system from the Free Software Foundation.</w:t>
      </w:r>
      <w:r>
        <w:tab/>
      </w:r>
      <w:r>
        <w:tab/>
      </w:r>
      <w:r>
        <w:tab/>
        <w:t xml:space="preserve">        .  I would appreciate it, as a courtesy, if this notice is  left  in       all copies and derivative works.  Thank you.</w:t>
      </w:r>
      <w:r>
        <w:tab/>
      </w:r>
      <w:r>
        <w:tab/>
      </w:r>
      <w:r>
        <w:tab/>
        <w:t xml:space="preserve">        .  The author makes no warranty of any kind  with</w:t>
      </w:r>
      <w:r>
        <w:tab/>
        <w:t>respect  to  this       product  and  explicitly disclaims any implied warranties of mer-       chantability or fitness for any particular purpose.</w:t>
      </w:r>
      <w:r>
        <w:tab/>
      </w:r>
      <w:r>
        <w:tab/>
        <w:t xml:space="preserve">      </w:t>
      </w:r>
    </w:p>
    <w:p w14:paraId="65CC4E96" w14:textId="77777777" w:rsidR="00425AAE" w:rsidRDefault="00425AAE">
      <w:r>
        <w:t xml:space="preserve">Files: cmd-line-utils/libedit/np/vis.c Copyright: 1989-1993 The Regents of the University of California.  1999-2005 The NetBSD Foundation Inc License: BSD (3 clause)  Redistribution and use in source and binary forms, with or without  modification, are </w:t>
      </w:r>
      <w:r>
        <w:lastRenderedPageBreak/>
        <w:t>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9EFC467" w14:textId="77777777" w:rsidR="00425AAE" w:rsidRDefault="00425AAE">
      <w:r>
        <w:t>Files: scripts/dheadgen.pl Copyright: 2008-2009 Sun Microsystems Inc License: BSD (3 clause)</w:t>
      </w:r>
    </w:p>
    <w:p w14:paraId="2E4EA38C" w14:textId="77777777" w:rsidR="00425AAE" w:rsidRDefault="00425AAE">
      <w:r>
        <w:t>Files: storage/ndb/test/src/getarg.c Copyright: 1997-2000 - Kungliga Tekniska Hogskolan License: BSD (3 clause)</w:t>
      </w:r>
    </w:p>
    <w:p w14:paraId="19E4FC91" w14:textId="77777777" w:rsidR="00425AAE" w:rsidRDefault="00425AAE">
      <w:r>
        <w:t xml:space="preserve">Files: storage/ndb/test/include/getarg.h Copyright: 2003 MySQL AB  1997-1999 Kungliga Tekniska Hogskolan License: BSD (3 clause)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  Copyright (c) 1997, 1999 Kungliga Tekniska Hogskolan  (Royal Institute of Technology, Stockholm, Sweden).   All rights reserved.   .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Neither the name of the Institute nor the names of its contributors      may be used to endorse or promote products derived from this software      without specific prior written permission.   .  THIS SOFTWARE IS PROVIDED BY THE INSTITUTE AND CONTRIBUTORS ``AS IS'' AND   ANY EXPRESS OR IMPLIED WARRANTIES, INCLUDING, BUT NOT LIMITED TO, THE   IMPLIED WARRANTIES OF MERCHANTABILITY AND FITNESS FOR A PARTICULAR PURPOSE   ARE </w:t>
      </w:r>
      <w:r>
        <w:lastRenderedPageBreak/>
        <w:t xml:space="preserve">DISCLAIMED.  IN NO EVENT SHALL THE INSTITUTE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00B9FDD4" w14:textId="77777777" w:rsidR="00425AAE" w:rsidRDefault="00425AAE">
      <w:r>
        <w:t>Files: storage/innobase/handler/ha_innodb.cc Copyright: 2008-2009 Google Inc  2009 Percona Inc  2000-2011 MySQL AB &amp; Innobase Oy. License: GPL-2</w:t>
      </w:r>
    </w:p>
    <w:p w14:paraId="7A4B5580" w14:textId="77777777" w:rsidR="00425AAE" w:rsidRDefault="00425AAE">
      <w:r>
        <w:t>Files: plugin/semisync/semisync_master.h Copyright: 2008-2009 MySQL AB Sun Microsystems Inc  2007 Google Inc License: GPL-2</w:t>
      </w:r>
    </w:p>
    <w:p w14:paraId="371C0524" w14:textId="77777777" w:rsidR="00425AAE" w:rsidRDefault="00425AAE">
      <w:r>
        <w:t>Files: storage/innobase/srv/srv0srv.c Copyright: 2008-2009 Google Inc  1995-2011 Oracle and/or its affiliates.  2009 Percona Inc License: GPL-2</w:t>
      </w:r>
    </w:p>
    <w:p w14:paraId="48FDFBD6" w14:textId="77777777" w:rsidR="00425AAE" w:rsidRDefault="00425AAE">
      <w:r>
        <w:t>Files: storage/innobase/ut/ut0rbt.c Copyright: 2007-2010 Innobase Oy.  2007 Oracle/Innobase Oy License: GPL-2</w:t>
      </w:r>
    </w:p>
    <w:p w14:paraId="52B31EB4" w14:textId="77777777" w:rsidR="00425AAE" w:rsidRDefault="00425AAE">
      <w:r>
        <w:t>Files: strings/ctype-win1250ch.c Copyright: 2002-2010 Oracle and/or its affiliates.  2001 Jan Pazdziora License: GPL-2</w:t>
      </w:r>
    </w:p>
    <w:p w14:paraId="3CADB0B0" w14:textId="77777777" w:rsidR="00425AAE" w:rsidRDefault="00425AAE">
      <w:r>
        <w:t>Files: strings/ctype-tis620.c Copyright: 1998 Theppitak Karoonboonyanan &lt;thep@links.nectec.or.th&gt;  1989-1991 Samphan Raruenrom &lt;samphan@thai.com&gt;  2000-2010 Oracle and/or its affiliates.  2003 Sathit Jittanupat  2001 Korakot Chaovavanich &lt;korakot@iname.com&gt; and  1998-1999 Pruet Boonma &lt;pruet@eng.cmu.ac.th&gt; License: GPL-2</w:t>
      </w:r>
    </w:p>
    <w:p w14:paraId="6E602CD9" w14:textId="77777777" w:rsidR="00425AAE" w:rsidRDefault="00425AAE">
      <w:r>
        <w:t>Files: storage/innobase/handler/ha_innodb.h Copyright: 2000-2010 MySQL AB &amp; Innobase Oy. License: GPL-2</w:t>
      </w:r>
    </w:p>
    <w:p w14:paraId="7AA563A9" w14:textId="77777777" w:rsidR="00425AAE" w:rsidRDefault="00425AAE">
      <w:r>
        <w:t>Files: strings/dtoa.c Copyright: 2007-2010 Oracle and/or its affiliates.  1991,2000-2001 Lucent Technologies License: LGPL</w:t>
      </w:r>
    </w:p>
    <w:p w14:paraId="35ED3AB7" w14:textId="77777777" w:rsidR="00425AAE" w:rsidRDefault="00425AAE">
      <w:r>
        <w:t>Files: scripts/mysqldumpslow.sh Copyright: 2000-2002,2005-2009 MySQL AB Sun Microsystems Inc License: LGPL</w:t>
      </w:r>
    </w:p>
    <w:p w14:paraId="68F23CBE" w14:textId="77777777" w:rsidR="00425AAE" w:rsidRDefault="00425AAE">
      <w:r>
        <w:t>Files: libmysqld/lib_sql.cc Copyright: 2000 SWsoft  company License: SWsoft  This material is provided as is, with absolutely no warranty expressed  or implied. Any use is at your own risk.  .  Permission to use or copy this software for any purpose is hereby granted   without fee, provided the above notices are retained on all copies.  Permission to modify the code and to distribute modified code is granted,  provided the above notices are retained, and a notice that the code was  modified is included with the above copyright notice.</w:t>
      </w:r>
    </w:p>
    <w:p w14:paraId="3011430E" w14:textId="77777777" w:rsidR="00425AAE" w:rsidRDefault="00425AAE">
      <w:r>
        <w:t>Files: tests/mail_to_db.pl Copyright: 1998 Abandoned TCX DataKonsult AB &amp; Monty Program KB &amp; Detron HB License: PD  This file is public domain and comes with NO WARRANTY of any kind</w:t>
      </w:r>
    </w:p>
    <w:p w14:paraId="2146377F" w14:textId="77777777" w:rsidR="00425AAE" w:rsidRDefault="00425AAE">
      <w:r>
        <w:t>Files: dbug/dbug_analyze.c Copyright: 1987 June Binayak Banerjee License: PD  This program may be freely distributed under the same terms and  conditions as Fred Fish's Dbug package.</w:t>
      </w:r>
    </w:p>
    <w:p w14:paraId="1DCBBA96" w14:textId="77777777" w:rsidR="00425AAE" w:rsidRDefault="00425AAE">
      <w:r>
        <w:t xml:space="preserve">Files: regex/regexp.c Copyright: 1986 University of Toronto License: BSD-like  Permission is granted to anyone to use this software for any  purpose on any computer </w:t>
      </w:r>
      <w:r>
        <w:lastRenderedPageBreak/>
        <w:t>system, and to redistribute it freely,  subject to the following restrictions:  .  1. The author is not responsible for the consequences of use of         this software, no matter how awful, even if they arise     from defects in it.  .  2. The origin of this software must not be misrepresented, either     by explicit claim or by omission.  .  3. Altered versions must be plainly marked as such, and must not     be misrepresented as being the original software.</w:t>
      </w:r>
    </w:p>
    <w:p w14:paraId="2BC1CFDB" w14:textId="77777777" w:rsidR="00425AAE" w:rsidRDefault="00425AAE">
      <w:r>
        <w:t>License: PD  This software is in the Public Domain.</w:t>
      </w:r>
    </w:p>
    <w:p w14:paraId="454FC359" w14:textId="77777777" w:rsidR="00425AAE" w:rsidRDefault="00425AAE">
      <w:r>
        <w:t>License: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  On Debian and systems the full text of the GNU General Public  License version 2 can be found in the file  `/usr/share/common-licenses/GPL-2`</w:t>
      </w:r>
    </w:p>
    <w:p w14:paraId="20060F6A" w14:textId="77777777" w:rsidR="00425AAE" w:rsidRDefault="00425AAE">
      <w:r>
        <w:t>License: GPL-2+  This file is part of GNU Readline, a library for reading lines  of text with interactive input and history editing.  .  Readline is free software; you can redistribute it and/or modify it  under the terms of the GNU General Public License as published by the  Free Software Foundation; either version 2, or (at your option) any  later version.  .  Readline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Readline; see the file COPYING.  If not, write to the Free  Software Foundation, Inc., 51 Franklin St, Fifth Floor, Boston,  MA 02110-1301, USA.  .  On Debian and systems the full text of the GNU General Public  License version 2 can be found in the file  `/usr/share/common-licenses/GPL-2`</w:t>
      </w:r>
    </w:p>
    <w:p w14:paraId="238A266F" w14:textId="77777777" w:rsidR="00425AAE" w:rsidRDefault="00425AAE">
      <w:r>
        <w:t>License: LGPL  This library is free software; you can redistribute it and/or  modify it under the terms of the GNU Library General Public  License as published by the Free Software Foundation; version 2  of the License.  .  This library is distributed in the hope that it will be useful,  but WITHOUT ANY WARRANTY; without even the implied warranty of  MERCHANTABILITY or FITNESS FOR A PARTICULAR PURPOSE.  See the GNU  Library General Public License for more details.  .  You should have received a copy of the GNU Library General Public  License along with this library; if not, write to the Free  Software Foundation, Inc., 51 Franklin St, Fifth Floor, Boston,  MA 02110-1301, USA  .  On Debian and systems the full text of the GNU Library General Public  License version 2 can be found in the file  `/usr/share/common-licenses/LGPL-2`</w:t>
      </w:r>
    </w:p>
    <w:p w14:paraId="05F12A66" w14:textId="77777777" w:rsidR="00425AAE" w:rsidRDefault="00425AAE">
      <w:r>
        <w:t xml:space="preserve">License: BSD (3 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w:t>
      </w:r>
      <w:r>
        <w:lastRenderedPageBreak/>
        <w:t>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FILE=percona-server-5.5-5.5.36-34.1/debian/copyright]</w:t>
      </w:r>
    </w:p>
    <w:p w14:paraId="0FF435C4" w14:textId="77777777" w:rsidR="00425AAE" w:rsidRDefault="00425AAE" w:rsidP="000727EF">
      <w:pPr>
        <w:pStyle w:val="Heading3"/>
      </w:pPr>
      <w:r>
        <w:t>percona-server-5.5-5.5.36-34.1/COPYING:</w:t>
      </w:r>
    </w:p>
    <w:p w14:paraId="26BF6836" w14:textId="77777777" w:rsidR="00425AAE" w:rsidRDefault="00425AAE">
      <w:r>
        <w:t xml:space="preserve">[BEGIN FILE=percona-server-5.5-5.5.36-34.1/COPYING] </w:t>
      </w:r>
      <w:r>
        <w:tab/>
      </w:r>
      <w:r>
        <w:tab/>
        <w:t xml:space="preserve">    GNU GENERAL PUBLIC LICENSE </w:t>
      </w:r>
      <w:r>
        <w:tab/>
      </w:r>
      <w:r>
        <w:tab/>
        <w:t xml:space="preserve">       Version 2, June 1991</w:t>
      </w:r>
    </w:p>
    <w:p w14:paraId="180DA873" w14:textId="77777777" w:rsidR="00425AAE" w:rsidRDefault="00425AAE">
      <w:r>
        <w:t xml:space="preserve"> Copyright (C) 1989, 1991 Free Software Foundation, Inc.,  51 Franklin Street, Fifth Floor, Boston, MA 02110-1301 USA  Everyone is permitted to copy and distribute verbatim copies  of this license document, but changing it is not allowed.</w:t>
      </w:r>
    </w:p>
    <w:p w14:paraId="5F040C88" w14:textId="77777777" w:rsidR="00425AAE" w:rsidRDefault="00425AAE">
      <w:r>
        <w:tab/>
      </w:r>
      <w:r>
        <w:tab/>
      </w:r>
      <w:r>
        <w:tab/>
        <w:t xml:space="preserve">    </w:t>
      </w:r>
      <w:r w:rsidRPr="00CE7DF1">
        <w:t>Preamble</w:t>
      </w:r>
    </w:p>
    <w:p w14:paraId="3961A58F" w14:textId="77777777" w:rsidR="00425AAE" w:rsidRDefault="00425AAE">
      <w:r>
        <w:t xml:space="preserve">  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Lesser General Public License instead.)  You can apply it to your programs, too.</w:t>
      </w:r>
    </w:p>
    <w:p w14:paraId="721924DB" w14:textId="77777777" w:rsidR="00425AAE" w:rsidRDefault="00425AAE">
      <w:r>
        <w:t xml:space="preserve">  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14:paraId="49A7D174"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461B3E8F" w14:textId="77777777" w:rsidR="00425AAE" w:rsidRDefault="00425AAE">
      <w:r>
        <w:t xml:space="preserve">  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14:paraId="1E3BD19D" w14:textId="77777777" w:rsidR="00425AAE" w:rsidRDefault="00425AAE">
      <w:r>
        <w:t xml:space="preserve">  We protect your rights with two steps: (1) copyright the software, and (2) offer you this license which gives you legal permission to copy, distribute and/or modify the software.</w:t>
      </w:r>
    </w:p>
    <w:p w14:paraId="77E52975" w14:textId="77777777" w:rsidR="00425AAE" w:rsidRDefault="00425AAE">
      <w:r>
        <w:t xml:space="preserve">  Also, for each author's protection and ours, we want to make certain that everyone understands that there is no warranty for this free software.  If the software is modified </w:t>
      </w:r>
      <w:r>
        <w:lastRenderedPageBreak/>
        <w:t>by someone else and passed on, we want its recipients to know that what they have is not the original, so that any problems introduced by others will not reflect on the original authors' reputations.</w:t>
      </w:r>
    </w:p>
    <w:p w14:paraId="2D745AE7" w14:textId="77777777" w:rsidR="00425AAE" w:rsidRDefault="00425AAE">
      <w:r>
        <w:t xml:space="preserve">  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14:paraId="63D00AE2" w14:textId="77777777" w:rsidR="00425AAE" w:rsidRDefault="00425AAE">
      <w:r>
        <w:t xml:space="preserve">  The precise terms and conditions for copying, distribution and modification follow.</w:t>
      </w:r>
    </w:p>
    <w:p w14:paraId="3F3E7E6E" w14:textId="77777777" w:rsidR="00425AAE" w:rsidRDefault="00425AAE">
      <w:r>
        <w:tab/>
      </w:r>
      <w:r>
        <w:tab/>
        <w:t xml:space="preserve">    GNU GENERAL PUBLIC LICENSE    TERMS AND CONDITIONS FOR COPYING, DISTRIBUTION AND MODIFICATION</w:t>
      </w:r>
    </w:p>
    <w:p w14:paraId="5B85253D" w14:textId="77777777" w:rsidR="00425AAE" w:rsidRDefault="00425AAE">
      <w:r>
        <w:t xml:space="preserve">  0.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14:paraId="1DF288DA" w14:textId="77777777" w:rsidR="00425AAE" w:rsidRDefault="00425AAE">
      <w: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14:paraId="7C78D80D"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14:paraId="43056827" w14:textId="77777777" w:rsidR="00425AAE" w:rsidRDefault="00425AAE">
      <w:r>
        <w:t>You may charge a fee for the physical act of transferring a copy, and you may at your option offer warranty protection in exchange for a fee.</w:t>
      </w:r>
    </w:p>
    <w:p w14:paraId="41797CB4" w14:textId="77777777" w:rsidR="00425AAE" w:rsidRDefault="00425AAE">
      <w:r>
        <w:t xml:space="preserve">  2. You may modify your copy or copies of the Program or any portion of it, thus forming a work based on the Program, and copy and distribute such modifications or work under the terms of Section 1 above, provided that you also meet all of these conditions:</w:t>
      </w:r>
    </w:p>
    <w:p w14:paraId="6CB1EBBE" w14:textId="77777777" w:rsidR="00425AAE" w:rsidRDefault="00425AAE">
      <w:r>
        <w:t xml:space="preserve">    a) You must cause the modified files to carry prominent notices     stating that you changed the files and the date of any change.</w:t>
      </w:r>
    </w:p>
    <w:p w14:paraId="00ADB683" w14:textId="77777777" w:rsidR="00425AAE" w:rsidRDefault="00425AAE">
      <w:r>
        <w:t xml:space="preserve">    b) You must cause any work that you distribute or publish, that in     whole or in part contains or is derived from the Program or any     part thereof, to be licensed as a whole at no charge to all third     parties under the terms of this License.</w:t>
      </w:r>
    </w:p>
    <w:p w14:paraId="233F7504" w14:textId="77777777" w:rsidR="00425AAE" w:rsidRDefault="00425AAE">
      <w:r>
        <w:t xml:space="preserve">    c)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w:t>
      </w:r>
      <w:r>
        <w:lastRenderedPageBreak/>
        <w:t>does not normally print such an announcement, your work based on     the Program is not required to print an announcement.)</w:t>
      </w:r>
    </w:p>
    <w:p w14:paraId="5478E17C" w14:textId="77777777" w:rsidR="00425AAE" w:rsidRDefault="00425AAE">
      <w:r>
        <w:t>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w:t>
      </w:r>
    </w:p>
    <w:p w14:paraId="3C6F3EE1" w14:textId="77777777" w:rsidR="00425AAE" w:rsidRDefault="00425AAE">
      <w:r>
        <w:t>Thus, it is not the intent of this section to claim rights or contest your rights to work written entirely by you; rather, the intent is to exercise the right to control the distribution of derivative or collective works based on the Program.</w:t>
      </w:r>
    </w:p>
    <w:p w14:paraId="12CC2465" w14:textId="77777777" w:rsidR="00425AAE" w:rsidRDefault="00425AAE">
      <w:r>
        <w:t>In addition, mere aggregation of another work not based on the Program with the Program (or with a work based on the Program) on a volume of a storage or distribution medium does not bring the other work under the scope of this License.</w:t>
      </w:r>
    </w:p>
    <w:p w14:paraId="3C9CE453" w14:textId="77777777" w:rsidR="00425AAE" w:rsidRDefault="00425AAE">
      <w:r>
        <w:t xml:space="preserve">  3. You may copy and distribute the Program (or a work based on it, under Section 2) in object code or executable form under the terms of Sections 1 and 2 above provided that you also do one of the following:</w:t>
      </w:r>
    </w:p>
    <w:p w14:paraId="69F00F61" w14:textId="77777777" w:rsidR="00425AAE" w:rsidRDefault="00425AAE">
      <w:r>
        <w:t xml:space="preserve">    a) Accompany it with the complete corresponding machine-readable     source code, which must be distributed under the terms of Sections     1 and 2 above on a medium customarily used for software interchange; or,</w:t>
      </w:r>
    </w:p>
    <w:p w14:paraId="398AE42A" w14:textId="77777777" w:rsidR="00425AAE" w:rsidRDefault="00425AAE">
      <w:r>
        <w:t xml:space="preserve">    b)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14:paraId="205FF6A0" w14:textId="77777777" w:rsidR="00425AAE" w:rsidRDefault="00425AAE">
      <w:r>
        <w:t xml:space="preserve">    c)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w:t>
      </w:r>
    </w:p>
    <w:p w14:paraId="1C852A06" w14:textId="77777777" w:rsidR="00425AAE" w:rsidRDefault="00425AAE">
      <w: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3BA9F01D" w14:textId="77777777" w:rsidR="00425AAE" w:rsidRDefault="00425AAE">
      <w: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14:paraId="016D4A67" w14:textId="77777777" w:rsidR="00425AAE" w:rsidRDefault="00425AAE">
      <w:r>
        <w:t xml:space="preserve">  4. You may not copy, modify, sublicense, or distribute the Program except as expressly provided under this License.  Any attempt otherwise to copy, modify, </w:t>
      </w:r>
      <w:r>
        <w:lastRenderedPageBreak/>
        <w:t>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14:paraId="58CBF7EE" w14:textId="77777777" w:rsidR="00425AAE" w:rsidRDefault="00425AAE">
      <w:r>
        <w:t xml:space="preserve">  5.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14:paraId="23F34D3D"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14:paraId="47E6F20E" w14:textId="77777777" w:rsidR="00425AAE" w:rsidRDefault="00425AAE">
      <w:r>
        <w:t xml:space="preserve">  7.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14:paraId="01E0D536" w14:textId="77777777" w:rsidR="00425AAE" w:rsidRDefault="00425AAE">
      <w:r>
        <w:t>If any portion of this section is held invalid or unenforceable under any particular circumstance, the balance of the section is intended to apply and the section as a whole is intended to apply in other circumstances.</w:t>
      </w:r>
    </w:p>
    <w:p w14:paraId="29602F17" w14:textId="77777777" w:rsidR="00425AAE" w:rsidRDefault="00425AAE">
      <w:r>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69FB6138" w14:textId="77777777" w:rsidR="00425AAE" w:rsidRDefault="00425AAE">
      <w:r>
        <w:t>This section is intended to make thoroughly clear what is believed to be a consequence of the rest of this License.</w:t>
      </w:r>
    </w:p>
    <w:p w14:paraId="6BCD8658" w14:textId="77777777" w:rsidR="00425AAE" w:rsidRDefault="00425AAE">
      <w:r>
        <w:t xml:space="preserve">  8.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46A7D87A" w14:textId="77777777" w:rsidR="00425AAE" w:rsidRDefault="00425AAE">
      <w:r>
        <w:lastRenderedPageBreak/>
        <w:t xml:space="preserve">  9. The Free Software Foundation may publish revised and/or new versions of the General Public License from time to time.  Such new versions will be similar in spirit to the present version, but may differ in detail to address new problems or concerns.</w:t>
      </w:r>
    </w:p>
    <w:p w14:paraId="30289990" w14:textId="77777777" w:rsidR="00425AAE" w:rsidRDefault="00425AAE">
      <w: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14:paraId="2097E99A" w14:textId="77777777" w:rsidR="00425AAE" w:rsidRDefault="00425AAE">
      <w:r>
        <w:t xml:space="preserve">  10.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7EE98CF0" w14:textId="77777777" w:rsidR="00425AAE" w:rsidRDefault="00425AAE">
      <w:r>
        <w:tab/>
      </w:r>
      <w:r>
        <w:tab/>
      </w:r>
      <w:r>
        <w:tab/>
        <w:t xml:space="preserve">    NO WARRANTY</w:t>
      </w:r>
    </w:p>
    <w:p w14:paraId="60D0C4C7" w14:textId="77777777" w:rsidR="00425AAE" w:rsidRDefault="00425AAE">
      <w:r>
        <w:t xml:space="preserve">  11.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4419EE38" w14:textId="77777777" w:rsidR="00425AAE" w:rsidRDefault="00425AAE">
      <w:r>
        <w:t xml:space="preserve">  12.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31D4B1B6" w14:textId="77777777" w:rsidR="00425AAE" w:rsidRDefault="00425AAE">
      <w:r>
        <w:tab/>
      </w:r>
      <w:r>
        <w:tab/>
        <w:t xml:space="preserve">     END OF TERMS AND CONDITIONS</w:t>
      </w:r>
    </w:p>
    <w:p w14:paraId="47B26503" w14:textId="77777777" w:rsidR="00425AAE" w:rsidRDefault="00425AAE">
      <w:r>
        <w:tab/>
        <w:t xml:space="preserve">    How to Apply These Terms to Your New Programs</w:t>
      </w:r>
    </w:p>
    <w:p w14:paraId="21DA1263" w14:textId="77777777" w:rsidR="00425AAE" w:rsidRDefault="00425AAE">
      <w:r>
        <w:t xml:space="preserve">  If you develop a new program, and you want it to be of the greatest possible use to the public, the best way to achieve this is to make it free software which everyone can redistribute and change under these terms.</w:t>
      </w:r>
    </w:p>
    <w:p w14:paraId="460021D4"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0E1E8EE5" w14:textId="77777777" w:rsidR="00425AAE" w:rsidRDefault="00425AAE">
      <w:r>
        <w:lastRenderedPageBreak/>
        <w:t xml:space="preserve">    &lt;one line to give the program's name and a brief idea of what it does.&gt;     Copyright (C) &lt;year&gt;  &lt;name of author&gt;</w:t>
      </w:r>
    </w:p>
    <w:p w14:paraId="455CA89B"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0EBD0BBE"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05782BCE"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6E351EA7" w14:textId="77777777" w:rsidR="00425AAE" w:rsidRDefault="00425AAE">
      <w:r>
        <w:t>Also add information on how to contact you by electronic and paper mail.</w:t>
      </w:r>
    </w:p>
    <w:p w14:paraId="06E5DBF1" w14:textId="77777777" w:rsidR="00425AAE" w:rsidRDefault="00425AAE">
      <w:r>
        <w:t>If the program is interactive, make it output a short notice like this when it starts in an interactive mode:</w:t>
      </w:r>
    </w:p>
    <w:p w14:paraId="3B3355FD" w14:textId="77777777" w:rsidR="00425AAE" w:rsidRDefault="00425AAE">
      <w:r>
        <w:t xml:space="preserve">    Gnomovision version 69, Copyright (C) year name of author     Gnomovision comes with ABSOLUTELY NO WARRANTY; for details type `show w'.     This is free software, and you are welcome to redistribute it     under certain conditions; type `show c' for details.</w:t>
      </w:r>
    </w:p>
    <w:p w14:paraId="3B768F8C"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4E6DB005" w14:textId="77777777" w:rsidR="00425AAE" w:rsidRDefault="00425AAE">
      <w:r>
        <w:t>You should also get your employer (if you work as a programmer) or your school, if any, to sign a copyright disclaimer for the program, if necessary.  Here is a sample; alter the names:</w:t>
      </w:r>
    </w:p>
    <w:p w14:paraId="61069891" w14:textId="77777777" w:rsidR="00425AAE" w:rsidRDefault="00425AAE">
      <w:r>
        <w:t xml:space="preserve">  Yoyodyne, Inc., hereby disclaims all copyright interest in the program   `Gnomovision' (which makes passes at compilers) written by James Hacker.</w:t>
      </w:r>
    </w:p>
    <w:p w14:paraId="5517C9F7" w14:textId="77777777" w:rsidR="00425AAE" w:rsidRDefault="00425AAE">
      <w:r>
        <w:t xml:space="preserve">  &lt;signature of Ty Coon&gt;, 1 April 1989   Ty Coon, President of Vice</w:t>
      </w:r>
    </w:p>
    <w:p w14:paraId="0CABFA07" w14:textId="77777777" w:rsidR="00425AAE" w:rsidRDefault="00425AAE">
      <w:r>
        <w:t>This General Public License does not permit incorporating your program into proprietary programs.  If your program is a subroutine library, you may consider it more useful to permit linking proprietary applications with the library.  If this is what you want to do, use the GNU Lesser General Public License instead of this License. [END FILE=percona-server-5.5-5.5.36-34.1/COPYING]</w:t>
      </w:r>
    </w:p>
    <w:p w14:paraId="3CA3843C" w14:textId="77777777" w:rsidR="00425AAE" w:rsidRDefault="00425AAE" w:rsidP="000727EF">
      <w:pPr>
        <w:pStyle w:val="Heading3"/>
      </w:pPr>
      <w:r>
        <w:t>percona-server-5.5-5.5.36-34.1/COPYING.innodb-deadlock-count-patch:</w:t>
      </w:r>
    </w:p>
    <w:p w14:paraId="6814B348" w14:textId="77777777" w:rsidR="00425AAE" w:rsidRDefault="00425AAE">
      <w:r>
        <w:t>[BEGIN FILE=percona-server-5.5-5.5.36-34.1/COPYING.innodb-deadlock-count-patch] Portions of this software contain modifications contributed by Eric Bergen. These contributions are used with the following license:</w:t>
      </w:r>
    </w:p>
    <w:p w14:paraId="7D2EC7EA" w14:textId="77777777" w:rsidR="00425AAE" w:rsidRDefault="00425AAE">
      <w:r>
        <w:t>Copyright (c) 2010, Eric Bergen. All rights reserved.</w:t>
      </w:r>
    </w:p>
    <w:p w14:paraId="06B85865" w14:textId="77777777" w:rsidR="00425AAE" w:rsidRDefault="00425AAE">
      <w:r>
        <w:t xml:space="preserve">Redistribution and use in source and binary forms, with or without modification, are permitted provided that the following conditions are met:       * Redistributions of source code must retain the above copyright         notice, this list of conditions and the following </w:t>
      </w:r>
      <w:r>
        <w:lastRenderedPageBreak/>
        <w:t>disclaimer.       * Redistributions in binary form must reproduce the above         copyright notice, this list of conditions and the following         disclaimer in the documentation and/or other materials         provided with the distribution.       * Neither the name of the Eric Bergen. nor the names of its         contributors may be used to endorse or promote products         derived from this software without specific prior written         permission.</w:t>
      </w:r>
    </w:p>
    <w:p w14:paraId="6923BBE2"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FILE=percona-server-5.5-5.5.36-34.1/COPYING.innodb-deadlock-count-patch]</w:t>
      </w:r>
    </w:p>
    <w:p w14:paraId="1AEBB8DA" w14:textId="77777777" w:rsidR="00425AAE" w:rsidRDefault="00425AAE" w:rsidP="000727EF">
      <w:pPr>
        <w:pStyle w:val="Heading3"/>
      </w:pPr>
      <w:r>
        <w:t>percona-server-5.5-5.5.36-34.1/COPYING.show_temp_51:</w:t>
      </w:r>
    </w:p>
    <w:p w14:paraId="601F3E50" w14:textId="77777777" w:rsidR="00425AAE" w:rsidRDefault="00425AAE">
      <w:r>
        <w:t>[BEGIN FILE=percona-server-5.5-5.5.36-34.1/COPYING.show_temp_51] Portions of this software contain modifications contributed by Venu Anuganti. These contributions are used with the following license:</w:t>
      </w:r>
    </w:p>
    <w:p w14:paraId="29A668F7" w14:textId="77777777" w:rsidR="00425AAE" w:rsidRDefault="00425AAE">
      <w:r>
        <w:t>Copyright (c) 2010, Venu Anuganti, http://venublog.com/ All rights reserved.</w:t>
      </w:r>
    </w:p>
    <w:p w14:paraId="7015A6C4" w14:textId="77777777" w:rsidR="00425AAE" w:rsidRDefault="00425AAE">
      <w:r>
        <w:t>Redistribution and use in source and binary forms, with or without modification, are permitted provided that the following conditions are met:</w:t>
      </w:r>
    </w:p>
    <w:p w14:paraId="09ABA1A5"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&lt;ORGANIZATION&gt; nor the names of its contributors may be used to endorse or promote products derived from this software without specific prior written permission.</w:t>
      </w:r>
    </w:p>
    <w:p w14:paraId="1864F4E9" w14:textId="77777777" w:rsidR="00425AAE" w:rsidRDefault="00425AAE">
      <w:r>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w:t>
      </w:r>
      <w:r>
        <w:lastRenderedPageBreak/>
        <w:t>THE USE OF THIS SOFTWARE, EVEN IF ADVISED OF THE POSSIBILITY OF SUCH DAMAGE. [END FILE=percona-server-5.5-5.5.36-34.1/COPYING.show_temp_51]</w:t>
      </w:r>
    </w:p>
    <w:p w14:paraId="74144A6F" w14:textId="77777777" w:rsidR="00425AAE" w:rsidRDefault="00425AAE" w:rsidP="000727EF">
      <w:pPr>
        <w:pStyle w:val="Heading3"/>
      </w:pPr>
      <w:r>
        <w:t>percona-server-5.5-5.5.36-34.1/doc/source/copyright.rst:</w:t>
      </w:r>
    </w:p>
    <w:p w14:paraId="49788294" w14:textId="77777777" w:rsidR="00425AAE" w:rsidRDefault="00425AAE">
      <w:r>
        <w:t>[BEGIN FILE=percona-server-5.5-5.5.36-34.1/doc/source/copyright.rst] =================================== Copyright and Licensing Information ===================================</w:t>
      </w:r>
    </w:p>
    <w:p w14:paraId="2F364427" w14:textId="77777777" w:rsidR="00425AAE" w:rsidRDefault="00425AAE">
      <w:r>
        <w:t xml:space="preserve"> Documentation Licensing =======================</w:t>
      </w:r>
    </w:p>
    <w:p w14:paraId="4FE16495" w14:textId="77777777" w:rsidR="00425AAE" w:rsidRDefault="00425AAE">
      <w:r>
        <w:t>This software documentation is (C)2009-2013 Percona LLC and/or its affiliates and is distributed under the `Creative Commons Attribution-ShareAlike 2.0 Generic &lt;http://creativecommons.org/licenses/by-sa/2.0/&gt;`_ license.</w:t>
      </w:r>
    </w:p>
    <w:p w14:paraId="14DC8EDC" w14:textId="77777777" w:rsidR="00425AAE" w:rsidRDefault="00425AAE">
      <w:r>
        <w:t>Software License ================</w:t>
      </w:r>
    </w:p>
    <w:p w14:paraId="6C614285" w14:textId="77777777" w:rsidR="00425AAE" w:rsidRDefault="00425AAE">
      <w:r>
        <w:t>Percona Server is built upon MySQL from Oracle. Along with making our own modifications, we merge in changes from other sources such as community contributions and changes from MariaDB.</w:t>
      </w:r>
    </w:p>
    <w:p w14:paraId="6A41D5C9" w14:textId="77777777" w:rsidR="00425AAE" w:rsidRDefault="00425AAE">
      <w:r>
        <w:t>The original SHOW USER/TABLE/INDEX statistics code came from Google.</w:t>
      </w:r>
    </w:p>
    <w:p w14:paraId="7AB36864" w14:textId="77777777" w:rsidR="00425AAE" w:rsidRDefault="00425AAE">
      <w:r>
        <w:t>Percona does not require copyright assignment.</w:t>
      </w:r>
    </w:p>
    <w:p w14:paraId="4FB8C581" w14:textId="77777777" w:rsidR="00425AAE" w:rsidRDefault="00425AAE">
      <w:r>
        <w:t>See the COPYING files accompanying the software distribution. [END FILE=percona-server-5.5-5.5.36-34.1/doc/source/copyright.rst]</w:t>
      </w:r>
    </w:p>
    <w:p w14:paraId="7E7DC565" w14:textId="77777777" w:rsidR="00425AAE" w:rsidRDefault="00425AAE" w:rsidP="000727EF">
      <w:pPr>
        <w:pStyle w:val="Heading3"/>
      </w:pPr>
      <w:r>
        <w:t>percona-server-5.5-5.5.36-34.1/regex/COPYRIGHT:</w:t>
      </w:r>
    </w:p>
    <w:p w14:paraId="3A0AA43C" w14:textId="77777777" w:rsidR="00425AAE" w:rsidRDefault="00425AAE">
      <w:r>
        <w:t>[BEGIN FILE=percona-server-5.5-5.5.36-34.1/regex/COPYRIGHT] Copyright 1992, 1993, 1994 Henry Spencer.  All rights reserved. This software is not subject to any license of the American Telephone and Telegraph Company or of the Regents of the University of California.</w:t>
      </w:r>
    </w:p>
    <w:p w14:paraId="454B650B" w14:textId="77777777" w:rsidR="00425AAE" w:rsidRDefault="00425AAE">
      <w:r>
        <w:t>Permission is granted to anyone to use this software for any purpose on any computer system, and to alter it and redistribute it, subject to the following restrictions:</w:t>
      </w:r>
    </w:p>
    <w:p w14:paraId="78702944" w14:textId="77777777" w:rsidR="00425AAE" w:rsidRDefault="00425AAE">
      <w:r>
        <w:t>1. The author is not responsible for the consequences of use of this    software, no matter how awful, even if they arise from flaws in it.</w:t>
      </w:r>
    </w:p>
    <w:p w14:paraId="01EC007B" w14:textId="77777777" w:rsidR="00425AAE" w:rsidRDefault="00425AAE">
      <w:r>
        <w:t>2. The origin of this software must not be misrepresented, either by    explicit claim or by omission.  Since few users ever read sources,    credits must appear in the documentation.</w:t>
      </w:r>
    </w:p>
    <w:p w14:paraId="55DB1C04" w14:textId="77777777" w:rsidR="00425AAE" w:rsidRDefault="00425AAE">
      <w:r>
        <w:t>3. Altered versions must be plainly marked as such, and must not be    misrepresented as being the original software.  Since few users    ever read sources, credits must appear in the documentation.</w:t>
      </w:r>
    </w:p>
    <w:p w14:paraId="51CE9B2C" w14:textId="77777777" w:rsidR="00425AAE" w:rsidRDefault="00425AAE">
      <w:r>
        <w:t>4. This notice may not be removed or altered. [END FILE=percona-server-5.5-5.5.36-34.1/regex/COPYRIGHT]</w:t>
      </w:r>
    </w:p>
    <w:p w14:paraId="7E23D008" w14:textId="77777777" w:rsidR="00425AAE" w:rsidRDefault="00425AAE" w:rsidP="000727EF">
      <w:pPr>
        <w:pStyle w:val="Heading3"/>
      </w:pPr>
      <w:r>
        <w:t>percona-server-5.5-5.5.36-34.1/storage/HandlerSocket-Plugin-for-MySQL/COPYING:</w:t>
      </w:r>
    </w:p>
    <w:p w14:paraId="3EF0B612" w14:textId="77777777" w:rsidR="00425AAE" w:rsidRDefault="00425AAE">
      <w:r>
        <w:t>[BEGIN FILE=percona-server-5.5-5.5.36-34.1/storage/HandlerSocket-Plugin-for-MySQL/COPYING] ----------------------------------------------------------------------------- HandlerSocket plugin for MySQL</w:t>
      </w:r>
    </w:p>
    <w:p w14:paraId="3385B16C" w14:textId="77777777" w:rsidR="00425AAE" w:rsidRDefault="00425AAE">
      <w:r>
        <w:t xml:space="preserve"> Copyright (c) 2010 DeNA Co.,Ltd.  All rights reserved.</w:t>
      </w:r>
    </w:p>
    <w:p w14:paraId="2AF450C1" w14:textId="77777777" w:rsidR="00425AAE" w:rsidRDefault="00425AAE">
      <w:r>
        <w:lastRenderedPageBreak/>
        <w:t xml:space="preserve"> Redistribution and use in source and binary forms, with or without  modification, are permitted provided that the following conditions are met:</w:t>
      </w:r>
    </w:p>
    <w:p w14:paraId="79CAD1C1"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DeNA Co.,Ltd. nor the names of its contributors        may be used to endorse or promote products derived from this software        without specific prior written permission.</w:t>
      </w:r>
    </w:p>
    <w:p w14:paraId="74DDCA8D" w14:textId="77777777" w:rsidR="00425AAE" w:rsidRDefault="00425AAE">
      <w:r>
        <w:t xml:space="preserve"> THIS SOFTWARE IS PROVIDED BY DeNA Co.,Ltd. AS IS AND ANY EXPRESS OR  IMPLIED WARRANTIES, INCLUDING, BUT NOT LIMITED TO, THE IMPLIED WARRANTIES OF  MERCHANTABILITY AND FITNESS FOR A PARTICULAR PURPOSE ARE DISCLAIMED. IN NO  EVENT SHALL DeNA Co.,Ltd.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BB083B9" w14:textId="77777777" w:rsidR="00425AAE" w:rsidRDefault="00425AAE">
      <w:r>
        <w:t xml:space="preserve"> [END FILE=percona-server-5.5-5.5.36-34.1/storage/HandlerSocket-Plugin-for-MySQL/COPYING]</w:t>
      </w:r>
    </w:p>
    <w:p w14:paraId="3DBA3DD4" w14:textId="77777777" w:rsidR="00425AAE" w:rsidRDefault="00425AAE" w:rsidP="000727EF">
      <w:pPr>
        <w:pStyle w:val="Heading3"/>
      </w:pPr>
      <w:r>
        <w:t>percona-server-5.5-5.5.36-34.1/storage/HandlerSocket-Plugin-for-MySQL/handlersocket/COPYRIGHT.txt:</w:t>
      </w:r>
    </w:p>
    <w:p w14:paraId="2CE2BDF7" w14:textId="77777777" w:rsidR="00425AAE" w:rsidRDefault="00425AAE">
      <w:r>
        <w:t>[BEGIN FILE=percona-server-5.5-5.5.36-34.1/storage/HandlerSocket-Plugin-for-MySQL/handlersocket/COPYRIGHT.txt]</w:t>
      </w:r>
    </w:p>
    <w:p w14:paraId="119E7F4E" w14:textId="77777777" w:rsidR="00425AAE" w:rsidRDefault="00425AAE">
      <w:r>
        <w:t xml:space="preserve"> Copyright (c) 2010 DeNA Co.,Ltd.  All rights reserved.</w:t>
      </w:r>
    </w:p>
    <w:p w14:paraId="08868D42" w14:textId="77777777" w:rsidR="00425AAE" w:rsidRDefault="00425AAE">
      <w:r>
        <w:t xml:space="preserve"> Redistribution and use in source and binary forms, with or without  modification, are permitted provided that the following conditions are met:</w:t>
      </w:r>
    </w:p>
    <w:p w14:paraId="2CE5E01D"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DeNA Co.,Ltd. nor the names of its contributors        may be used to endorse or promote products derived from this software        without specific prior written permission.</w:t>
      </w:r>
    </w:p>
    <w:p w14:paraId="09D388C9" w14:textId="77777777" w:rsidR="00425AAE" w:rsidRDefault="00425AAE">
      <w:r>
        <w:t xml:space="preserve"> THIS SOFTWARE IS PROVIDED BY DeNA Co.,Ltd. AS IS AND ANY EXPRESS OR  IMPLIED WARRANTIES, INCLUDING, BUT NOT LIMITED TO, THE IMPLIED WARRANTIES OF  MERCHANTABILITY AND FITNESS FOR A PARTICULAR PURPOSE ARE DISCLAIMED. IN NO  EVENT SHALL DeNA Co.,Ltd. BE LIABLE FOR ANY DIRECT, INDIRECT, INCIDENTAL,  SPECIAL, EXEMPLARY, OR CONSEQUENTIAL DAMAGES (INCLUDING, BUT NOT LIMITED TO,  PROCUREMENT OF SUBSTITUTE GOODS OR SERVICES; LOSS OF USE, DATA, </w:t>
      </w:r>
      <w:r>
        <w:lastRenderedPageBreak/>
        <w:t>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3334F1B" w14:textId="77777777" w:rsidR="00425AAE" w:rsidRDefault="00425AAE">
      <w:r>
        <w:t>[END FILE=percona-server-5.5-5.5.36-34.1/storage/HandlerSocket-Plugin-for-MySQL/handlersocket/COPYRIGHT.txt]</w:t>
      </w:r>
    </w:p>
    <w:p w14:paraId="326E683F" w14:textId="77777777" w:rsidR="00425AAE" w:rsidRDefault="00425AAE" w:rsidP="000727EF">
      <w:pPr>
        <w:pStyle w:val="Heading3"/>
      </w:pPr>
      <w:r>
        <w:t>percona-server-5.5-5.5.36-34.1/storage/HandlerSocket-Plugin-for-MySQL/libhsclient/COPYRIGHT.txt:</w:t>
      </w:r>
    </w:p>
    <w:p w14:paraId="50A1FD85" w14:textId="77777777" w:rsidR="00425AAE" w:rsidRDefault="00425AAE">
      <w:r>
        <w:t>[BEGIN FILE=percona-server-5.5-5.5.36-34.1/storage/HandlerSocket-Plugin-for-MySQL/libhsclient/COPYRIGHT.txt]</w:t>
      </w:r>
    </w:p>
    <w:p w14:paraId="7187BFD7" w14:textId="77777777" w:rsidR="00425AAE" w:rsidRDefault="00425AAE">
      <w:r>
        <w:t xml:space="preserve"> Copyright (c) 2010 DeNA Co.,Ltd.  All rights reserved.</w:t>
      </w:r>
    </w:p>
    <w:p w14:paraId="7FD783DA" w14:textId="77777777" w:rsidR="00425AAE" w:rsidRDefault="00425AAE">
      <w:r>
        <w:t xml:space="preserve"> Redistribution and use in source and binary forms, with or without  modification, are permitted provided that the following conditions are met:</w:t>
      </w:r>
    </w:p>
    <w:p w14:paraId="09EA4001"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DeNA Co.,Ltd. nor the names of its contributors        may be used to endorse or promote products derived from this software        without specific prior written permission.</w:t>
      </w:r>
    </w:p>
    <w:p w14:paraId="7AA618F0" w14:textId="77777777" w:rsidR="00425AAE" w:rsidRDefault="00425AAE">
      <w:r>
        <w:t xml:space="preserve"> THIS SOFTWARE IS PROVIDED BY DeNA Co.,Ltd. AS IS AND ANY EXPRESS OR  IMPLIED WARRANTIES, INCLUDING, BUT NOT LIMITED TO, THE IMPLIED WARRANTIES OF  MERCHANTABILITY AND FITNESS FOR A PARTICULAR PURPOSE ARE DISCLAIMED. IN NO  EVENT SHALL DeNA Co.,Ltd.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117A054" w14:textId="77777777" w:rsidR="00425AAE" w:rsidRDefault="00425AAE">
      <w:r>
        <w:t>[END FILE=percona-server-5.5-5.5.36-34.1/storage/HandlerSocket-Plugin-for-MySQL/libhsclient/COPYRIGHT.txt]</w:t>
      </w:r>
    </w:p>
    <w:p w14:paraId="126E9B26" w14:textId="77777777" w:rsidR="00425AAE" w:rsidRDefault="00425AAE" w:rsidP="000727EF">
      <w:pPr>
        <w:pStyle w:val="Heading3"/>
      </w:pPr>
      <w:r>
        <w:t>percona-server-5.5-5.5.36-34.1/storage/HandlerSocket-Plugin-for-MySQL/perl-Net-HandlerSocket/COPYRIGHT.txt:</w:t>
      </w:r>
    </w:p>
    <w:p w14:paraId="3842B21C" w14:textId="77777777" w:rsidR="00425AAE" w:rsidRDefault="00425AAE">
      <w:r>
        <w:t>[BEGIN FILE=percona-server-5.5-5.5.36-34.1/storage/HandlerSocket-Plugin-for-MySQL/perl-Net-HandlerSocket/COPYRIGHT.txt]</w:t>
      </w:r>
    </w:p>
    <w:p w14:paraId="71B7A393" w14:textId="77777777" w:rsidR="00425AAE" w:rsidRDefault="00425AAE">
      <w:r>
        <w:t xml:space="preserve"> Copyright (c) 2010 DeNA Co.,Ltd.  All rights reserved.</w:t>
      </w:r>
    </w:p>
    <w:p w14:paraId="2D0B4294" w14:textId="77777777" w:rsidR="00425AAE" w:rsidRDefault="00425AAE">
      <w:r>
        <w:t xml:space="preserve"> Redistribution and use in source and binary forms, with or without  modification, are permitted provided that the following conditions are met:</w:t>
      </w:r>
    </w:p>
    <w:p w14:paraId="2405EB21" w14:textId="77777777" w:rsidR="00425AAE" w:rsidRDefault="00425AAE">
      <w:r>
        <w:lastRenderedPageBreak/>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DeNA Co.,Ltd. nor the names of its contributors        may be used to endorse or promote products derived from this software        without specific prior written permission.</w:t>
      </w:r>
    </w:p>
    <w:p w14:paraId="121A0FC8" w14:textId="77777777" w:rsidR="00425AAE" w:rsidRDefault="00425AAE">
      <w:r>
        <w:t xml:space="preserve"> THIS SOFTWARE IS PROVIDED BY DeNA Co.,Ltd. AS IS AND ANY EXPRESS OR  IMPLIED WARRANTIES, INCLUDING, BUT NOT LIMITED TO, THE IMPLIED WARRANTIES OF  MERCHANTABILITY AND FITNESS FOR A PARTICULAR PURPOSE ARE DISCLAIMED. IN NO  EVENT SHALL DeNA Co.,Ltd.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DC2761" w14:textId="77777777" w:rsidR="00425AAE" w:rsidRDefault="00425AAE">
      <w:r>
        <w:t>[END FILE=percona-server-5.5-5.5.36-34.1/storage/HandlerSocket-Plugin-for-MySQL/perl-Net-HandlerSocket/COPYRIGHT.txt]</w:t>
      </w:r>
    </w:p>
    <w:p w14:paraId="74DF5ECB" w14:textId="77777777" w:rsidR="00425AAE" w:rsidRDefault="00425AAE" w:rsidP="000727EF">
      <w:pPr>
        <w:pStyle w:val="Heading3"/>
      </w:pPr>
      <w:r>
        <w:t>percona-server-5.5-5.5.36-34.1/storage/innobase/COPYING.Google:</w:t>
      </w:r>
    </w:p>
    <w:p w14:paraId="3844988B" w14:textId="77777777" w:rsidR="00425AAE" w:rsidRDefault="00425AAE">
      <w:r>
        <w:t>[BEGIN FILE=percona-server-5.5-5.5.36-34.1/storage/innobase/COPYING.Google] Portions of this software contain modifications contributed by Google, Inc. These contributions are used with the following license:</w:t>
      </w:r>
    </w:p>
    <w:p w14:paraId="3A9CDDA5" w14:textId="77777777" w:rsidR="00425AAE" w:rsidRDefault="00425AAE">
      <w:r>
        <w:t>Copyright (c) 2008, Google Inc. All rights reserved.</w:t>
      </w:r>
    </w:p>
    <w:p w14:paraId="2EEFD1EB" w14:textId="77777777" w:rsidR="00425AAE" w:rsidRDefault="00425AAE">
      <w:r>
        <w:t>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Google Inc. nor the names of its         contributors may be used to endorse or promote products         derived from this software without specific prior written         permission.</w:t>
      </w:r>
    </w:p>
    <w:p w14:paraId="4154E915" w14:textId="77777777" w:rsidR="00425AAE" w:rsidRDefault="00425AAE">
      <w:r>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w:t>
      </w:r>
      <w:r>
        <w:lastRenderedPageBreak/>
        <w:t>THE USE OF THIS SOFTWARE, EVEN IF ADVISED OF THE POSSIBILITY OF SUCH DAMAGE. [END FILE=percona-server-5.5-5.5.36-34.1/storage/innobase/COPYING.Google]</w:t>
      </w:r>
    </w:p>
    <w:p w14:paraId="717E93C2" w14:textId="77777777" w:rsidR="00425AAE" w:rsidRDefault="00425AAE" w:rsidP="000727EF">
      <w:pPr>
        <w:pStyle w:val="Heading3"/>
      </w:pPr>
      <w:r>
        <w:t>percona-server-5.5-5.5.36-34.1/storage/innobase/COPYING.Percona:</w:t>
      </w:r>
    </w:p>
    <w:p w14:paraId="1FF75E1C" w14:textId="77777777" w:rsidR="00425AAE" w:rsidRDefault="00425AAE">
      <w:r>
        <w:t>[BEGIN FILE=percona-server-5.5-5.5.36-34.1/storage/innobase/COPYING.Percona] Portions of this software contain modifications contributed by Percona, Inc. These contributions are used with the following license:</w:t>
      </w:r>
    </w:p>
    <w:p w14:paraId="6FE2098C" w14:textId="77777777" w:rsidR="00425AAE" w:rsidRDefault="00425AAE">
      <w:r>
        <w:t>Copyright (c) 2008, 2009, Percona Inc. All rights reserved.</w:t>
      </w:r>
    </w:p>
    <w:p w14:paraId="4D953499" w14:textId="77777777" w:rsidR="00425AAE" w:rsidRDefault="00425AAE">
      <w:r>
        <w:t>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Percona Inc. nor the names of its         contributors may be used to endorse or promote products         derived from this software without specific prior written         permission.</w:t>
      </w:r>
    </w:p>
    <w:p w14:paraId="700FAB6B"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FILE=percona-server-5.5-5.5.36-34.1/storage/innobase/COPYING.Percona]</w:t>
      </w:r>
    </w:p>
    <w:p w14:paraId="24301FE9" w14:textId="77777777" w:rsidR="00425AAE" w:rsidRDefault="00425AAE" w:rsidP="000727EF">
      <w:pPr>
        <w:pStyle w:val="Heading3"/>
      </w:pPr>
      <w:r>
        <w:t>percona-server-5.5-5.5.36-34.1/vio/docs/COPYING.openssl:</w:t>
      </w:r>
    </w:p>
    <w:p w14:paraId="6544E0D2" w14:textId="77777777" w:rsidR="00425AAE" w:rsidRDefault="00425AAE">
      <w:r>
        <w:t>[BEGIN FILE=percona-server-5.5-5.5.36-34.1/vio/docs/COPYING.openssl]</w:t>
      </w:r>
    </w:p>
    <w:p w14:paraId="1E71B474" w14:textId="77777777" w:rsidR="00425AAE" w:rsidRDefault="00425AAE">
      <w:r>
        <w:t xml:space="preserve">  LICENSE ISSUES   ==============</w:t>
      </w:r>
    </w:p>
    <w:p w14:paraId="0B2489A8" w14:textId="77777777" w:rsidR="00425AAE" w:rsidRDefault="00425AAE">
      <w:r>
        <w:t xml:space="preserve">  The OpenSSL toolkit stays under a dual license, i.e. both the conditions of   the OpenSSL License and the original SSLeay license apply to the toolkit.   See below for the actual license texts. Actually both licenses are BSD-style   Open Source licenses. In case of any license issues related to OpenSSL   please contact openssl-core@openssl.org.</w:t>
      </w:r>
    </w:p>
    <w:p w14:paraId="13C19866" w14:textId="77777777" w:rsidR="00425AAE" w:rsidRDefault="00425AAE">
      <w:r>
        <w:t xml:space="preserve">  OpenSSL License   ---------------</w:t>
      </w:r>
    </w:p>
    <w:p w14:paraId="05003489" w14:textId="77777777" w:rsidR="00425AAE" w:rsidRDefault="00425AAE">
      <w:r>
        <w:t xml:space="preserve">/* ====================================================================  * Copyright (c) 1998-1999 The OpenSSL Project.  All rights reserved.  *  * Redistribution and use in source and binary forms, with or without  * modification, are </w:t>
      </w:r>
      <w:r>
        <w:lastRenderedPageBreak/>
        <w:t>permitted provided that the following conditions  * are met:  *  * 1. Redistributions of source code must retain the above copyright  *    notice, this list of conditions and the following disclaimer.   *  * 2. Redistributions in binary form must reproduce the above copyright  *    notice, this list of conditions and the following disclaimer in  *    the documentation and/or other materials provided with the  *    distribution.  *  * 3. All advertising materials mentioning features or use of this  *    software must display the following acknowledgment:  *    This product includes software developed by the OpenSSL Project  *    for use in the OpenSSL Toolkit. (http://www.openssl.org/)  *  * 4. The names OpenSSL Toolkit and OpenSSL Project must not be used to  *    endorse or promote products derived from this software without  *    prior written permission. For written permission, please contact  *    openssl-core@openssl.org.  *  * 5. Products derived from this software may not be called OpenSSL  *    nor may OpenSSL appear in their names without prior written  *    permission of the OpenSSL Project.  *  * 6. Redistributions of any form whatsoever must retain the following  *    acknowledgment:  *    This product includes software developed by the OpenSSL Project  *    for use in the OpenSSL Toolkit (http://www.openssl.org/)  *  * THIS SOFTWARE IS PROVIDED BY THE OpenSSL PROJECT ``AS IS'' AND ANY  * EXPRESSED OR IMPLIED WARRANTIES, INCLUDING, BUT NOT LIMITED TO, THE  * IMPLIED WARRANTIES OF MERCHANTABILITY AND FITNESS FOR A PARTICULAR  * PURPOSE ARE DISCLAIMED.  IN NO EVENT SHALL THE OpenSSL PROJECT OR  * ITS CONTRIBUTORS BE LIABLE FOR ANY DIRECT, INDIRECT, INCIDENTAL,  * SPECIAL, EXEMPLARY, OR CONSEQUENTIAL DAMAGES (INCLUDING, BUT  * NOT LIMITED TO, PROCUREMENT OF SUBSTITUTE GOODS OR SERVICES;  * LOSS OF USE, DATA, OR PROFITS; OR BUSINESS INTERRUPTION)  * HOWEVER CAUSED AND ON ANY THEORY OF LIABILITY, WHETHER IN CONTRACT,  * STRICT LIABILITY, OR TORT (INCLUDING NEGLIGENCE OR OTHERWISE)  * ARISING IN ANY WAY OUT OF THE USE OF THIS SOFTWARE, EVEN IF ADVISED  * OF THE POSSIBILITY OF SUCH DAMAGE.  * ====================================================================  *  * This product includes cryptographic software written by Eric Young  * (eay@cryptsoft.com).  This product includes software written by Tim  * Hudson (tjh@cryptsoft.com).  *  */</w:t>
      </w:r>
    </w:p>
    <w:p w14:paraId="73EC1713" w14:textId="77777777" w:rsidR="00425AAE" w:rsidRDefault="00425AAE">
      <w:r>
        <w:t xml:space="preserve"> Original SSLeay License  -----------------------</w:t>
      </w:r>
    </w:p>
    <w:p w14:paraId="433E33A8" w14:textId="77777777" w:rsidR="00425AAE" w:rsidRDefault="00425AAE">
      <w:r>
        <w:t xml:space="preserve">/* Copyright (C) 1995-1998 Eric Young (eay@cryptsoft.com)  * All rights reserved.  *  * This package is an SSL implementation written  * by Eric Young (eay@cryptsoft.com).  * The implementation was written so as to conform with Netscapes SSL.  *   * This library is free for commercial and non-commercial use as long as  * the following conditions are aheared to.  The following conditions  * apply to all code found in this distribution, be it the RC4, RSA,  * lhash, DES, etc., code; not just the SSL code.  The SSL documentation  * included with this distribution is covered by the same copyright terms  * except that the holder is Tim Hudson (tjh@cryptsoft.com).  *   * Copyright remains Eric Young's, and as such any Copyright notices in  * the code are not to be removed.  * If this package is used in a product, Eric Young should be given attribution  * as the author of the parts of the library used.  * This can be in the form of a textual message at program startup or  * in documentation (online or textual) provided with the package.  *   * Redistribution and use in source and binary forms, with or without  * modification, are </w:t>
      </w:r>
      <w:r>
        <w:lastRenderedPageBreak/>
        <w:t>permitted provided that the following conditions  * are met:  * 1. Redistributions of source code must retain the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    This product includes cryptographic software written by  *     Eric Young (eay@cryptsoft.com)  *    The word 'cryptographic' can be left out if the rouines from the library  *    being used are not cryptographic related :-).  * 4. If you include any Windows specific code (or a derivative thereof) from   *    the apps directory (application code) you must include an acknowledgement:  *    This product includes software written by Tim Hudson (tjh@cryptsoft.com)  *   * THIS SOFTWARE IS PROVIDED BY ERIC YOUNG ``AS IS'' AND  * ANY EXPRESS OR IMPLIED WARRANTIES, INCLUDING, BUT NOT LIMITED TO, THE  * IMPLIED WARRANTIES OF MERCHANTABILITY AND FITNESS FOR A PARTICULAR PURPOSE  * ARE DISCLAIMED.  IN NO EVENT SHALL THE AUTHOR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 The licence and distribution terms for any publically available version or  * derivative of this code cannot be changed.  i.e. this code cannot simply be  * copied and put under another distribution licence  * [including the GNU Public Licence.]  */</w:t>
      </w:r>
    </w:p>
    <w:p w14:paraId="44508255" w14:textId="77777777" w:rsidR="00425AAE" w:rsidRDefault="00425AAE">
      <w:r>
        <w:t>[END FILE=percona-server-5.5-5.5.36-34.1/vio/docs/COPYING.openssl]</w:t>
      </w:r>
    </w:p>
    <w:p w14:paraId="5FA4C999" w14:textId="77777777" w:rsidR="00425AAE" w:rsidRDefault="00425AAE" w:rsidP="000727EF">
      <w:pPr>
        <w:pStyle w:val="Heading2"/>
      </w:pPr>
      <w:r>
        <w:t xml:space="preserve"> </w:t>
      </w:r>
      <w:bookmarkStart w:id="530" w:name="_Toc399938347"/>
      <w:r>
        <w:t>percona-server-5.6-5.6.16 (version 64.2):</w:t>
      </w:r>
      <w:bookmarkEnd w:id="530"/>
    </w:p>
    <w:p w14:paraId="4FD6E0CD" w14:textId="77777777" w:rsidR="00425AAE" w:rsidRDefault="00425AAE" w:rsidP="000727EF">
      <w:pPr>
        <w:pStyle w:val="Heading3"/>
      </w:pPr>
      <w:r>
        <w:t>percona-server-5.6-5.6.16-64.2/build-ps/debian/copyright:</w:t>
      </w:r>
    </w:p>
    <w:p w14:paraId="017AF9BC" w14:textId="77777777" w:rsidR="00425AAE" w:rsidRDefault="00425AAE">
      <w:r>
        <w:t xml:space="preserve">[BEGIN FILE=percona-server-5.6-5.6.16-64.2/build-ps/debian/copyright] Format: http://svn.debian.org/wsvn/dep/web/deps/dep5.mdwn?rev=174 Upstream-Name: Percona Server 5.6 Upstream-Contact: https://bugs.launchpad.net/percona-server/ Source: http://www.percona.com/downloads/Percona-Server-5.6/ Comments: Modified from original MySQL 5.5 debian/copyright file by  Stewart Smith and updated for Percona Server.  .  Originally produced by a modified version of licensecheck2dep5  from CDBS by Clint Byrum &lt;clint@ubuntu.com&gt;. Hand modified to reduce   redundancy in the output and add appropriate license text.  .  Also, MySQL carries the FOSS License Exception specified in README  .  Quoting from README:  .  MySQL FOSS License Exception We want free and open source  software applications under certain licenses to be able to use  specified GPL-licensed MySQL client libraries despite the fact  that not all such FOSS licenses are compatible with version  2 of the GNU General Public License.  Therefore there are  special exceptions to the terms and conditions of the GPLv2  as applied to these client libraries, which are identified  and described in </w:t>
      </w:r>
      <w:r>
        <w:lastRenderedPageBreak/>
        <w:t xml:space="preserve">more detail in the FOSS License Exception at  &lt;http://www.mysql.com/about/legal/licensing/foss-exception.html&gt;.  .  The text of the Above URL is quoted below, as of Aug 17, 2011.  .  &gt; FOSS License Exception  &gt; .  &gt; Updated July 1, 2010  &gt; .  &gt; What is the FOSS License Exception?  Oracle's Free and Open Source  &gt; Software (FOSS) License Exception (formerly known as the FLOSS  &gt; License Exception) allows developers of FOSS applications to include  &gt; Oracle's MySQL Client Libraries (also referred to as MySQL Drivers  &gt; or MySQL Connectors) with their FOSS applications. MySQL Client  &gt; Libraries are typically licensed pursuant to version 2 of the General  &gt; Public License (GPL), but this exception permits distribution of  &gt; certain MySQL Client Libraries with a developer's FOSS applications  &gt; licensed under the terms of another FOSS license listed below,  &gt; even though such other FOSS license may be incompatible with the GPL.  &gt; .  &gt; The following terms and conditions describe the circumstances under  &gt; which Oracle's FOSS License Exception applies.  &gt; .  &gt; Oracle's FOSS License Exception Terms and Conditions Definitions.  &gt; Derivative Work means a derivative work, as defined under applicable  &gt; copyright law, formed entirely from the Program and one or more  &gt; FOSS Applications.  &gt; .  &gt; FOSS Application means a free and open source software application  &gt; distributed subject to a license listed in the section below titled  &gt; FOSS License List.  &gt; .  &gt; FOSS Notice means a notice placed by Oracle or MySQL in a copy  &gt; of the MySQL Client Libraries stating that such copy of the MySQL  &gt; Client Libraries may be distributed under Oracle's or MySQL's FOSS  &gt; (or FLOSS) License Exception.  &gt; .  &gt; Independent Work means portions of the Derivative Work that are not  &gt; derived from the Program and can reasonably be considered independent  &gt; and separate works.  &gt; .  &gt; Program means a copy of Oracle's MySQL Client Libraries that  &gt; contains a FOSS Notice.  &gt; .   &gt; A FOSS application developer (you or your) may distribute a  &gt; Derivative Work provided that you and the Derivative Work meet all  &gt; of the following conditions: You obey the GPL in all respects for  &gt; the Program and all portions (including modifications) of the Program  &gt; included in the Derivative Work (provided that this condition does not  &gt; apply to Independent Works); The Derivative Work does not include any  &gt; work licensed under the GPL other than the Program; You distribute  &gt; Independent Works subject to a license listed in the section below  &gt; titled FOSS License List; You distribute Independent Works in  &gt; object code or executable form with the complete corresponding  &gt; machine-readable source code on the same medium and under the same  &gt; FOSS license applying to the object code or executable forms; All  &gt; works that are aggregated with the Program or the Derivative Work  &gt; on a medium or volume of storage are not derivative works of the  &gt; Program, Derivative Work or FOSS Application, and must reasonably  &gt; be considered independent and separate works.  Oracle reserves all  &gt; rights not expressly granted in these terms and conditions. If all  &gt; of the above conditions are not met, then this FOSS License Exception  &gt; does not apply to you or your Derivative Work.  &gt; .  &gt; FOSS License List  &gt; .   &gt; License Name    Version(s)/Copyright Date  &gt; Release Early    Certified Software  &gt; Academic Free License    2.0  &gt; Apache Software License  1.0/1.1/2.0  &gt; Apple Public Source License  2.0  &gt; Artistic license     From Perl 5.8.0  &gt; BSD license  July 22 1999  &gt; Common Development and Distribution License (CDDL)   1.0  &gt; Common Public License    1.0  &gt; Eclipse Public License   1.0  &gt; European Union Public License (EUPL)[1]    1.1  &gt; GNU Library or Lesser General Public License (LGPL)    2.0/2.1/3.0  </w:t>
      </w:r>
      <w:r>
        <w:lastRenderedPageBreak/>
        <w:t>&gt; GNU General Public License (GPL)     3.0  &gt; IBM Public License   1.0  &gt; Jabber Open Source License   1.0  &gt; MIT License (As listed in file MIT-License.txt)  -  &gt; Mozilla Public License (MPL)     1.0/1.1  &gt; Open Software License    2.0  &gt; OpenSSL license (with original SSLeay license)   2003 (1998)  &gt; PHP License  3.0/3.01  &gt; Python license (CNRI Python License)     -  &gt; Python Software Foundation License   2.1.1  &gt; Sleepycat License   1999  &gt; University of Illinois/NCSA Open Source License  -  &gt; W3C License  2001  &gt; X11 License  2001  &gt; Zlib/libpng License  -  &gt; Zope Public License  2.0  &gt; [1] When an Independent Work is licensed under a Compatible License  &gt; pursuant to the EUPL, the Compatible License rather than the EUPL is  &gt; the applicable license for purposes of these FOSS License Exception  &gt; Terms and Conditions.  .  The above text is subject to this copyright notice:  (C) 2010, Oracle and/or its affiliats.</w:t>
      </w:r>
    </w:p>
    <w:p w14:paraId="65CB4BEE" w14:textId="77777777" w:rsidR="00425AAE" w:rsidRDefault="00425AAE">
      <w:r>
        <w:t>Files: * Copyright: 2009-2013 Percona LLC License: GPL-2</w:t>
      </w:r>
    </w:p>
    <w:p w14:paraId="432CD0DD" w14:textId="77777777" w:rsidR="00425AAE" w:rsidRDefault="00425AAE">
      <w:r>
        <w:t>Files: storage/HandlerSocket-Plugin-for-MySQL/* Copyright: Copyright (c) 2010 DeNA Co.,Ltd. License: BSD (3 clause)</w:t>
      </w:r>
    </w:p>
    <w:p w14:paraId="295586B4" w14:textId="77777777" w:rsidR="00425AAE" w:rsidRDefault="00425AAE">
      <w:r>
        <w:t>Files: UDF/src/*.cc Copyright: None, Public Domain License: PD</w:t>
      </w:r>
    </w:p>
    <w:p w14:paraId="511D67C1" w14:textId="77777777" w:rsidR="00425AAE" w:rsidRDefault="00425AAE">
      <w:r>
        <w:t>Files: cmd-line-utils/libedit/config.h  dbug/example1.c  dbug/example2.c  dbug/example3.c  dbug/factorial.c  dbug/main.c  dbug/my_main.c  dbug/remove_function_from_trace.pl  dbug/tests.c  dbug/tests-t.pl  extra/yassl/src/dummy.cpp  include/probes_mysql_nodtrace.h  libmysqld/resource.h  mysql-test/*  regex/*  sql-bench/graph-compare-results.sh  storage/ndb/bin/*  storage/ndb/demos/*  support-files/binary-configure.sh  support-files/my-huge.cnf.sh  support-files/my-innodb-heavy-4G.cnf.sh  support-files/my-large.cnf.sh  support-files/my-medium.cnf.sh  support-files/my-small.cnf.sh  support-files/mysqld_multi.server.sh  support-files/mysql-log-rotate.sh  support-files/mysql.server-sys5.sh Copyright: UNKNOWN Comment: These files fall under the blanket license specified in the file  COPYING and README License: GPL-2  GPLv2 Disclaimer  For the avoidance of doubt, except that if any license choice  other than GPL or LGPL is available it will apply instead,   Oracle elects to use only the General Public License version 2   (GPLv2) at this time for any software where a choice of GPL   license versions is made available with the language indicating   that GPLv2 or any later version may be used, or where a choice   of which version of the GPL is applied is otherwise unspecified.</w:t>
      </w:r>
    </w:p>
    <w:p w14:paraId="70223213" w14:textId="77777777" w:rsidR="00425AAE" w:rsidRDefault="00425AAE">
      <w:r>
        <w:t>Files: BUILD/*  client/*  client/echo.c  client/get_password.c  cmake/*  dbug/dbug_add_tags.pl  extra/*  include/*  libmysql/*  libmysqld/*  libservices/*  mysql-test/include/have_perfschema.inc  mysql-test/include/have_perfschema.inc  mysql-test/lib/mtr_cases.pm  mysql-test/lib/mtr_gcov.pl  mysql-test/lib/mtr_gprof.pl  mysql-test/lib/mtr_io.pl  mysql-test/lib/mtr_match.pm  mysql-test/lib/mtr_misc.pl  mysql-test/lib/mtr_process.pl  mysql-test/lib/mtr_report.pm  mysql-test/lib/mtr_results.pm  mysql-test/lib/mtr_stress.pl  mysql-test/lib/mtr_unique.pm  mysql-test/lib/My/ConfigFactory.pm  mysql-test/lib/My/Config.pm  mysql-test/lib/My/CoreDump.pm  mysql-test/lib/My/File/*  mysql-test/lib/My/Find.pm  mysql-test/lib/My/Handles.pm  mysql-test/lib/My/Options.pm  mysql-test/lib/My/Platform.pm  mysql-test/lib/My/SafeProcess/Base.pm  mysql-test/lib/My/SafeProcess.pm  mysql-test/lib/My/SafeProcess/safe_kill_win.cc  mysql-test/lib/My/SafeProcess/safe_process.cc  mysql-test/lib/My/SafeProcess/safe_process.pl  mysql-</w:t>
      </w:r>
      <w:r>
        <w:lastRenderedPageBreak/>
        <w:t>test/lib/My/SafeProcess/safe_process_win.cc  mysql-test/lib/My/SysInfo.pm  mysql-test/lib/My/Test.pm  mysql-test/lib/t/*  mysql-test/lib/v1/mtr_cases.pl  mysql-test/lib/v1/mtr_gcov.pl  mysql-test/lib/v1/mtr_gprof.pl  mysql-test/lib/v1/mtr_im.pl  mysql-test/lib/v1/mtr_io.pl  mysql-test/lib/v1/mtr_match.pl  mysql-test/lib/v1/mtr_misc.pl  mysql-test/lib/v1/mtr_process.pl  mysql-test/lib/v1/mtr_report.pl  mysql-test/lib/v1/mtr_stress.pl  mysql-test/lib/v1/mtr_timer.pl  mysql-test/lib/v1/mtr_unique.pl  mysql-test/lib/v1/My/*  mysql-test/lib/v1/My/*  mysql-test/lib/v1/mysql-test-run.pl  mysql-test/mysql-stress-test.pl  mysql-test/mysql-test-run.pl  mysql-test/std_data/*  mysql-test/suite/perfschema/include/*  mysql-test/suite/perfschema_stress/include/*  mysql-test/suite/perfschema_stress/include/*  mysys/*  packaging/WiX/ca/*  plugin/audit_null/*  plugin/auth/*  plugin/daemon_example/*  plugin/fulltext/*  plugin/semisync/semisync_slave.cc  plugin/semisync/semisync_slave.h  scripts/*  sql/*  sql-common/*  storage/*  strings/*  support-files/config.huge.ini.sh  support-files/config.medium.ini.sh  support-files/config.small.ini.sh  support-files/MacOSX/Description.plist.sh  support-files/MacOSX/Info.plist.sh  support-files/MacOSX/StartupParameters.plist.sh  support-files/MySQL-shared-compat.spec.sh  support-files/mysql.spec.sh  support-files/ndb-config-2-node.ini.sh  tests/*  unittest/*  vio/* Copyright: 1979-2008 MySQL AB            1995-2010 MySQL AB Sun Microsystems Inc            1994-1997,2000-2011 Oracle and/or its affiliates. License: GPL-2</w:t>
      </w:r>
    </w:p>
    <w:p w14:paraId="6AE7F05F" w14:textId="77777777" w:rsidR="00425AAE" w:rsidRDefault="00425AAE">
      <w:r>
        <w:t>Files: storage/innobase/* Copyright: 1994-2011 Innobase Oy. License: GPL-2</w:t>
      </w:r>
    </w:p>
    <w:p w14:paraId="5EFD54E3" w14:textId="77777777" w:rsidR="00425AAE" w:rsidRDefault="00425AAE">
      <w:r>
        <w:t>Files: cmd-line-utils/readline/* Copyright: 1987-2006 Free Software Foundation Inc License: GPL-2+</w:t>
      </w:r>
    </w:p>
    <w:p w14:paraId="37AE635B" w14:textId="77777777" w:rsidR="00425AAE" w:rsidRDefault="00425AAE">
      <w:r>
        <w:t>Files: cmd-line-utils/libedit/* Copyright: 1989-1990,1992-1993 The Regents of the University of California. License: BSD (3 clause)</w:t>
      </w:r>
    </w:p>
    <w:p w14:paraId="38265A33" w14:textId="77777777" w:rsidR="00425AAE" w:rsidRDefault="00425AAE">
      <w:r>
        <w:t xml:space="preserve">Files: cmd-line-utils/libedit/filecomplete.c  cmd-line-utils/libedit/filecomplete.h  cmd-line-utils/libedit/np/fgetln.c  cmd-line-utils/libedit/read.h  cmd-line-utils/libedit/readline.c  cmd-line-utils/libedit/readline/* Copyright: 1997-2001 The NetBSD Foundation Inc License: BSD (2 clause)  This code is derived from software contributed to The NetBSD Foundation  by Jaromir Dolecek.  .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  THIS SOFTWARE IS PROVIDED BY THE NETBSD FOUNDATION, INC. AND CONTRIBUTORS  ``AS IS'' AND ANY EXPRESS OR IMPLIED WARRANTIES, INCLUDING, BUT NOT LIMITED  TO, THE IMPLIED WARRANTIES OF MERCHANTABILITY AND FITNESS FOR A PARTICULAR  PURPOSE ARE DISCLAIMED.  IN NO EVENT SHALL THE FOUNDATION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w:t>
      </w:r>
      <w:r>
        <w:lastRenderedPageBreak/>
        <w:t>USE OF THIS SOFTWARE, EVEN IF ADVISED OF THE  POSSIBILITY OF SUCH DAMAGE.</w:t>
      </w:r>
    </w:p>
    <w:p w14:paraId="325F1C96" w14:textId="77777777" w:rsidR="00425AAE" w:rsidRDefault="00425AAE">
      <w:r>
        <w:t>Files: client/completion_hash.h  scripts/mysqlaccess.sh  scripts/mysql_fix_extensions.sh  scripts/mysql_setpermission.sh  sql-bench/*  storage/myisam/ftbench/ft-test-run.sh  storage/myisam/mi_test_all.sh  storage/ndb/test/run-test/atrt-analyze-result.sh  storage/ndb/test/run-test/atrt-clear-result.sh  storage/ndb/test/run-test/atrt-gather-result.sh  storage/ndb/test/run-test/atrt-setup.sh  storage/ndb/test/run-test/make-config.sh  storage/ndb/test/run-test/make-html-reports.sh  storage/ndb/test/run-test/make-index.sh  storage/ndb/test/run-test/ndb-autotest.sh  strings/strxmov.c  strings/strxnmov.c  support-files/MacOSX/postflight.sh  support-files/MacOSX/preflight.sh Copyright: 2000-2009 MySQL AB Sun Microsystems Inc            2000-2007 MySQL AB License: LGPL</w:t>
      </w:r>
    </w:p>
    <w:p w14:paraId="05D879F7" w14:textId="77777777" w:rsidR="00425AAE" w:rsidRDefault="00425AAE">
      <w:r>
        <w:t>Files: storage/archive/azio.c  storage/archive/azlib.h  zlib/* Copyright: 1995-2005 Jean-loup Gailly and Mark Adler License: zlib/libpng   This software is provided 'as-is', without any express or implied   warranty.  In no event will the authors be held liable for any damages   arising from the use of this software.   .   Permission is granted to anyone to use this software for any purpose,   including commercial applications, and to alter it and redistribute it   freely, subject to the following restrictions:   .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5CCBB98B" w14:textId="77777777" w:rsidR="00425AAE" w:rsidRDefault="00425AAE">
      <w:r>
        <w:t>Files: sql-bench/innotest1.sh  sql-bench/innotest1a.sh  sql-bench/innotest1b.sh  sql-bench/innotest2.sh  sql-bench/innotest2a.sh  sql-bench/innotest2b.sh Copyright: 2000-2002 Innobase Oy &amp; MySQL AB Comment: These files fall under the blanket license specified in the file COPYING License: GPL-2</w:t>
      </w:r>
    </w:p>
    <w:p w14:paraId="0E99E7E9" w14:textId="77777777" w:rsidR="00425AAE" w:rsidRDefault="00425AAE">
      <w:r>
        <w:t>Files: storage/innobase/btr/btr0sea.c  storage/innobase/include/log0log.h  storage/innobase/include/os0sync.h  storage/innobase/log/log0log.c  storage/innobase/row/row0sel.c Copyright: 1995-1997,2009-2010 Innobase Oy.  2008-2009 Google Inc License: GPL-2</w:t>
      </w:r>
    </w:p>
    <w:p w14:paraId="41628406" w14:textId="77777777" w:rsidR="00425AAE" w:rsidRDefault="00425AAE">
      <w:r>
        <w:t>Files: storage/innobase/btr/btr0cur.c  storage/innobase/buf/buf0buf.c  storage/innobase/include/sync0rw.h  storage/innobase/include/sync0sync.h  storage/innobase/sync/* Copyright: 1994-2011 Oracle and/or its affiliates.  2008 Google Inc License: GPL-2</w:t>
      </w:r>
    </w:p>
    <w:p w14:paraId="7B6FC4B9" w14:textId="77777777" w:rsidR="00425AAE" w:rsidRDefault="00425AAE">
      <w:r>
        <w:t>Files: storage/myisam/rt_index.h  storage/myisam/rt_key.c  storage/myisam/rt_mbr.c  storage/myisam/rt_mbr.h  storage/myisam/sp_defs.h Copyright: 2000,2002-2006 MySQL AB &amp; Ramil Kalimullin License: GPL-2</w:t>
      </w:r>
    </w:p>
    <w:p w14:paraId="09DAF8A7" w14:textId="77777777" w:rsidR="00425AAE" w:rsidRDefault="00425AAE">
      <w:r>
        <w:t>Files: storage/innobase/include/ut0bh.h  storage/innobase/trx/trx0rseg.c  storage/innobase/ut/ut0bh.c  storage/innobase/ut/ut0ut.c Copyright: 1996,2010-2011 Oracle Corpn. License: GPL-2</w:t>
      </w:r>
    </w:p>
    <w:p w14:paraId="3081D37E" w14:textId="77777777" w:rsidR="00425AAE" w:rsidRDefault="00425AAE">
      <w:r>
        <w:t>Files: plugin/semisync/semisync.cc  plugin/semisync/semisync.h  plugin/semisync/semisync_slave_plugin.cc Copyright: 2008 MySQL AB  2007 Google Inc License: GPL-2</w:t>
      </w:r>
    </w:p>
    <w:p w14:paraId="7F9B64C8" w14:textId="77777777" w:rsidR="00425AAE" w:rsidRDefault="00425AAE">
      <w:r>
        <w:lastRenderedPageBreak/>
        <w:t>Files: strings/ctype-bin.c  strings/ctype-eucjpms.c  strings/ctype-ujis.c Copyright: 2000,2002,2005-2011 Oracle and/or its affiliates. &amp; tommy@valley.ne.jp License: LGPL  On Debian and systems the full text of the GNU Library General Public  License version 2 can be found in the file  `/usr/share/common-licenses/LGPL-2`</w:t>
      </w:r>
    </w:p>
    <w:p w14:paraId="07764EF6" w14:textId="77777777" w:rsidR="00425AAE" w:rsidRDefault="00425AAE">
      <w:r>
        <w:t>Files: scripts/mysqld_safe.sh  support-files/mysql-multi.server.sh  support-files/mysql.server.sh Copyright: 1996 Abandoned TCX DataKonsult AB &amp; Monty Program KB &amp; Detron HB License: PD  This file is public domain and comes with NO WARRANTY of any kind</w:t>
      </w:r>
    </w:p>
    <w:p w14:paraId="60BFE20C" w14:textId="77777777" w:rsidR="00425AAE" w:rsidRDefault="00425AAE">
      <w:r>
        <w:t>Files: sql/sql_yacc.cc  sql/sql_yacc.h Copyright: 1984,1989-1990,2000-2006 Free Software Foundation, Inc. License: GPL-2+</w:t>
      </w:r>
    </w:p>
    <w:p w14:paraId="3C4FC66B" w14:textId="77777777" w:rsidR="00425AAE" w:rsidRDefault="00425AAE">
      <w:r>
        <w:t>Files: storage/innobase/include/pars0grm.h  storage/innobase/pars/pars0grm.c Copyright: 1995-2009 Innobase Oy.  1984,1989-1990,2000-2004 Free Software Foundation Inc. License: GPL-2  As a special exception, when this file is copied by Bison into a  Bison output file, you may use that output file without restriction.  This special exception was added by the Free Software Foundation  in version 1.24 of Bison.  .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w:t>
      </w:r>
    </w:p>
    <w:p w14:paraId="5B7BCB77" w14:textId="77777777" w:rsidR="00425AAE" w:rsidRDefault="00425AAE">
      <w:r>
        <w:t xml:space="preserve"> Files: storage/innobase/include/srv0srv.h  storage/innobase/srv/srv0start.c Copyright: 1995-1996,2010-2011 Innobase Oy.  2008-2009 Google Inc  2009 Percona Inc License: GPL-2</w:t>
      </w:r>
    </w:p>
    <w:p w14:paraId="373970D8" w14:textId="77777777" w:rsidR="00425AAE" w:rsidRDefault="00425AAE">
      <w:r>
        <w:t>Files: plugin/semisync/semisync_master.cc  plugin/semisync/semisync_master_plugin.cc Copyright: 2008-2009 MySQL AB Sun Microsystems Inc  2007 Google Inc License: GPL-2</w:t>
      </w:r>
    </w:p>
    <w:p w14:paraId="31AAD56D" w14:textId="77777777" w:rsidR="00425AAE" w:rsidRDefault="00425AAE">
      <w:r>
        <w:t>Files: storage/innobase/include/os0file.h  storage/innobase/os/os0file.c Copyright: 1995-2010 Innobase Oy.  2009 Percona Inc License: GPL-2</w:t>
      </w:r>
    </w:p>
    <w:p w14:paraId="01CA90F7" w14:textId="77777777" w:rsidR="00425AAE" w:rsidRDefault="00425AAE">
      <w:r>
        <w:t>Files: include/t_ctype.h  strings/t_ctype.h Copyright: 2000 MySQL AB  1998 Theppitak Karoonboonyanan  1998-1999 Pruet Boonma License: GPL-2</w:t>
      </w:r>
    </w:p>
    <w:p w14:paraId="53280974" w14:textId="77777777" w:rsidR="00425AAE" w:rsidRDefault="00425AAE">
      <w:r>
        <w:t>Files: cmd-line-utils/libedit/np/strlcat.c  cmd-line-utils/libedit/np/strlcpy.c Copyright: 1998 Todd C. Miller &lt;Todd.Miller@courtesan.com&gt; License: ISC  Permission to use, copy, modify, and distribute this software for any  purpose with or without fee is hereby granted, provided that the above  copyright notice and this permission notice appear in all copies.  .  THE SOFTWARE IS PROVIDED AS IS AND TODD C. MILLER DISCLAIMS ALL  WARRANTIES WITH REGARD TO THIS SOFTWARE INCLUDING ALL IMPLIED WARRANTIES  OF MERCHANTABILITY AND FITNESS. IN NO EVENT SHALL TODD C. MILLER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41FF8A0C" w14:textId="77777777" w:rsidR="00425AAE" w:rsidRDefault="00425AAE">
      <w:r>
        <w:lastRenderedPageBreak/>
        <w:t>Files: sql/nt_servc.cc  sql/nt_servc.h Copyright: 1998 Abandoned Irena Pancirov - Irnet Snc License: PD  This file is public domain and comes with NO WARRANTY of any kind</w:t>
      </w:r>
    </w:p>
    <w:p w14:paraId="035FD637" w14:textId="77777777" w:rsidR="00425AAE" w:rsidRDefault="00425AAE">
      <w:r>
        <w:t>Files: dbug/dbug.c  dbug/dbug_long.h Copyright: 1987 Abandoned Fred Fish License: UNKNOWN  N O T I C E</w:t>
      </w:r>
      <w:r>
        <w:tab/>
      </w:r>
      <w:r>
        <w:tab/>
      </w:r>
      <w:r>
        <w:tab/>
      </w:r>
      <w:r>
        <w:tab/>
        <w:t xml:space="preserve">        .  Copyright Abandoned, 1987, Fred Fish</w:t>
      </w:r>
      <w:r>
        <w:tab/>
      </w:r>
      <w:r>
        <w:tab/>
        <w:t xml:space="preserve">        .  .  This previously copyrighted work has been placed into the  public       domain</w:t>
      </w:r>
      <w:r>
        <w:tab/>
        <w:t>by  the  author  and  may be freely used for any purpose,       private or commercial.</w:t>
      </w:r>
      <w:r>
        <w:tab/>
      </w:r>
      <w:r>
        <w:tab/>
      </w:r>
      <w:r>
        <w:tab/>
      </w:r>
      <w:r>
        <w:tab/>
      </w:r>
      <w:r>
        <w:tab/>
      </w:r>
      <w:r>
        <w:tab/>
        <w:t xml:space="preserve">        .  Because of the number of inquiries I was receiving about the  use       of this product in commercially developed works I have decided to       simply make it public domain to further its unrestricted use.</w:t>
      </w:r>
      <w:r>
        <w:tab/>
        <w:t>I       specifically  would  be  most happy to see this material become a       part of the standard Unix distributions by AT&amp;T and the  Berkeley       Computer  Science  Research Group, and a standard part of the GNU       system from the Free Software Foundation.</w:t>
      </w:r>
      <w:r>
        <w:tab/>
      </w:r>
      <w:r>
        <w:tab/>
      </w:r>
      <w:r>
        <w:tab/>
        <w:t xml:space="preserve">        .  I would appreciate it, as a courtesy, if this notice is  left  in       all copies and derivative works.  Thank you.</w:t>
      </w:r>
      <w:r>
        <w:tab/>
      </w:r>
      <w:r>
        <w:tab/>
      </w:r>
      <w:r>
        <w:tab/>
        <w:t xml:space="preserve">        .  The author makes no warranty of any kind  with</w:t>
      </w:r>
      <w:r>
        <w:tab/>
        <w:t>respect  to  this       product  and  explicitly disclaims any implied warranties of mer-       chantability or fitness for any particular purpose.</w:t>
      </w:r>
      <w:r>
        <w:tab/>
      </w:r>
      <w:r>
        <w:tab/>
        <w:t xml:space="preserve">      </w:t>
      </w:r>
    </w:p>
    <w:p w14:paraId="0EA9A605" w14:textId="77777777" w:rsidR="00425AAE" w:rsidRDefault="00425AAE">
      <w:r>
        <w:t>Files: cmd-line-utils/libedit/np/vis.c Copyright: 1989-1993 The Regents of the University of California.  1999-2005 The NetBSD Foundation Inc License: BSD (3 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D52BD79" w14:textId="77777777" w:rsidR="00425AAE" w:rsidRDefault="00425AAE">
      <w:r>
        <w:t>Files: scripts/dheadgen.pl Copyright: 2008-2009 Sun Microsystems Inc License: BSD (3 clause)</w:t>
      </w:r>
    </w:p>
    <w:p w14:paraId="0A3B9284" w14:textId="77777777" w:rsidR="00425AAE" w:rsidRDefault="00425AAE">
      <w:r>
        <w:t>Files: storage/ndb/test/src/getarg.c Copyright: 1997-2000 - Kungliga Tekniska Hogskolan License: BSD (3 clause)</w:t>
      </w:r>
    </w:p>
    <w:p w14:paraId="2A709757" w14:textId="77777777" w:rsidR="00425AAE" w:rsidRDefault="00425AAE">
      <w:r>
        <w:t xml:space="preserve">Files: storage/ndb/test/include/getarg.h Copyright: 2003 MySQL AB  1997-1999 Kungliga Tekniska Hogskolan License: BSD (3 clause) GPL-2  This program is free software; you can redistribute it and/or modify  it under the terms of the GNU General </w:t>
      </w:r>
      <w:r>
        <w:lastRenderedPageBreak/>
        <w:t xml:space="preserve">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  Copyright (c) 1997, 1999 Kungliga Tekniska Hogskolan  (Royal Institute of Technology, Stockholm, Sweden).   All rights reserved.   .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Neither the name of the Institute nor the names of its contributors      may be used to endorse or promote products derived from this software      without specific prior written permission.   .  THIS SOFTWARE IS 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3C6A9FB9" w14:textId="77777777" w:rsidR="00425AAE" w:rsidRDefault="00425AAE">
      <w:r>
        <w:t>Files: storage/innobase/handler/ha_innodb.cc Copyright: 2008-2009 Google Inc  2009 Percona Inc  2000-2011 MySQL AB &amp; Innobase Oy. License: GPL-2</w:t>
      </w:r>
    </w:p>
    <w:p w14:paraId="617E621C" w14:textId="77777777" w:rsidR="00425AAE" w:rsidRDefault="00425AAE">
      <w:r>
        <w:t>Files: plugin/semisync/semisync_master.h Copyright: 2008-2009 MySQL AB Sun Microsystems Inc  2007 Google Inc License: GPL-2</w:t>
      </w:r>
    </w:p>
    <w:p w14:paraId="4886A736" w14:textId="77777777" w:rsidR="00425AAE" w:rsidRDefault="00425AAE">
      <w:r>
        <w:t>Files: storage/innobase/srv/srv0srv.c Copyright: 2008-2009 Google Inc  1995-2011 Oracle and/or its affiliates.  2009 Percona Inc License: GPL-2</w:t>
      </w:r>
    </w:p>
    <w:p w14:paraId="70C990B1" w14:textId="77777777" w:rsidR="00425AAE" w:rsidRDefault="00425AAE">
      <w:r>
        <w:t>Files: storage/innobase/ut/ut0rbt.c Copyright: 2007-2010 Innobase Oy.  2007 Oracle/Innobase Oy License: GPL-2</w:t>
      </w:r>
    </w:p>
    <w:p w14:paraId="7FC0BA7A" w14:textId="77777777" w:rsidR="00425AAE" w:rsidRDefault="00425AAE">
      <w:r>
        <w:t>Files: strings/ctype-win1250ch.c Copyright: 2002-2010 Oracle and/or its affiliates.  2001 Jan Pazdziora License: GPL-2</w:t>
      </w:r>
    </w:p>
    <w:p w14:paraId="1FBED4FB" w14:textId="77777777" w:rsidR="00425AAE" w:rsidRDefault="00425AAE">
      <w:r>
        <w:t>Files: strings/ctype-tis620.c Copyright: 1998 Theppitak Karoonboonyanan &lt;thep@links.nectec.or.th&gt;  1989-1991 Samphan Raruenrom &lt;samphan@thai.com&gt;  2000-2010 Oracle and/or its affiliates.  2003 Sathit Jittanupat  2001 Korakot Chaovavanich &lt;korakot@iname.com&gt; and  1998-1999 Pruet Boonma &lt;pruet@eng.cmu.ac.th&gt; License: GPL-2</w:t>
      </w:r>
    </w:p>
    <w:p w14:paraId="76FD61FE" w14:textId="77777777" w:rsidR="00425AAE" w:rsidRDefault="00425AAE">
      <w:r>
        <w:lastRenderedPageBreak/>
        <w:t>Files: storage/innobase/handler/ha_innodb.h Copyright: 2000-2010 MySQL AB &amp; Innobase Oy. License: GPL-2</w:t>
      </w:r>
    </w:p>
    <w:p w14:paraId="71A5520B" w14:textId="77777777" w:rsidR="00425AAE" w:rsidRDefault="00425AAE">
      <w:r>
        <w:t>Files: strings/dtoa.c Copyright: 2007-2010 Oracle and/or its affiliates.  1991,2000-2001 Lucent Technologies License: LGPL</w:t>
      </w:r>
    </w:p>
    <w:p w14:paraId="6E496B1A" w14:textId="77777777" w:rsidR="00425AAE" w:rsidRDefault="00425AAE">
      <w:r>
        <w:t>Files: scripts/mysqldumpslow.sh Copyright: 2000-2002,2005-2009 MySQL AB Sun Microsystems Inc License: LGPL</w:t>
      </w:r>
    </w:p>
    <w:p w14:paraId="119EAF12" w14:textId="77777777" w:rsidR="00425AAE" w:rsidRDefault="00425AAE">
      <w:r>
        <w:t>Files: libmysqld/lib_sql.cc Copyright: 2000 SWsoft  company License: SWsoft  This material is provided as is, with absolutely no warranty expressed  or implied. Any use is at your own risk.  .  Permission to use or copy this software for any purpose is hereby granted   without fee, provided the above notices are retained on all copies.  Permission to modify the code and to distribute modified code is granted,  provided the above notices are retained, and a notice that the code was  modified is included with the above copyright notice.</w:t>
      </w:r>
    </w:p>
    <w:p w14:paraId="0FAF0B4D" w14:textId="77777777" w:rsidR="00425AAE" w:rsidRDefault="00425AAE">
      <w:r>
        <w:t>Files: tests/mail_to_db.pl Copyright: 1998 Abandoned TCX DataKonsult AB &amp; Monty Program KB &amp; Detron HB License: PD  This file is public domain and comes with NO WARRANTY of any kind</w:t>
      </w:r>
    </w:p>
    <w:p w14:paraId="49514092" w14:textId="77777777" w:rsidR="00425AAE" w:rsidRDefault="00425AAE">
      <w:r>
        <w:t>Files: dbug/dbug_analyze.c Copyright: 1987 June Binayak Banerjee License: PD  This program may be freely distributed under the same terms and  conditions as Fred Fish's Dbug package.</w:t>
      </w:r>
    </w:p>
    <w:p w14:paraId="4D26F256" w14:textId="77777777" w:rsidR="00425AAE" w:rsidRDefault="00425AAE">
      <w:r>
        <w:t>Files: regex/regexp.c Copyright: 1986 University of Toronto License: BSD-like  Permission is granted to anyone to use this software for any  purpose on any computer system, and to redistribute it freely,  subject to the following restrictions:  .  1. The author is not responsible for the consequences of use of         this software, no matter how awful, even if they arise     from defects in it.  .  2. The origin of this software must not be misrepresented, either     by explicit claim or by omission.  .  3. Altered versions must be plainly marked as such, and must not     be misrepresented as being the original software.</w:t>
      </w:r>
    </w:p>
    <w:p w14:paraId="6A2BAA27" w14:textId="77777777" w:rsidR="00425AAE" w:rsidRDefault="00425AAE">
      <w:r>
        <w:t>License: PD  This software is in the Public Domain.</w:t>
      </w:r>
    </w:p>
    <w:p w14:paraId="282B7D00" w14:textId="77777777" w:rsidR="00425AAE" w:rsidRDefault="00425AAE">
      <w:r>
        <w:t>License: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  On Debian and systems the full text of the GNU General Public  License version 2 can be found in the file  `/usr/share/common-licenses/GPL-2`</w:t>
      </w:r>
    </w:p>
    <w:p w14:paraId="276732E2" w14:textId="77777777" w:rsidR="00425AAE" w:rsidRDefault="00425AAE">
      <w:r>
        <w:t xml:space="preserve">License: GPL-2+  This file is part of GNU Readline, a library for reading lines  of text with interactive input and history editing.  .  Readline is free software; you can redistribute it and/or modify it  under the terms of the GNU General Public License as published by the  Free Software Foundation; either version 2, or (at your option) any  later version.  .  Readline is distributed in the hope that it will be useful, but  WITHOUT ANY WARRANTY; without even the implied warranty of  MERCHANTABILITY or FITNESS FOR A PARTICULAR PURPOSE.  See the GNU  General Public License for </w:t>
      </w:r>
      <w:r>
        <w:lastRenderedPageBreak/>
        <w:t>more details.  .  You should have received a copy of the GNU General Public License  along with Readline; see the file COPYING.  If not, write to the Free  Software Foundation, Inc., 51 Franklin St, Fifth Floor, Boston,  MA 02110-1301, USA.  .  On Debian and systems the full text of the GNU General Public  License version 2 can be found in the file  `/usr/share/common-licenses/GPL-2`</w:t>
      </w:r>
    </w:p>
    <w:p w14:paraId="3D17BF53" w14:textId="77777777" w:rsidR="00425AAE" w:rsidRDefault="00425AAE">
      <w:r>
        <w:t>License: LGPL  This library is free software; you can redistribute it and/or  modify it under the terms of the GNU Library General Public  License as published by the Free Software Foundation; version 2  of the License.  .  This library is distributed in the hope that it will be useful,  but WITHOUT ANY WARRANTY; without even the implied warranty of  MERCHANTABILITY or FITNESS FOR A PARTICULAR PURPOSE.  See the GNU  Library General Public License for more details.  .  You should have received a copy of the GNU Library General Public  License along with this library; if not, write to the Free  Software Foundation, Inc., 51 Franklin St, Fifth Floor, Boston,  MA 02110-1301, USA  .  On Debian and systems the full text of the GNU Library General Public  License version 2 can be found in the file  `/usr/share/common-licenses/LGPL-2`</w:t>
      </w:r>
    </w:p>
    <w:p w14:paraId="5313A7F8" w14:textId="77777777" w:rsidR="00425AAE" w:rsidRDefault="00425AAE">
      <w:r>
        <w:t>License: BSD (3 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FILE=percona-server-5.6-5.6.16-64.2/build-ps/debian/copyright]</w:t>
      </w:r>
    </w:p>
    <w:p w14:paraId="341FC69C" w14:textId="77777777" w:rsidR="00425AAE" w:rsidRDefault="00425AAE" w:rsidP="000727EF">
      <w:pPr>
        <w:pStyle w:val="Heading3"/>
      </w:pPr>
      <w:r>
        <w:t>percona-server-5.6-5.6.16-64.2/debian/copyright:</w:t>
      </w:r>
    </w:p>
    <w:p w14:paraId="42132FA1" w14:textId="77777777" w:rsidR="00425AAE" w:rsidRDefault="00425AAE">
      <w:r>
        <w:t xml:space="preserve">[BEGIN FILE=percona-server-5.6-5.6.16-64.2/debian/copyright] Format: http://svn.debian.org/wsvn/dep/web/deps/dep5.mdwn?rev=174 Upstream-Name: Percona Server 5.6 Upstream-Contact: https://bugs.launchpad.net/percona-server/ Source: http://www.percona.com/downloads/Percona-Server-5.6/ Comments: Modified from original MySQL 5.5 debian/copyright file by  Stewart Smith and updated for Percona Server.  .  Originally produced by a modified version of licensecheck2dep5  from CDBS by Clint Byrum &lt;clint@ubuntu.com&gt;. Hand modified to reduce   redundancy in the output and add appropriate license text.  .  Also, MySQL carries the FOSS </w:t>
      </w:r>
      <w:r>
        <w:lastRenderedPageBreak/>
        <w:t xml:space="preserve">License Exception specified in README  .  Quoting from README:  .  MySQL FOSS License Exception We want free and open source  software applications under certain licenses to be able to use  specified GPL-licensed MySQL client libraries despite the fact  that not all such FOSS licenses are compatible with version  2 of the GNU General Public License.  Therefore there are  special exceptions to the terms and conditions of the GPLv2  as applied to these client libraries, which are identified  and described in more detail in the FOSS License Exception at  &lt;http://www.mysql.com/about/legal/licensing/foss-exception.html&gt;.  .  The text of the Above URL is quoted below, as of Aug 17, 2011.  .  &gt; FOSS License Exception  &gt; .  &gt; Updated July 1, 2010  &gt; .  &gt; What is the FOSS License Exception?  Oracle's Free and Open Source  &gt; Software (FOSS) License Exception (formerly known as the FLOSS  &gt; License Exception) allows developers of FOSS applications to include  &gt; Oracle's MySQL Client Libraries (also referred to as MySQL Drivers  &gt; or MySQL Connectors) with their FOSS applications. MySQL Client  &gt; Libraries are typically licensed pursuant to version 2 of the General  &gt; Public License (GPL), but this exception permits distribution of  &gt; certain MySQL Client Libraries with a developer's FOSS applications  &gt; licensed under the terms of another FOSS license listed below,  &gt; even though such other FOSS license may be incompatible with the GPL.  &gt; .  &gt; The following terms and conditions describe the circumstances under  &gt; which Oracle's FOSS License Exception applies.  &gt; .  &gt; Oracle's FOSS License Exception Terms and Conditions Definitions.  &gt; Derivative Work means a derivative work, as defined under applicable  &gt; copyright law, formed entirely from the Program and one or more  &gt; FOSS Applications.  &gt; .  &gt; FOSS Application means a free and open source software application  &gt; distributed subject to a license listed in the section below titled  &gt; FOSS License List.  &gt; .  &gt; FOSS Notice means a notice placed by Oracle or MySQL in a copy  &gt; of the MySQL Client Libraries stating that such copy of the MySQL  &gt; Client Libraries may be distributed under Oracle's or MySQL's FOSS  &gt; (or FLOSS) License Exception.  &gt; .  &gt; Independent Work means portions of the Derivative Work that are not  &gt; derived from the Program and can reasonably be considered independent  &gt; and separate works.  &gt; .  &gt; Program means a copy of Oracle's MySQL Client Libraries that  &gt; contains a FOSS Notice.  &gt; .   &gt; A FOSS application developer (you or your) may distribute a  &gt; Derivative Work provided that you and the Derivative Work meet all  &gt; of the following conditions: You obey the GPL in all respects for  &gt; the Program and all portions (including modifications) of the Program  &gt; included in the Derivative Work (provided that this condition does not  &gt; apply to Independent Works); The Derivative Work does not include any  &gt; work licensed under the GPL other than the Program; You distribute  &gt; Independent Works subject to a license listed in the section below  &gt; titled FOSS License List; You distribute Independent Works in  &gt; object code or executable form with the complete corresponding  &gt; machine-readable source code on the same medium and under the same  &gt; FOSS license applying to the object code or executable forms; All  &gt; works that are aggregated with the Program or the Derivative Work  &gt; on a medium or volume of storage are not derivative works of the  &gt; Program, Derivative Work or FOSS Application, and must reasonably  &gt; be considered independent and separate works.  Oracle reserves all  &gt; rights not expressly granted in these terms and conditions. If all  &gt; of the above conditions are not met, then this FOSS License Exception  &gt; does not apply to you or your Derivative Work.  &gt; .  &gt; FOSS License List  &gt; </w:t>
      </w:r>
      <w:r>
        <w:lastRenderedPageBreak/>
        <w:t>.   &gt; License Name    Version(s)/Copyright Date  &gt; Release Early    Certified Software  &gt; Academic Free License    2.0  &gt; Apache Software License  1.0/1.1/2.0  &gt; Apple Public Source License  2.0  &gt; Artistic license     From Perl 5.8.0  &gt; BSD license  July 22 1999  &gt; Common Development and Distribution License (CDDL)   1.0  &gt; Common Public License    1.0  &gt; Eclipse Public License   1.0  &gt; European Union Public License (EUPL)[1]    1.1  &gt; GNU Library or Lesser General Public License (LGPL)    2.0/2.1/3.0  &gt; GNU General Public License (GPL)     3.0  &gt; IBM Public License   1.0  &gt; Jabber Open Source License   1.0  &gt; MIT License (As listed in file MIT-License.txt)  -  &gt; Mozilla Public License (MPL)     1.0/1.1  &gt; Open Software License    2.0  &gt; OpenSSL license (with original SSLeay license)   2003 (1998)  &gt; PHP License  3.0/3.01  &gt; Python license (CNRI Python License)     -  &gt; Python Software Foundation License   2.1.1  &gt; Sleepycat License   1999  &gt; University of Illinois/NCSA Open Source License  -  &gt; W3C License  2001  &gt; X11 License  2001  &gt; Zlib/libpng License  -  &gt; Zope Public License  2.0  &gt; [1] When an Independent Work is licensed under a Compatible License  &gt; pursuant to the EUPL, the Compatible License rather than the EUPL is  &gt; the applicable license for purposes of these FOSS License Exception  &gt; Terms and Conditions.  .  The above text is subject to this copyright notice:  (C) 2010, Oracle and/or its affiliats.</w:t>
      </w:r>
    </w:p>
    <w:p w14:paraId="75170EF9" w14:textId="77777777" w:rsidR="00425AAE" w:rsidRDefault="00425AAE">
      <w:r>
        <w:t>Files: * Copyright: 2009-2013 Percona LLC License: GPL-2</w:t>
      </w:r>
    </w:p>
    <w:p w14:paraId="10A65E58" w14:textId="77777777" w:rsidR="00425AAE" w:rsidRDefault="00425AAE">
      <w:r>
        <w:t>Files: storage/HandlerSocket-Plugin-for-MySQL/* Copyright: Copyright (c) 2010 DeNA Co.,Ltd. License: BSD (3 clause)</w:t>
      </w:r>
    </w:p>
    <w:p w14:paraId="597E216C" w14:textId="77777777" w:rsidR="00425AAE" w:rsidRDefault="00425AAE">
      <w:r>
        <w:t>Files: UDF/src/*.cc Copyright: None, Public Domain License: PD</w:t>
      </w:r>
    </w:p>
    <w:p w14:paraId="56D502B3" w14:textId="77777777" w:rsidR="00425AAE" w:rsidRDefault="00425AAE">
      <w:r>
        <w:t>Files: cmd-line-utils/libedit/config.h  dbug/example1.c  dbug/example2.c  dbug/example3.c  dbug/factorial.c  dbug/main.c  dbug/my_main.c  dbug/remove_function_from_trace.pl  dbug/tests.c  dbug/tests-t.pl  extra/yassl/src/dummy.cpp  include/probes_mysql_nodtrace.h  libmysqld/resource.h  mysql-test/*  regex/*  sql-bench/graph-compare-results.sh  storage/ndb/bin/*  storage/ndb/demos/*  support-files/binary-configure.sh  support-files/my-huge.cnf.sh  support-files/my-innodb-heavy-4G.cnf.sh  support-files/my-large.cnf.sh  support-files/my-medium.cnf.sh  support-files/my-small.cnf.sh  support-files/mysqld_multi.server.sh  support-files/mysql-log-rotate.sh  support-files/mysql.server-sys5.sh Copyright: UNKNOWN Comment: These files fall under the blanket license specified in the file  COPYING and README License: GPL-2  GPLv2 Disclaimer  For the avoidance of doubt, except that if any license choice  other than GPL or LGPL is available it will apply instead,   Oracle elects to use only the General Public License version 2   (GPLv2) at this time for any software where a choice of GPL   license versions is made available with the language indicating   that GPLv2 or any later version may be used, or where a choice   of which version of the GPL is applied is otherwise unspecified.</w:t>
      </w:r>
    </w:p>
    <w:p w14:paraId="44D57E65" w14:textId="77777777" w:rsidR="00425AAE" w:rsidRDefault="00425AAE">
      <w:r>
        <w:t>Files: BUILD/*  client/*  client/echo.c  client/get_password.c  cmake/*  dbug/dbug_add_tags.pl  extra/*  include/*  libmysql/*  libmysqld/*  libservices/*  mysql-test/include/have_perfschema.inc  mysql-test/include/have_perfschema.inc  mysql-test/lib/mtr_cases.pm  mysql-test/lib/mtr_gcov.pl  mysql-test/lib/mtr_gprof.pl  mysql-test/lib/mtr_io.pl  mysql-test/lib/mtr_match.pm  mysql-test/lib/mtr_misc.pl  mysql-test/lib/mtr_process.pl  mysql-test/lib/mtr_report.pm  mysql-test/lib/mtr_results.pm  mysql-test/lib/mtr_stress.pl  mysql-test/lib/mtr_unique.pm  mysql-test/lib/My/ConfigFactory.pm  mysql-test/lib/My/Config.pm  mysql-</w:t>
      </w:r>
      <w:r>
        <w:lastRenderedPageBreak/>
        <w:t>test/lib/My/CoreDump.pm  mysql-test/lib/My/File/*  mysql-test/lib/My/Find.pm  mysql-test/lib/My/Handles.pm  mysql-test/lib/My/Options.pm  mysql-test/lib/My/Platform.pm  mysql-test/lib/My/SafeProcess/Base.pm  mysql-test/lib/My/SafeProcess.pm  mysql-test/lib/My/SafeProcess/safe_kill_win.cc  mysql-test/lib/My/SafeProcess/safe_process.cc  mysql-test/lib/My/SafeProcess/safe_process.pl  mysql-test/lib/My/SafeProcess/safe_process_win.cc  mysql-test/lib/My/SysInfo.pm  mysql-test/lib/My/Test.pm  mysql-test/lib/t/*  mysql-test/lib/v1/mtr_cases.pl  mysql-test/lib/v1/mtr_gcov.pl  mysql-test/lib/v1/mtr_gprof.pl  mysql-test/lib/v1/mtr_im.pl  mysql-test/lib/v1/mtr_io.pl  mysql-test/lib/v1/mtr_match.pl  mysql-test/lib/v1/mtr_misc.pl  mysql-test/lib/v1/mtr_process.pl  mysql-test/lib/v1/mtr_report.pl  mysql-test/lib/v1/mtr_stress.pl  mysql-test/lib/v1/mtr_timer.pl  mysql-test/lib/v1/mtr_unique.pl  mysql-test/lib/v1/My/*  mysql-test/lib/v1/My/*  mysql-test/lib/v1/mysql-test-run.pl  mysql-test/mysql-stress-test.pl  mysql-test/mysql-test-run.pl  mysql-test/std_data/*  mysql-test/suite/perfschema/include/*  mysql-test/suite/perfschema_stress/include/*  mysql-test/suite/perfschema_stress/include/*  mysys/*  packaging/WiX/ca/*  plugin/audit_null/*  plugin/auth/*  plugin/daemon_example/*  plugin/fulltext/*  plugin/semisync/semisync_slave.cc  plugin/semisync/semisync_slave.h  scripts/*  sql/*  sql-common/*  storage/*  strings/*  support-files/config.huge.ini.sh  support-files/config.medium.ini.sh  support-files/config.small.ini.sh  support-files/MacOSX/Description.plist.sh  support-files/MacOSX/Info.plist.sh  support-files/MacOSX/StartupParameters.plist.sh  support-files/MySQL-shared-compat.spec.sh  support-files/mysql.spec.sh  support-files/ndb-config-2-node.ini.sh  tests/*  unittest/*  vio/* Copyright: 1979-2008 MySQL AB            1995-2010 MySQL AB Sun Microsystems Inc            1994-1997,2000-2011 Oracle and/or its affiliates. License: GPL-2</w:t>
      </w:r>
    </w:p>
    <w:p w14:paraId="4D5EBBB6" w14:textId="77777777" w:rsidR="00425AAE" w:rsidRDefault="00425AAE">
      <w:r>
        <w:t>Files: storage/innobase/* Copyright: 1994-2011 Innobase Oy. License: GPL-2</w:t>
      </w:r>
    </w:p>
    <w:p w14:paraId="465418D9" w14:textId="77777777" w:rsidR="00425AAE" w:rsidRDefault="00425AAE">
      <w:r>
        <w:t>Files: cmd-line-utils/readline/* Copyright: 1987-2006 Free Software Foundation Inc License: GPL-2+</w:t>
      </w:r>
    </w:p>
    <w:p w14:paraId="234A0D9B" w14:textId="77777777" w:rsidR="00425AAE" w:rsidRDefault="00425AAE">
      <w:r>
        <w:t>Files: cmd-line-utils/libedit/* Copyright: 1989-1990,1992-1993 The Regents of the University of California. License: BSD (3 clause)</w:t>
      </w:r>
    </w:p>
    <w:p w14:paraId="6AF8C5CD" w14:textId="77777777" w:rsidR="00425AAE" w:rsidRDefault="00425AAE">
      <w:r>
        <w:t xml:space="preserve">Files: cmd-line-utils/libedit/filecomplete.c  cmd-line-utils/libedit/filecomplete.h  cmd-line-utils/libedit/np/fgetln.c  cmd-line-utils/libedit/read.h  cmd-line-utils/libedit/readline.c  cmd-line-utils/libedit/readline/* Copyright: 1997-2001 The NetBSD Foundation Inc License: BSD (2 clause)  This code is derived from software contributed to The NetBSD Foundation  by Jaromir Dolecek.  .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  THIS SOFTWARE IS PROVIDED BY THE NETBSD FOUNDATION, INC. AND CONTRIBUTORS  ``AS IS'' AND ANY EXPRESS OR IMPLIED WARRANTIES, INCLUDING, BUT NOT LIMITED  TO, THE IMPLIED WARRANTIES OF MERCHANTABILITY AND FITNESS FOR A PARTICULAR  PURPOSE ARE DISCLAIMED.  IN NO EVENT SHALL THE FOUNDATION OR CONTRIBUTORS  BE LIABLE FOR ANY DIRECT, INDIRECT, INCIDENTAL, SPECIAL, EXEMPLARY, OR  </w:t>
      </w:r>
      <w:r>
        <w:lastRenderedPageBreak/>
        <w:t>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4C94926" w14:textId="77777777" w:rsidR="00425AAE" w:rsidRDefault="00425AAE">
      <w:r>
        <w:t>Files: client/completion_hash.h  scripts/mysqlaccess.sh  scripts/mysql_fix_extensions.sh  scripts/mysql_setpermission.sh  sql-bench/*  storage/myisam/ftbench/ft-test-run.sh  storage/myisam/mi_test_all.sh  storage/ndb/test/run-test/atrt-analyze-result.sh  storage/ndb/test/run-test/atrt-clear-result.sh  storage/ndb/test/run-test/atrt-gather-result.sh  storage/ndb/test/run-test/atrt-setup.sh  storage/ndb/test/run-test/make-config.sh  storage/ndb/test/run-test/make-html-reports.sh  storage/ndb/test/run-test/make-index.sh  storage/ndb/test/run-test/ndb-autotest.sh  strings/strxmov.c  strings/strxnmov.c  support-files/MacOSX/postflight.sh  support-files/MacOSX/preflight.sh Copyright: 2000-2009 MySQL AB Sun Microsystems Inc            2000-2007 MySQL AB License: LGPL</w:t>
      </w:r>
    </w:p>
    <w:p w14:paraId="1908246D" w14:textId="77777777" w:rsidR="00425AAE" w:rsidRDefault="00425AAE">
      <w:r>
        <w:t>Files: storage/archive/azio.c  storage/archive/azlib.h  zlib/* Copyright: 1995-2005 Jean-loup Gailly and Mark Adler License: zlib/libpng   This software is provided 'as-is', without any express or implied   warranty.  In no event will the authors be held liable for any damages   arising from the use of this software.   .   Permission is granted to anyone to use this software for any purpose,   including commercial applications, and to alter it and redistribute it   freely, subject to the following restrictions:   .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686A3978" w14:textId="77777777" w:rsidR="00425AAE" w:rsidRDefault="00425AAE">
      <w:r>
        <w:t>Files: sql-bench/innotest1.sh  sql-bench/innotest1a.sh  sql-bench/innotest1b.sh  sql-bench/innotest2.sh  sql-bench/innotest2a.sh  sql-bench/innotest2b.sh Copyright: 2000-2002 Innobase Oy &amp; MySQL AB Comment: These files fall under the blanket license specified in the file COPYING License: GPL-2</w:t>
      </w:r>
    </w:p>
    <w:p w14:paraId="4E2BA28F" w14:textId="77777777" w:rsidR="00425AAE" w:rsidRDefault="00425AAE">
      <w:r>
        <w:t>Files: storage/innobase/btr/btr0sea.c  storage/innobase/include/log0log.h  storage/innobase/include/os0sync.h  storage/innobase/log/log0log.c  storage/innobase/row/row0sel.c Copyright: 1995-1997,2009-2010 Innobase Oy.  2008-2009 Google Inc License: GPL-2</w:t>
      </w:r>
    </w:p>
    <w:p w14:paraId="7B082C5A" w14:textId="77777777" w:rsidR="00425AAE" w:rsidRDefault="00425AAE">
      <w:r>
        <w:t>Files: storage/innobase/btr/btr0cur.c  storage/innobase/buf/buf0buf.c  storage/innobase/include/sync0rw.h  storage/innobase/include/sync0sync.h  storage/innobase/sync/* Copyright: 1994-2011 Oracle and/or its affiliates.  2008 Google Inc License: GPL-2</w:t>
      </w:r>
    </w:p>
    <w:p w14:paraId="039A61D3" w14:textId="77777777" w:rsidR="00425AAE" w:rsidRDefault="00425AAE">
      <w:r>
        <w:t>Files: storage/myisam/rt_index.h  storage/myisam/rt_key.c  storage/myisam/rt_mbr.c  storage/myisam/rt_mbr.h  storage/myisam/sp_defs.h Copyright: 2000,2002-2006 MySQL AB &amp; Ramil Kalimullin License: GPL-2</w:t>
      </w:r>
    </w:p>
    <w:p w14:paraId="54A78922" w14:textId="77777777" w:rsidR="00425AAE" w:rsidRDefault="00425AAE">
      <w:r>
        <w:lastRenderedPageBreak/>
        <w:t>Files: storage/innobase/include/ut0bh.h  storage/innobase/trx/trx0rseg.c  storage/innobase/ut/ut0bh.c  storage/innobase/ut/ut0ut.c Copyright: 1996,2010-2011 Oracle Corpn. License: GPL-2</w:t>
      </w:r>
    </w:p>
    <w:p w14:paraId="3A44C102" w14:textId="77777777" w:rsidR="00425AAE" w:rsidRDefault="00425AAE">
      <w:r>
        <w:t>Files: plugin/semisync/semisync.cc  plugin/semisync/semisync.h  plugin/semisync/semisync_slave_plugin.cc Copyright: 2008 MySQL AB  2007 Google Inc License: GPL-2</w:t>
      </w:r>
    </w:p>
    <w:p w14:paraId="7AAD3387" w14:textId="77777777" w:rsidR="00425AAE" w:rsidRDefault="00425AAE">
      <w:r>
        <w:t>Files: strings/ctype-bin.c  strings/ctype-eucjpms.c  strings/ctype-ujis.c Copyright: 2000,2002,2005-2011 Oracle and/or its affiliates. &amp; tommy@valley.ne.jp License: LGPL  On Debian and systems the full text of the GNU Library General Public  License version 2 can be found in the file  `/usr/share/common-licenses/LGPL-2`</w:t>
      </w:r>
    </w:p>
    <w:p w14:paraId="619EBF06" w14:textId="77777777" w:rsidR="00425AAE" w:rsidRDefault="00425AAE">
      <w:r>
        <w:t>Files: scripts/mysqld_safe.sh  support-files/mysql-multi.server.sh  support-files/mysql.server.sh Copyright: 1996 Abandoned TCX DataKonsult AB &amp; Monty Program KB &amp; Detron HB License: PD  This file is public domain and comes with NO WARRANTY of any kind</w:t>
      </w:r>
    </w:p>
    <w:p w14:paraId="2213221F" w14:textId="77777777" w:rsidR="00425AAE" w:rsidRDefault="00425AAE">
      <w:r>
        <w:t>Files: sql/sql_yacc.cc  sql/sql_yacc.h Copyright: 1984,1989-1990,2000-2006 Free Software Foundation, Inc. License: GPL-2+</w:t>
      </w:r>
    </w:p>
    <w:p w14:paraId="5310CA0A" w14:textId="77777777" w:rsidR="00425AAE" w:rsidRDefault="00425AAE">
      <w:r>
        <w:t>Files: storage/innobase/include/pars0grm.h  storage/innobase/pars/pars0grm.c Copyright: 1995-2009 Innobase Oy.  1984,1989-1990,2000-2004 Free Software Foundation Inc. License: GPL-2  As a special exception, when this file is copied by Bison into a  Bison output file, you may use that output file without restriction.  This special exception was added by the Free Software Foundation  in version 1.24 of Bison.  .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w:t>
      </w:r>
    </w:p>
    <w:p w14:paraId="4623C61D" w14:textId="77777777" w:rsidR="00425AAE" w:rsidRDefault="00425AAE">
      <w:r>
        <w:t xml:space="preserve"> Files: storage/innobase/include/srv0srv.h  storage/innobase/srv/srv0start.c Copyright: 1995-1996,2010-2011 Innobase Oy.  2008-2009 Google Inc  2009 Percona Inc License: GPL-2</w:t>
      </w:r>
    </w:p>
    <w:p w14:paraId="65741043" w14:textId="77777777" w:rsidR="00425AAE" w:rsidRDefault="00425AAE">
      <w:r>
        <w:t>Files: plugin/semisync/semisync_master.cc  plugin/semisync/semisync_master_plugin.cc Copyright: 2008-2009 MySQL AB Sun Microsystems Inc  2007 Google Inc License: GPL-2</w:t>
      </w:r>
    </w:p>
    <w:p w14:paraId="30A0D05A" w14:textId="77777777" w:rsidR="00425AAE" w:rsidRDefault="00425AAE">
      <w:r>
        <w:t>Files: storage/innobase/include/os0file.h  storage/innobase/os/os0file.c Copyright: 1995-2010 Innobase Oy.  2009 Percona Inc License: GPL-2</w:t>
      </w:r>
    </w:p>
    <w:p w14:paraId="2465E9C2" w14:textId="77777777" w:rsidR="00425AAE" w:rsidRDefault="00425AAE">
      <w:r>
        <w:t>Files: include/t_ctype.h  strings/t_ctype.h Copyright: 2000 MySQL AB  1998 Theppitak Karoonboonyanan  1998-1999 Pruet Boonma License: GPL-2</w:t>
      </w:r>
    </w:p>
    <w:p w14:paraId="74C581E1" w14:textId="77777777" w:rsidR="00425AAE" w:rsidRDefault="00425AAE">
      <w:r>
        <w:t xml:space="preserve">Files: cmd-line-utils/libedit/np/strlcat.c  cmd-line-utils/libedit/np/strlcpy.c Copyright: 1998 Todd C. Miller &lt;Todd.Miller@courtesan.com&gt; License: ISC  Permission to use, copy, modify, and distribute this software for any  purpose with or without fee is hereby granted, provided that the above  copyright notice and this permission notice appear in all copies.  .  THE SOFTWARE IS PROVIDED AS IS AND TODD C. MILLER DISCLAIMS ALL  WARRANTIES WITH REGARD TO THIS SOFTWARE INCLUDING </w:t>
      </w:r>
      <w:r>
        <w:lastRenderedPageBreak/>
        <w:t>ALL IMPLIED WARRANTIES  OF MERCHANTABILITY AND FITNESS. IN NO EVENT SHALL TODD C. MILLER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58147CBD" w14:textId="77777777" w:rsidR="00425AAE" w:rsidRDefault="00425AAE">
      <w:r>
        <w:t>Files: sql/nt_servc.cc  sql/nt_servc.h Copyright: 1998 Abandoned Irena Pancirov - Irnet Snc License: PD  This file is public domain and comes with NO WARRANTY of any kind</w:t>
      </w:r>
    </w:p>
    <w:p w14:paraId="25023CFF" w14:textId="77777777" w:rsidR="00425AAE" w:rsidRDefault="00425AAE">
      <w:r>
        <w:t>Files: dbug/dbug.c  dbug/dbug_long.h Copyright: 1987 Abandoned Fred Fish License: UNKNOWN  N O T I C E</w:t>
      </w:r>
      <w:r>
        <w:tab/>
      </w:r>
      <w:r>
        <w:tab/>
      </w:r>
      <w:r>
        <w:tab/>
      </w:r>
      <w:r>
        <w:tab/>
        <w:t xml:space="preserve">        .  Copyright Abandoned, 1987, Fred Fish</w:t>
      </w:r>
      <w:r>
        <w:tab/>
      </w:r>
      <w:r>
        <w:tab/>
        <w:t xml:space="preserve">        .  .  This previously copyrighted work has been placed into the  public       domain</w:t>
      </w:r>
      <w:r>
        <w:tab/>
        <w:t>by  the  author  and  may be freely used for any purpose,       private or commercial.</w:t>
      </w:r>
      <w:r>
        <w:tab/>
      </w:r>
      <w:r>
        <w:tab/>
      </w:r>
      <w:r>
        <w:tab/>
      </w:r>
      <w:r>
        <w:tab/>
      </w:r>
      <w:r>
        <w:tab/>
      </w:r>
      <w:r>
        <w:tab/>
        <w:t xml:space="preserve">        .  Because of the number of inquiries I was receiving about the  use       of this product in commercially developed works I have decided to       simply make it public domain to further its unrestricted use.</w:t>
      </w:r>
      <w:r>
        <w:tab/>
        <w:t>I       specifically  would  be  most happy to see this material become a       part of the standard Unix distributions by AT&amp;T and the  Berkeley       Computer  Science  Research Group, and a standard part of the GNU       system from the Free Software Foundation.</w:t>
      </w:r>
      <w:r>
        <w:tab/>
      </w:r>
      <w:r>
        <w:tab/>
      </w:r>
      <w:r>
        <w:tab/>
        <w:t xml:space="preserve">        .  I would appreciate it, as a courtesy, if this notice is  left  in       all copies and derivative works.  Thank you.</w:t>
      </w:r>
      <w:r>
        <w:tab/>
      </w:r>
      <w:r>
        <w:tab/>
      </w:r>
      <w:r>
        <w:tab/>
        <w:t xml:space="preserve">        .  The author makes no warranty of any kind  with</w:t>
      </w:r>
      <w:r>
        <w:tab/>
        <w:t>respect  to  this       product  and  explicitly disclaims any implied warranties of mer-       chantability or fitness for any particular purpose.</w:t>
      </w:r>
      <w:r>
        <w:tab/>
      </w:r>
      <w:r>
        <w:tab/>
        <w:t xml:space="preserve">      </w:t>
      </w:r>
    </w:p>
    <w:p w14:paraId="61EAD069" w14:textId="77777777" w:rsidR="00425AAE" w:rsidRDefault="00425AAE">
      <w:r>
        <w:t>Files: cmd-line-utils/libedit/np/vis.c Copyright: 1989-1993 The Regents of the University of California.  1999-2005 The NetBSD Foundation Inc License: BSD (3 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84A3AD1" w14:textId="77777777" w:rsidR="00425AAE" w:rsidRDefault="00425AAE">
      <w:r>
        <w:lastRenderedPageBreak/>
        <w:t>Files: scripts/dheadgen.pl Copyright: 2008-2009 Sun Microsystems Inc License: BSD (3 clause)</w:t>
      </w:r>
    </w:p>
    <w:p w14:paraId="22BF2245" w14:textId="77777777" w:rsidR="00425AAE" w:rsidRDefault="00425AAE">
      <w:r>
        <w:t>Files: storage/ndb/test/src/getarg.c Copyright: 1997-2000 - Kungliga Tekniska Hogskolan License: BSD (3 clause)</w:t>
      </w:r>
    </w:p>
    <w:p w14:paraId="19926957" w14:textId="77777777" w:rsidR="00425AAE" w:rsidRDefault="00425AAE">
      <w:r>
        <w:t xml:space="preserve">Files: storage/ndb/test/include/getarg.h Copyright: 2003 MySQL AB  1997-1999 Kungliga Tekniska Hogskolan License: BSD (3 clause)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  Copyright (c) 1997, 1999 Kungliga Tekniska Hogskolan  (Royal Institute of Technology, Stockholm, Sweden).   All rights reserved.   .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Neither the name of the Institute nor the names of its contributors      may be used to endorse or promote products derived from this software      without specific prior written permission.   .  THIS SOFTWARE IS 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20DFF1E5" w14:textId="77777777" w:rsidR="00425AAE" w:rsidRDefault="00425AAE">
      <w:r>
        <w:t>Files: storage/innobase/handler/ha_innodb.cc Copyright: 2008-2009 Google Inc  2009 Percona Inc  2000-2011 MySQL AB &amp; Innobase Oy. License: GPL-2</w:t>
      </w:r>
    </w:p>
    <w:p w14:paraId="4A4F9603" w14:textId="77777777" w:rsidR="00425AAE" w:rsidRDefault="00425AAE">
      <w:r>
        <w:t>Files: plugin/semisync/semisync_master.h Copyright: 2008-2009 MySQL AB Sun Microsystems Inc  2007 Google Inc License: GPL-2</w:t>
      </w:r>
    </w:p>
    <w:p w14:paraId="6A3AD74A" w14:textId="77777777" w:rsidR="00425AAE" w:rsidRDefault="00425AAE">
      <w:r>
        <w:t>Files: storage/innobase/srv/srv0srv.c Copyright: 2008-2009 Google Inc  1995-2011 Oracle and/or its affiliates.  2009 Percona Inc License: GPL-2</w:t>
      </w:r>
    </w:p>
    <w:p w14:paraId="6E6228CB" w14:textId="77777777" w:rsidR="00425AAE" w:rsidRDefault="00425AAE">
      <w:r>
        <w:t>Files: storage/innobase/ut/ut0rbt.c Copyright: 2007-2010 Innobase Oy.  2007 Oracle/Innobase Oy License: GPL-2</w:t>
      </w:r>
    </w:p>
    <w:p w14:paraId="46C3D7B3" w14:textId="77777777" w:rsidR="00425AAE" w:rsidRDefault="00425AAE">
      <w:r>
        <w:lastRenderedPageBreak/>
        <w:t>Files: strings/ctype-win1250ch.c Copyright: 2002-2010 Oracle and/or its affiliates.  2001 Jan Pazdziora License: GPL-2</w:t>
      </w:r>
    </w:p>
    <w:p w14:paraId="6236D3DA" w14:textId="77777777" w:rsidR="00425AAE" w:rsidRDefault="00425AAE">
      <w:r>
        <w:t>Files: strings/ctype-tis620.c Copyright: 1998 Theppitak Karoonboonyanan &lt;thep@links.nectec.or.th&gt;  1989-1991 Samphan Raruenrom &lt;samphan@thai.com&gt;  2000-2010 Oracle and/or its affiliates.  2003 Sathit Jittanupat  2001 Korakot Chaovavanich &lt;korakot@iname.com&gt; and  1998-1999 Pruet Boonma &lt;pruet@eng.cmu.ac.th&gt; License: GPL-2</w:t>
      </w:r>
    </w:p>
    <w:p w14:paraId="6C6A4CA0" w14:textId="77777777" w:rsidR="00425AAE" w:rsidRDefault="00425AAE">
      <w:r>
        <w:t>Files: storage/innobase/handler/ha_innodb.h Copyright: 2000-2010 MySQL AB &amp; Innobase Oy. License: GPL-2</w:t>
      </w:r>
    </w:p>
    <w:p w14:paraId="450A8EAF" w14:textId="77777777" w:rsidR="00425AAE" w:rsidRDefault="00425AAE">
      <w:r>
        <w:t>Files: strings/dtoa.c Copyright: 2007-2010 Oracle and/or its affiliates.  1991,2000-2001 Lucent Technologies License: LGPL</w:t>
      </w:r>
    </w:p>
    <w:p w14:paraId="4110B374" w14:textId="77777777" w:rsidR="00425AAE" w:rsidRDefault="00425AAE">
      <w:r>
        <w:t>Files: scripts/mysqldumpslow.sh Copyright: 2000-2002,2005-2009 MySQL AB Sun Microsystems Inc License: LGPL</w:t>
      </w:r>
    </w:p>
    <w:p w14:paraId="38C147DA" w14:textId="77777777" w:rsidR="00425AAE" w:rsidRDefault="00425AAE">
      <w:r>
        <w:t>Files: libmysqld/lib_sql.cc Copyright: 2000 SWsoft  company License: SWsoft  This material is provided as is, with absolutely no warranty expressed  or implied. Any use is at your own risk.  .  Permission to use or copy this software for any purpose is hereby granted   without fee, provided the above notices are retained on all copies.  Permission to modify the code and to distribute modified code is granted,  provided the above notices are retained, and a notice that the code was  modified is included with the above copyright notice.</w:t>
      </w:r>
    </w:p>
    <w:p w14:paraId="69EE4072" w14:textId="77777777" w:rsidR="00425AAE" w:rsidRDefault="00425AAE">
      <w:r>
        <w:t>Files: tests/mail_to_db.pl Copyright: 1998 Abandoned TCX DataKonsult AB &amp; Monty Program KB &amp; Detron HB License: PD  This file is public domain and comes with NO WARRANTY of any kind</w:t>
      </w:r>
    </w:p>
    <w:p w14:paraId="742B55D7" w14:textId="77777777" w:rsidR="00425AAE" w:rsidRDefault="00425AAE">
      <w:r>
        <w:t>Files: dbug/dbug_analyze.c Copyright: 1987 June Binayak Banerjee License: PD  This program may be freely distributed under the same terms and  conditions as Fred Fish's Dbug package.</w:t>
      </w:r>
    </w:p>
    <w:p w14:paraId="3D88FFAF" w14:textId="77777777" w:rsidR="00425AAE" w:rsidRDefault="00425AAE">
      <w:r>
        <w:t>Files: regex/regexp.c Copyright: 1986 University of Toronto License: BSD-like  Permission is granted to anyone to use this software for any  purpose on any computer system, and to redistribute it freely,  subject to the following restrictions:  .  1. The author is not responsible for the consequences of use of         this software, no matter how awful, even if they arise     from defects in it.  .  2. The origin of this software must not be misrepresented, either     by explicit claim or by omission.  .  3. Altered versions must be plainly marked as such, and must not     be misrepresented as being the original software.</w:t>
      </w:r>
    </w:p>
    <w:p w14:paraId="4BC5A9AD" w14:textId="77777777" w:rsidR="00425AAE" w:rsidRDefault="00425AAE">
      <w:r>
        <w:t>License: PD  This software is in the Public Domain.</w:t>
      </w:r>
    </w:p>
    <w:p w14:paraId="790B2829" w14:textId="77777777" w:rsidR="00425AAE" w:rsidRDefault="00425AAE">
      <w:r>
        <w:t>License: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  On Debian and systems the full text of the GNU General Public  License version 2 can be found in the file  `/usr/share/common-licenses/GPL-2`</w:t>
      </w:r>
    </w:p>
    <w:p w14:paraId="3C10B6B0" w14:textId="77777777" w:rsidR="00425AAE" w:rsidRDefault="00425AAE">
      <w:r>
        <w:lastRenderedPageBreak/>
        <w:t>License: GPL-2+  This file is part of GNU Readline, a library for reading lines  of text with interactive input and history editing.  .  Readline is free software; you can redistribute it and/or modify it  under the terms of the GNU General Public License as published by the  Free Software Foundation; either version 2, or (at your option) any  later version.  .  Readline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Readline; see the file COPYING.  If not, write to the Free  Software Foundation, Inc., 51 Franklin St, Fifth Floor, Boston,  MA 02110-1301, USA.  .  On Debian and systems the full text of the GNU General Public  License version 2 can be found in the file  `/usr/share/common-licenses/GPL-2`</w:t>
      </w:r>
    </w:p>
    <w:p w14:paraId="683D5946" w14:textId="77777777" w:rsidR="00425AAE" w:rsidRDefault="00425AAE">
      <w:r>
        <w:t>License: LGPL  This library is free software; you can redistribute it and/or  modify it under the terms of the GNU Library General Public  License as published by the Free Software Foundation; version 2  of the License.  .  This library is distributed in the hope that it will be useful,  but WITHOUT ANY WARRANTY; without even the implied warranty of  MERCHANTABILITY or FITNESS FOR A PARTICULAR PURPOSE.  See the GNU  Library General Public License for more details.  .  You should have received a copy of the GNU Library General Public  License along with this library; if not, write to the Free  Software Foundation, Inc., 51 Franklin St, Fifth Floor, Boston,  MA 02110-1301, USA  .  On Debian and systems the full text of the GNU Library General Public  License version 2 can be found in the file  `/usr/share/common-licenses/LGPL-2`</w:t>
      </w:r>
    </w:p>
    <w:p w14:paraId="1496BC62" w14:textId="77777777" w:rsidR="00425AAE" w:rsidRDefault="00425AAE">
      <w:r>
        <w:t>License: BSD (3 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FILE=percona-server-5.6-5.6.16-64.2/debian/copyright]</w:t>
      </w:r>
    </w:p>
    <w:p w14:paraId="75C5A8EE" w14:textId="77777777" w:rsidR="00425AAE" w:rsidRDefault="00425AAE" w:rsidP="000727EF">
      <w:pPr>
        <w:pStyle w:val="Heading3"/>
      </w:pPr>
      <w:r>
        <w:lastRenderedPageBreak/>
        <w:t>percona-server-5.6-5.6.16-64.2/COPYING:</w:t>
      </w:r>
    </w:p>
    <w:p w14:paraId="3AEEAE8B" w14:textId="77777777" w:rsidR="00425AAE" w:rsidRDefault="00425AAE">
      <w:r>
        <w:t xml:space="preserve">[BEGIN FILE=percona-server-5.6-5.6.16-64.2/COPYING] </w:t>
      </w:r>
      <w:r>
        <w:tab/>
      </w:r>
      <w:r>
        <w:tab/>
        <w:t xml:space="preserve">    GNU GENERAL PUBLIC LICENSE </w:t>
      </w:r>
      <w:r>
        <w:tab/>
      </w:r>
      <w:r>
        <w:tab/>
        <w:t xml:space="preserve">       Version 2, June 1991</w:t>
      </w:r>
    </w:p>
    <w:p w14:paraId="71AADC8A" w14:textId="77777777" w:rsidR="00425AAE" w:rsidRDefault="00425AAE">
      <w:r>
        <w:t xml:space="preserve"> Copyright (C) 1989, 1991 Free Software Foundation, Inc.,  51 Franklin Street, Fifth Floor, Boston, MA 02110-1301 USA  Everyone is permitted to copy and distribute verbatim copies  of this license document, but changing it is not allowed.</w:t>
      </w:r>
    </w:p>
    <w:p w14:paraId="42DB965D" w14:textId="77777777" w:rsidR="00425AAE" w:rsidRDefault="00425AAE">
      <w:r>
        <w:tab/>
      </w:r>
      <w:r>
        <w:tab/>
      </w:r>
      <w:r>
        <w:tab/>
        <w:t xml:space="preserve">    </w:t>
      </w:r>
      <w:r w:rsidRPr="00CE7DF1">
        <w:t>Preamble</w:t>
      </w:r>
    </w:p>
    <w:p w14:paraId="7D244DEA" w14:textId="77777777" w:rsidR="00425AAE" w:rsidRDefault="00425AAE">
      <w:r>
        <w:t xml:space="preserve">  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Lesser General Public License instead.)  You can apply it to your programs, too.</w:t>
      </w:r>
    </w:p>
    <w:p w14:paraId="74CE0BEE" w14:textId="77777777" w:rsidR="00425AAE" w:rsidRDefault="00425AAE">
      <w:r>
        <w:t xml:space="preserve">  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14:paraId="1FACA877"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3DC7B293" w14:textId="77777777" w:rsidR="00425AAE" w:rsidRDefault="00425AAE">
      <w:r>
        <w:t xml:space="preserve">  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14:paraId="311A86F9" w14:textId="77777777" w:rsidR="00425AAE" w:rsidRDefault="00425AAE">
      <w:r>
        <w:t xml:space="preserve">  We protect your rights with two steps: (1) copyright the software, and (2) offer you this license which gives you legal permission to copy, distribute and/or modify the software.</w:t>
      </w:r>
    </w:p>
    <w:p w14:paraId="61B8C291"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080D12CA" w14:textId="77777777" w:rsidR="00425AAE" w:rsidRDefault="00425AAE">
      <w:r>
        <w:t xml:space="preserve">  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14:paraId="78968840" w14:textId="77777777" w:rsidR="00425AAE" w:rsidRDefault="00425AAE">
      <w:r>
        <w:t xml:space="preserve">  The precise terms and conditions for copying, distribution and modification follow.</w:t>
      </w:r>
    </w:p>
    <w:p w14:paraId="41F5FA48" w14:textId="77777777" w:rsidR="00425AAE" w:rsidRDefault="00425AAE">
      <w:r>
        <w:tab/>
      </w:r>
      <w:r>
        <w:tab/>
        <w:t xml:space="preserve">    GNU GENERAL PUBLIC LICENSE    TERMS AND CONDITIONS FOR COPYING, DISTRIBUTION AND MODIFICATION</w:t>
      </w:r>
    </w:p>
    <w:p w14:paraId="148F7FE4" w14:textId="77777777" w:rsidR="00425AAE" w:rsidRDefault="00425AAE">
      <w:r>
        <w:t xml:space="preserve">  0.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w:t>
      </w:r>
      <w:r>
        <w:lastRenderedPageBreak/>
        <w:t>law: that is to say, a work containing the Program or a portion of it, either verbatim or with modifications and/or translated into another language.  (Hereinafter, translation is included without limitation in the term modification.)  Each licensee is addressed as you.</w:t>
      </w:r>
    </w:p>
    <w:p w14:paraId="6029F83C" w14:textId="77777777" w:rsidR="00425AAE" w:rsidRDefault="00425AAE">
      <w: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14:paraId="45250EA8"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14:paraId="39B01C59" w14:textId="77777777" w:rsidR="00425AAE" w:rsidRDefault="00425AAE">
      <w:r>
        <w:t>You may charge a fee for the physical act of transferring a copy, and you may at your option offer warranty protection in exchange for a fee.</w:t>
      </w:r>
    </w:p>
    <w:p w14:paraId="343C4997" w14:textId="77777777" w:rsidR="00425AAE" w:rsidRDefault="00425AAE">
      <w:r>
        <w:t xml:space="preserve">  2. You may modify your copy or copies of the Program or any portion of it, thus forming a work based on the Program, and copy and distribute such modifications or work under the terms of Section 1 above, provided that you also meet all of these conditions:</w:t>
      </w:r>
    </w:p>
    <w:p w14:paraId="07DFF5BC" w14:textId="77777777" w:rsidR="00425AAE" w:rsidRDefault="00425AAE">
      <w:r>
        <w:t xml:space="preserve">    a) You must cause the modified files to carry prominent notices     stating that you changed the files and the date of any change.</w:t>
      </w:r>
    </w:p>
    <w:p w14:paraId="35E2D28A" w14:textId="77777777" w:rsidR="00425AAE" w:rsidRDefault="00425AAE">
      <w:r>
        <w:t xml:space="preserve">    b) You must cause any work that you distribute or publish, that in     whole or in part contains or is derived from the Program or any     part thereof, to be licensed as a whole at no charge to all third     parties under the terms of this License.</w:t>
      </w:r>
    </w:p>
    <w:p w14:paraId="59B3B62C" w14:textId="77777777" w:rsidR="00425AAE" w:rsidRDefault="00425AAE">
      <w:r>
        <w:t xml:space="preserve">    c)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14:paraId="5E609F1B" w14:textId="77777777" w:rsidR="00425AAE" w:rsidRDefault="00425AAE">
      <w:r>
        <w:t>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w:t>
      </w:r>
    </w:p>
    <w:p w14:paraId="3BC4C8F1" w14:textId="77777777" w:rsidR="00425AAE" w:rsidRDefault="00425AAE">
      <w:r>
        <w:t>Thus, it is not the intent of this section to claim rights or contest your rights to work written entirely by you; rather, the intent is to exercise the right to control the distribution of derivative or collective works based on the Program.</w:t>
      </w:r>
    </w:p>
    <w:p w14:paraId="075DA23E" w14:textId="77777777" w:rsidR="00425AAE" w:rsidRDefault="00425AAE">
      <w:r>
        <w:lastRenderedPageBreak/>
        <w:t>In addition, mere aggregation of another work not based on the Program with the Program (or with a work based on the Program) on a volume of a storage or distribution medium does not bring the other work under the scope of this License.</w:t>
      </w:r>
    </w:p>
    <w:p w14:paraId="2E25CC16" w14:textId="77777777" w:rsidR="00425AAE" w:rsidRDefault="00425AAE">
      <w:r>
        <w:t xml:space="preserve">  3. You may copy and distribute the Program (or a work based on it, under Section 2) in object code or executable form under the terms of Sections 1 and 2 above provided that you also do one of the following:</w:t>
      </w:r>
    </w:p>
    <w:p w14:paraId="7B133E3B" w14:textId="77777777" w:rsidR="00425AAE" w:rsidRDefault="00425AAE">
      <w:r>
        <w:t xml:space="preserve">    a) Accompany it with the complete corresponding machine-readable     source code, which must be distributed under the terms of Sections     1 and 2 above on a medium customarily used for software interchange; or,</w:t>
      </w:r>
    </w:p>
    <w:p w14:paraId="2C476043" w14:textId="77777777" w:rsidR="00425AAE" w:rsidRDefault="00425AAE">
      <w:r>
        <w:t xml:space="preserve">    b)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14:paraId="4944A383" w14:textId="77777777" w:rsidR="00425AAE" w:rsidRDefault="00425AAE">
      <w:r>
        <w:t xml:space="preserve">    c)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w:t>
      </w:r>
    </w:p>
    <w:p w14:paraId="6941A2C4" w14:textId="77777777" w:rsidR="00425AAE" w:rsidRDefault="00425AAE">
      <w: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160E32AA" w14:textId="77777777" w:rsidR="00425AAE" w:rsidRDefault="00425AAE">
      <w: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14:paraId="39BA6818" w14:textId="77777777" w:rsidR="00425AAE" w:rsidRDefault="00425AAE">
      <w:r>
        <w:t xml:space="preserve">  4.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14:paraId="3F382D5F" w14:textId="77777777" w:rsidR="00425AAE" w:rsidRDefault="00425AAE">
      <w:r>
        <w:t xml:space="preserve">  5.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14:paraId="69316861"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w:t>
      </w:r>
      <w:r>
        <w:lastRenderedPageBreak/>
        <w:t>further restrictions on the recipients' exercise of the rights granted herein. You are not responsible for enforcing compliance by third parties to this License.</w:t>
      </w:r>
    </w:p>
    <w:p w14:paraId="277E4D65" w14:textId="77777777" w:rsidR="00425AAE" w:rsidRDefault="00425AAE">
      <w:r>
        <w:t xml:space="preserve">  7.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14:paraId="336BF4B5" w14:textId="77777777" w:rsidR="00425AAE" w:rsidRDefault="00425AAE">
      <w:r>
        <w:t>If any portion of this section is held invalid or unenforceable under any particular circumstance, the balance of the section is intended to apply and the section as a whole is intended to apply in other circumstances.</w:t>
      </w:r>
    </w:p>
    <w:p w14:paraId="4F979580" w14:textId="77777777" w:rsidR="00425AAE" w:rsidRDefault="00425AAE">
      <w:r>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054F2FDD" w14:textId="77777777" w:rsidR="00425AAE" w:rsidRDefault="00425AAE">
      <w:r>
        <w:t>This section is intended to make thoroughly clear what is believed to be a consequence of the rest of this License.</w:t>
      </w:r>
    </w:p>
    <w:p w14:paraId="49EBD507" w14:textId="77777777" w:rsidR="00425AAE" w:rsidRDefault="00425AAE">
      <w:r>
        <w:t xml:space="preserve">  8.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775839AB" w14:textId="77777777" w:rsidR="00425AAE" w:rsidRDefault="00425AAE">
      <w:r>
        <w:t xml:space="preserve">  9. The Free Software Foundation may publish revised and/or new versions of the General Public License from time to time.  Such new versions will be similar in spirit to the present version, but may differ in detail to address new problems or concerns.</w:t>
      </w:r>
    </w:p>
    <w:p w14:paraId="0EA943F2" w14:textId="77777777" w:rsidR="00425AAE" w:rsidRDefault="00425AAE">
      <w: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14:paraId="0EA040E8" w14:textId="77777777" w:rsidR="00425AAE" w:rsidRDefault="00425AAE">
      <w:r>
        <w:t xml:space="preserve">  10.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w:t>
      </w:r>
      <w:r>
        <w:lastRenderedPageBreak/>
        <w:t>guided by the two goals of preserving the free status of all derivatives of our free software and of promoting the sharing and reuse of software generally.</w:t>
      </w:r>
    </w:p>
    <w:p w14:paraId="34E6BB48" w14:textId="77777777" w:rsidR="00425AAE" w:rsidRDefault="00425AAE">
      <w:r>
        <w:tab/>
      </w:r>
      <w:r>
        <w:tab/>
      </w:r>
      <w:r>
        <w:tab/>
        <w:t xml:space="preserve">    NO WARRANTY</w:t>
      </w:r>
    </w:p>
    <w:p w14:paraId="12AB7913" w14:textId="77777777" w:rsidR="00425AAE" w:rsidRDefault="00425AAE">
      <w:r>
        <w:t xml:space="preserve">  11.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57507F0E" w14:textId="77777777" w:rsidR="00425AAE" w:rsidRDefault="00425AAE">
      <w:r>
        <w:t xml:space="preserve">  12.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46271BEB" w14:textId="77777777" w:rsidR="00425AAE" w:rsidRDefault="00425AAE">
      <w:r>
        <w:tab/>
      </w:r>
      <w:r>
        <w:tab/>
        <w:t xml:space="preserve">     END OF TERMS AND CONDITIONS</w:t>
      </w:r>
    </w:p>
    <w:p w14:paraId="6566EC6C" w14:textId="77777777" w:rsidR="00425AAE" w:rsidRDefault="00425AAE">
      <w:r>
        <w:tab/>
        <w:t xml:space="preserve">    How to Apply These Terms to Your New Programs</w:t>
      </w:r>
    </w:p>
    <w:p w14:paraId="3888D436" w14:textId="77777777" w:rsidR="00425AAE" w:rsidRDefault="00425AAE">
      <w:r>
        <w:t xml:space="preserve">  If you develop a new program, and you want it to be of the greatest possible use to the public, the best way to achieve this is to make it free software which everyone can redistribute and change under these terms.</w:t>
      </w:r>
    </w:p>
    <w:p w14:paraId="7441E173"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1E72DDB5" w14:textId="77777777" w:rsidR="00425AAE" w:rsidRDefault="00425AAE">
      <w:r>
        <w:t xml:space="preserve">    &lt;one line to give the program's name and a brief idea of what it does.&gt;     Copyright (C) &lt;year&gt;  &lt;name of author&gt;</w:t>
      </w:r>
    </w:p>
    <w:p w14:paraId="37B03601"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7E14A89D"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79959095"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79D8A693" w14:textId="77777777" w:rsidR="00425AAE" w:rsidRDefault="00425AAE">
      <w:r>
        <w:t>Also add information on how to contact you by electronic and paper mail.</w:t>
      </w:r>
    </w:p>
    <w:p w14:paraId="077B5EC0" w14:textId="77777777" w:rsidR="00425AAE" w:rsidRDefault="00425AAE">
      <w:r>
        <w:lastRenderedPageBreak/>
        <w:t>If the program is interactive, make it output a short notice like this when it starts in an interactive mode:</w:t>
      </w:r>
    </w:p>
    <w:p w14:paraId="22EE9D48" w14:textId="77777777" w:rsidR="00425AAE" w:rsidRDefault="00425AAE">
      <w:r>
        <w:t xml:space="preserve">    Gnomovision version 69, Copyright (C) year name of author     Gnomovision comes with ABSOLUTELY NO WARRANTY; for details type `show w'.     This is free software, and you are welcome to redistribute it     under certain conditions; type `show c' for details.</w:t>
      </w:r>
    </w:p>
    <w:p w14:paraId="3714891B"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29DCA242" w14:textId="77777777" w:rsidR="00425AAE" w:rsidRDefault="00425AAE">
      <w:r>
        <w:t>You should also get your employer (if you work as a programmer) or your school, if any, to sign a copyright disclaimer for the program, if necessary.  Here is a sample; alter the names:</w:t>
      </w:r>
    </w:p>
    <w:p w14:paraId="10498277" w14:textId="77777777" w:rsidR="00425AAE" w:rsidRDefault="00425AAE">
      <w:r>
        <w:t xml:space="preserve">  Yoyodyne, Inc., hereby disclaims all copyright interest in the program   `Gnomovision' (which makes passes at compilers) written by James Hacker.</w:t>
      </w:r>
    </w:p>
    <w:p w14:paraId="6F1EC374" w14:textId="77777777" w:rsidR="00425AAE" w:rsidRDefault="00425AAE">
      <w:r>
        <w:t xml:space="preserve">  &lt;signature of Ty Coon&gt;, 1 April 1989   Ty Coon, President of Vice</w:t>
      </w:r>
    </w:p>
    <w:p w14:paraId="0A3D2A23" w14:textId="77777777" w:rsidR="00425AAE" w:rsidRDefault="00425AAE">
      <w:r>
        <w:t>This General Public License does not permit incorporating your program into proprietary programs.  If your program is a subroutine library, you may consider it more useful to permit linking proprietary applications with the library.  If this is what you want to do, use the GNU Lesser General Public License instead of this License. [END FILE=percona-server-5.6-5.6.16-64.2/COPYING]</w:t>
      </w:r>
    </w:p>
    <w:p w14:paraId="678630E4" w14:textId="77777777" w:rsidR="00425AAE" w:rsidRDefault="00425AAE" w:rsidP="000727EF">
      <w:pPr>
        <w:pStyle w:val="Heading3"/>
      </w:pPr>
      <w:r>
        <w:t>percona-server-5.6-5.6.16-64.2/COPYING.innodb-deadlock-count-patch:</w:t>
      </w:r>
    </w:p>
    <w:p w14:paraId="220E932A" w14:textId="77777777" w:rsidR="00425AAE" w:rsidRDefault="00425AAE">
      <w:r>
        <w:t>[BEGIN FILE=percona-server-5.6-5.6.16-64.2/COPYING.innodb-deadlock-count-patch] Portions of this software contain modifications contributed by Eric Bergen. These contributions are used with the following license:</w:t>
      </w:r>
    </w:p>
    <w:p w14:paraId="24308129" w14:textId="77777777" w:rsidR="00425AAE" w:rsidRDefault="00425AAE">
      <w:r>
        <w:t>Copyright (c) 2010, Eric Bergen. All rights reserved.</w:t>
      </w:r>
    </w:p>
    <w:p w14:paraId="73D7BFA2" w14:textId="77777777" w:rsidR="00425AAE" w:rsidRDefault="00425AAE">
      <w:r>
        <w:t>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Eric Bergen. nor the names of its         contributors may be used to endorse or promote products         derived from this software without specific prior written         permission.</w:t>
      </w:r>
    </w:p>
    <w:p w14:paraId="36DF9D78" w14:textId="77777777" w:rsidR="00425AAE" w:rsidRDefault="00425AAE">
      <w:r>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w:t>
      </w:r>
      <w:r>
        <w:lastRenderedPageBreak/>
        <w:t>ANY THEORY OF LIABILITY, WHETHER IN CONTRACT, STRICT LIABILITY, OR TORT (INCLUDING NEGLIGENCE OR OTHERWISE) ARISING IN ANY WAY OUT OF THE USE OF THIS SOFTWARE, EVEN IF ADVISED OF THE POSSIBILITY OF SUCH DAMAGE. [END FILE=percona-server-5.6-5.6.16-64.2/COPYING.innodb-deadlock-count-patch]</w:t>
      </w:r>
    </w:p>
    <w:p w14:paraId="3BA8C28F" w14:textId="77777777" w:rsidR="00425AAE" w:rsidRDefault="00425AAE" w:rsidP="000727EF">
      <w:pPr>
        <w:pStyle w:val="Heading3"/>
      </w:pPr>
      <w:r>
        <w:t>percona-server-5.6-5.6.16-64.2/COPYING.show_temp_51.moved:</w:t>
      </w:r>
    </w:p>
    <w:p w14:paraId="543CCA1B" w14:textId="77777777" w:rsidR="00425AAE" w:rsidRDefault="00425AAE">
      <w:r>
        <w:t>[BEGIN FILE=percona-server-5.6-5.6.16-64.2/COPYING.show_temp_51.moved] Portions of this software contain modifications contributed by Venu Anuganti. These contributions are used with the following license:</w:t>
      </w:r>
    </w:p>
    <w:p w14:paraId="3B2245B3" w14:textId="77777777" w:rsidR="00425AAE" w:rsidRDefault="00425AAE">
      <w:r>
        <w:t>Copyright (c) 2010, Venu Anuganti, http://venublog.com/ All rights reserved.</w:t>
      </w:r>
    </w:p>
    <w:p w14:paraId="2CD8C057" w14:textId="77777777" w:rsidR="00425AAE" w:rsidRDefault="00425AAE">
      <w:r>
        <w:t>Redistribution and use in source and binary forms, with or without modification, are permitted provided that the following conditions are met:</w:t>
      </w:r>
    </w:p>
    <w:p w14:paraId="12579B0E"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&lt;ORGANIZATION&gt; nor the names of its contributors may be used to endorse or promote products derived from this software without specific prior written permission.</w:t>
      </w:r>
    </w:p>
    <w:p w14:paraId="45E42C92"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FILE=percona-server-5.6-5.6.16-64.2/COPYING.show_temp_51.moved]</w:t>
      </w:r>
    </w:p>
    <w:p w14:paraId="5D8EB7A0" w14:textId="77777777" w:rsidR="00425AAE" w:rsidRDefault="00425AAE" w:rsidP="000727EF">
      <w:pPr>
        <w:pStyle w:val="Heading3"/>
      </w:pPr>
      <w:r>
        <w:t>percona-server-5.6-5.6.16-64.2/doc/source/copyright.rst:</w:t>
      </w:r>
    </w:p>
    <w:p w14:paraId="4727661E" w14:textId="77777777" w:rsidR="00425AAE" w:rsidRDefault="00425AAE">
      <w:r>
        <w:t>[BEGIN FILE=percona-server-5.6-5.6.16-64.2/doc/source/copyright.rst] =================================== Copyright and Licensing Information ===================================</w:t>
      </w:r>
    </w:p>
    <w:p w14:paraId="4D856371" w14:textId="77777777" w:rsidR="00425AAE" w:rsidRDefault="00425AAE">
      <w:r>
        <w:t xml:space="preserve"> Documentation Licensing =======================</w:t>
      </w:r>
    </w:p>
    <w:p w14:paraId="1144B807" w14:textId="77777777" w:rsidR="00425AAE" w:rsidRDefault="00425AAE">
      <w:r>
        <w:t>This software documentation is (C)2009-2013 Percona LLC and/or its affiliates and is distributed under the `Creative Commons Attribution-ShareAlike 2.0 Generic &lt;http://creativecommons.org/licenses/by-sa/2.0/&gt;`_ license.</w:t>
      </w:r>
    </w:p>
    <w:p w14:paraId="14548D15" w14:textId="77777777" w:rsidR="00425AAE" w:rsidRDefault="00425AAE">
      <w:r>
        <w:t>Software License ================</w:t>
      </w:r>
    </w:p>
    <w:p w14:paraId="0AB51C60" w14:textId="77777777" w:rsidR="00425AAE" w:rsidRDefault="00425AAE">
      <w:r>
        <w:lastRenderedPageBreak/>
        <w:t>Percona Server is built upon MySQL from Oracle. Along with making our own modifications, we merge in changes from other sources such as community contributions and changes from MariaDB.</w:t>
      </w:r>
    </w:p>
    <w:p w14:paraId="610E35C3" w14:textId="77777777" w:rsidR="00425AAE" w:rsidRDefault="00425AAE">
      <w:r>
        <w:t>The original SHOW USER/TABLE/INDEX statistics code came from Google.</w:t>
      </w:r>
    </w:p>
    <w:p w14:paraId="79315E17" w14:textId="77777777" w:rsidR="00425AAE" w:rsidRDefault="00425AAE">
      <w:r>
        <w:t>Percona does not require copyright assignment.</w:t>
      </w:r>
    </w:p>
    <w:p w14:paraId="75F399E7" w14:textId="77777777" w:rsidR="00425AAE" w:rsidRDefault="00425AAE">
      <w:r>
        <w:t>See the COPYING files accompanying the software distribution. [END FILE=percona-server-5.6-5.6.16-64.2/doc/source/copyright.rst]</w:t>
      </w:r>
    </w:p>
    <w:p w14:paraId="1D64355F" w14:textId="77777777" w:rsidR="00425AAE" w:rsidRDefault="00425AAE" w:rsidP="000727EF">
      <w:pPr>
        <w:pStyle w:val="Heading3"/>
      </w:pPr>
      <w:r>
        <w:t>percona-server-5.6-5.6.16-64.2/regex/COPYRIGHT:</w:t>
      </w:r>
    </w:p>
    <w:p w14:paraId="28603A21" w14:textId="77777777" w:rsidR="00425AAE" w:rsidRDefault="00425AAE">
      <w:r>
        <w:t>[BEGIN FILE=percona-server-5.6-5.6.16-64.2/regex/COPYRIGHT] Copyright 1992, 1993, 1994 Henry Spencer.  All rights reserved. This software is not subject to any license of the American Telephone and Telegraph Company or of the Regents of the University of California.</w:t>
      </w:r>
    </w:p>
    <w:p w14:paraId="0EA2DBCF" w14:textId="77777777" w:rsidR="00425AAE" w:rsidRDefault="00425AAE">
      <w:r>
        <w:t>Permission is granted to anyone to use this software for any purpose on any computer system, and to alter it and redistribute it, subject to the following restrictions:</w:t>
      </w:r>
    </w:p>
    <w:p w14:paraId="18D7432F" w14:textId="77777777" w:rsidR="00425AAE" w:rsidRDefault="00425AAE">
      <w:r>
        <w:t>1. The author is not responsible for the consequences of use of this    software, no matter how awful, even if they arise from flaws in it.</w:t>
      </w:r>
    </w:p>
    <w:p w14:paraId="15391148" w14:textId="77777777" w:rsidR="00425AAE" w:rsidRDefault="00425AAE">
      <w:r>
        <w:t>2. The origin of this software must not be misrepresented, either by    explicit claim or by omission.  Since few users ever read sources,    credits must appear in the documentation.</w:t>
      </w:r>
    </w:p>
    <w:p w14:paraId="4958BB44" w14:textId="77777777" w:rsidR="00425AAE" w:rsidRDefault="00425AAE">
      <w:r>
        <w:t>3. Altered versions must be plainly marked as such, and must not be    misrepresented as being the original software.  Since few users    ever read sources, credits must appear in the documentation.</w:t>
      </w:r>
    </w:p>
    <w:p w14:paraId="6C14FDD0" w14:textId="77777777" w:rsidR="00425AAE" w:rsidRDefault="00425AAE">
      <w:r>
        <w:t>4. This notice may not be removed or altered. [END FILE=percona-server-5.6-5.6.16-64.2/regex/COPYRIGHT]</w:t>
      </w:r>
    </w:p>
    <w:p w14:paraId="7C59F3CB" w14:textId="77777777" w:rsidR="00425AAE" w:rsidRDefault="00425AAE" w:rsidP="000727EF">
      <w:pPr>
        <w:pStyle w:val="Heading3"/>
      </w:pPr>
      <w:r>
        <w:t>percona-server-5.6-5.6.16-64.2/storage/innobase/COPYING.Google:</w:t>
      </w:r>
    </w:p>
    <w:p w14:paraId="21EAADDB" w14:textId="77777777" w:rsidR="00425AAE" w:rsidRDefault="00425AAE">
      <w:r>
        <w:t>[BEGIN FILE=percona-server-5.6-5.6.16-64.2/storage/innobase/COPYING.Google] Portions of this software contain modifications contributed by Google, Inc. These contributions are used with the following license:</w:t>
      </w:r>
    </w:p>
    <w:p w14:paraId="431C6ED2" w14:textId="77777777" w:rsidR="00425AAE" w:rsidRDefault="00425AAE">
      <w:r>
        <w:t>Copyright (c) 2008, Google Inc. All rights reserved.</w:t>
      </w:r>
    </w:p>
    <w:p w14:paraId="34D433F9" w14:textId="77777777" w:rsidR="00425AAE" w:rsidRDefault="00425AAE">
      <w:r>
        <w:t>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Google Inc. nor the names of its         contributors may be used to endorse or promote products         derived from this software without specific prior written         permission.</w:t>
      </w:r>
    </w:p>
    <w:p w14:paraId="4BDAAE73" w14:textId="77777777" w:rsidR="00425AAE" w:rsidRDefault="00425AAE">
      <w:r>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w:t>
      </w:r>
      <w:r>
        <w:lastRenderedPageBreak/>
        <w:t>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FILE=percona-server-5.6-5.6.16-64.2/storage/innobase/COPYING.Google]</w:t>
      </w:r>
    </w:p>
    <w:p w14:paraId="1F634733" w14:textId="77777777" w:rsidR="00425AAE" w:rsidRDefault="00425AAE" w:rsidP="000727EF">
      <w:pPr>
        <w:pStyle w:val="Heading3"/>
      </w:pPr>
      <w:r>
        <w:t>percona-server-5.6-5.6.16-64.2/storage/innobase/COPYING.Percona:</w:t>
      </w:r>
    </w:p>
    <w:p w14:paraId="3EAF25B3" w14:textId="77777777" w:rsidR="00425AAE" w:rsidRDefault="00425AAE">
      <w:r>
        <w:t>[BEGIN FILE=percona-server-5.6-5.6.16-64.2/storage/innobase/COPYING.Percona] Portions of this software contain modifications contributed by Percona, Inc. These contributions are used with the following license:</w:t>
      </w:r>
    </w:p>
    <w:p w14:paraId="60462A61" w14:textId="77777777" w:rsidR="00425AAE" w:rsidRDefault="00425AAE">
      <w:r>
        <w:t>Copyright (c) 2008, 2009, Percona Inc. All rights reserved.</w:t>
      </w:r>
    </w:p>
    <w:p w14:paraId="7ED4A9B8" w14:textId="77777777" w:rsidR="00425AAE" w:rsidRDefault="00425AAE">
      <w:r>
        <w:t>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Percona Inc. nor the names of its         contributors may be used to endorse or promote products         derived from this software without specific prior written         permission.</w:t>
      </w:r>
    </w:p>
    <w:p w14:paraId="3F7FF9EB"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FILE=percona-server-5.6-5.6.16-64.2/storage/innobase/COPYING.Percona]</w:t>
      </w:r>
    </w:p>
    <w:p w14:paraId="2BA392CD" w14:textId="77777777" w:rsidR="00425AAE" w:rsidRDefault="00425AAE" w:rsidP="000727EF">
      <w:pPr>
        <w:pStyle w:val="Heading3"/>
      </w:pPr>
      <w:r>
        <w:t>percona-server-5.6-5.6.16-64.2/vio/docs/COPYING.openssl:</w:t>
      </w:r>
    </w:p>
    <w:p w14:paraId="3D438190" w14:textId="77777777" w:rsidR="00425AAE" w:rsidRDefault="00425AAE">
      <w:r>
        <w:t>[BEGIN FILE=percona-server-5.6-5.6.16-64.2/vio/docs/COPYING.openssl]</w:t>
      </w:r>
    </w:p>
    <w:p w14:paraId="61CE48E7" w14:textId="77777777" w:rsidR="00425AAE" w:rsidRDefault="00425AAE">
      <w:r>
        <w:t xml:space="preserve">  LICENSE ISSUES   ==============</w:t>
      </w:r>
    </w:p>
    <w:p w14:paraId="41CFACB8" w14:textId="77777777" w:rsidR="00425AAE" w:rsidRDefault="00425AAE">
      <w:r>
        <w:t xml:space="preserve">  The OpenSSL toolkit stays under a dual license, i.e. both the conditions of   the OpenSSL License and the original SSLeay license apply to the toolkit.   See below for the actual license texts. Actually both licenses are BSD-style   Open Source licenses. In case of any license issues related to OpenSSL   please contact openssl-core@openssl.org.</w:t>
      </w:r>
    </w:p>
    <w:p w14:paraId="5721F0C6" w14:textId="77777777" w:rsidR="00425AAE" w:rsidRDefault="00425AAE">
      <w:r>
        <w:t xml:space="preserve">  OpenSSL License   ---------------</w:t>
      </w:r>
    </w:p>
    <w:p w14:paraId="4C1EC547" w14:textId="77777777" w:rsidR="00425AAE" w:rsidRDefault="00425AAE">
      <w:r>
        <w:lastRenderedPageBreak/>
        <w:t>/* ====================================================================  * Copyright (c) 1998-1999 The OpenSSL Project.  All rights reserved.  *  * Redistribution and use in source and binary forms, with or without  * modification, are permitted provided that the following conditions  * are met:  *  * 1. Redistributions of source code must retain the above copyright  *    notice, this list of conditions and the following disclaimer.   *  * 2. Redistributions in binary form must reproduce the above copyright  *    notice, this list of conditions and the following disclaimer in  *    the documentation and/or other materials provided with the  *    distribution.  *  * 3. All advertising materials mentioning features or use of this  *    software must display the following acknowledgment:  *    This product includes software developed by the OpenSSL Project  *    for use in the OpenSSL Toolkit. (http://www.openssl.org/)  *  * 4. The names OpenSSL Toolkit and OpenSSL Project must not be used to  *    endorse or promote products derived from this software without  *    prior written permission. For written permission, please contact  *    openssl-core@openssl.org.  *  * 5. Products derived from this software may not be called OpenSSL  *    nor may OpenSSL appear in their names without prior written  *    permission of the OpenSSL Project.  *  * 6. Redistributions of any form whatsoever must retain the following  *    acknowledgment:  *    This product includes software developed by the OpenSSL Project  *    for use in the OpenSSL Toolkit (http://www.openssl.org/)  *  * THIS SOFTWARE IS PROVIDED BY THE OpenSSL PROJECT ``AS IS'' AND ANY  * EXPRESSED OR IMPLIED WARRANTIES, INCLUDING, BUT NOT LIMITED TO, THE  * IMPLIED WARRANTIES OF MERCHANTABILITY AND FITNESS FOR A PARTICULAR  * PURPOSE ARE DISCLAIMED.  IN NO EVENT SHALL THE OpenSSL PROJECT OR  * ITS CONTRIBUTORS BE LIABLE FOR ANY DIRECT, INDIRECT, INCIDENTAL,  * SPECIAL, EXEMPLARY, OR CONSEQUENTIAL DAMAGES (INCLUDING, BUT  * NOT LIMITED TO, PROCUREMENT OF SUBSTITUTE GOODS OR SERVICES;  * LOSS OF USE, DATA, OR PROFITS; OR BUSINESS INTERRUPTION)  * HOWEVER CAUSED AND ON ANY THEORY OF LIABILITY, WHETHER IN CONTRACT,  * STRICT LIABILITY, OR TORT (INCLUDING NEGLIGENCE OR OTHERWISE)  * ARISING IN ANY WAY OUT OF THE USE OF THIS SOFTWARE, EVEN IF ADVISED  * OF THE POSSIBILITY OF SUCH DAMAGE.  * ====================================================================  *  * This product includes cryptographic software written by Eric Young  * (eay@cryptsoft.com).  This product includes software written by Tim  * Hudson (tjh@cryptsoft.com).  *  */</w:t>
      </w:r>
    </w:p>
    <w:p w14:paraId="53831D78" w14:textId="77777777" w:rsidR="00425AAE" w:rsidRDefault="00425AAE">
      <w:r>
        <w:t xml:space="preserve"> Original SSLeay License  -----------------------</w:t>
      </w:r>
    </w:p>
    <w:p w14:paraId="680E54EA" w14:textId="77777777" w:rsidR="00425AAE" w:rsidRDefault="00425AAE">
      <w:r>
        <w:t xml:space="preserve">/* Copyright (C) 1995-1998 Eric Young (eay@cryptsoft.com)  * All rights reserved.  *  * This package is an SSL implementation written  * by Eric Young (eay@cryptsoft.com).  * The implementation was written so as to conform with Netscapes SSL.  *   * This library is free for commercial and non-commercial use as long as  * the following conditions are aheared to.  The following conditions  * apply to all code found in this distribution, be it the RC4, RSA,  * lhash, DES, etc., code; not just the SSL code.  The SSL documentation  * included with this distribution is covered by the same copyright terms  * except that the holder is Tim Hudson (tjh@cryptsoft.com).  *   * Copyright remains Eric Young's, and as such any Copyright notices in  * the code are not to be removed.  * If </w:t>
      </w:r>
      <w:r>
        <w:lastRenderedPageBreak/>
        <w:t>this package is used in a product, Eric Young should be given attribution  * as the author of the parts of the library used.  * This can be in the form of a textual message at program startup or  * in documentation (online or textual) provided with the package.  *   * Redistribution and use in source and binary forms, with or without  * modification, are permitted provided that the following conditions  * are met:  * 1. Redistributions of source code must retain the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    This product includes cryptographic software written by  *     Eric Young (eay@cryptsoft.com)  *    The word 'cryptographic' can be left out if the rouines from the library  *    being used are not cryptographic related :-).  * 4. If you include any Windows specific code (or a derivative thereof) from   *    the apps directory (application code) you must include an acknowledgement:  *    This product includes software written by Tim Hudson (tjh@cryptsoft.com)  *   * THIS SOFTWARE IS PROVIDED BY ERIC YOUNG ``AS IS'' AND  * ANY EXPRESS OR IMPLIED WARRANTIES, INCLUDING, BUT NOT LIMITED TO, THE  * IMPLIED WARRANTIES OF MERCHANTABILITY AND FITNESS FOR A PARTICULAR PURPOSE  * ARE DISCLAIMED.  IN NO EVENT SHALL THE AUTHOR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 The licence and distribution terms for any publically available version or  * derivative of this code cannot be changed.  i.e. this code cannot simply be  * copied and put under another distribution licence  * [including the GNU Public Licence.]  */</w:t>
      </w:r>
    </w:p>
    <w:p w14:paraId="08DC8A6D" w14:textId="77777777" w:rsidR="00425AAE" w:rsidRDefault="00425AAE">
      <w:r>
        <w:t>[END FILE=percona-server-5.6-5.6.16-64.2/vio/docs/COPYING.openssl]</w:t>
      </w:r>
    </w:p>
    <w:p w14:paraId="0FB71CEA" w14:textId="77777777" w:rsidR="00425AAE" w:rsidRDefault="00425AAE" w:rsidP="000727EF">
      <w:pPr>
        <w:pStyle w:val="Heading2"/>
      </w:pPr>
      <w:r>
        <w:t xml:space="preserve"> </w:t>
      </w:r>
      <w:bookmarkStart w:id="531" w:name="_Toc399938348"/>
      <w:r>
        <w:t>percona-toolkit (version 2.2.9):</w:t>
      </w:r>
      <w:bookmarkEnd w:id="531"/>
    </w:p>
    <w:p w14:paraId="7EDD0203" w14:textId="77777777" w:rsidR="00425AAE" w:rsidRDefault="00425AAE" w:rsidP="000727EF">
      <w:pPr>
        <w:pStyle w:val="Heading3"/>
      </w:pPr>
      <w:r>
        <w:t>percona-toolkit-2.2.9/debian/copyright:</w:t>
      </w:r>
    </w:p>
    <w:p w14:paraId="7FA33874" w14:textId="77777777" w:rsidR="00425AAE" w:rsidRDefault="00425AAE">
      <w:r>
        <w:t>[BEGIN FILE=percona-toolkit-2.2.9/debian/copyright] Format: http://anonscm.debian.org/viewvc/dep/web/deps/dep5.mdwn?revision=174 Upstream-Name: percona-toolkit Source: http://www.percona.com/downloads/percona-toolkit/</w:t>
      </w:r>
    </w:p>
    <w:p w14:paraId="33B9B4A6" w14:textId="77777777" w:rsidR="00425AAE" w:rsidRDefault="00425AAE"/>
    <w:p w14:paraId="76541D8B" w14:textId="77777777" w:rsidR="00425AAE" w:rsidRDefault="00425AAE">
      <w:r>
        <w:t xml:space="preserve">Files: * Copyright: 2007-2013 Baron Schwartz            2011-2013 Percona Inc. &lt;trademarks@percona.com&gt;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w:t>
      </w:r>
      <w:r>
        <w:lastRenderedPageBreak/>
        <w:t>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13FE4427" w14:textId="77777777" w:rsidR="00425AAE" w:rsidRDefault="00425AAE"/>
    <w:p w14:paraId="1C8939F4" w14:textId="77777777" w:rsidR="00425AAE" w:rsidRDefault="00425AAE">
      <w:r>
        <w:t>Files: bin/pt-log-player bin/pt-query-digest Copyright: 2008-2013 Percona Inc. &lt;trademarks@percona.com&gt;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5780F871" w14:textId="77777777" w:rsidR="00425AAE" w:rsidRDefault="00425AAE"/>
    <w:p w14:paraId="09C7E6BD" w14:textId="77777777" w:rsidR="00425AAE" w:rsidRDefault="00425AAE">
      <w:r>
        <w:t>Files: bin/pt-diskstats bin/pt-mysql-summary bin/pt-pmp bin/pt-summary bin/pt-variable-advisor bin/pt-collect bin/pt-trend bin/pt-stalk bin/pt-sift bin/pt-index-usage Copyright: 2010-2013 Baron Schwartz            2011-2013 Percona Inc. &lt;trademarks@percona.com&gt;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54EB9269" w14:textId="77777777" w:rsidR="00425AAE" w:rsidRDefault="00425AAE"/>
    <w:p w14:paraId="6C5CB75C" w14:textId="77777777" w:rsidR="00425AAE" w:rsidRDefault="00425AAE">
      <w:r>
        <w:t>Files: bin/pt-tcp-model Copyright: 2011-2013 Baron Schwartz            2011-2013 Percona Inc. &lt;trademarks@percona.com&gt;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3BF32FDF" w14:textId="77777777" w:rsidR="00425AAE" w:rsidRDefault="00425AAE"/>
    <w:p w14:paraId="7B8043C4" w14:textId="77777777" w:rsidR="00425AAE" w:rsidRDefault="00425AAE">
      <w:r>
        <w:lastRenderedPageBreak/>
        <w:t>Files: bin/pt-tcp-model Copyright: 2009-2013 Baron Schwartz            2011-2013 Percona Inc. &lt;trademarks@percona.com&gt;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02B4BA88" w14:textId="77777777" w:rsidR="00425AAE" w:rsidRDefault="00425AAE"/>
    <w:p w14:paraId="6A649E7D" w14:textId="77777777" w:rsidR="00425AAE" w:rsidRDefault="00425AAE">
      <w:r>
        <w:t>Files: bin/pt-fk-error-logger bin/pt-config-diff bin/pt-online-schema-change Copyright: 2011-2013 Percona Inc. &lt;trademarks@percona.com&gt;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31210C43" w14:textId="77777777" w:rsidR="00425AAE" w:rsidRDefault="00425AAE"/>
    <w:p w14:paraId="5BE03191" w14:textId="77777777" w:rsidR="00425AAE" w:rsidRDefault="00425AAE">
      <w:r>
        <w:t>Files: bin/pt-query-advisor  Copyright: 2010-2013 Percona Inc. &lt;trademarks@percona.com&gt;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42DA6F9A" w14:textId="77777777" w:rsidR="00425AAE" w:rsidRDefault="00425AAE"/>
    <w:p w14:paraId="50F83E50" w14:textId="77777777" w:rsidR="00425AAE" w:rsidRDefault="00425AAE">
      <w:r>
        <w:t xml:space="preserve">Files: bin/pt-slave-delay Copyright: 2007-2013 Sergey Zhuravle            2007-2013 Baron Schwartz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w:t>
      </w:r>
      <w:r>
        <w:lastRenderedPageBreak/>
        <w:t>&lt;http://www.gnu.org/licenses/&gt;  .  On Debian systems, the complete text of the GNU General  Public License version 2 can be found in /usr/share/common-licenses/GPL-2.</w:t>
      </w:r>
    </w:p>
    <w:p w14:paraId="5E7B54F5" w14:textId="77777777" w:rsidR="00425AAE" w:rsidRDefault="00425AAE"/>
    <w:p w14:paraId="3C77294D" w14:textId="77777777" w:rsidR="00425AAE" w:rsidRDefault="00425AAE">
      <w:r>
        <w:t>Files: bin/pt-mext Copyright: 2010 Sergey Zhuravle            2011-2013 Baron Schwartz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427830D6" w14:textId="77777777" w:rsidR="00425AAE" w:rsidRDefault="00425AAE"/>
    <w:p w14:paraId="17F64E9F" w14:textId="77777777" w:rsidR="00425AAE" w:rsidRDefault="00425AAE">
      <w:r>
        <w:t>Files: bin/pt-upgrade Copyright: 2009-2013 Percona Inc. &lt;trademarks@percona.com&gt;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5F32EB2C" w14:textId="77777777" w:rsidR="00425AAE" w:rsidRDefault="00425AAE"/>
    <w:p w14:paraId="3F74E6C7" w14:textId="77777777" w:rsidR="00425AAE" w:rsidRDefault="00425AAE">
      <w:r>
        <w:t>Files: bin/pt-heartbeat Copyright: 2006 Proven Scaling LLC and Six Apart Ltd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02C63A70" w14:textId="77777777" w:rsidR="00425AAE" w:rsidRDefault="00425AAE"/>
    <w:p w14:paraId="09BC7B82" w14:textId="77777777" w:rsidR="00425AAE" w:rsidRDefault="00425AAE">
      <w:r>
        <w:t xml:space="preserve">Files: debian/* Copyright: 2011-2013 Dario Minnucci &lt;midget@debian.org&gt;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w:t>
      </w:r>
      <w:r>
        <w:lastRenderedPageBreak/>
        <w:t>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1EDAF323" w14:textId="77777777" w:rsidR="00425AAE" w:rsidRDefault="00425AAE">
      <w:r>
        <w:t>[END FILE=percona-toolkit-2.2.9/debian/copyright]</w:t>
      </w:r>
    </w:p>
    <w:p w14:paraId="50AE4611" w14:textId="77777777" w:rsidR="00425AAE" w:rsidRDefault="00425AAE" w:rsidP="000727EF">
      <w:pPr>
        <w:pStyle w:val="Heading2"/>
      </w:pPr>
      <w:r>
        <w:t xml:space="preserve"> </w:t>
      </w:r>
      <w:bookmarkStart w:id="532" w:name="_Toc399938349"/>
      <w:r>
        <w:t>percona-xtrabackup (version 2.2.3):</w:t>
      </w:r>
      <w:bookmarkEnd w:id="532"/>
    </w:p>
    <w:p w14:paraId="48C2EC41" w14:textId="77777777" w:rsidR="00425AAE" w:rsidRDefault="00425AAE" w:rsidP="000727EF">
      <w:pPr>
        <w:pStyle w:val="Heading3"/>
      </w:pPr>
      <w:r>
        <w:t>percona-xtrabackup-2.2.3/debian/copyright:</w:t>
      </w:r>
    </w:p>
    <w:p w14:paraId="78EE5553" w14:textId="77777777" w:rsidR="00425AAE" w:rsidRDefault="00425AAE">
      <w:r>
        <w:t xml:space="preserve">[BEGIN FILE=percona-xtrabackup-2.2.3/debian/copyright] Format: http://www.debian.org/doc/packaging-manuals/copyright-format/1.0/ Upstream-Name: Percona XtraBackup Upstream-Contact: https://bugs.launchpad.net/percona-xtrabackup Source: http://www.percona.com/downloads/XtraBackup/ Disclaimer: Modified from Autogenerated by CDBS. The notices for the embedded  MySQL source trees comes mostly from the debian/copyright file for the debian  5.5 packages. Since there are embedded tarballs in the source archive,  paths specified are after all embedded tarballs have been extracted.  .  The comments from the MySQL debian/copying are reproduced below:  .  Also, MySQL carries the FOSS License Exception specified in README  .  Quoting from README:  .  MySQL FOSS License Exception We want free and open source  software applications under certain licenses to be able to use  specified GPL-licensed MySQL client libraries despite the fact  that not all such FOSS licenses are compatible with version  2 of the GNU General Public License.  Therefore there are  special exceptions to the terms and conditions of the GPLv2  as applied to these client libraries, which are identified  and described in more detail in the FOSS License Exception at  &lt;http://www.mysql.com/about/legal/licensing/foss-exception.html&gt;.  .  The text of the Above URL is quoted below, as of Aug 17, 2011.  .  &gt; FOSS License Exception  &gt; .  &gt; Updated July 1, 2010  &gt; .  &gt; What is the FOSS License Exception?  OracleÂ¿s Free and Open Source  &gt; Software (FOSS) License Exception (formerly known as the FLOSS  &gt; License Exception) allows developers of FOSS applications to include  &gt; Oracle's MySQL Client Libraries (also referred to as MySQL Drivers  &gt; or MySQL Connectors) with their FOSS applications. MySQL Client  &gt; Libraries are typically licensed pursuant to version 2 of the General  &gt; Public License (GPL), but this exception permits distribution of  &gt; certain MySQL Client Libraries with a developerÂ¿s FOSS applications  &gt; licensed under the terms of another FOSS license listed below,  &gt; even though such other FOSS license may be incompatible with the GPL.  &gt; .  &gt; The following terms and conditions describe the circumstances under  &gt; which OracleÂ¿s FOSS License Exception applies.  &gt; .  &gt; OracleÂ¿s FOSS License Exception Terms and Conditions Definitions.  &gt; Derivative Work means a derivative work, as defined under applicable  &gt; copyright law, formed entirely from the Program and one or more  &gt; FOSS Applications.  &gt; .  &gt; FOSS Application means a free and open source software application  &gt; distributed subject to a license listed in the section below titled  &gt; FOSS License List.  &gt; .  &gt; FOSS Notice means a notice placed by Oracle or MySQL in a copy  &gt; of the MySQL Client Libraries stating that such copy of the MySQL  &gt; Client Libraries may be distributed under Oracle's or MySQLÂ¿s FOSS  &gt; (or FLOSS) </w:t>
      </w:r>
      <w:r>
        <w:lastRenderedPageBreak/>
        <w:t>License Exception.  &gt; .  &gt; Independent Work means portions of the Derivative Work that are not  &gt; derived from the Program and can reasonably be considered independent  &gt; and separate works.  &gt; .  &gt; Program means a copy of OracleÂ¿s MySQL Client Libraries that  &gt; contains a FOSS Notice.  &gt; .  &gt; A FOSS application developer (you or your) may distribute a  &gt; Derivative Work provided that you and the Derivative Work meet all  &gt; of the following conditions: You obey the GPL in all respects for  &gt; the Program and all portions (including modifications) of the Program  &gt; included in the Derivative Work (provided that this condition does not  &gt; apply to Independent Works); The Derivative Work does not include any  &gt; work licensed under the GPL other than the Program; You distribute  &gt; Independent Works subject to a license listed in the section below  &gt; titled FOSS License List; You distribute Independent Works in  &gt; object code or executable form with the complete corresponding  &gt; machine-readable source code on the same medium and under the same  &gt; FOSS license applying to the object code or executable forms; All  &gt; works that are aggregated with the Program or the Derivative Work  &gt; on a medium or volume of storage are not derivative works of the  &gt; Program, Derivative Work or FOSS Application, and must reasonably  &gt; be considered independent and separate works.  Oracle reserves all  &gt; rights not expressly granted in these terms and conditions. If all  &gt; of the above conditions are not met, then this FOSS License Exception  &gt; does not apply to you or your Derivative Work.  &gt; .  &gt; FOSS License List  &gt; .  &gt; License Name    Version(s)/Copyright Date  &gt; Release Early    Certified Software  &gt; Academic Free License    2.0  &gt; Apache Software License  1.0/1.1/2.0  &gt; Apple Public Source License  2.0  &gt; Artistic license     From Perl 5.8.0  &gt; BSD license  July 22 1999  &gt; Common Development and Distribution License (CDDL)   1.0  &gt; Common Public License    1.0  &gt; Eclipse Public License   1.0  &gt; European Union Public License (EUPL)[1]    1.1  &gt; GNU Library or Lesser General Public License (LGPL)    2.0/2.1/3.0  &gt; GNU General Public License (GPL)     3.0  &gt; IBM Public License   1.0  &gt; Jabber Open Source License   1.0  &gt; MIT License (As listed in file MIT-License.txt)  -  &gt; Mozilla Public License (MPL)     1.0/1.1  &gt; Open Software License    2.0  &gt; OpenSSL license (with original SSLeay license)   2003 (1998)  &gt; PHP License  3.0/3.01  &gt; Python license (CNRI Python License)     -  &gt; Python Software Foundation License   2.1.1  &gt; Sleepycat License   1999  &gt; University of Illinois/NCSA Open Source License  -  &gt; W3C License  2001  &gt; X11 License  2001  &gt; Zlib/libpng License  -  &gt; Zope Public License  2.0  &gt; [1] When an Independent Work is licensed under a Compatible License  &gt; pursuant to the EUPL, the Compatible License rather than the EUPL is  &gt; the applicable license for purposes of these FOSS License Exception  &gt; Terms and Conditions.  .  The above text is subject to this copyright notice:  Â© 2010, Oracle and/or its affiliats.</w:t>
      </w:r>
    </w:p>
    <w:p w14:paraId="6A4C3794" w14:textId="77777777" w:rsidR="00425AAE" w:rsidRDefault="00425AAE">
      <w:r>
        <w:t xml:space="preserve"> Files: ./src/libarchive/* Copyright:  Copyright (c) 2003-2011 Tim Kientzle   Copyright (c) 2008-2011 Michihiro NAKAJIMA   Copyright (c) 2011 libarchive Project   Copyright (c) 2011 Andres Mejia   Copyright (c) 2007-2010 Joerg Sonnenberger   Copyright (c) 2009 Andreas Henriksson   Copyright (c) 2008 Anselm Strauss   Copyright (c) 2008 Miklos Vajna   Copyright (c) 2008 Jaakko Heinonen   Copyright (c) 2003-2007 Kees Zeelenberg   Copyright (c) 2007 Kai Wang   Copyright (c) 2006 Rudolf Marek SYSGO s.r.o.   Copyright (c) 2002 Thomas Moestl &lt;tmm@FreeBSD.org&gt;   Portions Copyright (c) 2010 Nokia Corporation and/or its subsidiary(-ies)   Portions Copyright (c) 2001 The NetBSD Foundation, Inc   Portions Copyright (c) 1996-2008 PostgreSQL Global </w:t>
      </w:r>
      <w:r>
        <w:lastRenderedPageBreak/>
        <w:t xml:space="preserve">Development Group   Portions Copyright (c) 1985, 1986, 1992, 1993 The Regents of the University     of California Comment: The license text comes from the Debian libarchive package. Upstream  for Percona XtraBackup is aware that the local patches to libarchive need to  be merged upstream and that we should link with upstream libarchive. License: BSD-2-clause and BSD-3-clause   * Copyright (c) 2003-2011 Tim Kientzle   *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 THIS SOFTWARE IS PROVIDED BY THE AUTHOR(S) ``AS IS'' AND ANY EXPRESS OR   * IMPLIED WARRANTIES, INCLUDING, BUT NOT LIMITED TO, THE IMPLIED WARRANTIES   * OF MERCHANTABILITY AND FITNESS FOR A PARTICULAR PURPOSE ARE DISCLAIMED.   * IN NO EVENT SHALL THE AUTHOR(S) BE LIABLE FOR ANY DIRECT, INDIRECT,   * INCIDENTAL, SPECIAL, EXEMPLARY, OR CONSEQUENTIAL DAMAGES (INCLUDING, BUT   * NOT LIMITED TO, PROCUREMENT OF SUBSTITUTE GOODS OR SERVICES; LOSS OF USE,   * DATA, OR PROFITS; OR BUSINESS INTERRUPTION) HOWEVER CAUSED AND ON ANY   * THEORY OF LIABILITY, WHETHER IN CONTRACT, STRICT LIABILITY, OR TORT   * (INCLUDING NEGLIGENCE OR OTHERWISE) ARISING IN ANY WAY OUT OF THE USE OF   * THIS SOFTWARE, EVEN IF ADVISED OF THE POSSIBILITY OF SUCH DAMAGE.  .  Portions with copyright to The Regents of the University of California have the  following license.   * Copyright (c) 1985, 1986, 1992, 1993   *  The Regents of the University of California.  All rights reserved.   *   * This code is derived from software contributed to Berkeley by   * Diomidis Spinellis and James A. Woods, derived from original   * work by Spencer Thomas and Joseph Orost.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Neither the name of the University nor the names of its contributors   *    may be used to endorse or promote products derived from this software   *    without specific prior written permission.   *   * THIS SOFTWARE IS PROVIDED BY THE REGENTS AND CONTRIBUTORS ``AS IS'' AND   * ANY EXPRESS OR IMPLIED WARRANTIES, INCLUDING, BUT NOT LIMITED TO, THE   * IMPLIED WARRANTIES OF MERCHANTABILITY AND FITNESS FOR A PARTICULAR PURPOSE   * ARE DISCLAIMED.  IN NO EVENT SHALL THE REGENTS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w:t>
      </w:r>
      <w:r>
        <w:lastRenderedPageBreak/>
        <w:t>OUT OF THE USE OF THIS SOFTWARE, EVEN IF ADVISED OF THE POSSIBILITY OF   * SUCH DAMAGE.  .  Portions with copyright to PostgreSQL Global Development Group have the  following license.   * Permission to use, copy, modify, and distribute this software and its   * documentation for any purpose, without fee, and without a written agreement   * is hereby granted, provided that the above copyright notice and this   * paragraph and the following two paragraphs appear in all copies.   *   * IN NO EVENT SHALL THE UNIVERSITY OF CALIFORNIA BE LIABLE TO ANY PARTY FOR   * DIRECT, INDIRECT, SPECIAL, INCIDENTAL, OR CONSEQUENTIAL DAMAGES, INCLUDING   * LOST PROFITS, ARISING OUT OF THE USE OF THIS SOFTWARE AND ITS   * DOCUMENTATION, EVEN IF THE UNIVERSITY OF CALIFORNIA HAS BEEN ADVISED OF THE   * POSSIBILITY OF SUCH DAMAGE.   *   * THE UNIVERSITY OF CALIFORNIA SPECIFICALLY DISCLAIMS ANY WARRANTIES,   * INCLUDING, BUT NOT LIMITED TO, THE IMPLIED WARRANTIES OF MERCHANTABILITY   * AND FITNESS FOR A PARTICULAR PURPOSE.  THE SOFTWARE PROVIDED HEREUNDER IS   * ON AN AS IS BASIS, AND THE UNIVERSITY OF CALIFORNIA HAS NO OBLIGATIONS TO   * PROVIDE MAINTENANCE, SUPPORT, UPDATES, ENHANCEMENTS, OR MODIFICATIONS.  .  The PPMdH codec code is in the Public Domain. The code has the following  disclaimer.   * 2010-03-12 : Igor Pavlov : Public domain   * This code is based on PPMd var.H (2001): Dmitry Shkarin : Public domain</w:t>
      </w:r>
    </w:p>
    <w:p w14:paraId="08FD0E4C" w14:textId="77777777" w:rsidR="00425AAE" w:rsidRDefault="00425AAE">
      <w:r>
        <w:t xml:space="preserve"> Files: ./test/kewpie/randgen/* Copyright: 2008-2009, Sun Microsystems, Inc.   2008-2010, Sun Microsystems, Inc.   2009, Sun Microsystems, Inc.   2010, Sun Microsystems, Inc.   2008, 2010 Oracle and/or its affiliates.   2008, 2011 Oracle and/or its affiliates.   2008, 2011, Oracle and/or its affiliates.   2008,2010, Oracle and/or its affiliates.   2008,2011, Oracle and/or its affiliates.   2009, 2011 Oracle and/or its affiliates.   2009-2010, Oracle and/or its affiliates.   2010, Oracle and/or its affiliates.   2010-2011, Oracle and/or its affiliates.   2011, Oracle and/or its affiliates. License: GPL-2</w:t>
      </w:r>
    </w:p>
    <w:p w14:paraId="6F1A31CE" w14:textId="77777777" w:rsidR="00425AAE" w:rsidRDefault="00425AAE">
      <w:r>
        <w:t>Files: ./test/kewpie/* Copyright: 2010, Patrick Crews   2010-2011, Patrick Crews   2011, Patrick Crews License: GPL-2+</w:t>
      </w:r>
    </w:p>
    <w:p w14:paraId="5AF58E84" w14:textId="77777777" w:rsidR="00425AAE" w:rsidRDefault="00425AAE">
      <w:r>
        <w:t>Files: ./src/quicklz/* Copyright: Copyright (C) 2006-2011 Lasse Mikkel Reinhold License: GPL-2</w:t>
      </w:r>
    </w:p>
    <w:p w14:paraId="19694056" w14:textId="77777777" w:rsidR="00425AAE" w:rsidRDefault="00425AAE">
      <w:r>
        <w:t>Files: ./src/*  ./test/* Copyright: 2009-2012, Percona LLC and/or its affiliates   2009-2013, Percona LLC and/or its affiliates   2011, Percona LLC and/or its affiliates   2011-2012, Percona LLC and/or its affiliates   2012, Percona LLC and/or its affiliates License: GPL-2</w:t>
      </w:r>
    </w:p>
    <w:p w14:paraId="75D5E9AC" w14:textId="77777777" w:rsidR="00425AAE" w:rsidRDefault="00425AAE">
      <w:r>
        <w:t xml:space="preserve">Files: ./test/python/testtools/* Copyright: 2008, testtools developers. See LICENSE for details   2008-2010, testtools developers. See LICENSE for details   2008-2011, testtools developers. See LICENSE for details   2009, testtools developers. See LICENSE for details   2009-2010, testtools developers. See LICENSE for details   2009-2011, testtools developers. See LICENSE for details   2010, testtools developers. See LICENSE for details   2011, testtools developers. See LICENSE for details Comment: License text from the testtools LICENSE file License: Expat  Copyright (c) 2008-2011 Jonathan M. Lange &lt;jml@mumak.net&gt; and the testtools  authors.  .  The testtools authors are:   * Canonical Ltd   * Twisted Matrix Labs   * Jonathan Lange   * Robert Collins   * Andrew Bennetts   * Benjamin Peterson   * Jamu Kakar   * James Westby   * </w:t>
      </w:r>
      <w:r>
        <w:lastRenderedPageBreak/>
        <w:t>Martin [gz]   * Michael Hudson-Doyle   * Aaron Bentley   * Christian Kampka  .  and are collectively referred to as testtools developers.  .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  Some code in testtools/run.py taken from Python's unittest module:  Copyright (c) 1999-2003 Steve Purcell  Copyright (c) 2003-2010 Python Software Foundation  .  This module is free software, and you may redistribute it and/or modify  it under the same terms as Python itself, so long as this copyright message  and disclaimer are retained in their original form.  .  IN NO EVENT SHALL THE AUTHOR BE LIABLE TO ANY PARTY FOR DIRECT, INDIRECT,  SPECIAL, INCIDENTAL, OR CONSEQUENTIAL DAMAGES ARISING OUT OF THE USE OF  THIS CODE, EVEN IF THE AUTHOR HAS BEEN ADVISED OF THE POSSIBILITY OF SUCH  DAMAGE.  .  THE AUTHOR SPECIFICALLY DISCLAIMS ANY WARRANTIES, INCLUDING, BUT NOT  LIMITED TO, THE IMPLIED WARRANTIES OF MERCHANTABILITY AND FITNESS FOR A  PARTICULAR PURPOSE.  THE CODE PROVIDED HEREUNDER IS ON AN AS IS BASIS,  AND THERE IS NO OBLIGATION WHATSOEVER TO PROVIDE MAINTENANCE,  SUPPORT, UPDATES, ENHANCEMENTS, OR MODIFICATIONS.</w:t>
      </w:r>
    </w:p>
    <w:p w14:paraId="2A7261CC" w14:textId="77777777" w:rsidR="00425AAE" w:rsidRDefault="00425AAE">
      <w:r>
        <w:t>Files: ./test/python/junitxml/* Copyright: 2005, Robert Collins &lt;robertc@robertcollins.net&gt;   2006, Robert Collins &lt;robertc@robertcollins.net&gt;   2009, Robert Collins &lt;robertc@robertcollins.net&gt; Comment: Not installed, just used by test suite. Copyright information from  Debian python-junitxml debian/copyright. License: LGPL-3  This package was originally debianized by Robert Collins  &lt;robertc@robertcollins.net&gt; on Sep 20 2009.  .  It was downloaded from http://launchpad.net/pyjunitxml/.  .  Upstream Authors: Robert Collins &lt;robertc@robertcollins.net&gt;  .  Copyright 2009 Robert Collins.  .  PyJUnitXML is Copyright (c) 2009 Robert Collins, and distributed under the  GNU Library General Public Licence version 3 (LGPL-3). Broadly, this means you  have the right to use this library in any application you want, regardless of  the licence of your application, but that if you modify this library the  modifications you make need to be released under a compatible terms if you  convey the application to other users. For exact details see the COPYING and  GPL-3 files included in the source.  .  On Debian systems, the full text of the L-GPL3 can be found in  /usr/share/common-licenses/LGPL-3</w:t>
      </w:r>
    </w:p>
    <w:p w14:paraId="011EA1C2" w14:textId="77777777" w:rsidR="00425AAE" w:rsidRDefault="00425AAE">
      <w:r>
        <w:t xml:space="preserve">Files: ./test/python/iso8601/*  ./test/python/subunit/iso8601.py Copyright: 2007 Michael Twomey Comment: used as part of subunit, which is not used in building the Debian  </w:t>
      </w:r>
      <w:r>
        <w:lastRenderedPageBreak/>
        <w:t>package, only used if running the test suite. License: Expat  Copyright (c) 2007 Michael Twomey  .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F30505E" w14:textId="77777777" w:rsidR="00425AAE" w:rsidRDefault="00425AAE">
      <w:r>
        <w:t xml:space="preserve">Files: ./test/python/subunit/*  ./test/subunit.sh Comment: Copyright information from python-subunit debian/copyright. These  files are not installed, just used for test suite, which is not run during  build of the Debian package. Copyright:  2005, 2006, 2008, 2009 Robert Collins &lt;robertc@robertcollins.net&gt;  2004 Canonical Limited  Martin Pool License: Apache-2 or BSD-3-clause  Licensed under either the Apache License, Version 2.0 or the BSD 3-clause  license at the users choice. A copy of both licenses are available in the  project source as Apache-2.0 and BSD. You may not use this file except in  compliance with one of these two licences.  .  Unless required by applicable law or agreed to in writing, software  distributed under these licenses is distributed on an AS IS BASIS, WITHOUT  WARRANTIES OR CONDITIONS OF ANY KIND, either express or implied.  See the  license you chose for the specific language governing permissions and  limitations under that license.  .  BSD 3-clause license:  .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Robert Collins nor the names of Subunit contributors     may be used to endorse or promote products derived from this software     without specific prior written permission.  .  THIS SOFTWARE IS PROVIDED BY ROBERT COLLINS AND SUBUNIT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w:t>
      </w:r>
      <w:r>
        <w:lastRenderedPageBreak/>
        <w:t>SOFTWARE, EVEN IF ADVISED OF THE POSSIBILITY OF  SUCH DAMAGE.  .  On Debian/Ubuntu systems, the complete text of the Apache 2.0 license can be  found in `/usr/share/common-licenses/Apache-2.0`.</w:t>
      </w:r>
    </w:p>
    <w:p w14:paraId="4B87E52A" w14:textId="77777777" w:rsidR="00425AAE" w:rsidRDefault="00425AAE">
      <w:r>
        <w:t xml:space="preserve"> Files: ./test/kewpie/randgen/bench/benchmark.pl  ./test/kewpie/randgen/gengrammar.pl  ./test/kewpie/randgen/translateMysql.pl  ./test/kewpie/randgen/unit/ExecutorTest.pm  ./test/kewpie/randgen/unit/FromGrammarTest.pm  ./test/kewpie/randgen/unit/GendataTest.pm  ./test/kewpie/randgen/unit/GrammarTest.pm  ./test/kewpie/randgen/unit/IPC.pm  ./test/kewpie/randgen/unit/IPC_P1.pm  ./test/kewpie/randgen/unit/Metadata.pm  ./test/kewpie/randgen/unit/ParseAllGrammars.pm  ./test/kewpie/randgen/unit/RandomTest.pm  ./test/kewpie/randgen/unit/TestMySQLServer.pm  ./test/kewpie/randgen/unit/TestReplServer.pm  ./test/kewpie/randgen/unit/unit.pl Copyright: 2009, Sun Microsystems, Inc. Use   2010, Sun Microsystems, Inc. Use License: GPL-2</w:t>
      </w:r>
    </w:p>
    <w:p w14:paraId="376F5862" w14:textId="77777777" w:rsidR="00425AAE" w:rsidRDefault="00425AAE">
      <w:r>
        <w:t>Files: ./test/kewpie/randgen/gentest.pl  ./test/kewpie/randgen/lib/DBServer/DBServer.pm  ./test/kewpie/randgen/lib/GenTest.pm  ./test/kewpie/randgen/lib/GenTest/Properties.pm  ./test/kewpie/randgen/lib/GenTest/XML/Transporter.pm  ./test/kewpie/randgen/unit/Suite.pm Copyright: 2008, 2011, Oracle and/or its affiliates. All rights   2010-2011, Oracle and/or its affiliates. All rights License: GPL-2</w:t>
      </w:r>
    </w:p>
    <w:p w14:paraId="459E7AC6" w14:textId="77777777" w:rsidR="00425AAE" w:rsidRDefault="00425AAE">
      <w:r>
        <w:t>Files: ./test/kewpie/randgen/lib/GenTest/Validator/DrizzleErrorLogScan.pm  ./test/kewpie/randgen/lib/GenTest/Validator/MarkErrorLog.pm Copyright: 2008, 2010 Oracle and/or its affiliates, Inc. All License: GPL-2</w:t>
      </w:r>
    </w:p>
    <w:p w14:paraId="6BD8C93B" w14:textId="77777777" w:rsidR="00425AAE" w:rsidRDefault="00425AAE">
      <w:r>
        <w:t>Files: ./test/kewpie/randgen/lib/GenTest/Validator/Drizzledump.pm  ./test/kewpie/randgen/lib/GenTest/Validator/DrizzledumpMigrate.pm Copyright: 2010, Patrick Crews.   2010-2011, Patrick Crews. License: GPL-2</w:t>
      </w:r>
    </w:p>
    <w:p w14:paraId="76ACCB53" w14:textId="77777777" w:rsidR="00425AAE" w:rsidRDefault="00425AAE">
      <w:r>
        <w:t>Files: ./test/kewpie/randgen/conf/gis/wkt2sql.pl Copyright: OpenStreetMap contributors, CC-BY-SA License: GPL-2</w:t>
      </w:r>
    </w:p>
    <w:p w14:paraId="5E0128C2" w14:textId="77777777" w:rsidR="00425AAE" w:rsidRDefault="00425AAE">
      <w:r>
        <w:t>Files: ./contrib/backup_mysql_cron.sh Copyright: 2011, Daniel van Eeden License: GPL-2+</w:t>
      </w:r>
    </w:p>
    <w:p w14:paraId="6D85932F" w14:textId="77777777" w:rsidR="00425AAE" w:rsidRDefault="00425AAE">
      <w:r>
        <w:t>Files: ./test/kewpie/lib/sys_mgmt/logging_management.py Copyright: 2009, Sun Microsystems   2011, Patrick Crews License: GPL-2+</w:t>
      </w:r>
    </w:p>
    <w:p w14:paraId="386C63D1" w14:textId="77777777" w:rsidR="00425AAE" w:rsidRDefault="00425AAE">
      <w:r>
        <w:t>Files: ./test/kewpie/lib/opts/matrix_manager.py Copyright: 2012, Valentine Gostev License: GPL-2+</w:t>
      </w:r>
    </w:p>
    <w:p w14:paraId="313E1893" w14:textId="77777777" w:rsidR="00425AAE" w:rsidRDefault="00425AAE">
      <w:r>
        <w:t xml:space="preserve">Files: */cmd-line-utils/libedit/config.h  */dbug/example1.c  */dbug/example2.c  */dbug/example3.c  */dbug/factorial.c  */dbug/main.c  */dbug/my_main.c  */dbug/remove_function_from_trace.pl  */dbug/tests.c  */dbug/tests-t.pl  */extra/yassl/src/dummy.cpp  */include/probes_mysql_nodtrace.h  */libmysqld/resource.h  */mysql-test/*  */regex/*  */sql-bench/graph-compare-results.sh  */storage/ndb/bin/*  */storage/ndb/demos/*  */support-files/binary-configure.sh  */support-files/my-huge.cnf.sh  */support-files/my-innodb-heavy-4G.cnf.sh  */support-files/my-large.cnf.sh  */support-files/my-medium.cnf.sh  */support-files/my-small.cnf.sh  */support-files/mysqld_multi.server.sh  */support-files/mysql-log-rotate.sh  */support-files/mysql.server-sys5.sh Copyright: UNKNOWN Comment: These files fall under the </w:t>
      </w:r>
      <w:r>
        <w:lastRenderedPageBreak/>
        <w:t>blanket license specified in the file  COPYING and README for MySQL. License: GPL-2  GPLv2 Disclaimer  For the avoidance of doubt, except that if any license choice  other than GPL or LGPL is available it will apply instead,  Oracle elects to use only the General Public License version 2  (GPLv2) at this time for any software where a choice of GPL  license versions is made available with the language indicating  that GPLv2 or any later version may be used, or where a choice  of which version of the GPL is applied is otherwise unspecified.</w:t>
      </w:r>
    </w:p>
    <w:p w14:paraId="36419C77" w14:textId="77777777" w:rsidR="00425AAE" w:rsidRDefault="00425AAE">
      <w:r>
        <w:t>Files: */BUILD/*  */client/*  */client/echo.c  */client/get_password.c  */cmake/*  */dbug/dbug_add_tags.pl  */extra/*  */include/*  */libmysql/*  */libmysqld/*  */libservices/*  */mysql-test/include/have_perfschema.inc  */mysql-test/include/have_perfschema.inc  */mysql-test/lib/mtr_cases.pm  */mysql-test/lib/mtr_gcov.pl  */mysql-test/lib/mtr_gprof.pl  */mysql-test/lib/mtr_io.pl  */mysql-test/lib/mtr_match.pm  */mysql-test/lib/mtr_misc.pl  */mysql-test/lib/mtr_process.pl  */mysql-test/lib/mtr_report.pm  */mysql-test/lib/mtr_results.pm  */mysql-test/lib/mtr_stress.pl  */mysql-test/lib/mtr_unique.pm  */mysql-test/lib/My/ConfigFactory.pm  */mysql-test/lib/My/Config.pm  */mysql-test/lib/My/CoreDump.pm  */mysql-test/lib/My/File/*  */mysql-test/lib/My/Find.pm  */mysql-test/lib/My/Handles.pm  */mysql-test/lib/My/Options.pm  */mysql-test/lib/My/Platform.pm  */mysql-test/lib/My/SafeProcess/Base.pm  */mysql-test/lib/My/SafeProcess.pm  */mysql-test/lib/My/SafeProcess/safe_kill_win.cc  */mysql-test/lib/My/SafeProcess/safe_process.cc  */mysql-test/lib/My/SafeProcess/safe_process.pl  */mysql-test/lib/My/SafeProcess/safe_process_win.cc  */mysql-test/lib/My/SysInfo.pm  */mysql-test/lib/My/Test.pm  */mysql-test/lib/t/*  */mysql-test/lib/v1/mtr_cases.pl  */mysql-test/lib/v1/mtr_gcov.pl  */mysql-test/lib/v1/mtr_gprof.pl  */mysql-test/lib/v1/mtr_im.pl  */mysql-test/lib/v1/mtr_io.pl  */mysql-test/lib/v1/mtr_match.pl  */mysql-test/lib/v1/mtr_misc.pl  */mysql-test/lib/v1/mtr_process.pl  */mysql-test/lib/v1/mtr_report.pl  */mysql-test/lib/v1/mtr_stress.pl  */mysql-test/lib/v1/mtr_timer.pl  */mysql-test/lib/v1/mtr_unique.pl  */mysql-test/lib/v1/My/*  */mysql-test/lib/v1/My/*  */mysql-test/lib/v1/mysql-test-run.pl  */mysql-test/mysql-stress-test.pl  */mysql-test/mysql-test-run.pl  */mysql-test/std_data/*  */mysql-test/suite/perfschema/include/*  */mysql-test/suite/perfschema_stress/include/*  */mysql-test/suite/perfschema_stress/include/*  */mysys/*  */packaging/WiX/ca/*  */plugin/audit_null/*  */plugin/auth/*  */plugin/daemon_example/*  */plugin/fulltext/*  */plugin/semisync/semisync_slave.cc  */plugin/semisync/semisync_slave.h  */scripts/*  */sql/*  */sql-common/*  */storage/*  */strings/*  */support-files/config.huge.ini.sh  */support-files/config.medium.ini.sh  */support-files/config.small.ini.sh  */support-files/MacOSX/Description.plist.sh  */support-files/MacOSX/Info.plist.sh  */support-files/MacOSX/StartupParameters.plist.sh  */support-files/MySQL-shared-compat.spec.sh  */support-files/mysql.spec.sh  */support-files/ndb-config-2-node.ini.sh  */tests/*  */unittest/*  */vio/* Copyright: 1979-2008 MySQL AB            1995-2010 MySQL AB Sun Microsystems Inc            1994-1997,2000-2011 Oracle and/or its affiliates. License: GPL-2</w:t>
      </w:r>
    </w:p>
    <w:p w14:paraId="0E1C4BA3" w14:textId="77777777" w:rsidR="00425AAE" w:rsidRDefault="00425AAE">
      <w:r>
        <w:t>Files: */storage/innobase/* Copyright: 1994-2011 Innobase Oy. License: GPL-2</w:t>
      </w:r>
    </w:p>
    <w:p w14:paraId="6E8E6DD9" w14:textId="77777777" w:rsidR="00425AAE" w:rsidRDefault="00425AAE">
      <w:r>
        <w:t>Files: */cmd-line-utils/readline/* Copyright: 1987-2006 Free Software Foundation Inc License: GPL-2+</w:t>
      </w:r>
    </w:p>
    <w:p w14:paraId="69192287" w14:textId="77777777" w:rsidR="00425AAE" w:rsidRDefault="00425AAE">
      <w:r>
        <w:lastRenderedPageBreak/>
        <w:t>Files: */cmd-line-utils/libedit/* Copyright: 1989-1990,1992-1993 The Regents of the University of California. License: BSD (3 clause)</w:t>
      </w:r>
    </w:p>
    <w:p w14:paraId="044E8943" w14:textId="77777777" w:rsidR="00425AAE" w:rsidRDefault="00425AAE">
      <w:r>
        <w:t>Files: cmd-line-utils/libedit/filecomplete.c  */cmd-line-utils/libedit/filecomplete.h  */cmd-line-utils/libedit/np/fgetln.c  */cmd-line-utils/libedit/read.h  */cmd-line-utils/libedit/readline.c  */cmd-line-utils/libedit/readline/* Copyright: 1997-2001 The NetBSD Foundation Inc License: BSD (2 clause)  This code is derived from software contributed to The NetBSD Foundation  by Jaromir Dolecek.  .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  THIS SOFTWARE IS PROVIDED BY THE NETBSD FOUNDATION, INC. AND CONTRIBUTORS  ``AS IS'' AND ANY EXPRESS OR IMPLIED WARRANTIES, INCLUDING, BUT NOT LIMITED  TO, THE IMPLIED WARRANTIES OF MERCHANTABILITY AND FITNESS FOR A PARTICULAR  PURPOSE ARE DISCLAIMED.  IN NO EVENT SHALL THE FOUNDATION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3F47840" w14:textId="77777777" w:rsidR="00425AAE" w:rsidRDefault="00425AAE">
      <w:r>
        <w:t>Files: */client/completion_hash.h  */scripts/mysqlaccess.sh  */scripts/mysql_fix_extensions.sh  */scripts/mysql_setpermission.sh  */sql-bench/*  */storage/myisam/ftbench/ft-test-run.sh  */storage/myisam/mi_test_all.sh  */storage/ndb/test/run-test/atrt-analyze-result.sh  */storage/ndb/test/run-test/atrt-clear-result.sh  */storage/ndb/test/run-test/atrt-gather-result.sh  */storage/ndb/test/run-test/atrt-setup.sh  */storage/ndb/test/run-test/make-config.sh  */storage/ndb/test/run-test/make-html-reports.sh  */storage/ndb/test/run-test/make-index.sh  */storage/ndb/test/run-test/ndb-autotest.sh  */strings/strxmov.c  */strings/strxnmov.c  */support-files/MacOSX/postflight.sh  */support-files/MacOSX/preflight.sh Copyright: 2000-2009 MySQL AB Sun Microsystems Inc            2000-2007 MySQL AB License: LGPL</w:t>
      </w:r>
    </w:p>
    <w:p w14:paraId="64B60FD5" w14:textId="77777777" w:rsidR="00425AAE" w:rsidRDefault="00425AAE">
      <w:r>
        <w:t xml:space="preserve">Files: */storage/archive/azio.c  */storage/archive/azlib.h  */zlib/* Copyright: 1995-2005 Jean-loup Gailly and Mark Adler License: zlib/libpng   This software is provided 'as-is', without any express or implied   warranty.  In no event will the authors be held liable for any damages   arising from the use of this software.   .   Permission is granted to anyone to use this software for any purpose,   including commercial applications, and to alter it and redistribute it   freely, subject to the following restrictions:   .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w:t>
      </w:r>
      <w:r>
        <w:lastRenderedPageBreak/>
        <w:t>the original software.   3. This notice may not be removed or altered from any source distribution.</w:t>
      </w:r>
    </w:p>
    <w:p w14:paraId="378A3D64" w14:textId="77777777" w:rsidR="00425AAE" w:rsidRDefault="00425AAE">
      <w:r>
        <w:t>Files: */sql-bench/innotest1.sh  */sql-bench/innotest1a.sh  */sql-bench/innotest1b.sh  */sql-bench/innotest2.sh  */sql-bench/innotest2a.sh  */sql-bench/innotest2b.sh Copyright: 2000-2002 Innobase Oy &amp; MySQL AB Comment: These files fall under the blanket license specified in the file COPYING License: GPL-2</w:t>
      </w:r>
    </w:p>
    <w:p w14:paraId="4D61E517" w14:textId="77777777" w:rsidR="00425AAE" w:rsidRDefault="00425AAE">
      <w:r>
        <w:t>Files: */storage/innobase/btr/btr0sea.c  */storage/innobase/include/log0log.h  */storage/innobase/include/os0sync.h  */storage/innobase/log/log0log.c  */storage/innobase/row/row0sel.c Copyright: 1995-1997,2009-2010 Innobase Oy.  2008-2009 Google Inc License: GPL-2</w:t>
      </w:r>
    </w:p>
    <w:p w14:paraId="3F9E934C" w14:textId="77777777" w:rsidR="00425AAE" w:rsidRDefault="00425AAE">
      <w:r>
        <w:t>Files: */storage/innobase/btr/btr0cur.c  */storage/innobase/buf/buf0buf.c  */storage/innobase/include/sync0rw.h  */storage/innobase/include/sync0sync.h  */storage/innobase/sync/* Copyright: 1994-2011 Oracle and/or its affiliates.  2008 Google Inc License: GPL-2</w:t>
      </w:r>
    </w:p>
    <w:p w14:paraId="4185B2AF" w14:textId="77777777" w:rsidR="00425AAE" w:rsidRDefault="00425AAE">
      <w:r>
        <w:t>Files: */storage/myisam/rt_index.h  */storage/myisam/rt_key.c  */storage/myisam/rt_mbr.c  */storage/myisam/rt_mbr.h  */storage/myisam/sp_defs.h Copyright: 2000,2002-2006 MySQL AB &amp; Ramil Kalimullin License: GPL-2</w:t>
      </w:r>
    </w:p>
    <w:p w14:paraId="4124C8E1" w14:textId="77777777" w:rsidR="00425AAE" w:rsidRDefault="00425AAE">
      <w:r>
        <w:t>Files: */storage/innobase/include/ut0bh.h  */storage/innobase/trx/trx0rseg.c  */storage/innobase/ut/ut0bh.c  */storage/innobase/ut/ut0ut.c Copyright: 1996,2010-2011 Oracle Corpn. License: GPL-2</w:t>
      </w:r>
    </w:p>
    <w:p w14:paraId="3B3B2965" w14:textId="77777777" w:rsidR="00425AAE" w:rsidRDefault="00425AAE">
      <w:r>
        <w:t>Files: */plugin/semisync/semisync.cc  */plugin/semisync/semisync.h  */plugin/semisync/semisync_slave_plugin.cc Copyright: 2008 MySQL AB  2007 Google Inc License: GPL-2</w:t>
      </w:r>
    </w:p>
    <w:p w14:paraId="67AFD05F" w14:textId="77777777" w:rsidR="00425AAE" w:rsidRDefault="00425AAE">
      <w:r>
        <w:t>Files: */strings/ctype-bin.c  */strings/ctype-eucjpms.c  */strings/ctype-ujis.c Copyright: 2000,2002,2005-2011 Oracle and/or its affiliates. &amp; tommy@valley.ne.jp License: LGPL  On Debian and systems the full text of the GNU Library General Public  License version 2 can be found in the file  `/usr/share/common-licenses/LGPL-2`</w:t>
      </w:r>
    </w:p>
    <w:p w14:paraId="5ED9ADB1" w14:textId="77777777" w:rsidR="00425AAE" w:rsidRDefault="00425AAE">
      <w:r>
        <w:t>Files: */scripts/mysqld_safe.sh  */support-files/mysql-multi.server.sh  */support-files/mysql.server.sh Copyright: 1996 Abandoned TCX DataKonsult AB &amp; Monty Program KB &amp; Detron HB License: PD  This file is public domain and comes with NO WARRANTY of any kind</w:t>
      </w:r>
    </w:p>
    <w:p w14:paraId="5FE94FB1" w14:textId="77777777" w:rsidR="00425AAE" w:rsidRDefault="00425AAE">
      <w:r>
        <w:t>Files: */sql/sql_yacc.cc  */sql/sql_yacc.h Copyright: 1984,1989-1990,2000-2006 Free Software Foundation, Inc. License: GPL-2+</w:t>
      </w:r>
    </w:p>
    <w:p w14:paraId="14A324D3" w14:textId="77777777" w:rsidR="00425AAE" w:rsidRDefault="00425AAE">
      <w:r>
        <w:t xml:space="preserve">Files: */storage/innobase/include/pars0grm.h  */storage/innobase/pars/pars0grm.c Copyright: 1995-2009 Innobase Oy.  1984,1989-1990,2000-2004 Free Software Foundation Inc. License: GPL-2  As a special exception, when this file is copied by Bison into a  Bison output file, you may use that output file without restriction.  This special exception was added by the Free Software Foundation  in version 1.24 of Bison.  .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w:t>
      </w:r>
      <w:r>
        <w:lastRenderedPageBreak/>
        <w:t>GNU General Public License along with  this program; if not, write to the Free Software Foundation, Inc., 59 Temple  Place, Suite 330, Boston, MA 02111-1307 USA</w:t>
      </w:r>
    </w:p>
    <w:p w14:paraId="51C87F3A" w14:textId="77777777" w:rsidR="00425AAE" w:rsidRDefault="00425AAE">
      <w:r>
        <w:t>Files: */storage/innobase/include/srv0srv.h  */storage/innobase/srv/srv0start.c Copyright: 1995-1996,2010-2011 Innobase Oy.  2008-2009 Google Inc  2009 Percona Inc License: GPL-2</w:t>
      </w:r>
    </w:p>
    <w:p w14:paraId="13C5C657" w14:textId="77777777" w:rsidR="00425AAE" w:rsidRDefault="00425AAE">
      <w:r>
        <w:t>Files: */plugin/semisync/semisync_master.cc  */plugin/semisync/semisync_master_plugin.cc Copyright: 2008-2009 MySQL AB Sun Microsystems Inc  2007 Google Inc License: GPL-2</w:t>
      </w:r>
    </w:p>
    <w:p w14:paraId="2556AB28" w14:textId="77777777" w:rsidR="00425AAE" w:rsidRDefault="00425AAE">
      <w:r>
        <w:t>Files: */storage/innobase/include/os0file.h  storage/innobase/os/os0file.c Copyright: 1995-2010 Innobase Oy.  2009 Percona Inc License: GPL-2</w:t>
      </w:r>
    </w:p>
    <w:p w14:paraId="08F0F62D" w14:textId="77777777" w:rsidR="00425AAE" w:rsidRDefault="00425AAE">
      <w:r>
        <w:t>Files: */include/t_ctype.h  */strings/t_ctype.h Copyright: 2000 MySQL AB  1998 Theppitak Karoonboonyanan  1998-1999 Pruet Boonma License: GPL-2</w:t>
      </w:r>
    </w:p>
    <w:p w14:paraId="1F20CB41" w14:textId="77777777" w:rsidR="00425AAE" w:rsidRDefault="00425AAE">
      <w:r>
        <w:t>Files: */cmd-line-utils/libedit/np/strlcat.c  */cmd-line-utils/libedit/np/strlcpy.c Copyright: 1998 Todd C. Miller &lt;Todd.Miller@courtesan.com&gt; License: ISC  Permission to use, copy, modify, and distribute this software for any  purpose with or without fee is hereby granted, provided that the above  copyright notice and this permission notice appear in all copies.  .  THE SOFTWARE IS PROVIDED AS IS AND TODD C. MILLER DISCLAIMS ALL  WARRANTIES WITH REGARD TO THIS SOFTWARE INCLUDING ALL IMPLIED WARRANTIES  OF MERCHANTABILITY AND FITNESS. IN NO EVENT SHALL TODD C. MILLER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48224B36" w14:textId="77777777" w:rsidR="00425AAE" w:rsidRDefault="00425AAE">
      <w:r>
        <w:t>Files: */sql/nt_servc.cc  */sql/nt_servc.h Copyright: 1998 Abandoned Irena Pancirov - Irnet Snc License: PD  This file is public domain and comes with NO WARRANTY of any kind</w:t>
      </w:r>
    </w:p>
    <w:p w14:paraId="66AC4536" w14:textId="77777777" w:rsidR="00425AAE" w:rsidRDefault="00425AAE">
      <w:r>
        <w:t>Files: */dbug/dbug.c  */dbug/dbug_long.h Copyright: 1987 Abandoned Fred Fish License: UNKNOWN  N O T I C E  .  Copyright Abandoned, 1987, Fred Fish  .  .  This previously copyrighted work has been placed into the  public  domain</w:t>
      </w:r>
      <w:r>
        <w:tab/>
        <w:t>by  the  author  and  may be freely used for any purpose,  private or commercial.  .  Because of the number of inquiries I was receiving about the  use  of this product in commercially developed works I have decided to  simply make it public domain to further its unrestricted use.</w:t>
      </w:r>
      <w:r>
        <w:tab/>
        <w:t>I  specifically  would  be  most happy to see this material become a  part of the standard Unix distributions by AT&amp;T and the  Berkeley  Computer  Science  Research Group, and a standard part of the GNU  system from the Free Software Foundation.  .  I would appreciate it, as a courtesy, if this notice is  left  in  all copies and derivative works.  Thank you.  .  The author makes no warranty of any kind  with</w:t>
      </w:r>
      <w:r>
        <w:tab/>
        <w:t>respect  to  this  product  and  explicitly disclaims any implied warranties of mer-  chantability or fitness for any particular purpose.</w:t>
      </w:r>
    </w:p>
    <w:p w14:paraId="79E80659" w14:textId="77777777" w:rsidR="00425AAE" w:rsidRDefault="00425AAE">
      <w:r>
        <w:t xml:space="preserve">Files: */cmd-line-utils/libedit/np/vis.c Copyright: 1989-1993 The Regents of the University of California.  1999-2005 The NetBSD Foundation Inc License: BSD (3 clause)  Redistribution and use in source and binary forms, with or without  modification, are permitted provided that the following conditions  are met:  1. Redistributions of source code must retain the above copyright     notice, this list of conditions and the </w:t>
      </w:r>
      <w:r>
        <w:lastRenderedPageBreak/>
        <w:t>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5488D73" w14:textId="77777777" w:rsidR="00425AAE" w:rsidRDefault="00425AAE">
      <w:r>
        <w:t>Files: */scripts/dheadgen.pl Copyright: 2008-2009 Sun Microsystems Inc License: BSD (3 clause)</w:t>
      </w:r>
    </w:p>
    <w:p w14:paraId="5B675E33" w14:textId="77777777" w:rsidR="00425AAE" w:rsidRDefault="00425AAE">
      <w:r>
        <w:t>Files: */storage/ndb/test/src/getarg.c Copyright: 1997-2000 - Kungliga Tekniska HÃ¶gskolan License: BSD (3 clause)</w:t>
      </w:r>
    </w:p>
    <w:p w14:paraId="2795BA2C" w14:textId="77777777" w:rsidR="00425AAE" w:rsidRDefault="00425AAE">
      <w:r>
        <w:t xml:space="preserve">Files: */storage/ndb/test/include/getarg.h Copyright: 2003 MySQL AB  1997-1999 Kungliga Tekniska HÃ¶gskolan License: BSD (3 clause)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59 Temple Place, Suite 330, Boston, MA  02111-1307  USA */  .  Copyright (c) 1997, 1999 Kungliga Tekniska HÃ¶gskolan  (Royal Institute of Technology, Stockholm, Sweden).  All rights reserved.  .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Neither the name of the Institute nor the names of its contributors     may be used to endorse or promote products derived from this software     without specific prior written permission.  .  THIS SOFTWARE IS 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SPECIAL, EXEMPLARY, OR </w:t>
      </w:r>
      <w:r>
        <w:lastRenderedPageBreak/>
        <w:t>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613F630" w14:textId="77777777" w:rsidR="00425AAE" w:rsidRDefault="00425AAE">
      <w:r>
        <w:t>Files: */storage/innobase/handler/ha_innodb.cc Copyright: 2008-2009 Google Inc  2009 Percona Inc  2000-2011 MySQL AB &amp; Innobase Oy. License: GPL-2</w:t>
      </w:r>
    </w:p>
    <w:p w14:paraId="36D85EDD" w14:textId="77777777" w:rsidR="00425AAE" w:rsidRDefault="00425AAE">
      <w:r>
        <w:t>Files: */plugin/semisync/semisync_master.h Copyright: 2008-2009 MySQL AB Sun Microsystems Inc  2007 Google Inc License: GPL-2</w:t>
      </w:r>
    </w:p>
    <w:p w14:paraId="25BC0C71" w14:textId="77777777" w:rsidR="00425AAE" w:rsidRDefault="00425AAE">
      <w:r>
        <w:t>Files: */storage/innobase/srv/srv0srv.c Copyright: 2008-2009 Google Inc  1995-2011 Oracle and/or its affiliates.  2009 Percona Inc License: GPL-2</w:t>
      </w:r>
    </w:p>
    <w:p w14:paraId="3A3621D2" w14:textId="77777777" w:rsidR="00425AAE" w:rsidRDefault="00425AAE">
      <w:r>
        <w:t>Files: */storage/innobase/ut/ut0rbt.c Copyright: 2007-2010 Innobase Oy.  2007 Oracle/Innobase Oy License: GPL-2</w:t>
      </w:r>
    </w:p>
    <w:p w14:paraId="49BC35CD" w14:textId="77777777" w:rsidR="00425AAE" w:rsidRDefault="00425AAE">
      <w:r>
        <w:t>Files: */strings/ctype-win1250ch.c Copyright: 2002-2010 Oracle and/or its affiliates.  2001 Jan Pazdziora License: GPL-2</w:t>
      </w:r>
    </w:p>
    <w:p w14:paraId="5468E25F" w14:textId="77777777" w:rsidR="00425AAE" w:rsidRDefault="00425AAE">
      <w:r>
        <w:t>Files: */strings/ctype-tis620.c Copyright: 1998 Theppitak Karoonboonyanan &lt;thep@links.nectec.or.th&gt;  1989-1991 Samphan Raruenrom &lt;samphan@thai.com&gt;  2000-2010 Oracle and/or its affiliates.  2003 Sathit Jittanupat  2001 Korakot Chaovavanich &lt;korakot@iname.com&gt; and  1998-1999 Pruet Boonma &lt;pruet@eng.cmu.ac.th&gt; License: GPL-2</w:t>
      </w:r>
    </w:p>
    <w:p w14:paraId="56C13BBD" w14:textId="77777777" w:rsidR="00425AAE" w:rsidRDefault="00425AAE">
      <w:r>
        <w:t>Files: */storage/innobase/handler/ha_innodb.h Copyright: 2000-2010 MySQL AB &amp; Innobase Oy. License: GPL-2</w:t>
      </w:r>
    </w:p>
    <w:p w14:paraId="4E1DAAB6" w14:textId="77777777" w:rsidR="00425AAE" w:rsidRDefault="00425AAE">
      <w:r>
        <w:t>Files: */strings/dtoa.c Copyright: 2007-2010 Oracle and/or its affiliates.  1991,2000-2001 Lucent Technologies License: LGPL</w:t>
      </w:r>
    </w:p>
    <w:p w14:paraId="632AD4EB" w14:textId="77777777" w:rsidR="00425AAE" w:rsidRDefault="00425AAE">
      <w:r>
        <w:t>Files: */scripts/mysqldumpslow.sh Copyright: 2000-2002,2005-2009 MySQL AB Sun Microsystems Inc License: LGPL</w:t>
      </w:r>
    </w:p>
    <w:p w14:paraId="7D371C2D" w14:textId="77777777" w:rsidR="00425AAE" w:rsidRDefault="00425AAE">
      <w:r>
        <w:t>Files: */libmysqld/lib_sql.cc Copyright: 2000 SWsoft  company License: SWsoft  This material is provided as is, with absolutely no warranty expressed  or implied. Any use is at your own risk.  .  Permission to use or copy this software for any purpose is hereby granted  without fee, provided the above notices are retained on all copies.  Permission to modify the code and to distribute modified code is granted,  provided the above notices are retained, and a notice that the code was  modified is included with the above copyright notice.</w:t>
      </w:r>
    </w:p>
    <w:p w14:paraId="4640DE43" w14:textId="77777777" w:rsidR="00425AAE" w:rsidRDefault="00425AAE">
      <w:r>
        <w:t>Files: */tests/mail_to_db.pl Copyright: 1998 Abandoned TCX DataKonsult AB &amp; Monty Program KB &amp; Detron HB License: PD  This file is public domain and comes with NO WARRANTY of any kind</w:t>
      </w:r>
    </w:p>
    <w:p w14:paraId="419B8A2E" w14:textId="77777777" w:rsidR="00425AAE" w:rsidRDefault="00425AAE">
      <w:r>
        <w:t>Files: */dbug/dbug_analyze.c Copyright: 1987 June Binayak Banerjee License: PD  This program may be freely distributed under the same terms and  conditions as Fred Fish's Dbug package.</w:t>
      </w:r>
    </w:p>
    <w:p w14:paraId="0710D863" w14:textId="77777777" w:rsidR="00425AAE" w:rsidRDefault="00425AAE">
      <w:r>
        <w:t xml:space="preserve">Files: */regex/regexp.c Copyright: 1986 University of Toronto License: BSD-like  Permission is granted to anyone to use this software for any  purpose on any computer system, and to redistribute it freely,  subject to the following restrictions:  .  1. The author is not responsible for the consequences of use of         this software, no matter how </w:t>
      </w:r>
      <w:r>
        <w:lastRenderedPageBreak/>
        <w:t>awful, even if they arise     from defects in it.  .  2. The origin of this software must not be misrepresented, either     by explicit claim or by omission.  .  3. Altered versions must be plainly marked as such, and must not     be misrepresented as being the original software.</w:t>
      </w:r>
    </w:p>
    <w:p w14:paraId="2C4A00FE" w14:textId="77777777" w:rsidR="00425AAE" w:rsidRDefault="00425AAE"/>
    <w:p w14:paraId="2E14DE80" w14:textId="77777777" w:rsidR="00425AAE" w:rsidRDefault="00425AAE"/>
    <w:p w14:paraId="71A8A040" w14:textId="77777777" w:rsidR="00425AAE" w:rsidRDefault="00425AAE"/>
    <w:p w14:paraId="6D18A997" w14:textId="77777777" w:rsidR="00425AAE" w:rsidRDefault="00425AAE">
      <w:r>
        <w:t xml:space="preserve"> License: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  On Debian and systems the full text of the GNU General Public  License version 2 can be found in the file  `/usr/share/common-licenses/GPL-2`</w:t>
      </w:r>
    </w:p>
    <w:p w14:paraId="662EE6E3"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package; if not, write to the Free  Software Foundation, Inc., 51 Franklin St, Fifth Floor,  Boston, MA  02110-1301 USA  .  On Debian systems, the full text of the GNU General Public  License version 2 can be found in the file  `/usr/share/common-licenses/GPL-2'.</w:t>
      </w:r>
    </w:p>
    <w:p w14:paraId="305C74FF" w14:textId="77777777" w:rsidR="00425AAE" w:rsidRDefault="00425AAE">
      <w:r>
        <w:t>License: BSD-2-clause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  THIS SOFTWARE IS PROVIDED BY THE AUTHOR(S) ``AS IS'' AND ANY EXPRESS OR  IMPLIED WARRANTIES, INCLUDING, BUT NOT LIMITED TO, THE IMPLIED WARRANTIES  OF MERCHANTABILITY AND FITNESS FOR A PARTICULAR PURPOSE ARE DISCLAIMED.  IN NO EVENT SHALL THE AUTHOR(S)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6012F01" w14:textId="77777777" w:rsidR="00425AAE" w:rsidRDefault="00425AAE">
      <w:r>
        <w:lastRenderedPageBreak/>
        <w:t>License: LGPL  This library is free software; you can redistribute it and/or  modify it under the terms of the GNU Library General Public  License as published by the Free Software Foundation; version 2  of the License.  .  This library is distributed in the hope that it will be useful,  but WITHOUT ANY WARRANTY; without even the implied warranty of  MERCHANTABILITY or FITNESS FOR A PARTICULAR PURPOSE.  See the GNU  Library General Public License for more details.  .  You should have received a copy of the GNU Library General Public  License along with this library; if not, write to the Free  Software Foundation, Inc., 51 Franklin St, Fifth Floor, Boston,  MA 02110-1301, USA  .  On Debian and systems the full text of the GNU Library General Public  License version 2 can be found in the file  `/usr/share/common-licenses/LGPL-2`</w:t>
      </w:r>
    </w:p>
    <w:p w14:paraId="5675276F" w14:textId="77777777" w:rsidR="00425AAE" w:rsidRDefault="00425AAE">
      <w:r>
        <w:t>License: BSD (3 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FILE=percona-xtrabackup-2.2.3/debian/copyright]</w:t>
      </w:r>
    </w:p>
    <w:p w14:paraId="6776A0A4" w14:textId="77777777" w:rsidR="00425AAE" w:rsidRDefault="00425AAE" w:rsidP="000727EF">
      <w:pPr>
        <w:pStyle w:val="Heading3"/>
      </w:pPr>
      <w:r>
        <w:t>percona-xtrabackup-2.2.3/storage/innobase/xtrabackup/utils/debian/copyright:</w:t>
      </w:r>
    </w:p>
    <w:p w14:paraId="4CFDB32E" w14:textId="77777777" w:rsidR="00425AAE" w:rsidRDefault="00425AAE">
      <w:r>
        <w:t xml:space="preserve">[BEGIN FILE=percona-xtrabackup-2.2.3/storage/innobase/xtrabackup/utils/debian/copyright] Format: http://www.debian.org/doc/packaging-manuals/copyright-format/1.0/ Upstream-Name: Percona XtraBackup Upstream-Contact: https://bugs.launchpad.net/percona-xtrabackup Source: http://www.percona.com/downloads/XtraBackup/ Disclaimer: Modified from Autogenerated by CDBS. The notices for the embedded  MySQL source trees comes mostly from the debian/copyright file for the debian  5.5 packages. Since there are embedded tarballs in the source archive,  paths specified are after all embedded tarballs have been extracted.  .  The comments from the MySQL debian/copying are reproduced below:  .  Also, MySQL carries the FOSS License Exception specified in README  .  Quoting from README:  .  MySQL FOSS License Exception We want free and open source  software applications under certain licenses to be able to use  </w:t>
      </w:r>
      <w:r>
        <w:lastRenderedPageBreak/>
        <w:t xml:space="preserve">specified GPL-licensed MySQL client libraries despite the fact  that not all such FOSS licenses are compatible with version  2 of the GNU General Public License.  Therefore there are  special exceptions to the terms and conditions of the GPLv2  as applied to these client libraries, which are identified  and described in more detail in the FOSS License Exception at  &lt;http://www.mysql.com/about/legal/licensing/foss-exception.html&gt;.  .  The text of the Above URL is quoted below, as of Aug 17, 2011.  .  &gt; FOSS License Exception  &gt; .  &gt; Updated July 1, 2010  &gt; .  &gt; What is the FOSS License Exception?  OracleÂ¿s Free and Open Source  &gt; Software (FOSS) License Exception (formerly known as the FLOSS  &gt; License Exception) allows developers of FOSS applications to include  &gt; Oracle's MySQL Client Libraries (also referred to as MySQL Drivers  &gt; or MySQL Connectors) with their FOSS applications. MySQL Client  &gt; Libraries are typically licensed pursuant to version 2 of the General  &gt; Public License (GPL), but this exception permits distribution of  &gt; certain MySQL Client Libraries with a developerÂ¿s FOSS applications  &gt; licensed under the terms of another FOSS license listed below,  &gt; even though such other FOSS license may be incompatible with the GPL.  &gt; .  &gt; The following terms and conditions describe the circumstances under  &gt; which OracleÂ¿s FOSS License Exception applies.  &gt; .  &gt; OracleÂ¿s FOSS License Exception Terms and Conditions Definitions.  &gt; Derivative Work means a derivative work, as defined under applicable  &gt; copyright law, formed entirely from the Program and one or more  &gt; FOSS Applications.  &gt; .  &gt; FOSS Application means a free and open source software application  &gt; distributed subject to a license listed in the section below titled  &gt; FOSS License List.  &gt; .  &gt; FOSS Notice means a notice placed by Oracle or MySQL in a copy  &gt; of the MySQL Client Libraries stating that such copy of the MySQL  &gt; Client Libraries may be distributed under Oracle's or MySQLÂ¿s FOSS  &gt; (or FLOSS) License Exception.  &gt; .  &gt; Independent Work means portions of the Derivative Work that are not  &gt; derived from the Program and can reasonably be considered independent  &gt; and separate works.  &gt; .  &gt; Program means a copy of OracleÂ¿s MySQL Client Libraries that  &gt; contains a FOSS Notice.  &gt; .   &gt; A FOSS application developer (you or your) may distribute a  &gt; Derivative Work provided that you and the Derivative Work meet all  &gt; of the following conditions: You obey the GPL in all respects for  &gt; the Program and all portions (including modifications) of the Program  &gt; included in the Derivative Work (provided that this condition does not  &gt; apply to Independent Works); The Derivative Work does not include any  &gt; work licensed under the GPL other than the Program; You distribute  &gt; Independent Works subject to a license listed in the section below  &gt; titled FOSS License List; You distribute Independent Works in  &gt; object code or executable form with the complete corresponding  &gt; machine-readable source code on the same medium and under the same  &gt; FOSS license applying to the object code or executable forms; All  &gt; works that are aggregated with the Program or the Derivative Work  &gt; on a medium or volume of storage are not derivative works of the  &gt; Program, Derivative Work or FOSS Application, and must reasonably  &gt; be considered independent and separate works.  Oracle reserves all  &gt; rights not expressly granted in these terms and conditions. If all  &gt; of the above conditions are not met, then this FOSS License Exception  &gt; does not apply to you or your Derivative Work.  &gt; .  &gt; FOSS License List  &gt; .   &gt; License Name    Version(s)/Copyright Date  &gt; Release Early    Certified Software  &gt; Academic Free License    2.0  &gt; Apache Software License  1.0/1.1/2.0  &gt; Apple Public Source License  2.0  &gt; Artistic license     From Perl 5.8.0  &gt; </w:t>
      </w:r>
      <w:r>
        <w:lastRenderedPageBreak/>
        <w:t>BSD license  July 22 1999  &gt; Common Development and Distribution License (CDDL)   1.0  &gt; Common Public License    1.0  &gt; Eclipse Public License   1.0  &gt; European Union Public License (EUPL)[1]    1.1  &gt; GNU Library or Lesser General Public License (LGPL)    2.0/2.1/3.0  &gt; GNU General Public License (GPL)     3.0  &gt; IBM Public License   1.0  &gt; Jabber Open Source License   1.0  &gt; MIT License (As listed in file MIT-License.txt)  -  &gt; Mozilla Public License (MPL)     1.0/1.1  &gt; Open Software License    2.0  &gt; OpenSSL license (with original SSLeay license)   2003 (1998)  &gt; PHP License  3.0/3.01  &gt; Python license (CNRI Python License)     -  &gt; Python Software Foundation License   2.1.1  &gt; Sleepycat License   1999  &gt; University of Illinois/NCSA Open Source License  -  &gt; W3C License  2001  &gt; X11 License  2001  &gt; Zlib/libpng License  -  &gt; Zope Public License  2.0  &gt; [1] When an Independent Work is licensed under a Compatible License  &gt; pursuant to the EUPL, the Compatible License rather than the EUPL is  &gt; the applicable license for purposes of these FOSS License Exception  &gt; Terms and Conditions.  .  The above text is subject to this copyright notice:  Â© 2010, Oracle and/or its affiliats.</w:t>
      </w:r>
    </w:p>
    <w:p w14:paraId="3BCFD25D" w14:textId="77777777" w:rsidR="00425AAE" w:rsidRDefault="00425AAE">
      <w:r>
        <w:t xml:space="preserve"> Files: ./src/libarchive/* Copyright:  Copyright (c) 2003-2011 Tim Kientzle   Copyright (c) 2008-2011 Michihiro NAKAJIMA   Copyright (c) 2011 libarchive Project   Copyright (c) 2011 Andres Mejia   Copyright (c) 2007-2010 Joerg Sonnenberger   Copyright (c) 2009 Andreas Henriksson   Copyright (c) 2008 Anselm Strauss   Copyright (c) 2008 Miklos Vajna   Copyright (c) 2008 Jaakko Heinonen   Copyright (c) 2003-2007 Kees Zeelenberg   Copyright (c) 2007 Kai Wang   Copyright (c) 2006 Rudolf Marek SYSGO s.r.o.   Copyright (c) 2002 Thomas Moestl &lt;tmm@FreeBSD.org&gt;   Portions Copyright (c) 2010 Nokia Corporation and/or its subsidiary(-ies)   Portions Copyright (c) 2001 The NetBSD Foundation, Inc   Portions Copyright (c) 1996-2008 PostgreSQL Global Development Group   Portions Copyright (c) 1985, 1986, 1992, 1993 The Regents of the University     of California Comment: The license text comes from the Debian libarchive package. Upstream  for Percona XtraBackup is aware that the local patches to libarchive need to  be merged upstream and that we should link with upstream libarchive. License: BSD-2-clause and BSD-3-clause   * Copyright (c) 2003-2011 Tim Kientzle   *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 THIS SOFTWARE IS PROVIDED BY THE AUTHOR(S) ``AS IS'' AND ANY EXPRESS OR   * IMPLIED WARRANTIES, INCLUDING, BUT NOT LIMITED TO, THE IMPLIED WARRANTIES   * OF MERCHANTABILITY AND FITNESS FOR A PARTICULAR PURPOSE ARE DISCLAIMED.   * IN NO EVENT SHALL THE AUTHOR(S) BE LIABLE FOR ANY DIRECT, INDIRECT,   * INCIDENTAL, SPECIAL, EXEMPLARY, OR CONSEQUENTIAL DAMAGES (INCLUDING, BUT   * NOT LIMITED TO, PROCUREMENT OF SUBSTITUTE GOODS OR SERVICES; LOSS OF USE,   * DATA, OR PROFITS; OR BUSINESS INTERRUPTION) HOWEVER CAUSED AND ON ANY   * THEORY OF LIABILITY, WHETHER IN CONTRACT, STRICT LIABILITY, OR TORT   * (INCLUDING NEGLIGENCE OR OTHERWISE) ARISING IN ANY WAY OUT OF THE USE OF   * THIS SOFTWARE, EVEN IF ADVISED OF THE POSSIBILITY OF </w:t>
      </w:r>
      <w:r>
        <w:lastRenderedPageBreak/>
        <w:t>SUCH DAMAGE.  .  Portions with copyright to The Regents of the University of California have the  following license.   * Copyright (c) 1985, 1986, 1992, 1993   *  The Regents of the University of California.  All rights reserved.   *   * This code is derived from software contributed to Berkeley by   * Diomidis Spinellis and James A. Woods, derived from original   * work by Spencer Thomas and Joseph Orost.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Neither the name of the University nor the names of its contributors   *    may be used to endorse or promote products derived from this software   *    without specific prior written permission.   *   * THIS SOFTWARE IS PROVIDED BY THE REGENTS AND CONTRIBUTORS ``AS IS'' AND   * ANY EXPRESS OR IMPLIED WARRANTIES, INCLUDING, BUT NOT LIMITED TO, THE   * IMPLIED WARRANTIES OF MERCHANTABILITY AND FITNESS FOR A PARTICULAR PURPOSE   * ARE DISCLAIMED.  IN NO EVENT SHALL THE REGENTS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Portions with copyright to PostgreSQL Global Development Group have the  following license.   * Permission to use, copy, modify, and distribute this software and its   * documentation for any purpose, without fee, and without a written agreement   * is hereby granted, provided that the above copyright notice and this   * paragraph and the following two paragraphs appear in all copies.   *   * IN NO EVENT SHALL THE UNIVERSITY OF CALIFORNIA BE LIABLE TO ANY PARTY FOR   * DIRECT, INDIRECT, SPECIAL, INCIDENTAL, OR CONSEQUENTIAL DAMAGES, INCLUDING   * LOST PROFITS, ARISING OUT OF THE USE OF THIS SOFTWARE AND ITS   * DOCUMENTATION, EVEN IF THE UNIVERSITY OF CALIFORNIA HAS BEEN ADVISED OF THE   * POSSIBILITY OF SUCH DAMAGE.   *   * THE UNIVERSITY OF CALIFORNIA SPECIFICALLY DISCLAIMS ANY WARRANTIES,   * INCLUDING, BUT NOT LIMITED TO, THE IMPLIED WARRANTIES OF MERCHANTABILITY   * AND FITNESS FOR A PARTICULAR PURPOSE.  THE SOFTWARE PROVIDED HEREUNDER IS   * ON AN AS IS BASIS, AND THE UNIVERSITY OF CALIFORNIA HAS NO OBLIGATIONS TO   * PROVIDE MAINTENANCE, SUPPORT, UPDATES, ENHANCEMENTS, OR MODIFICATIONS.  .  The PPMdH codec code is in the Public Domain. The code has the following  disclaimer.   * 2010-03-12 : Igor Pavlov : Public domain   * This code is based on PPMd var.H (2001): Dmitry Shkarin : Public domain</w:t>
      </w:r>
    </w:p>
    <w:p w14:paraId="2EC60DC8" w14:textId="77777777" w:rsidR="00425AAE" w:rsidRDefault="00425AAE">
      <w:r>
        <w:t xml:space="preserve"> Files: ./test/kewpie/randgen/* Copyright: 2008-2009, Sun Microsystems, Inc.   2008-2010, Sun Microsystems, Inc.   2009, Sun Microsystems, Inc.   2010, Sun </w:t>
      </w:r>
      <w:r>
        <w:lastRenderedPageBreak/>
        <w:t>Microsystems, Inc.   2008, 2010 Oracle and/or its affiliates.   2008, 2011 Oracle and/or its affiliates.   2008, 2011, Oracle and/or its affiliates.   2008,2010, Oracle and/or its affiliates.   2008,2011, Oracle and/or its affiliates.   2009, 2011 Oracle and/or its affiliates.   2009-2010, Oracle and/or its affiliates.   2010, Oracle and/or its affiliates.   2010-2011, Oracle and/or its affiliates.   2011, Oracle and/or its affiliates. License: GPL-2</w:t>
      </w:r>
    </w:p>
    <w:p w14:paraId="7F0B7CE1" w14:textId="77777777" w:rsidR="00425AAE" w:rsidRDefault="00425AAE">
      <w:r>
        <w:t>Files: ./test/kewpie/* Copyright: 2010, Patrick Crews   2010-2011, Patrick Crews   2011, Patrick Crews License: GPL-2+</w:t>
      </w:r>
    </w:p>
    <w:p w14:paraId="76C2D206" w14:textId="77777777" w:rsidR="00425AAE" w:rsidRDefault="00425AAE">
      <w:r>
        <w:t>Files: ./src/quicklz/* Copyright: Copyright (C) 2006-2011 Lasse Mikkel Reinhold License: GPL-2</w:t>
      </w:r>
    </w:p>
    <w:p w14:paraId="2B002DFC" w14:textId="77777777" w:rsidR="00425AAE" w:rsidRDefault="00425AAE">
      <w:r>
        <w:t>Files: ./src/*  ./test/* Copyright: 2009-2012, Percona LLC and/or its affiliates   2009-2013, Percona LLC and/or its affiliates   2011, Percona LLC and/or its affiliates   2011-2012, Percona LLC and/or its affiliates   2012, Percona LLC and/or its affiliates License: GPL-2</w:t>
      </w:r>
    </w:p>
    <w:p w14:paraId="40F0F57D" w14:textId="77777777" w:rsidR="00425AAE" w:rsidRDefault="00425AAE">
      <w:r>
        <w:t xml:space="preserve">Files: ./test/python/testtools/* Copyright: 2008, testtools developers. See LICENSE for details   2008-2010, testtools developers. See LICENSE for details   2008-2011, testtools developers. See LICENSE for details   2009, testtools developers. See LICENSE for details   2009-2010, testtools developers. See LICENSE for details   2009-2011, testtools developers. See LICENSE for details   2010, testtools developers. See LICENSE for details   2011, testtools developers. See LICENSE for details Comment: License text from the testtools LICENSE file License: Expat  Copyright (c) 2008-2011 Jonathan M. Lange &lt;jml@mumak.net&gt; and the testtools  authors.  .  The testtools authors are:   * Canonical Ltd   * Twisted Matrix Labs   * Jonathan Lange   * Robert Collins   * Andrew Bennetts   * Benjamin Peterson   * Jamu Kakar   * James Westby   * Martin [gz]   * Michael Hudson-Doyle   * Aaron Bentley   * Christian Kampka  .  and are collectively referred to as testtools developers.  .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  Some code in testtools/run.py taken from Python's unittest module:  Copyright (c) 1999-2003 Steve Purcell  Copyright (c) 2003-2010 Python Software Foundation  .  This module is free software, and you may redistribute it and/or modify  it under the same terms as Python itself, so long as this copyright message  and disclaimer are retained in their original form.  .  IN NO EVENT SHALL THE AUTHOR BE LIABLE TO ANY PARTY FOR DIRECT, INDIRECT,  SPECIAL, INCIDENTAL, OR CONSEQUENTIAL DAMAGES ARISING OUT OF THE </w:t>
      </w:r>
      <w:r>
        <w:lastRenderedPageBreak/>
        <w:t>USE OF  THIS CODE, EVEN IF THE AUTHOR HAS BEEN ADVISED OF THE POSSIBILITY OF SUCH  DAMAGE.  .  THE AUTHOR SPECIFICALLY DISCLAIMS ANY WARRANTIES, INCLUDING, BUT NOT  LIMITED TO, THE IMPLIED WARRANTIES OF MERCHANTABILITY AND FITNESS FOR A  PARTICULAR PURPOSE.  THE CODE PROVIDED HEREUNDER IS ON AN AS IS BASIS,  AND THERE IS NO OBLIGATION WHATSOEVER TO PROVIDE MAINTENANCE,  SUPPORT, UPDATES, ENHANCEMENTS, OR MODIFICATIONS.</w:t>
      </w:r>
    </w:p>
    <w:p w14:paraId="77068730" w14:textId="77777777" w:rsidR="00425AAE" w:rsidRDefault="00425AAE">
      <w:r>
        <w:t>Files: ./test/python/junitxml/* Copyright: 2005, Robert Collins &lt;robertc@robertcollins.net&gt;   2006, Robert Collins &lt;robertc@robertcollins.net&gt;   2009, Robert Collins &lt;robertc@robertcollins.net&gt; Comment: Not installed, just used by test suite. Copyright information from  Debian python-junitxml debian/copyright. License: LGPL-3  This package was originally debianized by Robert Collins  &lt;robertc@robertcollins.net&gt; on Sep 20 2009.  .  It was downloaded from http://launchpad.net/pyjunitxml/.  .  Upstream Authors: Robert Collins &lt;robertc@robertcollins.net&gt;  .  Copyright 2009 Robert Collins.  .  PyJUnitXML is Copyright (c) 2009 Robert Collins, and distributed under the  GNU Library General Public Licence version 3 (LGPL-3). Broadly, this means you  have the right to use this library in any application you want, regardless of  the licence of your application, but that if you modify this library the  modifications you make need to be released under a compatible terms if you  convey the application to other users. For exact details see the COPYING and  GPL-3 files included in the source.  .  On Debian systems, the full text of the L-GPL3 can be found in  /usr/share/common-licenses/LGPL-3</w:t>
      </w:r>
    </w:p>
    <w:p w14:paraId="507D20EA" w14:textId="77777777" w:rsidR="00425AAE" w:rsidRDefault="00425AAE">
      <w:r>
        <w:t>Files: ./test/python/iso8601/*  ./test/python/subunit/iso8601.py Copyright: 2007 Michael Twomey Comment: used as part of subunit, which is not used in building the Debian  package, only used if running the test suite. License: Expat  Copyright (c) 2007 Michael Twomey  .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B64A12C" w14:textId="77777777" w:rsidR="00425AAE" w:rsidRDefault="00425AAE">
      <w:r>
        <w:t xml:space="preserve">Files: ./test/python/subunit/*  ./test/subunit.sh Comment: Copyright information from python-subunit debian/copyright. These  files are not installed, just used for test suite, which is not run during  build of the Debian package. Copyright:  2005, 2006, 2008, 2009 Robert Collins &lt;robertc@robertcollins.net&gt;  2004 Canonical Limited  Martin Pool License: Apache-2 or BSD-3-clause  Licensed under either the Apache License, Version 2.0 or the BSD 3-clause  license at the users choice. A copy of both licenses are available in the  project source as Apache-2.0 and BSD. You may not use this file </w:t>
      </w:r>
      <w:r>
        <w:lastRenderedPageBreak/>
        <w:t>except in  compliance with one of these two licences.  .  Unless required by applicable law or agreed to in writing, software  distributed under these licenses is distributed on an AS IS BASIS, WITHOUT  WARRANTIES OR CONDITIONS OF ANY KIND, either express or implied.  See the  license you chose for the specific language governing permissions and  limitations under that license.  .  BSD 3-clause license:  .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Robert Collins nor the names of Subunit contributors     may be used to endorse or promote products derived from this software     without specific prior written permission.  .  THIS SOFTWARE IS PROVIDED BY ROBERT COLLINS AND SUBUNIT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  On Debian/Ubuntu systems, the complete text of the Apache 2.0 license can be  found in `/usr/share/common-licenses/Apache-2.0`.</w:t>
      </w:r>
    </w:p>
    <w:p w14:paraId="0E8811F8" w14:textId="77777777" w:rsidR="00425AAE" w:rsidRDefault="00425AAE">
      <w:r>
        <w:t xml:space="preserve"> Files: ./test/kewpie/randgen/bench/benchmark.pl  ./test/kewpie/randgen/gengrammar.pl  ./test/kewpie/randgen/translateMysql.pl  ./test/kewpie/randgen/unit/ExecutorTest.pm  ./test/kewpie/randgen/unit/FromGrammarTest.pm  ./test/kewpie/randgen/unit/GendataTest.pm  ./test/kewpie/randgen/unit/GrammarTest.pm  ./test/kewpie/randgen/unit/IPC.pm  ./test/kewpie/randgen/unit/IPC_P1.pm  ./test/kewpie/randgen/unit/Metadata.pm  ./test/kewpie/randgen/unit/ParseAllGrammars.pm  ./test/kewpie/randgen/unit/RandomTest.pm  ./test/kewpie/randgen/unit/TestMySQLServer.pm  ./test/kewpie/randgen/unit/TestReplServer.pm  ./test/kewpie/randgen/unit/unit.pl Copyright: 2009, Sun Microsystems, Inc. Use   2010, Sun Microsystems, Inc. Use License: GPL-2</w:t>
      </w:r>
    </w:p>
    <w:p w14:paraId="152609AC" w14:textId="77777777" w:rsidR="00425AAE" w:rsidRDefault="00425AAE">
      <w:r>
        <w:t>Files: ./test/kewpie/randgen/gentest.pl  ./test/kewpie/randgen/lib/DBServer/DBServer.pm  ./test/kewpie/randgen/lib/GenTest.pm  ./test/kewpie/randgen/lib/GenTest/Properties.pm  ./test/kewpie/randgen/lib/GenTest/XML/Transporter.pm  ./test/kewpie/randgen/unit/Suite.pm Copyright: 2008, 2011, Oracle and/or its affiliates. All rights   2010-2011, Oracle and/or its affiliates. All rights License: GPL-2</w:t>
      </w:r>
    </w:p>
    <w:p w14:paraId="6F4DD643" w14:textId="77777777" w:rsidR="00425AAE" w:rsidRDefault="00425AAE">
      <w:r>
        <w:lastRenderedPageBreak/>
        <w:t>Files: ./test/kewpie/randgen/lib/GenTest/Validator/DrizzleErrorLogScan.pm  ./test/kewpie/randgen/lib/GenTest/Validator/MarkErrorLog.pm Copyright: 2008, 2010 Oracle and/or its affiliates, Inc. All License: GPL-2</w:t>
      </w:r>
    </w:p>
    <w:p w14:paraId="1821ACD2" w14:textId="77777777" w:rsidR="00425AAE" w:rsidRDefault="00425AAE">
      <w:r>
        <w:t>Files: ./test/kewpie/randgen/lib/GenTest/Validator/Drizzledump.pm  ./test/kewpie/randgen/lib/GenTest/Validator/DrizzledumpMigrate.pm Copyright: 2010, Patrick Crews.   2010-2011, Patrick Crews. License: GPL-2</w:t>
      </w:r>
    </w:p>
    <w:p w14:paraId="5EEFBE18" w14:textId="77777777" w:rsidR="00425AAE" w:rsidRDefault="00425AAE">
      <w:r>
        <w:t>Files: ./test/kewpie/randgen/conf/gis/wkt2sql.pl Copyright: OpenStreetMap contributors, CC-BY-SA License: GPL-2</w:t>
      </w:r>
    </w:p>
    <w:p w14:paraId="2E5C7556" w14:textId="77777777" w:rsidR="00425AAE" w:rsidRDefault="00425AAE">
      <w:r>
        <w:t>Files: ./contrib/backup_mysql_cron.sh Copyright: 2011, Daniel van Eeden License: GPL-2+</w:t>
      </w:r>
    </w:p>
    <w:p w14:paraId="2C0E3D2F" w14:textId="77777777" w:rsidR="00425AAE" w:rsidRDefault="00425AAE">
      <w:r>
        <w:t>Files: ./test/kewpie/lib/sys_mgmt/logging_management.py Copyright: 2009, Sun Microsystems   2011, Patrick Crews License: GPL-2+</w:t>
      </w:r>
    </w:p>
    <w:p w14:paraId="394DFEDA" w14:textId="77777777" w:rsidR="00425AAE" w:rsidRDefault="00425AAE">
      <w:r>
        <w:t>Files: ./test/kewpie/lib/opts/matrix_manager.py Copyright: 2012, Valentine Gostev License: GPL-2+</w:t>
      </w:r>
    </w:p>
    <w:p w14:paraId="0036D5AE" w14:textId="77777777" w:rsidR="00425AAE" w:rsidRDefault="00425AAE">
      <w:r>
        <w:t>Files: */cmd-line-utils/libedit/config.h  */dbug/example1.c  */dbug/example2.c  */dbug/example3.c  */dbug/factorial.c  */dbug/main.c  */dbug/my_main.c  */dbug/remove_function_from_trace.pl  */dbug/tests.c  */dbug/tests-t.pl  */extra/yassl/src/dummy.cpp  */include/probes_mysql_nodtrace.h  */libmysqld/resource.h  */mysql-test/*  */regex/*  */sql-bench/graph-compare-results.sh  */storage/ndb/bin/*  */storage/ndb/demos/*  */support-files/binary-configure.sh  */support-files/my-huge.cnf.sh  */support-files/my-innodb-heavy-4G.cnf.sh  */support-files/my-large.cnf.sh  */support-files/my-medium.cnf.sh  */support-files/my-small.cnf.sh  */support-files/mysqld_multi.server.sh  */support-files/mysql-log-rotate.sh  */support-files/mysql.server-sys5.sh Copyright: UNKNOWN Comment: These files fall under the blanket license specified in the file  COPYING and README for MySQL. License: GPL-2  GPLv2 Disclaimer  For the avoidance of doubt, except that if any license choice  other than GPL or LGPL is available it will apply instead,   Oracle elects to use only the General Public License version 2   (GPLv2) at this time for any software where a choice of GPL   license versions is made available with the language indicating   that GPLv2 or any later version may be used, or where a choice   of which version of the GPL is applied is otherwise unspecified.</w:t>
      </w:r>
    </w:p>
    <w:p w14:paraId="52B01794" w14:textId="77777777" w:rsidR="00425AAE" w:rsidRDefault="00425AAE">
      <w:r>
        <w:t>Files: */BUILD/*  */client/*  */client/echo.c  */client/get_password.c  */cmake/*  */dbug/dbug_add_tags.pl  */extra/*  */include/*  */libmysql/*  */libmysqld/*  */libservices/*  */mysql-test/include/have_perfschema.inc  */mysql-test/include/have_perfschema.inc  */mysql-test/lib/mtr_cases.pm  */mysql-test/lib/mtr_gcov.pl  */mysql-test/lib/mtr_gprof.pl  */mysql-test/lib/mtr_io.pl  */mysql-test/lib/mtr_match.pm  */mysql-test/lib/mtr_misc.pl  */mysql-test/lib/mtr_process.pl  */mysql-test/lib/mtr_report.pm  */mysql-test/lib/mtr_results.pm  */mysql-test/lib/mtr_stress.pl  */mysql-test/lib/mtr_unique.pm  */mysql-test/lib/My/ConfigFactory.pm  */mysql-test/lib/My/Config.pm  */mysql-test/lib/My/CoreDump.pm  */mysql-test/lib/My/File/*  */mysql-test/lib/My/Find.pm  */mysql-test/lib/My/Handles.pm  */mysql-test/lib/My/Options.pm  */mysql-test/lib/My/Platform.pm  */mysql-test/lib/My/SafeProcess/Base.pm  */mysql-test/lib/My/SafeProcess.pm  */mysql-test/lib/My/SafeProcess/safe_kill_win.cc  */mysql-test/lib/My/SafeProcess/safe_process.cc  */mysql-test/lib/My/SafeProcess/safe_process.pl  */mysql-</w:t>
      </w:r>
      <w:r>
        <w:lastRenderedPageBreak/>
        <w:t>test/lib/My/SafeProcess/safe_process_win.cc  */mysql-test/lib/My/SysInfo.pm  */mysql-test/lib/My/Test.pm  */mysql-test/lib/t/*  */mysql-test/lib/v1/mtr_cases.pl  */mysql-test/lib/v1/mtr_gcov.pl  */mysql-test/lib/v1/mtr_gprof.pl  */mysql-test/lib/v1/mtr_im.pl  */mysql-test/lib/v1/mtr_io.pl  */mysql-test/lib/v1/mtr_match.pl  */mysql-test/lib/v1/mtr_misc.pl  */mysql-test/lib/v1/mtr_process.pl  */mysql-test/lib/v1/mtr_report.pl  */mysql-test/lib/v1/mtr_stress.pl  */mysql-test/lib/v1/mtr_timer.pl  */mysql-test/lib/v1/mtr_unique.pl  */mysql-test/lib/v1/My/*  */mysql-test/lib/v1/My/*  */mysql-test/lib/v1/mysql-test-run.pl  */mysql-test/mysql-stress-test.pl  */mysql-test/mysql-test-run.pl  */mysql-test/std_data/*  */mysql-test/suite/perfschema/include/*  */mysql-test/suite/perfschema_stress/include/*  */mysql-test/suite/perfschema_stress/include/*  */mysys/*  */packaging/WiX/ca/*  */plugin/audit_null/*  */plugin/auth/*  */plugin/daemon_example/*  */plugin/fulltext/*  */plugin/semisync/semisync_slave.cc  */plugin/semisync/semisync_slave.h  */scripts/*  */sql/*  */sql-common/*  */storage/*  */strings/*  */support-files/config.huge.ini.sh  */support-files/config.medium.ini.sh  */support-files/config.small.ini.sh  */support-files/MacOSX/Description.plist.sh  */support-files/MacOSX/Info.plist.sh  */support-files/MacOSX/StartupParameters.plist.sh  */support-files/MySQL-shared-compat.spec.sh  */support-files/mysql.spec.sh  */support-files/ndb-config-2-node.ini.sh  */tests/*  */unittest/*  */vio/* Copyright: 1979-2008 MySQL AB            1995-2010 MySQL AB Sun Microsystems Inc            1994-1997,2000-2011 Oracle and/or its affiliates. License: GPL-2</w:t>
      </w:r>
    </w:p>
    <w:p w14:paraId="4885586A" w14:textId="77777777" w:rsidR="00425AAE" w:rsidRDefault="00425AAE">
      <w:r>
        <w:t>Files: */storage/innobase/* Copyright: 1994-2011 Innobase Oy. License: GPL-2</w:t>
      </w:r>
    </w:p>
    <w:p w14:paraId="3E9DC5F5" w14:textId="77777777" w:rsidR="00425AAE" w:rsidRDefault="00425AAE">
      <w:r>
        <w:t>Files: */cmd-line-utils/readline/* Copyright: 1987-2006 Free Software Foundation Inc License: GPL-2+</w:t>
      </w:r>
    </w:p>
    <w:p w14:paraId="45C00D9D" w14:textId="77777777" w:rsidR="00425AAE" w:rsidRDefault="00425AAE">
      <w:r>
        <w:t>Files: */cmd-line-utils/libedit/* Copyright: 1989-1990,1992-1993 The Regents of the University of California. License: BSD (3 clause)</w:t>
      </w:r>
    </w:p>
    <w:p w14:paraId="73D7100E" w14:textId="77777777" w:rsidR="00425AAE" w:rsidRDefault="00425AAE">
      <w:r>
        <w:t xml:space="preserve">Files: cmd-line-utils/libedit/filecomplete.c  */cmd-line-utils/libedit/filecomplete.h  */cmd-line-utils/libedit/np/fgetln.c  */cmd-line-utils/libedit/read.h  */cmd-line-utils/libedit/readline.c  */cmd-line-utils/libedit/readline/* Copyright: 1997-2001 The NetBSD Foundation Inc License: BSD (2 clause)  This code is derived from software contributed to The NetBSD Foundation  by Jaromir Dolecek.  .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  THIS SOFTWARE IS PROVIDED BY THE NETBSD FOUNDATION, INC. AND CONTRIBUTORS  ``AS IS'' AND ANY EXPRESS OR IMPLIED WARRANTIES, INCLUDING, BUT NOT LIMITED  TO, THE IMPLIED WARRANTIES OF MERCHANTABILITY AND FITNESS FOR A PARTICULAR  PURPOSE ARE DISCLAIMED.  IN NO EVENT SHALL THE FOUNDATION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w:t>
      </w:r>
      <w:r>
        <w:lastRenderedPageBreak/>
        <w:t>(INCLUDING NEGLIGENCE OR OTHERWISE)  ARISING IN ANY WAY OUT OF THE USE OF THIS SOFTWARE, EVEN IF ADVISED OF THE  POSSIBILITY OF SUCH DAMAGE.</w:t>
      </w:r>
    </w:p>
    <w:p w14:paraId="1C8FE8FE" w14:textId="77777777" w:rsidR="00425AAE" w:rsidRDefault="00425AAE">
      <w:r>
        <w:t>Files: */client/completion_hash.h  */scripts/mysqlaccess.sh  */scripts/mysql_fix_extensions.sh  */scripts/mysql_setpermission.sh  */sql-bench/*  */storage/myisam/ftbench/ft-test-run.sh  */storage/myisam/mi_test_all.sh  */storage/ndb/test/run-test/atrt-analyze-result.sh  */storage/ndb/test/run-test/atrt-clear-result.sh  */storage/ndb/test/run-test/atrt-gather-result.sh  */storage/ndb/test/run-test/atrt-setup.sh  */storage/ndb/test/run-test/make-config.sh  */storage/ndb/test/run-test/make-html-reports.sh  */storage/ndb/test/run-test/make-index.sh  */storage/ndb/test/run-test/ndb-autotest.sh  */strings/strxmov.c  */strings/strxnmov.c  */support-files/MacOSX/postflight.sh  */support-files/MacOSX/preflight.sh Copyright: 2000-2009 MySQL AB Sun Microsystems Inc            2000-2007 MySQL AB License: LGPL</w:t>
      </w:r>
    </w:p>
    <w:p w14:paraId="57EA0E25" w14:textId="77777777" w:rsidR="00425AAE" w:rsidRDefault="00425AAE">
      <w:r>
        <w:t>Files: */storage/archive/azio.c  */storage/archive/azlib.h  */zlib/* Copyright: 1995-2005 Jean-loup Gailly and Mark Adler License: zlib/libpng   This software is provided 'as-is', without any express or implied   warranty.  In no event will the authors be held liable for any damages   arising from the use of this software.   .   Permission is granted to anyone to use this software for any purpose,   including commercial applications, and to alter it and redistribute it   freely, subject to the following restrictions:   .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492D9248" w14:textId="77777777" w:rsidR="00425AAE" w:rsidRDefault="00425AAE">
      <w:r>
        <w:t>Files: */sql-bench/innotest1.sh  */sql-bench/innotest1a.sh  */sql-bench/innotest1b.sh  */sql-bench/innotest2.sh  */sql-bench/innotest2a.sh  */sql-bench/innotest2b.sh Copyright: 2000-2002 Innobase Oy &amp; MySQL AB Comment: These files fall under the blanket license specified in the file COPYING License: GPL-2</w:t>
      </w:r>
    </w:p>
    <w:p w14:paraId="7451C31F" w14:textId="77777777" w:rsidR="00425AAE" w:rsidRDefault="00425AAE">
      <w:r>
        <w:t>Files: */storage/innobase/btr/btr0sea.c  */storage/innobase/include/log0log.h  */storage/innobase/include/os0sync.h  */storage/innobase/log/log0log.c  */storage/innobase/row/row0sel.c Copyright: 1995-1997,2009-2010 Innobase Oy.  2008-2009 Google Inc License: GPL-2</w:t>
      </w:r>
    </w:p>
    <w:p w14:paraId="7FB77CD6" w14:textId="77777777" w:rsidR="00425AAE" w:rsidRDefault="00425AAE">
      <w:r>
        <w:t>Files: */storage/innobase/btr/btr0cur.c  */storage/innobase/buf/buf0buf.c  */storage/innobase/include/sync0rw.h  */storage/innobase/include/sync0sync.h  */storage/innobase/sync/* Copyright: 1994-2011 Oracle and/or its affiliates.  2008 Google Inc License: GPL-2</w:t>
      </w:r>
    </w:p>
    <w:p w14:paraId="3D3D1242" w14:textId="77777777" w:rsidR="00425AAE" w:rsidRDefault="00425AAE">
      <w:r>
        <w:t>Files: */storage/myisam/rt_index.h  */storage/myisam/rt_key.c  */storage/myisam/rt_mbr.c  */storage/myisam/rt_mbr.h  */storage/myisam/sp_defs.h Copyright: 2000,2002-2006 MySQL AB &amp; Ramil Kalimullin License: GPL-2</w:t>
      </w:r>
    </w:p>
    <w:p w14:paraId="6AF232D5" w14:textId="77777777" w:rsidR="00425AAE" w:rsidRDefault="00425AAE">
      <w:r>
        <w:t>Files: */storage/innobase/include/ut0bh.h  */storage/innobase/trx/trx0rseg.c  */storage/innobase/ut/ut0bh.c  */storage/innobase/ut/ut0ut.c Copyright: 1996,2010-2011 Oracle Corpn. License: GPL-2</w:t>
      </w:r>
    </w:p>
    <w:p w14:paraId="689512CF" w14:textId="77777777" w:rsidR="00425AAE" w:rsidRDefault="00425AAE">
      <w:r>
        <w:lastRenderedPageBreak/>
        <w:t>Files: */plugin/semisync/semisync.cc  */plugin/semisync/semisync.h  */plugin/semisync/semisync_slave_plugin.cc Copyright: 2008 MySQL AB  2007 Google Inc License: GPL-2</w:t>
      </w:r>
    </w:p>
    <w:p w14:paraId="39FF6BBD" w14:textId="77777777" w:rsidR="00425AAE" w:rsidRDefault="00425AAE">
      <w:r>
        <w:t>Files: */strings/ctype-bin.c  */strings/ctype-eucjpms.c  */strings/ctype-ujis.c Copyright: 2000,2002,2005-2011 Oracle and/or its affiliates. &amp; tommy@valley.ne.jp License: LGPL  On Debian and systems the full text of the GNU Library General Public  License version 2 can be found in the file  `/usr/share/common-licenses/LGPL-2`</w:t>
      </w:r>
    </w:p>
    <w:p w14:paraId="16D4F1A7" w14:textId="77777777" w:rsidR="00425AAE" w:rsidRDefault="00425AAE">
      <w:r>
        <w:t>Files: */scripts/mysqld_safe.sh  */support-files/mysql-multi.server.sh  */support-files/mysql.server.sh Copyright: 1996 Abandoned TCX DataKonsult AB &amp; Monty Program KB &amp; Detron HB License: PD  This file is public domain and comes with NO WARRANTY of any kind</w:t>
      </w:r>
    </w:p>
    <w:p w14:paraId="02474BCB" w14:textId="77777777" w:rsidR="00425AAE" w:rsidRDefault="00425AAE">
      <w:r>
        <w:t>Files: */sql/sql_yacc.cc  */sql/sql_yacc.h Copyright: 1984,1989-1990,2000-2006 Free Software Foundation, Inc. License: GPL-2+</w:t>
      </w:r>
    </w:p>
    <w:p w14:paraId="04336019" w14:textId="77777777" w:rsidR="00425AAE" w:rsidRDefault="00425AAE">
      <w:r>
        <w:t>Files: */storage/innobase/include/pars0grm.h  */storage/innobase/pars/pars0grm.c Copyright: 1995-2009 Innobase Oy.  1984,1989-1990,2000-2004 Free Software Foundation Inc. License: GPL-2  As a special exception, when this file is copied by Bison into a  Bison output file, you may use that output file without restriction.  This special exception was added by the Free Software Foundation  in version 1.24 of Bison.  .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59 Temple  Place, Suite 330, Boston, MA 02111-1307 USA</w:t>
      </w:r>
    </w:p>
    <w:p w14:paraId="41FA5F26" w14:textId="77777777" w:rsidR="00425AAE" w:rsidRDefault="00425AAE">
      <w:r>
        <w:t>Files: */storage/innobase/include/srv0srv.h  */storage/innobase/srv/srv0start.c Copyright: 1995-1996,2010-2011 Innobase Oy.  2008-2009 Google Inc  2009 Percona Inc License: GPL-2</w:t>
      </w:r>
    </w:p>
    <w:p w14:paraId="3D210AE3" w14:textId="77777777" w:rsidR="00425AAE" w:rsidRDefault="00425AAE">
      <w:r>
        <w:t>Files: */plugin/semisync/semisync_master.cc  */plugin/semisync/semisync_master_plugin.cc Copyright: 2008-2009 MySQL AB Sun Microsystems Inc  2007 Google Inc License: GPL-2</w:t>
      </w:r>
    </w:p>
    <w:p w14:paraId="37AB8C12" w14:textId="77777777" w:rsidR="00425AAE" w:rsidRDefault="00425AAE">
      <w:r>
        <w:t>Files: */storage/innobase/include/os0file.h  storage/innobase/os/os0file.c Copyright: 1995-2010 Innobase Oy.  2009 Percona Inc License: GPL-2</w:t>
      </w:r>
    </w:p>
    <w:p w14:paraId="4B294DB4" w14:textId="77777777" w:rsidR="00425AAE" w:rsidRDefault="00425AAE">
      <w:r>
        <w:t>Files: */include/t_ctype.h  */strings/t_ctype.h Copyright: 2000 MySQL AB  1998 Theppitak Karoonboonyanan  1998-1999 Pruet Boonma License: GPL-2</w:t>
      </w:r>
    </w:p>
    <w:p w14:paraId="0A96D0F4" w14:textId="77777777" w:rsidR="00425AAE" w:rsidRDefault="00425AAE">
      <w:r>
        <w:t xml:space="preserve">Files: */cmd-line-utils/libedit/np/strlcat.c  */cmd-line-utils/libedit/np/strlcpy.c Copyright: 1998 Todd C. Miller &lt;Todd.Miller@courtesan.com&gt; License: ISC  Permission to use, copy, modify, and distribute this software for any  purpose with or without fee is hereby granted, provided that the above  copyright notice and this permission notice appear in all copies.  .  THE SOFTWARE IS PROVIDED AS IS AND TODD C. MILLER DISCLAIMS ALL  WARRANTIES WITH REGARD TO THIS SOFTWARE INCLUDING ALL IMPLIED WARRANTIES  OF MERCHANTABILITY AND FITNESS. IN NO EVENT SHALL TODD C. MILLER BE LIABLE  FOR ANY SPECIAL, DIRECT, INDIRECT, OR CONSEQUENTIAL DAMAGES OR ANY DAMAGES  WHATSOEVER RESULTING </w:t>
      </w:r>
      <w:r>
        <w:lastRenderedPageBreak/>
        <w:t>FROM LOSS OF USE, DATA OR PROFITS, WHETHER IN AN ACTION  OF CONTRACT, NEGLIGENCE OR OTHER TORTIOUS ACTION, ARISING OUT OF OR IN  CONNECTION WITH THE USE OR PERFORMANCE OF THIS SOFTWARE.</w:t>
      </w:r>
    </w:p>
    <w:p w14:paraId="56DADCF5" w14:textId="77777777" w:rsidR="00425AAE" w:rsidRDefault="00425AAE">
      <w:r>
        <w:t>Files: */sql/nt_servc.cc  */sql/nt_servc.h Copyright: 1998 Abandoned Irena Pancirov - Irnet Snc License: PD  This file is public domain and comes with NO WARRANTY of any kind</w:t>
      </w:r>
    </w:p>
    <w:p w14:paraId="255B8550" w14:textId="77777777" w:rsidR="00425AAE" w:rsidRDefault="00425AAE">
      <w:r>
        <w:t>Files: */dbug/dbug.c  */dbug/dbug_long.h Copyright: 1987 Abandoned Fred Fish License: UNKNOWN  N O T I C E</w:t>
      </w:r>
      <w:r>
        <w:tab/>
      </w:r>
      <w:r>
        <w:tab/>
      </w:r>
      <w:r>
        <w:tab/>
      </w:r>
      <w:r>
        <w:tab/>
        <w:t xml:space="preserve">        .  Copyright Abandoned, 1987, Fred Fish</w:t>
      </w:r>
      <w:r>
        <w:tab/>
      </w:r>
      <w:r>
        <w:tab/>
        <w:t xml:space="preserve">        .  .  This previously copyrighted work has been placed into the  public       domain</w:t>
      </w:r>
      <w:r>
        <w:tab/>
        <w:t>by  the  author  and  may be freely used for any purpose,       private or commercial.</w:t>
      </w:r>
      <w:r>
        <w:tab/>
      </w:r>
      <w:r>
        <w:tab/>
      </w:r>
      <w:r>
        <w:tab/>
      </w:r>
      <w:r>
        <w:tab/>
      </w:r>
      <w:r>
        <w:tab/>
      </w:r>
      <w:r>
        <w:tab/>
        <w:t xml:space="preserve">        .  Because of the number of inquiries I was receiving about the  use       of this product in commercially developed works I have decided to       simply make it public domain to further its unrestricted use.</w:t>
      </w:r>
      <w:r>
        <w:tab/>
        <w:t>I       specifically  would  be  most happy to see this material become a       part of the standard Unix distributions by AT&amp;T and the  Berkeley       Computer  Science  Research Group, and a standard part of the GNU       system from the Free Software Foundation.</w:t>
      </w:r>
      <w:r>
        <w:tab/>
      </w:r>
      <w:r>
        <w:tab/>
      </w:r>
      <w:r>
        <w:tab/>
        <w:t xml:space="preserve">        .  I would appreciate it, as a courtesy, if this notice is  left  in       all copies and derivative works.  Thank you.</w:t>
      </w:r>
      <w:r>
        <w:tab/>
      </w:r>
      <w:r>
        <w:tab/>
      </w:r>
      <w:r>
        <w:tab/>
        <w:t xml:space="preserve">        .  The author makes no warranty of any kind  with</w:t>
      </w:r>
      <w:r>
        <w:tab/>
        <w:t>respect  to  this       product  and  explicitly disclaims any implied warranties of mer-       chantability or fitness for any particular purpose.</w:t>
      </w:r>
      <w:r>
        <w:tab/>
      </w:r>
      <w:r>
        <w:tab/>
        <w:t xml:space="preserve">      </w:t>
      </w:r>
    </w:p>
    <w:p w14:paraId="43160D87" w14:textId="77777777" w:rsidR="00425AAE" w:rsidRDefault="00425AAE">
      <w:r>
        <w:t>Files: */cmd-line-utils/libedit/np/vis.c Copyright: 1989-1993 The Regents of the University of California.  1999-2005 The NetBSD Foundation Inc License: BSD (3 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011C81D" w14:textId="77777777" w:rsidR="00425AAE" w:rsidRDefault="00425AAE">
      <w:r>
        <w:t>Files: */scripts/dheadgen.pl Copyright: 2008-2009 Sun Microsystems Inc License: BSD (3 clause)</w:t>
      </w:r>
    </w:p>
    <w:p w14:paraId="0536D2BC" w14:textId="77777777" w:rsidR="00425AAE" w:rsidRDefault="00425AAE">
      <w:r>
        <w:lastRenderedPageBreak/>
        <w:t>Files: */storage/ndb/test/src/getarg.c Copyright: 1997-2000 - Kungliga Tekniska HÃ¶gskolan License: BSD (3 clause)</w:t>
      </w:r>
    </w:p>
    <w:p w14:paraId="233F33BD" w14:textId="77777777" w:rsidR="00425AAE" w:rsidRDefault="00425AAE">
      <w:r>
        <w:t xml:space="preserve">Files: */storage/ndb/test/include/getarg.h Copyright: 2003 MySQL AB  1997-1999 Kungliga Tekniska HÃ¶gskolan License: BSD (3 clause)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59 Temple Place, Suite 330, Boston, MA  02111-1307  USA */  .  Copyright (c) 1997, 1999 Kungliga Tekniska HÃ¶gskolan  (Royal Institute of Technology, Stockholm, Sweden).   All rights reserved.   .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Neither the name of the Institute nor the names of its contributors      may be used to endorse or promote products derived from this software      without specific prior written permission.   .  THIS SOFTWARE IS 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4AB0B167" w14:textId="77777777" w:rsidR="00425AAE" w:rsidRDefault="00425AAE">
      <w:r>
        <w:t>Files: */storage/innobase/handler/ha_innodb.cc Copyright: 2008-2009 Google Inc  2009 Percona Inc  2000-2011 MySQL AB &amp; Innobase Oy. License: GPL-2</w:t>
      </w:r>
    </w:p>
    <w:p w14:paraId="77928ACA" w14:textId="77777777" w:rsidR="00425AAE" w:rsidRDefault="00425AAE">
      <w:r>
        <w:t>Files: */plugin/semisync/semisync_master.h Copyright: 2008-2009 MySQL AB Sun Microsystems Inc  2007 Google Inc License: GPL-2</w:t>
      </w:r>
    </w:p>
    <w:p w14:paraId="4BE3676F" w14:textId="77777777" w:rsidR="00425AAE" w:rsidRDefault="00425AAE">
      <w:r>
        <w:t>Files: */storage/innobase/srv/srv0srv.c Copyright: 2008-2009 Google Inc  1995-2011 Oracle and/or its affiliates.  2009 Percona Inc License: GPL-2</w:t>
      </w:r>
    </w:p>
    <w:p w14:paraId="6E03F77F" w14:textId="77777777" w:rsidR="00425AAE" w:rsidRDefault="00425AAE">
      <w:r>
        <w:t>Files: */storage/innobase/ut/ut0rbt.c Copyright: 2007-2010 Innobase Oy.  2007 Oracle/Innobase Oy License: GPL-2</w:t>
      </w:r>
    </w:p>
    <w:p w14:paraId="293AABBD" w14:textId="77777777" w:rsidR="00425AAE" w:rsidRDefault="00425AAE">
      <w:r>
        <w:t>Files: */strings/ctype-win1250ch.c Copyright: 2002-2010 Oracle and/or its affiliates.  2001 Jan Pazdziora License: GPL-2</w:t>
      </w:r>
    </w:p>
    <w:p w14:paraId="4ADB3B04" w14:textId="77777777" w:rsidR="00425AAE" w:rsidRDefault="00425AAE">
      <w:r>
        <w:lastRenderedPageBreak/>
        <w:t>Files: */strings/ctype-tis620.c Copyright: 1998 Theppitak Karoonboonyanan &lt;thep@links.nectec.or.th&gt;  1989-1991 Samphan Raruenrom &lt;samphan@thai.com&gt;  2000-2010 Oracle and/or its affiliates.  2003 Sathit Jittanupat  2001 Korakot Chaovavanich &lt;korakot@iname.com&gt; and  1998-1999 Pruet Boonma &lt;pruet@eng.cmu.ac.th&gt; License: GPL-2</w:t>
      </w:r>
    </w:p>
    <w:p w14:paraId="5773DB9F" w14:textId="77777777" w:rsidR="00425AAE" w:rsidRDefault="00425AAE">
      <w:r>
        <w:t>Files: */storage/innobase/handler/ha_innodb.h Copyright: 2000-2010 MySQL AB &amp; Innobase Oy. License: GPL-2</w:t>
      </w:r>
    </w:p>
    <w:p w14:paraId="12BD546E" w14:textId="77777777" w:rsidR="00425AAE" w:rsidRDefault="00425AAE">
      <w:r>
        <w:t>Files: */strings/dtoa.c Copyright: 2007-2010 Oracle and/or its affiliates.  1991,2000-2001 Lucent Technologies License: LGPL</w:t>
      </w:r>
    </w:p>
    <w:p w14:paraId="045CC87F" w14:textId="77777777" w:rsidR="00425AAE" w:rsidRDefault="00425AAE">
      <w:r>
        <w:t>Files: */scripts/mysqldumpslow.sh Copyright: 2000-2002,2005-2009 MySQL AB Sun Microsystems Inc License: LGPL</w:t>
      </w:r>
    </w:p>
    <w:p w14:paraId="76845D04" w14:textId="77777777" w:rsidR="00425AAE" w:rsidRDefault="00425AAE">
      <w:r>
        <w:t>Files: */libmysqld/lib_sql.cc Copyright: 2000 SWsoft  company License: SWsoft  This material is provided as is, with absolutely no warranty expressed  or implied. Any use is at your own risk.  .  Permission to use or copy this software for any purpose is hereby granted   without fee, provided the above notices are retained on all copies.  Permission to modify the code and to distribute modified code is granted,  provided the above notices are retained, and a notice that the code was  modified is included with the above copyright notice.</w:t>
      </w:r>
    </w:p>
    <w:p w14:paraId="4EF15B16" w14:textId="77777777" w:rsidR="00425AAE" w:rsidRDefault="00425AAE">
      <w:r>
        <w:t>Files: */tests/mail_to_db.pl Copyright: 1998 Abandoned TCX DataKonsult AB &amp; Monty Program KB &amp; Detron HB License: PD  This file is public domain and comes with NO WARRANTY of any kind</w:t>
      </w:r>
    </w:p>
    <w:p w14:paraId="1C4045EB" w14:textId="77777777" w:rsidR="00425AAE" w:rsidRDefault="00425AAE">
      <w:r>
        <w:t>Files: */dbug/dbug_analyze.c Copyright: 1987 June Binayak Banerjee License: PD  This program may be freely distributed under the same terms and  conditions as Fred Fish's Dbug package.</w:t>
      </w:r>
    </w:p>
    <w:p w14:paraId="68C70390" w14:textId="77777777" w:rsidR="00425AAE" w:rsidRDefault="00425AAE">
      <w:r>
        <w:t>Files: */regex/regexp.c Copyright: 1986 University of Toronto License: BSD-like  Permission is granted to anyone to use this software for any  purpose on any computer system, and to redistribute it freely,  subject to the following restrictions:  .  1. The author is not responsible for the consequences of use of         this software, no matter how awful, even if they arise     from defects in it.  .  2. The origin of this software must not be misrepresented, either     by explicit claim or by omission.  .  3. Altered versions must be plainly marked as such, and must not     be misrepresented as being the original software.</w:t>
      </w:r>
    </w:p>
    <w:p w14:paraId="35E0982F" w14:textId="77777777" w:rsidR="00425AAE" w:rsidRDefault="00425AAE"/>
    <w:p w14:paraId="043B19FF" w14:textId="77777777" w:rsidR="00425AAE" w:rsidRDefault="00425AAE"/>
    <w:p w14:paraId="6A60F3B9" w14:textId="77777777" w:rsidR="00425AAE" w:rsidRDefault="00425AAE"/>
    <w:p w14:paraId="2472E0DE" w14:textId="77777777" w:rsidR="00425AAE" w:rsidRDefault="00425AAE">
      <w:r>
        <w:t xml:space="preserve"> License: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  On Debian and systems the full text of the GNU General Public  License version 2 can be found in the file  `/usr/share/common-licenses/GPL-2`</w:t>
      </w:r>
    </w:p>
    <w:p w14:paraId="66296443" w14:textId="77777777" w:rsidR="00425AAE" w:rsidRDefault="00425AAE">
      <w:r>
        <w:lastRenderedPageBreak/>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package; if not, write to the Free  Software Foundation, Inc., 51 Franklin St, Fifth Floor,  Boston, MA  02110-1301 USA  .  On Debian systems, the full text of the GNU General Public  License version 2 can be found in the file  `/usr/share/common-licenses/GPL-2'.</w:t>
      </w:r>
    </w:p>
    <w:p w14:paraId="5CF84058" w14:textId="77777777" w:rsidR="00425AAE" w:rsidRDefault="00425AAE">
      <w:r>
        <w:t>License: BSD-2-clause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  THIS SOFTWARE IS PROVIDED BY THE AUTHOR(S) ``AS IS'' AND ANY EXPRESS OR  IMPLIED WARRANTIES, INCLUDING, BUT NOT LIMITED TO, THE IMPLIED WARRANTIES  OF MERCHANTABILITY AND FITNESS FOR A PARTICULAR PURPOSE ARE DISCLAIMED.  IN NO EVENT SHALL THE AUTHOR(S)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AC96049" w14:textId="77777777" w:rsidR="00425AAE" w:rsidRDefault="00425AAE">
      <w:r>
        <w:t>License: LGPL  This library is free software; you can redistribute it and/or  modify it under the terms of the GNU Library General Public  License as published by the Free Software Foundation; version 2  of the License.  .  This library is distributed in the hope that it will be useful,  but WITHOUT ANY WARRANTY; without even the implied warranty of  MERCHANTABILITY or FITNESS FOR A PARTICULAR PURPOSE.  See the GNU  Library General Public License for more details.  .  You should have received a copy of the GNU Library General Public  License along with this library; if not, write to the Free  Software Foundation, Inc., 51 Franklin St, Fifth Floor, Boston,  MA 02110-1301, USA  .  On Debian and systems the full text of the GNU Library General Public  License version 2 can be found in the file  `/usr/share/common-licenses/LGPL-2`</w:t>
      </w:r>
    </w:p>
    <w:p w14:paraId="5A7FB512" w14:textId="77777777" w:rsidR="00425AAE" w:rsidRDefault="00425AAE">
      <w:r>
        <w:t xml:space="preserve">License: BSD (3 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w:t>
      </w:r>
      <w:r>
        <w:lastRenderedPageBreak/>
        <w:t>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FILE=percona-xtrabackup-2.2.3/storage/innobase/xtrabackup/utils/debian/copyright]</w:t>
      </w:r>
    </w:p>
    <w:p w14:paraId="70526A99" w14:textId="77777777" w:rsidR="00425AAE" w:rsidRDefault="00425AAE" w:rsidP="000727EF">
      <w:pPr>
        <w:pStyle w:val="Heading3"/>
      </w:pPr>
      <w:r>
        <w:t>percona-xtrabackup-2.2.3/regex/COPYRIGHT:</w:t>
      </w:r>
    </w:p>
    <w:p w14:paraId="24D0617A" w14:textId="77777777" w:rsidR="00425AAE" w:rsidRDefault="00425AAE">
      <w:r>
        <w:t>[BEGIN FILE=percona-xtrabackup-2.2.3/regex/COPYRIGHT] Copyright 1992, 1993, 1994 Henry Spencer.  All rights reserved. This software is not subject to any license of the American Telephone and Telegraph Company or of the Regents of the University of California.</w:t>
      </w:r>
    </w:p>
    <w:p w14:paraId="69383C64" w14:textId="77777777" w:rsidR="00425AAE" w:rsidRDefault="00425AAE">
      <w:r>
        <w:t>Permission is granted to anyone to use this software for any purpose on any computer system, and to alter it and redistribute it, subject to the following restrictions:</w:t>
      </w:r>
    </w:p>
    <w:p w14:paraId="2D71B593" w14:textId="77777777" w:rsidR="00425AAE" w:rsidRDefault="00425AAE">
      <w:r>
        <w:t>1. The author is not responsible for the consequences of use of this    software, no matter how awful, even if they arise from flaws in it.</w:t>
      </w:r>
    </w:p>
    <w:p w14:paraId="7E4F9BCB" w14:textId="77777777" w:rsidR="00425AAE" w:rsidRDefault="00425AAE">
      <w:r>
        <w:t>2. The origin of this software must not be misrepresented, either by    explicit claim or by omission.  Since few users ever read sources,    credits must appear in the documentation.</w:t>
      </w:r>
    </w:p>
    <w:p w14:paraId="4F18C151" w14:textId="77777777" w:rsidR="00425AAE" w:rsidRDefault="00425AAE">
      <w:r>
        <w:t>3. Altered versions must be plainly marked as such, and must not be    misrepresented as being the original software.  Since few users    ever read sources, credits must appear in the documentation.</w:t>
      </w:r>
    </w:p>
    <w:p w14:paraId="03BD22F6" w14:textId="77777777" w:rsidR="00425AAE" w:rsidRDefault="00425AAE">
      <w:r>
        <w:t>4. This notice may not be removed or altered. [END FILE=percona-xtrabackup-2.2.3/regex/COPYRIGHT]</w:t>
      </w:r>
    </w:p>
    <w:p w14:paraId="09F2E560" w14:textId="77777777" w:rsidR="00425AAE" w:rsidRDefault="00425AAE" w:rsidP="000727EF">
      <w:pPr>
        <w:pStyle w:val="Heading3"/>
      </w:pPr>
      <w:r>
        <w:t>percona-xtrabackup-2.2.3/storage/innobase/COPYING.Google:</w:t>
      </w:r>
    </w:p>
    <w:p w14:paraId="46565B95" w14:textId="77777777" w:rsidR="00425AAE" w:rsidRDefault="00425AAE">
      <w:r>
        <w:t>[BEGIN FILE=percona-xtrabackup-2.2.3/storage/innobase/COPYING.Google] Portions of this software contain modifications contributed by Google, Inc. These contributions are used with the following license:</w:t>
      </w:r>
    </w:p>
    <w:p w14:paraId="7A043672" w14:textId="77777777" w:rsidR="00425AAE" w:rsidRDefault="00425AAE">
      <w:r>
        <w:t>Copyright (c) 2008, Google Inc. All rights reserved.</w:t>
      </w:r>
    </w:p>
    <w:p w14:paraId="0EA9B305" w14:textId="77777777" w:rsidR="00425AAE" w:rsidRDefault="00425AAE">
      <w:r>
        <w:t xml:space="preserve">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w:t>
      </w:r>
      <w:r>
        <w:lastRenderedPageBreak/>
        <w:t>Google Inc. nor the names of its         contributors may be used to endorse or promote products         derived from this software without specific prior written         permission.</w:t>
      </w:r>
    </w:p>
    <w:p w14:paraId="1F45872F"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FILE=percona-xtrabackup-2.2.3/storage/innobase/COPYING.Google]</w:t>
      </w:r>
    </w:p>
    <w:p w14:paraId="495FCAAC" w14:textId="77777777" w:rsidR="00425AAE" w:rsidRDefault="00425AAE" w:rsidP="000727EF">
      <w:pPr>
        <w:pStyle w:val="Heading3"/>
      </w:pPr>
      <w:r>
        <w:t>percona-xtrabackup-2.2.3/storage/innobase/COPYING.Percona:</w:t>
      </w:r>
    </w:p>
    <w:p w14:paraId="7AEF15F4" w14:textId="77777777" w:rsidR="00425AAE" w:rsidRDefault="00425AAE">
      <w:r>
        <w:t>[BEGIN FILE=percona-xtrabackup-2.2.3/storage/innobase/COPYING.Percona] Portions of this software contain modifications contributed by Percona, Inc. These contributions are used with the following license:</w:t>
      </w:r>
    </w:p>
    <w:p w14:paraId="412A19F1" w14:textId="77777777" w:rsidR="00425AAE" w:rsidRDefault="00425AAE">
      <w:r>
        <w:t>Copyright (c) 2008, 2009, Percona Inc. All rights reserved.</w:t>
      </w:r>
    </w:p>
    <w:p w14:paraId="07320666" w14:textId="77777777" w:rsidR="00425AAE" w:rsidRDefault="00425AAE">
      <w:r>
        <w:t>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Percona Inc. nor the names of its         contributors may be used to endorse or promote products         derived from this software without specific prior written         permission.</w:t>
      </w:r>
    </w:p>
    <w:p w14:paraId="252C3459"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FILE=percona-xtrabackup-2.2.3/storage/innobase/COPYING.Percona]</w:t>
      </w:r>
    </w:p>
    <w:p w14:paraId="2BE10423" w14:textId="77777777" w:rsidR="00425AAE" w:rsidRDefault="00425AAE" w:rsidP="000727EF">
      <w:pPr>
        <w:pStyle w:val="Heading3"/>
      </w:pPr>
      <w:r>
        <w:t>percona-xtrabackup-2.2.3/vio/docs/COPYING.openssl:</w:t>
      </w:r>
    </w:p>
    <w:p w14:paraId="72688954" w14:textId="77777777" w:rsidR="00425AAE" w:rsidRDefault="00425AAE">
      <w:r>
        <w:t>[BEGIN FILE=percona-xtrabackup-2.2.3/vio/docs/COPYING.openssl]</w:t>
      </w:r>
    </w:p>
    <w:p w14:paraId="2F695AD2" w14:textId="77777777" w:rsidR="00425AAE" w:rsidRDefault="00425AAE">
      <w:r>
        <w:t xml:space="preserve">  LICENSE ISSUES   ==============</w:t>
      </w:r>
    </w:p>
    <w:p w14:paraId="77CDF524" w14:textId="77777777" w:rsidR="00425AAE" w:rsidRDefault="00425AAE">
      <w:r>
        <w:lastRenderedPageBreak/>
        <w:t xml:space="preserve">  The OpenSSL toolkit stays under a dual license, i.e. both the conditions of   the OpenSSL License and the original SSLeay license apply to the toolkit.   See below for the actual license texts. Actually both licenses are BSD-style   Open Source licenses. In case of any license issues related to OpenSSL   please contact openssl-core@openssl.org.</w:t>
      </w:r>
    </w:p>
    <w:p w14:paraId="33425187" w14:textId="77777777" w:rsidR="00425AAE" w:rsidRDefault="00425AAE">
      <w:r>
        <w:t xml:space="preserve">  OpenSSL License   ---------------</w:t>
      </w:r>
    </w:p>
    <w:p w14:paraId="123E6DCE" w14:textId="77777777" w:rsidR="00425AAE" w:rsidRDefault="00425AAE">
      <w:r>
        <w:t>/* ====================================================================  * Copyright (c) 1998-1999 The OpenSSL Project.  All rights reserved.  *  * Redistribution and use in source and binary forms, with or without  * modification, are permitted provided that the following conditions  * are met:  *  * 1. Redistributions of source code must retain the above copyright  *    notice, this list of conditions and the following disclaimer.   *  * 2. Redistributions in binary form must reproduce the above copyright  *    notice, this list of conditions and the following disclaimer in  *    the documentation and/or other materials provided with the  *    distribution.  *  * 3. All advertising materials mentioning features or use of this  *    software must display the following acknowledgment:  *    This product includes software developed by the OpenSSL Project  *    for use in the OpenSSL Toolkit. (http://www.openssl.org/)  *  * 4. The names OpenSSL Toolkit and OpenSSL Project must not be used to  *    endorse or promote products derived from this software without  *    prior written permission. For written permission, please contact  *    openssl-core@openssl.org.  *  * 5. Products derived from this software may not be called OpenSSL  *    nor may OpenSSL appear in their names without prior written  *    permission of the OpenSSL Project.  *  * 6. Redistributions of any form whatsoever must retain the following  *    acknowledgment:  *    This product includes software developed by the OpenSSL Project  *    for use in the OpenSSL Toolkit (http://www.openssl.org/)  *  * THIS SOFTWARE IS PROVIDED BY THE OpenSSL PROJECT ``AS IS'' AND ANY  * EXPRESSED OR IMPLIED WARRANTIES, INCLUDING, BUT NOT LIMITED TO, THE  * IMPLIED WARRANTIES OF MERCHANTABILITY AND FITNESS FOR A PARTICULAR  * PURPOSE ARE DISCLAIMED.  IN NO EVENT SHALL THE OpenSSL PROJECT OR  * ITS CONTRIBUTORS BE LIABLE FOR ANY DIRECT, INDIRECT, INCIDENTAL,  * SPECIAL, EXEMPLARY, OR CONSEQUENTIAL DAMAGES (INCLUDING, BUT  * NOT LIMITED TO, PROCUREMENT OF SUBSTITUTE GOODS OR SERVICES;  * LOSS OF USE, DATA, OR PROFITS; OR BUSINESS INTERRUPTION)  * HOWEVER CAUSED AND ON ANY THEORY OF LIABILITY, WHETHER IN CONTRACT,  * STRICT LIABILITY, OR TORT (INCLUDING NEGLIGENCE OR OTHERWISE)  * ARISING IN ANY WAY OUT OF THE USE OF THIS SOFTWARE, EVEN IF ADVISED  * OF THE POSSIBILITY OF SUCH DAMAGE.  * ====================================================================  *  * This product includes cryptographic software written by Eric Young  * (eay@cryptsoft.com).  This product includes software written by Tim  * Hudson (tjh@cryptsoft.com).  *  */</w:t>
      </w:r>
    </w:p>
    <w:p w14:paraId="00072F70" w14:textId="77777777" w:rsidR="00425AAE" w:rsidRDefault="00425AAE">
      <w:r>
        <w:t xml:space="preserve"> Original SSLeay License  -----------------------</w:t>
      </w:r>
    </w:p>
    <w:p w14:paraId="2EB3869F" w14:textId="77777777" w:rsidR="00425AAE" w:rsidRDefault="00425AAE">
      <w:r>
        <w:t xml:space="preserve">/* Copyright (C) 1995-1998 Eric Young (eay@cryptsoft.com)  * All rights reserved.  *  * This package is an SSL implementation written  * by Eric Young (eay@cryptsoft.com).  * The implementation was written so as to conform with Netscapes SSL.  *   * This library </w:t>
      </w:r>
      <w:r>
        <w:lastRenderedPageBreak/>
        <w:t>is free for commercial and non-commercial use as long as  * the following conditions are aheared to.  The following conditions  * apply to all code found in this distribution, be it the RC4, RSA,  * lhash, DES, etc., code; not just the SSL code.  The SSL documentation  * included with this distribution is covered by the same copyright terms  * except that the holder is Tim Hudson (tjh@cryptsoft.com).  *   * Copyright remains Eric Young's, and as such any Copyright notices in  * the code are not to be removed.  * If this package is used in a product, Eric Young should be given attribution  * as the author of the parts of the library used.  * This can be in the form of a textual message at program startup or  * in documentation (online or textual) provided with the package.  *   * Redistribution and use in source and binary forms, with or without  * modification, are permitted provided that the following conditions  * are met:  * 1. Redistributions of source code must retain the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    This product includes cryptographic software written by  *     Eric Young (eay@cryptsoft.com)  *    The word 'cryptographic' can be left out if the rouines from the library  *    being used are not cryptographic related :-).  * 4. If you include any Windows specific code (or a derivative thereof) from   *    the apps directory (application code) you must include an acknowledgement:  *    This product includes software written by Tim Hudson (tjh@cryptsoft.com)  *   * THIS SOFTWARE IS PROVIDED BY ERIC YOUNG ``AS IS'' AND  * ANY EXPRESS OR IMPLIED WARRANTIES, INCLUDING, BUT NOT LIMITED TO, THE  * IMPLIED WARRANTIES OF MERCHANTABILITY AND FITNESS FOR A PARTICULAR PURPOSE  * ARE DISCLAIMED.  IN NO EVENT SHALL THE AUTHOR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 The licence and distribution terms for any publically available version or  * derivative of this code cannot be changed.  i.e. this code cannot simply be  * copied and put under another distribution licence  * [including the GNU Public Licence.]  */</w:t>
      </w:r>
    </w:p>
    <w:p w14:paraId="38405EAD" w14:textId="77777777" w:rsidR="00425AAE" w:rsidRDefault="00425AAE">
      <w:r>
        <w:t>[END FILE=percona-xtrabackup-2.2.3/vio/docs/COPYING.openssl]</w:t>
      </w:r>
    </w:p>
    <w:p w14:paraId="187CDCF4" w14:textId="77777777" w:rsidR="00425AAE" w:rsidRDefault="00425AAE" w:rsidP="000727EF">
      <w:pPr>
        <w:pStyle w:val="Heading2"/>
      </w:pPr>
      <w:r>
        <w:t xml:space="preserve"> </w:t>
      </w:r>
      <w:bookmarkStart w:id="533" w:name="_Toc399938350"/>
      <w:r>
        <w:t>perl (version 5.18.2):</w:t>
      </w:r>
      <w:bookmarkEnd w:id="533"/>
    </w:p>
    <w:p w14:paraId="093548C5" w14:textId="77777777" w:rsidR="00425AAE" w:rsidRDefault="00425AAE" w:rsidP="000727EF">
      <w:pPr>
        <w:pStyle w:val="Heading3"/>
      </w:pPr>
      <w:r>
        <w:t>perl-5.18.2/debian/copyright:</w:t>
      </w:r>
    </w:p>
    <w:p w14:paraId="5C357605" w14:textId="77777777" w:rsidR="00425AAE" w:rsidRDefault="00425AAE">
      <w:r>
        <w:t xml:space="preserve">[BEGIN FILE=perl-5.18.2/debian/copyright] Format: http://www.debian.org/doc/packaging-manuals/copyright-format/1.0/ Upstream-Name: perl Source: http://www.perl.com/CPAN/src/5.0/ Comment:  This package was debianized by Brendan O'Dea &lt;bod@debian.org&gt; on  Thu, 17 Aug 2000 16:10:54 </w:t>
      </w:r>
      <w:r>
        <w:lastRenderedPageBreak/>
        <w:t>+1000.  .  Upstream Authors:  .     Larry Wall et. al. (see /usr/share/doc/perl/AUTHORS).  .  Last checked against: Perl 5.18.2</w:t>
      </w:r>
    </w:p>
    <w:p w14:paraId="09FD9076" w14:textId="77777777" w:rsidR="00425AAE" w:rsidRDefault="00425AAE">
      <w:r>
        <w:t>Files: * Copyright:  Perl is Copyright (C) 1987-2013 by Larry Wall and others. All rights reserved. License: GPL-1+ or Artistic     This program is free software; you can redistribute it and/or modify     it under the terms of either:  .     a) the GNU General Public License as published by the Free Software        Foundation; either version 1, or (at your option) any later        version, or  .     b) the Artistic License which comes with Perl. Comment:  The directories ext/, dist/, and cpan/ contain separate distributions  that have been bundled with the Perl core. The copyright and license  status of these have been detailed separately below.  .  It is assumed that all the other files are part of Perl and share the  above copyright and license information unless explicitly specified  differently. Only the exceptions have been detailed below.  .  As a small portion of the files are indeed licensed differently from  the above, all the other licenses have been collected and/or duplicated  at the end of this file to facilitate review.</w:t>
      </w:r>
    </w:p>
    <w:p w14:paraId="5F9BAEE5" w14:textId="77777777" w:rsidR="00425AAE" w:rsidRDefault="00425AAE">
      <w:r>
        <w:t>Files: perlio.c Copyright:  Copyright (c) 1996-2006, Nick Ing-Simmons  Copyright (c) 2006, 2007, 2008 Larry Wall and others License: GPL-1+ or Artistic  This file is a part of Perl itself, licensed as above.</w:t>
      </w:r>
    </w:p>
    <w:p w14:paraId="72917196" w14:textId="77777777" w:rsidR="00425AAE" w:rsidRDefault="00425AAE">
      <w:r>
        <w:t>Files: malloc.c Copyright:  Modifications Copyright Ilya Zakharevich 1996-99. License: GPL-1+ or Artistic  This file is a part of Perl itself, licensed as above.</w:t>
      </w:r>
    </w:p>
    <w:p w14:paraId="50BF84FF" w14:textId="77777777" w:rsidR="00425AAE" w:rsidRDefault="00425AAE">
      <w:r>
        <w:t>Files: pp_sort.c Copyright:  Copyright (C) 1991, 1992, 1993, 1994, 1995, 1996, 1997, 1998, 1999, 2000,  2001, 2002, 2003, 2004, 2005, 2006, 2007, 2008 by Larry Wall and others  .  Copyright (C) Tom Horsley, 1997. All rights reserved. License: GPL-1+ or Artistic  This file is a part of Perl itself, licensed as above.</w:t>
      </w:r>
    </w:p>
    <w:p w14:paraId="5E5E0E11" w14:textId="77777777" w:rsidR="00425AAE" w:rsidRDefault="00425AAE">
      <w:r>
        <w:t>Files: mro.c Copyright:  Copyright (c) 2007 Brandon L Black  Copyright (c) 2007, 2008 Larry Wall and others License: GPL-1+ or Artistic  This file is a part of Perl itself, licensed as above.</w:t>
      </w:r>
    </w:p>
    <w:p w14:paraId="594E7D70" w14:textId="77777777" w:rsidR="00425AAE" w:rsidRDefault="00425AAE">
      <w:r>
        <w:t>Files: perl.c Copyright:  Copyright 1987-2011, Larry Wall  MS-DOS port Copyright (c) 1989, 1990, Diomidis Spinellis  OS/2 port Copyright (c) 1990, 1991, Raymond Chen, Kai Uwe Rommel  Version 5 port Copyright (c) 1994-2002, Andreas Kaiser, Ilya Zakharevich License: GPL-1+ or Artistic  This file is a part of Perl itself, licensed as above. Comment:  These copyright notices are embedded in the code, and possibly apply  to other files as well.</w:t>
      </w:r>
    </w:p>
    <w:p w14:paraId="332F14AB" w14:textId="77777777" w:rsidR="00425AAE" w:rsidRDefault="00425AAE">
      <w:r>
        <w:t>Files: time64.c Copyright:  Copyright (c) 2007-2008  Michael G Schwern  .  This software originally derived from Paul Sheer's pivotal_gmtime_r.c. License: Expat</w:t>
      </w:r>
    </w:p>
    <w:p w14:paraId="3038BBF0" w14:textId="77777777" w:rsidR="00425AAE" w:rsidRDefault="00425AAE">
      <w:r>
        <w:t>Files:  regcomp.c  regexec.c Copyright:  Copyright (c) 1986 by University of Toronto.  Written by Henry Spencer.  Not derived from licensed software.  .  Alterations to Henry's code are...  Copyright (C) 1991, 1992, 1993, 1994, 1995, 1996, 1997, 1998, 1999,    2000, 2001, 2002, 2003, 2004, 2005, 2006, 2007, 2008    by Larry Wall and others  .  NOTE: this is derived from Henry Spencer's regexp code, and should not  confused with the original package (see point 3 below).  Thanks, Henry! License: REGCOMP, and GPL-1+ or Artistic Comment:  The alterations to Henry's code have the following license information:  .   You may distribute under the terms of either the GNU General Public   License or the Artistic License, as specified in the README file.</w:t>
      </w:r>
    </w:p>
    <w:p w14:paraId="0B8EBB89" w14:textId="77777777" w:rsidR="00425AAE" w:rsidRDefault="00425AAE">
      <w:r>
        <w:t xml:space="preserve">Files: hv_func.h Copyright:  Paul Hsieh (c) 2004 License: HSIEH-DERIVATIVE or HSIEH-BSD or LGPL-2.1 Comment:  The first two alternative licenses, as retrieved at   </w:t>
      </w:r>
      <w:r>
        <w:lastRenderedPageBreak/>
        <w:t>Thu, 09 May 2013 00:00:38 +0300  are included at the end of this file.  .  Part of this file carries the following comment:  .   FYI: This is the Super-Fast algorithm mentioned by Bob Jenkins in   (http://burtleburtle.net/bob/hash/doobs.html)   It is by Paul Hsieh (c) 2004 and is analysed here   http://www.azillionmonkeys.com/qed/hash.html   license terms are here:   http://www.azillionmonkeys.com/qed/weblicense.html  .  As of Thu, 09 May 2013 00:02:53 +0300, the weblicense.html document  states:  .   Unless otherwise accompanied by another included license, the text   and explicitly rendered exposition of all content under this website   is covered by the Paul Hsieh exposition license.  .   For the specific coverage of raw source code (only) obtained from   this website, you have the option of using the old-style BSD license   to use the code instead of other the licenses. This option has been   provided for people who can't figure out what I talking about with my   derivative license, or who are using a old-style BSD compatible license.  .   Unless otherwise accompanied by another included license, derivative   work by taking portions or ideas from the above mentioned exposition   are covered by the Paul Hsieh derivative license.  .   Examples: Unless covered by another accompanying license, source code   shown on my website can be used freely under the derivative license,   (and may be distributed under a public domain license, whether compiled   into another program or not, for example) however the font, comments,   colors or any layout details associated to that source code in its   exposition are covered by the exposition license.  .   The entire English text describing the code is also covered under the   exposition license and thus cannot be copied at all outside the limits   of fair use.  .   Images and graphics shown on this website are entirely covered by the   exposition license.  .   If a proprietary vendor wishes to create a closed source object code   based product using source covered by the derivative license they may   do so. However if this vendor then wished to distribute the original   source code, they may not apply any licensing terms which contradict   the original derivative license covering the derivative code.  .   If your code is compatible with the old style BSD license and you   wish to avoid the burden of explicitely protecting code you obtained   from here from misrepresentation then you can simply cover it with   the old-style BSD license.  .  It is therefore assumed that the relevant part of the Perl source  is licensed under either the Paul Hsieh derivative license or  the the old-style BSD license, which have been included at  the end of file with the codenames HSIEH-DERIVATIVE and HSIEH-BSD.  .  Additionally, the hash.html document has this statement for the  relevant source code:  .   IMPORTANT NOTE: Since there has been a lot of interest for the code   below, I have decided to additionally provide it under the LGPL 2.1   license. This provision applies to the code below only and not to any   other code including other source archives or listings from this site   unless otherwise specified.  .   The LGPL 2.1 is not necessarily a more liberal license than my   derivative license, but this additional licensing makes the code   available to more developers. Note that this does not give you   multi-licensing rights. You can only use the code under one of the   licenses at a time.  .  and links to the full LGPL 2.1 license terms at  http://www.gnu.org/licenses/lgpl-2.1.txt</w:t>
      </w:r>
    </w:p>
    <w:p w14:paraId="7DBD25F9" w14:textId="77777777" w:rsidR="00425AAE" w:rsidRDefault="00425AAE">
      <w:r>
        <w:t>Files: perly.h Copyright:  Copyright (C) 1984, 1989-1990, 2000-2012 Free Software Foundation, Inc. License: GPL-3+-WITH-BISON-EXCEPTION</w:t>
      </w:r>
    </w:p>
    <w:p w14:paraId="5C66ABEE" w14:textId="77777777" w:rsidR="00425AAE" w:rsidRDefault="00425AAE">
      <w:r>
        <w:t>Files: mkppport Copyright:  Copyright 2006 by Marcus Holland-Moritz &lt;mhx@cpan.org&gt;. License: GPL-1+ or Artistic  This program is free software; you may redistribute it  and/or modify it under the same terms as Perl itself.</w:t>
      </w:r>
    </w:p>
    <w:p w14:paraId="69DEA7A5" w14:textId="77777777" w:rsidR="00425AAE" w:rsidRDefault="00425AAE">
      <w:r>
        <w:lastRenderedPageBreak/>
        <w:t>Files: lib/unicore/*.txt Copyright:  Copyright (c) 1991-2012 Unicode, Inc. License: Unicode Comment:  The license is given as  .   For terms of use, see http://www.unicode.org/terms_of_use.html  .  See the end of this file for the full text of this license as downloaded  from the above URL on Tue, 26 Apr 2011 14:41:24 +0300.</w:t>
      </w:r>
    </w:p>
    <w:p w14:paraId="1DD24B25" w14:textId="77777777" w:rsidR="00425AAE" w:rsidRDefault="00425AAE">
      <w:r>
        <w:t>Files: lib/deprecate.pm Copyright:  Copyright (C) 2009, 2011 License: GPL-1+ or Artistic  This library is free software; you can redistribute it and/or modify  it under the same terms as Perl itself, either Perl version 5.10.0 or,  at your option, any later version of Perl 5 you may have available.</w:t>
      </w:r>
    </w:p>
    <w:p w14:paraId="27999AFE" w14:textId="77777777" w:rsidR="00425AAE" w:rsidRDefault="00425AAE">
      <w:r>
        <w:t>Files: lib/Exporter.pm Copyright: unknown License: GPL-1+ or Artistic  This library is free software. You can redistribute it  and/or modify it under the same terms as Perl itself.</w:t>
      </w:r>
    </w:p>
    <w:p w14:paraId="4ADBBFDD" w14:textId="77777777" w:rsidR="00425AAE" w:rsidRDefault="00425AAE">
      <w:r>
        <w:t>Files: lib/FindBin.pm Copyright:  Copyright (c) 1995 Graham Barr &amp; Nick Ing-Simmons. All rights reserved. License: GPL-1+ or Artistic  This program is free software; you can redistribute it and/or modify it  under the same terms as Perl itself.</w:t>
      </w:r>
    </w:p>
    <w:p w14:paraId="6B5C66F6" w14:textId="77777777" w:rsidR="00425AAE" w:rsidRDefault="00425AAE">
      <w:r>
        <w:t>Files: symbian/* Copyright:  Copyright (c) Nokia 2004-2005.  All rights reserved. License: GPL-1+ or Artistic  All files are licensed under the same terms as Perl itself.</w:t>
      </w:r>
    </w:p>
    <w:p w14:paraId="52E6D7DD" w14:textId="77777777" w:rsidR="00425AAE" w:rsidRDefault="00425AAE">
      <w:r>
        <w:t>Files: symbian/PerlUiS90.rss Copyright:  Copyright (c) 2006 Alexander Smishlajev. All rights reserved. License: GPL-1+ or Artistic  The PerlUi class is licensed under the same terms as Perl itself.</w:t>
      </w:r>
    </w:p>
    <w:p w14:paraId="7CF413B8" w14:textId="77777777" w:rsidR="00425AAE" w:rsidRDefault="00425AAE">
      <w:r>
        <w:t>Files: README.symbian Copyright:  Copyright (c) 2004-2005 Nokia.  All rights reserved.  Copyright (c) 2006-2007 Jarkko Hietaniemi. License: GPL-1+ or Artistic  The Symbian port is licensed under the same terms as Perl itself.</w:t>
      </w:r>
    </w:p>
    <w:p w14:paraId="3AA58343" w14:textId="77777777" w:rsidR="00425AAE" w:rsidRDefault="00425AAE">
      <w:r>
        <w:t>Files: t/op/split_unicode.t Copyright:  Copyright (c) 1991-2006 Unicode, Inc. License: GPL-1+ or Artistic, and Unicode  The test data extracted from the Unicode Character Database.  .  It is assumed that the test code is licensed under the same terms  as Perl.</w:t>
      </w:r>
    </w:p>
    <w:p w14:paraId="7AA98045" w14:textId="77777777" w:rsidR="00425AAE" w:rsidRDefault="00425AAE">
      <w:r>
        <w:t>Files: regen/reentr.pl Copyright: Copyright (c) 2002,2003 Jarkko Hietaniemi License: GPL-1+ or Artistic  You may distribute under the terms of either the GNU General Public  License or the Artistic License, as specified in the README file.</w:t>
      </w:r>
    </w:p>
    <w:p w14:paraId="53AADC96" w14:textId="77777777" w:rsidR="00425AAE" w:rsidRDefault="00425AAE">
      <w:r>
        <w:t>Files:  Porting/checkansi.pl  Porting/valgrindpp.pl Copyright:  Copyright 2003, 2007 by Marcus Holland-Moritz &lt;mhx@cpan.org&gt;. License: GPL-1+ or Artistic  This program is free software; you may redistribute it  and/or modify it under the same terms as Perl itself.</w:t>
      </w:r>
    </w:p>
    <w:p w14:paraId="5CDD5AB4" w14:textId="77777777" w:rsidR="00425AAE" w:rsidRDefault="00425AAE">
      <w:r>
        <w:t>Files: Porting/config_h.pl Copyright:  Copyright (C) 2005-2012 by H.Merijn Brand (m)'12 [22-09-2012] License: GPL-1+ or Artistic  You may distribute under the terms of either the GNU General Public  License or the Artistic License, as specified in the README file.</w:t>
      </w:r>
    </w:p>
    <w:p w14:paraId="32EDA107" w14:textId="77777777" w:rsidR="00425AAE" w:rsidRDefault="00425AAE">
      <w:r>
        <w:t>Files: Porting/git-deltatool Copyright:  This software is copyright (c) 2010 by David Golden. License: GPL-1+ or Artistic  This is free software; you can redistribute it and/or modify it under the same  terms as the Perl 5 programming language system itself.</w:t>
      </w:r>
    </w:p>
    <w:p w14:paraId="61476A20" w14:textId="77777777" w:rsidR="00425AAE" w:rsidRDefault="00425AAE">
      <w:r>
        <w:t>Files: NetWare/* Copyright:  Copyright (C) 2000-01, 2002 Novell, Inc. All Rights Reserved. License: GPL-1+ or Artistic  You may distribute under the terms of either the GNU General Public  License or the Artistic License, as specified in the README file.</w:t>
      </w:r>
    </w:p>
    <w:p w14:paraId="0BBF2CA3" w14:textId="77777777" w:rsidR="00425AAE" w:rsidRDefault="00425AAE">
      <w:r>
        <w:t xml:space="preserve">Files:  vms/vms.c  vms/vmsish.h Copyright:   Copyright (C) 1993, 1994, 1995, 1996, 1997, 1998, 1999, 2000, 2001,   2002, 2003, 2004, 2005, 2006, 2007 by Charles Bailey </w:t>
      </w:r>
      <w:r>
        <w:lastRenderedPageBreak/>
        <w:t>and others. License: GPL-1+ or Artistic  You may distribute under the terms of either the GNU General Public  License or the Artistic License, as specified in the README file.</w:t>
      </w:r>
    </w:p>
    <w:p w14:paraId="402028FB" w14:textId="77777777" w:rsidR="00425AAE" w:rsidRDefault="00425AAE">
      <w:r>
        <w:t>Files: x2p/s2p.PL Copyright: unknown License: S2P</w:t>
      </w:r>
    </w:p>
    <w:p w14:paraId="2CD0EEC4" w14:textId="77777777" w:rsidR="00425AAE" w:rsidRDefault="00425AAE">
      <w:r>
        <w:t>Files: win32/fcrypt.c Copyright:  Copyright (C) 1993 Eric Young - see README for more details License: GPL-1+ or Artistic  This file is a part of Perl itself, licensed as above.</w:t>
      </w:r>
    </w:p>
    <w:p w14:paraId="666496EA" w14:textId="77777777" w:rsidR="00425AAE" w:rsidRDefault="00425AAE">
      <w:r>
        <w:t>Files: cpan/Archive-Extract/* Copyright: unknown License: GPL-1+ or Artistic  This library is free software; you may redistribute and/or modify it  under the same terms as Perl itself.</w:t>
      </w:r>
    </w:p>
    <w:p w14:paraId="3BFE7450" w14:textId="77777777" w:rsidR="00425AAE" w:rsidRDefault="00425AAE">
      <w:r>
        <w:t>Files: cpan/Archive-Tar/* Copyright: 2002 - 2009 Jos Boumans &lt;kane@cpan.org&gt;. All rights reserved. License: GPL-1+ or Artistic  This library is free software; you may redistribute and/or modify  it under the same terms as Perl itself.</w:t>
      </w:r>
    </w:p>
    <w:p w14:paraId="2BC0EAB8" w14:textId="77777777" w:rsidR="00425AAE" w:rsidRDefault="00425AAE">
      <w:r>
        <w:t>Files:  cpan/AutoLoader/*  dist/SelfLoader/* Copyright: This package has the same copyright and license as the perl core:  Copyright (C) 1993, 1994, 1995, 1996, 1997, 1998, 1999,   2000, 2001, 2002, 2003, 2004, 2005, 2006, 2007, 2008, 2009, 2011, 2012   by Larry Wall and others  .  All rights reserved. License: GPL-1+ or Artistic  This package has the same copyright and license as the perl core.</w:t>
      </w:r>
    </w:p>
    <w:p w14:paraId="22F95D87" w14:textId="77777777" w:rsidR="00425AAE" w:rsidRDefault="00425AAE">
      <w:r>
        <w:t>Files: cpan/autodie/* Copyright: 2008-2009, Paul Fenwick &lt;pjf@perltraining.com.au&gt; License: GPL-1+ or Artistic  This module is free software, you may distribute it under the  same terms as Perl itself.</w:t>
      </w:r>
    </w:p>
    <w:p w14:paraId="5385BEDC" w14:textId="77777777" w:rsidR="00425AAE" w:rsidRDefault="00425AAE">
      <w:r>
        <w:t>Files:  cpan/autodie/lib/autodie/exception/system.pm  cpan/autodie/lib/autodie/exception.pm Copyright: 2008-2009, Paul Fenwick &lt;pjf@perltraining.com.au&gt; License: GPL-1+ or Artistic  This is free software.  You may modify and/or redistribute this  code under the same terms as Perl 5.10 itself, or, at your option,  any later version of Perl 5.</w:t>
      </w:r>
    </w:p>
    <w:p w14:paraId="4CF7EE50" w14:textId="77777777" w:rsidR="00425AAE" w:rsidRDefault="00425AAE">
      <w:r>
        <w:t>Files: cpan/B-Debug/* Copyright:  Copyright (c) 1996, 1997 Malcolm Beattie  Copyright (c) 2008, 2010 Reini Urban License: GPL-1+ or Artistic  This program is free software; you can redistribute it and/or modify  it under the terms of either:  .  a) the GNU General Public License as published by the Free  Software Foundation; either version 1, or (at your option) any  later version, or  .  b) the Artistic License which comes with this kit.</w:t>
      </w:r>
    </w:p>
    <w:p w14:paraId="5E7E5E95" w14:textId="77777777" w:rsidR="00425AAE" w:rsidRDefault="00425AAE">
      <w:r>
        <w:t>Files: cpan/CGI/* Copyright: 1995-2000 Lincoln D. Stein.  All rights reserved. License: GPL-1+ or Artistic-2</w:t>
      </w:r>
    </w:p>
    <w:p w14:paraId="30FF6D12" w14:textId="77777777" w:rsidR="00425AAE" w:rsidRDefault="00425AAE">
      <w:r>
        <w:t>Files:  cpan/CGI/lib/CGI/Carp.pm  cpan/CGI/lib/CGI/Cookie.pm  cpan/CGI/lib/CGI/Fast.pm  cpan/CGI/lib/CGI/Pretty.pm  cpan/CGI/lib/CGI/Push.pm  cpan/CGI/lib/CGI/Util.pm Copyright: 1995-2000 Lincoln D. Stein.  All rights reserved. License: GPL-1+ or Artistic  This library is free software; you can redistribute it and/or modify  it under the same terms as Perl itself.</w:t>
      </w:r>
    </w:p>
    <w:p w14:paraId="52081771" w14:textId="77777777" w:rsidR="00425AAE" w:rsidRDefault="00425AAE">
      <w:r>
        <w:t>Files:  cpan/CGI/lib/CGI.pm  cpan/CGI/lib/CGI/Cookie.pm  cpan/CGI/lib/CGI/Fast.pm  cpan/CGI/lib/CGI/Push.pm Copyright: 1995-2000 Lincoln D. Stein.  All rights reserved. License: GPL-1+ or Artistic  These files are part of the CGI.pm distribution, licensed as above. Comment: These files also include the comment below. As the restrictions  are already covered by the terms of both the GPL and the Artistic licenses,  it is assumed that this does not change the license in any way.  .  # It may be used and modified freely, but I do request that this copyright  # notice remain attached to the file.  You may modify this module as you  # wish, but if you redistribute a modified version, please attach a note  # listing the modifications you have made.</w:t>
      </w:r>
    </w:p>
    <w:p w14:paraId="1B7823F8" w14:textId="77777777" w:rsidR="00425AAE" w:rsidRDefault="00425AAE">
      <w:r>
        <w:lastRenderedPageBreak/>
        <w:t>Files: cpan/Compress-Raw-Bzip2/* Copyright: Copyright (c) 2005-2013 Paul Marquess. All rights reserved. License: GPL-1+ or Artistic  This program is free software; you can redistribute it  and/or modify it under the same terms as Perl itself.</w:t>
      </w:r>
    </w:p>
    <w:p w14:paraId="6B08935E" w14:textId="77777777" w:rsidR="00425AAE" w:rsidRDefault="00425AAE">
      <w:r>
        <w:t>Files: cpan/Compress-Raw-Bzip2/bzip2-src/* Copyright: Copyright(C) 1996-2010 Julian Seward. All rights reserved Comment:  cpan/Compress-Raw-Bzip2/bzip2-src/README states:   Note that the files bzip2.c, bzip2recover.c, bzlib.c &amp; decompress.c   have been modified to allow them to build with a C++ compiler.   The file bzip2-src/bzip2-cpp.patch contains the patch   that was used to modify the original source.  but the patch has apparently been filtered out when including the software  into the Perl core distribution. License: BZIP</w:t>
      </w:r>
    </w:p>
    <w:p w14:paraId="430A78C8" w14:textId="77777777" w:rsidR="00425AAE" w:rsidRDefault="00425AAE">
      <w:r>
        <w:t>Files: cpan/Compress-Raw-Zlib/* Copyright: Copyright (c) 2005-2013 Paul Marquess. All rights reserved. License: GPL-1+ or Artistic  This program is free software; you can redistribute it  and/or modify it under the same terms as Perl itself.</w:t>
      </w:r>
    </w:p>
    <w:p w14:paraId="03C85F69" w14:textId="77777777" w:rsidR="00425AAE" w:rsidRDefault="00425AAE">
      <w:r>
        <w:t>Files: cpan/Compress-Raw-Zlib/zlib-src/* Copyright:  Copyright (C) 1995-2012 Jean-loup Gailly and Mark Adler License: ZLIB</w:t>
      </w:r>
    </w:p>
    <w:p w14:paraId="3900EEF3" w14:textId="77777777" w:rsidR="00425AAE" w:rsidRDefault="00425AAE">
      <w:r>
        <w:t>Files: cpan/Config-Perl-V/* Copyright:  Copyright (C) 2009-2013 H.Merijn Brand License: GPL-1+ or Artistic  This library is free software; you can redistribute it and/or modify  it under the same terms as Perl itself.</w:t>
      </w:r>
    </w:p>
    <w:p w14:paraId="73DBB5C5" w14:textId="77777777" w:rsidR="00425AAE" w:rsidRDefault="00425AAE">
      <w:r>
        <w:t>Files: cpan/CPAN/* Copyright: unknown License: GPL-1+ or Artistic  This program is free software; you can redistribute it and/or  modify it under the same terms as Perl itself.</w:t>
      </w:r>
    </w:p>
    <w:p w14:paraId="4ED92A12" w14:textId="77777777" w:rsidR="00425AAE" w:rsidRDefault="00425AAE">
      <w:r>
        <w:t>Files:  cpan/CPAN/lib/App/Cpan.pm  cpan/CPAN/scripts/cpan Copyright: (c) 2001-2013, brian d foy, All Rights Reserved. License: GPL-1+ or Artistic  You may redistribute this under the same terms as Perl itself.</w:t>
      </w:r>
    </w:p>
    <w:p w14:paraId="7C2FD6C4" w14:textId="77777777" w:rsidR="00425AAE" w:rsidRDefault="00425AAE">
      <w:r>
        <w:t>Files: cpan/CPAN-Meta/* Copyright:  This software is copyright (c) 2010 by David Golden and Ricardo Signes. License: GPL-1+ or Artistic  This is free software; you can redistribute it and/or modify it under  the same terms as the Perl 5 programming language system itself.</w:t>
      </w:r>
    </w:p>
    <w:p w14:paraId="524F226D" w14:textId="77777777" w:rsidR="00425AAE" w:rsidRDefault="00425AAE">
      <w:r>
        <w:t>Files: cpan/CPAN-Meta-Requirements/* Copyright:  This software is copyright (c) 2010 by David Golden and Ricardo Signes. License: GPL-1+ or Artistic  This is free software; you can redistribute it and/or modify it under  the same terms as the Perl 5 programming language system itself.</w:t>
      </w:r>
    </w:p>
    <w:p w14:paraId="40E887F0" w14:textId="77777777" w:rsidR="00425AAE" w:rsidRDefault="00425AAE">
      <w:r>
        <w:t>Files: cpan/CPAN-Meta-YAML/* Copyright:  This software is copyright (c) 2010 by Adam Kennedy. License: GPL-1+ or Artistic  This is free software; you can redistribute it and/or modify it under  the same terms as the Perl 5 programming language system itself.</w:t>
      </w:r>
    </w:p>
    <w:p w14:paraId="33B3E1F2" w14:textId="77777777" w:rsidR="00425AAE" w:rsidRDefault="00425AAE">
      <w:r>
        <w:t>Files: cpan/CPANPLUS/* Copyright:  The CPAN++ interface (of which this module is a part of) is copyright (c)  2001 - 2007, Jos Boumans &lt;kane@cpan.org&gt;. All rights reserved. License: GPL-1+ or Artistic  This library is free software; you may redistribute and/or modify it  under the same terms as Perl itself.</w:t>
      </w:r>
    </w:p>
    <w:p w14:paraId="16EFE000" w14:textId="77777777" w:rsidR="00425AAE" w:rsidRDefault="00425AAE">
      <w:r>
        <w:t>Files: cpan/CPANPLUS/lib/CPANPLUS/Config/HomeEnv.pm Copyright:  Copyright Â© Chris Williams and Jos Boumans. License: GPL-1+ or Artistic  This module may be used, modified, and distributed under the same  terms as Perl itself. Please see the license that came with your Perl  distribution for details.</w:t>
      </w:r>
    </w:p>
    <w:p w14:paraId="0B7126BC" w14:textId="77777777" w:rsidR="00425AAE" w:rsidRDefault="00425AAE">
      <w:r>
        <w:lastRenderedPageBreak/>
        <w:t>Files: cpan/cpan/CPANPLUS-Dist-Build/* Copyright:  The CPAN++ interface (of which this module is a part of) is  copyright (c) 2001, 2002, 2003, 2004, 2005 Jos Boumans &lt;kane@cpan.orgE&gt;.  All rights reserved. License: GPL-1+ or Artistic  This library is free software; you may redistribute and/or modify it  under the same terms as Perl itself.</w:t>
      </w:r>
    </w:p>
    <w:p w14:paraId="0EE7BFC2" w14:textId="77777777" w:rsidR="00425AAE" w:rsidRDefault="00425AAE">
      <w:r>
        <w:t>Files: cpan/DB_File/* Copyright: Copyright (c) 1995-2012 Paul Marquess. All rights reserved. License: GPL-1+ or Artistic  This program is free software; you can redistribute it and/or modify  it under the same terms as Perl itself.</w:t>
      </w:r>
    </w:p>
    <w:p w14:paraId="6BB43790" w14:textId="77777777" w:rsidR="00425AAE" w:rsidRDefault="00425AAE">
      <w:r>
        <w:t>Files: cpan/Devel-DProf/* Copyright: unknown License: GPL-1+ or Artistic  There are no copyright or license notices in this distribution. It  is assumed that the copyright and license of Perl itself applies here  as well.  .  This is supported by the README of the separate CPAN distribution at  &lt;http://search.cpan.org/~flora/Devel-DProf-20110228.00/&gt;, which states:  .   This software is copyright (c) 2011 by The Perl 5 Porters.  .   This is free software; you can redistribute it and/or modify it under   the same terms as the Perl 5 programming language system itself.</w:t>
      </w:r>
    </w:p>
    <w:p w14:paraId="7BC47117" w14:textId="77777777" w:rsidR="00425AAE" w:rsidRDefault="00425AAE">
      <w:r>
        <w:t>Files: cpan/Devel-PPPort/* Copyright:  Version 3.x, Copyright (C) 2004-2010, Marcus Holland-Moritz.  Version 2.x, Copyright (C) 2001, Paul Marquess.  Version 1.x, Copyright (C) 1999, Kenneth Albanowski. License: GPL-1+ or Artistic  This program is free software; you can redistribute it and/or  modify it under the same terms as Perl itself.</w:t>
      </w:r>
    </w:p>
    <w:p w14:paraId="3A338135" w14:textId="77777777" w:rsidR="00425AAE" w:rsidRDefault="00425AAE">
      <w:r>
        <w:t>Files: cpan/Digest/* Copyright:  Copyright 1998-2006 Gisle Aas.  Copyright 1995,1996 Neil Winton. License: GPL-1+ or Artistic  This library is free software; you can redistribute it and/or  modify it under the same terms as Perl itself.</w:t>
      </w:r>
    </w:p>
    <w:p w14:paraId="64F09FD9" w14:textId="77777777" w:rsidR="00425AAE" w:rsidRDefault="00425AAE">
      <w:r>
        <w:t>Files: cpan/Digest-MD5/* Copyright:  Copyright 1998-2003 Gisle Aas.  Copyright 1995-1996 Neil Winton.  Copyright 1990-1992 RSA Data Security, Inc. License: GPL-1+ or Artistic  This library is free software; you can redistribute it and/or  modify it under the same terms as Perl itself.</w:t>
      </w:r>
    </w:p>
    <w:p w14:paraId="7E31409D" w14:textId="77777777" w:rsidR="00425AAE" w:rsidRDefault="00425AAE">
      <w:r>
        <w:t>Files: cpan/Digest-SHA/* Copyright:  Copyright (C) 2003-2013 Mark Shelor, All Rights Reserved License: GPL-1+ or Artistic  This library is free software; you can redistribute it and/or modify  it under the same terms as Perl itself.</w:t>
      </w:r>
    </w:p>
    <w:p w14:paraId="4288BFBF" w14:textId="77777777" w:rsidR="00425AAE" w:rsidRDefault="00425AAE">
      <w:r>
        <w:t>Files: cpan/Encode/* Copyright: Copyright 2002-2012 Dan Kogai &lt;dankogai@dan.co.jp&gt; License: GPL-1+ or Artistic  This library is free software; you can redistribute it and/or modify  it under the same terms as Perl itself.</w:t>
      </w:r>
    </w:p>
    <w:p w14:paraId="1330CDD8" w14:textId="77777777" w:rsidR="00425AAE" w:rsidRDefault="00425AAE">
      <w:r>
        <w:t>Files: cpan/encoding-warnings/* Copyright:  Copyright 2004, 2005, 2006, 2007 by Audrey Tang &lt;cpan@audreyt.org&gt;. License: GPL-1+ or Artistic  This program is free software; you can redistribute it and/or modify it  under the same terms as Perl itself.</w:t>
      </w:r>
    </w:p>
    <w:p w14:paraId="52558792" w14:textId="77777777" w:rsidR="00425AAE" w:rsidRDefault="00425AAE">
      <w:r>
        <w:t>Files: cpan/ExtUtils-Constant/* Copyright: unknown License: GPL-1+ or Artistic  There are no copyright or license notices in this distribution. It  is assumed that the copyright and license of Perl itself applies here  as well.  .  This is supported by the README of the separate CPAN distribution at  &lt;http://search.cpan.org/dist/ExtUtils-Constant/&gt;, which states:  .  You may distribute this work under the terms of either the GNU General  Public License or the Artistic License, as specified in perl's README  file.  .  Copyright Â© 2001, 2002, 2005 Nicholas Clark</w:t>
      </w:r>
    </w:p>
    <w:p w14:paraId="363EDD68" w14:textId="77777777" w:rsidR="00425AAE" w:rsidRDefault="00425AAE">
      <w:r>
        <w:t xml:space="preserve">Files:  cpan/File-Fetch/*  cpan/IPC-Cmd/*  cpan/Module-Load/*  cpan/Module-Load-Conditional/*  cpan/Module-Loaded/*  cpan/Object-Accessor/*  cpan/Package-Constants/*  cpan/Params-Check/* Copyright:  There are no copyright notices in these </w:t>
      </w:r>
      <w:r>
        <w:lastRenderedPageBreak/>
        <w:t>distributions.  Their author is Jos Boumans &lt;kane@cpan.org&gt;. License: GPL-1+ or Artistic  This library is free software; you may redistribute and/or modify it  under the same terms as Perl itself.</w:t>
      </w:r>
    </w:p>
    <w:p w14:paraId="24C0B1CE" w14:textId="77777777" w:rsidR="00425AAE" w:rsidRDefault="00425AAE">
      <w:r>
        <w:t>Files: cpan/File-Path/* Copyright:  This module is copyright (C) Charles Bailey, Tim Bunce and  David Landgren 1995-2013. All rights reserved. License: GPL-1+ or Artistic  This library is free software; you can redistribute it and/or modify  it under the same terms as Perl itself.</w:t>
      </w:r>
    </w:p>
    <w:p w14:paraId="0F71E935" w14:textId="77777777" w:rsidR="00425AAE" w:rsidRDefault="00425AAE">
      <w:r>
        <w:t>Files: cpan/File-Temp/* Copyright:  Copyright (C) 2007-2009 Tim Jenness.  Copyright (C) 1999-2007 Tim Jenness and the UK Particle Physics and  Astronomy Research Council. All Rights Reserved. License: GPL-1+ or Artistic  This program is free software; you can redistribute it and/or modify  it under the same terms as Perl itself.</w:t>
      </w:r>
    </w:p>
    <w:p w14:paraId="200C40AA" w14:textId="77777777" w:rsidR="00425AAE" w:rsidRDefault="00425AAE">
      <w:r>
        <w:t>Files: cpan/Filter-Util-Call/* Copyright:  Copyright (c) 1995-2011 Paul Marquess. All rights reserved. License: GPL-1+ or Artistic  This program is free software; you can redistribute it and/or  modify it under the same terms as Perl itself.</w:t>
      </w:r>
    </w:p>
    <w:p w14:paraId="11198C42" w14:textId="77777777" w:rsidR="00425AAE" w:rsidRDefault="00425AAE">
      <w:r>
        <w:t>Files: cpan/Getopt-Long/* Copyright:  Module Getopt::Long is Copyright 1990,2009-2010 by Johan Vromans. License: GPL-2+ or Artistic  This program is free software; you can redistribute it and/or  modify it under the terms of the Perl Artistic License or the  GNU General Public License as published by the Free Software  Foundation; either version 2 of the License, or (at your option) any  later version.</w:t>
      </w:r>
    </w:p>
    <w:p w14:paraId="1C2672EE" w14:textId="77777777" w:rsidR="00425AAE" w:rsidRDefault="00425AAE">
      <w:r>
        <w:t>Files: cpan/HTTP-Tiny/* Copyright:  This software is copyright (c) 2011 by Christian Hansen. License: GPL-1+ or Artistic  This is free software; you can redistribute it and/or modify it under  the same terms as the Perl 5 programming language system itself.</w:t>
      </w:r>
    </w:p>
    <w:p w14:paraId="0A13DBB9" w14:textId="77777777" w:rsidR="00425AAE" w:rsidRDefault="00425AAE">
      <w:r>
        <w:t>Files: cpan/IO-Compress/* Copyright:  Copyright (c) 1995-2013 Paul Marquess. All rights reserved. License: GPL-1+ or Artistic  This program is free software; you can redistribute it  and/or modify it under the same terms as Perl itself.</w:t>
      </w:r>
    </w:p>
    <w:p w14:paraId="36E0F1B8" w14:textId="77777777" w:rsidR="00425AAE" w:rsidRDefault="00425AAE">
      <w:r>
        <w:t>Files: cpan/IO-Zlib/* Copyright:  Copyright (c) 1998-2004 Tom Hughes &lt;tom@compton.nu&gt;. All rights reserved. License: GPL-1+ or Artistic  This program is free software; you can redistribute  it and/or modify it under the same terms as Perl itself.</w:t>
      </w:r>
    </w:p>
    <w:p w14:paraId="6EA5EB72" w14:textId="77777777" w:rsidR="00425AAE" w:rsidRDefault="00425AAE">
      <w:r>
        <w:t>Files: cpan/IPC-SysV/* Copyright:  Version 2.x, Copyright (C) 2007-2010, Marcus Holland-Moritz.  Version 1.x, Copyright (c) 1997, Graham Barr.  Version 1.x, Copyright (c) 1999, Graham Barr. License: GPL-1+ or Artistic  This program is free software; you can redistribute it and/or  modify it under the same terms as Perl itself.</w:t>
      </w:r>
    </w:p>
    <w:p w14:paraId="6E4658D1" w14:textId="77777777" w:rsidR="00425AAE" w:rsidRDefault="00425AAE">
      <w:r>
        <w:t>Files: cpan/JSON-PP/* Copyright:  Copyright 2007-2013 by Makamaka Hannyaharamitu License: GPL-1+ or Artistic  This library is free software; you can redistribute it and/or modify  it under the same terms as Perl itself.</w:t>
      </w:r>
    </w:p>
    <w:p w14:paraId="1BCA330D" w14:textId="77777777" w:rsidR="00425AAE" w:rsidRDefault="00425AAE">
      <w:r>
        <w:t>Files: cpan/libnet/* Copyright:  (C) 1995-2007 Graham Barr. All rights reserved. License: GPL-1+ or Artistic  This library is free software; you can redistribute it and/or modify  it under the same terms as Perl itself.</w:t>
      </w:r>
    </w:p>
    <w:p w14:paraId="37154D91" w14:textId="77777777" w:rsidR="00425AAE" w:rsidRDefault="00425AAE">
      <w:r>
        <w:t>Files: cpan/List-Util/* Copyright:  Copyright (c) 1997-2009 Graham Barr &lt;gbarr@pobox.com&gt;. All rights reserved. License: GPL-1+ or Artistic  This library is free software; you can redistribute it and/or  modify it under the same terms as Perl itself.</w:t>
      </w:r>
    </w:p>
    <w:p w14:paraId="474D9755" w14:textId="77777777" w:rsidR="00425AAE" w:rsidRDefault="00425AAE">
      <w:r>
        <w:t xml:space="preserve">Files: cpan/List-Util/lib/Scalar/Util.pm Copyright:  Copyright (c) 1997-2007 Graham Barr &lt;gbarr@pobox.com&gt;. All rights reserved.  Copyright (c) 1999 Tuomas J. Lukka </w:t>
      </w:r>
      <w:r>
        <w:lastRenderedPageBreak/>
        <w:t>&lt;lukka@iki.fi&gt;. All rights reserved. License: GPL-1+ or Artistic  This program is free software; you can redistribute it and/or modify it  under the same terms as Perl itself.</w:t>
      </w:r>
    </w:p>
    <w:p w14:paraId="06B361B0" w14:textId="77777777" w:rsidR="00425AAE" w:rsidRDefault="00425AAE">
      <w:r>
        <w:t>Files: cpan/Locale-Codes/* Copyright:  Copyright (C) 1997-2001 Canon Research Centre Europe (CRE).  Copyright (C) 2001-2010 Neil Bowers  Copyright (c) 1996-2013 Sullivan Beck  Copyright (c) 2001      Michael Hennecke License: GPL-1+ or Artistic  This module is free software; you can redistribute it and/or  modify it under the same terms as Perl itself.</w:t>
      </w:r>
    </w:p>
    <w:p w14:paraId="2AB74D31" w14:textId="77777777" w:rsidR="00425AAE" w:rsidRDefault="00425AAE">
      <w:r>
        <w:t>Files: cpan/Locale-Maketext-Simple/* Copyright:  Copyright 2003, 2004, 2005, 2006 by Audrey Tang &lt;cpan@audreyt.org&gt; License: Expat or GPL-1+ or Artistic  This software is released under the MIT license cited below.  Additionally,  when this software is distributed with Perl Kit, Version 5, you may also  redistribute it and/or modify it under the same terms as Perl itself.</w:t>
      </w:r>
    </w:p>
    <w:p w14:paraId="551929BD" w14:textId="77777777" w:rsidR="00425AAE" w:rsidRDefault="00425AAE">
      <w:r>
        <w:t>Files:  cpan/Locale-Maketext-Simple/t/po_with_i_default/i_default.po  cpan/Locale-Maketext-Simple/t/po_with_i_default/fr.po  cpan/Locale-Maketext-Simple/t/po_with_i_default/en.po  cpan/Locale-Maketext-Simple/t/po_without_i_default/en.po  cpan/Locale-Maketext-Simple/t/po_without_i_default/fr.po Copyright:  Copyright (C) All Perl Hackers everywhere  Ton Voon &lt;ton.voon@opsera.com&gt;, 2009. License: Expat or GPL-1+ or Artistic  It is assumed that these translations are licensed under the same terms as  the rest of the Locale-Maketext-Simple distribution.</w:t>
      </w:r>
    </w:p>
    <w:p w14:paraId="416328CD" w14:textId="77777777" w:rsidR="00425AAE" w:rsidRDefault="00425AAE">
      <w:r>
        <w:t>Files: cpan/Log-Message/* Copyright:  This module is copyright (c) 2002 Jos Boumans &lt;kane@cpan.org&gt;.  All rights reserved. License: GPL-1+ or Artistic  This library is free software; you may redistribute and/or modify it under  the same terms as Perl itself.</w:t>
      </w:r>
    </w:p>
    <w:p w14:paraId="142124F4" w14:textId="77777777" w:rsidR="00425AAE" w:rsidRDefault="00425AAE">
      <w:r>
        <w:t>Files: cpan/Log-Message-Simple/* Copyright: unknown License: GPL-1+ or Artistic  There are no copyright or license notices in this distribution. It  is assumed that the copyright and license of Perl itself applies here  as well.  .  This is supported by the README of the separate CPAN distribution at  &lt;http://search.cpan.org/~bingos/Log-Message-Simple-0.08/&gt;, which states:  .   This module is copyright (c) 2002 Jos Boumans &lt;kane@cpan.org&gt;. All   rights reserved.  .   This library is free software; you may redistribute and/or modify it   under the same terms as Perl itself.</w:t>
      </w:r>
    </w:p>
    <w:p w14:paraId="56936E5E" w14:textId="77777777" w:rsidR="00425AAE" w:rsidRDefault="00425AAE">
      <w:r>
        <w:t>Files: cpan/Math-Complex/* Copyright: unknown License: GPL-1+ or Artistic  This library is free software; you can redistribute it and/or modify  it under the same terms as Perl itself.</w:t>
      </w:r>
    </w:p>
    <w:p w14:paraId="70FE0228" w14:textId="77777777" w:rsidR="00425AAE" w:rsidRDefault="00425AAE">
      <w:r>
        <w:t>Files: cpan/Memoize/* Copyright:  Copyright 1998, 1999, 2000, 2001, 2012 M-J. Dominus. License: GPL-1+ or Artistic  This library is free software; you may redistribute it and/or modify  it under the same terms as Perl itself.  .  You may copy and distribute this program under the same terms as  Perl itself.  If in doubt, write to mjd-perl-memoize+@plover.com for  a license.</w:t>
      </w:r>
    </w:p>
    <w:p w14:paraId="5BA5BBF4" w14:textId="77777777" w:rsidR="00425AAE" w:rsidRDefault="00425AAE">
      <w:r>
        <w:t>Files: cpan/MIME-Base64/* Copyright:  Copyright 1995-2004,2010 Gisle Aas &lt;gisle@ActiveState.com&gt; License: GPL-1+ or Artistic  This library is free software; you can redistribute it and/or  modify it under the same terms as Perl itself.</w:t>
      </w:r>
    </w:p>
    <w:p w14:paraId="00287090" w14:textId="77777777" w:rsidR="00425AAE" w:rsidRDefault="00425AAE">
      <w:r>
        <w:t xml:space="preserve">Files: cpan/MIME-Base64/Base64.xs Copyright:  Copyright 1997-2004 Gisle Aas  Copyright (c) 1991 Bell Communications Research, Inc. (Bellcore) License: GPL-1+ or Artistic  This library is free software; you can redistribute it and/or  modify it under the same terms as Perl itself.  .  The tables and some of the code that used to be here was </w:t>
      </w:r>
      <w:r>
        <w:lastRenderedPageBreak/>
        <w:t>borrowed from  metamail, which comes with this message:  .   Copyright (c) 1991 Bell Communications Research, Inc. (Bellcore)  .   Permission to use, copy, modify, and distribute this material   for any purpose and without fee is hereby granted, provided   that the above copyright notice and this permission notice   appear in all copies, and that the name of Bellcore not be   used in advertising or publicity pertaining to this   material without the specific, prior written permission   of an authorized representative of Bellcore.  BELLCORE   MAKES NO REPRESENTATIONS ABOUT THE ACCURACY OR SUITABILITY   OF THIS MATERIAL FOR ANY PURPOSE.  IT IS PROVIDED AS IS,   WITHOUT ANY EXPRESS OR IMPLIED WARRANTIES.</w:t>
      </w:r>
    </w:p>
    <w:p w14:paraId="2A72ED86" w14:textId="77777777" w:rsidR="00425AAE" w:rsidRDefault="00425AAE">
      <w:r>
        <w:t>Files: cpan/Module-Build/* Copyright:  Copyright (c) 1999, 2001-2008 Ken Williams.  All rights reserved. License: GPL-1+ or Artistic  This library is free software; you can redistribute it and/or  modify it under the same terms as Perl itself.</w:t>
      </w:r>
    </w:p>
    <w:p w14:paraId="160F03C7" w14:textId="77777777" w:rsidR="00425AAE" w:rsidRDefault="00425AAE">
      <w:r>
        <w:t>Files: cpan/Module-Build/lib/inc/latest.pm Copyright:  Copyright (c) 2009 by Eric Wilhelm and David Golden License: GPL-1+ or Artistic  This library is free software; you can redistribute it and/or  modify it under the same terms as Perl itself.</w:t>
      </w:r>
    </w:p>
    <w:p w14:paraId="59109FD7" w14:textId="77777777" w:rsidR="00425AAE" w:rsidRDefault="00425AAE">
      <w:r>
        <w:t>Files: cpan/Module-Build/t/README.pod Copyright:  This documentation is Copyright (C) 2009 by David Golden. License: GPL-1+ or Artistic  You can redistribute it and/or modify it under the same terms as  Perl 5.10.0.</w:t>
      </w:r>
    </w:p>
    <w:p w14:paraId="6DD0DDEF" w14:textId="77777777" w:rsidR="00425AAE" w:rsidRDefault="00425AAE">
      <w:r>
        <w:t>Files: cpan/Module-Build/t/bundled/Tie/CPHash.pm Copyright:  Copyright 1997 Christopher J. Madsen License: GPL-1+ or Artistic  This program is free software; you can redistribute it and/or modify  it under the same terms as Perl itself.</w:t>
      </w:r>
    </w:p>
    <w:p w14:paraId="00DF0A12" w14:textId="77777777" w:rsidR="00425AAE" w:rsidRDefault="00425AAE">
      <w:r>
        <w:t>Files: cpan/Module-Metadata/* Copyright:  Copyright (c) 2001-2011 Ken Williams.  All rights reserved.  Copyright (c) 2010-2011 Matt Trout and David Golden. All rights reserved. License: GPL-1+ or Artistic  This library is free software; you can redistribute it and/or  modify it under the same terms as Perl itself.</w:t>
      </w:r>
    </w:p>
    <w:p w14:paraId="07920BEA" w14:textId="77777777" w:rsidR="00425AAE" w:rsidRDefault="00425AAE">
      <w:r>
        <w:t>Files: cpan/Module-Pluggable/* Copyright: 2005-2006 Simon Wistow License: GPL-1+ or Artistic  Distributed under the same terms as Perl itself.</w:t>
      </w:r>
    </w:p>
    <w:p w14:paraId="08DFCC68" w14:textId="77777777" w:rsidR="00425AAE" w:rsidRDefault="00425AAE">
      <w:r>
        <w:t>Files: cpan/NEXT/* Copyright:  Copyright (c) 2000-2001, Damian Conway. All Rights Reserved. License: GPL-1+ or Artistic  This module is free software. It may be used, redistributed  and/or modified under the same terms as Perl itself.</w:t>
      </w:r>
    </w:p>
    <w:p w14:paraId="0CB159D5" w14:textId="77777777" w:rsidR="00425AAE" w:rsidRDefault="00425AAE">
      <w:r>
        <w:t>Files: cpan/parent/* Copyright:  Copyright (c) 2007-10 Max Maischein &lt;corion@cpan.org&gt; License: GPL-1+ or Artistic  This module is released under the same terms as Perl itself.</w:t>
      </w:r>
    </w:p>
    <w:p w14:paraId="0AD00A60" w14:textId="77777777" w:rsidR="00425AAE" w:rsidRDefault="00425AAE">
      <w:r>
        <w:t>Files: cpan/Parse-CPAN-Meta/* Copyright:  Copyright 2006 - 2010 Adam Kennedy. License: GPL-1+ or Artistic  This program is free software; you can redistribute  it and/or modify it under the same terms as Perl itself.</w:t>
      </w:r>
    </w:p>
    <w:p w14:paraId="6A2AB35E" w14:textId="77777777" w:rsidR="00425AAE" w:rsidRDefault="00425AAE">
      <w:r>
        <w:t>Files: cpan/PerlIO-via-QuotedPrint/* Copyright:  Copyright (c) 2002-2004,2012 Elizabeth Mattijsen.  All rights reserved. License: GPL-1+ or Artistic  This library is free software; you can redistribute it and/or modify  it under the same terms as Perl itself.</w:t>
      </w:r>
    </w:p>
    <w:p w14:paraId="032FFEF9" w14:textId="77777777" w:rsidR="00425AAE" w:rsidRDefault="00425AAE">
      <w:r>
        <w:t>Files: cpan/Perl-OSType/* Copyright:  This software is copyright (c) 2013 by David Golden. License: GPL-1+ or Artistic  This is free software; you can redistribute it and/or modify it under  the same terms as the Perl 5 programming language system itself.</w:t>
      </w:r>
    </w:p>
    <w:p w14:paraId="63553BC5" w14:textId="77777777" w:rsidR="00425AAE" w:rsidRDefault="00425AAE">
      <w:r>
        <w:t xml:space="preserve">Files: cpan/Pod-Checker/* Copyright:  Copyright (C) 1994-2000 by Bradford Appleton. All rights reserved. License: GPL-1+ or Artistic  This file is part of PodParser. PodParser </w:t>
      </w:r>
      <w:r>
        <w:lastRenderedPageBreak/>
        <w:t>is free software;  you can redistribute it and/or modify it under the same terms  as Perl itself.</w:t>
      </w:r>
    </w:p>
    <w:p w14:paraId="57E2DFF1" w14:textId="77777777" w:rsidR="00425AAE" w:rsidRDefault="00425AAE">
      <w:r>
        <w:t>Files: cpan/Pod-Escapes/* Copyright:  Copyright (c) 2001-2004 Sean M. Burke.  All rights reserved. License: GPL-1+ or Artistic  This library is free software; you can redistribute it and/or modify  it under the same terms as Perl itself.</w:t>
      </w:r>
    </w:p>
    <w:p w14:paraId="35B5F632" w14:textId="77777777" w:rsidR="00425AAE" w:rsidRDefault="00425AAE">
      <w:r>
        <w:t>Files: cpan/Pod-LaTex/* Copyright:  Copyright (C) 2011 Tim Jenness.  Copyright (C) 2000-2004 Tim Jenness. All Rights Reserved. License: GPL-1+ or Artistic  This program is free software; you can redistribute it and/or modify  it under the same terms as Perl itself.</w:t>
      </w:r>
    </w:p>
    <w:p w14:paraId="20B2A73F" w14:textId="77777777" w:rsidR="00425AAE" w:rsidRDefault="00425AAE">
      <w:r>
        <w:t>Files: cpan/podlators/* Copyright:  Copyright 1999, 2000, 2001, 2002, 2003, 2004, 2005, 2006, 2007, 2008, 2009,   2010, 2012, 2013 Russ Allbery &lt;rra@stanford.edu&gt;  Substantial contributions by Sean Burke &lt;sburke@cpan.org&gt; License: GPL-1+ or Artistic  This program is free software; you may redistribute it and/or modify it  under the same terms as Perl itself.</w:t>
      </w:r>
    </w:p>
    <w:p w14:paraId="00C6CF84" w14:textId="77777777" w:rsidR="00425AAE" w:rsidRDefault="00425AAE">
      <w:r>
        <w:t>Files: cpan/podlators/lib/Pod/Text/Overstrike.pm Copyright:  Copyright 2000 Joe Smith &lt;Joe.Smith@inwap.com&gt;.  Copyright 2001, 2004, 2008 Russ Allbery &lt;rra@stanford.edu&gt;. License: GPL-1+ or Artistic  This program is free software; you may redistribute it and/or modify it  under the same terms as Perl itself.</w:t>
      </w:r>
    </w:p>
    <w:p w14:paraId="6613B432" w14:textId="77777777" w:rsidR="00425AAE" w:rsidRDefault="00425AAE">
      <w:r>
        <w:t>Files: cpan/Pod-Parser/* Copyright:  Copyright (C) 1996-2000 by Bradford Appleton. All rights reserved. License: GPL-1+ or Artistic  PodParser is free software; you can redistribute it and/or modify it  under the same terms as Perl itself.</w:t>
      </w:r>
    </w:p>
    <w:p w14:paraId="1CF4D9AE" w14:textId="77777777" w:rsidR="00425AAE" w:rsidRDefault="00425AAE">
      <w:r>
        <w:t>Files: cpan/Pod-Parser/lib/Pod/PlainText.pm Copyright:  Copyright 1999-2000 by Russ Allbery &lt;rra@stanford.edu&gt; License: GPL-1+ or Artistic  This program is free software; you can redistribute it and/or modify it  under the same terms as Perl itself.</w:t>
      </w:r>
    </w:p>
    <w:p w14:paraId="784F9C48" w14:textId="77777777" w:rsidR="00425AAE" w:rsidRDefault="00425AAE">
      <w:r>
        <w:t>Files: cpan/Pod-Parser/lib/Pod/ParseUtils.pm Copyright:  Copyright (C) 1999-2000 by Marek Rouchal. All rights reserved. License: GPL-1+ or Artistic  This file is part of PodParser. PodParser is free software;  you can redistribute it and/or modify it under the same terms  as Perl itself.</w:t>
      </w:r>
    </w:p>
    <w:p w14:paraId="212B7F94" w14:textId="77777777" w:rsidR="00425AAE" w:rsidRDefault="00425AAE">
      <w:r>
        <w:t>Files: cpan/Pod-Parser/t/pod/contains_pod.t Copyright:  Copyright (C) 2005  Joshua Hoblitt License: GPL-1+ or Artistic  This file has no explicit license notice, but it is assumed that it  is licensed under the same terms as the rest of the distribution.</w:t>
      </w:r>
    </w:p>
    <w:p w14:paraId="1CCA0957" w14:textId="77777777" w:rsidR="00425AAE" w:rsidRDefault="00425AAE">
      <w:r>
        <w:t>Files: cpan/Pod-Simple/* Copyright:  Copyright (c) 2002-2004 Sean M. Burke.  All rights reserved. License: GPL-1+ or Artistic  This library is free software; you can redistribute it and/or modify it  under the same terms as Perl itself.</w:t>
      </w:r>
    </w:p>
    <w:p w14:paraId="0DD50768" w14:textId="77777777" w:rsidR="00425AAE" w:rsidRDefault="00425AAE">
      <w:r>
        <w:t>Files: cpan/Pod-Simple/lib/Pod/Simple/XHTML.pm Copyright:  Copyright (c) 2003-2005 Allison Randal. License: GPL-1+ or Artistic  This library is free software; you can redistribute it and/or modify it  under the same terms as Perl itself.</w:t>
      </w:r>
    </w:p>
    <w:p w14:paraId="4089C81E" w14:textId="77777777" w:rsidR="00425AAE" w:rsidRDefault="00425AAE">
      <w:r>
        <w:t xml:space="preserve">Files:  cpan/Pod-Simple/t/perlfaq.pod  cpan/Pod-Simple/t/perlfaqo.txt Copyright:  Copyright (c) 1997-1999 Tom Christiansen and Nathan Torkington.  All rights reserved. License: GPL-1+ or Artistic  This document  is part of the perlfaq distribution. A newer version  of it is also included in pod/perlfaq3.pod.  .  The license notice in the document is:  .   When included as an integrated part of the Standard Distribution   of Perl or of its documentation (printed or otherwise), this works is   covered under Perl's Artistic License.  For separate distributions of   all or part of this FAQ outside of that, see L&lt;perlfaq&gt;.  .   Irrespective of its distribution, all code examples here are in the public   </w:t>
      </w:r>
      <w:r>
        <w:lastRenderedPageBreak/>
        <w:t>domain.  You are permitted and encouraged to use this code and any   derivatives thereof in your own programs for fun or for profit as you   see fit.  A simple comment in the code giving credit to the FAQ would   be courteous but is not required.  .  The corresponding license in pod/perlfaq.pod is:  .   This document is available under the same terms as Perl itself. Code   examples in all the perlfaq documents are in the public domain. Use   them as you see fit (and at your own risk with no warranty from anyone).</w:t>
      </w:r>
    </w:p>
    <w:p w14:paraId="00CF0E9A" w14:textId="77777777" w:rsidR="00425AAE" w:rsidRDefault="00425AAE">
      <w:r>
        <w:t>Files: cpan/Pod-Usage/* Copyright:  Copyright (C) 1996-2000 by Bradford Appleton. All rights reserved. License: GPL-1+ or Artistic  This file is part of PodParser. PodParser is free software;  you can redistribute it and/or modify it under the same terms  as Perl itself.</w:t>
      </w:r>
    </w:p>
    <w:p w14:paraId="226FEC69" w14:textId="77777777" w:rsidR="00425AAE" w:rsidRDefault="00425AAE">
      <w:r>
        <w:t>Files: cpan/Shell/* Copyright: unknown License: GPL-1+ or Artistic  There are no copyright or license notices in this distribution. It  is assumed that the copyright and license of Perl itself applies here  as well.  .  This is supported by the README of the separate CPAN distribution at  &lt;http://search.cpan.org/~ferreira/Shell-0.72/&gt;, which states:  .   Copyright (C) 2005 by Perl 5 Porters  .   This library is free software; you can redistribute it and/or modify   it under the same terms as Perl itself.</w:t>
      </w:r>
    </w:p>
    <w:p w14:paraId="3ACD300B" w14:textId="77777777" w:rsidR="00425AAE" w:rsidRDefault="00425AAE">
      <w:r>
        <w:t>Files: cpan/Sys-Syslog/* Copyright:  Copyright (C) 1990-2012 by Larry Wall and others. License: GPL-1+ or Artistic  This program is free software; you can redistribute it and/or modify it  under the same terms as Perl itself.</w:t>
      </w:r>
    </w:p>
    <w:p w14:paraId="6CB8E84D" w14:textId="77777777" w:rsidR="00425AAE" w:rsidRDefault="00425AAE">
      <w:r>
        <w:t>Files: cpan/Sys-Syslog/fallback/syslog.h Copyright:  Copyright (c) 1982, 1986, 1988, 1993       The Regents of the University of California.  All rights reserved. License: BSD-4-clause</w:t>
      </w:r>
    </w:p>
    <w:p w14:paraId="0CB4D374" w14:textId="77777777" w:rsidR="00425AAE" w:rsidRDefault="00425AAE">
      <w:r>
        <w:t>Files: cpan/Term-ANSIColor/* Copyright:  Copyright 1996 Zenin  Copyright 1996, 1997, 1998, 2000, 2001, 2002, 2005, 2006, 2008, 2009,      2010, 2011, 2012, 2013 Russ Allbery &lt;rra@stanford.edu&gt;  Copyright 2012 Kurt Starsinic &lt;kstarsinic@gmail.com&gt; License: GPL-1+ or Artistic  This program is free software; you may redistribute it and/or modify  it under the same terms as Perl itself.  This means that you may  choose between the two licenses that Perl is released under: the GNU  GPL and the Artistic License.  Please see your Perl distribution for  the details and copies of the licenses.</w:t>
      </w:r>
    </w:p>
    <w:p w14:paraId="1020B7D3" w14:textId="77777777" w:rsidR="00425AAE" w:rsidRDefault="00425AAE">
      <w:r>
        <w:t>Files: cpan/Term-ANSIColor/t/stringify.t Copyright:  Copyright 2011 Revilo Reegiles  Copyright 2011 Russ Allbery &lt;rra@stanford.edu&gt; License: GPL-1+ or Artistic  This program is free software; you may redistribute it and/or modify it  under the same terms as Perl itself.</w:t>
      </w:r>
    </w:p>
    <w:p w14:paraId="5238D359" w14:textId="77777777" w:rsidR="00425AAE" w:rsidRDefault="00425AAE">
      <w:r>
        <w:t>Files: cpan/Term-Cap/* Copyright: unknown License: GPL-1+ or Artistic  There are no copyright or license notices included. The file  cpan/Term-Cap/Cap.pm refers to a README file, but that has apparently  been filtered out when bundling the software into the Perl core  distribution.  .  The referenced README file is available at  &lt;http://cpansearch.perl.org/src/JSTOWE/Term-Cap-1.12/README&gt;, and it  states:  .   Copyright 1995-2007 (c) perl5 porters.  .   This software is free software and can be modified and distributed under   the same terms as Perl itself.</w:t>
      </w:r>
    </w:p>
    <w:p w14:paraId="6910D1ED" w14:textId="77777777" w:rsidR="00425AAE" w:rsidRDefault="00425AAE">
      <w:r>
        <w:t>Files: cpan/Term-UI/* Copyright:  This module is copyright (c) 2005 Jos Boumans E&lt;lt&gt;kane@cpan.orgE&lt;gt&gt;.  All rights reserved. License: GPL-1+ or Artistic  This library is free software; you may redistribute and/or modify it  under the same terms as Perl itself.</w:t>
      </w:r>
    </w:p>
    <w:p w14:paraId="45524DB6" w14:textId="77777777" w:rsidR="00425AAE" w:rsidRDefault="00425AAE">
      <w:r>
        <w:lastRenderedPageBreak/>
        <w:t>Files: cpan/Test/* Copyright:  Copyright (c) 1998-2000 Joshua Nathaniel Pritikin.  Copyright (c) 2001-2002 Michael G. Schwern.  Copyright (c) 2002-2004 Sean M. Burke. License: GPL-1+ or Artistic  This package is free software and is provided as is without express  or implied warranty.  It may be used, redistributed and/or modified  under the same terms as Perl itself.</w:t>
      </w:r>
    </w:p>
    <w:p w14:paraId="017C0614" w14:textId="77777777" w:rsidR="00425AAE" w:rsidRDefault="00425AAE">
      <w:r>
        <w:t>Files: cpan/Test-Harness/* Copyright:  Copyright (c) 2007-2011, Andy Armstrong &lt;andy@hexten.net&gt;. All rights reserved. License: GPL-1+ or Artistic  This module is free software; you can redistribute it and/or  modify it under the same terms as Perl itself.</w:t>
      </w:r>
    </w:p>
    <w:p w14:paraId="0E01E145" w14:textId="77777777" w:rsidR="00425AAE" w:rsidRDefault="00425AAE">
      <w:r>
        <w:t>Files: cpan/Test-Harness/lib/TAP/Parser.pm Copyright:  Copyright 2006-2008 Curtis Ovid Poe, all rights reserved. License: GPL-1+ or Artistic  This program is free software; you can redistribute it and/or modify it  under the same terms as Perl itself.</w:t>
      </w:r>
    </w:p>
    <w:p w14:paraId="792BC9CA" w14:textId="77777777" w:rsidR="00425AAE" w:rsidRDefault="00425AAE">
      <w:r>
        <w:t>Files: cpan/Test-Harness/lib/TAP/Parser/YAMLish/Reader.pm Copyright:  Copyright 2007-2011 Andy Armstrong.  Portions copyright 2006-2008 Adam Kennedy. License: GPL-1+ or Artistic  This program is free software; you can redistribute it and/or modify it  under the same terms as Perl itself.</w:t>
      </w:r>
    </w:p>
    <w:p w14:paraId="1FE938CB" w14:textId="77777777" w:rsidR="00425AAE" w:rsidRDefault="00425AAE">
      <w:r>
        <w:t>Files: cpan/Test-Simple/* Copyright:  Copyright 2001-2008 by Michael G Schwern &lt;schwern@pobox.com&gt;. License: GPL-1+ or Artistic  This program is free software; you can redistribute it and/or  modify it under the same terms as Perl itself.</w:t>
      </w:r>
    </w:p>
    <w:p w14:paraId="51347CEA" w14:textId="77777777" w:rsidR="00425AAE" w:rsidRDefault="00425AAE">
      <w:r>
        <w:t>Files: cpan/Test-Simple/lib/Test/Builder.pm Copyright:  Copyright 2002-2008 by chromatic &lt;chromatic@wgz.org&gt; and                        Michael G Schwern E&lt;schwern@pobox.com&gt;. License: GPL-1+ or Artistic  This program is free software; you can redistribute it and/or  modify it under the same terms as Perl itself.</w:t>
      </w:r>
    </w:p>
    <w:p w14:paraId="65A90D8C" w14:textId="77777777" w:rsidR="00425AAE" w:rsidRDefault="00425AAE">
      <w:r>
        <w:t>Files: cpan/Test-Simple/lib/Test/Builder/Tester/Color.pm Copyright:  Copyright Mark Fowler &lt;mark@twoshortplanks.com&gt; 2002. License: GPL-1+ or Artistic  This program is free software; you can redistribute it  and/or modify it under the same terms as Perl itself.</w:t>
      </w:r>
    </w:p>
    <w:p w14:paraId="2179AD52" w14:textId="77777777" w:rsidR="00425AAE" w:rsidRDefault="00425AAE">
      <w:r>
        <w:t>Files: cpan/Test-Simple/lib/Test/Builder/Tester.pm Copyright:  Copyright Mark Fowler &lt;mark@twoshortplanks.com&gt; 2002, 2004.  .  Some code taken from Test::More and Test::Catch, written by by  Michael G Schwern &lt;schwern@pobox.comE&gt;.  Hence, those parts  Copyright Micheal G Schwern 2001.  Used and distributed with  permission. License: GPL-1+ or Artistic  This program is free software; you can redistribute it  and/or modify it under the same terms as Perl itself.</w:t>
      </w:r>
    </w:p>
    <w:p w14:paraId="53FAE71F" w14:textId="77777777" w:rsidR="00425AAE" w:rsidRDefault="00425AAE">
      <w:r>
        <w:t>Files: cpan/Test-Simple/lib/Test/Tutorial.pod Copyright:  Copyright 2001 by Michael G Schwern &lt;schwern@pobox.com&gt;. License: GPL-1+ or Artistic  This documentation is free; you can redistribute it and/or modify it  under the same terms as Perl itself.  .  Irrespective of its distribution, all code examples in these files  are hereby placed into the public domain.  You are permitted and  encouraged to use this code in your own programs for fun  or for profit as you see fit.  A simple comment in the code giving  credit would be courteous but is not required.</w:t>
      </w:r>
    </w:p>
    <w:p w14:paraId="5B818346" w14:textId="77777777" w:rsidR="00425AAE" w:rsidRDefault="00425AAE">
      <w:r>
        <w:t>Files: cpan/Text-Balanced/* Copyright:  Copyright 1997 - 2001 Damian Conway. All Rights Reserved.  Some (minor) parts copyright 2009 Adam Kennedy. License: GPL-1+ or Artistic  This module is free software. It may be used, redistributed and/or  modified under the same terms as Perl itself.</w:t>
      </w:r>
    </w:p>
    <w:p w14:paraId="12960DAB" w14:textId="77777777" w:rsidR="00425AAE" w:rsidRDefault="00425AAE">
      <w:r>
        <w:lastRenderedPageBreak/>
        <w:t>Files: cpan/Text-ParseWords/* Copyright: unknown License: GPL-1+ or Artistic  There are no copyright notices or license information in this distribution.  It is assumed that the software is licensed under the same terms as  Perl itself. This is supported by the Makefile.PL file of the separate  CPAN distribution at  &lt;http://cpansearch.perl.org/src/CHORNY/Text-ParseWords-3.27/Makefile.PL&gt;.</w:t>
      </w:r>
    </w:p>
    <w:p w14:paraId="2197088E" w14:textId="77777777" w:rsidR="00425AAE" w:rsidRDefault="00425AAE">
      <w:r>
        <w:t>Files: cpan/Text-Soundex/* Copyright:  (c) Copyright 1998-2007 by Mark Mielke License: TEXT-SOUNDEX</w:t>
      </w:r>
    </w:p>
    <w:p w14:paraId="3A2FE23D" w14:textId="77777777" w:rsidR="00425AAE" w:rsidRDefault="00425AAE">
      <w:r>
        <w:t>Files: cpan/Text-Tabs/* Copyright:  Copyright (C) 1996-2009 David Muir Sharnoff.  Copyright (C) 2005 Aristotle Pagaltzis  Copyright (C) 2012 Google, Inc. License: TEXT-TABS</w:t>
      </w:r>
    </w:p>
    <w:p w14:paraId="5A070FE8" w14:textId="77777777" w:rsidR="00425AAE" w:rsidRDefault="00425AAE">
      <w:r>
        <w:t>Files: cpan/Tie-File/* Copyright:  Tie::File version 0.97 is copyright (C) 2003 Mark Jason Dominus. License: GPL-2+ or Artistic  This library is free software; you may redistribute it and/or modify  it under the same terms as Perl itself.  .  These terms are your choice of any of (1) the Perl Artistic Licence,  or (2) version 2 of the GNU General Public License as published by the  Free Software Foundation, or (3) any later version of the GNU General  Public License.</w:t>
      </w:r>
    </w:p>
    <w:p w14:paraId="5BFA17A3" w14:textId="77777777" w:rsidR="00425AAE" w:rsidRDefault="00425AAE">
      <w:r>
        <w:t>Files:  cpan/Tie-RefHash/*  cpan/Win32API-File/*  dist/bignum/*  dist/ExtUtils-Install/*  dist/Math-BigInt/*  dist/Math-BigInt-FastCalc/*  dist/Math-BigRat/*  dist/Thread-Queue/* Copyright: unknown License: GPL-1+ or Artistic  This program is free software; you may redistribute it and/or modify  it under the same terms as Perl itself. Comment: These distributions include no copyright notices but have  the same explicit licensing information.</w:t>
      </w:r>
    </w:p>
    <w:p w14:paraId="2469B8AF" w14:textId="77777777" w:rsidR="00425AAE" w:rsidRDefault="00425AAE">
      <w:r>
        <w:t>Files: cpan/Time-HiRes/* Copyright:  Copyright (c) 1996-2002 Douglas E. Wegscheid.  All rights reserved.  Copyright (c) 2002-2010 Jarkko Hietaniemi.  Copyright (c) 2011, 2012 Andrew Main (Zefram) &lt;zefram@fysh.org&gt;  All rights reserved. License: GPL-1+ or Artistic  This program is free software; you can redistribute it and/or modify  it under the same terms as Perl itself.</w:t>
      </w:r>
    </w:p>
    <w:p w14:paraId="06DEDDB5" w14:textId="77777777" w:rsidR="00425AAE" w:rsidRDefault="00425AAE">
      <w:r>
        <w:t>Files: cpan/Time-Local/* Copyright:  Copyright (c) 1997-2003 Graham Barr, 2003-2007 David Rolsky.  All rights reserved. License: GPL-1+ or Artistic  This program is free software; you can redistribute it and/or modify  it under the same terms as Perl itself.</w:t>
      </w:r>
    </w:p>
    <w:p w14:paraId="2EEC0AD9" w14:textId="77777777" w:rsidR="00425AAE" w:rsidRDefault="00425AAE">
      <w:r>
        <w:t>Files: cpan/Time-Piece/* Copyright: unknown License: GPL-1+ or Artistic  This module is free software, you may distribute it under the same  terms as Perl.</w:t>
      </w:r>
    </w:p>
    <w:p w14:paraId="3068F31C" w14:textId="77777777" w:rsidR="00425AAE" w:rsidRDefault="00425AAE">
      <w:r>
        <w:t>Files: cpan/Time-Piece/Piece.xs Copyright:  strptime copied from freebsd with the following copyright:  Copyright (c) 1994 Powerdog Industries.  All rights reserved. License: GPL-1+ or Artistic, and BSD-4-clause-POWERDOG Comment:  The strptime function is licensed under the BSD-like license included  below. It is assumed that the other parts are licensed under the same  terms as the rest of the distribution.</w:t>
      </w:r>
    </w:p>
    <w:p w14:paraId="45434F90" w14:textId="77777777" w:rsidR="00425AAE" w:rsidRDefault="00425AAE">
      <w:r>
        <w:t>Files: cpan/Unicode-Collate/* Copyright:  This module is Copyright(C) 2001-2012, SADAHIRO Tomoyuki. Japan. All  rights reserved. License: GPL-1+ or Artistic  This module is free software; you can redistribute it and/or  modify it under the same terms as Perl itself.</w:t>
      </w:r>
    </w:p>
    <w:p w14:paraId="425031B6" w14:textId="77777777" w:rsidR="00425AAE" w:rsidRDefault="00425AAE">
      <w:r>
        <w:t>Files: cpan/Unicode-Collate/Collate/allkeys.txt Copyright:  Copyright (c) 2001-2012 Unicode, Inc. License: Unicode  For terms of use, see http://www.unicode.org/terms_of_use.html Comment:  See below for the full text of this license as downloaded from the above URL  on Tue, 26 Apr 2011 14:41:24 +0300.</w:t>
      </w:r>
    </w:p>
    <w:p w14:paraId="198FEA43" w14:textId="77777777" w:rsidR="00425AAE" w:rsidRDefault="00425AAE">
      <w:r>
        <w:lastRenderedPageBreak/>
        <w:t>Files: cpan/Unicode-Normalize/* Copyright:  Copyright(C) 2001-2012, SADAHIRO Tomoyuki. Japan. All rights reserved. License: GPL-1+ or Artistic  This module is free software; you can redistribute it and/or  modify it under the same terms as Perl itself.</w:t>
      </w:r>
    </w:p>
    <w:p w14:paraId="411AC955" w14:textId="77777777" w:rsidR="00425AAE" w:rsidRDefault="00425AAE">
      <w:r>
        <w:t>Files: cpan/Win32/* Copyright: unknown License: GPL-1+ or Artistic  There are no copyright notices or license information in this distribution.  It is assumed that the software is licensed under the same terms as  Perl itself. This is supported by the META.yml file of the separate  CPAN distribution at &lt;http://cpansearch.perl.org/src/JDB/Win32-0.44/META.yml&gt;</w:t>
      </w:r>
    </w:p>
    <w:p w14:paraId="3BAA962C" w14:textId="77777777" w:rsidR="00425AAE" w:rsidRDefault="00425AAE">
      <w:r>
        <w:t>Files: dist/Attribute-Handlers/* Copyright:  Copyright (c) 2001-2009, Damian Conway. All Rights Reserved. License: GPL-1+ or Artistic  This module is free software. It may be used, redistributed  and/or modified under the same terms as Perl itself.</w:t>
      </w:r>
    </w:p>
    <w:p w14:paraId="1A4FFD17" w14:textId="77777777" w:rsidR="00425AAE" w:rsidRDefault="00425AAE">
      <w:r>
        <w:t>Files:  dist/autouse/*  dist/base/*  dist/B-Lint/*  dist/constant/*  dist/Devel-SelfStubber/*  dist/Dumpvalue/*  dist/Env/*  dist/ExtUtils-Command/*  dist/ExtUtils-Manifest/*  dist/File-Checktree/*  dist/I18N-Collate/*  dist/if/*  dist/Safe/*  ext/Fcntl/*  ext/FileCache/*  ext/GDBM_File/*  ext/IPC-Open2/*  ext/IPC-Open3/*  ext/NDBM_File/*  ext/ODBM_File/*  ext/Opcode/*  ext/PerlIO-encoding/*  ext/PerlIO-scalar/*  ext/PerlIO-via/*  ext/POSIX/*  ext/re/*  ext/Socket/*  ext/Sys-Hostname/*  ext/Tie-Hash-NamedCapture/*  ext/Tie-Memoize/*  ext/VMS-DCLsym/*  ext/VMS-Stdio/* Copyright: unknown License: GPL-1+ or Artistic  There is no copyright or license information in these distributions.  It is assumed that they are licensed under the same terms as Perl itself.</w:t>
      </w:r>
    </w:p>
    <w:p w14:paraId="09AD0C70" w14:textId="77777777" w:rsidR="00425AAE" w:rsidRDefault="00425AAE">
      <w:r>
        <w:t>Files: dist/B-Deparse/* Copyright:  Copyright (c) 1998-2000, 2002, 2003, 2004, 2005, 2006 Stephen McCamant.  All rights reserved. License: GPL-1+ or Artistic  This module is free software; you can redistribute and/or modify  it under the same terms as Perl itself.</w:t>
      </w:r>
    </w:p>
    <w:p w14:paraId="4EC2D730" w14:textId="77777777" w:rsidR="00425AAE" w:rsidRDefault="00425AAE">
      <w:r>
        <w:t>Files: dist/Carp/* Copyright:  Copyright (c) 1994-2012 Larry Wall  Copyright (c) 2011, 2012 Andrew Main (Zefram) &lt;zefram@fysh.org&gt; License: GPL-1+ or Artistic  This module is free software. It may be used, redistributed  and/or modified under the same terms as Perl itself.</w:t>
      </w:r>
    </w:p>
    <w:p w14:paraId="23C6369D" w14:textId="77777777" w:rsidR="00425AAE" w:rsidRDefault="00425AAE">
      <w:r>
        <w:t>Files: dist/Cwd/* Copyright:  Copyright (c) 2004 by the Perl 5 Porters.  All rights reserved. License: GPL-1+ or Artistic  This program is free software; you can redistribute it and/or modify  it under the same terms as Perl itself.</w:t>
      </w:r>
    </w:p>
    <w:p w14:paraId="0629E747" w14:textId="77777777" w:rsidR="00425AAE" w:rsidRDefault="00425AAE">
      <w:r>
        <w:t>Files: dist/Cwd/Cwd.xs Copyright:  Copyright (c) 2004 by the Perl 5 Porters.  All rights reserved.  Copyright (c) 2003 Constantin S. Svintsoff &lt;kostik@iclub.nsu.ru&gt; License: GPL-1+ or Artistic, and BSD-3-clause-GENERIC Comment:  The main license applies to most of the code:  .   This program is free software; you can redistribute it and/or modify   it under the same terms as Perl itself.  .  but portions of it have been taken from a BSD variant and are licensed  under the terms of the BSD-3-clause-GENERIC license included in this file.  .  dist/Cwd/Cwd.pm states:  .   Portions of the C code in this library are copyright (c) 1994 by the   Regents of the University of California.  All rights reserved.  The   license on this code is compatible with the licensing of the rest of   the distribution - please see the source code in F&lt;Cwd.xs&gt; for the   details.  .  but, as discussed in   http://rt.cpan.org/Public/Bug/Display.html?id=64116  this is outdated and dist/Cwd/Cwd.xs itself contains the correct  information.</w:t>
      </w:r>
    </w:p>
    <w:p w14:paraId="109A31CA" w14:textId="77777777" w:rsidR="00425AAE" w:rsidRDefault="00425AAE">
      <w:r>
        <w:lastRenderedPageBreak/>
        <w:t>Files: dist/Data-Dumper/* Copyright:  Copyright (c) 1996-98 Gurusamy Sarathy. All rights reserved. License: GPL-1+ or Artistic  This program is free software; you can redistribute it and/or  modify it under the same terms as Perl itself.</w:t>
      </w:r>
    </w:p>
    <w:p w14:paraId="0674BF32" w14:textId="77777777" w:rsidR="00425AAE" w:rsidRDefault="00425AAE">
      <w:r>
        <w:t>Files: dist/ExtUtils-CBuilder/* Copyright:  Copyright (c) 2003-2005 Ken Williams.  All rights reserved.  Copyright (c) 2012 Ken Williams.  All rights reserved. License: GPL-1+ or Artistic  This library is free software; you can redistribute it and/or  modify it under the same terms as Perl itself.</w:t>
      </w:r>
    </w:p>
    <w:p w14:paraId="47D7861B" w14:textId="77777777" w:rsidR="00425AAE" w:rsidRDefault="00425AAE">
      <w:r>
        <w:t>Files: dist/ExtUtils-ParseXS/* Copyright:  Copyright 2002-2012 by Ken Williams, David Golden and other contributors.  All rights reserved. License: GPL-1+ or Artistic  This library is free software; you can redistribute it and/or  modify it under the same terms as Perl itself.  .  Based on the ExtUtils::xsubpp code by Larry Wall and the Perl 5  Porters, which was released under the same license terms.</w:t>
      </w:r>
    </w:p>
    <w:p w14:paraId="32408257" w14:textId="77777777" w:rsidR="00425AAE" w:rsidRDefault="00425AAE">
      <w:r>
        <w:t>Files: dist/Filter-Simple/* Copyright:  Copyright (c) 2000-2008, Damian Conway. All Rights Reserved. License: GPL-1+ or Artistic  This module is free software. It may be used, redistributed  and/or modified under the same terms as Perl itself.</w:t>
      </w:r>
    </w:p>
    <w:p w14:paraId="6FD516D9" w14:textId="77777777" w:rsidR="00425AAE" w:rsidRDefault="00425AAE">
      <w:r>
        <w:t>Files: dist/I18N-LangTags/* Copyright:  Copyright 1998+, Sean M. Burke &lt;sburke@cpan.org&gt;, all rights  reserved. License: GPL-1+ or Artistic  This library is free software; you can redistribute it and/or modify  it under the same terms as Perl itself.</w:t>
      </w:r>
    </w:p>
    <w:p w14:paraId="5CDA7B77" w14:textId="77777777" w:rsidR="00425AAE" w:rsidRDefault="00425AAE">
      <w:r>
        <w:t>Files: dist/I18N-LangTags/lib/I18N/LangTags/List.pm Copyright:  Copyright (c) 2001+ Sean M. Burke. All rights reserved. License: GPL-1+ or Artistic  You can redistribute and/or modify this document under the same terms  as Perl itself.</w:t>
      </w:r>
    </w:p>
    <w:p w14:paraId="44BF6F27" w14:textId="77777777" w:rsidR="00425AAE" w:rsidRDefault="00425AAE">
      <w:r>
        <w:t>Files: dist/IO/* Copyright:  Copyright (c) 1996-2003 Graham Barr &lt;gbarr@pobox.com&gt;. All rights reserved. License: GPL-1+ or Artistic  This program is free software; you can redistribute it and/or  modify it under the same terms as Perl itself.</w:t>
      </w:r>
    </w:p>
    <w:p w14:paraId="7F180CB9" w14:textId="77777777" w:rsidR="00425AAE" w:rsidRDefault="00425AAE">
      <w:r>
        <w:t>Files: dist/IO/lib/IO/Socket.pm Copyright:  Copyright (c) 1997-8 Graham Barr &lt;gbarr@pobox.com&gt;. All rights reserved.  Copyright 2001, Lincoln Stein &lt;lstein@cshl.org&gt;. License: GPL-1+ or Artistic  This program is free software; you can redistribute it and/or  modify it under the same terms as Perl itself.  .  The atmark() implementation: Copyright 2001, Lincoln Stein &lt;lstein@cshl.org&gt;.  This module is distributed under the same terms as Perl itself.  Feel free to use, modify and redistribute it as long as you retain  the correct attribution.</w:t>
      </w:r>
    </w:p>
    <w:p w14:paraId="58AD0214" w14:textId="77777777" w:rsidR="00425AAE" w:rsidRDefault="00425AAE">
      <w:r>
        <w:t>Files: dist/lib/* Copyright: as above for 'Files: *' License: GPL-1+ or Artistic  This package has the same copyright and license as the perl core.</w:t>
      </w:r>
    </w:p>
    <w:p w14:paraId="00359043" w14:textId="77777777" w:rsidR="00425AAE" w:rsidRDefault="00425AAE">
      <w:r>
        <w:t>Files: dist/Locale-Maketext/* Copyright:  Copyright 1999-2004, Sean M. Burke &lt;sburke@cpan.org&gt;, all rights reserved. License: GPL-1+ or Artistic  This program is free software; you can redistribute it and/or modify  it under the same terms as Perl itself.</w:t>
      </w:r>
    </w:p>
    <w:p w14:paraId="21EC0966" w14:textId="77777777" w:rsidR="00425AAE" w:rsidRDefault="00425AAE">
      <w:r>
        <w:t>Files: dist/Locale-Maketext/lib/Locale/Maketext/TPJ13.pod Copyright: 1999 The Perl Journal. License: GPL-1+ or Artistic  This document may be distributed under the same terms as Perl itself.</w:t>
      </w:r>
    </w:p>
    <w:p w14:paraId="7731443A" w14:textId="77777777" w:rsidR="00425AAE" w:rsidRDefault="00425AAE">
      <w:r>
        <w:t>Files: dist/Module-CoreList/* Copyright:  Copyright (C) 2002-2009 Richard Clamp.  All Rights Reserved. License: GPL-1+ or Artistic  This program is free software; you may redistribute it and/or modify  it under the same terms as Perl itself.</w:t>
      </w:r>
    </w:p>
    <w:p w14:paraId="381359CF" w14:textId="77777777" w:rsidR="00425AAE" w:rsidRDefault="00425AAE">
      <w:r>
        <w:lastRenderedPageBreak/>
        <w:t>Files: dist/Module-CoreList/corelist Copyright:  Copyright (c) 2002-2007 by D.H. aka PodMaster License: GPL-1+ or Artistic  This program is distributed under the same terms as perl itself.</w:t>
      </w:r>
    </w:p>
    <w:p w14:paraId="59693409" w14:textId="77777777" w:rsidR="00425AAE" w:rsidRDefault="00425AAE">
      <w:r>
        <w:t>Files: dist/Module-CoreList/lib/Module/CoreList/Utils.pm Copyright:  Copyright (C) 2013 Chris Williams.  All Rights Reserved. License: GPL-1+ or Artistic  This module is free software; you can redistribute it and/or modify it  under the same terms as Perl itself.</w:t>
      </w:r>
    </w:p>
    <w:p w14:paraId="33FE354E" w14:textId="77777777" w:rsidR="00425AAE" w:rsidRDefault="00425AAE">
      <w:r>
        <w:t>Files: dist/Net-Ping/* Copyright:  Copyright (c) 2002-2003, Rob Brown.  All rights reserved.  Copyright (c) 2001, Colin McMillen.  All rights reserved. License: GPL-1+ or Artistic  This program is free software; you may redistribute it and/or  modify it under the same terms as Perl itself.</w:t>
      </w:r>
    </w:p>
    <w:p w14:paraId="3A4FCABA" w14:textId="77777777" w:rsidR="00425AAE" w:rsidRDefault="00425AAE">
      <w:r>
        <w:t>Files: dist/Pod-Perldoc/* Copyright:  Copyright (c) 2002-2007 Sean M. Burke.  Copyright (c) 2011 Mark Allen.  All rights reserved.  Copyright (c) 2011 brian d foy. All rights reserved.  Copyright (c) 2011 Mark Allen. License: GPL-1+ or Artistic  This library is free software; you can redistribute it and/or modify it  under the same terms as Perl itself.</w:t>
      </w:r>
    </w:p>
    <w:p w14:paraId="22210FCC" w14:textId="77777777" w:rsidR="00425AAE" w:rsidRDefault="00425AAE">
      <w:r>
        <w:t>Files: dist/Storable/* Copyright:  Copyright (c) 1995-2000, Raphael Manfredi  Copyright (c) 2001-2004, Larry Wall License: GPL-1+ or Artistic  This program is free software; you can redistribute it and/or modify  it under the same terms as Perl 5 itself.</w:t>
      </w:r>
    </w:p>
    <w:p w14:paraId="6967D0DC" w14:textId="77777777" w:rsidR="00425AAE" w:rsidRDefault="00425AAE">
      <w:r>
        <w:t>Files: dist/Storable/t/forgive.t Copyright:  Copyright (c) 1995-2000, Raphael Manfredi  (C) Copyright 1997, Universitat Dortmund, all rights reserved. License: GPL-1+ or Artistic  You may redistribute only under the same terms as Perl 5, as specified  in the README file that comes with the distribution.</w:t>
      </w:r>
    </w:p>
    <w:p w14:paraId="4EC47A43" w14:textId="77777777" w:rsidR="00425AAE" w:rsidRDefault="00425AAE">
      <w:r>
        <w:t>Files:  dist/Storable/t/attach_errors.t  dist/Storable/t/attach_singleton.t  dist/Storable/t/circular_hook.t Copyright:  Copyright 2005, Adam Kennedy. License: GPL-1+ or Artistic  You may redistribute only under the same terms as Perl 5, as specified  in the README file that comes with the distribution.</w:t>
      </w:r>
    </w:p>
    <w:p w14:paraId="62933D38" w14:textId="77777777" w:rsidR="00425AAE" w:rsidRDefault="00425AAE">
      <w:r>
        <w:t>Files:  dist/Storable/t/code.t  dist/Storable/t/sig_die.t Copyright:  Copyright (c) 2002 Slaven Rezic License: GPL-1+ or Artistic  You may redistribute only under the same terms as Perl 5, as specified  in the README file that comes with the distribution.</w:t>
      </w:r>
    </w:p>
    <w:p w14:paraId="45A0883A" w14:textId="77777777" w:rsidR="00425AAE" w:rsidRDefault="00425AAE">
      <w:r>
        <w:t>Files: dist/threads/* Copyright: unknown License: GPL-1+ or Artistic  threads is released under the same license as Perl.</w:t>
      </w:r>
    </w:p>
    <w:p w14:paraId="3A96EEB7" w14:textId="77777777" w:rsidR="00425AAE" w:rsidRDefault="00425AAE">
      <w:r>
        <w:t>Files: dist/threads-shared/* Copyright: unknown License: GPL-1+ or Artistic  threads::shared is released under the same license as Perl.</w:t>
      </w:r>
    </w:p>
    <w:p w14:paraId="4B50AD8F" w14:textId="77777777" w:rsidR="00425AAE" w:rsidRDefault="00425AAE">
      <w:r>
        <w:t>Files: dist/threads-shared/shared.xs Copyright:  Copyright (c) 2001-2002, 2006 Larry Wall License: GPL-1+ or Artistic  You may distribute under the terms of either the GNU General Public  License or the Artistic License, as specified in the README file.</w:t>
      </w:r>
    </w:p>
    <w:p w14:paraId="711F20EF" w14:textId="77777777" w:rsidR="00425AAE" w:rsidRDefault="00425AAE">
      <w:r>
        <w:t>Files: dist/XSLoader/* Copyright:  Copyright (C) 1990-2011 by Larry Wall and others. License: GPL-1+ or Artistic  This program is free software; you can redistribute it and/or modify  it under the same terms as Perl itself.</w:t>
      </w:r>
    </w:p>
    <w:p w14:paraId="523F76CC" w14:textId="77777777" w:rsidR="00425AAE" w:rsidRDefault="00425AAE">
      <w:r>
        <w:t>Files: ext/attributes/* Copyright:  Copyright (C) 1999, 2000, 2001, 2002, 2003, 2004, 2005, 2006, 2007, 2008  by Larry Wall and others License: GPL-1+ or Artistic  You may distribute under the terms of either the GNU General Public  License or the Artistic License, as specified in the README file.</w:t>
      </w:r>
    </w:p>
    <w:p w14:paraId="67BD4141" w14:textId="77777777" w:rsidR="00425AAE" w:rsidRDefault="00425AAE">
      <w:r>
        <w:t>Files: ext/B/* Copyright:  Copyright (c) 1996, 1997, 1998 Malcolm Beattie License: GPL-1+ or Artistic  You may distribute under the terms of either the GNU General Public  License or the Artistic License, as specified in the README file.</w:t>
      </w:r>
    </w:p>
    <w:p w14:paraId="627D4FF3" w14:textId="77777777" w:rsidR="00425AAE" w:rsidRDefault="00425AAE">
      <w:r>
        <w:lastRenderedPageBreak/>
        <w:t>Files: ext/B/B/Concise.pm Copyright:  Copyright (C) 2000-2003 Stephen McCamant. All rights reserved. License: GPL-1+ or Artistic  This program is free software; you can redistribute and/or modify it  under the same terms as Perl itself.</w:t>
      </w:r>
    </w:p>
    <w:p w14:paraId="7C710859" w14:textId="77777777" w:rsidR="00425AAE" w:rsidRDefault="00425AAE">
      <w:r>
        <w:t>Files: ext/Devel-Peek/* Copyright:  Copyright (c) 1995-98 Ilya Zakharevich. All rights reserved. License: GPL-1+ or Artistic  This program is free software; you can redistribute it and/or  modify it under the same terms as Perl itself.</w:t>
      </w:r>
    </w:p>
    <w:p w14:paraId="175A2DD4" w14:textId="77777777" w:rsidR="00425AAE" w:rsidRDefault="00425AAE">
      <w:r>
        <w:t>Files: ext/DynaLoader/* Copyright: unknown License: GPL-1+ or Artistic  There is no license information included that clearly applies to the  whole of this distribution. It is assumed that it is licensed under  the same terms as Perl itself.</w:t>
      </w:r>
    </w:p>
    <w:p w14:paraId="799CDC47" w14:textId="77777777" w:rsidR="00425AAE" w:rsidRDefault="00425AAE">
      <w:r>
        <w:t>Files: ext/DynaLoader/dl_aix.xs Copyright:  This is an unpublished work copyright (c) 1992 Helios Software GmbH  3000 Hannover 1, Germany License: GPL-1+ or Artistic  It is assumed that this file is licensed under the same terms as Perl itself.</w:t>
      </w:r>
    </w:p>
    <w:p w14:paraId="11BB8DD3" w14:textId="77777777" w:rsidR="00425AAE" w:rsidRDefault="00425AAE">
      <w:r>
        <w:t>Files: ext/DynaLoader/dl_dld.xs Copyright:  based upon the file dl.c, which is Copyright (c) 1994, Larry Wall License: GPL-1+ or Artistic  You may distribute under the terms of either the GNU General Public  License or the Artistic License, as specified in the README file.</w:t>
      </w:r>
    </w:p>
    <w:p w14:paraId="633C9F35" w14:textId="77777777" w:rsidR="00425AAE" w:rsidRDefault="00425AAE">
      <w:r>
        <w:t>Files: ext/DynaLoader/dl_symbian.xs Copyright: 2004, Nokia License: GPL-1+ or Artistic  The license in the file is specified as  .   License:     Artistic/GPL</w:t>
      </w:r>
    </w:p>
    <w:p w14:paraId="27B4A001" w14:textId="77777777" w:rsidR="00425AAE" w:rsidRDefault="00425AAE">
      <w:r>
        <w:t>Files: ext/Errno/* Copyright:  Copyright (c) 1997-8 Graham Barr. All rights reserved. License: GPL-1+ or Artistic  This program is free software; you can redistribute it and/or modify  it under the same terms as Perl itself.</w:t>
      </w:r>
    </w:p>
    <w:p w14:paraId="576B017B" w14:textId="77777777" w:rsidR="00425AAE" w:rsidRDefault="00425AAE">
      <w:r>
        <w:t>Files: ext/File-Glob/* Copyright: unknown License: Artistic  The Perl interface was written by Nathan Torkington &lt;gnat@frii.com&gt;,  and is released under the artistic license.  Further modifications  were made by Greg Bacon &lt;gbacon@cs.uah.edu&gt;, Gurusamy Sarathy  &lt;gsar@activestate.com&gt;, and Thomas Wegner &lt;wegner_thomas@yahoo.com&gt;.</w:t>
      </w:r>
    </w:p>
    <w:p w14:paraId="3F24B196" w14:textId="77777777" w:rsidR="00425AAE" w:rsidRDefault="00425AAE">
      <w:r>
        <w:t>Files:  ext/File-Glob/bsd_glob.c  ext/File-Glob/bsd_glob.h Copyright:  Copyright (c) 1989, 1993  The Regents of the University of California.  All rights reserved.  .  This code is derived from software contributed to Berkeley by  Guido van Rossum. License: BSD-3-clause</w:t>
      </w:r>
    </w:p>
    <w:p w14:paraId="7DBDA287" w14:textId="77777777" w:rsidR="00425AAE" w:rsidRDefault="00425AAE">
      <w:r>
        <w:t>Files: ext/Hash-Util/* Copyright: unknown License: GPL-1+ or Artistic  There is no license information in this distribution.  It is assumed that it is licensed under the same terms as Perl itself.</w:t>
      </w:r>
    </w:p>
    <w:p w14:paraId="6F11097B" w14:textId="77777777" w:rsidR="00425AAE" w:rsidRDefault="00425AAE">
      <w:r>
        <w:t>Files: ext/Hash-Util/lib/Hash/Util.pm Copyright:  hv_store() is from Array::RefElem, Copyright 2000 Gisle Aas. License: GPL-1+ or Artistic  As above, it is assumed that this file is licensed under the same terms  as Perl itself. Comment:  The copyright and license information of Array::RefElem, as fetched from  &lt;http://cpansearch.perl.org/src/GAAS/Array-RefElem-1.00/README&gt;, is as  follows:  .   Copyright 2000 Gisle Aas &lt;gisle@aas.no&gt;  .   This library is free software; you can redistribute it and/or   modify it under the same terms as Perl itself.</w:t>
      </w:r>
    </w:p>
    <w:p w14:paraId="7BA59802" w14:textId="77777777" w:rsidR="00425AAE" w:rsidRDefault="00425AAE">
      <w:r>
        <w:t>Files: ext/Hash-Util-FieldHash/* Copyright:  Copyright (C) 2006-2007 by (Anno Siegel) License: GPL-1+ or Artistic  This library is free software; you can redistribute it and/or modify  it under the same terms as Perl itself, either Perl version 5.8.7 or,  at your option, any later version of Perl 5 you may have available.</w:t>
      </w:r>
    </w:p>
    <w:p w14:paraId="1AC58D53" w14:textId="77777777" w:rsidR="00425AAE" w:rsidRDefault="00425AAE">
      <w:r>
        <w:lastRenderedPageBreak/>
        <w:t>Files: ext/I18N-Langinfo/* Copyright:  Copyright 2001 by Jarkko Hietaniemi License: GPL-1+ or Artistic  This library is free software; you can redistribute it and/or modify  it under the same terms as Perl itself.</w:t>
      </w:r>
    </w:p>
    <w:p w14:paraId="27CB61BA" w14:textId="77777777" w:rsidR="00425AAE" w:rsidRDefault="00425AAE">
      <w:r>
        <w:t>Files: ext/mro/* Copyright:  Copyright (c) 2007 Brandon L Black  Copyright (c) 2008,2009 Larry Wall and others License: GPL-1+ or Artistic  You may distribute under the terms of either the GNU General Public  License or the Artistic License, as specified in the README file.</w:t>
      </w:r>
    </w:p>
    <w:p w14:paraId="4070D55E" w14:textId="77777777" w:rsidR="00425AAE" w:rsidRDefault="00425AAE">
      <w:r>
        <w:t>Files: ext/Pod-Html/* Copyright: unknown License: Artistic  This program is distributed under the Artistic License.</w:t>
      </w:r>
    </w:p>
    <w:p w14:paraId="43B644D9" w14:textId="77777777" w:rsidR="00425AAE" w:rsidRDefault="00425AAE">
      <w:r>
        <w:t>Files: ext/SDBM_File/* Copyright: unknown License: GPL-1+ or Artistic  There is no copyright or license information in this distribution.  It is assumed that it is licensed under the same terms as Perl itself.</w:t>
      </w:r>
    </w:p>
    <w:p w14:paraId="427C2088" w14:textId="77777777" w:rsidR="00425AAE" w:rsidRDefault="00425AAE">
      <w:r>
        <w:t>Files: ext/SDBM_File/sdbm/* Copyright: none License: SDBM-PUBLIC-DOMAIN</w:t>
      </w:r>
    </w:p>
    <w:p w14:paraId="2EF8EA3B" w14:textId="77777777" w:rsidR="00425AAE" w:rsidRDefault="00425AAE">
      <w:r>
        <w:t>Files: ext/Win32CORE/* Copyright:  Copyright (C) 2007 by Larry Wall and others License: GPL-1+ or Artistic  You may distribute under the terms of either the GNU General Public  License or the Artistic License, as specified in the README file.</w:t>
      </w:r>
    </w:p>
    <w:p w14:paraId="1E3EB7B2" w14:textId="77777777" w:rsidR="00425AAE" w:rsidRDefault="00425AAE">
      <w:r>
        <w:t>Files: ext/XS-APItest/* Copyright:  Copyright (C) 2002,2004 Tim Jenness, Christian Soeller, Hugo van der Sanden.  All Rights Reserved.  .  Copyright (C) 2009 Andrew Main (Zefram) &lt;zefram@fysh.org&gt; License: GPL-1+ or Artistic  This library is free software; you can redistribute it and/or modify  it under the same terms as Perl itself.</w:t>
      </w:r>
    </w:p>
    <w:p w14:paraId="6719EE78" w14:textId="77777777" w:rsidR="00425AAE" w:rsidRDefault="00425AAE">
      <w:r>
        <w:t>Files: ext/XS-Typemap/* Copyright:  Copyright (C) 2001 Tim Jenness All Rights Reserved. License: GPL-1+ or Artistic  This program is free software; you can redistribute it and/or modify  it under the same terms as Perl itself.</w:t>
      </w:r>
    </w:p>
    <w:p w14:paraId="68DE6462" w14:textId="77777777" w:rsidR="00425AAE" w:rsidRDefault="00425AAE">
      <w:r>
        <w:t>Files:  pod/perldebtut.pod  pod/perlperf.pod Copyright:  Richard Foley &lt;richard.foley@rfi.net&gt; Copyright (c) 2000 License: GPL-1+ or Artistic  These files are a part of Perl itself, licensed as above.</w:t>
      </w:r>
    </w:p>
    <w:p w14:paraId="36BDE7EE" w14:textId="77777777" w:rsidR="00425AAE" w:rsidRDefault="00425AAE">
      <w:r>
        <w:t>Files: pod/perlembed.pod Copyright:  Copyright (C) 1995, 1996, 1997, 1998 Doug MacEachern and Jon Orwant.  All  Rights Reserved. License: GPL-1+ or Artistic  This document may be distributed under the same terms as Perl itself.</w:t>
      </w:r>
    </w:p>
    <w:p w14:paraId="2E77779E" w14:textId="77777777" w:rsidR="00425AAE" w:rsidRDefault="00425AAE">
      <w:r>
        <w:t>Files: pod/perlexperiment.pod Copyright:  Copyright 2010, brian d foy &lt;brian.d.foy@gmail.com&gt; License: GPL-1+ or Artistic  You can use and redistribute this document under the same terms as Perl  itself.</w:t>
      </w:r>
    </w:p>
    <w:p w14:paraId="3834C04A" w14:textId="77777777" w:rsidR="00425AAE" w:rsidRDefault="00425AAE">
      <w:r>
        <w:t>Files:  pod/perlfaq*.pod  pod/perlopentut.pod  pod/perltooc.pod Copyright:  Copyright (c) 1997-2010 Tom Christiansen, Nathan Torkington, and  other authors as noted. All rights reserved. License: GPL-1+ or Artistic  This documentation is free; you can redistribute it and/or modify it  under the same terms as Perl itself.  .  Irrespective of its distribution, all code examples here are in the public  domain. You are permitted and encouraged to use this code and any  derivatives thereof in your own programs for fun or for profit as you  see fit. A simple comment in the code giving credit to the FAQ would  be courteous but is not required.</w:t>
      </w:r>
    </w:p>
    <w:p w14:paraId="5AC1B331" w14:textId="77777777" w:rsidR="00425AAE" w:rsidRDefault="00425AAE">
      <w:r>
        <w:t xml:space="preserve">Files: pod/perlfaq.pod Copyright:  Tom Christiansen wrote the original version of this document.  brian d foy &lt;bdfoy@cpan.org&gt; wrote this version. See the  individual perlfaq documents for additional copyright information. License: GPL-1+ or Artistic  This document is available under the same terms as Perl itself. Code  examples in all the </w:t>
      </w:r>
      <w:r>
        <w:lastRenderedPageBreak/>
        <w:t>perlfaq documents are in the public domain. Use  them as you see fit (and at your own risk with no warranty from anyone).</w:t>
      </w:r>
    </w:p>
    <w:p w14:paraId="5404569C" w14:textId="77777777" w:rsidR="00425AAE" w:rsidRDefault="00425AAE">
      <w:r>
        <w:t>Files:  pod/perlfilter.pod  pod/perlthrtut.pod Copyright:  copyright 1998 The Perl Journal License: GPL-1+ or Artistic  This document may be distributed under the same terms as Perl itself.</w:t>
      </w:r>
    </w:p>
    <w:p w14:paraId="457B8985" w14:textId="77777777" w:rsidR="00425AAE" w:rsidRDefault="00425AAE">
      <w:r>
        <w:t>Files: pod/perlglossary.pod Copyright:  Based on the Glossary of I&lt;Programming Perl&gt;, Fourth Edition,  by Tom Christiansen, brian d foy, Larry Wall, &amp; Jon Orwant.  Copyright (c) 2000, 1996, 1991, 2012 O'Reilly Media, Inc. License: GPL-1+ or Artistic  This document may be distributed under the same terms as Perl itself.</w:t>
      </w:r>
    </w:p>
    <w:p w14:paraId="2F578DE8" w14:textId="77777777" w:rsidR="00425AAE" w:rsidRDefault="00425AAE">
      <w:r>
        <w:t>Files: pod/perlmodinstall.pod Copyright:  Copyright (C) 1998, 2002, 2003 Jon Orwant.  All Rights Reserved. License: GPL-1+ or Artistic  This document may be distributed under the same terms as Perl itself.</w:t>
      </w:r>
    </w:p>
    <w:p w14:paraId="4CEBC7E9" w14:textId="77777777" w:rsidR="00425AAE" w:rsidRDefault="00425AAE">
      <w:r>
        <w:t>Files:  pod/perlopentut.pod  pod/perltooc.pod  pod/perltoot.pod Copyright:  Copyright 1997-1999 Tom Christiansen. License: GPL-1+ or Artistic  This documentation is free; you can redistribute it and/or modify it  under the same terms as Perl itself.  .  Irrespective of its distribution, all code examples in these files are  hereby placed into the public domain.  You are permitted and  encouraged to use this code in your own programs for fun or for profit  as you see fit.  A simple comment in the code giving credit would be  courteous but is not required.</w:t>
      </w:r>
    </w:p>
    <w:p w14:paraId="0C610C31" w14:textId="77777777" w:rsidR="00425AAE" w:rsidRDefault="00425AAE">
      <w:r>
        <w:t>Files: pod/perlpodstyle.pod Copyright:  Copyright 1999, 2000, 2001, 2004, 2006, 2008, 2010 Russ Allbery  &lt;rra@stanford.edu&gt;. License: GPL-1+ or Artistic  This documentation is free software; you may redistribute it and/or modify  it under the same terms as Perl itself.</w:t>
      </w:r>
    </w:p>
    <w:p w14:paraId="021D5F6A" w14:textId="77777777" w:rsidR="00425AAE" w:rsidRDefault="00425AAE">
      <w:r>
        <w:t>Files: pod/perlreapi.pod Copyright:  Copyright 2006 Yves Orton and 2007 Ã†var ArnfjÃ¶rÃ° Bjarmason. License: GPL-1+ or Artistic  This program is free software; you can redistribute it and/or modify it under  the same terms as Perl itself.</w:t>
      </w:r>
    </w:p>
    <w:p w14:paraId="3BE20E0B" w14:textId="77777777" w:rsidR="00425AAE" w:rsidRDefault="00425AAE">
      <w:r>
        <w:t>Files: pod/perlreftut.pod Copyright:  Copyright 1998 The Perl Journal. License: GPL-1+ or Artistic  This documentation is free; you can redistribute it and/or modify it  under the same terms as Perl itself.  .  Irrespective of its distribution, all code examples in these files are  hereby placed into the public domain.  You are permitted and  encouraged to use this code in your own programs for fun or for profit  as you see fit.  A simple comment in the code giving credit would be  courteous but is not required.</w:t>
      </w:r>
    </w:p>
    <w:p w14:paraId="6A41A01A" w14:textId="77777777" w:rsidR="00425AAE" w:rsidRDefault="00425AAE">
      <w:r>
        <w:t>Files:  pod/perlrequick.pod  pod/perlretut.pod Copyright:  Copyright (c) 2000 Mark Kvale  All rights reserved. License: GPL-1+ or Artistic  This document may be distributed under the same terms as Perl itself.</w:t>
      </w:r>
    </w:p>
    <w:p w14:paraId="72A7E9B2" w14:textId="77777777" w:rsidR="00425AAE" w:rsidRDefault="00425AAE">
      <w:r>
        <w:t>Files: pod/perluniintro.pod Copyright:  Copyright 2001-2011 Jarkko Hietaniemi &lt;jhi@iki.fi&gt; License: GPL-1+ or Artistic  This document may be distributed under the same terms as Perl itself.</w:t>
      </w:r>
    </w:p>
    <w:p w14:paraId="2EBD5337" w14:textId="77777777" w:rsidR="00425AAE" w:rsidRDefault="00425AAE">
      <w:r>
        <w:t>Files:  Copying  pod/perlgpl.pod Copyright:   Copyright (C) 1989 Free Software Foundation, Inc.                  51 Franklin St, Fifth Floor, Boston, MA  02110-1301  USA License: DONT-CHANGE-THE-GPL</w:t>
      </w:r>
    </w:p>
    <w:p w14:paraId="302E4112" w14:textId="77777777" w:rsidR="00425AAE" w:rsidRDefault="00425AAE">
      <w:r>
        <w:t>Files: t/io/shm.t Copyright:  Copyright (C) 1999, Graham Barr &lt;gbarr@pobox.com&gt;.  Copyright (C) 2007-2010, Marcus Holland-Moritz &lt;mhx@cpan.org&gt;. License: GPL-1+ or Artistic  This program is free software; you can redistribute it and/or  modify it under the same terms as Perl itself.</w:t>
      </w:r>
    </w:p>
    <w:p w14:paraId="79830C14" w14:textId="77777777" w:rsidR="00425AAE" w:rsidRDefault="00425AAE">
      <w:r>
        <w:lastRenderedPageBreak/>
        <w:t>Files: debian/* Copyright:  Portions of the Debian packaging are   Copyright 2008-2011 Niko Tyni &lt;ntyni@debian.org&gt;   Copyright 2011 Dominic Hargreaves &lt;dom@earth.li&gt;  The other people listed in debian/changelog are most probably  copyright holders too, but they have not included explicit copyright  or licensing information. License: GPL-1+ or Artistic  The portions by Niko Tyni and Dominic Hargreaves may be redistributed  and/or modified under the same terms as Perl itself. It is assumed that  other contributors have placed their contributions under a compatible  license.</w:t>
      </w:r>
    </w:p>
    <w:p w14:paraId="3373527A" w14:textId="77777777" w:rsidR="00425AAE" w:rsidRDefault="00425AAE">
      <w:r>
        <w:t>License: LGPL-2.1  On Debian GNU/Linux systems, the complete text of the LGPL 2.1  license can be found in `/usr/share/common-licenses/LGPL-2.1'.</w:t>
      </w:r>
    </w:p>
    <w:p w14:paraId="6A2FEBDB" w14:textId="77777777" w:rsidR="00425AAE" w:rsidRDefault="00425AAE">
      <w:r>
        <w:t>License: GPL-1+  On Debian GNU/Linux systems, the complete text of the GNU General  Public License can be found in `/usr/share/common-licenses/GPL-1'.</w:t>
      </w:r>
    </w:p>
    <w:p w14:paraId="4B783315" w14:textId="77777777" w:rsidR="00425AAE" w:rsidRDefault="00425AAE">
      <w:r>
        <w:t>License: Artistic  On Debian GNU/Linux systems, the complete text of the  Artistic Licence can be found in `/usr/share/common-licenses/Artistic'.</w:t>
      </w:r>
    </w:p>
    <w:p w14:paraId="5D4C9680" w14:textId="77777777" w:rsidR="00425AAE" w:rsidRDefault="00425AAE">
      <w:r>
        <w:t xml:space="preserve">License: Artistic-2  Copyright (c) 2000-2006, The Perl Foundation.  .  Everyone is permitted to copy and distribute verbatim copies of this  license document, but changing it is not allowed.  .  </w:t>
      </w:r>
      <w:r w:rsidRPr="00CE7DF1">
        <w:t>Preamble</w:t>
      </w:r>
      <w:r>
        <w:t xml:space="preserve">  .  This license establishes the terms under which a given free software  Package may be copied, modified, distributed, and/or redistributed.  The intent is that the Copyright Holder maintains some artistic  control over the development of that Package while still keeping the  Package available as open source and free software.  .  You are always permitted to make arrangements wholly outside of this  license directly with the Copyright Holder of a given Package. If the  terms of this license do not permit the full use that you propose to  make of the Package, you should contact the Copyright Holder and seek  a different licensing arrangement.  .  Definitions  .  Copyright Holder means the individual(s) or organization(s) named in  the copyright notice for the entire Package.  .  Contributor means any party that has contributed code or other  material to the Package, in accordance with the Copyright Holder's  procedures.  .  You and your means any person who would like to copy, distribute,  or modify the Package.  .  Package means the collection of files distributed by the Copyright  Holder, and derivatives of that collection and/or of those files. A  given Package may consist of either the Standard Version, or a  Modified Version.  .  Distribute means providing a copy of the Package or making it  accessible to anyone else, or in the case of a company or  organization, to others outside of your company or organization.  .  Distributor Fee means any fee that you charge for Distributing this  Package or providing support for this Package to another party. It  does not mean licensing fees.  .  Standard Version refers to the Package if it has not been modified,  or has been modified only in ways explicitly requested by the  Copyright Holder.  .  Modified Version means the Package, if it has been changed, and such  changes were not explicitly requested by the Copyright Holder.  .  Original License means this Artistic License as Distributed with the  Standard Version of the Package, in its current version or as it may  be modified by The Perl Foundation in the future.  .  Source form means the source code, documentation source, and  configuration files for the Package.  .  Compiled form means the compiled bytecode, object code, binary, or  any other form resulting from mechanical transformation or translation  of the Source form.  .  Permission for Use and Modification Without Distribution  .  (1) You are permitted to use the Standard Version and create and use  Modified Versions for any purpose without restriction, provided that  you do not Distribute the Modified Version.  .  Permissions for </w:t>
      </w:r>
      <w:r>
        <w:lastRenderedPageBreak/>
        <w:t xml:space="preserve">Redistribution of the Standard Version  .  (2) You may Distribute verbatim copies of the Source form of the  Standard Version of this Package in any medium without restriction,  either gratis or for a Distributor Fee, provided that you duplicate  all of the original copyright notices and associated disclaimers. At  your discretion, such verbatim copies may or may not include a  Compiled form of the Package.  .  (3) You may apply any bug fixes, portability changes, and other  modifications made available from the Copyright Holder. The resulting  Package will still be considered the Standard Version, and as such  will be subject to the Original License.  .  Distribution of Modified Versions of the Package as Source  .  (4) You may Distribute your Modified Version as Source (either gratis  or for a Distributor Fee, and with or without a Compiled form of the  Modified Version) provided that you clearly document how it differs  from the Standard Version, including, but not limited to, documenting  any non-standard features, executables, or modules, and provided that  you do at least ONE of the following:  .  (a) make the Modified Version available to the Copyright Holder of the  Standard Version, under the Original License, so that the Copyright  Holder may include your modifications in the Standard Version. (b)  ensure that installation of your Modified Version does not prevent the  user installing or running the Standard Version. In addition, the  Modified Version must bear a name that is different from the name of  the Standard Version. (c) allow anyone who receives a copy of the  Modified Version to make the Source form of the Modified Version  available to others under (i) the Original License or (ii) a license  that permits the licensee to freely copy, modify and redistribute the  Modified Version using the same licensing terms that apply to the copy  that the licensee received, and requires that the Source form of the  Modified Version, and of any works derived from it, be made freely  available in that license fees are prohibited but Distributor Fees are  allowed.  .  Distribution of Compiled Forms of the Standard Version or Modified  Versions without the Source  .  (5) You may Distribute Compiled forms of the Standard Version without  the Source, provided that you include complete instructions on how to  get the Source of the Standard Version. Such instructions must be  valid at the time of your distribution. If these instructions, at any  time while you are carrying out such distribution, become invalid, you  must provide new instructions on demand or cease further distribution.  If you provide valid instructions or cease distribution within thirty  days after you become aware that the instructions are invalid, then  you do not forfeit any of your rights under this license.  .  (6) You may Distribute a Modified Version in Compiled form without the  Source, provided that you comply with Section 4 with respect to the  Source of the Modified Version.  .  Aggregating or Linking the Package  .  (7) You may aggregate the Package (either the Standard Version or  Modified Version) with other packages and Distribute the resulting  aggregation provided that you do not charge a licensing fee for the  Package. Distributor Fees are permitted, and licensing fees for other  components in the aggregation are permitted. The terms of this license  apply to the use and Distribution of the Standard or Modified Versions  as included in the aggregation.  .  (8) You are permitted to link Modified and Standard Versions with  other works, to embed the Package in a larger work of your own, or to  build stand-alone binary or bytecode versions of applications that  include the Package, and Distribute the result without restriction,  provided the result does not expose a direct interface to the Package.  .  Items That are Not Considered Part of a Modified Version  .  (9) Works (including, but not limited to, modules and scripts) that  merely extend or </w:t>
      </w:r>
      <w:r>
        <w:lastRenderedPageBreak/>
        <w:t>make use of the Package, do not, by themselves, cause  the Package to be a Modified Version. In addition, such works are not  considered parts of the Package itself, and are not subject to the  terms of this license.  .  General Provisions  .  (10) Any use, modification, and distribution of the Standard or  Modified Versions is governed by this Artistic License. By using,  modifying or distributing the Package, you accept this license. Do not  use, modify, or distribute the Package, if you do not accept this  license.  .  (11) If your Modified Version has been derived from a Modified Version  made by someone other than you, you are nevertheless required to  ensure that your Modified Version complies with the requirements of  this license.  .  (12) This license does not grant you the right to use any trademark,  service mark, tradename, or logo of the Copyright Holder.  .  (13) This license includes the non-exclusive, worldwide,  free-of-charge patent license to make, have made, use, offer to sell,  sell, import and otherwise transfer the Package with respect to any  patent claims licensable by the Copyright Holder that are necessarily  infringed by the Package. If you institute patent litigation  (including a cross-claim or counterclaim) against any party alleging  that the Package constitutes direct or contributory patent  infringement, then this Artistic License to you shall terminate on the  date that such litigation is filed.  .  (14) Disclaimer of Warranty: THE PACKAGE IS PROVIDED BY THE COPYRIGHT  HOLDER AND CONTRIBUTORS AS IS' AND WITHOUT ANY EXPRESS OR IMPLIED  WARRANTIES. THE IMPLIED WARRANTIES OF MERCHANTABILITY, FITNESS FOR A  PARTICULAR PURPOSE, OR NON-INFRINGEMENT ARE DISCLAIMED TO THE EXTENT  PERMITTED BY YOUR LOCAL LAW. UNLESS REQUIRED BY LAW, NO COPYRIGHT  HOLDER OR CONTRIBUTOR WILL BE LIABLE FOR ANY DIRECT, INDIRECT,  INCIDENTAL, OR CONSEQUENTIAL DAMAGES ARISING IN ANY WAY OUT OF THE USE  OF THE PACKAGE, EVEN IF ADVISED OF THE POSSIBILITY OF SUCH DAMAGE.</w:t>
      </w:r>
    </w:p>
    <w:p w14:paraId="5E369F97" w14:textId="77777777" w:rsidR="00425AAE" w:rsidRDefault="00425AAE">
      <w:r>
        <w:t xml:space="preserve">License: BZIP   Redistribution and use in source and binary forms, with or without   modification, are permitted provided that the following conditions   are met:   .   1. Redistributions of source code must retain the above copyright      notice, this list of conditions and the following disclaimer.   .   2. The origin of this software must not be misrepresented; you must      not claim that you wrote the original software.  If you use this      software in a product, an acknowledgment in the product      documentation would be appreciated but is not required.   .   3. Altered source versions must be plainly marked as such, and must      not be misrepresented as being the original software.   .   4. The name of the author may not be used to endorse or promote      products derived from this software without specific prior written      permission.   .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w:t>
      </w:r>
      <w:r>
        <w:lastRenderedPageBreak/>
        <w:t>SOFTWARE, EVEN IF ADVISED OF THE POSSIBILITY OF SUCH DAMAGE.   .   Julian Seward, jseward@bzip.org   bzip2/libbzip2 version 1.0.5 of 10 December 2007</w:t>
      </w:r>
    </w:p>
    <w:p w14:paraId="70953DB1" w14:textId="77777777" w:rsidR="00425AAE" w:rsidRDefault="00425AAE">
      <w:r>
        <w:t>License: ZLIB   This software is provided 'as-is', without any express or implied   warranty.  In no event will the authors be held liable for any damages   arising from the use of this software.   .   Permission is granted to anyone to use this software for any purpose,   including commercial applications, and to alter it and redistribute it   freely, subject to the following restrictions:   .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286CA756" w14:textId="77777777" w:rsidR="00425AAE" w:rsidRDefault="00425AAE">
      <w:r>
        <w:t>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B5C67C7" w14:textId="77777777" w:rsidR="00425AAE" w:rsidRDefault="00425AAE">
      <w:r>
        <w:t xml:space="preserve">License: BSD-4-clause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4.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w:t>
      </w:r>
      <w:r>
        <w:lastRenderedPageBreak/>
        <w:t>USE OF THIS SOFTWARE, EVEN IF ADVISED OF THE POSSIBILITY OF  SUCH DAMAGE.</w:t>
      </w:r>
    </w:p>
    <w:p w14:paraId="53063FD1" w14:textId="77777777" w:rsidR="00425AAE" w:rsidRDefault="00425AAE">
      <w:r>
        <w:t>License: BSD-4-clause-POWERDOG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software developed by Powerdog Industries.  4. The name of Powerdog Industries may not be used to endorse or     promote products derived from this software without specific prior     written permission.  .  THIS SOFTWARE IS PROVIDED BY POWERDOG INDUSTRIES ``AS IS'' AND ANY  EXPRESS OR IMPLIED WARRANTIES, INCLUDING, BUT NOT LIMITED TO, THE  IMPLIED WARRANTIES OF MERCHANTABILITY AND FITNESS FOR A PARTICULAR  PURPOSE ARE DISCLAIMED.  IN NO EVENT SHALL THE POWERDOG INDUSTRIES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1CB1EF3" w14:textId="77777777" w:rsidR="00425AAE" w:rsidRDefault="00425AAE">
      <w:r>
        <w:t xml:space="preserve">License: Unicode   EXHIBIT 1   UNICODE, INC. LICENSE AGREEMENT - DATA FILES AND SOFTWARE  .    Unicode Data Files include all data files under the directories    http://www.unicode.org/Public/, http://www.unicode.org/reports/,    and http://www.unicode.org/cldr/data/ . Unicode Data Files    do not include PDF online code charts under the directory    http://www.unicode.org/Public/. Software includes any    source code published in the Unicode Standard or under the directories    http://www.unicode.org/Public/, http://www.unicode.org/reports/,    and http://www.unicode.org/cldr/data/.  .       NOTICE TO USER: Carefully read the following legal agreement. BY       DOWNLOADING, INSTALLING, COPYING OR OTHERWISE USING UNICODE       INC.'S DATA FILES (DATA FILES), AND/OR SOFTWARE (SOFTWARE), YOU       UNEQUIVOCALLY ACCEPT, AND AGREE TO BE BOUND BY, ALL OF THE TERMS AND       CONDITIONS OF THIS AGREEMENT. IF YOU DO NOT AGREE, DO NOT DOWNLOAD,       INSTALL, COPY, DISTRIBUTE OR USE THE DATA FILES OR SOFTWARE.  .       COPYRIGHT AND PERMISSION NOTICE  .       Copyright Â© 1991-2011 Unicode, Inc. All rights       reserved. Distributed under the Terms of Use in       http://www.unicode.org/copyright.html.  .       Permission is hereby granted, free of charge, to any person       obtaining a copy of the Unicode data files and any associated       documentation (the Data Files) or Unicode software and any       associated documentation (the Software) to deal in the Data Files       or Software without restriction, including without limitation       the rights to use, copy, modify, merge, publish, distribute,       and/or sell copies of the Data Files or Software, and to permit       persons to whom the Data Files or Software are furnished to do so,       provided that (a) </w:t>
      </w:r>
      <w:r>
        <w:lastRenderedPageBreak/>
        <w:t>the above copyright notice(s) and this permission       notice appear with all copies of the Data Files or Software,       (b) both the above copyright notice(s) and this permission notice       appear in associated documentation, and (c) there is clear notice       in each modified Data File or in the Software as well as in the       documentation associated with the Data File(s) or Software that       the data or software has been modified.  .       THE DATA FILES AND SOFTWARE ARE PROVIDED AS IS, WITHOUT WARRANTY       OF ANY KIND, EXPRESS OR IMPLIED, INCLUDING BUT NOT LIMITED TO THE       WARRANTIES OF MERCHANTABILITY, FITNESS FOR A PARTICULAR PURPOSE       AND NONINFRINGEMENT OF THIRD PARTY RIGHTS. IN NO EVENT SHALL THE       COPYRIGHT HOLDER OR HOLDERS INCLUDED IN THIS NOTICE BE LIABLE       FOR ANY CLAIM, OR ANY SPECIAL INDIRECT OR CONSEQUENTIAL DAMAGES,       OR ANY DAMAGES WHATSOEVER RESULTING FROM LOSS OF USE, DATA OR       PROFITS, WHETHER IN AN ACTION OF CONTRACT, NEGLIGENCE OR OTHER       TORTIOUS ACTION, ARISING OUT OF OR IN CONNECTION WITH THE USE OR       PERFORMANCE OF THE DATA FILES OR SOFTWARE.  .       Except as contained in this notice, the name of a copyright holder       shall not be used in advertising or otherwise to promote the sale,       use or other dealings in these Data Files or Software without       prior written authorization of the copyright holder.</w:t>
      </w:r>
    </w:p>
    <w:p w14:paraId="586F2AF0" w14:textId="77777777" w:rsidR="00425AAE" w:rsidRDefault="00425AAE">
      <w:r>
        <w:t>License: BSD-3-clause-GENERIC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names of the authors may not be used to endorse or promote     products derived from this software without specific prior written     permission.  .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BCF3126" w14:textId="77777777" w:rsidR="00425AAE" w:rsidRDefault="00425AAE">
      <w:r>
        <w:t xml:space="preserve">License: BSD-3-clause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w:t>
      </w:r>
      <w:r>
        <w:lastRenderedPageBreak/>
        <w:t>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69D513B" w14:textId="77777777" w:rsidR="00425AAE" w:rsidRDefault="00425AAE">
      <w:r>
        <w:t>License: REGCOMP   Permission is granted to anyone to use this software for any   purpose on any computer system, and to redistribute it freely,   subject to the following restrictions:  .   1. The author is not responsible for the consequences of use of           this software, no matter how awful, even if they arise           from defects in it.  .   2. The origin of this software must not be misrepresented, either           by explicit claim or by omission.  .   3. Altered versions must be plainly marked as such, and must not           be misrepresented as being the original software.</w:t>
      </w:r>
    </w:p>
    <w:p w14:paraId="2C41F06B" w14:textId="77777777" w:rsidR="00425AAE" w:rsidRDefault="00425AAE">
      <w:r>
        <w:t>License: TEXT-TABS  This module may be modified, used, copied, and redistributed at your own risk.  Publicly redistributed modified versions must use a different name.</w:t>
      </w:r>
    </w:p>
    <w:p w14:paraId="78B1043F" w14:textId="77777777" w:rsidR="00425AAE" w:rsidRDefault="00425AAE">
      <w:r>
        <w:t>License: TEXT-SOUNDEX  Freedom to use these sources for whatever you want, as long as credit  is given where credit is due, is hereby granted. You may make modifications  where you see fit but leave this copyright somewhere visible. As well, try  to initial any changes you make so that if I like the changes I can  incorporate them into later versions.  .  - Mark Mielke &lt;mark@mielke.cc&gt;</w:t>
      </w:r>
    </w:p>
    <w:p w14:paraId="39FCDAC0" w14:textId="77777777" w:rsidR="00425AAE" w:rsidRDefault="00425AAE">
      <w:r>
        <w:t>License: S2P  This program is free and open software. You may use, modify,  distribute, and sell this program (and any modified variants) in any  way you wish, provided you do not restrict others from doing the same.</w:t>
      </w:r>
    </w:p>
    <w:p w14:paraId="3460C6F3" w14:textId="77777777" w:rsidR="00425AAE" w:rsidRDefault="00425AAE">
      <w:r>
        <w:t>License: DONT-CHANGE-THE-GPL  Everyone is permitted to copy and distribute verbatim copies  of this license document, but changing it is not allowed.</w:t>
      </w:r>
    </w:p>
    <w:p w14:paraId="7FBD31E3" w14:textId="77777777" w:rsidR="00425AAE" w:rsidRDefault="00425AAE">
      <w:r>
        <w:t>License: SDBM-PUBLIC-DOMAIN  From ext/SDBM_File/sdbm/README:  .   The entire sdbm  library package, as authored by me, Ozan S.  Yigit,   is  hereby placed in the public domain. As such, the author is not   responsible for the  consequences  of  use  of this  software, no   matter how awful, even if they arise from defects in it. There is no   expressed or implied warranty for the sdbm library.  .   Since the sdbm library package is in the public domain, this   original   release  or  any  additional  public-domain releases of the modified   original cannot possibly (by definition) be withheld from you. Also   by definition, You (singular) have all the rights to this code   (including  the  right to sell without permission, the right to   hoard[3]  and  the right  to  do  other  icky  things as you see fit)   but those rights are also granted to everyone else.  .   Please note that all  previous  distributions  of  this software   contained  a  copyright  (which is now dropped) to protect its origins   and its  current  public  domain  status against any possible claims   and/or challenges.</w:t>
      </w:r>
    </w:p>
    <w:p w14:paraId="182FDAF6" w14:textId="77777777" w:rsidR="00425AAE" w:rsidRDefault="00425AAE">
      <w:r>
        <w:lastRenderedPageBreak/>
        <w:t>License: GPL-3+-WITH-BISON-EXCEPTION  This program is free software: you can redistribute it and/or modify  it under the terms of the GNU General Public License as published by  the Free Software Foundation, either version 3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As a special exception, you may create a larger work that contains  part or all of the Bison parser skeleton and distribute that work  under terms of your choice, so long as that work isn't itself a  parser generator using the skeleton or a modified version thereof  as a parser skeleton.  Alternatively, if you modify or redistribute  the parser skeleton itself, you may (at your option) remove this  special exception, which will cause the skeleton and the resulting  Bison output files to be licensed under the GNU General Public  License without this special exception.  .  This special exception was added by the Free Software Foundation in  version 2.2 of Bison.</w:t>
      </w:r>
    </w:p>
    <w:p w14:paraId="7EEFCED4" w14:textId="77777777" w:rsidR="00425AAE" w:rsidRDefault="00425AAE">
      <w:r>
        <w:t>License: HSIEH-DERIVATIVE  The derivative content includes raw computer source code, ideas,  opinions, and excerpts whose original source is covered under another  license and transformations of such derivatives. Note that mere excerpts  by themselves (with the exception of raw source code) are not considered  derivative works under this license. Use and redistribution is limited  to the following conditions:  .     One may not create a derivative work which, in any way, violates the     Paul Hsieh exposition license described above on the original content.  .     One may not apply a license to a derivative work that precludes     anyone else from using and redistributing derivative content.  .     One may not attribute any derivative content to authors not involved     in the creation of the content, though an attribution to the author     is not necessary.</w:t>
      </w:r>
    </w:p>
    <w:p w14:paraId="50DE9573" w14:textId="77777777" w:rsidR="00425AAE" w:rsidRDefault="00425AAE">
      <w:r>
        <w:t xml:space="preserve">License: HSIEH-BSD  Copyright (c) 2010, Paul Hsieh  All rights reserved.  .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my name, Paul Hsieh, nor the names of any other contributors      to the code use may not be used to endorse or promote products      derived from this software without specific prior written permission.  .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w:t>
      </w:r>
      <w:r>
        <w:lastRenderedPageBreak/>
        <w:t>ANY WAY OUT OF THE USE  OF THIS SOFTWARE, EVEN IF ADVISED OF THE POSSIBILITY OF SUCH DAMAGE.</w:t>
      </w:r>
    </w:p>
    <w:p w14:paraId="06182F21" w14:textId="77777777" w:rsidR="00425AAE" w:rsidRDefault="00425AAE">
      <w:r>
        <w:t>[END FILE=perl-5.18.2/debian/copyright]</w:t>
      </w:r>
    </w:p>
    <w:p w14:paraId="68D4AA00" w14:textId="77777777" w:rsidR="00425AAE" w:rsidRDefault="00425AAE" w:rsidP="000727EF">
      <w:pPr>
        <w:pStyle w:val="Heading3"/>
      </w:pPr>
      <w:r>
        <w:t>perl-5.18.2/cpan/Compress-Raw-Bzip2/bzip2-src/LICENSE:</w:t>
      </w:r>
    </w:p>
    <w:p w14:paraId="418AB7DD" w14:textId="77777777" w:rsidR="00425AAE" w:rsidRDefault="00425AAE">
      <w:r>
        <w:t>[BEGIN FILE=perl-5.18.2/cpan/Compress-Raw-Bzip2/bzip2-src/LICENSE]</w:t>
      </w:r>
    </w:p>
    <w:p w14:paraId="01BC686A" w14:textId="77777777" w:rsidR="00425AAE" w:rsidRDefault="00425AAE">
      <w:r>
        <w:t>--------------------------------------------------------------------------</w:t>
      </w:r>
    </w:p>
    <w:p w14:paraId="33FE56CB" w14:textId="77777777" w:rsidR="00425AAE" w:rsidRDefault="00425AAE">
      <w:r>
        <w:t>This program, bzip2, the associated library libbzip2, and all documentation, are copyright (C) 1996-2010 Julian R Seward.  All rights reserved.</w:t>
      </w:r>
    </w:p>
    <w:p w14:paraId="3F546AA3" w14:textId="77777777" w:rsidR="00425AAE" w:rsidRDefault="00425AAE">
      <w:r>
        <w:t>Redistribution and use in source and binary forms, with or without modification, are permitted provided that the following conditions are met:</w:t>
      </w:r>
    </w:p>
    <w:p w14:paraId="248BC53C" w14:textId="77777777" w:rsidR="00425AAE" w:rsidRDefault="00425AAE">
      <w:r>
        <w:t>1. Redistributions of source code must retain the above copyright    notice, this list of conditions and the following disclaimer.</w:t>
      </w:r>
    </w:p>
    <w:p w14:paraId="211A565B" w14:textId="77777777" w:rsidR="00425AAE" w:rsidRDefault="00425AAE">
      <w:r>
        <w:t>2. The origin of this software must not be misrepresented; you must     not claim that you wrote the original software.  If you use this     software in a product, an acknowledgment in the product     documentation would be appreciated but is not required.</w:t>
      </w:r>
    </w:p>
    <w:p w14:paraId="0A6FA672" w14:textId="77777777" w:rsidR="00425AAE" w:rsidRDefault="00425AAE">
      <w:r>
        <w:t>3. Altered source versions must be plainly marked as such, and must    not be misrepresented as being the original software.</w:t>
      </w:r>
    </w:p>
    <w:p w14:paraId="78511E88" w14:textId="77777777" w:rsidR="00425AAE" w:rsidRDefault="00425AAE">
      <w:r>
        <w:t>4. The name of the author may not be used to endorse or promote     products derived from this software without specific prior written     permission.</w:t>
      </w:r>
    </w:p>
    <w:p w14:paraId="5B0D2D4F"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3900ABD" w14:textId="77777777" w:rsidR="00425AAE" w:rsidRDefault="00425AAE">
      <w:r>
        <w:t>Julian Seward, jseward@bzip.org bzip2/libbzip2 version 1.0.6 of 6 September 2010</w:t>
      </w:r>
    </w:p>
    <w:p w14:paraId="67F8C2BC" w14:textId="77777777" w:rsidR="00425AAE" w:rsidRDefault="00425AAE">
      <w:r>
        <w:t>-------------------------------------------------------------------------- [END FILE=perl-5.18.2/cpan/Compress-Raw-Bzip2/bzip2-src/LICENSE]</w:t>
      </w:r>
    </w:p>
    <w:p w14:paraId="4D538A7A" w14:textId="77777777" w:rsidR="00425AAE" w:rsidRDefault="00425AAE" w:rsidP="000727EF">
      <w:pPr>
        <w:pStyle w:val="Heading3"/>
      </w:pPr>
      <w:r>
        <w:t>perl-5.18.2/dist/ExtUtils-CBuilder/LICENSE:</w:t>
      </w:r>
    </w:p>
    <w:p w14:paraId="18F43E8B" w14:textId="77777777" w:rsidR="00425AAE" w:rsidRDefault="00425AAE">
      <w:r>
        <w:t>[BEGIN FILE=perl-5.18.2/dist/ExtUtils-CBuilder/LICENSE] This software is copyright (c) 2012 by Ken Williams.</w:t>
      </w:r>
    </w:p>
    <w:p w14:paraId="6D101443" w14:textId="77777777" w:rsidR="00425AAE" w:rsidRDefault="00425AAE">
      <w:r>
        <w:t>This is free software; you can redistribute it and/or modify it under the same terms as the Perl 5 programming language system itself.</w:t>
      </w:r>
    </w:p>
    <w:p w14:paraId="1CE65045" w14:textId="77777777" w:rsidR="00425AAE" w:rsidRDefault="00425AAE">
      <w:r>
        <w:t>Terms of the Perl programming language system itself</w:t>
      </w:r>
    </w:p>
    <w:p w14:paraId="4AA21958" w14:textId="77777777" w:rsidR="00425AAE" w:rsidRDefault="00425AAE">
      <w:r>
        <w:lastRenderedPageBreak/>
        <w:t>a) the GNU General Public License as published by the Free    Software Foundation; either version 1, or (at your option) any    later version, or b) the Artistic License</w:t>
      </w:r>
    </w:p>
    <w:p w14:paraId="47B31A3D" w14:textId="77777777" w:rsidR="00425AAE" w:rsidRDefault="00425AAE">
      <w:r>
        <w:t>--- The GNU General Public License, Version 1, February 1989 ---</w:t>
      </w:r>
    </w:p>
    <w:p w14:paraId="3D0264C3" w14:textId="77777777" w:rsidR="00425AAE" w:rsidRDefault="00425AAE">
      <w:r>
        <w:t>This software is Copyright (c) 2012 by Ken Williams.</w:t>
      </w:r>
    </w:p>
    <w:p w14:paraId="1FE05513" w14:textId="77777777" w:rsidR="00425AAE" w:rsidRDefault="00425AAE">
      <w:r>
        <w:t>This is free software, licensed under:</w:t>
      </w:r>
    </w:p>
    <w:p w14:paraId="7C2C7145" w14:textId="77777777" w:rsidR="00425AAE" w:rsidRDefault="00425AAE">
      <w:r>
        <w:t xml:space="preserve">  The GNU General Public License, Version 1, February 1989</w:t>
      </w:r>
    </w:p>
    <w:p w14:paraId="50026D2F" w14:textId="77777777" w:rsidR="00425AAE" w:rsidRDefault="00425AAE">
      <w:r>
        <w:t xml:space="preserve">                    GNU GENERAL PUBLIC LICENSE                      Version 1, February 1989</w:t>
      </w:r>
    </w:p>
    <w:p w14:paraId="08238D81" w14:textId="77777777" w:rsidR="00425AAE" w:rsidRDefault="00425AAE">
      <w:r>
        <w:t xml:space="preserve"> Copyright (C) 1989 Free Software Foundation, Inc.  51 Franklin St, Suite 500, Boston, MA  02110-1335  USA</w:t>
      </w:r>
    </w:p>
    <w:p w14:paraId="56F830C7" w14:textId="77777777" w:rsidR="00425AAE" w:rsidRDefault="00425AAE">
      <w:r>
        <w:t xml:space="preserve"> Everyone is permitted to copy and distribute verbatim copies  of this license document, but changing it is not allowed.</w:t>
      </w:r>
    </w:p>
    <w:p w14:paraId="0A7434DD" w14:textId="77777777" w:rsidR="00425AAE" w:rsidRDefault="00425AAE">
      <w:r>
        <w:t xml:space="preserve">                            </w:t>
      </w:r>
      <w:r w:rsidRPr="00CE7DF1">
        <w:t>Preamble</w:t>
      </w:r>
    </w:p>
    <w:p w14:paraId="271CAB59" w14:textId="77777777" w:rsidR="00425AAE" w:rsidRDefault="00425AAE">
      <w:r>
        <w:t xml:space="preserve">  The license agreements of most software companies try to keep users at the mercy of those companies.  By contrast, our General Public License is intended to guarantee your freedom to share and change free software--to make sure the software is free for all its users.  The General Public License applies to the Free Software Foundation's software and to any other program whose authors commit to using it. You can use it for your programs, too.</w:t>
      </w:r>
    </w:p>
    <w:p w14:paraId="11E63D7E" w14:textId="77777777" w:rsidR="00425AAE" w:rsidRDefault="00425AAE">
      <w:r>
        <w:t xml:space="preserve">  When we speak of free software, we are referring to freedom, not price.  Specifically, the General Public License is designed to make sure that you have the freedom to give away or sell copies of free software, that you receive source code or can get it if you want it, that you can change the software or use pieces of it in new free programs; and that you know you can do these things.</w:t>
      </w:r>
    </w:p>
    <w:p w14:paraId="48D1BB2D"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3106943A" w14:textId="77777777" w:rsidR="00425AAE" w:rsidRDefault="00425AAE">
      <w:r>
        <w:t xml:space="preserve">  For example, if you distribute copies of a such a program, whether gratis or for a fee, you must give the recipients all the rights that you have.  You must make sure that they, too, receive or can get the source code.  And you must tell them their rights.</w:t>
      </w:r>
    </w:p>
    <w:p w14:paraId="6471379B" w14:textId="77777777" w:rsidR="00425AAE" w:rsidRDefault="00425AAE">
      <w:r>
        <w:t xml:space="preserve">  We protect your rights with two steps: (1) copyright the software, and (2) offer you this license which gives you legal permission to copy, distribute and/or modify the software.</w:t>
      </w:r>
    </w:p>
    <w:p w14:paraId="666F1A89"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4F59E2D2" w14:textId="77777777" w:rsidR="00425AAE" w:rsidRDefault="00425AAE">
      <w:r>
        <w:t xml:space="preserve">  The precise terms and conditions for copying, distribution and modification follow.</w:t>
      </w:r>
    </w:p>
    <w:p w14:paraId="465F5F17" w14:textId="77777777" w:rsidR="00425AAE" w:rsidRDefault="00425AAE">
      <w:r>
        <w:t xml:space="preserve">                    GNU GENERAL PUBLIC LICENSE    TERMS AND CONDITIONS FOR COPYING, DISTRIBUTION AND MODIFICATION</w:t>
      </w:r>
    </w:p>
    <w:p w14:paraId="53CFD629" w14:textId="77777777" w:rsidR="00425AAE" w:rsidRDefault="00425AAE">
      <w:r>
        <w:t xml:space="preserve">  0. This License Agreement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work containing the </w:t>
      </w:r>
      <w:r>
        <w:lastRenderedPageBreak/>
        <w:t>Program or a portion of it, either verbatim or with modifications.  Each licensee is addressed as you.</w:t>
      </w:r>
    </w:p>
    <w:p w14:paraId="6757D6CE"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General Public License and to the absence of any warranty; and give any other recipients of the Program a copy of this General Public License along with the Program.  You may charge a fee for the physical act of transferring a copy.</w:t>
      </w:r>
    </w:p>
    <w:p w14:paraId="2FD89CF7" w14:textId="77777777" w:rsidR="00425AAE" w:rsidRDefault="00425AAE">
      <w:r>
        <w:t xml:space="preserve">  2. You may modify your copy or copies of the Program or any portion of it, and copy and distribute such modifications under the terms of Paragraph 1 above, provided that you also do the following:</w:t>
      </w:r>
    </w:p>
    <w:p w14:paraId="240A7A70" w14:textId="77777777" w:rsidR="00425AAE" w:rsidRDefault="00425AAE">
      <w:r>
        <w:t xml:space="preserve">    a) cause the modified files to carry prominent notices stating that     you changed the files and the date of any change; and</w:t>
      </w:r>
    </w:p>
    <w:p w14:paraId="4107D1D6" w14:textId="77777777" w:rsidR="00425AAE" w:rsidRDefault="00425AAE">
      <w:r>
        <w:t xml:space="preserve">    b) cause the whole of any work that you distribute or publish, that     in whole or in part contains the Program or any part thereof, either     with or without modifications, to be licensed at no charge to all     third parties under the terms of this General Public License (except     that you may choose to grant warranty protection to some or all     third parties, at your option).</w:t>
      </w:r>
    </w:p>
    <w:p w14:paraId="6409CC97" w14:textId="77777777" w:rsidR="00425AAE" w:rsidRDefault="00425AAE">
      <w:r>
        <w:t xml:space="preserve">    c) If the modified program normally reads commands interactively when     run, you must cause it, when started running for such interactive use     in the simplest and most usual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General     Public License.</w:t>
      </w:r>
    </w:p>
    <w:p w14:paraId="66FAB27E" w14:textId="77777777" w:rsidR="00425AAE" w:rsidRDefault="00425AAE">
      <w:r>
        <w:t xml:space="preserve">    d) You may charge a fee for the physical act of transferring a     copy, and you may at your option offer warranty protection in     exchange for a fee.</w:t>
      </w:r>
    </w:p>
    <w:p w14:paraId="3A9E6C5B" w14:textId="77777777" w:rsidR="00425AAE" w:rsidRDefault="00425AAE">
      <w:r>
        <w:t>Mere aggregation of another independent work with the Program (or its derivative) on a volume of a storage or distribution medium does not bring the other work under the scope of these terms.</w:t>
      </w:r>
    </w:p>
    <w:p w14:paraId="6AAFBE11" w14:textId="77777777" w:rsidR="00425AAE" w:rsidRDefault="00425AAE">
      <w:r>
        <w:t xml:space="preserve">  3. You may copy and distribute the Program (or a portion or derivative of it, under Paragraph 2) in object code or executable form under the terms of Paragraphs 1 and 2 above provided that you also do one of the following:</w:t>
      </w:r>
    </w:p>
    <w:p w14:paraId="731B784D" w14:textId="77777777" w:rsidR="00425AAE" w:rsidRDefault="00425AAE">
      <w:r>
        <w:t xml:space="preserve">    a) accompany it with the complete corresponding machine-readable     source code, which must be distributed under the terms of     Paragraphs 1 and 2 above; or,</w:t>
      </w:r>
    </w:p>
    <w:p w14:paraId="7FE311E9" w14:textId="77777777" w:rsidR="00425AAE" w:rsidRDefault="00425AAE">
      <w:r>
        <w:t xml:space="preserve">    b) accompany it with a written offer, valid for at least three     years, to give any third party free (except for a nominal charge     for the cost of distribution) a complete machine-readable copy of the     corresponding source code, to be distributed under the terms of     Paragraphs 1 and 2 above; or,</w:t>
      </w:r>
    </w:p>
    <w:p w14:paraId="4533263C" w14:textId="77777777" w:rsidR="00425AAE" w:rsidRDefault="00425AAE">
      <w:r>
        <w:t xml:space="preserve">    c) accompany it with the information you received as to where the     corresponding source code may be obtained.  (This alternative is     allowed only for noncommercial distribution and only if you     received the program in object code or executable form alone.)</w:t>
      </w:r>
    </w:p>
    <w:p w14:paraId="564E98BF" w14:textId="77777777" w:rsidR="00425AAE" w:rsidRDefault="00425AAE">
      <w:r>
        <w:t xml:space="preserve">Source code for a work means the preferred form of the work for making modifications to it.  For an executable file, complete source code means all the source code for all </w:t>
      </w:r>
      <w:r>
        <w:lastRenderedPageBreak/>
        <w:t>modules it contains; but, as a special exception, it need not include source code for modules which are standard libraries that accompany the operating system on which the executable file runs, or for standard header files or definitions files that accompany that operating system.</w:t>
      </w:r>
    </w:p>
    <w:p w14:paraId="2046C622" w14:textId="77777777" w:rsidR="00425AAE" w:rsidRDefault="00425AAE">
      <w:r>
        <w:t xml:space="preserve">  4. You may not copy, modify, sublicense, distribute or transfer the Program except as expressly provided under this General Public License. Any attempt otherwise to copy, modify, sublicense, distribute or transfer the Program is void, and will automatically terminate your rights to use the Program under this License.  However, parties who have received copies, or rights to use copies, from you under this General Public License will not have their licenses terminated so long as such parties remain in full compliance.</w:t>
      </w:r>
    </w:p>
    <w:p w14:paraId="562BCBA9" w14:textId="77777777" w:rsidR="00425AAE" w:rsidRDefault="00425AAE">
      <w:r>
        <w:t xml:space="preserve">  5. By copying, distributing or modifying the Program (or any work based on the Program) you indicate your acceptance of this license to do so, and all its terms and conditions.</w:t>
      </w:r>
    </w:p>
    <w:p w14:paraId="6930ECE8"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w:t>
      </w:r>
    </w:p>
    <w:p w14:paraId="14FD6A4F" w14:textId="77777777" w:rsidR="00425AAE" w:rsidRDefault="00425AAE">
      <w:r>
        <w:t xml:space="preserve">  7. The Free Software Foundation may publish revised and/or new versions of the General Public License from time to time.  Such new versions will be similar in spirit to the present version, but may differ in detail to address new problems or concerns.</w:t>
      </w:r>
    </w:p>
    <w:p w14:paraId="58E40CFF" w14:textId="77777777" w:rsidR="00425AAE" w:rsidRDefault="00425AAE">
      <w:r>
        <w:t>Each version is given a distinguishing version number.  If the Program specifies a version number of the license which applies to it and any later version, you have the option of following the terms and conditions either of that version or of any later version published by the Free Software Foundation.  If the Program does not specify a version number of the license, you may choose any version ever published by the Free Software Foundation.</w:t>
      </w:r>
    </w:p>
    <w:p w14:paraId="3FD38A99" w14:textId="77777777" w:rsidR="00425AAE" w:rsidRDefault="00425AAE">
      <w:r>
        <w:t xml:space="preserve">  8.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3178E201" w14:textId="77777777" w:rsidR="00425AAE" w:rsidRDefault="00425AAE">
      <w:r>
        <w:t xml:space="preserve">                            NO WARRANTY</w:t>
      </w:r>
    </w:p>
    <w:p w14:paraId="058312B7" w14:textId="77777777" w:rsidR="00425AAE" w:rsidRDefault="00425AAE">
      <w:r>
        <w:t xml:space="preserve">  9.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0719B80" w14:textId="77777777" w:rsidR="00425AAE" w:rsidRDefault="00425AAE">
      <w:r>
        <w:lastRenderedPageBreak/>
        <w:t xml:space="preserve">  10.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716726A2" w14:textId="77777777" w:rsidR="00425AAE" w:rsidRDefault="00425AAE">
      <w:r>
        <w:t xml:space="preserve">                     END OF TERMS AND CONDITIONS</w:t>
      </w:r>
    </w:p>
    <w:p w14:paraId="1D420A57" w14:textId="77777777" w:rsidR="00425AAE" w:rsidRDefault="00425AAE">
      <w:r>
        <w:t xml:space="preserve">        Appendix: How to Apply These Terms to Your New Programs</w:t>
      </w:r>
    </w:p>
    <w:p w14:paraId="09937E41" w14:textId="77777777" w:rsidR="00425AAE" w:rsidRDefault="00425AAE">
      <w:r>
        <w:t xml:space="preserve">  If you develop a new program, and you want it to be of the greatest possible use to humanity, the best way to achieve this is to make it free software which everyone can redistribute and change under these terms.</w:t>
      </w:r>
    </w:p>
    <w:p w14:paraId="7A5F447F"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33D3C7E1" w14:textId="77777777" w:rsidR="00425AAE" w:rsidRDefault="00425AAE">
      <w:r>
        <w:t xml:space="preserve">    &lt;one line to give the program's name and a brief idea of what it does.&gt;     Copyright (C) 19yy  &lt;name of author&gt;</w:t>
      </w:r>
    </w:p>
    <w:p w14:paraId="5EA7D36F" w14:textId="77777777" w:rsidR="00425AAE" w:rsidRDefault="00425AAE">
      <w:r>
        <w:t xml:space="preserve">    This program is free software; you can redistribute it and/or modify     it under the terms of the GNU General Public License as published by     the Free Software Foundation; either version 1, or (at your option)     any later version.</w:t>
      </w:r>
    </w:p>
    <w:p w14:paraId="67673B37"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7E578A6A"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7F65F1C0" w14:textId="77777777" w:rsidR="00425AAE" w:rsidRDefault="00425AAE">
      <w:r>
        <w:t xml:space="preserve"> Also add information on how to contact you by electronic and paper mail.</w:t>
      </w:r>
    </w:p>
    <w:p w14:paraId="04F84CAA" w14:textId="77777777" w:rsidR="00425AAE" w:rsidRDefault="00425AAE">
      <w:r>
        <w:t>If the program is interactive, make it output a short notice like this when it starts in an interactive mode:</w:t>
      </w:r>
    </w:p>
    <w:p w14:paraId="44A1B740" w14:textId="77777777" w:rsidR="00425AAE" w:rsidRDefault="00425AAE">
      <w:r>
        <w:t xml:space="preserve">    Gnomovision version 69, Copyright (C) 19xx name of author     Gnomovision comes with ABSOLUTELY NO WARRANTY; for details type `show w'.     This is free software, and you are welcome to redistribute it     under certain conditions; type `show c' for details.</w:t>
      </w:r>
    </w:p>
    <w:p w14:paraId="0AFFF383"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182D933A" w14:textId="77777777" w:rsidR="00425AAE" w:rsidRDefault="00425AAE">
      <w:r>
        <w:t>You should also get your employer (if you work as a programmer) or your school, if any, to sign a copyright disclaimer for the program, if necessary.  Here a sample; alter the names:</w:t>
      </w:r>
    </w:p>
    <w:p w14:paraId="2775D91C" w14:textId="77777777" w:rsidR="00425AAE" w:rsidRDefault="00425AAE">
      <w:r>
        <w:lastRenderedPageBreak/>
        <w:t xml:space="preserve">  Yoyodyne, Inc., hereby disclaims all copyright interest in the   program `Gnomovision' (a program to direct compilers to make passes   at assemblers) written by James Hacker.</w:t>
      </w:r>
    </w:p>
    <w:p w14:paraId="6F16D41F" w14:textId="77777777" w:rsidR="00425AAE" w:rsidRDefault="00425AAE">
      <w:r>
        <w:t xml:space="preserve">  &lt;signature of Ty Coon&gt;, 1 April 1989   Ty Coon, President of Vice</w:t>
      </w:r>
    </w:p>
    <w:p w14:paraId="59D49801" w14:textId="77777777" w:rsidR="00425AAE" w:rsidRDefault="00425AAE">
      <w:r>
        <w:t>That's all there is to it!</w:t>
      </w:r>
    </w:p>
    <w:p w14:paraId="4BD84A2F" w14:textId="77777777" w:rsidR="00425AAE" w:rsidRDefault="00425AAE">
      <w:r>
        <w:t xml:space="preserve"> --- The Artistic License 1.0 ---</w:t>
      </w:r>
    </w:p>
    <w:p w14:paraId="43A2D586" w14:textId="77777777" w:rsidR="00425AAE" w:rsidRDefault="00425AAE">
      <w:r>
        <w:t>This software is Copyright (c) 2012 by Ken Williams.</w:t>
      </w:r>
    </w:p>
    <w:p w14:paraId="58E65776" w14:textId="77777777" w:rsidR="00425AAE" w:rsidRDefault="00425AAE">
      <w:r>
        <w:t>This is free software, licensed under:</w:t>
      </w:r>
    </w:p>
    <w:p w14:paraId="17B62548" w14:textId="77777777" w:rsidR="00425AAE" w:rsidRDefault="00425AAE">
      <w:r>
        <w:t xml:space="preserve">  The Artistic License 1.0</w:t>
      </w:r>
    </w:p>
    <w:p w14:paraId="41C105B6" w14:textId="77777777" w:rsidR="00425AAE" w:rsidRDefault="00425AAE">
      <w:r>
        <w:t>The Artistic License</w:t>
      </w:r>
    </w:p>
    <w:p w14:paraId="2504E6B1" w14:textId="77777777" w:rsidR="00425AAE" w:rsidRDefault="00425AAE">
      <w:r w:rsidRPr="00CE7DF1">
        <w:t>Preamble</w:t>
      </w:r>
    </w:p>
    <w:p w14:paraId="4812EA65" w14:textId="77777777" w:rsidR="00425AAE" w:rsidRDefault="00425AAE">
      <w:r>
        <w:t>The intent of this document is to state the conditions under which a Package may be copied, such that the Copyright Holder maintains some semblance of artistic control over the development of the package, while giving the users of the package the right to use and distribute the Package in a more-or-less customary fashion, plus the right to make reasonable modifications.</w:t>
      </w:r>
    </w:p>
    <w:p w14:paraId="18B6F338" w14:textId="77777777" w:rsidR="00425AAE" w:rsidRDefault="00425AAE">
      <w:r>
        <w:t>Definitions:</w:t>
      </w:r>
    </w:p>
    <w:p w14:paraId="3D9D6C9B" w14:textId="77777777" w:rsidR="00425AAE" w:rsidRDefault="00425AAE">
      <w:r>
        <w:t xml:space="preserve">  - Package refers to the collection of files distributed by the Copyright     Holder, and derivatives of that collection of files created through     textual modification.   - Standard Version refers to such a Package if it has not been modified,     or has been modified in accordance with the wishes of the Copyright     Holder.   - Copyright Holder is whoever is named in the copyright or copyrights for     the package.   - You is you, if you're thinking about copying or distributing this Package.   - Reasonable copying fee is whatever you can justify on the basis of media     cost, duplication charges, time of people involved, and so on. (You will     not be required to justify it to the Copyright Holder, but only to the     computing community at large as a market that must bear the fee.)   - Freely Available means that no fee is charged for the item itself, though     there may be fees involved in handling the item. It also means that     recipients of the item may redistribute it under the same conditions they     received it.</w:t>
      </w:r>
    </w:p>
    <w:p w14:paraId="5B5C582A" w14:textId="77777777" w:rsidR="00425AAE" w:rsidRDefault="00425AAE">
      <w:r>
        <w:t>1. You may make and give away verbatim copies of the source form of the Standard Version of this Package without restriction, provided that you duplicate all of the original copyright notices and associated disclaimers.</w:t>
      </w:r>
    </w:p>
    <w:p w14:paraId="00AF25A5" w14:textId="77777777" w:rsidR="00425AAE" w:rsidRDefault="00425AAE">
      <w:r>
        <w:t>2. You may apply bug fixes, portability fixes and other modifications derived from the Public Domain or from the Copyright Holder. A Package modified in such a way shall still be considered the Standard Version.</w:t>
      </w:r>
    </w:p>
    <w:p w14:paraId="5A43CB02" w14:textId="77777777" w:rsidR="00425AAE" w:rsidRDefault="00425AAE">
      <w:r>
        <w:t>3. You may otherwise modify your copy of this Package in any way, provided that you insert a prominent notice in each changed file stating how and when you changed that file, and provided that you do at least ONE of the following:</w:t>
      </w:r>
    </w:p>
    <w:p w14:paraId="75D00209" w14:textId="77777777" w:rsidR="00425AAE" w:rsidRDefault="00425AAE">
      <w:r>
        <w:t xml:space="preserve">  a) place your modifications in the Public Domain or otherwise make them      Freely Available, such as by posting said modifications to Usenet or an      equivalent medium, or placing the modifications on a major archive site      such as ftp.uu.net, or by allowing the Copyright Holder to include your      modifications in the Standard Version of the Package.</w:t>
      </w:r>
    </w:p>
    <w:p w14:paraId="47EB17AB" w14:textId="77777777" w:rsidR="00425AAE" w:rsidRDefault="00425AAE">
      <w:r>
        <w:t xml:space="preserve">  b) use the modified Package only within your corporation or organization.</w:t>
      </w:r>
    </w:p>
    <w:p w14:paraId="20F7D377" w14:textId="77777777" w:rsidR="00425AAE" w:rsidRDefault="00425AAE">
      <w:r>
        <w:lastRenderedPageBreak/>
        <w:t xml:space="preserve">  c) rename any non-standard executables so the names do not conflict with      standard executables, which must also be provided, and provide a separate      manual page for each non-standard executable that clearly documents how it      differs from the Standard Version.</w:t>
      </w:r>
    </w:p>
    <w:p w14:paraId="5E7835A0" w14:textId="77777777" w:rsidR="00425AAE" w:rsidRDefault="00425AAE">
      <w:r>
        <w:t xml:space="preserve">  d) make other distribution arrangements with the Copyright Holder.</w:t>
      </w:r>
    </w:p>
    <w:p w14:paraId="44AE1A36" w14:textId="77777777" w:rsidR="00425AAE" w:rsidRDefault="00425AAE">
      <w:r>
        <w:t>4. You may distribute the programs of this Package in object code or executable form, provided that you do at least ONE of the following:</w:t>
      </w:r>
    </w:p>
    <w:p w14:paraId="66305059" w14:textId="77777777" w:rsidR="00425AAE" w:rsidRDefault="00425AAE">
      <w:r>
        <w:t xml:space="preserve">  a) distribute a Standard Version of the executables and library files,      together with instructions (in the manual page or equivalent) on where to      get the Standard Version.</w:t>
      </w:r>
    </w:p>
    <w:p w14:paraId="66875227" w14:textId="77777777" w:rsidR="00425AAE" w:rsidRDefault="00425AAE">
      <w:r>
        <w:t xml:space="preserve">  b) accompany the distribution with the machine-readable source of the Package      with your modifications.</w:t>
      </w:r>
    </w:p>
    <w:p w14:paraId="70678A9E" w14:textId="77777777" w:rsidR="00425AAE" w:rsidRDefault="00425AAE">
      <w:r>
        <w:t xml:space="preserve">  c) accompany any non-standard executables with their corresponding Standard      Version executables, giving the non-standard executables non-standard      names, and clearly documenting the differences in manual pages (or      equivalent), together with instructions on where to get the Standard      Version.</w:t>
      </w:r>
    </w:p>
    <w:p w14:paraId="4F3DB12E" w14:textId="77777777" w:rsidR="00425AAE" w:rsidRDefault="00425AAE">
      <w:r>
        <w:t xml:space="preserve">  d) make other distribution arrangements with the Copyright Holder.</w:t>
      </w:r>
    </w:p>
    <w:p w14:paraId="0CC30D34" w14:textId="77777777" w:rsidR="00425AAE" w:rsidRDefault="00425AAE">
      <w:r>
        <w:t>5. You may charge a reasonable copying fee for any distribution of this Package.  You may charge any fee you choose for support of this Package. You may not charge a fee for this Package itself. However, you may distribute this Package in aggregate with other (possibly commercial) programs as part of a larger (possibly commercial) software distribution provided that you do not advertise this Package as a product of your own.</w:t>
      </w:r>
    </w:p>
    <w:p w14:paraId="31DE2F0D" w14:textId="77777777" w:rsidR="00425AAE" w:rsidRDefault="00425AAE">
      <w:r>
        <w:t>6. The scripts and library files supplied as input to or produced as output from the programs of this Package do not automatically fall under the copyright of this Package, but belong to whomever generated them, and may be sold commercially, and may be aggregated with this Package.</w:t>
      </w:r>
    </w:p>
    <w:p w14:paraId="33BFD12D" w14:textId="77777777" w:rsidR="00425AAE" w:rsidRDefault="00425AAE">
      <w:r>
        <w:t>7. C or perl subroutines supplied by you and linked into this Package shall not be considered part of this Package.</w:t>
      </w:r>
    </w:p>
    <w:p w14:paraId="60C881D0" w14:textId="77777777" w:rsidR="00425AAE" w:rsidRDefault="00425AAE">
      <w:r>
        <w:t>8. The name of the Copyright Holder may not be used to endorse or promote products derived from this software without specific prior written permission.</w:t>
      </w:r>
    </w:p>
    <w:p w14:paraId="0728F9EF" w14:textId="77777777" w:rsidR="00425AAE" w:rsidRDefault="00425AAE">
      <w:r>
        <w:t>9. THIS PACKAGE IS PROVIDED AS IS AND WITHOUT ANY EXPRESS OR IMPLIED WARRANTIES, INCLUDING, WITHOUT LIMITATION, THE IMPLIED WARRANTIES OF MERCHANTIBILITY AND FITNESS FOR A PARTICULAR PURPOSE.</w:t>
      </w:r>
    </w:p>
    <w:p w14:paraId="4A08F27B" w14:textId="77777777" w:rsidR="00425AAE" w:rsidRDefault="00425AAE">
      <w:r>
        <w:t>The End</w:t>
      </w:r>
    </w:p>
    <w:p w14:paraId="544B3C6A" w14:textId="77777777" w:rsidR="00425AAE" w:rsidRDefault="00425AAE">
      <w:r>
        <w:t>[END FILE=perl-5.18.2/dist/ExtUtils-CBuilder/LICENSE]</w:t>
      </w:r>
    </w:p>
    <w:p w14:paraId="65597F47" w14:textId="77777777" w:rsidR="00425AAE" w:rsidRDefault="00425AAE" w:rsidP="000727EF">
      <w:pPr>
        <w:pStyle w:val="Heading2"/>
      </w:pPr>
      <w:r>
        <w:t xml:space="preserve"> </w:t>
      </w:r>
      <w:bookmarkStart w:id="534" w:name="_Toc399938351"/>
      <w:r>
        <w:t>php5 (version 5.6.0~rc3+dfsg):</w:t>
      </w:r>
      <w:bookmarkEnd w:id="534"/>
    </w:p>
    <w:p w14:paraId="3574BFA7" w14:textId="77777777" w:rsidR="00425AAE" w:rsidRDefault="00425AAE" w:rsidP="000727EF">
      <w:pPr>
        <w:pStyle w:val="Heading3"/>
      </w:pPr>
      <w:r>
        <w:t>php5-5.6.0~rc3+dfsg/debian/copyright:</w:t>
      </w:r>
    </w:p>
    <w:p w14:paraId="5AE942FB" w14:textId="77777777" w:rsidR="00425AAE" w:rsidRDefault="00425AAE">
      <w:r>
        <w:t>[BEGIN FILE=php5-5.6.0~rc3+dfsg/debian/copyright] This package was debianized by Gergely Madarasz &lt;gorgo@sztaki.hu&gt; on Tue, 16 Nov 1999 19:33:42 +0100.</w:t>
      </w:r>
    </w:p>
    <w:p w14:paraId="41BB84CE" w14:textId="77777777" w:rsidR="00425AAE" w:rsidRDefault="00425AAE">
      <w:r>
        <w:t xml:space="preserve">Previous maintainers of the package also include: </w:t>
      </w:r>
      <w:r>
        <w:tab/>
        <w:t xml:space="preserve">Petr Cech &lt;cech@debian.org&gt;, who did a LOT of work on these packages. </w:t>
      </w:r>
      <w:r>
        <w:tab/>
        <w:t xml:space="preserve">Adam Conrad &lt;adconrad@0c3.net&gt;, </w:t>
      </w:r>
      <w:r>
        <w:lastRenderedPageBreak/>
        <w:t xml:space="preserve">who got a significant chunk of input and  </w:t>
      </w:r>
      <w:r>
        <w:tab/>
      </w:r>
      <w:r>
        <w:tab/>
        <w:t xml:space="preserve">help from Steve Langasek &lt;vorlon@debian.org&gt; and  </w:t>
      </w:r>
      <w:r>
        <w:tab/>
      </w:r>
      <w:r>
        <w:tab/>
        <w:t xml:space="preserve">Andres Salomon &lt;dilinger@debian.org&gt;. </w:t>
      </w:r>
      <w:r>
        <w:tab/>
        <w:t xml:space="preserve"> The current maintainers can be contacted via the debian php packaging list: </w:t>
      </w:r>
      <w:r>
        <w:tab/>
        <w:t>pkg-php-maint@lists.alioth.debian.org</w:t>
      </w:r>
    </w:p>
    <w:p w14:paraId="51E2A2B5" w14:textId="77777777" w:rsidR="00425AAE" w:rsidRDefault="00425AAE">
      <w:r>
        <w:t>It was downloaded from www.php.net/version5/downloads Changes: removed ext/dbase dir (non-free)</w:t>
      </w:r>
    </w:p>
    <w:p w14:paraId="7E88EBB7" w14:textId="77777777" w:rsidR="00425AAE" w:rsidRDefault="00425AAE">
      <w:r>
        <w:t xml:space="preserve">Noteworthy/non-trivial patches: </w:t>
      </w:r>
      <w:r>
        <w:tab/>
        <w:t xml:space="preserve">patch: use_embedded_timezonedb.patch </w:t>
      </w:r>
      <w:r>
        <w:tab/>
        <w:t xml:space="preserve">contributor: Joe Orton &lt;jorton@redhat.com&gt; </w:t>
      </w:r>
      <w:r>
        <w:tab/>
        <w:t xml:space="preserve">copyright Â© 2008 Red Hat, Inc. </w:t>
      </w:r>
      <w:r>
        <w:tab/>
        <w:t>may be used/modified/redistributed under the terms of PHP itself</w:t>
      </w:r>
    </w:p>
    <w:p w14:paraId="65C7D63F" w14:textId="77777777" w:rsidR="00425AAE" w:rsidRDefault="00425AAE">
      <w:r>
        <w:t>Upstream Authors: The PHP group for PHP5, Andi Gutmans and Zeev Suraski for libzend</w:t>
      </w:r>
    </w:p>
    <w:p w14:paraId="3E731803" w14:textId="77777777" w:rsidR="00425AAE" w:rsidRDefault="00425AAE">
      <w:r>
        <w:t>The file ext/standard/rand.c contains the following clause with a statement that isn't compatible with the DFSG:   The code as Shawn received it included the following notice:</w:t>
      </w:r>
    </w:p>
    <w:p w14:paraId="606CFEDC" w14:textId="77777777" w:rsidR="00425AAE" w:rsidRDefault="00425AAE">
      <w:r>
        <w:t xml:space="preserve">     Copyright (C) 1997 Makoto Matsumoto and Takuji Nishimura.  When      you use this, send an e-mail to &lt;matumoto@math.keio.ac.jp&gt; with      an appropriate reference to your work. However, this requirement has been rescinded by the copyright holder in message &lt;48E334A2.6050301@math.sci.hiroshima-u.ac.jp&gt; to bug #498621.</w:t>
      </w:r>
    </w:p>
    <w:p w14:paraId="507A1A9C" w14:textId="77777777" w:rsidR="00425AAE" w:rsidRDefault="00425AAE">
      <w:r>
        <w:t>Two different licences apply to this package, one for PHP5, the other for libzend. Both licences are shown here below.</w:t>
      </w:r>
    </w:p>
    <w:p w14:paraId="775BA098" w14:textId="77777777" w:rsidR="00425AAE" w:rsidRDefault="00425AAE">
      <w:r>
        <w:t xml:space="preserve">--------------------------------------------------------------------                    The PHP License, version 3.01 Copyright (c) 1999 - 2010 The PHP Group. All rights reserved. -------------------------------------------------------------------- </w:t>
      </w:r>
    </w:p>
    <w:p w14:paraId="112CE3D4" w14:textId="77777777" w:rsidR="00425AAE" w:rsidRDefault="00425AAE">
      <w:r>
        <w:t>Redistribution and use in source and binary forms, with or without modification, is permitted provided that the following conditions are met:</w:t>
      </w:r>
    </w:p>
    <w:p w14:paraId="022CF231" w14:textId="77777777" w:rsidR="00425AAE" w:rsidRDefault="00425AAE">
      <w:r>
        <w:t xml:space="preserve">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PHP must not be used to endorse or promote products      derived from this software without prior written permission. For      written permission, please contact group@php.net.      4. Products derived from this software may not be called PHP, nor      may PHP appear in their name, without prior written permission      from group@php.net.  You may indicate that your software works in      conjunction with PHP by saying Foo for PHP instead of calling      it PHP Foo or phpfoo     5. The PHP Group may publish revised and/or new versions of the      license from time to time. Each version will be given a      distinguishing version number.      Once covered code has been published under a particular version      of the license, you may always continue to use it under the terms      of that version. You may also choose to use such covered code      under the terms of any subsequent version of the license      published by the PHP Group. No one other than the PHP Group has      the right to modify the terms applicable to covered code created      under this License.</w:t>
      </w:r>
    </w:p>
    <w:p w14:paraId="115401CB" w14:textId="77777777" w:rsidR="00425AAE" w:rsidRDefault="00425AAE">
      <w:r>
        <w:t xml:space="preserve">  6. Redistributions of any form whatsoever must retain the following      acknowledgment:      This product includes PHP software, freely available from      &lt;http://www.php.net/software/&gt;.</w:t>
      </w:r>
    </w:p>
    <w:p w14:paraId="5ED580DE" w14:textId="77777777" w:rsidR="00425AAE" w:rsidRDefault="00425AAE">
      <w:r>
        <w:lastRenderedPageBreak/>
        <w:t>THIS SOFTWARE IS PROVIDED BY THE PHP DEVELOPMENT TEAM ``AS IS'' AND  ANY EXPRESSED OR IMPLIED WARRANTIES, INCLUDING, BUT NOT LIMITED TO, THE IMPLIED WARRANTIES OF MERCHANTABILITY AND FITNESS FOR A  PARTICULAR PURPOSE ARE DISCLAIMED.  IN NO EVENT SHALL THE PHP DEVELOPMENT TEAM OR ITS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FBDB75D" w14:textId="77777777" w:rsidR="00425AAE" w:rsidRDefault="00425AAE">
      <w:r>
        <w:t xml:space="preserve">-------------------------------------------------------------------- </w:t>
      </w:r>
    </w:p>
    <w:p w14:paraId="6C304825" w14:textId="77777777" w:rsidR="00425AAE" w:rsidRDefault="00425AAE">
      <w:r>
        <w:t>This software consists of voluntary contributions made by many individuals on behalf of the PHP Group.</w:t>
      </w:r>
    </w:p>
    <w:p w14:paraId="134C99B9" w14:textId="77777777" w:rsidR="00425AAE" w:rsidRDefault="00425AAE">
      <w:r>
        <w:t>The PHP Group can be contacted via Email at group@php.net.</w:t>
      </w:r>
    </w:p>
    <w:p w14:paraId="7CB1FF6E" w14:textId="77777777" w:rsidR="00425AAE" w:rsidRDefault="00425AAE">
      <w:r>
        <w:t>For more information on the PHP Group and the PHP project,  please see &lt;http://www.php.net&gt;.</w:t>
      </w:r>
    </w:p>
    <w:p w14:paraId="53A12C20" w14:textId="77777777" w:rsidR="00425AAE" w:rsidRDefault="00425AAE">
      <w:r>
        <w:t>PHP includes the Zend Engine, freely available at &lt;http://www.zend.com&gt;.</w:t>
      </w:r>
    </w:p>
    <w:p w14:paraId="6926A98E" w14:textId="77777777" w:rsidR="00425AAE" w:rsidRDefault="00425AAE">
      <w:r>
        <w:t xml:space="preserve">--------------------------------------------------------------------                  The Zend Engine License, Version 2.00 Copyright (c) 1999-2006 Zend Technologies Ltd. All rights reserved. -------------------------------------------------------------------- </w:t>
      </w:r>
    </w:p>
    <w:p w14:paraId="0B4395F0" w14:textId="77777777" w:rsidR="00425AAE" w:rsidRDefault="00425AAE">
      <w:r>
        <w:t>Redistribution and use in source and binary forms, with or without modification, is permitted provided that the following conditions are met:</w:t>
      </w:r>
    </w:p>
    <w:p w14:paraId="3ADBDA80" w14:textId="77777777" w:rsidR="00425AAE" w:rsidRDefault="00425AAE">
      <w:r>
        <w:t xml:space="preserve">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names Zend and Zend Engine must not be used to endorse      or promote products derived from this software without prior      permission from Zend Technologies Ltd. For written permission,      please contact license@zend.com.      4. Zend Technologies Ltd. may publish revised and/or new versions      of the license from time to time. Each version will be given a      distinguishing version number.      Once covered code has been published under a particular version      of the license, you may always continue to use it under the      terms of that version. You may also choose to use such covered      code under the terms of any subsequent version of the license      published by Zend Technologies Ltd. No one other than Zend      Technologies Ltd. has the right to modify the terms applicable      to covered code created under this License.</w:t>
      </w:r>
    </w:p>
    <w:p w14:paraId="1F5A30D3" w14:textId="77777777" w:rsidR="00425AAE" w:rsidRDefault="00425AAE">
      <w:r>
        <w:t xml:space="preserve">  5. Redistributions of any form whatsoever must retain the following      acknowledgment:      This product includes the Zend Engine, freely available at      http://www.zend.com</w:t>
      </w:r>
    </w:p>
    <w:p w14:paraId="620FDDB3" w14:textId="77777777" w:rsidR="00425AAE" w:rsidRDefault="00425AAE">
      <w:r>
        <w:t xml:space="preserve">  6. All advertising materials mentioning features or use of this      software must display the following acknowledgment:      The Zend Engine is freely available at http://www.zend.com</w:t>
      </w:r>
    </w:p>
    <w:p w14:paraId="15B90E12" w14:textId="77777777" w:rsidR="00425AAE" w:rsidRDefault="00425AAE">
      <w:r>
        <w:lastRenderedPageBreak/>
        <w:t>THIS SOFTWARE IS PROVIDED BY ZEND TECHNOLOGIES LTD. ``AS IS'' AND  ANY EXPRESSED OR IMPLIED WARRANTIES, INCLUDING, BUT NOT LIMITED TO, THE IMPLIED WARRANTIES OF MERCHANTABILITY AND FITNESS FOR A  PARTICULAR PURPOSE ARE DISCLAIMED.  IN NO EVENT SHALL ZEND TECHNOLOGIES LTD.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75D8D8C" w14:textId="77777777" w:rsidR="00425AAE" w:rsidRDefault="00425AAE">
      <w:r>
        <w:t>--------------------------------------------------------------------  [END FILE=php5-5.6.0~rc3+dfsg/debian/copyright]</w:t>
      </w:r>
    </w:p>
    <w:p w14:paraId="5B0C18DD" w14:textId="77777777" w:rsidR="00425AAE" w:rsidRDefault="00425AAE" w:rsidP="000727EF">
      <w:pPr>
        <w:pStyle w:val="Heading3"/>
      </w:pPr>
      <w:r>
        <w:t>php5-5.6.0~rc3+dfsg/ext/ereg/regex/COPYRIGHT:</w:t>
      </w:r>
    </w:p>
    <w:p w14:paraId="7A22AA6D" w14:textId="77777777" w:rsidR="00425AAE" w:rsidRDefault="00425AAE">
      <w:r>
        <w:t>[BEGIN FILE=php5-5.6.0~rc3+dfsg/ext/ereg/regex/COPYRIGHT] Copyright 1992, 1993, 1994 Henry Spencer.  All rights reserved. This software is not subject to any license of the American Telephone and Telegraph Company or of the Regents of the University of California.</w:t>
      </w:r>
    </w:p>
    <w:p w14:paraId="1EF11721" w14:textId="77777777" w:rsidR="00425AAE" w:rsidRDefault="00425AAE">
      <w:r>
        <w:t>Permission is granted to anyone to use this software for any purpose on any computer system, and to alter it and redistribute it, subject to the following restrictions:</w:t>
      </w:r>
    </w:p>
    <w:p w14:paraId="22110676" w14:textId="77777777" w:rsidR="00425AAE" w:rsidRDefault="00425AAE">
      <w:r>
        <w:t>1. The author is not responsible for the consequences of use of this    software, no matter how awful, even if they arise from flaws in it.</w:t>
      </w:r>
    </w:p>
    <w:p w14:paraId="02319C8F" w14:textId="77777777" w:rsidR="00425AAE" w:rsidRDefault="00425AAE">
      <w:r>
        <w:t>2. The origin of this software must not be misrepresented, either by    explicit claim or by omission.  Since few users ever read sources,    credits must appear in the documentation.</w:t>
      </w:r>
    </w:p>
    <w:p w14:paraId="444FDC8F" w14:textId="77777777" w:rsidR="00425AAE" w:rsidRDefault="00425AAE">
      <w:r>
        <w:t>3. Altered versions must be plainly marked as such, and must not be    misrepresented as being the original software.  Since few users    ever read sources, credits must appear in the documentation.</w:t>
      </w:r>
    </w:p>
    <w:p w14:paraId="46CD4626" w14:textId="77777777" w:rsidR="00425AAE" w:rsidRDefault="00425AAE">
      <w:r>
        <w:t>4. This notice may not be removed or altered. [END FILE=php5-5.6.0~rc3+dfsg/ext/ereg/regex/COPYRIGHT]</w:t>
      </w:r>
    </w:p>
    <w:p w14:paraId="4C08F55F" w14:textId="77777777" w:rsidR="00425AAE" w:rsidRDefault="00425AAE" w:rsidP="000727EF">
      <w:pPr>
        <w:pStyle w:val="Heading3"/>
      </w:pPr>
      <w:r>
        <w:t>php5-5.6.0~rc3+dfsg/ext/fileinfo/libmagic/LICENSE:</w:t>
      </w:r>
    </w:p>
    <w:p w14:paraId="0EBA27FD" w14:textId="77777777" w:rsidR="00425AAE" w:rsidRDefault="00425AAE">
      <w:r>
        <w:t>[BEGIN FILE=php5-5.6.0~rc3+dfsg/ext/fileinfo/libmagic/LICENSE] Author: Christos Zoulas &lt;christos@zoulas.com&gt; Download: ftp://ftp.astron.com/pub/file/</w:t>
      </w:r>
    </w:p>
    <w:p w14:paraId="169CCCA9" w14:textId="77777777" w:rsidR="00425AAE" w:rsidRDefault="00425AAE">
      <w:r>
        <w:t xml:space="preserve">Files: * Copyright:  (C) 1985-1995 Ian F. Darwin  (C) 1994-2009 Christos Zoulas &lt;christos@zoulas.com&gt; License: BSD  This software is not subject to any export provision of the United States  Department of Commerce, and may be exported to any country or planet.  .  Redistribution and use in source and binary forms, with or without  modification, are permitted provided that the following conditions  are met:  .  1. Redistributions of source code must retain the above copyright     notice immediately at the beginning of the file, without modification,     this list of conditions, and the following disclaimer.  .  2. Redistributions in binary form must reproduce the above copyright     notice, this list of conditions and the following disclaimer in the     documentation and/or </w:t>
      </w:r>
      <w:r>
        <w:lastRenderedPageBreak/>
        <w:t>other materials provided with the distribution.  .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FILE=php5-5.6.0~rc3+dfsg/ext/fileinfo/libmagic/LICENSE]</w:t>
      </w:r>
    </w:p>
    <w:p w14:paraId="18642845" w14:textId="77777777" w:rsidR="00425AAE" w:rsidRDefault="00425AAE" w:rsidP="000727EF">
      <w:pPr>
        <w:pStyle w:val="Heading3"/>
      </w:pPr>
      <w:r>
        <w:t>php5-5.6.0~rc3+dfsg/ext/gd/libgd/COPYING:</w:t>
      </w:r>
    </w:p>
    <w:p w14:paraId="55698D5F" w14:textId="77777777" w:rsidR="00425AAE" w:rsidRDefault="00425AAE">
      <w:r>
        <w:t xml:space="preserve">[BEGIN FILE=php5-5.6.0~rc3+dfsg/ext/gd/libgd/COPYING]        Portions copyright 1994, 1995, 1996, 1997, 1998, 1999, 2000, 2001,      2002 by Cold Spring Harbor Laboratory. Funded under Grant      P41-RR02188 by the National Institutes of Health. </w:t>
      </w:r>
    </w:p>
    <w:p w14:paraId="4D615917" w14:textId="77777777" w:rsidR="00425AAE" w:rsidRDefault="00425AAE">
      <w:r>
        <w:t xml:space="preserve">     Portions copyright 1996, 1997, 1998, 1999, 2000, 2001, 2002 by      Boutell.Com, Inc. </w:t>
      </w:r>
    </w:p>
    <w:p w14:paraId="2AA3B08E" w14:textId="77777777" w:rsidR="00425AAE" w:rsidRDefault="00425AAE">
      <w:r>
        <w:t xml:space="preserve">     Portions relating to GD2 format copyright 1999, 2000, 2001, 2002      Philip Warner.            Portions relating to PNG copyright 1999, 2000, 2001, 2002 Greg      Roelofs. </w:t>
      </w:r>
    </w:p>
    <w:p w14:paraId="64B91252" w14:textId="77777777" w:rsidR="00425AAE" w:rsidRDefault="00425AAE">
      <w:r>
        <w:t xml:space="preserve">     Portions relating to gdttf.c copyright 1999, 2000, 2001, 2002 John        Ellson (ellson@lucent.com).          Portions relating to gdft.c copyright 2001, 2002 John Ellson        (ellson@lucent.com).  </w:t>
      </w:r>
    </w:p>
    <w:p w14:paraId="2B00D2B8" w14:textId="77777777" w:rsidR="00425AAE" w:rsidRDefault="00425AAE">
      <w:r>
        <w:t xml:space="preserve">     Portions copyright 2000, 2001, 2002, 2003, 2004, 2005, 2006, 2007 </w:t>
      </w:r>
      <w:r>
        <w:tab/>
      </w:r>
      <w:r>
        <w:tab/>
        <w:t xml:space="preserve"> 2008, 2009 Pierre-Alain Joye (pierre@libgd.org).  </w:t>
      </w:r>
    </w:p>
    <w:p w14:paraId="59A0AB24" w14:textId="77777777" w:rsidR="00425AAE" w:rsidRDefault="00425AAE">
      <w:r>
        <w:t xml:space="preserve">     Portions relating to JPEG and to color quantization copyright 2000,      2001, 2002, Doug Becker and copyright (C) 1994, 1995, 1996, 1997,      1998, 1999, 2000, 2001, 2002, Thomas G. Lane. This software is      based in part on the work of the Independent JPEG Group. See the      file README-JPEG.TXT for more information.</w:t>
      </w:r>
    </w:p>
    <w:p w14:paraId="03D27D2B" w14:textId="77777777" w:rsidR="00425AAE" w:rsidRDefault="00425AAE">
      <w:r>
        <w:t xml:space="preserve">     Portions relating to WBMP copyright 2000, 2001, 2002 Maurice      Szmurlo and Johan Van den Brande.</w:t>
      </w:r>
    </w:p>
    <w:p w14:paraId="3D187C1D" w14:textId="77777777" w:rsidR="00425AAE" w:rsidRDefault="00425AAE">
      <w:r>
        <w:t xml:space="preserve">     Permission has been granted to copy, distribute and modify gd in      any context without fee, including a commercial application,      provided that this notice is present in user-accessible supporting      documentation.</w:t>
      </w:r>
    </w:p>
    <w:p w14:paraId="6F5E45CA" w14:textId="77777777" w:rsidR="00425AAE" w:rsidRDefault="00425AAE">
      <w:r>
        <w:t xml:space="preserve">     This does not affect your ownership of the derived work itself, and       the intent is to assure proper credit for the authors of gd, not to      interfere with your productive use of gd. If you have questions,      ask. Derived works includes all programs that utilize the         library. Credit must be given in user-accessible documentation.</w:t>
      </w:r>
    </w:p>
    <w:p w14:paraId="0EA84DBF" w14:textId="77777777" w:rsidR="00425AAE" w:rsidRDefault="00425AAE">
      <w:r>
        <w:t xml:space="preserve">     This software is provided AS IS. The copyright holders disclaim        all warranties, either express or implied, including but not      limited to implied warranties of merchantability and fitness for a      particular purpose, with respect to this code and accompanying        documentation.</w:t>
      </w:r>
    </w:p>
    <w:p w14:paraId="69BB597F" w14:textId="77777777" w:rsidR="00425AAE" w:rsidRDefault="00425AAE">
      <w:r>
        <w:lastRenderedPageBreak/>
        <w:t xml:space="preserve">     Although their code does not appear in gd, the authors wish to thank      David Koblas, David Rowley, and Hutchison Avenue Software Corporation      for their prior contributions.</w:t>
      </w:r>
    </w:p>
    <w:p w14:paraId="5365576B" w14:textId="77777777" w:rsidR="00425AAE" w:rsidRDefault="00425AAE">
      <w:r>
        <w:t>[END FILE=php5-5.6.0~rc3+dfsg/ext/gd/libgd/COPYING]</w:t>
      </w:r>
    </w:p>
    <w:p w14:paraId="71D78E7E" w14:textId="77777777" w:rsidR="00425AAE" w:rsidRDefault="00425AAE" w:rsidP="000727EF">
      <w:pPr>
        <w:pStyle w:val="Heading3"/>
      </w:pPr>
      <w:r>
        <w:t>php5-5.6.0~rc3+dfsg/ext/mbstring/oniguruma/COPYING:</w:t>
      </w:r>
    </w:p>
    <w:p w14:paraId="758263D1" w14:textId="77777777" w:rsidR="00425AAE" w:rsidRDefault="00425AAE">
      <w:r>
        <w:t>[BEGIN FILE=php5-5.6.0~rc3+dfsg/ext/mbstring/oniguruma/COPYING] Oniguruma LICENSE -----------------</w:t>
      </w:r>
    </w:p>
    <w:p w14:paraId="263C466F" w14:textId="77777777" w:rsidR="00425AAE" w:rsidRDefault="00425AAE">
      <w:r>
        <w:t>/*-  * Copyright (c) 2002-2007  K.Kosako  &lt;sndgk393 AT ybb DOT ne DOT jp&gt;  *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 THIS SOFTWARE IS PROVIDED BY THE AUTHOR AND CONTRIBUTORS ``AS IS'' AND  * ANY EXPRESS OR IMPLIED WARRANTIES, INCLUDING, BUT NOT LIMITED TO, THE  * IMPLIED WARRANTIES OF MERCHANTABILITY AND FITNESS FOR A PARTICULAR PURPOSE  * ARE DISCLAIMED.  IN NO EVENT SHALL THE AUTHOR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[END FILE=php5-5.6.0~rc3+dfsg/ext/mbstring/oniguruma/COPYING]</w:t>
      </w:r>
    </w:p>
    <w:p w14:paraId="7166CD63" w14:textId="77777777" w:rsidR="00425AAE" w:rsidRDefault="00425AAE" w:rsidP="000727EF">
      <w:pPr>
        <w:pStyle w:val="Heading3"/>
      </w:pPr>
      <w:r>
        <w:t>php5-5.6.0~rc3+dfsg/ext/mbstring/ucgendat/OPENLDAP_LICENSE:</w:t>
      </w:r>
    </w:p>
    <w:p w14:paraId="0FE25098" w14:textId="77777777" w:rsidR="00425AAE" w:rsidRDefault="00425AAE">
      <w:r>
        <w:t>[BEGIN FILE=php5-5.6.0~rc3+dfsg/ext/mbstring/ucgendat/OPENLDAP_LICENSE] The OpenLDAP Public License   Version 2.8, 17 August 2003</w:t>
      </w:r>
    </w:p>
    <w:p w14:paraId="783A93FC" w14:textId="77777777" w:rsidR="00425AAE" w:rsidRDefault="00425AAE">
      <w:r>
        <w:t>Redistribution and use of this software and associated documentation (Software), with or without modification, are permitted provided that the following conditions are met:</w:t>
      </w:r>
    </w:p>
    <w:p w14:paraId="7A4C104C" w14:textId="77777777" w:rsidR="00425AAE" w:rsidRDefault="00425AAE">
      <w:r>
        <w:t>1. Redistributions in source form must retain copyright statements    and notices,</w:t>
      </w:r>
    </w:p>
    <w:p w14:paraId="531A2739" w14:textId="77777777" w:rsidR="00425AAE" w:rsidRDefault="00425AAE">
      <w:r>
        <w:t>2. Redistributions in binary form must reproduce applicable copyright    statements and notices, this list of conditions, and the following    disclaimer in the documentation and/or other materials provided    with the distribution, and</w:t>
      </w:r>
    </w:p>
    <w:p w14:paraId="2D5F9A0A" w14:textId="77777777" w:rsidR="00425AAE" w:rsidRDefault="00425AAE">
      <w:r>
        <w:t>3. Redistributions must contain a verbatim copy of this document.</w:t>
      </w:r>
    </w:p>
    <w:p w14:paraId="47A52D6D" w14:textId="77777777" w:rsidR="00425AAE" w:rsidRDefault="00425AAE">
      <w:r>
        <w:t>The OpenLDAP Foundation may revise this license from time to time. Each revision is distinguished by a version number.  You may use this Software under terms of this license revision or under the terms of any subsequent revision of the license.</w:t>
      </w:r>
    </w:p>
    <w:p w14:paraId="26CC867E" w14:textId="77777777" w:rsidR="00425AAE" w:rsidRDefault="00425AAE">
      <w:r>
        <w:t xml:space="preserve">THIS SOFTWARE IS PROVIDED BY THE OPENLDAP FOUNDATION AND ITS CONTRIBUTORS ``AS IS'' AND ANY EXPRESSED OR IMPLIED WARRANTIES, INCLUDING, BUT NOT LIMITED TO, THE IMPLIED WARRANTIES OF </w:t>
      </w:r>
      <w:r>
        <w:lastRenderedPageBreak/>
        <w:t>MERCHANTABILITY AND FITNESS FOR A PARTICULAR PURPOSE ARE DISCLAIMED.  IN NO EVENT SHALL THE OPENLDAP FOUNDATION, ITS CONTRIBUTORS, OR THE AUTHOR(S) OR OWNER(S) OF THE SOFTWARE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F5045BA" w14:textId="77777777" w:rsidR="00425AAE" w:rsidRDefault="00425AAE">
      <w:r>
        <w:t>The names of the authors and copyright holders must not be used in advertising or otherwise to promote the sale, use or other dealing in this Software without specific, written prior permission.  Title to copyright in this Software shall at all times remain with copyright holders.</w:t>
      </w:r>
    </w:p>
    <w:p w14:paraId="158F9BA8" w14:textId="77777777" w:rsidR="00425AAE" w:rsidRDefault="00425AAE">
      <w:r>
        <w:t>OpenLDAP is a registered trademark of the OpenLDAP Foundation.</w:t>
      </w:r>
    </w:p>
    <w:p w14:paraId="41534084" w14:textId="77777777" w:rsidR="00425AAE" w:rsidRDefault="00425AAE">
      <w:r>
        <w:t>Copyright 1999-2003 The OpenLDAP Foundation, Redwood City, California, USA.  All Rights Reserved.  Permission to copy and distribute verbatim copies of this document is granted.[END FILE=php5-5.6.0~rc3+dfsg/ext/mbstring/ucgendat/OPENLDAP_LICENSE]</w:t>
      </w:r>
    </w:p>
    <w:p w14:paraId="31DEE28B" w14:textId="77777777" w:rsidR="00425AAE" w:rsidRDefault="00425AAE" w:rsidP="000727EF">
      <w:pPr>
        <w:pStyle w:val="Heading3"/>
      </w:pPr>
      <w:r>
        <w:t>php5-5.6.0~rc3+dfsg/ext/pcre/pcrelib/COPYING:</w:t>
      </w:r>
    </w:p>
    <w:p w14:paraId="4EA5B920" w14:textId="77777777" w:rsidR="00425AAE" w:rsidRDefault="00425AAE">
      <w:r>
        <w:t>[BEGIN FILE=php5-5.6.0~rc3+dfsg/ext/pcre/pcrelib/COPYING] PCRE LICENCE</w:t>
      </w:r>
    </w:p>
    <w:p w14:paraId="46BBD72B" w14:textId="77777777" w:rsidR="00425AAE" w:rsidRDefault="00425AAE">
      <w:r>
        <w:t>Please see the file LICENCE in the PCRE distribution for licensing details.</w:t>
      </w:r>
    </w:p>
    <w:p w14:paraId="2F3A5E98" w14:textId="77777777" w:rsidR="00425AAE" w:rsidRDefault="00425AAE">
      <w:r>
        <w:t>End [END FILE=php5-5.6.0~rc3+dfsg/ext/pcre/pcrelib/COPYING]</w:t>
      </w:r>
    </w:p>
    <w:p w14:paraId="6D4BBC1E" w14:textId="77777777" w:rsidR="00425AAE" w:rsidRDefault="00425AAE" w:rsidP="000727EF">
      <w:pPr>
        <w:pStyle w:val="Heading3"/>
      </w:pPr>
      <w:r>
        <w:t>php5-5.6.0~rc3+dfsg/ext/pcre/pcrelib/LICENCE:</w:t>
      </w:r>
    </w:p>
    <w:p w14:paraId="0D7CAF02" w14:textId="77777777" w:rsidR="00425AAE" w:rsidRDefault="00425AAE">
      <w:r>
        <w:t>[BEGIN FILE=php5-5.6.0~rc3+dfsg/ext/pcre/pcrelib/LICENCE] PCRE LICENCE ------------</w:t>
      </w:r>
    </w:p>
    <w:p w14:paraId="0352869E" w14:textId="77777777" w:rsidR="00425AAE" w:rsidRDefault="00425AAE">
      <w:r>
        <w:t>PCRE is a library of functions to support regular expressions whose syntax and semantics are as close as possible to those of the Perl 5 language.</w:t>
      </w:r>
    </w:p>
    <w:p w14:paraId="1003194B" w14:textId="77777777" w:rsidR="00425AAE" w:rsidRDefault="00425AAE">
      <w:r>
        <w:t>Release 8 of PCRE is distributed under the terms of the BSD licence, as specified below. The documentation for PCRE, supplied in the doc directory, is distributed under the same terms as the software itself.</w:t>
      </w:r>
    </w:p>
    <w:p w14:paraId="61EE0712" w14:textId="77777777" w:rsidR="00425AAE" w:rsidRDefault="00425AAE">
      <w:r>
        <w:t>The basic library functions are written in C and are freestanding. Also included in the distribution is a set of C++ wrapper functions, and a just-in-time compiler that can be used to optimize pattern matching. These are both optional features that can be omitted when the library is built.</w:t>
      </w:r>
    </w:p>
    <w:p w14:paraId="0392308F" w14:textId="77777777" w:rsidR="00425AAE" w:rsidRDefault="00425AAE">
      <w:r>
        <w:t xml:space="preserve"> THE BASIC LIBRARY FUNCTIONS ---------------------------</w:t>
      </w:r>
    </w:p>
    <w:p w14:paraId="1A5D8A76" w14:textId="77777777" w:rsidR="00425AAE" w:rsidRDefault="00425AAE">
      <w:r>
        <w:t>Written by:       Philip Hazel Email local part: ph10 Email domain:     cam.ac.uk</w:t>
      </w:r>
    </w:p>
    <w:p w14:paraId="1195804D" w14:textId="77777777" w:rsidR="00425AAE" w:rsidRDefault="00425AAE">
      <w:r>
        <w:t>University of Cambridge Computing Service, Cambridge, England.</w:t>
      </w:r>
    </w:p>
    <w:p w14:paraId="2F67BCA0" w14:textId="77777777" w:rsidR="00425AAE" w:rsidRDefault="00425AAE">
      <w:r>
        <w:t>Copyright (c) 1997-2013 University of Cambridge All rights reserved.</w:t>
      </w:r>
    </w:p>
    <w:p w14:paraId="39BC17DF" w14:textId="77777777" w:rsidR="00425AAE" w:rsidRDefault="00425AAE">
      <w:r>
        <w:t xml:space="preserve"> PCRE JUST-IN-TIME COMPILATION SUPPORT -------------------------------------</w:t>
      </w:r>
    </w:p>
    <w:p w14:paraId="7FECA65E" w14:textId="77777777" w:rsidR="00425AAE" w:rsidRDefault="00425AAE">
      <w:r>
        <w:t>Written by:       Zoltan Herczeg Email local part: hzmester Emain domain:     freemail.hu</w:t>
      </w:r>
    </w:p>
    <w:p w14:paraId="34B7549E" w14:textId="77777777" w:rsidR="00425AAE" w:rsidRDefault="00425AAE">
      <w:r>
        <w:lastRenderedPageBreak/>
        <w:t>Copyright(c) 2010-2013 Zoltan Herczeg All rights reserved.</w:t>
      </w:r>
    </w:p>
    <w:p w14:paraId="7835FD99" w14:textId="77777777" w:rsidR="00425AAE" w:rsidRDefault="00425AAE">
      <w:r>
        <w:t xml:space="preserve"> STACK-LESS JUST-IN-TIME COMPILER --------------------------------</w:t>
      </w:r>
    </w:p>
    <w:p w14:paraId="4A4ECC5E" w14:textId="77777777" w:rsidR="00425AAE" w:rsidRDefault="00425AAE">
      <w:r>
        <w:t>Written by:       Zoltan Herczeg Email local part: hzmester Emain domain:     freemail.hu</w:t>
      </w:r>
    </w:p>
    <w:p w14:paraId="4C0320AB" w14:textId="77777777" w:rsidR="00425AAE" w:rsidRDefault="00425AAE">
      <w:r>
        <w:t>Copyright(c) 2009-2013 Zoltan Herczeg All rights reserved.</w:t>
      </w:r>
    </w:p>
    <w:p w14:paraId="2F0916E4" w14:textId="77777777" w:rsidR="00425AAE" w:rsidRDefault="00425AAE">
      <w:r>
        <w:t xml:space="preserve"> THE C++ WRAPPER FUNCTIONS -------------------------</w:t>
      </w:r>
    </w:p>
    <w:p w14:paraId="0ABFE958" w14:textId="77777777" w:rsidR="00425AAE" w:rsidRDefault="00425AAE">
      <w:r>
        <w:t>Contributed by:   Google Inc.</w:t>
      </w:r>
    </w:p>
    <w:p w14:paraId="7F679780" w14:textId="77777777" w:rsidR="00425AAE" w:rsidRDefault="00425AAE">
      <w:r>
        <w:t>Copyright (c) 2007-2012, Google Inc. All rights reserved.</w:t>
      </w:r>
    </w:p>
    <w:p w14:paraId="442C1517" w14:textId="77777777" w:rsidR="00425AAE" w:rsidRDefault="00425AAE">
      <w:r>
        <w:t xml:space="preserve"> THE BSD LICENCE -----------------</w:t>
      </w:r>
    </w:p>
    <w:p w14:paraId="6A31FC7A" w14:textId="77777777" w:rsidR="00425AAE" w:rsidRDefault="00425AAE">
      <w:r>
        <w:t>Redistribution and use in source and binary forms, with or without modification, are permitted provided that the following conditions are met:</w:t>
      </w:r>
    </w:p>
    <w:p w14:paraId="1AAFCE75" w14:textId="77777777" w:rsidR="00425AAE" w:rsidRDefault="00425AAE">
      <w:r>
        <w:t xml:space="preserve">    * Redistributions of source code must retain the above copyright notice,       this list of conditions and the following disclaimer.</w:t>
      </w:r>
    </w:p>
    <w:p w14:paraId="659014D3"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637BD6F0" w14:textId="77777777" w:rsidR="00425AAE" w:rsidRDefault="00425AAE">
      <w:r>
        <w:t xml:space="preserve">    * Neither the name of the University of Cambridge nor the name of Google       Inc. nor the names of their contributors may be used to endorse or       promote products derived from this software without specific prior       written permission.</w:t>
      </w:r>
    </w:p>
    <w:p w14:paraId="20F1B1CC"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33E9534" w14:textId="77777777" w:rsidR="00425AAE" w:rsidRDefault="00425AAE">
      <w:r>
        <w:t>End [END FILE=php5-5.6.0~rc3+dfsg/ext/pcre/pcrelib/LICENCE]</w:t>
      </w:r>
    </w:p>
    <w:p w14:paraId="42EEF1A3" w14:textId="77777777" w:rsidR="00425AAE" w:rsidRDefault="00425AAE" w:rsidP="000727EF">
      <w:pPr>
        <w:pStyle w:val="Heading3"/>
      </w:pPr>
      <w:r>
        <w:t>php5-5.6.0~rc3+dfsg/ext/zip/LICENSE_libzip:</w:t>
      </w:r>
    </w:p>
    <w:p w14:paraId="63B8DCE5" w14:textId="77777777" w:rsidR="00425AAE" w:rsidRDefault="00425AAE">
      <w:r>
        <w:t>[BEGIN FILE=php5-5.6.0~rc3+dfsg/ext/zip/LICENSE_libzip] Copyright (C) 1999-2008 Dieter Baron and Thomas Klausner The authors can be contacted at &lt;libzip@nih.at&gt;</w:t>
      </w:r>
    </w:p>
    <w:p w14:paraId="45FF1F7F"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names of the authors may not be used to endorse or promote    products derived from this software without specific prior    written permission.</w:t>
      </w:r>
    </w:p>
    <w:p w14:paraId="676830F6" w14:textId="77777777" w:rsidR="00425AAE" w:rsidRDefault="00425AAE">
      <w:r>
        <w:lastRenderedPageBreak/>
        <w:t>THIS SOFTWARE IS PROVIDED BY THE AUTHORS ``AS IS'' AND ANY EXPRESS OR IMPLIED WARRANTIES, INCLUDING, BUT NOT LIMITED TO, THE IMPLIED WARRANTIES OF MERCHANTABILITY AND FITNESS FOR A PARTICULAR PURPOSE ARE DISCLAIMED.  IN NO EVENT SHALL THE AUTHORS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FILE=php5-5.6.0~rc3+dfsg/ext/zip/LICENSE_libzip]</w:t>
      </w:r>
    </w:p>
    <w:p w14:paraId="232B47CD" w14:textId="77777777" w:rsidR="00425AAE" w:rsidRDefault="00425AAE" w:rsidP="000727EF">
      <w:pPr>
        <w:pStyle w:val="Heading3"/>
      </w:pPr>
      <w:r>
        <w:t>php5-5.6.0~rc3+dfsg/sapi/fpm/LICENSE:</w:t>
      </w:r>
    </w:p>
    <w:p w14:paraId="4E6E55AB" w14:textId="77777777" w:rsidR="00425AAE" w:rsidRDefault="00425AAE">
      <w:r>
        <w:t>[BEGIN FILE=php5-5.6.0~rc3+dfsg/sapi/fpm/LICENSE] Copyright (c) 2007-2009, Andrei Nigmatulin All rights reserved.</w:t>
      </w:r>
    </w:p>
    <w:p w14:paraId="79D964EC"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2401AFD7" w14:textId="77777777" w:rsidR="00425AAE" w:rsidRDefault="00425AAE">
      <w:r>
        <w:t>THIS SOFTWARE IS PROVIDED BY AUTHOR AND CONTRIBUTORS ``AS IS'' AND ANY EXPRESS OR IMPLIED WARRANTIES, INCLUDING, BUT NOT LIMITED TO, THE IMPLIED WARRANTIES OF MERCHANTABILITY AND FITNESS FOR A PARTICULAR PURPOSE ARE DISCLAIMED.  IN NO EVENT SHALL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FILE=php5-5.6.0~rc3+dfsg/sapi/fpm/LICENSE]</w:t>
      </w:r>
    </w:p>
    <w:p w14:paraId="6FC3998E" w14:textId="77777777" w:rsidR="00425AAE" w:rsidRDefault="00425AAE" w:rsidP="000727EF">
      <w:pPr>
        <w:pStyle w:val="Heading3"/>
      </w:pPr>
      <w:r>
        <w:t>php5-5.6.0~rc3+dfsg/TSRM/LICENSE:</w:t>
      </w:r>
    </w:p>
    <w:p w14:paraId="3DE6BD3E" w14:textId="77777777" w:rsidR="00425AAE" w:rsidRDefault="00425AAE">
      <w:r>
        <w:t>[BEGIN FILE=php5-5.6.0~rc3+dfsg/TSRM/LICENSE] Copyright (c) 1999-2006, Andi Gutmans, Sascha Schumann, Zeev Suraski. All rights reserved.</w:t>
      </w:r>
    </w:p>
    <w:p w14:paraId="57F6D9A6" w14:textId="77777777" w:rsidR="00425AAE" w:rsidRDefault="00425AAE">
      <w:r>
        <w:t>Redistribution and use in source and binary forms, with or without modification, are permitted provided that the following conditions are met:</w:t>
      </w:r>
    </w:p>
    <w:p w14:paraId="3408A540" w14:textId="77777777" w:rsidR="00425AAE" w:rsidRDefault="00425AAE">
      <w:r>
        <w:t>- Redistributions of source code must retain the above copyright notice, this list of conditions and the following disclaimer.</w:t>
      </w:r>
    </w:p>
    <w:p w14:paraId="4AB849F6" w14:textId="77777777" w:rsidR="00425AAE" w:rsidRDefault="00425AAE">
      <w:r>
        <w:t>- Neither name of the copyright holders nor the names of their contributors may be used to endorse or promote products derived from this software without specific prior written permission.</w:t>
      </w:r>
    </w:p>
    <w:p w14:paraId="1AFA47AC" w14:textId="77777777" w:rsidR="00425AAE" w:rsidRDefault="00425AAE">
      <w:r>
        <w:lastRenderedPageBreak/>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FILE=php5-5.6.0~rc3+dfsg/TSRM/LICENSE]</w:t>
      </w:r>
    </w:p>
    <w:p w14:paraId="0E9C5B24" w14:textId="77777777" w:rsidR="00425AAE" w:rsidRDefault="00425AAE" w:rsidP="000727EF">
      <w:pPr>
        <w:pStyle w:val="Heading3"/>
      </w:pPr>
      <w:r>
        <w:t>php5-5.6.0~rc3+dfsg/Zend/LICENSE:</w:t>
      </w:r>
    </w:p>
    <w:p w14:paraId="1F613CC3" w14:textId="77777777" w:rsidR="00425AAE" w:rsidRDefault="00425AAE">
      <w:r>
        <w:t xml:space="preserve">[BEGIN FILE=php5-5.6.0~rc3+dfsg/Zend/LICENSE] --------------------------------------------------------------------                  The Zend Engine License, Version 2.00 Copyright (c) 1999-2006 Zend Technologies Ltd. All rights reserved. -------------------------------------------------------------------- </w:t>
      </w:r>
    </w:p>
    <w:p w14:paraId="7064BFA8" w14:textId="77777777" w:rsidR="00425AAE" w:rsidRDefault="00425AAE">
      <w:r>
        <w:t>Redistribution and use in source and binary forms, with or without modification, is permitted provided that the following conditions are met:</w:t>
      </w:r>
    </w:p>
    <w:p w14:paraId="6419806C" w14:textId="77777777" w:rsidR="00425AAE" w:rsidRDefault="00425AAE">
      <w:r>
        <w:t xml:space="preserve">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names Zend and Zend Engine must not be used to endorse      or promote products derived from this software without prior      permission from Zend Technologies Ltd. For written permission,      please contact license@zend.com.      4. Zend Technologies Ltd. may publish revised and/or new versions      of the license from time to time. Each version will be given a      distinguishing version number.      Once covered code has been published under a particular version      of the license, you may always continue to use it under the      terms of that version. You may also choose to use such covered      code under the terms of any subsequent version of the license      published by Zend Technologies Ltd. No one other than Zend      Technologies Ltd. has the right to modify the terms applicable      to covered code created under this License.</w:t>
      </w:r>
    </w:p>
    <w:p w14:paraId="41609AC2" w14:textId="77777777" w:rsidR="00425AAE" w:rsidRDefault="00425AAE">
      <w:r>
        <w:t xml:space="preserve">  5. Redistributions of any form whatsoever must retain the following      acknowledgment:      This product includes the Zend Engine, freely available at      http://www.zend.com</w:t>
      </w:r>
    </w:p>
    <w:p w14:paraId="321DD10E" w14:textId="77777777" w:rsidR="00425AAE" w:rsidRDefault="00425AAE">
      <w:r>
        <w:t xml:space="preserve">  6. All advertising materials mentioning features or use of this      software must display the following acknowledgment:      The Zend Engine is freely available at http://www.zend.com</w:t>
      </w:r>
    </w:p>
    <w:p w14:paraId="3CE9D1FD" w14:textId="77777777" w:rsidR="00425AAE" w:rsidRDefault="00425AAE">
      <w:r>
        <w:t xml:space="preserve">THIS SOFTWARE IS PROVIDED BY ZEND TECHNOLOGIES LTD. ``AS IS'' AND  ANY EXPRESSED OR IMPLIED WARRANTIES, INCLUDING, BUT NOT LIMITED TO, THE IMPLIED WARRANTIES OF MERCHANTABILITY AND FITNESS FOR A  PARTICULAR PURPOSE ARE DISCLAIMED.  IN NO EVENT SHALL ZEND TECHNOLOGIES LTD.  BE LIABLE FOR ANY DIRECT, INDIRECT, INCIDENTAL, </w:t>
      </w:r>
      <w:r>
        <w:lastRenderedPageBreak/>
        <w:t>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129B0D2" w14:textId="77777777" w:rsidR="00425AAE" w:rsidRDefault="00425AAE">
      <w:r>
        <w:t>--------------------------------------------------------------------  [END FILE=php5-5.6.0~rc3+dfsg/Zend/LICENSE]</w:t>
      </w:r>
    </w:p>
    <w:p w14:paraId="6771674A" w14:textId="77777777" w:rsidR="00425AAE" w:rsidRDefault="00425AAE" w:rsidP="000727EF">
      <w:pPr>
        <w:pStyle w:val="Heading2"/>
      </w:pPr>
      <w:r>
        <w:t xml:space="preserve"> </w:t>
      </w:r>
      <w:bookmarkStart w:id="535" w:name="_Toc399938352"/>
      <w:r>
        <w:t>php-fpdf (version 1.7.dfsg):</w:t>
      </w:r>
      <w:bookmarkEnd w:id="535"/>
    </w:p>
    <w:p w14:paraId="04947D98" w14:textId="77777777" w:rsidR="00425AAE" w:rsidRDefault="00425AAE" w:rsidP="000727EF">
      <w:pPr>
        <w:pStyle w:val="Heading3"/>
      </w:pPr>
      <w:r>
        <w:t>php-fpdf-1.7.dfsg/debian/copyright:</w:t>
      </w:r>
    </w:p>
    <w:p w14:paraId="4FA2DF6C" w14:textId="77777777" w:rsidR="00425AAE" w:rsidRDefault="00425AAE">
      <w:r>
        <w:t>[BEGIN FILE=php-fpdf-1.7.dfsg/debian/copyright] This package was debianized by Alessandro De Zorzi &lt;lota@nonlontano.it&gt; on 4 Aug 2010.</w:t>
      </w:r>
    </w:p>
    <w:p w14:paraId="36621CB5" w14:textId="77777777" w:rsidR="00425AAE" w:rsidRDefault="00425AAE">
      <w:r>
        <w:t>It was downloaded from &lt;http://www.fpdf.org&gt;.</w:t>
      </w:r>
    </w:p>
    <w:p w14:paraId="6CF429DD" w14:textId="77777777" w:rsidR="00425AAE" w:rsidRDefault="00425AAE">
      <w:r>
        <w:t>Previous maintainers:        * Peter Eisentraut &lt;petere@debian.org&gt; from 2004 to 2008.</w:t>
      </w:r>
    </w:p>
    <w:p w14:paraId="6DF6E284" w14:textId="77777777" w:rsidR="00425AAE" w:rsidRDefault="00425AAE">
      <w:r>
        <w:t>Copyright:</w:t>
      </w:r>
    </w:p>
    <w:p w14:paraId="335CDD10" w14:textId="77777777" w:rsidR="00425AAE" w:rsidRDefault="00425AAE">
      <w:r>
        <w:t xml:space="preserve">  2001-2008 Olivier Plathey &lt;olivier@fpdf.org&gt;</w:t>
      </w:r>
    </w:p>
    <w:p w14:paraId="0C997313" w14:textId="77777777" w:rsidR="00425AAE" w:rsidRDefault="00425AAE">
      <w:r>
        <w:t>License:</w:t>
      </w:r>
    </w:p>
    <w:p w14:paraId="75E06595" w14:textId="77777777" w:rsidR="00425AAE" w:rsidRDefault="00425AAE">
      <w:r>
        <w:t>Permission is hereby granted, free of charge, to any person obtaining a copy of this software to use, copy, modify, distribute, sublicense, and/or sell copies of the software, and to permit persons to whom the software is furnished to do so.</w:t>
      </w:r>
    </w:p>
    <w:p w14:paraId="3CA6027C" w14:textId="77777777" w:rsidR="00425AAE" w:rsidRDefault="00425AAE">
      <w:r>
        <w:t>THE SOFTWARE IS PROVIDED AS IS, WITHOUT WARRANTY OF ANY KIND, EXPRESS OR IMPLIED. [END FILE=php-fpdf-1.7.dfsg/debian/copyright]</w:t>
      </w:r>
    </w:p>
    <w:p w14:paraId="47BA248A" w14:textId="77777777" w:rsidR="00425AAE" w:rsidRDefault="00425AAE" w:rsidP="000727EF">
      <w:pPr>
        <w:pStyle w:val="Heading2"/>
      </w:pPr>
      <w:r>
        <w:t xml:space="preserve"> </w:t>
      </w:r>
      <w:bookmarkStart w:id="536" w:name="_Toc399938353"/>
      <w:r>
        <w:t>php-json (version 1.3.6):</w:t>
      </w:r>
      <w:bookmarkEnd w:id="536"/>
    </w:p>
    <w:p w14:paraId="4B18A5A3" w14:textId="77777777" w:rsidR="00425AAE" w:rsidRDefault="00425AAE" w:rsidP="000727EF">
      <w:pPr>
        <w:pStyle w:val="Heading3"/>
      </w:pPr>
      <w:r>
        <w:t>php-json-1.3.6/debian/copyright:</w:t>
      </w:r>
    </w:p>
    <w:p w14:paraId="0B974073" w14:textId="77777777" w:rsidR="00425AAE" w:rsidRDefault="00425AAE">
      <w:r>
        <w:t>[BEGIN FILE=php-json-1.3.6/debian/copyright] Format: http://www.debian.org/doc/packaging-manuals/copyright-format/1.0/ Upstream-Name: pecl-json-c Upstream-Contact: Remi Collet &lt;remi@fedoraproject.org&gt; Source: http://pecl.php.net/package/jsonc</w:t>
      </w:r>
    </w:p>
    <w:p w14:paraId="44903446" w14:textId="77777777" w:rsidR="00425AAE" w:rsidRDefault="00425AAE">
      <w:r>
        <w:t>Files: * Copyright: The PHP Group License: PHP-3.01</w:t>
      </w:r>
    </w:p>
    <w:p w14:paraId="6B32399E" w14:textId="77777777" w:rsidR="00425AAE" w:rsidRDefault="00425AAE">
      <w:r>
        <w:t>Files: */json-c/* Copyright: 2004-2005, Metaparadigm Pte. Ltd. &lt;michael@metaparadigm.com&gt;            2008-2009, Yahoo! Inc.            2009-2012 Hewlett-Packard Development Company, L.P. License: Expat</w:t>
      </w:r>
    </w:p>
    <w:p w14:paraId="00D95A96" w14:textId="77777777" w:rsidR="00425AAE" w:rsidRDefault="00425AAE">
      <w:r>
        <w:t>Files: debian/* Copyright: 2013 OndÅ™ej SurÃ½ &lt;ondrej@debian.org&gt; License: Expat</w:t>
      </w:r>
    </w:p>
    <w:p w14:paraId="2D74ED75" w14:textId="77777777" w:rsidR="00425AAE" w:rsidRDefault="00425AAE">
      <w:r>
        <w:t xml:space="preserve">License: PHP-3.01  --------------------------------------------------------------------                     The PHP License, version 3.01  Copyright (c) 1999 - 2006 The PHP Group. All rights reserved.  --------------------------------------------------------------------   .  Redistribution and use in source and binary forms, with or without  modification, is permitted provided that the </w:t>
      </w:r>
      <w:r>
        <w:lastRenderedPageBreak/>
        <w:t>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The name PHP must not be used to endorse or promote products       derived from this software without prior written permission. For       written permission, please contact group@php.net.  .      4. Products derived from this software may not be called PHP, nor       may PHP appear in their name, without prior written permission       from group@php.net.  You may indicate that your software works in       conjunction with PHP by saying Foo for PHP instead of calling       it PHP Foo or phpfoo  .     5. The PHP Group may publish revised and/or new versions of the       license from time to time. Each version will be given a       distinguishing version number.       Once covered code has been published under a particular version       of the license, you may always continue to use it under the terms       of that version. You may also choose to use such covered code       under the terms of any subsequent version of the license       published by the PHP Group. No one other than the PHP Group has       the right to modify the terms applicable to covered code created       under this License.  .    6. Redistributions of any form whatsoever must retain the following       acknowledgment:       This product includes PHP software, freely available from       &lt;http://www.php.net/software/&gt;.  .  THIS SOFTWARE IS PROVIDED BY THE PHP DEVELOPMENT TEAM ``AS IS'' AND   ANY EXPRESSED OR IMPLIED WARRANTIES, INCLUDING, BUT NOT LIMITED TO,  THE IMPLIED WARRANTIES OF MERCHANTABILITY AND FITNESS FOR A   PARTICULAR PURPOSE ARE DISCLAIMED.  IN NO EVENT SHALL THE PHP  DEVELOPMENT TEAM OR ITS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  --------------------------------------------------------------------   .  This software consists of voluntary contributions made by many  individuals on behalf of the PHP Group.  .  The PHP Group can be contacted via Email at group@php.net.  .  For more information on the PHP Group and the PHP project,   please see &lt;http://www.php.net&gt;.  .  PHP includes the Zend Engine, freely available at  &lt;http://www.zend.com&gt;.</w:t>
      </w:r>
    </w:p>
    <w:p w14:paraId="79C6677C" w14:textId="77777777" w:rsidR="00425AAE" w:rsidRDefault="00425AAE">
      <w:r>
        <w:t xml:space="preserve">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w:t>
      </w:r>
      <w:r>
        <w:lastRenderedPageBreak/>
        <w:t>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FILE=php-json-1.3.6/debian/copyright]</w:t>
      </w:r>
    </w:p>
    <w:p w14:paraId="4B7CFE6A" w14:textId="77777777" w:rsidR="00425AAE" w:rsidRDefault="00425AAE" w:rsidP="000727EF">
      <w:pPr>
        <w:pStyle w:val="Heading2fegan"/>
      </w:pPr>
      <w:bookmarkStart w:id="537" w:name="_Toc399938354"/>
      <w:r>
        <w:t>pika-0.9.14</w:t>
      </w:r>
      <w:bookmarkEnd w:id="537"/>
    </w:p>
    <w:p w14:paraId="1538FC35" w14:textId="77777777" w:rsidR="00425AAE" w:rsidRDefault="00425AAE" w:rsidP="00053D4A">
      <w:r>
        <w:tab/>
        <w:t>Mozilla Public License 2</w:t>
      </w:r>
      <w:r>
        <w:tab/>
        <w:t>http://www.mozilla.org/MPL/2.0/</w:t>
      </w:r>
    </w:p>
    <w:p w14:paraId="46302C9C" w14:textId="77777777" w:rsidR="00425AAE" w:rsidRDefault="00425AAE" w:rsidP="000727EF">
      <w:pPr>
        <w:pStyle w:val="Heading2"/>
      </w:pPr>
      <w:r>
        <w:t xml:space="preserve"> </w:t>
      </w:r>
      <w:bookmarkStart w:id="538" w:name="_Toc399938355"/>
      <w:r>
        <w:t>pixman (version 0.32.6):</w:t>
      </w:r>
      <w:bookmarkEnd w:id="538"/>
    </w:p>
    <w:p w14:paraId="412C2EB8" w14:textId="77777777" w:rsidR="00425AAE" w:rsidRDefault="00425AAE" w:rsidP="000727EF">
      <w:pPr>
        <w:pStyle w:val="Heading3"/>
      </w:pPr>
      <w:r>
        <w:t>pixman-0.32.6/debian/copyright:</w:t>
      </w:r>
    </w:p>
    <w:p w14:paraId="57091EB6" w14:textId="77777777" w:rsidR="00425AAE" w:rsidRDefault="00425AAE">
      <w:r>
        <w:t>[BEGIN FILE=pixman-0.32.6/debian/copyright] This package was downloaded from http://xorg.freedesktop.org/releases/individual/lib/</w:t>
      </w:r>
    </w:p>
    <w:p w14:paraId="13EC0C1A" w14:textId="77777777" w:rsidR="00425AAE" w:rsidRDefault="00425AAE">
      <w:r>
        <w:t>Debian packaging by Julien Cristau &lt;jcristau@debian.org&gt;, 18 May 2007.</w:t>
      </w:r>
    </w:p>
    <w:p w14:paraId="61990F12" w14:textId="77777777" w:rsidR="00425AAE" w:rsidRDefault="00425AAE">
      <w:r>
        <w:t>The following is the MIT license, agreed upon by most contributors. Copyright holders of new code should use this license statement where possible. They may also add themselves to the list below.</w:t>
      </w:r>
    </w:p>
    <w:p w14:paraId="47E40645" w14:textId="77777777" w:rsidR="00425AAE" w:rsidRDefault="00425AAE">
      <w:r>
        <w:t xml:space="preserve">/*  * Copyright 1987, 1988, 1989, 1998  The Open Group  * Copyright 1987, 1988, 1989 Digital Equipment Corporation  * Copyright 1999, 2004, 2008 Keith Packard  * Copyright 2000 SuSE, Inc.  * Copyright 2000 Keith Packard, member of The XFree86 Project, Inc.  * Copyright 2004, 2005, 2007, 2008, 2009, 2010 Red Hat, Inc.  * Copyright 2004 Nicholas Miell  * Copyright 2005 Lars Knoll &amp; Zack Rusin, Trolltech  * Copyright 2005 Trolltech AS  * Copyright 2007 Luca Barbato  * Copyright 2008 Aaron Plattner, NVIDIA Corporation  * Copyright 2008 Rodrigo Kumpera  * Copyright 2008 AndrÃ© TupinambÃ¡  * Copyright 2008 Mozilla Corporation  * Copyright 2008 Frederic Plourde  * Copyright 2009, Oracle and/or its affiliates. All rights reserved.  * Copyright 2009, 2010 Nokia Corporation  *  * Permission is hereby granted, free of charge, to any person obtaining a  * copy of this software and associated documentation files (the Software),  * to deal in the Software without restriction, including without limitation  * the rights to use, copy, modify, merge, publish, distribute, sublicense,  * and/or sell copies of the Software, and to permit persons to whom the  * Software is furnished to do so, subject to the following conditions:  *  * The above copyright notice and this permission notice (including the next  * paragraph) shall be included in all copies or substantial portions of the  * Software.  *   * THE SOFTWARE IS PROVIDED AS IS, WITHOUT WARRANTY OF ANY KIND, EXPRESS OR  * IMPLIED, INCLUDING BUT NOT LIMITED TO THE WARRANTIES OF MERCHANTABILITY,  * FITNESS FOR A PARTICULAR PURPOSE AND NONINFRINGEMENT.  IN NO EVENT SHALL  * THE AUTHORS OR COPYRIGHT HOLDERS BE LIABLE FOR ANY CLAIM, DAMAGES OR OTHER  * LIABILITY, WHETHER IN AN ACTION OF CONTRACT, TORT OR OTHERWISE, ARISING  * FROM, OUT OF OR IN CONNECTION WITH THE SOFTWARE OR THE </w:t>
      </w:r>
      <w:r>
        <w:lastRenderedPageBreak/>
        <w:t>USE OR OTHER  * DEALINGS IN THE SOFTWARE.  */ [END FILE=pixman-0.32.6/debian/copyright]</w:t>
      </w:r>
    </w:p>
    <w:p w14:paraId="11D17204" w14:textId="77777777" w:rsidR="00425AAE" w:rsidRDefault="00425AAE" w:rsidP="000727EF">
      <w:pPr>
        <w:pStyle w:val="Heading2"/>
      </w:pPr>
      <w:r>
        <w:t xml:space="preserve"> </w:t>
      </w:r>
      <w:bookmarkStart w:id="539" w:name="_Toc399938356"/>
      <w:r>
        <w:t>pkg-config (version 0.28):</w:t>
      </w:r>
      <w:bookmarkEnd w:id="539"/>
    </w:p>
    <w:p w14:paraId="2B0FBAFA" w14:textId="77777777" w:rsidR="00425AAE" w:rsidRDefault="00425AAE" w:rsidP="000727EF">
      <w:pPr>
        <w:pStyle w:val="Heading3"/>
      </w:pPr>
      <w:r>
        <w:t>pkg-config-0.28/debian/copyright:</w:t>
      </w:r>
    </w:p>
    <w:p w14:paraId="1584D327" w14:textId="77777777" w:rsidR="00425AAE" w:rsidRDefault="00425AAE">
      <w:r>
        <w:t>[BEGIN FILE=pkg-config-0.28/debian/copyright] This is the Debian package of freedesktop.org pkgconfig.</w:t>
      </w:r>
    </w:p>
    <w:p w14:paraId="23A539D7" w14:textId="77777777" w:rsidR="00425AAE" w:rsidRDefault="00425AAE">
      <w:r>
        <w:t>Copyright (C) 2001, 2002 Red Hat Inc. Copyright (C) 2004, 2005 Tollef Fog Heen &lt;tfheen@err.no&gt;</w:t>
      </w:r>
    </w:p>
    <w:p w14:paraId="14A8A933" w14:textId="77777777" w:rsidR="00425AAE" w:rsidRDefault="00425AAE">
      <w:r>
        <w:t>License:</w:t>
      </w:r>
    </w:p>
    <w:p w14:paraId="256FD6EE" w14:textId="77777777" w:rsidR="00425AAE" w:rsidRDefault="00425AAE">
      <w:r>
        <w:t>This program is free software; you can redistribute it and/or modify it under the terms of the GNU General Public License as published by the Free Software Foundation; either version 2 of the License, or (at your option) any later version.</w:t>
      </w:r>
    </w:p>
    <w:p w14:paraId="4E95344A"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4D03CDD4" w14:textId="77777777" w:rsidR="00425AAE" w:rsidRDefault="00425AAE">
      <w:r>
        <w:t>On Debian GNU/Linux systems, the complete text of the GNU General Public License can be found in `/usr/share/common-licenses/GPL'. [END FILE=pkg-config-0.28/debian/copyright]</w:t>
      </w:r>
    </w:p>
    <w:p w14:paraId="25FC1AC7" w14:textId="77777777" w:rsidR="00425AAE" w:rsidRDefault="00425AAE" w:rsidP="000727EF">
      <w:pPr>
        <w:pStyle w:val="Heading2fegan"/>
      </w:pPr>
      <w:bookmarkStart w:id="540" w:name="_Toc399938357"/>
      <w:r>
        <w:t>ply-3.4</w:t>
      </w:r>
      <w:bookmarkEnd w:id="540"/>
    </w:p>
    <w:p w14:paraId="539C1930" w14:textId="77777777" w:rsidR="00425AAE" w:rsidRDefault="00425AAE" w:rsidP="00053D4A">
      <w:r>
        <w:tab/>
        <w:t>BSD 3 Clause</w:t>
      </w:r>
      <w:r>
        <w:tab/>
        <w:t>http://www.opensource.org/licenses/BSD-3-Clause</w:t>
      </w:r>
    </w:p>
    <w:p w14:paraId="267F1890" w14:textId="77777777" w:rsidR="00425AAE" w:rsidRDefault="00425AAE" w:rsidP="000727EF">
      <w:pPr>
        <w:pStyle w:val="Heading2"/>
      </w:pPr>
      <w:r>
        <w:t xml:space="preserve"> </w:t>
      </w:r>
      <w:bookmarkStart w:id="541" w:name="_Toc399938358"/>
      <w:r>
        <w:t>plymouth (version 0.9.0):</w:t>
      </w:r>
      <w:bookmarkEnd w:id="541"/>
    </w:p>
    <w:p w14:paraId="74DE02C8" w14:textId="77777777" w:rsidR="00425AAE" w:rsidRDefault="00425AAE" w:rsidP="000727EF">
      <w:pPr>
        <w:pStyle w:val="Heading3"/>
      </w:pPr>
      <w:r>
        <w:t>plymouth-0.9.0/debian/copyright:</w:t>
      </w:r>
    </w:p>
    <w:p w14:paraId="041DB4E3" w14:textId="77777777" w:rsidR="00425AAE" w:rsidRDefault="00425AAE">
      <w:r>
        <w:t>[BEGIN FILE=plymouth-0.9.0/debian/copyright] Format: http://www.debian.org/doc/packaging-manuals/copyright-format/1.0/ Upstream-Name: Plymouth Upstream-Contact: plymouth@lists.freedesktop.org Source: http://www.freedesktop.org/software/plymouth/releases/</w:t>
      </w:r>
    </w:p>
    <w:p w14:paraId="02B11041" w14:textId="77777777" w:rsidR="00425AAE" w:rsidRDefault="00425AAE">
      <w:r>
        <w:t>Files: * Copyright: 2006-2008 Red Hat, Inc.            2007-2008 Ray Strode &lt;halfline@gmail.com&gt;            2003 University of Southern California            2003 Charlie Brej &lt;cbrej@cs.man.ac.uk&gt; License: GPL-2+</w:t>
      </w:r>
    </w:p>
    <w:p w14:paraId="5DC95265" w14:textId="77777777" w:rsidR="00425AAE" w:rsidRDefault="00425AAE">
      <w:r>
        <w:t>Files: debian/* Copyright: 2009-2014 Daniel Baumann &lt;mail@daniel-baumann.ch&gt; License: GPL-2+</w:t>
      </w:r>
    </w:p>
    <w:p w14:paraId="0F6AE329" w14:textId="77777777" w:rsidR="00425AAE" w:rsidRDefault="00425AAE">
      <w:r>
        <w:t>Files: debian/local/debian-logo.png Copyright: 1999 Software in the Public Interest, Inc. License: other</w:t>
      </w:r>
    </w:p>
    <w:p w14:paraId="129946AF" w14:textId="77777777" w:rsidR="00425AAE" w:rsidRDefault="00425AAE">
      <w:r>
        <w:t xml:space="preserve">License: other  Debian Open Use Logo License  .  Copyright (c) 1999 Software in the Public Interest  .  Permission is hereby granted, free of charge, to any person obtaining </w:t>
      </w:r>
      <w:r>
        <w:lastRenderedPageBreak/>
        <w:t>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D395030"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The complete text of the GNU General Public License  can be found in /usr/share/common-licenses/GPL-2 file. [END FILE=plymouth-0.9.0/debian/copyright]</w:t>
      </w:r>
    </w:p>
    <w:p w14:paraId="3AC60626" w14:textId="77777777" w:rsidR="00425AAE" w:rsidRDefault="00425AAE" w:rsidP="000727EF">
      <w:pPr>
        <w:pStyle w:val="Heading2"/>
      </w:pPr>
      <w:r>
        <w:t xml:space="preserve"> </w:t>
      </w:r>
      <w:bookmarkStart w:id="542" w:name="_Toc399938359"/>
      <w:r>
        <w:t>pm-utils (version 1.4.1):</w:t>
      </w:r>
      <w:bookmarkEnd w:id="542"/>
    </w:p>
    <w:p w14:paraId="59E6A8EF" w14:textId="77777777" w:rsidR="00425AAE" w:rsidRDefault="00425AAE" w:rsidP="000727EF">
      <w:pPr>
        <w:pStyle w:val="Heading3"/>
      </w:pPr>
      <w:r>
        <w:t>pm-utils-1.4.1/debian/copyright:</w:t>
      </w:r>
    </w:p>
    <w:p w14:paraId="00EBBD75" w14:textId="77777777" w:rsidR="00425AAE" w:rsidRDefault="00425AAE">
      <w:r>
        <w:t>[BEGIN FILE=pm-utils-1.4.1/debian/copyright] Format: http://www.debian.org/doc/packaging-manuals/copyright-format/1.0/ Source: http://pm-utils.freedesktop.org/releases/</w:t>
      </w:r>
    </w:p>
    <w:p w14:paraId="6ECFE2CE" w14:textId="77777777" w:rsidR="00425AAE" w:rsidRDefault="00425AAE">
      <w:r>
        <w:t>Files: * Copyright:    Copyright 2006 Red Hat, Inc.    Copyright 2007 Peter Jones &lt;pjones@redhat.com&gt;    Copyright 2006-2007 Richard Hughes &lt;richard@hughsie.com&gt; License: GPL-2</w:t>
      </w:r>
    </w:p>
    <w:p w14:paraId="383CE69C" w14:textId="77777777" w:rsidR="00425AAE" w:rsidRDefault="00425AAE">
      <w:r>
        <w:t>Files: debian/* Copyright: (C) 2007, Michael Biebl &lt;biebl@debian.org&gt; License: GPL-2</w:t>
      </w:r>
    </w:p>
    <w:p w14:paraId="1367B1BC" w14:textId="77777777" w:rsidR="00425AAE" w:rsidRDefault="00425AAE">
      <w:r>
        <w:t>License: GPL-2  This package is free software; you can redistribute it and/or modify  it under the terms of the GNU General Public License version 2 as  published by the Free Software Foundation.  .  The complete text of the GNU General Public License can be found in  `/usr/share/common-licenses/GPL-2'.</w:t>
      </w:r>
    </w:p>
    <w:p w14:paraId="0C1A4295" w14:textId="77777777" w:rsidR="00425AAE" w:rsidRDefault="00425AAE">
      <w:r>
        <w:t xml:space="preserve"> [END FILE=pm-utils-1.4.1/debian/copyright]</w:t>
      </w:r>
    </w:p>
    <w:p w14:paraId="6678F3F7" w14:textId="77777777" w:rsidR="00425AAE" w:rsidRDefault="00425AAE" w:rsidP="000727EF">
      <w:pPr>
        <w:pStyle w:val="Heading2"/>
      </w:pPr>
      <w:bookmarkStart w:id="543" w:name="_Toc399938360"/>
      <w:r>
        <w:t>PNG reference library</w:t>
      </w:r>
      <w:bookmarkEnd w:id="543"/>
    </w:p>
    <w:p w14:paraId="49344084" w14:textId="77777777" w:rsidR="00425AAE" w:rsidRDefault="00425AAE" w:rsidP="00E77BEE">
      <w:r>
        <w:t xml:space="preserve">  %% This notice is provided with respect to libpng official PNG reference library, which may be included with this software: </w:t>
      </w:r>
    </w:p>
    <w:p w14:paraId="749BF678" w14:textId="77777777" w:rsidR="00425AAE" w:rsidRDefault="00425AAE">
      <w:r>
        <w:lastRenderedPageBreak/>
        <w:t>This copy of the libpng notices is provided for your convenience.  In case ofany discrepancy between this copy and the notices in the file png.h that isincluded in the libpng distribution, the latter shall prevail.</w:t>
      </w:r>
    </w:p>
    <w:p w14:paraId="1E4B56BA" w14:textId="77777777" w:rsidR="00425AAE" w:rsidRDefault="00425AAE">
      <w:r>
        <w:t>COPYRIGHT NOTICE, DISCLAIMER, and LICENSE:</w:t>
      </w:r>
    </w:p>
    <w:p w14:paraId="4B4ADE3C" w14:textId="77777777" w:rsidR="00425AAE" w:rsidRDefault="00425AAE">
      <w:r>
        <w:t>If you modify libpng you may insert additional notices immediately followingthis sentence.</w:t>
      </w:r>
    </w:p>
    <w:p w14:paraId="123C7446" w14:textId="77777777" w:rsidR="00425AAE" w:rsidRDefault="00425AAE">
      <w:r>
        <w:t>libpng version 1.2.6, December 3, 2004, is Copyright (c) 2004 Glenn Randers-Pehrson, and is distributed according to the same disclaimer and license as libpng-1.2.5with the following individual added to the list of Contributing Authors    Cosmin Truta</w:t>
      </w:r>
    </w:p>
    <w:p w14:paraId="3445580E" w14:textId="77777777" w:rsidR="00425AAE" w:rsidRDefault="00425AAE">
      <w:r>
        <w:t>libpng versions 1.0.7, July 1, 2000, through 1.2.5 - October 3, 2002, areCopyright (c) 2000-2002 Glenn Randers-Pehrson, and are distributed according to the same disclaimer and license as libpng-1.0.6with the following individuals added to the list of Contributing Authors    Simon-Pierre Cadieux    Eric S. Raymond    Gilles Vollant</w:t>
      </w:r>
    </w:p>
    <w:p w14:paraId="634FD485" w14:textId="77777777" w:rsidR="00425AAE" w:rsidRDefault="00425AAE">
      <w:r>
        <w:t>and with the following additions to the disclaimer:</w:t>
      </w:r>
    </w:p>
    <w:p w14:paraId="0898DE71" w14:textId="77777777" w:rsidR="00425AAE" w:rsidRDefault="00425AAE">
      <w:r>
        <w:t xml:space="preserve">   There is no warranty against interference with your enjoyment of the   library or against infringement.  There is no warranty that our    efforts or the library will fulfill any of your particular purposes   or needs.  This library is provided with all faults, and the entire   risk of satisfactory quality, performance, accuracy, and effort is with   the user.</w:t>
      </w:r>
    </w:p>
    <w:p w14:paraId="6B9A4CA5" w14:textId="77777777" w:rsidR="00425AAE" w:rsidRDefault="00425AAE">
      <w:r>
        <w:t>libpng versions 0.97, January 1998, through 1.0.6, March 20, 2000, areCopyright (c) 1998, 1999 Glenn Randers-Pehrson, and are distributed according to the same disclaimer and license as libpng-0.96,with the following individuals added to the list of Contributing Authors:    Tom Lane    Glenn Randers-Pehrson    Willem van Schaik</w:t>
      </w:r>
    </w:p>
    <w:p w14:paraId="197B4D9B" w14:textId="77777777" w:rsidR="00425AAE" w:rsidRDefault="00425AAE">
      <w:r>
        <w:t>libpng versions 0.89, June 1996, through 0.96, May 1997, are Copyright (c) 1996, 1997 Andreas Dilger Distributed according to the same disclaimer and license as libpng-0.88,with the following individuals added to the list of Contributing Authors:    John Bowler    Kevin Bracey    Sam Bushell    Magnus Holmgren    Greg Roelofs    Tom Tanner</w:t>
      </w:r>
    </w:p>
    <w:p w14:paraId="2A5CE9EF" w14:textId="77777777" w:rsidR="00425AAE" w:rsidRDefault="00425AAE">
      <w:r>
        <w:t>libpng versions 0.5, May 1995, through 0.88, January 1996, are Copyright (c) 1995, 1996 Guy Eric Schalnat, Group 42, Inc.</w:t>
      </w:r>
    </w:p>
    <w:p w14:paraId="49873942" w14:textId="77777777" w:rsidR="00425AAE" w:rsidRDefault="00425AAE">
      <w:r>
        <w:t>For the purposes of this copyright and license, Contributing Authorsis defined as the following set of individuals:</w:t>
      </w:r>
    </w:p>
    <w:p w14:paraId="63AC8519" w14:textId="77777777" w:rsidR="00425AAE" w:rsidRDefault="00425AAE">
      <w:r>
        <w:t xml:space="preserve">   Andreas Dilger    Dave Martindale    Guy Eric Schalnat    Paul Schmidt    Tim Wegner</w:t>
      </w:r>
    </w:p>
    <w:p w14:paraId="6C7AEE0A" w14:textId="77777777" w:rsidR="00425AAE" w:rsidRDefault="00425AAE">
      <w:r>
        <w:t>The PNG Reference Library is supplied AS IS.  The Contributing Authorsand Group 42, Inc. disclaim all warranties, expressed or implied, including, without limitation, the warranties of merchantability and offitness for any purpose.  The Contributing Authors and Group 42, Inc. assume no liability for direct, indirect, incidental, special, exemplary,or consequential damages, which may result from the use of the PNG Reference Library, even if advised of the possibility of such damage.</w:t>
      </w:r>
    </w:p>
    <w:p w14:paraId="430AED4B" w14:textId="77777777" w:rsidR="00425AAE" w:rsidRDefault="00425AAE">
      <w:r>
        <w:t>Permission is hereby granted to use, copy, modify, and distribute thissource code, or portions hereof, for any purpose, without fee, subjectto the following restrictions:</w:t>
      </w:r>
    </w:p>
    <w:p w14:paraId="153E333C" w14:textId="77777777" w:rsidR="00425AAE" w:rsidRDefault="00425AAE">
      <w:r>
        <w:t>1. The origin of this source code must not be misrepresented.</w:t>
      </w:r>
    </w:p>
    <w:p w14:paraId="0E40483C" w14:textId="77777777" w:rsidR="00425AAE" w:rsidRDefault="00425AAE">
      <w:r>
        <w:t>2. Altered versions must be plainly marked as such and must not    be misrepresented as being the original source.</w:t>
      </w:r>
    </w:p>
    <w:p w14:paraId="531FEB8E" w14:textId="77777777" w:rsidR="00425AAE" w:rsidRDefault="00425AAE">
      <w:r>
        <w:lastRenderedPageBreak/>
        <w:t>3. This Copyright notice may not be removed or altered from any    source or altered source distribution.</w:t>
      </w:r>
    </w:p>
    <w:p w14:paraId="0A9C848D" w14:textId="77777777" w:rsidR="00425AAE" w:rsidRDefault="00425AAE">
      <w:r>
        <w:t>The Contributing Authors and Group 42, Inc. specifically permit, withoutfee, and encourage the use of this source code as a component to supporting the PNG file format in commercial products.  If you use thissource code in a product, acknowledgment is not required but would be appreciated.</w:t>
      </w:r>
    </w:p>
    <w:p w14:paraId="3195C028" w14:textId="77777777" w:rsidR="00425AAE" w:rsidRDefault="00425AAE">
      <w:r>
        <w:t xml:space="preserve"> A png_get_copyright function is available, for convenient use in aboutboxes and the like:</w:t>
      </w:r>
    </w:p>
    <w:p w14:paraId="58F99B71" w14:textId="77777777" w:rsidR="00425AAE" w:rsidRDefault="00425AAE">
      <w:r>
        <w:t xml:space="preserve">   printf(%s,png_get_copyright(NULL));</w:t>
      </w:r>
    </w:p>
    <w:p w14:paraId="7ACD20E1" w14:textId="77777777" w:rsidR="00425AAE" w:rsidRDefault="00425AAE">
      <w:r>
        <w:t>Also, the PNG logo (in PNG format, of course) is supplied in the files pngbar.png and pngbar.jpg (88x31) and pngnow.png (98x31).</w:t>
      </w:r>
    </w:p>
    <w:p w14:paraId="2A7347FC" w14:textId="77777777" w:rsidR="00425AAE" w:rsidRDefault="00425AAE">
      <w:r>
        <w:t>Libpng is OSI Certified Open Source Software.  OSI Certified Open Source is acertification mark of the Open Source Initiative.</w:t>
      </w:r>
    </w:p>
    <w:p w14:paraId="239D45EC" w14:textId="77777777" w:rsidR="00425AAE" w:rsidRDefault="00425AAE">
      <w:r>
        <w:t>Glenn Randers-Pehrson glennrp at users.sourceforge.net December 3, 2004</w:t>
      </w:r>
    </w:p>
    <w:p w14:paraId="63902B20" w14:textId="77777777" w:rsidR="00425AAE" w:rsidRDefault="00425AAE" w:rsidP="000727EF">
      <w:pPr>
        <w:pStyle w:val="Heading2"/>
      </w:pPr>
      <w:r>
        <w:t xml:space="preserve"> </w:t>
      </w:r>
      <w:bookmarkStart w:id="544" w:name="_Toc399938361"/>
      <w:r>
        <w:t>pnp4nagios (version 0.6.16):</w:t>
      </w:r>
      <w:bookmarkEnd w:id="544"/>
    </w:p>
    <w:p w14:paraId="2CD353E7" w14:textId="77777777" w:rsidR="00425AAE" w:rsidRDefault="00425AAE" w:rsidP="000727EF">
      <w:pPr>
        <w:pStyle w:val="Heading3"/>
      </w:pPr>
      <w:r>
        <w:t>pnp4nagios-0.6.16/debian/copyright:</w:t>
      </w:r>
    </w:p>
    <w:p w14:paraId="42468043" w14:textId="77777777" w:rsidR="00425AAE" w:rsidRDefault="00425AAE">
      <w:r>
        <w:t>[BEGIN FILE=pnp4nagios-0.6.16/debian/copyright] Format: http://svn.debian.org/wsvn/dep/web/deps/dep5.mdwn?op=file&amp;rev=166 Upstream-Name: PNP4Nagios Upstream-Contact: JÃ¶rg Linge &lt;pitchfork@pnp4nagios.org&gt; Source: http://docs.pnp4nagios.org/pnp-0.6/about#download</w:t>
      </w:r>
    </w:p>
    <w:p w14:paraId="25B35EC9" w14:textId="77777777" w:rsidR="00425AAE" w:rsidRDefault="00425AAE">
      <w:r>
        <w:t>Files: * Copyright:  2005-2011 JÃ¶rg Linge &lt;pitchfork@pnp4nagios.org&gt; License: GPL-2+ Comment: See the file THANKS for a list of contributors.</w:t>
      </w:r>
    </w:p>
    <w:p w14:paraId="6D4813B1" w14:textId="77777777" w:rsidR="00425AAE" w:rsidRDefault="00425AAE">
      <w:r>
        <w:t>Files:  helpers/w2h.pl.in  scripts/verify_pnp_config.pl.in Copyright:  2008-2010 Wolfgang Nieder License: GPL-2+</w:t>
      </w:r>
    </w:p>
    <w:p w14:paraId="012862DE" w14:textId="77777777" w:rsidR="00425AAE" w:rsidRDefault="00425AAE">
      <w:r>
        <w:t>Files: include/* Copyright:  1999-2008 Ethan Galstad &lt;nagios@nagios.org&gt; License: GPL-2</w:t>
      </w:r>
    </w:p>
    <w:p w14:paraId="056591FA" w14:textId="77777777" w:rsidR="00425AAE" w:rsidRDefault="00425AAE">
      <w:r>
        <w:t>Files: include/npcdmod.h Copyright:  2008 Hendrik Baecker License: GPL-2</w:t>
      </w:r>
    </w:p>
    <w:p w14:paraId="249DE78F" w14:textId="77777777" w:rsidR="00425AAE" w:rsidRDefault="00425AAE">
      <w:r>
        <w:t>Files: lib/kohana/* Copyright:  2007-2009 Kohana Team License: BSD-3-clause Comment: See &lt;http://kohanaframework.org/team&gt; for the list of team members.</w:t>
      </w:r>
    </w:p>
    <w:p w14:paraId="58C91FB7" w14:textId="77777777" w:rsidR="00425AAE" w:rsidRDefault="00425AAE">
      <w:r>
        <w:t>Files:  lib/kohana/system/core/utf8.php  lib/kohana/system/core/utf8/* Copyright:  2007, Kohana Team  2005, Harry Fuecks License: LGPL-2.1</w:t>
      </w:r>
    </w:p>
    <w:p w14:paraId="36D283F7" w14:textId="77777777" w:rsidR="00425AAE" w:rsidRDefault="00425AAE">
      <w:r>
        <w:t>Files: lib/kohana/system/fonts/* Copyright:  2003, Bitstream, Inc.  2006, Tavmjong Bah. License: fonts-copyright</w:t>
      </w:r>
    </w:p>
    <w:p w14:paraId="451D59AC" w14:textId="77777777" w:rsidR="00425AAE" w:rsidRDefault="00425AAE">
      <w:r>
        <w:t>Files: lib/kohana/system/libraries/drivers/Database/Pdosqlite.php Copyright:  Doutu  Greg MacLellan License: BSD-3-clause</w:t>
      </w:r>
    </w:p>
    <w:p w14:paraId="1205E524" w14:textId="77777777" w:rsidR="00425AAE" w:rsidRDefault="00425AAE">
      <w:r>
        <w:t>File: scripts/verify_pnp_config_v2.pl Copyright:  2005-2011, PNP4Nagios Developer Team License: GPL-2+</w:t>
      </w:r>
    </w:p>
    <w:p w14:paraId="07345EC3" w14:textId="77777777" w:rsidR="00425AAE" w:rsidRDefault="00425AAE">
      <w:r>
        <w:t>Files: share/pnp/templates.dist/check_apachestatus.php Copyright:  Roman Ovchinnikov &lt;coolthecold@gmail.com&gt; License: GPL-2+</w:t>
      </w:r>
    </w:p>
    <w:p w14:paraId="7F2419A8" w14:textId="77777777" w:rsidR="00425AAE" w:rsidRDefault="00425AAE">
      <w:r>
        <w:t>Files: share/pnp/templates.dist/check_ntp_time.php Copyright:  Mathias Kettner License: GPL-2+</w:t>
      </w:r>
    </w:p>
    <w:p w14:paraId="26F9326D" w14:textId="77777777" w:rsidR="00425AAE" w:rsidRDefault="00425AAE">
      <w:r>
        <w:lastRenderedPageBreak/>
        <w:t>Files: share/pnp/templates.dist/check_esx3.php Copyright:  2009 op5 AB (author: Mattias Ryrlen &lt;dev@op5.com&gt;)  Joerg Linge &lt;joerg.linge@pnp4nagios.org&gt; License: GPL-2</w:t>
      </w:r>
    </w:p>
    <w:p w14:paraId="411044C2" w14:textId="77777777" w:rsidR="00425AAE" w:rsidRDefault="00425AAE">
      <w:r>
        <w:t>Files: share/pnp/templates.dist/check_messpc_temp.php Copyright:  Joerg Peter Geissler &lt;lairdofglencairn@nagios-wiki.de&gt; License: GPL-2+</w:t>
      </w:r>
    </w:p>
    <w:p w14:paraId="282A930E" w14:textId="77777777" w:rsidR="00425AAE" w:rsidRDefault="00425AAE">
      <w:r>
        <w:t>Files: check_mssql_health.php Copyright:  2009-2011 Gerhard Lausser &lt;gerhard.lausser@consol.de&gt;  2011 Joerg Linge &lt;support@pnp4nagios.org&gt; License: GPL-2+</w:t>
      </w:r>
    </w:p>
    <w:p w14:paraId="04584BFE" w14:textId="77777777" w:rsidR="00425AAE" w:rsidRDefault="00425AAE">
      <w:r>
        <w:t>Files: share/pnp/templates.dist/check_multi_nagiostats.php Copyright:  2009 Matthias Flacke License: GPL-2+</w:t>
      </w:r>
    </w:p>
    <w:p w14:paraId="4A6802D3" w14:textId="77777777" w:rsidR="00425AAE" w:rsidRDefault="00425AAE">
      <w:r>
        <w:t>Files: share/pnp/templates.dist/check_mysql_health.php Copyright:  2009 Gerhard Lausser &lt;gerhard.lausser@consol.de&gt; License: GPL-2+</w:t>
      </w:r>
    </w:p>
    <w:p w14:paraId="1341314C" w14:textId="77777777" w:rsidR="00425AAE" w:rsidRDefault="00425AAE">
      <w:r>
        <w:t>Files: share/pnp/templates.dist/check_openmanage.php Copyright:  2008-2011 Trond Hasle Amundsen &lt;t.h.amundsen@usit.uio.no&gt; License: GPL-3+</w:t>
      </w:r>
    </w:p>
    <w:p w14:paraId="470CDF84" w14:textId="77777777" w:rsidR="00425AAE" w:rsidRDefault="00425AAE">
      <w:r>
        <w:t>Files: share/pnp/application/lib/json.php Copyright:  2005 Michal Migurski &lt;mike-json@teczno.com&gt;  Matt Knapp &lt;mdknapp@gmail.com&gt;  Brett Stimmerman &lt;brettstimmerman@gmail.com&gt; License: BSD-2-clause</w:t>
      </w:r>
    </w:p>
    <w:p w14:paraId="53E7998D" w14:textId="77777777" w:rsidR="00425AAE" w:rsidRDefault="00425AAE">
      <w:r>
        <w:t>Files: share/pnp/application/vendor/fpdf/* Copyright:  2008 Olivier Plathey &lt;olivier@fpdf.org&gt; License: FPDF-license</w:t>
      </w:r>
    </w:p>
    <w:p w14:paraId="76FAA4D0" w14:textId="77777777" w:rsidR="00425AAE" w:rsidRDefault="00425AAE">
      <w:r>
        <w:t>Files:  share/pnp/application/vendor/fpdf/fpdf_tpl.php  share/pnp/application/vendor/fpdf/fpdi*  share/pnp/application/vendor/fpdf/pdf_context.php  share/pnp/application/vendor/fpdf/pdf_parser.php  share/pnp/application/vendor/fpdf/filters/* Copyright:  2004-2009 Setasign - Jan Slabon License: Apache-2.0</w:t>
      </w:r>
    </w:p>
    <w:p w14:paraId="0891C3AA" w14:textId="77777777" w:rsidR="00425AAE" w:rsidRDefault="00425AAE">
      <w:r>
        <w:t>Files:  share/pnp/media/css/jquery.mobile.min.css  share/pnp/media/js/jquery.mobile.min.js Copyright:  2010 jQuery Project License: MIT and GPL-2+</w:t>
      </w:r>
    </w:p>
    <w:p w14:paraId="5B0C0D39" w14:textId="77777777" w:rsidR="00425AAE" w:rsidRDefault="00425AAE">
      <w:r>
        <w:t>Files:  share/pnp/media/js/jquery.imgareaselect.min.js Copyright:  2008-2011 Michal Wojciechowski (odyniec.net) License: MIT and GPL-2+</w:t>
      </w:r>
    </w:p>
    <w:p w14:paraId="786433F2" w14:textId="77777777" w:rsidR="00425AAE" w:rsidRDefault="00425AAE">
      <w:r>
        <w:t>Files:  share/pnp/media/js/jquery-ui.min.js  share/pnp/media/css/ui-* Copyright:  2010-2011 Brandon Aaron  2010-2011 Paul Bakaus (paulbakaus.com)  2010-2011 David Bolter  2010-2011 Rich Caloggero  2010-2011 Chi Cheng (cloudream@gmail.com)  2010-2011 Colin Clark (http://colin.atrc.utoronto.ca/)  2010-2011 Michelle D'Souza  2010-2011 Aaron Eisenberger (aaronchi@gmail.com)  2010-2011 Ariel Flesler  2010-2011 Bohdan Ganicky  2010-2011 Scott GonzÃ¡lez  2010-2011 Marc Grabanski (m@marcgrabanski.com)  2010-2011 Klaus Hartl (stilbuero.de)  2010-2011 Scott Jehl  2010-2011 Cody Lindley  2010-2011 Eduardo Lundgren (eduardolundgren@gmail.com)  2010-2011 Todd Parker  2010-2011 John Resig  2010-2011 Patty Toland  2010-2011 Ca-Phun Ung (yelotofu.com)  2010-2011 Keith Wood (kbwood@virginbroadband.com.au)  2010-2011 Maggie Costello Wachs  2010-2011 Richard D. Worth (rdworth.org)  2010-2011 JÃ¶rn Zaefferer (bassistance.de) License: MIT and GPL-2+</w:t>
      </w:r>
    </w:p>
    <w:p w14:paraId="3729CEDD" w14:textId="77777777" w:rsidR="00425AAE" w:rsidRDefault="00425AAE">
      <w:r>
        <w:t>Files:  share/pnp/media/js/jquery-ui-timepicker-addon.js Copyright:  2011 Trent Richardson License: MIT and GPL-2+</w:t>
      </w:r>
    </w:p>
    <w:p w14:paraId="59F1C92D" w14:textId="77777777" w:rsidR="00425AAE" w:rsidRDefault="00425AAE">
      <w:r>
        <w:lastRenderedPageBreak/>
        <w:t>Files: share/pnp/media/js/jquery.cluetip.js Copyright:  2009 Karl Swedberg License: MIT and GPL-2+ Comment: Copyright and license extracted from upstream website and sources.</w:t>
      </w:r>
    </w:p>
    <w:p w14:paraId="2BBFBBD5" w14:textId="77777777" w:rsidR="00425AAE" w:rsidRDefault="00425AAE">
      <w:r>
        <w:t>Files: share/pnp/media/js/jquery-min.js Copyright:  2010-2011 John Resig  2010-2011 The Dojo Foundation License: MIT and BSD-3-clause and GPL-2+ Comment: License details extracted from upstream website.</w:t>
      </w:r>
    </w:p>
    <w:p w14:paraId="7595B736" w14:textId="77777777" w:rsidR="00425AAE" w:rsidRDefault="00425AAE">
      <w:r>
        <w:t>Files: src/* Copyright:  2006-2010 Hendrik Baecker &lt;andurin@process-zero.de&gt; License: GPL-2</w:t>
      </w:r>
    </w:p>
    <w:p w14:paraId="0BA294D9" w14:textId="77777777" w:rsidR="00425AAE" w:rsidRDefault="00425AAE">
      <w:r>
        <w:t>Files: src/utils.c Copyright:  2006-2009 Hendrik Baecker &lt;andurin@process-zero.de&gt;  1999-2006 Ethan Galstad &lt;nagios@nagios.org&gt; License: GPL-2</w:t>
      </w:r>
    </w:p>
    <w:p w14:paraId="7734F09E" w14:textId="77777777" w:rsidR="00425AAE" w:rsidRDefault="00425AAE">
      <w:r>
        <w:t>Files: debian/* Copyright:  2009-2011, Sven Velt &lt;sven@velt.de&gt;  2011, Sebastian Harl &lt;tokkee@debian.org&gt; License: BSD-2-clause</w:t>
      </w:r>
    </w:p>
    <w:p w14:paraId="44FFC88C" w14:textId="77777777" w:rsidR="00425AAE" w:rsidRDefault="00425AAE">
      <w:r>
        <w:t>Files:  debian/pnp4nagios-bin.npcd.init Copyright:  2007 Javier Fernandez-Sanguino &lt;jfs@debian.org&gt;  2009 Sven Velt &lt;sven@velt.de&gt; License: BSD-2-clause</w:t>
      </w:r>
    </w:p>
    <w:p w14:paraId="23BD731C" w14:textId="77777777" w:rsidR="00425AAE" w:rsidRDefault="00425AAE">
      <w:r>
        <w:t>Files:  debian/pnp4nagios-bin.pnp_gearman_worker.init Copyright:  2007, Javier Fernandez-Sanguino &lt;jfs@debian.org&gt;  2011, Sebastian Harl &lt;tokkee@debian.org&gt; License: BSD-2-clause</w:t>
      </w:r>
    </w:p>
    <w:p w14:paraId="35F5C141" w14:textId="77777777" w:rsidR="00425AAE" w:rsidRDefault="00425AAE">
      <w:r>
        <w:t>Files:  debian/po/cs.po Copyright:  2012, Michal Å imÅ¯nek &lt;michal.simunek@gmail.com&gt; License: BSD-2-clause</w:t>
      </w:r>
    </w:p>
    <w:p w14:paraId="3003AA6A" w14:textId="77777777" w:rsidR="00425AAE" w:rsidRDefault="00425AAE">
      <w:r>
        <w:t>Files:  debian/po/da.po Copyright:  2012, Joe Hansen &lt;joedalton2@yahoo.dk&gt; License: BSD-2-clause</w:t>
      </w:r>
    </w:p>
    <w:p w14:paraId="17AD6925" w14:textId="77777777" w:rsidR="00425AAE" w:rsidRDefault="00425AAE">
      <w:r>
        <w:t>Files:  debian/po/de.po Copyright:  2011, Sebastian Harl &lt;tokkee@debian.org&gt;  Based on the German nagios3/httpd translation by Matthias Julius &lt;mdeb@julius-net.net&gt; License: BSD-2-clause</w:t>
      </w:r>
    </w:p>
    <w:p w14:paraId="72A7729A" w14:textId="77777777" w:rsidR="00425AAE" w:rsidRDefault="00425AAE">
      <w:r>
        <w:t>Files:  debian/po/es.po Copyright:  2010, Software in the Public Interest License: BSD-2-clause</w:t>
      </w:r>
    </w:p>
    <w:p w14:paraId="1CE466B3" w14:textId="77777777" w:rsidR="00425AAE" w:rsidRDefault="00425AAE">
      <w:r>
        <w:t>Files:  debian/po/fr.po Copyright:  2011, Debian French l10n team &lt;debian-l10n-french@lists.debian.org&gt;  Written by Christian Perrier &lt;bubulle@debian.org&gt; License: BSD-2-clause</w:t>
      </w:r>
    </w:p>
    <w:p w14:paraId="0144921C" w14:textId="77777777" w:rsidR="00425AAE" w:rsidRDefault="00425AAE">
      <w:r>
        <w:t>Files:  debian/po/ja.po Copyright:  2011, Debian Nagios Maintainer Group &lt;pkg-nagios-devel@lists.alioth.debian.org&gt;  Written by Hideki Yamane &lt;henrich@debian.org&gt; License: BSD-2-clause</w:t>
      </w:r>
    </w:p>
    <w:p w14:paraId="3EA5EEAD" w14:textId="77777777" w:rsidR="00425AAE" w:rsidRDefault="00425AAE">
      <w:r>
        <w:t>Files:  debian/po/nl.po Copyright:  2012, Jeroen Schot &lt;schot@a-eskwadraat.nl&gt; License: BSD-2-clause</w:t>
      </w:r>
    </w:p>
    <w:p w14:paraId="7EC226A8" w14:textId="77777777" w:rsidR="00425AAE" w:rsidRDefault="00425AAE">
      <w:r>
        <w:t>Files:  debian/po/pt.po Copyright:  2011, Pedro Ribeiro &lt;p.m42.ribeiro@gmail.com&gt; License: BSD-2-clause</w:t>
      </w:r>
    </w:p>
    <w:p w14:paraId="7951EF18" w14:textId="77777777" w:rsidR="00425AAE" w:rsidRDefault="00425AAE">
      <w:r>
        <w:t>Files:  debian/po/ru.po Copyright:  2011, Debian Russian l10n team &lt;debian-l10n-russian@lists.debian.org&gt;  Written by Yuri Kozlov &lt;yuray@komyakino.ru&gt; License: BSD-2-clause</w:t>
      </w:r>
    </w:p>
    <w:p w14:paraId="574E537E" w14:textId="77777777" w:rsidR="00425AAE" w:rsidRDefault="00425AAE">
      <w:r>
        <w:t>Files:  debian/po/sv/po Copyright:  2011, Martin Bagge &lt;brother@bsnet.se&gt; License: BSD-2-clause</w:t>
      </w:r>
    </w:p>
    <w:p w14:paraId="72E5F8A3" w14:textId="77777777" w:rsidR="00425AAE" w:rsidRDefault="00425AAE">
      <w:r>
        <w:t xml:space="preserve">License: Apache-2.0  Licensed under the Apache License, Version 2.0 (the License);  you may not use this file except in compliance with the License.  You may obtain a copy of the License at  .      http://www.apache.org/licenses/LICENSE-2.0  .  Unless required </w:t>
      </w:r>
      <w:r>
        <w:lastRenderedPageBreak/>
        <w:t>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  .  On Debian systems, the full text of the Apache License, Version 2.0  can be found in the file `/usr/share/common-licenses/Apache-2.0'.</w:t>
      </w:r>
    </w:p>
    <w:p w14:paraId="7B808CAF" w14:textId="77777777" w:rsidR="00425AAE" w:rsidRDefault="00425AAE">
      <w:r>
        <w:t>License: BSD-3-clause  All rights reserved.  .  Redistribution and use in source and binary forms, with or without  modification, are permitted provided that the following conditions  are met:  .     *  Redistributions of source code must retain the above copyright        notice, this list of conditions and the following disclaimer.  .     *  Redistributions in binary form must reproduce the above copyright        notice, this list of conditions and the following disclaimer in the        documentation and/or other materials provided with the distribution.  .     *  Neither the name of the Kohana nor the names of its contributors may        be used to endorse or promote products derived from this software        without specific prior written permission.  .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DA1FF00" w14:textId="77777777" w:rsidR="00425AAE" w:rsidRDefault="00425AAE">
      <w:r>
        <w:t>License: BSD-2-clause  All rights reserved.  .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THIS SOFTWARE IS PROVIDED BY THE COPYRIGHT HOLDERS AND CONTRIBUTORS  ``AS IS'' AND ANY EXPRESS OR IMPLIED WARRANTIES, INCLUDING, BUT NOT LIMITED  TO, THE IMPLIED WARRANTIES OF MERCHANTABILITY AND FITNESS FOR A PARTICULAR  PURPOSE ARE DISCLAIMED. IN NO EVENT SHALL THE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AC06C5B" w14:textId="77777777" w:rsidR="00425AAE" w:rsidRDefault="00425AAE">
      <w:r>
        <w:lastRenderedPageBreak/>
        <w:t>License: LGPL-2.1  This library is free software; you can redistribute it and/or  modify it under the terms of the GNU Lesser General Public  License as published by the Free Software Foundation; either  version 2.1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write to the Free Software  Foundation, Inc., 51 Franklin Street, Fifth Floor, Boston, MA  02110-1301 USA  .  On Debian systems, the full text of the GNU Lesser General Public  License version 2.1 can be found in the file  `/usr/share/common-licenses/LGPL-2.1'.</w:t>
      </w:r>
    </w:p>
    <w:p w14:paraId="6309B23A" w14:textId="77777777" w:rsidR="00425AAE" w:rsidRDefault="00425AAE">
      <w:r>
        <w:t>License: MIT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6074CBE" w14:textId="77777777" w:rsidR="00425AAE" w:rsidRDefault="00425AAE">
      <w:r>
        <w:t>License: GPL-2  This program is free software; you can redistribute it and/or  modify it under the terms of the GNU General Public License  as published by the Free Software Foundation; version 2.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systems, the full text of the GNU General Public License version 2  can be found in the file `/usr/share/common-licenses/GPL-2'. The latest  version of the library can be found in the file  `/usr/share/common-licenses/GPL'.</w:t>
      </w:r>
    </w:p>
    <w:p w14:paraId="6117B730"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systems, the full text of the GNU General Public License version 2  can be found in the file `/usr/share/common-</w:t>
      </w:r>
      <w:r>
        <w:lastRenderedPageBreak/>
        <w:t>licenses/GPL-2'. The latest  version of the library can be found in the file  `/usr/share/common-licenses/GPL'.</w:t>
      </w:r>
    </w:p>
    <w:p w14:paraId="65DBA60B" w14:textId="77777777" w:rsidR="00425AAE" w:rsidRDefault="00425AAE">
      <w:r>
        <w:t>License: GPL-3+  This program is free software: you can redistribute it and/or modify  it under the terms of the GNU General Public License as published by  the Free Software Foundation, either version 3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w:t>
      </w:r>
    </w:p>
    <w:p w14:paraId="367DECA2" w14:textId="77777777" w:rsidR="00425AAE" w:rsidRDefault="00425AAE">
      <w:r>
        <w:t>License: FPDF-license  Permission is hereby granted, free of charge, to any person obtaining a copy  of this software to use, copy, modify, distribute, sublicense, and/or sell  copies of the software, and to permit persons to whom the software is  furnished to do so.  .  THE SOFTWARE IS PROVIDED AS IS, WITHOUT WARRANTY OF ANY KIND, EXPRESS OR  IMPLIED.</w:t>
      </w:r>
    </w:p>
    <w:p w14:paraId="17EBC744" w14:textId="77777777" w:rsidR="00425AAE" w:rsidRDefault="00425AAE">
      <w:r>
        <w:t xml:space="preserve">License: fonts-copyright  Fonts are (c) Bitstream (see below). DejaVu changes are in public domain.  Glyphs imported from Arev fonts are (c) Tavmjong Bah (see below)  .  Bitstream Vera Fonts Copyright  ------------------------------  .  Copyright (c) 2003 by Bitstream, Inc. All Rights Reserved. Bitstream Vera is  a trademark of Bitstream, Inc.  .  Permission is hereby granted, free of charge, to any person obtaining a copy  of the fonts accompanying this license (Fonts) and associated  documentation files (the Font Software), to reproduce and distribute the  Font Software, including without limitation the rights to use, copy, merge,  publish, distribute, and/or sell copies of the Font Software, and to permit  persons to whom the Font Software is furnished to do so, subject to the  following conditions:  .  The above copyright and trademark notices and this permission notice shall  be included in all copies of one or more of the Font Software typefaces.  .  The Font Software may be modified, altered, or added to, and in particular  the designs of glyphs or characters in the Fonts may be modified and  additional glyphs or characters may be added to the Fonts, only if the fonts  are renamed to names not containing either the words Bitstream or the word  Vera.  .  This License becomes null and void to the extent applicable to Fonts or Font  Software that has been modified and is distributed under the Bitstream  Vera names.  .  The Font Software may be sold as part of a larger software package but no  copy of one or more of the Font Software typefaces may be sold by itself.  .  THE FONT SOFTWARE IS PROVIDED AS IS, WITHOUT WARRANTY OF ANY KIND, EXPRESS  OR IMPLIED, INCLUDING BUT NOT LIMITED TO ANY WARRANTIES OF MERCHANTABILITY,  FITNESS FOR A PARTICULAR PURPOSE AND NONINFRINGEMENT OF COPYRIGHT, PATENT,  TRADEMARK, OR OTHER RIGHT. IN NO EVENT SHALL BITSTREAM OR THE GNOME  FOUNDATION BE LIABLE FOR ANY CLAIM, DAMAGES OR OTHER LIABILITY, INCLUDING  ANY GENERAL, SPECIAL, INDIRECT, INCIDENTAL, OR CONSEQUENTIAL DAMAGES,  WHETHER IN AN ACTION OF CONTRACT, TORT OR OTHERWISE, ARISING FROM, OUT OF  THE USE OR INABILITY TO USE THE FONT SOFTWARE OR FROM OTHER DEALINGS IN THE  FONT SOFTWARE.  .  Except as contained in this notice, the names of Gnome, the Gnome  Foundation, and Bitstream Inc., shall not be used in advertising or  otherwise to promote the sale, use or other dealings in this Font Software  without prior </w:t>
      </w:r>
      <w:r>
        <w:lastRenderedPageBreak/>
        <w:t>written authorization from the Gnome Foundation or Bitstream  Inc., respectively. For further information, contact: fonts at gnome dot  org.  .  Arev Fonts Copyright  ------------------------------  .  Copyright (c) 2006 by Tavmjong Bah. All Rights Reserved.  .  Permission is hereby granted, free of charge, to any person obtaining  a copy of the fonts accompanying this license (Fonts) and  associated documentation files (the Font Software), to reproduce  and distribute the modifications to the Bitstream Vera Font Software,  including without limitation the rights to use, copy, merge, publish,  distribute, and/or sell copies of the Font Software, and to permit  persons to whom the Font Software is furnished to do so, subject to  the following conditions:  .  The above copyright and trademark notices and this permission notice  shall be included in all copies of one or more of the Font Software  typefaces.  .  The Font Software may be modified, altered, or added to, and in  particular the designs of glyphs or characters in the Fonts may be  modified and additional glyphs or characters may be added to the  Fonts, only if the fonts are renamed to names not containing either  the words Tavmjong Bah or the word Arev.  .  This License becomes null and void to the extent applicable to Fonts  or Font Software that has been modified and is distributed under the  Tavmjong Bah Arev names.  .  The Font Software may be sold as part of a larger software package but  no copy of one or more of the Font Software typefaces may be sold by  itself.  .  THE FONT SOFTWARE IS PROVIDED AS IS, WITHOUT WARRANTY OF ANY KIND,  EXPRESS OR IMPLIED, INCLUDING BUT NOT LIMITED TO ANY WARRANTIES OF  MERCHANTABILITY, FITNESS FOR A PARTICULAR PURPOSE AND NONINFRINGEMENT  OF COPYRIGHT, PATENT, TRADEMARK, OR OTHER RIGHT. IN NO EVENT SHALL  TAVMJONG BAH BE LIABLE FOR ANY CLAIM, DAMAGES OR OTHER LIABILITY,  INCLUDING ANY GENERAL, SPECIAL, INDIRECT, INCIDENTAL, OR CONSEQUENTIAL  DAMAGES, WHETHER IN AN ACTION OF CONTRACT, TORT OR OTHERWISE, ARISING  FROM, OUT OF THE USE OR INABILITY TO USE THE FONT SOFTWARE OR FROM  OTHER DEALINGS IN THE FONT SOFTWARE.  .  Except as contained in this notice, the name of Tavmjong Bah shall not  be used in advertising or otherwise to promote the sale, use or other  dealings in this Font Software without prior written authorization  from Tavmjong Bah. For further information, contact: tavmjong @ free  . fr. [END FILE=pnp4nagios-0.6.16/debian/copyright]</w:t>
      </w:r>
    </w:p>
    <w:p w14:paraId="4B4828F6" w14:textId="77777777" w:rsidR="00425AAE" w:rsidRDefault="00425AAE" w:rsidP="000727EF">
      <w:pPr>
        <w:pStyle w:val="Heading3"/>
      </w:pPr>
      <w:r>
        <w:t>pnp4nagios-0.6.16/lib/kohana/system/fonts/LICENSE:</w:t>
      </w:r>
    </w:p>
    <w:p w14:paraId="2A58341E" w14:textId="77777777" w:rsidR="00425AAE" w:rsidRDefault="00425AAE">
      <w:r>
        <w:t>[BEGIN FILE=pnp4nagios-0.6.16/lib/kohana/system/fonts/LICENSE] Fonts are (c) Bitstream (see below). DejaVu changes are in public domain. Glyphs imported from Arev fonts are (c) Tavmjong Bah (see below)</w:t>
      </w:r>
    </w:p>
    <w:p w14:paraId="14D43912" w14:textId="77777777" w:rsidR="00425AAE" w:rsidRDefault="00425AAE">
      <w:r>
        <w:t>Bitstream Vera Fonts Copyright ------------------------------</w:t>
      </w:r>
    </w:p>
    <w:p w14:paraId="2C9E16AC" w14:textId="77777777" w:rsidR="00425AAE" w:rsidRDefault="00425AAE">
      <w:r>
        <w:t>Copyright (c) 2003 by Bitstream, Inc. All Rights Reserved. Bitstream Vera is a trademark of Bitstream, Inc.</w:t>
      </w:r>
    </w:p>
    <w:p w14:paraId="47D881A0" w14:textId="77777777" w:rsidR="00425AAE" w:rsidRDefault="00425AAE">
      <w:r>
        <w:t>Permission is hereby granted, free of charge, to any person obtaining a copy of the fonts accompanying this license (Fonts) and associated documentation files (the Font Software), to reproduce and distribute the Font Software, including without limitation the rights to use, copy, merge, publish, distribute, and/or sell copies of the Font Software, and to permit persons to whom the Font Software is furnished to do so, subject to the following conditions:</w:t>
      </w:r>
    </w:p>
    <w:p w14:paraId="57F1B95B" w14:textId="77777777" w:rsidR="00425AAE" w:rsidRDefault="00425AAE">
      <w:r>
        <w:lastRenderedPageBreak/>
        <w:t>The above copyright and trademark notices and this permission notice shall be included in all copies of one or more of the Font Software typefaces.</w:t>
      </w:r>
    </w:p>
    <w:p w14:paraId="6F60B6EA" w14:textId="77777777" w:rsidR="00425AAE" w:rsidRDefault="00425AAE">
      <w:r>
        <w:t>The Font Software may be modified, altered, or added to, and in particular the designs of glyphs or characters in the Fonts may be modified and additional glyphs or characters may be added to the Fonts, only if the fonts are renamed to names not containing either the words Bitstream or the word Vera.</w:t>
      </w:r>
    </w:p>
    <w:p w14:paraId="6C562D8F" w14:textId="77777777" w:rsidR="00425AAE" w:rsidRDefault="00425AAE">
      <w:r>
        <w:t>This License becomes null and void to the extent applicable to Fonts or Font Software that has been modified and is distributed under the Bitstream Vera names.</w:t>
      </w:r>
    </w:p>
    <w:p w14:paraId="411EBF36" w14:textId="77777777" w:rsidR="00425AAE" w:rsidRDefault="00425AAE">
      <w:r>
        <w:t>The Font Software may be sold as part of a larger software package but no copy of one or more of the Font Software typefaces may be sold by itself.</w:t>
      </w:r>
    </w:p>
    <w:p w14:paraId="539A429F" w14:textId="77777777" w:rsidR="00425AAE" w:rsidRDefault="00425AAE">
      <w:r>
        <w:t>THE FONT SOFTWARE IS PROVIDED AS IS, WITHOUT WARRANTY OF ANY KIND, EXPRESS OR IMPLIED, INCLUDING BUT NOT LIMITED TO ANY WARRANTIES OF MERCHANTABILITY, FITNESS FOR A PARTICULAR PURPOSE AND NONINFRINGEMENT OF COPYRIGHT, PATENT, TRADEMARK, OR OTHER RIGHT. IN NO EVENT SHALL BITSTREAM OR THE GNOME FOUNDATION BE LIABLE FOR ANY CLAIM, DAMAGES OR OTHER LIABILITY, INCLUDING ANY GENERAL, SPECIAL, INDIRECT, INCIDENTAL, OR CONSEQUENTIAL DAMAGES, WHETHER IN AN ACTION OF CONTRACT, TORT OR OTHERWISE, ARISING FROM, OUT OF THE USE OR INABILITY TO USE THE FONT SOFTWARE OR FROM OTHER DEALINGS IN THE FONT SOFTWARE.</w:t>
      </w:r>
    </w:p>
    <w:p w14:paraId="5FFABCF4" w14:textId="77777777" w:rsidR="00425AAE" w:rsidRDefault="00425AAE">
      <w:r>
        <w:t xml:space="preserve">Except as contained in this notice, the names of Gnome, the Gnome Foundation, and Bitstream Inc., shall not be used in advertising or otherwise to promote the sale, use or other dealings in this Font Software without prior written authorization from the Gnome Foundation or Bitstream Inc., respectively. For further information, contact: fonts at gnome dot org. </w:t>
      </w:r>
    </w:p>
    <w:p w14:paraId="312FCBC3" w14:textId="77777777" w:rsidR="00425AAE" w:rsidRDefault="00425AAE">
      <w:r>
        <w:t>Arev Fonts Copyright ------------------------------</w:t>
      </w:r>
    </w:p>
    <w:p w14:paraId="11A8B9A1" w14:textId="77777777" w:rsidR="00425AAE" w:rsidRDefault="00425AAE">
      <w:r>
        <w:t>Copyright (c) 2006 by Tavmjong Bah. All Rights Reserved.</w:t>
      </w:r>
    </w:p>
    <w:p w14:paraId="10E61B66" w14:textId="77777777" w:rsidR="00425AAE" w:rsidRDefault="00425AAE">
      <w:r>
        <w:t>Permission is hereby granted, free of charge, to any person obtaining a copy of the fonts accompanying this license (Fonts) and associated documentation files (the Font Software), to reproduce and distribute the modifications to the Bitstream Vera Font Software, including without limitation the rights to use, copy, merge, publish, distribute, and/or sell copies of the Font Software, and to permit persons to whom the Font Software is furnished to do so, subject to the following conditions:</w:t>
      </w:r>
    </w:p>
    <w:p w14:paraId="66B5DD96" w14:textId="77777777" w:rsidR="00425AAE" w:rsidRDefault="00425AAE">
      <w:r>
        <w:t>The above copyright and trademark notices and this permission notice shall be included in all copies of one or more of the Font Software typefaces.</w:t>
      </w:r>
    </w:p>
    <w:p w14:paraId="6A02B2E9" w14:textId="77777777" w:rsidR="00425AAE" w:rsidRDefault="00425AAE">
      <w:r>
        <w:t>The Font Software may be modified, altered, or added to, and in particular the designs of glyphs or characters in the Fonts may be modified and additional glyphs or characters may be added to the Fonts, only if the fonts are renamed to names not containing either the words Tavmjong Bah or the word Arev.</w:t>
      </w:r>
    </w:p>
    <w:p w14:paraId="0496724F" w14:textId="77777777" w:rsidR="00425AAE" w:rsidRDefault="00425AAE">
      <w:r>
        <w:t>This License becomes null and void to the extent applicable to Fonts or Font Software that has been modified and is distributed under the  Tavmjong Bah Arev names.</w:t>
      </w:r>
    </w:p>
    <w:p w14:paraId="1AABF620" w14:textId="77777777" w:rsidR="00425AAE" w:rsidRDefault="00425AAE">
      <w:r>
        <w:t>The Font Software may be sold as part of a larger software package but no copy of one or more of the Font Software typefaces may be sold by itself.</w:t>
      </w:r>
    </w:p>
    <w:p w14:paraId="520DF0A8" w14:textId="77777777" w:rsidR="00425AAE" w:rsidRDefault="00425AAE">
      <w:r>
        <w:t xml:space="preserve">THE FONT SOFTWARE IS PROVIDED AS IS, WITHOUT WARRANTY OF ANY KIND, EXPRESS OR IMPLIED, INCLUDING BUT NOT LIMITED TO ANY WARRANTIES OF </w:t>
      </w:r>
      <w:r>
        <w:lastRenderedPageBreak/>
        <w:t>MERCHANTABILITY, FITNESS FOR A PARTICULAR PURPOSE AND NONINFRINGEMENT OF COPYRIGHT, PATENT, TRADEMARK, OR OTHER RIGHT. IN NO EVENT SHALL TAVMJONG BAH BE LIABLE FOR ANY CLAIM, DAMAGES OR OTHER LIABILITY, INCLUDING ANY GENERAL, SPECIAL, INDIRECT, INCIDENTAL, OR CONSEQUENTIAL DAMAGES, WHETHER IN AN ACTION OF CONTRACT, TORT OR OTHERWISE, ARISING FROM, OUT OF THE USE OR INABILITY TO USE THE FONT SOFTWARE OR FROM OTHER DEALINGS IN THE FONT SOFTWARE.</w:t>
      </w:r>
    </w:p>
    <w:p w14:paraId="7BD63E5C" w14:textId="77777777" w:rsidR="00425AAE" w:rsidRDefault="00425AAE">
      <w:r>
        <w:t>Except as contained in this notice, the name of Tavmjong Bah shall not be used in advertising or otherwise to promote the sale, use or other dealings in this Font Software without prior written authorization from Tavmjong Bah. For further information, contact: tavmjong @ free . fr.</w:t>
      </w:r>
    </w:p>
    <w:p w14:paraId="65234DC0" w14:textId="77777777" w:rsidR="00425AAE" w:rsidRDefault="00425AAE">
      <w:r>
        <w:t>$Id: LICENSE 2133 2007-11-28 02:46:28Z lechimp $ [END FILE=pnp4nagios-0.6.16/lib/kohana/system/fonts/LICENSE]</w:t>
      </w:r>
    </w:p>
    <w:p w14:paraId="166AA22F" w14:textId="77777777" w:rsidR="009155A8" w:rsidRPr="006672E4" w:rsidRDefault="00184A02" w:rsidP="00441FC8">
      <w:pPr>
        <w:pStyle w:val="Heading2"/>
      </w:pPr>
      <w:bookmarkStart w:id="545" w:name="_Toc399938362"/>
      <w:r w:rsidRPr="006672E4">
        <w:t>polarssl (version 1.3.8):</w:t>
      </w:r>
      <w:bookmarkEnd w:id="545"/>
    </w:p>
    <w:p w14:paraId="13DC99FA" w14:textId="77777777" w:rsidR="009155A8" w:rsidRPr="006672E4" w:rsidRDefault="009155A8" w:rsidP="00C27E8E">
      <w:pPr>
        <w:spacing w:after="0"/>
        <w:rPr>
          <w:rFonts w:asciiTheme="minorHAnsi" w:hAnsiTheme="minorHAnsi"/>
          <w:sz w:val="22"/>
        </w:rPr>
      </w:pPr>
    </w:p>
    <w:p w14:paraId="110BC871"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 "polarssl-1.3.8/debian/copyright":</w:t>
      </w:r>
    </w:p>
    <w:p w14:paraId="0C154882" w14:textId="77777777" w:rsidR="009155A8" w:rsidRPr="006672E4" w:rsidRDefault="009155A8" w:rsidP="00C27E8E">
      <w:pPr>
        <w:spacing w:after="0"/>
        <w:rPr>
          <w:rFonts w:asciiTheme="minorHAnsi" w:hAnsiTheme="minorHAnsi"/>
          <w:sz w:val="22"/>
        </w:rPr>
      </w:pPr>
    </w:p>
    <w:p w14:paraId="278B5235"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[BEGIN FILE=polarssl-1.3.8/debian/copyright] This package was debianized by Arnaud Cornet &lt;acornet@debian.org&gt; on Thu, 02 Nov 2006 19:36:08 +0100.</w:t>
      </w:r>
    </w:p>
    <w:p w14:paraId="26DD90D3" w14:textId="77777777" w:rsidR="009155A8" w:rsidRPr="006672E4" w:rsidRDefault="009155A8" w:rsidP="00C27E8E">
      <w:pPr>
        <w:spacing w:after="0"/>
        <w:rPr>
          <w:rFonts w:asciiTheme="minorHAnsi" w:hAnsiTheme="minorHAnsi"/>
          <w:sz w:val="22"/>
        </w:rPr>
      </w:pPr>
    </w:p>
    <w:p w14:paraId="1D09B2C4"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The current Debian maintainer is Roland Stigge &lt;stigge@antcom.de&gt;.</w:t>
      </w:r>
    </w:p>
    <w:p w14:paraId="181BC0F4" w14:textId="77777777" w:rsidR="009155A8" w:rsidRPr="006672E4" w:rsidRDefault="009155A8" w:rsidP="00C27E8E">
      <w:pPr>
        <w:spacing w:after="0"/>
        <w:rPr>
          <w:rFonts w:asciiTheme="minorHAnsi" w:hAnsiTheme="minorHAnsi"/>
          <w:sz w:val="22"/>
        </w:rPr>
      </w:pPr>
    </w:p>
    <w:p w14:paraId="7BC60982"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It was downloaded from http://polarssl.org/</w:t>
      </w:r>
    </w:p>
    <w:p w14:paraId="7767BB41" w14:textId="77777777" w:rsidR="009155A8" w:rsidRPr="006672E4" w:rsidRDefault="009155A8" w:rsidP="00C27E8E">
      <w:pPr>
        <w:spacing w:after="0"/>
        <w:rPr>
          <w:rFonts w:asciiTheme="minorHAnsi" w:hAnsiTheme="minorHAnsi"/>
          <w:sz w:val="22"/>
        </w:rPr>
      </w:pPr>
    </w:p>
    <w:p w14:paraId="6187B6B4"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Upstream Author:     Paul Bakker &lt;polarssl_maintainer@polarssl.org&gt;     and others</w:t>
      </w:r>
    </w:p>
    <w:p w14:paraId="2E790E9A" w14:textId="77777777" w:rsidR="009155A8" w:rsidRPr="006672E4" w:rsidRDefault="009155A8" w:rsidP="00C27E8E">
      <w:pPr>
        <w:spacing w:after="0"/>
        <w:rPr>
          <w:rFonts w:asciiTheme="minorHAnsi" w:hAnsiTheme="minorHAnsi"/>
          <w:sz w:val="22"/>
        </w:rPr>
      </w:pPr>
    </w:p>
    <w:p w14:paraId="75320368"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Copyright (C) 2006 Christophe Devine. Copyright (C) 2006-2010, Brainspark B.V.</w:t>
      </w:r>
    </w:p>
    <w:p w14:paraId="1AB9A857" w14:textId="77777777" w:rsidR="009155A8" w:rsidRPr="006672E4" w:rsidRDefault="009155A8" w:rsidP="00C27E8E">
      <w:pPr>
        <w:spacing w:after="0"/>
        <w:rPr>
          <w:rFonts w:asciiTheme="minorHAnsi" w:hAnsiTheme="minorHAnsi"/>
          <w:sz w:val="22"/>
        </w:rPr>
      </w:pPr>
    </w:p>
    <w:p w14:paraId="5F7BD94F"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Files library/havege.c include/ipolarssl/havege.h are Copright 2006 Andre Seznec, Olivier Rochecouste.</w:t>
      </w:r>
    </w:p>
    <w:p w14:paraId="2D4CA562" w14:textId="77777777" w:rsidR="009155A8" w:rsidRPr="006672E4" w:rsidRDefault="009155A8" w:rsidP="00C27E8E">
      <w:pPr>
        <w:spacing w:after="0"/>
        <w:rPr>
          <w:rFonts w:asciiTheme="minorHAnsi" w:hAnsiTheme="minorHAnsi"/>
          <w:sz w:val="22"/>
        </w:rPr>
      </w:pPr>
    </w:p>
    <w:p w14:paraId="707179D7"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 library/timing.c is Copyright 2006 Christophe Devine, Brian Gladman.</w:t>
      </w:r>
    </w:p>
    <w:p w14:paraId="4C5C13C2" w14:textId="77777777" w:rsidR="009155A8" w:rsidRPr="006672E4" w:rsidRDefault="009155A8" w:rsidP="00C27E8E">
      <w:pPr>
        <w:spacing w:after="0"/>
        <w:rPr>
          <w:rFonts w:asciiTheme="minorHAnsi" w:hAnsiTheme="minorHAnsi"/>
          <w:sz w:val="22"/>
        </w:rPr>
      </w:pPr>
    </w:p>
    <w:p w14:paraId="036ECDA0"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All other files in library/ and programs/ are Copyright 2003-2007 Christophe Devine.</w:t>
      </w:r>
    </w:p>
    <w:p w14:paraId="4CD325ED" w14:textId="77777777" w:rsidR="009155A8" w:rsidRPr="006672E4" w:rsidRDefault="009155A8" w:rsidP="00C27E8E">
      <w:pPr>
        <w:spacing w:after="0"/>
        <w:rPr>
          <w:rFonts w:asciiTheme="minorHAnsi" w:hAnsiTheme="minorHAnsi"/>
          <w:sz w:val="22"/>
        </w:rPr>
      </w:pPr>
    </w:p>
    <w:p w14:paraId="5B62D4C8"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 xml:space="preserve"> This program is free software; you can redistribute it and/or modify  it under the terms of the GNU General Public License as published by  the Free Software Foundation; either version 2 of the License, or  (at your option) any later version.    This program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this program; if not, write to the Free Software Foundation, Inc.,  51 Franklin Street, Fifth Floor, Boston, MA 02110-1301 USA.</w:t>
      </w:r>
    </w:p>
    <w:p w14:paraId="7989D4C5" w14:textId="77777777" w:rsidR="009155A8" w:rsidRPr="006672E4" w:rsidRDefault="009155A8" w:rsidP="00C27E8E">
      <w:pPr>
        <w:spacing w:after="0"/>
        <w:rPr>
          <w:rFonts w:asciiTheme="minorHAnsi" w:hAnsiTheme="minorHAnsi"/>
          <w:sz w:val="22"/>
        </w:rPr>
      </w:pPr>
    </w:p>
    <w:p w14:paraId="37B47AC9"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On Debian GNU/Linux systems, the complete text of the GNU Lesser General Public License can be found in `/usr/share/common-licenses/LGPL'.</w:t>
      </w:r>
    </w:p>
    <w:p w14:paraId="21D7362E" w14:textId="77777777" w:rsidR="009155A8" w:rsidRPr="006672E4" w:rsidRDefault="009155A8" w:rsidP="00C27E8E">
      <w:pPr>
        <w:spacing w:after="0"/>
        <w:rPr>
          <w:rFonts w:asciiTheme="minorHAnsi" w:hAnsiTheme="minorHAnsi"/>
          <w:sz w:val="22"/>
        </w:rPr>
      </w:pPr>
    </w:p>
    <w:p w14:paraId="58464F49"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lastRenderedPageBreak/>
        <w:t>The Debian packaging is (C) 2006, Arnaud Cornet &lt;acornet@debian.org&gt; and is licensed under the GPL.</w:t>
      </w:r>
    </w:p>
    <w:p w14:paraId="1C5C95CA" w14:textId="77777777" w:rsidR="009155A8" w:rsidRPr="006672E4" w:rsidRDefault="009155A8" w:rsidP="00C27E8E">
      <w:pPr>
        <w:spacing w:after="0"/>
        <w:rPr>
          <w:rFonts w:asciiTheme="minorHAnsi" w:hAnsiTheme="minorHAnsi"/>
          <w:sz w:val="22"/>
        </w:rPr>
      </w:pPr>
    </w:p>
    <w:p w14:paraId="26EB19EF"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On Debian GNU/Linux systems, the complete text of the GNU General Public License can be found in `/usr/share/common-licenses/GPL'.</w:t>
      </w:r>
    </w:p>
    <w:p w14:paraId="244EBE77" w14:textId="77777777" w:rsidR="009155A8" w:rsidRPr="006672E4" w:rsidRDefault="009155A8" w:rsidP="00C27E8E">
      <w:pPr>
        <w:spacing w:after="0"/>
        <w:rPr>
          <w:rFonts w:asciiTheme="minorHAnsi" w:hAnsiTheme="minorHAnsi"/>
          <w:sz w:val="22"/>
        </w:rPr>
      </w:pPr>
    </w:p>
    <w:p w14:paraId="7BEDB07F"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[END FILE=polarssl-1.3.8/debian/copyright]</w:t>
      </w:r>
    </w:p>
    <w:p w14:paraId="6898ED19" w14:textId="77777777" w:rsidR="009155A8" w:rsidRPr="006672E4" w:rsidRDefault="009155A8" w:rsidP="00C27E8E">
      <w:pPr>
        <w:spacing w:after="0"/>
        <w:rPr>
          <w:rFonts w:asciiTheme="minorHAnsi" w:hAnsiTheme="minorHAnsi"/>
          <w:sz w:val="22"/>
        </w:rPr>
      </w:pPr>
    </w:p>
    <w:p w14:paraId="4DCCC6C0" w14:textId="77777777" w:rsidR="00425AAE" w:rsidRDefault="00425AAE" w:rsidP="000727EF">
      <w:pPr>
        <w:pStyle w:val="Heading2"/>
      </w:pPr>
      <w:r>
        <w:t xml:space="preserve"> </w:t>
      </w:r>
      <w:bookmarkStart w:id="546" w:name="_Toc399938363"/>
      <w:r>
        <w:t>popt (version 1.16):</w:t>
      </w:r>
      <w:bookmarkEnd w:id="546"/>
    </w:p>
    <w:p w14:paraId="43F19874" w14:textId="77777777" w:rsidR="00425AAE" w:rsidRDefault="00425AAE" w:rsidP="000727EF">
      <w:pPr>
        <w:pStyle w:val="Heading3"/>
      </w:pPr>
      <w:r>
        <w:t>popt-1.16/debian/copyright:</w:t>
      </w:r>
    </w:p>
    <w:p w14:paraId="267278C7" w14:textId="77777777" w:rsidR="00425AAE" w:rsidRDefault="00425AAE">
      <w:r>
        <w:t>[BEGIN FILE=popt-1.16/debian/copyright] Format: http://www.debian.org/doc/packaging-manuals/copyright-format/1.0/ Upstream-Name: popt Upstream-Contact: Jeff Johnson &lt;jbj@rpm5.org&gt; Source: http://rpm5.org/files/popt/ Comment:  popt was originally written by Erik Troan when he was with RedHat. It's   now maintained as part of Fedora.</w:t>
      </w:r>
    </w:p>
    <w:p w14:paraId="10902D95" w14:textId="77777777" w:rsidR="00425AAE" w:rsidRDefault="00425AAE">
      <w:r>
        <w:t>Files: * Copyright: Copyright (c) 1998  Red Hat Software           (C) 1998-2002 Red Hat, Inc. License: X-Consortium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X CONSORTIUM BE LIABLE FOR ANY CLAIM, DAMAGES OR OTHER LIABILITY, WHETHER IN  AN ACTION OF CONTRACT, TORT OR OTHERWISE, ARISING FROM, OUT OF OR IN  CONNECTION WITH THE SOFTWARE OR THE USE OR OTHER DEALINGS IN THE SOFTWARE.  .  Except as contained in this notice, the name of the X Consortium shall not be  used in advertising or otherwise to promote the sale, use or other dealings  in this Software without prior written authorization from the X Consortium.</w:t>
      </w:r>
    </w:p>
    <w:p w14:paraId="063164F4" w14:textId="77777777" w:rsidR="00425AAE" w:rsidRDefault="00425AAE">
      <w:r>
        <w:t xml:space="preserve">Files: debian/* Copyright: GNU copyright 1997 to 1999 by Joey Hess            2012, Paul Martin &lt;pm@debian.org&gt; 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package; if not, write to the Free  Software Foundation, Inc., 51 Franklin St, Fifth Floor,  Boston, MA  02110-1301 USA  .  On Debian systems, the full text of the GNU General Public  License version 2 can be </w:t>
      </w:r>
      <w:r>
        <w:lastRenderedPageBreak/>
        <w:t>found in the file  `/usr/share/common-licenses/GPL-2'. [END FILE=popt-1.16/debian/copyright]</w:t>
      </w:r>
    </w:p>
    <w:p w14:paraId="2FFAA47B" w14:textId="77777777" w:rsidR="00425AAE" w:rsidRDefault="00425AAE" w:rsidP="000727EF">
      <w:pPr>
        <w:pStyle w:val="Heading2fegan"/>
      </w:pPr>
      <w:bookmarkStart w:id="547" w:name="_Toc399938364"/>
      <w:r>
        <w:t>posix-ipc-0.9.8</w:t>
      </w:r>
      <w:bookmarkEnd w:id="547"/>
    </w:p>
    <w:p w14:paraId="3D84D33B" w14:textId="77777777" w:rsidR="00425AAE" w:rsidRDefault="00425AAE" w:rsidP="00053D4A">
      <w:r>
        <w:tab/>
        <w:t>BSD 2 Clause</w:t>
      </w:r>
      <w:r>
        <w:tab/>
        <w:t>http://www.opensource.org/licenses/BSD-2-Clause</w:t>
      </w:r>
    </w:p>
    <w:p w14:paraId="2BA86264" w14:textId="77777777" w:rsidR="00425AAE" w:rsidRDefault="00425AAE" w:rsidP="00053D4A">
      <w:r>
        <w:tab/>
        <w:t>BSD 3 Clause</w:t>
      </w:r>
      <w:r>
        <w:tab/>
        <w:t>http://www.opensource.org/licenses/BSD-3-Clause</w:t>
      </w:r>
    </w:p>
    <w:p w14:paraId="75D355A4" w14:textId="77777777" w:rsidR="00425AAE" w:rsidRDefault="00425AAE" w:rsidP="000727EF">
      <w:pPr>
        <w:pStyle w:val="Heading2"/>
      </w:pPr>
      <w:r>
        <w:t xml:space="preserve"> </w:t>
      </w:r>
      <w:bookmarkStart w:id="548" w:name="_Toc399938365"/>
      <w:r>
        <w:t>postfix (version 2.11.1):</w:t>
      </w:r>
      <w:bookmarkEnd w:id="548"/>
    </w:p>
    <w:p w14:paraId="47896113" w14:textId="77777777" w:rsidR="00425AAE" w:rsidRDefault="00425AAE" w:rsidP="000727EF">
      <w:pPr>
        <w:pStyle w:val="Heading3"/>
      </w:pPr>
      <w:r>
        <w:t>postfix-2.11.1/debian/copyright:</w:t>
      </w:r>
    </w:p>
    <w:p w14:paraId="7C5DF056" w14:textId="77777777" w:rsidR="00425AAE" w:rsidRDefault="00425AAE">
      <w:r>
        <w:t>[BEGIN FILE=postfix-2.11.1/debian/copyright] This is the Debian GNU/Linux prepackaged version of Postfix, a mail transport agent.</w:t>
      </w:r>
    </w:p>
    <w:p w14:paraId="3ADA1CA9" w14:textId="77777777" w:rsidR="00425AAE" w:rsidRDefault="00425AAE">
      <w:r>
        <w:t xml:space="preserve">Postfix was created by Wietse Venema &lt;wietse@porcupine.org&gt;; the Debian package has been assembled by LaMont Jones &lt;lamont@debian.org&gt; from sources available from http://www.postfix.org, and can be cloned from git via: </w:t>
      </w:r>
      <w:r>
        <w:tab/>
        <w:t>git clone git://git.debian.org/~lamont/postfix.git</w:t>
      </w:r>
    </w:p>
    <w:p w14:paraId="5C8A5E54" w14:textId="77777777" w:rsidR="00425AAE" w:rsidRDefault="00425AAE">
      <w:r>
        <w:t xml:space="preserve">     Copyright (c) 1999, International Business Machines Corporation     and others. All Rights Reserved.</w:t>
      </w:r>
    </w:p>
    <w:p w14:paraId="43519BAD" w14:textId="77777777" w:rsidR="00425AAE" w:rsidRDefault="00425AAE">
      <w:r>
        <w:t>The following copyright and license applies to this software:</w:t>
      </w:r>
    </w:p>
    <w:p w14:paraId="2CCE098D" w14:textId="77777777" w:rsidR="00425AAE" w:rsidRDefault="00425AAE">
      <w:r>
        <w:t xml:space="preserve">    IBM PUBLIC LICENSE VERSION 1.0 - SECURE MAILER</w:t>
      </w:r>
    </w:p>
    <w:p w14:paraId="7751278F" w14:textId="77777777" w:rsidR="00425AAE" w:rsidRDefault="00425AAE">
      <w:r>
        <w:t xml:space="preserve">    THE ACCOMPANYING PROGRAM IS PROVIDED UNDER THE TERMS OF THIS IBM PUBLIC     LICENSE (AGREEMENT).  ANY USE, REPRODUCTION OR DISTRIBUTION OF THE     PROGRAM CONSTITUTES RECIPIENT'S ACCEPTANCE OF THIS AGREEMENT.</w:t>
      </w:r>
    </w:p>
    <w:p w14:paraId="7F6781C5" w14:textId="77777777" w:rsidR="00425AAE" w:rsidRDefault="00425AAE">
      <w:r>
        <w:t xml:space="preserve">    1.  DEFINITIONS</w:t>
      </w:r>
    </w:p>
    <w:p w14:paraId="40EA6744" w14:textId="77777777" w:rsidR="00425AAE" w:rsidRDefault="00425AAE">
      <w:r>
        <w:t xml:space="preserve">    Contribution means: </w:t>
      </w:r>
      <w:r>
        <w:tab/>
        <w:t xml:space="preserve">a) in the case of International Business Machines Corporation (IBM), </w:t>
      </w:r>
      <w:r>
        <w:tab/>
        <w:t xml:space="preserve">   the Original Program, and </w:t>
      </w:r>
      <w:r>
        <w:tab/>
        <w:t xml:space="preserve">b) in the case of each Contributor, </w:t>
      </w:r>
      <w:r>
        <w:tab/>
        <w:t xml:space="preserve">   i)  changes to the Program, and </w:t>
      </w:r>
      <w:r>
        <w:tab/>
        <w:t xml:space="preserve">   ii) additions to the Program; </w:t>
      </w:r>
      <w:r>
        <w:tab/>
        <w:t xml:space="preserve">       where such changes and/or additions to the Program originate </w:t>
      </w:r>
      <w:r>
        <w:tab/>
        <w:t xml:space="preserve">       from and are distributed by that particular Contributor. </w:t>
      </w:r>
      <w:r>
        <w:tab/>
        <w:t xml:space="preserve">       A Contribution 'originates' from a Contributor if it was added </w:t>
      </w:r>
      <w:r>
        <w:tab/>
        <w:t xml:space="preserve">       to the Program by such Contributor itself or anyone acting on </w:t>
      </w:r>
      <w:r>
        <w:tab/>
        <w:t xml:space="preserve">       such Contributor's behalf. </w:t>
      </w:r>
      <w:r>
        <w:tab/>
        <w:t xml:space="preserve">Contributions do not include additions to the Program which: </w:t>
      </w:r>
      <w:r>
        <w:tab/>
        <w:t xml:space="preserve">   (i)  are separate modules of software distributed in conjunction </w:t>
      </w:r>
      <w:r>
        <w:tab/>
      </w:r>
      <w:r>
        <w:tab/>
        <w:t xml:space="preserve">with the Program under their own license agreement, and </w:t>
      </w:r>
      <w:r>
        <w:tab/>
        <w:t xml:space="preserve">   (ii) are not derivative works of the Program.</w:t>
      </w:r>
    </w:p>
    <w:p w14:paraId="7B88698D" w14:textId="77777777" w:rsidR="00425AAE" w:rsidRDefault="00425AAE">
      <w:r>
        <w:t xml:space="preserve">    Contributor means IBM and any other entity that distributes the Program.</w:t>
      </w:r>
    </w:p>
    <w:p w14:paraId="3B463BDC" w14:textId="77777777" w:rsidR="00425AAE" w:rsidRDefault="00425AAE">
      <w:r>
        <w:t xml:space="preserve">    Licensed Patents  mean patent claims licensable by a Contributor which     are necessarily infringed by the use or sale of its Contribution alone     or when combined with the Program.</w:t>
      </w:r>
    </w:p>
    <w:p w14:paraId="107347A8" w14:textId="77777777" w:rsidR="00425AAE" w:rsidRDefault="00425AAE">
      <w:r>
        <w:t xml:space="preserve">    Original Program means the original version of the software accompanying     this Agreement as released by IBM, including source code, object code     and documentation, if any.</w:t>
      </w:r>
    </w:p>
    <w:p w14:paraId="3190BE9D" w14:textId="77777777" w:rsidR="00425AAE" w:rsidRDefault="00425AAE">
      <w:r>
        <w:lastRenderedPageBreak/>
        <w:t xml:space="preserve">    Program means the Original Program and Contributions.</w:t>
      </w:r>
    </w:p>
    <w:p w14:paraId="18ED6AEC" w14:textId="77777777" w:rsidR="00425AAE" w:rsidRDefault="00425AAE">
      <w:r>
        <w:t xml:space="preserve">    Recipient means anyone who receives the Program under this Agreement,     including all Contributors.</w:t>
      </w:r>
    </w:p>
    <w:p w14:paraId="672BAA10" w14:textId="77777777" w:rsidR="00425AAE" w:rsidRDefault="00425AAE">
      <w:r>
        <w:t xml:space="preserve">    2.  GRANT OF RIGHTS</w:t>
      </w:r>
    </w:p>
    <w:p w14:paraId="112808D9" w14:textId="77777777" w:rsidR="00425AAE" w:rsidRDefault="00425AAE">
      <w:r>
        <w:tab/>
        <w:t xml:space="preserve">a) Subject to the terms of this Agreement, each Contributor hereby </w:t>
      </w:r>
      <w:r>
        <w:tab/>
        <w:t xml:space="preserve">grants Recipient a non-exclusive, worldwide, royalty-free copyright </w:t>
      </w:r>
      <w:r>
        <w:tab/>
        <w:t xml:space="preserve">license to reproduce, prepare derivative works of, publicly display, </w:t>
      </w:r>
      <w:r>
        <w:tab/>
        <w:t xml:space="preserve">publicly perform, distribute and sublicense the Contribution of such </w:t>
      </w:r>
      <w:r>
        <w:tab/>
        <w:t xml:space="preserve">Contributor, if any, and such derivative works, in source code and </w:t>
      </w:r>
      <w:r>
        <w:tab/>
        <w:t>object code form.</w:t>
      </w:r>
    </w:p>
    <w:p w14:paraId="47E828ED" w14:textId="77777777" w:rsidR="00425AAE" w:rsidRDefault="00425AAE">
      <w:r>
        <w:tab/>
        <w:t xml:space="preserve">b) Subject to the terms of this Agreement, each Contributor hereby </w:t>
      </w:r>
      <w:r>
        <w:tab/>
        <w:t xml:space="preserve">grants Recipient a non-exclusive, worldwide, royalty-free patent </w:t>
      </w:r>
      <w:r>
        <w:tab/>
        <w:t xml:space="preserve">license under Licensed Patents to make, use, sell, offer to sell, </w:t>
      </w:r>
      <w:r>
        <w:tab/>
        <w:t xml:space="preserve">import and otherwise transfer the Contribution of such Contributor, </w:t>
      </w:r>
      <w:r>
        <w:tab/>
        <w:t xml:space="preserve">if any, in source code and object code form.  This patent license </w:t>
      </w:r>
      <w:r>
        <w:tab/>
        <w:t xml:space="preserve">shall apply to the combination of the Contribution and the Program </w:t>
      </w:r>
      <w:r>
        <w:tab/>
        <w:t xml:space="preserve">if, at the time the Contribution is added by the Contributor, such </w:t>
      </w:r>
      <w:r>
        <w:tab/>
        <w:t xml:space="preserve">addition of the Contribution causes such combination to be covered </w:t>
      </w:r>
      <w:r>
        <w:tab/>
        <w:t xml:space="preserve">by the Licensed Patents.  The patent license shall not apply to any </w:t>
      </w:r>
      <w:r>
        <w:tab/>
        <w:t xml:space="preserve">other combinations which include the Contribution.  No hardware per </w:t>
      </w:r>
      <w:r>
        <w:tab/>
        <w:t>se is licensed hereunder.</w:t>
      </w:r>
    </w:p>
    <w:p w14:paraId="3076D980" w14:textId="77777777" w:rsidR="00425AAE" w:rsidRDefault="00425AAE">
      <w:r>
        <w:tab/>
        <w:t xml:space="preserve">c) Recipient understands that although each Contributor grants the </w:t>
      </w:r>
      <w:r>
        <w:tab/>
        <w:t xml:space="preserve">licenses to its Contributions set forth herein, no assurances are </w:t>
      </w:r>
      <w:r>
        <w:tab/>
        <w:t xml:space="preserve">provided by any Contributor that the Program does not infringe the </w:t>
      </w:r>
      <w:r>
        <w:tab/>
        <w:t xml:space="preserve">patent or other intellectual property rights of any other entity. </w:t>
      </w:r>
      <w:r>
        <w:tab/>
        <w:t xml:space="preserve">Each Contributor disclaims any liability to Recipient for claims </w:t>
      </w:r>
      <w:r>
        <w:tab/>
        <w:t xml:space="preserve">brought by any other entity based on infringement of intellectual </w:t>
      </w:r>
      <w:r>
        <w:tab/>
        <w:t xml:space="preserve">property rights or otherwise.  As a condition to exercising the rights </w:t>
      </w:r>
      <w:r>
        <w:tab/>
        <w:t xml:space="preserve">and licenses granted hereunder, each Recipient hereby assumes sole </w:t>
      </w:r>
      <w:r>
        <w:tab/>
        <w:t xml:space="preserve">responsibility to secure any other intellectual property rights </w:t>
      </w:r>
      <w:r>
        <w:tab/>
        <w:t xml:space="preserve">needed, if any.  For example, if a third party patent license </w:t>
      </w:r>
      <w:r>
        <w:tab/>
        <w:t xml:space="preserve">is required to allow Recipient to distribute the Program, it is </w:t>
      </w:r>
      <w:r>
        <w:tab/>
        <w:t xml:space="preserve">Recipient's responsibility to acquire that license before distributing </w:t>
      </w:r>
      <w:r>
        <w:tab/>
        <w:t>the Program.</w:t>
      </w:r>
    </w:p>
    <w:p w14:paraId="5A82CF53" w14:textId="77777777" w:rsidR="00425AAE" w:rsidRDefault="00425AAE">
      <w:r>
        <w:tab/>
        <w:t xml:space="preserve">d) Each Contributor represents that to its knowledge it has sufficient </w:t>
      </w:r>
      <w:r>
        <w:tab/>
        <w:t xml:space="preserve">copyright rights in its Contribution, if any, to grant the copyright </w:t>
      </w:r>
      <w:r>
        <w:tab/>
        <w:t>license set forth in this Agreement.</w:t>
      </w:r>
    </w:p>
    <w:p w14:paraId="67589C76" w14:textId="77777777" w:rsidR="00425AAE" w:rsidRDefault="00425AAE">
      <w:r>
        <w:t xml:space="preserve">    3.  REQUIREMENTS</w:t>
      </w:r>
    </w:p>
    <w:p w14:paraId="4D7737A1" w14:textId="77777777" w:rsidR="00425AAE" w:rsidRDefault="00425AAE">
      <w:r>
        <w:t xml:space="preserve">    A Contributor may choose to distribute the Program in object code form     under its own license agreement, provided that: </w:t>
      </w:r>
      <w:r>
        <w:tab/>
        <w:t xml:space="preserve">a) it complies with the terms and conditions of this Agreement; and </w:t>
      </w:r>
      <w:r>
        <w:tab/>
        <w:t xml:space="preserve">b) its license agreement: </w:t>
      </w:r>
      <w:r>
        <w:tab/>
        <w:t xml:space="preserve">   i)   effectively disclaims on behalf of all Contributors all </w:t>
      </w:r>
      <w:r>
        <w:tab/>
      </w:r>
      <w:r>
        <w:tab/>
        <w:t xml:space="preserve">warranties and conditions, express and implied, including </w:t>
      </w:r>
      <w:r>
        <w:tab/>
      </w:r>
      <w:r>
        <w:tab/>
        <w:t xml:space="preserve">warranties or conditions of title and non-infringement, and </w:t>
      </w:r>
      <w:r>
        <w:tab/>
      </w:r>
      <w:r>
        <w:tab/>
        <w:t xml:space="preserve">implied warranties or conditions of merchantability and fitness </w:t>
      </w:r>
      <w:r>
        <w:tab/>
      </w:r>
      <w:r>
        <w:tab/>
        <w:t xml:space="preserve">for a particular purpose; </w:t>
      </w:r>
      <w:r>
        <w:tab/>
        <w:t xml:space="preserve">   ii)  effectively excludes on behalf of all Contributors all </w:t>
      </w:r>
      <w:r>
        <w:tab/>
      </w:r>
      <w:r>
        <w:tab/>
        <w:t xml:space="preserve">liability for damages, including direct, indirect, special, </w:t>
      </w:r>
      <w:r>
        <w:tab/>
      </w:r>
      <w:r>
        <w:tab/>
        <w:t xml:space="preserve">incidental and consequential damages, such as lost profits; </w:t>
      </w:r>
      <w:r>
        <w:tab/>
        <w:t xml:space="preserve">   iii) states that any provisions which differ from this Agreement </w:t>
      </w:r>
      <w:r>
        <w:tab/>
      </w:r>
      <w:r>
        <w:tab/>
        <w:t xml:space="preserve">are offered by that Contributor alone and not by any other </w:t>
      </w:r>
      <w:r>
        <w:tab/>
      </w:r>
      <w:r>
        <w:tab/>
        <w:t xml:space="preserve">party; and </w:t>
      </w:r>
      <w:r>
        <w:tab/>
        <w:t xml:space="preserve">   iv)  states that source code for the Program is available from </w:t>
      </w:r>
      <w:r>
        <w:tab/>
      </w:r>
      <w:r>
        <w:tab/>
        <w:t xml:space="preserve">such Contributor, and informs licensees how to obtain it in a </w:t>
      </w:r>
      <w:r>
        <w:tab/>
      </w:r>
      <w:r>
        <w:lastRenderedPageBreak/>
        <w:tab/>
        <w:t xml:space="preserve">reasonable manner on or through a medium customarily used for </w:t>
      </w:r>
      <w:r>
        <w:tab/>
      </w:r>
      <w:r>
        <w:tab/>
        <w:t>software exchange.</w:t>
      </w:r>
    </w:p>
    <w:p w14:paraId="719DF061" w14:textId="77777777" w:rsidR="00425AAE" w:rsidRDefault="00425AAE">
      <w:r>
        <w:t xml:space="preserve">    When the Program is made available in source code form: </w:t>
      </w:r>
      <w:r>
        <w:tab/>
        <w:t xml:space="preserve">a) it must be made available under this Agreement; and </w:t>
      </w:r>
      <w:r>
        <w:tab/>
        <w:t xml:space="preserve">b) a copy of this Agreement must be included with each copy of the </w:t>
      </w:r>
      <w:r>
        <w:tab/>
        <w:t xml:space="preserve">   Program.</w:t>
      </w:r>
    </w:p>
    <w:p w14:paraId="531BB1B9" w14:textId="77777777" w:rsidR="00425AAE" w:rsidRDefault="00425AAE">
      <w:r>
        <w:t xml:space="preserve">    Each Contributor must include the following in a conspicuous location     in the Program:</w:t>
      </w:r>
    </w:p>
    <w:p w14:paraId="687DE30B" w14:textId="77777777" w:rsidR="00425AAE" w:rsidRDefault="00425AAE">
      <w:r>
        <w:tab/>
        <w:t xml:space="preserve">Copyright (c) 1997,1998,1999, International Business Machines </w:t>
      </w:r>
      <w:r>
        <w:tab/>
        <w:t>Corporation and others. All Rights Reserved.</w:t>
      </w:r>
    </w:p>
    <w:p w14:paraId="407BF8DC" w14:textId="77777777" w:rsidR="00425AAE" w:rsidRDefault="00425AAE">
      <w:r>
        <w:t xml:space="preserve">    In addition, each Contributor must identify itself as the originator of     its Contribution, if any, in a manner that reasonably allows subsequent     Recipients to identify the originator of the Contribution.</w:t>
      </w:r>
    </w:p>
    <w:p w14:paraId="6F06DDEB" w14:textId="77777777" w:rsidR="00425AAE" w:rsidRDefault="00425AAE">
      <w:r>
        <w:t xml:space="preserve">    4.  COMMERCIAL DISTRIBUTION</w:t>
      </w:r>
    </w:p>
    <w:p w14:paraId="757C83F1" w14:textId="77777777" w:rsidR="00425AAE" w:rsidRDefault="00425AAE">
      <w:r>
        <w:t xml:space="preserve">    Commercial distributors of software may accept certain responsibilities     with respect to end users, business partners and the like.  While this     license is intended to facilitate the commercial use of the Program, the     Contributor who includes the Program in a commercial product offering     should do so in a manner which does not create potential liability for     other Contributors.   Therefore, if a Contributor includes the Program in     a commercial product offering, such Contributor (Commercial Contributor)     hereby agrees to defend and indemnify every other Contributor     (Indemnified Contributor) against any losses, damages and costs     (collectively Losses) arising from claims, lawsuits and other legal     actions brought by a third party against the Indemnified Contributor to     the extent caused by the acts or omissions of such Commercial Contributor     in connection with its distribution of the Program in a commercial     product offering.  The obligations in this section do not apply to any     claims or Losses relating to any actual or alleged intellectual property     infringement.  In order to qualify, an Indemnified Contributor must: </w:t>
      </w:r>
      <w:r>
        <w:tab/>
        <w:t xml:space="preserve">a) promptly notify the Commercial Contributor in writing of such claim,     and </w:t>
      </w:r>
      <w:r>
        <w:tab/>
        <w:t xml:space="preserve">b) allow the Commercial Contributor to control, and cooperate with </w:t>
      </w:r>
      <w:r>
        <w:tab/>
        <w:t xml:space="preserve">   the Commercial Contributor in, the defense and any related </w:t>
      </w:r>
      <w:r>
        <w:tab/>
        <w:t xml:space="preserve">   settlement negotiations.  The Indemnified Contributor may </w:t>
      </w:r>
      <w:r>
        <w:tab/>
        <w:t xml:space="preserve">   participate in any such claim at its own expense.</w:t>
      </w:r>
    </w:p>
    <w:p w14:paraId="44DEB341" w14:textId="77777777" w:rsidR="00425AAE" w:rsidRDefault="00425AAE">
      <w:r>
        <w:t xml:space="preserve">    For example, a Contributor might include the Program in a commercial     product offering, Product X.  That Contributor is then a Commercial     Contributor.  If that Commercial Contributor then makes performance     claims, or offers warranties related to Product X, those performance     claims and warranties are such Commercial Contributor's responsibility     alone.  Under this section, the Commercial Contributor would have to     defend claims against the other Contributors related to those performance     claims and warranties, and if a court requires any other Contributor to     pay any damages as a result, the Commercial Contributor must pay those     damages.</w:t>
      </w:r>
    </w:p>
    <w:p w14:paraId="2E8FA473" w14:textId="77777777" w:rsidR="00425AAE" w:rsidRDefault="00425AAE">
      <w:r>
        <w:t xml:space="preserve">    5.  NO WARRANTY</w:t>
      </w:r>
    </w:p>
    <w:p w14:paraId="57A48F77" w14:textId="77777777" w:rsidR="00425AAE" w:rsidRDefault="00425AAE">
      <w:r>
        <w:t xml:space="preserve">    EXCEPT AS EXPRESSLY SET FORTH IN THIS AGREEMENT, THE PROGRAM IS PROVIDED     ON AN AS IS BASIS, WITHOUT WARRANTIES OR CONDITIONS OF ANY KIND, EITHER     EXPRESS OR IMPLIED INCLUDING, WITHOUT LIMITATION, ANY WARRANTIES OR     CONDITIONS OF TITLE, NON-INFRINGEMENT, MERCHANTABILITY OR FITNESS FOR A     PARTICULAR PURPOSE. Each </w:t>
      </w:r>
      <w:r>
        <w:lastRenderedPageBreak/>
        <w:t>Recipient is solely responsible for determining     the appropriateness of using and distributing the Program and assumes     all risks associated with its exercise of rights under this Agreement,     including but not limited to the risks and costs of program errors,     compliance with applicable laws, damage to or loss of data, programs or     equipment, and unavailability or interruption of operations.</w:t>
      </w:r>
    </w:p>
    <w:p w14:paraId="5F20B134" w14:textId="77777777" w:rsidR="00425AAE" w:rsidRDefault="00425AAE">
      <w:r>
        <w:t xml:space="preserve">    6.  DISCLAIMER OF LIABILITY</w:t>
      </w:r>
    </w:p>
    <w:p w14:paraId="043B0417" w14:textId="77777777" w:rsidR="00425AAE" w:rsidRDefault="00425AAE">
      <w:r>
        <w:t xml:space="preserve">    EXCEPT AS EXPRESSLY SET FORTH IN THIS AGREEMENT, NEITHER RECIPIENT NOR     ANY CONTRIBUTORS SHALL HAVE ANY LIABILITY FOR ANY DIRECT, INDIRECT,     INCIDENTAL, SPECIAL, EXEMPLARY, OR CONSEQUENTIAL DAMAGES (INCLUDING     WITHOUT LIMITATION LOST PROFITS), HOWEVER CAUSED AND ON ANY THEORY OF     LIABILITY, WHETHER IN CONTRACT, STRICT LIABILITY, OR TORT (INCLUDING     NEGLIGENCE OR OTHERWISE) ARISING IN ANY WAY OUT OF THE USE OR DISTRIBUTION     OF THE PROGRAM OR THE EXERCISE OF ANY RIGHTS GRANTED HEREUNDER, EVEN IF     ADVISED OF THE POSSIBILITY OF SUCH DAMAGES.</w:t>
      </w:r>
    </w:p>
    <w:p w14:paraId="6718A4EB" w14:textId="77777777" w:rsidR="00425AAE" w:rsidRDefault="00425AAE">
      <w:r>
        <w:t xml:space="preserve">    7.  GENERAL</w:t>
      </w:r>
    </w:p>
    <w:p w14:paraId="377BBEE9" w14:textId="77777777" w:rsidR="00425AAE" w:rsidRDefault="00425AAE">
      <w:r>
        <w:t xml:space="preserve">    If any provision of this Agreement is invalid or unenforceable under     applicable law, it shall not affect the validity or enforceability of     the remainder of the terms of this Agreement, and without further action     by the parties hereto, such provision shall be reformed to the minimum     extent necessary to make such provision valid and enforceable.</w:t>
      </w:r>
    </w:p>
    <w:p w14:paraId="2157CDEF" w14:textId="77777777" w:rsidR="00425AAE" w:rsidRDefault="00425AAE">
      <w:r>
        <w:t xml:space="preserve">    If Recipient institutes patent litigation against a Contributor with     respect to a patent applicable to software (including a cross-claim or     counterclaim in a lawsuit), then any patent licenses granted by that     Contributor to such Recipient under this Agreement shall terminate     as of the date such litigation is filed.  In addition, If Recipient     institutes patent litigation against any entity (including a cross-claim     or counterclaim in a lawsuit) alleging that the Program itself (excluding     combinations of the Program with other software or hardware) infringes     such Recipient's patent(s), then such Recipient's rights granted under     Section 2(b) shall terminate as of the date such litigation is filed.</w:t>
      </w:r>
    </w:p>
    <w:p w14:paraId="408402C5" w14:textId="77777777" w:rsidR="00425AAE" w:rsidRDefault="00425AAE">
      <w:r>
        <w:t xml:space="preserve">    All Recipient's rights under this Agreement shall terminate if it fails     to comply with any of the material terms or conditions of this Agreement     and does not cure such failure in a reasonable period of time after     becoming aware of such noncompliance.  If all Recipient's rights under     this Agreement terminate, Recipient agrees to cease use and distribution     of the Program as soon as reasonably practicable.  However, Recipient's     obligations under this Agreement and any licenses granted by Recipient     relating to the Program shall continue and survive.</w:t>
      </w:r>
    </w:p>
    <w:p w14:paraId="236B1B35" w14:textId="77777777" w:rsidR="00425AAE" w:rsidRDefault="00425AAE">
      <w:r>
        <w:t xml:space="preserve">    IBM may publish new versions (including revisions) of this Agreement     from time to time.  Each new version of the Agreement will be given a     distinguishing version number.  The Program (including Contributions)     may always be distributed subject to the version of the Agreement under     which it was received. In addition, after a new version of the Agreement     is published, Contributor may elect to distribute the Program (including     its Contributions) under the new version. No one other than IBM has the     right to modify this Agreement.  Except as expressly stated in Sections     2(a) and 2(b) above, Recipient receives no rights or licenses to the     intellectual </w:t>
      </w:r>
      <w:r>
        <w:lastRenderedPageBreak/>
        <w:t>property of any Contributor under this Agreement, whether     expressly, by implication, estoppel or otherwise.  All rights in the     Program not expressly granted under this Agreement are reserved.</w:t>
      </w:r>
    </w:p>
    <w:p w14:paraId="5EFF7959" w14:textId="77777777" w:rsidR="00425AAE" w:rsidRDefault="00425AAE">
      <w:r>
        <w:t xml:space="preserve">    This Agreement is governed by the laws of the State of New York and the     intellectual property laws of the United States of America. No party to     this Agreement will bring a legal action under this Agreement more than     one year after the cause of action arose.  Each party waives its rights     to a jury trial in any resulting litigation.</w:t>
      </w:r>
    </w:p>
    <w:p w14:paraId="09DF34E9" w14:textId="77777777" w:rsidR="00425AAE" w:rsidRDefault="00425AAE">
      <w:r>
        <w:t>The following license applies to rmail, distributed with Postfix:</w:t>
      </w:r>
    </w:p>
    <w:p w14:paraId="52FD7F7F" w14:textId="77777777" w:rsidR="00425AAE" w:rsidRDefault="00425AAE">
      <w:r>
        <w:tab/>
      </w:r>
      <w:r>
        <w:tab/>
      </w:r>
      <w:r>
        <w:tab/>
        <w:t xml:space="preserve">     SENDMAIL LICENSE</w:t>
      </w:r>
    </w:p>
    <w:p w14:paraId="62111575" w14:textId="77777777" w:rsidR="00425AAE" w:rsidRDefault="00425AAE">
      <w:r>
        <w:t xml:space="preserve">    The following license terms and conditions apply, unless a different     license is obtained from Sendmail, Inc., 6425 Christie Ave, Fourth Floor,     Emeryville, CA 94608, or by electronic mail at license@sendmail.com.</w:t>
      </w:r>
    </w:p>
    <w:p w14:paraId="4471200A" w14:textId="77777777" w:rsidR="00425AAE" w:rsidRDefault="00425AAE">
      <w:r>
        <w:t xml:space="preserve">    License Terms:</w:t>
      </w:r>
    </w:p>
    <w:p w14:paraId="42E7071C" w14:textId="77777777" w:rsidR="00425AAE" w:rsidRDefault="00425AAE">
      <w:r>
        <w:t xml:space="preserve">    Use, Modification and Redistribution (including distribution of any     modified or derived work) in source and binary forms is permitted only if     each of the following conditions is met:</w:t>
      </w:r>
    </w:p>
    <w:p w14:paraId="34089118" w14:textId="77777777" w:rsidR="00425AAE" w:rsidRDefault="00425AAE">
      <w:r>
        <w:t xml:space="preserve">    1. Redistributions qualify as freeware or Open Source Software under        one of the following terms:</w:t>
      </w:r>
    </w:p>
    <w:p w14:paraId="47B309FA" w14:textId="77777777" w:rsidR="00425AAE" w:rsidRDefault="00425AAE">
      <w:r>
        <w:t xml:space="preserve">       (a) Redistributions are made at no charge beyond the reasonable cost of </w:t>
      </w:r>
      <w:r>
        <w:tab/>
        <w:t xml:space="preserve">   materials and delivery.</w:t>
      </w:r>
    </w:p>
    <w:p w14:paraId="3A92A7DE" w14:textId="77777777" w:rsidR="00425AAE" w:rsidRDefault="00425AAE">
      <w:r>
        <w:t xml:space="preserve">       (b) Redistributions are accompanied by a copy of the Source Code or by an </w:t>
      </w:r>
      <w:r>
        <w:tab/>
        <w:t xml:space="preserve">   irrevocable offer to provide a copy of the Source Code for up to three </w:t>
      </w:r>
      <w:r>
        <w:tab/>
        <w:t xml:space="preserve">   years at the cost of materials and delivery.  Such redistributions </w:t>
      </w:r>
      <w:r>
        <w:tab/>
        <w:t xml:space="preserve">   must allow further use, modification, and redistribution of the Source </w:t>
      </w:r>
      <w:r>
        <w:tab/>
        <w:t xml:space="preserve">   Code under substantially the same terms as this license.  For the </w:t>
      </w:r>
      <w:r>
        <w:tab/>
        <w:t xml:space="preserve">   purposes of redistribution Source Code means the complete compilable </w:t>
      </w:r>
      <w:r>
        <w:tab/>
        <w:t xml:space="preserve">   and linkable source code of sendmail including all modifications.</w:t>
      </w:r>
    </w:p>
    <w:p w14:paraId="273EC6A4" w14:textId="77777777" w:rsidR="00425AAE" w:rsidRDefault="00425AAE">
      <w:r>
        <w:t xml:space="preserve">    2. Redistributions of source code must retain the copyright notices as they        appear in each source code file, these license terms, and the        disclaimer/limitation of liability set forth as paragraph 6 below.</w:t>
      </w:r>
    </w:p>
    <w:p w14:paraId="2E5756FF" w14:textId="77777777" w:rsidR="00425AAE" w:rsidRDefault="00425AAE">
      <w:r>
        <w:t xml:space="preserve">    3. Redistributions in binary form must reproduce the Copyright Notice,        these license terms, and the disclaimer/limitation of liability set        forth as paragraph 6 below, in the documentation and/or other materials        provided with the distribution.  For the purposes of binary distribution        the Copyright Notice refers to the following language:        Copyright (c) 1998-2000 Sendmail, Inc.  All rights reserved.</w:t>
      </w:r>
    </w:p>
    <w:p w14:paraId="67B1512C" w14:textId="77777777" w:rsidR="00425AAE" w:rsidRDefault="00425AAE">
      <w:r>
        <w:t xml:space="preserve">    4. Neither the name of Sendmail, Inc. nor the University of California nor        the names of their contributors may be used to endorse or promote        products derived from this software without specific prior written        permission.  The name sendmail is a trademark of Sendmail, Inc.</w:t>
      </w:r>
    </w:p>
    <w:p w14:paraId="1883EB57" w14:textId="77777777" w:rsidR="00425AAE" w:rsidRDefault="00425AAE">
      <w:r>
        <w:t xml:space="preserve">    5. All redistributions must comply with the conditions imposed by the        University of California on certain embedded code, whose copyright        notice and conditions for redistribution are as follows:</w:t>
      </w:r>
    </w:p>
    <w:p w14:paraId="17E820BB" w14:textId="77777777" w:rsidR="00425AAE" w:rsidRDefault="00425AAE">
      <w:r>
        <w:t xml:space="preserve">       (a) Copyright (c) 1988, 1993 The Regents of the University of </w:t>
      </w:r>
      <w:r>
        <w:tab/>
        <w:t xml:space="preserve">   California.  All rights reserved.</w:t>
      </w:r>
    </w:p>
    <w:p w14:paraId="3F3C5B48" w14:textId="77777777" w:rsidR="00425AAE" w:rsidRDefault="00425AAE">
      <w:r>
        <w:lastRenderedPageBreak/>
        <w:t xml:space="preserve">       (b) Redistribution and use in source and binary forms, with or without </w:t>
      </w:r>
      <w:r>
        <w:tab/>
        <w:t xml:space="preserve">   modification, are permitted provided that the following conditions </w:t>
      </w:r>
      <w:r>
        <w:tab/>
        <w:t xml:space="preserve">   are met:</w:t>
      </w:r>
    </w:p>
    <w:p w14:paraId="0986BF96" w14:textId="77777777" w:rsidR="00425AAE" w:rsidRDefault="00425AAE">
      <w:r>
        <w:tab/>
        <w:t xml:space="preserve">  (i)   Redistributions of source code must retain the above copyright </w:t>
      </w:r>
      <w:r>
        <w:tab/>
      </w:r>
      <w:r>
        <w:tab/>
        <w:t>notice, this list of conditions and the following disclaimer.</w:t>
      </w:r>
    </w:p>
    <w:p w14:paraId="11709C96" w14:textId="77777777" w:rsidR="00425AAE" w:rsidRDefault="00425AAE">
      <w:r>
        <w:tab/>
        <w:t xml:space="preserve">  (ii)  Redistributions in binary form must reproduce the above </w:t>
      </w:r>
      <w:r>
        <w:tab/>
      </w:r>
      <w:r>
        <w:tab/>
        <w:t xml:space="preserve">copyright notice, this list of conditions and the following </w:t>
      </w:r>
      <w:r>
        <w:tab/>
      </w:r>
      <w:r>
        <w:tab/>
        <w:t xml:space="preserve">disclaimer in the documentation and/or other materials provided </w:t>
      </w:r>
      <w:r>
        <w:tab/>
      </w:r>
      <w:r>
        <w:tab/>
        <w:t>with the distribution.</w:t>
      </w:r>
    </w:p>
    <w:p w14:paraId="2833D7B9" w14:textId="77777777" w:rsidR="00425AAE" w:rsidRDefault="00425AAE">
      <w:r>
        <w:tab/>
        <w:t xml:space="preserve">  (iii) Neither the name of the University nor the names of its </w:t>
      </w:r>
      <w:r>
        <w:tab/>
      </w:r>
      <w:r>
        <w:tab/>
        <w:t xml:space="preserve">contributors may be used to endorse or promote products derived </w:t>
      </w:r>
      <w:r>
        <w:tab/>
      </w:r>
      <w:r>
        <w:tab/>
        <w:t>from this software without specific prior written permission.</w:t>
      </w:r>
    </w:p>
    <w:p w14:paraId="67E794A5" w14:textId="77777777" w:rsidR="00425AAE" w:rsidRDefault="00425AAE">
      <w:r>
        <w:t xml:space="preserve">    6. Disclaimer/Limitation of Liability: THIS SOFTWARE IS PROVIDED BY        SENDMAIL, INC. AND CONTRIBUTORS AS IS AND ANY EXPRESS OR IMPLIED        WARRANTIES, INCLUDING, BUT NOT LIMITED TO, THE IMPLIED WARRANTIES OF        MERCHANTABILITY AND FITNESS FOR A PARTICULAR PURPOSE ARE DISCLAIMED.  IN        NO EVENT SHALL SENDMAIL, INC., THE REGENTS OF THE UNIVERSITY OF        CALIFORNIA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DAMAGES.</w:t>
      </w:r>
    </w:p>
    <w:p w14:paraId="3A3E5FE0" w14:textId="77777777" w:rsidR="00425AAE" w:rsidRDefault="00425AAE">
      <w:r>
        <w:t>The following license applies to postfix-add-filter, postfix-add-filter.1, postfix-add-policy, and postfix-add-policy.1:</w:t>
      </w:r>
    </w:p>
    <w:p w14:paraId="05F0D75D" w14:textId="77777777" w:rsidR="00425AAE" w:rsidRDefault="00425AAE">
      <w:r>
        <w:t xml:space="preserve">    Copyright (c) 2008 Scott Kitterman &lt;scott@kitterman.com&gt;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382CD1A" w14:textId="77777777" w:rsidR="00425AAE" w:rsidRDefault="00425AAE">
      <w:r>
        <w:t xml:space="preserve">    $Revision: 1.1.4.3 $, Last updated $Date: 2003/07/23 16:13:15 $</w:t>
      </w:r>
    </w:p>
    <w:p w14:paraId="4C030868" w14:textId="77777777" w:rsidR="00425AAE" w:rsidRDefault="00425AAE">
      <w:r>
        <w:t>[END FILE=postfix-2.11.1/debian/copyright]</w:t>
      </w:r>
    </w:p>
    <w:p w14:paraId="2B664CD5" w14:textId="77777777" w:rsidR="00425AAE" w:rsidRDefault="00425AAE" w:rsidP="000727EF">
      <w:pPr>
        <w:pStyle w:val="Heading3"/>
      </w:pPr>
      <w:r>
        <w:lastRenderedPageBreak/>
        <w:t>postfix-2.11.1/debian/postfix-cdb.copyright:</w:t>
      </w:r>
    </w:p>
    <w:p w14:paraId="0E9E530F" w14:textId="77777777" w:rsidR="00425AAE" w:rsidRDefault="00425AAE">
      <w:r>
        <w:t>[BEGIN FILE=postfix-2.11.1/debian/postfix-cdb.copyright] This is the Debian GNU/Linux prepackaged version of Postfix, a mail transport agent.</w:t>
      </w:r>
    </w:p>
    <w:p w14:paraId="6AE52B75" w14:textId="77777777" w:rsidR="00425AAE" w:rsidRDefault="00425AAE">
      <w:r>
        <w:t xml:space="preserve">Postfix was created by Wietse Venema &lt;wietse@porcupine.org&gt;; the Debian package has been assembled by LaMont Jones &lt;lamont@debian.org&gt; from sources available from http://www.postfix.org, and can be cloned from git via: </w:t>
      </w:r>
      <w:r>
        <w:tab/>
        <w:t>git clone git://git.debian.org/~lamont/postfix.git</w:t>
      </w:r>
    </w:p>
    <w:p w14:paraId="74C10C81" w14:textId="77777777" w:rsidR="00425AAE" w:rsidRDefault="00425AAE">
      <w:r>
        <w:t xml:space="preserve">     Copyright (c) 1999, International Business Machines Corporation     and others. All Rights Reserved.</w:t>
      </w:r>
    </w:p>
    <w:p w14:paraId="2D09AB5F" w14:textId="77777777" w:rsidR="00425AAE" w:rsidRDefault="00425AAE">
      <w:r>
        <w:t>The following copyright and license applies to this software:</w:t>
      </w:r>
    </w:p>
    <w:p w14:paraId="670034C0" w14:textId="77777777" w:rsidR="00425AAE" w:rsidRDefault="00425AAE">
      <w:r>
        <w:t xml:space="preserve">    IBM PUBLIC LICENSE VERSION 1.0 - SECURE MAILER</w:t>
      </w:r>
    </w:p>
    <w:p w14:paraId="0DF49068" w14:textId="77777777" w:rsidR="00425AAE" w:rsidRDefault="00425AAE">
      <w:r>
        <w:t xml:space="preserve">    THE ACCOMPANYING PROGRAM IS PROVIDED UNDER THE TERMS OF THIS IBM PUBLIC     LICENSE (AGREEMENT).  ANY USE, REPRODUCTION OR DISTRIBUTION OF THE     PROGRAM CONSTITUTES RECIPIENT'S ACCEPTANCE OF THIS AGREEMENT.</w:t>
      </w:r>
    </w:p>
    <w:p w14:paraId="7A549369" w14:textId="77777777" w:rsidR="00425AAE" w:rsidRDefault="00425AAE">
      <w:r>
        <w:t xml:space="preserve">    1.  DEFINITIONS</w:t>
      </w:r>
    </w:p>
    <w:p w14:paraId="19A814BD" w14:textId="77777777" w:rsidR="00425AAE" w:rsidRDefault="00425AAE">
      <w:r>
        <w:t xml:space="preserve">    Contribution means: </w:t>
      </w:r>
      <w:r>
        <w:tab/>
        <w:t xml:space="preserve">a) in the case of International Business Machines Corporation (IBM), </w:t>
      </w:r>
      <w:r>
        <w:tab/>
        <w:t xml:space="preserve">   the Original Program, and </w:t>
      </w:r>
      <w:r>
        <w:tab/>
        <w:t xml:space="preserve">b) in the case of each Contributor, </w:t>
      </w:r>
      <w:r>
        <w:tab/>
        <w:t xml:space="preserve">   i)  changes to the Program, and </w:t>
      </w:r>
      <w:r>
        <w:tab/>
        <w:t xml:space="preserve">   ii) additions to the Program; </w:t>
      </w:r>
      <w:r>
        <w:tab/>
        <w:t xml:space="preserve">       where such changes and/or additions to the Program originate </w:t>
      </w:r>
      <w:r>
        <w:tab/>
        <w:t xml:space="preserve">       from and are distributed by that particular Contributor. </w:t>
      </w:r>
      <w:r>
        <w:tab/>
        <w:t xml:space="preserve">       A Contribution 'originates' from a Contributor if it was added </w:t>
      </w:r>
      <w:r>
        <w:tab/>
        <w:t xml:space="preserve">       to the Program by such Contributor itself or anyone acting on </w:t>
      </w:r>
      <w:r>
        <w:tab/>
        <w:t xml:space="preserve">       such Contributor's behalf. </w:t>
      </w:r>
      <w:r>
        <w:tab/>
        <w:t xml:space="preserve">Contributions do not include additions to the Program which: </w:t>
      </w:r>
      <w:r>
        <w:tab/>
        <w:t xml:space="preserve">   (i)  are separate modules of software distributed in conjunction </w:t>
      </w:r>
      <w:r>
        <w:tab/>
      </w:r>
      <w:r>
        <w:tab/>
        <w:t xml:space="preserve">with the Program under their own license agreement, and </w:t>
      </w:r>
      <w:r>
        <w:tab/>
        <w:t xml:space="preserve">   (ii) are not derivative works of the Program.</w:t>
      </w:r>
    </w:p>
    <w:p w14:paraId="60305839" w14:textId="77777777" w:rsidR="00425AAE" w:rsidRDefault="00425AAE">
      <w:r>
        <w:t xml:space="preserve">    Contributor means IBM and any other entity that distributes the Program.</w:t>
      </w:r>
    </w:p>
    <w:p w14:paraId="39B55A13" w14:textId="77777777" w:rsidR="00425AAE" w:rsidRDefault="00425AAE">
      <w:r>
        <w:t xml:space="preserve">    Licensed Patents  mean patent claims licensable by a Contributor which     are necessarily infringed by the use or sale of its Contribution alone     or when combined with the Program.</w:t>
      </w:r>
    </w:p>
    <w:p w14:paraId="7D4D5CCC" w14:textId="77777777" w:rsidR="00425AAE" w:rsidRDefault="00425AAE">
      <w:r>
        <w:t xml:space="preserve">    Original Program means the original version of the software accompanying     this Agreement as released by IBM, including source code, object code     and documentation, if any.</w:t>
      </w:r>
    </w:p>
    <w:p w14:paraId="1BEDEC68" w14:textId="77777777" w:rsidR="00425AAE" w:rsidRDefault="00425AAE">
      <w:r>
        <w:t xml:space="preserve">    Program means the Original Program and Contributions.</w:t>
      </w:r>
    </w:p>
    <w:p w14:paraId="119313A5" w14:textId="77777777" w:rsidR="00425AAE" w:rsidRDefault="00425AAE">
      <w:r>
        <w:t xml:space="preserve">    Recipient means anyone who receives the Program under this Agreement,     including all Contributors.</w:t>
      </w:r>
    </w:p>
    <w:p w14:paraId="52656DD1" w14:textId="77777777" w:rsidR="00425AAE" w:rsidRDefault="00425AAE">
      <w:r>
        <w:t xml:space="preserve">    2.  GRANT OF RIGHTS</w:t>
      </w:r>
    </w:p>
    <w:p w14:paraId="1832D2B4" w14:textId="77777777" w:rsidR="00425AAE" w:rsidRDefault="00425AAE">
      <w:r>
        <w:tab/>
        <w:t xml:space="preserve">a) Subject to the terms of this Agreement, each Contributor hereby </w:t>
      </w:r>
      <w:r>
        <w:tab/>
        <w:t xml:space="preserve">grants Recipient a non-exclusive, worldwide, royalty-free copyright </w:t>
      </w:r>
      <w:r>
        <w:tab/>
        <w:t xml:space="preserve">license to reproduce, prepare derivative works of, publicly display, </w:t>
      </w:r>
      <w:r>
        <w:tab/>
        <w:t xml:space="preserve">publicly perform, distribute and sublicense the Contribution of such </w:t>
      </w:r>
      <w:r>
        <w:tab/>
        <w:t xml:space="preserve">Contributor, if any, and such derivative works, in source code and </w:t>
      </w:r>
      <w:r>
        <w:tab/>
        <w:t>object code form.</w:t>
      </w:r>
    </w:p>
    <w:p w14:paraId="70CA0CD1" w14:textId="77777777" w:rsidR="00425AAE" w:rsidRDefault="00425AAE">
      <w:r>
        <w:lastRenderedPageBreak/>
        <w:tab/>
        <w:t xml:space="preserve">b) Subject to the terms of this Agreement, each Contributor hereby </w:t>
      </w:r>
      <w:r>
        <w:tab/>
        <w:t xml:space="preserve">grants Recipient a non-exclusive, worldwide, royalty-free patent </w:t>
      </w:r>
      <w:r>
        <w:tab/>
        <w:t xml:space="preserve">license under Licensed Patents to make, use, sell, offer to sell, </w:t>
      </w:r>
      <w:r>
        <w:tab/>
        <w:t xml:space="preserve">import and otherwise transfer the Contribution of such Contributor, </w:t>
      </w:r>
      <w:r>
        <w:tab/>
        <w:t xml:space="preserve">if any, in source code and object code form.  This patent license </w:t>
      </w:r>
      <w:r>
        <w:tab/>
        <w:t xml:space="preserve">shall apply to the combination of the Contribution and the Program </w:t>
      </w:r>
      <w:r>
        <w:tab/>
        <w:t xml:space="preserve">if, at the time the Contribution is added by the Contributor, such </w:t>
      </w:r>
      <w:r>
        <w:tab/>
        <w:t xml:space="preserve">addition of the Contribution causes such combination to be covered </w:t>
      </w:r>
      <w:r>
        <w:tab/>
        <w:t xml:space="preserve">by the Licensed Patents.  The patent license shall not apply to any </w:t>
      </w:r>
      <w:r>
        <w:tab/>
        <w:t xml:space="preserve">other combinations which include the Contribution.  No hardware per </w:t>
      </w:r>
      <w:r>
        <w:tab/>
        <w:t>se is licensed hereunder.</w:t>
      </w:r>
    </w:p>
    <w:p w14:paraId="125AAE6E" w14:textId="77777777" w:rsidR="00425AAE" w:rsidRDefault="00425AAE">
      <w:r>
        <w:tab/>
        <w:t xml:space="preserve">c) Recipient understands that although each Contributor grants the </w:t>
      </w:r>
      <w:r>
        <w:tab/>
        <w:t xml:space="preserve">licenses to its Contributions set forth herein, no assurances are </w:t>
      </w:r>
      <w:r>
        <w:tab/>
        <w:t xml:space="preserve">provided by any Contributor that the Program does not infringe the </w:t>
      </w:r>
      <w:r>
        <w:tab/>
        <w:t xml:space="preserve">patent or other intellectual property rights of any other entity. </w:t>
      </w:r>
      <w:r>
        <w:tab/>
        <w:t xml:space="preserve">Each Contributor disclaims any liability to Recipient for claims </w:t>
      </w:r>
      <w:r>
        <w:tab/>
        <w:t xml:space="preserve">brought by any other entity based on infringement of intellectual </w:t>
      </w:r>
      <w:r>
        <w:tab/>
        <w:t xml:space="preserve">property rights or otherwise.  As a condition to exercising the rights </w:t>
      </w:r>
      <w:r>
        <w:tab/>
        <w:t xml:space="preserve">and licenses granted hereunder, each Recipient hereby assumes sole </w:t>
      </w:r>
      <w:r>
        <w:tab/>
        <w:t xml:space="preserve">responsibility to secure any other intellectual property rights </w:t>
      </w:r>
      <w:r>
        <w:tab/>
        <w:t xml:space="preserve">needed, if any.  For example, if a third party patent license </w:t>
      </w:r>
      <w:r>
        <w:tab/>
        <w:t xml:space="preserve">is required to allow Recipient to distribute the Program, it is </w:t>
      </w:r>
      <w:r>
        <w:tab/>
        <w:t xml:space="preserve">Recipient's responsibility to acquire that license before distributing </w:t>
      </w:r>
      <w:r>
        <w:tab/>
        <w:t>the Program.</w:t>
      </w:r>
    </w:p>
    <w:p w14:paraId="3BE27938" w14:textId="77777777" w:rsidR="00425AAE" w:rsidRDefault="00425AAE">
      <w:r>
        <w:tab/>
        <w:t xml:space="preserve">d) Each Contributor represents that to its knowledge it has sufficient </w:t>
      </w:r>
      <w:r>
        <w:tab/>
        <w:t xml:space="preserve">copyright rights in its Contribution, if any, to grant the copyright </w:t>
      </w:r>
      <w:r>
        <w:tab/>
        <w:t>license set forth in this Agreement.</w:t>
      </w:r>
    </w:p>
    <w:p w14:paraId="7A512937" w14:textId="77777777" w:rsidR="00425AAE" w:rsidRDefault="00425AAE">
      <w:r>
        <w:t xml:space="preserve">    3.  REQUIREMENTS</w:t>
      </w:r>
    </w:p>
    <w:p w14:paraId="16A714F3" w14:textId="77777777" w:rsidR="00425AAE" w:rsidRDefault="00425AAE">
      <w:r>
        <w:t xml:space="preserve">    A Contributor may choose to distribute the Program in object code form     under its own license agreement, provided that: </w:t>
      </w:r>
      <w:r>
        <w:tab/>
        <w:t xml:space="preserve">a) it complies with the terms and conditions of this Agreement; and </w:t>
      </w:r>
      <w:r>
        <w:tab/>
        <w:t xml:space="preserve">b) its license agreement: </w:t>
      </w:r>
      <w:r>
        <w:tab/>
        <w:t xml:space="preserve">   i)   effectively disclaims on behalf of all Contributors all </w:t>
      </w:r>
      <w:r>
        <w:tab/>
      </w:r>
      <w:r>
        <w:tab/>
        <w:t xml:space="preserve">warranties and conditions, express and implied, including </w:t>
      </w:r>
      <w:r>
        <w:tab/>
      </w:r>
      <w:r>
        <w:tab/>
        <w:t xml:space="preserve">warranties or conditions of title and non-infringement, and </w:t>
      </w:r>
      <w:r>
        <w:tab/>
      </w:r>
      <w:r>
        <w:tab/>
        <w:t xml:space="preserve">implied warranties or conditions of merchantability and fitness </w:t>
      </w:r>
      <w:r>
        <w:tab/>
      </w:r>
      <w:r>
        <w:tab/>
        <w:t xml:space="preserve">for a particular purpose; </w:t>
      </w:r>
      <w:r>
        <w:tab/>
        <w:t xml:space="preserve">   ii)  effectively excludes on behalf of all Contributors all </w:t>
      </w:r>
      <w:r>
        <w:tab/>
      </w:r>
      <w:r>
        <w:tab/>
        <w:t xml:space="preserve">liability for damages, including direct, indirect, special, </w:t>
      </w:r>
      <w:r>
        <w:tab/>
      </w:r>
      <w:r>
        <w:tab/>
        <w:t xml:space="preserve">incidental and consequential damages, such as lost profits; </w:t>
      </w:r>
      <w:r>
        <w:tab/>
        <w:t xml:space="preserve">   iii) states that any provisions which differ from this Agreement </w:t>
      </w:r>
      <w:r>
        <w:tab/>
      </w:r>
      <w:r>
        <w:tab/>
        <w:t xml:space="preserve">are offered by that Contributor alone and not by any other </w:t>
      </w:r>
      <w:r>
        <w:tab/>
      </w:r>
      <w:r>
        <w:tab/>
        <w:t xml:space="preserve">party; and </w:t>
      </w:r>
      <w:r>
        <w:tab/>
        <w:t xml:space="preserve">   iv)  states that source code for the Program is available from </w:t>
      </w:r>
      <w:r>
        <w:tab/>
      </w:r>
      <w:r>
        <w:tab/>
        <w:t xml:space="preserve">such Contributor, and informs licensees how to obtain it in a </w:t>
      </w:r>
      <w:r>
        <w:tab/>
      </w:r>
      <w:r>
        <w:tab/>
        <w:t xml:space="preserve">reasonable manner on or through a medium customarily used for </w:t>
      </w:r>
      <w:r>
        <w:tab/>
      </w:r>
      <w:r>
        <w:tab/>
        <w:t>software exchange.</w:t>
      </w:r>
    </w:p>
    <w:p w14:paraId="22DB6C65" w14:textId="77777777" w:rsidR="00425AAE" w:rsidRDefault="00425AAE">
      <w:r>
        <w:t xml:space="preserve">    When the Program is made available in source code form: </w:t>
      </w:r>
      <w:r>
        <w:tab/>
        <w:t xml:space="preserve">a) it must be made available under this Agreement; and </w:t>
      </w:r>
      <w:r>
        <w:tab/>
        <w:t xml:space="preserve">b) a copy of this Agreement must be included with each copy of the </w:t>
      </w:r>
      <w:r>
        <w:tab/>
        <w:t xml:space="preserve">   Program.</w:t>
      </w:r>
    </w:p>
    <w:p w14:paraId="56DA286B" w14:textId="77777777" w:rsidR="00425AAE" w:rsidRDefault="00425AAE">
      <w:r>
        <w:t xml:space="preserve">    Each Contributor must include the following in a conspicuous location     in the Program:</w:t>
      </w:r>
    </w:p>
    <w:p w14:paraId="0A4D86E3" w14:textId="77777777" w:rsidR="00425AAE" w:rsidRDefault="00425AAE">
      <w:r>
        <w:tab/>
        <w:t xml:space="preserve">Copyright (c) 1997,1998,1999, International Business Machines </w:t>
      </w:r>
      <w:r>
        <w:tab/>
        <w:t>Corporation and others. All Rights Reserved.</w:t>
      </w:r>
    </w:p>
    <w:p w14:paraId="5B3C6929" w14:textId="77777777" w:rsidR="00425AAE" w:rsidRDefault="00425AAE">
      <w:r>
        <w:lastRenderedPageBreak/>
        <w:t xml:space="preserve">    In addition, each Contributor must identify itself as the originator of     its Contribution, if any, in a manner that reasonably allows subsequent     Recipients to identify the originator of the Contribution.</w:t>
      </w:r>
    </w:p>
    <w:p w14:paraId="379B3AAA" w14:textId="77777777" w:rsidR="00425AAE" w:rsidRDefault="00425AAE">
      <w:r>
        <w:t xml:space="preserve">    4.  COMMERCIAL DISTRIBUTION</w:t>
      </w:r>
    </w:p>
    <w:p w14:paraId="59264D65" w14:textId="77777777" w:rsidR="00425AAE" w:rsidRDefault="00425AAE">
      <w:r>
        <w:t xml:space="preserve">    Commercial distributors of software may accept certain responsibilities     with respect to end users, business partners and the like.  While this     license is intended to facilitate the commercial use of the Program, the     Contributor who includes the Program in a commercial product offering     should do so in a manner which does not create potential liability for     other Contributors.   Therefore, if a Contributor includes the Program in     a commercial product offering, such Contributor (Commercial Contributor)     hereby agrees to defend and indemnify every other Contributor     (Indemnified Contributor) against any losses, damages and costs     (collectively Losses) arising from claims, lawsuits and other legal     actions brought by a third party against the Indemnified Contributor to     the extent caused by the acts or omissions of such Commercial Contributor     in connection with its distribution of the Program in a commercial     product offering.  The obligations in this section do not apply to any     claims or Losses relating to any actual or alleged intellectual property     infringement.  In order to qualify, an Indemnified Contributor must: </w:t>
      </w:r>
      <w:r>
        <w:tab/>
        <w:t xml:space="preserve">a) promptly notify the Commercial Contributor in writing of such claim,     and </w:t>
      </w:r>
      <w:r>
        <w:tab/>
        <w:t xml:space="preserve">b) allow the Commercial Contributor to control, and cooperate with </w:t>
      </w:r>
      <w:r>
        <w:tab/>
        <w:t xml:space="preserve">   the Commercial Contributor in, the defense and any related </w:t>
      </w:r>
      <w:r>
        <w:tab/>
        <w:t xml:space="preserve">   settlement negotiations.  The Indemnified Contributor may </w:t>
      </w:r>
      <w:r>
        <w:tab/>
        <w:t xml:space="preserve">   participate in any such claim at its own expense.</w:t>
      </w:r>
    </w:p>
    <w:p w14:paraId="2D73FA07" w14:textId="77777777" w:rsidR="00425AAE" w:rsidRDefault="00425AAE">
      <w:r>
        <w:t xml:space="preserve">    For example, a Contributor might include the Program in a commercial     product offering, Product X.  That Contributor is then a Commercial     Contributor.  If that Commercial Contributor then makes performance     claims, or offers warranties related to Product X, those performance     claims and warranties are such Commercial Contributor's responsibility     alone.  Under this section, the Commercial Contributor would have to     defend claims against the other Contributors related to those performance     claims and warranties, and if a court requires any other Contributor to     pay any damages as a result, the Commercial Contributor must pay those     damages.</w:t>
      </w:r>
    </w:p>
    <w:p w14:paraId="554BAC51" w14:textId="77777777" w:rsidR="00425AAE" w:rsidRDefault="00425AAE">
      <w:r>
        <w:t xml:space="preserve">    5.  NO WARRANTY</w:t>
      </w:r>
    </w:p>
    <w:p w14:paraId="531E8E18" w14:textId="77777777" w:rsidR="00425AAE" w:rsidRDefault="00425AAE">
      <w:r>
        <w:t xml:space="preserve">    EXCEPT AS EXPRESSLY SET FORTH IN THIS AGREEMENT, THE PROGRAM IS PROVIDED     ON AN AS IS BASIS, WITHOUT WARRANTIES OR CONDITIONS OF ANY KIND, EITHER     EXPRESS OR IMPLIED INCLUDING, WITHOUT LIMITATION, ANY WARRANTIES OR     CONDITIONS OF TITLE, NON-INFRINGEMENT, MERCHANTABILITY OR FITNESS FOR A     PARTICULAR PURPOSE. Each Recipient is solely responsible for determining     the appropriateness of using and distributing the Program and assumes     all risks associated with its exercise of rights under this Agreement,     including but not limited to the risks and costs of program errors,     compliance with applicable laws, damage to or loss of data, programs or     equipment, and unavailability or interruption of operations.</w:t>
      </w:r>
    </w:p>
    <w:p w14:paraId="563E136C" w14:textId="77777777" w:rsidR="00425AAE" w:rsidRDefault="00425AAE">
      <w:r>
        <w:t xml:space="preserve">    6.  DISCLAIMER OF LIABILITY</w:t>
      </w:r>
    </w:p>
    <w:p w14:paraId="267BF4DF" w14:textId="77777777" w:rsidR="00425AAE" w:rsidRDefault="00425AAE">
      <w:r>
        <w:t xml:space="preserve">    EXCEPT AS EXPRESSLY SET FORTH IN THIS AGREEMENT, NEITHER RECIPIENT NOR     ANY CONTRIBUTORS SHALL HAVE ANY LIABILITY FOR ANY DIRECT, INDIRECT,     INCIDENTAL, SPECIAL, EXEMPLARY, OR CONSEQUENTIAL </w:t>
      </w:r>
      <w:r>
        <w:lastRenderedPageBreak/>
        <w:t>DAMAGES (INCLUDING     WITHOUT LIMITATION LOST PROFITS), HOWEVER CAUSED AND ON ANY THEORY OF     LIABILITY, WHETHER IN CONTRACT, STRICT LIABILITY, OR TORT (INCLUDING     NEGLIGENCE OR OTHERWISE) ARISING IN ANY WAY OUT OF THE USE OR DISTRIBUTION     OF THE PROGRAM OR THE EXERCISE OF ANY RIGHTS GRANTED HEREUNDER, EVEN IF     ADVISED OF THE POSSIBILITY OF SUCH DAMAGES.</w:t>
      </w:r>
    </w:p>
    <w:p w14:paraId="7C6DD24B" w14:textId="77777777" w:rsidR="00425AAE" w:rsidRDefault="00425AAE">
      <w:r>
        <w:t xml:space="preserve">    7.  GENERAL</w:t>
      </w:r>
    </w:p>
    <w:p w14:paraId="1C298BCC" w14:textId="77777777" w:rsidR="00425AAE" w:rsidRDefault="00425AAE">
      <w:r>
        <w:t xml:space="preserve">    If any provision of this Agreement is invalid or unenforceable under     applicable law, it shall not affect the validity or enforceability of     the remainder of the terms of this Agreement, and without further action     by the parties hereto, such provision shall be reformed to the minimum     extent necessary to make such provision valid and enforceable.</w:t>
      </w:r>
    </w:p>
    <w:p w14:paraId="00E4D107" w14:textId="77777777" w:rsidR="00425AAE" w:rsidRDefault="00425AAE">
      <w:r>
        <w:t xml:space="preserve">    If Recipient institutes patent litigation against a Contributor with     respect to a patent applicable to software (including a cross-claim or     counterclaim in a lawsuit), then any patent licenses granted by that     Contributor to such Recipient under this Agreement shall terminate     as of the date such litigation is filed.  In addition, If Recipient     institutes patent litigation against any entity (including a cross-claim     or counterclaim in a lawsuit) alleging that the Program itself (excluding     combinations of the Program with other software or hardware) infringes     such Recipient's patent(s), then such Recipient's rights granted under     Section 2(b) shall terminate as of the date such litigation is filed.</w:t>
      </w:r>
    </w:p>
    <w:p w14:paraId="6533AAB2" w14:textId="77777777" w:rsidR="00425AAE" w:rsidRDefault="00425AAE">
      <w:r>
        <w:t xml:space="preserve">    All Recipient's rights under this Agreement shall terminate if it fails     to comply with any of the material terms or conditions of this Agreement     and does not cure such failure in a reasonable period of time after     becoming aware of such noncompliance.  If all Recipient's rights under     this Agreement terminate, Recipient agrees to cease use and distribution     of the Program as soon as reasonably practicable.  However, Recipient's     obligations under this Agreement and any licenses granted by Recipient     relating to the Program shall continue and survive.</w:t>
      </w:r>
    </w:p>
    <w:p w14:paraId="0A284E81" w14:textId="77777777" w:rsidR="00425AAE" w:rsidRDefault="00425AAE">
      <w:r>
        <w:t xml:space="preserve">    IBM may publish new versions (including revisions) of this Agreement     from time to time.  Each new version of the Agreement will be given a     distinguishing version number.  The Program (including Contributions)     may always be distributed subject to the version of the Agreement under     which it was received. In addition, after a new version of the Agreement     is published, Contributor may elect to distribute the Program (including     its Contributions) under the new version. No one other than IBM has the     right to modify this Agreement.  Except as expressly stated in Sections     2(a) and 2(b) above, Recipient receives no rights or licenses to the     intellectual property of any Contributor under this Agreement, whether     expressly, by implication, estoppel or otherwise.  All rights in the     Program not expressly granted under this Agreement are reserved.</w:t>
      </w:r>
    </w:p>
    <w:p w14:paraId="47584FA7" w14:textId="77777777" w:rsidR="00425AAE" w:rsidRDefault="00425AAE">
      <w:r>
        <w:t xml:space="preserve">    This Agreement is governed by the laws of the State of New York and the     intellectual property laws of the United States of America. No party to     this Agreement will bring a legal action under this Agreement more than     one year after the cause of action arose.  Each party waives its rights     to a jury trial in any resulting litigation.</w:t>
      </w:r>
    </w:p>
    <w:p w14:paraId="21F49AA1" w14:textId="77777777" w:rsidR="00425AAE" w:rsidRDefault="00425AAE">
      <w:r>
        <w:t>The following license applies to rmail, distributed with Postfix:</w:t>
      </w:r>
    </w:p>
    <w:p w14:paraId="3FDCC79D" w14:textId="77777777" w:rsidR="00425AAE" w:rsidRDefault="00425AAE">
      <w:r>
        <w:tab/>
      </w:r>
      <w:r>
        <w:tab/>
      </w:r>
      <w:r>
        <w:tab/>
        <w:t xml:space="preserve">     SENDMAIL LICENSE</w:t>
      </w:r>
    </w:p>
    <w:p w14:paraId="13E2A38F" w14:textId="77777777" w:rsidR="00425AAE" w:rsidRDefault="00425AAE">
      <w:r>
        <w:lastRenderedPageBreak/>
        <w:t xml:space="preserve">    The following license terms and conditions apply, unless a different     license is obtained from Sendmail, Inc., 6425 Christie Ave, Fourth Floor,     Emeryville, CA 94608, or by electronic mail at license@sendmail.com.</w:t>
      </w:r>
    </w:p>
    <w:p w14:paraId="78A97066" w14:textId="77777777" w:rsidR="00425AAE" w:rsidRDefault="00425AAE">
      <w:r>
        <w:t xml:space="preserve">    License Terms:</w:t>
      </w:r>
    </w:p>
    <w:p w14:paraId="1749F5E3" w14:textId="77777777" w:rsidR="00425AAE" w:rsidRDefault="00425AAE">
      <w:r>
        <w:t xml:space="preserve">    Use, Modification and Redistribution (including distribution of any     modified or derived work) in source and binary forms is permitted only if     each of the following conditions is met:</w:t>
      </w:r>
    </w:p>
    <w:p w14:paraId="0B6AD09F" w14:textId="77777777" w:rsidR="00425AAE" w:rsidRDefault="00425AAE">
      <w:r>
        <w:t xml:space="preserve">    1. Redistributions qualify as freeware or Open Source Software under        one of the following terms:</w:t>
      </w:r>
    </w:p>
    <w:p w14:paraId="1BD21E5C" w14:textId="77777777" w:rsidR="00425AAE" w:rsidRDefault="00425AAE">
      <w:r>
        <w:t xml:space="preserve">       (a) Redistributions are made at no charge beyond the reasonable cost of </w:t>
      </w:r>
      <w:r>
        <w:tab/>
        <w:t xml:space="preserve">   materials and delivery.</w:t>
      </w:r>
    </w:p>
    <w:p w14:paraId="66E3648B" w14:textId="77777777" w:rsidR="00425AAE" w:rsidRDefault="00425AAE">
      <w:r>
        <w:t xml:space="preserve">       (b) Redistributions are accompanied by a copy of the Source Code or by an </w:t>
      </w:r>
      <w:r>
        <w:tab/>
        <w:t xml:space="preserve">   irrevocable offer to provide a copy of the Source Code for up to three </w:t>
      </w:r>
      <w:r>
        <w:tab/>
        <w:t xml:space="preserve">   years at the cost of materials and delivery.  Such redistributions </w:t>
      </w:r>
      <w:r>
        <w:tab/>
        <w:t xml:space="preserve">   must allow further use, modification, and redistribution of the Source </w:t>
      </w:r>
      <w:r>
        <w:tab/>
        <w:t xml:space="preserve">   Code under substantially the same terms as this license.  For the </w:t>
      </w:r>
      <w:r>
        <w:tab/>
        <w:t xml:space="preserve">   purposes of redistribution Source Code means the complete compilable </w:t>
      </w:r>
      <w:r>
        <w:tab/>
        <w:t xml:space="preserve">   and linkable source code of sendmail including all modifications.</w:t>
      </w:r>
    </w:p>
    <w:p w14:paraId="3C952062" w14:textId="77777777" w:rsidR="00425AAE" w:rsidRDefault="00425AAE">
      <w:r>
        <w:t xml:space="preserve">    2. Redistributions of source code must retain the copyright notices as they        appear in each source code file, these license terms, and the        disclaimer/limitation of liability set forth as paragraph 6 below.</w:t>
      </w:r>
    </w:p>
    <w:p w14:paraId="40081B0E" w14:textId="77777777" w:rsidR="00425AAE" w:rsidRDefault="00425AAE">
      <w:r>
        <w:t xml:space="preserve">    3. Redistributions in binary form must reproduce the Copyright Notice,        these license terms, and the disclaimer/limitation of liability set        forth as paragraph 6 below, in the documentation and/or other materials        provided with the distribution.  For the purposes of binary distribution        the Copyright Notice refers to the following language:        Copyright (c) 1998-2000 Sendmail, Inc.  All rights reserved.</w:t>
      </w:r>
    </w:p>
    <w:p w14:paraId="1202BE8E" w14:textId="77777777" w:rsidR="00425AAE" w:rsidRDefault="00425AAE">
      <w:r>
        <w:t xml:space="preserve">    4. Neither the name of Sendmail, Inc. nor the University of California nor        the names of their contributors may be used to endorse or promote        products derived from this software without specific prior written        permission.  The name sendmail is a trademark of Sendmail, Inc.</w:t>
      </w:r>
    </w:p>
    <w:p w14:paraId="0E551898" w14:textId="77777777" w:rsidR="00425AAE" w:rsidRDefault="00425AAE">
      <w:r>
        <w:t xml:space="preserve">    5. All redistributions must comply with the conditions imposed by the        University of California on certain embedded code, whose copyright        notice and conditions for redistribution are as follows:</w:t>
      </w:r>
    </w:p>
    <w:p w14:paraId="719D2BE0" w14:textId="77777777" w:rsidR="00425AAE" w:rsidRDefault="00425AAE">
      <w:r>
        <w:t xml:space="preserve">       (a) Copyright (c) 1988, 1993 The Regents of the University of </w:t>
      </w:r>
      <w:r>
        <w:tab/>
        <w:t xml:space="preserve">   California.  All rights reserved.</w:t>
      </w:r>
    </w:p>
    <w:p w14:paraId="35A9141B" w14:textId="77777777" w:rsidR="00425AAE" w:rsidRDefault="00425AAE">
      <w:r>
        <w:t xml:space="preserve">       (b) Redistribution and use in source and binary forms, with or without </w:t>
      </w:r>
      <w:r>
        <w:tab/>
        <w:t xml:space="preserve">   modification, are permitted provided that the following conditions </w:t>
      </w:r>
      <w:r>
        <w:tab/>
        <w:t xml:space="preserve">   are met:</w:t>
      </w:r>
    </w:p>
    <w:p w14:paraId="327520A8" w14:textId="77777777" w:rsidR="00425AAE" w:rsidRDefault="00425AAE">
      <w:r>
        <w:tab/>
        <w:t xml:space="preserve">  (i)   Redistributions of source code must retain the above copyright </w:t>
      </w:r>
      <w:r>
        <w:tab/>
      </w:r>
      <w:r>
        <w:tab/>
        <w:t>notice, this list of conditions and the following disclaimer.</w:t>
      </w:r>
    </w:p>
    <w:p w14:paraId="5272A67F" w14:textId="77777777" w:rsidR="00425AAE" w:rsidRDefault="00425AAE">
      <w:r>
        <w:tab/>
        <w:t xml:space="preserve">  (ii)  Redistributions in binary form must reproduce the above </w:t>
      </w:r>
      <w:r>
        <w:tab/>
      </w:r>
      <w:r>
        <w:tab/>
        <w:t xml:space="preserve">copyright notice, this list of conditions and the following </w:t>
      </w:r>
      <w:r>
        <w:tab/>
      </w:r>
      <w:r>
        <w:tab/>
        <w:t xml:space="preserve">disclaimer in the documentation and/or other materials provided </w:t>
      </w:r>
      <w:r>
        <w:tab/>
      </w:r>
      <w:r>
        <w:tab/>
        <w:t>with the distribution.</w:t>
      </w:r>
    </w:p>
    <w:p w14:paraId="136A2B55" w14:textId="77777777" w:rsidR="00425AAE" w:rsidRDefault="00425AAE">
      <w:r>
        <w:lastRenderedPageBreak/>
        <w:tab/>
        <w:t xml:space="preserve">  (iii) Neither the name of the University nor the names of its </w:t>
      </w:r>
      <w:r>
        <w:tab/>
      </w:r>
      <w:r>
        <w:tab/>
        <w:t xml:space="preserve">contributors may be used to endorse or promote products derived </w:t>
      </w:r>
      <w:r>
        <w:tab/>
      </w:r>
      <w:r>
        <w:tab/>
        <w:t>from this software without specific prior written permission.</w:t>
      </w:r>
    </w:p>
    <w:p w14:paraId="6B0D2382" w14:textId="77777777" w:rsidR="00425AAE" w:rsidRDefault="00425AAE">
      <w:r>
        <w:t xml:space="preserve">    6. Disclaimer/Limitation of Liability: THIS SOFTWARE IS PROVIDED BY        SENDMAIL, INC. AND CONTRIBUTORS AS IS AND ANY EXPRESS OR IMPLIED        WARRANTIES, INCLUDING, BUT NOT LIMITED TO, THE IMPLIED WARRANTIES OF        MERCHANTABILITY AND FITNESS FOR A PARTICULAR PURPOSE ARE DISCLAIMED.  IN        NO EVENT SHALL SENDMAIL, INC., THE REGENTS OF THE UNIVERSITY OF        CALIFORNIA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DAMAGES.</w:t>
      </w:r>
    </w:p>
    <w:p w14:paraId="721824F0" w14:textId="77777777" w:rsidR="00425AAE" w:rsidRDefault="00425AAE">
      <w:r>
        <w:t xml:space="preserve">    $Revision: 1.1.4.3 $, Last updated $Date: 2003/07/23 16:13:15 $</w:t>
      </w:r>
    </w:p>
    <w:p w14:paraId="234E0EFD" w14:textId="77777777" w:rsidR="00425AAE" w:rsidRDefault="00425AAE">
      <w:r>
        <w:t>[END FILE=postfix-2.11.1/debian/postfix-cdb.copyright]</w:t>
      </w:r>
    </w:p>
    <w:p w14:paraId="04A1C6DF" w14:textId="77777777" w:rsidR="00425AAE" w:rsidRDefault="00425AAE" w:rsidP="000727EF">
      <w:pPr>
        <w:pStyle w:val="Heading3"/>
      </w:pPr>
      <w:r>
        <w:t>postfix-2.11.1/debian/postfix.copyright:</w:t>
      </w:r>
    </w:p>
    <w:p w14:paraId="4D570D03" w14:textId="77777777" w:rsidR="00425AAE" w:rsidRDefault="00425AAE">
      <w:r>
        <w:t>[BEGIN FILE=postfix-2.11.1/debian/postfix.copyright] This is the Debian GNU/Linux prepackaged version of Postfix, a mail transport agent.</w:t>
      </w:r>
    </w:p>
    <w:p w14:paraId="1F9B082E" w14:textId="77777777" w:rsidR="00425AAE" w:rsidRDefault="00425AAE">
      <w:r>
        <w:t xml:space="preserve">Postfix was created by Wietse Venema &lt;wietse@porcupine.org&gt;; the Debian package has been assembled by LaMont Jones &lt;lamont@debian.org&gt; from sources available from http://www.postfix.org, and can be cloned from git via: </w:t>
      </w:r>
      <w:r>
        <w:tab/>
        <w:t>git clone git://git.debian.org/~lamont/postfix.git</w:t>
      </w:r>
    </w:p>
    <w:p w14:paraId="19958941" w14:textId="77777777" w:rsidR="00425AAE" w:rsidRDefault="00425AAE">
      <w:r>
        <w:t xml:space="preserve">     Copyright (c) 1999, International Business Machines Corporation     and others. All Rights Reserved.</w:t>
      </w:r>
    </w:p>
    <w:p w14:paraId="18BF5377" w14:textId="77777777" w:rsidR="00425AAE" w:rsidRDefault="00425AAE">
      <w:r>
        <w:t>The following copyright and license applies to this software:</w:t>
      </w:r>
    </w:p>
    <w:p w14:paraId="7EF1AF54" w14:textId="77777777" w:rsidR="00425AAE" w:rsidRDefault="00425AAE">
      <w:r>
        <w:t xml:space="preserve">    IBM PUBLIC LICENSE VERSION 1.0 - SECURE MAILER</w:t>
      </w:r>
    </w:p>
    <w:p w14:paraId="18E02513" w14:textId="77777777" w:rsidR="00425AAE" w:rsidRDefault="00425AAE">
      <w:r>
        <w:t xml:space="preserve">    THE ACCOMPANYING PROGRAM IS PROVIDED UNDER THE TERMS OF THIS IBM PUBLIC     LICENSE (AGREEMENT).  ANY USE, REPRODUCTION OR DISTRIBUTION OF THE     PROGRAM CONSTITUTES RECIPIENT'S ACCEPTANCE OF THIS AGREEMENT.</w:t>
      </w:r>
    </w:p>
    <w:p w14:paraId="69FB119B" w14:textId="77777777" w:rsidR="00425AAE" w:rsidRDefault="00425AAE">
      <w:r>
        <w:t xml:space="preserve">    1.  DEFINITIONS</w:t>
      </w:r>
    </w:p>
    <w:p w14:paraId="5FDF60FE" w14:textId="77777777" w:rsidR="00425AAE" w:rsidRDefault="00425AAE">
      <w:r>
        <w:t xml:space="preserve">    Contribution means: </w:t>
      </w:r>
      <w:r>
        <w:tab/>
        <w:t xml:space="preserve">a) in the case of International Business Machines Corporation (IBM), </w:t>
      </w:r>
      <w:r>
        <w:tab/>
        <w:t xml:space="preserve">   the Original Program, and </w:t>
      </w:r>
      <w:r>
        <w:tab/>
        <w:t xml:space="preserve">b) in the case of each Contributor, </w:t>
      </w:r>
      <w:r>
        <w:tab/>
        <w:t xml:space="preserve">   i)  changes to the Program, and </w:t>
      </w:r>
      <w:r>
        <w:tab/>
        <w:t xml:space="preserve">   ii) additions to the Program; </w:t>
      </w:r>
      <w:r>
        <w:tab/>
        <w:t xml:space="preserve">       where such changes and/or additions to the Program originate </w:t>
      </w:r>
      <w:r>
        <w:tab/>
        <w:t xml:space="preserve">       from and are distributed by that particular Contributor. </w:t>
      </w:r>
      <w:r>
        <w:tab/>
        <w:t xml:space="preserve">       A Contribution 'originates' from a Contributor if it was added </w:t>
      </w:r>
      <w:r>
        <w:tab/>
        <w:t xml:space="preserve">       to the Program by such Contributor itself or anyone acting on </w:t>
      </w:r>
      <w:r>
        <w:tab/>
        <w:t xml:space="preserve">       such Contributor's behalf. </w:t>
      </w:r>
      <w:r>
        <w:tab/>
        <w:t xml:space="preserve">Contributions do not include additions to the Program which: </w:t>
      </w:r>
      <w:r>
        <w:tab/>
        <w:t xml:space="preserve">   (i)  are separate modules of software distributed in conjunction </w:t>
      </w:r>
      <w:r>
        <w:tab/>
      </w:r>
      <w:r>
        <w:lastRenderedPageBreak/>
        <w:tab/>
        <w:t xml:space="preserve">with the Program under their own license agreement, and </w:t>
      </w:r>
      <w:r>
        <w:tab/>
        <w:t xml:space="preserve">   (ii) are not derivative works of the Program.</w:t>
      </w:r>
    </w:p>
    <w:p w14:paraId="1798C984" w14:textId="77777777" w:rsidR="00425AAE" w:rsidRDefault="00425AAE">
      <w:r>
        <w:t xml:space="preserve">    Contributor means IBM and any other entity that distributes the Program.</w:t>
      </w:r>
    </w:p>
    <w:p w14:paraId="5B778D3E" w14:textId="77777777" w:rsidR="00425AAE" w:rsidRDefault="00425AAE">
      <w:r>
        <w:t xml:space="preserve">    Licensed Patents  mean patent claims licensable by a Contributor which     are necessarily infringed by the use or sale of its Contribution alone     or when combined with the Program.</w:t>
      </w:r>
    </w:p>
    <w:p w14:paraId="14725785" w14:textId="77777777" w:rsidR="00425AAE" w:rsidRDefault="00425AAE">
      <w:r>
        <w:t xml:space="preserve">    Original Program means the original version of the software accompanying     this Agreement as released by IBM, including source code, object code     and documentation, if any.</w:t>
      </w:r>
    </w:p>
    <w:p w14:paraId="0194548C" w14:textId="77777777" w:rsidR="00425AAE" w:rsidRDefault="00425AAE">
      <w:r>
        <w:t xml:space="preserve">    Program means the Original Program and Contributions.</w:t>
      </w:r>
    </w:p>
    <w:p w14:paraId="327C406C" w14:textId="77777777" w:rsidR="00425AAE" w:rsidRDefault="00425AAE">
      <w:r>
        <w:t xml:space="preserve">    Recipient means anyone who receives the Program under this Agreement,     including all Contributors.</w:t>
      </w:r>
    </w:p>
    <w:p w14:paraId="63C0469A" w14:textId="77777777" w:rsidR="00425AAE" w:rsidRDefault="00425AAE">
      <w:r>
        <w:t xml:space="preserve">    2.  GRANT OF RIGHTS</w:t>
      </w:r>
    </w:p>
    <w:p w14:paraId="62615F57" w14:textId="77777777" w:rsidR="00425AAE" w:rsidRDefault="00425AAE">
      <w:r>
        <w:tab/>
        <w:t xml:space="preserve">a) Subject to the terms of this Agreement, each Contributor hereby </w:t>
      </w:r>
      <w:r>
        <w:tab/>
        <w:t xml:space="preserve">grants Recipient a non-exclusive, worldwide, royalty-free copyright </w:t>
      </w:r>
      <w:r>
        <w:tab/>
        <w:t xml:space="preserve">license to reproduce, prepare derivative works of, publicly display, </w:t>
      </w:r>
      <w:r>
        <w:tab/>
        <w:t xml:space="preserve">publicly perform, distribute and sublicense the Contribution of such </w:t>
      </w:r>
      <w:r>
        <w:tab/>
        <w:t xml:space="preserve">Contributor, if any, and such derivative works, in source code and </w:t>
      </w:r>
      <w:r>
        <w:tab/>
        <w:t>object code form.</w:t>
      </w:r>
    </w:p>
    <w:p w14:paraId="4C938996" w14:textId="77777777" w:rsidR="00425AAE" w:rsidRDefault="00425AAE">
      <w:r>
        <w:tab/>
        <w:t xml:space="preserve">b) Subject to the terms of this Agreement, each Contributor hereby </w:t>
      </w:r>
      <w:r>
        <w:tab/>
        <w:t xml:space="preserve">grants Recipient a non-exclusive, worldwide, royalty-free patent </w:t>
      </w:r>
      <w:r>
        <w:tab/>
        <w:t xml:space="preserve">license under Licensed Patents to make, use, sell, offer to sell, </w:t>
      </w:r>
      <w:r>
        <w:tab/>
        <w:t xml:space="preserve">import and otherwise transfer the Contribution of such Contributor, </w:t>
      </w:r>
      <w:r>
        <w:tab/>
        <w:t xml:space="preserve">if any, in source code and object code form.  This patent license </w:t>
      </w:r>
      <w:r>
        <w:tab/>
        <w:t xml:space="preserve">shall apply to the combination of the Contribution and the Program </w:t>
      </w:r>
      <w:r>
        <w:tab/>
        <w:t xml:space="preserve">if, at the time the Contribution is added by the Contributor, such </w:t>
      </w:r>
      <w:r>
        <w:tab/>
        <w:t xml:space="preserve">addition of the Contribution causes such combination to be covered </w:t>
      </w:r>
      <w:r>
        <w:tab/>
        <w:t xml:space="preserve">by the Licensed Patents.  The patent license shall not apply to any </w:t>
      </w:r>
      <w:r>
        <w:tab/>
        <w:t xml:space="preserve">other combinations which include the Contribution.  No hardware per </w:t>
      </w:r>
      <w:r>
        <w:tab/>
        <w:t>se is licensed hereunder.</w:t>
      </w:r>
    </w:p>
    <w:p w14:paraId="5312186E" w14:textId="77777777" w:rsidR="00425AAE" w:rsidRDefault="00425AAE">
      <w:r>
        <w:tab/>
        <w:t xml:space="preserve">c) Recipient understands that although each Contributor grants the </w:t>
      </w:r>
      <w:r>
        <w:tab/>
        <w:t xml:space="preserve">licenses to its Contributions set forth herein, no assurances are </w:t>
      </w:r>
      <w:r>
        <w:tab/>
        <w:t xml:space="preserve">provided by any Contributor that the Program does not infringe the </w:t>
      </w:r>
      <w:r>
        <w:tab/>
        <w:t xml:space="preserve">patent or other intellectual property rights of any other entity. </w:t>
      </w:r>
      <w:r>
        <w:tab/>
        <w:t xml:space="preserve">Each Contributor disclaims any liability to Recipient for claims </w:t>
      </w:r>
      <w:r>
        <w:tab/>
        <w:t xml:space="preserve">brought by any other entity based on infringement of intellectual </w:t>
      </w:r>
      <w:r>
        <w:tab/>
        <w:t xml:space="preserve">property rights or otherwise.  As a condition to exercising the rights </w:t>
      </w:r>
      <w:r>
        <w:tab/>
        <w:t xml:space="preserve">and licenses granted hereunder, each Recipient hereby assumes sole </w:t>
      </w:r>
      <w:r>
        <w:tab/>
        <w:t xml:space="preserve">responsibility to secure any other intellectual property rights </w:t>
      </w:r>
      <w:r>
        <w:tab/>
        <w:t xml:space="preserve">needed, if any.  For example, if a third party patent license </w:t>
      </w:r>
      <w:r>
        <w:tab/>
        <w:t xml:space="preserve">is required to allow Recipient to distribute the Program, it is </w:t>
      </w:r>
      <w:r>
        <w:tab/>
        <w:t xml:space="preserve">Recipient's responsibility to acquire that license before distributing </w:t>
      </w:r>
      <w:r>
        <w:tab/>
        <w:t>the Program.</w:t>
      </w:r>
    </w:p>
    <w:p w14:paraId="78402519" w14:textId="77777777" w:rsidR="00425AAE" w:rsidRDefault="00425AAE">
      <w:r>
        <w:tab/>
        <w:t xml:space="preserve">d) Each Contributor represents that to its knowledge it has sufficient </w:t>
      </w:r>
      <w:r>
        <w:tab/>
        <w:t xml:space="preserve">copyright rights in its Contribution, if any, to grant the copyright </w:t>
      </w:r>
      <w:r>
        <w:tab/>
        <w:t>license set forth in this Agreement.</w:t>
      </w:r>
    </w:p>
    <w:p w14:paraId="4FDC3AEC" w14:textId="77777777" w:rsidR="00425AAE" w:rsidRDefault="00425AAE">
      <w:r>
        <w:t xml:space="preserve">    3.  REQUIREMENTS</w:t>
      </w:r>
    </w:p>
    <w:p w14:paraId="4ECD5FE7" w14:textId="77777777" w:rsidR="00425AAE" w:rsidRDefault="00425AAE">
      <w:r>
        <w:t xml:space="preserve">    A Contributor may choose to distribute the Program in object code form     under its own license agreement, provided that: </w:t>
      </w:r>
      <w:r>
        <w:tab/>
        <w:t xml:space="preserve">a) it complies with the terms and conditions of this Agreement; and </w:t>
      </w:r>
      <w:r>
        <w:tab/>
        <w:t xml:space="preserve">b) its license agreement: </w:t>
      </w:r>
      <w:r>
        <w:tab/>
        <w:t xml:space="preserve">   i)   effectively disclaims on behalf of all Contributors all </w:t>
      </w:r>
      <w:r>
        <w:tab/>
      </w:r>
      <w:r>
        <w:tab/>
        <w:t xml:space="preserve">warranties and conditions, express and </w:t>
      </w:r>
      <w:r>
        <w:lastRenderedPageBreak/>
        <w:t xml:space="preserve">implied, including </w:t>
      </w:r>
      <w:r>
        <w:tab/>
      </w:r>
      <w:r>
        <w:tab/>
        <w:t xml:space="preserve">warranties or conditions of title and non-infringement, and </w:t>
      </w:r>
      <w:r>
        <w:tab/>
      </w:r>
      <w:r>
        <w:tab/>
        <w:t xml:space="preserve">implied warranties or conditions of merchantability and fitness </w:t>
      </w:r>
      <w:r>
        <w:tab/>
      </w:r>
      <w:r>
        <w:tab/>
        <w:t xml:space="preserve">for a particular purpose; </w:t>
      </w:r>
      <w:r>
        <w:tab/>
        <w:t xml:space="preserve">   ii)  effectively excludes on behalf of all Contributors all </w:t>
      </w:r>
      <w:r>
        <w:tab/>
      </w:r>
      <w:r>
        <w:tab/>
        <w:t xml:space="preserve">liability for damages, including direct, indirect, special, </w:t>
      </w:r>
      <w:r>
        <w:tab/>
      </w:r>
      <w:r>
        <w:tab/>
        <w:t xml:space="preserve">incidental and consequential damages, such as lost profits; </w:t>
      </w:r>
      <w:r>
        <w:tab/>
        <w:t xml:space="preserve">   iii) states that any provisions which differ from this Agreement </w:t>
      </w:r>
      <w:r>
        <w:tab/>
      </w:r>
      <w:r>
        <w:tab/>
        <w:t xml:space="preserve">are offered by that Contributor alone and not by any other </w:t>
      </w:r>
      <w:r>
        <w:tab/>
      </w:r>
      <w:r>
        <w:tab/>
        <w:t xml:space="preserve">party; and </w:t>
      </w:r>
      <w:r>
        <w:tab/>
        <w:t xml:space="preserve">   iv)  states that source code for the Program is available from </w:t>
      </w:r>
      <w:r>
        <w:tab/>
      </w:r>
      <w:r>
        <w:tab/>
        <w:t xml:space="preserve">such Contributor, and informs licensees how to obtain it in a </w:t>
      </w:r>
      <w:r>
        <w:tab/>
      </w:r>
      <w:r>
        <w:tab/>
        <w:t xml:space="preserve">reasonable manner on or through a medium customarily used for </w:t>
      </w:r>
      <w:r>
        <w:tab/>
      </w:r>
      <w:r>
        <w:tab/>
        <w:t>software exchange.</w:t>
      </w:r>
    </w:p>
    <w:p w14:paraId="37E4F789" w14:textId="77777777" w:rsidR="00425AAE" w:rsidRDefault="00425AAE">
      <w:r>
        <w:t xml:space="preserve">    When the Program is made available in source code form: </w:t>
      </w:r>
      <w:r>
        <w:tab/>
        <w:t xml:space="preserve">a) it must be made available under this Agreement; and </w:t>
      </w:r>
      <w:r>
        <w:tab/>
        <w:t xml:space="preserve">b) a copy of this Agreement must be included with each copy of the </w:t>
      </w:r>
      <w:r>
        <w:tab/>
        <w:t xml:space="preserve">   Program.</w:t>
      </w:r>
    </w:p>
    <w:p w14:paraId="65F91BB5" w14:textId="77777777" w:rsidR="00425AAE" w:rsidRDefault="00425AAE">
      <w:r>
        <w:t xml:space="preserve">    Each Contributor must include the following in a conspicuous location     in the Program:</w:t>
      </w:r>
    </w:p>
    <w:p w14:paraId="20A8DFE6" w14:textId="77777777" w:rsidR="00425AAE" w:rsidRDefault="00425AAE">
      <w:r>
        <w:tab/>
        <w:t xml:space="preserve">Copyright (c) 1997,1998,1999, International Business Machines </w:t>
      </w:r>
      <w:r>
        <w:tab/>
        <w:t>Corporation and others. All Rights Reserved.</w:t>
      </w:r>
    </w:p>
    <w:p w14:paraId="09A238AD" w14:textId="77777777" w:rsidR="00425AAE" w:rsidRDefault="00425AAE">
      <w:r>
        <w:t xml:space="preserve">    In addition, each Contributor must identify itself as the originator of     its Contribution, if any, in a manner that reasonably allows subsequent     Recipients to identify the originator of the Contribution.</w:t>
      </w:r>
    </w:p>
    <w:p w14:paraId="2F64E837" w14:textId="77777777" w:rsidR="00425AAE" w:rsidRDefault="00425AAE">
      <w:r>
        <w:t xml:space="preserve">    4.  COMMERCIAL DISTRIBUTION</w:t>
      </w:r>
    </w:p>
    <w:p w14:paraId="4D2D55A1" w14:textId="77777777" w:rsidR="00425AAE" w:rsidRDefault="00425AAE">
      <w:r>
        <w:t xml:space="preserve">    Commercial distributors of software may accept certain responsibilities     with respect to end users, business partners and the like.  While this     license is intended to facilitate the commercial use of the Program, the     Contributor who includes the Program in a commercial product offering     should do so in a manner which does not create potential liability for     other Contributors.   Therefore, if a Contributor includes the Program in     a commercial product offering, such Contributor (Commercial Contributor)     hereby agrees to defend and indemnify every other Contributor     (Indemnified Contributor) against any losses, damages and costs     (collectively Losses) arising from claims, lawsuits and other legal     actions brought by a third party against the Indemnified Contributor to     the extent caused by the acts or omissions of such Commercial Contributor     in connection with its distribution of the Program in a commercial     product offering.  The obligations in this section do not apply to any     claims or Losses relating to any actual or alleged intellectual property     infringement.  In order to qualify, an Indemnified Contributor must: </w:t>
      </w:r>
      <w:r>
        <w:tab/>
        <w:t xml:space="preserve">a) promptly notify the Commercial Contributor in writing of such claim,     and </w:t>
      </w:r>
      <w:r>
        <w:tab/>
        <w:t xml:space="preserve">b) allow the Commercial Contributor to control, and cooperate with </w:t>
      </w:r>
      <w:r>
        <w:tab/>
        <w:t xml:space="preserve">   the Commercial Contributor in, the defense and any related </w:t>
      </w:r>
      <w:r>
        <w:tab/>
        <w:t xml:space="preserve">   settlement negotiations.  The Indemnified Contributor may </w:t>
      </w:r>
      <w:r>
        <w:tab/>
        <w:t xml:space="preserve">   participate in any such claim at its own expense.</w:t>
      </w:r>
    </w:p>
    <w:p w14:paraId="5F3ADE8C" w14:textId="77777777" w:rsidR="00425AAE" w:rsidRDefault="00425AAE">
      <w:r>
        <w:t xml:space="preserve">    For example, a Contributor might include the Program in a commercial     product offering, Product X.  That Contributor is then a Commercial     Contributor.  If that Commercial Contributor then makes performance     claims, or offers warranties related to Product X, those performance     claims and warranties are such Commercial Contributor's responsibility     alone.  Under this section, the Commercial Contributor would have to     defend claims against the other Contributors related to those </w:t>
      </w:r>
      <w:r>
        <w:lastRenderedPageBreak/>
        <w:t>performance     claims and warranties, and if a court requires any other Contributor to     pay any damages as a result, the Commercial Contributor must pay those     damages.</w:t>
      </w:r>
    </w:p>
    <w:p w14:paraId="707891A0" w14:textId="77777777" w:rsidR="00425AAE" w:rsidRDefault="00425AAE">
      <w:r>
        <w:t xml:space="preserve">    5.  NO WARRANTY</w:t>
      </w:r>
    </w:p>
    <w:p w14:paraId="5C778F20" w14:textId="77777777" w:rsidR="00425AAE" w:rsidRDefault="00425AAE">
      <w:r>
        <w:t xml:space="preserve">    EXCEPT AS EXPRESSLY SET FORTH IN THIS AGREEMENT, THE PROGRAM IS PROVIDED     ON AN AS IS BASIS, WITHOUT WARRANTIES OR CONDITIONS OF ANY KIND, EITHER     EXPRESS OR IMPLIED INCLUDING, WITHOUT LIMITATION, ANY WARRANTIES OR     CONDITIONS OF TITLE, NON-INFRINGEMENT, MERCHANTABILITY OR FITNESS FOR A     PARTICULAR PURPOSE. Each Recipient is solely responsible for determining     the appropriateness of using and distributing the Program and assumes     all risks associated with its exercise of rights under this Agreement,     including but not limited to the risks and costs of program errors,     compliance with applicable laws, damage to or loss of data, programs or     equipment, and unavailability or interruption of operations.</w:t>
      </w:r>
    </w:p>
    <w:p w14:paraId="71BA9CF5" w14:textId="77777777" w:rsidR="00425AAE" w:rsidRDefault="00425AAE">
      <w:r>
        <w:t xml:space="preserve">    6.  DISCLAIMER OF LIABILITY</w:t>
      </w:r>
    </w:p>
    <w:p w14:paraId="1F245725" w14:textId="77777777" w:rsidR="00425AAE" w:rsidRDefault="00425AAE">
      <w:r>
        <w:t xml:space="preserve">    EXCEPT AS EXPRESSLY SET FORTH IN THIS AGREEMENT, NEITHER RECIPIENT NOR     ANY CONTRIBUTORS SHALL HAVE ANY LIABILITY FOR ANY DIRECT, INDIRECT,     INCIDENTAL, SPECIAL, EXEMPLARY, OR CONSEQUENTIAL DAMAGES (INCLUDING     WITHOUT LIMITATION LOST PROFITS), HOWEVER CAUSED AND ON ANY THEORY OF     LIABILITY, WHETHER IN CONTRACT, STRICT LIABILITY, OR TORT (INCLUDING     NEGLIGENCE OR OTHERWISE) ARISING IN ANY WAY OUT OF THE USE OR DISTRIBUTION     OF THE PROGRAM OR THE EXERCISE OF ANY RIGHTS GRANTED HEREUNDER, EVEN IF     ADVISED OF THE POSSIBILITY OF SUCH DAMAGES.</w:t>
      </w:r>
    </w:p>
    <w:p w14:paraId="502FEEE5" w14:textId="77777777" w:rsidR="00425AAE" w:rsidRDefault="00425AAE">
      <w:r>
        <w:t xml:space="preserve">    7.  GENERAL</w:t>
      </w:r>
    </w:p>
    <w:p w14:paraId="59ECB9D5" w14:textId="77777777" w:rsidR="00425AAE" w:rsidRDefault="00425AAE">
      <w:r>
        <w:t xml:space="preserve">    If any provision of this Agreement is invalid or unenforceable under     applicable law, it shall not affect the validity or enforceability of     the remainder of the terms of this Agreement, and without further action     by the parties hereto, such provision shall be reformed to the minimum     extent necessary to make such provision valid and enforceable.</w:t>
      </w:r>
    </w:p>
    <w:p w14:paraId="69A1F6C5" w14:textId="77777777" w:rsidR="00425AAE" w:rsidRDefault="00425AAE">
      <w:r>
        <w:t xml:space="preserve">    If Recipient institutes patent litigation against a Contributor with     respect to a patent applicable to software (including a cross-claim or     counterclaim in a lawsuit), then any patent licenses granted by that     Contributor to such Recipient under this Agreement shall terminate     as of the date such litigation is filed.  In addition, If Recipient     institutes patent litigation against any entity (including a cross-claim     or counterclaim in a lawsuit) alleging that the Program itself (excluding     combinations of the Program with other software or hardware) infringes     such Recipient's patent(s), then such Recipient's rights granted under     Section 2(b) shall terminate as of the date such litigation is filed.</w:t>
      </w:r>
    </w:p>
    <w:p w14:paraId="0584CDF8" w14:textId="77777777" w:rsidR="00425AAE" w:rsidRDefault="00425AAE">
      <w:r>
        <w:t xml:space="preserve">    All Recipient's rights under this Agreement shall terminate if it fails     to comply with any of the material terms or conditions of this Agreement     and does not cure such failure in a reasonable period of time after     becoming aware of such noncompliance.  If all Recipient's rights under     this Agreement terminate, Recipient agrees to cease use and distribution     of the Program as soon as reasonably practicable.  However, Recipient's     obligations under this Agreement and any licenses granted by Recipient     relating to the Program shall continue and survive.</w:t>
      </w:r>
    </w:p>
    <w:p w14:paraId="52DE53DF" w14:textId="77777777" w:rsidR="00425AAE" w:rsidRDefault="00425AAE">
      <w:r>
        <w:lastRenderedPageBreak/>
        <w:t xml:space="preserve">    IBM may publish new versions (including revisions) of this Agreement     from time to time.  Each new version of the Agreement will be given a     distinguishing version number.  The Program (including Contributions)     may always be distributed subject to the version of the Agreement under     which it was received. In addition, after a new version of the Agreement     is published, Contributor may elect to distribute the Program (including     its Contributions) under the new version. No one other than IBM has the     right to modify this Agreement.  Except as expressly stated in Sections     2(a) and 2(b) above, Recipient receives no rights or licenses to the     intellectual property of any Contributor under this Agreement, whether     expressly, by implication, estoppel or otherwise.  All rights in the     Program not expressly granted under this Agreement are reserved.</w:t>
      </w:r>
    </w:p>
    <w:p w14:paraId="3644755E" w14:textId="77777777" w:rsidR="00425AAE" w:rsidRDefault="00425AAE">
      <w:r>
        <w:t xml:space="preserve">    This Agreement is governed by the laws of the State of New York and the     intellectual property laws of the United States of America. No party to     this Agreement will bring a legal action under this Agreement more than     one year after the cause of action arose.  Each party waives its rights     to a jury trial in any resulting litigation.</w:t>
      </w:r>
    </w:p>
    <w:p w14:paraId="7B576B71" w14:textId="77777777" w:rsidR="00425AAE" w:rsidRDefault="00425AAE">
      <w:r>
        <w:t>The following license applies to rmail, distributed with Postfix:</w:t>
      </w:r>
    </w:p>
    <w:p w14:paraId="63C1B526" w14:textId="77777777" w:rsidR="00425AAE" w:rsidRDefault="00425AAE">
      <w:r>
        <w:tab/>
      </w:r>
      <w:r>
        <w:tab/>
      </w:r>
      <w:r>
        <w:tab/>
        <w:t xml:space="preserve">     SENDMAIL LICENSE</w:t>
      </w:r>
    </w:p>
    <w:p w14:paraId="194F709D" w14:textId="77777777" w:rsidR="00425AAE" w:rsidRDefault="00425AAE">
      <w:r>
        <w:t xml:space="preserve">    The following license terms and conditions apply, unless a different     license is obtained from Sendmail, Inc., 6425 Christie Ave, Fourth Floor,     Emeryville, CA 94608, or by electronic mail at license@sendmail.com.</w:t>
      </w:r>
    </w:p>
    <w:p w14:paraId="179FE98A" w14:textId="77777777" w:rsidR="00425AAE" w:rsidRDefault="00425AAE">
      <w:r>
        <w:t xml:space="preserve">    License Terms:</w:t>
      </w:r>
    </w:p>
    <w:p w14:paraId="6CCF16F1" w14:textId="77777777" w:rsidR="00425AAE" w:rsidRDefault="00425AAE">
      <w:r>
        <w:t xml:space="preserve">    Use, Modification and Redistribution (including distribution of any     modified or derived work) in source and binary forms is permitted only if     each of the following conditions is met:</w:t>
      </w:r>
    </w:p>
    <w:p w14:paraId="5FB00426" w14:textId="77777777" w:rsidR="00425AAE" w:rsidRDefault="00425AAE">
      <w:r>
        <w:t xml:space="preserve">    1. Redistributions qualify as freeware or Open Source Software under        one of the following terms:</w:t>
      </w:r>
    </w:p>
    <w:p w14:paraId="7E9C1585" w14:textId="77777777" w:rsidR="00425AAE" w:rsidRDefault="00425AAE">
      <w:r>
        <w:t xml:space="preserve">       (a) Redistributions are made at no charge beyond the reasonable cost of </w:t>
      </w:r>
      <w:r>
        <w:tab/>
        <w:t xml:space="preserve">   materials and delivery.</w:t>
      </w:r>
    </w:p>
    <w:p w14:paraId="44F288DA" w14:textId="77777777" w:rsidR="00425AAE" w:rsidRDefault="00425AAE">
      <w:r>
        <w:t xml:space="preserve">       (b) Redistributions are accompanied by a copy of the Source Code or by an </w:t>
      </w:r>
      <w:r>
        <w:tab/>
        <w:t xml:space="preserve">   irrevocable offer to provide a copy of the Source Code for up to three </w:t>
      </w:r>
      <w:r>
        <w:tab/>
        <w:t xml:space="preserve">   years at the cost of materials and delivery.  Such redistributions </w:t>
      </w:r>
      <w:r>
        <w:tab/>
        <w:t xml:space="preserve">   must allow further use, modification, and redistribution of the Source </w:t>
      </w:r>
      <w:r>
        <w:tab/>
        <w:t xml:space="preserve">   Code under substantially the same terms as this license.  For the </w:t>
      </w:r>
      <w:r>
        <w:tab/>
        <w:t xml:space="preserve">   purposes of redistribution Source Code means the complete compilable </w:t>
      </w:r>
      <w:r>
        <w:tab/>
        <w:t xml:space="preserve">   and linkable source code of sendmail including all modifications.</w:t>
      </w:r>
    </w:p>
    <w:p w14:paraId="2778DEA6" w14:textId="77777777" w:rsidR="00425AAE" w:rsidRDefault="00425AAE">
      <w:r>
        <w:t xml:space="preserve">    2. Redistributions of source code must retain the copyright notices as they        appear in each source code file, these license terms, and the        disclaimer/limitation of liability set forth as paragraph 6 below.</w:t>
      </w:r>
    </w:p>
    <w:p w14:paraId="63025CC5" w14:textId="77777777" w:rsidR="00425AAE" w:rsidRDefault="00425AAE">
      <w:r>
        <w:t xml:space="preserve">    3. Redistributions in binary form must reproduce the Copyright Notice,        these license terms, and the disclaimer/limitation of liability set        forth as paragraph 6 below, in the documentation and/or other materials        provided with the distribution.  For the purposes of binary distribution        the Copyright Notice refers to the following language:        Copyright (c) 1998-2000 Sendmail, Inc.  All rights reserved.</w:t>
      </w:r>
    </w:p>
    <w:p w14:paraId="6CADE2EE" w14:textId="77777777" w:rsidR="00425AAE" w:rsidRDefault="00425AAE">
      <w:r>
        <w:t xml:space="preserve">    4. Neither the name of Sendmail, Inc. nor the University of California nor        the names of their contributors may be used to endorse or promote        products derived </w:t>
      </w:r>
      <w:r>
        <w:lastRenderedPageBreak/>
        <w:t>from this software without specific prior written        permission.  The name sendmail is a trademark of Sendmail, Inc.</w:t>
      </w:r>
    </w:p>
    <w:p w14:paraId="65E7BDD8" w14:textId="77777777" w:rsidR="00425AAE" w:rsidRDefault="00425AAE">
      <w:r>
        <w:t xml:space="preserve">    5. All redistributions must comply with the conditions imposed by the        University of California on certain embedded code, whose copyright        notice and conditions for redistribution are as follows:</w:t>
      </w:r>
    </w:p>
    <w:p w14:paraId="066AEB34" w14:textId="77777777" w:rsidR="00425AAE" w:rsidRDefault="00425AAE">
      <w:r>
        <w:t xml:space="preserve">       (a) Copyright (c) 1988, 1993 The Regents of the University of </w:t>
      </w:r>
      <w:r>
        <w:tab/>
        <w:t xml:space="preserve">   California.  All rights reserved.</w:t>
      </w:r>
    </w:p>
    <w:p w14:paraId="4ECDD44D" w14:textId="77777777" w:rsidR="00425AAE" w:rsidRDefault="00425AAE">
      <w:r>
        <w:t xml:space="preserve">       (b) Redistribution and use in source and binary forms, with or without </w:t>
      </w:r>
      <w:r>
        <w:tab/>
        <w:t xml:space="preserve">   modification, are permitted provided that the following conditions </w:t>
      </w:r>
      <w:r>
        <w:tab/>
        <w:t xml:space="preserve">   are met:</w:t>
      </w:r>
    </w:p>
    <w:p w14:paraId="49566078" w14:textId="77777777" w:rsidR="00425AAE" w:rsidRDefault="00425AAE">
      <w:r>
        <w:tab/>
        <w:t xml:space="preserve">  (i)   Redistributions of source code must retain the above copyright </w:t>
      </w:r>
      <w:r>
        <w:tab/>
      </w:r>
      <w:r>
        <w:tab/>
        <w:t>notice, this list of conditions and the following disclaimer.</w:t>
      </w:r>
    </w:p>
    <w:p w14:paraId="11BFB4E9" w14:textId="77777777" w:rsidR="00425AAE" w:rsidRDefault="00425AAE">
      <w:r>
        <w:tab/>
        <w:t xml:space="preserve">  (ii)  Redistributions in binary form must reproduce the above </w:t>
      </w:r>
      <w:r>
        <w:tab/>
      </w:r>
      <w:r>
        <w:tab/>
        <w:t xml:space="preserve">copyright notice, this list of conditions and the following </w:t>
      </w:r>
      <w:r>
        <w:tab/>
      </w:r>
      <w:r>
        <w:tab/>
        <w:t xml:space="preserve">disclaimer in the documentation and/or other materials provided </w:t>
      </w:r>
      <w:r>
        <w:tab/>
      </w:r>
      <w:r>
        <w:tab/>
        <w:t>with the distribution.</w:t>
      </w:r>
    </w:p>
    <w:p w14:paraId="028C15E8" w14:textId="77777777" w:rsidR="00425AAE" w:rsidRDefault="00425AAE">
      <w:r>
        <w:tab/>
        <w:t xml:space="preserve">  (iii) Neither the name of the University nor the names of its </w:t>
      </w:r>
      <w:r>
        <w:tab/>
      </w:r>
      <w:r>
        <w:tab/>
        <w:t xml:space="preserve">contributors may be used to endorse or promote products derived </w:t>
      </w:r>
      <w:r>
        <w:tab/>
      </w:r>
      <w:r>
        <w:tab/>
        <w:t>from this software without specific prior written permission.</w:t>
      </w:r>
    </w:p>
    <w:p w14:paraId="53310ECA" w14:textId="77777777" w:rsidR="00425AAE" w:rsidRDefault="00425AAE">
      <w:r>
        <w:t xml:space="preserve">    6. Disclaimer/Limitation of Liability: THIS SOFTWARE IS PROVIDED BY        SENDMAIL, INC. AND CONTRIBUTORS AS IS AND ANY EXPRESS OR IMPLIED        WARRANTIES, INCLUDING, BUT NOT LIMITED TO, THE IMPLIED WARRANTIES OF        MERCHANTABILITY AND FITNESS FOR A PARTICULAR PURPOSE ARE DISCLAIMED.  IN        NO EVENT SHALL SENDMAIL, INC., THE REGENTS OF THE UNIVERSITY OF        CALIFORNIA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DAMAGES.</w:t>
      </w:r>
    </w:p>
    <w:p w14:paraId="1C114D5B" w14:textId="77777777" w:rsidR="00425AAE" w:rsidRDefault="00425AAE">
      <w:r>
        <w:t>The following license applies to postfix-add-filter, postfix-add-filter.1, postfix-add-policy, and postfix-add-policy.1:</w:t>
      </w:r>
    </w:p>
    <w:p w14:paraId="5ED14ABD" w14:textId="77777777" w:rsidR="00425AAE" w:rsidRDefault="00425AAE">
      <w:r>
        <w:t xml:space="preserve">    Copyright (c) 2008 Scott Kitterman &lt;scott@kitterman.com&gt;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w:t>
      </w:r>
      <w:r>
        <w:lastRenderedPageBreak/>
        <w:t>OTHER LIABILITY, WHETHER IN AN ACTION OF CONTRACT, TORT OR OTHERWISE,      ARISING FROM, OUT OF OR IN CONNECTION WITH THE SOFTWARE OR THE USE OR      OTHER DEALINGS IN THE SOFTWARE.</w:t>
      </w:r>
    </w:p>
    <w:p w14:paraId="1E2D14B8" w14:textId="77777777" w:rsidR="00425AAE" w:rsidRDefault="00425AAE">
      <w:r>
        <w:t xml:space="preserve">    $Revision: 1.1.4.3 $, Last updated $Date: 2003/07/23 16:13:15 $</w:t>
      </w:r>
    </w:p>
    <w:p w14:paraId="4280AB70" w14:textId="77777777" w:rsidR="00425AAE" w:rsidRDefault="00425AAE">
      <w:r>
        <w:t>[END FILE=postfix-2.11.1/debian/postfix.copyright]</w:t>
      </w:r>
    </w:p>
    <w:p w14:paraId="5D3DC44C" w14:textId="77777777" w:rsidR="00425AAE" w:rsidRDefault="00425AAE" w:rsidP="000727EF">
      <w:pPr>
        <w:pStyle w:val="Heading3"/>
      </w:pPr>
      <w:r>
        <w:t>postfix-2.11.1/debian/postfix-dev.copyright:</w:t>
      </w:r>
    </w:p>
    <w:p w14:paraId="25A084EF" w14:textId="77777777" w:rsidR="00425AAE" w:rsidRDefault="00425AAE">
      <w:r>
        <w:t>[BEGIN FILE=postfix-2.11.1/debian/postfix-dev.copyright] This is the Debian GNU/Linux prepackaged version of Postfix, a mail transport agent.</w:t>
      </w:r>
    </w:p>
    <w:p w14:paraId="1A1878D4" w14:textId="77777777" w:rsidR="00425AAE" w:rsidRDefault="00425AAE">
      <w:r>
        <w:t xml:space="preserve">Postfix was created by Wietse Venema &lt;wietse@porcupine.org&gt;; the Debian package has been assembled by LaMont Jones &lt;lamont@debian.org&gt; from sources available from http://www.postfix.org, and can be cloned from git via: </w:t>
      </w:r>
      <w:r>
        <w:tab/>
        <w:t>git clone git://git.debian.org/~lamont/postfix.git</w:t>
      </w:r>
    </w:p>
    <w:p w14:paraId="37E012BD" w14:textId="77777777" w:rsidR="00425AAE" w:rsidRDefault="00425AAE">
      <w:r>
        <w:t xml:space="preserve">     Copyright (c) 1999, International Business Machines Corporation     and others. All Rights Reserved.</w:t>
      </w:r>
    </w:p>
    <w:p w14:paraId="2A3BBF91" w14:textId="77777777" w:rsidR="00425AAE" w:rsidRDefault="00425AAE">
      <w:r>
        <w:t>The following copyright and license applies to this software:</w:t>
      </w:r>
    </w:p>
    <w:p w14:paraId="5130EE86" w14:textId="77777777" w:rsidR="00425AAE" w:rsidRDefault="00425AAE">
      <w:r>
        <w:t xml:space="preserve">    IBM PUBLIC LICENSE VERSION 1.0 - SECURE MAILER</w:t>
      </w:r>
    </w:p>
    <w:p w14:paraId="5D3B6425" w14:textId="77777777" w:rsidR="00425AAE" w:rsidRDefault="00425AAE">
      <w:r>
        <w:t xml:space="preserve">    THE ACCOMPANYING PROGRAM IS PROVIDED UNDER THE TERMS OF THIS IBM PUBLIC     LICENSE (AGREEMENT).  ANY USE, REPRODUCTION OR DISTRIBUTION OF THE     PROGRAM CONSTITUTES RECIPIENT'S ACCEPTANCE OF THIS AGREEMENT.</w:t>
      </w:r>
    </w:p>
    <w:p w14:paraId="4A7DB4A2" w14:textId="77777777" w:rsidR="00425AAE" w:rsidRDefault="00425AAE">
      <w:r>
        <w:t xml:space="preserve">    1.  DEFINITIONS</w:t>
      </w:r>
    </w:p>
    <w:p w14:paraId="538798D8" w14:textId="77777777" w:rsidR="00425AAE" w:rsidRDefault="00425AAE">
      <w:r>
        <w:t xml:space="preserve">    Contribution means: </w:t>
      </w:r>
      <w:r>
        <w:tab/>
        <w:t xml:space="preserve">a) in the case of International Business Machines Corporation (IBM), </w:t>
      </w:r>
      <w:r>
        <w:tab/>
        <w:t xml:space="preserve">   the Original Program, and </w:t>
      </w:r>
      <w:r>
        <w:tab/>
        <w:t xml:space="preserve">b) in the case of each Contributor, </w:t>
      </w:r>
      <w:r>
        <w:tab/>
        <w:t xml:space="preserve">   i)  changes to the Program, and </w:t>
      </w:r>
      <w:r>
        <w:tab/>
        <w:t xml:space="preserve">   ii) additions to the Program; </w:t>
      </w:r>
      <w:r>
        <w:tab/>
        <w:t xml:space="preserve">       where such changes and/or additions to the Program originate </w:t>
      </w:r>
      <w:r>
        <w:tab/>
        <w:t xml:space="preserve">       from and are distributed by that particular Contributor. </w:t>
      </w:r>
      <w:r>
        <w:tab/>
        <w:t xml:space="preserve">       A Contribution 'originates' from a Contributor if it was added </w:t>
      </w:r>
      <w:r>
        <w:tab/>
        <w:t xml:space="preserve">       to the Program by such Contributor itself or anyone acting on </w:t>
      </w:r>
      <w:r>
        <w:tab/>
        <w:t xml:space="preserve">       such Contributor's behalf. </w:t>
      </w:r>
      <w:r>
        <w:tab/>
        <w:t xml:space="preserve">Contributions do not include additions to the Program which: </w:t>
      </w:r>
      <w:r>
        <w:tab/>
        <w:t xml:space="preserve">   (i)  are separate modules of software distributed in conjunction </w:t>
      </w:r>
      <w:r>
        <w:tab/>
      </w:r>
      <w:r>
        <w:tab/>
        <w:t xml:space="preserve">with the Program under their own license agreement, and </w:t>
      </w:r>
      <w:r>
        <w:tab/>
        <w:t xml:space="preserve">   (ii) are not derivative works of the Program.</w:t>
      </w:r>
    </w:p>
    <w:p w14:paraId="13FF8930" w14:textId="77777777" w:rsidR="00425AAE" w:rsidRDefault="00425AAE">
      <w:r>
        <w:t xml:space="preserve">    Contributor means IBM and any other entity that distributes the Program.</w:t>
      </w:r>
    </w:p>
    <w:p w14:paraId="4D3EAD6F" w14:textId="77777777" w:rsidR="00425AAE" w:rsidRDefault="00425AAE">
      <w:r>
        <w:t xml:space="preserve">    Licensed Patents  mean patent claims licensable by a Contributor which     are necessarily infringed by the use or sale of its Contribution alone     or when combined with the Program.</w:t>
      </w:r>
    </w:p>
    <w:p w14:paraId="78906199" w14:textId="77777777" w:rsidR="00425AAE" w:rsidRDefault="00425AAE">
      <w:r>
        <w:t xml:space="preserve">    Original Program means the original version of the software accompanying     this Agreement as released by IBM, including source code, object code     and documentation, if any.</w:t>
      </w:r>
    </w:p>
    <w:p w14:paraId="55FD2876" w14:textId="77777777" w:rsidR="00425AAE" w:rsidRDefault="00425AAE">
      <w:r>
        <w:t xml:space="preserve">    Program means the Original Program and Contributions.</w:t>
      </w:r>
    </w:p>
    <w:p w14:paraId="6C0616B3" w14:textId="77777777" w:rsidR="00425AAE" w:rsidRDefault="00425AAE">
      <w:r>
        <w:t xml:space="preserve">    Recipient means anyone who receives the Program under this Agreement,     including all Contributors.</w:t>
      </w:r>
    </w:p>
    <w:p w14:paraId="40A1B714" w14:textId="77777777" w:rsidR="00425AAE" w:rsidRDefault="00425AAE">
      <w:r>
        <w:t xml:space="preserve">    2.  GRANT OF RIGHTS</w:t>
      </w:r>
    </w:p>
    <w:p w14:paraId="16F96365" w14:textId="77777777" w:rsidR="00425AAE" w:rsidRDefault="00425AAE">
      <w:r>
        <w:lastRenderedPageBreak/>
        <w:tab/>
        <w:t xml:space="preserve">a) Subject to the terms of this Agreement, each Contributor hereby </w:t>
      </w:r>
      <w:r>
        <w:tab/>
        <w:t xml:space="preserve">grants Recipient a non-exclusive, worldwide, royalty-free copyright </w:t>
      </w:r>
      <w:r>
        <w:tab/>
        <w:t xml:space="preserve">license to reproduce, prepare derivative works of, publicly display, </w:t>
      </w:r>
      <w:r>
        <w:tab/>
        <w:t xml:space="preserve">publicly perform, distribute and sublicense the Contribution of such </w:t>
      </w:r>
      <w:r>
        <w:tab/>
        <w:t xml:space="preserve">Contributor, if any, and such derivative works, in source code and </w:t>
      </w:r>
      <w:r>
        <w:tab/>
        <w:t>object code form.</w:t>
      </w:r>
    </w:p>
    <w:p w14:paraId="7866C718" w14:textId="77777777" w:rsidR="00425AAE" w:rsidRDefault="00425AAE">
      <w:r>
        <w:tab/>
        <w:t xml:space="preserve">b) Subject to the terms of this Agreement, each Contributor hereby </w:t>
      </w:r>
      <w:r>
        <w:tab/>
        <w:t xml:space="preserve">grants Recipient a non-exclusive, worldwide, royalty-free patent </w:t>
      </w:r>
      <w:r>
        <w:tab/>
        <w:t xml:space="preserve">license under Licensed Patents to make, use, sell, offer to sell, </w:t>
      </w:r>
      <w:r>
        <w:tab/>
        <w:t xml:space="preserve">import and otherwise transfer the Contribution of such Contributor, </w:t>
      </w:r>
      <w:r>
        <w:tab/>
        <w:t xml:space="preserve">if any, in source code and object code form.  This patent license </w:t>
      </w:r>
      <w:r>
        <w:tab/>
        <w:t xml:space="preserve">shall apply to the combination of the Contribution and the Program </w:t>
      </w:r>
      <w:r>
        <w:tab/>
        <w:t xml:space="preserve">if, at the time the Contribution is added by the Contributor, such </w:t>
      </w:r>
      <w:r>
        <w:tab/>
        <w:t xml:space="preserve">addition of the Contribution causes such combination to be covered </w:t>
      </w:r>
      <w:r>
        <w:tab/>
        <w:t xml:space="preserve">by the Licensed Patents.  The patent license shall not apply to any </w:t>
      </w:r>
      <w:r>
        <w:tab/>
        <w:t xml:space="preserve">other combinations which include the Contribution.  No hardware per </w:t>
      </w:r>
      <w:r>
        <w:tab/>
        <w:t>se is licensed hereunder.</w:t>
      </w:r>
    </w:p>
    <w:p w14:paraId="19F0E6C5" w14:textId="77777777" w:rsidR="00425AAE" w:rsidRDefault="00425AAE">
      <w:r>
        <w:tab/>
        <w:t xml:space="preserve">c) Recipient understands that although each Contributor grants the </w:t>
      </w:r>
      <w:r>
        <w:tab/>
        <w:t xml:space="preserve">licenses to its Contributions set forth herein, no assurances are </w:t>
      </w:r>
      <w:r>
        <w:tab/>
        <w:t xml:space="preserve">provided by any Contributor that the Program does not infringe the </w:t>
      </w:r>
      <w:r>
        <w:tab/>
        <w:t xml:space="preserve">patent or other intellectual property rights of any other entity. </w:t>
      </w:r>
      <w:r>
        <w:tab/>
        <w:t xml:space="preserve">Each Contributor disclaims any liability to Recipient for claims </w:t>
      </w:r>
      <w:r>
        <w:tab/>
        <w:t xml:space="preserve">brought by any other entity based on infringement of intellectual </w:t>
      </w:r>
      <w:r>
        <w:tab/>
        <w:t xml:space="preserve">property rights or otherwise.  As a condition to exercising the rights </w:t>
      </w:r>
      <w:r>
        <w:tab/>
        <w:t xml:space="preserve">and licenses granted hereunder, each Recipient hereby assumes sole </w:t>
      </w:r>
      <w:r>
        <w:tab/>
        <w:t xml:space="preserve">responsibility to secure any other intellectual property rights </w:t>
      </w:r>
      <w:r>
        <w:tab/>
        <w:t xml:space="preserve">needed, if any.  For example, if a third party patent license </w:t>
      </w:r>
      <w:r>
        <w:tab/>
        <w:t xml:space="preserve">is required to allow Recipient to distribute the Program, it is </w:t>
      </w:r>
      <w:r>
        <w:tab/>
        <w:t xml:space="preserve">Recipient's responsibility to acquire that license before distributing </w:t>
      </w:r>
      <w:r>
        <w:tab/>
        <w:t>the Program.</w:t>
      </w:r>
    </w:p>
    <w:p w14:paraId="49D1E191" w14:textId="77777777" w:rsidR="00425AAE" w:rsidRDefault="00425AAE">
      <w:r>
        <w:tab/>
        <w:t xml:space="preserve">d) Each Contributor represents that to its knowledge it has sufficient </w:t>
      </w:r>
      <w:r>
        <w:tab/>
        <w:t xml:space="preserve">copyright rights in its Contribution, if any, to grant the copyright </w:t>
      </w:r>
      <w:r>
        <w:tab/>
        <w:t>license set forth in this Agreement.</w:t>
      </w:r>
    </w:p>
    <w:p w14:paraId="13C754E4" w14:textId="77777777" w:rsidR="00425AAE" w:rsidRDefault="00425AAE">
      <w:r>
        <w:t xml:space="preserve">    3.  REQUIREMENTS</w:t>
      </w:r>
    </w:p>
    <w:p w14:paraId="611060CE" w14:textId="77777777" w:rsidR="00425AAE" w:rsidRDefault="00425AAE">
      <w:r>
        <w:t xml:space="preserve">    A Contributor may choose to distribute the Program in object code form     under its own license agreement, provided that: </w:t>
      </w:r>
      <w:r>
        <w:tab/>
        <w:t xml:space="preserve">a) it complies with the terms and conditions of this Agreement; and </w:t>
      </w:r>
      <w:r>
        <w:tab/>
        <w:t xml:space="preserve">b) its license agreement: </w:t>
      </w:r>
      <w:r>
        <w:tab/>
        <w:t xml:space="preserve">   i)   effectively disclaims on behalf of all Contributors all </w:t>
      </w:r>
      <w:r>
        <w:tab/>
      </w:r>
      <w:r>
        <w:tab/>
        <w:t xml:space="preserve">warranties and conditions, express and implied, including </w:t>
      </w:r>
      <w:r>
        <w:tab/>
      </w:r>
      <w:r>
        <w:tab/>
        <w:t xml:space="preserve">warranties or conditions of title and non-infringement, and </w:t>
      </w:r>
      <w:r>
        <w:tab/>
      </w:r>
      <w:r>
        <w:tab/>
        <w:t xml:space="preserve">implied warranties or conditions of merchantability and fitness </w:t>
      </w:r>
      <w:r>
        <w:tab/>
      </w:r>
      <w:r>
        <w:tab/>
        <w:t xml:space="preserve">for a particular purpose; </w:t>
      </w:r>
      <w:r>
        <w:tab/>
        <w:t xml:space="preserve">   ii)  effectively excludes on behalf of all Contributors all </w:t>
      </w:r>
      <w:r>
        <w:tab/>
      </w:r>
      <w:r>
        <w:tab/>
        <w:t xml:space="preserve">liability for damages, including direct, indirect, special, </w:t>
      </w:r>
      <w:r>
        <w:tab/>
      </w:r>
      <w:r>
        <w:tab/>
        <w:t xml:space="preserve">incidental and consequential damages, such as lost profits; </w:t>
      </w:r>
      <w:r>
        <w:tab/>
        <w:t xml:space="preserve">   iii) states that any provisions which differ from this Agreement </w:t>
      </w:r>
      <w:r>
        <w:tab/>
      </w:r>
      <w:r>
        <w:tab/>
        <w:t xml:space="preserve">are offered by that Contributor alone and not by any other </w:t>
      </w:r>
      <w:r>
        <w:tab/>
      </w:r>
      <w:r>
        <w:tab/>
        <w:t xml:space="preserve">party; and </w:t>
      </w:r>
      <w:r>
        <w:tab/>
        <w:t xml:space="preserve">   iv)  states that source code for the Program is available from </w:t>
      </w:r>
      <w:r>
        <w:tab/>
      </w:r>
      <w:r>
        <w:tab/>
        <w:t xml:space="preserve">such Contributor, and informs licensees how to obtain it in a </w:t>
      </w:r>
      <w:r>
        <w:tab/>
      </w:r>
      <w:r>
        <w:tab/>
        <w:t xml:space="preserve">reasonable manner on or through a medium customarily used for </w:t>
      </w:r>
      <w:r>
        <w:tab/>
      </w:r>
      <w:r>
        <w:tab/>
        <w:t>software exchange.</w:t>
      </w:r>
    </w:p>
    <w:p w14:paraId="4C5E9E98" w14:textId="77777777" w:rsidR="00425AAE" w:rsidRDefault="00425AAE">
      <w:r>
        <w:t xml:space="preserve">    When the Program is made available in source code form: </w:t>
      </w:r>
      <w:r>
        <w:tab/>
        <w:t xml:space="preserve">a) it must be made available under this Agreement; and </w:t>
      </w:r>
      <w:r>
        <w:tab/>
        <w:t xml:space="preserve">b) a copy of this Agreement must be included with each copy of the </w:t>
      </w:r>
      <w:r>
        <w:tab/>
        <w:t xml:space="preserve">   Program.</w:t>
      </w:r>
    </w:p>
    <w:p w14:paraId="64F70C4D" w14:textId="77777777" w:rsidR="00425AAE" w:rsidRDefault="00425AAE">
      <w:r>
        <w:lastRenderedPageBreak/>
        <w:t xml:space="preserve">    Each Contributor must include the following in a conspicuous location     in the Program:</w:t>
      </w:r>
    </w:p>
    <w:p w14:paraId="749FD311" w14:textId="77777777" w:rsidR="00425AAE" w:rsidRDefault="00425AAE">
      <w:r>
        <w:tab/>
        <w:t xml:space="preserve">Copyright (c) 1997,1998,1999, International Business Machines </w:t>
      </w:r>
      <w:r>
        <w:tab/>
        <w:t>Corporation and others. All Rights Reserved.</w:t>
      </w:r>
    </w:p>
    <w:p w14:paraId="32711F00" w14:textId="77777777" w:rsidR="00425AAE" w:rsidRDefault="00425AAE">
      <w:r>
        <w:t xml:space="preserve">    In addition, each Contributor must identify itself as the originator of     its Contribution, if any, in a manner that reasonably allows subsequent     Recipients to identify the originator of the Contribution.</w:t>
      </w:r>
    </w:p>
    <w:p w14:paraId="38BF052A" w14:textId="77777777" w:rsidR="00425AAE" w:rsidRDefault="00425AAE">
      <w:r>
        <w:t xml:space="preserve">    4.  COMMERCIAL DISTRIBUTION</w:t>
      </w:r>
    </w:p>
    <w:p w14:paraId="1335DEA6" w14:textId="77777777" w:rsidR="00425AAE" w:rsidRDefault="00425AAE">
      <w:r>
        <w:t xml:space="preserve">    Commercial distributors of software may accept certain responsibilities     with respect to end users, business partners and the like.  While this     license is intended to facilitate the commercial use of the Program, the     Contributor who includes the Program in a commercial product offering     should do so in a manner which does not create potential liability for     other Contributors.   Therefore, if a Contributor includes the Program in     a commercial product offering, such Contributor (Commercial Contributor)     hereby agrees to defend and indemnify every other Contributor     (Indemnified Contributor) against any losses, damages and costs     (collectively Losses) arising from claims, lawsuits and other legal     actions brought by a third party against the Indemnified Contributor to     the extent caused by the acts or omissions of such Commercial Contributor     in connection with its distribution of the Program in a commercial     product offering.  The obligations in this section do not apply to any     claims or Losses relating to any actual or alleged intellectual property     infringement.  In order to qualify, an Indemnified Contributor must: </w:t>
      </w:r>
      <w:r>
        <w:tab/>
        <w:t xml:space="preserve">a) promptly notify the Commercial Contributor in writing of such claim,     and </w:t>
      </w:r>
      <w:r>
        <w:tab/>
        <w:t xml:space="preserve">b) allow the Commercial Contributor to control, and cooperate with </w:t>
      </w:r>
      <w:r>
        <w:tab/>
        <w:t xml:space="preserve">   the Commercial Contributor in, the defense and any related </w:t>
      </w:r>
      <w:r>
        <w:tab/>
        <w:t xml:space="preserve">   settlement negotiations.  The Indemnified Contributor may </w:t>
      </w:r>
      <w:r>
        <w:tab/>
        <w:t xml:space="preserve">   participate in any such claim at its own expense.</w:t>
      </w:r>
    </w:p>
    <w:p w14:paraId="14AB373C" w14:textId="77777777" w:rsidR="00425AAE" w:rsidRDefault="00425AAE">
      <w:r>
        <w:t xml:space="preserve">    For example, a Contributor might include the Program in a commercial     product offering, Product X.  That Contributor is then a Commercial     Contributor.  If that Commercial Contributor then makes performance     claims, or offers warranties related to Product X, those performance     claims and warranties are such Commercial Contributor's responsibility     alone.  Under this section, the Commercial Contributor would have to     defend claims against the other Contributors related to those performance     claims and warranties, and if a court requires any other Contributor to     pay any damages as a result, the Commercial Contributor must pay those     damages.</w:t>
      </w:r>
    </w:p>
    <w:p w14:paraId="0772C3BB" w14:textId="77777777" w:rsidR="00425AAE" w:rsidRDefault="00425AAE">
      <w:r>
        <w:t xml:space="preserve">    5.  NO WARRANTY</w:t>
      </w:r>
    </w:p>
    <w:p w14:paraId="58CB829F" w14:textId="77777777" w:rsidR="00425AAE" w:rsidRDefault="00425AAE">
      <w:r>
        <w:t xml:space="preserve">    EXCEPT AS EXPRESSLY SET FORTH IN THIS AGREEMENT, THE PROGRAM IS PROVIDED     ON AN AS IS BASIS, WITHOUT WARRANTIES OR CONDITIONS OF ANY KIND, EITHER     EXPRESS OR IMPLIED INCLUDING, WITHOUT LIMITATION, ANY WARRANTIES OR     CONDITIONS OF TITLE, NON-INFRINGEMENT, MERCHANTABILITY OR FITNESS FOR A     PARTICULAR PURPOSE. Each Recipient is solely responsible for determining     the appropriateness of using and distributing the Program and assumes     all risks associated with its exercise of rights under this Agreement,     including but not limited to the risks and costs of program errors,     compliance with applicable laws, damage to or loss of data, programs or     equipment, and unavailability or interruption of operations.</w:t>
      </w:r>
    </w:p>
    <w:p w14:paraId="125EF59E" w14:textId="77777777" w:rsidR="00425AAE" w:rsidRDefault="00425AAE">
      <w:r>
        <w:lastRenderedPageBreak/>
        <w:t xml:space="preserve">    6.  DISCLAIMER OF LIABILITY</w:t>
      </w:r>
    </w:p>
    <w:p w14:paraId="6001586E" w14:textId="77777777" w:rsidR="00425AAE" w:rsidRDefault="00425AAE">
      <w:r>
        <w:t xml:space="preserve">    EXCEPT AS EXPRESSLY SET FORTH IN THIS AGREEMENT, NEITHER RECIPIENT NOR     ANY CONTRIBUTORS SHALL HAVE ANY LIABILITY FOR ANY DIRECT, INDIRECT,     INCIDENTAL, SPECIAL, EXEMPLARY, OR CONSEQUENTIAL DAMAGES (INCLUDING     WITHOUT LIMITATION LOST PROFITS), HOWEVER CAUSED AND ON ANY THEORY OF     LIABILITY, WHETHER IN CONTRACT, STRICT LIABILITY, OR TORT (INCLUDING     NEGLIGENCE OR OTHERWISE) ARISING IN ANY WAY OUT OF THE USE OR DISTRIBUTION     OF THE PROGRAM OR THE EXERCISE OF ANY RIGHTS GRANTED HEREUNDER, EVEN IF     ADVISED OF THE POSSIBILITY OF SUCH DAMAGES.</w:t>
      </w:r>
    </w:p>
    <w:p w14:paraId="2EAA7058" w14:textId="77777777" w:rsidR="00425AAE" w:rsidRDefault="00425AAE">
      <w:r>
        <w:t xml:space="preserve">    7.  GENERAL</w:t>
      </w:r>
    </w:p>
    <w:p w14:paraId="5BA4A786" w14:textId="77777777" w:rsidR="00425AAE" w:rsidRDefault="00425AAE">
      <w:r>
        <w:t xml:space="preserve">    If any provision of this Agreement is invalid or unenforceable under     applicable law, it shall not affect the validity or enforceability of     the remainder of the terms of this Agreement, and without further action     by the parties hereto, such provision shall be reformed to the minimum     extent necessary to make such provision valid and enforceable.</w:t>
      </w:r>
    </w:p>
    <w:p w14:paraId="56BBAB6D" w14:textId="77777777" w:rsidR="00425AAE" w:rsidRDefault="00425AAE">
      <w:r>
        <w:t xml:space="preserve">    If Recipient institutes patent litigation against a Contributor with     respect to a patent applicable to software (including a cross-claim or     counterclaim in a lawsuit), then any patent licenses granted by that     Contributor to such Recipient under this Agreement shall terminate     as of the date such litigation is filed.  In addition, If Recipient     institutes patent litigation against any entity (including a cross-claim     or counterclaim in a lawsuit) alleging that the Program itself (excluding     combinations of the Program with other software or hardware) infringes     such Recipient's patent(s), then such Recipient's rights granted under     Section 2(b) shall terminate as of the date such litigation is filed.</w:t>
      </w:r>
    </w:p>
    <w:p w14:paraId="78AC5614" w14:textId="77777777" w:rsidR="00425AAE" w:rsidRDefault="00425AAE">
      <w:r>
        <w:t xml:space="preserve">    All Recipient's rights under this Agreement shall terminate if it fails     to comply with any of the material terms or conditions of this Agreement     and does not cure such failure in a reasonable period of time after     becoming aware of such noncompliance.  If all Recipient's rights under     this Agreement terminate, Recipient agrees to cease use and distribution     of the Program as soon as reasonably practicable.  However, Recipient's     obligations under this Agreement and any licenses granted by Recipient     relating to the Program shall continue and survive.</w:t>
      </w:r>
    </w:p>
    <w:p w14:paraId="066F232C" w14:textId="77777777" w:rsidR="00425AAE" w:rsidRDefault="00425AAE">
      <w:r>
        <w:t xml:space="preserve">    IBM may publish new versions (including revisions) of this Agreement     from time to time.  Each new version of the Agreement will be given a     distinguishing version number.  The Program (including Contributions)     may always be distributed subject to the version of the Agreement under     which it was received. In addition, after a new version of the Agreement     is published, Contributor may elect to distribute the Program (including     its Contributions) under the new version. No one other than IBM has the     right to modify this Agreement.  Except as expressly stated in Sections     2(a) and 2(b) above, Recipient receives no rights or licenses to the     intellectual property of any Contributor under this Agreement, whether     expressly, by implication, estoppel or otherwise.  All rights in the     Program not expressly granted under this Agreement are reserved.</w:t>
      </w:r>
    </w:p>
    <w:p w14:paraId="70A503A8" w14:textId="77777777" w:rsidR="00425AAE" w:rsidRDefault="00425AAE">
      <w:r>
        <w:t xml:space="preserve">    This Agreement is governed by the laws of the State of New York and the     intellectual property laws of the United States of America. No party to     this Agreement </w:t>
      </w:r>
      <w:r>
        <w:lastRenderedPageBreak/>
        <w:t>will bring a legal action under this Agreement more than     one year after the cause of action arose.  Each party waives its rights     to a jury trial in any resulting litigation.</w:t>
      </w:r>
    </w:p>
    <w:p w14:paraId="058A3879" w14:textId="77777777" w:rsidR="00425AAE" w:rsidRDefault="00425AAE">
      <w:r>
        <w:t>The following license applies to rmail, distributed with Postfix:</w:t>
      </w:r>
    </w:p>
    <w:p w14:paraId="22A537ED" w14:textId="77777777" w:rsidR="00425AAE" w:rsidRDefault="00425AAE">
      <w:r>
        <w:tab/>
      </w:r>
      <w:r>
        <w:tab/>
      </w:r>
      <w:r>
        <w:tab/>
        <w:t xml:space="preserve">     SENDMAIL LICENSE</w:t>
      </w:r>
    </w:p>
    <w:p w14:paraId="375F3AE4" w14:textId="77777777" w:rsidR="00425AAE" w:rsidRDefault="00425AAE">
      <w:r>
        <w:t xml:space="preserve">    The following license terms and conditions apply, unless a different     license is obtained from Sendmail, Inc., 6425 Christie Ave, Fourth Floor,     Emeryville, CA 94608, or by electronic mail at license@sendmail.com.</w:t>
      </w:r>
    </w:p>
    <w:p w14:paraId="5B6314B8" w14:textId="77777777" w:rsidR="00425AAE" w:rsidRDefault="00425AAE">
      <w:r>
        <w:t xml:space="preserve">    License Terms:</w:t>
      </w:r>
    </w:p>
    <w:p w14:paraId="031EB329" w14:textId="77777777" w:rsidR="00425AAE" w:rsidRDefault="00425AAE">
      <w:r>
        <w:t xml:space="preserve">    Use, Modification and Redistribution (including distribution of any     modified or derived work) in source and binary forms is permitted only if     each of the following conditions is met:</w:t>
      </w:r>
    </w:p>
    <w:p w14:paraId="4BCBD6FA" w14:textId="77777777" w:rsidR="00425AAE" w:rsidRDefault="00425AAE">
      <w:r>
        <w:t xml:space="preserve">    1. Redistributions qualify as freeware or Open Source Software under        one of the following terms:</w:t>
      </w:r>
    </w:p>
    <w:p w14:paraId="66031FAB" w14:textId="77777777" w:rsidR="00425AAE" w:rsidRDefault="00425AAE">
      <w:r>
        <w:t xml:space="preserve">       (a) Redistributions are made at no charge beyond the reasonable cost of </w:t>
      </w:r>
      <w:r>
        <w:tab/>
        <w:t xml:space="preserve">   materials and delivery.</w:t>
      </w:r>
    </w:p>
    <w:p w14:paraId="20E2D4B7" w14:textId="77777777" w:rsidR="00425AAE" w:rsidRDefault="00425AAE">
      <w:r>
        <w:t xml:space="preserve">       (b) Redistributions are accompanied by a copy of the Source Code or by an </w:t>
      </w:r>
      <w:r>
        <w:tab/>
        <w:t xml:space="preserve">   irrevocable offer to provide a copy of the Source Code for up to three </w:t>
      </w:r>
      <w:r>
        <w:tab/>
        <w:t xml:space="preserve">   years at the cost of materials and delivery.  Such redistributions </w:t>
      </w:r>
      <w:r>
        <w:tab/>
        <w:t xml:space="preserve">   must allow further use, modification, and redistribution of the Source </w:t>
      </w:r>
      <w:r>
        <w:tab/>
        <w:t xml:space="preserve">   Code under substantially the same terms as this license.  For the </w:t>
      </w:r>
      <w:r>
        <w:tab/>
        <w:t xml:space="preserve">   purposes of redistribution Source Code means the complete compilable </w:t>
      </w:r>
      <w:r>
        <w:tab/>
        <w:t xml:space="preserve">   and linkable source code of sendmail including all modifications.</w:t>
      </w:r>
    </w:p>
    <w:p w14:paraId="3907320B" w14:textId="77777777" w:rsidR="00425AAE" w:rsidRDefault="00425AAE">
      <w:r>
        <w:t xml:space="preserve">    2. Redistributions of source code must retain the copyright notices as they        appear in each source code file, these license terms, and the        disclaimer/limitation of liability set forth as paragraph 6 below.</w:t>
      </w:r>
    </w:p>
    <w:p w14:paraId="6417A75C" w14:textId="77777777" w:rsidR="00425AAE" w:rsidRDefault="00425AAE">
      <w:r>
        <w:t xml:space="preserve">    3. Redistributions in binary form must reproduce the Copyright Notice,        these license terms, and the disclaimer/limitation of liability set        forth as paragraph 6 below, in the documentation and/or other materials        provided with the distribution.  For the purposes of binary distribution        the Copyright Notice refers to the following language:        Copyright (c) 1998-2000 Sendmail, Inc.  All rights reserved.</w:t>
      </w:r>
    </w:p>
    <w:p w14:paraId="7A7C6CAE" w14:textId="77777777" w:rsidR="00425AAE" w:rsidRDefault="00425AAE">
      <w:r>
        <w:t xml:space="preserve">    4. Neither the name of Sendmail, Inc. nor the University of California nor        the names of their contributors may be used to endorse or promote        products derived from this software without specific prior written        permission.  The name sendmail is a trademark of Sendmail, Inc.</w:t>
      </w:r>
    </w:p>
    <w:p w14:paraId="12623D82" w14:textId="77777777" w:rsidR="00425AAE" w:rsidRDefault="00425AAE">
      <w:r>
        <w:t xml:space="preserve">    5. All redistributions must comply with the conditions imposed by the        University of California on certain embedded code, whose copyright        notice and conditions for redistribution are as follows:</w:t>
      </w:r>
    </w:p>
    <w:p w14:paraId="5DDE6616" w14:textId="77777777" w:rsidR="00425AAE" w:rsidRDefault="00425AAE">
      <w:r>
        <w:t xml:space="preserve">       (a) Copyright (c) 1988, 1993 The Regents of the University of </w:t>
      </w:r>
      <w:r>
        <w:tab/>
        <w:t xml:space="preserve">   California.  All rights reserved.</w:t>
      </w:r>
    </w:p>
    <w:p w14:paraId="37FF4D3C" w14:textId="77777777" w:rsidR="00425AAE" w:rsidRDefault="00425AAE">
      <w:r>
        <w:t xml:space="preserve">       (b) Redistribution and use in source and binary forms, with or without </w:t>
      </w:r>
      <w:r>
        <w:tab/>
        <w:t xml:space="preserve">   modification, are permitted provided that the following conditions </w:t>
      </w:r>
      <w:r>
        <w:tab/>
        <w:t xml:space="preserve">   are met:</w:t>
      </w:r>
    </w:p>
    <w:p w14:paraId="5842B835" w14:textId="77777777" w:rsidR="00425AAE" w:rsidRDefault="00425AAE">
      <w:r>
        <w:tab/>
        <w:t xml:space="preserve">  (i)   Redistributions of source code must retain the above copyright </w:t>
      </w:r>
      <w:r>
        <w:tab/>
      </w:r>
      <w:r>
        <w:tab/>
        <w:t>notice, this list of conditions and the following disclaimer.</w:t>
      </w:r>
    </w:p>
    <w:p w14:paraId="12A1B90D" w14:textId="77777777" w:rsidR="00425AAE" w:rsidRDefault="00425AAE">
      <w:r>
        <w:lastRenderedPageBreak/>
        <w:tab/>
        <w:t xml:space="preserve">  (ii)  Redistributions in binary form must reproduce the above </w:t>
      </w:r>
      <w:r>
        <w:tab/>
      </w:r>
      <w:r>
        <w:tab/>
        <w:t xml:space="preserve">copyright notice, this list of conditions and the following </w:t>
      </w:r>
      <w:r>
        <w:tab/>
      </w:r>
      <w:r>
        <w:tab/>
        <w:t xml:space="preserve">disclaimer in the documentation and/or other materials provided </w:t>
      </w:r>
      <w:r>
        <w:tab/>
      </w:r>
      <w:r>
        <w:tab/>
        <w:t>with the distribution.</w:t>
      </w:r>
    </w:p>
    <w:p w14:paraId="6144DB7F" w14:textId="77777777" w:rsidR="00425AAE" w:rsidRDefault="00425AAE">
      <w:r>
        <w:tab/>
        <w:t xml:space="preserve">  (iii) Neither the name of the University nor the names of its </w:t>
      </w:r>
      <w:r>
        <w:tab/>
      </w:r>
      <w:r>
        <w:tab/>
        <w:t xml:space="preserve">contributors may be used to endorse or promote products derived </w:t>
      </w:r>
      <w:r>
        <w:tab/>
      </w:r>
      <w:r>
        <w:tab/>
        <w:t>from this software without specific prior written permission.</w:t>
      </w:r>
    </w:p>
    <w:p w14:paraId="29A584AF" w14:textId="77777777" w:rsidR="00425AAE" w:rsidRDefault="00425AAE">
      <w:r>
        <w:t xml:space="preserve">    6. Disclaimer/Limitation of Liability: THIS SOFTWARE IS PROVIDED BY        SENDMAIL, INC. AND CONTRIBUTORS AS IS AND ANY EXPRESS OR IMPLIED        WARRANTIES, INCLUDING, BUT NOT LIMITED TO, THE IMPLIED WARRANTIES OF        MERCHANTABILITY AND FITNESS FOR A PARTICULAR PURPOSE ARE DISCLAIMED.  IN        NO EVENT SHALL SENDMAIL, INC., THE REGENTS OF THE UNIVERSITY OF        CALIFORNIA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DAMAGES.</w:t>
      </w:r>
    </w:p>
    <w:p w14:paraId="4DDFF67B" w14:textId="77777777" w:rsidR="00425AAE" w:rsidRDefault="00425AAE">
      <w:r>
        <w:t xml:space="preserve">    $Revision: 1.1.4.3 $, Last updated $Date: 2003/07/23 16:13:15 $</w:t>
      </w:r>
    </w:p>
    <w:p w14:paraId="23FF9C69" w14:textId="77777777" w:rsidR="00425AAE" w:rsidRDefault="00425AAE">
      <w:r>
        <w:t>[END FILE=postfix-2.11.1/debian/postfix-dev.copyright]</w:t>
      </w:r>
    </w:p>
    <w:p w14:paraId="202025D0" w14:textId="77777777" w:rsidR="00425AAE" w:rsidRDefault="00425AAE" w:rsidP="000727EF">
      <w:pPr>
        <w:pStyle w:val="Heading3"/>
      </w:pPr>
      <w:r>
        <w:t>postfix-2.11.1/debian/postfix-doc.copyright:</w:t>
      </w:r>
    </w:p>
    <w:p w14:paraId="0C5762D9" w14:textId="77777777" w:rsidR="00425AAE" w:rsidRDefault="00425AAE">
      <w:r>
        <w:t>[BEGIN FILE=postfix-2.11.1/debian/postfix-doc.copyright] This is the Debian GNU/Linux prepackaged version of Postfix, a mail transport agent.</w:t>
      </w:r>
    </w:p>
    <w:p w14:paraId="0F77E0D9" w14:textId="77777777" w:rsidR="00425AAE" w:rsidRDefault="00425AAE">
      <w:r>
        <w:t xml:space="preserve">Postfix was created by Wietse Venema &lt;wietse@porcupine.org&gt;; the Debian package has been assembled by LaMont Jones &lt;lamont@debian.org&gt; from sources available from http://www.postfix.org, and can be cloned from git via: </w:t>
      </w:r>
      <w:r>
        <w:tab/>
        <w:t>git clone git://git.debian.org/~lamont/postfix.git</w:t>
      </w:r>
    </w:p>
    <w:p w14:paraId="04F99949" w14:textId="77777777" w:rsidR="00425AAE" w:rsidRDefault="00425AAE">
      <w:r>
        <w:t xml:space="preserve">     Copyright (c) 1999, International Business Machines Corporation     and others. All Rights Reserved.</w:t>
      </w:r>
    </w:p>
    <w:p w14:paraId="767A3EB0" w14:textId="77777777" w:rsidR="00425AAE" w:rsidRDefault="00425AAE">
      <w:r>
        <w:t>The following copyright and license applies to this software:</w:t>
      </w:r>
    </w:p>
    <w:p w14:paraId="4AC3D67B" w14:textId="77777777" w:rsidR="00425AAE" w:rsidRDefault="00425AAE">
      <w:r>
        <w:t xml:space="preserve">    IBM PUBLIC LICENSE VERSION 1.0 - SECURE MAILER</w:t>
      </w:r>
    </w:p>
    <w:p w14:paraId="5607FFEE" w14:textId="77777777" w:rsidR="00425AAE" w:rsidRDefault="00425AAE">
      <w:r>
        <w:t xml:space="preserve">    THE ACCOMPANYING PROGRAM IS PROVIDED UNDER THE TERMS OF THIS IBM PUBLIC     LICENSE (AGREEMENT).  ANY USE, REPRODUCTION OR DISTRIBUTION OF THE     PROGRAM CONSTITUTES RECIPIENT'S ACCEPTANCE OF THIS AGREEMENT.</w:t>
      </w:r>
    </w:p>
    <w:p w14:paraId="0BF21FBC" w14:textId="77777777" w:rsidR="00425AAE" w:rsidRDefault="00425AAE">
      <w:r>
        <w:t xml:space="preserve">    1.  DEFINITIONS</w:t>
      </w:r>
    </w:p>
    <w:p w14:paraId="62B833B4" w14:textId="77777777" w:rsidR="00425AAE" w:rsidRDefault="00425AAE">
      <w:r>
        <w:t xml:space="preserve">    Contribution means: </w:t>
      </w:r>
      <w:r>
        <w:tab/>
        <w:t xml:space="preserve">a) in the case of International Business Machines Corporation (IBM), </w:t>
      </w:r>
      <w:r>
        <w:tab/>
        <w:t xml:space="preserve">   the Original Program, and </w:t>
      </w:r>
      <w:r>
        <w:tab/>
        <w:t xml:space="preserve">b) in the case of each Contributor, </w:t>
      </w:r>
      <w:r>
        <w:tab/>
        <w:t xml:space="preserve">   i)  changes to the Program, and </w:t>
      </w:r>
      <w:r>
        <w:tab/>
        <w:t xml:space="preserve">   ii) additions to the Program; </w:t>
      </w:r>
      <w:r>
        <w:tab/>
        <w:t xml:space="preserve">       where such changes and/or additions to the Program originate </w:t>
      </w:r>
      <w:r>
        <w:tab/>
        <w:t xml:space="preserve">       from and are distributed by that particular Contributor. </w:t>
      </w:r>
      <w:r>
        <w:tab/>
        <w:t xml:space="preserve">       A Contribution 'originates' from a Contributor if it was added </w:t>
      </w:r>
      <w:r>
        <w:tab/>
        <w:t xml:space="preserve">       to the Program by such Contributor itself or anyone </w:t>
      </w:r>
      <w:r>
        <w:lastRenderedPageBreak/>
        <w:t xml:space="preserve">acting on </w:t>
      </w:r>
      <w:r>
        <w:tab/>
        <w:t xml:space="preserve">       such Contributor's behalf. </w:t>
      </w:r>
      <w:r>
        <w:tab/>
        <w:t xml:space="preserve">Contributions do not include additions to the Program which: </w:t>
      </w:r>
      <w:r>
        <w:tab/>
        <w:t xml:space="preserve">   (i)  are separate modules of software distributed in conjunction </w:t>
      </w:r>
      <w:r>
        <w:tab/>
      </w:r>
      <w:r>
        <w:tab/>
        <w:t xml:space="preserve">with the Program under their own license agreement, and </w:t>
      </w:r>
      <w:r>
        <w:tab/>
        <w:t xml:space="preserve">   (ii) are not derivative works of the Program.</w:t>
      </w:r>
    </w:p>
    <w:p w14:paraId="4FA47A60" w14:textId="77777777" w:rsidR="00425AAE" w:rsidRDefault="00425AAE">
      <w:r>
        <w:t xml:space="preserve">    Contributor means IBM and any other entity that distributes the Program.</w:t>
      </w:r>
    </w:p>
    <w:p w14:paraId="73F7839F" w14:textId="77777777" w:rsidR="00425AAE" w:rsidRDefault="00425AAE">
      <w:r>
        <w:t xml:space="preserve">    Licensed Patents  mean patent claims licensable by a Contributor which     are necessarily infringed by the use or sale of its Contribution alone     or when combined with the Program.</w:t>
      </w:r>
    </w:p>
    <w:p w14:paraId="7981674A" w14:textId="77777777" w:rsidR="00425AAE" w:rsidRDefault="00425AAE">
      <w:r>
        <w:t xml:space="preserve">    Original Program means the original version of the software accompanying     this Agreement as released by IBM, including source code, object code     and documentation, if any.</w:t>
      </w:r>
    </w:p>
    <w:p w14:paraId="74647DE3" w14:textId="77777777" w:rsidR="00425AAE" w:rsidRDefault="00425AAE">
      <w:r>
        <w:t xml:space="preserve">    Program means the Original Program and Contributions.</w:t>
      </w:r>
    </w:p>
    <w:p w14:paraId="4E3E5EFB" w14:textId="77777777" w:rsidR="00425AAE" w:rsidRDefault="00425AAE">
      <w:r>
        <w:t xml:space="preserve">    Recipient means anyone who receives the Program under this Agreement,     including all Contributors.</w:t>
      </w:r>
    </w:p>
    <w:p w14:paraId="49CEA437" w14:textId="77777777" w:rsidR="00425AAE" w:rsidRDefault="00425AAE">
      <w:r>
        <w:t xml:space="preserve">    2.  GRANT OF RIGHTS</w:t>
      </w:r>
    </w:p>
    <w:p w14:paraId="177EB470" w14:textId="77777777" w:rsidR="00425AAE" w:rsidRDefault="00425AAE">
      <w:r>
        <w:tab/>
        <w:t xml:space="preserve">a) Subject to the terms of this Agreement, each Contributor hereby </w:t>
      </w:r>
      <w:r>
        <w:tab/>
        <w:t xml:space="preserve">grants Recipient a non-exclusive, worldwide, royalty-free copyright </w:t>
      </w:r>
      <w:r>
        <w:tab/>
        <w:t xml:space="preserve">license to reproduce, prepare derivative works of, publicly display, </w:t>
      </w:r>
      <w:r>
        <w:tab/>
        <w:t xml:space="preserve">publicly perform, distribute and sublicense the Contribution of such </w:t>
      </w:r>
      <w:r>
        <w:tab/>
        <w:t xml:space="preserve">Contributor, if any, and such derivative works, in source code and </w:t>
      </w:r>
      <w:r>
        <w:tab/>
        <w:t>object code form.</w:t>
      </w:r>
    </w:p>
    <w:p w14:paraId="72DCFA16" w14:textId="77777777" w:rsidR="00425AAE" w:rsidRDefault="00425AAE">
      <w:r>
        <w:tab/>
        <w:t xml:space="preserve">b) Subject to the terms of this Agreement, each Contributor hereby </w:t>
      </w:r>
      <w:r>
        <w:tab/>
        <w:t xml:space="preserve">grants Recipient a non-exclusive, worldwide, royalty-free patent </w:t>
      </w:r>
      <w:r>
        <w:tab/>
        <w:t xml:space="preserve">license under Licensed Patents to make, use, sell, offer to sell, </w:t>
      </w:r>
      <w:r>
        <w:tab/>
        <w:t xml:space="preserve">import and otherwise transfer the Contribution of such Contributor, </w:t>
      </w:r>
      <w:r>
        <w:tab/>
        <w:t xml:space="preserve">if any, in source code and object code form.  This patent license </w:t>
      </w:r>
      <w:r>
        <w:tab/>
        <w:t xml:space="preserve">shall apply to the combination of the Contribution and the Program </w:t>
      </w:r>
      <w:r>
        <w:tab/>
        <w:t xml:space="preserve">if, at the time the Contribution is added by the Contributor, such </w:t>
      </w:r>
      <w:r>
        <w:tab/>
        <w:t xml:space="preserve">addition of the Contribution causes such combination to be covered </w:t>
      </w:r>
      <w:r>
        <w:tab/>
        <w:t xml:space="preserve">by the Licensed Patents.  The patent license shall not apply to any </w:t>
      </w:r>
      <w:r>
        <w:tab/>
        <w:t xml:space="preserve">other combinations which include the Contribution.  No hardware per </w:t>
      </w:r>
      <w:r>
        <w:tab/>
        <w:t>se is licensed hereunder.</w:t>
      </w:r>
    </w:p>
    <w:p w14:paraId="2273102F" w14:textId="77777777" w:rsidR="00425AAE" w:rsidRDefault="00425AAE">
      <w:r>
        <w:tab/>
        <w:t xml:space="preserve">c) Recipient understands that although each Contributor grants the </w:t>
      </w:r>
      <w:r>
        <w:tab/>
        <w:t xml:space="preserve">licenses to its Contributions set forth herein, no assurances are </w:t>
      </w:r>
      <w:r>
        <w:tab/>
        <w:t xml:space="preserve">provided by any Contributor that the Program does not infringe the </w:t>
      </w:r>
      <w:r>
        <w:tab/>
        <w:t xml:space="preserve">patent or other intellectual property rights of any other entity. </w:t>
      </w:r>
      <w:r>
        <w:tab/>
        <w:t xml:space="preserve">Each Contributor disclaims any liability to Recipient for claims </w:t>
      </w:r>
      <w:r>
        <w:tab/>
        <w:t xml:space="preserve">brought by any other entity based on infringement of intellectual </w:t>
      </w:r>
      <w:r>
        <w:tab/>
        <w:t xml:space="preserve">property rights or otherwise.  As a condition to exercising the rights </w:t>
      </w:r>
      <w:r>
        <w:tab/>
        <w:t xml:space="preserve">and licenses granted hereunder, each Recipient hereby assumes sole </w:t>
      </w:r>
      <w:r>
        <w:tab/>
        <w:t xml:space="preserve">responsibility to secure any other intellectual property rights </w:t>
      </w:r>
      <w:r>
        <w:tab/>
        <w:t xml:space="preserve">needed, if any.  For example, if a third party patent license </w:t>
      </w:r>
      <w:r>
        <w:tab/>
        <w:t xml:space="preserve">is required to allow Recipient to distribute the Program, it is </w:t>
      </w:r>
      <w:r>
        <w:tab/>
        <w:t xml:space="preserve">Recipient's responsibility to acquire that license before distributing </w:t>
      </w:r>
      <w:r>
        <w:tab/>
        <w:t>the Program.</w:t>
      </w:r>
    </w:p>
    <w:p w14:paraId="3340AE05" w14:textId="77777777" w:rsidR="00425AAE" w:rsidRDefault="00425AAE">
      <w:r>
        <w:tab/>
        <w:t xml:space="preserve">d) Each Contributor represents that to its knowledge it has sufficient </w:t>
      </w:r>
      <w:r>
        <w:tab/>
        <w:t xml:space="preserve">copyright rights in its Contribution, if any, to grant the copyright </w:t>
      </w:r>
      <w:r>
        <w:tab/>
        <w:t>license set forth in this Agreement.</w:t>
      </w:r>
    </w:p>
    <w:p w14:paraId="5360D294" w14:textId="77777777" w:rsidR="00425AAE" w:rsidRDefault="00425AAE">
      <w:r>
        <w:t xml:space="preserve">    3.  REQUIREMENTS</w:t>
      </w:r>
    </w:p>
    <w:p w14:paraId="447B4CA9" w14:textId="77777777" w:rsidR="00425AAE" w:rsidRDefault="00425AAE">
      <w:r>
        <w:t xml:space="preserve">    A Contributor may choose to distribute the Program in object code form     under its own license agreement, provided that: </w:t>
      </w:r>
      <w:r>
        <w:tab/>
        <w:t xml:space="preserve">a) it complies with the terms and conditions of </w:t>
      </w:r>
      <w:r>
        <w:lastRenderedPageBreak/>
        <w:t xml:space="preserve">this Agreement; and </w:t>
      </w:r>
      <w:r>
        <w:tab/>
        <w:t xml:space="preserve">b) its license agreement: </w:t>
      </w:r>
      <w:r>
        <w:tab/>
        <w:t xml:space="preserve">   i)   effectively disclaims on behalf of all Contributors all </w:t>
      </w:r>
      <w:r>
        <w:tab/>
      </w:r>
      <w:r>
        <w:tab/>
        <w:t xml:space="preserve">warranties and conditions, express and implied, including </w:t>
      </w:r>
      <w:r>
        <w:tab/>
      </w:r>
      <w:r>
        <w:tab/>
        <w:t xml:space="preserve">warranties or conditions of title and non-infringement, and </w:t>
      </w:r>
      <w:r>
        <w:tab/>
      </w:r>
      <w:r>
        <w:tab/>
        <w:t xml:space="preserve">implied warranties or conditions of merchantability and fitness </w:t>
      </w:r>
      <w:r>
        <w:tab/>
      </w:r>
      <w:r>
        <w:tab/>
        <w:t xml:space="preserve">for a particular purpose; </w:t>
      </w:r>
      <w:r>
        <w:tab/>
        <w:t xml:space="preserve">   ii)  effectively excludes on behalf of all Contributors all </w:t>
      </w:r>
      <w:r>
        <w:tab/>
      </w:r>
      <w:r>
        <w:tab/>
        <w:t xml:space="preserve">liability for damages, including direct, indirect, special, </w:t>
      </w:r>
      <w:r>
        <w:tab/>
      </w:r>
      <w:r>
        <w:tab/>
        <w:t xml:space="preserve">incidental and consequential damages, such as lost profits; </w:t>
      </w:r>
      <w:r>
        <w:tab/>
        <w:t xml:space="preserve">   iii) states that any provisions which differ from this Agreement </w:t>
      </w:r>
      <w:r>
        <w:tab/>
      </w:r>
      <w:r>
        <w:tab/>
        <w:t xml:space="preserve">are offered by that Contributor alone and not by any other </w:t>
      </w:r>
      <w:r>
        <w:tab/>
      </w:r>
      <w:r>
        <w:tab/>
        <w:t xml:space="preserve">party; and </w:t>
      </w:r>
      <w:r>
        <w:tab/>
        <w:t xml:space="preserve">   iv)  states that source code for the Program is available from </w:t>
      </w:r>
      <w:r>
        <w:tab/>
      </w:r>
      <w:r>
        <w:tab/>
        <w:t xml:space="preserve">such Contributor, and informs licensees how to obtain it in a </w:t>
      </w:r>
      <w:r>
        <w:tab/>
      </w:r>
      <w:r>
        <w:tab/>
        <w:t xml:space="preserve">reasonable manner on or through a medium customarily used for </w:t>
      </w:r>
      <w:r>
        <w:tab/>
      </w:r>
      <w:r>
        <w:tab/>
        <w:t>software exchange.</w:t>
      </w:r>
    </w:p>
    <w:p w14:paraId="4938C184" w14:textId="77777777" w:rsidR="00425AAE" w:rsidRDefault="00425AAE">
      <w:r>
        <w:t xml:space="preserve">    When the Program is made available in source code form: </w:t>
      </w:r>
      <w:r>
        <w:tab/>
        <w:t xml:space="preserve">a) it must be made available under this Agreement; and </w:t>
      </w:r>
      <w:r>
        <w:tab/>
        <w:t xml:space="preserve">b) a copy of this Agreement must be included with each copy of the </w:t>
      </w:r>
      <w:r>
        <w:tab/>
        <w:t xml:space="preserve">   Program.</w:t>
      </w:r>
    </w:p>
    <w:p w14:paraId="2164C1CB" w14:textId="77777777" w:rsidR="00425AAE" w:rsidRDefault="00425AAE">
      <w:r>
        <w:t xml:space="preserve">    Each Contributor must include the following in a conspicuous location     in the Program:</w:t>
      </w:r>
    </w:p>
    <w:p w14:paraId="316B3E3F" w14:textId="77777777" w:rsidR="00425AAE" w:rsidRDefault="00425AAE">
      <w:r>
        <w:tab/>
        <w:t xml:space="preserve">Copyright (c) 1997,1998,1999, International Business Machines </w:t>
      </w:r>
      <w:r>
        <w:tab/>
        <w:t>Corporation and others. All Rights Reserved.</w:t>
      </w:r>
    </w:p>
    <w:p w14:paraId="7A3FC4E2" w14:textId="77777777" w:rsidR="00425AAE" w:rsidRDefault="00425AAE">
      <w:r>
        <w:t xml:space="preserve">    In addition, each Contributor must identify itself as the originator of     its Contribution, if any, in a manner that reasonably allows subsequent     Recipients to identify the originator of the Contribution.</w:t>
      </w:r>
    </w:p>
    <w:p w14:paraId="7B7115AC" w14:textId="77777777" w:rsidR="00425AAE" w:rsidRDefault="00425AAE">
      <w:r>
        <w:t xml:space="preserve">    4.  COMMERCIAL DISTRIBUTION</w:t>
      </w:r>
    </w:p>
    <w:p w14:paraId="3C596630" w14:textId="77777777" w:rsidR="00425AAE" w:rsidRDefault="00425AAE">
      <w:r>
        <w:t xml:space="preserve">    Commercial distributors of software may accept certain responsibilities     with respect to end users, business partners and the like.  While this     license is intended to facilitate the commercial use of the Program, the     Contributor who includes the Program in a commercial product offering     should do so in a manner which does not create potential liability for     other Contributors.   Therefore, if a Contributor includes the Program in     a commercial product offering, such Contributor (Commercial Contributor)     hereby agrees to defend and indemnify every other Contributor     (Indemnified Contributor) against any losses, damages and costs     (collectively Losses) arising from claims, lawsuits and other legal     actions brought by a third party against the Indemnified Contributor to     the extent caused by the acts or omissions of such Commercial Contributor     in connection with its distribution of the Program in a commercial     product offering.  The obligations in this section do not apply to any     claims or Losses relating to any actual or alleged intellectual property     infringement.  In order to qualify, an Indemnified Contributor must: </w:t>
      </w:r>
      <w:r>
        <w:tab/>
        <w:t xml:space="preserve">a) promptly notify the Commercial Contributor in writing of such claim,     and </w:t>
      </w:r>
      <w:r>
        <w:tab/>
        <w:t xml:space="preserve">b) allow the Commercial Contributor to control, and cooperate with </w:t>
      </w:r>
      <w:r>
        <w:tab/>
        <w:t xml:space="preserve">   the Commercial Contributor in, the defense and any related </w:t>
      </w:r>
      <w:r>
        <w:tab/>
        <w:t xml:space="preserve">   settlement negotiations.  The Indemnified Contributor may </w:t>
      </w:r>
      <w:r>
        <w:tab/>
        <w:t xml:space="preserve">   participate in any such claim at its own expense.</w:t>
      </w:r>
    </w:p>
    <w:p w14:paraId="4CB21F45" w14:textId="77777777" w:rsidR="00425AAE" w:rsidRDefault="00425AAE">
      <w:r>
        <w:t xml:space="preserve">    For example, a Contributor might include the Program in a commercial     product offering, Product X.  That Contributor is then a Commercial     Contributor.  If that Commercial Contributor then makes performance     claims, or offers warranties related to Product X, those performance     claims and warranties are such Commercial </w:t>
      </w:r>
      <w:r>
        <w:lastRenderedPageBreak/>
        <w:t>Contributor's responsibility     alone.  Under this section, the Commercial Contributor would have to     defend claims against the other Contributors related to those performance     claims and warranties, and if a court requires any other Contributor to     pay any damages as a result, the Commercial Contributor must pay those     damages.</w:t>
      </w:r>
    </w:p>
    <w:p w14:paraId="6866801E" w14:textId="77777777" w:rsidR="00425AAE" w:rsidRDefault="00425AAE">
      <w:r>
        <w:t xml:space="preserve">    5.  NO WARRANTY</w:t>
      </w:r>
    </w:p>
    <w:p w14:paraId="3F4DE7E0" w14:textId="77777777" w:rsidR="00425AAE" w:rsidRDefault="00425AAE">
      <w:r>
        <w:t xml:space="preserve">    EXCEPT AS EXPRESSLY SET FORTH IN THIS AGREEMENT, THE PROGRAM IS PROVIDED     ON AN AS IS BASIS, WITHOUT WARRANTIES OR CONDITIONS OF ANY KIND, EITHER     EXPRESS OR IMPLIED INCLUDING, WITHOUT LIMITATION, ANY WARRANTIES OR     CONDITIONS OF TITLE, NON-INFRINGEMENT, MERCHANTABILITY OR FITNESS FOR A     PARTICULAR PURPOSE. Each Recipient is solely responsible for determining     the appropriateness of using and distributing the Program and assumes     all risks associated with its exercise of rights under this Agreement,     including but not limited to the risks and costs of program errors,     compliance with applicable laws, damage to or loss of data, programs or     equipment, and unavailability or interruption of operations.</w:t>
      </w:r>
    </w:p>
    <w:p w14:paraId="2AC54236" w14:textId="77777777" w:rsidR="00425AAE" w:rsidRDefault="00425AAE">
      <w:r>
        <w:t xml:space="preserve">    6.  DISCLAIMER OF LIABILITY</w:t>
      </w:r>
    </w:p>
    <w:p w14:paraId="6C89D02E" w14:textId="77777777" w:rsidR="00425AAE" w:rsidRDefault="00425AAE">
      <w:r>
        <w:t xml:space="preserve">    EXCEPT AS EXPRESSLY SET FORTH IN THIS AGREEMENT, NEITHER RECIPIENT NOR     ANY CONTRIBUTORS SHALL HAVE ANY LIABILITY FOR ANY DIRECT, INDIRECT,     INCIDENTAL, SPECIAL, EXEMPLARY, OR CONSEQUENTIAL DAMAGES (INCLUDING     WITHOUT LIMITATION LOST PROFITS), HOWEVER CAUSED AND ON ANY THEORY OF     LIABILITY, WHETHER IN CONTRACT, STRICT LIABILITY, OR TORT (INCLUDING     NEGLIGENCE OR OTHERWISE) ARISING IN ANY WAY OUT OF THE USE OR DISTRIBUTION     OF THE PROGRAM OR THE EXERCISE OF ANY RIGHTS GRANTED HEREUNDER, EVEN IF     ADVISED OF THE POSSIBILITY OF SUCH DAMAGES.</w:t>
      </w:r>
    </w:p>
    <w:p w14:paraId="7E04683F" w14:textId="77777777" w:rsidR="00425AAE" w:rsidRDefault="00425AAE">
      <w:r>
        <w:t xml:space="preserve">    7.  GENERAL</w:t>
      </w:r>
    </w:p>
    <w:p w14:paraId="0A203CB0" w14:textId="77777777" w:rsidR="00425AAE" w:rsidRDefault="00425AAE">
      <w:r>
        <w:t xml:space="preserve">    If any provision of this Agreement is invalid or unenforceable under     applicable law, it shall not affect the validity or enforceability of     the remainder of the terms of this Agreement, and without further action     by the parties hereto, such provision shall be reformed to the minimum     extent necessary to make such provision valid and enforceable.</w:t>
      </w:r>
    </w:p>
    <w:p w14:paraId="11C4F2E6" w14:textId="77777777" w:rsidR="00425AAE" w:rsidRDefault="00425AAE">
      <w:r>
        <w:t xml:space="preserve">    If Recipient institutes patent litigation against a Contributor with     respect to a patent applicable to software (including a cross-claim or     counterclaim in a lawsuit), then any patent licenses granted by that     Contributor to such Recipient under this Agreement shall terminate     as of the date such litigation is filed.  In addition, If Recipient     institutes patent litigation against any entity (including a cross-claim     or counterclaim in a lawsuit) alleging that the Program itself (excluding     combinations of the Program with other software or hardware) infringes     such Recipient's patent(s), then such Recipient's rights granted under     Section 2(b) shall terminate as of the date such litigation is filed.</w:t>
      </w:r>
    </w:p>
    <w:p w14:paraId="4BA7158E" w14:textId="77777777" w:rsidR="00425AAE" w:rsidRDefault="00425AAE">
      <w:r>
        <w:t xml:space="preserve">    All Recipient's rights under this Agreement shall terminate if it fails     to comply with any of the material terms or conditions of this Agreement     and does not cure such failure in a reasonable period of time after     becoming aware of such noncompliance.  If all Recipient's rights under     this Agreement terminate, Recipient agrees to cease use and distribution     of the Program as soon as reasonably practicable.  However, </w:t>
      </w:r>
      <w:r>
        <w:lastRenderedPageBreak/>
        <w:t>Recipient's     obligations under this Agreement and any licenses granted by Recipient     relating to the Program shall continue and survive.</w:t>
      </w:r>
    </w:p>
    <w:p w14:paraId="63F2C4AC" w14:textId="77777777" w:rsidR="00425AAE" w:rsidRDefault="00425AAE">
      <w:r>
        <w:t xml:space="preserve">    IBM may publish new versions (including revisions) of this Agreement     from time to time.  Each new version of the Agreement will be given a     distinguishing version number.  The Program (including Contributions)     may always be distributed subject to the version of the Agreement under     which it was received. In addition, after a new version of the Agreement     is published, Contributor may elect to distribute the Program (including     its Contributions) under the new version. No one other than IBM has the     right to modify this Agreement.  Except as expressly stated in Sections     2(a) and 2(b) above, Recipient receives no rights or licenses to the     intellectual property of any Contributor under this Agreement, whether     expressly, by implication, estoppel or otherwise.  All rights in the     Program not expressly granted under this Agreement are reserved.</w:t>
      </w:r>
    </w:p>
    <w:p w14:paraId="736FDD63" w14:textId="77777777" w:rsidR="00425AAE" w:rsidRDefault="00425AAE">
      <w:r>
        <w:t xml:space="preserve">    This Agreement is governed by the laws of the State of New York and the     intellectual property laws of the United States of America. No party to     this Agreement will bring a legal action under this Agreement more than     one year after the cause of action arose.  Each party waives its rights     to a jury trial in any resulting litigation.</w:t>
      </w:r>
    </w:p>
    <w:p w14:paraId="258D162D" w14:textId="77777777" w:rsidR="00425AAE" w:rsidRDefault="00425AAE">
      <w:r>
        <w:t>The following license applies to rmail, distributed with Postfix:</w:t>
      </w:r>
    </w:p>
    <w:p w14:paraId="309895E3" w14:textId="77777777" w:rsidR="00425AAE" w:rsidRDefault="00425AAE">
      <w:r>
        <w:tab/>
      </w:r>
      <w:r>
        <w:tab/>
      </w:r>
      <w:r>
        <w:tab/>
        <w:t xml:space="preserve">     SENDMAIL LICENSE</w:t>
      </w:r>
    </w:p>
    <w:p w14:paraId="68BB01A0" w14:textId="77777777" w:rsidR="00425AAE" w:rsidRDefault="00425AAE">
      <w:r>
        <w:t xml:space="preserve">    The following license terms and conditions apply, unless a different     license is obtained from Sendmail, Inc., 6425 Christie Ave, Fourth Floor,     Emeryville, CA 94608, or by electronic mail at license@sendmail.com.</w:t>
      </w:r>
    </w:p>
    <w:p w14:paraId="693A40FF" w14:textId="77777777" w:rsidR="00425AAE" w:rsidRDefault="00425AAE">
      <w:r>
        <w:t xml:space="preserve">    License Terms:</w:t>
      </w:r>
    </w:p>
    <w:p w14:paraId="7ADC69B9" w14:textId="77777777" w:rsidR="00425AAE" w:rsidRDefault="00425AAE">
      <w:r>
        <w:t xml:space="preserve">    Use, Modification and Redistribution (including distribution of any     modified or derived work) in source and binary forms is permitted only if     each of the following conditions is met:</w:t>
      </w:r>
    </w:p>
    <w:p w14:paraId="74D0DE68" w14:textId="77777777" w:rsidR="00425AAE" w:rsidRDefault="00425AAE">
      <w:r>
        <w:t xml:space="preserve">    1. Redistributions qualify as freeware or Open Source Software under        one of the following terms:</w:t>
      </w:r>
    </w:p>
    <w:p w14:paraId="0BF133E5" w14:textId="77777777" w:rsidR="00425AAE" w:rsidRDefault="00425AAE">
      <w:r>
        <w:t xml:space="preserve">       (a) Redistributions are made at no charge beyond the reasonable cost of </w:t>
      </w:r>
      <w:r>
        <w:tab/>
        <w:t xml:space="preserve">   materials and delivery.</w:t>
      </w:r>
    </w:p>
    <w:p w14:paraId="3F609243" w14:textId="77777777" w:rsidR="00425AAE" w:rsidRDefault="00425AAE">
      <w:r>
        <w:t xml:space="preserve">       (b) Redistributions are accompanied by a copy of the Source Code or by an </w:t>
      </w:r>
      <w:r>
        <w:tab/>
        <w:t xml:space="preserve">   irrevocable offer to provide a copy of the Source Code for up to three </w:t>
      </w:r>
      <w:r>
        <w:tab/>
        <w:t xml:space="preserve">   years at the cost of materials and delivery.  Such redistributions </w:t>
      </w:r>
      <w:r>
        <w:tab/>
        <w:t xml:space="preserve">   must allow further use, modification, and redistribution of the Source </w:t>
      </w:r>
      <w:r>
        <w:tab/>
        <w:t xml:space="preserve">   Code under substantially the same terms as this license.  For the </w:t>
      </w:r>
      <w:r>
        <w:tab/>
        <w:t xml:space="preserve">   purposes of redistribution Source Code means the complete compilable </w:t>
      </w:r>
      <w:r>
        <w:tab/>
        <w:t xml:space="preserve">   and linkable source code of sendmail including all modifications.</w:t>
      </w:r>
    </w:p>
    <w:p w14:paraId="76D7E569" w14:textId="77777777" w:rsidR="00425AAE" w:rsidRDefault="00425AAE">
      <w:r>
        <w:t xml:space="preserve">    2. Redistributions of source code must retain the copyright notices as they        appear in each source code file, these license terms, and the        disclaimer/limitation of liability set forth as paragraph 6 below.</w:t>
      </w:r>
    </w:p>
    <w:p w14:paraId="5388DB83" w14:textId="77777777" w:rsidR="00425AAE" w:rsidRDefault="00425AAE">
      <w:r>
        <w:t xml:space="preserve">    3. Redistributions in binary form must reproduce the Copyright Notice,        these license terms, and the disclaimer/limitation of liability set        forth as paragraph 6 below, in the documentation and/or other materials        provided with the distribution.  For the purposes of binary distribution        the Copyright Notice refers to the following language:        Copyright (c) 1998-2000 Sendmail, Inc.  All rights reserved.</w:t>
      </w:r>
    </w:p>
    <w:p w14:paraId="445A1FDC" w14:textId="77777777" w:rsidR="00425AAE" w:rsidRDefault="00425AAE">
      <w:r>
        <w:lastRenderedPageBreak/>
        <w:t xml:space="preserve">    4. Neither the name of Sendmail, Inc. nor the University of California nor        the names of their contributors may be used to endorse or promote        products derived from this software without specific prior written        permission.  The name sendmail is a trademark of Sendmail, Inc.</w:t>
      </w:r>
    </w:p>
    <w:p w14:paraId="50850AA5" w14:textId="77777777" w:rsidR="00425AAE" w:rsidRDefault="00425AAE">
      <w:r>
        <w:t xml:space="preserve">    5. All redistributions must comply with the conditions imposed by the        University of California on certain embedded code, whose copyright        notice and conditions for redistribution are as follows:</w:t>
      </w:r>
    </w:p>
    <w:p w14:paraId="1AF63FF9" w14:textId="77777777" w:rsidR="00425AAE" w:rsidRDefault="00425AAE">
      <w:r>
        <w:t xml:space="preserve">       (a) Copyright (c) 1988, 1993 The Regents of the University of </w:t>
      </w:r>
      <w:r>
        <w:tab/>
        <w:t xml:space="preserve">   California.  All rights reserved.</w:t>
      </w:r>
    </w:p>
    <w:p w14:paraId="7400F9BD" w14:textId="77777777" w:rsidR="00425AAE" w:rsidRDefault="00425AAE">
      <w:r>
        <w:t xml:space="preserve">       (b) Redistribution and use in source and binary forms, with or without </w:t>
      </w:r>
      <w:r>
        <w:tab/>
        <w:t xml:space="preserve">   modification, are permitted provided that the following conditions </w:t>
      </w:r>
      <w:r>
        <w:tab/>
        <w:t xml:space="preserve">   are met:</w:t>
      </w:r>
    </w:p>
    <w:p w14:paraId="6479B009" w14:textId="77777777" w:rsidR="00425AAE" w:rsidRDefault="00425AAE">
      <w:r>
        <w:tab/>
        <w:t xml:space="preserve">  (i)   Redistributions of source code must retain the above copyright </w:t>
      </w:r>
      <w:r>
        <w:tab/>
      </w:r>
      <w:r>
        <w:tab/>
        <w:t>notice, this list of conditions and the following disclaimer.</w:t>
      </w:r>
    </w:p>
    <w:p w14:paraId="2B632429" w14:textId="77777777" w:rsidR="00425AAE" w:rsidRDefault="00425AAE">
      <w:r>
        <w:tab/>
        <w:t xml:space="preserve">  (ii)  Redistributions in binary form must reproduce the above </w:t>
      </w:r>
      <w:r>
        <w:tab/>
      </w:r>
      <w:r>
        <w:tab/>
        <w:t xml:space="preserve">copyright notice, this list of conditions and the following </w:t>
      </w:r>
      <w:r>
        <w:tab/>
      </w:r>
      <w:r>
        <w:tab/>
        <w:t xml:space="preserve">disclaimer in the documentation and/or other materials provided </w:t>
      </w:r>
      <w:r>
        <w:tab/>
      </w:r>
      <w:r>
        <w:tab/>
        <w:t>with the distribution.</w:t>
      </w:r>
    </w:p>
    <w:p w14:paraId="156EF909" w14:textId="77777777" w:rsidR="00425AAE" w:rsidRDefault="00425AAE">
      <w:r>
        <w:tab/>
        <w:t xml:space="preserve">  (iii) Neither the name of the University nor the names of its </w:t>
      </w:r>
      <w:r>
        <w:tab/>
      </w:r>
      <w:r>
        <w:tab/>
        <w:t xml:space="preserve">contributors may be used to endorse or promote products derived </w:t>
      </w:r>
      <w:r>
        <w:tab/>
      </w:r>
      <w:r>
        <w:tab/>
        <w:t>from this software without specific prior written permission.</w:t>
      </w:r>
    </w:p>
    <w:p w14:paraId="5D549453" w14:textId="77777777" w:rsidR="00425AAE" w:rsidRDefault="00425AAE">
      <w:r>
        <w:t xml:space="preserve">    6. Disclaimer/Limitation of Liability: THIS SOFTWARE IS PROVIDED BY        SENDMAIL, INC. AND CONTRIBUTORS AS IS AND ANY EXPRESS OR IMPLIED        WARRANTIES, INCLUDING, BUT NOT LIMITED TO, THE IMPLIED WARRANTIES OF        MERCHANTABILITY AND FITNESS FOR A PARTICULAR PURPOSE ARE DISCLAIMED.  IN        NO EVENT SHALL SENDMAIL, INC., THE REGENTS OF THE UNIVERSITY OF        CALIFORNIA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DAMAGES.</w:t>
      </w:r>
    </w:p>
    <w:p w14:paraId="10CB2DFD" w14:textId="77777777" w:rsidR="00425AAE" w:rsidRDefault="00425AAE">
      <w:r>
        <w:t xml:space="preserve">    $Revision: 1.1.4.3 $, Last updated $Date: 2003/07/23 16:13:15 $</w:t>
      </w:r>
    </w:p>
    <w:p w14:paraId="5DB003B9" w14:textId="77777777" w:rsidR="00425AAE" w:rsidRDefault="00425AAE">
      <w:r>
        <w:t>[END FILE=postfix-2.11.1/debian/postfix-doc.copyright]</w:t>
      </w:r>
    </w:p>
    <w:p w14:paraId="448BAE9E" w14:textId="77777777" w:rsidR="00425AAE" w:rsidRDefault="00425AAE" w:rsidP="000727EF">
      <w:pPr>
        <w:pStyle w:val="Heading3"/>
      </w:pPr>
      <w:r>
        <w:t>postfix-2.11.1/debian/postfix-ldap.copyright:</w:t>
      </w:r>
    </w:p>
    <w:p w14:paraId="3DB6B825" w14:textId="77777777" w:rsidR="00425AAE" w:rsidRDefault="00425AAE">
      <w:r>
        <w:t>[BEGIN FILE=postfix-2.11.1/debian/postfix-ldap.copyright] This is the Debian GNU/Linux prepackaged version of Postfix, a mail transport agent.</w:t>
      </w:r>
    </w:p>
    <w:p w14:paraId="25C327A1" w14:textId="77777777" w:rsidR="00425AAE" w:rsidRDefault="00425AAE">
      <w:r>
        <w:t xml:space="preserve">Postfix was created by Wietse Venema &lt;wietse@porcupine.org&gt;; the Debian package has been assembled by LaMont Jones &lt;lamont@debian.org&gt; from sources available from http://www.postfix.org, and can be cloned from git via: </w:t>
      </w:r>
      <w:r>
        <w:tab/>
        <w:t>git clone git://git.debian.org/~lamont/postfix.git</w:t>
      </w:r>
    </w:p>
    <w:p w14:paraId="4AD40A34" w14:textId="77777777" w:rsidR="00425AAE" w:rsidRDefault="00425AAE">
      <w:r>
        <w:t xml:space="preserve">     Copyright (c) 1999, International Business Machines Corporation     and others. All Rights Reserved.</w:t>
      </w:r>
    </w:p>
    <w:p w14:paraId="43984801" w14:textId="77777777" w:rsidR="00425AAE" w:rsidRDefault="00425AAE">
      <w:r>
        <w:lastRenderedPageBreak/>
        <w:t>The following copyright and license applies to this software:</w:t>
      </w:r>
    </w:p>
    <w:p w14:paraId="440F2368" w14:textId="77777777" w:rsidR="00425AAE" w:rsidRDefault="00425AAE">
      <w:r>
        <w:t xml:space="preserve">    IBM PUBLIC LICENSE VERSION 1.0 - SECURE MAILER</w:t>
      </w:r>
    </w:p>
    <w:p w14:paraId="13CE2CD8" w14:textId="77777777" w:rsidR="00425AAE" w:rsidRDefault="00425AAE">
      <w:r>
        <w:t xml:space="preserve">    THE ACCOMPANYING PROGRAM IS PROVIDED UNDER THE TERMS OF THIS IBM PUBLIC     LICENSE (AGREEMENT).  ANY USE, REPRODUCTION OR DISTRIBUTION OF THE     PROGRAM CONSTITUTES RECIPIENT'S ACCEPTANCE OF THIS AGREEMENT.</w:t>
      </w:r>
    </w:p>
    <w:p w14:paraId="679B08B3" w14:textId="77777777" w:rsidR="00425AAE" w:rsidRDefault="00425AAE">
      <w:r>
        <w:t xml:space="preserve">    1.  DEFINITIONS</w:t>
      </w:r>
    </w:p>
    <w:p w14:paraId="41A997A4" w14:textId="77777777" w:rsidR="00425AAE" w:rsidRDefault="00425AAE">
      <w:r>
        <w:t xml:space="preserve">    Contribution means: </w:t>
      </w:r>
      <w:r>
        <w:tab/>
        <w:t xml:space="preserve">a) in the case of International Business Machines Corporation (IBM), </w:t>
      </w:r>
      <w:r>
        <w:tab/>
        <w:t xml:space="preserve">   the Original Program, and </w:t>
      </w:r>
      <w:r>
        <w:tab/>
        <w:t xml:space="preserve">b) in the case of each Contributor, </w:t>
      </w:r>
      <w:r>
        <w:tab/>
        <w:t xml:space="preserve">   i)  changes to the Program, and </w:t>
      </w:r>
      <w:r>
        <w:tab/>
        <w:t xml:space="preserve">   ii) additions to the Program; </w:t>
      </w:r>
      <w:r>
        <w:tab/>
        <w:t xml:space="preserve">       where such changes and/or additions to the Program originate </w:t>
      </w:r>
      <w:r>
        <w:tab/>
        <w:t xml:space="preserve">       from and are distributed by that particular Contributor. </w:t>
      </w:r>
      <w:r>
        <w:tab/>
        <w:t xml:space="preserve">       A Contribution 'originates' from a Contributor if it was added </w:t>
      </w:r>
      <w:r>
        <w:tab/>
        <w:t xml:space="preserve">       to the Program by such Contributor itself or anyone acting on </w:t>
      </w:r>
      <w:r>
        <w:tab/>
        <w:t xml:space="preserve">       such Contributor's behalf. </w:t>
      </w:r>
      <w:r>
        <w:tab/>
        <w:t xml:space="preserve">Contributions do not include additions to the Program which: </w:t>
      </w:r>
      <w:r>
        <w:tab/>
        <w:t xml:space="preserve">   (i)  are separate modules of software distributed in conjunction </w:t>
      </w:r>
      <w:r>
        <w:tab/>
      </w:r>
      <w:r>
        <w:tab/>
        <w:t xml:space="preserve">with the Program under their own license agreement, and </w:t>
      </w:r>
      <w:r>
        <w:tab/>
        <w:t xml:space="preserve">   (ii) are not derivative works of the Program.</w:t>
      </w:r>
    </w:p>
    <w:p w14:paraId="222B358A" w14:textId="77777777" w:rsidR="00425AAE" w:rsidRDefault="00425AAE">
      <w:r>
        <w:t xml:space="preserve">    Contributor means IBM and any other entity that distributes the Program.</w:t>
      </w:r>
    </w:p>
    <w:p w14:paraId="6EB1A321" w14:textId="77777777" w:rsidR="00425AAE" w:rsidRDefault="00425AAE">
      <w:r>
        <w:t xml:space="preserve">    Licensed Patents  mean patent claims licensable by a Contributor which     are necessarily infringed by the use or sale of its Contribution alone     or when combined with the Program.</w:t>
      </w:r>
    </w:p>
    <w:p w14:paraId="2FCC2B71" w14:textId="77777777" w:rsidR="00425AAE" w:rsidRDefault="00425AAE">
      <w:r>
        <w:t xml:space="preserve">    Original Program means the original version of the software accompanying     this Agreement as released by IBM, including source code, object code     and documentation, if any.</w:t>
      </w:r>
    </w:p>
    <w:p w14:paraId="46AB4AAB" w14:textId="77777777" w:rsidR="00425AAE" w:rsidRDefault="00425AAE">
      <w:r>
        <w:t xml:space="preserve">    Program means the Original Program and Contributions.</w:t>
      </w:r>
    </w:p>
    <w:p w14:paraId="345C59F0" w14:textId="77777777" w:rsidR="00425AAE" w:rsidRDefault="00425AAE">
      <w:r>
        <w:t xml:space="preserve">    Recipient means anyone who receives the Program under this Agreement,     including all Contributors.</w:t>
      </w:r>
    </w:p>
    <w:p w14:paraId="55F32188" w14:textId="77777777" w:rsidR="00425AAE" w:rsidRDefault="00425AAE">
      <w:r>
        <w:t xml:space="preserve">    2.  GRANT OF RIGHTS</w:t>
      </w:r>
    </w:p>
    <w:p w14:paraId="6B5A33F9" w14:textId="77777777" w:rsidR="00425AAE" w:rsidRDefault="00425AAE">
      <w:r>
        <w:tab/>
        <w:t xml:space="preserve">a) Subject to the terms of this Agreement, each Contributor hereby </w:t>
      </w:r>
      <w:r>
        <w:tab/>
        <w:t xml:space="preserve">grants Recipient a non-exclusive, worldwide, royalty-free copyright </w:t>
      </w:r>
      <w:r>
        <w:tab/>
        <w:t xml:space="preserve">license to reproduce, prepare derivative works of, publicly display, </w:t>
      </w:r>
      <w:r>
        <w:tab/>
        <w:t xml:space="preserve">publicly perform, distribute and sublicense the Contribution of such </w:t>
      </w:r>
      <w:r>
        <w:tab/>
        <w:t xml:space="preserve">Contributor, if any, and such derivative works, in source code and </w:t>
      </w:r>
      <w:r>
        <w:tab/>
        <w:t>object code form.</w:t>
      </w:r>
    </w:p>
    <w:p w14:paraId="7E88C1ED" w14:textId="77777777" w:rsidR="00425AAE" w:rsidRDefault="00425AAE">
      <w:r>
        <w:tab/>
        <w:t xml:space="preserve">b) Subject to the terms of this Agreement, each Contributor hereby </w:t>
      </w:r>
      <w:r>
        <w:tab/>
        <w:t xml:space="preserve">grants Recipient a non-exclusive, worldwide, royalty-free patent </w:t>
      </w:r>
      <w:r>
        <w:tab/>
        <w:t xml:space="preserve">license under Licensed Patents to make, use, sell, offer to sell, </w:t>
      </w:r>
      <w:r>
        <w:tab/>
        <w:t xml:space="preserve">import and otherwise transfer the Contribution of such Contributor, </w:t>
      </w:r>
      <w:r>
        <w:tab/>
        <w:t xml:space="preserve">if any, in source code and object code form.  This patent license </w:t>
      </w:r>
      <w:r>
        <w:tab/>
        <w:t xml:space="preserve">shall apply to the combination of the Contribution and the Program </w:t>
      </w:r>
      <w:r>
        <w:tab/>
        <w:t xml:space="preserve">if, at the time the Contribution is added by the Contributor, such </w:t>
      </w:r>
      <w:r>
        <w:tab/>
        <w:t xml:space="preserve">addition of the Contribution causes such combination to be covered </w:t>
      </w:r>
      <w:r>
        <w:tab/>
        <w:t xml:space="preserve">by the Licensed Patents.  The patent license shall not apply to any </w:t>
      </w:r>
      <w:r>
        <w:tab/>
        <w:t xml:space="preserve">other combinations which include the Contribution.  No hardware per </w:t>
      </w:r>
      <w:r>
        <w:tab/>
        <w:t>se is licensed hereunder.</w:t>
      </w:r>
    </w:p>
    <w:p w14:paraId="5F84A5A5" w14:textId="77777777" w:rsidR="00425AAE" w:rsidRDefault="00425AAE">
      <w:r>
        <w:tab/>
        <w:t xml:space="preserve">c) Recipient understands that although each Contributor grants the </w:t>
      </w:r>
      <w:r>
        <w:tab/>
        <w:t xml:space="preserve">licenses to its Contributions set forth herein, no assurances are </w:t>
      </w:r>
      <w:r>
        <w:tab/>
        <w:t xml:space="preserve">provided by any Contributor that the Program does not infringe the </w:t>
      </w:r>
      <w:r>
        <w:tab/>
        <w:t xml:space="preserve">patent or other intellectual property rights of </w:t>
      </w:r>
      <w:r>
        <w:lastRenderedPageBreak/>
        <w:t xml:space="preserve">any other entity. </w:t>
      </w:r>
      <w:r>
        <w:tab/>
        <w:t xml:space="preserve">Each Contributor disclaims any liability to Recipient for claims </w:t>
      </w:r>
      <w:r>
        <w:tab/>
        <w:t xml:space="preserve">brought by any other entity based on infringement of intellectual </w:t>
      </w:r>
      <w:r>
        <w:tab/>
        <w:t xml:space="preserve">property rights or otherwise.  As a condition to exercising the rights </w:t>
      </w:r>
      <w:r>
        <w:tab/>
        <w:t xml:space="preserve">and licenses granted hereunder, each Recipient hereby assumes sole </w:t>
      </w:r>
      <w:r>
        <w:tab/>
        <w:t xml:space="preserve">responsibility to secure any other intellectual property rights </w:t>
      </w:r>
      <w:r>
        <w:tab/>
        <w:t xml:space="preserve">needed, if any.  For example, if a third party patent license </w:t>
      </w:r>
      <w:r>
        <w:tab/>
        <w:t xml:space="preserve">is required to allow Recipient to distribute the Program, it is </w:t>
      </w:r>
      <w:r>
        <w:tab/>
        <w:t xml:space="preserve">Recipient's responsibility to acquire that license before distributing </w:t>
      </w:r>
      <w:r>
        <w:tab/>
        <w:t>the Program.</w:t>
      </w:r>
    </w:p>
    <w:p w14:paraId="7ED39137" w14:textId="77777777" w:rsidR="00425AAE" w:rsidRDefault="00425AAE">
      <w:r>
        <w:tab/>
        <w:t xml:space="preserve">d) Each Contributor represents that to its knowledge it has sufficient </w:t>
      </w:r>
      <w:r>
        <w:tab/>
        <w:t xml:space="preserve">copyright rights in its Contribution, if any, to grant the copyright </w:t>
      </w:r>
      <w:r>
        <w:tab/>
        <w:t>license set forth in this Agreement.</w:t>
      </w:r>
    </w:p>
    <w:p w14:paraId="1576E8DD" w14:textId="77777777" w:rsidR="00425AAE" w:rsidRDefault="00425AAE">
      <w:r>
        <w:t xml:space="preserve">    3.  REQUIREMENTS</w:t>
      </w:r>
    </w:p>
    <w:p w14:paraId="0DD01FC2" w14:textId="77777777" w:rsidR="00425AAE" w:rsidRDefault="00425AAE">
      <w:r>
        <w:t xml:space="preserve">    A Contributor may choose to distribute the Program in object code form     under its own license agreement, provided that: </w:t>
      </w:r>
      <w:r>
        <w:tab/>
        <w:t xml:space="preserve">a) it complies with the terms and conditions of this Agreement; and </w:t>
      </w:r>
      <w:r>
        <w:tab/>
        <w:t xml:space="preserve">b) its license agreement: </w:t>
      </w:r>
      <w:r>
        <w:tab/>
        <w:t xml:space="preserve">   i)   effectively disclaims on behalf of all Contributors all </w:t>
      </w:r>
      <w:r>
        <w:tab/>
      </w:r>
      <w:r>
        <w:tab/>
        <w:t xml:space="preserve">warranties and conditions, express and implied, including </w:t>
      </w:r>
      <w:r>
        <w:tab/>
      </w:r>
      <w:r>
        <w:tab/>
        <w:t xml:space="preserve">warranties or conditions of title and non-infringement, and </w:t>
      </w:r>
      <w:r>
        <w:tab/>
      </w:r>
      <w:r>
        <w:tab/>
        <w:t xml:space="preserve">implied warranties or conditions of merchantability and fitness </w:t>
      </w:r>
      <w:r>
        <w:tab/>
      </w:r>
      <w:r>
        <w:tab/>
        <w:t xml:space="preserve">for a particular purpose; </w:t>
      </w:r>
      <w:r>
        <w:tab/>
        <w:t xml:space="preserve">   ii)  effectively excludes on behalf of all Contributors all </w:t>
      </w:r>
      <w:r>
        <w:tab/>
      </w:r>
      <w:r>
        <w:tab/>
        <w:t xml:space="preserve">liability for damages, including direct, indirect, special, </w:t>
      </w:r>
      <w:r>
        <w:tab/>
      </w:r>
      <w:r>
        <w:tab/>
        <w:t xml:space="preserve">incidental and consequential damages, such as lost profits; </w:t>
      </w:r>
      <w:r>
        <w:tab/>
        <w:t xml:space="preserve">   iii) states that any provisions which differ from this Agreement </w:t>
      </w:r>
      <w:r>
        <w:tab/>
      </w:r>
      <w:r>
        <w:tab/>
        <w:t xml:space="preserve">are offered by that Contributor alone and not by any other </w:t>
      </w:r>
      <w:r>
        <w:tab/>
      </w:r>
      <w:r>
        <w:tab/>
        <w:t xml:space="preserve">party; and </w:t>
      </w:r>
      <w:r>
        <w:tab/>
        <w:t xml:space="preserve">   iv)  states that source code for the Program is available from </w:t>
      </w:r>
      <w:r>
        <w:tab/>
      </w:r>
      <w:r>
        <w:tab/>
        <w:t xml:space="preserve">such Contributor, and informs licensees how to obtain it in a </w:t>
      </w:r>
      <w:r>
        <w:tab/>
      </w:r>
      <w:r>
        <w:tab/>
        <w:t xml:space="preserve">reasonable manner on or through a medium customarily used for </w:t>
      </w:r>
      <w:r>
        <w:tab/>
      </w:r>
      <w:r>
        <w:tab/>
        <w:t>software exchange.</w:t>
      </w:r>
    </w:p>
    <w:p w14:paraId="045F152B" w14:textId="77777777" w:rsidR="00425AAE" w:rsidRDefault="00425AAE">
      <w:r>
        <w:t xml:space="preserve">    When the Program is made available in source code form: </w:t>
      </w:r>
      <w:r>
        <w:tab/>
        <w:t xml:space="preserve">a) it must be made available under this Agreement; and </w:t>
      </w:r>
      <w:r>
        <w:tab/>
        <w:t xml:space="preserve">b) a copy of this Agreement must be included with each copy of the </w:t>
      </w:r>
      <w:r>
        <w:tab/>
        <w:t xml:space="preserve">   Program.</w:t>
      </w:r>
    </w:p>
    <w:p w14:paraId="4EBBD53B" w14:textId="77777777" w:rsidR="00425AAE" w:rsidRDefault="00425AAE">
      <w:r>
        <w:t xml:space="preserve">    Each Contributor must include the following in a conspicuous location     in the Program:</w:t>
      </w:r>
    </w:p>
    <w:p w14:paraId="16F024A2" w14:textId="77777777" w:rsidR="00425AAE" w:rsidRDefault="00425AAE">
      <w:r>
        <w:tab/>
        <w:t xml:space="preserve">Copyright (c) 1997,1998,1999, International Business Machines </w:t>
      </w:r>
      <w:r>
        <w:tab/>
        <w:t>Corporation and others. All Rights Reserved.</w:t>
      </w:r>
    </w:p>
    <w:p w14:paraId="15BA196B" w14:textId="77777777" w:rsidR="00425AAE" w:rsidRDefault="00425AAE">
      <w:r>
        <w:t xml:space="preserve">    In addition, each Contributor must identify itself as the originator of     its Contribution, if any, in a manner that reasonably allows subsequent     Recipients to identify the originator of the Contribution.</w:t>
      </w:r>
    </w:p>
    <w:p w14:paraId="1F6DEB0D" w14:textId="77777777" w:rsidR="00425AAE" w:rsidRDefault="00425AAE">
      <w:r>
        <w:t xml:space="preserve">    4.  COMMERCIAL DISTRIBUTION</w:t>
      </w:r>
    </w:p>
    <w:p w14:paraId="56DF08A5" w14:textId="77777777" w:rsidR="00425AAE" w:rsidRDefault="00425AAE">
      <w:r>
        <w:t xml:space="preserve">    Commercial distributors of software may accept certain responsibilities     with respect to end users, business partners and the like.  While this     license is intended to facilitate the commercial use of the Program, the     Contributor who includes the Program in a commercial product offering     should do so in a manner which does not create potential liability for     other Contributors.   Therefore, if a Contributor includes the Program in     a commercial product offering, such Contributor (Commercial Contributor)     hereby agrees to defend and indemnify every other Contributor     (Indemnified Contributor) against any losses, damages and costs     (collectively Losses) arising from claims, lawsuits and other legal     actions brought by a third party </w:t>
      </w:r>
      <w:r>
        <w:lastRenderedPageBreak/>
        <w:t xml:space="preserve">against the Indemnified Contributor to     the extent caused by the acts or omissions of such Commercial Contributor     in connection with its distribution of the Program in a commercial     product offering.  The obligations in this section do not apply to any     claims or Losses relating to any actual or alleged intellectual property     infringement.  In order to qualify, an Indemnified Contributor must: </w:t>
      </w:r>
      <w:r>
        <w:tab/>
        <w:t xml:space="preserve">a) promptly notify the Commercial Contributor in writing of such claim,     and </w:t>
      </w:r>
      <w:r>
        <w:tab/>
        <w:t xml:space="preserve">b) allow the Commercial Contributor to control, and cooperate with </w:t>
      </w:r>
      <w:r>
        <w:tab/>
        <w:t xml:space="preserve">   the Commercial Contributor in, the defense and any related </w:t>
      </w:r>
      <w:r>
        <w:tab/>
        <w:t xml:space="preserve">   settlement negotiations.  The Indemnified Contributor may </w:t>
      </w:r>
      <w:r>
        <w:tab/>
        <w:t xml:space="preserve">   participate in any such claim at its own expense.</w:t>
      </w:r>
    </w:p>
    <w:p w14:paraId="455B8140" w14:textId="77777777" w:rsidR="00425AAE" w:rsidRDefault="00425AAE">
      <w:r>
        <w:t xml:space="preserve">    For example, a Contributor might include the Program in a commercial     product offering, Product X.  That Contributor is then a Commercial     Contributor.  If that Commercial Contributor then makes performance     claims, or offers warranties related to Product X, those performance     claims and warranties are such Commercial Contributor's responsibility     alone.  Under this section, the Commercial Contributor would have to     defend claims against the other Contributors related to those performance     claims and warranties, and if a court requires any other Contributor to     pay any damages as a result, the Commercial Contributor must pay those     damages.</w:t>
      </w:r>
    </w:p>
    <w:p w14:paraId="627A4FE3" w14:textId="77777777" w:rsidR="00425AAE" w:rsidRDefault="00425AAE">
      <w:r>
        <w:t xml:space="preserve">    5.  NO WARRANTY</w:t>
      </w:r>
    </w:p>
    <w:p w14:paraId="095796ED" w14:textId="77777777" w:rsidR="00425AAE" w:rsidRDefault="00425AAE">
      <w:r>
        <w:t xml:space="preserve">    EXCEPT AS EXPRESSLY SET FORTH IN THIS AGREEMENT, THE PROGRAM IS PROVIDED     ON AN AS IS BASIS, WITHOUT WARRANTIES OR CONDITIONS OF ANY KIND, EITHER     EXPRESS OR IMPLIED INCLUDING, WITHOUT LIMITATION, ANY WARRANTIES OR     CONDITIONS OF TITLE, NON-INFRINGEMENT, MERCHANTABILITY OR FITNESS FOR A     PARTICULAR PURPOSE. Each Recipient is solely responsible for determining     the appropriateness of using and distributing the Program and assumes     all risks associated with its exercise of rights under this Agreement,     including but not limited to the risks and costs of program errors,     compliance with applicable laws, damage to or loss of data, programs or     equipment, and unavailability or interruption of operations.</w:t>
      </w:r>
    </w:p>
    <w:p w14:paraId="0045C550" w14:textId="77777777" w:rsidR="00425AAE" w:rsidRDefault="00425AAE">
      <w:r>
        <w:t xml:space="preserve">    6.  DISCLAIMER OF LIABILITY</w:t>
      </w:r>
    </w:p>
    <w:p w14:paraId="0FAF3EEB" w14:textId="77777777" w:rsidR="00425AAE" w:rsidRDefault="00425AAE">
      <w:r>
        <w:t xml:space="preserve">    EXCEPT AS EXPRESSLY SET FORTH IN THIS AGREEMENT, NEITHER RECIPIENT NOR     ANY CONTRIBUTORS SHALL HAVE ANY LIABILITY FOR ANY DIRECT, INDIRECT,     INCIDENTAL, SPECIAL, EXEMPLARY, OR CONSEQUENTIAL DAMAGES (INCLUDING     WITHOUT LIMITATION LOST PROFITS), HOWEVER CAUSED AND ON ANY THEORY OF     LIABILITY, WHETHER IN CONTRACT, STRICT LIABILITY, OR TORT (INCLUDING     NEGLIGENCE OR OTHERWISE) ARISING IN ANY WAY OUT OF THE USE OR DISTRIBUTION     OF THE PROGRAM OR THE EXERCISE OF ANY RIGHTS GRANTED HEREUNDER, EVEN IF     ADVISED OF THE POSSIBILITY OF SUCH DAMAGES.</w:t>
      </w:r>
    </w:p>
    <w:p w14:paraId="510D8155" w14:textId="77777777" w:rsidR="00425AAE" w:rsidRDefault="00425AAE">
      <w:r>
        <w:t xml:space="preserve">    7.  GENERAL</w:t>
      </w:r>
    </w:p>
    <w:p w14:paraId="0E27786C" w14:textId="77777777" w:rsidR="00425AAE" w:rsidRDefault="00425AAE">
      <w:r>
        <w:t xml:space="preserve">    If any provision of this Agreement is invalid or unenforceable under     applicable law, it shall not affect the validity or enforceability of     the remainder of the terms of this Agreement, and without further action     by the parties hereto, such provision shall be reformed to the minimum     extent necessary to make such provision valid and enforceable.</w:t>
      </w:r>
    </w:p>
    <w:p w14:paraId="1B438B6C" w14:textId="77777777" w:rsidR="00425AAE" w:rsidRDefault="00425AAE">
      <w:r>
        <w:lastRenderedPageBreak/>
        <w:t xml:space="preserve">    If Recipient institutes patent litigation against a Contributor with     respect to a patent applicable to software (including a cross-claim or     counterclaim in a lawsuit), then any patent licenses granted by that     Contributor to such Recipient under this Agreement shall terminate     as of the date such litigation is filed.  In addition, If Recipient     institutes patent litigation against any entity (including a cross-claim     or counterclaim in a lawsuit) alleging that the Program itself (excluding     combinations of the Program with other software or hardware) infringes     such Recipient's patent(s), then such Recipient's rights granted under     Section 2(b) shall terminate as of the date such litigation is filed.</w:t>
      </w:r>
    </w:p>
    <w:p w14:paraId="09486CF4" w14:textId="77777777" w:rsidR="00425AAE" w:rsidRDefault="00425AAE">
      <w:r>
        <w:t xml:space="preserve">    All Recipient's rights under this Agreement shall terminate if it fails     to comply with any of the material terms or conditions of this Agreement     and does not cure such failure in a reasonable period of time after     becoming aware of such noncompliance.  If all Recipient's rights under     this Agreement terminate, Recipient agrees to cease use and distribution     of the Program as soon as reasonably practicable.  However, Recipient's     obligations under this Agreement and any licenses granted by Recipient     relating to the Program shall continue and survive.</w:t>
      </w:r>
    </w:p>
    <w:p w14:paraId="3A888164" w14:textId="77777777" w:rsidR="00425AAE" w:rsidRDefault="00425AAE">
      <w:r>
        <w:t xml:space="preserve">    IBM may publish new versions (including revisions) of this Agreement     from time to time.  Each new version of the Agreement will be given a     distinguishing version number.  The Program (including Contributions)     may always be distributed subject to the version of the Agreement under     which it was received. In addition, after a new version of the Agreement     is published, Contributor may elect to distribute the Program (including     its Contributions) under the new version. No one other than IBM has the     right to modify this Agreement.  Except as expressly stated in Sections     2(a) and 2(b) above, Recipient receives no rights or licenses to the     intellectual property of any Contributor under this Agreement, whether     expressly, by implication, estoppel or otherwise.  All rights in the     Program not expressly granted under this Agreement are reserved.</w:t>
      </w:r>
    </w:p>
    <w:p w14:paraId="21D8AE60" w14:textId="77777777" w:rsidR="00425AAE" w:rsidRDefault="00425AAE">
      <w:r>
        <w:t xml:space="preserve">    This Agreement is governed by the laws of the State of New York and the     intellectual property laws of the United States of America. No party to     this Agreement will bring a legal action under this Agreement more than     one year after the cause of action arose.  Each party waives its rights     to a jury trial in any resulting litigation.</w:t>
      </w:r>
    </w:p>
    <w:p w14:paraId="10A65293" w14:textId="77777777" w:rsidR="00425AAE" w:rsidRDefault="00425AAE">
      <w:r>
        <w:t>The following license applies to rmail, distributed with Postfix:</w:t>
      </w:r>
    </w:p>
    <w:p w14:paraId="57BA7FA2" w14:textId="77777777" w:rsidR="00425AAE" w:rsidRDefault="00425AAE">
      <w:r>
        <w:tab/>
      </w:r>
      <w:r>
        <w:tab/>
      </w:r>
      <w:r>
        <w:tab/>
        <w:t xml:space="preserve">     SENDMAIL LICENSE</w:t>
      </w:r>
    </w:p>
    <w:p w14:paraId="28BF4677" w14:textId="77777777" w:rsidR="00425AAE" w:rsidRDefault="00425AAE">
      <w:r>
        <w:t xml:space="preserve">    The following license terms and conditions apply, unless a different     license is obtained from Sendmail, Inc., 6425 Christie Ave, Fourth Floor,     Emeryville, CA 94608, or by electronic mail at license@sendmail.com.</w:t>
      </w:r>
    </w:p>
    <w:p w14:paraId="4CFF0A30" w14:textId="77777777" w:rsidR="00425AAE" w:rsidRDefault="00425AAE">
      <w:r>
        <w:t xml:space="preserve">    License Terms:</w:t>
      </w:r>
    </w:p>
    <w:p w14:paraId="6F36ADCC" w14:textId="77777777" w:rsidR="00425AAE" w:rsidRDefault="00425AAE">
      <w:r>
        <w:t xml:space="preserve">    Use, Modification and Redistribution (including distribution of any     modified or derived work) in source and binary forms is permitted only if     each of the following conditions is met:</w:t>
      </w:r>
    </w:p>
    <w:p w14:paraId="1FB66D90" w14:textId="77777777" w:rsidR="00425AAE" w:rsidRDefault="00425AAE">
      <w:r>
        <w:t xml:space="preserve">    1. Redistributions qualify as freeware or Open Source Software under        one of the following terms:</w:t>
      </w:r>
    </w:p>
    <w:p w14:paraId="3495E9EE" w14:textId="77777777" w:rsidR="00425AAE" w:rsidRDefault="00425AAE">
      <w:r>
        <w:t xml:space="preserve">       (a) Redistributions are made at no charge beyond the reasonable cost of </w:t>
      </w:r>
      <w:r>
        <w:tab/>
        <w:t xml:space="preserve">   materials and delivery.</w:t>
      </w:r>
    </w:p>
    <w:p w14:paraId="763C2746" w14:textId="77777777" w:rsidR="00425AAE" w:rsidRDefault="00425AAE">
      <w:r>
        <w:lastRenderedPageBreak/>
        <w:t xml:space="preserve">       (b) Redistributions are accompanied by a copy of the Source Code or by an </w:t>
      </w:r>
      <w:r>
        <w:tab/>
        <w:t xml:space="preserve">   irrevocable offer to provide a copy of the Source Code for up to three </w:t>
      </w:r>
      <w:r>
        <w:tab/>
        <w:t xml:space="preserve">   years at the cost of materials and delivery.  Such redistributions </w:t>
      </w:r>
      <w:r>
        <w:tab/>
        <w:t xml:space="preserve">   must allow further use, modification, and redistribution of the Source </w:t>
      </w:r>
      <w:r>
        <w:tab/>
        <w:t xml:space="preserve">   Code under substantially the same terms as this license.  For the </w:t>
      </w:r>
      <w:r>
        <w:tab/>
        <w:t xml:space="preserve">   purposes of redistribution Source Code means the complete compilable </w:t>
      </w:r>
      <w:r>
        <w:tab/>
        <w:t xml:space="preserve">   and linkable source code of sendmail including all modifications.</w:t>
      </w:r>
    </w:p>
    <w:p w14:paraId="7CBBA422" w14:textId="77777777" w:rsidR="00425AAE" w:rsidRDefault="00425AAE">
      <w:r>
        <w:t xml:space="preserve">    2. Redistributions of source code must retain the copyright notices as they        appear in each source code file, these license terms, and the        disclaimer/limitation of liability set forth as paragraph 6 below.</w:t>
      </w:r>
    </w:p>
    <w:p w14:paraId="4594A85C" w14:textId="77777777" w:rsidR="00425AAE" w:rsidRDefault="00425AAE">
      <w:r>
        <w:t xml:space="preserve">    3. Redistributions in binary form must reproduce the Copyright Notice,        these license terms, and the disclaimer/limitation of liability set        forth as paragraph 6 below, in the documentation and/or other materials        provided with the distribution.  For the purposes of binary distribution        the Copyright Notice refers to the following language:        Copyright (c) 1998-2000 Sendmail, Inc.  All rights reserved.</w:t>
      </w:r>
    </w:p>
    <w:p w14:paraId="730B9C92" w14:textId="77777777" w:rsidR="00425AAE" w:rsidRDefault="00425AAE">
      <w:r>
        <w:t xml:space="preserve">    4. Neither the name of Sendmail, Inc. nor the University of California nor        the names of their contributors may be used to endorse or promote        products derived from this software without specific prior written        permission.  The name sendmail is a trademark of Sendmail, Inc.</w:t>
      </w:r>
    </w:p>
    <w:p w14:paraId="1F82945D" w14:textId="77777777" w:rsidR="00425AAE" w:rsidRDefault="00425AAE">
      <w:r>
        <w:t xml:space="preserve">    5. All redistributions must comply with the conditions imposed by the        University of California on certain embedded code, whose copyright        notice and conditions for redistribution are as follows:</w:t>
      </w:r>
    </w:p>
    <w:p w14:paraId="6F82690E" w14:textId="77777777" w:rsidR="00425AAE" w:rsidRDefault="00425AAE">
      <w:r>
        <w:t xml:space="preserve">       (a) Copyright (c) 1988, 1993 The Regents of the University of </w:t>
      </w:r>
      <w:r>
        <w:tab/>
        <w:t xml:space="preserve">   California.  All rights reserved.</w:t>
      </w:r>
    </w:p>
    <w:p w14:paraId="790543E8" w14:textId="77777777" w:rsidR="00425AAE" w:rsidRDefault="00425AAE">
      <w:r>
        <w:t xml:space="preserve">       (b) Redistribution and use in source and binary forms, with or without </w:t>
      </w:r>
      <w:r>
        <w:tab/>
        <w:t xml:space="preserve">   modification, are permitted provided that the following conditions </w:t>
      </w:r>
      <w:r>
        <w:tab/>
        <w:t xml:space="preserve">   are met:</w:t>
      </w:r>
    </w:p>
    <w:p w14:paraId="5A0B0501" w14:textId="77777777" w:rsidR="00425AAE" w:rsidRDefault="00425AAE">
      <w:r>
        <w:tab/>
        <w:t xml:space="preserve">  (i)   Redistributions of source code must retain the above copyright </w:t>
      </w:r>
      <w:r>
        <w:tab/>
      </w:r>
      <w:r>
        <w:tab/>
        <w:t>notice, this list of conditions and the following disclaimer.</w:t>
      </w:r>
    </w:p>
    <w:p w14:paraId="73CBDC97" w14:textId="77777777" w:rsidR="00425AAE" w:rsidRDefault="00425AAE">
      <w:r>
        <w:tab/>
        <w:t xml:space="preserve">  (ii)  Redistributions in binary form must reproduce the above </w:t>
      </w:r>
      <w:r>
        <w:tab/>
      </w:r>
      <w:r>
        <w:tab/>
        <w:t xml:space="preserve">copyright notice, this list of conditions and the following </w:t>
      </w:r>
      <w:r>
        <w:tab/>
      </w:r>
      <w:r>
        <w:tab/>
        <w:t xml:space="preserve">disclaimer in the documentation and/or other materials provided </w:t>
      </w:r>
      <w:r>
        <w:tab/>
      </w:r>
      <w:r>
        <w:tab/>
        <w:t>with the distribution.</w:t>
      </w:r>
    </w:p>
    <w:p w14:paraId="6EDA75E7" w14:textId="77777777" w:rsidR="00425AAE" w:rsidRDefault="00425AAE">
      <w:r>
        <w:tab/>
        <w:t xml:space="preserve">  (iii) Neither the name of the University nor the names of its </w:t>
      </w:r>
      <w:r>
        <w:tab/>
      </w:r>
      <w:r>
        <w:tab/>
        <w:t xml:space="preserve">contributors may be used to endorse or promote products derived </w:t>
      </w:r>
      <w:r>
        <w:tab/>
      </w:r>
      <w:r>
        <w:tab/>
        <w:t>from this software without specific prior written permission.</w:t>
      </w:r>
    </w:p>
    <w:p w14:paraId="4DEA123B" w14:textId="77777777" w:rsidR="00425AAE" w:rsidRDefault="00425AAE">
      <w:r>
        <w:t xml:space="preserve">    6. Disclaimer/Limitation of Liability: THIS SOFTWARE IS PROVIDED BY        SENDMAIL, INC. AND CONTRIBUTORS AS IS AND ANY EXPRESS OR IMPLIED        WARRANTIES, INCLUDING, BUT NOT LIMITED TO, THE IMPLIED WARRANTIES OF        MERCHANTABILITY AND FITNESS FOR A PARTICULAR PURPOSE ARE DISCLAIMED.  IN        NO EVENT SHALL SENDMAIL, INC., THE REGENTS OF THE UNIVERSITY OF        CALIFORNIA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w:t>
      </w:r>
      <w:r>
        <w:lastRenderedPageBreak/>
        <w:t>TORT        (INCLUDING NEGLIGENCE OR OTHERWISE) ARISING IN ANY WAY OUT OF THE USE OF        THIS SOFTWARE, EVEN IF ADVISED OF THE POSSIBILITY OF SUCH DAMAGES.</w:t>
      </w:r>
    </w:p>
    <w:p w14:paraId="27CA5041" w14:textId="77777777" w:rsidR="00425AAE" w:rsidRDefault="00425AAE">
      <w:r>
        <w:t xml:space="preserve">    $Revision: 1.1.4.3 $, Last updated $Date: 2003/07/23 16:13:15 $</w:t>
      </w:r>
    </w:p>
    <w:p w14:paraId="177599E5" w14:textId="77777777" w:rsidR="00425AAE" w:rsidRDefault="00425AAE">
      <w:r>
        <w:t>[END FILE=postfix-2.11.1/debian/postfix-ldap.copyright]</w:t>
      </w:r>
    </w:p>
    <w:p w14:paraId="159D9639" w14:textId="77777777" w:rsidR="00425AAE" w:rsidRDefault="00425AAE" w:rsidP="000727EF">
      <w:pPr>
        <w:pStyle w:val="Heading3"/>
      </w:pPr>
      <w:r>
        <w:t>postfix-2.11.1/debian/postfix-mysql.copyright:</w:t>
      </w:r>
    </w:p>
    <w:p w14:paraId="5998CCBE" w14:textId="77777777" w:rsidR="00425AAE" w:rsidRDefault="00425AAE">
      <w:r>
        <w:t>[BEGIN FILE=postfix-2.11.1/debian/postfix-mysql.copyright] This is the Debian GNU/Linux prepackaged version of Postfix, a mail transport agent.</w:t>
      </w:r>
    </w:p>
    <w:p w14:paraId="55F36C2A" w14:textId="77777777" w:rsidR="00425AAE" w:rsidRDefault="00425AAE">
      <w:r>
        <w:t xml:space="preserve">Postfix was created by Wietse Venema &lt;wietse@porcupine.org&gt;; the Debian package has been assembled by LaMont Jones &lt;lamont@debian.org&gt; from sources available from http://www.postfix.org, and can be cloned from git via: </w:t>
      </w:r>
      <w:r>
        <w:tab/>
        <w:t>git clone git://git.debian.org/~lamont/postfix.git</w:t>
      </w:r>
    </w:p>
    <w:p w14:paraId="76896A9C" w14:textId="77777777" w:rsidR="00425AAE" w:rsidRDefault="00425AAE">
      <w:r>
        <w:t xml:space="preserve">     Copyright (c) 1999, International Business Machines Corporation     and others. All Rights Reserved.</w:t>
      </w:r>
    </w:p>
    <w:p w14:paraId="10CBDD55" w14:textId="77777777" w:rsidR="00425AAE" w:rsidRDefault="00425AAE">
      <w:r>
        <w:t>The following copyright and license applies to this software:</w:t>
      </w:r>
    </w:p>
    <w:p w14:paraId="77F6C6B0" w14:textId="77777777" w:rsidR="00425AAE" w:rsidRDefault="00425AAE">
      <w:r>
        <w:t xml:space="preserve">    IBM PUBLIC LICENSE VERSION 1.0 - SECURE MAILER</w:t>
      </w:r>
    </w:p>
    <w:p w14:paraId="513152B6" w14:textId="77777777" w:rsidR="00425AAE" w:rsidRDefault="00425AAE">
      <w:r>
        <w:t xml:space="preserve">    THE ACCOMPANYING PROGRAM IS PROVIDED UNDER THE TERMS OF THIS IBM PUBLIC     LICENSE (AGREEMENT).  ANY USE, REPRODUCTION OR DISTRIBUTION OF THE     PROGRAM CONSTITUTES RECIPIENT'S ACCEPTANCE OF THIS AGREEMENT.</w:t>
      </w:r>
    </w:p>
    <w:p w14:paraId="6C3EE4DC" w14:textId="77777777" w:rsidR="00425AAE" w:rsidRDefault="00425AAE">
      <w:r>
        <w:t xml:space="preserve">    1.  DEFINITIONS</w:t>
      </w:r>
    </w:p>
    <w:p w14:paraId="43DEB678" w14:textId="77777777" w:rsidR="00425AAE" w:rsidRDefault="00425AAE">
      <w:r>
        <w:t xml:space="preserve">    Contribution means: </w:t>
      </w:r>
      <w:r>
        <w:tab/>
        <w:t xml:space="preserve">a) in the case of International Business Machines Corporation (IBM), </w:t>
      </w:r>
      <w:r>
        <w:tab/>
        <w:t xml:space="preserve">   the Original Program, and </w:t>
      </w:r>
      <w:r>
        <w:tab/>
        <w:t xml:space="preserve">b) in the case of each Contributor, </w:t>
      </w:r>
      <w:r>
        <w:tab/>
        <w:t xml:space="preserve">   i)  changes to the Program, and </w:t>
      </w:r>
      <w:r>
        <w:tab/>
        <w:t xml:space="preserve">   ii) additions to the Program; </w:t>
      </w:r>
      <w:r>
        <w:tab/>
        <w:t xml:space="preserve">       where such changes and/or additions to the Program originate </w:t>
      </w:r>
      <w:r>
        <w:tab/>
        <w:t xml:space="preserve">       from and are distributed by that particular Contributor. </w:t>
      </w:r>
      <w:r>
        <w:tab/>
        <w:t xml:space="preserve">       A Contribution 'originates' from a Contributor if it was added </w:t>
      </w:r>
      <w:r>
        <w:tab/>
        <w:t xml:space="preserve">       to the Program by such Contributor itself or anyone acting on </w:t>
      </w:r>
      <w:r>
        <w:tab/>
        <w:t xml:space="preserve">       such Contributor's behalf. </w:t>
      </w:r>
      <w:r>
        <w:tab/>
        <w:t xml:space="preserve">Contributions do not include additions to the Program which: </w:t>
      </w:r>
      <w:r>
        <w:tab/>
        <w:t xml:space="preserve">   (i)  are separate modules of software distributed in conjunction </w:t>
      </w:r>
      <w:r>
        <w:tab/>
      </w:r>
      <w:r>
        <w:tab/>
        <w:t xml:space="preserve">with the Program under their own license agreement, and </w:t>
      </w:r>
      <w:r>
        <w:tab/>
        <w:t xml:space="preserve">   (ii) are not derivative works of the Program.</w:t>
      </w:r>
    </w:p>
    <w:p w14:paraId="520AFED2" w14:textId="77777777" w:rsidR="00425AAE" w:rsidRDefault="00425AAE">
      <w:r>
        <w:t xml:space="preserve">    Contributor means IBM and any other entity that distributes the Program.</w:t>
      </w:r>
    </w:p>
    <w:p w14:paraId="0ADEA758" w14:textId="77777777" w:rsidR="00425AAE" w:rsidRDefault="00425AAE">
      <w:r>
        <w:t xml:space="preserve">    Licensed Patents  mean patent claims licensable by a Contributor which     are necessarily infringed by the use or sale of its Contribution alone     or when combined with the Program.</w:t>
      </w:r>
    </w:p>
    <w:p w14:paraId="1AC68169" w14:textId="77777777" w:rsidR="00425AAE" w:rsidRDefault="00425AAE">
      <w:r>
        <w:t xml:space="preserve">    Original Program means the original version of the software accompanying     this Agreement as released by IBM, including source code, object code     and documentation, if any.</w:t>
      </w:r>
    </w:p>
    <w:p w14:paraId="4C5F5397" w14:textId="77777777" w:rsidR="00425AAE" w:rsidRDefault="00425AAE">
      <w:r>
        <w:t xml:space="preserve">    Program means the Original Program and Contributions.</w:t>
      </w:r>
    </w:p>
    <w:p w14:paraId="00169569" w14:textId="77777777" w:rsidR="00425AAE" w:rsidRDefault="00425AAE">
      <w:r>
        <w:t xml:space="preserve">    Recipient means anyone who receives the Program under this Agreement,     including all Contributors.</w:t>
      </w:r>
    </w:p>
    <w:p w14:paraId="7D6E908B" w14:textId="77777777" w:rsidR="00425AAE" w:rsidRDefault="00425AAE">
      <w:r>
        <w:t xml:space="preserve">    2.  GRANT OF RIGHTS</w:t>
      </w:r>
    </w:p>
    <w:p w14:paraId="15AC1591" w14:textId="77777777" w:rsidR="00425AAE" w:rsidRDefault="00425AAE">
      <w:r>
        <w:lastRenderedPageBreak/>
        <w:tab/>
        <w:t xml:space="preserve">a) Subject to the terms of this Agreement, each Contributor hereby </w:t>
      </w:r>
      <w:r>
        <w:tab/>
        <w:t xml:space="preserve">grants Recipient a non-exclusive, worldwide, royalty-free copyright </w:t>
      </w:r>
      <w:r>
        <w:tab/>
        <w:t xml:space="preserve">license to reproduce, prepare derivative works of, publicly display, </w:t>
      </w:r>
      <w:r>
        <w:tab/>
        <w:t xml:space="preserve">publicly perform, distribute and sublicense the Contribution of such </w:t>
      </w:r>
      <w:r>
        <w:tab/>
        <w:t xml:space="preserve">Contributor, if any, and such derivative works, in source code and </w:t>
      </w:r>
      <w:r>
        <w:tab/>
        <w:t>object code form.</w:t>
      </w:r>
    </w:p>
    <w:p w14:paraId="05C4208A" w14:textId="77777777" w:rsidR="00425AAE" w:rsidRDefault="00425AAE">
      <w:r>
        <w:tab/>
        <w:t xml:space="preserve">b) Subject to the terms of this Agreement, each Contributor hereby </w:t>
      </w:r>
      <w:r>
        <w:tab/>
        <w:t xml:space="preserve">grants Recipient a non-exclusive, worldwide, royalty-free patent </w:t>
      </w:r>
      <w:r>
        <w:tab/>
        <w:t xml:space="preserve">license under Licensed Patents to make, use, sell, offer to sell, </w:t>
      </w:r>
      <w:r>
        <w:tab/>
        <w:t xml:space="preserve">import and otherwise transfer the Contribution of such Contributor, </w:t>
      </w:r>
      <w:r>
        <w:tab/>
        <w:t xml:space="preserve">if any, in source code and object code form.  This patent license </w:t>
      </w:r>
      <w:r>
        <w:tab/>
        <w:t xml:space="preserve">shall apply to the combination of the Contribution and the Program </w:t>
      </w:r>
      <w:r>
        <w:tab/>
        <w:t xml:space="preserve">if, at the time the Contribution is added by the Contributor, such </w:t>
      </w:r>
      <w:r>
        <w:tab/>
        <w:t xml:space="preserve">addition of the Contribution causes such combination to be covered </w:t>
      </w:r>
      <w:r>
        <w:tab/>
        <w:t xml:space="preserve">by the Licensed Patents.  The patent license shall not apply to any </w:t>
      </w:r>
      <w:r>
        <w:tab/>
        <w:t xml:space="preserve">other combinations which include the Contribution.  No hardware per </w:t>
      </w:r>
      <w:r>
        <w:tab/>
        <w:t>se is licensed hereunder.</w:t>
      </w:r>
    </w:p>
    <w:p w14:paraId="5020FED6" w14:textId="77777777" w:rsidR="00425AAE" w:rsidRDefault="00425AAE">
      <w:r>
        <w:tab/>
        <w:t xml:space="preserve">c) Recipient understands that although each Contributor grants the </w:t>
      </w:r>
      <w:r>
        <w:tab/>
        <w:t xml:space="preserve">licenses to its Contributions set forth herein, no assurances are </w:t>
      </w:r>
      <w:r>
        <w:tab/>
        <w:t xml:space="preserve">provided by any Contributor that the Program does not infringe the </w:t>
      </w:r>
      <w:r>
        <w:tab/>
        <w:t xml:space="preserve">patent or other intellectual property rights of any other entity. </w:t>
      </w:r>
      <w:r>
        <w:tab/>
        <w:t xml:space="preserve">Each Contributor disclaims any liability to Recipient for claims </w:t>
      </w:r>
      <w:r>
        <w:tab/>
        <w:t xml:space="preserve">brought by any other entity based on infringement of intellectual </w:t>
      </w:r>
      <w:r>
        <w:tab/>
        <w:t xml:space="preserve">property rights or otherwise.  As a condition to exercising the rights </w:t>
      </w:r>
      <w:r>
        <w:tab/>
        <w:t xml:space="preserve">and licenses granted hereunder, each Recipient hereby assumes sole </w:t>
      </w:r>
      <w:r>
        <w:tab/>
        <w:t xml:space="preserve">responsibility to secure any other intellectual property rights </w:t>
      </w:r>
      <w:r>
        <w:tab/>
        <w:t xml:space="preserve">needed, if any.  For example, if a third party patent license </w:t>
      </w:r>
      <w:r>
        <w:tab/>
        <w:t xml:space="preserve">is required to allow Recipient to distribute the Program, it is </w:t>
      </w:r>
      <w:r>
        <w:tab/>
        <w:t xml:space="preserve">Recipient's responsibility to acquire that license before distributing </w:t>
      </w:r>
      <w:r>
        <w:tab/>
        <w:t>the Program.</w:t>
      </w:r>
    </w:p>
    <w:p w14:paraId="1CDD3422" w14:textId="77777777" w:rsidR="00425AAE" w:rsidRDefault="00425AAE">
      <w:r>
        <w:tab/>
        <w:t xml:space="preserve">d) Each Contributor represents that to its knowledge it has sufficient </w:t>
      </w:r>
      <w:r>
        <w:tab/>
        <w:t xml:space="preserve">copyright rights in its Contribution, if any, to grant the copyright </w:t>
      </w:r>
      <w:r>
        <w:tab/>
        <w:t>license set forth in this Agreement.</w:t>
      </w:r>
    </w:p>
    <w:p w14:paraId="6D25AE67" w14:textId="77777777" w:rsidR="00425AAE" w:rsidRDefault="00425AAE">
      <w:r>
        <w:t xml:space="preserve">    3.  REQUIREMENTS</w:t>
      </w:r>
    </w:p>
    <w:p w14:paraId="59A08C25" w14:textId="77777777" w:rsidR="00425AAE" w:rsidRDefault="00425AAE">
      <w:r>
        <w:t xml:space="preserve">    A Contributor may choose to distribute the Program in object code form     under its own license agreement, provided that: </w:t>
      </w:r>
      <w:r>
        <w:tab/>
        <w:t xml:space="preserve">a) it complies with the terms and conditions of this Agreement; and </w:t>
      </w:r>
      <w:r>
        <w:tab/>
        <w:t xml:space="preserve">b) its license agreement: </w:t>
      </w:r>
      <w:r>
        <w:tab/>
        <w:t xml:space="preserve">   i)   effectively disclaims on behalf of all Contributors all </w:t>
      </w:r>
      <w:r>
        <w:tab/>
      </w:r>
      <w:r>
        <w:tab/>
        <w:t xml:space="preserve">warranties and conditions, express and implied, including </w:t>
      </w:r>
      <w:r>
        <w:tab/>
      </w:r>
      <w:r>
        <w:tab/>
        <w:t xml:space="preserve">warranties or conditions of title and non-infringement, and </w:t>
      </w:r>
      <w:r>
        <w:tab/>
      </w:r>
      <w:r>
        <w:tab/>
        <w:t xml:space="preserve">implied warranties or conditions of merchantability and fitness </w:t>
      </w:r>
      <w:r>
        <w:tab/>
      </w:r>
      <w:r>
        <w:tab/>
        <w:t xml:space="preserve">for a particular purpose; </w:t>
      </w:r>
      <w:r>
        <w:tab/>
        <w:t xml:space="preserve">   ii)  effectively excludes on behalf of all Contributors all </w:t>
      </w:r>
      <w:r>
        <w:tab/>
      </w:r>
      <w:r>
        <w:tab/>
        <w:t xml:space="preserve">liability for damages, including direct, indirect, special, </w:t>
      </w:r>
      <w:r>
        <w:tab/>
      </w:r>
      <w:r>
        <w:tab/>
        <w:t xml:space="preserve">incidental and consequential damages, such as lost profits; </w:t>
      </w:r>
      <w:r>
        <w:tab/>
        <w:t xml:space="preserve">   iii) states that any provisions which differ from this Agreement </w:t>
      </w:r>
      <w:r>
        <w:tab/>
      </w:r>
      <w:r>
        <w:tab/>
        <w:t xml:space="preserve">are offered by that Contributor alone and not by any other </w:t>
      </w:r>
      <w:r>
        <w:tab/>
      </w:r>
      <w:r>
        <w:tab/>
        <w:t xml:space="preserve">party; and </w:t>
      </w:r>
      <w:r>
        <w:tab/>
        <w:t xml:space="preserve">   iv)  states that source code for the Program is available from </w:t>
      </w:r>
      <w:r>
        <w:tab/>
      </w:r>
      <w:r>
        <w:tab/>
        <w:t xml:space="preserve">such Contributor, and informs licensees how to obtain it in a </w:t>
      </w:r>
      <w:r>
        <w:tab/>
      </w:r>
      <w:r>
        <w:tab/>
        <w:t xml:space="preserve">reasonable manner on or through a medium customarily used for </w:t>
      </w:r>
      <w:r>
        <w:tab/>
      </w:r>
      <w:r>
        <w:tab/>
        <w:t>software exchange.</w:t>
      </w:r>
    </w:p>
    <w:p w14:paraId="7F2D427A" w14:textId="77777777" w:rsidR="00425AAE" w:rsidRDefault="00425AAE">
      <w:r>
        <w:t xml:space="preserve">    When the Program is made available in source code form: </w:t>
      </w:r>
      <w:r>
        <w:tab/>
        <w:t xml:space="preserve">a) it must be made available under this Agreement; and </w:t>
      </w:r>
      <w:r>
        <w:tab/>
        <w:t xml:space="preserve">b) a copy of this Agreement must be included with each copy of the </w:t>
      </w:r>
      <w:r>
        <w:tab/>
        <w:t xml:space="preserve">   Program.</w:t>
      </w:r>
    </w:p>
    <w:p w14:paraId="065C36C3" w14:textId="77777777" w:rsidR="00425AAE" w:rsidRDefault="00425AAE">
      <w:r>
        <w:lastRenderedPageBreak/>
        <w:t xml:space="preserve">    Each Contributor must include the following in a conspicuous location     in the Program:</w:t>
      </w:r>
    </w:p>
    <w:p w14:paraId="1AAD94CF" w14:textId="77777777" w:rsidR="00425AAE" w:rsidRDefault="00425AAE">
      <w:r>
        <w:tab/>
        <w:t xml:space="preserve">Copyright (c) 1997,1998,1999, International Business Machines </w:t>
      </w:r>
      <w:r>
        <w:tab/>
        <w:t>Corporation and others. All Rights Reserved.</w:t>
      </w:r>
    </w:p>
    <w:p w14:paraId="103284FF" w14:textId="77777777" w:rsidR="00425AAE" w:rsidRDefault="00425AAE">
      <w:r>
        <w:t xml:space="preserve">    In addition, each Contributor must identify itself as the originator of     its Contribution, if any, in a manner that reasonably allows subsequent     Recipients to identify the originator of the Contribution.</w:t>
      </w:r>
    </w:p>
    <w:p w14:paraId="7D24DC29" w14:textId="77777777" w:rsidR="00425AAE" w:rsidRDefault="00425AAE">
      <w:r>
        <w:t xml:space="preserve">    4.  COMMERCIAL DISTRIBUTION</w:t>
      </w:r>
    </w:p>
    <w:p w14:paraId="0A1F1393" w14:textId="77777777" w:rsidR="00425AAE" w:rsidRDefault="00425AAE">
      <w:r>
        <w:t xml:space="preserve">    Commercial distributors of software may accept certain responsibilities     with respect to end users, business partners and the like.  While this     license is intended to facilitate the commercial use of the Program, the     Contributor who includes the Program in a commercial product offering     should do so in a manner which does not create potential liability for     other Contributors.   Therefore, if a Contributor includes the Program in     a commercial product offering, such Contributor (Commercial Contributor)     hereby agrees to defend and indemnify every other Contributor     (Indemnified Contributor) against any losses, damages and costs     (collectively Losses) arising from claims, lawsuits and other legal     actions brought by a third party against the Indemnified Contributor to     the extent caused by the acts or omissions of such Commercial Contributor     in connection with its distribution of the Program in a commercial     product offering.  The obligations in this section do not apply to any     claims or Losses relating to any actual or alleged intellectual property     infringement.  In order to qualify, an Indemnified Contributor must: </w:t>
      </w:r>
      <w:r>
        <w:tab/>
        <w:t xml:space="preserve">a) promptly notify the Commercial Contributor in writing of such claim,     and </w:t>
      </w:r>
      <w:r>
        <w:tab/>
        <w:t xml:space="preserve">b) allow the Commercial Contributor to control, and cooperate with </w:t>
      </w:r>
      <w:r>
        <w:tab/>
        <w:t xml:space="preserve">   the Commercial Contributor in, the defense and any related </w:t>
      </w:r>
      <w:r>
        <w:tab/>
        <w:t xml:space="preserve">   settlement negotiations.  The Indemnified Contributor may </w:t>
      </w:r>
      <w:r>
        <w:tab/>
        <w:t xml:space="preserve">   participate in any such claim at its own expense.</w:t>
      </w:r>
    </w:p>
    <w:p w14:paraId="653E997C" w14:textId="77777777" w:rsidR="00425AAE" w:rsidRDefault="00425AAE">
      <w:r>
        <w:t xml:space="preserve">    For example, a Contributor might include the Program in a commercial     product offering, Product X.  That Contributor is then a Commercial     Contributor.  If that Commercial Contributor then makes performance     claims, or offers warranties related to Product X, those performance     claims and warranties are such Commercial Contributor's responsibility     alone.  Under this section, the Commercial Contributor would have to     defend claims against the other Contributors related to those performance     claims and warranties, and if a court requires any other Contributor to     pay any damages as a result, the Commercial Contributor must pay those     damages.</w:t>
      </w:r>
    </w:p>
    <w:p w14:paraId="2D9314E5" w14:textId="77777777" w:rsidR="00425AAE" w:rsidRDefault="00425AAE">
      <w:r>
        <w:t xml:space="preserve">    5.  NO WARRANTY</w:t>
      </w:r>
    </w:p>
    <w:p w14:paraId="7E956FC7" w14:textId="77777777" w:rsidR="00425AAE" w:rsidRDefault="00425AAE">
      <w:r>
        <w:t xml:space="preserve">    EXCEPT AS EXPRESSLY SET FORTH IN THIS AGREEMENT, THE PROGRAM IS PROVIDED     ON AN AS IS BASIS, WITHOUT WARRANTIES OR CONDITIONS OF ANY KIND, EITHER     EXPRESS OR IMPLIED INCLUDING, WITHOUT LIMITATION, ANY WARRANTIES OR     CONDITIONS OF TITLE, NON-INFRINGEMENT, MERCHANTABILITY OR FITNESS FOR A     PARTICULAR PURPOSE. Each Recipient is solely responsible for determining     the appropriateness of using and distributing the Program and assumes     all risks associated with its exercise of rights under this Agreement,     including but not limited to the risks and costs of program errors,     compliance with applicable laws, damage to or loss of data, programs or     equipment, and unavailability or interruption of operations.</w:t>
      </w:r>
    </w:p>
    <w:p w14:paraId="45EE1649" w14:textId="77777777" w:rsidR="00425AAE" w:rsidRDefault="00425AAE">
      <w:r>
        <w:lastRenderedPageBreak/>
        <w:t xml:space="preserve">    6.  DISCLAIMER OF LIABILITY</w:t>
      </w:r>
    </w:p>
    <w:p w14:paraId="59D9C50F" w14:textId="77777777" w:rsidR="00425AAE" w:rsidRDefault="00425AAE">
      <w:r>
        <w:t xml:space="preserve">    EXCEPT AS EXPRESSLY SET FORTH IN THIS AGREEMENT, NEITHER RECIPIENT NOR     ANY CONTRIBUTORS SHALL HAVE ANY LIABILITY FOR ANY DIRECT, INDIRECT,     INCIDENTAL, SPECIAL, EXEMPLARY, OR CONSEQUENTIAL DAMAGES (INCLUDING     WITHOUT LIMITATION LOST PROFITS), HOWEVER CAUSED AND ON ANY THEORY OF     LIABILITY, WHETHER IN CONTRACT, STRICT LIABILITY, OR TORT (INCLUDING     NEGLIGENCE OR OTHERWISE) ARISING IN ANY WAY OUT OF THE USE OR DISTRIBUTION     OF THE PROGRAM OR THE EXERCISE OF ANY RIGHTS GRANTED HEREUNDER, EVEN IF     ADVISED OF THE POSSIBILITY OF SUCH DAMAGES.</w:t>
      </w:r>
    </w:p>
    <w:p w14:paraId="1269C8CA" w14:textId="77777777" w:rsidR="00425AAE" w:rsidRDefault="00425AAE">
      <w:r>
        <w:t xml:space="preserve">    7.  GENERAL</w:t>
      </w:r>
    </w:p>
    <w:p w14:paraId="7F4895EA" w14:textId="77777777" w:rsidR="00425AAE" w:rsidRDefault="00425AAE">
      <w:r>
        <w:t xml:space="preserve">    If any provision of this Agreement is invalid or unenforceable under     applicable law, it shall not affect the validity or enforceability of     the remainder of the terms of this Agreement, and without further action     by the parties hereto, such provision shall be reformed to the minimum     extent necessary to make such provision valid and enforceable.</w:t>
      </w:r>
    </w:p>
    <w:p w14:paraId="1EAC3C7A" w14:textId="77777777" w:rsidR="00425AAE" w:rsidRDefault="00425AAE">
      <w:r>
        <w:t xml:space="preserve">    If Recipient institutes patent litigation against a Contributor with     respect to a patent applicable to software (including a cross-claim or     counterclaim in a lawsuit), then any patent licenses granted by that     Contributor to such Recipient under this Agreement shall terminate     as of the date such litigation is filed.  In addition, If Recipient     institutes patent litigation against any entity (including a cross-claim     or counterclaim in a lawsuit) alleging that the Program itself (excluding     combinations of the Program with other software or hardware) infringes     such Recipient's patent(s), then such Recipient's rights granted under     Section 2(b) shall terminate as of the date such litigation is filed.</w:t>
      </w:r>
    </w:p>
    <w:p w14:paraId="5098E192" w14:textId="77777777" w:rsidR="00425AAE" w:rsidRDefault="00425AAE">
      <w:r>
        <w:t xml:space="preserve">    All Recipient's rights under this Agreement shall terminate if it fails     to comply with any of the material terms or conditions of this Agreement     and does not cure such failure in a reasonable period of time after     becoming aware of such noncompliance.  If all Recipient's rights under     this Agreement terminate, Recipient agrees to cease use and distribution     of the Program as soon as reasonably practicable.  However, Recipient's     obligations under this Agreement and any licenses granted by Recipient     relating to the Program shall continue and survive.</w:t>
      </w:r>
    </w:p>
    <w:p w14:paraId="1412824C" w14:textId="77777777" w:rsidR="00425AAE" w:rsidRDefault="00425AAE">
      <w:r>
        <w:t xml:space="preserve">    IBM may publish new versions (including revisions) of this Agreement     from time to time.  Each new version of the Agreement will be given a     distinguishing version number.  The Program (including Contributions)     may always be distributed subject to the version of the Agreement under     which it was received. In addition, after a new version of the Agreement     is published, Contributor may elect to distribute the Program (including     its Contributions) under the new version. No one other than IBM has the     right to modify this Agreement.  Except as expressly stated in Sections     2(a) and 2(b) above, Recipient receives no rights or licenses to the     intellectual property of any Contributor under this Agreement, whether     expressly, by implication, estoppel or otherwise.  All rights in the     Program not expressly granted under this Agreement are reserved.</w:t>
      </w:r>
    </w:p>
    <w:p w14:paraId="251D5270" w14:textId="77777777" w:rsidR="00425AAE" w:rsidRDefault="00425AAE">
      <w:r>
        <w:t xml:space="preserve">    This Agreement is governed by the laws of the State of New York and the     intellectual property laws of the United States of America. No party to     this Agreement </w:t>
      </w:r>
      <w:r>
        <w:lastRenderedPageBreak/>
        <w:t>will bring a legal action under this Agreement more than     one year after the cause of action arose.  Each party waives its rights     to a jury trial in any resulting litigation.</w:t>
      </w:r>
    </w:p>
    <w:p w14:paraId="70F04855" w14:textId="77777777" w:rsidR="00425AAE" w:rsidRDefault="00425AAE">
      <w:r>
        <w:t>The following license applies to rmail, distributed with Postfix:</w:t>
      </w:r>
    </w:p>
    <w:p w14:paraId="4D13E72E" w14:textId="77777777" w:rsidR="00425AAE" w:rsidRDefault="00425AAE">
      <w:r>
        <w:tab/>
      </w:r>
      <w:r>
        <w:tab/>
      </w:r>
      <w:r>
        <w:tab/>
        <w:t xml:space="preserve">     SENDMAIL LICENSE</w:t>
      </w:r>
    </w:p>
    <w:p w14:paraId="0F98A4C2" w14:textId="77777777" w:rsidR="00425AAE" w:rsidRDefault="00425AAE">
      <w:r>
        <w:t xml:space="preserve">    The following license terms and conditions apply, unless a different     license is obtained from Sendmail, Inc., 6425 Christie Ave, Fourth Floor,     Emeryville, CA 94608, or by electronic mail at license@sendmail.com.</w:t>
      </w:r>
    </w:p>
    <w:p w14:paraId="6DF5602B" w14:textId="77777777" w:rsidR="00425AAE" w:rsidRDefault="00425AAE">
      <w:r>
        <w:t xml:space="preserve">    License Terms:</w:t>
      </w:r>
    </w:p>
    <w:p w14:paraId="79774C93" w14:textId="77777777" w:rsidR="00425AAE" w:rsidRDefault="00425AAE">
      <w:r>
        <w:t xml:space="preserve">    Use, Modification and Redistribution (including distribution of any     modified or derived work) in source and binary forms is permitted only if     each of the following conditions is met:</w:t>
      </w:r>
    </w:p>
    <w:p w14:paraId="70C1A673" w14:textId="77777777" w:rsidR="00425AAE" w:rsidRDefault="00425AAE">
      <w:r>
        <w:t xml:space="preserve">    1. Redistributions qualify as freeware or Open Source Software under        one of the following terms:</w:t>
      </w:r>
    </w:p>
    <w:p w14:paraId="501B7E24" w14:textId="77777777" w:rsidR="00425AAE" w:rsidRDefault="00425AAE">
      <w:r>
        <w:t xml:space="preserve">       (a) Redistributions are made at no charge beyond the reasonable cost of </w:t>
      </w:r>
      <w:r>
        <w:tab/>
        <w:t xml:space="preserve">   materials and delivery.</w:t>
      </w:r>
    </w:p>
    <w:p w14:paraId="49C3085D" w14:textId="77777777" w:rsidR="00425AAE" w:rsidRDefault="00425AAE">
      <w:r>
        <w:t xml:space="preserve">       (b) Redistributions are accompanied by a copy of the Source Code or by an </w:t>
      </w:r>
      <w:r>
        <w:tab/>
        <w:t xml:space="preserve">   irrevocable offer to provide a copy of the Source Code for up to three </w:t>
      </w:r>
      <w:r>
        <w:tab/>
        <w:t xml:space="preserve">   years at the cost of materials and delivery.  Such redistributions </w:t>
      </w:r>
      <w:r>
        <w:tab/>
        <w:t xml:space="preserve">   must allow further use, modification, and redistribution of the Source </w:t>
      </w:r>
      <w:r>
        <w:tab/>
        <w:t xml:space="preserve">   Code under substantially the same terms as this license.  For the </w:t>
      </w:r>
      <w:r>
        <w:tab/>
        <w:t xml:space="preserve">   purposes of redistribution Source Code means the complete compilable </w:t>
      </w:r>
      <w:r>
        <w:tab/>
        <w:t xml:space="preserve">   and linkable source code of sendmail including all modifications.</w:t>
      </w:r>
    </w:p>
    <w:p w14:paraId="5A24B718" w14:textId="77777777" w:rsidR="00425AAE" w:rsidRDefault="00425AAE">
      <w:r>
        <w:t xml:space="preserve">    2. Redistributions of source code must retain the copyright notices as they        appear in each source code file, these license terms, and the        disclaimer/limitation of liability set forth as paragraph 6 below.</w:t>
      </w:r>
    </w:p>
    <w:p w14:paraId="4D90EF5B" w14:textId="77777777" w:rsidR="00425AAE" w:rsidRDefault="00425AAE">
      <w:r>
        <w:t xml:space="preserve">    3. Redistributions in binary form must reproduce the Copyright Notice,        these license terms, and the disclaimer/limitation of liability set        forth as paragraph 6 below, in the documentation and/or other materials        provided with the distribution.  For the purposes of binary distribution        the Copyright Notice refers to the following language:        Copyright (c) 1998-2000 Sendmail, Inc.  All rights reserved.</w:t>
      </w:r>
    </w:p>
    <w:p w14:paraId="4C3B5584" w14:textId="77777777" w:rsidR="00425AAE" w:rsidRDefault="00425AAE">
      <w:r>
        <w:t xml:space="preserve">    4. Neither the name of Sendmail, Inc. nor the University of California nor        the names of their contributors may be used to endorse or promote        products derived from this software without specific prior written        permission.  The name sendmail is a trademark of Sendmail, Inc.</w:t>
      </w:r>
    </w:p>
    <w:p w14:paraId="1B4C9288" w14:textId="77777777" w:rsidR="00425AAE" w:rsidRDefault="00425AAE">
      <w:r>
        <w:t xml:space="preserve">    5. All redistributions must comply with the conditions imposed by the        University of California on certain embedded code, whose copyright        notice and conditions for redistribution are as follows:</w:t>
      </w:r>
    </w:p>
    <w:p w14:paraId="639E1C42" w14:textId="77777777" w:rsidR="00425AAE" w:rsidRDefault="00425AAE">
      <w:r>
        <w:t xml:space="preserve">       (a) Copyright (c) 1988, 1993 The Regents of the University of </w:t>
      </w:r>
      <w:r>
        <w:tab/>
        <w:t xml:space="preserve">   California.  All rights reserved.</w:t>
      </w:r>
    </w:p>
    <w:p w14:paraId="43AEFA4D" w14:textId="77777777" w:rsidR="00425AAE" w:rsidRDefault="00425AAE">
      <w:r>
        <w:t xml:space="preserve">       (b) Redistribution and use in source and binary forms, with or without </w:t>
      </w:r>
      <w:r>
        <w:tab/>
        <w:t xml:space="preserve">   modification, are permitted provided that the following conditions </w:t>
      </w:r>
      <w:r>
        <w:tab/>
        <w:t xml:space="preserve">   are met:</w:t>
      </w:r>
    </w:p>
    <w:p w14:paraId="2AC52C26" w14:textId="77777777" w:rsidR="00425AAE" w:rsidRDefault="00425AAE">
      <w:r>
        <w:tab/>
        <w:t xml:space="preserve">  (i)   Redistributions of source code must retain the above copyright </w:t>
      </w:r>
      <w:r>
        <w:tab/>
      </w:r>
      <w:r>
        <w:tab/>
        <w:t>notice, this list of conditions and the following disclaimer.</w:t>
      </w:r>
    </w:p>
    <w:p w14:paraId="693B6EEA" w14:textId="77777777" w:rsidR="00425AAE" w:rsidRDefault="00425AAE">
      <w:r>
        <w:lastRenderedPageBreak/>
        <w:tab/>
        <w:t xml:space="preserve">  (ii)  Redistributions in binary form must reproduce the above </w:t>
      </w:r>
      <w:r>
        <w:tab/>
      </w:r>
      <w:r>
        <w:tab/>
        <w:t xml:space="preserve">copyright notice, this list of conditions and the following </w:t>
      </w:r>
      <w:r>
        <w:tab/>
      </w:r>
      <w:r>
        <w:tab/>
        <w:t xml:space="preserve">disclaimer in the documentation and/or other materials provided </w:t>
      </w:r>
      <w:r>
        <w:tab/>
      </w:r>
      <w:r>
        <w:tab/>
        <w:t>with the distribution.</w:t>
      </w:r>
    </w:p>
    <w:p w14:paraId="281B014B" w14:textId="77777777" w:rsidR="00425AAE" w:rsidRDefault="00425AAE">
      <w:r>
        <w:tab/>
        <w:t xml:space="preserve">  (iii) Neither the name of the University nor the names of its </w:t>
      </w:r>
      <w:r>
        <w:tab/>
      </w:r>
      <w:r>
        <w:tab/>
        <w:t xml:space="preserve">contributors may be used to endorse or promote products derived </w:t>
      </w:r>
      <w:r>
        <w:tab/>
      </w:r>
      <w:r>
        <w:tab/>
        <w:t>from this software without specific prior written permission.</w:t>
      </w:r>
    </w:p>
    <w:p w14:paraId="2F0D5E82" w14:textId="77777777" w:rsidR="00425AAE" w:rsidRDefault="00425AAE">
      <w:r>
        <w:t xml:space="preserve">    6. Disclaimer/Limitation of Liability: THIS SOFTWARE IS PROVIDED BY        SENDMAIL, INC. AND CONTRIBUTORS AS IS AND ANY EXPRESS OR IMPLIED        WARRANTIES, INCLUDING, BUT NOT LIMITED TO, THE IMPLIED WARRANTIES OF        MERCHANTABILITY AND FITNESS FOR A PARTICULAR PURPOSE ARE DISCLAIMED.  IN        NO EVENT SHALL SENDMAIL, INC., THE REGENTS OF THE UNIVERSITY OF        CALIFORNIA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DAMAGES.</w:t>
      </w:r>
    </w:p>
    <w:p w14:paraId="2EEF66E9" w14:textId="77777777" w:rsidR="00425AAE" w:rsidRDefault="00425AAE">
      <w:r>
        <w:t xml:space="preserve">    $Revision: 1.1.4.3 $, Last updated $Date: 2003/07/23 16:13:15 $</w:t>
      </w:r>
    </w:p>
    <w:p w14:paraId="314BCFA3" w14:textId="77777777" w:rsidR="00425AAE" w:rsidRDefault="00425AAE">
      <w:r>
        <w:t>[END FILE=postfix-2.11.1/debian/postfix-mysql.copyright]</w:t>
      </w:r>
    </w:p>
    <w:p w14:paraId="446975A2" w14:textId="77777777" w:rsidR="00425AAE" w:rsidRDefault="00425AAE" w:rsidP="000727EF">
      <w:pPr>
        <w:pStyle w:val="Heading3"/>
      </w:pPr>
      <w:r>
        <w:t>postfix-2.11.1/debian/postfix-pcre.copyright:</w:t>
      </w:r>
    </w:p>
    <w:p w14:paraId="1CD2A464" w14:textId="77777777" w:rsidR="00425AAE" w:rsidRDefault="00425AAE">
      <w:r>
        <w:t>[BEGIN FILE=postfix-2.11.1/debian/postfix-pcre.copyright] This is the Debian GNU/Linux prepackaged version of Postfix, a mail transport agent.</w:t>
      </w:r>
    </w:p>
    <w:p w14:paraId="57F95051" w14:textId="77777777" w:rsidR="00425AAE" w:rsidRDefault="00425AAE">
      <w:r>
        <w:t xml:space="preserve">Postfix was created by Wietse Venema &lt;wietse@porcupine.org&gt;; the Debian package has been assembled by LaMont Jones &lt;lamont@debian.org&gt; from sources available from http://www.postfix.org, and can be cloned from git via: </w:t>
      </w:r>
      <w:r>
        <w:tab/>
        <w:t>git clone git://git.debian.org/~lamont/postfix.git</w:t>
      </w:r>
    </w:p>
    <w:p w14:paraId="128B11EA" w14:textId="77777777" w:rsidR="00425AAE" w:rsidRDefault="00425AAE">
      <w:r>
        <w:t xml:space="preserve">     Copyright (c) 1999, International Business Machines Corporation     and others. All Rights Reserved.</w:t>
      </w:r>
    </w:p>
    <w:p w14:paraId="7C3AF35A" w14:textId="77777777" w:rsidR="00425AAE" w:rsidRDefault="00425AAE">
      <w:r>
        <w:t>The following copyright and license applies to this software:</w:t>
      </w:r>
    </w:p>
    <w:p w14:paraId="7C96D07B" w14:textId="77777777" w:rsidR="00425AAE" w:rsidRDefault="00425AAE">
      <w:r>
        <w:t xml:space="preserve">    IBM PUBLIC LICENSE VERSION 1.0 - SECURE MAILER</w:t>
      </w:r>
    </w:p>
    <w:p w14:paraId="40C90A93" w14:textId="77777777" w:rsidR="00425AAE" w:rsidRDefault="00425AAE">
      <w:r>
        <w:t xml:space="preserve">    THE ACCOMPANYING PROGRAM IS PROVIDED UNDER THE TERMS OF THIS IBM PUBLIC     LICENSE (AGREEMENT).  ANY USE, REPRODUCTION OR DISTRIBUTION OF THE     PROGRAM CONSTITUTES RECIPIENT'S ACCEPTANCE OF THIS AGREEMENT.</w:t>
      </w:r>
    </w:p>
    <w:p w14:paraId="7BA78809" w14:textId="77777777" w:rsidR="00425AAE" w:rsidRDefault="00425AAE">
      <w:r>
        <w:t xml:space="preserve">    1.  DEFINITIONS</w:t>
      </w:r>
    </w:p>
    <w:p w14:paraId="651AAAEB" w14:textId="77777777" w:rsidR="00425AAE" w:rsidRDefault="00425AAE">
      <w:r>
        <w:t xml:space="preserve">    Contribution means: </w:t>
      </w:r>
      <w:r>
        <w:tab/>
        <w:t xml:space="preserve">a) in the case of International Business Machines Corporation (IBM), </w:t>
      </w:r>
      <w:r>
        <w:tab/>
        <w:t xml:space="preserve">   the Original Program, and </w:t>
      </w:r>
      <w:r>
        <w:tab/>
        <w:t xml:space="preserve">b) in the case of each Contributor, </w:t>
      </w:r>
      <w:r>
        <w:tab/>
        <w:t xml:space="preserve">   i)  changes to the Program, and </w:t>
      </w:r>
      <w:r>
        <w:tab/>
        <w:t xml:space="preserve">   ii) additions to the Program; </w:t>
      </w:r>
      <w:r>
        <w:tab/>
        <w:t xml:space="preserve">       where such changes and/or additions to the Program originate </w:t>
      </w:r>
      <w:r>
        <w:tab/>
        <w:t xml:space="preserve">       from and are distributed by that particular Contributor. </w:t>
      </w:r>
      <w:r>
        <w:tab/>
        <w:t xml:space="preserve">       A Contribution 'originates' from a Contributor if it was added </w:t>
      </w:r>
      <w:r>
        <w:tab/>
        <w:t xml:space="preserve">       to the Program by such Contributor itself or anyone </w:t>
      </w:r>
      <w:r>
        <w:lastRenderedPageBreak/>
        <w:t xml:space="preserve">acting on </w:t>
      </w:r>
      <w:r>
        <w:tab/>
        <w:t xml:space="preserve">       such Contributor's behalf. </w:t>
      </w:r>
      <w:r>
        <w:tab/>
        <w:t xml:space="preserve">Contributions do not include additions to the Program which: </w:t>
      </w:r>
      <w:r>
        <w:tab/>
        <w:t xml:space="preserve">   (i)  are separate modules of software distributed in conjunction </w:t>
      </w:r>
      <w:r>
        <w:tab/>
      </w:r>
      <w:r>
        <w:tab/>
        <w:t xml:space="preserve">with the Program under their own license agreement, and </w:t>
      </w:r>
      <w:r>
        <w:tab/>
        <w:t xml:space="preserve">   (ii) are not derivative works of the Program.</w:t>
      </w:r>
    </w:p>
    <w:p w14:paraId="4B1BD7B5" w14:textId="77777777" w:rsidR="00425AAE" w:rsidRDefault="00425AAE">
      <w:r>
        <w:t xml:space="preserve">    Contributor means IBM and any other entity that distributes the Program.</w:t>
      </w:r>
    </w:p>
    <w:p w14:paraId="062F0889" w14:textId="77777777" w:rsidR="00425AAE" w:rsidRDefault="00425AAE">
      <w:r>
        <w:t xml:space="preserve">    Licensed Patents  mean patent claims licensable by a Contributor which     are necessarily infringed by the use or sale of its Contribution alone     or when combined with the Program.</w:t>
      </w:r>
    </w:p>
    <w:p w14:paraId="556711B6" w14:textId="77777777" w:rsidR="00425AAE" w:rsidRDefault="00425AAE">
      <w:r>
        <w:t xml:space="preserve">    Original Program means the original version of the software accompanying     this Agreement as released by IBM, including source code, object code     and documentation, if any.</w:t>
      </w:r>
    </w:p>
    <w:p w14:paraId="6E1F57D1" w14:textId="77777777" w:rsidR="00425AAE" w:rsidRDefault="00425AAE">
      <w:r>
        <w:t xml:space="preserve">    Program means the Original Program and Contributions.</w:t>
      </w:r>
    </w:p>
    <w:p w14:paraId="4378F1EC" w14:textId="77777777" w:rsidR="00425AAE" w:rsidRDefault="00425AAE">
      <w:r>
        <w:t xml:space="preserve">    Recipient means anyone who receives the Program under this Agreement,     including all Contributors.</w:t>
      </w:r>
    </w:p>
    <w:p w14:paraId="11E5D476" w14:textId="77777777" w:rsidR="00425AAE" w:rsidRDefault="00425AAE">
      <w:r>
        <w:t xml:space="preserve">    2.  GRANT OF RIGHTS</w:t>
      </w:r>
    </w:p>
    <w:p w14:paraId="391471A8" w14:textId="77777777" w:rsidR="00425AAE" w:rsidRDefault="00425AAE">
      <w:r>
        <w:tab/>
        <w:t xml:space="preserve">a) Subject to the terms of this Agreement, each Contributor hereby </w:t>
      </w:r>
      <w:r>
        <w:tab/>
        <w:t xml:space="preserve">grants Recipient a non-exclusive, worldwide, royalty-free copyright </w:t>
      </w:r>
      <w:r>
        <w:tab/>
        <w:t xml:space="preserve">license to reproduce, prepare derivative works of, publicly display, </w:t>
      </w:r>
      <w:r>
        <w:tab/>
        <w:t xml:space="preserve">publicly perform, distribute and sublicense the Contribution of such </w:t>
      </w:r>
      <w:r>
        <w:tab/>
        <w:t xml:space="preserve">Contributor, if any, and such derivative works, in source code and </w:t>
      </w:r>
      <w:r>
        <w:tab/>
        <w:t>object code form.</w:t>
      </w:r>
    </w:p>
    <w:p w14:paraId="60591C1C" w14:textId="77777777" w:rsidR="00425AAE" w:rsidRDefault="00425AAE">
      <w:r>
        <w:tab/>
        <w:t xml:space="preserve">b) Subject to the terms of this Agreement, each Contributor hereby </w:t>
      </w:r>
      <w:r>
        <w:tab/>
        <w:t xml:space="preserve">grants Recipient a non-exclusive, worldwide, royalty-free patent </w:t>
      </w:r>
      <w:r>
        <w:tab/>
        <w:t xml:space="preserve">license under Licensed Patents to make, use, sell, offer to sell, </w:t>
      </w:r>
      <w:r>
        <w:tab/>
        <w:t xml:space="preserve">import and otherwise transfer the Contribution of such Contributor, </w:t>
      </w:r>
      <w:r>
        <w:tab/>
        <w:t xml:space="preserve">if any, in source code and object code form.  This patent license </w:t>
      </w:r>
      <w:r>
        <w:tab/>
        <w:t xml:space="preserve">shall apply to the combination of the Contribution and the Program </w:t>
      </w:r>
      <w:r>
        <w:tab/>
        <w:t xml:space="preserve">if, at the time the Contribution is added by the Contributor, such </w:t>
      </w:r>
      <w:r>
        <w:tab/>
        <w:t xml:space="preserve">addition of the Contribution causes such combination to be covered </w:t>
      </w:r>
      <w:r>
        <w:tab/>
        <w:t xml:space="preserve">by the Licensed Patents.  The patent license shall not apply to any </w:t>
      </w:r>
      <w:r>
        <w:tab/>
        <w:t xml:space="preserve">other combinations which include the Contribution.  No hardware per </w:t>
      </w:r>
      <w:r>
        <w:tab/>
        <w:t>se is licensed hereunder.</w:t>
      </w:r>
    </w:p>
    <w:p w14:paraId="55985575" w14:textId="77777777" w:rsidR="00425AAE" w:rsidRDefault="00425AAE">
      <w:r>
        <w:tab/>
        <w:t xml:space="preserve">c) Recipient understands that although each Contributor grants the </w:t>
      </w:r>
      <w:r>
        <w:tab/>
        <w:t xml:space="preserve">licenses to its Contributions set forth herein, no assurances are </w:t>
      </w:r>
      <w:r>
        <w:tab/>
        <w:t xml:space="preserve">provided by any Contributor that the Program does not infringe the </w:t>
      </w:r>
      <w:r>
        <w:tab/>
        <w:t xml:space="preserve">patent or other intellectual property rights of any other entity. </w:t>
      </w:r>
      <w:r>
        <w:tab/>
        <w:t xml:space="preserve">Each Contributor disclaims any liability to Recipient for claims </w:t>
      </w:r>
      <w:r>
        <w:tab/>
        <w:t xml:space="preserve">brought by any other entity based on infringement of intellectual </w:t>
      </w:r>
      <w:r>
        <w:tab/>
        <w:t xml:space="preserve">property rights or otherwise.  As a condition to exercising the rights </w:t>
      </w:r>
      <w:r>
        <w:tab/>
        <w:t xml:space="preserve">and licenses granted hereunder, each Recipient hereby assumes sole </w:t>
      </w:r>
      <w:r>
        <w:tab/>
        <w:t xml:space="preserve">responsibility to secure any other intellectual property rights </w:t>
      </w:r>
      <w:r>
        <w:tab/>
        <w:t xml:space="preserve">needed, if any.  For example, if a third party patent license </w:t>
      </w:r>
      <w:r>
        <w:tab/>
        <w:t xml:space="preserve">is required to allow Recipient to distribute the Program, it is </w:t>
      </w:r>
      <w:r>
        <w:tab/>
        <w:t xml:space="preserve">Recipient's responsibility to acquire that license before distributing </w:t>
      </w:r>
      <w:r>
        <w:tab/>
        <w:t>the Program.</w:t>
      </w:r>
    </w:p>
    <w:p w14:paraId="501349F0" w14:textId="77777777" w:rsidR="00425AAE" w:rsidRDefault="00425AAE">
      <w:r>
        <w:tab/>
        <w:t xml:space="preserve">d) Each Contributor represents that to its knowledge it has sufficient </w:t>
      </w:r>
      <w:r>
        <w:tab/>
        <w:t xml:space="preserve">copyright rights in its Contribution, if any, to grant the copyright </w:t>
      </w:r>
      <w:r>
        <w:tab/>
        <w:t>license set forth in this Agreement.</w:t>
      </w:r>
    </w:p>
    <w:p w14:paraId="0F084D43" w14:textId="77777777" w:rsidR="00425AAE" w:rsidRDefault="00425AAE">
      <w:r>
        <w:t xml:space="preserve">    3.  REQUIREMENTS</w:t>
      </w:r>
    </w:p>
    <w:p w14:paraId="4C88CB58" w14:textId="77777777" w:rsidR="00425AAE" w:rsidRDefault="00425AAE">
      <w:r>
        <w:t xml:space="preserve">    A Contributor may choose to distribute the Program in object code form     under its own license agreement, provided that: </w:t>
      </w:r>
      <w:r>
        <w:tab/>
        <w:t xml:space="preserve">a) it complies with the terms and conditions of </w:t>
      </w:r>
      <w:r>
        <w:lastRenderedPageBreak/>
        <w:t xml:space="preserve">this Agreement; and </w:t>
      </w:r>
      <w:r>
        <w:tab/>
        <w:t xml:space="preserve">b) its license agreement: </w:t>
      </w:r>
      <w:r>
        <w:tab/>
        <w:t xml:space="preserve">   i)   effectively disclaims on behalf of all Contributors all </w:t>
      </w:r>
      <w:r>
        <w:tab/>
      </w:r>
      <w:r>
        <w:tab/>
        <w:t xml:space="preserve">warranties and conditions, express and implied, including </w:t>
      </w:r>
      <w:r>
        <w:tab/>
      </w:r>
      <w:r>
        <w:tab/>
        <w:t xml:space="preserve">warranties or conditions of title and non-infringement, and </w:t>
      </w:r>
      <w:r>
        <w:tab/>
      </w:r>
      <w:r>
        <w:tab/>
        <w:t xml:space="preserve">implied warranties or conditions of merchantability and fitness </w:t>
      </w:r>
      <w:r>
        <w:tab/>
      </w:r>
      <w:r>
        <w:tab/>
        <w:t xml:space="preserve">for a particular purpose; </w:t>
      </w:r>
      <w:r>
        <w:tab/>
        <w:t xml:space="preserve">   ii)  effectively excludes on behalf of all Contributors all </w:t>
      </w:r>
      <w:r>
        <w:tab/>
      </w:r>
      <w:r>
        <w:tab/>
        <w:t xml:space="preserve">liability for damages, including direct, indirect, special, </w:t>
      </w:r>
      <w:r>
        <w:tab/>
      </w:r>
      <w:r>
        <w:tab/>
        <w:t xml:space="preserve">incidental and consequential damages, such as lost profits; </w:t>
      </w:r>
      <w:r>
        <w:tab/>
        <w:t xml:space="preserve">   iii) states that any provisions which differ from this Agreement </w:t>
      </w:r>
      <w:r>
        <w:tab/>
      </w:r>
      <w:r>
        <w:tab/>
        <w:t xml:space="preserve">are offered by that Contributor alone and not by any other </w:t>
      </w:r>
      <w:r>
        <w:tab/>
      </w:r>
      <w:r>
        <w:tab/>
        <w:t xml:space="preserve">party; and </w:t>
      </w:r>
      <w:r>
        <w:tab/>
        <w:t xml:space="preserve">   iv)  states that source code for the Program is available from </w:t>
      </w:r>
      <w:r>
        <w:tab/>
      </w:r>
      <w:r>
        <w:tab/>
        <w:t xml:space="preserve">such Contributor, and informs licensees how to obtain it in a </w:t>
      </w:r>
      <w:r>
        <w:tab/>
      </w:r>
      <w:r>
        <w:tab/>
        <w:t xml:space="preserve">reasonable manner on or through a medium customarily used for </w:t>
      </w:r>
      <w:r>
        <w:tab/>
      </w:r>
      <w:r>
        <w:tab/>
        <w:t>software exchange.</w:t>
      </w:r>
    </w:p>
    <w:p w14:paraId="36EDDE2A" w14:textId="77777777" w:rsidR="00425AAE" w:rsidRDefault="00425AAE">
      <w:r>
        <w:t xml:space="preserve">    When the Program is made available in source code form: </w:t>
      </w:r>
      <w:r>
        <w:tab/>
        <w:t xml:space="preserve">a) it must be made available under this Agreement; and </w:t>
      </w:r>
      <w:r>
        <w:tab/>
        <w:t xml:space="preserve">b) a copy of this Agreement must be included with each copy of the </w:t>
      </w:r>
      <w:r>
        <w:tab/>
        <w:t xml:space="preserve">   Program.</w:t>
      </w:r>
    </w:p>
    <w:p w14:paraId="5E70BA03" w14:textId="77777777" w:rsidR="00425AAE" w:rsidRDefault="00425AAE">
      <w:r>
        <w:t xml:space="preserve">    Each Contributor must include the following in a conspicuous location     in the Program:</w:t>
      </w:r>
    </w:p>
    <w:p w14:paraId="259CED3E" w14:textId="77777777" w:rsidR="00425AAE" w:rsidRDefault="00425AAE">
      <w:r>
        <w:tab/>
        <w:t xml:space="preserve">Copyright (c) 1997,1998,1999, International Business Machines </w:t>
      </w:r>
      <w:r>
        <w:tab/>
        <w:t>Corporation and others. All Rights Reserved.</w:t>
      </w:r>
    </w:p>
    <w:p w14:paraId="1046296F" w14:textId="77777777" w:rsidR="00425AAE" w:rsidRDefault="00425AAE">
      <w:r>
        <w:t xml:space="preserve">    In addition, each Contributor must identify itself as the originator of     its Contribution, if any, in a manner that reasonably allows subsequent     Recipients to identify the originator of the Contribution.</w:t>
      </w:r>
    </w:p>
    <w:p w14:paraId="6EB04CDB" w14:textId="77777777" w:rsidR="00425AAE" w:rsidRDefault="00425AAE">
      <w:r>
        <w:t xml:space="preserve">    4.  COMMERCIAL DISTRIBUTION</w:t>
      </w:r>
    </w:p>
    <w:p w14:paraId="7C815CF9" w14:textId="77777777" w:rsidR="00425AAE" w:rsidRDefault="00425AAE">
      <w:r>
        <w:t xml:space="preserve">    Commercial distributors of software may accept certain responsibilities     with respect to end users, business partners and the like.  While this     license is intended to facilitate the commercial use of the Program, the     Contributor who includes the Program in a commercial product offering     should do so in a manner which does not create potential liability for     other Contributors.   Therefore, if a Contributor includes the Program in     a commercial product offering, such Contributor (Commercial Contributor)     hereby agrees to defend and indemnify every other Contributor     (Indemnified Contributor) against any losses, damages and costs     (collectively Losses) arising from claims, lawsuits and other legal     actions brought by a third party against the Indemnified Contributor to     the extent caused by the acts or omissions of such Commercial Contributor     in connection with its distribution of the Program in a commercial     product offering.  The obligations in this section do not apply to any     claims or Losses relating to any actual or alleged intellectual property     infringement.  In order to qualify, an Indemnified Contributor must: </w:t>
      </w:r>
      <w:r>
        <w:tab/>
        <w:t xml:space="preserve">a) promptly notify the Commercial Contributor in writing of such claim,     and </w:t>
      </w:r>
      <w:r>
        <w:tab/>
        <w:t xml:space="preserve">b) allow the Commercial Contributor to control, and cooperate with </w:t>
      </w:r>
      <w:r>
        <w:tab/>
        <w:t xml:space="preserve">   the Commercial Contributor in, the defense and any related </w:t>
      </w:r>
      <w:r>
        <w:tab/>
        <w:t xml:space="preserve">   settlement negotiations.  The Indemnified Contributor may </w:t>
      </w:r>
      <w:r>
        <w:tab/>
        <w:t xml:space="preserve">   participate in any such claim at its own expense.</w:t>
      </w:r>
    </w:p>
    <w:p w14:paraId="09D8C08F" w14:textId="77777777" w:rsidR="00425AAE" w:rsidRDefault="00425AAE">
      <w:r>
        <w:t xml:space="preserve">    For example, a Contributor might include the Program in a commercial     product offering, Product X.  That Contributor is then a Commercial     Contributor.  If that Commercial Contributor then makes performance     claims, or offers warranties related to Product X, those performance     claims and warranties are such Commercial </w:t>
      </w:r>
      <w:r>
        <w:lastRenderedPageBreak/>
        <w:t>Contributor's responsibility     alone.  Under this section, the Commercial Contributor would have to     defend claims against the other Contributors related to those performance     claims and warranties, and if a court requires any other Contributor to     pay any damages as a result, the Commercial Contributor must pay those     damages.</w:t>
      </w:r>
    </w:p>
    <w:p w14:paraId="5B5FEA6A" w14:textId="77777777" w:rsidR="00425AAE" w:rsidRDefault="00425AAE">
      <w:r>
        <w:t xml:space="preserve">    5.  NO WARRANTY</w:t>
      </w:r>
    </w:p>
    <w:p w14:paraId="09B0D4C1" w14:textId="77777777" w:rsidR="00425AAE" w:rsidRDefault="00425AAE">
      <w:r>
        <w:t xml:space="preserve">    EXCEPT AS EXPRESSLY SET FORTH IN THIS AGREEMENT, THE PROGRAM IS PROVIDED     ON AN AS IS BASIS, WITHOUT WARRANTIES OR CONDITIONS OF ANY KIND, EITHER     EXPRESS OR IMPLIED INCLUDING, WITHOUT LIMITATION, ANY WARRANTIES OR     CONDITIONS OF TITLE, NON-INFRINGEMENT, MERCHANTABILITY OR FITNESS FOR A     PARTICULAR PURPOSE. Each Recipient is solely responsible for determining     the appropriateness of using and distributing the Program and assumes     all risks associated with its exercise of rights under this Agreement,     including but not limited to the risks and costs of program errors,     compliance with applicable laws, damage to or loss of data, programs or     equipment, and unavailability or interruption of operations.</w:t>
      </w:r>
    </w:p>
    <w:p w14:paraId="5FDEA755" w14:textId="77777777" w:rsidR="00425AAE" w:rsidRDefault="00425AAE">
      <w:r>
        <w:t xml:space="preserve">    6.  DISCLAIMER OF LIABILITY</w:t>
      </w:r>
    </w:p>
    <w:p w14:paraId="7BC6630F" w14:textId="77777777" w:rsidR="00425AAE" w:rsidRDefault="00425AAE">
      <w:r>
        <w:t xml:space="preserve">    EXCEPT AS EXPRESSLY SET FORTH IN THIS AGREEMENT, NEITHER RECIPIENT NOR     ANY CONTRIBUTORS SHALL HAVE ANY LIABILITY FOR ANY DIRECT, INDIRECT,     INCIDENTAL, SPECIAL, EXEMPLARY, OR CONSEQUENTIAL DAMAGES (INCLUDING     WITHOUT LIMITATION LOST PROFITS), HOWEVER CAUSED AND ON ANY THEORY OF     LIABILITY, WHETHER IN CONTRACT, STRICT LIABILITY, OR TORT (INCLUDING     NEGLIGENCE OR OTHERWISE) ARISING IN ANY WAY OUT OF THE USE OR DISTRIBUTION     OF THE PROGRAM OR THE EXERCISE OF ANY RIGHTS GRANTED HEREUNDER, EVEN IF     ADVISED OF THE POSSIBILITY OF SUCH DAMAGES.</w:t>
      </w:r>
    </w:p>
    <w:p w14:paraId="04D327F8" w14:textId="77777777" w:rsidR="00425AAE" w:rsidRDefault="00425AAE">
      <w:r>
        <w:t xml:space="preserve">    7.  GENERAL</w:t>
      </w:r>
    </w:p>
    <w:p w14:paraId="33B10FC4" w14:textId="77777777" w:rsidR="00425AAE" w:rsidRDefault="00425AAE">
      <w:r>
        <w:t xml:space="preserve">    If any provision of this Agreement is invalid or unenforceable under     applicable law, it shall not affect the validity or enforceability of     the remainder of the terms of this Agreement, and without further action     by the parties hereto, such provision shall be reformed to the minimum     extent necessary to make such provision valid and enforceable.</w:t>
      </w:r>
    </w:p>
    <w:p w14:paraId="2AB68E4C" w14:textId="77777777" w:rsidR="00425AAE" w:rsidRDefault="00425AAE">
      <w:r>
        <w:t xml:space="preserve">    If Recipient institutes patent litigation against a Contributor with     respect to a patent applicable to software (including a cross-claim or     counterclaim in a lawsuit), then any patent licenses granted by that     Contributor to such Recipient under this Agreement shall terminate     as of the date such litigation is filed.  In addition, If Recipient     institutes patent litigation against any entity (including a cross-claim     or counterclaim in a lawsuit) alleging that the Program itself (excluding     combinations of the Program with other software or hardware) infringes     such Recipient's patent(s), then such Recipient's rights granted under     Section 2(b) shall terminate as of the date such litigation is filed.</w:t>
      </w:r>
    </w:p>
    <w:p w14:paraId="387DC703" w14:textId="77777777" w:rsidR="00425AAE" w:rsidRDefault="00425AAE">
      <w:r>
        <w:t xml:space="preserve">    All Recipient's rights under this Agreement shall terminate if it fails     to comply with any of the material terms or conditions of this Agreement     and does not cure such failure in a reasonable period of time after     becoming aware of such noncompliance.  If all Recipient's rights under     this Agreement terminate, Recipient agrees to cease use and distribution     of the Program as soon as reasonably practicable.  However, </w:t>
      </w:r>
      <w:r>
        <w:lastRenderedPageBreak/>
        <w:t>Recipient's     obligations under this Agreement and any licenses granted by Recipient     relating to the Program shall continue and survive.</w:t>
      </w:r>
    </w:p>
    <w:p w14:paraId="4C4889EB" w14:textId="77777777" w:rsidR="00425AAE" w:rsidRDefault="00425AAE">
      <w:r>
        <w:t xml:space="preserve">    IBM may publish new versions (including revisions) of this Agreement     from time to time.  Each new version of the Agreement will be given a     distinguishing version number.  The Program (including Contributions)     may always be distributed subject to the version of the Agreement under     which it was received. In addition, after a new version of the Agreement     is published, Contributor may elect to distribute the Program (including     its Contributions) under the new version. No one other than IBM has the     right to modify this Agreement.  Except as expressly stated in Sections     2(a) and 2(b) above, Recipient receives no rights or licenses to the     intellectual property of any Contributor under this Agreement, whether     expressly, by implication, estoppel or otherwise.  All rights in the     Program not expressly granted under this Agreement are reserved.</w:t>
      </w:r>
    </w:p>
    <w:p w14:paraId="15DFCF52" w14:textId="77777777" w:rsidR="00425AAE" w:rsidRDefault="00425AAE">
      <w:r>
        <w:t xml:space="preserve">    This Agreement is governed by the laws of the State of New York and the     intellectual property laws of the United States of America. No party to     this Agreement will bring a legal action under this Agreement more than     one year after the cause of action arose.  Each party waives its rights     to a jury trial in any resulting litigation.</w:t>
      </w:r>
    </w:p>
    <w:p w14:paraId="46213330" w14:textId="77777777" w:rsidR="00425AAE" w:rsidRDefault="00425AAE">
      <w:r>
        <w:t>The following license applies to rmail, distributed with Postfix:</w:t>
      </w:r>
    </w:p>
    <w:p w14:paraId="02B58D56" w14:textId="77777777" w:rsidR="00425AAE" w:rsidRDefault="00425AAE">
      <w:r>
        <w:tab/>
      </w:r>
      <w:r>
        <w:tab/>
      </w:r>
      <w:r>
        <w:tab/>
        <w:t xml:space="preserve">     SENDMAIL LICENSE</w:t>
      </w:r>
    </w:p>
    <w:p w14:paraId="09FBC801" w14:textId="77777777" w:rsidR="00425AAE" w:rsidRDefault="00425AAE">
      <w:r>
        <w:t xml:space="preserve">    The following license terms and conditions apply, unless a different     license is obtained from Sendmail, Inc., 6425 Christie Ave, Fourth Floor,     Emeryville, CA 94608, or by electronic mail at license@sendmail.com.</w:t>
      </w:r>
    </w:p>
    <w:p w14:paraId="1B3484D7" w14:textId="77777777" w:rsidR="00425AAE" w:rsidRDefault="00425AAE">
      <w:r>
        <w:t xml:space="preserve">    License Terms:</w:t>
      </w:r>
    </w:p>
    <w:p w14:paraId="48D8F899" w14:textId="77777777" w:rsidR="00425AAE" w:rsidRDefault="00425AAE">
      <w:r>
        <w:t xml:space="preserve">    Use, Modification and Redistribution (including distribution of any     modified or derived work) in source and binary forms is permitted only if     each of the following conditions is met:</w:t>
      </w:r>
    </w:p>
    <w:p w14:paraId="46C5E1A2" w14:textId="77777777" w:rsidR="00425AAE" w:rsidRDefault="00425AAE">
      <w:r>
        <w:t xml:space="preserve">    1. Redistributions qualify as freeware or Open Source Software under        one of the following terms:</w:t>
      </w:r>
    </w:p>
    <w:p w14:paraId="306DD021" w14:textId="77777777" w:rsidR="00425AAE" w:rsidRDefault="00425AAE">
      <w:r>
        <w:t xml:space="preserve">       (a) Redistributions are made at no charge beyond the reasonable cost of </w:t>
      </w:r>
      <w:r>
        <w:tab/>
        <w:t xml:space="preserve">   materials and delivery.</w:t>
      </w:r>
    </w:p>
    <w:p w14:paraId="7FD65861" w14:textId="77777777" w:rsidR="00425AAE" w:rsidRDefault="00425AAE">
      <w:r>
        <w:t xml:space="preserve">       (b) Redistributions are accompanied by a copy of the Source Code or by an </w:t>
      </w:r>
      <w:r>
        <w:tab/>
        <w:t xml:space="preserve">   irrevocable offer to provide a copy of the Source Code for up to three </w:t>
      </w:r>
      <w:r>
        <w:tab/>
        <w:t xml:space="preserve">   years at the cost of materials and delivery.  Such redistributions </w:t>
      </w:r>
      <w:r>
        <w:tab/>
        <w:t xml:space="preserve">   must allow further use, modification, and redistribution of the Source </w:t>
      </w:r>
      <w:r>
        <w:tab/>
        <w:t xml:space="preserve">   Code under substantially the same terms as this license.  For the </w:t>
      </w:r>
      <w:r>
        <w:tab/>
        <w:t xml:space="preserve">   purposes of redistribution Source Code means the complete compilable </w:t>
      </w:r>
      <w:r>
        <w:tab/>
        <w:t xml:space="preserve">   and linkable source code of sendmail including all modifications.</w:t>
      </w:r>
    </w:p>
    <w:p w14:paraId="5D096BA3" w14:textId="77777777" w:rsidR="00425AAE" w:rsidRDefault="00425AAE">
      <w:r>
        <w:t xml:space="preserve">    2. Redistributions of source code must retain the copyright notices as they        appear in each source code file, these license terms, and the        disclaimer/limitation of liability set forth as paragraph 6 below.</w:t>
      </w:r>
    </w:p>
    <w:p w14:paraId="4D73235B" w14:textId="77777777" w:rsidR="00425AAE" w:rsidRDefault="00425AAE">
      <w:r>
        <w:t xml:space="preserve">    3. Redistributions in binary form must reproduce the Copyright Notice,        these license terms, and the disclaimer/limitation of liability set        forth as paragraph 6 below, in the documentation and/or other materials        provided with the distribution.  For the purposes of binary distribution        the Copyright Notice refers to the following language:        Copyright (c) 1998-2000 Sendmail, Inc.  All rights reserved.</w:t>
      </w:r>
    </w:p>
    <w:p w14:paraId="55203D6A" w14:textId="77777777" w:rsidR="00425AAE" w:rsidRDefault="00425AAE">
      <w:r>
        <w:lastRenderedPageBreak/>
        <w:t xml:space="preserve">    4. Neither the name of Sendmail, Inc. nor the University of California nor        the names of their contributors may be used to endorse or promote        products derived from this software without specific prior written        permission.  The name sendmail is a trademark of Sendmail, Inc.</w:t>
      </w:r>
    </w:p>
    <w:p w14:paraId="50E0DFCD" w14:textId="77777777" w:rsidR="00425AAE" w:rsidRDefault="00425AAE">
      <w:r>
        <w:t xml:space="preserve">    5. All redistributions must comply with the conditions imposed by the        University of California on certain embedded code, whose copyright        notice and conditions for redistribution are as follows:</w:t>
      </w:r>
    </w:p>
    <w:p w14:paraId="5DF6A293" w14:textId="77777777" w:rsidR="00425AAE" w:rsidRDefault="00425AAE">
      <w:r>
        <w:t xml:space="preserve">       (a) Copyright (c) 1988, 1993 The Regents of the University of </w:t>
      </w:r>
      <w:r>
        <w:tab/>
        <w:t xml:space="preserve">   California.  All rights reserved.</w:t>
      </w:r>
    </w:p>
    <w:p w14:paraId="59C7B8D8" w14:textId="77777777" w:rsidR="00425AAE" w:rsidRDefault="00425AAE">
      <w:r>
        <w:t xml:space="preserve">       (b) Redistribution and use in source and binary forms, with or without </w:t>
      </w:r>
      <w:r>
        <w:tab/>
        <w:t xml:space="preserve">   modification, are permitted provided that the following conditions </w:t>
      </w:r>
      <w:r>
        <w:tab/>
        <w:t xml:space="preserve">   are met:</w:t>
      </w:r>
    </w:p>
    <w:p w14:paraId="5E0B0F55" w14:textId="77777777" w:rsidR="00425AAE" w:rsidRDefault="00425AAE">
      <w:r>
        <w:tab/>
        <w:t xml:space="preserve">  (i)   Redistributions of source code must retain the above copyright </w:t>
      </w:r>
      <w:r>
        <w:tab/>
      </w:r>
      <w:r>
        <w:tab/>
        <w:t>notice, this list of conditions and the following disclaimer.</w:t>
      </w:r>
    </w:p>
    <w:p w14:paraId="69581A0D" w14:textId="77777777" w:rsidR="00425AAE" w:rsidRDefault="00425AAE">
      <w:r>
        <w:tab/>
        <w:t xml:space="preserve">  (ii)  Redistributions in binary form must reproduce the above </w:t>
      </w:r>
      <w:r>
        <w:tab/>
      </w:r>
      <w:r>
        <w:tab/>
        <w:t xml:space="preserve">copyright notice, this list of conditions and the following </w:t>
      </w:r>
      <w:r>
        <w:tab/>
      </w:r>
      <w:r>
        <w:tab/>
        <w:t xml:space="preserve">disclaimer in the documentation and/or other materials provided </w:t>
      </w:r>
      <w:r>
        <w:tab/>
      </w:r>
      <w:r>
        <w:tab/>
        <w:t>with the distribution.</w:t>
      </w:r>
    </w:p>
    <w:p w14:paraId="73EC4D52" w14:textId="77777777" w:rsidR="00425AAE" w:rsidRDefault="00425AAE">
      <w:r>
        <w:tab/>
        <w:t xml:space="preserve">  (iii) Neither the name of the University nor the names of its </w:t>
      </w:r>
      <w:r>
        <w:tab/>
      </w:r>
      <w:r>
        <w:tab/>
        <w:t xml:space="preserve">contributors may be used to endorse or promote products derived </w:t>
      </w:r>
      <w:r>
        <w:tab/>
      </w:r>
      <w:r>
        <w:tab/>
        <w:t>from this software without specific prior written permission.</w:t>
      </w:r>
    </w:p>
    <w:p w14:paraId="4B5F3282" w14:textId="77777777" w:rsidR="00425AAE" w:rsidRDefault="00425AAE">
      <w:r>
        <w:t xml:space="preserve">    6. Disclaimer/Limitation of Liability: THIS SOFTWARE IS PROVIDED BY        SENDMAIL, INC. AND CONTRIBUTORS AS IS AND ANY EXPRESS OR IMPLIED        WARRANTIES, INCLUDING, BUT NOT LIMITED TO, THE IMPLIED WARRANTIES OF        MERCHANTABILITY AND FITNESS FOR A PARTICULAR PURPOSE ARE DISCLAIMED.  IN        NO EVENT SHALL SENDMAIL, INC., THE REGENTS OF THE UNIVERSITY OF        CALIFORNIA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DAMAGES.</w:t>
      </w:r>
    </w:p>
    <w:p w14:paraId="1E217879" w14:textId="77777777" w:rsidR="00425AAE" w:rsidRDefault="00425AAE">
      <w:r>
        <w:t xml:space="preserve">    $Revision: 1.1.4.3 $, Last updated $Date: 2003/07/23 16:13:15 $</w:t>
      </w:r>
    </w:p>
    <w:p w14:paraId="05178C3B" w14:textId="77777777" w:rsidR="00425AAE" w:rsidRDefault="00425AAE">
      <w:r>
        <w:t>[END FILE=postfix-2.11.1/debian/postfix-pcre.copyright]</w:t>
      </w:r>
    </w:p>
    <w:p w14:paraId="736B77D7" w14:textId="77777777" w:rsidR="00425AAE" w:rsidRDefault="00425AAE" w:rsidP="000727EF">
      <w:pPr>
        <w:pStyle w:val="Heading3"/>
      </w:pPr>
      <w:r>
        <w:t>postfix-2.11.1/debian/postfix-pgsql.copyright:</w:t>
      </w:r>
    </w:p>
    <w:p w14:paraId="7CE16D16" w14:textId="77777777" w:rsidR="00425AAE" w:rsidRDefault="00425AAE">
      <w:r>
        <w:t>[BEGIN FILE=postfix-2.11.1/debian/postfix-pgsql.copyright] This is the Debian GNU/Linux prepackaged version of Postfix, a mail transport agent.</w:t>
      </w:r>
    </w:p>
    <w:p w14:paraId="6F22DA1A" w14:textId="77777777" w:rsidR="00425AAE" w:rsidRDefault="00425AAE">
      <w:r>
        <w:t xml:space="preserve">Postfix was created by Wietse Venema &lt;wietse@porcupine.org&gt;; the Debian package has been assembled by LaMont Jones &lt;lamont@debian.org&gt; from sources available from http://www.postfix.org, and can be cloned from git via: </w:t>
      </w:r>
      <w:r>
        <w:tab/>
        <w:t>git clone git://git.debian.org/~lamont/postfix.git</w:t>
      </w:r>
    </w:p>
    <w:p w14:paraId="2716140E" w14:textId="77777777" w:rsidR="00425AAE" w:rsidRDefault="00425AAE">
      <w:r>
        <w:t xml:space="preserve">     Copyright (c) 1999, International Business Machines Corporation     and others. All Rights Reserved.</w:t>
      </w:r>
    </w:p>
    <w:p w14:paraId="150C1343" w14:textId="77777777" w:rsidR="00425AAE" w:rsidRDefault="00425AAE">
      <w:r>
        <w:lastRenderedPageBreak/>
        <w:t>The following copyright and license applies to this software:</w:t>
      </w:r>
    </w:p>
    <w:p w14:paraId="0B4BB155" w14:textId="77777777" w:rsidR="00425AAE" w:rsidRDefault="00425AAE">
      <w:r>
        <w:t xml:space="preserve">    IBM PUBLIC LICENSE VERSION 1.0 - SECURE MAILER</w:t>
      </w:r>
    </w:p>
    <w:p w14:paraId="71DEC1FF" w14:textId="77777777" w:rsidR="00425AAE" w:rsidRDefault="00425AAE">
      <w:r>
        <w:t xml:space="preserve">    THE ACCOMPANYING PROGRAM IS PROVIDED UNDER THE TERMS OF THIS IBM PUBLIC     LICENSE (AGREEMENT).  ANY USE, REPRODUCTION OR DISTRIBUTION OF THE     PROGRAM CONSTITUTES RECIPIENT'S ACCEPTANCE OF THIS AGREEMENT.</w:t>
      </w:r>
    </w:p>
    <w:p w14:paraId="09C555B7" w14:textId="77777777" w:rsidR="00425AAE" w:rsidRDefault="00425AAE">
      <w:r>
        <w:t xml:space="preserve">    1.  DEFINITIONS</w:t>
      </w:r>
    </w:p>
    <w:p w14:paraId="72760D8B" w14:textId="77777777" w:rsidR="00425AAE" w:rsidRDefault="00425AAE">
      <w:r>
        <w:t xml:space="preserve">    Contribution means: </w:t>
      </w:r>
      <w:r>
        <w:tab/>
        <w:t xml:space="preserve">a) in the case of International Business Machines Corporation (IBM), </w:t>
      </w:r>
      <w:r>
        <w:tab/>
        <w:t xml:space="preserve">   the Original Program, and </w:t>
      </w:r>
      <w:r>
        <w:tab/>
        <w:t xml:space="preserve">b) in the case of each Contributor, </w:t>
      </w:r>
      <w:r>
        <w:tab/>
        <w:t xml:space="preserve">   i)  changes to the Program, and </w:t>
      </w:r>
      <w:r>
        <w:tab/>
        <w:t xml:space="preserve">   ii) additions to the Program; </w:t>
      </w:r>
      <w:r>
        <w:tab/>
        <w:t xml:space="preserve">       where such changes and/or additions to the Program originate </w:t>
      </w:r>
      <w:r>
        <w:tab/>
        <w:t xml:space="preserve">       from and are distributed by that particular Contributor. </w:t>
      </w:r>
      <w:r>
        <w:tab/>
        <w:t xml:space="preserve">       A Contribution 'originates' from a Contributor if it was added </w:t>
      </w:r>
      <w:r>
        <w:tab/>
        <w:t xml:space="preserve">       to the Program by such Contributor itself or anyone acting on </w:t>
      </w:r>
      <w:r>
        <w:tab/>
        <w:t xml:space="preserve">       such Contributor's behalf. </w:t>
      </w:r>
      <w:r>
        <w:tab/>
        <w:t xml:space="preserve">Contributions do not include additions to the Program which: </w:t>
      </w:r>
      <w:r>
        <w:tab/>
        <w:t xml:space="preserve">   (i)  are separate modules of software distributed in conjunction </w:t>
      </w:r>
      <w:r>
        <w:tab/>
      </w:r>
      <w:r>
        <w:tab/>
        <w:t xml:space="preserve">with the Program under their own license agreement, and </w:t>
      </w:r>
      <w:r>
        <w:tab/>
        <w:t xml:space="preserve">   (ii) are not derivative works of the Program.</w:t>
      </w:r>
    </w:p>
    <w:p w14:paraId="35F272F3" w14:textId="77777777" w:rsidR="00425AAE" w:rsidRDefault="00425AAE">
      <w:r>
        <w:t xml:space="preserve">    Contributor means IBM and any other entity that distributes the Program.</w:t>
      </w:r>
    </w:p>
    <w:p w14:paraId="3130AC05" w14:textId="77777777" w:rsidR="00425AAE" w:rsidRDefault="00425AAE">
      <w:r>
        <w:t xml:space="preserve">    Licensed Patents  mean patent claims licensable by a Contributor which     are necessarily infringed by the use or sale of its Contribution alone     or when combined with the Program.</w:t>
      </w:r>
    </w:p>
    <w:p w14:paraId="33440A31" w14:textId="77777777" w:rsidR="00425AAE" w:rsidRDefault="00425AAE">
      <w:r>
        <w:t xml:space="preserve">    Original Program means the original version of the software accompanying     this Agreement as released by IBM, including source code, object code     and documentation, if any.</w:t>
      </w:r>
    </w:p>
    <w:p w14:paraId="5447D37D" w14:textId="77777777" w:rsidR="00425AAE" w:rsidRDefault="00425AAE">
      <w:r>
        <w:t xml:space="preserve">    Program means the Original Program and Contributions.</w:t>
      </w:r>
    </w:p>
    <w:p w14:paraId="62894C82" w14:textId="77777777" w:rsidR="00425AAE" w:rsidRDefault="00425AAE">
      <w:r>
        <w:t xml:space="preserve">    Recipient means anyone who receives the Program under this Agreement,     including all Contributors.</w:t>
      </w:r>
    </w:p>
    <w:p w14:paraId="4848F8DC" w14:textId="77777777" w:rsidR="00425AAE" w:rsidRDefault="00425AAE">
      <w:r>
        <w:t xml:space="preserve">    2.  GRANT OF RIGHTS</w:t>
      </w:r>
    </w:p>
    <w:p w14:paraId="327FDD66" w14:textId="77777777" w:rsidR="00425AAE" w:rsidRDefault="00425AAE">
      <w:r>
        <w:tab/>
        <w:t xml:space="preserve">a) Subject to the terms of this Agreement, each Contributor hereby </w:t>
      </w:r>
      <w:r>
        <w:tab/>
        <w:t xml:space="preserve">grants Recipient a non-exclusive, worldwide, royalty-free copyright </w:t>
      </w:r>
      <w:r>
        <w:tab/>
        <w:t xml:space="preserve">license to reproduce, prepare derivative works of, publicly display, </w:t>
      </w:r>
      <w:r>
        <w:tab/>
        <w:t xml:space="preserve">publicly perform, distribute and sublicense the Contribution of such </w:t>
      </w:r>
      <w:r>
        <w:tab/>
        <w:t xml:space="preserve">Contributor, if any, and such derivative works, in source code and </w:t>
      </w:r>
      <w:r>
        <w:tab/>
        <w:t>object code form.</w:t>
      </w:r>
    </w:p>
    <w:p w14:paraId="6E5D64D9" w14:textId="77777777" w:rsidR="00425AAE" w:rsidRDefault="00425AAE">
      <w:r>
        <w:tab/>
        <w:t xml:space="preserve">b) Subject to the terms of this Agreement, each Contributor hereby </w:t>
      </w:r>
      <w:r>
        <w:tab/>
        <w:t xml:space="preserve">grants Recipient a non-exclusive, worldwide, royalty-free patent </w:t>
      </w:r>
      <w:r>
        <w:tab/>
        <w:t xml:space="preserve">license under Licensed Patents to make, use, sell, offer to sell, </w:t>
      </w:r>
      <w:r>
        <w:tab/>
        <w:t xml:space="preserve">import and otherwise transfer the Contribution of such Contributor, </w:t>
      </w:r>
      <w:r>
        <w:tab/>
        <w:t xml:space="preserve">if any, in source code and object code form.  This patent license </w:t>
      </w:r>
      <w:r>
        <w:tab/>
        <w:t xml:space="preserve">shall apply to the combination of the Contribution and the Program </w:t>
      </w:r>
      <w:r>
        <w:tab/>
        <w:t xml:space="preserve">if, at the time the Contribution is added by the Contributor, such </w:t>
      </w:r>
      <w:r>
        <w:tab/>
        <w:t xml:space="preserve">addition of the Contribution causes such combination to be covered </w:t>
      </w:r>
      <w:r>
        <w:tab/>
        <w:t xml:space="preserve">by the Licensed Patents.  The patent license shall not apply to any </w:t>
      </w:r>
      <w:r>
        <w:tab/>
        <w:t xml:space="preserve">other combinations which include the Contribution.  No hardware per </w:t>
      </w:r>
      <w:r>
        <w:tab/>
        <w:t>se is licensed hereunder.</w:t>
      </w:r>
    </w:p>
    <w:p w14:paraId="0FF2CE06" w14:textId="77777777" w:rsidR="00425AAE" w:rsidRDefault="00425AAE">
      <w:r>
        <w:tab/>
        <w:t xml:space="preserve">c) Recipient understands that although each Contributor grants the </w:t>
      </w:r>
      <w:r>
        <w:tab/>
        <w:t xml:space="preserve">licenses to its Contributions set forth herein, no assurances are </w:t>
      </w:r>
      <w:r>
        <w:tab/>
        <w:t xml:space="preserve">provided by any Contributor that the Program does not infringe the </w:t>
      </w:r>
      <w:r>
        <w:tab/>
        <w:t xml:space="preserve">patent or other intellectual property rights of </w:t>
      </w:r>
      <w:r>
        <w:lastRenderedPageBreak/>
        <w:t xml:space="preserve">any other entity. </w:t>
      </w:r>
      <w:r>
        <w:tab/>
        <w:t xml:space="preserve">Each Contributor disclaims any liability to Recipient for claims </w:t>
      </w:r>
      <w:r>
        <w:tab/>
        <w:t xml:space="preserve">brought by any other entity based on infringement of intellectual </w:t>
      </w:r>
      <w:r>
        <w:tab/>
        <w:t xml:space="preserve">property rights or otherwise.  As a condition to exercising the rights </w:t>
      </w:r>
      <w:r>
        <w:tab/>
        <w:t xml:space="preserve">and licenses granted hereunder, each Recipient hereby assumes sole </w:t>
      </w:r>
      <w:r>
        <w:tab/>
        <w:t xml:space="preserve">responsibility to secure any other intellectual property rights </w:t>
      </w:r>
      <w:r>
        <w:tab/>
        <w:t xml:space="preserve">needed, if any.  For example, if a third party patent license </w:t>
      </w:r>
      <w:r>
        <w:tab/>
        <w:t xml:space="preserve">is required to allow Recipient to distribute the Program, it is </w:t>
      </w:r>
      <w:r>
        <w:tab/>
        <w:t xml:space="preserve">Recipient's responsibility to acquire that license before distributing </w:t>
      </w:r>
      <w:r>
        <w:tab/>
        <w:t>the Program.</w:t>
      </w:r>
    </w:p>
    <w:p w14:paraId="70D672F3" w14:textId="77777777" w:rsidR="00425AAE" w:rsidRDefault="00425AAE">
      <w:r>
        <w:tab/>
        <w:t xml:space="preserve">d) Each Contributor represents that to its knowledge it has sufficient </w:t>
      </w:r>
      <w:r>
        <w:tab/>
        <w:t xml:space="preserve">copyright rights in its Contribution, if any, to grant the copyright </w:t>
      </w:r>
      <w:r>
        <w:tab/>
        <w:t>license set forth in this Agreement.</w:t>
      </w:r>
    </w:p>
    <w:p w14:paraId="6E04CC03" w14:textId="77777777" w:rsidR="00425AAE" w:rsidRDefault="00425AAE">
      <w:r>
        <w:t xml:space="preserve">    3.  REQUIREMENTS</w:t>
      </w:r>
    </w:p>
    <w:p w14:paraId="4913731E" w14:textId="77777777" w:rsidR="00425AAE" w:rsidRDefault="00425AAE">
      <w:r>
        <w:t xml:space="preserve">    A Contributor may choose to distribute the Program in object code form     under its own license agreement, provided that: </w:t>
      </w:r>
      <w:r>
        <w:tab/>
        <w:t xml:space="preserve">a) it complies with the terms and conditions of this Agreement; and </w:t>
      </w:r>
      <w:r>
        <w:tab/>
        <w:t xml:space="preserve">b) its license agreement: </w:t>
      </w:r>
      <w:r>
        <w:tab/>
        <w:t xml:space="preserve">   i)   effectively disclaims on behalf of all Contributors all </w:t>
      </w:r>
      <w:r>
        <w:tab/>
      </w:r>
      <w:r>
        <w:tab/>
        <w:t xml:space="preserve">warranties and conditions, express and implied, including </w:t>
      </w:r>
      <w:r>
        <w:tab/>
      </w:r>
      <w:r>
        <w:tab/>
        <w:t xml:space="preserve">warranties or conditions of title and non-infringement, and </w:t>
      </w:r>
      <w:r>
        <w:tab/>
      </w:r>
      <w:r>
        <w:tab/>
        <w:t xml:space="preserve">implied warranties or conditions of merchantability and fitness </w:t>
      </w:r>
      <w:r>
        <w:tab/>
      </w:r>
      <w:r>
        <w:tab/>
        <w:t xml:space="preserve">for a particular purpose; </w:t>
      </w:r>
      <w:r>
        <w:tab/>
        <w:t xml:space="preserve">   ii)  effectively excludes on behalf of all Contributors all </w:t>
      </w:r>
      <w:r>
        <w:tab/>
      </w:r>
      <w:r>
        <w:tab/>
        <w:t xml:space="preserve">liability for damages, including direct, indirect, special, </w:t>
      </w:r>
      <w:r>
        <w:tab/>
      </w:r>
      <w:r>
        <w:tab/>
        <w:t xml:space="preserve">incidental and consequential damages, such as lost profits; </w:t>
      </w:r>
      <w:r>
        <w:tab/>
        <w:t xml:space="preserve">   iii) states that any provisions which differ from this Agreement </w:t>
      </w:r>
      <w:r>
        <w:tab/>
      </w:r>
      <w:r>
        <w:tab/>
        <w:t xml:space="preserve">are offered by that Contributor alone and not by any other </w:t>
      </w:r>
      <w:r>
        <w:tab/>
      </w:r>
      <w:r>
        <w:tab/>
        <w:t xml:space="preserve">party; and </w:t>
      </w:r>
      <w:r>
        <w:tab/>
        <w:t xml:space="preserve">   iv)  states that source code for the Program is available from </w:t>
      </w:r>
      <w:r>
        <w:tab/>
      </w:r>
      <w:r>
        <w:tab/>
        <w:t xml:space="preserve">such Contributor, and informs licensees how to obtain it in a </w:t>
      </w:r>
      <w:r>
        <w:tab/>
      </w:r>
      <w:r>
        <w:tab/>
        <w:t xml:space="preserve">reasonable manner on or through a medium customarily used for </w:t>
      </w:r>
      <w:r>
        <w:tab/>
      </w:r>
      <w:r>
        <w:tab/>
        <w:t>software exchange.</w:t>
      </w:r>
    </w:p>
    <w:p w14:paraId="0A34329F" w14:textId="77777777" w:rsidR="00425AAE" w:rsidRDefault="00425AAE">
      <w:r>
        <w:t xml:space="preserve">    When the Program is made available in source code form: </w:t>
      </w:r>
      <w:r>
        <w:tab/>
        <w:t xml:space="preserve">a) it must be made available under this Agreement; and </w:t>
      </w:r>
      <w:r>
        <w:tab/>
        <w:t xml:space="preserve">b) a copy of this Agreement must be included with each copy of the </w:t>
      </w:r>
      <w:r>
        <w:tab/>
        <w:t xml:space="preserve">   Program.</w:t>
      </w:r>
    </w:p>
    <w:p w14:paraId="0F86C6BF" w14:textId="77777777" w:rsidR="00425AAE" w:rsidRDefault="00425AAE">
      <w:r>
        <w:t xml:space="preserve">    Each Contributor must include the following in a conspicuous location     in the Program:</w:t>
      </w:r>
    </w:p>
    <w:p w14:paraId="40833DB7" w14:textId="77777777" w:rsidR="00425AAE" w:rsidRDefault="00425AAE">
      <w:r>
        <w:tab/>
        <w:t xml:space="preserve">Copyright (c) 1997,1998,1999, International Business Machines </w:t>
      </w:r>
      <w:r>
        <w:tab/>
        <w:t>Corporation and others. All Rights Reserved.</w:t>
      </w:r>
    </w:p>
    <w:p w14:paraId="05E37564" w14:textId="77777777" w:rsidR="00425AAE" w:rsidRDefault="00425AAE">
      <w:r>
        <w:t xml:space="preserve">    In addition, each Contributor must identify itself as the originator of     its Contribution, if any, in a manner that reasonably allows subsequent     Recipients to identify the originator of the Contribution.</w:t>
      </w:r>
    </w:p>
    <w:p w14:paraId="021B43FD" w14:textId="77777777" w:rsidR="00425AAE" w:rsidRDefault="00425AAE">
      <w:r>
        <w:t xml:space="preserve">    4.  COMMERCIAL DISTRIBUTION</w:t>
      </w:r>
    </w:p>
    <w:p w14:paraId="6B0BFF66" w14:textId="77777777" w:rsidR="00425AAE" w:rsidRDefault="00425AAE">
      <w:r>
        <w:t xml:space="preserve">    Commercial distributors of software may accept certain responsibilities     with respect to end users, business partners and the like.  While this     license is intended to facilitate the commercial use of the Program, the     Contributor who includes the Program in a commercial product offering     should do so in a manner which does not create potential liability for     other Contributors.   Therefore, if a Contributor includes the Program in     a commercial product offering, such Contributor (Commercial Contributor)     hereby agrees to defend and indemnify every other Contributor     (Indemnified Contributor) against any losses, damages and costs     (collectively Losses) arising from claims, lawsuits and other legal     actions brought by a third party </w:t>
      </w:r>
      <w:r>
        <w:lastRenderedPageBreak/>
        <w:t xml:space="preserve">against the Indemnified Contributor to     the extent caused by the acts or omissions of such Commercial Contributor     in connection with its distribution of the Program in a commercial     product offering.  The obligations in this section do not apply to any     claims or Losses relating to any actual or alleged intellectual property     infringement.  In order to qualify, an Indemnified Contributor must: </w:t>
      </w:r>
      <w:r>
        <w:tab/>
        <w:t xml:space="preserve">a) promptly notify the Commercial Contributor in writing of such claim,     and </w:t>
      </w:r>
      <w:r>
        <w:tab/>
        <w:t xml:space="preserve">b) allow the Commercial Contributor to control, and cooperate with </w:t>
      </w:r>
      <w:r>
        <w:tab/>
        <w:t xml:space="preserve">   the Commercial Contributor in, the defense and any related </w:t>
      </w:r>
      <w:r>
        <w:tab/>
        <w:t xml:space="preserve">   settlement negotiations.  The Indemnified Contributor may </w:t>
      </w:r>
      <w:r>
        <w:tab/>
        <w:t xml:space="preserve">   participate in any such claim at its own expense.</w:t>
      </w:r>
    </w:p>
    <w:p w14:paraId="4651D8A1" w14:textId="77777777" w:rsidR="00425AAE" w:rsidRDefault="00425AAE">
      <w:r>
        <w:t xml:space="preserve">    For example, a Contributor might include the Program in a commercial     product offering, Product X.  That Contributor is then a Commercial     Contributor.  If that Commercial Contributor then makes performance     claims, or offers warranties related to Product X, those performance     claims and warranties are such Commercial Contributor's responsibility     alone.  Under this section, the Commercial Contributor would have to     defend claims against the other Contributors related to those performance     claims and warranties, and if a court requires any other Contributor to     pay any damages as a result, the Commercial Contributor must pay those     damages.</w:t>
      </w:r>
    </w:p>
    <w:p w14:paraId="4CF06A89" w14:textId="77777777" w:rsidR="00425AAE" w:rsidRDefault="00425AAE">
      <w:r>
        <w:t xml:space="preserve">    5.  NO WARRANTY</w:t>
      </w:r>
    </w:p>
    <w:p w14:paraId="3E33DFA3" w14:textId="77777777" w:rsidR="00425AAE" w:rsidRDefault="00425AAE">
      <w:r>
        <w:t xml:space="preserve">    EXCEPT AS EXPRESSLY SET FORTH IN THIS AGREEMENT, THE PROGRAM IS PROVIDED     ON AN AS IS BASIS, WITHOUT WARRANTIES OR CONDITIONS OF ANY KIND, EITHER     EXPRESS OR IMPLIED INCLUDING, WITHOUT LIMITATION, ANY WARRANTIES OR     CONDITIONS OF TITLE, NON-INFRINGEMENT, MERCHANTABILITY OR FITNESS FOR A     PARTICULAR PURPOSE. Each Recipient is solely responsible for determining     the appropriateness of using and distributing the Program and assumes     all risks associated with its exercise of rights under this Agreement,     including but not limited to the risks and costs of program errors,     compliance with applicable laws, damage to or loss of data, programs or     equipment, and unavailability or interruption of operations.</w:t>
      </w:r>
    </w:p>
    <w:p w14:paraId="67175032" w14:textId="77777777" w:rsidR="00425AAE" w:rsidRDefault="00425AAE">
      <w:r>
        <w:t xml:space="preserve">    6.  DISCLAIMER OF LIABILITY</w:t>
      </w:r>
    </w:p>
    <w:p w14:paraId="046C8228" w14:textId="77777777" w:rsidR="00425AAE" w:rsidRDefault="00425AAE">
      <w:r>
        <w:t xml:space="preserve">    EXCEPT AS EXPRESSLY SET FORTH IN THIS AGREEMENT, NEITHER RECIPIENT NOR     ANY CONTRIBUTORS SHALL HAVE ANY LIABILITY FOR ANY DIRECT, INDIRECT,     INCIDENTAL, SPECIAL, EXEMPLARY, OR CONSEQUENTIAL DAMAGES (INCLUDING     WITHOUT LIMITATION LOST PROFITS), HOWEVER CAUSED AND ON ANY THEORY OF     LIABILITY, WHETHER IN CONTRACT, STRICT LIABILITY, OR TORT (INCLUDING     NEGLIGENCE OR OTHERWISE) ARISING IN ANY WAY OUT OF THE USE OR DISTRIBUTION     OF THE PROGRAM OR THE EXERCISE OF ANY RIGHTS GRANTED HEREUNDER, EVEN IF     ADVISED OF THE POSSIBILITY OF SUCH DAMAGES.</w:t>
      </w:r>
    </w:p>
    <w:p w14:paraId="51C9F2E6" w14:textId="77777777" w:rsidR="00425AAE" w:rsidRDefault="00425AAE">
      <w:r>
        <w:t xml:space="preserve">    7.  GENERAL</w:t>
      </w:r>
    </w:p>
    <w:p w14:paraId="4B784E80" w14:textId="77777777" w:rsidR="00425AAE" w:rsidRDefault="00425AAE">
      <w:r>
        <w:t xml:space="preserve">    If any provision of this Agreement is invalid or unenforceable under     applicable law, it shall not affect the validity or enforceability of     the remainder of the terms of this Agreement, and without further action     by the parties hereto, such provision shall be reformed to the minimum     extent necessary to make such provision valid and enforceable.</w:t>
      </w:r>
    </w:p>
    <w:p w14:paraId="61686262" w14:textId="77777777" w:rsidR="00425AAE" w:rsidRDefault="00425AAE">
      <w:r>
        <w:lastRenderedPageBreak/>
        <w:t xml:space="preserve">    If Recipient institutes patent litigation against a Contributor with     respect to a patent applicable to software (including a cross-claim or     counterclaim in a lawsuit), then any patent licenses granted by that     Contributor to such Recipient under this Agreement shall terminate     as of the date such litigation is filed.  In addition, If Recipient     institutes patent litigation against any entity (including a cross-claim     or counterclaim in a lawsuit) alleging that the Program itself (excluding     combinations of the Program with other software or hardware) infringes     such Recipient's patent(s), then such Recipient's rights granted under     Section 2(b) shall terminate as of the date such litigation is filed.</w:t>
      </w:r>
    </w:p>
    <w:p w14:paraId="7C933A4A" w14:textId="77777777" w:rsidR="00425AAE" w:rsidRDefault="00425AAE">
      <w:r>
        <w:t xml:space="preserve">    All Recipient's rights under this Agreement shall terminate if it fails     to comply with any of the material terms or conditions of this Agreement     and does not cure such failure in a reasonable period of time after     becoming aware of such noncompliance.  If all Recipient's rights under     this Agreement terminate, Recipient agrees to cease use and distribution     of the Program as soon as reasonably practicable.  However, Recipient's     obligations under this Agreement and any licenses granted by Recipient     relating to the Program shall continue and survive.</w:t>
      </w:r>
    </w:p>
    <w:p w14:paraId="37303047" w14:textId="77777777" w:rsidR="00425AAE" w:rsidRDefault="00425AAE">
      <w:r>
        <w:t xml:space="preserve">    IBM may publish new versions (including revisions) of this Agreement     from time to time.  Each new version of the Agreement will be given a     distinguishing version number.  The Program (including Contributions)     may always be distributed subject to the version of the Agreement under     which it was received. In addition, after a new version of the Agreement     is published, Contributor may elect to distribute the Program (including     its Contributions) under the new version. No one other than IBM has the     right to modify this Agreement.  Except as expressly stated in Sections     2(a) and 2(b) above, Recipient receives no rights or licenses to the     intellectual property of any Contributor under this Agreement, whether     expressly, by implication, estoppel or otherwise.  All rights in the     Program not expressly granted under this Agreement are reserved.</w:t>
      </w:r>
    </w:p>
    <w:p w14:paraId="4EB8F653" w14:textId="77777777" w:rsidR="00425AAE" w:rsidRDefault="00425AAE">
      <w:r>
        <w:t xml:space="preserve">    This Agreement is governed by the laws of the State of New York and the     intellectual property laws of the United States of America. No party to     this Agreement will bring a legal action under this Agreement more than     one year after the cause of action arose.  Each party waives its rights     to a jury trial in any resulting litigation.</w:t>
      </w:r>
    </w:p>
    <w:p w14:paraId="28CEA286" w14:textId="77777777" w:rsidR="00425AAE" w:rsidRDefault="00425AAE">
      <w:r>
        <w:t>The following license applies to rmail, distributed with Postfix:</w:t>
      </w:r>
    </w:p>
    <w:p w14:paraId="1A3DB664" w14:textId="77777777" w:rsidR="00425AAE" w:rsidRDefault="00425AAE">
      <w:r>
        <w:tab/>
      </w:r>
      <w:r>
        <w:tab/>
      </w:r>
      <w:r>
        <w:tab/>
        <w:t xml:space="preserve">     SENDMAIL LICENSE</w:t>
      </w:r>
    </w:p>
    <w:p w14:paraId="4C8AC749" w14:textId="77777777" w:rsidR="00425AAE" w:rsidRDefault="00425AAE">
      <w:r>
        <w:t xml:space="preserve">    The following license terms and conditions apply, unless a different     license is obtained from Sendmail, Inc., 6425 Christie Ave, Fourth Floor,     Emeryville, CA 94608, or by electronic mail at license@sendmail.com.</w:t>
      </w:r>
    </w:p>
    <w:p w14:paraId="030C14C3" w14:textId="77777777" w:rsidR="00425AAE" w:rsidRDefault="00425AAE">
      <w:r>
        <w:t xml:space="preserve">    License Terms:</w:t>
      </w:r>
    </w:p>
    <w:p w14:paraId="01853D22" w14:textId="77777777" w:rsidR="00425AAE" w:rsidRDefault="00425AAE">
      <w:r>
        <w:t xml:space="preserve">    Use, Modification and Redistribution (including distribution of any     modified or derived work) in source and binary forms is permitted only if     each of the following conditions is met:</w:t>
      </w:r>
    </w:p>
    <w:p w14:paraId="6F86EEFC" w14:textId="77777777" w:rsidR="00425AAE" w:rsidRDefault="00425AAE">
      <w:r>
        <w:t xml:space="preserve">    1. Redistributions qualify as freeware or Open Source Software under        one of the following terms:</w:t>
      </w:r>
    </w:p>
    <w:p w14:paraId="268B1BC6" w14:textId="77777777" w:rsidR="00425AAE" w:rsidRDefault="00425AAE">
      <w:r>
        <w:t xml:space="preserve">       (a) Redistributions are made at no charge beyond the reasonable cost of </w:t>
      </w:r>
      <w:r>
        <w:tab/>
        <w:t xml:space="preserve">   materials and delivery.</w:t>
      </w:r>
    </w:p>
    <w:p w14:paraId="41B546AF" w14:textId="77777777" w:rsidR="00425AAE" w:rsidRDefault="00425AAE">
      <w:r>
        <w:lastRenderedPageBreak/>
        <w:t xml:space="preserve">       (b) Redistributions are accompanied by a copy of the Source Code or by an </w:t>
      </w:r>
      <w:r>
        <w:tab/>
        <w:t xml:space="preserve">   irrevocable offer to provide a copy of the Source Code for up to three </w:t>
      </w:r>
      <w:r>
        <w:tab/>
        <w:t xml:space="preserve">   years at the cost of materials and delivery.  Such redistributions </w:t>
      </w:r>
      <w:r>
        <w:tab/>
        <w:t xml:space="preserve">   must allow further use, modification, and redistribution of the Source </w:t>
      </w:r>
      <w:r>
        <w:tab/>
        <w:t xml:space="preserve">   Code under substantially the same terms as this license.  For the </w:t>
      </w:r>
      <w:r>
        <w:tab/>
        <w:t xml:space="preserve">   purposes of redistribution Source Code means the complete compilable </w:t>
      </w:r>
      <w:r>
        <w:tab/>
        <w:t xml:space="preserve">   and linkable source code of sendmail including all modifications.</w:t>
      </w:r>
    </w:p>
    <w:p w14:paraId="6265738D" w14:textId="77777777" w:rsidR="00425AAE" w:rsidRDefault="00425AAE">
      <w:r>
        <w:t xml:space="preserve">    2. Redistributions of source code must retain the copyright notices as they        appear in each source code file, these license terms, and the        disclaimer/limitation of liability set forth as paragraph 6 below.</w:t>
      </w:r>
    </w:p>
    <w:p w14:paraId="690EC91A" w14:textId="77777777" w:rsidR="00425AAE" w:rsidRDefault="00425AAE">
      <w:r>
        <w:t xml:space="preserve">    3. Redistributions in binary form must reproduce the Copyright Notice,        these license terms, and the disclaimer/limitation of liability set        forth as paragraph 6 below, in the documentation and/or other materials        provided with the distribution.  For the purposes of binary distribution        the Copyright Notice refers to the following language:        Copyright (c) 1998-2000 Sendmail, Inc.  All rights reserved.</w:t>
      </w:r>
    </w:p>
    <w:p w14:paraId="7745E553" w14:textId="77777777" w:rsidR="00425AAE" w:rsidRDefault="00425AAE">
      <w:r>
        <w:t xml:space="preserve">    4. Neither the name of Sendmail, Inc. nor the University of California nor        the names of their contributors may be used to endorse or promote        products derived from this software without specific prior written        permission.  The name sendmail is a trademark of Sendmail, Inc.</w:t>
      </w:r>
    </w:p>
    <w:p w14:paraId="4F7B9D28" w14:textId="77777777" w:rsidR="00425AAE" w:rsidRDefault="00425AAE">
      <w:r>
        <w:t xml:space="preserve">    5. All redistributions must comply with the conditions imposed by the        University of California on certain embedded code, whose copyright        notice and conditions for redistribution are as follows:</w:t>
      </w:r>
    </w:p>
    <w:p w14:paraId="5448F90C" w14:textId="77777777" w:rsidR="00425AAE" w:rsidRDefault="00425AAE">
      <w:r>
        <w:t xml:space="preserve">       (a) Copyright (c) 1988, 1993 The Regents of the University of </w:t>
      </w:r>
      <w:r>
        <w:tab/>
        <w:t xml:space="preserve">   California.  All rights reserved.</w:t>
      </w:r>
    </w:p>
    <w:p w14:paraId="0E872252" w14:textId="77777777" w:rsidR="00425AAE" w:rsidRDefault="00425AAE">
      <w:r>
        <w:t xml:space="preserve">       (b) Redistribution and use in source and binary forms, with or without </w:t>
      </w:r>
      <w:r>
        <w:tab/>
        <w:t xml:space="preserve">   modification, are permitted provided that the following conditions </w:t>
      </w:r>
      <w:r>
        <w:tab/>
        <w:t xml:space="preserve">   are met:</w:t>
      </w:r>
    </w:p>
    <w:p w14:paraId="713C58E9" w14:textId="77777777" w:rsidR="00425AAE" w:rsidRDefault="00425AAE">
      <w:r>
        <w:tab/>
        <w:t xml:space="preserve">  (i)   Redistributions of source code must retain the above copyright </w:t>
      </w:r>
      <w:r>
        <w:tab/>
      </w:r>
      <w:r>
        <w:tab/>
        <w:t>notice, this list of conditions and the following disclaimer.</w:t>
      </w:r>
    </w:p>
    <w:p w14:paraId="332BDA88" w14:textId="77777777" w:rsidR="00425AAE" w:rsidRDefault="00425AAE">
      <w:r>
        <w:tab/>
        <w:t xml:space="preserve">  (ii)  Redistributions in binary form must reproduce the above </w:t>
      </w:r>
      <w:r>
        <w:tab/>
      </w:r>
      <w:r>
        <w:tab/>
        <w:t xml:space="preserve">copyright notice, this list of conditions and the following </w:t>
      </w:r>
      <w:r>
        <w:tab/>
      </w:r>
      <w:r>
        <w:tab/>
        <w:t xml:space="preserve">disclaimer in the documentation and/or other materials provided </w:t>
      </w:r>
      <w:r>
        <w:tab/>
      </w:r>
      <w:r>
        <w:tab/>
        <w:t>with the distribution.</w:t>
      </w:r>
    </w:p>
    <w:p w14:paraId="346B5EDC" w14:textId="77777777" w:rsidR="00425AAE" w:rsidRDefault="00425AAE">
      <w:r>
        <w:tab/>
        <w:t xml:space="preserve">  (iii) Neither the name of the University nor the names of its </w:t>
      </w:r>
      <w:r>
        <w:tab/>
      </w:r>
      <w:r>
        <w:tab/>
        <w:t xml:space="preserve">contributors may be used to endorse or promote products derived </w:t>
      </w:r>
      <w:r>
        <w:tab/>
      </w:r>
      <w:r>
        <w:tab/>
        <w:t>from this software without specific prior written permission.</w:t>
      </w:r>
    </w:p>
    <w:p w14:paraId="1622F464" w14:textId="77777777" w:rsidR="00425AAE" w:rsidRDefault="00425AAE">
      <w:r>
        <w:t xml:space="preserve">    6. Disclaimer/Limitation of Liability: THIS SOFTWARE IS PROVIDED BY        SENDMAIL, INC. AND CONTRIBUTORS AS IS AND ANY EXPRESS OR IMPLIED        WARRANTIES, INCLUDING, BUT NOT LIMITED TO, THE IMPLIED WARRANTIES OF        MERCHANTABILITY AND FITNESS FOR A PARTICULAR PURPOSE ARE DISCLAIMED.  IN        NO EVENT SHALL SENDMAIL, INC., THE REGENTS OF THE UNIVERSITY OF        CALIFORNIA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w:t>
      </w:r>
      <w:r>
        <w:lastRenderedPageBreak/>
        <w:t>TORT        (INCLUDING NEGLIGENCE OR OTHERWISE) ARISING IN ANY WAY OUT OF THE USE OF        THIS SOFTWARE, EVEN IF ADVISED OF THE POSSIBILITY OF SUCH DAMAGES.</w:t>
      </w:r>
    </w:p>
    <w:p w14:paraId="56066B55" w14:textId="77777777" w:rsidR="00425AAE" w:rsidRDefault="00425AAE">
      <w:r>
        <w:t xml:space="preserve">    $Revision: 1.1.4.3 $, Last updated $Date: 2003/07/23 16:13:15 $</w:t>
      </w:r>
    </w:p>
    <w:p w14:paraId="4F506EE6" w14:textId="77777777" w:rsidR="00425AAE" w:rsidRDefault="00425AAE">
      <w:r>
        <w:t>[END FILE=postfix-2.11.1/debian/postfix-pgsql.copyright]</w:t>
      </w:r>
    </w:p>
    <w:p w14:paraId="5BBB5148" w14:textId="77777777" w:rsidR="00425AAE" w:rsidRDefault="00425AAE" w:rsidP="000727EF">
      <w:pPr>
        <w:pStyle w:val="Heading3"/>
      </w:pPr>
      <w:r>
        <w:t>postfix-2.11.1/COPYRIGHT:</w:t>
      </w:r>
    </w:p>
    <w:p w14:paraId="3C2A2E4B" w14:textId="77777777" w:rsidR="00425AAE" w:rsidRDefault="00425AAE">
      <w:r>
        <w:t>[BEGIN FILE=postfix-2.11.1/COPYRIGHT] Included for the use of the fix_strcasecmp.c module which works around a Solaris problem.</w:t>
      </w:r>
    </w:p>
    <w:p w14:paraId="393EC5BE" w14:textId="77777777" w:rsidR="00425AAE" w:rsidRDefault="00425AAE">
      <w:r>
        <w:t>/*  * Copyright (c) 1987, 1993  *</w:t>
      </w:r>
      <w:r>
        <w:tab/>
        <w:t>The Regents of the University of California.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w:t>
      </w:r>
      <w:r>
        <w:tab/>
        <w:t>This product includes software developed by the University of  *</w:t>
      </w:r>
      <w:r>
        <w:tab/>
        <w:t>California, Berkeley and its contributors.  * 4. Neither the name of the University nor the names of its contributors  *    may be used to endorse or promote products derived from this software  *    without specific prior written permission.  *  * THIS SOFTWARE IS PROVIDED BY THE REGENTS AND CONTRIBUTORS ``AS IS'' AND  * ANY EXPRESS OR IMPLIED WARRANTIES, INCLUDING, BUT NOT LIMITED TO, THE  * IMPLIED WARRANTIES OF MERCHANTABILITY AND FITNESS FOR A PARTICULAR PURPOSE  * ARE DISCLAIMED.  IN NO EVENT SHALL THE REGENTS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[END FILE=postfix-2.11.1/COPYRIGHT]</w:t>
      </w:r>
    </w:p>
    <w:p w14:paraId="3834E357" w14:textId="77777777" w:rsidR="00425AAE" w:rsidRDefault="00425AAE" w:rsidP="000727EF">
      <w:pPr>
        <w:pStyle w:val="Heading3"/>
      </w:pPr>
      <w:r>
        <w:t>postfix-2.11.1/TLS_LICENSE:</w:t>
      </w:r>
    </w:p>
    <w:p w14:paraId="600247DC" w14:textId="77777777" w:rsidR="00425AAE" w:rsidRDefault="00425AAE">
      <w:r>
        <w:t>[BEGIN FILE=postfix-2.11.1/TLS_LICENSE] Author: ======= - Postfix/TLS support was originally developed by Lutz Jaenicke of   Brandenburg University of Technology, Cottbus, Germany.</w:t>
      </w:r>
    </w:p>
    <w:p w14:paraId="528BB928" w14:textId="77777777" w:rsidR="00425AAE" w:rsidRDefault="00425AAE">
      <w:r>
        <w:t>License: ======== - This software is free. You can do with it whatever you want.   I would however kindly ask you to acknowledge the use of this   package, if you are going use it in your software, which you might   be going to distribute. I would also like to receive a note if   you are a satisfied user :-)</w:t>
      </w:r>
    </w:p>
    <w:p w14:paraId="554B257F" w14:textId="77777777" w:rsidR="00425AAE" w:rsidRDefault="00425AAE">
      <w:r>
        <w:t>Acknowledgements: ================= - This package is based on the OpenSSL package as provided by the   ``OpenSSL Project''.</w:t>
      </w:r>
    </w:p>
    <w:p w14:paraId="3EEA5D8B" w14:textId="77777777" w:rsidR="00425AAE" w:rsidRDefault="00425AAE">
      <w:r>
        <w:lastRenderedPageBreak/>
        <w:t>Disclaimer: =========== - This software is provided ``as is''. You are using it at your own risk.   I will take no liability in any case. - This software package uses strong cryptography, so even if it is created,   maintained and distributed from liberal countries in Europe (where it is   legal to do this), it falls under certain export/import and/or use   restrictions in some other parts of the world.  - PLEASE REMEMBER THAT EXPORT/IMPORT AND/OR USE OF STRONG   CRYPTOGRAPHY SOFTWARE, PROVIDING CRYPTOGRAPHY HOOKS OR EVEN JUST   COMMUNICATING TECHNICAL DETAILS ABOUT CRYPTOGRAPHY SOFTWARE IS   ILLEGAL IN SOME PARTS OF THE WORLD. SO, WHEN YOU IMPORT THIS PACKAGE   TO YOUR COUNTRY, RE-DISTRIBUTE IT FROM THERE OR EVEN JUST EMAIL   TECHNICAL SUGGESTIONS OR EVEN SOURCE PATCHES TO THE AUTHOR OR   OTHER PEOPLE YOU ARE STRONGLY ADVICED TO PAY CLOSE ATTENTION TO ANY   EXPORT/IMPORT AND/OR USE LAWS WHICH APPLY TO YOU. THE AUTHOR OF   PFIXTLS IS NOT LIABLE FOR ANY VIOLATIONS YOU MAKE HERE. SO BE   CAREFULLY YOURSELF, IT IS YOUR RESPONSIBILITY.   [END FILE=postfix-2.11.1/TLS_LICENSE]</w:t>
      </w:r>
    </w:p>
    <w:p w14:paraId="40136042" w14:textId="77777777" w:rsidR="00425AAE" w:rsidRDefault="00425AAE" w:rsidP="000727EF">
      <w:pPr>
        <w:pStyle w:val="Heading2"/>
      </w:pPr>
      <w:r>
        <w:t xml:space="preserve"> </w:t>
      </w:r>
      <w:bookmarkStart w:id="549" w:name="_Toc399938366"/>
      <w:r>
        <w:t>postgresql-9.4 (version 9.4~beta2):</w:t>
      </w:r>
      <w:bookmarkEnd w:id="549"/>
    </w:p>
    <w:p w14:paraId="426097BF" w14:textId="77777777" w:rsidR="00425AAE" w:rsidRDefault="00425AAE" w:rsidP="000727EF">
      <w:pPr>
        <w:pStyle w:val="Heading3"/>
      </w:pPr>
      <w:r>
        <w:t>postgresql-9.4-9.4~beta2/debian/copyright:</w:t>
      </w:r>
    </w:p>
    <w:p w14:paraId="0EAA5714" w14:textId="77777777" w:rsidR="00425AAE" w:rsidRDefault="00425AAE">
      <w:r>
        <w:t>[BEGIN FILE=postgresql-9.4-9.4~beta2/debian/copyright] Format: http://www.debian.org/doc/packaging-manuals/copyright-format/1.0/ Upstream-Name: PostgreSQL Source: ftp://ftp.postgresql.org/pub/source/</w:t>
      </w:r>
    </w:p>
    <w:p w14:paraId="37DB41D4" w14:textId="77777777" w:rsidR="00425AAE" w:rsidRDefault="00425AAE">
      <w:r>
        <w:t>Files: * Copyright: Portions Copyright (c) 1996-2014, PostgreSQL Global Development Group            Portions Copyright (c) 1994, The Regents of the University of California License:  Permission to use, copy, modify, and distribute this software and its  documentation for any purpose, without fee, and without a written agreement  is hereby granted, provided that the above copyright notice and this  paragraph and the following two paragraphs appear in all copies.  .  IN NO EVENT SHALL THE UNIVERSITY OF CALIFORNIA BE LIABLE TO ANY PARTY FOR  DIRECT, INDIRECT, SPECIAL, INCIDENTAL, OR CONSEQUENTIAL DAMAGES, INCLUDING  LOST PROFITS, ARISING OUT OF THE USE OF THIS SOFTWARE AND ITS  DOCUMENTATION, EVEN IF THE UNIVERSITY OF CALIFORNIA HAS BEEN ADVISED OF THE  POSSIBILITY OF SUCH DAMAGE.  .  THE UNIVERSITY OF CALIFORNIA SPECIFICALLY DISCLAIMS ANY WARRANTIES,  INCLUDING, BUT NOT LIMITED TO, THE IMPLIED WARRANTIES OF MERCHANTABILITY  AND FITNESS FOR A PARTICULAR PURPOSE.  THE SOFTWARE PROVIDED HEREUNDER IS  ON AN AS IS BASIS, AND THE UNIVERSITY OF CALIFORNIA HAS NO OBLIGATIONS TO  PROVIDE MAINTENANCE, SUPPORT, UPDATES, ENHANCEMENTS, OR MODIFICATIONS.</w:t>
      </w:r>
    </w:p>
    <w:p w14:paraId="71793841" w14:textId="77777777" w:rsidR="00425AAE" w:rsidRDefault="00425AAE">
      <w:r>
        <w:t xml:space="preserve">Files: src/backend/regex/* Copyright: Copyright (c) 1998, 1999 Henry Spencer.  All rights reserved. License:  Development of this software was funded, in part, by Cray Research Inc.,  UUNET Communications Services Inc., Sun Microsystems Inc., and Scriptics  Corporation, none of whom are responsible for the results.  The author  thanks all of them.  .  Redistribution and use in source and binary forms -- with or </w:t>
      </w:r>
      <w:r>
        <w:lastRenderedPageBreak/>
        <w:t>without  modification -- are permitted for any purpose, provided that  redistributions in source form retain this entire copyright notice and  indicate the origin and nature of any modifications.  .  I'd appreciate being given credit for this package in the documentation  of software which uses it, but that is not a requirement.  .  THIS SOFTWARE IS PROVIDED ``AS IS'' AND ANY EXPRESS OR IMPLIED WARRANTIES,  INCLUDING, BUT NOT LIMITED TO, THE IMPLIED WARRANTIES OF MERCHANTABILITY  AND FITNESS FOR A PARTICULAR PURPOSE ARE DISCLAIMED.  IN NO EVENT SHALL  HENRY SPENCER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2701870" w14:textId="77777777" w:rsidR="00425AAE" w:rsidRDefault="00425AAE">
      <w:r>
        <w:t>Files: src/backend/regex/regc_locale.c Copyright: Copyright (c) 1998 by Scriptics Corporation. License: Tcl</w:t>
      </w:r>
    </w:p>
    <w:p w14:paraId="31666039" w14:textId="77777777" w:rsidR="00425AAE" w:rsidRDefault="00425AAE">
      <w:r>
        <w:t>Files: src/backend/regex/re_syntax.n Copyright: Copyright (c) 1998 Sun Microsystems, Inc.            Copyright (c) 1999 Scriptics Corporation License: Tcl</w:t>
      </w:r>
    </w:p>
    <w:p w14:paraId="3F8634E3" w14:textId="77777777" w:rsidR="00425AAE" w:rsidRDefault="00425AAE">
      <w:r>
        <w:t>Files: src/bin/pg_dump/* Copyright: Portions Copyright (c) 2000, Philip Warner License:   Rights are granted to use this software in any way so long as this notice is   not removed.  The author is not responsible for loss or damages that may   result from its use.</w:t>
      </w:r>
    </w:p>
    <w:p w14:paraId="1AA7BB90" w14:textId="77777777" w:rsidR="00425AAE" w:rsidRDefault="00425AAE">
      <w:r>
        <w:t>Files: src/backend/utils/mb/Unicode/*.txt Copyright: Copyright (C) 2001 earthian@tama.or.jp, All Rights Reserved.            Copyright (C) 2001 I'O, All Rights Reserved.            Copyright (C) 2006 Project X0213, All Rights Reserved. License:  You can use, modify, distribute this table freely.</w:t>
      </w:r>
    </w:p>
    <w:p w14:paraId="2FD347A6" w14:textId="77777777" w:rsidR="00425AAE" w:rsidRDefault="00425AAE">
      <w:r>
        <w:t>Files: contrib/* Copyright: various License: almost exclusively BSD  Copyright details for contrib modules are detailed in a separate copyright  file in the postgresql-contrib package.</w:t>
      </w:r>
    </w:p>
    <w:p w14:paraId="577077F5" w14:textId="77777777" w:rsidR="00425AAE" w:rsidRDefault="00425AAE">
      <w:r>
        <w:t xml:space="preserve">License: Tcl  This software is copyrighted by the Regents of the University of  California, Sun Microsystems, Inc., Scriptics Corporation, ActiveState  Corporation and other parties.  The following terms apply to all files  associated with the software unless explicitly disclaimed in  individual files.  .  The authors hereby grant permission to use, copy, modify, distribute,  and license this software and its documentation for any purpose, provided  that existing copyright notices are retained in all copies and that this  notice is included verbatim in any distributions. No written agreement,  license, or royalty fee is required for any of the authorized uses.  Modifications to this software may be copyrighted by their authors  and need not follow the licensing terms described here, provided that  the new terms are clearly indicated on the first page of each file where  they apply.  .  IN NO EVENT SHALL THE AUTHORS OR DISTRIBUTORS BE LIABLE TO ANY PARTY  FOR DIRECT, INDIRECT, SPECIAL, INCIDENTAL, OR CONSEQUENTIAL DAMAGES  ARISING OUT OF THE USE OF THIS SOFTWARE, ITS DOCUMENTATION, OR ANY  DERIVATIVES THEREOF, EVEN IF THE AUTHORS HAVE BEEN ADVISED OF THE  POSSIBILITY OF SUCH DAMAGE.  .  THE AUTHORS AND DISTRIBUTORS SPECIFICALLY DISCLAIM ANY </w:t>
      </w:r>
      <w:r>
        <w:lastRenderedPageBreak/>
        <w:t>WARRANTIES,  INCLUDING, BUT NOT LIMITED TO, THE IMPLIED WARRANTIES OF MERCHANTABILITY,  FITNESS FOR A PARTICULAR PURPOSE, AND NON-INFRINGEMENT.  THIS SOFTWARE  IS PROVIDED ON AN AS IS BASIS, AND THE AUTHORS AND DISTRIBUTORS HAVE  NO OBLIGATION TO PROVIDE MAINTENANCE, SUPPORT, UPDATES, ENHANCEMENTS, OR  MODIFICATIONS.  .  GOVERNMENT USE: If you are acquiring this software on behalf of the  U.S. government, the Government shall have only Restricted Rights  in the software and related documentation as defined in the Federal  Acquisition Regulations (FARs) in Clause 52.227.19 (c) (2).  If you  are acquiring the software on behalf of the Department of Defense, the  software shall be classified as Commercial Computer Software and the  Government shall have only Restricted Rights as defined in Clause  252.227-7013 (c) (1) of DFARs.  Notwithstanding the foregoing, the  authors grant the U.S. Government and others acting in its behalf  permission to use and distribute the software in accordance with the  terms specified in this license. [END FILE=postgresql-9.4-9.4~beta2/debian/copyright]</w:t>
      </w:r>
    </w:p>
    <w:p w14:paraId="10B6C4E1" w14:textId="77777777" w:rsidR="00425AAE" w:rsidRDefault="00425AAE" w:rsidP="000727EF">
      <w:pPr>
        <w:pStyle w:val="Heading3"/>
      </w:pPr>
      <w:r>
        <w:t>postgresql-9.4-9.4~beta2/debian/postgresql-contrib-9.4.copyright:</w:t>
      </w:r>
    </w:p>
    <w:p w14:paraId="4EAB9B2B" w14:textId="77777777" w:rsidR="00425AAE" w:rsidRDefault="00425AAE">
      <w:r>
        <w:t>[BEGIN FILE=postgresql-9.4-9.4~beta2/debian/postgresql-contrib-9.4.copyright] Format: http://www.debian.org/doc/packaging-manuals/copyright-format/1.0/ Upstream-Name: PostgreSQL Source: ftp://ftp.postgresql.org/pub/source/</w:t>
      </w:r>
    </w:p>
    <w:p w14:paraId="286C99A3" w14:textId="77777777" w:rsidR="00425AAE" w:rsidRDefault="00425AAE">
      <w:r>
        <w:t>Files: * Copyright: Portions Copyright (c) 1996-2014, PostgreSQL Global Development Group            Portions Copyright (c) 1994, The Regents of the University of California License:  Permission to use, copy, modify, and distribute this software and its  documentation for any purpose, without fee, and without a written agreement  is hereby granted, provided that the above copyright notice and this  paragraph and the following two paragraphs appear in all copies.  .  IN NO EVENT SHALL THE UNIVERSITY OF CALIFORNIA BE LIABLE TO ANY PARTY FOR  DIRECT, INDIRECT, SPECIAL, INCIDENTAL, OR CONSEQUENTIAL DAMAGES, INCLUDING  LOST PROFITS, ARISING OUT OF THE USE OF THIS SOFTWARE AND ITS  DOCUMENTATION, EVEN IF THE UNIVERSITY OF CALIFORNIA HAS BEEN ADVISED OF THE  POSSIBILITY OF SUCH DAMAGE.  .  THE UNIVERSITY OF CALIFORNIA SPECIFICALLY DISCLAIMS ANY WARRANTIES,  INCLUDING, BUT NOT LIMITED TO, THE IMPLIED WARRANTIES OF MERCHANTABILITY  AND FITNESS FOR A PARTICULAR PURPOSE.  THE SOFTWARE PROVIDED HEREUNDER IS  ON AN AS IS BASIS, AND THE UNIVERSITY OF CALIFORNIA HAS NO OBLIGATIONS TO  PROVIDE MAINTENANCE, SUPPORT, UPDATES, ENHANCEMENTS, OR MODIFICATIONS.</w:t>
      </w:r>
    </w:p>
    <w:p w14:paraId="694ED3F6" w14:textId="77777777" w:rsidR="00425AAE" w:rsidRDefault="00425AAE">
      <w:r>
        <w:t xml:space="preserve">Files: contrib/fuzzystrmatch/dmetaphone.c Copyright: Copyright 2000, Maurice Aubrey &lt;maurice@hevanet.com&gt;            Copyright 2003, North Carolina State Highway Patrol License:  This module is free software; you may redistribute it and/or  modify it under the same terms as Perl itself.  .  All rights reserved.  .  Permission to use, copy, modify, and distribute this software and its  documentation for any purpose, without fee, and without a written agreement  is hereby granted, provided that the above copyright notice and this  paragraph and the following two paragraphs appear in all copies.  .  IN NO EVENT SHALL THE NORTH CAROLINA STATE HIGHWAY PATROL BE LIABLE TO ANY  PARTY FOR DIRECT, INDIRECT, SPECIAL, INCIDENTAL, OR </w:t>
      </w:r>
      <w:r>
        <w:lastRenderedPageBreak/>
        <w:t>CONSEQUENTIAL DAMAGES,  INCLUDING LOST PROFITS, ARISING OUT OF THE USE OF THIS SOFTWARE AND ITS  DOCUMENTATION, EVEN IF THE NORTH CAROLINA STATE HIGHWAY PATROL HAS BEEN  ADVISED OF THE POSSIBILITY OF SUCH DAMAGE.  .  THE NORTH CAROLINA STATE HIGHWAY PATROL SPECIFICALLY DISCLAIMS ANY  WARRANTIES, INCLUDING, BUT NOT LIMITED TO, THE IMPLIED WARRANTIES OF  MERCHANTABILITY AND FITNESS FOR A PARTICULAR PURPOSE.  THE SOFTWARE PROVIDED  HEREUNDER IS ON AN AS IS BASIS, AND THE NORTH CAROLINA STATE HIGHWAY PATROL  HAS NO OBLIGATIONS TO PROVIDE MAINTENANCE, SUPPORT, UPDATES, ENHANCEMENTS, OR  MODIFICATIONS.  .  The license of Perl is:  .  This program is free software; you can redistribute it and/or modify  it under the terms of either:  .  a) the GNU General Public License as published by the Free Software     Foundation; either version 1, or (at your option) any later     version, or  .  b) the Artistic License which comes with Perl.  .  On Debian GNU/Linux systems, the complete text of the GNU General  Public License version 1 can be found in  `/usr/share/common-licenses/GPL-1' and the Artistic Licence in  `/usr/share/common-licenses/Artistic'.</w:t>
      </w:r>
    </w:p>
    <w:p w14:paraId="102664BA" w14:textId="77777777" w:rsidR="00425AAE" w:rsidRDefault="00425AAE">
      <w:r>
        <w:t>Files:  contrib/pageinspect/btreefuncs.c  contrib/pgrowlocks/*  contrib/pgstattuple/* Copyright: Copyright (c) 2006 Satoshi Nagayasu &lt;nagayasus@nttdata.co.jp&gt;            Copyright (c) 2001, 2002, 2005-2006 Tatsuo Ishii License:  Permission to use, copy, modify, and distribute this software and  its documentation for any purpose, without fee, and without a  written agreement is hereby granted, provided that the above  copyright notice and this paragraph and the following two  paragraphs appear in all copies.  .  IN NO EVENT SHALL THE AUTHOR BE LIABLE TO ANY PARTY FOR DIRECT,  INDIRECT, SPECIAL, INCIDENTAL, OR CONSEQUENTIAL DAMAGES, INCLUDING  LOST PROFITS, ARISING OUT OF THE USE OF THIS SOFTWARE AND ITS  DOCUMENTATION, EVEN IF THE UNIVERSITY OF CALIFORNIA HAS BEEN ADVISED  OF THE POSSIBILITY OF SUCH DAMAGE.  .  THE AUTHOR SPECIFICALLY DISCLAIMS ANY WARRANTIES, INCLUDING, BUT NOT  LIMITED TO, THE IMPLIED WARRANTIES OF MERCHANTABILITY AND FITNESS FOR  A PARTICULAR PURPOSE.  THE SOFTWARE PROVIDED HEREUNDER IS ON AN AS  IS BASIS, AND THE AUTHOR HAS NO OBLIGATIONS TO PROVIDE MAINTENANCE,  SUPPORT, UPDATES, ENHANCEMENTS, OR MODIFICATIONS.</w:t>
      </w:r>
    </w:p>
    <w:p w14:paraId="2BF2FDAD" w14:textId="77777777" w:rsidR="00425AAE" w:rsidRDefault="00425AAE">
      <w:r>
        <w:t xml:space="preserve">Files: contrib/pgcrypto/blf.* Copyright: PuTTY is copyright 1997-2007 Simon Tatham.            Portions copyright Robert de Bath, Joris van Rantwijk, Delian            Delchev, Andreas Schultz, Jeroen Massar, Wez Furlong, Nicolas Barry,            Justin Bradford, Ben Harris, Malcolm Smith, Ahmad Khalifa, Markus            Kuhn, and CORE SDI S.A. License: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w:t>
      </w:r>
      <w:r>
        <w:lastRenderedPageBreak/>
        <w:t>COPYRIGHT HOLDERS BE LIABLE  FOR ANY CLAIM, DAMAGES OR OTHER LIABILITY, WHETHER IN AN ACTION OF  CONTRACT, TORT OR OTHERWISE, ARISING FROM, OUT OF OR IN CONNECTION  WITH THE SOFTWARE OR THE USE OR OTHER DEALINGS IN THE SOFTWARE.</w:t>
      </w:r>
    </w:p>
    <w:p w14:paraId="23FAA1FA" w14:textId="77777777" w:rsidR="00425AAE" w:rsidRDefault="00425AAE">
      <w:r>
        <w:t>Files:  contrib/pgcrypto/crypt-des.c  contrib/pgcrypto/md5.*  contrib/pgcrypto/sha1.*  contrib/pgcrypto/sha2.* Copyright: Copyright (c) 1994 David Burren            Copyright (C) 1995, 1996, 1997, and 1998 WIDE Project.            #Copyright (c) 2000-2001, Aaron D. Gifford License: BSD-3-clause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author nor the names of other contributors         may be used to endorse or promote products derived from this software         without specific prior written permission.  .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124BC46" w14:textId="77777777" w:rsidR="00425AAE" w:rsidRDefault="00425AAE">
      <w:r>
        <w:t xml:space="preserve">Files:  contrib/pgcrypto/fortuna.*  contrib/pgcrypto/internal*  contrib/pgcrypto/mbuf.*  contrib/pgcrypto/openssl.c  contrib/pgcrypto/pgcrypto.*  contrib/pgcrypto/pgp*  contrib/pgcrypto/px*  contrib/pgcrypto/random.c Copyright: Copyright (c) 2001, 2005 Marko Kreen License: BSD-2-clause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w:t>
      </w:r>
      <w:r>
        <w:lastRenderedPageBreak/>
        <w:t>THEORY OF LIABILITY, WHETHER IN CONTRACT, STRICT  LIABILITY, OR TORT (INCLUDING NEGLIGENCE OR OTHERWISE) ARISING IN ANY WAY  OUT OF THE USE OF THIS SOFTWARE, EVEN IF ADVISED OF THE POSSIBILITY OF  SUCH DAMAGE.</w:t>
      </w:r>
    </w:p>
    <w:p w14:paraId="5957BC12" w14:textId="77777777" w:rsidR="00425AAE" w:rsidRDefault="00425AAE">
      <w:r>
        <w:t>Files: contrib/pgcrypto/imath.* Copyright: Copyright (C) 2002 Michael J. Fromberger License:  All Rights Reserved.  .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5D6D4EF" w14:textId="77777777" w:rsidR="00425AAE" w:rsidRDefault="00425AAE">
      <w:r>
        <w:t>Files: contrib/pgcrypto/rijndael.* Copyright: Dr Brian Gladman License:  Copyright in this implementation is held by Dr B R Gladman but I  hereby give permission for its free direct or derivative use subject  to acknowledgment of its origin and compliance with any conditions  that the originators of the algorithm place on its exploitation. [END FILE=postgresql-9.4-9.4~beta2/debian/postgresql-contrib-9.4.copyright]</w:t>
      </w:r>
    </w:p>
    <w:p w14:paraId="6DB398DB" w14:textId="77777777" w:rsidR="00425AAE" w:rsidRDefault="00425AAE" w:rsidP="000727EF">
      <w:pPr>
        <w:pStyle w:val="Heading3"/>
      </w:pPr>
      <w:r>
        <w:t>postgresql-9.4-9.4~beta2/src/backend/regex/COPYRIGHT:</w:t>
      </w:r>
    </w:p>
    <w:p w14:paraId="1DFC0711" w14:textId="77777777" w:rsidR="00425AAE" w:rsidRDefault="00425AAE">
      <w:r>
        <w:t>[BEGIN FILE=postgresql-9.4-9.4~beta2/src/backend/regex/COPYRIGHT] This regular expression package was originally developed by Henry Spencer. It bears the following copyright notice:</w:t>
      </w:r>
    </w:p>
    <w:p w14:paraId="68A7D43D" w14:textId="77777777" w:rsidR="00425AAE" w:rsidRDefault="00425AAE">
      <w:r>
        <w:t>**********************************************************************</w:t>
      </w:r>
    </w:p>
    <w:p w14:paraId="098629CA" w14:textId="77777777" w:rsidR="00425AAE" w:rsidRDefault="00425AAE">
      <w:r>
        <w:t>Copyright (c) 1998, 1999 Henry Spencer.  All rights reserved.</w:t>
      </w:r>
    </w:p>
    <w:p w14:paraId="7AFDE6FF" w14:textId="77777777" w:rsidR="00425AAE" w:rsidRDefault="00425AAE">
      <w:r>
        <w:t xml:space="preserve">Development of this software was funded, in part, by Cray Research Inc., UUNET Communications Services Inc., Sun Microsystems Inc., and Scriptics Corporation, none of whom are responsible for the results.  The author thanks all of them. </w:t>
      </w:r>
    </w:p>
    <w:p w14:paraId="7993C2D0" w14:textId="77777777" w:rsidR="00425AAE" w:rsidRDefault="00425AAE">
      <w:r>
        <w:t>Redistribution and use in source and binary forms -- with or without modification -- are permitted for any purpose, provided that redistributions in source form retain this entire copyright notice and indicate the origin and nature of any modifications.</w:t>
      </w:r>
    </w:p>
    <w:p w14:paraId="34A5A145" w14:textId="77777777" w:rsidR="00425AAE" w:rsidRDefault="00425AAE">
      <w:r>
        <w:t>I'd appreciate being given credit for this package in the documentation of software which uses it, but that is not a requirement.</w:t>
      </w:r>
    </w:p>
    <w:p w14:paraId="5128A9B5" w14:textId="77777777" w:rsidR="00425AAE" w:rsidRDefault="00425AAE">
      <w:r>
        <w:t xml:space="preserve">THIS SOFTWARE IS PROVIDED ``AS IS'' AND ANY EXPRESS OR IMPLIED WARRANTIES, INCLUDING, BUT NOT LIMITED TO, THE IMPLIED WARRANTIES OF MERCHANTABILITY AND FITNESS FOR A PARTICULAR PURPOSE ARE DISCLAIMED.  IN NO EVENT SHALL HENRY SPENCER BE LIABLE FOR ANY DIRECT, INDIRECT, INCIDENTAL, SPECIAL, EXEMPLARY, OR CONSEQUENTIAL </w:t>
      </w:r>
      <w:r>
        <w:lastRenderedPageBreak/>
        <w:t>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0037633" w14:textId="77777777" w:rsidR="00425AAE" w:rsidRDefault="00425AAE">
      <w:r>
        <w:t>**********************************************************************</w:t>
      </w:r>
    </w:p>
    <w:p w14:paraId="3FDA3627" w14:textId="77777777" w:rsidR="00425AAE" w:rsidRDefault="00425AAE">
      <w:r>
        <w:t>PostgreSQL adopted the code out of Tcl 8.4.1.  Portions of regc_locale.c and re_syntax.n were developed by Tcl developers other than Henry; these files bear the Tcl copyright and license notice:</w:t>
      </w:r>
    </w:p>
    <w:p w14:paraId="315C55C7" w14:textId="77777777" w:rsidR="00425AAE" w:rsidRDefault="00425AAE">
      <w:r>
        <w:t>**********************************************************************</w:t>
      </w:r>
    </w:p>
    <w:p w14:paraId="3E538471" w14:textId="77777777" w:rsidR="00425AAE" w:rsidRDefault="00425AAE">
      <w:r>
        <w:t>This software is copyrighted by the Regents of the University of California, Sun Microsystems, Inc., Scriptics Corporation, ActiveState Corporation and other parties.  The following terms apply to all files associated with the software unless explicitly disclaimed in individual files.</w:t>
      </w:r>
    </w:p>
    <w:p w14:paraId="250CB207" w14:textId="77777777" w:rsidR="00425AAE" w:rsidRDefault="00425AAE">
      <w:r>
        <w:t>The authors hereby grant permission to use, copy, modify, distribute, and license this software and its documentation for any purpose, provided that existing copyright notices are retained in all copies and that this notice is included verbatim in any distributions. No written agreement, license, or royalty fee is required for any of the authorized uses. Modifications to this software may be copyrighted by their authors and need not follow the licensing terms described here, provided that the new terms are clearly indicated on the first page of each file where they apply.</w:t>
      </w:r>
    </w:p>
    <w:p w14:paraId="73167B40" w14:textId="77777777" w:rsidR="00425AAE" w:rsidRDefault="00425AAE">
      <w:r>
        <w:t>IN NO EVENT SHALL THE AUTHORS OR DISTRIBUTORS BE LIABLE TO ANY PARTY FOR DIRECT, INDIRECT, SPECIAL, INCIDENTAL, OR CONSEQUENTIAL DAMAGES ARISING OUT OF THE USE OF THIS SOFTWARE, ITS DOCUMENTATION, OR ANY DERIVATIVES THEREOF, EVEN IF THE AUTHORS HAVE BEEN ADVISED OF THE POSSIBILITY OF SUCH DAMAGE.</w:t>
      </w:r>
    </w:p>
    <w:p w14:paraId="408335BE" w14:textId="77777777" w:rsidR="00425AAE" w:rsidRDefault="00425AAE">
      <w:r>
        <w:t>THE AUTHORS AND DISTRIBUTORS SPECIFICALLY DISCLAIM ANY WARRANTIES, INCLUDING, BUT NOT LIMITED TO, THE IMPLIED WARRANTIES OF MERCHANTABILITY, FITNESS FOR A PARTICULAR PURPOSE, AND NON-INFRINGEMENT.  THIS SOFTWARE IS PROVIDED ON AN AS IS BASIS, AND THE AUTHORS AND DISTRIBUTORS HAVE NO OBLIGATION TO PROVIDE MAINTENANCE, SUPPORT, UPDATES, ENHANCEMENTS, OR MODIFICATIONS.</w:t>
      </w:r>
    </w:p>
    <w:p w14:paraId="04B19EA8" w14:textId="77777777" w:rsidR="00425AAE" w:rsidRDefault="00425AAE">
      <w:r>
        <w:t xml:space="preserve">GOVERNMENT USE: If you are acquiring this software on behalf of the U.S. government, the Government shall have only Restricted Rights in the software and related documentation as defined in the Federal  Acquisition Regulations (FARs) in Clause 52.227.19 (c) (2).  If you are acquiring the software on behalf of the Department of Defense, the software shall be classified as Commercial Computer Software and the Government shall have only Restricted Rights as defined in Clause 252.227-7013 (c) (1) of DFARs.  Notwithstanding the foregoing, the authors grant the U.S. Government and others acting in its behalf permission to use and distribute the software in accordance with the terms specified in this license. </w:t>
      </w:r>
    </w:p>
    <w:p w14:paraId="2D204456" w14:textId="77777777" w:rsidR="00425AAE" w:rsidRDefault="00425AAE">
      <w:r>
        <w:t>**********************************************************************</w:t>
      </w:r>
    </w:p>
    <w:p w14:paraId="49EA5EA6" w14:textId="77777777" w:rsidR="00425AAE" w:rsidRDefault="00425AAE">
      <w:r>
        <w:lastRenderedPageBreak/>
        <w:t>Subsequent modifications to the code by the PostgreSQL project follow the same license terms as the rest of PostgreSQL. [END FILE=postgresql-9.4-9.4~beta2/src/backend/regex/COPYRIGHT]</w:t>
      </w:r>
    </w:p>
    <w:p w14:paraId="3F3DE41E" w14:textId="77777777" w:rsidR="00425AAE" w:rsidRDefault="00425AAE" w:rsidP="000727EF">
      <w:pPr>
        <w:pStyle w:val="Heading2"/>
      </w:pPr>
      <w:r>
        <w:t xml:space="preserve"> </w:t>
      </w:r>
      <w:bookmarkStart w:id="550" w:name="_Toc399938367"/>
      <w:r>
        <w:t>powermgmt-base (version 1.31+nmu1):</w:t>
      </w:r>
      <w:bookmarkEnd w:id="550"/>
    </w:p>
    <w:p w14:paraId="44651642" w14:textId="77777777" w:rsidR="00425AAE" w:rsidRDefault="00425AAE" w:rsidP="000727EF">
      <w:pPr>
        <w:pStyle w:val="Heading3"/>
      </w:pPr>
      <w:r>
        <w:t>powermgmt-base-1.31+nmu1/debian/copyright:</w:t>
      </w:r>
    </w:p>
    <w:p w14:paraId="7513C720" w14:textId="77777777" w:rsidR="00425AAE" w:rsidRDefault="00425AAE">
      <w:r>
        <w:t>[BEGIN FILE=powermgmt-base-1.31+nmu1/debian/copyright] powermgmt ---------</w:t>
      </w:r>
    </w:p>
    <w:p w14:paraId="12CB1F13" w14:textId="77777777" w:rsidR="00425AAE" w:rsidRDefault="00425AAE">
      <w:r>
        <w:t>Copyright (c) 2002  J. D. Thomas Hood &lt;jdthood@yahoo.co.uk&gt;</w:t>
      </w:r>
    </w:p>
    <w:p w14:paraId="1573C68A" w14:textId="77777777" w:rsidR="00425AAE" w:rsidRDefault="00425AAE">
      <w:r>
        <w:t xml:space="preserve">   This package is free software; you can redistribute it and/or modify    it under the terms of the GNU General Public License as published by    the Free Software Foundation; version 2 dated June, 1991.</w:t>
      </w:r>
    </w:p>
    <w:p w14:paraId="15945D2C"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77C72DEF" w14:textId="77777777" w:rsidR="00425AAE" w:rsidRDefault="00425AAE">
      <w:r>
        <w:t xml:space="preserve">   You should have received a copy of the GNU General Public License    along with this package; if not, write to the Free Software    Foundation, Inc., 51 Franklin St, Fifth Floor, Boston, MA    02110-1301, USA.</w:t>
      </w:r>
    </w:p>
    <w:p w14:paraId="2F3A1892" w14:textId="77777777" w:rsidR="00425AAE" w:rsidRDefault="00425AAE">
      <w:r>
        <w:t>On Debian GNU/Linux systems, the complete text of the GNU General Public License can be found in `/usr/share/common-licenses/GPL-2'. [END FILE=powermgmt-base-1.31+nmu1/debian/copyright]</w:t>
      </w:r>
    </w:p>
    <w:p w14:paraId="62CD5E7F" w14:textId="77777777" w:rsidR="00425AAE" w:rsidRDefault="00425AAE" w:rsidP="000727EF">
      <w:pPr>
        <w:pStyle w:val="Heading2"/>
      </w:pPr>
      <w:r>
        <w:t xml:space="preserve"> </w:t>
      </w:r>
      <w:bookmarkStart w:id="551" w:name="_Toc399938368"/>
      <w:r>
        <w:t>prettytable (version 0.7.2):</w:t>
      </w:r>
      <w:bookmarkEnd w:id="551"/>
    </w:p>
    <w:p w14:paraId="7BAF1695" w14:textId="77777777" w:rsidR="00425AAE" w:rsidRDefault="00425AAE" w:rsidP="000727EF">
      <w:pPr>
        <w:pStyle w:val="Heading3"/>
      </w:pPr>
      <w:r>
        <w:t>prettytable-0.7.2/debian/copyright:</w:t>
      </w:r>
    </w:p>
    <w:p w14:paraId="07025A47" w14:textId="77777777" w:rsidR="00425AAE" w:rsidRDefault="00425AAE">
      <w:r>
        <w:t>[BEGIN FILE=prettytable-0.7.2/debian/copyright] Format: http://www.debian.org/doc/packaging-manuals/copyright-format/1.0/ Upstream-Name: prettytable Source: http://code.google.com/p/prettytable/</w:t>
      </w:r>
    </w:p>
    <w:p w14:paraId="004E0AEC" w14:textId="77777777" w:rsidR="00425AAE" w:rsidRDefault="00425AAE">
      <w:r>
        <w:t>Files: * Copyright: Copyright (c) 2009-2013, Luke Maurits &lt;luke@maurits.id.au&gt; License: BSD</w:t>
      </w:r>
    </w:p>
    <w:p w14:paraId="4D05AAE5" w14:textId="77777777" w:rsidR="00425AAE" w:rsidRDefault="00425AAE">
      <w:r>
        <w:t>Files: debian/* Copyright: Copyright (C) 2009-2014 Sandro Tosi &lt;morph@debian.org&gt; License: BSD</w:t>
      </w:r>
    </w:p>
    <w:p w14:paraId="6D79DEA5" w14:textId="77777777" w:rsidR="00425AAE" w:rsidRDefault="00425AAE">
      <w:r>
        <w:t xml:space="preserve">License: BSD  Redistribution and use in source and binary forms, with or without  modification, are permitted provided that the following conditions are met:  .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The name of the author may not be used to endorse or promote products    derived from this software without specific prior written permission.  .  THIS SOFTWARE IS PROVIDED BY THE COPYRIGHT HOLDERS AND CONTRIBUTORS AS IS  AND ANY EXPRESS OR IMPLIED WARRANTIES, INCLUDING, BUT NOT LIMITED TO, THE  IMPLIED </w:t>
      </w:r>
      <w:r>
        <w:lastRenderedPageBreak/>
        <w:t>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75F44CB" w14:textId="77777777" w:rsidR="00425AAE" w:rsidRDefault="00425AAE">
      <w:r>
        <w:t>[END FILE=prettytable-0.7.2/debian/copyright]</w:t>
      </w:r>
    </w:p>
    <w:p w14:paraId="1CDF0C78" w14:textId="77777777" w:rsidR="00425AAE" w:rsidRDefault="00425AAE" w:rsidP="000727EF">
      <w:pPr>
        <w:pStyle w:val="Heading2fegan"/>
      </w:pPr>
      <w:bookmarkStart w:id="552" w:name="_Toc399938369"/>
      <w:r>
        <w:t>prettytable-0.7.2</w:t>
      </w:r>
      <w:bookmarkEnd w:id="552"/>
    </w:p>
    <w:p w14:paraId="33EE20A6" w14:textId="77777777" w:rsidR="00425AAE" w:rsidRDefault="00425AAE" w:rsidP="00053D4A">
      <w:r>
        <w:tab/>
        <w:t>BSD 3 Clause</w:t>
      </w:r>
      <w:r>
        <w:tab/>
        <w:t>http://www.opensource.org/licenses/BSD-3-Clause</w:t>
      </w:r>
    </w:p>
    <w:p w14:paraId="51675DF7" w14:textId="77777777" w:rsidR="00425AAE" w:rsidRDefault="00425AAE" w:rsidP="000727EF">
      <w:pPr>
        <w:pStyle w:val="Heading2"/>
      </w:pPr>
      <w:r>
        <w:t xml:space="preserve"> </w:t>
      </w:r>
      <w:bookmarkStart w:id="553" w:name="_Toc399938370"/>
      <w:r>
        <w:t>procps (version 3.3.9):</w:t>
      </w:r>
      <w:bookmarkEnd w:id="553"/>
    </w:p>
    <w:p w14:paraId="058CA886" w14:textId="77777777" w:rsidR="00425AAE" w:rsidRDefault="00425AAE" w:rsidP="000727EF">
      <w:pPr>
        <w:pStyle w:val="Heading3"/>
      </w:pPr>
      <w:r>
        <w:t>procps-3.3.9/debian/copyright:</w:t>
      </w:r>
    </w:p>
    <w:p w14:paraId="0029BD5A" w14:textId="77777777" w:rsidR="00425AAE" w:rsidRDefault="00425AAE">
      <w:r>
        <w:t>[BEGIN FILE=procps-3.3.9/debian/copyright] This is the Debian Linux prepackaged version of the /proc file system utilities.</w:t>
      </w:r>
    </w:p>
    <w:p w14:paraId="5C51E0AA" w14:textId="77777777" w:rsidR="00425AAE" w:rsidRDefault="00425AAE">
      <w:r>
        <w:t>This package was downloaded from:   https://gitorious.org/procps</w:t>
      </w:r>
    </w:p>
    <w:p w14:paraId="4C24B1BA" w14:textId="77777777" w:rsidR="00425AAE" w:rsidRDefault="00425AAE">
      <w:r>
        <w:t xml:space="preserve"> Upstream Authors: Werner Almesberger &lt;almesber@di.epfl.ch&gt;, Roger Binns, Charles Blake &lt;cblake@ucsd.edu&gt;, Brian Edmonds, David Engel &lt;david@ods.com&gt;, Larry Greenfield &lt;greenfie@gauss.rutgers.edu&gt;, Michael K. Johnson &lt;johnsonm@sunsite.unc.edu&gt;, Branko Lankester &lt;lankeste@fwi.uva.nl&gt;, Robert Nation &lt;nation@rocket.sanders.lockheed.com&gt;, Michael Shields &lt;mjshield@nyx.cs.du.edu&gt;, Henry Ware &lt;al172@yfn.ysu.edu&gt;, Matt Welsh &lt;mdw@sunsite.unc.edu&gt;, Albert D. Cahalan, Jim C. Warner &lt;warnerjc@worldnet.att.net&gt;, and Kjetil Torgrim Homme &lt;kjetilho@ifi.uio.no&gt;</w:t>
      </w:r>
    </w:p>
    <w:p w14:paraId="36C2F7E0" w14:textId="77777777" w:rsidR="00425AAE" w:rsidRDefault="00425AAE">
      <w:r>
        <w:t>Copyright:   free.c:     Copyright 2003 Robert Love     Copyright 2004 Albert Cahalan   minimal.c:     Copyright 1998,2004 Albert Cahalan   pgrep.c:     Copyright 2000 Kjetil Torgrim Homme &lt;kjetilho@ifi.uio.no&gt;   pmap.c:     Copyright 2002 by Albert Cahalan   pwdx.c:     Copyright 2004 Nicholas Miell   skill.c:     Copyright 1998-2002 by Albert Cahalan   slabtop.c:     Copyright 2003 Chris Rivera   sysctl.c:     Copyright 1999 George Staikos   tload.c:     Copyright 1992 Branko Lankester   top.c:     Copyright 2002 James C. Warner   vmstat.c:     Copyright 1994 Henry Ware &lt;al172@yfn.ysu.edu&gt;     Copyright 2002 Albert Cahalan   ps/display.c, ps/parser.c:      Copyright 1998-2003 by Albert Cahalan   ps/global.c, ps/global.c:      Copyright 1998-2002 by Albert Cahalan   ps/help.c, ps/sortformat.c:     Copyright 1998-2004 by Albert Cahalan   ps/output.c:      Copyright 1999-2004 by Albert Cahalan</w:t>
      </w:r>
    </w:p>
    <w:p w14:paraId="70AC14E7" w14:textId="77777777" w:rsidR="00425AAE" w:rsidRDefault="00425AAE">
      <w:r>
        <w:t xml:space="preserve">License: The programs sysctl and pgrep copyright by their authors and redistributable under the terms of the GNU General Public License. On Debian Linux systems, the </w:t>
      </w:r>
      <w:r>
        <w:lastRenderedPageBreak/>
        <w:t>complete text of the GNU General Public License can be found in `/usr/share/common-licenses/GPL-2'.</w:t>
      </w:r>
    </w:p>
    <w:p w14:paraId="14AADB88" w14:textId="77777777" w:rsidR="00425AAE" w:rsidRDefault="00425AAE">
      <w:r>
        <w:t>All other software is copyright by their authors and redistributable under  the terms of the GNU Library General Public License. On Debian Linux  systems, the complete text of the GNU Library General Public License can  be found in `/usr/share/common-licenses/LGPL-2'. [END FILE=procps-3.3.9/debian/copyright]</w:t>
      </w:r>
    </w:p>
    <w:p w14:paraId="79B49C63" w14:textId="77777777" w:rsidR="00425AAE" w:rsidRDefault="00425AAE" w:rsidP="000727EF">
      <w:pPr>
        <w:pStyle w:val="Heading2"/>
      </w:pPr>
      <w:r>
        <w:t xml:space="preserve"> </w:t>
      </w:r>
      <w:bookmarkStart w:id="554" w:name="_Toc399938371"/>
      <w:r>
        <w:t>psmisc (version 22.21):</w:t>
      </w:r>
      <w:bookmarkEnd w:id="554"/>
    </w:p>
    <w:p w14:paraId="20E073B5" w14:textId="77777777" w:rsidR="00425AAE" w:rsidRDefault="00425AAE" w:rsidP="000727EF">
      <w:pPr>
        <w:pStyle w:val="Heading3"/>
      </w:pPr>
      <w:r>
        <w:t>psmisc-22.21/debian/copyright:</w:t>
      </w:r>
    </w:p>
    <w:p w14:paraId="5DC3B667" w14:textId="77777777" w:rsidR="00425AAE" w:rsidRDefault="00425AAE">
      <w:r>
        <w:t>[BEGIN FILE=psmisc-22.21/debian/copyright] Format: http://www.debian.org/doc/packaging-manuals/copyright-format/1.0/ Upstream-Name: psmisc Upstream-Contact: Craig Small &lt;csmall@enc.com.au&gt; Source: http://psmisc.sourceforge.net/</w:t>
      </w:r>
    </w:p>
    <w:p w14:paraId="38396A7B" w14:textId="77777777" w:rsidR="00425AAE" w:rsidRDefault="00425AAE">
      <w:r>
        <w:t>Files: * Copyright: 1993-2005 Werner Almesberger            2002-2011 Craig small &lt;csmall@enc.com.au&gt; License: GPL-2+</w:t>
      </w:r>
    </w:p>
    <w:p w14:paraId="0DB6BB17" w14:textId="77777777" w:rsidR="00425AAE" w:rsidRDefault="00425AAE">
      <w:r>
        <w:t>Files: src/lists.h Copyright: 2011 Werner Fink &lt;werner@suse.de&gt; License: GPL-2+</w:t>
      </w:r>
    </w:p>
    <w:p w14:paraId="363422FE" w14:textId="77777777" w:rsidR="00425AAE" w:rsidRDefault="00425AAE">
      <w:r>
        <w:t>Files: src/peekfd.c Copyright: 2007 Trent Waddington &lt;trent.waddington@gmail.com&gt; License: GPL-2+</w:t>
      </w:r>
    </w:p>
    <w:p w14:paraId="092F489D"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package; if not, write to the Free  Software Foundation, Inc., 51 Franklin St, Fifth Floor,  Boston, MA  02110-1301 USA  .  On Debian systems, the full text of the GNU General Public  License version 2 can be found in the file  `/usr/share/common-licenses/GPL-2'.</w:t>
      </w:r>
    </w:p>
    <w:p w14:paraId="76015672" w14:textId="77777777" w:rsidR="00425AAE" w:rsidRDefault="00425AAE">
      <w:r>
        <w:t>[END FILE=psmisc-22.21/debian/copyright]</w:t>
      </w:r>
    </w:p>
    <w:p w14:paraId="2C5E4216" w14:textId="77777777" w:rsidR="00425AAE" w:rsidRDefault="00425AAE" w:rsidP="000727EF">
      <w:pPr>
        <w:pStyle w:val="Heading2fegan"/>
      </w:pPr>
      <w:bookmarkStart w:id="555" w:name="_Toc399938372"/>
      <w:r>
        <w:t>pyasn1-0.1.7</w:t>
      </w:r>
      <w:bookmarkEnd w:id="555"/>
    </w:p>
    <w:p w14:paraId="371A0469" w14:textId="77777777" w:rsidR="00425AAE" w:rsidRDefault="00425AAE" w:rsidP="00053D4A">
      <w:r>
        <w:tab/>
        <w:t>BSD 3 Clause</w:t>
      </w:r>
      <w:r>
        <w:tab/>
        <w:t>http://www.opensource.org/licenses/BSD-3-Clause</w:t>
      </w:r>
    </w:p>
    <w:p w14:paraId="7C27EF61" w14:textId="77777777" w:rsidR="00425AAE" w:rsidRDefault="00425AAE" w:rsidP="000727EF">
      <w:pPr>
        <w:pStyle w:val="Heading2fegan"/>
      </w:pPr>
      <w:bookmarkStart w:id="556" w:name="_Toc399938373"/>
      <w:r>
        <w:t>pycadf-0.6.0</w:t>
      </w:r>
      <w:bookmarkEnd w:id="556"/>
    </w:p>
    <w:p w14:paraId="23176822" w14:textId="77777777" w:rsidR="00425AAE" w:rsidRDefault="00425AAE" w:rsidP="00053D4A">
      <w:r>
        <w:tab/>
        <w:t>Apache 2</w:t>
      </w:r>
      <w:r>
        <w:tab/>
        <w:t>http://www.apache.org/licenses/LICENSE-2.0</w:t>
      </w:r>
    </w:p>
    <w:p w14:paraId="5402989F" w14:textId="77777777" w:rsidR="00425AAE" w:rsidRDefault="00425AAE" w:rsidP="000727EF">
      <w:pPr>
        <w:pStyle w:val="Heading2fegan"/>
      </w:pPr>
      <w:bookmarkStart w:id="557" w:name="_Toc399938374"/>
      <w:r>
        <w:t>pycparser-2.10</w:t>
      </w:r>
      <w:bookmarkEnd w:id="557"/>
    </w:p>
    <w:p w14:paraId="02A5F56A" w14:textId="77777777" w:rsidR="00425AAE" w:rsidRDefault="00425AAE" w:rsidP="00053D4A">
      <w:r>
        <w:tab/>
        <w:t>BSD 3 Clause</w:t>
      </w:r>
      <w:r>
        <w:tab/>
        <w:t>http://www.opensource.org/licenses/BSD-3-Clause</w:t>
      </w:r>
    </w:p>
    <w:p w14:paraId="33C49B55" w14:textId="77777777" w:rsidR="00425AAE" w:rsidRDefault="00425AAE" w:rsidP="000727EF">
      <w:pPr>
        <w:pStyle w:val="Heading2fegan"/>
      </w:pPr>
      <w:bookmarkStart w:id="558" w:name="_Toc399938375"/>
      <w:r>
        <w:lastRenderedPageBreak/>
        <w:t>pycrypto-2.6.1</w:t>
      </w:r>
      <w:bookmarkEnd w:id="558"/>
    </w:p>
    <w:p w14:paraId="1887CBB9" w14:textId="77777777" w:rsidR="00425AAE" w:rsidRDefault="00425AAE" w:rsidP="00DA0386">
      <w:r>
        <w:tab/>
        <w:t>Public Domain</w:t>
      </w:r>
      <w:r>
        <w:tab/>
        <w:t>https://www.gnu.org/philosophy/categories.html#publicdomainsoftware</w:t>
      </w:r>
    </w:p>
    <w:p w14:paraId="2C9F3965" w14:textId="77777777" w:rsidR="00425AAE" w:rsidRDefault="00425AAE" w:rsidP="000727EF">
      <w:pPr>
        <w:pStyle w:val="Heading2"/>
      </w:pPr>
      <w:r>
        <w:t xml:space="preserve"> </w:t>
      </w:r>
      <w:bookmarkStart w:id="559" w:name="_Toc399938376"/>
      <w:r>
        <w:t>pycurl (version 7.19.3.1):</w:t>
      </w:r>
      <w:bookmarkEnd w:id="559"/>
    </w:p>
    <w:p w14:paraId="7369B294" w14:textId="77777777" w:rsidR="00425AAE" w:rsidRDefault="00425AAE" w:rsidP="000727EF">
      <w:pPr>
        <w:pStyle w:val="Heading3"/>
      </w:pPr>
      <w:r>
        <w:t>pycurl-7.19.3.1/debian/copyright:</w:t>
      </w:r>
    </w:p>
    <w:p w14:paraId="38F4BE45" w14:textId="77777777" w:rsidR="00425AAE" w:rsidRDefault="00425AAE">
      <w:r>
        <w:t>[BEGIN FILE=pycurl-7.19.3.1/debian/copyright] Format: http://www.debian.org/doc/packaging-manuals/copyright-format/1.0/ Upstream-Name: pycurl Source: http://pycurl.sourceforge.net</w:t>
      </w:r>
    </w:p>
    <w:p w14:paraId="20342320" w14:textId="77777777" w:rsidR="00425AAE" w:rsidRDefault="00425AAE">
      <w:r>
        <w:t>Files: * Copyright:  Copyright (C) 2001-2008 by Kjetil Jacobsen &lt;kjetilja at gmail.com&gt;  Copyright (C) 2001-2008 by Markus F.X.J. Oberhumer &lt;markus at oberhumer.com&gt;  Copyright (C) 2013-2014 by Oleg Pudeyev &lt;oleg at bsdpower.com&gt; License:  PycURL is dual licensed under the LGPL (either version 2.1 or later)  and an MIT/X derivative license based on the cURL license. You can  redistribute and/or modify PycURL according to the terms of either  license.  .  On Debian GNU/Linux systems, the complete text of the GNU Lesser General  Public License can be found in '/usr/share/common-licenses/LGPL-2.1'.</w:t>
      </w:r>
    </w:p>
    <w:p w14:paraId="0B345619" w14:textId="77777777" w:rsidR="00425AAE" w:rsidRDefault="00425AAE">
      <w:r>
        <w:t>License: MIT  Permission to use, copy, modify, and distribute this software for any purpose  with or without fee is hereby granted, provided that the above copyright  notice and this permission notice appear in all copies.  .  THE SOFTWARE IS PROVIDED AS IS, WITHOUT WARRANTY OF ANY KIND, EXPRESS OR  IMPLIED, INCLUDING BUT NOT LIMITED TO THE WARRANTIES OF MERCHANTABILITY,  FITNESS FOR A PARTICULAR PURPOSE AND NONINFRINGEMENT OF THIRD PARTY RIGHTS. IN  NO EVENT SHALL THE AUTHORS OR COPYRIGHT HOLDERS BE LIABLE FOR ANY CLAIM,  DAMAGES OR OTHER LIABILITY, WHETHER IN AN ACTION OF CONTRACT, TORT OR  OTHERWISE, ARISING FROM, OUT OF OR IN CONNECTION WITH THE SOFTWARE OR THE USE  OR OTHER DEALINGS IN THE SOFTWARE.  .  Except as contained in this notice, the name of a copyright holder shall not  be used in advertising or otherwise to promote the sale, use or other dealings  in this Software without prior written authorization of the copyright holder.</w:t>
      </w:r>
    </w:p>
    <w:p w14:paraId="71D7BDE4" w14:textId="77777777" w:rsidR="00425AAE" w:rsidRDefault="00425AAE">
      <w:r>
        <w:t>Files: tests/ext/test-lib.sh Copyright: Copyright (c) 2010 Ryan Tomayko &lt;http://tomayko.com/about&gt; License: MIT</w:t>
      </w:r>
    </w:p>
    <w:p w14:paraId="7C9CD899" w14:textId="77777777" w:rsidR="00425AAE" w:rsidRDefault="00425AAE">
      <w:r>
        <w:t>Files: debian/* Copyright: 2008-2014 Sandro Tosi &lt;morph@debian.org&gt; License: MIT [END FILE=pycurl-7.19.3.1/debian/copyright]</w:t>
      </w:r>
    </w:p>
    <w:p w14:paraId="282E60B1" w14:textId="77777777" w:rsidR="00425AAE" w:rsidRDefault="00425AAE" w:rsidP="000727EF">
      <w:pPr>
        <w:pStyle w:val="Heading2fegan"/>
      </w:pPr>
      <w:bookmarkStart w:id="560" w:name="_Toc399938377"/>
      <w:r>
        <w:t>pyflakes-0.8.1</w:t>
      </w:r>
      <w:bookmarkEnd w:id="560"/>
    </w:p>
    <w:p w14:paraId="16402A90" w14:textId="77777777" w:rsidR="00425AAE" w:rsidRDefault="00425AAE" w:rsidP="00053D4A">
      <w:r>
        <w:tab/>
        <w:t>MIT</w:t>
      </w:r>
      <w:r>
        <w:tab/>
        <w:t>http://www.opensource.org/licenses/mit-license.php</w:t>
      </w:r>
    </w:p>
    <w:p w14:paraId="36AD9BFF" w14:textId="77777777" w:rsidR="00425AAE" w:rsidRDefault="00425AAE" w:rsidP="000727EF">
      <w:pPr>
        <w:pStyle w:val="Heading2fegan"/>
      </w:pPr>
      <w:bookmarkStart w:id="561" w:name="_Toc399938378"/>
      <w:r>
        <w:lastRenderedPageBreak/>
        <w:t>Pygments-1.6</w:t>
      </w:r>
      <w:bookmarkEnd w:id="561"/>
    </w:p>
    <w:p w14:paraId="3D465CA1" w14:textId="77777777" w:rsidR="00425AAE" w:rsidRDefault="00425AAE" w:rsidP="00053D4A">
      <w:r>
        <w:tab/>
        <w:t>BSD 3 Clause</w:t>
      </w:r>
      <w:r>
        <w:tab/>
        <w:t>http://www.opensource.org/licenses/BSD-3-Clause</w:t>
      </w:r>
    </w:p>
    <w:p w14:paraId="4F5C61E8" w14:textId="77777777" w:rsidR="00425AAE" w:rsidRDefault="00425AAE" w:rsidP="000727EF">
      <w:pPr>
        <w:pStyle w:val="Heading2"/>
      </w:pPr>
      <w:r>
        <w:t xml:space="preserve"> </w:t>
      </w:r>
      <w:bookmarkStart w:id="562" w:name="_Toc399938379"/>
      <w:r>
        <w:t>pyopenssl (version 0.13.1):</w:t>
      </w:r>
      <w:bookmarkEnd w:id="562"/>
    </w:p>
    <w:p w14:paraId="2624DDD2" w14:textId="77777777" w:rsidR="00425AAE" w:rsidRDefault="00425AAE" w:rsidP="000727EF">
      <w:pPr>
        <w:pStyle w:val="Heading3"/>
      </w:pPr>
      <w:r>
        <w:t>pyopenssl-0.13.1/debian/copyright:</w:t>
      </w:r>
    </w:p>
    <w:p w14:paraId="6F5E8146" w14:textId="77777777" w:rsidR="00425AAE" w:rsidRDefault="00425AAE">
      <w:r>
        <w:t>[BEGIN FILE=pyopenssl-0.13.1/debian/copyright] This package was debianized by Martin SjÃ¶gren &lt;sjogren@debian.org&gt; on Mon,  7 Jan 2002 16:25:58 +0100.</w:t>
      </w:r>
    </w:p>
    <w:p w14:paraId="17925F48" w14:textId="77777777" w:rsidR="00425AAE" w:rsidRDefault="00425AAE">
      <w:r>
        <w:t>It was downloaded from http://launchpad.net/pyopenssl</w:t>
      </w:r>
    </w:p>
    <w:p w14:paraId="655E0294" w14:textId="77777777" w:rsidR="00425AAE" w:rsidRDefault="00425AAE">
      <w:r>
        <w:t>Upstream Author:</w:t>
      </w:r>
    </w:p>
    <w:p w14:paraId="6295D529" w14:textId="77777777" w:rsidR="00425AAE" w:rsidRDefault="00425AAE">
      <w:r>
        <w:t xml:space="preserve">    Jean-Paul Calderone &lt;exarkun@twistedmatrix.com&gt;</w:t>
      </w:r>
    </w:p>
    <w:p w14:paraId="291F673A" w14:textId="77777777" w:rsidR="00425AAE" w:rsidRDefault="00425AAE">
      <w:r>
        <w:t>Copyright:</w:t>
      </w:r>
    </w:p>
    <w:p w14:paraId="34C7F40A" w14:textId="77777777" w:rsidR="00425AAE" w:rsidRDefault="00425AAE">
      <w:r>
        <w:t xml:space="preserve">    Copyright (C) 2001-2004 AB Strakt     Copyright (C) 2008-2010 Jean-Paul Calderone, All rights reserved</w:t>
      </w:r>
    </w:p>
    <w:p w14:paraId="75E9E08C" w14:textId="77777777" w:rsidR="00425AAE" w:rsidRDefault="00425AAE">
      <w:r>
        <w:t>License:</w:t>
      </w:r>
    </w:p>
    <w:p w14:paraId="28584E8D" w14:textId="77777777" w:rsidR="00425AAE" w:rsidRDefault="00425AAE">
      <w:r>
        <w:t xml:space="preserve">    Apache 2.0</w:t>
      </w:r>
    </w:p>
    <w:p w14:paraId="5ECA3C15" w14:textId="77777777" w:rsidR="00425AAE" w:rsidRDefault="00425AAE">
      <w:r>
        <w:t>A copy of the Apache License (version 2) can be found in /usr/share/common-licenses/Apache-2.0 on Debian systems.</w:t>
      </w:r>
    </w:p>
    <w:p w14:paraId="0F6FC8B3" w14:textId="77777777" w:rsidR="00425AAE" w:rsidRDefault="00425AAE">
      <w:r>
        <w:t>The Debian packaging is Copyright (C) 2008-2014, Sandro Tosi &lt;morph@debian.org&gt; and is licensed under the same terms as upstream code.</w:t>
      </w:r>
    </w:p>
    <w:p w14:paraId="4E73310D" w14:textId="77777777" w:rsidR="00425AAE" w:rsidRDefault="00425AAE">
      <w:r>
        <w:t>The following files have different copyright info:</w:t>
      </w:r>
    </w:p>
    <w:p w14:paraId="342D9824" w14:textId="77777777" w:rsidR="00425AAE" w:rsidRDefault="00425AAE">
      <w:r>
        <w:t>File: /src/crypto/netscape_spki.{c,h}     Copyright (C) Tollef Fog Heen 2003</w:t>
      </w:r>
    </w:p>
    <w:p w14:paraId="54325D71" w14:textId="77777777" w:rsidR="00425AAE" w:rsidRDefault="00425AAE">
      <w:r>
        <w:t>File: /src/crypto/x509ext.h     Copyright (C) Awanim 2002</w:t>
      </w:r>
    </w:p>
    <w:p w14:paraId="2B379304" w14:textId="77777777" w:rsidR="00425AAE" w:rsidRDefault="00425AAE">
      <w:r>
        <w:t>File: test/test_rand.py     Copyright (C) Frederick Dean 2009, All rights reserved</w:t>
      </w:r>
    </w:p>
    <w:p w14:paraId="0E0FC790" w14:textId="77777777" w:rsidR="00425AAE" w:rsidRDefault="00425AAE">
      <w:r>
        <w:t>File: OpenSSL/crypto/crypto.c     Copyright (C) AB Strakt     Copyright (C) Keyphrene     Copyright (C) Jean-Paul Calderone</w:t>
      </w:r>
    </w:p>
    <w:p w14:paraId="0E67A141" w14:textId="77777777" w:rsidR="00425AAE" w:rsidRDefault="00425AAE">
      <w:r>
        <w:t>File: OpenSSL/test/util.py     Copyright (C) Jean-Paul Calderone     Copyright (C) Twisted Matrix Laboratories. [END FILE=pyopenssl-0.13.1/debian/copyright]</w:t>
      </w:r>
    </w:p>
    <w:p w14:paraId="38A1E818" w14:textId="77777777" w:rsidR="00425AAE" w:rsidRDefault="00425AAE" w:rsidP="000727EF">
      <w:pPr>
        <w:pStyle w:val="Heading3"/>
      </w:pPr>
      <w:r>
        <w:t>pyopenssl-0.13.1/doc/tools/texinputs/copyright.tex:</w:t>
      </w:r>
    </w:p>
    <w:p w14:paraId="3651C460" w14:textId="77777777" w:rsidR="00425AAE" w:rsidRDefault="00425AAE">
      <w:r>
        <w:t>[BEGIN FILE=pyopenssl-0.13.1/doc/tools/texinputs/copyright.tex] \begin{small} Copyright \copyright{} 2001 Python Software Foundation. All rights reserved.</w:t>
      </w:r>
    </w:p>
    <w:p w14:paraId="79E760AD" w14:textId="77777777" w:rsidR="00425AAE" w:rsidRDefault="00425AAE">
      <w:r>
        <w:t>Copyright \copyright{} 2000 BeOpen.com. All rights reserved.</w:t>
      </w:r>
    </w:p>
    <w:p w14:paraId="3C74C9D4" w14:textId="77777777" w:rsidR="00425AAE" w:rsidRDefault="00425AAE">
      <w:r>
        <w:t>Copyright \copyright{} 1995-2000 Corporation for National Research Initiatives. All rights reserved.</w:t>
      </w:r>
    </w:p>
    <w:p w14:paraId="676FA2F4" w14:textId="77777777" w:rsidR="00425AAE" w:rsidRDefault="00425AAE">
      <w:r>
        <w:t>Copyright \copyright{} 1991-1995 Stichting Mathematisch Centrum. All rights reserved.</w:t>
      </w:r>
    </w:p>
    <w:p w14:paraId="40CB5BC8" w14:textId="77777777" w:rsidR="00425AAE" w:rsidRDefault="00425AAE" w:rsidP="000727EF">
      <w:pPr>
        <w:pStyle w:val="Heading2fegan"/>
      </w:pPr>
      <w:bookmarkStart w:id="563" w:name="_Toc399938380"/>
      <w:r>
        <w:t>pyOpenSSL-0.14</w:t>
      </w:r>
      <w:bookmarkEnd w:id="563"/>
    </w:p>
    <w:p w14:paraId="548CEC22" w14:textId="77777777" w:rsidR="00425AAE" w:rsidRDefault="00425AAE" w:rsidP="00053D4A">
      <w:r>
        <w:tab/>
        <w:t>Apache 2</w:t>
      </w:r>
      <w:r>
        <w:tab/>
        <w:t>http://www.apache.org/licenses/LICENSE-2.0</w:t>
      </w:r>
    </w:p>
    <w:p w14:paraId="3D4BC472" w14:textId="77777777" w:rsidR="00425AAE" w:rsidRDefault="00425AAE" w:rsidP="000727EF">
      <w:pPr>
        <w:pStyle w:val="Heading2fegan"/>
      </w:pPr>
      <w:bookmarkStart w:id="564" w:name="_Toc399938381"/>
      <w:r>
        <w:lastRenderedPageBreak/>
        <w:t>pyparsing-2.0.2</w:t>
      </w:r>
      <w:r>
        <w:tab/>
        <w:t>MIT</w:t>
      </w:r>
      <w:bookmarkEnd w:id="564"/>
    </w:p>
    <w:p w14:paraId="1EBC1911" w14:textId="77777777" w:rsidR="00425AAE" w:rsidRDefault="00425AAE" w:rsidP="00053D4A">
      <w:r>
        <w:tab/>
        <w:t>http://www.opensource.org/licenses/mit-license.php</w:t>
      </w:r>
    </w:p>
    <w:p w14:paraId="311A57E0" w14:textId="77777777" w:rsidR="00425AAE" w:rsidRDefault="00425AAE" w:rsidP="000727EF">
      <w:pPr>
        <w:pStyle w:val="Heading2fegan"/>
      </w:pPr>
      <w:bookmarkStart w:id="565" w:name="_Toc399938382"/>
      <w:r>
        <w:t>pyScss-1.2.0.post3</w:t>
      </w:r>
      <w:bookmarkEnd w:id="565"/>
    </w:p>
    <w:p w14:paraId="5AA9F6C7" w14:textId="77777777" w:rsidR="00425AAE" w:rsidRDefault="00425AAE" w:rsidP="00053D4A">
      <w:r>
        <w:tab/>
        <w:t>MIT</w:t>
      </w:r>
      <w:r>
        <w:tab/>
        <w:t>http://www.opensource.org/licenses/mit-license.php</w:t>
      </w:r>
    </w:p>
    <w:p w14:paraId="456D184B" w14:textId="77777777" w:rsidR="00425AAE" w:rsidRDefault="00425AAE" w:rsidP="000727EF">
      <w:pPr>
        <w:pStyle w:val="Heading2fegan"/>
      </w:pPr>
      <w:bookmarkStart w:id="566" w:name="_Toc399938383"/>
      <w:r>
        <w:t>pysendfile-2.0.0</w:t>
      </w:r>
      <w:bookmarkEnd w:id="566"/>
    </w:p>
    <w:p w14:paraId="0549D396" w14:textId="77777777" w:rsidR="00425AAE" w:rsidRDefault="00425AAE" w:rsidP="00053D4A">
      <w:r>
        <w:tab/>
        <w:t>MIT</w:t>
      </w:r>
      <w:r>
        <w:tab/>
        <w:t>http://www.opensource.org/licenses/mit-license.php</w:t>
      </w:r>
    </w:p>
    <w:p w14:paraId="7C46C8E7" w14:textId="77777777" w:rsidR="00425AAE" w:rsidRDefault="00425AAE" w:rsidP="000727EF">
      <w:pPr>
        <w:pStyle w:val="Heading2"/>
      </w:pPr>
      <w:r>
        <w:t xml:space="preserve"> </w:t>
      </w:r>
      <w:bookmarkStart w:id="567" w:name="_Toc399938384"/>
      <w:r>
        <w:t>pyserial (version 2.6):</w:t>
      </w:r>
      <w:bookmarkEnd w:id="567"/>
    </w:p>
    <w:p w14:paraId="42963496" w14:textId="77777777" w:rsidR="00425AAE" w:rsidRDefault="00425AAE" w:rsidP="000727EF">
      <w:pPr>
        <w:pStyle w:val="Heading3"/>
      </w:pPr>
      <w:r>
        <w:t>pyserial-2.6/debian/copyright:</w:t>
      </w:r>
    </w:p>
    <w:p w14:paraId="176C4346" w14:textId="77777777" w:rsidR="00425AAE" w:rsidRDefault="00425AAE">
      <w:r>
        <w:t>[BEGIN FILE=pyserial-2.6/debian/copyright] This package was debianized by Matthias Klose &lt;doko@debian.org&gt; on Sat, 24 Apr 2004 00:15:15 +0200.</w:t>
      </w:r>
    </w:p>
    <w:p w14:paraId="2F5D93AC" w14:textId="77777777" w:rsidR="00425AAE" w:rsidRDefault="00425AAE">
      <w:r>
        <w:t>It was downloaded from http://pyserial.sf.net/</w:t>
      </w:r>
    </w:p>
    <w:p w14:paraId="33F6ECA6" w14:textId="77777777" w:rsidR="00425AAE" w:rsidRDefault="00425AAE">
      <w:r>
        <w:t>Upstream Author: Chris Liechti &lt;cliechti@gmx.net&gt;</w:t>
      </w:r>
    </w:p>
    <w:p w14:paraId="22E17ADE" w14:textId="77777777" w:rsidR="00425AAE" w:rsidRDefault="00425AAE">
      <w:r>
        <w:t>Copyright:</w:t>
      </w:r>
    </w:p>
    <w:p w14:paraId="3F3352F7" w14:textId="77777777" w:rsidR="00425AAE" w:rsidRDefault="00425AAE">
      <w:r>
        <w:t>Copyright (c) 2001 Chris Liechti &lt;cliechti@gmx.net&gt;; All Rights Reserved.</w:t>
      </w:r>
    </w:p>
    <w:p w14:paraId="2F02B00A" w14:textId="77777777" w:rsidR="00425AAE" w:rsidRDefault="00425AAE">
      <w:r>
        <w:t>This is the Python license. In short, you can use this product in commercial and non-commercial applications, modify it, redistribute it. A notification to the author when you use and/or modify it is welcome.</w:t>
      </w:r>
    </w:p>
    <w:p w14:paraId="15282F1A" w14:textId="77777777" w:rsidR="00425AAE" w:rsidRDefault="00425AAE">
      <w:r>
        <w:t xml:space="preserve"> TERMS AND CONDITIONS FOR ACCESSING OR OTHERWISE USING THIS SOFTWARE ===================================================================</w:t>
      </w:r>
    </w:p>
    <w:p w14:paraId="41A3A627" w14:textId="77777777" w:rsidR="00425AAE" w:rsidRDefault="00425AAE">
      <w:r>
        <w:t>LICENSE AGREEMENT -----------------</w:t>
      </w:r>
    </w:p>
    <w:p w14:paraId="3E29F85D" w14:textId="77777777" w:rsidR="00425AAE" w:rsidRDefault="00425AAE">
      <w:r>
        <w:t>1. This LICENSE AGREEMENT is between the copyright holder of this product, and the Individual or Organization (Licensee) accessing and otherwise using this product in source or binary form and its associated documentation.</w:t>
      </w:r>
    </w:p>
    <w:p w14:paraId="6B29EB96" w14:textId="77777777" w:rsidR="00425AAE" w:rsidRDefault="00425AAE">
      <w:r>
        <w:t>2. Subject to the terms and conditions of this License Agreement, the copyright holder hereby grants Licensee a nonexclusive, royalty-free, world-wide license to reproduce, analyze, test, perform and/or display publicly, prepare derivative works, distribute, and otherwise use this product alone or in any derivative version, provided, however, that copyright holders License Agreement and copyright holders notice of copyright are retained in this product alone or in any derivative version prepared by Licensee.</w:t>
      </w:r>
    </w:p>
    <w:p w14:paraId="423FD799" w14:textId="77777777" w:rsidR="00425AAE" w:rsidRDefault="00425AAE">
      <w:r>
        <w:t>3. In the event Licensee prepares a derivative work that is based on or incorporates this product or any part thereof, and wants to make the derivative work available to others as provided herein, then Licensee hereby agrees to include in any such work a brief summary of the changes made to this product.</w:t>
      </w:r>
    </w:p>
    <w:p w14:paraId="263ED709" w14:textId="77777777" w:rsidR="00425AAE" w:rsidRDefault="00425AAE">
      <w:r>
        <w:lastRenderedPageBreak/>
        <w:t>4. The copyright holder is making this product available to Licensee on an AS IS basis. THE COPYRIGHT HOLDER MAKES NO REPRESENTATIONS OR WARRANTIES, EXPRESS OR IMPLIED.  BY WAY OF EXAMPLE, BUT NOT LIMITATION, THE COPYRIGHT HOLDER MAKES NO AND DISCLAIMS ANY REPRESENTATION OR WARRANTY OF MERCHANTABILITY OR FITNESS FOR ANY PARTICULAR PURPOSE OR THAT THE USE OF THIS PRODUCT WILL NOT INFRINGE ANY THIRD PARTY RIGHTS.</w:t>
      </w:r>
    </w:p>
    <w:p w14:paraId="53CC2E90" w14:textId="77777777" w:rsidR="00425AAE" w:rsidRDefault="00425AAE">
      <w:r>
        <w:t>5. THE COPYRIGHT HOLDER SHALL NOT BE LIABLE TO LICENSEE OR ANY OTHER USERS OF THIS PRODUCT FOR ANY INCIDENTAL, SPECIAL, OR CONSEQUENTIAL DAMAGES OR LOSS AS A RESULT OF MODIFYING, DISTRIBUTING, OR OTHERWISE USING THIS PRODUCT, OR ANY DERIVATIVE THEREOF, EVEN IF ADVISED OF THE POSSIBILITY THEREOF.</w:t>
      </w:r>
    </w:p>
    <w:p w14:paraId="5B23304A" w14:textId="77777777" w:rsidR="00425AAE" w:rsidRDefault="00425AAE">
      <w:r>
        <w:t>6. This License Agreement will automatically terminate upon a material breach of its terms and conditions.</w:t>
      </w:r>
    </w:p>
    <w:p w14:paraId="700068E3" w14:textId="77777777" w:rsidR="00425AAE" w:rsidRDefault="00425AAE">
      <w:r>
        <w:t>7. Nothing in this License Agreement shall be deemed to create any relationship of agency, partnership, or joint venture between the copyright holder and Licensee. This License Agreement does not grant permission to use trademarks or trade names from the copyright holder in a trademark sense to endorse or promote products or services of Licensee, or any third party.</w:t>
      </w:r>
    </w:p>
    <w:p w14:paraId="5AC4BCC8" w14:textId="77777777" w:rsidR="00425AAE" w:rsidRDefault="00425AAE">
      <w:r>
        <w:t>8. By copying, installing or otherwise using this product, Licensee agrees to be bound by the terms and conditions of this License Agreement. [END FILE=pyserial-2.6/debian/copyright]</w:t>
      </w:r>
    </w:p>
    <w:p w14:paraId="488B2949" w14:textId="77777777" w:rsidR="00425AAE" w:rsidRDefault="00425AAE" w:rsidP="000727EF">
      <w:pPr>
        <w:pStyle w:val="Heading2fegan"/>
      </w:pPr>
      <w:bookmarkStart w:id="568" w:name="_Toc399938385"/>
      <w:r>
        <w:t>pysnmp-4.2.5</w:t>
      </w:r>
      <w:bookmarkEnd w:id="568"/>
    </w:p>
    <w:p w14:paraId="1DBBAD30" w14:textId="77777777" w:rsidR="00425AAE" w:rsidRDefault="00425AAE" w:rsidP="00053D4A">
      <w:r>
        <w:tab/>
        <w:t>BSD 3 Clause</w:t>
      </w:r>
      <w:r>
        <w:tab/>
        <w:t>http://www.opensource.org/licenses/BSD-3-Clause</w:t>
      </w:r>
    </w:p>
    <w:p w14:paraId="43EFD1D8" w14:textId="77777777" w:rsidR="009155A8" w:rsidRPr="006672E4" w:rsidRDefault="00184A02" w:rsidP="00441FC8">
      <w:pPr>
        <w:pStyle w:val="Heading2"/>
      </w:pPr>
      <w:bookmarkStart w:id="569" w:name="_Toc399938386"/>
      <w:r w:rsidRPr="006672E4">
        <w:t>pystache (version 0.5.4):</w:t>
      </w:r>
      <w:bookmarkEnd w:id="569"/>
    </w:p>
    <w:p w14:paraId="62522947" w14:textId="77777777" w:rsidR="009155A8" w:rsidRPr="006672E4" w:rsidRDefault="009155A8" w:rsidP="00C27E8E">
      <w:pPr>
        <w:spacing w:after="0"/>
        <w:rPr>
          <w:rFonts w:asciiTheme="minorHAnsi" w:hAnsiTheme="minorHAnsi"/>
          <w:sz w:val="22"/>
        </w:rPr>
      </w:pPr>
    </w:p>
    <w:p w14:paraId="05067285"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 "pystache-0.5.4/debian/copyright":</w:t>
      </w:r>
    </w:p>
    <w:p w14:paraId="6364171B" w14:textId="77777777" w:rsidR="009155A8" w:rsidRPr="006672E4" w:rsidRDefault="009155A8" w:rsidP="00C27E8E">
      <w:pPr>
        <w:spacing w:after="0"/>
        <w:rPr>
          <w:rFonts w:asciiTheme="minorHAnsi" w:hAnsiTheme="minorHAnsi"/>
          <w:sz w:val="22"/>
        </w:rPr>
      </w:pPr>
    </w:p>
    <w:p w14:paraId="11D748E5"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[BEGIN FILE=pystache-0.5.4/debian/copyright] Format: http://dep.debian.net/deps/dep5 Upstream-Name: pystache Source: https://github.com/defunkt/pystache</w:t>
      </w:r>
    </w:p>
    <w:p w14:paraId="0B1423C1" w14:textId="77777777" w:rsidR="009155A8" w:rsidRPr="006672E4" w:rsidRDefault="009155A8" w:rsidP="00C27E8E">
      <w:pPr>
        <w:spacing w:after="0"/>
        <w:rPr>
          <w:rFonts w:asciiTheme="minorHAnsi" w:hAnsiTheme="minorHAnsi"/>
          <w:sz w:val="22"/>
        </w:rPr>
      </w:pPr>
    </w:p>
    <w:p w14:paraId="1EAC5D2F"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Files: * Copyright: 2009 Chris Wanstrath &lt;chris@ozmm.org&gt; License: The MIT License</w:t>
      </w:r>
    </w:p>
    <w:p w14:paraId="557FA525" w14:textId="77777777" w:rsidR="009155A8" w:rsidRPr="006672E4" w:rsidRDefault="009155A8" w:rsidP="00C27E8E">
      <w:pPr>
        <w:spacing w:after="0"/>
        <w:rPr>
          <w:rFonts w:asciiTheme="minorHAnsi" w:hAnsiTheme="minorHAnsi"/>
          <w:sz w:val="22"/>
        </w:rPr>
      </w:pPr>
    </w:p>
    <w:p w14:paraId="1CEF6AD0"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Files: debian/* Copyright: 2011 Kouhei Maeda &lt;mkouhei@palmtb.net&gt; License: The MIT License</w:t>
      </w:r>
    </w:p>
    <w:p w14:paraId="27E17665" w14:textId="77777777" w:rsidR="009155A8" w:rsidRPr="006672E4" w:rsidRDefault="009155A8" w:rsidP="00C27E8E">
      <w:pPr>
        <w:spacing w:after="0"/>
        <w:rPr>
          <w:rFonts w:asciiTheme="minorHAnsi" w:hAnsiTheme="minorHAnsi"/>
          <w:sz w:val="22"/>
        </w:rPr>
      </w:pPr>
    </w:p>
    <w:p w14:paraId="0F87C973"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 xml:space="preserve">License: The MIT License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w:t>
      </w:r>
      <w:r w:rsidRPr="006672E4">
        <w:rPr>
          <w:rFonts w:asciiTheme="minorHAnsi" w:hAnsiTheme="minorHAnsi"/>
          <w:sz w:val="22"/>
        </w:rPr>
        <w:lastRenderedPageBreak/>
        <w:t>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FILE=pystache-0.5.4/debian/copyright]</w:t>
      </w:r>
    </w:p>
    <w:p w14:paraId="67480290" w14:textId="77777777" w:rsidR="009155A8" w:rsidRPr="006672E4" w:rsidRDefault="009155A8" w:rsidP="00C27E8E">
      <w:pPr>
        <w:spacing w:after="0"/>
        <w:rPr>
          <w:rFonts w:asciiTheme="minorHAnsi" w:hAnsiTheme="minorHAnsi"/>
          <w:sz w:val="22"/>
        </w:rPr>
      </w:pPr>
    </w:p>
    <w:p w14:paraId="50973A95"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 "pystache-0.5.4/LICENSE":</w:t>
      </w:r>
    </w:p>
    <w:p w14:paraId="54AF5206" w14:textId="77777777" w:rsidR="009155A8" w:rsidRPr="006672E4" w:rsidRDefault="009155A8" w:rsidP="00C27E8E">
      <w:pPr>
        <w:spacing w:after="0"/>
        <w:rPr>
          <w:rFonts w:asciiTheme="minorHAnsi" w:hAnsiTheme="minorHAnsi"/>
          <w:sz w:val="22"/>
        </w:rPr>
      </w:pPr>
    </w:p>
    <w:p w14:paraId="64EA9F99"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[BEGIN FILE=pystache-0.5.4/LICENSE] Copyright (C) 2012 Chris Jerdonek.  All rights reserved.</w:t>
      </w:r>
    </w:p>
    <w:p w14:paraId="17F98E3F" w14:textId="77777777" w:rsidR="009155A8" w:rsidRPr="006672E4" w:rsidRDefault="009155A8" w:rsidP="00C27E8E">
      <w:pPr>
        <w:spacing w:after="0"/>
        <w:rPr>
          <w:rFonts w:asciiTheme="minorHAnsi" w:hAnsiTheme="minorHAnsi"/>
          <w:sz w:val="22"/>
        </w:rPr>
      </w:pPr>
    </w:p>
    <w:p w14:paraId="5BD2BC4F"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Copyright (c) 2009 Chris Wanstrath</w:t>
      </w:r>
    </w:p>
    <w:p w14:paraId="3E8F1018" w14:textId="77777777" w:rsidR="009155A8" w:rsidRPr="006672E4" w:rsidRDefault="009155A8" w:rsidP="00C27E8E">
      <w:pPr>
        <w:spacing w:after="0"/>
        <w:rPr>
          <w:rFonts w:asciiTheme="minorHAnsi" w:hAnsiTheme="minorHAnsi"/>
          <w:sz w:val="22"/>
        </w:rPr>
      </w:pPr>
    </w:p>
    <w:p w14:paraId="11694A0E"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F4AACB1" w14:textId="77777777" w:rsidR="009155A8" w:rsidRPr="006672E4" w:rsidRDefault="009155A8" w:rsidP="00C27E8E">
      <w:pPr>
        <w:spacing w:after="0"/>
        <w:rPr>
          <w:rFonts w:asciiTheme="minorHAnsi" w:hAnsiTheme="minorHAnsi"/>
          <w:sz w:val="22"/>
        </w:rPr>
      </w:pPr>
    </w:p>
    <w:p w14:paraId="3ECFBF38"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The above copyright notice and this permission notice shall be included in all copies or substantial portions of the Software.</w:t>
      </w:r>
    </w:p>
    <w:p w14:paraId="42E794AB" w14:textId="77777777" w:rsidR="009155A8" w:rsidRPr="006672E4" w:rsidRDefault="009155A8" w:rsidP="00C27E8E">
      <w:pPr>
        <w:spacing w:after="0"/>
        <w:rPr>
          <w:rFonts w:asciiTheme="minorHAnsi" w:hAnsiTheme="minorHAnsi"/>
          <w:sz w:val="22"/>
        </w:rPr>
      </w:pPr>
    </w:p>
    <w:p w14:paraId="493F4F58"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FILE=pystache-0.5.4/LICENSE]</w:t>
      </w:r>
    </w:p>
    <w:p w14:paraId="1CD3BA0A" w14:textId="77777777" w:rsidR="009155A8" w:rsidRPr="006672E4" w:rsidRDefault="009155A8" w:rsidP="00C27E8E">
      <w:pPr>
        <w:spacing w:after="0"/>
        <w:rPr>
          <w:rFonts w:asciiTheme="minorHAnsi" w:hAnsiTheme="minorHAnsi"/>
          <w:sz w:val="22"/>
        </w:rPr>
      </w:pPr>
    </w:p>
    <w:p w14:paraId="0194C7A9" w14:textId="77777777" w:rsidR="00425AAE" w:rsidRDefault="00425AAE" w:rsidP="000727EF">
      <w:pPr>
        <w:pStyle w:val="Heading2fegan"/>
      </w:pPr>
      <w:bookmarkStart w:id="570" w:name="_Toc399938387"/>
      <w:r>
        <w:t>pystache-0.5.4</w:t>
      </w:r>
      <w:bookmarkEnd w:id="570"/>
    </w:p>
    <w:p w14:paraId="43BC5072" w14:textId="77777777" w:rsidR="00425AAE" w:rsidRDefault="00425AAE" w:rsidP="00053D4A">
      <w:r>
        <w:tab/>
        <w:t>MIT</w:t>
      </w:r>
      <w:r>
        <w:tab/>
        <w:t>http://www.opensource.org/licenses/mit-license.php</w:t>
      </w:r>
    </w:p>
    <w:p w14:paraId="2A670C25" w14:textId="77777777" w:rsidR="00425AAE" w:rsidRDefault="00425AAE" w:rsidP="000727EF">
      <w:pPr>
        <w:pStyle w:val="Heading2"/>
      </w:pPr>
      <w:r>
        <w:t xml:space="preserve"> </w:t>
      </w:r>
      <w:bookmarkStart w:id="571" w:name="_Toc399938388"/>
      <w:r>
        <w:t>python2.7 (version 2.7.8):</w:t>
      </w:r>
      <w:bookmarkEnd w:id="571"/>
    </w:p>
    <w:p w14:paraId="4E49A781" w14:textId="77777777" w:rsidR="00425AAE" w:rsidRDefault="00425AAE" w:rsidP="000727EF">
      <w:pPr>
        <w:pStyle w:val="Heading3"/>
      </w:pPr>
      <w:r>
        <w:t>python2.7-2.7.8/debian/copyright:</w:t>
      </w:r>
    </w:p>
    <w:p w14:paraId="7AABE550" w14:textId="77777777" w:rsidR="00425AAE" w:rsidRDefault="00425AAE">
      <w:r>
        <w:t xml:space="preserve">[BEGIN FILE=python2.7-2.7.8/debian/copyright] This package was put together by Klee Dienes &lt;klee@debian.org&gt; from  sources from ftp.python.org:/pub/python, based on the Debianization by  the previous maintainers Bernd S. Brentrup &lt;bsb@uni-muenster.de&gt; and  Bruce Perens. Current maintainer is Matthias Klose &lt;doko@debian.org&gt;. </w:t>
      </w:r>
    </w:p>
    <w:p w14:paraId="2F892C05" w14:textId="77777777" w:rsidR="00425AAE" w:rsidRDefault="00425AAE">
      <w:r>
        <w:t>It was downloaded from http://python.org/</w:t>
      </w:r>
    </w:p>
    <w:p w14:paraId="3C6A7C55" w14:textId="77777777" w:rsidR="00425AAE" w:rsidRDefault="00425AAE">
      <w:r>
        <w:t>Copyright:</w:t>
      </w:r>
    </w:p>
    <w:p w14:paraId="5C308B6A" w14:textId="77777777" w:rsidR="00425AAE" w:rsidRDefault="00425AAE">
      <w:r>
        <w:t>Upstream Author: Guido van Rossum &lt;guido@cwi.nl&gt; and others.</w:t>
      </w:r>
    </w:p>
    <w:p w14:paraId="4D6146BC" w14:textId="77777777" w:rsidR="00425AAE" w:rsidRDefault="00425AAE">
      <w:r>
        <w:t>License:</w:t>
      </w:r>
    </w:p>
    <w:p w14:paraId="27E38359" w14:textId="77777777" w:rsidR="00425AAE" w:rsidRDefault="00425AAE">
      <w:r>
        <w:lastRenderedPageBreak/>
        <w:t>The following text includes the Python license and licenses and acknowledgements for incorporated software. The licenses can be read in the HTML and texinfo versions of the documentation as well, after installing the pythonx.y-doc package. Licenses for files not licensed under the Python Licenses are found at the end of this file.</w:t>
      </w:r>
    </w:p>
    <w:p w14:paraId="5E32BA22" w14:textId="77777777" w:rsidR="00425AAE" w:rsidRDefault="00425AAE">
      <w:r>
        <w:t xml:space="preserve"> Python License ==============</w:t>
      </w:r>
    </w:p>
    <w:p w14:paraId="5B1B8B28" w14:textId="77777777" w:rsidR="00425AAE" w:rsidRDefault="00425AAE">
      <w:r>
        <w:t>A. HISTORY OF THE SOFTWARE ==========================</w:t>
      </w:r>
    </w:p>
    <w:p w14:paraId="4AB67172" w14:textId="77777777" w:rsidR="00425AAE" w:rsidRDefault="00425AAE">
      <w:r>
        <w:t>Python was created in the early 1990s by Guido van Rossum at Stichting Mathematisch Centrum (CWI, see http://www.cwi.nl) in the Netherlands as a successor of a language called ABC.  Guido remains Python's principal author, although it includes many contributions from others.</w:t>
      </w:r>
    </w:p>
    <w:p w14:paraId="542AFC2D" w14:textId="77777777" w:rsidR="00425AAE" w:rsidRDefault="00425AAE">
      <w:r>
        <w:t>In 1995, Guido continued his work on Python at the Corporation for National Research Initiatives (CNRI, see http://www.cnri.reston.va.us) in Reston, Virginia where he released several versions of the software.</w:t>
      </w:r>
    </w:p>
    <w:p w14:paraId="10193B6B" w14:textId="77777777" w:rsidR="00425AAE" w:rsidRDefault="00425AAE">
      <w:r>
        <w:t>In May 2000, Guido and the Python core development team moved to BeOpen.com to form the BeOpen PythonLabs team.  In October of the same year, the PythonLabs team moved to Digital Creations (now Zope Corporation, see http://www.zope.com).  In 2001, the Python Software Foundation (PSF, see http://www.python.org/psf/) was formed, a non-profit organization created specifically to own Python-related Intellectual Property.  Zope Corporation is a sponsoring member of the PSF.</w:t>
      </w:r>
    </w:p>
    <w:p w14:paraId="33092F05" w14:textId="77777777" w:rsidR="00425AAE" w:rsidRDefault="00425AAE">
      <w:r>
        <w:t>All Python releases are Open Source (see http://www.opensource.org for the Open Source Definition).  Historically, most, but not all, Python releases have also been GPL-compatible; the table below summarizes the various releases.</w:t>
      </w:r>
    </w:p>
    <w:p w14:paraId="025DA0AC" w14:textId="77777777" w:rsidR="00425AAE" w:rsidRDefault="00425AAE">
      <w:r>
        <w:t xml:space="preserve">    Release         Derived     Year        Owner       GPL-                     from                                compatible? (1)</w:t>
      </w:r>
    </w:p>
    <w:p w14:paraId="5CE98F65" w14:textId="77777777" w:rsidR="00425AAE" w:rsidRDefault="00425AAE">
      <w:r>
        <w:t xml:space="preserve">    0.9.0 thru 1.2              1991-1995   CWI         yes     1.3 thru 1.5.2  1.2         1995-1999   CNRI        yes     1.6             1.5.2       2000        CNRI        no     2.0             1.6         2000        BeOpen.com  no     1.6.1           1.6         2001        CNRI        yes (2)     2.1             2.0+1.6.1   2001        PSF         no     2.0.1           2.0+1.6.1   2001        PSF         yes     2.1.1           2.1+2.0.1   2001        PSF         yes     2.2             2.1.1       2001        PSF         yes     2.1.2           2.1.1       2002        PSF         yes     2.1.3           2.1.2       2002        PSF         yes     2.2.1           2.2         2002        PSF         yes     2.2.2           2.2.1       2002        PSF         yes     2.2.3           2.2.2       2003        PSF         yes     2.3             2.2.2       2002-2003   PSF         yes     2.3.1           2.3         2002-2003   PSF         yes     2.3.2           2.3.1       2002-2003   PSF         yes     2.3.3           2.3.2       2002-2003   PSF         yes     2.3.4           2.3.3       2004        PSF         yes     2.3.5           2.3.4       2005        PSF         yes     2.4             2.3         2004        PSF         yes     2.4.1           2.4         2005        PSF         yes     2.4.2           2.4.1       2005        PSF         yes     2.4.3           2.4.2       2006        PSF         yes     2.5             2.4         2006        PSF         yes     2.5.1           2.5         2007        PSF         yes     2.5.2           2.5.1       2008        PSF         yes     2.5.3           2.5.2       2008        PSF         yes     2.6             2.5         2008        PSF         yes     2.6.1           2.6         2008        PSF         yes     2.6.2           2.6.1       2009        PSF         yes     2.6.3           2.6.2       2009        PSF         yes     2.6.4           2.6.3       2009        PSF         yes     2.6.5           2.6.4       2010        PSF         yes     2.7             2.6         2010        PSF         yes</w:t>
      </w:r>
    </w:p>
    <w:p w14:paraId="072EF648" w14:textId="77777777" w:rsidR="00425AAE" w:rsidRDefault="00425AAE">
      <w:r>
        <w:t>Footnotes:</w:t>
      </w:r>
    </w:p>
    <w:p w14:paraId="2FAAD171" w14:textId="77777777" w:rsidR="00425AAE" w:rsidRDefault="00425AAE">
      <w:r>
        <w:lastRenderedPageBreak/>
        <w:t>(1) GPL-compatible doesn't mean that we're distributing Python under     the GPL.  All Python licenses, unlike the GPL, let you distribute     a modified version without making your changes open source.  The     GPL-compatible licenses make it possible to combine Python with     other software that is released under the GPL; the others don't.</w:t>
      </w:r>
    </w:p>
    <w:p w14:paraId="4731B91D" w14:textId="77777777" w:rsidR="00425AAE" w:rsidRDefault="00425AAE">
      <w:r>
        <w:t>(2) According to Richard Stallman, 1.6.1 is not GPL-compatible,     because its license has a choice of law clause.  According to     CNRI, however, Stallman's lawyer has told CNRI's lawyer that 1.6.1     is not incompatible with the GPL.</w:t>
      </w:r>
    </w:p>
    <w:p w14:paraId="599757F0" w14:textId="77777777" w:rsidR="00425AAE" w:rsidRDefault="00425AAE">
      <w:r>
        <w:t>Thanks to the many outside volunteers who have worked under Guido's direction to make these releases possible.</w:t>
      </w:r>
    </w:p>
    <w:p w14:paraId="1E157A31" w14:textId="77777777" w:rsidR="00425AAE" w:rsidRDefault="00425AAE">
      <w:r>
        <w:t xml:space="preserve"> B. TERMS AND CONDITIONS FOR ACCESSING OR OTHERWISE USING PYTHON ===============================================================</w:t>
      </w:r>
    </w:p>
    <w:p w14:paraId="38FD61C6" w14:textId="77777777" w:rsidR="00425AAE" w:rsidRDefault="00425AAE">
      <w:r>
        <w:t>PYTHON SOFTWARE FOUNDATION LICENSE VERSION 2 --------------------------------------------</w:t>
      </w:r>
    </w:p>
    <w:p w14:paraId="6B9CB6B4" w14:textId="77777777" w:rsidR="00425AAE" w:rsidRDefault="00425AAE">
      <w:r>
        <w:t>1. This LICENSE AGREEMENT is between the Python Software Foundation (PSF), and the Individual or Organization (Licensee) accessing and otherwise using this software (Python) in source or binary form and its associated documentation.</w:t>
      </w:r>
    </w:p>
    <w:p w14:paraId="761A060F" w14:textId="77777777" w:rsidR="00425AAE" w:rsidRDefault="00425AAE">
      <w:r>
        <w:t>2. Subject to the terms and conditions of this License Agreement, PSF hereby grants Licensee a nonexclusive, royalty-free, world-wide license to reproduce, analyze, test, perform and/or display publicly, prepare derivative works, distribute, and otherwise use Python alone or in any derivative version, provided, however, that PSF's License Agreement and PSF's notice of copyright, i.e., Copyright (c) 2001, 2002, 2003, 2004, 2005, 2006, 2007 Python Software Foundation;  All Rights Reserved are retained in Python alone or in any derivative  version prepared by Licensee.</w:t>
      </w:r>
    </w:p>
    <w:p w14:paraId="5F67523A" w14:textId="77777777" w:rsidR="00425AAE" w:rsidRDefault="00425AAE">
      <w:r>
        <w:t>3. In the event Licensee prepares a derivative work that is based on or incorporates Python or any part thereof, and wants to make the derivative work available to others as provided herein, then Licensee hereby agrees to include in any such work a brief summary of the changes made to Python.</w:t>
      </w:r>
    </w:p>
    <w:p w14:paraId="19CA60C0" w14:textId="77777777" w:rsidR="00425AAE" w:rsidRDefault="00425AAE">
      <w:r>
        <w:t>4. PSF is making Python available to Licensee on an AS IS basis.  PSF MAKES NO REPRESENTATIONS OR WARRANTIES, EXPRESS OR IMPLIED.  BY WAY OF EXAMPLE, BUT NOT LIMITATION, PSF MAKES NO AND DISCLAIMS ANY REPRESENTATION OR WARRANTY OF MERCHANTABILITY OR FITNESS FOR ANY PARTICULAR PURPOSE OR THAT THE USE OF PYTHON WILL NOT INFRINGE ANY THIRD PARTY RIGHTS.</w:t>
      </w:r>
    </w:p>
    <w:p w14:paraId="03EE6BE3" w14:textId="77777777" w:rsidR="00425AAE" w:rsidRDefault="00425AAE">
      <w:r>
        <w:t>5. PSF SHALL NOT BE LIABLE TO LICENSEE OR ANY OTHER USERS OF PYTHON FOR ANY INCIDENTAL, SPECIAL, OR CONSEQUENTIAL DAMAGES OR LOSS AS A RESULT OF MODIFYING, DISTRIBUTING, OR OTHERWISE USING PYTHON, OR ANY DERIVATIVE THEREOF, EVEN IF ADVISED OF THE POSSIBILITY THEREOF.</w:t>
      </w:r>
    </w:p>
    <w:p w14:paraId="6CAD978A" w14:textId="77777777" w:rsidR="00425AAE" w:rsidRDefault="00425AAE">
      <w:r>
        <w:t>6. This License Agreement will automatically terminate upon a material breach of its terms and conditions.</w:t>
      </w:r>
    </w:p>
    <w:p w14:paraId="5A9B6C30" w14:textId="77777777" w:rsidR="00425AAE" w:rsidRDefault="00425AAE">
      <w:r>
        <w:t>7. Nothing in this License Agreement shall be deemed to create any relationship of agency, partnership, or joint venture between PSF and Licensee.  This License Agreement does not grant permission to use PSF trademarks or trade name in a trademark sense to endorse or promote products or services of Licensee, or any third party.</w:t>
      </w:r>
    </w:p>
    <w:p w14:paraId="17924C60" w14:textId="77777777" w:rsidR="00425AAE" w:rsidRDefault="00425AAE">
      <w:r>
        <w:lastRenderedPageBreak/>
        <w:t>8. By copying, installing or otherwise using Python, Licensee agrees to be bound by the terms and conditions of this License Agreement.</w:t>
      </w:r>
    </w:p>
    <w:p w14:paraId="6288B7AB" w14:textId="77777777" w:rsidR="00425AAE" w:rsidRDefault="00425AAE">
      <w:r>
        <w:t xml:space="preserve"> BEOPEN.COM LICENSE AGREEMENT FOR PYTHON 2.0 -------------------------------------------</w:t>
      </w:r>
    </w:p>
    <w:p w14:paraId="31FB0F30" w14:textId="77777777" w:rsidR="00425AAE" w:rsidRDefault="00425AAE">
      <w:r>
        <w:t>BEOPEN PYTHON OPEN SOURCE LICENSE AGREEMENT VERSION 1</w:t>
      </w:r>
    </w:p>
    <w:p w14:paraId="078265C7" w14:textId="77777777" w:rsidR="00425AAE" w:rsidRDefault="00425AAE">
      <w:r>
        <w:t>1. This LICENSE AGREEMENT is between BeOpen.com (BeOpen), having an office at 160 Saratoga Avenue, Santa Clara, CA 95051, and the Individual or Organization (Licensee) accessing and otherwise using this software in source or binary form and its associated documentation (the Software).</w:t>
      </w:r>
    </w:p>
    <w:p w14:paraId="308745C1" w14:textId="77777777" w:rsidR="00425AAE" w:rsidRDefault="00425AAE">
      <w:r>
        <w:t>2. Subject to the terms and conditions of this BeOpen Python License Agreement, BeOpen hereby grants Licensee a non-exclusive, royalty-free, world-wide license to reproduce, analyze, test, perform and/or display publicly, prepare derivative works, distribute, and otherwise use the Software alone or in any derivative version, provided, however, that the BeOpen Python License is retained in the Software, alone or in any derivative version prepared by Licensee.</w:t>
      </w:r>
    </w:p>
    <w:p w14:paraId="508BDB5F" w14:textId="77777777" w:rsidR="00425AAE" w:rsidRDefault="00425AAE">
      <w:r>
        <w:t>3. BeOpen is making the Software available to Licensee on an AS IS basis.  BEOPEN MAKES NO REPRESENTATIONS OR WARRANTIES, EXPRESS OR IMPLIED.  BY WAY OF EXAMPLE, BUT NOT LIMITATION, BEOPEN MAKES NO AND DISCLAIMS ANY REPRESENTATION OR WARRANTY OF MERCHANTABILITY OR FITNESS FOR ANY PARTICULAR PURPOSE OR THAT THE USE OF THE SOFTWARE WILL NOT INFRINGE ANY THIRD PARTY RIGHTS.</w:t>
      </w:r>
    </w:p>
    <w:p w14:paraId="206BB8AF" w14:textId="77777777" w:rsidR="00425AAE" w:rsidRDefault="00425AAE">
      <w:r>
        <w:t>4. BEOPEN SHALL NOT BE LIABLE TO LICENSEE OR ANY OTHER USERS OF THE SOFTWARE FOR ANY INCIDENTAL, SPECIAL, OR CONSEQUENTIAL DAMAGES OR LOSS AS A RESULT OF USING, MODIFYING OR DISTRIBUTING THE SOFTWARE, OR ANY DERIVATIVE THEREOF, EVEN IF ADVISED OF THE POSSIBILITY THEREOF.</w:t>
      </w:r>
    </w:p>
    <w:p w14:paraId="5F98DE00" w14:textId="77777777" w:rsidR="00425AAE" w:rsidRDefault="00425AAE">
      <w:r>
        <w:t>5. This License Agreement will automatically terminate upon a material breach of its terms and conditions.</w:t>
      </w:r>
    </w:p>
    <w:p w14:paraId="06898A55" w14:textId="77777777" w:rsidR="00425AAE" w:rsidRDefault="00425AAE">
      <w:r>
        <w:t>6. This License Agreement shall be governed by and interpreted in all respects by the law of the State of California, excluding conflict of law provisions.  Nothing in this License Agreement shall be deemed to create any relationship of agency, partnership, or joint venture between BeOpen and Licensee.  This License Agreement does not grant permission to use BeOpen trademarks or trade names in a trademark sense to endorse or promote products or services of Licensee, or any third party.  As an exception, the BeOpen Python logos available at http://www.pythonlabs.com/logos.html may be used according to the permissions granted on that web page.</w:t>
      </w:r>
    </w:p>
    <w:p w14:paraId="658C9AAB" w14:textId="77777777" w:rsidR="00425AAE" w:rsidRDefault="00425AAE">
      <w:r>
        <w:t>7. By copying, installing or otherwise using the software, Licensee agrees to be bound by the terms and conditions of this License Agreement.</w:t>
      </w:r>
    </w:p>
    <w:p w14:paraId="5E169060" w14:textId="77777777" w:rsidR="00425AAE" w:rsidRDefault="00425AAE">
      <w:r>
        <w:t xml:space="preserve"> CNRI LICENSE AGREEMENT FOR PYTHON 1.6.1 ---------------------------------------</w:t>
      </w:r>
    </w:p>
    <w:p w14:paraId="22AD8F30" w14:textId="77777777" w:rsidR="00425AAE" w:rsidRDefault="00425AAE">
      <w:r>
        <w:t>1. This LICENSE AGREEMENT is between the Corporation for National Research Initiatives, having an office at 1895 Preston White Drive, Reston, VA 20191 (CNRI), and the Individual or Organization (Licensee) accessing and otherwise using Python 1.6.1 software in source or binary form and its associated documentation.</w:t>
      </w:r>
    </w:p>
    <w:p w14:paraId="775AF5E2" w14:textId="77777777" w:rsidR="00425AAE" w:rsidRDefault="00425AAE">
      <w:r>
        <w:t xml:space="preserve">2. Subject to the terms and conditions of this License Agreement, CNRI hereby grants Licensee a nonexclusive, royalty-free, world-wide license to reproduce, analyze, test, </w:t>
      </w:r>
      <w:r>
        <w:lastRenderedPageBreak/>
        <w:t>perform and/or display publicly, prepare derivative works, distribute, and otherwise use Python 1.6.1 alone or in any derivative version, provided, however, that CNRI's License Agreement and CNRI's notice of copyright, i.e., Copyright (c) 1995-2001 Corporation for National Research Initiatives; All Rights Reserved are retained in Python 1.6.1 alone or in any derivative version prepared by Licensee.  Alternately, in lieu of CNRI's License Agreement, Licensee may substitute the following text (omitting the quotes): Python 1.6.1 is made available subject to the terms and conditions in CNRI's License Agreement.  This Agreement together with Python 1.6.1 may be located on the Internet using the following unique, persistent identifier (known as a handle): 1895.22/1013.  This Agreement may also be obtained from a proxy server on the Internet using the following URL: http://hdl.handle.net/1895.22/1013.</w:t>
      </w:r>
    </w:p>
    <w:p w14:paraId="7797C9F2" w14:textId="77777777" w:rsidR="00425AAE" w:rsidRDefault="00425AAE">
      <w:r>
        <w:t>3. In the event Licensee prepares a derivative work that is based on or incorporates Python 1.6.1 or any part thereof, and wants to make the derivative work available to others as provided herein, then Licensee hereby agrees to include in any such work a brief summary of the changes made to Python 1.6.1.</w:t>
      </w:r>
    </w:p>
    <w:p w14:paraId="152B4A05" w14:textId="77777777" w:rsidR="00425AAE" w:rsidRDefault="00425AAE">
      <w:r>
        <w:t>4. CNRI is making Python 1.6.1 available to Licensee on an AS IS basis.  CNRI MAKES NO REPRESENTATIONS OR WARRANTIES, EXPRESS OR IMPLIED.  BY WAY OF EXAMPLE, BUT NOT LIMITATION, CNRI MAKES NO AND DISCLAIMS ANY REPRESENTATION OR WARRANTY OF MERCHANTABILITY OR FITNESS FOR ANY PARTICULAR PURPOSE OR THAT THE USE OF PYTHON 1.6.1 WILL NOT INFRINGE ANY THIRD PARTY RIGHTS.</w:t>
      </w:r>
    </w:p>
    <w:p w14:paraId="38C35418" w14:textId="77777777" w:rsidR="00425AAE" w:rsidRDefault="00425AAE">
      <w:r>
        <w:t>5. CNRI SHALL NOT BE LIABLE TO LICENSEE OR ANY OTHER USERS OF PYTHON 1.6.1 FOR ANY INCIDENTAL, SPECIAL, OR CONSEQUENTIAL DAMAGES OR LOSS AS A RESULT OF MODIFYING, DISTRIBUTING, OR OTHERWISE USING PYTHON 1.6.1, OR ANY DERIVATIVE THEREOF, EVEN IF ADVISED OF THE POSSIBILITY THEREOF.</w:t>
      </w:r>
    </w:p>
    <w:p w14:paraId="387DF1FD" w14:textId="77777777" w:rsidR="00425AAE" w:rsidRDefault="00425AAE">
      <w:r>
        <w:t>6. This License Agreement will automatically terminate upon a material breach of its terms and conditions.</w:t>
      </w:r>
    </w:p>
    <w:p w14:paraId="52B94582" w14:textId="77777777" w:rsidR="00425AAE" w:rsidRDefault="00425AAE">
      <w:r>
        <w:t>7. This License Agreement shall be governed by the federal intellectual property law of the United States, including without limitation the federal copyright law, and, to the extent such U.S. federal law does not apply, by the law of the Commonwealth of Virginia, excluding Virginia's conflict of law provisions. Notwithstanding the foregoing, with regard to derivative works based on Python 1.6.1 that incorporate non-separable material that was previously distributed under the GNU General Public License (GPL), the law of the Commonwealth of Virginia shall govern this License Agreement only as to issues arising under or with respect to Paragraphs 4, 5, and 7 of this License Agreement.  Nothing in this License Agreement shall be deemed to create any relationship of agency, partnership, or joint venture between CNRI and Licensee.  This License Agreement does not grant permission to use CNRI trademarks or trade name in a trademark sense to endorse or promote products or services of Licensee, or any third party.</w:t>
      </w:r>
    </w:p>
    <w:p w14:paraId="28AC7AD3" w14:textId="77777777" w:rsidR="00425AAE" w:rsidRDefault="00425AAE">
      <w:r>
        <w:t>8. By clicking on the ACCEPT button where indicated, or by copying, installing or otherwise using Python 1.6.1, Licensee agrees to be bound by the terms and conditions of this License Agreement.</w:t>
      </w:r>
    </w:p>
    <w:p w14:paraId="7BF0A805" w14:textId="77777777" w:rsidR="00425AAE" w:rsidRDefault="00425AAE">
      <w:r>
        <w:t xml:space="preserve">        ACCEPT</w:t>
      </w:r>
    </w:p>
    <w:p w14:paraId="5A6AD0EF" w14:textId="77777777" w:rsidR="00425AAE" w:rsidRDefault="00425AAE">
      <w:r>
        <w:lastRenderedPageBreak/>
        <w:t xml:space="preserve"> CWI LICENSE AGREEMENT FOR PYTHON 0.9.0 THROUGH 1.2 --------------------------------------------------</w:t>
      </w:r>
    </w:p>
    <w:p w14:paraId="4EDE4A3F" w14:textId="77777777" w:rsidR="00425AAE" w:rsidRDefault="00425AAE">
      <w:r>
        <w:t>Copyright (c) 1991 - 1995, Stichting Mathematisch Centrum Amsterdam, The Netherlands.  All rights reserved.</w:t>
      </w:r>
    </w:p>
    <w:p w14:paraId="40D34288"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Stichting Mathematisch Centrum or CWI not be used in advertising or publicity pertaining to distribution of the software without specific, written prior permission.</w:t>
      </w:r>
    </w:p>
    <w:p w14:paraId="03AC279D" w14:textId="77777777" w:rsidR="00425AAE" w:rsidRDefault="00425AAE">
      <w:r>
        <w:t>STICHTING MATHEMATISCH CENTRUM DISCLAIMS ALL WARRANTIES WITH REGARD TO THIS SOFTWARE, INCLUDING ALL IMPLIED WARRANTIES OF MERCHANTABILITY AND FITNESS, IN NO EVENT SHALL STICHTING MATHEMATISCH CENTRUM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7E785B18" w14:textId="77777777" w:rsidR="00425AAE" w:rsidRDefault="00425AAE">
      <w:r>
        <w:t xml:space="preserve"> Licenses and Acknowledgements for Incorporated Software =======================================================</w:t>
      </w:r>
    </w:p>
    <w:p w14:paraId="6A4B963C" w14:textId="77777777" w:rsidR="00425AAE" w:rsidRDefault="00425AAE">
      <w:r>
        <w:t>Mersenne Twister ----------------</w:t>
      </w:r>
    </w:p>
    <w:p w14:paraId="70CF7900" w14:textId="77777777" w:rsidR="00425AAE" w:rsidRDefault="00425AAE">
      <w:r>
        <w:t>The `_random' module includes code based on a download from `http://www.math.keio.ac.jp/~matumoto/MT2002/emt19937ar.html'.  The following are the verbatim comments from the original code:</w:t>
      </w:r>
    </w:p>
    <w:p w14:paraId="6261E2D8" w14:textId="77777777" w:rsidR="00425AAE" w:rsidRDefault="00425AAE">
      <w:r>
        <w:t xml:space="preserve">     A C-program for MT19937, with initialization improved 2002/1/26.      Coded by Takuji Nishimura and Makoto Matsumoto.</w:t>
      </w:r>
    </w:p>
    <w:p w14:paraId="60485D65" w14:textId="77777777" w:rsidR="00425AAE" w:rsidRDefault="00425AAE">
      <w:r>
        <w:t xml:space="preserve">     Before using, initialize the state by using init_genrand(seed)      or init_by_array(init_key, key_length).</w:t>
      </w:r>
    </w:p>
    <w:p w14:paraId="5333DF3B" w14:textId="77777777" w:rsidR="00425AAE" w:rsidRDefault="00425AAE">
      <w:r>
        <w:t xml:space="preserve">     Copyright (C) 1997 - 2002, Makoto Matsumoto and Takuji Nishimura,      All rights reserved.</w:t>
      </w:r>
    </w:p>
    <w:p w14:paraId="0807B7B9" w14:textId="77777777" w:rsidR="00425AAE" w:rsidRDefault="00425AAE">
      <w:r>
        <w:t xml:space="preserve">     Redistribution and use in source and binary forms, with or without      modification, are permitted provided that the following conditions      are met:</w:t>
      </w:r>
    </w:p>
    <w:p w14:paraId="2B1FED27" w14:textId="77777777" w:rsidR="00425AAE" w:rsidRDefault="00425AAE">
      <w:r>
        <w:t xml:space="preserve">      1. Redistributions of source code must retain the above copyright          notice, this list of conditions and the following disclaimer.</w:t>
      </w:r>
    </w:p>
    <w:p w14:paraId="02D9CCCF"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7892DA4B" w14:textId="77777777" w:rsidR="00425AAE" w:rsidRDefault="00425AAE">
      <w:r>
        <w:t xml:space="preserve">      3. The names of its contributors may not be used to endorse or promote          products derived from this software without specific prior written          permission.</w:t>
      </w:r>
    </w:p>
    <w:p w14:paraId="34CD58D3"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w:t>
      </w:r>
      <w:r>
        <w:lastRenderedPageBreak/>
        <w:t>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4D55E82" w14:textId="77777777" w:rsidR="00425AAE" w:rsidRDefault="00425AAE">
      <w:r>
        <w:t xml:space="preserve">     Any feedback is very welcome.      http://www.math.keio.ac.jp/matumoto/emt.html      email: matumoto@math.keio.ac.jp</w:t>
      </w:r>
    </w:p>
    <w:p w14:paraId="4897827C" w14:textId="77777777" w:rsidR="00425AAE" w:rsidRDefault="00425AAE">
      <w:r>
        <w:t xml:space="preserve"> Sockets -------</w:t>
      </w:r>
    </w:p>
    <w:p w14:paraId="7775A00B" w14:textId="77777777" w:rsidR="00425AAE" w:rsidRDefault="00425AAE">
      <w:r>
        <w:t>The `socket' module uses the functions, `getaddrinfo', and `getnameinfo', which are coded in separate source files from the WIDE Project, `http://www.wide.ad.jp/about/index.html'.</w:t>
      </w:r>
    </w:p>
    <w:p w14:paraId="7689AD65" w14:textId="77777777" w:rsidR="00425AAE" w:rsidRDefault="00425AAE">
      <w:r>
        <w:t xml:space="preserve">     Copyright (C) 1995, 1996, 1997, and 1998 WIDE Project.      All rights reserved.</w:t>
      </w:r>
    </w:p>
    <w:p w14:paraId="1ACDEF02"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project nor the names of its contributors         may be used to endorse or promote products derived from this software         without specific prior written permission.</w:t>
      </w:r>
    </w:p>
    <w:p w14:paraId="6956E82E" w14:textId="77777777" w:rsidR="00425AAE" w:rsidRDefault="00425AAE">
      <w:r>
        <w:t xml:space="preserve">     THIS SOFTWARE IS PROVIDED BY THE PROJECT AND CONTRIBUTORS ``AS IS'' AND      GAI_ANY EXPRESS OR IMPLIED WARRANTIES, INCLUDING, BUT NOT LIMITED TO, THE      IMPLIED WARRANTIES OF MERCHANTABILITY AND FITNESS FOR A PARTICULAR PURPOSE      ARE DISCLAIMED.  IN NO EVENT SHALL THE PROJECT OR CONTRIBUTORS BE LIABLE      FOR GAI_ANY DIRECT, INDIRECT, INCIDENTAL, SPECIAL, EXEMPLARY, OR      CONSEQUENTIAL DAMAGES (INCLUDING, BUT NOT LIMITED TO, PROCUREMENT OF      SUBSTITUTE GOODS OR SERVICES; LOSS OF USE, DATA, OR PROFITS; OR BUSINESS      INTERRUPTION) HOWEVER CAUSED AND ON GAI_ANY THEORY OF LIABILITY, WHETHER      IN CONTRACT, STRICT LIABILITY, OR TORT (INCLUDING NEGLIGENCE OR OTHERWISE)      ARISING IN GAI_ANY WAY OUT OF THE USE OF THIS SOFTWARE, EVEN IF ADVISED      OF THE POSSIBILITY OF SUCH DAMAGE.</w:t>
      </w:r>
    </w:p>
    <w:p w14:paraId="46161F5A" w14:textId="77777777" w:rsidR="00425AAE" w:rsidRDefault="00425AAE">
      <w:r>
        <w:t xml:space="preserve"> Floating point exception control --------------------------------</w:t>
      </w:r>
    </w:p>
    <w:p w14:paraId="59BD9616" w14:textId="77777777" w:rsidR="00425AAE" w:rsidRDefault="00425AAE">
      <w:r>
        <w:t>The source for the `fpectl' module includes the following notice:</w:t>
      </w:r>
    </w:p>
    <w:p w14:paraId="5933B464" w14:textId="77777777" w:rsidR="00425AAE" w:rsidRDefault="00425AAE">
      <w:r>
        <w:t xml:space="preserve">     ---------------------------------------------------------------------       /                       Copyright (c) 1996.                           \     </w:t>
      </w:r>
    </w:p>
    <w:p w14:paraId="2F9C3779" w14:textId="77777777" w:rsidR="00425AAE" w:rsidRDefault="00425AAE">
      <w:r>
        <w:t xml:space="preserve">          The Regents of the University of California.                 </w:t>
      </w:r>
    </w:p>
    <w:p w14:paraId="1708D9F4" w14:textId="77777777" w:rsidR="00425AAE" w:rsidRDefault="00425AAE">
      <w:r>
        <w:t xml:space="preserve">    </w:t>
      </w:r>
    </w:p>
    <w:p w14:paraId="499E1392" w14:textId="77777777" w:rsidR="00425AAE" w:rsidRDefault="00425AAE">
      <w:r>
        <w:t xml:space="preserve">                        All rights reserved.                           </w:t>
      </w:r>
    </w:p>
    <w:p w14:paraId="5061AF24" w14:textId="77777777" w:rsidR="00425AAE" w:rsidRDefault="00425AAE">
      <w:r>
        <w:t xml:space="preserve">    </w:t>
      </w:r>
    </w:p>
    <w:p w14:paraId="4E88CF85" w14:textId="77777777" w:rsidR="00425AAE" w:rsidRDefault="00425AAE">
      <w:r>
        <w:lastRenderedPageBreak/>
        <w:t xml:space="preserve">                                                                       </w:t>
      </w:r>
    </w:p>
    <w:p w14:paraId="718DFA2E" w14:textId="77777777" w:rsidR="00425AAE" w:rsidRDefault="00425AAE">
      <w:r>
        <w:t xml:space="preserve">    </w:t>
      </w:r>
    </w:p>
    <w:p w14:paraId="6EC3A0E2" w14:textId="77777777" w:rsidR="00425AAE" w:rsidRDefault="00425AAE">
      <w:r>
        <w:t xml:space="preserve">   Permission to use, copy, modify, and distribute this software for   </w:t>
      </w:r>
    </w:p>
    <w:p w14:paraId="61FFE6C6" w14:textId="77777777" w:rsidR="00425AAE" w:rsidRDefault="00425AAE">
      <w:r>
        <w:t xml:space="preserve">    </w:t>
      </w:r>
    </w:p>
    <w:p w14:paraId="314530B1" w14:textId="77777777" w:rsidR="00425AAE" w:rsidRDefault="00425AAE">
      <w:r>
        <w:t xml:space="preserve">   any purpose without fee is hereby granted, provided that this en-   </w:t>
      </w:r>
    </w:p>
    <w:p w14:paraId="4669CC52" w14:textId="77777777" w:rsidR="00425AAE" w:rsidRDefault="00425AAE">
      <w:r>
        <w:t xml:space="preserve">    </w:t>
      </w:r>
    </w:p>
    <w:p w14:paraId="63D02D58" w14:textId="77777777" w:rsidR="00425AAE" w:rsidRDefault="00425AAE">
      <w:r>
        <w:t xml:space="preserve">   tire notice is included in all copies of any software which is or   </w:t>
      </w:r>
    </w:p>
    <w:p w14:paraId="446874B7" w14:textId="77777777" w:rsidR="00425AAE" w:rsidRDefault="00425AAE">
      <w:r>
        <w:t xml:space="preserve">    </w:t>
      </w:r>
    </w:p>
    <w:p w14:paraId="765271F6" w14:textId="77777777" w:rsidR="00425AAE" w:rsidRDefault="00425AAE">
      <w:r>
        <w:t xml:space="preserve">   includes  a  copy  or  modification  of  this software and in all   </w:t>
      </w:r>
    </w:p>
    <w:p w14:paraId="53EAD045" w14:textId="77777777" w:rsidR="00425AAE" w:rsidRDefault="00425AAE">
      <w:r>
        <w:t xml:space="preserve">    </w:t>
      </w:r>
    </w:p>
    <w:p w14:paraId="7244C21A" w14:textId="77777777" w:rsidR="00425AAE" w:rsidRDefault="00425AAE">
      <w:r>
        <w:t xml:space="preserve">   copies of the supporting documentation for such software.           </w:t>
      </w:r>
    </w:p>
    <w:p w14:paraId="52D753E2" w14:textId="77777777" w:rsidR="00425AAE" w:rsidRDefault="00425AAE">
      <w:r>
        <w:t xml:space="preserve">    </w:t>
      </w:r>
    </w:p>
    <w:p w14:paraId="29B9E96F" w14:textId="77777777" w:rsidR="00425AAE" w:rsidRDefault="00425AAE">
      <w:r>
        <w:t xml:space="preserve">                                                                       </w:t>
      </w:r>
    </w:p>
    <w:p w14:paraId="5C3D031E" w14:textId="77777777" w:rsidR="00425AAE" w:rsidRDefault="00425AAE">
      <w:r>
        <w:t xml:space="preserve">    </w:t>
      </w:r>
    </w:p>
    <w:p w14:paraId="2BAD6DCA" w14:textId="77777777" w:rsidR="00425AAE" w:rsidRDefault="00425AAE">
      <w:r>
        <w:t xml:space="preserve">   This  work was produced at the University of California, Lawrence   </w:t>
      </w:r>
    </w:p>
    <w:p w14:paraId="3759BAB2" w14:textId="77777777" w:rsidR="00425AAE" w:rsidRDefault="00425AAE">
      <w:r>
        <w:t xml:space="preserve">    </w:t>
      </w:r>
    </w:p>
    <w:p w14:paraId="085C101D" w14:textId="77777777" w:rsidR="00425AAE" w:rsidRDefault="00425AAE">
      <w:r>
        <w:t xml:space="preserve">   Livermore National Laboratory under  contract  no.  W-7405-ENG-48   </w:t>
      </w:r>
    </w:p>
    <w:p w14:paraId="4EE2ED05" w14:textId="77777777" w:rsidR="00425AAE" w:rsidRDefault="00425AAE">
      <w:r>
        <w:t xml:space="preserve">    </w:t>
      </w:r>
    </w:p>
    <w:p w14:paraId="72ABB367" w14:textId="77777777" w:rsidR="00425AAE" w:rsidRDefault="00425AAE">
      <w:r>
        <w:t xml:space="preserve">   between  the  U.S.  Department  of  Energy and The Regents of the   </w:t>
      </w:r>
    </w:p>
    <w:p w14:paraId="400E6769" w14:textId="77777777" w:rsidR="00425AAE" w:rsidRDefault="00425AAE">
      <w:r>
        <w:t xml:space="preserve">    </w:t>
      </w:r>
    </w:p>
    <w:p w14:paraId="03A1FDB1" w14:textId="77777777" w:rsidR="00425AAE" w:rsidRDefault="00425AAE">
      <w:r>
        <w:t xml:space="preserve">   University of California for the operation of UC LLNL.              </w:t>
      </w:r>
    </w:p>
    <w:p w14:paraId="788E1AE8" w14:textId="77777777" w:rsidR="00425AAE" w:rsidRDefault="00425AAE">
      <w:r>
        <w:t xml:space="preserve">    </w:t>
      </w:r>
    </w:p>
    <w:p w14:paraId="7EAB2B8A" w14:textId="77777777" w:rsidR="00425AAE" w:rsidRDefault="00425AAE">
      <w:r>
        <w:t xml:space="preserve">                                                                       </w:t>
      </w:r>
    </w:p>
    <w:p w14:paraId="07B257AE" w14:textId="77777777" w:rsidR="00425AAE" w:rsidRDefault="00425AAE">
      <w:r>
        <w:t xml:space="preserve">    </w:t>
      </w:r>
    </w:p>
    <w:p w14:paraId="5FDA5C24" w14:textId="77777777" w:rsidR="00425AAE" w:rsidRDefault="00425AAE">
      <w:r>
        <w:t xml:space="preserve">                              DISCLAIMER                               </w:t>
      </w:r>
    </w:p>
    <w:p w14:paraId="570DB82E" w14:textId="77777777" w:rsidR="00425AAE" w:rsidRDefault="00425AAE">
      <w:r>
        <w:t xml:space="preserve">    </w:t>
      </w:r>
    </w:p>
    <w:p w14:paraId="445F9427" w14:textId="77777777" w:rsidR="00425AAE" w:rsidRDefault="00425AAE">
      <w:r>
        <w:t xml:space="preserve">                                                                       </w:t>
      </w:r>
    </w:p>
    <w:p w14:paraId="21C37509" w14:textId="77777777" w:rsidR="00425AAE" w:rsidRDefault="00425AAE">
      <w:r>
        <w:t xml:space="preserve">    </w:t>
      </w:r>
    </w:p>
    <w:p w14:paraId="626D9E14" w14:textId="77777777" w:rsidR="00425AAE" w:rsidRDefault="00425AAE">
      <w:r>
        <w:t xml:space="preserve">   This  software was prepared as an account of work sponsored by an   </w:t>
      </w:r>
    </w:p>
    <w:p w14:paraId="22564DDE" w14:textId="77777777" w:rsidR="00425AAE" w:rsidRDefault="00425AAE">
      <w:r>
        <w:t xml:space="preserve">    </w:t>
      </w:r>
    </w:p>
    <w:p w14:paraId="63F60700" w14:textId="77777777" w:rsidR="00425AAE" w:rsidRDefault="00425AAE">
      <w:r>
        <w:t xml:space="preserve">   agency of the United States Government. Neither the United States   </w:t>
      </w:r>
    </w:p>
    <w:p w14:paraId="70778488" w14:textId="77777777" w:rsidR="00425AAE" w:rsidRDefault="00425AAE">
      <w:r>
        <w:t xml:space="preserve">    </w:t>
      </w:r>
    </w:p>
    <w:p w14:paraId="34244713" w14:textId="77777777" w:rsidR="00425AAE" w:rsidRDefault="00425AAE">
      <w:r>
        <w:t xml:space="preserve">   Government  nor the University of California nor any of their em-   </w:t>
      </w:r>
    </w:p>
    <w:p w14:paraId="6EC76C81" w14:textId="77777777" w:rsidR="00425AAE" w:rsidRDefault="00425AAE">
      <w:r>
        <w:t xml:space="preserve">    </w:t>
      </w:r>
    </w:p>
    <w:p w14:paraId="739A9170" w14:textId="77777777" w:rsidR="00425AAE" w:rsidRDefault="00425AAE">
      <w:r>
        <w:t xml:space="preserve">   ployees, makes any warranty, express or implied, or  assumes  any   </w:t>
      </w:r>
    </w:p>
    <w:p w14:paraId="0BCA6A34" w14:textId="77777777" w:rsidR="00425AAE" w:rsidRDefault="00425AAE">
      <w:r>
        <w:t xml:space="preserve">    </w:t>
      </w:r>
    </w:p>
    <w:p w14:paraId="6F5911BF" w14:textId="77777777" w:rsidR="00425AAE" w:rsidRDefault="00425AAE">
      <w:r>
        <w:t xml:space="preserve">   liability  or  responsibility  for the accuracy, completeness, or   </w:t>
      </w:r>
    </w:p>
    <w:p w14:paraId="470AC9D1" w14:textId="77777777" w:rsidR="00425AAE" w:rsidRDefault="00425AAE">
      <w:r>
        <w:t xml:space="preserve">    </w:t>
      </w:r>
    </w:p>
    <w:p w14:paraId="03ED3377" w14:textId="77777777" w:rsidR="00425AAE" w:rsidRDefault="00425AAE">
      <w:r>
        <w:t xml:space="preserve">   usefulness of any information,  apparatus,  product,  or  process   </w:t>
      </w:r>
    </w:p>
    <w:p w14:paraId="3DDC1C38" w14:textId="77777777" w:rsidR="00425AAE" w:rsidRDefault="00425AAE">
      <w:r>
        <w:t xml:space="preserve">    </w:t>
      </w:r>
    </w:p>
    <w:p w14:paraId="40336ED4" w14:textId="77777777" w:rsidR="00425AAE" w:rsidRDefault="00425AAE">
      <w:r>
        <w:t xml:space="preserve">   disclosed,   or  represents  that  its  use  would  not  infringe   </w:t>
      </w:r>
    </w:p>
    <w:p w14:paraId="102F96BB" w14:textId="77777777" w:rsidR="00425AAE" w:rsidRDefault="00425AAE">
      <w:r>
        <w:lastRenderedPageBreak/>
        <w:t xml:space="preserve">    </w:t>
      </w:r>
    </w:p>
    <w:p w14:paraId="0CB64400" w14:textId="77777777" w:rsidR="00425AAE" w:rsidRDefault="00425AAE">
      <w:r>
        <w:t xml:space="preserve">   privately-owned rights. Reference herein to any specific  commer-   </w:t>
      </w:r>
    </w:p>
    <w:p w14:paraId="475B7317" w14:textId="77777777" w:rsidR="00425AAE" w:rsidRDefault="00425AAE">
      <w:r>
        <w:t xml:space="preserve">    </w:t>
      </w:r>
    </w:p>
    <w:p w14:paraId="1A5B10F3" w14:textId="77777777" w:rsidR="00425AAE" w:rsidRDefault="00425AAE">
      <w:r>
        <w:t xml:space="preserve">   cial  products,  process,  or  service  by trade name, trademark,   </w:t>
      </w:r>
    </w:p>
    <w:p w14:paraId="32A5FAB8" w14:textId="77777777" w:rsidR="00425AAE" w:rsidRDefault="00425AAE">
      <w:r>
        <w:t xml:space="preserve">    </w:t>
      </w:r>
    </w:p>
    <w:p w14:paraId="2490206A" w14:textId="77777777" w:rsidR="00425AAE" w:rsidRDefault="00425AAE">
      <w:r>
        <w:t xml:space="preserve">   manufacturer, or otherwise, does not  necessarily  constitute  or   </w:t>
      </w:r>
    </w:p>
    <w:p w14:paraId="4838457E" w14:textId="77777777" w:rsidR="00425AAE" w:rsidRDefault="00425AAE">
      <w:r>
        <w:t xml:space="preserve">    </w:t>
      </w:r>
    </w:p>
    <w:p w14:paraId="31CEDB73" w14:textId="77777777" w:rsidR="00425AAE" w:rsidRDefault="00425AAE">
      <w:r>
        <w:t xml:space="preserve">   imply  its endorsement, recommendation, or favoring by the United   </w:t>
      </w:r>
    </w:p>
    <w:p w14:paraId="67C59B19" w14:textId="77777777" w:rsidR="00425AAE" w:rsidRDefault="00425AAE">
      <w:r>
        <w:t xml:space="preserve">    </w:t>
      </w:r>
    </w:p>
    <w:p w14:paraId="22DC037F" w14:textId="77777777" w:rsidR="00425AAE" w:rsidRDefault="00425AAE">
      <w:r>
        <w:t xml:space="preserve">   States Government or the University of California. The views  and   </w:t>
      </w:r>
    </w:p>
    <w:p w14:paraId="6D7EEAD0" w14:textId="77777777" w:rsidR="00425AAE" w:rsidRDefault="00425AAE">
      <w:r>
        <w:t xml:space="preserve">    </w:t>
      </w:r>
    </w:p>
    <w:p w14:paraId="390318EF" w14:textId="77777777" w:rsidR="00425AAE" w:rsidRDefault="00425AAE">
      <w:r>
        <w:t xml:space="preserve">   opinions  of authors expressed herein do not necessarily state or   </w:t>
      </w:r>
    </w:p>
    <w:p w14:paraId="46E06DE7" w14:textId="77777777" w:rsidR="00425AAE" w:rsidRDefault="00425AAE">
      <w:r>
        <w:t xml:space="preserve">    </w:t>
      </w:r>
    </w:p>
    <w:p w14:paraId="2AE51208" w14:textId="77777777" w:rsidR="00425AAE" w:rsidRDefault="00425AAE">
      <w:r>
        <w:t xml:space="preserve">   reflect those of the United States Government or  the  University   </w:t>
      </w:r>
    </w:p>
    <w:p w14:paraId="30F191F3" w14:textId="77777777" w:rsidR="00425AAE" w:rsidRDefault="00425AAE">
      <w:r>
        <w:t xml:space="preserve">    </w:t>
      </w:r>
    </w:p>
    <w:p w14:paraId="3E78F756" w14:textId="77777777" w:rsidR="00425AAE" w:rsidRDefault="00425AAE">
      <w:r>
        <w:t xml:space="preserve">   of  California,  and shall not be used for advertising or product   </w:t>
      </w:r>
    </w:p>
    <w:p w14:paraId="41B572D6" w14:textId="77777777" w:rsidR="00425AAE" w:rsidRDefault="00425AAE">
      <w:r>
        <w:t xml:space="preserve">     \  endorsement purposes.                                              /       ---------------------------------------------------------------------</w:t>
      </w:r>
    </w:p>
    <w:p w14:paraId="6903585A" w14:textId="77777777" w:rsidR="00425AAE" w:rsidRDefault="00425AAE">
      <w:r>
        <w:t xml:space="preserve"> Cookie management -----------------</w:t>
      </w:r>
    </w:p>
    <w:p w14:paraId="40616204" w14:textId="77777777" w:rsidR="00425AAE" w:rsidRDefault="00425AAE">
      <w:r>
        <w:t>The `Cookie' module contains the following notice:</w:t>
      </w:r>
    </w:p>
    <w:p w14:paraId="72FA0DD0" w14:textId="77777777" w:rsidR="00425AAE" w:rsidRDefault="00425AAE">
      <w:r>
        <w:t xml:space="preserve">      Copyright 2000 by Timothy O'Malley &lt;timo@alum.mit.edu&gt;</w:t>
      </w:r>
    </w:p>
    <w:p w14:paraId="7DF0E702" w14:textId="77777777" w:rsidR="00425AAE" w:rsidRDefault="00425AAE">
      <w:r>
        <w:t xml:space="preserve">                     All Rights Reserved</w:t>
      </w:r>
    </w:p>
    <w:p w14:paraId="1DDB4113" w14:textId="77777777" w:rsidR="00425AAE" w:rsidRDefault="00425AAE">
      <w:r>
        <w:t xml:space="preserve">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Timothy O'Malley  not be used in advertising or publicity       pertaining to distribution of the software without specific, written       prior permission.</w:t>
      </w:r>
    </w:p>
    <w:p w14:paraId="7F5C276D" w14:textId="77777777" w:rsidR="00425AAE" w:rsidRDefault="00425AAE">
      <w:r>
        <w:t xml:space="preserve">      Timothy O'Malley DISCLAIMS ALL WARRANTIES WITH REGARD TO THIS       SOFTWARE, INCLUDING ALL IMPLIED WARRANTIES OF MERCHANTABILITY       AND FITNESS, IN NO EVENT SHALL Timothy O'Malley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0D618347" w14:textId="77777777" w:rsidR="00425AAE" w:rsidRDefault="00425AAE">
      <w:r>
        <w:t xml:space="preserve"> Execution tracing -----------------</w:t>
      </w:r>
    </w:p>
    <w:p w14:paraId="70F5E5E0" w14:textId="77777777" w:rsidR="00425AAE" w:rsidRDefault="00425AAE">
      <w:r>
        <w:t>The `trace' module contains the following notice:</w:t>
      </w:r>
    </w:p>
    <w:p w14:paraId="2480AD3A" w14:textId="77777777" w:rsidR="00425AAE" w:rsidRDefault="00425AAE">
      <w:r>
        <w:t xml:space="preserve">      portions copyright 2001, Autonomous Zones Industries, Inc., all rights...       err...  reserved and offered to the public under the terms of the       Python 2.2 license.       Author: Zooko O'Whielacronx       http://zooko.com/       mailto:zooko@zooko.com</w:t>
      </w:r>
    </w:p>
    <w:p w14:paraId="77823E71" w14:textId="77777777" w:rsidR="00425AAE" w:rsidRDefault="00425AAE">
      <w:r>
        <w:t xml:space="preserve">      Copyright 2000, Mojam Media, Inc., all rights reserved.       Author: Skip Montanaro</w:t>
      </w:r>
    </w:p>
    <w:p w14:paraId="5AA273FA" w14:textId="77777777" w:rsidR="00425AAE" w:rsidRDefault="00425AAE">
      <w:r>
        <w:t xml:space="preserve">      Copyright 1999, Bioreason, Inc., all rights reserved.       Author: Andrew Dalke</w:t>
      </w:r>
    </w:p>
    <w:p w14:paraId="254832A3" w14:textId="77777777" w:rsidR="00425AAE" w:rsidRDefault="00425AAE">
      <w:r>
        <w:lastRenderedPageBreak/>
        <w:t xml:space="preserve">      Copyright 1995-1997, Automatrix, Inc., all rights reserved.       Author: Skip Montanaro</w:t>
      </w:r>
    </w:p>
    <w:p w14:paraId="5DCB5182" w14:textId="77777777" w:rsidR="00425AAE" w:rsidRDefault="00425AAE">
      <w:r>
        <w:t xml:space="preserve">      Copyright 1991-1995, Stichting Mathematisch Centrum, all rights reserved.</w:t>
      </w:r>
    </w:p>
    <w:p w14:paraId="5C02CE34" w14:textId="77777777" w:rsidR="00425AAE" w:rsidRDefault="00425AAE">
      <w:r>
        <w:t xml:space="preserve">      Permission to use, copy, modify, and distribute this Python software and       its associated documentation for any purpose without fee is hereby       granted, provided that the above copyright notice appears in all copies,       and that both that copyright notice and this permission notice appear in       supporting documentation, and that the name of neither Automatrix,       Bioreason or Mojam Media be used in advertising or publicity pertaining       to distribution of the software without specific, written prior       permission.</w:t>
      </w:r>
    </w:p>
    <w:p w14:paraId="72AD82E5" w14:textId="77777777" w:rsidR="00425AAE" w:rsidRDefault="00425AAE">
      <w:r>
        <w:t xml:space="preserve"> UUencode and UUdecode functions -------------------------------</w:t>
      </w:r>
    </w:p>
    <w:p w14:paraId="05837B83" w14:textId="77777777" w:rsidR="00425AAE" w:rsidRDefault="00425AAE">
      <w:r>
        <w:t>The `uu' module contains the following notice:</w:t>
      </w:r>
    </w:p>
    <w:p w14:paraId="20260EDC" w14:textId="77777777" w:rsidR="00425AAE" w:rsidRDefault="00425AAE">
      <w:r>
        <w:t xml:space="preserve">      Copyright 1994 by Lance Ellinghouse       Cathedral City, California Republic, United States of America.                              All Rights Reserved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Lance Ellinghouse       not be used in advertising or publicity pertaining to distribution       of the software without specific, written prior permission.       LANCE ELLINGHOUSE DISCLAIMS ALL WARRANTIES WITH REGARD TO       THIS SOFTWARE, INCLUDING ALL IMPLIED WARRANTIES OF MERCHANTABILITY AND       FITNESS, IN NO EVENT SHALL LANCE ELLINGHOUSE CENTRUM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6F14BF39" w14:textId="77777777" w:rsidR="00425AAE" w:rsidRDefault="00425AAE">
      <w:r>
        <w:t xml:space="preserve">      Modified by Jack Jansen, CWI, July 1995:       - Use binascii module to do the actual line-by-line conversion         between ascii and binary. This results in a 1000-fold speedup. The C         version is still 5 times faster, though.       - Arguments more compliant with python standard</w:t>
      </w:r>
    </w:p>
    <w:p w14:paraId="09F8DB7B" w14:textId="77777777" w:rsidR="00425AAE" w:rsidRDefault="00425AAE">
      <w:r>
        <w:t xml:space="preserve"> XML Remote Procedure Calls --------------------------</w:t>
      </w:r>
    </w:p>
    <w:p w14:paraId="2B08B535" w14:textId="77777777" w:rsidR="00425AAE" w:rsidRDefault="00425AAE">
      <w:r>
        <w:t>The `xmlrpclib' module contains the following notice:</w:t>
      </w:r>
    </w:p>
    <w:p w14:paraId="081C7C96" w14:textId="77777777" w:rsidR="00425AAE" w:rsidRDefault="00425AAE">
      <w:r>
        <w:t xml:space="preserve">          The XML-RPC client interface is</w:t>
      </w:r>
    </w:p>
    <w:p w14:paraId="47E44129" w14:textId="77777777" w:rsidR="00425AAE" w:rsidRDefault="00425AAE">
      <w:r>
        <w:t xml:space="preserve">      Copyright (c) 1999-2002 by Secret Labs AB       Copyright (c) 1999-2002 by Fredrik Lundh</w:t>
      </w:r>
    </w:p>
    <w:p w14:paraId="1AA4A45A" w14:textId="77777777" w:rsidR="00425AAE" w:rsidRDefault="00425AAE">
      <w:r>
        <w:t xml:space="preserve">      By obtaining, using, and/or copying this software and/or its       associated documentation, you agree that you have read, understood,       and will comply with the following terms and conditions:</w:t>
      </w:r>
    </w:p>
    <w:p w14:paraId="3941DE19" w14:textId="77777777" w:rsidR="00425AAE" w:rsidRDefault="00425AAE">
      <w:r>
        <w:t xml:space="preserve">      Permission to use, copy, modify, and distribute this software and       its associated documentation for any purpose and without fee is       hereby granted, provided that the above copyright notice appears in       all copies, and that both that copyright notice and this permission       notice appear in supporting documentation, and that the name of       Secret Labs AB or the author not be used in advertising or publicity       pertaining to distribution of the software without specific, written       prior permission.</w:t>
      </w:r>
    </w:p>
    <w:p w14:paraId="2EF230E9" w14:textId="77777777" w:rsidR="00425AAE" w:rsidRDefault="00425AAE">
      <w:r>
        <w:lastRenderedPageBreak/>
        <w:t xml:space="preserve">      SECRET LABS AB AND THE AUTHOR DISCLAIMS ALL WARRANTIES WITH REGARD       TO THIS SOFTWARE, INCLUDING ALL IMPLIED WARRANTIES OF MERCHANT-       ABILITY AND FITNESS.  IN NO EVENT SHALL SECRET LABS AB OR THE AUTHOR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1C4B2D98" w14:textId="77777777" w:rsidR="00425AAE" w:rsidRDefault="00425AAE">
      <w:r>
        <w:t>Licenses for Software linked to ===============================</w:t>
      </w:r>
    </w:p>
    <w:p w14:paraId="0B20D69F" w14:textId="77777777" w:rsidR="00425AAE" w:rsidRDefault="00425AAE">
      <w:r>
        <w:t>Note that the choice of GPL compatibility outlined above doesn't extend to modules linked to particular libraries, since they change the effective License of the module binary.</w:t>
      </w:r>
    </w:p>
    <w:p w14:paraId="05D6404C" w14:textId="77777777" w:rsidR="00425AAE" w:rsidRDefault="00425AAE">
      <w:r>
        <w:t xml:space="preserve"> GNU Readline ------------</w:t>
      </w:r>
    </w:p>
    <w:p w14:paraId="076D4F5F" w14:textId="77777777" w:rsidR="00425AAE" w:rsidRDefault="00425AAE">
      <w:r>
        <w:t>The 'readline' module makes use of GNU Readline.</w:t>
      </w:r>
    </w:p>
    <w:p w14:paraId="078AA5FD" w14:textId="77777777" w:rsidR="00425AAE" w:rsidRDefault="00425AAE">
      <w:r>
        <w:t xml:space="preserve">      The GNU Readline Library is free software; you can redistribute it       and/or modify it under the terms of the GNU General Public License as       published by the Free Software Foundation; either version 2, or (at       your option) any later version.</w:t>
      </w:r>
    </w:p>
    <w:p w14:paraId="6D0E9068" w14:textId="77777777" w:rsidR="00425AAE" w:rsidRDefault="00425AAE">
      <w:r>
        <w:t xml:space="preserve">      On Debian systems, you can find the complete statement in       /usr/share/doc/readline-common/copyright'. A copy of the GNU General       Public License is available in /usr/share/common-licenses/GPL-2'.</w:t>
      </w:r>
    </w:p>
    <w:p w14:paraId="62C6DA25" w14:textId="77777777" w:rsidR="00425AAE" w:rsidRDefault="00425AAE">
      <w:r>
        <w:t xml:space="preserve"> OpenSSL -------</w:t>
      </w:r>
    </w:p>
    <w:p w14:paraId="01AB9ABB" w14:textId="77777777" w:rsidR="00425AAE" w:rsidRDefault="00425AAE">
      <w:r>
        <w:t>The '_ssl' module makes use of OpenSSL.</w:t>
      </w:r>
    </w:p>
    <w:p w14:paraId="2F5BB0E1" w14:textId="77777777" w:rsidR="00425AAE" w:rsidRDefault="00425AAE">
      <w:r>
        <w:t xml:space="preserve">      The OpenSSL toolkit stays under a dual license, i.e. both the       conditions of the OpenSSL License and the original SSLeay license       apply to the toolkit. Actually both licenses are BSD-style Open       Source licenses. Note that both licenses are incompatible with       the GPL.</w:t>
      </w:r>
    </w:p>
    <w:p w14:paraId="6B9D8360" w14:textId="77777777" w:rsidR="00425AAE" w:rsidRDefault="00425AAE">
      <w:r>
        <w:t xml:space="preserve">      On Debian systems, you can find the complete license text in       /usr/share/doc/openssl/copyright'.</w:t>
      </w:r>
    </w:p>
    <w:p w14:paraId="14C5F057" w14:textId="77777777" w:rsidR="00425AAE" w:rsidRDefault="00425AAE">
      <w:r>
        <w:t xml:space="preserve"> Files with other licenses than the Python License -------------------------------------------------</w:t>
      </w:r>
    </w:p>
    <w:p w14:paraId="08A1F3D4" w14:textId="77777777" w:rsidR="00425AAE" w:rsidRDefault="00425AAE">
      <w:r>
        <w:t>Files: Lib/profile.py Lib/pstats.py Copyright: Disney Enterprises, Inc.  All Rights Reserved. License: # Licensed to PSF under a Contributor Agreement   Licensed under the Apache License, Version 2.0 (the License);   you may not use this file except in compliance with the License.   You may obtain a copy of the License at</w:t>
      </w:r>
    </w:p>
    <w:p w14:paraId="4813C4A9" w14:textId="77777777" w:rsidR="00425AAE" w:rsidRDefault="00425AAE">
      <w:r>
        <w:t xml:space="preserve">  http://www.apache.org/licenses/LICENSE-2.0</w:t>
      </w:r>
    </w:p>
    <w:p w14:paraId="396C6D86" w14:textId="77777777" w:rsidR="00425AAE" w:rsidRDefault="00425AAE">
      <w:r>
        <w:t xml:space="preserve">  Unless required by applicable law or agreed to in writing, software   distributed under the License is distributed on an AS IS BASIS,   WITHOUT WARRANTIES OR CONDITIONS OF ANY KIND,   either express or implied.  See the License for the specific language   overning permissions and limitations under the License.</w:t>
      </w:r>
    </w:p>
    <w:p w14:paraId="0FB27743" w14:textId="77777777" w:rsidR="00425AAE" w:rsidRDefault="00425AAE">
      <w:r>
        <w:t xml:space="preserve">  On Debian systems, the Apache 2.0 license can be found in   /usr/share/common-licenses/Apache-2.0.</w:t>
      </w:r>
    </w:p>
    <w:p w14:paraId="4C96070D" w14:textId="77777777" w:rsidR="00425AAE" w:rsidRDefault="00425AAE">
      <w:r>
        <w:t>Files: Modules/zlib/* Copyright: (C) 1995-2010 Jean-loup Gailly and Mark Adler License: This software is provided 'as-is', without any express or implied   warranty.  In no event will the authors be held liable for any damages   arising from the use of this software.</w:t>
      </w:r>
    </w:p>
    <w:p w14:paraId="32996307" w14:textId="77777777" w:rsidR="00425AAE" w:rsidRDefault="00425AAE">
      <w:r>
        <w:lastRenderedPageBreak/>
        <w:t xml:space="preserve">  Permission is granted to anyone to use this software for any purpose,   including commercial applications, and to alter it and redistribute it   freely, subject to the following restrictions:</w:t>
      </w:r>
    </w:p>
    <w:p w14:paraId="4178CD33"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5264E635" w14:textId="77777777" w:rsidR="00425AAE" w:rsidRDefault="00425AAE">
      <w:r>
        <w:t xml:space="preserve">  Jean-loup Gailly        Mark Adler   jloup@gzip.org          madler@alumni.caltech.edu</w:t>
      </w:r>
    </w:p>
    <w:p w14:paraId="03E06071" w14:textId="77777777" w:rsidR="00425AAE" w:rsidRDefault="00425AAE">
      <w:r>
        <w:t xml:space="preserve"> If you use the zlib library in a product, we would appreciate *not* receiving  lengthy legal documents to sign.  The sources are provided for free but without  warranty of any kind.  The library has been entirely written by Jean-loup  Gailly and Mark Adler; it does not include third-party code.</w:t>
      </w:r>
    </w:p>
    <w:p w14:paraId="51E072B7" w14:textId="77777777" w:rsidR="00425AAE" w:rsidRDefault="00425AAE">
      <w:r>
        <w:t>Files: Modules/_ctypes/libffi/* Copyright: Copyright (C) 1996-2009 Red Hat, Inc and others. License: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A9DC201" w14:textId="77777777" w:rsidR="00425AAE" w:rsidRDefault="00425AAE">
      <w:r>
        <w:t xml:space="preserve">   The above copyright notice and this permission notice shall be included    in all copies or substantial portions of the Software.</w:t>
      </w:r>
    </w:p>
    <w:p w14:paraId="01286CF2"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6E82575" w14:textId="77777777" w:rsidR="00425AAE" w:rsidRDefault="00425AAE">
      <w:r>
        <w:t xml:space="preserve">   Documentation:    Permission is granted to copy, distribute and/or modify this document    under the terms of the GNU General Public License as published by the    Free Software Foundation; either version 2, or (at your option) any    later version.  A copy of the license is included in the    section entitled ``GNU General Public License''.</w:t>
      </w:r>
    </w:p>
    <w:p w14:paraId="12F1AD0F" w14:textId="77777777" w:rsidR="00425AAE" w:rsidRDefault="00425AAE">
      <w:r>
        <w:t xml:space="preserve">Files: Modules/expat/* Copyright: Copyright (c) 1998, 1999, 2000 Thai Open Source Software Center Ltd   and Clark Cooper   Copyright (c) 2001, 2002, 2003, 2004, 2005, 2006 Expat maintainers License: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     THE SOFTWARE IS PROVIDED AS IS, WITHOUT WARRANTY OF ANY KIND,   EXPRESS </w:t>
      </w:r>
      <w:r>
        <w:lastRenderedPageBreak/>
        <w:t>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C88D63A" w14:textId="77777777" w:rsidR="00425AAE" w:rsidRDefault="00425AAE">
      <w:r>
        <w:t xml:space="preserve">Files: Misc/python-mode.el Copyright: Copyright (C) 1992,1993,1994  Tim Peters License: This software is provided as-is, without express or implied </w:t>
      </w:r>
      <w:r>
        <w:tab/>
        <w:t xml:space="preserve">warranty.  Permission to use, copy, modify, distribute or sell this </w:t>
      </w:r>
      <w:r>
        <w:tab/>
        <w:t xml:space="preserve">software, without fee, for any purpose and by any individual or </w:t>
      </w:r>
      <w:r>
        <w:tab/>
        <w:t xml:space="preserve">organization, is hereby granted, provided that the above copyright </w:t>
      </w:r>
      <w:r>
        <w:tab/>
        <w:t>notice and this paragraph appear in all copies.</w:t>
      </w:r>
    </w:p>
    <w:p w14:paraId="088F52FE" w14:textId="77777777" w:rsidR="00425AAE" w:rsidRDefault="00425AAE">
      <w:r>
        <w:t xml:space="preserve">Files: PC/_subprocess.c Copyright: Copyright (c) 2004 by Fredrik Lundh &lt;fredrik@pythonware.com&gt; </w:t>
      </w:r>
      <w:r>
        <w:tab/>
        <w:t xml:space="preserve">Copyright (c) 2004 by Secret Labs AB, http://www.pythonware.com </w:t>
      </w:r>
      <w:r>
        <w:tab/>
        <w:t>Copyright (c) 2004 by Peter Astrand &lt;astrand@lysator.liu.se&gt; License:  * Permission to use, copy, modify, and distribute this software and  * its associated documentation for any purpose and without fee is  * hereby granted, provided that the above copyright notice appears in  * all copies, and that both that copyright notice and this permission  * notice appear in supporting documentation, and that the name of the  * authors not be used in advertising or publicity pertaining to  * distribution of the software without specific, written prior  * permission.  *  * THE AUTHORS DISCLAIMS ALL WARRANTIES WITH REGARD TO THIS SOFTWARE,  * INCLUDING ALL IMPLIED WARRANTIES OF MERCHANTABILITY AND FITNESS.  * IN NO EVENT SHALL THE AUTHORS BE LIABLE FOR ANY SPECIAL, INDIRECT OR  * CONSEQUENTIAL DAMAGES OR ANY DAMAGES WHATSOEVER RESULTING FROM LOSS  * OF USE, DATA OR PROFITS, WHETHER IN AN ACTION OF CONTRACT,  * NEGLIGENCE OR OTHER TORTIOUS ACTION, ARISING OUT OF OR IN CONNECTION  * WITH THE USE OR PERFORMANCE OF THIS SOFTWARE.</w:t>
      </w:r>
    </w:p>
    <w:p w14:paraId="7D6F82E2" w14:textId="77777777" w:rsidR="00425AAE" w:rsidRDefault="00425AAE">
      <w:r>
        <w:t>Files: PC/winsound.c Copyright: Copyright (c) 1999 Toby Dickenson License:  * Permission to use this software in any way is granted without  * fee, provided that the copyright notice above appears in all  * copies. This software is provided as is without any warranty.  */</w:t>
      </w:r>
    </w:p>
    <w:p w14:paraId="39FD032D" w14:textId="77777777" w:rsidR="00425AAE" w:rsidRDefault="00425AAE">
      <w:r>
        <w:t>/* Modified by Guido van Rossum */ /* Beep added by Mark Hammond */ /* Win9X Beep and platform identification added by Uncle Timmy */ [END FILE=python2.7-2.7.8/debian/copyright]</w:t>
      </w:r>
    </w:p>
    <w:p w14:paraId="3A6F9E8E" w14:textId="77777777" w:rsidR="00425AAE" w:rsidRDefault="00425AAE" w:rsidP="000727EF">
      <w:pPr>
        <w:pStyle w:val="Heading3"/>
      </w:pPr>
      <w:r>
        <w:t>python2.7-2.7.8/Doc/copyright.rst:</w:t>
      </w:r>
    </w:p>
    <w:p w14:paraId="672272D1" w14:textId="77777777" w:rsidR="00425AAE" w:rsidRDefault="00425AAE">
      <w:r>
        <w:t>[BEGIN FILE=python2.7-2.7.8/Doc/copyright.rst] ********* Copyright *********</w:t>
      </w:r>
    </w:p>
    <w:p w14:paraId="2F9BB5D6" w14:textId="77777777" w:rsidR="00425AAE" w:rsidRDefault="00425AAE">
      <w:r>
        <w:t>Python and this documentation is:</w:t>
      </w:r>
    </w:p>
    <w:p w14:paraId="039B9A87" w14:textId="77777777" w:rsidR="00425AAE" w:rsidRDefault="00425AAE">
      <w:r>
        <w:t>Copyright Â© 2001-2014 Python Software Foundation. All rights reserved.</w:t>
      </w:r>
    </w:p>
    <w:p w14:paraId="0383E0F9" w14:textId="77777777" w:rsidR="00425AAE" w:rsidRDefault="00425AAE">
      <w:r>
        <w:t>Copyright Â© 2000 BeOpen.com. All rights reserved.</w:t>
      </w:r>
    </w:p>
    <w:p w14:paraId="755A5F36" w14:textId="77777777" w:rsidR="00425AAE" w:rsidRDefault="00425AAE">
      <w:r>
        <w:t>Copyright Â© 1995-2000 Corporation for National Research Initiatives. All rights reserved.</w:t>
      </w:r>
    </w:p>
    <w:p w14:paraId="270381A5" w14:textId="77777777" w:rsidR="00425AAE" w:rsidRDefault="00425AAE">
      <w:r>
        <w:t>Copyright Â© 1991-1995 Stichting Mathematisch Centrum. All rights reserved.</w:t>
      </w:r>
    </w:p>
    <w:p w14:paraId="4C91677D" w14:textId="77777777" w:rsidR="00425AAE" w:rsidRDefault="00425AAE">
      <w:r>
        <w:lastRenderedPageBreak/>
        <w:t>-------</w:t>
      </w:r>
    </w:p>
    <w:p w14:paraId="013C0A5E" w14:textId="77777777" w:rsidR="00425AAE" w:rsidRDefault="00425AAE">
      <w:r>
        <w:t>See :ref:`history-and-license` for complete license and permissions information.</w:t>
      </w:r>
    </w:p>
    <w:p w14:paraId="77667776" w14:textId="77777777" w:rsidR="00425AAE" w:rsidRDefault="00425AAE">
      <w:r>
        <w:t>[END FILE=python2.7-2.7.8/Doc/copyright.rst]</w:t>
      </w:r>
    </w:p>
    <w:p w14:paraId="3101D65E" w14:textId="77777777" w:rsidR="00425AAE" w:rsidRDefault="00425AAE" w:rsidP="000727EF">
      <w:pPr>
        <w:pStyle w:val="Heading3"/>
      </w:pPr>
      <w:r>
        <w:t>python2.7-2.7.8/Doc/license.rst:</w:t>
      </w:r>
    </w:p>
    <w:p w14:paraId="2E8993C4" w14:textId="77777777" w:rsidR="00425AAE" w:rsidRDefault="00425AAE">
      <w:r>
        <w:t>[BEGIN FILE=python2.7-2.7.8/Doc/license.rst] .. highlightlang:: none</w:t>
      </w:r>
    </w:p>
    <w:p w14:paraId="6EF681D8" w14:textId="77777777" w:rsidR="00425AAE" w:rsidRDefault="00425AAE">
      <w:r>
        <w:t>.. _history-and-license:</w:t>
      </w:r>
    </w:p>
    <w:p w14:paraId="01E02BCA" w14:textId="77777777" w:rsidR="00425AAE" w:rsidRDefault="00425AAE">
      <w:r>
        <w:t>******************* History and License *******************</w:t>
      </w:r>
    </w:p>
    <w:p w14:paraId="0FFCA2A7" w14:textId="77777777" w:rsidR="00425AAE" w:rsidRDefault="00425AAE">
      <w:r>
        <w:t xml:space="preserve"> History of the software =======================</w:t>
      </w:r>
    </w:p>
    <w:p w14:paraId="69F891F9" w14:textId="77777777" w:rsidR="00425AAE" w:rsidRDefault="00425AAE">
      <w:r>
        <w:t>Python was created in the early 1990s by Guido van Rossum at Stichting Mathematisch Centrum (CWI, see http://www.cwi.nl/) in the Netherlands as a successor of a language called ABC.  Guido remains Python's principal author, although it includes many contributions from others.</w:t>
      </w:r>
    </w:p>
    <w:p w14:paraId="0004DBDF" w14:textId="77777777" w:rsidR="00425AAE" w:rsidRDefault="00425AAE">
      <w:r>
        <w:t>In 1995, Guido continued his work on Python at the Corporation for National Research Initiatives (CNRI, see http://www.cnri.reston.va.us/) in Reston, Virginia where he released several versions of the software.</w:t>
      </w:r>
    </w:p>
    <w:p w14:paraId="5573A864" w14:textId="77777777" w:rsidR="00425AAE" w:rsidRDefault="00425AAE">
      <w:r>
        <w:t>In May 2000, Guido and the Python core development team moved to BeOpen.com to form the BeOpen PythonLabs team.  In October of the same year, the PythonLabs team moved to Digital Creations (now Zope Corporation; see http://www.zope.com/).  In 2001, the Python Software Foundation (PSF, see http://www.python.org/psf/) was formed, a non-profit organization created specifically to own Python-related Intellectual Property.  Zope Corporation is a sponsoring member of the PSF.</w:t>
      </w:r>
    </w:p>
    <w:p w14:paraId="510FEEE0" w14:textId="77777777" w:rsidR="00425AAE" w:rsidRDefault="00425AAE">
      <w:r>
        <w:t>All Python releases are Open Source (see http://www.opensource.org/ for the Open Source Definition). Historically, most, but not all, Python releases have also been GPL-compatible; the table below summarizes the various releases.</w:t>
      </w:r>
    </w:p>
    <w:p w14:paraId="6B4BFA50" w14:textId="77777777" w:rsidR="00425AAE" w:rsidRDefault="00425AAE">
      <w:r>
        <w:t xml:space="preserve">+----------------+--------------+-----------+------------+-----------------+ </w:t>
      </w:r>
    </w:p>
    <w:p w14:paraId="5CCEC154" w14:textId="77777777" w:rsidR="00425AAE" w:rsidRDefault="00425AAE">
      <w:r>
        <w:t xml:space="preserve"> Release        </w:t>
      </w:r>
    </w:p>
    <w:p w14:paraId="02DB8D82" w14:textId="77777777" w:rsidR="00425AAE" w:rsidRDefault="00425AAE">
      <w:r>
        <w:t xml:space="preserve"> Derived from </w:t>
      </w:r>
    </w:p>
    <w:p w14:paraId="3BD06D79" w14:textId="77777777" w:rsidR="00425AAE" w:rsidRDefault="00425AAE">
      <w:r>
        <w:t xml:space="preserve"> Year      </w:t>
      </w:r>
    </w:p>
    <w:p w14:paraId="46048C1B" w14:textId="77777777" w:rsidR="00425AAE" w:rsidRDefault="00425AAE">
      <w:r>
        <w:t xml:space="preserve"> Owner      </w:t>
      </w:r>
    </w:p>
    <w:p w14:paraId="377FCDC9" w14:textId="77777777" w:rsidR="00425AAE" w:rsidRDefault="00425AAE">
      <w:r>
        <w:t xml:space="preserve"> GPL compatible? </w:t>
      </w:r>
    </w:p>
    <w:p w14:paraId="3D067A07" w14:textId="77777777" w:rsidR="00425AAE" w:rsidRDefault="00425AAE">
      <w:r>
        <w:t xml:space="preserve"> +================+==============+===========+============+=================+ </w:t>
      </w:r>
    </w:p>
    <w:p w14:paraId="3C84287F" w14:textId="77777777" w:rsidR="00425AAE" w:rsidRDefault="00425AAE">
      <w:r>
        <w:t xml:space="preserve"> 0.9.0 thru 1.2 </w:t>
      </w:r>
    </w:p>
    <w:p w14:paraId="351274B1" w14:textId="77777777" w:rsidR="00425AAE" w:rsidRDefault="00425AAE">
      <w:r>
        <w:t xml:space="preserve"> n/a          </w:t>
      </w:r>
    </w:p>
    <w:p w14:paraId="20137B00" w14:textId="77777777" w:rsidR="00425AAE" w:rsidRDefault="00425AAE">
      <w:r>
        <w:t xml:space="preserve"> 1991-1995 </w:t>
      </w:r>
    </w:p>
    <w:p w14:paraId="26627A88" w14:textId="77777777" w:rsidR="00425AAE" w:rsidRDefault="00425AAE">
      <w:r>
        <w:t xml:space="preserve"> CWI        </w:t>
      </w:r>
    </w:p>
    <w:p w14:paraId="2B036A7B" w14:textId="77777777" w:rsidR="00425AAE" w:rsidRDefault="00425AAE">
      <w:r>
        <w:t xml:space="preserve"> yes             </w:t>
      </w:r>
    </w:p>
    <w:p w14:paraId="3D18B791" w14:textId="77777777" w:rsidR="00425AAE" w:rsidRDefault="00425AAE">
      <w:r>
        <w:t xml:space="preserve"> +----------------+--------------+-----------+------------+-----------------+ </w:t>
      </w:r>
    </w:p>
    <w:p w14:paraId="78470911" w14:textId="77777777" w:rsidR="00425AAE" w:rsidRDefault="00425AAE">
      <w:r>
        <w:t xml:space="preserve"> 1.3 thru 1.5.2 </w:t>
      </w:r>
    </w:p>
    <w:p w14:paraId="5833D7BF" w14:textId="77777777" w:rsidR="00425AAE" w:rsidRDefault="00425AAE">
      <w:r>
        <w:t xml:space="preserve"> 1.2          </w:t>
      </w:r>
    </w:p>
    <w:p w14:paraId="57E89CEB" w14:textId="77777777" w:rsidR="00425AAE" w:rsidRDefault="00425AAE">
      <w:r>
        <w:t xml:space="preserve"> 1995-1999 </w:t>
      </w:r>
    </w:p>
    <w:p w14:paraId="11D8B7BE" w14:textId="77777777" w:rsidR="00425AAE" w:rsidRDefault="00425AAE">
      <w:r>
        <w:lastRenderedPageBreak/>
        <w:t xml:space="preserve"> CNRI       </w:t>
      </w:r>
    </w:p>
    <w:p w14:paraId="420DBBBB" w14:textId="77777777" w:rsidR="00425AAE" w:rsidRDefault="00425AAE">
      <w:r>
        <w:t xml:space="preserve"> yes             </w:t>
      </w:r>
    </w:p>
    <w:p w14:paraId="23E7C842" w14:textId="77777777" w:rsidR="00425AAE" w:rsidRDefault="00425AAE">
      <w:r>
        <w:t xml:space="preserve"> +----------------+--------------+-----------+------------+-----------------+ </w:t>
      </w:r>
    </w:p>
    <w:p w14:paraId="0DFA3EDB" w14:textId="77777777" w:rsidR="00425AAE" w:rsidRDefault="00425AAE">
      <w:r>
        <w:t xml:space="preserve"> 1.6            </w:t>
      </w:r>
    </w:p>
    <w:p w14:paraId="544A17D9" w14:textId="77777777" w:rsidR="00425AAE" w:rsidRDefault="00425AAE">
      <w:r>
        <w:t xml:space="preserve"> 1.5.2        </w:t>
      </w:r>
    </w:p>
    <w:p w14:paraId="3981B3D4" w14:textId="77777777" w:rsidR="00425AAE" w:rsidRDefault="00425AAE">
      <w:r>
        <w:t xml:space="preserve"> 2000      </w:t>
      </w:r>
    </w:p>
    <w:p w14:paraId="3FDC973E" w14:textId="77777777" w:rsidR="00425AAE" w:rsidRDefault="00425AAE">
      <w:r>
        <w:t xml:space="preserve"> CNRI       </w:t>
      </w:r>
    </w:p>
    <w:p w14:paraId="0CA30D74" w14:textId="77777777" w:rsidR="00425AAE" w:rsidRDefault="00425AAE">
      <w:r>
        <w:t xml:space="preserve"> no              </w:t>
      </w:r>
    </w:p>
    <w:p w14:paraId="6647CC24" w14:textId="77777777" w:rsidR="00425AAE" w:rsidRDefault="00425AAE">
      <w:r>
        <w:t xml:space="preserve"> +----------------+--------------+-----------+------------+-----------------+ </w:t>
      </w:r>
    </w:p>
    <w:p w14:paraId="6B6F7956" w14:textId="77777777" w:rsidR="00425AAE" w:rsidRDefault="00425AAE">
      <w:r>
        <w:t xml:space="preserve"> 2.0            </w:t>
      </w:r>
    </w:p>
    <w:p w14:paraId="2E8EC68A" w14:textId="77777777" w:rsidR="00425AAE" w:rsidRDefault="00425AAE">
      <w:r>
        <w:t xml:space="preserve"> 1.6          </w:t>
      </w:r>
    </w:p>
    <w:p w14:paraId="36635DFF" w14:textId="77777777" w:rsidR="00425AAE" w:rsidRDefault="00425AAE">
      <w:r>
        <w:t xml:space="preserve"> 2000      </w:t>
      </w:r>
    </w:p>
    <w:p w14:paraId="1D19CC84" w14:textId="77777777" w:rsidR="00425AAE" w:rsidRDefault="00425AAE">
      <w:r>
        <w:t xml:space="preserve"> BeOpen.com </w:t>
      </w:r>
    </w:p>
    <w:p w14:paraId="01C7A55F" w14:textId="77777777" w:rsidR="00425AAE" w:rsidRDefault="00425AAE">
      <w:r>
        <w:t xml:space="preserve"> no              </w:t>
      </w:r>
    </w:p>
    <w:p w14:paraId="631FD094" w14:textId="77777777" w:rsidR="00425AAE" w:rsidRDefault="00425AAE">
      <w:r>
        <w:t xml:space="preserve"> +----------------+--------------+-----------+------------+-----------------+ </w:t>
      </w:r>
    </w:p>
    <w:p w14:paraId="569197E8" w14:textId="77777777" w:rsidR="00425AAE" w:rsidRDefault="00425AAE">
      <w:r>
        <w:t xml:space="preserve"> 1.6.1          </w:t>
      </w:r>
    </w:p>
    <w:p w14:paraId="2A7D7D78" w14:textId="77777777" w:rsidR="00425AAE" w:rsidRDefault="00425AAE">
      <w:r>
        <w:t xml:space="preserve"> 1.6          </w:t>
      </w:r>
    </w:p>
    <w:p w14:paraId="2B43246F" w14:textId="77777777" w:rsidR="00425AAE" w:rsidRDefault="00425AAE">
      <w:r>
        <w:t xml:space="preserve"> 2001      </w:t>
      </w:r>
    </w:p>
    <w:p w14:paraId="49D986DF" w14:textId="77777777" w:rsidR="00425AAE" w:rsidRDefault="00425AAE">
      <w:r>
        <w:t xml:space="preserve"> CNRI       </w:t>
      </w:r>
    </w:p>
    <w:p w14:paraId="3917FCF8" w14:textId="77777777" w:rsidR="00425AAE" w:rsidRDefault="00425AAE">
      <w:r>
        <w:t xml:space="preserve"> no              </w:t>
      </w:r>
    </w:p>
    <w:p w14:paraId="68507568" w14:textId="77777777" w:rsidR="00425AAE" w:rsidRDefault="00425AAE">
      <w:r>
        <w:t xml:space="preserve"> +----------------+--------------+-----------+------------+-----------------+ </w:t>
      </w:r>
    </w:p>
    <w:p w14:paraId="71B50346" w14:textId="77777777" w:rsidR="00425AAE" w:rsidRDefault="00425AAE">
      <w:r>
        <w:t xml:space="preserve"> 2.1            </w:t>
      </w:r>
    </w:p>
    <w:p w14:paraId="484B953B" w14:textId="77777777" w:rsidR="00425AAE" w:rsidRDefault="00425AAE">
      <w:r>
        <w:t xml:space="preserve"> 2.0+1.6.1    </w:t>
      </w:r>
    </w:p>
    <w:p w14:paraId="16A8DB91" w14:textId="77777777" w:rsidR="00425AAE" w:rsidRDefault="00425AAE">
      <w:r>
        <w:t xml:space="preserve"> 2001      </w:t>
      </w:r>
    </w:p>
    <w:p w14:paraId="66FC0910" w14:textId="77777777" w:rsidR="00425AAE" w:rsidRDefault="00425AAE">
      <w:r>
        <w:t xml:space="preserve"> PSF        </w:t>
      </w:r>
    </w:p>
    <w:p w14:paraId="6DF49E46" w14:textId="77777777" w:rsidR="00425AAE" w:rsidRDefault="00425AAE">
      <w:r>
        <w:t xml:space="preserve"> no              </w:t>
      </w:r>
    </w:p>
    <w:p w14:paraId="5C68E01C" w14:textId="77777777" w:rsidR="00425AAE" w:rsidRDefault="00425AAE">
      <w:r>
        <w:t xml:space="preserve"> +----------------+--------------+-----------+------------+-----------------+ </w:t>
      </w:r>
    </w:p>
    <w:p w14:paraId="3E6A759A" w14:textId="77777777" w:rsidR="00425AAE" w:rsidRDefault="00425AAE">
      <w:r>
        <w:t xml:space="preserve"> 2.0.1          </w:t>
      </w:r>
    </w:p>
    <w:p w14:paraId="152E7036" w14:textId="77777777" w:rsidR="00425AAE" w:rsidRDefault="00425AAE">
      <w:r>
        <w:t xml:space="preserve"> 2.0+1.6.1    </w:t>
      </w:r>
    </w:p>
    <w:p w14:paraId="3193843C" w14:textId="77777777" w:rsidR="00425AAE" w:rsidRDefault="00425AAE">
      <w:r>
        <w:t xml:space="preserve"> 2001      </w:t>
      </w:r>
    </w:p>
    <w:p w14:paraId="0344C99E" w14:textId="77777777" w:rsidR="00425AAE" w:rsidRDefault="00425AAE">
      <w:r>
        <w:t xml:space="preserve"> PSF        </w:t>
      </w:r>
    </w:p>
    <w:p w14:paraId="00F76162" w14:textId="77777777" w:rsidR="00425AAE" w:rsidRDefault="00425AAE">
      <w:r>
        <w:t xml:space="preserve"> yes             </w:t>
      </w:r>
    </w:p>
    <w:p w14:paraId="2D5F9BCF" w14:textId="77777777" w:rsidR="00425AAE" w:rsidRDefault="00425AAE">
      <w:r>
        <w:t xml:space="preserve"> +----------------+--------------+-----------+------------+-----------------+ </w:t>
      </w:r>
    </w:p>
    <w:p w14:paraId="47E92F4E" w14:textId="77777777" w:rsidR="00425AAE" w:rsidRDefault="00425AAE">
      <w:r>
        <w:t xml:space="preserve"> 2.1.1          </w:t>
      </w:r>
    </w:p>
    <w:p w14:paraId="57C8AB99" w14:textId="77777777" w:rsidR="00425AAE" w:rsidRDefault="00425AAE">
      <w:r>
        <w:t xml:space="preserve"> 2.1+2.0.1    </w:t>
      </w:r>
    </w:p>
    <w:p w14:paraId="486BF016" w14:textId="77777777" w:rsidR="00425AAE" w:rsidRDefault="00425AAE">
      <w:r>
        <w:t xml:space="preserve"> 2001      </w:t>
      </w:r>
    </w:p>
    <w:p w14:paraId="6FE65E38" w14:textId="77777777" w:rsidR="00425AAE" w:rsidRDefault="00425AAE">
      <w:r>
        <w:t xml:space="preserve"> PSF        </w:t>
      </w:r>
    </w:p>
    <w:p w14:paraId="73B98F90" w14:textId="77777777" w:rsidR="00425AAE" w:rsidRDefault="00425AAE">
      <w:r>
        <w:t xml:space="preserve"> yes             </w:t>
      </w:r>
    </w:p>
    <w:p w14:paraId="30C58604" w14:textId="77777777" w:rsidR="00425AAE" w:rsidRDefault="00425AAE">
      <w:r>
        <w:t xml:space="preserve"> +----------------+--------------+-----------+------------+-----------------+ </w:t>
      </w:r>
    </w:p>
    <w:p w14:paraId="24B3274A" w14:textId="77777777" w:rsidR="00425AAE" w:rsidRDefault="00425AAE">
      <w:r>
        <w:t xml:space="preserve"> 2.1.2          </w:t>
      </w:r>
    </w:p>
    <w:p w14:paraId="07F70193" w14:textId="77777777" w:rsidR="00425AAE" w:rsidRDefault="00425AAE">
      <w:r>
        <w:t xml:space="preserve"> 2.1.1        </w:t>
      </w:r>
    </w:p>
    <w:p w14:paraId="2A042704" w14:textId="77777777" w:rsidR="00425AAE" w:rsidRDefault="00425AAE">
      <w:r>
        <w:lastRenderedPageBreak/>
        <w:t xml:space="preserve"> 2002      </w:t>
      </w:r>
    </w:p>
    <w:p w14:paraId="7C598A48" w14:textId="77777777" w:rsidR="00425AAE" w:rsidRDefault="00425AAE">
      <w:r>
        <w:t xml:space="preserve"> PSF        </w:t>
      </w:r>
    </w:p>
    <w:p w14:paraId="121AF773" w14:textId="77777777" w:rsidR="00425AAE" w:rsidRDefault="00425AAE">
      <w:r>
        <w:t xml:space="preserve"> yes             </w:t>
      </w:r>
    </w:p>
    <w:p w14:paraId="2F93C408" w14:textId="77777777" w:rsidR="00425AAE" w:rsidRDefault="00425AAE">
      <w:r>
        <w:t xml:space="preserve"> +----------------+--------------+-----------+------------+-----------------+ </w:t>
      </w:r>
    </w:p>
    <w:p w14:paraId="52D424CC" w14:textId="77777777" w:rsidR="00425AAE" w:rsidRDefault="00425AAE">
      <w:r>
        <w:t xml:space="preserve"> 2.1.3          </w:t>
      </w:r>
    </w:p>
    <w:p w14:paraId="2F94814C" w14:textId="77777777" w:rsidR="00425AAE" w:rsidRDefault="00425AAE">
      <w:r>
        <w:t xml:space="preserve"> 2.1.2        </w:t>
      </w:r>
    </w:p>
    <w:p w14:paraId="6F311C9E" w14:textId="77777777" w:rsidR="00425AAE" w:rsidRDefault="00425AAE">
      <w:r>
        <w:t xml:space="preserve"> 2002      </w:t>
      </w:r>
    </w:p>
    <w:p w14:paraId="4A23DBB3" w14:textId="77777777" w:rsidR="00425AAE" w:rsidRDefault="00425AAE">
      <w:r>
        <w:t xml:space="preserve"> PSF        </w:t>
      </w:r>
    </w:p>
    <w:p w14:paraId="5CB03712" w14:textId="77777777" w:rsidR="00425AAE" w:rsidRDefault="00425AAE">
      <w:r>
        <w:t xml:space="preserve"> yes             </w:t>
      </w:r>
    </w:p>
    <w:p w14:paraId="6F3D8D98" w14:textId="77777777" w:rsidR="00425AAE" w:rsidRDefault="00425AAE">
      <w:r>
        <w:t xml:space="preserve"> +----------------+--------------+-----------+------------+-----------------+ </w:t>
      </w:r>
    </w:p>
    <w:p w14:paraId="276DFB2E" w14:textId="77777777" w:rsidR="00425AAE" w:rsidRDefault="00425AAE">
      <w:r>
        <w:t xml:space="preserve"> 2.2 and above  </w:t>
      </w:r>
    </w:p>
    <w:p w14:paraId="4149CA09" w14:textId="77777777" w:rsidR="00425AAE" w:rsidRDefault="00425AAE">
      <w:r>
        <w:t xml:space="preserve"> 2.1.1        </w:t>
      </w:r>
    </w:p>
    <w:p w14:paraId="46D88932" w14:textId="77777777" w:rsidR="00425AAE" w:rsidRDefault="00425AAE">
      <w:r>
        <w:t xml:space="preserve"> 2001-now  </w:t>
      </w:r>
    </w:p>
    <w:p w14:paraId="7C141967" w14:textId="77777777" w:rsidR="00425AAE" w:rsidRDefault="00425AAE">
      <w:r>
        <w:t xml:space="preserve"> PSF        </w:t>
      </w:r>
    </w:p>
    <w:p w14:paraId="2A1F873F" w14:textId="77777777" w:rsidR="00425AAE" w:rsidRDefault="00425AAE">
      <w:r>
        <w:t xml:space="preserve"> yes             </w:t>
      </w:r>
    </w:p>
    <w:p w14:paraId="1694350F" w14:textId="77777777" w:rsidR="00425AAE" w:rsidRDefault="00425AAE">
      <w:r>
        <w:t xml:space="preserve"> +----------------+--------------+-----------+------------+-----------------+</w:t>
      </w:r>
    </w:p>
    <w:p w14:paraId="4EC44AA1" w14:textId="77777777" w:rsidR="00425AAE" w:rsidRDefault="00425AAE">
      <w:r>
        <w:t>.. note::</w:t>
      </w:r>
    </w:p>
    <w:p w14:paraId="5B6FD595" w14:textId="77777777" w:rsidR="00425AAE" w:rsidRDefault="00425AAE">
      <w:r>
        <w:t xml:space="preserve">   GPL-compatible doesn't mean that we're distributing Python under the GPL.  All    Python licenses, unlike the GPL, let you distribute a modified version without    making your changes open source. The GPL-compatible licenses make it possible to    combine Python with other software that is released under the GPL; the others    don't.</w:t>
      </w:r>
    </w:p>
    <w:p w14:paraId="6C619FD3" w14:textId="77777777" w:rsidR="00425AAE" w:rsidRDefault="00425AAE">
      <w:r>
        <w:t>Thanks to the many outside volunteers who have worked under Guido's direction to make these releases possible.</w:t>
      </w:r>
    </w:p>
    <w:p w14:paraId="783D54AA" w14:textId="77777777" w:rsidR="00425AAE" w:rsidRDefault="00425AAE">
      <w:r>
        <w:t xml:space="preserve"> Terms and conditions for accessing or otherwise using Python ============================================================</w:t>
      </w:r>
    </w:p>
    <w:p w14:paraId="63E5F711" w14:textId="77777777" w:rsidR="00425AAE" w:rsidRDefault="00425AAE">
      <w:r>
        <w:t xml:space="preserve"> .. centered:: PSF LICENSE AGREEMENT FOR PYTHON </w:t>
      </w:r>
    </w:p>
    <w:p w14:paraId="08442404" w14:textId="77777777" w:rsidR="00425AAE" w:rsidRDefault="00425AAE">
      <w:r>
        <w:t>release</w:t>
      </w:r>
    </w:p>
    <w:p w14:paraId="392662F4" w14:textId="77777777" w:rsidR="00425AAE" w:rsidRDefault="00425AAE"/>
    <w:p w14:paraId="10AEF8A5" w14:textId="77777777" w:rsidR="00425AAE" w:rsidRDefault="00425AAE">
      <w:r>
        <w:t xml:space="preserve">#. This LICENSE AGREEMENT is between the Python Software Foundation (PSF), and    the Individual or Organization (Licensee) accessing and otherwise using Python    </w:t>
      </w:r>
    </w:p>
    <w:p w14:paraId="238588CA" w14:textId="77777777" w:rsidR="00425AAE" w:rsidRDefault="00425AAE">
      <w:r>
        <w:t>release</w:t>
      </w:r>
    </w:p>
    <w:p w14:paraId="54DD85B9" w14:textId="77777777" w:rsidR="00425AAE" w:rsidRDefault="00425AAE">
      <w:r>
        <w:t xml:space="preserve"> software in source or binary form and its associated documentation.</w:t>
      </w:r>
    </w:p>
    <w:p w14:paraId="515FE9F7" w14:textId="77777777" w:rsidR="00425AAE" w:rsidRDefault="00425AAE">
      <w:r>
        <w:t xml:space="preserve">#. Subject to the terms and conditions of this License Agreement, PSF hereby    grants Licensee a nonexclusive, royalty-free, world-wide license to reproduce,    analyze, test, perform and/or display publicly, prepare derivative works,    distribute, and otherwise use Python </w:t>
      </w:r>
    </w:p>
    <w:p w14:paraId="679F87D0" w14:textId="77777777" w:rsidR="00425AAE" w:rsidRDefault="00425AAE">
      <w:r>
        <w:t>release</w:t>
      </w:r>
    </w:p>
    <w:p w14:paraId="6E2A23A8" w14:textId="77777777" w:rsidR="00425AAE" w:rsidRDefault="00425AAE">
      <w:r>
        <w:t xml:space="preserve"> alone or in any derivative    version, provided, however, that PSF's License Agreement and PSF's notice of    copyright, i.e., Copyright Â© 2001-2014 Python Software Foundation; All Rights    Reserved are retained in Python </w:t>
      </w:r>
    </w:p>
    <w:p w14:paraId="61A6CFDA" w14:textId="77777777" w:rsidR="00425AAE" w:rsidRDefault="00425AAE">
      <w:r>
        <w:t>release</w:t>
      </w:r>
    </w:p>
    <w:p w14:paraId="5780C6B8" w14:textId="77777777" w:rsidR="00425AAE" w:rsidRDefault="00425AAE">
      <w:r>
        <w:t xml:space="preserve"> alone or in any derivative version    prepared by Licensee.</w:t>
      </w:r>
    </w:p>
    <w:p w14:paraId="02546999" w14:textId="77777777" w:rsidR="00425AAE" w:rsidRDefault="00425AAE">
      <w:r>
        <w:lastRenderedPageBreak/>
        <w:t xml:space="preserve">#. In the event Licensee prepares a derivative work that is based on or    incorporates Python </w:t>
      </w:r>
    </w:p>
    <w:p w14:paraId="7B63C382" w14:textId="77777777" w:rsidR="00425AAE" w:rsidRDefault="00425AAE">
      <w:r>
        <w:t>release</w:t>
      </w:r>
    </w:p>
    <w:p w14:paraId="3D504385" w14:textId="77777777" w:rsidR="00425AAE" w:rsidRDefault="00425AAE">
      <w:r>
        <w:t xml:space="preserve"> or any part thereof, and wants to make the    derivative work available to others as provided herein, then Licensee hereby    agrees to include in any such work a brief summary of the changes made to Python    </w:t>
      </w:r>
    </w:p>
    <w:p w14:paraId="4B3B2872" w14:textId="77777777" w:rsidR="00425AAE" w:rsidRDefault="00425AAE">
      <w:r>
        <w:t>release</w:t>
      </w:r>
    </w:p>
    <w:p w14:paraId="378B832B" w14:textId="77777777" w:rsidR="00425AAE" w:rsidRDefault="00425AAE">
      <w:r>
        <w:t>.</w:t>
      </w:r>
    </w:p>
    <w:p w14:paraId="7E33D5B8" w14:textId="77777777" w:rsidR="00425AAE" w:rsidRDefault="00425AAE">
      <w:r>
        <w:t xml:space="preserve">#. PSF is making Python </w:t>
      </w:r>
    </w:p>
    <w:p w14:paraId="259AF087" w14:textId="77777777" w:rsidR="00425AAE" w:rsidRDefault="00425AAE">
      <w:r>
        <w:t>release</w:t>
      </w:r>
    </w:p>
    <w:p w14:paraId="440A281C" w14:textId="77777777" w:rsidR="00425AAE" w:rsidRDefault="00425AAE">
      <w:r>
        <w:t xml:space="preserve"> available to Licensee on an AS IS basis.    PSF MAKES NO REPRESENTATIONS OR WARRANTIES, EXPRESS OR IMPLIED.  BY WAY OF    EXAMPLE, BUT NOT LIMITATION, PSF MAKES NO AND DISCLAIMS ANY REPRESENTATION OR    WARRANTY OF MERCHANTABILITY OR FITNESS FOR ANY PARTICULAR PURPOSE OR THAT THE    USE OF PYTHON </w:t>
      </w:r>
    </w:p>
    <w:p w14:paraId="54B1956F" w14:textId="77777777" w:rsidR="00425AAE" w:rsidRDefault="00425AAE">
      <w:r>
        <w:t>release</w:t>
      </w:r>
    </w:p>
    <w:p w14:paraId="3BBEA64E" w14:textId="77777777" w:rsidR="00425AAE" w:rsidRDefault="00425AAE">
      <w:r>
        <w:t xml:space="preserve"> WILL NOT INFRINGE ANY THIRD PARTY RIGHTS.</w:t>
      </w:r>
    </w:p>
    <w:p w14:paraId="1BFED628" w14:textId="77777777" w:rsidR="00425AAE" w:rsidRDefault="00425AAE">
      <w:r>
        <w:t xml:space="preserve">#. PSF SHALL NOT BE LIABLE TO LICENSEE OR ANY OTHER USERS OF PYTHON </w:t>
      </w:r>
    </w:p>
    <w:p w14:paraId="1A6A6B84" w14:textId="77777777" w:rsidR="00425AAE" w:rsidRDefault="00425AAE">
      <w:r>
        <w:t>release</w:t>
      </w:r>
    </w:p>
    <w:p w14:paraId="7FAB5628" w14:textId="77777777" w:rsidR="00425AAE" w:rsidRDefault="00425AAE">
      <w:r>
        <w:t xml:space="preserve">    FOR ANY INCIDENTAL, SPECIAL, OR CONSEQUENTIAL DAMAGES OR LOSS AS A RESULT OF    MODIFYING, DISTRIBUTING, OR OTHERWISE USING PYTHON </w:t>
      </w:r>
    </w:p>
    <w:p w14:paraId="6B152701" w14:textId="77777777" w:rsidR="00425AAE" w:rsidRDefault="00425AAE">
      <w:r>
        <w:t>release</w:t>
      </w:r>
    </w:p>
    <w:p w14:paraId="25862F8D" w14:textId="77777777" w:rsidR="00425AAE" w:rsidRDefault="00425AAE">
      <w:r>
        <w:t>, OR ANY DERIVATIVE    THEREOF, EVEN IF ADVISED OF THE POSSIBILITY THEREOF.</w:t>
      </w:r>
    </w:p>
    <w:p w14:paraId="27DAF423" w14:textId="77777777" w:rsidR="00425AAE" w:rsidRDefault="00425AAE">
      <w:r>
        <w:t>#. This License Agreement will automatically terminate upon a material breach of    its terms and conditions.</w:t>
      </w:r>
    </w:p>
    <w:p w14:paraId="15D4BA3C" w14:textId="77777777" w:rsidR="00425AAE" w:rsidRDefault="00425AAE">
      <w:r>
        <w:t>#. Nothing in this License Agreement shall be deemed to create any relationship    of agency, partnership, or joint venture between PSF and Licensee.  This License    Agreement does not grant permission to use PSF trademarks or trade name in a    trademark sense to endorse or promote products or services of Licensee, or any    third party.</w:t>
      </w:r>
    </w:p>
    <w:p w14:paraId="1CF94945" w14:textId="77777777" w:rsidR="00425AAE" w:rsidRDefault="00425AAE">
      <w:r>
        <w:t xml:space="preserve">#. By copying, installing or otherwise using Python </w:t>
      </w:r>
    </w:p>
    <w:p w14:paraId="227C9BC2" w14:textId="77777777" w:rsidR="00425AAE" w:rsidRDefault="00425AAE">
      <w:r>
        <w:t>release</w:t>
      </w:r>
    </w:p>
    <w:p w14:paraId="21702417" w14:textId="77777777" w:rsidR="00425AAE" w:rsidRDefault="00425AAE">
      <w:r>
        <w:t>, Licensee agrees    to be bound by the terms and conditions of this License Agreement.</w:t>
      </w:r>
    </w:p>
    <w:p w14:paraId="66254C30" w14:textId="77777777" w:rsidR="00425AAE" w:rsidRDefault="00425AAE">
      <w:r>
        <w:t xml:space="preserve"> .. centered:: BEOPEN.COM LICENSE AGREEMENT FOR PYTHON 2.0</w:t>
      </w:r>
    </w:p>
    <w:p w14:paraId="3FE8B25E" w14:textId="77777777" w:rsidR="00425AAE" w:rsidRDefault="00425AAE">
      <w:r>
        <w:t xml:space="preserve"> .. centered:: BEOPEN PYTHON OPEN SOURCE LICENSE AGREEMENT VERSION 1</w:t>
      </w:r>
    </w:p>
    <w:p w14:paraId="5D0F8D53" w14:textId="77777777" w:rsidR="00425AAE" w:rsidRDefault="00425AAE">
      <w:r>
        <w:t>#. This LICENSE AGREEMENT is between BeOpen.com (BeOpen), having an office at    160 Saratoga Avenue, Santa Clara, CA 95051, and the Individual or Organization    (Licensee) accessing and otherwise using this software in source or binary    form and its associated documentation (the Software).</w:t>
      </w:r>
    </w:p>
    <w:p w14:paraId="38AD8670" w14:textId="77777777" w:rsidR="00425AAE" w:rsidRDefault="00425AAE">
      <w:r>
        <w:t xml:space="preserve">#. Subject to the terms and conditions of this BeOpen Python License Agreement,    BeOpen hereby grants Licensee a non-exclusive, royalty-free, world-wide license    to reproduce, analyze, test, perform and/or display publicly, prepare derivative    works, </w:t>
      </w:r>
      <w:r>
        <w:lastRenderedPageBreak/>
        <w:t>distribute, and otherwise use the Software alone or in any derivative    version, provided, however, that the BeOpen Python License is retained in the    Software, alone or in any derivative version prepared by Licensee.</w:t>
      </w:r>
    </w:p>
    <w:p w14:paraId="740B55FE" w14:textId="77777777" w:rsidR="00425AAE" w:rsidRDefault="00425AAE">
      <w:r>
        <w:t>#. BeOpen is making the Software available to Licensee on an AS IS basis.    BEOPEN MAKES NO REPRESENTATIONS OR WARRANTIES, EXPRESS OR IMPLIED.  BY WAY OF    EXAMPLE, BUT NOT LIMITATION, BEOPEN MAKES NO AND DISCLAIMS ANY REPRESENTATION OR    WARRANTY OF MERCHANTABILITY OR FITNESS FOR ANY PARTICULAR PURPOSE OR THAT THE    USE OF THE SOFTWARE WILL NOT INFRINGE ANY THIRD PARTY RIGHTS.</w:t>
      </w:r>
    </w:p>
    <w:p w14:paraId="71EEF345" w14:textId="77777777" w:rsidR="00425AAE" w:rsidRDefault="00425AAE">
      <w:r>
        <w:t>#. BEOPEN SHALL NOT BE LIABLE TO LICENSEE OR ANY OTHER USERS OF THE SOFTWARE FOR    ANY INCIDENTAL, SPECIAL, OR CONSEQUENTIAL DAMAGES OR LOSS AS A RESULT OF USING,    MODIFYING OR DISTRIBUTING THE SOFTWARE, OR ANY DERIVATIVE THEREOF, EVEN IF    ADVISED OF THE POSSIBILITY THEREOF.</w:t>
      </w:r>
    </w:p>
    <w:p w14:paraId="76F7A3F6" w14:textId="77777777" w:rsidR="00425AAE" w:rsidRDefault="00425AAE">
      <w:r>
        <w:t>#. This License Agreement will automatically terminate upon a material breach of    its terms and conditions.</w:t>
      </w:r>
    </w:p>
    <w:p w14:paraId="155A04FD" w14:textId="77777777" w:rsidR="00425AAE" w:rsidRDefault="00425AAE">
      <w:r>
        <w:t>#. This License Agreement shall be governed by and interpreted in all respects    by the law of the State of California, excluding conflict of law provisions.    Nothing in this License Agreement shall be deemed to create any relationship of    agency, partnership, or joint venture between BeOpen and Licensee.  This License    Agreement does not grant permission to use BeOpen trademarks or trade names in a    trademark sense to endorse or promote products or services of Licensee, or any    third party.  As an exception, the BeOpen Python logos available at    http://www.pythonlabs.com/logos.html may be used according to the permissions    granted on that web page.</w:t>
      </w:r>
    </w:p>
    <w:p w14:paraId="397E11B0" w14:textId="77777777" w:rsidR="00425AAE" w:rsidRDefault="00425AAE">
      <w:r>
        <w:t>#. By copying, installing or otherwise using the software, Licensee agrees to be    bound by the terms and conditions of this License Agreement.</w:t>
      </w:r>
    </w:p>
    <w:p w14:paraId="3479541F" w14:textId="77777777" w:rsidR="00425AAE" w:rsidRDefault="00425AAE">
      <w:r>
        <w:t xml:space="preserve"> .. centered:: CNRI LICENSE AGREEMENT FOR PYTHON 1.6.1</w:t>
      </w:r>
    </w:p>
    <w:p w14:paraId="2D9CF22B" w14:textId="77777777" w:rsidR="00425AAE" w:rsidRDefault="00425AAE">
      <w:r>
        <w:t>#. This LICENSE AGREEMENT is between the Corporation for National Research    Initiatives, having an office at 1895 Preston White Drive, Reston, VA 20191    (CNRI), and the Individual or Organization (Licensee) accessing and    otherwise using Python 1.6.1 software in source or binary form and its    associated documentation.</w:t>
      </w:r>
    </w:p>
    <w:p w14:paraId="79032B57" w14:textId="77777777" w:rsidR="00425AAE" w:rsidRDefault="00425AAE">
      <w:r>
        <w:t>#. Subject to the terms and conditions of this License Agreement, CNRI hereby    grants Licensee a nonexclusive, royalty-free, world-wide license to reproduce,    analyze, test, perform and/or display publicly, prepare derivative works,    distribute, and otherwise use Python 1.6.1 alone or in any derivative version,    provided, however, that CNRI's License Agreement and CNRI's notice of copyright,    i.e., Copyright Â© 1995-2001 Corporation for National Research Initiatives; All    Rights Reserved are retained in Python 1.6.1 alone or in any derivative version    prepared by Licensee.  Alternately, in lieu of CNRI's License Agreement,    Licensee may substitute the following text (omitting the quotes): Python 1.6.1    is made available subject to the terms and conditions in CNRI's License    Agreement.  This Agreement together with Python 1.6.1 may be located on the    Internet using the following unique, persistent identifier (known as a handle):    1895.22/1013.  This Agreement may also be obtained from a proxy server on the    Internet using the following URL: http://hdl.handle.net/1895.22/1013.</w:t>
      </w:r>
    </w:p>
    <w:p w14:paraId="09A2B300" w14:textId="77777777" w:rsidR="00425AAE" w:rsidRDefault="00425AAE">
      <w:r>
        <w:lastRenderedPageBreak/>
        <w:t>#. In the event Licensee prepares a derivative work that is based on or    incorporates Python 1.6.1 or any part thereof, and wants to make the derivative    work available to others as provided herein, then Licensee hereby agrees to    include in any such work a brief summary of the changes made to Python 1.6.1.</w:t>
      </w:r>
    </w:p>
    <w:p w14:paraId="41B9CD5C" w14:textId="77777777" w:rsidR="00425AAE" w:rsidRDefault="00425AAE">
      <w:r>
        <w:t>#. CNRI is making Python 1.6.1 available to Licensee on an AS IS basis.  CNRI    MAKES NO REPRESENTATIONS OR WARRANTIES, EXPRESS OR IMPLIED.  BY WAY OF EXAMPLE,    BUT NOT LIMITATION, CNRI MAKES NO AND DISCLAIMS ANY REPRESENTATION OR WARRANTY    OF MERCHANTABILITY OR FITNESS FOR ANY PARTICULAR PURPOSE OR THAT THE USE OF    PYTHON 1.6.1 WILL NOT INFRINGE ANY THIRD PARTY RIGHTS.</w:t>
      </w:r>
    </w:p>
    <w:p w14:paraId="10080B68" w14:textId="77777777" w:rsidR="00425AAE" w:rsidRDefault="00425AAE">
      <w:r>
        <w:t>#. CNRI SHALL NOT BE LIABLE TO LICENSEE OR ANY OTHER USERS OF PYTHON 1.6.1 FOR    ANY INCIDENTAL, SPECIAL, OR CONSEQUENTIAL DAMAGES OR LOSS AS A RESULT OF    MODIFYING, DISTRIBUTING, OR OTHERWISE USING PYTHON 1.6.1, OR ANY DERIVATIVE    THEREOF, EVEN IF ADVISED OF THE POSSIBILITY THEREOF.</w:t>
      </w:r>
    </w:p>
    <w:p w14:paraId="1FAA451D" w14:textId="77777777" w:rsidR="00425AAE" w:rsidRDefault="00425AAE">
      <w:r>
        <w:t>#. This License Agreement will automatically terminate upon a material breach of    its terms and conditions.</w:t>
      </w:r>
    </w:p>
    <w:p w14:paraId="622A2314" w14:textId="77777777" w:rsidR="00425AAE" w:rsidRDefault="00425AAE">
      <w:r>
        <w:t>#. This License Agreement shall be governed by the federal intellectual property    law of the United States, including without limitation the federal copyright    law, and, to the extent such U.S. federal law does not apply, by the law of the    Commonwealth of Virginia, excluding Virginia's conflict of law provisions.    Notwithstanding the foregoing, with regard to derivative works based on Python    1.6.1 that incorporate non-separable material that was previously distributed    under the GNU General Public License (GPL), the law of the Commonwealth of    Virginia shall govern this License Agreement only as to issues arising under or    with respect to Paragraphs 4, 5, and 7 of this License Agreement.  Nothing in    this License Agreement shall be deemed to create any relationship of agency,    partnership, or joint venture between CNRI and Licensee.  This License Agreement    does not grant permission to use CNRI trademarks or trade name in a trademark    sense to endorse or promote products or services of Licensee, or any third    party.</w:t>
      </w:r>
    </w:p>
    <w:p w14:paraId="0590A34A" w14:textId="77777777" w:rsidR="00425AAE" w:rsidRDefault="00425AAE">
      <w:r>
        <w:t>#. By clicking on the ACCEPT button where indicated, or by copying, installing    or otherwise using Python 1.6.1, Licensee agrees to be bound by the terms and    conditions of this License Agreement.</w:t>
      </w:r>
    </w:p>
    <w:p w14:paraId="18D50C60" w14:textId="77777777" w:rsidR="00425AAE" w:rsidRDefault="00425AAE">
      <w:r>
        <w:t xml:space="preserve"> .. centered:: ACCEPT</w:t>
      </w:r>
    </w:p>
    <w:p w14:paraId="40488515" w14:textId="77777777" w:rsidR="00425AAE" w:rsidRDefault="00425AAE">
      <w:r>
        <w:t xml:space="preserve"> .. centered:: CWI LICENSE AGREEMENT FOR PYTHON 0.9.0 THROUGH 1.2</w:t>
      </w:r>
    </w:p>
    <w:p w14:paraId="39265809" w14:textId="77777777" w:rsidR="00425AAE" w:rsidRDefault="00425AAE">
      <w:r>
        <w:t>Copyright Â© 1991 - 1995, Stichting Mathematisch Centrum Amsterdam, The Netherlands.  All rights reserved.</w:t>
      </w:r>
    </w:p>
    <w:p w14:paraId="0F0C3035"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Stichting Mathematisch Centrum or CWI not be used in advertising or publicity pertaining to distribution of the software without specific, written prior permission.</w:t>
      </w:r>
    </w:p>
    <w:p w14:paraId="61A21A0C" w14:textId="77777777" w:rsidR="00425AAE" w:rsidRDefault="00425AAE">
      <w:r>
        <w:t xml:space="preserve">STICHTING MATHEMATISCH CENTRUM DISCLAIMS ALL WARRANTIES WITH REGARD TO THIS SOFTWARE, INCLUDING ALL IMPLIED WARRANTIES OF </w:t>
      </w:r>
      <w:r>
        <w:lastRenderedPageBreak/>
        <w:t>MERCHANTABILITY AND FITNESS, IN NO EVENT SHALL STICHTING MATHEMATISCH CENTRUM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22CE326D" w14:textId="77777777" w:rsidR="00425AAE" w:rsidRDefault="00425AAE">
      <w:r>
        <w:t xml:space="preserve"> Licenses and Acknowledgements for Incorporated Software =======================================================</w:t>
      </w:r>
    </w:p>
    <w:p w14:paraId="5B7140EF" w14:textId="77777777" w:rsidR="00425AAE" w:rsidRDefault="00425AAE">
      <w:r>
        <w:t>This section is an incomplete, but growing list of licenses and acknowledgements for third-party software incorporated in the Python distribution.</w:t>
      </w:r>
    </w:p>
    <w:p w14:paraId="22D4F9A7" w14:textId="77777777" w:rsidR="00425AAE" w:rsidRDefault="00425AAE">
      <w:r>
        <w:t xml:space="preserve"> Mersenne Twister ----------------</w:t>
      </w:r>
    </w:p>
    <w:p w14:paraId="5F7A3390" w14:textId="77777777" w:rsidR="00425AAE" w:rsidRDefault="00425AAE">
      <w:r>
        <w:t>The :mod:`_random` module includes code based on a download from http://www.math.sci.hiroshima-u.ac.jp/~m-mat/MT/MT2002/emt19937ar.html. The following are the verbatim comments from the original code::</w:t>
      </w:r>
    </w:p>
    <w:p w14:paraId="6E19087B" w14:textId="77777777" w:rsidR="00425AAE" w:rsidRDefault="00425AAE">
      <w:r>
        <w:t xml:space="preserve">   A C-program for MT19937, with initialization improved 2002/1/26.    Coded by Takuji Nishimura and Makoto Matsumoto.</w:t>
      </w:r>
    </w:p>
    <w:p w14:paraId="51674979" w14:textId="77777777" w:rsidR="00425AAE" w:rsidRDefault="00425AAE">
      <w:r>
        <w:t xml:space="preserve">   Before using, initialize the state by using init_genrand(seed)    or init_by_array(init_key, key_length).</w:t>
      </w:r>
    </w:p>
    <w:p w14:paraId="027A8B4A" w14:textId="77777777" w:rsidR="00425AAE" w:rsidRDefault="00425AAE">
      <w:r>
        <w:t xml:space="preserve">   Copyright (C) 1997 - 2002, Makoto Matsumoto and Takuji Nishimura,    All rights reserved.</w:t>
      </w:r>
    </w:p>
    <w:p w14:paraId="323E51AD" w14:textId="77777777" w:rsidR="00425AAE" w:rsidRDefault="00425AAE">
      <w:r>
        <w:t xml:space="preserve">   Redistribution and use in source and binary forms, with or without    modification, are permitted provided that the following conditions    are met:</w:t>
      </w:r>
    </w:p>
    <w:p w14:paraId="1BD031BE" w14:textId="77777777" w:rsidR="00425AAE" w:rsidRDefault="00425AAE">
      <w:r>
        <w:t xml:space="preserve">    1. Redistributions of source code must retain the above copyright        notice, this list of conditions and the following disclaimer.</w:t>
      </w:r>
    </w:p>
    <w:p w14:paraId="1D1112FA"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3311C934" w14:textId="77777777" w:rsidR="00425AAE" w:rsidRDefault="00425AAE">
      <w:r>
        <w:t xml:space="preserve">    3. The names of its contributors may not be used to endorse or promote        products derived from this software without specific prior written        permission.</w:t>
      </w:r>
    </w:p>
    <w:p w14:paraId="4C609533"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048A00B" w14:textId="77777777" w:rsidR="00425AAE" w:rsidRDefault="00425AAE">
      <w:r>
        <w:t xml:space="preserve">    Any feedback is very welcome.    http://www.math.sci.hiroshima-u.ac.jp/~m-mat/MT/emt.html    email: m-mat @ math.sci.hiroshima-u.ac.jp (remove space)</w:t>
      </w:r>
    </w:p>
    <w:p w14:paraId="6D3089A7" w14:textId="77777777" w:rsidR="00425AAE" w:rsidRDefault="00425AAE">
      <w:r>
        <w:lastRenderedPageBreak/>
        <w:t xml:space="preserve"> Sockets -------</w:t>
      </w:r>
    </w:p>
    <w:p w14:paraId="7A1DCCB1" w14:textId="77777777" w:rsidR="00425AAE" w:rsidRDefault="00425AAE">
      <w:r>
        <w:t>The :mod:`socket` module uses the functions, :func:`getaddrinfo`, and :func:`getnameinfo`, which are coded in separate source files from the WIDE Project, http://www.wide.ad.jp/. ::</w:t>
      </w:r>
    </w:p>
    <w:p w14:paraId="64429A69" w14:textId="77777777" w:rsidR="00425AAE" w:rsidRDefault="00425AAE">
      <w:r>
        <w:t xml:space="preserve">   Copyright (C) 1995, 1996, 1997, and 1998 WIDE Project.    All rights reserved.</w:t>
      </w:r>
    </w:p>
    <w:p w14:paraId="6A2A8E93"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project nor the names of its contributors       may be used to endorse or promote products derived from this software       without specific prior written permission.</w:t>
      </w:r>
    </w:p>
    <w:p w14:paraId="7DAC94D6" w14:textId="77777777" w:rsidR="00425AAE" w:rsidRDefault="00425AAE">
      <w:r>
        <w:t xml:space="preserve">   THIS SOFTWARE IS PROVIDED BY THE PROJECT AND CONTRIBUTORS ``AS IS'' AND    GAI_ANY EXPRESS OR IMPLIED WARRANTIES, INCLUDING, BUT NOT LIMITED TO, THE    IMPLIED WARRANTIES OF MERCHANTABILITY AND FITNESS FOR A PARTICULAR PURPOSE    ARE DISCLAIMED.  IN NO EVENT SHALL THE PROJECT OR CONTRIBUTORS BE LIABLE    FOR GAI_ANY DIRECT, INDIRECT, INCIDENTAL, SPECIAL, EXEMPLARY, OR CONSEQUENTIAL    DAMAGES (INCLUDING, BUT NOT LIMITED TO, PROCUREMENT OF SUBSTITUTE GOODS    OR SERVICES; LOSS OF USE, DATA, OR PROFITS; OR BUSINESS INTERRUPTION)    HOWEVER CAUSED AND ON GAI_ANY THEORY OF LIABILITY, WHETHER IN CONTRACT, STRICT    LIABILITY, OR TORT (INCLUDING NEGLIGENCE OR OTHERWISE) ARISING IN GAI_ANY WAY    OUT OF THE USE OF THIS SOFTWARE, EVEN IF ADVISED OF THE POSSIBILITY OF    SUCH DAMAGE.</w:t>
      </w:r>
    </w:p>
    <w:p w14:paraId="60D6C41C" w14:textId="77777777" w:rsidR="00425AAE" w:rsidRDefault="00425AAE">
      <w:r>
        <w:t xml:space="preserve"> Floating point exception control --------------------------------</w:t>
      </w:r>
    </w:p>
    <w:p w14:paraId="2A2E5571" w14:textId="77777777" w:rsidR="00425AAE" w:rsidRDefault="00425AAE">
      <w:r>
        <w:t>The source for the :mod:`fpectl` module includes the following notice::</w:t>
      </w:r>
    </w:p>
    <w:p w14:paraId="4E909FC6" w14:textId="77777777" w:rsidR="00425AAE" w:rsidRDefault="00425AAE">
      <w:r>
        <w:t xml:space="preserve">     ---------------------------------------------------------------------     /                       Copyright (c) 1996.                           \    </w:t>
      </w:r>
    </w:p>
    <w:p w14:paraId="1D4E52F6" w14:textId="77777777" w:rsidR="00425AAE" w:rsidRDefault="00425AAE">
      <w:r>
        <w:t xml:space="preserve">          The Regents of the University of California.                 </w:t>
      </w:r>
    </w:p>
    <w:p w14:paraId="60D16DA6" w14:textId="77777777" w:rsidR="00425AAE" w:rsidRDefault="00425AAE">
      <w:r>
        <w:t xml:space="preserve">    </w:t>
      </w:r>
    </w:p>
    <w:p w14:paraId="5D6861AE" w14:textId="77777777" w:rsidR="00425AAE" w:rsidRDefault="00425AAE">
      <w:r>
        <w:t xml:space="preserve">                        All rights reserved.                           </w:t>
      </w:r>
    </w:p>
    <w:p w14:paraId="08782B07" w14:textId="77777777" w:rsidR="00425AAE" w:rsidRDefault="00425AAE">
      <w:r>
        <w:t xml:space="preserve">    </w:t>
      </w:r>
    </w:p>
    <w:p w14:paraId="051764B8" w14:textId="77777777" w:rsidR="00425AAE" w:rsidRDefault="00425AAE">
      <w:r>
        <w:t xml:space="preserve">                                                                       </w:t>
      </w:r>
    </w:p>
    <w:p w14:paraId="6D7F8AA8" w14:textId="77777777" w:rsidR="00425AAE" w:rsidRDefault="00425AAE">
      <w:r>
        <w:t xml:space="preserve">    </w:t>
      </w:r>
    </w:p>
    <w:p w14:paraId="50F7487D" w14:textId="77777777" w:rsidR="00425AAE" w:rsidRDefault="00425AAE">
      <w:r>
        <w:t xml:space="preserve">   Permission to use, copy, modify, and distribute this software for   </w:t>
      </w:r>
    </w:p>
    <w:p w14:paraId="39A4CE2F" w14:textId="77777777" w:rsidR="00425AAE" w:rsidRDefault="00425AAE">
      <w:r>
        <w:t xml:space="preserve">    </w:t>
      </w:r>
    </w:p>
    <w:p w14:paraId="0286B4B3" w14:textId="77777777" w:rsidR="00425AAE" w:rsidRDefault="00425AAE">
      <w:r>
        <w:t xml:space="preserve">   any purpose without fee is hereby granted, provided that this en-   </w:t>
      </w:r>
    </w:p>
    <w:p w14:paraId="04CEDF6B" w14:textId="77777777" w:rsidR="00425AAE" w:rsidRDefault="00425AAE">
      <w:r>
        <w:t xml:space="preserve">    </w:t>
      </w:r>
    </w:p>
    <w:p w14:paraId="0F5DBBAE" w14:textId="77777777" w:rsidR="00425AAE" w:rsidRDefault="00425AAE">
      <w:r>
        <w:t xml:space="preserve">   tire notice is included in all copies of any software which is or   </w:t>
      </w:r>
    </w:p>
    <w:p w14:paraId="19F5C856" w14:textId="77777777" w:rsidR="00425AAE" w:rsidRDefault="00425AAE">
      <w:r>
        <w:t xml:space="preserve">    </w:t>
      </w:r>
    </w:p>
    <w:p w14:paraId="05135670" w14:textId="77777777" w:rsidR="00425AAE" w:rsidRDefault="00425AAE">
      <w:r>
        <w:t xml:space="preserve">   includes  a  copy  or  modification  of  this software and in all   </w:t>
      </w:r>
    </w:p>
    <w:p w14:paraId="51E7B195" w14:textId="77777777" w:rsidR="00425AAE" w:rsidRDefault="00425AAE">
      <w:r>
        <w:lastRenderedPageBreak/>
        <w:t xml:space="preserve">    </w:t>
      </w:r>
    </w:p>
    <w:p w14:paraId="40948DBD" w14:textId="77777777" w:rsidR="00425AAE" w:rsidRDefault="00425AAE">
      <w:r>
        <w:t xml:space="preserve">   copies of the supporting documentation for such software.           </w:t>
      </w:r>
    </w:p>
    <w:p w14:paraId="1E0E5D56" w14:textId="77777777" w:rsidR="00425AAE" w:rsidRDefault="00425AAE">
      <w:r>
        <w:t xml:space="preserve">    </w:t>
      </w:r>
    </w:p>
    <w:p w14:paraId="281F5F45" w14:textId="77777777" w:rsidR="00425AAE" w:rsidRDefault="00425AAE">
      <w:r>
        <w:t xml:space="preserve">                                                                       </w:t>
      </w:r>
    </w:p>
    <w:p w14:paraId="5696A84A" w14:textId="77777777" w:rsidR="00425AAE" w:rsidRDefault="00425AAE">
      <w:r>
        <w:t xml:space="preserve">    </w:t>
      </w:r>
    </w:p>
    <w:p w14:paraId="6CC310FF" w14:textId="77777777" w:rsidR="00425AAE" w:rsidRDefault="00425AAE">
      <w:r>
        <w:t xml:space="preserve">   This  work was produced at the University of California, Lawrence   </w:t>
      </w:r>
    </w:p>
    <w:p w14:paraId="126FF8FB" w14:textId="77777777" w:rsidR="00425AAE" w:rsidRDefault="00425AAE">
      <w:r>
        <w:t xml:space="preserve">    </w:t>
      </w:r>
    </w:p>
    <w:p w14:paraId="6CAF6FDA" w14:textId="77777777" w:rsidR="00425AAE" w:rsidRDefault="00425AAE">
      <w:r>
        <w:t xml:space="preserve">   Livermore National Laboratory under  contract  no.  W-7405-ENG-48   </w:t>
      </w:r>
    </w:p>
    <w:p w14:paraId="2162E0A7" w14:textId="77777777" w:rsidR="00425AAE" w:rsidRDefault="00425AAE">
      <w:r>
        <w:t xml:space="preserve">    </w:t>
      </w:r>
    </w:p>
    <w:p w14:paraId="69513437" w14:textId="77777777" w:rsidR="00425AAE" w:rsidRDefault="00425AAE">
      <w:r>
        <w:t xml:space="preserve">   between  the  U.S.  Department  of  Energy and The Regents of the   </w:t>
      </w:r>
    </w:p>
    <w:p w14:paraId="6B4D221B" w14:textId="77777777" w:rsidR="00425AAE" w:rsidRDefault="00425AAE">
      <w:r>
        <w:t xml:space="preserve">    </w:t>
      </w:r>
    </w:p>
    <w:p w14:paraId="092256E1" w14:textId="77777777" w:rsidR="00425AAE" w:rsidRDefault="00425AAE">
      <w:r>
        <w:t xml:space="preserve">   University of California for the operation of UC LLNL.              </w:t>
      </w:r>
    </w:p>
    <w:p w14:paraId="056BACF7" w14:textId="77777777" w:rsidR="00425AAE" w:rsidRDefault="00425AAE">
      <w:r>
        <w:t xml:space="preserve">    </w:t>
      </w:r>
    </w:p>
    <w:p w14:paraId="0ED72E30" w14:textId="77777777" w:rsidR="00425AAE" w:rsidRDefault="00425AAE">
      <w:r>
        <w:t xml:space="preserve">                                                                       </w:t>
      </w:r>
    </w:p>
    <w:p w14:paraId="7013B297" w14:textId="77777777" w:rsidR="00425AAE" w:rsidRDefault="00425AAE">
      <w:r>
        <w:t xml:space="preserve">    </w:t>
      </w:r>
    </w:p>
    <w:p w14:paraId="3EB72BD0" w14:textId="77777777" w:rsidR="00425AAE" w:rsidRDefault="00425AAE">
      <w:r>
        <w:t xml:space="preserve">                              DISCLAIMER                               </w:t>
      </w:r>
    </w:p>
    <w:p w14:paraId="1418A634" w14:textId="77777777" w:rsidR="00425AAE" w:rsidRDefault="00425AAE">
      <w:r>
        <w:t xml:space="preserve">    </w:t>
      </w:r>
    </w:p>
    <w:p w14:paraId="10ACD1FD" w14:textId="77777777" w:rsidR="00425AAE" w:rsidRDefault="00425AAE">
      <w:r>
        <w:t xml:space="preserve">                                                                       </w:t>
      </w:r>
    </w:p>
    <w:p w14:paraId="51009A1F" w14:textId="77777777" w:rsidR="00425AAE" w:rsidRDefault="00425AAE">
      <w:r>
        <w:t xml:space="preserve">    </w:t>
      </w:r>
    </w:p>
    <w:p w14:paraId="1F256E7B" w14:textId="77777777" w:rsidR="00425AAE" w:rsidRDefault="00425AAE">
      <w:r>
        <w:t xml:space="preserve">   This  software was prepared as an account of work sponsored by an   </w:t>
      </w:r>
    </w:p>
    <w:p w14:paraId="7A0C28A4" w14:textId="77777777" w:rsidR="00425AAE" w:rsidRDefault="00425AAE">
      <w:r>
        <w:t xml:space="preserve">    </w:t>
      </w:r>
    </w:p>
    <w:p w14:paraId="3F80121D" w14:textId="77777777" w:rsidR="00425AAE" w:rsidRDefault="00425AAE">
      <w:r>
        <w:t xml:space="preserve">   agency of the United States Government. Neither the United States   </w:t>
      </w:r>
    </w:p>
    <w:p w14:paraId="2F43CA2A" w14:textId="77777777" w:rsidR="00425AAE" w:rsidRDefault="00425AAE">
      <w:r>
        <w:t xml:space="preserve">    </w:t>
      </w:r>
    </w:p>
    <w:p w14:paraId="56AF68C0" w14:textId="77777777" w:rsidR="00425AAE" w:rsidRDefault="00425AAE">
      <w:r>
        <w:t xml:space="preserve">   Government  nor the University of California nor any of their em-   </w:t>
      </w:r>
    </w:p>
    <w:p w14:paraId="22527022" w14:textId="77777777" w:rsidR="00425AAE" w:rsidRDefault="00425AAE">
      <w:r>
        <w:t xml:space="preserve">    </w:t>
      </w:r>
    </w:p>
    <w:p w14:paraId="4FA48EC9" w14:textId="77777777" w:rsidR="00425AAE" w:rsidRDefault="00425AAE">
      <w:r>
        <w:t xml:space="preserve">   ployees, makes any warranty, express or implied, or  assumes  any   </w:t>
      </w:r>
    </w:p>
    <w:p w14:paraId="770684F7" w14:textId="77777777" w:rsidR="00425AAE" w:rsidRDefault="00425AAE">
      <w:r>
        <w:t xml:space="preserve">    </w:t>
      </w:r>
    </w:p>
    <w:p w14:paraId="5027F0AA" w14:textId="77777777" w:rsidR="00425AAE" w:rsidRDefault="00425AAE">
      <w:r>
        <w:t xml:space="preserve">   liability  or  responsibility  for the accuracy, completeness, or   </w:t>
      </w:r>
    </w:p>
    <w:p w14:paraId="27488A31" w14:textId="77777777" w:rsidR="00425AAE" w:rsidRDefault="00425AAE">
      <w:r>
        <w:t xml:space="preserve">    </w:t>
      </w:r>
    </w:p>
    <w:p w14:paraId="24EA4AE0" w14:textId="77777777" w:rsidR="00425AAE" w:rsidRDefault="00425AAE">
      <w:r>
        <w:t xml:space="preserve">   usefulness of any information,  apparatus,  product,  or  process   </w:t>
      </w:r>
    </w:p>
    <w:p w14:paraId="4B473B61" w14:textId="77777777" w:rsidR="00425AAE" w:rsidRDefault="00425AAE">
      <w:r>
        <w:t xml:space="preserve">    </w:t>
      </w:r>
    </w:p>
    <w:p w14:paraId="06BDE770" w14:textId="77777777" w:rsidR="00425AAE" w:rsidRDefault="00425AAE">
      <w:r>
        <w:t xml:space="preserve">   disclosed,   or  represents  that  its  use  would  not  infringe   </w:t>
      </w:r>
    </w:p>
    <w:p w14:paraId="3E645614" w14:textId="77777777" w:rsidR="00425AAE" w:rsidRDefault="00425AAE">
      <w:r>
        <w:t xml:space="preserve">    </w:t>
      </w:r>
    </w:p>
    <w:p w14:paraId="2A47256B" w14:textId="77777777" w:rsidR="00425AAE" w:rsidRDefault="00425AAE">
      <w:r>
        <w:t xml:space="preserve">   privately-owned rights. Reference herein to any specific  commer-   </w:t>
      </w:r>
    </w:p>
    <w:p w14:paraId="06733FC8" w14:textId="77777777" w:rsidR="00425AAE" w:rsidRDefault="00425AAE">
      <w:r>
        <w:t xml:space="preserve">    </w:t>
      </w:r>
    </w:p>
    <w:p w14:paraId="0E62A131" w14:textId="77777777" w:rsidR="00425AAE" w:rsidRDefault="00425AAE">
      <w:r>
        <w:t xml:space="preserve">   cial  products,  process,  or  service  by trade name, trademark,   </w:t>
      </w:r>
    </w:p>
    <w:p w14:paraId="78CE9DDA" w14:textId="77777777" w:rsidR="00425AAE" w:rsidRDefault="00425AAE">
      <w:r>
        <w:t xml:space="preserve">    </w:t>
      </w:r>
    </w:p>
    <w:p w14:paraId="298AB838" w14:textId="77777777" w:rsidR="00425AAE" w:rsidRDefault="00425AAE">
      <w:r>
        <w:t xml:space="preserve">   manufacturer, or otherwise, does not  necessarily  constitute  or   </w:t>
      </w:r>
    </w:p>
    <w:p w14:paraId="49CA1848" w14:textId="77777777" w:rsidR="00425AAE" w:rsidRDefault="00425AAE">
      <w:r>
        <w:t xml:space="preserve">    </w:t>
      </w:r>
    </w:p>
    <w:p w14:paraId="6912571F" w14:textId="77777777" w:rsidR="00425AAE" w:rsidRDefault="00425AAE">
      <w:r>
        <w:t xml:space="preserve">   imply  its endorsement, recommendation, or favoring by the United   </w:t>
      </w:r>
    </w:p>
    <w:p w14:paraId="7FA53FB6" w14:textId="77777777" w:rsidR="00425AAE" w:rsidRDefault="00425AAE">
      <w:r>
        <w:t xml:space="preserve">    </w:t>
      </w:r>
    </w:p>
    <w:p w14:paraId="018A2833" w14:textId="77777777" w:rsidR="00425AAE" w:rsidRDefault="00425AAE">
      <w:r>
        <w:lastRenderedPageBreak/>
        <w:t xml:space="preserve">   States Government or the University of California. The views  and   </w:t>
      </w:r>
    </w:p>
    <w:p w14:paraId="2C34E267" w14:textId="77777777" w:rsidR="00425AAE" w:rsidRDefault="00425AAE">
      <w:r>
        <w:t xml:space="preserve">    </w:t>
      </w:r>
    </w:p>
    <w:p w14:paraId="03DE53E7" w14:textId="77777777" w:rsidR="00425AAE" w:rsidRDefault="00425AAE">
      <w:r>
        <w:t xml:space="preserve">   opinions  of authors expressed herein do not necessarily state or   </w:t>
      </w:r>
    </w:p>
    <w:p w14:paraId="034572AA" w14:textId="77777777" w:rsidR="00425AAE" w:rsidRDefault="00425AAE">
      <w:r>
        <w:t xml:space="preserve">    </w:t>
      </w:r>
    </w:p>
    <w:p w14:paraId="1A4CA642" w14:textId="77777777" w:rsidR="00425AAE" w:rsidRDefault="00425AAE">
      <w:r>
        <w:t xml:space="preserve">   reflect those of the United States Government or  the  University   </w:t>
      </w:r>
    </w:p>
    <w:p w14:paraId="0993008B" w14:textId="77777777" w:rsidR="00425AAE" w:rsidRDefault="00425AAE">
      <w:r>
        <w:t xml:space="preserve">    </w:t>
      </w:r>
    </w:p>
    <w:p w14:paraId="67889D10" w14:textId="77777777" w:rsidR="00425AAE" w:rsidRDefault="00425AAE">
      <w:r>
        <w:t xml:space="preserve">   of  California,  and shall not be used for advertising or product   </w:t>
      </w:r>
    </w:p>
    <w:p w14:paraId="7EFE58B8" w14:textId="77777777" w:rsidR="00425AAE" w:rsidRDefault="00425AAE">
      <w:r>
        <w:t xml:space="preserve">     \  endorsement purposes.                                              /      ---------------------------------------------------------------------</w:t>
      </w:r>
    </w:p>
    <w:p w14:paraId="7E9E948F" w14:textId="77777777" w:rsidR="00425AAE" w:rsidRDefault="00425AAE">
      <w:r>
        <w:t xml:space="preserve"> MD5 message digest algorithm ----------------------------</w:t>
      </w:r>
    </w:p>
    <w:p w14:paraId="24B62CC2" w14:textId="77777777" w:rsidR="00425AAE" w:rsidRDefault="00425AAE">
      <w:r>
        <w:t>The source code for the :mod:`md5` module contains the following notice::</w:t>
      </w:r>
    </w:p>
    <w:p w14:paraId="7BDFDD39" w14:textId="77777777" w:rsidR="00425AAE" w:rsidRDefault="00425AAE">
      <w:r>
        <w:t xml:space="preserve">     Copyright (C) 1999, 2002 Aladdin Enterprises.  All rights reserved.</w:t>
      </w:r>
    </w:p>
    <w:p w14:paraId="5636D03D" w14:textId="77777777" w:rsidR="00425AAE" w:rsidRDefault="00425AAE">
      <w:r>
        <w:t xml:space="preserve">     This software is provided 'as-is', without any express or implied      warranty.  In no event will the authors be held liable for any damages      arising from the use of this software.</w:t>
      </w:r>
    </w:p>
    <w:p w14:paraId="0FDF89CE" w14:textId="77777777" w:rsidR="00425AAE" w:rsidRDefault="00425AAE">
      <w:r>
        <w:t xml:space="preserve">     Permission is granted to anyone to use this software for any purpose,      including commercial applications, and to alter it and redistribute it      freely, subject to the following restrictions:</w:t>
      </w:r>
    </w:p>
    <w:p w14:paraId="0DB66EEB"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2AC9E100" w14:textId="77777777" w:rsidR="00425AAE" w:rsidRPr="00924490" w:rsidRDefault="00425AAE">
      <w:pPr>
        <w:rPr>
          <w:lang w:val="de-DE"/>
        </w:rPr>
      </w:pPr>
      <w:r>
        <w:t xml:space="preserve">     </w:t>
      </w:r>
      <w:r w:rsidRPr="00924490">
        <w:rPr>
          <w:lang w:val="de-DE"/>
        </w:rPr>
        <w:t>L. Peter Deutsch      ghost@aladdin.com</w:t>
      </w:r>
    </w:p>
    <w:p w14:paraId="1DC9763F" w14:textId="77777777" w:rsidR="00425AAE" w:rsidRDefault="00425AAE">
      <w:r w:rsidRPr="00924490">
        <w:rPr>
          <w:lang w:val="de-DE"/>
        </w:rPr>
        <w:t xml:space="preserve">     </w:t>
      </w:r>
      <w:r>
        <w:t>Independent implementation of MD5 (RFC 1321).</w:t>
      </w:r>
    </w:p>
    <w:p w14:paraId="54CA2008" w14:textId="77777777" w:rsidR="00425AAE" w:rsidRDefault="00425AAE">
      <w:r>
        <w:t xml:space="preserve">     This code implements the MD5 Algorithm defined in RFC 1321, whose      text is available at            http://www.ietf.org/rfc/rfc1321.txt      The code is derived from the text of the RFC, including the test suite      (section A.5) but excluding the rest of Appendix A.  It does not include      any code or documentation that is identified in the RFC as being      copyrighted.</w:t>
      </w:r>
    </w:p>
    <w:p w14:paraId="693BC83E" w14:textId="77777777" w:rsidR="00425AAE" w:rsidRDefault="00425AAE">
      <w:r>
        <w:t xml:space="preserve">     The original and principal author of md5.h is L. Peter Deutsch      &lt;ghost@aladdin.com&gt;.  Other authors are noted in the change history      that follows (in reverse chronological order):</w:t>
      </w:r>
    </w:p>
    <w:p w14:paraId="357DDD99" w14:textId="77777777" w:rsidR="00425AAE" w:rsidRDefault="00425AAE">
      <w:r>
        <w:t xml:space="preserve">     2002-04-13 lpd Removed support for non-ANSI compilers; removed            references to Ghostscript; clarified derivation from RFC 1321;            now handles byte order either statically or dynamically.      1999-11-04 lpd Edited comments slightly for automatic TOC extraction.      1999-10-18 lpd Fixed typo in header comment (ansi2knr rather than md5);            added conditionalization for C++ compilation from Martin            Purschke &lt;purschke@bnl.gov&gt;.      1999-05-03 lpd Original version.</w:t>
      </w:r>
    </w:p>
    <w:p w14:paraId="38AAFFB6" w14:textId="77777777" w:rsidR="00425AAE" w:rsidRDefault="00425AAE">
      <w:r>
        <w:t xml:space="preserve"> Asynchronous socket services ----------------------------</w:t>
      </w:r>
    </w:p>
    <w:p w14:paraId="1320CDC0" w14:textId="77777777" w:rsidR="00425AAE" w:rsidRDefault="00425AAE">
      <w:r>
        <w:t>The :mod:`asynchat` and :mod:`asyncore` modules contain the following notice::</w:t>
      </w:r>
    </w:p>
    <w:p w14:paraId="6C81F00D" w14:textId="77777777" w:rsidR="00425AAE" w:rsidRDefault="00425AAE">
      <w:r>
        <w:t xml:space="preserve">   Copyright 1996 by Sam Rushing</w:t>
      </w:r>
    </w:p>
    <w:p w14:paraId="4FE3107E" w14:textId="77777777" w:rsidR="00425AAE" w:rsidRDefault="00425AAE">
      <w:r>
        <w:lastRenderedPageBreak/>
        <w:t xml:space="preserve">                           All Rights Reserved</w:t>
      </w:r>
    </w:p>
    <w:p w14:paraId="54FC8FA8" w14:textId="77777777" w:rsidR="00425AAE" w:rsidRDefault="00425AAE">
      <w:r>
        <w:t xml:space="preserve">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Sam    Rushing not be used in advertising or publicity pertaining to    distribution of the software without specific, written prior    permission.</w:t>
      </w:r>
    </w:p>
    <w:p w14:paraId="782010B8" w14:textId="77777777" w:rsidR="00425AAE" w:rsidRDefault="00425AAE">
      <w:r>
        <w:t xml:space="preserve">   SAM RUSHING DISCLAIMS ALL WARRANTIES WITH REGARD TO THIS SOFTWARE,    INCLUDING ALL IMPLIED WARRANTIES OF MERCHANTABILITY AND FITNESS, IN    NO EVENT SHALL SAM RUSHING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012E6A3E" w14:textId="77777777" w:rsidR="00425AAE" w:rsidRDefault="00425AAE">
      <w:r>
        <w:t xml:space="preserve"> Cookie management -----------------</w:t>
      </w:r>
    </w:p>
    <w:p w14:paraId="6CAE88B0" w14:textId="77777777" w:rsidR="00425AAE" w:rsidRDefault="00425AAE">
      <w:r>
        <w:t>The :mod:`Cookie` module contains the following notice::</w:t>
      </w:r>
    </w:p>
    <w:p w14:paraId="7EBEC2AB" w14:textId="77777777" w:rsidR="00425AAE" w:rsidRDefault="00425AAE">
      <w:r>
        <w:t xml:space="preserve">   Copyright 2000 by Timothy O'Malley &lt;timo@alum.mit.edu&gt;</w:t>
      </w:r>
    </w:p>
    <w:p w14:paraId="773F13BA" w14:textId="77777777" w:rsidR="00425AAE" w:rsidRDefault="00425AAE">
      <w:r>
        <w:t xml:space="preserve">                  All Rights Reserved</w:t>
      </w:r>
    </w:p>
    <w:p w14:paraId="49E4BF48" w14:textId="77777777" w:rsidR="00425AAE" w:rsidRDefault="00425AAE">
      <w:r>
        <w:t xml:space="preserve">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Timothy O'Malley  not be used in advertising or publicity    pertaining to distribution of the software without specific, written    prior permission.</w:t>
      </w:r>
    </w:p>
    <w:p w14:paraId="678AF89B" w14:textId="77777777" w:rsidR="00425AAE" w:rsidRDefault="00425AAE">
      <w:r>
        <w:t xml:space="preserve">   Timothy O'Malley DISCLAIMS ALL WARRANTIES WITH REGARD TO THIS    SOFTWARE, INCLUDING ALL IMPLIED WARRANTIES OF MERCHANTABILITY    AND FITNESS, IN NO EVENT SHALL Timothy O'Malley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59704F23" w14:textId="77777777" w:rsidR="00425AAE" w:rsidRDefault="00425AAE">
      <w:r>
        <w:t xml:space="preserve"> Execution tracing -----------------</w:t>
      </w:r>
    </w:p>
    <w:p w14:paraId="4498E315" w14:textId="77777777" w:rsidR="00425AAE" w:rsidRDefault="00425AAE">
      <w:r>
        <w:t>The :mod:`trace` module contains the following notice::</w:t>
      </w:r>
    </w:p>
    <w:p w14:paraId="384C6FA6" w14:textId="77777777" w:rsidR="00425AAE" w:rsidRDefault="00425AAE">
      <w:r>
        <w:t xml:space="preserve">   portions copyright 2001, Autonomous Zones Industries, Inc., all rights...    err...  reserved and offered to the public under the terms of the    Python 2.2 license.    Author: Zooko O'Whielacronx    http://zooko.com/    mailto:zooko@zooko.com</w:t>
      </w:r>
    </w:p>
    <w:p w14:paraId="67641708" w14:textId="77777777" w:rsidR="00425AAE" w:rsidRDefault="00425AAE">
      <w:r>
        <w:t xml:space="preserve">   Copyright 2000, Mojam Media, Inc., all rights reserved.    Author: Skip Montanaro</w:t>
      </w:r>
    </w:p>
    <w:p w14:paraId="05D4850C" w14:textId="77777777" w:rsidR="00425AAE" w:rsidRDefault="00425AAE">
      <w:r>
        <w:t xml:space="preserve">   Copyright 1999, Bioreason, Inc., all rights reserved.    Author: Andrew Dalke</w:t>
      </w:r>
    </w:p>
    <w:p w14:paraId="4500C97E" w14:textId="77777777" w:rsidR="00425AAE" w:rsidRDefault="00425AAE">
      <w:r>
        <w:t xml:space="preserve">   Copyright 1995-1997, Automatrix, Inc., all rights reserved.    Author: Skip Montanaro</w:t>
      </w:r>
    </w:p>
    <w:p w14:paraId="4A3EC016" w14:textId="77777777" w:rsidR="00425AAE" w:rsidRDefault="00425AAE">
      <w:r>
        <w:t xml:space="preserve">   Copyright 1991-1995, Stichting Mathematisch Centrum, all rights reserved.</w:t>
      </w:r>
    </w:p>
    <w:p w14:paraId="645BF99C" w14:textId="77777777" w:rsidR="00425AAE" w:rsidRDefault="00425AAE">
      <w:r>
        <w:t xml:space="preserve">    Permission to use, copy, modify, and distribute this Python software and    its associated documentation for any purpose without fee is hereby    granted, provided </w:t>
      </w:r>
      <w:r>
        <w:lastRenderedPageBreak/>
        <w:t>that the above copyright notice appears in all copies,    and that both that copyright notice and this permission notice appear in    supporting documentation, and that the name of neither Automatrix,    Bioreason or Mojam Media be used in advertising or publicity pertaining to    distribution of the software without specific, written prior permission.</w:t>
      </w:r>
    </w:p>
    <w:p w14:paraId="3783CBE9" w14:textId="77777777" w:rsidR="00425AAE" w:rsidRDefault="00425AAE">
      <w:r>
        <w:t xml:space="preserve"> UUencode and UUdecode functions -------------------------------</w:t>
      </w:r>
    </w:p>
    <w:p w14:paraId="5632753F" w14:textId="77777777" w:rsidR="00425AAE" w:rsidRDefault="00425AAE">
      <w:r>
        <w:t>The :mod:`uu` module contains the following notice::</w:t>
      </w:r>
    </w:p>
    <w:p w14:paraId="68C8D64A" w14:textId="77777777" w:rsidR="00425AAE" w:rsidRDefault="00425AAE">
      <w:r>
        <w:t xml:space="preserve">   Copyright 1994 by Lance Ellinghouse    Cathedral City, California Republic, United States of America.                           All Rights Reserved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Lance Ellinghouse    not be used in advertising or publicity pertaining to distribution    of the software without specific, written prior permission.    LANCE ELLINGHOUSE DISCLAIMS ALL WARRANTIES WITH REGARD TO    THIS SOFTWARE, INCLUDING ALL IMPLIED WARRANTIES OF MERCHANTABILITY AND    FITNESS, IN NO EVENT SHALL LANCE ELLINGHOUSE CENTRUM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7BD1BE01" w14:textId="77777777" w:rsidR="00425AAE" w:rsidRDefault="00425AAE">
      <w:r>
        <w:t xml:space="preserve">   Modified by Jack Jansen, CWI, July 1995:    - Use binascii module to do the actual line-by-line conversion      between ascii and binary. This results in a 1000-fold speedup. The C      version is still 5 times faster, though.    - Arguments more compliant with Python standard</w:t>
      </w:r>
    </w:p>
    <w:p w14:paraId="3873267F" w14:textId="77777777" w:rsidR="00425AAE" w:rsidRDefault="00425AAE">
      <w:r>
        <w:t xml:space="preserve"> XML Remote Procedure Calls --------------------------</w:t>
      </w:r>
    </w:p>
    <w:p w14:paraId="3498B2F9" w14:textId="77777777" w:rsidR="00425AAE" w:rsidRDefault="00425AAE">
      <w:r>
        <w:t>The :mod:`xmlrpclib` module contains the following notice::</w:t>
      </w:r>
    </w:p>
    <w:p w14:paraId="6116D651" w14:textId="77777777" w:rsidR="00425AAE" w:rsidRDefault="00425AAE">
      <w:r>
        <w:t xml:space="preserve">       The XML-RPC client interface is</w:t>
      </w:r>
    </w:p>
    <w:p w14:paraId="4428D5CA" w14:textId="77777777" w:rsidR="00425AAE" w:rsidRDefault="00425AAE">
      <w:r>
        <w:t xml:space="preserve">   Copyright (c) 1999-2002 by Secret Labs AB    Copyright (c) 1999-2002 by Fredrik Lundh</w:t>
      </w:r>
    </w:p>
    <w:p w14:paraId="6D9E8397" w14:textId="77777777" w:rsidR="00425AAE" w:rsidRDefault="00425AAE">
      <w:r>
        <w:t xml:space="preserve">   By obtaining, using, and/or copying this software and/or its    associated documentation, you agree that you have read, understood,    and will comply with the following terms and conditions:</w:t>
      </w:r>
    </w:p>
    <w:p w14:paraId="752B368E" w14:textId="77777777" w:rsidR="00425AAE" w:rsidRDefault="00425AAE">
      <w:r>
        <w:t xml:space="preserve">   Permission to use, copy, modify, and distribute this software and    its associated documentation for any purpose and without fee is    hereby granted, provided that the above copyright notice appears in    all copies, and that both that copyright notice and this permission    notice appear in supporting documentation, and that the name of    Secret Labs AB or the author not be used in advertising or publicity    pertaining to distribution of the software without specific, written    prior permission.</w:t>
      </w:r>
    </w:p>
    <w:p w14:paraId="15D8EBC9" w14:textId="77777777" w:rsidR="00425AAE" w:rsidRDefault="00425AAE">
      <w:r>
        <w:t xml:space="preserve">   SECRET LABS AB AND THE AUTHOR DISCLAIMS ALL WARRANTIES WITH REGARD    TO THIS SOFTWARE, INCLUDING ALL IMPLIED WARRANTIES OF MERCHANT-    ABILITY AND FITNESS.  IN NO EVENT SHALL SECRET LABS AB OR THE AUTHOR    BE LIABLE FOR ANY SPECIAL, INDIRECT OR CONSEQUENTIAL DAMAGES OR ANY    DAMAGES WHATSOEVER RESULTING FROM LOSS OF </w:t>
      </w:r>
      <w:r>
        <w:lastRenderedPageBreak/>
        <w:t>USE, DATA OR PROFITS,    WHETHER IN AN ACTION OF CONTRACT, NEGLIGENCE OR OTHER TORTIOUS    ACTION, ARISING OUT OF OR IN CONNECTION WITH THE USE OR PERFORMANCE    OF THIS SOFTWARE.</w:t>
      </w:r>
    </w:p>
    <w:p w14:paraId="3DDA3DC9" w14:textId="77777777" w:rsidR="00425AAE" w:rsidRDefault="00425AAE">
      <w:r>
        <w:t xml:space="preserve"> test_epoll ----------</w:t>
      </w:r>
    </w:p>
    <w:p w14:paraId="78811199" w14:textId="77777777" w:rsidR="00425AAE" w:rsidRDefault="00425AAE">
      <w:r>
        <w:t>The :mod:`test_epoll` contains the following notice::</w:t>
      </w:r>
    </w:p>
    <w:p w14:paraId="0A8D02A9" w14:textId="77777777" w:rsidR="00425AAE" w:rsidRDefault="00425AAE">
      <w:r>
        <w:t xml:space="preserve">  Copyright (c) 2001-2006 Twisted Matrix Laboratories.</w:t>
      </w:r>
    </w:p>
    <w:p w14:paraId="5EABCC68"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FCDA8C4" w14:textId="77777777" w:rsidR="00425AAE" w:rsidRDefault="00425AAE">
      <w:r>
        <w:t xml:space="preserve">  The above copyright notice and this permission notice shall be   included in all copies or substantial portions of the Software.</w:t>
      </w:r>
    </w:p>
    <w:p w14:paraId="0FD05221"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5EB7742" w14:textId="77777777" w:rsidR="00425AAE" w:rsidRDefault="00425AAE">
      <w:r>
        <w:t>Select kqueue -------------</w:t>
      </w:r>
    </w:p>
    <w:p w14:paraId="754AEC73" w14:textId="77777777" w:rsidR="00425AAE" w:rsidRDefault="00425AAE">
      <w:r>
        <w:t>The :mod:`select` and contains the following notice for the kqueue interface::</w:t>
      </w:r>
    </w:p>
    <w:p w14:paraId="565DF0EF" w14:textId="77777777" w:rsidR="00425AAE" w:rsidRDefault="00425AAE">
      <w:r>
        <w:t xml:space="preserve">  Copyright (c) 2000 Doug White, 2006 James Knight, 2007 Christian Heimes   All rights reserved.</w:t>
      </w:r>
    </w:p>
    <w:p w14:paraId="6CF0F616"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731D8E18" w14:textId="77777777" w:rsidR="00425AAE" w:rsidRDefault="00425AAE">
      <w:r>
        <w:t xml:space="preserve">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FE12255" w14:textId="77777777" w:rsidR="00425AAE" w:rsidRDefault="00425AAE">
      <w:r>
        <w:t xml:space="preserve"> strtod and dtoa ---------------</w:t>
      </w:r>
    </w:p>
    <w:p w14:paraId="0AEEFB36" w14:textId="77777777" w:rsidR="00425AAE" w:rsidRDefault="00425AAE">
      <w:r>
        <w:lastRenderedPageBreak/>
        <w:t>The file :file:`Python/dtoa.c`, which supplies C functions dtoa and strtod for conversion of C doubles to and from strings, is derived from the file of the same name by David M. Gay, currently available from http://www.netlib.org/fp/.  The original file, as retrieved on March 16, 2009, contains the following copyright and licensing notice::</w:t>
      </w:r>
    </w:p>
    <w:p w14:paraId="0D28026A" w14:textId="77777777" w:rsidR="00425AAE" w:rsidRDefault="00425AAE">
      <w:r>
        <w:t xml:space="preserve">   /****************************************************************     *     * The author of this software is David M. Gay.     *     * Copyright (c) 1991, 2000, 2001 by Lucent Technologies.     *     * Permission to use, copy, modify, and distribute this software for any     * purpose without fee is hereby granted, provided that this entire notice     * is included in all copies of any software which is or includes a copy     * or modification of this software and in all copies of the supporting     * documentation for such software.     *     * THIS SOFTWARE IS BEING PROVIDED AS IS, WITHOUT ANY EXPRESS OR IMPLIED     * WARRANTY.  IN PARTICULAR, NEITHER THE AUTHOR NOR LUCENT MAKES ANY     * REPRESENTATION OR WARRANTY OF ANY KIND CONCERNING THE MERCHANTABILITY     * OF THIS SOFTWARE OR ITS FITNESS FOR ANY PARTICULAR PURPOSE.     *     ***************************************************************/</w:t>
      </w:r>
    </w:p>
    <w:p w14:paraId="52F14E09" w14:textId="77777777" w:rsidR="00425AAE" w:rsidRDefault="00425AAE">
      <w:r>
        <w:t xml:space="preserve"> OpenSSL -------</w:t>
      </w:r>
    </w:p>
    <w:p w14:paraId="0E4B8B96" w14:textId="77777777" w:rsidR="00425AAE" w:rsidRDefault="00425AAE">
      <w:r>
        <w:t>The modules :mod:`hashlib`, :mod:`posix`, :mod:`ssl`, :mod:`crypt` use the OpenSSL library for added performance if made available by the operating system. Additionally, the Windows installers for Python include a copy of the OpenSSL libraries, so we include a copy of the OpenSSL license here::</w:t>
      </w:r>
    </w:p>
    <w:p w14:paraId="0336A494" w14:textId="77777777" w:rsidR="00425AAE" w:rsidRDefault="00425AAE">
      <w:r>
        <w:t xml:space="preserve">   LICENSE ISSUES   ==============</w:t>
      </w:r>
    </w:p>
    <w:p w14:paraId="62548640" w14:textId="77777777" w:rsidR="00425AAE" w:rsidRDefault="00425AAE">
      <w:r>
        <w:t xml:space="preserve">  The OpenSSL toolkit stays under a dual license, i.e. both the conditions of   the OpenSSL License and the original SSLeay license apply to the toolkit.   See below for the actual license texts. Actually both licenses are BSD-style   Open Source licenses. In case of any license issues related to OpenSSL   please contact openssl-core@openssl.org.</w:t>
      </w:r>
    </w:p>
    <w:p w14:paraId="5FAF1FD7" w14:textId="77777777" w:rsidR="00425AAE" w:rsidRDefault="00425AAE">
      <w:r>
        <w:t xml:space="preserve">  OpenSSL License   ---------------</w:t>
      </w:r>
    </w:p>
    <w:p w14:paraId="5C655CBC" w14:textId="77777777" w:rsidR="00425AAE" w:rsidRDefault="00425AAE">
      <w:r>
        <w:t xml:space="preserve">    /* ====================================================================      * Copyright (c) 1998-2008 The OpenSSL Project.  All rights reserved.      *      * Redistribution and use in source and binary forms, with or without      * modification, are permitted provided that the following conditions      * are met:      *      * 1. Redistributions of source code must retain the above copyright      *    notice, this list of conditions and the following disclaimer.      *      * 2. Redistributions in binary form must reproduce the above copyright      *    notice, this list of conditions and the following disclaimer in      *    the documentation and/or other materials provided with the      *    distribution.      *      * 3. All advertising materials mentioning features or use of this      *    software must display the following acknowledgment:      *    This product includes software developed by the OpenSSL Project      *    for use in the OpenSSL Toolkit. (http://www.openssl.org/)      *      * 4. The names OpenSSL Toolkit and OpenSSL Project must not be used to      *    endorse or promote products derived from this software without      *    prior written permission. For written permission, please contact      *    openssl-core@openssl.org.      *      * 5. Products derived from this software may not be called OpenSSL      *    nor may OpenSSL appear in their names without prior written      </w:t>
      </w:r>
      <w:r>
        <w:lastRenderedPageBreak/>
        <w:t>*    permission of the OpenSSL Project.      *      * 6. Redistributions of any form whatsoever must retain the following      *    acknowledgment:      *    This product includes software developed by the OpenSSL Project      *    for use in the OpenSSL Toolkit (http://www.openssl.org/)      *      * THIS SOFTWARE IS PROVIDED BY THE OpenSSL PROJECT ``AS IS'' AND ANY      * EXPRESSED OR IMPLIED WARRANTIES, INCLUDING, BUT NOT LIMITED TO, THE      * IMPLIED WARRANTIES OF MERCHANTABILITY AND FITNESS FOR A PARTICULAR      * PURPOSE ARE DISCLAIMED.  IN NO EVENT SHALL THE OpenSSL PROJECT OR      * ITS CONTRIBUTORS BE LIABLE FOR ANY DIRECT, INDIRECT, INCIDENTAL,      * SPECIAL, EXEMPLARY, OR CONSEQUENTIAL DAMAGES (INCLUDING, BUT      * NOT LIMITED TO, PROCUREMENT OF SUBSTITUTE GOODS OR SERVICES;      * LOSS OF USE, DATA, OR PROFITS; OR BUSINESS INTERRUPTION)      * HOWEVER CAUSED AND ON ANY THEORY OF LIABILITY, WHETHER IN CONTRACT,      * STRICT LIABILITY, OR TORT (INCLUDING NEGLIGENCE OR OTHERWISE)      * ARISING IN ANY WAY OUT OF THE USE OF THIS SOFTWARE, EVEN IF ADVISED      * OF THE POSSIBILITY OF SUCH DAMAGE.      * ====================================================================      *      * This product includes cryptographic software written by Eric Young      * (eay@cryptsoft.com).  This product includes software written by Tim      * Hudson (tjh@cryptsoft.com).      *      */</w:t>
      </w:r>
    </w:p>
    <w:p w14:paraId="37A38C23" w14:textId="77777777" w:rsidR="00425AAE" w:rsidRDefault="00425AAE">
      <w:r>
        <w:t xml:space="preserve">  Original SSLeay License   -----------------------</w:t>
      </w:r>
    </w:p>
    <w:p w14:paraId="1843ED83" w14:textId="77777777" w:rsidR="00425AAE" w:rsidRDefault="00425AAE">
      <w:r>
        <w:t xml:space="preserve">    /* Copyright (C) 1995-1998 Eric Young (eay@cryptsoft.com)      * All rights reserved.      *      * This package is an SSL implementation written      * by Eric Young (eay@cryptsoft.com).      * The implementation was written so as to conform with Netscapes SSL.      *      * This library is free for commercial and non-commercial use as long as      * the following conditions are aheared to.  The following conditions      * apply to all code found in this distribution, be it the RC4, RSA,      * lhash, DES, etc., code; not just the SSL code.  The SSL documentation      * included with this distribution is covered by the same copyright terms      * except that the holder is Tim Hudson (tjh@cryptsoft.com).      *      * Copyright remains Eric Young's, and as such any Copyright notices in      * the code are not to be removed.      * If this package is used in a product, Eric Young should be given attribution      * as the author of the parts of the library used.      * This can be in the form of a textual message at program startup or      * in documentation (online or textual) provided with the package.      *      * Redistribution and use in source and binary forms, with or without      * modification, are permitted provided that the following conditions      * are met:      * 1. Redistributions of source code must retain the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    This product includes cryptographic software written by      *     Eric Young (eay@cryptsoft.com)      *    The word 'cryptographic' can be left out if the rouines from the library      *    being used are not cryptographic related :-).      * 4. If you include any Windows specific code (or a derivative thereof) from      *    the apps directory (application code) you must include an acknowledgement:      *    This product </w:t>
      </w:r>
      <w:r>
        <w:lastRenderedPageBreak/>
        <w:t>includes software written by Tim Hudson (tjh@cryptsoft.com)      *      * THIS SOFTWARE IS PROVIDED BY ERIC YOUNG ``AS IS'' AND      * ANY EXPRESS OR IMPLIED WARRANTIES, INCLUDING, BUT NOT LIMITED TO, THE      * IMPLIED WARRANTIES OF MERCHANTABILITY AND FITNESS FOR A PARTICULAR PURPOSE      * ARE DISCLAIMED.  IN NO EVENT SHALL THE AUTHOR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 The licence and distribution terms for any publically available version or      * derivative of this code cannot be changed.  i.e. this code cannot simply be      * copied and put under another distribution licence      * [including the GNU Public Licence.]      */</w:t>
      </w:r>
    </w:p>
    <w:p w14:paraId="00FB896B" w14:textId="77777777" w:rsidR="00425AAE" w:rsidRDefault="00425AAE">
      <w:r>
        <w:t xml:space="preserve"> expat -----</w:t>
      </w:r>
    </w:p>
    <w:p w14:paraId="4CD384A5" w14:textId="77777777" w:rsidR="00425AAE" w:rsidRDefault="00425AAE">
      <w:r>
        <w:t>The :mod:`pyexpat` extension is built using an included copy of the expat sources unless the build is configured ``--with-system-expat``::</w:t>
      </w:r>
    </w:p>
    <w:p w14:paraId="69947F50" w14:textId="77777777" w:rsidR="00425AAE" w:rsidRDefault="00425AAE">
      <w:r>
        <w:t xml:space="preserve">  Copyright (c) 1998, 1999, 2000 Thai Open Source Software Center Ltd                                  and Clark Cooper</w:t>
      </w:r>
    </w:p>
    <w:p w14:paraId="00E50F69"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E8CDF79" w14:textId="77777777" w:rsidR="00425AAE" w:rsidRDefault="00425AAE">
      <w:r>
        <w:t xml:space="preserve">  The above copyright notice and this permission notice shall be included   in all copies or substantial portions of the Software.</w:t>
      </w:r>
    </w:p>
    <w:p w14:paraId="2D6604DE"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DD58AD8" w14:textId="77777777" w:rsidR="00425AAE" w:rsidRDefault="00425AAE">
      <w:r>
        <w:t xml:space="preserve"> libffi ------</w:t>
      </w:r>
    </w:p>
    <w:p w14:paraId="443C6446" w14:textId="77777777" w:rsidR="00425AAE" w:rsidRDefault="00425AAE">
      <w:r>
        <w:t>The :mod:`_ctypes` extension is built using an included copy of the libffi sources unless the build is configured ``--with-system-libffi``::</w:t>
      </w:r>
    </w:p>
    <w:p w14:paraId="5BDFA92B" w14:textId="77777777" w:rsidR="00425AAE" w:rsidRDefault="00425AAE">
      <w:r>
        <w:t xml:space="preserve">   Copyright (c) 1996-2008  Red Hat, Inc and others.</w:t>
      </w:r>
    </w:p>
    <w:p w14:paraId="2E69CB5C"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w:t>
      </w:r>
      <w:r>
        <w:lastRenderedPageBreak/>
        <w:t>persons to whom the Software is furnished to do so, subject to    the following conditions:</w:t>
      </w:r>
    </w:p>
    <w:p w14:paraId="2BAB621D" w14:textId="77777777" w:rsidR="00425AAE" w:rsidRDefault="00425AAE">
      <w:r>
        <w:t xml:space="preserve">   The above copyright notice and this permission notice shall be included    in all copies or substantial portions of the Software.</w:t>
      </w:r>
    </w:p>
    <w:p w14:paraId="68DFB645"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96056B2" w14:textId="77777777" w:rsidR="00425AAE" w:rsidRDefault="00425AAE">
      <w:r>
        <w:t xml:space="preserve"> zlib ----</w:t>
      </w:r>
    </w:p>
    <w:p w14:paraId="2FEADE81" w14:textId="77777777" w:rsidR="00425AAE" w:rsidRDefault="00425AAE">
      <w:r>
        <w:t>The :mod:`zlib` extension is built using an included copy of the zlib sources if the zlib version found on the system is too old to be used for the build::</w:t>
      </w:r>
    </w:p>
    <w:p w14:paraId="6066CDA8" w14:textId="77777777" w:rsidR="00425AAE" w:rsidRDefault="00425AAE">
      <w:r>
        <w:t xml:space="preserve">  Copyright (C) 1995-2010 Jean-loup Gailly and Mark Adler</w:t>
      </w:r>
    </w:p>
    <w:p w14:paraId="62EC9B38" w14:textId="77777777" w:rsidR="00425AAE" w:rsidRDefault="00425AAE">
      <w:r>
        <w:t xml:space="preserve">  This software is provided 'as-is', without any express or implied   warranty.  In no event will the authors be held liable for any damages   arising from the use of this software.</w:t>
      </w:r>
    </w:p>
    <w:p w14:paraId="2A0B907B" w14:textId="77777777" w:rsidR="00425AAE" w:rsidRDefault="00425AAE">
      <w:r>
        <w:t xml:space="preserve">  Permission is granted to anyone to use this software for any purpose,   including commercial applications, and to alter it and redistribute it   freely, subject to the following restrictions:</w:t>
      </w:r>
    </w:p>
    <w:p w14:paraId="18B2900F"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w:t>
      </w:r>
    </w:p>
    <w:p w14:paraId="154D4CF8" w14:textId="77777777" w:rsidR="00425AAE" w:rsidRDefault="00425AAE">
      <w:r>
        <w:t xml:space="preserve">  2. Altered source versions must be plainly marked as such, and must not be      misrepresented as being the original software.</w:t>
      </w:r>
    </w:p>
    <w:p w14:paraId="518E7E70" w14:textId="77777777" w:rsidR="00425AAE" w:rsidRDefault="00425AAE">
      <w:r>
        <w:t xml:space="preserve">  3. This notice may not be removed or altered from any source distribution.</w:t>
      </w:r>
    </w:p>
    <w:p w14:paraId="62957F4E" w14:textId="77777777" w:rsidR="00425AAE" w:rsidRDefault="00425AAE">
      <w:r>
        <w:t xml:space="preserve">  Jean-loup Gailly        Mark Adler   jloup@gzip.org          madler@alumni.caltech.edu</w:t>
      </w:r>
    </w:p>
    <w:p w14:paraId="1C41AD67" w14:textId="77777777" w:rsidR="00425AAE" w:rsidRDefault="00425AAE">
      <w:r>
        <w:t>[END FILE=python2.7-2.7.8/Doc/license.rst]</w:t>
      </w:r>
    </w:p>
    <w:p w14:paraId="1EA608A2" w14:textId="77777777" w:rsidR="00425AAE" w:rsidRDefault="00425AAE" w:rsidP="000727EF">
      <w:pPr>
        <w:pStyle w:val="Heading3"/>
      </w:pPr>
      <w:r>
        <w:t>python2.7-2.7.8/LICENSE:</w:t>
      </w:r>
    </w:p>
    <w:p w14:paraId="62A5FBE0" w14:textId="77777777" w:rsidR="00425AAE" w:rsidRDefault="00425AAE">
      <w:r>
        <w:t>[BEGIN FILE=python2.7-2.7.8/LICENSE] A. HISTORY OF THE SOFTWARE ==========================</w:t>
      </w:r>
    </w:p>
    <w:p w14:paraId="14BCB617" w14:textId="77777777" w:rsidR="00425AAE" w:rsidRDefault="00425AAE">
      <w:r>
        <w:t>Python was created in the early 1990s by Guido van Rossum at Stichting Mathematisch Centrum (CWI, see http://www.cwi.nl) in the Netherlands as a successor of a language called ABC.  Guido remains Python's principal author, although it includes many contributions from others.</w:t>
      </w:r>
    </w:p>
    <w:p w14:paraId="26A2518C" w14:textId="77777777" w:rsidR="00425AAE" w:rsidRDefault="00425AAE">
      <w:r>
        <w:t>In 1995, Guido continued his work on Python at the Corporation for National Research Initiatives (CNRI, see http://www.cnri.reston.va.us) in Reston, Virginia where he released several versions of the software.</w:t>
      </w:r>
    </w:p>
    <w:p w14:paraId="3C1F1C62" w14:textId="77777777" w:rsidR="00425AAE" w:rsidRDefault="00425AAE">
      <w:r>
        <w:t xml:space="preserve">In May 2000, Guido and the Python core development team moved to BeOpen.com to form the BeOpen PythonLabs team.  In October of the same year, the PythonLabs team moved to Digital Creations (now Zope Corporation, see http://www.zope.com).  In 2001, </w:t>
      </w:r>
      <w:r>
        <w:lastRenderedPageBreak/>
        <w:t>the Python Software Foundation (PSF, see http://www.python.org/psf/) was formed, a non-profit organization created specifically to own Python-related Intellectual Property.  Zope Corporation is a sponsoring member of the PSF.</w:t>
      </w:r>
    </w:p>
    <w:p w14:paraId="1090C21B" w14:textId="77777777" w:rsidR="00425AAE" w:rsidRDefault="00425AAE">
      <w:r>
        <w:t>All Python releases are Open Source (see http://www.opensource.org for the Open Source Definition).  Historically, most, but not all, Python releases have also been GPL-compatible; the table below summarizes the various releases.</w:t>
      </w:r>
    </w:p>
    <w:p w14:paraId="1C734BDE" w14:textId="77777777" w:rsidR="00425AAE" w:rsidRDefault="00425AAE">
      <w:r>
        <w:t xml:space="preserve">    Release         Derived     Year        Owner       GPL-                     from                                compatible? (1)</w:t>
      </w:r>
    </w:p>
    <w:p w14:paraId="0E32571F" w14:textId="77777777" w:rsidR="00425AAE" w:rsidRDefault="00425AAE">
      <w:r>
        <w:t xml:space="preserve">    0.9.0 thru 1.2              1991-1995   CWI         yes     1.3 thru 1.5.2  1.2         1995-1999   CNRI        yes     1.6             1.5.2       2000        CNRI        no     2.0             1.6         2000        BeOpen.com  no     1.6.1           1.6         2001        CNRI        yes (2)     2.1             2.0+1.6.1   2001        PSF         no     2.0.1           2.0+1.6.1   2001        PSF         yes     2.1.1           2.1+2.0.1   2001        PSF         yes     2.1.2           2.1.1       2002        PSF         yes     2.1.3           2.1.2       2002        PSF         yes     2.2 and above   2.1.1       2001-now    PSF         yes</w:t>
      </w:r>
    </w:p>
    <w:p w14:paraId="3C450113" w14:textId="77777777" w:rsidR="00425AAE" w:rsidRDefault="00425AAE">
      <w:r>
        <w:t>Footnotes:</w:t>
      </w:r>
    </w:p>
    <w:p w14:paraId="3E471450" w14:textId="77777777" w:rsidR="00425AAE" w:rsidRDefault="00425AAE">
      <w:r>
        <w:t>(1) GPL-compatible doesn't mean that we're distributing Python under     the GPL.  All Python licenses, unlike the GPL, let you distribute     a modified version without making your changes open source.  The     GPL-compatible licenses make it possible to combine Python with     other software that is released under the GPL; the others don't.</w:t>
      </w:r>
    </w:p>
    <w:p w14:paraId="47E315CE" w14:textId="77777777" w:rsidR="00425AAE" w:rsidRDefault="00425AAE">
      <w:r>
        <w:t>(2) According to Richard Stallman, 1.6.1 is not GPL-compatible,     because its license has a choice of law clause.  According to     CNRI, however, Stallman's lawyer has told CNRI's lawyer that 1.6.1     is not incompatible with the GPL.</w:t>
      </w:r>
    </w:p>
    <w:p w14:paraId="6DC86A62" w14:textId="77777777" w:rsidR="00425AAE" w:rsidRDefault="00425AAE">
      <w:r>
        <w:t>Thanks to the many outside volunteers who have worked under Guido's direction to make these releases possible.</w:t>
      </w:r>
    </w:p>
    <w:p w14:paraId="3CA616AE" w14:textId="77777777" w:rsidR="00425AAE" w:rsidRDefault="00425AAE">
      <w:r>
        <w:t xml:space="preserve"> B. TERMS AND CONDITIONS FOR ACCESSING OR OTHERWISE USING PYTHON ===============================================================</w:t>
      </w:r>
    </w:p>
    <w:p w14:paraId="4AC0EC66" w14:textId="77777777" w:rsidR="00425AAE" w:rsidRDefault="00425AAE">
      <w:r>
        <w:t>PYTHON SOFTWARE FOUNDATION LICENSE VERSION 2 --------------------------------------------</w:t>
      </w:r>
    </w:p>
    <w:p w14:paraId="6639E111" w14:textId="77777777" w:rsidR="00425AAE" w:rsidRDefault="00425AAE">
      <w:r>
        <w:t>1. This LICENSE AGREEMENT is between the Python Software Foundation (PSF), and the Individual or Organization (Licensee) accessing and otherwise using this software (Python) in source or binary form and its associated documentation.</w:t>
      </w:r>
    </w:p>
    <w:p w14:paraId="557C251D" w14:textId="77777777" w:rsidR="00425AAE" w:rsidRDefault="00425AAE">
      <w:r>
        <w:t>2. Subject to the terms and conditions of this License Agreement, PSF hereby grants Licensee a nonexclusive, royalty-free, world-wide license to reproduce, analyze, test, perform and/or display publicly, prepare derivative works, distribute, and otherwise use Python alone or in any derivative version, provided, however, that PSF's License Agreement and PSF's notice of copyright, i.e., Copyright (c) 2001, 2002, 2003, 2004, 2005, 2006, 2007, 2008, 2009, 2010, 2011, 2012, 2013, 2014 Python Software Foundation; All Rights Reserved are retained in Python alone or in any derivative version prepared by Licensee.</w:t>
      </w:r>
    </w:p>
    <w:p w14:paraId="16A89E82" w14:textId="77777777" w:rsidR="00425AAE" w:rsidRDefault="00425AAE">
      <w:r>
        <w:t>3. In the event Licensee prepares a derivative work that is based on or incorporates Python or any part thereof, and wants to make the derivative work available to others as provided herein, then Licensee hereby agrees to include in any such work a brief summary of the changes made to Python.</w:t>
      </w:r>
    </w:p>
    <w:p w14:paraId="5DD593F4" w14:textId="77777777" w:rsidR="00425AAE" w:rsidRDefault="00425AAE">
      <w:r>
        <w:lastRenderedPageBreak/>
        <w:t>4. PSF is making Python available to Licensee on an AS IS basis.  PSF MAKES NO REPRESENTATIONS OR WARRANTIES, EXPRESS OR IMPLIED.  BY WAY OF EXAMPLE, BUT NOT LIMITATION, PSF MAKES NO AND DISCLAIMS ANY REPRESENTATION OR WARRANTY OF MERCHANTABILITY OR FITNESS FOR ANY PARTICULAR PURPOSE OR THAT THE USE OF PYTHON WILL NOT INFRINGE ANY THIRD PARTY RIGHTS.</w:t>
      </w:r>
    </w:p>
    <w:p w14:paraId="6599D05B" w14:textId="77777777" w:rsidR="00425AAE" w:rsidRDefault="00425AAE">
      <w:r>
        <w:t>5. PSF SHALL NOT BE LIABLE TO LICENSEE OR ANY OTHER USERS OF PYTHON FOR ANY INCIDENTAL, SPECIAL, OR CONSEQUENTIAL DAMAGES OR LOSS AS A RESULT OF MODIFYING, DISTRIBUTING, OR OTHERWISE USING PYTHON, OR ANY DERIVATIVE THEREOF, EVEN IF ADVISED OF THE POSSIBILITY THEREOF.</w:t>
      </w:r>
    </w:p>
    <w:p w14:paraId="58DB0F4B" w14:textId="77777777" w:rsidR="00425AAE" w:rsidRDefault="00425AAE">
      <w:r>
        <w:t>6. This License Agreement will automatically terminate upon a material breach of its terms and conditions.</w:t>
      </w:r>
    </w:p>
    <w:p w14:paraId="66E6A116" w14:textId="77777777" w:rsidR="00425AAE" w:rsidRDefault="00425AAE">
      <w:r>
        <w:t>7. Nothing in this License Agreement shall be deemed to create any relationship of agency, partnership, or joint venture between PSF and Licensee.  This License Agreement does not grant permission to use PSF trademarks or trade name in a trademark sense to endorse or promote products or services of Licensee, or any third party.</w:t>
      </w:r>
    </w:p>
    <w:p w14:paraId="38BEB7F6" w14:textId="77777777" w:rsidR="00425AAE" w:rsidRDefault="00425AAE">
      <w:r>
        <w:t>8. By copying, installing or otherwise using Python, Licensee agrees to be bound by the terms and conditions of this License Agreement.</w:t>
      </w:r>
    </w:p>
    <w:p w14:paraId="07A43296" w14:textId="77777777" w:rsidR="00425AAE" w:rsidRDefault="00425AAE">
      <w:r>
        <w:t xml:space="preserve"> BEOPEN.COM LICENSE AGREEMENT FOR PYTHON 2.0 -------------------------------------------</w:t>
      </w:r>
    </w:p>
    <w:p w14:paraId="41354C48" w14:textId="77777777" w:rsidR="00425AAE" w:rsidRDefault="00425AAE">
      <w:r>
        <w:t>BEOPEN PYTHON OPEN SOURCE LICENSE AGREEMENT VERSION 1</w:t>
      </w:r>
    </w:p>
    <w:p w14:paraId="34BC2AF1" w14:textId="77777777" w:rsidR="00425AAE" w:rsidRDefault="00425AAE">
      <w:r>
        <w:t>1. This LICENSE AGREEMENT is between BeOpen.com (BeOpen), having an office at 160 Saratoga Avenue, Santa Clara, CA 95051, and the Individual or Organization (Licensee) accessing and otherwise using this software in source or binary form and its associated documentation (the Software).</w:t>
      </w:r>
    </w:p>
    <w:p w14:paraId="31C82FA6" w14:textId="77777777" w:rsidR="00425AAE" w:rsidRDefault="00425AAE">
      <w:r>
        <w:t>2. Subject to the terms and conditions of this BeOpen Python License Agreement, BeOpen hereby grants Licensee a non-exclusive, royalty-free, world-wide license to reproduce, analyze, test, perform and/or display publicly, prepare derivative works, distribute, and otherwise use the Software alone or in any derivative version, provided, however, that the BeOpen Python License is retained in the Software, alone or in any derivative version prepared by Licensee.</w:t>
      </w:r>
    </w:p>
    <w:p w14:paraId="67D8D3CF" w14:textId="77777777" w:rsidR="00425AAE" w:rsidRDefault="00425AAE">
      <w:r>
        <w:t>3. BeOpen is making the Software available to Licensee on an AS IS basis.  BEOPEN MAKES NO REPRESENTATIONS OR WARRANTIES, EXPRESS OR IMPLIED.  BY WAY OF EXAMPLE, BUT NOT LIMITATION, BEOPEN MAKES NO AND DISCLAIMS ANY REPRESENTATION OR WARRANTY OF MERCHANTABILITY OR FITNESS FOR ANY PARTICULAR PURPOSE OR THAT THE USE OF THE SOFTWARE WILL NOT INFRINGE ANY THIRD PARTY RIGHTS.</w:t>
      </w:r>
    </w:p>
    <w:p w14:paraId="0442AA9B" w14:textId="77777777" w:rsidR="00425AAE" w:rsidRDefault="00425AAE">
      <w:r>
        <w:t>4. BEOPEN SHALL NOT BE LIABLE TO LICENSEE OR ANY OTHER USERS OF THE SOFTWARE FOR ANY INCIDENTAL, SPECIAL, OR CONSEQUENTIAL DAMAGES OR LOSS AS A RESULT OF USING, MODIFYING OR DISTRIBUTING THE SOFTWARE, OR ANY DERIVATIVE THEREOF, EVEN IF ADVISED OF THE POSSIBILITY THEREOF.</w:t>
      </w:r>
    </w:p>
    <w:p w14:paraId="0C97C032" w14:textId="77777777" w:rsidR="00425AAE" w:rsidRDefault="00425AAE">
      <w:r>
        <w:t>5. This License Agreement will automatically terminate upon a material breach of its terms and conditions.</w:t>
      </w:r>
    </w:p>
    <w:p w14:paraId="34B5075F" w14:textId="77777777" w:rsidR="00425AAE" w:rsidRDefault="00425AAE">
      <w:r>
        <w:lastRenderedPageBreak/>
        <w:t>6. This License Agreement shall be governed by and interpreted in all respects by the law of the State of California, excluding conflict of law provisions.  Nothing in this License Agreement shall be deemed to create any relationship of agency, partnership, or joint venture between BeOpen and Licensee.  This License Agreement does not grant permission to use BeOpen trademarks or trade names in a trademark sense to endorse or promote products or services of Licensee, or any third party.  As an exception, the BeOpen Python logos available at http://www.pythonlabs.com/logos.html may be used according to the permissions granted on that web page.</w:t>
      </w:r>
    </w:p>
    <w:p w14:paraId="1FE88CBF" w14:textId="77777777" w:rsidR="00425AAE" w:rsidRDefault="00425AAE">
      <w:r>
        <w:t>7. By copying, installing or otherwise using the software, Licensee agrees to be bound by the terms and conditions of this License Agreement.</w:t>
      </w:r>
    </w:p>
    <w:p w14:paraId="376C4EEF" w14:textId="77777777" w:rsidR="00425AAE" w:rsidRDefault="00425AAE">
      <w:r>
        <w:t xml:space="preserve"> CNRI LICENSE AGREEMENT FOR PYTHON 1.6.1 ---------------------------------------</w:t>
      </w:r>
    </w:p>
    <w:p w14:paraId="511CEE9B" w14:textId="77777777" w:rsidR="00425AAE" w:rsidRDefault="00425AAE">
      <w:r>
        <w:t>1. This LICENSE AGREEMENT is between the Corporation for National Research Initiatives, having an office at 1895 Preston White Drive, Reston, VA 20191 (CNRI), and the Individual or Organization (Licensee) accessing and otherwise using Python 1.6.1 software in source or binary form and its associated documentation.</w:t>
      </w:r>
    </w:p>
    <w:p w14:paraId="5DFA8A98" w14:textId="77777777" w:rsidR="00425AAE" w:rsidRDefault="00425AAE">
      <w:r>
        <w:t>2. Subject to the terms and conditions of this License Agreement, CNRI hereby grants Licensee a nonexclusive, royalty-free, world-wide license to reproduce, analyze, test, perform and/or display publicly, prepare derivative works, distribute, and otherwise use Python 1.6.1 alone or in any derivative version, provided, however, that CNRI's License Agreement and CNRI's notice of copyright, i.e., Copyright (c) 1995-2001 Corporation for National Research Initiatives; All Rights Reserved are retained in Python 1.6.1 alone or in any derivative version prepared by Licensee.  Alternately, in lieu of CNRI's License Agreement, Licensee may substitute the following text (omitting the quotes): Python 1.6.1 is made available subject to the terms and conditions in CNRI's License Agreement.  This Agreement together with Python 1.6.1 may be located on the Internet using the following unique, persistent identifier (known as a handle): 1895.22/1013.  This Agreement may also be obtained from a proxy server on the Internet using the following URL: http://hdl.handle.net/1895.22/1013.</w:t>
      </w:r>
    </w:p>
    <w:p w14:paraId="6FA3E4B3" w14:textId="77777777" w:rsidR="00425AAE" w:rsidRDefault="00425AAE">
      <w:r>
        <w:t>3. In the event Licensee prepares a derivative work that is based on or incorporates Python 1.6.1 or any part thereof, and wants to make the derivative work available to others as provided herein, then Licensee hereby agrees to include in any such work a brief summary of the changes made to Python 1.6.1.</w:t>
      </w:r>
    </w:p>
    <w:p w14:paraId="7D898E0D" w14:textId="77777777" w:rsidR="00425AAE" w:rsidRDefault="00425AAE">
      <w:r>
        <w:t>4. CNRI is making Python 1.6.1 available to Licensee on an AS IS basis.  CNRI MAKES NO REPRESENTATIONS OR WARRANTIES, EXPRESS OR IMPLIED.  BY WAY OF EXAMPLE, BUT NOT LIMITATION, CNRI MAKES NO AND DISCLAIMS ANY REPRESENTATION OR WARRANTY OF MERCHANTABILITY OR FITNESS FOR ANY PARTICULAR PURPOSE OR THAT THE USE OF PYTHON 1.6.1 WILL NOT INFRINGE ANY THIRD PARTY RIGHTS.</w:t>
      </w:r>
    </w:p>
    <w:p w14:paraId="211B7FA3" w14:textId="77777777" w:rsidR="00425AAE" w:rsidRDefault="00425AAE">
      <w:r>
        <w:t>5. CNRI SHALL NOT BE LIABLE TO LICENSEE OR ANY OTHER USERS OF PYTHON 1.6.1 FOR ANY INCIDENTAL, SPECIAL, OR CONSEQUENTIAL DAMAGES OR LOSS AS A RESULT OF MODIFYING, DISTRIBUTING, OR OTHERWISE USING PYTHON 1.6.1, OR ANY DERIVATIVE THEREOF, EVEN IF ADVISED OF THE POSSIBILITY THEREOF.</w:t>
      </w:r>
    </w:p>
    <w:p w14:paraId="36FC4DE2" w14:textId="77777777" w:rsidR="00425AAE" w:rsidRDefault="00425AAE">
      <w:r>
        <w:t>6. This License Agreement will automatically terminate upon a material breach of its terms and conditions.</w:t>
      </w:r>
    </w:p>
    <w:p w14:paraId="08449D63" w14:textId="77777777" w:rsidR="00425AAE" w:rsidRDefault="00425AAE">
      <w:r>
        <w:lastRenderedPageBreak/>
        <w:t>7. This License Agreement shall be governed by the federal intellectual property law of the United States, including without limitation the federal copyright law, and, to the extent such U.S. federal law does not apply, by the law of the Commonwealth of Virginia, excluding Virginia's conflict of law provisions. Notwithstanding the foregoing, with regard to derivative works based on Python 1.6.1 that incorporate non-separable material that was previously distributed under the GNU General Public License (GPL), the law of the Commonwealth of Virginia shall govern this License Agreement only as to issues arising under or with respect to Paragraphs 4, 5, and 7 of this License Agreement.  Nothing in this License Agreement shall be deemed to create any relationship of agency, partnership, or joint venture between CNRI and Licensee.  This License Agreement does not grant permission to use CNRI trademarks or trade name in a trademark sense to endorse or promote products or services of Licensee, or any third party.</w:t>
      </w:r>
    </w:p>
    <w:p w14:paraId="4B56A0FA" w14:textId="77777777" w:rsidR="00425AAE" w:rsidRDefault="00425AAE">
      <w:r>
        <w:t>8. By clicking on the ACCEPT button where indicated, or by copying, installing or otherwise using Python 1.6.1, Licensee agrees to be bound by the terms and conditions of this License Agreement.</w:t>
      </w:r>
    </w:p>
    <w:p w14:paraId="556A71A2" w14:textId="77777777" w:rsidR="00425AAE" w:rsidRDefault="00425AAE">
      <w:r>
        <w:t xml:space="preserve">        ACCEPT</w:t>
      </w:r>
    </w:p>
    <w:p w14:paraId="6F963362" w14:textId="77777777" w:rsidR="00425AAE" w:rsidRDefault="00425AAE">
      <w:r>
        <w:t xml:space="preserve"> CWI LICENSE AGREEMENT FOR PYTHON 0.9.0 THROUGH 1.2 --------------------------------------------------</w:t>
      </w:r>
    </w:p>
    <w:p w14:paraId="703E2724" w14:textId="77777777" w:rsidR="00425AAE" w:rsidRDefault="00425AAE">
      <w:r>
        <w:t>Copyright (c) 1991 - 1995, Stichting Mathematisch Centrum Amsterdam, The Netherlands.  All rights reserved.</w:t>
      </w:r>
    </w:p>
    <w:p w14:paraId="1B7089B0"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Stichting Mathematisch Centrum or CWI not be used in advertising or publicity pertaining to distribution of the software without specific, written prior permission.</w:t>
      </w:r>
    </w:p>
    <w:p w14:paraId="475EF749" w14:textId="77777777" w:rsidR="00425AAE" w:rsidRDefault="00425AAE">
      <w:r>
        <w:t>STICHTING MATHEMATISCH CENTRUM DISCLAIMS ALL WARRANTIES WITH REGARD TO THIS SOFTWARE, INCLUDING ALL IMPLIED WARRANTIES OF MERCHANTABILITY AND FITNESS, IN NO EVENT SHALL STICHTING MATHEMATISCH CENTRUM BE LIABLE FOR ANY SPECIAL, INDIRECT OR CONSEQUENTIAL DAMAGES OR ANY DAMAGES WHATSOEVER RESULTING FROM LOSS OF USE, DATA OR PROFITS, WHETHER IN AN ACTION OF CONTRACT, NEGLIGENCE OR OTHER TORTIOUS ACTION, ARISING OUT OF OR IN CONNECTION WITH THE USE OR PERFORMANCE OF THIS SOFTWARE. [END FILE=python2.7-2.7.8/LICENSE]</w:t>
      </w:r>
    </w:p>
    <w:p w14:paraId="214176E6" w14:textId="77777777" w:rsidR="00425AAE" w:rsidRDefault="00425AAE" w:rsidP="000727EF">
      <w:pPr>
        <w:pStyle w:val="Heading3"/>
      </w:pPr>
      <w:r>
        <w:t>python2.7-2.7.8/Tools/msi/crtlicense.txt:</w:t>
      </w:r>
    </w:p>
    <w:p w14:paraId="677B250D" w14:textId="77777777" w:rsidR="00425AAE" w:rsidRDefault="00425AAE">
      <w:r>
        <w:t>[BEGIN FILE=python2.7-2.7.8/Tools/msi/crtlicense.txt]</w:t>
      </w:r>
    </w:p>
    <w:p w14:paraId="7A495935" w14:textId="77777777" w:rsidR="00425AAE" w:rsidRDefault="00425AAE">
      <w:r>
        <w:t xml:space="preserve"> Additional Conditions for this Windows binary build ---------------------------------------------------</w:t>
      </w:r>
    </w:p>
    <w:p w14:paraId="6AF03F43" w14:textId="77777777" w:rsidR="00425AAE" w:rsidRDefault="00425AAE">
      <w:r>
        <w:t>This program is linked with and uses Microsoft Distributable Code, copyrighted by Microsoft Corporation. The Microsoft Distributable Code includes the following files:</w:t>
      </w:r>
    </w:p>
    <w:p w14:paraId="1DB7D4AB" w14:textId="77777777" w:rsidR="00425AAE" w:rsidRDefault="00425AAE">
      <w:r>
        <w:t>msvcr90.dll msvcp90.dll msvcm90.dll</w:t>
      </w:r>
    </w:p>
    <w:p w14:paraId="30666A2E" w14:textId="77777777" w:rsidR="00425AAE" w:rsidRDefault="00425AAE">
      <w:r>
        <w:lastRenderedPageBreak/>
        <w:t>If you further distribute programs that include the Microsoft Distributable Code, you must comply with the restrictions on distribution specified by Microsoft. In particular, you must require distributors and external end users to agree to terms that protect the Microsoft Distributable Code at least as much as Microsoft's own requirements for the Distributable Code. See Microsoft's documentation (included in its developer tools and on its website at microsoft.com) for specific details.</w:t>
      </w:r>
    </w:p>
    <w:p w14:paraId="64043A2E" w14:textId="77777777" w:rsidR="00425AAE" w:rsidRDefault="00425AAE">
      <w:r>
        <w:t>Redistribution of the Windows binary build of the Python interpreter complies with this agreement, provided that you do not:</w:t>
      </w:r>
    </w:p>
    <w:p w14:paraId="1138DDE4" w14:textId="77777777" w:rsidR="00425AAE" w:rsidRDefault="00425AAE">
      <w:r>
        <w:t>- alter any copyright, trademark or patent notice in Microsoft's Distributable Code;</w:t>
      </w:r>
    </w:p>
    <w:p w14:paraId="4DA52BE0" w14:textId="77777777" w:rsidR="00425AAE" w:rsidRDefault="00425AAE">
      <w:r>
        <w:t>- use Microsoft's trademarks in your programs' names or in a way that suggests your programs come from or are endorsed by Microsoft;</w:t>
      </w:r>
    </w:p>
    <w:p w14:paraId="5491051E" w14:textId="77777777" w:rsidR="00425AAE" w:rsidRDefault="00425AAE">
      <w:r>
        <w:t>- distribute Microsoft's Distributable Code to run on a platform other than Microsoft operating systems, run-time technologies or application platforms; or</w:t>
      </w:r>
    </w:p>
    <w:p w14:paraId="5A7E3A72" w14:textId="77777777" w:rsidR="00425AAE" w:rsidRDefault="00425AAE">
      <w:r>
        <w:t>- include Microsoft Distributable Code in malicious, deceptive or unlawful programs.</w:t>
      </w:r>
    </w:p>
    <w:p w14:paraId="37950C7E" w14:textId="77777777" w:rsidR="00425AAE" w:rsidRDefault="00425AAE">
      <w:r>
        <w:t>These restrictions apply only to the Microsoft Distributable Code as defined above, not to Python itself or any programs running on the Python interpreter. The redistribution of the Python interpreter and libraries is governed by the Python Software License included with this file, or by other licenses as marked.</w:t>
      </w:r>
    </w:p>
    <w:p w14:paraId="6C0D18E2" w14:textId="77777777" w:rsidR="00425AAE" w:rsidRDefault="00425AAE">
      <w:r>
        <w:t>[END FILE=python2.7-2.7.8/Tools/msi/crtlicense.txt]</w:t>
      </w:r>
    </w:p>
    <w:p w14:paraId="4D809182" w14:textId="77777777" w:rsidR="00425AAE" w:rsidRDefault="00425AAE" w:rsidP="000727EF">
      <w:pPr>
        <w:pStyle w:val="Heading3"/>
      </w:pPr>
      <w:r>
        <w:t>python2.7-2.7.8/Tools/pybench/LICENSE:</w:t>
      </w:r>
    </w:p>
    <w:p w14:paraId="585B085C" w14:textId="77777777" w:rsidR="00425AAE" w:rsidRDefault="00425AAE">
      <w:r>
        <w:t>[BEGIN FILE=python2.7-2.7.8/Tools/pybench/LICENSE] pybench License ---------------</w:t>
      </w:r>
    </w:p>
    <w:p w14:paraId="375C8CFC" w14:textId="77777777" w:rsidR="00425AAE" w:rsidRDefault="00425AAE">
      <w:r>
        <w:t>This copyright notice and license applies to all files in the pybench directory of the pybench distribution.</w:t>
      </w:r>
    </w:p>
    <w:p w14:paraId="74997809" w14:textId="77777777" w:rsidR="00425AAE" w:rsidRDefault="00425AAE">
      <w:r>
        <w:t>Copyright (c), 1997-2006, Marc-Andre Lemburg (mal@lemburg.com) Copyright (c), 2000-2006, eGenix.com Software GmbH (info@egenix.com)</w:t>
      </w:r>
    </w:p>
    <w:p w14:paraId="3E9EDEF7" w14:textId="77777777" w:rsidR="00425AAE" w:rsidRDefault="00425AAE">
      <w:r>
        <w:t xml:space="preserve">                   All Rights Reserved.</w:t>
      </w:r>
    </w:p>
    <w:p w14:paraId="6FDC8092" w14:textId="77777777" w:rsidR="00425AAE" w:rsidRDefault="00425AAE">
      <w:r>
        <w:t>Permission to use, copy, modify, and distribute this software and its documentation for any purpose and without fee or royalty is hereby granted, provided that the above copyright notice appear in all copies and that both that copyright notice and this permission notice appear in supporting documentation or portions thereof, including modifications, that you make.</w:t>
      </w:r>
    </w:p>
    <w:p w14:paraId="793D4EE1" w14:textId="77777777" w:rsidR="00425AAE" w:rsidRDefault="00425AAE">
      <w:r>
        <w:t>THE AUTHOR MARC-ANDRE LEMBURG DISCLAIMS ALL WARRANTIES WITH REGARD TO THIS SOFTWARE, INCLUDING ALL IMPLIED WARRANTIES OF MERCHANTABILITY AND FITNESS, IN NO EVENT SHALL THE AUTHOR BE LIABLE FOR ANY SPECIAL, INDIRECT OR CONSEQUENTIAL DAMAGES OR ANY DAMAGES WHATSOEVER RESULTING FROM LOSS OF USE, DATA OR PROFITS, WHETHER IN AN ACTION OF CONTRACT, NEGLIGENCE OR OTHER TORTIOUS ACTION, ARISING OUT OF OR IN CONNECTION WITH THE USE OR PERFORMANCE OF THIS SOFTWARE ! [END FILE=python2.7-2.7.8/Tools/pybench/LICENSE]</w:t>
      </w:r>
    </w:p>
    <w:p w14:paraId="40081908" w14:textId="77777777" w:rsidR="00425AAE" w:rsidRDefault="00425AAE" w:rsidP="000727EF">
      <w:pPr>
        <w:pStyle w:val="Heading3"/>
      </w:pPr>
      <w:r>
        <w:t>python2.7-2.7.8/Tools/pynche/X/xlicense.txt:</w:t>
      </w:r>
    </w:p>
    <w:p w14:paraId="11B51529" w14:textId="77777777" w:rsidR="00425AAE" w:rsidRDefault="00425AAE">
      <w:r>
        <w:t>[BEGIN FILE=python2.7-2.7.8/Tools/pynche/X/xlicense.txt] X Window System License - X11R6.4</w:t>
      </w:r>
    </w:p>
    <w:p w14:paraId="6AF983C8" w14:textId="77777777" w:rsidR="00425AAE" w:rsidRDefault="00425AAE">
      <w:r>
        <w:lastRenderedPageBreak/>
        <w:t>Copyright (c) 1998 The Open Group</w:t>
      </w:r>
    </w:p>
    <w:p w14:paraId="01419136"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B6C7A57" w14:textId="77777777" w:rsidR="00425AAE" w:rsidRDefault="00425AAE">
      <w:r>
        <w:t>The above copyright notice and this permission notice shall be included in all copies or substantial portions of the Software.</w:t>
      </w:r>
    </w:p>
    <w:p w14:paraId="1B9E3E84" w14:textId="77777777" w:rsidR="00425AAE" w:rsidRDefault="00425AAE">
      <w:r>
        <w:t>THE SOFTWARE IS PROVIDED AS IS, WITHOUT WARRANTY OF ANY KIND, EXPRESS OR IMPLIED, INCLUDING BUT NOT LIMITED TO THE WARRANTIES OF MERCHANTABILITY, FITNESS FOR A PARTICULAR PURPOSE AND NONINFRINGEMENT. IN NO EVENT SHALL THE OPEN GROUP BE LIABLE FOR ANY CLAIM, DAMAGES OR OTHER LIABILITY, WHETHER IN AN ACTION OF CONTRACT, TORT OR OTHERWISE, ARISING FROM, OUT OF OR IN CONNECTION WITH THE SOFTWARE OR THE USE OR OTHER DEALINGS IN THE SOFTWARE.</w:t>
      </w:r>
    </w:p>
    <w:p w14:paraId="20D103E7" w14:textId="77777777" w:rsidR="00425AAE" w:rsidRDefault="00425AAE">
      <w:r>
        <w:t>Except as contained in this notice, the name of The Open Group shall not be used in advertising or otherwise to promote the sale, use or other dealings in this Software without prior written authorization from The Open Group.</w:t>
      </w:r>
    </w:p>
    <w:p w14:paraId="0D8F865E" w14:textId="77777777" w:rsidR="00425AAE" w:rsidRDefault="00425AAE">
      <w:r>
        <w:t>X Window System is a trademark of The Open Group [END FILE=python2.7-2.7.8/Tools/pynche/X/xlicense.txt]</w:t>
      </w:r>
    </w:p>
    <w:p w14:paraId="562288A2" w14:textId="77777777" w:rsidR="00425AAE" w:rsidRDefault="00425AAE" w:rsidP="000727EF">
      <w:pPr>
        <w:pStyle w:val="Heading2"/>
      </w:pPr>
      <w:r>
        <w:t xml:space="preserve"> </w:t>
      </w:r>
      <w:bookmarkStart w:id="572" w:name="_Toc399938389"/>
      <w:r>
        <w:t>python3.4 (version 3.4.1):</w:t>
      </w:r>
      <w:bookmarkEnd w:id="572"/>
    </w:p>
    <w:p w14:paraId="05E08972" w14:textId="77777777" w:rsidR="00425AAE" w:rsidRDefault="00425AAE" w:rsidP="000727EF">
      <w:pPr>
        <w:pStyle w:val="Heading3"/>
      </w:pPr>
      <w:r>
        <w:t>python3.4-3.4.1/debian/copyright:</w:t>
      </w:r>
    </w:p>
    <w:p w14:paraId="12057EAF" w14:textId="77777777" w:rsidR="00425AAE" w:rsidRDefault="00425AAE">
      <w:r>
        <w:t xml:space="preserve">[BEGIN FILE=python3.4-3.4.1/debian/copyright] This package was put together by Klee Dienes &lt;klee@debian.org&gt; from  sources from ftp.python.org:/pub/python, based on the Debianization by  the previous maintainers Bernd S. Brentrup &lt;bsb@uni-muenster.de&gt; and  Bruce Perens. Current maintainer is Matthias Klose &lt;doko@debian.org&gt;. </w:t>
      </w:r>
    </w:p>
    <w:p w14:paraId="77D9AFC0" w14:textId="77777777" w:rsidR="00425AAE" w:rsidRDefault="00425AAE">
      <w:r>
        <w:t>It was downloaded from http://python.org/</w:t>
      </w:r>
    </w:p>
    <w:p w14:paraId="75385115" w14:textId="77777777" w:rsidR="00425AAE" w:rsidRDefault="00425AAE">
      <w:r>
        <w:t>Copyright:</w:t>
      </w:r>
    </w:p>
    <w:p w14:paraId="0C8B880C" w14:textId="77777777" w:rsidR="00425AAE" w:rsidRDefault="00425AAE">
      <w:r>
        <w:t>Upstream Author: Guido van Rossum &lt;guido@cwi.nl&gt; and others.</w:t>
      </w:r>
    </w:p>
    <w:p w14:paraId="5FEED9BF" w14:textId="77777777" w:rsidR="00425AAE" w:rsidRDefault="00425AAE">
      <w:r>
        <w:t>License:</w:t>
      </w:r>
    </w:p>
    <w:p w14:paraId="692466BA" w14:textId="77777777" w:rsidR="00425AAE" w:rsidRDefault="00425AAE">
      <w:r>
        <w:t>The following text includes the Python license and licenses and acknowledgements for incorporated software. The licenses can be read in the HTML and texinfo versions of the documentation as well, after installing the pythonx.y-doc package. Licenses for files not licensed under the Python Licenses are found at the end of this file.</w:t>
      </w:r>
    </w:p>
    <w:p w14:paraId="3485CE74" w14:textId="77777777" w:rsidR="00425AAE" w:rsidRDefault="00425AAE">
      <w:r>
        <w:t xml:space="preserve"> Python License ==============</w:t>
      </w:r>
    </w:p>
    <w:p w14:paraId="0C4E0CAA" w14:textId="77777777" w:rsidR="00425AAE" w:rsidRDefault="00425AAE">
      <w:r>
        <w:t>A. HISTORY OF THE SOFTWARE ==========================</w:t>
      </w:r>
    </w:p>
    <w:p w14:paraId="2948850A" w14:textId="77777777" w:rsidR="00425AAE" w:rsidRDefault="00425AAE">
      <w:r>
        <w:t>Python was created in the early 1990s by Guido van Rossum at Stichting Mathematisch Centrum (CWI, see http://www.cwi.nl) in the Netherlands as a successor of a language called ABC.  Guido remains Python's principal author, although it includes many contributions from others.</w:t>
      </w:r>
    </w:p>
    <w:p w14:paraId="5E249BB6" w14:textId="77777777" w:rsidR="00425AAE" w:rsidRDefault="00425AAE">
      <w:r>
        <w:lastRenderedPageBreak/>
        <w:t>In 1995, Guido continued his work on Python at the Corporation for National Research Initiatives (CNRI, see http://www.cnri.reston.va.us) in Reston, Virginia where he released several versions of the software.</w:t>
      </w:r>
    </w:p>
    <w:p w14:paraId="3D766F1B" w14:textId="77777777" w:rsidR="00425AAE" w:rsidRDefault="00425AAE">
      <w:r>
        <w:t>In May 2000, Guido and the Python core development team moved to BeOpen.com to form the BeOpen PythonLabs team.  In October of the same year, the PythonLabs team moved to Digital Creations (now Zope Corporation, see http://www.zope.com).  In 2001, the Python Software Foundation (PSF, see http://www.python.org/psf/) was formed, a non-profit organization created specifically to own Python-related Intellectual Property.  Zope Corporation is a sponsoring member of the PSF.</w:t>
      </w:r>
    </w:p>
    <w:p w14:paraId="03913E6C" w14:textId="77777777" w:rsidR="00425AAE" w:rsidRDefault="00425AAE">
      <w:r>
        <w:t>All Python releases are Open Source (see http://www.opensource.org for the Open Source Definition).  Historically, most, but not all, Python releases have also been GPL-compatible; the table below summarizes the various releases.</w:t>
      </w:r>
    </w:p>
    <w:p w14:paraId="76146004" w14:textId="77777777" w:rsidR="00425AAE" w:rsidRDefault="00425AAE">
      <w:r>
        <w:t xml:space="preserve">    Release         Derived     Year        Owner       GPL-                     from                                compatible? (1)</w:t>
      </w:r>
    </w:p>
    <w:p w14:paraId="06B46ECB" w14:textId="77777777" w:rsidR="00425AAE" w:rsidRDefault="00425AAE">
      <w:r>
        <w:t xml:space="preserve">    0.9.0 thru 1.2              1991-1995   CWI         yes     1.3 thru 1.5.2  1.2         1995-1999   CNRI        yes     1.6             1.5.2       2000        CNRI        no     2.0             1.6         2000        BeOpen.com  no     1.6.1           1.6         2001        CNRI        yes (2)     2.1             2.0+1.6.1   2001        PSF         no     2.0.1           2.0+1.6.1   2001        PSF         yes     2.1.1           2.1+2.0.1   2001        PSF         yes     2.2             2.1.1       2001        PSF         yes     2.1.2           2.1.1       2002        PSF         yes     2.1.3           2.1.2       2002        PSF         yes     2.2.1           2.2         2002        PSF         yes     2.2.2           2.2.1       2002        PSF         yes     2.2.3           2.2.2       2003        PSF         yes     2.3             2.2.2       2002-2003   PSF         yes     2.3.1           2.3         2002-2003   PSF         yes     2.3.2           2.3.1       2002-2003   PSF         yes     2.3.3           2.3.2       2002-2003   PSF         yes     2.3.4           2.3.3       2004        PSF         yes     2.3.5           2.3.4       2005        PSF         yes     2.4             2.3         2004        PSF         yes     2.4.1           2.4         2005        PSF         yes     2.4.2           2.4.1       2005        PSF         yes     2.4.3           2.4.2       2006        PSF         yes     2.5             2.4         2006        PSF         yes     2.5.1           2.5         2007        PSF         yes     2.5.2           2.5.1       2008        PSF         yes     2.5.3           2.5.2       2008        PSF         yes     2.6             2.5         2008        PSF         yes     2.6.1           2.6         2008        PSF         yes     2.6.2           2.6.1       2009        PSF         yes     2.6.3           2.6.2       2009        PSF         yes     2.6.4           2.6.3       2009        PSF         yes     2.6.5           2.6.4       2010        PSF         yes     3.0             2.6         2008        PSF         yes     3.0.1           3.0         2009        PSF         yes     3.1             3.0.1       2009        PSF         yes     3.1.1           3.1         2009        PSF         yes     3.1.2           3.1.1       2010        PSF         yes     3.1.3           3.1.2       2010        PSF         yes     3.1.4           3.1.3       2011        PSF         yes     3.2             3.1         2011        PSF         yes     3.2.1           3.2         2011        PSF         yes     3.2.2           3.2.1       2011        PSF         yes     3.3             3.2         2012        PSF         yes</w:t>
      </w:r>
    </w:p>
    <w:p w14:paraId="530B269B" w14:textId="77777777" w:rsidR="00425AAE" w:rsidRDefault="00425AAE">
      <w:r>
        <w:t>Footnotes:</w:t>
      </w:r>
    </w:p>
    <w:p w14:paraId="6DD4DF5F" w14:textId="77777777" w:rsidR="00425AAE" w:rsidRDefault="00425AAE">
      <w:r>
        <w:t>(1) GPL-compatible doesn't mean that we're distributing Python under     the GPL.  All Python licenses, unlike the GPL, let you distribute     a modified version without making your changes open source.  The     GPL-compatible licenses make it possible to combine Python with     other software that is released under the GPL; the others don't.</w:t>
      </w:r>
    </w:p>
    <w:p w14:paraId="1A8A4244" w14:textId="77777777" w:rsidR="00425AAE" w:rsidRDefault="00425AAE">
      <w:r>
        <w:lastRenderedPageBreak/>
        <w:t>(2) According to Richard Stallman, 1.6.1 is not GPL-compatible,     because its license has a choice of law clause.  According to     CNRI, however, Stallman's lawyer has told CNRI's lawyer that 1.6.1     is not incompatible with the GPL.</w:t>
      </w:r>
    </w:p>
    <w:p w14:paraId="451CDCD5" w14:textId="77777777" w:rsidR="00425AAE" w:rsidRDefault="00425AAE">
      <w:r>
        <w:t>Thanks to the many outside volunteers who have worked under Guido's direction to make these releases possible.</w:t>
      </w:r>
    </w:p>
    <w:p w14:paraId="7F509EB5" w14:textId="77777777" w:rsidR="00425AAE" w:rsidRDefault="00425AAE">
      <w:r>
        <w:t xml:space="preserve"> B. TERMS AND CONDITIONS FOR ACCESSING OR OTHERWISE USING PYTHON ===============================================================</w:t>
      </w:r>
    </w:p>
    <w:p w14:paraId="52E582F5" w14:textId="77777777" w:rsidR="00425AAE" w:rsidRDefault="00425AAE">
      <w:r>
        <w:t>PYTHON SOFTWARE FOUNDATION LICENSE VERSION 2 --------------------------------------------</w:t>
      </w:r>
    </w:p>
    <w:p w14:paraId="49DDDEEC" w14:textId="77777777" w:rsidR="00425AAE" w:rsidRDefault="00425AAE">
      <w:r>
        <w:t>1. This LICENSE AGREEMENT is between the Python Software Foundation (PSF), and the Individual or Organization (Licensee) accessing and otherwise using this software (Python) in source or binary form and its associated documentation.</w:t>
      </w:r>
    </w:p>
    <w:p w14:paraId="5FBDEF7B" w14:textId="77777777" w:rsidR="00425AAE" w:rsidRDefault="00425AAE">
      <w:r>
        <w:t>2. Subject to the terms and conditions of this License Agreement, PSF hereby grants Licensee a nonexclusive, royalty-free, world-wide license to reproduce, analyze, test, perform and/or display publicly, prepare derivative works, distribute, and otherwise use Python alone or in any derivative version, provided, however, that PSF's License Agreement and PSF's notice of copyright, i.e., Copyright (c) 2001, 2002, 2003, 2004, 2005, 2006, 2007, 2008, 2009, 2010, 2011, 2012, 2013, 2014 Python Software Foundation; All Rights Reserved are retained in Python alone or in any derivative version prepared by Licensee.</w:t>
      </w:r>
    </w:p>
    <w:p w14:paraId="1499232B" w14:textId="77777777" w:rsidR="00425AAE" w:rsidRDefault="00425AAE">
      <w:r>
        <w:t>3. In the event Licensee prepares a derivative work that is based on or incorporates Python or any part thereof, and wants to make the derivative work available to others as provided herein, then Licensee hereby agrees to include in any such work a brief summary of the changes made to Python.</w:t>
      </w:r>
    </w:p>
    <w:p w14:paraId="51E6E829" w14:textId="77777777" w:rsidR="00425AAE" w:rsidRDefault="00425AAE">
      <w:r>
        <w:t>4. PSF is making Python available to Licensee on an AS IS basis.  PSF MAKES NO REPRESENTATIONS OR WARRANTIES, EXPRESS OR IMPLIED.  BY WAY OF EXAMPLE, BUT NOT LIMITATION, PSF MAKES NO AND DISCLAIMS ANY REPRESENTATION OR WARRANTY OF MERCHANTABILITY OR FITNESS FOR ANY PARTICULAR PURPOSE OR THAT THE USE OF PYTHON WILL NOT INFRINGE ANY THIRD PARTY RIGHTS.</w:t>
      </w:r>
    </w:p>
    <w:p w14:paraId="226547EF" w14:textId="77777777" w:rsidR="00425AAE" w:rsidRDefault="00425AAE">
      <w:r>
        <w:t>5. PSF SHALL NOT BE LIABLE TO LICENSEE OR ANY OTHER USERS OF PYTHON FOR ANY INCIDENTAL, SPECIAL, OR CONSEQUENTIAL DAMAGES OR LOSS AS A RESULT OF MODIFYING, DISTRIBUTING, OR OTHERWISE USING PYTHON, OR ANY DERIVATIVE THEREOF, EVEN IF ADVISED OF THE POSSIBILITY THEREOF.</w:t>
      </w:r>
    </w:p>
    <w:p w14:paraId="228569E7" w14:textId="77777777" w:rsidR="00425AAE" w:rsidRDefault="00425AAE">
      <w:r>
        <w:t>6. This License Agreement will automatically terminate upon a material breach of its terms and conditions.</w:t>
      </w:r>
    </w:p>
    <w:p w14:paraId="733C80BB" w14:textId="77777777" w:rsidR="00425AAE" w:rsidRDefault="00425AAE">
      <w:r>
        <w:t>7. Nothing in this License Agreement shall be deemed to create any relationship of agency, partnership, or joint venture between PSF and Licensee.  This License Agreement does not grant permission to use PSF trademarks or trade name in a trademark sense to endorse or promote products or services of Licensee, or any third party.</w:t>
      </w:r>
    </w:p>
    <w:p w14:paraId="73238083" w14:textId="77777777" w:rsidR="00425AAE" w:rsidRDefault="00425AAE">
      <w:r>
        <w:t>8. By copying, installing or otherwise using Python, Licensee agrees to be bound by the terms and conditions of this License Agreement.</w:t>
      </w:r>
    </w:p>
    <w:p w14:paraId="34062816" w14:textId="77777777" w:rsidR="00425AAE" w:rsidRDefault="00425AAE">
      <w:r>
        <w:t xml:space="preserve"> BEOPEN.COM LICENSE AGREEMENT FOR PYTHON 2.0 -------------------------------------------</w:t>
      </w:r>
    </w:p>
    <w:p w14:paraId="6B3CAFA1" w14:textId="77777777" w:rsidR="00425AAE" w:rsidRDefault="00425AAE">
      <w:r>
        <w:lastRenderedPageBreak/>
        <w:t>BEOPEN PYTHON OPEN SOURCE LICENSE AGREEMENT VERSION 1</w:t>
      </w:r>
    </w:p>
    <w:p w14:paraId="122A92F3" w14:textId="77777777" w:rsidR="00425AAE" w:rsidRDefault="00425AAE">
      <w:r>
        <w:t>1. This LICENSE AGREEMENT is between BeOpen.com (BeOpen), having an office at 160 Saratoga Avenue, Santa Clara, CA 95051, and the Individual or Organization (Licensee) accessing and otherwise using this software in source or binary form and its associated documentation (the Software).</w:t>
      </w:r>
    </w:p>
    <w:p w14:paraId="065437A4" w14:textId="77777777" w:rsidR="00425AAE" w:rsidRDefault="00425AAE">
      <w:r>
        <w:t>2. Subject to the terms and conditions of this BeOpen Python License Agreement, BeOpen hereby grants Licensee a non-exclusive, royalty-free, world-wide license to reproduce, analyze, test, perform and/or display publicly, prepare derivative works, distribute, and otherwise use the Software alone or in any derivative version, provided, however, that the BeOpen Python License is retained in the Software, alone or in any derivative version prepared by Licensee.</w:t>
      </w:r>
    </w:p>
    <w:p w14:paraId="67E74D5E" w14:textId="77777777" w:rsidR="00425AAE" w:rsidRDefault="00425AAE">
      <w:r>
        <w:t>3. BeOpen is making the Software available to Licensee on an AS IS basis.  BEOPEN MAKES NO REPRESENTATIONS OR WARRANTIES, EXPRESS OR IMPLIED.  BY WAY OF EXAMPLE, BUT NOT LIMITATION, BEOPEN MAKES NO AND DISCLAIMS ANY REPRESENTATION OR WARRANTY OF MERCHANTABILITY OR FITNESS FOR ANY PARTICULAR PURPOSE OR THAT THE USE OF THE SOFTWARE WILL NOT INFRINGE ANY THIRD PARTY RIGHTS.</w:t>
      </w:r>
    </w:p>
    <w:p w14:paraId="2F8FF13B" w14:textId="77777777" w:rsidR="00425AAE" w:rsidRDefault="00425AAE">
      <w:r>
        <w:t>4. BEOPEN SHALL NOT BE LIABLE TO LICENSEE OR ANY OTHER USERS OF THE SOFTWARE FOR ANY INCIDENTAL, SPECIAL, OR CONSEQUENTIAL DAMAGES OR LOSS AS A RESULT OF USING, MODIFYING OR DISTRIBUTING THE SOFTWARE, OR ANY DERIVATIVE THEREOF, EVEN IF ADVISED OF THE POSSIBILITY THEREOF.</w:t>
      </w:r>
    </w:p>
    <w:p w14:paraId="4026355B" w14:textId="77777777" w:rsidR="00425AAE" w:rsidRDefault="00425AAE">
      <w:r>
        <w:t>5. This License Agreement will automatically terminate upon a material breach of its terms and conditions.</w:t>
      </w:r>
    </w:p>
    <w:p w14:paraId="14D9C47F" w14:textId="77777777" w:rsidR="00425AAE" w:rsidRDefault="00425AAE">
      <w:r>
        <w:t>6. This License Agreement shall be governed by and interpreted in all respects by the law of the State of California, excluding conflict of law provisions.  Nothing in this License Agreement shall be deemed to create any relationship of agency, partnership, or joint venture between BeOpen and Licensee.  This License Agreement does not grant permission to use BeOpen trademarks or trade names in a trademark sense to endorse or promote products or services of Licensee, or any third party.  As an exception, the BeOpen Python logos available at http://www.pythonlabs.com/logos.html may be used according to the permissions granted on that web page.</w:t>
      </w:r>
    </w:p>
    <w:p w14:paraId="0153E6DA" w14:textId="77777777" w:rsidR="00425AAE" w:rsidRDefault="00425AAE">
      <w:r>
        <w:t>7. By copying, installing or otherwise using the software, Licensee agrees to be bound by the terms and conditions of this License Agreement.</w:t>
      </w:r>
    </w:p>
    <w:p w14:paraId="0ACBDAD7" w14:textId="77777777" w:rsidR="00425AAE" w:rsidRDefault="00425AAE">
      <w:r>
        <w:t xml:space="preserve"> CNRI LICENSE AGREEMENT FOR PYTHON 1.6.1 ---------------------------------------</w:t>
      </w:r>
    </w:p>
    <w:p w14:paraId="499732F0" w14:textId="77777777" w:rsidR="00425AAE" w:rsidRDefault="00425AAE">
      <w:r>
        <w:t>1. This LICENSE AGREEMENT is between the Corporation for National Research Initiatives, having an office at 1895 Preston White Drive, Reston, VA 20191 (CNRI), and the Individual or Organization (Licensee) accessing and otherwise using Python 1.6.1 software in source or binary form and its associated documentation.</w:t>
      </w:r>
    </w:p>
    <w:p w14:paraId="4889F572" w14:textId="77777777" w:rsidR="00425AAE" w:rsidRDefault="00425AAE">
      <w:r>
        <w:t xml:space="preserve">2. Subject to the terms and conditions of this License Agreement, CNRI hereby grants Licensee a nonexclusive, royalty-free, world-wide license to reproduce, analyze, test, perform and/or display publicly, prepare derivative works, distribute, and otherwise use Python 1.6.1 alone or in any derivative version, provided, however, that CNRI's License Agreement and CNRI's notice of copyright, i.e., Copyright (c) 1995-2001 Corporation for National Research Initiatives; All Rights Reserved are retained in Python 1.6.1 alone or </w:t>
      </w:r>
      <w:r>
        <w:lastRenderedPageBreak/>
        <w:t>in any derivative version prepared by Licensee.  Alternately, in lieu of CNRI's License Agreement, Licensee may substitute the following text (omitting the quotes): Python 1.6.1 is made available subject to the terms and conditions in CNRI's License Agreement.  This Agreement together with Python 1.6.1 may be located on the Internet using the following unique, persistent identifier (known as a handle): 1895.22/1013.  This Agreement may also be obtained from a proxy server on the Internet using the following URL: http://hdl.handle.net/1895.22/1013.</w:t>
      </w:r>
    </w:p>
    <w:p w14:paraId="6F99E6E2" w14:textId="77777777" w:rsidR="00425AAE" w:rsidRDefault="00425AAE">
      <w:r>
        <w:t>3. In the event Licensee prepares a derivative work that is based on or incorporates Python 1.6.1 or any part thereof, and wants to make the derivative work available to others as provided herein, then Licensee hereby agrees to include in any such work a brief summary of the changes made to Python 1.6.1.</w:t>
      </w:r>
    </w:p>
    <w:p w14:paraId="7E3B6F73" w14:textId="77777777" w:rsidR="00425AAE" w:rsidRDefault="00425AAE">
      <w:r>
        <w:t>4. CNRI is making Python 1.6.1 available to Licensee on an AS IS basis.  CNRI MAKES NO REPRESENTATIONS OR WARRANTIES, EXPRESS OR IMPLIED.  BY WAY OF EXAMPLE, BUT NOT LIMITATION, CNRI MAKES NO AND DISCLAIMS ANY REPRESENTATION OR WARRANTY OF MERCHANTABILITY OR FITNESS FOR ANY PARTICULAR PURPOSE OR THAT THE USE OF PYTHON 1.6.1 WILL NOT INFRINGE ANY THIRD PARTY RIGHTS.</w:t>
      </w:r>
    </w:p>
    <w:p w14:paraId="492F78A7" w14:textId="77777777" w:rsidR="00425AAE" w:rsidRDefault="00425AAE">
      <w:r>
        <w:t>5. CNRI SHALL NOT BE LIABLE TO LICENSEE OR ANY OTHER USERS OF PYTHON 1.6.1 FOR ANY INCIDENTAL, SPECIAL, OR CONSEQUENTIAL DAMAGES OR LOSS AS A RESULT OF MODIFYING, DISTRIBUTING, OR OTHERWISE USING PYTHON 1.6.1, OR ANY DERIVATIVE THEREOF, EVEN IF ADVISED OF THE POSSIBILITY THEREOF.</w:t>
      </w:r>
    </w:p>
    <w:p w14:paraId="3D346B78" w14:textId="77777777" w:rsidR="00425AAE" w:rsidRDefault="00425AAE">
      <w:r>
        <w:t>6. This License Agreement will automatically terminate upon a material breach of its terms and conditions.</w:t>
      </w:r>
    </w:p>
    <w:p w14:paraId="1F0BBB67" w14:textId="77777777" w:rsidR="00425AAE" w:rsidRDefault="00425AAE">
      <w:r>
        <w:t>7. This License Agreement shall be governed by the federal intellectual property law of the United States, including without limitation the federal copyright law, and, to the extent such U.S. federal law does not apply, by the law of the Commonwealth of Virginia, excluding Virginia's conflict of law provisions. Notwithstanding the foregoing, with regard to derivative works based on Python 1.6.1 that incorporate non-separable material that was previously distributed under the GNU General Public License (GPL), the law of the Commonwealth of Virginia shall govern this License Agreement only as to issues arising under or with respect to Paragraphs 4, 5, and 7 of this License Agreement.  Nothing in this License Agreement shall be deemed to create any relationship of agency, partnership, or joint venture between CNRI and Licensee.  This License Agreement does not grant permission to use CNRI trademarks or trade name in a trademark sense to endorse or promote products or services of Licensee, or any third party.</w:t>
      </w:r>
    </w:p>
    <w:p w14:paraId="20212BF9" w14:textId="77777777" w:rsidR="00425AAE" w:rsidRDefault="00425AAE">
      <w:r>
        <w:t>8. By clicking on the ACCEPT button where indicated, or by copying, installing or otherwise using Python 1.6.1, Licensee agrees to be bound by the terms and conditions of this License Agreement.</w:t>
      </w:r>
    </w:p>
    <w:p w14:paraId="33A0A2DC" w14:textId="77777777" w:rsidR="00425AAE" w:rsidRDefault="00425AAE">
      <w:r>
        <w:t xml:space="preserve">        ACCEPT</w:t>
      </w:r>
    </w:p>
    <w:p w14:paraId="34949CA0" w14:textId="77777777" w:rsidR="00425AAE" w:rsidRDefault="00425AAE">
      <w:r>
        <w:t xml:space="preserve"> CWI LICENSE AGREEMENT FOR PYTHON 0.9.0 THROUGH 1.2 --------------------------------------------------</w:t>
      </w:r>
    </w:p>
    <w:p w14:paraId="444983A3" w14:textId="77777777" w:rsidR="00425AAE" w:rsidRDefault="00425AAE">
      <w:r>
        <w:t>Copyright (c) 1991 - 1995, Stichting Mathematisch Centrum Amsterdam, The Netherlands.  All rights reserved.</w:t>
      </w:r>
    </w:p>
    <w:p w14:paraId="534BD211" w14:textId="77777777" w:rsidR="00425AAE" w:rsidRDefault="00425AAE">
      <w:r>
        <w:lastRenderedPageBreak/>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Stichting Mathematisch Centrum or CWI not be used in advertising or publicity pertaining to distribution of the software without specific, written prior permission.</w:t>
      </w:r>
    </w:p>
    <w:p w14:paraId="1EC6A574" w14:textId="77777777" w:rsidR="00425AAE" w:rsidRDefault="00425AAE">
      <w:r>
        <w:t>STICHTING MATHEMATISCH CENTRUM DISCLAIMS ALL WARRANTIES WITH REGARD TO THIS SOFTWARE, INCLUDING ALL IMPLIED WARRANTIES OF MERCHANTABILITY AND FITNESS, IN NO EVENT SHALL STICHTING MATHEMATISCH CENTRUM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45C60D5C" w14:textId="77777777" w:rsidR="00425AAE" w:rsidRDefault="00425AAE">
      <w:r>
        <w:t xml:space="preserve"> Licenses and Acknowledgements for Incorporated Software =======================================================</w:t>
      </w:r>
    </w:p>
    <w:p w14:paraId="59FB616E" w14:textId="77777777" w:rsidR="00425AAE" w:rsidRDefault="00425AAE">
      <w:r>
        <w:t>Mersenne Twister ----------------</w:t>
      </w:r>
    </w:p>
    <w:p w14:paraId="1BD59F17" w14:textId="77777777" w:rsidR="00425AAE" w:rsidRDefault="00425AAE">
      <w:r>
        <w:t>The `_random' module includes code based on a download from `http://www.math.keio.ac.jp/~matumoto/MT2002/emt19937ar.html'.  The following are the verbatim comments from the original code:</w:t>
      </w:r>
    </w:p>
    <w:p w14:paraId="6D44FEEF" w14:textId="77777777" w:rsidR="00425AAE" w:rsidRDefault="00425AAE">
      <w:r>
        <w:t xml:space="preserve">     A C-program for MT19937, with initialization improved 2002/1/26.      Coded by Takuji Nishimura and Makoto Matsumoto.</w:t>
      </w:r>
    </w:p>
    <w:p w14:paraId="0AF4FEE7" w14:textId="77777777" w:rsidR="00425AAE" w:rsidRDefault="00425AAE">
      <w:r>
        <w:t xml:space="preserve">     Before using, initialize the state by using init_genrand(seed)      or init_by_array(init_key, key_length).</w:t>
      </w:r>
    </w:p>
    <w:p w14:paraId="73E3A2EE" w14:textId="77777777" w:rsidR="00425AAE" w:rsidRDefault="00425AAE">
      <w:r>
        <w:t xml:space="preserve">     Copyright (C) 1997 - 2002, Makoto Matsumoto and Takuji Nishimura,      All rights reserved.</w:t>
      </w:r>
    </w:p>
    <w:p w14:paraId="7EEE7B72" w14:textId="77777777" w:rsidR="00425AAE" w:rsidRDefault="00425AAE">
      <w:r>
        <w:t xml:space="preserve">     Redistribution and use in source and binary forms, with or without      modification, are permitted provided that the following conditions      are met:</w:t>
      </w:r>
    </w:p>
    <w:p w14:paraId="1E02AF57" w14:textId="77777777" w:rsidR="00425AAE" w:rsidRDefault="00425AAE">
      <w:r>
        <w:t xml:space="preserve">      1. Redistributions of source code must retain the above copyright          notice, this list of conditions and the following disclaimer.</w:t>
      </w:r>
    </w:p>
    <w:p w14:paraId="680D57DF"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62F0F9D9" w14:textId="77777777" w:rsidR="00425AAE" w:rsidRDefault="00425AAE">
      <w:r>
        <w:t xml:space="preserve">      3. The names of its contributors may not be used to endorse or promote          products derived from this software without specific prior written          permission.</w:t>
      </w:r>
    </w:p>
    <w:p w14:paraId="51ADF2FE"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w:t>
      </w:r>
      <w:r>
        <w:lastRenderedPageBreak/>
        <w:t>STRICT LIABILITY, OR TORT (INCLUDING      NEGLIGENCE OR OTHERWISE) ARISING IN ANY WAY OUT OF THE USE OF THIS      SOFTWARE, EVEN IF ADVISED OF THE POSSIBILITY OF SUCH DAMAGE.</w:t>
      </w:r>
    </w:p>
    <w:p w14:paraId="194FC91A" w14:textId="77777777" w:rsidR="00425AAE" w:rsidRDefault="00425AAE">
      <w:r>
        <w:t xml:space="preserve">     Any feedback is very welcome.      http://www.math.keio.ac.jp/matumoto/emt.html      email: matumoto@math.keio.ac.jp</w:t>
      </w:r>
    </w:p>
    <w:p w14:paraId="24E2A138" w14:textId="77777777" w:rsidR="00425AAE" w:rsidRDefault="00425AAE">
      <w:r>
        <w:t xml:space="preserve"> Sockets -------</w:t>
      </w:r>
    </w:p>
    <w:p w14:paraId="254FB2B8" w14:textId="77777777" w:rsidR="00425AAE" w:rsidRDefault="00425AAE">
      <w:r>
        <w:t>The `socket' module uses the functions, `getaddrinfo', and `getnameinfo', which are coded in separate source files from the WIDE Project, `http://www.wide.ad.jp/about/index.html'.</w:t>
      </w:r>
    </w:p>
    <w:p w14:paraId="7D87FA5B" w14:textId="77777777" w:rsidR="00425AAE" w:rsidRDefault="00425AAE">
      <w:r>
        <w:t xml:space="preserve">     Copyright (C) 1995, 1996, 1997, and 1998 WIDE Project.      All rights reserved.</w:t>
      </w:r>
    </w:p>
    <w:p w14:paraId="649C7A21"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project nor the names of its contributors         may be used to endorse or promote products derived from this software         without specific prior written permission.</w:t>
      </w:r>
    </w:p>
    <w:p w14:paraId="6206349B" w14:textId="77777777" w:rsidR="00425AAE" w:rsidRDefault="00425AAE">
      <w:r>
        <w:t xml:space="preserve">     THIS SOFTWARE IS PROVIDED BY THE PROJECT AND CONTRIBUTORS ``AS IS'' AND      GAI_ANY EXPRESS OR IMPLIED WARRANTIES, INCLUDING, BUT NOT LIMITED TO, THE      IMPLIED WARRANTIES OF MERCHANTABILITY AND FITNESS FOR A PARTICULAR PURPOSE      ARE DISCLAIMED.  IN NO EVENT SHALL THE PROJECT OR CONTRIBUTORS BE LIABLE      FOR GAI_ANY DIRECT, INDIRECT, INCIDENTAL, SPECIAL, EXEMPLARY, OR      CONSEQUENTIAL DAMAGES (INCLUDING, BUT NOT LIMITED TO, PROCUREMENT OF      SUBSTITUTE GOODS OR SERVICES; LOSS OF USE, DATA, OR PROFITS; OR BUSINESS      INTERRUPTION) HOWEVER CAUSED AND ON GAI_ANY THEORY OF LIABILITY, WHETHER      IN CONTRACT, STRICT LIABILITY, OR TORT (INCLUDING NEGLIGENCE OR OTHERWISE)      ARISING IN GAI_ANY WAY OUT OF THE USE OF THIS SOFTWARE, EVEN IF ADVISED      OF THE POSSIBILITY OF SUCH DAMAGE.</w:t>
      </w:r>
    </w:p>
    <w:p w14:paraId="231CF860" w14:textId="77777777" w:rsidR="00425AAE" w:rsidRDefault="00425AAE">
      <w:r>
        <w:t xml:space="preserve"> Floating point exception control --------------------------------</w:t>
      </w:r>
    </w:p>
    <w:p w14:paraId="29713B17" w14:textId="77777777" w:rsidR="00425AAE" w:rsidRDefault="00425AAE">
      <w:r>
        <w:t>The source for the `fpectl' module includes the following notice:</w:t>
      </w:r>
    </w:p>
    <w:p w14:paraId="77F4AE61" w14:textId="77777777" w:rsidR="00425AAE" w:rsidRDefault="00425AAE">
      <w:r>
        <w:t xml:space="preserve">     ---------------------------------------------------------------------       /                       Copyright (c) 1996.                           \     </w:t>
      </w:r>
    </w:p>
    <w:p w14:paraId="00D2B4F4" w14:textId="77777777" w:rsidR="00425AAE" w:rsidRDefault="00425AAE">
      <w:r>
        <w:t xml:space="preserve">          The Regents of the University of California.                 </w:t>
      </w:r>
    </w:p>
    <w:p w14:paraId="2E74B5E8" w14:textId="77777777" w:rsidR="00425AAE" w:rsidRDefault="00425AAE">
      <w:r>
        <w:t xml:space="preserve">    </w:t>
      </w:r>
    </w:p>
    <w:p w14:paraId="4E7340C6" w14:textId="77777777" w:rsidR="00425AAE" w:rsidRDefault="00425AAE">
      <w:r>
        <w:t xml:space="preserve">                        All rights reserved.                           </w:t>
      </w:r>
    </w:p>
    <w:p w14:paraId="3688D9D0" w14:textId="77777777" w:rsidR="00425AAE" w:rsidRDefault="00425AAE">
      <w:r>
        <w:t xml:space="preserve">    </w:t>
      </w:r>
    </w:p>
    <w:p w14:paraId="3B18D5AF" w14:textId="77777777" w:rsidR="00425AAE" w:rsidRDefault="00425AAE">
      <w:r>
        <w:t xml:space="preserve">                                                                       </w:t>
      </w:r>
    </w:p>
    <w:p w14:paraId="42CA5B3D" w14:textId="77777777" w:rsidR="00425AAE" w:rsidRDefault="00425AAE">
      <w:r>
        <w:t xml:space="preserve">    </w:t>
      </w:r>
    </w:p>
    <w:p w14:paraId="681B03A2" w14:textId="77777777" w:rsidR="00425AAE" w:rsidRDefault="00425AAE">
      <w:r>
        <w:t xml:space="preserve">   Permission to use, copy, modify, and distribute this software for   </w:t>
      </w:r>
    </w:p>
    <w:p w14:paraId="6F673AD6" w14:textId="77777777" w:rsidR="00425AAE" w:rsidRDefault="00425AAE">
      <w:r>
        <w:t xml:space="preserve">    </w:t>
      </w:r>
    </w:p>
    <w:p w14:paraId="66490D8A" w14:textId="77777777" w:rsidR="00425AAE" w:rsidRDefault="00425AAE">
      <w:r>
        <w:lastRenderedPageBreak/>
        <w:t xml:space="preserve">   any purpose without fee is hereby granted, provided that this en-   </w:t>
      </w:r>
    </w:p>
    <w:p w14:paraId="1B995342" w14:textId="77777777" w:rsidR="00425AAE" w:rsidRDefault="00425AAE">
      <w:r>
        <w:t xml:space="preserve">    </w:t>
      </w:r>
    </w:p>
    <w:p w14:paraId="641BC292" w14:textId="77777777" w:rsidR="00425AAE" w:rsidRDefault="00425AAE">
      <w:r>
        <w:t xml:space="preserve">   tire notice is included in all copies of any software which is or   </w:t>
      </w:r>
    </w:p>
    <w:p w14:paraId="180452B4" w14:textId="77777777" w:rsidR="00425AAE" w:rsidRDefault="00425AAE">
      <w:r>
        <w:t xml:space="preserve">    </w:t>
      </w:r>
    </w:p>
    <w:p w14:paraId="78E579EF" w14:textId="77777777" w:rsidR="00425AAE" w:rsidRDefault="00425AAE">
      <w:r>
        <w:t xml:space="preserve">   includes  a  copy  or  modification  of  this software and in all   </w:t>
      </w:r>
    </w:p>
    <w:p w14:paraId="1683CF05" w14:textId="77777777" w:rsidR="00425AAE" w:rsidRDefault="00425AAE">
      <w:r>
        <w:t xml:space="preserve">    </w:t>
      </w:r>
    </w:p>
    <w:p w14:paraId="59A9BCC5" w14:textId="77777777" w:rsidR="00425AAE" w:rsidRDefault="00425AAE">
      <w:r>
        <w:t xml:space="preserve">   copies of the supporting documentation for such software.           </w:t>
      </w:r>
    </w:p>
    <w:p w14:paraId="5FBBB61E" w14:textId="77777777" w:rsidR="00425AAE" w:rsidRDefault="00425AAE">
      <w:r>
        <w:t xml:space="preserve">    </w:t>
      </w:r>
    </w:p>
    <w:p w14:paraId="3F4693F6" w14:textId="77777777" w:rsidR="00425AAE" w:rsidRDefault="00425AAE">
      <w:r>
        <w:t xml:space="preserve">                                                                       </w:t>
      </w:r>
    </w:p>
    <w:p w14:paraId="11A70FE6" w14:textId="77777777" w:rsidR="00425AAE" w:rsidRDefault="00425AAE">
      <w:r>
        <w:t xml:space="preserve">    </w:t>
      </w:r>
    </w:p>
    <w:p w14:paraId="5119A1A0" w14:textId="77777777" w:rsidR="00425AAE" w:rsidRDefault="00425AAE">
      <w:r>
        <w:t xml:space="preserve">   This  work was produced at the University of California, Lawrence   </w:t>
      </w:r>
    </w:p>
    <w:p w14:paraId="5F5A645E" w14:textId="77777777" w:rsidR="00425AAE" w:rsidRDefault="00425AAE">
      <w:r>
        <w:t xml:space="preserve">    </w:t>
      </w:r>
    </w:p>
    <w:p w14:paraId="29C963E9" w14:textId="77777777" w:rsidR="00425AAE" w:rsidRDefault="00425AAE">
      <w:r>
        <w:t xml:space="preserve">   Livermore National Laboratory under  contract  no.  W-7405-ENG-48   </w:t>
      </w:r>
    </w:p>
    <w:p w14:paraId="2E0A9B7E" w14:textId="77777777" w:rsidR="00425AAE" w:rsidRDefault="00425AAE">
      <w:r>
        <w:t xml:space="preserve">    </w:t>
      </w:r>
    </w:p>
    <w:p w14:paraId="67FBECF0" w14:textId="77777777" w:rsidR="00425AAE" w:rsidRDefault="00425AAE">
      <w:r>
        <w:t xml:space="preserve">   between  the  U.S.  Department  of  Energy and The Regents of the   </w:t>
      </w:r>
    </w:p>
    <w:p w14:paraId="46BDADEC" w14:textId="77777777" w:rsidR="00425AAE" w:rsidRDefault="00425AAE">
      <w:r>
        <w:t xml:space="preserve">    </w:t>
      </w:r>
    </w:p>
    <w:p w14:paraId="75C5FE70" w14:textId="77777777" w:rsidR="00425AAE" w:rsidRDefault="00425AAE">
      <w:r>
        <w:t xml:space="preserve">   University of California for the operation of UC LLNL.              </w:t>
      </w:r>
    </w:p>
    <w:p w14:paraId="47BF085F" w14:textId="77777777" w:rsidR="00425AAE" w:rsidRDefault="00425AAE">
      <w:r>
        <w:t xml:space="preserve">    </w:t>
      </w:r>
    </w:p>
    <w:p w14:paraId="06B0FDC1" w14:textId="77777777" w:rsidR="00425AAE" w:rsidRDefault="00425AAE">
      <w:r>
        <w:t xml:space="preserve">                                                                       </w:t>
      </w:r>
    </w:p>
    <w:p w14:paraId="4F039567" w14:textId="77777777" w:rsidR="00425AAE" w:rsidRDefault="00425AAE">
      <w:r>
        <w:t xml:space="preserve">    </w:t>
      </w:r>
    </w:p>
    <w:p w14:paraId="57876469" w14:textId="77777777" w:rsidR="00425AAE" w:rsidRDefault="00425AAE">
      <w:r>
        <w:t xml:space="preserve">                              DISCLAIMER                               </w:t>
      </w:r>
    </w:p>
    <w:p w14:paraId="002401BD" w14:textId="77777777" w:rsidR="00425AAE" w:rsidRDefault="00425AAE">
      <w:r>
        <w:t xml:space="preserve">    </w:t>
      </w:r>
    </w:p>
    <w:p w14:paraId="0063713A" w14:textId="77777777" w:rsidR="00425AAE" w:rsidRDefault="00425AAE">
      <w:r>
        <w:t xml:space="preserve">                                                                       </w:t>
      </w:r>
    </w:p>
    <w:p w14:paraId="01FB6F14" w14:textId="77777777" w:rsidR="00425AAE" w:rsidRDefault="00425AAE">
      <w:r>
        <w:t xml:space="preserve">    </w:t>
      </w:r>
    </w:p>
    <w:p w14:paraId="25E10C2D" w14:textId="77777777" w:rsidR="00425AAE" w:rsidRDefault="00425AAE">
      <w:r>
        <w:t xml:space="preserve">   This  software was prepared as an account of work sponsored by an   </w:t>
      </w:r>
    </w:p>
    <w:p w14:paraId="459CD7D9" w14:textId="77777777" w:rsidR="00425AAE" w:rsidRDefault="00425AAE">
      <w:r>
        <w:t xml:space="preserve">    </w:t>
      </w:r>
    </w:p>
    <w:p w14:paraId="2D117703" w14:textId="77777777" w:rsidR="00425AAE" w:rsidRDefault="00425AAE">
      <w:r>
        <w:t xml:space="preserve">   agency of the United States Government. Neither the United States   </w:t>
      </w:r>
    </w:p>
    <w:p w14:paraId="120F81B7" w14:textId="77777777" w:rsidR="00425AAE" w:rsidRDefault="00425AAE">
      <w:r>
        <w:t xml:space="preserve">    </w:t>
      </w:r>
    </w:p>
    <w:p w14:paraId="77EFF1DD" w14:textId="77777777" w:rsidR="00425AAE" w:rsidRDefault="00425AAE">
      <w:r>
        <w:t xml:space="preserve">   Government  nor the University of California nor any of their em-   </w:t>
      </w:r>
    </w:p>
    <w:p w14:paraId="4B1EA7D1" w14:textId="77777777" w:rsidR="00425AAE" w:rsidRDefault="00425AAE">
      <w:r>
        <w:t xml:space="preserve">    </w:t>
      </w:r>
    </w:p>
    <w:p w14:paraId="7218D291" w14:textId="77777777" w:rsidR="00425AAE" w:rsidRDefault="00425AAE">
      <w:r>
        <w:t xml:space="preserve">   ployees, makes any warranty, express or implied, or  assumes  any   </w:t>
      </w:r>
    </w:p>
    <w:p w14:paraId="3D52F61E" w14:textId="77777777" w:rsidR="00425AAE" w:rsidRDefault="00425AAE">
      <w:r>
        <w:t xml:space="preserve">    </w:t>
      </w:r>
    </w:p>
    <w:p w14:paraId="32B8B70A" w14:textId="77777777" w:rsidR="00425AAE" w:rsidRDefault="00425AAE">
      <w:r>
        <w:t xml:space="preserve">   liability  or  responsibility  for the accuracy, completeness, or   </w:t>
      </w:r>
    </w:p>
    <w:p w14:paraId="7352C1D0" w14:textId="77777777" w:rsidR="00425AAE" w:rsidRDefault="00425AAE">
      <w:r>
        <w:t xml:space="preserve">    </w:t>
      </w:r>
    </w:p>
    <w:p w14:paraId="48E237D5" w14:textId="77777777" w:rsidR="00425AAE" w:rsidRDefault="00425AAE">
      <w:r>
        <w:t xml:space="preserve">   usefulness of any information,  apparatus,  product,  or  process   </w:t>
      </w:r>
    </w:p>
    <w:p w14:paraId="2984B62E" w14:textId="77777777" w:rsidR="00425AAE" w:rsidRDefault="00425AAE">
      <w:r>
        <w:t xml:space="preserve">    </w:t>
      </w:r>
    </w:p>
    <w:p w14:paraId="634DC758" w14:textId="77777777" w:rsidR="00425AAE" w:rsidRDefault="00425AAE">
      <w:r>
        <w:t xml:space="preserve">   disclosed,   or  represents  that  its  use  would  not  infringe   </w:t>
      </w:r>
    </w:p>
    <w:p w14:paraId="39E5637F" w14:textId="77777777" w:rsidR="00425AAE" w:rsidRDefault="00425AAE">
      <w:r>
        <w:t xml:space="preserve">    </w:t>
      </w:r>
    </w:p>
    <w:p w14:paraId="3026C186" w14:textId="77777777" w:rsidR="00425AAE" w:rsidRDefault="00425AAE">
      <w:r>
        <w:t xml:space="preserve">   privately-owned rights. Reference herein to any specific  commer-   </w:t>
      </w:r>
    </w:p>
    <w:p w14:paraId="59DB08F8" w14:textId="77777777" w:rsidR="00425AAE" w:rsidRDefault="00425AAE">
      <w:r>
        <w:t xml:space="preserve">    </w:t>
      </w:r>
    </w:p>
    <w:p w14:paraId="42F40363" w14:textId="77777777" w:rsidR="00425AAE" w:rsidRDefault="00425AAE">
      <w:r>
        <w:t xml:space="preserve">   cial  products,  process,  or  service  by trade name, trademark,   </w:t>
      </w:r>
    </w:p>
    <w:p w14:paraId="2632B905" w14:textId="77777777" w:rsidR="00425AAE" w:rsidRDefault="00425AAE">
      <w:r>
        <w:lastRenderedPageBreak/>
        <w:t xml:space="preserve">    </w:t>
      </w:r>
    </w:p>
    <w:p w14:paraId="02F0B64F" w14:textId="77777777" w:rsidR="00425AAE" w:rsidRDefault="00425AAE">
      <w:r>
        <w:t xml:space="preserve">   manufacturer, or otherwise, does not  necessarily  constitute  or   </w:t>
      </w:r>
    </w:p>
    <w:p w14:paraId="678E9EBB" w14:textId="77777777" w:rsidR="00425AAE" w:rsidRDefault="00425AAE">
      <w:r>
        <w:t xml:space="preserve">    </w:t>
      </w:r>
    </w:p>
    <w:p w14:paraId="656C6851" w14:textId="77777777" w:rsidR="00425AAE" w:rsidRDefault="00425AAE">
      <w:r>
        <w:t xml:space="preserve">   imply  its endorsement, recommendation, or favoring by the United   </w:t>
      </w:r>
    </w:p>
    <w:p w14:paraId="0AEAC9FD" w14:textId="77777777" w:rsidR="00425AAE" w:rsidRDefault="00425AAE">
      <w:r>
        <w:t xml:space="preserve">    </w:t>
      </w:r>
    </w:p>
    <w:p w14:paraId="6C53AB3A" w14:textId="77777777" w:rsidR="00425AAE" w:rsidRDefault="00425AAE">
      <w:r>
        <w:t xml:space="preserve">   States Government or the University of California. The views  and   </w:t>
      </w:r>
    </w:p>
    <w:p w14:paraId="60DCB260" w14:textId="77777777" w:rsidR="00425AAE" w:rsidRDefault="00425AAE">
      <w:r>
        <w:t xml:space="preserve">    </w:t>
      </w:r>
    </w:p>
    <w:p w14:paraId="0DB3F2B5" w14:textId="77777777" w:rsidR="00425AAE" w:rsidRDefault="00425AAE">
      <w:r>
        <w:t xml:space="preserve">   opinions  of authors expressed herein do not necessarily state or   </w:t>
      </w:r>
    </w:p>
    <w:p w14:paraId="4B72B776" w14:textId="77777777" w:rsidR="00425AAE" w:rsidRDefault="00425AAE">
      <w:r>
        <w:t xml:space="preserve">    </w:t>
      </w:r>
    </w:p>
    <w:p w14:paraId="0AF4FC11" w14:textId="77777777" w:rsidR="00425AAE" w:rsidRDefault="00425AAE">
      <w:r>
        <w:t xml:space="preserve">   reflect those of the United States Government or  the  University   </w:t>
      </w:r>
    </w:p>
    <w:p w14:paraId="7376D59D" w14:textId="77777777" w:rsidR="00425AAE" w:rsidRDefault="00425AAE">
      <w:r>
        <w:t xml:space="preserve">    </w:t>
      </w:r>
    </w:p>
    <w:p w14:paraId="30EDE624" w14:textId="77777777" w:rsidR="00425AAE" w:rsidRDefault="00425AAE">
      <w:r>
        <w:t xml:space="preserve">   of  California,  and shall not be used for advertising or product   </w:t>
      </w:r>
    </w:p>
    <w:p w14:paraId="31A2C187" w14:textId="77777777" w:rsidR="00425AAE" w:rsidRDefault="00425AAE">
      <w:r>
        <w:t xml:space="preserve">     \  endorsement purposes.                                              /       ---------------------------------------------------------------------</w:t>
      </w:r>
    </w:p>
    <w:p w14:paraId="4BE738B3" w14:textId="77777777" w:rsidR="00425AAE" w:rsidRDefault="00425AAE">
      <w:r>
        <w:t xml:space="preserve"> Cookie management -----------------</w:t>
      </w:r>
    </w:p>
    <w:p w14:paraId="00771102" w14:textId="77777777" w:rsidR="00425AAE" w:rsidRDefault="00425AAE">
      <w:r>
        <w:t>The `Cookie' module contains the following notice:</w:t>
      </w:r>
    </w:p>
    <w:p w14:paraId="72D4355E" w14:textId="77777777" w:rsidR="00425AAE" w:rsidRDefault="00425AAE">
      <w:r>
        <w:t xml:space="preserve">      Copyright 2000 by Timothy O'Malley &lt;timo@alum.mit.edu&gt;</w:t>
      </w:r>
    </w:p>
    <w:p w14:paraId="52104777" w14:textId="77777777" w:rsidR="00425AAE" w:rsidRDefault="00425AAE">
      <w:r>
        <w:t xml:space="preserve">                     All Rights Reserved</w:t>
      </w:r>
    </w:p>
    <w:p w14:paraId="55929066" w14:textId="77777777" w:rsidR="00425AAE" w:rsidRDefault="00425AAE">
      <w:r>
        <w:t xml:space="preserve">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Timothy O'Malley  not be used in advertising or publicity       pertaining to distribution of the software without specific, written       prior permission.</w:t>
      </w:r>
    </w:p>
    <w:p w14:paraId="72BA6FAB" w14:textId="77777777" w:rsidR="00425AAE" w:rsidRDefault="00425AAE">
      <w:r>
        <w:t xml:space="preserve">      Timothy O'Malley DISCLAIMS ALL WARRANTIES WITH REGARD TO THIS       SOFTWARE, INCLUDING ALL IMPLIED WARRANTIES OF MERCHANTABILITY       AND FITNESS, IN NO EVENT SHALL Timothy O'Malley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755AF26C" w14:textId="77777777" w:rsidR="00425AAE" w:rsidRDefault="00425AAE">
      <w:r>
        <w:t xml:space="preserve"> Execution tracing -----------------</w:t>
      </w:r>
    </w:p>
    <w:p w14:paraId="3D130A74" w14:textId="77777777" w:rsidR="00425AAE" w:rsidRDefault="00425AAE">
      <w:r>
        <w:t>The `trace' module contains the following notice:</w:t>
      </w:r>
    </w:p>
    <w:p w14:paraId="1E84C94D" w14:textId="77777777" w:rsidR="00425AAE" w:rsidRDefault="00425AAE">
      <w:r>
        <w:t xml:space="preserve">      portions copyright 2001, Autonomous Zones Industries, Inc., all rights...       err...  reserved and offered to the public under the terms of the       Python 2.2 license.       Author: Zooko O'Whielacronx       http://zooko.com/       mailto:zooko@zooko.com</w:t>
      </w:r>
    </w:p>
    <w:p w14:paraId="672B5B8C" w14:textId="77777777" w:rsidR="00425AAE" w:rsidRDefault="00425AAE">
      <w:r>
        <w:t xml:space="preserve">      Copyright 2000, Mojam Media, Inc., all rights reserved.       Author: Skip Montanaro</w:t>
      </w:r>
    </w:p>
    <w:p w14:paraId="0563FC21" w14:textId="77777777" w:rsidR="00425AAE" w:rsidRDefault="00425AAE">
      <w:r>
        <w:t xml:space="preserve">      Copyright 1999, Bioreason, Inc., all rights reserved.       Author: Andrew Dalke</w:t>
      </w:r>
    </w:p>
    <w:p w14:paraId="67CC3189" w14:textId="77777777" w:rsidR="00425AAE" w:rsidRDefault="00425AAE">
      <w:r>
        <w:t xml:space="preserve">      Copyright 1995-1997, Automatrix, Inc., all rights reserved.       Author: Skip Montanaro</w:t>
      </w:r>
    </w:p>
    <w:p w14:paraId="1F9553C6" w14:textId="77777777" w:rsidR="00425AAE" w:rsidRDefault="00425AAE">
      <w:r>
        <w:t xml:space="preserve">      Copyright 1991-1995, Stichting Mathematisch Centrum, all rights reserved.</w:t>
      </w:r>
    </w:p>
    <w:p w14:paraId="3EBBA833" w14:textId="77777777" w:rsidR="00425AAE" w:rsidRDefault="00425AAE">
      <w:r>
        <w:lastRenderedPageBreak/>
        <w:t xml:space="preserve">      Permission to use, copy, modify, and distribute this Python software and       its associated documentation for any purpose without fee is hereby       granted, provided that the above copyright notice appears in all copies,       and that both that copyright notice and this permission notice appear in       supporting documentation, and that the name of neither Automatrix,       Bioreason or Mojam Media be used in advertising or publicity pertaining       to distribution of the software without specific, written prior       permission.</w:t>
      </w:r>
    </w:p>
    <w:p w14:paraId="40307B21" w14:textId="77777777" w:rsidR="00425AAE" w:rsidRDefault="00425AAE">
      <w:r>
        <w:t xml:space="preserve"> UUencode and UUdecode functions -------------------------------</w:t>
      </w:r>
    </w:p>
    <w:p w14:paraId="1EF06939" w14:textId="77777777" w:rsidR="00425AAE" w:rsidRDefault="00425AAE">
      <w:r>
        <w:t>The `uu' module contains the following notice:</w:t>
      </w:r>
    </w:p>
    <w:p w14:paraId="08016715" w14:textId="77777777" w:rsidR="00425AAE" w:rsidRDefault="00425AAE">
      <w:r>
        <w:t xml:space="preserve">      Copyright 1994 by Lance Ellinghouse       Cathedral City, California Republic, United States of America.                              All Rights Reserved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Lance Ellinghouse       not be used in advertising or publicity pertaining to distribution       of the software without specific, written prior permission.       LANCE ELLINGHOUSE DISCLAIMS ALL WARRANTIES WITH REGARD TO       THIS SOFTWARE, INCLUDING ALL IMPLIED WARRANTIES OF MERCHANTABILITY AND       FITNESS, IN NO EVENT SHALL LANCE ELLINGHOUSE CENTRUM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38DC4D06" w14:textId="77777777" w:rsidR="00425AAE" w:rsidRDefault="00425AAE">
      <w:r>
        <w:t xml:space="preserve">      Modified by Jack Jansen, CWI, July 1995:       - Use binascii module to do the actual line-by-line conversion         between ascii and binary. This results in a 1000-fold speedup. The C         version is still 5 times faster, though.       - Arguments more compliant with python standard</w:t>
      </w:r>
    </w:p>
    <w:p w14:paraId="7683A216" w14:textId="77777777" w:rsidR="00425AAE" w:rsidRDefault="00425AAE">
      <w:r>
        <w:t xml:space="preserve"> XML Remote Procedure Calls --------------------------</w:t>
      </w:r>
    </w:p>
    <w:p w14:paraId="32EE2E10" w14:textId="77777777" w:rsidR="00425AAE" w:rsidRDefault="00425AAE">
      <w:r>
        <w:t>The `xmlrpclib' module contains the following notice:</w:t>
      </w:r>
    </w:p>
    <w:p w14:paraId="7669F041" w14:textId="77777777" w:rsidR="00425AAE" w:rsidRDefault="00425AAE">
      <w:r>
        <w:t xml:space="preserve">          The XML-RPC client interface is</w:t>
      </w:r>
    </w:p>
    <w:p w14:paraId="5932E2A6" w14:textId="77777777" w:rsidR="00425AAE" w:rsidRDefault="00425AAE">
      <w:r>
        <w:t xml:space="preserve">      Copyright (c) 1999-2002 by Secret Labs AB       Copyright (c) 1999-2002 by Fredrik Lundh</w:t>
      </w:r>
    </w:p>
    <w:p w14:paraId="102DF005" w14:textId="77777777" w:rsidR="00425AAE" w:rsidRDefault="00425AAE">
      <w:r>
        <w:t xml:space="preserve">      By obtaining, using, and/or copying this software and/or its       associated documentation, you agree that you have read, understood,       and will comply with the following terms and conditions:</w:t>
      </w:r>
    </w:p>
    <w:p w14:paraId="4D5DB101" w14:textId="77777777" w:rsidR="00425AAE" w:rsidRDefault="00425AAE">
      <w:r>
        <w:t xml:space="preserve">      Permission to use, copy, modify, and distribute this software and       its associated documentation for any purpose and without fee is       hereby granted, provided that the above copyright notice appears in       all copies, and that both that copyright notice and this permission       notice appear in supporting documentation, and that the name of       Secret Labs AB or the author not be used in advertising or publicity       pertaining to distribution of the software without specific, written       prior permission.</w:t>
      </w:r>
    </w:p>
    <w:p w14:paraId="1E5C4E41" w14:textId="77777777" w:rsidR="00425AAE" w:rsidRDefault="00425AAE">
      <w:r>
        <w:t xml:space="preserve">      SECRET LABS AB AND THE AUTHOR DISCLAIMS ALL WARRANTIES WITH REGARD       TO THIS SOFTWARE, INCLUDING ALL IMPLIED WARRANTIES OF MERCHANT-       ABILITY AND FITNESS.  IN NO EVENT SHALL SECRET LABS AB </w:t>
      </w:r>
      <w:r>
        <w:lastRenderedPageBreak/>
        <w:t>OR THE AUTHOR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5632D3C0" w14:textId="77777777" w:rsidR="00425AAE" w:rsidRDefault="00425AAE">
      <w:r>
        <w:t>Licenses for Software linked to ===============================</w:t>
      </w:r>
    </w:p>
    <w:p w14:paraId="76F2592B" w14:textId="77777777" w:rsidR="00425AAE" w:rsidRDefault="00425AAE">
      <w:r>
        <w:t>Note that the choice of GPL compatibility outlined above doesn't extend to modules linked to particular libraries, since they change the effective License of the module binary.</w:t>
      </w:r>
    </w:p>
    <w:p w14:paraId="4A53C074" w14:textId="77777777" w:rsidR="00425AAE" w:rsidRDefault="00425AAE">
      <w:r>
        <w:t xml:space="preserve"> GNU Readline ------------</w:t>
      </w:r>
    </w:p>
    <w:p w14:paraId="0A0B0978" w14:textId="77777777" w:rsidR="00425AAE" w:rsidRDefault="00425AAE">
      <w:r>
        <w:t>The 'readline' module makes use of GNU Readline.</w:t>
      </w:r>
    </w:p>
    <w:p w14:paraId="64770693" w14:textId="77777777" w:rsidR="00425AAE" w:rsidRDefault="00425AAE">
      <w:r>
        <w:t xml:space="preserve">      The GNU Readline Library is free software; you can redistribute it       and/or modify it under the terms of the GNU General Public License as       published by the Free Software Foundation; either version 2, or (at       your option) any later version.</w:t>
      </w:r>
    </w:p>
    <w:p w14:paraId="45442844" w14:textId="77777777" w:rsidR="00425AAE" w:rsidRDefault="00425AAE">
      <w:r>
        <w:t xml:space="preserve">      On Debian systems, you can find the complete statement in       /usr/share/doc/readline-common/copyright'. A copy of the GNU General       Public License is available in /usr/share/common-licenses/GPL-2'.</w:t>
      </w:r>
    </w:p>
    <w:p w14:paraId="62C9A400" w14:textId="77777777" w:rsidR="00425AAE" w:rsidRDefault="00425AAE">
      <w:r>
        <w:t xml:space="preserve"> OpenSSL -------</w:t>
      </w:r>
    </w:p>
    <w:p w14:paraId="6CA57208" w14:textId="77777777" w:rsidR="00425AAE" w:rsidRDefault="00425AAE">
      <w:r>
        <w:t>The '_ssl' module makes use of OpenSSL.</w:t>
      </w:r>
    </w:p>
    <w:p w14:paraId="22149B8A" w14:textId="77777777" w:rsidR="00425AAE" w:rsidRDefault="00425AAE">
      <w:r>
        <w:t xml:space="preserve">      The OpenSSL toolkit stays under a dual license, i.e. both the       conditions of the OpenSSL License and the original SSLeay license       apply to the toolkit. Actually both licenses are BSD-style Open       Source licenses. Note that both licenses are incompatible with       the GPL.</w:t>
      </w:r>
    </w:p>
    <w:p w14:paraId="0B9FAFB7" w14:textId="77777777" w:rsidR="00425AAE" w:rsidRDefault="00425AAE">
      <w:r>
        <w:t xml:space="preserve">      On Debian systems, you can find the complete license text in       /usr/share/doc/openssl/copyright'.</w:t>
      </w:r>
    </w:p>
    <w:p w14:paraId="0824A3E6" w14:textId="77777777" w:rsidR="00425AAE" w:rsidRDefault="00425AAE">
      <w:r>
        <w:t xml:space="preserve"> Files with other licenses than the Python License -------------------------------------------------</w:t>
      </w:r>
    </w:p>
    <w:p w14:paraId="00B06CAD" w14:textId="77777777" w:rsidR="00425AAE" w:rsidRDefault="00425AAE">
      <w:r>
        <w:t xml:space="preserve">Files: Include/dynamic_annotations.h Files: Python/dynamic_annotations.c Copyright: (c) 2008-2009, Google Inc. License: Redistribution and use in source and binary forms, with or without   modification, are permitted provided that the following conditions are   met:         * Redistributions of source code must retain the above copyright   notice, this list of conditions and the following disclaimer.       * Neither the name of Google Inc. nor the names of its   contributors may be used to endorse or promote products derived from   this software without specific prior written permission.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w:t>
      </w:r>
      <w:r>
        <w:lastRenderedPageBreak/>
        <w:t>NEGLIGENCE OR OTHERWISE) ARISING IN ANY WAY OUT OF THE USE   OF THIS SOFTWARE, EVEN IF ADVISED OF THE POSSIBILITY OF SUCH DAMAGE.</w:t>
      </w:r>
    </w:p>
    <w:p w14:paraId="0B45CC38" w14:textId="77777777" w:rsidR="00425AAE" w:rsidRDefault="00425AAE">
      <w:r>
        <w:t>Files: Include/unicodeobject.h Copyright: (c) Corporation for National Research Initiatives. Copyright: (c) 1999 by Secret Labs AB. Copyright: (c) 1999 by Fredrik Lundh. License: By obtaining, using, and/or copying this software and/or its   associated documentation, you agree that you have read, understood,   and will comply with the following terms and conditions:     Permission to use, copy, modify, and distribute this software and its   associated documentation for any purpose and without fee is hereby   granted, provided that the above copyright notice appears in all   copies, and that both that copyright notice and this permission notice   appear in supporting documentation, and that the name of Secret Labs   AB or the author not be used in advertising or publicity pertaining to   distribution of the software without specific, written prior   permission.     SECRET LABS AB AND THE AUTHOR DISCLAIMS ALL WARRANTIES WITH REGARD TO   THIS SOFTWARE, INCLUDING ALL IMPLIED WARRANTIES OF MERCHANTABILITY AND   FITNESS.  IN NO EVENT SHALL SECRET LABS AB OR THE AUTHOR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0FB829A2" w14:textId="77777777" w:rsidR="00425AAE" w:rsidRDefault="00425AAE">
      <w:r>
        <w:t>Files: Lib/logging/* Copyright: 2001-2010 by Vinay Sajip. All Rights Reserved. License: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Vinay Sajip  not be used in advertising or publicity pertaining to distribution  of the software without specific, written prior permission.  VINAY SAJIP DISCLAIMS ALL WARRANTIES WITH REGARD TO THIS SOFTWARE, INCLUDING  ALL IMPLIED WARRANTIES OF MERCHANTABILITY AND FITNESS. IN NO EVENT SHALL  VINAY SAJIP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2721EE0D" w14:textId="77777777" w:rsidR="00425AAE" w:rsidRDefault="00425AAE">
      <w:r>
        <w:t xml:space="preserve">Files: Lib/multiprocessing/* Files: Modules/_multiprocessing/* Copyright: (c) 2006-2008, R Oudkerk. All rights reserved. License: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author nor the names of any contributors may be     used to endorse or promote products derived from this software     without specific prior written permission.    THIS SOFTWARE IS PROVIDED BY THE AUTHOR AND CONTRIBUTORS AS IS AND  ANY EXPRESS OR IMPLIED WARRANTIES, INCLUDING, BUT NOT LIMITED TO, THE  IMPLIED WARRANTIES OF </w:t>
      </w:r>
      <w:r>
        <w:lastRenderedPageBreak/>
        <w:t>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BB641C6" w14:textId="77777777" w:rsidR="00425AAE" w:rsidRDefault="00425AAE">
      <w:r>
        <w:t>Files: Lib/sqlite3/* Files: Modules/_sqlite/* Copyright: (C) 2004-2005 Gerhard HÃ¤ring &lt;gh@ghaering.de&gt; License: This software is provided 'as-is', without any express or implied  warranty.  In no event will the authors be held liable for any damages  arising from the use of this software.    Permission is granted to anyone to use this software for any purpose,  including commercial applications, and to alter it and redistribute it  freely, subject to the following restrictions: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7A063157" w14:textId="77777777" w:rsidR="00425AAE" w:rsidRDefault="00425AAE">
      <w:r>
        <w:t>Files: Lib/async* Copyright: Copyright 1996 by Sam Rushing License: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Sam  Rushing not be used in advertising or publicity pertaining to  distribution of the software without specific, written prior  permission.    SAM RUSHING DISCLAIMS ALL WARRANTIES WITH REGARD TO THIS SOFTWARE,  INCLUDING ALL IMPLIED WARRANTIES OF MERCHANTABILITY AND FITNESS, IN  NO EVENT SHALL SAM RUSHING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5A9FC80C" w14:textId="77777777" w:rsidR="00425AAE" w:rsidRDefault="00425AAE">
      <w:r>
        <w:t xml:space="preserve">Files: Lib/tarfile.py Copyright: (C) 2002 Lars Gustaebel &lt;lars@gustaebel.de&gt; License: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    THE SOFTWARE IS PROVIDED AS  IS, WITHOUT WARRANTY OF ANY  KIND,  EXPRESS OR IMPLIED, INCLUDING  BUT NOT LIMITED TO  THE WARRANTIES  OF  MERCHANTABILITY,  FITNESS   FOR  A  PARTICULAR   PURPOSE  AND  NONINFRINGEMENT.  IN  NO  </w:t>
      </w:r>
      <w:r>
        <w:lastRenderedPageBreak/>
        <w:t>EVENT SHALL  THE  AUTHORS  OR COPYRIGHT  HOLDERS  BE LIABLE  FOR ANY  CLAIM, DAMAGES  OR OTHER  LIABILITY,  WHETHER  IN AN  ACTION OF  CONTRACT, TORT  OR OTHERWISE,  ARISING  FROM, OUT OF OR IN CONNECTION WITH THE SOFTWARE OR THE USE OR  OTHER DEALINGS IN THE SOFTWARE.</w:t>
      </w:r>
    </w:p>
    <w:p w14:paraId="3ECA4E80" w14:textId="77777777" w:rsidR="00425AAE" w:rsidRDefault="00425AAE">
      <w:r>
        <w:t>Files: Lib/turtle.py Copyright: (C) 2006 - 2010  Gregor Lingl License: This software is provided 'as-is', without any express or implied  warranty.  In no event will the authors be held liable for any damages  arising from the use of this software.    Permission is granted to anyone to use this software for any purpose,  including commercial applications, and to alter it and redistribute it  freely, subject to the following restrictions: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72324BAE" w14:textId="77777777" w:rsidR="00425AAE" w:rsidRDefault="00425AAE">
      <w:r>
        <w:t xml:space="preserve"> is copyright Gregor Lingl and licensed under a BSD-like license</w:t>
      </w:r>
    </w:p>
    <w:p w14:paraId="0E8E417C" w14:textId="77777777" w:rsidR="00425AAE" w:rsidRDefault="00425AAE">
      <w:r>
        <w:t>Files: Modules/_ctypes/libffi/* Copyright: Copyright (C) 1996-2011 Red Hat, Inc and others.     Copyright (C) 1996-2011 Anthony Green     Copyright (C) 1996-2010 Free Software Foundation, Inc     Copyright (c) 2003, 2004, 2006, 2007, 2008 Kaz Kojima     Copyright (c) 2010, 2011, Plausible Labs Cooperative , Inc.     Copyright (c) 2010 CodeSourcery     Copyright (c) 1998 Andreas Schwab     Copyright (c) 2000 Hewlett Packard Company     Copyright (c) 2009 Bradley Smith     Copyright (c) 2008 David Daney     Copyright (c) 2004 Simon Posnjak     Copyright (c) 2005 Axis Communications AB     Copyright (c) 1998 Cygnus Solutions     Copyright (c) 2004 Renesas Technology     Copyright (c) 2002, 2007  Bo Thorsen &lt;bo@suse.de&gt;     Copyright (c) 2002 Ranjit Mathew     Copyright (c) 2002 Roger Sayle     Copyright (c) 2000, 2007 Software AG     Copyright (c) 2003 Jakub Jelinek     Copyright (c) 2000, 2001 John Hornkvist     Copyright (c) 1998 Geoffrey Keating     Copyright (c) 2008 BjÃ¶rn KÃ¶nig</w:t>
      </w:r>
    </w:p>
    <w:p w14:paraId="0272DB7C" w14:textId="77777777" w:rsidR="00425AAE" w:rsidRDefault="00425AAE">
      <w:r>
        <w:t>License: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B5AE8AF" w14:textId="77777777" w:rsidR="00425AAE" w:rsidRDefault="00425AAE">
      <w:r>
        <w:t xml:space="preserve">   The above copyright notice and this permission notice shall be included    in all copies or substantial portions of the Software.</w:t>
      </w:r>
    </w:p>
    <w:p w14:paraId="399D43BD"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3C830A" w14:textId="77777777" w:rsidR="00425AAE" w:rsidRDefault="00425AAE">
      <w:r>
        <w:lastRenderedPageBreak/>
        <w:t xml:space="preserve">   Documentation:    Permission is granted to copy, distribute and/or modify this document    under the terms of the GNU General Public License as published by the    Free Software Foundation; either version 2, or (at your option) any    later version.  A copy of the license is included in the    section entitled ``GNU General Public License''.</w:t>
      </w:r>
    </w:p>
    <w:p w14:paraId="697BFBEF" w14:textId="77777777" w:rsidR="00425AAE" w:rsidRDefault="00425AAE">
      <w:r>
        <w:t>Files: Modules/_gestalt.c Copyright: 1991-1997 by Stichting Mathematisch Centrum, Amsterdam. License: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names of Stichting Mathematisch  Centrum or CWI not be used in advertising or publicity pertaining to  distribution of the software without specific, written prior permission.    STICHTING MATHEMATISCH CENTRUM DISCLAIMS ALL WARRANTIES WITH REGARD TO  THIS SOFTWARE, INCLUDING ALL IMPLIED WARRANTIES OF MERCHANTABILITY AND  FITNESS, IN NO EVENT SHALL STICHTING MATHEMATISCH CENTRUM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547CEFD7" w14:textId="77777777" w:rsidR="00425AAE" w:rsidRDefault="00425AAE">
      <w:r>
        <w:t>Files: Modules/syslogmodule.c Copyright: 1994 by Lance Ellinghouse License: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Lance Ellinghouse  not be used in advertising or publicity pertaining to distribution  of the software without specific, written prior permission.    LANCE ELLINGHOUSE DISCLAIMS ALL WARRANTIES WITH REGARD TO  THIS SOFTWARE, INCLUDING ALL IMPLIED WARRANTIES OF MERCHANTABILITY AND  FITNESS, IN NO EVENT SHALL LANCE ELLINGHOUSE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5809FA26" w14:textId="77777777" w:rsidR="00425AAE" w:rsidRDefault="00425AAE">
      <w:r>
        <w:t>Files: Modules/zlib/* Copyright: (C) 1995-2010 Jean-loup Gailly and Mark Adler License: This software is provided 'as-is', without any express or implied   warranty.  In no event will the authors be held liable for any damages   arising from the use of this software.</w:t>
      </w:r>
    </w:p>
    <w:p w14:paraId="11CE64FD" w14:textId="77777777" w:rsidR="00425AAE" w:rsidRDefault="00425AAE">
      <w:r>
        <w:t xml:space="preserve">  Permission is granted to anyone to use this software for any purpose,   including commercial applications, and to alter it and redistribute it   freely, subject to the following restrictions:</w:t>
      </w:r>
    </w:p>
    <w:p w14:paraId="360507F1"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7A0E6DB5" w14:textId="77777777" w:rsidR="00425AAE" w:rsidRDefault="00425AAE">
      <w:r>
        <w:t xml:space="preserve">  Jean-loup Gailly        Mark Adler   jloup@gzip.org          madler@alumni.caltech.edu</w:t>
      </w:r>
    </w:p>
    <w:p w14:paraId="1693ABB2" w14:textId="77777777" w:rsidR="00425AAE" w:rsidRDefault="00425AAE">
      <w:r>
        <w:lastRenderedPageBreak/>
        <w:t xml:space="preserve"> If you use the zlib library in a product, we would appreciate *not* receiving  lengthy legal documents to sign.  The sources are provided for free but without  warranty of any kind.  The library has been entirely written by Jean-loup  Gailly and Mark Adler; it does not include third-party code.</w:t>
      </w:r>
    </w:p>
    <w:p w14:paraId="3A2E97B8" w14:textId="77777777" w:rsidR="00425AAE" w:rsidRDefault="00425AAE">
      <w:r>
        <w:t>Files: Modules/expat/* Copyright: Copyright (c) 1998, 1999, 2000 Thai Open Source Software Center Ltd   and Clark Cooper   Copyright (c) 2001, 2002, 2003, 2004, 2005, 2006 Expat maintainers License: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87F2F55" w14:textId="77777777" w:rsidR="00425AAE" w:rsidRDefault="00425AAE">
      <w:r>
        <w:t>Files: Modules/_decimal/libmpdec/* Copyright: Copyright (c) 2008-2012 Stefan Krah. All rights reserved. License: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247A047" w14:textId="77777777" w:rsidR="00425AAE" w:rsidRDefault="00425AAE">
      <w:r>
        <w:t xml:space="preserve">Files: Misc/python-mode.el Copyright: Copyright (C) 1992,1993,1994  Tim Peters License: This software is provided as-is, without express or implied </w:t>
      </w:r>
      <w:r>
        <w:tab/>
        <w:t xml:space="preserve">warranty.  Permission to use, copy, modify, distribute or sell this </w:t>
      </w:r>
      <w:r>
        <w:tab/>
        <w:t xml:space="preserve">software, without fee, for any purpose and by any individual or </w:t>
      </w:r>
      <w:r>
        <w:tab/>
        <w:t xml:space="preserve">organization, is hereby granted, provided that the above copyright </w:t>
      </w:r>
      <w:r>
        <w:tab/>
        <w:t>notice and this paragraph appear in all copies.</w:t>
      </w:r>
    </w:p>
    <w:p w14:paraId="00DC99D1" w14:textId="77777777" w:rsidR="00425AAE" w:rsidRDefault="00425AAE">
      <w:r>
        <w:lastRenderedPageBreak/>
        <w:t>Files: Python/dtoa.c Copyright: (c) 1991, 2000, 2001 by Lucent Technologies. License: Permission to use, copy, modify, and distribute this software for any   purpose without fee is hereby granted, provided that this entire notice   is included in all copies of any software which is or includes a copy   or modification of this software and in all copies of the supporting   documentation for such software.      THIS SOFTWARE IS BEING PROVIDED AS IS, WITHOUT ANY EXPRESS OR IMPLIED   WARRANTY.  IN PARTICULAR, NEITHER THE AUTHOR NOR LUCENT MAKES ANY   REPRESENTATION OR WARRANTY OF ANY KIND CONCERNING THE MERCHANTABILITY   OF THIS SOFTWARE OR ITS FITNESS FOR ANY PARTICULAR PURPOSE.</w:t>
      </w:r>
    </w:p>
    <w:p w14:paraId="2A05881F" w14:textId="77777777" w:rsidR="00425AAE" w:rsidRDefault="00425AAE">
      <w:r>
        <w:t>Files: Python/getopt.c Copyright: 1992-1994, David Gottner License: Permission to use, copy, modify, and distribute this software and its   documentation for any purpose and without fee is hereby granted,   provided that the above copyright notice, this permission notice and   the following disclaimer notice appear unmodified in all copies.      I DISCLAIM ALL WARRANTIES WITH REGARD TO THIS SOFTWARE, INCLUDING ALL   IMPLIED WARRANTIES OF MERCHANTABILITY AND FITNESS.  IN NO EVENT SHALL I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3143D2A6" w14:textId="77777777" w:rsidR="00425AAE" w:rsidRDefault="00425AAE">
      <w:r>
        <w:t xml:space="preserve">Files: PC/_subprocess.c Copyright: Copyright (c) 2004 by Fredrik Lundh &lt;fredrik@pythonware.com&gt; </w:t>
      </w:r>
      <w:r>
        <w:tab/>
        <w:t xml:space="preserve">Copyright (c) 2004 by Secret Labs AB, http://www.pythonware.com </w:t>
      </w:r>
      <w:r>
        <w:tab/>
        <w:t>Copyright (c) 2004 by Peter Astrand &lt;astrand@lysator.liu.se&gt; License:  * Permission to use, copy, modify, and distribute this software and  * its associated documentation for any purpose and without fee is  * hereby granted, provided that the above copyright notice appears in  * all copies, and that both that copyright notice and this permission  * notice appear in supporting documentation, and that the name of the  * authors not be used in advertising or publicity pertaining to  * distribution of the software without specific, written prior  * permission.  *  * THE AUTHORS DISCLAIMS ALL WARRANTIES WITH REGARD TO THIS SOFTWARE,  * INCLUDING ALL IMPLIED WARRANTIES OF MERCHANTABILITY AND FITNESS.  * IN NO EVENT SHALL THE AUTHORS BE LIABLE FOR ANY SPECIAL, INDIRECT OR  * CONSEQUENTIAL DAMAGES OR ANY DAMAGES WHATSOEVER RESULTING FROM LOSS  * OF USE, DATA OR PROFITS, WHETHER IN AN ACTION OF CONTRACT,  * NEGLIGENCE OR OTHER TORTIOUS ACTION, ARISING OUT OF OR IN CONNECTION  * WITH THE USE OR PERFORMANCE OF THIS SOFTWARE.</w:t>
      </w:r>
    </w:p>
    <w:p w14:paraId="11F4F0EE" w14:textId="77777777" w:rsidR="00425AAE" w:rsidRDefault="00425AAE">
      <w:r>
        <w:t>Files: PC/winsound.c Copyright: Copyright (c) 1999 Toby Dickenson License:  * Permission to use this software in any way is granted without  * fee, provided that the copyright notice above appears in all  * copies. This software is provided as is without any warranty.  */</w:t>
      </w:r>
    </w:p>
    <w:p w14:paraId="7CCB8248" w14:textId="77777777" w:rsidR="00425AAE" w:rsidRDefault="00425AAE">
      <w:r>
        <w:t>/* Modified by Guido van Rossum */ /* Beep added by Mark Hammond */ /* Win9X Beep and platform identification added by Uncle Timmy */</w:t>
      </w:r>
    </w:p>
    <w:p w14:paraId="265205F9" w14:textId="77777777" w:rsidR="00425AAE" w:rsidRDefault="00425AAE">
      <w:r>
        <w:t xml:space="preserve">Files: Tools/pybench/* Copyright: (c), 1997-2006, Marc-Andre Lemburg (mal@lemburg.com)   (c), 2000-2006, eGenix.com Software GmbH (info@egenix.com) </w:t>
      </w:r>
      <w:r>
        <w:lastRenderedPageBreak/>
        <w:t>License: Permission to use, copy, modify, and distribute this software and its   documentation for any purpose and without fee or royalty is hereby   granted, provided that the above copyright notice appear in all copies   and that both that copyright notice and this permission notice appear   in supporting documentation or portions thereof, including   modifications, that you make.      THE AUTHOR MARC-ANDRE LEMBURG DISCLAIMS ALL WARRANTIES WITH REGARD TO   THIS SOFTWARE, INCLUDING ALL IMPLIED WARRANTIES OF MERCHANTABILITY AND   FITNESS, IN NO EVENT SHALL THE AUTHOR BE LIABLE FOR ANY SPECIAL,   INDIRECT OR CONSEQUENTIAL DAMAGES OR ANY DAMAGES WHATSOEVER RESULTING   FROM LOSS OF USE, DATA OR PROFITS, WHETHER IN AN ACTION OF CONTRACT,   NEGLIGENCE OR OTHER TORTIOUS ACTION, ARISING OUT OF OR IN CONNECTION   WITH THE USE OR PERFORMANCE OF THIS SOFTWARE ! [END FILE=python3.4-3.4.1/debian/copyright]</w:t>
      </w:r>
    </w:p>
    <w:p w14:paraId="33BBDC6D" w14:textId="77777777" w:rsidR="00425AAE" w:rsidRDefault="00425AAE" w:rsidP="000727EF">
      <w:pPr>
        <w:pStyle w:val="Heading3"/>
      </w:pPr>
      <w:r>
        <w:t>python3.4-3.4.1/Doc/copyright.rst:</w:t>
      </w:r>
    </w:p>
    <w:p w14:paraId="49041990" w14:textId="77777777" w:rsidR="00425AAE" w:rsidRDefault="00425AAE">
      <w:r>
        <w:t>[BEGIN FILE=python3.4-3.4.1/Doc/copyright.rst] ********* Copyright *********</w:t>
      </w:r>
    </w:p>
    <w:p w14:paraId="3D558C98" w14:textId="77777777" w:rsidR="00425AAE" w:rsidRDefault="00425AAE">
      <w:r>
        <w:t>Python and this documentation is:</w:t>
      </w:r>
    </w:p>
    <w:p w14:paraId="15FF708C" w14:textId="77777777" w:rsidR="00425AAE" w:rsidRDefault="00425AAE">
      <w:r>
        <w:t>Copyright Â© 2001-2014 Python Software Foundation. All rights reserved.</w:t>
      </w:r>
    </w:p>
    <w:p w14:paraId="038D6FB9" w14:textId="77777777" w:rsidR="00425AAE" w:rsidRDefault="00425AAE">
      <w:r>
        <w:t>Copyright Â© 2000 BeOpen.com. All rights reserved.</w:t>
      </w:r>
    </w:p>
    <w:p w14:paraId="6403BCE9" w14:textId="77777777" w:rsidR="00425AAE" w:rsidRDefault="00425AAE">
      <w:r>
        <w:t>Copyright Â© 1995-2000 Corporation for National Research Initiatives. All rights reserved.</w:t>
      </w:r>
    </w:p>
    <w:p w14:paraId="7E731307" w14:textId="77777777" w:rsidR="00425AAE" w:rsidRDefault="00425AAE">
      <w:r>
        <w:t>Copyright Â© 1991-1995 Stichting Mathematisch Centrum. All rights reserved.</w:t>
      </w:r>
    </w:p>
    <w:p w14:paraId="1FADF253" w14:textId="77777777" w:rsidR="00425AAE" w:rsidRDefault="00425AAE">
      <w:r>
        <w:t>-------</w:t>
      </w:r>
    </w:p>
    <w:p w14:paraId="6F361A83" w14:textId="77777777" w:rsidR="00425AAE" w:rsidRDefault="00425AAE">
      <w:r>
        <w:t>See :ref:`history-and-license` for complete license and permissions information.</w:t>
      </w:r>
    </w:p>
    <w:p w14:paraId="09A414EB" w14:textId="77777777" w:rsidR="00425AAE" w:rsidRDefault="00425AAE">
      <w:r>
        <w:t>[END FILE=python3.4-3.4.1/Doc/copyright.rst]</w:t>
      </w:r>
    </w:p>
    <w:p w14:paraId="76C342A0" w14:textId="77777777" w:rsidR="00425AAE" w:rsidRDefault="00425AAE" w:rsidP="000727EF">
      <w:pPr>
        <w:pStyle w:val="Heading3"/>
      </w:pPr>
      <w:r>
        <w:t>python3.4-3.4.1/LICENSE:</w:t>
      </w:r>
    </w:p>
    <w:p w14:paraId="3BDFEA5D" w14:textId="77777777" w:rsidR="00425AAE" w:rsidRDefault="00425AAE">
      <w:r>
        <w:t>[BEGIN FILE=python3.4-3.4.1/LICENSE] A. HISTORY OF THE SOFTWARE ==========================</w:t>
      </w:r>
    </w:p>
    <w:p w14:paraId="182EBD8A" w14:textId="77777777" w:rsidR="00425AAE" w:rsidRDefault="00425AAE">
      <w:r>
        <w:t>Python was created in the early 1990s by Guido van Rossum at Stichting Mathematisch Centrum (CWI, see http://www.cwi.nl) in the Netherlands as a successor of a language called ABC.  Guido remains Python's principal author, although it includes many contributions from others.</w:t>
      </w:r>
    </w:p>
    <w:p w14:paraId="542A231C" w14:textId="77777777" w:rsidR="00425AAE" w:rsidRDefault="00425AAE">
      <w:r>
        <w:t>In 1995, Guido continued his work on Python at the Corporation for National Research Initiatives (CNRI, see http://www.cnri.reston.va.us) in Reston, Virginia where he released several versions of the software.</w:t>
      </w:r>
    </w:p>
    <w:p w14:paraId="6F91CA0D" w14:textId="77777777" w:rsidR="00425AAE" w:rsidRDefault="00425AAE">
      <w:r>
        <w:t>In May 2000, Guido and the Python core development team moved to BeOpen.com to form the BeOpen PythonLabs team.  In October of the same year, the PythonLabs team moved to Digital Creations (now Zope Corporation, see http://www.zope.com).  In 2001, the Python Software Foundation (PSF, see http://www.python.org/psf/) was formed, a non-profit organization created specifically to own Python-related Intellectual Property.  Zope Corporation is a sponsoring member of the PSF.</w:t>
      </w:r>
    </w:p>
    <w:p w14:paraId="47014F9B" w14:textId="77777777" w:rsidR="00425AAE" w:rsidRDefault="00425AAE">
      <w:r>
        <w:t>All Python releases are Open Source (see http://www.opensource.org for the Open Source Definition).  Historically, most, but not all, Python releases have also been GPL-compatible; the table below summarizes the various releases.</w:t>
      </w:r>
    </w:p>
    <w:p w14:paraId="1857C2F4" w14:textId="77777777" w:rsidR="00425AAE" w:rsidRDefault="00425AAE">
      <w:r>
        <w:lastRenderedPageBreak/>
        <w:t xml:space="preserve">    Release         Derived     Year        Owner       GPL-                     from                                compatible? (1)</w:t>
      </w:r>
    </w:p>
    <w:p w14:paraId="79DED5B7" w14:textId="77777777" w:rsidR="00425AAE" w:rsidRDefault="00425AAE">
      <w:r>
        <w:t xml:space="preserve">    0.9.0 thru 1.2              1991-1995   CWI         yes     1.3 thru 1.5.2  1.2         1995-1999   CNRI        yes     1.6             1.5.2       2000        CNRI        no     2.0             1.6         2000        BeOpen.com  no     1.6.1           1.6         2001        CNRI        yes (2)     2.1             2.0+1.6.1   2001        PSF         no     2.0.1           2.0+1.6.1   2001        PSF         yes     2.1.1           2.1+2.0.1   2001        PSF         yes     2.1.2           2.1.1       2002        PSF         yes     2.1.3           2.1.2       2002        PSF         yes     2.2 and above   2.1.1       2001-now    PSF         yes</w:t>
      </w:r>
    </w:p>
    <w:p w14:paraId="74B9CDD4" w14:textId="77777777" w:rsidR="00425AAE" w:rsidRDefault="00425AAE">
      <w:r>
        <w:t>Footnotes:</w:t>
      </w:r>
    </w:p>
    <w:p w14:paraId="171A4411" w14:textId="77777777" w:rsidR="00425AAE" w:rsidRDefault="00425AAE">
      <w:r>
        <w:t>(1) GPL-compatible doesn't mean that we're distributing Python under     the GPL.  All Python licenses, unlike the GPL, let you distribute     a modified version without making your changes open source.  The     GPL-compatible licenses make it possible to combine Python with     other software that is released under the GPL; the others don't.</w:t>
      </w:r>
    </w:p>
    <w:p w14:paraId="65B1F200" w14:textId="77777777" w:rsidR="00425AAE" w:rsidRDefault="00425AAE">
      <w:r>
        <w:t>(2) According to Richard Stallman, 1.6.1 is not GPL-compatible,     because its license has a choice of law clause.  According to     CNRI, however, Stallman's lawyer has told CNRI's lawyer that 1.6.1     is not incompatible with the GPL.</w:t>
      </w:r>
    </w:p>
    <w:p w14:paraId="769DE22F" w14:textId="77777777" w:rsidR="00425AAE" w:rsidRDefault="00425AAE">
      <w:r>
        <w:t>Thanks to the many outside volunteers who have worked under Guido's direction to make these releases possible.</w:t>
      </w:r>
    </w:p>
    <w:p w14:paraId="21FB0C67" w14:textId="77777777" w:rsidR="00425AAE" w:rsidRDefault="00425AAE">
      <w:r>
        <w:t xml:space="preserve"> B. TERMS AND CONDITIONS FOR ACCESSING OR OTHERWISE USING PYTHON ===============================================================</w:t>
      </w:r>
    </w:p>
    <w:p w14:paraId="3717917A" w14:textId="77777777" w:rsidR="00425AAE" w:rsidRDefault="00425AAE">
      <w:r>
        <w:t>PYTHON SOFTWARE FOUNDATION LICENSE VERSION 2 --------------------------------------------</w:t>
      </w:r>
    </w:p>
    <w:p w14:paraId="1E34C8CB" w14:textId="77777777" w:rsidR="00425AAE" w:rsidRDefault="00425AAE">
      <w:r>
        <w:t>1. This LICENSE AGREEMENT is between the Python Software Foundation (PSF), and the Individual or Organization (Licensee) accessing and otherwise using this software (Python) in source or binary form and its associated documentation.</w:t>
      </w:r>
    </w:p>
    <w:p w14:paraId="6A07D48F" w14:textId="77777777" w:rsidR="00425AAE" w:rsidRDefault="00425AAE">
      <w:r>
        <w:t>2. Subject to the terms and conditions of this License Agreement, PSF hereby grants Licensee a nonexclusive, royalty-free, world-wide license to reproduce, analyze, test, perform and/or display publicly, prepare derivative works, distribute, and otherwise use Python alone or in any derivative version, provided, however, that PSF's License Agreement and PSF's notice of copyright, i.e., Copyright (c) 2001, 2002, 2003, 2004, 2005, 2006, 2007, 2008, 2009, 2010, 2011, 2012, 2013, 2014 Python Software Foundation; All Rights Reserved are retained in Python alone or in any derivative version prepared by Licensee.</w:t>
      </w:r>
    </w:p>
    <w:p w14:paraId="4972505C" w14:textId="77777777" w:rsidR="00425AAE" w:rsidRDefault="00425AAE">
      <w:r>
        <w:t>3. In the event Licensee prepares a derivative work that is based on or incorporates Python or any part thereof, and wants to make the derivative work available to others as provided herein, then Licensee hereby agrees to include in any such work a brief summary of the changes made to Python.</w:t>
      </w:r>
    </w:p>
    <w:p w14:paraId="4181AE2A" w14:textId="77777777" w:rsidR="00425AAE" w:rsidRDefault="00425AAE">
      <w:r>
        <w:t>4. PSF is making Python available to Licensee on an AS IS basis.  PSF MAKES NO REPRESENTATIONS OR WARRANTIES, EXPRESS OR IMPLIED.  BY WAY OF EXAMPLE, BUT NOT LIMITATION, PSF MAKES NO AND DISCLAIMS ANY REPRESENTATION OR WARRANTY OF MERCHANTABILITY OR FITNESS FOR ANY PARTICULAR PURPOSE OR THAT THE USE OF PYTHON WILL NOT INFRINGE ANY THIRD PARTY RIGHTS.</w:t>
      </w:r>
    </w:p>
    <w:p w14:paraId="27036BCF" w14:textId="77777777" w:rsidR="00425AAE" w:rsidRDefault="00425AAE">
      <w:r>
        <w:lastRenderedPageBreak/>
        <w:t>5. PSF SHALL NOT BE LIABLE TO LICENSEE OR ANY OTHER USERS OF PYTHON FOR ANY INCIDENTAL, SPECIAL, OR CONSEQUENTIAL DAMAGES OR LOSS AS A RESULT OF MODIFYING, DISTRIBUTING, OR OTHERWISE USING PYTHON, OR ANY DERIVATIVE THEREOF, EVEN IF ADVISED OF THE POSSIBILITY THEREOF.</w:t>
      </w:r>
    </w:p>
    <w:p w14:paraId="494BA2EA" w14:textId="77777777" w:rsidR="00425AAE" w:rsidRDefault="00425AAE">
      <w:r>
        <w:t>6. This License Agreement will automatically terminate upon a material breach of its terms and conditions.</w:t>
      </w:r>
    </w:p>
    <w:p w14:paraId="75B5C61E" w14:textId="77777777" w:rsidR="00425AAE" w:rsidRDefault="00425AAE">
      <w:r>
        <w:t>7. Nothing in this License Agreement shall be deemed to create any relationship of agency, partnership, or joint venture between PSF and Licensee.  This License Agreement does not grant permission to use PSF trademarks or trade name in a trademark sense to endorse or promote products or services of Licensee, or any third party.</w:t>
      </w:r>
    </w:p>
    <w:p w14:paraId="597E684E" w14:textId="77777777" w:rsidR="00425AAE" w:rsidRDefault="00425AAE">
      <w:r>
        <w:t>8. By copying, installing or otherwise using Python, Licensee agrees to be bound by the terms and conditions of this License Agreement.</w:t>
      </w:r>
    </w:p>
    <w:p w14:paraId="61745878" w14:textId="77777777" w:rsidR="00425AAE" w:rsidRDefault="00425AAE">
      <w:r>
        <w:t xml:space="preserve"> BEOPEN.COM LICENSE AGREEMENT FOR PYTHON 2.0 -------------------------------------------</w:t>
      </w:r>
    </w:p>
    <w:p w14:paraId="4772CF28" w14:textId="77777777" w:rsidR="00425AAE" w:rsidRDefault="00425AAE">
      <w:r>
        <w:t>BEOPEN PYTHON OPEN SOURCE LICENSE AGREEMENT VERSION 1</w:t>
      </w:r>
    </w:p>
    <w:p w14:paraId="1A820A06" w14:textId="77777777" w:rsidR="00425AAE" w:rsidRDefault="00425AAE">
      <w:r>
        <w:t>1. This LICENSE AGREEMENT is between BeOpen.com (BeOpen), having an office at 160 Saratoga Avenue, Santa Clara, CA 95051, and the Individual or Organization (Licensee) accessing and otherwise using this software in source or binary form and its associated documentation (the Software).</w:t>
      </w:r>
    </w:p>
    <w:p w14:paraId="09C74F84" w14:textId="77777777" w:rsidR="00425AAE" w:rsidRDefault="00425AAE">
      <w:r>
        <w:t>2. Subject to the terms and conditions of this BeOpen Python License Agreement, BeOpen hereby grants Licensee a non-exclusive, royalty-free, world-wide license to reproduce, analyze, test, perform and/or display publicly, prepare derivative works, distribute, and otherwise use the Software alone or in any derivative version, provided, however, that the BeOpen Python License is retained in the Software, alone or in any derivative version prepared by Licensee.</w:t>
      </w:r>
    </w:p>
    <w:p w14:paraId="3E422B6F" w14:textId="77777777" w:rsidR="00425AAE" w:rsidRDefault="00425AAE">
      <w:r>
        <w:t>3. BeOpen is making the Software available to Licensee on an AS IS basis.  BEOPEN MAKES NO REPRESENTATIONS OR WARRANTIES, EXPRESS OR IMPLIED.  BY WAY OF EXAMPLE, BUT NOT LIMITATION, BEOPEN MAKES NO AND DISCLAIMS ANY REPRESENTATION OR WARRANTY OF MERCHANTABILITY OR FITNESS FOR ANY PARTICULAR PURPOSE OR THAT THE USE OF THE SOFTWARE WILL NOT INFRINGE ANY THIRD PARTY RIGHTS.</w:t>
      </w:r>
    </w:p>
    <w:p w14:paraId="0B8908CF" w14:textId="77777777" w:rsidR="00425AAE" w:rsidRDefault="00425AAE">
      <w:r>
        <w:t>4. BEOPEN SHALL NOT BE LIABLE TO LICENSEE OR ANY OTHER USERS OF THE SOFTWARE FOR ANY INCIDENTAL, SPECIAL, OR CONSEQUENTIAL DAMAGES OR LOSS AS A RESULT OF USING, MODIFYING OR DISTRIBUTING THE SOFTWARE, OR ANY DERIVATIVE THEREOF, EVEN IF ADVISED OF THE POSSIBILITY THEREOF.</w:t>
      </w:r>
    </w:p>
    <w:p w14:paraId="2323AB9E" w14:textId="77777777" w:rsidR="00425AAE" w:rsidRDefault="00425AAE">
      <w:r>
        <w:t>5. This License Agreement will automatically terminate upon a material breach of its terms and conditions.</w:t>
      </w:r>
    </w:p>
    <w:p w14:paraId="2A7B8BA4" w14:textId="77777777" w:rsidR="00425AAE" w:rsidRDefault="00425AAE">
      <w:r>
        <w:t xml:space="preserve">6. This License Agreement shall be governed by and interpreted in all respects by the law of the State of California, excluding conflict of law provisions.  Nothing in this License Agreement shall be deemed to create any relationship of agency, partnership, or joint venture between BeOpen and Licensee.  This License Agreement does not grant permission to use BeOpen trademarks or trade names in a trademark sense to endorse or promote products or services of Licensee, or any third party.  As an </w:t>
      </w:r>
      <w:r>
        <w:lastRenderedPageBreak/>
        <w:t>exception, the BeOpen Python logos available at http://www.pythonlabs.com/logos.html may be used according to the permissions granted on that web page.</w:t>
      </w:r>
    </w:p>
    <w:p w14:paraId="60A8D1BE" w14:textId="77777777" w:rsidR="00425AAE" w:rsidRDefault="00425AAE">
      <w:r>
        <w:t>7. By copying, installing or otherwise using the software, Licensee agrees to be bound by the terms and conditions of this License Agreement.</w:t>
      </w:r>
    </w:p>
    <w:p w14:paraId="47834495" w14:textId="77777777" w:rsidR="00425AAE" w:rsidRDefault="00425AAE">
      <w:r>
        <w:t xml:space="preserve"> CNRI LICENSE AGREEMENT FOR PYTHON 1.6.1 ---------------------------------------</w:t>
      </w:r>
    </w:p>
    <w:p w14:paraId="11EAEAD0" w14:textId="77777777" w:rsidR="00425AAE" w:rsidRDefault="00425AAE">
      <w:r>
        <w:t>1. This LICENSE AGREEMENT is between the Corporation for National Research Initiatives, having an office at 1895 Preston White Drive, Reston, VA 20191 (CNRI), and the Individual or Organization (Licensee) accessing and otherwise using Python 1.6.1 software in source or binary form and its associated documentation.</w:t>
      </w:r>
    </w:p>
    <w:p w14:paraId="7C3EE980" w14:textId="77777777" w:rsidR="00425AAE" w:rsidRDefault="00425AAE">
      <w:r>
        <w:t>2. Subject to the terms and conditions of this License Agreement, CNRI hereby grants Licensee a nonexclusive, royalty-free, world-wide license to reproduce, analyze, test, perform and/or display publicly, prepare derivative works, distribute, and otherwise use Python 1.6.1 alone or in any derivative version, provided, however, that CNRI's License Agreement and CNRI's notice of copyright, i.e., Copyright (c) 1995-2001 Corporation for National Research Initiatives; All Rights Reserved are retained in Python 1.6.1 alone or in any derivative version prepared by Licensee.  Alternately, in lieu of CNRI's License Agreement, Licensee may substitute the following text (omitting the quotes): Python 1.6.1 is made available subject to the terms and conditions in CNRI's License Agreement.  This Agreement together with Python 1.6.1 may be located on the Internet using the following unique, persistent identifier (known as a handle): 1895.22/1013.  This Agreement may also be obtained from a proxy server on the Internet using the following URL: http://hdl.handle.net/1895.22/1013.</w:t>
      </w:r>
    </w:p>
    <w:p w14:paraId="1490DFB2" w14:textId="77777777" w:rsidR="00425AAE" w:rsidRDefault="00425AAE">
      <w:r>
        <w:t>3. In the event Licensee prepares a derivative work that is based on or incorporates Python 1.6.1 or any part thereof, and wants to make the derivative work available to others as provided herein, then Licensee hereby agrees to include in any such work a brief summary of the changes made to Python 1.6.1.</w:t>
      </w:r>
    </w:p>
    <w:p w14:paraId="14E25D73" w14:textId="77777777" w:rsidR="00425AAE" w:rsidRDefault="00425AAE">
      <w:r>
        <w:t>4. CNRI is making Python 1.6.1 available to Licensee on an AS IS basis.  CNRI MAKES NO REPRESENTATIONS OR WARRANTIES, EXPRESS OR IMPLIED.  BY WAY OF EXAMPLE, BUT NOT LIMITATION, CNRI MAKES NO AND DISCLAIMS ANY REPRESENTATION OR WARRANTY OF MERCHANTABILITY OR FITNESS FOR ANY PARTICULAR PURPOSE OR THAT THE USE OF PYTHON 1.6.1 WILL NOT INFRINGE ANY THIRD PARTY RIGHTS.</w:t>
      </w:r>
    </w:p>
    <w:p w14:paraId="4B27B794" w14:textId="77777777" w:rsidR="00425AAE" w:rsidRDefault="00425AAE">
      <w:r>
        <w:t>5. CNRI SHALL NOT BE LIABLE TO LICENSEE OR ANY OTHER USERS OF PYTHON 1.6.1 FOR ANY INCIDENTAL, SPECIAL, OR CONSEQUENTIAL DAMAGES OR LOSS AS A RESULT OF MODIFYING, DISTRIBUTING, OR OTHERWISE USING PYTHON 1.6.1, OR ANY DERIVATIVE THEREOF, EVEN IF ADVISED OF THE POSSIBILITY THEREOF.</w:t>
      </w:r>
    </w:p>
    <w:p w14:paraId="4DBA8873" w14:textId="77777777" w:rsidR="00425AAE" w:rsidRDefault="00425AAE">
      <w:r>
        <w:t>6. This License Agreement will automatically terminate upon a material breach of its terms and conditions.</w:t>
      </w:r>
    </w:p>
    <w:p w14:paraId="08117BE6" w14:textId="77777777" w:rsidR="00425AAE" w:rsidRDefault="00425AAE">
      <w:r>
        <w:t xml:space="preserve">7. This License Agreement shall be governed by the federal intellectual property law of the United States, including without limitation the federal copyright law, and, to the extent such U.S. federal law does not apply, by the law of the Commonwealth of Virginia, excluding Virginia's conflict of law provisions. Notwithstanding the foregoing, with regard to derivative works based on Python 1.6.1 that incorporate non-separable material that was previously distributed under the GNU General Public License (GPL), </w:t>
      </w:r>
      <w:r>
        <w:lastRenderedPageBreak/>
        <w:t>the law of the Commonwealth of Virginia shall govern this License Agreement only as to issues arising under or with respect to Paragraphs 4, 5, and 7 of this License Agreement.  Nothing in this License Agreement shall be deemed to create any relationship of agency, partnership, or joint venture between CNRI and Licensee.  This License Agreement does not grant permission to use CNRI trademarks or trade name in a trademark sense to endorse or promote products or services of Licensee, or any third party.</w:t>
      </w:r>
    </w:p>
    <w:p w14:paraId="21CACB0C" w14:textId="77777777" w:rsidR="00425AAE" w:rsidRDefault="00425AAE">
      <w:r>
        <w:t>8. By clicking on the ACCEPT button where indicated, or by copying, installing or otherwise using Python 1.6.1, Licensee agrees to be bound by the terms and conditions of this License Agreement.</w:t>
      </w:r>
    </w:p>
    <w:p w14:paraId="7BDC5071" w14:textId="77777777" w:rsidR="00425AAE" w:rsidRDefault="00425AAE">
      <w:r>
        <w:t xml:space="preserve">        ACCEPT</w:t>
      </w:r>
    </w:p>
    <w:p w14:paraId="4E06EB06" w14:textId="77777777" w:rsidR="00425AAE" w:rsidRDefault="00425AAE">
      <w:r>
        <w:t xml:space="preserve"> CWI LICENSE AGREEMENT FOR PYTHON 0.9.0 THROUGH 1.2 --------------------------------------------------</w:t>
      </w:r>
    </w:p>
    <w:p w14:paraId="7A731546" w14:textId="77777777" w:rsidR="00425AAE" w:rsidRDefault="00425AAE">
      <w:r>
        <w:t>Copyright (c) 1991 - 1995, Stichting Mathematisch Centrum Amsterdam, The Netherlands.  All rights reserved.</w:t>
      </w:r>
    </w:p>
    <w:p w14:paraId="2C04254D"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Stichting Mathematisch Centrum or CWI not be used in advertising or publicity pertaining to distribution of the software without specific, written prior permission.</w:t>
      </w:r>
    </w:p>
    <w:p w14:paraId="3617D304" w14:textId="77777777" w:rsidR="00425AAE" w:rsidRDefault="00425AAE">
      <w:r>
        <w:t>STICHTING MATHEMATISCH CENTRUM DISCLAIMS ALL WARRANTIES WITH REGARD TO THIS SOFTWARE, INCLUDING ALL IMPLIED WARRANTIES OF MERCHANTABILITY AND FITNESS, IN NO EVENT SHALL STICHTING MATHEMATISCH CENTRUM BE LIABLE FOR ANY SPECIAL, INDIRECT OR CONSEQUENTIAL DAMAGES OR ANY DAMAGES WHATSOEVER RESULTING FROM LOSS OF USE, DATA OR PROFITS, WHETHER IN AN ACTION OF CONTRACT, NEGLIGENCE OR OTHER TORTIOUS ACTION, ARISING OUT OF OR IN CONNECTION WITH THE USE OR PERFORMANCE OF THIS SOFTWARE. [END FILE=python3.4-3.4.1/LICENSE]</w:t>
      </w:r>
    </w:p>
    <w:p w14:paraId="4B070456" w14:textId="77777777" w:rsidR="00425AAE" w:rsidRDefault="00425AAE" w:rsidP="000727EF">
      <w:pPr>
        <w:pStyle w:val="Heading3"/>
      </w:pPr>
      <w:r>
        <w:t>python3.4-3.4.1/Tools/msi/crtlicense.txt:</w:t>
      </w:r>
    </w:p>
    <w:p w14:paraId="673E46CF" w14:textId="77777777" w:rsidR="00425AAE" w:rsidRDefault="00425AAE">
      <w:r>
        <w:t>[BEGIN FILE=python3.4-3.4.1/Tools/msi/crtlicense.txt]</w:t>
      </w:r>
    </w:p>
    <w:p w14:paraId="5B2F5ECB" w14:textId="77777777" w:rsidR="00425AAE" w:rsidRDefault="00425AAE">
      <w:r>
        <w:t xml:space="preserve"> Additional Conditions for this Windows binary build ---------------------------------------------------</w:t>
      </w:r>
    </w:p>
    <w:p w14:paraId="43548BA8" w14:textId="77777777" w:rsidR="00425AAE" w:rsidRDefault="00425AAE">
      <w:r>
        <w:t>This program is linked with and uses Microsoft Distributable Code, copyrighted by Microsoft Corporation. The Microsoft Distributable Code includes the following files:</w:t>
      </w:r>
    </w:p>
    <w:p w14:paraId="1D7E73D1" w14:textId="77777777" w:rsidR="00425AAE" w:rsidRDefault="00425AAE">
      <w:r>
        <w:t>msvcr90.dll msvcp90.dll msvcm90.dll</w:t>
      </w:r>
    </w:p>
    <w:p w14:paraId="172DCCDB" w14:textId="77777777" w:rsidR="00425AAE" w:rsidRDefault="00425AAE">
      <w:r>
        <w:t>If you further distribute programs that include the Microsoft Distributable Code, you must comply with the restrictions on distribution specified by Microsoft. In particular, you must require distributors and external end users to agree to terms that protect the Microsoft Distributable Code at least as much as Microsoft's own requirements for the Distributable Code. See Microsoft's documentation (included in its developer tools and on its website at microsoft.com) for specific details.</w:t>
      </w:r>
    </w:p>
    <w:p w14:paraId="53189C50" w14:textId="77777777" w:rsidR="00425AAE" w:rsidRDefault="00425AAE">
      <w:r>
        <w:lastRenderedPageBreak/>
        <w:t>Redistribution of the Windows binary build of the Python interpreter complies with this agreement, provided that you do not:</w:t>
      </w:r>
    </w:p>
    <w:p w14:paraId="72319016" w14:textId="77777777" w:rsidR="00425AAE" w:rsidRDefault="00425AAE">
      <w:r>
        <w:t>- alter any copyright, trademark or patent notice in Microsoft's Distributable Code;</w:t>
      </w:r>
    </w:p>
    <w:p w14:paraId="727192D3" w14:textId="77777777" w:rsidR="00425AAE" w:rsidRDefault="00425AAE">
      <w:r>
        <w:t>- use Microsoft's trademarks in your programs' names or in a way that suggests your programs come from or are endorsed by Microsoft;</w:t>
      </w:r>
    </w:p>
    <w:p w14:paraId="0A1AAC28" w14:textId="77777777" w:rsidR="00425AAE" w:rsidRDefault="00425AAE">
      <w:r>
        <w:t>- distribute Microsoft's Distributable Code to run on a platform other than Microsoft operating systems, run-time technologies or application platforms; or</w:t>
      </w:r>
    </w:p>
    <w:p w14:paraId="3C4B259E" w14:textId="77777777" w:rsidR="00425AAE" w:rsidRDefault="00425AAE">
      <w:r>
        <w:t>- include Microsoft Distributable Code in malicious, deceptive or unlawful programs.</w:t>
      </w:r>
    </w:p>
    <w:p w14:paraId="29EEE2E2" w14:textId="77777777" w:rsidR="00425AAE" w:rsidRDefault="00425AAE">
      <w:r>
        <w:t>These restrictions apply only to the Microsoft Distributable Code as defined above, not to Python itself or any programs running on the Python interpreter. The redistribution of the Python interpreter and libraries is governed by the Python Software License included with this file, or by other licenses as marked.</w:t>
      </w:r>
    </w:p>
    <w:p w14:paraId="4C82D2B0" w14:textId="77777777" w:rsidR="00425AAE" w:rsidRDefault="00425AAE">
      <w:r>
        <w:t>[END FILE=python3.4-3.4.1/Tools/msi/crtlicense.txt]</w:t>
      </w:r>
    </w:p>
    <w:p w14:paraId="51D99AEE" w14:textId="77777777" w:rsidR="00425AAE" w:rsidRDefault="00425AAE" w:rsidP="000727EF">
      <w:pPr>
        <w:pStyle w:val="Heading3"/>
      </w:pPr>
      <w:r>
        <w:t>python3.4-3.4.1/Tools/pybench/LICENSE:</w:t>
      </w:r>
    </w:p>
    <w:p w14:paraId="24197301" w14:textId="77777777" w:rsidR="00425AAE" w:rsidRDefault="00425AAE">
      <w:r>
        <w:t>[BEGIN FILE=python3.4-3.4.1/Tools/pybench/LICENSE] pybench License ---------------</w:t>
      </w:r>
    </w:p>
    <w:p w14:paraId="7F5DBF55" w14:textId="77777777" w:rsidR="00425AAE" w:rsidRDefault="00425AAE">
      <w:r>
        <w:t>This copyright notice and license applies to all files in the pybench directory of the pybench distribution.</w:t>
      </w:r>
    </w:p>
    <w:p w14:paraId="4A821524" w14:textId="77777777" w:rsidR="00425AAE" w:rsidRDefault="00425AAE">
      <w:r>
        <w:t>Copyright (c), 1997-2006, Marc-Andre Lemburg (mal@lemburg.com) Copyright (c), 2000-2006, eGenix.com Software GmbH (info@egenix.com)</w:t>
      </w:r>
    </w:p>
    <w:p w14:paraId="7B71EA41" w14:textId="77777777" w:rsidR="00425AAE" w:rsidRDefault="00425AAE">
      <w:r>
        <w:t xml:space="preserve">                   All Rights Reserved.</w:t>
      </w:r>
    </w:p>
    <w:p w14:paraId="5C34BA32" w14:textId="77777777" w:rsidR="00425AAE" w:rsidRDefault="00425AAE">
      <w:r>
        <w:t>Permission to use, copy, modify, and distribute this software and its documentation for any purpose and without fee or royalty is hereby granted, provided that the above copyright notice appear in all copies and that both that copyright notice and this permission notice appear in supporting documentation or portions thereof, including modifications, that you make.</w:t>
      </w:r>
    </w:p>
    <w:p w14:paraId="6DD7F04B" w14:textId="77777777" w:rsidR="00425AAE" w:rsidRDefault="00425AAE">
      <w:r>
        <w:t>THE AUTHOR MARC-ANDRE LEMBURG DISCLAIMS ALL WARRANTIES WITH REGARD TO THIS SOFTWARE, INCLUDING ALL IMPLIED WARRANTIES OF MERCHANTABILITY AND FITNESS, IN NO EVENT SHALL THE AUTHOR BE LIABLE FOR ANY SPECIAL, INDIRECT OR CONSEQUENTIAL DAMAGES OR ANY DAMAGES WHATSOEVER RESULTING FROM LOSS OF USE, DATA OR PROFITS, WHETHER IN AN ACTION OF CONTRACT, NEGLIGENCE OR OTHER TORTIOUS ACTION, ARISING OUT OF OR IN CONNECTION WITH THE USE OR PERFORMANCE OF THIS SOFTWARE ! [END FILE=python3.4-3.4.1/Tools/pybench/LICENSE]</w:t>
      </w:r>
    </w:p>
    <w:p w14:paraId="102A6F2D" w14:textId="77777777" w:rsidR="00425AAE" w:rsidRDefault="00425AAE" w:rsidP="000727EF">
      <w:pPr>
        <w:pStyle w:val="Heading3"/>
      </w:pPr>
      <w:r>
        <w:t>python3.4-3.4.1/Tools/pynche/X/xlicense.txt:</w:t>
      </w:r>
    </w:p>
    <w:p w14:paraId="46F7C3A0" w14:textId="77777777" w:rsidR="00425AAE" w:rsidRDefault="00425AAE">
      <w:r>
        <w:t>[BEGIN FILE=python3.4-3.4.1/Tools/pynche/X/xlicense.txt] X Window System License - X11R6.4</w:t>
      </w:r>
    </w:p>
    <w:p w14:paraId="2A18A665" w14:textId="77777777" w:rsidR="00425AAE" w:rsidRDefault="00425AAE">
      <w:r>
        <w:t>Copyright (c) 1998 The Open Group</w:t>
      </w:r>
    </w:p>
    <w:p w14:paraId="0EB43F4B"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3ECE87A" w14:textId="77777777" w:rsidR="00425AAE" w:rsidRDefault="00425AAE">
      <w:r>
        <w:lastRenderedPageBreak/>
        <w:t>The above copyright notice and this permission notice shall be included in all copies or substantial portions of the Software.</w:t>
      </w:r>
    </w:p>
    <w:p w14:paraId="229F6E0F" w14:textId="77777777" w:rsidR="00425AAE" w:rsidRDefault="00425AAE">
      <w:r>
        <w:t>THE SOFTWARE IS PROVIDED AS IS, WITHOUT WARRANTY OF ANY KIND, EXPRESS OR IMPLIED, INCLUDING BUT NOT LIMITED TO THE WARRANTIES OF MERCHANTABILITY, FITNESS FOR A PARTICULAR PURPOSE AND NONINFRINGEMENT. IN NO EVENT SHALL THE OPEN GROUP BE LIABLE FOR ANY CLAIM, DAMAGES OR OTHER LIABILITY, WHETHER IN AN ACTION OF CONTRACT, TORT OR OTHERWISE, ARISING FROM, OUT OF OR IN CONNECTION WITH THE SOFTWARE OR THE USE OR OTHER DEALINGS IN THE SOFTWARE.</w:t>
      </w:r>
    </w:p>
    <w:p w14:paraId="594DF1D7" w14:textId="77777777" w:rsidR="00425AAE" w:rsidRDefault="00425AAE">
      <w:r>
        <w:t>Except as contained in this notice, the name of The Open Group shall not be used in advertising or otherwise to promote the sale, use or other dealings in this Software without prior written authorization from The Open Group.</w:t>
      </w:r>
    </w:p>
    <w:p w14:paraId="1E43AE62" w14:textId="77777777" w:rsidR="00425AAE" w:rsidRDefault="00425AAE">
      <w:r>
        <w:t>X Window System is a trademark of The Open Group [END FILE=python3.4-3.4.1/Tools/pynche/X/xlicense.txt]</w:t>
      </w:r>
    </w:p>
    <w:p w14:paraId="2585A0F2" w14:textId="77777777" w:rsidR="00425AAE" w:rsidRDefault="00425AAE" w:rsidP="000727EF">
      <w:pPr>
        <w:pStyle w:val="Heading2"/>
      </w:pPr>
      <w:r>
        <w:t xml:space="preserve"> </w:t>
      </w:r>
      <w:bookmarkStart w:id="573" w:name="_Toc399938390"/>
      <w:r>
        <w:t>python3-defaults (version 3.4.1):</w:t>
      </w:r>
      <w:bookmarkEnd w:id="573"/>
    </w:p>
    <w:p w14:paraId="127C385D" w14:textId="77777777" w:rsidR="00425AAE" w:rsidRDefault="00425AAE" w:rsidP="000727EF">
      <w:pPr>
        <w:pStyle w:val="Heading3"/>
      </w:pPr>
      <w:r>
        <w:t>python3-defaults-3.4.1/debian/copyright:</w:t>
      </w:r>
    </w:p>
    <w:p w14:paraId="428AF019" w14:textId="77777777" w:rsidR="00425AAE" w:rsidRDefault="00425AAE">
      <w:r>
        <w:t>[BEGIN FILE=python3-defaults-3.4.1/debian/copyright] This is the Debian GNU/Linux prepackaged version of the Python programming language. Python was written by Guido van Rossum &lt;guido@cwi.nl&gt; and others.</w:t>
      </w:r>
    </w:p>
    <w:p w14:paraId="6729BE47" w14:textId="77777777" w:rsidR="00425AAE" w:rsidRDefault="00425AAE">
      <w:r>
        <w:t>This package was put together by Klee Dienes &lt;klee@debian.org&gt; from sources from ftp.python.org:/pub/python, based on the Debianization by the previous maintainers Bernd S. Brentrup &lt;bsb@uni-muenster.de&gt; and Bruce Perens.</w:t>
      </w:r>
    </w:p>
    <w:p w14:paraId="4775A9C5" w14:textId="77777777" w:rsidR="00425AAE" w:rsidRDefault="00425AAE">
      <w:r>
        <w:t>Current maintainer is Matthias Klose &lt;doko@debian.org&gt; until the final 2.3 version is released.</w:t>
      </w:r>
    </w:p>
    <w:p w14:paraId="07FECDB3" w14:textId="77777777" w:rsidR="00425AAE" w:rsidRDefault="00425AAE">
      <w:r>
        <w:t xml:space="preserve"> Copyright notice (as found in LICENSE in the original source). --------------------------------------------------------------</w:t>
      </w:r>
    </w:p>
    <w:p w14:paraId="55260B6A" w14:textId="77777777" w:rsidR="00425AAE" w:rsidRDefault="00425AAE">
      <w:r>
        <w:t>A. HISTORY OF THE SOFTWARE ==========================</w:t>
      </w:r>
    </w:p>
    <w:p w14:paraId="2F90D4F9" w14:textId="77777777" w:rsidR="00425AAE" w:rsidRDefault="00425AAE">
      <w:r>
        <w:t>Python was created in the early 1990s by Guido van Rossum at Stichting Mathematisch Centrum (CWI, see http://www.cwi.nl) in the Netherlands as a successor of a language called ABC.  Guido remains Python's principal author, although it includes many contributions from others.</w:t>
      </w:r>
    </w:p>
    <w:p w14:paraId="62472AC6" w14:textId="77777777" w:rsidR="00425AAE" w:rsidRDefault="00425AAE">
      <w:r>
        <w:t>In 1995, Guido continued his work on Python at the Corporation for National Research Initiatives (CNRI, see http://www.cnri.reston.va.us) in Reston, Virginia where he released several versions of the software.</w:t>
      </w:r>
    </w:p>
    <w:p w14:paraId="5F40D15C" w14:textId="77777777" w:rsidR="00425AAE" w:rsidRDefault="00425AAE">
      <w:r>
        <w:t>In May 2000, Guido and the Python core development team moved to BeOpen.com to form the BeOpen PythonLabs team.  In October of the same year, the PythonLabs team moved to Digital Creations (now Zope Corporation, see http://www.zope.com).  In 2001, the Python Software Foundation (PSF, see http://www.python.org/psf/) was formed, a non-profit organization created specifically to own Python-related Intellectual Property.  Zope Corporation is a sponsoring member of the PSF.</w:t>
      </w:r>
    </w:p>
    <w:p w14:paraId="54AC91AF" w14:textId="77777777" w:rsidR="00425AAE" w:rsidRDefault="00425AAE">
      <w:r>
        <w:lastRenderedPageBreak/>
        <w:t>All Python releases are Open Source (see http://www.opensource.org for the Open Source Definition).  Historically, most, but not all, Python releases have also been GPL-compatible; the table below summarizes the various releases.</w:t>
      </w:r>
    </w:p>
    <w:p w14:paraId="7B5DC98D" w14:textId="77777777" w:rsidR="00425AAE" w:rsidRDefault="00425AAE">
      <w:r>
        <w:t xml:space="preserve">    Release         Derived     Year        Owner       GPL-                     from                                compatible? (1)</w:t>
      </w:r>
    </w:p>
    <w:p w14:paraId="580A2467" w14:textId="77777777" w:rsidR="00425AAE" w:rsidRDefault="00425AAE">
      <w:r>
        <w:t xml:space="preserve">    0.9.0 thru 1.2              1991-1995   CWI         yes     1.3 thru 1.5.2  1.2         1995-1999   CNRI        yes     1.6             1.5.2       2000        CNRI        no     2.0             1.6         2000        BeOpen.com  no     1.6.1           1.6         2001        CNRI        yes (2)     2.1             2.0+1.6.1   2001        PSF         no     2.0.1           2.0+1.6.1   2001        PSF         yes     2.1.1           2.1+2.0.1   2001        PSF         yes     2.2             2.1.1       2001        PSF         yes     2.1.2           2.1.1       2002        PSF         yes     2.1.3           2.1.2       2002        PSF         yes     2.2.1           2.2         2002        PSF         yes     2.2.2           2.2.1       2002        PSF         yes     2.2.3           2.2.2       2003        PSF         yes     2.3             2.2.2       2002-2003   PSF         yes     2.3.1           2.3         2002-2003   PSF         yes     2.3.2           2.3.1       2002-2003   PSF         yes     2.3.3           2.3.2       2002-2003   PSF         yes     2.3.4           2.3.3       2004        PSF         yes     2.3.5           2.3.4       2005        PSF         yes     2.4             2.3         2004        PSF         yes     2.4.1           2.4         2005        PSF         yes     2.4.2           2.4.1       2005        PSF         yes     2.4.3           2.4.2       2006        PSF         yes     2.4.4           2.4.3       2006        PSF         yes     2.5             2.4         2006        PSF         yes     2.5.1           2.5         2007        PSF         yes     2.5.2           2.5.1       2008        PSF         yes     2.5.3           2.5.2       2008        PSF         yes     2.6             2.5         2008        PSF         yes     2.6.1           2.6         2008        PSF         yes     2.6.2           2.6.1       2009        PSF         yes     2.6.3           2.6.2       2009        PSF         yes     2.6.4           2.6.3       2009        PSF         yes     3.0             2.6         2008        PSF         yes     3.0.1           3.0         2009        PSF         yes     3.1             3.0.1       2009        PSF         yes     3.1.1           3.1         2009        PSF         yes</w:t>
      </w:r>
    </w:p>
    <w:p w14:paraId="182358C4" w14:textId="77777777" w:rsidR="00425AAE" w:rsidRDefault="00425AAE">
      <w:r>
        <w:t>Footnotes:</w:t>
      </w:r>
    </w:p>
    <w:p w14:paraId="1F110669" w14:textId="77777777" w:rsidR="00425AAE" w:rsidRDefault="00425AAE">
      <w:r>
        <w:t>(1) GPL-compatible doesn't mean that we're distributing Python under     the GPL.  All Python licenses, unlike the GPL, let you distribute     a modified version without making your changes open source.  The     GPL-compatible licenses make it possible to combine Python with     other software that is released under the GPL; the others don't.</w:t>
      </w:r>
    </w:p>
    <w:p w14:paraId="6B2FAE41" w14:textId="77777777" w:rsidR="00425AAE" w:rsidRDefault="00425AAE">
      <w:r>
        <w:t>(2) According to Richard Stallman, 1.6.1 is not GPL-compatible,     because its license has a choice of law clause.  According to     CNRI, however, Stallman's lawyer has told CNRI's lawyer that 1.6.1     is not incompatible with the GPL.</w:t>
      </w:r>
    </w:p>
    <w:p w14:paraId="1F3CD1BA" w14:textId="77777777" w:rsidR="00425AAE" w:rsidRDefault="00425AAE">
      <w:r>
        <w:t>Thanks to the many outside volunteers who have worked under Guido's direction to make these releases possible.</w:t>
      </w:r>
    </w:p>
    <w:p w14:paraId="7B468570" w14:textId="77777777" w:rsidR="00425AAE" w:rsidRDefault="00425AAE">
      <w:r>
        <w:t xml:space="preserve"> B. TERMS AND CONDITIONS FOR ACCESSING OR OTHERWISE USING PYTHON ===============================================================</w:t>
      </w:r>
    </w:p>
    <w:p w14:paraId="5B7A14B8" w14:textId="77777777" w:rsidR="00425AAE" w:rsidRDefault="00425AAE">
      <w:r>
        <w:t>PYTHON SOFTWARE FOUNDATION LICENSE VERSION 2 --------------------------------------------</w:t>
      </w:r>
    </w:p>
    <w:p w14:paraId="7579BA92" w14:textId="77777777" w:rsidR="00425AAE" w:rsidRDefault="00425AAE">
      <w:r>
        <w:t>1. This LICENSE AGREEMENT is between the Python Software Foundation (PSF), and the Individual or Organization (Licensee) accessing and otherwise using this software (Python) in source or binary form and its associated documentation.</w:t>
      </w:r>
    </w:p>
    <w:p w14:paraId="59F76A2C" w14:textId="77777777" w:rsidR="00425AAE" w:rsidRDefault="00425AAE">
      <w:r>
        <w:lastRenderedPageBreak/>
        <w:t>2. Subject to the terms and conditions of this License Agreement, PSF hereby grants Licensee a nonexclusive, royalty-free, world-wide license to reproduce, analyze, test, perform and/or display publicly, prepare derivative works, distribute, and otherwise use Python alone or in any derivative version, provided, however, that PSF's License Agreement and PSF's notice of copyright, i.e., Copyright (c) 2001, 2002, 2003, 2004, 2005, 2006, 2007, 2008, 2009, 2010 Python Software Foundation; All Rights Reserved are retained in Python alone or in any derivative version prepared by Licensee.</w:t>
      </w:r>
    </w:p>
    <w:p w14:paraId="03B112FF" w14:textId="77777777" w:rsidR="00425AAE" w:rsidRDefault="00425AAE">
      <w:r>
        <w:t>3. In the event Licensee prepares a derivative work that is based on or incorporates Python or any part thereof, and wants to make the derivative work available to others as provided herein, then Licensee hereby agrees to include in any such work a brief summary of the changes made to Python.</w:t>
      </w:r>
    </w:p>
    <w:p w14:paraId="3B328186" w14:textId="77777777" w:rsidR="00425AAE" w:rsidRDefault="00425AAE">
      <w:r>
        <w:t>4. PSF is making Python available to Licensee on an AS IS basis.  PSF MAKES NO REPRESENTATIONS OR WARRANTIES, EXPRESS OR IMPLIED.  BY WAY OF EXAMPLE, BUT NOT LIMITATION, PSF MAKES NO AND DISCLAIMS ANY REPRESENTATION OR WARRANTY OF MERCHANTABILITY OR FITNESS FOR ANY PARTICULAR PURPOSE OR THAT THE USE OF PYTHON WILL NOT INFRINGE ANY THIRD PARTY RIGHTS.</w:t>
      </w:r>
    </w:p>
    <w:p w14:paraId="1B9FD70F" w14:textId="77777777" w:rsidR="00425AAE" w:rsidRDefault="00425AAE">
      <w:r>
        <w:t>5. PSF SHALL NOT BE LIABLE TO LICENSEE OR ANY OTHER USERS OF PYTHON FOR ANY INCIDENTAL, SPECIAL, OR CONSEQUENTIAL DAMAGES OR LOSS AS A RESULT OF MODIFYING, DISTRIBUTING, OR OTHERWISE USING PYTHON, OR ANY DERIVATIVE THEREOF, EVEN IF ADVISED OF THE POSSIBILITY THEREOF.</w:t>
      </w:r>
    </w:p>
    <w:p w14:paraId="5E0A2B12" w14:textId="77777777" w:rsidR="00425AAE" w:rsidRDefault="00425AAE">
      <w:r>
        <w:t>6. This License Agreement will automatically terminate upon a material breach of its terms and conditions.</w:t>
      </w:r>
    </w:p>
    <w:p w14:paraId="47233C76" w14:textId="77777777" w:rsidR="00425AAE" w:rsidRDefault="00425AAE">
      <w:r>
        <w:t>7. Nothing in this License Agreement shall be deemed to create any relationship of agency, partnership, or joint venture between PSF and Licensee.  This License Agreement does not grant permission to use PSF trademarks or trade name in a trademark sense to endorse or promote products or services of Licensee, or any third party.</w:t>
      </w:r>
    </w:p>
    <w:p w14:paraId="2DD35C6D" w14:textId="77777777" w:rsidR="00425AAE" w:rsidRDefault="00425AAE">
      <w:r>
        <w:t>8. By copying, installing or otherwise using Python, Licensee agrees to be bound by the terms and conditions of this License Agreement.</w:t>
      </w:r>
    </w:p>
    <w:p w14:paraId="208D881C" w14:textId="77777777" w:rsidR="00425AAE" w:rsidRDefault="00425AAE">
      <w:r>
        <w:t xml:space="preserve"> BEOPEN.COM LICENSE AGREEMENT FOR PYTHON 2.0 -------------------------------------------</w:t>
      </w:r>
    </w:p>
    <w:p w14:paraId="70AB4AB9" w14:textId="77777777" w:rsidR="00425AAE" w:rsidRDefault="00425AAE">
      <w:r>
        <w:t>BEOPEN PYTHON OPEN SOURCE LICENSE AGREEMENT VERSION 1</w:t>
      </w:r>
    </w:p>
    <w:p w14:paraId="765E9004" w14:textId="77777777" w:rsidR="00425AAE" w:rsidRDefault="00425AAE">
      <w:r>
        <w:t>1. This LICENSE AGREEMENT is between BeOpen.com (BeOpen), having an office at 160 Saratoga Avenue, Santa Clara, CA 95051, and the Individual or Organization (Licensee) accessing and otherwise using this software in source or binary form and its associated documentation (the Software).</w:t>
      </w:r>
    </w:p>
    <w:p w14:paraId="24C7F08D" w14:textId="77777777" w:rsidR="00425AAE" w:rsidRDefault="00425AAE">
      <w:r>
        <w:t>2. Subject to the terms and conditions of this BeOpen Python License Agreement, BeOpen hereby grants Licensee a non-exclusive, royalty-free, world-wide license to reproduce, analyze, test, perform and/or display publicly, prepare derivative works, distribute, and otherwise use the Software alone or in any derivative version, provided, however, that the BeOpen Python License is retained in the Software, alone or in any derivative version prepared by Licensee.</w:t>
      </w:r>
    </w:p>
    <w:p w14:paraId="256417E2" w14:textId="77777777" w:rsidR="00425AAE" w:rsidRDefault="00425AAE">
      <w:r>
        <w:t xml:space="preserve">3. BeOpen is making the Software available to Licensee on an AS IS basis.  BEOPEN MAKES NO REPRESENTATIONS OR WARRANTIES, EXPRESS OR IMPLIED.  BY </w:t>
      </w:r>
      <w:r>
        <w:lastRenderedPageBreak/>
        <w:t>WAY OF EXAMPLE, BUT NOT LIMITATION, BEOPEN MAKES NO AND DISCLAIMS ANY REPRESENTATION OR WARRANTY OF MERCHANTABILITY OR FITNESS FOR ANY PARTICULAR PURPOSE OR THAT THE USE OF THE SOFTWARE WILL NOT INFRINGE ANY THIRD PARTY RIGHTS.</w:t>
      </w:r>
    </w:p>
    <w:p w14:paraId="0BF4F798" w14:textId="77777777" w:rsidR="00425AAE" w:rsidRDefault="00425AAE">
      <w:r>
        <w:t>4. BEOPEN SHALL NOT BE LIABLE TO LICENSEE OR ANY OTHER USERS OF THE SOFTWARE FOR ANY INCIDENTAL, SPECIAL, OR CONSEQUENTIAL DAMAGES OR LOSS AS A RESULT OF USING, MODIFYING OR DISTRIBUTING THE SOFTWARE, OR ANY DERIVATIVE THEREOF, EVEN IF ADVISED OF THE POSSIBILITY THEREOF.</w:t>
      </w:r>
    </w:p>
    <w:p w14:paraId="4FCB486D" w14:textId="77777777" w:rsidR="00425AAE" w:rsidRDefault="00425AAE">
      <w:r>
        <w:t>5. This License Agreement will automatically terminate upon a material breach of its terms and conditions.</w:t>
      </w:r>
    </w:p>
    <w:p w14:paraId="44A65F01" w14:textId="77777777" w:rsidR="00425AAE" w:rsidRDefault="00425AAE">
      <w:r>
        <w:t>6. This License Agreement shall be governed by and interpreted in all respects by the law of the State of California, excluding conflict of law provisions.  Nothing in this License Agreement shall be deemed to create any relationship of agency, partnership, or joint venture between BeOpen and Licensee.  This License Agreement does not grant permission to use BeOpen trademarks or trade names in a trademark sense to endorse or promote products or services of Licensee, or any third party.  As an exception, the BeOpen Python logos available at http://www.pythonlabs.com/logos.html may be used according to the permissions granted on that web page.</w:t>
      </w:r>
    </w:p>
    <w:p w14:paraId="3D97884C" w14:textId="77777777" w:rsidR="00425AAE" w:rsidRDefault="00425AAE">
      <w:r>
        <w:t>7. By copying, installing or otherwise using the software, Licensee agrees to be bound by the terms and conditions of this License Agreement.</w:t>
      </w:r>
    </w:p>
    <w:p w14:paraId="7954AAC4" w14:textId="77777777" w:rsidR="00425AAE" w:rsidRDefault="00425AAE">
      <w:r>
        <w:t xml:space="preserve"> CNRI LICENSE AGREEMENT FOR PYTHON 1.6.1 ---------------------------------------</w:t>
      </w:r>
    </w:p>
    <w:p w14:paraId="40281544" w14:textId="77777777" w:rsidR="00425AAE" w:rsidRDefault="00425AAE">
      <w:r>
        <w:t>1. This LICENSE AGREEMENT is between the Corporation for National Research Initiatives, having an office at 1895 Preston White Drive, Reston, VA 20191 (CNRI), and the Individual or Organization (Licensee) accessing and otherwise using Python 1.6.1 software in source or binary form and its associated documentation.</w:t>
      </w:r>
    </w:p>
    <w:p w14:paraId="5CC4B97A" w14:textId="77777777" w:rsidR="00425AAE" w:rsidRDefault="00425AAE">
      <w:r>
        <w:t>2. Subject to the terms and conditions of this License Agreement, CNRI hereby grants Licensee a nonexclusive, royalty-free, world-wide license to reproduce, analyze, test, perform and/or display publicly, prepare derivative works, distribute, and otherwise use Python 1.6.1 alone or in any derivative version, provided, however, that CNRI's License Agreement and CNRI's notice of copyright, i.e., Copyright (c) 1995-2001 Corporation for National Research Initiatives; All Rights Reserved are retained in Python 1.6.1 alone or in any derivative version prepared by Licensee.  Alternately, in lieu of CNRI's License Agreement, Licensee may substitute the following text (omitting the quotes): Python 1.6.1 is made available subject to the terms and conditions in CNRI's License Agreement.  This Agreement together with Python 1.6.1 may be located on the Internet using the following unique, persistent identifier (known as a handle): 1895.22/1013.  This Agreement may also be obtained from a proxy server on the Internet using the following URL: http://hdl.handle.net/1895.22/1013.</w:t>
      </w:r>
    </w:p>
    <w:p w14:paraId="020C6D1E" w14:textId="77777777" w:rsidR="00425AAE" w:rsidRDefault="00425AAE">
      <w:r>
        <w:t>3. In the event Licensee prepares a derivative work that is based on or incorporates Python 1.6.1 or any part thereof, and wants to make the derivative work available to others as provided herein, then Licensee hereby agrees to include in any such work a brief summary of the changes made to Python 1.6.1.</w:t>
      </w:r>
    </w:p>
    <w:p w14:paraId="31C2CBAD" w14:textId="77777777" w:rsidR="00425AAE" w:rsidRDefault="00425AAE">
      <w:r>
        <w:t xml:space="preserve">4. CNRI is making Python 1.6.1 available to Licensee on an AS IS basis.  CNRI MAKES NO REPRESENTATIONS OR WARRANTIES, EXPRESS OR IMPLIED.  BY WAY OF </w:t>
      </w:r>
      <w:r>
        <w:lastRenderedPageBreak/>
        <w:t>EXAMPLE, BUT NOT LIMITATION, CNRI MAKES NO AND DISCLAIMS ANY REPRESENTATION OR WARRANTY OF MERCHANTABILITY OR FITNESS FOR ANY PARTICULAR PURPOSE OR THAT THE USE OF PYTHON 1.6.1 WILL NOT INFRINGE ANY THIRD PARTY RIGHTS.</w:t>
      </w:r>
    </w:p>
    <w:p w14:paraId="190C7309" w14:textId="77777777" w:rsidR="00425AAE" w:rsidRDefault="00425AAE">
      <w:r>
        <w:t>5. CNRI SHALL NOT BE LIABLE TO LICENSEE OR ANY OTHER USERS OF PYTHON 1.6.1 FOR ANY INCIDENTAL, SPECIAL, OR CONSEQUENTIAL DAMAGES OR LOSS AS A RESULT OF MODIFYING, DISTRIBUTING, OR OTHERWISE USING PYTHON 1.6.1, OR ANY DERIVATIVE THEREOF, EVEN IF ADVISED OF THE POSSIBILITY THEREOF.</w:t>
      </w:r>
    </w:p>
    <w:p w14:paraId="0DA5D9D1" w14:textId="77777777" w:rsidR="00425AAE" w:rsidRDefault="00425AAE">
      <w:r>
        <w:t>6. This License Agreement will automatically terminate upon a material breach of its terms and conditions.</w:t>
      </w:r>
    </w:p>
    <w:p w14:paraId="2EA1ED96" w14:textId="77777777" w:rsidR="00425AAE" w:rsidRDefault="00425AAE">
      <w:r>
        <w:t>7. This License Agreement shall be governed by the federal intellectual property law of the United States, including without limitation the federal copyright law, and, to the extent such U.S. federal law does not apply, by the law of the Commonwealth of Virginia, excluding Virginia's conflict of law provisions. Notwithstanding the foregoing, with regard to derivative works based on Python 1.6.1 that incorporate non-separable material that was previously distributed under the GNU General Public License (GPL), the law of the Commonwealth of Virginia shall govern this License Agreement only as to issues arising under or with respect to Paragraphs 4, 5, and 7 of this License Agreement.  Nothing in this License Agreement shall be deemed to create any relationship of agency, partnership, or joint venture between CNRI and Licensee.  This License Agreement does not grant permission to use CNRI trademarks or trade name in a trademark sense to endorse or promote products or services of Licensee, or any third party.</w:t>
      </w:r>
    </w:p>
    <w:p w14:paraId="152451FC" w14:textId="77777777" w:rsidR="00425AAE" w:rsidRDefault="00425AAE">
      <w:r>
        <w:t>8. By clicking on the ACCEPT button where indicated, or by copying, installing or otherwise using Python 1.6.1, Licensee agrees to be bound by the terms and conditions of this License Agreement.</w:t>
      </w:r>
    </w:p>
    <w:p w14:paraId="2D69F6C2" w14:textId="77777777" w:rsidR="00425AAE" w:rsidRDefault="00425AAE">
      <w:r>
        <w:t xml:space="preserve">        ACCEPT</w:t>
      </w:r>
    </w:p>
    <w:p w14:paraId="552C2B85" w14:textId="77777777" w:rsidR="00425AAE" w:rsidRDefault="00425AAE">
      <w:r>
        <w:t xml:space="preserve"> CWI LICENSE AGREEMENT FOR PYTHON 0.9.0 THROUGH 1.2 --------------------------------------------------</w:t>
      </w:r>
    </w:p>
    <w:p w14:paraId="1A8E6C41" w14:textId="77777777" w:rsidR="00425AAE" w:rsidRDefault="00425AAE">
      <w:r>
        <w:t>Copyright (c) 1991 - 1995, Stichting Mathematisch Centrum Amsterdam, The Netherlands.  All rights reserved.</w:t>
      </w:r>
    </w:p>
    <w:p w14:paraId="64DBB268"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Stichting Mathematisch Centrum or CWI not be used in advertising or publicity pertaining to distribution of the software without specific, written prior permission.</w:t>
      </w:r>
    </w:p>
    <w:p w14:paraId="5B5833D8" w14:textId="77777777" w:rsidR="00425AAE" w:rsidRDefault="00425AAE">
      <w:r>
        <w:t xml:space="preserve">STICHTING MATHEMATISCH CENTRUM DISCLAIMS ALL WARRANTIES WITH REGARD TO THIS SOFTWARE, INCLUDING ALL IMPLIED WARRANTIES OF MERCHANTABILITY AND FITNESS, IN NO EVENT SHALL STICHTING MATHEMATISCH CENTRUM BE LIABLE FOR ANY SPECIAL, INDIRECT OR CONSEQUENTIAL DAMAGES OR ANY DAMAGES WHATSOEVER RESULTING FROM LOSS OF USE, DATA OR PROFITS, WHETHER IN AN ACTION OF </w:t>
      </w:r>
      <w:r>
        <w:lastRenderedPageBreak/>
        <w:t>CONTRACT, NEGLIGENCE OR OTHER TORTIOUS ACTION, ARISING OUT OF OR IN CONNECTION WITH THE USE OR PERFORMANCE OF THIS SOFTWARE.</w:t>
      </w:r>
    </w:p>
    <w:p w14:paraId="61C9CD2B" w14:textId="77777777" w:rsidR="00425AAE" w:rsidRDefault="00425AAE">
      <w:r>
        <w:t xml:space="preserve"> py3compile, py3clean and debpython module: ========================================== Copyright Â© 2010-2013 Piotr OÅ¼arowski &lt;piotr@debian.org&gt;</w:t>
      </w:r>
    </w:p>
    <w:p w14:paraId="15D0D373"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74C9AAD" w14:textId="77777777" w:rsidR="00425AAE" w:rsidRDefault="00425AAE">
      <w:r>
        <w:t>The above copyright notice and this permission notice shall be included in all copies or substantial portions of the Software.</w:t>
      </w:r>
    </w:p>
    <w:p w14:paraId="20D6A5A8"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FILE=python3-defaults-3.4.1/debian/copyright]</w:t>
      </w:r>
    </w:p>
    <w:p w14:paraId="659DEA75" w14:textId="77777777" w:rsidR="00425AAE" w:rsidRDefault="00425AAE" w:rsidP="000727EF">
      <w:pPr>
        <w:pStyle w:val="Heading2"/>
      </w:pPr>
      <w:r>
        <w:t xml:space="preserve"> </w:t>
      </w:r>
      <w:bookmarkStart w:id="574" w:name="_Toc399938391"/>
      <w:r>
        <w:t>python-apt (version 0.9.3.8):</w:t>
      </w:r>
      <w:bookmarkEnd w:id="574"/>
    </w:p>
    <w:p w14:paraId="76386ED4" w14:textId="77777777" w:rsidR="00425AAE" w:rsidRDefault="00425AAE" w:rsidP="000727EF">
      <w:pPr>
        <w:pStyle w:val="Heading3"/>
      </w:pPr>
      <w:r>
        <w:t>python-apt-0.9.3.8/debian/copyright:</w:t>
      </w:r>
    </w:p>
    <w:p w14:paraId="6E00C388" w14:textId="77777777" w:rsidR="00425AAE" w:rsidRDefault="00425AAE">
      <w:r>
        <w:t>[BEGIN FILE=python-apt-0.9.3.8/debian/copyright] Format-Specification: http://svn.debian.org/wsvn/dep/web/deps/dep5.mdwn?rev=59</w:t>
      </w:r>
    </w:p>
    <w:p w14:paraId="2E5A36D0" w14:textId="77777777" w:rsidR="00425AAE" w:rsidRDefault="00425AAE">
      <w:r>
        <w:t>Files: * Copyright: Â© 2004-2009 Canonical Ltd.            Â© 2009 Julian Andres Klode &lt;jak@debian.org&gt; License: GPL-2+</w:t>
      </w:r>
    </w:p>
    <w:p w14:paraId="55F58D85" w14:textId="77777777" w:rsidR="00425AAE" w:rsidRDefault="00425AAE">
      <w:r>
        <w:t>Files: tests/test_all.py, tests/test_hashes.py, utils/doclint.py Copyright: Â© 2009 Julian Andres Klode &lt;jak@debian.org&gt; License:  Copying and distribution of this file, with or without modification,  are permitted in any medium without royalty provided the copyright  notice and this notice are preserved.</w:t>
      </w:r>
    </w:p>
    <w:p w14:paraId="48431DDA" w14:textId="77777777" w:rsidR="00425AAE" w:rsidRDefault="00425AAE">
      <w:r>
        <w:t>Files: aptsources/*.py Copyright: Â© 2004-2009 Canonical Ltd. Copyright: Â© 2005 Gustavo Noronha Silva Copyright: Â© 2006-2007 Sebastian Heinlein License: GPL-2+</w:t>
      </w:r>
    </w:p>
    <w:p w14:paraId="51DD1BAC" w14:textId="77777777" w:rsidR="00425AAE" w:rsidRDefault="00425AAE">
      <w:r>
        <w:t>Files: doc/source/* Copyright: Â© 2009 Julian Andres Klode &lt;jak@debian.org&gt; License: GPL-2+</w:t>
      </w:r>
    </w:p>
    <w:p w14:paraId="2A7B6968" w14:textId="77777777" w:rsidR="00425AAE" w:rsidRDefault="00425AAE">
      <w:r>
        <w:t>Files: utils/get_*.py Copyright: Â© 2006 Free Software Foundation Europe License: GPL-2+</w:t>
      </w:r>
    </w:p>
    <w:p w14:paraId="5B877F0A" w14:textId="77777777" w:rsidR="00425AAE" w:rsidRDefault="00425AAE">
      <w:r>
        <w:t>Files: po/* Copyright: Â© 2006 Canonical Ltd, and Rosetta Contributors 2006 License: GPL-2+</w:t>
      </w:r>
    </w:p>
    <w:p w14:paraId="78218EAD" w14:textId="77777777" w:rsidR="00425AAE" w:rsidRDefault="00425AAE">
      <w:r>
        <w:t>Files: po/de.po Copyright: Â© 2005 Michiel Sikkes &lt;michiel@eyesopened.nl&gt; License: GPL-2+</w:t>
      </w:r>
    </w:p>
    <w:p w14:paraId="3A6B8034" w14:textId="77777777" w:rsidR="00425AAE" w:rsidRDefault="00425AAE">
      <w:r>
        <w:lastRenderedPageBreak/>
        <w:t>Files: po/en_CA.po Copyright: Â© 2005 Adam Weinberger and the GNOME Foundation License: GPL-2+</w:t>
      </w:r>
    </w:p>
    <w:p w14:paraId="49222062" w14:textId="77777777" w:rsidR="00425AAE" w:rsidRDefault="00425AAE">
      <w:r>
        <w:t>Files: po/fi.po Copyright: Â© 2005-2006 Timo Jyrinki License: GPL-2+</w:t>
      </w:r>
    </w:p>
    <w:p w14:paraId="3D41331B" w14:textId="77777777" w:rsidR="00425AAE" w:rsidRDefault="00425AAE">
      <w:r>
        <w:t>Files: po/fr.po Copyright: Â© 2007 Hugues NAULET &lt;hnaulet@gmail.com&gt; License: GPL-2+</w:t>
      </w:r>
    </w:p>
    <w:p w14:paraId="0952750B" w14:textId="77777777" w:rsidR="00425AAE" w:rsidRDefault="00425AAE">
      <w:r>
        <w:t>Files: po/hu.po, po/lt.po, po/pt.po, po/ro.po, po/rw.po, po/sv.po, po/uk.po,        po/zh_HK.po Copyright: Â© 2005-2006 Free Software Foundation License: GPL-2+</w:t>
      </w:r>
    </w:p>
    <w:p w14:paraId="3B60DF7E" w14:textId="77777777" w:rsidR="00425AAE" w:rsidRDefault="00425AAE">
      <w:r>
        <w:t>License: GPL-2+  APT is free software; you can redistribute them and/or modify them under  the terms of the GNU General Public License as published by the Free Software  Foundation; either version 2 of the License, or (at your option) any later  version.  .  On Debian systems, a copy of the GNU General Public License can be  found in /usr/share/common-licenses/GPL-2. [END FILE=python-apt-0.9.3.8/debian/copyright]</w:t>
      </w:r>
    </w:p>
    <w:p w14:paraId="0E6ABCF8" w14:textId="77777777" w:rsidR="00425AAE" w:rsidRDefault="00425AAE" w:rsidP="000727EF">
      <w:pPr>
        <w:pStyle w:val="Heading2"/>
      </w:pPr>
      <w:r>
        <w:t xml:space="preserve"> </w:t>
      </w:r>
      <w:bookmarkStart w:id="575" w:name="_Toc399938392"/>
      <w:r>
        <w:t>python-boto (version 2.29.1):</w:t>
      </w:r>
      <w:bookmarkEnd w:id="575"/>
    </w:p>
    <w:p w14:paraId="2FE0218E" w14:textId="77777777" w:rsidR="00425AAE" w:rsidRDefault="00425AAE" w:rsidP="000727EF">
      <w:pPr>
        <w:pStyle w:val="Heading3"/>
      </w:pPr>
      <w:r>
        <w:t>python-boto-2.29.1/debian/copyright:</w:t>
      </w:r>
    </w:p>
    <w:p w14:paraId="4474058C" w14:textId="77777777" w:rsidR="00425AAE" w:rsidRDefault="00425AAE">
      <w:r>
        <w:t>[BEGIN FILE=python-boto-2.29.1/debian/copyright] This package was debianized by Eric Evans &lt;eevans@debian.org&gt; on Wed, 04 Jul 2007 18:54:44 -0500</w:t>
      </w:r>
    </w:p>
    <w:p w14:paraId="3205B835" w14:textId="77777777" w:rsidR="00425AAE" w:rsidRDefault="00425AAE">
      <w:r>
        <w:t>It was downloaded from: http://code.google.com/p/boto/</w:t>
      </w:r>
    </w:p>
    <w:p w14:paraId="207895C2" w14:textId="77777777" w:rsidR="00425AAE" w:rsidRDefault="00425AAE">
      <w:r>
        <w:t>Upstream Author: Mitch Garnaat &lt;mitch@garnaat.com&gt;</w:t>
      </w:r>
    </w:p>
    <w:p w14:paraId="4D15F869" w14:textId="77777777" w:rsidR="00425AAE" w:rsidRDefault="00425AAE">
      <w:r>
        <w:t>Copyright (c) 2006,2007 Mitch Garnaat http://garnaat.org/</w:t>
      </w:r>
    </w:p>
    <w:p w14:paraId="5EE7B22E"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9AB66F9" w14:textId="77777777" w:rsidR="00425AAE" w:rsidRDefault="00425AAE">
      <w:r>
        <w:t>The above copyright notice and this permission notice shall be included in all copies or substantial portions of the Software.</w:t>
      </w:r>
    </w:p>
    <w:p w14:paraId="3F9A5D9C"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 BE LIABLE FOR ANY CLAIM, DAMAGES OR OTHER LIABILITY, WHETHER IN AN ACTION OF CONTRACT, TORT OR OTHERWISE, ARISING FROM, OUT OF OR IN  CONNECTION WITH THE SOFTWARE OR THE USE OR OTHER DEALINGS IN THE SOFTWARE.</w:t>
      </w:r>
    </w:p>
    <w:p w14:paraId="20060CF4" w14:textId="77777777" w:rsidR="00425AAE" w:rsidRDefault="00425AAE">
      <w:r>
        <w:t>Portions of boto/connection.py and boto.utils.py were copied or derived  from sample code supplied by Amazon.  The following notice applies to that code.</w:t>
      </w:r>
    </w:p>
    <w:p w14:paraId="232BB9F8" w14:textId="77777777" w:rsidR="00425AAE" w:rsidRDefault="00425AAE">
      <w:r>
        <w:t xml:space="preserve"> This software code is made available AS IS without warranties of any  kind.  You may copy, display, modify and redistribute the software code   either by itself or as incorporated into your code; provided that you do  not remove any proprietary notices.  Your use of this software code is at  your own risk and you waive any claim against Amazon Digital Services,   Inc. or its affiliates with respect to your use of this software </w:t>
      </w:r>
      <w:r>
        <w:lastRenderedPageBreak/>
        <w:t>code.   (c) 2006 Amazon Digital Services, Inc. or its affiliates. [END FILE=python-boto-2.29.1/debian/copyright]</w:t>
      </w:r>
    </w:p>
    <w:p w14:paraId="5F8A23F4" w14:textId="77777777" w:rsidR="00425AAE" w:rsidRPr="00924490" w:rsidRDefault="00425AAE" w:rsidP="000727EF">
      <w:pPr>
        <w:pStyle w:val="Heading2fegan"/>
        <w:rPr>
          <w:lang w:val="de-DE"/>
        </w:rPr>
      </w:pPr>
      <w:bookmarkStart w:id="576" w:name="_Toc399938393"/>
      <w:r w:rsidRPr="00924490">
        <w:rPr>
          <w:lang w:val="de-DE"/>
        </w:rPr>
        <w:t>python-ceilometerclient-57bdb2e109437e891406cb5bbf01168b75e7b00c</w:t>
      </w:r>
      <w:bookmarkEnd w:id="576"/>
    </w:p>
    <w:p w14:paraId="51921EB5" w14:textId="77777777" w:rsidR="00425AAE" w:rsidRPr="00924490" w:rsidRDefault="00425AAE" w:rsidP="00053D4A">
      <w:pPr>
        <w:rPr>
          <w:lang w:val="de-DE"/>
        </w:rPr>
      </w:pPr>
      <w:r w:rsidRPr="00924490">
        <w:rPr>
          <w:lang w:val="de-DE"/>
        </w:rPr>
        <w:tab/>
        <w:t>Apache 2</w:t>
      </w:r>
      <w:r w:rsidRPr="00924490">
        <w:rPr>
          <w:lang w:val="de-DE"/>
        </w:rPr>
        <w:tab/>
        <w:t>http://www.apache.org/licenses/LICENSE-2.0</w:t>
      </w:r>
    </w:p>
    <w:p w14:paraId="6DB0E223" w14:textId="77777777" w:rsidR="00425AAE" w:rsidRPr="00924490" w:rsidRDefault="00425AAE" w:rsidP="000727EF">
      <w:pPr>
        <w:pStyle w:val="Heading2fegan"/>
        <w:rPr>
          <w:lang w:val="de-DE"/>
        </w:rPr>
      </w:pPr>
      <w:bookmarkStart w:id="577" w:name="_Toc399938394"/>
      <w:r w:rsidRPr="00924490">
        <w:rPr>
          <w:lang w:val="de-DE"/>
        </w:rPr>
        <w:t>python-cinderclient-8e87c0b600d0742fbdd69ab770dbeb9dca7cf58c</w:t>
      </w:r>
      <w:bookmarkEnd w:id="577"/>
    </w:p>
    <w:p w14:paraId="35E0577F" w14:textId="77777777" w:rsidR="00425AAE" w:rsidRPr="00924490" w:rsidRDefault="00425AAE" w:rsidP="00053D4A">
      <w:pPr>
        <w:rPr>
          <w:lang w:val="de-DE"/>
        </w:rPr>
      </w:pPr>
      <w:r w:rsidRPr="00924490">
        <w:rPr>
          <w:lang w:val="de-DE"/>
        </w:rPr>
        <w:tab/>
        <w:t>Apache 2</w:t>
      </w:r>
      <w:r w:rsidRPr="00924490">
        <w:rPr>
          <w:lang w:val="de-DE"/>
        </w:rPr>
        <w:tab/>
        <w:t>http://www.apache.org/licenses/LICENSE-2.0</w:t>
      </w:r>
    </w:p>
    <w:p w14:paraId="7A89637F" w14:textId="77777777" w:rsidR="00425AAE" w:rsidRDefault="00425AAE" w:rsidP="000727EF">
      <w:pPr>
        <w:pStyle w:val="Heading2"/>
      </w:pPr>
      <w:r w:rsidRPr="00924490">
        <w:rPr>
          <w:lang w:val="de-DE"/>
        </w:rPr>
        <w:t xml:space="preserve"> </w:t>
      </w:r>
      <w:bookmarkStart w:id="578" w:name="_Toc399938395"/>
      <w:r>
        <w:t>python-crypto (version 2.6.1):</w:t>
      </w:r>
      <w:bookmarkEnd w:id="578"/>
    </w:p>
    <w:p w14:paraId="03BB0078" w14:textId="77777777" w:rsidR="00425AAE" w:rsidRDefault="00425AAE" w:rsidP="000727EF">
      <w:pPr>
        <w:pStyle w:val="Heading3"/>
      </w:pPr>
      <w:r>
        <w:t>python-crypto-2.6.1/debian/copyright:</w:t>
      </w:r>
    </w:p>
    <w:p w14:paraId="380D9C7D" w14:textId="77777777" w:rsidR="00425AAE" w:rsidRDefault="00425AAE">
      <w:r>
        <w:t>[BEGIN FILE=python-crypto-2.6.1/debian/copyright] Format: http://www.debian.org/doc/packaging-manuals/copyright-format/1.0/ Upstream-Name: pycrypto Upstream-Contact: Dwayne C. Litzenberger &lt;dlitz@dlitz.net&gt; Source: http://www.dlitz.net/software/pycrypto/</w:t>
      </w:r>
    </w:p>
    <w:p w14:paraId="7D393748" w14:textId="77777777" w:rsidR="00425AAE" w:rsidRDefault="00425AAE">
      <w:r>
        <w:t xml:space="preserve">Files: * Copyright: public-domain License: public-domain  Copyright and licensing of the Python Cryptography Toolkit (PyCrypto):  ~~~~~~~~~~~~~~~~~~~~~~~~~~~~~~~~~~~~~~~~~~~~~~~~~~~~~~~~~~~~~~~~~~~~~~~~  To the best of our knowledge, with the exceptions noted below or  within the files themselves, the files that constitute PyCrypto are in  the public domain. Most are distributed with the following notice:  .    The contents of this file are dedicated to the public domain. To    the extent that dedication to the public domain is not available,    everyone is granted a worldwide, perpetual, royalty-free,    non-exclusive license to exercise all rights associated with the    contents of this file for any purpose whatsoever.    No rights are reserved.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  Exception:  .   - Portions of HMAC.py and setup.py are derived from Python 2.2, and     are therefore Copyright (c) 2001, 2002, 2003 Python Software     Foundation (All Rights Reserved). They are licensed by the PSF     under the terms of the Python 2.2 license. (See the file     LEGAL/copy/LICENSE.python-2.2 for details.)  .  EXPORT </w:t>
      </w:r>
      <w:r>
        <w:lastRenderedPageBreak/>
        <w:t>RESTRICTIONS:  .  Note that the export or re-export of cryptographic software and/or  source code may be subject to regulation in your jurisdiction.</w:t>
      </w:r>
    </w:p>
    <w:p w14:paraId="170AB720" w14:textId="77777777" w:rsidR="00425AAE" w:rsidRDefault="00425AAE">
      <w:r>
        <w:t>Files: debian/* Copyright: 2011-2013 Sebastian Ramacher &lt;sramacher@debian.org&gt; License: BSD-3-clause  Redistribution and use in source and binary forms, with or without  modification, are permitted provided that the following conditions  are met:  .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  .  THIS SOFTWARE IS PROVIDED BY THE AUTHOR ``AS IS'' AND ANY EXPRESS OR  IMPLIED WARRANTIES, INCLUDING, BUT NOT LIMITED TO, THE IMPLIED WARRANTIES  OF MERCHANTABILITY AND FITNESS FOR A PARTICULAR PURPOSE ARE DISCLAIMED.  IN NO EVENT SHALL THE AUTOR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Comment:  The original packaging is by:  * 2002-2010 Andreas Rottmann &lt;rotty@debian.org&gt; and  * 2010 James Cook &lt;zealcook@gmail.com&gt;  But only parts of debian/control, debian/watch and  debian/python-crypto-doc.doc-base remain from the old packaging. Everything  else has been rewritten. [END FILE=python-crypto-2.6.1/debian/copyright]</w:t>
      </w:r>
    </w:p>
    <w:p w14:paraId="112004BE" w14:textId="77777777" w:rsidR="00425AAE" w:rsidRDefault="00425AAE" w:rsidP="000727EF">
      <w:pPr>
        <w:pStyle w:val="Heading2fegan"/>
      </w:pPr>
      <w:bookmarkStart w:id="579" w:name="_Toc399938396"/>
      <w:r>
        <w:t>python-daemon-1.6.1</w:t>
      </w:r>
      <w:bookmarkEnd w:id="579"/>
    </w:p>
    <w:p w14:paraId="1462B6C2" w14:textId="77777777" w:rsidR="00425AAE" w:rsidRDefault="00425AAE" w:rsidP="00053D4A">
      <w:r>
        <w:tab/>
        <w:t>Apache 2</w:t>
      </w:r>
      <w:r>
        <w:tab/>
        <w:t>http://www.apache.org/licenses/LICENSE-2.0</w:t>
      </w:r>
    </w:p>
    <w:p w14:paraId="2A09D9C4" w14:textId="77777777" w:rsidR="00425AAE" w:rsidRDefault="00425AAE" w:rsidP="000727EF">
      <w:pPr>
        <w:pStyle w:val="Heading2fegan"/>
      </w:pPr>
      <w:bookmarkStart w:id="580" w:name="_Toc399938397"/>
      <w:r>
        <w:t>python-dateutil-2.2</w:t>
      </w:r>
      <w:bookmarkEnd w:id="580"/>
    </w:p>
    <w:p w14:paraId="56F3EAE6" w14:textId="77777777" w:rsidR="00425AAE" w:rsidRDefault="00425AAE" w:rsidP="00053D4A">
      <w:r>
        <w:tab/>
        <w:t>BSD 3 Clause</w:t>
      </w:r>
      <w:r>
        <w:tab/>
        <w:t>http://www.opensource.org/licenses/BSD-3-Clause</w:t>
      </w:r>
    </w:p>
    <w:p w14:paraId="66876A52" w14:textId="77777777" w:rsidR="00425AAE" w:rsidRDefault="00425AAE" w:rsidP="000727EF">
      <w:pPr>
        <w:pStyle w:val="Heading2"/>
      </w:pPr>
      <w:r>
        <w:t xml:space="preserve"> </w:t>
      </w:r>
      <w:bookmarkStart w:id="581" w:name="_Toc399938398"/>
      <w:r>
        <w:t>python-debian (version 0.1.22):</w:t>
      </w:r>
      <w:bookmarkEnd w:id="581"/>
    </w:p>
    <w:p w14:paraId="7406B3C9" w14:textId="77777777" w:rsidR="00425AAE" w:rsidRDefault="00425AAE" w:rsidP="000727EF">
      <w:pPr>
        <w:pStyle w:val="Heading3"/>
      </w:pPr>
      <w:r>
        <w:t>python-debian-0.1.22/debian/copyright:</w:t>
      </w:r>
    </w:p>
    <w:p w14:paraId="402C2AB8" w14:textId="77777777" w:rsidR="00425AAE" w:rsidRDefault="00425AAE">
      <w:r>
        <w:t>[BEGIN FILE=python-debian-0.1.22/debian/copyright] This package was debianized by James Westby &lt;jw+debian@jameswestby.net&gt; on Wed, 16 Aug 2006 19:17:30 +0100.</w:t>
      </w:r>
    </w:p>
    <w:p w14:paraId="796FA2B1" w14:textId="77777777" w:rsidR="00425AAE" w:rsidRDefault="00425AAE">
      <w:r>
        <w:t>The original source can always be found at:         ftp://ftp.debian.org/dists/unstable/main/source/</w:t>
      </w:r>
    </w:p>
    <w:p w14:paraId="4AC155F0" w14:textId="77777777" w:rsidR="00425AAE" w:rsidRDefault="00425AAE">
      <w:r>
        <w:t xml:space="preserve">Copyright: </w:t>
      </w:r>
    </w:p>
    <w:p w14:paraId="760AB8EB" w14:textId="77777777" w:rsidR="00425AAE" w:rsidRDefault="00425AAE">
      <w:r>
        <w:lastRenderedPageBreak/>
        <w:t xml:space="preserve">  deb822.py is Copyright (C) 2005-2006  dann frazier &lt;dannf@dannf.org&gt;                              2006       John Wright &lt;john@movingsucks.org&gt;</w:t>
      </w:r>
    </w:p>
    <w:p w14:paraId="1464FC52" w14:textId="77777777" w:rsidR="00425AAE" w:rsidRDefault="00425AAE">
      <w:r>
        <w:t xml:space="preserve">  changelog.py, setup.py, README.Changelog and the contents of   examples/changelog/ are                Copyright (C) 2006-7 James Westby &lt;jw+debian@jameswestby.net&gt;                Copyright (C) 2008 Canonical Ltd.</w:t>
      </w:r>
    </w:p>
    <w:p w14:paraId="01308D77" w14:textId="77777777" w:rsidR="00425AAE" w:rsidRDefault="00425AAE">
      <w:r>
        <w:t xml:space="preserve">  debian_support.py is Copyright (C) 2005 Florian Weimer &lt;fw@deneb.enyo.de&gt;</w:t>
      </w:r>
    </w:p>
    <w:p w14:paraId="3EAFC022" w14:textId="77777777" w:rsidR="00425AAE" w:rsidRDefault="00425AAE">
      <w:r>
        <w:t xml:space="preserve">  Debtags.py, and the contents of examples/debtags/ are                 Copyright (C) 2003--3006 Enrico Zini &lt;enrico@debian.org&gt; </w:t>
      </w:r>
    </w:p>
    <w:p w14:paraId="776AB124" w14:textId="77777777" w:rsidR="00425AAE" w:rsidRDefault="00425AAE">
      <w:r>
        <w:t xml:space="preserve">  debfile.py, arfile.py, and examples/debfile/* are                Copyright (C) 2007   Stefano Zacchiroli  &lt;zack@debian.org&gt;                               2007   Filippo Giunchedi   &lt;filippo@debian.org&gt;    Licenses:</w:t>
      </w:r>
    </w:p>
    <w:p w14:paraId="531AA0BF" w14:textId="77777777" w:rsidR="00425AAE" w:rsidRDefault="00425AAE">
      <w:r>
        <w:t xml:space="preserve">  The following modules are released under GPL v2 or above:     changelog.py, debian_support.py, deb822.py   The following modules are released under GPL v3 or above:     debfile.py, arfile.py, debtags.py</w:t>
      </w:r>
    </w:p>
    <w:p w14:paraId="3F95A42A" w14:textId="77777777" w:rsidR="00425AAE" w:rsidRDefault="00425AAE">
      <w:r>
        <w:t xml:space="preserve">  The Debian packaging is (C) Debian python-debian Maintainers (see   debian/control for maintainer names), and is placed under GPL v2 or   above.</w:t>
      </w:r>
    </w:p>
    <w:p w14:paraId="6AC7C4DC" w14:textId="77777777" w:rsidR="00425AAE" w:rsidRDefault="00425AAE">
      <w:r>
        <w:t>On Debian systems, the complete text of the GNU General Public License can be found in `/usr/share/common-licenses/GPL'.</w:t>
      </w:r>
    </w:p>
    <w:p w14:paraId="0CD81174" w14:textId="77777777" w:rsidR="00425AAE" w:rsidRDefault="00425AAE">
      <w:r>
        <w:t>[END FILE=python-debian-0.1.22/debian/copyright]</w:t>
      </w:r>
    </w:p>
    <w:p w14:paraId="58224769" w14:textId="77777777" w:rsidR="00425AAE" w:rsidRDefault="00425AAE" w:rsidP="000727EF">
      <w:pPr>
        <w:pStyle w:val="Heading2"/>
      </w:pPr>
      <w:r>
        <w:t xml:space="preserve"> </w:t>
      </w:r>
      <w:bookmarkStart w:id="582" w:name="_Toc399938399"/>
      <w:r>
        <w:t>python-defaults (version 2.7.8):</w:t>
      </w:r>
      <w:bookmarkEnd w:id="582"/>
    </w:p>
    <w:p w14:paraId="361A70CB" w14:textId="77777777" w:rsidR="00425AAE" w:rsidRDefault="00425AAE" w:rsidP="000727EF">
      <w:pPr>
        <w:pStyle w:val="Heading3"/>
      </w:pPr>
      <w:r>
        <w:t>python-defaults-2.7.8/debian/copyright:</w:t>
      </w:r>
    </w:p>
    <w:p w14:paraId="2F65F9EF" w14:textId="77777777" w:rsidR="00425AAE" w:rsidRDefault="00425AAE">
      <w:r>
        <w:t>[BEGIN FILE=python-defaults-2.7.8/debian/copyright] This is the Debian GNU/Linux prepackaged version of the Python programming language. Python was written by Guido van Rossum &lt;guido@cwi.nl&gt; and others.</w:t>
      </w:r>
    </w:p>
    <w:p w14:paraId="763205A9" w14:textId="77777777" w:rsidR="00425AAE" w:rsidRDefault="00425AAE">
      <w:r>
        <w:t>This package was put together by Klee Dienes &lt;klee@debian.org&gt; from sources from ftp.python.org:/pub/python, based on the Debianization by the previous maintainers Bernd S. Brentrup &lt;bsb@uni-muenster.de&gt; and Bruce Perens.</w:t>
      </w:r>
    </w:p>
    <w:p w14:paraId="78101B4D" w14:textId="77777777" w:rsidR="00425AAE" w:rsidRDefault="00425AAE">
      <w:r>
        <w:t>Current maintainer is Matthias Klose &lt;doko@debian.org&gt; until the final 2.3 version is released.</w:t>
      </w:r>
    </w:p>
    <w:p w14:paraId="1CF4635E" w14:textId="77777777" w:rsidR="00425AAE" w:rsidRDefault="00425AAE">
      <w:r>
        <w:t xml:space="preserve"> Copyright notice (as found in LICENSE in the original source). --------------------------------------------------------------</w:t>
      </w:r>
    </w:p>
    <w:p w14:paraId="6694D381" w14:textId="77777777" w:rsidR="00425AAE" w:rsidRDefault="00425AAE">
      <w:r>
        <w:t>A. HISTORY OF THE SOFTWARE ==========================</w:t>
      </w:r>
    </w:p>
    <w:p w14:paraId="7682EB34" w14:textId="77777777" w:rsidR="00425AAE" w:rsidRDefault="00425AAE">
      <w:r>
        <w:t>Python was created in the early 1990s by Guido van Rossum at Stichting Mathematisch Centrum (CWI, see http://www.cwi.nl) in the Netherlands as a successor of a language called ABC.  Guido remains Python's principal author, although it includes many contributions from others.</w:t>
      </w:r>
    </w:p>
    <w:p w14:paraId="178626F3" w14:textId="77777777" w:rsidR="00425AAE" w:rsidRDefault="00425AAE">
      <w:r>
        <w:t>In 1995, Guido continued his work on Python at the Corporation for National Research Initiatives (CNRI, see http://www.cnri.reston.va.us) in Reston, Virginia where he released several versions of the software.</w:t>
      </w:r>
    </w:p>
    <w:p w14:paraId="1090F1E7" w14:textId="77777777" w:rsidR="00425AAE" w:rsidRDefault="00425AAE">
      <w:r>
        <w:t xml:space="preserve">In May 2000, Guido and the Python core development team moved to BeOpen.com to form the BeOpen PythonLabs team.  In October of the same year, the PythonLabs team </w:t>
      </w:r>
      <w:r>
        <w:lastRenderedPageBreak/>
        <w:t>moved to Digital Creations (now Zope Corporation, see http://www.zope.com).  In 2001, the Python Software Foundation (PSF, see http://www.python.org/psf/) was formed, a non-profit organization created specifically to own Python-related Intellectual Property.  Zope Corporation is a sponsoring member of the PSF.</w:t>
      </w:r>
    </w:p>
    <w:p w14:paraId="239CD22F" w14:textId="77777777" w:rsidR="00425AAE" w:rsidRDefault="00425AAE">
      <w:r>
        <w:t>All Python releases are Open Source (see http://www.opensource.org for the Open Source Definition).  Historically, most, but not all, Python releases have also been GPL-compatible; the table below summarizes the various releases.</w:t>
      </w:r>
    </w:p>
    <w:p w14:paraId="52380F71" w14:textId="77777777" w:rsidR="00425AAE" w:rsidRDefault="00425AAE">
      <w:r>
        <w:t xml:space="preserve">    Release         Derived     Year        Owner       GPL-                     from                                compatible? (1)</w:t>
      </w:r>
    </w:p>
    <w:p w14:paraId="4BB54EFF" w14:textId="77777777" w:rsidR="00425AAE" w:rsidRDefault="00425AAE">
      <w:r>
        <w:t xml:space="preserve">    0.9.0 thru 1.2              1991-1995   CWI         yes     1.3 thru 1.5.2  1.2         1995-1999   CNRI        yes     1.6             1.5.2       2000        CNRI        no     2.0             1.6         2000        BeOpen.com  no     1.6.1           1.6         2001        CNRI        yes (2)     2.1             2.0+1.6.1   2001        PSF         no     2.0.1           2.0+1.6.1   2001        PSF         yes     2.1.1           2.1+2.0.1   2001        PSF         yes     2.2             2.1.1       2001        PSF         yes     2.1.2           2.1.1       2002        PSF         yes     2.1.3           2.1.2       2002        PSF         yes     2.2.1           2.2         2002        PSF         yes     2.2.2           2.2.1       2002        PSF         yes     2.2.3           2.2.2       2003        PSF         yes     2.3             2.2.2       2002-2003   PSF         yes     2.3.1           2.3         2002-2003   PSF         yes     2.3.2           2.3.1       2002-2003   PSF         yes     2.3.3           2.3.2       2002-2003   PSF         yes     2.3.4           2.3.3       2004        PSF         yes     2.3.5           2.3.4       2005        PSF         yes     2.4             2.3         2004        PSF         yes     2.4.1           2.4         2005        PSF         yes     2.4.2           2.4.1       2005        PSF         yes     2.4.3           2.4.2       2006        PSF         yes     2.4.4           2.4.3       2006        PSF         yes     2.5             2.4         2006        PSF         yes     2.5.1           2.5         2007        PSF         yes     2.5.2           2.5.1       2008        PSF         yes     2.5.3           2.5.2       2008        PSF         yes     2.6             2.5         2008        PSF         yes     2.6.1           2.6         2008        PSF         yes     2.6.2           2.6.1       2009        PSF         yes     2.6.3           2.6.2       2009        PSF         yes     2.6.4           2.6.3       2009        PSF         yes     2.6.5           2.6.4       2010        PSF         yes</w:t>
      </w:r>
    </w:p>
    <w:p w14:paraId="05A46A87" w14:textId="77777777" w:rsidR="00425AAE" w:rsidRDefault="00425AAE">
      <w:r>
        <w:t>Footnotes:</w:t>
      </w:r>
    </w:p>
    <w:p w14:paraId="0F976103" w14:textId="77777777" w:rsidR="00425AAE" w:rsidRDefault="00425AAE">
      <w:r>
        <w:t>(1) GPL-compatible doesn't mean that we're distributing Python under     the GPL.  All Python licenses, unlike the GPL, let you distribute     a modified version without making your changes open source.  The     GPL-compatible licenses make it possible to combine Python with     other software that is released under the GPL; the others don't.</w:t>
      </w:r>
    </w:p>
    <w:p w14:paraId="3D716AC2" w14:textId="77777777" w:rsidR="00425AAE" w:rsidRDefault="00425AAE">
      <w:r>
        <w:t>(2) According to Richard Stallman, 1.6.1 is not GPL-compatible,     because its license has a choice of law clause.  According to     CNRI, however, Stallman's lawyer has told CNRI's lawyer that 1.6.1     is not incompatible with the GPL.</w:t>
      </w:r>
    </w:p>
    <w:p w14:paraId="431976EF" w14:textId="77777777" w:rsidR="00425AAE" w:rsidRDefault="00425AAE">
      <w:r>
        <w:t>Thanks to the many outside volunteers who have worked under Guido's direction to make these releases possible.</w:t>
      </w:r>
    </w:p>
    <w:p w14:paraId="42F47C3A" w14:textId="77777777" w:rsidR="00425AAE" w:rsidRDefault="00425AAE">
      <w:r>
        <w:t xml:space="preserve"> B. TERMS AND CONDITIONS FOR ACCESSING OR OTHERWISE USING PYTHON ===============================================================</w:t>
      </w:r>
    </w:p>
    <w:p w14:paraId="384E88E6" w14:textId="77777777" w:rsidR="00425AAE" w:rsidRDefault="00425AAE">
      <w:r>
        <w:t>PYTHON SOFTWARE FOUNDATION LICENSE VERSION 2 --------------------------------------------</w:t>
      </w:r>
    </w:p>
    <w:p w14:paraId="37E6B280" w14:textId="77777777" w:rsidR="00425AAE" w:rsidRDefault="00425AAE">
      <w:r>
        <w:lastRenderedPageBreak/>
        <w:t>1. This LICENSE AGREEMENT is between the Python Software Foundation (PSF), and the Individual or Organization (Licensee) accessing and otherwise using this software (Python) in source or binary form and its associated documentation.</w:t>
      </w:r>
    </w:p>
    <w:p w14:paraId="285AB543" w14:textId="77777777" w:rsidR="00425AAE" w:rsidRDefault="00425AAE">
      <w:r>
        <w:t>2. Subject to the terms and conditions of this License Agreement, PSF hereby grants Licensee a nonexclusive, royalty-free, world-wide license to reproduce, analyze, test, perform and/or display publicly, prepare derivative works, distribute, and otherwise use Python alone or in any derivative version, provided, however, that PSF's License Agreement and PSF's notice of copyright, i.e., Copyright (c) 2001, 2002, 2003, 2004, 2005, 2006, 2007, 2008, 2009, 2010 Python Software Foundation; All Rights Reserved are retained in Python alone or in any derivative version prepared by Licensee.</w:t>
      </w:r>
    </w:p>
    <w:p w14:paraId="3AE8A03C" w14:textId="77777777" w:rsidR="00425AAE" w:rsidRDefault="00425AAE">
      <w:r>
        <w:t>3. In the event Licensee prepares a derivative work that is based on or incorporates Python or any part thereof, and wants to make the derivative work available to others as provided herein, then Licensee hereby agrees to include in any such work a brief summary of the changes made to Python.</w:t>
      </w:r>
    </w:p>
    <w:p w14:paraId="0957EFEC" w14:textId="77777777" w:rsidR="00425AAE" w:rsidRDefault="00425AAE">
      <w:r>
        <w:t>4. PSF is making Python available to Licensee on an AS IS basis.  PSF MAKES NO REPRESENTATIONS OR WARRANTIES, EXPRESS OR IMPLIED.  BY WAY OF EXAMPLE, BUT NOT LIMITATION, PSF MAKES NO AND DISCLAIMS ANY REPRESENTATION OR WARRANTY OF MERCHANTABILITY OR FITNESS FOR ANY PARTICULAR PURPOSE OR THAT THE USE OF PYTHON WILL NOT INFRINGE ANY THIRD PARTY RIGHTS.</w:t>
      </w:r>
    </w:p>
    <w:p w14:paraId="0D9BE736" w14:textId="77777777" w:rsidR="00425AAE" w:rsidRDefault="00425AAE">
      <w:r>
        <w:t>5. PSF SHALL NOT BE LIABLE TO LICENSEE OR ANY OTHER USERS OF PYTHON FOR ANY INCIDENTAL, SPECIAL, OR CONSEQUENTIAL DAMAGES OR LOSS AS A RESULT OF MODIFYING, DISTRIBUTING, OR OTHERWISE USING PYTHON, OR ANY DERIVATIVE THEREOF, EVEN IF ADVISED OF THE POSSIBILITY THEREOF.</w:t>
      </w:r>
    </w:p>
    <w:p w14:paraId="3101B81E" w14:textId="77777777" w:rsidR="00425AAE" w:rsidRDefault="00425AAE">
      <w:r>
        <w:t>6. This License Agreement will automatically terminate upon a material breach of its terms and conditions.</w:t>
      </w:r>
    </w:p>
    <w:p w14:paraId="2A0124E7" w14:textId="77777777" w:rsidR="00425AAE" w:rsidRDefault="00425AAE">
      <w:r>
        <w:t>7. Nothing in this License Agreement shall be deemed to create any relationship of agency, partnership, or joint venture between PSF and Licensee.  This License Agreement does not grant permission to use PSF trademarks or trade name in a trademark sense to endorse or promote products or services of Licensee, or any third party.</w:t>
      </w:r>
    </w:p>
    <w:p w14:paraId="08F168C5" w14:textId="77777777" w:rsidR="00425AAE" w:rsidRDefault="00425AAE">
      <w:r>
        <w:t>8. By copying, installing or otherwise using Python, Licensee agrees to be bound by the terms and conditions of this License Agreement.</w:t>
      </w:r>
    </w:p>
    <w:p w14:paraId="304CFF8B" w14:textId="77777777" w:rsidR="00425AAE" w:rsidRDefault="00425AAE">
      <w:r>
        <w:t xml:space="preserve"> BEOPEN.COM LICENSE AGREEMENT FOR PYTHON 2.0 -------------------------------------------</w:t>
      </w:r>
    </w:p>
    <w:p w14:paraId="14F45742" w14:textId="77777777" w:rsidR="00425AAE" w:rsidRDefault="00425AAE">
      <w:r>
        <w:t>BEOPEN PYTHON OPEN SOURCE LICENSE AGREEMENT VERSION 1</w:t>
      </w:r>
    </w:p>
    <w:p w14:paraId="7CC437B2" w14:textId="77777777" w:rsidR="00425AAE" w:rsidRDefault="00425AAE">
      <w:r>
        <w:t>1. This LICENSE AGREEMENT is between BeOpen.com (BeOpen), having an office at 160 Saratoga Avenue, Santa Clara, CA 95051, and the Individual or Organization (Licensee) accessing and otherwise using this software in source or binary form and its associated documentation (the Software).</w:t>
      </w:r>
    </w:p>
    <w:p w14:paraId="0E9994C3" w14:textId="77777777" w:rsidR="00425AAE" w:rsidRDefault="00425AAE">
      <w:r>
        <w:t xml:space="preserve">2. Subject to the terms and conditions of this BeOpen Python License Agreement, BeOpen hereby grants Licensee a non-exclusive, royalty-free, world-wide license to reproduce, analyze, test, perform and/or display publicly, prepare derivative works, distribute, and otherwise use the Software alone or in any derivative version, provided, </w:t>
      </w:r>
      <w:r>
        <w:lastRenderedPageBreak/>
        <w:t>however, that the BeOpen Python License is retained in the Software, alone or in any derivative version prepared by Licensee.</w:t>
      </w:r>
    </w:p>
    <w:p w14:paraId="34ECC24D" w14:textId="77777777" w:rsidR="00425AAE" w:rsidRDefault="00425AAE">
      <w:r>
        <w:t>3. BeOpen is making the Software available to Licensee on an AS IS basis.  BEOPEN MAKES NO REPRESENTATIONS OR WARRANTIES, EXPRESS OR IMPLIED.  BY WAY OF EXAMPLE, BUT NOT LIMITATION, BEOPEN MAKES NO AND DISCLAIMS ANY REPRESENTATION OR WARRANTY OF MERCHANTABILITY OR FITNESS FOR ANY PARTICULAR PURPOSE OR THAT THE USE OF THE SOFTWARE WILL NOT INFRINGE ANY THIRD PARTY RIGHTS.</w:t>
      </w:r>
    </w:p>
    <w:p w14:paraId="79E6C60E" w14:textId="77777777" w:rsidR="00425AAE" w:rsidRDefault="00425AAE">
      <w:r>
        <w:t>4. BEOPEN SHALL NOT BE LIABLE TO LICENSEE OR ANY OTHER USERS OF THE SOFTWARE FOR ANY INCIDENTAL, SPECIAL, OR CONSEQUENTIAL DAMAGES OR LOSS AS A RESULT OF USING, MODIFYING OR DISTRIBUTING THE SOFTWARE, OR ANY DERIVATIVE THEREOF, EVEN IF ADVISED OF THE POSSIBILITY THEREOF.</w:t>
      </w:r>
    </w:p>
    <w:p w14:paraId="25490F3C" w14:textId="77777777" w:rsidR="00425AAE" w:rsidRDefault="00425AAE">
      <w:r>
        <w:t>5. This License Agreement will automatically terminate upon a material breach of its terms and conditions.</w:t>
      </w:r>
    </w:p>
    <w:p w14:paraId="7EDA25EB" w14:textId="77777777" w:rsidR="00425AAE" w:rsidRDefault="00425AAE">
      <w:r>
        <w:t>6. This License Agreement shall be governed by and interpreted in all respects by the law of the State of California, excluding conflict of law provisions.  Nothing in this License Agreement shall be deemed to create any relationship of agency, partnership, or joint venture between BeOpen and Licensee.  This License Agreement does not grant permission to use BeOpen trademarks or trade names in a trademark sense to endorse or promote products or services of Licensee, or any third party.  As an exception, the BeOpen Python logos available at http://www.pythonlabs.com/logos.html may be used according to the permissions granted on that web page.</w:t>
      </w:r>
    </w:p>
    <w:p w14:paraId="11EDA042" w14:textId="77777777" w:rsidR="00425AAE" w:rsidRDefault="00425AAE">
      <w:r>
        <w:t>7. By copying, installing or otherwise using the software, Licensee agrees to be bound by the terms and conditions of this License Agreement.</w:t>
      </w:r>
    </w:p>
    <w:p w14:paraId="6429CF6D" w14:textId="77777777" w:rsidR="00425AAE" w:rsidRDefault="00425AAE">
      <w:r>
        <w:t xml:space="preserve"> CNRI LICENSE AGREEMENT FOR PYTHON 1.6.1 ---------------------------------------</w:t>
      </w:r>
    </w:p>
    <w:p w14:paraId="3307856E" w14:textId="77777777" w:rsidR="00425AAE" w:rsidRDefault="00425AAE">
      <w:r>
        <w:t>1. This LICENSE AGREEMENT is between the Corporation for National Research Initiatives, having an office at 1895 Preston White Drive, Reston, VA 20191 (CNRI), and the Individual or Organization (Licensee) accessing and otherwise using Python 1.6.1 software in source or binary form and its associated documentation.</w:t>
      </w:r>
    </w:p>
    <w:p w14:paraId="429697F7" w14:textId="77777777" w:rsidR="00425AAE" w:rsidRDefault="00425AAE">
      <w:r>
        <w:t>2. Subject to the terms and conditions of this License Agreement, CNRI hereby grants Licensee a nonexclusive, royalty-free, world-wide license to reproduce, analyze, test, perform and/or display publicly, prepare derivative works, distribute, and otherwise use Python 1.6.1 alone or in any derivative version, provided, however, that CNRI's License Agreement and CNRI's notice of copyright, i.e., Copyright (c) 1995-2001 Corporation for National Research Initiatives; All Rights Reserved are retained in Python 1.6.1 alone or in any derivative version prepared by Licensee.  Alternately, in lieu of CNRI's License Agreement, Licensee may substitute the following text (omitting the quotes): Python 1.6.1 is made available subject to the terms and conditions in CNRI's License Agreement.  This Agreement together with Python 1.6.1 may be located on the Internet using the following unique, persistent identifier (known as a handle): 1895.22/1013.  This Agreement may also be obtained from a proxy server on the Internet using the following URL: http://hdl.handle.net/1895.22/1013.</w:t>
      </w:r>
    </w:p>
    <w:p w14:paraId="2650B1C1" w14:textId="77777777" w:rsidR="00425AAE" w:rsidRDefault="00425AAE">
      <w:r>
        <w:t xml:space="preserve">3. In the event Licensee prepares a derivative work that is based on or incorporates Python 1.6.1 or any part thereof, and wants to make the derivative work available to </w:t>
      </w:r>
      <w:r>
        <w:lastRenderedPageBreak/>
        <w:t>others as provided herein, then Licensee hereby agrees to include in any such work a brief summary of the changes made to Python 1.6.1.</w:t>
      </w:r>
    </w:p>
    <w:p w14:paraId="00BFF67C" w14:textId="77777777" w:rsidR="00425AAE" w:rsidRDefault="00425AAE">
      <w:r>
        <w:t>4. CNRI is making Python 1.6.1 available to Licensee on an AS IS basis.  CNRI MAKES NO REPRESENTATIONS OR WARRANTIES, EXPRESS OR IMPLIED.  BY WAY OF EXAMPLE, BUT NOT LIMITATION, CNRI MAKES NO AND DISCLAIMS ANY REPRESENTATION OR WARRANTY OF MERCHANTABILITY OR FITNESS FOR ANY PARTICULAR PURPOSE OR THAT THE USE OF PYTHON 1.6.1 WILL NOT INFRINGE ANY THIRD PARTY RIGHTS.</w:t>
      </w:r>
    </w:p>
    <w:p w14:paraId="5F5F9D74" w14:textId="77777777" w:rsidR="00425AAE" w:rsidRDefault="00425AAE">
      <w:r>
        <w:t>5. CNRI SHALL NOT BE LIABLE TO LICENSEE OR ANY OTHER USERS OF PYTHON 1.6.1 FOR ANY INCIDENTAL, SPECIAL, OR CONSEQUENTIAL DAMAGES OR LOSS AS A RESULT OF MODIFYING, DISTRIBUTING, OR OTHERWISE USING PYTHON 1.6.1, OR ANY DERIVATIVE THEREOF, EVEN IF ADVISED OF THE POSSIBILITY THEREOF.</w:t>
      </w:r>
    </w:p>
    <w:p w14:paraId="72286400" w14:textId="77777777" w:rsidR="00425AAE" w:rsidRDefault="00425AAE">
      <w:r>
        <w:t>6. This License Agreement will automatically terminate upon a material breach of its terms and conditions.</w:t>
      </w:r>
    </w:p>
    <w:p w14:paraId="129138C8" w14:textId="77777777" w:rsidR="00425AAE" w:rsidRDefault="00425AAE">
      <w:r>
        <w:t>7. This License Agreement shall be governed by the federal intellectual property law of the United States, including without limitation the federal copyright law, and, to the extent such U.S. federal law does not apply, by the law of the Commonwealth of Virginia, excluding Virginia's conflict of law provisions. Notwithstanding the foregoing, with regard to derivative works based on Python 1.6.1 that incorporate non-separable material that was previously distributed under the GNU General Public License (GPL), the law of the Commonwealth of Virginia shall govern this License Agreement only as to issues arising under or with respect to Paragraphs 4, 5, and 7 of this License Agreement.  Nothing in this License Agreement shall be deemed to create any relationship of agency, partnership, or joint venture between CNRI and Licensee.  This License Agreement does not grant permission to use CNRI trademarks or trade name in a trademark sense to endorse or promote products or services of Licensee, or any third party.</w:t>
      </w:r>
    </w:p>
    <w:p w14:paraId="683C0FF8" w14:textId="77777777" w:rsidR="00425AAE" w:rsidRDefault="00425AAE">
      <w:r>
        <w:t>8. By clicking on the ACCEPT button where indicated, or by copying, installing or otherwise using Python 1.6.1, Licensee agrees to be bound by the terms and conditions of this License Agreement.</w:t>
      </w:r>
    </w:p>
    <w:p w14:paraId="633D8997" w14:textId="77777777" w:rsidR="00425AAE" w:rsidRDefault="00425AAE">
      <w:r>
        <w:t xml:space="preserve">        ACCEPT</w:t>
      </w:r>
    </w:p>
    <w:p w14:paraId="4AD4404B" w14:textId="77777777" w:rsidR="00425AAE" w:rsidRDefault="00425AAE">
      <w:r>
        <w:t xml:space="preserve"> CWI LICENSE AGREEMENT FOR PYTHON 0.9.0 THROUGH 1.2 --------------------------------------------------</w:t>
      </w:r>
    </w:p>
    <w:p w14:paraId="4BB3604D" w14:textId="77777777" w:rsidR="00425AAE" w:rsidRDefault="00425AAE">
      <w:r>
        <w:t>Copyright (c) 1991 - 1995, Stichting Mathematisch Centrum Amsterdam, The Netherlands.  All rights reserved.</w:t>
      </w:r>
    </w:p>
    <w:p w14:paraId="3B8248C2"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Stichting Mathematisch Centrum or CWI not be used in advertising or publicity pertaining to distribution of the software without specific, written prior permission.</w:t>
      </w:r>
    </w:p>
    <w:p w14:paraId="102E0BB4" w14:textId="77777777" w:rsidR="00425AAE" w:rsidRDefault="00425AAE">
      <w:r>
        <w:t xml:space="preserve">STICHTING MATHEMATISCH CENTRUM DISCLAIMS ALL WARRANTIES WITH REGARD TO THIS SOFTWARE, INCLUDING ALL IMPLIED WARRANTIES OF MERCHANTABILITY AND FITNESS, IN NO EVENT SHALL STICHTING </w:t>
      </w:r>
      <w:r>
        <w:lastRenderedPageBreak/>
        <w:t>MATHEMATISCH CENTRUM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5183A7F8" w14:textId="77777777" w:rsidR="00425AAE" w:rsidRDefault="00425AAE">
      <w:r>
        <w:t xml:space="preserve"> dh_python2, pycompile, pyclean and debpython module: ==================================================== Copyright Â© 2010,2011 Piotr OÅ¼arowski &lt;piotr@debian.org&gt;</w:t>
      </w:r>
    </w:p>
    <w:p w14:paraId="42CFBC0C"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66DE1DD" w14:textId="77777777" w:rsidR="00425AAE" w:rsidRDefault="00425AAE">
      <w:r>
        <w:t>The above copyright notice and this permission notice shall be included in all copies or substantial portions of the Software.</w:t>
      </w:r>
    </w:p>
    <w:p w14:paraId="307EBC65"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FILE=python-defaults-2.7.8/debian/copyright]</w:t>
      </w:r>
    </w:p>
    <w:p w14:paraId="090E31C2" w14:textId="77777777" w:rsidR="00425AAE" w:rsidRDefault="00425AAE" w:rsidP="000727EF">
      <w:pPr>
        <w:pStyle w:val="Heading2"/>
      </w:pPr>
      <w:r>
        <w:t xml:space="preserve"> </w:t>
      </w:r>
      <w:bookmarkStart w:id="583" w:name="_Toc399938400"/>
      <w:r>
        <w:t>python-dns (version 2.3.6):</w:t>
      </w:r>
      <w:bookmarkEnd w:id="583"/>
    </w:p>
    <w:p w14:paraId="00978266" w14:textId="77777777" w:rsidR="00425AAE" w:rsidRDefault="00425AAE" w:rsidP="000727EF">
      <w:pPr>
        <w:pStyle w:val="Heading3"/>
      </w:pPr>
      <w:r>
        <w:t>python-dns-2.3.6/debian/copyright:</w:t>
      </w:r>
    </w:p>
    <w:p w14:paraId="4F7228E5" w14:textId="77777777" w:rsidR="00425AAE" w:rsidRDefault="00425AAE">
      <w:r>
        <w:t>[BEGIN FILE=python-dns-2.3.6/debian/copyright] This package was debianized by Joerg Wendland &lt;joergland@debian.org&gt; in April 2002.</w:t>
      </w:r>
    </w:p>
    <w:p w14:paraId="6997A89D" w14:textId="77777777" w:rsidR="00425AAE" w:rsidRDefault="00425AAE">
      <w:r>
        <w:t>The current Debian maintainer is Scott Kitterman &lt;scott@kitterman.com&gt;.</w:t>
      </w:r>
    </w:p>
    <w:p w14:paraId="7A2C8904" w14:textId="77777777" w:rsidR="00425AAE" w:rsidRDefault="00425AAE">
      <w:r>
        <w:t>It was downloaded from: http://pydns.sf.net</w:t>
      </w:r>
    </w:p>
    <w:p w14:paraId="19915392" w14:textId="77777777" w:rsidR="00425AAE" w:rsidRDefault="00425AAE">
      <w:r>
        <w:t>Upstream Authors: Anthony Baxter &lt;anthony@interlink.com.au&gt; and Michael Stroder &lt;stroeder@users.sourceforge.net&gt;</w:t>
      </w:r>
    </w:p>
    <w:p w14:paraId="773FB7EA" w14:textId="77777777" w:rsidR="00425AAE" w:rsidRDefault="00425AAE">
      <w:r>
        <w:t>Copyright:  1995 - 2001 Corporation for National Research Initiatives;                          All Rights Reserved Copyright 2000-2011 by Guido van Rossum,                        Michael StrÃ¶der &lt;stroeder@users.sourceforge.net&gt;,                        Anthony Baxter &lt;anthony@interlink.com.au&gt;,                        Stuart Gathman &lt;stuart@bmsi.com&gt;,                        and Scott Kitterman &lt;scott@kitterman.com&gt;</w:t>
      </w:r>
    </w:p>
    <w:p w14:paraId="627F8ED5" w14:textId="77777777" w:rsidR="00425AAE" w:rsidRDefault="00425AAE">
      <w:r>
        <w:t>win32dns.py (part of the source tarball, but not the distributed binary) is Copyright 2001 by Wolfgang Strobl &lt;ws@mystrobl.de&gt;</w:t>
      </w:r>
    </w:p>
    <w:p w14:paraId="529760E9" w14:textId="77777777" w:rsidR="00425AAE" w:rsidRDefault="00425AAE">
      <w:r>
        <w:t>The python-dns module is derived from (and is virtually completely rewritten) Guido van Rossum's dnslib.py that was licensed under the following terms:</w:t>
      </w:r>
    </w:p>
    <w:p w14:paraId="146DBB31" w14:textId="77777777" w:rsidR="00425AAE" w:rsidRDefault="00425AAE">
      <w:r>
        <w:t>B.1. CNRI OPEN SOURCE GPL-COMPATIBLE LICENSE AGREEMENT</w:t>
      </w:r>
    </w:p>
    <w:p w14:paraId="50B2F388" w14:textId="77777777" w:rsidR="00425AAE" w:rsidRDefault="00425AAE">
      <w:r>
        <w:lastRenderedPageBreak/>
        <w:t>1. This LICENSE AGREEMENT is between the Corporation for National Research Initiatives, having an office at 1895 Preston White Drive, Reston, VA 20191 (CNRI), and the Individual or Organization (Licensee) accessing and otherwise using Python 1.6.1 software in source or binary form and its associated documentation.</w:t>
      </w:r>
    </w:p>
    <w:p w14:paraId="7C35931A" w14:textId="77777777" w:rsidR="00425AAE" w:rsidRDefault="00425AAE">
      <w:r>
        <w:t>2. Subject to the terms and conditions of this License Agreement, CNRI hereby grants Licensee a nonexclusive, royalty-free, world-wide license to reproduce, analyze, test, perform and/or display publicly, prepare derivative works, distribute, and otherwise use Python 1.6.1 alone or in any derivative version, provided, however, that CNRI's License Agreement and CNRI's notice of copyright, i.e., Copyright (c) 1995-2001 Corporation for National Research Initiatives; All Rights Reserved are retained in Python 1.6.1 alone or in any derivative version prepared by Licensee.  Alternately, in lieu of CNRI's License Agreement, Licensee may substitute the following text (omitting the quotes): Python 1.6.1 is made available subject to the terms and conditions in CNRI's License Agreement.  This Agreement together with Python 1.6.1 may be located on the Internet using the following unique, persistent identifier (known as a handle): 1895.22/1013.  This Agreement may also be obtained from a proxy server on the Internet using the following URL: http://hdl.handle.net/1895.22/1013.</w:t>
      </w:r>
    </w:p>
    <w:p w14:paraId="2E593F76" w14:textId="77777777" w:rsidR="00425AAE" w:rsidRDefault="00425AAE">
      <w:r>
        <w:t>3. In the event Licensee prepares a derivative work that is based on or incorporates Python 1.6.1 or any part thereof, and wants to make the derivative work available to others as provided herein, then Licensee hereby agrees to include in any such work a brief summary of the changes made to Python 1.6.1.</w:t>
      </w:r>
    </w:p>
    <w:p w14:paraId="30E464D0" w14:textId="77777777" w:rsidR="00425AAE" w:rsidRDefault="00425AAE">
      <w:r>
        <w:t>4. CNRI is making Python 1.6.1 available to Licensee on an AS IS basis.  CNRI MAKES NO REPRESENTATIONS OR WARRANTIES, EXPRESS OR IMPLIED.  BY WAY OF EXAMPLE, BUT NOT LIMITATION, CNRI MAKES NO AND DISCLAIMS ANY REPRESENTATION OR WARRANTY OF MERCHANTABILITY OR FITNESS FOR ANY PARTICULAR PURPOSE OR THAT THE USE OF PYTHON 1.6.1 WILL NOT INFRINGE ANY THIRD PARTY RIGHTS.</w:t>
      </w:r>
    </w:p>
    <w:p w14:paraId="44FC5C53" w14:textId="77777777" w:rsidR="00425AAE" w:rsidRDefault="00425AAE">
      <w:r>
        <w:t>5. CNRI SHALL NOT BE LIABLE TO LICENSEE OR ANY OTHER USERS OF PYTHON 1.6.1 FOR ANY INCIDENTAL, SPECIAL, OR CONSEQUENTIAL DAMAGES OR LOSS AS A RESULT OF MODIFYING, DISTRIBUTING, OR OTHERWISE USING PYTHON 1.6.1, OR ANY DERIVATIVE THEREOF, EVEN IF ADVISED OF THE POSSIBILITY THEREOF.</w:t>
      </w:r>
    </w:p>
    <w:p w14:paraId="206EB10C" w14:textId="77777777" w:rsidR="00425AAE" w:rsidRDefault="00425AAE">
      <w:r>
        <w:t>6. This License Agreement will automatically terminate upon a material breach of its terms and conditions.</w:t>
      </w:r>
    </w:p>
    <w:p w14:paraId="518AEB7B" w14:textId="77777777" w:rsidR="00425AAE" w:rsidRDefault="00425AAE">
      <w:r>
        <w:t xml:space="preserve">7. This License Agreement shall be governed by the federal intellectual property law of the United States, including without limitation the federal copyright law, and, to the extent such U.S. federal law does not apply, by the law of the Commonwealth of Virginia, excluding Virginia's conflict of law provisions. Notwithstanding the foregoing, with regard to derivative works based on Python 1.6.1 that incorporate non-separable material that was previously distributed under the GNU General Public License (GPL), the law of the Commonwealth of Virginia shall govern this License Agreement only as to issues arising under or with respect to Paragraphs 4, 5, and 7 of this License Agreement.  Nothing in this License Agreement shall be deemed to create any relationship of agency, partnership, or joint venture between CNRI and Licensee.  This License Agreement does not grant permission to use CNRI trademarks or trade name in </w:t>
      </w:r>
      <w:r>
        <w:lastRenderedPageBreak/>
        <w:t>a trademark sense to endorse or promote products or services of Licensee, or any third party.</w:t>
      </w:r>
    </w:p>
    <w:p w14:paraId="5978AA85" w14:textId="77777777" w:rsidR="00425AAE" w:rsidRDefault="00425AAE">
      <w:r>
        <w:t>8. By clicking on the ACCEPT button where indicated, or by copying, installing or otherwise using Python 1.6.1, Licensee agrees to be bound by the terms and conditions of this License Agreement.</w:t>
      </w:r>
    </w:p>
    <w:p w14:paraId="05328C2F" w14:textId="77777777" w:rsidR="00425AAE" w:rsidRDefault="00425AAE">
      <w:r>
        <w:t>B.2. CWI PERMISSIONS STATEMENT AND DISCLAIMER</w:t>
      </w:r>
    </w:p>
    <w:p w14:paraId="7F388EB5" w14:textId="77777777" w:rsidR="00425AAE" w:rsidRDefault="00425AAE">
      <w:r>
        <w:t>Copyright (c) 1991 - 1995, Stichting Mathematisch Centrum Amsterdam, The Netherlands.  All rights reserved.</w:t>
      </w:r>
    </w:p>
    <w:p w14:paraId="37C7B954"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Stichting Mathematisch Centrum or CWI not be used in advertising or publicity pertaining to distribution of the software without specific, written prior permission.</w:t>
      </w:r>
    </w:p>
    <w:p w14:paraId="041DA3DC" w14:textId="77777777" w:rsidR="00425AAE" w:rsidRDefault="00425AAE">
      <w:r>
        <w:t>STICHTING MATHEMATISCH CENTRUM DISCLAIMS ALL WARRANTIES WITH REGARD TO THIS SOFTWARE, INCLUDING ALL IMPLIED WARRANTIES OF MERCHANTABILITY AND FITNESS, IN NO EVENT SHALL STICHTING MATHEMATISCH CENTRUM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0023E852" w14:textId="77777777" w:rsidR="00425AAE" w:rsidRDefault="00425AAE">
      <w:r>
        <w:t>Modifications are licensed under the Python Software Foundation License:</w:t>
      </w:r>
    </w:p>
    <w:p w14:paraId="7C944A82" w14:textId="77777777" w:rsidR="00425AAE" w:rsidRDefault="00425AAE">
      <w:r>
        <w:t>1. This LICENSE AGREEMENT is between the Python Software Foundation (PSF), and the Individual or Organization (Licensee) accessing and otherwise using this software (Python) in source or binary form and its associated documentation.</w:t>
      </w:r>
    </w:p>
    <w:p w14:paraId="5FFB4A52" w14:textId="77777777" w:rsidR="00425AAE" w:rsidRDefault="00425AAE">
      <w:r>
        <w:t>2. Subject to the terms and conditions of this License Agreement, PSF hereby grants Licensee a nonexclusive, royalty-free, world-wide license to reproduce, analyze, test, perform and/or display publicly, prepare derivative works, distribute, and otherwise use Python alone or in any derivative version, provided, however, that PSF's License Agreement and PSF's notice of copyright, i.e., Copyright (c) 2001, 2002, 2003, 2004, 2005, 2006 Python Software Foundation; All Rights Reserved are retained in Python alone or in any derivative version  prepared by Licensee.</w:t>
      </w:r>
    </w:p>
    <w:p w14:paraId="465F25FF" w14:textId="77777777" w:rsidR="00425AAE" w:rsidRDefault="00425AAE">
      <w:r>
        <w:t>3. In the event Licensee prepares a derivative work that is based on or incorporates Python or any part thereof, and wants to make the derivative work available to others as provided herein, then Licensee hereby agrees to include in any such work a brief summary of the changes made to Python.</w:t>
      </w:r>
    </w:p>
    <w:p w14:paraId="4B418B4A" w14:textId="77777777" w:rsidR="00425AAE" w:rsidRDefault="00425AAE">
      <w:r>
        <w:t>4. PSF is making Python available to Licensee on an AS IS basis.  PSF MAKES NO REPRESENTATIONS OR WARRANTIES, EXPRESS OR IMPLIED.  BY WAY OF EXAMPLE, BUT NOT LIMITATION, PSF MAKES NO AND DISCLAIMS ANY REPRESENTATION OR WARRANTY OF MERCHANTABILITY OR FITNESS FOR ANY PARTICULAR PURPOSE OR THAT THE USE OF PYTHON WILL NOT INFRINGE ANY THIRD PARTY RIGHTS.</w:t>
      </w:r>
    </w:p>
    <w:p w14:paraId="2C89860D" w14:textId="77777777" w:rsidR="00425AAE" w:rsidRDefault="00425AAE">
      <w:r>
        <w:t xml:space="preserve">5. PSF SHALL NOT BE LIABLE TO LICENSEE OR ANY OTHER USERS OF PYTHON FOR ANY INCIDENTAL, SPECIAL, OR CONSEQUENTIAL DAMAGES OR LOSS AS A </w:t>
      </w:r>
      <w:r>
        <w:lastRenderedPageBreak/>
        <w:t>RESULT OF MODIFYING, DISTRIBUTING, OR OTHERWISE USING PYTHON, OR ANY DERIVATIVE THEREOF, EVEN IF ADVISED OF THE POSSIBILITY THEREOF.</w:t>
      </w:r>
    </w:p>
    <w:p w14:paraId="32E87757" w14:textId="77777777" w:rsidR="00425AAE" w:rsidRDefault="00425AAE">
      <w:r>
        <w:t>6. This License Agreement will automatically terminate upon a material breach of its terms and conditions.</w:t>
      </w:r>
    </w:p>
    <w:p w14:paraId="1B371D8C" w14:textId="77777777" w:rsidR="00425AAE" w:rsidRDefault="00425AAE">
      <w:r>
        <w:t>7. Nothing in this License Agreement shall be deemed to create any relationship of agency, partnership, or joint venture between PSF and Licensee.  This License Agreement does not grant permission to use PSF trademarks or trade name in a trademark sense to endorse or promote products or services of Licensee, or any third party.</w:t>
      </w:r>
    </w:p>
    <w:p w14:paraId="2C754EA4" w14:textId="77777777" w:rsidR="00425AAE" w:rsidRDefault="00425AAE">
      <w:r>
        <w:t>8. By copying, installing or otherwise using Python, Licensee agrees to be bound by the terms and conditions of this License Agreement.</w:t>
      </w:r>
    </w:p>
    <w:p w14:paraId="2B56A7B2" w14:textId="77777777" w:rsidR="00425AAE" w:rsidRDefault="00425AAE">
      <w:r>
        <w:t>[END FILE=python-dns-2.3.6/debian/copyright]</w:t>
      </w:r>
    </w:p>
    <w:p w14:paraId="366C2165" w14:textId="77777777" w:rsidR="00425AAE" w:rsidRDefault="00425AAE" w:rsidP="000727EF">
      <w:pPr>
        <w:pStyle w:val="Heading2"/>
      </w:pPr>
      <w:r>
        <w:t xml:space="preserve"> </w:t>
      </w:r>
      <w:bookmarkStart w:id="584" w:name="_Toc399938401"/>
      <w:r>
        <w:t>python-ecdsa (version 0.11):</w:t>
      </w:r>
      <w:bookmarkEnd w:id="584"/>
    </w:p>
    <w:p w14:paraId="6D49EF56" w14:textId="77777777" w:rsidR="00425AAE" w:rsidRDefault="00425AAE" w:rsidP="000727EF">
      <w:pPr>
        <w:pStyle w:val="Heading3"/>
      </w:pPr>
      <w:r>
        <w:t>python-ecdsa-0.11/debian/copyright:</w:t>
      </w:r>
    </w:p>
    <w:p w14:paraId="486FB9AB" w14:textId="77777777" w:rsidR="00425AAE" w:rsidRDefault="00425AAE">
      <w:r>
        <w:t>[BEGIN FILE=python-ecdsa-0.11/debian/copyright] Format: http://www.debian.org/doc/packaging-manuals/copyright-format/1.0/ Upstream-Name: python-ecdsa Upstream-Contact: Brian Warner &lt;warner-pyecdsa@lothar.com&gt; Source: https://pypi.python.org/pypi/ecdsa</w:t>
      </w:r>
    </w:p>
    <w:p w14:paraId="01329FAE" w14:textId="77777777" w:rsidR="00425AAE" w:rsidRDefault="00425AAE">
      <w:r>
        <w:t>Files: * Copyright: 2010 Brian Warner &lt;warner-pyecdsa@lothar.com&gt; License: Expat Comment:  Portions written in 2005 by Peter Pearson and placed in the public domain.</w:t>
      </w:r>
    </w:p>
    <w:p w14:paraId="0E247F6D" w14:textId="77777777" w:rsidR="00425AAE" w:rsidRDefault="00425AAE">
      <w:r>
        <w:t>Files: ecdsa/six.py Copyright: 2010-2012 Benjamin Peterson &lt;benjamin@python.org&gt; License: Expat</w:t>
      </w:r>
    </w:p>
    <w:p w14:paraId="29392854" w14:textId="77777777" w:rsidR="00425AAE" w:rsidRDefault="00425AAE">
      <w:r>
        <w:t>Files: debian/* Copyright: 2013-2014 Sebastian Ramacher &lt;sramacher@debian.org&gt; License: Expat Comment:  The previous packaging was done by Bart Martens &lt;bartm@knars.be&gt;. He kindly  transferred the copyright to Sebastian Ramacher in  &lt;1386653824.8289.4.camel@tatty.ra.intranet&gt;.</w:t>
      </w:r>
    </w:p>
    <w:p w14:paraId="10CCF88C" w14:textId="77777777" w:rsidR="00425AAE" w:rsidRDefault="00425AAE">
      <w:r>
        <w:t>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FILE=python-ecdsa-0.11/debian/copyright]</w:t>
      </w:r>
    </w:p>
    <w:p w14:paraId="2267BC69" w14:textId="77777777" w:rsidR="00425AAE" w:rsidRDefault="00425AAE" w:rsidP="000727EF">
      <w:pPr>
        <w:pStyle w:val="Heading2"/>
      </w:pPr>
      <w:r>
        <w:lastRenderedPageBreak/>
        <w:t xml:space="preserve"> </w:t>
      </w:r>
      <w:bookmarkStart w:id="585" w:name="_Toc399938402"/>
      <w:r>
        <w:t>python-eventlet (version 0.13.0):</w:t>
      </w:r>
      <w:bookmarkEnd w:id="585"/>
    </w:p>
    <w:p w14:paraId="00B3C40E" w14:textId="77777777" w:rsidR="00425AAE" w:rsidRDefault="00425AAE" w:rsidP="000727EF">
      <w:pPr>
        <w:pStyle w:val="Heading3"/>
      </w:pPr>
      <w:r>
        <w:t>python-eventlet-0.13.0/debian/copyright:</w:t>
      </w:r>
    </w:p>
    <w:p w14:paraId="0B74F5E3" w14:textId="77777777" w:rsidR="00425AAE" w:rsidRDefault="00425AAE">
      <w:r>
        <w:t>[BEGIN FILE=python-eventlet-0.13.0/debian/copyright] Format: http://www.debian.org/doc/packaging-manuals/copyright-format/1.0/ Upstream-Name: Eventlet Upstream-Contact: Ryan Williams &lt;breath@alum.mit.edu&gt; Source: http://eventlet.net</w:t>
      </w:r>
    </w:p>
    <w:p w14:paraId="2109C86B" w14:textId="77777777" w:rsidR="00425AAE" w:rsidRDefault="00425AAE">
      <w:r>
        <w:t>Files: * Copyright:  2005-2006, Bob Ippolito  2010,      Daniele Varrazzo &lt;daniele.varrazzo@gmail.com&gt;  2009-2010, Denis Bilenko, denis.bilenko at gmail com  2007-2010, Linden Research, Inc.  2008-2010, Eventlet Contributors 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F5A6806" w14:textId="77777777" w:rsidR="00425AAE" w:rsidRDefault="00425AAE">
      <w:r>
        <w:t>Files: eventlet/tpool.py tests/tpool_test.py Copyright:  2007-2009, Linden Research, Inc.  2007,      IBM Corp. License: Apache-2.0  Licensed under the Apache License, Version 2.0 (the License); you may not  use this file except in compliance with the License.  .  On Debian GNU/Linux systems, the complete text of the Apache License v2 can be  found in `/usr/share/common-licenses/Apache-2.0'.  .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1A5555AB" w14:textId="77777777" w:rsidR="00425AAE" w:rsidRDefault="00425AAE">
      <w:r>
        <w:t>Files: eventlet/support/greendns.py Copyright: 2005-2010, Slide, Inc. License: generic-bsd</w:t>
      </w:r>
    </w:p>
    <w:p w14:paraId="56C45065" w14:textId="77777777" w:rsidR="00425AAE" w:rsidRDefault="00425AAE">
      <w:r>
        <w:t xml:space="preserve">Files: eventlet/green/profile.py Copyright: 2010, CCP Games License: ccp-bsd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CCP Games nor the names of its contributors may be used    to endorse or promote products derived from this software without specific    prior written permission.  THIS SOFTWARE IS PROVIDED BY CCP GAMES ``AS IS'' AND ANY EXPRESS OR IMPLIED  </w:t>
      </w:r>
      <w:r>
        <w:lastRenderedPageBreak/>
        <w:t>WARRANTIES, INCLUDING, BUT NOT LIMITED TO, THE IMPLIED WARRANTIES OF  MERCHANTABILITY AND FITNESS FOR A PARTICULAR PURPOSE ARE DISCLAIMED. IN NO  EVENT SHALL CCP GAMES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44D1346" w14:textId="77777777" w:rsidR="00425AAE" w:rsidRDefault="00425AAE">
      <w:r>
        <w:t>Files: tests/mock.py Copyright: 2007-2009, Michael Foord Comment: Deleted during build, and Debian's python-mock package is used  instead. License: voidspace-bsd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Michael Foord nor the name of Voidspace may be used to    endorse or promote products derived from this software without specific    prior written permission.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BE94370" w14:textId="77777777" w:rsidR="00425AAE" w:rsidRDefault="00425AAE">
      <w:r>
        <w:t>Files: debian/* Copyright:  2010,      Monty Taylor &lt;mordred@inaugust.com&gt;  2010-2011, Soren Hansen &lt;soren@ubuntu.com&gt;  2011-2012, Stefano Rivera &lt;stefanor@debian.org&gt; License: generic-bsd</w:t>
      </w:r>
    </w:p>
    <w:p w14:paraId="1ECD05D1" w14:textId="77777777" w:rsidR="00425AAE" w:rsidRDefault="00425AAE">
      <w:r>
        <w:t xml:space="preserve">License: generic-bsd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author nor the names of other contributors may be    used to endorse or promote products derived from this software without    specific prior written permission.  THIS SOFTWARE IS PROVIDED BY THE COPYRIGHT HOLDERS AND CONTRIBUTORS AS IS  AND ANY EXPRESS OR IMPLIED WARRANTIES, INCLUDING, BUT NOT LIMITED TO, THE  IMPLIED WARRANTIES OF </w:t>
      </w:r>
      <w:r>
        <w:lastRenderedPageBreak/>
        <w:t>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FILE=python-eventlet-0.13.0/debian/copyright]</w:t>
      </w:r>
    </w:p>
    <w:p w14:paraId="3A64EC82" w14:textId="77777777" w:rsidR="00425AAE" w:rsidRDefault="00425AAE" w:rsidP="000727EF">
      <w:pPr>
        <w:pStyle w:val="Heading2"/>
      </w:pPr>
      <w:r>
        <w:t xml:space="preserve"> </w:t>
      </w:r>
      <w:bookmarkStart w:id="586" w:name="_Toc399938403"/>
      <w:r>
        <w:t>python-formencode (version 1.2.6):</w:t>
      </w:r>
      <w:bookmarkEnd w:id="586"/>
    </w:p>
    <w:p w14:paraId="4CD1F8F0" w14:textId="77777777" w:rsidR="00425AAE" w:rsidRDefault="00425AAE" w:rsidP="000727EF">
      <w:pPr>
        <w:pStyle w:val="Heading3"/>
      </w:pPr>
      <w:r>
        <w:t>python-formencode-1.2.6/debian/copyright:</w:t>
      </w:r>
    </w:p>
    <w:p w14:paraId="2E47F47E" w14:textId="77777777" w:rsidR="00425AAE" w:rsidRDefault="00425AAE">
      <w:r>
        <w:t xml:space="preserve">[BEGIN FILE=python-formencode-1.2.6/debian/copyright] This package was debianized by Fabio Tranchitella &lt;kobold@debian.org&gt; on Wed, 02 Feb 2006. </w:t>
      </w:r>
    </w:p>
    <w:p w14:paraId="197B4F6E" w14:textId="77777777" w:rsidR="00425AAE" w:rsidRDefault="00425AAE">
      <w:r>
        <w:t>It was downloaded from http://formencode.org.</w:t>
      </w:r>
    </w:p>
    <w:p w14:paraId="2AA2F7A5" w14:textId="77777777" w:rsidR="00425AAE" w:rsidRDefault="00425AAE">
      <w:r>
        <w:t>Upstream Author: Ian Bicking</w:t>
      </w:r>
    </w:p>
    <w:p w14:paraId="49032FC3" w14:textId="77777777" w:rsidR="00425AAE" w:rsidRDefault="00425AAE">
      <w:r>
        <w:t>Copyright:</w:t>
      </w:r>
    </w:p>
    <w:p w14:paraId="1A4C15DF" w14:textId="77777777" w:rsidR="00425AAE" w:rsidRDefault="00425AAE">
      <w:r>
        <w:t xml:space="preserve">   Copyright (C) 2001-2008 Ian Bicking &lt;ianb@colorstudy.com&gt;</w:t>
      </w:r>
    </w:p>
    <w:p w14:paraId="73EFD12B" w14:textId="77777777" w:rsidR="00425AAE" w:rsidRDefault="00425AAE">
      <w:r>
        <w:t>License:</w:t>
      </w:r>
    </w:p>
    <w:p w14:paraId="5238518F" w14:textId="77777777" w:rsidR="00425AAE" w:rsidRDefault="00425AAE">
      <w:r>
        <w:t xml:space="preserve">   This package is licensed under the MIT License, as confirmed by     the upstream author, but actually the tarball lacks of a clear     license statement which will be included with the next release.</w:t>
      </w:r>
    </w:p>
    <w:p w14:paraId="559DCD5D" w14:textId="77777777" w:rsidR="00425AAE" w:rsidRDefault="00425AAE">
      <w:r>
        <w:t>MIT License:</w:t>
      </w:r>
    </w:p>
    <w:p w14:paraId="21DC50A3"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C0E4D9E" w14:textId="77777777" w:rsidR="00425AAE" w:rsidRDefault="00425AAE">
      <w:r>
        <w:t xml:space="preserve">   The above copyright notice and this permission notice shall be included     in all copies or substantial portions of the Software.</w:t>
      </w:r>
    </w:p>
    <w:p w14:paraId="6BC4560D"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FILE=python-formencode-1.2.6/debian/copyright]</w:t>
      </w:r>
    </w:p>
    <w:p w14:paraId="66261EA4" w14:textId="77777777" w:rsidR="00425AAE" w:rsidRDefault="00425AAE" w:rsidP="000727EF">
      <w:pPr>
        <w:pStyle w:val="Heading2fegan"/>
      </w:pPr>
      <w:bookmarkStart w:id="587" w:name="_Toc399938404"/>
      <w:r>
        <w:lastRenderedPageBreak/>
        <w:t>python-glanceclient-8fe1c7de0e0f36b2af55a4a272bbc8355a17616a</w:t>
      </w:r>
      <w:bookmarkEnd w:id="587"/>
    </w:p>
    <w:p w14:paraId="5F726566" w14:textId="77777777" w:rsidR="00425AAE" w:rsidRDefault="00425AAE" w:rsidP="00053D4A">
      <w:r>
        <w:tab/>
        <w:t>Apache 2</w:t>
      </w:r>
      <w:r>
        <w:tab/>
        <w:t>http://www.apache.org/licenses/LICENSE-2.0</w:t>
      </w:r>
    </w:p>
    <w:p w14:paraId="42A8E281" w14:textId="77777777" w:rsidR="00425AAE" w:rsidRDefault="00425AAE" w:rsidP="000727EF">
      <w:pPr>
        <w:pStyle w:val="Heading2fegan"/>
      </w:pPr>
      <w:bookmarkStart w:id="588" w:name="_Toc399938405"/>
      <w:r>
        <w:t>python-gnupg-0.3.6</w:t>
      </w:r>
      <w:bookmarkEnd w:id="588"/>
    </w:p>
    <w:p w14:paraId="640650A5" w14:textId="77777777" w:rsidR="00425AAE" w:rsidRDefault="00425AAE" w:rsidP="00053D4A">
      <w:r>
        <w:tab/>
        <w:t>BSD 3 Clause</w:t>
      </w:r>
      <w:r>
        <w:tab/>
        <w:t>http://www.opensource.org/licenses/BSD-3-Clause</w:t>
      </w:r>
    </w:p>
    <w:p w14:paraId="6150A55A" w14:textId="77777777" w:rsidR="00425AAE" w:rsidRDefault="00425AAE" w:rsidP="000727EF">
      <w:pPr>
        <w:pStyle w:val="Heading2"/>
      </w:pPr>
      <w:r>
        <w:t xml:space="preserve"> </w:t>
      </w:r>
      <w:bookmarkStart w:id="589" w:name="_Toc399938406"/>
      <w:r>
        <w:t>python-greenlet (version 0.4.0):</w:t>
      </w:r>
      <w:bookmarkEnd w:id="589"/>
    </w:p>
    <w:p w14:paraId="6DE45E9C" w14:textId="77777777" w:rsidR="00425AAE" w:rsidRDefault="00425AAE" w:rsidP="000727EF">
      <w:pPr>
        <w:pStyle w:val="Heading3"/>
      </w:pPr>
      <w:r>
        <w:t>python-greenlet-0.4.0/debian/copyright:</w:t>
      </w:r>
    </w:p>
    <w:p w14:paraId="6D0E7C9B" w14:textId="77777777" w:rsidR="00425AAE" w:rsidRDefault="00425AAE">
      <w:r>
        <w:t>[BEGIN FILE=python-greenlet-0.4.0/debian/copyright] This work was packaged for Debian by:</w:t>
      </w:r>
    </w:p>
    <w:p w14:paraId="5FCF42EA" w14:textId="77777777" w:rsidR="00425AAE" w:rsidRDefault="00425AAE">
      <w:r>
        <w:t xml:space="preserve">    Ã–rjan Persson &lt;orange@fobie.net&gt; on Sun, 04 Apr 2010 15:39:26 +0200</w:t>
      </w:r>
    </w:p>
    <w:p w14:paraId="2D46E78C" w14:textId="77777777" w:rsidR="00425AAE" w:rsidRDefault="00425AAE">
      <w:r>
        <w:t>It was downloaded from http://pypi.python.org/pypi/greenlet</w:t>
      </w:r>
    </w:p>
    <w:p w14:paraId="142DA5DA" w14:textId="77777777" w:rsidR="00425AAE" w:rsidRDefault="00425AAE">
      <w:r>
        <w:t>Upstream Authors:</w:t>
      </w:r>
    </w:p>
    <w:p w14:paraId="36405451" w14:textId="77777777" w:rsidR="00425AAE" w:rsidRDefault="00425AAE">
      <w:r>
        <w:t xml:space="preserve">    Ralf Schmitt &lt;ralf@systemexit.de&gt;     Kyle Ambroff &lt;kyle@ambroff.com&gt;     Armin Rigo &lt;arigo@ulb.ac.be&gt;     Bob Ippolito &lt;bob@redivi.com&gt;</w:t>
      </w:r>
    </w:p>
    <w:p w14:paraId="5CEF8323" w14:textId="77777777" w:rsidR="00425AAE" w:rsidRDefault="00425AAE">
      <w:r>
        <w:t>Copyright:</w:t>
      </w:r>
    </w:p>
    <w:p w14:paraId="6B86BC24" w14:textId="77777777" w:rsidR="00425AAE" w:rsidRDefault="00425AAE">
      <w:r>
        <w:t xml:space="preserve">    Copyright (c) 2012 Ralf Schmitt     Copyright (C) 2009-2010 Kyle Ambroff     Copyright (C) 2002-2010 Armin Rigo     Copyright (C) 2004-2008 Bob Ippolito</w:t>
      </w:r>
    </w:p>
    <w:p w14:paraId="2AEC9688" w14:textId="77777777" w:rsidR="00425AAE" w:rsidRDefault="00425AAE">
      <w:r>
        <w:t>License:</w:t>
      </w:r>
    </w:p>
    <w:p w14:paraId="5157B726"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D19FB2E" w14:textId="77777777" w:rsidR="00425AAE" w:rsidRDefault="00425AAE">
      <w:r>
        <w:t xml:space="preserve">    The above copyright notice and this permission notice shall be     included in all copies or substantial portions of the Software.</w:t>
      </w:r>
    </w:p>
    <w:p w14:paraId="58C5ED66"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C314C27" w14:textId="77777777" w:rsidR="00425AAE" w:rsidRDefault="00425AAE">
      <w:r>
        <w:t>The Debian packaging is:</w:t>
      </w:r>
    </w:p>
    <w:p w14:paraId="4A4355CD" w14:textId="77777777" w:rsidR="00425AAE" w:rsidRDefault="00425AAE">
      <w:r>
        <w:t xml:space="preserve">    Copyright (C) 2010 Ã–rjan Persson &lt;orange@fobie.net&gt;</w:t>
      </w:r>
    </w:p>
    <w:p w14:paraId="143F66F4" w14:textId="77777777" w:rsidR="00425AAE" w:rsidRDefault="00425AAE">
      <w:r>
        <w:t>and is licensed under the GPL version 3, see `/usr/share/common-licenses/GPL-3'.</w:t>
      </w:r>
    </w:p>
    <w:p w14:paraId="5F5D4B12" w14:textId="77777777" w:rsidR="00425AAE" w:rsidRDefault="00425AAE">
      <w:r>
        <w:lastRenderedPageBreak/>
        <w:t>The files ./slp_platformselect.h and the files in ./platform/ are based on code from Stackless Python and is:</w:t>
      </w:r>
    </w:p>
    <w:p w14:paraId="1915E6BB" w14:textId="77777777" w:rsidR="00425AAE" w:rsidRDefault="00425AAE">
      <w:r>
        <w:t xml:space="preserve">    Copyright (C) 2004-2006 Bob Ippolito &lt;bob@redivi.com&gt;     Copyright (C) 2005 Thiemo Seufer &lt;ths@debian.org&gt;     Copyright (C) 2002-2004 Hye-Shik Chang &lt;perky@FreeBSD.org&gt;     Copyright (C) 2002 Gerd Woetzel &lt;gerd.woetzel@GDM.DE&gt;     Copyright (C) 2002 Armin Rigo &lt;arigo@ulb.ac.be&gt;     Copyright (C) 2002 Christian Tismer &lt;tismer@tismer.com&gt;     Copyright (C) 2002 Gustavo Niemeyer &lt;niemeyer@connectiva.com&gt;     Copyright (C) 2002 Armin Rigo &lt;arigo@ulb.ac.be&gt;     Copyright (C) 2002 Samual M. Rushing &lt;rushing@ironport.com&gt;</w:t>
      </w:r>
    </w:p>
    <w:p w14:paraId="78414AB4" w14:textId="77777777" w:rsidR="00425AAE" w:rsidRDefault="00425AAE">
      <w:r>
        <w:t>and is licensed under Python Software Foundation License (PSFL), see `/usr/share/doc/python/copyright'. [END FILE=python-greenlet-0.4.0/debian/copyright]</w:t>
      </w:r>
    </w:p>
    <w:p w14:paraId="7BDBD31F" w14:textId="77777777" w:rsidR="00425AAE" w:rsidRDefault="00425AAE" w:rsidP="000727EF">
      <w:pPr>
        <w:pStyle w:val="Heading2fegan"/>
      </w:pPr>
      <w:bookmarkStart w:id="590" w:name="_Toc399938407"/>
      <w:r>
        <w:t>python-heatclient-4bc53acd078265066a0f71ebe0890785cdca59b3</w:t>
      </w:r>
      <w:bookmarkEnd w:id="590"/>
    </w:p>
    <w:p w14:paraId="3B3F56A8" w14:textId="77777777" w:rsidR="00425AAE" w:rsidRDefault="00425AAE" w:rsidP="00053D4A">
      <w:r>
        <w:tab/>
        <w:t>Apache 2</w:t>
      </w:r>
      <w:r>
        <w:tab/>
        <w:t>http://www.apache.org/licenses/LICENSE-2.0</w:t>
      </w:r>
    </w:p>
    <w:p w14:paraId="07EC3165" w14:textId="77777777" w:rsidR="00425AAE" w:rsidRPr="00924490" w:rsidRDefault="00425AAE" w:rsidP="000727EF">
      <w:pPr>
        <w:pStyle w:val="Heading2"/>
        <w:rPr>
          <w:lang w:val="de-DE"/>
        </w:rPr>
      </w:pPr>
      <w:r>
        <w:t xml:space="preserve"> </w:t>
      </w:r>
      <w:bookmarkStart w:id="591" w:name="_Toc399938408"/>
      <w:r w:rsidRPr="00924490">
        <w:rPr>
          <w:lang w:val="de-DE"/>
        </w:rPr>
        <w:t>python-httplib2 (version 0.9+dfsg):</w:t>
      </w:r>
      <w:bookmarkEnd w:id="591"/>
    </w:p>
    <w:p w14:paraId="0B2F9250" w14:textId="77777777" w:rsidR="00425AAE" w:rsidRPr="00924490" w:rsidRDefault="00425AAE" w:rsidP="000727EF">
      <w:pPr>
        <w:pStyle w:val="Heading3"/>
        <w:rPr>
          <w:lang w:val="de-DE"/>
        </w:rPr>
      </w:pPr>
      <w:r w:rsidRPr="00924490">
        <w:rPr>
          <w:lang w:val="de-DE"/>
        </w:rPr>
        <w:t>python-httplib2-0.9+dfsg/debian/copyright:</w:t>
      </w:r>
    </w:p>
    <w:p w14:paraId="3B0CB764" w14:textId="77777777" w:rsidR="00425AAE" w:rsidRDefault="00425AAE">
      <w:r>
        <w:t>[BEGIN FILE=python-httplib2-0.9+dfsg/debian/copyright] Format: http://www.debian.org/doc/packaging-manuals/copyright-format/1.0/ Upstream-Name: httplib2 Upstream-Contact: Joe Gregorio &lt;joe@bitworking.org&gt; Source: http://code.google.com/p/httplib2/downloads/list</w:t>
      </w:r>
    </w:p>
    <w:p w14:paraId="71E4573C" w14:textId="77777777" w:rsidR="00425AAE" w:rsidRDefault="00425AAE">
      <w:r>
        <w:t>Files: * Copyright: 2006, Joe Gregorio            2009, Mark Pilgrim License: MIT</w:t>
      </w:r>
    </w:p>
    <w:p w14:paraId="5FF385D1" w14:textId="77777777" w:rsidR="00425AAE" w:rsidRDefault="00425AAE">
      <w:r>
        <w:t>Files: python?/httplib2/cacerts.txt python?/httplib2/test/other_cacerts.txt Copyright: 1994-2000, Netscape License: MPL-1.1 or GPL-2+ or LGPL-2.1+</w:t>
      </w:r>
    </w:p>
    <w:p w14:paraId="1C6187DB" w14:textId="77777777" w:rsidR="00425AAE" w:rsidRDefault="00425AAE">
      <w:r>
        <w:t>Files: python2/httplib2/socks.py* Copyright: 2006, Dan-Haim License: BSD-3</w:t>
      </w:r>
    </w:p>
    <w:p w14:paraId="64A5A9BC" w14:textId="77777777" w:rsidR="00425AAE" w:rsidRDefault="00425AAE">
      <w:r>
        <w:t>Files: debian/* Copyright: 2006, Matthias Jahn &lt;jahn.matthias@freenet.de&gt;            2009-2014, Luca Falavigna &lt;dktrkranz@debian.org&gt; License: GPL-3+</w:t>
      </w:r>
    </w:p>
    <w:p w14:paraId="426D6E95" w14:textId="77777777" w:rsidR="00425AAE" w:rsidRDefault="00425AAE">
      <w:r>
        <w:t xml:space="preserve">License: MIT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w:t>
      </w:r>
      <w:r>
        <w:lastRenderedPageBreak/>
        <w:t>OTHERWISE, ARISING FROM, OUT OF OR IN CONNECTION  WITH THE SOFTWARE OR THE USE OR OTHER DEALINGS IN THE SOFTWARE.</w:t>
      </w:r>
    </w:p>
    <w:p w14:paraId="7B38296F"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GNU/Linux systems, the complete text of the GNU General  Public License version 2 can be found in /usr/share/common-licenses/GPL-2</w:t>
      </w:r>
    </w:p>
    <w:p w14:paraId="349A8953" w14:textId="77777777" w:rsidR="00425AAE" w:rsidRDefault="00425AAE">
      <w:r>
        <w:t>License: GPL-3+  This program is free software: you can redistribute it and/or modify  it under the terms of the GNU General Public License as published by  the Free Software Foundation, either version 3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GNU/Linux systems, the complete text of the GNU General  Public License version 3 can be found in /usr/share/common-licenses/GPL-3</w:t>
      </w:r>
    </w:p>
    <w:p w14:paraId="279314B0" w14:textId="77777777" w:rsidR="00425AAE" w:rsidRDefault="00425AAE">
      <w:r>
        <w:t>License: LGPL-2.1+  This program is free software: you can redistribute it and/or modify  it under the terms of the GNU Lesser General Public License as published by  the Free Software Foundation, version 2.1 of the License.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launchpadlib. If not, see &lt;http://www.gnu.org/licenses/&gt;.  .  On Debian systems the complete text of the GNO Lesser General Public License  version 2.1, can be found at /usr/share/common-licenses/LGPL-2.1.</w:t>
      </w:r>
    </w:p>
    <w:p w14:paraId="508D6E1E" w14:textId="77777777" w:rsidR="00425AAE" w:rsidRDefault="00425AAE">
      <w:r>
        <w:t xml:space="preserve">License: BSD-3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The name of the author may not be used to endorse or promote products     derived from this software without specific prior written permission.  .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w:t>
      </w:r>
      <w:r>
        <w:lastRenderedPageBreak/>
        <w:t>(INCLUDING,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CC647FE" w14:textId="77777777" w:rsidR="00425AAE" w:rsidRDefault="00425AAE">
      <w:r>
        <w:t xml:space="preserve">License: MPL-1.1                           MOZILLA PUBLIC LICENSE                                 Version 1.1  .                               ---------------  .  1. Definitions.  .      1.0.1. Commercial Use means distribution or otherwise making the      Covered Code available to a third party.  .      1.1. Contributor means each entity that creates or contributes to      the creation of Modifications.  .      1.2. Contributor Version means the combination of the Original      Code, prior Modifications used by a Contributor, and the Modifications      made by that particular Contributor.  .      1.3. Covered Code means the Original Code or Modifications or the      combination of the Original Code and Modifications, in each case      including portions thereof.  .      1.4. Electronic Distribution Mechanism means a mechanism generally      accepted in the software development community for the electronic      transfer of data.  .      1.5. Executable means Covered Code in any form other than Source      Code.  .      1.6. Initial Developer means the individual or entity identified      as the Initial Developer in the Source Code notice required by Exhibit      A.  .      1.7. Larger Work means a work which combines Covered Code or      portions thereof with code not governed by the terms of this License.  .      1.8. License means this document.  .      1.8.1. Licensable means having the right to grant, to the maximum      extent possible, whether at the time of the initial grant or      subsequently acquired, any and all of the rights conveyed herein.  .      1.9. Modifications means any addition to or deletion from the      substance or structure of either the Original Code or any previous      Modifications. When Covered Code is released as a series of files, a      Modification is:           A. Any addition to or deletion from the contents of a file           containing Original Code or previous Modifications.  .           B. Any new file that contains any part of the Original Code or           previous Modifications.  .      1.10. Original Code means Source Code of computer software code      which is described in the Source Code notice required by Exhibit A as      Original Code, and which, at the time of its release under this      License is not already Covered Code governed by this License.  .      1.10.1. Patent Claims means any patent claim(s), now owned or      hereafter acquired, including without limitation,  method, process,      and apparatus claims, in any patent Licensable by grantor.  .      1.11. Source Code means the preferred form of the Covered Code for      making modifications to it, including all modules it contains, plus      any associated interface definition files, scripts used to control      compilation and installation of an Executable, or source code      differential comparisons against either the Original Code or another      well known, available Covered Code of the Contributor's choice. The      Source Code can be in a compressed or archival form, provided the      appropriate decompression or de-archiving software is widely available      for no charge.  .      1.12. You (or Your)  means an individual or a legal entity      exercising rights under, and complying with all of the terms of, this      License or a future version of this License issued under Section 6.1.      For legal entities, You includes any entity which controls, is      controlled by, or is under common control with You. For purposes of      this definition, control means (a) the power, direct or indirect,      to cause the direction or </w:t>
      </w:r>
      <w:r>
        <w:lastRenderedPageBreak/>
        <w:t xml:space="preserve">management of such entity, whether by      contract or otherwise, or (b) ownership of more than fifty percent      (50%) of the outstanding shares or beneficial ownership of such      entity.  .  2. Source Code License.  .      2.1. The Initial Developer Grant.      The Initial Developer hereby grants You a world-wide, royalty-free,      non-exclusive license, subject to third party intellectual property      claims:           (a)  under intellectual property rights (other than patent or           trademark) Licensable by Initial Developer to use, reproduce,           modify, display, perform, sublicense and distribute the Original           Code (or portions thereof) with or without Modifications, and/or           as part of a Larger Work; and  .           (b) under Patents Claims infringed by the making, using or           selling of Original Code, to make, have made, use, practice,           sell, and offer for sale, and/or otherwise dispose of the           Original Code (or portions thereof).  .           (c) the licenses granted in this Section 2.1(a) and (b) are           effective on the date Initial Developer first distributes           Original Code under the terms of this License.  .           (d) Notwithstanding Section 2.1(b) above, no patent license is           granted: 1) for code that You delete from the Original Code; 2)           separate from the Original Code;  or 3) for infringements caused           by: i) the modification of the Original Code or ii) the           combination of the Original Code with other software or devices.  .      2.2. Contributor Grant.      Subject to third party intellectual property claims, each Contributor      hereby grants You a world-wide, royalty-free, non-exclusive license  .           (a)  under intellectual property rights (other than patent or           trademark) Licensable by Contributor, to use, reproduce, modify,           display, perform, sublicense and distribute the Modifications           created by such Contributor (or portions thereof) either on an           unmodified basis, with other Modifications, as Covered Code           and/or as part of a Larger Work; and  .           (b) under Patent Claims infringed by the making, using, or           selling of  Modifications made by that Contributor either alone           and/or in combination with its Contributor Version (or portions           of such combination), to make, use, sell, offer for sale, have           made, and/or otherwise dispose of: 1) Modifications made by that           Contributor (or portions thereof); and 2) the combination of           Modifications made by that Contributor with its Contributor           Version (or portions of such combination).  .           (c) the licenses granted in Sections 2.2(a) and 2.2(b) are           effective on the date Contributor first makes Commercial Use of           the Covered Code.  .           (d)    Notwithstanding Section 2.2(b) above, no patent license is           granted: 1) for any code that Contributor has deleted from the           Contributor Version; 2)  separate from the Contributor Version;           3)  for infringements caused by: i) third party modifications of           Contributor Version or ii)  the combination of Modifications made           by that Contributor with other software  (except as part of the           Contributor Version) or other devices; or 4) under Patent Claims           infringed by Covered Code in the absence of Modifications made by           that Contributor.  .  3. Distribution Obligations.  .      3.1. Application of License.      The Modifications which You create or to which You contribute are      governed by the terms of this License, including without limitation      Section 2.2. The Source Code version of Covered Code may be      distributed only under the terms of this License or a future version      of this License released under Section 6.1, and You must include a      copy of this License with every copy of the Source Code You      distribute. You may not offer or impose any terms on any Source Code      version that alters or restricts the applicable version of this       License or the recipients' rights hereunder. However, You </w:t>
      </w:r>
      <w:r>
        <w:lastRenderedPageBreak/>
        <w:t xml:space="preserve">may include      an additional document offering the additional rights described in      Section 3.5.  .      3.2. Availability of Source Code.      Any Modification which You create or to which You contribute must be      made available in Source Code form under the terms of this License      either on the same media as an Executable version or via an accepted      Electronic Distribution Mechanism to anyone to whom you made an      Executable version available; and if made available via Electronic      Distribution Mechanism, must remain available for at least twelve (12)      months after the date it initially became available, or at least six      (6) months after a subsequent version of that particular Modification      has been made available to such recipients. You are responsible for      ensuring that the Source Code version remains available even if the      Electronic Distribution Mechanism is maintained by a third party.  .      3.3. Description of Modifications.      You must cause all Covered Code to which You contribute to contain a      file documenting the changes You made to create that Covered Code and      the date of any change. You must include a prominent statement that      the Modification is derived, directly or indirectly, from Original      Code provided by the Initial Developer and including the name of the      Initial Developer in (a) the Source Code, and (b) in any notice in an      Executable version or related documentation in which You describe the      origin or ownership of the Covered Code.  .      3.4. Intellectual Property Matters           (a) Third Party Claims.           If Contributor has knowledge that a license under a third party's           intellectual property rights is required to exercise the rights           granted by such Contributor under Sections 2.1 or 2.2,           Contributor must include a text file with the Source Code           distribution titled LEGAL which describes the claim and the           party making the claim in sufficient detail that a recipient will           know whom to contact. If Contributor obtains such knowledge after           the Modification is made available as described in Section 3.2,           Contributor shall promptly modify the LEGAL file in all copies           Contributor makes available thereafter and shall take other steps           (such as notifying appropriate mailing lists or newsgroups)           reasonably calculated to inform those who received the Covered           Code that new knowledge has been obtained.  .           (b) Contributor APIs.           If Contributor's Modifications include an application programming           interface and Contributor has knowledge of patent licenses which           are reasonably necessary to implement that API, Contributor must           also include this information in the LEGAL file.  .                (c)    Representations.           Contributor represents that, except as disclosed pursuant to           Section 3.4(a) above, Contributor believes that Contributor's           Modifications are Contributor's original creation(s) and/or           Contributor has sufficient rights to grant the rights conveyed by           this License.  .      3.5. Required Notices.      You must duplicate the notice in Exhibit A in each file of the Source      Code.  If it is not possible to put such notice in a particular Source      Code file due to its structure, then You must include such notice in a      location (such as a relevant directory) where a user would be likely      to look for such a notice.  If You created one or more Modification(s)      You may add your name as a Contributor to the notice described in      Exhibit A.  You must also duplicate this License in any documentation      for the Source Code where You describe recipients' rights or ownership      rights relating to Covered Code.  You may choose to offer, and to      charge a fee for, warranty, support, indemnity or liability      obligations to one or more recipients of Covered Code. However, You      may do so only on Your own behalf, and not on behalf </w:t>
      </w:r>
      <w:r>
        <w:lastRenderedPageBreak/>
        <w:t xml:space="preserve">of the Initial      Developer or any Contributor. You must make it absolutely clear than      any such warranty, support, indemnity or liability obligation is      offered by You alone, and You hereby agree to indemnify the Initial      Developer and every Contributor for any liability incurred by the      Initial Developer or such Contributor as a result of warranty,      support, indemnity or liability terms You offer.  .      3.6. Distribution of Executable Versions.      You may distribute Covered Code in Executable form only if the      requirements of Section 3.1-3.5 have been met for that Covered Code,      and if You include a notice stating that the Source Code version of      the Covered Code is available under the terms of this License,      including a description of how and where You have fulfilled the      obligations of Section 3.2. The notice must be conspicuously included      in any notice in an Executable version, related documentation or      collateral in which You describe recipients' rights relating to the      Covered Code. You may distribute the Executable version of Covered      Code or ownership rights under a license of Your choice, which may      contain terms different from this License, provided that You are in      compliance with the terms of this License and that the license for the      Executable version does not attempt to limit or alter the recipient's      rights in the Source Code version from the rights set forth in this      License. If You distribute the Executable version under a different      license You must make it absolutely clear that any terms which differ      from this License are offered by You alone, not by the Initial      Developer or any Contributor. You hereby agree to indemnify the      Initial Developer and every Contributor for any liability incurred by       the Initial Developer or such Contributor as a result of any such      terms You offer.  .      3.7. Larger Works.      You may create a Larger Work by combining Covered Code with other code      not governed by the terms of this License and distribute the Larger      Work as a single product. In such a case, You must make sure the      requirements of this License are fulfilled for the Covered Code.  .  4. Inability to Comply Due to Statute or Regulation.  .      If it is impossible for You to comply with any of the terms of this      License with respect to some or all of the Covered Code due to      statute, judicial order, or regulation then You must: (a) comply with      the terms of this License to the maximum extent possible; and (b)      describe the limitations and the code they affect. Such description      must be included in the LEGAL file described in Section 3.4 and must      be included with all distributions of the Source Code. Except to the      extent prohibited by statute or regulation, such description must be      sufficiently detailed for a recipient of ordinary skill to be able to      understand it.  .  5. Application of this License.  .      This License applies to code to which the Initial Developer has      attached the notice in Exhibit A and to related Covered Code.  .  6. Versions of the License.  .      6.1. New Versions.      Netscape Communications Corporation (Netscape) may publish revised      and/or new versions of the License from time to time. Each version      will be given a distinguishing version number.  .      6.2. Effect of New Versions.      Once Covered Code has been published under a particular version of the      License, You may always continue to use it under the terms of that      version. You may also choose to use such Covered Code under the terms      of any subsequent version of the License published by Netscape. No one      other than Netscape has the right to modify the terms applicable to      Covered Code created under this License.  .      6.3. Derivative Works.      If You create or use a modified version of this License (which you may      only do in order to apply it to code which is not already Covered Code      governed by this License), You must (a) </w:t>
      </w:r>
      <w:r>
        <w:lastRenderedPageBreak/>
        <w:t xml:space="preserve">rename Your license so that      the phrases Mozilla, MOZILLAPL, MOZPL, Netscape,      MPL, NPL or any confusingly similar phrase do not appear in your      license (except to note that your license differs from this License)      and (b) otherwise make it clear that Your version of the license      contains terms which differ from the Mozilla Public License and       Netscape Public License. (Filling in the name of the Initial      Developer, Original Code or Contributor in the notice described in      Exhibit A shall not of themselves be deemed to be modifications of      this License.)  .  7. DISCLAIMER OF WARRANTY.  .      COVERED CODE IS PROVIDED UNDER THIS LICENSE ON AN AS IS BASIS,      WITHOUT WARRANTY OF ANY KIND, EITHER EXPRESSED OR IMPLIED, INCLUDING,      WITHOUT LIMITATION, WARRANTIES THAT THE COVERED CODE IS FREE OF      DEFECTS, MERCHANTABLE, FIT FOR A PARTICULAR PURPOSE OR NON-INFRINGING.      THE ENTIRE RISK AS TO THE QUALITY AND PERFORMANCE OF THE COVERED CODE      IS WITH YOU. SHOULD ANY COVERED CODE PROVE DEFECTIVE IN ANY RESPECT,      YOU (NOT THE INITIAL DEVELOPER OR ANY OTHER CONTRIBUTOR) ASSUME THE      COST OF ANY NECESSARY SERVICING, REPAIR OR CORRECTION. THIS DISCLAIMER      OF WARRANTY CONSTITUTES AN ESSENTIAL PART OF THIS LICENSE. NO USE OF      ANY COVERED CODE IS AUTHORIZED HEREUNDER EXCEPT UNDER THIS DISCLAIMER.  .  8. TERMINATION.  .      8.1.  This License and the rights granted hereunder will terminate      automatically if You fail to comply with terms herein and fail to cure      such breach within 30 days of becoming aware of the breach. All      sublicenses to the Covered Code which are properly granted shall      survive any termination of this License. Provisions which, by their      nature, must remain in effect beyond the termination of this License      shall survive.  .      8.2.  If You initiate litigation by asserting a patent infringement      claim (excluding declatory judgment actions) against Initial Developer      or a Contributor (the Initial Developer or Contributor against whom      You file such action is referred to as Participant)  alleging that:  .      (a)  such Participant's Contributor Version directly or indirectly      infringes any patent, then any and all rights granted by such      Participant to You under Sections 2.1 and/or 2.2 of this License      shall, upon 60 days notice from Participant terminate prospectively,      unless if within 60 days after receipt of notice You either: (i)      agree in writing to pay Participant a mutually agreeable reasonable      royalty for Your past and future use of Modifications made by such      Participant, or (ii) withdraw Your litigation claim with respect to       the Contributor Version against such Participant.  If within 60 days      of notice, a reasonable royalty and payment arrangement are not      mutually agreed upon in writing by the parties or the litigation claim      is not withdrawn, the rights granted by Participant to You under      Sections 2.1 and/or 2.2 automatically terminate at the expiration of      the 60 day notice period specified above.  .      (b)  any software, hardware, or device, other than such Participant's      Contributor Version, directly or indirectly infringes any patent, then      any rights granted to You by such Participant under Sections 2.1(b)      and 2.2(b) are revoked effective as of the date You first made, used,      sold, distributed, or had made, Modifications made by that      Participant.  .      8.3.  If You assert a patent infringement claim against Participant      alleging that such Participant's Contributor Version directly or      indirectly infringes any patent where such claim is resolved (such as      by license or settlement) prior to the initiation of patent      infringement litigation, then the reasonable value of the licenses      </w:t>
      </w:r>
      <w:r>
        <w:lastRenderedPageBreak/>
        <w:t xml:space="preserve">granted by such Participant under Sections 2.1 or 2.2 shall be taken      into account in determining the amount or value of any payment or      license.  .      8.4.  In the event of termination under Sections 8.1 or 8.2 above,      all end user license agreements (excluding distributors and resellers)      which have been validly granted by You or any distributor hereunder      prior to termination shall survive termination.  .  9. LIMITATION OF LIABILITY.  .      UNDER NO CIRCUMSTANCES AND UNDER NO LEGAL THEORY, WHETHER TORT      (INCLUDING NEGLIGENCE), CONTRACT, OR OTHERWISE, SHALL YOU, THE INITIAL      DEVELOPER, ANY OTHER CONTRIBUTOR, OR ANY DISTRIBUTOR OF COVERED CODE,      OR ANY SUPPLIER OF ANY OF SUCH PARTIES, BE LIABLE TO ANY PERSON FOR      ANY INDIRECT, SPECIAL, INCIDENTAL, OR CONSEQUENTIAL DAMAGES OF ANY      CHARACTER INCLUDING, WITHOUT LIMITATION, DAMAGES FOR LOSS OF GOODWILL,      WORK STOPPAGE, COMPUTER FAILURE OR MALFUNCTION, OR ANY AND ALL OTHER      COMMERCIAL DAMAGES OR LOSSES, EVEN IF SUCH PARTY SHALL HAVE BEEN      INFORMED OF THE POSSIBILITY OF SUCH DAMAGES. THIS LIMITATION OF      LIABILITY SHALL NOT APPLY TO LIABILITY FOR DEATH OR PERSONAL INJURY      RESULTING FROM SUCH PARTY'S NEGLIGENCE TO THE EXTENT APPLICABLE LAW      PROHIBITS SUCH LIMITATION. SOME JURISDICTIONS DO NOT ALLOW THE      EXCLUSION OR LIMITATION OF INCIDENTAL OR CONSEQUENTIAL DAMAGES, SO      THIS EXCLUSION AND LIMITATION MAY NOT APPLY TO YOU.  .  10. U.S. GOVERNMENT END USERS.  .      The Covered Code is a commercial item, as that term is defined in      48 C.F.R. 2.101 (Oct. 1995), consisting of commercial computer      software and commercial computer software documentation, as such      terms are used in 48 C.F.R. 12.212 (Sept. 1995). Consistent with 48      C.F.R. 12.212 and 48 C.F.R. 227.7202-1 through 227.7202-4 (June 1995),      all U.S. Government End Users acquire Covered Code with only those      rights set forth herein.  .  11. MISCELLANEOUS.  .      This License represents the complete agreement concerning subject      matter hereof. If any provision of this License is held to be      unenforceable, such provision shall be reformed only to the extent      necessary to make it enforceable. This License shall be governed by      California law provisions (except to the extent applicable law, if      any, provides otherwise), excluding its conflict-of-law provisions.      With respect to disputes in which at least one party is a citizen of,      or an entity chartered or registered to do business in the United      States of America, any litigation relating to this License shall be      subject to the jurisdiction of the Federal Courts of the Northern      District of California, with venue lying in Santa Clara County,      California, with the losing party responsible for costs, including      without limitation, court costs and reasonable attorneys' fees and      expenses. The application of the United Nations Convention on      Contracts for the International Sale of Goods is expressly excluded.      Any law or regulation which provides that the language of a contract      shall be construed against the drafter shall not apply to this      License.  .  12. RESPONSIBILITY FOR CLAIMS.  .      As between Initial Developer and the Contributors, each party is      responsible for claims and damages arising, directly or indirectly,      out of its utilization of rights under this License and You agree to      work with Initial Developer and Contributors to distribute such      responsibility on an equitable basis. Nothing herein is intended or      shall be deemed to constitute any </w:t>
      </w:r>
      <w:r>
        <w:lastRenderedPageBreak/>
        <w:t>admission of liability.  .  13. MULTIPLE-LICENSED CODE.  .      Initial Developer may designate portions of the Covered Code as      Multiple-Licensed.  Multiple-Licensed means that the Initial      Developer permits you to utilize portions of the Covered Code under      Your choice of the NPL or the alternative licenses, if any, specified      by the Initial Developer in the file described in Exhibit A.  .  EXHIBIT A -Mozilla Public License.  .      ``The contents of this file are subject to the Mozilla Public License      Version 1.1 (the License); you may not use this file except in      compliance with the License. You may obtain a copy of the License at      http://www.mozilla.org/MPL/  .      Software distributed under the License is distributed on an AS IS      basis, WITHOUT WARRANTY OF ANY KIND, either express or implied. See the      License for the specific language governing rights and limitations      under the License.  .      The Original Code is ______________________________________.  .      The Initial Developer of the Original Code is ________________________.      Portions created by ______________________ are Copyright (C) ______      _______________________. All Rights Reserved.  .      Contributor(s): ______________________________________.  .      Alternatively, the contents of this file may be used under the terms      of the _____ license (the  [___] License), in which case the      provisions of [______] License are applicable instead of those      above.  If you wish to allow use of your version of this file only      under the terms of the [____] License and not to allow others to use       your version of this file under the MPL, indicate your decision by      deleting  the provisions above and replace  them with the notice and      other provisions required by the [___] License.  If you do not delete      the provisions above, a recipient may use your version of this file      under either the MPL or the [___] License.  .      [NOTE: The text of this Exhibit A may differ slightly from the text of      the notices in the Source Code files of the Original Code. You should      use the text of this Exhibit A rather than the text found in the      Original Code Source Code for Your Modifications.] [END FILE=python-httplib2-0.9+dfsg/debian/copyright]</w:t>
      </w:r>
    </w:p>
    <w:p w14:paraId="3DC4C5F9" w14:textId="77777777" w:rsidR="00425AAE" w:rsidRDefault="00425AAE" w:rsidP="000727EF">
      <w:pPr>
        <w:pStyle w:val="Heading2fegan"/>
      </w:pPr>
      <w:bookmarkStart w:id="592" w:name="_Toc399938409"/>
      <w:r>
        <w:t>python-ironicclient-1d05c41ead88735bef661b2c7a4d402cf6f8d901</w:t>
      </w:r>
      <w:bookmarkEnd w:id="592"/>
    </w:p>
    <w:p w14:paraId="40EBAE1C" w14:textId="77777777" w:rsidR="00425AAE" w:rsidRDefault="00425AAE" w:rsidP="00053D4A">
      <w:r>
        <w:tab/>
        <w:t>Apache 2</w:t>
      </w:r>
      <w:r>
        <w:tab/>
        <w:t>http://www.apache.org/licenses/LICENSE-2.0</w:t>
      </w:r>
    </w:p>
    <w:p w14:paraId="2C833B0B" w14:textId="77777777" w:rsidR="00425AAE" w:rsidRDefault="00425AAE" w:rsidP="000727EF">
      <w:pPr>
        <w:pStyle w:val="Heading2"/>
      </w:pPr>
      <w:r>
        <w:t xml:space="preserve"> </w:t>
      </w:r>
      <w:bookmarkStart w:id="593" w:name="_Toc399938410"/>
      <w:r>
        <w:t>python-iso8601 (version 0.1.10):</w:t>
      </w:r>
      <w:bookmarkEnd w:id="593"/>
    </w:p>
    <w:p w14:paraId="417CEACA" w14:textId="77777777" w:rsidR="00425AAE" w:rsidRDefault="00425AAE" w:rsidP="000727EF">
      <w:pPr>
        <w:pStyle w:val="Heading3"/>
      </w:pPr>
      <w:r>
        <w:t>python-iso8601-0.1.10/debian/copyright:</w:t>
      </w:r>
    </w:p>
    <w:p w14:paraId="70482065" w14:textId="77777777" w:rsidR="00425AAE" w:rsidRDefault="00425AAE">
      <w:r>
        <w:t>[BEGIN FILE=python-iso8601-0.1.10/debian/copyright] Format: http://www.debian.org/doc/packaging-manuals/copyright-format/1.0/ Upstream-Name: pyiso8601 Source: https://code.google.com/p/pyiso8601/</w:t>
      </w:r>
    </w:p>
    <w:p w14:paraId="1A0FBACE" w14:textId="77777777" w:rsidR="00425AAE" w:rsidRDefault="00425AAE">
      <w:r>
        <w:t>Files: debian/* Copyright: (c) 2011-2014, Benjamin Mako Hill &lt;mako@debian.org&gt; License: Expat</w:t>
      </w:r>
    </w:p>
    <w:p w14:paraId="687E2AE7" w14:textId="77777777" w:rsidR="00425AAE" w:rsidRDefault="00425AAE">
      <w:r>
        <w:t>Files: * Copyright: (c) 2007-2014, Michael Twomey &lt;micktwomey+iso8601@gmail.com&gt; License: Expat</w:t>
      </w:r>
    </w:p>
    <w:p w14:paraId="4B40D75A" w14:textId="77777777" w:rsidR="00425AAE" w:rsidRDefault="00425AAE">
      <w:r>
        <w:lastRenderedPageBreak/>
        <w:t>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FILE=python-iso8601-0.1.10/debian/copyright]</w:t>
      </w:r>
    </w:p>
    <w:p w14:paraId="11928611" w14:textId="77777777" w:rsidR="00425AAE" w:rsidRDefault="00425AAE" w:rsidP="000727EF">
      <w:pPr>
        <w:pStyle w:val="Heading2"/>
      </w:pPr>
      <w:r>
        <w:t xml:space="preserve"> </w:t>
      </w:r>
      <w:bookmarkStart w:id="594" w:name="_Toc399938411"/>
      <w:r>
        <w:t>python-json-patch (version 1.3):</w:t>
      </w:r>
      <w:bookmarkEnd w:id="594"/>
    </w:p>
    <w:p w14:paraId="3D2E0302" w14:textId="77777777" w:rsidR="00425AAE" w:rsidRDefault="00425AAE" w:rsidP="000727EF">
      <w:pPr>
        <w:pStyle w:val="Heading3"/>
      </w:pPr>
      <w:r>
        <w:t>python-json-patch-1.3/debian/copyright:</w:t>
      </w:r>
    </w:p>
    <w:p w14:paraId="29362C7C" w14:textId="77777777" w:rsidR="00425AAE" w:rsidRDefault="00425AAE">
      <w:r>
        <w:t>[BEGIN FILE=python-json-patch-1.3/debian/copyright] Format: http://www.debian.org/doc/packaging-manuals/copyright-format/1.0/ Upstream-Name: python-json-patch Source: git://github.com/stefankoegl/python-json-patch.git</w:t>
      </w:r>
    </w:p>
    <w:p w14:paraId="1E5552D6" w14:textId="77777777" w:rsidR="00425AAE" w:rsidRDefault="00425AAE">
      <w:r>
        <w:t>Files: debian/* Copyright: (c) 2012, Thomas Goirand &lt;zigo@debian.org&gt; License: BSD-3-clauses</w:t>
      </w:r>
    </w:p>
    <w:p w14:paraId="4A57A1A6" w14:textId="77777777" w:rsidR="00425AAE" w:rsidRDefault="00425AAE">
      <w:r>
        <w:t>Files: * Copyright: 2012, Stefan KÃ¶gl &lt;stefan@skoegl.net&gt; License: BSD-3-clauses</w:t>
      </w:r>
    </w:p>
    <w:p w14:paraId="1EE14934" w14:textId="77777777" w:rsidR="00425AAE" w:rsidRDefault="00425AAE">
      <w:r>
        <w:t>License: BSD-3-clauses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The name of the author may not be used to endorse or promote products  derived from this software without specific prior written permission.  .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FILE=python-json-patch-1.3/debian/copyright]</w:t>
      </w:r>
    </w:p>
    <w:p w14:paraId="43C218F2" w14:textId="77777777" w:rsidR="00425AAE" w:rsidRDefault="00425AAE" w:rsidP="000727EF">
      <w:pPr>
        <w:pStyle w:val="Heading2"/>
      </w:pPr>
      <w:r>
        <w:lastRenderedPageBreak/>
        <w:t xml:space="preserve"> </w:t>
      </w:r>
      <w:bookmarkStart w:id="595" w:name="_Toc399938412"/>
      <w:r>
        <w:t>python-json-pointer (version 1.0):</w:t>
      </w:r>
      <w:bookmarkEnd w:id="595"/>
    </w:p>
    <w:p w14:paraId="0843D994" w14:textId="77777777" w:rsidR="00425AAE" w:rsidRDefault="00425AAE" w:rsidP="000727EF">
      <w:pPr>
        <w:pStyle w:val="Heading3"/>
      </w:pPr>
      <w:r>
        <w:t>python-json-pointer-1.0/debian/copyright:</w:t>
      </w:r>
    </w:p>
    <w:p w14:paraId="2DFEB831" w14:textId="77777777" w:rsidR="00425AAE" w:rsidRDefault="00425AAE">
      <w:r>
        <w:t>[BEGIN FILE=python-json-pointer-1.0/debian/copyright] Format: http://www.debian.org/doc/packaging-manuals/copyright-format/1.0/ Upstream-Name: python-json-pointer Source: git://github.com/stefankoegl/python-json-pointer.git</w:t>
      </w:r>
    </w:p>
    <w:p w14:paraId="1FECF6D6" w14:textId="77777777" w:rsidR="00425AAE" w:rsidRDefault="00425AAE">
      <w:r>
        <w:t>Files: debian/* Copyright: (c) 2012, Thomas Goirand &lt;zigo@debian.org&gt; License: BSD-3-clauses</w:t>
      </w:r>
    </w:p>
    <w:p w14:paraId="60C62AB6" w14:textId="77777777" w:rsidR="00425AAE" w:rsidRDefault="00425AAE">
      <w:r>
        <w:t>Files: * Copyright: 2012, Stefan KÃ¶gl &lt;stefan@skoegl.net&gt; License: BSD-3-clauses</w:t>
      </w:r>
    </w:p>
    <w:p w14:paraId="2D616016" w14:textId="77777777" w:rsidR="00425AAE" w:rsidRDefault="00425AAE">
      <w:r>
        <w:t>License: BSD-3-clauses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The name of the author may not be used to endorse or promote products  derived from this software without specific prior written permission.  .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FILE=python-json-pointer-1.0/debian/copyright]</w:t>
      </w:r>
    </w:p>
    <w:p w14:paraId="0BAFE8EA" w14:textId="77777777" w:rsidR="00425AAE" w:rsidRDefault="00425AAE" w:rsidP="000727EF">
      <w:pPr>
        <w:pStyle w:val="Heading2fegan"/>
      </w:pPr>
      <w:bookmarkStart w:id="596" w:name="_Toc399938413"/>
      <w:r>
        <w:t>python-keystoneclient-9c3cb45f6e25c3aa92e2c93fec2881c9a642e185</w:t>
      </w:r>
      <w:bookmarkEnd w:id="596"/>
    </w:p>
    <w:p w14:paraId="7686FFF8" w14:textId="77777777" w:rsidR="00425AAE" w:rsidRDefault="00425AAE" w:rsidP="00053D4A">
      <w:r>
        <w:tab/>
        <w:t>Apache 2</w:t>
      </w:r>
      <w:r>
        <w:tab/>
        <w:t>http://www.apache.org/licenses/LICENSE-2.0</w:t>
      </w:r>
    </w:p>
    <w:p w14:paraId="3416B851" w14:textId="77777777" w:rsidR="00425AAE" w:rsidRDefault="00425AAE" w:rsidP="000727EF">
      <w:pPr>
        <w:pStyle w:val="Heading2fegan"/>
      </w:pPr>
      <w:bookmarkStart w:id="597" w:name="_Toc399938414"/>
      <w:r>
        <w:t>python-ldap-2.3.13</w:t>
      </w:r>
      <w:bookmarkEnd w:id="597"/>
    </w:p>
    <w:p w14:paraId="66A9D291" w14:textId="77777777" w:rsidR="00425AAE" w:rsidRDefault="00425AAE" w:rsidP="00053D4A">
      <w:r>
        <w:tab/>
        <w:t>Python 2.1.1</w:t>
      </w:r>
      <w:r>
        <w:tab/>
        <w:t>http://opensource.org/licenses/Python-2.0</w:t>
      </w:r>
    </w:p>
    <w:p w14:paraId="1BFFE809" w14:textId="77777777" w:rsidR="00425AAE" w:rsidRDefault="00425AAE" w:rsidP="000727EF">
      <w:pPr>
        <w:pStyle w:val="Heading2fegan"/>
      </w:pPr>
      <w:bookmarkStart w:id="598" w:name="_Toc399938415"/>
      <w:r>
        <w:t>python-logstash-0.4.2</w:t>
      </w:r>
      <w:bookmarkEnd w:id="598"/>
    </w:p>
    <w:p w14:paraId="43754F33" w14:textId="77777777" w:rsidR="00425AAE" w:rsidRDefault="00425AAE" w:rsidP="00053D4A">
      <w:r>
        <w:tab/>
        <w:t>MIT</w:t>
      </w:r>
      <w:r>
        <w:tab/>
        <w:t>http://www.opensource.org/licenses/mit-license.php</w:t>
      </w:r>
    </w:p>
    <w:p w14:paraId="066C3EA2" w14:textId="77777777" w:rsidR="00425AAE" w:rsidRDefault="00425AAE" w:rsidP="000727EF">
      <w:pPr>
        <w:pStyle w:val="Heading2fegan"/>
      </w:pPr>
      <w:bookmarkStart w:id="599" w:name="_Toc399938416"/>
      <w:r>
        <w:lastRenderedPageBreak/>
        <w:t>python-mimeparse-0.1.4</w:t>
      </w:r>
      <w:bookmarkEnd w:id="599"/>
    </w:p>
    <w:p w14:paraId="01AB7DEF" w14:textId="77777777" w:rsidR="00425AAE" w:rsidRDefault="00425AAE" w:rsidP="00053D4A">
      <w:r>
        <w:tab/>
        <w:t>MIT</w:t>
      </w:r>
      <w:r>
        <w:tab/>
        <w:t>http://www.opensource.org/licenses/mit-license.php</w:t>
      </w:r>
    </w:p>
    <w:p w14:paraId="2B0AEC54" w14:textId="77777777" w:rsidR="00425AAE" w:rsidRDefault="00425AAE" w:rsidP="000727EF">
      <w:pPr>
        <w:pStyle w:val="Heading2"/>
      </w:pPr>
      <w:r>
        <w:t xml:space="preserve"> </w:t>
      </w:r>
      <w:bookmarkStart w:id="600" w:name="_Toc399938417"/>
      <w:r>
        <w:t>python-mysqldb (version 1.2.3):</w:t>
      </w:r>
      <w:bookmarkEnd w:id="600"/>
    </w:p>
    <w:p w14:paraId="5D191654" w14:textId="77777777" w:rsidR="00425AAE" w:rsidRDefault="00425AAE" w:rsidP="000727EF">
      <w:pPr>
        <w:pStyle w:val="Heading3"/>
      </w:pPr>
      <w:r>
        <w:t>python-mysqldb-1.2.3/debian/copyright:</w:t>
      </w:r>
    </w:p>
    <w:p w14:paraId="267A6DC2" w14:textId="77777777" w:rsidR="00425AAE" w:rsidRDefault="00425AAE">
      <w:r>
        <w:t>[BEGIN FILE=python-mysqldb-1.2.3/debian/copyright] This package was debianized by Gregor Hoffleit &lt;flight@debian.org&gt; on Wed, 15 Sep 1999 14:07:55 +0200.</w:t>
      </w:r>
    </w:p>
    <w:p w14:paraId="41D16BC4" w14:textId="77777777" w:rsidR="00425AAE" w:rsidRDefault="00425AAE">
      <w:r>
        <w:t>It was downloaded from http://sourceforge.net/projects/mysql-python</w:t>
      </w:r>
    </w:p>
    <w:p w14:paraId="1A201233" w14:textId="77777777" w:rsidR="00425AAE" w:rsidRDefault="00425AAE">
      <w:r>
        <w:t>Upstream Author: Andy Dustman &lt;andy@dustman.net&gt;</w:t>
      </w:r>
    </w:p>
    <w:p w14:paraId="5B66F9C1" w14:textId="77777777" w:rsidR="00425AAE" w:rsidRDefault="00425AAE">
      <w:r>
        <w:t>Copyright Â© 2002-2007 Andy Dustman &lt;andy@dustman.net&gt;</w:t>
      </w:r>
    </w:p>
    <w:p w14:paraId="1888490B" w14:textId="77777777" w:rsidR="00425AAE" w:rsidRDefault="00425AAE">
      <w:r>
        <w:t>License:</w:t>
      </w:r>
    </w:p>
    <w:p w14:paraId="3F66DC00" w14:textId="77777777" w:rsidR="00425AAE" w:rsidRDefault="00425AAE">
      <w:r>
        <w:t xml:space="preserve">   This package is free software; you can redistribute it and/or modify    it under the terms of the GNU General Public License as published by    the Free Software Foundation; either version 2 of the License, or    (at your option) any later version.</w:t>
      </w:r>
    </w:p>
    <w:p w14:paraId="6812BDE5"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320BE87D" w14:textId="77777777" w:rsidR="00425AAE" w:rsidRDefault="00425AAE">
      <w:r>
        <w:t xml:space="preserve">   You should have received a copy of the GNU General Public License    along with this package; if not, write to the Free Software    Foundation, Inc., 51 Franklin St, Fifth Floor, Boston, MA  02110-1301 USA     On Debian systems, the complete text of the GNU General Public License v2 can be found in '/usr/share/common-licenses/GPL-2'.</w:t>
      </w:r>
    </w:p>
    <w:p w14:paraId="0DE2C547" w14:textId="77777777" w:rsidR="00425AAE" w:rsidRDefault="00425AAE">
      <w:r>
        <w:t>[END FILE=python-mysqldb-1.2.3/debian/copyright]</w:t>
      </w:r>
    </w:p>
    <w:p w14:paraId="4FB6DB4E" w14:textId="77777777" w:rsidR="00425AAE" w:rsidRDefault="00425AAE" w:rsidP="000727EF">
      <w:pPr>
        <w:pStyle w:val="Heading2"/>
      </w:pPr>
      <w:r>
        <w:t xml:space="preserve"> </w:t>
      </w:r>
      <w:bookmarkStart w:id="601" w:name="_Toc399938418"/>
      <w:r>
        <w:t>python-netaddr (version 0.7.12):</w:t>
      </w:r>
      <w:bookmarkEnd w:id="601"/>
    </w:p>
    <w:p w14:paraId="3508271D" w14:textId="77777777" w:rsidR="00425AAE" w:rsidRDefault="00425AAE" w:rsidP="000727EF">
      <w:pPr>
        <w:pStyle w:val="Heading3"/>
      </w:pPr>
      <w:r>
        <w:t>python-netaddr-0.7.12/debian/copyright:</w:t>
      </w:r>
    </w:p>
    <w:p w14:paraId="14D14CF8" w14:textId="77777777" w:rsidR="00425AAE" w:rsidRDefault="00425AAE">
      <w:r>
        <w:t>[BEGIN FILE=python-netaddr-0.7.12/debian/copyright] It was originally downloaded from http://code.google.com/p/netaddr/</w:t>
      </w:r>
    </w:p>
    <w:p w14:paraId="3C8279DF" w14:textId="77777777" w:rsidR="00425AAE" w:rsidRDefault="00425AAE">
      <w:r>
        <w:t>Files: * Copyright: Â© 2008 David P. D. Moss &lt;drkjam@gmail.com&gt; License: BSD  Released under the BSD license, copied verbatim below:</w:t>
      </w:r>
    </w:p>
    <w:p w14:paraId="748A2731" w14:textId="77777777" w:rsidR="00425AAE" w:rsidRDefault="00425AAE">
      <w:r>
        <w:t xml:space="preserve"> Redistribution and use in source and binary forms, with or without   modification, are permitted provided that the following conditions are met:</w:t>
      </w:r>
    </w:p>
    <w:p w14:paraId="730E7211" w14:textId="77777777" w:rsidR="00425AAE" w:rsidRDefault="00425AAE">
      <w:r>
        <w:t xml:space="preserve"> * Redistributions of source code must retain the above copyright notice,   this list of conditions and the following disclaimer.</w:t>
      </w:r>
    </w:p>
    <w:p w14:paraId="0C3AEC57"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4B898A50" w14:textId="77777777" w:rsidR="00425AAE" w:rsidRDefault="00425AAE">
      <w:r>
        <w:lastRenderedPageBreak/>
        <w:t xml:space="preserve"> * Neither the name of the &lt;ORGANIZATION&gt; nor the names of its contributors  may be used to endorse or promote products derived from this software   without specific prior written permission.</w:t>
      </w:r>
    </w:p>
    <w:p w14:paraId="768C0E8E"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6174236" w14:textId="77777777" w:rsidR="00425AAE" w:rsidRDefault="00425AAE">
      <w:r>
        <w:t>Files: debian/* Copyright: Â© 2008 Vincent Bernat &lt;bernat@debian.org&gt; License: BSD [END FILE=python-netaddr-0.7.12/debian/copyright]</w:t>
      </w:r>
    </w:p>
    <w:p w14:paraId="75540FB8" w14:textId="77777777" w:rsidR="00425AAE" w:rsidRDefault="00425AAE" w:rsidP="000727EF">
      <w:pPr>
        <w:pStyle w:val="Heading2fegan"/>
      </w:pPr>
      <w:bookmarkStart w:id="602" w:name="_Toc399938419"/>
      <w:r>
        <w:t>python-neutronclient-bc25f175aa6329234f4bc3c37a201d027e754e98</w:t>
      </w:r>
      <w:bookmarkEnd w:id="602"/>
    </w:p>
    <w:p w14:paraId="34EBFAA8" w14:textId="77777777" w:rsidR="00425AAE" w:rsidRDefault="00425AAE" w:rsidP="00053D4A">
      <w:r>
        <w:tab/>
        <w:t>Apache 2</w:t>
      </w:r>
      <w:r>
        <w:tab/>
        <w:t>http://www.apache.org/licenses/LICENSE-2.0</w:t>
      </w:r>
    </w:p>
    <w:p w14:paraId="5BFBDFC3" w14:textId="77777777" w:rsidR="00425AAE" w:rsidRDefault="00425AAE" w:rsidP="000727EF">
      <w:pPr>
        <w:pStyle w:val="Heading2fegan"/>
      </w:pPr>
      <w:bookmarkStart w:id="603" w:name="_Toc399938420"/>
      <w:r>
        <w:t>python-novaclient-a7863449332541e5e8a7efe1c9e64bde64286472</w:t>
      </w:r>
      <w:bookmarkEnd w:id="603"/>
    </w:p>
    <w:p w14:paraId="68C428C9" w14:textId="77777777" w:rsidR="00425AAE" w:rsidRDefault="00425AAE" w:rsidP="00053D4A">
      <w:r>
        <w:tab/>
        <w:t>Apache 2</w:t>
      </w:r>
      <w:r>
        <w:tab/>
        <w:t>http://www.apache.org/licenses/LICENSE-2.0</w:t>
      </w:r>
    </w:p>
    <w:p w14:paraId="485D84E8" w14:textId="77777777" w:rsidR="00425AAE" w:rsidRDefault="00425AAE" w:rsidP="000727EF">
      <w:pPr>
        <w:pStyle w:val="Heading2"/>
      </w:pPr>
      <w:r>
        <w:t xml:space="preserve"> </w:t>
      </w:r>
      <w:bookmarkStart w:id="604" w:name="_Toc399938421"/>
      <w:r>
        <w:t>python-numpy (version 1.8.1):</w:t>
      </w:r>
      <w:bookmarkEnd w:id="604"/>
    </w:p>
    <w:p w14:paraId="46C0829C" w14:textId="77777777" w:rsidR="00425AAE" w:rsidRDefault="00425AAE" w:rsidP="000727EF">
      <w:pPr>
        <w:pStyle w:val="Heading3"/>
      </w:pPr>
      <w:r>
        <w:t>python-numpy-1.8.1/debian/copyright:</w:t>
      </w:r>
    </w:p>
    <w:p w14:paraId="625F7BB4" w14:textId="77777777" w:rsidR="00425AAE" w:rsidRDefault="00425AAE">
      <w:r>
        <w:t>[BEGIN FILE=python-numpy-1.8.1/debian/copyright] This package was debianized by Marco Presi (Zufus) &lt;zufus@debian.org&gt; on Tue, 14 Feb 2006 00:40:53 +0100.</w:t>
      </w:r>
    </w:p>
    <w:p w14:paraId="04198ADA" w14:textId="77777777" w:rsidR="00425AAE" w:rsidRDefault="00425AAE">
      <w:r>
        <w:t>It was downloaded from http://www.numpy.org/</w:t>
      </w:r>
    </w:p>
    <w:p w14:paraId="62F0743B" w14:textId="77777777" w:rsidR="00425AAE" w:rsidRDefault="00425AAE">
      <w:r>
        <w:t>Copyright:</w:t>
      </w:r>
    </w:p>
    <w:p w14:paraId="3DA7EDA0" w14:textId="77777777" w:rsidR="00425AAE" w:rsidRDefault="00425AAE">
      <w:r>
        <w:t xml:space="preserve">    Copyright (c) 2005-2011, NumPy Developers &lt;numpy-dev@numpy.org&gt;</w:t>
      </w:r>
    </w:p>
    <w:p w14:paraId="6E53E611" w14:textId="77777777" w:rsidR="00425AAE" w:rsidRDefault="00425AAE">
      <w:r>
        <w:t>License:</w:t>
      </w:r>
    </w:p>
    <w:p w14:paraId="23AE1D4D" w14:textId="77777777" w:rsidR="00425AAE" w:rsidRDefault="00425AAE">
      <w:r>
        <w:t xml:space="preserve">    Redistribution and use in source and binary forms, with or without     modification, are permitted provided that the following conditions are     met:</w:t>
      </w:r>
    </w:p>
    <w:p w14:paraId="69A6E804" w14:textId="77777777" w:rsidR="00425AAE" w:rsidRDefault="00425AAE">
      <w:r>
        <w:lastRenderedPageBreak/>
        <w:t xml:space="preserve">        * Redistributions of source code must retain the above copyright            notice, this list of conditions and the following disclaimer.</w:t>
      </w:r>
    </w:p>
    <w:p w14:paraId="431FC183"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344F932F" w14:textId="77777777" w:rsidR="00425AAE" w:rsidRDefault="00425AAE">
      <w:r>
        <w:t xml:space="preserve">        * Neither the name of the NumPy Developers nor the names of any            contributors may be used to endorse or promote products derived            from this software without specific prior written permission.</w:t>
      </w:r>
    </w:p>
    <w:p w14:paraId="6BCE4EAF"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4AD7CE5" w14:textId="77777777" w:rsidR="00425AAE" w:rsidRDefault="00425AAE">
      <w:r>
        <w:t>The Debian packaging is Copyright (C) 2010-2013, Sandro Tosi &lt;morph@debian.org&gt; and is licensed under the same terms as upstream code.</w:t>
      </w:r>
    </w:p>
    <w:p w14:paraId="6E9D37A1" w14:textId="77777777" w:rsidR="00425AAE" w:rsidRDefault="00425AAE">
      <w:r>
        <w:t xml:space="preserve">doc/scipy-sphinx-theme/_theme/scipy/static/js/copybutton.js     Copyright 2014 Python Software Foundation License: PSF  PYTHON SOFTWARE FOUNDATION LICENSE VERSION 2  --------------------------------------------  .  1. This LICENSE AGREEMENT is between the Python Software Foundation  (PSF), and the Individual or Organization (Licensee) accessing and  otherwise using this software (Python) in source or binary form and  its associated documentation.  .  2. Subject to the terms and conditions of this License Agreement, PSF  hereby grants Licensee a nonexclusive, royalty-free, world-wide  license to reproduce, analyze, test, perform and/or display publicly,  prepare derivative works, distribute, and otherwise use Python  alone or in any derivative version, provided, however, that PSF's  License Agreement and PSF's notice of copyright, i.e., Copyright (c)  2001, 2002, 2003, 2004, 2005, 2006 Python Software Foundation; All Rights  Reserved are retained in Python alone or in any derivative version  prepared by Licensee.  .  3. In the event Licensee prepares a derivative work that is based on  or incorporates Python or any part thereof, and wants to make  the derivative work available to others as provided herein, then  Licensee hereby agrees to include in any such work a brief summary of  the changes made to Python.  .  4. PSF is making Python available to Licensee on an AS IS  basis.  PSF MAKES NO REPRESENTATIONS OR WARRANTIES, EXPRESS OR  IMPLIED.  BY WAY OF EXAMPLE, BUT NOT LIMITATION, PSF MAKES NO AND  DISCLAIMS ANY REPRESENTATION OR WARRANTY OF MERCHANTABILITY OR FITNESS  FOR ANY PARTICULAR PURPOSE OR THAT THE USE OF PYTHON WILL NOT  INFRINGE ANY THIRD PARTY RIGHTS.  .  5. PSF SHALL NOT BE LIABLE TO LICENSEE OR ANY OTHER USERS OF PYTHON  FOR ANY INCIDENTAL, SPECIAL, </w:t>
      </w:r>
      <w:r>
        <w:lastRenderedPageBreak/>
        <w:t>OR CONSEQUENTIAL DAMAGES OR LOSS AS  A RESULT OF MODIFYING, DISTRIBUTING, OR OTHERWISE USING PYTHON,  OR ANY DERIVATIVE THEREOF, EVEN IF ADVISED OF THE POSSIBILITY THEREOF.  .  6. This License Agreement will automatically terminate upon a material  breach of its terms and conditions.  .  7. Nothing in this License Agreement shall be deemed to create any  relationship of agency, partnership, or joint venture between PSF and  Licensee.  This License Agreement does not grant permission to use PSF  trademarks or trade name in a trademark sense to endorse or promote  products or services of Licensee, or any third party.  .  8. By copying, installing or otherwise using Python, Licensee  agrees to be bound by the terms and conditions of this License  Agreement.</w:t>
      </w:r>
    </w:p>
    <w:p w14:paraId="206BFE8C" w14:textId="77777777" w:rsidR="00425AAE" w:rsidRDefault="00425AAE">
      <w:r>
        <w:t>numpy/core/include/numpy/fenv/fenv.{c,h}     Copyright (c) 2004 David Schultz &lt;das@FreeBSD.ORG&gt;     All rights reserved.</w:t>
      </w:r>
    </w:p>
    <w:p w14:paraId="6A10F96E"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283DD01F" w14:textId="77777777" w:rsidR="00425AAE" w:rsidRDefault="00425AAE">
      <w:r>
        <w:t xml:space="preserve">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66602F6" w14:textId="77777777" w:rsidR="00425AAE" w:rsidRDefault="00425AAE">
      <w:r>
        <w:t xml:space="preserve"> numpy/core/src/umath/{reduction.c, ufunc_type_resolution.c     Written by Mark Wiebe (mwwiebe@gmail.com)     Copyright (c) 2011 by Enthought, Inc.</w:t>
      </w:r>
    </w:p>
    <w:p w14:paraId="728C7F11" w14:textId="77777777" w:rsidR="00425AAE" w:rsidRDefault="00425AAE">
      <w:r>
        <w:t xml:space="preserve"> numpy/core/src/umath/ufunc_object.c     Travis E. Oliphant  2005, 2006 oliphant@ee.byu.edu (oliphant.travis@ieee.org)     Brigham Young University</w:t>
      </w:r>
    </w:p>
    <w:p w14:paraId="12F39801" w14:textId="77777777" w:rsidR="00425AAE" w:rsidRDefault="00425AAE">
      <w:r>
        <w:t xml:space="preserve">    based on the</w:t>
      </w:r>
    </w:p>
    <w:p w14:paraId="261B1656" w14:textId="77777777" w:rsidR="00425AAE" w:rsidRDefault="00425AAE">
      <w:r>
        <w:t xml:space="preserve">    Original Implementation:     Copyright (c) 1995, 1996, 1997 Jim Hugunin, hugunin@mit.edu</w:t>
      </w:r>
    </w:p>
    <w:p w14:paraId="7834AF04" w14:textId="77777777" w:rsidR="00425AAE" w:rsidRDefault="00425AAE">
      <w:r>
        <w:t xml:space="preserve">    with inspiration and code from     Numarray     Space Science Telescope Institute     J. Todd Miller     Perry Greenfield     Rick White</w:t>
      </w:r>
    </w:p>
    <w:p w14:paraId="182B1B20" w14:textId="77777777" w:rsidR="00425AAE" w:rsidRDefault="00425AAE">
      <w:r>
        <w:t xml:space="preserve"> numpy/core/arrayprint.py     Written by Konrad Hinsen &lt;hinsenk@ere.umontreal.ca&gt;     last revision: 1996-3-13     modified by Jim Hugunin 1997-3-3 for repr's and str's (and other details)     and by Perry Greenfield 2000-4-1 for numarray     and by Travis Oliphant  2005-8-22 for numpy</w:t>
      </w:r>
    </w:p>
    <w:p w14:paraId="48BC590A" w14:textId="77777777" w:rsidR="00425AAE" w:rsidRDefault="00425AAE">
      <w:r>
        <w:lastRenderedPageBreak/>
        <w:t xml:space="preserve"> numpy/oldnumeric/ma.py     Copyright 1999, 2000, 2001 Regents of the University of California.     Released for unlimited redistribution.     Adapted for numpy_core 2005 by Travis Oliphant and     (mainly) Paul Dubois.</w:t>
      </w:r>
    </w:p>
    <w:p w14:paraId="7CB0BA3B" w14:textId="77777777" w:rsidR="00425AAE" w:rsidRDefault="00425AAE">
      <w:r>
        <w:t xml:space="preserve"> numpy/core/src/multiarray/{arrayobject.c, usertypes.c}     Based on Original Numeric implementation     Copyright (c) 1995, 1996, 1997 Jim Hugunin, hugunin@mit.edu</w:t>
      </w:r>
    </w:p>
    <w:p w14:paraId="22E57554" w14:textId="77777777" w:rsidR="00425AAE" w:rsidRDefault="00425AAE">
      <w:r>
        <w:t xml:space="preserve">    with contributions from many Numeric Python developers 1995-2004</w:t>
      </w:r>
    </w:p>
    <w:p w14:paraId="57D2CFC9" w14:textId="77777777" w:rsidR="00425AAE" w:rsidRDefault="00425AAE">
      <w:r>
        <w:t xml:space="preserve">    Heavily modified in 2005 with inspiration from Numarray</w:t>
      </w:r>
    </w:p>
    <w:p w14:paraId="4D7A3BAB" w14:textId="77777777" w:rsidR="00425AAE" w:rsidRDefault="00425AAE">
      <w:r>
        <w:t xml:space="preserve">    by</w:t>
      </w:r>
    </w:p>
    <w:p w14:paraId="654FED4E" w14:textId="77777777" w:rsidR="00425AAE" w:rsidRDefault="00425AAE">
      <w:r>
        <w:t xml:space="preserve">    Travis Oliphant,  oliphant@ee.byu.edu     Brigham Young Univeristy</w:t>
      </w:r>
    </w:p>
    <w:p w14:paraId="464FAF8A" w14:textId="77777777" w:rsidR="00425AAE" w:rsidRDefault="00425AAE">
      <w:r>
        <w:t xml:space="preserve">    maintainer email:  oliphant.travis@ieee.org</w:t>
      </w:r>
    </w:p>
    <w:p w14:paraId="7A0E11AD" w14:textId="77777777" w:rsidR="00425AAE" w:rsidRDefault="00425AAE">
      <w:r>
        <w:t xml:space="preserve">    Numarray design (which provided guidance) by     Space Science Telescope Institute     (J. Todd Miller, Perry Greenfield, Rick White)</w:t>
      </w:r>
    </w:p>
    <w:p w14:paraId="08C9242B" w14:textId="77777777" w:rsidR="00425AAE" w:rsidRDefault="00425AAE">
      <w:r>
        <w:t xml:space="preserve"> numpy/core/src/multiarray/multiarraymodule.c     Original file     Copyright (c) 1995, 1996, 1997 Jim Hugunin, hugunin@mit.edu</w:t>
      </w:r>
    </w:p>
    <w:p w14:paraId="277D4516" w14:textId="77777777" w:rsidR="00425AAE" w:rsidRDefault="00425AAE">
      <w:r>
        <w:t xml:space="preserve">    Modified for numpy in 2005</w:t>
      </w:r>
    </w:p>
    <w:p w14:paraId="0BD03111" w14:textId="77777777" w:rsidR="00425AAE" w:rsidRDefault="00425AAE">
      <w:r>
        <w:t xml:space="preserve">    Travis E. Oliphant     oliphant@ee.byu.edu     Brigham Young University</w:t>
      </w:r>
    </w:p>
    <w:p w14:paraId="4CF70502" w14:textId="77777777" w:rsidR="00425AAE" w:rsidRDefault="00425AAE">
      <w:r>
        <w:t xml:space="preserve"> numpy/core/src/npymath/npy_math.c.src     Some of the code is taken from msun library in FreeBSD, with the following     notice:</w:t>
      </w:r>
    </w:p>
    <w:p w14:paraId="3B880188" w14:textId="77777777" w:rsidR="00425AAE" w:rsidRDefault="00425AAE">
      <w:r>
        <w:t xml:space="preserve">    ====================================================     Copyright (C) 1993 by Sun Microsystems, Inc. All rights reserved.</w:t>
      </w:r>
    </w:p>
    <w:p w14:paraId="6BAF9625" w14:textId="77777777" w:rsidR="00425AAE" w:rsidRDefault="00425AAE">
      <w:r>
        <w:t xml:space="preserve">    Developed at SunPro, a Sun Microsystems, Inc. business.     Permission to use, copy, modify, and distribute this     software is freely granted, provided that this notice     is preserved.     ====================================================</w:t>
      </w:r>
    </w:p>
    <w:p w14:paraId="4A1FFE2E" w14:textId="77777777" w:rsidR="00425AAE" w:rsidRDefault="00425AAE">
      <w:r>
        <w:t xml:space="preserve"> numpy/core/src/npymath/npy_math_complex.c.src     Most of the code is taken from the msun library in FreeBSD (HEAD @ 30th June     2009), under the following license:</w:t>
      </w:r>
    </w:p>
    <w:p w14:paraId="4867048D" w14:textId="77777777" w:rsidR="00425AAE" w:rsidRDefault="00425AAE">
      <w:r>
        <w:t xml:space="preserve">    Copyright (c) 2007 David Schultz &lt;das@FreeBSD.ORG&gt;     All rights reserved.</w:t>
      </w:r>
    </w:p>
    <w:p w14:paraId="332666E5"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63463894" w14:textId="77777777" w:rsidR="00425AAE" w:rsidRDefault="00425AAE">
      <w:r>
        <w:t xml:space="preserve">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7F57A5B" w14:textId="77777777" w:rsidR="00425AAE" w:rsidRDefault="00425AAE">
      <w:r>
        <w:lastRenderedPageBreak/>
        <w:t xml:space="preserve"> numpy/core/src/npymath/npy_math_private.h     ====================================================     Copyright (C) 1993 by Sun Microsystems, Inc. All rights reserved.</w:t>
      </w:r>
    </w:p>
    <w:p w14:paraId="3F63C0D0" w14:textId="77777777" w:rsidR="00425AAE" w:rsidRDefault="00425AAE">
      <w:r>
        <w:t xml:space="preserve">    Developed at SunPro, a Sun Microsystems, Inc. business.     Permission to use, copy, modify, and distribute this     software is freely granted, provided that this notice     is preserved.     ====================================================</w:t>
      </w:r>
    </w:p>
    <w:p w14:paraId="70E8B78A" w14:textId="77777777" w:rsidR="00425AAE" w:rsidRDefault="00425AAE">
      <w:r>
        <w:t xml:space="preserve"> numpy/distutils/cpuinfo.py     Copyright 2002 Pearu Peterson all rights reserved,     Pearu Peterson &lt;pearu@cens.ioc.ee&gt;     Permission to use, modify, and distribute this software is given under the     terms of the NumPy (BSD style) license.  See LICENSE.txt that came with     this distribution for specifics.</w:t>
      </w:r>
    </w:p>
    <w:p w14:paraId="2AD60A04" w14:textId="77777777" w:rsidR="00425AAE" w:rsidRDefault="00425AAE">
      <w:r>
        <w:t xml:space="preserve">    NO WARRANTY IS EXPRESSED OR IMPLIED.  USE AT YOUR OWN RISK.     Pearu Peterson</w:t>
      </w:r>
    </w:p>
    <w:p w14:paraId="704B100B" w14:textId="77777777" w:rsidR="00425AAE" w:rsidRDefault="00425AAE">
      <w:r>
        <w:t xml:space="preserve"> numpy/distutils/system_info.py     Authors:       Pearu Peterson &lt;pearu@cens.ioc.ee&gt;, February 2002       David M. Cooke &lt;cookedm@physics.mcmaster.ca&gt;, April 2002</w:t>
      </w:r>
    </w:p>
    <w:p w14:paraId="0AB378F9" w14:textId="77777777" w:rsidR="00425AAE" w:rsidRDefault="00425AAE">
      <w:r>
        <w:t xml:space="preserve">    Copyright 2002 Pearu Peterson all rights reserved,     Pearu Peterson &lt;pearu@cens.ioc.ee&gt;     Permission to use, modify, and distribute this software is given under the     terms of the NumPy (BSD style) license.  See LICENSE.txt that came with     this distribution for specifics.</w:t>
      </w:r>
    </w:p>
    <w:p w14:paraId="2234AF6B" w14:textId="77777777" w:rsidR="00425AAE" w:rsidRDefault="00425AAE">
      <w:r>
        <w:t xml:space="preserve">    NO WARRANTY IS EXPRESSED OR IMPLIED.  USE AT YOUR OWN RISK.</w:t>
      </w:r>
    </w:p>
    <w:p w14:paraId="5A3A4FDF" w14:textId="77777777" w:rsidR="00425AAE" w:rsidRDefault="00425AAE">
      <w:r>
        <w:t xml:space="preserve"> numpy/random/mtrand/distributions.c     Copyright 2005 Robert Kern (robert.kern@gmail.com)</w:t>
      </w:r>
    </w:p>
    <w:p w14:paraId="0A16FA1A"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E8573FD" w14:textId="77777777" w:rsidR="00425AAE" w:rsidRDefault="00425AAE">
      <w:r>
        <w:t xml:space="preserve">    The above copyright notice and this permission notice shall be included     in all copies or substantial portions of the Software.</w:t>
      </w:r>
    </w:p>
    <w:p w14:paraId="50BF81C2"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DE1C8F0" w14:textId="77777777" w:rsidR="00425AAE" w:rsidRDefault="00425AAE">
      <w:r>
        <w:t xml:space="preserve">    The implementations of rk_hypergeometric_hyp(), rk_hypergeometric_hrua(),     and rk_triangular() were adapted from Ivan Frohne's rv.py which has this     license:</w:t>
      </w:r>
    </w:p>
    <w:p w14:paraId="39E69ABF" w14:textId="77777777" w:rsidR="00425AAE" w:rsidRDefault="00425AAE">
      <w:r>
        <w:t xml:space="preserve">               Copyright 1998 by Ivan Frohne; Wasilla, Alaska, U.S.A.                                All Rights Reserved</w:t>
      </w:r>
    </w:p>
    <w:p w14:paraId="5ECB5904" w14:textId="77777777" w:rsidR="00425AAE" w:rsidRDefault="00425AAE">
      <w:r>
        <w:t xml:space="preserve">    Permission to use, copy, modify and distribute this software and its     documentation for any purpose, free of charge, is granted subject to the     following conditions:       The above copyright notice and this permission notice shall be included in       all copies or substantial portions of the software.</w:t>
      </w:r>
    </w:p>
    <w:p w14:paraId="3A22E12B" w14:textId="77777777" w:rsidR="00425AAE" w:rsidRDefault="00425AAE">
      <w:r>
        <w:lastRenderedPageBreak/>
        <w:t xml:space="preserve">      THE SOFTWARE AND DOCUMENTATION IS PROVIDED WITHOUT WARRANTY OF ANY KIND,       EXPRESS OR IMPLIED, INCLUDING BUT NOT LIMITED TO MERCHANTABILITY, FITNESS       FOR A PARTICULAR PURPOSE AND NONINFRINGEMENT.  IN NO EVENT SHALL THE AUTHOR       OR COPYRIGHT HOLDER BE LIABLE FOR ANY CLAIM OR DAMAGES IN A CONTRACT       ACTION, TORT OR OTHERWISE, ARISING FROM, OUT OF OR IN CONNECTION WITH THE       SOFTWARE OR ITS DOCUMENTATION.</w:t>
      </w:r>
    </w:p>
    <w:p w14:paraId="67250BFB" w14:textId="77777777" w:rsidR="00425AAE" w:rsidRDefault="00425AAE">
      <w:r>
        <w:t xml:space="preserve"> numpy/random/mtrand/randomkit.h     Copyright (c) 2003-2005, Jean-Sebastien Roy (js@jeannot.org)</w:t>
      </w:r>
    </w:p>
    <w:p w14:paraId="13498277"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61EC063" w14:textId="77777777" w:rsidR="00425AAE" w:rsidRDefault="00425AAE">
      <w:r>
        <w:t xml:space="preserve">    The above copyright notice and this permission notice shall be included     in all copies or substantial portions of the Software.</w:t>
      </w:r>
    </w:p>
    <w:p w14:paraId="64C74F6F"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D3F3B60" w14:textId="77777777" w:rsidR="00425AAE" w:rsidRDefault="00425AAE">
      <w:r>
        <w:t xml:space="preserve"> numpy/random/mtrand/initarray.c     The following changes have been made to it in 2005 by Robert Kern:</w:t>
      </w:r>
    </w:p>
    <w:p w14:paraId="0DD5BADA" w14:textId="77777777" w:rsidR="00425AAE" w:rsidRDefault="00425AAE">
      <w:r>
        <w:t xml:space="preserve">      * init_by_array has been declared extern, has a void return, and uses the         rk_state structure to hold its data.</w:t>
      </w:r>
    </w:p>
    <w:p w14:paraId="5B6E0307" w14:textId="77777777" w:rsidR="00425AAE" w:rsidRDefault="00425AAE">
      <w:r>
        <w:t xml:space="preserve">     The original file has the following verbatim comments:</w:t>
      </w:r>
    </w:p>
    <w:p w14:paraId="26770879" w14:textId="77777777" w:rsidR="00425AAE" w:rsidRDefault="00425AAE">
      <w:r>
        <w:t xml:space="preserve">     ------------------------------------------------------------------      The code in this module was based on a download from:         http://www.math.keio.ac.jp/~matumoto/MT2002/emt19937ar.html</w:t>
      </w:r>
    </w:p>
    <w:p w14:paraId="3F8CD722" w14:textId="77777777" w:rsidR="00425AAE" w:rsidRDefault="00425AAE">
      <w:r>
        <w:t xml:space="preserve">     It was modified in 2002 by Raymond Hettinger as follows:</w:t>
      </w:r>
    </w:p>
    <w:p w14:paraId="192610A4" w14:textId="77777777" w:rsidR="00425AAE" w:rsidRDefault="00425AAE">
      <w:r>
        <w:t xml:space="preserve">      * the principal computational lines untouched except for tabbing.</w:t>
      </w:r>
    </w:p>
    <w:p w14:paraId="64591C86" w14:textId="77777777" w:rsidR="00425AAE" w:rsidRDefault="00425AAE">
      <w:r>
        <w:t xml:space="preserve">      * renamed genrand_res53() to random_random() and wrapped         in python calling/return code.</w:t>
      </w:r>
    </w:p>
    <w:p w14:paraId="49A81C51" w14:textId="77777777" w:rsidR="00425AAE" w:rsidRDefault="00425AAE">
      <w:r>
        <w:t xml:space="preserve">      * genrand_int32() and the helper functions, init_genrand()         and init_by_array(), were declared static, wrapped in         Python calling/return code.  also, their global data         references were replaced with structure references.</w:t>
      </w:r>
    </w:p>
    <w:p w14:paraId="51532EE2" w14:textId="77777777" w:rsidR="00425AAE" w:rsidRDefault="00425AAE">
      <w:r>
        <w:t xml:space="preserve">      * unused functions from the original were deleted.         new, original C python code was added to implement the         Random() interface.</w:t>
      </w:r>
    </w:p>
    <w:p w14:paraId="7F3A7DAC" w14:textId="77777777" w:rsidR="00425AAE" w:rsidRDefault="00425AAE">
      <w:r>
        <w:t xml:space="preserve">     The following are the verbatim comments from the original code:</w:t>
      </w:r>
    </w:p>
    <w:p w14:paraId="01F42D11" w14:textId="77777777" w:rsidR="00425AAE" w:rsidRDefault="00425AAE">
      <w:r>
        <w:lastRenderedPageBreak/>
        <w:t xml:space="preserve">     A C-program for MT19937, with initialization improved 2002/1/26.      Coded by Takuji Nishimura and Makoto Matsumoto.</w:t>
      </w:r>
    </w:p>
    <w:p w14:paraId="0F71A924" w14:textId="77777777" w:rsidR="00425AAE" w:rsidRDefault="00425AAE">
      <w:r>
        <w:t xml:space="preserve">     Before using, initialize the state by using init_genrand(seed)      or init_by_array(init_key, key_length).</w:t>
      </w:r>
    </w:p>
    <w:p w14:paraId="167273E5" w14:textId="77777777" w:rsidR="00425AAE" w:rsidRDefault="00425AAE">
      <w:r>
        <w:t xml:space="preserve">     Copyright (C) 1997 - 2002, Makoto Matsumoto and Takuji Nishimura,      All rights reserved.</w:t>
      </w:r>
    </w:p>
    <w:p w14:paraId="3FD4C9F2" w14:textId="77777777" w:rsidR="00425AAE" w:rsidRDefault="00425AAE">
      <w:r>
        <w:t xml:space="preserve">     Redistribution and use in source and binary forms, with or without      modification, are permitted provided that the following conditions      are met:</w:t>
      </w:r>
    </w:p>
    <w:p w14:paraId="615413C4" w14:textId="77777777" w:rsidR="00425AAE" w:rsidRDefault="00425AAE">
      <w:r>
        <w:t xml:space="preserve">       1. Redistributions of source code must retain the above copyright       notice, this list of conditions and the following disclaimer.</w:t>
      </w:r>
    </w:p>
    <w:p w14:paraId="718731A6"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6A889946" w14:textId="77777777" w:rsidR="00425AAE" w:rsidRDefault="00425AAE">
      <w:r>
        <w:t xml:space="preserve">       3. The names of its contributors may not be used to endorse or promote       products derived from this software without specific prior written       permission.</w:t>
      </w:r>
    </w:p>
    <w:p w14:paraId="156D08E5"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2FAF357" w14:textId="77777777" w:rsidR="00425AAE" w:rsidRDefault="00425AAE">
      <w:r>
        <w:t xml:space="preserve">     Any feedback is very welcome.      http://www.math.keio.ac.jp/matumoto/emt.html      email: matumoto@math.keio.ac.jp</w:t>
      </w:r>
    </w:p>
    <w:p w14:paraId="40560249" w14:textId="77777777" w:rsidR="00425AAE" w:rsidRDefault="00425AAE">
      <w:r>
        <w:t xml:space="preserve"> numpy/random/mtrand/randomkit.c     Copyright (c) 2003-2005, Jean-Sebastien Roy (js@jeannot.org)</w:t>
      </w:r>
    </w:p>
    <w:p w14:paraId="3EA26E68" w14:textId="77777777" w:rsidR="00425AAE" w:rsidRDefault="00425AAE">
      <w:r>
        <w:t xml:space="preserve">    The rk_random and rk_seed functions algorithms and the original design of     the Mersenne Twister RNG:</w:t>
      </w:r>
    </w:p>
    <w:p w14:paraId="787254FC" w14:textId="77777777" w:rsidR="00425AAE" w:rsidRDefault="00425AAE">
      <w:r>
        <w:t xml:space="preserve">      Copyright (C) 1997 - 2002, Makoto Matsumoto and Takuji Nishimura,       All rights reserved.</w:t>
      </w:r>
    </w:p>
    <w:p w14:paraId="55333325" w14:textId="77777777" w:rsidR="00425AAE" w:rsidRDefault="00425AAE">
      <w:r>
        <w:t xml:space="preserve">      Redistribution and use in source and binary forms, with or without       modification, are permitted provided that the following conditions       are met:</w:t>
      </w:r>
    </w:p>
    <w:p w14:paraId="283DE5FD" w14:textId="77777777" w:rsidR="00425AAE" w:rsidRDefault="00425AAE">
      <w:r>
        <w:t xml:space="preserve">      1. Redistributions of source code must retain the above copyright       notice, this list of conditions and the following disclaimer.</w:t>
      </w:r>
    </w:p>
    <w:p w14:paraId="69ACE2B0"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28817A97" w14:textId="77777777" w:rsidR="00425AAE" w:rsidRDefault="00425AAE">
      <w:r>
        <w:lastRenderedPageBreak/>
        <w:t xml:space="preserve">      3. The names of its contributors may not be used to endorse or promote       products derived from this software without specific prior written       permission.</w:t>
      </w:r>
    </w:p>
    <w:p w14:paraId="0A48C7FA"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52C827C" w14:textId="77777777" w:rsidR="00425AAE" w:rsidRDefault="00425AAE">
      <w:r>
        <w:t xml:space="preserve">    Original algorithm for the implementation of rk_interval function from     Richard J. Wagner's implementation of the Mersenne Twister RNG, optimised by     Magnus Jonsson.</w:t>
      </w:r>
    </w:p>
    <w:p w14:paraId="37969F85" w14:textId="77777777" w:rsidR="00425AAE" w:rsidRDefault="00425AAE">
      <w:r>
        <w:t xml:space="preserve">    Constants used in the rk_double implementation by Isaku Wada.</w:t>
      </w:r>
    </w:p>
    <w:p w14:paraId="28728E4E"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DCA09C5" w14:textId="77777777" w:rsidR="00425AAE" w:rsidRDefault="00425AAE">
      <w:r>
        <w:t xml:space="preserve">    The above copyright notice and this permission notice shall be included     in all copies or substantial portions of the Software.</w:t>
      </w:r>
    </w:p>
    <w:p w14:paraId="5AE5B6B0"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99E5BE6" w14:textId="77777777" w:rsidR="00425AAE" w:rsidRDefault="00425AAE">
      <w:r>
        <w:t xml:space="preserve"> numpy/random/mtrand/{mtrand.pyx, distributions.h}     Copyright 2005 Robert Kern (robert.kern@gmail.com)</w:t>
      </w:r>
    </w:p>
    <w:p w14:paraId="0B3857DB"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B8F231C" w14:textId="77777777" w:rsidR="00425AAE" w:rsidRDefault="00425AAE">
      <w:r>
        <w:t xml:space="preserve">    The above copyright notice and this permission notice shall be included     in all copies or substantial portions of the Software.</w:t>
      </w:r>
    </w:p>
    <w:p w14:paraId="0D42A5A4" w14:textId="77777777" w:rsidR="00425AAE" w:rsidRDefault="00425AAE">
      <w:r>
        <w:lastRenderedPageBreak/>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0D94E75" w14:textId="77777777" w:rsidR="00425AAE" w:rsidRDefault="00425AAE">
      <w:r>
        <w:t xml:space="preserve"> numpy/random/mtrand/Python.pxi     Author:    Robert Kern     Copyright: 2004, Enthought, Inc.     License:   BSD Style</w:t>
      </w:r>
    </w:p>
    <w:p w14:paraId="3BA3BC17" w14:textId="77777777" w:rsidR="00425AAE" w:rsidRDefault="00425AAE">
      <w:r>
        <w:t xml:space="preserve"> numpy/f2py/*     Copyright 1999-2011 Pearu Peterson all rights reserved,     Pearu Peterson &lt;pearu@ioc.ee&gt;     Permission to use, modify, and distribute this software is given under the     terms of the NumPy License.</w:t>
      </w:r>
    </w:p>
    <w:p w14:paraId="1373932D" w14:textId="77777777" w:rsidR="00425AAE" w:rsidRDefault="00425AAE">
      <w:r>
        <w:t xml:space="preserve">    NO WARRANTY IS EXPRESSED OR IMPLIED.  USE AT YOUR OWN RISK.</w:t>
      </w:r>
    </w:p>
    <w:p w14:paraId="53E1F080" w14:textId="77777777" w:rsidR="00425AAE" w:rsidRDefault="00425AAE">
      <w:r>
        <w:t xml:space="preserve"> numpy/f2py/docs/{usersguide.}/default.css     Author: David Goodger     Contact: goodger@users.sourceforge.net     copyright: This stylesheet has been placed in the public domain.</w:t>
      </w:r>
    </w:p>
    <w:p w14:paraId="1DD43F76" w14:textId="77777777" w:rsidR="00425AAE" w:rsidRDefault="00425AAE">
      <w:r>
        <w:t xml:space="preserve"> numpy/ma/*     This package was initially written for numarray by Paul F. Dubois     at Lawrence Livermore National Laboratory.     In 2006, the package was completely rewritten by Pierre Gerard-Marchant     (University of Georgia) to make the MaskedArray class a subclass of ndarray,     and to improve support of structured arrays.</w:t>
      </w:r>
    </w:p>
    <w:p w14:paraId="729346FD" w14:textId="77777777" w:rsidR="00425AAE" w:rsidRDefault="00425AAE">
      <w:r>
        <w:t xml:space="preserve">    Copyright 1999, 2000, 2001 Regents of the University of California.     Released for unlimited redistribution.</w:t>
      </w:r>
    </w:p>
    <w:p w14:paraId="17174FCC" w14:textId="77777777" w:rsidR="00425AAE" w:rsidRDefault="00425AAE">
      <w:r>
        <w:t xml:space="preserve">    * Adapted for numpy_core 2005 by Travis Oliphant and (mainly) Paul Dubois.     * Subclassing of the base ndarray 2006 by Pierre Gerard-Marchant       (pgmdevlist_AT_gmail_DOT_com)     * Improvements suggested by Reggie Dugard (reggie_AT_merfinllc_DOT_com)</w:t>
      </w:r>
    </w:p>
    <w:p w14:paraId="745D108F" w14:textId="77777777" w:rsidR="00425AAE" w:rsidRDefault="00425AAE">
      <w:r>
        <w:t xml:space="preserve">    Author: Pierre Gerard-Marchant &lt;pierregm_at_uga_dot_edu&gt;</w:t>
      </w:r>
    </w:p>
    <w:p w14:paraId="31513AC8" w14:textId="77777777" w:rsidR="00425AAE" w:rsidRDefault="00425AAE">
      <w:r>
        <w:t xml:space="preserve"> numpy/core/src/multiarray/{lowlevel_strided_loops.c.src, nditer_api.c,                            nditer_constr.c, nditer_pywrap.c, nditer_templ.c.src}     Copyright (c) 2010-2011 by Mark Wiebe (mwwiebe@gmail.com)     The Univerity of British Columbia</w:t>
      </w:r>
    </w:p>
    <w:p w14:paraId="1448D5D0" w14:textId="77777777" w:rsidR="00425AAE" w:rsidRDefault="00425AAE">
      <w:r>
        <w:t xml:space="preserve"> numpy/core/src/multiarray/{array_assign_array.c, array_assign.c,                            array_assign_scalar.c, datetime_busday.c, </w:t>
      </w:r>
      <w:r>
        <w:tab/>
      </w:r>
      <w:r>
        <w:tab/>
      </w:r>
      <w:r>
        <w:tab/>
        <w:t xml:space="preserve">   datetime_busdaycal.c, datetime.c, datetime_strings.c}     Written by Mark Wiebe (mwwiebe@gmail.com)     Copyright (c) 2011 by Enthought, Inc.</w:t>
      </w:r>
    </w:p>
    <w:p w14:paraId="493F4728" w14:textId="77777777" w:rsidR="00425AAE" w:rsidRDefault="00425AAE">
      <w:r>
        <w:t xml:space="preserve"> doc/cython/c_numpy.pxd, doc/pyrex/c_numpy.pxd     Author: Travis Oliphant</w:t>
      </w:r>
    </w:p>
    <w:p w14:paraId="1B99A505" w14:textId="77777777" w:rsidR="00425AAE" w:rsidRDefault="00425AAE">
      <w:r>
        <w:t xml:space="preserve"> doc/cython/c_python.pxd     Author: Robert Kern     Copyright: 2004, Enthought, Inc.     License: BSD Style</w:t>
      </w:r>
    </w:p>
    <w:p w14:paraId="705C8256" w14:textId="77777777" w:rsidR="00425AAE" w:rsidRDefault="00425AAE">
      <w:r>
        <w:t>From doc/sphinxext/LICENSE.txt:</w:t>
      </w:r>
    </w:p>
    <w:p w14:paraId="28010F0F" w14:textId="77777777" w:rsidR="00425AAE" w:rsidRDefault="00425AAE">
      <w:r>
        <w:t>-------------------------------------------------------------------------------     The files     - numpydoc.py     - autosummary.py     - autosummary_generate.py     - docscrape.py     - docscrape_sphinx.py     - phantom_import.py     have the following license:</w:t>
      </w:r>
    </w:p>
    <w:p w14:paraId="4BAB88FE" w14:textId="77777777" w:rsidR="00425AAE" w:rsidRPr="00924490" w:rsidRDefault="00425AAE">
      <w:pPr>
        <w:rPr>
          <w:lang w:val="de-DE"/>
        </w:rPr>
      </w:pPr>
      <w:r w:rsidRPr="00924490">
        <w:rPr>
          <w:lang w:val="de-DE"/>
        </w:rPr>
        <w:lastRenderedPageBreak/>
        <w:t>Copyright (C) 2008 Stefan van der Walt &lt;stefan@mentat.za.net&gt;, Pauli Virtanen &lt;pav@iki.fi&gt;</w:t>
      </w:r>
    </w:p>
    <w:p w14:paraId="0EB34A40" w14:textId="77777777" w:rsidR="00425AAE" w:rsidRDefault="00425AAE">
      <w:r>
        <w:t>Redistribution and use in source and binary forms, with or without modification, are permitted provided that the following conditions are met:</w:t>
      </w:r>
    </w:p>
    <w:p w14:paraId="0F3421CA" w14:textId="77777777" w:rsidR="00425AAE" w:rsidRDefault="00425AAE">
      <w:r>
        <w:t xml:space="preserve">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5E01001F"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76E98E0" w14:textId="77777777" w:rsidR="00425AAE" w:rsidRDefault="00425AAE">
      <w:r>
        <w:t>-------------------------------------------------------------------------------     The files     - compiler_unparse.py     - comment_eater.py     - traitsdoc.py     have the following license:</w:t>
      </w:r>
    </w:p>
    <w:p w14:paraId="18EBADA2" w14:textId="77777777" w:rsidR="00425AAE" w:rsidRDefault="00425AAE">
      <w:r>
        <w:t>This software is OSI Certified Open Source Software. OSI Certified is a certification mark of the Open Source Initiative.</w:t>
      </w:r>
    </w:p>
    <w:p w14:paraId="2470D4AE" w14:textId="77777777" w:rsidR="00425AAE" w:rsidRDefault="00425AAE">
      <w:r>
        <w:t>Copyright (c) 2006, Enthought, Inc. All rights reserved.</w:t>
      </w:r>
    </w:p>
    <w:p w14:paraId="179BCCDD" w14:textId="77777777" w:rsidR="00425AAE" w:rsidRDefault="00425AAE">
      <w:r>
        <w:t>Redistribution and use in source and binary forms, with or without modification, are permitted provided that the following conditions are met:</w:t>
      </w:r>
    </w:p>
    <w:p w14:paraId="4F0EEFDC"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Enthought, Inc. nor the names of its contributors may    be used to endorse or promote products derived from this software without    specific prior written permission.</w:t>
      </w:r>
    </w:p>
    <w:p w14:paraId="0B149FE5" w14:textId="77777777" w:rsidR="00425AAE" w:rsidRDefault="00425AAE">
      <w:r>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w:t>
      </w:r>
      <w:r>
        <w:lastRenderedPageBreak/>
        <w:t>TORT (INCLUDING NEGLIGENCE OR OTHERWISE) ARISING IN ANY WAY OUT OF THE USE OF THIS SOFTWARE, EVEN IF ADVISED OF THE POSSIBILITY OF SUCH DAMAGE.</w:t>
      </w:r>
    </w:p>
    <w:p w14:paraId="3146C6EB" w14:textId="77777777" w:rsidR="00425AAE" w:rsidRDefault="00425AAE">
      <w:r>
        <w:t xml:space="preserve"> -------------------------------------------------------------------------------     The files     - only_directives.py     - plot_directive.py     originate from Matplotlib (http://matplotlib.sf.net/) which has     the following license:</w:t>
      </w:r>
    </w:p>
    <w:p w14:paraId="0349FE17" w14:textId="77777777" w:rsidR="00425AAE" w:rsidRDefault="00425AAE">
      <w:r>
        <w:t>Copyright (c) 2002-2008 John D. Hunter; All Rights Reserved.</w:t>
      </w:r>
    </w:p>
    <w:p w14:paraId="48A56E3B" w14:textId="77777777" w:rsidR="00425AAE" w:rsidRDefault="00425AAE">
      <w:r>
        <w:t>1. This LICENSE AGREEMENT is between John D. Hunter (â€œJDHâ€</w:t>
      </w:r>
      <w:r>
        <w:rPr>
          <w:rFonts w:ascii="Calibri" w:hAnsi="Calibri" w:cs="Calibri"/>
        </w:rPr>
        <w:t></w:t>
      </w:r>
      <w:r>
        <w:t>), and the Individual or Organization (â€œLicenseeâ€</w:t>
      </w:r>
      <w:r>
        <w:rPr>
          <w:rFonts w:ascii="Calibri" w:hAnsi="Calibri" w:cs="Calibri"/>
        </w:rPr>
        <w:t></w:t>
      </w:r>
      <w:r>
        <w:t>) accessing and otherwise using matplotlib software in source or binary form and its associated documentation.</w:t>
      </w:r>
    </w:p>
    <w:p w14:paraId="0D8297EB" w14:textId="77777777" w:rsidR="00425AAE" w:rsidRDefault="00425AAE">
      <w:r>
        <w:t>2. Subject to the terms and conditions of this License Agreement, JDH hereby grants Licensee a nonexclusive, royalty-free, world-wide license to reproduce, analyze, test, perform and/or display publicly, prepare derivative works, distribute, and otherwise use matplotlib 0.98.3 alone or in any derivative version, provided, however, that JDHâ€™s License Agreement and JDHâ€™s notice of copyright, i.e., â€œCopyright (c) 2002-2008 John D. Hunter; All Rights Reservedâ€</w:t>
      </w:r>
      <w:r>
        <w:rPr>
          <w:rFonts w:ascii="Calibri" w:hAnsi="Calibri" w:cs="Calibri"/>
        </w:rPr>
        <w:t></w:t>
      </w:r>
      <w:r>
        <w:t xml:space="preserve"> are retained in matplotlib 0.98.3 alone or in any derivative version prepared by Licensee.</w:t>
      </w:r>
    </w:p>
    <w:p w14:paraId="660ACB9D" w14:textId="77777777" w:rsidR="00425AAE" w:rsidRDefault="00425AAE">
      <w:r>
        <w:t>3. In the event Licensee prepares a derivative work that is based on or incorporates matplotlib 0.98.3 or any part thereof, and wants to make the derivative work available to others as provided herein, then Licensee hereby agrees to include in any such work a brief summary of the changes made to matplotlib 0.98.3.</w:t>
      </w:r>
    </w:p>
    <w:p w14:paraId="47323D8C" w14:textId="77777777" w:rsidR="00425AAE" w:rsidRDefault="00425AAE">
      <w:r>
        <w:t>4. JDH is making matplotlib 0.98.3 available to Licensee on an â€œAS ISâ€</w:t>
      </w:r>
      <w:r>
        <w:rPr>
          <w:rFonts w:ascii="Calibri" w:hAnsi="Calibri" w:cs="Calibri"/>
        </w:rPr>
        <w:t></w:t>
      </w:r>
      <w:r>
        <w:t xml:space="preserve"> basis. JDH MAKES NO REPRESENTATIONS OR WARRANTIES, EXPRESS OR IMPLIED. BY WAY OF EXAMPLE, BUT NOT LIMITATION, JDH MAKES NO AND DISCLAIMS ANY REPRESENTATION OR WARRANTY OF MERCHANTABILITY OR FITNESS FOR ANY PARTICULAR PURPOSE OR THAT THE USE OF MATPLOTLIB 0.98.3 WILL NOT INFRINGE ANY THIRD PARTY RIGHTS.</w:t>
      </w:r>
    </w:p>
    <w:p w14:paraId="6D6FF2D5" w14:textId="77777777" w:rsidR="00425AAE" w:rsidRDefault="00425AAE">
      <w:r>
        <w:t>5. JDH SHALL NOT BE LIABLE TO LICENSEE OR ANY OTHER USERS OF MATPLOTLIB 0.98.3 FOR ANY INCIDENTAL, SPECIAL, OR CONSEQUENTIAL DAMAGES OR LOSS AS A RESULT OF MODIFYING, DISTRIBUTING, OR OTHERWISE USING MATPLOTLIB 0.98.3, OR ANY DERIVATIVE THEREOF, EVEN IF ADVISED OF THE POSSIBILITY THEREOF.</w:t>
      </w:r>
    </w:p>
    <w:p w14:paraId="7AC3C073" w14:textId="77777777" w:rsidR="00425AAE" w:rsidRDefault="00425AAE">
      <w:r>
        <w:t>6. This License Agreement will automatically terminate upon a material breach of its terms and conditions.</w:t>
      </w:r>
    </w:p>
    <w:p w14:paraId="42BAEB59" w14:textId="77777777" w:rsidR="00425AAE" w:rsidRDefault="00425AAE">
      <w:r>
        <w:t>7. Nothing in this License Agreement shall be deemed to create any relationship of agency, partnership, or joint venture between JDH and Licensee. This License Agreement does not grant permission to use JDH trademarks or trade name in a trademark sense to endorse or promote products or services of Licensee, or any third party.</w:t>
      </w:r>
    </w:p>
    <w:p w14:paraId="17E37AA5" w14:textId="77777777" w:rsidR="00425AAE" w:rsidRDefault="00425AAE">
      <w:r>
        <w:t>8. By copying, installing or otherwise using matplotlib 0.98.3, Licensee agrees to be bound by the terms and conditions of this License Agreement. [END FILE=python-numpy-1.8.1/debian/copyright]</w:t>
      </w:r>
    </w:p>
    <w:p w14:paraId="0CE4C018" w14:textId="77777777" w:rsidR="00425AAE" w:rsidRDefault="00425AAE" w:rsidP="000727EF">
      <w:pPr>
        <w:pStyle w:val="Heading2"/>
      </w:pPr>
      <w:r>
        <w:lastRenderedPageBreak/>
        <w:t xml:space="preserve"> </w:t>
      </w:r>
      <w:bookmarkStart w:id="605" w:name="_Toc399938422"/>
      <w:r>
        <w:t>python-oauth (version 1.0.1):</w:t>
      </w:r>
      <w:bookmarkEnd w:id="605"/>
    </w:p>
    <w:p w14:paraId="3EAA1C61" w14:textId="77777777" w:rsidR="00425AAE" w:rsidRDefault="00425AAE" w:rsidP="000727EF">
      <w:pPr>
        <w:pStyle w:val="Heading3"/>
      </w:pPr>
      <w:r>
        <w:t>python-oauth-1.0.1/debian/copyright:</w:t>
      </w:r>
    </w:p>
    <w:p w14:paraId="1F0F8FE7" w14:textId="77777777" w:rsidR="00425AAE" w:rsidRDefault="00425AAE">
      <w:r>
        <w:t>[BEGIN FILE=python-oauth-1.0.1/debian/copyright] This work was packaged for Debian by:</w:t>
      </w:r>
    </w:p>
    <w:p w14:paraId="33106284" w14:textId="77777777" w:rsidR="00425AAE" w:rsidRDefault="00425AAE">
      <w:r>
        <w:t xml:space="preserve">    TANIGUCHI Takaki &lt;takaki@asis.media-as.org&gt; on Tue, 13 Oct 2009 17:04:29 +0900</w:t>
      </w:r>
    </w:p>
    <w:p w14:paraId="16A03461" w14:textId="77777777" w:rsidR="00425AAE" w:rsidRDefault="00425AAE">
      <w:r>
        <w:t>It was downloaded from http://pypi.python.org/pypi/oauth/</w:t>
      </w:r>
    </w:p>
    <w:p w14:paraId="1B061939" w14:textId="77777777" w:rsidR="00425AAE" w:rsidRDefault="00425AAE">
      <w:r>
        <w:t>Upstream Author:</w:t>
      </w:r>
    </w:p>
    <w:p w14:paraId="54026B16" w14:textId="77777777" w:rsidR="00425AAE" w:rsidRDefault="00425AAE">
      <w:r>
        <w:t xml:space="preserve">     Leah Culver &lt;leah.culver@gmail.com&gt;</w:t>
      </w:r>
    </w:p>
    <w:p w14:paraId="7BD2FA7D" w14:textId="77777777" w:rsidR="00425AAE" w:rsidRDefault="00425AAE">
      <w:r>
        <w:t>Copyright:</w:t>
      </w:r>
    </w:p>
    <w:p w14:paraId="67E082E5" w14:textId="77777777" w:rsidR="00425AAE" w:rsidRDefault="00425AAE">
      <w:r>
        <w:t xml:space="preserve">    Copyright (c) 2007 Leah Culver</w:t>
      </w:r>
    </w:p>
    <w:p w14:paraId="2B0A8434" w14:textId="77777777" w:rsidR="00425AAE" w:rsidRDefault="00425AAE">
      <w:r>
        <w:t>License:</w:t>
      </w:r>
    </w:p>
    <w:p w14:paraId="4D7E7FC7" w14:textId="77777777" w:rsidR="00425AAE" w:rsidRDefault="00425AAE">
      <w:r>
        <w:t>The MIT License</w:t>
      </w:r>
    </w:p>
    <w:p w14:paraId="08F8DAAD" w14:textId="77777777" w:rsidR="00425AAE" w:rsidRDefault="00425AAE">
      <w:r>
        <w:t>Copyright (c) 2007 Leah Culver</w:t>
      </w:r>
    </w:p>
    <w:p w14:paraId="4DE9C91B"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CD4FBBC" w14:textId="77777777" w:rsidR="00425AAE" w:rsidRDefault="00425AAE">
      <w:r>
        <w:t>The above copyright notice and this permission notice shall be included in all copies or substantial portions of the Software.</w:t>
      </w:r>
    </w:p>
    <w:p w14:paraId="31CA167E"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The Debian packaging is:</w:t>
      </w:r>
    </w:p>
    <w:p w14:paraId="30CDA648" w14:textId="77777777" w:rsidR="00425AAE" w:rsidRDefault="00425AAE">
      <w:r>
        <w:t xml:space="preserve">    Copyright (C) 2009 TANIGUCHI Takaki &lt;takaki@asis.media-as.org&gt;</w:t>
      </w:r>
    </w:p>
    <w:p w14:paraId="5C70EF12" w14:textId="77777777" w:rsidR="00425AAE" w:rsidRDefault="00425AAE">
      <w:r>
        <w:t>and is licensed under the MIT License. [END FILE=python-oauth-1.0.1/debian/copyright]</w:t>
      </w:r>
    </w:p>
    <w:p w14:paraId="73907A59" w14:textId="77777777" w:rsidR="00425AAE" w:rsidRDefault="00425AAE" w:rsidP="000727EF">
      <w:pPr>
        <w:pStyle w:val="Heading2"/>
      </w:pPr>
      <w:r>
        <w:t xml:space="preserve"> </w:t>
      </w:r>
      <w:bookmarkStart w:id="606" w:name="_Toc399938423"/>
      <w:r>
        <w:t>python-openid (version 2.2.5):</w:t>
      </w:r>
      <w:bookmarkEnd w:id="606"/>
    </w:p>
    <w:p w14:paraId="08B2AF5B" w14:textId="77777777" w:rsidR="00425AAE" w:rsidRDefault="00425AAE" w:rsidP="000727EF">
      <w:pPr>
        <w:pStyle w:val="Heading3"/>
      </w:pPr>
      <w:r>
        <w:t>python-openid-2.2.5/debian/copyright:</w:t>
      </w:r>
    </w:p>
    <w:p w14:paraId="49FDF5D3" w14:textId="77777777" w:rsidR="00425AAE" w:rsidRDefault="00425AAE">
      <w:r>
        <w:t>[BEGIN FILE=python-openid-2.2.5/debian/copyright] Debianization: Â© 2006-2009 Mikhail Gusarov &lt;dottedmag@dottedmag.net&gt; Â© 2008-2009 Sandro Tosi &lt;morph@debian.org&gt; Debian packaging is under Apache license 2.0.</w:t>
      </w:r>
    </w:p>
    <w:p w14:paraId="2ECC693C" w14:textId="77777777" w:rsidR="00425AAE" w:rsidRDefault="00425AAE">
      <w:r>
        <w:t>Original source code is available from http://www.openidenabled.com/</w:t>
      </w:r>
    </w:p>
    <w:p w14:paraId="72EDE482" w14:textId="77777777" w:rsidR="00425AAE" w:rsidRDefault="00425AAE">
      <w:r>
        <w:t>Original copyright:</w:t>
      </w:r>
    </w:p>
    <w:p w14:paraId="2B643488" w14:textId="77777777" w:rsidR="00425AAE" w:rsidRDefault="00425AAE">
      <w:r>
        <w:lastRenderedPageBreak/>
        <w:t>Python OpenID - OpenID consumer and server library</w:t>
      </w:r>
    </w:p>
    <w:p w14:paraId="3E400F10" w14:textId="77777777" w:rsidR="00425AAE" w:rsidRDefault="00425AAE">
      <w:r>
        <w:t>Copyright (C) 2005-2008 Janrain, Inc.</w:t>
      </w:r>
    </w:p>
    <w:p w14:paraId="3A8EA17E" w14:textId="77777777" w:rsidR="00425AAE" w:rsidRDefault="00425AAE">
      <w:r>
        <w:t>Licensed under the Apache License, Version 2.0 (the License); you may not use this file except in compliance with the License. You may obtain a copy of the License at http://www.apache.org/licenses/LICENSE-2.0</w:t>
      </w:r>
    </w:p>
    <w:p w14:paraId="0CD63FF5" w14:textId="77777777" w:rsidR="00425AAE" w:rsidRDefault="00425AAE">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12606409" w14:textId="77777777" w:rsidR="00425AAE" w:rsidRDefault="00425AAE">
      <w:r>
        <w:t>On Debian systems, the complete text of the Apache license 2.0 can be found in /usr/share/common-licenses/Apache-2.0 file. [END FILE=python-openid-2.2.5/debian/copyright]</w:t>
      </w:r>
    </w:p>
    <w:p w14:paraId="16EA726E" w14:textId="77777777" w:rsidR="009155A8" w:rsidRPr="006672E4" w:rsidRDefault="00184A02" w:rsidP="00441FC8">
      <w:pPr>
        <w:pStyle w:val="Heading2"/>
      </w:pPr>
      <w:bookmarkStart w:id="607" w:name="_Toc399938424"/>
      <w:r w:rsidRPr="006672E4">
        <w:t>python-psutil (version 2.1.1):</w:t>
      </w:r>
      <w:bookmarkEnd w:id="607"/>
    </w:p>
    <w:p w14:paraId="3B34B28A" w14:textId="77777777" w:rsidR="009155A8" w:rsidRPr="006672E4" w:rsidRDefault="009155A8" w:rsidP="00C27E8E">
      <w:pPr>
        <w:spacing w:after="0"/>
        <w:rPr>
          <w:rFonts w:asciiTheme="minorHAnsi" w:hAnsiTheme="minorHAnsi"/>
          <w:sz w:val="22"/>
        </w:rPr>
      </w:pPr>
    </w:p>
    <w:p w14:paraId="6FB22408"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 "python-psutil-2.1.1/debian/copyright":</w:t>
      </w:r>
    </w:p>
    <w:p w14:paraId="201D4730" w14:textId="77777777" w:rsidR="009155A8" w:rsidRPr="006672E4" w:rsidRDefault="009155A8" w:rsidP="00C27E8E">
      <w:pPr>
        <w:spacing w:after="0"/>
        <w:rPr>
          <w:rFonts w:asciiTheme="minorHAnsi" w:hAnsiTheme="minorHAnsi"/>
          <w:sz w:val="22"/>
        </w:rPr>
      </w:pPr>
    </w:p>
    <w:p w14:paraId="1E40AEB7"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[BEGIN FILE=python-psutil-2.1.1/debian/copyright] Format: http://www.debian.org/doc/packaging-manuals/copyright-format/1.0/ Upstream-Name: psutil Source: https://pypi.python.org/pypi/psutil</w:t>
      </w:r>
    </w:p>
    <w:p w14:paraId="327B77C0" w14:textId="77777777" w:rsidR="009155A8" w:rsidRPr="006672E4" w:rsidRDefault="009155A8" w:rsidP="00C27E8E">
      <w:pPr>
        <w:spacing w:after="0"/>
        <w:rPr>
          <w:rFonts w:asciiTheme="minorHAnsi" w:hAnsiTheme="minorHAnsi"/>
          <w:sz w:val="22"/>
        </w:rPr>
      </w:pPr>
    </w:p>
    <w:p w14:paraId="45ADCF5A"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Files: * Copyright: Copyright (c) 2009, Jay Loden, Dave Daeschler, Giampaolo Rodola License: BSD</w:t>
      </w:r>
    </w:p>
    <w:p w14:paraId="37F877ED" w14:textId="77777777" w:rsidR="009155A8" w:rsidRPr="006672E4" w:rsidRDefault="009155A8" w:rsidP="00C27E8E">
      <w:pPr>
        <w:spacing w:after="0"/>
        <w:rPr>
          <w:rFonts w:asciiTheme="minorHAnsi" w:hAnsiTheme="minorHAnsi"/>
          <w:sz w:val="22"/>
        </w:rPr>
      </w:pPr>
    </w:p>
    <w:p w14:paraId="521D9CD5"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Files: debian/* Copyright: Copyright (C) 2009-2014 Sandro Tosi &lt;morph@debian.org&gt; License: BSD</w:t>
      </w:r>
    </w:p>
    <w:p w14:paraId="55167A22" w14:textId="77777777" w:rsidR="009155A8" w:rsidRPr="006672E4" w:rsidRDefault="009155A8" w:rsidP="00C27E8E">
      <w:pPr>
        <w:spacing w:after="0"/>
        <w:rPr>
          <w:rFonts w:asciiTheme="minorHAnsi" w:hAnsiTheme="minorHAnsi"/>
          <w:sz w:val="22"/>
        </w:rPr>
      </w:pPr>
    </w:p>
    <w:p w14:paraId="5A5853A0"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License: BSD  Redistribution and use in source and binary forms, with or without modification,  are permitted provided that the following conditions are met:  .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psutil authors nor the names of its contributors    may be used to endorse or promote products derived from this software without    specific prior written permission.  .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FILE=python-psutil-2.1.1/debian/copyright]</w:t>
      </w:r>
    </w:p>
    <w:p w14:paraId="098D02D6" w14:textId="77777777" w:rsidR="009155A8" w:rsidRPr="006672E4" w:rsidRDefault="009155A8" w:rsidP="00C27E8E">
      <w:pPr>
        <w:spacing w:after="0"/>
        <w:rPr>
          <w:rFonts w:asciiTheme="minorHAnsi" w:hAnsiTheme="minorHAnsi"/>
          <w:sz w:val="22"/>
        </w:rPr>
      </w:pPr>
    </w:p>
    <w:p w14:paraId="01B279D4" w14:textId="77777777" w:rsidR="00425AAE" w:rsidRDefault="00425AAE" w:rsidP="000727EF">
      <w:pPr>
        <w:pStyle w:val="Heading2"/>
      </w:pPr>
      <w:r>
        <w:lastRenderedPageBreak/>
        <w:t xml:space="preserve"> </w:t>
      </w:r>
      <w:bookmarkStart w:id="608" w:name="_Toc399938425"/>
      <w:r>
        <w:t>python-repoze.lru (version 0.6):</w:t>
      </w:r>
      <w:bookmarkEnd w:id="608"/>
    </w:p>
    <w:p w14:paraId="36F86254" w14:textId="77777777" w:rsidR="00425AAE" w:rsidRDefault="00425AAE" w:rsidP="000727EF">
      <w:pPr>
        <w:pStyle w:val="Heading3"/>
      </w:pPr>
      <w:r>
        <w:t>python-repoze.lru-0.6/debian/copyright:</w:t>
      </w:r>
    </w:p>
    <w:p w14:paraId="71E0FFB7" w14:textId="77777777" w:rsidR="00425AAE" w:rsidRDefault="00425AAE">
      <w:r>
        <w:t>[BEGIN FILE=python-repoze.lru-0.6/debian/copyright] This work was packaged for Debian by:</w:t>
      </w:r>
    </w:p>
    <w:p w14:paraId="5FBF0019" w14:textId="77777777" w:rsidR="00425AAE" w:rsidRDefault="00425AAE">
      <w:r>
        <w:t xml:space="preserve">    TANIGUCHI Takaki &lt;takaki@debian.org&gt; on Fri, 26 Nov 2010 10:23:12 +0900</w:t>
      </w:r>
    </w:p>
    <w:p w14:paraId="3D739939" w14:textId="77777777" w:rsidR="00425AAE" w:rsidRDefault="00425AAE">
      <w:r>
        <w:t>It was downloaded from:</w:t>
      </w:r>
    </w:p>
    <w:p w14:paraId="16C9E6E4" w14:textId="77777777" w:rsidR="00425AAE" w:rsidRDefault="00425AAE">
      <w:r>
        <w:t xml:space="preserve">    http://pypi.python.org/pypi/repoze.lru/0.3</w:t>
      </w:r>
    </w:p>
    <w:p w14:paraId="5AAB81BB" w14:textId="77777777" w:rsidR="00425AAE" w:rsidRDefault="00425AAE">
      <w:r>
        <w:t>Upstream Author:</w:t>
      </w:r>
    </w:p>
    <w:p w14:paraId="009CD906" w14:textId="77777777" w:rsidR="00425AAE" w:rsidRDefault="00425AAE">
      <w:r>
        <w:t xml:space="preserve">    Agendaless Consulting &lt;repoze-dev at lists repoze org&gt;</w:t>
      </w:r>
    </w:p>
    <w:p w14:paraId="1C3E78D9" w14:textId="77777777" w:rsidR="00425AAE" w:rsidRDefault="00425AAE">
      <w:r>
        <w:t>Copyright:</w:t>
      </w:r>
    </w:p>
    <w:p w14:paraId="23AEE31E" w14:textId="77777777" w:rsidR="00425AAE" w:rsidRDefault="00425AAE">
      <w:r>
        <w:t xml:space="preserve">    Copyright (c) 2009 Agendaless Consulting and Contributors.</w:t>
      </w:r>
    </w:p>
    <w:p w14:paraId="074BC36A" w14:textId="77777777" w:rsidR="00425AAE" w:rsidRDefault="00425AAE">
      <w:r>
        <w:t>License:</w:t>
      </w:r>
    </w:p>
    <w:p w14:paraId="00947C9C" w14:textId="77777777" w:rsidR="00425AAE" w:rsidRDefault="00425AAE">
      <w:r>
        <w:t xml:space="preserve">  A copyright notice accompanies this license document that identifies   the copyright holders.</w:t>
      </w:r>
    </w:p>
    <w:p w14:paraId="5B7D2641" w14:textId="77777777" w:rsidR="00425AAE" w:rsidRDefault="00425AAE">
      <w:r>
        <w:t xml:space="preserve">  Redistribution and use in source and binary forms, with or without   modification, are permitted provided that the following conditions are   met:</w:t>
      </w:r>
    </w:p>
    <w:p w14:paraId="6B3168EF" w14:textId="77777777" w:rsidR="00425AAE" w:rsidRDefault="00425AAE">
      <w:r>
        <w:t xml:space="preserve">  1.  Redistributions in source code must retain the accompanying       copyright notice, this list of conditions, and the following       disclaimer.</w:t>
      </w:r>
    </w:p>
    <w:p w14:paraId="61939A4C" w14:textId="77777777" w:rsidR="00425AAE" w:rsidRDefault="00425AAE">
      <w:r>
        <w:t xml:space="preserve">  2.  Redistributions in binary form must reproduce the accompanying       copyright notice, this list of conditions, and the following       disclaimer in the documentation and/or other materials provided       with the distribution.</w:t>
      </w:r>
    </w:p>
    <w:p w14:paraId="76935103" w14:textId="77777777" w:rsidR="00425AAE" w:rsidRDefault="00425AAE">
      <w:r>
        <w:t xml:space="preserve">  3.  Names of the copyright holders must not be used to endorse or       promote products derived from this software without prior       written permission from the copyright holders.</w:t>
      </w:r>
    </w:p>
    <w:p w14:paraId="0C97E684" w14:textId="77777777" w:rsidR="00425AAE" w:rsidRDefault="00425AAE">
      <w:r>
        <w:t xml:space="preserve">  4.  If any files are modified, you must cause the modified files to       carry prominent notices stating that you changed the files and       the date of any change.</w:t>
      </w:r>
    </w:p>
    <w:p w14:paraId="3A730456" w14:textId="77777777" w:rsidR="00425AAE" w:rsidRDefault="00425AAE">
      <w:r>
        <w:t xml:space="preserve">  Disclaimer</w:t>
      </w:r>
    </w:p>
    <w:p w14:paraId="697A1B6D" w14:textId="77777777" w:rsidR="00425AAE" w:rsidRDefault="00425AAE">
      <w:r>
        <w:t xml:space="preserve">    THIS SOFTWARE IS PROVIDED BY THE COPYRIGHT HOLDERS ``AS IS'' AND     ANY EXPRESSED OR IMPLIED WARRANTIES, INCLUDING, BUT NOT LIMITED     TO, THE IMPLIED WARRANTIES OF MERCHANTABILITY AND FITNESS FOR A     PARTICULAR PURPOSE ARE DISCLAIMED. IN NO EVENT SHALL THE COPYRIGHT     HOLDERS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7B09AE" w14:textId="77777777" w:rsidR="00425AAE" w:rsidRDefault="00425AAE">
      <w:r>
        <w:t xml:space="preserve"> The Debian packaging is:</w:t>
      </w:r>
    </w:p>
    <w:p w14:paraId="672F0CF5" w14:textId="77777777" w:rsidR="00425AAE" w:rsidRDefault="00425AAE">
      <w:r>
        <w:t xml:space="preserve">    Copyright (C) 2010 TANIGUCHI Takaki &lt;takaki@debian.org&gt;</w:t>
      </w:r>
    </w:p>
    <w:p w14:paraId="13110E6A" w14:textId="77777777" w:rsidR="00425AAE" w:rsidRDefault="00425AAE">
      <w:r>
        <w:lastRenderedPageBreak/>
        <w:t>and is licensed under the GPL version 3, see /usr/share/common-licenses/GPL-3. [END FILE=python-repoze.lru-0.6/debian/copyright]</w:t>
      </w:r>
    </w:p>
    <w:p w14:paraId="1062B235" w14:textId="77777777" w:rsidR="00425AAE" w:rsidRDefault="00425AAE" w:rsidP="000727EF">
      <w:pPr>
        <w:pStyle w:val="Heading2"/>
      </w:pPr>
      <w:r>
        <w:t xml:space="preserve"> </w:t>
      </w:r>
      <w:bookmarkStart w:id="609" w:name="_Toc399938426"/>
      <w:r>
        <w:t>python-requestbuilder (version 0.1.0):</w:t>
      </w:r>
      <w:bookmarkEnd w:id="609"/>
    </w:p>
    <w:p w14:paraId="355B497C" w14:textId="77777777" w:rsidR="00425AAE" w:rsidRDefault="00425AAE" w:rsidP="000727EF">
      <w:pPr>
        <w:pStyle w:val="Heading3"/>
      </w:pPr>
      <w:r>
        <w:t>python-requestbuilder-0.1.0/debian/copyright:</w:t>
      </w:r>
    </w:p>
    <w:p w14:paraId="0A1EF6A9" w14:textId="77777777" w:rsidR="00425AAE" w:rsidRDefault="00425AAE">
      <w:r>
        <w:t>[BEGIN FILE=python-requestbuilder-0.1.0/debian/copyright] Format: http://www.debian.org/doc/packaging-manuals/copyright-format/1.0/ Upstream-Name: requestbuilder Source: git://github.com/boto/requestbuilder.git</w:t>
      </w:r>
    </w:p>
    <w:p w14:paraId="60E9785A" w14:textId="77777777" w:rsidR="00425AAE" w:rsidRDefault="00425AAE">
      <w:r>
        <w:t>Files: debian/* Copyright: (c) 2013, Thomas Goirand &lt;zigo@debian.org&gt; License: ISC</w:t>
      </w:r>
    </w:p>
    <w:p w14:paraId="77BAEF0E" w14:textId="77777777" w:rsidR="00425AAE" w:rsidRDefault="00425AAE">
      <w:r>
        <w:t>Files: * Copyright: (c) 2013, Garrett Holmstrom &lt;gholms@fedoraproject.org&gt;            (c) 2013, Matt Spaulding &lt;mspaulding06@gmail.com&gt;            (c) 2013, Andy Grimm &lt;agrimm@gmail.com&gt;            (c) 2013, Vic Iglesias &lt;viglesiasce@gmail.com&gt; License: ISC</w:t>
      </w:r>
    </w:p>
    <w:p w14:paraId="5971EE89" w14:textId="77777777" w:rsidR="00425AAE" w:rsidRDefault="00425AAE">
      <w:r>
        <w:t>License: ISC  Permission to use, copy, modify, and/or distribute this software for any  purpose with or without fee is hereby granted, provided that the above  copyright notice and this permission notice appear in all copies.  .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 [END FILE=python-requestbuilder-0.1.0/debian/copyright]</w:t>
      </w:r>
    </w:p>
    <w:p w14:paraId="02D8E0C1" w14:textId="77777777" w:rsidR="00425AAE" w:rsidRDefault="00425AAE" w:rsidP="000727EF">
      <w:pPr>
        <w:pStyle w:val="Heading2fegan"/>
      </w:pPr>
      <w:bookmarkStart w:id="610" w:name="_Toc399938427"/>
      <w:r>
        <w:t>python-saharaclient-0.7.1</w:t>
      </w:r>
      <w:bookmarkEnd w:id="610"/>
    </w:p>
    <w:p w14:paraId="5532FD91" w14:textId="77777777" w:rsidR="00425AAE" w:rsidRDefault="00425AAE" w:rsidP="00053D4A">
      <w:r>
        <w:tab/>
        <w:t>Apache 2</w:t>
      </w:r>
      <w:r>
        <w:tab/>
        <w:t>http://www.apache.org/licenses/LICENSE-2.0</w:t>
      </w:r>
    </w:p>
    <w:p w14:paraId="20367906" w14:textId="77777777" w:rsidR="00425AAE" w:rsidRDefault="00425AAE" w:rsidP="000727EF">
      <w:pPr>
        <w:pStyle w:val="Heading2"/>
      </w:pPr>
      <w:r>
        <w:t xml:space="preserve"> </w:t>
      </w:r>
      <w:bookmarkStart w:id="611" w:name="_Toc399938428"/>
      <w:r>
        <w:t>python-setuptools (version 5.4.1):</w:t>
      </w:r>
      <w:bookmarkEnd w:id="611"/>
    </w:p>
    <w:p w14:paraId="64CDA163" w14:textId="77777777" w:rsidR="00425AAE" w:rsidRDefault="00425AAE" w:rsidP="000727EF">
      <w:pPr>
        <w:pStyle w:val="Heading3"/>
      </w:pPr>
      <w:r>
        <w:t>python-setuptools-5.4.1/debian/copyright:</w:t>
      </w:r>
    </w:p>
    <w:p w14:paraId="3FB5345F" w14:textId="77777777" w:rsidR="00425AAE" w:rsidRDefault="00425AAE">
      <w:r>
        <w:t>[BEGIN FILE=python-setuptools-5.4.1/debian/copyright] This package was debianized by Matthias Klose &lt;m@klose.in-berlin.de&gt; on Tue, 14 Dec 2004 12:45:14 +0100.</w:t>
      </w:r>
    </w:p>
    <w:p w14:paraId="25A6FF73" w14:textId="77777777" w:rsidR="00425AAE" w:rsidRDefault="00425AAE">
      <w:r>
        <w:t>It was downloaded from http://pypi.python.org/pypi/distribute/</w:t>
      </w:r>
    </w:p>
    <w:p w14:paraId="12A29793" w14:textId="77777777" w:rsidR="00425AAE" w:rsidRDefault="00425AAE">
      <w:r>
        <w:t>Copyright:</w:t>
      </w:r>
    </w:p>
    <w:p w14:paraId="029DB01B" w14:textId="77777777" w:rsidR="00425AAE" w:rsidRDefault="00425AAE">
      <w:r>
        <w:t>Upstream Author: Phillip J. Eby, Tarek Ziade and the distutils SIG</w:t>
      </w:r>
    </w:p>
    <w:p w14:paraId="7679BD25" w14:textId="77777777" w:rsidR="00425AAE" w:rsidRDefault="00425AAE">
      <w:r>
        <w:t>License:</w:t>
      </w:r>
    </w:p>
    <w:p w14:paraId="375A1D45" w14:textId="77777777" w:rsidR="00425AAE" w:rsidRDefault="00425AAE">
      <w:r>
        <w:t>PSF or ZPL (both appended in this file)</w:t>
      </w:r>
    </w:p>
    <w:p w14:paraId="1721AEF8" w14:textId="77777777" w:rsidR="00425AAE" w:rsidRDefault="00425AAE">
      <w:r>
        <w:t xml:space="preserve"> PSF ------------------------------------------------------------------------------</w:t>
      </w:r>
    </w:p>
    <w:p w14:paraId="02421DD7" w14:textId="77777777" w:rsidR="00425AAE" w:rsidRDefault="00425AAE">
      <w:r>
        <w:t>A. HISTORY OF THE SOFTWARE ==========================</w:t>
      </w:r>
    </w:p>
    <w:p w14:paraId="3D7F67FE" w14:textId="77777777" w:rsidR="00425AAE" w:rsidRDefault="00425AAE">
      <w:r>
        <w:lastRenderedPageBreak/>
        <w:t>Python was created in the early 1990s by Guido van Rossum at Stichting Mathematisch Centrum (CWI, see http://www.cwi.nl) in the Netherlands as a successor of a language called ABC.  Guido remains Python's principal author, although it includes many contributions from others.</w:t>
      </w:r>
    </w:p>
    <w:p w14:paraId="5BC55F87" w14:textId="77777777" w:rsidR="00425AAE" w:rsidRDefault="00425AAE">
      <w:r>
        <w:t>In 1995, Guido continued his work on Python at the Corporation for National Research Initiatives (CNRI, see http://www.cnri.reston.va.us) in Reston, Virginia where he released several versions of the software.</w:t>
      </w:r>
    </w:p>
    <w:p w14:paraId="3DEEB03C" w14:textId="77777777" w:rsidR="00425AAE" w:rsidRDefault="00425AAE">
      <w:r>
        <w:t>In May 2000, Guido and the Python core development team moved to BeOpen.com to form the BeOpen PythonLabs team.  In October of the same year, the PythonLabs team moved to Digital Creations (now Zope Corporation, see http://www.zope.com).  In 2001, the Python Software Foundation (PSF, see http://www.python.org/psf/) was formed, a non-profit organization created specifically to own Python-related Intellectual Property.  Zope Corporation is a sponsoring member of the PSF.</w:t>
      </w:r>
    </w:p>
    <w:p w14:paraId="08EBC0BF" w14:textId="77777777" w:rsidR="00425AAE" w:rsidRDefault="00425AAE">
      <w:r>
        <w:t>All Python releases are Open Source (see http://www.opensource.org for the Open Source Definition).  Historically, most, but not all, Python releases have also been GPL-compatible; the table below summarizes the various releases.</w:t>
      </w:r>
    </w:p>
    <w:p w14:paraId="574E15C9" w14:textId="77777777" w:rsidR="00425AAE" w:rsidRDefault="00425AAE">
      <w:r>
        <w:t xml:space="preserve">    Release         Derived     Year        Owner       GPL- </w:t>
      </w:r>
      <w:r>
        <w:tab/>
      </w:r>
      <w:r>
        <w:tab/>
        <w:t xml:space="preserve">    from                                compatible? (1)</w:t>
      </w:r>
    </w:p>
    <w:p w14:paraId="69A694E9" w14:textId="77777777" w:rsidR="00425AAE" w:rsidRDefault="00425AAE">
      <w:r>
        <w:t xml:space="preserve">    0.9.0 thru 1.2              1991-1995   CWI         yes     1.3 thru 1.5.2  1.2         1995-1999   CNRI        yes     1.6             1.5.2       2000        CNRI        no     2.0             1.6         2000        BeOpen.com  no     1.6.1           1.6         2001        CNRI        yes (2)     2.1             2.0+1.6.1   2001        PSF         no     2.0.1           2.0+1.6.1   2001        PSF         yes     2.1.1           2.1+2.0.1   2001        PSF         yes     2.2             2.1.1       2001        PSF         yes     2.1.2           2.1.1       2002        PSF         yes     2.1.3           2.1.2       2002        PSF         yes     2.2.1           2.2         2002        PSF         yes     2.2.2           2.2.1       2002        PSF         yes     2.3             2.2.2       2002-2003   PSF         yes</w:t>
      </w:r>
    </w:p>
    <w:p w14:paraId="36ABA721" w14:textId="77777777" w:rsidR="00425AAE" w:rsidRDefault="00425AAE">
      <w:r>
        <w:t>Footnotes:</w:t>
      </w:r>
    </w:p>
    <w:p w14:paraId="723779D2" w14:textId="77777777" w:rsidR="00425AAE" w:rsidRDefault="00425AAE">
      <w:r>
        <w:t>(1) GPL-compatible doesn't mean that we're distributing Python under     the GPL.  All Python licenses, unlike the GPL, let you distribute     a modified version without making your changes open source.  The     GPL-compatible licenses make it possible to combine Python with     other software that is released under the GPL; the others don't.</w:t>
      </w:r>
    </w:p>
    <w:p w14:paraId="55496F83" w14:textId="77777777" w:rsidR="00425AAE" w:rsidRDefault="00425AAE">
      <w:r>
        <w:t>(2) According to Richard Stallman, 1.6.1 is not GPL-compatible,     because its license has a choice of law clause.  According to     CNRI, however, Stallman's lawyer has told CNRI's lawyer that 1.6.1     is not incompatible with the GPL.</w:t>
      </w:r>
    </w:p>
    <w:p w14:paraId="7D47E91A" w14:textId="77777777" w:rsidR="00425AAE" w:rsidRDefault="00425AAE">
      <w:r>
        <w:t>Thanks to the many outside volunteers who have worked under Guido's direction to make these releases possible.</w:t>
      </w:r>
    </w:p>
    <w:p w14:paraId="4AC67598" w14:textId="77777777" w:rsidR="00425AAE" w:rsidRDefault="00425AAE">
      <w:r>
        <w:t xml:space="preserve"> B. TERMS AND CONDITIONS FOR ACCESSING OR OTHERWISE USING PYTHON ===============================================================</w:t>
      </w:r>
    </w:p>
    <w:p w14:paraId="3A9A1878" w14:textId="77777777" w:rsidR="00425AAE" w:rsidRDefault="00425AAE">
      <w:r>
        <w:t>PSF LICENSE AGREEMENT FOR PYTHON 2.3 ------------------------------------</w:t>
      </w:r>
    </w:p>
    <w:p w14:paraId="44A97BAD" w14:textId="77777777" w:rsidR="00425AAE" w:rsidRDefault="00425AAE">
      <w:r>
        <w:t>1. This LICENSE AGREEMENT is between the Python Software Foundation (PSF), and the Individual or Organization (Licensee) accessing and otherwise using Python 2.3 software in source or binary form and its associated documentation.</w:t>
      </w:r>
    </w:p>
    <w:p w14:paraId="34FA6BA6" w14:textId="77777777" w:rsidR="00425AAE" w:rsidRDefault="00425AAE">
      <w:r>
        <w:t xml:space="preserve">2. Subject to the terms and conditions of this License Agreement, PSF hereby grants Licensee a nonexclusive, royalty-free, world-wide license to reproduce, analyze, test, perform and/or display publicly, prepare derivative works, distribute, and otherwise use </w:t>
      </w:r>
      <w:r>
        <w:lastRenderedPageBreak/>
        <w:t>Python 2.3 alone or in any derivative version, provided, however, that PSF's License Agreement and PSF's notice of copyright, i.e., Copyright (c) 2001, 2002 Python Software Foundation; All Rights Reserved are retained in Python 2.3 alone or in any derivative version prepared by Licensee.</w:t>
      </w:r>
    </w:p>
    <w:p w14:paraId="060083F1" w14:textId="77777777" w:rsidR="00425AAE" w:rsidRDefault="00425AAE">
      <w:r>
        <w:t>3. In the event Licensee prepares a derivative work that is based on or incorporates Python 2.3 or any part thereof, and wants to make the derivative work available to others as provided herein, then Licensee hereby agrees to include in any such work a brief summary of the changes made to Python 2.3.</w:t>
      </w:r>
    </w:p>
    <w:p w14:paraId="5CD276B6" w14:textId="77777777" w:rsidR="00425AAE" w:rsidRDefault="00425AAE">
      <w:r>
        <w:t>4. PSF is making Python 2.3 available to Licensee on an AS IS basis.  PSF MAKES NO REPRESENTATIONS OR WARRANTIES, EXPRESS OR IMPLIED.  BY WAY OF EXAMPLE, BUT NOT LIMITATION, PSF MAKES NO AND DISCLAIMS ANY REPRESENTATION OR WARRANTY OF MERCHANTABILITY OR FITNESS FOR ANY PARTICULAR PURPOSE OR THAT THE USE OF PYTHON 2.3 WILL NOT INFRINGE ANY THIRD PARTY RIGHTS.</w:t>
      </w:r>
    </w:p>
    <w:p w14:paraId="11210CDF" w14:textId="77777777" w:rsidR="00425AAE" w:rsidRDefault="00425AAE">
      <w:r>
        <w:t>5. PSF SHALL NOT BE LIABLE TO LICENSEE OR ANY OTHER USERS OF PYTHON 2.3 FOR ANY INCIDENTAL, SPECIAL, OR CONSEQUENTIAL DAMAGES OR LOSS AS A RESULT OF MODIFYING, DISTRIBUTING, OR OTHERWISE USING PYTHON 2.3, OR ANY DERIVATIVE THEREOF, EVEN IF ADVISED OF THE POSSIBILITY THEREOF.</w:t>
      </w:r>
    </w:p>
    <w:p w14:paraId="3BF777F1" w14:textId="77777777" w:rsidR="00425AAE" w:rsidRDefault="00425AAE">
      <w:r>
        <w:t>6. This License Agreement will automatically terminate upon a material breach of its terms and conditions.</w:t>
      </w:r>
    </w:p>
    <w:p w14:paraId="1FC1237B" w14:textId="77777777" w:rsidR="00425AAE" w:rsidRDefault="00425AAE">
      <w:r>
        <w:t>7. Nothing in this License Agreement shall be deemed to create any relationship of agency, partnership, or joint venture between PSF and Licensee.  This License Agreement does not grant permission to use PSF trademarks or trade name in a trademark sense to endorse or promote products or services of Licensee, or any third party.</w:t>
      </w:r>
    </w:p>
    <w:p w14:paraId="4F7AF1BC" w14:textId="77777777" w:rsidR="00425AAE" w:rsidRDefault="00425AAE">
      <w:r>
        <w:t>8. By copying, installing or otherwise using Python 2.3, Licensee agrees to be bound by the terms and conditions of this License Agreement.</w:t>
      </w:r>
    </w:p>
    <w:p w14:paraId="3A98A126" w14:textId="77777777" w:rsidR="00425AAE" w:rsidRDefault="00425AAE">
      <w:r>
        <w:t xml:space="preserve"> BEOPEN.COM LICENSE AGREEMENT FOR PYTHON 2.0 -------------------------------------------</w:t>
      </w:r>
    </w:p>
    <w:p w14:paraId="0C6AFF35" w14:textId="77777777" w:rsidR="00425AAE" w:rsidRDefault="00425AAE">
      <w:r>
        <w:t>BEOPEN PYTHON OPEN SOURCE LICENSE AGREEMENT VERSION 1</w:t>
      </w:r>
    </w:p>
    <w:p w14:paraId="7FCD43E8" w14:textId="77777777" w:rsidR="00425AAE" w:rsidRDefault="00425AAE">
      <w:r>
        <w:t>1. This LICENSE AGREEMENT is between BeOpen.com (BeOpen), having an office at 160 Saratoga Avenue, Santa Clara, CA 95051, and the Individual or Organization (Licensee) accessing and otherwise using this software in source or binary form and its associated documentation (the Software).</w:t>
      </w:r>
    </w:p>
    <w:p w14:paraId="00B30935" w14:textId="77777777" w:rsidR="00425AAE" w:rsidRDefault="00425AAE">
      <w:r>
        <w:t>2. Subject to the terms and conditions of this BeOpen Python License Agreement, BeOpen hereby grants Licensee a non-exclusive, royalty-free, world-wide license to reproduce, analyze, test, perform and/or display publicly, prepare derivative works, distribute, and otherwise use the Software alone or in any derivative version, provided, however, that the BeOpen Python License is retained in the Software, alone or in any derivative version prepared by Licensee.</w:t>
      </w:r>
    </w:p>
    <w:p w14:paraId="6F74D559" w14:textId="77777777" w:rsidR="00425AAE" w:rsidRDefault="00425AAE">
      <w:r>
        <w:t xml:space="preserve">3. BeOpen is making the Software available to Licensee on an AS IS basis.  BEOPEN MAKES NO REPRESENTATIONS OR WARRANTIES, EXPRESS OR IMPLIED.  BY WAY OF EXAMPLE, BUT NOT LIMITATION, BEOPEN MAKES NO AND DISCLAIMS ANY REPRESENTATION OR WARRANTY OF MERCHANTABILITY OR FITNESS </w:t>
      </w:r>
      <w:r>
        <w:lastRenderedPageBreak/>
        <w:t>FOR ANY PARTICULAR PURPOSE OR THAT THE USE OF THE SOFTWARE WILL NOT INFRINGE ANY THIRD PARTY RIGHTS.</w:t>
      </w:r>
    </w:p>
    <w:p w14:paraId="70299FC8" w14:textId="77777777" w:rsidR="00425AAE" w:rsidRDefault="00425AAE">
      <w:r>
        <w:t>4. BEOPEN SHALL NOT BE LIABLE TO LICENSEE OR ANY OTHER USERS OF THE SOFTWARE FOR ANY INCIDENTAL, SPECIAL, OR CONSEQUENTIAL DAMAGES OR LOSS AS A RESULT OF USING, MODIFYING OR DISTRIBUTING THE SOFTWARE, OR ANY DERIVATIVE THEREOF, EVEN IF ADVISED OF THE POSSIBILITY THEREOF.</w:t>
      </w:r>
    </w:p>
    <w:p w14:paraId="07E3A8FB" w14:textId="77777777" w:rsidR="00425AAE" w:rsidRDefault="00425AAE">
      <w:r>
        <w:t>5. This License Agreement will automatically terminate upon a material breach of its terms and conditions.</w:t>
      </w:r>
    </w:p>
    <w:p w14:paraId="43D65942" w14:textId="77777777" w:rsidR="00425AAE" w:rsidRDefault="00425AAE">
      <w:r>
        <w:t>6. This License Agreement shall be governed by and interpreted in all respects by the law of the State of California, excluding conflict of law provisions.  Nothing in this License Agreement shall be deemed to create any relationship of agency, partnership, or joint venture between BeOpen and Licensee.  This License Agreement does not grant permission to use BeOpen trademarks or trade names in a trademark sense to endorse or promote products or services of Licensee, or any third party.  As an exception, the BeOpen Python logos available at http://www.pythonlabs.com/logos.html may be used according to the permissions granted on that web page.</w:t>
      </w:r>
    </w:p>
    <w:p w14:paraId="112B1C09" w14:textId="77777777" w:rsidR="00425AAE" w:rsidRDefault="00425AAE">
      <w:r>
        <w:t>7. By copying, installing or otherwise using the software, Licensee agrees to be bound by the terms and conditions of this License Agreement.</w:t>
      </w:r>
    </w:p>
    <w:p w14:paraId="3DDF3DB1" w14:textId="77777777" w:rsidR="00425AAE" w:rsidRDefault="00425AAE">
      <w:r>
        <w:t xml:space="preserve"> CNRI LICENSE AGREEMENT FOR PYTHON 1.6.1 ---------------------------------------</w:t>
      </w:r>
    </w:p>
    <w:p w14:paraId="384E8086" w14:textId="77777777" w:rsidR="00425AAE" w:rsidRDefault="00425AAE">
      <w:r>
        <w:t>1. This LICENSE AGREEMENT is between the Corporation for National Research Initiatives, having an office at 1895 Preston White Drive, Reston, VA 20191 (CNRI), and the Individual or Organization (Licensee) accessing and otherwise using Python 1.6.1 software in source or binary form and its associated documentation.</w:t>
      </w:r>
    </w:p>
    <w:p w14:paraId="36A56AA0" w14:textId="77777777" w:rsidR="00425AAE" w:rsidRDefault="00425AAE">
      <w:r>
        <w:t>2. Subject to the terms and conditions of this License Agreement, CNRI hereby grants Licensee a nonexclusive, royalty-free, world-wide license to reproduce, analyze, test, perform and/or display publicly, prepare derivative works, distribute, and otherwise use Python 1.6.1 alone or in any derivative version, provided, however, that CNRI's License Agreement and CNRI's notice of copyright, i.e., Copyright (c) 1995-2001 Corporation for National Research Initiatives; All Rights Reserved are retained in Python 1.6.1 alone or in any derivative version prepared by Licensee.  Alternately, in lieu of CNRI's License Agreement, Licensee may substitute the following text (omitting the quotes): Python 1.6.1 is made available subject to the terms and conditions in CNRI's License Agreement.  This Agreement together with Python 1.6.1 may be located on the Internet using the following unique, persistent identifier (known as a handle): 1895.22/1013.  This Agreement may also be obtained from a proxy server on the Internet using the following URL: http://hdl.handle.net/1895.22/1013.</w:t>
      </w:r>
    </w:p>
    <w:p w14:paraId="02F83CB8" w14:textId="77777777" w:rsidR="00425AAE" w:rsidRDefault="00425AAE">
      <w:r>
        <w:t>3. In the event Licensee prepares a derivative work that is based on or incorporates Python 1.6.1 or any part thereof, and wants to make the derivative work available to others as provided herein, then Licensee hereby agrees to include in any such work a brief summary of the changes made to Python 1.6.1.</w:t>
      </w:r>
    </w:p>
    <w:p w14:paraId="083E01FD" w14:textId="77777777" w:rsidR="00425AAE" w:rsidRDefault="00425AAE">
      <w:r>
        <w:t xml:space="preserve">4. CNRI is making Python 1.6.1 available to Licensee on an AS IS basis.  CNRI MAKES NO REPRESENTATIONS OR WARRANTIES, EXPRESS OR IMPLIED.  BY WAY OF EXAMPLE, BUT NOT LIMITATION, CNRI MAKES NO AND DISCLAIMS ANY REPRESENTATION OR WARRANTY OF MERCHANTABILITY OR FITNESS FOR </w:t>
      </w:r>
      <w:r>
        <w:lastRenderedPageBreak/>
        <w:t>ANY PARTICULAR PURPOSE OR THAT THE USE OF PYTHON 1.6.1 WILL NOT INFRINGE ANY THIRD PARTY RIGHTS.</w:t>
      </w:r>
    </w:p>
    <w:p w14:paraId="4DDF01A8" w14:textId="77777777" w:rsidR="00425AAE" w:rsidRDefault="00425AAE">
      <w:r>
        <w:t>5. CNRI SHALL NOT BE LIABLE TO LICENSEE OR ANY OTHER USERS OF PYTHON 1.6.1 FOR ANY INCIDENTAL, SPECIAL, OR CONSEQUENTIAL DAMAGES OR LOSS AS A RESULT OF MODIFYING, DISTRIBUTING, OR OTHERWISE USING PYTHON 1.6.1, OR ANY DERIVATIVE THEREOF, EVEN IF ADVISED OF THE POSSIBILITY THEREOF.</w:t>
      </w:r>
    </w:p>
    <w:p w14:paraId="7F4F6415" w14:textId="77777777" w:rsidR="00425AAE" w:rsidRDefault="00425AAE">
      <w:r>
        <w:t>6. This License Agreement will automatically terminate upon a material breach of its terms and conditions.</w:t>
      </w:r>
    </w:p>
    <w:p w14:paraId="23BF7749" w14:textId="77777777" w:rsidR="00425AAE" w:rsidRDefault="00425AAE">
      <w:r>
        <w:t>7. This License Agreement shall be governed by the federal intellectual property law of the United States, including without limitation the federal copyright law, and, to the extent such U.S. federal law does not apply, by the law of the Commonwealth of Virginia, excluding Virginia's conflict of law provisions. Notwithstanding the foregoing, with regard to derivative works based on Python 1.6.1 that incorporate non-separable material that was previously distributed under the GNU General Public License (GPL), the law of the Commonwealth of Virginia shall govern this License Agreement only as to issues arising under or with respect to Paragraphs 4, 5, and 7 of this License Agreement.  Nothing in this License Agreement shall be deemed to create any relationship of agency, partnership, or joint venture between CNRI and Licensee.  This License Agreement does not grant permission to use CNRI trademarks or trade name in a trademark sense to endorse or promote products or services of Licensee, or any third party.</w:t>
      </w:r>
    </w:p>
    <w:p w14:paraId="034FF687" w14:textId="77777777" w:rsidR="00425AAE" w:rsidRDefault="00425AAE">
      <w:r>
        <w:t>8. By clicking on the ACCEPT button where indicated, or by copying, installing or otherwise using Python 1.6.1, Licensee agrees to be bound by the terms and conditions of this License Agreement.</w:t>
      </w:r>
    </w:p>
    <w:p w14:paraId="2DB145B4" w14:textId="77777777" w:rsidR="00425AAE" w:rsidRDefault="00425AAE">
      <w:r>
        <w:t xml:space="preserve">        ACCEPT</w:t>
      </w:r>
    </w:p>
    <w:p w14:paraId="04CBC7C3" w14:textId="77777777" w:rsidR="00425AAE" w:rsidRDefault="00425AAE">
      <w:r>
        <w:t xml:space="preserve"> CWI LICENSE AGREEMENT FOR PYTHON 0.9.0 THROUGH 1.2 --------------------------------------------------</w:t>
      </w:r>
    </w:p>
    <w:p w14:paraId="18BB4541" w14:textId="77777777" w:rsidR="00425AAE" w:rsidRDefault="00425AAE">
      <w:r>
        <w:t>Copyright (c) 1991 - 1995, Stichting Mathematisch Centrum Amsterdam, The Netherlands.  All rights reserved.</w:t>
      </w:r>
    </w:p>
    <w:p w14:paraId="635C980B"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Stichting Mathematisch Centrum or CWI not be used in advertising or publicity pertaining to distribution of the software without specific, written prior permission.</w:t>
      </w:r>
    </w:p>
    <w:p w14:paraId="7241B822" w14:textId="77777777" w:rsidR="00425AAE" w:rsidRDefault="00425AAE">
      <w:r>
        <w:t>STICHTING MATHEMATISCH CENTRUM DISCLAIMS ALL WARRANTIES WITH REGARD TO THIS SOFTWARE, INCLUDING ALL IMPLIED WARRANTIES OF MERCHANTABILITY AND FITNESS, IN NO EVENT SHALL STICHTING MATHEMATISCH CENTRUM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5E41DDE5" w14:textId="77777777" w:rsidR="00425AAE" w:rsidRDefault="00425AAE"/>
    <w:p w14:paraId="1FEA899D" w14:textId="77777777" w:rsidR="00425AAE" w:rsidRDefault="00425AAE">
      <w:r>
        <w:lastRenderedPageBreak/>
        <w:t>Zope Public License (ZPL) Version 2.1 ------------------------------------------------------------------------------</w:t>
      </w:r>
    </w:p>
    <w:p w14:paraId="03AE0356" w14:textId="77777777" w:rsidR="00425AAE" w:rsidRDefault="00425AAE">
      <w:r>
        <w:t>A copyright notice accompanies this license document that identifies the copyright holders.</w:t>
      </w:r>
    </w:p>
    <w:p w14:paraId="45C2AFAB" w14:textId="77777777" w:rsidR="00425AAE" w:rsidRDefault="00425AAE">
      <w:r>
        <w:t>This license has been certified as open source. It has also been designated as GPL compatible by the Free Software Foundation (FSF).</w:t>
      </w:r>
    </w:p>
    <w:p w14:paraId="58D9FA27" w14:textId="77777777" w:rsidR="00425AAE" w:rsidRDefault="00425AAE">
      <w:r>
        <w:t>Redistribution and use in source and binary forms, with or without modification, are permitted provided that the following conditions are met:</w:t>
      </w:r>
    </w:p>
    <w:p w14:paraId="3D5E8B80" w14:textId="77777777" w:rsidR="00425AAE" w:rsidRDefault="00425AAE">
      <w:r>
        <w:t>1. Redistributions in source code must retain the    accompanying copyright notice, this list of conditions,    and the following disclaimer.</w:t>
      </w:r>
    </w:p>
    <w:p w14:paraId="6F1A8577" w14:textId="77777777" w:rsidR="00425AAE" w:rsidRDefault="00425AAE">
      <w:r>
        <w:t>2. Redistributions in binary form must reproduce the accompanying    copyright notice, this list of conditions, and the    following disclaimer in the documentation and/or other    materials provided with the distribution.</w:t>
      </w:r>
    </w:p>
    <w:p w14:paraId="677F0982" w14:textId="77777777" w:rsidR="00425AAE" w:rsidRDefault="00425AAE">
      <w:r>
        <w:t>3. Names of the copyright holders must not be used to    endorse or promote products derived from this software    without prior written permission from the copyright    holders.</w:t>
      </w:r>
    </w:p>
    <w:p w14:paraId="0F9CB3FE" w14:textId="77777777" w:rsidR="00425AAE" w:rsidRDefault="00425AAE">
      <w:r>
        <w:t>4. The right to distribute this software or to use it for    any purpose does not give you the right to use    Servicemarks (sm) or Trademarks (tm) of the copyright    holders. Use of them is covered by separate agreement    with the copyright holders.</w:t>
      </w:r>
    </w:p>
    <w:p w14:paraId="09B1E31B" w14:textId="77777777" w:rsidR="00425AAE" w:rsidRDefault="00425AAE">
      <w:r>
        <w:t>5. If any files are modified, you must cause the modified    files to carry prominent notices stating that you changed    the files and the date of any change.</w:t>
      </w:r>
    </w:p>
    <w:p w14:paraId="08622F65" w14:textId="77777777" w:rsidR="00425AAE" w:rsidRDefault="00425AAE">
      <w:r>
        <w:t>Disclaimer</w:t>
      </w:r>
    </w:p>
    <w:p w14:paraId="39C0EC17" w14:textId="77777777" w:rsidR="00425AAE" w:rsidRDefault="00425AAE">
      <w:r>
        <w:t xml:space="preserve">  THIS SOFTWARE IS PROVIDED BY THE COPYRIGHT HOLDERS ``AS IS''   AND ANY EXPRESSED OR IMPLIED WARRANTIES, INCLUDING, BUT   NOT LIMITED TO, THE IMPLIED WARRANTIES OF MERCHANTABILITY   AND FITNESS FOR A PARTICULAR PURPOSE ARE DISCLAIMED.  IN   NO EVENT SHALL THE COPYRIGHT HOLDERS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FILE=python-setuptools-5.4.1/debian/copyright]</w:t>
      </w:r>
    </w:p>
    <w:p w14:paraId="392E0340" w14:textId="77777777" w:rsidR="00425AAE" w:rsidRDefault="00425AAE" w:rsidP="000727EF">
      <w:pPr>
        <w:pStyle w:val="Heading2fegan"/>
      </w:pPr>
      <w:bookmarkStart w:id="612" w:name="_Toc399938429"/>
      <w:r>
        <w:t>python-subunit-0.0.21</w:t>
      </w:r>
      <w:bookmarkEnd w:id="612"/>
    </w:p>
    <w:p w14:paraId="353F805F" w14:textId="77777777" w:rsidR="00425AAE" w:rsidRDefault="00425AAE" w:rsidP="00053D4A">
      <w:r>
        <w:tab/>
        <w:t>Apache 2</w:t>
      </w:r>
      <w:r>
        <w:tab/>
        <w:t>http://www.apache.org/licenses/LICENSE-2.0</w:t>
      </w:r>
    </w:p>
    <w:p w14:paraId="602C9959" w14:textId="77777777" w:rsidR="00425AAE" w:rsidRDefault="00425AAE" w:rsidP="000727EF">
      <w:pPr>
        <w:pStyle w:val="Heading2"/>
      </w:pPr>
      <w:r>
        <w:lastRenderedPageBreak/>
        <w:t xml:space="preserve"> </w:t>
      </w:r>
      <w:bookmarkStart w:id="613" w:name="_Toc399938430"/>
      <w:r>
        <w:t>python-support (version 1.0.15):</w:t>
      </w:r>
      <w:bookmarkEnd w:id="613"/>
    </w:p>
    <w:p w14:paraId="2A03C732" w14:textId="77777777" w:rsidR="00425AAE" w:rsidRDefault="00425AAE" w:rsidP="000727EF">
      <w:pPr>
        <w:pStyle w:val="Heading3"/>
      </w:pPr>
      <w:r>
        <w:t>python-support-1.0.15/debian/copyright:</w:t>
      </w:r>
    </w:p>
    <w:p w14:paraId="6DFD9729" w14:textId="77777777" w:rsidR="00425AAE" w:rsidRDefault="00425AAE">
      <w:r>
        <w:t>[BEGIN FILE=python-support-1.0.15/debian/copyright] This is python-support, written and maintained by Josselin Mouette &lt;joss@debian.org&gt; on Mon, 2 Jan 2006 14:57:00 +0100.</w:t>
      </w:r>
    </w:p>
    <w:p w14:paraId="349D0378" w14:textId="77777777" w:rsidR="00425AAE" w:rsidRDefault="00425AAE">
      <w:r>
        <w:t xml:space="preserve">The original source can always be found at: </w:t>
      </w:r>
      <w:r>
        <w:tab/>
        <w:t>ftp://ftp.debian.org/debian/pool/main/p/python-support/</w:t>
      </w:r>
    </w:p>
    <w:p w14:paraId="069AEAF0" w14:textId="77777777" w:rsidR="00425AAE" w:rsidRDefault="00425AAE">
      <w:r>
        <w:t>Copyright (c) 2006  Josselin Mouette &lt;joss@debian.org&gt;</w:t>
      </w:r>
    </w:p>
    <w:p w14:paraId="0033B296" w14:textId="77777777" w:rsidR="00425AAE" w:rsidRDefault="00425AAE">
      <w:r>
        <w:t>License:</w:t>
      </w:r>
    </w:p>
    <w:p w14:paraId="5A56DD36" w14:textId="77777777" w:rsidR="00425AAE" w:rsidRDefault="00425AAE">
      <w:r>
        <w:t xml:space="preserve">    This package is free software; you can redistribute it and/or     modify it under the terms of the GNU Lesser General Public     License as published by the Free Software Foundation; either     version 2.1 of the License.</w:t>
      </w:r>
    </w:p>
    <w:p w14:paraId="51714DB7" w14:textId="77777777" w:rsidR="00425AAE" w:rsidRDefault="00425AAE">
      <w:r>
        <w:t xml:space="preserve">    This package is distributed in the hope that it will be useful,     but WITHOUT ANY WARRANTY; without even the implied warranty of     MERCHANTABILITY or FITNESS FOR A PARTICULAR PURPOSE.  See the GNU     Lesser General Public License for more details.</w:t>
      </w:r>
    </w:p>
    <w:p w14:paraId="02BF3954" w14:textId="77777777" w:rsidR="00425AAE" w:rsidRDefault="00425AAE">
      <w:r>
        <w:t xml:space="preserve">    You should have received a copy of the GNU Lesser General Public     License along with this package; if not, write to the Free Software     Foundation, Inc., 51 Franklin St, Fifth Floor, Boston, MA  02110-1301 USA</w:t>
      </w:r>
    </w:p>
    <w:p w14:paraId="7D0708CE" w14:textId="77777777" w:rsidR="00425AAE" w:rsidRDefault="00425AAE">
      <w:r>
        <w:t>On Debian systems, the complete text of the GNU Lesser General Public License can be found in `/usr/share/common-licenses/LGPL-2.1'. [END FILE=python-support-1.0.15/debian/copyright]</w:t>
      </w:r>
    </w:p>
    <w:p w14:paraId="11E9B702" w14:textId="77777777" w:rsidR="00425AAE" w:rsidRDefault="00425AAE" w:rsidP="000727EF">
      <w:pPr>
        <w:pStyle w:val="Heading2fegan"/>
      </w:pPr>
      <w:bookmarkStart w:id="614" w:name="_Toc399938431"/>
      <w:r>
        <w:t>python-swiftclient-482b5a2b850920ab05c412c1914dc48ca6eb83ef</w:t>
      </w:r>
      <w:bookmarkEnd w:id="614"/>
    </w:p>
    <w:p w14:paraId="4E1E8EFC" w14:textId="77777777" w:rsidR="00425AAE" w:rsidRDefault="00425AAE" w:rsidP="00053D4A">
      <w:r>
        <w:tab/>
        <w:t>Apache 2</w:t>
      </w:r>
      <w:r>
        <w:tab/>
        <w:t>http://www.apache.org/licenses/LICENSE-2.0</w:t>
      </w:r>
    </w:p>
    <w:p w14:paraId="0560296D" w14:textId="77777777" w:rsidR="00425AAE" w:rsidRDefault="00425AAE" w:rsidP="000727EF">
      <w:pPr>
        <w:pStyle w:val="Heading2"/>
      </w:pPr>
      <w:r>
        <w:t xml:space="preserve"> </w:t>
      </w:r>
      <w:bookmarkStart w:id="615" w:name="_Toc399938432"/>
      <w:r>
        <w:t>python-tempita (version 0.5.2):</w:t>
      </w:r>
      <w:bookmarkEnd w:id="615"/>
    </w:p>
    <w:p w14:paraId="5521DFD6" w14:textId="77777777" w:rsidR="00425AAE" w:rsidRDefault="00425AAE" w:rsidP="000727EF">
      <w:pPr>
        <w:pStyle w:val="Heading3"/>
      </w:pPr>
      <w:r>
        <w:t>python-tempita-0.5.2/debian/copyright:</w:t>
      </w:r>
    </w:p>
    <w:p w14:paraId="0F94F926" w14:textId="77777777" w:rsidR="00425AAE" w:rsidRDefault="00425AAE">
      <w:r>
        <w:t>[BEGIN FILE=python-tempita-0.5.2/debian/copyright] This package was debianized by Christoph Haas &lt;haas@debian.org&gt; on Sat, 19 Apr 2008 14:47:06 +0200.</w:t>
      </w:r>
    </w:p>
    <w:p w14:paraId="6126E990" w14:textId="77777777" w:rsidR="00425AAE" w:rsidRDefault="00425AAE">
      <w:r>
        <w:t>It was downloaded from http://pypi.python.org/pypi/Tempita/</w:t>
      </w:r>
    </w:p>
    <w:p w14:paraId="2CDB3372" w14:textId="77777777" w:rsidR="00425AAE" w:rsidRDefault="00425AAE">
      <w:r>
        <w:t xml:space="preserve">Upstream Authors: </w:t>
      </w:r>
    </w:p>
    <w:p w14:paraId="70517919" w14:textId="77777777" w:rsidR="00425AAE" w:rsidRDefault="00425AAE">
      <w:r>
        <w:t xml:space="preserve">    Ian Bicking &lt;ianb@colorstudy.com&gt;</w:t>
      </w:r>
    </w:p>
    <w:p w14:paraId="009FA860" w14:textId="77777777" w:rsidR="00425AAE" w:rsidRDefault="00425AAE">
      <w:r>
        <w:t xml:space="preserve">Copyright: </w:t>
      </w:r>
    </w:p>
    <w:p w14:paraId="080B1AC2" w14:textId="77777777" w:rsidR="00425AAE" w:rsidRDefault="00425AAE">
      <w:r>
        <w:t xml:space="preserve">    Copyright Â© 2008-2009 Ian Bicking</w:t>
      </w:r>
    </w:p>
    <w:p w14:paraId="2D0E3A94" w14:textId="77777777" w:rsidR="00425AAE" w:rsidRDefault="00425AAE">
      <w:r>
        <w:t>License (MIT):</w:t>
      </w:r>
    </w:p>
    <w:p w14:paraId="15EA044A" w14:textId="77777777" w:rsidR="00425AAE" w:rsidRDefault="00425AAE">
      <w:r>
        <w:lastRenderedPageBreak/>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DB355C6" w14:textId="77777777" w:rsidR="00425AAE" w:rsidRDefault="00425AAE">
      <w:r>
        <w:t xml:space="preserve">    The above copyright notice and this permission notice shall be     included in all copies or substantial portions of the Software.</w:t>
      </w:r>
    </w:p>
    <w:p w14:paraId="73EE68AD"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C32B1FB" w14:textId="77777777" w:rsidR="00425AAE" w:rsidRDefault="00425AAE">
      <w:r>
        <w:t>The Debian packaging is Â© 2008-2009, Christoph Haas &lt;haas@debian.org&gt; and is licensed under the GPL, see `/usr/share/common-licenses/GPL'.</w:t>
      </w:r>
    </w:p>
    <w:p w14:paraId="5FE2AAD8" w14:textId="77777777" w:rsidR="00425AAE" w:rsidRDefault="00425AAE">
      <w:r>
        <w:t>[END FILE=python-tempita-0.5.2/debian/copyright]</w:t>
      </w:r>
    </w:p>
    <w:p w14:paraId="15C1174F" w14:textId="77777777" w:rsidR="00425AAE" w:rsidRDefault="00425AAE" w:rsidP="000727EF">
      <w:pPr>
        <w:pStyle w:val="Heading2fegan"/>
      </w:pPr>
      <w:bookmarkStart w:id="616" w:name="_Toc399938433"/>
      <w:r>
        <w:t>python-troveclient-1.0.5</w:t>
      </w:r>
      <w:bookmarkEnd w:id="616"/>
    </w:p>
    <w:p w14:paraId="2BA7E853" w14:textId="77777777" w:rsidR="00425AAE" w:rsidRDefault="00425AAE" w:rsidP="00053D4A">
      <w:r>
        <w:tab/>
        <w:t>Apache 2</w:t>
      </w:r>
      <w:r>
        <w:tab/>
        <w:t>http://www.apache.org/licenses/LICENSE-2.0</w:t>
      </w:r>
    </w:p>
    <w:p w14:paraId="63887B96" w14:textId="77777777" w:rsidR="00425AAE" w:rsidRDefault="00425AAE" w:rsidP="000727EF">
      <w:pPr>
        <w:pStyle w:val="Heading2"/>
      </w:pPr>
      <w:r>
        <w:t xml:space="preserve"> </w:t>
      </w:r>
      <w:bookmarkStart w:id="617" w:name="_Toc399938434"/>
      <w:r>
        <w:t>python-urllib3 (version 1.8.3):</w:t>
      </w:r>
      <w:bookmarkEnd w:id="617"/>
    </w:p>
    <w:p w14:paraId="05FA159E" w14:textId="77777777" w:rsidR="00425AAE" w:rsidRDefault="00425AAE" w:rsidP="000727EF">
      <w:pPr>
        <w:pStyle w:val="Heading3"/>
      </w:pPr>
      <w:r>
        <w:t>python-urllib3-1.8.3/debian/copyright:</w:t>
      </w:r>
    </w:p>
    <w:p w14:paraId="661C05FE" w14:textId="77777777" w:rsidR="00425AAE" w:rsidRDefault="00425AAE">
      <w:r>
        <w:t>[BEGIN FILE=python-urllib3-1.8.3/debian/copyright] Format: http://www.debian.org/doc/packaging-manuals/copyright-format/1.0/ Upstream-Name: urllib3 Upstream-Contact: Andrey Petrov &lt;andrey.petrov@shazow.net&gt; Source: http://pypi.python.org/pypi/urllib3</w:t>
      </w:r>
    </w:p>
    <w:p w14:paraId="5C1ED8EF" w14:textId="77777777" w:rsidR="00425AAE" w:rsidRDefault="00425AAE">
      <w:r>
        <w:t>Files: * Copyright: 2008-2013, Andrey Petrov License: Expat</w:t>
      </w:r>
    </w:p>
    <w:p w14:paraId="267525BD" w14:textId="77777777" w:rsidR="00425AAE" w:rsidRDefault="00425AAE">
      <w:r>
        <w:t>Files: urllib3/packages/six.py Copyright: 2010-2011, Benjamin Peterson License: Expat</w:t>
      </w:r>
    </w:p>
    <w:p w14:paraId="77358020" w14:textId="77777777" w:rsidR="00425AAE" w:rsidRDefault="00425AAE">
      <w:r>
        <w:t>Files: urllib3/packages/ordered_dict.py Copyright: 2009, Raymond Hettinger License: Expat</w:t>
      </w:r>
    </w:p>
    <w:p w14:paraId="5A813BDE" w14:textId="77777777" w:rsidR="00425AAE" w:rsidRDefault="00425AAE">
      <w:r>
        <w:t>Files: urllib3/packages/ssl_match_hostname/__init__.py Copyright: 2011, Python Software Foundation License: PSF-2</w:t>
      </w:r>
    </w:p>
    <w:p w14:paraId="2AE29163" w14:textId="77777777" w:rsidR="00425AAE" w:rsidRDefault="00425AAE">
      <w:r>
        <w:t>Files: debian/* Copyright: 2012-2014, Daniele Tricoli &lt;eriol@mornie.org&gt; License: Expat</w:t>
      </w:r>
    </w:p>
    <w:p w14:paraId="50F03F5B" w14:textId="77777777" w:rsidR="00425AAE" w:rsidRDefault="00425AAE">
      <w:r>
        <w:t xml:space="preserve">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w:t>
      </w:r>
      <w:r>
        <w:lastRenderedPageBreak/>
        <w:t>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BBB6F56" w14:textId="77777777" w:rsidR="00425AAE" w:rsidRDefault="00425AAE">
      <w:r>
        <w:t>License: PSF-2  1. This LICENSE AGREEMENT is between the Python Software Foundation  (PSF), and the Individual or Organization (Licensee) accessing  and otherwise using this software (Python) in source or binary form  and its associated documentation.  .  2. Subject to the terms and conditions of this License Agreement, PSF  hereby grants Licensee a nonexclusive, royalty-free, world-wide  license to reproduce, analyze, test, perform and/or display publicly,  prepare derivative works, distribute, and otherwise use Python alone  or in any derivative version, provided, however, that PSF's License  Agreement and PSF's notice of copyright, i.e., Copyright (c) 2001,  2002, 2003, 2004, 2005, 2006 Python Software Foundation; All Rights  Reserved are retained in Python alone or in any derivative version  prepared by Licensee.  .  3. In the event Licensee prepares a derivative work that is based on  or incorporates Python or any part thereof, and wants to make the  derivative work available to others as provided herein, then Licensee  hereby agrees to include in any such work a brief summary of the  changes made to Python.  .  4. PSF is making Python available to Licensee on an AS IS  basis. PSF MAKES NO REPRESENTATIONS OR WARRANTIES, EXPRESS OR  IMPLIED. BY WAY OF EXAMPLE, BUT NOT LIMITATION, PSF MAKES NO AND  DISCLAIMS ANY REPRESENTATION OR WARRANTY OF MERCHANTABILITY OR  FITNESS FOR ANY PARTICULAR PURPOSE OR THAT THE USE OF PYTHON WILL NOT  INFRINGE ANY THIRD PARTY RIGHTS.  .  5. PSF SHALL NOT BE LIABLE TO LICENSEE OR ANY OTHER USERS OF PYTHON  FOR ANY INCIDENTAL, SPECIAL, OR CONSEQUENTIAL DAMAGES OR LOSS AS A  RESULT OF MODIFYING, DISTRIBUTING, OR OTHERWISE USING PYTHON, OR ANY  DERIVATIVE THEREOF, EVEN IF ADVISED OF THE POSSIBILITY THEREOF.  .  6. This License Agreement will automatically terminate upon a  material breach of its terms and conditions.  .  7. Nothing in this License Agreement shall be deemed to create any  relationship of agency, partnership, or joint venture between PSF and  Licensee. This License Agreement does not grant permission to use PSF  trademarks or trade name in a trademark sense to endorse or promote  products or services of Licensee, or any third party.  .  8. By copying, installing or otherwise using Python, Licensee agrees  to be bound by the terms and conditions of this License Agreement. [END FILE=python-urllib3-1.8.3/debian/copyright]</w:t>
      </w:r>
    </w:p>
    <w:p w14:paraId="50AAF196" w14:textId="77777777" w:rsidR="00425AAE" w:rsidRDefault="00425AAE" w:rsidP="000727EF">
      <w:pPr>
        <w:pStyle w:val="Heading2"/>
      </w:pPr>
      <w:r>
        <w:lastRenderedPageBreak/>
        <w:t xml:space="preserve"> </w:t>
      </w:r>
      <w:bookmarkStart w:id="618" w:name="_Toc399938435"/>
      <w:r>
        <w:t>python-webob (version 1.4):</w:t>
      </w:r>
      <w:bookmarkEnd w:id="618"/>
    </w:p>
    <w:p w14:paraId="4902DBF0" w14:textId="77777777" w:rsidR="00425AAE" w:rsidRDefault="00425AAE" w:rsidP="000727EF">
      <w:pPr>
        <w:pStyle w:val="Heading3"/>
      </w:pPr>
      <w:r>
        <w:t>python-webob-1.4/debian/copyright:</w:t>
      </w:r>
    </w:p>
    <w:p w14:paraId="0DBC54DE" w14:textId="77777777" w:rsidR="00425AAE" w:rsidRDefault="00425AAE">
      <w:r>
        <w:t>[BEGIN FILE=python-webob-1.4/debian/copyright] Format: http://www.debian.org/doc/packaging-manuals/copyright-format/1.0/ Upstream-Name: webob Upstream-Contact: Ian Bicking &lt;ianb@colorstudy.com&gt; Source: https://github.com/Pylons/webob</w:t>
      </w:r>
    </w:p>
    <w:p w14:paraId="0D10717D" w14:textId="77777777" w:rsidR="00425AAE" w:rsidRDefault="00425AAE">
      <w:r>
        <w:t xml:space="preserve">Files: debian/* Copyright: (c) 2008, Christoph Haas &lt;haas@debian.org&gt; </w:t>
      </w:r>
      <w:r>
        <w:tab/>
        <w:t xml:space="preserve">(c) 2008-2011, Piotr OÅ¼arowski &lt;piotr@debian.org&gt; </w:t>
      </w:r>
      <w:r>
        <w:tab/>
        <w:t xml:space="preserve">(c) 2009, Chris Lamb &lt;lamby@debian.org&gt; </w:t>
      </w:r>
      <w:r>
        <w:tab/>
        <w:t>(c) 2013, Thomas Goirand &lt;zigo@debian.org&gt; License: MIT</w:t>
      </w:r>
    </w:p>
    <w:p w14:paraId="4ADE7BA9" w14:textId="77777777" w:rsidR="00425AAE" w:rsidRDefault="00425AAE">
      <w:r>
        <w:t>Files: * Copyright: 2008-2012, Ian Bicking &lt;ianb@colorstudy.com&gt; License: Expat</w:t>
      </w:r>
    </w:p>
    <w:p w14:paraId="543AE586" w14:textId="77777777" w:rsidR="00425AAE" w:rsidRDefault="00425AAE">
      <w:r>
        <w:t>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FILE=python-webob-1.4/debian/copyright]</w:t>
      </w:r>
    </w:p>
    <w:p w14:paraId="72842B6E" w14:textId="77777777" w:rsidR="00425AAE" w:rsidRDefault="00425AAE" w:rsidP="000727EF">
      <w:pPr>
        <w:pStyle w:val="Heading2fegan"/>
      </w:pPr>
      <w:bookmarkStart w:id="619" w:name="_Toc399938436"/>
      <w:r>
        <w:t>pytz-2014.4</w:t>
      </w:r>
      <w:bookmarkEnd w:id="619"/>
    </w:p>
    <w:p w14:paraId="53830E6D" w14:textId="77777777" w:rsidR="00425AAE" w:rsidRDefault="00425AAE" w:rsidP="00053D4A">
      <w:r>
        <w:tab/>
        <w:t>MIT</w:t>
      </w:r>
      <w:r>
        <w:tab/>
        <w:t>http://www.opensource.org/licenses/mit-license.php</w:t>
      </w:r>
    </w:p>
    <w:p w14:paraId="65CD41FD" w14:textId="77777777" w:rsidR="00425AAE" w:rsidRDefault="00425AAE" w:rsidP="000727EF">
      <w:pPr>
        <w:pStyle w:val="Heading2"/>
      </w:pPr>
      <w:r>
        <w:t xml:space="preserve"> </w:t>
      </w:r>
      <w:bookmarkStart w:id="620" w:name="_Toc399938437"/>
      <w:r>
        <w:t>pyyaml (version 3.11):</w:t>
      </w:r>
      <w:bookmarkEnd w:id="620"/>
    </w:p>
    <w:p w14:paraId="0E697150" w14:textId="77777777" w:rsidR="00425AAE" w:rsidRDefault="00425AAE" w:rsidP="000727EF">
      <w:pPr>
        <w:pStyle w:val="Heading3"/>
      </w:pPr>
      <w:r>
        <w:t>pyyaml-3.11/debian/copyright:</w:t>
      </w:r>
    </w:p>
    <w:p w14:paraId="7E2CBAD6" w14:textId="77777777" w:rsidR="00425AAE" w:rsidRDefault="00425AAE">
      <w:r>
        <w:t>[BEGIN FILE=pyyaml-3.11/debian/copyright] This package was debianized by Scott Kitterman &lt;scott@kitterman.com&gt; on Fri, 09 Feb 2007 12:12:29 -0500.</w:t>
      </w:r>
    </w:p>
    <w:p w14:paraId="1508AD77" w14:textId="77777777" w:rsidR="00425AAE" w:rsidRDefault="00425AAE">
      <w:r>
        <w:t>The maintainer is Debian Python Modules Team  &lt;python-modules-team@lists.alioth.debian.org&gt;</w:t>
      </w:r>
    </w:p>
    <w:p w14:paraId="08F35C51" w14:textId="77777777" w:rsidR="00425AAE" w:rsidRDefault="00425AAE">
      <w:r>
        <w:t>It was downloaded from http://pyyaml.org/</w:t>
      </w:r>
    </w:p>
    <w:p w14:paraId="7B2937BC" w14:textId="77777777" w:rsidR="00425AAE" w:rsidRDefault="00425AAE">
      <w:r>
        <w:t>Copyright Holder: Copyright Â© 2006 Kirill Simonov &lt;xi@resolvent.net&gt;</w:t>
      </w:r>
    </w:p>
    <w:p w14:paraId="774C1CDB" w14:textId="77777777" w:rsidR="00425AAE" w:rsidRDefault="00425AAE">
      <w:r>
        <w:t>License:</w:t>
      </w:r>
    </w:p>
    <w:p w14:paraId="3DFBFD9D" w14:textId="77777777" w:rsidR="00425AAE" w:rsidRDefault="00425AAE">
      <w:r>
        <w:lastRenderedPageBreak/>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73D33D9" w14:textId="77777777" w:rsidR="00425AAE" w:rsidRDefault="00425AAE">
      <w:r>
        <w:t>The above copyright notice and this permission notice shall be included in all copies or substantial portions of the Software.</w:t>
      </w:r>
    </w:p>
    <w:p w14:paraId="51FACE11"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DC051E5" w14:textId="77777777" w:rsidR="00425AAE" w:rsidRDefault="00425AAE">
      <w:r>
        <w:t>The Debian packaging is Â© 2007, Scott Kitterman &lt;scott@kitterman.com&gt; and is licensed under the same terms as PyYAML, see above. [END FILE=pyyaml-3.11/debian/copyright]</w:t>
      </w:r>
    </w:p>
    <w:p w14:paraId="7612915C" w14:textId="77777777" w:rsidR="00425AAE" w:rsidRDefault="00425AAE" w:rsidP="000727EF">
      <w:pPr>
        <w:pStyle w:val="Heading2fegan"/>
      </w:pPr>
      <w:bookmarkStart w:id="621" w:name="_Toc399938438"/>
      <w:r>
        <w:t>PyYAML-3.11</w:t>
      </w:r>
      <w:bookmarkEnd w:id="621"/>
    </w:p>
    <w:p w14:paraId="415F6817" w14:textId="77777777" w:rsidR="00425AAE" w:rsidRDefault="00425AAE" w:rsidP="00053D4A">
      <w:r>
        <w:tab/>
        <w:t>MIT</w:t>
      </w:r>
      <w:r>
        <w:tab/>
        <w:t>http://www.opensource.org/licenses/mit-license.php</w:t>
      </w:r>
    </w:p>
    <w:p w14:paraId="042902F7" w14:textId="77777777" w:rsidR="00425AAE" w:rsidRDefault="00425AAE" w:rsidP="000727EF">
      <w:pPr>
        <w:pStyle w:val="Heading2"/>
      </w:pPr>
      <w:r>
        <w:t xml:space="preserve"> </w:t>
      </w:r>
      <w:bookmarkStart w:id="622" w:name="_Toc399938439"/>
      <w:r>
        <w:t>qdbm (version 1.8.78):</w:t>
      </w:r>
      <w:bookmarkEnd w:id="622"/>
    </w:p>
    <w:p w14:paraId="34637195" w14:textId="77777777" w:rsidR="00425AAE" w:rsidRDefault="00425AAE" w:rsidP="000727EF">
      <w:pPr>
        <w:pStyle w:val="Heading3"/>
      </w:pPr>
      <w:r>
        <w:t>qdbm-1.8.78/debian/copyright:</w:t>
      </w:r>
    </w:p>
    <w:p w14:paraId="66092F47" w14:textId="77777777" w:rsidR="00425AAE" w:rsidRDefault="00425AAE">
      <w:r>
        <w:t>[BEGIN FILE=qdbm-1.8.78/debian/copyright] Format: http://www.debian.org/doc/packaging-manuals/copyright-format/1.0/ Upstream-Name: qdbm Source: http://fallabs.com/qdbm/qdbm-1.8.78.tar.gz</w:t>
      </w:r>
    </w:p>
    <w:p w14:paraId="0967A1F2" w14:textId="77777777" w:rsidR="00425AAE" w:rsidRDefault="00425AAE">
      <w:r>
        <w:t>Files: * Copyright: 2000-2007 Mikio Hirabayashi &lt;mikio@fallabs.com&gt; License: LGPL-2.1+  This program is free software; you can redistribute it and/or modify it  under the terms of the GNU Lesser General Public License as published  by the Free Software Foundation; either version 2.1 of the License or  any later version.  .  On Debian systems, the complete text of the GNU Lesser General Public  License version 2.1 can be found in `/usr/share/common-licenses/GPL-2.1'.</w:t>
      </w:r>
    </w:p>
    <w:p w14:paraId="67BC6AA6" w14:textId="77777777" w:rsidR="00425AAE" w:rsidRDefault="00425AAE">
      <w:r>
        <w:t>Files: /xapidoc/search/search.js Copyright: 2009, Dimitri van Heesch            2003-2008, Greg Valure License: GPL-2+  This package is free software; you can redistribute it and/or modify  it under the terms of the GNU General Public License as published by  the Free Software Foundation; either version 2 of the License, or  (at your option) any later version.  .  On Debian systems, the complete text of the GNU General Public License  version 2 can be found in `/usr/share/common-licenses/GPL-2'.</w:t>
      </w:r>
    </w:p>
    <w:p w14:paraId="425442D0" w14:textId="77777777" w:rsidR="00425AAE" w:rsidRDefault="00425AAE">
      <w:r>
        <w:t xml:space="preserve">Files: debian/* Copyright: 2005, Fumitoshi Ukai &lt;ukai@debian.or.jp&gt;            2010-2011, KURASHIKI Satoru &lt;lurdan@gmail.com&gt;            2011, Tatsuya Kinoshita &lt;tats@debian.org&gt; License: GPL-2+  This package is free software; you can </w:t>
      </w:r>
      <w:r>
        <w:lastRenderedPageBreak/>
        <w:t>redistribute it and/or modify  it under the terms of the GNU General Public License as published by  the Free Software Foundation; either version 2 of the License, or  (at your option) any later version.  .  On Debian systems, the complete text of the GNU General Public License  version 2 can be found in `/usr/share/common-licenses/GPL-2'.</w:t>
      </w:r>
    </w:p>
    <w:p w14:paraId="3593FD9B" w14:textId="77777777" w:rsidR="00425AAE" w:rsidRDefault="00425AAE">
      <w:r>
        <w:t>[END FILE=qdbm-1.8.78/debian/copyright]</w:t>
      </w:r>
    </w:p>
    <w:p w14:paraId="0974E733" w14:textId="77777777" w:rsidR="00425AAE" w:rsidRDefault="00425AAE" w:rsidP="000727EF">
      <w:pPr>
        <w:pStyle w:val="Heading2"/>
      </w:pPr>
      <w:r>
        <w:t xml:space="preserve"> </w:t>
      </w:r>
      <w:bookmarkStart w:id="623" w:name="_Toc399938440"/>
      <w:r>
        <w:t>qemu (version 2.1+dfsg):</w:t>
      </w:r>
      <w:bookmarkEnd w:id="623"/>
    </w:p>
    <w:p w14:paraId="64D6325E" w14:textId="77777777" w:rsidR="00425AAE" w:rsidRDefault="00425AAE" w:rsidP="000727EF">
      <w:pPr>
        <w:pStyle w:val="Heading3"/>
      </w:pPr>
      <w:r>
        <w:t>qemu-2.1+dfsg/debian/copyright:</w:t>
      </w:r>
    </w:p>
    <w:p w14:paraId="08572BC0" w14:textId="77777777" w:rsidR="00425AAE" w:rsidRDefault="00425AAE">
      <w:r>
        <w:t>[BEGIN FILE=qemu-2.1+dfsg/debian/copyright] This package was debianized by Paul Russell &lt;prussell@debian.org&gt; on Wed,  3 Mar 2004 02:18:54 +0100.</w:t>
      </w:r>
    </w:p>
    <w:p w14:paraId="133611EF" w14:textId="77777777" w:rsidR="00425AAE" w:rsidRDefault="00425AAE">
      <w:r>
        <w:t>Then maintained as part of the team by:</w:t>
      </w:r>
    </w:p>
    <w:p w14:paraId="1C5AC59C" w14:textId="77777777" w:rsidR="00425AAE" w:rsidRDefault="00425AAE">
      <w:r>
        <w:t xml:space="preserve">    Guilherme de S. Pastore &lt;gpastore@debian.org&gt;     Elrond &lt;elrond@samba-tng.org&gt;     Guillem Jover &lt;guillem@debian.org&gt;</w:t>
      </w:r>
    </w:p>
    <w:p w14:paraId="615BA598" w14:textId="77777777" w:rsidR="00425AAE" w:rsidRDefault="00425AAE">
      <w:r>
        <w:t>Now maintained as a team by:</w:t>
      </w:r>
    </w:p>
    <w:p w14:paraId="13ECB3B4" w14:textId="77777777" w:rsidR="00425AAE" w:rsidRDefault="00425AAE">
      <w:r>
        <w:t xml:space="preserve">    Aurelien Jarno &lt;aurel32@debian.org&gt;     Michael Tokarev &lt;mjt@tls.msk.ru&gt;     Riku Voipio &lt;riku@debian.org&gt;     Vagrant Cascadian &lt;vagrant@debian.org&gt;</w:t>
      </w:r>
    </w:p>
    <w:p w14:paraId="7AB6C10D" w14:textId="77777777" w:rsidR="00425AAE" w:rsidRDefault="00425AAE">
      <w:r>
        <w:t>The upstream source was downloaded from:</w:t>
      </w:r>
    </w:p>
    <w:p w14:paraId="5019068F" w14:textId="77777777" w:rsidR="00425AAE" w:rsidRDefault="00425AAE">
      <w:r>
        <w:t xml:space="preserve">    git://git.qemu.org/qemu.git</w:t>
      </w:r>
    </w:p>
    <w:p w14:paraId="6B1D7915" w14:textId="77777777" w:rsidR="00425AAE" w:rsidRDefault="00425AAE">
      <w:r>
        <w:t xml:space="preserve">    All the binary blobs without sources contained in the pc-bios/ directory     (*.dtb, *.bin, *rom, openbios-*, palcode-clipper) in the original upstream      git repository have been removed starting from Debian package version      0.6.0.dfsg.1-1. Those roms which are free can be found in split packages      of their own, represented accordingly in the dependecy relationships.</w:t>
      </w:r>
    </w:p>
    <w:p w14:paraId="64BB125D" w14:textId="77777777" w:rsidR="00425AAE" w:rsidRDefault="00425AAE">
      <w:r>
        <w:t>Upstream Author:</w:t>
      </w:r>
    </w:p>
    <w:p w14:paraId="77BC5DD0" w14:textId="77777777" w:rsidR="00425AAE" w:rsidRDefault="00425AAE">
      <w:r>
        <w:t xml:space="preserve">    Fabrice Bellard &lt;fabrice.bellard@free.fr&gt;</w:t>
      </w:r>
    </w:p>
    <w:p w14:paraId="1067E136" w14:textId="77777777" w:rsidR="00425AAE" w:rsidRDefault="00425AAE">
      <w:r>
        <w:t>Copyright:</w:t>
      </w:r>
    </w:p>
    <w:p w14:paraId="7C3796C7" w14:textId="77777777" w:rsidR="00425AAE" w:rsidRDefault="00425AAE">
      <w:r>
        <w:t xml:space="preserve">    Copyright (C) 1982, 1986, 1988-1994 The Regents of the University of California     Copyright (C) 1986-2007 Free Software Foundation Inc.     Copyright (C) 1988-1992 Richard Outerbridge     Copyright (C) 1991-1992, 1996 Linus Torvalds     Copyright (C) 1992 Graven Imagery     Copyright (C) 1995 Danny Gasparovski     Copyright (C) 1996-1999 Eduardo Horvath     Copyright (C) 1996 Paul Mackerras     Copyright (C) 1997-1999, 2001, 2006-2009 Red Hat Inc.     Copyright (C) 1998-1999 Philip Blundell     Copyright (C) 1998-2001, 2003, 2006 Thomas Sailer &lt;t.sailer@alumni.ethz.ch&gt;     Copyright (C) 1998, 2003-2008 Fabrice Bellard     Copyright (C) 1998-2004 Samuel Rydh &lt;samuel@ibrium.se&gt;     Copyright (C) 1998 Kenneth Albanowski &lt;kjahds@kjahds.com&gt;     Copyright (C) 1998 The Silver Hammer Group Ltd.     Copyright (C) 1999-2000, 2002-2003 Maxim Krasnyansky &lt;maxk@qualcomm.com&gt;     Copyright (C) 1999-2000 Tatsuyuki Satoh     Copyright (C) 1999-2006, 2008 Intel Corporation     Copyright (C) 1999 AT&amp;T Laboratories Cambridge     Copyright (C) 2000-2001 Qualcomm Incorporated     Copyright (C) 2000-2002, 2004-2009 Axis Communications AB.     Copyright (C) 2000-2003, 2005 Martin Schwidefsky     Copyright (C) 2000-2003 David McCullough &lt;davidm@snapgear.com&gt; &lt;davidm@lineo.com&gt;     Copyright (C) 2000-2005 All Rights Reserved.     Copyright (C) </w:t>
      </w:r>
      <w:r>
        <w:lastRenderedPageBreak/>
        <w:t xml:space="preserve">2000-2005 DENX Software Engineering &lt;wd@denx.de.&gt;     Copyright (C) 2000-2005 Silicon Graphics Inc.     Copyright (C) 2000-2005 Wolfgang Denk     Copyright (C) 2000-2007 Tibor TS SchÃ¼tz     Copyright (C) 2001 OKTET Ltd.     Copyright (C) 2001 Xilinx Inc.     Copyright (C) 2002-2005 Vassili Karpov     Copyright (C) 2002-2006 Marcel Holtmann &lt;marcel@holtmann.org&gt;     Copyright (C) 2002 Greg Ungerer &lt;gerg@snapgear.com&gt;     Copyright (C) 2002 Paul Dale &lt;pauli@snapgear.com&gt;     Copyright (C) 2003-2004 James Yonan     Copyright (C) 2003-2007 Jocelyn Mayer     Copyright (C) 2003 Damion K. Wilson     Copyright (C) 2003 Thomas M. Ogrisegg &lt;tom@fnord.at&gt;     Copyright (C) 2004-2005 Johannes E. Schindelin     Copyright (C) 2004, 2007 Magnus Damm &lt;damm@opensource.se&gt;     Copyright (C) 2004 Antony T Curtis     Copyright (C) 2004 Gianni Tedesco     Copyright (C) 2004 Johannes Schindelin     Copyright (C) 2004 Makoto Suzuki     Copyright (C) 2005, 2007 Alex Beregszaszi     Copyright (C) 2005-2007 Anthony Liguori &lt;aliguori@us.ibm.com&gt; &lt;anthony@codemonkey.ws&gt;     Copyright (C) 2005-2008 Andrzej Zaborowski &lt;balrog@zabor.org&gt; &lt;andrew@openedhand.com&gt;     Copyright (C) 2005-2009 Paul Brook &lt;paul@codesourcery.com&gt;     Copyright (C) 2005 Anthony Liguori &lt;aliguori@us.ibm.com&gt;     Copyright (C) 2005 Filip Navara     Copyright (C) 2005 International Business Machines Corp.     Copyright (C) 2005 LLC. Written     Copyright (C) 2005 Mike Kronenberg     Copyright (C) 2005 Samuel Tardieu     Copyright (C) 2006-2007, 2009 Aurelien Jarno &lt;aurelien@aurel32.net&gt;     Copyright (C) 2006-2007, 2009 Stefan Weil     Copyright (C) 2006-2007 Thiemo Seufer     Copyright (C) 2006-2007 Thorsten Zitterell &lt;info@bitmux.org&gt;     Copyright (C) 2006-2008 Openedhand Ltd.     Copyright (C) 2006-2008 Qumranet Technologies     Copyright (C) 2006 Frederick Reeve     Copyright (C) 2006 Igor Kovalenko     Copyright (C) 2006 InnoTek Systemberatung GmbH     Copyright (C) 2006 Joachim Henke     Copyright (C) 2006 Lonnie Mendez     Copyright (C) 2006 Marius Groeger     Copyright (C) 2007-2008 Bull S.A.S.     Copyright (C) 2007-2008 IBM Corporation     Copyright (C) 2007-2008 Lauro Ramos Venancio &lt;lauro.venancio@indt.org.br&gt;     Copyright (C) 2007-2008 Nokia Corporation     Copyright (C) 2007-2008 OpenMoko Inc. &lt;andrew@openedhand.com&gt;     Copyright (C) 2007, 2009 Alexander Graf &lt;agraf@suse.de&gt;     Copyright (C) 2007-2009 Edgar E. Iglesias &lt;edgar.iglesias@gmail.com&gt;     Copyright (C) 2007-2009 Herve Poussineau     Copyright (C) 2007 Arastra Inc.     Copyright (C) 2007 Armin Kuster &lt;akuster@mvista.com&gt;     Copyright (C) 2007 Dan Aloni     Copyright (C) 2007 Marko Kohtala     Copyright (C) 2007 MontaVista Software Inc.     Copyright (C) 2007 Robert Reif     Copyright (C) 2007 Vladimir Ananiev &lt;vovan888@gmail.com&gt;     Copyright (C) 2008-2009 Arnaud Patard &lt;arnaud.patard@rtp-net.org&gt;     Copyright (C) 2008-2009 Citrix Systems Inc.     Copyright (C) 2008-2009 Gerd Hoffmann &lt;kraxel@redhat.com&gt;     Copyright (C) 2008 Dell MessageOne     Copyright (C) 2008 Dmitry Baryshkov     Copyright (C) 2008 Gleb Natapov     Copyright (C) 2008 Jean-Christophe PLAGNIOL-VILLARD &lt;plagnioj@jcrosoft.com&gt;     Copyright (C) 2008 Lubomir Rintel     Copyright (C) 2008 Max Krasnyansky     Copyright (C) 2008 Paul Mundt     Copyright (C) 2008 Samuel Thibault &lt;samuel.thibault@ens-lyon.org&gt;     Copyright (C) 2008 Shin-ichiro KAWASAKI     Copyright (C) 2008 Takashi YOSHII     Copyright (C) 2008 TJ &lt;linux@tjworld.net&gt;     Copyright (C) 2009 CodeSourcery     Copyright (C) 2009 Freescale Semiconductor Inc.     Copyright (C) 2009 Hewlett-Packard Development Company     Copyright (C) 2009 Isaku Yamahata &lt;yamahata@valinux.co.jp&gt;     </w:t>
      </w:r>
      <w:r>
        <w:lastRenderedPageBreak/>
        <w:t>Copyright (C) 2009 Kevin Wolf &lt;kwolf@redhat.com&gt; &lt;kwolf@suse.de&gt;     Copyright (C) 2009 Laurent Vivier &lt;laurent.vivier@bull.net&gt;     Copyright (C) 2009 Michael S. Tsirkin &lt;mst@redhat.com&gt;     Copyright (C) 2009 Novell Inc.     Copyright (C) 2009 Ulrich Hecht &lt;uli@suse.de&gt;     Copyright (C) 2009 VA Linux Systems Japan</w:t>
      </w:r>
    </w:p>
    <w:p w14:paraId="7BA0390A" w14:textId="77777777" w:rsidR="00425AAE" w:rsidRDefault="00425AAE">
      <w:r>
        <w:t xml:space="preserve"> License:</w:t>
      </w:r>
    </w:p>
    <w:p w14:paraId="4CB93270" w14:textId="77777777" w:rsidR="00425AAE" w:rsidRDefault="00425AAE">
      <w:r>
        <w:t xml:space="preserve">    QEMU as a whole is released under the GNU General Public License version 2.     On Debian systems, the complete text of the GNU General Public License     version 2 can be found in the file /usr/share/common-licenses/GPL-2.</w:t>
      </w:r>
    </w:p>
    <w:p w14:paraId="77D0CBA0" w14:textId="77777777" w:rsidR="00425AAE" w:rsidRDefault="00425AAE">
      <w:r>
        <w:t xml:space="preserve">     Parts of QEMU have specific licenses which are compatible with the     GNU General Public License. Hence each source file contains its own     licensing information.</w:t>
      </w:r>
    </w:p>
    <w:p w14:paraId="2020AA45" w14:textId="77777777" w:rsidR="00425AAE" w:rsidRDefault="00425AAE">
      <w:r>
        <w:t xml:space="preserve">     In particular, the QEMU virtual CPU core library (libqemu.a) is     released under the GNU Lesser General Public License version 2 or later.     On Debian systems, the complete text of the GNU Lesser General Public     License can be found in the file /usr/share/common-licenses/LGPL-2.</w:t>
      </w:r>
    </w:p>
    <w:p w14:paraId="2030D756" w14:textId="77777777" w:rsidR="00425AAE" w:rsidRDefault="00425AAE">
      <w:r>
        <w:t xml:space="preserve">     The BSD emulator is released under the following BSD license:</w:t>
      </w:r>
    </w:p>
    <w:p w14:paraId="0CC1AF8C"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w:t>
      </w:r>
    </w:p>
    <w:p w14:paraId="7D785543" w14:textId="77777777" w:rsidR="00425AAE" w:rsidRDefault="00425AAE">
      <w:r>
        <w:t xml:space="preserve">      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6BEF84" w14:textId="77777777" w:rsidR="00425AAE" w:rsidRDefault="00425AAE">
      <w:r>
        <w:t xml:space="preserve">     The slirp code is released under the following BSD license:</w:t>
      </w:r>
    </w:p>
    <w:p w14:paraId="23D05E51"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0BBF0838" w14:textId="77777777" w:rsidR="00425AAE" w:rsidRDefault="00425AAE">
      <w:r>
        <w:t xml:space="preserve">      THIS SOFTWARE IS PROVIDED BY THE REGENTS AND CONTRIBUTORS ``AS IS'' AND       ANY EXPRESS OR IMPLIED WARRANTIES, INCLUDING, BUT NOT LIMITED TO, THE       IMPLIED WARRANTIES OF MERCHANTABILITY AND FITNESS FOR A PARTICULAR PURPOSE       ARE DISCLAIMED.  IN NO EVENT </w:t>
      </w:r>
      <w:r>
        <w:lastRenderedPageBreak/>
        <w:t>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AAB0810" w14:textId="77777777" w:rsidR="00425AAE" w:rsidRDefault="00425AAE">
      <w:r>
        <w:t xml:space="preserve">     The TCG code and many hardware device emulation sources are released under the     following MIT license:</w:t>
      </w:r>
    </w:p>
    <w:p w14:paraId="4E611EBC"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EE4F2BA" w14:textId="77777777" w:rsidR="00425AAE" w:rsidRDefault="00425AAE">
      <w:r>
        <w:t xml:space="preserve">      The above copyright notice and this permission notice shall be included in       all copies or substantial portions of the Software.</w:t>
      </w:r>
    </w:p>
    <w:p w14:paraId="3040C102"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FILE=qemu-2.1+dfsg/debian/copyright]</w:t>
      </w:r>
    </w:p>
    <w:p w14:paraId="3F3931E2" w14:textId="77777777" w:rsidR="00425AAE" w:rsidRDefault="00425AAE" w:rsidP="000727EF">
      <w:pPr>
        <w:pStyle w:val="Heading3"/>
      </w:pPr>
      <w:r>
        <w:t>qemu-2.1+dfsg/LICENSE:</w:t>
      </w:r>
    </w:p>
    <w:p w14:paraId="103B81DF" w14:textId="77777777" w:rsidR="00425AAE" w:rsidRDefault="00425AAE">
      <w:r>
        <w:t>[BEGIN FILE=qemu-2.1+dfsg/LICENSE] The following points clarify the QEMU license:</w:t>
      </w:r>
    </w:p>
    <w:p w14:paraId="55F20886" w14:textId="77777777" w:rsidR="00425AAE" w:rsidRDefault="00425AAE">
      <w:r>
        <w:t>1) QEMU as a whole is released under the GNU General Public License, version 2.</w:t>
      </w:r>
    </w:p>
    <w:p w14:paraId="413DE594" w14:textId="77777777" w:rsidR="00425AAE" w:rsidRDefault="00425AAE">
      <w:r>
        <w:t>2) Parts of QEMU have specific licenses which are compatible with the GNU General Public License, version 2. Hence each source file contains its own licensing information.  Source files with no licensing information are released under the GNU General Public License, version 2 or (at your option) any later version.</w:t>
      </w:r>
    </w:p>
    <w:p w14:paraId="7E9D43FE" w14:textId="77777777" w:rsidR="00425AAE" w:rsidRDefault="00425AAE">
      <w:r>
        <w:t>As of July 2013, contributions under version 2 of the GNU General Public License (and no later version) are only accepted for the following files or directories: bsd-user/, linux-user/, hw/misc/vfio.c, hw/xen/xen_pt*.</w:t>
      </w:r>
    </w:p>
    <w:p w14:paraId="72465052" w14:textId="77777777" w:rsidR="00425AAE" w:rsidRDefault="00425AAE">
      <w:r>
        <w:t>3) The Tiny Code Generator (TCG) is released under the BSD license    (see license headers in files).</w:t>
      </w:r>
    </w:p>
    <w:p w14:paraId="0E844D1B" w14:textId="77777777" w:rsidR="00425AAE" w:rsidRDefault="00425AAE">
      <w:r>
        <w:t>4) QEMU is a trademark of Fabrice Bellard.</w:t>
      </w:r>
    </w:p>
    <w:p w14:paraId="048ECD45" w14:textId="77777777" w:rsidR="00425AAE" w:rsidRDefault="00425AAE">
      <w:r>
        <w:t>Fabrice Bellard and the QEMU team [END FILE=qemu-2.1+dfsg/LICENSE]</w:t>
      </w:r>
    </w:p>
    <w:p w14:paraId="756575FA" w14:textId="77777777" w:rsidR="00425AAE" w:rsidRDefault="00425AAE" w:rsidP="000727EF">
      <w:pPr>
        <w:pStyle w:val="Heading3"/>
      </w:pPr>
      <w:r>
        <w:lastRenderedPageBreak/>
        <w:t>qemu-2.1+dfsg/slirp/COPYRIGHT:</w:t>
      </w:r>
    </w:p>
    <w:p w14:paraId="506BF493" w14:textId="77777777" w:rsidR="00425AAE" w:rsidRDefault="00425AAE">
      <w:r>
        <w:t>[BEGIN FILE=qemu-2.1+dfsg/slirp/COPYRIGHT] Slirp was written by Danny Gasparovski. Copyright (c), 1995,1996 All Rights Reserved.</w:t>
      </w:r>
    </w:p>
    <w:p w14:paraId="589295E0" w14:textId="77777777" w:rsidR="00425AAE" w:rsidRDefault="00425AAE">
      <w:r>
        <w:t>Slirp is maintained by Kelly Price &lt;tygris+slirp@erols.com&gt;</w:t>
      </w:r>
    </w:p>
    <w:p w14:paraId="0A8C907D" w14:textId="77777777" w:rsidR="00425AAE" w:rsidRDefault="00425AAE">
      <w:r>
        <w:t>Slirp is free software; free as in you don't have to pay for it, and you are free to do whatever you want with it.  I do not accept any donations, monetary or otherwise, for Slirp.  Instead, I would ask you to pass this potential donation to your favorite charity.  In fact, I encourage *everyone* who finds Slirp useful to make a small donation to their favorite charity (for example, GreenPeace).  This is not a requirement, but a suggestion from someone who highly values the service they provide.</w:t>
      </w:r>
    </w:p>
    <w:p w14:paraId="4D8FC448" w14:textId="77777777" w:rsidR="00425AAE" w:rsidRDefault="00425AAE">
      <w:r>
        <w:t>The copyright terms and conditions:</w:t>
      </w:r>
    </w:p>
    <w:p w14:paraId="1F69D2D4" w14:textId="77777777" w:rsidR="00425AAE" w:rsidRDefault="00425AAE">
      <w:r>
        <w:t>---BEGIN---</w:t>
      </w:r>
    </w:p>
    <w:p w14:paraId="39C9CC3C" w14:textId="77777777" w:rsidR="00425AAE" w:rsidRDefault="00425AAE">
      <w:r>
        <w:t xml:space="preserve"> Copyright (c) 1995,1996 Danny Gasparovski.  All rights reserved.</w:t>
      </w:r>
    </w:p>
    <w:p w14:paraId="0DACDCA3"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3B990D97" w14:textId="77777777" w:rsidR="00425AAE" w:rsidRDefault="00425AAE">
      <w:r>
        <w:t xml:space="preserve"> THIS SOFTWARE IS PROVIDED ``AS IS'' AND ANY EXPRESS OR IMPLIED WARRANTIES,  INCLUDING, BUT NOT LIMITED TO, THE IMPLIED WARRANTIES OF MERCHANTABILITY  AND FITNESS FOR A PARTICULAR PURPOSE ARE DISCLAIMED.  IN NO EVENT SHALL  DANNY GASPAROVSKI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9AB326B" w14:textId="77777777" w:rsidR="00425AAE" w:rsidRDefault="00425AAE">
      <w:r>
        <w:t>---END---</w:t>
      </w:r>
    </w:p>
    <w:p w14:paraId="37BA2789" w14:textId="77777777" w:rsidR="00425AAE" w:rsidRDefault="00425AAE">
      <w:r>
        <w:t>This basically means you can do anything you want with the software, except 1) call it your own, and 2) claim warranty on it.  There is no warranty for this software.  None.  Nada.  If you lose a million dollars while using Slirp, that's your loss not mine.  So, ***USE AT YOUR OWN RISK!***.</w:t>
      </w:r>
    </w:p>
    <w:p w14:paraId="7B8B8590" w14:textId="77777777" w:rsidR="00425AAE" w:rsidRDefault="00425AAE">
      <w:r>
        <w:t>If these conditions cannot be met due to legal restrictions (E.g. where it is against the law to give out Software without warranty), you must cease using the software and delete all copies you have.</w:t>
      </w:r>
    </w:p>
    <w:p w14:paraId="328FDA80" w14:textId="77777777" w:rsidR="00425AAE" w:rsidRDefault="00425AAE">
      <w:r>
        <w:t>Slirp uses code that is copyrighted by the following people/organizations:</w:t>
      </w:r>
    </w:p>
    <w:p w14:paraId="53BE3DA3" w14:textId="77777777" w:rsidR="00425AAE" w:rsidRDefault="00425AAE">
      <w:r>
        <w:t>Juha Pirkola. Gregory M. Christy. The Regents of the University of California. Carnegie Mellon University. The Australian National University. RSA Data Security, Inc.</w:t>
      </w:r>
    </w:p>
    <w:p w14:paraId="444F6796" w14:textId="77777777" w:rsidR="00425AAE" w:rsidRDefault="00425AAE">
      <w:r>
        <w:t>Please read the top of each source file for the details on the various copyrights. [END FILE=qemu-2.1+dfsg/slirp/COPYRIGHT]</w:t>
      </w:r>
    </w:p>
    <w:p w14:paraId="3545C95F" w14:textId="77777777" w:rsidR="00425AAE" w:rsidRDefault="00425AAE" w:rsidP="000727EF">
      <w:pPr>
        <w:pStyle w:val="Heading3"/>
      </w:pPr>
      <w:r>
        <w:lastRenderedPageBreak/>
        <w:t>qemu-2.1+dfsg/tcg/LICENSE:</w:t>
      </w:r>
    </w:p>
    <w:p w14:paraId="514B2038" w14:textId="77777777" w:rsidR="00425AAE" w:rsidRDefault="00425AAE">
      <w:r>
        <w:t>[BEGIN FILE=qemu-2.1+dfsg/tcg/LICENSE] All the files in this directory and subdirectories are released under a BSD like license (see header in each file). No other license is accepted. [END FILE=qemu-2.1+dfsg/tcg/LICENSE]</w:t>
      </w:r>
    </w:p>
    <w:p w14:paraId="4A1FF4F6" w14:textId="77777777" w:rsidR="00425AAE" w:rsidRDefault="00425AAE" w:rsidP="000727EF">
      <w:pPr>
        <w:pStyle w:val="Heading2fegan"/>
      </w:pPr>
      <w:bookmarkStart w:id="624" w:name="_Toc399938441"/>
      <w:r>
        <w:t>qpid-python-0.26.1</w:t>
      </w:r>
      <w:bookmarkEnd w:id="624"/>
    </w:p>
    <w:p w14:paraId="47055B6E" w14:textId="77777777" w:rsidR="00425AAE" w:rsidRDefault="00425AAE" w:rsidP="00053D4A">
      <w:r>
        <w:tab/>
        <w:t>Apache 2</w:t>
      </w:r>
      <w:r>
        <w:tab/>
        <w:t>http://www.apache.org/licenses/LICENSE-2.0</w:t>
      </w:r>
    </w:p>
    <w:p w14:paraId="3391718A" w14:textId="77777777" w:rsidR="00425AAE" w:rsidRDefault="00425AAE" w:rsidP="000727EF">
      <w:pPr>
        <w:pStyle w:val="Heading2"/>
      </w:pPr>
      <w:r>
        <w:t xml:space="preserve"> </w:t>
      </w:r>
      <w:bookmarkStart w:id="625" w:name="_Toc399938442"/>
      <w:r>
        <w:t>qstat (version 2.11):</w:t>
      </w:r>
      <w:bookmarkEnd w:id="625"/>
    </w:p>
    <w:p w14:paraId="6DBD8828" w14:textId="77777777" w:rsidR="00425AAE" w:rsidRDefault="00425AAE" w:rsidP="000727EF">
      <w:pPr>
        <w:pStyle w:val="Heading3"/>
      </w:pPr>
      <w:r>
        <w:t>qstat-2.11/debian/copyright:</w:t>
      </w:r>
    </w:p>
    <w:p w14:paraId="1B1D5C3F" w14:textId="77777777" w:rsidR="00425AAE" w:rsidRDefault="00425AAE">
      <w:r>
        <w:t>[BEGIN FILE=qstat-2.11/debian/copyright] This is Debian GNU/Linux's prepackaged version of Steve Jankowski &lt;steve@activesw.com&gt;'s Qstat, for querying Quake servers. Qstat was debianized by Michael Alan Dorman &lt;mdorman@debian.org&gt; on Fri, 30 Jan 1998 12:27:41 -0500</w:t>
      </w:r>
    </w:p>
    <w:p w14:paraId="50689E26" w14:textId="77777777" w:rsidR="00425AAE" w:rsidRDefault="00425AAE">
      <w:r>
        <w:t>Jordi Mallach &lt;jordi@debian.org&gt; took over the packaging on Fri, 08 Jun 2001 05:37:00 +0200.</w:t>
      </w:r>
    </w:p>
    <w:p w14:paraId="5887F9A9" w14:textId="77777777" w:rsidR="00425AAE" w:rsidRDefault="00425AAE">
      <w:r>
        <w:t>Qstat was downloaded from http://www.qstat.org/ .</w:t>
      </w:r>
    </w:p>
    <w:p w14:paraId="7381AAC6" w14:textId="77777777" w:rsidR="00425AAE" w:rsidRDefault="00425AAE">
      <w:r>
        <w:t>Qstat is Copyright (C) 1996,1997,1998,1999,2000,2001,2002 Steve Jankowski. You are free to distribute this software under the terms of the Artistic licence. In Debian systems, the complete text of the Artistic licence can be found in the /usr/share/common-licenses/Artistic file. [END FILE=qstat-2.11/debian/copyright]</w:t>
      </w:r>
    </w:p>
    <w:p w14:paraId="50815ABA" w14:textId="77777777" w:rsidR="00425AAE" w:rsidRDefault="00425AAE" w:rsidP="000727EF">
      <w:pPr>
        <w:pStyle w:val="Heading2"/>
      </w:pPr>
      <w:r>
        <w:t xml:space="preserve"> </w:t>
      </w:r>
      <w:bookmarkStart w:id="626" w:name="_Toc399938443"/>
      <w:r>
        <w:t>rabbitmq-server (version 3.3.4):</w:t>
      </w:r>
      <w:bookmarkEnd w:id="626"/>
    </w:p>
    <w:p w14:paraId="0D826186" w14:textId="77777777" w:rsidR="00425AAE" w:rsidRDefault="00425AAE" w:rsidP="000727EF">
      <w:pPr>
        <w:pStyle w:val="Heading3"/>
      </w:pPr>
      <w:r>
        <w:t>rabbitmq-server-3.3.4/debian/copyright:</w:t>
      </w:r>
    </w:p>
    <w:p w14:paraId="5DE3FDE3" w14:textId="77777777" w:rsidR="00425AAE" w:rsidRDefault="00425AAE">
      <w:r>
        <w:t>[BEGIN FILE=rabbitmq-server-3.3.4/debian/copyright] This package was debianized by Tony Garnock-Jones &lt;tonyg@rabbitmq.com&gt; on Wed,  3 Jan 2007 15:43:44 +0000.</w:t>
      </w:r>
    </w:p>
    <w:p w14:paraId="0E8FCDC0" w14:textId="77777777" w:rsidR="00425AAE" w:rsidRDefault="00425AAE">
      <w:r>
        <w:t>It was downloaded from http://www.rabbitmq.com/</w:t>
      </w:r>
    </w:p>
    <w:p w14:paraId="3DD501E3" w14:textId="77777777" w:rsidR="00425AAE" w:rsidRDefault="00425AAE">
      <w:r>
        <w:t xml:space="preserve"> This package, the RabbitMQ server is licensed under the MPL.</w:t>
      </w:r>
    </w:p>
    <w:p w14:paraId="2FB631B7" w14:textId="77777777" w:rsidR="00425AAE" w:rsidRDefault="00425AAE">
      <w:r>
        <w:t>If you have any questions regarding licensing, please contact us at info@rabbitmq.com.</w:t>
      </w:r>
    </w:p>
    <w:p w14:paraId="7B9E018F" w14:textId="77777777" w:rsidR="00425AAE" w:rsidRDefault="00425AAE">
      <w:r>
        <w:t>The files amqp-rabbitmq-0.8.json and amqp-rabbitmq-0.9.1.json are Copyright (C) 2008-2013 GoPivotal, Inc. and are covered by the MIT license.</w:t>
      </w:r>
    </w:p>
    <w:p w14:paraId="77AEC11C" w14:textId="77777777" w:rsidR="00425AAE" w:rsidRDefault="00425AAE">
      <w:r>
        <w:t>jQuery is Copyright (c) 2010 John Resig and is covered by the MIT license.  It was downloaded from http://jquery.com/</w:t>
      </w:r>
    </w:p>
    <w:p w14:paraId="06333A40" w14:textId="77777777" w:rsidR="00425AAE" w:rsidRDefault="00425AAE">
      <w:r>
        <w:t>EJS is Copyright (c) 2007 Edward Benson and is covered by the MIT license.  It was downloaded from http://embeddedjs.com/</w:t>
      </w:r>
    </w:p>
    <w:p w14:paraId="764E4C17" w14:textId="77777777" w:rsidR="00425AAE" w:rsidRDefault="00425AAE">
      <w:r>
        <w:t>Sammy is Copyright (c) 2008 Aaron Quint, Quirkey NYC, LLC and is covered by the MIT license.  It was downloaded from http://code.quirkey.com/sammy/</w:t>
      </w:r>
    </w:p>
    <w:p w14:paraId="34C9F9F4" w14:textId="77777777" w:rsidR="00425AAE" w:rsidRDefault="00425AAE">
      <w:r>
        <w:lastRenderedPageBreak/>
        <w:t>ExplorerCanvas is Copyright 2006 Google Inc and is covered by the Apache License version 2.0. It was downloaded from http://code.google.com/p/explorercanvas/</w:t>
      </w:r>
    </w:p>
    <w:p w14:paraId="4386D930" w14:textId="77777777" w:rsidR="00425AAE" w:rsidRDefault="00425AAE">
      <w:r>
        <w:t>Flot is Copyright (c) 2007-2013 IOLA and Ole Laursen and is covered by the MIT license. It was downloaded from http://www.flotcharts.org/ Webmachine is Copyright (c) Basho Technologies and is covered by the Apache License 2.0.  It was downloaded from http://webmachine.basho.com/</w:t>
      </w:r>
    </w:p>
    <w:p w14:paraId="2746CE38" w14:textId="77777777" w:rsidR="00425AAE" w:rsidRDefault="00425AAE">
      <w:r>
        <w:t>Eldap is Copyright (c) 2010, Torbjorn Tornkvist and is covered by the MIT license.  It was downloaded from https://github.com/etnt/eldap</w:t>
      </w:r>
    </w:p>
    <w:p w14:paraId="626214A1" w14:textId="77777777" w:rsidR="00425AAE" w:rsidRDefault="00425AAE">
      <w:r>
        <w:t>Mochiweb is Copyright (c) 2007 Mochi Media, Inc. and is covered by the MIT license.  It was downloaded from http://github.com/mochi/mochiweb/</w:t>
      </w:r>
    </w:p>
    <w:p w14:paraId="67BE5FF8" w14:textId="77777777" w:rsidR="00425AAE" w:rsidRDefault="00425AAE">
      <w:r>
        <w:t>glMatrix is Copyright (c) 2011, Brandon Jones and is covered by the BSD 2-Clause license.  It was downloaded from http://code.google.com/p/glmatrix/</w:t>
      </w:r>
    </w:p>
    <w:p w14:paraId="0D749420" w14:textId="77777777" w:rsidR="00425AAE" w:rsidRDefault="00425AAE">
      <w:r>
        <w:t xml:space="preserve"> The MIT license is as follows:</w:t>
      </w:r>
    </w:p>
    <w:p w14:paraId="4C6339BC" w14:textId="77777777" w:rsidR="00425AAE" w:rsidRDefault="00425AAE">
      <w:r>
        <w:t xml:space="preserve">        Permission is hereby granted, free of charge, to any person         obtaining a copy of this file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5AABE49" w14:textId="77777777" w:rsidR="00425AAE" w:rsidRDefault="00425AAE">
      <w:r>
        <w:t xml:space="preserve">        The above copyright notice and this permission notice shall be         included in all copies or substantial portions of the Software.</w:t>
      </w:r>
    </w:p>
    <w:p w14:paraId="5252B9F4"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AB4B1C3" w14:textId="77777777" w:rsidR="00425AAE" w:rsidRDefault="00425AAE">
      <w:r>
        <w:t xml:space="preserve"> The BSD 2-Clause license is as follows:</w:t>
      </w:r>
    </w:p>
    <w:p w14:paraId="111463CE" w14:textId="77777777" w:rsidR="00425AAE" w:rsidRDefault="00425AAE">
      <w:r>
        <w:t xml:space="preserve">        Redistribution and use in source and binary forms, with or         without modification, are permitted provided that the         following conditions are met:</w:t>
      </w:r>
    </w:p>
    <w:p w14:paraId="564580C5" w14:textId="77777777" w:rsidR="00425AAE" w:rsidRDefault="00425AAE">
      <w:r>
        <w:t xml:space="preserve">        1. Redistributions of source code must retain the above         copyright notice, this list of conditions and the following         disclaimer.</w:t>
      </w:r>
    </w:p>
    <w:p w14:paraId="4369E27A"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50224526"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w:t>
      </w:r>
      <w:r>
        <w:lastRenderedPageBreak/>
        <w:t>HOWEVER CAUSED AND ON ANY THEORY OF LIABILITY, WHETHER IN         CONTRACT, STRICT LIABILITY, OR TORT (INCLUDING NEGLIGENCE OR         OTHERWISE) ARISING IN ANY WAY OUT OF THE USE OF THIS SOFTWARE,         EVEN IF ADVISED OF THE POSSIBILITY OF SUCH DAMAGE.</w:t>
      </w:r>
    </w:p>
    <w:p w14:paraId="4DC3B30C" w14:textId="77777777" w:rsidR="00425AAE" w:rsidRDefault="00425AAE">
      <w:r>
        <w:t xml:space="preserve"> The rest of this package is licensed under the Mozilla Public License 1.1 Authors and Copyright are as described below:</w:t>
      </w:r>
    </w:p>
    <w:p w14:paraId="67B8B0F1" w14:textId="77777777" w:rsidR="00425AAE" w:rsidRDefault="00425AAE">
      <w:r>
        <w:t xml:space="preserve">     The Initial Developer of the Original Code is GoPivotal, Inc.      Copyright (c) 2007-2014 GoPivotal, Inc.  All rights reserved.</w:t>
      </w:r>
    </w:p>
    <w:p w14:paraId="336908BC" w14:textId="77777777" w:rsidR="00425AAE" w:rsidRDefault="00425AAE">
      <w:r>
        <w:t xml:space="preserve">                           MOZILLA PUBLIC LICENSE                                 Version 1.1</w:t>
      </w:r>
    </w:p>
    <w:p w14:paraId="5F80DF73" w14:textId="77777777" w:rsidR="00425AAE" w:rsidRDefault="00425AAE">
      <w:r>
        <w:t xml:space="preserve">                              ---------------</w:t>
      </w:r>
    </w:p>
    <w:p w14:paraId="6E091FBB" w14:textId="77777777" w:rsidR="00425AAE" w:rsidRDefault="00425AAE">
      <w:r>
        <w:t>1. Definitions.</w:t>
      </w:r>
    </w:p>
    <w:p w14:paraId="6F134AC8" w14:textId="77777777" w:rsidR="00425AAE" w:rsidRDefault="00425AAE">
      <w:r>
        <w:t xml:space="preserve">     1.0.1. Commercial Use means distribution or otherwise making the      Covered Code available to a third party.</w:t>
      </w:r>
    </w:p>
    <w:p w14:paraId="5228D29E" w14:textId="77777777" w:rsidR="00425AAE" w:rsidRDefault="00425AAE">
      <w:r>
        <w:t xml:space="preserve">     1.1. Contributor means each entity that creates or contributes to      the creation of Modifications.</w:t>
      </w:r>
    </w:p>
    <w:p w14:paraId="0324C9E6" w14:textId="77777777" w:rsidR="00425AAE" w:rsidRDefault="00425AAE">
      <w:r>
        <w:t xml:space="preserve">     1.2. Contributor Version means the combination of the Original      Code, prior Modifications used by a Contributor, and the Modifications      made by that particular Contributor.</w:t>
      </w:r>
    </w:p>
    <w:p w14:paraId="35622F82" w14:textId="77777777" w:rsidR="00425AAE" w:rsidRDefault="00425AAE">
      <w:r>
        <w:t xml:space="preserve">     1.3. Covered Code means the Original Code or Modifications or the      combination of the Original Code and Modifications, in each case      including portions thereof.</w:t>
      </w:r>
    </w:p>
    <w:p w14:paraId="12C5557D" w14:textId="77777777" w:rsidR="00425AAE" w:rsidRDefault="00425AAE">
      <w:r>
        <w:t xml:space="preserve">     1.4. Electronic Distribution Mechanism means a mechanism generally      accepted in the software development community for the electronic      transfer of data.</w:t>
      </w:r>
    </w:p>
    <w:p w14:paraId="376D5CED" w14:textId="77777777" w:rsidR="00425AAE" w:rsidRDefault="00425AAE">
      <w:r>
        <w:t xml:space="preserve">     1.5. Executable means Covered Code in any form other than Source      Code.</w:t>
      </w:r>
    </w:p>
    <w:p w14:paraId="7992B2A1" w14:textId="77777777" w:rsidR="00425AAE" w:rsidRDefault="00425AAE">
      <w:r>
        <w:t xml:space="preserve">     1.6. Initial Developer means the individual or entity identified      as the Initial Developer in the Source Code notice required by Exhibit      A.</w:t>
      </w:r>
    </w:p>
    <w:p w14:paraId="0BDBD615" w14:textId="77777777" w:rsidR="00425AAE" w:rsidRDefault="00425AAE">
      <w:r>
        <w:t xml:space="preserve">     1.7. Larger Work means a work which combines Covered Code or      portions thereof with code not governed by the terms of this License.</w:t>
      </w:r>
    </w:p>
    <w:p w14:paraId="0BB0A665" w14:textId="77777777" w:rsidR="00425AAE" w:rsidRDefault="00425AAE">
      <w:r>
        <w:t xml:space="preserve">     1.8. License means this document.</w:t>
      </w:r>
    </w:p>
    <w:p w14:paraId="12EC1E1A" w14:textId="77777777" w:rsidR="00425AAE" w:rsidRDefault="00425AAE">
      <w:r>
        <w:t xml:space="preserve">     1.8.1. Licensable means having the right to grant, to the maximum      extent possible, whether at the time of the initial grant or      subsequently acquired, any and all of the rights conveyed herein.</w:t>
      </w:r>
    </w:p>
    <w:p w14:paraId="074B81C6" w14:textId="77777777" w:rsidR="00425AAE" w:rsidRDefault="00425AAE">
      <w:r>
        <w:t xml:space="preserve">     1.9. Modifications means any addition to or deletion from the      substance or structure of either the Original Code or any previous      Modifications. When Covered Code is released as a series of files, a      Modification is:           A. Any addition to or deletion from the contents of a file           containing Original Code or previous Modifications.</w:t>
      </w:r>
    </w:p>
    <w:p w14:paraId="76BE307D" w14:textId="77777777" w:rsidR="00425AAE" w:rsidRDefault="00425AAE">
      <w:r>
        <w:t xml:space="preserve">          B. Any new file that contains any part of the Original Code or           previous Modifications.</w:t>
      </w:r>
    </w:p>
    <w:p w14:paraId="79572803" w14:textId="77777777" w:rsidR="00425AAE" w:rsidRDefault="00425AAE">
      <w:r>
        <w:t xml:space="preserve">     1.10. Original Code means Source Code of computer software code      which is described in the Source Code notice required by Exhibit A as      Original Code, and which, at the time of its release under this      License is not already Covered Code governed by this License.</w:t>
      </w:r>
    </w:p>
    <w:p w14:paraId="1FA6FDFE" w14:textId="77777777" w:rsidR="00425AAE" w:rsidRDefault="00425AAE">
      <w:r>
        <w:lastRenderedPageBreak/>
        <w:t xml:space="preserve">     1.10.1. Patent Claims means any patent claim(s), now owned or      hereafter acquired, including without limitation,  method, process,      and apparatus claims, in any patent Licensable by grantor.</w:t>
      </w:r>
    </w:p>
    <w:p w14:paraId="646AB956" w14:textId="77777777" w:rsidR="00425AAE" w:rsidRDefault="00425AAE">
      <w:r>
        <w:t xml:space="preserve">     1.11. Source Code means the preferred form of the Covered Code for      making modifications to it, including all modules it contains, plus      any associated interface definition files, scripts used to control      compilation and installation of an Executable, or source code      differential comparisons against either the Original Code or another      well known, available Covered Code of the Contributor's choice. The      Source Code can be in a compressed or archival form, provided the      appropriate decompression or de-archiving software is widely available      for no charge.</w:t>
      </w:r>
    </w:p>
    <w:p w14:paraId="6D54FDB1" w14:textId="77777777" w:rsidR="00425AAE" w:rsidRDefault="00425AAE">
      <w:r>
        <w:t xml:space="preserve">     1.12. You (or Your)  means an individual or a legal entity      exercising rights under, and complying with all of the terms of, this      License or a future version of this License issued under Section 6.1.      For legal entities, You includes any entity which controls, is      controlled by, or is under common control with You. For purposes of      this definition, control means (a) the power, direct or indirect,      to cause the direction or management of such entity, whether by      contract or otherwise, or (b) ownership of more than fifty percent      (50%) of the outstanding shares or beneficial ownership of such      entity.</w:t>
      </w:r>
    </w:p>
    <w:p w14:paraId="70956D41" w14:textId="77777777" w:rsidR="00425AAE" w:rsidRDefault="00425AAE">
      <w:r>
        <w:t>2. Source Code License.</w:t>
      </w:r>
    </w:p>
    <w:p w14:paraId="2F8D3D7E" w14:textId="77777777" w:rsidR="00425AAE" w:rsidRDefault="00425AAE">
      <w:r>
        <w:t xml:space="preserve">     2.1. The Initial Developer Grant.      The Initial Developer hereby grants You a world-wide, royalty-free,      non-exclusive license, subject to third party intellectual property      claims:           (a)  under intellectual property rights (other than patent or           trademark) Licensable by Initial Developer to use, reproduce,           modify, display, perform, sublicense and distribute the Original           Code (or portions thereof) with or without Modifications, and/or           as part of a Larger Work; and</w:t>
      </w:r>
    </w:p>
    <w:p w14:paraId="587CCD62" w14:textId="77777777" w:rsidR="00425AAE" w:rsidRDefault="00425AAE">
      <w:r>
        <w:t xml:space="preserve">          (b) under Patents Claims infringed by the making, using or           selling of Original Code, to make, have made, use, practice,           sell, and offer for sale, and/or otherwise dispose of the           Original Code (or portions thereof).</w:t>
      </w:r>
    </w:p>
    <w:p w14:paraId="46E014CC" w14:textId="77777777" w:rsidR="00425AAE" w:rsidRDefault="00425AAE">
      <w:r>
        <w:t xml:space="preserve">          (c) the licenses granted in this Section 2.1(a) and (b) are           effective on the date Initial Developer first distributes           Original Code under the terms of this License.</w:t>
      </w:r>
    </w:p>
    <w:p w14:paraId="1D8ABB0A" w14:textId="77777777" w:rsidR="00425AAE" w:rsidRDefault="00425AAE">
      <w:r>
        <w:t xml:space="preserve">          (d) Notwithstanding Section 2.1(b) above, no patent license is           granted: 1) for code that You delete from the Original Code; 2)           separate from the Original Code;  or 3) for infringements caused           by: i) the modification of the Original Code or ii) the           combination of the Original Code with other software or devices.</w:t>
      </w:r>
    </w:p>
    <w:p w14:paraId="6E363BCE" w14:textId="77777777" w:rsidR="00425AAE" w:rsidRDefault="00425AAE">
      <w:r>
        <w:t xml:space="preserve">     2.2. Contributor Grant.      Subject to third party intellectual property claims, each Contributor      hereby grants You a world-wide, royalty-free, non-exclusive license</w:t>
      </w:r>
    </w:p>
    <w:p w14:paraId="31A1517C" w14:textId="77777777" w:rsidR="00425AAE" w:rsidRDefault="00425AAE">
      <w:r>
        <w:t xml:space="preserve">          (a)  under intellectual property rights (other than patent or           trademark) Licensable by Contributor, to use, reproduce, modify,           display, perform, sublicense and distribute the Modifications           created by such Contributor (or portions thereof) either on an           unmodified basis, with other Modifications, as Covered Code           and/or as part of a Larger Work; and</w:t>
      </w:r>
    </w:p>
    <w:p w14:paraId="14BFE16F" w14:textId="77777777" w:rsidR="00425AAE" w:rsidRDefault="00425AAE">
      <w:r>
        <w:t xml:space="preserve">          (b) under Patent Claims infringed by the making, using, or           selling of  Modifications made by that Contributor either alone           and/or in combination with its Contributor Version (or portions           of such combination), to make, use, sell, offer for </w:t>
      </w:r>
      <w:r>
        <w:lastRenderedPageBreak/>
        <w:t>sale, have           made, and/or otherwise dispose of: 1) Modifications made by that           Contributor (or portions thereof); and 2) the combination of           Modifications made by that Contributor with its Contributor           Version (or portions of such combination).</w:t>
      </w:r>
    </w:p>
    <w:p w14:paraId="20381B92" w14:textId="77777777" w:rsidR="00425AAE" w:rsidRDefault="00425AAE">
      <w:r>
        <w:t xml:space="preserve">          (c) the licenses granted in Sections 2.2(a) and 2.2(b) are           effective on the date Contributor first makes Commercial Use of           the Covered Code.</w:t>
      </w:r>
    </w:p>
    <w:p w14:paraId="23866504" w14:textId="77777777" w:rsidR="00425AAE" w:rsidRDefault="00425AAE">
      <w:r>
        <w:t xml:space="preserve">          (d)    Notwithstanding Section 2.2(b) above, no patent license is           granted: 1) for any code that Contributor has deleted from the           Contributor Version; 2)  separate from the Contributor Version;           3)  for infringements caused by: i) third party modifications of           Contributor Version or ii)  the combination of Modifications made           by that Contributor with other software  (except as part of the           Contributor Version) or other devices; or 4) under Patent Claims           infringed by Covered Code in the absence of Modifications made by           that Contributor.</w:t>
      </w:r>
    </w:p>
    <w:p w14:paraId="75DE0E09" w14:textId="77777777" w:rsidR="00425AAE" w:rsidRDefault="00425AAE">
      <w:r>
        <w:t>3. Distribution Obligations.</w:t>
      </w:r>
    </w:p>
    <w:p w14:paraId="62CD6953" w14:textId="77777777" w:rsidR="00425AAE" w:rsidRDefault="00425AAE">
      <w:r>
        <w:t xml:space="preserve">     3.1. Application of License.      The Modifications which You create or to which You contribute are      governed by the terms of this License, including without limitation      Section 2.2. The Source Code version of Covered Code may be      distributed only under the terms of this License or a future version      of this License released under Section 6.1, and You must include a      copy of this License with every copy of the Source Code You      distribute. You may not offer or impose any terms on any Source Code      version that alters or restricts the applicable version of this      License or the recipients' rights hereunder. However, You may include      an additional document offering the additional rights described in      Section 3.5.</w:t>
      </w:r>
    </w:p>
    <w:p w14:paraId="7D4E914E" w14:textId="77777777" w:rsidR="00425AAE" w:rsidRDefault="00425AAE">
      <w:r>
        <w:t xml:space="preserve">     3.2. Availability of Source Code.      Any Modification which You create or to which You contribute must be      made available in Source Code form under the terms of this License      either on the same media as an Executable version or via an accepted      Electronic Distribution Mechanism to anyone to whom you made an      Executable version available; and if made available via Electronic      Distribution Mechanism, must remain available for at least twelve (12)      months after the date it initially became available, or at least six      (6) months after a subsequent version of that particular Modification      has been made available to such recipients. You are responsible for      ensuring that the Source Code version remains available even if the      Electronic Distribution Mechanism is maintained by a third party.</w:t>
      </w:r>
    </w:p>
    <w:p w14:paraId="4A295CB7" w14:textId="77777777" w:rsidR="00425AAE" w:rsidRDefault="00425AAE">
      <w:r>
        <w:t xml:space="preserve">     3.3. Description of Modifications.      You must cause all Covered Code to which You contribute to contain a      file documenting the changes You made to create that Covered Code and      the date of any change. You must include a prominent statement that      the Modification is derived, directly or indirectly, from Original      Code provided by the Initial Developer and including the name of the      Initial Developer in (a) the Source Code, and (b) in any notice in an      Executable version or related documentation in which You describe the      origin or ownership of the Covered Code.</w:t>
      </w:r>
    </w:p>
    <w:p w14:paraId="2FD6AA3B" w14:textId="77777777" w:rsidR="00425AAE" w:rsidRDefault="00425AAE">
      <w:r>
        <w:t xml:space="preserve">     3.4. Intellectual Property Matters           (a) Third Party Claims.           If Contributor has knowledge that a license under a third party's           intellectual property rights is required to exercise the rights           granted by such Contributor under Sections 2.1 or 2.2,           Contributor must include a text file with the Source Code           distribution titled LEGAL which describes the claim and the           party making the claim in sufficient detail that a recipient will           know whom to contact. If Contributor obtains </w:t>
      </w:r>
      <w:r>
        <w:lastRenderedPageBreak/>
        <w:t>such knowledge after           the Modification is made available as described in Section 3.2,           Contributor shall promptly modify the LEGAL file in all copies           Contributor makes available thereafter and shall take other steps           (such as notifying appropriate mailing lists or newsgroups)           reasonably calculated to inform those who received the Covered           Code that new knowledge has been obtained.</w:t>
      </w:r>
    </w:p>
    <w:p w14:paraId="594D536D" w14:textId="77777777" w:rsidR="00425AAE" w:rsidRDefault="00425AAE">
      <w:r>
        <w:t xml:space="preserve">          (b) Contributor APIs.           If Contributor's Modifications include an application programming           interface and Contributor has knowledge of patent licenses which           are reasonably necessary to implement that API, Contributor must           also include this information in the LEGAL file.</w:t>
      </w:r>
    </w:p>
    <w:p w14:paraId="06866D12" w14:textId="77777777" w:rsidR="00425AAE" w:rsidRDefault="00425AAE">
      <w:r>
        <w:t xml:space="preserve">               (c)    Representations.           Contributor represents that, except as disclosed pursuant to           Section 3.4(a) above, Contributor believes that Contributor's           Modifications are Contributor's original creation(s) and/or           Contributor has sufficient rights to grant the rights conveyed by           this License.</w:t>
      </w:r>
    </w:p>
    <w:p w14:paraId="6E12F14D" w14:textId="77777777" w:rsidR="00425AAE" w:rsidRDefault="00425AAE">
      <w:r>
        <w:t xml:space="preserve">     3.5. Required Notices.      You must duplicate the notice in Exhibit A in each file of the Source      Code.  If it is not possible to put such notice in a particular Source      Code file due to its structure, then You must include such notice in a      location (such as a relevant directory) where a user would be likely      to look for such a notice.  If You created one or more Modification(s)      You may add your name as a Contributor to the notice described in      Exhibit A.  You must also duplicate this License in any documentation      for the Source Code where You describe recipients' rights or ownership      rights relating to Covered Code.  You may choose to offer, and to      charge a fee for, warranty, support, indemnity or liability      obligations to one or more recipients of Covered Code. However, You      may do so only on Your own behalf, and not on behalf of the Initial      Developer or any Contributor. You must make it absolutely clear than      any such warranty, support, indemnity or liability obligation is      offered by You alone, and You hereby agree to indemnify the Initial      Developer and every Contributor for any liability incurred by the      Initial Developer or such Contributor as a result of warranty,      support, indemnity or liability terms You offer.</w:t>
      </w:r>
    </w:p>
    <w:p w14:paraId="67C005CA" w14:textId="77777777" w:rsidR="00425AAE" w:rsidRDefault="00425AAE">
      <w:r>
        <w:t xml:space="preserve">     3.6. Distribution of Executable Versions.      You may distribute Covered Code in Executable form only if the      requirements of Section 3.1-3.5 have been met for that Covered Code,      and if You include a notice stating that the Source Code version of      the Covered Code is available under the terms of this License,      including a description of how and where You have fulfilled the      obligations of Section 3.2. The notice must be conspicuously included      in any notice in an Executable version, related documentation or      collateral in which You describe recipients' rights relating to the      Covered Code. You may distribute the Executable version of Covered      Code or ownership rights under a license of Your choice, which may      contain terms different from this License, provided that You are in      compliance with the terms of this License and that the license for the      Executable version does not attempt to limit or alter the recipient's      rights in the Source Code version from the rights set forth in this      License. If You distribute the Executable version under a different      license You must make it absolutely clear that any terms which differ      from this License are offered by You alone, not by the Initial      Developer or any Contributor. You hereby agree to indemnify the      Initial Developer and every Contributor for any liability incurred by      the Initial Developer or such Contributor as a result of any such      terms You offer.</w:t>
      </w:r>
    </w:p>
    <w:p w14:paraId="4CAB0919" w14:textId="77777777" w:rsidR="00425AAE" w:rsidRDefault="00425AAE">
      <w:r>
        <w:lastRenderedPageBreak/>
        <w:t xml:space="preserve">     3.7. Larger Works.      You may create a Larger Work by combining Covered Code with other code      not governed by the terms of this License and distribute the Larger      Work as a single product. In such a case, You must make sure the      requirements of this License are fulfilled for the Covered Code.</w:t>
      </w:r>
    </w:p>
    <w:p w14:paraId="5888E171" w14:textId="77777777" w:rsidR="00425AAE" w:rsidRDefault="00425AAE">
      <w:r>
        <w:t>4. Inability to Comply Due to Statute or Regulation.</w:t>
      </w:r>
    </w:p>
    <w:p w14:paraId="163D9255" w14:textId="77777777" w:rsidR="00425AAE" w:rsidRDefault="00425AAE">
      <w:r>
        <w:t xml:space="preserve">     If it is impossible for You to comply with any of the terms of this      License with respect to some or all of the Covered Code due to      statute, judicial order, or regulation then You must: (a) comply with      the terms of this License to the maximum extent possible; and (b)      describe the limitations and the code they affect. Such description      must be included in the LEGAL file described in Section 3.4 and must      be included with all distributions of the Source Code. Except to the      extent prohibited by statute or regulation, such description must be      sufficiently detailed for a recipient of ordinary skill to be able to      understand it.</w:t>
      </w:r>
    </w:p>
    <w:p w14:paraId="53237808" w14:textId="77777777" w:rsidR="00425AAE" w:rsidRDefault="00425AAE">
      <w:r>
        <w:t>5. Application of this License.</w:t>
      </w:r>
    </w:p>
    <w:p w14:paraId="12C0AABE" w14:textId="77777777" w:rsidR="00425AAE" w:rsidRDefault="00425AAE">
      <w:r>
        <w:t xml:space="preserve">     This License applies to code to which the Initial Developer has      attached the notice in Exhibit A and to related Covered Code.</w:t>
      </w:r>
    </w:p>
    <w:p w14:paraId="0462FAB7" w14:textId="77777777" w:rsidR="00425AAE" w:rsidRDefault="00425AAE">
      <w:r>
        <w:t>6. Versions of the License.</w:t>
      </w:r>
    </w:p>
    <w:p w14:paraId="64390117" w14:textId="77777777" w:rsidR="00425AAE" w:rsidRDefault="00425AAE">
      <w:r>
        <w:t xml:space="preserve">     6.1. New Versions.      Netscape Communications Corporation (Netscape) may publish revised      and/or new versions of the License from time to time. Each version      will be given a distinguishing version number.</w:t>
      </w:r>
    </w:p>
    <w:p w14:paraId="79EBBB8C" w14:textId="77777777" w:rsidR="00425AAE" w:rsidRDefault="00425AAE">
      <w:r>
        <w:t xml:space="preserve">     6.2. Effect of New Versions.      Once Covered Code has been published under a particular version of the      License, You may always continue to use it under the terms of that      version. You may also choose to use such Covered Code under the terms      of any subsequent version of the License published by Netscape. No one      other than Netscape has the right to modify the terms applicable to      Covered Code created under this License.</w:t>
      </w:r>
    </w:p>
    <w:p w14:paraId="6386F526" w14:textId="77777777" w:rsidR="00425AAE" w:rsidRDefault="00425AAE">
      <w:r>
        <w:t xml:space="preserve">     6.3. Derivative Works.      If You create or use a modified version of this License (which you may      only do in order to apply it to code which is not already Covered Code      governed by this License), You must (a) rename Your license so that      the phrases Mozilla, MOZILLAPL, MOZPL, Netscape,      MPL, NPL or any confusingly similar phrase do not appear in your      license (except to note that your license differs from this License)      and (b) otherwise make it clear that Your version of the license      contains terms which differ from the Mozilla Public License and      Netscape Public License. (Filling in the name of the Initial      Developer, Original Code or Contributor in the notice described in      Exhibit A shall not of themselves be deemed to be modifications of      this License.)</w:t>
      </w:r>
    </w:p>
    <w:p w14:paraId="4B77A66B" w14:textId="77777777" w:rsidR="00425AAE" w:rsidRDefault="00425AAE">
      <w:r>
        <w:t>7. DISCLAIMER OF WARRANTY.</w:t>
      </w:r>
    </w:p>
    <w:p w14:paraId="48383B20" w14:textId="77777777" w:rsidR="00425AAE" w:rsidRDefault="00425AAE">
      <w:r>
        <w:t xml:space="preserve">     COVERED CODE IS PROVIDED UNDER THIS LICENSE ON AN AS IS BASIS,      WITHOUT WARRANTY OF ANY KIND, EITHER EXPRESSED OR IMPLIED, INCLUDING,      WITHOUT LIMITATION, WARRANTIES THAT THE COVERED CODE IS FREE OF      DEFECTS, MERCHANTABLE, FIT FOR A PARTICULAR PURPOSE OR NON-INFRINGING.      THE ENTIRE RISK AS TO THE QUALITY AND PERFORMANCE OF THE COVERED CODE      IS WITH YOU. SHOULD ANY COVERED CODE PROVE DEFECTIVE IN ANY RESPECT,      YOU (NOT THE INITIAL DEVELOPER OR ANY OTHER CONTRIBUTOR) ASSUME THE      COST OF </w:t>
      </w:r>
      <w:r>
        <w:lastRenderedPageBreak/>
        <w:t>ANY NECESSARY SERVICING, REPAIR OR CORRECTION. THIS DISCLAIMER      OF WARRANTY CONSTITUTES AN ESSENTIAL PART OF THIS LICENSE. NO USE OF      ANY COVERED CODE IS AUTHORIZED HEREUNDER EXCEPT UNDER THIS DISCLAIMER.</w:t>
      </w:r>
    </w:p>
    <w:p w14:paraId="304115D0" w14:textId="77777777" w:rsidR="00425AAE" w:rsidRDefault="00425AAE">
      <w:r>
        <w:t>8. TERMINATION.</w:t>
      </w:r>
    </w:p>
    <w:p w14:paraId="4BEEA893" w14:textId="77777777" w:rsidR="00425AAE" w:rsidRDefault="00425AAE">
      <w:r>
        <w:t xml:space="preserve">     8.1.  This License and the rights granted hereunder will terminate      automatically if You fail to comply with terms herein and fail to cure      such breach within 30 days of becoming aware of the breach. All      sublicenses to the Covered Code which are properly granted shall      survive any termination of this License. Provisions which, by their      nature, must remain in effect beyond the termination of this License      shall survive.</w:t>
      </w:r>
    </w:p>
    <w:p w14:paraId="1DC5EB57" w14:textId="77777777" w:rsidR="00425AAE" w:rsidRDefault="00425AAE">
      <w:r>
        <w:t xml:space="preserve">     8.2.  If You initiate litigation by asserting a patent infringement      claim (excluding declatory judgment actions) against Initial Developer      or a Contributor (the Initial Developer or Contributor against whom      You file such action is referred to as Participant)  alleging that:</w:t>
      </w:r>
    </w:p>
    <w:p w14:paraId="4CE23D93" w14:textId="77777777" w:rsidR="00425AAE" w:rsidRDefault="00425AAE">
      <w:r>
        <w:t xml:space="preserve">     (a)  such Participant's Contributor Version directly or indirectly      infringes any patent, then any and all rights granted by such      Participant to You under Sections 2.1 and/or 2.2 of this License      shall, upon 60 days notice from Participant terminate prospectively,      unless if within 60 days after receipt of notice You either: (i)      agree in writing to pay Participant a mutually agreeable reasonable      royalty for Your past and future use of Modifications made by such      Participant, or (ii) withdraw Your litigation claim with respect to      the Contributor Version against such Participant.  If within 60 days      of notice, a reasonable royalty and payment arrangement are not      mutually agreed upon in writing by the parties or the litigation claim      is not withdrawn, the rights granted by Participant to You under      Sections 2.1 and/or 2.2 automatically terminate at the expiration of      the 60 day notice period specified above.</w:t>
      </w:r>
    </w:p>
    <w:p w14:paraId="1E61097F" w14:textId="77777777" w:rsidR="00425AAE" w:rsidRDefault="00425AAE">
      <w:r>
        <w:t xml:space="preserve">     (b)  any software, hardware, or device, other than such Participant's      Contributor Version, directly or indirectly infringes any patent, then      any rights granted to You by such Participant under Sections 2.1(b)      and 2.2(b) are revoked effective as of the date You first made, used,      sold, distributed, or had made, Modifications made by that      Participant.</w:t>
      </w:r>
    </w:p>
    <w:p w14:paraId="0BB5FF7E" w14:textId="77777777" w:rsidR="00425AAE" w:rsidRDefault="00425AAE">
      <w:r>
        <w:t xml:space="preserve">     8.3.  If You assert a patent infringement claim against Participant      alleging that such Participant's Contributor Version directly or      indirectly infringes any patent where such claim is resolved (such as      by license or settlement) prior to the initiation of patent      infringement litigation, then the reasonable value of the licenses      granted by such Participant under Sections 2.1 or 2.2 shall be taken      into account in determining the amount or value of any payment or      license.</w:t>
      </w:r>
    </w:p>
    <w:p w14:paraId="60173AA5" w14:textId="77777777" w:rsidR="00425AAE" w:rsidRDefault="00425AAE">
      <w:r>
        <w:t xml:space="preserve">     8.4.  In the event of termination under Sections 8.1 or 8.2 above,      all end user license agreements (excluding distributors and resellers)      which have been validly granted by You or any distributor hereunder      prior to termination shall survive termination.</w:t>
      </w:r>
    </w:p>
    <w:p w14:paraId="7631BCC8" w14:textId="77777777" w:rsidR="00425AAE" w:rsidRDefault="00425AAE">
      <w:r>
        <w:t>9. LIMITATION OF LIABILITY.</w:t>
      </w:r>
    </w:p>
    <w:p w14:paraId="6D24339F" w14:textId="77777777" w:rsidR="00425AAE" w:rsidRDefault="00425AAE">
      <w:r>
        <w:t xml:space="preserve">     UNDER NO CIRCUMSTANCES AND UNDER NO LEGAL THEORY, WHETHER TORT      (INCLUDING NEGLIGENCE), CONTRACT, OR OTHERWISE, SHALL YOU, THE INITIAL      DEVELOPER, ANY OTHER CONTRIBUTOR, OR ANY DISTRIBUTOR </w:t>
      </w:r>
      <w:r>
        <w:lastRenderedPageBreak/>
        <w:t>OF COVERED CODE,      OR ANY SUPPLIER OF ANY OF SUCH PARTIES, BE LIABLE TO ANY PERSON FOR      ANY INDIRECT, SPECIAL, INCIDENTAL, OR CONSEQUENTIAL DAMAGES OF ANY      CHARACTER INCLUDING, WITHOUT LIMITATION, DAMAGES FOR LOSS OF GOODWILL,      WORK STOPPAGE, COMPUTER FAILURE OR MALFUNCTION, OR ANY AND ALL OTHER      COMMERCIAL DAMAGES OR LOSSES, EVEN IF SUCH PARTY SHALL HAVE BEEN      INFORMED OF THE POSSIBILITY OF SUCH DAMAGES. THIS LIMITATION OF      LIABILITY SHALL NOT APPLY TO LIABILITY FOR DEATH OR PERSONAL INJURY      RESULTING FROM SUCH PARTY'S NEGLIGENCE TO THE EXTENT APPLICABLE LAW      PROHIBITS SUCH LIMITATION. SOME JURISDICTIONS DO NOT ALLOW THE      EXCLUSION OR LIMITATION OF INCIDENTAL OR CONSEQUENTIAL DAMAGES, SO      THIS EXCLUSION AND LIMITATION MAY NOT APPLY TO YOU.</w:t>
      </w:r>
    </w:p>
    <w:p w14:paraId="20DD5B6A" w14:textId="77777777" w:rsidR="00425AAE" w:rsidRDefault="00425AAE">
      <w:r>
        <w:t>10. U.S. GOVERNMENT END USERS.</w:t>
      </w:r>
    </w:p>
    <w:p w14:paraId="6708C6B3" w14:textId="77777777" w:rsidR="00425AAE" w:rsidRDefault="00425AAE">
      <w:r>
        <w:t xml:space="preserve">     The Covered Code is a commercial item, as that term is defined in      48 C.F.R. 2.101 (Oct. 1995), consisting of commercial computer      software and commercial computer software documentation, as such      terms are used in 48 C.F.R. 12.212 (Sept. 1995). Consistent with 48      C.F.R. 12.212 and 48 C.F.R. 227.7202-1 through 227.7202-4 (June 1995),      all U.S. Government End Users acquire Covered Code with only those      rights set forth herein.</w:t>
      </w:r>
    </w:p>
    <w:p w14:paraId="56BBAF05" w14:textId="77777777" w:rsidR="00425AAE" w:rsidRDefault="00425AAE">
      <w:r>
        <w:t>11. MISCELLANEOUS.</w:t>
      </w:r>
    </w:p>
    <w:p w14:paraId="79364587" w14:textId="77777777" w:rsidR="00425AAE" w:rsidRDefault="00425AAE">
      <w:r>
        <w:t xml:space="preserve">     This License represents the complete agreement concerning subject      matter hereof. If any provision of this License is held to be      unenforceable, such provision shall be reformed only to the extent      necessary to make it enforceable. This License shall be governed by      California law provisions (except to the extent applicable law, if      any, provides otherwise), excluding its conflict-of-law provisions.      With respect to disputes in which at least one party is a citizen of,      or an entity chartered or registered to do business in the United      States of America, any litigation relating to this License shall be      subject to the jurisdiction of the Federal Courts of the Northern      District of California, with venue lying in Santa Clara County,      California, with the losing party responsible for costs, including      without limitation, court costs and reasonable attorneys' fees and      expenses. The application of the United Nations Convention on      Contracts for the International Sale of Goods is expressly excluded.      Any law or regulation which provides that the language of a contract      shall be construed against the drafter shall not apply to this      License.</w:t>
      </w:r>
    </w:p>
    <w:p w14:paraId="32164FC5" w14:textId="77777777" w:rsidR="00425AAE" w:rsidRDefault="00425AAE">
      <w:r>
        <w:t>12. RESPONSIBILITY FOR CLAIMS.</w:t>
      </w:r>
    </w:p>
    <w:p w14:paraId="1CFEF8A2" w14:textId="77777777" w:rsidR="00425AAE" w:rsidRDefault="00425AAE">
      <w:r>
        <w:t xml:space="preserve">     As between Initial Developer and the Contributors, each party is      responsible for claims and damages arising, directly or indirectly,      out of its utilization of rights under this License and You agree to      work with Initial Developer and Contributors to distribute such      responsibility on an equitable basis. Nothing herein is intended or      shall be deemed to constitute any admission of liability.</w:t>
      </w:r>
    </w:p>
    <w:p w14:paraId="7C951DF0" w14:textId="77777777" w:rsidR="00425AAE" w:rsidRDefault="00425AAE">
      <w:r>
        <w:t>13. MULTIPLE-LICENSED CODE.</w:t>
      </w:r>
    </w:p>
    <w:p w14:paraId="7FAA7E23" w14:textId="77777777" w:rsidR="00425AAE" w:rsidRDefault="00425AAE">
      <w:r>
        <w:t xml:space="preserve">     Initial Developer may designate portions of the Covered Code as      Multiple-Licensed.  Multiple-Licensed means that the Initial      Developer permits you to utilize portions of the Covered Code under      Your choice of the NPL or the alternative licenses, if any, specified      by the Initial Developer in the file described in Exhibit A.</w:t>
      </w:r>
    </w:p>
    <w:p w14:paraId="4AB611F4" w14:textId="77777777" w:rsidR="00425AAE" w:rsidRDefault="00425AAE">
      <w:r>
        <w:lastRenderedPageBreak/>
        <w:t>EXHIBIT A -Mozilla Public License.</w:t>
      </w:r>
    </w:p>
    <w:p w14:paraId="45DBA69D" w14:textId="77777777" w:rsidR="00425AAE" w:rsidRDefault="00425AAE">
      <w:r>
        <w:t xml:space="preserve">     ``The contents of this file are subject to the Mozilla Public License      Version 1.1 (the License); you may not use this file except in      compliance with the License. You may obtain a copy of the License at      http://www.mozilla.org/MPL/</w:t>
      </w:r>
    </w:p>
    <w:p w14:paraId="1693C13C" w14:textId="77777777" w:rsidR="00425AAE" w:rsidRDefault="00425AAE">
      <w:r>
        <w:t xml:space="preserve">     Software distributed under the License is distributed on an AS IS      basis, WITHOUT WARRANTY OF ANY KIND, either express or implied. See the      License for the specific language governing rights and limitations      under the License.</w:t>
      </w:r>
    </w:p>
    <w:p w14:paraId="3D68D95D" w14:textId="77777777" w:rsidR="00425AAE" w:rsidRDefault="00425AAE">
      <w:r>
        <w:t xml:space="preserve">     The Original Code is RabbitMQ.</w:t>
      </w:r>
    </w:p>
    <w:p w14:paraId="7A6791F5" w14:textId="77777777" w:rsidR="00425AAE" w:rsidRDefault="00425AAE">
      <w:r>
        <w:t xml:space="preserve">     The Initial Developer of the Original Code is GoPivotal, Inc.      Copyright (c) 2007-2014 GoPivotal, Inc.  All rights reserved.''</w:t>
      </w:r>
    </w:p>
    <w:p w14:paraId="725767A6" w14:textId="77777777" w:rsidR="00425AAE" w:rsidRDefault="00425AAE">
      <w:r>
        <w:t xml:space="preserve">     [NOTE: The text of this Exhibit A may differ slightly from the text of      the notices in the Source Code files of the Original Code. You should      use the text of this Exhibit A rather than the text found in the      Original Code Source Code for Your Modifications.]</w:t>
      </w:r>
    </w:p>
    <w:p w14:paraId="1E30510E" w14:textId="77777777" w:rsidR="00425AAE" w:rsidRDefault="00425AAE">
      <w:r>
        <w:t xml:space="preserve"> The Debian packaging is (C) 2007-2013, GoPivotal, Inc. and is licensed under the MPL 1.1, see above.</w:t>
      </w:r>
    </w:p>
    <w:p w14:paraId="3EA24267" w14:textId="77777777" w:rsidR="00425AAE" w:rsidRDefault="00425AAE">
      <w:r>
        <w:t>[END FILE=rabbitmq-server-3.3.4/debian/copyright]</w:t>
      </w:r>
    </w:p>
    <w:p w14:paraId="71DA4BB9" w14:textId="77777777" w:rsidR="00425AAE" w:rsidRDefault="00425AAE" w:rsidP="000727EF">
      <w:pPr>
        <w:pStyle w:val="Heading3"/>
      </w:pPr>
      <w:r>
        <w:t>rabbitmq-server-3.3.4/debian/LICENSE.tail:</w:t>
      </w:r>
    </w:p>
    <w:p w14:paraId="5E97DE08" w14:textId="77777777" w:rsidR="00425AAE" w:rsidRDefault="00425AAE">
      <w:r>
        <w:t>[BEGIN FILE=rabbitmq-server-3.3.4/debian/LICENSE.tail]</w:t>
      </w:r>
    </w:p>
    <w:p w14:paraId="032DD36B" w14:textId="77777777" w:rsidR="00425AAE" w:rsidRDefault="00425AAE">
      <w:r>
        <w:t>The MIT license is as follows:</w:t>
      </w:r>
    </w:p>
    <w:p w14:paraId="101462AD" w14:textId="77777777" w:rsidR="00425AAE" w:rsidRDefault="00425AAE">
      <w:r>
        <w:t xml:space="preserve">        Permission is hereby granted, free of charge, to any person         obtaining a copy of this file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91A402B" w14:textId="77777777" w:rsidR="00425AAE" w:rsidRDefault="00425AAE">
      <w:r>
        <w:t xml:space="preserve">        The above copyright notice and this permission notice shall be         included in all copies or substantial portions of the Software.</w:t>
      </w:r>
    </w:p>
    <w:p w14:paraId="7F1CA0BC"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84F5AE4" w14:textId="77777777" w:rsidR="00425AAE" w:rsidRDefault="00425AAE">
      <w:r>
        <w:t xml:space="preserve"> The BSD 2-Clause license is as follows:</w:t>
      </w:r>
    </w:p>
    <w:p w14:paraId="675E836A" w14:textId="77777777" w:rsidR="00425AAE" w:rsidRDefault="00425AAE">
      <w:r>
        <w:t xml:space="preserve">        Redistribution and use in source and binary forms, with or         without modification, are permitted provided that the         following conditions are met:</w:t>
      </w:r>
    </w:p>
    <w:p w14:paraId="2FE46841" w14:textId="77777777" w:rsidR="00425AAE" w:rsidRDefault="00425AAE">
      <w:r>
        <w:t xml:space="preserve">        1. Redistributions of source code must retain the above         copyright notice, this list of conditions and the following         disclaimer.</w:t>
      </w:r>
    </w:p>
    <w:p w14:paraId="68804AEB"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1CC71A40" w14:textId="77777777" w:rsidR="00425AAE" w:rsidRDefault="00425AAE">
      <w:r>
        <w:lastRenderedPageBreak/>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D46CCEA" w14:textId="77777777" w:rsidR="00425AAE" w:rsidRDefault="00425AAE">
      <w:r>
        <w:t xml:space="preserve"> The rest of this package is licensed under the Mozilla Public License 1.1 Authors and Copyright are as described below:</w:t>
      </w:r>
    </w:p>
    <w:p w14:paraId="402FE14F" w14:textId="77777777" w:rsidR="00425AAE" w:rsidRDefault="00425AAE">
      <w:r>
        <w:t xml:space="preserve">     The Initial Developer of the Original Code is GoPivotal, Inc.      Copyright (c) 2007-2014 GoPivotal, Inc.  All rights reserved.</w:t>
      </w:r>
    </w:p>
    <w:p w14:paraId="07E3654D" w14:textId="77777777" w:rsidR="00425AAE" w:rsidRDefault="00425AAE">
      <w:r>
        <w:t xml:space="preserve">                           MOZILLA PUBLIC LICENSE                                 Version 1.1</w:t>
      </w:r>
    </w:p>
    <w:p w14:paraId="39B1E708" w14:textId="77777777" w:rsidR="00425AAE" w:rsidRDefault="00425AAE">
      <w:r>
        <w:t xml:space="preserve">                              ---------------</w:t>
      </w:r>
    </w:p>
    <w:p w14:paraId="78F8F040" w14:textId="77777777" w:rsidR="00425AAE" w:rsidRDefault="00425AAE">
      <w:r>
        <w:t>1. Definitions.</w:t>
      </w:r>
    </w:p>
    <w:p w14:paraId="0125B8FF" w14:textId="77777777" w:rsidR="00425AAE" w:rsidRDefault="00425AAE">
      <w:r>
        <w:t xml:space="preserve">     1.0.1. Commercial Use means distribution or otherwise making the      Covered Code available to a third party.</w:t>
      </w:r>
    </w:p>
    <w:p w14:paraId="1F36B7ED" w14:textId="77777777" w:rsidR="00425AAE" w:rsidRDefault="00425AAE">
      <w:r>
        <w:t xml:space="preserve">     1.1. Contributor means each entity that creates or contributes to      the creation of Modifications.</w:t>
      </w:r>
    </w:p>
    <w:p w14:paraId="113AB5CD" w14:textId="77777777" w:rsidR="00425AAE" w:rsidRDefault="00425AAE">
      <w:r>
        <w:t xml:space="preserve">     1.2. Contributor Version means the combination of the Original      Code, prior Modifications used by a Contributor, and the Modifications      made by that particular Contributor.</w:t>
      </w:r>
    </w:p>
    <w:p w14:paraId="145D2905" w14:textId="77777777" w:rsidR="00425AAE" w:rsidRDefault="00425AAE">
      <w:r>
        <w:t xml:space="preserve">     1.3. Covered Code means the Original Code or Modifications or the      combination of the Original Code and Modifications, in each case      including portions thereof.</w:t>
      </w:r>
    </w:p>
    <w:p w14:paraId="54FB4EBD" w14:textId="77777777" w:rsidR="00425AAE" w:rsidRDefault="00425AAE">
      <w:r>
        <w:t xml:space="preserve">     1.4. Electronic Distribution Mechanism means a mechanism generally      accepted in the software development community for the electronic      transfer of data.</w:t>
      </w:r>
    </w:p>
    <w:p w14:paraId="48088768" w14:textId="77777777" w:rsidR="00425AAE" w:rsidRDefault="00425AAE">
      <w:r>
        <w:t xml:space="preserve">     1.5. Executable means Covered Code in any form other than Source      Code.</w:t>
      </w:r>
    </w:p>
    <w:p w14:paraId="0A3F81BE" w14:textId="77777777" w:rsidR="00425AAE" w:rsidRDefault="00425AAE">
      <w:r>
        <w:t xml:space="preserve">     1.6. Initial Developer means the individual or entity identified      as the Initial Developer in the Source Code notice required by Exhibit      A.</w:t>
      </w:r>
    </w:p>
    <w:p w14:paraId="41610B26" w14:textId="77777777" w:rsidR="00425AAE" w:rsidRDefault="00425AAE">
      <w:r>
        <w:t xml:space="preserve">     1.7. Larger Work means a work which combines Covered Code or      portions thereof with code not governed by the terms of this License.</w:t>
      </w:r>
    </w:p>
    <w:p w14:paraId="42F58254" w14:textId="77777777" w:rsidR="00425AAE" w:rsidRDefault="00425AAE">
      <w:r>
        <w:t xml:space="preserve">     1.8. License means this document.</w:t>
      </w:r>
    </w:p>
    <w:p w14:paraId="5F959BF8" w14:textId="77777777" w:rsidR="00425AAE" w:rsidRDefault="00425AAE">
      <w:r>
        <w:t xml:space="preserve">     1.8.1. Licensable means having the right to grant, to the maximum      extent possible, whether at the time of the initial grant or      subsequently acquired, any and all of the rights conveyed herein.</w:t>
      </w:r>
    </w:p>
    <w:p w14:paraId="098D4F91" w14:textId="77777777" w:rsidR="00425AAE" w:rsidRDefault="00425AAE">
      <w:r>
        <w:t xml:space="preserve">     1.9. Modifications means any addition to or deletion from the      substance or structure of either the Original Code or any previous      Modifications. When Covered Code is released as a series of files, a      Modification is:           A. Any addition to or </w:t>
      </w:r>
      <w:r>
        <w:lastRenderedPageBreak/>
        <w:t>deletion from the contents of a file           containing Original Code or previous Modifications.</w:t>
      </w:r>
    </w:p>
    <w:p w14:paraId="0D321252" w14:textId="77777777" w:rsidR="00425AAE" w:rsidRDefault="00425AAE">
      <w:r>
        <w:t xml:space="preserve">          B. Any new file that contains any part of the Original Code or           previous Modifications.</w:t>
      </w:r>
    </w:p>
    <w:p w14:paraId="54F58072" w14:textId="77777777" w:rsidR="00425AAE" w:rsidRDefault="00425AAE">
      <w:r>
        <w:t xml:space="preserve">     1.10. Original Code means Source Code of computer software code      which is described in the Source Code notice required by Exhibit A as      Original Code, and which, at the time of its release under this      License is not already Covered Code governed by this License.</w:t>
      </w:r>
    </w:p>
    <w:p w14:paraId="694D7924" w14:textId="77777777" w:rsidR="00425AAE" w:rsidRDefault="00425AAE">
      <w:r>
        <w:t xml:space="preserve">     1.10.1. Patent Claims means any patent claim(s), now owned or      hereafter acquired, including without limitation,  method, process,      and apparatus claims, in any patent Licensable by grantor.</w:t>
      </w:r>
    </w:p>
    <w:p w14:paraId="5C2D5136" w14:textId="77777777" w:rsidR="00425AAE" w:rsidRDefault="00425AAE">
      <w:r>
        <w:t xml:space="preserve">     1.11. Source Code means the preferred form of the Covered Code for      making modifications to it, including all modules it contains, plus      any associated interface definition files, scripts used to control      compilation and installation of an Executable, or source code      differential comparisons against either the Original Code or another      well known, available Covered Code of the Contributor's choice. The      Source Code can be in a compressed or archival form, provided the      appropriate decompression or de-archiving software is widely available      for no charge.</w:t>
      </w:r>
    </w:p>
    <w:p w14:paraId="51917D7A" w14:textId="77777777" w:rsidR="00425AAE" w:rsidRDefault="00425AAE">
      <w:r>
        <w:t xml:space="preserve">     1.12. You (or Your)  means an individual or a legal entity      exercising rights under, and complying with all of the terms of, this      License or a future version of this License issued under Section 6.1.      For legal entities, You includes any entity which controls, is      controlled by, or is under common control with You. For purposes of      this definition, control means (a) the power, direct or indirect,      to cause the direction or management of such entity, whether by      contract or otherwise, or (b) ownership of more than fifty percent      (50%) of the outstanding shares or beneficial ownership of such      entity.</w:t>
      </w:r>
    </w:p>
    <w:p w14:paraId="55878AA2" w14:textId="77777777" w:rsidR="00425AAE" w:rsidRDefault="00425AAE">
      <w:r>
        <w:t>2. Source Code License.</w:t>
      </w:r>
    </w:p>
    <w:p w14:paraId="4BDE5679" w14:textId="77777777" w:rsidR="00425AAE" w:rsidRDefault="00425AAE">
      <w:r>
        <w:t xml:space="preserve">     2.1. The Initial Developer Grant.      The Initial Developer hereby grants You a world-wide, royalty-free,      non-exclusive license, subject to third party intellectual property      claims:           (a)  under intellectual property rights (other than patent or           trademark) Licensable by Initial Developer to use, reproduce,           modify, display, perform, sublicense and distribute the Original           Code (or portions thereof) with or without Modifications, and/or           as part of a Larger Work; and</w:t>
      </w:r>
    </w:p>
    <w:p w14:paraId="2BA82FD5" w14:textId="77777777" w:rsidR="00425AAE" w:rsidRDefault="00425AAE">
      <w:r>
        <w:t xml:space="preserve">          (b) under Patents Claims infringed by the making, using or           selling of Original Code, to make, have made, use, practice,           sell, and offer for sale, and/or otherwise dispose of the           Original Code (or portions thereof).</w:t>
      </w:r>
    </w:p>
    <w:p w14:paraId="6E3FC9FB" w14:textId="77777777" w:rsidR="00425AAE" w:rsidRDefault="00425AAE">
      <w:r>
        <w:t xml:space="preserve">          (c) the licenses granted in this Section 2.1(a) and (b) are           effective on the date Initial Developer first distributes           Original Code under the terms of this License.</w:t>
      </w:r>
    </w:p>
    <w:p w14:paraId="20348697" w14:textId="77777777" w:rsidR="00425AAE" w:rsidRDefault="00425AAE">
      <w:r>
        <w:t xml:space="preserve">          (d) Notwithstanding Section 2.1(b) above, no patent license is           granted: 1) for code that You delete from the Original Code; 2)           separate from the Original Code;  or 3) for infringements caused           by: i) the modification of the Original Code or ii) the           combination of the Original Code with other software or devices.</w:t>
      </w:r>
    </w:p>
    <w:p w14:paraId="1A1C119F" w14:textId="77777777" w:rsidR="00425AAE" w:rsidRDefault="00425AAE">
      <w:r>
        <w:t xml:space="preserve">     2.2. Contributor Grant.      Subject to third party intellectual property claims, each Contributor      hereby grants You a world-wide, royalty-free, non-exclusive license</w:t>
      </w:r>
    </w:p>
    <w:p w14:paraId="41DCAE2B" w14:textId="77777777" w:rsidR="00425AAE" w:rsidRDefault="00425AAE">
      <w:r>
        <w:lastRenderedPageBreak/>
        <w:t xml:space="preserve">          (a)  under intellectual property rights (other than patent or           trademark) Licensable by Contributor, to use, reproduce, modify,           display, perform, sublicense and distribute the Modifications           created by such Contributor (or portions thereof) either on an           unmodified basis, with other Modifications, as Covered Code           and/or as part of a Larger Work; and</w:t>
      </w:r>
    </w:p>
    <w:p w14:paraId="4A12844F" w14:textId="77777777" w:rsidR="00425AAE" w:rsidRDefault="00425AAE">
      <w:r>
        <w:t xml:space="preserve">          (b) under Patent Claims infringed by the making, using, or           selling of  Modifications made by that Contributor either alone           and/or in combination with its Contributor Version (or portions           of such combination), to make, use, sell, offer for sale, have           made, and/or otherwise dispose of: 1) Modifications made by that           Contributor (or portions thereof); and 2) the combination of           Modifications made by that Contributor with its Contributor           Version (or portions of such combination).</w:t>
      </w:r>
    </w:p>
    <w:p w14:paraId="436A98A0" w14:textId="77777777" w:rsidR="00425AAE" w:rsidRDefault="00425AAE">
      <w:r>
        <w:t xml:space="preserve">          (c) the licenses granted in Sections 2.2(a) and 2.2(b) are           effective on the date Contributor first makes Commercial Use of           the Covered Code.</w:t>
      </w:r>
    </w:p>
    <w:p w14:paraId="6B6E085D" w14:textId="77777777" w:rsidR="00425AAE" w:rsidRDefault="00425AAE">
      <w:r>
        <w:t xml:space="preserve">          (d)    Notwithstanding Section 2.2(b) above, no patent license is           granted: 1) for any code that Contributor has deleted from the           Contributor Version; 2)  separate from the Contributor Version;           3)  for infringements caused by: i) third party modifications of           Contributor Version or ii)  the combination of Modifications made           by that Contributor with other software  (except as part of the           Contributor Version) or other devices; or 4) under Patent Claims           infringed by Covered Code in the absence of Modifications made by           that Contributor.</w:t>
      </w:r>
    </w:p>
    <w:p w14:paraId="7743DA9B" w14:textId="77777777" w:rsidR="00425AAE" w:rsidRDefault="00425AAE">
      <w:r>
        <w:t>3. Distribution Obligations.</w:t>
      </w:r>
    </w:p>
    <w:p w14:paraId="01267236" w14:textId="77777777" w:rsidR="00425AAE" w:rsidRDefault="00425AAE">
      <w:r>
        <w:t xml:space="preserve">     3.1. Application of License.      The Modifications which You create or to which You contribute are      governed by the terms of this License, including without limitation      Section 2.2. The Source Code version of Covered Code may be      distributed only under the terms of this License or a future version      of this License released under Section 6.1, and You must include a      copy of this License with every copy of the Source Code You      distribute. You may not offer or impose any terms on any Source Code      version that alters or restricts the applicable version of this      License or the recipients' rights hereunder. However, You may include      an additional document offering the additional rights described in      Section 3.5.</w:t>
      </w:r>
    </w:p>
    <w:p w14:paraId="3AF82582" w14:textId="77777777" w:rsidR="00425AAE" w:rsidRDefault="00425AAE">
      <w:r>
        <w:t xml:space="preserve">     3.2. Availability of Source Code.      Any Modification which You create or to which You contribute must be      made available in Source Code form under the terms of this License      either on the same media as an Executable version or via an accepted      Electronic Distribution Mechanism to anyone to whom you made an      Executable version available; and if made available via Electronic      Distribution Mechanism, must remain available for at least twelve (12)      months after the date it initially became available, or at least six      (6) months after a subsequent version of that particular Modification      has been made available to such recipients. You are responsible for      ensuring that the Source Code version remains available even if the      Electronic Distribution Mechanism is maintained by a third party.</w:t>
      </w:r>
    </w:p>
    <w:p w14:paraId="5CC3C64A" w14:textId="77777777" w:rsidR="00425AAE" w:rsidRDefault="00425AAE">
      <w:r>
        <w:t xml:space="preserve">     3.3. Description of Modifications.      You must cause all Covered Code to which You contribute to contain a      file documenting the changes You made to create that Covered Code and      the date of any change. You must include a prominent statement that      the Modification is derived, directly or indirectly, from Original      Code provided by the Initial Developer and including the name of the      Initial Developer in (a) the </w:t>
      </w:r>
      <w:r>
        <w:lastRenderedPageBreak/>
        <w:t>Source Code, and (b) in any notice in an      Executable version or related documentation in which You describe the      origin or ownership of the Covered Code.</w:t>
      </w:r>
    </w:p>
    <w:p w14:paraId="5D9AF6EC" w14:textId="77777777" w:rsidR="00425AAE" w:rsidRDefault="00425AAE">
      <w:r>
        <w:t xml:space="preserve">     3.4. Intellectual Property Matters           (a) Third Party Claims.           If Contributor has knowledge that a license under a third party's           intellectual property rights is required to exercise the rights           granted by such Contributor under Sections 2.1 or 2.2,           Contributor must include a text file with the Source Code           distribution titled LEGAL which describes the claim and the           party making the claim in sufficient detail that a recipient will           know whom to contact. If Contributor obtains such knowledge after           the Modification is made available as described in Section 3.2,           Contributor shall promptly modify the LEGAL file in all copies           Contributor makes available thereafter and shall take other steps           (such as notifying appropriate mailing lists or newsgroups)           reasonably calculated to inform those who received the Covered           Code that new knowledge has been obtained.</w:t>
      </w:r>
    </w:p>
    <w:p w14:paraId="1CFFA71C" w14:textId="77777777" w:rsidR="00425AAE" w:rsidRDefault="00425AAE">
      <w:r>
        <w:t xml:space="preserve">          (b) Contributor APIs.           If Contributor's Modifications include an application programming           interface and Contributor has knowledge of patent licenses which           are reasonably necessary to implement that API, Contributor must           also include this information in the LEGAL file.</w:t>
      </w:r>
    </w:p>
    <w:p w14:paraId="16BA9BD1" w14:textId="77777777" w:rsidR="00425AAE" w:rsidRDefault="00425AAE">
      <w:r>
        <w:t xml:space="preserve">               (c)    Representations.           Contributor represents that, except as disclosed pursuant to           Section 3.4(a) above, Contributor believes that Contributor's           Modifications are Contributor's original creation(s) and/or           Contributor has sufficient rights to grant the rights conveyed by           this License.</w:t>
      </w:r>
    </w:p>
    <w:p w14:paraId="0FF84EB6" w14:textId="77777777" w:rsidR="00425AAE" w:rsidRDefault="00425AAE">
      <w:r>
        <w:t xml:space="preserve">     3.5. Required Notices.      You must duplicate the notice in Exhibit A in each file of the Source      Code.  If it is not possible to put such notice in a particular Source      Code file due to its structure, then You must include such notice in a      location (such as a relevant directory) where a user would be likely      to look for such a notice.  If You created one or more Modification(s)      You may add your name as a Contributor to the notice described in      Exhibit A.  You must also duplicate this License in any documentation      for the Source Code where You describe recipients' rights or ownership      rights relating to Covered Code.  You may choose to offer, and to      charge a fee for, warranty, support, indemnity or liability      obligations to one or more recipients of Covered Code. However, You      may do so only on Your own behalf, and not on behalf of the Initial      Developer or any Contributor. You must make it absolutely clear than      any such warranty, support, indemnity or liability obligation is      offered by You alone, and You hereby agree to indemnify the Initial      Developer and every Contributor for any liability incurred by the      Initial Developer or such Contributor as a result of warranty,      support, indemnity or liability terms You offer.</w:t>
      </w:r>
    </w:p>
    <w:p w14:paraId="43F04EEB" w14:textId="77777777" w:rsidR="00425AAE" w:rsidRDefault="00425AAE">
      <w:r>
        <w:t xml:space="preserve">     3.6. Distribution of Executable Versions.      You may distribute Covered Code in Executable form only if the      requirements of Section 3.1-3.5 have been met for that Covered Code,      and if You include a notice stating that the Source Code version of      the Covered Code is available under the terms of this License,      including a description of how and where You have fulfilled the      obligations of Section 3.2. The notice must be conspicuously included      in any notice in an Executable version, related documentation or      collateral in which You describe recipients' rights relating to the      Covered Code. You may distribute the Executable version of Covered      Code or ownership rights under a license of Your choice, which may      contain terms different from this License, provided that You are in      compliance with the terms of this </w:t>
      </w:r>
      <w:r>
        <w:lastRenderedPageBreak/>
        <w:t>License and that the license for the      Executable version does not attempt to limit or alter the recipient's      rights in the Source Code version from the rights set forth in this      License. If You distribute the Executable version under a different      license You must make it absolutely clear that any terms which differ      from this License are offered by You alone, not by the Initial      Developer or any Contributor. You hereby agree to indemnify the      Initial Developer and every Contributor for any liability incurred by      the Initial Developer or such Contributor as a result of any such      terms You offer.</w:t>
      </w:r>
    </w:p>
    <w:p w14:paraId="75106D0D" w14:textId="77777777" w:rsidR="00425AAE" w:rsidRDefault="00425AAE">
      <w:r>
        <w:t xml:space="preserve">     3.7. Larger Works.      You may create a Larger Work by combining Covered Code with other code      not governed by the terms of this License and distribute the Larger      Work as a single product. In such a case, You must make sure the      requirements of this License are fulfilled for the Covered Code.</w:t>
      </w:r>
    </w:p>
    <w:p w14:paraId="12348A34" w14:textId="77777777" w:rsidR="00425AAE" w:rsidRDefault="00425AAE">
      <w:r>
        <w:t>4. Inability to Comply Due to Statute or Regulation.</w:t>
      </w:r>
    </w:p>
    <w:p w14:paraId="04A6B7BF" w14:textId="77777777" w:rsidR="00425AAE" w:rsidRDefault="00425AAE">
      <w:r>
        <w:t xml:space="preserve">     If it is impossible for You to comply with any of the terms of this      License with respect to some or all of the Covered Code due to      statute, judicial order, or regulation then You must: (a) comply with      the terms of this License to the maximum extent possible; and (b)      describe the limitations and the code they affect. Such description      must be included in the LEGAL file described in Section 3.4 and must      be included with all distributions of the Source Code. Except to the      extent prohibited by statute or regulation, such description must be      sufficiently detailed for a recipient of ordinary skill to be able to      understand it.</w:t>
      </w:r>
    </w:p>
    <w:p w14:paraId="0AE3DF79" w14:textId="77777777" w:rsidR="00425AAE" w:rsidRDefault="00425AAE">
      <w:r>
        <w:t>5. Application of this License.</w:t>
      </w:r>
    </w:p>
    <w:p w14:paraId="6300EA90" w14:textId="77777777" w:rsidR="00425AAE" w:rsidRDefault="00425AAE">
      <w:r>
        <w:t xml:space="preserve">     This License applies to code to which the Initial Developer has      attached the notice in Exhibit A and to related Covered Code.</w:t>
      </w:r>
    </w:p>
    <w:p w14:paraId="35338CB3" w14:textId="77777777" w:rsidR="00425AAE" w:rsidRDefault="00425AAE">
      <w:r>
        <w:t>6. Versions of the License.</w:t>
      </w:r>
    </w:p>
    <w:p w14:paraId="15A98892" w14:textId="77777777" w:rsidR="00425AAE" w:rsidRDefault="00425AAE">
      <w:r>
        <w:t xml:space="preserve">     6.1. New Versions.      Netscape Communications Corporation (Netscape) may publish revised      and/or new versions of the License from time to time. Each version      will be given a distinguishing version number.</w:t>
      </w:r>
    </w:p>
    <w:p w14:paraId="23E8FED7" w14:textId="77777777" w:rsidR="00425AAE" w:rsidRDefault="00425AAE">
      <w:r>
        <w:t xml:space="preserve">     6.2. Effect of New Versions.      Once Covered Code has been published under a particular version of the      License, You may always continue to use it under the terms of that      version. You may also choose to use such Covered Code under the terms      of any subsequent version of the License published by Netscape. No one      other than Netscape has the right to modify the terms applicable to      Covered Code created under this License.</w:t>
      </w:r>
    </w:p>
    <w:p w14:paraId="3C85419E" w14:textId="77777777" w:rsidR="00425AAE" w:rsidRDefault="00425AAE">
      <w:r>
        <w:t xml:space="preserve">     6.3. Derivative Works.      If You create or use a modified version of this License (which you may      only do in order to apply it to code which is not already Covered Code      governed by this License), You must (a) rename Your license so that      the phrases Mozilla, MOZILLAPL, MOZPL, Netscape,      MPL, NPL or any confusingly similar phrase do not appear in your      license (except to note that your license differs from this License)      and (b) otherwise make it clear that Your version of the license      contains terms which differ from the Mozilla Public License and      Netscape Public License. (Filling in the name of the Initial      Developer, Original Code or Contributor in the notice described in      Exhibit A shall not of themselves be deemed to be modifications of      this License.)</w:t>
      </w:r>
    </w:p>
    <w:p w14:paraId="5F331720" w14:textId="77777777" w:rsidR="00425AAE" w:rsidRDefault="00425AAE">
      <w:r>
        <w:t>7. DISCLAIMER OF WARRANTY.</w:t>
      </w:r>
    </w:p>
    <w:p w14:paraId="460B0077" w14:textId="77777777" w:rsidR="00425AAE" w:rsidRDefault="00425AAE">
      <w:r>
        <w:lastRenderedPageBreak/>
        <w:t xml:space="preserve">     COVERED CODE IS PROVIDED UNDER THIS LICENSE ON AN AS IS BASIS,      WITHOUT WARRANTY OF ANY KIND, EITHER EXPRESSED OR IMPLIED, INCLUDING,      WITHOUT LIMITATION, WARRANTIES THAT THE COVERED CODE IS FREE OF      DEFECTS, MERCHANTABLE, FIT FOR A PARTICULAR PURPOSE OR NON-INFRINGING.      THE ENTIRE RISK AS TO THE QUALITY AND PERFORMANCE OF THE COVERED CODE      IS WITH YOU. SHOULD ANY COVERED CODE PROVE DEFECTIVE IN ANY RESPECT,      YOU (NOT THE INITIAL DEVELOPER OR ANY OTHER CONTRIBUTOR) ASSUME THE      COST OF ANY NECESSARY SERVICING, REPAIR OR CORRECTION. THIS DISCLAIMER      OF WARRANTY CONSTITUTES AN ESSENTIAL PART OF THIS LICENSE. NO USE OF      ANY COVERED CODE IS AUTHORIZED HEREUNDER EXCEPT UNDER THIS DISCLAIMER.</w:t>
      </w:r>
    </w:p>
    <w:p w14:paraId="2F1DA6E7" w14:textId="77777777" w:rsidR="00425AAE" w:rsidRDefault="00425AAE">
      <w:r>
        <w:t>8. TERMINATION.</w:t>
      </w:r>
    </w:p>
    <w:p w14:paraId="1F98C54F" w14:textId="77777777" w:rsidR="00425AAE" w:rsidRDefault="00425AAE">
      <w:r>
        <w:t xml:space="preserve">     8.1.  This License and the rights granted hereunder will terminate      automatically if You fail to comply with terms herein and fail to cure      such breach within 30 days of becoming aware of the breach. All      sublicenses to the Covered Code which are properly granted shall      survive any termination of this License. Provisions which, by their      nature, must remain in effect beyond the termination of this License      shall survive.</w:t>
      </w:r>
    </w:p>
    <w:p w14:paraId="42D635ED" w14:textId="77777777" w:rsidR="00425AAE" w:rsidRDefault="00425AAE">
      <w:r>
        <w:t xml:space="preserve">     8.2.  If You initiate litigation by asserting a patent infringement      claim (excluding declatory judgment actions) against Initial Developer      or a Contributor (the Initial Developer or Contributor against whom      You file such action is referred to as Participant)  alleging that:</w:t>
      </w:r>
    </w:p>
    <w:p w14:paraId="2EDF90DA" w14:textId="77777777" w:rsidR="00425AAE" w:rsidRDefault="00425AAE">
      <w:r>
        <w:t xml:space="preserve">     (a)  such Participant's Contributor Version directly or indirectly      infringes any patent, then any and all rights granted by such      Participant to You under Sections 2.1 and/or 2.2 of this License      shall, upon 60 days notice from Participant terminate prospectively,      unless if within 60 days after receipt of notice You either: (i)      agree in writing to pay Participant a mutually agreeable reasonable      royalty for Your past and future use of Modifications made by such      Participant, or (ii) withdraw Your litigation claim with respect to      the Contributor Version against such Participant.  If within 60 days      of notice, a reasonable royalty and payment arrangement are not      mutually agreed upon in writing by the parties or the litigation claim      is not withdrawn, the rights granted by Participant to You under      Sections 2.1 and/or 2.2 automatically terminate at the expiration of      the 60 day notice period specified above.</w:t>
      </w:r>
    </w:p>
    <w:p w14:paraId="51C4C72C" w14:textId="77777777" w:rsidR="00425AAE" w:rsidRDefault="00425AAE">
      <w:r>
        <w:t xml:space="preserve">     (b)  any software, hardware, or device, other than such Participant's      Contributor Version, directly or indirectly infringes any patent, then      any rights granted to You by such Participant under Sections 2.1(b)      and 2.2(b) are revoked effective as of the date You first made, used,      sold, distributed, or had made, Modifications made by that      Participant.</w:t>
      </w:r>
    </w:p>
    <w:p w14:paraId="0519C3DF" w14:textId="77777777" w:rsidR="00425AAE" w:rsidRDefault="00425AAE">
      <w:r>
        <w:t xml:space="preserve">     8.3.  If You assert a patent infringement claim against Participant      alleging that such Participant's Contributor Version directly or      indirectly infringes any patent where such claim is resolved (such as      by license or settlement) prior to the initiation of patent      infringement litigation, then the reasonable value of the licenses      granted by such Participant under Sections 2.1 or 2.2 shall be taken      into account in determining the amount or value of any payment or      license.</w:t>
      </w:r>
    </w:p>
    <w:p w14:paraId="487BF02B" w14:textId="77777777" w:rsidR="00425AAE" w:rsidRDefault="00425AAE">
      <w:r>
        <w:lastRenderedPageBreak/>
        <w:t xml:space="preserve">     8.4.  In the event of termination under Sections 8.1 or 8.2 above,      all end user license agreements (excluding distributors and resellers)      which have been validly granted by You or any distributor hereunder      prior to termination shall survive termination.</w:t>
      </w:r>
    </w:p>
    <w:p w14:paraId="55B97743" w14:textId="77777777" w:rsidR="00425AAE" w:rsidRDefault="00425AAE">
      <w:r>
        <w:t>9. LIMITATION OF LIABILITY.</w:t>
      </w:r>
    </w:p>
    <w:p w14:paraId="472136C8" w14:textId="77777777" w:rsidR="00425AAE" w:rsidRDefault="00425AAE">
      <w:r>
        <w:t xml:space="preserve">     UNDER NO CIRCUMSTANCES AND UNDER NO LEGAL THEORY, WHETHER TORT      (INCLUDING NEGLIGENCE), CONTRACT, OR OTHERWISE, SHALL YOU, THE INITIAL      DEVELOPER, ANY OTHER CONTRIBUTOR, OR ANY DISTRIBUTOR OF COVERED CODE,      OR ANY SUPPLIER OF ANY OF SUCH PARTIES, BE LIABLE TO ANY PERSON FOR      ANY INDIRECT, SPECIAL, INCIDENTAL, OR CONSEQUENTIAL DAMAGES OF ANY      CHARACTER INCLUDING, WITHOUT LIMITATION, DAMAGES FOR LOSS OF GOODWILL,      WORK STOPPAGE, COMPUTER FAILURE OR MALFUNCTION, OR ANY AND ALL OTHER      COMMERCIAL DAMAGES OR LOSSES, EVEN IF SUCH PARTY SHALL HAVE BEEN      INFORMED OF THE POSSIBILITY OF SUCH DAMAGES. THIS LIMITATION OF      LIABILITY SHALL NOT APPLY TO LIABILITY FOR DEATH OR PERSONAL INJURY      RESULTING FROM SUCH PARTY'S NEGLIGENCE TO THE EXTENT APPLICABLE LAW      PROHIBITS SUCH LIMITATION. SOME JURISDICTIONS DO NOT ALLOW THE      EXCLUSION OR LIMITATION OF INCIDENTAL OR CONSEQUENTIAL DAMAGES, SO      THIS EXCLUSION AND LIMITATION MAY NOT APPLY TO YOU.</w:t>
      </w:r>
    </w:p>
    <w:p w14:paraId="603F70A5" w14:textId="77777777" w:rsidR="00425AAE" w:rsidRDefault="00425AAE">
      <w:r>
        <w:t>10. U.S. GOVERNMENT END USERS.</w:t>
      </w:r>
    </w:p>
    <w:p w14:paraId="7CD1498C" w14:textId="77777777" w:rsidR="00425AAE" w:rsidRDefault="00425AAE">
      <w:r>
        <w:t xml:space="preserve">     The Covered Code is a commercial item, as that term is defined in      48 C.F.R. 2.101 (Oct. 1995), consisting of commercial computer      software and commercial computer software documentation, as such      terms are used in 48 C.F.R. 12.212 (Sept. 1995). Consistent with 48      C.F.R. 12.212 and 48 C.F.R. 227.7202-1 through 227.7202-4 (June 1995),      all U.S. Government End Users acquire Covered Code with only those      rights set forth herein.</w:t>
      </w:r>
    </w:p>
    <w:p w14:paraId="03FF7760" w14:textId="77777777" w:rsidR="00425AAE" w:rsidRDefault="00425AAE">
      <w:r>
        <w:t>11. MISCELLANEOUS.</w:t>
      </w:r>
    </w:p>
    <w:p w14:paraId="7A93468F" w14:textId="77777777" w:rsidR="00425AAE" w:rsidRDefault="00425AAE">
      <w:r>
        <w:t xml:space="preserve">     This License represents the complete agreement concerning subject      matter hereof. If any provision of this License is held to be      unenforceable, such provision shall be reformed only to the extent      necessary to make it enforceable. This License shall be governed by      California law provisions (except to the extent applicable law, if      any, provides otherwise), excluding its conflict-of-law provisions.      With respect to disputes in which at least one party is a citizen of,      or an entity chartered or registered to do business in the United      States of America, any litigation relating to this License shall be      subject to the jurisdiction of the Federal Courts of the Northern      District of California, with venue lying in Santa Clara County,      California, with the losing party responsible for costs, including      without limitation, court costs and reasonable attorneys' fees and      expenses. The application of the United Nations Convention on      Contracts for the International Sale of Goods is expressly excluded.      Any law or regulation which provides that the language of a contract      shall be construed against the drafter shall not apply to this      License.</w:t>
      </w:r>
    </w:p>
    <w:p w14:paraId="7F06CDFD" w14:textId="77777777" w:rsidR="00425AAE" w:rsidRDefault="00425AAE">
      <w:r>
        <w:t>12. RESPONSIBILITY FOR CLAIMS.</w:t>
      </w:r>
    </w:p>
    <w:p w14:paraId="43194E6F" w14:textId="77777777" w:rsidR="00425AAE" w:rsidRDefault="00425AAE">
      <w:r>
        <w:t xml:space="preserve">     As between Initial Developer and the Contributors, each party is      responsible for claims and damages arising, directly or indirectly,      out of its utilization of rights under </w:t>
      </w:r>
      <w:r>
        <w:lastRenderedPageBreak/>
        <w:t>this License and You agree to      work with Initial Developer and Contributors to distribute such      responsibility on an equitable basis. Nothing herein is intended or      shall be deemed to constitute any admission of liability.</w:t>
      </w:r>
    </w:p>
    <w:p w14:paraId="3CE2C4FA" w14:textId="77777777" w:rsidR="00425AAE" w:rsidRDefault="00425AAE">
      <w:r>
        <w:t>13. MULTIPLE-LICENSED CODE.</w:t>
      </w:r>
    </w:p>
    <w:p w14:paraId="62AB7DB0" w14:textId="77777777" w:rsidR="00425AAE" w:rsidRDefault="00425AAE">
      <w:r>
        <w:t xml:space="preserve">     Initial Developer may designate portions of the Covered Code as      Multiple-Licensed.  Multiple-Licensed means that the Initial      Developer permits you to utilize portions of the Covered Code under      Your choice of the NPL or the alternative licenses, if any, specified      by the Initial Developer in the file described in Exhibit A.</w:t>
      </w:r>
    </w:p>
    <w:p w14:paraId="6801C517" w14:textId="77777777" w:rsidR="00425AAE" w:rsidRDefault="00425AAE">
      <w:r>
        <w:t>EXHIBIT A -Mozilla Public License.</w:t>
      </w:r>
    </w:p>
    <w:p w14:paraId="26F302BC" w14:textId="77777777" w:rsidR="00425AAE" w:rsidRDefault="00425AAE">
      <w:r>
        <w:t xml:space="preserve">     ``The contents of this file are subject to the Mozilla Public License      Version 1.1 (the License); you may not use this file except in      compliance with the License. You may obtain a copy of the License at      http://www.mozilla.org/MPL/</w:t>
      </w:r>
    </w:p>
    <w:p w14:paraId="53BCB80B" w14:textId="77777777" w:rsidR="00425AAE" w:rsidRDefault="00425AAE">
      <w:r>
        <w:t xml:space="preserve">     Software distributed under the License is distributed on an AS IS      basis, WITHOUT WARRANTY OF ANY KIND, either express or implied. See the      License for the specific language governing rights and limitations      under the License.</w:t>
      </w:r>
    </w:p>
    <w:p w14:paraId="09ED5E5C" w14:textId="77777777" w:rsidR="00425AAE" w:rsidRDefault="00425AAE">
      <w:r>
        <w:t xml:space="preserve">     The Original Code is RabbitMQ.</w:t>
      </w:r>
    </w:p>
    <w:p w14:paraId="72499329" w14:textId="77777777" w:rsidR="00425AAE" w:rsidRDefault="00425AAE">
      <w:r>
        <w:t xml:space="preserve">     The Initial Developer of the Original Code is GoPivotal, Inc.      Copyright (c) 2007-2014 GoPivotal, Inc.  All rights reserved.''</w:t>
      </w:r>
    </w:p>
    <w:p w14:paraId="0B9F7E63" w14:textId="77777777" w:rsidR="00425AAE" w:rsidRDefault="00425AAE">
      <w:r>
        <w:t xml:space="preserve">     [NOTE: The text of this Exhibit A may differ slightly from the text of      the notices in the Source Code files of the Original Code. You should      use the text of this Exhibit A rather than the text found in the      Original Code Source Code for Your Modifications.] [END FILE=rabbitmq-server-3.3.4/debian/LICENSE.tail]</w:t>
      </w:r>
    </w:p>
    <w:p w14:paraId="00C0646D" w14:textId="77777777" w:rsidR="00425AAE" w:rsidRDefault="00425AAE" w:rsidP="000727EF">
      <w:pPr>
        <w:pStyle w:val="Heading3"/>
      </w:pPr>
      <w:r>
        <w:t>rabbitmq-server-3.3.4/LICENSE:</w:t>
      </w:r>
    </w:p>
    <w:p w14:paraId="6FD94F82" w14:textId="77777777" w:rsidR="00425AAE" w:rsidRDefault="00425AAE">
      <w:r>
        <w:t>[BEGIN FILE=rabbitmq-server-3.3.4/LICENSE] This package, the RabbitMQ server is licensed under the MPL.</w:t>
      </w:r>
    </w:p>
    <w:p w14:paraId="7ECC2AFB" w14:textId="77777777" w:rsidR="00425AAE" w:rsidRDefault="00425AAE">
      <w:r>
        <w:t>If you have any questions regarding licensing, please contact us at info@rabbitmq.com.</w:t>
      </w:r>
    </w:p>
    <w:p w14:paraId="7999D531" w14:textId="77777777" w:rsidR="00425AAE" w:rsidRDefault="00425AAE">
      <w:r>
        <w:t>The files amqp-rabbitmq-0.8.json and amqp-rabbitmq-0.9.1.json are Copyright (C) 2008-2013 GoPivotal, Inc. and are covered by the MIT license.</w:t>
      </w:r>
    </w:p>
    <w:p w14:paraId="1D94BC4D" w14:textId="77777777" w:rsidR="00425AAE" w:rsidRDefault="00425AAE">
      <w:r>
        <w:t>jQuery is Copyright (c) 2010 John Resig and is covered by the MIT license.  It was downloaded from http://jquery.com/</w:t>
      </w:r>
    </w:p>
    <w:p w14:paraId="6E08A76B" w14:textId="77777777" w:rsidR="00425AAE" w:rsidRDefault="00425AAE">
      <w:r>
        <w:t>EJS is Copyright (c) 2007 Edward Benson and is covered by the MIT license.  It was downloaded from http://embeddedjs.com/</w:t>
      </w:r>
    </w:p>
    <w:p w14:paraId="5D0B9EB8" w14:textId="77777777" w:rsidR="00425AAE" w:rsidRDefault="00425AAE">
      <w:r>
        <w:t>Sammy is Copyright (c) 2008 Aaron Quint, Quirkey NYC, LLC and is covered by the MIT license.  It was downloaded from http://code.quirkey.com/sammy/</w:t>
      </w:r>
    </w:p>
    <w:p w14:paraId="21D4D396" w14:textId="77777777" w:rsidR="00425AAE" w:rsidRDefault="00425AAE">
      <w:r>
        <w:t>ExplorerCanvas is Copyright 2006 Google Inc and is covered by the Apache License version 2.0. It was downloaded from http://code.google.com/p/explorercanvas/</w:t>
      </w:r>
    </w:p>
    <w:p w14:paraId="7CC5D3B1" w14:textId="77777777" w:rsidR="00425AAE" w:rsidRDefault="00425AAE">
      <w:r>
        <w:t>Flot is Copyright (c) 2007-2013 IOLA and Ole Laursen and is covered by the MIT license. It was downloaded from http://www.flotcharts.org/ Webmachine is Copyright (c) Basho Technologies and is covered by the Apache License 2.0.  It was downloaded from http://webmachine.basho.com/</w:t>
      </w:r>
    </w:p>
    <w:p w14:paraId="4C5721F7" w14:textId="77777777" w:rsidR="00425AAE" w:rsidRDefault="00425AAE">
      <w:r>
        <w:t>Eldap is Copyright (c) 2010, Torbjorn Tornkvist and is covered by the MIT license.  It was downloaded from https://github.com/etnt/eldap</w:t>
      </w:r>
    </w:p>
    <w:p w14:paraId="45BED387" w14:textId="77777777" w:rsidR="00425AAE" w:rsidRDefault="00425AAE">
      <w:r>
        <w:lastRenderedPageBreak/>
        <w:t>Mochiweb is Copyright (c) 2007 Mochi Media, Inc. and is covered by the MIT license.  It was downloaded from http://github.com/mochi/mochiweb/</w:t>
      </w:r>
    </w:p>
    <w:p w14:paraId="44C5B0DE" w14:textId="77777777" w:rsidR="00425AAE" w:rsidRDefault="00425AAE">
      <w:r>
        <w:t>glMatrix is Copyright (c) 2011, Brandon Jones and is covered by the BSD 2-Clause license.  It was downloaded from http://code.google.com/p/glmatrix/</w:t>
      </w:r>
    </w:p>
    <w:p w14:paraId="6F1F11C8" w14:textId="77777777" w:rsidR="00425AAE" w:rsidRDefault="00425AAE">
      <w:r>
        <w:t xml:space="preserve"> The MIT license is as follows:</w:t>
      </w:r>
    </w:p>
    <w:p w14:paraId="15FA1D65" w14:textId="77777777" w:rsidR="00425AAE" w:rsidRDefault="00425AAE">
      <w:r>
        <w:t xml:space="preserve">        Permission is hereby granted, free of charge, to any person         obtaining a copy of this file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746695C" w14:textId="77777777" w:rsidR="00425AAE" w:rsidRDefault="00425AAE">
      <w:r>
        <w:t xml:space="preserve">        The above copyright notice and this permission notice shall be         included in all copies or substantial portions of the Software.</w:t>
      </w:r>
    </w:p>
    <w:p w14:paraId="2344B4B5"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DD545C5" w14:textId="77777777" w:rsidR="00425AAE" w:rsidRDefault="00425AAE">
      <w:r>
        <w:t xml:space="preserve"> The BSD 2-Clause license is as follows:</w:t>
      </w:r>
    </w:p>
    <w:p w14:paraId="19E24B05" w14:textId="77777777" w:rsidR="00425AAE" w:rsidRDefault="00425AAE">
      <w:r>
        <w:t xml:space="preserve">        Redistribution and use in source and binary forms, with or         without modification, are permitted provided that the         following conditions are met:</w:t>
      </w:r>
    </w:p>
    <w:p w14:paraId="1964B7FD" w14:textId="77777777" w:rsidR="00425AAE" w:rsidRDefault="00425AAE">
      <w:r>
        <w:t xml:space="preserve">        1. Redistributions of source code must retain the above         copyright notice, this list of conditions and the following         disclaimer.</w:t>
      </w:r>
    </w:p>
    <w:p w14:paraId="47F32F17"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57625873"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2E81E79" w14:textId="77777777" w:rsidR="00425AAE" w:rsidRDefault="00425AAE">
      <w:r>
        <w:t xml:space="preserve"> The rest of this package is licensed under the Mozilla Public License 1.1 Authors and Copyright are as described below:</w:t>
      </w:r>
    </w:p>
    <w:p w14:paraId="4DE5FAF9" w14:textId="77777777" w:rsidR="00425AAE" w:rsidRDefault="00425AAE">
      <w:r>
        <w:t xml:space="preserve">     The Initial Developer of the Original Code is GoPivotal, Inc.      Copyright (c) 2007-2014 GoPivotal, Inc.  All rights reserved.</w:t>
      </w:r>
    </w:p>
    <w:p w14:paraId="0AD9F568" w14:textId="77777777" w:rsidR="00425AAE" w:rsidRDefault="00425AAE">
      <w:r>
        <w:lastRenderedPageBreak/>
        <w:t xml:space="preserve">                           MOZILLA PUBLIC LICENSE                                 Version 1.1</w:t>
      </w:r>
    </w:p>
    <w:p w14:paraId="66A84D2D" w14:textId="77777777" w:rsidR="00425AAE" w:rsidRDefault="00425AAE">
      <w:r>
        <w:t xml:space="preserve">                              ---------------</w:t>
      </w:r>
    </w:p>
    <w:p w14:paraId="61A5B29A" w14:textId="77777777" w:rsidR="00425AAE" w:rsidRDefault="00425AAE">
      <w:r>
        <w:t>1. Definitions.</w:t>
      </w:r>
    </w:p>
    <w:p w14:paraId="2CC1B66E" w14:textId="77777777" w:rsidR="00425AAE" w:rsidRDefault="00425AAE">
      <w:r>
        <w:t xml:space="preserve">     1.0.1. Commercial Use means distribution or otherwise making the      Covered Code available to a third party.</w:t>
      </w:r>
    </w:p>
    <w:p w14:paraId="1E8076CD" w14:textId="77777777" w:rsidR="00425AAE" w:rsidRDefault="00425AAE">
      <w:r>
        <w:t xml:space="preserve">     1.1. Contributor means each entity that creates or contributes to      the creation of Modifications.</w:t>
      </w:r>
    </w:p>
    <w:p w14:paraId="415A4BF9" w14:textId="77777777" w:rsidR="00425AAE" w:rsidRDefault="00425AAE">
      <w:r>
        <w:t xml:space="preserve">     1.2. Contributor Version means the combination of the Original      Code, prior Modifications used by a Contributor, and the Modifications      made by that particular Contributor.</w:t>
      </w:r>
    </w:p>
    <w:p w14:paraId="40215D75" w14:textId="77777777" w:rsidR="00425AAE" w:rsidRDefault="00425AAE">
      <w:r>
        <w:t xml:space="preserve">     1.3. Covered Code means the Original Code or Modifications or the      combination of the Original Code and Modifications, in each case      including portions thereof.</w:t>
      </w:r>
    </w:p>
    <w:p w14:paraId="5B0B2EB7" w14:textId="77777777" w:rsidR="00425AAE" w:rsidRDefault="00425AAE">
      <w:r>
        <w:t xml:space="preserve">     1.4. Electronic Distribution Mechanism means a mechanism generally      accepted in the software development community for the electronic      transfer of data.</w:t>
      </w:r>
    </w:p>
    <w:p w14:paraId="570BFAD2" w14:textId="77777777" w:rsidR="00425AAE" w:rsidRDefault="00425AAE">
      <w:r>
        <w:t xml:space="preserve">     1.5. Executable means Covered Code in any form other than Source      Code.</w:t>
      </w:r>
    </w:p>
    <w:p w14:paraId="01A22A0D" w14:textId="77777777" w:rsidR="00425AAE" w:rsidRDefault="00425AAE">
      <w:r>
        <w:t xml:space="preserve">     1.6. Initial Developer means the individual or entity identified      as the Initial Developer in the Source Code notice required by Exhibit      A.</w:t>
      </w:r>
    </w:p>
    <w:p w14:paraId="4533ED72" w14:textId="77777777" w:rsidR="00425AAE" w:rsidRDefault="00425AAE">
      <w:r>
        <w:t xml:space="preserve">     1.7. Larger Work means a work which combines Covered Code or      portions thereof with code not governed by the terms of this License.</w:t>
      </w:r>
    </w:p>
    <w:p w14:paraId="7428F525" w14:textId="77777777" w:rsidR="00425AAE" w:rsidRDefault="00425AAE">
      <w:r>
        <w:t xml:space="preserve">     1.8. License means this document.</w:t>
      </w:r>
    </w:p>
    <w:p w14:paraId="625183BA" w14:textId="77777777" w:rsidR="00425AAE" w:rsidRDefault="00425AAE">
      <w:r>
        <w:t xml:space="preserve">     1.8.1. Licensable means having the right to grant, to the maximum      extent possible, whether at the time of the initial grant or      subsequently acquired, any and all of the rights conveyed herein.</w:t>
      </w:r>
    </w:p>
    <w:p w14:paraId="6C375700" w14:textId="77777777" w:rsidR="00425AAE" w:rsidRDefault="00425AAE">
      <w:r>
        <w:t xml:space="preserve">     1.9. Modifications means any addition to or deletion from the      substance or structure of either the Original Code or any previous      Modifications. When Covered Code is released as a series of files, a      Modification is:           A. Any addition to or deletion from the contents of a file           containing Original Code or previous Modifications.</w:t>
      </w:r>
    </w:p>
    <w:p w14:paraId="22119270" w14:textId="77777777" w:rsidR="00425AAE" w:rsidRDefault="00425AAE">
      <w:r>
        <w:t xml:space="preserve">          B. Any new file that contains any part of the Original Code or           previous Modifications.</w:t>
      </w:r>
    </w:p>
    <w:p w14:paraId="172B9AD9" w14:textId="77777777" w:rsidR="00425AAE" w:rsidRDefault="00425AAE">
      <w:r>
        <w:t xml:space="preserve">     1.10. Original Code means Source Code of computer software code      which is described in the Source Code notice required by Exhibit A as      Original Code, and which, at the time of its release under this      License is not already Covered Code governed by this License.</w:t>
      </w:r>
    </w:p>
    <w:p w14:paraId="7EE0273B" w14:textId="77777777" w:rsidR="00425AAE" w:rsidRDefault="00425AAE">
      <w:r>
        <w:t xml:space="preserve">     1.10.1. Patent Claims means any patent claim(s), now owned or      hereafter acquired, including without limitation,  method, process,      and apparatus claims, in any patent Licensable by grantor.</w:t>
      </w:r>
    </w:p>
    <w:p w14:paraId="784E0FAC" w14:textId="77777777" w:rsidR="00425AAE" w:rsidRDefault="00425AAE">
      <w:r>
        <w:t xml:space="preserve">     1.11. Source Code means the preferred form of the Covered Code for      making modifications to it, including all modules it contains, plus      any associated interface definition files, scripts used to control      compilation and installation of an Executable, or source code      differential comparisons against either the Original Code or another      well known, available Covered Code of the Contributor's choice. The      Source Code can be in a compressed or archival form, provided the      appropriate decompression or de-archiving software is widely available      for no charge.</w:t>
      </w:r>
    </w:p>
    <w:p w14:paraId="65BC2275" w14:textId="77777777" w:rsidR="00425AAE" w:rsidRDefault="00425AAE">
      <w:r>
        <w:lastRenderedPageBreak/>
        <w:t xml:space="preserve">     1.12. You (or Your)  means an individual or a legal entity      exercising rights under, and complying with all of the terms of, this      License or a future version of this License issued under Section 6.1.      For legal entities, You includes any entity which controls, is      controlled by, or is under common control with You. For purposes of      this definition, control means (a) the power, direct or indirect,      to cause the direction or management of such entity, whether by      contract or otherwise, or (b) ownership of more than fifty percent      (50%) of the outstanding shares or beneficial ownership of such      entity.</w:t>
      </w:r>
    </w:p>
    <w:p w14:paraId="7D82CEC6" w14:textId="77777777" w:rsidR="00425AAE" w:rsidRDefault="00425AAE">
      <w:r>
        <w:t>2. Source Code License.</w:t>
      </w:r>
    </w:p>
    <w:p w14:paraId="1E436DD4" w14:textId="77777777" w:rsidR="00425AAE" w:rsidRDefault="00425AAE">
      <w:r>
        <w:t xml:space="preserve">     2.1. The Initial Developer Grant.      The Initial Developer hereby grants You a world-wide, royalty-free,      non-exclusive license, subject to third party intellectual property      claims:           (a)  under intellectual property rights (other than patent or           trademark) Licensable by Initial Developer to use, reproduce,           modify, display, perform, sublicense and distribute the Original           Code (or portions thereof) with or without Modifications, and/or           as part of a Larger Work; and</w:t>
      </w:r>
    </w:p>
    <w:p w14:paraId="1BD92713" w14:textId="77777777" w:rsidR="00425AAE" w:rsidRDefault="00425AAE">
      <w:r>
        <w:t xml:space="preserve">          (b) under Patents Claims infringed by the making, using or           selling of Original Code, to make, have made, use, practice,           sell, and offer for sale, and/or otherwise dispose of the           Original Code (or portions thereof).</w:t>
      </w:r>
    </w:p>
    <w:p w14:paraId="74BCBB32" w14:textId="77777777" w:rsidR="00425AAE" w:rsidRDefault="00425AAE">
      <w:r>
        <w:t xml:space="preserve">          (c) the licenses granted in this Section 2.1(a) and (b) are           effective on the date Initial Developer first distributes           Original Code under the terms of this License.</w:t>
      </w:r>
    </w:p>
    <w:p w14:paraId="07666F51" w14:textId="77777777" w:rsidR="00425AAE" w:rsidRDefault="00425AAE">
      <w:r>
        <w:t xml:space="preserve">          (d) Notwithstanding Section 2.1(b) above, no patent license is           granted: 1) for code that You delete from the Original Code; 2)           separate from the Original Code;  or 3) for infringements caused           by: i) the modification of the Original Code or ii) the           combination of the Original Code with other software or devices.</w:t>
      </w:r>
    </w:p>
    <w:p w14:paraId="7FC93D87" w14:textId="77777777" w:rsidR="00425AAE" w:rsidRDefault="00425AAE">
      <w:r>
        <w:t xml:space="preserve">     2.2. Contributor Grant.      Subject to third party intellectual property claims, each Contributor      hereby grants You a world-wide, royalty-free, non-exclusive license</w:t>
      </w:r>
    </w:p>
    <w:p w14:paraId="664A72B4" w14:textId="77777777" w:rsidR="00425AAE" w:rsidRDefault="00425AAE">
      <w:r>
        <w:t xml:space="preserve">          (a)  under intellectual property rights (other than patent or           trademark) Licensable by Contributor, to use, reproduce, modify,           display, perform, sublicense and distribute the Modifications           created by such Contributor (or portions thereof) either on an           unmodified basis, with other Modifications, as Covered Code           and/or as part of a Larger Work; and</w:t>
      </w:r>
    </w:p>
    <w:p w14:paraId="511F5D99" w14:textId="77777777" w:rsidR="00425AAE" w:rsidRDefault="00425AAE">
      <w:r>
        <w:t xml:space="preserve">          (b) under Patent Claims infringed by the making, using, or           selling of  Modifications made by that Contributor either alone           and/or in combination with its Contributor Version (or portions           of such combination), to make, use, sell, offer for sale, have           made, and/or otherwise dispose of: 1) Modifications made by that           Contributor (or portions thereof); and 2) the combination of           Modifications made by that Contributor with its Contributor           Version (or portions of such combination).</w:t>
      </w:r>
    </w:p>
    <w:p w14:paraId="3B569A3D" w14:textId="77777777" w:rsidR="00425AAE" w:rsidRDefault="00425AAE">
      <w:r>
        <w:t xml:space="preserve">          (c) the licenses granted in Sections 2.2(a) and 2.2(b) are           effective on the date Contributor first makes Commercial Use of           the Covered Code.</w:t>
      </w:r>
    </w:p>
    <w:p w14:paraId="0467DFF8" w14:textId="77777777" w:rsidR="00425AAE" w:rsidRDefault="00425AAE">
      <w:r>
        <w:t xml:space="preserve">          (d)    Notwithstanding Section 2.2(b) above, no patent license is           granted: 1) for any code that Contributor has deleted from the           Contributor Version; 2)  separate from the Contributor Version;           3)  for infringements caused by: i) third party modifications of           Contributor Version or ii)  the combination of Modifications made           by that Contributor with other software  (except as part of the           </w:t>
      </w:r>
      <w:r>
        <w:lastRenderedPageBreak/>
        <w:t>Contributor Version) or other devices; or 4) under Patent Claims           infringed by Covered Code in the absence of Modifications made by           that Contributor.</w:t>
      </w:r>
    </w:p>
    <w:p w14:paraId="2007DD5A" w14:textId="77777777" w:rsidR="00425AAE" w:rsidRDefault="00425AAE">
      <w:r>
        <w:t>3. Distribution Obligations.</w:t>
      </w:r>
    </w:p>
    <w:p w14:paraId="68C37845" w14:textId="77777777" w:rsidR="00425AAE" w:rsidRDefault="00425AAE">
      <w:r>
        <w:t xml:space="preserve">     3.1. Application of License.      The Modifications which You create or to which You contribute are      governed by the terms of this License, including without limitation      Section 2.2. The Source Code version of Covered Code may be      distributed only under the terms of this License or a future version      of this License released under Section 6.1, and You must include a      copy of this License with every copy of the Source Code You      distribute. You may not offer or impose any terms on any Source Code      version that alters or restricts the applicable version of this      License or the recipients' rights hereunder. However, You may include      an additional document offering the additional rights described in      Section 3.5.</w:t>
      </w:r>
    </w:p>
    <w:p w14:paraId="2DE9E036" w14:textId="77777777" w:rsidR="00425AAE" w:rsidRDefault="00425AAE">
      <w:r>
        <w:t xml:space="preserve">     3.2. Availability of Source Code.      Any Modification which You create or to which You contribute must be      made available in Source Code form under the terms of this License      either on the same media as an Executable version or via an accepted      Electronic Distribution Mechanism to anyone to whom you made an      Executable version available; and if made available via Electronic      Distribution Mechanism, must remain available for at least twelve (12)      months after the date it initially became available, or at least six      (6) months after a subsequent version of that particular Modification      has been made available to such recipients. You are responsible for      ensuring that the Source Code version remains available even if the      Electronic Distribution Mechanism is maintained by a third party.</w:t>
      </w:r>
    </w:p>
    <w:p w14:paraId="004B35BD" w14:textId="77777777" w:rsidR="00425AAE" w:rsidRDefault="00425AAE">
      <w:r>
        <w:t xml:space="preserve">     3.3. Description of Modifications.      You must cause all Covered Code to which You contribute to contain a      file documenting the changes You made to create that Covered Code and      the date of any change. You must include a prominent statement that      the Modification is derived, directly or indirectly, from Original      Code provided by the Initial Developer and including the name of the      Initial Developer in (a) the Source Code, and (b) in any notice in an      Executable version or related documentation in which You describe the      origin or ownership of the Covered Code.</w:t>
      </w:r>
    </w:p>
    <w:p w14:paraId="60593706" w14:textId="77777777" w:rsidR="00425AAE" w:rsidRDefault="00425AAE">
      <w:r>
        <w:t xml:space="preserve">     3.4. Intellectual Property Matters           (a) Third Party Claims.           If Contributor has knowledge that a license under a third party's           intellectual property rights is required to exercise the rights           granted by such Contributor under Sections 2.1 or 2.2,           Contributor must include a text file with the Source Code           distribution titled LEGAL which describes the claim and the           party making the claim in sufficient detail that a recipient will           know whom to contact. If Contributor obtains such knowledge after           the Modification is made available as described in Section 3.2,           Contributor shall promptly modify the LEGAL file in all copies           Contributor makes available thereafter and shall take other steps           (such as notifying appropriate mailing lists or newsgroups)           reasonably calculated to inform those who received the Covered           Code that new knowledge has been obtained.</w:t>
      </w:r>
    </w:p>
    <w:p w14:paraId="59A0D731" w14:textId="77777777" w:rsidR="00425AAE" w:rsidRDefault="00425AAE">
      <w:r>
        <w:t xml:space="preserve">          (b) Contributor APIs.           If Contributor's Modifications include an application programming           interface and Contributor has knowledge of patent licenses which           are reasonably necessary to implement that API, Contributor must           also include this information in the LEGAL file.</w:t>
      </w:r>
    </w:p>
    <w:p w14:paraId="0A6C5E40" w14:textId="77777777" w:rsidR="00425AAE" w:rsidRDefault="00425AAE">
      <w:r>
        <w:lastRenderedPageBreak/>
        <w:t xml:space="preserve">               (c)    Representations.           Contributor represents that, except as disclosed pursuant to           Section 3.4(a) above, Contributor believes that Contributor's           Modifications are Contributor's original creation(s) and/or           Contributor has sufficient rights to grant the rights conveyed by           this License.</w:t>
      </w:r>
    </w:p>
    <w:p w14:paraId="7A6882DB" w14:textId="77777777" w:rsidR="00425AAE" w:rsidRDefault="00425AAE">
      <w:r>
        <w:t xml:space="preserve">     3.5. Required Notices.      You must duplicate the notice in Exhibit A in each file of the Source      Code.  If it is not possible to put such notice in a particular Source      Code file due to its structure, then You must include such notice in a      location (such as a relevant directory) where a user would be likely      to look for such a notice.  If You created one or more Modification(s)      You may add your name as a Contributor to the notice described in      Exhibit A.  You must also duplicate this License in any documentation      for the Source Code where You describe recipients' rights or ownership      rights relating to Covered Code.  You may choose to offer, and to      charge a fee for, warranty, support, indemnity or liability      obligations to one or more recipients of Covered Code. However, You      may do so only on Your own behalf, and not on behalf of the Initial      Developer or any Contributor. You must make it absolutely clear than      any such warranty, support, indemnity or liability obligation is      offered by You alone, and You hereby agree to indemnify the Initial      Developer and every Contributor for any liability incurred by the      Initial Developer or such Contributor as a result of warranty,      support, indemnity or liability terms You offer.</w:t>
      </w:r>
    </w:p>
    <w:p w14:paraId="167101F3" w14:textId="77777777" w:rsidR="00425AAE" w:rsidRDefault="00425AAE">
      <w:r>
        <w:t xml:space="preserve">     3.6. Distribution of Executable Versions.      You may distribute Covered Code in Executable form only if the      requirements of Section 3.1-3.5 have been met for that Covered Code,      and if You include a notice stating that the Source Code version of      the Covered Code is available under the terms of this License,      including a description of how and where You have fulfilled the      obligations of Section 3.2. The notice must be conspicuously included      in any notice in an Executable version, related documentation or      collateral in which You describe recipients' rights relating to the      Covered Code. You may distribute the Executable version of Covered      Code or ownership rights under a license of Your choice, which may      contain terms different from this License, provided that You are in      compliance with the terms of this License and that the license for the      Executable version does not attempt to limit or alter the recipient's      rights in the Source Code version from the rights set forth in this      License. If You distribute the Executable version under a different      license You must make it absolutely clear that any terms which differ      from this License are offered by You alone, not by the Initial      Developer or any Contributor. You hereby agree to indemnify the      Initial Developer and every Contributor for any liability incurred by      the Initial Developer or such Contributor as a result of any such      terms You offer.</w:t>
      </w:r>
    </w:p>
    <w:p w14:paraId="08647A75" w14:textId="77777777" w:rsidR="00425AAE" w:rsidRDefault="00425AAE">
      <w:r>
        <w:t xml:space="preserve">     3.7. Larger Works.      You may create a Larger Work by combining Covered Code with other code      not governed by the terms of this License and distribute the Larger      Work as a single product. In such a case, You must make sure the      requirements of this License are fulfilled for the Covered Code.</w:t>
      </w:r>
    </w:p>
    <w:p w14:paraId="11BA904E" w14:textId="77777777" w:rsidR="00425AAE" w:rsidRDefault="00425AAE">
      <w:r>
        <w:t>4. Inability to Comply Due to Statute or Regulation.</w:t>
      </w:r>
    </w:p>
    <w:p w14:paraId="3D3EC3D9" w14:textId="77777777" w:rsidR="00425AAE" w:rsidRDefault="00425AAE">
      <w:r>
        <w:t xml:space="preserve">     If it is impossible for You to comply with any of the terms of this      License with respect to some or all of the Covered Code due to      statute, judicial order, or regulation then You must: (a) comply with      the terms of this License to the maximum extent possible; and (b)      describe the limitations and the code they affect. Such description      must be included in the LEGAL file described in Section 3.4 and must      </w:t>
      </w:r>
      <w:r>
        <w:lastRenderedPageBreak/>
        <w:t>be included with all distributions of the Source Code. Except to the      extent prohibited by statute or regulation, such description must be      sufficiently detailed for a recipient of ordinary skill to be able to      understand it.</w:t>
      </w:r>
    </w:p>
    <w:p w14:paraId="2BEC288F" w14:textId="77777777" w:rsidR="00425AAE" w:rsidRDefault="00425AAE">
      <w:r>
        <w:t>5. Application of this License.</w:t>
      </w:r>
    </w:p>
    <w:p w14:paraId="1DDCCFCA" w14:textId="77777777" w:rsidR="00425AAE" w:rsidRDefault="00425AAE">
      <w:r>
        <w:t xml:space="preserve">     This License applies to code to which the Initial Developer has      attached the notice in Exhibit A and to related Covered Code.</w:t>
      </w:r>
    </w:p>
    <w:p w14:paraId="3B1C4A0E" w14:textId="77777777" w:rsidR="00425AAE" w:rsidRDefault="00425AAE">
      <w:r>
        <w:t>6. Versions of the License.</w:t>
      </w:r>
    </w:p>
    <w:p w14:paraId="4751D47A" w14:textId="77777777" w:rsidR="00425AAE" w:rsidRDefault="00425AAE">
      <w:r>
        <w:t xml:space="preserve">     6.1. New Versions.      Netscape Communications Corporation (Netscape) may publish revised      and/or new versions of the License from time to time. Each version      will be given a distinguishing version number.</w:t>
      </w:r>
    </w:p>
    <w:p w14:paraId="29511A8C" w14:textId="77777777" w:rsidR="00425AAE" w:rsidRDefault="00425AAE">
      <w:r>
        <w:t xml:space="preserve">     6.2. Effect of New Versions.      Once Covered Code has been published under a particular version of the      License, You may always continue to use it under the terms of that      version. You may also choose to use such Covered Code under the terms      of any subsequent version of the License published by Netscape. No one      other than Netscape has the right to modify the terms applicable to      Covered Code created under this License.</w:t>
      </w:r>
    </w:p>
    <w:p w14:paraId="2774389D" w14:textId="77777777" w:rsidR="00425AAE" w:rsidRDefault="00425AAE">
      <w:r>
        <w:t xml:space="preserve">     6.3. Derivative Works.      If You create or use a modified version of this License (which you may      only do in order to apply it to code which is not already Covered Code      governed by this License), You must (a) rename Your license so that      the phrases Mozilla, MOZILLAPL, MOZPL, Netscape,      MPL, NPL or any confusingly similar phrase do not appear in your      license (except to note that your license differs from this License)      and (b) otherwise make it clear that Your version of the license      contains terms which differ from the Mozilla Public License and      Netscape Public License. (Filling in the name of the Initial      Developer, Original Code or Contributor in the notice described in      Exhibit A shall not of themselves be deemed to be modifications of      this License.)</w:t>
      </w:r>
    </w:p>
    <w:p w14:paraId="30ACAB04" w14:textId="77777777" w:rsidR="00425AAE" w:rsidRDefault="00425AAE">
      <w:r>
        <w:t>7. DISCLAIMER OF WARRANTY.</w:t>
      </w:r>
    </w:p>
    <w:p w14:paraId="6B2972F8" w14:textId="77777777" w:rsidR="00425AAE" w:rsidRDefault="00425AAE">
      <w:r>
        <w:t xml:space="preserve">     COVERED CODE IS PROVIDED UNDER THIS LICENSE ON AN AS IS BASIS,      WITHOUT WARRANTY OF ANY KIND, EITHER EXPRESSED OR IMPLIED, INCLUDING,      WITHOUT LIMITATION, WARRANTIES THAT THE COVERED CODE IS FREE OF      DEFECTS, MERCHANTABLE, FIT FOR A PARTICULAR PURPOSE OR NON-INFRINGING.      THE ENTIRE RISK AS TO THE QUALITY AND PERFORMANCE OF THE COVERED CODE      IS WITH YOU. SHOULD ANY COVERED CODE PROVE DEFECTIVE IN ANY RESPECT,      YOU (NOT THE INITIAL DEVELOPER OR ANY OTHER CONTRIBUTOR) ASSUME THE      COST OF ANY NECESSARY SERVICING, REPAIR OR CORRECTION. THIS DISCLAIMER      OF WARRANTY CONSTITUTES AN ESSENTIAL PART OF THIS LICENSE. NO USE OF      ANY COVERED CODE IS AUTHORIZED HEREUNDER EXCEPT UNDER THIS DISCLAIMER.</w:t>
      </w:r>
    </w:p>
    <w:p w14:paraId="302C8EFA" w14:textId="77777777" w:rsidR="00425AAE" w:rsidRDefault="00425AAE">
      <w:r>
        <w:t>8. TERMINATION.</w:t>
      </w:r>
    </w:p>
    <w:p w14:paraId="3875E277" w14:textId="77777777" w:rsidR="00425AAE" w:rsidRDefault="00425AAE">
      <w:r>
        <w:t xml:space="preserve">     8.1.  This License and the rights granted hereunder will terminate      automatically if You fail to comply with terms herein and fail to cure      such breach within 30 days of becoming aware of the breach. All      sublicenses to the Covered Code which are properly granted shall      survive any termination of this License. Provisions which, by </w:t>
      </w:r>
      <w:r>
        <w:lastRenderedPageBreak/>
        <w:t>their      nature, must remain in effect beyond the termination of this License      shall survive.</w:t>
      </w:r>
    </w:p>
    <w:p w14:paraId="1D7DBA50" w14:textId="77777777" w:rsidR="00425AAE" w:rsidRDefault="00425AAE">
      <w:r>
        <w:t xml:space="preserve">     8.2.  If You initiate litigation by asserting a patent infringement      claim (excluding declatory judgment actions) against Initial Developer      or a Contributor (the Initial Developer or Contributor against whom      You file such action is referred to as Participant)  alleging that:</w:t>
      </w:r>
    </w:p>
    <w:p w14:paraId="7B6142AF" w14:textId="77777777" w:rsidR="00425AAE" w:rsidRDefault="00425AAE">
      <w:r>
        <w:t xml:space="preserve">     (a)  such Participant's Contributor Version directly or indirectly      infringes any patent, then any and all rights granted by such      Participant to You under Sections 2.1 and/or 2.2 of this License      shall, upon 60 days notice from Participant terminate prospectively,      unless if within 60 days after receipt of notice You either: (i)      agree in writing to pay Participant a mutually agreeable reasonable      royalty for Your past and future use of Modifications made by such      Participant, or (ii) withdraw Your litigation claim with respect to      the Contributor Version against such Participant.  If within 60 days      of notice, a reasonable royalty and payment arrangement are not      mutually agreed upon in writing by the parties or the litigation claim      is not withdrawn, the rights granted by Participant to You under      Sections 2.1 and/or 2.2 automatically terminate at the expiration of      the 60 day notice period specified above.</w:t>
      </w:r>
    </w:p>
    <w:p w14:paraId="5D48398B" w14:textId="77777777" w:rsidR="00425AAE" w:rsidRDefault="00425AAE">
      <w:r>
        <w:t xml:space="preserve">     (b)  any software, hardware, or device, other than such Participant's      Contributor Version, directly or indirectly infringes any patent, then      any rights granted to You by such Participant under Sections 2.1(b)      and 2.2(b) are revoked effective as of the date You first made, used,      sold, distributed, or had made, Modifications made by that      Participant.</w:t>
      </w:r>
    </w:p>
    <w:p w14:paraId="36D48102" w14:textId="77777777" w:rsidR="00425AAE" w:rsidRDefault="00425AAE">
      <w:r>
        <w:t xml:space="preserve">     8.3.  If You assert a patent infringement claim against Participant      alleging that such Participant's Contributor Version directly or      indirectly infringes any patent where such claim is resolved (such as      by license or settlement) prior to the initiation of patent      infringement litigation, then the reasonable value of the licenses      granted by such Participant under Sections 2.1 or 2.2 shall be taken      into account in determining the amount or value of any payment or      license.</w:t>
      </w:r>
    </w:p>
    <w:p w14:paraId="1165F8B4" w14:textId="77777777" w:rsidR="00425AAE" w:rsidRDefault="00425AAE">
      <w:r>
        <w:t xml:space="preserve">     8.4.  In the event of termination under Sections 8.1 or 8.2 above,      all end user license agreements (excluding distributors and resellers)      which have been validly granted by You or any distributor hereunder      prior to termination shall survive termination.</w:t>
      </w:r>
    </w:p>
    <w:p w14:paraId="1002D61A" w14:textId="77777777" w:rsidR="00425AAE" w:rsidRDefault="00425AAE">
      <w:r>
        <w:t>9. LIMITATION OF LIABILITY.</w:t>
      </w:r>
    </w:p>
    <w:p w14:paraId="57DC6C93" w14:textId="77777777" w:rsidR="00425AAE" w:rsidRDefault="00425AAE">
      <w:r>
        <w:t xml:space="preserve">     UNDER NO CIRCUMSTANCES AND UNDER NO LEGAL THEORY, WHETHER TORT      (INCLUDING NEGLIGENCE), CONTRACT, OR OTHERWISE, SHALL YOU, THE INITIAL      DEVELOPER, ANY OTHER CONTRIBUTOR, OR ANY DISTRIBUTOR OF COVERED CODE,      OR ANY SUPPLIER OF ANY OF SUCH PARTIES, BE LIABLE TO ANY PERSON FOR      ANY INDIRECT, SPECIAL, INCIDENTAL, OR CONSEQUENTIAL DAMAGES OF ANY      CHARACTER INCLUDING, WITHOUT LIMITATION, DAMAGES FOR LOSS OF GOODWILL,      WORK STOPPAGE, COMPUTER FAILURE OR MALFUNCTION, OR ANY AND ALL OTHER      COMMERCIAL DAMAGES OR LOSSES, EVEN IF SUCH PARTY SHALL HAVE BEEN      INFORMED OF THE POSSIBILITY OF SUCH DAMAGES. THIS LIMITATION OF      LIABILITY SHALL NOT APPLY TO LIABILITY FOR DEATH OR PERSONAL INJURY      RESULTING FROM SUCH PARTY'S NEGLIGENCE TO THE EXTENT APPLICABLE </w:t>
      </w:r>
      <w:r>
        <w:lastRenderedPageBreak/>
        <w:t>LAW      PROHIBITS SUCH LIMITATION. SOME JURISDICTIONS DO NOT ALLOW THE      EXCLUSION OR LIMITATION OF INCIDENTAL OR CONSEQUENTIAL DAMAGES, SO      THIS EXCLUSION AND LIMITATION MAY NOT APPLY TO YOU.</w:t>
      </w:r>
    </w:p>
    <w:p w14:paraId="3E3E2808" w14:textId="77777777" w:rsidR="00425AAE" w:rsidRDefault="00425AAE">
      <w:r>
        <w:t>10. U.S. GOVERNMENT END USERS.</w:t>
      </w:r>
    </w:p>
    <w:p w14:paraId="71929292" w14:textId="77777777" w:rsidR="00425AAE" w:rsidRDefault="00425AAE">
      <w:r>
        <w:t xml:space="preserve">     The Covered Code is a commercial item, as that term is defined in      48 C.F.R. 2.101 (Oct. 1995), consisting of commercial computer      software and commercial computer software documentation, as such      terms are used in 48 C.F.R. 12.212 (Sept. 1995). Consistent with 48      C.F.R. 12.212 and 48 C.F.R. 227.7202-1 through 227.7202-4 (June 1995),      all U.S. Government End Users acquire Covered Code with only those      rights set forth herein.</w:t>
      </w:r>
    </w:p>
    <w:p w14:paraId="1F0DD8D0" w14:textId="77777777" w:rsidR="00425AAE" w:rsidRDefault="00425AAE">
      <w:r>
        <w:t>11. MISCELLANEOUS.</w:t>
      </w:r>
    </w:p>
    <w:p w14:paraId="71435B15" w14:textId="77777777" w:rsidR="00425AAE" w:rsidRDefault="00425AAE">
      <w:r>
        <w:t xml:space="preserve">     This License represents the complete agreement concerning subject      matter hereof. If any provision of this License is held to be      unenforceable, such provision shall be reformed only to the extent      necessary to make it enforceable. This License shall be governed by      California law provisions (except to the extent applicable law, if      any, provides otherwise), excluding its conflict-of-law provisions.      With respect to disputes in which at least one party is a citizen of,      or an entity chartered or registered to do business in the United      States of America, any litigation relating to this License shall be      subject to the jurisdiction of the Federal Courts of the Northern      District of California, with venue lying in Santa Clara County,      California, with the losing party responsible for costs, including      without limitation, court costs and reasonable attorneys' fees and      expenses. The application of the United Nations Convention on      Contracts for the International Sale of Goods is expressly excluded.      Any law or regulation which provides that the language of a contract      shall be construed against the drafter shall not apply to this      License.</w:t>
      </w:r>
    </w:p>
    <w:p w14:paraId="400A2552" w14:textId="77777777" w:rsidR="00425AAE" w:rsidRDefault="00425AAE">
      <w:r>
        <w:t>12. RESPONSIBILITY FOR CLAIMS.</w:t>
      </w:r>
    </w:p>
    <w:p w14:paraId="60469BD2" w14:textId="77777777" w:rsidR="00425AAE" w:rsidRDefault="00425AAE">
      <w:r>
        <w:t xml:space="preserve">     As between Initial Developer and the Contributors, each party is      responsible for claims and damages arising, directly or indirectly,      out of its utilization of rights under this License and You agree to      work with Initial Developer and Contributors to distribute such      responsibility on an equitable basis. Nothing herein is intended or      shall be deemed to constitute any admission of liability.</w:t>
      </w:r>
    </w:p>
    <w:p w14:paraId="0FD4A9C0" w14:textId="77777777" w:rsidR="00425AAE" w:rsidRDefault="00425AAE">
      <w:r>
        <w:t>13. MULTIPLE-LICENSED CODE.</w:t>
      </w:r>
    </w:p>
    <w:p w14:paraId="6C80D1C9" w14:textId="77777777" w:rsidR="00425AAE" w:rsidRDefault="00425AAE">
      <w:r>
        <w:t xml:space="preserve">     Initial Developer may designate portions of the Covered Code as      Multiple-Licensed.  Multiple-Licensed means that the Initial      Developer permits you to utilize portions of the Covered Code under      Your choice of the NPL or the alternative licenses, if any, specified      by the Initial Developer in the file described in Exhibit A.</w:t>
      </w:r>
    </w:p>
    <w:p w14:paraId="24FCFE36" w14:textId="77777777" w:rsidR="00425AAE" w:rsidRDefault="00425AAE">
      <w:r>
        <w:t>EXHIBIT A -Mozilla Public License.</w:t>
      </w:r>
    </w:p>
    <w:p w14:paraId="18B13091" w14:textId="77777777" w:rsidR="00425AAE" w:rsidRDefault="00425AAE">
      <w:r>
        <w:t xml:space="preserve">     ``The contents of this file are subject to the Mozilla Public License      Version 1.1 (the License); you may not use this file except in      compliance with the License. You may obtain a copy of the License at      http://www.mozilla.org/MPL/</w:t>
      </w:r>
    </w:p>
    <w:p w14:paraId="60A0E112" w14:textId="77777777" w:rsidR="00425AAE" w:rsidRDefault="00425AAE">
      <w:r>
        <w:t xml:space="preserve">     Software distributed under the License is distributed on an AS IS      basis, WITHOUT WARRANTY OF ANY KIND, either express or implied. See the      License for the specific language governing rights and limitations      under the License.</w:t>
      </w:r>
    </w:p>
    <w:p w14:paraId="16E76ACD" w14:textId="77777777" w:rsidR="00425AAE" w:rsidRDefault="00425AAE">
      <w:r>
        <w:t xml:space="preserve">     The Original Code is RabbitMQ.</w:t>
      </w:r>
    </w:p>
    <w:p w14:paraId="46F8E63B" w14:textId="77777777" w:rsidR="00425AAE" w:rsidRDefault="00425AAE">
      <w:r>
        <w:lastRenderedPageBreak/>
        <w:t xml:space="preserve">     The Initial Developer of the Original Code is GoPivotal, Inc.      Copyright (c) 2007-2014 GoPivotal, Inc.  All rights reserved.''</w:t>
      </w:r>
    </w:p>
    <w:p w14:paraId="55A54245" w14:textId="77777777" w:rsidR="00425AAE" w:rsidRDefault="00425AAE">
      <w:r>
        <w:t xml:space="preserve">     [NOTE: The text of this Exhibit A may differ slightly from the text of      the notices in the Source Code files of the Original Code. You should      use the text of this Exhibit A rather than the text found in the      Original Code Source Code for Your Modifications.] [END FILE=rabbitmq-server-3.3.4/LICENSE]</w:t>
      </w:r>
    </w:p>
    <w:p w14:paraId="3FEC2CEE" w14:textId="77777777" w:rsidR="00425AAE" w:rsidRDefault="00425AAE" w:rsidP="000727EF">
      <w:pPr>
        <w:pStyle w:val="Heading3"/>
      </w:pPr>
      <w:r>
        <w:t>rabbitmq-server-3.3.4/LICENSE-BSD-glMatrix:</w:t>
      </w:r>
    </w:p>
    <w:p w14:paraId="62847476" w14:textId="77777777" w:rsidR="00425AAE" w:rsidRDefault="00425AAE">
      <w:r>
        <w:t>[BEGIN FILE=rabbitmq-server-3.3.4/LICENSE-BSD-glMatrix] Copyright (c) 2011, Brandon Jones All rights reserved.</w:t>
      </w:r>
    </w:p>
    <w:p w14:paraId="0E74B015" w14:textId="77777777" w:rsidR="00425AAE" w:rsidRDefault="00425AAE">
      <w:r>
        <w:t>Redistribution and use in source and binary forms, with or without modification, are permitted provided that the following conditions are met:</w:t>
      </w:r>
    </w:p>
    <w:p w14:paraId="2D93C79C" w14:textId="77777777" w:rsidR="00425AAE" w:rsidRDefault="00425AAE">
      <w:r>
        <w:t>1. Redistributions of source code must retain the above copyright    notice, this list of conditions and the following disclaimer.</w:t>
      </w:r>
    </w:p>
    <w:p w14:paraId="195D6512"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2EFB1C43"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FILE=rabbitmq-server-3.3.4/LICENSE-BSD-glMatrix]</w:t>
      </w:r>
    </w:p>
    <w:p w14:paraId="7277FD12" w14:textId="77777777" w:rsidR="00425AAE" w:rsidRDefault="00425AAE" w:rsidP="000727EF">
      <w:pPr>
        <w:pStyle w:val="Heading3"/>
      </w:pPr>
      <w:r>
        <w:t>rabbitmq-server-3.3.4/plugins-src/licensing/LICENSE-BSD-glMatrix:</w:t>
      </w:r>
    </w:p>
    <w:p w14:paraId="0034875D" w14:textId="77777777" w:rsidR="00425AAE" w:rsidRDefault="00425AAE">
      <w:r>
        <w:t>[BEGIN FILE=rabbitmq-server-3.3.4/plugins-src/licensing/LICENSE-BSD-glMatrix] Copyright (c) 2011, Brandon Jones All rights reserved.</w:t>
      </w:r>
    </w:p>
    <w:p w14:paraId="7A39BCF2" w14:textId="77777777" w:rsidR="00425AAE" w:rsidRDefault="00425AAE">
      <w:r>
        <w:t>Redistribution and use in source and binary forms, with or without modification, are permitted provided that the following conditions are met:</w:t>
      </w:r>
    </w:p>
    <w:p w14:paraId="141278AB" w14:textId="77777777" w:rsidR="00425AAE" w:rsidRDefault="00425AAE">
      <w:r>
        <w:t>1. Redistributions of source code must retain the above copyright    notice, this list of conditions and the following disclaimer.</w:t>
      </w:r>
    </w:p>
    <w:p w14:paraId="23ABF770"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174049D3" w14:textId="77777777" w:rsidR="00425AAE" w:rsidRDefault="00425AAE">
      <w:r>
        <w:t xml:space="preserve">THIS SOFTWARE IS PROVIDED BY THE COPYRIGHT HOLDERS AND CONTRIBUTORS AS IS AND ANY EXPRESS OR IMPLIED WARRANTIES, INCLUDING, BUT NOT LIMITED TO, THE IMPLIED WARRANTIES OF MERCHANTABILITY AND FITNESS FOR A PARTICULAR PURPOSE ARE </w:t>
      </w:r>
      <w:r>
        <w:lastRenderedPageBreak/>
        <w:t>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FILE=rabbitmq-server-3.3.4/plugins-src/licensing/LICENSE-BSD-glMatrix]</w:t>
      </w:r>
    </w:p>
    <w:p w14:paraId="185CD7BB" w14:textId="77777777" w:rsidR="00425AAE" w:rsidRDefault="00425AAE" w:rsidP="000727EF">
      <w:pPr>
        <w:pStyle w:val="Heading3"/>
      </w:pPr>
      <w:r>
        <w:t>rabbitmq-server-3.3.4/plugins-src/rabbitmq-management-visualiser/LICENSE-BSD-glMatrix:</w:t>
      </w:r>
    </w:p>
    <w:p w14:paraId="3CCCDDA0" w14:textId="77777777" w:rsidR="00425AAE" w:rsidRDefault="00425AAE">
      <w:r>
        <w:t>[BEGIN FILE=rabbitmq-server-3.3.4/plugins-src/rabbitmq-management-visualiser/LICENSE-BSD-glMatrix] Copyright (c) 2011, Brandon Jones All rights reserved.</w:t>
      </w:r>
    </w:p>
    <w:p w14:paraId="1A5F21E9" w14:textId="77777777" w:rsidR="00425AAE" w:rsidRDefault="00425AAE">
      <w:r>
        <w:t>Redistribution and use in source and binary forms, with or without modification, are permitted provided that the following conditions are met:</w:t>
      </w:r>
    </w:p>
    <w:p w14:paraId="4EA4B8DE" w14:textId="77777777" w:rsidR="00425AAE" w:rsidRDefault="00425AAE">
      <w:r>
        <w:t>1. Redistributions of source code must retain the above copyright    notice, this list of conditions and the following disclaimer.</w:t>
      </w:r>
    </w:p>
    <w:p w14:paraId="2054F298"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75EB71CE"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FILE=rabbitmq-server-3.3.4/plugins-src/rabbitmq-management-visualiser/LICENSE-BSD-glMatrix]</w:t>
      </w:r>
    </w:p>
    <w:p w14:paraId="6479DBB4" w14:textId="77777777" w:rsidR="00425AAE" w:rsidRDefault="00425AAE" w:rsidP="000727EF">
      <w:pPr>
        <w:pStyle w:val="Heading3"/>
      </w:pPr>
      <w:r>
        <w:t>rabbitmq-server-3.3.4/plugins-src/rabbitmq-management-visualiser/LICENSE:</w:t>
      </w:r>
    </w:p>
    <w:p w14:paraId="31EE6993" w14:textId="77777777" w:rsidR="00425AAE" w:rsidRDefault="00425AAE">
      <w:r>
        <w:t>[BEGIN FILE=rabbitmq-server-3.3.4/plugins-src/rabbitmq-management-visualiser/LICENSE] This package, the RabbitMQ Visualiser is licensed under the MPL. For the MPL, please see LICENSE-MPL-RabbitMQ.</w:t>
      </w:r>
    </w:p>
    <w:p w14:paraId="2254F66F" w14:textId="77777777" w:rsidR="00425AAE" w:rsidRDefault="00425AAE">
      <w:r>
        <w:t>This package makes use of the following third party libraries: glMatrix - http://code.google.com/p/glmatrix/ - BSD 2-clause license, see LICENSE-BSD-glMatrix</w:t>
      </w:r>
    </w:p>
    <w:p w14:paraId="307EC57C" w14:textId="77777777" w:rsidR="00425AAE" w:rsidRDefault="00425AAE">
      <w:r>
        <w:lastRenderedPageBreak/>
        <w:t>If you have any questions regarding licensing, please contact us at info@rabbitmq.com. [END FILE=rabbitmq-server-3.3.4/plugins-src/rabbitmq-management-visualiser/LICENSE]</w:t>
      </w:r>
    </w:p>
    <w:p w14:paraId="0A6AF2A1" w14:textId="77777777" w:rsidR="00425AAE" w:rsidRDefault="00425AAE" w:rsidP="000727EF">
      <w:pPr>
        <w:pStyle w:val="Heading2"/>
      </w:pPr>
      <w:r>
        <w:t xml:space="preserve"> </w:t>
      </w:r>
      <w:bookmarkStart w:id="627" w:name="_Toc399938444"/>
      <w:r>
        <w:t>radiusclient-ng (version 0.5.6):</w:t>
      </w:r>
      <w:bookmarkEnd w:id="627"/>
    </w:p>
    <w:p w14:paraId="43EAB007" w14:textId="77777777" w:rsidR="00425AAE" w:rsidRDefault="00425AAE" w:rsidP="000727EF">
      <w:pPr>
        <w:pStyle w:val="Heading3"/>
      </w:pPr>
      <w:r>
        <w:t>radiusclient-ng-0.5.6/debian/copyright:</w:t>
      </w:r>
    </w:p>
    <w:p w14:paraId="1D6FD676" w14:textId="77777777" w:rsidR="00425AAE" w:rsidRDefault="00425AAE">
      <w:r>
        <w:t>[BEGIN FILE=radiusclient-ng-0.5.6/debian/copyright] This package was debianized by Jan Janak &lt;jan@iptel.org&gt; on Mon,  6 Jun 2005 13:49:56 +0200.</w:t>
      </w:r>
    </w:p>
    <w:p w14:paraId="66831F24" w14:textId="77777777" w:rsidR="00425AAE" w:rsidRDefault="00425AAE">
      <w:r>
        <w:t>It was downloaded from      http://developer.berlios.de/projects/radiusclient-ng</w:t>
      </w:r>
    </w:p>
    <w:p w14:paraId="4F4EA3B6" w14:textId="77777777" w:rsidR="00425AAE" w:rsidRDefault="00425AAE">
      <w:r>
        <w:t>Upstream Author: Maxim Sobolev &lt;sobomax@sippysoft.com&gt;</w:t>
      </w:r>
    </w:p>
    <w:p w14:paraId="16EB4BB8" w14:textId="77777777" w:rsidR="00425AAE" w:rsidRDefault="00425AAE">
      <w:r>
        <w:t>License:</w:t>
      </w:r>
    </w:p>
    <w:p w14:paraId="5BC49A13" w14:textId="77777777" w:rsidR="00425AAE" w:rsidRDefault="00425AAE">
      <w:r>
        <w:t>See the respective source files to find out which copyrights apply.</w:t>
      </w:r>
    </w:p>
    <w:p w14:paraId="2057A8A4" w14:textId="77777777" w:rsidR="00425AAE" w:rsidRDefault="00425AAE">
      <w:r>
        <w:t>------------------------------------------------------------------------------ Copyright (c) 1998 The NetBSD Foundation, Inc. All rights reserved.</w:t>
      </w:r>
    </w:p>
    <w:p w14:paraId="5DED57F8" w14:textId="77777777" w:rsidR="00425AAE" w:rsidRDefault="00425AAE">
      <w:r>
        <w:t>This code is derived from software contributed to The NetBSD Foundation by Christos Zoulas.</w:t>
      </w:r>
    </w:p>
    <w:p w14:paraId="7554AE5D"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software developed by the NetBSD        Foundation, Inc. and its contributors. 4. Neither the name of The NetBSD Foundation nor the names of its    contributors may be used to endorse or promote products derived    from this software without specific prior written permission.</w:t>
      </w:r>
    </w:p>
    <w:p w14:paraId="4CB22DDB" w14:textId="77777777" w:rsidR="00425AAE" w:rsidRDefault="00425AAE">
      <w:r>
        <w:t>THIS SOFTWARE IS PROVIDED BY THE NETBSD FOUNDATION, INC. AND CONTRIBUTORS ``AS IS'' AND ANY EXPRESS OR IMPLIED WARRANTIES, INCLUDING, BUT NOT LIMITED TO, THE IMPLIED WARRANTIES OF MERCHANTABILITY AND FITNESS FOR A PARTICULAR PURPOSE ARE DISCLAIMED.  IN NO EVENT SHALL THE FOUNDATION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6A95FF00" w14:textId="77777777" w:rsidR="00425AAE" w:rsidRDefault="00425AAE">
      <w:r>
        <w:t>------------------------------------------------------------------------------ Copyright (c) 2003 Maxim Sobolev &lt;sobomax@FreeBSD.org&gt; All rights reserved.</w:t>
      </w:r>
    </w:p>
    <w:p w14:paraId="1764980A" w14:textId="77777777" w:rsidR="00425AAE" w:rsidRDefault="00425AAE">
      <w:r>
        <w:lastRenderedPageBreak/>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092986D6" w14:textId="77777777" w:rsidR="00425AAE" w:rsidRDefault="00425AAE">
      <w:r>
        <w:t>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92672FF" w14:textId="77777777" w:rsidR="00425AAE" w:rsidRDefault="00425AAE">
      <w:r>
        <w:t>------------------------------------------------------------------------------ Copyright (C) 1995,1996,1997,1998 Lars Fenneberg &lt;lf@elemental.net&gt;</w:t>
      </w:r>
    </w:p>
    <w:p w14:paraId="73165D67" w14:textId="77777777" w:rsidR="00425AAE" w:rsidRDefault="00425AAE">
      <w:r>
        <w:t>Permission to use, copy, modify, and distribute this software for any purpose and without fee is hereby granted, provided that this copyright and permission notice appear on all copies and supporting documentation, the name of Lars Fenneberg not be used in advertising or publicity pertaining to distribution of the program without specific prior permission, and notice be given in supporting documentation that copying and distribution is by permission of Lars Fenneberg.</w:t>
      </w:r>
    </w:p>
    <w:p w14:paraId="3C0A1E2C" w14:textId="77777777" w:rsidR="00425AAE" w:rsidRDefault="00425AAE">
      <w:r>
        <w:t>Lars Fenneberg makes no representations about the suitability of this software for any purpose.  It is provided as is without express or implied warranty.</w:t>
      </w:r>
    </w:p>
    <w:p w14:paraId="6B344B3C" w14:textId="77777777" w:rsidR="00425AAE" w:rsidRDefault="00425AAE">
      <w:r>
        <w:t>------------------------------------------------------------------------------ Copyright 1992 Livingston Enterprises, Inc. Livingston Enterprises, Inc. 6920 Koll Center Parkway Pleasanton, CA  94566</w:t>
      </w:r>
    </w:p>
    <w:p w14:paraId="5037210D" w14:textId="77777777" w:rsidR="00425AAE" w:rsidRDefault="00425AAE">
      <w:r>
        <w:t>Permission to use, copy, modify, and distribute this software for any purpose and without fee is hereby granted, provided that this copyright and permission notice appear on all copies and supporting documentation, the name of Livingston Enterprises, Inc. not be used in advertising or publicity pertaining to distribution of the program without specific prior permission, and notice be given in supporting documentation that copying and distribution is by permission of Livingston Enterprises, Inc.</w:t>
      </w:r>
    </w:p>
    <w:p w14:paraId="6DFBCB0F" w14:textId="77777777" w:rsidR="00425AAE" w:rsidRDefault="00425AAE">
      <w:r>
        <w:t>Livingston Enterprises, Inc. makes no representations about the suitability of this software for any purpose.  It is provided as is without express or implied warranty. ------------------------------------------------------------------------------ [C] The Regents of the University of Michigan and Merit Network, Inc. 1992, 1993, 1994, 1995 All Rights Reserved</w:t>
      </w:r>
    </w:p>
    <w:p w14:paraId="6FA9E865" w14:textId="77777777" w:rsidR="00425AAE" w:rsidRDefault="00425AAE">
      <w:r>
        <w:t xml:space="preserve">Permission to use, copy, modify, and distribute this software and its documentation for any purpose and without fee is hereby granted, provided that the above copyright notice and this permission notice appear in all copies of the software and derivative works or </w:t>
      </w:r>
      <w:r>
        <w:lastRenderedPageBreak/>
        <w:t>modified versions thereof, and that both the copyright notice and this permission and disclaimer notice appear in supporting documentation.</w:t>
      </w:r>
    </w:p>
    <w:p w14:paraId="644564E6" w14:textId="77777777" w:rsidR="00425AAE" w:rsidRDefault="00425AAE">
      <w:r>
        <w:t>THIS SOFTWARE IS PROVIDED AS IS WITHOUT WARRANTY OF ANY KIND, EITHER EXPRESS OR IMPLIED, INCLUDING WITHOUT LIMITATION WARRANTIES OF MERCHANTABILITY AND FITNESS FOR A PARTICULAR PURPOSE.  THE REGENTS OF THE UNIVERSITY OF MICHIGAN AND MERIT NETWORK, INC. DO NOT WARRANT THAT THE FUNCTIONS CONTAINED IN THE SOFTWARE WILL MEET LICENSEE'S REQUIREMENTS OR THAT OPERATION WILL BE UNINTERRUPTED OR ERROR FREE.  The Regents of the University of Michigan and Merit Network, Inc. shall not be liable for any special, indirect, incidental or consequential damages with respect to any claim by Licensee or any third party arising from use of the software. ------------------------------------------------------------------------------ Copyright (C) 1991-2, RSA Data Security, Inc. Created 1991.  All rights reserved.</w:t>
      </w:r>
    </w:p>
    <w:p w14:paraId="553CAF49" w14:textId="77777777" w:rsidR="00425AAE" w:rsidRDefault="00425AAE">
      <w:r>
        <w:t>License to copy and use this software is granted provided that it is identified as the RSA Data Security, Inc. MD5 Message-Digest Algorithm in all material mentioning or referencing this software or this function.</w:t>
      </w:r>
    </w:p>
    <w:p w14:paraId="141D544C" w14:textId="77777777" w:rsidR="00425AAE" w:rsidRDefault="00425AAE">
      <w:r>
        <w:t>License is also granted to make and use derivative works provided that such works are identified as derived from the RSA Data Security, Inc. MD5 Message-Digest Algorithm in all material mentioning or referencing the derived work.</w:t>
      </w:r>
    </w:p>
    <w:p w14:paraId="443793BE" w14:textId="77777777" w:rsidR="00425AAE" w:rsidRDefault="00425AAE">
      <w:r>
        <w:t>RSA Data Security, Inc. makes no representations concerning either the merchantability of this software or the suitability of this software for any particular purpose. It is provided as is without express or implied warranty of any kind.</w:t>
      </w:r>
    </w:p>
    <w:p w14:paraId="232BB957" w14:textId="77777777" w:rsidR="00425AAE" w:rsidRDefault="00425AAE">
      <w:r>
        <w:t>These notices must be retained in any copies of any part of this documentation and/or software. ------------------------------------------------------------------------------</w:t>
      </w:r>
    </w:p>
    <w:p w14:paraId="5F7205DC" w14:textId="77777777" w:rsidR="00425AAE" w:rsidRDefault="00425AAE">
      <w:r>
        <w:t>On Debian systems, the complete text of the GNU General Public License and other common licenses can be found in  `/usr/share/common-licenses/GPL'. [END FILE=radiusclient-ng-0.5.6/debian/copyright]</w:t>
      </w:r>
    </w:p>
    <w:p w14:paraId="3457BF29" w14:textId="77777777" w:rsidR="00425AAE" w:rsidRDefault="00425AAE" w:rsidP="000727EF">
      <w:pPr>
        <w:pStyle w:val="Heading2"/>
      </w:pPr>
      <w:r>
        <w:t xml:space="preserve"> </w:t>
      </w:r>
      <w:bookmarkStart w:id="628" w:name="_Toc399938445"/>
      <w:r>
        <w:t>readline5 (version 5.2+dfsg):</w:t>
      </w:r>
      <w:bookmarkEnd w:id="628"/>
    </w:p>
    <w:p w14:paraId="254D5380" w14:textId="77777777" w:rsidR="00425AAE" w:rsidRDefault="00425AAE" w:rsidP="000727EF">
      <w:pPr>
        <w:pStyle w:val="Heading3"/>
      </w:pPr>
      <w:r>
        <w:t>readline5-5.2+dfsg/debian/copyright:</w:t>
      </w:r>
    </w:p>
    <w:p w14:paraId="2289138B" w14:textId="77777777" w:rsidR="00425AAE" w:rsidRDefault="00425AAE">
      <w:r>
        <w:t>[BEGIN FILE=readline5-5.2+dfsg/debian/copyright] This is Debian GNU/Linux's prepackaged version of the FSF's GNU Readline library.</w:t>
      </w:r>
    </w:p>
    <w:p w14:paraId="7FBF7E41" w14:textId="77777777" w:rsidR="00425AAE" w:rsidRDefault="00425AAE">
      <w:r>
        <w:t>This package was put together by Matthias Klose &lt;doko@debian.org&gt;, derived from the bash package by Guy Maor &lt;maor@debian.org&gt;, from the GNU sources at</w:t>
      </w:r>
    </w:p>
    <w:p w14:paraId="705B7DBE" w14:textId="77777777" w:rsidR="00425AAE" w:rsidRDefault="00425AAE">
      <w:r>
        <w:tab/>
        <w:t>ftp.gnu.org:/pub/gnu/readline/readline-5.2.tar.gz.</w:t>
      </w:r>
    </w:p>
    <w:p w14:paraId="00F3E53A" w14:textId="77777777" w:rsidR="00425AAE" w:rsidRDefault="00425AAE">
      <w:r>
        <w:t>Upstream Authors:</w:t>
      </w:r>
    </w:p>
    <w:p w14:paraId="27AD97A5" w14:textId="77777777" w:rsidR="00425AAE" w:rsidRDefault="00425AAE">
      <w:r>
        <w:t xml:space="preserve">    Chet Ramey &lt;chet.ramey@case.edu&gt;     Jeff Solomon &lt;jsolomon@stanford.edu&gt; (examples/excallback.c)     Harold Levy &lt;Harold.Levy@synopsys.com&gt; (examples/rl-fgets.c)     Juergen Weigert &lt;jnweiger@immd4.informatik.uni-erlangen.de&gt; (examples/rlfe)     Michael Schroeder &lt;mlschroe@immd4.informatik.uni-erlangen.de&gt; (examples/rlfe)     Oliver Laumann (examples/rlfe)</w:t>
      </w:r>
    </w:p>
    <w:p w14:paraId="499F69E9" w14:textId="77777777" w:rsidR="00425AAE" w:rsidRDefault="00425AAE">
      <w:r>
        <w:t>Copyright:</w:t>
      </w:r>
    </w:p>
    <w:p w14:paraId="03AEF43D" w14:textId="77777777" w:rsidR="00425AAE" w:rsidRDefault="00425AAE">
      <w:r>
        <w:lastRenderedPageBreak/>
        <w:t xml:space="preserve">    Copyright (C) 1987-2009 Free Software Foundation, Inc.     Copyright (C) 1999 Jeff Solomon (examples/excallback.c)     Copyright (C) 2003-2004 Harold Levy (examples/rl-fgets.c)     Copyright (C) 1993-2002 Juergen Weigert (examples/rlfe)     Copyright (C) 1993-2002 Michael Schroeder (examples/rlfe)     Copyright (C) 1987 Oliver Laumann (examples/rlfe)</w:t>
      </w:r>
    </w:p>
    <w:p w14:paraId="69DC8932" w14:textId="77777777" w:rsidR="00425AAE" w:rsidRDefault="00425AAE">
      <w:r>
        <w:t>License:</w:t>
      </w:r>
    </w:p>
    <w:p w14:paraId="4C88367A" w14:textId="77777777" w:rsidR="00425AAE" w:rsidRDefault="00425AAE">
      <w:r>
        <w:t xml:space="preserve">    The GNU Readline Library is free software; you can redistribute it     and/or modify it under the terms of the GNU General Public License as     published by the Free Software Foundation; either version 2, or (at     your option) any later version.</w:t>
      </w:r>
    </w:p>
    <w:p w14:paraId="209ED511" w14:textId="77777777" w:rsidR="00425AAE" w:rsidRDefault="00425AAE">
      <w:r>
        <w:t xml:space="preserve">    The GNU Readline Library is distributed in the hope that it will be     useful, but WITHOUT ANY WARRANTY; without even the implied warranty of     MERCHANTABILITY or FITNESS FOR A PARTICULAR PURPOSE.  See the GNU     General Public License for more details.</w:t>
      </w:r>
    </w:p>
    <w:p w14:paraId="0860B27D" w14:textId="77777777" w:rsidR="00425AAE" w:rsidRDefault="00425AAE">
      <w:r>
        <w:t xml:space="preserve">    You should have received a copy of the GNU General Public License with     your Debian GNU/Linux system, in /usr/share/common-licenses/GPL, or with     the Debian GNU/Linux bash source package as the file COPYING.  If not,     write to the Free Software Foundation, Inc., 51 Franklin St, Fifth Floor,     Boston, A 02110-1301, USA.</w:t>
      </w:r>
    </w:p>
    <w:p w14:paraId="00AC1990" w14:textId="77777777" w:rsidR="00425AAE" w:rsidRDefault="00425AAE">
      <w:r>
        <w:t>On Debian systems, the complete text of the GNU General Public License can be found in `/usr/share/common-licenses/GPL-3'.</w:t>
      </w:r>
    </w:p>
    <w:p w14:paraId="655D6CF9" w14:textId="77777777" w:rsidR="00425AAE" w:rsidRDefault="00425AAE">
      <w:r>
        <w:t>The Debian packaging is:</w:t>
      </w:r>
    </w:p>
    <w:p w14:paraId="4C2A671F" w14:textId="77777777" w:rsidR="00425AAE" w:rsidRDefault="00425AAE">
      <w:r>
        <w:t xml:space="preserve">    Copyright (C) 1999-2011 Matthias Klose &lt;doko@debian.org&gt;</w:t>
      </w:r>
    </w:p>
    <w:p w14:paraId="11C2ED53" w14:textId="77777777" w:rsidR="00425AAE" w:rsidRDefault="00425AAE">
      <w:r>
        <w:t>and is licensed under the GPL version 2,  see `/usr/share/common-licenses/GPL-2'. [END FILE=readline5-5.2+dfsg/debian/copyright]</w:t>
      </w:r>
    </w:p>
    <w:p w14:paraId="7E17538D" w14:textId="77777777" w:rsidR="00425AAE" w:rsidRDefault="00425AAE" w:rsidP="000727EF">
      <w:pPr>
        <w:pStyle w:val="Heading3"/>
      </w:pPr>
      <w:r>
        <w:t>readline5-5.2+dfsg/debian/rlfe.copyright:</w:t>
      </w:r>
    </w:p>
    <w:p w14:paraId="5FED5696" w14:textId="77777777" w:rsidR="00425AAE" w:rsidRDefault="00425AAE">
      <w:r>
        <w:t>[BEGIN FILE=readline5-5.2+dfsg/debian/rlfe.copyright] This is Debian GNU/Linux's prepackaged version of the rlfe program. This package was put together by Matthias Klose &lt;doko@debian.org&gt;.</w:t>
      </w:r>
    </w:p>
    <w:p w14:paraId="2F1F96D4" w14:textId="77777777" w:rsidR="00425AAE" w:rsidRDefault="00425AAE">
      <w:r>
        <w:t xml:space="preserve">Upstream source: </w:t>
      </w:r>
      <w:r>
        <w:tab/>
        <w:t>ftp.gnu.org:/pub/gnu/readline/readline-4.3.tar.gz.</w:t>
      </w:r>
    </w:p>
    <w:p w14:paraId="69EA10CA" w14:textId="77777777" w:rsidR="00425AAE" w:rsidRDefault="00425AAE">
      <w:r>
        <w:t>Author: Per Bothner</w:t>
      </w:r>
    </w:p>
    <w:p w14:paraId="5393040D" w14:textId="77777777" w:rsidR="00425AAE" w:rsidRDefault="00425AAE">
      <w:r>
        <w:t>Copyright:</w:t>
      </w:r>
    </w:p>
    <w:p w14:paraId="4A0F4B6D" w14:textId="77777777" w:rsidR="00425AAE" w:rsidRDefault="00425AAE">
      <w:r>
        <w:t>/* A front-end using readline to cook input lines for Kawa.  *  * Copyright (C) 1999  Per Bothner  *  * This front-end program is free software; you can redistribute it and/or  * modify it under the terms of the GNU General Public License as published  * by the Free Software Foundation; either version 2, or (at your option)  * any later version.  *  * Some code from Johnson &amp; Troan: Linux Application Development  * (Addison-Wesley, 1998) was used directly or for inspiration.  */</w:t>
      </w:r>
    </w:p>
    <w:p w14:paraId="47CD733B" w14:textId="77777777" w:rsidR="00425AAE" w:rsidRDefault="00425AAE">
      <w:r>
        <w:t>You should have received a copy of the GNU General Public License with your Debian GNU/Linux system, in /usr/share/common-licenses/GPL, or with the Debian GNU/Linux bash source package as the file COPYING.  If not, write to the Free Software Foundation, Inc., 51 Franklin St, Fifth Floor, Boston, MA 02110-1301, USA. [END FILE=readline5-5.2+dfsg/debian/rlfe.copyright]</w:t>
      </w:r>
    </w:p>
    <w:p w14:paraId="2FCA8815" w14:textId="77777777" w:rsidR="00425AAE" w:rsidRDefault="00425AAE" w:rsidP="000727EF">
      <w:pPr>
        <w:pStyle w:val="Heading2"/>
      </w:pPr>
      <w:r>
        <w:lastRenderedPageBreak/>
        <w:t xml:space="preserve"> </w:t>
      </w:r>
      <w:bookmarkStart w:id="629" w:name="_Toc399938446"/>
      <w:r>
        <w:t>readline6 (version 6.3):</w:t>
      </w:r>
      <w:bookmarkEnd w:id="629"/>
    </w:p>
    <w:p w14:paraId="07D36BD1" w14:textId="77777777" w:rsidR="00425AAE" w:rsidRDefault="00425AAE" w:rsidP="000727EF">
      <w:pPr>
        <w:pStyle w:val="Heading3"/>
      </w:pPr>
      <w:r>
        <w:t>readline6-6.3/debian/copyright:</w:t>
      </w:r>
    </w:p>
    <w:p w14:paraId="54DBF0C4" w14:textId="77777777" w:rsidR="00425AAE" w:rsidRDefault="00425AAE">
      <w:r>
        <w:t>[BEGIN FILE=readline6-6.3/debian/copyright] This is Debian GNU/Linux's prepackaged version of the FSF's GNU Readline library.</w:t>
      </w:r>
    </w:p>
    <w:p w14:paraId="14B05FC1" w14:textId="77777777" w:rsidR="00425AAE" w:rsidRDefault="00425AAE">
      <w:r>
        <w:t>This package was put together by Matthias Klose &lt;doko@debian.org&gt;, derived from the bash package by Guy Maor &lt;maor@debian.org&gt;, from the GNU sources at</w:t>
      </w:r>
    </w:p>
    <w:p w14:paraId="4D562CB4" w14:textId="77777777" w:rsidR="00425AAE" w:rsidRDefault="00425AAE">
      <w:r>
        <w:tab/>
        <w:t>ftp.gnu.org:/pub/gnu/readline/readline-6.0.tar.gz.</w:t>
      </w:r>
    </w:p>
    <w:p w14:paraId="7DFDDB11" w14:textId="77777777" w:rsidR="00425AAE" w:rsidRDefault="00425AAE">
      <w:r>
        <w:t>Upstream Authors:</w:t>
      </w:r>
    </w:p>
    <w:p w14:paraId="0ECA07AD" w14:textId="77777777" w:rsidR="00425AAE" w:rsidRDefault="00425AAE">
      <w:r>
        <w:t xml:space="preserve">    Chet Ramey &lt;chet.ramey@case.edu&gt;     Jeff Solomon &lt;jsolomon@stanford.edu&gt; (examples/excallback.c)     Harold Levy &lt;Harold.Levy@synopsys.com&gt; (examples/rl-fgets.c)     Juergen Weigert &lt;jnweiger@immd4.informatik.uni-erlangen.de&gt; (examples/rlfe)     Michael Schroeder &lt;mlschroe@immd4.informatik.uni-erlangen.de&gt; (examples/rlfe)     Oliver Laumann (examples/rlfe)</w:t>
      </w:r>
    </w:p>
    <w:p w14:paraId="77952BEB" w14:textId="77777777" w:rsidR="00425AAE" w:rsidRDefault="00425AAE">
      <w:r>
        <w:t>Copyright:</w:t>
      </w:r>
    </w:p>
    <w:p w14:paraId="30C2DFCA" w14:textId="77777777" w:rsidR="00425AAE" w:rsidRDefault="00425AAE">
      <w:r>
        <w:t xml:space="preserve">    Copyright (C) 1987-2009 Free Software Foundation, Inc.     Copyright (C) 1999 Jeff Solomon (examples/excallback.c)     Copyright (C) 2003-2004 Harold Levy (examples/rl-fgets.c)     Copyright (C) 1993-2002 Juergen Weigert (examples/rlfe)     Copyright (C) 1993-2002 Michael Schroeder (examples/rlfe)     Copyright (C) 1987 Oliver Laumann (examples/rlfe)</w:t>
      </w:r>
    </w:p>
    <w:p w14:paraId="3F102751" w14:textId="77777777" w:rsidR="00425AAE" w:rsidRDefault="00425AAE">
      <w:r>
        <w:t>License:</w:t>
      </w:r>
    </w:p>
    <w:p w14:paraId="69C12D95" w14:textId="77777777" w:rsidR="00425AAE" w:rsidRDefault="00425AAE">
      <w:r>
        <w:t xml:space="preserve">    Readline is free software: you can redistribute it and/or modify     it under the terms of the GNU General Public License as published by     the Free Software Foundation, either version 3 of the License, or     (at your option) any later version.</w:t>
      </w:r>
    </w:p>
    <w:p w14:paraId="32FEA132"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6D7ABC80" w14:textId="77777777" w:rsidR="00425AAE" w:rsidRDefault="00425AAE">
      <w:r>
        <w:t xml:space="preserve">    You should have received a copy of the GNU General Public License     along with Readline.  If not, see &lt;http://www.gnu.org/licenses/&gt;.</w:t>
      </w:r>
    </w:p>
    <w:p w14:paraId="189E6354" w14:textId="77777777" w:rsidR="00425AAE" w:rsidRDefault="00425AAE">
      <w:r>
        <w:t xml:space="preserve">    examples/rl-fgets.c: GPL v2 or later.     examples/rlfe: GPL v2 or later.</w:t>
      </w:r>
    </w:p>
    <w:p w14:paraId="0F55457E" w14:textId="77777777" w:rsidR="00425AAE" w:rsidRDefault="00425AAE">
      <w:r>
        <w:t>On Debian systems, the complete text of the GNU General Public License can be found in `/usr/share/common-licenses/GPL-3'.</w:t>
      </w:r>
    </w:p>
    <w:p w14:paraId="55579A2F" w14:textId="77777777" w:rsidR="00425AAE" w:rsidRDefault="00425AAE">
      <w:r>
        <w:t>The Debian packaging is:</w:t>
      </w:r>
    </w:p>
    <w:p w14:paraId="1CC2EBBF" w14:textId="77777777" w:rsidR="00425AAE" w:rsidRDefault="00425AAE">
      <w:r>
        <w:t xml:space="preserve">    Copyright (C) 1999-2009 Matthias Klose &lt;doko@debian.org&gt;</w:t>
      </w:r>
    </w:p>
    <w:p w14:paraId="7CDABCB9" w14:textId="77777777" w:rsidR="00425AAE" w:rsidRDefault="00425AAE">
      <w:r>
        <w:t>and is licensed under the GPL version 3,  see `/usr/share/common-licenses/GPL-3'. [END FILE=readline6-6.3/debian/copyright]</w:t>
      </w:r>
    </w:p>
    <w:p w14:paraId="6E870A34" w14:textId="77777777" w:rsidR="00425AAE" w:rsidRDefault="00425AAE" w:rsidP="000727EF">
      <w:pPr>
        <w:pStyle w:val="Heading3"/>
      </w:pPr>
      <w:r>
        <w:t>readline6-6.3/debian/rlfe.copyright:</w:t>
      </w:r>
    </w:p>
    <w:p w14:paraId="4D9F569D" w14:textId="77777777" w:rsidR="00425AAE" w:rsidRDefault="00425AAE">
      <w:r>
        <w:t>[BEGIN FILE=readline6-6.3/debian/rlfe.copyright] This is Debian GNU/Linux's prepackaged version of the rlfe program. This package was put together by Matthias Klose &lt;doko@debian.org&gt;.</w:t>
      </w:r>
    </w:p>
    <w:p w14:paraId="74CAAA43" w14:textId="77777777" w:rsidR="00425AAE" w:rsidRDefault="00425AAE">
      <w:r>
        <w:t xml:space="preserve">Upstream source: </w:t>
      </w:r>
      <w:r>
        <w:tab/>
        <w:t>ftp.gnu.org:/pub/gnu/readline/readline-4.3.tar.gz.</w:t>
      </w:r>
    </w:p>
    <w:p w14:paraId="1DF2B564" w14:textId="77777777" w:rsidR="00425AAE" w:rsidRDefault="00425AAE">
      <w:r>
        <w:lastRenderedPageBreak/>
        <w:t>Author: Per Bothner</w:t>
      </w:r>
    </w:p>
    <w:p w14:paraId="03258A49" w14:textId="77777777" w:rsidR="00425AAE" w:rsidRDefault="00425AAE">
      <w:r>
        <w:t>Copyright:</w:t>
      </w:r>
    </w:p>
    <w:p w14:paraId="5236B489" w14:textId="77777777" w:rsidR="00425AAE" w:rsidRDefault="00425AAE">
      <w:r>
        <w:t>/* A front-end using readline to cook input lines for Kawa.  *  * Copyright (C) 1999  Per Bothner  *  * This front-end program is free software; you can redistribute it and/or  * modify it under the terms of the GNU General Public License as published  * by the Free Software Foundation; either version 2, or (at your option)  * any later version.  *  * Some code from Johnson &amp; Troan: Linux Application Development  * (Addison-Wesley, 1998) was used directly or for inspiration.  */</w:t>
      </w:r>
    </w:p>
    <w:p w14:paraId="17B8D772" w14:textId="77777777" w:rsidR="00425AAE" w:rsidRDefault="00425AAE">
      <w:r>
        <w:t>You should have received a copy of the GNU General Public License with your Debian GNU/Linux system, in /usr/share/common-licenses/GPL, or with the Debian GNU/Linux bash source package as the file COPYING.  If not, write to the Free Software Foundation, Inc., 51 Franklin St, Fifth Floor, Boston, MA 02110-1301, USA. [END FILE=readline6-6.3/debian/rlfe.copyright]</w:t>
      </w:r>
    </w:p>
    <w:p w14:paraId="292DFB92" w14:textId="77777777" w:rsidR="00425AAE" w:rsidRDefault="00425AAE" w:rsidP="000727EF">
      <w:pPr>
        <w:pStyle w:val="Heading2fegan"/>
      </w:pPr>
      <w:bookmarkStart w:id="630" w:name="_Toc399938447"/>
      <w:r>
        <w:t>redis-2.10.3</w:t>
      </w:r>
      <w:bookmarkEnd w:id="630"/>
    </w:p>
    <w:p w14:paraId="6418CAA2" w14:textId="77777777" w:rsidR="00425AAE" w:rsidRDefault="00425AAE" w:rsidP="00053D4A">
      <w:r>
        <w:tab/>
        <w:t>MIT</w:t>
      </w:r>
      <w:r>
        <w:tab/>
        <w:t>http://www.opensource.org/licenses/mit-license.php</w:t>
      </w:r>
    </w:p>
    <w:p w14:paraId="26228457" w14:textId="77777777" w:rsidR="00425AAE" w:rsidRDefault="00425AAE" w:rsidP="000727EF">
      <w:pPr>
        <w:pStyle w:val="Heading2"/>
      </w:pPr>
      <w:bookmarkStart w:id="631" w:name="_Toc399938448"/>
      <w:r>
        <w:t>Regexp, Regular Expression Package</w:t>
      </w:r>
      <w:bookmarkEnd w:id="631"/>
    </w:p>
    <w:p w14:paraId="153BCF21" w14:textId="77777777" w:rsidR="00425AAE" w:rsidRDefault="00425AAE" w:rsidP="00E77BEE">
      <w:r>
        <w:t xml:space="preserve">  - This notice is provided with respect to Regexp, Regular Expression Package, which may be included with this software: </w:t>
      </w:r>
    </w:p>
    <w:p w14:paraId="3285F071" w14:textId="77777777" w:rsidR="00425AAE" w:rsidRDefault="00425AAE">
      <w:r>
        <w:t>The Apache Software License, Version 1.1 Copyright (c) 2001 The Apache Software Foundation.  All rights reserved. Redistribution and use in source and binary forms, with or without modification,are permitted provided that the following conditions are met:</w:t>
      </w:r>
    </w:p>
    <w:p w14:paraId="5765F584" w14:textId="77777777" w:rsidR="00425AAE" w:rsidRDefault="00425AAE">
      <w:r>
        <w:t>1. Redistributions of source code must retain the above copyright notice, this list of conditions and the following disclaimer.</w:t>
      </w:r>
    </w:p>
    <w:p w14:paraId="7D88BA51" w14:textId="77777777" w:rsidR="00425AAE" w:rsidRDefault="00425AAE">
      <w:r>
        <w:t>2. Redistributions in binary form must reproduce the above copyright notice, this list of conditions and the following disclaimer in the documentation and/or other materials provided with the distribution.</w:t>
      </w:r>
    </w:p>
    <w:p w14:paraId="0160AED0" w14:textId="77777777" w:rsidR="00425AAE" w:rsidRDefault="00425AAE">
      <w:r>
        <w:t>3. The end-user documentation included with the redistribution, if any, must include the following acknowledgment: This product includes software developed by the Apache Software Foundation (http://www.apache.org/). Alternately, this acknowledgment may appear in the software itself, if and wherever such third-party acknowledgments normally appear.</w:t>
      </w:r>
    </w:p>
    <w:p w14:paraId="751F1EED" w14:textId="77777777" w:rsidR="00425AAE" w:rsidRDefault="00425AAE">
      <w:r>
        <w:t>4. The names Apache and Apache Software Foundation and  Apache Turbine must not be used to endorse or promote products  derived from this software without prior written permission. For  written permission, please contact apache@apache.org.</w:t>
      </w:r>
    </w:p>
    <w:p w14:paraId="45F2613C" w14:textId="77777777" w:rsidR="00425AAE" w:rsidRDefault="00425AAE">
      <w:r>
        <w:t>5. Products derived from this software may not be called Apache, Apache Turbine, nor may Apache appear in their name, without  prior written permission of the Apache Software Foundation.</w:t>
      </w:r>
    </w:p>
    <w:p w14:paraId="7E8918D4" w14:textId="77777777" w:rsidR="00425AAE" w:rsidRDefault="00425AAE">
      <w:r>
        <w:t xml:space="preserve">THIS SOFTWARE IS PROVIDED ``AS IS'' AND ANY EXPRESSED OR IMPLIED WARRANTIES, INCLUDING, BUT NOT LIMITED TO, THE IMPLIED WARRANTIES OF MERCHANTABILITY AND FITNESS FOR A PARTICULAR PURPOSE ARE </w:t>
      </w:r>
      <w:r>
        <w:lastRenderedPageBreak/>
        <w:t>DISCLAIMED.  IN NO EVENT SHALL THE APACHE SOFTWARE FOUNDATION OR ITS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 This software consists of voluntary contributions made by many individuals on behalf of the Apache Software Foundation.  For more information on the Apache Software Foundation, please see                                                               http://www.apache.org.</w:t>
      </w:r>
    </w:p>
    <w:p w14:paraId="6C8A7BA4" w14:textId="77777777" w:rsidR="00425AAE" w:rsidRDefault="00425AAE" w:rsidP="000727EF">
      <w:pPr>
        <w:pStyle w:val="Heading2"/>
      </w:pPr>
      <w:bookmarkStart w:id="632" w:name="_Toc399938449"/>
      <w:r>
        <w:t>RELAX NG Object Model/Parser</w:t>
      </w:r>
      <w:bookmarkEnd w:id="632"/>
    </w:p>
    <w:p w14:paraId="17B641E2" w14:textId="77777777" w:rsidR="00425AAE" w:rsidRDefault="00425AAE" w:rsidP="00E77BEE">
      <w:r>
        <w:t xml:space="preserve">  %% This notice is provided with respect to RELAX NG Object Model/Parser, which may be included with this software: </w:t>
      </w:r>
    </w:p>
    <w:p w14:paraId="460A45F4" w14:textId="77777777" w:rsidR="00425AAE" w:rsidRDefault="00425AAE">
      <w:r>
        <w:t xml:space="preserve"> The MIT License</w:t>
      </w:r>
    </w:p>
    <w:p w14:paraId="132A8D17" w14:textId="77777777" w:rsidR="00425AAE" w:rsidRDefault="00425AAE">
      <w:r>
        <w:t xml:space="preserve">Copyright (c)  </w:t>
      </w:r>
    </w:p>
    <w:p w14:paraId="627370F6" w14:textId="77777777" w:rsidR="00425AAE" w:rsidRDefault="00425AAE">
      <w:r>
        <w:t>Permission is hereby granted, free of charge, to any person obtaining a copy ofthis software and associated documentation files (the Software), to deal inthe Software without restriction, including without limitation the rights touse, copy, modify, merge, publish, distribute, sublicense, and/or sell copies ofthe Software, and to permit persons to whom the Software is furnished to do so,subject to the following conditions:</w:t>
      </w:r>
    </w:p>
    <w:p w14:paraId="01C183C2" w14:textId="77777777" w:rsidR="00425AAE" w:rsidRDefault="00425AAE">
      <w:r>
        <w:t>The above copyright notice and this permission notice shall be included in allcopies or substantial portions of the Software.</w:t>
      </w:r>
    </w:p>
    <w:p w14:paraId="77E85CA6" w14:textId="77777777" w:rsidR="00425AAE" w:rsidRDefault="00425AAE">
      <w:r>
        <w:t>THE SOFTWARE IS PROVIDED AS IS, WITHOUT WARRANTY OF ANY KIND, EXPRESS ORIMPLIED, INCLUDING BUT NOT LIMITED TO THE WARRANTIES OF MERCHANTABILITY, FITNESSFOR A PARTICULAR PURPOSE AND NONINFRINGEMENT. IN NO EVENT SHALL THE AUTHORS ORCOPYRIGHT HOLDERS BE LIABLE FOR ANY CLAIM, DAMAGES OR OTHER LIABILITY, WHETHERIN AN ACTION OF CONTRACT, TORT OR OTHERWISE, ARISING FROM, OUT OF OR INCONNECTION WITH THE SOFTWARE OR THE USE OR OTHER DEALINGS IN THE SOFTWARE.</w:t>
      </w:r>
    </w:p>
    <w:p w14:paraId="28374ED5" w14:textId="77777777" w:rsidR="00425AAE" w:rsidRDefault="00425AAE" w:rsidP="000727EF">
      <w:pPr>
        <w:pStyle w:val="Heading2fegan"/>
      </w:pPr>
      <w:bookmarkStart w:id="633" w:name="_Toc399938450"/>
      <w:r>
        <w:t>repoze.lru-0.6</w:t>
      </w:r>
      <w:bookmarkEnd w:id="633"/>
    </w:p>
    <w:p w14:paraId="6CD81BF7" w14:textId="77777777" w:rsidR="00425AAE" w:rsidRDefault="00425AAE" w:rsidP="00053D4A">
      <w:r>
        <w:tab/>
        <w:t>Repoze Public License</w:t>
      </w:r>
      <w:r>
        <w:tab/>
        <w:t>http://www.repoze.org/LICENSE.txt</w:t>
      </w:r>
    </w:p>
    <w:p w14:paraId="39B5C3B9" w14:textId="77777777" w:rsidR="00425AAE" w:rsidRDefault="00425AAE" w:rsidP="000727EF">
      <w:pPr>
        <w:pStyle w:val="Heading2"/>
      </w:pPr>
      <w:r>
        <w:lastRenderedPageBreak/>
        <w:t xml:space="preserve"> </w:t>
      </w:r>
      <w:bookmarkStart w:id="634" w:name="_Toc399938451"/>
      <w:r>
        <w:t>requests (version 2.3.0):</w:t>
      </w:r>
      <w:bookmarkEnd w:id="634"/>
    </w:p>
    <w:p w14:paraId="0D2266C1" w14:textId="77777777" w:rsidR="00425AAE" w:rsidRDefault="00425AAE" w:rsidP="000727EF">
      <w:pPr>
        <w:pStyle w:val="Heading3"/>
      </w:pPr>
      <w:r>
        <w:t>requests-2.3.0/debian/copyright:</w:t>
      </w:r>
    </w:p>
    <w:p w14:paraId="7BCCA5B8" w14:textId="77777777" w:rsidR="00425AAE" w:rsidRDefault="00425AAE">
      <w:r>
        <w:t>[BEGIN FILE=requests-2.3.0/debian/copyright] Format: http://www.debian.org/doc/packaging-manuals/copyright-format/1.0/ Upstream-Name: requests Upstream-Contact: Kenneth Reitz &lt;me@kennethreitz.com&gt; Source: http://pypi.python.org/pypi/requests</w:t>
      </w:r>
    </w:p>
    <w:p w14:paraId="74FE791B" w14:textId="77777777" w:rsidR="00425AAE" w:rsidRDefault="00425AAE">
      <w:r>
        <w:t>Files: * Copyright: 2011-2014, Kenneth Reitz License: Apache</w:t>
      </w:r>
    </w:p>
    <w:p w14:paraId="6178E4FC" w14:textId="77777777" w:rsidR="00425AAE" w:rsidRDefault="00425AAE">
      <w:r>
        <w:t>Files: requests/packages/urllib3/* Copyright: 2008-2013, Andrey Petrov License: Expat</w:t>
      </w:r>
    </w:p>
    <w:p w14:paraId="75F59234" w14:textId="77777777" w:rsidR="00425AAE" w:rsidRDefault="00425AAE">
      <w:r>
        <w:t>Files: requests/packages/urllib3/packages/ordered_dict.py Copyright: 2009, Raymond Hettinger License: Expat</w:t>
      </w:r>
    </w:p>
    <w:p w14:paraId="68F6BBFD" w14:textId="77777777" w:rsidR="00425AAE" w:rsidRDefault="00425AAE">
      <w:r>
        <w:t>Files: requests/packages/urllib3/packages/ssl_match_hostname/__init__.py Copyright: 2011, Python Software Foundation License: PSF-2</w:t>
      </w:r>
    </w:p>
    <w:p w14:paraId="5C96D6B7" w14:textId="77777777" w:rsidR="00425AAE" w:rsidRDefault="00425AAE">
      <w:r>
        <w:t>Files: requests/packages/urllib3/packages/six.py Copyright: 2010-2011, Benjamin Peterson License: Expat</w:t>
      </w:r>
    </w:p>
    <w:p w14:paraId="21B80359" w14:textId="77777777" w:rsidR="00425AAE" w:rsidRDefault="00425AAE">
      <w:r>
        <w:t>Files: requests/packages/chardet/* Copyright: 2006-2008, Mark Pilgrim            2012-2013, Ian Cordasco License: LGPL-2.1+</w:t>
      </w:r>
    </w:p>
    <w:p w14:paraId="2B653125" w14:textId="77777777" w:rsidR="00425AAE" w:rsidRDefault="00425AAE">
      <w:r>
        <w:t>Files: requests/cacert.pem Copyright: 2013, Mozilla License: LGPL-2.1+</w:t>
      </w:r>
    </w:p>
    <w:p w14:paraId="641B1AAD" w14:textId="77777777" w:rsidR="00425AAE" w:rsidRDefault="00425AAE">
      <w:r>
        <w:t>Files: debian/* Copyright: 2011-2014, Daniele Tricoli &lt;eriol@mornie.org&gt; License: Apache</w:t>
      </w:r>
    </w:p>
    <w:p w14:paraId="7EDB4E90" w14:textId="77777777" w:rsidR="00425AAE" w:rsidRDefault="00425AAE">
      <w:r>
        <w:t>License: Apache  Licensed under the Apache License, Version 2.0 (the License);  you may not use this software except in compliance with the License.  You may obtain a copy of the License at  .    http://www.apache.org/licenses/LICENSE-2.0  .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  .  On Debian systems, the full text of the Apache License, Version 2.0 can be  found in the file `/usr/share/common-licenses/Apache-2.0'.</w:t>
      </w:r>
    </w:p>
    <w:p w14:paraId="3E61E3D9" w14:textId="77777777" w:rsidR="00425AAE" w:rsidRDefault="00425AAE">
      <w:r>
        <w:t>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C6EC749" w14:textId="77777777" w:rsidR="00425AAE" w:rsidRDefault="00425AAE">
      <w:r>
        <w:lastRenderedPageBreak/>
        <w:t>License: PSF-2  1. This LICENSE AGREEMENT is between the Python Software Foundation  (PSF), and the Individual or Organization (Licensee) accessing  and otherwise using this software (Python) in source or binary form  and its associated documentation.  .  2. Subject to the terms and conditions of this License Agreement, PSF  hereby grants Licensee a nonexclusive, royalty-free, world-wide  license to reproduce, analyze, test, perform and/or display publicly,  prepare derivative works, distribute, and otherwise use Python alone  or in any derivative version, provided, however, that PSF's License  Agreement and PSF's notice of copyright, i.e., Copyright (c) 2001,  2002, 2003, 2004, 2005, 2006 Python Software Foundation; All Rights  Reserved are retained in Python alone or in any derivative version  prepared by Licensee.  .  3. In the event Licensee prepares a derivative work that is based on  or incorporates Python or any part thereof, and wants to make the  derivative work available to others as provided herein, then Licensee  hereby agrees to include in any such work a brief summary of the  changes made to Python.  .  4. PSF is making Python available to Licensee on an AS IS  basis. PSF MAKES NO REPRESENTATIONS OR WARRANTIES, EXPRESS OR  IMPLIED. BY WAY OF EXAMPLE, BUT NOT LIMITATION, PSF MAKES NO AND  DISCLAIMS ANY REPRESENTATION OR WARRANTY OF MERCHANTABILITY OR  FITNESS FOR ANY PARTICULAR PURPOSE OR THAT THE USE OF PYTHON WILL NOT  INFRINGE ANY THIRD PARTY RIGHTS.  .  5. PSF SHALL NOT BE LIABLE TO LICENSEE OR ANY OTHER USERS OF PYTHON  FOR ANY INCIDENTAL, SPECIAL, OR CONSEQUENTIAL DAMAGES OR LOSS AS A  RESULT OF MODIFYING, DISTRIBUTING, OR OTHERWISE USING PYTHON, OR ANY  DERIVATIVE THEREOF, EVEN IF ADVISED OF THE POSSIBILITY THEREOF.  .  6. This License Agreement will automatically terminate upon a  material breach of its terms and conditions.  .  7. Nothing in this License Agreement shall be deemed to create any  relationship of agency, partnership, or joint venture between PSF and  Licensee. This License Agreement does not grant permission to use PSF  trademarks or trade name in a trademark sense to endorse or promote  products or services of Licensee, or any third party.  .  8. By copying, installing or otherwise using Python, Licensee agrees  to be bound by the terms and conditions of this License Agreement.</w:t>
      </w:r>
    </w:p>
    <w:p w14:paraId="50E011FC" w14:textId="77777777" w:rsidR="00425AAE" w:rsidRDefault="00425AAE">
      <w:r>
        <w:t>License: LGPL-2.1+  This library is free software; you can redistribute it and/or modify  it under the terms of the GNU Lesser General Public License as  published by the Free Software Foundation; either version 2.1 of the  License, or (at your option) any later version.  .  See /usr/share/common-licenses/LGPL-2.1 for the full license text. [END FILE=requests-2.3.0/debian/copyright]</w:t>
      </w:r>
    </w:p>
    <w:p w14:paraId="3F1EE1EA" w14:textId="77777777" w:rsidR="00425AAE" w:rsidRDefault="00425AAE" w:rsidP="000727EF">
      <w:pPr>
        <w:pStyle w:val="Heading2fegan"/>
      </w:pPr>
      <w:bookmarkStart w:id="635" w:name="_Toc399938452"/>
      <w:r>
        <w:t>requests-2.3.0</w:t>
      </w:r>
      <w:bookmarkEnd w:id="635"/>
    </w:p>
    <w:p w14:paraId="1ECDA108" w14:textId="77777777" w:rsidR="00425AAE" w:rsidRDefault="00425AAE" w:rsidP="00053D4A">
      <w:r>
        <w:tab/>
        <w:t>Apache 2</w:t>
      </w:r>
      <w:r>
        <w:tab/>
        <w:t>http://www.apache.org/licenses/LICENSE-2.0</w:t>
      </w:r>
    </w:p>
    <w:p w14:paraId="51A76D46" w14:textId="77777777" w:rsidR="00425AAE" w:rsidRDefault="00425AAE" w:rsidP="000727EF">
      <w:pPr>
        <w:pStyle w:val="Heading2"/>
      </w:pPr>
      <w:r>
        <w:lastRenderedPageBreak/>
        <w:t xml:space="preserve"> </w:t>
      </w:r>
      <w:bookmarkStart w:id="636" w:name="_Toc399938453"/>
      <w:r>
        <w:t>resource-agents (version 3.9.3+git20121009):</w:t>
      </w:r>
      <w:bookmarkEnd w:id="636"/>
    </w:p>
    <w:p w14:paraId="1F17E734" w14:textId="77777777" w:rsidR="00425AAE" w:rsidRDefault="00425AAE" w:rsidP="000727EF">
      <w:pPr>
        <w:pStyle w:val="Heading3"/>
      </w:pPr>
      <w:r>
        <w:t>resource-agents-3.9.3+git20121009/debian/copyright:</w:t>
      </w:r>
    </w:p>
    <w:p w14:paraId="730D8862" w14:textId="77777777" w:rsidR="00425AAE" w:rsidRDefault="00425AAE">
      <w:r>
        <w:t>[BEGIN FILE=resource-agents-3.9.3+git20121009/debian/copyright] Format: http://dep.debian.net/deps/dep5 Upstream-Name: resource-agents Source: https://github.com/ClusterLabs/resource-agents</w:t>
      </w:r>
    </w:p>
    <w:p w14:paraId="69361747" w14:textId="77777777" w:rsidR="00425AAE" w:rsidRDefault="00425AAE">
      <w:r>
        <w:t>Files: debian/* Copyright: 2011 Andres Rodriguez &lt;andreserl@ubuntu.com&gt;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5B27EC69" w14:textId="77777777" w:rsidR="00425AAE" w:rsidRDefault="00425AAE">
      <w:r>
        <w:t>Files: * Copyright: 1998-2010, Akamatsu Hiroshi &lt;akamatsu.hiroshi@yes.nttcom.ne.jp&gt;            1998-2010, Alan Robertson &lt;alanr@unix.sh&gt;            1998-2010, Andrew Beekhof &lt;andrew@beekhof.net&gt;            1998-2010, Christian Rishoj &lt;christian@rishoj.net&gt;            1998-2010, Daiki Matsuda &lt;d.matuda@gmail.com&gt;            1998-2010, David Lee &lt;t.d.lee@durham.ac.uk&gt;            1998-2010, Dejan Muhamedagic &lt;dejan@hello-penguin.com&gt;            1998-2010, Dominik Klein &lt;dk@in-telegence.net&gt;            1998-2010, Florian Haas &lt;florian@linbit.com&gt;            1998-2010, Hideo Yamauchi &lt;renayama19661014@ybb.ne.jp&gt;            1998-2010, Huang Zhen &lt;zhen.huang@gmail.com&gt;            1998-2010, Jean-Francois Larvoire &lt;jf.larvoire@hp.com&gt;            1998-2010, Keisuke MORI &lt;kskmori@intellilink.co.jp&gt;            1998-2010, Lars Marowsky-Bree &lt;lmb@suse.de&gt;            1998-2010, Matthew Soffen            1998-2010, Michael Schwartzkopff &lt;misch@multinet.de&gt;            1998-2010, Nakahira Kazutomo &lt;nakahira@intellilink.co.jp&gt;            1998-2010, Philipp Kolmann &lt;philipp@kolmann.at&gt;            1998-2010, Raoul Bhatia &lt;r.bhatia@ipax.at&gt;            1998-2010, Ron Terry &lt;rterry@novell.com&gt;            1998-2010, Sebastian Reitenbach &lt;itlistuser@rapideye.de&gt;            1998-2010, Serge Dubrouski &lt;sergeyfd@gmail.com&gt;            1998-2010, Simon Horman &lt;horms@verge.net.au&gt;            1998-2010, Stephan Berlet &lt;SBerlet@sysdesign-edv.de&gt; License: GPL</w:t>
      </w:r>
    </w:p>
    <w:p w14:paraId="25A56E62" w14:textId="77777777" w:rsidR="00425AAE" w:rsidRDefault="00425AAE">
      <w:r>
        <w:t>Files: heartbeat/shellfuncs.in Copyright: Alan Robertson License: LGPL</w:t>
      </w:r>
    </w:p>
    <w:p w14:paraId="56887134" w14:textId="77777777" w:rsidR="00425AAE" w:rsidRDefault="00425AAE">
      <w:r>
        <w:t>Files: heartbeat/ocf-shellfuncs.in Copyright: Copyright (c) 2004 SUSE LINUX AG, Lars Marowsky-BrÃ©e License: LGPL</w:t>
      </w:r>
    </w:p>
    <w:p w14:paraId="4B6BBC4B" w14:textId="77777777" w:rsidR="00425AAE" w:rsidRDefault="00425AAE">
      <w:r>
        <w:t>Files: heartbeat/ocf-returncodes.in Copyright: Copyright (c) 2004 SUSE LINUX AG, Andrew Beekhof License: LGPL</w:t>
      </w:r>
    </w:p>
    <w:p w14:paraId="7F23725E" w14:textId="77777777" w:rsidR="00425AAE" w:rsidRDefault="00425AAE">
      <w:r>
        <w:t>Files: heartbeat/scsi2reservation Copyright: hxinwei@gmail.com License: GPL-2</w:t>
      </w:r>
    </w:p>
    <w:p w14:paraId="0DE77A49" w14:textId="77777777" w:rsidR="00425AAE" w:rsidRDefault="00425AAE">
      <w:r>
        <w:t>Files: rgmanager/src/resources/* Copyright: Copyright (C) 1997-2003 Sistina Software, Inc.  All rights reserved.            Copyright (C) 2004-2011 Red Hat, Inc.  All rights reserved. License: GPL-2+</w:t>
      </w:r>
    </w:p>
    <w:p w14:paraId="044AF8FF" w14:textId="77777777" w:rsidR="00425AAE" w:rsidRDefault="00425AAE">
      <w:r>
        <w:lastRenderedPageBreak/>
        <w:t>Files: rgmanager/src/resources/ASEHAagent.sh: Copyright: Copyright 2007 Jian-ping Hui &lt;jphui at sybase.com&gt;            Copyright (C) - 2007, Sybase, Inc. License: GPL-2</w:t>
      </w:r>
    </w:p>
    <w:p w14:paraId="4B3F0423" w14:textId="77777777" w:rsidR="00425AAE" w:rsidRDefault="00425AAE">
      <w:r>
        <w:t>Files: rgmanager/src/resources/clusterfs.sh: Copyright: Copyright (C) 2000 Mission Critical Linux            Copyright (C) 2002-2008 Red Hat, Inc.  All rights reserved. License: GPL-2+</w:t>
      </w:r>
    </w:p>
    <w:p w14:paraId="4B8E80B7" w14:textId="77777777" w:rsidR="00425AAE" w:rsidRDefault="00425AAE">
      <w:r>
        <w:t>Files: rgmanager/src/resources/ocf-shellfuncs: Copyright: Copyright (C) 2004 SUSE LINUX AG, Lars Marowsky-Bree. All Rights Reserved. License: GPL</w:t>
      </w:r>
    </w:p>
    <w:p w14:paraId="34ECC9B1" w14:textId="77777777" w:rsidR="00425AAE" w:rsidRDefault="00425AAE">
      <w:r>
        <w:t>Files: rgmanager/src/resources/SAPDatabase: Copyright: Copyright (C) 2006, 2007 Alexander Krauth License: GPL</w:t>
      </w:r>
    </w:p>
    <w:p w14:paraId="7B0263A3" w14:textId="77777777" w:rsidR="00425AAE" w:rsidRDefault="00425AAE">
      <w:r>
        <w:t>Files: rgmanager/src/resources/SAPInstance: Copyright: Copyright (C) 2006, 2007 Alexander Krauth License: GPL [END FILE=resource-agents-3.9.3+git20121009/debian/copyright]</w:t>
      </w:r>
    </w:p>
    <w:p w14:paraId="25B56A57" w14:textId="77777777" w:rsidR="00425AAE" w:rsidRDefault="00425AAE" w:rsidP="000727EF">
      <w:pPr>
        <w:pStyle w:val="Heading2"/>
      </w:pPr>
      <w:bookmarkStart w:id="637" w:name="_Toc399938454"/>
      <w:r>
        <w:t>Retroweaver</w:t>
      </w:r>
      <w:bookmarkEnd w:id="637"/>
    </w:p>
    <w:p w14:paraId="3BBD447A" w14:textId="77777777" w:rsidR="00425AAE" w:rsidRDefault="00425AAE" w:rsidP="00E77BEE">
      <w:r>
        <w:t xml:space="preserve">  %% This notice is provided with respect to Retroweaver, which may be included with this software: </w:t>
      </w:r>
    </w:p>
    <w:p w14:paraId="66F8D0FD" w14:textId="77777777" w:rsidR="00425AAE" w:rsidRDefault="00425AAE">
      <w:r>
        <w:t>Copyright (c) February 2004, Toby Reyelts All rights reserved.</w:t>
      </w:r>
    </w:p>
    <w:p w14:paraId="72765D7D" w14:textId="77777777" w:rsidR="00425AAE" w:rsidRDefault="00425AAE">
      <w:r>
        <w:t>Redistribution and use in source and binary forms, with or without modification, are permitted provided that the following conditions are met:</w:t>
      </w:r>
    </w:p>
    <w:p w14:paraId="41ED6D9C" w14:textId="77777777" w:rsidR="00425AAE" w:rsidRDefault="00425AAE">
      <w:r>
        <w:t xml:space="preserve">Redistributions of source code must retain the above copyright notice, this list of conditions and the following disclaimer.  Redistributions in binary form must reproduce the above copyright notice, this list of conditions and the following disclaimer in the documentation and/or other materials provided with the distribution.  Neither the name of Toby Reyelts nor the names of his contributors may be used to endorse or promote products derived from this software without specific prior written permission. </w:t>
      </w:r>
    </w:p>
    <w:p w14:paraId="4C92D469"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STRICTLIABILITY,  OR TORT (INCLUDING NEGLIGENCE OR OTHERWISE) ARISING IN ANY WAY OUT OF THE USE OF THIS SOFTWARE, EVEN IF ADVISED OF THE POSSIBILITY OF SUCH DAMAGE.</w:t>
      </w:r>
    </w:p>
    <w:p w14:paraId="37EB98B6" w14:textId="77777777" w:rsidR="00425AAE" w:rsidRDefault="00425AAE" w:rsidP="000727EF">
      <w:pPr>
        <w:pStyle w:val="Heading2fegan"/>
      </w:pPr>
      <w:bookmarkStart w:id="638" w:name="_Toc399938455"/>
      <w:r>
        <w:t>retrying-1.2.3</w:t>
      </w:r>
      <w:bookmarkEnd w:id="638"/>
    </w:p>
    <w:p w14:paraId="644E4C6A" w14:textId="77777777" w:rsidR="00425AAE" w:rsidRDefault="00425AAE" w:rsidP="00053D4A">
      <w:r>
        <w:tab/>
        <w:t>Apache 2</w:t>
      </w:r>
      <w:r>
        <w:tab/>
        <w:t>http://www.apache.org/licenses/LICENSE-2.0</w:t>
      </w:r>
    </w:p>
    <w:p w14:paraId="2AD67798" w14:textId="77777777" w:rsidR="00425AAE" w:rsidRDefault="00425AAE" w:rsidP="000727EF">
      <w:pPr>
        <w:pStyle w:val="Heading2"/>
      </w:pPr>
      <w:r>
        <w:lastRenderedPageBreak/>
        <w:t xml:space="preserve"> </w:t>
      </w:r>
      <w:bookmarkStart w:id="639" w:name="_Toc399938456"/>
      <w:r>
        <w:t>routes (version 2.0):</w:t>
      </w:r>
      <w:bookmarkEnd w:id="639"/>
    </w:p>
    <w:p w14:paraId="00B6CA14" w14:textId="77777777" w:rsidR="00425AAE" w:rsidRDefault="00425AAE" w:rsidP="000727EF">
      <w:pPr>
        <w:pStyle w:val="Heading3"/>
      </w:pPr>
      <w:r>
        <w:t>routes-2.0/debian/copyright:</w:t>
      </w:r>
    </w:p>
    <w:p w14:paraId="7F731C28" w14:textId="77777777" w:rsidR="00425AAE" w:rsidRDefault="00425AAE">
      <w:r>
        <w:t>[BEGIN FILE=routes-2.0/debian/copyright] This package was debianized by Piotr OÅ¼arowski &lt;piotr@debian.org&gt; on Thu,  5 May 2006 23:30:00 +0200.</w:t>
      </w:r>
    </w:p>
    <w:p w14:paraId="7E0C21E4" w14:textId="77777777" w:rsidR="00425AAE" w:rsidRDefault="00425AAE">
      <w:r>
        <w:t>It was downloaded from http://www.python.org/pypi/Routes/</w:t>
      </w:r>
    </w:p>
    <w:p w14:paraId="327D1AD8" w14:textId="77777777" w:rsidR="00425AAE" w:rsidRDefault="00425AAE">
      <w:r>
        <w:t>Copyright (c) 2005-2012 Ben Bangert &lt;ben@groovie.org&gt;</w:t>
      </w:r>
    </w:p>
    <w:p w14:paraId="047BA36B" w14:textId="77777777" w:rsidR="00425AAE" w:rsidRDefault="00425AAE">
      <w:r>
        <w:t>All rights reserved.</w:t>
      </w:r>
    </w:p>
    <w:p w14:paraId="1638F646"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or contributors may not be used to endorse or    promote products derived from this software without specific prior    written permission.</w:t>
      </w:r>
    </w:p>
    <w:p w14:paraId="224C89F6" w14:textId="77777777" w:rsidR="00425AAE" w:rsidRDefault="00425AAE">
      <w:r>
        <w:t>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D55747C" w14:textId="77777777" w:rsidR="00425AAE" w:rsidRDefault="00425AAE">
      <w:r>
        <w:t xml:space="preserve"> The Debian packaging is Â© 2006-2012, Piotr OÅ¼arowski &lt;piotr@debian.org&gt; and is licensed under the BSD as well. [END FILE=routes-2.0/debian/copyright]</w:t>
      </w:r>
    </w:p>
    <w:p w14:paraId="0262BC40" w14:textId="77777777" w:rsidR="00425AAE" w:rsidRDefault="00425AAE" w:rsidP="000727EF">
      <w:pPr>
        <w:pStyle w:val="Heading3"/>
      </w:pPr>
      <w:r>
        <w:t>routes-2.0/LICENSE.txt:</w:t>
      </w:r>
    </w:p>
    <w:p w14:paraId="20DC98D3" w14:textId="77777777" w:rsidR="00425AAE" w:rsidRDefault="00425AAE">
      <w:r>
        <w:t>[BEGIN FILE=routes-2.0/LICENSE.txt] Copyright (c) 2005-2012 Ben Bangert &lt;ben@groovie.org&gt;</w:t>
      </w:r>
    </w:p>
    <w:p w14:paraId="49DFABA0"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4C7E2DB" w14:textId="77777777" w:rsidR="00425AAE" w:rsidRDefault="00425AAE">
      <w:r>
        <w:t>The above copyright notice and this permission notice shall be included in all copies or substantial portions of the Software.</w:t>
      </w:r>
    </w:p>
    <w:p w14:paraId="2356BB36" w14:textId="77777777" w:rsidR="00425AAE" w:rsidRDefault="00425AAE">
      <w:r>
        <w:t xml:space="preserve">THE SOFTWARE IS PROVIDED AS IS, WITHOUT WARRANTY OF ANY KIND, EXPRESS OR IMPLIED, INCLUDING BUT NOT LIMITED TO THE WARRANTIES OF MERCHANTABILITY, FITNESS FOR A PARTICULAR PURPOSE AND </w:t>
      </w:r>
      <w:r>
        <w:lastRenderedPageBreak/>
        <w:t>NONINFRINGEMENT. IN NO EVENT SHALL THE AUTHORS OR COPYRIGHT HOLDERS BE LIABLE FOR ANY CLAIM, DAMAGES OR OTHER LIABILITY, WHETHER IN AN ACTION OF CONTRACT, TORT OR OTHERWISE, ARISING FROM, OUT OF OR IN CONNECTION WITH THE SOFTWARE OR THE USE OR OTHER DEALINGS IN THE SOFTWARE. [END FILE=routes-2.0/LICENSE.txt]</w:t>
      </w:r>
    </w:p>
    <w:p w14:paraId="5158BD50" w14:textId="77777777" w:rsidR="00425AAE" w:rsidRDefault="00425AAE" w:rsidP="000727EF">
      <w:pPr>
        <w:pStyle w:val="Heading2fegan"/>
      </w:pPr>
      <w:bookmarkStart w:id="640" w:name="_Toc399938457"/>
      <w:r>
        <w:t>Routes-1.13</w:t>
      </w:r>
      <w:bookmarkEnd w:id="640"/>
    </w:p>
    <w:p w14:paraId="546396D4" w14:textId="77777777" w:rsidR="00425AAE" w:rsidRDefault="00425AAE" w:rsidP="00053D4A">
      <w:r>
        <w:tab/>
        <w:t>BSD 3 Clause</w:t>
      </w:r>
      <w:r>
        <w:tab/>
        <w:t>http://www.opensource.org/licenses/BSD-3-Clause</w:t>
      </w:r>
    </w:p>
    <w:p w14:paraId="0B9E2B05" w14:textId="77777777" w:rsidR="00425AAE" w:rsidRDefault="00425AAE" w:rsidP="000727EF">
      <w:pPr>
        <w:pStyle w:val="Heading2"/>
      </w:pPr>
      <w:r>
        <w:t xml:space="preserve"> </w:t>
      </w:r>
      <w:bookmarkStart w:id="641" w:name="_Toc399938458"/>
      <w:r>
        <w:t>rpcbind (version 0.2.1):</w:t>
      </w:r>
      <w:bookmarkEnd w:id="641"/>
    </w:p>
    <w:p w14:paraId="4DE516CA" w14:textId="77777777" w:rsidR="00425AAE" w:rsidRDefault="00425AAE" w:rsidP="000727EF">
      <w:pPr>
        <w:pStyle w:val="Heading3"/>
      </w:pPr>
      <w:r>
        <w:t>rpcbind-0.2.1/debian/copyright:</w:t>
      </w:r>
    </w:p>
    <w:p w14:paraId="68A81128" w14:textId="77777777" w:rsidR="00425AAE" w:rsidRDefault="00425AAE">
      <w:r>
        <w:t>[BEGIN FILE=rpcbind-0.2.1/debian/copyright] This package was debianized by Anibal Monsalve Salazar &lt;anibal@debian.org&gt; on Fri, 21 Aug 2009 18:51:29 +1000.</w:t>
      </w:r>
    </w:p>
    <w:p w14:paraId="12A71A34" w14:textId="77777777" w:rsidR="00425AAE" w:rsidRDefault="00425AAE">
      <w:r>
        <w:t>It was downloaded from http://sourceforge.net/projects/rpcbind/files/</w:t>
      </w:r>
    </w:p>
    <w:p w14:paraId="2FA4FB3B" w14:textId="77777777" w:rsidR="00425AAE" w:rsidRDefault="00425AAE">
      <w:r>
        <w:t>Upstream Authors:</w:t>
      </w:r>
    </w:p>
    <w:p w14:paraId="6746E511" w14:textId="77777777" w:rsidR="00425AAE" w:rsidRDefault="00425AAE">
      <w:r>
        <w:t xml:space="preserve">   Gilles Quillard &lt;gilles.quillard@bull.net&gt;    Vincent ROQUETA &lt;vincent.roqueta@ext.bull.net&gt;</w:t>
      </w:r>
    </w:p>
    <w:p w14:paraId="25CEA6D4" w14:textId="77777777" w:rsidR="00425AAE" w:rsidRDefault="00425AAE">
      <w:r>
        <w:t>Copyright:</w:t>
      </w:r>
    </w:p>
    <w:p w14:paraId="03E2CAD7" w14:textId="77777777" w:rsidR="00425AAE" w:rsidRDefault="00425AAE">
      <w:r>
        <w:t xml:space="preserve">   Copyright 1989 AT&amp;T    Copyright (c) 1986 - 1991 by Sun Microsystems, Inc.    Copyright (c) 2009, Sun Microsystems, Inc.    Copyright (C) 1994 X Consortium    Copyright (c) 2000 The NetBSD Foundation, Inc.    Copyright (c) Copyright (c) Bull S.A.  2005  All Rights Reserved.</w:t>
      </w:r>
    </w:p>
    <w:p w14:paraId="2E8C59F2" w14:textId="77777777" w:rsidR="00425AAE" w:rsidRDefault="00425AAE">
      <w:r>
        <w:t>Licenses:</w:t>
      </w:r>
    </w:p>
    <w:p w14:paraId="59636976" w14:textId="77777777" w:rsidR="00425AAE" w:rsidRDefault="00425AAE">
      <w:r>
        <w:t xml:space="preserve">/*  * Copyright (c) Copyright (c) Bull S.A.  2005  All Rights Reserved.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The name of the author may not be used to endorse or promote products  *    derived from this software without specific prior written permission.  *  * THIS SOFTWARE IS PROVIDED BY THE AUTHOR ``AS IS'' AND ANY EXPRESS OR  * IMPLIED WARRANTIES, INCLUDING, BUT NOT LIMITED TO, THE IMPLIED WARRANTIES  * OF MERCHANTABILITY AND FITNESS FOR A PARTICULAR PURPOSE ARE DISCLAIMED.  * IN NO EVENT SHALL THE AUTHOR BE LIABLE FOR ANY DIRECT, INDIRECT,  * INCIDENTAL, SPECIAL, EXEMPLARY, OR CONSEQUENTIAL DAMAGES (INCLUDING, BUT  * NOT LIMITED TO, PROCUREMENT OF SUBSTITUTE GOODS OR SERVICES; LOSS OF USE,  * DATA, OR PROFITS; OR BUSINESS INTERRUPTION) HOWEVER CAUSED AND ON ANY  * THEORY OF LIABILITY, WHETHER IN CONTRACT, STRICT LIABILITY, OR TORT  * (INCLUDING NEGLIGENCE OR OTHERWISE) </w:t>
      </w:r>
      <w:r>
        <w:lastRenderedPageBreak/>
        <w:t>ARISING IN ANY WAY OUT OF THE USE OF  * THIS SOFTWARE, EVEN IF ADVISED OF THE POSSIBILITY OF SUCH DAMAGE.  */</w:t>
      </w:r>
    </w:p>
    <w:p w14:paraId="55D1B7D2" w14:textId="77777777" w:rsidR="00425AAE" w:rsidRDefault="00425AAE">
      <w:r>
        <w:t>/*  * Copyright (c) 2009, Sun Microsystems, Inc.  * All rights reserved.  *  * Redistribution and use in source and binary forms, with or without  * modification, are permitted provided that the following conditions are met:  * - Redistributions of source code must retain the above copyright notice,  *   this list of conditions and the following disclaimer.  * - Redistributions in binary form must reproduce the above copyright notice,  *   this list of conditions and the following disclaimer in the documentation  *   and/or other materials provided with the distribution.  * - Neither the name of Sun Microsystems, Inc. nor the names of its  *   contributors may be used to endorse or promote products derived  *   from this software without specific prior written permission.  *  * THIS SOFTWARE IS PROVIDED BY THE COPYRIGHT HOLDERS AND CONTRIBUTORS AS IS  * AND ANY EXPRESS OR IMPLIED WARRANTIES, INCLUDING, BUT NOT LIMITED TO, THE  * IMPLIED WARRANTIES OF MERCHANTABILITY AND FITNESS FOR A PARTICULAR PURPOSE  * ARE DISCLAIMED. IN NO EVENT SHALL THE COPYRIGHT HOLDER OR CONTRIBUTORS BE  * LIABLE FOR ANY DIRECT, INDIRECT, INCIDENTAL, SPECIAL, EXEMPLARY, OR  * CONSEQUENTIAL DAMAGES (INCLUDING, BUT NOT LIMITED TO, PROCUREMENT OF  * SUBSTITUTE GOODS OR SERVICES; LOSS OF USE, DATA, OR PROFITS; OR BUSINESS  * INTERRUPTION) HOWEVER CAUSED AND ON ANY THEORY OF LIABILITY, WHETHER IN  * CONTRACT, STRICT LIABILITY, OR TORT (INCLUDING NEGLIGENCE OR OTHERWISE)  * ARISING IN ANY WAY OUT OF THE USE OF THIS SOFTWARE, EVEN IF ADVISED OF THE  * POSSIBILITY OF SUCH DAMAGE.  */</w:t>
      </w:r>
    </w:p>
    <w:p w14:paraId="6985D8F7" w14:textId="77777777" w:rsidR="00425AAE" w:rsidRDefault="00425AAE">
      <w:r>
        <w:t>/*-  * Copyright (c) 2000 The NetBSD Foundation, Inc.  * All rights reserved.  *  * This code is derived from software contributed to The NetBSD Foundation  * by Frank van der Linden.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w:t>
      </w:r>
      <w:r>
        <w:tab/>
        <w:t>This product includes software developed by the NetBSD  *</w:t>
      </w:r>
      <w:r>
        <w:tab/>
        <w:t xml:space="preserve">Foundation, Inc. and its contributors.  * 4. Neither the name of The NetBSD Foundation nor the names of its  *    contributors may be used to endorse or promote products derived  *    from this software without specific prior written permission.  *  * THIS SOFTWARE IS PROVIDED BY THE NETBSD FOUNDATION, INC. AND CONTRIBUTORS  * ``AS IS'' AND ANY EXPRESS OR IMPLIED WARRANTIES, INCLUDING, BUT NOT LIMITED  * TO, THE IMPLIED WARRANTIES OF MERCHANTABILITY AND FITNESS FOR A PARTICULAR  * PURPOSE ARE DISCLAIMED.  IN NO EVENT SHALL THE FOUNDATION OR CONTRIBUTORS  * BE LIABLE FOR ANY DIRECT, INDIRECT, INCIDENTAL, SPECIAL, EXEMPLARY, OR  * CONSEQUENTIAL DAMAGES (INCLUDING, BUT NOT LIMITED TO, PROCUREMENT OF  * SUBSTITUTE GOODS OR SERVICES; LOSS OF USE, DATA, OR PROFITS; OR BUSINESS  * INTERRUPTION) HOWEVER CAUSED AND ON ANY </w:t>
      </w:r>
      <w:r>
        <w:lastRenderedPageBreak/>
        <w:t>THEORY OF LIABILITY, WHETHER IN  * CONTRACT, STRICT LIABILITY, OR TORT (INCLUDING NEGLIGENCE OR OTHERWISE)  * ARISING IN ANY WAY OUT OF THE USE OF THIS SOFTWARE, EVEN IF ADVISED OF THE  * POSSIBILITY OF SUCH DAMAGE.  */</w:t>
      </w:r>
    </w:p>
    <w:p w14:paraId="4EE1683A" w14:textId="77777777" w:rsidR="00425AAE" w:rsidRDefault="00425AAE">
      <w:r>
        <w:t>The Debian packaging is:</w:t>
      </w:r>
    </w:p>
    <w:p w14:paraId="38685382" w14:textId="77777777" w:rsidR="00425AAE" w:rsidRDefault="00425AAE">
      <w:r>
        <w:t xml:space="preserve">   Copyright (C) 2009 Anibal Monsalve Salazar &lt;anibal@debian.org&gt;</w:t>
      </w:r>
    </w:p>
    <w:p w14:paraId="15588549" w14:textId="77777777" w:rsidR="00425AAE" w:rsidRDefault="00425AAE">
      <w:r>
        <w:t>and is licensed under the GPL version 3,  see `/usr/share/common-licenses/GPL-3'. [END FILE=rpcbind-0.2.1/debian/copyright]</w:t>
      </w:r>
    </w:p>
    <w:p w14:paraId="7FFDF9F0" w14:textId="77777777" w:rsidR="00425AAE" w:rsidRDefault="00425AAE" w:rsidP="000727EF">
      <w:pPr>
        <w:pStyle w:val="Heading3"/>
      </w:pPr>
      <w:r>
        <w:t>rpcbind-0.2.1/COPYING:</w:t>
      </w:r>
    </w:p>
    <w:p w14:paraId="4D6A63C6" w14:textId="77777777" w:rsidR="00425AAE" w:rsidRDefault="00425AAE">
      <w:r>
        <w:t>[BEGIN FILE=rpcbind-0.2.1/COPYING] /*  * Copyright (c) Copyright (c) Bull S.A.  2005  All Rights Reserved.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The name of the author may not be used to endorse or promote products  *    derived from this software without specific prior written permission.  *  * THIS SOFTWARE IS PROVIDED BY THE AUTHOR ``AS IS'' AND ANY EXPRESS OR  * IMPLIED WARRANTIES, INCLUDING, BUT NOT LIMITED TO, THE IMPLIED WARRANTIES  * OF MERCHANTABILITY AND FITNESS FOR A PARTICULAR PURPOSE ARE DISCLAIMED.  * IN NO EVENT SHALL THE AUTHOR BE LIABLE FOR ANY DIRECT, INDIRECT,  * INCIDENTAL, SPECIAL, EXEMPLARY, OR CONSEQUENTIAL DAMAGES (INCLUDING, BUT  * NOT LIMITED TO, PROCUREMENT OF SUBSTITUTE GOODS OR SERVICES; LOSS OF USE,  * DATA, OR PROFITS; OR BUSINESS INTERRUPTION) HOWEVER CAUSED AND ON ANY  * THEORY OF LIABILITY, WHETHER IN CONTRACT, STRICT LIABILITY, OR TORT  * (INCLUDING NEGLIGENCE OR OTHERWISE) ARISING IN ANY WAY OUT OF THE USE OF  * THIS SOFTWARE, EVEN IF ADVISED OF THE POSSIBILITY OF SUCH DAMAGE.  */ [END FILE=rpcbind-0.2.1/COPYING]</w:t>
      </w:r>
    </w:p>
    <w:p w14:paraId="058278E0" w14:textId="77777777" w:rsidR="00425AAE" w:rsidRDefault="00425AAE" w:rsidP="000727EF">
      <w:pPr>
        <w:pStyle w:val="Heading2"/>
      </w:pPr>
      <w:r>
        <w:t xml:space="preserve"> </w:t>
      </w:r>
      <w:bookmarkStart w:id="642" w:name="_Toc399938459"/>
      <w:r>
        <w:t>rrdtool (version 1.4.8):</w:t>
      </w:r>
      <w:bookmarkEnd w:id="642"/>
    </w:p>
    <w:p w14:paraId="7963E9F6" w14:textId="77777777" w:rsidR="00425AAE" w:rsidRDefault="00425AAE" w:rsidP="000727EF">
      <w:pPr>
        <w:pStyle w:val="Heading3"/>
      </w:pPr>
      <w:r>
        <w:t>rrdtool-1.4.8/debian/copyright:</w:t>
      </w:r>
    </w:p>
    <w:p w14:paraId="0913723D" w14:textId="77777777" w:rsidR="00425AAE" w:rsidRDefault="00425AAE">
      <w:r>
        <w:t>[BEGIN FILE=rrdtool-1.4.8/debian/copyright] Originally this package was debianized by Matt Zimmerman &lt;mdz@debian.org&gt; on Fri, 10 Sep 1999 10:53:19 -0700. The packaging was overhauled and all parts, except debian/control and debian/changelog, were droppend and redone by Bernd Zeimetz &lt;bzed@debian.org&gt; on Wed, 06 Feb 2008 19:14:48 +0100 for the RRDtool packaging team &lt;rrdtool@ml.snow-crash.org&gt;.</w:t>
      </w:r>
    </w:p>
    <w:p w14:paraId="4A1248FB" w14:textId="77777777" w:rsidR="00425AAE" w:rsidRDefault="00425AAE">
      <w:r>
        <w:t>The upstream source was downloaded from:  http://oss.oetiker.ch/rrdtool/pub/</w:t>
      </w:r>
    </w:p>
    <w:p w14:paraId="3A868F37" w14:textId="77777777" w:rsidR="00425AAE" w:rsidRDefault="00425AAE">
      <w:r>
        <w:t>Upstream author: Tobias Oetiker &lt;tobi@oetiker.ch&gt;</w:t>
      </w:r>
    </w:p>
    <w:p w14:paraId="5730F623" w14:textId="77777777" w:rsidR="00425AAE" w:rsidRDefault="00425AAE">
      <w:r>
        <w:t>See CONTRIBUTORS for a list of contributors.</w:t>
      </w:r>
    </w:p>
    <w:p w14:paraId="0C5F8FA9" w14:textId="77777777" w:rsidR="00425AAE" w:rsidRDefault="00425AAE">
      <w:r>
        <w:t>Copyright:</w:t>
      </w:r>
    </w:p>
    <w:p w14:paraId="4916EBEF" w14:textId="77777777" w:rsidR="00425AAE" w:rsidRDefault="00425AAE">
      <w:r>
        <w:lastRenderedPageBreak/>
        <w:t xml:space="preserve"> RRDTOOL - Round Robin Database Tool  A tool for fast logging of numerical data graphical display  of this data.</w:t>
      </w:r>
    </w:p>
    <w:p w14:paraId="0F6609BE" w14:textId="77777777" w:rsidR="00425AAE" w:rsidRDefault="00425AAE">
      <w:r>
        <w:t xml:space="preserve"> Copyright (c) 1998-2010 Tobias Oetiker  All rights reserved.</w:t>
      </w:r>
    </w:p>
    <w:p w14:paraId="5890704D" w14:textId="77777777" w:rsidR="00425AAE" w:rsidRDefault="00425AAE">
      <w:r>
        <w:t xml:space="preserve"> GNU GPL License  ===============</w:t>
      </w:r>
    </w:p>
    <w:p w14:paraId="38310F3E"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4D228C1F"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41666FDB" w14:textId="77777777" w:rsidR="00425AAE" w:rsidRDefault="00425AAE">
      <w:r>
        <w:t xml:space="preserve"> You should have received a copy of the GNU General Public License along  with this program; if not, write to the Free Software  Foundation, Inc.,  51 Franklin St, Fifth Floor, Boston, MA  02110-1301 USA</w:t>
      </w:r>
    </w:p>
    <w:p w14:paraId="11DE024C" w14:textId="77777777" w:rsidR="00425AAE" w:rsidRDefault="00425AAE">
      <w:r>
        <w:t xml:space="preserve"> FLOSS License Exception  =======================  (Adapted from http://www.mysql.com/company/legal/licensing/foss-exception.html)</w:t>
      </w:r>
    </w:p>
    <w:p w14:paraId="0D0ADA01" w14:textId="77777777" w:rsidR="00425AAE" w:rsidRDefault="00425AAE">
      <w:r>
        <w:t xml:space="preserve"> I want specified Free/Libre and Open Source Software (FLOSS)  applications to be able to use specified GPL-licensed RRDtool  libraries (the Program) despite the fact that not all FLOSS licenses are  compatible with version 2 of the GNU General Public License (the GPL).</w:t>
      </w:r>
    </w:p>
    <w:p w14:paraId="745A1B45" w14:textId="77777777" w:rsidR="00425AAE" w:rsidRDefault="00425AAE">
      <w:r>
        <w:t xml:space="preserve"> As a special exception to the terms and conditions of version 2.0 of the GPL:</w:t>
      </w:r>
    </w:p>
    <w:p w14:paraId="3FD52E23" w14:textId="77777777" w:rsidR="00425AAE" w:rsidRDefault="00425AAE">
      <w:r>
        <w:t xml:space="preserve"> You are free to distribute a Derivative Work that is formed entirely from  the Program and one or more works (each, a FLOSS Work) licensed under one  or more of the licenses listed below, as long as:</w:t>
      </w:r>
    </w:p>
    <w:p w14:paraId="7057C928" w14:textId="77777777" w:rsidR="00425AAE" w:rsidRDefault="00425AAE">
      <w:r>
        <w:t xml:space="preserve">   1. You obey the GPL in all respects for the Program and the Derivative    Work, except for identifiable sections of the Derivative Work which are    not derived from the Program, and which can reasonably be considered    independent and separate works in themselves,</w:t>
      </w:r>
    </w:p>
    <w:p w14:paraId="72CCF891" w14:textId="77777777" w:rsidR="00425AAE" w:rsidRDefault="00425AAE">
      <w:r>
        <w:t xml:space="preserve">   2. all identifiable sections of the Derivative Work which are not derived    from the Program, and which can reasonably be considered independent and    separate works in themselves,</w:t>
      </w:r>
    </w:p>
    <w:p w14:paraId="3C68C864" w14:textId="77777777" w:rsidR="00425AAE" w:rsidRDefault="00425AAE">
      <w:r>
        <w:t xml:space="preserve">         1. are distributed subject to one of the FLOSS licenses listed          below, and</w:t>
      </w:r>
    </w:p>
    <w:p w14:paraId="1ADC6598" w14:textId="77777777" w:rsidR="00425AAE" w:rsidRDefault="00425AAE">
      <w:r>
        <w:t xml:space="preserve">         2. the object code or executable form of those sections are          accompanied by the complete corresponding machine-readable source          code for those sections on the same medium and under the same FLOSS          license as the corresponding object code or executable forms of          those sections, and</w:t>
      </w:r>
    </w:p>
    <w:p w14:paraId="143233B7" w14:textId="77777777" w:rsidR="00425AAE" w:rsidRDefault="00425AAE">
      <w:r>
        <w:t xml:space="preserve">   3. any works which are aggregated with the Program or with a Derivative    Work on a volume of a storage or distribution medium in accordance with    the GPL, can reasonably be considered independent and separate works in    themselves which are not derivatives of either the Program, a Derivative    Work or a FLOSS Work.</w:t>
      </w:r>
    </w:p>
    <w:p w14:paraId="64F6AF7F" w14:textId="77777777" w:rsidR="00425AAE" w:rsidRDefault="00425AAE">
      <w:r>
        <w:t xml:space="preserve"> If the above conditions are not met, then the Program may only be copied,  modified, distributed or used under the terms and conditions of the GPL.</w:t>
      </w:r>
    </w:p>
    <w:p w14:paraId="66B787EE" w14:textId="77777777" w:rsidR="00425AAE" w:rsidRDefault="00425AAE">
      <w:r>
        <w:t xml:space="preserve"> FLOSS License List  ==================  License name</w:t>
      </w:r>
      <w:r>
        <w:tab/>
        <w:t>Version(s)/Copyright Date  Academic Free License</w:t>
      </w:r>
      <w:r>
        <w:tab/>
      </w:r>
      <w:r>
        <w:tab/>
        <w:t>2.0  Apache Software License</w:t>
      </w:r>
      <w:r>
        <w:tab/>
        <w:t xml:space="preserve">1.0/1.1/2.0  Apple </w:t>
      </w:r>
      <w:r>
        <w:lastRenderedPageBreak/>
        <w:t>Public Source License</w:t>
      </w:r>
      <w:r>
        <w:tab/>
        <w:t>2.0  Artistic license</w:t>
      </w:r>
      <w:r>
        <w:tab/>
      </w:r>
      <w:r>
        <w:tab/>
        <w:t>From Perl 5.8.0  BSD license</w:t>
      </w:r>
      <w:r>
        <w:tab/>
      </w:r>
      <w:r>
        <w:tab/>
      </w:r>
      <w:r>
        <w:tab/>
        <w:t>July 22 1999  Common Public License</w:t>
      </w:r>
      <w:r>
        <w:tab/>
      </w:r>
      <w:r>
        <w:tab/>
        <w:t>1.0  GNU Library or Lesser General Public License (LGPL)</w:t>
      </w:r>
      <w:r>
        <w:tab/>
        <w:t>2.0/2.1  IBM Public License, Version    1.0  Jabber Open Source License</w:t>
      </w:r>
      <w:r>
        <w:tab/>
        <w:t>1.0  MIT License (As listed in file MIT-License.txt)</w:t>
      </w:r>
      <w:r>
        <w:tab/>
        <w:t>-  Mozilla Public License (MPL)</w:t>
      </w:r>
      <w:r>
        <w:tab/>
        <w:t>1.0/1.1  Open Software License</w:t>
      </w:r>
      <w:r>
        <w:tab/>
      </w:r>
      <w:r>
        <w:tab/>
        <w:t>2.0  OpenSSL license (with original SSLeay license)</w:t>
      </w:r>
      <w:r>
        <w:tab/>
        <w:t>2003 (1998)  PHP License</w:t>
      </w:r>
      <w:r>
        <w:tab/>
      </w:r>
      <w:r>
        <w:tab/>
      </w:r>
      <w:r>
        <w:tab/>
        <w:t>3.0  Python license (CNRI Python License)</w:t>
      </w:r>
      <w:r>
        <w:tab/>
        <w:t>-  Python Software Foundation License</w:t>
      </w:r>
      <w:r>
        <w:tab/>
        <w:t>2.1.1  Sleepycat License</w:t>
      </w:r>
      <w:r>
        <w:tab/>
      </w:r>
      <w:r>
        <w:tab/>
        <w:t>1999  W3C License</w:t>
      </w:r>
      <w:r>
        <w:tab/>
      </w:r>
      <w:r>
        <w:tab/>
      </w:r>
      <w:r>
        <w:tab/>
        <w:t>2001  X11 License</w:t>
      </w:r>
      <w:r>
        <w:tab/>
      </w:r>
      <w:r>
        <w:tab/>
      </w:r>
      <w:r>
        <w:tab/>
        <w:t>2001  Zlib/libpng License</w:t>
      </w:r>
      <w:r>
        <w:tab/>
      </w:r>
      <w:r>
        <w:tab/>
        <w:t>-  Zope Public License</w:t>
      </w:r>
      <w:r>
        <w:tab/>
      </w:r>
      <w:r>
        <w:tab/>
        <w:t>2.0</w:t>
      </w:r>
    </w:p>
    <w:p w14:paraId="29E6ABC6" w14:textId="77777777" w:rsidR="00425AAE" w:rsidRDefault="00425AAE">
      <w:r>
        <w:t>The overhauled Debian packaging, which was started by Bernd Zeimetz on Wed, 06 Feb 2008 19:14:48 +0100, is copyrighted under the same license as RRDtool, see above.</w:t>
      </w:r>
    </w:p>
    <w:p w14:paraId="11589D81" w14:textId="77777777" w:rsidR="00425AAE" w:rsidRDefault="00425AAE">
      <w:r>
        <w:t>On Debian systems, a copy of the GNU General Public License, version 2, can be found in the file /usr/share/common-licenses/GPL-2. The symlink /usr/share/common-licenses/GPL points to the latest version of the GPL.</w:t>
      </w:r>
    </w:p>
    <w:p w14:paraId="0F9F17C9" w14:textId="77777777" w:rsidR="00425AAE" w:rsidRDefault="00425AAE">
      <w:r>
        <w:t>Files with different copyrights/licenses:</w:t>
      </w:r>
    </w:p>
    <w:p w14:paraId="65603D27" w14:textId="77777777" w:rsidR="00425AAE" w:rsidRDefault="00425AAE">
      <w:r>
        <w:t xml:space="preserve"> * bindings/lua/compat-5.1r5/compat-5.1.{c,h,lua}:</w:t>
      </w:r>
    </w:p>
    <w:p w14:paraId="3816F7C8" w14:textId="77777777" w:rsidR="00425AAE" w:rsidRDefault="00425AAE">
      <w:r>
        <w:t xml:space="preserve">   Copyright (C) 2004-2006 Kepler Project</w:t>
      </w:r>
    </w:p>
    <w:p w14:paraId="642C7BBC"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993D176" w14:textId="77777777" w:rsidR="00425AAE" w:rsidRDefault="00425AAE">
      <w:r>
        <w:t xml:space="preserve">   The above copyright notice and this permission notice shall be included in    all copies or substantial portions of the Software.</w:t>
      </w:r>
    </w:p>
    <w:p w14:paraId="56D76080"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DF707" w14:textId="77777777" w:rsidR="00425AAE" w:rsidRDefault="00425AAE">
      <w:r>
        <w:t xml:space="preserve"> * bindings/lua/rrdlua.c:</w:t>
      </w:r>
    </w:p>
    <w:p w14:paraId="0A1A89EF" w14:textId="77777777" w:rsidR="00425AAE" w:rsidRDefault="00425AAE">
      <w:r>
        <w:t xml:space="preserve">   Copyright (C) 2008 Fidelis Assis</w:t>
      </w:r>
    </w:p>
    <w:p w14:paraId="372A46C1" w14:textId="77777777" w:rsidR="00425AAE" w:rsidRDefault="00425AAE">
      <w:r>
        <w:t xml:space="preserve"> * bindings/python/* (except rrd_extra.h):</w:t>
      </w:r>
    </w:p>
    <w:p w14:paraId="6BE9250A" w14:textId="77777777" w:rsidR="00425AAE" w:rsidRDefault="00425AAE">
      <w:r>
        <w:t xml:space="preserve">   Author: Hye-Shik Chang &lt;perky@fallin.lv&gt;    Contributors: Matthew W. Samsonoff &lt;mws@rochester.rr.com&gt;                  Brian E. Gallew &lt;geek+python@cmu.edu&gt;</w:t>
      </w:r>
    </w:p>
    <w:p w14:paraId="6A3EE30C" w14:textId="77777777" w:rsidR="00425AAE" w:rsidRDefault="00425AAE">
      <w:r>
        <w:t xml:space="preserve">   py-rrdtool is free software; you can redistribute it and/or modify    it under the terms of the GNU Lesser General Public License as published    by the Free Software Foundation; either version 2 of the License, or    (at your option) any later version.</w:t>
      </w:r>
    </w:p>
    <w:p w14:paraId="09992B4A" w14:textId="77777777" w:rsidR="00425AAE" w:rsidRDefault="00425AAE">
      <w:r>
        <w:lastRenderedPageBreak/>
        <w:t xml:space="preserve">   py-rrdtool is distributed in the hope that it will be useful,    but WITHOUT ANY WARRANTY; without even the implied warranty of    MERCHANTABILITY or FITNESS FOR A PARTICULAR PURPOSE.  See the    GNU Lesser General Public License for more details.</w:t>
      </w:r>
    </w:p>
    <w:p w14:paraId="541E66E3" w14:textId="77777777" w:rsidR="00425AAE" w:rsidRDefault="00425AAE">
      <w:r>
        <w:t xml:space="preserve">   You should have received a copy of the GNU Lesser General Public License    along with Foobar; if not, write to the Free Software    Foundation, Inc., 51 Franklin St, Fifth Floor, Boston, MA  02110-1301 USA</w:t>
      </w:r>
    </w:p>
    <w:p w14:paraId="2D5DE45D" w14:textId="77777777" w:rsidR="00425AAE" w:rsidRDefault="00425AAE">
      <w:r>
        <w:t xml:space="preserve">   On Debian systems, a copy of the GNU Lesser General Public License,    version 2, can be found in the file /usr/share/common-licenses/LGPL-2    The symlink /usr/share/common-licenses/LGPL  points to the latest version    of the LGPL.</w:t>
      </w:r>
    </w:p>
    <w:p w14:paraId="060E8BB8" w14:textId="77777777" w:rsidR="00425AAE" w:rsidRDefault="00425AAE">
      <w:r>
        <w:t xml:space="preserve"> * bindings/ruby/:</w:t>
      </w:r>
    </w:p>
    <w:p w14:paraId="7712D3B4" w14:textId="77777777" w:rsidR="00425AAE" w:rsidRDefault="00425AAE">
      <w:r>
        <w:t xml:space="preserve">    Author: Miles Egan &lt;miles@caddr.com&gt;</w:t>
      </w:r>
    </w:p>
    <w:p w14:paraId="285093A2" w14:textId="77777777" w:rsidR="00425AAE" w:rsidRDefault="00425AAE">
      <w:r>
        <w:t xml:space="preserve"> * bindings/tcl/{ifOctets.tcl.in,tclrrd.c}:</w:t>
      </w:r>
    </w:p>
    <w:p w14:paraId="363C6F6A" w14:textId="77777777" w:rsidR="00425AAE" w:rsidRDefault="00425AAE">
      <w:r>
        <w:t xml:space="preserve">     Copyright:        Copyright (c) 1999,2000 Frank Strauss                               Technical University of Braunschweig.        Thread-safe code in tclrrd.c:        Copyright (c) 2005 Oleg Derevenetz, CenterTelecom Voronezh ISP.</w:t>
      </w:r>
    </w:p>
    <w:p w14:paraId="478B0CE0" w14:textId="77777777" w:rsidR="00425AAE" w:rsidRDefault="00425AAE">
      <w:r>
        <w:t xml:space="preserve"> * doc/bin_dec_hex.pod, doc/cdeftutorial.pod, doc/rrdgraph.pod,    doc/rrdgraph_data.pod, doc/rrdgraph_examples.pod, doc/rrdgraph_graph.pod,    doc/rrdgraph_rpn.pod, doc/rrdresize.pod, doc/rrdtutorial.pod:</w:t>
      </w:r>
    </w:p>
    <w:p w14:paraId="3C79BF46" w14:textId="77777777" w:rsidR="00425AAE" w:rsidRDefault="00425AAE">
      <w:r>
        <w:t xml:space="preserve">    Author: Alex van den Bogaerdt &lt;alex@vandenbogaerdt.nl&gt;</w:t>
      </w:r>
    </w:p>
    <w:p w14:paraId="25ABA85D" w14:textId="77777777" w:rsidR="00425AAE" w:rsidRDefault="00425AAE">
      <w:r>
        <w:t xml:space="preserve"> * doc/rpntutorial.pod:</w:t>
      </w:r>
    </w:p>
    <w:p w14:paraId="4566B9A6" w14:textId="77777777" w:rsidR="00425AAE" w:rsidRDefault="00425AAE">
      <w:r>
        <w:t xml:space="preserve">    Author: Steve Rader &lt;rader@wiscnet.net&gt;</w:t>
      </w:r>
    </w:p>
    <w:p w14:paraId="10ECE22F" w14:textId="77777777" w:rsidR="00425AAE" w:rsidRDefault="00425AAE">
      <w:r>
        <w:t xml:space="preserve"> * doc/rrdcached.pod, doc/rrdflushcached.pod:</w:t>
      </w:r>
    </w:p>
    <w:p w14:paraId="6AADE67C" w14:textId="77777777" w:rsidR="00425AAE" w:rsidRDefault="00425AAE">
      <w:r>
        <w:t xml:space="preserve">    Author: Florian Forster &lt;octo@verplant.org&gt;</w:t>
      </w:r>
    </w:p>
    <w:p w14:paraId="2C7012D7" w14:textId="77777777" w:rsidR="00425AAE" w:rsidRDefault="00425AAE">
      <w:r>
        <w:t xml:space="preserve"> * doc/rrdfirst.pod:</w:t>
      </w:r>
    </w:p>
    <w:p w14:paraId="628F9C3E" w14:textId="77777777" w:rsidR="00425AAE" w:rsidRDefault="00425AAE">
      <w:r>
        <w:t xml:space="preserve">    Author: Burton Strauss &lt;Burton@ntopSupport.com&gt;</w:t>
      </w:r>
    </w:p>
    <w:p w14:paraId="3A69E412" w14:textId="77777777" w:rsidR="00425AAE" w:rsidRDefault="00425AAE">
      <w:r>
        <w:t xml:space="preserve"> * doc/rrdgraph_libdbi.pod:</w:t>
      </w:r>
    </w:p>
    <w:p w14:paraId="0B5F4F73" w14:textId="77777777" w:rsidR="00425AAE" w:rsidRDefault="00425AAE">
      <w:r>
        <w:t xml:space="preserve">    Author: Martin Sperl &lt;rrdtool@martin.sperl.org&gt;</w:t>
      </w:r>
    </w:p>
    <w:p w14:paraId="62779823" w14:textId="77777777" w:rsidR="00425AAE" w:rsidRDefault="00425AAE">
      <w:r>
        <w:t xml:space="preserve"> * doc/rrdlast.pod:</w:t>
      </w:r>
    </w:p>
    <w:p w14:paraId="21145ABF" w14:textId="77777777" w:rsidR="00425AAE" w:rsidRDefault="00425AAE">
      <w:r>
        <w:t xml:space="preserve">    Author: Russ Wright &lt;rwwright@home.com&gt;</w:t>
      </w:r>
    </w:p>
    <w:p w14:paraId="24EA17AC" w14:textId="77777777" w:rsidR="00425AAE" w:rsidRDefault="00425AAE">
      <w:r>
        <w:t xml:space="preserve"> * doc/rrdlastupdate.pod:</w:t>
      </w:r>
    </w:p>
    <w:p w14:paraId="439AE37F" w14:textId="77777777" w:rsidR="00425AAE" w:rsidRDefault="00425AAE">
      <w:r>
        <w:t xml:space="preserve">    Author: Andy Riebs &lt;andy.riebs@hp.com&gt;</w:t>
      </w:r>
    </w:p>
    <w:p w14:paraId="281659F4" w14:textId="77777777" w:rsidR="00425AAE" w:rsidRDefault="00425AAE">
      <w:r>
        <w:t xml:space="preserve"> * doc/rrdlua.pod:</w:t>
      </w:r>
    </w:p>
    <w:p w14:paraId="7C859ECF" w14:textId="77777777" w:rsidR="00425AAE" w:rsidRDefault="00425AAE">
      <w:r>
        <w:t xml:space="preserve">    Author: Fidelis Assis &lt;fidelis@pobox.com&gt;</w:t>
      </w:r>
    </w:p>
    <w:p w14:paraId="2D2A5BBE" w14:textId="77777777" w:rsidR="00425AAE" w:rsidRDefault="00425AAE">
      <w:r>
        <w:t xml:space="preserve"> * doc/rrdthreads.pod:</w:t>
      </w:r>
    </w:p>
    <w:p w14:paraId="4D0E5B45" w14:textId="77777777" w:rsidR="00425AAE" w:rsidRDefault="00425AAE">
      <w:r>
        <w:t xml:space="preserve">    Author: Peter Stamfest &lt;peter@stamfest.at&gt;</w:t>
      </w:r>
    </w:p>
    <w:p w14:paraId="3AD03857" w14:textId="77777777" w:rsidR="00425AAE" w:rsidRDefault="00425AAE">
      <w:r>
        <w:t xml:space="preserve"> * doc/rrdupdate.pod:</w:t>
      </w:r>
    </w:p>
    <w:p w14:paraId="610E2603" w14:textId="77777777" w:rsidR="00425AAE" w:rsidRDefault="00425AAE">
      <w:r>
        <w:t xml:space="preserve">    Authors: Tobias Oetiker &lt;tobi@oetiker.ch&gt;              Florian Forster &lt;octo@verplant.org&gt;</w:t>
      </w:r>
    </w:p>
    <w:p w14:paraId="76D53B12" w14:textId="77777777" w:rsidR="00425AAE" w:rsidRDefault="00425AAE">
      <w:r>
        <w:t xml:space="preserve"> * doc/rrd-beginners.pod:</w:t>
      </w:r>
    </w:p>
    <w:p w14:paraId="6D4816A6" w14:textId="77777777" w:rsidR="00425AAE" w:rsidRDefault="00425AAE">
      <w:r>
        <w:t xml:space="preserve">    Author: Ketan Patel &lt;k2pattu@yahoo.com&gt;</w:t>
      </w:r>
    </w:p>
    <w:p w14:paraId="0199DAEA" w14:textId="77777777" w:rsidR="00425AAE" w:rsidRDefault="00425AAE">
      <w:r>
        <w:t xml:space="preserve"> * m4/* (except m4/acinclude.m4):</w:t>
      </w:r>
    </w:p>
    <w:p w14:paraId="066FF92F" w14:textId="77777777" w:rsidR="00425AAE" w:rsidRDefault="00425AAE">
      <w:r>
        <w:lastRenderedPageBreak/>
        <w:t xml:space="preserve">   Copyright (C) 1995-2007 Free Software Foundation, Inc.</w:t>
      </w:r>
    </w:p>
    <w:p w14:paraId="10B74011" w14:textId="77777777" w:rsidR="00425AAE" w:rsidRDefault="00425AAE">
      <w:r>
        <w:t xml:space="preserve">   This file is free software; the Free Software Foundation    gives unlimited permission to copy and/or distribute it,    with or without modifications, as long as this notice is preserved.</w:t>
      </w:r>
    </w:p>
    <w:p w14:paraId="61218FCB" w14:textId="77777777" w:rsidR="00425AAE" w:rsidRDefault="00425AAE">
      <w:r>
        <w:t xml:space="preserve"> * src/{fnv.h,hash_32.c}:</w:t>
      </w:r>
    </w:p>
    <w:p w14:paraId="5F96417B" w14:textId="77777777" w:rsidR="00425AAE" w:rsidRDefault="00425AAE">
      <w:r>
        <w:t xml:space="preserve">     Please do not copyright this code.  This code is in the public domain.</w:t>
      </w:r>
    </w:p>
    <w:p w14:paraId="225AFCD4" w14:textId="77777777" w:rsidR="00425AAE" w:rsidRDefault="00425AAE">
      <w:r>
        <w:t xml:space="preserve">     LANDON CURT NOLL DISCLAIMS ALL WARRANTIES WITH REGARD TO THIS SOFTWARE,      INCLUDING ALL IMPLIED WARRANTIES OF MERCHANTABILITY AND FITNESS. IN NO      EVENT SHALL LANDON CURT NOLL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17A20F22" w14:textId="77777777" w:rsidR="00425AAE" w:rsidRDefault="00425AAE">
      <w:r>
        <w:t xml:space="preserve">     By:        chongo &lt;Landon Curt Noll&gt; /\oo/\        http://reality.sgi.com/chongo/        EMail: chongo_fnv at prime dot engr dot sgi dot com</w:t>
      </w:r>
    </w:p>
    <w:p w14:paraId="3F2B5515" w14:textId="77777777" w:rsidR="00425AAE" w:rsidRDefault="00425AAE">
      <w:r>
        <w:t xml:space="preserve"> * src/gettext.h:</w:t>
      </w:r>
    </w:p>
    <w:p w14:paraId="7C6BD646" w14:textId="77777777" w:rsidR="00425AAE" w:rsidRDefault="00425AAE">
      <w:r>
        <w:t xml:space="preserve">   Copyright (C) 1995-2006 Free Software Foundation, Inc.</w:t>
      </w:r>
    </w:p>
    <w:p w14:paraId="50083EDA" w14:textId="77777777" w:rsidR="00425AAE" w:rsidRDefault="00425AAE">
      <w:r>
        <w:t xml:space="preserve"> * src/parsetime.c:</w:t>
      </w:r>
    </w:p>
    <w:p w14:paraId="6760221C" w14:textId="77777777" w:rsidR="00425AAE" w:rsidRDefault="00425AAE">
      <w:r>
        <w:t xml:space="preserve">    parsetime.c - parse time for at(1)</w:t>
      </w:r>
    </w:p>
    <w:p w14:paraId="6E09821B" w14:textId="77777777" w:rsidR="00425AAE" w:rsidRDefault="00425AAE">
      <w:r>
        <w:t xml:space="preserve">    Copyright (C) 1993, 1994  Thomas Koenig</w:t>
      </w:r>
    </w:p>
    <w:p w14:paraId="7DD14243" w14:textId="77777777" w:rsidR="00425AAE" w:rsidRDefault="00425AAE">
      <w:r>
        <w:t xml:space="preserve">    modifications for English-language times     Copyright (C) 1993  David Parsons</w:t>
      </w:r>
    </w:p>
    <w:p w14:paraId="5FE7F94D" w14:textId="77777777" w:rsidR="00425AAE" w:rsidRDefault="00425AAE">
      <w:r>
        <w:t xml:space="preserve">    A lot of modifications and extensions     (including the new syntax being useful for RRDB)     Copyright (C) 1999  Oleg Cherevko (aka Olwi Deer)</w:t>
      </w:r>
    </w:p>
    <w:p w14:paraId="6153EDA4" w14:textId="77777777" w:rsidR="00425AAE" w:rsidRDefault="00425AAE">
      <w:r>
        <w:t xml:space="preserve">    severe structural damage inflicted by Tobi Oetiker in 1999</w:t>
      </w:r>
    </w:p>
    <w:p w14:paraId="6BD09148"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The name of the author(s) may not be used to endorse or promote        products derived from this software without specific prior written        permission.</w:t>
      </w:r>
    </w:p>
    <w:p w14:paraId="3B6255CB" w14:textId="77777777" w:rsidR="00425AAE" w:rsidRDefault="00425AAE">
      <w:r>
        <w:t xml:space="preserve">    THIS SOFTWARE IS PROVIDED BY THE AUTHOR(S) ``AS IS'' AND ANY EXPRESS OR     IMPLIED WARRANTIES, INCLUDING, BUT NOT LIMITED TO, THE IMPLIED WARRANTIES     OF MERCHANTABILITY AND FITNESS FOR A PARTICULAR PURPOSE ARE DISCLAIMED.     IN NO EVENT SHALL THE AUTHOR(S) BE LIABLE FOR ANY DIRECT, INDIRECT,     INCIDENTAL, SPECIAL, EXEMPLARY, OR CONSEQUENTIAL DAMAGES (INCLUDING, BUT     NOT LIMITED TO, PROCUREMENT OF SUBSTITUTE GOODS OR SERVICES; LOSS OF USE,     DATA, OR PROFITS; OR BUSINESS INTERRUPTION) HOWEVER CAUSED AND ON ANY     THEORY OF LIABILITY, WETHER IN CONTRACT, STRICT LIABILITY, OR TORT     (INCLUDING NEGLIGENCE OR OTHERWISE) ARISING IN ANY WAY OUT OF THE USE OF     THIS SOFTWARE, EVEN IF ADVISED OF THE POSSIBILITY OF SUCH DAMAGE.</w:t>
      </w:r>
    </w:p>
    <w:p w14:paraId="4682101B" w14:textId="77777777" w:rsidR="00425AAE" w:rsidRDefault="00425AAE">
      <w:r>
        <w:t xml:space="preserve"> * src/plbasename.{c,h}:</w:t>
      </w:r>
    </w:p>
    <w:p w14:paraId="06B0C0F7" w14:textId="77777777" w:rsidR="00425AAE" w:rsidRDefault="00425AAE">
      <w:r>
        <w:lastRenderedPageBreak/>
        <w:t xml:space="preserve">    Copyright (C) 2005 Syd Logan</w:t>
      </w:r>
    </w:p>
    <w:p w14:paraId="45E77F73" w14:textId="77777777" w:rsidR="00425AAE" w:rsidRDefault="00425AAE">
      <w:r>
        <w:t xml:space="preserve">    This code is distributed without warranty. You are free to use this     code for any purpose, however, if this code is republished or     redistributed in its original form, as hardcopy or electronically,     then you must include this copyright notice along with the code.</w:t>
      </w:r>
    </w:p>
    <w:p w14:paraId="5D112FB3" w14:textId="77777777" w:rsidR="00425AAE" w:rsidRDefault="00425AAE">
      <w:r>
        <w:t xml:space="preserve"> * src/rrd_client.{c,h}, src/rrd_flushcached.c:</w:t>
      </w:r>
    </w:p>
    <w:p w14:paraId="775FC675" w14:textId="77777777" w:rsidR="00425AAE" w:rsidRDefault="00425AAE">
      <w:r>
        <w:t xml:space="preserve">    Copyright (C) 2008 Florian octo Forster &lt;octo@verplant.org&gt;</w:t>
      </w:r>
    </w:p>
    <w:p w14:paraId="304D6DF1" w14:textId="77777777" w:rsidR="00425AAE" w:rsidRDefault="00425AAE">
      <w:r>
        <w:t xml:space="preserve"> * src/rrd_daemon.c:</w:t>
      </w:r>
    </w:p>
    <w:p w14:paraId="257F7EB5" w14:textId="77777777" w:rsidR="00425AAE" w:rsidRDefault="00425AAE">
      <w:r>
        <w:t xml:space="preserve">    Copyright (C) 2008-2009 Florian octo Forster &lt;octo@verplant.org&gt;     Copyright (C) 2008-2009 Kevin Brintnall &lt;kbrint@rufus.net&gt;</w:t>
      </w:r>
    </w:p>
    <w:p w14:paraId="272CBC86" w14:textId="77777777" w:rsidR="00425AAE" w:rsidRDefault="00425AAE">
      <w:r>
        <w:t xml:space="preserve"> * src/rrd_fetch_libdbi.c:</w:t>
      </w:r>
    </w:p>
    <w:p w14:paraId="7A492131" w14:textId="77777777" w:rsidR="00425AAE" w:rsidRDefault="00425AAE">
      <w:r>
        <w:t xml:space="preserve">    Author: Martin Sperl &lt;rrdtool@martin.sperl.org&gt;</w:t>
      </w:r>
    </w:p>
    <w:p w14:paraId="628B3DB3" w14:textId="77777777" w:rsidR="00425AAE" w:rsidRDefault="00425AAE">
      <w:r>
        <w:t xml:space="preserve"> * src/rrd_getopt.{c,h}, src/rrd_getopt1.c:</w:t>
      </w:r>
    </w:p>
    <w:p w14:paraId="12CAE142" w14:textId="77777777" w:rsidR="00425AAE" w:rsidRDefault="00425AAE">
      <w:r>
        <w:t xml:space="preserve">    Copyright (C) 1987, 88, 89, 90, 91, 92, 93, 94, 95, 96, 97     Free Software Foundation, Inc.</w:t>
      </w:r>
    </w:p>
    <w:p w14:paraId="0C3063AB" w14:textId="77777777" w:rsidR="00425AAE" w:rsidRDefault="00425AAE">
      <w:r>
        <w:t xml:space="preserve">    This file is part of the GNU C Library.  Its master source is NOT part of     the C library, however.  The master source lives in /gd/gnu/lib.</w:t>
      </w:r>
    </w:p>
    <w:p w14:paraId="376C3D8F" w14:textId="77777777" w:rsidR="00425AAE" w:rsidRDefault="00425AAE">
      <w:r>
        <w:t xml:space="preserve">    The GNU C Library is free software; you can redistribute it and/or     modify it under the terms of the GNU Library General Public License as     published by the Free Software Foundation; either version 2 of the     License, or (at your option) any later version.</w:t>
      </w:r>
    </w:p>
    <w:p w14:paraId="4E8277C2" w14:textId="77777777" w:rsidR="00425AAE" w:rsidRDefault="00425AAE">
      <w:r>
        <w:t xml:space="preserve">    The GNU C Library is distributed in the hope that it will be useful,     but WITHOUT ANY WARRANTY; without even the implied warranty of     MERCHANTABILITY or FITNESS FOR A PARTICULAR PURPOSE.  See the GNU     Library General Public License for more details.</w:t>
      </w:r>
    </w:p>
    <w:p w14:paraId="7E391B06" w14:textId="77777777" w:rsidR="00425AAE" w:rsidRDefault="00425AAE">
      <w:r>
        <w:t xml:space="preserve">    You should have received a copy of the GNU Library General Public     License along with the GNU C Library; see the file COPYING.LIB.  If not,     write to the Free Software Foundation, Inc.,     51 Franklin St, Fifth Floor, Boston, MA  02110-1301 USA</w:t>
      </w:r>
    </w:p>
    <w:p w14:paraId="6FCEB54E" w14:textId="77777777" w:rsidR="00425AAE" w:rsidRDefault="00425AAE">
      <w:r>
        <w:t xml:space="preserve"> * src/rrd_hw.c:</w:t>
      </w:r>
    </w:p>
    <w:p w14:paraId="680E628D" w14:textId="77777777" w:rsidR="00425AAE" w:rsidRDefault="00425AAE">
      <w:r>
        <w:t xml:space="preserve">    Copyright (C) 1997-2010 Tobias Oetiker     Initial version by Jake Brutlag, WebTV Networks, 5/1/00</w:t>
      </w:r>
    </w:p>
    <w:p w14:paraId="0AE7A6C0" w14:textId="77777777" w:rsidR="00425AAE" w:rsidRDefault="00425AAE">
      <w:r>
        <w:t xml:space="preserve"> * src/rrd_i18n.h</w:t>
      </w:r>
    </w:p>
    <w:p w14:paraId="73F4B9F6" w14:textId="77777777" w:rsidR="00425AAE" w:rsidRDefault="00425AAE">
      <w:r>
        <w:t xml:space="preserve">    Copyright (C) 2008 Takao Fujiwara</w:t>
      </w:r>
    </w:p>
    <w:p w14:paraId="0E8F04A3" w14:textId="77777777" w:rsidR="00425AAE" w:rsidRDefault="00425AAE">
      <w:r>
        <w:t xml:space="preserve"> * src/rrd_is_thread_safe.h, src/rrd_not_thread_safe.c, src/rrd_thread_safe.c,    src/rrd_thread_safe_nt.c:</w:t>
      </w:r>
    </w:p>
    <w:p w14:paraId="1FB194D8" w14:textId="77777777" w:rsidR="00425AAE" w:rsidRDefault="00425AAE">
      <w:r>
        <w:t xml:space="preserve">    Copyright 1997-2010 Tobias Oetiker     Copyright 2003 Peter Stamfest &lt;peter@stamfest.at&gt;</w:t>
      </w:r>
    </w:p>
    <w:p w14:paraId="7AA7DBB6" w14:textId="77777777" w:rsidR="00425AAE" w:rsidRDefault="00425AAE">
      <w:r>
        <w:t xml:space="preserve"> * src/rrd_last.c:</w:t>
      </w:r>
    </w:p>
    <w:p w14:paraId="14A4CCA1" w14:textId="77777777" w:rsidR="00425AAE" w:rsidRDefault="00425AAE">
      <w:r>
        <w:t xml:space="preserve">    Copyright (C) 1997-2010 Tobias Oetiker     Initial version by Russ Wright, @Home Network, 9/28/98</w:t>
      </w:r>
    </w:p>
    <w:p w14:paraId="114B0B8A" w14:textId="77777777" w:rsidR="00425AAE" w:rsidRDefault="00425AAE">
      <w:r>
        <w:t xml:space="preserve"> * src/rrd_lastupdate.c, src/rrd_restore.c, src/rrd_update.c:</w:t>
      </w:r>
    </w:p>
    <w:p w14:paraId="070678D0" w14:textId="77777777" w:rsidR="00425AAE" w:rsidRDefault="00425AAE">
      <w:r>
        <w:t xml:space="preserve">    Copyright (C) 1997-2010 Tobias Oetiker     Copyright (C) 2008 Florian Forster</w:t>
      </w:r>
    </w:p>
    <w:p w14:paraId="1E558893" w14:textId="77777777" w:rsidR="00425AAE" w:rsidRDefault="00425AAE">
      <w:r>
        <w:t xml:space="preserve"> * src/rrd_utils.c:</w:t>
      </w:r>
    </w:p>
    <w:p w14:paraId="52652E0B" w14:textId="77777777" w:rsidR="00425AAE" w:rsidRDefault="00425AAE">
      <w:r>
        <w:lastRenderedPageBreak/>
        <w:t xml:space="preserve">    Copyright (C) 2009 Kevin Brintnall     Copyright (C) 2008 Sebastian Harl</w:t>
      </w:r>
    </w:p>
    <w:p w14:paraId="0EA43025" w14:textId="77777777" w:rsidR="00425AAE" w:rsidRDefault="00425AAE">
      <w:r>
        <w:t xml:space="preserve"> * src/strftime.c:</w:t>
      </w:r>
    </w:p>
    <w:p w14:paraId="4BD7AE3E" w14:textId="77777777" w:rsidR="00425AAE" w:rsidRDefault="00425AAE">
      <w:r>
        <w:t xml:space="preserve">    Written 6 september 1989 by Jim Nutt.     Released into the public domain by Jim Nutt.</w:t>
      </w:r>
    </w:p>
    <w:p w14:paraId="2C446035" w14:textId="77777777" w:rsidR="00425AAE" w:rsidRDefault="00425AAE">
      <w:r>
        <w:t xml:space="preserve">    Modified 21 october 1989 by Rob Duff.     Modified 08 december 2004 by Tobias Oetiker.</w:t>
      </w:r>
    </w:p>
    <w:p w14:paraId="562BA95E" w14:textId="77777777" w:rsidR="00425AAE" w:rsidRDefault="00425AAE">
      <w:r>
        <w:t>[END FILE=rrdtool-1.4.8/debian/copyright]</w:t>
      </w:r>
    </w:p>
    <w:p w14:paraId="640D6C5D" w14:textId="77777777" w:rsidR="00425AAE" w:rsidRDefault="00425AAE" w:rsidP="000727EF">
      <w:pPr>
        <w:pStyle w:val="Heading3"/>
      </w:pPr>
      <w:r>
        <w:t>rrdtool-1.4.8/COPYRIGHT:</w:t>
      </w:r>
    </w:p>
    <w:p w14:paraId="7203173B" w14:textId="77777777" w:rsidR="00425AAE" w:rsidRDefault="00425AAE">
      <w:r>
        <w:t>[BEGIN FILE=rrdtool-1.4.8/COPYRIGHT] $Id$ RRDTOOL - Round Robin Database Tool A tool for fast logging of numerical data graphical display of this data.</w:t>
      </w:r>
    </w:p>
    <w:p w14:paraId="7B9F1E67" w14:textId="77777777" w:rsidR="00425AAE" w:rsidRDefault="00425AAE">
      <w:r>
        <w:t>Copyright (c) 1998-2009 Tobias Oetiker All rights reserved.</w:t>
      </w:r>
    </w:p>
    <w:p w14:paraId="225E4BE2" w14:textId="77777777" w:rsidR="00425AAE" w:rsidRDefault="00425AAE">
      <w:r>
        <w:t>GNU GPL License ===============</w:t>
      </w:r>
    </w:p>
    <w:p w14:paraId="1691D753" w14:textId="77777777" w:rsidR="00425AAE" w:rsidRDefault="00425AAE">
      <w:r>
        <w:t>This program is free software; you can redistribute it and/or modify it under the terms of the GNU General Public License as published by the Free Software Foundation; either version 2 of the License, or (at your option) any later version.</w:t>
      </w:r>
    </w:p>
    <w:p w14:paraId="73FE43CC" w14:textId="77777777" w:rsidR="00425AAE" w:rsidRDefault="00425AAE">
      <w:r>
        <w:t>This program is distributed in the hope that it will be useful, but WITHOUT ANY WARRANTY; without even the implied warranty of MERCHANTABILITY or FITNESS FOR A PARTICULAR PURPOSE.  See the GNU General Public License for more details.</w:t>
      </w:r>
    </w:p>
    <w:p w14:paraId="7C7BCF3C" w14:textId="77777777" w:rsidR="00425AAE" w:rsidRDefault="00425AAE">
      <w:r>
        <w:t>You should have received a copy of the GNU General Public License along with this program; if not, write to the Free Software Foundation, Inc., 59 Temple Place - Suite 330, Boston, MA  02111-1307, USA</w:t>
      </w:r>
    </w:p>
    <w:p w14:paraId="34CA20D1" w14:textId="77777777" w:rsidR="00425AAE" w:rsidRDefault="00425AAE">
      <w:r>
        <w:t>FLOSS License Exception  ======================= (Adapted from http://www.mysql.com/company/legal/licensing/foss-exception.html)</w:t>
      </w:r>
    </w:p>
    <w:p w14:paraId="4959BAAE" w14:textId="77777777" w:rsidR="00425AAE" w:rsidRDefault="00425AAE">
      <w:r>
        <w:t>I want specified Free/Libre and Open Source Software (FLOSS) applications to be able to use specified GPL-licensed RRDtool libraries (the Program) despite the fact that not all FLOSS licenses are compatible with version 2 of the GNU General Public License (the GPL).</w:t>
      </w:r>
    </w:p>
    <w:p w14:paraId="125B8D5D" w14:textId="77777777" w:rsidR="00425AAE" w:rsidRDefault="00425AAE">
      <w:r>
        <w:t>As a special exception to the terms and conditions of version 2.0 of the GPL:</w:t>
      </w:r>
    </w:p>
    <w:p w14:paraId="5D4AEEB1" w14:textId="77777777" w:rsidR="00425AAE" w:rsidRDefault="00425AAE">
      <w:r>
        <w:t>You are free to distribute a Derivative Work that is formed entirely from the Program and one or more works (each, a FLOSS Work) licensed under one or more of the licenses listed below, as long as:</w:t>
      </w:r>
    </w:p>
    <w:p w14:paraId="1EB3E833" w14:textId="77777777" w:rsidR="00425AAE" w:rsidRDefault="00425AAE">
      <w:r>
        <w:t>1. You obey the GPL in all respects for the Program and the Derivative Work, except for identifiable sections of the Derivative Work which are not derived from the Program, and which can reasonably be considered independent and separate works in themselves,</w:t>
      </w:r>
    </w:p>
    <w:p w14:paraId="76DFB594" w14:textId="77777777" w:rsidR="00425AAE" w:rsidRDefault="00425AAE">
      <w:r>
        <w:t>2. all identifiable sections of the Derivative Work which are not derived from the Program, and which can reasonably be considered independent and separate works in themselves,</w:t>
      </w:r>
    </w:p>
    <w:p w14:paraId="7F45F2C9" w14:textId="77777777" w:rsidR="00425AAE" w:rsidRDefault="00425AAE">
      <w:r>
        <w:t>1. are distributed subject to one of the FLOSS licenses listed below, and</w:t>
      </w:r>
    </w:p>
    <w:p w14:paraId="39800B52" w14:textId="77777777" w:rsidR="00425AAE" w:rsidRDefault="00425AAE">
      <w:r>
        <w:t>2. the object code or executable form of those sections are accompanied by the complete corresponding machine-readable source code for those sections on the same medium and under the same FLOSS license as the corresponding object code or executable forms of those sections, and</w:t>
      </w:r>
    </w:p>
    <w:p w14:paraId="003F1DD6" w14:textId="77777777" w:rsidR="00425AAE" w:rsidRDefault="00425AAE">
      <w:r>
        <w:lastRenderedPageBreak/>
        <w:t>3. any works which are aggregated with the Program or with a Derivative Work on a volume of a storage or distribution medium in accordance with the GPL, can reasonably be considered independent and separate works in themselves which are not derivatives of either the Program, a Derivative Work or a FLOSS Work.</w:t>
      </w:r>
    </w:p>
    <w:p w14:paraId="10685471" w14:textId="77777777" w:rsidR="00425AAE" w:rsidRDefault="00425AAE">
      <w:r>
        <w:t>If the above conditions are not met, then the Program may only be copied, modified, distributed or used under the terms and conditions of the GPL.</w:t>
      </w:r>
    </w:p>
    <w:p w14:paraId="0D7C2149" w14:textId="77777777" w:rsidR="00425AAE" w:rsidRDefault="00425AAE">
      <w:r>
        <w:t>FLOSS License List ================== License name</w:t>
      </w:r>
      <w:r>
        <w:tab/>
        <w:t>Version(s)/Copyright Date Academic Free License</w:t>
      </w:r>
      <w:r>
        <w:tab/>
      </w:r>
      <w:r>
        <w:tab/>
        <w:t>2.0 Apache Software License</w:t>
      </w:r>
      <w:r>
        <w:tab/>
        <w:t>1.0/1.1/2.0 Apple Public Source License</w:t>
      </w:r>
      <w:r>
        <w:tab/>
        <w:t>2.0 Artistic license</w:t>
      </w:r>
      <w:r>
        <w:tab/>
      </w:r>
      <w:r>
        <w:tab/>
        <w:t>From Perl 5.8.0 BSD license</w:t>
      </w:r>
      <w:r>
        <w:tab/>
      </w:r>
      <w:r>
        <w:tab/>
      </w:r>
      <w:r>
        <w:tab/>
        <w:t>July 22 1999 Common Public License</w:t>
      </w:r>
      <w:r>
        <w:tab/>
      </w:r>
      <w:r>
        <w:tab/>
        <w:t>1.0 GNU Library or Lesser General Public License (LGPL)</w:t>
      </w:r>
      <w:r>
        <w:tab/>
        <w:t>2.0/2.1 IBM Public License, Version    1.0 Jabber Open Source License</w:t>
      </w:r>
      <w:r>
        <w:tab/>
        <w:t>1.0 MIT License (As listed in file MIT-License.txt)</w:t>
      </w:r>
      <w:r>
        <w:tab/>
        <w:t>- Mozilla Public License (MPL)</w:t>
      </w:r>
      <w:r>
        <w:tab/>
        <w:t>1.0/1.1 Open Software License</w:t>
      </w:r>
      <w:r>
        <w:tab/>
      </w:r>
      <w:r>
        <w:tab/>
        <w:t>2.0 OpenSSL license (with original SSLeay license)</w:t>
      </w:r>
      <w:r>
        <w:tab/>
        <w:t>2003 (1998) PHP License</w:t>
      </w:r>
      <w:r>
        <w:tab/>
      </w:r>
      <w:r>
        <w:tab/>
      </w:r>
      <w:r>
        <w:tab/>
        <w:t>3.01 Python license (CNRI Python License)</w:t>
      </w:r>
      <w:r>
        <w:tab/>
        <w:t>- Python Software Foundation License</w:t>
      </w:r>
      <w:r>
        <w:tab/>
        <w:t>2.1.1 Sleepycat License</w:t>
      </w:r>
      <w:r>
        <w:tab/>
      </w:r>
      <w:r>
        <w:tab/>
        <w:t>1999 W3C License</w:t>
      </w:r>
      <w:r>
        <w:tab/>
      </w:r>
      <w:r>
        <w:tab/>
      </w:r>
      <w:r>
        <w:tab/>
        <w:t>2001 X11 License</w:t>
      </w:r>
      <w:r>
        <w:tab/>
      </w:r>
      <w:r>
        <w:tab/>
      </w:r>
      <w:r>
        <w:tab/>
        <w:t>2001 Zlib/libpng License</w:t>
      </w:r>
      <w:r>
        <w:tab/>
      </w:r>
      <w:r>
        <w:tab/>
        <w:t>- Zope Public License</w:t>
      </w:r>
      <w:r>
        <w:tab/>
      </w:r>
      <w:r>
        <w:tab/>
        <w:t>2.0/2.1 [END FILE=rrdtool-1.4.8/COPYRIGHT]</w:t>
      </w:r>
    </w:p>
    <w:p w14:paraId="6E15B222" w14:textId="77777777" w:rsidR="00425AAE" w:rsidRDefault="00425AAE" w:rsidP="000727EF">
      <w:pPr>
        <w:pStyle w:val="Heading2"/>
      </w:pPr>
      <w:r>
        <w:t xml:space="preserve"> </w:t>
      </w:r>
      <w:bookmarkStart w:id="643" w:name="_Toc399938460"/>
      <w:r>
        <w:t>rsync (version 3.1.1):</w:t>
      </w:r>
      <w:bookmarkEnd w:id="643"/>
    </w:p>
    <w:p w14:paraId="515FB2B9" w14:textId="77777777" w:rsidR="00425AAE" w:rsidRDefault="00425AAE" w:rsidP="000727EF">
      <w:pPr>
        <w:pStyle w:val="Heading3"/>
      </w:pPr>
      <w:r>
        <w:t>rsync-3.1.1/debian/copyright:</w:t>
      </w:r>
    </w:p>
    <w:p w14:paraId="5F5856AC" w14:textId="77777777" w:rsidR="00425AAE" w:rsidRDefault="00425AAE">
      <w:r>
        <w:t>[BEGIN FILE=rsync-3.1.1/debian/copyright] This is Debian's prepackaged version of Andrew Tridgell and Paul Mackerras' rsync utility.</w:t>
      </w:r>
    </w:p>
    <w:p w14:paraId="5B01DACD" w14:textId="77777777" w:rsidR="00425AAE" w:rsidRDefault="00425AAE">
      <w:r>
        <w:t>This package provides the rsync program, which is a replacement for rcp that uses the rsync algorythm to transfer only the differences between two sets of files.</w:t>
      </w:r>
    </w:p>
    <w:p w14:paraId="7133CDE6" w14:textId="77777777" w:rsidR="00425AAE" w:rsidRDefault="00425AAE">
      <w:r>
        <w:t>This package was put together by Philip Hands &lt;phil@hands.com&gt;, from sources obtained from:   http://rsync.samba.org/ftp/rsync/rsync-2.5.4.tar.gz The current version was downloaded from:   http://rsync.samba.org/ftp/rsync/src/rsync-3.1.0.tar.gz on 2013-09-30 by Paul Slootman &lt;paul@debian.org&gt; .</w:t>
      </w:r>
    </w:p>
    <w:p w14:paraId="6B6EF22E" w14:textId="77777777" w:rsidR="00425AAE" w:rsidRDefault="00425AAE">
      <w:r>
        <w:t>The changes were very minimal - merely adding support for the Debian package maintenance scheme by adding various debian/* files. The only significant change is passing the -4 / -6 options through to ssh. See the debian/patches/ directory.</w:t>
      </w:r>
    </w:p>
    <w:p w14:paraId="1A4DB1D8" w14:textId="77777777" w:rsidR="00425AAE" w:rsidRDefault="00425AAE"/>
    <w:p w14:paraId="31AC6AEF" w14:textId="77777777" w:rsidR="00425AAE" w:rsidRDefault="00425AAE">
      <w:r>
        <w:t>COPYRIGHT ---------</w:t>
      </w:r>
    </w:p>
    <w:p w14:paraId="3E8F26E5" w14:textId="77777777" w:rsidR="00425AAE" w:rsidRDefault="00425AAE">
      <w:r>
        <w:t>Copyright (C) 1996-2011 by Andrew Tridgell, Wayne Davison, and others.</w:t>
      </w:r>
    </w:p>
    <w:p w14:paraId="14D3F164" w14:textId="77777777" w:rsidR="00425AAE" w:rsidRDefault="00425AAE">
      <w:r>
        <w:t>Rsync was originally written by Andrew Tridgell and is currently maintained by Wayne Davison.  It has been improved by many developers from around the world.</w:t>
      </w:r>
    </w:p>
    <w:p w14:paraId="21E046C6" w14:textId="77777777" w:rsidR="00425AAE" w:rsidRDefault="00425AAE">
      <w:r>
        <w:t>Rsync may be used, modified and redistributed only under the terms of the GNU General Public License, found in the file:</w:t>
      </w:r>
    </w:p>
    <w:p w14:paraId="3407CB4F" w14:textId="77777777" w:rsidR="00425AAE" w:rsidRDefault="00425AAE">
      <w:r>
        <w:t xml:space="preserve">  /usr/share/common-licenses/GPL-3</w:t>
      </w:r>
    </w:p>
    <w:p w14:paraId="2A0F6413" w14:textId="77777777" w:rsidR="00425AAE" w:rsidRDefault="00425AAE">
      <w:r>
        <w:t xml:space="preserve">on Debian systems, or at </w:t>
      </w:r>
    </w:p>
    <w:p w14:paraId="2B7F0698" w14:textId="77777777" w:rsidR="00425AAE" w:rsidRDefault="00425AAE">
      <w:r>
        <w:t xml:space="preserve">  http://www.fsf.org/licensing/licenses/gpl.html [END FILE=rsync-3.1.1/debian/copyright]</w:t>
      </w:r>
    </w:p>
    <w:p w14:paraId="432CB8F4" w14:textId="77777777" w:rsidR="00425AAE" w:rsidRDefault="00425AAE" w:rsidP="000727EF">
      <w:pPr>
        <w:pStyle w:val="Heading3"/>
      </w:pPr>
      <w:r>
        <w:lastRenderedPageBreak/>
        <w:t>rsync-3.1.1/popt/COPYING:</w:t>
      </w:r>
    </w:p>
    <w:p w14:paraId="25C04A46" w14:textId="77777777" w:rsidR="00425AAE" w:rsidRDefault="00425AAE">
      <w:r>
        <w:t>[BEGIN FILE=rsync-3.1.1/popt/COPYING] Copyright (c) 1998  Red Hat Software</w:t>
      </w:r>
    </w:p>
    <w:p w14:paraId="5CEE2CE7"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3D9314" w14:textId="77777777" w:rsidR="00425AAE" w:rsidRDefault="00425AAE">
      <w:r>
        <w:t>The above copyright notice and this permission notice shall be included in all copies or substantial portions of the Software.</w:t>
      </w:r>
    </w:p>
    <w:p w14:paraId="2D403517" w14:textId="77777777" w:rsidR="00425AAE" w:rsidRDefault="00425AAE">
      <w:r>
        <w:t>THE SOFTWARE IS PROVIDED AS IS, WITHOUT WARRANTY OF ANY KIND, EXPRESS OR IMPLIED, INCLUDING BUT NOT LIMITED TO THE WARRANTIES OF MERCHANTABILITY, FITNESS FOR A PARTICULAR PURPOSE AND NONINFRINGEMENT.  IN NO EVENT SHALL THE X CONSORTIUM BE LIABLE FOR ANY CLAIM, DAMAGES OR OTHER LIABILITY, WHETHER IN AN ACTION OF CONTRACT, TORT OR OTHERWISE, ARISING FROM, OUT OF OR IN CONNECTION WITH THE SOFTWARE OR THE USE OR OTHER DEALINGS IN THE SOFTWARE.</w:t>
      </w:r>
    </w:p>
    <w:p w14:paraId="1341907F" w14:textId="77777777" w:rsidR="00425AAE" w:rsidRDefault="00425AAE">
      <w:r>
        <w:t>Except as contained in this notice, the name of the X Consortium shall not be used in advertising or otherwise to promote the sale, use or other dealings in this Software without prior written authorization from the X Consortium. [END FILE=rsync-3.1.1/popt/COPYING]</w:t>
      </w:r>
    </w:p>
    <w:p w14:paraId="55510325" w14:textId="77777777" w:rsidR="00425AAE" w:rsidRDefault="00425AAE" w:rsidP="000727EF">
      <w:pPr>
        <w:pStyle w:val="Heading2"/>
      </w:pPr>
      <w:r>
        <w:t xml:space="preserve"> </w:t>
      </w:r>
      <w:bookmarkStart w:id="644" w:name="_Toc399938461"/>
      <w:r>
        <w:t>rsyslog (version 8.2.2):</w:t>
      </w:r>
      <w:bookmarkEnd w:id="644"/>
    </w:p>
    <w:p w14:paraId="1FF28653" w14:textId="77777777" w:rsidR="00425AAE" w:rsidRDefault="00425AAE" w:rsidP="000727EF">
      <w:pPr>
        <w:pStyle w:val="Heading3"/>
      </w:pPr>
      <w:r>
        <w:t>rsyslog-8.2.2/debian/copyright:</w:t>
      </w:r>
    </w:p>
    <w:p w14:paraId="3617D680" w14:textId="77777777" w:rsidR="00425AAE" w:rsidRDefault="00425AAE">
      <w:r>
        <w:t>[BEGIN FILE=rsyslog-8.2.2/debian/copyright] Format: http://www.debian.org/doc/packaging-manuals/copyright-format/1.0/ Upstream-Name: rsyslog Source: http://www.rsyslog.com</w:t>
      </w:r>
    </w:p>
    <w:p w14:paraId="4B8CB6C1" w14:textId="77777777" w:rsidR="00425AAE" w:rsidRDefault="00425AAE">
      <w:r>
        <w:t>Files: * Copyright: 2003-2012  Rainer Gerhards and Adiscon GmbH License: GPL-3.0+ and Apache-2.0</w:t>
      </w:r>
    </w:p>
    <w:p w14:paraId="704BE42D" w14:textId="77777777" w:rsidR="00425AAE" w:rsidRDefault="00425AAE">
      <w:r>
        <w:t>Files: runtime/* Copyright: 2003-2012  Rainer Gerhards and Adiscon GmbH License: LGPL-3.0+ and Apache-2.0</w:t>
      </w:r>
    </w:p>
    <w:p w14:paraId="2A7D78ED" w14:textId="77777777" w:rsidR="00425AAE" w:rsidRDefault="00425AAE">
      <w:r>
        <w:t>Files: runtime/hashtable* Copyright: 2002, 2004  Christopher Clark License: BSD-3-clause</w:t>
      </w:r>
    </w:p>
    <w:p w14:paraId="2A94E933" w14:textId="77777777" w:rsidR="00425AAE" w:rsidRDefault="00425AAE">
      <w:r>
        <w:t>Files: plugins/imklog/ksym* Copyright: 1995, 1996  Dr. G.W. Wettstein &lt;greg@wind.rmcc.com&gt;            1996  Enjellic Systems Development            1998-2007  Martin Schulze &lt;joey@infodrom.org&gt; License: GPL-3.0+</w:t>
      </w:r>
    </w:p>
    <w:p w14:paraId="2DC31FD9" w14:textId="77777777" w:rsidR="00425AAE" w:rsidRDefault="00425AAE">
      <w:r>
        <w:t>Files: debian/* Copyright: 2007-2012  Michael Biebl &lt;biebl@debian.org&gt; License: GPL-3.0+</w:t>
      </w:r>
    </w:p>
    <w:p w14:paraId="31A984E6" w14:textId="77777777" w:rsidR="00425AAE" w:rsidRDefault="00425AAE">
      <w:r>
        <w:t xml:space="preserve">License: Apache-2.0  Licensed under the Apache License, Version 2.0 (the License);  you may not use this file except in compliance with the License.  You may obtain a copy of the License at  .  http://www.apache.org/licenses/LICENSE-2.0  .  Unless required by applicable law or agreed to in writing, software  distributed under the License is </w:t>
      </w:r>
      <w:r>
        <w:lastRenderedPageBreak/>
        <w:t>distributed on an AS IS BASIS,  WITHOUT WARRANTIES OR CONDITIONS OF ANY KIND, either express or implied.  See the License for the specific language governing permissions and  limitations under the License.  .  On Debian systems, the complete text of the Apache version 2.0 license  can be found in /usr/share/common-licenses/Apache-2.0.</w:t>
      </w:r>
    </w:p>
    <w:p w14:paraId="4F5C46D1" w14:textId="77777777" w:rsidR="00425AAE" w:rsidRDefault="00425AAE">
      <w:r>
        <w:t>License: LGPL-3.0+  This package is free software; you can redistribute it and/or  modify it under the terms of the GNU Lesser General Public  License as published by the Free Software Foundation; either  version 3 of the License, or (at your option) any later version.  .  This package is distributed in the hope that it will be useful,  but WITHOUT ANY WARRANTY; without even the implied warranty of  MERCHANTABILITY or FITNESS FOR A PARTICULAR PURPOSE.  See the GNU  Lesser General Public License for more details.  .  You should have received a copy of the GNU General Public License  along with this program. If not, see &lt;http://www.gnu.org/licenses/&gt;.  .  On Debian systems, the complete text of the GNU Lesser General  Public License can be found in /usr/share/common-licenses/LGPL-3</w:t>
      </w:r>
    </w:p>
    <w:p w14:paraId="2215A2E9" w14:textId="77777777" w:rsidR="00425AAE" w:rsidRDefault="00425AAE">
      <w:r>
        <w:t>License: GPL-3.0+  This program is free software: you can redistribute it and/or modify  it under the terms of the GNU General Public License as published by  the Free Software Foundation, either version 3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3 can be found in /usr/share/common-licenses/GPL-3.</w:t>
      </w:r>
    </w:p>
    <w:p w14:paraId="33177619" w14:textId="77777777" w:rsidR="00425AAE" w:rsidRDefault="00425AAE">
      <w:r>
        <w:t>License: BSD-3-clause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FILE=rsyslog-8.2.2/debian/copyright]</w:t>
      </w:r>
    </w:p>
    <w:p w14:paraId="261A726D" w14:textId="77777777" w:rsidR="00425AAE" w:rsidRDefault="00425AAE" w:rsidP="000727EF">
      <w:pPr>
        <w:pStyle w:val="Heading2"/>
      </w:pPr>
      <w:r>
        <w:lastRenderedPageBreak/>
        <w:t xml:space="preserve"> </w:t>
      </w:r>
      <w:bookmarkStart w:id="645" w:name="_Toc399938462"/>
      <w:r>
        <w:t>rtmpdump (version 2.4+20131018.git79459a2):</w:t>
      </w:r>
      <w:bookmarkEnd w:id="645"/>
    </w:p>
    <w:p w14:paraId="5FA4952A" w14:textId="77777777" w:rsidR="00425AAE" w:rsidRDefault="00425AAE" w:rsidP="000727EF">
      <w:pPr>
        <w:pStyle w:val="Heading3"/>
      </w:pPr>
      <w:r>
        <w:t>rtmpdump-2.4+20131018.git79459a2/debian/copyright:</w:t>
      </w:r>
    </w:p>
    <w:p w14:paraId="47FB56BB" w14:textId="77777777" w:rsidR="00425AAE" w:rsidRDefault="00425AAE">
      <w:r>
        <w:t>[BEGIN FILE=rtmpdump-2.4+20131018.git79459a2/debian/copyright] This work was packaged for Debian by:</w:t>
      </w:r>
    </w:p>
    <w:p w14:paraId="103B220C" w14:textId="77777777" w:rsidR="00425AAE" w:rsidRDefault="00425AAE">
      <w:r>
        <w:t xml:space="preserve">    Reinhard Tartler &lt;siretart@tauware.de&gt; on Sun, 30 May 2010 17:07:16 +0200</w:t>
      </w:r>
    </w:p>
    <w:p w14:paraId="4795DF3B" w14:textId="77777777" w:rsidR="00425AAE" w:rsidRDefault="00425AAE">
      <w:r>
        <w:t>It was downloaded from http://rtmpdump.mplayerhq.hu/</w:t>
      </w:r>
    </w:p>
    <w:p w14:paraId="5BA1AF1A" w14:textId="77777777" w:rsidR="00425AAE" w:rsidRDefault="00425AAE">
      <w:r>
        <w:t>Upstream Authors and Copyright:</w:t>
      </w:r>
    </w:p>
    <w:p w14:paraId="64C75C06" w14:textId="77777777" w:rsidR="00425AAE" w:rsidRDefault="00425AAE">
      <w:r>
        <w:t>RTMP Dump (C) 2009 Andrej Stepanchuk (C) 2009-2011 Howard Chu (C) 2010 2a665470ced7adb7156fcef47f8199a6371c117b8a79e399a2771e0b36384090</w:t>
      </w:r>
    </w:p>
    <w:p w14:paraId="4F223B61" w14:textId="77777777" w:rsidR="00425AAE" w:rsidRDefault="00425AAE">
      <w:r>
        <w:t xml:space="preserve"> License of the programs in the rtmpdump package:</w:t>
      </w:r>
    </w:p>
    <w:p w14:paraId="6F4CD2F9" w14:textId="77777777" w:rsidR="00425AAE" w:rsidRDefault="00425AAE">
      <w:r>
        <w:t xml:space="preserve">    rtmpdump - small dumper for media content streamed over the RTMP protocol     Copyright (C) 2009 Andrej Stepanchuk     Copyright (C) 2009-2010 Howard Chu</w:t>
      </w:r>
    </w:p>
    <w:p w14:paraId="71469962"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3C77396A"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44E2783E"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3F2BA91B" w14:textId="77777777" w:rsidR="00425AAE" w:rsidRDefault="00425AAE">
      <w:r>
        <w:t xml:space="preserve"> License of the librtmp library (included in the librtmp-dev package and in the librmtp/ subdirectory in the  source tree):</w:t>
      </w:r>
    </w:p>
    <w:p w14:paraId="09034EB3" w14:textId="77777777" w:rsidR="00425AAE" w:rsidRDefault="00425AAE">
      <w:r>
        <w:t xml:space="preserve">        Copyright (C) 2005-2008 Team XBMC         http://www.xbmc.org         Copyright (C) 2008-2009 Andrej Stepanchuk         Copyright (C) 2009-2010 Howard Chu</w:t>
      </w:r>
    </w:p>
    <w:p w14:paraId="5EEECCFE" w14:textId="77777777" w:rsidR="00425AAE" w:rsidRDefault="00425AAE">
      <w:r>
        <w:t xml:space="preserve">     librtmp is free software; you can redistribute it and/or modify     it under the terms of the GNU Lesser General Public License as     published by the Free Software Foundation; either version 2.1,     or (at your option) any later version.</w:t>
      </w:r>
    </w:p>
    <w:p w14:paraId="0A3B0D4F" w14:textId="77777777" w:rsidR="00425AAE" w:rsidRDefault="00425AAE">
      <w:r>
        <w:t xml:space="preserve">    librtmp is distributed in the hope that it will be useful,     but WITHOUT ANY WARRANTY; without even the implied warranty of     MERCHANTABILITY or FITNESS FOR A PARTICULAR PURPOSE. See the     GNU General Public License for more details.</w:t>
      </w:r>
    </w:p>
    <w:p w14:paraId="167A4BCB" w14:textId="77777777" w:rsidR="00425AAE" w:rsidRDefault="00425AAE">
      <w:r>
        <w:t xml:space="preserve">    You should have received a copy of the GNU Lesser General Public License     along with librtmp see the file COPYING.  If not, write to     the Free Software Foundation, Inc., 51 Franklin St, Fifth Floor, Boston,     MA 02110-1301, USA.     http://www.gnu.org/copyleft/lgpl.html</w:t>
      </w:r>
    </w:p>
    <w:p w14:paraId="6CBA7825" w14:textId="77777777" w:rsidR="00425AAE" w:rsidRDefault="00425AAE">
      <w:r>
        <w:t xml:space="preserve"> The Debian packaging is:</w:t>
      </w:r>
    </w:p>
    <w:p w14:paraId="48A015A2" w14:textId="77777777" w:rsidR="00425AAE" w:rsidRDefault="00425AAE">
      <w:r>
        <w:t xml:space="preserve">    Copyright (C) 2010 Reinhard Tartler &lt;siretart@tauware.de&gt;</w:t>
      </w:r>
    </w:p>
    <w:p w14:paraId="406ABACC" w14:textId="77777777" w:rsidR="00425AAE" w:rsidRDefault="00425AAE">
      <w:r>
        <w:t>and is licensed under the GNU Lesser General Public License.</w:t>
      </w:r>
    </w:p>
    <w:p w14:paraId="598D00DF" w14:textId="77777777" w:rsidR="00425AAE" w:rsidRDefault="00425AAE">
      <w:r>
        <w:t xml:space="preserve"> On Debian GNU/Linux systems, the complete text of the GNU General Public License can be found in `/usr/share/common-licenses/GPL-2' and the text of the GNU Lesser </w:t>
      </w:r>
      <w:r>
        <w:lastRenderedPageBreak/>
        <w:t>General Public License is in `/usr/share/common-licenses/LGPL-2.1'. [END FILE=rtmpdump-2.4+20131018.git79459a2/debian/copyright]</w:t>
      </w:r>
    </w:p>
    <w:p w14:paraId="11673FE9" w14:textId="77777777" w:rsidR="00425AAE" w:rsidRDefault="00425AAE" w:rsidP="000727EF">
      <w:pPr>
        <w:pStyle w:val="Heading2fegan"/>
      </w:pPr>
      <w:bookmarkStart w:id="646" w:name="_Toc399938463"/>
      <w:r>
        <w:t>rtslib-fb-2.1.49</w:t>
      </w:r>
      <w:bookmarkEnd w:id="646"/>
    </w:p>
    <w:p w14:paraId="410B7967" w14:textId="77777777" w:rsidR="00425AAE" w:rsidRDefault="00425AAE" w:rsidP="00053D4A">
      <w:r>
        <w:tab/>
        <w:t>Apache 2</w:t>
      </w:r>
      <w:r>
        <w:tab/>
        <w:t>http://www.apache.org/licenses/LICENSE-2.0</w:t>
      </w:r>
    </w:p>
    <w:p w14:paraId="703D4140" w14:textId="77777777" w:rsidR="00425AAE" w:rsidRDefault="00425AAE" w:rsidP="000727EF">
      <w:pPr>
        <w:pStyle w:val="Heading2"/>
      </w:pPr>
      <w:r>
        <w:t xml:space="preserve"> </w:t>
      </w:r>
      <w:bookmarkStart w:id="647" w:name="_Toc399938464"/>
      <w:r>
        <w:t>s2tc (version 0~git20131104):</w:t>
      </w:r>
      <w:bookmarkEnd w:id="647"/>
    </w:p>
    <w:p w14:paraId="78FD3679" w14:textId="77777777" w:rsidR="00425AAE" w:rsidRDefault="00425AAE" w:rsidP="000727EF">
      <w:pPr>
        <w:pStyle w:val="Heading3"/>
      </w:pPr>
      <w:r>
        <w:t>s2tc-0~git20131104/debian/copyright:</w:t>
      </w:r>
    </w:p>
    <w:p w14:paraId="251FB479" w14:textId="77777777" w:rsidR="00425AAE" w:rsidRDefault="00425AAE">
      <w:r>
        <w:t>[BEGIN FILE=s2tc-0~git20131104/debian/copyright] Format: http://anonscm.debian.org/viewvc/dep/web/deps/dep5.mdwn?revision=174 Upstream-Name: s2tc Source: https://github.com/divVerent/s2tc</w:t>
      </w:r>
    </w:p>
    <w:p w14:paraId="4C5B4AD1" w14:textId="77777777" w:rsidR="00425AAE" w:rsidRDefault="00425AAE">
      <w:r>
        <w:t>Files: * Copyright: Copyright 2011 Rudolf Polzer &lt;divverent@alientrap.org&gt; License: Expat</w:t>
      </w:r>
    </w:p>
    <w:p w14:paraId="65520AFE" w14:textId="77777777" w:rsidR="00425AAE" w:rsidRDefault="00425AAE">
      <w:r>
        <w:t>Files: debian/* Copyright: Copyright 2012 Lennart Weller &lt;lhw@ring0.de&gt; License: Expat</w:t>
      </w:r>
    </w:p>
    <w:p w14:paraId="177C8EAA" w14:textId="77777777" w:rsidR="00425AAE" w:rsidRDefault="00425AAE">
      <w:r>
        <w:t>Files: debian/multiarchify-scripts.sh Copyright: Copyright 2012 Sebastian Reichel &lt;sre@debian.org&gt; License: Expat</w:t>
      </w:r>
    </w:p>
    <w:p w14:paraId="2079C1D0" w14:textId="77777777" w:rsidR="00425AAE" w:rsidRDefault="00425AAE">
      <w:r>
        <w:t>Files: txc_dxtn.h Copyright: Copyright 2004 Roland Scheidegger License: Expat</w:t>
      </w:r>
    </w:p>
    <w:p w14:paraId="7A0D08EC" w14:textId="77777777" w:rsidR="00425AAE" w:rsidRDefault="00425AAE">
      <w:r>
        <w:t>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BRIAN PAUL BE LIABLE FOR ANY CLAIM, DAMAGES OR OTHER LIABILITY, WHETHER IN  AN ACTION OF CONTRACT, TORT OR OTHERWISE, ARISING FROM, OUT OF OR IN  CONNECTION WITH THE SOFTWARE OR THE USE OR OTHER DEALINGS IN THE SOFTWARE. [END FILE=s2tc-0~git20131104/debian/copyright]</w:t>
      </w:r>
    </w:p>
    <w:p w14:paraId="611C470F" w14:textId="77777777" w:rsidR="00425AAE" w:rsidRDefault="00425AAE" w:rsidP="000727EF">
      <w:pPr>
        <w:pStyle w:val="Heading2"/>
      </w:pPr>
      <w:r>
        <w:t xml:space="preserve"> </w:t>
      </w:r>
      <w:bookmarkStart w:id="648" w:name="_Toc399938465"/>
      <w:r>
        <w:t>samba (version 4.1.11+dfsg):</w:t>
      </w:r>
      <w:bookmarkEnd w:id="648"/>
    </w:p>
    <w:p w14:paraId="14DEF813" w14:textId="77777777" w:rsidR="00425AAE" w:rsidRDefault="00425AAE" w:rsidP="000727EF">
      <w:pPr>
        <w:pStyle w:val="Heading3"/>
      </w:pPr>
      <w:r>
        <w:t>samba-4.1.11+dfsg/debian/copyright:</w:t>
      </w:r>
    </w:p>
    <w:p w14:paraId="48DF9A6A" w14:textId="77777777" w:rsidR="00425AAE" w:rsidRDefault="00425AAE">
      <w:r>
        <w:t>[BEGIN FILE=samba-4.1.11+dfsg/debian/copyright] Format: http://www.debian.org/doc/packaging-manuals/copyright-format/1.0/ Upstream-Name: samba Upstream-Contact: Samba Developers &lt;samba-technical@lists.samba.org&gt; Source: http://www.samba.org/</w:t>
      </w:r>
    </w:p>
    <w:p w14:paraId="4533A01C" w14:textId="77777777" w:rsidR="00425AAE" w:rsidRDefault="00425AAE">
      <w:r>
        <w:lastRenderedPageBreak/>
        <w:t>Files: debian/* Copyright:   2005-2012 Jelmer Vernooij &lt;jelmer@debian.org&gt;   2005-2006 Steinar H. Gunderson   2001-2011 Steve Langasek &lt;vorlon@debian.org&gt;,   2005-2012 Christian Perrier &lt;bubulle@debian.org&gt;,   2005-2008 NoÃ¨l KÃ¶the &lt;noel@debian.org&gt;,   2005-2008 Peter Eisentraut &lt;petere@debian.org&gt;, et al. License: GPL-3  This program is free software; you can redistribute it and/or modify  it under the terms of the GNU General Public License as published by  the Free Software Foundation; version 3 dated June, 2007.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On Debian systems, the full text of the GPL v3 can be found in  /usr/share/common-licenses/GPL-3</w:t>
      </w:r>
    </w:p>
    <w:p w14:paraId="68923693" w14:textId="77777777" w:rsidR="00425AAE" w:rsidRDefault="00425AAE">
      <w:r>
        <w:t>Files: * Copyright: 1992-2012 Andrew Tridgell and the Samba Team License: GPL-3+  This program is free software; you can redistribute it and/or modify  it under the terms of the GNU General Public License as published by  the Free Software Foundation; either version 3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On Debian systems, the full text of the GPL v3 can be found in  /usr/share/common-licenses/GPL-3</w:t>
      </w:r>
    </w:p>
    <w:p w14:paraId="4C448E87" w14:textId="77777777" w:rsidR="00425AAE" w:rsidRDefault="00425AAE">
      <w:r>
        <w:t xml:space="preserve">Files: source4/heimdal/* Copyright:  1996-2005 Kungliga Tekniska HÃ¶gskolan  (Royal Institute of Technology, Stockholm, Sweden). License:  All rights reserved.  .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Neither the name of the Institute nor the names of its contributors     may be used to endorse or promote products derived from this software     without specific prior written permission.  .  THIS SOFTWARE IS 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w:t>
      </w:r>
      <w:r>
        <w:lastRenderedPageBreak/>
        <w:t>ANY WAY  OUT OF THE USE OF THIS SOFTWARE, EVEN IF ADVISED OF THE POSSIBILITY OF  SUCH DAMAGE.</w:t>
      </w:r>
    </w:p>
    <w:p w14:paraId="7D1CA4CF" w14:textId="77777777" w:rsidR="00425AAE" w:rsidRDefault="00425AAE">
      <w:r>
        <w:t>Files:  lib/talloc/*  lib/tdb/*  lib/ldb/* Copyright: 1992-2012 Andrew Tridgell and the Samba Team License: LGPL-3+  This library is free software; you can redistribute it and/or  modify it under the terms of the GNU Lesser General Public  License as published by the Free Software Foundation; either  version 3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write to the Free Software  Foundation, Inc., 51 Franklin St, Fifth Floor, Boston, MA  02110-1301  USA  .  On Debian systems, the full text of the LGPL v3 can be found in  /usr/share/common-licenses/LGPL-3</w:t>
      </w:r>
    </w:p>
    <w:p w14:paraId="4EEB9C40" w14:textId="77777777" w:rsidR="00425AAE" w:rsidRDefault="00425AAE">
      <w:r>
        <w:t>Files: source4/setup/ad-schema/*.txt Comment: part of the Microsoft protocol documentation Copyright: Microsoft Corporation License:  License for the Active Directory schemas:  .  Intellectual Property Rights Notice for Protocol Documentation.  .  Copyrights.  This protocol documentation is covered by Microsoft copyrights. Regardless  of any other terms that are contained in the terms of use for the Microsoft  website that hosts this documentation, you may make copies of it in order to  develop implementations of the protocols, and may distribute portions of it  in your implementations of the protocols or your documentation as necessary  to properly document the implementation. You may also distribute in your  implementation, with or without modification, any schema, IDLâ€™s, or code  samples that are included in the documentation. This permission also applies  to any documents that are referenced in the protocol documentation.  .  No Trade Secrets.  Microsoft does not claim any trade secret rights in this documentation.  .  Patents.  Microsoft has patents that may cover your implementations of the protocols.  Neither this notice nor Microsoft's delivery of the documentation grants any  licenses under those or any other Microsoft patents. However, the protocols  may be covered by Microsoft's Open Specification Promise (available here:  http://www.microsoft.com/interop/osp). If you would prefer a written  license, or if the protocols are not covered by the OSP, patent  licenses are available by contacting protocol@microsoft.com.  .  Trademarks.  The names of companies and products contained in this documentation may be  covered by trademarks or similar intellectual property rights. This notice  does not grant any licenses under those rights.  .  Reservation of Rights.  All other rights are reserved, and this notice does not grant any rights  other than specifically described above, whether by implication, estoppel,  or otherwise.  .  Tools.  This protocol documentation is intended for use in conjunction with  publicly available standard specifications and network programming art,  and assumes that the reader either is familiar with the aforementioned  material or has immediate access to it. A protocol specification does not  require the use of Microsoft programming tools or programming environments  in order for you to develop an implementation. If you have access to  Microsoft programming tools and environments you are free to take  advantage of them. [END FILE=samba-4.1.11+dfsg/debian/copyright]</w:t>
      </w:r>
    </w:p>
    <w:p w14:paraId="3FD61140" w14:textId="77777777" w:rsidR="00425AAE" w:rsidRDefault="00425AAE" w:rsidP="000727EF">
      <w:pPr>
        <w:pStyle w:val="Heading3"/>
      </w:pPr>
      <w:r>
        <w:lastRenderedPageBreak/>
        <w:t>samba-4.1.11+dfsg/lib/ccan/time/LICENSE:</w:t>
      </w:r>
    </w:p>
    <w:p w14:paraId="1260A177" w14:textId="77777777" w:rsidR="00425AAE" w:rsidRDefault="00425AAE">
      <w:r>
        <w:t>[BEGIN FILE=samba-4.1.11+dfsg/lib/ccan/time/LICENSE]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01F0436" w14:textId="77777777" w:rsidR="00425AAE" w:rsidRDefault="00425AAE">
      <w:r>
        <w:t>The above copyright notice and this permission notice shall be included in all copies or substantial portions of the Software.</w:t>
      </w:r>
    </w:p>
    <w:p w14:paraId="60F14503"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FILE=samba-4.1.11+dfsg/lib/ccan/time/LICENSE]</w:t>
      </w:r>
    </w:p>
    <w:p w14:paraId="22F1632D" w14:textId="77777777" w:rsidR="00425AAE" w:rsidRDefault="00425AAE" w:rsidP="000727EF">
      <w:pPr>
        <w:pStyle w:val="Heading3"/>
      </w:pPr>
      <w:r>
        <w:t>samba-4.1.11+dfsg/lib/dnspython/LICENSE:</w:t>
      </w:r>
    </w:p>
    <w:p w14:paraId="21767C15" w14:textId="77777777" w:rsidR="00425AAE" w:rsidRDefault="00425AAE">
      <w:r>
        <w:t>[BEGIN FILE=samba-4.1.11+dfsg/lib/dnspython/LICENSE] Copyright (C) 2001-2003 Nominum, Inc.</w:t>
      </w:r>
    </w:p>
    <w:p w14:paraId="5982F716" w14:textId="77777777" w:rsidR="00425AAE" w:rsidRDefault="00425AAE">
      <w:r>
        <w:t>Permission to use, copy, modify, and distribute this software and its documentation for any purpose with or without fee is hereby granted, provided that the above copyright notice and this permission notice appear in all copies.</w:t>
      </w:r>
    </w:p>
    <w:p w14:paraId="104DEF72" w14:textId="77777777" w:rsidR="00425AAE" w:rsidRDefault="00425AAE">
      <w:r>
        <w:t>THE SOFTWARE IS PROVIDED AS IS AND NOMINUM DISCLAIMS ALL WARRANTIES WITH REGARD TO THIS SOFTWARE INCLUDING ALL IMPLIED WARRANTIES OF MERCHANTABILITY AND FITNESS. IN NO EVENT SHALL NOMINUM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 [END FILE=samba-4.1.11+dfsg/lib/dnspython/LICENSE]</w:t>
      </w:r>
    </w:p>
    <w:p w14:paraId="18E7A3D6" w14:textId="77777777" w:rsidR="00425AAE" w:rsidRDefault="00425AAE" w:rsidP="000727EF">
      <w:pPr>
        <w:pStyle w:val="Heading3"/>
      </w:pPr>
      <w:r>
        <w:t>samba-4.1.11+dfsg/lib/dnspython/util/COPYRIGHT:</w:t>
      </w:r>
    </w:p>
    <w:p w14:paraId="0984FDCC" w14:textId="77777777" w:rsidR="00425AAE" w:rsidRDefault="00425AAE">
      <w:r>
        <w:t>[BEGIN FILE=samba-4.1.11+dfsg/lib/dnspython/util/COPYRIGHT] Copyright (C) @YEARS@ Nominum, Inc.</w:t>
      </w:r>
    </w:p>
    <w:p w14:paraId="4E091F4D" w14:textId="77777777" w:rsidR="00425AAE" w:rsidRDefault="00425AAE">
      <w:r>
        <w:t>Permission to use, copy, modify, and distribute this software and its documentation for any purpose with or without fee is hereby granted, provided that the above copyright notice and this permission notice appear in all copies.</w:t>
      </w:r>
    </w:p>
    <w:p w14:paraId="4F029C8C" w14:textId="77777777" w:rsidR="00425AAE" w:rsidRDefault="00425AAE">
      <w:r>
        <w:t xml:space="preserve">THE SOFTWARE IS PROVIDED AS IS AND NOMINUM DISCLAIMS ALL WARRANTIES WITH REGARD TO THIS SOFTWARE INCLUDING ALL IMPLIED WARRANTIES OF MERCHANTABILITY AND FITNESS. IN NO EVENT SHALL NOMINUM BE LIABLE FOR ANY SPECIAL, DIRECT, INDIRECT, OR </w:t>
      </w:r>
      <w:r>
        <w:lastRenderedPageBreak/>
        <w:t>CONSEQUENTIAL DAMAGES OR ANY DAMAGES WHATSOEVER RESULTING FROM LOSS OF USE, DATA OR PROFITS, WHETHER IN AN ACTION OF CONTRACT, NEGLIGENCE OR OTHER TORTIOUS ACTION, ARISING OUT OF OR IN CONNECTION WITH THE USE OR PERFORMANCE OF THIS SOFTWARE. [END FILE=samba-4.1.11+dfsg/lib/dnspython/util/COPYRIGHT]</w:t>
      </w:r>
    </w:p>
    <w:p w14:paraId="323C7CF4" w14:textId="77777777" w:rsidR="00425AAE" w:rsidRDefault="00425AAE" w:rsidP="000727EF">
      <w:pPr>
        <w:pStyle w:val="Heading3"/>
      </w:pPr>
      <w:r>
        <w:t>samba-4.1.11+dfsg/lib/iniparser/LICENSE:</w:t>
      </w:r>
    </w:p>
    <w:p w14:paraId="55926B2A" w14:textId="77777777" w:rsidR="00425AAE" w:rsidRDefault="00425AAE">
      <w:r>
        <w:t>[BEGIN FILE=samba-4.1.11+dfsg/lib/iniparser/LICENSE] Copyright (c) 2000 by Nicolas Devillard. MIT License</w:t>
      </w:r>
    </w:p>
    <w:p w14:paraId="6D2611E2"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888ECF5" w14:textId="77777777" w:rsidR="00425AAE" w:rsidRDefault="00425AAE">
      <w:r>
        <w:t>The above copyright notice and this permission notice shall be included in all copies or substantial portions of the Software.</w:t>
      </w:r>
    </w:p>
    <w:p w14:paraId="67F75588"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6993D24" w14:textId="77777777" w:rsidR="00425AAE" w:rsidRDefault="00425AAE">
      <w:r>
        <w:t>[END FILE=samba-4.1.11+dfsg/lib/iniparser/LICENSE]</w:t>
      </w:r>
    </w:p>
    <w:p w14:paraId="0FCB55CA" w14:textId="77777777" w:rsidR="00425AAE" w:rsidRDefault="00425AAE" w:rsidP="000727EF">
      <w:pPr>
        <w:pStyle w:val="Heading3"/>
      </w:pPr>
      <w:r>
        <w:t>samba-4.1.11+dfsg/lib/popt/COPYING:</w:t>
      </w:r>
    </w:p>
    <w:p w14:paraId="06A6D358" w14:textId="77777777" w:rsidR="00425AAE" w:rsidRDefault="00425AAE">
      <w:r>
        <w:t>[BEGIN FILE=samba-4.1.11+dfsg/lib/popt/COPYING] Copyright (c) 1998  Red Hat Software</w:t>
      </w:r>
    </w:p>
    <w:p w14:paraId="490689D8"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AE30A20" w14:textId="77777777" w:rsidR="00425AAE" w:rsidRDefault="00425AAE">
      <w:r>
        <w:t>The above copyright notice and this permission notice shall be included in all copies or substantial portions of the Software.</w:t>
      </w:r>
    </w:p>
    <w:p w14:paraId="13081B42" w14:textId="77777777" w:rsidR="00425AAE" w:rsidRDefault="00425AAE">
      <w:r>
        <w:t>THE SOFTWARE IS PROVIDED AS IS, WITHOUT WARRANTY OF ANY KIND, EXPRESS OR IMPLIED, INCLUDING BUT NOT LIMITED TO THE WARRANTIES OF MERCHANTABILITY, FITNESS FOR A PARTICULAR PURPOSE AND NONINFRINGEMENT.  IN NO EVENT SHALL THE X CONSORTIUM BE LIABLE FOR ANY CLAIM, DAMAGES OR OTHER LIABILITY, WHETHER IN AN ACTION OF CONTRACT, TORT OR OTHERWISE, ARISING FROM, OUT OF OR IN CONNECTION WITH THE SOFTWARE OR THE USE OR OTHER DEALINGS IN THE SOFTWARE.</w:t>
      </w:r>
    </w:p>
    <w:p w14:paraId="390A7E35" w14:textId="77777777" w:rsidR="00425AAE" w:rsidRDefault="00425AAE">
      <w:r>
        <w:lastRenderedPageBreak/>
        <w:t>Except as contained in this notice, the name of the X Consortium shall not be used in advertising or otherwise to promote the sale, use or other dealings in this Software without prior written authorization from the X Consortium. [END FILE=samba-4.1.11+dfsg/lib/popt/COPYING]</w:t>
      </w:r>
    </w:p>
    <w:p w14:paraId="629878D0" w14:textId="77777777" w:rsidR="00425AAE" w:rsidRDefault="00425AAE" w:rsidP="000727EF">
      <w:pPr>
        <w:pStyle w:val="Heading3"/>
      </w:pPr>
      <w:r>
        <w:t>samba-4.1.11+dfsg/lib/subunit/COPYING:</w:t>
      </w:r>
    </w:p>
    <w:p w14:paraId="0E5FC14C" w14:textId="77777777" w:rsidR="00425AAE" w:rsidRDefault="00425AAE">
      <w:r>
        <w:t>[BEGIN FILE=samba-4.1.11+dfsg/lib/subunit/COPYING] Subunit is licensed under two licenses, the Apache License, Version 2.0 or the 3-clause BSD License. You may use this project under either of these licenses - choose the one that works best for you.</w:t>
      </w:r>
    </w:p>
    <w:p w14:paraId="0A872C25" w14:textId="77777777" w:rsidR="00425AAE" w:rsidRDefault="00425AAE">
      <w:r>
        <w:t>We require contributions to be licensed under both licenses. The primary difference between them is that the Apache license takes care of potential issues with Patents and other intellectual property concerns. This is important to Subunit as Subunit wants to be license compatible in a very  broad manner to allow reuse and incorporation into other projects.</w:t>
      </w:r>
    </w:p>
    <w:p w14:paraId="7EB54F5E" w14:textId="77777777" w:rsidR="00425AAE" w:rsidRDefault="00425AAE">
      <w:r>
        <w:t>Generally every source file in Subunit needs a license grant under both these licenses.  As the code is shipped as a single unit, a brief form is used: ---- Copyright (c) [yyyy][,yyyy]* [name or 'Subunit Contributors']</w:t>
      </w:r>
    </w:p>
    <w:p w14:paraId="0CB2D7BE" w14:textId="77777777" w:rsidR="00425AAE" w:rsidRDefault="00425AAE">
      <w:r>
        <w:t>Licensed under either the Apache License, Version 2.0 or the BSD 3-clause license at the users choice. A copy of both licenses are available in the project source as Apache-2.0 and BSD. You may not use this file except in compliance with one of these two licences.</w:t>
      </w:r>
    </w:p>
    <w:p w14:paraId="440B3A9D" w14:textId="77777777" w:rsidR="00425AAE" w:rsidRDefault="00425AAE">
      <w:r>
        <w:t>Unless required by applicable law or agreed to in writing, software distributed under these licenses is distributed on an AS IS BASIS, WITHOUT WARRANTIES OR CONDITIONS OF ANY KIND, either express or implied.  See the license you chose for the specific language governing permissions and limitations under that license. ----</w:t>
      </w:r>
    </w:p>
    <w:p w14:paraId="7DD4616A" w14:textId="77777777" w:rsidR="00425AAE" w:rsidRDefault="00425AAE">
      <w:r>
        <w:t>Code that has been incorporated into Subunit from other projects will naturally be under its own license, and will retain that license.</w:t>
      </w:r>
    </w:p>
    <w:p w14:paraId="57AA0B2E" w14:textId="77777777" w:rsidR="00425AAE" w:rsidRDefault="00425AAE">
      <w:r>
        <w:t>A known list of such code is maintained here: * The python/iso8601 module by Michael Twomey, distributed under an MIT style   licence - see python/iso8601/LICENSE for details. * The runtests.py and python/subunit/tests/TestUtil.py module are GPL test   support modules. There are not installed by Subunit - they are only ever   used on the build machine.  Copyright 2004 Canonical Limited. [END FILE=samba-4.1.11+dfsg/lib/subunit/COPYING]</w:t>
      </w:r>
    </w:p>
    <w:p w14:paraId="317BBE4D" w14:textId="77777777" w:rsidR="00425AAE" w:rsidRDefault="00425AAE" w:rsidP="000727EF">
      <w:pPr>
        <w:pStyle w:val="Heading3"/>
      </w:pPr>
      <w:r>
        <w:t>samba-4.1.11+dfsg/lib/subunit/python/iso8601/LICENSE:</w:t>
      </w:r>
    </w:p>
    <w:p w14:paraId="73405A99" w14:textId="77777777" w:rsidR="00425AAE" w:rsidRDefault="00425AAE">
      <w:r>
        <w:t>[BEGIN FILE=samba-4.1.11+dfsg/lib/subunit/python/iso8601/LICENSE] Copyright (c) 2007 Michael Twomey</w:t>
      </w:r>
    </w:p>
    <w:p w14:paraId="06E09C7E"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1E03974" w14:textId="77777777" w:rsidR="00425AAE" w:rsidRDefault="00425AAE">
      <w:r>
        <w:t>The above copyright notice and this permission notice shall be included in all copies or substantial portions of the Software.</w:t>
      </w:r>
    </w:p>
    <w:p w14:paraId="4209135F" w14:textId="77777777" w:rsidR="00425AAE" w:rsidRDefault="00425AAE">
      <w:r>
        <w:lastRenderedPageBreak/>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FILE=samba-4.1.11+dfsg/lib/subunit/python/iso8601/LICENSE]</w:t>
      </w:r>
    </w:p>
    <w:p w14:paraId="713903A4" w14:textId="77777777" w:rsidR="00425AAE" w:rsidRDefault="00425AAE" w:rsidP="000727EF">
      <w:pPr>
        <w:pStyle w:val="Heading3"/>
      </w:pPr>
      <w:r>
        <w:t>samba-4.1.11+dfsg/lib/testtools/LICENSE:</w:t>
      </w:r>
    </w:p>
    <w:p w14:paraId="334DAC81" w14:textId="77777777" w:rsidR="00425AAE" w:rsidRDefault="00425AAE">
      <w:r>
        <w:t>[BEGIN FILE=samba-4.1.11+dfsg/lib/testtools/LICENSE] Copyright (c) 2008-2011 Jonathan M. Lange &lt;jml@mumak.net&gt; and the testtools authors.</w:t>
      </w:r>
    </w:p>
    <w:p w14:paraId="45DFA981" w14:textId="77777777" w:rsidR="00425AAE" w:rsidRDefault="00425AAE">
      <w:r>
        <w:t>The testtools authors are:  * Canonical Ltd  * Twisted Matrix Labs  * Jonathan Lange  * Robert Collins  * Andrew Bennetts  * Benjamin Peterson  * Jamu Kakar  * James Westby  * Martin [gz]  * Michael Hudson-Doyle  * Aaron Bentley  * Christian Kampka  * Gavin Panella  * Martin Pool  * Vincent Ladeuil</w:t>
      </w:r>
    </w:p>
    <w:p w14:paraId="30768F22" w14:textId="77777777" w:rsidR="00425AAE" w:rsidRDefault="00425AAE">
      <w:r>
        <w:t>and are collectively referred to as testtools developers.</w:t>
      </w:r>
    </w:p>
    <w:p w14:paraId="4F5DD9F3"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E7F2DDF" w14:textId="77777777" w:rsidR="00425AAE" w:rsidRDefault="00425AAE">
      <w:r>
        <w:t>The above copyright notice and this permission notice shall be included in all copies or substantial portions of the Software.</w:t>
      </w:r>
    </w:p>
    <w:p w14:paraId="500FA1BF"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2BCFF25" w14:textId="77777777" w:rsidR="00425AAE" w:rsidRDefault="00425AAE">
      <w:r>
        <w:t>Some code in testtools/run.py taken from Python's unittest module: Copyright (c) 1999-2003 Steve Purcell Copyright (c) 2003-2010 Python Software Foundation</w:t>
      </w:r>
    </w:p>
    <w:p w14:paraId="2794F15B" w14:textId="77777777" w:rsidR="00425AAE" w:rsidRDefault="00425AAE">
      <w:r>
        <w:t>This module is free software, and you may redistribute it and/or modify it under the same terms as Python itself, so long as this copyright message and disclaimer are retained in their original form.</w:t>
      </w:r>
    </w:p>
    <w:p w14:paraId="17FBEB68" w14:textId="77777777" w:rsidR="00425AAE" w:rsidRDefault="00425AAE">
      <w:r>
        <w:t>IN NO EVENT SHALL THE AUTHOR BE LIABLE TO ANY PARTY FOR DIRECT, INDIRECT, SPECIAL, INCIDENTAL, OR CONSEQUENTIAL DAMAGES ARISING OUT OF THE USE OF THIS CODE, EVEN IF THE AUTHOR HAS BEEN ADVISED OF THE POSSIBILITY OF SUCH DAMAGE.</w:t>
      </w:r>
    </w:p>
    <w:p w14:paraId="3682B9DE" w14:textId="77777777" w:rsidR="00425AAE" w:rsidRDefault="00425AAE">
      <w:r>
        <w:t xml:space="preserve">THE AUTHOR SPECIFICALLY DISCLAIMS ANY WARRANTIES, INCLUDING, BUT NOT LIMITED TO, THE IMPLIED WARRANTIES OF MERCHANTABILITY AND FITNESS FOR A PARTICULAR PURPOSE.  THE CODE PROVIDED HEREUNDER IS </w:t>
      </w:r>
      <w:r>
        <w:lastRenderedPageBreak/>
        <w:t>ON AN AS IS BASIS, AND THERE IS NO OBLIGATION WHATSOEVER TO PROVIDE MAINTENANCE, SUPPORT, UPDATES, ENHANCEMENTS, OR MODIFICATIONS. [END FILE=samba-4.1.11+dfsg/lib/testtools/LICENSE]</w:t>
      </w:r>
    </w:p>
    <w:p w14:paraId="50213F42" w14:textId="77777777" w:rsidR="00425AAE" w:rsidRDefault="00425AAE" w:rsidP="000727EF">
      <w:pPr>
        <w:pStyle w:val="Heading3"/>
      </w:pPr>
      <w:r>
        <w:t>samba-4.1.11+dfsg/lib/zlib/contrib/dotzlib/LICENSE_1_0.txt:</w:t>
      </w:r>
    </w:p>
    <w:p w14:paraId="26849700" w14:textId="77777777" w:rsidR="00425AAE" w:rsidRDefault="00425AAE">
      <w:r>
        <w:t>[BEGIN FILE=samba-4.1.11+dfsg/lib/zlib/contrib/dotzlib/LICENSE_1_0.txt] Boost Software License - Version 1.0 - August 17th, 2003</w:t>
      </w:r>
    </w:p>
    <w:p w14:paraId="47A1B48A" w14:textId="77777777" w:rsidR="00425AAE" w:rsidRDefault="00425AAE">
      <w:r>
        <w:t>Permission is hereby granted, free of charge, to any person or organization obtaining a copy of the software and accompanying documentation covered by this license (the Software) to use, reproduce, display, distribute, execute, and transmit the Software, and to prepare derivative works of the Software, and to permit third-parties to whom the Software is furnished to do so, all subject to the following:</w:t>
      </w:r>
    </w:p>
    <w:p w14:paraId="2197EE4C" w14:textId="77777777" w:rsidR="00425AAE" w:rsidRDefault="00425AAE">
      <w:r>
        <w:t>The copyright notices in the Software and this entire statement, including the above license grant, this restriction and the following disclaimer, must be included in all copies of the Software, in whole or in part, and all derivative works of the Software, unless such copies or derivative works are solely in the form of machine-executable object code generated by a source language processor.</w:t>
      </w:r>
    </w:p>
    <w:p w14:paraId="5C9D9D1E" w14:textId="77777777" w:rsidR="00425AAE" w:rsidRDefault="00425AAE">
      <w:r>
        <w:t>THE SOFTWARE IS PROVIDED AS IS, WITHOUT WARRANTY OF ANY KIND, EXPRESS OR IMPLIED, INCLUDING BUT NOT LIMITED TO THE WARRANTIES OF MERCHANTABILITY, FITNESS FOR A PARTICULAR PURPOSE, TITLE AND NON-INFRINGEMENT. IN NO EVENT SHALL THE COPYRIGHT HOLDERS OR ANYONE DISTRIBUTING THE SOFTWARE BE LIABLE FOR ANY DAMAGES OR OTHER LIABILITY, WHETHER IN CONTRACT, TORT OR OTHERWISE, ARISING FROM, OUT OF OR IN CONNECTION WITH THE SOFTWARE OR THE USE OR OTHER DEALINGS IN THE SOFTWARE.[END FILE=samba-4.1.11+dfsg/lib/zlib/contrib/dotzlib/LICENSE_1_0.txt]</w:t>
      </w:r>
    </w:p>
    <w:p w14:paraId="25A17AFD" w14:textId="77777777" w:rsidR="00425AAE" w:rsidRDefault="00425AAE" w:rsidP="000727EF">
      <w:pPr>
        <w:pStyle w:val="Heading3"/>
      </w:pPr>
      <w:r>
        <w:t>samba-4.1.11+dfsg/packaging/SGI/legal_notice.html:</w:t>
      </w:r>
    </w:p>
    <w:p w14:paraId="3EF815C0" w14:textId="77777777" w:rsidR="00425AAE" w:rsidRDefault="00425AAE">
      <w:r>
        <w:t>[BEGIN FILE=samba-4.1.11+dfsg/packaging/SGI/legal_notice.html] &lt;!DOCTYPE HTML PUBLIC -//IETF//DTD HTML//EN&gt; &lt;HTML VERSION=2.0&gt; &lt;HEAD&gt; &lt;TITLE&gt;Silicon Graphics Freeware Legal Notice&lt;/TITLE&gt; &lt;/HEAD&gt;</w:t>
      </w:r>
    </w:p>
    <w:p w14:paraId="4E67386C" w14:textId="77777777" w:rsidR="00425AAE" w:rsidRDefault="00425AAE">
      <w:r>
        <w:t>&lt;BODY&gt; &lt;H1&gt;&lt;A NAME=LEGAL&gt;Silicon Graphics Freeware Legal Notice&lt;/A&gt;&lt;/H1&gt; &lt;HR&gt; Copyright 1995, Silicon Graphics, Inc. -- ALL RIGHTS RESERVED &lt;P&gt; You may copy, modify, use and distribute this software, (i) provided that you include the entirety of this reservation of rights notice in all such copies, and (ii) you comply with any additional or different obligations and/or use restrictions specified by any third party owner or supplier of the software in other notices that may be included with the software.</w:t>
      </w:r>
    </w:p>
    <w:p w14:paraId="68EC609F" w14:textId="77777777" w:rsidR="00425AAE" w:rsidRDefault="00425AAE">
      <w:r>
        <w:t>&lt;P&gt; SGI DISCLAIMS ALL WARRANTIES WITH RESPECT TO THIS SOFTWARE, EXPRESS, IMPLIED, OR OTHERWISE, INCLUDING WITHOUT LIMITATION, ALL WARRANTIES OF MERCHANTABILITY, FITNESS FOR A PARTICULAR PURPOSE OR NONINFRINGEMENT. SGI SHALL NOT BE LIABLE FOR ANY SPECIAL, INCIDENTAL, OR CONSEQUENTIAL DAMAGES, INCLUDING, WITHOUT LIMITATION, LOST REVENUES, LOST PROFITS, OR LOSS OF PROSPECTIVE ECONOMIC ADVANTAGE, RESULTING FROM THE USE OR MISUSE OF THIS SOFTWARE.</w:t>
      </w:r>
    </w:p>
    <w:p w14:paraId="4F43A859" w14:textId="77777777" w:rsidR="00425AAE" w:rsidRDefault="00425AAE">
      <w:r>
        <w:lastRenderedPageBreak/>
        <w:t>&lt;P&gt; U.S. GOVERNMENT RESTRICTED RIGHTS LEGEND:</w:t>
      </w:r>
    </w:p>
    <w:p w14:paraId="719E5072" w14:textId="77777777" w:rsidR="00425AAE" w:rsidRDefault="00425AAE">
      <w:r>
        <w:t>&lt;P&gt;</w:t>
      </w:r>
    </w:p>
    <w:p w14:paraId="618117C1" w14:textId="77777777" w:rsidR="00425AAE" w:rsidRDefault="00425AAE">
      <w:r>
        <w:t>Use, duplication or disclosure by the Government is subject to restrictions as set forth in FAR 52.227.19(c)(2) or subparagraph (c)(1)(ii) of the Rights in Technical Data and Computer Software clause at DFARS 252.227-7013 and/or in similar or successor clauses in the FAR, or the DOD or NASA FAR Supplement. Unpublished - rights reserved under the Copyright Laws of United States. Contractor/manufacturer is Silicon Graphics, Inc., 2011 N. Shoreline Blvd. Mountain View, CA 94039-7311.</w:t>
      </w:r>
    </w:p>
    <w:p w14:paraId="30792826" w14:textId="77777777" w:rsidR="00425AAE" w:rsidRDefault="00425AAE">
      <w:r>
        <w:t>&lt;H3&gt;&lt;A NAME=SUPPORT&gt;Product Support&lt;/A&gt;&lt;/H3&gt;</w:t>
      </w:r>
    </w:p>
    <w:p w14:paraId="3305F5E6" w14:textId="77777777" w:rsidR="00425AAE" w:rsidRDefault="00425AAE">
      <w:r>
        <w:t>&lt;P&gt; Freeware products are not supported by Silicon Graphics or any of its support providers. The software contained in this package is made available through the generous efforts of their authors. Although they are interested in your feedback, they are under no obligation to address bugs, enhancements, or answer questions.</w:t>
      </w:r>
    </w:p>
    <w:p w14:paraId="06B745F6" w14:textId="77777777" w:rsidR="00425AAE" w:rsidRDefault="00425AAE">
      <w:r>
        <w:t>&lt;/BODY&gt; &lt;/HTML&gt; [END FILE=samba-4.1.11+dfsg/packaging/SGI/legal_notice.html]</w:t>
      </w:r>
    </w:p>
    <w:p w14:paraId="400393D5" w14:textId="77777777" w:rsidR="00425AAE" w:rsidRDefault="00425AAE" w:rsidP="000727EF">
      <w:pPr>
        <w:pStyle w:val="Heading3"/>
      </w:pPr>
      <w:r>
        <w:t>samba-4.1.11+dfsg/source4/heimdal/lib/hcrypto/libtommath/LICENSE:</w:t>
      </w:r>
    </w:p>
    <w:p w14:paraId="644B2553" w14:textId="77777777" w:rsidR="00425AAE" w:rsidRDefault="00425AAE">
      <w:r>
        <w:t xml:space="preserve">[BEGIN FILE=samba-4.1.11+dfsg/source4/heimdal/lib/hcrypto/libtommath/LICENSE] LibTomMath is hereby released into the Public Domain.  </w:t>
      </w:r>
    </w:p>
    <w:p w14:paraId="31E3BDEA" w14:textId="77777777" w:rsidR="00425AAE" w:rsidRDefault="00425AAE">
      <w:r>
        <w:t>-- Tom St Denis</w:t>
      </w:r>
    </w:p>
    <w:p w14:paraId="08F98EE8" w14:textId="77777777" w:rsidR="00425AAE" w:rsidRDefault="00425AAE">
      <w:r>
        <w:t>[END FILE=samba-4.1.11+dfsg/source4/heimdal/lib/hcrypto/libtommath/LICENSE]</w:t>
      </w:r>
    </w:p>
    <w:p w14:paraId="68EC060A" w14:textId="77777777" w:rsidR="00425AAE" w:rsidRDefault="00425AAE" w:rsidP="000727EF">
      <w:pPr>
        <w:pStyle w:val="Heading3"/>
      </w:pPr>
      <w:r>
        <w:t>samba-4.1.11+dfsg/source4/setup/ad-schema/licence.txt:</w:t>
      </w:r>
    </w:p>
    <w:p w14:paraId="41B08A78" w14:textId="77777777" w:rsidR="00425AAE" w:rsidRDefault="00425AAE">
      <w:r>
        <w:t>[BEGIN FILE=samba-4.1.11+dfsg/source4/setup/ad-schema/licence.txt] NOTE:</w:t>
      </w:r>
    </w:p>
    <w:p w14:paraId="2CBCF975" w14:textId="77777777" w:rsidR="00425AAE" w:rsidRDefault="00425AAE">
      <w:r>
        <w:t>The licence on these schema files is not GPL, or a standard Open Source licence.  Be careful to redistribute these files as part of Samba or 'your implementation', but not alone.</w:t>
      </w:r>
    </w:p>
    <w:p w14:paraId="68BACB81" w14:textId="77777777" w:rsidR="00425AAE" w:rsidRDefault="00425AAE">
      <w:r>
        <w:t>See each file for it's licence from Microsoft. [END FILE=samba-4.1.11+dfsg/source4/setup/ad-schema/licence.txt]</w:t>
      </w:r>
    </w:p>
    <w:p w14:paraId="611DF113" w14:textId="77777777" w:rsidR="00425AAE" w:rsidRDefault="00425AAE" w:rsidP="000727EF">
      <w:pPr>
        <w:pStyle w:val="Heading2"/>
      </w:pPr>
      <w:bookmarkStart w:id="649" w:name="_Toc399938466"/>
      <w:r>
        <w:t>SAX</w:t>
      </w:r>
      <w:bookmarkEnd w:id="649"/>
    </w:p>
    <w:p w14:paraId="54B63E3E" w14:textId="77777777" w:rsidR="00425AAE" w:rsidRDefault="00425AAE" w:rsidP="00E77BEE">
      <w:r>
        <w:t xml:space="preserve">  %% This notice is provided with respect to SAX v. 2.0.1, which may be included with this software: </w:t>
      </w:r>
    </w:p>
    <w:p w14:paraId="6E7EB047" w14:textId="77777777" w:rsidR="00425AAE" w:rsidRDefault="00425AAE">
      <w:r>
        <w:t>Copyright Status</w:t>
      </w:r>
    </w:p>
    <w:p w14:paraId="0D3D993E" w14:textId="77777777" w:rsidR="00425AAE" w:rsidRDefault="00425AAE">
      <w:r>
        <w:t xml:space="preserve">                         SAX is free!</w:t>
      </w:r>
    </w:p>
    <w:p w14:paraId="0F2CA655" w14:textId="77777777" w:rsidR="00425AAE" w:rsidRDefault="00425AAE">
      <w:r>
        <w:t xml:space="preserve">                         In fact, it's not possible to own a license to SAX, since it's been placed in the public                          domain. </w:t>
      </w:r>
    </w:p>
    <w:p w14:paraId="3EF5D74E" w14:textId="77777777" w:rsidR="00425AAE" w:rsidRDefault="00425AAE">
      <w:r>
        <w:t xml:space="preserve">                         No Warranty</w:t>
      </w:r>
    </w:p>
    <w:p w14:paraId="7851AFA9" w14:textId="77777777" w:rsidR="00425AAE" w:rsidRDefault="00425AAE">
      <w:r>
        <w:t xml:space="preserve">                         Because SAX is released to the public domain, there is no warranty for the design or for                          the software implementation, to the extent permitted by applicable law. Except when                          otherwise stated in writing the copyright holders and/or other parties provide SAX as is                          without warranty of any kind, either expressed or implied, including, but not limited to, the                          implied warranties of merchantability and fitness for a particular purpose. The entire risk </w:t>
      </w:r>
      <w:r>
        <w:lastRenderedPageBreak/>
        <w:t>as                          to the quality and performance of SAX is with you. Should SAX prove defective, you                          assume the cost of all necessary servicing, repair or correction.</w:t>
      </w:r>
    </w:p>
    <w:p w14:paraId="70CCEEE9" w14:textId="77777777" w:rsidR="00425AAE" w:rsidRDefault="00425AAE">
      <w:r>
        <w:t xml:space="preserve">                         In no event unless required by applicable law or agreed to in writing will any copyright                          holder, or any other party who may modify and/or redistribute SAX, be liable to you for                          damages, including any general, special, incidental or consequential damages arising out of                          the use or inability to use SAX (including but not limited to loss of data or data being                          rendered inaccurate or losses sustained by you or third parties or a failure of the SAX to                          operate with any other programs), even if such holder or other party has been advised of                          the possibility of such damages.</w:t>
      </w:r>
    </w:p>
    <w:p w14:paraId="00F65F0E" w14:textId="77777777" w:rsidR="00425AAE" w:rsidRDefault="00425AAE">
      <w:r>
        <w:t xml:space="preserve">                         Copyright Disclaimers </w:t>
      </w:r>
    </w:p>
    <w:p w14:paraId="06A939B0" w14:textId="77777777" w:rsidR="00425AAE" w:rsidRDefault="00425AAE">
      <w:r>
        <w:t xml:space="preserve">                         This page includes statements to that effect by David Megginson, who would have been                          able to claim copyright for the original work.                           SAX 1.0 </w:t>
      </w:r>
    </w:p>
    <w:p w14:paraId="2516BEC0" w14:textId="77777777" w:rsidR="00425AAE" w:rsidRDefault="00425AAE">
      <w:r>
        <w:t xml:space="preserve">                         Version 1.0 of the Simple API for XML (SAX), created collectively by the membership of                          the XML-DEV mailing list, is hereby released into the public domain.</w:t>
      </w:r>
    </w:p>
    <w:p w14:paraId="74A0985B" w14:textId="77777777" w:rsidR="00425AAE" w:rsidRDefault="00425AAE">
      <w:r>
        <w:t xml:space="preserve">                         No one owns SAX: you may use it freely in both commercial and non-commercial                          applications, bundle it with your software distribution, include it on a CD-ROM, list the                          source code in a book, mirror the documentation at your own web site, or use it in any                          other way you see fit.</w:t>
      </w:r>
    </w:p>
    <w:p w14:paraId="5001DC59" w14:textId="77777777" w:rsidR="00425AAE" w:rsidRDefault="00425AAE">
      <w:r>
        <w:t xml:space="preserve">                         David Megginson, sax@megginson.com                          1998-05-11</w:t>
      </w:r>
    </w:p>
    <w:p w14:paraId="726F192C" w14:textId="77777777" w:rsidR="00425AAE" w:rsidRDefault="00425AAE">
      <w:r>
        <w:t xml:space="preserve">                         SAX 2.0 </w:t>
      </w:r>
    </w:p>
    <w:p w14:paraId="2B259AD5" w14:textId="77777777" w:rsidR="00425AAE" w:rsidRDefault="00425AAE">
      <w:r>
        <w:t xml:space="preserve">                         I hereby abandon any property rights to SAX 2.0 (the Simple API for XML), and release                          all of the SAX 2.0 source code, compiled code, and documentation contained in this                          distribution into the Public Domain. SAX comes with NO WARRANTY or guarantee of                          fitness for any purpose.</w:t>
      </w:r>
    </w:p>
    <w:p w14:paraId="5CB19BF1" w14:textId="77777777" w:rsidR="00425AAE" w:rsidRDefault="00425AAE">
      <w:r>
        <w:t xml:space="preserve">                         David Megginson, david@megginson.com                          2000-05-05</w:t>
      </w:r>
    </w:p>
    <w:p w14:paraId="24B86018" w14:textId="77777777" w:rsidR="00425AAE" w:rsidRDefault="00425AAE" w:rsidP="000727EF">
      <w:pPr>
        <w:pStyle w:val="Heading2"/>
      </w:pPr>
      <w:r>
        <w:t xml:space="preserve"> </w:t>
      </w:r>
      <w:bookmarkStart w:id="650" w:name="_Toc399938467"/>
      <w:r>
        <w:t>scgi (version 1.13):</w:t>
      </w:r>
      <w:bookmarkEnd w:id="650"/>
    </w:p>
    <w:p w14:paraId="504B2FA4" w14:textId="77777777" w:rsidR="00425AAE" w:rsidRDefault="00425AAE" w:rsidP="000727EF">
      <w:pPr>
        <w:pStyle w:val="Heading3"/>
      </w:pPr>
      <w:r>
        <w:t>scgi-1.13/debian/copyright:</w:t>
      </w:r>
    </w:p>
    <w:p w14:paraId="6F6F85E2" w14:textId="77777777" w:rsidR="00425AAE" w:rsidRDefault="00425AAE">
      <w:r>
        <w:t>[BEGIN FILE=scgi-1.13/debian/copyright] This is the Debian version of the SCGI package.  The original SCGI package is copyrighted by the Corporation for National Research Initiatives and by others.  The original source was downloaded from http://quixote.python.ca/releases/.</w:t>
      </w:r>
    </w:p>
    <w:p w14:paraId="2470311B" w14:textId="77777777" w:rsidR="00425AAE" w:rsidRDefault="00425AAE">
      <w:r>
        <w:t>This version of the SCGI package is derived from scgi 1.10, released by CNRI.  See the section below titled CNRI OPEN SOURCE LICENSE for the licensing terms of that release.  Changes made since that release are summarized in the CHANGES.txt file along with a list of authors. Those changes are made available under the following terms (commonly known as the MIT/X license).</w:t>
      </w:r>
    </w:p>
    <w:p w14:paraId="7F1891FA" w14:textId="77777777" w:rsidR="00425AAE" w:rsidRDefault="00425AAE">
      <w:r>
        <w:t>****************************************************************************</w:t>
      </w:r>
    </w:p>
    <w:p w14:paraId="6CA5145C" w14:textId="77777777" w:rsidR="00425AAE" w:rsidRDefault="00425AAE">
      <w:r>
        <w:lastRenderedPageBreak/>
        <w:t>Copyright (c) the SCGI package developers</w:t>
      </w:r>
    </w:p>
    <w:p w14:paraId="140B0709"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6199042" w14:textId="77777777" w:rsidR="00425AAE" w:rsidRDefault="00425AAE">
      <w:r>
        <w:t>The above copyright notice and this permission notice shall be included in all copies or substantial portions of the Software.</w:t>
      </w:r>
    </w:p>
    <w:p w14:paraId="1DBFD8FE"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3F457C5" w14:textId="77777777" w:rsidR="00425AAE" w:rsidRDefault="00425AAE">
      <w:r>
        <w:t>****************************************************************************</w:t>
      </w:r>
    </w:p>
    <w:p w14:paraId="2FD8160E" w14:textId="77777777" w:rsidR="00425AAE" w:rsidRDefault="00425AAE">
      <w:r>
        <w:t>CNRI OPEN SOURCE LICENSE AGREEMENT</w:t>
      </w:r>
    </w:p>
    <w:p w14:paraId="0FD2E9BC" w14:textId="77777777" w:rsidR="00425AAE" w:rsidRDefault="00425AAE">
      <w:r>
        <w:t>IMPORTANT: PLEASE READ THE FOLLOWING AGREEMENT CAREFULLY.  BY COPYING, INSTALLING OR OTHERWISE USING SCGI-1.10 SOFTWARE, YOU ARE DEEMED TO HAVE AGREED TO THE TERMS AND CONDITIONS OF THIS LICENSE AGREEMENT.</w:t>
      </w:r>
    </w:p>
    <w:p w14:paraId="295D9230" w14:textId="77777777" w:rsidR="00425AAE" w:rsidRDefault="00425AAE">
      <w:r>
        <w:t>1. This LICENSE AGREEMENT is between Corporation for National    Research Initiatives, having an office at 1895 Preston White    Drive, Reston, VA 20191 (CNRI), and the Individual or    Organization (Licensee) copying, installing or otherwise using    scgi-1.10 software in source or binary form and its associated    documentation (scgi-1.10).</w:t>
      </w:r>
    </w:p>
    <w:p w14:paraId="05BDFA75" w14:textId="77777777" w:rsidR="00425AAE" w:rsidRDefault="00425AAE">
      <w:r>
        <w:t>2. Subject to the terms and conditions of this License Agreement,    CNRI hereby grants Licensee a nonexclusive, royalty-free, world-    wide license to reproduce, analyze, test, perform and/or display    publicly, prepare derivative works, distribute, and otherwise use    scgi-1.10 alone or in any derivative version, provided, however,    that CNRI's License Agreement and CNRI's notice of copyright,    i.e., Copyright (c) 2004 Corporation for National Research    Initiatives; All Rights Reserved are retained in scgi-1.10 alone    or in any derivative version prepared by Licensee.</w:t>
      </w:r>
    </w:p>
    <w:p w14:paraId="643E04C3" w14:textId="77777777" w:rsidR="00425AAE" w:rsidRDefault="00425AAE">
      <w:r>
        <w:t>3. In the event Licensee prepares a derivative work that is based on    or incorporates scgi-1.10 or any part thereof, and wants to make    the derivative work available to others as provided herein, then    Licensee hereby agrees to include in any such work a brief    summary of the changes made to scgi-1.10.</w:t>
      </w:r>
    </w:p>
    <w:p w14:paraId="3A4997C3" w14:textId="77777777" w:rsidR="00425AAE" w:rsidRDefault="00425AAE">
      <w:r>
        <w:t>4. CNRI is making scgi-1.10 available to Licensee on an AS IS    basis.  CNRI MAKES NO REPRESENTATIONS OR WARRANTIES, EXPRESS OR    IMPLIED.  BY WAY OF EXAMPLE, BUT NOT LIMITATION, CNRI MAKES NO    AND DISCLAIMS ANY REPRESENTATION OR WARRANTY OF MERCHANTABILITY    OR FITNESS FOR ANY PARTICULAR PURPOSE OR THAT THE USE OF SCGI-1.10    WILL NOT INFRINGE ANY THIRD PARTY RIGHTS.</w:t>
      </w:r>
    </w:p>
    <w:p w14:paraId="344FF566" w14:textId="77777777" w:rsidR="00425AAE" w:rsidRDefault="00425AAE">
      <w:r>
        <w:lastRenderedPageBreak/>
        <w:t>5. CNRI SHALL NOT BE LIABLE TO LICENSEE OR ANY OTHER USERS OF SCGI-    1.10 FOR ANY INCIDENTAL, SPECIAL, OR CONSEQUENTIAL DAMAGES OR LOSS    AS A RESULT OF MODIFYING, DISTRIBUTING, OR OTHERWISE USING SCGI-    1.10, OR ANY DERIVATIVE THEREOF, EVEN IF ADVISED OF THE    POSSIBILITY THEREOF.</w:t>
      </w:r>
    </w:p>
    <w:p w14:paraId="7A86108F" w14:textId="77777777" w:rsidR="00425AAE" w:rsidRDefault="00425AAE">
      <w:r>
        <w:t>6. This License Agreement will automatically terminate upon a    material breach of its terms and conditions.</w:t>
      </w:r>
    </w:p>
    <w:p w14:paraId="04363B3C" w14:textId="77777777" w:rsidR="00425AAE" w:rsidRDefault="00425AAE">
      <w:r>
        <w:t>7. This License Agreement shall be governed by and interpreted in    all respects by the law of the State of Virginia, excluding    Virginia's conflict of law provisions.  Nothing in this License    Agreement shall be deemed to create any relationship of agency,    partnership, or joint venture between CNRI and Licensee.  This    License Agreement does not grant permission to use CNRI    trademarks or trade name in a trademark sense to endorse or    promote products or services of Licensee, or any third party.</w:t>
      </w:r>
    </w:p>
    <w:p w14:paraId="2F8B14E3" w14:textId="77777777" w:rsidR="00425AAE" w:rsidRDefault="00425AAE">
      <w:r>
        <w:t>8. By copying, installing or otherwise using scgi-1.10, Licensee    agrees to be bound by the terms and conditions of this License    Agreement.</w:t>
      </w:r>
    </w:p>
    <w:p w14:paraId="05AD02C3" w14:textId="77777777" w:rsidR="00425AAE" w:rsidRDefault="00425AAE">
      <w:r>
        <w:t>[END FILE=scgi-1.13/debian/copyright]</w:t>
      </w:r>
    </w:p>
    <w:p w14:paraId="594FB274" w14:textId="77777777" w:rsidR="00425AAE" w:rsidRDefault="00425AAE" w:rsidP="000727EF">
      <w:pPr>
        <w:pStyle w:val="Heading3"/>
      </w:pPr>
      <w:r>
        <w:t>scgi-1.13/doc/LICENSE_110.txt:</w:t>
      </w:r>
    </w:p>
    <w:p w14:paraId="617DEE25" w14:textId="77777777" w:rsidR="00425AAE" w:rsidRDefault="00425AAE">
      <w:r>
        <w:t>[BEGIN FILE=scgi-1.13/doc/LICENSE_110.txt] CNRI OPEN SOURCE LICENSE AGREEMENT</w:t>
      </w:r>
    </w:p>
    <w:p w14:paraId="3725F1C3" w14:textId="77777777" w:rsidR="00425AAE" w:rsidRDefault="00425AAE">
      <w:r>
        <w:t>IMPORTANT: PLEASE READ THE FOLLOWING AGREEMENT CAREFULLY.  BY COPYING, INSTALLING OR OTHERWISE USING SCGI-1.10 SOFTWARE, YOU ARE DEEMED TO HAVE AGREED TO THE TERMS AND CONDITIONS OF THIS LICENSE AGREEMENT.</w:t>
      </w:r>
    </w:p>
    <w:p w14:paraId="45B88408" w14:textId="77777777" w:rsidR="00425AAE" w:rsidRDefault="00425AAE">
      <w:r>
        <w:t>1. This LICENSE AGREEMENT is between Corporation for National    Research Initiatives, having an office at 1895 Preston White    Drive, Reston, VA 20191 (CNRI), and the Individual or    Organization (Licensee) copying, installing or otherwise using    scgi-1.10 software in source or binary form and its associated    documentation (scgi-1.10).</w:t>
      </w:r>
    </w:p>
    <w:p w14:paraId="52ADF79A" w14:textId="77777777" w:rsidR="00425AAE" w:rsidRDefault="00425AAE">
      <w:r>
        <w:t>2. Subject to the terms and conditions of this License Agreement,    CNRI hereby grants Licensee a nonexclusive, royalty-free, world-    wide license to reproduce, analyze, test, perform and/or display    publicly, prepare derivative works, distribute, and otherwise use    scgi-1.10 alone or in any derivative version, provided, however,    that CNRI's License Agreement and CNRI's notice of copyright,    i.e., Copyright (c) 2004 Corporation for National Research    Initiatives; All Rights Reserved are retained in scgi-1.10 alone    or in any derivative version prepared by Licensee.</w:t>
      </w:r>
    </w:p>
    <w:p w14:paraId="7700C0D5" w14:textId="77777777" w:rsidR="00425AAE" w:rsidRDefault="00425AAE">
      <w:r>
        <w:t>3. In the event Licensee prepares a derivative work that is based on    or incorporates scgi-1.10 or any part thereof, and wants to make    the derivative work available to others as provided herein, then    Licensee hereby agrees to include in any such work a brief    summary of the changes made to scgi-1.10.</w:t>
      </w:r>
    </w:p>
    <w:p w14:paraId="72F2AF2D" w14:textId="77777777" w:rsidR="00425AAE" w:rsidRDefault="00425AAE">
      <w:r>
        <w:t xml:space="preserve">4. CNRI is making scgi-1.10 available to Licensee on an AS IS    basis.  CNRI MAKES NO REPRESENTATIONS OR WARRANTIES, EXPRESS OR    IMPLIED.  BY WAY OF EXAMPLE, BUT NOT LIMITATION, CNRI MAKES NO    AND DISCLAIMS ANY REPRESENTATION OR WARRANTY OF MERCHANTABILITY    OR FITNESS FOR </w:t>
      </w:r>
      <w:r>
        <w:lastRenderedPageBreak/>
        <w:t>ANY PARTICULAR PURPOSE OR THAT THE USE OF SCGI-1.10    WILL NOT INFRINGE ANY THIRD PARTY RIGHTS.</w:t>
      </w:r>
    </w:p>
    <w:p w14:paraId="63373EAB" w14:textId="77777777" w:rsidR="00425AAE" w:rsidRDefault="00425AAE">
      <w:r>
        <w:t>5. CNRI SHALL NOT BE LIABLE TO LICENSEE OR ANY OTHER USERS OF SCGI-    1.10 FOR ANY INCIDENTAL, SPECIAL, OR CONSEQUENTIAL DAMAGES OR LOSS    AS A RESULT OF MODIFYING, DISTRIBUTING, OR OTHERWISE USING SCGI-    1.10, OR ANY DERIVATIVE THEREOF, EVEN IF ADVISED OF THE    POSSIBILITY THEREOF.</w:t>
      </w:r>
    </w:p>
    <w:p w14:paraId="596C008F" w14:textId="77777777" w:rsidR="00425AAE" w:rsidRDefault="00425AAE">
      <w:r>
        <w:t>6. This License Agreement will automatically terminate upon a    material breach of its terms and conditions.</w:t>
      </w:r>
    </w:p>
    <w:p w14:paraId="1F5E5102" w14:textId="77777777" w:rsidR="00425AAE" w:rsidRDefault="00425AAE">
      <w:r>
        <w:t>7. This License Agreement shall be governed by and interpreted in    all respects by the law of the State of Virginia, excluding    Virginia's conflict of law provisions.  Nothing in this License    Agreement shall be deemed to create any relationship of agency,    partnership, or joint venture between CNRI and Licensee.  This    License Agreement does not grant permission to use CNRI    trademarks or trade name in a trademark sense to endorse or    promote products or services of Licensee, or any third party.</w:t>
      </w:r>
    </w:p>
    <w:p w14:paraId="00567227" w14:textId="77777777" w:rsidR="00425AAE" w:rsidRDefault="00425AAE">
      <w:r>
        <w:t>8. By copying, installing or otherwise using scgi-1.10, Licensee    agrees to be bound by the terms and conditions of this License    Agreement.</w:t>
      </w:r>
    </w:p>
    <w:p w14:paraId="0F65ED08" w14:textId="77777777" w:rsidR="00425AAE" w:rsidRDefault="00425AAE">
      <w:r>
        <w:t>[END FILE=scgi-1.13/doc/LICENSE_110.txt]</w:t>
      </w:r>
    </w:p>
    <w:p w14:paraId="5442FB7C" w14:textId="77777777" w:rsidR="00425AAE" w:rsidRDefault="00425AAE" w:rsidP="000727EF">
      <w:pPr>
        <w:pStyle w:val="Heading2"/>
      </w:pPr>
      <w:r>
        <w:t xml:space="preserve"> </w:t>
      </w:r>
      <w:bookmarkStart w:id="651" w:name="_Toc399938468"/>
      <w:r>
        <w:t>scowl (version 7.1):</w:t>
      </w:r>
      <w:bookmarkEnd w:id="651"/>
    </w:p>
    <w:p w14:paraId="28B6B95E" w14:textId="77777777" w:rsidR="00425AAE" w:rsidRDefault="00425AAE" w:rsidP="000727EF">
      <w:pPr>
        <w:pStyle w:val="Heading3"/>
      </w:pPr>
      <w:r>
        <w:t>scowl-7.1/debian/copyright:</w:t>
      </w:r>
    </w:p>
    <w:p w14:paraId="04F217BB" w14:textId="77777777" w:rsidR="00425AAE" w:rsidRDefault="00425AAE">
      <w:r>
        <w:t>[BEGIN FILE=scowl-7.1/debian/copyright] This package was debianized by David Coe &lt;davidc@debian.org&gt; on Sun, 15 Jun 2003.</w:t>
      </w:r>
    </w:p>
    <w:p w14:paraId="56850679" w14:textId="77777777" w:rsidR="00425AAE" w:rsidRDefault="00425AAE">
      <w:r>
        <w:t>SCOWL (Spell Checker Oriented Word Lists) is a collection of  English word lists maintained by Kevin Atkinson  &lt;kevina@users.sourceforge.net&gt;</w:t>
      </w:r>
    </w:p>
    <w:p w14:paraId="485629DF" w14:textId="77777777" w:rsidR="00425AAE" w:rsidRDefault="00425AAE">
      <w:r>
        <w:t>It was downloaded from: http://prdownloads.sourceforge.net/wordlist/scowl-5.tar.gz</w:t>
      </w:r>
    </w:p>
    <w:p w14:paraId="2C9128A7" w14:textId="77777777" w:rsidR="00425AAE" w:rsidRDefault="00425AAE">
      <w:r>
        <w:t>SF project page: http://wordlist.sourceforge.net/</w:t>
      </w:r>
    </w:p>
    <w:p w14:paraId="57D163EF" w14:textId="77777777" w:rsidR="00425AAE" w:rsidRDefault="00425AAE">
      <w:r>
        <w:t>Copyright: (extracted from the SCOWL README file):</w:t>
      </w:r>
    </w:p>
    <w:p w14:paraId="16F3BCCA" w14:textId="77777777" w:rsidR="00425AAE" w:rsidRDefault="00425AAE">
      <w:r>
        <w:t>The collective work is Copyright 2000-2011 by Kevin Atkinson as well as any of the copyrights mentioned below:</w:t>
      </w:r>
    </w:p>
    <w:p w14:paraId="1F9E599E" w14:textId="77777777" w:rsidR="00425AAE" w:rsidRDefault="00425AAE">
      <w:r>
        <w:t xml:space="preserve">  Copyright 2000-2011 by Kevin Atkinson</w:t>
      </w:r>
    </w:p>
    <w:p w14:paraId="18E0B9C6" w14:textId="77777777" w:rsidR="00425AAE" w:rsidRDefault="00425AAE">
      <w:r>
        <w:t xml:space="preserve">  Permission to use, copy, modify, distribute and sell these word   lists, the associated scripts, the output created from the scripts,   and its documentation for any purpose is hereby granted without fee,   provided that the above copyright notice appears in all copies and   that both that copyright notice and this permission notice appear in   supporting documentation. Kevin Atkinson makes no representations   about the suitability of this array for any purpose. It is provided   as is without express or implied warranty.</w:t>
      </w:r>
    </w:p>
    <w:p w14:paraId="00439D53" w14:textId="77777777" w:rsidR="00425AAE" w:rsidRDefault="00425AAE">
      <w:r>
        <w:t>Alan Beale &lt;biljir@pobox.com&gt; also deserves special credit as he has, in addition to providing the 12Dicts package and being a major contributor to the ENABLE word list, given me an incredible amount of feedback and created a number of special lists (those found in the Supplement) in order to help improve the overall quality of SCOWL.</w:t>
      </w:r>
    </w:p>
    <w:p w14:paraId="3CF73C10" w14:textId="77777777" w:rsidR="00425AAE" w:rsidRDefault="00425AAE">
      <w:r>
        <w:lastRenderedPageBreak/>
        <w:t>The 10 level includes the 1000 most common English words (according to the Moby (TM) Words II [MWords] package), a subset of the 1000 most common words on the Internet (again, according to Moby Words II), and frequently class 16 from Brian Kelk's UK English Wordlist with Frequency Classification.</w:t>
      </w:r>
    </w:p>
    <w:p w14:paraId="73C81385" w14:textId="77777777" w:rsidR="00425AAE" w:rsidRDefault="00425AAE">
      <w:r>
        <w:t>The MWords package was explicitly placed in the public domain:</w:t>
      </w:r>
    </w:p>
    <w:p w14:paraId="5DA1B825" w14:textId="77777777" w:rsidR="00425AAE" w:rsidRDefault="00425AAE">
      <w:r>
        <w:t xml:space="preserve">    The Moby lexicon project is complete and has     been place into the public domain. Use, sell,     rework, excerpt and use in any way on any platform.</w:t>
      </w:r>
    </w:p>
    <w:p w14:paraId="202253C3" w14:textId="77777777" w:rsidR="00425AAE" w:rsidRDefault="00425AAE">
      <w:r>
        <w:t xml:space="preserve">    Placing this material on internal or public servers is     also encouraged. The compiler is not aware of any     export restrictions so freely distribute world-wide.</w:t>
      </w:r>
    </w:p>
    <w:p w14:paraId="5FF41E07" w14:textId="77777777" w:rsidR="00425AAE" w:rsidRDefault="00425AAE">
      <w:r>
        <w:t xml:space="preserve">    You can verify the public domain status by contacting</w:t>
      </w:r>
    </w:p>
    <w:p w14:paraId="3330E99B" w14:textId="77777777" w:rsidR="00425AAE" w:rsidRDefault="00425AAE">
      <w:r>
        <w:t xml:space="preserve">    Grady Ward     3449 Martha Ct.     Arcata, CA  95521-4884</w:t>
      </w:r>
    </w:p>
    <w:p w14:paraId="767EAAD5" w14:textId="77777777" w:rsidR="00425AAE" w:rsidRDefault="00425AAE">
      <w:r>
        <w:t xml:space="preserve">    grady@netcom.com     grady@northcoast.com</w:t>
      </w:r>
    </w:p>
    <w:p w14:paraId="746CB12D" w14:textId="77777777" w:rsidR="00425AAE" w:rsidRDefault="00425AAE">
      <w:r>
        <w:t>The UK English Wordlist With Frequency Classification is also in the Public Domain:</w:t>
      </w:r>
    </w:p>
    <w:p w14:paraId="08D5F8AC" w14:textId="77777777" w:rsidR="00425AAE" w:rsidRDefault="00425AAE">
      <w:r>
        <w:t xml:space="preserve">  Date: Sat, 08 Jul 2000 20:27:21 +0100   From: Brian Kelk &lt;Brian.Kelk@cl.cam.ac.uk&gt;</w:t>
      </w:r>
    </w:p>
    <w:p w14:paraId="13B19290" w14:textId="77777777" w:rsidR="00425AAE" w:rsidRDefault="00425AAE">
      <w:r>
        <w:t xml:space="preserve">  &gt; I was wondering what the copyright status of your UK English   &gt; Wordlist With Frequency Classification word list as it seems to   &gt; be lacking any copyright notice.</w:t>
      </w:r>
    </w:p>
    <w:p w14:paraId="1E505B02" w14:textId="77777777" w:rsidR="00425AAE" w:rsidRDefault="00425AAE">
      <w:r>
        <w:t xml:space="preserve">  There were many many sources in total, but any text marked   copyright was avoided. Locally-written documentation was one   source. An earlier version of the list resided in a filespace called   PUBLIC on the University mainframe, because it was considered public   domain.</w:t>
      </w:r>
    </w:p>
    <w:p w14:paraId="0BC01427" w14:textId="77777777" w:rsidR="00425AAE" w:rsidRDefault="00425AAE">
      <w:r>
        <w:t xml:space="preserve">  Date: Tue, 11 Jul 2000 19:31:34 +0100</w:t>
      </w:r>
    </w:p>
    <w:p w14:paraId="62D1C706" w14:textId="77777777" w:rsidR="00425AAE" w:rsidRDefault="00425AAE">
      <w:r>
        <w:t xml:space="preserve">  &gt; So are you saying your word list is also in the public domain?</w:t>
      </w:r>
    </w:p>
    <w:p w14:paraId="24CD2D7D" w14:textId="77777777" w:rsidR="00425AAE" w:rsidRDefault="00425AAE">
      <w:r>
        <w:t xml:space="preserve">  That is the intention.</w:t>
      </w:r>
    </w:p>
    <w:p w14:paraId="6E56D4FF" w14:textId="77777777" w:rsidR="00425AAE" w:rsidRDefault="00425AAE">
      <w:r>
        <w:t>The 20 level includes frequency classes 7-15 from Brian's word list.</w:t>
      </w:r>
    </w:p>
    <w:p w14:paraId="14362A82" w14:textId="77777777" w:rsidR="00425AAE" w:rsidRDefault="00425AAE">
      <w:r>
        <w:t>The 35 level includes frequency classes 2-6 and words appearing in at least 11 of 12 dictionaries as indicated in the 12Dicts package.  All words from the 12Dicts package have had likely inflections added via my inflection database.</w:t>
      </w:r>
    </w:p>
    <w:p w14:paraId="7D09780B" w14:textId="77777777" w:rsidR="00425AAE" w:rsidRDefault="00425AAE">
      <w:r>
        <w:t>The 12Dicts package and Supplement is in the Public Domain.</w:t>
      </w:r>
    </w:p>
    <w:p w14:paraId="6F4F2E63" w14:textId="77777777" w:rsidR="00425AAE" w:rsidRDefault="00425AAE">
      <w:r>
        <w:t>The WordNet database, which was used in the creation of the Inflections database, is under the following copyright:</w:t>
      </w:r>
    </w:p>
    <w:p w14:paraId="4BB3777D" w14:textId="77777777" w:rsidR="00425AAE" w:rsidRDefault="00425AAE">
      <w:r>
        <w:t xml:space="preserve">  This software and database is being provided to you, the LICENSEE,   by Princeton University under the following license.  By obtaining,   using and/or copying this software and database, you agree that you   have read, understood, and will comply with these terms and   conditions.:</w:t>
      </w:r>
    </w:p>
    <w:p w14:paraId="3EFBC310" w14:textId="77777777" w:rsidR="00425AAE" w:rsidRDefault="00425AAE">
      <w:r>
        <w:t xml:space="preserve">  Permission to use, copy, modify and distribute this software and   database and its documentation for any purpose and without fee or   royalty is hereby granted, provided that you agree to comply with   the following copyright notice and statements, including the   disclaimer, and that the same appear on ALL copies of the software,   database and documentation, including modifications that you make   for internal use or for distribution.</w:t>
      </w:r>
    </w:p>
    <w:p w14:paraId="5B770FAF" w14:textId="77777777" w:rsidR="00425AAE" w:rsidRDefault="00425AAE">
      <w:r>
        <w:t xml:space="preserve">  WordNet 1.6 Copyright 1997 by Princeton University.  All rights   reserved.</w:t>
      </w:r>
    </w:p>
    <w:p w14:paraId="01A1825F" w14:textId="77777777" w:rsidR="00425AAE" w:rsidRDefault="00425AAE">
      <w:r>
        <w:t xml:space="preserve">  THIS SOFTWARE AND DATABASE IS PROVIDED AS IS AND PRINCETON   UNIVERSITY MAKES NO REPRESENTATIONS OR WARRANTIES, EXPRESS OR   </w:t>
      </w:r>
      <w:r>
        <w:lastRenderedPageBreak/>
        <w:t>IMPLIED.  BY WAY OF EXAMPLE, BUT NOT LIMITATION, PRINCETON   UNIVERSITY MAKES NO REPRESENTATIONS OR WARRANTIES OF MERCHANT-   ABILITY OR FITNESS FOR ANY PARTICULAR PURPOSE OR THAT THE USE OF THE   LICENSED SOFTWARE, DATABASE OR DOCUMENTATION WILL NOT INFRINGE ANY   THIRD PARTY PATENTS, COPYRIGHTS, TRADEMARKS OR OTHER RIGHTS.</w:t>
      </w:r>
    </w:p>
    <w:p w14:paraId="2C13292A" w14:textId="77777777" w:rsidR="00425AAE" w:rsidRDefault="00425AAE">
      <w:r>
        <w:t xml:space="preserve">  The name of Princeton University or Princeton may not be used in   advertising or publicity pertaining to distribution of the software   and/or database.  Title to copyright in this software, database and   any associated documentation shall at all times remain with   Princeton University and LICENSEE agrees to preserve same.</w:t>
      </w:r>
    </w:p>
    <w:p w14:paraId="761F0201" w14:textId="77777777" w:rsidR="00425AAE" w:rsidRDefault="00425AAE">
      <w:r>
        <w:t>The 40 level includes words from Alan's 3esl list found in version 4.0 of his 12dicts package.  Like his other stuff the 3esl list is also in the public domain.</w:t>
      </w:r>
    </w:p>
    <w:p w14:paraId="1E9CCC3A" w14:textId="77777777" w:rsidR="00425AAE" w:rsidRDefault="00425AAE">
      <w:r>
        <w:t>The 50 level includes Brian's frequency class 1, words words appearing in at least 5 of 12 of the dictionaries as indicated in the 12Dicts package, and uppercase words in at least 4 of the previous 12 dictionaries.  A decent number of proper names is also included: The top 1000 male, female, and Last names from the 1990 Census report; a list of names sent to me by Alan Beale; and a few names that I added myself.  Finally a small list of abbreviations not commonly found in other word lists is included.</w:t>
      </w:r>
    </w:p>
    <w:p w14:paraId="00537F80" w14:textId="77777777" w:rsidR="00425AAE" w:rsidRDefault="00425AAE">
      <w:r>
        <w:t>The name files form the Census report is a government document which I don't think can be copyrighted.</w:t>
      </w:r>
    </w:p>
    <w:p w14:paraId="1E4F0E58" w14:textId="77777777" w:rsidR="00425AAE" w:rsidRDefault="00425AAE">
      <w:r>
        <w:t>The file special-jargon.50 uses common.lst and word.lst from the Unofficial Jargon File Word Lists which is derived from The Jargon File.  All of which is in the Public Domain.  This file also contain a few extra UNIX terms which are found in the file unix-terms in the special/ directory.</w:t>
      </w:r>
    </w:p>
    <w:p w14:paraId="59E60C54" w14:textId="77777777" w:rsidR="00425AAE" w:rsidRDefault="00425AAE">
      <w:r>
        <w:t>The 55 level includes words from Alan's 2of4brif list found in version 4.0 of his 12dicts package.  Like his other stuff the 2of4brif is also in the public domain.</w:t>
      </w:r>
    </w:p>
    <w:p w14:paraId="6973C9E1" w14:textId="77777777" w:rsidR="00425AAE" w:rsidRDefault="00425AAE">
      <w:r>
        <w:t>The 60 level includes all words appearing in at least 2 of the 12 dictionaries as indicated by the 12Dicts package.</w:t>
      </w:r>
    </w:p>
    <w:p w14:paraId="1A14B500" w14:textId="77777777" w:rsidR="00425AAE" w:rsidRDefault="00425AAE">
      <w:r>
        <w:t>The 70 level includes Brian's frequency class 0 and the 74,550 common dictionary words from the MWords package.  The common dictionary words, like those from the 12Dicts package, have had all likely inflections added.  The 70 level also included the 5desk list from version 4.0 of the 12Dics package which is the public domain.</w:t>
      </w:r>
    </w:p>
    <w:p w14:paraId="277088EF" w14:textId="77777777" w:rsidR="00425AAE" w:rsidRDefault="00425AAE">
      <w:r>
        <w:t>The 80 level includes the ENABLE word list, all the lists in the ENABLE supplement package (except for ABLE), the UK Advanced Cryptics Dictionary (UKACD), the list of signature words in from YAWL package, and the 10,196 places list from the MWords package.</w:t>
      </w:r>
    </w:p>
    <w:p w14:paraId="2341FAB0" w14:textId="77777777" w:rsidR="00425AAE" w:rsidRDefault="00425AAE">
      <w:r>
        <w:t>The ENABLE package, mainted by M\Cooper &lt;thegrendel@theriver.com&gt;, is in the Public Domain:</w:t>
      </w:r>
    </w:p>
    <w:p w14:paraId="353AFED1" w14:textId="77777777" w:rsidR="00425AAE" w:rsidRDefault="00425AAE">
      <w:r>
        <w:t xml:space="preserve">  The ENABLE master word list, WORD.LST, is herewith formally released   into the Public Domain. Anyone is free to use it or distribute it in   any manner they see fit. No fee or registration is required for its   use nor are contributions solicited (if you feel you absolutely   must contribute something for your own peace of mind, the authors of   the ENABLE list ask that you make a donation on their behalf to your   favorite charity). This word list is our gift to the Scrabble   community, as an alternate to official word lists. Game designers   may feel free to incorporate the WORD.LST into their games. Please   </w:t>
      </w:r>
      <w:r>
        <w:lastRenderedPageBreak/>
        <w:t>mention the source and credit us as originators of the list. Note   that if you, as a game designer, use the WORD.LST in your product,   you may still copyright and protect your product, but you may *not*   legally copyright or in any way restrict redistribution of the   WORD.LST portion of your product. This *may* under law restrict your   rights to restrict your users' rights, but that is only fair.</w:t>
      </w:r>
    </w:p>
    <w:p w14:paraId="334E5957" w14:textId="77777777" w:rsidR="00425AAE" w:rsidRDefault="00425AAE">
      <w:r>
        <w:t>UKACD, by J Ross Beresford &lt;ross@bryson.demon.co.uk&gt;, is under the following copyright:</w:t>
      </w:r>
    </w:p>
    <w:p w14:paraId="5FC62809" w14:textId="77777777" w:rsidR="00425AAE" w:rsidRDefault="00425AAE">
      <w:r>
        <w:t xml:space="preserve">  Copyright (c) J Ross Beresford 1993-1999. All Rights Reserved.</w:t>
      </w:r>
    </w:p>
    <w:p w14:paraId="4FFABB68" w14:textId="77777777" w:rsidR="00425AAE" w:rsidRDefault="00425AAE">
      <w:r>
        <w:t xml:space="preserve">  The following restriction is placed on the use of this publication:   if The UK Advanced Cryptics Dictionary is used in a software package   or redistributed in any form, the copyright notice must be   prominently displayed and the text of this document must be included   verbatim.</w:t>
      </w:r>
    </w:p>
    <w:p w14:paraId="60F47253" w14:textId="77777777" w:rsidR="00425AAE" w:rsidRDefault="00425AAE">
      <w:r>
        <w:t xml:space="preserve">  There are no other restrictions: I would like to see the list   distributed as widely as possible.</w:t>
      </w:r>
    </w:p>
    <w:p w14:paraId="1CD2C96C" w14:textId="77777777" w:rsidR="00425AAE" w:rsidRDefault="00425AAE">
      <w:r>
        <w:t>The 95 level includes the 354,984 single words, 256,772 compound words, 4,946 female names and the 3,897 male names, and 21,986 names from the MWords package, ABLE.LST from the ENABLE Supplement, and some additional words found in my part-of-speech database that were not found anywhere else.</w:t>
      </w:r>
    </w:p>
    <w:p w14:paraId="5D8603F5" w14:textId="77777777" w:rsidR="00425AAE" w:rsidRDefault="00425AAE">
      <w:r>
        <w:t>Accent information was taken from UKACD.</w:t>
      </w:r>
    </w:p>
    <w:p w14:paraId="7952B208" w14:textId="77777777" w:rsidR="00425AAE" w:rsidRDefault="00425AAE">
      <w:r>
        <w:t xml:space="preserve">My VARCON package was used to create the American, British, and Canadian word list. </w:t>
      </w:r>
    </w:p>
    <w:p w14:paraId="7484C98D" w14:textId="77777777" w:rsidR="00425AAE" w:rsidRDefault="00425AAE">
      <w:r>
        <w:t>Since the original word lists used used in the VARCON package came from the Ispell distribution they are under the Ispell copyright:</w:t>
      </w:r>
    </w:p>
    <w:p w14:paraId="25350EC0" w14:textId="77777777" w:rsidR="00425AAE" w:rsidRDefault="00425AAE">
      <w:r>
        <w:t xml:space="preserve">  Copyright 1993, Geoff Kuenning, Granada Hills, CA   All rights reserved.</w:t>
      </w:r>
    </w:p>
    <w:p w14:paraId="7F839E35" w14:textId="77777777" w:rsidR="00425AAE" w:rsidRDefault="00425AAE">
      <w:r>
        <w:t xml:space="preserve">  Redistribution and use in source and binary forms, with or without   modification, are permitted provided that the following conditions   are met:</w:t>
      </w:r>
    </w:p>
    <w:p w14:paraId="77595BE0" w14:textId="77777777" w:rsidR="00425AAE" w:rsidRDefault="00425AAE">
      <w:r>
        <w:t xml:space="preserve">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modifications to the source code must be clearly marked as      such.  Binary redistributions based on modified source code      must be clearly marked as modified versions in the documentation      and/or other materials provided with the distribution.   (clause 4 removed with permission from Geoff Kuenning)   5. The name of Geoff Kuenning may not be used to endorse or promote      products derived from this software without specific prior      written permission.</w:t>
      </w:r>
    </w:p>
    <w:p w14:paraId="3A268DB2" w14:textId="77777777" w:rsidR="00425AAE" w:rsidRDefault="00425AAE">
      <w:r>
        <w:t xml:space="preserve">  THIS SOFTWARE IS PROVIDED BY GEOFF KUENNING AND CONTRIBUTORS ``AS   IS'' AND ANY EXPRESS OR IMPLIED WARRANTIES, INCLUDING, BUT NOT   LIMITED TO, THE IMPLIED WARRANTIES OF MERCHANTABILITY AND FITNESS   FOR A PARTICULAR PURPOSE ARE DISCLAIMED.  IN NO EVENT SHALL GEOFF   KUENNING OR CONTRIBUTORS BE LIABLE FOR ANY DIRECT, INDIRECT,   INCIDENTAL, SPECIAL, EXEMPLARY, OR CONSEQUENTIAL DAMAGES (INCLUDING,   BUT NOT LIMITED TO, PROCUREMENT OF SUBSTITUTE GOODS OR SERVICES;   LOSS OF USE, DATA, OR PROFITS; OR BUSINESS INTERRUPTION) HOWEVER   CAUSED AND ON ANY THEORY OF LIABILITY, </w:t>
      </w:r>
      <w:r>
        <w:lastRenderedPageBreak/>
        <w:t>WHETHER IN CONTRACT, STRICT   LIABILITY, OR TORT (INCLUDING NEGLIGENCE OR OTHERWISE) ARISING IN   ANY WAY OUT OF THE USE OF THIS SOFTWARE, EVEN IF ADVISED OF THE   POSSIBILITY OF SUCH DAMAGE. [END FILE=scowl-7.1/debian/copyright]</w:t>
      </w:r>
    </w:p>
    <w:p w14:paraId="7416C01A" w14:textId="77777777" w:rsidR="00425AAE" w:rsidRDefault="00425AAE" w:rsidP="000727EF">
      <w:pPr>
        <w:pStyle w:val="Heading3"/>
      </w:pPr>
      <w:r>
        <w:t>scowl-7.1/r/yawl/LICENSE:</w:t>
      </w:r>
    </w:p>
    <w:p w14:paraId="27D48881" w14:textId="77777777" w:rsidR="00425AAE" w:rsidRDefault="00425AAE">
      <w:r>
        <w:t>[BEGIN FILE=scowl-7.1/r/yawl/LICENSE]                                  LICENSE</w:t>
      </w:r>
    </w:p>
    <w:p w14:paraId="1F857570" w14:textId="77777777" w:rsidR="00425AAE" w:rsidRDefault="00425AAE">
      <w:r>
        <w:t>The YAWL list, word.list, is in the Public Domain. There are no restrictions on its use or distribution.</w:t>
      </w:r>
    </w:p>
    <w:p w14:paraId="5DF7027B" w14:textId="77777777" w:rsidR="00425AAE" w:rsidRDefault="00425AAE">
      <w:r>
        <w:t>The author decided to release the list into the Public Domain because it is based primarily on other Public Domain lists by the author and his colleague, Alan Beale, and applying the stricter GPL to it would therefore be of doubtful validity.</w:t>
      </w:r>
    </w:p>
    <w:p w14:paraId="68271CBF" w14:textId="77777777" w:rsidR="00425AAE" w:rsidRDefault="00425AAE">
      <w:r>
        <w:t>The author has also released the source code to anagram and multi (multiple word anagram) into the Public Domain. He had previously posted these utilities on the alt.sources newsgroup in shar archive form.</w:t>
      </w:r>
    </w:p>
    <w:p w14:paraId="3F86B316" w14:textId="77777777" w:rsidR="00425AAE" w:rsidRDefault="00425AAE">
      <w:r>
        <w:t xml:space="preserve"> Please feel free to use the word list and/or source code in your own projects.  It is, in fact, the intent of the author that this package inspire word game software for the Linux platform. If you use any portion of YAWL, please, as a courtesy, give credit to its author. [END FILE=scowl-7.1/r/yawl/LICENSE]</w:t>
      </w:r>
    </w:p>
    <w:p w14:paraId="2D913BD1" w14:textId="77777777" w:rsidR="00425AAE" w:rsidRDefault="00425AAE" w:rsidP="000727EF">
      <w:pPr>
        <w:pStyle w:val="Heading2"/>
      </w:pPr>
      <w:r>
        <w:t xml:space="preserve"> </w:t>
      </w:r>
      <w:bookmarkStart w:id="652" w:name="_Toc399938469"/>
      <w:r>
        <w:t>screen (version 4.2.1):</w:t>
      </w:r>
      <w:bookmarkEnd w:id="652"/>
    </w:p>
    <w:p w14:paraId="37B09F30" w14:textId="77777777" w:rsidR="00425AAE" w:rsidRDefault="00425AAE" w:rsidP="000727EF">
      <w:pPr>
        <w:pStyle w:val="Heading3"/>
      </w:pPr>
      <w:r>
        <w:t>screen-4.2.1/debian/copyright:</w:t>
      </w:r>
    </w:p>
    <w:p w14:paraId="0DD7BB40" w14:textId="77777777" w:rsidR="00425AAE" w:rsidRDefault="00425AAE">
      <w:r>
        <w:t>[BEGIN FILE=screen-4.2.1/debian/copyright] This is the Debian prepackaged version of screen, a screen manager with VT100/ANSI terminal emulation.</w:t>
      </w:r>
    </w:p>
    <w:p w14:paraId="28372C51" w14:textId="77777777" w:rsidR="00425AAE" w:rsidRDefault="00425AAE">
      <w:r>
        <w:t>This package was put together from sources obtained from:   http://savannah.gnu.org/projects/screen</w:t>
      </w:r>
    </w:p>
    <w:p w14:paraId="67ABDD64" w14:textId="77777777" w:rsidR="00425AAE" w:rsidRDefault="00425AAE">
      <w:r>
        <w:t>See the info documentation for contact information for the upstream authors.</w:t>
      </w:r>
    </w:p>
    <w:p w14:paraId="4759277C" w14:textId="77777777" w:rsidR="00425AAE" w:rsidRDefault="00425AAE">
      <w:r>
        <w:t>License:</w:t>
      </w:r>
    </w:p>
    <w:p w14:paraId="424C97F0" w14:textId="77777777" w:rsidR="00425AAE" w:rsidRDefault="00425AAE">
      <w:r>
        <w:tab/>
        <w:t xml:space="preserve">screen - terminal multiplexor with VT100/ANSI terminal emulation </w:t>
      </w:r>
      <w:r>
        <w:tab/>
        <w:t xml:space="preserve">Copyright (C) 1987      Oliver Laumann </w:t>
      </w:r>
      <w:r>
        <w:tab/>
        <w:t xml:space="preserve">Copyright (C) 1991      Wayne Davidson </w:t>
      </w:r>
      <w:r>
        <w:tab/>
        <w:t xml:space="preserve">Copyright (C) 1993-2006 Juergen Weigert &lt;jnweiger@immd4.informatik.uni-erlangen.de&gt; </w:t>
      </w:r>
      <w:r>
        <w:tab/>
        <w:t>Copyright (C) 1993-2006 Michael Schroeder &lt;mlschroe@immd4.informatik.uni-erlangen.de&gt;</w:t>
      </w:r>
    </w:p>
    <w:p w14:paraId="0F6DAE81" w14:textId="77777777" w:rsidR="00425AAE" w:rsidRDefault="00425AAE">
      <w:r>
        <w:tab/>
        <w:t xml:space="preserve">This program is free software; you can redistribute it and/or modify </w:t>
      </w:r>
      <w:r>
        <w:tab/>
        <w:t xml:space="preserve">it under the terms of the GNU General Public License as published by </w:t>
      </w:r>
      <w:r>
        <w:tab/>
        <w:t xml:space="preserve">the Free Software Foundation; either version 3 of the License, or </w:t>
      </w:r>
      <w:r>
        <w:tab/>
        <w:t>(at your option) any later version.</w:t>
      </w:r>
    </w:p>
    <w:p w14:paraId="7DCC35F2" w14:textId="77777777" w:rsidR="00425AAE" w:rsidRDefault="00425AAE">
      <w:r>
        <w:tab/>
        <w:t xml:space="preserve">This program is distributed in the hope that it will be useful, </w:t>
      </w:r>
      <w:r>
        <w:tab/>
        <w:t xml:space="preserve">but WITHOUT ANY WARRANTY; without even the implied warranty of </w:t>
      </w:r>
      <w:r>
        <w:tab/>
        <w:t xml:space="preserve">MERCHANTABILITY or FITNESS FOR A PARTICULAR PURPOSE.  See the </w:t>
      </w:r>
      <w:r>
        <w:tab/>
        <w:t>GNU General Public License for more details.</w:t>
      </w:r>
    </w:p>
    <w:p w14:paraId="1E3E6FC4" w14:textId="77777777" w:rsidR="00425AAE" w:rsidRDefault="00425AAE">
      <w:r>
        <w:tab/>
        <w:t xml:space="preserve">You should have received a copy of the GNU General Public License along </w:t>
      </w:r>
      <w:r>
        <w:tab/>
        <w:t xml:space="preserve">with this program; if not, write to the Free Software Foundation, Inc., </w:t>
      </w:r>
      <w:r>
        <w:tab/>
        <w:t>51 Franklin Street, Fifth Floor, Boston, MA 02110-1301 USA.</w:t>
      </w:r>
    </w:p>
    <w:p w14:paraId="5C526694" w14:textId="77777777" w:rsidR="00425AAE" w:rsidRDefault="00425AAE">
      <w:r>
        <w:lastRenderedPageBreak/>
        <w:t>On Debian systems, the complete text of the GNU General Public License, version 3 can be found in /usr/share/common-licenses/GPL-3.</w:t>
      </w:r>
    </w:p>
    <w:p w14:paraId="60361454" w14:textId="77777777" w:rsidR="00425AAE" w:rsidRDefault="00425AAE">
      <w:r>
        <w:t>Debian Modifications:   Copyright (C) 1996 Ian Murdock &lt;imurdock@debian.org&gt;   Copyright (C) 1997 joost witteveen &lt;joost@rulcmc.leidenuniv.nl&gt;   Copyright (C) 1997-2001 Juan Cespedes &lt;cespedes@debian.org&gt;   Copyright (C) 2001-2003 Adam Lazur &lt;zal@debian.org&gt;   Copyright (C) 2007-2009 Jan Christoph Nordholz &lt;hesso@pool.math.tu-berlin.de&gt;   Copyright (C) 2011 Brian Kroth &lt;bpkroth@gmail.com&gt;   Copyright (C) 2011-2013 Axel Beckert &lt;abe@debian.org&gt; [END FILE=screen-4.2.1/debian/copyright]</w:t>
      </w:r>
    </w:p>
    <w:p w14:paraId="15B6CF2F" w14:textId="77777777" w:rsidR="00425AAE" w:rsidRDefault="00425AAE" w:rsidP="000727EF">
      <w:pPr>
        <w:pStyle w:val="Heading2"/>
      </w:pPr>
      <w:r>
        <w:t xml:space="preserve"> </w:t>
      </w:r>
      <w:bookmarkStart w:id="653" w:name="_Toc399938470"/>
      <w:r>
        <w:t>seabios (version 1.7.5):</w:t>
      </w:r>
      <w:bookmarkEnd w:id="653"/>
    </w:p>
    <w:p w14:paraId="2136EA6F" w14:textId="77777777" w:rsidR="00425AAE" w:rsidRDefault="00425AAE" w:rsidP="000727EF">
      <w:pPr>
        <w:pStyle w:val="Heading3"/>
      </w:pPr>
      <w:r>
        <w:t>seabios-1.7.5/debian/copyright:</w:t>
      </w:r>
    </w:p>
    <w:p w14:paraId="52CC6C2E" w14:textId="77777777" w:rsidR="00425AAE" w:rsidRDefault="00425AAE">
      <w:r>
        <w:t>[BEGIN FILE=seabios-1.7.5/debian/copyright] This package was debianized by Aurelien Jarno &lt;aurel32@debian.org&gt; on Sun, 03 Jan 2010 21:27:52 +0100.</w:t>
      </w:r>
    </w:p>
    <w:p w14:paraId="075F01F9" w14:textId="77777777" w:rsidR="00425AAE" w:rsidRDefault="00425AAE">
      <w:r>
        <w:t>It was downloaded from http://code.coreboot.org/p/seabios/downloads/</w:t>
      </w:r>
    </w:p>
    <w:p w14:paraId="62DB5817" w14:textId="77777777" w:rsidR="00425AAE" w:rsidRDefault="00425AAE">
      <w:r>
        <w:t>Author:   Kevin O'Connor &lt;kevin@koconnor.net&gt;</w:t>
      </w:r>
    </w:p>
    <w:p w14:paraId="13CF51C2" w14:textId="77777777" w:rsidR="00425AAE" w:rsidRDefault="00425AAE">
      <w:r>
        <w:t>Copyright holders:   Copyright (C) 1994 Drew Eckhardt   Copyright (C) 1997-1999 Martin Mares &lt;mj@ucw.cz&gt;   Copyright (C) 1999-2004 Vojtech Pavlik   Copyright (C) 1999-2006 Igor Pavlov   Copyright (C) 2001-2008 the LGPL VGABios developers Team   Copyright (C) 2002 MandrakeSoft S.A.   Copyright (C) 2005 Struan Bartlett   Copyright (C) 2004, 2006 Fabrice Bellard   Copyright (C) 2008-2009 Kevin O'Connor &lt;kevin@koconnor.net&gt;   Copyright (C) 2009 Red Hat Inc.   Copyright (C) Joseph Gil</w:t>
      </w:r>
    </w:p>
    <w:p w14:paraId="13804C6E" w14:textId="77777777" w:rsidR="00425AAE" w:rsidRDefault="00425AAE">
      <w:r>
        <w:t>Licenses:</w:t>
      </w:r>
    </w:p>
    <w:p w14:paraId="3C00E058" w14:textId="77777777" w:rsidR="00425AAE" w:rsidRDefault="00425AAE">
      <w:r>
        <w:t xml:space="preserve">  The following files are distributed under the terms of the   GNU Lesser General Public License version 3 (LGPL v3):</w:t>
      </w:r>
    </w:p>
    <w:p w14:paraId="08AB5548" w14:textId="77777777" w:rsidR="00425AAE" w:rsidRDefault="00425AAE">
      <w:r>
        <w:t xml:space="preserve">    Makefile     src/acpi.c     src/apm.c     src/ata.c     src/biosvar.h     src/block.c     src/boot.c     src/bregs.h     src/cdrom.c     src/clock.c     src/cmos.h     src/coreboot.c     src/disk.c     src/disk.h     src/entryfuncs.S     src/farptr.h     src/floppy.c     src/ioport.h     src/kbd.c     src/memmap.c     src/misc.c     src/mouse.c     src/mptable.c     src/mtrr.c     src/optionroms.c     src/output.c     src/paravirt.c     src/pcibios.c     src/pci.c     src/pci.h     src/pciinit.c     src/pci_regs.h     src/pic.c     src/pic.h     src/pirtable.c     src/pmm.c     src/pnpbios.c     src/post.c     src/ps2port.c     src/ramdisk.c     src/resume.c     src/rombios16.lds.S     src/rombios32seg.lds.S     src/rombios.lds.S     src/romlayout.S     src/serial.c     src/shadow.c     src/smbios.c     src/smm.c     src/smp.c     src/stacks.c     src/system.c     src/types.h     src/usb.c     src/usb-hid.c     src/usb-ohci.c     src/usb-uhci.c     src/util.c     src/util.h     src/vgahooks.c     tools/buildrom.py     tools/checkrom.py     tools/checkstack.py     tools/checksum.py     tools/gen-offsets.sh     tools/layoutrom.py     tools/readserial.py     tools/test-gcc.sh     vgasrc/clext.c     vgasrc/vga.c     vgasrc/vgaentry.S     vgasrc/vgafb.c     vgasrc/vgaio.c     vgasrc/vgalayout.lds.S     vgasrc/vgatables.c</w:t>
      </w:r>
    </w:p>
    <w:p w14:paraId="2FF35F4F" w14:textId="77777777" w:rsidR="00425AAE" w:rsidRDefault="00425AAE">
      <w:r>
        <w:t xml:space="preserve">  On Debian systems, the complete text of the LGPL v3 license can be found   in the /usr/share/common-licenses/LGPL-3 file.</w:t>
      </w:r>
    </w:p>
    <w:p w14:paraId="269C1D5D" w14:textId="77777777" w:rsidR="00425AAE" w:rsidRDefault="00425AAE">
      <w:r>
        <w:t>--</w:t>
      </w:r>
    </w:p>
    <w:p w14:paraId="4E1F2D16" w14:textId="77777777" w:rsidR="00425AAE" w:rsidRDefault="00425AAE">
      <w:r>
        <w:lastRenderedPageBreak/>
        <w:t xml:space="preserve">  The following file is distributed under the terms of the   GNU Lesser General Public License version 2 (LGPL v2):</w:t>
      </w:r>
    </w:p>
    <w:p w14:paraId="1D117697" w14:textId="77777777" w:rsidR="00425AAE" w:rsidRDefault="00425AAE">
      <w:r>
        <w:t xml:space="preserve">    src/acpi-dsdt.dsl</w:t>
      </w:r>
    </w:p>
    <w:p w14:paraId="41FF5147" w14:textId="77777777" w:rsidR="00425AAE" w:rsidRDefault="00425AAE">
      <w:r>
        <w:t xml:space="preserve">  On Debian systems, the complete text of the LGPL v2 license can be found   in the /usr/share/common-licenses/LGPL-2 file.</w:t>
      </w:r>
    </w:p>
    <w:p w14:paraId="7ADDE323" w14:textId="77777777" w:rsidR="00425AAE" w:rsidRDefault="00425AAE">
      <w:r>
        <w:t>--</w:t>
      </w:r>
    </w:p>
    <w:p w14:paraId="2D5FA775" w14:textId="77777777" w:rsidR="00425AAE" w:rsidRDefault="00425AAE">
      <w:r>
        <w:t xml:space="preserve">  The following files are distributed both under the GNU Lesser General   Public License (LGPL) and Common Public License (CPL):</w:t>
      </w:r>
    </w:p>
    <w:p w14:paraId="49A80327" w14:textId="77777777" w:rsidR="00425AAE" w:rsidRDefault="00425AAE">
      <w:r>
        <w:t xml:space="preserve">    src/lzmadecode.c     src/lzmadecode.h</w:t>
      </w:r>
    </w:p>
    <w:p w14:paraId="4D8DCC3A" w14:textId="77777777" w:rsidR="00425AAE" w:rsidRDefault="00425AAE">
      <w:r>
        <w:t xml:space="preserve">    </w:t>
      </w:r>
    </w:p>
    <w:p w14:paraId="53E0BDD6" w14:textId="77777777" w:rsidR="00425AAE" w:rsidRDefault="00425AAE">
      <w:r>
        <w:t xml:space="preserve"> SPECIAL EXCEPTION:     </w:t>
      </w:r>
    </w:p>
    <w:p w14:paraId="6FDFA2BD" w14:textId="77777777" w:rsidR="00425AAE" w:rsidRDefault="00425AAE">
      <w:r>
        <w:t xml:space="preserve"> Igor Pavlov, as the author of this Code, expressly permits you to     </w:t>
      </w:r>
    </w:p>
    <w:p w14:paraId="7173315B" w14:textId="77777777" w:rsidR="00425AAE" w:rsidRDefault="00425AAE">
      <w:r>
        <w:t xml:space="preserve"> statically or dynamically link your Code (or bind by name) to the     </w:t>
      </w:r>
    </w:p>
    <w:p w14:paraId="6B396445" w14:textId="77777777" w:rsidR="00425AAE" w:rsidRDefault="00425AAE">
      <w:r>
        <w:t xml:space="preserve"> interfaces of this file without subjecting your linked Code to the     </w:t>
      </w:r>
    </w:p>
    <w:p w14:paraId="13C8A0C8" w14:textId="77777777" w:rsidR="00425AAE" w:rsidRDefault="00425AAE">
      <w:r>
        <w:t xml:space="preserve"> terms of the CPL or GNU LGPL. Any modifications or additions     </w:t>
      </w:r>
    </w:p>
    <w:p w14:paraId="12CCD9EC" w14:textId="77777777" w:rsidR="00425AAE" w:rsidRDefault="00425AAE">
      <w:r>
        <w:t xml:space="preserve"> to this file, however, are subject to the LGPL or CPL terms.</w:t>
      </w:r>
    </w:p>
    <w:p w14:paraId="57D0EE3A" w14:textId="77777777" w:rsidR="00425AAE" w:rsidRDefault="00425AAE">
      <w:r>
        <w:t xml:space="preserve">  On Debian systems, the complete text of the LGPL license can be found   in the /usr/share/common-licenses/LGPL-3 file.</w:t>
      </w:r>
    </w:p>
    <w:p w14:paraId="05500974" w14:textId="77777777" w:rsidR="00425AAE" w:rsidRDefault="00425AAE">
      <w:r>
        <w:t>--   The following files are placed under Public Domain:</w:t>
      </w:r>
    </w:p>
    <w:p w14:paraId="6A876D92" w14:textId="77777777" w:rsidR="00425AAE" w:rsidRDefault="00425AAE">
      <w:r>
        <w:t xml:space="preserve">    vgasrc/vgafonts.c     src/font.c</w:t>
      </w:r>
    </w:p>
    <w:p w14:paraId="68837059" w14:textId="77777777" w:rsidR="00425AAE" w:rsidRDefault="00425AAE">
      <w:r>
        <w:t>-- [END FILE=seabios-1.7.5/debian/copyright]</w:t>
      </w:r>
    </w:p>
    <w:p w14:paraId="1579FF45" w14:textId="77777777" w:rsidR="00425AAE" w:rsidRDefault="00425AAE" w:rsidP="000727EF">
      <w:pPr>
        <w:pStyle w:val="Heading2"/>
      </w:pPr>
      <w:r>
        <w:t xml:space="preserve"> </w:t>
      </w:r>
      <w:bookmarkStart w:id="654" w:name="_Toc399938471"/>
      <w:r>
        <w:t>sed (version 4.2.2):</w:t>
      </w:r>
      <w:bookmarkEnd w:id="654"/>
    </w:p>
    <w:p w14:paraId="0442B3FD" w14:textId="77777777" w:rsidR="00425AAE" w:rsidRDefault="00425AAE" w:rsidP="000727EF">
      <w:pPr>
        <w:pStyle w:val="Heading3"/>
      </w:pPr>
      <w:r>
        <w:t>sed-4.2.2/debian/copyright:</w:t>
      </w:r>
    </w:p>
    <w:p w14:paraId="0DFFB40D" w14:textId="77777777" w:rsidR="00425AAE" w:rsidRDefault="00425AAE">
      <w:r>
        <w:t>[BEGIN FILE=sed-4.2.2/debian/copyright] This is the Debian GNU/Linux prepackaged version of sed - the GNU stream oriented editor.</w:t>
      </w:r>
    </w:p>
    <w:p w14:paraId="25AB009C" w14:textId="77777777" w:rsidR="00425AAE" w:rsidRDefault="00425AAE">
      <w:r>
        <w:t>This package was assembled from sources obtained from:    ftp://ftp.gnu.org/gnu/sed/</w:t>
      </w:r>
    </w:p>
    <w:p w14:paraId="2C4328C1" w14:textId="77777777" w:rsidR="00425AAE" w:rsidRDefault="00425AAE">
      <w:r>
        <w:t>It is currently maintained by Clint Adams &lt;schizo@debian.org&gt;</w:t>
      </w:r>
    </w:p>
    <w:p w14:paraId="277F43EA" w14:textId="77777777" w:rsidR="00425AAE" w:rsidRDefault="00425AAE">
      <w:r>
        <w:t>Copyright: 2003 - Free Software Foundation, Inc.</w:t>
      </w:r>
    </w:p>
    <w:p w14:paraId="585D2CA4" w14:textId="77777777" w:rsidR="00425AAE" w:rsidRDefault="00425AAE">
      <w:r>
        <w:t>GNU sed is free software; you can redistribute it and/or modify it under the terms of the GNU General Public License as published by the Free Software Foundation; either version 2, or (at your option) any later version.</w:t>
      </w:r>
    </w:p>
    <w:p w14:paraId="0986781B" w14:textId="77777777" w:rsidR="00425AAE" w:rsidRDefault="00425AAE">
      <w:r>
        <w:t>On Debian GNU/Linux systems you can find a copy of the GPL in /usr/share/common-licenses/GPL</w:t>
      </w:r>
    </w:p>
    <w:p w14:paraId="06BA6633" w14:textId="77777777" w:rsidR="00425AAE" w:rsidRDefault="00425AAE">
      <w:r>
        <w:t>The sed info manual is released under the terms of the GNU Free Documentation License as published by the Free Software Foundation; either version 1.1, or (at your option) any later version. [END FILE=sed-4.2.2/debian/copyright]</w:t>
      </w:r>
    </w:p>
    <w:p w14:paraId="37EF6375" w14:textId="77777777" w:rsidR="00425AAE" w:rsidRDefault="00425AAE" w:rsidP="000727EF">
      <w:pPr>
        <w:pStyle w:val="Heading2"/>
      </w:pPr>
      <w:r>
        <w:lastRenderedPageBreak/>
        <w:t xml:space="preserve"> </w:t>
      </w:r>
      <w:bookmarkStart w:id="655" w:name="_Toc399938472"/>
      <w:r>
        <w:t>sensible-utils (version 0.0.9):</w:t>
      </w:r>
      <w:bookmarkEnd w:id="655"/>
    </w:p>
    <w:p w14:paraId="75C74A6E" w14:textId="77777777" w:rsidR="00425AAE" w:rsidRDefault="00425AAE" w:rsidP="000727EF">
      <w:pPr>
        <w:pStyle w:val="Heading3"/>
      </w:pPr>
      <w:r>
        <w:t>sensible-utils-0.0.9/debian/copyright:</w:t>
      </w:r>
    </w:p>
    <w:p w14:paraId="797F5060" w14:textId="77777777" w:rsidR="00425AAE" w:rsidRDefault="00425AAE">
      <w:r>
        <w:t>[BEGIN FILE=sensible-utils-0.0.9/debian/copyright] This is the Debian GNU/Linux package sensible-utils.</w:t>
      </w:r>
    </w:p>
    <w:p w14:paraId="243B5ACD" w14:textId="77777777" w:rsidR="00425AAE" w:rsidRDefault="00425AAE">
      <w:r>
        <w:t>It is an original Debian package, was maintained by Clint Adams &lt;schizo@debian.org&gt;.  It is now maintained by Anibal Monsalve Salazar &lt;anibal@debian.org&gt;.</w:t>
      </w:r>
    </w:p>
    <w:p w14:paraId="141741EB" w14:textId="77777777" w:rsidR="00425AAE" w:rsidRDefault="00425AAE">
      <w:r>
        <w:t>All its programs (sensible-editor, sensible-pager, and sensible-browser) may be redistributed under the terms of the GNU GPL, Version 2 or later, found on Debian systems in the file /usr/share/common-licenses/GPL-2.</w:t>
      </w:r>
    </w:p>
    <w:p w14:paraId="5B4886DF" w14:textId="77777777" w:rsidR="00425AAE" w:rsidRDefault="00425AAE">
      <w:r>
        <w:t>sensible-editor is Copyright Â© 1997  Guy Maor Copyright Â© 2002, 2004, 2006  Clint Adams</w:t>
      </w:r>
    </w:p>
    <w:p w14:paraId="086B0330" w14:textId="77777777" w:rsidR="00425AAE" w:rsidRDefault="00425AAE">
      <w:r>
        <w:t>sensible-pager is Copyright Â© 1997, 1998  Guy Maor Copyright Â© 2004  Clint Adams</w:t>
      </w:r>
    </w:p>
    <w:p w14:paraId="0C660AAD" w14:textId="77777777" w:rsidR="00425AAE" w:rsidRDefault="00425AAE">
      <w:r>
        <w:t>sensible-browser is Copyright Â© 2002  Joey Hess Copyright Â© 2003, 2007, 2008  Clint Adams [END FILE=sensible-utils-0.0.9/debian/copyright]</w:t>
      </w:r>
    </w:p>
    <w:p w14:paraId="41B45834" w14:textId="77777777" w:rsidR="00425AAE" w:rsidRDefault="00425AAE" w:rsidP="000727EF">
      <w:pPr>
        <w:pStyle w:val="Heading2"/>
      </w:pPr>
      <w:r>
        <w:t xml:space="preserve"> </w:t>
      </w:r>
      <w:bookmarkStart w:id="656" w:name="_Toc399938473"/>
      <w:r>
        <w:t>sg3-utils (version 1.38):</w:t>
      </w:r>
      <w:bookmarkEnd w:id="656"/>
    </w:p>
    <w:p w14:paraId="3EA89610" w14:textId="77777777" w:rsidR="00425AAE" w:rsidRDefault="00425AAE" w:rsidP="000727EF">
      <w:pPr>
        <w:pStyle w:val="Heading3"/>
      </w:pPr>
      <w:r>
        <w:t>sg3-utils-1.38/debian/copyright:</w:t>
      </w:r>
    </w:p>
    <w:p w14:paraId="6491AF1D" w14:textId="77777777" w:rsidR="00425AAE" w:rsidRDefault="00425AAE">
      <w:r>
        <w:t>[BEGIN FILE=sg3-utils-1.38/debian/copyright] This package was debianized by Eric Schwartz &lt;emschwar@debian.org&gt; on Wed, 14 Nov 2001 17:05:56 -0700.</w:t>
      </w:r>
    </w:p>
    <w:p w14:paraId="43F7DA6E" w14:textId="77777777" w:rsidR="00425AAE" w:rsidRDefault="00425AAE">
      <w:r>
        <w:t>It was downloaded from &lt;URL:http://sg.danny.cz/sg/&gt;</w:t>
      </w:r>
    </w:p>
    <w:p w14:paraId="16838136" w14:textId="77777777" w:rsidR="00425AAE" w:rsidRDefault="00425AAE">
      <w:r>
        <w:t xml:space="preserve">Upstream Authors: Douglas Gilbert &lt;dgilbert at interlog dot com&gt;,  </w:t>
      </w:r>
      <w:r>
        <w:tab/>
      </w:r>
      <w:r>
        <w:tab/>
        <w:t xml:space="preserve">  Bruce Allen  &lt;ballen at gravity dot phys dot uwm dot edu&gt;, </w:t>
      </w:r>
      <w:r>
        <w:tab/>
      </w:r>
      <w:r>
        <w:tab/>
        <w:t xml:space="preserve">  Peter Allworth &lt;linsol at zeta dot org dot au&gt;, </w:t>
      </w:r>
      <w:r>
        <w:tab/>
      </w:r>
      <w:r>
        <w:tab/>
        <w:t xml:space="preserve">  James Bottomley  &lt;jejb at parisc-linux dot org&gt;, </w:t>
      </w:r>
      <w:r>
        <w:tab/>
      </w:r>
      <w:r>
        <w:tab/>
        <w:t xml:space="preserve">  Lars Marowsky-Bree &lt;lmb at suse dot de&gt;, </w:t>
      </w:r>
      <w:r>
        <w:tab/>
      </w:r>
      <w:r>
        <w:tab/>
        <w:t xml:space="preserve">  Kurt Garloff &lt;garloff at suse dot de&gt;, </w:t>
      </w:r>
      <w:r>
        <w:tab/>
      </w:r>
      <w:r>
        <w:tab/>
        <w:t xml:space="preserve">  Grant Grundler  &lt;grundler at parisc-linux dot org&gt;, </w:t>
      </w:r>
      <w:r>
        <w:tab/>
      </w:r>
      <w:r>
        <w:tab/>
        <w:t xml:space="preserve">  Christophe Varoqui &lt;christophe dot varoqui at free dot fr&gt;, </w:t>
      </w:r>
      <w:r>
        <w:tab/>
      </w:r>
      <w:r>
        <w:tab/>
        <w:t xml:space="preserve">  Michael Weller &lt;eowmob at exp-math dot uni-essen dot de&gt;, </w:t>
      </w:r>
      <w:r>
        <w:tab/>
      </w:r>
      <w:r>
        <w:tab/>
        <w:t xml:space="preserve">  Eric Youngdale &lt;eric at andante dot org&gt;,</w:t>
      </w:r>
    </w:p>
    <w:p w14:paraId="4E00A086" w14:textId="77777777" w:rsidR="00425AAE" w:rsidRDefault="00425AAE">
      <w:r>
        <w:t>Copyright:</w:t>
      </w:r>
    </w:p>
    <w:p w14:paraId="091B1F75" w14:textId="77777777" w:rsidR="00425AAE" w:rsidRDefault="00425AAE">
      <w:r>
        <w:t>This software is copyright(c) 1994-2009 by the authors</w:t>
      </w:r>
    </w:p>
    <w:p w14:paraId="709278C2" w14:textId="77777777" w:rsidR="00425AAE" w:rsidRDefault="00425AAE">
      <w:r>
        <w:t>You are free to distribute this software under the terms of the GNU General Public License. On Debian systems, the complete text of the GNU General Public License can be found in /usr/share/common-licenses/GPL file.</w:t>
      </w:r>
    </w:p>
    <w:p w14:paraId="3E2F9F97" w14:textId="77777777" w:rsidR="00425AAE" w:rsidRDefault="00425AAE">
      <w:r>
        <w:t xml:space="preserve">Many parts of this package are covered by the BSD license. These include central error processing code and common command code found in the lib subdirectory. Most newer utilities also use the BSD license. The author's intention is that this code can be used freely by others. </w:t>
      </w:r>
    </w:p>
    <w:p w14:paraId="440A3A19" w14:textId="77777777" w:rsidR="00425AAE" w:rsidRDefault="00425AAE">
      <w:r>
        <w:t>The BSD license is listed below</w:t>
      </w:r>
    </w:p>
    <w:p w14:paraId="5763AD8B" w14:textId="77777777" w:rsidR="00425AAE" w:rsidRDefault="00425AAE">
      <w:r>
        <w:t>Copyright (c) The Regents of the University of California. All rights reserved.</w:t>
      </w:r>
    </w:p>
    <w:p w14:paraId="26058CE2" w14:textId="77777777" w:rsidR="00425AAE" w:rsidRDefault="00425AAE">
      <w:r>
        <w:t xml:space="preserve">Redistribution and use in source and binary forms, with or without modification, are permitted provided that the following conditions are met: 1. Redistributions of source </w:t>
      </w:r>
      <w:r>
        <w:lastRenderedPageBreak/>
        <w:t>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3DFA7658" w14:textId="77777777" w:rsidR="00425AAE" w:rsidRDefault="00425AAE">
      <w:r>
        <w:t>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FILE=sg3-utils-1.38/debian/copyright]</w:t>
      </w:r>
    </w:p>
    <w:p w14:paraId="4C9AE94E" w14:textId="77777777" w:rsidR="00425AAE" w:rsidRDefault="00425AAE" w:rsidP="000727EF">
      <w:pPr>
        <w:pStyle w:val="Heading3"/>
      </w:pPr>
      <w:r>
        <w:t>sg3-utils-1.38/COPYING:</w:t>
      </w:r>
    </w:p>
    <w:p w14:paraId="6DF53F48" w14:textId="77777777" w:rsidR="00425AAE" w:rsidRDefault="00425AAE">
      <w:r>
        <w:t>[BEGIN FILE=sg3-utils-1.38/COPYING]</w:t>
      </w:r>
    </w:p>
    <w:p w14:paraId="7489A736" w14:textId="77777777" w:rsidR="00425AAE" w:rsidRDefault="00425AAE">
      <w:r>
        <w:t>Upstream Authors: Douglas Gilbert &lt;dgilbert at interlog dot com&gt;,                    Bruce Allen  &lt;ballen at gravity dot phys dot uwm dot edu&gt;,                   Peter Allworth &lt;linsol at zeta dot org dot au&gt;,                   James Bottomley  &lt;jejb at parisc-linux dot org&gt;,                   Lars Marowsky-Bree &lt;lmb at suse dot de&gt;,                   Kurt Garloff &lt;garloff at suse dot de&gt;,                   Grant Grundler  &lt;grundler at parisc-linux dot org&gt;,                   Christophe Varoqui &lt;christophe dot varoqui at free dot fr&gt;,                   Michael Weller &lt;eowmob at exp-math dot uni-essen dot de&gt;,                   Eric Youngdale &lt;eric at andante dot org&gt;</w:t>
      </w:r>
    </w:p>
    <w:p w14:paraId="5FE0BEC6" w14:textId="77777777" w:rsidR="00425AAE" w:rsidRDefault="00425AAE">
      <w:r>
        <w:t>Copyright:</w:t>
      </w:r>
    </w:p>
    <w:p w14:paraId="4C038B05" w14:textId="77777777" w:rsidR="00425AAE" w:rsidRDefault="00425AAE">
      <w:r>
        <w:t>This software is copyright(c) 1994-2012 by the authors</w:t>
      </w:r>
    </w:p>
    <w:p w14:paraId="3EF91788" w14:textId="77777777" w:rsidR="00425AAE" w:rsidRDefault="00425AAE">
      <w:r>
        <w:t>Most of the code in this package is covered by a BSD license. On Debian systems, the complete text of the BSD License can be found in `/usr/share/common-licenses/BSD'. All the code in the library (usually called libsgutils) is covered by a BSD license.</w:t>
      </w:r>
    </w:p>
    <w:p w14:paraId="750898A4" w14:textId="77777777" w:rsidR="00425AAE" w:rsidRDefault="00425AAE">
      <w:r>
        <w:t>Some of the older utilities are covered by the GPL. More precisely: You are free to distribute this software under the terms of the GNU General Public License either version 2, or (at your option) any later version. On Debian systems, the complete text of the GNU General Public License can be found in /usr/share/common-licenses/GPL-2 file. The later GPL-3 is found in /usr/share/common-licenses/GPL-3 file but no code in this package refers to that license.</w:t>
      </w:r>
    </w:p>
    <w:p w14:paraId="65D4BC6B" w14:textId="77777777" w:rsidR="00425AAE" w:rsidRDefault="00425AAE">
      <w:r>
        <w:t>Douglas Gilbert 10th April 2012 [END FILE=sg3-utils-1.38/COPYING]</w:t>
      </w:r>
    </w:p>
    <w:p w14:paraId="2D4D43FE" w14:textId="77777777" w:rsidR="00425AAE" w:rsidRDefault="00425AAE" w:rsidP="000727EF">
      <w:pPr>
        <w:pStyle w:val="Heading2"/>
      </w:pPr>
      <w:r>
        <w:lastRenderedPageBreak/>
        <w:t xml:space="preserve"> </w:t>
      </w:r>
      <w:bookmarkStart w:id="657" w:name="_Toc399938474"/>
      <w:r>
        <w:t>sgml-base (version 1.26+nmu4):</w:t>
      </w:r>
      <w:bookmarkEnd w:id="657"/>
    </w:p>
    <w:p w14:paraId="08362910" w14:textId="77777777" w:rsidR="00425AAE" w:rsidRDefault="00425AAE" w:rsidP="000727EF">
      <w:pPr>
        <w:pStyle w:val="Heading3"/>
      </w:pPr>
      <w:r>
        <w:t>sgml-base-1.26+nmu4/debian/copyright:</w:t>
      </w:r>
    </w:p>
    <w:p w14:paraId="20D210B9" w14:textId="77777777" w:rsidR="00425AAE" w:rsidRDefault="00425AAE">
      <w:r>
        <w:t>[BEGIN FILE=sgml-base-1.26+nmu4/debian/copyright] This the Debian package of sgml-base.  It was assembled by Christian Schwarz &lt;schwarz@debian.org&gt;.  It is currently maintained by Ardo van Rangelrooij &lt;ardo@debian.org&gt;.</w:t>
      </w:r>
    </w:p>
    <w:p w14:paraId="35D84EBE" w14:textId="77777777" w:rsidR="00425AAE" w:rsidRDefault="00425AAE">
      <w:r>
        <w:t>Copyright:</w:t>
      </w:r>
    </w:p>
    <w:p w14:paraId="46519814" w14:textId="77777777" w:rsidR="00425AAE" w:rsidRDefault="00425AAE">
      <w:r>
        <w:t>Copyright (C) 1997 Christian Schwarz &lt;schwarz@debian.org&gt;. Copyright (C) 2001-2004 Ardo van Rangelrooij &lt;ardo@debian.org&gt; Copyright (C) 2012 Helmut Grohne &lt;helmut@subdivi.de&gt;</w:t>
      </w:r>
    </w:p>
    <w:p w14:paraId="434414ED" w14:textId="77777777" w:rsidR="00425AAE" w:rsidRDefault="00425AAE">
      <w:r>
        <w:t>This is free software; you may redistribute it and/or modify it under the terms of the GNU General Public License as published by the Free Software Foundation; either version 2, or (at your option) any later version.</w:t>
      </w:r>
    </w:p>
    <w:p w14:paraId="25E3A3E3" w14:textId="77777777" w:rsidR="00425AAE" w:rsidRDefault="00425AAE">
      <w:r>
        <w:t>This is distributed in the hope that it will be useful, but without any warranty; without even the implied warranty of merchantability or fitness for a particular purpose.  See the GNU General Public License for more details.</w:t>
      </w:r>
    </w:p>
    <w:p w14:paraId="29130280" w14:textId="77777777" w:rsidR="00425AAE" w:rsidRDefault="00425AAE">
      <w:r>
        <w:t>On a Debian system a copy of the GNU General Public Licence can be found in the file '/usr/share/common-licenses/GPL'. [END FILE=sgml-base-1.26+nmu4/debian/copyright]</w:t>
      </w:r>
    </w:p>
    <w:p w14:paraId="5953A378" w14:textId="77777777" w:rsidR="00425AAE" w:rsidRDefault="00425AAE" w:rsidP="000727EF">
      <w:pPr>
        <w:pStyle w:val="Heading2"/>
      </w:pPr>
      <w:r>
        <w:t xml:space="preserve"> </w:t>
      </w:r>
      <w:bookmarkStart w:id="658" w:name="_Toc399938475"/>
      <w:r>
        <w:t>shadow (version 4.2):</w:t>
      </w:r>
      <w:bookmarkEnd w:id="658"/>
    </w:p>
    <w:p w14:paraId="78B30A8E" w14:textId="77777777" w:rsidR="00425AAE" w:rsidRDefault="00425AAE" w:rsidP="000727EF">
      <w:pPr>
        <w:pStyle w:val="Heading3"/>
      </w:pPr>
      <w:r>
        <w:t>shadow-4.2/debian/copyright:</w:t>
      </w:r>
    </w:p>
    <w:p w14:paraId="07A8F33C" w14:textId="77777777" w:rsidR="00425AAE" w:rsidRDefault="00425AAE">
      <w:r>
        <w:t>[BEGIN FILE=shadow-4.2/debian/copyright] This is Debian GNU/Linux's prepackaged version of the shadow utilities.</w:t>
      </w:r>
    </w:p>
    <w:p w14:paraId="7787EBD5" w14:textId="77777777" w:rsidR="00425AAE" w:rsidRDefault="00425AAE">
      <w:r>
        <w:t>It was downloaded from: &lt;ftp://ftp.pld.org.pl/software/shadow/&gt;.  As of May 2007, this site is no longer available.</w:t>
      </w:r>
    </w:p>
    <w:p w14:paraId="346F3C92" w14:textId="77777777" w:rsidR="00425AAE" w:rsidRDefault="00425AAE">
      <w:r>
        <w:t>Copyright:</w:t>
      </w:r>
    </w:p>
    <w:p w14:paraId="2A737FFC" w14:textId="77777777" w:rsidR="00425AAE" w:rsidRDefault="00425AAE">
      <w:r>
        <w:t>Parts of this software are copyright 1988 - 1994, Julianne Frances Haugh. All rights reserved.</w:t>
      </w:r>
    </w:p>
    <w:p w14:paraId="2C01C34F" w14:textId="77777777" w:rsidR="00425AAE" w:rsidRDefault="00425AAE">
      <w:r>
        <w:t>Parts of this software are copyright 1997 - 2001, Marek MichaÅ‚kiewicz. All rights reserved.</w:t>
      </w:r>
    </w:p>
    <w:p w14:paraId="5AAE8297" w14:textId="77777777" w:rsidR="00425AAE" w:rsidRDefault="00425AAE">
      <w:r>
        <w:t>Parts of this software are copyright 2001 - 2004, Andrzej Krzysztofowicz All rights reserved.</w:t>
      </w:r>
    </w:p>
    <w:p w14:paraId="73D4D356" w14:textId="77777777" w:rsidR="00425AAE" w:rsidRDefault="00425AAE">
      <w:r>
        <w:t>Parts of this software are copyright 2000 - 2007, Tomasz KÅ‚oczko. All rights reserved.</w:t>
      </w:r>
    </w:p>
    <w:p w14:paraId="46BC8D71"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Julianne F. Haugh nor the names of its contributors    may be used to endorse or promote products derived from this software    without specific prior written permission.</w:t>
      </w:r>
    </w:p>
    <w:p w14:paraId="4A8B03FD" w14:textId="77777777" w:rsidR="00425AAE" w:rsidRDefault="00425AAE">
      <w:r>
        <w:lastRenderedPageBreak/>
        <w:t>THIS SOFTWARE IS PROVIDED BY JULIE HAUGH AND CONTRIBUTORS ``AS IS'' AND ANY EXPRESS OR IMPLIED WARRANTIES, INCLUDING, BUT NOT LIMITED TO, THE IMPLIED WARRANTIES OF MERCHANTABILITY AND FITNESS FOR A PARTICULAR PURPOSE ARE DISCLAIMED.  IN NO EVENT SHALL JULIE HAUGH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224D5E1" w14:textId="77777777" w:rsidR="00425AAE" w:rsidRDefault="00425AAE">
      <w:r>
        <w:t>This source code is currently archived on ftp.uu.net in the comp.sources.misc portion of the USENET archives.  You may also contact the author, Julianne F. Haugh, at jockgrrl@ix.netcom.com if you have any questions regarding this package.</w:t>
      </w:r>
    </w:p>
    <w:p w14:paraId="6A2DF1D3" w14:textId="77777777" w:rsidR="00425AAE" w:rsidRDefault="00425AAE">
      <w:r>
        <w:t>THIS SOFTWARE IS BEING DISTRIBUTED AS-IS.  THE AUTHORS DISCLAIM ALL LIABILITY FOR ANY CONSEQUENCES OF USE.  THE USER IS SOLELY RESPONSIBLE FOR THE MAINTENANCE OF THIS SOFTWARE PACKAGE.  THE AUTHORS ARE UNDER NO OBLIGATION TO PROVIDE MODIFICATIONS OR IMPROVEMENTS.  THE USER IS ENCOURAGED TO TAKE ANY AND ALL STEPS NEEDED TO PROTECT AGAINST ACCIDENTAL LOSS OF INFORMATION OR MACHINE RESOURCES.</w:t>
      </w:r>
    </w:p>
    <w:p w14:paraId="7FA32ABA" w14:textId="77777777" w:rsidR="00425AAE" w:rsidRDefault="00425AAE">
      <w:r>
        <w:t>Special thanks are due to Chip Rosenthal for his fine testing efforts; to Steve Simmons for his work in porting this code to BSD; and to Bill Kennedy for his contributions of LaserJet printer time and energies. Also, thanks for Dennis L. Mumaugh for the initial shadow password information and to Tony Walton (olapw@olgb1.oliv.co.uk) for the System V Release 4 changes.  Effort in porting to SunOS has been contributed by Dr. Michael Newberry (miken@cs.adfa.oz.au) and Micheal J. Miller, Jr. (mke@kaberd.rain.com).  Effort in porting to AT&amp;T UNIX System V Release 4 has been provided by Andrew Herbert (andrew@werple.pub.uu.oz.au). Special thanks to Marek Michalkiewicz (marekm@i17linuxb.ists.pwr.wroc.pl) for taking over the Linux port of this software.</w:t>
      </w:r>
    </w:p>
    <w:p w14:paraId="31AB242C" w14:textId="77777777" w:rsidR="00425AAE" w:rsidRDefault="00425AAE">
      <w:r>
        <w:t>Source files: login_access.c, login_desrpc.c, login_krb.c are derived from the logdaemon-5.0 package, which is under the following license:</w:t>
      </w:r>
    </w:p>
    <w:p w14:paraId="0D97768B" w14:textId="77777777" w:rsidR="00425AAE" w:rsidRDefault="00425AAE">
      <w:r>
        <w:t>/************************************************************************ * Copyright 1995 by Wietse Venema.  All rights reserved. Individual files * may be covered by other copyrights (as noted in the file itself.) * * This material was originally written and compiled by Wietse Venema at * Eindhoven University of Technology, The Netherlands, in 1990, 1991, * 1992, 1993, 1994 and 1995. * * Redistribution and use in source and binary forms are permitted * provided that this entire copyright notice is duplicated in all such * copies.   * * This software is provided as is and without any expressed or implied * warranties, including, without limitation, the implied warranties of * merchantibility and fitness for any particular purpose. ************************************************************************/</w:t>
      </w:r>
    </w:p>
    <w:p w14:paraId="06AB5BB6" w14:textId="77777777" w:rsidR="00425AAE" w:rsidRDefault="00425AAE">
      <w:r>
        <w:lastRenderedPageBreak/>
        <w:t>Some parts substantially in src/su.c derived from an ancestor of su for GNU.  Run a shell with substitute user and group IDs. Copyright (C) 1992-2003 Free Software Foundation, Inc.</w:t>
      </w:r>
    </w:p>
    <w:p w14:paraId="76EA04D8" w14:textId="77777777" w:rsidR="00425AAE" w:rsidRDefault="00425AAE">
      <w:r>
        <w:t xml:space="preserve">   This program is free software; you can redistribute it and/or modify    it under the terms of the GNU General Public License as published by    the Free Software Foundation; either version 2, or (at your option)    any later version.</w:t>
      </w:r>
    </w:p>
    <w:p w14:paraId="0AC8C75C"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5394D5AF" w14:textId="77777777" w:rsidR="00425AAE" w:rsidRDefault="00425AAE">
      <w:r>
        <w:t xml:space="preserve">   On Debian GNU/Linux systems, the complete text of the GNU General Public    License can be found in '/usr/share/common-licenses/GPL-2' [END FILE=shadow-4.2/debian/copyright]</w:t>
      </w:r>
    </w:p>
    <w:p w14:paraId="0FD67C6F" w14:textId="77777777" w:rsidR="00425AAE" w:rsidRDefault="00425AAE" w:rsidP="000727EF">
      <w:pPr>
        <w:pStyle w:val="Heading3"/>
      </w:pPr>
      <w:r>
        <w:t>shadow-4.2/COPYING:</w:t>
      </w:r>
    </w:p>
    <w:p w14:paraId="32706A58" w14:textId="77777777" w:rsidR="00425AAE" w:rsidRDefault="00425AAE">
      <w:r>
        <w:t>[BEGIN FILE=shadow-4.2/COPYING] NOTE:   This license has been obsoleted by the change to the BSD-style copyright.   You may continue to use this license if you wish, but you are under no   obligation to do so.</w:t>
      </w:r>
    </w:p>
    <w:p w14:paraId="1DAC7867" w14:textId="77777777" w:rsidR="00425AAE" w:rsidRDefault="00425AAE">
      <w:r>
        <w:t>(* This document is freely plagiarised from the 'Artistic Licence', distributed as part of the Perl v4.0 kit by Larry Wall, which is available from most major archive sites.  I stole it from CrackLib.</w:t>
      </w:r>
    </w:p>
    <w:p w14:paraId="7C93D75D" w14:textId="77777777" w:rsidR="00425AAE" w:rsidRDefault="00425AAE">
      <w:r>
        <w:tab/>
        <w:t>$Id$ *)</w:t>
      </w:r>
    </w:p>
    <w:p w14:paraId="4EBA03B8" w14:textId="77777777" w:rsidR="00425AAE" w:rsidRDefault="00425AAE">
      <w:r>
        <w:t xml:space="preserve">This documents purpose is to state the conditions under which this Package (See definition below) viz: Shadow, the Shadow Password Suite which is held by Julianne Frances Haugh, may be copied, such that the copyright holder maintains some semblance of artistic control over the development of the package, while giving the users of the package the right to use and distribute the Package in a more-or-less customary fashion, plus the right to make reasonable modifications. </w:t>
      </w:r>
    </w:p>
    <w:p w14:paraId="512D8A47" w14:textId="77777777" w:rsidR="00425AAE" w:rsidRDefault="00425AAE">
      <w:r>
        <w:t>So there.</w:t>
      </w:r>
    </w:p>
    <w:p w14:paraId="5B1E96DD" w14:textId="77777777" w:rsidR="00425AAE" w:rsidRDefault="00425AAE">
      <w:r>
        <w:t>***************************************************************************</w:t>
      </w:r>
    </w:p>
    <w:p w14:paraId="3F8E8AA8" w14:textId="77777777" w:rsidR="00425AAE" w:rsidRDefault="00425AAE">
      <w:r>
        <w:t>Definitions:</w:t>
      </w:r>
    </w:p>
    <w:p w14:paraId="5A6A17DC" w14:textId="77777777" w:rsidR="00425AAE" w:rsidRDefault="00425AAE">
      <w:r>
        <w:t xml:space="preserve"> A Package refers to the collection of files distributed by the Copyright Holder, and derivatives of that collection of files created through textual modification, or segments thereof. </w:t>
      </w:r>
    </w:p>
    <w:p w14:paraId="3322420B" w14:textId="77777777" w:rsidR="00425AAE" w:rsidRDefault="00425AAE">
      <w:r>
        <w:t>Standard Version refers to such a Package if it has not been modified, or has been modified in accordance with the wishes of the Copyright Holder.</w:t>
      </w:r>
    </w:p>
    <w:p w14:paraId="444C61C8" w14:textId="77777777" w:rsidR="00425AAE" w:rsidRDefault="00425AAE">
      <w:r>
        <w:t>Copyright Holder is whoever is named in the copyright or copyrights for the package.</w:t>
      </w:r>
    </w:p>
    <w:p w14:paraId="415021EE" w14:textId="77777777" w:rsidR="00425AAE" w:rsidRDefault="00425AAE">
      <w:r>
        <w:t>You is you, if you're thinking about copying or distributing this Package.</w:t>
      </w:r>
    </w:p>
    <w:p w14:paraId="3A326CFF" w14:textId="77777777" w:rsidR="00425AAE" w:rsidRDefault="00425AAE">
      <w:r>
        <w:t>Reasonable copying fee is whatever you can justify on the basis of media cost, duplication charges, time of people involved, and so on. (You will not be required to justify it to the Copyright Holder, but only to the computing community at large as a market that must bear the fee.)</w:t>
      </w:r>
    </w:p>
    <w:p w14:paraId="3B8C3BB1" w14:textId="77777777" w:rsidR="00425AAE" w:rsidRDefault="00425AAE">
      <w:r>
        <w:lastRenderedPageBreak/>
        <w:t>Freely Available means that no fee is charged for the item itself, though there may be fees involved in handling the item.  It also means that recipients of the item may redistribute it under the same conditions they received it.</w:t>
      </w:r>
    </w:p>
    <w:p w14:paraId="0DDAD2F7" w14:textId="77777777" w:rsidR="00425AAE" w:rsidRDefault="00425AAE">
      <w:r>
        <w:t xml:space="preserve"> 1.  You may make and give away verbatim copies of the source form of the Standard Version of this Package without restriction, provided that you duplicate all of the original copyright notices and associated disclaimers.</w:t>
      </w:r>
    </w:p>
    <w:p w14:paraId="1EDC0328" w14:textId="77777777" w:rsidR="00425AAE" w:rsidRDefault="00425AAE">
      <w:r>
        <w:t>2.  You may apply bug fixes, portability fixes and other modifications derived from the Public Domain or from the Copyright Holder.  A Package modified in such a way shall still be considered the Standard Version.</w:t>
      </w:r>
    </w:p>
    <w:p w14:paraId="7971DC8F" w14:textId="77777777" w:rsidR="00425AAE" w:rsidRDefault="00425AAE">
      <w:r>
        <w:t>3.  You may otherwise modify your copy of this Package in any way, provided that you insert a prominent notice in each changed file stating how and when AND WHY you changed that file, and provided that you do at least ONE of the following:</w:t>
      </w:r>
    </w:p>
    <w:p w14:paraId="202761A6" w14:textId="77777777" w:rsidR="00425AAE" w:rsidRDefault="00425AAE">
      <w:r>
        <w:t>a) place your modifications in the Public Domain or otherwise make them Freely Available, such as by posting said modifications to Usenet or an equivalent medium, or placing the modifications on a major archive site such as uunet.uu.net, or by allowing the Copyright Holder to include your modifications in the Standard Version of the Package.</w:t>
      </w:r>
    </w:p>
    <w:p w14:paraId="21D9CEFC" w14:textId="77777777" w:rsidR="00425AAE" w:rsidRDefault="00425AAE">
      <w:r>
        <w:t>b) use the modified Package only within your corporation or organization.</w:t>
      </w:r>
    </w:p>
    <w:p w14:paraId="3BE65D6F" w14:textId="77777777" w:rsidR="00425AAE" w:rsidRDefault="00425AAE">
      <w:r>
        <w:t>c) rename any non-standard executables so the names do not conflict with standard executables, which must also be provided, and provide separate documentation for each non-standard executable that clearly documents how it differs from the Standard Version.</w:t>
      </w:r>
    </w:p>
    <w:p w14:paraId="0F9B3488" w14:textId="77777777" w:rsidR="00425AAE" w:rsidRDefault="00425AAE">
      <w:r>
        <w:t>d) make other distribution arrangements with the Copyright Holder.</w:t>
      </w:r>
    </w:p>
    <w:p w14:paraId="503B0AA4" w14:textId="77777777" w:rsidR="00425AAE" w:rsidRDefault="00425AAE">
      <w:r>
        <w:t>4.  You may distribute the programs of this Package in object code or executable form, provided that you do at least ONE of the following:</w:t>
      </w:r>
    </w:p>
    <w:p w14:paraId="04140921" w14:textId="77777777" w:rsidR="00425AAE" w:rsidRDefault="00425AAE">
      <w:r>
        <w:t>a) distribute a Standard Version of the executables and library files, together with instructions (in the manual page or equivalent) on where to get the Standard Version.</w:t>
      </w:r>
    </w:p>
    <w:p w14:paraId="0FAED869" w14:textId="77777777" w:rsidR="00425AAE" w:rsidRDefault="00425AAE">
      <w:r>
        <w:t>b) accompany the distribution with the machine-readable source of the Package with your modifications.</w:t>
      </w:r>
    </w:p>
    <w:p w14:paraId="41B0E812" w14:textId="77777777" w:rsidR="00425AAE" w:rsidRDefault="00425AAE">
      <w:r>
        <w:t>c) accompany any non-standard executables with their corresponding Standard Version executables, giving the non-standard executables non-standard names, and clearly documenting the differences in manual pages (or equivalent), together with instructions on where to get the Standard Version.</w:t>
      </w:r>
    </w:p>
    <w:p w14:paraId="3AC3CFA9" w14:textId="77777777" w:rsidR="00425AAE" w:rsidRDefault="00425AAE">
      <w:r>
        <w:t>d) make other distribution arrangements with the Copyright Holder.</w:t>
      </w:r>
    </w:p>
    <w:p w14:paraId="05024710" w14:textId="77777777" w:rsidR="00425AAE" w:rsidRDefault="00425AAE">
      <w:r>
        <w:t xml:space="preserve">5.  You may charge a reasonable copying fee for any distribution of this Package.  You may charge any fee you choose for support of this Package.  YOU MAY NOT CHARGE A FEE FOR THIS PACKAGE ITSELF.  However, you may distribute this Package in aggregate with other (possibly commercial) programs as part of a larger (possibly commercial) software distribution provided that YOU DO NOT ADVERTISE this package as a product of your own. </w:t>
      </w:r>
    </w:p>
    <w:p w14:paraId="436CDAEC" w14:textId="77777777" w:rsidR="00425AAE" w:rsidRDefault="00425AAE">
      <w:r>
        <w:t>6.  The name of the Copyright Holder may not be used to endorse or promote products derived from this software without specific prior written permission.</w:t>
      </w:r>
    </w:p>
    <w:p w14:paraId="42176CB8" w14:textId="77777777" w:rsidR="00425AAE" w:rsidRDefault="00425AAE">
      <w:r>
        <w:t xml:space="preserve">7.  THIS PACKAGE IS PROVIDED AS IS AND WITHOUT ANY EXPRESS OR IMPLIED WARRANTIES, INCLUDING, WITHOUT LIMITATION, THE IMPLIED </w:t>
      </w:r>
      <w:r>
        <w:lastRenderedPageBreak/>
        <w:t>WARRANTIES OF MERCHANTIBILITY AND FITNESS FOR A PARTICULAR PURPOSE.</w:t>
      </w:r>
    </w:p>
    <w:p w14:paraId="17B2B8A5" w14:textId="77777777" w:rsidR="00425AAE" w:rsidRDefault="00425AAE">
      <w:r>
        <w:tab/>
      </w:r>
      <w:r>
        <w:tab/>
      </w:r>
      <w:r>
        <w:tab/>
      </w:r>
      <w:r>
        <w:tab/>
        <w:t>The End [END FILE=shadow-4.2/COPYING]</w:t>
      </w:r>
    </w:p>
    <w:p w14:paraId="3E6257B3" w14:textId="77777777" w:rsidR="00425AAE" w:rsidRDefault="00425AAE" w:rsidP="000727EF">
      <w:pPr>
        <w:pStyle w:val="Heading2"/>
      </w:pPr>
      <w:r>
        <w:t xml:space="preserve"> </w:t>
      </w:r>
      <w:bookmarkStart w:id="659" w:name="_Toc399938476"/>
      <w:r>
        <w:t>shared-mime-info (version 1.3):</w:t>
      </w:r>
      <w:bookmarkEnd w:id="659"/>
    </w:p>
    <w:p w14:paraId="5DCB4BFC" w14:textId="77777777" w:rsidR="00425AAE" w:rsidRDefault="00425AAE" w:rsidP="000727EF">
      <w:pPr>
        <w:pStyle w:val="Heading3"/>
      </w:pPr>
      <w:r>
        <w:t>shared-mime-info-1.3/debian/copyright:</w:t>
      </w:r>
    </w:p>
    <w:p w14:paraId="5B2EFA35" w14:textId="77777777" w:rsidR="00425AAE" w:rsidRDefault="00425AAE">
      <w:r>
        <w:t>[BEGIN FILE=shared-mime-info-1.3/debian/copyright] This package was debianized by Filip Van Raemdonck (mechanix@debian.org) on Thu,  4 Jul 2002 20:59:23 +0200.</w:t>
      </w:r>
    </w:p>
    <w:p w14:paraId="3441A02B" w14:textId="77777777" w:rsidR="00425AAE" w:rsidRDefault="00425AAE">
      <w:r>
        <w:t>It was downloaded from http://freedesktop.org/wiki/Software/shared-mime-info.</w:t>
      </w:r>
    </w:p>
    <w:p w14:paraId="54AA4E16" w14:textId="77777777" w:rsidR="00425AAE" w:rsidRDefault="00425AAE">
      <w:r>
        <w:t>Copyright:    Copyright (C) 2002, 2003 Thomas Leonard.</w:t>
      </w:r>
    </w:p>
    <w:p w14:paraId="2482923D" w14:textId="77777777" w:rsidR="00425AAE" w:rsidRDefault="00425AAE">
      <w:r>
        <w:t>License:</w:t>
      </w:r>
    </w:p>
    <w:p w14:paraId="4030E562" w14:textId="77777777" w:rsidR="00425AAE" w:rsidRDefault="00425AAE">
      <w:r>
        <w:t xml:space="preserve">   This package is free software; you can redistribute it and/or modify    it under the terms of the GNU General Public License as published by    the Free Software Foundation; either version 2 of the License, or    (at your option) any later version.</w:t>
      </w:r>
    </w:p>
    <w:p w14:paraId="2EDCB56C"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6428BB63" w14:textId="77777777" w:rsidR="00425AAE" w:rsidRDefault="00425AAE">
      <w:r>
        <w:t xml:space="preserve">   You should have received a copy of the GNU General Public License    along with this package; if not, write to the Free Software    Foundation, Inc., 51 Franklin St, Fifth Floor, Boston, MA  02110-1301 USA</w:t>
      </w:r>
    </w:p>
    <w:p w14:paraId="09A9A5ED" w14:textId="77777777" w:rsidR="00425AAE" w:rsidRDefault="00425AAE">
      <w:r>
        <w:t>On Debian systems, the complete text of the GNU General Public License can be found in `/usr/share/common-licenses/GPL'.</w:t>
      </w:r>
    </w:p>
    <w:p w14:paraId="4C4F2A39" w14:textId="77777777" w:rsidR="00425AAE" w:rsidRDefault="00425AAE">
      <w:r>
        <w:t>[END FILE=shared-mime-info-1.3/debian/copyright]</w:t>
      </w:r>
    </w:p>
    <w:p w14:paraId="14139E3B" w14:textId="77777777" w:rsidR="00425AAE" w:rsidRDefault="00425AAE" w:rsidP="000727EF">
      <w:pPr>
        <w:pStyle w:val="Heading2"/>
      </w:pPr>
      <w:r>
        <w:t xml:space="preserve"> </w:t>
      </w:r>
      <w:bookmarkStart w:id="660" w:name="_Toc399938477"/>
      <w:r>
        <w:t>sharutils (version 4.14):</w:t>
      </w:r>
      <w:bookmarkEnd w:id="660"/>
    </w:p>
    <w:p w14:paraId="4FAA08E3" w14:textId="77777777" w:rsidR="00425AAE" w:rsidRDefault="00425AAE" w:rsidP="000727EF">
      <w:pPr>
        <w:pStyle w:val="Heading3"/>
      </w:pPr>
      <w:r>
        <w:t>sharutils-4.14/debian/copyright:</w:t>
      </w:r>
    </w:p>
    <w:p w14:paraId="4923C2EF" w14:textId="77777777" w:rsidR="00425AAE" w:rsidRDefault="00425AAE">
      <w:r>
        <w:t>[BEGIN FILE=sharutils-4.14/debian/copyright] This is the Debian sharutils package. It was first put together by Bill Mitchell &lt;mitchell@mdd.comm.mot.com&gt; and it is currently maintained by Santiago Vila &lt;sanvila@debian.org&gt;.</w:t>
      </w:r>
    </w:p>
    <w:p w14:paraId="7BFA15D3" w14:textId="77777777" w:rsidR="00425AAE" w:rsidRDefault="00425AAE">
      <w:r>
        <w:t>Source code was downloaded from:</w:t>
      </w:r>
    </w:p>
    <w:p w14:paraId="44243909" w14:textId="77777777" w:rsidR="00425AAE" w:rsidRDefault="00425AAE">
      <w:r>
        <w:t>http://ftp.gnu.org/gnu/sharutils/sharutils-4.14.tar.xz</w:t>
      </w:r>
    </w:p>
    <w:p w14:paraId="3CACF200" w14:textId="77777777" w:rsidR="00425AAE" w:rsidRDefault="00425AAE">
      <w:r>
        <w:t>Some patches have been applied to fix several bugs here and there. See debian/patches/* and the Debian changelog for details.</w:t>
      </w:r>
    </w:p>
    <w:p w14:paraId="51CCBAC6" w14:textId="77777777" w:rsidR="00425AAE" w:rsidRDefault="00425AAE">
      <w:r>
        <w:t>The following copyright notices can be found in the source code:</w:t>
      </w:r>
    </w:p>
    <w:p w14:paraId="3626106D" w14:textId="77777777" w:rsidR="00425AAE" w:rsidRDefault="00425AAE">
      <w:r>
        <w:t>uuencode: Copyright (c) 1983 Regents of the University of California. Copyright (C) 1994-2013 Free Software Foundation, Inc.</w:t>
      </w:r>
    </w:p>
    <w:p w14:paraId="6D50FEE9" w14:textId="77777777" w:rsidR="00425AAE" w:rsidRDefault="00425AAE">
      <w:r>
        <w:t>uudecode: Copyright (c) 1983 Regents of the University of California. Copyright (C) 1994-2013 Free Software Foundation, Inc.</w:t>
      </w:r>
    </w:p>
    <w:p w14:paraId="57501E43" w14:textId="77777777" w:rsidR="00425AAE" w:rsidRDefault="00425AAE">
      <w:r>
        <w:t>shar: Copyright (C) 1994-2013 Free Software Foundation, Inc.</w:t>
      </w:r>
    </w:p>
    <w:p w14:paraId="37A5E6A7" w14:textId="77777777" w:rsidR="00425AAE" w:rsidRDefault="00425AAE">
      <w:r>
        <w:lastRenderedPageBreak/>
        <w:t>unshar: Copyright (C) 1994-2013 Free Software Foundation, Inc.</w:t>
      </w:r>
    </w:p>
    <w:p w14:paraId="728E673C" w14:textId="77777777" w:rsidR="00425AAE" w:rsidRDefault="00425AAE">
      <w:r>
        <w:t xml:space="preserve"> This product is free software; you can redistribute it and/or modify it under the terms of the GNU General Public License as published by the Free Software Foundation; either version 3, or (at your option) any later version.</w:t>
      </w:r>
    </w:p>
    <w:p w14:paraId="5C1B6F71" w14:textId="77777777" w:rsidR="00425AAE" w:rsidRDefault="00425AAE">
      <w:r>
        <w:t>This product is distributed in the hope that it will be useful, but WITHOUT ANY WARRANTY; without even the implied warranty of MERCHANTABILITY or FITNESS FOR A PARTICULAR PURPOSE.  See the GNU General Public License for more details.</w:t>
      </w:r>
    </w:p>
    <w:p w14:paraId="238F2BA0" w14:textId="77777777" w:rsidR="00425AAE" w:rsidRDefault="00425AAE">
      <w:r>
        <w:t>On Debian systems, the complete text of the GNU General Public License can be found in `/usr/share/common-licenses/GPL'.</w:t>
      </w:r>
    </w:p>
    <w:p w14:paraId="46897057" w14:textId="77777777" w:rsidR="00425AAE" w:rsidRDefault="00425AAE">
      <w:r>
        <w:t xml:space="preserve"> Texinfo documentation for sharutils has the following notice:</w:t>
      </w:r>
    </w:p>
    <w:p w14:paraId="21A7A3EE" w14:textId="77777777" w:rsidR="00425AAE" w:rsidRDefault="00425AAE">
      <w:r>
        <w:t>Copyright (C) 1994-2012 Free Software Foundation, Inc.</w:t>
      </w:r>
    </w:p>
    <w:p w14:paraId="3748B1A3" w14:textId="77777777" w:rsidR="00425AAE" w:rsidRDefault="00425AAE">
      <w:r>
        <w:t>Permission is granted to copy, distribute and/or modify this document under the terms of the GNU Free Documentation License, Version 1.3 or any later version published by the Free Software Foundation; with no Invariant Sections, with no Front-Cover Texts, and with no Back-Cover Texts.  A copy of the license is included in the section entitled GNU Free Documentation License.</w:t>
      </w:r>
    </w:p>
    <w:p w14:paraId="7AD37B53" w14:textId="77777777" w:rsidR="00425AAE" w:rsidRDefault="00425AAE">
      <w:r>
        <w:t>On Debian systems, the complete text of the GNU Free Documentation License can be found in `/usr/share/common-licenses/GFDL'. [END FILE=sharutils-4.14/debian/copyright]</w:t>
      </w:r>
    </w:p>
    <w:p w14:paraId="1E2F1970" w14:textId="77777777" w:rsidR="00425AAE" w:rsidRDefault="00425AAE" w:rsidP="000727EF">
      <w:pPr>
        <w:pStyle w:val="Heading3"/>
      </w:pPr>
      <w:r>
        <w:t>sharutils-4.14/libopts/COPYING.mbsd:</w:t>
      </w:r>
    </w:p>
    <w:p w14:paraId="0FEFA1F3" w14:textId="77777777" w:rsidR="00425AAE" w:rsidRDefault="00425AAE">
      <w:r>
        <w:t>[BEGIN FILE=sharutils-4.14/libopts/COPYING.mbsd] Redistribution and use in source and binary forms, with or without modification, are permitted provided that the following conditions are met:</w:t>
      </w:r>
    </w:p>
    <w:p w14:paraId="7724ACF5" w14:textId="77777777" w:rsidR="00425AAE" w:rsidRDefault="00425AAE">
      <w:r>
        <w:t xml:space="preserve">    1. Redistributions of source code must retain the above copyright        notice, this list of conditions and the following disclaimer.</w:t>
      </w:r>
    </w:p>
    <w:p w14:paraId="550C305C"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4FA80EEA" w14:textId="77777777" w:rsidR="00425AAE" w:rsidRDefault="00425AAE">
      <w:r>
        <w:t xml:space="preserve">    3. The name of the author may not be used to endorse or promote        products derived from this software without specific prior        written permission.</w:t>
      </w:r>
    </w:p>
    <w:p w14:paraId="7D510A82"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FILE=sharutils-4.14/libopts/COPYING.mbsd]</w:t>
      </w:r>
    </w:p>
    <w:p w14:paraId="290D25D3" w14:textId="77777777" w:rsidR="00425AAE" w:rsidRDefault="00425AAE" w:rsidP="000727EF">
      <w:pPr>
        <w:pStyle w:val="Heading2fegan"/>
      </w:pPr>
      <w:bookmarkStart w:id="661" w:name="_Toc399938478"/>
      <w:r>
        <w:lastRenderedPageBreak/>
        <w:t>simplegeneric-0.8.1</w:t>
      </w:r>
      <w:bookmarkEnd w:id="661"/>
    </w:p>
    <w:p w14:paraId="7870C838" w14:textId="77777777" w:rsidR="00425AAE" w:rsidRDefault="00425AAE" w:rsidP="00053D4A">
      <w:r>
        <w:tab/>
        <w:t>Zope Public License</w:t>
      </w:r>
      <w:r>
        <w:tab/>
        <w:t>http://opensource.org/licenses/ZPL-2.0</w:t>
      </w:r>
    </w:p>
    <w:p w14:paraId="19BE11DE" w14:textId="77777777" w:rsidR="00425AAE" w:rsidRDefault="00425AAE" w:rsidP="000727EF">
      <w:pPr>
        <w:pStyle w:val="Heading2fegan"/>
      </w:pPr>
      <w:bookmarkStart w:id="662" w:name="_Toc399938479"/>
      <w:r>
        <w:t>simplejson-3.6.3</w:t>
      </w:r>
      <w:bookmarkEnd w:id="662"/>
    </w:p>
    <w:p w14:paraId="2BC03F80" w14:textId="77777777" w:rsidR="00425AAE" w:rsidRDefault="00425AAE" w:rsidP="00053D4A">
      <w:r>
        <w:tab/>
        <w:t>AcademicFreeLicense(AFL)</w:t>
      </w:r>
      <w:r>
        <w:tab/>
        <w:t>http://spdx.org/licenses/AFL-2.1#licenseText</w:t>
      </w:r>
    </w:p>
    <w:p w14:paraId="0950E0C7" w14:textId="77777777" w:rsidR="00425AAE" w:rsidRDefault="00425AAE" w:rsidP="00053D4A">
      <w:r>
        <w:tab/>
        <w:t>MIT</w:t>
      </w:r>
      <w:r>
        <w:tab/>
        <w:t>http://www.opensource.org/licenses/mit-license.php</w:t>
      </w:r>
    </w:p>
    <w:p w14:paraId="7ECBEC82" w14:textId="77777777" w:rsidR="00425AAE" w:rsidRDefault="00425AAE" w:rsidP="000727EF">
      <w:pPr>
        <w:pStyle w:val="Heading2fegan"/>
      </w:pPr>
      <w:bookmarkStart w:id="663" w:name="_Toc399938480"/>
      <w:r>
        <w:t>singledispatch-3.4.0.3</w:t>
      </w:r>
      <w:bookmarkEnd w:id="663"/>
    </w:p>
    <w:p w14:paraId="703D3C99" w14:textId="77777777" w:rsidR="00425AAE" w:rsidRDefault="00425AAE" w:rsidP="00053D4A">
      <w:r>
        <w:tab/>
        <w:t>MIT</w:t>
      </w:r>
      <w:r>
        <w:tab/>
        <w:t>http://www.opensource.org/licenses/mit-license.php</w:t>
      </w:r>
    </w:p>
    <w:p w14:paraId="784A9FB5" w14:textId="77777777" w:rsidR="00425AAE" w:rsidRDefault="00425AAE" w:rsidP="000727EF">
      <w:pPr>
        <w:pStyle w:val="Heading2"/>
      </w:pPr>
      <w:r>
        <w:t xml:space="preserve"> </w:t>
      </w:r>
      <w:bookmarkStart w:id="664" w:name="_Toc399938481"/>
      <w:r>
        <w:t>six (version 1.7.3):</w:t>
      </w:r>
      <w:bookmarkEnd w:id="664"/>
    </w:p>
    <w:p w14:paraId="61DDD2C5" w14:textId="77777777" w:rsidR="00425AAE" w:rsidRDefault="00425AAE" w:rsidP="000727EF">
      <w:pPr>
        <w:pStyle w:val="Heading3"/>
      </w:pPr>
      <w:r>
        <w:t>six-1.7.3/debian/copyright:</w:t>
      </w:r>
    </w:p>
    <w:p w14:paraId="15EBBEB0" w14:textId="77777777" w:rsidR="00425AAE" w:rsidRDefault="00425AAE">
      <w:r>
        <w:t>[BEGIN FILE=six-1.7.3/debian/copyright] Format: http://www.debian.org/doc/packaging-manuals/copyright-format/1.0/ Upstream-Name: six Source: http://pypi.python.org/pypi/six/</w:t>
      </w:r>
    </w:p>
    <w:p w14:paraId="0FFF27BA" w14:textId="77777777" w:rsidR="00425AAE" w:rsidRDefault="00425AAE">
      <w:r>
        <w:t>Files: * Copyright: Copyright (c) 2010-2014 Benjamin Peterson License: Expat</w:t>
      </w:r>
    </w:p>
    <w:p w14:paraId="4AA3D07A" w14:textId="77777777" w:rsidR="00425AAE" w:rsidRDefault="00425AAE">
      <w:r>
        <w:t>Files: debian/* Copyright: Copyright (C) 2012 Colin Watson &lt;cjwatson@debian.org&gt; License: Expat</w:t>
      </w:r>
    </w:p>
    <w:p w14:paraId="0981C438" w14:textId="77777777" w:rsidR="00425AAE" w:rsidRDefault="00425AAE">
      <w:r>
        <w:t>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FILE=six-1.7.3/debian/copyright]</w:t>
      </w:r>
    </w:p>
    <w:p w14:paraId="52516166" w14:textId="77777777" w:rsidR="00425AAE" w:rsidRDefault="00425AAE" w:rsidP="000727EF">
      <w:pPr>
        <w:pStyle w:val="Heading2fegan"/>
      </w:pPr>
      <w:bookmarkStart w:id="665" w:name="_Toc399938482"/>
      <w:r>
        <w:t>six-1.7.3</w:t>
      </w:r>
      <w:bookmarkEnd w:id="665"/>
    </w:p>
    <w:p w14:paraId="171263B8" w14:textId="77777777" w:rsidR="00425AAE" w:rsidRDefault="00425AAE" w:rsidP="00053D4A">
      <w:r>
        <w:tab/>
        <w:t>MIT</w:t>
      </w:r>
      <w:r>
        <w:tab/>
        <w:t>http://www.opensource.org/licenses/mit-license.php</w:t>
      </w:r>
    </w:p>
    <w:p w14:paraId="37883F45" w14:textId="77777777" w:rsidR="00425AAE" w:rsidRDefault="00425AAE" w:rsidP="000727EF">
      <w:pPr>
        <w:pStyle w:val="Heading2"/>
      </w:pPr>
      <w:r>
        <w:lastRenderedPageBreak/>
        <w:t xml:space="preserve"> </w:t>
      </w:r>
      <w:bookmarkStart w:id="666" w:name="_Toc399938483"/>
      <w:r>
        <w:t>slang2 (version 2.2.4):</w:t>
      </w:r>
      <w:bookmarkEnd w:id="666"/>
    </w:p>
    <w:p w14:paraId="00F0011A" w14:textId="77777777" w:rsidR="00425AAE" w:rsidRDefault="00425AAE" w:rsidP="000727EF">
      <w:pPr>
        <w:pStyle w:val="Heading3"/>
      </w:pPr>
      <w:r>
        <w:t>slang2-2.2.4/debian/copyright:</w:t>
      </w:r>
    </w:p>
    <w:p w14:paraId="1266FD6B" w14:textId="77777777" w:rsidR="00425AAE" w:rsidRDefault="00425AAE">
      <w:r>
        <w:t>[BEGIN FILE=slang2-2.2.4/debian/copyright] Format: http://www.debian.org/doc/packaging-manuals/copyright-format/1.0/ Upstream-Name: S-Lang Upstream-Contact: John E. Davis &lt;davis@space.mit.edu&gt; Source: ftp://space.mit.edu/pub/davis/slang Comment:  This package was debianized by Jim Mintha &lt;jim@dodo2.adm.uva.nl&gt;  on Mon, 16 Aug 1999 21:59:03 +0200.</w:t>
      </w:r>
    </w:p>
    <w:p w14:paraId="1414A37A" w14:textId="77777777" w:rsidR="00425AAE" w:rsidRDefault="00425AAE">
      <w:r>
        <w:t>Files: * Copyright: 1995-2011 John E. Davis &lt;davis@space.mit.edu&gt; License: GPL-2+</w:t>
      </w:r>
    </w:p>
    <w:p w14:paraId="76D047BC" w14:textId="77777777" w:rsidR="00425AAE" w:rsidRDefault="00425AAE">
      <w:r>
        <w:t>Files: debian/* Copyright: 2003-2012 Alastair McKinstry &lt;mckinstry@debian.org&gt;            2012      Dmitry Smirnov &lt;onlyjob@member.fsf.org&gt;            2003      Petter Reinholdtsen &lt;pere@debian.org&gt;            2003      Martin Sjogren &lt;sjogren@debian.org&gt;            2002      Junichi Uekawa &lt;dancer@debian.org&gt;            1999      Ben Collins &lt;bcollins@debian.org&gt;            1997-2003 Jim Mintha &lt;jmintha@debian.org&gt;            1997-1998 Ray Dassen &lt;jdassen@wi.LeidenUniv.nl&gt;            1995-1996 Chris Fearnley License: GPL-2+</w:t>
      </w:r>
    </w:p>
    <w:p w14:paraId="2F5CF9A3"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The complete text of the GNU General Public License version 2  can be found in '/usr/share/common-licenses/GPL-2'. [END FILE=slang2-2.2.4/debian/copyright]</w:t>
      </w:r>
    </w:p>
    <w:p w14:paraId="1CE1A787" w14:textId="77777777" w:rsidR="00425AAE" w:rsidRDefault="00425AAE" w:rsidP="000727EF">
      <w:pPr>
        <w:pStyle w:val="Heading3"/>
      </w:pPr>
      <w:r>
        <w:t>slang2-2.2.4/doc/tm/copyright.tm:</w:t>
      </w:r>
    </w:p>
    <w:p w14:paraId="17E49A32" w14:textId="77777777" w:rsidR="00425AAE" w:rsidRDefault="00425AAE">
      <w:r>
        <w:t>[BEGIN FILE=slang2-2.2.4/doc/tm/copyright.tm] \chapter{Copyright}  The \slang library is distributed under the terms of the GNU General  Public License.</w:t>
      </w:r>
    </w:p>
    <w:p w14:paraId="37FC33D3" w14:textId="77777777" w:rsidR="00425AAE" w:rsidRDefault="00425AAE">
      <w:r>
        <w:t>\sect{The GNU Public License} #v+                    GNU GENERAL PUBLIC LICENSE                        Version 2, June 1991</w:t>
      </w:r>
    </w:p>
    <w:p w14:paraId="615D0050" w14:textId="77777777" w:rsidR="00425AAE" w:rsidRDefault="00425AAE">
      <w:r>
        <w:t xml:space="preserve"> Copyright (C) 1989, 1991 Free Software Foundation, Inc.                        59 Temple Place, Suite 330, Boston, MA  02111-1307  USA  Everyone is permitted to copy and distribute verbatim copies  of this license document, but changing it is not allowed.</w:t>
      </w:r>
    </w:p>
    <w:p w14:paraId="47E1F506" w14:textId="77777777" w:rsidR="00425AAE" w:rsidRDefault="00425AAE">
      <w:r>
        <w:t xml:space="preserve">                            </w:t>
      </w:r>
      <w:r w:rsidRPr="00CE7DF1">
        <w:t>Preamble</w:t>
      </w:r>
      <w:r>
        <w:t xml:space="preserve"> #v-   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w:t>
      </w:r>
    </w:p>
    <w:p w14:paraId="4281B99A" w14:textId="77777777" w:rsidR="00425AAE" w:rsidRDefault="00425AAE">
      <w:r>
        <w:t xml:space="preserve">  When we speak of free software, we are referring to freedom, not price.  Our General Public Licenses are designed to make sure that you have the freedom to distribute </w:t>
      </w:r>
      <w:r>
        <w:lastRenderedPageBreak/>
        <w:t>copies of free software (and charge for this service if you wish), that you receive source code or can get it if you want it, that you can change the software or use pieces of it in new free programs; and that you know you can do these things.</w:t>
      </w:r>
    </w:p>
    <w:p w14:paraId="05BA1B4C"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4FB5D7A0" w14:textId="77777777" w:rsidR="00425AAE" w:rsidRDefault="00425AAE">
      <w:r>
        <w:t xml:space="preserve">  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14:paraId="0E1DE4A1" w14:textId="77777777" w:rsidR="00425AAE" w:rsidRDefault="00425AAE">
      <w:r>
        <w:t xml:space="preserve">  We protect your rights with two steps: (1) copyright the software, and (2) offer you this license which gives you legal permission to copy, distribute and/or modify the software.</w:t>
      </w:r>
    </w:p>
    <w:p w14:paraId="2BD89D40"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301572E6" w14:textId="77777777" w:rsidR="00425AAE" w:rsidRDefault="00425AAE">
      <w:r>
        <w:t xml:space="preserve">  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14:paraId="41E5A271" w14:textId="77777777" w:rsidR="00425AAE" w:rsidRDefault="00425AAE">
      <w:r>
        <w:t xml:space="preserve">  The precise terms and conditions for copying, distribution and modification follow. #v+                     GNU GENERAL PUBLIC LICENSE    TERMS AND CONDITIONS FOR COPYING, DISTRIBUTION AND MODIFICATION #v-   0.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14:paraId="2195AE6E" w14:textId="77777777" w:rsidR="00425AAE" w:rsidRDefault="00425AAE">
      <w: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14:paraId="06518296"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14:paraId="000B790E" w14:textId="77777777" w:rsidR="00425AAE" w:rsidRDefault="00425AAE">
      <w:r>
        <w:t>You may charge a fee for the physical act of transferring a copy, and you may at your option offer warranty protection in exchange for a fee.</w:t>
      </w:r>
    </w:p>
    <w:p w14:paraId="532FC947" w14:textId="77777777" w:rsidR="00425AAE" w:rsidRDefault="00425AAE">
      <w:r>
        <w:t xml:space="preserve">  2. You may modify your copy or copies of the Program or any portion of it, thus forming a work based on the Program, and copy and distribute such modifications or </w:t>
      </w:r>
      <w:r>
        <w:lastRenderedPageBreak/>
        <w:t>work under the terms of Section 1 above, provided that you also meet all of these conditions: #v+     a) You must cause the modified files to carry prominent notices     stating that you changed the files and the date of any change.</w:t>
      </w:r>
    </w:p>
    <w:p w14:paraId="6B4995AA" w14:textId="77777777" w:rsidR="00425AAE" w:rsidRDefault="00425AAE">
      <w:r>
        <w:t xml:space="preserve">    b) You must cause any work that you distribute or publish, that in     whole or in part contains or is derived from the Program or any     part thereof, to be licensed as a whole at no charge to all third     parties under the terms of this License.</w:t>
      </w:r>
    </w:p>
    <w:p w14:paraId="00FF7F51" w14:textId="77777777" w:rsidR="00425AAE" w:rsidRDefault="00425AAE">
      <w:r>
        <w:t xml:space="preserve">    c)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 #v- 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w:t>
      </w:r>
    </w:p>
    <w:p w14:paraId="64C3F0E9" w14:textId="77777777" w:rsidR="00425AAE" w:rsidRDefault="00425AAE">
      <w:r>
        <w:t>Thus, it is not the intent of this section to claim rights or contest your rights to work written entirely by you; rather, the intent is to exercise the right to control the distribution of derivative or collective works based on the Program.</w:t>
      </w:r>
    </w:p>
    <w:p w14:paraId="4BFDF41C" w14:textId="77777777" w:rsidR="00425AAE" w:rsidRDefault="00425AAE">
      <w:r>
        <w:t>In addition, mere aggregation of another work not based on the Program with the Program (or with a work based on the Program) on a volume of a storage or distribution medium does not bring the other work under the scope of this License.</w:t>
      </w:r>
    </w:p>
    <w:p w14:paraId="688AB6D4" w14:textId="77777777" w:rsidR="00425AAE" w:rsidRDefault="00425AAE">
      <w:r>
        <w:t xml:space="preserve">  3. You may copy and distribute the Program (or a work based on it, under Section 2) in object code or executable form under the terms of Sections 1 and 2 above provided that you also do one of the following: #v+     a) Accompany it with the complete corresponding machine-readable     source code, which must be distributed under the terms of Sections     1 and 2 above on a medium customarily used for software interchange; or,</w:t>
      </w:r>
    </w:p>
    <w:p w14:paraId="2C94C8FF" w14:textId="77777777" w:rsidR="00425AAE" w:rsidRDefault="00425AAE">
      <w:r>
        <w:t xml:space="preserve">    b)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14:paraId="62EF9A47" w14:textId="77777777" w:rsidR="00425AAE" w:rsidRDefault="00425AAE">
      <w:r>
        <w:t xml:space="preserve">    c)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 #v- The source code for a work means the preferred form of the work for making modifications to it.  For an executable work, complete source code means all the source code for all modules it contains, plus any associated interface definition files, plus the scripts used to control </w:t>
      </w:r>
      <w:r>
        <w:lastRenderedPageBreak/>
        <w:t>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1CFE861D" w14:textId="77777777" w:rsidR="00425AAE" w:rsidRDefault="00425AAE">
      <w: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14:paraId="6B6BC4B9" w14:textId="77777777" w:rsidR="00425AAE" w:rsidRDefault="00425AAE">
      <w:r>
        <w:t xml:space="preserve">  4.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14:paraId="2066E445" w14:textId="77777777" w:rsidR="00425AAE" w:rsidRDefault="00425AAE">
      <w:r>
        <w:t xml:space="preserve">  5.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14:paraId="264FF6AC"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14:paraId="64B6E286" w14:textId="77777777" w:rsidR="00425AAE" w:rsidRDefault="00425AAE">
      <w:r>
        <w:t xml:space="preserve">  7.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14:paraId="571D17CE" w14:textId="77777777" w:rsidR="00425AAE" w:rsidRDefault="00425AAE">
      <w:r>
        <w:t>If any portion of this section is held invalid or unenforceable under any particular circumstance, the balance of the section is intended to apply and the section as a whole is intended to apply in other circumstances.</w:t>
      </w:r>
    </w:p>
    <w:p w14:paraId="12270D9C" w14:textId="77777777" w:rsidR="00425AAE" w:rsidRDefault="00425AAE">
      <w:r>
        <w:t xml:space="preserve">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t>
      </w:r>
      <w:r>
        <w:lastRenderedPageBreak/>
        <w:t>willing to distribute software through any other system and a licensee cannot impose that choice.</w:t>
      </w:r>
    </w:p>
    <w:p w14:paraId="7F41CFFE" w14:textId="77777777" w:rsidR="00425AAE" w:rsidRDefault="00425AAE">
      <w:r>
        <w:t>This section is intended to make thoroughly clear what is believed to be a consequence of the rest of this License.</w:t>
      </w:r>
    </w:p>
    <w:p w14:paraId="1AD53791" w14:textId="77777777" w:rsidR="00425AAE" w:rsidRDefault="00425AAE">
      <w:r>
        <w:t xml:space="preserve">  8.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00C1658F" w14:textId="77777777" w:rsidR="00425AAE" w:rsidRDefault="00425AAE">
      <w:r>
        <w:t xml:space="preserve">  9. The Free Software Foundation may publish revised and/or new versions of the General Public License from time to time.  Such new versions will be similar in spirit to the present version, but may differ in detail to address new problems or concerns.</w:t>
      </w:r>
    </w:p>
    <w:p w14:paraId="1661D50D" w14:textId="77777777" w:rsidR="00425AAE" w:rsidRDefault="00425AAE">
      <w: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14:paraId="42370CBF" w14:textId="77777777" w:rsidR="00425AAE" w:rsidRDefault="00425AAE">
      <w:r>
        <w:t xml:space="preserve">  10.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 #v+                             NO WARRANTY</w:t>
      </w:r>
    </w:p>
    <w:p w14:paraId="54F0C321" w14:textId="77777777" w:rsidR="00425AAE" w:rsidRDefault="00425AAE">
      <w:r>
        <w:t xml:space="preserve">  11.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337AB2F0" w14:textId="77777777" w:rsidR="00425AAE" w:rsidRDefault="00425AAE">
      <w:r>
        <w:t xml:space="preserve">  12.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w:t>
      </w:r>
      <w:r>
        <w:lastRenderedPageBreak/>
        <w:t>ANY OTHER PROGRAMS), EVEN IF SUCH HOLDER OR OTHER PARTY HAS BEEN ADVISED OF THE POSSIBILITY OF SUCH DAMAGES.</w:t>
      </w:r>
    </w:p>
    <w:p w14:paraId="052F74E3" w14:textId="77777777" w:rsidR="00425AAE" w:rsidRDefault="00425AAE">
      <w:r>
        <w:t xml:space="preserve">                     END OF TERMS AND CONDITIONS #v-             How to Apply These Terms to Your New Programs</w:t>
      </w:r>
    </w:p>
    <w:p w14:paraId="08A3D7D3" w14:textId="77777777" w:rsidR="00425AAE" w:rsidRDefault="00425AAE">
      <w:r>
        <w:t xml:space="preserve">  If you develop a new program, and you want it to be of the greatest possible use to the public, the best way to achieve this is to make it free software which everyone can redistribute and change under these terms.</w:t>
      </w:r>
    </w:p>
    <w:p w14:paraId="109B6557"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 #v+     &lt;one line to give the program's name and a brief idea of what it does.&gt;     Copyright (C) 19yy  &lt;name of author&gt;</w:t>
      </w:r>
    </w:p>
    <w:p w14:paraId="348B6A1C"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63729427"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3DAA9028" w14:textId="77777777" w:rsidR="00425AAE" w:rsidRDefault="00425AAE">
      <w:r>
        <w:t xml:space="preserve">    You should have received a copy of the GNU General Public License     along with this program; if not, write to the Free Software     Foundation, Inc., 59 Temple Place, Suite 330, Boston, MA  02111-1307  USA #v- Also add information on how to contact you by electronic and paper mail.</w:t>
      </w:r>
    </w:p>
    <w:p w14:paraId="53692F43" w14:textId="77777777" w:rsidR="00425AAE" w:rsidRDefault="00425AAE">
      <w:r>
        <w:t>If the program is interactive, make it output a short notice like this when it starts in an interactive mode: #v+     Gnomovision version 69, Copyright (C) 19yy name of author     Gnomovision comes with ABSOLUTELY NO WARRANTY; for details type `show w'.     This is free software, and you are welcome to redistribute it     under certain conditions; type `show c' for details. #v- 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05470A4A" w14:textId="77777777" w:rsidR="00425AAE" w:rsidRDefault="00425AAE">
      <w:r>
        <w:t>You should also get your employer (if you work as a programmer) or your school, if any, to sign a copyright disclaimer for the program, if necessary.  Here is a sample; alter the names: #v+   Yoyodyne, Inc., hereby disclaims all copyright interest in the program   `Gnomovision' (which makes passes at compilers) written by James Hacker.</w:t>
      </w:r>
    </w:p>
    <w:p w14:paraId="11627068" w14:textId="77777777" w:rsidR="00425AAE" w:rsidRDefault="00425AAE">
      <w:r>
        <w:t xml:space="preserve">  &lt;signature of Ty Coon&gt;, 1 April 1989   Ty Coon, President of Vice #v- This General Public License does not permit incorporating your program into proprietary programs.  If your program is a subroutine library, you may consider it more useful to permit linking proprietary applications with the library.  If this is what you want to do, use the GNU Library General Public License instead of this License.</w:t>
      </w:r>
    </w:p>
    <w:p w14:paraId="087F101D" w14:textId="77777777" w:rsidR="00425AAE" w:rsidRDefault="00425AAE">
      <w:r>
        <w:t>\sect{The Unicode Inc. Copyright} This software makes use of the Unicode tables published by Unicode, Inc under the following terms: #v+      COPYRIGHT AND PERMISSION NOTICE</w:t>
      </w:r>
    </w:p>
    <w:p w14:paraId="0D99E335" w14:textId="77777777" w:rsidR="00425AAE" w:rsidRDefault="00425AAE">
      <w:r>
        <w:t xml:space="preserve">     Copyright (c) 1991-2009 Unicode, Inc. All rights reserved. Distributed      under the Terms of Use in http://www.unicode.org/copyright.html.</w:t>
      </w:r>
    </w:p>
    <w:p w14:paraId="63AE2458" w14:textId="77777777" w:rsidR="00425AAE" w:rsidRDefault="00425AAE">
      <w:r>
        <w:lastRenderedPageBreak/>
        <w:t xml:space="preserve">     Permission is hereby granted, free of charge, to any person      obtaining a copy of the Unicode data files and any associated      documentation (the Data Files) or Unicode software and any      associated documentation (the Software) to deal in the Data Files      or Software without restriction, including without limitation the      rights to use, copy, modify, merge, publish, distribute, and/or sell      copies of the Data Files or Software, and to permit persons to whom      the Data Files or Software are furnished to do so, provided that (a)      the above copyright notice(s) and this permission notice appear with      all copies of the Data Files or Software, (b) both the above      copyright notice(s) and this permission notice appear in associated      documentation, and (c) there is clear notice in each modified Data      File or in the Software as well as in the documentation associated      with the Data File(s) or Software that the data or software has been      modified.</w:t>
      </w:r>
    </w:p>
    <w:p w14:paraId="2AB537BC" w14:textId="77777777" w:rsidR="00425AAE" w:rsidRDefault="00425AAE">
      <w:r>
        <w:t xml:space="preserve">     THE DATA FILES AND SOFTWARE ARE PROVIDED AS IS, WITHOUT WARRANTY      OF ANY KIND, EXPRESS OR IMPLIED, INCLUDING BUT NOT LIMITED TO THE      WARRANTIES OF MERCHANTABILITY, FITNESS FOR A PARTICULAR PURPOSE AND      NONINFRINGEMENT OF THIRD PARTY RIGHTS. IN NO EVENT SHALL THE      COPYRIGHT HOLDER OR HOLDERS INCLUDED IN THIS NOTICE BE LIABLE FOR      ANY CLAIM, OR ANY SPECIAL INDIRECT OR CONSEQUENTIAL DAMAGES, OR ANY      DAMAGES WHATSOEVER RESULTING FROM LOSS OF USE, DATA OR PROFITS,      WHETHER IN AN ACTION OF CONTRACT, NEGLIGENCE OR OTHER TORTIOUS      ACTION, ARISING OUT OF OR IN CONNECTION WITH THE USE OR PERFORMANCE      OF THE DATA FILES OR SOFTWARE.</w:t>
      </w:r>
    </w:p>
    <w:p w14:paraId="0527F321" w14:textId="77777777" w:rsidR="00425AAE" w:rsidRDefault="00425AAE">
      <w:r>
        <w:t xml:space="preserve">     Except as contained in this notice, the name of a copyright holder      shall not be used in advertising or otherwise to promote the sale,      use or other dealings in these Data Files or Software without prior      written authorization of the copyright holder. #v- [END FILE=slang2-2.2.4/doc/tm/copyright.tm]</w:t>
      </w:r>
    </w:p>
    <w:p w14:paraId="68A6E592" w14:textId="77777777" w:rsidR="00425AAE" w:rsidRDefault="00425AAE" w:rsidP="000727EF">
      <w:pPr>
        <w:pStyle w:val="Heading2"/>
      </w:pPr>
      <w:r>
        <w:t xml:space="preserve"> </w:t>
      </w:r>
      <w:bookmarkStart w:id="667" w:name="_Toc399938484"/>
      <w:r>
        <w:t>slof (version 20140630+dfsg):</w:t>
      </w:r>
      <w:bookmarkEnd w:id="667"/>
    </w:p>
    <w:p w14:paraId="65C1EECC" w14:textId="77777777" w:rsidR="00425AAE" w:rsidRDefault="00425AAE" w:rsidP="000727EF">
      <w:pPr>
        <w:pStyle w:val="Heading3"/>
      </w:pPr>
      <w:r>
        <w:t>slof-20140630+dfsg/debian/copyright:</w:t>
      </w:r>
    </w:p>
    <w:p w14:paraId="5BF3035D" w14:textId="77777777" w:rsidR="00425AAE" w:rsidRDefault="00425AAE">
      <w:r>
        <w:t>[BEGIN FILE=slof-20140630+dfsg/debian/copyright] This package was debianized by Aurelien Jarno &lt;aurel32@debian.org&gt; on Sat, 15 Sep 2012 17:27:41 +0200.</w:t>
      </w:r>
    </w:p>
    <w:p w14:paraId="14D4FF46" w14:textId="77777777" w:rsidR="00425AAE" w:rsidRDefault="00425AAE">
      <w:r>
        <w:t>It was downloaded from https://github.com/dgibson/SLOF</w:t>
      </w:r>
    </w:p>
    <w:p w14:paraId="4A51D6E7" w14:textId="77777777" w:rsidR="00425AAE" w:rsidRDefault="00425AAE">
      <w:r>
        <w:t>Upstream Authors:   Alexey Kardashevskiy &lt;aik@ozlabs.ru&gt;   David Gibson &lt;david@gibson.dropbear.id.au&gt;   Benjamin Herrenschmidt &lt;benh@kernel.crashing.org&gt;   Michael Ellerman &lt;michael@ellerman.id.au&gt;   Segher Boessenkool &lt;segher@kernel.crashing.org&gt;   Thomas Huth &lt;thuth@linux.vnet.ibm.com&gt;</w:t>
      </w:r>
    </w:p>
    <w:p w14:paraId="40AE37C8" w14:textId="77777777" w:rsidR="00425AAE" w:rsidRDefault="00425AAE">
      <w:r>
        <w:t>Copyright:   Copyright (c) 2004, 2007, 2008, 2009, 2011, 2012 IBM Corporation   Copyright 2002, 2003, 2004 Segher Boessenkool &lt;segher@kernel.crashing.org&gt;</w:t>
      </w:r>
    </w:p>
    <w:p w14:paraId="769EC1A7" w14:textId="77777777" w:rsidR="00425AAE" w:rsidRDefault="00425AAE">
      <w:r>
        <w:t>License:</w:t>
      </w:r>
    </w:p>
    <w:p w14:paraId="4378273E" w14:textId="77777777" w:rsidR="00425AAE" w:rsidRDefault="00425AAE">
      <w:r>
        <w:t xml:space="preserve">  Redistribution and use in source and binary forms, with or without   modification, are permitted provided that the following conditions   are met:   1. Redistributions of source </w:t>
      </w:r>
      <w:r>
        <w:lastRenderedPageBreak/>
        <w:t>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FILE=slof-20140630+dfsg/debian/copyright]</w:t>
      </w:r>
    </w:p>
    <w:p w14:paraId="73864DDC" w14:textId="77777777" w:rsidR="00425AAE" w:rsidRDefault="00425AAE" w:rsidP="000727EF">
      <w:pPr>
        <w:pStyle w:val="Heading2"/>
      </w:pPr>
      <w:r>
        <w:t xml:space="preserve"> </w:t>
      </w:r>
      <w:bookmarkStart w:id="668" w:name="_Toc399938485"/>
      <w:r>
        <w:t>smartmontools (version 6.2+svn3841):</w:t>
      </w:r>
      <w:bookmarkEnd w:id="668"/>
    </w:p>
    <w:p w14:paraId="0265F70C" w14:textId="77777777" w:rsidR="00425AAE" w:rsidRDefault="00425AAE" w:rsidP="000727EF">
      <w:pPr>
        <w:pStyle w:val="Heading3"/>
      </w:pPr>
      <w:r>
        <w:t>smartmontools-6.2+svn3841/debian/copyright:</w:t>
      </w:r>
    </w:p>
    <w:p w14:paraId="1CC3403C" w14:textId="77777777" w:rsidR="00425AAE" w:rsidRDefault="00425AAE">
      <w:r>
        <w:t>[BEGIN FILE=smartmontools-6.2+svn3841/debian/copyright] This package was debianized by Guido Guenther &lt;agx@debian.org&gt; on Tue, 14 Jan 2003 12:58:00 +0000.</w:t>
      </w:r>
    </w:p>
    <w:p w14:paraId="0983EC1C" w14:textId="77777777" w:rsidR="00425AAE" w:rsidRDefault="00425AAE">
      <w:r>
        <w:t>It was downloaded from http://smartmontools.sourceforge.net/</w:t>
      </w:r>
    </w:p>
    <w:p w14:paraId="25059C08" w14:textId="77777777" w:rsidR="00425AAE" w:rsidRDefault="00425AAE">
      <w:r>
        <w:t xml:space="preserve">Upstream Authors: </w:t>
      </w:r>
    </w:p>
    <w:p w14:paraId="633F98AD" w14:textId="77777777" w:rsidR="00425AAE" w:rsidRDefault="00425AAE">
      <w:r>
        <w:tab/>
        <w:t>Bruce Allen &lt;smartmontools-support@lists.sourceforge.net&gt;</w:t>
      </w:r>
    </w:p>
    <w:p w14:paraId="19D1006A" w14:textId="77777777" w:rsidR="00425AAE" w:rsidRDefault="00425AAE">
      <w:r>
        <w:t xml:space="preserve">Copyright: </w:t>
      </w:r>
      <w:r>
        <w:tab/>
        <w:t xml:space="preserve"> </w:t>
      </w:r>
      <w:r>
        <w:tab/>
        <w:t xml:space="preserve"> Copyright (C) 2002-8 Bruce Allen</w:t>
      </w:r>
    </w:p>
    <w:p w14:paraId="020994A4" w14:textId="77777777" w:rsidR="00425AAE" w:rsidRDefault="00425AAE">
      <w:r>
        <w:t>License:</w:t>
      </w:r>
    </w:p>
    <w:p w14:paraId="4497F88C" w14:textId="77777777" w:rsidR="00425AAE" w:rsidRDefault="00425AAE">
      <w:r>
        <w:t>You are free to distribute this software under the terms of the GNU General Public License Version 2. The full text of this license can be found in the file /usr/share/common-licenses/GPL-2 [END FILE=smartmontools-6.2+svn3841/debian/copyright]</w:t>
      </w:r>
    </w:p>
    <w:p w14:paraId="1526E9B5" w14:textId="77777777" w:rsidR="00425AAE" w:rsidRDefault="00425AAE" w:rsidP="000727EF">
      <w:pPr>
        <w:pStyle w:val="Heading2"/>
      </w:pPr>
      <w:r>
        <w:t xml:space="preserve"> </w:t>
      </w:r>
      <w:bookmarkStart w:id="669" w:name="_Toc399938486"/>
      <w:r>
        <w:t>socat (version 1.7.2.4):</w:t>
      </w:r>
      <w:bookmarkEnd w:id="669"/>
    </w:p>
    <w:p w14:paraId="10E07CE1" w14:textId="77777777" w:rsidR="00425AAE" w:rsidRDefault="00425AAE" w:rsidP="000727EF">
      <w:pPr>
        <w:pStyle w:val="Heading3"/>
      </w:pPr>
      <w:r>
        <w:t>socat-1.7.2.4/debian/copyright:</w:t>
      </w:r>
    </w:p>
    <w:p w14:paraId="0F237917" w14:textId="77777777" w:rsidR="00425AAE" w:rsidRDefault="00425AAE">
      <w:r>
        <w:t>[BEGIN FILE=socat-1.7.2.4/debian/copyright] This work was packaged for Debian by:     Chris Taylor &lt;ctaylor@debian.org&gt; on Wed, 10 Feb 2010 14:07:57 -0800 Was taken over on Sun, 21 Jul 2013 16:19:26 +0200 by:     Laszlo Boszormenyi (GCS) &lt;gcs@debian.org&gt;</w:t>
      </w:r>
    </w:p>
    <w:p w14:paraId="5EE9276B" w14:textId="77777777" w:rsidR="00425AAE" w:rsidRDefault="00425AAE">
      <w:r>
        <w:t>It was downloaded from:</w:t>
      </w:r>
    </w:p>
    <w:p w14:paraId="319A1953" w14:textId="77777777" w:rsidR="00425AAE" w:rsidRDefault="00425AAE">
      <w:r>
        <w:lastRenderedPageBreak/>
        <w:t xml:space="preserve">    &lt;http://www.dest-unreach.org/socat/&gt;</w:t>
      </w:r>
    </w:p>
    <w:p w14:paraId="7FCA5CBD" w14:textId="77777777" w:rsidR="00425AAE" w:rsidRDefault="00425AAE">
      <w:r>
        <w:t>Upstream Author:</w:t>
      </w:r>
    </w:p>
    <w:p w14:paraId="1154CBD4" w14:textId="77777777" w:rsidR="00425AAE" w:rsidRDefault="00425AAE">
      <w:r>
        <w:t xml:space="preserve">   Gerhard Rieger &lt;socat@dest-unreach.org&gt; </w:t>
      </w:r>
    </w:p>
    <w:p w14:paraId="7D1C3F95" w14:textId="77777777" w:rsidR="00425AAE" w:rsidRDefault="00425AAE">
      <w:r>
        <w:t>Copyright:</w:t>
      </w:r>
    </w:p>
    <w:p w14:paraId="3FC0207A" w14:textId="77777777" w:rsidR="00425AAE" w:rsidRDefault="00425AAE">
      <w:r>
        <w:t xml:space="preserve">    Copyright (C) 2001-2010 Gerhard Rieger</w:t>
      </w:r>
    </w:p>
    <w:p w14:paraId="48AAD125" w14:textId="77777777" w:rsidR="00425AAE" w:rsidRDefault="00425AAE">
      <w:r>
        <w:t>License:      socat is licensed under the GPL version 2. The full text of which can be    found on Debian systems in /usr/share/common-licenses/GPL-2.</w:t>
      </w:r>
    </w:p>
    <w:p w14:paraId="5C2656B3" w14:textId="77777777" w:rsidR="00425AAE" w:rsidRDefault="00425AAE">
      <w:r>
        <w:t xml:space="preserve">   In addition, as a special exception, the copyright holder gives permission    to link the code of this program with any version of the OpenSSL library    which is distributed under a license identical to that listed in the included    COPYING.OpenSSL file, and distribute linked combinations including the two.    You must obey the GNU General Public License in all respects for all of the    code used other than OpenSSL. If you modify this file, you may extend this    exception to your version of the file, but you are not obligated to do so. If    you do not wish to do so, delete this exception statement from your version.</w:t>
      </w:r>
    </w:p>
    <w:p w14:paraId="45D8FE33"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309CB6F5"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072392F9" w14:textId="77777777" w:rsidR="00425AAE" w:rsidRDefault="00425AAE">
      <w:r>
        <w:t>The Debian packaging is:</w:t>
      </w:r>
    </w:p>
    <w:p w14:paraId="7ACA163F" w14:textId="77777777" w:rsidR="00425AAE" w:rsidRDefault="00425AAE">
      <w:r>
        <w:t xml:space="preserve">    Copyright (C) 2002-2009 Thomas Seyrat &lt;tomasera@debian.org&gt;     Copyright (C) 2010 Chris Taylor &lt;ctaylor@debian.org&gt;     Copyright (C) 2013- Laszlo Boszormenyi (GCS) &lt;gcs@debian.org&gt;</w:t>
      </w:r>
    </w:p>
    <w:p w14:paraId="35C46D24" w14:textId="77777777" w:rsidR="00425AAE" w:rsidRDefault="00425AAE">
      <w:r>
        <w:t>and is licensed under the GPL version 3, see /usr/share/common-licenses/GPL-3.</w:t>
      </w:r>
    </w:p>
    <w:p w14:paraId="4B9BDA77" w14:textId="77777777" w:rsidR="00425AAE" w:rsidRDefault="00425AAE">
      <w:r>
        <w:t>All files listed below have different copyright and/or license:</w:t>
      </w:r>
    </w:p>
    <w:p w14:paraId="3518DFA6" w14:textId="77777777" w:rsidR="00425AAE" w:rsidRDefault="00425AAE">
      <w:r>
        <w:t>Files: install-sh Copyright: 1991, Massachusetts Institute of Technology License:</w:t>
      </w:r>
    </w:p>
    <w:p w14:paraId="1648A3AC" w14:textId="77777777" w:rsidR="00425AAE" w:rsidRDefault="00425AAE">
      <w:r>
        <w:t xml:space="preserve">  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M.I.T. not be used in advertising or   publicity pertaining to distribution of the software without specific,   written prior permission.  M.I.T. makes no representations about the   suitability of this software for any purpose.  It is provided as is   without express or implied warranty. [END FILE=socat-1.7.2.4/debian/copyright]</w:t>
      </w:r>
    </w:p>
    <w:p w14:paraId="7BBBB215" w14:textId="77777777" w:rsidR="00425AAE" w:rsidRDefault="00425AAE" w:rsidP="000727EF">
      <w:pPr>
        <w:pStyle w:val="Heading3"/>
      </w:pPr>
      <w:r>
        <w:t>socat-1.7.2.4/COPYING:</w:t>
      </w:r>
    </w:p>
    <w:p w14:paraId="6AABBD19" w14:textId="77777777" w:rsidR="00425AAE" w:rsidRDefault="00425AAE">
      <w:r>
        <w:t>[BEGIN FILE=socat-1.7.2.4/COPYING]                     GNU GENERAL PUBLIC LICENSE                        Version 2, June 1991</w:t>
      </w:r>
    </w:p>
    <w:p w14:paraId="59825075" w14:textId="77777777" w:rsidR="00425AAE" w:rsidRDefault="00425AAE">
      <w:r>
        <w:t xml:space="preserve"> Copyright (C) 1989, 1991 Free Software Foundation, Inc.,  51 Franklin Street, Fifth Floor, Boston, MA 02110-1301 USA  Everyone is permitted to copy and distribute verbatim copies  of this license document, but changing it is not allowed.</w:t>
      </w:r>
    </w:p>
    <w:p w14:paraId="77557350" w14:textId="77777777" w:rsidR="00425AAE" w:rsidRDefault="00425AAE">
      <w:r>
        <w:lastRenderedPageBreak/>
        <w:t xml:space="preserve">                            </w:t>
      </w:r>
      <w:r w:rsidRPr="00CE7DF1">
        <w:t>Preamble</w:t>
      </w:r>
    </w:p>
    <w:p w14:paraId="2435C9F6" w14:textId="77777777" w:rsidR="00425AAE" w:rsidRDefault="00425AAE">
      <w:r>
        <w:t xml:space="preserve">  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Lesser General Public License instead.)  You can apply it to your programs, too.</w:t>
      </w:r>
    </w:p>
    <w:p w14:paraId="3E91AC9F" w14:textId="77777777" w:rsidR="00425AAE" w:rsidRDefault="00425AAE">
      <w:r>
        <w:t xml:space="preserve">  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14:paraId="759829D3"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69896A3A" w14:textId="77777777" w:rsidR="00425AAE" w:rsidRDefault="00425AAE">
      <w:r>
        <w:t xml:space="preserve">  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14:paraId="57BD2689" w14:textId="77777777" w:rsidR="00425AAE" w:rsidRDefault="00425AAE">
      <w:r>
        <w:t xml:space="preserve">  We protect your rights with two steps: (1) copyright the software, and (2) offer you this license which gives you legal permission to copy, distribute and/or modify the software.</w:t>
      </w:r>
    </w:p>
    <w:p w14:paraId="0E7C2C17"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4CB42B6C" w14:textId="77777777" w:rsidR="00425AAE" w:rsidRDefault="00425AAE">
      <w:r>
        <w:t xml:space="preserve">  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14:paraId="36F2A97F" w14:textId="77777777" w:rsidR="00425AAE" w:rsidRDefault="00425AAE">
      <w:r>
        <w:t xml:space="preserve">  The precise terms and conditions for copying, distribution and modification follow.</w:t>
      </w:r>
    </w:p>
    <w:p w14:paraId="165D501F" w14:textId="77777777" w:rsidR="00425AAE" w:rsidRDefault="00425AAE">
      <w:r>
        <w:t xml:space="preserve">                    GNU GENERAL PUBLIC LICENSE    TERMS AND CONDITIONS FOR COPYING, DISTRIBUTION AND MODIFICATION</w:t>
      </w:r>
    </w:p>
    <w:p w14:paraId="14D766B8" w14:textId="77777777" w:rsidR="00425AAE" w:rsidRDefault="00425AAE">
      <w:r>
        <w:t xml:space="preserve">  0.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14:paraId="268C4FD3" w14:textId="77777777" w:rsidR="00425AAE" w:rsidRDefault="00425AAE">
      <w:r>
        <w:t xml:space="preserve">Activities other than copying, distribution and modification are not covered by this License; they are outside its scope.  The act of running the Program is not restricted, and the output from the Program is covered only if its contents constitute a work based </w:t>
      </w:r>
      <w:r>
        <w:lastRenderedPageBreak/>
        <w:t>on the Program (independent of having been made by running the Program). Whether that is true depends on what the Program does.</w:t>
      </w:r>
    </w:p>
    <w:p w14:paraId="6FDF2738"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14:paraId="5EF079D1" w14:textId="77777777" w:rsidR="00425AAE" w:rsidRDefault="00425AAE">
      <w:r>
        <w:t>You may charge a fee for the physical act of transferring a copy, and you may at your option offer warranty protection in exchange for a fee.</w:t>
      </w:r>
    </w:p>
    <w:p w14:paraId="4A7E251C" w14:textId="77777777" w:rsidR="00425AAE" w:rsidRDefault="00425AAE">
      <w:r>
        <w:t xml:space="preserve">  2. You may modify your copy or copies of the Program or any portion of it, thus forming a work based on the Program, and copy and distribute such modifications or work under the terms of Section 1 above, provided that you also meet all of these conditions:</w:t>
      </w:r>
    </w:p>
    <w:p w14:paraId="6462895F" w14:textId="77777777" w:rsidR="00425AAE" w:rsidRDefault="00425AAE">
      <w:r>
        <w:t xml:space="preserve">    a) You must cause the modified files to carry prominent notices     stating that you changed the files and the date of any change.</w:t>
      </w:r>
    </w:p>
    <w:p w14:paraId="333CF86D" w14:textId="77777777" w:rsidR="00425AAE" w:rsidRDefault="00425AAE">
      <w:r>
        <w:t xml:space="preserve">    b) You must cause any work that you distribute or publish, that in     whole or in part contains or is derived from the Program or any     part thereof, to be licensed as a whole at no charge to all third     parties under the terms of this License.</w:t>
      </w:r>
    </w:p>
    <w:p w14:paraId="45132B30" w14:textId="77777777" w:rsidR="00425AAE" w:rsidRDefault="00425AAE">
      <w:r>
        <w:t xml:space="preserve">    c)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14:paraId="0B6CB61E" w14:textId="77777777" w:rsidR="00425AAE" w:rsidRDefault="00425AAE">
      <w:r>
        <w:t>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w:t>
      </w:r>
    </w:p>
    <w:p w14:paraId="64936308" w14:textId="77777777" w:rsidR="00425AAE" w:rsidRDefault="00425AAE">
      <w:r>
        <w:t>Thus, it is not the intent of this section to claim rights or contest your rights to work written entirely by you; rather, the intent is to exercise the right to control the distribution of derivative or collective works based on the Program.</w:t>
      </w:r>
    </w:p>
    <w:p w14:paraId="054B0459" w14:textId="77777777" w:rsidR="00425AAE" w:rsidRDefault="00425AAE">
      <w:r>
        <w:t>In addition, mere aggregation of another work not based on the Program with the Program (or with a work based on the Program) on a volume of a storage or distribution medium does not bring the other work under the scope of this License.</w:t>
      </w:r>
    </w:p>
    <w:p w14:paraId="29F28707" w14:textId="77777777" w:rsidR="00425AAE" w:rsidRDefault="00425AAE">
      <w:r>
        <w:t xml:space="preserve">  3. You may copy and distribute the Program (or a work based on it, under Section 2) in object code or executable form under the terms of Sections 1 and 2 above provided that you also do one of the following:</w:t>
      </w:r>
    </w:p>
    <w:p w14:paraId="5832CFF6" w14:textId="77777777" w:rsidR="00425AAE" w:rsidRDefault="00425AAE">
      <w:r>
        <w:lastRenderedPageBreak/>
        <w:t xml:space="preserve">    a) Accompany it with the complete corresponding machine-readable     source code, which must be distributed under the terms of Sections     1 and 2 above on a medium customarily used for software interchange; or,</w:t>
      </w:r>
    </w:p>
    <w:p w14:paraId="306107F4" w14:textId="77777777" w:rsidR="00425AAE" w:rsidRDefault="00425AAE">
      <w:r>
        <w:t xml:space="preserve">    b)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14:paraId="157AF196" w14:textId="77777777" w:rsidR="00425AAE" w:rsidRDefault="00425AAE">
      <w:r>
        <w:t xml:space="preserve">    c)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w:t>
      </w:r>
    </w:p>
    <w:p w14:paraId="2892C815" w14:textId="77777777" w:rsidR="00425AAE" w:rsidRDefault="00425AAE">
      <w: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22129723" w14:textId="77777777" w:rsidR="00425AAE" w:rsidRDefault="00425AAE">
      <w: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14:paraId="3E3CD476" w14:textId="77777777" w:rsidR="00425AAE" w:rsidRDefault="00425AAE">
      <w:r>
        <w:t xml:space="preserve">  4.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14:paraId="3EAF75EE" w14:textId="77777777" w:rsidR="00425AAE" w:rsidRDefault="00425AAE">
      <w:r>
        <w:t xml:space="preserve">  5.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14:paraId="6C4BF4BD" w14:textId="77777777" w:rsidR="00425AAE" w:rsidRDefault="00425AAE">
      <w:r>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14:paraId="38F8E93A" w14:textId="77777777" w:rsidR="00425AAE" w:rsidRDefault="00425AAE">
      <w:r>
        <w:t xml:space="preserve">  7.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w:t>
      </w:r>
      <w:r>
        <w:lastRenderedPageBreak/>
        <w:t>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14:paraId="40182592" w14:textId="77777777" w:rsidR="00425AAE" w:rsidRDefault="00425AAE">
      <w:r>
        <w:t>If any portion of this section is held invalid or unenforceable under any particular circumstance, the balance of the section is intended to apply and the section as a whole is intended to apply in other circumstances.</w:t>
      </w:r>
    </w:p>
    <w:p w14:paraId="79662129" w14:textId="77777777" w:rsidR="00425AAE" w:rsidRDefault="00425AAE">
      <w:r>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5E131AE7" w14:textId="77777777" w:rsidR="00425AAE" w:rsidRDefault="00425AAE">
      <w:r>
        <w:t>This section is intended to make thoroughly clear what is believed to be a consequence of the rest of this License.</w:t>
      </w:r>
    </w:p>
    <w:p w14:paraId="1DFBF73F" w14:textId="77777777" w:rsidR="00425AAE" w:rsidRDefault="00425AAE">
      <w:r>
        <w:t xml:space="preserve">  8.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6648F1DE" w14:textId="77777777" w:rsidR="00425AAE" w:rsidRDefault="00425AAE">
      <w:r>
        <w:t xml:space="preserve">  9. The Free Software Foundation may publish revised and/or new versions of the General Public License from time to time.  Such new versions will be similar in spirit to the present version, but may differ in detail to address new problems or concerns.</w:t>
      </w:r>
    </w:p>
    <w:p w14:paraId="1773C484" w14:textId="77777777" w:rsidR="00425AAE" w:rsidRDefault="00425AAE">
      <w: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14:paraId="4F46C0E3" w14:textId="77777777" w:rsidR="00425AAE" w:rsidRDefault="00425AAE">
      <w:r>
        <w:t xml:space="preserve">  10.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6862A27F" w14:textId="77777777" w:rsidR="00425AAE" w:rsidRDefault="00425AAE">
      <w:r>
        <w:t xml:space="preserve">                            NO WARRANTY</w:t>
      </w:r>
    </w:p>
    <w:p w14:paraId="2B00E0C4" w14:textId="77777777" w:rsidR="00425AAE" w:rsidRDefault="00425AAE">
      <w:r>
        <w:t xml:space="preserve">  11. BECAUSE THE PROGRAM IS LICENSED FREE OF CHARGE, THERE IS NO WARRANTY FOR THE PROGRAM, TO THE EXTENT PERMITTED BY APPLICABLE LAW.  EXCEPT WHEN OTHERWISE STATED IN WRITING THE COPYRIGHT HOLDERS AND/OR OTHER PARTIES PROVIDE THE PROGRAM AS IS WITHOUT </w:t>
      </w:r>
      <w:r>
        <w:lastRenderedPageBreak/>
        <w:t>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5BBB97FE" w14:textId="77777777" w:rsidR="00425AAE" w:rsidRDefault="00425AAE">
      <w:r>
        <w:t xml:space="preserve">  12.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46C2CE7A" w14:textId="77777777" w:rsidR="00425AAE" w:rsidRDefault="00425AAE">
      <w:r>
        <w:t xml:space="preserve">                     END OF TERMS AND CONDITIONS</w:t>
      </w:r>
    </w:p>
    <w:p w14:paraId="3A780B0B" w14:textId="77777777" w:rsidR="00425AAE" w:rsidRDefault="00425AAE">
      <w:r>
        <w:t xml:space="preserve">            How to Apply These Terms to Your New Programs</w:t>
      </w:r>
    </w:p>
    <w:p w14:paraId="2A4C6DFA" w14:textId="77777777" w:rsidR="00425AAE" w:rsidRDefault="00425AAE">
      <w:r>
        <w:t xml:space="preserve">  If you develop a new program, and you want it to be of the greatest possible use to the public, the best way to achieve this is to make it free software which everyone can redistribute and change under these terms.</w:t>
      </w:r>
    </w:p>
    <w:p w14:paraId="5123E683"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694F0F7F" w14:textId="77777777" w:rsidR="00425AAE" w:rsidRDefault="00425AAE">
      <w:r>
        <w:t xml:space="preserve">    &lt;one line to give the program's name and a brief idea of what it does.&gt;     Copyright (C) &lt;year&gt;  &lt;name of author&gt;</w:t>
      </w:r>
    </w:p>
    <w:p w14:paraId="19126829"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7232AB62"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1CE5BB2D" w14:textId="77777777" w:rsidR="00425AAE" w:rsidRDefault="00425AAE">
      <w:r>
        <w:t xml:space="preserve">    You should have received a copy of the GNU General Public License along     with this program; if not, write to the Free Software Foundation, Inc.,     51 Franklin Street, Fifth Floor, Boston, MA 02110-1301 USA.</w:t>
      </w:r>
    </w:p>
    <w:p w14:paraId="344A6878" w14:textId="77777777" w:rsidR="00425AAE" w:rsidRDefault="00425AAE">
      <w:r>
        <w:t>Also add information on how to contact you by electronic and paper mail.</w:t>
      </w:r>
    </w:p>
    <w:p w14:paraId="25968323" w14:textId="77777777" w:rsidR="00425AAE" w:rsidRDefault="00425AAE">
      <w:r>
        <w:t>If the program is interactive, make it output a short notice like this when it starts in an interactive mode:</w:t>
      </w:r>
    </w:p>
    <w:p w14:paraId="1A318A64" w14:textId="77777777" w:rsidR="00425AAE" w:rsidRDefault="00425AAE">
      <w:r>
        <w:t xml:space="preserve">    Gnomovision version 69, Copyright (C) year name of author     Gnomovision comes with ABSOLUTELY NO WARRANTY; for details type `show w'.     This is free software, and you are welcome to redistribute it     under certain conditions; type `show c' for details.</w:t>
      </w:r>
    </w:p>
    <w:p w14:paraId="7996EC66" w14:textId="77777777" w:rsidR="00425AAE" w:rsidRDefault="00425AAE">
      <w:r>
        <w:t xml:space="preserve">The hypothetical commands `show w' and `show c' should show the appropriate parts of the General Public License.  Of course, the commands you use may be called </w:t>
      </w:r>
      <w:r>
        <w:lastRenderedPageBreak/>
        <w:t>something other than `show w' and `show c'; they could even be mouse-clicks or menu items--whatever suits your program.</w:t>
      </w:r>
    </w:p>
    <w:p w14:paraId="2DF80F99" w14:textId="77777777" w:rsidR="00425AAE" w:rsidRDefault="00425AAE">
      <w:r>
        <w:t>You should also get your employer (if you work as a programmer) or your school, if any, to sign a copyright disclaimer for the program, if necessary.  Here is a sample; alter the names:</w:t>
      </w:r>
    </w:p>
    <w:p w14:paraId="207B34E1" w14:textId="77777777" w:rsidR="00425AAE" w:rsidRDefault="00425AAE">
      <w:r>
        <w:t xml:space="preserve">  Yoyodyne, Inc., hereby disclaims all copyright interest in the program   `Gnomovision' (which makes passes at compilers) written by James Hacker.</w:t>
      </w:r>
    </w:p>
    <w:p w14:paraId="31A85C7A" w14:textId="77777777" w:rsidR="00425AAE" w:rsidRDefault="00425AAE">
      <w:r>
        <w:t xml:space="preserve">  &lt;signature of Ty Coon&gt;, 1 April 1989   Ty Coon, President of Vice</w:t>
      </w:r>
    </w:p>
    <w:p w14:paraId="22F08BC4" w14:textId="77777777" w:rsidR="00425AAE" w:rsidRDefault="00425AAE">
      <w:r>
        <w:t>This General Public License does not permit incorporating your program into proprietary programs.  If your program is a subroutine library, you may consider it more useful to permit linking proprietary applications with the library.  If this is what you want to do, use the GNU Lesser General Public License instead of this License. [END FILE=socat-1.7.2.4/COPYING]</w:t>
      </w:r>
    </w:p>
    <w:p w14:paraId="012E90B5" w14:textId="77777777" w:rsidR="00425AAE" w:rsidRDefault="00425AAE" w:rsidP="000727EF">
      <w:pPr>
        <w:pStyle w:val="Heading3"/>
      </w:pPr>
      <w:r>
        <w:t>socat-1.7.2.4/COPYING.OpenSSL:</w:t>
      </w:r>
    </w:p>
    <w:p w14:paraId="72723390" w14:textId="77777777" w:rsidR="00425AAE" w:rsidRDefault="00425AAE">
      <w:r>
        <w:t>[BEGIN FILE=socat-1.7.2.4/COPYING.OpenSSL]</w:t>
      </w:r>
    </w:p>
    <w:p w14:paraId="223103EA" w14:textId="77777777" w:rsidR="00425AAE" w:rsidRDefault="00425AAE">
      <w:r>
        <w:t xml:space="preserve">  LICENSE ISSUES   ==============</w:t>
      </w:r>
    </w:p>
    <w:p w14:paraId="4D6FFCE7" w14:textId="77777777" w:rsidR="00425AAE" w:rsidRDefault="00425AAE">
      <w:r>
        <w:t xml:space="preserve">  The OpenSSL toolkit stays under a dual license, i.e. both the conditions of   the OpenSSL License and the original SSLeay license apply to the toolkit.   See below for the actual license texts. Actually both licenses are BSD-style   Open Source licenses. In case of any license issues related to OpenSSL   please contact openssl-core@openssl.org.</w:t>
      </w:r>
    </w:p>
    <w:p w14:paraId="5C45FC0A" w14:textId="77777777" w:rsidR="00425AAE" w:rsidRDefault="00425AAE">
      <w:r>
        <w:t xml:space="preserve">  OpenSSL License   ---------------</w:t>
      </w:r>
    </w:p>
    <w:p w14:paraId="03E2E879" w14:textId="77777777" w:rsidR="00425AAE" w:rsidRDefault="00425AAE">
      <w:r>
        <w:t xml:space="preserve">/* ====================================================================  * Copyright (c) 1998-2002 The OpenSSL Project.  All rights reserved.  *  * Redistribution and use in source and binary forms, with or without  * modification, are permitted provided that the following conditions  * are met:  *  * 1. Redistributions of source code must retain the above copyright  *    notice, this list of conditions and the following disclaimer.   *  * 2. Redistributions in binary form must reproduce the above copyright  *    notice, this list of conditions and the following disclaimer in  *    the documentation and/or other materials provided with the  *    distribution.  *  * 3. All advertising materials mentioning features or use of this  *    software must display the following acknowledgment:  *    This product includes software developed by the OpenSSL Project  *    for use in the OpenSSL Toolkit. (http://www.openssl.org/)  *  * 4. The names OpenSSL Toolkit and OpenSSL Project must not be used to  *    endorse or promote products derived from this software without  *    prior written permission. For written permission, please contact  *    openssl-core@openssl.org.  *  * 5. Products derived from this software may not be called OpenSSL  *    nor may OpenSSL appear in their names without prior written  *    permission of the OpenSSL Project.  *  * 6. Redistributions of any form whatsoever must retain the following  *    acknowledgment:  *    This product includes software developed by the OpenSSL Project  *    for use in the OpenSSL Toolkit (http://www.openssl.org/)  *  * THIS SOFTWARE IS PROVIDED BY THE OpenSSL PROJECT ``AS IS'' AND ANY  * EXPRESSED OR IMPLIED WARRANTIES, INCLUDING, BUT NOT LIMITED TO, THE  * IMPLIED WARRANTIES </w:t>
      </w:r>
      <w:r>
        <w:lastRenderedPageBreak/>
        <w:t>OF MERCHANTABILITY AND FITNESS FOR A PARTICULAR  * PURPOSE ARE DISCLAIMED.  IN NO EVENT SHALL THE OpenSSL PROJECT OR  * ITS CONTRIBUTORS BE LIABLE FOR ANY DIRECT, INDIRECT, INCIDENTAL,  * SPECIAL, EXEMPLARY, OR CONSEQUENTIAL DAMAGES (INCLUDING, BUT  * NOT LIMITED TO, PROCUREMENT OF SUBSTITUTE GOODS OR SERVICES;  * LOSS OF USE, DATA, OR PROFITS; OR BUSINESS INTERRUPTION)  * HOWEVER CAUSED AND ON ANY THEORY OF LIABILITY, WHETHER IN CONTRACT,  * STRICT LIABILITY, OR TORT (INCLUDING NEGLIGENCE OR OTHERWISE)  * ARISING IN ANY WAY OUT OF THE USE OF THIS SOFTWARE, EVEN IF ADVISED  * OF THE POSSIBILITY OF SUCH DAMAGE.  * ====================================================================  *  * This product includes cryptographic software written by Eric Young  * (eay@cryptsoft.com).  This product includes software written by Tim  * Hudson (tjh@cryptsoft.com).  *  */</w:t>
      </w:r>
    </w:p>
    <w:p w14:paraId="32FD1F75" w14:textId="77777777" w:rsidR="00425AAE" w:rsidRDefault="00425AAE">
      <w:r>
        <w:t xml:space="preserve"> Original SSLeay License  -----------------------</w:t>
      </w:r>
    </w:p>
    <w:p w14:paraId="33AC9981" w14:textId="77777777" w:rsidR="00425AAE" w:rsidRDefault="00425AAE">
      <w:r>
        <w:t xml:space="preserve">/* Copyright (C) 1995-1998 Eric Young (eay@cryptsoft.com)  * All rights reserved.  *  * This package is an SSL implementation written  * by Eric Young (eay@cryptsoft.com).  * The implementation was written so as to conform with Netscapes SSL.  *   * This library is free for commercial and non-commercial use as long as  * the following conditions are aheared to.  The following conditions  * apply to all code found in this distribution, be it the RC4, RSA,  * lhash, DES, etc., code; not just the SSL code.  The SSL documentation  * included with this distribution is covered by the same copyright terms  * except that the holder is Tim Hudson (tjh@cryptsoft.com).  *   * Copyright remains Eric Young's, and as such any Copyright notices in  * the code are not to be removed.  * If this package is used in a product, Eric Young should be given attribution  * as the author of the parts of the library used.  * This can be in the form of a textual message at program startup or  * in documentation (online or textual) provided with the package.  *   * Redistribution and use in source and binary forms, with or without  * modification, are permitted provided that the following conditions  * are met:  * 1. Redistributions of source code must retain the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    This product includes cryptographic software written by  *     Eric Young (eay@cryptsoft.com)  *    The word 'cryptographic' can be left out if the rouines from the library  *    being used are not cryptographic related :-).  * 4. If you include any Windows specific code (or a derivative thereof) from   *    the apps directory (application code) you must include an acknowledgement:  *    This product includes software written by Tim Hudson (tjh@cryptsoft.com)  *   * THIS SOFTWARE IS PROVIDED BY ERIC YOUNG ``AS IS'' AND  * ANY EXPRESS OR IMPLIED WARRANTIES, INCLUDING, BUT NOT LIMITED TO, THE  * IMPLIED WARRANTIES OF MERCHANTABILITY AND FITNESS FOR A PARTICULAR PURPOSE  * ARE DISCLAIMED.  IN NO EVENT SHALL THE AUTHOR OR CONTRIBUTORS BE LIABLE  * FOR ANY DIRECT, INDIRECT, INCIDENTAL, SPECIAL, EXEMPLARY, OR CONSEQUENTIAL  * DAMAGES (INCLUDING, BUT NOT LIMITED TO, </w:t>
      </w:r>
      <w:r>
        <w:lastRenderedPageBreak/>
        <w:t>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 The licence and distribution terms for any publically available version or  * derivative of this code cannot be changed.  i.e. this code cannot simply be  * copied and put under another distribution licence  * [including the GNU Public Licence.]  */</w:t>
      </w:r>
    </w:p>
    <w:p w14:paraId="7F89C712" w14:textId="77777777" w:rsidR="00425AAE" w:rsidRDefault="00425AAE">
      <w:r>
        <w:t>[END FILE=socat-1.7.2.4/COPYING.OpenSSL]</w:t>
      </w:r>
    </w:p>
    <w:p w14:paraId="63A6FC3E" w14:textId="77777777" w:rsidR="00425AAE" w:rsidRDefault="00425AAE" w:rsidP="000727EF">
      <w:pPr>
        <w:pStyle w:val="Heading2"/>
      </w:pPr>
      <w:r>
        <w:t xml:space="preserve"> </w:t>
      </w:r>
      <w:bookmarkStart w:id="670" w:name="_Toc399938487"/>
      <w:r>
        <w:t>software-properties (version 0.92.25debian1):</w:t>
      </w:r>
      <w:bookmarkEnd w:id="670"/>
    </w:p>
    <w:p w14:paraId="1827B65C" w14:textId="77777777" w:rsidR="00425AAE" w:rsidRDefault="00425AAE" w:rsidP="000727EF">
      <w:pPr>
        <w:pStyle w:val="Heading3"/>
      </w:pPr>
      <w:r>
        <w:t>software-properties-0.92.25debian1/debian/copyright:</w:t>
      </w:r>
    </w:p>
    <w:p w14:paraId="468BA71C" w14:textId="77777777" w:rsidR="00425AAE" w:rsidRDefault="00425AAE">
      <w:r>
        <w:t>[BEGIN FILE=software-properties-0.92.25debian1/debian/copyright] Format: http://www.debian.org/doc/packaging-manuals/copyright-format/1.0/ Source: http://launchpad.net/ubuntu/+source/software-properties</w:t>
      </w:r>
    </w:p>
    <w:p w14:paraId="7696C625" w14:textId="77777777" w:rsidR="00425AAE" w:rsidRDefault="00425AAE">
      <w:r>
        <w:t>Files: * Copyright: Â© 2004-2012 Canonical Ltd.            Â© 2004-2005 Michiel Sikkes            Â© 2009-2010 Harald Sitter &lt;apachelogger@ubuntu.com&gt;            Â© 2006 FSF Europe License: GPL-2+  This program is free software; you can redistribute it and/or   modify it under the terms of the GNU General Public License as   published by the Free Software Foundation; either version 2 of the  License, or (at your option) any later version.  .  On Debian systems, the full text of the GNU General Public License version  2 can be found in the file `/usr/share/common-licenses/GPL-2'.</w:t>
      </w:r>
    </w:p>
    <w:p w14:paraId="113C65A4" w14:textId="77777777" w:rsidR="00425AAE" w:rsidRDefault="00425AAE">
      <w:r>
        <w:t>Files: manpages/add-apt-repository.1 Copyright: Â© 2010 Chow Loong Jin &lt;hyperair@gmail.com&gt; License: GPL-2+  This manual page was written by Chow Loong Jin &lt;hyperair@gmail.com&gt; for the  Debian system (but may be used by others). Permission is granted to copy,  distribute and/or modify this document under the terms of the GNU General Public  License, Version 2 or any later version published by the Free Software  .  On Debian systems, the full text of the GNU General Public License version  2 can be found in the file `/usr/share/common-licenses/GPL-2'. Comment:  A non-common version of the GPL-2+ statement, potentially derived from the  GFDL one. There was no year statement included, but the commit (revision 602)  was made in 2010.</w:t>
      </w:r>
    </w:p>
    <w:p w14:paraId="55140324" w14:textId="77777777" w:rsidR="00425AAE" w:rsidRDefault="00425AAE">
      <w:r>
        <w:t>Files: software-properties-dbus        softwareproperties/dbus/SoftwarePropertiesDBus.py Copyright: Â© 2010 Harald Sitter &lt;apachelogger@ubuntu.com&gt; License: GPL-2+  This program is free software; you can redistribute it and/or modify  it under the terms of the GNU General Public License as published by  the Free Software Foundation; either version 2 of the License, or  any later version.  .  On Debian systems, the full text of the GNU General Public License version  2 can be found in the file `/usr/share/common-licenses/GPL-2'. Comment:  A non-common version of the GPL-2+ header, omitting the (at your option)  part.</w:t>
      </w:r>
    </w:p>
    <w:p w14:paraId="7BC96F9D" w14:textId="77777777" w:rsidR="00425AAE" w:rsidRDefault="00425AAE">
      <w:r>
        <w:t xml:space="preserve">Files: softwareproperties/gtk/SimpleGtkbuilderApp.py Copyright: Â© 2009 Michael Vogt License: LGPL-3  This library is free software; you can redistribute it and/or  modify it under the terms of the GNU Lesser General Public  License as published by the Free Software Foundation; version 3.  .  On Debian systems, the full text of the GNU Lesser </w:t>
      </w:r>
      <w:r>
        <w:lastRenderedPageBreak/>
        <w:t>General Public License  version 3 can be found in the file `/usr/share/common-licenses/LGPL-3'.</w:t>
      </w:r>
    </w:p>
    <w:p w14:paraId="79CBDDAE" w14:textId="77777777" w:rsidR="00425AAE" w:rsidRDefault="00425AAE">
      <w:r>
        <w:t>Files: softwareproperties/gtk/utils.py Copyright: Â© 2009 Canonical License: GPL-3  This program is free software; you can redistribute it and/or modify it under  the terms of the GNU General Public License as published by the Free Software  Foundation; version 3.  .  On Debian systems, the full text of the GNU General Public License  version 3 can be found in the file `/usr/share/common-licenses/GPL-3'.</w:t>
      </w:r>
    </w:p>
    <w:p w14:paraId="1D0461F6" w14:textId="77777777" w:rsidR="00425AAE" w:rsidRDefault="00425AAE">
      <w:r>
        <w:t>Files: po/* Copyright: Â© 2006 Rosetta Contributors            Â© 2005 Adam Weinberger and the GNOME Foundation            Â© 2005-2006 Timo Jyrinki            Â© 2005-2006 Free Software Foundation, Inc.            Â© 2005 Zygmunt Krynicki &lt;zyga@www.suxx.pl&gt;            Â© 2005 Gnome i18n Project for Vietnamese. License: GPL-2+  This program is free software; you can redistribute it and/or   modify it under the terms of the GNU General Public License as   published by the Free Software Foundation; either version 2 of the  License, or (at your option) any later version.  .  On Debian systems, the full text of the GNU General Public License  version 2 can be found in the file `/usr/share/common-licenses/GPL-2'. Comment:  The actual copyright / licensing statements differ in details. It mostly says  .   This file is distributed under the same licence as the update-manager package.  .  The update-notifier package and the update-manager package share a common  history and are GPL-2+ licensed. [END FILE=software-properties-0.92.25debian1/debian/copyright]</w:t>
      </w:r>
    </w:p>
    <w:p w14:paraId="4C2ED6AF" w14:textId="77777777" w:rsidR="00425AAE" w:rsidRDefault="00425AAE" w:rsidP="000727EF">
      <w:pPr>
        <w:pStyle w:val="Heading2"/>
      </w:pPr>
      <w:r>
        <w:t xml:space="preserve"> </w:t>
      </w:r>
      <w:bookmarkStart w:id="671" w:name="_Toc399938488"/>
      <w:r>
        <w:t>sosreport (version 3.1):</w:t>
      </w:r>
      <w:bookmarkEnd w:id="671"/>
    </w:p>
    <w:p w14:paraId="3BEED9E1" w14:textId="77777777" w:rsidR="00425AAE" w:rsidRDefault="00425AAE" w:rsidP="000727EF">
      <w:pPr>
        <w:pStyle w:val="Heading3"/>
      </w:pPr>
      <w:r>
        <w:t>sosreport-3.1/debian/copyright:</w:t>
      </w:r>
    </w:p>
    <w:p w14:paraId="55297291" w14:textId="77777777" w:rsidR="00425AAE" w:rsidRDefault="00425AAE">
      <w:r>
        <w:t>[BEGIN FILE=sosreport-3.1/debian/copyright] Format: http://www.debian.org/doc/packaging-manuals/copyright-format/1.0/ Upstream-Name: sosreport Upstream-Contact: Bryn M. Reeves &lt;bmr@redhat.com&gt; Source: https://github.com/sosreport/sosreport</w:t>
      </w:r>
    </w:p>
    <w:p w14:paraId="321CF8BF" w14:textId="77777777" w:rsidR="00425AAE" w:rsidRDefault="00425AAE">
      <w:r>
        <w:t xml:space="preserve">Files: * Copyright: 2012-2013 Bryn M. Reeves </w:t>
      </w:r>
      <w:r>
        <w:tab/>
        <w:t xml:space="preserve">   2007-2013 Red Hat, Inc. License: GPL-2+</w:t>
      </w:r>
    </w:p>
    <w:p w14:paraId="1C7F8996" w14:textId="77777777" w:rsidR="00425AAE" w:rsidRDefault="00425AAE">
      <w:r>
        <w:t>Files: sos/plugins/kernelrt.py Copyright: 2012 Red Hat, Inc. License: GPL-2</w:t>
      </w:r>
    </w:p>
    <w:p w14:paraId="63CDFCEE" w14:textId="77777777" w:rsidR="00425AAE" w:rsidRDefault="00425AAE">
      <w:r>
        <w:t>Files: debian/* Copyright: 2013 Adam Stokes &lt;adam.stokes@ubuntu.com&gt; License: GPL-2+</w:t>
      </w:r>
    </w:p>
    <w:p w14:paraId="706D3490" w14:textId="77777777" w:rsidR="00425AAE" w:rsidRDefault="00425AAE">
      <w:r>
        <w:t>License: GPL-2  This program is free software; you can redistribute it and/or  modify it under the terms of the GNU General Public License  as published by the Free Software Foundation; version 2.  .  This application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w:t>
      </w:r>
    </w:p>
    <w:p w14:paraId="28866D0D" w14:textId="77777777" w:rsidR="00425AAE" w:rsidRDefault="00425AAE">
      <w:r>
        <w:t xml:space="preserve">License: GPL-2+  This program is free software; you can redistribute it and/or modify  it under the terms of the GNU General Public License as published by  the Free Software Foundation; either version 2 of the License, or (at  your option) any later version.  .  This </w:t>
      </w:r>
      <w:r>
        <w:lastRenderedPageBreak/>
        <w:t>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On Debian systems, the complete text of the GNU General Public  License, version 2, can be found in /usr/share/common-licenses/GPL-2. [END FILE=sosreport-3.1/debian/copyright]</w:t>
      </w:r>
    </w:p>
    <w:p w14:paraId="48126590" w14:textId="77777777" w:rsidR="00425AAE" w:rsidRDefault="00425AAE" w:rsidP="000727EF">
      <w:pPr>
        <w:pStyle w:val="Heading2"/>
      </w:pPr>
      <w:r>
        <w:t xml:space="preserve"> </w:t>
      </w:r>
      <w:bookmarkStart w:id="672" w:name="_Toc399938489"/>
      <w:r>
        <w:t>sphinx (version 1.2.2+dfsg):</w:t>
      </w:r>
      <w:bookmarkEnd w:id="672"/>
    </w:p>
    <w:p w14:paraId="04CF16FD" w14:textId="77777777" w:rsidR="00425AAE" w:rsidRDefault="00425AAE" w:rsidP="000727EF">
      <w:pPr>
        <w:pStyle w:val="Heading3"/>
      </w:pPr>
      <w:r>
        <w:t>sphinx-1.2.2+dfsg/debian/copyright:</w:t>
      </w:r>
    </w:p>
    <w:p w14:paraId="17B19AF0" w14:textId="77777777" w:rsidR="00425AAE" w:rsidRDefault="00425AAE">
      <w:r>
        <w:t>[BEGIN FILE=sphinx-1.2.2+dfsg/debian/copyright] This package was first debianized by Mikhail Gusarov &lt;dottedmag@dottedmag.net&gt; on Mon, 08 Apr 2008 01:52:52 +0600</w:t>
      </w:r>
    </w:p>
    <w:p w14:paraId="1391B76A" w14:textId="77777777" w:rsidR="00425AAE" w:rsidRDefault="00425AAE">
      <w:r>
        <w:t>It was downloaded from http://sphinx.pocoo.org/</w:t>
      </w:r>
    </w:p>
    <w:p w14:paraId="58362942" w14:textId="77777777" w:rsidR="00425AAE" w:rsidRDefault="00425AAE">
      <w:r>
        <w:t>Copyright Holders: Georg Brandl &lt;georg@python.org&gt;, Armin Ronacher &lt;armin.ronacher@active-4.com&gt;, Josip Dzolonga, Gerold Penz, Vivake Gupta &lt;v@nano.com&gt;</w:t>
      </w:r>
    </w:p>
    <w:p w14:paraId="30D9BB52" w14:textId="77777777" w:rsidR="00425AAE" w:rsidRDefault="00425AAE">
      <w:r>
        <w:t>License for Sphinx ==================</w:t>
      </w:r>
    </w:p>
    <w:p w14:paraId="2BF3F34F" w14:textId="77777777" w:rsidR="00425AAE" w:rsidRDefault="00425AAE">
      <w:r>
        <w:t>Copyright (c) 2007-2013 by the Sphinx team (see AUTHORS file). All rights reserved.</w:t>
      </w:r>
    </w:p>
    <w:p w14:paraId="48C9F238" w14:textId="77777777" w:rsidR="00425AAE" w:rsidRDefault="00425AAE">
      <w:r>
        <w:t>Redistribution and use in source and binary forms, with or without modification, are permitted provided that the following conditions are met:</w:t>
      </w:r>
    </w:p>
    <w:p w14:paraId="065E23FE" w14:textId="77777777" w:rsidR="00425AAE" w:rsidRDefault="00425AAE">
      <w:r>
        <w:t>* Redistributions of source code must retain the above copyright   notice, this list of conditions and the following disclaimer.</w:t>
      </w:r>
    </w:p>
    <w:p w14:paraId="64976BFD" w14:textId="77777777" w:rsidR="00425AAE" w:rsidRDefault="00425AAE">
      <w:r>
        <w:t>* Redistributions in binary form must reproduce the above copyright   notice, this list of conditions and the following disclaimer in the   documentation and/or other materials provided with the distribution.</w:t>
      </w:r>
    </w:p>
    <w:p w14:paraId="2016A2E7" w14:textId="77777777" w:rsidR="00425AAE" w:rsidRDefault="00425AAE">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F74312A" w14:textId="77777777" w:rsidR="00425AAE" w:rsidRDefault="00425AAE">
      <w:r>
        <w:t>Licenses for incorporated software ==================================</w:t>
      </w:r>
    </w:p>
    <w:p w14:paraId="478EE968" w14:textId="77777777" w:rsidR="00425AAE" w:rsidRDefault="00425AAE">
      <w:r>
        <w:t>The pgen2 package, included in this distribution under the name sphinx.pycode.pgen2, is available in the Python 2.6 distribution under the PSF license agreement for Python:</w:t>
      </w:r>
    </w:p>
    <w:p w14:paraId="509D09C1" w14:textId="77777777" w:rsidR="00425AAE" w:rsidRDefault="00425AAE"/>
    <w:p w14:paraId="338C1C30" w14:textId="77777777" w:rsidR="00425AAE" w:rsidRDefault="00425AAE">
      <w:r>
        <w:lastRenderedPageBreak/>
        <w:t xml:space="preserve"> Copyright Â© 2001-2008 Python Software Foundation; All Rights Reserved. </w:t>
      </w:r>
    </w:p>
    <w:p w14:paraId="21222692" w14:textId="77777777" w:rsidR="00425AAE" w:rsidRDefault="00425AAE">
      <w:r>
        <w:t xml:space="preserve">  </w:t>
      </w:r>
    </w:p>
    <w:p w14:paraId="362E6D4E" w14:textId="77777777" w:rsidR="00425AAE" w:rsidRDefault="00425AAE">
      <w:r>
        <w:t xml:space="preserve"> PYTHON SOFTWARE FOUNDATION LICENSE VERSION 2 </w:t>
      </w:r>
    </w:p>
    <w:p w14:paraId="2E242101" w14:textId="77777777" w:rsidR="00425AAE" w:rsidRDefault="00425AAE">
      <w:r>
        <w:t xml:space="preserve"> -------------------------------------------- </w:t>
      </w:r>
    </w:p>
    <w:p w14:paraId="3B12EAC5" w14:textId="77777777" w:rsidR="00425AAE" w:rsidRDefault="00425AAE">
      <w:r>
        <w:t xml:space="preserve">  </w:t>
      </w:r>
    </w:p>
    <w:p w14:paraId="5FC56560" w14:textId="77777777" w:rsidR="00425AAE" w:rsidRDefault="00425AAE">
      <w:r>
        <w:t xml:space="preserve"> 1. This LICENSE AGREEMENT is between the Python Software Foundation </w:t>
      </w:r>
    </w:p>
    <w:p w14:paraId="32CEFD9A" w14:textId="77777777" w:rsidR="00425AAE" w:rsidRDefault="00425AAE">
      <w:r>
        <w:t xml:space="preserve">    (PSF), and the Individual or Organization (Licensee) accessing </w:t>
      </w:r>
    </w:p>
    <w:p w14:paraId="49E3BBBC" w14:textId="77777777" w:rsidR="00425AAE" w:rsidRDefault="00425AAE">
      <w:r>
        <w:t xml:space="preserve">    and otherwise using Python 2.6 software in source or binary form </w:t>
      </w:r>
    </w:p>
    <w:p w14:paraId="40A5FD61" w14:textId="77777777" w:rsidR="00425AAE" w:rsidRDefault="00425AAE">
      <w:r>
        <w:t xml:space="preserve">    and its associated documentation. </w:t>
      </w:r>
    </w:p>
    <w:p w14:paraId="3AF64329" w14:textId="77777777" w:rsidR="00425AAE" w:rsidRDefault="00425AAE">
      <w:r>
        <w:t xml:space="preserve">  </w:t>
      </w:r>
    </w:p>
    <w:p w14:paraId="147B5C55" w14:textId="77777777" w:rsidR="00425AAE" w:rsidRDefault="00425AAE">
      <w:r>
        <w:t xml:space="preserve"> 2. Subject to the terms and conditions of this License Agreement, PSF </w:t>
      </w:r>
    </w:p>
    <w:p w14:paraId="5B91D396" w14:textId="77777777" w:rsidR="00425AAE" w:rsidRDefault="00425AAE">
      <w:r>
        <w:t xml:space="preserve">    hereby grants Licensee a nonexclusive, royalty-free, world-wide </w:t>
      </w:r>
    </w:p>
    <w:p w14:paraId="046F0FDE" w14:textId="77777777" w:rsidR="00425AAE" w:rsidRDefault="00425AAE">
      <w:r>
        <w:t xml:space="preserve">    license to reproduce, analyze, test, perform and/or display </w:t>
      </w:r>
    </w:p>
    <w:p w14:paraId="33C05A1E" w14:textId="77777777" w:rsidR="00425AAE" w:rsidRDefault="00425AAE">
      <w:r>
        <w:t xml:space="preserve">    publicly, prepare derivative works, distribute, and otherwise use </w:t>
      </w:r>
    </w:p>
    <w:p w14:paraId="754DF9A7" w14:textId="77777777" w:rsidR="00425AAE" w:rsidRDefault="00425AAE">
      <w:r>
        <w:t xml:space="preserve">    Python 2.6 alone or in any derivative version, provided, however, </w:t>
      </w:r>
    </w:p>
    <w:p w14:paraId="4B6F63D1" w14:textId="77777777" w:rsidR="00425AAE" w:rsidRDefault="00425AAE">
      <w:r>
        <w:t xml:space="preserve">    that PSF's License Agreement and PSF's notice of copyright, i.e., </w:t>
      </w:r>
    </w:p>
    <w:p w14:paraId="0B55355A" w14:textId="77777777" w:rsidR="00425AAE" w:rsidRDefault="00425AAE">
      <w:r>
        <w:t xml:space="preserve">    Copyright Â© 2001-2008 Python Software Foundation; All Rights </w:t>
      </w:r>
    </w:p>
    <w:p w14:paraId="5EEC6ACD" w14:textId="77777777" w:rsidR="00425AAE" w:rsidRDefault="00425AAE">
      <w:r>
        <w:t xml:space="preserve">    Reserved are retained in Python 2.6 alone or in any derivative </w:t>
      </w:r>
    </w:p>
    <w:p w14:paraId="2ECA21A6" w14:textId="77777777" w:rsidR="00425AAE" w:rsidRDefault="00425AAE">
      <w:r>
        <w:t xml:space="preserve">    version prepared by Licensee. </w:t>
      </w:r>
    </w:p>
    <w:p w14:paraId="1B79BBB8" w14:textId="77777777" w:rsidR="00425AAE" w:rsidRDefault="00425AAE">
      <w:r>
        <w:t xml:space="preserve">  </w:t>
      </w:r>
    </w:p>
    <w:p w14:paraId="2823303A" w14:textId="77777777" w:rsidR="00425AAE" w:rsidRDefault="00425AAE">
      <w:r>
        <w:t xml:space="preserve"> 3. In the event Licensee prepares a derivative work that is based on </w:t>
      </w:r>
    </w:p>
    <w:p w14:paraId="68FDE541" w14:textId="77777777" w:rsidR="00425AAE" w:rsidRDefault="00425AAE">
      <w:r>
        <w:t xml:space="preserve">    or incorporates Python 2.6 or any part thereof, and wants to make </w:t>
      </w:r>
    </w:p>
    <w:p w14:paraId="6F50D3B0" w14:textId="77777777" w:rsidR="00425AAE" w:rsidRDefault="00425AAE">
      <w:r>
        <w:t xml:space="preserve">    the derivative work available to others as provided herein, then </w:t>
      </w:r>
    </w:p>
    <w:p w14:paraId="0AD6086B" w14:textId="77777777" w:rsidR="00425AAE" w:rsidRDefault="00425AAE">
      <w:r>
        <w:t xml:space="preserve">    Licensee hereby agrees to include in any such work a brief summary </w:t>
      </w:r>
    </w:p>
    <w:p w14:paraId="500D9F8D" w14:textId="77777777" w:rsidR="00425AAE" w:rsidRDefault="00425AAE">
      <w:r>
        <w:t xml:space="preserve">    of the changes made to Python 2.6. </w:t>
      </w:r>
    </w:p>
    <w:p w14:paraId="35AEC448" w14:textId="77777777" w:rsidR="00425AAE" w:rsidRDefault="00425AAE">
      <w:r>
        <w:t xml:space="preserve">  </w:t>
      </w:r>
    </w:p>
    <w:p w14:paraId="0CACD2C1" w14:textId="77777777" w:rsidR="00425AAE" w:rsidRDefault="00425AAE">
      <w:r>
        <w:t xml:space="preserve"> 4. PSF is making Python 2.6 available to Licensee on an AS IS basis. </w:t>
      </w:r>
    </w:p>
    <w:p w14:paraId="5D1DEC5C" w14:textId="77777777" w:rsidR="00425AAE" w:rsidRDefault="00425AAE">
      <w:r>
        <w:t xml:space="preserve">    PSF MAKES NO REPRESENTATIONS OR WARRANTIES, EXPRESS OR IMPLIED.  BY </w:t>
      </w:r>
    </w:p>
    <w:p w14:paraId="600172BE" w14:textId="77777777" w:rsidR="00425AAE" w:rsidRDefault="00425AAE">
      <w:r>
        <w:t xml:space="preserve">    WAY OF EXAMPLE, BUT NOT LIMITATION, PSF MAKES NO AND DISCLAIMS ANY </w:t>
      </w:r>
    </w:p>
    <w:p w14:paraId="329BBD63" w14:textId="77777777" w:rsidR="00425AAE" w:rsidRDefault="00425AAE">
      <w:r>
        <w:t xml:space="preserve">    REPRESENTATION OR WARRANTY OF MERCHANTABILITY OR FITNESS FOR ANY </w:t>
      </w:r>
    </w:p>
    <w:p w14:paraId="1BBD5B0E" w14:textId="77777777" w:rsidR="00425AAE" w:rsidRDefault="00425AAE">
      <w:r>
        <w:t xml:space="preserve">    PARTICULAR PURPOSE OR THAT THE USE OF PYTHON 2.6 WILL NOT INFRINGE </w:t>
      </w:r>
    </w:p>
    <w:p w14:paraId="4A5AE4A1" w14:textId="77777777" w:rsidR="00425AAE" w:rsidRDefault="00425AAE">
      <w:r>
        <w:t xml:space="preserve">    ANY THIRD PARTY RIGHTS. </w:t>
      </w:r>
    </w:p>
    <w:p w14:paraId="1C01C557" w14:textId="77777777" w:rsidR="00425AAE" w:rsidRDefault="00425AAE">
      <w:r>
        <w:t xml:space="preserve">  </w:t>
      </w:r>
    </w:p>
    <w:p w14:paraId="0AFC4DB6" w14:textId="77777777" w:rsidR="00425AAE" w:rsidRDefault="00425AAE">
      <w:r>
        <w:t xml:space="preserve"> 5. PSF SHALL NOT BE LIABLE TO LICENSEE OR ANY OTHER USERS OF PYTHON </w:t>
      </w:r>
    </w:p>
    <w:p w14:paraId="0C3DEDF3" w14:textId="77777777" w:rsidR="00425AAE" w:rsidRDefault="00425AAE">
      <w:r>
        <w:t xml:space="preserve">    2.6 FOR ANY INCIDENTAL, SPECIAL, OR CONSEQUENTIAL DAMAGES OR LOSS </w:t>
      </w:r>
    </w:p>
    <w:p w14:paraId="3EDE4AE9" w14:textId="77777777" w:rsidR="00425AAE" w:rsidRDefault="00425AAE">
      <w:r>
        <w:lastRenderedPageBreak/>
        <w:t xml:space="preserve">    AS A RESULT OF MODIFYING, DISTRIBUTING, OR OTHERWISE USING PYTHON </w:t>
      </w:r>
    </w:p>
    <w:p w14:paraId="70EC98FE" w14:textId="77777777" w:rsidR="00425AAE" w:rsidRDefault="00425AAE">
      <w:r>
        <w:t xml:space="preserve">    2.6, OR ANY DERIVATIVE THEREOF, EVEN IF ADVISED OF THE POSSIBILITY </w:t>
      </w:r>
    </w:p>
    <w:p w14:paraId="3FB64BFF" w14:textId="77777777" w:rsidR="00425AAE" w:rsidRDefault="00425AAE">
      <w:r>
        <w:t xml:space="preserve">    THEREOF. </w:t>
      </w:r>
    </w:p>
    <w:p w14:paraId="4F8E5C10" w14:textId="77777777" w:rsidR="00425AAE" w:rsidRDefault="00425AAE">
      <w:r>
        <w:t xml:space="preserve">  </w:t>
      </w:r>
    </w:p>
    <w:p w14:paraId="236EB744" w14:textId="77777777" w:rsidR="00425AAE" w:rsidRDefault="00425AAE">
      <w:r>
        <w:t xml:space="preserve"> 6. This License Agreement will automatically terminate upon a material </w:t>
      </w:r>
    </w:p>
    <w:p w14:paraId="6979834B" w14:textId="77777777" w:rsidR="00425AAE" w:rsidRDefault="00425AAE">
      <w:r>
        <w:t xml:space="preserve">    breach of its terms and conditions. </w:t>
      </w:r>
    </w:p>
    <w:p w14:paraId="75AEBB0B" w14:textId="77777777" w:rsidR="00425AAE" w:rsidRDefault="00425AAE">
      <w:r>
        <w:t xml:space="preserve">  </w:t>
      </w:r>
    </w:p>
    <w:p w14:paraId="4B4A9D4A" w14:textId="77777777" w:rsidR="00425AAE" w:rsidRDefault="00425AAE">
      <w:r>
        <w:t xml:space="preserve"> 7. Nothing in this License Agreement shall be deemed to create any </w:t>
      </w:r>
    </w:p>
    <w:p w14:paraId="08810950" w14:textId="77777777" w:rsidR="00425AAE" w:rsidRDefault="00425AAE">
      <w:r>
        <w:t xml:space="preserve">    relationship of agency, partnership, or joint venture between PSF </w:t>
      </w:r>
    </w:p>
    <w:p w14:paraId="594EE4FA" w14:textId="77777777" w:rsidR="00425AAE" w:rsidRDefault="00425AAE">
      <w:r>
        <w:t xml:space="preserve">    and Licensee.  This License Agreement does not grant permission to </w:t>
      </w:r>
    </w:p>
    <w:p w14:paraId="42B33D63" w14:textId="77777777" w:rsidR="00425AAE" w:rsidRDefault="00425AAE">
      <w:r>
        <w:t xml:space="preserve">    use PSF trademarks or trade name in a trademark sense to endorse or </w:t>
      </w:r>
    </w:p>
    <w:p w14:paraId="7146CE63" w14:textId="77777777" w:rsidR="00425AAE" w:rsidRDefault="00425AAE">
      <w:r>
        <w:t xml:space="preserve">    promote products or services of Licensee, or any third party. </w:t>
      </w:r>
    </w:p>
    <w:p w14:paraId="44689A7C" w14:textId="77777777" w:rsidR="00425AAE" w:rsidRDefault="00425AAE">
      <w:r>
        <w:t xml:space="preserve">  </w:t>
      </w:r>
    </w:p>
    <w:p w14:paraId="7BFB5DE3" w14:textId="77777777" w:rsidR="00425AAE" w:rsidRDefault="00425AAE">
      <w:r>
        <w:t xml:space="preserve"> 8. By copying, installing or otherwise using Python 2.6, Licensee </w:t>
      </w:r>
    </w:p>
    <w:p w14:paraId="754DBB4F" w14:textId="77777777" w:rsidR="00425AAE" w:rsidRDefault="00425AAE">
      <w:r>
        <w:t xml:space="preserve">    agrees to be bound by the terms and conditions of this License </w:t>
      </w:r>
    </w:p>
    <w:p w14:paraId="4217AAA1" w14:textId="77777777" w:rsidR="00425AAE" w:rsidRDefault="00425AAE">
      <w:r>
        <w:t xml:space="preserve">    Agreement.</w:t>
      </w:r>
    </w:p>
    <w:p w14:paraId="20F9AFBE" w14:textId="77777777" w:rsidR="00425AAE" w:rsidRDefault="00425AAE">
      <w:r>
        <w:t>The included smartypants module, included as sphinx.util.smartypants, is available under the following license:</w:t>
      </w:r>
    </w:p>
    <w:p w14:paraId="25D7C9EB" w14:textId="77777777" w:rsidR="00425AAE" w:rsidRDefault="00425AAE"/>
    <w:p w14:paraId="6269F132" w14:textId="77777777" w:rsidR="00425AAE" w:rsidRDefault="00425AAE">
      <w:r>
        <w:t xml:space="preserve"> SmartyPants license:: </w:t>
      </w:r>
    </w:p>
    <w:p w14:paraId="1556E72E" w14:textId="77777777" w:rsidR="00425AAE" w:rsidRDefault="00425AAE">
      <w:r>
        <w:t xml:space="preserve">  </w:t>
      </w:r>
    </w:p>
    <w:p w14:paraId="41EF8549" w14:textId="77777777" w:rsidR="00425AAE" w:rsidRDefault="00425AAE">
      <w:r>
        <w:t xml:space="preserve">     Copyright (c) 2003 John Gruber </w:t>
      </w:r>
    </w:p>
    <w:p w14:paraId="1CD9167E" w14:textId="77777777" w:rsidR="00425AAE" w:rsidRDefault="00425AAE">
      <w:r>
        <w:t xml:space="preserve">     (http://daringfireball.net/) </w:t>
      </w:r>
    </w:p>
    <w:p w14:paraId="4F409280" w14:textId="77777777" w:rsidR="00425AAE" w:rsidRDefault="00425AAE">
      <w:r>
        <w:t xml:space="preserve">     All rights reserved. </w:t>
      </w:r>
    </w:p>
    <w:p w14:paraId="7B411136" w14:textId="77777777" w:rsidR="00425AAE" w:rsidRDefault="00425AAE">
      <w:r>
        <w:t xml:space="preserve">  </w:t>
      </w:r>
    </w:p>
    <w:p w14:paraId="0A3E4739" w14:textId="77777777" w:rsidR="00425AAE" w:rsidRDefault="00425AAE">
      <w:r>
        <w:t xml:space="preserve">     Redistribution and use in source and binary forms, with or without </w:t>
      </w:r>
    </w:p>
    <w:p w14:paraId="123EF9E7" w14:textId="77777777" w:rsidR="00425AAE" w:rsidRDefault="00425AAE">
      <w:r>
        <w:t xml:space="preserve">     modification, are permitted provided that the following conditions </w:t>
      </w:r>
    </w:p>
    <w:p w14:paraId="1505BC22" w14:textId="77777777" w:rsidR="00425AAE" w:rsidRDefault="00425AAE">
      <w:r>
        <w:t xml:space="preserve">     are met: </w:t>
      </w:r>
    </w:p>
    <w:p w14:paraId="180F1415" w14:textId="77777777" w:rsidR="00425AAE" w:rsidRDefault="00425AAE">
      <w:r>
        <w:t xml:space="preserve">  </w:t>
      </w:r>
    </w:p>
    <w:p w14:paraId="15823828" w14:textId="77777777" w:rsidR="00425AAE" w:rsidRDefault="00425AAE">
      <w:r>
        <w:t xml:space="preserve">     *   Redistributions of source code must retain the above copyright </w:t>
      </w:r>
    </w:p>
    <w:p w14:paraId="3FB117CB" w14:textId="77777777" w:rsidR="00425AAE" w:rsidRDefault="00425AAE">
      <w:r>
        <w:t xml:space="preserve">         notice, this list of conditions and the following disclaimer. </w:t>
      </w:r>
    </w:p>
    <w:p w14:paraId="07EAA89B" w14:textId="77777777" w:rsidR="00425AAE" w:rsidRDefault="00425AAE">
      <w:r>
        <w:t xml:space="preserve">  </w:t>
      </w:r>
    </w:p>
    <w:p w14:paraId="5052FE53" w14:textId="77777777" w:rsidR="00425AAE" w:rsidRDefault="00425AAE">
      <w:r>
        <w:t xml:space="preserve">     *   Redistributions in binary form must reproduce the above </w:t>
      </w:r>
    </w:p>
    <w:p w14:paraId="1AF3A2F3" w14:textId="77777777" w:rsidR="00425AAE" w:rsidRDefault="00425AAE">
      <w:r>
        <w:t xml:space="preserve">         copyright notice, this list of conditions and the following </w:t>
      </w:r>
    </w:p>
    <w:p w14:paraId="0FBF143B" w14:textId="77777777" w:rsidR="00425AAE" w:rsidRDefault="00425AAE">
      <w:r>
        <w:t xml:space="preserve">         disclaimer in the documentation and/or other materials </w:t>
      </w:r>
    </w:p>
    <w:p w14:paraId="3077C7A4" w14:textId="77777777" w:rsidR="00425AAE" w:rsidRDefault="00425AAE">
      <w:r>
        <w:t xml:space="preserve">         provided with the distribution. </w:t>
      </w:r>
    </w:p>
    <w:p w14:paraId="7E32BEDC" w14:textId="77777777" w:rsidR="00425AAE" w:rsidRDefault="00425AAE">
      <w:r>
        <w:t xml:space="preserve">  </w:t>
      </w:r>
    </w:p>
    <w:p w14:paraId="7BD0E76B" w14:textId="77777777" w:rsidR="00425AAE" w:rsidRDefault="00425AAE">
      <w:r>
        <w:t xml:space="preserve">     *   Neither the name SmartyPants nor the names of its </w:t>
      </w:r>
    </w:p>
    <w:p w14:paraId="184AEA7C" w14:textId="77777777" w:rsidR="00425AAE" w:rsidRDefault="00425AAE">
      <w:r>
        <w:t xml:space="preserve">         contributors may be used to endorse or promote products </w:t>
      </w:r>
    </w:p>
    <w:p w14:paraId="0D125F35" w14:textId="77777777" w:rsidR="00425AAE" w:rsidRDefault="00425AAE">
      <w:r>
        <w:t xml:space="preserve">         derived from this software without specific prior written </w:t>
      </w:r>
    </w:p>
    <w:p w14:paraId="14DB24A9" w14:textId="77777777" w:rsidR="00425AAE" w:rsidRDefault="00425AAE">
      <w:r>
        <w:lastRenderedPageBreak/>
        <w:t xml:space="preserve">         permission. </w:t>
      </w:r>
    </w:p>
    <w:p w14:paraId="361A27E9" w14:textId="77777777" w:rsidR="00425AAE" w:rsidRDefault="00425AAE">
      <w:r>
        <w:t xml:space="preserve">  </w:t>
      </w:r>
    </w:p>
    <w:p w14:paraId="2479D82F" w14:textId="77777777" w:rsidR="00425AAE" w:rsidRDefault="00425AAE">
      <w:r>
        <w:t xml:space="preserve">     This software is provided by the copyright holders and </w:t>
      </w:r>
    </w:p>
    <w:p w14:paraId="716741F0" w14:textId="77777777" w:rsidR="00425AAE" w:rsidRDefault="00425AAE">
      <w:r>
        <w:t xml:space="preserve">     contributors as is and any express or implied warranties, </w:t>
      </w:r>
    </w:p>
    <w:p w14:paraId="21597D3D" w14:textId="77777777" w:rsidR="00425AAE" w:rsidRDefault="00425AAE">
      <w:r>
        <w:t xml:space="preserve">     including, but not limited to, the implied warranties of </w:t>
      </w:r>
    </w:p>
    <w:p w14:paraId="01265A1E" w14:textId="77777777" w:rsidR="00425AAE" w:rsidRDefault="00425AAE">
      <w:r>
        <w:t xml:space="preserve">     merchantability and fitness for a particular purpose are </w:t>
      </w:r>
    </w:p>
    <w:p w14:paraId="375BD2EB" w14:textId="77777777" w:rsidR="00425AAE" w:rsidRDefault="00425AAE">
      <w:r>
        <w:t xml:space="preserve">     disclaimed. In no event shall the copyright owner or contributors </w:t>
      </w:r>
    </w:p>
    <w:p w14:paraId="58B746AE" w14:textId="77777777" w:rsidR="00425AAE" w:rsidRDefault="00425AAE">
      <w:r>
        <w:t xml:space="preserve">     be liable for any direct, indirect, incidental, special, </w:t>
      </w:r>
    </w:p>
    <w:p w14:paraId="0A1F6731" w14:textId="77777777" w:rsidR="00425AAE" w:rsidRDefault="00425AAE">
      <w:r>
        <w:t xml:space="preserve">     exemplary, or consequential damages (including, but not limited </w:t>
      </w:r>
    </w:p>
    <w:p w14:paraId="71C67E71" w14:textId="77777777" w:rsidR="00425AAE" w:rsidRDefault="00425AAE">
      <w:r>
        <w:t xml:space="preserve">     to, procurement of substitute goods or services; loss of use, </w:t>
      </w:r>
    </w:p>
    <w:p w14:paraId="66EDA55E" w14:textId="77777777" w:rsidR="00425AAE" w:rsidRDefault="00425AAE">
      <w:r>
        <w:t xml:space="preserve">     data, or profits; or business interruption) however caused and on </w:t>
      </w:r>
    </w:p>
    <w:p w14:paraId="45EDEBC7" w14:textId="77777777" w:rsidR="00425AAE" w:rsidRDefault="00425AAE">
      <w:r>
        <w:t xml:space="preserve">     any theory of liability, whether in contract, strict liability, or </w:t>
      </w:r>
    </w:p>
    <w:p w14:paraId="537B08F5" w14:textId="77777777" w:rsidR="00425AAE" w:rsidRDefault="00425AAE">
      <w:r>
        <w:t xml:space="preserve">     tort (including negligence or otherwise) arising in any way out of </w:t>
      </w:r>
    </w:p>
    <w:p w14:paraId="32138CC6" w14:textId="77777777" w:rsidR="00425AAE" w:rsidRDefault="00425AAE">
      <w:r>
        <w:t xml:space="preserve">     the use of this software, even if advised of the possibility of </w:t>
      </w:r>
    </w:p>
    <w:p w14:paraId="330C65BE" w14:textId="77777777" w:rsidR="00425AAE" w:rsidRDefault="00425AAE">
      <w:r>
        <w:t xml:space="preserve">     such damage. </w:t>
      </w:r>
    </w:p>
    <w:p w14:paraId="7DA7ED61" w14:textId="77777777" w:rsidR="00425AAE" w:rsidRDefault="00425AAE">
      <w:r>
        <w:t xml:space="preserve">  </w:t>
      </w:r>
    </w:p>
    <w:p w14:paraId="2E4AADC2" w14:textId="77777777" w:rsidR="00425AAE" w:rsidRDefault="00425AAE">
      <w:r>
        <w:t xml:space="preserve">  </w:t>
      </w:r>
    </w:p>
    <w:p w14:paraId="01F8A759" w14:textId="77777777" w:rsidR="00425AAE" w:rsidRDefault="00425AAE">
      <w:r>
        <w:t xml:space="preserve"> smartypants.py license:: </w:t>
      </w:r>
    </w:p>
    <w:p w14:paraId="3B38B9D4" w14:textId="77777777" w:rsidR="00425AAE" w:rsidRDefault="00425AAE">
      <w:r>
        <w:t xml:space="preserve">  </w:t>
      </w:r>
    </w:p>
    <w:p w14:paraId="0A3DD236" w14:textId="77777777" w:rsidR="00425AAE" w:rsidRDefault="00425AAE">
      <w:r>
        <w:t xml:space="preserve">     smartypants.py is a derivative work of SmartyPants. </w:t>
      </w:r>
    </w:p>
    <w:p w14:paraId="00B62415" w14:textId="77777777" w:rsidR="00425AAE" w:rsidRDefault="00425AAE">
      <w:r>
        <w:t xml:space="preserve">  </w:t>
      </w:r>
    </w:p>
    <w:p w14:paraId="6692F186" w14:textId="77777777" w:rsidR="00425AAE" w:rsidRDefault="00425AAE">
      <w:r>
        <w:t xml:space="preserve">     Redistribution and use in source and binary forms, with or without </w:t>
      </w:r>
    </w:p>
    <w:p w14:paraId="2E488EDA" w14:textId="77777777" w:rsidR="00425AAE" w:rsidRDefault="00425AAE">
      <w:r>
        <w:t xml:space="preserve">     modification, are permitted provided that the following conditions </w:t>
      </w:r>
    </w:p>
    <w:p w14:paraId="309D1916" w14:textId="77777777" w:rsidR="00425AAE" w:rsidRDefault="00425AAE">
      <w:r>
        <w:t xml:space="preserve">     are met: </w:t>
      </w:r>
    </w:p>
    <w:p w14:paraId="15D83D4F" w14:textId="77777777" w:rsidR="00425AAE" w:rsidRDefault="00425AAE">
      <w:r>
        <w:t xml:space="preserve">  </w:t>
      </w:r>
    </w:p>
    <w:p w14:paraId="23B4AAC9" w14:textId="77777777" w:rsidR="00425AAE" w:rsidRDefault="00425AAE">
      <w:r>
        <w:t xml:space="preserve">     *   Redistributions of source code must retain the above copyright </w:t>
      </w:r>
    </w:p>
    <w:p w14:paraId="6508A581" w14:textId="77777777" w:rsidR="00425AAE" w:rsidRDefault="00425AAE">
      <w:r>
        <w:t xml:space="preserve">         notice, this list of conditions and the following disclaimer. </w:t>
      </w:r>
    </w:p>
    <w:p w14:paraId="17C22074" w14:textId="77777777" w:rsidR="00425AAE" w:rsidRDefault="00425AAE">
      <w:r>
        <w:t xml:space="preserve">  </w:t>
      </w:r>
    </w:p>
    <w:p w14:paraId="0D63CCC6" w14:textId="77777777" w:rsidR="00425AAE" w:rsidRDefault="00425AAE">
      <w:r>
        <w:t xml:space="preserve">     *   Redistributions in binary form must reproduce the above </w:t>
      </w:r>
    </w:p>
    <w:p w14:paraId="48B3781C" w14:textId="77777777" w:rsidR="00425AAE" w:rsidRDefault="00425AAE">
      <w:r>
        <w:t xml:space="preserve">         copyright notice, this list of conditions and the following </w:t>
      </w:r>
    </w:p>
    <w:p w14:paraId="28139C25" w14:textId="77777777" w:rsidR="00425AAE" w:rsidRDefault="00425AAE">
      <w:r>
        <w:t xml:space="preserve">         disclaimer in the documentation and/or other materials </w:t>
      </w:r>
    </w:p>
    <w:p w14:paraId="135A0658" w14:textId="77777777" w:rsidR="00425AAE" w:rsidRDefault="00425AAE">
      <w:r>
        <w:t xml:space="preserve">         provided with the distribution. </w:t>
      </w:r>
    </w:p>
    <w:p w14:paraId="7FB21BB5" w14:textId="77777777" w:rsidR="00425AAE" w:rsidRDefault="00425AAE">
      <w:r>
        <w:t xml:space="preserve">  </w:t>
      </w:r>
    </w:p>
    <w:p w14:paraId="6EDDE25E" w14:textId="77777777" w:rsidR="00425AAE" w:rsidRDefault="00425AAE">
      <w:r>
        <w:t xml:space="preserve">     This software is provided by the copyright holders and </w:t>
      </w:r>
    </w:p>
    <w:p w14:paraId="5142147A" w14:textId="77777777" w:rsidR="00425AAE" w:rsidRDefault="00425AAE">
      <w:r>
        <w:t xml:space="preserve">     contributors as is and any express or implied warranties, </w:t>
      </w:r>
    </w:p>
    <w:p w14:paraId="6F186E8C" w14:textId="77777777" w:rsidR="00425AAE" w:rsidRDefault="00425AAE">
      <w:r>
        <w:t xml:space="preserve">     including, but not limited to, the implied warranties of </w:t>
      </w:r>
    </w:p>
    <w:p w14:paraId="1755F616" w14:textId="77777777" w:rsidR="00425AAE" w:rsidRDefault="00425AAE">
      <w:r>
        <w:t xml:space="preserve">     merchantability and fitness for a particular purpose are </w:t>
      </w:r>
    </w:p>
    <w:p w14:paraId="57CE5BF8" w14:textId="77777777" w:rsidR="00425AAE" w:rsidRDefault="00425AAE">
      <w:r>
        <w:t xml:space="preserve">     disclaimed. In no event shall the copyright owner or contributors </w:t>
      </w:r>
    </w:p>
    <w:p w14:paraId="22AB18DB" w14:textId="77777777" w:rsidR="00425AAE" w:rsidRDefault="00425AAE">
      <w:r>
        <w:t xml:space="preserve">     be liable for any direct, indirect, incidental, special, </w:t>
      </w:r>
    </w:p>
    <w:p w14:paraId="18E54248" w14:textId="77777777" w:rsidR="00425AAE" w:rsidRDefault="00425AAE">
      <w:r>
        <w:t xml:space="preserve">     exemplary, or consequential damages (including, but not limited </w:t>
      </w:r>
    </w:p>
    <w:p w14:paraId="2E2C8AE4" w14:textId="77777777" w:rsidR="00425AAE" w:rsidRDefault="00425AAE">
      <w:r>
        <w:t xml:space="preserve">     to, procurement of substitute goods or services; loss of use, </w:t>
      </w:r>
    </w:p>
    <w:p w14:paraId="7DD91249" w14:textId="77777777" w:rsidR="00425AAE" w:rsidRDefault="00425AAE">
      <w:r>
        <w:lastRenderedPageBreak/>
        <w:t xml:space="preserve">     data, or profits; or business interruption) however caused and on </w:t>
      </w:r>
    </w:p>
    <w:p w14:paraId="0B9F62F9" w14:textId="77777777" w:rsidR="00425AAE" w:rsidRDefault="00425AAE">
      <w:r>
        <w:t xml:space="preserve">     any theory of liability, whether in contract, strict liability, or </w:t>
      </w:r>
    </w:p>
    <w:p w14:paraId="7CA4A606" w14:textId="77777777" w:rsidR="00425AAE" w:rsidRDefault="00425AAE">
      <w:r>
        <w:t xml:space="preserve">     tort (including negligence or otherwise) arising in any way out of </w:t>
      </w:r>
    </w:p>
    <w:p w14:paraId="53821D87" w14:textId="77777777" w:rsidR="00425AAE" w:rsidRDefault="00425AAE">
      <w:r>
        <w:t xml:space="preserve">     the use of this software, even if advised of the possibility of </w:t>
      </w:r>
    </w:p>
    <w:p w14:paraId="41B3ACDE" w14:textId="77777777" w:rsidR="00425AAE" w:rsidRDefault="00425AAE">
      <w:r>
        <w:t xml:space="preserve">     such damage.</w:t>
      </w:r>
    </w:p>
    <w:p w14:paraId="24FB9EE9" w14:textId="77777777" w:rsidR="00425AAE" w:rsidRDefault="00425AAE">
      <w:r>
        <w:t>The ElementTree package, included in this distribution in test/etree13, is available under the following license:</w:t>
      </w:r>
    </w:p>
    <w:p w14:paraId="640C1773" w14:textId="77777777" w:rsidR="00425AAE" w:rsidRDefault="00425AAE"/>
    <w:p w14:paraId="3EEC8991" w14:textId="77777777" w:rsidR="00425AAE" w:rsidRDefault="00425AAE">
      <w:r>
        <w:t xml:space="preserve"> The ElementTree toolkit is </w:t>
      </w:r>
    </w:p>
    <w:p w14:paraId="13666402" w14:textId="77777777" w:rsidR="00425AAE" w:rsidRDefault="00425AAE">
      <w:r>
        <w:t xml:space="preserve">  </w:t>
      </w:r>
    </w:p>
    <w:p w14:paraId="5A175C85" w14:textId="77777777" w:rsidR="00425AAE" w:rsidRDefault="00425AAE">
      <w:r>
        <w:t xml:space="preserve"> Copyright (c) 1999-2007 by Fredrik Lundh </w:t>
      </w:r>
    </w:p>
    <w:p w14:paraId="4D453235" w14:textId="77777777" w:rsidR="00425AAE" w:rsidRDefault="00425AAE">
      <w:r>
        <w:t xml:space="preserve">  </w:t>
      </w:r>
    </w:p>
    <w:p w14:paraId="72A3F790" w14:textId="77777777" w:rsidR="00425AAE" w:rsidRDefault="00425AAE">
      <w:r>
        <w:t xml:space="preserve"> By obtaining, using, and/or copying this software and/or its </w:t>
      </w:r>
    </w:p>
    <w:p w14:paraId="175D4720" w14:textId="77777777" w:rsidR="00425AAE" w:rsidRDefault="00425AAE">
      <w:r>
        <w:t xml:space="preserve"> associated documentation, you agree that you have read, understood, </w:t>
      </w:r>
    </w:p>
    <w:p w14:paraId="707E5B2F" w14:textId="77777777" w:rsidR="00425AAE" w:rsidRDefault="00425AAE">
      <w:r>
        <w:t xml:space="preserve"> and will comply with the following terms and conditions: </w:t>
      </w:r>
    </w:p>
    <w:p w14:paraId="3A7CFBA2" w14:textId="77777777" w:rsidR="00425AAE" w:rsidRDefault="00425AAE">
      <w:r>
        <w:t xml:space="preserve">  </w:t>
      </w:r>
    </w:p>
    <w:p w14:paraId="67CE3C82" w14:textId="77777777" w:rsidR="00425AAE" w:rsidRDefault="00425AAE">
      <w:r>
        <w:t xml:space="preserve"> Permission to use, copy, modify, and distribute this software and its </w:t>
      </w:r>
    </w:p>
    <w:p w14:paraId="6DF42C14" w14:textId="77777777" w:rsidR="00425AAE" w:rsidRDefault="00425AAE">
      <w:r>
        <w:t xml:space="preserve"> associated documentation for any purpose and without fee is hereby </w:t>
      </w:r>
    </w:p>
    <w:p w14:paraId="4B4BE7D6" w14:textId="77777777" w:rsidR="00425AAE" w:rsidRDefault="00425AAE">
      <w:r>
        <w:t xml:space="preserve"> granted, provided that the above copyright notice appears in all </w:t>
      </w:r>
    </w:p>
    <w:p w14:paraId="3A09DE39" w14:textId="77777777" w:rsidR="00425AAE" w:rsidRDefault="00425AAE">
      <w:r>
        <w:t xml:space="preserve"> copies, and that both that copyright notice and this permission notice </w:t>
      </w:r>
    </w:p>
    <w:p w14:paraId="279F169C" w14:textId="77777777" w:rsidR="00425AAE" w:rsidRDefault="00425AAE">
      <w:r>
        <w:t xml:space="preserve"> appear in supporting documentation, and that the name of Secret Labs </w:t>
      </w:r>
    </w:p>
    <w:p w14:paraId="1D3339B6" w14:textId="77777777" w:rsidR="00425AAE" w:rsidRDefault="00425AAE">
      <w:r>
        <w:t xml:space="preserve"> AB or the author not be used in advertising or publicity pertaining to </w:t>
      </w:r>
    </w:p>
    <w:p w14:paraId="5139C931" w14:textId="77777777" w:rsidR="00425AAE" w:rsidRDefault="00425AAE">
      <w:r>
        <w:t xml:space="preserve"> distribution of the software without specific, written prior </w:t>
      </w:r>
    </w:p>
    <w:p w14:paraId="30E840FB" w14:textId="77777777" w:rsidR="00425AAE" w:rsidRDefault="00425AAE">
      <w:r>
        <w:t xml:space="preserve"> permission. </w:t>
      </w:r>
    </w:p>
    <w:p w14:paraId="5911B167" w14:textId="77777777" w:rsidR="00425AAE" w:rsidRDefault="00425AAE">
      <w:r>
        <w:t xml:space="preserve">  </w:t>
      </w:r>
    </w:p>
    <w:p w14:paraId="16CF9C8E" w14:textId="77777777" w:rsidR="00425AAE" w:rsidRDefault="00425AAE">
      <w:r>
        <w:t xml:space="preserve"> SECRET LABS AB AND THE AUTHOR DISCLAIMS ALL WARRANTIES WITH REGARD TO </w:t>
      </w:r>
    </w:p>
    <w:p w14:paraId="35B5A8C9" w14:textId="77777777" w:rsidR="00425AAE" w:rsidRDefault="00425AAE">
      <w:r>
        <w:t xml:space="preserve"> THIS SOFTWARE, INCLUDING ALL IMPLIED WARRANTIES OF MERCHANT- ABILITY </w:t>
      </w:r>
    </w:p>
    <w:p w14:paraId="1518FF83" w14:textId="77777777" w:rsidR="00425AAE" w:rsidRDefault="00425AAE">
      <w:r>
        <w:t xml:space="preserve"> AND FITNESS.  IN NO EVENT SHALL SECRET LABS AB OR THE AUTHOR BE LIABLE </w:t>
      </w:r>
    </w:p>
    <w:p w14:paraId="7B0F0BEB" w14:textId="77777777" w:rsidR="00425AAE" w:rsidRDefault="00425AAE">
      <w:r>
        <w:t xml:space="preserve"> FOR ANY SPECIAL, INDIRECT OR CONSEQUENTIAL DAMAGES OR ANY DAMAGES </w:t>
      </w:r>
    </w:p>
    <w:p w14:paraId="0B493394" w14:textId="77777777" w:rsidR="00425AAE" w:rsidRDefault="00425AAE">
      <w:r>
        <w:t xml:space="preserve"> WHATSOEVER RESULTING FROM LOSS OF USE, DATA OR PROFITS, WHETHER IN AN </w:t>
      </w:r>
    </w:p>
    <w:p w14:paraId="124C7C53" w14:textId="77777777" w:rsidR="00425AAE" w:rsidRDefault="00425AAE">
      <w:r>
        <w:t xml:space="preserve"> ACTION OF CONTRACT, NEGLIGENCE OR OTHER TORTIOUS ACTION, ARISING OUT </w:t>
      </w:r>
    </w:p>
    <w:p w14:paraId="1B4A418A" w14:textId="77777777" w:rsidR="00425AAE" w:rsidRDefault="00425AAE">
      <w:r>
        <w:t xml:space="preserve"> OF OR IN CONNECTION WITH THE USE OR PERFORMANCE OF THIS SOFTWARE.</w:t>
      </w:r>
    </w:p>
    <w:p w14:paraId="0AC10641" w14:textId="77777777" w:rsidR="00425AAE" w:rsidRDefault="00425AAE">
      <w:r>
        <w:t>AUTHORS file ============</w:t>
      </w:r>
    </w:p>
    <w:p w14:paraId="2A19AB27" w14:textId="77777777" w:rsidR="00425AAE" w:rsidRDefault="00425AAE">
      <w:r>
        <w:t>Sphinx is written and maintained by Georg Brandl &lt;georg@python.org&gt;.</w:t>
      </w:r>
    </w:p>
    <w:p w14:paraId="35C7D235" w14:textId="77777777" w:rsidR="00425AAE" w:rsidRDefault="00425AAE">
      <w:r>
        <w:lastRenderedPageBreak/>
        <w:t>Substantial parts of the templates were written by Armin Ronacher &lt;armin.ronacher@active-4.com&gt;.</w:t>
      </w:r>
    </w:p>
    <w:p w14:paraId="4DD80954" w14:textId="77777777" w:rsidR="00425AAE" w:rsidRDefault="00425AAE">
      <w:r>
        <w:t>Other contributors, listed alphabetically, are:</w:t>
      </w:r>
    </w:p>
    <w:p w14:paraId="73EABFB1" w14:textId="77777777" w:rsidR="00425AAE" w:rsidRDefault="00425AAE">
      <w:r>
        <w:t>* Andi Albrecht -- agogo theme * Henrique Bastos -- SVG support for graphviz extension * Daniel BÃ¼ltmann -- todo extension * Etienne Desautels -- apidoc module * Michael Droettboom -- inheritance_diagram extension * Charles Duffy -- original graphviz extension * Kevin Dunn -- MathJax extension * Josip Dzolonga -- coverage builder * Horst Gutmann -- internationalization support * Martin Hans -- autodoc improvements * Doug Hellmann -- graphviz improvements * Dave Kuhlman -- original LaTeX writer * Blaise Laflamme -- pyramid theme * Thomas Lamb -- linkcheck builder * Å</w:t>
      </w:r>
      <w:r>
        <w:rPr>
          <w:rFonts w:ascii="Calibri" w:hAnsi="Calibri" w:cs="Calibri"/>
        </w:rPr>
        <w:t></w:t>
      </w:r>
      <w:r>
        <w:t>ukasz Langa -- partial support for autodoc * Robert Lehmann -- gettext builder (GSOC project) * Dan MacKinlay -- metadata fixes * Martin Mahner -- nature theme * Will Maier -- directory HTML builder * Jacob Mason -- websupport library (GSOC project) * Roland Meister -- epub builder * Ezio Melotti -- collapsible sidebar JavaScript * Daniel NeuhÃ¤user -- JavaScript domain, Python 3 support (GSOC) * Christopher Perkins -- autosummary integration * Benjamin Peterson -- unittests * T. Powers -- HTML output improvements * Stefan Seefeld -- toctree improvements * Shibukawa Yoshiki -- pluggable search API and Japanese search * Antonio Valentino -- qthelp builder * Pauli Virtanen -- autodoc improvements, autosummary extension * Stefan van der Walt -- autosummary extension * Thomas Waldmann -- apidoc module fixes * John Waltman -- Texinfo builder * Barry Warsaw -- setup command improvements * Sebastian Wiesner -- image handling, distutils support * Joel Wurtz -- cellspanning support in LaTeX</w:t>
      </w:r>
    </w:p>
    <w:p w14:paraId="0FC8E3E3" w14:textId="77777777" w:rsidR="00425AAE" w:rsidRDefault="00425AAE">
      <w:r>
        <w:t>Many thanks for all contributions!</w:t>
      </w:r>
    </w:p>
    <w:p w14:paraId="28DB353C" w14:textId="77777777" w:rsidR="00425AAE" w:rsidRDefault="00425AAE">
      <w:r>
        <w:t>There are also a few modules or functions incorporated from other authors and projects:</w:t>
      </w:r>
    </w:p>
    <w:p w14:paraId="7C961A5B" w14:textId="77777777" w:rsidR="00425AAE" w:rsidRDefault="00425AAE">
      <w:r>
        <w:t>* sphinx.util.jsdump uses the basestring encoding from simplejson,   written by Bob Ippolito, released under the MIT license * sphinx.util.stemmer was written by Vivake Gupta, placed in the   Public Domain * sphinx.apidoc is derived from the sphinx-autopackage script, which is:   Copyright 2008 SociÃ©tÃ© des arts technologiques (SAT), http://www.sat.qc.ca/ [END FILE=sphinx-1.2.2+dfsg/debian/copyright]</w:t>
      </w:r>
    </w:p>
    <w:p w14:paraId="257E13EA" w14:textId="77777777" w:rsidR="00425AAE" w:rsidRDefault="00425AAE" w:rsidP="000727EF">
      <w:pPr>
        <w:pStyle w:val="Heading2fegan"/>
      </w:pPr>
      <w:bookmarkStart w:id="673" w:name="_Toc399938490"/>
      <w:r>
        <w:t>Sphinx-1.2.2</w:t>
      </w:r>
      <w:bookmarkEnd w:id="673"/>
    </w:p>
    <w:p w14:paraId="70CEBF69" w14:textId="77777777" w:rsidR="00425AAE" w:rsidRDefault="00425AAE" w:rsidP="00053D4A">
      <w:r>
        <w:tab/>
        <w:t>BSD 3 Clause</w:t>
      </w:r>
      <w:r>
        <w:tab/>
        <w:t>http://www.opensource.org/licenses/BSD-3-Clause</w:t>
      </w:r>
    </w:p>
    <w:p w14:paraId="46922351" w14:textId="77777777" w:rsidR="00425AAE" w:rsidRDefault="00425AAE" w:rsidP="000727EF">
      <w:pPr>
        <w:pStyle w:val="Heading2"/>
      </w:pPr>
      <w:r>
        <w:t xml:space="preserve"> </w:t>
      </w:r>
      <w:bookmarkStart w:id="674" w:name="_Toc399938491"/>
      <w:r>
        <w:t>spice (version 0.12.5):</w:t>
      </w:r>
      <w:bookmarkEnd w:id="674"/>
    </w:p>
    <w:p w14:paraId="6F61C426" w14:textId="77777777" w:rsidR="00425AAE" w:rsidRDefault="00425AAE" w:rsidP="000727EF">
      <w:pPr>
        <w:pStyle w:val="Heading3"/>
      </w:pPr>
      <w:r>
        <w:t>spice-0.12.5/debian/copyright:</w:t>
      </w:r>
    </w:p>
    <w:p w14:paraId="14AECAF6" w14:textId="77777777" w:rsidR="00425AAE" w:rsidRDefault="00425AAE">
      <w:r>
        <w:t>[BEGIN FILE=spice-0.12.5/debian/copyright] Format: http://svn.debian.org/wsvn/dep/web/deps/dep5.mdwn?op=file&amp;rev=174 Upstream-Name: spice Source: http://www.spice-space.org/</w:t>
      </w:r>
    </w:p>
    <w:p w14:paraId="10ACFB3D" w14:textId="77777777" w:rsidR="00425AAE" w:rsidRDefault="00425AAE">
      <w:r>
        <w:t>Files: *        spice-common/spice-protocol/spice/controller_prot.h        spice-common/spice-protocol/spice/foreign_menu_prot.h Copyright: Copyright (C) 2009,2010,2011 Red Hat, Inc. License: LGPL-2.1+</w:t>
      </w:r>
    </w:p>
    <w:p w14:paraId="572F0BA8" w14:textId="77777777" w:rsidR="00425AAE" w:rsidRDefault="00425AAE">
      <w:r>
        <w:lastRenderedPageBreak/>
        <w:t>Files: client/windows/stdint.h Copyright: NOT COPYRIGHTED License:   Based on ISO/IEC SC22/WG14 9899 Committee draft (SC22 N2794)  THIS SOFTWARE IS NOT COPYRIGHTED  Contributor: Danny Smith &lt;danny_r_smith_2001@yahoo.co.nz&gt;  This source code is offered for use in the public domain. You may  use, modify or distribute it freely.  This code is distributed in the hope that it will be useful but  WITHOUT ANY WARRANTY. ALL WARRANTIES, EXPRESS OR IMPLIED ARE HEREBY  DISCLAIMED. This includes but is not limited to warranties of  MERCHANTABILITY or FITNESS FOR A PARTICULAR PURPOSE.</w:t>
      </w:r>
    </w:p>
    <w:p w14:paraId="42DF0439" w14:textId="77777777" w:rsidR="00425AAE" w:rsidRDefault="00425AAE">
      <w:r>
        <w:t>Files: spice-common/common/draw.h spice-common/common/messages.h         server/zlib_encoder.h server/jpeg_encoder.h        spice-common/spice-protocol/* Copyright: Copyright (C) 2009-2010 Red Hat, Inc. License: BSD-3-clause</w:t>
      </w:r>
    </w:p>
    <w:p w14:paraId="00B1D088" w14:textId="77777777" w:rsidR="00425AAE" w:rsidRDefault="00425AAE">
      <w:r>
        <w:t>Files: spice-common/common/lines.h spice-common/common/lines.c Copyright: Copyright 1987, 1998  The Open Group            Copyright 1987 by Digital Equipment Corporation License:   Copyright 1987, 1998  The Open Group  .  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OPEN GROUP BE LIABLE FOR ANY CLAIM, DAMAGES OR OTHER LIABILITY, WHETHER IN  AN ACTION OF CONTRACT, TORT OR OTHERWISE, ARISING FROM, OUT OF OR IN  CONNECTION WITH THE SOFTWARE OR THE USE OR OTHER DEALINGS IN THE SOFTWARE.  .  Except as contained in this notice, the name of The Open Group shall not be  used in advertising or otherwise to promote the sale, use or other dealings  in this Software without prior written authorization from The Open Group.  .  Copyright 1987 by Digital Equipment Corporation, Maynard, Massachusetts.  .       All Rights Reserved  .  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Digital not be  used in advertising or publicity pertaining to distribution of the  software without specific, written prior permission.  .  DIGITAL DISCLAIMS ALL WARRANTIES WITH REGARD TO THIS SOFTWARE, INCLUDING  ALL IMPLIED WARRANTIES OF MERCHANTABILITY AND FITNESS, IN NO EVENT SHALL  DIGITAL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4099B25F" w14:textId="77777777" w:rsidR="00425AAE" w:rsidRDefault="00425AAE">
      <w:r>
        <w:t xml:space="preserve">Files: spice-common/common/lz_decompress_tmpl.c spice-common/common/lz.c         spice-common/common/lz_compress_tmpl.c Copyright: Copyright 2009 Red Hat, Inc. and/or its affiliates            Copyright (C) 2005, 2006, 2007 Ariya Hidayat </w:t>
      </w:r>
      <w:r>
        <w:lastRenderedPageBreak/>
        <w:t>(ariya@kde.org) License: LGPL-2.1+  This library is free software; you can redistribute it and/or  modify it under the terms of the GNU Lesser General Public  License as published by the Free Software Foundation; either  version 2.1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This file incorporates work covered by the following copyright and  permission notice:  .   Copyright (C) 2007 Ariya Hidayat (ariya@kde.org)  Copyright (C) 2006 Ariya Hidayat (ariya@kde.org)  Copyright (C) 2005 Ariya Hidayat (ariya@kde.org)  .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w:t>
      </w:r>
    </w:p>
    <w:p w14:paraId="635CAC7E" w14:textId="77777777" w:rsidR="00425AAE" w:rsidRDefault="00425AAE">
      <w:r>
        <w:t>Files: spice-common/common/lz.h Copyright: NOT COPYRIGHTED License: MIT</w:t>
      </w:r>
    </w:p>
    <w:p w14:paraId="75525C19" w14:textId="77777777" w:rsidR="00425AAE" w:rsidRDefault="00425AAE">
      <w:r>
        <w:t>Files: debian/* Copyright: Copyright (C) 2010 Liang Guo &lt;bluestonechina@gmail.com&gt; License: LGPL-2.1+</w:t>
      </w:r>
    </w:p>
    <w:p w14:paraId="73A434B9" w14:textId="77777777" w:rsidR="00425AAE" w:rsidRDefault="00425AAE">
      <w:r>
        <w:t>Files: debian/spicec.1 Copyright: Copyright (C) 2010 Liang Guo &lt;bluestonechina@gmail.com&gt; License: CC-BY-SA-3.0</w:t>
      </w:r>
    </w:p>
    <w:p w14:paraId="7D8790F8" w14:textId="77777777" w:rsidR="00425AAE" w:rsidRDefault="00425AAE">
      <w:r>
        <w:t>License: LGPL-2.1+  This library is free software; you can redistribute it and/or  modify it under the terms of the GNU Lesser General Public  License as published by the Free Software Foundation; either  version 2.1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see &lt;http://www.gnu.org/licenses/&gt;.  .  On Debian systems, the complete text of the GNU Lesser General  Public License can be found in /usr/share/common-licenses/LGPL-2.1.</w:t>
      </w:r>
    </w:p>
    <w:p w14:paraId="54D16C5C" w14:textId="77777777" w:rsidR="00425AAE" w:rsidRDefault="00425AAE">
      <w:r>
        <w:t xml:space="preserve">License: BSD-3-clause  Redistribution and use in source and binary forms, with or without  modification, are permitted provided that the following conditions are  met:  .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copyright holder nor the names of its  contributors may be used to </w:t>
      </w:r>
      <w:r>
        <w:lastRenderedPageBreak/>
        <w:t>endorse or promote products derived  from this software without specific prior written permission.  .  THIS SOFTWARE IS PROVIDED BY THE COPYRIGHT HOLDER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136DF6A" w14:textId="77777777" w:rsidR="00425AAE" w:rsidRDefault="00425AAE">
      <w:r>
        <w:t>License: MIT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1259EC1" w14:textId="77777777" w:rsidR="00425AAE" w:rsidRDefault="00425AAE">
      <w:r>
        <w:t xml:space="preserve">License: CC-BY-SA-3.0  THE WORK (AS DEFINED BELOW) IS PROVIDED UNDER THE TERMS OF THIS CREATIVE   COMMONS PUBLIC LICENSE (CCPL OR LICENSE). THE WORK IS PROTECTED BY   COPYRIGHT AND/OR OTHER APPLICABLE LAW. ANY USE OF THE WORK OTHER THAN AS   AUTHORIZED UNDER THIS LICENSE OR COPYRIGHT LAW IS PROHIBITED.  .  BY EXERCISING ANY RIGHTS TO THE WORK PROVIDED HERE, YOU ACCEPT AND AGREE TO  BE BOUND BY THE TERMS OF THIS LICENSE. TO THE EXTENT THIS LICENSE MAY BE   CONSIDERED TO BE A CONTRACT, THE LICENSOR GRANTS YOU THE RIGHTS CONTAINED   HERE IN CONSIDERATION OF YOUR ACCEPTANCE OF SUCH TERMS AND CONDITIONS.  .  1. Definitions  .    a. Adaptation means a work based upon the Work, or upon the Work and     other pre-existing works, such as a translation, adaptation, derivative     work, arrangement of music or other alterations of a literary or artistic     work, or phonogram or performance and includes cinematographic adaptations    or any other form in which the Work may be recast, transformed, or adapted    including in any form recognizably derived from the original, except that     a work that constitutes a Collection will not be considered an Adaptation    for the purpose of this License. For the avoidance of doubt, where the     Work is a musical work, performance or phonogram, the synchronization of    the Work in timed-relation with a </w:t>
      </w:r>
      <w:r>
        <w:lastRenderedPageBreak/>
        <w:t xml:space="preserve">moving image (synching) will be     considered an Adaptation for the purpose of this License.    .    b. Collection means a collection of literary or artistic works, such as    encyclopedias and anthologies, or performances, phonograms or broadcasts,    or other works or subject matter other than works listed in Section 1(f)     below, which, by reason of the selection and arrangement of their     contents, constitute intellectual creations, in which the Work is included    in its entirety in unmodified form along with one or more other    contributions, each constituting separate and independent works in    themselves, which together are assembled into a collective whole. A work    that constitutes a Collection will not be considered an Adaptation (as     defined below) for the purposes of this License.    .    c. Creative Commons Compatible License means a license that is listed at    http://creativecommons.org/compatiblelicenses that has been approved by     Creative Commons as being essentially equivalent to this License,     including, at a minimum, because that license: (i) contains terms that     have the same purpose, meaning and effect as the License Elements of this    License; and, (ii) explicitly permits the relicensing of adaptations of     works made available under that license under this License or a Creative     Commons jurisdiction license with the same License Elements as this    License.    .    d. Distribute means to make available to the public the original and     copies of the Work or Adaptation, as appropriate, through sale or other    transfer of ownership.    .    e. License Elements means the following high-level license attributes as    selected by Licensor and indicated in the title of this License:     Attribution, ShareAlike.    .    f. Licensor means the individual, individuals, entity or entities that    offer(s) the Work under the terms of this License.    .    g. Original Author means, in the case of a literary or artistic work,    the individual, individuals, entity or entities who created the Work or if    no individual or entity can be identified, the publisher; and in addition    (i) in the case of a performance the actors, singers, musicians, dancers,    and other persons who act, sing, deliver, declaim, play in, interpret or    otherwise perform literary or artistic works or expressions of folklore;    (ii) in the case of a phonogram the producer being the person or legal     entity who first fixes the sounds of a performance or other sounds; and,    (iii) in the case of broadcasts, the organization that transmits the    broadcast.    .    h. Work means the literary and/or artistic work offered under the terms    of this License including without limitation any production in the    literary, scientific and artistic domain, whatever may be the mode or form    of its expression including digital form, such as a book, pamphlet and     other writing; a lecture, address, sermon or other work of the same     nature; a dramatic or dramatico-musical work; a choreographic work or    entertainment in dumb show; a musical composition with or without words;    a cinematographic work to which are assimilated works expressed by a    process analogous to cinematography; a work of drawing, painting,    architecture, sculpture, engraving or lithography; a photographic work to    which are assimilated works expressed by a process analogous to     photography; a work of applied art; an illustration, map, plan, sketch or    three-dimensional work relative to geography, topography, architecture or    science; a performance; a broadcast; a phonogram; a compilation of data to    the extent it is protected as a copyrightable work; or a work performed by    a variety or circus performer to the extent it is not otherwise considered    a literary or artistic work.    .    i. You means an individual or entity exercising rights under this    License who has not previously violated the terms of this License with    respect to the Work, or who has </w:t>
      </w:r>
      <w:r>
        <w:lastRenderedPageBreak/>
        <w:t xml:space="preserve">received express permission from the    Licensor to exercise rights under this License despite a previous    violation.    .    j. Publicly Perform means to perform public recitations of the Work and    to communicate to the public those public recitations, by any means or    process, including by wire or wireless means or public digital    performances; to make available to the public Works in such a way that    members of the public may access these Works from a place and at a place    individually chosen by them; to perform the Work to the public by any    means or process and the communication to the public of the performances    of the Work, including by public digital performance; to broadcast and    rebroadcast the Work by any means including signs, sounds or images.    .    k. Reproduce means to make copies of the Work by any means including    without limitation by sound or visual recordings and the right of    fixation and reproducing fixations of the Work, including storage of a    protected performance or phonogram in digital form or other electronic    medium.    .  2. Fair Dealing Rights. Nothing in this License is intended to reduce,  limit, or restrict any uses free from copyright or rights arising from  limitations or exceptions that are provided for in connection with the  copyright protection under copyright law or other applicable laws.  .  3. License Grant. Subject to the terms and conditions of this License,  Licensor hereby grants You a worldwide, royalty-free, non-exclusive,  perpetual (for the duration of the applicable copyright) license to exercise  the rights in the Work as stated below:    .    a. to Reproduce the Work, to incorporate the Work into one or more    Collections, and to Reproduce the Work as incorporated in the Collections;    .    b. to create and Reproduce Adaptations provided that any such Adaptation,    including any translation in any medium, takes reasonable steps to clearly    label, demarcate or otherwise identify that changes were made to the    original Work. For example, a translation could be marked The original    work was translated from English to Spanish, or a modification could    indicate The original work has been modified.;    .    c. to Distribute and Publicly Perform the Work including as incorporated    in Collections; and,    .    d. to Distribute and Publicly Perform Adaptations.    .    e. For the avoidance of doubt:    .   i. Non-waivable Compulsory License Schemes. In those jurisdictions in   which the right to collect royalties through any statutory or compulsory   licensing scheme cannot be waived, the Licensor reserves the exclusive   right to collect such royalties for any exercise by You of the rights   granted under this License;   .   ii. Waivable Compulsory License Schemes. In those jurisdictions in which   the right to collect royalties through any statutory or compulsory   licensing scheme can be waived, the Licensor waives the exclusive right   to collect such royalties for any exercise by You of the rights granted   under this License; and,   .   iii. Voluntary License Schemes. The Licensor waives the right to collect   royalties, whether individually or, in the event that the Licensor is a   member of a collecting society that administers voluntary licensing   schemes, via that society, from any exercise by You of the rights   granted under this License.   .  The above rights may be exercised in all media and formats whether now known  or hereafter devised. The above rights include the right to make such  modifications as are technically necessary to exercise the rights in other  media and formats. Subject to Section 8(f), all rights not expressly granted  by Licensor are hereby reserved.  .  4. Restrictions. The license granted in Section 3 above is expressly made  subject to and limited by the following restrictions:    .    a. You may Distribute or Publicly Perform the Work only under the terms of    this License. You must include a copy of, or the Uniform </w:t>
      </w:r>
      <w:r>
        <w:lastRenderedPageBreak/>
        <w:t xml:space="preserve">Resource    Identifier (URI) for, this License with every copy of the Work You    Distribute or Publicly Perform. You may not offer or impose any terms on    the Work that restrict the terms of this License or the ability of the    recipient of the Work to exercise the rights granted to that recipient    under the terms of the License. You may not sublicense the Work. You must    keep intact all notices that refer to this License and to the disclaimer    of warranties with every copy of the Work You Distribute or Publicly    Perform. When You Distribute or Publicly Perform the Work, You may not    impose any effective technological measures on the Work that restrict the    ability of a recipient of the Work from You to exercise the rights granted    to that recipient under the terms of the License. This Section 4(a)    applies to the Work as incorporated in a Collection, but this does not    require the Collection apart from the Work itself to be made subject to    the terms of this License. If You create a Collection, upon notice from    any Licensor You must, to the extent practicable, remove from the    Collection any credit as required by Section 4(c), as requested. If You    create an Adaptation, upon notice from any Licensor You must, to the    extent practicable, remove from the Adaptation any credit as required by    Section 4(c), as requested.    .    b. You may Distribute or Publicly Perform an Adaptation only under the    terms of: (i) this License; (ii) a later version of this License with the    same License Elements as this License; (iii) a Creative Commons    jurisdiction license (either this or a later license version) that    contains the same License Elements as this License (e.g.,    Attribution-ShareAlike 3.0 US)); (iv) a Creative Commons Compatible    License. If you license the Adaptation under one of the licenses mentioned    in (iv), you must comply with the terms of that license. If you license    the Adaptation under the terms of any of the licenses mentioned in (i),    (ii) or (iii) (the Applicable License), you must comply with the terms    of the Applicable License generally and the following provisions: (I) You    must include a copy of, or the URI for, the Applicable License with every    copy of each Adaptation You Distribute or Publicly Perform; (II) You may    not offer or impose any terms on the Adaptation that restrict the terms of    the Applicable License or the ability of the recipient of the Adaptation    to exercise the rights granted to that recipient under the terms of the    Applicable License; (III) You must keep intact all notices that refer to    the Applicable License and to the disclaimer of warranties with every copy    of the Work as included in the Adaptation You Distribute or Publicly    Perform; (IV) when You Distribute or Publicly Perform the Adaptation,    You may not impose any effective technological measures on the Adaptation    that restrict the ability of a recipient of the Adaptation from You to    exercise the rights granted to that recipient under the terms of the    Applicable License. This Section 4(b) applies to the Adaptation as    incorporated in a Collection, but this does not require the Collection    apart from the Adaptation itself to be made subject to the terms of the    Applicable License.    .    c. If You Distribute, or Publicly Perform the Work or any Adaptations    or Collections, You must, unless a request has been made pursuant to    Section 4(a), keep intact all copyright notices for the Work and provide,    reasonable to the medium or means You are utilizing: (i) the name of the    Original Author (or pseudonym, if applicable) if supplied, and/or if the    Original Author and/or Licensor designate another party or parties (e.g.,    a sponsor institute, publishing entity, journal) for attribution    (Attribution Parties) in Licensor's copyright notice, terms of service    or by other reasonable means, the name of such party or parties; (ii) the    title of the Work if supplied; (iii) to the extent reasonably </w:t>
      </w:r>
      <w:r>
        <w:lastRenderedPageBreak/>
        <w:t xml:space="preserve">practicable,    the URI, if any, that Licensor specifies to be associated with the Work,    unless such URI does not refer to the copyright notice or licensing    information for the Work; and (iv) , consistent with Ssection 3(b), in the    case of an Adaptation, a credit identifying the use of the Work in the    Adaptation (e.g., French translation of the Work by Original Author,    or Screenplay based on original Work by Original Author). The credit    required by this Section 4(c) may be implemented in any reasonable manner;    provided, however, that in the case of a Adaptation or Collection, at a    minimum such credit will appear, if a credit for all contributing authors    of the Adaptation or Collection appears, then as part of these credits and    in a manner at least as prominent as the credits for the other    contributing authors. For the avoidance of doubt, You may only use the    credit required by this Section for the purpose of attribution in the    manner set out above and, by exercising Your rights under this License,    You may not implicitly or explicitly assert or imply any connection with,    sponsorship or endorsement by the Original Author, Licensor and/or    Attribution Parties, as appropriate, of You or Your use of the Work,    without the separate, express prior written permission of the Original    Author, Licensor and/or Attribution Parties.    .    d. Except as otherwise agreed in writing by the Licensor or as may be    otherwise permitted by applicable law, if You Reproduce, Distribute or    Publicly Perform the Work either by itself or as part of any Adaptations    or Collections, You must not distort, mutilate, modify or take other    derogatory action in relation to the Work which would be prejudicial to    the Original Author's honor or reputation. Licensor agrees that in those    jurisdictions (e.g. Japan), in which any exercise of the right granted in    Section 3(b) of this License (the right to make Adaptations) would be    deemed to be a distortion, mutilation, modification or other derogatory    action prejudicial to the Original Author's honor and reputation, the    Licensor will waive or not assert, as appropriate, this Section, to the    fullest extent permitted by the applicable national law, to enable You to    reasonably exercise Your right under Section 3(b) of this License (right    to make Adaptations) but not otherwise.    .  5. Representations, Warranties and Disclaimer  .  UNLESS OTHERWISE MUTUALLY AGREED TO BY THE PARTIES IN WRITING, LICENSOR  OFFERS THE WORK AS-IS AND MAKES NO REPRESENTATIONS OR WARRANTIES OF ANY  KIND CONCERNING THE WORK, EXPRESS, IMPLIED, STATUTORY OR OTHERWISE,  INCLUDING, WITHOUT LIMITATION, WARRANTIES OF TITLE, MERCHANTIBILITY,  FITNESS FOR A PARTICULAR PURPOSE, NONINFRINGEMENT, OR THE ABSENCE OF  LATENT OR OTHER DEFECTS, ACCURACY, OR THE PRESENCE OF ABSENCE OF ERRORS,  WHETHER OR NOT DISCOVERABLE. SOME JURISDICTIONS DO NOT ALLOW THE EXCLUSION  OF IMPLIED WARRANTIES, SO SUCH EXCLUSION MAY NOT APPLY TO YOU.  .  6. Limitation on Liability. EXCEPT TO THE EXTENT REQUIRED BY APPLICABLE LAW,  IN NO EVENT WILL LICENSOR BE LIABLE TO YOU ON ANY LEGAL THEORY FOR ANY  SPECIAL, INCIDENTAL, CONSEQUENTIAL, PUNITIVE OR EXEMPLARY DAMAGES ARISING  OUT OF THIS LICENSE OR THE USE OF THE WORK, EVEN IF LICENSOR HAS BEEN  ADVISED OF THE POSSIBILITY OF SUCH DAMAGES.  .  7. Termination    .    a. This License and the rights granted hereunder will terminate    automatically upon any breach by You of the terms of this License.    Individuals or entities who have received Adaptations or Collections from    You under this License, however, will not have their licenses terminated    provided such individuals or entities remain in full </w:t>
      </w:r>
      <w:r>
        <w:lastRenderedPageBreak/>
        <w:t>compliance with    those licenses. Sections 1, 2, 5, 6, 7, and 8 will survive any termination    of this License.    .    b. Subject to the above terms and conditions, the license granted here is    perpetual (for the duration of the applicable copyright in the Work).    Notwithstanding the above, Licensor reserves the right to release the    Work under different license terms or to stop distributing the Work at any    time; provided, however that any such election will not serve to withdraw    this License (or any other license that has been, or is required to be,    granted under the terms of this License), and this License will continue    in full force and effect unless terminated as stated above.    .  8. Miscellaneous    .    a. Each time You Distribute or Publicly Perform the Work or a Collection,    the Licensor offers to the recipient a license to the Work on the same    terms and conditions as the license granted to You under this License.    .    b. Each time You Distribute or Publicly Perform an Adaptation, Licensor    offers to the recipient a license to the original Work on the same terms    and conditions as the license granted to You under this License.    .    c. If any provision of this License is invalid or unenforceable under    applicable law, it shall not affect the validity or enforceability of the    remainder of the terms of this License, and without further action by the    parties to this agreement, such provision shall be reformed to the minimum    extent necessary to make such provision valid and enforceable.    .    d. No term or provision of this License shall be deemed waived and no    breach consented to unless such waiver or consent shall be in writing and    signed by the party to be charged with such waiver or consent.    .    e. This License constitutes the entire agreement between the parties with    respect to the Work licensed here. There are no understandings, agreements    or representations with respect to the Work not specified here. Licensor    shall not be bound by any additional provisions that may appear in any    communication from You. This License may not be modified without the    mutual written agreement of the Licensor and You.    .    f. The rights granted under, and the subject matter referenced, in this    License were drafted utilizing the terminology of the Berne Convention for    the Protection of Literary and Artistic Works (as amended on September 28,    1979), the Rome Convention of 1961, the WIPO Copyright Treaty of 1996, the    WIPO Performances and Phonograms Treaty of 1996 and the Universal    Copyright Convention (as revised on July 24, 1971). These rights and    subject matter take effect in the relevant jurisdiction in which the    License terms are sought to be enforced according to the corresponding    provisions of the implementation of those treaty provisions in the    applicable national law. If the standard suite of rights granted under    applicable copyright law includes additional rights not granted under this    License, such additional rights are deemed to be included in the License;    this License is not intended to restrict the license of any rights under    applicable law. [END FILE=spice-0.12.5/debian/copyright]</w:t>
      </w:r>
    </w:p>
    <w:p w14:paraId="0B482344" w14:textId="77777777" w:rsidR="00425AAE" w:rsidRDefault="00425AAE" w:rsidP="000727EF">
      <w:pPr>
        <w:pStyle w:val="Heading2"/>
      </w:pPr>
      <w:r>
        <w:t xml:space="preserve"> </w:t>
      </w:r>
      <w:bookmarkStart w:id="675" w:name="_Toc399938492"/>
      <w:r>
        <w:t>sqlalchemy (version 0.9.7):</w:t>
      </w:r>
      <w:bookmarkEnd w:id="675"/>
    </w:p>
    <w:p w14:paraId="697D9BD0" w14:textId="77777777" w:rsidR="00425AAE" w:rsidRDefault="00425AAE" w:rsidP="000727EF">
      <w:pPr>
        <w:pStyle w:val="Heading3"/>
      </w:pPr>
      <w:r>
        <w:t>sqlalchemy-0.9.7/debian/copyright:</w:t>
      </w:r>
    </w:p>
    <w:p w14:paraId="12CF7449" w14:textId="77777777" w:rsidR="00425AAE" w:rsidRDefault="00425AAE">
      <w:r>
        <w:t>[BEGIN FILE=sqlalchemy-0.9.7/debian/copyright] This package was debianized by Tommi Virtanen tv@debian.org on Sun, 26 Mar 2006 16:53:19 +0300.</w:t>
      </w:r>
    </w:p>
    <w:p w14:paraId="3BACDE1A" w14:textId="77777777" w:rsidR="00425AAE" w:rsidRDefault="00425AAE">
      <w:r>
        <w:lastRenderedPageBreak/>
        <w:t>Since Thu, 7 Sep 2006 20:58:45 +0200 it is co-maintained by Piotr OÅ¼arowski &lt;piotr@debian.org&gt;</w:t>
      </w:r>
    </w:p>
    <w:p w14:paraId="71D14D28" w14:textId="77777777" w:rsidR="00425AAE" w:rsidRDefault="00425AAE">
      <w:r>
        <w:t>It was originally downloaded from http://www.sqlalchemy.org/</w:t>
      </w:r>
    </w:p>
    <w:p w14:paraId="0589DCD7" w14:textId="77777777" w:rsidR="00425AAE" w:rsidRDefault="00425AAE">
      <w:r>
        <w:t>Upstream Author: Mike Bayer &lt;mike_mp@zzzcomputing.com&gt;</w:t>
      </w:r>
    </w:p>
    <w:p w14:paraId="14E9C766" w14:textId="77777777" w:rsidR="00425AAE" w:rsidRDefault="00425AAE">
      <w:r>
        <w:t>Copyright:</w:t>
      </w:r>
    </w:p>
    <w:p w14:paraId="67935CBC" w14:textId="77777777" w:rsidR="00425AAE" w:rsidRDefault="00425AAE">
      <w:r>
        <w:t xml:space="preserve"> This is the MIT license: http://www.opensource.org/licenses/mit-license.php</w:t>
      </w:r>
    </w:p>
    <w:p w14:paraId="1B59797B" w14:textId="77777777" w:rsidR="00425AAE" w:rsidRDefault="00425AAE">
      <w:r>
        <w:t xml:space="preserve"> Copyright (c) 2005-2013 Michael Bayer and contributors.   SQLAlchemy is a trademark of Michael Bayer.</w:t>
      </w:r>
    </w:p>
    <w:p w14:paraId="52962DB6"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6648AA3" w14:textId="77777777" w:rsidR="00425AAE" w:rsidRDefault="00425AAE">
      <w:r>
        <w:t xml:space="preserve"> The above copyright notice and this permission notice shall be included in all  copies or substantial portions of the Software.</w:t>
      </w:r>
    </w:p>
    <w:p w14:paraId="3A278228"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8B90470" w14:textId="77777777" w:rsidR="00425AAE" w:rsidRDefault="00425AAE">
      <w:r>
        <w:t>-----------------------------------------------------------</w:t>
      </w:r>
    </w:p>
    <w:p w14:paraId="0CEBF03E" w14:textId="77777777" w:rsidR="00425AAE" w:rsidRDefault="00425AAE">
      <w:r>
        <w:t>lib/sqlalchemy/interfaces.py file:</w:t>
      </w:r>
    </w:p>
    <w:p w14:paraId="526C2CCD" w14:textId="77777777" w:rsidR="00425AAE" w:rsidRDefault="00425AAE">
      <w:r>
        <w:t xml:space="preserve"> Copyright (C) 2007-2013 the SQLAlchemy authors and contributors &lt;see AUTHORS file&gt;  Copyright (C) 2007 Jason Kirtland jek@discorporate.us</w:t>
      </w:r>
    </w:p>
    <w:p w14:paraId="1AFF89BE" w14:textId="77777777" w:rsidR="00425AAE" w:rsidRDefault="00425AAE">
      <w:r>
        <w:t xml:space="preserve"> This module is part of SQLAlchemy and is released under  the MIT License: http://www.opensource.org/licenses/mit-license.php</w:t>
      </w:r>
    </w:p>
    <w:p w14:paraId="58540C9F" w14:textId="77777777" w:rsidR="00425AAE" w:rsidRDefault="00425AAE">
      <w:r>
        <w:t>-----------------------------------------------------------</w:t>
      </w:r>
    </w:p>
    <w:p w14:paraId="2B751E5C" w14:textId="77777777" w:rsidR="00425AAE" w:rsidRDefault="00425AAE">
      <w:r>
        <w:t>lib/sqlalchemy/dialects/sybase/base.py file:</w:t>
      </w:r>
    </w:p>
    <w:p w14:paraId="471A66CB" w14:textId="77777777" w:rsidR="00425AAE" w:rsidRDefault="00425AAE">
      <w:r>
        <w:t xml:space="preserve"> Copyright (C) 2010-2013 the SQLAlchemy authors and contributors &lt;see AUTHORS file&gt;  get_select_precolumns(), limit_clause() implementation  copyright (C) 2007 Fisch Asset Management  AG http://www.fam.ch, with coding by Alexander Houben  alexander.houben@thor-solutions.ch</w:t>
      </w:r>
    </w:p>
    <w:p w14:paraId="5AE65C80" w14:textId="77777777" w:rsidR="00425AAE" w:rsidRDefault="00425AAE">
      <w:r>
        <w:t xml:space="preserve"> This module is part of SQLAlchemy and is released under  the MIT License: http://www.opensource.org/licenses/mit-license.php</w:t>
      </w:r>
    </w:p>
    <w:p w14:paraId="527783C6" w14:textId="77777777" w:rsidR="00425AAE" w:rsidRDefault="00425AAE">
      <w:r>
        <w:t>-----------------------------------------------------------</w:t>
      </w:r>
    </w:p>
    <w:p w14:paraId="4E0724A3" w14:textId="77777777" w:rsidR="00425AAE" w:rsidRDefault="00425AAE">
      <w:r>
        <w:t>lib/sqlalchemy/dialects/drizzle/base.py file:</w:t>
      </w:r>
    </w:p>
    <w:p w14:paraId="031555AA" w14:textId="77777777" w:rsidR="00425AAE" w:rsidRDefault="00425AAE">
      <w:r>
        <w:t xml:space="preserve"> Copyright (C) 2005-2013 the SQLAlchemy authors and contributors &lt;see AUTHORS file&gt;  Copyright (C) 2010-2011 Monty Taylor &lt;mordred@inaugust.com&gt;</w:t>
      </w:r>
    </w:p>
    <w:p w14:paraId="64840311" w14:textId="77777777" w:rsidR="00425AAE" w:rsidRDefault="00425AAE">
      <w:r>
        <w:t xml:space="preserve"> This module is part of SQLAlchemy and is released under  the MIT License: http://www.opensource.org/licenses/mit-license.php</w:t>
      </w:r>
    </w:p>
    <w:p w14:paraId="377698BE" w14:textId="77777777" w:rsidR="00425AAE" w:rsidRDefault="00425AAE">
      <w:r>
        <w:lastRenderedPageBreak/>
        <w:t>-----------------------------------------------------------</w:t>
      </w:r>
    </w:p>
    <w:p w14:paraId="5BCE7B47" w14:textId="77777777" w:rsidR="00425AAE" w:rsidRDefault="00425AAE">
      <w:r>
        <w:t>lib/sqlalchemy/cextension/processors.c and resultproxy.c files:</w:t>
      </w:r>
    </w:p>
    <w:p w14:paraId="1B5C2CDC" w14:textId="77777777" w:rsidR="00425AAE" w:rsidRDefault="00425AAE">
      <w:r>
        <w:t xml:space="preserve"> Copyright (C) 2010-2013 the SQLAlchemy authors and contributors &lt;see AUTHORS file&gt;  Copyright (C) 2010 Gaetan de Menten gdementen@gmail.com</w:t>
      </w:r>
    </w:p>
    <w:p w14:paraId="3A31B423" w14:textId="77777777" w:rsidR="00425AAE" w:rsidRDefault="00425AAE">
      <w:r>
        <w:t xml:space="preserve"> This module is part of SQLAlchemy and is released under  the MIT License: http://www.opensource.org/licenses/mit-license.php</w:t>
      </w:r>
    </w:p>
    <w:p w14:paraId="1FD86FBE" w14:textId="77777777" w:rsidR="00425AAE" w:rsidRDefault="00425AAE">
      <w:r>
        <w:t>-----------------------------------------------------------</w:t>
      </w:r>
    </w:p>
    <w:p w14:paraId="4D439B5F" w14:textId="77777777" w:rsidR="00425AAE" w:rsidRDefault="00425AAE">
      <w:r>
        <w:t>doc/_static/jquery.js file:    Copyright 2010, John Resig  Dual licensed under the MIT or GPL Version 2 licenses.  http://jquery.org/license    Includes Sizzle.js  http://sizzlejs.com/  Copyright 2010, The Dojo Foundation  Released under the MIT, BSD, and GPL Licenses.</w:t>
      </w:r>
    </w:p>
    <w:p w14:paraId="35AC7310" w14:textId="77777777" w:rsidR="00425AAE" w:rsidRDefault="00425AAE">
      <w:r>
        <w:t>-----------------------------------------------------------</w:t>
      </w:r>
    </w:p>
    <w:p w14:paraId="33C707B4" w14:textId="77777777" w:rsidR="00425AAE" w:rsidRDefault="00425AAE">
      <w:r>
        <w:t>doc/_static/underscore.js file:    (c) 2009-2012 Jeremy Ashkenas, DocumentCloud Inc.  Underscore is freely distributable under the MIT license.  Portions of Underscore are inspired or borrowed from Prototype,  Oliver Steele's Functional, and John Resig's Micro-Templating.  For all details and documentation:  http://documentcloud.github.com/underscore</w:t>
      </w:r>
    </w:p>
    <w:p w14:paraId="757F4487" w14:textId="77777777" w:rsidR="00425AAE" w:rsidRDefault="00425AAE">
      <w:r>
        <w:t>-----------------------------------------------------------</w:t>
      </w:r>
    </w:p>
    <w:p w14:paraId="2E74DB77" w14:textId="77777777" w:rsidR="00425AAE" w:rsidRDefault="00425AAE">
      <w:r>
        <w:t>other doc/_static files (autogenerated using Sphinx and sources from doc/build/):  Copyright 2007-2013 by the Sphinx team  License: BSD</w:t>
      </w:r>
    </w:p>
    <w:p w14:paraId="541437C6" w14:textId="77777777" w:rsidR="00425AAE" w:rsidRDefault="00425AAE">
      <w:r>
        <w:t>-----------------------------------------------------------</w:t>
      </w:r>
    </w:p>
    <w:p w14:paraId="26AC9513" w14:textId="77777777" w:rsidR="00425AAE" w:rsidRDefault="00425AAE">
      <w:r>
        <w:t>The Debian packaging is Â© 2006 Tommi Virtanen &lt;tv@debian.org&gt;, Â© 2007-2013 Piotr OÅ¼arowski &lt;piotr@debian.org&gt; and is licensed under the MIT license.</w:t>
      </w:r>
    </w:p>
    <w:p w14:paraId="45DFD431" w14:textId="77777777" w:rsidR="00425AAE" w:rsidRDefault="00425AAE">
      <w:r>
        <w:t>On Debian systems, the complete text of the GNU General Public License can be found in `/usr/share/common-licenses/GPL'. [END FILE=sqlalchemy-0.9.7/debian/copyright]</w:t>
      </w:r>
    </w:p>
    <w:p w14:paraId="36DC30EC" w14:textId="77777777" w:rsidR="00425AAE" w:rsidRDefault="00425AAE" w:rsidP="000727EF">
      <w:pPr>
        <w:pStyle w:val="Heading2fegan"/>
      </w:pPr>
      <w:bookmarkStart w:id="676" w:name="_Toc399938493"/>
      <w:r>
        <w:t>SQLAlchemy-0.9.7</w:t>
      </w:r>
      <w:bookmarkEnd w:id="676"/>
    </w:p>
    <w:p w14:paraId="384D8E66" w14:textId="77777777" w:rsidR="00425AAE" w:rsidRDefault="00425AAE" w:rsidP="00053D4A">
      <w:r>
        <w:tab/>
        <w:t>MIT</w:t>
      </w:r>
      <w:r>
        <w:tab/>
        <w:t>http://www.opensource.org/licenses/mit-license.php</w:t>
      </w:r>
    </w:p>
    <w:p w14:paraId="125CAF88" w14:textId="77777777" w:rsidR="00425AAE" w:rsidRDefault="00425AAE" w:rsidP="000727EF">
      <w:pPr>
        <w:pStyle w:val="Heading2fegan"/>
      </w:pPr>
      <w:bookmarkStart w:id="677" w:name="_Toc399938494"/>
      <w:r>
        <w:t>sqlalchemy-migrate-0.9.1</w:t>
      </w:r>
      <w:bookmarkEnd w:id="677"/>
    </w:p>
    <w:p w14:paraId="08C6AB08" w14:textId="77777777" w:rsidR="00425AAE" w:rsidRDefault="00425AAE" w:rsidP="00053D4A">
      <w:r>
        <w:tab/>
        <w:t>Apache 2</w:t>
      </w:r>
      <w:r>
        <w:tab/>
        <w:t>http://www.apache.org/licenses/LICENSE-2.0</w:t>
      </w:r>
    </w:p>
    <w:p w14:paraId="489C1557" w14:textId="77777777" w:rsidR="00425AAE" w:rsidRDefault="00425AAE" w:rsidP="000727EF">
      <w:pPr>
        <w:pStyle w:val="Heading2"/>
      </w:pPr>
      <w:r>
        <w:t xml:space="preserve"> </w:t>
      </w:r>
      <w:bookmarkStart w:id="678" w:name="_Toc399938495"/>
      <w:r>
        <w:t>sqlite3 (version 3.8.5):</w:t>
      </w:r>
      <w:bookmarkEnd w:id="678"/>
    </w:p>
    <w:p w14:paraId="26EB96BB" w14:textId="77777777" w:rsidR="00425AAE" w:rsidRDefault="00425AAE" w:rsidP="000727EF">
      <w:pPr>
        <w:pStyle w:val="Heading3"/>
      </w:pPr>
      <w:r>
        <w:t>sqlite3-3.8.5/debian/copyright:</w:t>
      </w:r>
    </w:p>
    <w:p w14:paraId="37023B88" w14:textId="77777777" w:rsidR="00425AAE" w:rsidRDefault="00425AAE">
      <w:r>
        <w:t>[BEGIN FILE=sqlite3-3.8.5/debian/copyright] Format: http://www.debian.org/doc/packaging-manuals/copyright-format/1.0/ Upstream-Name: sqlite3 Source: http://www.sqlite.org/cgi/src/dir?ci=trunk</w:t>
      </w:r>
    </w:p>
    <w:p w14:paraId="6BB2A1B3" w14:textId="77777777" w:rsidR="00425AAE" w:rsidRDefault="00425AAE">
      <w:r>
        <w:t>Files: * Copyright: D. Richard Hipp &lt;drh@hwaci.com&gt; License: public-domain  The files listed have been put on the public domain by the sqlite3  contributors.</w:t>
      </w:r>
    </w:p>
    <w:p w14:paraId="3EF2534D" w14:textId="77777777" w:rsidR="00425AAE" w:rsidRDefault="00425AAE">
      <w:r>
        <w:lastRenderedPageBreak/>
        <w:t>Files: debian/* Copyright: 2006- Laszlo Boszormenyi (GCS) &lt;gcs@debian.org&gt;,  2005-2006 Tomas Fasth &lt;tomfa@debian.org&gt;,  2001-2005 Andreas Rottmann &lt;rotty@debian.org&gt; License: GPL-2+  This program is free software; you can redistribute it and/or modify it  under the terms of the GNU General Public License version 2 as published  by the Free Software Foundation.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package; if not, write to the Free Software Foundation, Inc.,  51 Franklin St, Fifth Floor, Boston, MA  02110-1301 USA  .  On Debian systems, the full text of the GNU General Public License  version 2 can be found in the file `/usr/share/common-licenses/GPL-2'. [END FILE=sqlite3-3.8.5/debian/copyright]</w:t>
      </w:r>
    </w:p>
    <w:p w14:paraId="717293CD" w14:textId="77777777" w:rsidR="00425AAE" w:rsidRDefault="00425AAE" w:rsidP="000727EF">
      <w:pPr>
        <w:pStyle w:val="Heading2"/>
      </w:pPr>
      <w:r>
        <w:t xml:space="preserve"> </w:t>
      </w:r>
      <w:bookmarkStart w:id="679" w:name="_Toc399938496"/>
      <w:r>
        <w:t>ssl-cert (version 1.0.34):</w:t>
      </w:r>
      <w:bookmarkEnd w:id="679"/>
    </w:p>
    <w:p w14:paraId="539D0FB7" w14:textId="77777777" w:rsidR="00425AAE" w:rsidRDefault="00425AAE" w:rsidP="000727EF">
      <w:pPr>
        <w:pStyle w:val="Heading3"/>
      </w:pPr>
      <w:r>
        <w:t>ssl-cert-1.0.34/debian/copyright:</w:t>
      </w:r>
    </w:p>
    <w:p w14:paraId="4B70BD37" w14:textId="77777777" w:rsidR="00425AAE" w:rsidRDefault="00425AAE">
      <w:r>
        <w:t>[BEGIN FILE=ssl-cert-1.0.34/debian/copyright] Upstream Author: Thom May &lt;thom@debian.org&gt;</w:t>
      </w:r>
    </w:p>
    <w:p w14:paraId="3F17C9BD" w14:textId="77777777" w:rsidR="00425AAE" w:rsidRDefault="00425AAE">
      <w:r>
        <w:t>Copyright 2003-2009</w:t>
      </w:r>
      <w:r>
        <w:tab/>
        <w:t xml:space="preserve">Thom May </w:t>
      </w:r>
      <w:r>
        <w:tab/>
      </w:r>
      <w:r>
        <w:tab/>
      </w:r>
      <w:r>
        <w:tab/>
        <w:t xml:space="preserve">Fabio M. Di Nitto </w:t>
      </w:r>
      <w:r>
        <w:tab/>
      </w:r>
      <w:r>
        <w:tab/>
      </w:r>
      <w:r>
        <w:tab/>
        <w:t xml:space="preserve">Adam Conrad </w:t>
      </w:r>
      <w:r>
        <w:tab/>
      </w:r>
      <w:r>
        <w:tab/>
      </w:r>
      <w:r>
        <w:tab/>
        <w:t xml:space="preserve">Tollef Fog Heen </w:t>
      </w:r>
      <w:r>
        <w:tab/>
      </w:r>
      <w:r>
        <w:tab/>
      </w:r>
      <w:r>
        <w:tab/>
        <w:t>Stefan Fritsch</w:t>
      </w:r>
    </w:p>
    <w:p w14:paraId="0EA31A93" w14:textId="77777777" w:rsidR="00425AAE" w:rsidRDefault="00425AAE">
      <w:r>
        <w:t>This software is licensed under the BSD license. For further information please see /usr/share/common-licenses/BSD. [END FILE=ssl-cert-1.0.34/debian/copyright]</w:t>
      </w:r>
    </w:p>
    <w:p w14:paraId="223F34BF" w14:textId="77777777" w:rsidR="00425AAE" w:rsidRDefault="00425AAE" w:rsidP="000727EF">
      <w:pPr>
        <w:pStyle w:val="Heading2"/>
      </w:pPr>
      <w:r>
        <w:t xml:space="preserve"> </w:t>
      </w:r>
      <w:bookmarkStart w:id="680" w:name="_Toc399938497"/>
      <w:r>
        <w:t>startpar (version 0.59):</w:t>
      </w:r>
      <w:bookmarkEnd w:id="680"/>
    </w:p>
    <w:p w14:paraId="6DD757D4" w14:textId="77777777" w:rsidR="00425AAE" w:rsidRDefault="00425AAE" w:rsidP="000727EF">
      <w:pPr>
        <w:pStyle w:val="Heading3"/>
      </w:pPr>
      <w:r>
        <w:t>startpar-0.59/debian/copyright:</w:t>
      </w:r>
    </w:p>
    <w:p w14:paraId="7951550D" w14:textId="77777777" w:rsidR="00425AAE" w:rsidRDefault="00425AAE">
      <w:r>
        <w:t>[BEGIN FILE=startpar-0.59/debian/copyright] Format: http://www.debian.org/doc/packaging-manuals/copyright-format/1.0/ Upstream-Name: startpar Upstream-Contact: Petter Reinholdtsen &lt;pere@hungry.com&gt; Source: http://savannah.nongnu.org/projects/sysvinit</w:t>
      </w:r>
    </w:p>
    <w:p w14:paraId="4038C96F" w14:textId="77777777" w:rsidR="00425AAE" w:rsidRDefault="00425AAE">
      <w:r>
        <w:t>Files: * Copyright: 2003-2013 SuSE Linux AG License: GPL-2+</w:t>
      </w:r>
    </w:p>
    <w:p w14:paraId="5D948EF3" w14:textId="77777777" w:rsidR="00425AAE" w:rsidRDefault="00425AAE">
      <w:r>
        <w:t>Files: debian/* Copyright: 2014 Petter Reinholdtsen License: GPL-2+</w:t>
      </w:r>
    </w:p>
    <w:p w14:paraId="273CE223" w14:textId="77777777" w:rsidR="00425AAE" w:rsidRDefault="00425AAE">
      <w:r>
        <w:t xml:space="preserve">License: GPL-2+  This program is free software; you can redistribute it and/or modify  it under the terms of the GNU General Public License as published by  the Free Software Foundation; either version 2,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(see the file COPYING); if not, write to the  Free Software Foundation, Inc., 51 Franklin St, Fifth </w:t>
      </w:r>
      <w:r>
        <w:lastRenderedPageBreak/>
        <w:t>Floor, Boston,  MA 02110-1301, USA.  .  See /usr/share/common-licenses/GPL-2 for the complete text. [END FILE=startpar-0.59/debian/copyright]</w:t>
      </w:r>
    </w:p>
    <w:p w14:paraId="65BC14BB" w14:textId="77777777" w:rsidR="00425AAE" w:rsidRDefault="00425AAE" w:rsidP="000727EF">
      <w:pPr>
        <w:pStyle w:val="Heading2fegan"/>
      </w:pPr>
      <w:bookmarkStart w:id="681" w:name="_Toc399938498"/>
      <w:r>
        <w:t>stevedore-0.15</w:t>
      </w:r>
      <w:bookmarkEnd w:id="681"/>
    </w:p>
    <w:p w14:paraId="7B7436BA" w14:textId="77777777" w:rsidR="00425AAE" w:rsidRDefault="00425AAE" w:rsidP="00053D4A">
      <w:r>
        <w:tab/>
        <w:t>Apache 2</w:t>
      </w:r>
      <w:r>
        <w:tab/>
        <w:t>http://www.apache.org/licenses/LICENSE-2.0</w:t>
      </w:r>
    </w:p>
    <w:p w14:paraId="346473E2" w14:textId="77777777" w:rsidR="00425AAE" w:rsidRDefault="00425AAE" w:rsidP="000727EF">
      <w:pPr>
        <w:pStyle w:val="Heading2"/>
      </w:pPr>
      <w:r>
        <w:t xml:space="preserve"> </w:t>
      </w:r>
      <w:bookmarkStart w:id="682" w:name="_Toc399938499"/>
      <w:r>
        <w:t>strace (version 4.8):</w:t>
      </w:r>
      <w:bookmarkEnd w:id="682"/>
    </w:p>
    <w:p w14:paraId="0CBE77C0" w14:textId="77777777" w:rsidR="00425AAE" w:rsidRDefault="00425AAE" w:rsidP="000727EF">
      <w:pPr>
        <w:pStyle w:val="Heading3"/>
      </w:pPr>
      <w:r>
        <w:t>strace-4.8/debian/copyright:</w:t>
      </w:r>
    </w:p>
    <w:p w14:paraId="0204C1A4" w14:textId="77777777" w:rsidR="00425AAE" w:rsidRDefault="00425AAE">
      <w:r>
        <w:t>[BEGIN FILE=strace-4.8/debian/copyright] This is the Debian packaged version of strace. For a complete list of changes from the upstream version please see the changelog.</w:t>
      </w:r>
    </w:p>
    <w:p w14:paraId="0B856F99" w14:textId="77777777" w:rsidR="00425AAE" w:rsidRDefault="00425AAE">
      <w:r>
        <w:t>The upstream sources can be found at http://sourceforge.net/projects/strace/</w:t>
      </w:r>
    </w:p>
    <w:p w14:paraId="1916EAD9" w14:textId="77777777" w:rsidR="00425AAE" w:rsidRDefault="00425AAE">
      <w:r>
        <w:t>This is the copyright as found in the upstream sources:</w:t>
      </w:r>
    </w:p>
    <w:p w14:paraId="1F3C3C06" w14:textId="77777777" w:rsidR="00425AAE" w:rsidRDefault="00425AAE">
      <w:r>
        <w:t>Copyright (c) 1991, 1992 Paul Kranenburg &lt;pk@cs.few.eur.nl&gt; Copyright (c) 1993 Branko Lankester &lt;branko@hacktic.nl&gt; Copyright (c) 1993 Ulrich Pegelow &lt;pegelow@moorea.uni-muenster.de&gt; Copyright (c) 1995, 1996 Michael Elizabeth Chastain &lt;mec@duracef.shout.net&gt; Copyright (c) 1993, 1994, 1995, 1996 Rick Sladkey &lt;jrs@world.std.com&gt; Copyright (C) 1998-2003 Wichert Akkerman &lt;wakkerma@deephackmode.org&gt; Copyright (c) 2002-2008 Roland McGrath  &lt;roland@redhat.com&gt; Copyright (c) 2003-2008 Dmitry V. Levin &lt;ldv@altlinux.org&gt; Copyright (c) 2007-2008 Jan Kratochvil  &lt;jan.kratochvil@redhat.com&gt; All rights reserved.</w:t>
      </w:r>
    </w:p>
    <w:p w14:paraId="64D77B6C"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39A6BA22" w14:textId="77777777" w:rsidR="00425AAE" w:rsidRDefault="00425AAE">
      <w: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FILE=strace-4.8/debian/copyright]</w:t>
      </w:r>
    </w:p>
    <w:p w14:paraId="4C3F8F0E" w14:textId="77777777" w:rsidR="00425AAE" w:rsidRDefault="00425AAE" w:rsidP="000727EF">
      <w:pPr>
        <w:pStyle w:val="Heading2"/>
      </w:pPr>
      <w:bookmarkStart w:id="683" w:name="_Toc399938500"/>
      <w:r>
        <w:lastRenderedPageBreak/>
        <w:t>Stripper</w:t>
      </w:r>
      <w:bookmarkEnd w:id="683"/>
    </w:p>
    <w:p w14:paraId="3D5FEAB9" w14:textId="77777777" w:rsidR="00425AAE" w:rsidRDefault="00425AAE" w:rsidP="00E77BEE">
      <w:r>
        <w:t xml:space="preserve"> %% This notice is provided with respect to stripper, which may be included with this software: </w:t>
      </w:r>
    </w:p>
    <w:p w14:paraId="23BC7E7F" w14:textId="77777777" w:rsidR="00425AAE" w:rsidRDefault="00425AAE">
      <w:r>
        <w:t>Stripper : debug information stripper  Copyright (c) 2003 Kohsuke Kawaguchi  All rights reserved.</w:t>
      </w:r>
    </w:p>
    <w:p w14:paraId="114D85F6"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copyright holders nor the names of its     contributors may be used to endorse or promote products derived from    this software without specific prior written permission.</w:t>
      </w:r>
    </w:p>
    <w:p w14:paraId="6618EE34"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57737CD" w14:textId="77777777" w:rsidR="00425AAE" w:rsidRDefault="00184A02" w:rsidP="00441FC8">
      <w:pPr>
        <w:pStyle w:val="Heading2"/>
      </w:pPr>
      <w:bookmarkStart w:id="684" w:name="_Toc399938501"/>
      <w:r w:rsidRPr="006672E4">
        <w:t>stunnel4 (version 5.03):</w:t>
      </w:r>
      <w:bookmarkEnd w:id="684"/>
      <w:r w:rsidR="00425AAE">
        <w:rPr>
          <w:b w:val="0"/>
        </w:rPr>
        <w:t xml:space="preserve"> </w:t>
      </w:r>
    </w:p>
    <w:p w14:paraId="29A4976E" w14:textId="77777777" w:rsidR="009155A8" w:rsidRPr="006672E4" w:rsidRDefault="009155A8" w:rsidP="00C27E8E">
      <w:pPr>
        <w:spacing w:after="0"/>
        <w:rPr>
          <w:rFonts w:asciiTheme="minorHAnsi" w:hAnsiTheme="minorHAnsi"/>
          <w:sz w:val="22"/>
        </w:rPr>
      </w:pPr>
    </w:p>
    <w:p w14:paraId="2A521647"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 "stunnel4-5.03/debian/copyright":</w:t>
      </w:r>
    </w:p>
    <w:p w14:paraId="2A2D67ED" w14:textId="77777777" w:rsidR="009155A8" w:rsidRPr="006672E4" w:rsidRDefault="009155A8" w:rsidP="00C27E8E">
      <w:pPr>
        <w:spacing w:after="0"/>
        <w:rPr>
          <w:rFonts w:asciiTheme="minorHAnsi" w:hAnsiTheme="minorHAnsi"/>
          <w:sz w:val="22"/>
        </w:rPr>
      </w:pPr>
    </w:p>
    <w:p w14:paraId="2AF8C98A"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[BEGIN FILE=stunnel4-5.03/debian/copyright] Format: http://www.debian.org/doc/packaging-manuals/copyright-format/1.0/ Upstream-Name: stunnel Upstream-Contact: Michal Trojnara &lt;Michal.Trojnara@mirt.net&gt; Source: http://www.stunnel.org/download/source.html License: GPL-2+-openssl</w:t>
      </w:r>
    </w:p>
    <w:p w14:paraId="25586FD4" w14:textId="77777777" w:rsidR="009155A8" w:rsidRPr="006672E4" w:rsidRDefault="009155A8" w:rsidP="00C27E8E">
      <w:pPr>
        <w:spacing w:after="0"/>
        <w:rPr>
          <w:rFonts w:asciiTheme="minorHAnsi" w:hAnsiTheme="minorHAnsi"/>
          <w:sz w:val="22"/>
        </w:rPr>
      </w:pPr>
    </w:p>
    <w:p w14:paraId="4CC6D070"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Files: * Copyright: (C) 1998-2014  Michal Trojnara &lt;Michal.Trojnara@mirt.net&gt; License: GPL-2+-openssl</w:t>
      </w:r>
    </w:p>
    <w:p w14:paraId="023729EA" w14:textId="77777777" w:rsidR="009155A8" w:rsidRPr="006672E4" w:rsidRDefault="009155A8" w:rsidP="00C27E8E">
      <w:pPr>
        <w:spacing w:after="0"/>
        <w:rPr>
          <w:rFonts w:asciiTheme="minorHAnsi" w:hAnsiTheme="minorHAnsi"/>
          <w:sz w:val="22"/>
        </w:rPr>
      </w:pPr>
    </w:p>
    <w:p w14:paraId="194FA597"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Files: src/stunnel3.in Copyright: (C) 2004-2012 Michal Trojnara &lt;Michal.Trojnara@mirt.net&gt; License: GPL-2+</w:t>
      </w:r>
    </w:p>
    <w:p w14:paraId="1F905273" w14:textId="77777777" w:rsidR="009155A8" w:rsidRPr="006672E4" w:rsidRDefault="009155A8" w:rsidP="00C27E8E">
      <w:pPr>
        <w:spacing w:after="0"/>
        <w:rPr>
          <w:rFonts w:asciiTheme="minorHAnsi" w:hAnsiTheme="minorHAnsi"/>
          <w:sz w:val="22"/>
        </w:rPr>
      </w:pPr>
    </w:p>
    <w:p w14:paraId="7EB7BFEB"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 xml:space="preserve">Files: debian/* Copyright:  (C) 1998-2001  Paolo Molaro &lt;lupus@debian.org&gt;  (C) 2003-2007  Julien Lemoine &lt;speedblue@debian.org&gt;  (C) 2007-2012  Luis Rodrigo Gallardo Cruz &lt;rodrigo@debian.org&gt;  </w:t>
      </w:r>
      <w:r w:rsidRPr="006672E4">
        <w:rPr>
          <w:rFonts w:asciiTheme="minorHAnsi" w:hAnsiTheme="minorHAnsi"/>
          <w:sz w:val="22"/>
        </w:rPr>
        <w:lastRenderedPageBreak/>
        <w:t>(C) 2013       Salvatore Bonaccorso &lt;carnil@debian.org&gt;  (C) 2014       Peter Pentchev &lt;roam@ringlet.net&gt; License: GPL-2+-openssl</w:t>
      </w:r>
    </w:p>
    <w:p w14:paraId="6A4A98C6" w14:textId="77777777" w:rsidR="009155A8" w:rsidRPr="006672E4" w:rsidRDefault="009155A8" w:rsidP="00C27E8E">
      <w:pPr>
        <w:spacing w:after="0"/>
        <w:rPr>
          <w:rFonts w:asciiTheme="minorHAnsi" w:hAnsiTheme="minorHAnsi"/>
          <w:sz w:val="22"/>
        </w:rPr>
      </w:pPr>
    </w:p>
    <w:p w14:paraId="4AD3CE41"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License: GPL-2+-openssl  This program is free software; you can redistribute it and/or modify  it under the terms of the GNU General Public License as published by  the Free Software Foundation; either version 2 of the License, or  (at your option) any later version.  .  On Debian systems, the complete text of the GNU General Public License  can be found in file "/usr/share/common-licenses/GPL-2".  .  Linking stunnel statically or dynamically with other modules is making  a combined work based on stunnel. Thus, the terms and conditions of the  GNU General Public License cover the whole combination.  .  In addition, as a special exception, the copyright holder of stunnel gives you  permission to combine stunnel with free software programs or libraries that  are released under the GNU LGPL and with code included in the standard release  of OpenSSL under the OpenSSL License (or modified versions of such code, with  unchanged license). You may copy and distribute such a system following the  terms of the GNU GPL for stunnel and the licenses of the other code concerned.  .  Note that people who make modified versions of stunnel are not obligated to  grant this special exception for their modified versions; it is their choice  whether to do so. The GNU General Public License gives permission to release  a modified version without this exception; this exception also makes it  possible to release a modified version which carries forward this exception.</w:t>
      </w:r>
    </w:p>
    <w:p w14:paraId="3A9C63CA" w14:textId="77777777" w:rsidR="009155A8" w:rsidRPr="006672E4" w:rsidRDefault="009155A8" w:rsidP="00C27E8E">
      <w:pPr>
        <w:spacing w:after="0"/>
        <w:rPr>
          <w:rFonts w:asciiTheme="minorHAnsi" w:hAnsiTheme="minorHAnsi"/>
          <w:sz w:val="22"/>
        </w:rPr>
      </w:pPr>
    </w:p>
    <w:p w14:paraId="1CACFD7F"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License: GPL-2+  This program is free software; you can redistribute it and/or modify  it under the terms of the GNU General Public License as published by  the Free Software Foundation; either version 2 of the License, or  (at your option) any later version.  .  On Debian systems, the complete text of the GNU General Public License  can be found in file "/usr/share/common-licenses/GPL-2". [END FILE=stunnel4-5.03/debian/copyright]</w:t>
      </w:r>
    </w:p>
    <w:p w14:paraId="3385C50F" w14:textId="77777777" w:rsidR="009155A8" w:rsidRPr="006672E4" w:rsidRDefault="009155A8" w:rsidP="00C27E8E">
      <w:pPr>
        <w:spacing w:after="0"/>
        <w:rPr>
          <w:rFonts w:asciiTheme="minorHAnsi" w:hAnsiTheme="minorHAnsi"/>
          <w:sz w:val="22"/>
        </w:rPr>
      </w:pPr>
    </w:p>
    <w:p w14:paraId="2DE594B6" w14:textId="77777777" w:rsidR="009155A8" w:rsidRPr="006672E4" w:rsidRDefault="00184A02" w:rsidP="00C27E8E">
      <w:pPr>
        <w:spacing w:after="0"/>
        <w:rPr>
          <w:rFonts w:asciiTheme="minorHAnsi" w:hAnsiTheme="minorHAnsi"/>
          <w:sz w:val="22"/>
        </w:rPr>
      </w:pPr>
      <w:r w:rsidRPr="006672E4">
        <w:rPr>
          <w:rFonts w:asciiTheme="minorHAnsi" w:hAnsiTheme="minorHAnsi"/>
          <w:sz w:val="22"/>
        </w:rPr>
        <w:t xml:space="preserve">  </w:t>
      </w:r>
    </w:p>
    <w:p w14:paraId="5B86CFCD" w14:textId="77777777" w:rsidR="00425AAE" w:rsidRDefault="00425AAE" w:rsidP="00C27E8E"/>
    <w:p w14:paraId="5DDEC277" w14:textId="77777777" w:rsidR="00425AAE" w:rsidRDefault="00425AAE" w:rsidP="00C27E8E"/>
    <w:p w14:paraId="45D724A6" w14:textId="77777777" w:rsidR="00425AAE" w:rsidRPr="00C27E8E" w:rsidRDefault="00425AAE" w:rsidP="00C27E8E"/>
    <w:p w14:paraId="69A5D0D7" w14:textId="77777777" w:rsidR="00425AAE" w:rsidRDefault="00425AAE" w:rsidP="000727EF">
      <w:pPr>
        <w:pStyle w:val="Heading2"/>
      </w:pPr>
      <w:r>
        <w:t xml:space="preserve"> </w:t>
      </w:r>
      <w:bookmarkStart w:id="685" w:name="_Toc399938502"/>
      <w:r>
        <w:t>sudo (version 1.8.9p5):</w:t>
      </w:r>
      <w:bookmarkEnd w:id="685"/>
    </w:p>
    <w:p w14:paraId="1949AE76" w14:textId="77777777" w:rsidR="00425AAE" w:rsidRDefault="00425AAE" w:rsidP="000727EF">
      <w:pPr>
        <w:pStyle w:val="Heading3"/>
      </w:pPr>
      <w:r>
        <w:t>sudo-1.8.9p5/debian/copyright:</w:t>
      </w:r>
    </w:p>
    <w:p w14:paraId="3AB69CFD" w14:textId="77777777" w:rsidR="00425AAE" w:rsidRDefault="00425AAE">
      <w:r>
        <w:t>[BEGIN FILE=sudo-1.8.9p5/debian/copyright] This is the Debian GNU/Linux prepackaged version of sudo.  sudo is used to provide limited super user privileges to specific users.</w:t>
      </w:r>
    </w:p>
    <w:p w14:paraId="0AB171A0" w14:textId="77777777" w:rsidR="00425AAE" w:rsidRDefault="00425AAE">
      <w:r>
        <w:t xml:space="preserve">Bdale Garbee &lt;bdale@gag.com&gt; maintains this package using sources from </w:t>
      </w:r>
    </w:p>
    <w:p w14:paraId="5460C730" w14:textId="77777777" w:rsidR="00425AAE" w:rsidRDefault="00425AAE">
      <w:r>
        <w:tab/>
        <w:t>http://www.sudo.ws/</w:t>
      </w:r>
    </w:p>
    <w:p w14:paraId="1FC661E5" w14:textId="77777777" w:rsidR="00425AAE" w:rsidRDefault="00425AAE">
      <w:r>
        <w:t>Sudo is distributed under the following ISC-style license:</w:t>
      </w:r>
    </w:p>
    <w:p w14:paraId="18A63F6C" w14:textId="77777777" w:rsidR="00425AAE" w:rsidRDefault="00425AAE">
      <w:r>
        <w:t xml:space="preserve">   Copyright (c) 1994-1996, 1998-2008         Todd C. Miller &lt;Todd.Miller@courtesan.com&gt;</w:t>
      </w:r>
    </w:p>
    <w:p w14:paraId="3CDBD2AC" w14:textId="77777777" w:rsidR="00425AAE" w:rsidRDefault="00425AAE">
      <w:r>
        <w:t xml:space="preserve">   Permission to use, copy, modify, and distribute this software for any    purpose with or without fee is hereby granted, provided that the above    copyright notice and this permission notice appear in all copies.</w:t>
      </w:r>
    </w:p>
    <w:p w14:paraId="582DF26A" w14:textId="77777777" w:rsidR="00425AAE" w:rsidRDefault="00425AAE">
      <w:r>
        <w:lastRenderedPageBreak/>
        <w:t xml:space="preserve">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75B9B5DB" w14:textId="77777777" w:rsidR="00425AAE" w:rsidRDefault="00425AAE">
      <w:r>
        <w:t xml:space="preserve">   Sponsored in part by the Defense Advanced Research Projects    Agency (DARPA) and Air Force Research Laboratory, Air Force    Materiel Command, USAF, under agreement number F39502-99-1-0512.</w:t>
      </w:r>
    </w:p>
    <w:p w14:paraId="70827B3B" w14:textId="77777777" w:rsidR="00425AAE" w:rsidRDefault="00425AAE">
      <w:r>
        <w:t>Additionally, fnmatch.c, fnmatch.h, getcwd.c, glob.c, glob.h and snprintf.c bear the following UCB license:</w:t>
      </w:r>
    </w:p>
    <w:p w14:paraId="58BE7D32" w14:textId="77777777" w:rsidR="00425AAE" w:rsidRDefault="00425AAE">
      <w:r>
        <w:t xml:space="preserve">   Copyright (c) 1987, 1989, 1990, 1991, 1992, 1993, 1994         The Regents of the University of California.  All rights reserved.</w:t>
      </w:r>
    </w:p>
    <w:p w14:paraId="1ED5BD42"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08CA5B81" w14:textId="77777777" w:rsidR="00425AAE" w:rsidRDefault="00425AAE">
      <w:r>
        <w:t xml:space="preserve">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FILE=sudo-1.8.9p5/debian/copyright]</w:t>
      </w:r>
    </w:p>
    <w:p w14:paraId="56252520" w14:textId="77777777" w:rsidR="00425AAE" w:rsidRDefault="00425AAE" w:rsidP="000727EF">
      <w:pPr>
        <w:pStyle w:val="Heading3"/>
      </w:pPr>
      <w:r>
        <w:t>sudo-1.8.9p5/doc/LICENSE:</w:t>
      </w:r>
    </w:p>
    <w:p w14:paraId="6A0E1E7B" w14:textId="77777777" w:rsidR="00425AAE" w:rsidRDefault="00425AAE">
      <w:r>
        <w:t>[BEGIN FILE=sudo-1.8.9p5/doc/LICENSE] Sudo is distributed under the following license:</w:t>
      </w:r>
    </w:p>
    <w:p w14:paraId="3AB43711" w14:textId="77777777" w:rsidR="00425AAE" w:rsidRDefault="00425AAE">
      <w:r>
        <w:t xml:space="preserve">   Copyright (c) 1994-1996, 1998-2014         Todd C. Miller &lt;Todd.Miller@courtesan.com&gt;</w:t>
      </w:r>
    </w:p>
    <w:p w14:paraId="2EB14D9C" w14:textId="77777777" w:rsidR="00425AAE" w:rsidRDefault="00425AAE">
      <w:r>
        <w:t xml:space="preserve">   Permission to use, copy, modify, and distribute this software for any    purpose with or without fee is hereby granted, provided that the above    copyright notice and this permission notice appear in all copies.</w:t>
      </w:r>
    </w:p>
    <w:p w14:paraId="62FB299E" w14:textId="77777777" w:rsidR="00425AAE" w:rsidRDefault="00425AAE">
      <w:r>
        <w:lastRenderedPageBreak/>
        <w:t xml:space="preserve">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58788B55" w14:textId="77777777" w:rsidR="00425AAE" w:rsidRDefault="00425AAE">
      <w:r>
        <w:t xml:space="preserve">   Sponsored in part by the Defense Advanced Research Projects    Agency (DARPA) and Air Force Research Laboratory, Air Force    Materiel Command, USAF, under agreement number F39502-99-1-0512.</w:t>
      </w:r>
    </w:p>
    <w:p w14:paraId="23861C2A" w14:textId="77777777" w:rsidR="00425AAE" w:rsidRDefault="00425AAE">
      <w:r>
        <w:t>The file redblack.c bears the following license:</w:t>
      </w:r>
    </w:p>
    <w:p w14:paraId="6AF33A64" w14:textId="77777777" w:rsidR="00425AAE" w:rsidRDefault="00425AAE">
      <w:r>
        <w:t xml:space="preserve">   Copyright (c) 2001 Emin Martinian       Redistribution and use in source and binary forms, with or without    modification, are permitted provided that neither the name of Emin    Martinian nor the names of any contributors are be used to endorse or    promote products derived from this software without specific prior    written permission.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01404F1" w14:textId="77777777" w:rsidR="00425AAE" w:rsidRDefault="00425AAE">
      <w:r>
        <w:t>The files getcwd.c, glob.c, glob.h, snprintf.c and queue.h bear the following license:</w:t>
      </w:r>
    </w:p>
    <w:p w14:paraId="6B0E59B4" w14:textId="77777777" w:rsidR="00425AAE" w:rsidRDefault="00425AAE">
      <w:r>
        <w:t xml:space="preserve">   Copyright (c) 1989, 1990, 1991, 1993         The Regents of the University of California.  All rights reserved.</w:t>
      </w:r>
    </w:p>
    <w:p w14:paraId="20944B86"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w:t>
      </w:r>
    </w:p>
    <w:p w14:paraId="74221457" w14:textId="77777777" w:rsidR="00425AAE" w:rsidRDefault="00425AAE">
      <w:r>
        <w:t xml:space="preserve">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w:t>
      </w:r>
      <w:r>
        <w:lastRenderedPageBreak/>
        <w:t>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A734471" w14:textId="77777777" w:rsidR="00425AAE" w:rsidRDefault="00425AAE">
      <w:r>
        <w:t>The file fnmatch.c bears the following license:</w:t>
      </w:r>
    </w:p>
    <w:p w14:paraId="13158031" w14:textId="77777777" w:rsidR="00425AAE" w:rsidRDefault="00425AAE">
      <w:r>
        <w:t xml:space="preserve">   Copyright (c) 2011, VMware, Inc.    All rights reserved.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the VMware, Inc. nor the names of its contributors          may be used to endorse or promote products derived from this software          without specific prior written permission.        THIS SOFTWARE IS PROVIDED BY THE COPYRIGHT HOLDERS AND CONTRIBUTORS AS IS    AND ANY EXPRESS OR IMPLIED WARRANTIES, INCLUDING, BUT NOT LIMITED TO, THE    IMPLIED WARRANTIES OF MERCHANTABILITY AND FITNESS FOR A PARTICULAR PURPOSE    ARE DISCLAIMED. IN NO EVENT SHALL VMWARE, INC.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AE382CF" w14:textId="77777777" w:rsidR="00425AAE" w:rsidRDefault="00425AAE">
      <w:r>
        <w:t>The file getopt_long.c bears the following license:</w:t>
      </w:r>
    </w:p>
    <w:p w14:paraId="451E2314" w14:textId="77777777" w:rsidR="00425AAE" w:rsidRDefault="00425AAE">
      <w:r>
        <w:t xml:space="preserve">/*-  * Copyright (c) 2000 The NetBSD Foundation, Inc.  * All rights reserved.  *  * This code is derived from software contributed to The NetBSD Foundation  * by Dieter Baron and Thomas Klausner.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 THIS SOFTWARE IS PROVIDED BY THE NETBSD FOUNDATION, INC. AND CONTRIBUTORS  * ``AS IS'' AND ANY EXPRESS OR IMPLIED WARRANTIES, INCLUDING, BUT NOT LIMITED  * TO, THE IMPLIED WARRANTIES OF MERCHANTABILITY AND FITNESS FOR A PARTICULAR  * PURPOSE ARE DISCLAIMED.  IN NO EVENT SHALL THE FOUNDATION OR CONTRIBUTORS  * BE LIABLE FOR ANY DIRECT, INDIRECT, INCIDENTAL, SPECIAL, EXEMPLARY, OR  * CONSEQUENTIAL DAMAGES (INCLUDING, BUT NOT LIMITED TO, PROCUREMENT OF  * SUBSTITUTE GOODS OR SERVICES; LOSS OF USE, DATA, </w:t>
      </w:r>
      <w:r>
        <w:lastRenderedPageBreak/>
        <w:t>OR PROFITS; OR BUSINESS  * INTERRUPTION) HOWEVER CAUSED AND ON ANY THEORY OF LIABILITY, WHETHER IN  * CONTRACT, STRICT LIABILITY, OR TORT (INCLUDING NEGLIGENCE OR OTHERWISE)  * ARISING IN ANY WAY OUT OF THE USE OF THIS SOFTWARE, EVEN IF ADVISED OF THE  * POSSIBILITY OF SUCH DAMAGE.  */</w:t>
      </w:r>
    </w:p>
    <w:p w14:paraId="303494FA" w14:textId="77777777" w:rsidR="00425AAE" w:rsidRDefault="00425AAE">
      <w:r>
        <w:t>The embedded copy of zlib bears the following license:</w:t>
      </w:r>
    </w:p>
    <w:p w14:paraId="6C440512" w14:textId="77777777" w:rsidR="00425AAE" w:rsidRDefault="00425AAE">
      <w:r>
        <w:t xml:space="preserve">  Copyright (C) 1995-2012 Jean-loup Gailly and Mark Adler</w:t>
      </w:r>
    </w:p>
    <w:p w14:paraId="088383F8" w14:textId="77777777" w:rsidR="00425AAE" w:rsidRDefault="00425AAE">
      <w:r>
        <w:t xml:space="preserve">  This software is provided 'as-is', without any express or implied   warranty.  In no event will the authors be held liable for any damages   arising from the use of this software.</w:t>
      </w:r>
    </w:p>
    <w:p w14:paraId="386A8175" w14:textId="77777777" w:rsidR="00425AAE" w:rsidRDefault="00425AAE">
      <w:r>
        <w:t xml:space="preserve">  Permission is granted to anyone to use this software for any purpose,   including commercial applications, and to alter it and redistribute it   freely, subject to the following restrictions:</w:t>
      </w:r>
    </w:p>
    <w:p w14:paraId="68F54077"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23B702B4" w14:textId="77777777" w:rsidR="00425AAE" w:rsidRDefault="00425AAE">
      <w:r>
        <w:t xml:space="preserve">  Jean-loup Gailly        Mark Adler   jloup@gzip.org          madler@alumni.caltech.edu [END FILE=sudo-1.8.9p5/doc/LICENSE]</w:t>
      </w:r>
    </w:p>
    <w:p w14:paraId="3EEF7554" w14:textId="77777777" w:rsidR="00425AAE" w:rsidRDefault="00425AAE" w:rsidP="000727EF">
      <w:pPr>
        <w:pStyle w:val="Heading2fegan"/>
      </w:pPr>
      <w:bookmarkStart w:id="686" w:name="_Toc399938503"/>
      <w:r>
        <w:t>suds-0.4</w:t>
      </w:r>
      <w:bookmarkEnd w:id="686"/>
    </w:p>
    <w:p w14:paraId="0374EB5D" w14:textId="77777777" w:rsidR="00425AAE" w:rsidRDefault="00425AAE" w:rsidP="00053D4A">
      <w:r>
        <w:tab/>
        <w:t>LGPL 3.0</w:t>
      </w:r>
      <w:r>
        <w:tab/>
        <w:t>http://www.gnu.org/licenses/lgpl-3.0.txt</w:t>
      </w:r>
    </w:p>
    <w:p w14:paraId="37760C14" w14:textId="77777777" w:rsidR="00425AAE" w:rsidRPr="00924490" w:rsidRDefault="00425AAE" w:rsidP="000727EF">
      <w:pPr>
        <w:pStyle w:val="Heading2fegan"/>
        <w:rPr>
          <w:lang w:val="de-DE"/>
        </w:rPr>
      </w:pPr>
      <w:bookmarkStart w:id="687" w:name="_Toc399938504"/>
      <w:r w:rsidRPr="00924490">
        <w:rPr>
          <w:lang w:val="de-DE"/>
        </w:rPr>
        <w:t>swift-eb01dea9180ca8d709d287b5b432e39e45315e26</w:t>
      </w:r>
      <w:bookmarkEnd w:id="687"/>
    </w:p>
    <w:p w14:paraId="46BA2512" w14:textId="77777777" w:rsidR="00425AAE" w:rsidRPr="00924490" w:rsidRDefault="00425AAE" w:rsidP="00053D4A">
      <w:pPr>
        <w:rPr>
          <w:lang w:val="de-DE"/>
        </w:rPr>
      </w:pPr>
      <w:r w:rsidRPr="00924490">
        <w:rPr>
          <w:lang w:val="de-DE"/>
        </w:rPr>
        <w:tab/>
        <w:t>Apache 2</w:t>
      </w:r>
      <w:r w:rsidRPr="00924490">
        <w:rPr>
          <w:lang w:val="de-DE"/>
        </w:rPr>
        <w:tab/>
        <w:t>http://www.apache.org/licenses/LICENSE-2.0</w:t>
      </w:r>
    </w:p>
    <w:p w14:paraId="6E2CFA27" w14:textId="77777777" w:rsidR="00425AAE" w:rsidRDefault="00425AAE" w:rsidP="000727EF">
      <w:pPr>
        <w:pStyle w:val="Heading2"/>
      </w:pPr>
      <w:r w:rsidRPr="00924490">
        <w:rPr>
          <w:lang w:val="de-DE"/>
        </w:rPr>
        <w:t xml:space="preserve"> </w:t>
      </w:r>
      <w:bookmarkStart w:id="688" w:name="_Toc399938505"/>
      <w:r>
        <w:t>sysfsutils (version 2.1.0+repack):</w:t>
      </w:r>
      <w:bookmarkEnd w:id="688"/>
    </w:p>
    <w:p w14:paraId="4E85A978" w14:textId="77777777" w:rsidR="00425AAE" w:rsidRDefault="00425AAE" w:rsidP="000727EF">
      <w:pPr>
        <w:pStyle w:val="Heading3"/>
      </w:pPr>
      <w:r>
        <w:t>sysfsutils-2.1.0+repack/debian/copyright:</w:t>
      </w:r>
    </w:p>
    <w:p w14:paraId="78C351CF" w14:textId="77777777" w:rsidR="00425AAE" w:rsidRDefault="00425AAE">
      <w:r>
        <w:t>[BEGIN FILE=sysfsutils-2.1.0+repack/debian/copyright] This package was debianized by Martin Pitt &lt;mpitt@debian.org&gt; on Wed, 6 Nov 2003 11:29:18 +0100.</w:t>
      </w:r>
    </w:p>
    <w:p w14:paraId="78265DA5" w14:textId="77777777" w:rsidR="00425AAE" w:rsidRDefault="00425AAE">
      <w:r>
        <w:t>Upstream URL:     http://linux-diag.sourceforge.net/Sysfsutils.html</w:t>
      </w:r>
    </w:p>
    <w:p w14:paraId="72E36F0F" w14:textId="77777777" w:rsidR="00425AAE" w:rsidRDefault="00425AAE">
      <w:r>
        <w:t>Upstream Authors:      Ananth Mavinakayanahalli &lt;ananth@in.ibm.com&gt;     Daniel Stekloff &lt;dsteklof@us.ibm.com&gt;</w:t>
      </w:r>
    </w:p>
    <w:p w14:paraId="1A2896DA" w14:textId="77777777" w:rsidR="00425AAE" w:rsidRDefault="00425AAE">
      <w:r>
        <w:t>Copyright (C) IBM Corp. 2003      License for systool and lsbus (package sysfsutils):</w:t>
      </w:r>
    </w:p>
    <w:p w14:paraId="222FDB2D"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       This program is distributed in the hope that it will be useful,     but WITHOUT ANY WARRANTY; without even the implied warranty of     MERCHANTABILITY or FITNESS </w:t>
      </w:r>
      <w:r>
        <w:lastRenderedPageBreak/>
        <w:t>FOR A PARTICULAR PURPOSE.  See the     GNU General Public License for more details.       You should have received a copy of the GNU General Public License along     with this program; if not, write to the Free Software Foundation, Inc.,     51 Franklin Street, Fifth Floor, Boston, MA 02110-1301 USA.</w:t>
      </w:r>
    </w:p>
    <w:p w14:paraId="20F806BF" w14:textId="77777777" w:rsidR="00425AAE" w:rsidRDefault="00425AAE">
      <w:r>
        <w:t>On Debian systems, the complete text of the GNU General Public License can be found in '/usr/share/common-licenses/GPL'.</w:t>
      </w:r>
    </w:p>
    <w:p w14:paraId="6627861B" w14:textId="77777777" w:rsidR="00425AAE" w:rsidRDefault="00425AAE">
      <w:r>
        <w:t>License for libsysfs (packages libsysfs0, libsysfs-dev):</w:t>
      </w:r>
    </w:p>
    <w:p w14:paraId="1550A6E8" w14:textId="77777777" w:rsidR="00425AAE" w:rsidRDefault="00425AAE">
      <w:r>
        <w:t xml:space="preserve">    This library is free software; you can redistribute it and/or     modify it under the terms of the GNU Lesser General Public     License as published by the Free Software Foundation; either     version 2.1 of the License, or (at your option) any later version.</w:t>
      </w:r>
    </w:p>
    <w:p w14:paraId="521FD7BD" w14:textId="77777777" w:rsidR="00425AAE" w:rsidRDefault="00425AAE">
      <w:r>
        <w:t xml:space="preserve">    This library is distributed in the hope that it will be useful,     but WITHOUT ANY WARRANTY; without even the implied warranty of     MERCHANTABILITY or FITNESS FOR A PARTICULAR PURPOSE.  See the GNU     Lesser General Public License for more details.</w:t>
      </w:r>
    </w:p>
    <w:p w14:paraId="2AA4561D" w14:textId="77777777" w:rsidR="00425AAE" w:rsidRDefault="00425AAE">
      <w:r>
        <w:t xml:space="preserve">    You should have received a copy of the GNU Lesser General Public     License along with this library; if not, write to the Free Software     Foundation, Inc., 51 Franklin St, Fifth Floor, Boston, MA  02110-1301  USA</w:t>
      </w:r>
    </w:p>
    <w:p w14:paraId="7D8851F3" w14:textId="77777777" w:rsidR="00425AAE" w:rsidRDefault="00425AAE">
      <w:r>
        <w:t>On Debian systems, the complete text of the GNU Lesser General Public License can be found in '/usr/share/common-licenses/LGPL'.</w:t>
      </w:r>
    </w:p>
    <w:p w14:paraId="71BCD90D" w14:textId="77777777" w:rsidR="00425AAE" w:rsidRDefault="00425AAE">
      <w:r>
        <w:t>[END FILE=sysfsutils-2.1.0+repack/debian/copyright]</w:t>
      </w:r>
    </w:p>
    <w:p w14:paraId="74DFB8A3" w14:textId="77777777" w:rsidR="00425AAE" w:rsidRDefault="00425AAE" w:rsidP="000727EF">
      <w:pPr>
        <w:pStyle w:val="Heading2"/>
      </w:pPr>
      <w:r>
        <w:t xml:space="preserve"> </w:t>
      </w:r>
      <w:bookmarkStart w:id="689" w:name="_Toc399938506"/>
      <w:r>
        <w:t>syslinux (version 6.03~pre18+dfsg):</w:t>
      </w:r>
      <w:bookmarkEnd w:id="689"/>
    </w:p>
    <w:p w14:paraId="45BB3B3A" w14:textId="77777777" w:rsidR="00425AAE" w:rsidRDefault="00425AAE" w:rsidP="000727EF">
      <w:pPr>
        <w:pStyle w:val="Heading3"/>
      </w:pPr>
      <w:r>
        <w:t>syslinux-6.03~pre18+dfsg/debian/copyright:</w:t>
      </w:r>
    </w:p>
    <w:p w14:paraId="3ADBFD35" w14:textId="77777777" w:rsidR="00425AAE" w:rsidRDefault="00425AAE">
      <w:r>
        <w:t>[BEGIN FILE=syslinux-6.03~pre18+dfsg/debian/copyright] Format: http://www.debian.org/doc/packaging-manuals/copyright-format/1.0/ Upstream-Name: SYSLINUX Upstream-Contact: SYSLINUX Project &lt;syslinux@zytor.com&gt; Source: http://www.kernel.org/pub/linux/utils/boot/syslinux/</w:t>
      </w:r>
    </w:p>
    <w:p w14:paraId="248DABA1" w14:textId="77777777" w:rsidR="00425AAE" w:rsidRDefault="00425AAE">
      <w:r>
        <w:t>Files: * Copyright: 1994-2014 H. Peter Anvin &lt;hpa@zytor.com&gt; License: GPL-2+</w:t>
      </w:r>
    </w:p>
    <w:p w14:paraId="69FDFD01" w14:textId="77777777" w:rsidR="00425AAE" w:rsidRDefault="00425AAE">
      <w:r>
        <w:t>Files: gnu-efi/* Copyright: 1999-2014 Hewlett-Packard Co. License: BSD (HP)</w:t>
      </w:r>
    </w:p>
    <w:p w14:paraId="4FDFEE12" w14:textId="77777777" w:rsidR="00425AAE" w:rsidRDefault="00425AAE">
      <w:r>
        <w:t>Files: gnu-efi/inc/* gnu-efi/lib/* Copyright: 1999-2007 Intel Corp. License: BSD (Intel)</w:t>
      </w:r>
    </w:p>
    <w:p w14:paraId="5CBD1928" w14:textId="77777777" w:rsidR="00425AAE" w:rsidRDefault="00425AAE">
      <w:r>
        <w:t>Files: debian/* Copyright: 2006-2014 Daniel Baumann &lt;mail@daniel-baumann.ch&gt; License: GPL-2+</w:t>
      </w:r>
    </w:p>
    <w:p w14:paraId="5D7AED98" w14:textId="77777777" w:rsidR="00425AAE" w:rsidRDefault="00425AAE">
      <w:r>
        <w:t xml:space="preserve">License: BSD (HP)  Redistribution and use in source and binary forms, with or without  modification, are permitted provided that the following conditions  are met:  .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Hewlett-Packard Co. nor the names of its    contributors may be used to endorse or promote products derived    from this software without specific prior written permission.  .  THIS SOFTWARE IS PROVIDED BY THE COPYRIGHT HOLDERS AND  CONTRIBUTORS AS IS AND ANY EXPRESS OR IMPLIED WARRANTIES,  INCLUDING, BUT NOT LIMITED TO, THE IMPLIED WARRANTIES OF  </w:t>
      </w:r>
      <w:r>
        <w:lastRenderedPageBreak/>
        <w:t>MERCHANTABILITY AND FITNESS FOR A PARTICULAR PURPOSE ARE  DISCLAIMED. IN NO EVENT SHALL THE COPYRIGHT OWNER OR CONTRIBUTORS  BE LIABLE FOR ANYDIRECT,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FF9C6CC" w14:textId="77777777" w:rsidR="00425AAE" w:rsidRDefault="00425AAE">
      <w:r>
        <w:t>License: BSD (Intel)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All advertising materials mentioning features or use of this software     must display the following acknowledgement:  .    This product includes software developed by Intel Corporation and    its contributors.  .  4. Neither the name of Intel Corporation or its contributors may be     used to endorse or promote products derived from this software     without specific prior written permission.  .  THIS SOFTWARE IS PROVIDED BY INTEL CORPORATION AND CONTRIBUTORS ``AS IS''  AND ANY EXPRESS OR IMPLIED WARRANTIES, INCLUDING, BUT NOT LIMITED TO, THE  IMPLIED WARRANTIES OF MERCHANTABILITY AND FITNESS FOR A PARTICULAR PURPOSE  ARE DISCLAIMED. IN NO EVENT SHALL INTEL CORPORATION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C4C4D23"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The complete text of the GNU General Public License  can be found in /usr/share/common-licenses/GPL-2 file.</w:t>
      </w:r>
    </w:p>
    <w:p w14:paraId="56380710" w14:textId="77777777" w:rsidR="00425AAE" w:rsidRDefault="00425AAE">
      <w:r>
        <w:t xml:space="preserve">Comment:  Some of the files included in SYSLINUX that are distributed under the terms  of the GNU General Public License are originally licensed under other licenses.  .  Some of the files are dual licensed under the GPL-2+ and the MPL.  For this SYSLINUX package the GPL-2+ license is chosen.  .  Some of the files are licensed under the </w:t>
      </w:r>
      <w:r>
        <w:lastRenderedPageBreak/>
        <w:t xml:space="preserve">LGPL-2+.  The terms of the LGPL-2+ license explicitly allow relicensing under the GPL-2+  license. It is assumed they are not used to build a shared library.  .  Some of the files are licensed under non-copyleft licenses requiring to carry  the following copyright notices:  .  Some files are licensed under the terms of the MIT/X11 license:  .    Copyright 1999-2014 H. Peter Anvin    Copyright 2004-2007 IBM Corporation    Copyright 2007 Fen Systems Ltd.    Copyright 2009-2012 Intel Corporation    Copyright 2009-2011 Erwan Velu    Copyright 2010 P J P &lt;pj.pandit@yahoo.co.in&gt;    Copyright 2010-2012 Michal Soltys    Copyright 2010 Shao Miller    Copyright 2011 Timothy J Gleason    Copyright 2012 Paulo Alcantara  .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  Some files are licensed under the terms of the BSD-2-clause license:  .    Copyright 2009 Fen Systems Ltd    Copyright 2003 Poul-Henning Kamp    Copyright 1996-2009 The NASM Authors  .    Redistribution and use in source and binary forms, with or without    modification, are permitted provided that the following conditions    are met: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  Some files are licensed under the terms of the BSD-3-clause license:  .    Copyright 1989 Carnegie Mellon University    Copyright 1991 Gregory M. Christy    Copyright 1993 Herb Peyerl    Copyright 1993 The Australian National University    Copyright 1994 David Burren    Copyright 1995 Eric Rosenquist, </w:t>
      </w:r>
      <w:r>
        <w:lastRenderedPageBreak/>
        <w:t xml:space="preserve">Strata Software Limited    Copyright 1997-1998 Global Election Systems Inc    Copyright 2001-2004 Swedish Institute of Computer Science    Copyright 2001-2004 Leon Woestenberg    Copyright 2001-2006 Axon Digital Design B.V.    Copyright 2002 Michael Ringgaard    Copyright 2002 CITEL Technologies Ltd    Copyright 2002-2003 Adam Dunkels    Copyright 2003 Marc Boucher, Services Informatiques (MBSI)    Copyright 2006 Luc Saillard    Copyright 2006-2008 H. Peter Anvin    Copyright 2007 Dominik Spies  .    Redistribution and use in source and binary forms, with or without    modification, are permitted provided that the following conditions    are met:  .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author nor the names of other contributors       may be used to endorse or promote products derived from this software       without specific prior written permission.  .    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  Some files are licensed under the terms of the BSD-4-clause license:  .    Copyright 2002 The NetBSD Foundation, Inc.    Copyright 2006 Marc Boucher, Services Informatiques (MBSI)  .    Redistribution and use in source and binary forms, with or without    modification, are permitted provided that the following conditions    are met:  .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software developed by the NetBSD           Foundation, Inc. and its contributors.    4. Neither the name of The NetBSD Foundation nor the names of its       contributors may be used to endorse or promote products derived       from this software without specific prior written permission.  .    THIS SOFTWARE IS PROVIDED BY THE NETBSD FOUNDATION, INC. AND CONTRIBUTORS    ``AS IS'' AND ANY EXPRESS OR IMPLIED WARRANTIES, INCLUDING, BUT NOT LIMITED    TO, THE IMPLIED WARRANTIES OF MERCHANTABILITY AND FITNESS FOR A PARTICULAR    PURPOSE ARE DISCLAIMED. IN NO EVENT SHALL THE FOUNDATION OR CONTRIBUTORS    BE LIABLE FOR ANY DIRECT, INDIRECT, INCIDENTAL, SPECIAL, EXEMPLARY, OR    CONSEQUENTIAL DAMAGES (INCLUDING, BUT NOT LIMITED TO, </w:t>
      </w:r>
      <w:r>
        <w:lastRenderedPageBreak/>
        <w:t xml:space="preserve">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  Fortunately, that GPL-incompatible license only applies to two files  (core/lwip/src/netif/ppp/ppp_oe.c and core/lwip/src/include/netif/ppp_oe.h)  whose code is not used in the resulting library due to the configuration  in effect (see PPPOE_SUPPORT set to 0 in core/lwip/src/include/lwip/opt.h).  .  Some files are licensed under the terms of the MIT/ISC license:  .    Copyright 2004-2008 Reyk Floeter    Copyright 2006-2009 Nick Kossifidis    Copyright 2007-2008 Jiri Slaby    Copyright 2007-2008 Pavel Roskin    Copyright 2007-2008 Matthew W. S. Bell    Copyright 2007-2008 Luis Rodriguez    Copyright 2008-2009 Felix Fietkau  .    Permission to use, copy, modify, and distribute this software for any    purpose with or without fee is hereby granted, provided that the above    copyright notice and this permission notice appear in all copies.  .    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  .  Some files are licensed under the terms of the ZLIB license:  .    Copyright 1995-2010 Jean-loup Gailly and Mark Adler  .    This software is provided 'as-is', without any express or implied    warranty. In no event will the authors be held liable for any damages    arising from the use of this software.  .    Permission is granted to anyone to use this software for any purpose,    including commercial applications, and to alter it and redistribute it    freely, subject to the following restrictions:  .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  .  Some files are licensed under the terms of the libpng license:  .    The PNG Reference Library is supplied AS IS. The Contributing Authors    and Group 42, Inc. disclaim all warranties, expressed or implied,    including, without limitation, the warranties of merchantability and of    fitness for any purpose. The Contributing Authors and Group 42, Inc.    assume no liability for direct, indirect, incidental, special, exemplary,    or consequential damages, which may result from the use of the PNG    Reference Library, even if advised of the possibility of such damage.  .    Permission is hereby granted to use, copy, modify, and distribute this    source code, or portions hereof, for any purpose, without fee, subject    to the following restrictions:  .    1. The origin of this source code must not be misrepresented.  .    2. Altered versions must be plainly marked as such and must not       be misrepresented as being the original source.  .    3. This Copyright notice may not be removed or altered from any       source </w:t>
      </w:r>
      <w:r>
        <w:lastRenderedPageBreak/>
        <w:t>or altered source distribution.  .    The Contributing Authors and Group 42, Inc. specifically permit, without    fee, and encourage the use of this source code as a component to    supporting the PNG file format in commercial products. If you use this    source code in a product, acknowledgment is not required but would be    appreciated.  .    The full list of all contributing authors and the relevant copyright    notices is included in the com32/lib/libpng/README file within the    source package. [END FILE=syslinux-6.03~pre18+dfsg/debian/copyright]</w:t>
      </w:r>
    </w:p>
    <w:p w14:paraId="3E73D85D" w14:textId="77777777" w:rsidR="00425AAE" w:rsidRDefault="00425AAE" w:rsidP="000727EF">
      <w:pPr>
        <w:pStyle w:val="Heading3"/>
      </w:pPr>
      <w:r>
        <w:t>syslinux-6.03~pre18+dfsg/gnu-efi/gnu-efi-3.0/debian/copyright:</w:t>
      </w:r>
    </w:p>
    <w:p w14:paraId="7D4042AB" w14:textId="77777777" w:rsidR="00425AAE" w:rsidRDefault="00425AAE">
      <w:r>
        <w:t>[BEGIN FILE=syslinux-6.03~pre18+dfsg/gnu-efi/gnu-efi-3.0/debian/copyright] This package was debianized by Nigel Croxon &lt;nigel.croxon@hp.com&gt; using sources obtained from</w:t>
      </w:r>
    </w:p>
    <w:p w14:paraId="254AA6FD" w14:textId="77777777" w:rsidR="00425AAE" w:rsidRDefault="00425AAE">
      <w:r>
        <w:tab/>
        <w:t>http://sourceforge.net/projects/gnu-efi</w:t>
      </w:r>
    </w:p>
    <w:p w14:paraId="3BF4FDF8" w14:textId="77777777" w:rsidR="00425AAE" w:rsidRDefault="00425AAE">
      <w:r>
        <w:t>Copyright:</w:t>
      </w:r>
    </w:p>
    <w:p w14:paraId="40BFE690" w14:textId="77777777" w:rsidR="00425AAE" w:rsidRDefault="00425AAE">
      <w:r>
        <w:t xml:space="preserve"> Copyright (c) 1999-2007 Hewlett-Packard Development Company, L.P.        Contributed by David Mosberger &lt;davidm@hpl.hp.com&gt;        Contributed by Stephane Eranian &lt;eranian@hpl.hp.com&gt;</w:t>
      </w:r>
    </w:p>
    <w:p w14:paraId="1CFD097E" w14:textId="77777777" w:rsidR="00425AAE" w:rsidRDefault="00425AAE">
      <w:r>
        <w:t xml:space="preserve">  GNU-EFI is free software; you can redistribute it and/or modify   it under the terms of the GNU General Public License as published by   the Free Software Foundation; either version 2, or (at your option)   any later version.</w:t>
      </w:r>
    </w:p>
    <w:p w14:paraId="3261DED2" w14:textId="77777777" w:rsidR="00425AAE" w:rsidRDefault="00425AAE">
      <w:r>
        <w:t xml:space="preserve">  GNU-EFI is distributed in the hope that it will be useful,   but WITHOUT ANY WARRANTY; without even the implied warranty of   MERCHANTABILITY or FITNESS FOR A PARTICULAR PURPOSE.  See the   GNU General Public License for more details.</w:t>
      </w:r>
    </w:p>
    <w:p w14:paraId="6FADF308" w14:textId="77777777" w:rsidR="00425AAE" w:rsidRDefault="00425AAE">
      <w:r>
        <w:t xml:space="preserve">  You should have received a copy of the GNU General Public License   along with GNU-EFI; see the file COPYING.  If not, write to the    Free Software Foundation, Inc., 51 Franklin St, Fifth Floor, Boston,   MA 02110-1301, USA.</w:t>
      </w:r>
    </w:p>
    <w:p w14:paraId="7F516473" w14:textId="77777777" w:rsidR="00425AAE" w:rsidRDefault="00425AAE">
      <w:r>
        <w:t>On a Debian system, the GPL can be found in /usr/share/common-licenses/GPL.</w:t>
      </w:r>
    </w:p>
    <w:p w14:paraId="70879B5E" w14:textId="77777777" w:rsidR="00425AAE" w:rsidRDefault="00425AAE">
      <w:r>
        <w:t xml:space="preserve"> The files in the lib and inc subdirectories are using the EFI Application  Toolkit distributed by Intel at http://developer.intel.com/technology/efi</w:t>
      </w:r>
    </w:p>
    <w:p w14:paraId="1D604E46" w14:textId="77777777" w:rsidR="00425AAE" w:rsidRDefault="00425AAE">
      <w:r>
        <w:t>This code is covered by the following agreement:</w:t>
      </w:r>
    </w:p>
    <w:p w14:paraId="12A7A747" w14:textId="77777777" w:rsidR="00425AAE" w:rsidRDefault="00425AAE">
      <w:r>
        <w:t>Copyright (c) 1999-2007 Intel Corporation</w:t>
      </w:r>
    </w:p>
    <w:p w14:paraId="44C90C16" w14:textId="77777777" w:rsidR="00425AAE" w:rsidRDefault="00425AAE">
      <w:r>
        <w:t>Redistribution and use in source and binary forms, with or without  modification, are permitted provided that the following conditions are met:</w:t>
      </w:r>
    </w:p>
    <w:p w14:paraId="6FE171CB" w14:textId="77777777" w:rsidR="00425AAE" w:rsidRDefault="00425AAE">
      <w:r>
        <w:t>Redistributions of source code must retain the above copyright notice, this  list of conditions and the following disclaimer.</w:t>
      </w:r>
    </w:p>
    <w:p w14:paraId="36D775BA" w14:textId="77777777" w:rsidR="00425AAE" w:rsidRDefault="00425AAE">
      <w:r>
        <w:t>Redistributions in binary form must reproduce the above copyright notice,  this list of conditions and the following disclaimer in the documentation  and/or other materials provided with the distribution.</w:t>
      </w:r>
    </w:p>
    <w:p w14:paraId="02CC3984" w14:textId="77777777" w:rsidR="00425AAE" w:rsidRDefault="00425AAE">
      <w:r>
        <w:t xml:space="preserve">THIS SOFTWARE IS PROVIDED ``AS IS'' AND ANY EXPRESS OR IMPLIED WARRANTIES, INCLUDING, BUT NOT LIMITED TO, THE IMPLIED WARRANTIES OF MERCHANTABILITY AND FITNESS FOR A PARTICULAR PURPOSE ARE DISCLAIMED. IN NO EVENT SHALL INTEL BE LIABLE FOR ANY DIRECT, INDIRECT, INCIDENTAL, SPECIAL, EXEMPLARY, OR CONSEQUENTIAL DAMAGES </w:t>
      </w:r>
      <w:r>
        <w:lastRenderedPageBreak/>
        <w:t>(INCLUDING,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THE EFI SPECIFICATION AND ALL OTHER INFORMATION ON THIS WEB SITE ARE PROVIDED AS IS WITH NO WARRANTIES, AND ARE SUBJECT TO CHANGE WITHOUT NOTICE. [END FILE=syslinux-6.03~pre18+dfsg/gnu-efi/gnu-efi-3.0/debian/copyright]</w:t>
      </w:r>
    </w:p>
    <w:p w14:paraId="6FC7215E" w14:textId="77777777" w:rsidR="00425AAE" w:rsidRDefault="00425AAE" w:rsidP="000727EF">
      <w:pPr>
        <w:pStyle w:val="Heading3"/>
      </w:pPr>
      <w:r>
        <w:t>syslinux-6.03~pre18+dfsg/com32/lib/libpng/LICENSE:</w:t>
      </w:r>
    </w:p>
    <w:p w14:paraId="4557F7A1" w14:textId="77777777" w:rsidR="00425AAE" w:rsidRDefault="00425AAE">
      <w:r>
        <w:t>[BEGIN FILE=syslinux-6.03~pre18+dfsg/com32/lib/libpng/LICENSE]</w:t>
      </w:r>
    </w:p>
    <w:p w14:paraId="5AC3BC38" w14:textId="77777777" w:rsidR="00425AAE" w:rsidRDefault="00425AAE">
      <w:r>
        <w:t>This copy of the libpng notices is provided for your convenience.  In case of any discrepancy between this copy and the notices in the file png.h that is included in the libpng distribution, the latter shall prevail.</w:t>
      </w:r>
    </w:p>
    <w:p w14:paraId="22189D4B" w14:textId="77777777" w:rsidR="00425AAE" w:rsidRDefault="00425AAE">
      <w:r>
        <w:t>COPYRIGHT NOTICE, DISCLAIMER, and LICENSE:</w:t>
      </w:r>
    </w:p>
    <w:p w14:paraId="2556FDC5" w14:textId="77777777" w:rsidR="00425AAE" w:rsidRDefault="00425AAE">
      <w:r>
        <w:t>If you modify libpng you may insert additional notices immediately following this sentence.</w:t>
      </w:r>
    </w:p>
    <w:p w14:paraId="155238E6" w14:textId="77777777" w:rsidR="00425AAE" w:rsidRDefault="00425AAE">
      <w:r>
        <w:t>This code is released under the libpng license.</w:t>
      </w:r>
    </w:p>
    <w:p w14:paraId="0E5D8A3A" w14:textId="77777777" w:rsidR="00425AAE" w:rsidRDefault="00425AAE">
      <w:r>
        <w:t>libpng versions 1.2.6, August 15, 2004, through 1.2.44, June 26, 2010, are Copyright (c) 2004, 2006-2009 Glenn Randers-Pehrson, and are distributed according to the same disclaimer and license as libpng-1.2.5 with the following individual added to the list of Contributing Authors</w:t>
      </w:r>
    </w:p>
    <w:p w14:paraId="358C8F2A" w14:textId="77777777" w:rsidR="00425AAE" w:rsidRDefault="00425AAE">
      <w:r>
        <w:t xml:space="preserve">   Cosmin Truta</w:t>
      </w:r>
    </w:p>
    <w:p w14:paraId="6C5D0BA8" w14:textId="77777777" w:rsidR="00425AAE" w:rsidRDefault="00425AAE">
      <w:r>
        <w:t>libpng versions 1.0.7, July 1, 2000, through 1.2.5 - October 3, 2002, are Copyright (c) 2000-2002 Glenn Randers-Pehrson, and are distributed according to the same disclaimer and license as libpng-1.0.6 with the following individuals added to the list of Contributing Authors</w:t>
      </w:r>
    </w:p>
    <w:p w14:paraId="48951E39" w14:textId="77777777" w:rsidR="00425AAE" w:rsidRDefault="00425AAE">
      <w:r>
        <w:t xml:space="preserve">   Simon-Pierre Cadieux    Eric S. Raymond    Gilles Vollant</w:t>
      </w:r>
    </w:p>
    <w:p w14:paraId="1BB543A8" w14:textId="77777777" w:rsidR="00425AAE" w:rsidRDefault="00425AAE">
      <w:r>
        <w:t>and with the following additions to the disclaimer:</w:t>
      </w:r>
    </w:p>
    <w:p w14:paraId="13F13A6F" w14:textId="77777777" w:rsidR="00425AAE" w:rsidRDefault="00425AAE">
      <w:r>
        <w:t xml:space="preserve">   There is no warranty against interference with your enjoyment of the    library or against infringement.  There is no warranty that our    efforts or the library will fulfill any of your particular purposes    or needs.  This library is provided with all faults, and the entire    risk of satisfactory quality, performance, accuracy, and effort is with    the user.</w:t>
      </w:r>
    </w:p>
    <w:p w14:paraId="285B62DB" w14:textId="77777777" w:rsidR="00425AAE" w:rsidRDefault="00425AAE">
      <w:r>
        <w:t>libpng versions 0.97, January 1998, through 1.0.6, March 20, 2000, are Copyright (c) 1998, 1999 Glenn Randers-Pehrson, and are distributed according to the same disclaimer and license as libpng-0.96, with the following individuals added to the list of Contributing Authors:</w:t>
      </w:r>
    </w:p>
    <w:p w14:paraId="54EC3DAE" w14:textId="77777777" w:rsidR="00425AAE" w:rsidRPr="00924490" w:rsidRDefault="00425AAE">
      <w:pPr>
        <w:rPr>
          <w:lang w:val="de-DE"/>
        </w:rPr>
      </w:pPr>
      <w:r>
        <w:t xml:space="preserve">   </w:t>
      </w:r>
      <w:r w:rsidRPr="00924490">
        <w:rPr>
          <w:lang w:val="de-DE"/>
        </w:rPr>
        <w:t>Tom Lane    Glenn Randers-Pehrson    Willem van Schaik</w:t>
      </w:r>
    </w:p>
    <w:p w14:paraId="0607190D" w14:textId="77777777" w:rsidR="00425AAE" w:rsidRDefault="00425AAE">
      <w:r>
        <w:t>libpng versions 0.89, June 1996, through 0.96, May 1997, are Copyright (c) 1996, 1997 Andreas Dilger Distributed according to the same disclaimer and license as libpng-0.88, with the following individuals added to the list of Contributing Authors:</w:t>
      </w:r>
    </w:p>
    <w:p w14:paraId="5958BD38" w14:textId="77777777" w:rsidR="00425AAE" w:rsidRDefault="00425AAE">
      <w:r>
        <w:lastRenderedPageBreak/>
        <w:t xml:space="preserve">   John Bowler    Kevin Bracey    Sam Bushell    Magnus Holmgren    Greg Roelofs    Tom Tanner</w:t>
      </w:r>
    </w:p>
    <w:p w14:paraId="3C6001B5" w14:textId="77777777" w:rsidR="00425AAE" w:rsidRDefault="00425AAE">
      <w:r>
        <w:t>libpng versions 0.5, May 1995, through 0.88, January 1996, are Copyright (c) 1995, 1996 Guy Eric Schalnat, Group 42, Inc.</w:t>
      </w:r>
    </w:p>
    <w:p w14:paraId="4A2E59F7" w14:textId="77777777" w:rsidR="00425AAE" w:rsidRDefault="00425AAE">
      <w:r>
        <w:t>For the purposes of this copyright and license, Contributing Authors is defined as the following set of individuals:</w:t>
      </w:r>
    </w:p>
    <w:p w14:paraId="6F3E3112" w14:textId="77777777" w:rsidR="00425AAE" w:rsidRDefault="00425AAE">
      <w:r>
        <w:t xml:space="preserve">   Andreas Dilger    Dave Martindale    Guy Eric Schalnat    Paul Schmidt    Tim Wegner</w:t>
      </w:r>
    </w:p>
    <w:p w14:paraId="3FED5F4C" w14:textId="77777777" w:rsidR="00425AAE" w:rsidRDefault="00425AAE">
      <w:r>
        <w:t>The PNG Reference Library is supplied AS IS.  The Contributing Authors and Group 42, Inc. disclaim all warranties, expressed or implied, including, without limitation, the warranties of merchantability and of fitness for any purpose.  The Contributing Authors and Group 42, Inc. assume no liability for direct, indirect, incidental, special, exemplary, or consequential damages, which may result from the use of the PNG Reference Library, even if advised of the possibility of such damage.</w:t>
      </w:r>
    </w:p>
    <w:p w14:paraId="106DC5D9" w14:textId="77777777" w:rsidR="00425AAE" w:rsidRDefault="00425AAE">
      <w:r>
        <w:t>Permission is hereby granted to use, copy, modify, and distribute this source code, or portions hereof, for any purpose, without fee, subject to the following restrictions:</w:t>
      </w:r>
    </w:p>
    <w:p w14:paraId="5E4BC423" w14:textId="77777777" w:rsidR="00425AAE" w:rsidRDefault="00425AAE">
      <w:r>
        <w:t>1. The origin of this source code must not be misrepresented.</w:t>
      </w:r>
    </w:p>
    <w:p w14:paraId="1BB0564C" w14:textId="77777777" w:rsidR="00425AAE" w:rsidRDefault="00425AAE">
      <w:r>
        <w:t>2. Altered versions must be plainly marked as such and must not    be misrepresented as being the original source.</w:t>
      </w:r>
    </w:p>
    <w:p w14:paraId="56EB6472" w14:textId="77777777" w:rsidR="00425AAE" w:rsidRDefault="00425AAE">
      <w:r>
        <w:t>3. This Copyright notice may not be removed or altered from any    source or altered source distribution.</w:t>
      </w:r>
    </w:p>
    <w:p w14:paraId="1F794428" w14:textId="77777777" w:rsidR="00425AAE" w:rsidRDefault="00425AAE">
      <w:r>
        <w:t>The Contributing Authors and Group 42, Inc. specifically permit, without fee, and encourage the use of this source code as a component to supporting the PNG file format in commercial products.  If you use this source code in a product, acknowledgment is not required but would be appreciated.</w:t>
      </w:r>
    </w:p>
    <w:p w14:paraId="0A3864BD" w14:textId="77777777" w:rsidR="00425AAE" w:rsidRDefault="00425AAE">
      <w:r>
        <w:t xml:space="preserve"> A png_get_copyright function is available, for convenient use in about boxes and the like:</w:t>
      </w:r>
    </w:p>
    <w:p w14:paraId="307D4E99" w14:textId="77777777" w:rsidR="00425AAE" w:rsidRDefault="00425AAE">
      <w:r>
        <w:t xml:space="preserve">   printf(%s,png_get_copyright(NULL));</w:t>
      </w:r>
    </w:p>
    <w:p w14:paraId="523D164D" w14:textId="77777777" w:rsidR="00425AAE" w:rsidRDefault="00425AAE">
      <w:r>
        <w:t>Also, the PNG logo (in PNG format, of course) is supplied in the files pngbar.png and pngbar.jpg (88x31) and pngnow.png (98x31).</w:t>
      </w:r>
    </w:p>
    <w:p w14:paraId="0C8D7632" w14:textId="77777777" w:rsidR="00425AAE" w:rsidRDefault="00425AAE">
      <w:r>
        <w:t>Libpng is OSI Certified Open Source Software.  OSI Certified Open Source is a certification mark of the Open Source Initiative.</w:t>
      </w:r>
    </w:p>
    <w:p w14:paraId="29FC170F" w14:textId="77777777" w:rsidR="00425AAE" w:rsidRDefault="00425AAE">
      <w:r>
        <w:t>Glenn Randers-Pehrson glennrp at users.sourceforge.net June 26, 2010 [END FILE=syslinux-6.03~pre18+dfsg/com32/lib/libpng/LICENSE]</w:t>
      </w:r>
    </w:p>
    <w:p w14:paraId="470D6B72" w14:textId="77777777" w:rsidR="00425AAE" w:rsidRDefault="00425AAE" w:rsidP="000727EF">
      <w:pPr>
        <w:pStyle w:val="Heading3"/>
      </w:pPr>
      <w:r>
        <w:t>syslinux-6.03~pre18+dfsg/core/lwip/COPYING:</w:t>
      </w:r>
    </w:p>
    <w:p w14:paraId="68DFDBD0" w14:textId="77777777" w:rsidR="00425AAE" w:rsidRDefault="00425AAE">
      <w:r>
        <w:t xml:space="preserve">[BEGIN FILE=syslinux-6.03~pre18+dfsg/core/lwip/COPYING] /*  * Copyright (c) 2001, 2002 Swedish Institute of Computer Science.  * All rights reserved.   *   * Redistribution and use in source and binary forms, with or without modification,   * are permitted provided that the following conditions are met:  *  * 1. Redistributions of source code must retain the above copyright notice,  *    this list of conditions and the following disclaimer.  * 2. Redistributions in binary form must reproduce the above copyright notice,  *    this list of conditions and the following disclaimer in the documentation  *    and/or other materials provided with the distribution.  * 3. The name of the author may not be used to endorse or promote products  *    derived from this software without </w:t>
      </w:r>
      <w:r>
        <w:lastRenderedPageBreak/>
        <w:t>specific prior written permission.   *  * THIS SOFTWARE IS PROVIDED BY THE AUTHOR ``AS IS'' AND ANY EXPRESS OR IMPLIED   * WARRANTIES, INCLUDING, BUT NOT LIMITED TO, THE IMPLIED WARRANTIES OF   * MERCHANTABILITY AND FITNESS FOR A PARTICULAR PURPOSE ARE DISCLAIMED. IN NO EVENT   * SHALL THE AUTHOR BE LIABLE FOR ANY DIRECT, INDIRECT, INCIDENTAL, SPECIAL,   * EXEMPLARY, OR CONSEQUENTIAL DAMAGES (INCLUDING, BUT NOT LIMITED TO, PROCUREMENT   * OF SUBSTITUTE GOODS OR SERVICES; LOSS OF USE, DATA, OR PROFITS; OR BUSINESS   * INTERRUPTION) HOWEVER CAUSED AND ON ANY THEORY OF LIABILITY, WHETHER IN   * CONTRACT, STRICT LIABILITY, OR TORT (INCLUDING NEGLIGENCE OR OTHERWISE) ARISING   * IN ANY WAY OUT OF THE USE OF THIS SOFTWARE, EVEN IF ADVISED OF THE POSSIBILITY   * OF SUCH DAMAGE.  *  * This file is part of the lwIP TCP/IP stack.  *   * Author: Adam Dunkels &lt;adam@sics.se&gt;  *  */</w:t>
      </w:r>
    </w:p>
    <w:p w14:paraId="6F00ADE0" w14:textId="77777777" w:rsidR="00425AAE" w:rsidRDefault="00425AAE">
      <w:r>
        <w:t xml:space="preserve"> [END FILE=syslinux-6.03~pre18+dfsg/core/lwip/COPYING]</w:t>
      </w:r>
    </w:p>
    <w:p w14:paraId="081B591F" w14:textId="77777777" w:rsidR="00425AAE" w:rsidRDefault="00425AAE" w:rsidP="000727EF">
      <w:pPr>
        <w:pStyle w:val="Heading3"/>
      </w:pPr>
      <w:r>
        <w:t>syslinux-6.03~pre18+dfsg/doc/logo/LICENSE:</w:t>
      </w:r>
    </w:p>
    <w:p w14:paraId="1C36BFB9" w14:textId="77777777" w:rsidR="00425AAE" w:rsidRDefault="00425AAE">
      <w:r>
        <w:t>[BEGIN FILE=syslinux-6.03~pre18+dfsg/doc/logo/LICENSE] The Syslinux logo is licensed under the Creative Commons Attribution-ShareAlike 3.0 Unported License. To view a copy of this license, visit http://creativecommons.org/licenses/by-sa/3.0/ or send a letter to Creative Commons, 444 Castro Street, Suite 900, Mountain View, California, 94041, USA. [END FILE=syslinux-6.03~pre18+dfsg/doc/logo/LICENSE]</w:t>
      </w:r>
    </w:p>
    <w:p w14:paraId="7B65DE4A" w14:textId="77777777" w:rsidR="00425AAE" w:rsidRDefault="00425AAE" w:rsidP="000727EF">
      <w:pPr>
        <w:pStyle w:val="Heading3"/>
      </w:pPr>
      <w:r>
        <w:t>syslinux-6.03~pre18+dfsg/gpxe/src/include/gpxe/efi/LICENCE:</w:t>
      </w:r>
    </w:p>
    <w:p w14:paraId="0E0DC508" w14:textId="77777777" w:rsidR="00425AAE" w:rsidRDefault="00425AAE">
      <w:r>
        <w:t>[BEGIN FILE=syslinux-6.03~pre18+dfsg/gpxe/src/include/gpxe/efi/LICENCE] The EFI headers contained herein are copied from the EFI Development Kit, available from http://www.tianocore.org and published under the following licence:</w:t>
      </w:r>
    </w:p>
    <w:p w14:paraId="414C7908" w14:textId="77777777" w:rsidR="00425AAE" w:rsidRDefault="00425AAE">
      <w:r>
        <w:t xml:space="preserve">  BSD License from Intel   Copyright (c) 2004, Intel Corporation   All rights reserved.</w:t>
      </w:r>
    </w:p>
    <w:p w14:paraId="2DCBF96E" w14:textId="77777777" w:rsidR="00425AAE" w:rsidRDefault="00425AAE">
      <w:r>
        <w:t xml:space="preserve">  Redistribution and use in source and binary forms, with or without   modification, are permitted provided that the following conditions   are met:</w:t>
      </w:r>
    </w:p>
    <w:p w14:paraId="052CBC6B" w14:textId="77777777" w:rsidR="00425AAE" w:rsidRDefault="00425AAE">
      <w:r>
        <w:t xml:space="preserve">  Redistributions of source code must retain the above copyright   notice, this list of conditions and the following disclaimer.</w:t>
      </w:r>
    </w:p>
    <w:p w14:paraId="204504FA" w14:textId="77777777" w:rsidR="00425AAE" w:rsidRDefault="00425AAE">
      <w:r>
        <w:t xml:space="preserve">  Redistributions in binary form must reproduce the above copyright   notice, this list of conditions and the following disclaimer in the   documentation and/or other materials provided with the distribution.</w:t>
      </w:r>
    </w:p>
    <w:p w14:paraId="12DCB5D4" w14:textId="77777777" w:rsidR="00425AAE" w:rsidRDefault="00425AAE">
      <w:r>
        <w:t xml:space="preserve">  Neither the name of the Intel Corporation nor the names of its   contributors may be used to endorse or promote products derived from   this software without specific prior written permission.</w:t>
      </w:r>
    </w:p>
    <w:p w14:paraId="383832AC"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w:t>
      </w:r>
      <w:r>
        <w:lastRenderedPageBreak/>
        <w:t>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EFCD436" w14:textId="77777777" w:rsidR="00425AAE" w:rsidRDefault="00425AAE">
      <w:r>
        <w:t xml:space="preserve"> This licence applies only to files that are part of the EFI Development Kit.  Other files may contain their own licence terms, or may fall under the standard gPXE GPL licence. [END FILE=syslinux-6.03~pre18+dfsg/gpxe/src/include/gpxe/efi/LICENCE]</w:t>
      </w:r>
    </w:p>
    <w:p w14:paraId="246612C1" w14:textId="77777777" w:rsidR="00425AAE" w:rsidRDefault="00425AAE" w:rsidP="000727EF">
      <w:pPr>
        <w:pStyle w:val="Heading3"/>
      </w:pPr>
      <w:r>
        <w:t>syslinux-6.03~pre18+dfsg/gpxe/src/util/licence.pl:</w:t>
      </w:r>
    </w:p>
    <w:p w14:paraId="7AEA489B" w14:textId="77777777" w:rsidR="00425AAE" w:rsidRDefault="00425AAE">
      <w:r>
        <w:t>[BEGIN FILE=syslinux-6.03~pre18+dfsg/gpxe/src/util/licence.pl] #!/usr/bin/perl -w # # Copyright (C) 2008 Michael Brown &lt;mbrown@fensystems.co.uk&gt;. # # This program is free software; you can redistribute it and/or # modify it under the terms of the GNU General Public License as # published by the Free Software Foundation; either version 2 of the # License, or any later version. # # This program is distributed in the hope that it will be useful, but # WITHOUT ANY WARRANTY; without even the implied warranty of # MERCHANTABILITY or FITNESS FOR A PARTICULAR PURPOSE.  See the GNU # General Public License for more details. # # You should have received a copy of the GNU General Public License # along with this program; if not, write to the Free Software # Foundation, Inc., 675 Mass Ave, Cambridge, MA 02139, USA.</w:t>
      </w:r>
    </w:p>
    <w:p w14:paraId="08F061FD" w14:textId="77777777" w:rsidR="00425AAE" w:rsidRDefault="00425AAE">
      <w:r>
        <w:t>use strict; use warnings; use Getopt::Long;</w:t>
      </w:r>
    </w:p>
    <w:p w14:paraId="08EBEE2C" w14:textId="77777777" w:rsidR="00425AAE" w:rsidRDefault="00425AAE">
      <w:r>
        <w:t># List of licences we can handle my $known_licences = {   gpl_any =&gt; {     desc =&gt; GPL (any version),     can_subsume =&gt; {       public_domain =&gt; 1,       bsd3 =&gt; 1,       bsd2 =&gt; 1,       mit  =&gt; 1,       isc  =&gt; 1,     },   },   gpl2_or_later =&gt; {     desc =&gt; GPL version 2 (or, at your option, any later version),     can_subsume =&gt; {       gpl_any =&gt; 1,       public_domain =&gt; 1,       bsd3 =&gt; 1,       bsd2 =&gt; 1,       mit  =&gt; 1,       isc  =&gt; 1,     },   },   gpl2_only =&gt; {     desc =&gt; GPL version 2 only,     can_subsume =&gt; {       gpl_any =&gt; 1,       gpl2_or_later =&gt; 1,       public_domain =&gt; 1,       bsd3 =&gt; 1,       bsd2 =&gt; 1,       mit  =&gt; 1,       isc  =&gt; 1,     },   },   public_domain =&gt; {     desc =&gt; Public Domain,     can_subsume =&gt; {},   },   bsd4 =&gt; {     desc =&gt; BSD Licence (with advertising clause),     can_subsume =&gt; {       public_domain =&gt; 1,       bsd3 =&gt; 1,       bsd2 =&gt; 1,       mit  =&gt; 1,       isc  =&gt; 1,     },   },   bsd3 =&gt; {     desc =&gt; BSD Licence (without advertising clause),     can_subsume =&gt; {       public_domain =&gt; 1,       bsd2 =&gt; 1,       mit  =&gt; 1,       isc  =&gt; 1,     },   },   bsd2 =&gt; {     desc =&gt; BSD Licence (without advertising or endorsement clauses),     can_subsume =&gt; {       public_domain =&gt; 1,       mit  =&gt; 1,       isc  =&gt; 1,     },   },   mit =&gt; {     desc =&gt; MIT/X11/Xorg Licence,     can_subsume =&gt; {       public_domain =&gt; 1,       isc =&gt; 1,     },   },   isc =&gt; {     desc =&gt; ISC Licence,     can_subsume =&gt; {       public_domain =&gt; 1,     },   }, };</w:t>
      </w:r>
    </w:p>
    <w:p w14:paraId="5E1CB77E" w14:textId="77777777" w:rsidR="00425AAE" w:rsidRDefault="00425AAE">
      <w:r>
        <w:t># Parse command-line options my $verbosity = 1; Getopt::Long::Configure ( 'bundling', 'auto_abbrev' ); GetOptions (   'verbose</w:t>
      </w:r>
    </w:p>
    <w:p w14:paraId="0EB84EBE" w14:textId="77777777" w:rsidR="00425AAE" w:rsidRDefault="00425AAE">
      <w:r>
        <w:t>v+' =&gt; sub { $verbosity++; },   'quiet</w:t>
      </w:r>
    </w:p>
    <w:p w14:paraId="4FB18D10" w14:textId="77777777" w:rsidR="00425AAE" w:rsidRDefault="00425AAE">
      <w:r>
        <w:t>q+' =&gt; sub { $verbosity--; }, ) or die Could not parse command-line options\n;</w:t>
      </w:r>
    </w:p>
    <w:p w14:paraId="697D87EF" w14:textId="77777777" w:rsidR="00425AAE" w:rsidRDefault="00425AAE">
      <w:r>
        <w:t># Parse licence list from command line my $licences = {}; foreach my $licence ( @ARGV ) {   die Unknown licence \$licence\\n       unless exists $known_licences-</w:t>
      </w:r>
      <w:r>
        <w:lastRenderedPageBreak/>
        <w:t>&gt;{$licence};   $licences-&gt;{$licence} = $known_licences-&gt;{$licence}; } die No licences specified\n unless %$licences;</w:t>
      </w:r>
    </w:p>
    <w:p w14:paraId="0FD4D5F6" w14:textId="77777777" w:rsidR="00425AAE" w:rsidRDefault="00425AAE">
      <w:r>
        <w:t># Dump licence list if ( $verbosity &gt;= 1 ) {   print The following licences appear within this file:\n;   foreach my $licence ( keys %$licences ) {     print   .$licences-&gt;{$licence}-&gt;{desc}.\n   } }</w:t>
      </w:r>
    </w:p>
    <w:p w14:paraId="7320F4B0" w14:textId="77777777" w:rsidR="00425AAE" w:rsidRDefault="00425AAE">
      <w:r>
        <w:t xml:space="preserve"># Apply licence compatibilities to reduce to a single resulting licence foreach my $licence ( keys %$licences ) {   # Skip already-deleted licences   next unless exists $licences-&gt;{$licence};   # Subsume any subsumable licences   foreach my $can_subsume ( keys %{$licences-&gt;{$licence}-&gt;{can_subsume}} ) {     if ( exists $licences-&gt;{$can_subsume} ) {       print $licences-&gt;{$licence}-&gt;{desc}. subsumes . </w:t>
      </w:r>
      <w:r>
        <w:tab/>
        <w:t xml:space="preserve">  $licences-&gt;{$can_subsume}-&gt;{desc}.\n </w:t>
      </w:r>
      <w:r>
        <w:tab/>
        <w:t xml:space="preserve">  if $verbosity &gt;= 1;       delete $licences-&gt;{$can_subsume};     }   } }</w:t>
      </w:r>
    </w:p>
    <w:p w14:paraId="5257F83A" w14:textId="77777777" w:rsidR="00425AAE" w:rsidRDefault="00425AAE">
      <w:r>
        <w:t># Print resulting licence die Cannot reduce to a single resulting licence!\n     if ( keys %$licences ) != 1; ( my $licence ) = keys %$licences; print The overall licence for this file is:\n   if $verbosity &gt;= 1; print $licences-&gt;{$licence}-&gt;{desc}.\n; [END FILE=syslinux-6.03~pre18+dfsg/gpxe/src/util/licence.pl]</w:t>
      </w:r>
    </w:p>
    <w:p w14:paraId="13DA9F51" w14:textId="77777777" w:rsidR="00425AAE" w:rsidRDefault="00425AAE" w:rsidP="000727EF">
      <w:pPr>
        <w:pStyle w:val="Heading2"/>
      </w:pPr>
      <w:r>
        <w:t xml:space="preserve"> </w:t>
      </w:r>
      <w:bookmarkStart w:id="690" w:name="_Toc399938507"/>
      <w:r>
        <w:t>systemd (version 208):</w:t>
      </w:r>
      <w:bookmarkEnd w:id="690"/>
    </w:p>
    <w:p w14:paraId="451E9C86" w14:textId="77777777" w:rsidR="00425AAE" w:rsidRDefault="00425AAE" w:rsidP="000727EF">
      <w:pPr>
        <w:pStyle w:val="Heading3"/>
      </w:pPr>
      <w:r>
        <w:t>systemd-208/debian/copyright:</w:t>
      </w:r>
    </w:p>
    <w:p w14:paraId="4267A010" w14:textId="77777777" w:rsidR="00425AAE" w:rsidRDefault="00425AAE">
      <w:r>
        <w:t>[BEGIN FILE=systemd-208/debian/copyright] Format: http://www.debian.org/doc/packaging-manuals/copyright-format/1.0/ Upstream-Name: systemd Upstream-Contact: systemd-devel@lists.freedesktop.org Source: http://www.freedesktop.org/wiki/Software/systemd/</w:t>
      </w:r>
    </w:p>
    <w:p w14:paraId="1C74686C" w14:textId="77777777" w:rsidR="00425AAE" w:rsidRDefault="00425AAE">
      <w:r>
        <w:t>Files: debian/* Copyright: 2010-2013 Tollef Fog Heen &lt;tfheen@debian.org&gt;            2013 Michael Biebl &lt;biebl@debian.org&gt;            2013 Michael Stapelberg &lt;stapelberg@debian.org&gt; License: LGPL-2.1+</w:t>
      </w:r>
    </w:p>
    <w:p w14:paraId="38D6AC36" w14:textId="77777777" w:rsidR="00425AAE" w:rsidRDefault="00425AAE">
      <w:r>
        <w:t>Files: * Copyright: 2008-2013 Kay Sievers &lt;kay@vrfy.org&gt;            2010-2013 Lennart Poettering            2012-2013 Zbigniew JÄ™drzejewski-Szmek &lt;zbyszek@in.waw.pl&gt;            1991-2012 Free Software Foundation, Inc.            1995-2004 Miquel van Smoorenburg            1999 Tom Tromey            2000 Red Hat, Inc.            2008-2010 David Zeuthen &lt;davidz@redhat.com&gt;            2009 Alan Jenkins &lt;alan-jenkins@tuffmail.co.uk&gt;            2009-2013 Intel Corporation            2009-2013 Auke Kok &lt;auke-jan.h.kok@intel.com&gt;            2010 ProFUSION embedded systems            2010 Maarten Lankhorst            2010, 2012 Harald Hoyer            2011 Michal Schmidt            2012 B. Poettering &lt;fsprg@point-at-infinity.org&gt;            2012 Holger Hans Peter Freyther            2012 Dan Walsh            2012 Holger Hans Peter Freyther            2012 Roberto Sassu            2012 David Strauss &lt;david@davidstrauss.net&gt;            2012 Marti Raudsepp &lt;marti@juffo.org&gt;            2013 Greg Kroah-Hartman &lt;gregkh@linuxfoundation.org&gt;            2013 Linux Foundation            2013 Daniel Mack &lt;daniel@zonque.org&gt;            2013 Marius Vollmer            2013 Jan Janssen            2013 Thomas H.P. Andersen            2013 Daniel Buch            2013 Simon Peeters            2013 Nathaniel Chen &lt;nathaniel.chen@intel.com&gt;            2013 Steven Hiscocks License: LGPL-2.1+</w:t>
      </w:r>
    </w:p>
    <w:p w14:paraId="1E995734" w14:textId="77777777" w:rsidR="00425AAE" w:rsidRDefault="00425AAE">
      <w:r>
        <w:lastRenderedPageBreak/>
        <w:t>Files: src/shared/MurmurHash3.h        src/shared/MurmurHash3.c Copyright: 2008 Austin Appleby License: public-domain  MurmurHash3 was written by Austin Appleby, and is placed in the public  domain. The author hereby disclaims copyright to this source code.</w:t>
      </w:r>
    </w:p>
    <w:p w14:paraId="7BB33995" w14:textId="77777777" w:rsidR="00425AAE" w:rsidRDefault="00425AAE">
      <w:r>
        <w:t>Files: src/core/selinux-access.h        src/core/selinux-access.c Copyright: 2012 Dan Walsh License: GPL-2+</w:t>
      </w:r>
    </w:p>
    <w:p w14:paraId="25B50536" w14:textId="77777777" w:rsidR="00425AAE" w:rsidRDefault="00425AAE">
      <w:r>
        <w:t>Files: src/core/securebits.h Copyright: Linus Torvalds &lt;torvalds@athlon.transmeta.com&gt; License: GPL-2</w:t>
      </w:r>
    </w:p>
    <w:p w14:paraId="2C95BAAA" w14:textId="77777777" w:rsidR="00425AAE" w:rsidRDefault="00425AAE">
      <w:r>
        <w:t>Files: src/shared/ioprio.h Copyright: Jens Axboe &lt;axboe@suse.de&gt; License: GPL-2</w:t>
      </w:r>
    </w:p>
    <w:p w14:paraId="0726E1A1" w14:textId="77777777" w:rsidR="00425AAE" w:rsidRDefault="00425AAE">
      <w:r>
        <w:t>Files: src/shared/linux/auto_dev-ioctl.h Copyright: 2008 Red Hat, Inc.            2008 Ian Kent &lt;raven@themaw.net&gt; License: GPL-2+</w:t>
      </w:r>
    </w:p>
    <w:p w14:paraId="79AA971B" w14:textId="77777777" w:rsidR="00425AAE" w:rsidRDefault="00425AAE">
      <w:r>
        <w:t>Files: src/shared/linux/seccomp-bpf.h Copyright: 2012 The Chromium OS Authors &lt;chromium-os-dev@chromium.org&gt;            2012 Will Drewry &lt;wad@chromium.org&gt;            2012 Kees Cook &lt;keescook@chromium.org&gt; License: GPL-2</w:t>
      </w:r>
    </w:p>
    <w:p w14:paraId="2073DACD" w14:textId="77777777" w:rsidR="00425AAE" w:rsidRDefault="00425AAE">
      <w:r>
        <w:t>Files: src/shared/sparse-endian.h Copyright: 2012 Josh Triplett &lt;josh@joshtriplett.org&gt; License: Expat</w:t>
      </w:r>
    </w:p>
    <w:p w14:paraId="179DA4D8" w14:textId="77777777" w:rsidR="00425AAE" w:rsidRDefault="00425AAE">
      <w:r>
        <w:t>Files: test/rule-syntax-check.py        test/rules-test.sh Copyright: 2010 Canonical Ltd.            2010 Martin Pitt &lt;martin.pitt@ubuntu.com&gt; License: GPL-2+</w:t>
      </w:r>
    </w:p>
    <w:p w14:paraId="15C9B90E" w14:textId="77777777" w:rsidR="00425AAE" w:rsidRDefault="00425AAE">
      <w:r>
        <w:t>Files: src/shared/linux/fanotify.h Copyright: 2009 Eric Paris &lt;eparis@redhat.com&gt; License: GPL-2</w:t>
      </w:r>
    </w:p>
    <w:p w14:paraId="76CD059B" w14:textId="77777777" w:rsidR="00425AAE" w:rsidRDefault="00425AAE">
      <w:r>
        <w:t>Files: src/journal/lookup3.c        src/journal/lookup3.h Copyright: 2006 Bob Jenkins License: public-domain  You can use this free for any purpose. It's in the public domain. It has no  warranty.</w:t>
      </w:r>
    </w:p>
    <w:p w14:paraId="325CFC00" w14:textId="77777777" w:rsidR="00425AAE" w:rsidRDefault="00425AAE">
      <w:r>
        <w:t>Files: src/udev/* Copyright: 2004-2012 Kay Sievers &lt;kay@vrfy.org&gt;            2003-2004 Greg Kroah-Hartman &lt;greg@kroah.com&gt;            2004 Chris Friesen &lt;chris_friesen@sympatico.ca&gt;            2004 David Zeuthen &lt;david@fubar.dk&gt;            2005 SUSE Linux Products GmbH, Germany            2005 Hannes Reinecke &lt;hare@suse.de&gt;            2009 Canonical Ltd.            2009 Scott James Remnant &lt;scott@netsplit.com&gt;            2009 Martin Pitt &lt;martin.pitt@ubuntu.com&gt;            2009 Piter Punk &lt;piterpunk@slackware.com&gt;            2010 Lennart Poettering            2011 ProFUSION embedded systems            2011 2011 Karel Zak &lt;kzak@redhat.com&gt; License: GPL-2+</w:t>
      </w:r>
    </w:p>
    <w:p w14:paraId="343C6D08" w14:textId="77777777" w:rsidR="00425AAE" w:rsidRDefault="00425AAE">
      <w:r>
        <w:t>Files: src/udev/udev-ctrl.c        src/udev/udevadm-hwdb.c        src/udev/udev-builtin.c        src/udev/udev-builtin-net_id.c        src/udev/udev-builtin-hwdb.c        src/udev/udev-builtin-btrfs.c Copyright: 2007-2012 Kay Sievers &lt;kay@vrfy.org&gt; License: LGPL-2.1+</w:t>
      </w:r>
    </w:p>
    <w:p w14:paraId="0D2FAE5E" w14:textId="77777777" w:rsidR="00425AAE" w:rsidRDefault="00425AAE">
      <w:r>
        <w:t>Files: src/udev/scsi_id/scsi.h Copyright: 2003 IBM Corp. License: GPL-2</w:t>
      </w:r>
    </w:p>
    <w:p w14:paraId="7940F32F" w14:textId="77777777" w:rsidR="00425AAE" w:rsidRDefault="00425AAE">
      <w:r>
        <w:t>Files: src/systemd/sd-daemon.h        src/systemd/sd-readahead.h        src/libsystemd-daemon/sd-daemon.c        src/readahead/sd-readahead.c Copyright: 2010 Lennart Poettering License: Expat</w:t>
      </w:r>
    </w:p>
    <w:p w14:paraId="4BBE4444" w14:textId="77777777" w:rsidR="00425AAE" w:rsidRDefault="00425AAE">
      <w:r>
        <w:t xml:space="preserve">License: Expat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w:t>
      </w:r>
      <w:r>
        <w:lastRenderedPageBreak/>
        <w:t>.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D4DB7A6" w14:textId="77777777" w:rsidR="00425AAE" w:rsidRDefault="00425AAE">
      <w:r>
        <w:t>License: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On Debian and systems the full text of the GNU General Public  License version 2 can be found in the file  `/usr/share/common-licenses/GPL-2`</w:t>
      </w:r>
    </w:p>
    <w:p w14:paraId="098B3812" w14:textId="77777777" w:rsidR="00425AAE" w:rsidRDefault="00425AAE">
      <w:r>
        <w:t>License: GPL-2+  This program is free software; you can redistribute it and/or modify  it under the terms of the GNU General Public License as published by  the Free Software Foundation; either version 2,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systems, the complete text of the GNU General Public License  version 2 can be found in â€˜/usr/share/common-licenses/GPL-2â€™.</w:t>
      </w:r>
    </w:p>
    <w:p w14:paraId="3CF2B912" w14:textId="77777777" w:rsidR="00425AAE" w:rsidRDefault="00425AAE">
      <w:r>
        <w:t>License: LGPL-2.1+  This program is free software; you can redistribute it and/or modify  it under the terms of the GNU Lesser General Public License as published by  the Free Software Foundation; either version 2.1, or (at your option)  any later version.  .  This program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program; if not, write to the Free Software Foundation,  Inc., 51 Franklin Street, Fifth Floor, Boston, MA 02110-1301, USA.  .  On Debian systems, the complete text of the GNU Lesser General Public  License version 2.1 can be found in â€˜/usr/share/common-licenses/LGPL-2.1â€™. [END FILE=systemd-208/debian/copyright]</w:t>
      </w:r>
    </w:p>
    <w:p w14:paraId="46B2B9A9" w14:textId="77777777" w:rsidR="00425AAE" w:rsidRDefault="00425AAE" w:rsidP="000727EF">
      <w:pPr>
        <w:pStyle w:val="Heading2"/>
      </w:pPr>
      <w:r>
        <w:lastRenderedPageBreak/>
        <w:t xml:space="preserve"> </w:t>
      </w:r>
      <w:bookmarkStart w:id="691" w:name="_Toc399938508"/>
      <w:r>
        <w:t>sysvinit (version 2.88dsf):</w:t>
      </w:r>
      <w:bookmarkEnd w:id="691"/>
    </w:p>
    <w:p w14:paraId="5189653B" w14:textId="77777777" w:rsidR="00425AAE" w:rsidRDefault="00425AAE" w:rsidP="000727EF">
      <w:pPr>
        <w:pStyle w:val="Heading3"/>
      </w:pPr>
      <w:r>
        <w:t>sysvinit-2.88dsf/debian/copyright:</w:t>
      </w:r>
    </w:p>
    <w:p w14:paraId="1EFD644C" w14:textId="77777777" w:rsidR="00425AAE" w:rsidRDefault="00425AAE">
      <w:r>
        <w:t>[BEGIN FILE=sysvinit-2.88dsf/debian/copyright] This is the Debian GNU/Linux prepackaged version of System V Init.</w:t>
      </w:r>
    </w:p>
    <w:p w14:paraId="79FD859B" w14:textId="77777777" w:rsidR="00425AAE" w:rsidRDefault="00425AAE">
      <w:r>
        <w:t>Init was written by Miquel van Smoorenburg &lt;miquels@cistron.nl&gt;.</w:t>
      </w:r>
    </w:p>
    <w:p w14:paraId="0DFB8EE3" w14:textId="77777777" w:rsidR="00425AAE" w:rsidRDefault="00425AAE">
      <w:r>
        <w:t>This package was first put together by Bruce Perens &lt;Bruce@Pixar.com&gt; from pre-distribution sources. Ian Murdock &lt;imurdock@debian.org&gt; integrated it into the base system maintained it until the end of 1995. Miquel van Smoorenburg &lt;miquels@cistron.nl&gt; implemented Debian support. In version 2.85 the package was split into three (sysvinit, sysv-rc, and initscripts) in order to make room for alternative rc mechanisms.</w:t>
      </w:r>
    </w:p>
    <w:p w14:paraId="06A54C72" w14:textId="77777777" w:rsidR="00425AAE" w:rsidRDefault="00425AAE">
      <w:r>
        <w:t>The upstream source is available at:</w:t>
      </w:r>
    </w:p>
    <w:p w14:paraId="0E726AD0" w14:textId="77777777" w:rsidR="00425AAE" w:rsidRDefault="00425AAE">
      <w:r>
        <w:t>Primary-Site:   ftp.cistron.nl /pub/people/miquels/software                 92K sysvinit-2.86.tar.gz Alternate-Site: sunsite.unc.edu /pub/Linux/system/daemons/init                 92K sysvinit-2.86.tar.gz</w:t>
      </w:r>
    </w:p>
    <w:p w14:paraId="56786648" w14:textId="77777777" w:rsidR="00425AAE" w:rsidRDefault="00425AAE">
      <w:r>
        <w:t>Send patches to sysvinit-devel@nongnu.org.</w:t>
      </w:r>
    </w:p>
    <w:p w14:paraId="63F8C540" w14:textId="77777777" w:rsidR="00425AAE" w:rsidRDefault="00425AAE">
      <w:r>
        <w:t>The sysvinit package in Debian is maintained as an alioth project. The project page is http://alioth.debian.org/projects/pkg-sysvinit/.</w:t>
      </w:r>
    </w:p>
    <w:p w14:paraId="59B41412" w14:textId="77777777" w:rsidR="00425AAE" w:rsidRDefault="00425AAE">
      <w:r>
        <w:t>Copyright 1997-2005 Miquel van Smoorenburg &lt;miquels@cistron.nl&gt; and the members pkg-sysvinit project.</w:t>
      </w:r>
    </w:p>
    <w:p w14:paraId="6C72DEFD"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0DE171B2"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1CD36ECA" w14:textId="77777777" w:rsidR="00425AAE" w:rsidRDefault="00425AAE">
      <w:r>
        <w:t xml:space="preserve">    You should have received a copy of the GNU General Public License     along with this program; if not, write to the Free Software     Foundation, Inc., 51 Franklin St, Fifth Floor, Boston, MA     02110-1301 USA</w:t>
      </w:r>
    </w:p>
    <w:p w14:paraId="764E0CE7" w14:textId="77777777" w:rsidR="00425AAE" w:rsidRDefault="00425AAE">
      <w:r>
        <w:t>On Debian GNU/Linux systems, the complete text of the GNU General Public License can be found in `/usr/share/common-licenses/GPL-2'.</w:t>
      </w:r>
    </w:p>
    <w:p w14:paraId="2B51EBBC" w14:textId="77777777" w:rsidR="00425AAE" w:rsidRDefault="00425AAE">
      <w:r>
        <w:t>The of the start-stop-daemon:</w:t>
      </w:r>
    </w:p>
    <w:p w14:paraId="00CD61D8" w14:textId="77777777" w:rsidR="00425AAE" w:rsidRDefault="00425AAE">
      <w:r>
        <w:t xml:space="preserve"> * A rewrite of the original Debian's start-stop-daemon Perl script  * in C (faster - it is executed many times during system startup).  *  * Written by Marek Michalkiewicz &lt;marekm@i17linuxb.ists.pwr.wroc.pl&gt;,  * public domain.</w:t>
      </w:r>
    </w:p>
    <w:p w14:paraId="622F4713" w14:textId="77777777" w:rsidR="00425AAE" w:rsidRDefault="00425AAE">
      <w:r>
        <w:t>[END FILE=sysvinit-2.88dsf/debian/copyright]</w:t>
      </w:r>
    </w:p>
    <w:p w14:paraId="4AC6992A" w14:textId="77777777" w:rsidR="00425AAE" w:rsidRDefault="00425AAE" w:rsidP="000727EF">
      <w:pPr>
        <w:pStyle w:val="Heading3"/>
      </w:pPr>
      <w:r>
        <w:t>sysvinit-2.88dsf/debian/initscripts.copyright:</w:t>
      </w:r>
    </w:p>
    <w:p w14:paraId="3FEECFD4" w14:textId="77777777" w:rsidR="00425AAE" w:rsidRDefault="00425AAE">
      <w:r>
        <w:t>[BEGIN FILE=sysvinit-2.88dsf/debian/initscripts.copyright] This package contains the scripts that are executed at start and shutdown of Debian systems.</w:t>
      </w:r>
    </w:p>
    <w:p w14:paraId="47A7BD40" w14:textId="77777777" w:rsidR="00425AAE" w:rsidRDefault="00425AAE">
      <w:r>
        <w:lastRenderedPageBreak/>
        <w:t>This package is built from the `sysvinit' source package.  Please consult the copyright file of the sysvinit package for the location of the upstream sources of the sysvinit package.  Debian-specific files for sysvinit, such as these initscripts, are maintained by the members of the pkg-sysvinit project at alioth.debian.org.</w:t>
      </w:r>
    </w:p>
    <w:p w14:paraId="091413CC" w14:textId="77777777" w:rsidR="00425AAE" w:rsidRDefault="00425AAE">
      <w:r>
        <w:t xml:space="preserve">    http://alioth.debian.org/projects/pkg-sysvinit</w:t>
      </w:r>
    </w:p>
    <w:p w14:paraId="624840E4" w14:textId="77777777" w:rsidR="00425AAE" w:rsidRDefault="00425AAE">
      <w:r>
        <w:t>Copyright 1997-2005 Miquel van Smoorenburg &lt;miquels@cistron.nl&gt; and the members pkg-sysvinit project.</w:t>
      </w:r>
    </w:p>
    <w:p w14:paraId="08EE451F"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37DE6505"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69D6317A" w14:textId="77777777" w:rsidR="00425AAE" w:rsidRDefault="00425AAE">
      <w:r>
        <w:t xml:space="preserve">    You should have received a copy of the GNU General Public License     along with this program; if not, write to the Free Software     Foundation, Inc., 51 Franklin St, Fifth Floor, Boston, MA     02110-1301 USA</w:t>
      </w:r>
    </w:p>
    <w:p w14:paraId="59350C28" w14:textId="77777777" w:rsidR="00425AAE" w:rsidRDefault="00425AAE">
      <w:r>
        <w:t>On Debian GNU/Linux systems, the complete text of the GNU General Public License can be found in `/usr/share/common-licenses/GPL-2'. [END FILE=sysvinit-2.88dsf/debian/initscripts.copyright]</w:t>
      </w:r>
    </w:p>
    <w:p w14:paraId="63203784" w14:textId="77777777" w:rsidR="00425AAE" w:rsidRDefault="00425AAE" w:rsidP="000727EF">
      <w:pPr>
        <w:pStyle w:val="Heading3"/>
      </w:pPr>
      <w:r>
        <w:t>sysvinit-2.88dsf/debian/sysv-rc.copyright:</w:t>
      </w:r>
    </w:p>
    <w:p w14:paraId="65FEACC0" w14:textId="77777777" w:rsidR="00425AAE" w:rsidRDefault="00425AAE">
      <w:r>
        <w:t>[BEGIN FILE=sysvinit-2.88dsf/debian/sysv-rc.copyright] This package contains the mechanism for executing the right scripts in the right order at bootup/shutdown time, and when changing runlevels. It works through managing symlinks in /etc/rc?.d</w:t>
      </w:r>
    </w:p>
    <w:p w14:paraId="76362DDE" w14:textId="77777777" w:rsidR="00425AAE" w:rsidRDefault="00425AAE">
      <w:r>
        <w:t>This package is built from the `sysvinit' source package.  Please consult the copyright file of the sysvinit package for the location of the upstream sources of the sysvinit package.  Debian-specific files for sysvinit, such as these initscripts, are maintained by the members of the pkg-sysvinit project at alioth.debian.org.</w:t>
      </w:r>
    </w:p>
    <w:p w14:paraId="178AA1F9" w14:textId="77777777" w:rsidR="00425AAE" w:rsidRDefault="00425AAE">
      <w:r>
        <w:t xml:space="preserve">    http://alioth.debian.org/projects/pkg-sysvinit</w:t>
      </w:r>
    </w:p>
    <w:p w14:paraId="3C749EE8" w14:textId="77777777" w:rsidR="00425AAE" w:rsidRDefault="00425AAE">
      <w:r>
        <w:t>Copyright 1997-2005 Miquel van Smoorenburg &lt;miquels@cistron.nl&gt; and the members pkg-sysvinit project.</w:t>
      </w:r>
    </w:p>
    <w:p w14:paraId="6100EEC4"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7BD4AFCA"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2968C960" w14:textId="77777777" w:rsidR="00425AAE" w:rsidRDefault="00425AAE">
      <w:r>
        <w:t xml:space="preserve">    You should have received a copy of the GNU General Public License     along with this program; if not, write to the Free Software     Foundation, Inc., 51 Franklin St, Fifth Floor, Boston, MA     02110-1301 USA</w:t>
      </w:r>
    </w:p>
    <w:p w14:paraId="34023E6B" w14:textId="77777777" w:rsidR="00425AAE" w:rsidRDefault="00425AAE">
      <w:r>
        <w:t>On Debian GNU/Linux systems, the complete text of the GNU General Public License can be found in `/usr/share/common-licenses/GPL-2'. [END FILE=sysvinit-2.88dsf/debian/sysv-rc.copyright]</w:t>
      </w:r>
    </w:p>
    <w:p w14:paraId="552160D7" w14:textId="77777777" w:rsidR="00425AAE" w:rsidRDefault="00425AAE" w:rsidP="000727EF">
      <w:pPr>
        <w:pStyle w:val="Heading2"/>
      </w:pPr>
      <w:r>
        <w:lastRenderedPageBreak/>
        <w:t xml:space="preserve"> </w:t>
      </w:r>
      <w:bookmarkStart w:id="692" w:name="_Toc399938509"/>
      <w:r>
        <w:t>tagcoll2 (version 2.0.14):</w:t>
      </w:r>
      <w:bookmarkEnd w:id="692"/>
    </w:p>
    <w:p w14:paraId="7C8D0D5D" w14:textId="77777777" w:rsidR="00425AAE" w:rsidRDefault="00425AAE" w:rsidP="000727EF">
      <w:pPr>
        <w:pStyle w:val="Heading3"/>
      </w:pPr>
      <w:r>
        <w:t>tagcoll2-2.0.14/debian/copyright:</w:t>
      </w:r>
    </w:p>
    <w:p w14:paraId="4A46B341" w14:textId="77777777" w:rsidR="00425AAE" w:rsidRDefault="00425AAE">
      <w:r>
        <w:t>[BEGIN FILE=tagcoll2-2.0.14/debian/copyright] This package was debianized by Enrico Zini &lt;enrico@debian.org&gt; on Mon, 21 Apr 2003 02:46:04 +0200.</w:t>
      </w:r>
    </w:p>
    <w:p w14:paraId="155791DE" w14:textId="77777777" w:rsidR="00425AAE" w:rsidRDefault="00425AAE">
      <w:r>
        <w:t>Upstream Author: Enrico Zini &lt;enrico@debian.org&gt;</w:t>
      </w:r>
    </w:p>
    <w:p w14:paraId="5B83AF8A" w14:textId="77777777" w:rsidR="00425AAE" w:rsidRDefault="00425AAE">
      <w:r>
        <w:t>Copyright (C) 2003-2008 Enrico Zini &lt;enrico@debian.org&gt;</w:t>
      </w:r>
    </w:p>
    <w:p w14:paraId="65F21C52" w14:textId="77777777" w:rsidR="00425AAE" w:rsidRDefault="00425AAE">
      <w:r>
        <w:t>License:</w:t>
      </w:r>
    </w:p>
    <w:p w14:paraId="143551CE" w14:textId="77777777" w:rsidR="00425AAE" w:rsidRDefault="00425AAE">
      <w:r>
        <w:t>This software is distributed under the GNU General Public License, which can be found at /usr/share/common-licenses/GPL-2.</w:t>
      </w:r>
    </w:p>
    <w:p w14:paraId="5C900169" w14:textId="77777777" w:rsidR="00425AAE" w:rsidRDefault="00425AAE">
      <w:r>
        <w:t>The Debian packaging is (C) 2006-2008, Arnaud Fontaine &lt;arnau@debian.org&gt;, Enrico Zini &lt;enrico@debian.org&gt;, Jeroen van Wolffelaar &lt;jeroen@wolffelaar.nl&gt; and is licensed under the GPL, see above. [END FILE=tagcoll2-2.0.14/debian/copyright]</w:t>
      </w:r>
    </w:p>
    <w:p w14:paraId="1B92EE1E" w14:textId="77777777" w:rsidR="00425AAE" w:rsidRDefault="00425AAE" w:rsidP="000727EF">
      <w:pPr>
        <w:pStyle w:val="Heading3"/>
      </w:pPr>
      <w:r>
        <w:t>tagcoll2-2.0.14/debian/libtagcoll2-dev.copyright:</w:t>
      </w:r>
    </w:p>
    <w:p w14:paraId="6EC5A79F" w14:textId="77777777" w:rsidR="00425AAE" w:rsidRDefault="00425AAE">
      <w:r>
        <w:t>[BEGIN FILE=tagcoll2-2.0.14/debian/libtagcoll2-dev.copyright] This package was debianized by Enrico Zini &lt;enrico@debian.org&gt; on Sun, 11 May 2003 21:37:02 +0200.</w:t>
      </w:r>
    </w:p>
    <w:p w14:paraId="2FBC7DD7" w14:textId="77777777" w:rsidR="00425AAE" w:rsidRDefault="00425AAE">
      <w:r>
        <w:t>Upstream Author: Enrico Zini &lt;enrico@debian.org&gt;</w:t>
      </w:r>
    </w:p>
    <w:p w14:paraId="6D347D57" w14:textId="77777777" w:rsidR="00425AAE" w:rsidRDefault="00425AAE">
      <w:r>
        <w:t>Copyright (C) 2003-2008 Enrico Zini &lt;enrico@debian.org&gt;</w:t>
      </w:r>
    </w:p>
    <w:p w14:paraId="11B96373" w14:textId="77777777" w:rsidR="00425AAE" w:rsidRDefault="00425AAE">
      <w:r>
        <w:t>License:</w:t>
      </w:r>
    </w:p>
    <w:p w14:paraId="1028FB89" w14:textId="77777777" w:rsidR="00425AAE" w:rsidRDefault="00425AAE">
      <w:r>
        <w:t>This software is distributed under the GNU Lesser General Public License, which can be found at /usr/share/common-licenses/LGPL-2.1. [END FILE=tagcoll2-2.0.14/debian/libtagcoll2-dev.copyright]</w:t>
      </w:r>
    </w:p>
    <w:p w14:paraId="0F46788F" w14:textId="77777777" w:rsidR="00425AAE" w:rsidRDefault="00425AAE" w:rsidP="000727EF">
      <w:pPr>
        <w:pStyle w:val="Heading2"/>
      </w:pPr>
      <w:r>
        <w:t xml:space="preserve"> </w:t>
      </w:r>
      <w:bookmarkStart w:id="693" w:name="_Toc399938510"/>
      <w:r>
        <w:t>talloc (version 2.1.1):</w:t>
      </w:r>
      <w:bookmarkEnd w:id="693"/>
    </w:p>
    <w:p w14:paraId="1D8BCBDC" w14:textId="77777777" w:rsidR="00425AAE" w:rsidRDefault="00425AAE" w:rsidP="000727EF">
      <w:pPr>
        <w:pStyle w:val="Heading3"/>
      </w:pPr>
      <w:r>
        <w:t>talloc-2.1.1/debian/copyright:</w:t>
      </w:r>
    </w:p>
    <w:p w14:paraId="17187C75" w14:textId="77777777" w:rsidR="00425AAE" w:rsidRDefault="00425AAE">
      <w:r>
        <w:t>[BEGIN FILE=talloc-2.1.1/debian/copyright] Format: http://www.debian.org/doc/packaging-manuals/copyright-format/1.0/ Upstream-Name: talloc Upstream-Contact: Samba Developers &lt;samba-technical@samba.org&gt; Source: http://talloc.samba.org/</w:t>
      </w:r>
    </w:p>
    <w:p w14:paraId="216B5D90" w14:textId="77777777" w:rsidR="00425AAE" w:rsidRDefault="00425AAE">
      <w:r>
        <w:t xml:space="preserve">Files: debian/* Copyright: 2007-2012 Jelmer Vernooij &lt;jelmer@samba.org&gt; License: LGPL-3+  This library is free software; you can redistribute it and/or  modify it under the terms of the GNU Lesser General Public  License as published by the Free Software Foundation; either  version 3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write to the Free Software  Foundation, Inc., 51 Franklin St, Fifth Floor, Boston, MA 02110-1301, USA.  .  On Debian GNU/Linux systems, the </w:t>
      </w:r>
      <w:r>
        <w:lastRenderedPageBreak/>
        <w:t>complete text of the GNU Lesser General  Public License can be found in `/usr/share/common-licenses/LGPL-3'.</w:t>
      </w:r>
    </w:p>
    <w:p w14:paraId="2EF1149C" w14:textId="77777777" w:rsidR="00425AAE" w:rsidRDefault="00425AAE">
      <w:r>
        <w:t>Files: * Copyright:   2004 Andrew Tridgell &lt;tridge@samba.org&gt;   2006 Stefan Metzmacher &lt;metze@samba.org&gt; License: LGPL-3+  This library is free software; you can redistribute it and/or  modify it under the terms of the GNU Lesser General Public  License as published by the Free Software Foundation; either  version 3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write to the Free Software  Foundation, Inc., 51 Franklin St, Fifth Floor, Boston, MA 02110-1301, USA.  .  On Debian GNU/Linux systems, the complete text of the GNU Lesser General  Public License can be found in `/usr/share/common-licenses/LGPL'.</w:t>
      </w:r>
    </w:p>
    <w:p w14:paraId="71B08075" w14:textId="77777777" w:rsidR="00425AAE" w:rsidRDefault="00425AAE">
      <w:r>
        <w:t>Files: libreplace/*.c Comment: This file is not used when building the Debian package. Copyright:   Copyright (c) Andrew Tridgell                1999-2006   Copyright (c) Jeremy Allison</w:t>
      </w:r>
      <w:r>
        <w:tab/>
        <w:t xml:space="preserve">               2000-2003,2007   Copyright (c) PostgreSQL Global Development Group 1996-2007   Copyright (c) The Regents of the University of California 1994   Copyright (c) Michael Adam &lt;obnox@samba.org&gt; 2008   Copyright (c) Patrick Powell                 1995   Copyright (c) Free Software Foundation, Inc. 1991-2001   Copyright (c) Jelmer Vernooij                2006-2009 License: LGPL-3+  Libreplace is licensed under the GNU Lesser General Public License,  version 3 or later. The text of the license is available on Debian  systems in the /usr/share/common-licenses/LGPL-3 file.</w:t>
      </w:r>
    </w:p>
    <w:p w14:paraId="1B3CF5E7" w14:textId="77777777" w:rsidR="00425AAE" w:rsidRDefault="00425AAE">
      <w:r>
        <w:t>Files: libreplace/inet_ntop.c libreplace/inet_pton.c Comment: This file is not used when building the Debian package. Copyright: Internet Software Consortium. 1996-2001 License: ISC  Permission to use, copy, modify, and distribute this software for any  purpose with or without fee is hereby granted, provided that the above  copyright notice and this permission notice appear in all copies.  .  THE SOFTWARE IS PROVIDED AS IS AND INTERNET SOFTWARE CONSORTIUM  DISCLAIMS ALL WARRANTIES WITH REGARD TO THIS SOFTWARE INCLUDING ALL  IMPLIED WARRANTIES OF MERCHANTABILITY AND FITNESS. IN NO EVENT SHALL  INTERNET SOFTWARE CONSORTIUM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0CB259E4" w14:textId="77777777" w:rsidR="00425AAE" w:rsidRDefault="00425AAE">
      <w:r>
        <w:t xml:space="preserve">Files: libreplace/timegm.c Comment: This file is not used when building the Debian package. Copyright:   Copyright (c) Kungliga Tekniska HÃ¶gskolan    1997 License: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Neither the name of the Institute nor the names of its contributors     may be used to endorse or promote products derived from this software     without specific prior written permission.  .  THIS SOFTWARE IS </w:t>
      </w:r>
      <w:r>
        <w:lastRenderedPageBreak/>
        <w:t>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FILE=talloc-2.1.1/debian/copyright]</w:t>
      </w:r>
    </w:p>
    <w:p w14:paraId="312F316F" w14:textId="77777777" w:rsidR="00425AAE" w:rsidRDefault="00425AAE" w:rsidP="000727EF">
      <w:pPr>
        <w:pStyle w:val="Heading2"/>
      </w:pPr>
      <w:r>
        <w:t xml:space="preserve"> </w:t>
      </w:r>
      <w:bookmarkStart w:id="694" w:name="_Toc399938511"/>
      <w:r>
        <w:t>tar (version 1.27.1):</w:t>
      </w:r>
      <w:bookmarkEnd w:id="694"/>
    </w:p>
    <w:p w14:paraId="7A882C3D" w14:textId="77777777" w:rsidR="00425AAE" w:rsidRDefault="00425AAE" w:rsidP="000727EF">
      <w:pPr>
        <w:pStyle w:val="Heading3"/>
      </w:pPr>
      <w:r>
        <w:t>tar-1.27.1/debian/copyright:</w:t>
      </w:r>
    </w:p>
    <w:p w14:paraId="551613D9" w14:textId="77777777" w:rsidR="00425AAE" w:rsidRDefault="00425AAE">
      <w:r>
        <w:t>[BEGIN FILE=tar-1.27.1/debian/copyright] This is the Debian GNU/Linux prepackaged version of GNU tar.  GNU tar, heavily based on John Gilmore's public domain version of tar, was originally written by Graham Todd.  It is now maintained by Paul Eggert &lt;eggert@twinsun.com&gt;.</w:t>
      </w:r>
    </w:p>
    <w:p w14:paraId="4B04570E" w14:textId="77777777" w:rsidR="00425AAE" w:rsidRDefault="00425AAE">
      <w:r>
        <w:t>This package is maintained for Debian by Bdale Garbee &lt;bdale@gag.com&gt;, and was built from the sources found at:</w:t>
      </w:r>
    </w:p>
    <w:p w14:paraId="008C8B28" w14:textId="77777777" w:rsidR="00425AAE" w:rsidRDefault="00425AAE">
      <w:r>
        <w:tab/>
        <w:t>ftp://ftp.gnu.org/gnu/tar/</w:t>
      </w:r>
    </w:p>
    <w:p w14:paraId="2AC3338E" w14:textId="77777777" w:rsidR="00425AAE" w:rsidRDefault="00425AAE">
      <w:r>
        <w:t xml:space="preserve">More recently, I'm directly using the upstream source repository at </w:t>
      </w:r>
    </w:p>
    <w:p w14:paraId="1D9DA701" w14:textId="77777777" w:rsidR="00425AAE" w:rsidRDefault="00425AAE">
      <w:r>
        <w:tab/>
        <w:t>http://git.savannah.gnu.org/cgit/tar.git</w:t>
      </w:r>
    </w:p>
    <w:p w14:paraId="441C9D3A" w14:textId="77777777" w:rsidR="00425AAE" w:rsidRDefault="00425AAE">
      <w:r>
        <w:t xml:space="preserve">GNU tar is </w:t>
      </w:r>
    </w:p>
    <w:p w14:paraId="18C8A3AF" w14:textId="77777777" w:rsidR="00425AAE" w:rsidRDefault="00425AAE">
      <w:r>
        <w:t xml:space="preserve">   Copyright (C) 1988, 1992, 1993, 1994, 1995, 1996, 1997, 1999, 2000,    2001, 2003, 2004, 2005, 2006, 2007 Free Software Foundation, Inc.</w:t>
      </w:r>
    </w:p>
    <w:p w14:paraId="643C380E" w14:textId="77777777" w:rsidR="00425AAE" w:rsidRDefault="00425AAE">
      <w:r>
        <w:t xml:space="preserve">   This program is free software; you can redistribute it and/or modify it    under the terms of the GNU General Public License as published by the    Free Software Foundation; either version 3, or (at your option) any later    version.</w:t>
      </w:r>
    </w:p>
    <w:p w14:paraId="753F55DD" w14:textId="77777777" w:rsidR="00425AAE" w:rsidRDefault="00425AAE">
      <w:r>
        <w:t>On Debian GNU/Linux systems, the complete text of the GNU General Public  License version 3 can be found in /usr/share/common-licenses/GPL-3.</w:t>
      </w:r>
    </w:p>
    <w:p w14:paraId="19CDE4E4" w14:textId="77777777" w:rsidR="00425AAE" w:rsidRDefault="00425AAE">
      <w:r>
        <w:t xml:space="preserve">The Debian packaging is </w:t>
      </w:r>
    </w:p>
    <w:p w14:paraId="0AD2BDFF" w14:textId="77777777" w:rsidR="00425AAE" w:rsidRDefault="00425AAE">
      <w:r>
        <w:t xml:space="preserve">   Copyright (C) 2006, 2007 Bdale Garbee &lt;bdale@gag.com&gt;</w:t>
      </w:r>
    </w:p>
    <w:p w14:paraId="51CF97D5" w14:textId="77777777" w:rsidR="00425AAE" w:rsidRDefault="00425AAE">
      <w:r>
        <w:t xml:space="preserve">   This program is free software; you can redistribute it and/or modify it    under the terms of the GNU General Public License as published by the    Free Software Foundation; either version 2, or (at your option) any later    version.</w:t>
      </w:r>
    </w:p>
    <w:p w14:paraId="2400A910" w14:textId="77777777" w:rsidR="00425AAE" w:rsidRDefault="00425AAE">
      <w:r>
        <w:t>On Debian GNU/Linux systems, the complete text of the GNU General Public  License version 2 can be found in /usr/share/common-licenses/GPL-2. [END FILE=tar-1.27.1/debian/copyright]</w:t>
      </w:r>
    </w:p>
    <w:p w14:paraId="486286C1" w14:textId="77777777" w:rsidR="00425AAE" w:rsidRDefault="00425AAE" w:rsidP="000727EF">
      <w:pPr>
        <w:pStyle w:val="Heading2fegan"/>
      </w:pPr>
      <w:bookmarkStart w:id="695" w:name="_Toc399938512"/>
      <w:r>
        <w:lastRenderedPageBreak/>
        <w:t>taskflow-0.3.21</w:t>
      </w:r>
      <w:bookmarkEnd w:id="695"/>
    </w:p>
    <w:p w14:paraId="06D87FF2" w14:textId="77777777" w:rsidR="00425AAE" w:rsidRDefault="00425AAE" w:rsidP="00053D4A">
      <w:r>
        <w:tab/>
        <w:t>Apache 2</w:t>
      </w:r>
      <w:r>
        <w:tab/>
        <w:t>http://www.apache.org/licenses/LICENSE-2.0</w:t>
      </w:r>
    </w:p>
    <w:p w14:paraId="3AB1149F" w14:textId="77777777" w:rsidR="00425AAE" w:rsidRDefault="00425AAE" w:rsidP="000727EF">
      <w:pPr>
        <w:pStyle w:val="Heading2"/>
      </w:pPr>
      <w:r>
        <w:t xml:space="preserve"> </w:t>
      </w:r>
      <w:bookmarkStart w:id="696" w:name="_Toc399938513"/>
      <w:r>
        <w:t>tasksel (version 3.20):</w:t>
      </w:r>
      <w:bookmarkEnd w:id="696"/>
    </w:p>
    <w:p w14:paraId="3670E9F5" w14:textId="77777777" w:rsidR="00425AAE" w:rsidRDefault="00425AAE" w:rsidP="000727EF">
      <w:pPr>
        <w:pStyle w:val="Heading3"/>
      </w:pPr>
      <w:r>
        <w:t>tasksel-3.20/debian/copyright:</w:t>
      </w:r>
    </w:p>
    <w:p w14:paraId="24CC3FCF" w14:textId="77777777" w:rsidR="00425AAE" w:rsidRDefault="00425AAE">
      <w:r>
        <w:t>[BEGIN FILE=tasksel-3.20/debian/copyright] Format: http://www.debian.org/doc/packaging-manuals/copyright-format/1.0/</w:t>
      </w:r>
    </w:p>
    <w:p w14:paraId="4AB8BFF1" w14:textId="77777777" w:rsidR="00425AAE" w:rsidRDefault="00425AAE">
      <w:r>
        <w:t>Files: * Copyright:  1999-2002 Randolph Chung  1999-2011 Joey Hess License: GPL-2  See /usr/share/common-licenses/GPL for the full text of the GPL. [END FILE=tasksel-3.20/debian/copyright]</w:t>
      </w:r>
    </w:p>
    <w:p w14:paraId="2CA84EED" w14:textId="77777777" w:rsidR="00425AAE" w:rsidRDefault="00425AAE" w:rsidP="000727EF">
      <w:pPr>
        <w:pStyle w:val="Heading2"/>
      </w:pPr>
      <w:r>
        <w:t xml:space="preserve"> </w:t>
      </w:r>
      <w:bookmarkStart w:id="697" w:name="_Toc399938514"/>
      <w:r>
        <w:t>tcpdump (version 4.6.1):</w:t>
      </w:r>
      <w:bookmarkEnd w:id="697"/>
    </w:p>
    <w:p w14:paraId="4FE8B3C9" w14:textId="77777777" w:rsidR="00425AAE" w:rsidRDefault="00425AAE" w:rsidP="000727EF">
      <w:pPr>
        <w:pStyle w:val="Heading3"/>
      </w:pPr>
      <w:r>
        <w:t>tcpdump-4.6.1/debian/copyright:</w:t>
      </w:r>
    </w:p>
    <w:p w14:paraId="2D46101F" w14:textId="77777777" w:rsidR="00425AAE" w:rsidRDefault="00425AAE">
      <w:r>
        <w:t>[BEGIN FILE=tcpdump-4.6.1/debian/copyright] This package was debianized by Anand Kumria &lt;wildfire@progsoc.org&gt; on Wed, 22 Nov 2000 13:19:33 +1100, then maintained by Torsten Landschoff &lt;torsten@debian.org&gt; and Romain Francoise &lt;rfrancoise@debian.org&gt;.</w:t>
      </w:r>
    </w:p>
    <w:p w14:paraId="73E53087" w14:textId="77777777" w:rsidR="00425AAE" w:rsidRDefault="00425AAE">
      <w:r>
        <w:t>It was downloaded from http://www.tcpdump.org/</w:t>
      </w:r>
    </w:p>
    <w:p w14:paraId="3A839EE2" w14:textId="77777777" w:rsidR="00425AAE" w:rsidRDefault="00425AAE">
      <w:r>
        <w:t>Upstream Authors: tcpdump-workers@tcpdump.org</w:t>
      </w:r>
    </w:p>
    <w:p w14:paraId="6673170C" w14:textId="77777777" w:rsidR="00425AAE" w:rsidRDefault="00425AAE">
      <w:r>
        <w:t>Licensed under the 3-clause BSD license:</w:t>
      </w:r>
    </w:p>
    <w:p w14:paraId="6848041E" w14:textId="77777777" w:rsidR="00425AAE" w:rsidRDefault="00425AAE">
      <w:r>
        <w:t xml:space="preserve">  Redistribution and use in source and binary forms, with or without   modification, are permitted provided that the following conditions   are met:</w:t>
      </w:r>
    </w:p>
    <w:p w14:paraId="2DD2EE28" w14:textId="77777777" w:rsidR="00425AAE" w:rsidRDefault="00425AAE">
      <w:r>
        <w:t xml:space="preserve">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names of the authors may not be used to endorse or promote        products derived from this software without specific prior        written permission.</w:t>
      </w:r>
    </w:p>
    <w:p w14:paraId="100746A8" w14:textId="77777777" w:rsidR="00425AAE" w:rsidRDefault="00425AAE">
      <w:r>
        <w:t xml:space="preserve">  THIS SOFTWARE IS PROVIDED ``AS IS'' AND WITHOUT ANY EXPRESS OR   IMPLIED WARRANTIES, INCLUDING, WITHOUT LIMITATION, THE IMPLIED   WARRANTIES OF MERCHANTABILITY AND FITNESS FOR A PARTICULAR PURPOSE.</w:t>
      </w:r>
    </w:p>
    <w:p w14:paraId="022E5182" w14:textId="77777777" w:rsidR="00425AAE" w:rsidRDefault="00425AAE">
      <w:r>
        <w:t>Some files in this package are licensed under the 4-clause BSD license, the copyright on most of them belongs to The Regents of the University of California.  Since the license was retroactively changed in 1999 to remove the advertising clause, they are effectively under the 3-clause license even if the text of the license in the files hasn't been updated.  See the following document for more details:</w:t>
      </w:r>
    </w:p>
    <w:p w14:paraId="45F99DBA" w14:textId="77777777" w:rsidR="00425AAE" w:rsidRDefault="00425AAE">
      <w:r>
        <w:t xml:space="preserve">   &lt;URL: ftp://ftp.cs.berkeley.edu/pub/4bsd/README.Impt.License.Change&gt;</w:t>
      </w:r>
    </w:p>
    <w:p w14:paraId="1424B693" w14:textId="77777777" w:rsidR="00425AAE" w:rsidRDefault="00425AAE">
      <w:r>
        <w:lastRenderedPageBreak/>
        <w:t xml:space="preserve">Other files under the 4-clause BSD license and whose copyright doesn't belong to the The Regents of the University of California are listed below: - aodv.h, Copyright (c) 2003 Bruce M. Simpson - atmuni31.h, Copyright (c) 1997 Yen Yen Lim and North Dakota State University - ieee802_11.h, Copyright (c) 2001 Fortress Technologies and Charlie Lenahan - print-802_11.c, Copyright (c) 2001 Fortress Technologies and Charlie Lenahan - print-aodv.c, Copyright (c) 2003 Bruce M. Simpson - print-ascii.c, Copyright (c) 1997, 1998 The NetBSD Foundation, Inc. - print-cnfp.c, Copyright (c) 1998 Michael Shalayeff - print-gre.c, Copyright (c) 2002 Jason L. Wright - print-mobile.c, Copyright (c) 1998 The NetBSD Foundation, Inc. - print-sunatm.c, Copyright (c) 1997 Yen Yen Lim and North Dakota State   </w:t>
      </w:r>
      <w:r>
        <w:tab/>
      </w:r>
      <w:r>
        <w:tab/>
        <w:t xml:space="preserve">  University - print-telnet.c, Copyright (c) 1997, 1998 The NetBSD Foundation, Inc. - print-timed.c, Copyright (c) 2000 Ben Smithurst - missing/inet_aton.c, Copyright (c) 1995, 1996, 1997 Kungliga Tekniska   </w:t>
      </w:r>
      <w:r>
        <w:tab/>
      </w:r>
      <w:r>
        <w:tab/>
        <w:t xml:space="preserve">       HÃ¶gskolan (Royal Institute of Technology, Stockholm, </w:t>
      </w:r>
      <w:r>
        <w:tab/>
      </w:r>
      <w:r>
        <w:tab/>
        <w:t xml:space="preserve">       Sweden). - missing/inet_ntop.c, Copyright (c) 1995, 1996, 1997 Kungliga Tekniska   </w:t>
      </w:r>
      <w:r>
        <w:tab/>
      </w:r>
      <w:r>
        <w:tab/>
        <w:t xml:space="preserve">       HÃ¶gskolan (Royal Institute of Technology, Stockholm, </w:t>
      </w:r>
      <w:r>
        <w:tab/>
      </w:r>
      <w:r>
        <w:tab/>
        <w:t xml:space="preserve">       Sweden). - missing/inet_pton.c, Copyright (c) 1995, 1996, 1997 Kungliga Tekniska   </w:t>
      </w:r>
      <w:r>
        <w:tab/>
      </w:r>
      <w:r>
        <w:tab/>
        <w:t xml:space="preserve">       HÃ¶gskolan (Royal Institute of Technology, Stockholm, </w:t>
      </w:r>
      <w:r>
        <w:tab/>
      </w:r>
      <w:r>
        <w:tab/>
        <w:t xml:space="preserve">       Sweden).</w:t>
      </w:r>
    </w:p>
    <w:p w14:paraId="5F7CF340" w14:textId="77777777" w:rsidR="00425AAE" w:rsidRDefault="00425AAE">
      <w:r>
        <w:t xml:space="preserve">Current upstream maintainers: </w:t>
      </w:r>
      <w:r>
        <w:tab/>
        <w:t>Bill Fenner</w:t>
      </w:r>
      <w:r>
        <w:tab/>
      </w:r>
      <w:r>
        <w:tab/>
      </w:r>
      <w:r>
        <w:tab/>
        <w:t xml:space="preserve">&lt;fenner@research.att.com&gt; </w:t>
      </w:r>
      <w:r>
        <w:tab/>
        <w:t>Fulvio Risso</w:t>
      </w:r>
      <w:r>
        <w:tab/>
      </w:r>
      <w:r>
        <w:tab/>
      </w:r>
      <w:r>
        <w:tab/>
        <w:t xml:space="preserve">&lt;risso@polito.it&gt; </w:t>
      </w:r>
      <w:r>
        <w:tab/>
        <w:t>Guy Harris</w:t>
      </w:r>
      <w:r>
        <w:tab/>
        <w:t xml:space="preserve"> </w:t>
      </w:r>
      <w:r>
        <w:tab/>
      </w:r>
      <w:r>
        <w:tab/>
        <w:t xml:space="preserve">&lt;guy@alum.mit.edu&gt; </w:t>
      </w:r>
      <w:r>
        <w:tab/>
        <w:t>Hannes Gredler</w:t>
      </w:r>
      <w:r>
        <w:tab/>
      </w:r>
      <w:r>
        <w:tab/>
      </w:r>
      <w:r>
        <w:tab/>
        <w:t xml:space="preserve">&lt;hannes@juniper.net&gt; </w:t>
      </w:r>
      <w:r>
        <w:tab/>
        <w:t>Jun-ichiro itojun Hagino</w:t>
      </w:r>
      <w:r>
        <w:tab/>
        <w:t xml:space="preserve">&lt;itojun@iijlab.net&gt; </w:t>
      </w:r>
      <w:r>
        <w:tab/>
        <w:t>Michael Richardson</w:t>
      </w:r>
      <w:r>
        <w:tab/>
        <w:t xml:space="preserve"> </w:t>
      </w:r>
      <w:r>
        <w:tab/>
        <w:t>&lt;mcr@sandelman.ottawa.on.ca&gt;</w:t>
      </w:r>
    </w:p>
    <w:p w14:paraId="578CD3E3" w14:textId="77777777" w:rsidR="00425AAE" w:rsidRDefault="00425AAE">
      <w:r>
        <w:t>Additional people who have contributed patches:</w:t>
      </w:r>
    </w:p>
    <w:p w14:paraId="50A98C0C" w14:textId="77777777" w:rsidR="00425AAE" w:rsidRDefault="00425AAE">
      <w:r>
        <w:tab/>
        <w:t>Alan Bawden</w:t>
      </w:r>
      <w:r>
        <w:tab/>
      </w:r>
      <w:r>
        <w:tab/>
      </w:r>
      <w:r>
        <w:tab/>
        <w:t xml:space="preserve">&lt;Alan@LCS.MIT.EDU&gt; </w:t>
      </w:r>
      <w:r>
        <w:tab/>
        <w:t>Alexey Kuznetsov</w:t>
      </w:r>
      <w:r>
        <w:tab/>
      </w:r>
      <w:r>
        <w:tab/>
        <w:t xml:space="preserve">&lt;kuznet@ms2.inr.ac.ru&gt; </w:t>
      </w:r>
      <w:r>
        <w:tab/>
        <w:t>Albert Chin</w:t>
      </w:r>
      <w:r>
        <w:tab/>
      </w:r>
      <w:r>
        <w:tab/>
      </w:r>
      <w:r>
        <w:tab/>
        <w:t xml:space="preserve">&lt;china@thewrittenword.com&gt; </w:t>
      </w:r>
      <w:r>
        <w:tab/>
        <w:t>Andrew Brown</w:t>
      </w:r>
      <w:r>
        <w:tab/>
      </w:r>
      <w:r>
        <w:tab/>
      </w:r>
      <w:r>
        <w:tab/>
        <w:t xml:space="preserve">&lt;atatat@atatdot.net&gt; </w:t>
      </w:r>
      <w:r>
        <w:tab/>
        <w:t>Antti Kantee</w:t>
      </w:r>
      <w:r>
        <w:tab/>
      </w:r>
      <w:r>
        <w:tab/>
      </w:r>
      <w:r>
        <w:tab/>
        <w:t xml:space="preserve">&lt;pooka@netbsd.org&gt; </w:t>
      </w:r>
      <w:r>
        <w:tab/>
        <w:t>Arkadiusz Miskiewicz</w:t>
      </w:r>
      <w:r>
        <w:tab/>
      </w:r>
      <w:r>
        <w:tab/>
        <w:t xml:space="preserve">&lt;misiek@pld.org.pl&gt; </w:t>
      </w:r>
      <w:r>
        <w:tab/>
        <w:t>Armando L. Caro Jr.</w:t>
      </w:r>
      <w:r>
        <w:tab/>
      </w:r>
      <w:r>
        <w:tab/>
        <w:t xml:space="preserve">&lt;acaro@mail.eecis.udel.edu&gt; </w:t>
      </w:r>
      <w:r>
        <w:tab/>
        <w:t>Assar Westerlund</w:t>
      </w:r>
      <w:r>
        <w:tab/>
        <w:t xml:space="preserve"> </w:t>
      </w:r>
      <w:r>
        <w:tab/>
        <w:t xml:space="preserve">&lt;assar@sics.se&gt; </w:t>
      </w:r>
      <w:r>
        <w:tab/>
        <w:t>Brian Ginsbach</w:t>
      </w:r>
      <w:r>
        <w:tab/>
      </w:r>
      <w:r>
        <w:tab/>
      </w:r>
      <w:r>
        <w:tab/>
        <w:t xml:space="preserve">&lt;ginsbach@cray.com&gt; </w:t>
      </w:r>
      <w:r>
        <w:tab/>
        <w:t>Charles M. Hannum</w:t>
      </w:r>
      <w:r>
        <w:tab/>
      </w:r>
      <w:r>
        <w:tab/>
        <w:t xml:space="preserve">&lt;mycroft@netbsd.org&gt; </w:t>
      </w:r>
      <w:r>
        <w:tab/>
        <w:t>Chris G. Demetriou</w:t>
      </w:r>
      <w:r>
        <w:tab/>
      </w:r>
      <w:r>
        <w:tab/>
        <w:t xml:space="preserve">&lt;cgd@netbsd.org&gt; </w:t>
      </w:r>
      <w:r>
        <w:tab/>
        <w:t>Chris Pepper</w:t>
      </w:r>
      <w:r>
        <w:tab/>
      </w:r>
      <w:r>
        <w:tab/>
      </w:r>
      <w:r>
        <w:tab/>
        <w:t xml:space="preserve">&lt;pepper@mail.reppep.com&gt; </w:t>
      </w:r>
      <w:r>
        <w:tab/>
        <w:t>Darren Reed</w:t>
      </w:r>
      <w:r>
        <w:tab/>
      </w:r>
      <w:r>
        <w:tab/>
      </w:r>
      <w:r>
        <w:tab/>
        <w:t xml:space="preserve">&lt;darrenr@reed.wattle.id.au&gt; </w:t>
      </w:r>
      <w:r>
        <w:tab/>
        <w:t>David Kaelbling</w:t>
      </w:r>
      <w:r>
        <w:tab/>
      </w:r>
      <w:r>
        <w:tab/>
      </w:r>
      <w:r>
        <w:tab/>
        <w:t xml:space="preserve">&lt;drk@sgi.com&gt; </w:t>
      </w:r>
      <w:r>
        <w:tab/>
        <w:t>David Young</w:t>
      </w:r>
      <w:r>
        <w:tab/>
      </w:r>
      <w:r>
        <w:tab/>
      </w:r>
      <w:r>
        <w:tab/>
        <w:t xml:space="preserve">&lt;dyoung@ojctech.com&gt; </w:t>
      </w:r>
      <w:r>
        <w:tab/>
        <w:t>Don Ebright</w:t>
      </w:r>
      <w:r>
        <w:tab/>
      </w:r>
      <w:r>
        <w:tab/>
      </w:r>
      <w:r>
        <w:tab/>
        <w:t xml:space="preserve">&lt;Don.Ebright@compuware.com&gt; </w:t>
      </w:r>
      <w:r>
        <w:tab/>
        <w:t>Eric Anderson</w:t>
      </w:r>
      <w:r>
        <w:tab/>
      </w:r>
      <w:r>
        <w:tab/>
      </w:r>
      <w:r>
        <w:tab/>
        <w:t xml:space="preserve">&lt;anderse@hpl.hp.com&gt; </w:t>
      </w:r>
      <w:r>
        <w:tab/>
        <w:t>Franz Schaefer</w:t>
      </w:r>
      <w:r>
        <w:tab/>
      </w:r>
      <w:r>
        <w:tab/>
      </w:r>
      <w:r>
        <w:tab/>
        <w:t xml:space="preserve">&lt;schaefer@mond.at&gt; </w:t>
      </w:r>
      <w:r>
        <w:tab/>
        <w:t>Gianluca Varenni</w:t>
      </w:r>
      <w:r>
        <w:tab/>
      </w:r>
      <w:r>
        <w:tab/>
        <w:t xml:space="preserve">&lt;varenni@netgroup-serv.polito.it&gt; </w:t>
      </w:r>
      <w:r>
        <w:tab/>
        <w:t>Gisle Vanem</w:t>
      </w:r>
      <w:r>
        <w:tab/>
      </w:r>
      <w:r>
        <w:tab/>
      </w:r>
      <w:r>
        <w:tab/>
        <w:t xml:space="preserve">&lt;giva@bgnett.no&gt; </w:t>
      </w:r>
      <w:r>
        <w:tab/>
        <w:t>Graeme Hewson</w:t>
      </w:r>
      <w:r>
        <w:tab/>
      </w:r>
      <w:r>
        <w:tab/>
      </w:r>
      <w:r>
        <w:tab/>
        <w:t xml:space="preserve">&lt;ghewson@cix.compulink.co.uk&gt; </w:t>
      </w:r>
      <w:r>
        <w:tab/>
        <w:t>Greg Stark</w:t>
      </w:r>
      <w:r>
        <w:tab/>
      </w:r>
      <w:r>
        <w:tab/>
      </w:r>
      <w:r>
        <w:tab/>
        <w:t xml:space="preserve">&lt;gsstark@mit.edu&gt; </w:t>
      </w:r>
      <w:r>
        <w:tab/>
        <w:t>Greg Troxel</w:t>
      </w:r>
      <w:r>
        <w:tab/>
      </w:r>
      <w:r>
        <w:tab/>
      </w:r>
      <w:r>
        <w:tab/>
        <w:t xml:space="preserve">&lt;gdt@ir.bbn.com&gt; </w:t>
      </w:r>
      <w:r>
        <w:tab/>
        <w:t>Guillaume Pelat</w:t>
      </w:r>
      <w:r>
        <w:tab/>
      </w:r>
      <w:r>
        <w:tab/>
      </w:r>
      <w:r>
        <w:tab/>
        <w:t xml:space="preserve">&lt;endymion_@users.sourceforge.net&gt; </w:t>
      </w:r>
      <w:r>
        <w:tab/>
        <w:t>Hyung Sik Yoon</w:t>
      </w:r>
      <w:r>
        <w:tab/>
      </w:r>
      <w:r>
        <w:tab/>
      </w:r>
      <w:r>
        <w:tab/>
        <w:t xml:space="preserve">&lt;hsyn@kr.ibm.com&gt; </w:t>
      </w:r>
      <w:r>
        <w:tab/>
        <w:t>Igor Khristophorov</w:t>
      </w:r>
      <w:r>
        <w:tab/>
      </w:r>
      <w:r>
        <w:tab/>
        <w:t xml:space="preserve">&lt;igor@atdot.org&gt; </w:t>
      </w:r>
      <w:r>
        <w:tab/>
        <w:t>Jan-Philip Velders</w:t>
      </w:r>
      <w:r>
        <w:tab/>
      </w:r>
      <w:r>
        <w:tab/>
        <w:t xml:space="preserve">&lt;jpv@veldersjes.net&gt; </w:t>
      </w:r>
      <w:r>
        <w:tab/>
        <w:t>Jason R. Thorpe</w:t>
      </w:r>
      <w:r>
        <w:tab/>
      </w:r>
      <w:r>
        <w:tab/>
      </w:r>
      <w:r>
        <w:tab/>
        <w:t xml:space="preserve">&lt;thorpej@netbsd.org&gt; </w:t>
      </w:r>
      <w:r>
        <w:tab/>
        <w:t>Javier Achirica</w:t>
      </w:r>
      <w:r>
        <w:tab/>
      </w:r>
      <w:r>
        <w:tab/>
      </w:r>
      <w:r>
        <w:tab/>
        <w:t xml:space="preserve">&lt;achirica@ttd.net&gt; </w:t>
      </w:r>
      <w:r>
        <w:tab/>
        <w:t>Jean Tourrilhes</w:t>
      </w:r>
      <w:r>
        <w:tab/>
      </w:r>
      <w:r>
        <w:tab/>
      </w:r>
      <w:r>
        <w:tab/>
        <w:t xml:space="preserve">&lt;jt@hpl.hp.com&gt; </w:t>
      </w:r>
      <w:r>
        <w:tab/>
        <w:t>Jefferson Ogata</w:t>
      </w:r>
      <w:r>
        <w:tab/>
      </w:r>
      <w:r>
        <w:tab/>
      </w:r>
      <w:r>
        <w:tab/>
        <w:t xml:space="preserve">&lt;jogata@nodc.noaa.gov&gt; </w:t>
      </w:r>
      <w:r>
        <w:tab/>
        <w:t>Jesper Peterson</w:t>
      </w:r>
      <w:r>
        <w:tab/>
      </w:r>
      <w:r>
        <w:tab/>
      </w:r>
      <w:r>
        <w:lastRenderedPageBreak/>
        <w:tab/>
        <w:t xml:space="preserve">&lt;jesper@endace.com&gt; </w:t>
      </w:r>
      <w:r>
        <w:tab/>
        <w:t>John Bankier</w:t>
      </w:r>
      <w:r>
        <w:tab/>
      </w:r>
      <w:r>
        <w:tab/>
      </w:r>
      <w:r>
        <w:tab/>
        <w:t xml:space="preserve">&lt;jbankier@rainfinity.com&gt; </w:t>
      </w:r>
      <w:r>
        <w:tab/>
        <w:t>Jon Lindgren</w:t>
      </w:r>
      <w:r>
        <w:tab/>
      </w:r>
      <w:r>
        <w:tab/>
      </w:r>
      <w:r>
        <w:tab/>
        <w:t xml:space="preserve">&lt;jonl@yubyub.net&gt; </w:t>
      </w:r>
      <w:r>
        <w:tab/>
        <w:t>Juergen Schoenwaelder</w:t>
      </w:r>
      <w:r>
        <w:tab/>
      </w:r>
      <w:r>
        <w:tab/>
        <w:t xml:space="preserve">&lt;schoenw@ibr.cs.tu-bs.de&gt; </w:t>
      </w:r>
      <w:r>
        <w:tab/>
        <w:t>Kazushi Sugyo</w:t>
      </w:r>
      <w:r>
        <w:tab/>
      </w:r>
      <w:r>
        <w:tab/>
      </w:r>
      <w:r>
        <w:tab/>
        <w:t xml:space="preserve">&lt;sugyo@pb.jp.nec.com&gt; </w:t>
      </w:r>
      <w:r>
        <w:tab/>
        <w:t>Klaus Klein</w:t>
      </w:r>
      <w:r>
        <w:tab/>
      </w:r>
      <w:r>
        <w:tab/>
      </w:r>
      <w:r>
        <w:tab/>
        <w:t xml:space="preserve">&lt;kleink@netbsd.org&gt; </w:t>
      </w:r>
      <w:r>
        <w:tab/>
        <w:t>Koryn Grant</w:t>
      </w:r>
      <w:r>
        <w:tab/>
      </w:r>
      <w:r>
        <w:tab/>
      </w:r>
      <w:r>
        <w:tab/>
        <w:t xml:space="preserve">&lt;koryn@endace.com&gt; </w:t>
      </w:r>
      <w:r>
        <w:tab/>
        <w:t>Krzysztof Halasa</w:t>
      </w:r>
      <w:r>
        <w:tab/>
      </w:r>
      <w:r>
        <w:tab/>
        <w:t xml:space="preserve">&lt;khc@pm.waw.pl&gt; </w:t>
      </w:r>
      <w:r>
        <w:tab/>
        <w:t>Lorenzo Cavallaro</w:t>
      </w:r>
      <w:r>
        <w:tab/>
      </w:r>
      <w:r>
        <w:tab/>
        <w:t xml:space="preserve">&lt;sullivan@sikurezza.org&gt; </w:t>
      </w:r>
      <w:r>
        <w:tab/>
        <w:t>Loris Degioanni</w:t>
      </w:r>
      <w:r>
        <w:tab/>
      </w:r>
      <w:r>
        <w:tab/>
      </w:r>
      <w:r>
        <w:tab/>
        <w:t xml:space="preserve">&lt;loris@netgroup-serv.polito.it&gt; </w:t>
      </w:r>
      <w:r>
        <w:tab/>
        <w:t>Love HÃ¶rnquist-Ã…strand</w:t>
      </w:r>
      <w:r>
        <w:tab/>
      </w:r>
      <w:r>
        <w:tab/>
        <w:t xml:space="preserve">&lt;lha@stacken.kth.se&gt; </w:t>
      </w:r>
      <w:r>
        <w:tab/>
        <w:t>Maciej W. Rozycki</w:t>
      </w:r>
      <w:r>
        <w:tab/>
      </w:r>
      <w:r>
        <w:tab/>
        <w:t xml:space="preserve">&lt;macro@ds2.pg.gda.pl&gt; </w:t>
      </w:r>
      <w:r>
        <w:tab/>
        <w:t>Marcus Felipe Pereira</w:t>
      </w:r>
      <w:r>
        <w:tab/>
      </w:r>
      <w:r>
        <w:tab/>
        <w:t xml:space="preserve">&lt;marcus@task.com.br&gt; </w:t>
      </w:r>
      <w:r>
        <w:tab/>
        <w:t>Martin Husemann</w:t>
      </w:r>
      <w:r>
        <w:tab/>
      </w:r>
      <w:r>
        <w:tab/>
      </w:r>
      <w:r>
        <w:tab/>
        <w:t xml:space="preserve">&lt;martin@netbsd.org&gt; </w:t>
      </w:r>
      <w:r>
        <w:tab/>
        <w:t>Mike Wiacek</w:t>
      </w:r>
      <w:r>
        <w:tab/>
      </w:r>
      <w:r>
        <w:tab/>
      </w:r>
      <w:r>
        <w:tab/>
        <w:t xml:space="preserve">&lt;mike@iroot.net&gt; </w:t>
      </w:r>
      <w:r>
        <w:tab/>
        <w:t>Monroe Williams</w:t>
      </w:r>
      <w:r>
        <w:tab/>
      </w:r>
      <w:r>
        <w:tab/>
      </w:r>
      <w:r>
        <w:tab/>
        <w:t xml:space="preserve">&lt;monroe@pobox.com&gt; </w:t>
      </w:r>
      <w:r>
        <w:tab/>
        <w:t>Octavian Cerna</w:t>
      </w:r>
      <w:r>
        <w:tab/>
      </w:r>
      <w:r>
        <w:tab/>
      </w:r>
      <w:r>
        <w:tab/>
        <w:t xml:space="preserve">&lt;tavy@ylabs.com&gt; </w:t>
      </w:r>
      <w:r>
        <w:tab/>
        <w:t>Olaf Kirch</w:t>
      </w:r>
      <w:r>
        <w:tab/>
      </w:r>
      <w:r>
        <w:tab/>
      </w:r>
      <w:r>
        <w:tab/>
        <w:t xml:space="preserve">&lt;okir@caldera.de&gt; </w:t>
      </w:r>
      <w:r>
        <w:tab/>
        <w:t>Onno van der Linden</w:t>
      </w:r>
      <w:r>
        <w:tab/>
      </w:r>
      <w:r>
        <w:tab/>
        <w:t xml:space="preserve">&lt;onno@simplex.nl&gt; </w:t>
      </w:r>
      <w:r>
        <w:tab/>
        <w:t>Paul Mundt</w:t>
      </w:r>
      <w:r>
        <w:tab/>
      </w:r>
      <w:r>
        <w:tab/>
      </w:r>
      <w:r>
        <w:tab/>
        <w:t xml:space="preserve">&lt;lethal@linux-sh.org&gt; </w:t>
      </w:r>
      <w:r>
        <w:tab/>
        <w:t>Pavel Kankovsky</w:t>
      </w:r>
      <w:r>
        <w:tab/>
      </w:r>
      <w:r>
        <w:tab/>
      </w:r>
      <w:r>
        <w:tab/>
        <w:t xml:space="preserve">&lt;kan@dcit.cz&gt; </w:t>
      </w:r>
      <w:r>
        <w:tab/>
        <w:t>Peter Fales</w:t>
      </w:r>
      <w:r>
        <w:tab/>
      </w:r>
      <w:r>
        <w:tab/>
      </w:r>
      <w:r>
        <w:tab/>
        <w:t xml:space="preserve">&lt;peter@fales-lorenz.net&gt; </w:t>
      </w:r>
      <w:r>
        <w:tab/>
        <w:t>Peter Jeremy</w:t>
      </w:r>
      <w:r>
        <w:tab/>
      </w:r>
      <w:r>
        <w:tab/>
      </w:r>
      <w:r>
        <w:tab/>
        <w:t xml:space="preserve">&lt;peter.jeremy@alcatel.com.au&gt; </w:t>
      </w:r>
      <w:r>
        <w:tab/>
        <w:t>Phil Wood</w:t>
      </w:r>
      <w:r>
        <w:tab/>
      </w:r>
      <w:r>
        <w:tab/>
      </w:r>
      <w:r>
        <w:tab/>
        <w:t xml:space="preserve">&lt;cpw@lanl.gov&gt; </w:t>
      </w:r>
      <w:r>
        <w:tab/>
        <w:t>Rafal Maszkowski</w:t>
      </w:r>
      <w:r>
        <w:tab/>
      </w:r>
      <w:r>
        <w:tab/>
        <w:t xml:space="preserve">&lt;rzm@icm.edu.pl&gt; </w:t>
      </w:r>
      <w:r>
        <w:tab/>
        <w:t>Rick Jones</w:t>
      </w:r>
      <w:r>
        <w:tab/>
      </w:r>
      <w:r>
        <w:tab/>
      </w:r>
      <w:r>
        <w:tab/>
        <w:t xml:space="preserve">&lt;raj@cup.hp.com&gt; </w:t>
      </w:r>
      <w:r>
        <w:tab/>
        <w:t>Scott Barron</w:t>
      </w:r>
      <w:r>
        <w:tab/>
      </w:r>
      <w:r>
        <w:tab/>
      </w:r>
      <w:r>
        <w:tab/>
        <w:t xml:space="preserve">&lt;sb125499@ohiou.edu&gt; </w:t>
      </w:r>
      <w:r>
        <w:tab/>
        <w:t>Scott Gifford</w:t>
      </w:r>
      <w:r>
        <w:tab/>
      </w:r>
      <w:r>
        <w:tab/>
      </w:r>
      <w:r>
        <w:tab/>
        <w:t xml:space="preserve">&lt;sgifford@tir.com&gt; </w:t>
      </w:r>
      <w:r>
        <w:tab/>
        <w:t>Sebastian Krahmer</w:t>
      </w:r>
      <w:r>
        <w:tab/>
      </w:r>
      <w:r>
        <w:tab/>
        <w:t xml:space="preserve">&lt;krahmer@cs.uni-potsdam.de&gt; </w:t>
      </w:r>
      <w:r>
        <w:tab/>
        <w:t>Shaun Clowes</w:t>
      </w:r>
      <w:r>
        <w:tab/>
      </w:r>
      <w:r>
        <w:tab/>
      </w:r>
      <w:r>
        <w:tab/>
        <w:t xml:space="preserve">&lt;delius@progsoc.uts.edu.au&gt; </w:t>
      </w:r>
      <w:r>
        <w:tab/>
        <w:t>Solomon Peachy</w:t>
      </w:r>
      <w:r>
        <w:tab/>
      </w:r>
      <w:r>
        <w:tab/>
      </w:r>
      <w:r>
        <w:tab/>
        <w:t xml:space="preserve">&lt;pizza@shaftnet.org&gt; </w:t>
      </w:r>
      <w:r>
        <w:tab/>
        <w:t>Stefan Hudson</w:t>
      </w:r>
      <w:r>
        <w:tab/>
      </w:r>
      <w:r>
        <w:tab/>
      </w:r>
      <w:r>
        <w:tab/>
        <w:t xml:space="preserve">&lt;hudson@mbay.net&gt; </w:t>
      </w:r>
      <w:r>
        <w:tab/>
        <w:t>Takashi Yamamoto</w:t>
      </w:r>
      <w:r>
        <w:tab/>
      </w:r>
      <w:r>
        <w:tab/>
        <w:t xml:space="preserve">&lt;yamt@mwd.biglobe.ne.jp&gt; </w:t>
      </w:r>
      <w:r>
        <w:tab/>
        <w:t>Tony Li</w:t>
      </w:r>
      <w:r>
        <w:tab/>
      </w:r>
      <w:r>
        <w:tab/>
      </w:r>
      <w:r>
        <w:tab/>
      </w:r>
      <w:r>
        <w:tab/>
        <w:t xml:space="preserve">&lt;tli@procket.com&gt; </w:t>
      </w:r>
      <w:r>
        <w:tab/>
        <w:t>Torsten Landschoff</w:t>
      </w:r>
      <w:r>
        <w:tab/>
        <w:t xml:space="preserve"> </w:t>
      </w:r>
      <w:r>
        <w:tab/>
        <w:t xml:space="preserve">&lt;torsten@debian.org&gt; </w:t>
      </w:r>
      <w:r>
        <w:tab/>
        <w:t>Uns Lider</w:t>
      </w:r>
      <w:r>
        <w:tab/>
      </w:r>
      <w:r>
        <w:tab/>
      </w:r>
      <w:r>
        <w:tab/>
        <w:t xml:space="preserve">&lt;unslider@miranda.org&gt; </w:t>
      </w:r>
      <w:r>
        <w:tab/>
        <w:t>Uwe Girlich</w:t>
      </w:r>
      <w:r>
        <w:tab/>
      </w:r>
      <w:r>
        <w:tab/>
      </w:r>
      <w:r>
        <w:tab/>
        <w:t xml:space="preserve">&lt;Uwe.Girlich@philosys.de&gt; </w:t>
      </w:r>
      <w:r>
        <w:tab/>
        <w:t>Xianjie Zhang</w:t>
      </w:r>
      <w:r>
        <w:tab/>
      </w:r>
      <w:r>
        <w:tab/>
      </w:r>
      <w:r>
        <w:tab/>
        <w:t xml:space="preserve">&lt;xzhang@cup.hp.com&gt; </w:t>
      </w:r>
      <w:r>
        <w:tab/>
        <w:t xml:space="preserve">Yen Yen Lim </w:t>
      </w:r>
      <w:r>
        <w:tab/>
        <w:t>Yoann Vandoorselaere</w:t>
      </w:r>
      <w:r>
        <w:tab/>
      </w:r>
      <w:r>
        <w:tab/>
        <w:t>&lt;yoann@prelude-ids.org&gt;</w:t>
      </w:r>
    </w:p>
    <w:p w14:paraId="136E875F" w14:textId="77777777" w:rsidR="00425AAE" w:rsidRDefault="00425AAE">
      <w:r>
        <w:t xml:space="preserve">The original LBL crew: </w:t>
      </w:r>
      <w:r>
        <w:tab/>
        <w:t xml:space="preserve">Steve McCanne </w:t>
      </w:r>
      <w:r>
        <w:tab/>
        <w:t xml:space="preserve">Craig Leres </w:t>
      </w:r>
      <w:r>
        <w:tab/>
        <w:t>Van Jacobson [END FILE=tcpdump-4.6.1/debian/copyright]</w:t>
      </w:r>
    </w:p>
    <w:p w14:paraId="124C0747" w14:textId="77777777" w:rsidR="00425AAE" w:rsidRDefault="00425AAE" w:rsidP="000727EF">
      <w:pPr>
        <w:pStyle w:val="Heading3"/>
      </w:pPr>
      <w:r>
        <w:t>tcpdump-4.6.1/LICENSE:</w:t>
      </w:r>
    </w:p>
    <w:p w14:paraId="09BFF860" w14:textId="77777777" w:rsidR="00425AAE" w:rsidRDefault="00425AAE">
      <w:r>
        <w:t>[BEGIN FILE=tcpdump-4.6.1/LICENSE] License: BSD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The names of the authors may not be used to endorse or promote      products derived from this software without specific prior      written permission.    THIS SOFTWARE IS PROVIDED ``AS IS'' AND WITHOUT ANY EXPRESS OR IMPLIED WARRANTIES, INCLUDING, WITHOUT LIMITATION, THE IMPLIED WARRANTIES OF MERCHANTABILITY AND FITNESS FOR A PARTICULAR PURPOSE. [END FILE=tcpdump-4.6.1/LICENSE]</w:t>
      </w:r>
    </w:p>
    <w:p w14:paraId="24A83C97" w14:textId="77777777" w:rsidR="00425AAE" w:rsidRDefault="00425AAE" w:rsidP="000727EF">
      <w:pPr>
        <w:pStyle w:val="Heading2"/>
      </w:pPr>
      <w:r>
        <w:lastRenderedPageBreak/>
        <w:t xml:space="preserve"> </w:t>
      </w:r>
      <w:bookmarkStart w:id="698" w:name="_Toc399938515"/>
      <w:r>
        <w:t>tcp-wrappers (version 7.6.q):</w:t>
      </w:r>
      <w:bookmarkEnd w:id="698"/>
    </w:p>
    <w:p w14:paraId="65292BCB" w14:textId="77777777" w:rsidR="00425AAE" w:rsidRDefault="00425AAE" w:rsidP="000727EF">
      <w:pPr>
        <w:pStyle w:val="Heading3"/>
      </w:pPr>
      <w:r>
        <w:t>tcp-wrappers-7.6.q/debian/copyright:</w:t>
      </w:r>
    </w:p>
    <w:p w14:paraId="7781FAC3" w14:textId="77777777" w:rsidR="00425AAE" w:rsidRDefault="00425AAE">
      <w:r>
        <w:t>[BEGIN FILE=tcp-wrappers-7.6.q/debian/copyright] This package was debianized by Anthony Towns &lt;ajt@debian.org&gt; on Tue, 10 Aug 1999 12:06:33 +1000.</w:t>
      </w:r>
    </w:p>
    <w:p w14:paraId="507DF9E2" w14:textId="77777777" w:rsidR="00425AAE" w:rsidRDefault="00425AAE">
      <w:r>
        <w:t>It was downloaded from ftp://ftp.porcupine.org/pub/security/index.html</w:t>
      </w:r>
    </w:p>
    <w:p w14:paraId="0BE83470" w14:textId="77777777" w:rsidR="00425AAE" w:rsidRDefault="00425AAE">
      <w:r>
        <w:t>and includes ftp://ftp.porcupine.org/pub/security/tcpd-blacklist-patch</w:t>
      </w:r>
    </w:p>
    <w:p w14:paraId="66305E4A" w14:textId="77777777" w:rsidR="00425AAE" w:rsidRDefault="00425AAE">
      <w:r>
        <w:t>Copyright updated on 2001/06/08 from  ftp://ftp.porcupine.org/pub/security/tcp_wrappers_license</w:t>
      </w:r>
    </w:p>
    <w:p w14:paraId="689E2029" w14:textId="77777777" w:rsidR="00425AAE" w:rsidRDefault="00425AAE">
      <w:r>
        <w:t>Upstream Author: Wietse Venema</w:t>
      </w:r>
    </w:p>
    <w:p w14:paraId="1544B896" w14:textId="77777777" w:rsidR="00425AAE" w:rsidRDefault="00425AAE">
      <w:r>
        <w:t>Copyright:</w:t>
      </w:r>
    </w:p>
    <w:p w14:paraId="086A175B" w14:textId="77777777" w:rsidR="00425AAE" w:rsidRDefault="00425AAE">
      <w:r>
        <w:t>/************************************************************************ * Copyright 1995 by Wietse Venema.  All rights reserved.  Some individual * files may be covered by other copyrights. * * This material was originally written and compiled by Wietse Venema at * Eindhoven University of Technology, The Netherlands, in 1990, 1991, * 1992, 1993, 1994 and 1995. * * Redistribution and use in source and binary forms, with or without * modification, are permitted provided that this entire copyright notice * is duplicated in all such copies. * * This software is provided as is and without any expressed or implied * warranties, including, without limitation, the implied warranties of * merchantibility and fitness for any particular purpose. ************************************************************************/</w:t>
      </w:r>
    </w:p>
    <w:p w14:paraId="690EAEC3" w14:textId="77777777" w:rsidR="00425AAE" w:rsidRDefault="00425AAE">
      <w:r>
        <w:t>Thanks to Wietse Venema for his permission to include the tcp_wrapper package in the Debian Distribution. [END FILE=tcp-wrappers-7.6.q/debian/copyright]</w:t>
      </w:r>
    </w:p>
    <w:p w14:paraId="73534B39" w14:textId="77777777" w:rsidR="00425AAE" w:rsidRDefault="00425AAE" w:rsidP="000727EF">
      <w:pPr>
        <w:pStyle w:val="Heading2"/>
      </w:pPr>
      <w:r>
        <w:t xml:space="preserve"> </w:t>
      </w:r>
      <w:bookmarkStart w:id="699" w:name="_Toc399938516"/>
      <w:r>
        <w:t>tdb (version 1.3.0):</w:t>
      </w:r>
      <w:bookmarkEnd w:id="699"/>
    </w:p>
    <w:p w14:paraId="5D79C87C" w14:textId="77777777" w:rsidR="00425AAE" w:rsidRDefault="00425AAE" w:rsidP="000727EF">
      <w:pPr>
        <w:pStyle w:val="Heading3"/>
      </w:pPr>
      <w:r>
        <w:t>tdb-1.3.0/debian/copyright:</w:t>
      </w:r>
    </w:p>
    <w:p w14:paraId="240D23C7" w14:textId="77777777" w:rsidR="00425AAE" w:rsidRDefault="00425AAE">
      <w:r>
        <w:t>[BEGIN FILE=tdb-1.3.0/debian/copyright] Format: http://www.debian.org/doc/packaging-manuals/copyright-format/1.0/ Upstream-Name: tdb Upstream-Contact: Rusty Russell &lt;rusty@samba.org&gt; Source: http://tdb.samba.org/</w:t>
      </w:r>
    </w:p>
    <w:p w14:paraId="27223DE5" w14:textId="77777777" w:rsidR="00425AAE" w:rsidRDefault="00425AAE">
      <w:r>
        <w:t>Files: debian/* Copyright:   2001-2005 Marek Habersack &lt;grendel@debian.org&gt; on   2007-2012 Jelmer Vernooij &lt;jelmer@samba.org&gt; License: LGPL-3+  Debian packaging is licensed under the GNU Lesser General Public License,  version 3 or later. The text of the license is available on Debian  systems in the /usr/share/common-licenses/LGPL-3 file.</w:t>
      </w:r>
    </w:p>
    <w:p w14:paraId="67AD414C" w14:textId="77777777" w:rsidR="00425AAE" w:rsidRDefault="00425AAE">
      <w:r>
        <w:t xml:space="preserve">Files: libreplace/inet_ntop.c libreplace/inet_pton.c Copyright: Internet Software Consortium. 1996-2001 License: ISC  Permission to use, copy, modify, and distribute this software for any  purpose with or without fee is hereby granted, provided that the above  copyright notice and this permission notice appear in all copies.  .  THE SOFTWARE IS PROVIDED AS IS AND INTERNET SOFTWARE CONSORTIUM  DISCLAIMS ALL WARRANTIES WITH REGARD TO THIS SOFTWARE INCLUDING ALL  IMPLIED WARRANTIES OF MERCHANTABILITY AND FITNESS. IN NO EVENT SHALL  INTERNET SOFTWARE CONSORTIUM BE LIABLE FOR ANY SPECIAL, </w:t>
      </w:r>
      <w:r>
        <w:lastRenderedPageBreak/>
        <w:t>DIRECT,  INDIRECT, OR CONSEQUENTIAL DAMAGES OR ANY DAMAGES WHATSOEVER RESULTING  FROM LOSS OF USE, DATA OR PROFITS, WHETHER IN AN ACTION OF CONTRACT,  NEGLIGENCE OR OTHER TORTIOUS ACTION, ARISING OUT OF OR IN CONNECTION  WITH THE USE OR PERFORMANCE OF THIS SOFTWARE.</w:t>
      </w:r>
    </w:p>
    <w:p w14:paraId="7CAEE8E8" w14:textId="77777777" w:rsidR="00425AAE" w:rsidRDefault="00425AAE">
      <w:r>
        <w:t>Files: libreplace/*.c Copyright:   Copyright (c) Andrew Tridgell                1999-2006   Copyright (c) Jeremy Allison</w:t>
      </w:r>
      <w:r>
        <w:tab/>
        <w:t xml:space="preserve">               2000-2003,2007   Copyright (c) PostgreSQL Global Development Group 1996-2007   Copyright (c) The Regents of the University of California 1994   Copyright (c) Michael Adam &lt;obnox@samba.org&gt; 2008   Copyright (c) Patrick Powell                 1995   Copyright (c) Free Software Foundation, Inc. 1991-2001   Copyright (c) Jelmer Vernooij                2006-2009 License: LGPL-3+  Libreplace is licensed under the GNU Lesser General Public License,  version 3 or later. The text of the license is available on Debian  systems in the /usr/share/common-licenses/LGPL-3 file.</w:t>
      </w:r>
    </w:p>
    <w:p w14:paraId="5D2A067D" w14:textId="77777777" w:rsidR="00425AAE" w:rsidRDefault="00425AAE">
      <w:r>
        <w:t>Files: common/*.c Copyright:   Copyright (c) Andrew Tridgell                1999-2006   Copyright (c) Paul `Rusty' Russell           2000   Copyright (c) Jeremy Allison</w:t>
      </w:r>
      <w:r>
        <w:tab/>
        <w:t xml:space="preserve">               2000-2003,2007 License:   The shared library in this package is distributed under the terms   of the GNU Lesser General Public License, version 3 or later. The text   of the license is available on Debian systems in the   /usr/share/common-licenses/LGPL-3 file.</w:t>
      </w:r>
    </w:p>
    <w:p w14:paraId="3047CD24" w14:textId="77777777" w:rsidR="00425AAE" w:rsidRDefault="00425AAE">
      <w:r>
        <w:t>Files: tools/*.c Copyright:   Copyright (c) Andrew Tridgell                1999-2006   Copyright (c) Paul `Rusty' Russell           2000   Copyright (c) Jeremy Allison</w:t>
      </w:r>
      <w:r>
        <w:tab/>
        <w:t xml:space="preserve">               2000-2003,2007   Copyright (c) Andrew Esh                     2001 License:   The binary utilities in this package are distributed under the terms   of the GNU General Public License, version 3 or later. The text of the   license is available on Debian systems in the   /usr/share/common-licenses/GPL-3 file.</w:t>
      </w:r>
    </w:p>
    <w:p w14:paraId="4D95AEDA" w14:textId="77777777" w:rsidR="00425AAE" w:rsidRDefault="00425AAE">
      <w:r>
        <w:t>Files: pytdb.c Copyright:   Copyright (c) Tim Potter &lt;tpot@samba.org&gt;    2004-2006   Copyright (c) Jelmer Vernooij                2006-2008 License:   The python module in this package is distributed under the terms   of the GNU Lesser General Public License, version 3 or later. The text   of the license is available on Debian systems in the   /usr/share/common-licenses/LGPL-3 file.</w:t>
      </w:r>
    </w:p>
    <w:p w14:paraId="0261B3B2" w14:textId="77777777" w:rsidR="00425AAE" w:rsidRDefault="00425AAE">
      <w:r>
        <w:t xml:space="preserve">Files: libreplace/timegm.c Copyright:   Copyright (c) Kungliga Tekniska HÃ¶gskolan    1997 License: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Neither the name of the Institute nor the names of its contributors     may be used to endorse or promote products derived from this software     without specific prior written permission.  .  THIS SOFTWARE IS 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SPECIAL, EXEMPLARY, OR CONSEQUENTIAL  DAMAGES (INCLUDING, BUT NOT LIMITED TO, </w:t>
      </w:r>
      <w:r>
        <w:lastRenderedPageBreak/>
        <w:t>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FILE=tdb-1.3.0/debian/copyright]</w:t>
      </w:r>
    </w:p>
    <w:p w14:paraId="7937669D" w14:textId="77777777" w:rsidR="00425AAE" w:rsidRDefault="00425AAE" w:rsidP="000727EF">
      <w:pPr>
        <w:pStyle w:val="Heading2fegan"/>
      </w:pPr>
      <w:bookmarkStart w:id="700" w:name="_Toc399938517"/>
      <w:r>
        <w:t>tempest-3a1f03e6de6c31e68a8b702a398f849fc58cbe0e</w:t>
      </w:r>
      <w:bookmarkEnd w:id="700"/>
    </w:p>
    <w:p w14:paraId="5D6882A8" w14:textId="77777777" w:rsidR="00425AAE" w:rsidRDefault="00425AAE" w:rsidP="00053D4A">
      <w:r>
        <w:tab/>
        <w:t>Apache 2</w:t>
      </w:r>
      <w:r>
        <w:tab/>
        <w:t>http://www.apache.org/licenses/LICENSE-2.0</w:t>
      </w:r>
    </w:p>
    <w:p w14:paraId="0D694DE9" w14:textId="77777777" w:rsidR="00425AAE" w:rsidRDefault="00425AAE" w:rsidP="000727EF">
      <w:pPr>
        <w:pStyle w:val="Heading2fegan"/>
      </w:pPr>
      <w:bookmarkStart w:id="701" w:name="_Toc399938518"/>
      <w:r>
        <w:t>Tempita-0.5.2</w:t>
      </w:r>
      <w:bookmarkEnd w:id="701"/>
    </w:p>
    <w:p w14:paraId="1BDEA62F" w14:textId="77777777" w:rsidR="00425AAE" w:rsidRDefault="00425AAE" w:rsidP="00053D4A">
      <w:r>
        <w:tab/>
        <w:t>MIT</w:t>
      </w:r>
      <w:r>
        <w:tab/>
        <w:t>http://www.opensource.org/licenses/mit-license.php</w:t>
      </w:r>
    </w:p>
    <w:p w14:paraId="479A17F0" w14:textId="77777777" w:rsidR="00425AAE" w:rsidRDefault="00425AAE" w:rsidP="000727EF">
      <w:pPr>
        <w:pStyle w:val="Heading2fegan"/>
      </w:pPr>
      <w:bookmarkStart w:id="702" w:name="_Toc399938519"/>
      <w:r>
        <w:t>testrepository-0.0.20</w:t>
      </w:r>
      <w:bookmarkEnd w:id="702"/>
    </w:p>
    <w:p w14:paraId="7D953B3C" w14:textId="77777777" w:rsidR="00425AAE" w:rsidRDefault="00425AAE" w:rsidP="00053D4A">
      <w:r>
        <w:tab/>
        <w:t>Apache 2</w:t>
      </w:r>
      <w:r>
        <w:tab/>
        <w:t>http://www.apache.org/licenses/LICENSE-2.0</w:t>
      </w:r>
    </w:p>
    <w:p w14:paraId="610E5FF6" w14:textId="77777777" w:rsidR="00425AAE" w:rsidRDefault="00425AAE" w:rsidP="00053D4A">
      <w:r>
        <w:tab/>
        <w:t>BSD 3 Clause</w:t>
      </w:r>
      <w:r>
        <w:tab/>
        <w:t>http://www.opensource.org/licenses/BSD-3-Clause</w:t>
      </w:r>
    </w:p>
    <w:p w14:paraId="7F84413F" w14:textId="77777777" w:rsidR="00425AAE" w:rsidRDefault="00425AAE" w:rsidP="000727EF">
      <w:pPr>
        <w:pStyle w:val="Heading2fegan"/>
      </w:pPr>
      <w:bookmarkStart w:id="703" w:name="_Toc399938520"/>
      <w:r>
        <w:t>testresources-0.2.7</w:t>
      </w:r>
      <w:bookmarkEnd w:id="703"/>
    </w:p>
    <w:p w14:paraId="0FC808C6" w14:textId="77777777" w:rsidR="00425AAE" w:rsidRDefault="00425AAE" w:rsidP="00053D4A">
      <w:r>
        <w:tab/>
        <w:t>Apache 2</w:t>
      </w:r>
      <w:r>
        <w:tab/>
        <w:t>http://www.apache.org/licenses/LICENSE-2.0</w:t>
      </w:r>
    </w:p>
    <w:p w14:paraId="08054337" w14:textId="77777777" w:rsidR="00425AAE" w:rsidRDefault="00425AAE" w:rsidP="00053D4A">
      <w:r>
        <w:tab/>
        <w:t>BSD 3 Clause</w:t>
      </w:r>
      <w:r>
        <w:tab/>
        <w:t>http://www.opensource.org/licenses/BSD-3-Clause</w:t>
      </w:r>
    </w:p>
    <w:p w14:paraId="4CF039B2" w14:textId="77777777" w:rsidR="00425AAE" w:rsidRDefault="00425AAE" w:rsidP="000727EF">
      <w:pPr>
        <w:pStyle w:val="Heading2fegan"/>
      </w:pPr>
      <w:bookmarkStart w:id="704" w:name="_Toc399938521"/>
      <w:r>
        <w:t>testscenarios-0.4</w:t>
      </w:r>
      <w:bookmarkEnd w:id="704"/>
    </w:p>
    <w:p w14:paraId="36E23BA7" w14:textId="77777777" w:rsidR="00425AAE" w:rsidRDefault="00425AAE" w:rsidP="00053D4A">
      <w:r>
        <w:tab/>
        <w:t>Apache 2</w:t>
      </w:r>
      <w:r>
        <w:tab/>
        <w:t>http://www.apache.org/licenses/LICENSE-2.0</w:t>
      </w:r>
    </w:p>
    <w:p w14:paraId="20175547" w14:textId="77777777" w:rsidR="00425AAE" w:rsidRDefault="00425AAE" w:rsidP="00053D4A">
      <w:r>
        <w:tab/>
        <w:t>BSD 3 Clause</w:t>
      </w:r>
      <w:r>
        <w:tab/>
        <w:t>http://www.opensource.org/licenses/BSD-3-Clause</w:t>
      </w:r>
    </w:p>
    <w:p w14:paraId="3A2F55F1" w14:textId="77777777" w:rsidR="00425AAE" w:rsidRDefault="00425AAE" w:rsidP="000727EF">
      <w:pPr>
        <w:pStyle w:val="Heading2fegan"/>
      </w:pPr>
      <w:bookmarkStart w:id="705" w:name="_Toc399938522"/>
      <w:r>
        <w:t>testtools-0.9.39</w:t>
      </w:r>
      <w:bookmarkEnd w:id="705"/>
    </w:p>
    <w:p w14:paraId="4500CD86" w14:textId="77777777" w:rsidR="00425AAE" w:rsidRDefault="00425AAE" w:rsidP="00053D4A">
      <w:r>
        <w:tab/>
        <w:t>MIT</w:t>
      </w:r>
      <w:r>
        <w:tab/>
        <w:t>http://www.opensource.org/licenses/mit-license.php</w:t>
      </w:r>
    </w:p>
    <w:p w14:paraId="4AD978C0" w14:textId="77777777" w:rsidR="00425AAE" w:rsidRDefault="00425AAE" w:rsidP="000727EF">
      <w:pPr>
        <w:pStyle w:val="Heading2"/>
      </w:pPr>
      <w:r>
        <w:t xml:space="preserve"> </w:t>
      </w:r>
      <w:bookmarkStart w:id="706" w:name="_Toc399938523"/>
      <w:r>
        <w:t>tevent (version 0.9.21):</w:t>
      </w:r>
      <w:bookmarkEnd w:id="706"/>
    </w:p>
    <w:p w14:paraId="13FA4D3F" w14:textId="77777777" w:rsidR="00425AAE" w:rsidRDefault="00425AAE" w:rsidP="000727EF">
      <w:pPr>
        <w:pStyle w:val="Heading3"/>
      </w:pPr>
      <w:r>
        <w:t>tevent-0.9.21/debian/copyright:</w:t>
      </w:r>
    </w:p>
    <w:p w14:paraId="04722828" w14:textId="77777777" w:rsidR="00425AAE" w:rsidRDefault="00425AAE">
      <w:r>
        <w:t xml:space="preserve">[BEGIN FILE=tevent-0.9.21/debian/copyright] Format: http://www.debian.org/doc/packaging-manuals/copyright-format/1.0/ Upstream-Name: tevent Upstream-Contact: Samba Developers &lt;samba-technical@samba.org&gt; Source: </w:t>
      </w:r>
      <w:r>
        <w:lastRenderedPageBreak/>
        <w:t>http://tevent.samba.org/ Debianized-By: Jelmer Vernooij &lt;jelmer@samba.org&gt; Debianized-Date: Tue, 23 Dec 2008 03:50:40 +0100</w:t>
      </w:r>
    </w:p>
    <w:p w14:paraId="2A7B37D6" w14:textId="77777777" w:rsidR="00425AAE" w:rsidRDefault="00425AAE">
      <w:r>
        <w:t>Files: * Copyright:   2003-2007 Andrew Tridgell &lt;tridge@samba.org&gt;   2005 Stefan Metzmacher &lt;metze@samba.org&gt;   2005 Jelmer Vernooij &lt;jelmer@samba.org&gt; License: LGPL-3+  On Debian systems the full text of the GNU Lesser General Public License can  be found in the `/usr/share/common-licenses/LGPL-3' file.</w:t>
      </w:r>
    </w:p>
    <w:p w14:paraId="5419D426" w14:textId="77777777" w:rsidR="00425AAE" w:rsidRDefault="00425AAE">
      <w:r>
        <w:t>Files: debian/* Copyright: 2008, Jelmer Vernooij &lt;jelmer@samba.org&gt; License: LGPL-3+  On Debian systems the full text of the GNU Lesser General Public License can  be found in the `/usr/share/common-licenses/LGPL-3' file.</w:t>
      </w:r>
    </w:p>
    <w:p w14:paraId="7DEC939D" w14:textId="77777777" w:rsidR="00425AAE" w:rsidRDefault="00425AAE">
      <w:r>
        <w:t>Files: libreplace/* Copyright:   1992-1998 2003, 2005, Andrew Tridgell   2005-2008 Jelmer Vernooij   1998-2002,2007 Jeremy Allison   2008 Michael Adam License: LGPL-3+  On Debian systems the full text of the GNU Lesser General Public License can  be found in the `/usr/share/common-licenses/LGPL-3' file.</w:t>
      </w:r>
    </w:p>
    <w:p w14:paraId="77E7D7C2" w14:textId="77777777" w:rsidR="00425AAE" w:rsidRDefault="00425AAE">
      <w:r>
        <w:t>Files:  libreplace/crypt.c  libreplace/getpass.c Copyright: 1991-1998, Free Software Foundation, Inc. License: LGPL-3+  On Debian systems the full text of the GNU Lesser General Public License can  be found in the `/usr/share/common-licenses/LGPL-3' file.</w:t>
      </w:r>
    </w:p>
    <w:p w14:paraId="144D12B5" w14:textId="77777777" w:rsidR="00425AAE" w:rsidRDefault="00425AAE">
      <w:r>
        <w:t>Files: libreplace/timegm.c Copyright: Copyright 1997 Kungliga Tekniska HÃ¶gskolan License: BSD-3  Redistribution and use in source and binary forms, with or without  modification, are permitted provided that the following conditions  are met:  *  1. Redistributions of source code must retain the above copyright     notice, this list of conditions and the following disclaimer.  *  2. Redistributions in binary form must reproduce the above copyright     notice, this list of conditions and the following disclaimer in the     documentation and/or other materials provided with the distribution.  *  3. Neither the name of the Institute nor the names of its contributors     may be used to endorse or promote products derived from this software     without specific prior written permission.  *  THIS SOFTWARE IS PROVIDED BY THE INSTITUTE AND CONTRIBUTORS ``AS IS'' AND  ANY EXPRESS OR IMPLIED WARRANTIES, INCLUDING, BUT NOT LIMITED TO, THE  IMPLIED WARRANTIES OF MERCHANTABILITY AND FITNESS FOR A PARTICULAR PURPOSE  ARE DISCLAIMED.  IN NO EVENT SHALL THE INSTITUTE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BD36C83" w14:textId="77777777" w:rsidR="00425AAE" w:rsidRDefault="00425AAE">
      <w:r>
        <w:t xml:space="preserve">Files:  libreplace/getaddrinfo.c  libreplace/getaddrinfo.h Copyright:   1996-2005 The PostgreSQL Global Development Group   1994 The Regents of the University of California License: other  Permission to use, copy, modify, and distribute this software and its  documentation for any purpose, without fee, and without a written agreement  is hereby granted, provided that the above copyright notice and this  paragraph and the following two paragraphs appear in all copies.  .  IN NO EVENT SHALL THE UNIVERSITY OF CALIFORNIA BE LIABLE TO ANY PARTY FOR  DIRECT, INDIRECT, SPECIAL, INCIDENTAL, OR CONSEQUENTIAL DAMAGES, INCLUDING  </w:t>
      </w:r>
      <w:r>
        <w:lastRenderedPageBreak/>
        <w:t>LOST PROFITS, ARISING OUT OF THE USE OF THIS SOFTWARE AND ITS DOCUMENTATION,  EVEN IF THE UNIVERSITY OF CALIFORNIA HAS BEEN ADVISED OF THE POSSIBILITY OF  SUCH DAMAGE.  .  THE UNIVERSITY OF CALIFORNIA SPECIFICALLY DISCLAIMS ANY WARRANTIES,  INCLUDING, BUT NOT LIMITED TO, THE IMPLIED WARRANTIES OF MERCHANTABILITY  AND FITNESS FOR A PARTICULAR PURPOSE. THE SOFTWARE PROVIDED HEREUNDER IS  ON AN AS IS BASIS, AND THE UNIVERSITY OF CALIFORNIA HAS NO OBLIGATIONS  TO PROVIDE MAINTENANCE, SUPPORT, UPDATES, ENHANCEMENTS, OR MODIFICATIONS.</w:t>
      </w:r>
    </w:p>
    <w:p w14:paraId="28F6D7BA" w14:textId="77777777" w:rsidR="00425AAE" w:rsidRDefault="00425AAE">
      <w:r>
        <w:t>Files:  libreplace/inet_ntop.c  libreplace/inet_pton.c Copyright: 1996-2001 Internet Software Consortium License: other  Permission to use, copy, modify, and distribute this software for any  purpose with or without fee is hereby granted, provided that the above  copyright notice and this permission notice appear in all copies.  .  THE SOFTWARE IS PROVIDED AS IS AND INTERNET SOFTWARE CONSORTIUM  DISCLAIMS ALL WARRANTIES WITH REGARD TO THIS SOFTWARE INCLUDING ALL  IMPLIED WARRANTIES OF MERCHANTABILITY AND FITNESS. IN NO EVENT SHALL  INTERNET SOFTWARE CONSORTIUM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20BEB10C" w14:textId="77777777" w:rsidR="00425AAE" w:rsidRDefault="00425AAE">
      <w:r>
        <w:t>Files: libreplace/snprintf.c Copyright: 1995 Patrick Powell License: other  This code is based on code written by Patrick Powell (papowell@astart.com)  It may be used for any purpose as long as this notice remains intact  on all source code distributions</w:t>
      </w:r>
    </w:p>
    <w:p w14:paraId="4E9ACEDC" w14:textId="77777777" w:rsidR="00425AAE" w:rsidRDefault="00425AAE">
      <w:r>
        <w:t>Files: libreplace/strptime.c Copyright: 1996-2000 Free Software Foundation, Inc. License: LGPL-3+  On Debian systems the full text of the GNU Lesser General Public License can  be found in the `/usr/share/common-licenses/LGPL-3' file. [END FILE=tevent-0.9.21/debian/copyright]</w:t>
      </w:r>
    </w:p>
    <w:p w14:paraId="23FE9BED" w14:textId="77777777" w:rsidR="00425AAE" w:rsidRDefault="00425AAE" w:rsidP="000727EF">
      <w:pPr>
        <w:pStyle w:val="Heading2"/>
      </w:pPr>
      <w:r>
        <w:t xml:space="preserve"> </w:t>
      </w:r>
      <w:bookmarkStart w:id="707" w:name="_Toc399938524"/>
      <w:r>
        <w:t>texinfo (version 5.2.0.dfsg.1):</w:t>
      </w:r>
      <w:bookmarkEnd w:id="707"/>
    </w:p>
    <w:p w14:paraId="79B089F1" w14:textId="77777777" w:rsidR="00425AAE" w:rsidRDefault="00425AAE" w:rsidP="000727EF">
      <w:pPr>
        <w:pStyle w:val="Heading3"/>
      </w:pPr>
      <w:r>
        <w:t>texinfo-5.2.0.dfsg.1/debian/copyright:</w:t>
      </w:r>
    </w:p>
    <w:p w14:paraId="04A8E142" w14:textId="77777777" w:rsidR="00425AAE" w:rsidRDefault="00425AAE">
      <w:r>
        <w:t>[BEGIN FILE=texinfo-5.2.0.dfsg.1/debian/copyright] This is the Debian package of Texinfo, the GNU documentation system.</w:t>
      </w:r>
    </w:p>
    <w:p w14:paraId="5DD65A72" w14:textId="77777777" w:rsidR="00425AAE" w:rsidRDefault="00425AAE">
      <w:r>
        <w:t>This package was previously maintained by Ian Jackson, Erick Branderhorst, Galen Hazelwood, and Josip Rodin. Today, it is  maintained by the Debian TeX Task Force &lt;debian-tex-maint@lists.debian.org&gt;.</w:t>
      </w:r>
    </w:p>
    <w:p w14:paraId="0358AD78" w14:textId="77777777" w:rsidR="00425AAE" w:rsidRDefault="00425AAE">
      <w:r>
        <w:t>The original source can be found at: http://ftp.gnu.org/gnu/texinfo/</w:t>
      </w:r>
    </w:p>
    <w:p w14:paraId="7C039734" w14:textId="77777777" w:rsidR="00425AAE" w:rsidRDefault="00425AAE">
      <w:r>
        <w:t>Upstream maintainer: Karl Berry &lt;karl@cs.umb.edu&gt;.</w:t>
      </w:r>
    </w:p>
    <w:p w14:paraId="30CC9217" w14:textId="77777777" w:rsidR="00425AAE" w:rsidRDefault="00425AAE">
      <w:r>
        <w:t xml:space="preserve">  All programs Copyright (C) 1987, 1992, 1993, 1994, 1995, 1996, 1997,    1998, 1999, 2000, 2001, 2002, 2003, 2004, 2005, 2006, 2007, 2008, 2009,   2010, 2011, 2012   Free Software Foundation, Inc.</w:t>
      </w:r>
    </w:p>
    <w:p w14:paraId="330D3AEC" w14:textId="77777777" w:rsidR="00425AAE" w:rsidRDefault="00425AAE">
      <w:r>
        <w:lastRenderedPageBreak/>
        <w:t xml:space="preserve">  This program is free software; you can redistribute it and/or modify   it under the terms of the GNU General Public License as published by   the Free Software Foundation; either version 3 of the License, or   (at your option) any later version.</w:t>
      </w:r>
    </w:p>
    <w:p w14:paraId="1D9A3CEA"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411F93EE" w14:textId="77777777" w:rsidR="00425AAE" w:rsidRDefault="00425AAE">
      <w:r>
        <w:t xml:space="preserve">  You should have received a copy of the GNU General Public License   along with this program.  If not, see &lt;http://www.gnu.org/licenses/&gt;.</w:t>
      </w:r>
    </w:p>
    <w:p w14:paraId="737AF0C4" w14:textId="77777777" w:rsidR="00425AAE" w:rsidRDefault="00425AAE">
      <w:r>
        <w:t>On Debian GNU/Linux systems, the complete text of the GNU General Public License v3 can be found in `/usr/share/common-licenses/GPL-3' file.</w:t>
      </w:r>
    </w:p>
    <w:p w14:paraId="4E739134" w14:textId="77777777" w:rsidR="00425AAE" w:rsidRDefault="00425AAE">
      <w:r>
        <w:t>[END FILE=texinfo-5.2.0.dfsg.1/debian/copyright]</w:t>
      </w:r>
    </w:p>
    <w:p w14:paraId="4296576D" w14:textId="77777777" w:rsidR="00425AAE" w:rsidRDefault="00425AAE" w:rsidP="000727EF">
      <w:pPr>
        <w:pStyle w:val="Heading3"/>
      </w:pPr>
      <w:r>
        <w:t>texinfo-5.2.0.dfsg.1/tp/t/results/float/float_copying.pl:</w:t>
      </w:r>
    </w:p>
    <w:p w14:paraId="1CA4BAC7" w14:textId="77777777" w:rsidR="00425AAE" w:rsidRDefault="00425AAE">
      <w:r>
        <w:t>[BEGIN FILE=texinfo-5.2.0.dfsg.1/tp/t/results/float/float_copying.pl] use vars qw(%result_texis %result_texts %result_trees %result_errors     %result_indices %result_sectioning %result_nodes %result_menus    %result_floats %result_converted %result_converted_errors     %result_elements %result_directions_text);</w:t>
      </w:r>
    </w:p>
    <w:p w14:paraId="769E3763" w14:textId="77777777" w:rsidR="00425AAE" w:rsidRDefault="00425AAE">
      <w:r>
        <w:t>use utf8;</w:t>
      </w:r>
    </w:p>
    <w:p w14:paraId="2EBFBBAA" w14:textId="77777777" w:rsidR="00425AAE" w:rsidRDefault="00425AAE">
      <w:r>
        <w:t xml:space="preserve">$result_trees{'float_copying'} = {   'contents' =&gt; [     {       'contents' =&gt; [         {           'cmdname' =&gt; 'copying',           'contents' =&gt; [             {               'extra' =&gt; {                 'command' =&gt; {}               },               'parent' =&gt; {},               'text' =&gt; ' ',               'type' =&gt; 'empty_line_after_command'             },             {               'parent' =&gt; {},               'text' =&gt; ' ',               'type' =&gt; 'empty_line'             },             {               'args' =&gt; [                 {                   'contents' =&gt; [                     {                       'extra' =&gt; {                         'command' =&gt; {}                       },                       'parent' =&gt; {},                       'text' =&gt; ' ',                       'type' =&gt; 'empty_spaces_after_command'                     },                     {                       'parent' =&gt; {},                       'text' =&gt; 'Copyright notice'                     }                   ],                   'parent' =&gt; {},                   'type' =&gt; 'block_line_arg'                 },                 {                   'contents' =&gt; [                     {                       'text' =&gt; ' ',                       'type' =&gt; 'empty_spaces_before_argument'                     },                     {                       'parent' =&gt; {},                       'text' =&gt; 'public domain'                     },                     {                       'parent' =&gt; {},                       'text' =&gt; ' ',                       'type' =&gt; 'space_at_end_block_command'                     }                   ],                   'parent' =&gt; {},                   'type' =&gt; 'block_line_arg'                 }               ],               'cmdname' =&gt; 'float',               'contents' =&gt; [                 {                   'parent' =&gt; {},                   'text' =&gt; ' ',                   'type' =&gt; 'empty_line'                 },                 {                   'contents' =&gt; [                     {                       'parent' =&gt; {},                       'text' =&gt; 'Public domain is not really a licence, as it means than '                     },                     {                       'parent' =&gt; {},                       'text' =&gt; 'the author abandon his copyright. '                     }                   ],                   'parent' =&gt; {},                   'type' =&gt; 'paragraph'                 },                 {                   'parent' =&gt; {},                   'text' =&gt; ' ',                   'type' =&gt; 'empty_line'                 },                 {                   'args' =&gt; [                     {                       'contents' =&gt; [                         {                           'contents' =&gt; [                             {                               'parent' =&gt; {},                               'text' =&gt; 'The Public Domain notice'                             },                             {                               'args' =&gt; [                                 {                                   'contents' =&gt; [                                     {                                       'parent' =&gt; {},                                       </w:t>
      </w:r>
      <w:r>
        <w:lastRenderedPageBreak/>
        <w:t xml:space="preserve">'text' =&gt; ' ',                                       'type' =&gt; 'empty_spaces_before_argument'                                     },                                     {                                       'contents' =&gt; [                                         {                                           'parent' =&gt; {},                                           'text' =&gt; 'The caption copying footnote '                                         },                                         {                                           'args' =&gt; [                                             {                                               'contents' =&gt; [                                                 {                                                   'parent' =&gt; {},                                                   'text' =&gt; 'caption copying footnote anchor'                                                 }                                               ],                                               'extra' =&gt; {                                                 'region' =&gt; {}                                               },                                               'parent' =&gt; {},                                               'type' =&gt; 'brace_command_arg'                                             }                                           ],                                           'cmdname' =&gt; 'anchor',                                           'contents' =&gt; [],                                           'extra' =&gt; {                                             'brace_command_contents' =&gt; [                                               [                                                 {}                                               ]                                             ],                                             'node_content' =&gt; [                                               {}                                             ],                                             'normalized' =&gt; 'caption-copying-footnote-anchor',                                             'spaces_before_argument' =&gt; {                                               'text' =&gt; '',                                               'type' =&gt; 'empty_spaces_before_argument'                                             }                                           },                                           'line_nr' =&gt; {                                             'file_name' =&gt; '',                                             'line_nr' =&gt; 10,                                             'macro' =&gt; ''                                           },                                           'parent' =&gt; {}                                         },                                         {                                           'text' =&gt; ' ',                                           'type' =&gt; 'empty_spaces_after_close_brace'                                         }                                       ],                                       'parent' =&gt; {},                                       'type' =&gt; 'paragraph'                                     },                                     {                                       'parent' =&gt; {},                                       'text' =&gt; ' ',                                       'type' =&gt; 'empty_line'                                     },                                     {                                       'args' =&gt; [                                         {                                           'contents' =&gt; [                                             {                                               'extra' =&gt; {                                                 'command' =&gt; {}                                               },                                               'parent' =&gt; {},                                               'text' =&gt; ' ',                                               'type' =&gt; 'empty_spaces_after_command'                                             },                                             {                                               'parent' =&gt; {},                                               'text' =&gt; 'indexed caption copying footnote'                                             },                                             {                                               'parent' =&gt; {},                                               'text' =&gt; ' ',                                               'type' =&gt; 'spaces_at_end'                                             }                                           ],                                           'parent' =&gt; {},                                           'type' =&gt; 'misc_line_arg'                                         }                                       ],                                       'cmdname' =&gt; 'cindex',                                       'extra' =&gt; {                                         'index_entry' =&gt; {                                           'command' =&gt; {},                                           'content' =&gt; [                                             {}                                           ],                                           'content_normalized' =&gt; [],                                           'in_code' =&gt; 0,                                           'index_at_command' =&gt; 'cindex',                                           'index_name' =&gt; 'cp',                                           'index_prefix' =&gt; 'c',                                           'index_type_command' =&gt; 'cindex',                                           'key' =&gt; 'indexed caption copying footnote',                                           'number' =&gt; 1,                                           'region' =&gt; {}                                         },                                         'misc_content' =&gt; [],                                         'spaces_after_command' =&gt; {}                                       },                                       'line_nr' =&gt; {                                         'file_name' =&gt; '',                                         'line_nr' =&gt; 12,                                         'macro' =&gt; ''                                       },                                       </w:t>
      </w:r>
      <w:r>
        <w:lastRenderedPageBreak/>
        <w:t xml:space="preserve">'parent' =&gt; {},                                       'type' =&gt; 'index_entry_command'                                     },                                     {                                       'args' =&gt; [                                         {                                           'contents' =&gt; [                                             {                                               'extra' =&gt; {                                                 'command' =&gt; {}                                               },                                               'parent' =&gt; {},                                               'text' =&gt; ' ',                                               'type' =&gt; 'empty_spaces_after_command'                                             },                                             {                                               'parent' =&gt; {},                                               'text' =&gt; 'public domain function'                                             },                                             {                                               'parent' =&gt; {},                                               'text' =&gt; ' ',                                               'type' =&gt; 'spaces_at_end'                                             }                                           ],                                           'parent' =&gt; {},                                           'type' =&gt; 'misc_line_arg'                                         }                                       ],                                       'cmdname' =&gt; 'findex',                                       'extra' =&gt; {                                         'index_entry' =&gt; {                                           'command' =&gt; {},                                           'content' =&gt; [                                             {}                                           ],                                           'content_normalized' =&gt; [],                                           'in_code' =&gt; 1,                                           'index_at_command' =&gt; 'findex',                                           'index_name' =&gt; 'fn',                                           'index_prefix' =&gt; 'f',                                           'index_type_command' =&gt; 'findex',                                           'key' =&gt; 'public domain function',                                           'number' =&gt; 1,                                           'region' =&gt; {}                                         },                                         'misc_content' =&gt; [],                                         'spaces_after_command' =&gt; {}                                       },                                       'line_nr' =&gt; {                                         'file_name' =&gt; '',                                         'line_nr' =&gt; 13,                                         'macro' =&gt; ''                                       },                                       'parent' =&gt; {},                                       'type' =&gt; 'index_entry_command'                                     },                                     {                                       'parent' =&gt; {},                                       'text' =&gt; ' ',                                       'type' =&gt; 'empty_line'                                     },                                     {                                       'contents' =&gt; [                                         {                                           'parent' =&gt; {},                                           'text' =&gt; 'see '                                         },                                         {                                           'args' =&gt; [                                             {                                               'contents' =&gt; [                                                 {                                                   'parent' =&gt; {},                                                   'text' =&gt; 'Copying and floats'                                                 }                                               ],                                               'parent' =&gt; {},                                               'type' =&gt; 'brace_command_arg'                                             }                                           ],                                           'cmdname' =&gt; 'ref',                                           'contents' =&gt; [],                                           'extra' =&gt; {                                             'brace_command_contents' =&gt; [                                               [                                                 {}                                               ]                                             ],                                             'label' =&gt; {                                               'args' =&gt; [                                                 {                                                   'contents' =&gt; [                                                     {                                                       'extra' =&gt; {                                                         'command' =&gt; {}                                                       },                                                       'parent' =&gt; {},                                                       'text' =&gt; ' ',                                                       'type' =&gt; 'empty_spaces_after_command'                                                     },                                                     {                                                       'parent' =&gt; {},                                                       'text' =&gt; 'Copying and floats'                                                     },                                                     {                                                       'parent' =&gt; {},                                                       'text' =&gt; ' ',                                                       'type' =&gt; 'spaces_at_end'                                                     </w:t>
      </w:r>
      <w:r>
        <w:lastRenderedPageBreak/>
        <w:t xml:space="preserve">}                                                   ],                                                   'parent' =&gt; {},                                                   'type' =&gt; 'misc_line_arg'                                                 }                                               ],                                               'cmdname' =&gt; 'node',                                               'contents' =&gt; [],                                               'extra' =&gt; {                                                 'node_content' =&gt; [                                                   {}                                                 ],                                                 'nodes_manuals' =&gt; [                                                   {                                                     'node_content' =&gt; [],                                                     'normalized' =&gt; 'Copying-and-floats'                                                   }                                                 ],                                                 'normalized' =&gt; 'Copying-and-floats',                                                 'spaces_after_command' =&gt; {}                                               },                                               'line_nr' =&gt; {                                                 'file_name' =&gt; '',                                                 'line_nr' =&gt; 35,                                                 'macro' =&gt; ''                                               },                                               'parent' =&gt; {}                                             },                                             'node_argument' =&gt; {                                               'node_content' =&gt; [                                                 {}                                               ],                                               'normalized' =&gt; 'Copying-and-floats'                                             },                                             'spaces_before_argument' =&gt; {                                               'text' =&gt; '',                                               'type' =&gt; 'empty_spaces_before_argument'                                             }                                           },                                           'line_nr' =&gt; {                                             'file_name' =&gt; '',                                             'line_nr' =&gt; 15,                                             'macro' =&gt; ''                                           },                                           'parent' =&gt; {}                                         },                                         {                                           'parent' =&gt; {},                                           'text' =&gt; '. '                                         }                                       ],                                       'parent' =&gt; {},                                       'type' =&gt; 'paragraph'                                     },                                     {                                       'parent' =&gt; {},                                       'text' =&gt; ' ',                                       'type' =&gt; 'empty_line'                                     }                                   ],                                   'parent' =&gt; {},                                   'type' =&gt; 'brace_command_context'                                 }                               ],                               'cmdname' =&gt; 'footnote',                               'contents' =&gt; [],                               'extra' =&gt; {                                 'spaces_before_argument' =&gt; {}                               },                               'line_nr' =&gt; {                                 'file_name' =&gt; '',                                 'line_nr' =&gt; 8,                                 'macro' =&gt; ''                               },                               'parent' =&gt; {}                             },                             {                               'parent' =&gt; {},                               'text' =&gt; ' '                             }                           ],                           'parent' =&gt; {},                           'type' =&gt; 'paragraph'                         },                         {                           'parent' =&gt; {},                           'text' =&gt; ' ',                           'type' =&gt; 'empty_line'                         },                         {                           'args' =&gt; [                             {                               'contents' =&gt; [                                 {                                   'parent' =&gt; {},                                   'text' =&gt; 'public domain anchor'                                 }                               ],                               'extra' =&gt; {                                 'region' =&gt; {}                               },                               'parent' =&gt; {},                               'type' =&gt; 'brace_command_arg'                             }                           ],                           'cmdname' =&gt; 'anchor',                           'contents' =&gt; [],                           'extra' =&gt; {                             'brace_command_contents' =&gt; [                               [                                 {}                               ]                             ],                             'node_content' =&gt; [                               {}                             ],                             'normalized' =&gt; 'public-domain-anchor',                             'spaces_before_argument' =&gt; {                               'text' =&gt; '',                               'type' =&gt; 'empty_spaces_before_argument'                             }                           },                           'line_nr' =&gt; {                             'file_name' =&gt; '',                             'line_nr' =&gt; 19,                             'macro' =&gt; ''                           },                           'parent' =&gt; {}                         },                         </w:t>
      </w:r>
      <w:r>
        <w:lastRenderedPageBreak/>
        <w:t xml:space="preserve">{                           'text' =&gt; ' ',                           'type' =&gt; 'empty_spaces_after_close_brace'                         },                         {                           'args' =&gt; [                             {                               'contents' =&gt; [                                 {                                   'extra' =&gt; {                                     'command' =&gt; {}                                   },                                   'parent' =&gt; {},                                   'text' =&gt; ' ',                                   'type' =&gt; 'empty_spaces_after_command'                                 },                                 {                                   'parent' =&gt; {},                                   'text' =&gt; 'indexed caption'                                 },                                 {                                   'parent' =&gt; {},                                   'text' =&gt; ' ',                                   'type' =&gt; 'spaces_at_end'                                 }                               ],                               'parent' =&gt; {},                               'type' =&gt; 'misc_line_arg'                             }                           ],                           'cmdname' =&gt; 'cindex',                           'extra' =&gt; {                             'index_entry' =&gt; {                               'command' =&gt; {},                               'content' =&gt; [                                 {}                               ],                               'content_normalized' =&gt; [],                               'in_code' =&gt; 0,                               'index_at_command' =&gt; 'cindex',                               'index_name' =&gt; 'cp',                               'index_prefix' =&gt; 'c',                               'index_type_command' =&gt; 'cindex',                               'key' =&gt; 'indexed caption',                               'number' =&gt; 2,                               'region' =&gt; {}                             },                             'misc_content' =&gt; [],                             'spaces_after_command' =&gt; {}                           },                           'line_nr' =&gt; {                             'file_name' =&gt; '',                             'line_nr' =&gt; 20,                             'macro' =&gt; ''                           },                           'parent' =&gt; {},                           'type' =&gt; 'index_entry_command'                         },                         {                           'args' =&gt; [                             {                               'contents' =&gt; [                                 {                                   'extra' =&gt; {                                     'command' =&gt; {}                                   },                                   'parent' =&gt; {},                                   'text' =&gt; ' ',                                   'type' =&gt; 'empty_spaces_after_command'                                 },                                 {                                   'parent' =&gt; {},                                   'text' =&gt; 'indexed caption function'                                 },                                 {                                   'parent' =&gt; {},                                   'text' =&gt; ' ',                                   'type' =&gt; 'spaces_at_end'                                 }                               ],                               'parent' =&gt; {},                               'type' =&gt; 'misc_line_arg'                             }                           ],                           'cmdname' =&gt; 'findex',                           'extra' =&gt; {                             'index_entry' =&gt; {                               'command' =&gt; {},                               'content' =&gt; [                                 {}                               ],                               'content_normalized' =&gt; [],                               'in_code' =&gt; 1,                               'index_at_command' =&gt; 'findex',                               'index_name' =&gt; 'fn',                               'index_prefix' =&gt; 'f',                               'index_type_command' =&gt; 'findex',                               'key' =&gt; 'indexed caption function',                               'number' =&gt; 2,                               'region' =&gt; {}                             },                             'misc_content' =&gt; [],                             'spaces_after_command' =&gt; {}                           },                           'line_nr' =&gt; {                             'file_name' =&gt; '',                             'line_nr' =&gt; 21,                             'macro' =&gt; ''                           },                           'parent' =&gt; {},                           'type' =&gt; 'index_entry_command'                         }                       ],                       'parent' =&gt; {},                       'type' =&gt; 'brace_command_context'                     }                   ],                   'cmdname' =&gt; 'caption',                   'contents' =&gt; [],                   'extra' =&gt; {                     'float' =&gt; {},                     'spaces_before_argument' =&gt; {                       'parent' =&gt; {},                       'text' =&gt; '',                       'type' =&gt; 'empty_spaces_before_argument'                     }                   },                   'line_nr' =&gt; {},                   'parent' =&gt; {}                 },                 {                   'text' =&gt; ' ',                   'type' =&gt; 'empty_spaces_after_close_brace'                 },                 {                   'args' =&gt; </w:t>
      </w:r>
      <w:r>
        <w:lastRenderedPageBreak/>
        <w:t xml:space="preserve">[                     {                       'contents' =&gt; [                         {                           'extra' =&gt; {                             'command' =&gt; {}                           },                           'parent' =&gt; {},                           'text' =&gt; ' ',                           'type' =&gt; 'empty_spaces_after_command'                         },                         {                           'parent' =&gt; {},                           'text' =&gt; 'float'                         },                         {                           'parent' =&gt; {},                           'text' =&gt; ' ',                           'type' =&gt; 'spaces_at_end'                         }                       ],                       'parent' =&gt; {},                       'type' =&gt; 'misc_line_arg'                     }                   ],                   'cmdname' =&gt; 'end',                   'extra' =&gt; {                     'command' =&gt; {},                     'command_argument' =&gt; 'float',                     'spaces_after_command' =&gt; {},                     'text_arg' =&gt; 'float'                   },                   'line_nr' =&gt; {                     'file_name' =&gt; '',                     'line_nr' =&gt; 23,                     'macro' =&gt; ''                   },                   'parent' =&gt; {}                 }               ],               'extra' =&gt; {                 'block_command_line_contents' =&gt; [                   [                     {}                   ],                   [                     {}                   ]                 ],                 'caption' =&gt; {},                 'end_command' =&gt; {},                 'node_content' =&gt; [                   {}                 ],                 'normalized' =&gt; 'public-domain',                 'spaces_after_command' =&gt; {},                 'type' =&gt; {                   'content' =&gt; [                     {}                   ],                   'normalized' =&gt; 'Copyright-notice'                 }               },               'line_nr' =&gt; {                 'file_name' =&gt; '',                 'line_nr' =&gt; 3,                 'macro' =&gt; ''               },               'number' =&gt; 1,               'parent' =&gt; {}             },             {               'args' =&gt; [                 {                   'contents' =&gt; [                     {                       'extra' =&gt; {                         'command' =&gt; {}                       },                       'parent' =&gt; {},                       'text' =&gt; ' ',                       'type' =&gt; 'empty_spaces_after_command'                     },                     {                       'parent' =&gt; {},                       'text' =&gt; 'copying'                     },                     {                       'parent' =&gt; {},                       'text' =&gt; ' ',                       'type' =&gt; 'spaces_at_end'                     }                   ],                   'parent' =&gt; {},                   'type' =&gt; 'misc_line_arg'                 }               ],               'cmdname' =&gt; 'end',               'extra' =&gt; {                 'command' =&gt; {},                 'command_argument' =&gt; 'copying',                 'spaces_after_command' =&gt; {},                 'text_arg' =&gt; 'copying'               },               'line_nr' =&gt; {                 'file_name' =&gt; '',                 'line_nr' =&gt; 24,                 'macro' =&gt; ''               },               'parent' =&gt; {}             }           ],           'extra' =&gt; {             'end_command' =&gt; {},             'spaces_after_command' =&gt; {}           },           'line_nr' =&gt; {             'file_name' =&gt; '',             'line_nr' =&gt; 1,             'macro' =&gt; ''           },           'parent' =&gt; {}         },         {           'parent' =&gt; {},           'text' =&gt; ' ',           'type' =&gt; 'empty_line'         }       ],       'parent' =&gt; {},       'type' =&gt; 'text_root'     },     {       'args' =&gt; [         {           'contents' =&gt; [             {               'extra' =&gt; {                 'command' =&gt; {}               },               'parent' =&gt; {},               'text' =&gt; ' ',               'type' =&gt; 'empty_spaces_after_command'             },             {               'parent' =&gt; {},               'text' =&gt; 'Top'             },             {               'parent' =&gt; {},               'text' =&gt; ' ',               'type' =&gt; 'spaces_at_end'             }           ],           'parent' =&gt; {},           'type' =&gt; 'misc_line_arg'         }       ],       'cmdname' =&gt; 'node',       'contents' =&gt; [],       'extra' =&gt; {         'node_content' =&gt; [           {}         ],         'nodes_manuals' =&gt; [           {             'node_content' =&gt; [],             'normalized' =&gt; 'Top'           }         ],         'normalized' =&gt; 'Top',         'spaces_after_command' =&gt; {}       },       'line_nr' =&gt; {         'file_name' =&gt; '',         'line_nr' =&gt; 26,         'macro' =&gt; ''       },       'parent' =&gt; {}     },     {       'args' =&gt; [         {           'contents' =&gt; [             {               'extra' =&gt; {                 'command' =&gt; {}               },               'parent' =&gt; {},               'text' =&gt; ' ',               'type' =&gt; 'empty_spaces_after_command'             },             {               'parent' =&gt; {},               'text' =&gt; 'Top'             },             {               'parent' =&gt; {},               'text' =&gt; ' ',               </w:t>
      </w:r>
      <w:r>
        <w:lastRenderedPageBreak/>
        <w:t xml:space="preserve">'type' =&gt; 'spaces_at_end'             }           ],           'parent' =&gt; {},           'type' =&gt; 'misc_line_arg'         }       ],       'cmdname' =&gt; 'top',       'contents' =&gt; [         {           'parent' =&gt; {},           'text' =&gt; ' ',           'type' =&gt; 'empty_line'         },         {           'cmdname' =&gt; 'insertcopying',           'line_nr' =&gt; {             'file_name' =&gt; '',             'line_nr' =&gt; 29,             'macro' =&gt; ''           },           'parent' =&gt; {}         },         {           'parent' =&gt; {},           'text' =&gt; ' '         },         {           'parent' =&gt; {},           'text' =&gt; ' ',           'type' =&gt; 'empty_line'         },         {           'cmdname' =&gt; 'menu',           'contents' =&gt; [             {               'extra' =&gt; {                 'command' =&gt; {}               },               'parent' =&gt; {},               'text' =&gt; ' ',               'type' =&gt; 'empty_line_after_command'             },             {               'args' =&gt; [                 {                   'parent' =&gt; {},                   'text' =&gt; '* ',                   'type' =&gt; 'menu_entry_leading_text'                 },                 {                   'contents' =&gt; [                     {                       'parent' =&gt; {},                       'text' =&gt; 'Copying and floats'                     }                   ],                   'parent' =&gt; {},                   'type' =&gt; 'menu_entry_node'                 },                 {                   'parent' =&gt; {},                   'text' =&gt; '::',                   'type' =&gt; 'menu_entry_separator'                 },                 {                   'contents' =&gt; [                     {                       'contents' =&gt; [                         {                           'parent' =&gt; {},                           'text' =&gt; ' '                         }                       ],                       'parent' =&gt; {},                       'type' =&gt; 'preformatted'                     }                   ],                   'parent' =&gt; {},                   'type' =&gt; 'menu_entry_description'                 }               ],               'extra' =&gt; {                 'menu_entry_description' =&gt; {},                 'menu_entry_node' =&gt; {                   'node_content' =&gt; [                     {}                   ],                   'normalized' =&gt; 'Copying-and-floats'                 }               },               'line_nr' =&gt; {                 'file_name' =&gt; '',                 'line_nr' =&gt; 32,                 'macro' =&gt; ''               },               'parent' =&gt; {},               'type' =&gt; 'menu_entry'             },             {               'args' =&gt; [                 {                   'contents' =&gt; [                     {                       'extra' =&gt; {                         'command' =&gt; {}                       },                       'parent' =&gt; {},                       'text' =&gt; ' ',                       'type' =&gt; 'empty_spaces_after_command'                     },                     {                       'parent' =&gt; {},                       'text' =&gt; 'menu'                     },                     {                       'parent' =&gt; {},                       'text' =&gt; ' ',                       'type' =&gt; 'spaces_at_end'                     }                   ],                   'parent' =&gt; {},                   'type' =&gt; 'misc_line_arg'                 }               ],               'cmdname' =&gt; 'end',               'extra' =&gt; {                 'command' =&gt; {},                 'command_argument' =&gt; 'menu',                 'spaces_after_command' =&gt; {},                 'text_arg' =&gt; 'menu'               },               'line_nr' =&gt; {                 'file_name' =&gt; '',                 'line_nr' =&gt; 33,                 'macro' =&gt; ''               },               'parent' =&gt; {}             }           ],           'extra' =&gt; {             'end_command' =&gt; {},             'spaces_after_command' =&gt; {}           },           'line_nr' =&gt; {             'file_name' =&gt; '',             'line_nr' =&gt; 31,             'macro' =&gt; ''           },           'parent' =&gt; {}         },         {           'parent' =&gt; {},           'text' =&gt; ' ',           'type' =&gt; 'empty_line'         }       ],       'extra' =&gt; {         'misc_content' =&gt; [           {}         ],         'spaces_after_command' =&gt; {}       },       'level' =&gt; 0,       'line_nr' =&gt; {         'file_name' =&gt; '',         'line_nr' =&gt; 27,         'macro' =&gt; ''       },       'parent' =&gt; {}     },     {},     {       'args' =&gt; [         {           'contents' =&gt; [             {               'extra' =&gt; {                 'command' =&gt; {}               },               'parent' =&gt; {},               'text' =&gt; ' ',               'type' =&gt; 'empty_spaces_after_command'             },             {               'parent' =&gt; {},               'text' =&gt; 'Copying and floats'             },             {               'parent' =&gt; {},               'text' =&gt; ' ',               'type' =&gt; 'spaces_at_end'             }           ],           'parent' =&gt; {},           'type' =&gt; 'misc_line_arg'         }       ],       'cmdname' =&gt; 'appendix',       'contents' =&gt; [         {           'parent' =&gt; {},           'text' =&gt; ' ',           'type' =&gt; 'empty_line'         },         {           </w:t>
      </w:r>
      <w:r>
        <w:lastRenderedPageBreak/>
        <w:t xml:space="preserve">'cmdname' =&gt; 'insertcopying',           'line_nr' =&gt; {             'file_name' =&gt; '',             'line_nr' =&gt; 38,             'macro' =&gt; ''           },           'parent' =&gt; {}         },         {           'parent' =&gt; {},           'text' =&gt; ' '         },         {           'cmdname' =&gt; 'insertcopying',           'line_nr' =&gt; {             'file_name' =&gt; '',             'line_nr' =&gt; 39,             'macro' =&gt; ''           },           'parent' =&gt; {}         },         {           'parent' =&gt; {},           'text' =&gt; ' '         },         {           'parent' =&gt; {},           'text' =&gt; ' ',           'type' =&gt; 'empty_line'         },         {           'args' =&gt; [             {               'contents' =&gt; [                 {                   'extra' =&gt; {                     'command' =&gt; {}                   },                   'parent' =&gt; {},                   'text' =&gt; ' ',                   'type' =&gt; 'empty_spaces_after_command'                 },                 {                   'parent' =&gt; {},                   'text' =&gt; 'Copyright notice'                 },                 {                   'parent' =&gt; {},                   'text' =&gt; ' ',                   'type' =&gt; 'spaces_at_end'                 }               ],               'parent' =&gt; {},               'type' =&gt; 'misc_line_arg'             }           ],           'cmdname' =&gt; 'listoffloats',           'extra' =&gt; {             'spaces_after_command' =&gt; {},             'type' =&gt; {               'content' =&gt; [                 {}               ],               'normalized' =&gt; 'Copyright-notice'             }           },           'line_nr' =&gt; {             'file_name' =&gt; '',             'line_nr' =&gt; 41,             'macro' =&gt; ''           },           'parent' =&gt; {}         },         {           'parent' =&gt; {},           'text' =&gt; ' ',           'type' =&gt; 'empty_line'         },         {           'args' =&gt; [             {               'contents' =&gt; [                 {                   'extra' =&gt; {                     'command' =&gt; {}                   },                   'parent' =&gt; {},                   'text' =&gt; ' ',                   'type' =&gt; 'empty_spaces_after_command'                 },                 {                   'parent' =&gt; {},                   'text' =&gt; 'cp'                 },                 {                   'parent' =&gt; {},                   'text' =&gt; ' ',                   'type' =&gt; 'spaces_at_end'                 }               ],               'parent' =&gt; {},               'type' =&gt; 'misc_line_arg'             }           ],           'cmdname' =&gt; 'printindex',           'extra' =&gt; {             'misc_args' =&gt; [               'cp'             ],             'spaces_after_command' =&gt; {}           },           'line_nr' =&gt; {             'file_name' =&gt; '',             'line_nr' =&gt; 43,             'macro' =&gt; ''           },           'parent' =&gt; {}         },         {           'args' =&gt; [             {               'contents' =&gt; [                 {                   'extra' =&gt; {                     'command' =&gt; {}                   },                   'parent' =&gt; {},                   'text' =&gt; ' ',                   'type' =&gt; 'empty_spaces_after_command'                 },                 {                   'parent' =&gt; {},                   'text' =&gt; 'fn'                 },                 {                   'parent' =&gt; {},                   'text' =&gt; ' ',                   'type' =&gt; 'spaces_at_end'                 }               ],               'parent' =&gt; {},               'type' =&gt; 'misc_line_arg'             }           ],           'cmdname' =&gt; 'printindex',           'extra' =&gt; {             'misc_args' =&gt; [               'fn'             ],             'spaces_after_command' =&gt; {}           },           'line_nr' =&gt; {             'file_name' =&gt; '',             'line_nr' =&gt; 44,             'macro' =&gt; ''           },           'parent' =&gt; {}         }       ],       'extra' =&gt; {         'misc_content' =&gt; [           {}         ],         'spaces_after_command' =&gt; {}       },       'level' =&gt; 1,       'line_nr' =&gt; {         'file_name' =&gt; '',         'line_nr' =&gt; 36,         'macro' =&gt; ''       },       'number' =&gt; 'A',       'parent' =&gt; {}     }   ],   'type' =&gt; 'document_root' }; $result_trees{'float_copying'}{'contents'}[0]{'contents'}[0]{'contents'}[0]{'extra'}{'command'} = $result_trees{'float_copying'}{'contents'}[0]{'contents'}[0]; $result_trees{'float_copying'}{'contents'}[0]{'contents'}[0]{'contents'}[0]{'parent'} = $result_trees{'float_copying'}{'contents'}[0]{'contents'}[0]; $result_trees{'float_copying'}{'contents'}[0]{'contents'}[0]{'contents'}[1]{'parent'} = $result_trees{'float_copying'}{'contents'}[0]{'contents'}[0]; $result_trees{'float_copying'}{'contents'}[0]{'contents'}[0]{'contents'}[2]{'args'}[0]{'contents'}[0]{'extra'}{'command'} = $result_trees{'float_copying'}{'contents'}[0]{'contents'}[0]{'contents'}[2]; </w:t>
      </w:r>
      <w:r>
        <w:lastRenderedPageBreak/>
        <w:t>$result_trees{'float_copying'}{'contents'}[0]{'contents'}[0]{'contents'}[2]{'args'}[0]{'contents'}[0]{'parent'} = $result_trees{'float_copying'}{'contents'}[0]{'contents'}[0]{'contents'}[2]{'args'}[0]; $result_trees{'float_copying'}{'contents'}[0]{'contents'}[0]{'contents'}[2]{'args'}[0]{'contents'}[1]{'parent'} = $result_trees{'float_copying'}{'contents'}[0]{'contents'}[0]{'contents'}[2]{'args'}[0]; $result_trees{'float_copying'}{'contents'}[0]{'contents'}[0]{'contents'}[2]{'args'}[0]{'parent'} = $result_trees{'float_copying'}{'contents'}[0]{'contents'}[0]{'contents'}[2]; $result_trees{'float_copying'}{'contents'}[0]{'contents'}[0]{'contents'}[2]{'args'}[1]{'contents'}[1]{'parent'} = $result_trees{'float_copying'}{'contents'}[0]{'contents'}[0]{'contents'}[2]{'args'}[1]; $result_trees{'float_copying'}{'contents'}[0]{'contents'}[0]{'contents'}[2]{'args'}[1]{'contents'}[2]{'parent'} = $result_trees{'float_copying'}{'contents'}[0]{'contents'}[0]{'contents'}[2]{'args'}[1]; $result_trees{'float_copying'}{'contents'}[0]{'contents'}[0]{'contents'}[2]{'args'}[1]{'parent'} = $result_trees{'float_copying'}{'contents'}[0]{'contents'}[0]{'contents'}[2]; $result_trees{'float_copying'}{'contents'}[0]{'contents'}[0]{'contents'}[2]{'contents'}[0]{'parent'} = $result_trees{'float_copying'}{'contents'}[0]{'contents'}[0]{'contents'}[2]; $result_trees{'float_copying'}{'contents'}[0]{'contents'}[0]{'contents'}[2]{'contents'}[1]{'contents'}[0]{'parent'} = $result_trees{'float_copying'}{'contents'}[0]{'contents'}[0]{'contents'}[2]{'contents'}[1]; $result_trees{'float_copying'}{'contents'}[0]{'contents'}[0]{'contents'}[2]{'contents'}[1]{'contents'}[1]{'parent'} = $result_trees{'float_copying'}{'contents'}[0]{'contents'}[0]{'contents'}[2]{'contents'}[1]; $result_trees{'float_copying'}{'contents'}[0]{'contents'}[0]{'contents'}[2]{'contents'}[1]{'parent'} = $result_trees{'float_copying'}{'contents'}[0]{'contents'}[0]{'contents'}[2]; $result_trees{'float_copying'}{'contents'}[0]{'contents'}[0]{'contents'}[2]{'contents'}[2]{'parent'} = $result_trees{'float_copying'}{'contents'}[0]{'contents'}[0]{'contents'}[2]; $result_trees{'float_copying'}{'contents'}[0]{'contents'}[0]{'contents'}[2]{'contents'}[3]{'args'}[0]{'contents'}[0]{'contents'}[0]{'parent'} = $result_trees{'float_copying'}{'contents'}[0]{'contents'}[0]{'contents'}[2]{'contents'}[3]{'args'}[0]{'contents'}[0]; $result_trees{'float_copying'}{'contents'}[0]{'contents'}[0]{'contents'}[2]{'contents'}[3]{'args'}[0]{'contents'}[0]{'contents'}[1]{'args'}[0]{'contents'}[0]{'parent'} = $result_trees{'float_copying'}{'contents'}[0]{'contents'}[0]{'contents'}[2]{'contents'}[3]{'args'}[0]{'contents'}[0]{'contents'}[1]{'args'}[0]; $result_trees{'float_copying'}{'contents'}[0]{'contents'}[0]{'contents'}[2]{'contents'}[3]{'args'}[0]{'contents'}[0]{'contents'}[1]{'args'}[0]{'contents'}[1]{'contents'}[0]{'parent'} = $result_trees{'float_copying'}{'contents'}[0]{'contents'}[0]{'contents'}[2]{'contents'}[3]{'args'}[0]{'contents'}[0]{'contents'}[1]{'args'}[0]{'contents'}[1]; $result_trees{'float_copying'}{'contents'}[0]{'contents'}[0]{'contents'}[2]{'contents'}[3]{'args'}[0]{'contents'}[0]{'contents'}[1]{'args'}[0]{'contents'}[1]{'contents'}[1]{'args'}[0]{'contents'}[0]{'parent'} = $result_trees{'float_copying'}{'contents'}[0]{'contents'}[0]{'contents'}[2]{'contents'}[3]{'args'}[0]{'contents'}[0]{'contents'}[1]{'args'}[0]{'contents'}[1]{'contents'}[1]{'args'}[0]; $result_trees{'float_copying'}{'contents'}[0]{'contents'}[0]{'contents'}[2]{'contents'}[3]{'args</w:t>
      </w:r>
      <w:r>
        <w:lastRenderedPageBreak/>
        <w:t>'}[0]{'contents'}[0]{'contents'}[1]{'args'}[0]{'contents'}[1]{'contents'}[1]{'args'}[0]{'extra'}{'region'} = $result_trees{'float_copying'}{'contents'}[0]{'contents'}[0]; $result_trees{'float_copying'}{'contents'}[0]{'contents'}[0]{'contents'}[2]{'contents'}[3]{'args'}[0]{'contents'}[0]{'contents'}[1]{'args'}[0]{'contents'}[1]{'contents'}[1]{'args'}[0]{'parent'} = $result_trees{'float_copying'}{'contents'}[0]{'contents'}[0]{'contents'}[2]{'contents'}[3]{'args'}[0]{'contents'}[0]{'contents'}[1]{'args'}[0]{'contents'}[1]{'contents'}[1]; $result_trees{'float_copying'}{'contents'}[0]{'contents'}[0]{'contents'}[2]{'contents'}[3]{'args'}[0]{'contents'}[0]{'contents'}[1]{'args'}[0]{'contents'}[1]{'contents'}[1]{'extra'}{'brace_command_contents'}[0][0] = $result_trees{'float_copying'}{'contents'}[0]{'contents'}[0]{'contents'}[2]{'contents'}[3]{'args'}[0]{'contents'}[0]{'contents'}[1]{'args'}[0]{'contents'}[1]{'contents'}[1]{'args'}[0]{'contents'}[0]; $result_trees{'float_copying'}{'contents'}[0]{'contents'}[0]{'contents'}[2]{'contents'}[3]{'args'}[0]{'contents'}[0]{'contents'}[1]{'args'}[0]{'contents'}[1]{'contents'}[1]{'extra'}{'node_content'}[0] = $result_trees{'float_copying'}{'contents'}[0]{'contents'}[0]{'contents'}[2]{'contents'}[3]{'args'}[0]{'contents'}[0]{'contents'}[1]{'args'}[0]{'contents'}[1]{'contents'}[1]{'args'}[0]{'contents'}[0]; $result_trees{'float_copying'}{'contents'}[0]{'contents'}[0]{'contents'}[2]{'contents'}[3]{'args'}[0]{'contents'}[0]{'contents'}[1]{'args'}[0]{'contents'}[1]{'contents'}[1]{'parent'} = $result_trees{'float_copying'}{'contents'}[0]{'contents'}[0]{'contents'}[2]{'contents'}[3]{'args'}[0]{'contents'}[0]{'contents'}[1]{'args'}[0]{'contents'}[1]; $result_trees{'float_copying'}{'contents'}[0]{'contents'}[0]{'contents'}[2]{'contents'}[3]{'args'}[0]{'contents'}[0]{'contents'}[1]{'args'}[0]{'contents'}[1]{'parent'} = $result_trees{'float_copying'}{'contents'}[0]{'contents'}[0]{'contents'}[2]{'contents'}[3]{'args'}[0]{'contents'}[0]{'contents'}[1]{'args'}[0]; $result_trees{'float_copying'}{'contents'}[0]{'contents'}[0]{'contents'}[2]{'contents'}[3]{'args'}[0]{'contents'}[0]{'contents'}[1]{'args'}[0]{'contents'}[2]{'parent'} = $result_trees{'float_copying'}{'contents'}[0]{'contents'}[0]{'contents'}[2]{'contents'}[3]{'args'}[0]{'contents'}[0]{'contents'}[1]{'args'}[0]; $result_trees{'float_copying'}{'contents'}[0]{'contents'}[0]{'contents'}[2]{'contents'}[3]{'args'}[0]{'contents'}[0]{'contents'}[1]{'args'}[0]{'contents'}[3]{'args'}[0]{'contents'}[0]{'extra'}{'command'} = $result_trees{'float_copying'}{'contents'}[0]{'contents'}[0]{'contents'}[2]{'contents'}[3]{'args'}[0]{'contents'}[0]{'contents'}[1]{'args'}[0]{'contents'}[3]; $result_trees{'float_copying'}{'contents'}[0]{'contents'}[0]{'contents'}[2]{'contents'}[3]{'args'}[0]{'contents'}[0]{'contents'}[1]{'args'}[0]{'contents'}[3]{'args'}[0]{'contents'}[0]{'parent'} = $result_trees{'float_copying'}{'contents'}[0]{'contents'}[0]{'contents'}[2]{'contents'}[3]{'args'}[0]{'contents'}[0]{'contents'}[1]{'args'}[0]{'contents'}[3]{'args'}[0]; $result_trees{'float_copying'}{'contents'}[0]{'contents'}[0]{'contents'}[2]{'contents'}[3]{'args'}[0]{'contents'}[0]{'contents'}[1]{'args'}[0]{'contents'}[3]{'args'}[0]{'contents'}[1]{'parent'} = $result_trees{'float_copying'}{'contents'}[0]{'contents'}[0]{'contents'}[2]{'contents'}[3]{'args'}[0]{'contents'}[0]{'contents'}[1]{'args'}[0]{'contents'}[3]{'args'}[0]; $result_trees{'float_copying'}{'contents'}[0]{'contents'}[0]{'contents'}[2]{'contents'}[3]{'args'}[0]{'contents'}[0]{'contents'}[1]{'args'}[0]{'contents'}[3]{'args'}[0]{'contents'}[2]{'parent'} = $result_trees{'float_copying'}{'contents'}[0]{'contents'}[0]{'contents'}[2]{'contents'}[3]{'args</w:t>
      </w:r>
      <w:r>
        <w:lastRenderedPageBreak/>
        <w:t>'}[0]{'contents'}[0]{'contents'}[1]{'args'}[0]{'contents'}[3]{'args'}[0]; $result_trees{'float_copying'}{'contents'}[0]{'contents'}[0]{'contents'}[2]{'contents'}[3]{'args'}[0]{'contents'}[0]{'contents'}[1]{'args'}[0]{'contents'}[3]{'args'}[0]{'parent'} = $result_trees{'float_copying'}{'contents'}[0]{'contents'}[0]{'contents'}[2]{'contents'}[3]{'args'}[0]{'contents'}[0]{'contents'}[1]{'args'}[0]{'contents'}[3]; $result_trees{'float_copying'}{'contents'}[0]{'contents'}[0]{'contents'}[2]{'contents'}[3]{'args'}[0]{'contents'}[0]{'contents'}[1]{'args'}[0]{'contents'}[3]{'extra'}{'index_entry'}{'command'} = $result_trees{'float_copying'}{'contents'}[0]{'contents'}[0]{'contents'}[2]{'contents'}[3]{'args'}[0]{'contents'}[0]{'contents'}[1]{'args'}[0]{'contents'}[3]; $result_trees{'float_copying'}{'contents'}[0]{'contents'}[0]{'contents'}[2]{'contents'}[3]{'args'}[0]{'contents'}[0]{'contents'}[1]{'args'}[0]{'contents'}[3]{'extra'}{'index_entry'}{'content'}[0] = $result_trees{'float_copying'}{'contents'}[0]{'contents'}[0]{'contents'}[2]{'contents'}[3]{'args'}[0]{'contents'}[0]{'contents'}[1]{'args'}[0]{'contents'}[3]{'args'}[0]{'contents'}[1]; $result_trees{'float_copying'}{'contents'}[0]{'contents'}[0]{'contents'}[2]{'contents'}[3]{'args'}[0]{'contents'}[0]{'contents'}[1]{'args'}[0]{'contents'}[3]{'extra'}{'index_entry'}{'content_normalized'} = $result_trees{'float_copying'}{'contents'}[0]{'contents'}[0]{'contents'}[2]{'contents'}[3]{'args'}[0]{'contents'}[0]{'contents'}[1]{'args'}[0]{'contents'}[3]{'extra'}{'index_entry'}{'content'}; $result_trees{'float_copying'}{'contents'}[0]{'contents'}[0]{'contents'}[2]{'contents'}[3]{'args'}[0]{'contents'}[0]{'contents'}[1]{'args'}[0]{'contents'}[3]{'extra'}{'index_entry'}{'region'} = $result_trees{'float_copying'}{'contents'}[0]{'contents'}[0]; $result_trees{'float_copying'}{'contents'}[0]{'contents'}[0]{'contents'}[2]{'contents'}[3]{'args'}[0]{'contents'}[0]{'contents'}[1]{'args'}[0]{'contents'}[3]{'extra'}{'misc_content'} = $result_trees{'float_copying'}{'contents'}[0]{'contents'}[0]{'contents'}[2]{'contents'}[3]{'args'}[0]{'contents'}[0]{'contents'}[1]{'args'}[0]{'contents'}[3]{'extra'}{'index_entry'}{'content'}; $result_trees{'float_copying'}{'contents'}[0]{'contents'}[0]{'contents'}[2]{'contents'}[3]{'args'}[0]{'contents'}[0]{'contents'}[1]{'args'}[0]{'contents'}[3]{'extra'}{'spaces_after_command'} = $result_trees{'float_copying'}{'contents'}[0]{'contents'}[0]{'contents'}[2]{'contents'}[3]{'args'}[0]{'contents'}[0]{'contents'}[1]{'args'}[0]{'contents'}[3]{'args'}[0]{'contents'}[0]; $result_trees{'float_copying'}{'contents'}[0]{'contents'}[0]{'contents'}[2]{'contents'}[3]{'args'}[0]{'contents'}[0]{'contents'}[1]{'args'}[0]{'contents'}[3]{'parent'} = $result_trees{'float_copying'}{'contents'}[0]{'contents'}[0]{'contents'}[2]{'contents'}[3]{'args'}[0]{'contents'}[0]{'contents'}[1]{'args'}[0]; $result_trees{'float_copying'}{'contents'}[0]{'contents'}[0]{'contents'}[2]{'contents'}[3]{'args'}[0]{'contents'}[0]{'contents'}[1]{'args'}[0]{'contents'}[4]{'args'}[0]{'contents'}[0]{'extra'}{'command'} = $result_trees{'float_copying'}{'contents'}[0]{'contents'}[0]{'contents'}[2]{'contents'}[3]{'args'}[0]{'contents'}[0]{'contents'}[1]{'args'}[0]{'contents'}[4]; $result_trees{'float_copying'}{'contents'}[0]{'contents'}[0]{'contents'}[2]{'contents'}[3]{'args'}[0]{'contents'}[0]{'contents'}[1]{'args'}[0]{'contents'}[4]{'args'}[0]{'contents'}[0]{'parent'} = $result_trees{'float_copying'}{'contents'}[0]{'contents'}[0]{'contents'}[2]{'contents'}[3]{'args'}[0]{'contents'}[0]{'contents'}[1]{'args'}[0]{'contents'}[4]{'args'}[0]; $result_trees{'float_copying'}{'contents'}[0]{'contents'}[0]{'contents'}[2]{'contents'}[3]{'args</w:t>
      </w:r>
      <w:r>
        <w:lastRenderedPageBreak/>
        <w:t xml:space="preserve">'}[0]{'contents'}[0]{'contents'}[1]{'args'}[0]{'contents'}[4]{'args'}[0]{'contents'}[1]{'parent'} = $result_trees{'float_copying'}{'contents'}[0]{'contents'}[0]{'contents'}[2]{'contents'}[3]{'args'}[0]{'contents'}[0]{'contents'}[1]{'args'}[0]{'contents'}[4]{'args'}[0]; $result_trees{'float_copying'}{'contents'}[0]{'contents'}[0]{'contents'}[2]{'contents'}[3]{'args'}[0]{'contents'}[0]{'contents'}[1]{'args'}[0]{'contents'}[4]{'args'}[0]{'contents'}[2]{'parent'} = $result_trees{'float_copying'}{'contents'}[0]{'contents'}[0]{'contents'}[2]{'contents'}[3]{'args'}[0]{'contents'}[0]{'contents'}[1]{'args'}[0]{'contents'}[4]{'args'}[0]; $result_trees{'float_copying'}{'contents'}[0]{'contents'}[0]{'contents'}[2]{'contents'}[3]{'args'}[0]{'contents'}[0]{'contents'}[1]{'args'}[0]{'contents'}[4]{'args'}[0]{'parent'} = $result_trees{'float_copying'}{'contents'}[0]{'contents'}[0]{'contents'}[2]{'contents'}[3]{'args'}[0]{'contents'}[0]{'contents'}[1]{'args'}[0]{'contents'}[4]; $result_trees{'float_copying'}{'contents'}[0]{'contents'}[0]{'contents'}[2]{'contents'}[3]{'args'}[0]{'contents'}[0]{'contents'}[1]{'args'}[0]{'contents'}[4]{'extra'}{'index_entry'}{'command'} = $result_trees{'float_copying'}{'contents'}[0]{'contents'}[0]{'contents'}[2]{'contents'}[3]{'args'}[0]{'contents'}[0]{'contents'}[1]{'args'}[0]{'contents'}[4]; $result_trees{'float_copying'}{'contents'}[0]{'contents'}[0]{'contents'}[2]{'contents'}[3]{'args'}[0]{'contents'}[0]{'contents'}[1]{'args'}[0]{'contents'}[4]{'extra'}{'index_entry'}{'content'}[0] = $result_trees{'float_copying'}{'contents'}[0]{'contents'}[0]{'contents'}[2]{'contents'}[3]{'args'}[0]{'contents'}[0]{'contents'}[1]{'args'}[0]{'contents'}[4]{'args'}[0]{'contents'}[1]; $result_trees{'float_copying'}{'contents'}[0]{'contents'}[0]{'contents'}[2]{'contents'}[3]{'args'}[0]{'contents'}[0]{'contents'}[1]{'args'}[0]{'contents'}[4]{'extra'}{'index_entry'}{'content_normalized'} = $result_trees{'float_copying'}{'contents'}[0]{'contents'}[0]{'contents'}[2]{'contents'}[3]{'args'}[0]{'contents'}[0]{'contents'}[1]{'args'}[0]{'contents'}[4]{'extra'}{'index_entry'}{'content'}; $result_trees{'float_copying'}{'contents'}[0]{'contents'}[0]{'contents'}[2]{'contents'}[3]{'args'}[0]{'contents'}[0]{'contents'}[1]{'args'}[0]{'contents'}[4]{'extra'}{'index_entry'}{'region'} = $result_trees{'float_copying'}{'contents'}[0]{'contents'}[0]; $result_trees{'float_copying'}{'contents'}[0]{'contents'}[0]{'contents'}[2]{'contents'}[3]{'args'}[0]{'contents'}[0]{'contents'}[1]{'args'}[0]{'contents'}[4]{'extra'}{'misc_content'} = $result_trees{'float_copying'}{'contents'}[0]{'contents'}[0]{'contents'}[2]{'contents'}[3]{'args'}[0]{'contents'}[0]{'contents'}[1]{'args'}[0]{'contents'}[4]{'extra'}{'index_entry'}{'content'}; $result_trees{'float_copying'}{'contents'}[0]{'contents'}[0]{'contents'}[2]{'contents'}[3]{'args'}[0]{'contents'}[0]{'contents'}[1]{'args'}[0]{'contents'}[4]{'extra'}{'spaces_after_command'} = $result_trees{'float_copying'}{'contents'}[0]{'contents'}[0]{'contents'}[2]{'contents'}[3]{'args'}[0]{'contents'}[0]{'contents'}[1]{'args'}[0]{'contents'}[4]{'args'}[0]{'contents'}[0]; $result_trees{'float_copying'}{'contents'}[0]{'contents'}[0]{'contents'}[2]{'contents'}[3]{'args'}[0]{'contents'}[0]{'contents'}[1]{'args'}[0]{'contents'}[4]{'parent'} = $result_trees{'float_copying'}{'contents'}[0]{'contents'}[0]{'contents'}[2]{'contents'}[3]{'args'}[0]{'contents'}[0]{'contents'}[1]{'args'}[0]; $result_trees{'float_copying'}{'contents'}[0]{'contents'}[0]{'contents'}[2]{'contents'}[3]{'args'}[0]{'contents'}[0]{'contents'}[1]{'args'}[0]{'contents'}[5]{'parent'} = $result_trees{'float_copying'}{'contents'}[0]{'contents'}[0]{'contents'}[2]{'contents'}[3]{'args'}[0]{'contents'}[0]{'contents'}[1]{'args'}[0]; </w:t>
      </w:r>
      <w:r>
        <w:lastRenderedPageBreak/>
        <w:t>$result_trees{'float_copying'}{'contents'}[0]{'contents'}[0]{'contents'}[2]{'contents'}[3]{'args'}[0]{'contents'}[0]{'contents'}[1]{'args'}[0]{'contents'}[6]{'contents'}[0]{'parent'} = $result_trees{'float_copying'}{'contents'}[0]{'contents'}[0]{'contents'}[2]{'contents'}[3]{'args'}[0]{'contents'}[0]{'contents'}[1]{'args'}[0]{'contents'}[6]; $result_trees{'float_copying'}{'contents'}[0]{'contents'}[0]{'contents'}[2]{'contents'}[3]{'args'}[0]{'contents'}[0]{'contents'}[1]{'args'}[0]{'contents'}[6]{'contents'}[1]{'args'}[0]{'contents'}[0]{'parent'} = $result_trees{'float_copying'}{'contents'}[0]{'contents'}[0]{'contents'}[2]{'contents'}[3]{'args'}[0]{'contents'}[0]{'contents'}[1]{'args'}[0]{'contents'}[6]{'contents'}[1]{'args'}[0]; $result_trees{'float_copying'}{'contents'}[0]{'contents'}[0]{'contents'}[2]{'contents'}[3]{'args'}[0]{'contents'}[0]{'contents'}[1]{'args'}[0]{'contents'}[6]{'contents'}[1]{'args'}[0]{'parent'} = $result_trees{'float_copying'}{'contents'}[0]{'contents'}[0]{'contents'}[2]{'contents'}[3]{'args'}[0]{'contents'}[0]{'contents'}[1]{'args'}[0]{'contents'}[6]{'contents'}[1]; $result_trees{'float_copying'}{'contents'}[0]{'contents'}[0]{'contents'}[2]{'contents'}[3]{'args'}[0]{'contents'}[0]{'contents'}[1]{'args'}[0]{'contents'}[6]{'contents'}[1]{'extra'}{'brace_command_contents'}[0][0] = $result_trees{'float_copying'}{'contents'}[0]{'contents'}[0]{'contents'}[2]{'contents'}[3]{'args'}[0]{'contents'}[0]{'contents'}[1]{'args'}[0]{'contents'}[6]{'contents'}[1]{'args'}[0]{'contents'}[0]; $result_trees{'float_copying'}{'contents'}[0]{'contents'}[0]{'contents'}[2]{'contents'}[3]{'args'}[0]{'contents'}[0]{'contents'}[1]{'args'}[0]{'contents'}[6]{'contents'}[1]{'extra'}{'label'}{'args'}[0]{'contents'}[0]{'extra'}{'command'} = $result_trees{'float_copying'}{'contents'}[0]{'contents'}[0]{'contents'}[2]{'contents'}[3]{'args'}[0]{'contents'}[0]{'contents'}[1]{'args'}[0]{'contents'}[6]{'contents'}[1]{'extra'}{'label'}; $result_trees{'float_copying'}{'contents'}[0]{'contents'}[0]{'contents'}[2]{'contents'}[3]{'args'}[0]{'contents'}[0]{'contents'}[1]{'args'}[0]{'contents'}[6]{'contents'}[1]{'extra'}{'label'}{'args'}[0]{'contents'}[0]{'parent'} = $result_trees{'float_copying'}{'contents'}[0]{'contents'}[0]{'contents'}[2]{'contents'}[3]{'args'}[0]{'contents'}[0]{'contents'}[1]{'args'}[0]{'contents'}[6]{'contents'}[1]{'extra'}{'label'}{'args'}[0]; $result_trees{'float_copying'}{'contents'}[0]{'contents'}[0]{'contents'}[2]{'contents'}[3]{'args'}[0]{'contents'}[0]{'contents'}[1]{'args'}[0]{'contents'}[6]{'contents'}[1]{'extra'}{'label'}{'args'}[0]{'contents'}[1]{'parent'} = $result_trees{'float_copying'}{'contents'}[0]{'contents'}[0]{'contents'}[2]{'contents'}[3]{'args'}[0]{'contents'}[0]{'contents'}[1]{'args'}[0]{'contents'}[6]{'contents'}[1]{'extra'}{'label'}{'args'}[0]; $result_trees{'float_copying'}{'contents'}[0]{'contents'}[0]{'contents'}[2]{'contents'}[3]{'args'}[0]{'contents'}[0]{'contents'}[1]{'args'}[0]{'contents'}[6]{'contents'}[1]{'extra'}{'label'}{'args'}[0]{'contents'}[2]{'parent'} = $result_trees{'float_copying'}{'contents'}[0]{'contents'}[0]{'contents'}[2]{'contents'}[3]{'args'}[0]{'contents'}[0]{'contents'}[1]{'args'}[0]{'contents'}[6]{'contents'}[1]{'extra'}{'label'}{'args'}[0]; $result_trees{'float_copying'}{'contents'}[0]{'contents'}[0]{'contents'}[2]{'contents'}[3]{'args'}[0]{'contents'}[0]{'contents'}[1]{'args'}[0]{'contents'}[6]{'contents'}[1]{'extra'}{'label'}{'args'}[0]{'parent'} = $result_trees{'float_copying'}{'contents'}[0]{'contents'}[0]{'contents'}[2]{'contents'}[3]{'args</w:t>
      </w:r>
      <w:r>
        <w:lastRenderedPageBreak/>
        <w:t xml:space="preserve">'}[0]{'contents'}[0]{'contents'}[1]{'args'}[0]{'contents'}[6]{'contents'}[1]{'extra'}{'label'}; $result_trees{'float_copying'}{'contents'}[0]{'contents'}[0]{'contents'}[2]{'contents'}[3]{'args'}[0]{'contents'}[0]{'contents'}[1]{'args'}[0]{'contents'}[6]{'contents'}[1]{'extra'}{'label'}{'extra'}{'node_content'}[0] = $result_trees{'float_copying'}{'contents'}[0]{'contents'}[0]{'contents'}[2]{'contents'}[3]{'args'}[0]{'contents'}[0]{'contents'}[1]{'args'}[0]{'contents'}[6]{'contents'}[1]{'extra'}{'label'}{'args'}[0]{'contents'}[1]; $result_trees{'float_copying'}{'contents'}[0]{'contents'}[0]{'contents'}[2]{'contents'}[3]{'args'}[0]{'contents'}[0]{'contents'}[1]{'args'}[0]{'contents'}[6]{'contents'}[1]{'extra'}{'label'}{'extra'}{'nodes_manuals'}[0]{'node_content'} = $result_trees{'float_copying'}{'contents'}[0]{'contents'}[0]{'contents'}[2]{'contents'}[3]{'args'}[0]{'contents'}[0]{'contents'}[1]{'args'}[0]{'contents'}[6]{'contents'}[1]{'extra'}{'label'}{'extra'}{'node_content'}; $result_trees{'float_copying'}{'contents'}[0]{'contents'}[0]{'contents'}[2]{'contents'}[3]{'args'}[0]{'contents'}[0]{'contents'}[1]{'args'}[0]{'contents'}[6]{'contents'}[1]{'extra'}{'label'}{'extra'}{'spaces_after_command'} = $result_trees{'float_copying'}{'contents'}[0]{'contents'}[0]{'contents'}[2]{'contents'}[3]{'args'}[0]{'contents'}[0]{'contents'}[1]{'args'}[0]{'contents'}[6]{'contents'}[1]{'extra'}{'label'}{'args'}[0]{'contents'}[0]; $result_trees{'float_copying'}{'contents'}[0]{'contents'}[0]{'contents'}[2]{'contents'}[3]{'args'}[0]{'contents'}[0]{'contents'}[1]{'args'}[0]{'contents'}[6]{'contents'}[1]{'extra'}{'label'}{'parent'} = $result_trees{'float_copying'}; $result_trees{'float_copying'}{'contents'}[0]{'contents'}[0]{'contents'}[2]{'contents'}[3]{'args'}[0]{'contents'}[0]{'contents'}[1]{'args'}[0]{'contents'}[6]{'contents'}[1]{'extra'}{'node_argument'}{'node_content'}[0] = $result_trees{'float_copying'}{'contents'}[0]{'contents'}[0]{'contents'}[2]{'contents'}[3]{'args'}[0]{'contents'}[0]{'contents'}[1]{'args'}[0]{'contents'}[6]{'contents'}[1]{'args'}[0]{'contents'}[0]; $result_trees{'float_copying'}{'contents'}[0]{'contents'}[0]{'contents'}[2]{'contents'}[3]{'args'}[0]{'contents'}[0]{'contents'}[1]{'args'}[0]{'contents'}[6]{'contents'}[1]{'parent'} = $result_trees{'float_copying'}{'contents'}[0]{'contents'}[0]{'contents'}[2]{'contents'}[3]{'args'}[0]{'contents'}[0]{'contents'}[1]{'args'}[0]{'contents'}[6]; $result_trees{'float_copying'}{'contents'}[0]{'contents'}[0]{'contents'}[2]{'contents'}[3]{'args'}[0]{'contents'}[0]{'contents'}[1]{'args'}[0]{'contents'}[6]{'contents'}[2]{'parent'} = $result_trees{'float_copying'}{'contents'}[0]{'contents'}[0]{'contents'}[2]{'contents'}[3]{'args'}[0]{'contents'}[0]{'contents'}[1]{'args'}[0]{'contents'}[6]; $result_trees{'float_copying'}{'contents'}[0]{'contents'}[0]{'contents'}[2]{'contents'}[3]{'args'}[0]{'contents'}[0]{'contents'}[1]{'args'}[0]{'contents'}[6]{'parent'} = $result_trees{'float_copying'}{'contents'}[0]{'contents'}[0]{'contents'}[2]{'contents'}[3]{'args'}[0]{'contents'}[0]{'contents'}[1]{'args'}[0]; $result_trees{'float_copying'}{'contents'}[0]{'contents'}[0]{'contents'}[2]{'contents'}[3]{'args'}[0]{'contents'}[0]{'contents'}[1]{'args'}[0]{'contents'}[7]{'parent'} = $result_trees{'float_copying'}{'contents'}[0]{'contents'}[0]{'contents'}[2]{'contents'}[3]{'args'}[0]{'contents'}[0]{'contents'}[1]{'args'}[0]; $result_trees{'float_copying'}{'contents'}[0]{'contents'}[0]{'contents'}[2]{'contents'}[3]{'args'}[0]{'contents'}[0]{'contents'}[1]{'args'}[0]{'parent'} = </w:t>
      </w:r>
      <w:r>
        <w:lastRenderedPageBreak/>
        <w:t>$result_trees{'float_copying'}{'contents'}[0]{'contents'}[0]{'contents'}[2]{'contents'}[3]{'args'}[0]{'contents'}[0]{'contents'}[1]; $result_trees{'float_copying'}{'contents'}[0]{'contents'}[0]{'contents'}[2]{'contents'}[3]{'args'}[0]{'contents'}[0]{'contents'}[1]{'extra'}{'spaces_before_argument'} = $result_trees{'float_copying'}{'contents'}[0]{'contents'}[0]{'contents'}[2]{'contents'}[3]{'args'}[0]{'contents'}[0]{'contents'}[1]{'args'}[0]{'contents'}[0]; $result_trees{'float_copying'}{'contents'}[0]{'contents'}[0]{'contents'}[2]{'contents'}[3]{'args'}[0]{'contents'}[0]{'contents'}[1]{'parent'} = $result_trees{'float_copying'}{'contents'}[0]{'contents'}[0]{'contents'}[2]{'contents'}[3]{'args'}[0]{'contents'}[0]; $result_trees{'float_copying'}{'contents'}[0]{'contents'}[0]{'contents'}[2]{'contents'}[3]{'args'}[0]{'contents'}[0]{'contents'}[2]{'parent'} = $result_trees{'float_copying'}{'contents'}[0]{'contents'}[0]{'contents'}[2]{'contents'}[3]{'args'}[0]{'contents'}[0]; $result_trees{'float_copying'}{'contents'}[0]{'contents'}[0]{'contents'}[2]{'contents'}[3]{'args'}[0]{'contents'}[0]{'parent'} = $result_trees{'float_copying'}{'contents'}[0]{'contents'}[0]{'contents'}[2]{'contents'}[3]{'args'}[0]; $result_trees{'float_copying'}{'contents'}[0]{'contents'}[0]{'contents'}[2]{'contents'}[3]{'args'}[0]{'contents'}[1]{'parent'} = $result_trees{'float_copying'}{'contents'}[0]{'contents'}[0]{'contents'}[2]{'contents'}[3]{'args'}[0]; $result_trees{'float_copying'}{'contents'}[0]{'contents'}[0]{'contents'}[2]{'contents'}[3]{'args'}[0]{'contents'}[2]{'args'}[0]{'contents'}[0]{'parent'} = $result_trees{'float_copying'}{'contents'}[0]{'contents'}[0]{'contents'}[2]{'contents'}[3]{'args'}[0]{'contents'}[2]{'args'}[0]; $result_trees{'float_copying'}{'contents'}[0]{'contents'}[0]{'contents'}[2]{'contents'}[3]{'args'}[0]{'contents'}[2]{'args'}[0]{'extra'}{'region'} = $result_trees{'float_copying'}{'contents'}[0]{'contents'}[0]; $result_trees{'float_copying'}{'contents'}[0]{'contents'}[0]{'contents'}[2]{'contents'}[3]{'args'}[0]{'contents'}[2]{'args'}[0]{'parent'} = $result_trees{'float_copying'}{'contents'}[0]{'contents'}[0]{'contents'}[2]{'contents'}[3]{'args'}[0]{'contents'}[2]; $result_trees{'float_copying'}{'contents'}[0]{'contents'}[0]{'contents'}[2]{'contents'}[3]{'args'}[0]{'contents'}[2]{'extra'}{'brace_command_contents'}[0][0] = $result_trees{'float_copying'}{'contents'}[0]{'contents'}[0]{'contents'}[2]{'contents'}[3]{'args'}[0]{'contents'}[2]{'args'}[0]{'contents'}[0]; $result_trees{'float_copying'}{'contents'}[0]{'contents'}[0]{'contents'}[2]{'contents'}[3]{'args'}[0]{'contents'}[2]{'extra'}{'node_content'}[0] = $result_trees{'float_copying'}{'contents'}[0]{'contents'}[0]{'contents'}[2]{'contents'}[3]{'args'}[0]{'contents'}[2]{'args'}[0]{'contents'}[0]; $result_trees{'float_copying'}{'contents'}[0]{'contents'}[0]{'contents'}[2]{'contents'}[3]{'args'}[0]{'contents'}[2]{'parent'} = $result_trees{'float_copying'}{'contents'}[0]{'contents'}[0]{'contents'}[2]{'contents'}[3]{'args'}[0]; $result_trees{'float_copying'}{'contents'}[0]{'contents'}[0]{'contents'}[2]{'contents'}[3]{'args</w:t>
      </w:r>
      <w:r>
        <w:lastRenderedPageBreak/>
        <w:t xml:space="preserve">'}[0]{'contents'}[4]{'args'}[0]{'contents'}[0]{'extra'}{'command'} = $result_trees{'float_copying'}{'contents'}[0]{'contents'}[0]{'contents'}[2]{'contents'}[3]{'args'}[0]{'contents'}[4]; $result_trees{'float_copying'}{'contents'}[0]{'contents'}[0]{'contents'}[2]{'contents'}[3]{'args'}[0]{'contents'}[4]{'args'}[0]{'contents'}[0]{'parent'} = $result_trees{'float_copying'}{'contents'}[0]{'contents'}[0]{'contents'}[2]{'contents'}[3]{'args'}[0]{'contents'}[4]{'args'}[0]; $result_trees{'float_copying'}{'contents'}[0]{'contents'}[0]{'contents'}[2]{'contents'}[3]{'args'}[0]{'contents'}[4]{'args'}[0]{'contents'}[1]{'parent'} = $result_trees{'float_copying'}{'contents'}[0]{'contents'}[0]{'contents'}[2]{'contents'}[3]{'args'}[0]{'contents'}[4]{'args'}[0]; $result_trees{'float_copying'}{'contents'}[0]{'contents'}[0]{'contents'}[2]{'contents'}[3]{'args'}[0]{'contents'}[4]{'args'}[0]{'contents'}[2]{'parent'} = $result_trees{'float_copying'}{'contents'}[0]{'contents'}[0]{'contents'}[2]{'contents'}[3]{'args'}[0]{'contents'}[4]{'args'}[0]; $result_trees{'float_copying'}{'contents'}[0]{'contents'}[0]{'contents'}[2]{'contents'}[3]{'args'}[0]{'contents'}[4]{'args'}[0]{'parent'} = $result_trees{'float_copying'}{'contents'}[0]{'contents'}[0]{'contents'}[2]{'contents'}[3]{'args'}[0]{'contents'}[4]; $result_trees{'float_copying'}{'contents'}[0]{'contents'}[0]{'contents'}[2]{'contents'}[3]{'args'}[0]{'contents'}[4]{'extra'}{'index_entry'}{'command'} = $result_trees{'float_copying'}{'contents'}[0]{'contents'}[0]{'contents'}[2]{'contents'}[3]{'args'}[0]{'contents'}[4]; $result_trees{'float_copying'}{'contents'}[0]{'contents'}[0]{'contents'}[2]{'contents'}[3]{'args'}[0]{'contents'}[4]{'extra'}{'index_entry'}{'content'}[0] = $result_trees{'float_copying'}{'contents'}[0]{'contents'}[0]{'contents'}[2]{'contents'}[3]{'args'}[0]{'contents'}[4]{'args'}[0]{'contents'}[1]; $result_trees{'float_copying'}{'contents'}[0]{'contents'}[0]{'contents'}[2]{'contents'}[3]{'args'}[0]{'contents'}[4]{'extra'}{'index_entry'}{'content_normalized'} = $result_trees{'float_copying'}{'contents'}[0]{'contents'}[0]{'contents'}[2]{'contents'}[3]{'args'}[0]{'contents'}[4]{'extra'}{'index_entry'}{'content'}; $result_trees{'float_copying'}{'contents'}[0]{'contents'}[0]{'contents'}[2]{'contents'}[3]{'args'}[0]{'contents'}[4]{'extra'}{'index_entry'}{'region'} = $result_trees{'float_copying'}{'contents'}[0]{'contents'}[0]; $result_trees{'float_copying'}{'contents'}[0]{'contents'}[0]{'contents'}[2]{'contents'}[3]{'args'}[0]{'contents'}[4]{'extra'}{'misc_content'} = $result_trees{'float_copying'}{'contents'}[0]{'contents'}[0]{'contents'}[2]{'contents'}[3]{'args'}[0]{'contents'}[4]{'extra'}{'index_entry'}{'content'}; $result_trees{'float_copying'}{'contents'}[0]{'contents'}[0]{'contents'}[2]{'contents'}[3]{'args'}[0]{'contents'}[4]{'extra'}{'spaces_after_command'} = $result_trees{'float_copying'}{'contents'}[0]{'contents'}[0]{'contents'}[2]{'contents'}[3]{'args'}[0]{'contents'}[4]{'args'}[0]{'contents'}[0]; $result_trees{'float_copying'}{'contents'}[0]{'contents'}[0]{'contents'}[2]{'contents'}[3]{'args'}[0]{'contents'}[4]{'parent'} = $result_trees{'float_copying'}{'contents'}[0]{'contents'}[0]{'contents'}[2]{'contents'}[3]{'args'}[0]; </w:t>
      </w:r>
      <w:r>
        <w:lastRenderedPageBreak/>
        <w:t>$result_trees{'float_copying'}{'contents'}[0]{'contents'}[0]{'contents'}[2]{'contents'}[3]{'args'}[0]{'contents'}[5]{'args'}[0]{'contents'}[0]{'extra'}{'command'} = $result_trees{'float_copying'}{'contents'}[0]{'contents'}[0]{'contents'}[2]{'contents'}[3]{'args'}[0]{'contents'}[5]; $result_trees{'float_copying'}{'contents'}[0]{'contents'}[0]{'contents'}[2]{'contents'}[3]{'args'}[0]{'contents'}[5]{'args'}[0]{'contents'}[0]{'parent'} = $result_trees{'float_copying'}{'contents'}[0]{'contents'}[0]{'contents'}[2]{'contents'}[3]{'args'}[0]{'contents'}[5]{'args'}[0]; $result_trees{'float_copying'}{'contents'}[0]{'contents'}[0]{'contents'}[2]{'contents'}[3]{'args'}[0]{'contents'}[5]{'args'}[0]{'contents'}[1]{'parent'} = $result_trees{'float_copying'}{'contents'}[0]{'contents'}[0]{'contents'}[2]{'contents'}[3]{'args'}[0]{'contents'}[5]{'args'}[0]; $result_trees{'float_copying'}{'contents'}[0]{'contents'}[0]{'contents'}[2]{'contents'}[3]{'args'}[0]{'contents'}[5]{'args'}[0]{'contents'}[2]{'parent'} = $result_trees{'float_copying'}{'contents'}[0]{'contents'}[0]{'contents'}[2]{'contents'}[3]{'args'}[0]{'contents'}[5]{'args'}[0]; $result_trees{'float_copying'}{'contents'}[0]{'contents'}[0]{'contents'}[2]{'contents'}[3]{'args'}[0]{'contents'}[5]{'args'}[0]{'parent'} = $result_trees{'float_copying'}{'contents'}[0]{'contents'}[0]{'contents'}[2]{'contents'}[3]{'args'}[0]{'contents'}[5]; $result_trees{'float_copying'}{'contents'}[0]{'contents'}[0]{'contents'}[2]{'contents'}[3]{'args'}[0]{'contents'}[5]{'extra'}{'index_entry'}{'command'} = $result_trees{'float_copying'}{'contents'}[0]{'contents'}[0]{'contents'}[2]{'contents'}[3]{'args'}[0]{'contents'}[5]; $result_trees{'float_copying'}{'contents'}[0]{'contents'}[0]{'contents'}[2]{'contents'}[3]{'args'}[0]{'contents'}[5]{'extra'}{'index_entry'}{'content'}[0] = $result_trees{'float_copying'}{'contents'}[0]{'contents'}[0]{'contents'}[2]{'contents'}[3]{'args'}[0]{'contents'}[5]{'args'}[0]{'contents'}[1]; $result_trees{'float_copying'}{'contents'}[0]{'contents'}[0]{'contents'}[2]{'contents'}[3]{'args'}[0]{'contents'}[5]{'extra'}{'index_entry'}{'content_normalized'} = $result_trees{'float_copying'}{'contents'}[0]{'contents'}[0]{'contents'}[2]{'contents'}[3]{'args'}[0]{'contents'}[5]{'extra'}{'index_entry'}{'content'}; $result_trees{'float_copying'}{'contents'}[0]{'contents'}[0]{'contents'}[2]{'contents'}[3]{'args'}[0]{'contents'}[5]{'extra'}{'index_entry'}{'region'} = $result_trees{'float_copying'}{'contents'}[0]{'contents'}[0]; $result_trees{'float_copying'}{'contents'}[0]{'contents'}[0]{'contents'}[2]{'contents'}[3]{'args'}[0]{'contents'}[5]{'extra'}{'misc_content'} = $result_trees{'float_copying'}{'contents'}[0]{'contents'}[0]{'contents'}[2]{'contents'}[3]{'args'}[0]{'contents'}[5]{'extra'}{'index_entry'}{'content'}; $result_trees{'float_copying'}{'contents'}[0]{'contents'}[0]{'contents'}[2]{'contents'}[3]{'args'}[0]{'contents'}[5]{'extra'}{'spaces_after_command'} = $result_trees{'float_copying'}{'contents'}[0]{'contents'}[0]{'contents'}[2]{'contents'}[3]{'args'}[0]{'contents'}[5]{'args'}[0]{'contents'}[0]; $result_trees{'float_copying'}{'contents'}[0]{'contents'}[0]{'contents'}[2]{'contents'}[3]{'args'}[0]{'contents'}[5]{'parent'} = $result_trees{'float_copying'}{'contents'}[0]{'contents'}[0]{'contents'}[2]{'contents'}[3]{'args</w:t>
      </w:r>
      <w:r>
        <w:lastRenderedPageBreak/>
        <w:t xml:space="preserve">'}[0]; $result_trees{'float_copying'}{'contents'}[0]{'contents'}[0]{'contents'}[2]{'contents'}[3]{'args'}[0]{'parent'} = $result_trees{'float_copying'}{'contents'}[0]{'contents'}[0]{'contents'}[2]{'contents'}[3]; $result_trees{'float_copying'}{'contents'}[0]{'contents'}[0]{'contents'}[2]{'contents'}[3]{'extra'}{'float'} = $result_trees{'float_copying'}{'contents'}[0]{'contents'}[0]{'contents'}[2]; $result_trees{'float_copying'}{'contents'}[0]{'contents'}[0]{'contents'}[2]{'contents'}[3]{'extra'}{'spaces_before_argument'}{'parent'} = $result_trees{'float_copying'}{'contents'}[0]{'contents'}[0]{'contents'}[2]{'contents'}[3]{'args'}[0]; $result_trees{'float_copying'}{'contents'}[0]{'contents'}[0]{'contents'}[2]{'contents'}[3]{'line_nr'} = $result_trees{'float_copying'}{'contents'}[0]{'contents'}[0]{'contents'}[2]{'contents'}[3]{'args'}[0]{'contents'}[0]{'contents'}[1]{'line_nr'}; $result_trees{'float_copying'}{'contents'}[0]{'contents'}[0]{'contents'}[2]{'contents'}[3]{'parent'} = $result_trees{'float_copying'}{'contents'}[0]{'contents'}[0]{'contents'}[2]; $result_trees{'float_copying'}{'contents'}[0]{'contents'}[0]{'contents'}[2]{'contents'}[5]{'args'}[0]{'contents'}[0]{'extra'}{'command'} = $result_trees{'float_copying'}{'contents'}[0]{'contents'}[0]{'contents'}[2]{'contents'}[5]; $result_trees{'float_copying'}{'contents'}[0]{'contents'}[0]{'contents'}[2]{'contents'}[5]{'args'}[0]{'contents'}[0]{'parent'} = $result_trees{'float_copying'}{'contents'}[0]{'contents'}[0]{'contents'}[2]{'contents'}[5]{'args'}[0]; $result_trees{'float_copying'}{'contents'}[0]{'contents'}[0]{'contents'}[2]{'contents'}[5]{'args'}[0]{'contents'}[1]{'parent'} = $result_trees{'float_copying'}{'contents'}[0]{'contents'}[0]{'contents'}[2]{'contents'}[5]{'args'}[0]; $result_trees{'float_copying'}{'contents'}[0]{'contents'}[0]{'contents'}[2]{'contents'}[5]{'args'}[0]{'contents'}[2]{'parent'} = $result_trees{'float_copying'}{'contents'}[0]{'contents'}[0]{'contents'}[2]{'contents'}[5]{'args'}[0]; $result_trees{'float_copying'}{'contents'}[0]{'contents'}[0]{'contents'}[2]{'contents'}[5]{'args'}[0]{'parent'} = $result_trees{'float_copying'}{'contents'}[0]{'contents'}[0]{'contents'}[2]{'contents'}[5]; $result_trees{'float_copying'}{'contents'}[0]{'contents'}[0]{'contents'}[2]{'contents'}[5]{'extra'}{'command'} = $result_trees{'float_copying'}{'contents'}[0]{'contents'}[0]{'contents'}[2]; $result_trees{'float_copying'}{'contents'}[0]{'contents'}[0]{'contents'}[2]{'contents'}[5]{'extra'}{'spaces_after_command'} = $result_trees{'float_copying'}{'contents'}[0]{'contents'}[0]{'contents'}[2]{'contents'}[5]{'args'}[0]{'contents'}[0]; $result_trees{'float_copying'}{'contents'}[0]{'contents'}[0]{'contents'}[2]{'contents'}[5]{'parent'} = $result_trees{'float_copying'}{'contents'}[0]{'contents'}[0]{'contents'}[2]; $result_trees{'float_copying'}{'contents'}[0]{'contents'}[0]{'contents'}[2]{'extra'}{'block_command_line_contents'}[0][0] = $result_trees{'float_copying'}{'contents'}[0]{'contents'}[0]{'contents'}[2]{'args'}[0]{'contents'}[1]; </w:t>
      </w:r>
      <w:r>
        <w:lastRenderedPageBreak/>
        <w:t>$result_trees{'float_copying'}{'contents'}[0]{'contents'}[0]{'contents'}[2]{'extra'}{'block_command_line_contents'}[1][0] = $result_trees{'float_copying'}{'contents'}[0]{'contents'}[0]{'contents'}[2]{'args'}[1]{'contents'}[1]; $result_trees{'float_copying'}{'contents'}[0]{'contents'}[0]{'contents'}[2]{'extra'}{'caption'} = $result_trees{'float_copying'}{'contents'}[0]{'contents'}[0]{'contents'}[2]{'contents'}[3]; $result_trees{'float_copying'}{'contents'}[0]{'contents'}[0]{'contents'}[2]{'extra'}{'end_command'} = $result_trees{'float_copying'}{'contents'}[0]{'contents'}[0]{'contents'}[2]{'contents'}[5]; $result_trees{'float_copying'}{'contents'}[0]{'contents'}[0]{'contents'}[2]{'extra'}{'node_content'}[0] = $result_trees{'float_copying'}{'contents'}[0]{'contents'}[0]{'contents'}[2]{'args'}[1]{'contents'}[1]; $result_trees{'float_copying'}{'contents'}[0]{'contents'}[0]{'contents'}[2]{'extra'}{'spaces_after_command'} = $result_trees{'float_copying'}{'contents'}[0]{'contents'}[0]{'contents'}[2]{'args'}[0]{'contents'}[0]; $result_trees{'float_copying'}{'contents'}[0]{'contents'}[0]{'contents'}[2]{'extra'}{'type'}{'content'}[0] = $result_trees{'float_copying'}{'contents'}[0]{'contents'}[0]{'contents'}[2]{'args'}[0]{'contents'}[1]; $result_trees{'float_copying'}{'contents'}[0]{'contents'}[0]{'contents'}[2]{'parent'} = $result_trees{'float_copying'}{'contents'}[0]{'contents'}[0]; $result_trees{'float_copying'}{'contents'}[0]{'contents'}[0]{'contents'}[3]{'args'}[0]{'contents'}[0]{'extra'}{'command'} = $result_trees{'float_copying'}{'contents'}[0]{'contents'}[0]{'contents'}[3]; $result_trees{'float_copying'}{'contents'}[0]{'contents'}[0]{'contents'}[3]{'args'}[0]{'contents'}[0]{'parent'} = $result_trees{'float_copying'}{'contents'}[0]{'contents'}[0]{'contents'}[3]{'args'}[0]; $result_trees{'float_copying'}{'contents'}[0]{'contents'}[0]{'contents'}[3]{'args'}[0]{'contents'}[1]{'parent'} = $result_trees{'float_copying'}{'contents'}[0]{'contents'}[0]{'contents'}[3]{'args'}[0]; $result_trees{'float_copying'}{'contents'}[0]{'contents'}[0]{'contents'}[3]{'args'}[0]{'contents'}[2]{'parent'} = $result_trees{'float_copying'}{'contents'}[0]{'contents'}[0]{'contents'}[3]{'args'}[0]; $result_trees{'float_copying'}{'contents'}[0]{'contents'}[0]{'contents'}[3]{'args'}[0]{'parent'} = $result_trees{'float_copying'}{'contents'}[0]{'contents'}[0]{'contents'}[3]; $result_trees{'float_copying'}{'contents'}[0]{'contents'}[0]{'contents'}[3]{'extra'}{'command'} = $result_trees{'float_copying'}{'contents'}[0]{'contents'}[0]; $result_trees{'float_copying'}{'contents'}[0]{'contents'}[0]{'contents'}[3]{'extra'}{'spaces_after_command'} = $result_trees{'float_copying'}{'contents'}[0]{'contents'}[0]{'contents'}[3]{'args'}[0]{'contents'}[0]; $result_trees{'float_copying'}{'contents'}[0]{'contents'}[0]{'contents'}[3]{'parent'} = $result_trees{'float_copying'}{'contents'}[0]{'contents'}[0]; $result_trees{'float_copying'}{'contents'}[0]{'contents'}[0]{'extra'}{'end_command'} = $result_trees{'float_copying'}{'contents'}[0]{'contents'}[0]{'contents'}[3]; $result_trees{'float_copying'}{'contents'}[0]{'contents'}[0]{'extra'}{'spaces_after_comman</w:t>
      </w:r>
      <w:r>
        <w:lastRenderedPageBreak/>
        <w:t xml:space="preserve">d'} = $result_trees{'float_copying'}{'contents'}[0]{'contents'}[0]{'contents'}[0]; $result_trees{'float_copying'}{'contents'}[0]{'contents'}[0]{'parent'} = $result_trees{'float_copying'}{'contents'}[0]; $result_trees{'float_copying'}{'contents'}[0]{'contents'}[1]{'parent'} = $result_trees{'float_copying'}{'contents'}[0]; $result_trees{'float_copying'}{'contents'}[0]{'parent'} = $result_trees{'float_copying'}; $result_trees{'float_copying'}{'contents'}[1]{'args'}[0]{'contents'}[0]{'extra'}{'command'} = $result_trees{'float_copying'}{'contents'}[1]; $result_trees{'float_copying'}{'contents'}[1]{'args'}[0]{'contents'}[0]{'parent'} = $result_trees{'float_copying'}{'contents'}[1]{'args'}[0]; $result_trees{'float_copying'}{'contents'}[1]{'args'}[0]{'contents'}[1]{'parent'} = $result_trees{'float_copying'}{'contents'}[1]{'args'}[0]; $result_trees{'float_copying'}{'contents'}[1]{'args'}[0]{'contents'}[2]{'parent'} = $result_trees{'float_copying'}{'contents'}[1]{'args'}[0]; $result_trees{'float_copying'}{'contents'}[1]{'args'}[0]{'parent'} = $result_trees{'float_copying'}{'contents'}[1]; $result_trees{'float_copying'}{'contents'}[1]{'extra'}{'node_content'}[0] = $result_trees{'float_copying'}{'contents'}[1]{'args'}[0]{'contents'}[1]; $result_trees{'float_copying'}{'contents'}[1]{'extra'}{'nodes_manuals'}[0]{'node_content'} = $result_trees{'float_copying'}{'contents'}[1]{'extra'}{'node_content'}; $result_trees{'float_copying'}{'contents'}[1]{'extra'}{'spaces_after_command'} = $result_trees{'float_copying'}{'contents'}[1]{'args'}[0]{'contents'}[0]; $result_trees{'float_copying'}{'contents'}[1]{'parent'} = $result_trees{'float_copying'}; $result_trees{'float_copying'}{'contents'}[2]{'args'}[0]{'contents'}[0]{'extra'}{'command'} = $result_trees{'float_copying'}{'contents'}[2]; $result_trees{'float_copying'}{'contents'}[2]{'args'}[0]{'contents'}[0]{'parent'} = $result_trees{'float_copying'}{'contents'}[2]{'args'}[0]; $result_trees{'float_copying'}{'contents'}[2]{'args'}[0]{'contents'}[1]{'parent'} = $result_trees{'float_copying'}{'contents'}[2]{'args'}[0]; $result_trees{'float_copying'}{'contents'}[2]{'args'}[0]{'contents'}[2]{'parent'} = $result_trees{'float_copying'}{'contents'}[2]{'args'}[0]; $result_trees{'float_copying'}{'contents'}[2]{'args'}[0]{'parent'} = $result_trees{'float_copying'}{'contents'}[2]; $result_trees{'float_copying'}{'contents'}[2]{'contents'}[0]{'parent'} = $result_trees{'float_copying'}{'contents'}[2]; $result_trees{'float_copying'}{'contents'}[2]{'contents'}[1]{'parent'} = $result_trees{'float_copying'}{'contents'}[2]; $result_trees{'float_copying'}{'contents'}[2]{'contents'}[2]{'parent'} = $result_trees{'float_copying'}{'contents'}[2]; $result_trees{'float_copying'}{'contents'}[2]{'contents'}[3]{'parent'} = $result_trees{'float_copying'}{'contents'}[2]; $result_trees{'float_copying'}{'contents'}[2]{'contents'}[4]{'contents'}[0]{'extra'}{'command'} = $result_trees{'float_copying'}{'contents'}[2]{'contents'}[4]; $result_trees{'float_copying'}{'contents'}[2]{'contents'}[4]{'contents'}[0]{'parent'} = $result_trees{'float_copying'}{'contents'}[2]{'contents'}[4]; $result_trees{'float_copying'}{'contents'}[2]{'contents'}[4]{'contents'}[1]{'args'}[0]{'parent'} </w:t>
      </w:r>
      <w:r>
        <w:lastRenderedPageBreak/>
        <w:t xml:space="preserve">= $result_trees{'float_copying'}{'contents'}[2]{'contents'}[4]{'contents'}[1]; $result_trees{'float_copying'}{'contents'}[2]{'contents'}[4]{'contents'}[1]{'args'}[1]{'contents'}[0]{'parent'} = $result_trees{'float_copying'}{'contents'}[2]{'contents'}[4]{'contents'}[1]{'args'}[1]; $result_trees{'float_copying'}{'contents'}[2]{'contents'}[4]{'contents'}[1]{'args'}[1]{'parent'} = $result_trees{'float_copying'}{'contents'}[2]{'contents'}[4]{'contents'}[1]; $result_trees{'float_copying'}{'contents'}[2]{'contents'}[4]{'contents'}[1]{'args'}[2]{'parent'} = $result_trees{'float_copying'}{'contents'}[2]{'contents'}[4]{'contents'}[1]; $result_trees{'float_copying'}{'contents'}[2]{'contents'}[4]{'contents'}[1]{'args'}[3]{'contents'}[0]{'contents'}[0]{'parent'} = $result_trees{'float_copying'}{'contents'}[2]{'contents'}[4]{'contents'}[1]{'args'}[3]{'contents'}[0]; $result_trees{'float_copying'}{'contents'}[2]{'contents'}[4]{'contents'}[1]{'args'}[3]{'contents'}[0]{'parent'} = $result_trees{'float_copying'}{'contents'}[2]{'contents'}[4]{'contents'}[1]{'args'}[3]; $result_trees{'float_copying'}{'contents'}[2]{'contents'}[4]{'contents'}[1]{'args'}[3]{'parent'} = $result_trees{'float_copying'}{'contents'}[2]{'contents'}[4]{'contents'}[1]; $result_trees{'float_copying'}{'contents'}[2]{'contents'}[4]{'contents'}[1]{'extra'}{'menu_entry_description'} = $result_trees{'float_copying'}{'contents'}[2]{'contents'}[4]{'contents'}[1]{'args'}[3]; $result_trees{'float_copying'}{'contents'}[2]{'contents'}[4]{'contents'}[1]{'extra'}{'menu_entry_node'}{'node_content'}[0] = $result_trees{'float_copying'}{'contents'}[2]{'contents'}[4]{'contents'}[1]{'args'}[1]{'contents'}[0]; $result_trees{'float_copying'}{'contents'}[2]{'contents'}[4]{'contents'}[1]{'parent'} = $result_trees{'float_copying'}{'contents'}[2]{'contents'}[4]; $result_trees{'float_copying'}{'contents'}[2]{'contents'}[4]{'contents'}[2]{'args'}[0]{'contents'}[0]{'extra'}{'command'} = $result_trees{'float_copying'}{'contents'}[2]{'contents'}[4]{'contents'}[2]; $result_trees{'float_copying'}{'contents'}[2]{'contents'}[4]{'contents'}[2]{'args'}[0]{'contents'}[0]{'parent'} = $result_trees{'float_copying'}{'contents'}[2]{'contents'}[4]{'contents'}[2]{'args'}[0]; $result_trees{'float_copying'}{'contents'}[2]{'contents'}[4]{'contents'}[2]{'args'}[0]{'contents'}[1]{'parent'} = $result_trees{'float_copying'}{'contents'}[2]{'contents'}[4]{'contents'}[2]{'args'}[0]; $result_trees{'float_copying'}{'contents'}[2]{'contents'}[4]{'contents'}[2]{'args'}[0]{'contents'}[2]{'parent'} = $result_trees{'float_copying'}{'contents'}[2]{'contents'}[4]{'contents'}[2]{'args'}[0]; $result_trees{'float_copying'}{'contents'}[2]{'contents'}[4]{'contents'}[2]{'args'}[0]{'parent'} = $result_trees{'float_copying'}{'contents'}[2]{'contents'}[4]{'contents'}[2]; $result_trees{'float_copying'}{'contents'}[2]{'contents'}[4]{'contents'}[2]{'extra'}{'command'} = $result_trees{'float_copying'}{'contents'}[2]{'contents'}[4]; $result_trees{'float_copying'}{'contents'}[2]{'contents'}[4]{'contents'}[2]{'extra'}{'spaces_after_command'} = $result_trees{'float_copying'}{'contents'}[2]{'contents'}[4]{'contents'}[2]{'args'}[0]{'contents'}[0]; $result_trees{'float_copying'}{'contents'}[2]{'contents'}[4]{'contents'}[2]{'parent'} = $result_trees{'float_copying'}{'contents'}[2]{'contents'}[4]; </w:t>
      </w:r>
      <w:r>
        <w:lastRenderedPageBreak/>
        <w:t xml:space="preserve">$result_trees{'float_copying'}{'contents'}[2]{'contents'}[4]{'extra'}{'end_command'} = $result_trees{'float_copying'}{'contents'}[2]{'contents'}[4]{'contents'}[2]; $result_trees{'float_copying'}{'contents'}[2]{'contents'}[4]{'extra'}{'spaces_after_command'} = $result_trees{'float_copying'}{'contents'}[2]{'contents'}[4]{'contents'}[0]; $result_trees{'float_copying'}{'contents'}[2]{'contents'}[4]{'parent'} = $result_trees{'float_copying'}{'contents'}[2]; $result_trees{'float_copying'}{'contents'}[2]{'contents'}[5]{'parent'} = $result_trees{'float_copying'}{'contents'}[2]; $result_trees{'float_copying'}{'contents'}[2]{'extra'}{'misc_content'}[0] = $result_trees{'float_copying'}{'contents'}[2]{'args'}[0]{'contents'}[1]; $result_trees{'float_copying'}{'contents'}[2]{'extra'}{'spaces_after_command'} = $result_trees{'float_copying'}{'contents'}[2]{'args'}[0]{'contents'}[0]; $result_trees{'float_copying'}{'contents'}[2]{'parent'} = $result_trees{'float_copying'}; $result_trees{'float_copying'}{'contents'}[3] = $result_trees{'float_copying'}{'contents'}[0]{'contents'}[0]{'contents'}[2]{'contents'}[3]{'args'}[0]{'contents'}[0]{'contents'}[1]{'args'}[0]{'contents'}[6]{'contents'}[1]{'extra'}{'label'}; $result_trees{'float_copying'}{'contents'}[4]{'args'}[0]{'contents'}[0]{'extra'}{'command'} = $result_trees{'float_copying'}{'contents'}[4]; $result_trees{'float_copying'}{'contents'}[4]{'args'}[0]{'contents'}[0]{'parent'} = $result_trees{'float_copying'}{'contents'}[4]{'args'}[0]; $result_trees{'float_copying'}{'contents'}[4]{'args'}[0]{'contents'}[1]{'parent'} = $result_trees{'float_copying'}{'contents'}[4]{'args'}[0]; $result_trees{'float_copying'}{'contents'}[4]{'args'}[0]{'contents'}[2]{'parent'} = $result_trees{'float_copying'}{'contents'}[4]{'args'}[0]; $result_trees{'float_copying'}{'contents'}[4]{'args'}[0]{'parent'} = $result_trees{'float_copying'}{'contents'}[4]; $result_trees{'float_copying'}{'contents'}[4]{'contents'}[0]{'parent'} = $result_trees{'float_copying'}{'contents'}[4]; $result_trees{'float_copying'}{'contents'}[4]{'contents'}[1]{'parent'} = $result_trees{'float_copying'}{'contents'}[4]; $result_trees{'float_copying'}{'contents'}[4]{'contents'}[2]{'parent'} = $result_trees{'float_copying'}{'contents'}[4]; $result_trees{'float_copying'}{'contents'}[4]{'contents'}[3]{'parent'} = $result_trees{'float_copying'}{'contents'}[4]; $result_trees{'float_copying'}{'contents'}[4]{'contents'}[4]{'parent'} = $result_trees{'float_copying'}{'contents'}[4]; $result_trees{'float_copying'}{'contents'}[4]{'contents'}[5]{'parent'} = $result_trees{'float_copying'}{'contents'}[4]; $result_trees{'float_copying'}{'contents'}[4]{'contents'}[6]{'args'}[0]{'contents'}[0]{'extra'}{'command'} = $result_trees{'float_copying'}{'contents'}[4]{'contents'}[6]; $result_trees{'float_copying'}{'contents'}[4]{'contents'}[6]{'args'}[0]{'contents'}[0]{'parent'} = $result_trees{'float_copying'}{'contents'}[4]{'contents'}[6]{'args'}[0]; $result_trees{'float_copying'}{'contents'}[4]{'contents'}[6]{'args'}[0]{'contents'}[1]{'parent'} = $result_trees{'float_copying'}{'contents'}[4]{'contents'}[6]{'args'}[0]; $result_trees{'float_copying'}{'contents'}[4]{'contents'}[6]{'args'}[0]{'contents'}[2]{'parent'} = $result_trees{'float_copying'}{'contents'}[4]{'contents'}[6]{'args'}[0]; </w:t>
      </w:r>
      <w:r>
        <w:lastRenderedPageBreak/>
        <w:t>$result_trees{'float_copying'}{'contents'}[4]{'contents'}[6]{'args'}[0]{'parent'} = $result_trees{'float_copying'}{'contents'}[4]{'contents'}[6]; $result_trees{'float_copying'}{'contents'}[4]{'contents'}[6]{'extra'}{'spaces_after_command'} = $result_trees{'float_copying'}{'contents'}[4]{'contents'}[6]{'args'}[0]{'contents'}[0]; $result_trees{'float_copying'}{'contents'}[4]{'contents'}[6]{'extra'}{'type'}{'content'}[0] = $result_trees{'float_copying'}{'contents'}[4]{'contents'}[6]{'args'}[0]{'contents'}[1]; $result_trees{'float_copying'}{'contents'}[4]{'contents'}[6]{'parent'} = $result_trees{'float_copying'}{'contents'}[4]; $result_trees{'float_copying'}{'contents'}[4]{'contents'}[7]{'parent'} = $result_trees{'float_copying'}{'contents'}[4]; $result_trees{'float_copying'}{'contents'}[4]{'contents'}[8]{'args'}[0]{'contents'}[0]{'extra'}{'command'} = $result_trees{'float_copying'}{'contents'}[4]{'contents'}[8]; $result_trees{'float_copying'}{'contents'}[4]{'contents'}[8]{'args'}[0]{'contents'}[0]{'parent'} = $result_trees{'float_copying'}{'contents'}[4]{'contents'}[8]{'args'}[0]; $result_trees{'float_copying'}{'contents'}[4]{'contents'}[8]{'args'}[0]{'contents'}[1]{'parent'} = $result_trees{'float_copying'}{'contents'}[4]{'contents'}[8]{'args'}[0]; $result_trees{'float_copying'}{'contents'}[4]{'contents'}[8]{'args'}[0]{'contents'}[2]{'parent'} = $result_trees{'float_copying'}{'contents'}[4]{'contents'}[8]{'args'}[0]; $result_trees{'float_copying'}{'contents'}[4]{'contents'}[8]{'args'}[0]{'parent'} = $result_trees{'float_copying'}{'contents'}[4]{'contents'}[8]; $result_trees{'float_copying'}{'contents'}[4]{'contents'}[8]{'extra'}{'spaces_after_command'} = $result_trees{'float_copying'}{'contents'}[4]{'contents'}[8]{'args'}[0]{'contents'}[0]; $result_trees{'float_copying'}{'contents'}[4]{'contents'}[8]{'parent'} = $result_trees{'float_copying'}{'contents'}[4]; $result_trees{'float_copying'}{'contents'}[4]{'contents'}[9]{'args'}[0]{'contents'}[0]{'extra'}{'command'} = $result_trees{'float_copying'}{'contents'}[4]{'contents'}[9]; $result_trees{'float_copying'}{'contents'}[4]{'contents'}[9]{'args'}[0]{'contents'}[0]{'parent'} = $result_trees{'float_copying'}{'contents'}[4]{'contents'}[9]{'args'}[0]; $result_trees{'float_copying'}{'contents'}[4]{'contents'}[9]{'args'}[0]{'contents'}[1]{'parent'} = $result_trees{'float_copying'}{'contents'}[4]{'contents'}[9]{'args'}[0]; $result_trees{'float_copying'}{'contents'}[4]{'contents'}[9]{'args'}[0]{'contents'}[2]{'parent'} = $result_trees{'float_copying'}{'contents'}[4]{'contents'}[9]{'args'}[0]; $result_trees{'float_copying'}{'contents'}[4]{'contents'}[9]{'args'}[0]{'parent'} = $result_trees{'float_copying'}{'contents'}[4]{'contents'}[9]; $result_trees{'float_copying'}{'contents'}[4]{'contents'}[9]{'extra'}{'spaces_after_command'} = $result_trees{'float_copying'}{'contents'}[4]{'contents'}[9]{'args'}[0]{'contents'}[0]; $result_trees{'float_copying'}{'contents'}[4]{'contents'}[9]{'parent'} = $result_trees{'float_copying'}{'contents'}[4]; $result_trees{'float_copying'}{'contents'}[4]{'extra'}{'misc_content'}[0] = $result_trees{'float_copying'}{'contents'}[4]{'args'}[0]{'contents'}[1]; $result_trees{'float_copying'}{'contents'}[4]{'extra'}{'spaces_after_command'} = $result_trees{'float_copying'}{'contents'}[4]{'args'}[0]{'contents'}[0]; $result_trees{'float_copying'}{'contents'}[4]{'parent'} = $result_trees{'float_copying'};</w:t>
      </w:r>
    </w:p>
    <w:p w14:paraId="0C8F356A" w14:textId="77777777" w:rsidR="00425AAE" w:rsidRDefault="00425AAE">
      <w:r>
        <w:t>$result_texis{'float_copying'} = '@copying</w:t>
      </w:r>
    </w:p>
    <w:p w14:paraId="6D00D003" w14:textId="77777777" w:rsidR="00425AAE" w:rsidRDefault="00425AAE">
      <w:r>
        <w:t>@float Copyright notice, public domain</w:t>
      </w:r>
    </w:p>
    <w:p w14:paraId="5338FF3F" w14:textId="77777777" w:rsidR="00425AAE" w:rsidRDefault="00425AAE">
      <w:r>
        <w:t>Public domain is not really a licence, as it means than the author abandon his copyright.</w:t>
      </w:r>
    </w:p>
    <w:p w14:paraId="4CA4ECFA" w14:textId="77777777" w:rsidR="00425AAE" w:rsidRDefault="00425AAE">
      <w:r>
        <w:lastRenderedPageBreak/>
        <w:t>@caption{The Public Domain notice@footnote{ The caption copying footnote @anchor{caption copying footnote anchor}</w:t>
      </w:r>
    </w:p>
    <w:p w14:paraId="6E240B88" w14:textId="77777777" w:rsidR="00425AAE" w:rsidRDefault="00425AAE">
      <w:r>
        <w:t>@cindex indexed caption copying footnote @findex public domain function</w:t>
      </w:r>
    </w:p>
    <w:p w14:paraId="77DB6301" w14:textId="77777777" w:rsidR="00425AAE" w:rsidRDefault="00425AAE">
      <w:r>
        <w:t>see @ref{Copying and floats}.</w:t>
      </w:r>
    </w:p>
    <w:p w14:paraId="36720E48" w14:textId="77777777" w:rsidR="00425AAE" w:rsidRDefault="00425AAE">
      <w:r>
        <w:t>}</w:t>
      </w:r>
    </w:p>
    <w:p w14:paraId="509AAFCE" w14:textId="77777777" w:rsidR="00425AAE" w:rsidRDefault="00425AAE">
      <w:r>
        <w:t>@anchor{public domain anchor} @cindex indexed caption @findex indexed caption function } @end float @end copying</w:t>
      </w:r>
    </w:p>
    <w:p w14:paraId="59574EE5" w14:textId="77777777" w:rsidR="00425AAE" w:rsidRDefault="00425AAE">
      <w:r>
        <w:t>@node Top @top Top</w:t>
      </w:r>
    </w:p>
    <w:p w14:paraId="057A97F6" w14:textId="77777777" w:rsidR="00425AAE" w:rsidRDefault="00425AAE">
      <w:r>
        <w:t>@insertcopying</w:t>
      </w:r>
    </w:p>
    <w:p w14:paraId="4B247A01" w14:textId="77777777" w:rsidR="00425AAE" w:rsidRDefault="00425AAE">
      <w:r>
        <w:t>@menu * Copying and floats:: @end menu</w:t>
      </w:r>
    </w:p>
    <w:p w14:paraId="516956B2" w14:textId="77777777" w:rsidR="00425AAE" w:rsidRDefault="00425AAE">
      <w:r>
        <w:t>@node Copying and floats @appendix Copying and floats</w:t>
      </w:r>
    </w:p>
    <w:p w14:paraId="512FDECD" w14:textId="77777777" w:rsidR="00425AAE" w:rsidRDefault="00425AAE">
      <w:r>
        <w:t>@insertcopying @insertcopying</w:t>
      </w:r>
    </w:p>
    <w:p w14:paraId="34834D25" w14:textId="77777777" w:rsidR="00425AAE" w:rsidRDefault="00425AAE">
      <w:r>
        <w:t>@listoffloats Copyright notice</w:t>
      </w:r>
    </w:p>
    <w:p w14:paraId="2C3342C9" w14:textId="77777777" w:rsidR="00425AAE" w:rsidRDefault="00425AAE">
      <w:r>
        <w:t>@printindex cp @printindex fn ';</w:t>
      </w:r>
    </w:p>
    <w:p w14:paraId="4595D14A" w14:textId="77777777" w:rsidR="00425AAE" w:rsidRDefault="00425AAE">
      <w:r>
        <w:t xml:space="preserve"> $result_texts{'float_copying'} = ' Top ***</w:t>
      </w:r>
    </w:p>
    <w:p w14:paraId="1F8AED89" w14:textId="77777777" w:rsidR="00425AAE" w:rsidRDefault="00425AAE"/>
    <w:p w14:paraId="2FC75898" w14:textId="77777777" w:rsidR="00425AAE" w:rsidRDefault="00425AAE">
      <w:r>
        <w:t>* Copying and floats::</w:t>
      </w:r>
    </w:p>
    <w:p w14:paraId="0D9E7F10" w14:textId="77777777" w:rsidR="00425AAE" w:rsidRDefault="00425AAE">
      <w:r>
        <w:t>Appendix A Copying and floats *****************************</w:t>
      </w:r>
    </w:p>
    <w:p w14:paraId="147D3300" w14:textId="77777777" w:rsidR="00425AAE" w:rsidRDefault="00425AAE"/>
    <w:p w14:paraId="221A4498" w14:textId="77777777" w:rsidR="00425AAE" w:rsidRDefault="00425AAE"/>
    <w:p w14:paraId="64C63A88" w14:textId="77777777" w:rsidR="00425AAE" w:rsidRDefault="00425AAE">
      <w:r>
        <w:t>';</w:t>
      </w:r>
    </w:p>
    <w:p w14:paraId="23C05FE8" w14:textId="77777777" w:rsidR="00425AAE" w:rsidRDefault="00425AAE">
      <w:r>
        <w:t>$result_sectioning{'float_copying'} = {   'level' =&gt; -1,   'section_childs' =&gt; [     {       'cmdname' =&gt; 'top',       'extra' =&gt; {         'associated_node' =&gt; {           'cmdname' =&gt; 'node',           'extra' =&gt; {             'normalized' =&gt; 'Top'           }         }       },       'level' =&gt; 0,       'section_childs' =&gt; [         {           'cmdname' =&gt; 'appendix',           'extra' =&gt; {             'associated_node' =&gt; {               'cmdname' =&gt; 'node',               'extra' =&gt; {                 'normalized' =&gt; 'Copying-and-floats'               }             }           },           'level' =&gt; 1,           'number' =&gt; 'A',           'section_up' =&gt; {},           'toplevel_prev' =&gt; {},           'toplevel_up' =&gt; {}         }       ],       'section_up' =&gt; {}     }   ] }; $result_sectioning{'float_copying'}{'section_childs'}[0]{'section_childs'}[0]{'section_up'} = $result_sectioning{'float_copying'}{'section_childs'}[0]; $result_sectioning{'float_copying'}{'section_childs'}[0]{'section_childs'}[0]{'toplevel_prev'} = $result_sectioning{'float_copying'}{'section_childs'}[0]; $result_sectioning{'float_copying'}{'section_childs'}[0]{'section_childs'}[0]{'toplevel_up'} = $result_sectioning{'float_copying'}{'section_childs'}[0]; $result_sectioning{'float_copying'}{'section_childs'}[0]{'section_up'} = $result_sectioning{'float_copying'};</w:t>
      </w:r>
    </w:p>
    <w:p w14:paraId="262BFB5C" w14:textId="77777777" w:rsidR="00425AAE" w:rsidRDefault="00425AAE">
      <w:r>
        <w:t xml:space="preserve">$result_nodes{'float_copying'} = {   'cmdname' =&gt; 'node',   'extra' =&gt; {     'associated_section' =&gt; {       'cmdname' =&gt; 'top',       'extra' =&gt; {},       'level' =&gt; 0     },     'normalized' =&gt; 'Top'   },   'menu_child' =&gt; {     'cmdname' =&gt; 'node',     'extra' =&gt; {       'associated_section' =&gt; {         'cmdname' =&gt; 'appendix',         'extra' =&gt; {},         'level' =&gt; 1,         'number' =&gt; 'A'       },       'normalized' =&gt; 'Copying-and-floats'     },     'node_prev' =&gt; {},     'node_up' =&gt; {}   },   'menus' =&gt; [     {       'cmdname' =&gt; 'menu',       'extra' =&gt; {         'end_command' =&gt; {           'cmdname' =&gt; 'end',           'extra' =&gt; {             'command' =&gt; </w:t>
      </w:r>
      <w:r>
        <w:lastRenderedPageBreak/>
        <w:t>{},             'command_argument' =&gt; 'menu',             'text_arg' =&gt; 'menu'           }         }       }     }   ],   'node_next' =&gt; {},   'node_up' =&gt; {     'extra' =&gt; {       'manual_content' =&gt; [         {           'text' =&gt; 'dir'         }       ],       'top_node_up' =&gt; {}     },     'type' =&gt; 'top_node_up'   } }; $result_nodes{'float_copying'}{'menu_child'}{'node_prev'} = $result_nodes{'float_copying'}; $result_nodes{'float_copying'}{'menu_child'}{'node_up'} = $result_nodes{'float_copying'}; $result_nodes{'float_copying'}{'menus'}[0]{'extra'}{'end_command'}{'extra'}{'command'} = $result_nodes{'float_copying'}{'menus'}[0]; $result_nodes{'float_copying'}{'node_next'} = $result_nodes{'float_copying'}{'menu_child'}; $result_nodes{'float_copying'}{'node_up'}{'extra'}{'top_node_up'} = $result_nodes{'float_copying'};</w:t>
      </w:r>
    </w:p>
    <w:p w14:paraId="0056B51E" w14:textId="77777777" w:rsidR="00425AAE" w:rsidRDefault="00425AAE">
      <w:r>
        <w:t>$result_menus{'float_copying'} = {   'cmdname' =&gt; 'node',   'extra' =&gt; {     'normalized' =&gt; 'Top'   },   'menu_child' =&gt; {     'cmdname' =&gt; 'node',     'extra' =&gt; {       'normalized' =&gt; 'Copying-and-floats'     },     'menu_up' =&gt; {},     'menu_up_hash' =&gt; {       'Top' =&gt; 1     }   } }; $result_menus{'float_copying'}{'menu_child'}{'menu_up'} = $result_menus{'float_copying'};</w:t>
      </w:r>
    </w:p>
    <w:p w14:paraId="196EF852" w14:textId="77777777" w:rsidR="00425AAE" w:rsidRDefault="00425AAE">
      <w:r>
        <w:t>$result_errors{'float_copying'} = [];</w:t>
      </w:r>
    </w:p>
    <w:p w14:paraId="51393303" w14:textId="77777777" w:rsidR="00425AAE" w:rsidRDefault="00425AAE">
      <w:r>
        <w:t xml:space="preserve"> $result_floats{'float_copying'} = {   'Copyright-notice' =&gt; [     {       'cmdname' =&gt; 'float',       'extra' =&gt; {         'caption' =&gt; {           'cmdname' =&gt; 'caption',           'extra' =&gt; {             'float' =&gt; {},             'spaces_before_argument' =&gt; {               'text' =&gt; '',               'type' =&gt; 'empty_spaces_before_argument'             }           }         },         'end_command' =&gt; {           'cmdname' =&gt; 'end',           'extra' =&gt; {             'command' =&gt; {},             'command_argument' =&gt; 'float',             'text_arg' =&gt; 'float'           }         },         'normalized' =&gt; 'public-domain',         'type' =&gt; {           'content' =&gt; [             {               'text' =&gt; 'Copyright notice'             }           ],           'normalized' =&gt; 'Copyright-notice'         }       },       'number' =&gt; 1     }   ] }; $result_floats{'float_copying'}{'Copyright-notice'}[0]{'extra'}{'caption'}{'extra'}{'float'} = $result_floats{'float_copying'}{'Copyright-notice'}[0]; $result_floats{'float_copying'}{'Copyright-notice'}[0]{'extra'}{'end_command'}{'extra'}{'command'} = $result_floats{'float_copying'}{'Copyright-notice'}[0];</w:t>
      </w:r>
    </w:p>
    <w:p w14:paraId="1A66DE67" w14:textId="77777777" w:rsidR="00425AAE" w:rsidRDefault="00425AAE"/>
    <w:p w14:paraId="776ED913" w14:textId="77777777" w:rsidR="00425AAE" w:rsidRDefault="00425AAE">
      <w:r>
        <w:t>$result_converted{'plaintext'}-&gt;{'float_copying'} = 'Top ***</w:t>
      </w:r>
    </w:p>
    <w:p w14:paraId="728AAEED" w14:textId="77777777" w:rsidR="00425AAE" w:rsidRDefault="00425AAE">
      <w:r>
        <w:t>Public domain is not really a licence, as it means than the author abandon his copyright.</w:t>
      </w:r>
    </w:p>
    <w:p w14:paraId="4D65B235" w14:textId="77777777" w:rsidR="00425AAE" w:rsidRDefault="00425AAE">
      <w:r>
        <w:t>Copyright notice 1: The Public Domain notice(1)</w:t>
      </w:r>
    </w:p>
    <w:p w14:paraId="51727BB0" w14:textId="77777777" w:rsidR="00425AAE" w:rsidRDefault="00425AAE">
      <w:r>
        <w:t xml:space="preserve">   ---------- Footnotes ----------</w:t>
      </w:r>
    </w:p>
    <w:p w14:paraId="2FFFE003" w14:textId="77777777" w:rsidR="00425AAE" w:rsidRDefault="00425AAE">
      <w:r>
        <w:t xml:space="preserve">   (1) The caption copying footnote</w:t>
      </w:r>
    </w:p>
    <w:p w14:paraId="06419B1A" w14:textId="77777777" w:rsidR="00425AAE" w:rsidRDefault="00425AAE">
      <w:r>
        <w:t xml:space="preserve">   see *note Copying and floats::.</w:t>
      </w:r>
    </w:p>
    <w:p w14:paraId="1DE7D6EA" w14:textId="77777777" w:rsidR="00425AAE" w:rsidRDefault="00425AAE">
      <w:r>
        <w:t>Appendix A Copying and floats *****************************</w:t>
      </w:r>
    </w:p>
    <w:p w14:paraId="622C97C3" w14:textId="77777777" w:rsidR="00425AAE" w:rsidRDefault="00425AAE">
      <w:r>
        <w:t>Public domain is not really a licence, as it means than the author abandon his copyright.</w:t>
      </w:r>
    </w:p>
    <w:p w14:paraId="63C6FBFD" w14:textId="77777777" w:rsidR="00425AAE" w:rsidRDefault="00425AAE">
      <w:r>
        <w:t>Copyright notice 1: The Public Domain notice(1)</w:t>
      </w:r>
    </w:p>
    <w:p w14:paraId="63BE052E" w14:textId="77777777" w:rsidR="00425AAE" w:rsidRDefault="00425AAE">
      <w:r>
        <w:t>Public domain is not really a licence, as it means than the author abandon his copyright.</w:t>
      </w:r>
    </w:p>
    <w:p w14:paraId="0BD9A19C" w14:textId="77777777" w:rsidR="00425AAE" w:rsidRDefault="00425AAE">
      <w:r>
        <w:t>Copyright notice 1: The Public Domain notice(2)</w:t>
      </w:r>
    </w:p>
    <w:p w14:paraId="3719A6BA" w14:textId="77777777" w:rsidR="00425AAE" w:rsidRDefault="00425AAE">
      <w:r>
        <w:t>* Menu:</w:t>
      </w:r>
    </w:p>
    <w:p w14:paraId="6E1E0B3A" w14:textId="77777777" w:rsidR="00425AAE" w:rsidRDefault="00425AAE">
      <w:r>
        <w:t>* Copyright notice 1: public domain.     The Public Domain notice(2)</w:t>
      </w:r>
    </w:p>
    <w:p w14:paraId="11A1B239" w14:textId="77777777" w:rsidR="00425AAE" w:rsidRDefault="00425AAE">
      <w:r>
        <w:lastRenderedPageBreak/>
        <w:t>* Menu:</w:t>
      </w:r>
    </w:p>
    <w:p w14:paraId="033EFBD1" w14:textId="77777777" w:rsidR="00425AAE" w:rsidRDefault="00425AAE">
      <w:r>
        <w:t>* indexed caption:                       Copying and floats.   (line 27) * indexed caption copying footnote:      Top.                  (line 12)</w:t>
      </w:r>
    </w:p>
    <w:p w14:paraId="224F42DD" w14:textId="77777777" w:rsidR="00425AAE" w:rsidRDefault="00425AAE">
      <w:r>
        <w:t>* Menu:</w:t>
      </w:r>
    </w:p>
    <w:p w14:paraId="55C4EC22" w14:textId="77777777" w:rsidR="00425AAE" w:rsidRDefault="00425AAE">
      <w:r>
        <w:t>* indexed caption function:              Copying and floats.   (line 27) * public domain function:                Top.                  (line 12)</w:t>
      </w:r>
    </w:p>
    <w:p w14:paraId="7EA3A8A4" w14:textId="77777777" w:rsidR="00425AAE" w:rsidRDefault="00425AAE">
      <w:r>
        <w:t xml:space="preserve">   ---------- Footnotes ----------</w:t>
      </w:r>
    </w:p>
    <w:p w14:paraId="6789A90A" w14:textId="77777777" w:rsidR="00425AAE" w:rsidRDefault="00425AAE">
      <w:r>
        <w:t xml:space="preserve">   (1) The caption copying footnote</w:t>
      </w:r>
    </w:p>
    <w:p w14:paraId="2726E270" w14:textId="77777777" w:rsidR="00425AAE" w:rsidRDefault="00425AAE">
      <w:r>
        <w:t xml:space="preserve">   see *note Copying and floats::.</w:t>
      </w:r>
    </w:p>
    <w:p w14:paraId="19C9BB8E" w14:textId="77777777" w:rsidR="00425AAE" w:rsidRDefault="00425AAE">
      <w:r>
        <w:t xml:space="preserve">   (2) The caption copying footnote</w:t>
      </w:r>
    </w:p>
    <w:p w14:paraId="6B2CFA65" w14:textId="77777777" w:rsidR="00425AAE" w:rsidRDefault="00425AAE">
      <w:r>
        <w:t xml:space="preserve">   see *note Copying and floats::.</w:t>
      </w:r>
    </w:p>
    <w:p w14:paraId="378EDD4B" w14:textId="77777777" w:rsidR="00425AAE" w:rsidRDefault="00425AAE">
      <w:r>
        <w:t>';</w:t>
      </w:r>
    </w:p>
    <w:p w14:paraId="7ECC4F99" w14:textId="77777777" w:rsidR="00425AAE" w:rsidRDefault="00425AAE">
      <w:r>
        <w:t xml:space="preserve"> $result_converted{'info'}-&gt;{'float_copying'} = 'This is , produced from .</w:t>
      </w:r>
    </w:p>
    <w:p w14:paraId="7F169A1D" w14:textId="77777777" w:rsidR="00425AAE" w:rsidRDefault="00425AAE">
      <w:r>
        <w:t>Public domain is not really a licence, as it means than the author abandon his copyright.</w:t>
      </w:r>
    </w:p>
    <w:p w14:paraId="21233C5A" w14:textId="77777777" w:rsidR="00425AAE" w:rsidRDefault="00425AAE">
      <w:r>
        <w:t>Copyright notice 1: The Public Domain notice(1)</w:t>
      </w:r>
    </w:p>
    <w:p w14:paraId="5FCF1F3C" w14:textId="77777777" w:rsidR="00425AAE" w:rsidRDefault="00425AAE">
      <w:r>
        <w:t xml:space="preserve">   ---------- Footnotes ----------</w:t>
      </w:r>
    </w:p>
    <w:p w14:paraId="27EE3922" w14:textId="77777777" w:rsidR="00425AAE" w:rsidRDefault="00425AAE">
      <w:r>
        <w:t xml:space="preserve">   (1) The caption copying footnote</w:t>
      </w:r>
    </w:p>
    <w:p w14:paraId="79129C3F" w14:textId="77777777" w:rsidR="00425AAE" w:rsidRDefault="00425AAE">
      <w:r>
        <w:t xml:space="preserve">   see *note Copying and floats::.</w:t>
      </w:r>
    </w:p>
    <w:p w14:paraId="5A01275A" w14:textId="77777777" w:rsidR="00425AAE" w:rsidRDefault="00425AAE">
      <w:r>
        <w:t>¬ File: ,  Node: Top,  Next: Copying and floats,  Up: (dir)</w:t>
      </w:r>
    </w:p>
    <w:p w14:paraId="794F9B4E" w14:textId="77777777" w:rsidR="00425AAE" w:rsidRDefault="00425AAE">
      <w:r>
        <w:t>Top ***</w:t>
      </w:r>
    </w:p>
    <w:p w14:paraId="7E0609F3" w14:textId="77777777" w:rsidR="00425AAE" w:rsidRDefault="00425AAE">
      <w:r>
        <w:t>Public domain is not really a licence, as it means than the author abandon his copyright.</w:t>
      </w:r>
    </w:p>
    <w:p w14:paraId="48B8B0FA" w14:textId="77777777" w:rsidR="00425AAE" w:rsidRDefault="00425AAE">
      <w:r>
        <w:t>Copyright notice 1: The Public Domain notice(1)</w:t>
      </w:r>
    </w:p>
    <w:p w14:paraId="706A50D7" w14:textId="77777777" w:rsidR="00425AAE" w:rsidRDefault="00425AAE">
      <w:r>
        <w:t>* Menu:</w:t>
      </w:r>
    </w:p>
    <w:p w14:paraId="39AC4922" w14:textId="77777777" w:rsidR="00425AAE" w:rsidRDefault="00425AAE">
      <w:r>
        <w:t>* Copying and floats::</w:t>
      </w:r>
    </w:p>
    <w:p w14:paraId="217E6F1A" w14:textId="77777777" w:rsidR="00425AAE" w:rsidRDefault="00425AAE">
      <w:r>
        <w:t xml:space="preserve">   ---------- Footnotes ----------</w:t>
      </w:r>
    </w:p>
    <w:p w14:paraId="0A78F272" w14:textId="77777777" w:rsidR="00425AAE" w:rsidRDefault="00425AAE">
      <w:r>
        <w:t xml:space="preserve">   (1) The caption copying footnote</w:t>
      </w:r>
    </w:p>
    <w:p w14:paraId="5CF9A327" w14:textId="77777777" w:rsidR="00425AAE" w:rsidRDefault="00425AAE">
      <w:r>
        <w:t xml:space="preserve">   see *note Copying and floats::.</w:t>
      </w:r>
    </w:p>
    <w:p w14:paraId="6FF501A8" w14:textId="77777777" w:rsidR="00425AAE" w:rsidRDefault="00425AAE">
      <w:r>
        <w:t>¬ File: ,  Node: Copying and floats,  Prev: Top,  Up: Top</w:t>
      </w:r>
    </w:p>
    <w:p w14:paraId="254D78DA" w14:textId="77777777" w:rsidR="00425AAE" w:rsidRDefault="00425AAE">
      <w:r>
        <w:t>Appendix A Copying and floats *****************************</w:t>
      </w:r>
    </w:p>
    <w:p w14:paraId="28220F8D" w14:textId="77777777" w:rsidR="00425AAE" w:rsidRDefault="00425AAE">
      <w:r>
        <w:t>Public domain is not really a licence, as it means than the author abandon his copyright.</w:t>
      </w:r>
    </w:p>
    <w:p w14:paraId="3DBB4B38" w14:textId="77777777" w:rsidR="00425AAE" w:rsidRDefault="00425AAE">
      <w:r>
        <w:t>Copyright notice 1: The Public Domain notice(1)</w:t>
      </w:r>
    </w:p>
    <w:p w14:paraId="5541899F" w14:textId="77777777" w:rsidR="00425AAE" w:rsidRDefault="00425AAE">
      <w:r>
        <w:t>Public domain is not really a licence, as it means than the author abandon his copyright.</w:t>
      </w:r>
    </w:p>
    <w:p w14:paraId="4E497047" w14:textId="77777777" w:rsidR="00425AAE" w:rsidRDefault="00425AAE">
      <w:r>
        <w:t>Copyright notice 1: The Public Domain notice(2)</w:t>
      </w:r>
    </w:p>
    <w:p w14:paraId="726533A0" w14:textId="77777777" w:rsidR="00425AAE" w:rsidRDefault="00425AAE">
      <w:r>
        <w:t>* Menu:</w:t>
      </w:r>
    </w:p>
    <w:p w14:paraId="2F7A672E" w14:textId="77777777" w:rsidR="00425AAE" w:rsidRDefault="00425AAE">
      <w:r>
        <w:t>* Copyright notice 1: public domain.     The Public Domain notice(2)</w:t>
      </w:r>
    </w:p>
    <w:p w14:paraId="05D5127A" w14:textId="77777777" w:rsidR="00425AAE" w:rsidRDefault="00425AAE">
      <w:r>
        <w:t>[index] * Menu:</w:t>
      </w:r>
    </w:p>
    <w:p w14:paraId="5A327FBA" w14:textId="77777777" w:rsidR="00425AAE" w:rsidRDefault="00425AAE">
      <w:r>
        <w:t>* indexed caption:                       Copying and floats.   (line 16) * indexed caption copying footnote:      Top.                  (line 19)</w:t>
      </w:r>
    </w:p>
    <w:p w14:paraId="5E5ADF41" w14:textId="77777777" w:rsidR="00425AAE" w:rsidRDefault="00425AAE">
      <w:r>
        <w:t>[index] * Menu:</w:t>
      </w:r>
    </w:p>
    <w:p w14:paraId="5F33B4E7" w14:textId="77777777" w:rsidR="00425AAE" w:rsidRDefault="00425AAE">
      <w:r>
        <w:t>* indexed caption function:              Copying and floats.   (line 16) * public domain function:                Top.                  (line 19)</w:t>
      </w:r>
    </w:p>
    <w:p w14:paraId="5DAFD829" w14:textId="77777777" w:rsidR="00425AAE" w:rsidRDefault="00425AAE">
      <w:r>
        <w:lastRenderedPageBreak/>
        <w:t xml:space="preserve">   ---------- Footnotes ----------</w:t>
      </w:r>
    </w:p>
    <w:p w14:paraId="3E04795B" w14:textId="77777777" w:rsidR="00425AAE" w:rsidRDefault="00425AAE">
      <w:r>
        <w:t xml:space="preserve">   (1) The caption copying footnote</w:t>
      </w:r>
    </w:p>
    <w:p w14:paraId="4CB07771" w14:textId="77777777" w:rsidR="00425AAE" w:rsidRDefault="00425AAE">
      <w:r>
        <w:t xml:space="preserve">   see *note Copying and floats::.</w:t>
      </w:r>
    </w:p>
    <w:p w14:paraId="28E30CA8" w14:textId="77777777" w:rsidR="00425AAE" w:rsidRDefault="00425AAE">
      <w:r>
        <w:t xml:space="preserve">   (2) The caption copying footnote</w:t>
      </w:r>
    </w:p>
    <w:p w14:paraId="2969645F" w14:textId="77777777" w:rsidR="00425AAE" w:rsidRDefault="00425AAE">
      <w:r>
        <w:t xml:space="preserve">   see *note Copying and floats::.</w:t>
      </w:r>
    </w:p>
    <w:p w14:paraId="4B3C5419" w14:textId="77777777" w:rsidR="00425AAE" w:rsidRDefault="00425AAE">
      <w:r>
        <w:t xml:space="preserve"> ¬ Tag Table: Node: Top276 Ref: public domain346 Ref: public domain anchor486 Ref: Top-Footnote-1555 Ref: caption copying footnote anchor590 Node: Copying and floats628 Ref: Copying and floats-Footnote-11479 Ref: Copying and floats-Footnote-21552 ¬ End Tag Table ';</w:t>
      </w:r>
    </w:p>
    <w:p w14:paraId="647316C6" w14:textId="77777777" w:rsidR="00425AAE" w:rsidRDefault="00425AAE">
      <w:r>
        <w:t>$result_converted_errors{'info'}-&gt;{'float_copying'} = [   {     'file_name' =&gt; '',     'error_line' =&gt; ':3: @float output more than once: public domain ',     'text' =&gt; '@float output more than once: public domain',     'type' =&gt; 'error',     'macro' =&gt; '',     'line_nr' =&gt; 3   },   {     'file_name' =&gt; '',     'error_line' =&gt; ':19: @anchor output more than once: public domain anchor ',     'text' =&gt; '@anchor output more than once: public domain anchor',     'type' =&gt; 'error',     'macro' =&gt; '',     'line_nr' =&gt; 19   },   {     'file_name' =&gt; '',     'error_line' =&gt; ':3: @float output more than once: public domain ',     'text' =&gt; '@float output more than once: public domain',     'type' =&gt; 'error',     'macro' =&gt; '',     'line_nr' =&gt; 3   },   {     'file_name' =&gt; '',     'error_line' =&gt; ':19: @anchor output more than once: public domain anchor ',     'text' =&gt; '@anchor output more than once: public domain anchor',     'type' =&gt; 'error',     'macro' =&gt; '',     'line_nr' =&gt; 19   },   {     'file_name' =&gt; '',     'error_line' =&gt; ':10: @anchor output more than once: caption copying footnote anchor ',     'text' =&gt; '@anchor output more than once: caption copying footnote anchor',     'type' =&gt; 'error',     'macro' =&gt; '',     'line_nr' =&gt; 10   },   {     'file_name' =&gt; '',     'error_line' =&gt; ':10: @anchor output more than once: caption copying footnote anchor ',     'text' =&gt; '@anchor output more than once: caption copying footnote anchor',     'type' =&gt; 'error',     'macro' =&gt; '',     'line_nr' =&gt; 10   } ];</w:t>
      </w:r>
    </w:p>
    <w:p w14:paraId="2E3DA603" w14:textId="77777777" w:rsidR="00425AAE" w:rsidRDefault="00425AAE"/>
    <w:p w14:paraId="0E169324" w14:textId="77777777" w:rsidR="00425AAE" w:rsidRDefault="00425AAE">
      <w:r>
        <w:t>$result_converted{'html'}-&gt;{'float_copying'} = '&lt;!DOCTYPE html PUBLIC -//W3C//DTD HTML 4.01 Transitional//EN http://www.w3.org/TR/html4/loose.dtd&gt; &lt;html&gt; &lt;!--  Copyright notice, public domain</w:t>
      </w:r>
    </w:p>
    <w:p w14:paraId="13177B96" w14:textId="77777777" w:rsidR="00425AAE" w:rsidRDefault="00425AAE">
      <w:r>
        <w:t>Public domain is not really a licence, as it means than the author abandon his copyright.  --&gt; &lt;!-- Created by texinfo, http://www.gnu.org/software/texinfo/ --&gt; &lt;head&gt; &lt;title&gt;Top&lt;/title&gt;</w:t>
      </w:r>
    </w:p>
    <w:p w14:paraId="06ECE31E" w14:textId="77777777" w:rsidR="00425AAE" w:rsidRDefault="00425AAE">
      <w:r>
        <w:t xml:space="preserve">&lt;meta name=description content=Top&gt; &lt;meta name=keywords content=Top&gt; &lt;meta name=resource-type content=document&gt; &lt;meta name=distribution content=global&gt; &lt;meta http-equiv=Content-Type content=text/html; charset=utf-8&gt; &lt;link href=#Top rel=start title=Top&gt; &lt;link href=#Copying-and-floats rel=index title=Copying and floats&gt; &lt;style type=text/css&gt; &lt;!-- a.summary-letter {text-decoration: none} blockquote.smallquotation {font-size: smaller} div.display {margin-left: 3.2em} div.example {margin-left: 3.2em} div.indentedblock {margin-left: 3.2em} div.lisp {margin-left: 3.2em} div.smalldisplay {margin-left: 3.2em} div.smallexample {margin-left: 3.2em} div.smallindentedblock {margin-left: 3.2em; font-size: smaller} div.smalllisp {margin-left: 3.2em} kbd {font-style:oblique} pre.display {font-family: inherit} pre.format {font-family: inherit} pre.menu-comment {font-family: serif} pre.menu-preformatted {font-family: serif} pre.smalldisplay {font-family: inherit; font-size: smaller} pre.smallexample {font-size: </w:t>
      </w:r>
      <w:r>
        <w:lastRenderedPageBreak/>
        <w:t>smaller} pre.smallformat {font-family: inherit; font-size: smaller} pre.smalllisp {font-size: smaller} span.nocodebreak {white-space:nowrap} span.nolinebreak {white-space:nowrap} span.roman {font-family:serif; font-weight:normal} span.sansserif {font-family:sans-serif; font-weight:normal} ul.no-bullet {list-style: none} --&gt; &lt;/style&gt;</w:t>
      </w:r>
    </w:p>
    <w:p w14:paraId="48D19D29" w14:textId="77777777" w:rsidR="00425AAE" w:rsidRDefault="00425AAE">
      <w:r>
        <w:t xml:space="preserve"> &lt;/head&gt;</w:t>
      </w:r>
    </w:p>
    <w:p w14:paraId="2C870EA1" w14:textId="77777777" w:rsidR="00425AAE" w:rsidRDefault="00425AAE">
      <w:r>
        <w:t>&lt;body lang=en bgcolor=#FFFFFF text=#000000 link=#0000FF vlink=#800080 alink=#FF0000&gt;</w:t>
      </w:r>
    </w:p>
    <w:p w14:paraId="5448FD12" w14:textId="77777777" w:rsidR="00425AAE" w:rsidRDefault="00425AAE">
      <w:r>
        <w:t>&lt;a name=Top&gt;&lt;/a&gt; &lt;div class=header&gt; &lt;p&gt; Next: &lt;a href=#Copying-and-floats accesskey=n rel=next&gt;Copying and floats&lt;/a&gt;, Up: &lt;a href=dir.html#Top accesskey=u rel=up&gt;(dir)&lt;/a&gt; &amp;nbsp; [&lt;a href=#Copying-and-floats title=Index rel=index&gt;Index&lt;/a&gt;]&lt;/p&gt; &lt;/div&gt; &lt;a name=Top-1&gt;&lt;/a&gt; &lt;h1 class=top&gt;Top&lt;/h1&gt;</w:t>
      </w:r>
    </w:p>
    <w:p w14:paraId="0F21796D" w14:textId="77777777" w:rsidR="00425AAE" w:rsidRDefault="00425AAE">
      <w:r>
        <w:t xml:space="preserve"> &lt;div class=float&gt;&lt;a name=public-domain&gt;&lt;/a&gt;</w:t>
      </w:r>
    </w:p>
    <w:p w14:paraId="123C14EE" w14:textId="77777777" w:rsidR="00425AAE" w:rsidRDefault="00425AAE">
      <w:r>
        <w:t>&lt;p&gt;Public domain is not really a licence, as it means than the author abandon his copyright. &lt;/p&gt; &lt;div class=float-caption&gt;&lt;p&gt;&lt;strong&gt;Copyright notice 1: &lt;/strong&gt;The Public Domain notice&lt;a name=DOCF1 href=#FOOT1&gt;&lt;sup&gt;1&lt;/sup&gt;&lt;/a&gt; &lt;/p&gt; &lt;a name=public-domain-anchor&gt;&lt;/a&gt;&lt;a name=index-copying-indexed-caption&gt;&lt;/a&gt; &lt;a name=index-copying-indexed-caption-function&gt;&lt;/a&gt; &lt;/div&gt;&lt;/div&gt;</w:t>
      </w:r>
    </w:p>
    <w:p w14:paraId="25FBA922" w14:textId="77777777" w:rsidR="00425AAE" w:rsidRDefault="00425AAE">
      <w:r>
        <w:t>&lt;table class=menu border=0 cellspacing=0&gt; &lt;tr&gt;&lt;td align=left valign=top&gt;&amp;bull; &lt;a href=#Copying-and-floats accesskey=1&gt;Copying and floats&lt;/a&gt;:&lt;/td&gt;&lt;td&gt;&amp;nbsp;&amp;nbsp;&lt;/td&gt;&lt;td align=left valign=top&gt; &lt;/td&gt;&lt;/tr&gt; &lt;/table&gt;</w:t>
      </w:r>
    </w:p>
    <w:p w14:paraId="42943972" w14:textId="77777777" w:rsidR="00425AAE" w:rsidRDefault="00425AAE">
      <w:r>
        <w:t>&lt;hr&gt; &lt;a name=Copying-and-floats&gt;&lt;/a&gt; &lt;div class=header&gt; &lt;p&gt; Previous: &lt;a href=#Top accesskey=p rel=prev&gt;Top&lt;/a&gt;, Up: &lt;a href=#Top accesskey=u rel=up&gt;Top&lt;/a&gt; &amp;nbsp; [&lt;a href=#Copying-and-floats title=Index rel=index&gt;Index&lt;/a&gt;]&lt;/p&gt; &lt;/div&gt; &lt;a name=Copying-and-floats-1&gt;&lt;/a&gt; &lt;h2 class=appendix&gt;Appendix A Copying and floats&lt;/h2&gt;</w:t>
      </w:r>
    </w:p>
    <w:p w14:paraId="4B6C97D1" w14:textId="77777777" w:rsidR="00425AAE" w:rsidRDefault="00425AAE">
      <w:r>
        <w:t xml:space="preserve"> &lt;div class=float&gt;&lt;a name=public-domain&gt;&lt;/a&gt;</w:t>
      </w:r>
    </w:p>
    <w:p w14:paraId="2008F8C1" w14:textId="77777777" w:rsidR="00425AAE" w:rsidRDefault="00425AAE">
      <w:r>
        <w:t>&lt;p&gt;Public domain is not really a licence, as it means than the author abandon his copyright. &lt;/p&gt; &lt;div class=float-caption&gt;&lt;p&gt;&lt;strong&gt;Copyright notice 1: &lt;/strong&gt;The Public Domain notice&lt;a name=DOCF1_2 href=#FOOT1_2&gt;&lt;sup&gt;2&lt;/sup&gt;&lt;/a&gt; &lt;/p&gt; &lt;a name=public-domain-anchor&gt;&lt;/a&gt;&lt;a name=index-copying-indexed-caption&gt;&lt;/a&gt; &lt;a name=index-copying-indexed-caption-function&gt;&lt;/a&gt; &lt;/div&gt;&lt;/div&gt;</w:t>
      </w:r>
    </w:p>
    <w:p w14:paraId="133BD710" w14:textId="77777777" w:rsidR="00425AAE" w:rsidRDefault="00425AAE">
      <w:r>
        <w:t>&lt;div class=float&gt;&lt;a name=public-domain&gt;&lt;/a&gt;</w:t>
      </w:r>
    </w:p>
    <w:p w14:paraId="79B63735" w14:textId="77777777" w:rsidR="00425AAE" w:rsidRDefault="00425AAE">
      <w:r>
        <w:t>&lt;p&gt;Public domain is not really a licence, as it means than the author abandon his copyright. &lt;/p&gt; &lt;div class=float-caption&gt;&lt;p&gt;&lt;strong&gt;Copyright notice 1: &lt;/strong&gt;The Public Domain notice&lt;a name=DOCF1_3 href=#FOOT1_3&gt;&lt;sup&gt;3&lt;/sup&gt;&lt;/a&gt; &lt;/p&gt; &lt;a name=public-domain-anchor&gt;&lt;/a&gt;&lt;a name=index-copying-indexed-caption&gt;&lt;/a&gt; &lt;a name=index-copying-indexed-caption-function&gt;&lt;/a&gt; &lt;/div&gt;&lt;/div&gt;</w:t>
      </w:r>
    </w:p>
    <w:p w14:paraId="5E70E782" w14:textId="77777777" w:rsidR="00425AAE" w:rsidRDefault="00425AAE">
      <w:r>
        <w:t>&lt;dl class=listoffloats&gt; &lt;dt&gt;&lt;a href=#public-domain&gt;Copyright notice 1&lt;/a&gt;&lt;/dt&gt;&lt;dd&gt;&lt;p&gt;The Public Domain notice&lt;a name=t_hlistoffloats_DOCF1_4 href=#t_hlistoffloats_FOOT1_4&gt;&lt;sup&gt;4&lt;/sup&gt;&lt;/a&gt; &lt;/p&gt; &lt;/dd&gt; &lt;/dl&gt;</w:t>
      </w:r>
    </w:p>
    <w:p w14:paraId="2C6E5ECA" w14:textId="77777777" w:rsidR="00425AAE" w:rsidRDefault="00425AAE">
      <w:r>
        <w:t>&lt;table&gt;&lt;tr&gt;&lt;th valign=top&gt;Jump to: &amp;nbsp; &lt;/th&gt;&lt;td&gt;&lt;a class=summary-letter href=#Copying-and-floats_cp_letter-I&gt;&lt;b&gt;I&lt;/b&gt;&lt;/a&gt;  &amp;nbsp;  &lt;/td&gt;&lt;/tr&gt;&lt;/table&gt; &lt;table class=index-cp border=0&gt; &lt;tr&gt;&lt;td&gt;&lt;/td&gt;&lt;th align=left&gt;Index Entry&lt;/th&gt;&lt;td&gt;&amp;nbsp;&lt;/td&gt;&lt;th align=left&gt; Section&lt;/th&gt;&lt;/tr&gt; &lt;tr&gt;&lt;td colspan=4&gt; &lt;hr&gt;&lt;/td&gt;&lt;/tr&gt; &lt;tr&gt;&lt;th&gt;&lt;a name=Copying-and-floats_cp_letter-</w:t>
      </w:r>
      <w:r>
        <w:lastRenderedPageBreak/>
        <w:t>I&gt;I&lt;/a&gt;&lt;/th&gt;&lt;td&gt;&lt;/td&gt;&lt;td&gt;&lt;/td&gt;&lt;/tr&gt; &lt;tr&gt;&lt;td&gt;&lt;/td&gt;&lt;td valign=top&gt;&lt;a href=#index-copying-indexed-caption&gt;indexed caption&lt;/a&gt;:&lt;/td&gt;&lt;td&gt;&amp;nbsp;&lt;/td&gt;&lt;td valign=top&gt;&lt;a href=#Top&gt;Top&lt;/a&gt;&lt;/td&gt;&lt;/tr&gt; &lt;tr&gt;&lt;td&gt;&lt;/td&gt;&lt;td valign=top&gt;&lt;a href=#index-copying-indexed-caption-copying-footnote&gt;indexed caption copying footnote&lt;/a&gt;:&lt;/td&gt;&lt;td&gt;&amp;nbsp;&lt;/td&gt;&lt;td valign=top&gt;&lt;a href=#Top&gt;Top&lt;/a&gt;&lt;/td&gt;&lt;/tr&gt; &lt;tr&gt;&lt;td colspan=4&gt; &lt;hr&gt;&lt;/td&gt;&lt;/tr&gt; &lt;/table&gt; &lt;table&gt;&lt;tr&gt;&lt;th valign=top&gt;Jump to: &amp;nbsp; &lt;/th&gt;&lt;td&gt;&lt;a class=summary-letter href=#Copying-and-floats_cp_letter-I&gt;&lt;b&gt;I&lt;/b&gt;&lt;/a&gt;  &amp;nbsp;  &lt;/td&gt;&lt;/tr&gt;&lt;/table&gt; &lt;table&gt;&lt;tr&gt;&lt;th valign=top&gt;Jump to: &amp;nbsp; &lt;/th&gt;&lt;td&gt;&lt;a class=summary-letter href=#Copying-and-floats_fn_letter-I&gt;&lt;b&gt;I&lt;/b&gt;&lt;/a&gt;  &amp;nbsp;  &lt;a class=summary-letter href=#Copying-and-floats_fn_letter-P&gt;&lt;b&gt;P&lt;/b&gt;&lt;/a&gt;  &amp;nbsp;  &lt;/td&gt;&lt;/tr&gt;&lt;/table&gt; &lt;table class=index-fn border=0&gt; &lt;tr&gt;&lt;td&gt;&lt;/td&gt;&lt;th align=left&gt;Index Entry&lt;/th&gt;&lt;td&gt;&amp;nbsp;&lt;/td&gt;&lt;th align=left&gt; Section&lt;/th&gt;&lt;/tr&gt; &lt;tr&gt;&lt;td colspan=4&gt; &lt;hr&gt;&lt;/td&gt;&lt;/tr&gt; &lt;tr&gt;&lt;th&gt;&lt;a name=Copying-and-floats_fn_letter-I&gt;I&lt;/a&gt;&lt;/th&gt;&lt;td&gt;&lt;/td&gt;&lt;td&gt;&lt;/td&gt;&lt;/tr&gt; &lt;tr&gt;&lt;td&gt;&lt;/td&gt;&lt;td valign=top&gt;&lt;a href=#index-copying-indexed-caption-function&gt;&lt;code&gt;indexed caption function&lt;/code&gt;&lt;/a&gt;:&lt;/td&gt;&lt;td&gt;&amp;nbsp;&lt;/td&gt;&lt;td valign=top&gt;&lt;a href=#Top&gt;Top&lt;/a&gt;&lt;/td&gt;&lt;/tr&gt; &lt;tr&gt;&lt;td colspan=4&gt; &lt;hr&gt;&lt;/td&gt;&lt;/tr&gt; &lt;tr&gt;&lt;th&gt;&lt;a name=Copying-and-floats_fn_letter-P&gt;P&lt;/a&gt;&lt;/th&gt;&lt;td&gt;&lt;/td&gt;&lt;td&gt;&lt;/td&gt;&lt;/tr&gt; &lt;tr&gt;&lt;td&gt;&lt;/td&gt;&lt;td valign=top&gt;&lt;a href=#index-copying-public-domain-function&gt;&lt;code&gt;public domain function&lt;/code&gt;&lt;/a&gt;:&lt;/td&gt;&lt;td&gt;&amp;nbsp;&lt;/td&gt;&lt;td valign=top&gt;&lt;a href=#Top&gt;Top&lt;/a&gt;&lt;/td&gt;&lt;/tr&gt; &lt;tr&gt;&lt;td colspan=4&gt; &lt;hr&gt;&lt;/td&gt;&lt;/tr&gt; &lt;/table&gt; &lt;table&gt;&lt;tr&gt;&lt;th valign=top&gt;Jump to: &amp;nbsp; &lt;/th&gt;&lt;td&gt;&lt;a class=summary-letter href=#Copying-and-floats_fn_letter-I&gt;&lt;b&gt;I&lt;/b&gt;&lt;/a&gt;  &amp;nbsp;  &lt;a class=summary-letter href=#Copying-and-floats_fn_letter-P&gt;&lt;b&gt;P&lt;/b&gt;&lt;/a&gt;  &amp;nbsp;  &lt;/td&gt;&lt;/tr&gt;&lt;/table&gt; &lt;div class=footnote&gt; &lt;hr&gt; &lt;h4 class=footnotes-heading&gt;Footnotes&lt;/h4&gt;</w:t>
      </w:r>
    </w:p>
    <w:p w14:paraId="213728D4" w14:textId="77777777" w:rsidR="00425AAE" w:rsidRDefault="00425AAE">
      <w:r>
        <w:t>&lt;h3&gt;&lt;a name=FOOT1 href=#DOCF1&gt;(1)&lt;/a&gt;&lt;/h3&gt; &lt;p&gt;The caption copying footnote &lt;a name=caption-copying-footnote-anchor&gt;&lt;/a&gt;&lt;/p&gt; &lt;a name=index-copying-indexed-caption-copying-footnote&gt;&lt;/a&gt; &lt;a name=index-copying-public-domain-function&gt;&lt;/a&gt;</w:t>
      </w:r>
    </w:p>
    <w:p w14:paraId="5C25FE64" w14:textId="77777777" w:rsidR="00425AAE" w:rsidRDefault="00425AAE">
      <w:r>
        <w:t>&lt;p&gt;see &lt;a href=#Copying-and-floats&gt;Copying and floats&lt;/a&gt;. &lt;/p&gt; &lt;h3&gt;&lt;a name=FOOT1_2 href=#DOCF1_2&gt;(2)&lt;/a&gt;&lt;/h3&gt; &lt;p&gt;The caption copying footnote &lt;a name=caption-copying-footnote-anchor&gt;&lt;/a&gt;&lt;/p&gt; &lt;a name=index-copying-indexed-caption-copying-footnote&gt;&lt;/a&gt; &lt;a name=index-copying-public-domain-function&gt;&lt;/a&gt;</w:t>
      </w:r>
    </w:p>
    <w:p w14:paraId="389D3711" w14:textId="77777777" w:rsidR="00425AAE" w:rsidRDefault="00425AAE">
      <w:r>
        <w:t>&lt;p&gt;see &lt;a href=#Copying-and-floats&gt;Copying and floats&lt;/a&gt;. &lt;/p&gt; &lt;h3&gt;&lt;a name=FOOT1_3 href=#DOCF1_3&gt;(3)&lt;/a&gt;&lt;/h3&gt; &lt;p&gt;The caption copying footnote &lt;a name=caption-copying-footnote-anchor&gt;&lt;/a&gt;&lt;/p&gt; &lt;a name=index-copying-indexed-caption-copying-footnote&gt;&lt;/a&gt; &lt;a name=index-copying-public-domain-function&gt;&lt;/a&gt;</w:t>
      </w:r>
    </w:p>
    <w:p w14:paraId="025660DE" w14:textId="77777777" w:rsidR="00425AAE" w:rsidRDefault="00425AAE">
      <w:r>
        <w:t>&lt;p&gt;see &lt;a href=#Copying-and-floats&gt;Copying and floats&lt;/a&gt;. &lt;/p&gt; &lt;h3&gt;&lt;a name=t_hlistoffloats_FOOT1_4 href=#t_hlistoffloats_DOCF1_4&gt;(4)&lt;/a&gt;&lt;/h3&gt; &lt;p&gt;The caption copying footnote &lt;/p&gt;</w:t>
      </w:r>
    </w:p>
    <w:p w14:paraId="46CEE862" w14:textId="77777777" w:rsidR="00425AAE" w:rsidRDefault="00425AAE">
      <w:r>
        <w:t>&lt;p&gt;see &lt;a href=#Copying-and-floats&gt;Copying and floats&lt;/a&gt;. &lt;/p&gt; &lt;/div&gt; &lt;hr&gt;</w:t>
      </w:r>
    </w:p>
    <w:p w14:paraId="0AB5D93D" w14:textId="77777777" w:rsidR="00425AAE" w:rsidRDefault="00425AAE"/>
    <w:p w14:paraId="7D5BB746" w14:textId="77777777" w:rsidR="00425AAE" w:rsidRDefault="00425AAE">
      <w:r>
        <w:t>&lt;/body&gt; &lt;/html&gt; ';</w:t>
      </w:r>
    </w:p>
    <w:p w14:paraId="4292E886" w14:textId="77777777" w:rsidR="00425AAE" w:rsidRDefault="00425AAE">
      <w:r>
        <w:t>1; [END FILE=texinfo-5.2.0.dfsg.1/tp/t/results/float/float_copying.pl]</w:t>
      </w:r>
    </w:p>
    <w:p w14:paraId="18EF2C55" w14:textId="77777777" w:rsidR="00425AAE" w:rsidRDefault="00425AAE" w:rsidP="000727EF">
      <w:pPr>
        <w:pStyle w:val="Heading3"/>
      </w:pPr>
      <w:r>
        <w:lastRenderedPageBreak/>
        <w:t>texinfo-5.2.0.dfsg.1/tp/t/results/regions/anchor_in_copying.pl:</w:t>
      </w:r>
    </w:p>
    <w:p w14:paraId="2A846F94" w14:textId="77777777" w:rsidR="00425AAE" w:rsidRDefault="00425AAE">
      <w:r>
        <w:t>[BEGIN FILE=texinfo-5.2.0.dfsg.1/tp/t/results/regions/anchor_in_copying.pl] use vars qw(%result_texis %result_texts %result_trees %result_errors     %result_indices %result_sectioning %result_nodes %result_menus    %result_floats %result_converted %result_converted_errors     %result_elements %result_directions_text);</w:t>
      </w:r>
    </w:p>
    <w:p w14:paraId="35B94B2C" w14:textId="77777777" w:rsidR="00425AAE" w:rsidRDefault="00425AAE">
      <w:r>
        <w:t>use utf8;</w:t>
      </w:r>
    </w:p>
    <w:p w14:paraId="208598A0" w14:textId="77777777" w:rsidR="00425AAE" w:rsidRDefault="00425AAE">
      <w:r>
        <w:t xml:space="preserve">$result_trees{'anchor_in_copying'} = {   'contents' =&gt; [     {       'contents' =&gt; [         {           'parent' =&gt; {},           'text' =&gt; ' ',           'type' =&gt; 'empty_line'         },         {           'cmdname' =&gt; 'copying',           'contents' =&gt; [             {               'extra' =&gt; {                 'command' =&gt; {}               },               'parent' =&gt; {},               'text' =&gt; ' ',               'type' =&gt; 'empty_line_after_command'             },             {               'parent' =&gt; {},               'text' =&gt; ' ',               'type' =&gt; 'empty_line'             },             {               'contents' =&gt; [                 {                   'parent' =&gt; {},                   'text' =&gt; 'Copying. '                 },                 {                   'args' =&gt; [                     {                       'contents' =&gt; [                         {                           'parent' =&gt; {},                           'text' =&gt; 'Copying information'                         }                       ],                       'extra' =&gt; {                         'region' =&gt; {}                       },                       'parent' =&gt; {},                       'type' =&gt; 'brace_command_arg'                     }                   ],                   'cmdname' =&gt; 'anchor',                   'contents' =&gt; [],                   'extra' =&gt; {                     'brace_command_contents' =&gt; [                       [                         {}                       ]                     ],                     'node_content' =&gt; [                       {}                     ],                     'normalized' =&gt; 'Copying-information',                     'spaces_before_argument' =&gt; {                       'text' =&gt; '',                       'type' =&gt; 'empty_spaces_before_argument'                     }                   },                   'line_nr' =&gt; {                     'file_name' =&gt; '',                     'line_nr' =&gt; 5,                     'macro' =&gt; ''                   },                   'parent' =&gt; {}                 },                 {                   'text' =&gt; ' ',                   'type' =&gt; 'empty_spaces_after_close_brace'                 }               ],               'parent' =&gt; {},               'type' =&gt; 'paragraph'             },             {               'parent' =&gt; {},               'text' =&gt; ' ',               'type' =&gt; 'empty_line'             },             {               'args' =&gt; [                 {                   'contents' =&gt; [                     {                       'extra' =&gt; {                         'command' =&gt; {}                       },                       'parent' =&gt; {},                       'text' =&gt; ' ',                       'type' =&gt; 'empty_spaces_after_command'                     },                     {                       'parent' =&gt; {},                       'text' =&gt; 'copying'                     },                     {                       'parent' =&gt; {},                       'text' =&gt; ' ',                       'type' =&gt; 'spaces_at_end'                     }                   ],                   'parent' =&gt; {},                   'type' =&gt; 'misc_line_arg'                 }               ],               'cmdname' =&gt; 'end',               'extra' =&gt; {                 'command' =&gt; {},                 'command_argument' =&gt; 'copying',                 'spaces_after_command' =&gt; {},                 'text_arg' =&gt; 'copying'               },               'line_nr' =&gt; {                 'file_name' =&gt; '',                 'line_nr' =&gt; 7,                 'macro' =&gt; ''               },               'parent' =&gt; {}             }           ],           'extra' =&gt; {             'end_command' =&gt; {},             'spaces_after_command' =&gt; {}           },           'line_nr' =&gt; {             'file_name' =&gt; '',             'line_nr' =&gt; 2,             'macro' =&gt; ''           },           'parent' =&gt; {}         },         {           'parent' =&gt; {},           'text' =&gt; ' ',           'type' =&gt; 'empty_line'         }       ],       'parent' =&gt; {},       'type' =&gt; 'text_root'     },     {       'args' =&gt; [         {           'contents' =&gt; [             {               'extra' =&gt; {                 'command' =&gt; {}               },               'parent' =&gt; {},               'text' =&gt; ' ',               'type' =&gt; 'empty_spaces_after_command'             },             {               'parent' =&gt; {},               'text' =&gt; 'Top'             },             {               'parent' =&gt; {},               'text' =&gt; ' ',               'type' =&gt; 'spaces_at_end'             }           ],           </w:t>
      </w:r>
      <w:r>
        <w:lastRenderedPageBreak/>
        <w:t>'parent' =&gt; {},           'type' =&gt; 'misc_line_arg'         }       ],       'cmdname' =&gt; 'node',       'contents' =&gt; [         {           'parent' =&gt; {},           'text' =&gt; ' ',           'type' =&gt; 'empty_line'         },         {           'cmdname' =&gt; 'insertcopying',           'line_nr' =&gt; {             'file_name' =&gt; '',             'line_nr' =&gt; 11,             'macro' =&gt; ''           },           'parent' =&gt; {}         },         {           'parent' =&gt; {},           'text' =&gt; ' '         },         {           'parent' =&gt; {},           'text' =&gt; ' ',           'type' =&gt; 'empty_line'         },         {           'cmdname' =&gt; 'insertcopying',           'line_nr' =&gt; {             'file_name' =&gt; '',             'line_nr' =&gt; 13,             'macro' =&gt; ''           },           'parent' =&gt; {}         },         {           'parent' =&gt; {},           'text' =&gt; ' '         },         {           'parent' =&gt; {},           'text' =&gt; ' ',           'type' =&gt; 'empty_line'         },         {           'contents' =&gt; [             {               'args' =&gt; [                 {                   'contents' =&gt; [                     {                       'parent' =&gt; {},                       'text' =&gt; 'Copying information'                     }                   ],                   'parent' =&gt; {},                   'type' =&gt; 'brace_command_arg'                 }               ],               'cmdname' =&gt; 'xref',               'contents' =&gt; [],               'extra' =&gt; {                 'brace_command_contents' =&gt; [                   [                     {}                   ]                 ],                 'label' =&gt; {},                 'node_argument' =&gt; {                   'node_content' =&gt; [                     {}                   ],                   'normalized' =&gt; 'Copying-information'                 },                 'spaces_before_argument' =&gt; {                   'text' =&gt; '',                   'type' =&gt; 'empty_spaces_before_argument'                 }               },               'line_nr' =&gt; {                 'file_name' =&gt; '',                 'line_nr' =&gt; 15,                 'macro' =&gt; ''               },               'parent' =&gt; {}             },             {               'parent' =&gt; {},               'text' =&gt; '. '             }           ],           'parent' =&gt; {},           'type' =&gt; 'paragraph'         },         {           'parent' =&gt; {},           'text' =&gt; ' ',           'type' =&gt; 'empty_line'         }       ],       'extra' =&gt; {         'node_content' =&gt; [           {}         ],         'nodes_manuals' =&gt; [           {             'node_content' =&gt; [],             'normalized' =&gt; 'Top'           }         ],         'normalized' =&gt; 'Top',         'spaces_after_command' =&gt; {}       },       'line_nr' =&gt; {         'file_name' =&gt; '',         'line_nr' =&gt; 9,         'macro' =&gt; ''       },       'parent' =&gt; {}     }   ],   'type' =&gt; 'document_root' }; $result_trees{'anchor_in_copying'}{'contents'}[0]{'contents'}[0]{'parent'} = $result_trees{'anchor_in_copying'}{'contents'}[0]; $result_trees{'anchor_in_copying'}{'contents'}[0]{'contents'}[1]{'contents'}[0]{'extra'}{'command'} = $result_trees{'anchor_in_copying'}{'contents'}[0]{'contents'}[1]; $result_trees{'anchor_in_copying'}{'contents'}[0]{'contents'}[1]{'contents'}[0]{'parent'} = $result_trees{'anchor_in_copying'}{'contents'}[0]{'contents'}[1]; $result_trees{'anchor_in_copying'}{'contents'}[0]{'contents'}[1]{'contents'}[1]{'parent'} = $result_trees{'anchor_in_copying'}{'contents'}[0]{'contents'}[1]; $result_trees{'anchor_in_copying'}{'contents'}[0]{'contents'}[1]{'contents'}[2]{'contents'}[0]{'parent'} = $result_trees{'anchor_in_copying'}{'contents'}[0]{'contents'}[1]{'contents'}[2]; $result_trees{'anchor_in_copying'}{'contents'}[0]{'contents'}[1]{'contents'}[2]{'contents'}[1]{'args'}[0]{'contents'}[0]{'parent'} = $result_trees{'anchor_in_copying'}{'contents'}[0]{'contents'}[1]{'contents'}[2]{'contents'}[1]{'args'}[0]; $result_trees{'anchor_in_copying'}{'contents'}[0]{'contents'}[1]{'contents'}[2]{'contents'}[1]{'args'}[0]{'extra'}{'region'} = $result_trees{'anchor_in_copying'}{'contents'}[0]{'contents'}[1]; $result_trees{'anchor_in_copying'}{'contents'}[0]{'contents'}[1]{'contents'}[2]{'contents'}[1]{'args'}[0]{'parent'} = $result_trees{'anchor_in_copying'}{'contents'}[0]{'contents'}[1]{'contents'}[2]{'contents'}[1]</w:t>
      </w:r>
      <w:r>
        <w:lastRenderedPageBreak/>
        <w:t xml:space="preserve">; $result_trees{'anchor_in_copying'}{'contents'}[0]{'contents'}[1]{'contents'}[2]{'contents'}[1]{'extra'}{'brace_command_contents'}[0][0] = $result_trees{'anchor_in_copying'}{'contents'}[0]{'contents'}[1]{'contents'}[2]{'contents'}[1]{'args'}[0]{'contents'}[0]; $result_trees{'anchor_in_copying'}{'contents'}[0]{'contents'}[1]{'contents'}[2]{'contents'}[1]{'extra'}{'node_content'}[0] = $result_trees{'anchor_in_copying'}{'contents'}[0]{'contents'}[1]{'contents'}[2]{'contents'}[1]{'args'}[0]{'contents'}[0]; $result_trees{'anchor_in_copying'}{'contents'}[0]{'contents'}[1]{'contents'}[2]{'contents'}[1]{'parent'} = $result_trees{'anchor_in_copying'}{'contents'}[0]{'contents'}[1]{'contents'}[2]; $result_trees{'anchor_in_copying'}{'contents'}[0]{'contents'}[1]{'contents'}[2]{'parent'} = $result_trees{'anchor_in_copying'}{'contents'}[0]{'contents'}[1]; $result_trees{'anchor_in_copying'}{'contents'}[0]{'contents'}[1]{'contents'}[3]{'parent'} = $result_trees{'anchor_in_copying'}{'contents'}[0]{'contents'}[1]; $result_trees{'anchor_in_copying'}{'contents'}[0]{'contents'}[1]{'contents'}[4]{'args'}[0]{'contents'}[0]{'extra'}{'command'} = $result_trees{'anchor_in_copying'}{'contents'}[0]{'contents'}[1]{'contents'}[4]; $result_trees{'anchor_in_copying'}{'contents'}[0]{'contents'}[1]{'contents'}[4]{'args'}[0]{'contents'}[0]{'parent'} = $result_trees{'anchor_in_copying'}{'contents'}[0]{'contents'}[1]{'contents'}[4]{'args'}[0]; $result_trees{'anchor_in_copying'}{'contents'}[0]{'contents'}[1]{'contents'}[4]{'args'}[0]{'contents'}[1]{'parent'} = $result_trees{'anchor_in_copying'}{'contents'}[0]{'contents'}[1]{'contents'}[4]{'args'}[0]; $result_trees{'anchor_in_copying'}{'contents'}[0]{'contents'}[1]{'contents'}[4]{'args'}[0]{'contents'}[2]{'parent'} = $result_trees{'anchor_in_copying'}{'contents'}[0]{'contents'}[1]{'contents'}[4]{'args'}[0]; $result_trees{'anchor_in_copying'}{'contents'}[0]{'contents'}[1]{'contents'}[4]{'args'}[0]{'parent'} = $result_trees{'anchor_in_copying'}{'contents'}[0]{'contents'}[1]{'contents'}[4]; $result_trees{'anchor_in_copying'}{'contents'}[0]{'contents'}[1]{'contents'}[4]{'extra'}{'command'} = $result_trees{'anchor_in_copying'}{'contents'}[0]{'contents'}[1]; $result_trees{'anchor_in_copying'}{'contents'}[0]{'contents'}[1]{'contents'}[4]{'extra'}{'spaces_after_command'} = $result_trees{'anchor_in_copying'}{'contents'}[0]{'contents'}[1]{'contents'}[4]{'args'}[0]{'contents'}[0]; $result_trees{'anchor_in_copying'}{'contents'}[0]{'contents'}[1]{'contents'}[4]{'parent'} = $result_trees{'anchor_in_copying'}{'contents'}[0]{'contents'}[1]; $result_trees{'anchor_in_copying'}{'contents'}[0]{'contents'}[1]{'extra'}{'end_command'} = $result_trees{'anchor_in_copying'}{'contents'}[0]{'contents'}[1]{'contents'}[4]; $result_trees{'anchor_in_copying'}{'contents'}[0]{'contents'}[1]{'extra'}{'spaces_after_command'} = $result_trees{'anchor_in_copying'}{'contents'}[0]{'contents'}[1]{'contents'}[0]; $result_trees{'anchor_in_copying'}{'contents'}[0]{'contents'}[1]{'parent'} = $result_trees{'anchor_in_copying'}{'contents'}[0]; $result_trees{'anchor_in_copying'}{'contents'}[0]{'contents'}[2]{'parent'} = $result_trees{'anchor_in_copying'}{'contents'}[0]; $result_trees{'anchor_in_copying'}{'contents'}[0]{'parent'} = </w:t>
      </w:r>
      <w:r>
        <w:lastRenderedPageBreak/>
        <w:t xml:space="preserve">$result_trees{'anchor_in_copying'}; $result_trees{'anchor_in_copying'}{'contents'}[1]{'args'}[0]{'contents'}[0]{'extra'}{'command'} = $result_trees{'anchor_in_copying'}{'contents'}[1]; $result_trees{'anchor_in_copying'}{'contents'}[1]{'args'}[0]{'contents'}[0]{'parent'} = $result_trees{'anchor_in_copying'}{'contents'}[1]{'args'}[0]; $result_trees{'anchor_in_copying'}{'contents'}[1]{'args'}[0]{'contents'}[1]{'parent'} = $result_trees{'anchor_in_copying'}{'contents'}[1]{'args'}[0]; $result_trees{'anchor_in_copying'}{'contents'}[1]{'args'}[0]{'contents'}[2]{'parent'} = $result_trees{'anchor_in_copying'}{'contents'}[1]{'args'}[0]; $result_trees{'anchor_in_copying'}{'contents'}[1]{'args'}[0]{'parent'} = $result_trees{'anchor_in_copying'}{'contents'}[1]; $result_trees{'anchor_in_copying'}{'contents'}[1]{'contents'}[0]{'parent'} = $result_trees{'anchor_in_copying'}{'contents'}[1]; $result_trees{'anchor_in_copying'}{'contents'}[1]{'contents'}[1]{'parent'} = $result_trees{'anchor_in_copying'}{'contents'}[1]; $result_trees{'anchor_in_copying'}{'contents'}[1]{'contents'}[2]{'parent'} = $result_trees{'anchor_in_copying'}{'contents'}[1]; $result_trees{'anchor_in_copying'}{'contents'}[1]{'contents'}[3]{'parent'} = $result_trees{'anchor_in_copying'}{'contents'}[1]; $result_trees{'anchor_in_copying'}{'contents'}[1]{'contents'}[4]{'parent'} = $result_trees{'anchor_in_copying'}{'contents'}[1]; $result_trees{'anchor_in_copying'}{'contents'}[1]{'contents'}[5]{'parent'} = $result_trees{'anchor_in_copying'}{'contents'}[1]; $result_trees{'anchor_in_copying'}{'contents'}[1]{'contents'}[6]{'parent'} = $result_trees{'anchor_in_copying'}{'contents'}[1]; $result_trees{'anchor_in_copying'}{'contents'}[1]{'contents'}[7]{'contents'}[0]{'args'}[0]{'contents'}[0]{'parent'} = $result_trees{'anchor_in_copying'}{'contents'}[1]{'contents'}[7]{'contents'}[0]{'args'}[0]; $result_trees{'anchor_in_copying'}{'contents'}[1]{'contents'}[7]{'contents'}[0]{'args'}[0]{'parent'} = $result_trees{'anchor_in_copying'}{'contents'}[1]{'contents'}[7]{'contents'}[0]; $result_trees{'anchor_in_copying'}{'contents'}[1]{'contents'}[7]{'contents'}[0]{'extra'}{'brace_command_contents'}[0][0] = $result_trees{'anchor_in_copying'}{'contents'}[1]{'contents'}[7]{'contents'}[0]{'args'}[0]{'contents'}[0]; $result_trees{'anchor_in_copying'}{'contents'}[1]{'contents'}[7]{'contents'}[0]{'extra'}{'label'} = $result_trees{'anchor_in_copying'}{'contents'}[0]{'contents'}[1]{'contents'}[2]{'contents'}[1]; $result_trees{'anchor_in_copying'}{'contents'}[1]{'contents'}[7]{'contents'}[0]{'extra'}{'node_argument'}{'node_content'}[0] = $result_trees{'anchor_in_copying'}{'contents'}[1]{'contents'}[7]{'contents'}[0]{'args'}[0]{'contents'}[0]; $result_trees{'anchor_in_copying'}{'contents'}[1]{'contents'}[7]{'contents'}[0]{'parent'} = $result_trees{'anchor_in_copying'}{'contents'}[1]{'contents'}[7]; $result_trees{'anchor_in_copying'}{'contents'}[1]{'contents'}[7]{'contents'}[1]{'parent'} = $result_trees{'anchor_in_copying'}{'contents'}[1]{'contents'}[7]; </w:t>
      </w:r>
      <w:r>
        <w:lastRenderedPageBreak/>
        <w:t>$result_trees{'anchor_in_copying'}{'contents'}[1]{'contents'}[7]{'parent'} = $result_trees{'anchor_in_copying'}{'contents'}[1]; $result_trees{'anchor_in_copying'}{'contents'}[1]{'contents'}[8]{'parent'} = $result_trees{'anchor_in_copying'}{'contents'}[1]; $result_trees{'anchor_in_copying'}{'contents'}[1]{'extra'}{'node_content'}[0] = $result_trees{'anchor_in_copying'}{'contents'}[1]{'args'}[0]{'contents'}[1]; $result_trees{'anchor_in_copying'}{'contents'}[1]{'extra'}{'nodes_manuals'}[0]{'node_content'} = $result_trees{'anchor_in_copying'}{'contents'}[1]{'extra'}{'node_content'}; $result_trees{'anchor_in_copying'}{'contents'}[1]{'extra'}{'spaces_after_command'} = $result_trees{'anchor_in_copying'}{'contents'}[1]{'args'}[0]{'contents'}[0]; $result_trees{'anchor_in_copying'}{'contents'}[1]{'parent'} = $result_trees{'anchor_in_copying'};</w:t>
      </w:r>
    </w:p>
    <w:p w14:paraId="403CEA19" w14:textId="77777777" w:rsidR="00425AAE" w:rsidRDefault="00425AAE">
      <w:r>
        <w:t>$result_texis{'anchor_in_copying'} = ' @copying</w:t>
      </w:r>
    </w:p>
    <w:p w14:paraId="7BED8EDB" w14:textId="77777777" w:rsidR="00425AAE" w:rsidRDefault="00425AAE">
      <w:r>
        <w:t>Copying. @anchor{Copying information}</w:t>
      </w:r>
    </w:p>
    <w:p w14:paraId="638E563A" w14:textId="77777777" w:rsidR="00425AAE" w:rsidRDefault="00425AAE">
      <w:r>
        <w:t>@end copying</w:t>
      </w:r>
    </w:p>
    <w:p w14:paraId="668ED3D9" w14:textId="77777777" w:rsidR="00425AAE" w:rsidRDefault="00425AAE">
      <w:r>
        <w:t>@node Top</w:t>
      </w:r>
    </w:p>
    <w:p w14:paraId="10621170" w14:textId="77777777" w:rsidR="00425AAE" w:rsidRDefault="00425AAE">
      <w:r>
        <w:t>@insertcopying</w:t>
      </w:r>
    </w:p>
    <w:p w14:paraId="1D43B4DB" w14:textId="77777777" w:rsidR="00425AAE" w:rsidRDefault="00425AAE">
      <w:r>
        <w:t>@insertcopying</w:t>
      </w:r>
    </w:p>
    <w:p w14:paraId="497DEDC1" w14:textId="77777777" w:rsidR="00425AAE" w:rsidRDefault="00425AAE">
      <w:r>
        <w:t>@xref{Copying information}.</w:t>
      </w:r>
    </w:p>
    <w:p w14:paraId="7F16E7CA" w14:textId="77777777" w:rsidR="00425AAE" w:rsidRDefault="00425AAE">
      <w:r>
        <w:t>';</w:t>
      </w:r>
    </w:p>
    <w:p w14:paraId="2CC7390E" w14:textId="77777777" w:rsidR="00425AAE" w:rsidRDefault="00425AAE">
      <w:r>
        <w:t xml:space="preserve"> $result_texts{'anchor_in_copying'} = '</w:t>
      </w:r>
    </w:p>
    <w:p w14:paraId="71E48D8C" w14:textId="77777777" w:rsidR="00425AAE" w:rsidRDefault="00425AAE"/>
    <w:p w14:paraId="68172E4A" w14:textId="77777777" w:rsidR="00425AAE" w:rsidRDefault="00425AAE"/>
    <w:p w14:paraId="5C57C597" w14:textId="77777777" w:rsidR="00425AAE" w:rsidRDefault="00425AAE">
      <w:r>
        <w:t xml:space="preserve"> Copying information.</w:t>
      </w:r>
    </w:p>
    <w:p w14:paraId="2E442399" w14:textId="77777777" w:rsidR="00425AAE" w:rsidRDefault="00425AAE">
      <w:r>
        <w:t>';</w:t>
      </w:r>
    </w:p>
    <w:p w14:paraId="07167416" w14:textId="77777777" w:rsidR="00425AAE" w:rsidRDefault="00425AAE">
      <w:r>
        <w:t>$result_sectioning{'anchor_in_copying'} = {};</w:t>
      </w:r>
    </w:p>
    <w:p w14:paraId="037018C2" w14:textId="77777777" w:rsidR="00425AAE" w:rsidRDefault="00425AAE">
      <w:r>
        <w:t>$result_nodes{'anchor_in_copying'} = {   'cmdname' =&gt; 'node',   'extra' =&gt; {     'normalized' =&gt; 'Top'   },   'node_up' =&gt; {     'extra' =&gt; {       'manual_content' =&gt; [         {           'text' =&gt; 'dir'         }       ],       'top_node_up' =&gt; {}     },     'type' =&gt; 'top_node_up'   } }; $result_nodes{'anchor_in_copying'}{'node_up'}{'extra'}{'top_node_up'} = $result_nodes{'anchor_in_copying'};</w:t>
      </w:r>
    </w:p>
    <w:p w14:paraId="7E7276C1" w14:textId="77777777" w:rsidR="00425AAE" w:rsidRDefault="00425AAE">
      <w:r>
        <w:t>$result_menus{'anchor_in_copying'} = {   'cmdname' =&gt; 'node',   'extra' =&gt; {     'normalized' =&gt; 'Top'   } };</w:t>
      </w:r>
    </w:p>
    <w:p w14:paraId="0842D7BB" w14:textId="77777777" w:rsidR="00425AAE" w:rsidRDefault="00425AAE">
      <w:r>
        <w:t>$result_errors{'anchor_in_copying'} = [];</w:t>
      </w:r>
    </w:p>
    <w:p w14:paraId="075AE01A" w14:textId="77777777" w:rsidR="00425AAE" w:rsidRDefault="00425AAE"/>
    <w:p w14:paraId="4453FDA4" w14:textId="77777777" w:rsidR="00425AAE" w:rsidRDefault="00425AAE">
      <w:r>
        <w:t>$result_converted{'info'}-&gt;{'anchor_in_copying'} = 'This is , produced from .</w:t>
      </w:r>
    </w:p>
    <w:p w14:paraId="65365F42" w14:textId="77777777" w:rsidR="00425AAE" w:rsidRDefault="00425AAE">
      <w:r>
        <w:t>Copying.</w:t>
      </w:r>
    </w:p>
    <w:p w14:paraId="71F14948" w14:textId="77777777" w:rsidR="00425AAE" w:rsidRDefault="00425AAE">
      <w:r>
        <w:t>¬ File: ,  Node: Top,  Up: (dir)</w:t>
      </w:r>
    </w:p>
    <w:p w14:paraId="509534FC" w14:textId="77777777" w:rsidR="00425AAE" w:rsidRDefault="00425AAE">
      <w:r>
        <w:t>Copying.</w:t>
      </w:r>
    </w:p>
    <w:p w14:paraId="071E7BB2" w14:textId="77777777" w:rsidR="00425AAE" w:rsidRDefault="00425AAE">
      <w:r>
        <w:t xml:space="preserve">   Copying.</w:t>
      </w:r>
    </w:p>
    <w:p w14:paraId="377C0E77" w14:textId="77777777" w:rsidR="00425AAE" w:rsidRDefault="00425AAE">
      <w:r>
        <w:t xml:space="preserve">   *Note Copying information::.</w:t>
      </w:r>
    </w:p>
    <w:p w14:paraId="2D43CAEA" w14:textId="77777777" w:rsidR="00425AAE" w:rsidRDefault="00425AAE">
      <w:r>
        <w:t xml:space="preserve"> ¬ Tag Table: Node: Top37 Ref: Copying information79 ¬ End Tag Table ';</w:t>
      </w:r>
    </w:p>
    <w:p w14:paraId="1CCC4B20" w14:textId="77777777" w:rsidR="00425AAE" w:rsidRDefault="00425AAE">
      <w:r>
        <w:lastRenderedPageBreak/>
        <w:t>$result_converted_errors{'info'}-&gt;{'anchor_in_copying'} = [   {     'file_name' =&gt; '',     'error_line' =&gt; ':5: @anchor output more than once: Copying information ',     'text' =&gt; '@anchor output more than once: Copying information',     'type' =&gt; 'error',     'macro' =&gt; '',     'line_nr' =&gt; 5   } ];</w:t>
      </w:r>
    </w:p>
    <w:p w14:paraId="646AD57A" w14:textId="77777777" w:rsidR="00425AAE" w:rsidRDefault="00425AAE"/>
    <w:p w14:paraId="718C94C4" w14:textId="77777777" w:rsidR="00425AAE" w:rsidRDefault="00425AAE">
      <w:r>
        <w:t>$result_converted{'html'}-&gt;{'anchor_in_copying'} = '&lt;!DOCTYPE html PUBLIC -//W3C//DTD HTML 4.01 Transitional//EN http://www.w3.org/TR/html4/loose.dtd&gt; &lt;html&gt; &lt;!--  Copying.  --&gt; &lt;!-- Created by texinfo, http://www.gnu.org/software/texinfo/ --&gt; &lt;head&gt; &lt;title&gt;Untitled Document&lt;/title&gt;</w:t>
      </w:r>
    </w:p>
    <w:p w14:paraId="39340F2D" w14:textId="77777777" w:rsidR="00425AAE" w:rsidRDefault="00425AAE">
      <w:r>
        <w:t>&lt;meta name=description content=Untitled Document&gt; &lt;meta name=keywords content=Untitled Document&gt; &lt;meta name=resource-type content=document&gt; &lt;meta name=distribution content=global&gt; &lt;meta http-equiv=Content-Type content=text/html; charset=utf-8&gt; &lt;link href=#Top rel=start title=Top&gt; &lt;style type=text/css&gt; &lt;!-- a.summary-letter {text-decoration: none} blockquote.smallquotation {font-size: smaller} div.display {margin-left: 3.2em} div.example {margin-left: 3.2em} div.indentedblock {margin-left: 3.2em} div.lisp {margin-left: 3.2em} div.smalldisplay {margin-left: 3.2em} div.smallexample {margin-left: 3.2em} div.smallindentedblock {margin-left: 3.2em; font-size: smaller} div.smalllisp {margin-left: 3.2em} kbd {font-style:oblique} pre.display {font-family: inherit} pre.format {font-family: inherit} pre.menu-comment {font-family: serif} pre.menu-preformatted {font-family: serif} pre.smalldisplay {font-family: inherit; font-size: smaller} pre.smallexample {font-size: smaller} pre.smallformat {font-family: inherit; font-size: smaller} pre.smalllisp {font-size: smaller} span.nocodebreak {white-space:nowrap} span.nolinebreak {white-space:nowrap} span.roman {font-family:serif; font-weight:normal} span.sansserif {font-family:sans-serif; font-weight:normal} ul.no-bullet {list-style: none} --&gt; &lt;/style&gt;</w:t>
      </w:r>
    </w:p>
    <w:p w14:paraId="1D370173" w14:textId="77777777" w:rsidR="00425AAE" w:rsidRDefault="00425AAE">
      <w:r>
        <w:t xml:space="preserve"> &lt;/head&gt;</w:t>
      </w:r>
    </w:p>
    <w:p w14:paraId="623F52EC" w14:textId="77777777" w:rsidR="00425AAE" w:rsidRDefault="00425AAE">
      <w:r>
        <w:t>&lt;body lang=en bgcolor=#FFFFFF text=#000000 link=#0000FF vlink=#800080 alink=#FF0000&gt;</w:t>
      </w:r>
    </w:p>
    <w:p w14:paraId="325CFFC7" w14:textId="77777777" w:rsidR="00425AAE" w:rsidRDefault="00425AAE">
      <w:r>
        <w:t xml:space="preserve"> &lt;a name=Top&gt;&lt;/a&gt; &lt;h1 class=node-heading&gt;Top&lt;/h1&gt;</w:t>
      </w:r>
    </w:p>
    <w:p w14:paraId="34CD392E" w14:textId="77777777" w:rsidR="00425AAE" w:rsidRDefault="00425AAE">
      <w:r>
        <w:t xml:space="preserve"> &lt;p&gt;Copying. &lt;a name=Copying-information&gt;&lt;/a&gt;&lt;/p&gt;</w:t>
      </w:r>
    </w:p>
    <w:p w14:paraId="401762EB" w14:textId="77777777" w:rsidR="00425AAE" w:rsidRDefault="00425AAE"/>
    <w:p w14:paraId="5C3A969A" w14:textId="77777777" w:rsidR="00425AAE" w:rsidRDefault="00425AAE">
      <w:r>
        <w:t>&lt;p&gt;Copying. &lt;a name=Copying-information&gt;&lt;/a&gt;&lt;/p&gt;</w:t>
      </w:r>
    </w:p>
    <w:p w14:paraId="4EB08BDA" w14:textId="77777777" w:rsidR="00425AAE" w:rsidRDefault="00425AAE">
      <w:r>
        <w:t xml:space="preserve"> &lt;p&gt;See &lt;a href=#Copying-information&gt;Copying information&lt;/a&gt;. &lt;/p&gt; &lt;hr&gt;</w:t>
      </w:r>
    </w:p>
    <w:p w14:paraId="65F21857" w14:textId="77777777" w:rsidR="00425AAE" w:rsidRDefault="00425AAE"/>
    <w:p w14:paraId="139C9BE6" w14:textId="77777777" w:rsidR="00425AAE" w:rsidRDefault="00425AAE">
      <w:r>
        <w:t>&lt;/body&gt; &lt;/html&gt; ';</w:t>
      </w:r>
    </w:p>
    <w:p w14:paraId="7A15754F" w14:textId="77777777" w:rsidR="00425AAE" w:rsidRDefault="00425AAE">
      <w:r>
        <w:t>$result_converted_errors{'html'}-&gt;{'anchor_in_copying'} = [   {     'error_line' =&gt; 'warning: must specify a title with a title command or @top ',     'text' =&gt; 'must specify a title with a title command or @top',     'type' =&gt; 'warning'   } ];</w:t>
      </w:r>
    </w:p>
    <w:p w14:paraId="24423EBA" w14:textId="77777777" w:rsidR="00425AAE" w:rsidRDefault="00425AAE">
      <w:r>
        <w:t xml:space="preserve"> 1; [END FILE=texinfo-5.2.0.dfsg.1/tp/t/results/regions/anchor_in_copying.pl]</w:t>
      </w:r>
    </w:p>
    <w:p w14:paraId="1C6D361F" w14:textId="77777777" w:rsidR="00425AAE" w:rsidRDefault="00425AAE" w:rsidP="000727EF">
      <w:pPr>
        <w:pStyle w:val="Heading2"/>
      </w:pPr>
      <w:r>
        <w:lastRenderedPageBreak/>
        <w:t xml:space="preserve"> </w:t>
      </w:r>
      <w:bookmarkStart w:id="708" w:name="_Toc399938525"/>
      <w:r>
        <w:t>tftp-hpa (version 5.2+20140608):</w:t>
      </w:r>
      <w:bookmarkEnd w:id="708"/>
    </w:p>
    <w:p w14:paraId="24C200DB" w14:textId="77777777" w:rsidR="00425AAE" w:rsidRDefault="00425AAE" w:rsidP="000727EF">
      <w:pPr>
        <w:pStyle w:val="Heading3"/>
      </w:pPr>
      <w:r>
        <w:t>tftp-hpa-5.2+20140608/debian/copyright:</w:t>
      </w:r>
    </w:p>
    <w:p w14:paraId="41A790E0" w14:textId="77777777" w:rsidR="00425AAE" w:rsidRDefault="00425AAE">
      <w:r>
        <w:t>[BEGIN FILE=tftp-hpa-5.2+20140608/debian/copyright] Format: http://www.debian.org/doc/packaging-manuals/copyright-format/1.0/ Upstream-Name: tftp-hpa Upstream-Contact: syslinux@zytor.com Source: git://git.kernel.org/pub/scm/network/tftp/tftp-hpa.git</w:t>
      </w:r>
    </w:p>
    <w:p w14:paraId="546DA782" w14:textId="77777777" w:rsidR="00425AAE" w:rsidRDefault="00425AAE">
      <w:r>
        <w:t>Files: * Copyright: 1984-1994 The Regents of the University of California            2000-2014 H. Peter Anvin &lt;hpa@zytor.com&gt; License: BSD-4</w:t>
      </w:r>
    </w:p>
    <w:p w14:paraId="0DC000AB" w14:textId="77777777" w:rsidR="00425AAE" w:rsidRDefault="00425AAE">
      <w:r>
        <w:t>Files: */*.in Copyright: 1984-1994 The Regents of the University of California            2000-2014 H. Peter Anvin &lt;hpa@zytor.com&gt; License: BSD-3</w:t>
      </w:r>
    </w:p>
    <w:p w14:paraId="19E65CD1" w14:textId="77777777" w:rsidR="00425AAE" w:rsidRDefault="00425AAE">
      <w:r>
        <w:t>Files: debian/* Copyright: 2014 Ron Lee &lt;ron@debian.org&gt; License: BSD-3</w:t>
      </w:r>
    </w:p>
    <w:p w14:paraId="35837659" w14:textId="77777777" w:rsidR="00425AAE" w:rsidRDefault="00425AAE">
      <w:r>
        <w:t>License: BSD-3  Redistribution and use in source and binary forms, with or without  modification, are permitted provided that the following conditions  are met:  .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Neither the name of the University nor the names of its contributors     may be used to endorse or promote products derived from this software     without specific prior written permission.  .  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F60058F" w14:textId="77777777" w:rsidR="00425AAE" w:rsidRDefault="00425AAE">
      <w:r>
        <w:t xml:space="preserve">License: BSD-4  Redistribution and use in source and binary forms, with or without  modification, are permitted provided that the following conditions  are met:  .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software developed by the University of       California, Berkeley and its contributors.  4. Neither the name of the University nor the names of its contributors     may be used to endorse or promote products derived from this software     without specific prior written permission.  .  THIS </w:t>
      </w:r>
      <w:r>
        <w:lastRenderedPageBreak/>
        <w:t>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[END FILE=tftp-hpa-5.2+20140608/debian/copyright]</w:t>
      </w:r>
    </w:p>
    <w:p w14:paraId="71C1EE87" w14:textId="77777777" w:rsidR="00425AAE" w:rsidRDefault="00425AAE" w:rsidP="000727EF">
      <w:pPr>
        <w:pStyle w:val="Heading2"/>
      </w:pPr>
      <w:r>
        <w:t xml:space="preserve"> </w:t>
      </w:r>
      <w:bookmarkStart w:id="709" w:name="_Toc399938526"/>
      <w:r>
        <w:t>tgt (version 1.0.48):</w:t>
      </w:r>
      <w:bookmarkEnd w:id="709"/>
    </w:p>
    <w:p w14:paraId="37E897FF" w14:textId="77777777" w:rsidR="00425AAE" w:rsidRDefault="00425AAE" w:rsidP="000727EF">
      <w:pPr>
        <w:pStyle w:val="Heading3"/>
      </w:pPr>
      <w:r>
        <w:t>tgt-1.0.48/debian/copyright:</w:t>
      </w:r>
    </w:p>
    <w:p w14:paraId="711BDB4A" w14:textId="77777777" w:rsidR="00425AAE" w:rsidRDefault="00425AAE">
      <w:r>
        <w:t>[BEGIN FILE=tgt-1.0.48/debian/copyright] Format: 1.0 Upstream-Contact: FUJITA Tomonori &lt;tomof@acm.org&gt; Source: https://github.com/fujita/tgt</w:t>
      </w:r>
    </w:p>
    <w:p w14:paraId="54B894ED" w14:textId="77777777" w:rsidR="00425AAE" w:rsidRDefault="00425AAE">
      <w:r>
        <w:t>Files: * Copyright: Copyright (c) 2005-2007 FUJITA Tomonori &lt;tomof@acm.org&gt;            Copyright (c) 2005-2007 Mike Christie &lt;michaelc@cs.wisc.edu&gt; License: GPL-2</w:t>
      </w:r>
    </w:p>
    <w:p w14:paraId="4836296E" w14:textId="77777777" w:rsidR="00425AAE" w:rsidRDefault="00425AAE">
      <w:r>
        <w:t>Files: debian/* Copyright: Copyright Â© 2007-2011 Frederik SchÃ¼ler &lt;fs@debian.org&gt;            Copyright Â© 2007-2011 Ben Hutchings &lt;ben@decadent.org.uk&gt;            Copyright Â© 2014 Apollon Oikonomopoulos &lt;apoikos@debian.org&gt; License: GPL-2+</w:t>
      </w:r>
    </w:p>
    <w:p w14:paraId="60E038ED" w14:textId="77777777" w:rsidR="00425AAE" w:rsidRDefault="00425AAE">
      <w:r>
        <w:t>Files: usr/bs_aio.c usr/work.c Copyright: Copyright (C) 2006-2007 FUJITA Tomonori &lt;tomof@acm.org&gt;            Copyright (C) 2006-2007 Mike Christie &lt;michaelc@cs.wisc.edu&gt;            Copyright (C) 2011 Alexander Nezhinsky &lt;alexandern@mellanox.com&gt; License: GPL-2</w:t>
      </w:r>
    </w:p>
    <w:p w14:paraId="14F4BF61" w14:textId="77777777" w:rsidR="00425AAE" w:rsidRDefault="00425AAE">
      <w:r>
        <w:t>Files: usr/bs_aio.h Copyright: Copyright (C) 2007 Davide Libenzi License: GPL-2+</w:t>
      </w:r>
    </w:p>
    <w:p w14:paraId="0C5EB991" w14:textId="77777777" w:rsidR="00425AAE" w:rsidRDefault="00425AAE">
      <w:r>
        <w:t>Files: usr/bs_glfs.c Copyright: Copyright (C) 2013 Dan Lambright &lt;dlambrig@redhat.com&gt;            Copyright (C) 2006-2007 FUJITA Tomonori &lt;tomof@acm.org&gt;            Copyright (C) 2006-2007 Mike Christie &lt;michaelc@cs.wisc.edu&gt; License: GPL-2</w:t>
      </w:r>
    </w:p>
    <w:p w14:paraId="2901B489" w14:textId="77777777" w:rsidR="00425AAE" w:rsidRDefault="00425AAE">
      <w:r>
        <w:t>Files: usr/bs_null.c Copyright: Copyright (C) 2008 Alexander Nezhinsky &lt;nezhinsky@gmail.com&gt; License: GPL-2</w:t>
      </w:r>
    </w:p>
    <w:p w14:paraId="4177C2D6" w14:textId="77777777" w:rsidR="00425AAE" w:rsidRDefault="00425AAE">
      <w:r>
        <w:t>Files: usr/bs_sg.c Copyright: Copyright (C) 2008 Alexander Nezhinsky &lt;nezhinsky@gmail.com&gt;            Copyright (C) 2010 Nicholas A. Bellinger &lt;nab@linux-iscsi.org&gt; License: GPL-2</w:t>
      </w:r>
    </w:p>
    <w:p w14:paraId="2A7A6821" w14:textId="77777777" w:rsidR="00425AAE" w:rsidRDefault="00425AAE">
      <w:r>
        <w:t>Files: usr/bs_sheepdog.c Copyright: Copyright (C) 2010 FUJITA Tomonori &lt;tomof@acm.org&gt;            Copyright (C) 2013 Nippon Telegraph and Telephone Corporation. License: GPL-2</w:t>
      </w:r>
    </w:p>
    <w:p w14:paraId="34F99268" w14:textId="77777777" w:rsidR="00425AAE" w:rsidRDefault="00425AAE">
      <w:r>
        <w:t>Files: usr/bs_ssc.c Copyright: Copyright: Copyright (C) 2008 Mark Harvey markh794@gmail.com License: GPL-2</w:t>
      </w:r>
    </w:p>
    <w:p w14:paraId="65726025" w14:textId="77777777" w:rsidR="00425AAE" w:rsidRDefault="00425AAE">
      <w:r>
        <w:lastRenderedPageBreak/>
        <w:t>Files: usr/concat_buf.c Copyright: Copyright (C) 2011 Alexander Nezhinsky &lt;alexandernf@mellanox.com&gt; License: GPL-2</w:t>
      </w:r>
    </w:p>
    <w:p w14:paraId="6FDF4667" w14:textId="77777777" w:rsidR="00425AAE" w:rsidRDefault="00425AAE">
      <w:r>
        <w:t>Files: usr/iscsi/chap.c Copyright: (C) 2004 Xiranet Communications GmbH &lt;arne.redlich@xiranet.com&gt;            Copyright (C) 2002-2003 Ardis Technolgies &lt;roman@ardistech.com&gt;,            Copyright (C) 2001-2003 InterOperability Lab (IOL) License: GPL-2</w:t>
      </w:r>
    </w:p>
    <w:p w14:paraId="639CCAE3" w14:textId="77777777" w:rsidR="00425AAE" w:rsidRDefault="00425AAE">
      <w:r>
        <w:t>Files: usr/iscsi/conn.c        usr/iscsi/iscsid.h        usr/iscsi/target.c        usr/log.c Copyright: Copyright (C) 2002-2003 Ardis Technolgies &lt;roman@ardistech.com&gt; License: GPL-2</w:t>
      </w:r>
    </w:p>
    <w:p w14:paraId="11204ED8" w14:textId="77777777" w:rsidR="00425AAE" w:rsidRDefault="00425AAE">
      <w:r>
        <w:t>Files: usr/iscsi/iscsi_if.h usr/iscsi/iscsi_proto.h Copyright: Copyright (C) 2005 Dmitry Yusupov            Copyright (C) 2005 Alex Aizman License: GPL-2+</w:t>
      </w:r>
    </w:p>
    <w:p w14:paraId="1F7D68EC" w14:textId="77777777" w:rsidR="00425AAE" w:rsidRDefault="00425AAE">
      <w:r>
        <w:t>Files: usr/iscsi/iscsid.c Copyright: Copyright (C) 2005-2007 FUJITA Tomonori &lt;tomof@acm.org&gt;            Copyright (C) 2005-2007 Mike Christie &lt;michaelc@cs.wisc.edu&gt;            Copyright (C) 2007 Pete Wyckoff &lt;pw@osc.edu&gt;            Copyright (C) 2002-2003 Ardis Technolgies &lt;roman@ardistech.com&gt; License: GPL-2</w:t>
      </w:r>
    </w:p>
    <w:p w14:paraId="292EDEE8" w14:textId="77777777" w:rsidR="00425AAE" w:rsidRDefault="00425AAE">
      <w:r>
        <w:t>Files: usr/iscsi/iser* Copyright: Copyright (C) 2007 Dennis Dalessandro (dennis@osc.edu)            Copyright (C) 2007 Ananth Devulapalli (ananth@osc.edu)            Copyright (C) 2007 Pete Wyckoff (pw@osc.edu)            Copyright (C) 2010 Voltaire, Inc. All rights reserved.            Copyright (C) 2010 Alexander Nezhinsky (alexandern@voltaire.com) License: GPL-2</w:t>
      </w:r>
    </w:p>
    <w:p w14:paraId="062A3477" w14:textId="77777777" w:rsidR="00425AAE" w:rsidRDefault="00425AAE">
      <w:r>
        <w:t>Files: usr/iscsi/isns.c usr/iscsi/isns_proto.h Copyright: Copyright (C) 2006 FUJITA Tomonori &lt;tomof@acm.org&gt; License: GPL-2+</w:t>
      </w:r>
    </w:p>
    <w:p w14:paraId="1C2B65F7" w14:textId="77777777" w:rsidR="00425AAE" w:rsidRDefault="00425AAE">
      <w:r>
        <w:t>Files: usr/iscsi/md5.* Copyright: Code in public domain, originally written by Colin Plumb License: public-domain</w:t>
      </w:r>
    </w:p>
    <w:p w14:paraId="47F37911" w14:textId="77777777" w:rsidR="00425AAE" w:rsidRDefault="00425AAE">
      <w:r>
        <w:t>Files: usr/iscsi/sha1.c Copyright: Copyright (c) Alan Smithee.            Copyright (c) Andrew McDonald &lt;andrew@mcdonald.org.uk&gt;            Copyright (c) Jean-Francois Dive &lt;jef@linuxbe.org&gt; License: GPL-2+</w:t>
      </w:r>
    </w:p>
    <w:p w14:paraId="62784DD3" w14:textId="77777777" w:rsidR="00425AAE" w:rsidRDefault="00425AAE">
      <w:r>
        <w:t>Files: usr/iscsi/sha1.h Copyright: (c) 2004 Xiranet Communications GmbH &lt;arne.redlich@xiranet.com&gt; License: GPL-2</w:t>
      </w:r>
    </w:p>
    <w:p w14:paraId="3C4E90E3" w14:textId="77777777" w:rsidR="00425AAE" w:rsidRDefault="00425AAE">
      <w:r>
        <w:t>Files: usr/libcrc32.c Copyright: Copyright (c) 2004 Cisco Systems, Inc. License: GPL-2+</w:t>
      </w:r>
    </w:p>
    <w:p w14:paraId="2D192A42" w14:textId="77777777" w:rsidR="00425AAE" w:rsidRDefault="00425AAE">
      <w:r>
        <w:t>Files: usr/log.h Copyright: Copyright (C) 2004 Dmitry Yusupov, Alex Aizman            Copyright (C) 2002-2003 Ardis Technolgies &lt;roman@ardistech.com&gt; License: GPL-2+</w:t>
      </w:r>
    </w:p>
    <w:p w14:paraId="3976FEFE" w14:textId="77777777" w:rsidR="00425AAE" w:rsidRDefault="00425AAE">
      <w:r>
        <w:t>Files: usr/mmc.c Copyright: Copyright (C) 2007 FUJITA Tomonori &lt;tomof@acm.org&gt;            Copyright (C) 2007 Mike Christie &lt;michaelc@cs.wisc.edu&gt;            Copyright (C) 2008 Ronnie Sahlberg &lt;ronniesahlberg@gmail.com&gt;            Copyright (C) 2002-2003 Ardis Technolgies &lt;roman@ardistech.com&gt;            Copyright (C) 2005-2007 Ming Zhang &lt;blackmagic02881@gmail.com&gt; License: GPL-2</w:t>
      </w:r>
    </w:p>
    <w:p w14:paraId="25212806" w14:textId="77777777" w:rsidR="00425AAE" w:rsidRDefault="00425AAE">
      <w:r>
        <w:t>Files: usr/osd.c Copyright: Copyright (C) 2006-2007 Pete Wyckoff &lt;pw@osc.edu&gt;            Copyright (C) 2007 FUJITA Tomonori &lt;tomof@acm.org&gt;            Copyright (C) 2007 Mike Christie &lt;michaelc@cs.wisc.edu&gt; License: GPL-2</w:t>
      </w:r>
    </w:p>
    <w:p w14:paraId="0409282E" w14:textId="77777777" w:rsidR="00425AAE" w:rsidRDefault="00425AAE">
      <w:r>
        <w:t>Files: usr/sbc.c Copyright: Copyright (C) 2004-2007 FUJITA Tomonori &lt;tomof@acm.org&gt;            Copyright (C) 2005-2007 Mike Christie &lt;michaelc@cs.wisc.edu&gt;            Copyright (C) 2002-2003 Ardis Technolgies &lt;roman@ardistech.com&gt;, License: GPL-2</w:t>
      </w:r>
    </w:p>
    <w:p w14:paraId="6E571073" w14:textId="77777777" w:rsidR="00425AAE" w:rsidRDefault="00425AAE">
      <w:r>
        <w:lastRenderedPageBreak/>
        <w:t>Files: usr/smc.c Copyright: (C) 2004-2007 FUJITA Tomonori &lt;tomof@acm.org&gt;            (C) 2005-2007 Mike Christie &lt;michaelc@cs.wisc.edu&gt;            (C) 2007      Mark Harvey &lt;markh794@gmail.com&gt;            (C) 2012      Ronnie Sahlberg &lt;ronniesahlberg@gmail.com&gt;            Copyright (C) 2002-2003 Ardis Technolgies &lt;roman@ardistech.com&gt; License: GPL-2</w:t>
      </w:r>
    </w:p>
    <w:p w14:paraId="1D1EFE45" w14:textId="77777777" w:rsidR="00425AAE" w:rsidRDefault="00425AAE">
      <w:r>
        <w:t>Files: usr/smc.h Copyright: Copyright (C) 2007 Mark Harvey &lt;markh794@gmail.com&gt; License: GPL-2</w:t>
      </w:r>
    </w:p>
    <w:p w14:paraId="490D6586" w14:textId="77777777" w:rsidR="00425AAE" w:rsidRDefault="00425AAE">
      <w:r>
        <w:t>Files: usr/tgtimg.c Copyright: Copyright (C) 2008 Mark Harvey markh794@gmail.com License: GPL-2+</w:t>
      </w:r>
    </w:p>
    <w:p w14:paraId="21FC91F5" w14:textId="77777777" w:rsidR="00425AAE" w:rsidRDefault="00425AAE">
      <w:r>
        <w:t>Files: scripts/tgt-setup-lun Copyright: Copyright (C) 2007 Erez Zilber &lt;erezz@voltaire.com&gt;            Copyright (C) 2012 Roi Dayan &lt;roid@mellanox.com&gt; License: GPL-2</w:t>
      </w:r>
    </w:p>
    <w:p w14:paraId="71783A65" w14:textId="77777777" w:rsidR="00425AAE" w:rsidRDefault="00425AAE">
      <w:r>
        <w:t>Files: scripts/build-pkg.sh Copyright: Copyright (C) 2012 Roi Dayan &lt;roid@mellanox.com&gt; License: GPL-2</w:t>
      </w:r>
    </w:p>
    <w:p w14:paraId="2C651F17" w14:textId="77777777" w:rsidR="00425AAE" w:rsidRDefault="00425AAE">
      <w:r>
        <w:t>Files: scripts/checkpatch.pl Copyright: (c) 2001, Dave Jones            (c) 2005, Joel Schopp &lt;jschopp@austin.ibm.com&gt;            (c) 2007,2008, Andy Whitcroft &lt;apw@uk.ibm.com&gt;            (c) 2008-2010 Andy Whitcroft &lt;apw@canonical.com&gt; License: GPL-2</w:t>
      </w:r>
    </w:p>
    <w:p w14:paraId="3E668C7F" w14:textId="77777777" w:rsidR="00425AAE" w:rsidRDefault="00425AAE">
      <w:r>
        <w:t>License: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On Debian systems the full text of the GNU General Public License version 2  can be found at /usr/share/common-licenses/GPL-2.</w:t>
      </w:r>
    </w:p>
    <w:p w14:paraId="7F28C77D"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On Debian systems the full text of the GNU General Public License version 2  can be found at /usr/share/common-licenses/GPL-2. [END FILE=tgt-1.0.48/debian/copyright]</w:t>
      </w:r>
    </w:p>
    <w:p w14:paraId="5A7A0111" w14:textId="77777777" w:rsidR="00425AAE" w:rsidRDefault="00425AAE" w:rsidP="000727EF">
      <w:pPr>
        <w:pStyle w:val="Heading2"/>
      </w:pPr>
      <w:bookmarkStart w:id="710" w:name="_Toc399938527"/>
      <w:r>
        <w:t>Thai Dictionary</w:t>
      </w:r>
      <w:bookmarkEnd w:id="710"/>
    </w:p>
    <w:p w14:paraId="1587D05B" w14:textId="77777777" w:rsidR="00425AAE" w:rsidRDefault="00425AAE" w:rsidP="00E77BEE">
      <w:r>
        <w:t xml:space="preserve"> – This notice is provided with respect to Thai dictionary for text breaking, which may be included with this software: </w:t>
      </w:r>
    </w:p>
    <w:p w14:paraId="1650EB1C" w14:textId="77777777" w:rsidR="00425AAE" w:rsidRDefault="00425AAE">
      <w:r>
        <w:t>--- begin of LICENSE file ---</w:t>
      </w:r>
    </w:p>
    <w:p w14:paraId="39583F8E" w14:textId="77777777" w:rsidR="00425AAE" w:rsidRDefault="00425AAE">
      <w:r>
        <w:lastRenderedPageBreak/>
        <w:t>Copyright (C) 1982 The Royal Institute, Thai Royal Government.</w:t>
      </w:r>
    </w:p>
    <w:p w14:paraId="098AEEC6" w14:textId="77777777" w:rsidR="00425AAE" w:rsidRDefault="00425AAE">
      <w:r>
        <w:t>Copyright (C) 1998 National Electronics and Computer Technology Center,  National Science and Technology Development Agency,  Ministry of Science Technology and Environment,  Thai Royal Government.</w:t>
      </w:r>
    </w:p>
    <w:p w14:paraId="31F6E0A5"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714F50D" w14:textId="77777777" w:rsidR="00425AAE" w:rsidRDefault="00425AAE">
      <w:r>
        <w:t>The above copyright notice and this permission notice shall be included in all copies or substantial portions of the Software.</w:t>
      </w:r>
    </w:p>
    <w:p w14:paraId="2A09EF22" w14:textId="77777777" w:rsidR="00425AAE" w:rsidRDefault="00425AA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A27A50C" w14:textId="77777777" w:rsidR="00425AAE" w:rsidRDefault="00425AAE" w:rsidP="000727EF">
      <w:pPr>
        <w:pStyle w:val="Heading2"/>
      </w:pPr>
      <w:r>
        <w:t xml:space="preserve"> </w:t>
      </w:r>
      <w:bookmarkStart w:id="711" w:name="_Toc399938528"/>
      <w:r>
        <w:t>thin-provisioning-tools (version 0.3.2):</w:t>
      </w:r>
      <w:bookmarkEnd w:id="711"/>
    </w:p>
    <w:p w14:paraId="3DF391F4" w14:textId="77777777" w:rsidR="00425AAE" w:rsidRDefault="00425AAE" w:rsidP="000727EF">
      <w:pPr>
        <w:pStyle w:val="Heading3"/>
      </w:pPr>
      <w:r>
        <w:t>thin-provisioning-tools-0.3.2/debian/copyright:</w:t>
      </w:r>
    </w:p>
    <w:p w14:paraId="44331A41" w14:textId="77777777" w:rsidR="00425AAE" w:rsidRDefault="00425AAE">
      <w:r>
        <w:t>[BEGIN FILE=thin-provisioning-tools-0.3.2/debian/copyright] Format: http://www.debian.org/doc/packaging-manuals/copyright-format/1.0/ Upstream-Name: thin-provisioning-tools Source: git://github.com/jthornber/thin-provisioning-tools.git</w:t>
      </w:r>
    </w:p>
    <w:p w14:paraId="7782F691" w14:textId="77777777" w:rsidR="00425AAE" w:rsidRDefault="00425AAE">
      <w:r>
        <w:t>Files: * Copyright: 2011-2013 Red Hat, Inc License: GPL-3.0+  This program is free software: you can redistribute it and/or modify  it under the terms of the GNU General Public License as published by  the Free Software Foundation, either version 3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3 can be found in /usr/share/common-licenses/GPL-3.</w:t>
      </w:r>
    </w:p>
    <w:p w14:paraId="763A1966" w14:textId="77777777" w:rsidR="00425AAE" w:rsidRDefault="00425AAE">
      <w:r>
        <w:t xml:space="preserve">Files: debian/* Copyright: 2013 Bastian Blank &lt;waldi@debian.org&gt; 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w:t>
      </w:r>
      <w:r>
        <w:lastRenderedPageBreak/>
        <w:t>&lt;http://www.gnu.org/licenses/&gt;  .  On Debian systems, the complete text of the GNU General  Public License version 2 can be found in /usr/share/common-licenses/GPL-2. [END FILE=thin-provisioning-tools-0.3.2/debian/copyright]</w:t>
      </w:r>
    </w:p>
    <w:p w14:paraId="2DED60A8" w14:textId="77777777" w:rsidR="00425AAE" w:rsidRDefault="00425AAE" w:rsidP="000727EF">
      <w:pPr>
        <w:pStyle w:val="Heading2fegan"/>
      </w:pPr>
      <w:bookmarkStart w:id="712" w:name="_Toc399938529"/>
      <w:r>
        <w:t>thrift-0.9.1</w:t>
      </w:r>
      <w:bookmarkEnd w:id="712"/>
    </w:p>
    <w:p w14:paraId="06A1D797" w14:textId="77777777" w:rsidR="00425AAE" w:rsidRDefault="00425AAE" w:rsidP="00053D4A">
      <w:r>
        <w:tab/>
        <w:t>Apache 2</w:t>
      </w:r>
      <w:r>
        <w:tab/>
        <w:t>http://www.apache.org/licenses/LICENSE-2.0</w:t>
      </w:r>
    </w:p>
    <w:p w14:paraId="09D86512" w14:textId="77777777" w:rsidR="00425AAE" w:rsidRDefault="00425AAE" w:rsidP="000727EF">
      <w:pPr>
        <w:pStyle w:val="Heading2"/>
      </w:pPr>
      <w:r>
        <w:t xml:space="preserve"> </w:t>
      </w:r>
      <w:bookmarkStart w:id="713" w:name="_Toc399938530"/>
      <w:r>
        <w:t>tiff (version 4.0.3):</w:t>
      </w:r>
      <w:bookmarkEnd w:id="713"/>
    </w:p>
    <w:p w14:paraId="4DAA1345" w14:textId="77777777" w:rsidR="00425AAE" w:rsidRDefault="00425AAE" w:rsidP="000727EF">
      <w:pPr>
        <w:pStyle w:val="Heading3"/>
      </w:pPr>
      <w:r>
        <w:t>tiff-4.0.3/debian/copyright:</w:t>
      </w:r>
    </w:p>
    <w:p w14:paraId="10B20C98" w14:textId="77777777" w:rsidR="00425AAE" w:rsidRDefault="00425AAE">
      <w:r>
        <w:t>[BEGIN FILE=tiff-4.0.3/debian/copyright] libtiff was originally debianized by Guy Maor &lt;maor@debian.org&gt; and later maintained by Josip Rodin &lt;joy-packages@debian.org&gt;.  Jay Berkenbilt &lt;qjb@debian.org&gt; repackaged it in conjunction with the 3.7.0 release and is now the primary maintainer.</w:t>
      </w:r>
    </w:p>
    <w:p w14:paraId="1999E47C" w14:textId="77777777" w:rsidR="00425AAE" w:rsidRDefault="00425AAE">
      <w:r>
        <w:t>Original source can be found at: http://www.remotesensing.org/libtiff/</w:t>
      </w:r>
    </w:p>
    <w:p w14:paraId="3FDF248A" w14:textId="77777777" w:rsidR="00425AAE" w:rsidRDefault="00425AAE">
      <w:r>
        <w:t>Copyright (C) 1988-1997 Sam Leffler Copyright (C) 1991-1997 Silicon Graphics, Inc. Portions Copyright (C) 1985-1987, 1990 Regents of the University of California Portions Copyright (C) 1990, 1991 Digital Equipment Corporation Portions Copyright (C) 1990 Sun Microsystems, Inc. Portions Copyright (C) 1990, 1995 Frank D. Cringle Portions Copyright (C) 1996 BancTec AB Portions Copyright (C) 1996 Mike Johnson Portions Copyright (C) 1996 Pixar Portions Copyright (C) 1997 Greg Ward Larson Portions Copyright (C) 2000 Frank Warmerdam</w:t>
      </w:r>
    </w:p>
    <w:p w14:paraId="6E89A483" w14:textId="77777777" w:rsidR="00425AAE" w:rsidRDefault="00425AAE">
      <w:r>
        <w:t>Permission to use, copy, modify, distribute, and sell this software and  its documentation for any purpose is hereby granted without fee, provided that (i) the above copyright notices and this permission notice appear in all copies of the software and related documentation, and (ii) the names of Sam Leffler and Silicon Graphics may not be used in any advertising or publicity relating to the software without the specific, prior written permission of Sam Leffler and Silicon Graphics.</w:t>
      </w:r>
    </w:p>
    <w:p w14:paraId="31792263" w14:textId="77777777" w:rsidR="00425AAE" w:rsidRDefault="00425AAE">
      <w:r>
        <w:t xml:space="preserve">THE SOFTWARE IS PROVIDED AS-IS AND WITHOUT WARRANTY OF ANY KIND,  EXPRESS, IMPLIED OR OTHERWISE, INCLUDING WITHOUT LIMITATION, ANY  WARRANTY OF MERCHANTABILITY OR FITNESS FOR A PARTICULAR PURPOSE.  </w:t>
      </w:r>
    </w:p>
    <w:p w14:paraId="0F28FFEB" w14:textId="77777777" w:rsidR="00425AAE" w:rsidRDefault="00425AAE">
      <w:r>
        <w:t>IN NO EVENT SHALL SAM LEFFLER OR SILICON GRAPHICS BE LIABLE FOR ANY SPECIAL, INCIDENTAL, INDIRECT OR CONSEQUENTIAL DAMAGES OF ANY KIND, OR ANY DAMAGES WHATSOEVER RESULTING FROM LOSS OF USE, DATA OR PROFITS, WHETHER OR NOT ADVISED OF THE POSSIBILITY OF DAMAGE, AND ON ANY THEORY OF  LIABILITY, ARISING OUT OF OR IN CONNECTION WITH THE USE OR PERFORMANCE  OF THIS SOFTWARE. [END FILE=tiff-4.0.3/debian/copyright]</w:t>
      </w:r>
    </w:p>
    <w:p w14:paraId="32EE8694" w14:textId="77777777" w:rsidR="00425AAE" w:rsidRDefault="00425AAE" w:rsidP="005C20A4">
      <w:r>
        <w:t xml:space="preserve"> traceroute (version 2.0.20):</w:t>
      </w:r>
    </w:p>
    <w:p w14:paraId="03ADBC0D" w14:textId="77777777" w:rsidR="00425AAE" w:rsidRDefault="00425AAE" w:rsidP="000727EF">
      <w:pPr>
        <w:pStyle w:val="Heading3"/>
      </w:pPr>
      <w:r>
        <w:t>traceroute-2.0.20/debian/copyright:</w:t>
      </w:r>
    </w:p>
    <w:p w14:paraId="3B1401DC" w14:textId="77777777" w:rsidR="00425AAE" w:rsidRDefault="00425AAE">
      <w:r>
        <w:t xml:space="preserve">[BEGIN FILE=traceroute-2.0.20/debian/copyright] Format: http://www.debian.org/doc/packaging-manuals/copyright-format/1.0/ Upstream-Name: </w:t>
      </w:r>
      <w:r>
        <w:lastRenderedPageBreak/>
        <w:t>traceroute Upstream-Contact: traceroute-devel@lists.sourceforge.net Source: http://sourceforge.net/projects/traceroute/files/</w:t>
      </w:r>
    </w:p>
    <w:p w14:paraId="0998252C" w14:textId="77777777" w:rsidR="00425AAE" w:rsidRDefault="00425AAE">
      <w:r>
        <w:t>Files: * Copyright: 2006-2012 Dmitry K. Butskoy &lt;Dmitry@Butskoy.name&gt; License: GPL-2+</w:t>
      </w:r>
    </w:p>
    <w:p w14:paraId="2CD6D111" w14:textId="77777777" w:rsidR="00425AAE" w:rsidRDefault="00425AAE">
      <w:r>
        <w:t>Files: libsupp/* Copyright: 2006-2012 Dmitry K. Butskoy &lt;Dmitry@Butskoy.name&gt; License: LGPL-2.1+</w:t>
      </w:r>
    </w:p>
    <w:p w14:paraId="481F48F9" w14:textId="77777777" w:rsidR="00425AAE" w:rsidRDefault="00425AAE">
      <w:r>
        <w:t>Files: debian/* Copyright: 2014-     Laszlo Boszormenyi (GCS) &lt;gcs@debian.org&gt;,  2013-2014 Luk Claes &lt;luk@debian.org&gt;,  2007-2012 Daniel Baumann &lt;mail@daniel-baumann.ch&gt; License: GPL-2+</w:t>
      </w:r>
    </w:p>
    <w:p w14:paraId="733F6374"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The complete text of the GNU General Public License  can be found in /usr/share/common-licenses/GPL-2 file.</w:t>
      </w:r>
    </w:p>
    <w:p w14:paraId="61D741AA" w14:textId="77777777" w:rsidR="00425AAE" w:rsidRDefault="00425AAE">
      <w:r>
        <w:t>License: LGPL-2.1+  This program is free software: you can redistribute it and/or modify  it under the terms of the GNU Lesser General Public License as published by  the Free Software Foundation, either version 2.1 of the License, or  (at your option) any later version.  .  This program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program. If not, see &lt;http://www.gnu.org/licenses/&gt;.  .  The complete text of the GNU Lesser General Public License  can be found in /usr/share/common-licenses/LGPL-2.1 file. [END FILE=traceroute-2.0.20/debian/copyright]</w:t>
      </w:r>
    </w:p>
    <w:p w14:paraId="19FEFF96" w14:textId="77777777" w:rsidR="00425AAE" w:rsidRDefault="00425AAE" w:rsidP="000727EF">
      <w:pPr>
        <w:pStyle w:val="Heading2fegan"/>
      </w:pPr>
      <w:bookmarkStart w:id="714" w:name="_Toc399938531"/>
      <w:r>
        <w:t>trickle-da5880bd63b6397413ea0c8878be3be0e89d5b0b</w:t>
      </w:r>
      <w:bookmarkEnd w:id="714"/>
    </w:p>
    <w:p w14:paraId="669FD563" w14:textId="77777777" w:rsidR="00425AAE" w:rsidRDefault="00425AAE" w:rsidP="00053D4A">
      <w:r>
        <w:tab/>
        <w:t xml:space="preserve">Apache 2 </w:t>
      </w:r>
      <w:r>
        <w:tab/>
        <w:t>http://www.apache.org/licenses/LICENSE-2.0</w:t>
      </w:r>
    </w:p>
    <w:p w14:paraId="1CCA2423" w14:textId="77777777" w:rsidR="00425AAE" w:rsidRDefault="00425AAE" w:rsidP="000727EF">
      <w:pPr>
        <w:pStyle w:val="Heading2fegan"/>
      </w:pPr>
      <w:bookmarkStart w:id="715" w:name="_Toc399938532"/>
      <w:r>
        <w:t>tripleo-heat-templates-8147408fb3bbe889bcb6b8d4317c0cdb3cd630e3</w:t>
      </w:r>
      <w:bookmarkEnd w:id="715"/>
    </w:p>
    <w:p w14:paraId="11D91F25" w14:textId="77777777" w:rsidR="00425AAE" w:rsidRDefault="00425AAE" w:rsidP="00053D4A">
      <w:r>
        <w:tab/>
        <w:t>Apache 2</w:t>
      </w:r>
      <w:r>
        <w:tab/>
        <w:t>http://www.apache.org/licenses/LICENSE-2.0</w:t>
      </w:r>
    </w:p>
    <w:p w14:paraId="518C8C68" w14:textId="77777777" w:rsidR="00425AAE" w:rsidRDefault="00425AAE" w:rsidP="000727EF">
      <w:pPr>
        <w:pStyle w:val="Heading2fegan"/>
      </w:pPr>
      <w:bookmarkStart w:id="716" w:name="_Toc399938533"/>
      <w:r>
        <w:lastRenderedPageBreak/>
        <w:t>tripleo-image-elements-32b57722c39c619a9080d06f86c5286f93d4a530</w:t>
      </w:r>
      <w:bookmarkEnd w:id="716"/>
    </w:p>
    <w:p w14:paraId="17F353F1" w14:textId="77777777" w:rsidR="00425AAE" w:rsidRDefault="00425AAE" w:rsidP="00053D4A">
      <w:r>
        <w:tab/>
        <w:t>Apache 2</w:t>
      </w:r>
      <w:r>
        <w:tab/>
        <w:t>http://www.apache.org/licenses/LICENSE-2.0</w:t>
      </w:r>
    </w:p>
    <w:p w14:paraId="6CE7F613" w14:textId="77777777" w:rsidR="00425AAE" w:rsidRDefault="00425AAE" w:rsidP="000727EF">
      <w:pPr>
        <w:pStyle w:val="Heading2fegan"/>
      </w:pPr>
      <w:bookmarkStart w:id="717" w:name="_Toc399938534"/>
      <w:r>
        <w:t>tripleo-incubator-2cc7b4f44e6ba0b983e5195fddd40807c5e593ed</w:t>
      </w:r>
      <w:bookmarkEnd w:id="717"/>
    </w:p>
    <w:p w14:paraId="19D83994" w14:textId="77777777" w:rsidR="00425AAE" w:rsidRDefault="00425AAE" w:rsidP="00053D4A">
      <w:r>
        <w:tab/>
        <w:t>Apache 2</w:t>
      </w:r>
      <w:r>
        <w:tab/>
        <w:t>http://www.apache.org/licenses/LICENSE-2.0</w:t>
      </w:r>
    </w:p>
    <w:p w14:paraId="1725B437" w14:textId="77777777" w:rsidR="00425AAE" w:rsidRDefault="00425AAE" w:rsidP="000727EF">
      <w:pPr>
        <w:pStyle w:val="Heading2"/>
      </w:pPr>
      <w:r>
        <w:t xml:space="preserve"> </w:t>
      </w:r>
      <w:bookmarkStart w:id="718" w:name="_Toc399938535"/>
      <w:r>
        <w:t>tzdata (version 2014f):</w:t>
      </w:r>
      <w:bookmarkEnd w:id="718"/>
    </w:p>
    <w:p w14:paraId="1C7F6678" w14:textId="77777777" w:rsidR="00425AAE" w:rsidRDefault="00425AAE" w:rsidP="000727EF">
      <w:pPr>
        <w:pStyle w:val="Heading3"/>
      </w:pPr>
      <w:r>
        <w:t>tzdata-2014f/debian/copyright:</w:t>
      </w:r>
    </w:p>
    <w:p w14:paraId="5E8ABDD1" w14:textId="77777777" w:rsidR="00425AAE" w:rsidRDefault="00425AAE">
      <w:r>
        <w:t xml:space="preserve">[BEGIN FILE=tzdata-2014f/debian/copyright] This is the Debian prepackaged version of the Time Zone and Daylight  Saving Time Data. </w:t>
      </w:r>
    </w:p>
    <w:p w14:paraId="0BA0EBEC" w14:textId="77777777" w:rsidR="00425AAE" w:rsidRDefault="00425AAE">
      <w:r>
        <w:t>It was downloaded from http://www.iana.org/time-zones</w:t>
      </w:r>
    </w:p>
    <w:p w14:paraId="37876CEA" w14:textId="77777777" w:rsidR="00425AAE" w:rsidRDefault="00425AAE">
      <w:r>
        <w:t>Upstream Author: The Internet Assigned Numbers Authority (IANA) Commentary should be addressed to tz@iana.org</w:t>
      </w:r>
    </w:p>
    <w:p w14:paraId="616A1EFA" w14:textId="77777777" w:rsidR="00425AAE" w:rsidRDefault="00425AAE">
      <w:r>
        <w:t>Copyright: This database is in the public domain.</w:t>
      </w:r>
    </w:p>
    <w:p w14:paraId="3F335215" w14:textId="77777777" w:rsidR="00425AAE" w:rsidRDefault="00425AAE">
      <w:r>
        <w:t>[END FILE=tzdata-2014f/debian/copyright]</w:t>
      </w:r>
    </w:p>
    <w:p w14:paraId="2EE0D3BC" w14:textId="77777777" w:rsidR="00425AAE" w:rsidRDefault="00425AAE" w:rsidP="000727EF">
      <w:pPr>
        <w:pStyle w:val="Heading2"/>
      </w:pPr>
      <w:r>
        <w:t xml:space="preserve"> </w:t>
      </w:r>
      <w:bookmarkStart w:id="719" w:name="_Toc399938536"/>
      <w:r>
        <w:t>ucf (version 3.0030):</w:t>
      </w:r>
      <w:bookmarkEnd w:id="719"/>
    </w:p>
    <w:p w14:paraId="0227A08D" w14:textId="77777777" w:rsidR="00425AAE" w:rsidRDefault="00425AAE" w:rsidP="000727EF">
      <w:pPr>
        <w:pStyle w:val="Heading3"/>
      </w:pPr>
      <w:r>
        <w:t>ucf-3.0030/debian/copyright:</w:t>
      </w:r>
    </w:p>
    <w:p w14:paraId="4546FF1D" w14:textId="77777777" w:rsidR="00425AAE" w:rsidRDefault="00425AAE">
      <w:r>
        <w:t>[BEGIN FILE=ucf-3.0030/debian/copyright] This is the Debian GNU/Linux packa for ucf.</w:t>
      </w:r>
    </w:p>
    <w:p w14:paraId="4FB5D6B9" w14:textId="77777777" w:rsidR="00425AAE" w:rsidRDefault="00425AAE">
      <w:r>
        <w:t>ucf is Copyright (C) 2002, 2003, 2003, 2004, 2005, 2006 Manoj Srivastava &lt;srivasta@debian.org&gt;</w:t>
      </w:r>
    </w:p>
    <w:p w14:paraId="0DFB6A3A" w14:textId="77777777" w:rsidR="00425AAE" w:rsidRDefault="00425AAE">
      <w:r>
        <w:t xml:space="preserve">   This program is free software; you can redistribute it and/or modify    it under the terms of the GNU General Public License as published by    the Free Software Foundation; version 2 dated June, 1991.</w:t>
      </w:r>
    </w:p>
    <w:p w14:paraId="0126DF95"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4B5C068F" w14:textId="77777777" w:rsidR="00425AAE" w:rsidRDefault="00425AAE">
      <w:r>
        <w:t xml:space="preserve">On Debian GNU/Linux systems, the complete text of the GNU General Public License can be found in `/usr/share/common-licenses/GPL-2'. </w:t>
      </w:r>
    </w:p>
    <w:p w14:paraId="247474F8" w14:textId="77777777" w:rsidR="00425AAE" w:rsidRDefault="00425AAE">
      <w:r>
        <w:t xml:space="preserve">    A copy of the GNU General Public License is also available at     &lt;URL:http://www.gnu.org/copyleft/gpl.html&gt;.  You may also obtain     it by writing to the Free Software Foundation, Inc., 51 Franklin     St, Fifth Floor, Boston, MA 02110-1301 USA</w:t>
      </w:r>
    </w:p>
    <w:p w14:paraId="22B804F2" w14:textId="77777777" w:rsidR="00425AAE" w:rsidRDefault="00425AAE">
      <w:r>
        <w:lastRenderedPageBreak/>
        <w:t>Manoj Srivastava &lt;srivasta@debian.org&gt; arch-tag: d4250e44-a0e0-4ee0-adb9-2bd74f6eeb27 [END FILE=ucf-3.0030/debian/copyright]</w:t>
      </w:r>
    </w:p>
    <w:p w14:paraId="08A269E5" w14:textId="77777777" w:rsidR="00425AAE" w:rsidRDefault="00425AAE" w:rsidP="000727EF">
      <w:pPr>
        <w:pStyle w:val="Heading2"/>
      </w:pPr>
      <w:r>
        <w:t xml:space="preserve"> </w:t>
      </w:r>
      <w:bookmarkStart w:id="720" w:name="_Toc399938537"/>
      <w:r>
        <w:t>unattended-upgrades (version 0.82.8):</w:t>
      </w:r>
      <w:bookmarkEnd w:id="720"/>
    </w:p>
    <w:p w14:paraId="59C52F96" w14:textId="77777777" w:rsidR="00425AAE" w:rsidRDefault="00425AAE" w:rsidP="000727EF">
      <w:pPr>
        <w:pStyle w:val="Heading3"/>
      </w:pPr>
      <w:r>
        <w:t>unattended-upgrades-0.82.8/debian/copyright:</w:t>
      </w:r>
    </w:p>
    <w:p w14:paraId="7CBF6C93" w14:textId="77777777" w:rsidR="00425AAE" w:rsidRDefault="00425AAE">
      <w:r>
        <w:t>[BEGIN FILE=unattended-upgrades-0.82.8/debian/copyright] This package was debianized by Michael Vogt &lt;michael.vogt@ubuntu.com&gt; on Mon,  28 Nov 2005 17:01:41 +0100.</w:t>
      </w:r>
    </w:p>
    <w:p w14:paraId="56B5307F" w14:textId="77777777" w:rsidR="00425AAE" w:rsidRDefault="00425AAE">
      <w:r>
        <w:t>It was downloaded via bzr from http://code.launchpad.net/~ubuntu-core-dev/unattended-upgrades/ubuntu</w:t>
      </w:r>
    </w:p>
    <w:p w14:paraId="001263F6" w14:textId="77777777" w:rsidR="00425AAE" w:rsidRDefault="00425AAE">
      <w:r>
        <w:t>Copyright: 2005-2009 Canonical Ltd</w:t>
      </w:r>
    </w:p>
    <w:p w14:paraId="5C919674" w14:textId="77777777" w:rsidR="00425AAE" w:rsidRDefault="00425AAE">
      <w:r>
        <w:t>Upstream Author: Michael Vogt &lt;michael.vogt@ubuntu.com&gt;</w:t>
      </w:r>
    </w:p>
    <w:p w14:paraId="5845C1EC" w14:textId="77777777" w:rsidR="00425AAE" w:rsidRDefault="00425AAE">
      <w:r>
        <w:t>GPL, see /usr/share/common-licenses/GPL-2</w:t>
      </w:r>
    </w:p>
    <w:p w14:paraId="072D63CA" w14:textId="77777777" w:rsidR="00425AAE" w:rsidRDefault="00425AAE">
      <w:r>
        <w:t>[END FILE=unattended-upgrades-0.82.8/debian/copyright]</w:t>
      </w:r>
    </w:p>
    <w:p w14:paraId="7359E2D1" w14:textId="77777777" w:rsidR="00425AAE" w:rsidRDefault="00425AAE" w:rsidP="000727EF">
      <w:pPr>
        <w:pStyle w:val="Heading2"/>
      </w:pPr>
      <w:r>
        <w:t xml:space="preserve"> </w:t>
      </w:r>
      <w:bookmarkStart w:id="721" w:name="_Toc399938538"/>
      <w:r>
        <w:t>underscore (version 1.4.4):</w:t>
      </w:r>
      <w:bookmarkEnd w:id="721"/>
    </w:p>
    <w:p w14:paraId="5A5F7318" w14:textId="77777777" w:rsidR="00425AAE" w:rsidRDefault="00425AAE" w:rsidP="000727EF">
      <w:pPr>
        <w:pStyle w:val="Heading3"/>
      </w:pPr>
      <w:r>
        <w:t>underscore-1.4.4/debian/copyright:</w:t>
      </w:r>
    </w:p>
    <w:p w14:paraId="1ACF53A3" w14:textId="77777777" w:rsidR="00425AAE" w:rsidRDefault="00425AAE">
      <w:r>
        <w:t>[BEGIN FILE=underscore-1.4.4/debian/copyright] Format: http://www.debian.org/doc/packaging-manuals/copyright-format/1.0/ Upstream-Name: Underscore Upstream-Contact: http://github.com/documentcloud/underscore/issues/  IRC: Freenode, #documentcloud  Twitter: @documentcloud Source: https://github.com/documentcloud/underscore/downloads  git://github.com/documentcloud/underscore.git</w:t>
      </w:r>
    </w:p>
    <w:p w14:paraId="1EC8479E" w14:textId="77777777" w:rsidR="00425AAE" w:rsidRDefault="00425AAE">
      <w:r>
        <w:t>Files: * Copyright: 2009-2013, Jeremy Ashkenas &lt;jeremy@documentcloud.org&gt; License: Expat</w:t>
      </w:r>
    </w:p>
    <w:p w14:paraId="0470431B" w14:textId="77777777" w:rsidR="00425AAE" w:rsidRDefault="00425AAE">
      <w:r>
        <w:t>Files: test/vendor/jslitmus.js Copyright: 2008-2009, Robert Kieffer License: Expat~0-clause</w:t>
      </w:r>
    </w:p>
    <w:p w14:paraId="61CB19F4" w14:textId="77777777" w:rsidR="00425AAE" w:rsidRDefault="00425AAE">
      <w:r>
        <w:t>Files: test/vendor/qunit.* Copyright: 2012, jQuery Foundation and other contributors License: Expat Comment:  License:  .  Released under the MIT license.  .  Comment:  .  The files mentioned was not included with this source, but upstream VCS  indicates that it is the Expat variant of MIT.</w:t>
      </w:r>
    </w:p>
    <w:p w14:paraId="47AF99DB" w14:textId="77777777" w:rsidR="00425AAE" w:rsidRDefault="00425AAE">
      <w:r>
        <w:t>Files: test/vendor/jquery.js Copyright: 2011, John Resig   2011, The Dojo Foundation License: Expat or GPL-2 Comment:  License:  .  Dual licensed under the MIT and GPL licenses.  .  Comment:  .  Upstream VCS indicates that it is the Expat variant of MIT and GPL  version 2.</w:t>
      </w:r>
    </w:p>
    <w:p w14:paraId="36AE35D5" w14:textId="77777777" w:rsidR="00425AAE" w:rsidRDefault="00425AAE">
      <w:r>
        <w:t>Files: debian/* Copyright: 2010-2013, Jonas Smedegaard &lt;dr@jones.dk&gt; License: GPL-3+</w:t>
      </w:r>
    </w:p>
    <w:p w14:paraId="54540CF6" w14:textId="77777777" w:rsidR="00425AAE" w:rsidRDefault="00425AAE">
      <w:r>
        <w:t xml:space="preserve">License: Expat  Permission is hereby granted, free of charge, to any person obtaining a  copy of this software and associated documentation files (the  Software), to deal in the Software without restriction, including  without limitation the rights to use, copy, modify, </w:t>
      </w:r>
      <w:r>
        <w:lastRenderedPageBreak/>
        <w:t>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7821861" w14:textId="77777777" w:rsidR="00425AAE" w:rsidRDefault="00425AAE">
      <w:r>
        <w:t>License: Expat~0-clause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4EE0101" w14:textId="77777777" w:rsidR="00425AAE" w:rsidRDefault="00425AAE">
      <w:r>
        <w:t>License: GPL-2+  This program is free software; you can redistribute it and/or modify it  under the terms of the GNU General Public License as published by the  Free Software Foundation; either version 2, or (at your option) any  later version.  .  This program is distributed in the hope that it will be useful, but  WITHOUT ANY WARRANTY; without even the implied warranty of  MERCHANTABILITY or FITNESS FOR A PARTICULAR PURPOSE.  See the GNU  General Public License for more details.  .  Comment:  .  On Debian systems the 'GNU General Public License' version 2 is located  in '/usr/share/common-licenses/GPL-2'.  .  You should have received a copy of the 'GNU General Public License'  along with this program.  If not, see &lt;http://www.gnu.org/licenses/&gt;.</w:t>
      </w:r>
    </w:p>
    <w:p w14:paraId="09A94CF2" w14:textId="77777777" w:rsidR="00425AAE" w:rsidRDefault="00425AAE">
      <w:r>
        <w:t>License: GPL-2  Comment:  .  This section is just a dummy placeholder: we have nothing meaningful to  add beyond what is already covered in GPL-2+ section (but Copyright  format 1.0 requires this entry to exist).</w:t>
      </w:r>
    </w:p>
    <w:p w14:paraId="3EF9A1A0" w14:textId="77777777" w:rsidR="00425AAE" w:rsidRDefault="00425AAE">
      <w:r>
        <w:t>License: GPL-3+  This program is free software; you can redistribute it and/or modify it  under the terms of the GNU General Public License as published by the  Free Software Foundation; either version 3, or (at your option) any  later version.  .  This program is distributed in the hope that it will be useful, but  WITHOUT ANY WARRANTY; without even the implied warranty of  MERCHANTABILITY or FITNESS FOR A PARTICULAR PURPOSE.  See the GNU  General Public License for more details.  .  Comment:  .  On Debian systems the 'GNU General Public License' version 3 is located  in '/usr/share/common-licenses/GPL-3'. [END FILE=underscore-1.4.4/debian/copyright]</w:t>
      </w:r>
    </w:p>
    <w:p w14:paraId="09BA5C6F" w14:textId="77777777" w:rsidR="00425AAE" w:rsidRDefault="00425AAE" w:rsidP="000727EF">
      <w:pPr>
        <w:pStyle w:val="Heading3"/>
      </w:pPr>
      <w:r>
        <w:lastRenderedPageBreak/>
        <w:t>underscore-1.4.4/debian/copyright_hints:</w:t>
      </w:r>
    </w:p>
    <w:p w14:paraId="4D78B19D" w14:textId="77777777" w:rsidR="00425AAE" w:rsidRDefault="00425AAE">
      <w:r>
        <w:t>[BEGIN FILE=underscore-1.4.4/debian/copyright_hints] Format: http://www.debian.org/doc/packaging-manuals/copyright-format/1.0/ Upstream-Name: FIXME Upstream-Contact: FIXME Source: FIXME Disclaimer: Autogenerated by CDBS</w:t>
      </w:r>
    </w:p>
    <w:p w14:paraId="2A42C315" w14:textId="77777777" w:rsidR="00425AAE" w:rsidRDefault="00425AAE">
      <w:r>
        <w:t>Files: CNAME  CONTRIBUTING.md  README.md  Rakefile  debian/README.source  debian/compat  debian/control  debian/control.in  debian/gbp.conf  debian/source/format  debian/watch  docs/docco.css  docs/favicon.ico  docs/images/background.png  docs/images/underscore.png  favicon.ico  index.js  package.json  test/arrays.js  test/chaining.js  test/collections.js  test/functions.js  test/index.html  test/objects.js  test/speed.js  test/utility.js  test/vendor/runner.js  underscore-min.js Copyright: *No copyright* License: UNKNOWN  FIXME</w:t>
      </w:r>
    </w:p>
    <w:p w14:paraId="5E42B772" w14:textId="77777777" w:rsidR="00425AAE" w:rsidRDefault="00425AAE">
      <w:r>
        <w:t>Files: docs/underscore.html  underscore.js Copyright: 2009-2013, Jeremy Ashkenas, DocumentCloud Inc License: UNKNOWN  FIXME</w:t>
      </w:r>
    </w:p>
    <w:p w14:paraId="408480CF" w14:textId="77777777" w:rsidR="00425AAE" w:rsidRDefault="00425AAE">
      <w:r>
        <w:t>Files: test/vendor/jslitmus.js Copyright: 2008-2009, Robert Kieffer   HOLDERS BE LIABLE FOR ANY CLAIM License: Expat  FIXME</w:t>
      </w:r>
    </w:p>
    <w:p w14:paraId="364E4A5C" w14:textId="77777777" w:rsidR="00425AAE" w:rsidRDefault="00425AAE">
      <w:r>
        <w:t>Files: LICENSE Copyright: 2009-2013, Jeremy Ashkenas, DocumentCloud License: Expat  FIXME</w:t>
      </w:r>
    </w:p>
    <w:p w14:paraId="748777FF" w14:textId="77777777" w:rsidR="00425AAE" w:rsidRDefault="00425AAE">
      <w:r>
        <w:t>Files: debian/rules Copyright: 2010-2013, Jonas Smedegaard &lt;dr@jones.dk&gt; License: GPL-3+  FIXME</w:t>
      </w:r>
    </w:p>
    <w:p w14:paraId="0C1363E8" w14:textId="77777777" w:rsidR="00425AAE" w:rsidRDefault="00425AAE">
      <w:r>
        <w:t xml:space="preserve">Files: test/vendor/qunit.js Copyright: 2008, Ariel Flesler - aflesler(at)gmail(dot)com </w:t>
      </w:r>
    </w:p>
    <w:p w14:paraId="5EEC6EE8" w14:textId="77777777" w:rsidR="00425AAE" w:rsidRDefault="00425AAE">
      <w:r>
        <w:t xml:space="preserve">   2012, jQuery Foundation and other contributors   &lt;prathe@gmail.com&gt; License: UNKNOWN  FIXME</w:t>
      </w:r>
    </w:p>
    <w:p w14:paraId="2F6799E4" w14:textId="77777777" w:rsidR="00425AAE" w:rsidRDefault="00425AAE">
      <w:r>
        <w:t>Files: index.html Copyright: Cournoyer&lt;/a&gt; License: UNKNOWN  FIXME</w:t>
      </w:r>
    </w:p>
    <w:p w14:paraId="348790FA" w14:textId="77777777" w:rsidR="00425AAE" w:rsidRDefault="00425AAE">
      <w:r>
        <w:t>Files: test/vendor/jquery.js Copyright: 2011, John Resig   2011, The Dojo Foundation License: UNKNOWN  FIXME</w:t>
      </w:r>
    </w:p>
    <w:p w14:paraId="4FD195CB" w14:textId="77777777" w:rsidR="00425AAE" w:rsidRDefault="00425AAE">
      <w:r>
        <w:t>Files: test/vendor/qunit.css Copyright: 2012, jQuery Foundation and other contributors License: UNKNOWN  FIXME</w:t>
      </w:r>
    </w:p>
    <w:p w14:paraId="366C77D2" w14:textId="77777777" w:rsidR="00425AAE" w:rsidRDefault="00425AAE">
      <w:r>
        <w:t>[END FILE=underscore-1.4.4/debian/copyright_hints]</w:t>
      </w:r>
    </w:p>
    <w:p w14:paraId="7A3D7C6A" w14:textId="77777777" w:rsidR="00425AAE" w:rsidRDefault="00425AAE" w:rsidP="000727EF">
      <w:pPr>
        <w:pStyle w:val="Heading2"/>
      </w:pPr>
      <w:bookmarkStart w:id="722" w:name="_Toc399938539"/>
      <w:r>
        <w:t>Unicode's CLDR data repository</w:t>
      </w:r>
      <w:bookmarkEnd w:id="722"/>
      <w:r>
        <w:t xml:space="preserve"> </w:t>
      </w:r>
    </w:p>
    <w:p w14:paraId="23DAF980" w14:textId="77777777" w:rsidR="00425AAE" w:rsidRDefault="00425AAE" w:rsidP="00E77BEE">
      <w:r>
        <w:t xml:space="preserve">%% This notice is provided with respect to Unicode's CLDR data repository, which may be included with this software: </w:t>
      </w:r>
    </w:p>
    <w:p w14:paraId="22A27B3E" w14:textId="77777777" w:rsidR="00425AAE" w:rsidRDefault="00425AAE">
      <w:r>
        <w:t xml:space="preserve"> Unicode Copyright</w:t>
      </w:r>
    </w:p>
    <w:p w14:paraId="4E5EC7E6" w14:textId="77777777" w:rsidR="00425AAE" w:rsidRDefault="00425AAE">
      <w:r>
        <w:t xml:space="preserve">    For the general privacy policy governing access to this site, see the  Unicode Privacy Policy. For trademark usage, see the the Unicode Consortium Trademarks and Logo Policy.     Notice to End User: Terms of Use     Carefully read the following legal agreement (Agreement). Use or copying of the software and/or codes provided with this agreement (The Software) constitutes your acceptance of these terms</w:t>
      </w:r>
    </w:p>
    <w:p w14:paraId="25279C3F" w14:textId="77777777" w:rsidR="00425AAE" w:rsidRDefault="00425AAE">
      <w:r>
        <w:t xml:space="preserve">       1. Unicode Copyright.              1. Copyright Â© 1991-2005 Unicode, Inc. All rights reserved.              2. Certain documents and files on this website contain a legend indicating that Modification is permitted. Any person is hereby authorized, without fee, to modify such documents and files to create derivative works conforming to the </w:t>
      </w:r>
      <w:r>
        <w:lastRenderedPageBreak/>
        <w:t xml:space="preserve">UnicodeÂ® Standard, subject to Terms and Conditions herein.              3. Any person is hereby authorized, without fee, to view, use, reproduce, and distribute all documents and files solely for informational purposes in the creation of products supporting the Unicode Standard, subject to the Terms and Conditions herein.              4. Further specifications of rights and restrictions pertaining to the use of the particular set of data files known as the Unicode Character Database can be found in Exhibit 1.              5. Further specifications of rights and restrictions pertaining to the use of the particular set of files that constitute the online edition of The Unicode Standard, Version 4.0, may be found in V4.0 online edition.              6. No license is granted to mirror the Unicode website where a fee is charged for access to the mirror site.              7. Modification is not permitted with respect to this document. All copies of this document must be verbatim.        2. Restricted Rights Legend. Any technical data or software which is licensed to the United States of America, its agencies and/or instrumentalities under this Agreement is commercial technical data or commercial computer software developed exclusively at private expense as defined in FAR 2.101, or DFARS 252.227-7014 (June 1995), as applicable. For technical data, use, duplication, or disclosure by the Government is subject to restrictions as set forth in DFARS 202.227-7015 Technical Data, Commercial and Items (Nov 1995) and this Agreement. For Software, in accordance with FAR 12-212 or DFARS 227-7202, as applicable, use, duplication or disclosure by the Government is subject to the restrictions set forth in this Agreement.        3. Warranties and Disclaimers.              1. This publication and/or website may include technical or typographical errors or other inaccuracies . Changes are periodically added to the information herein; these changes will be incorporated in new editions of the publication and/or website. Unicode may make improvements and/or changes in the product(s) and/or program(s) described in this publication and/or website at any time.              2. If this file has been purchased on magnetic or optical media from Unicode, Inc. the sole and exclusive remedy for any claim will be exchange of the defective media within ninety (90) days of original purchase.              3. EXCEPT AS PROVIDED IN SECTION C.2, THIS PUBLICATION AND/OR SOFTWARE IS PROVIDED AS IS WITHOUT WARRANTY OF ANY KIND EITHER EXPRESS, IMPLIED, OR STATUTORY, INCLUDING, BUT NOT LIMITED TO, ANY WARRANTIES OF MERCHANTABILITY, FITNESS FOR A PARTICULAR PURPOSE, OR NON-INFRINGEMENT. UNICODE AND ITS LICENSORS ASSUME NO RESPONSIBILITY FOR ERRORS OR OMISSIONS IN THIS PUBLICATION AND/OR SOFTWARE OR OTHER DOCUMENTS WHICH ARE REFERENCED BY OR LINKED TO THIS PUBLICATION OR THE UNICODE WEBSITE.        4. Waiver of Damages. In no event shall Unicode or its licensors be liable for any special, incidental, indirect or consequential damages of any kind, or any damages whatsoever, whether or not Unicode was advised of the possibility of the damage, including, without limitation, those resulting from the following: loss of use, data or profits, in connection with the use, modification or distribution of this information or its derivatives.        5. Trademarks.              1. Unicode and the Unicode logo are registered trademarks of Unicode, Inc.               2. This site contains product names and corporate names of other companies. All product names and company names and logos mentioned herein are the trademarks or registered trademarks of their respective owners. Other products and corporate names mentioned herein which are trademarks of a third party are used only for explanation and for the owners' benefit and </w:t>
      </w:r>
      <w:r>
        <w:lastRenderedPageBreak/>
        <w:t xml:space="preserve">with no intent to infringe.              3. Use of third party products or information referred to herein is at the user's risk.        6. Miscellaneous.              1. Jurisdiction and Venue. This server is operated from a location in the State of California, United States of America. Unicode makes no representation that the materials are appropriate for use in other locations. If you access this server from other locations, you are responsible for compliance with local laws. This Agreement, all use of this site and any claims and damages resulting from use of this site are governed solely by the laws of the State of California without regard to any principles which would apply the laws of a different jurisdiction. The user agrees that any disputes regarding this site shall be resolved solely in the courts located in Santa Clara County, California. The user agrees said courts have personal jurisdiction and agree to waive any right to transfer the dispute to any other forum.              2. Modification by Unicode Unicode shall have the right to modify this Agreement at any time by posting it to this site. The user may not assign any part of this Agreement without Unicode's prior written consent.              3. Taxes. The user agrees to pay any taxes arising from access to this website or use of the information herein, except for those based on Unicode's net income.              4. Severability.  If any provision of this Agreement is declared invalid or unenforceable, the remaining provisions of this Agreement shall remain in effect.              5. Entire Agreement. This Agreement constitutes the entire agreement between the parties. </w:t>
      </w:r>
    </w:p>
    <w:p w14:paraId="7BA1E09E" w14:textId="77777777" w:rsidR="00425AAE" w:rsidRDefault="00425AAE">
      <w:r>
        <w:t>EXHIBIT 1 UNICODE, INC. LICENSE AGREEMENT - DATA FILES AND SOFTWARE</w:t>
      </w:r>
    </w:p>
    <w:p w14:paraId="0C331566" w14:textId="77777777" w:rsidR="00425AAE" w:rsidRDefault="00425AAE">
      <w:r>
        <w:t xml:space="preserve">    Unicode Data Files include all data files under the directories http://www.unicode.org/Public/ and http://www.unicode.org/reports/. Unicode Software includes any source code under the directories http://www.unicode.org/Public/ and http://www.unicode.org/reports/.</w:t>
      </w:r>
    </w:p>
    <w:p w14:paraId="1EC8913F" w14:textId="77777777" w:rsidR="00425AAE" w:rsidRDefault="00425AAE">
      <w:r>
        <w:t xml:space="preserve">    NOTICE TO USER: Carefully read the following legal agreement. BY DOWNLOADING, INSTALLING, COPYING OR OTHERWISE USING UNICODE INC.'S DATA FILES (DATA FILES), AND/OR SOFTWARE (SOFTWARE), YOU UNEQUIVOCALLY ACCEPT, AND AGREE TO BE BOUND BY, ALL OF THE TERMS AND CONDITIONS OF THIS AGREEMENT. IF YOU DO NOT AGREE, DO NOT DOWNLOAD, INSTALL, COPY, DISTRIBUTE OR USE THE DATA FILES OR SOFTWARE.</w:t>
      </w:r>
    </w:p>
    <w:p w14:paraId="0F78D14A" w14:textId="77777777" w:rsidR="00425AAE" w:rsidRDefault="00425AAE">
      <w:r>
        <w:t xml:space="preserve">    COPYRIGHT AND PERMISSION NOTICE</w:t>
      </w:r>
    </w:p>
    <w:p w14:paraId="2901CE97" w14:textId="77777777" w:rsidR="00425AAE" w:rsidRDefault="00425AAE">
      <w:r>
        <w:t xml:space="preserve">    Copyright Ãƒ?Ã‚,Ãƒ,Ã‚Â© 1991-2004 Unicode, Inc. All rights reserved. Distributed under the Terms of Use in http://www.unicode.org/copyright.html.</w:t>
      </w:r>
    </w:p>
    <w:p w14:paraId="455F2E01" w14:textId="77777777" w:rsidR="00425AAE" w:rsidRDefault="00425AAE">
      <w:r>
        <w:t xml:space="preserve">    Permission is hereby granted, free of charge, to any person obtaining a copy of the Unicode data files and associated documentation (the Data Files) or Unicode software and associated documentation (the Software) to deal in the Data Files or Software without restriction, including without limitation the rights to use, copy, modify, merge, publish, distribute, and/or sell copies of the Data Files or Software, and to permit persons to whom the Data Files or Software are furnished to do so, provided that (a) the above copyright notice(s) and this permission notice appear with all copies of the Data Files or Software, (b) both the above copyright notice(s) and this permission notice appear in associated documentation, and (c) there is clear notice in each modified Data File or in the Software as well as in the documentation associated with the Data File(s) or Software that the data or software has been modified.</w:t>
      </w:r>
    </w:p>
    <w:p w14:paraId="6F74AA36" w14:textId="77777777" w:rsidR="00425AAE" w:rsidRDefault="00425AAE">
      <w:r>
        <w:lastRenderedPageBreak/>
        <w:t xml:space="preserve">    THE DATA FILES AND SOFTWARE ARE PROVIDED AS IS, WITHOUT WARRANTY OF ANY KIND, EXPRESS OR IMPLIED, INCLUDING BUT NOT LIMITED TO THE WARRANTIES OF MERCHANTABILITY, FITNESS FOR A PARTICULAR PURPOSE AND NONINFRINGEMENT OF THIRD PARTY RIGHTS. IN NO EVENT SHALL THE COPYRIGHT HOLDER OR HOLDERS INCLUDED IN THIS NOTICE BE LIABLE FOR ANY CLAIM, OR ANY SPECIAL INDIRECT OR CONSEQUENTIAL DAMAGES, OR ANY DAMAGES WHATSOEVER RESULTING FROM LOSS OF USE, DATA OR PROFITS, WHETHER IN AN ACTION OF CONTRACT, NEGLIGENCE OR OTHER TORTIOUS ACTION, ARISING OUT OF OR IN CONNECTION WITH THE USE OR PERFORMANCE OF THE DATA FILES OR SOFTWARE.</w:t>
      </w:r>
    </w:p>
    <w:p w14:paraId="69B2CF41" w14:textId="77777777" w:rsidR="00425AAE" w:rsidRDefault="00425AAE">
      <w:r>
        <w:t xml:space="preserve">    Except as contained in this notice, the name of a copyright holder shall not be used in advertising or otherwise to promote the sale, use or other dealings in these Data Files or Software without prior written authorization of the copyright holder.</w:t>
      </w:r>
    </w:p>
    <w:p w14:paraId="0BC5D159" w14:textId="77777777" w:rsidR="00425AAE" w:rsidRDefault="00425AAE" w:rsidP="00E77BEE">
      <w:r>
        <w:t xml:space="preserve">    Unicode and the Unicode logo are trademarks of Unicode, Inc., and may be registered in some jurisdictions. All other trademarks and registered trademarks mentioned herein are the property of their respective owners. %% This notice is provided with respect to RSA PKCS#11 Header Files &amp; Specification, which may be included with this software: </w:t>
      </w:r>
    </w:p>
    <w:p w14:paraId="3EFD09EA" w14:textId="77777777" w:rsidR="00425AAE" w:rsidRDefault="00425AAE">
      <w:r>
        <w:t xml:space="preserve">/*   * Copyright (C) 1998 by the FundsXpress, INC.   *   * All rights reserved.   *   * Export of this software from the United States of America may require   * a specific license from the United States Government.Â  It is the   * responsibility of any person or organization contemplating export to   * obtain such a license before exporting.   *   * WITHIN THAT CONSTRAINT, permission to use, copy, modify, and   * distribute this software and its documentation for any purpose and   * without fee is hereby granted, provided that the above copyright   * notice appear in all copies and that both that copyright notice and   * this permission notice appear in supporting documentation, and that   * the name of FundsXpress. not be used in advertising or publicity pertaining   * to distribution of the software without specific, written prior   * permission.Â  FundsXpress makes no representations about the suitability of   * this software for any purpose.Â  It is provided as is without express   * or implied warranty.   *   * THIS SOFTWARE IS PROVIDED ``AS IS'' AND WITHOUT ANY EXPRESS OR   * IMPLIED WARRANTIES, INCLUDING, WITHOUT LIMITATION, THE IMPLIED   * WARRANTIES OF MERCHANTIBILITY AND FITNESS FOR A PARTICULAR PURPOSE.   */ </w:t>
      </w:r>
    </w:p>
    <w:p w14:paraId="0C7233E5" w14:textId="77777777" w:rsidR="00425AAE" w:rsidRDefault="00425AAE" w:rsidP="000727EF">
      <w:pPr>
        <w:pStyle w:val="Heading2"/>
      </w:pPr>
      <w:r>
        <w:t xml:space="preserve"> </w:t>
      </w:r>
      <w:bookmarkStart w:id="723" w:name="_Toc399938540"/>
      <w:r>
        <w:t>unixodbc (version 2.3.1):</w:t>
      </w:r>
      <w:bookmarkEnd w:id="723"/>
    </w:p>
    <w:p w14:paraId="143DA286" w14:textId="77777777" w:rsidR="00425AAE" w:rsidRDefault="00425AAE" w:rsidP="000727EF">
      <w:pPr>
        <w:pStyle w:val="Heading3"/>
      </w:pPr>
      <w:r>
        <w:t>unixodbc-2.3.1/debian/copyright:</w:t>
      </w:r>
    </w:p>
    <w:p w14:paraId="1B90A95A" w14:textId="77777777" w:rsidR="00425AAE" w:rsidRDefault="00425AAE">
      <w:r>
        <w:t>[BEGIN FILE=unixodbc-2.3.1/debian/copyright] Format: http://www.debian.org/doc/packaging-manuals/copyright-format/1.0/ Upstream-Name: unixODBC Upstream-Contact: unixodbc-dev@mailman.unixodbc.org Source: http://www.unixodbc.org/</w:t>
      </w:r>
    </w:p>
    <w:p w14:paraId="17BD9DCA" w14:textId="77777777" w:rsidR="00425AAE" w:rsidRDefault="00425AAE">
      <w:r>
        <w:t>Files: * Copyright: 1999-2005 Nick Gorham &lt;nick@easysoft.com&gt;,            Peter Harvey &lt;pharvey@codebydesign.com&gt;, et al. License: LGPL-2+</w:t>
      </w:r>
    </w:p>
    <w:p w14:paraId="605B1BC8" w14:textId="77777777" w:rsidR="00425AAE" w:rsidRDefault="00425AAE">
      <w:r>
        <w:t>Files: exe/* Copyright: 1999-2005 Nick Gorham &lt;nick@easysoft.com&gt;,            Peter Harvey &lt;pharvey@codebydesign.com&gt;, et al. License: GPL-2+</w:t>
      </w:r>
    </w:p>
    <w:p w14:paraId="2245B9D9" w14:textId="77777777" w:rsidR="00425AAE" w:rsidRDefault="00425AAE">
      <w:r>
        <w:lastRenderedPageBreak/>
        <w:t>Files: DRVConfig/esoob/esoobS.c Copyright: 1999 Easysoft Ltd. License: LGPL-2+</w:t>
      </w:r>
    </w:p>
    <w:p w14:paraId="67F78CC7" w14:textId="77777777" w:rsidR="00425AAE" w:rsidRDefault="00425AAE">
      <w:r>
        <w:t>Files: Drivers/nn/* Copyright: 1995, 1996 Ke Jin &lt;kejin@visigenic.com&gt; License: GPL-2+</w:t>
      </w:r>
    </w:p>
    <w:p w14:paraId="1EE08B0E" w14:textId="77777777" w:rsidR="00425AAE" w:rsidRDefault="00425AAE">
      <w:r>
        <w:t>License: LGPL-2+  This library is free software; you can redistribute it and/or  modify it under the terms of the GNU Lesser General Public  License as published by the Free Software Foundation; either  version 2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write to the Free Software  Foundation, Inc., 51 Franklin St, Fifth Floor, Boston, MA  02110-1301, USA.  .  On Debian GNU/Linux systems, the complete text of the GNU Lesser General  Public License can be found in `/usr/share/common-licenses/LGPL'.</w:t>
      </w:r>
    </w:p>
    <w:p w14:paraId="27436CFB" w14:textId="77777777" w:rsidR="00425AAE" w:rsidRDefault="00425AAE">
      <w:r>
        <w:t>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 Fifth Floor, Boston, MA  02110-1301, USA.  .  On Debian GNU/Linux systems, the complete text of the GNU General  Public License can be found in `/usr/share/common-licenses/GPL'. [END FILE=unixodbc-2.3.1/debian/copyright] quick_licfile: WARNING: no unzip-6.0/debian/*copyright file</w:t>
      </w:r>
    </w:p>
    <w:p w14:paraId="60B8AB4E" w14:textId="77777777" w:rsidR="00425AAE" w:rsidRDefault="00425AAE" w:rsidP="000727EF">
      <w:pPr>
        <w:pStyle w:val="Heading2"/>
      </w:pPr>
      <w:r>
        <w:t xml:space="preserve"> </w:t>
      </w:r>
      <w:bookmarkStart w:id="724" w:name="_Toc399938541"/>
      <w:r>
        <w:t>unzip (version 6.0):</w:t>
      </w:r>
      <w:bookmarkEnd w:id="724"/>
    </w:p>
    <w:p w14:paraId="2790AC2D" w14:textId="77777777" w:rsidR="00425AAE" w:rsidRDefault="00425AAE" w:rsidP="000727EF">
      <w:pPr>
        <w:pStyle w:val="Heading3"/>
      </w:pPr>
      <w:r>
        <w:t>unzip-6.0/COPYING.OLD:</w:t>
      </w:r>
    </w:p>
    <w:p w14:paraId="7429EFD8" w14:textId="77777777" w:rsidR="00425AAE" w:rsidRDefault="00425AAE">
      <w:r>
        <w:t>[BEGIN FILE=unzip-6.0/COPYING.OLD] __________________________________________________________________________</w:t>
      </w:r>
    </w:p>
    <w:p w14:paraId="07E325D6" w14:textId="77777777" w:rsidR="00425AAE" w:rsidRDefault="00425AAE">
      <w:r>
        <w:t xml:space="preserve">  This is the Info-ZIP file COPYING (for UnZip), last updated 17 Jul 2000. __________________________________________________________________________</w:t>
      </w:r>
    </w:p>
    <w:p w14:paraId="302F39AA" w14:textId="77777777" w:rsidR="00425AAE" w:rsidRDefault="00425AAE">
      <w:r>
        <w:t xml:space="preserve">   FIRST NOTE:    This file contains some details about the copyright history of    contributions to the UnZip project.    Additionally, it summarises some exceptions to the general BSD-like    copyright found in LICENSE that covers our generic code and most of    the system specific ports.    Please read LICENSE first to find out what is allowed to do with    Info-ZIP's UnZip code.</w:t>
      </w:r>
    </w:p>
    <w:p w14:paraId="1EC40E12" w14:textId="77777777" w:rsidR="00425AAE" w:rsidRDefault="00425AAE">
      <w:r>
        <w:t>- - - - - - - - - - - - - - - - - - - - - - - - - - - - - - - - - - - - -</w:t>
      </w:r>
    </w:p>
    <w:p w14:paraId="625C7DD0" w14:textId="77777777" w:rsidR="00425AAE" w:rsidRDefault="00425AAE">
      <w:r>
        <w:t xml:space="preserve">   There are currently two explicit copyrights on portions of UnZip    code (at least, of which Info-ZIP is aware):    Jim Luther's Mac OS File Manager interface code; and </w:t>
      </w:r>
      <w:r>
        <w:lastRenderedPageBreak/>
        <w:t>Christopher Evans'    MacBinaryIII coding code (for the MacOS port)..  These copyrights    are discussed in more detail below.</w:t>
      </w:r>
    </w:p>
    <w:p w14:paraId="11537406" w14:textId="77777777" w:rsidR="00425AAE" w:rsidRDefault="00425AAE">
      <w:r>
        <w:t xml:space="preserve">   All remaining code is now (starting with UnZip version 5.41) covered    by the new Info-ZIP license. For details, please read the acompaning    file LICENSE. The terms and conditions in this license supersede the    copyright conditions of the contributions by Igor Mandrichenko    (vms/vms.c), Greg Roelofs (zipinfo.c, new version of unshrink.c),    Mike White (Windows DLL code in windll/*), Steve P. Miller (Pocket    UnZip GUI wince/*), and Mark Adler (inflate/explode decompresseion    core routines, previously put into the public domain). All these    Info-ZIP contributors (or primary authors) have permitted us to    replace their copyright notes by the Info-ZIP License.</w:t>
      </w:r>
    </w:p>
    <w:p w14:paraId="4996CD64" w14:textId="77777777" w:rsidR="00425AAE" w:rsidRDefault="00425AAE">
      <w:r>
        <w:t xml:space="preserve">   Frequently Asked Questions regarding (re)distribution of Zip and UnZip    are near the end of this file.</w:t>
      </w:r>
    </w:p>
    <w:p w14:paraId="39524C8C" w14:textId="77777777" w:rsidR="00425AAE" w:rsidRDefault="00425AAE">
      <w:r>
        <w:t xml:space="preserve">   There are no known patents on any of the code in UnZip.  Unisys    claims a patent on LZW encoding and on LZW decoding _in an apparatus    that performs LZW encoding_, but the patent appears to exempt a stand-    alone decoder (as in UnZip's unshrink.c).  Unisys has publicly claimed    otherwise, but the issue has never been tested in court.  Since this    point is unclear, unshrinking is not enabled by default.  It is the    responsibility of the user to make his or her peace with Unisys and    its licensing requirements.  (unshrink.c may be removed from future    releases altogether.) __________________________________________________________________________</w:t>
      </w:r>
    </w:p>
    <w:p w14:paraId="254F5AD2" w14:textId="77777777" w:rsidR="00425AAE" w:rsidRDefault="00425AAE">
      <w:r>
        <w:t xml:space="preserve">   The original unzip source code has been extensively modified and    almost entirely rewritten (changes include random zipfile access    rather than sequential; replacement of unimplode() with explode();    replacement of old unshrink() with new (unrelated) unshrink(); re-    placement of output routines; addition of inflate(), wildcards,    filename-mapping, text translation, ...; etc.).  As far as we can    tell, only the core code of the unreduce method remained substantially    similar to Mr. Smith's original source.  As of UnZip 5.42, the complete    core code is now covered by the Info-ZIP Licence.  Therefore, support    for the reduce method has been removed.    The drop of the reduce method should only affect some test archives,    reducing was never used in any publically distributed Zip program.    For pathologic cases where support for reduced archive entries is    needed, the unreduce code copyrighted by Samuel H. Smith is available    as a separate distribution (the restricted copyright of this code is    cited below in the historical section).</w:t>
      </w:r>
    </w:p>
    <w:p w14:paraId="705BFA76" w14:textId="77777777" w:rsidR="00425AAE" w:rsidRDefault="00425AAE">
      <w:r>
        <w:t xml:space="preserve">   The following copyright applies to the Mac OS File Manager interface code    (macos/source/macstuff.[ch]), distributed with UnZip 5.4 and later:</w:t>
      </w:r>
    </w:p>
    <w:p w14:paraId="13A46859" w14:textId="77777777" w:rsidR="00425AAE" w:rsidRDefault="00425AAE">
      <w:r>
        <w:t xml:space="preserve">     * MoreFiles      *      * A collection of File Manager and related routines      *      * by Jim Luther (Apple Macintosh Developer Technical Support Emeritus)      * with significant code contributions by Nitin Ganatra      * (Apple Macintosh Developer Technical Support Emeritus)      * Copyright  1992-1998 Apple Computer, Inc.      * Portions copyright  1995 Jim Luther      * All rights reserved.      * The Package More Files is distributed under the following      * license terms:      *      *          You may incorporate this sample code into your      *           applications without restriction, though the      *           sample code has been provided AS IS and the      *           responsibility for its operation is 100% yours.      *           However, what you are not permitted to do is to      *           redistribute the source as DSC Sample Code after      *           having </w:t>
      </w:r>
      <w:r>
        <w:lastRenderedPageBreak/>
        <w:t>made changes. If you're going to      *           redistribute the source, we require that you make      *           it clear in the source that the code was descended      *           from Apple Sample Code, but that you've made      *           changes.</w:t>
      </w:r>
    </w:p>
    <w:p w14:paraId="2543CBF7" w14:textId="77777777" w:rsidR="00425AAE" w:rsidRDefault="00425AAE">
      <w:r>
        <w:t xml:space="preserve">   The usage terms of this copyright note are compatible with the    Info-ZIP license, they do not add further restrictions.</w:t>
      </w:r>
    </w:p>
    <w:p w14:paraId="34F48DF6" w14:textId="77777777" w:rsidR="00425AAE" w:rsidRDefault="00425AAE">
      <w:r>
        <w:t xml:space="preserve">    The following copyright applies to the Mac OS macbin3 decoding code    (extra field compatibility with ZipIt):</w:t>
      </w:r>
    </w:p>
    <w:p w14:paraId="24F6D7EE" w14:textId="77777777" w:rsidR="00425AAE" w:rsidRDefault="00425AAE">
      <w:r>
        <w:t xml:space="preserve">     *  MacBinaryIII.h      *      *  Copyright 1997 Christopher Evans (cevans@poppybank.com)      *      *  Basic encoding and decoding of Macintosh files to the      *  MacBinary III spec.      * ----------------------------------------------------------------------      * This source is copyrighted by Christopher Evans (cevans@poppybank.com)      * (available at ftp://ftp.lazerware.com/MacBinaryIII_src_C.sit      * homepage of Leonard Rosenthol  leonardr@netcom.com)</w:t>
      </w:r>
    </w:p>
    <w:p w14:paraId="2CC69CD4" w14:textId="77777777" w:rsidR="00425AAE" w:rsidRDefault="00425AAE">
      <w:r>
        <w:t xml:space="preserve">  This copyright note does not contain any usage terms.  So, we assume   that this code is freely reusable until we are proved wrong...</w:t>
      </w:r>
    </w:p>
    <w:p w14:paraId="5A7B42E9" w14:textId="77777777" w:rsidR="00425AAE" w:rsidRDefault="00425AAE">
      <w:r>
        <w:t>--------------------------------------------------------------------------</w:t>
      </w:r>
    </w:p>
    <w:p w14:paraId="45C2D2F0" w14:textId="77777777" w:rsidR="00425AAE" w:rsidRDefault="00425AAE">
      <w:r>
        <w:t xml:space="preserve">   The remaining copyright notes have been superseeded by the new    Info-ZIP license, with explicit permission from the respective    original authors.  They are cited here for historical reasons,    only:</w:t>
      </w:r>
    </w:p>
    <w:p w14:paraId="5E232969" w14:textId="77777777" w:rsidR="00425AAE" w:rsidRDefault="00425AAE">
      <w:r>
        <w:t xml:space="preserve">   The following copyright applies to the full-featured unreduce.c    (now distributed separately):</w:t>
      </w:r>
    </w:p>
    <w:p w14:paraId="05F89463" w14:textId="77777777" w:rsidR="00425AAE" w:rsidRDefault="00425AAE">
      <w:r>
        <w:t xml:space="preserve">     * Copyright 1989 Samuel H. Smith;  All rights reserved      *      * Do not distribute modified versions without my permission.      * Do not remove or alter this notice or any other copyright notice.      * If you use this in your own program you must distribute source code.      * Do not use any of this in a commercial product.</w:t>
      </w:r>
    </w:p>
    <w:p w14:paraId="2C615B61" w14:textId="77777777" w:rsidR="00425AAE" w:rsidRDefault="00425AAE">
      <w:r>
        <w:t xml:space="preserve">   Regarding the first stipulation, Mr. Smith was tracked down in southern    California some years back [Samuel H. Smith, The Tool Shop; as of mid-    May 1994, (213) 851-9969 (voice), (213) 887-2127(?) (subscription BBS),    71150.2731@compuserve.com]:</w:t>
      </w:r>
    </w:p>
    <w:p w14:paraId="2DFB61AB" w14:textId="77777777" w:rsidR="00425AAE" w:rsidRDefault="00425AAE">
      <w:r>
        <w:t xml:space="preserve">   He says that he thought that whoever contacted him understood that     he has no objection to the Info-ZIP group's inclusion of his code.     His primary concern is that it remain freely distributable, he said.</w:t>
      </w:r>
    </w:p>
    <w:p w14:paraId="1FDEB743" w14:textId="77777777" w:rsidR="00425AAE" w:rsidRDefault="00425AAE">
      <w:r>
        <w:t xml:space="preserve">   Despite the fact that our normal code has been entirely rewritten    and by default no longer contains any of Mr. Smith's code, Info-ZIP    remains indebted and grateful to him.  We hope he finds our contribu-    tions as useful as we have his.</w:t>
      </w:r>
    </w:p>
    <w:p w14:paraId="3E294C86" w14:textId="77777777" w:rsidR="00425AAE" w:rsidRDefault="00425AAE">
      <w:r>
        <w:t xml:space="preserve">   Note that the third and fourth stipulations still apply to any com-    pany that wishes to incorporate the unreduce code into its products;    if you wish to do so, you must contact Mr. Smith directly regarding    licensing.</w:t>
      </w:r>
    </w:p>
    <w:p w14:paraId="51697996" w14:textId="77777777" w:rsidR="00425AAE" w:rsidRDefault="00425AAE">
      <w:r>
        <w:t xml:space="preserve">  -----</w:t>
      </w:r>
    </w:p>
    <w:p w14:paraId="566A3F37" w14:textId="77777777" w:rsidR="00425AAE" w:rsidRDefault="00425AAE">
      <w:r>
        <w:t xml:space="preserve">   The following copyright applied to most of the VMS code in vms.c,    distributed with UnZip version 4.2 and later:</w:t>
      </w:r>
    </w:p>
    <w:p w14:paraId="45080502" w14:textId="77777777" w:rsidR="00425AAE" w:rsidRDefault="00425AAE">
      <w:r>
        <w:t xml:space="preserve">     * Copyright (c) 1992-93 Igor Mandrichenko.      * Permission is granted to any individual or institution to use, copy,      * or redistribute this software so long as all of the original files      * are included unmodified and that this copyright notice is retained.</w:t>
      </w:r>
    </w:p>
    <w:p w14:paraId="5FB50A5F" w14:textId="77777777" w:rsidR="00425AAE" w:rsidRDefault="00425AAE">
      <w:r>
        <w:t xml:space="preserve">  -----</w:t>
      </w:r>
    </w:p>
    <w:p w14:paraId="3F5BC6E3" w14:textId="77777777" w:rsidR="00425AAE" w:rsidRDefault="00425AAE">
      <w:r>
        <w:lastRenderedPageBreak/>
        <w:t xml:space="preserve">   The following copyright applied to the new version of unshrink.c,    distributed with UnZip version 5.2 and later:</w:t>
      </w:r>
    </w:p>
    <w:p w14:paraId="3EE9CD47" w14:textId="77777777" w:rsidR="00425AAE" w:rsidRDefault="00425AAE">
      <w:r>
        <w:t xml:space="preserve">     * Copyright (c) 1994 Greg Roelofs.      * Permission is granted to any individual/institution/corporate      * entity to use, copy, redistribute or modify this software for      * any purpose whatsoever, subject to the conditions noted in the      * Frequently Asked Questions section below, plus one additional      * condition:  namely, that my name not be removed from the source      * code.  (Other names may, of course, be added as modifications      * are made.)  Corporate legal staff (like at IBM :-) ) who have      * problems understanding this can contact me through Zip-Bugs...</w:t>
      </w:r>
    </w:p>
    <w:p w14:paraId="2A74FC54" w14:textId="77777777" w:rsidR="00425AAE" w:rsidRDefault="00425AAE">
      <w:r>
        <w:t xml:space="preserve">  -----</w:t>
      </w:r>
    </w:p>
    <w:p w14:paraId="6500ECB1" w14:textId="77777777" w:rsidR="00425AAE" w:rsidRDefault="00425AAE">
      <w:r>
        <w:t xml:space="preserve">   The following copyright applied to the Windows DLL code (windll/*),    distributed with UnZip version 5.2 and later:</w:t>
      </w:r>
    </w:p>
    <w:p w14:paraId="6F853BC2" w14:textId="77777777" w:rsidR="00425AAE" w:rsidRDefault="00425AAE">
      <w:r>
        <w:t xml:space="preserve">     * Copyright (c) 1996 Mike White.      * Permission is granted to any individual or institution to use,      * copy, or redistribute this software so long as all of the original      * files are included, that it is not sold for profit, and that this      * copyright notice is retained.</w:t>
      </w:r>
    </w:p>
    <w:p w14:paraId="65526C2C" w14:textId="77777777" w:rsidR="00425AAE" w:rsidRDefault="00425AAE">
      <w:r>
        <w:t xml:space="preserve">  -----</w:t>
      </w:r>
    </w:p>
    <w:p w14:paraId="260CC700" w14:textId="77777777" w:rsidR="00425AAE" w:rsidRDefault="00425AAE">
      <w:r>
        <w:t xml:space="preserve">   The following copyright applied to the Windows CE GUI port, ``Pocket    UnZip,'' distributed with UnZip version 5.3 and later:</w:t>
      </w:r>
    </w:p>
    <w:p w14:paraId="533B1DDF" w14:textId="77777777" w:rsidR="00425AAE" w:rsidRDefault="00425AAE">
      <w:r>
        <w:t xml:space="preserve">     * All the source files for Pocket UnZip, except for components      * written by the Info-ZIP group, are copyrighted 1997 by Steve P.      * Miller.  The product Pocket UnZip itself is property of the      * author and cannot be altered in any way without written consent      * from Steve P. Miller.</w:t>
      </w:r>
    </w:p>
    <w:p w14:paraId="1DF5C9CF" w14:textId="77777777" w:rsidR="00425AAE" w:rsidRDefault="00425AAE">
      <w:r>
        <w:t xml:space="preserve">  -----</w:t>
      </w:r>
    </w:p>
    <w:p w14:paraId="794BBCD9" w14:textId="77777777" w:rsidR="00425AAE" w:rsidRDefault="00425AAE">
      <w:r>
        <w:t xml:space="preserve">   The remaining code was written by many people associated with the    Info-ZIP group, with large contributions from (but not limited to):    Greg Roelofs (overall program logic, ZipInfo, unshrink, filename    mapping/portability, etc.), Mark Adler (inflate, explode, funzip),    Kai Uwe Rommel (OS/2), John Bush and Paul Kienitz (Amiga), Antoine    Verheijen (Macintosh), Hunter Goatley (more VMS), Mike White (Windows    DLLs), Christian Spieler (overall logic, optimization, VMS, etc.) and    others.  See the file CONTRIBS in the source distribution for a much    more complete list of contributors.    The decompression core code for the deflate method (inflate.[ch],    explode.c) was originally written by Mark Adler who submitted it    as public domain code.</w:t>
      </w:r>
    </w:p>
    <w:p w14:paraId="6998C8F1" w14:textId="77777777" w:rsidR="00425AAE" w:rsidRDefault="00425AAE">
      <w:r>
        <w:t>-------------------------------------------------------------------------- [END FILE=unzip-6.0/COPYING.OLD]</w:t>
      </w:r>
    </w:p>
    <w:p w14:paraId="2561A5FC" w14:textId="77777777" w:rsidR="00425AAE" w:rsidRDefault="00425AAE" w:rsidP="000727EF">
      <w:pPr>
        <w:pStyle w:val="Heading3"/>
      </w:pPr>
      <w:r>
        <w:t>unzip-6.0/LICENSE:</w:t>
      </w:r>
    </w:p>
    <w:p w14:paraId="2E29859F" w14:textId="77777777" w:rsidR="00425AAE" w:rsidRDefault="00425AAE">
      <w:r>
        <w:t>[BEGIN FILE=unzip-6.0/LICENSE] This is version 2009-Jan-02 of the Info-ZIP license. The definitive version of this document should be available at ftp://ftp.info-zip.org/pub/infozip/license.html indefinitely and a copy at http://www.info-zip.org/pub/infozip/license.html.</w:t>
      </w:r>
    </w:p>
    <w:p w14:paraId="09F7ECC5" w14:textId="77777777" w:rsidR="00425AAE" w:rsidRDefault="00425AAE">
      <w:r>
        <w:t xml:space="preserve"> Copyright (c) 1990-2009 Info-ZIP.  All rights reserved.</w:t>
      </w:r>
    </w:p>
    <w:p w14:paraId="07430A67" w14:textId="77777777" w:rsidR="00425AAE" w:rsidRDefault="00425AAE">
      <w:r>
        <w:t>For the purposes of this copyright and license, Info-ZIP is defined as the following set of individuals:</w:t>
      </w:r>
    </w:p>
    <w:p w14:paraId="31F2B3D0" w14:textId="77777777" w:rsidR="00425AAE" w:rsidRDefault="00425AAE">
      <w:r>
        <w:lastRenderedPageBreak/>
        <w:t xml:space="preserve">   Mark Adler, John Bush, Karl Davis, Harald Denker, Jean-Michel Dubois,    Jean-loup Gailly, Hunter Goatley, Ed Gordon, Ian Gorman, Chris Herborth,    Dirk Haase, Greg Hartwig, Robert Heath, Jonathan Hudson, Paul Kienitz,    David Kirschbaum, Johnny Lee, Onno van der Linden, Igor Mandrichenko,    Steve P. Miller, Sergio Monesi, Keith Owens, George Petrov, Greg Roelofs,    Kai Uwe Rommel, Steve Salisbury, Dave Smith, Steven M. Schweda,    Christian Spieler, Cosmin Truta, Antoine Verheijen, Paul von Behren,    Rich Wales, Mike White.</w:t>
      </w:r>
    </w:p>
    <w:p w14:paraId="46E8F459" w14:textId="77777777" w:rsidR="00425AAE" w:rsidRDefault="00425AAE">
      <w:r>
        <w:t>This software is provided as is, without warranty of any kind, express or implied.  In no event shall Info-ZIP or its contributors be held liable for any direct, indirect, incidental, special or consequential damages arising out of the use of or inability to use this software.</w:t>
      </w:r>
    </w:p>
    <w:p w14:paraId="71F2E69A" w14:textId="77777777" w:rsidR="00425AAE" w:rsidRDefault="00425AAE">
      <w:r>
        <w:t>Permission is granted to anyone to use this software for any purpose, including commercial applications, and to alter it and redistribute it freely, subject to the above disclaimer and the following restrictions:</w:t>
      </w:r>
    </w:p>
    <w:p w14:paraId="0E858DD8" w14:textId="77777777" w:rsidR="00425AAE" w:rsidRDefault="00425AAE">
      <w:r>
        <w:t xml:space="preserve">    1. Redistributions of source code (in whole or in part) must retain        the above copyright notice, definition, disclaimer, and this list        of conditions.</w:t>
      </w:r>
    </w:p>
    <w:p w14:paraId="349F6086" w14:textId="77777777" w:rsidR="00425AAE" w:rsidRDefault="00425AAE">
      <w:r>
        <w:t xml:space="preserve">    2. Redistributions in binary form (compiled executables and libraries)        must reproduce the above copyright notice, definition, disclaimer,        and this list of conditions in documentation and/or other materials        provided with the distribution.  Additional documentation is not needed        for executables where a command line license option provides these and        a note regarding this option is in the executable's startup banner.  The        sole exception to this condition is redistribution of a standard        UnZipSFX binary (including SFXWiz) as part of a self-extracting archive;        that is permitted without inclusion of this license, as long as the        normal SFX banner has not been removed from the binary or disabled.</w:t>
      </w:r>
    </w:p>
    <w:p w14:paraId="6146D257" w14:textId="77777777" w:rsidR="00425AAE" w:rsidRDefault="00425AAE">
      <w:r>
        <w:t xml:space="preserve">    3. Altered versions--including, but not limited to, ports to new operating        systems, existing ports with new graphical interfaces, versions with        modified or added functionality, and dynamic, shared, or static library        versions not from Info-ZIP--must be plainly marked as such and must not        be misrepresented as being the original source or, if binaries,        compiled from the original source.  Such altered versions also must not        be misrepresented as being Info-ZIP releases--including, but not        limited to, labeling of the altered versions with the names Info-ZIP        (or any variation thereof, including, but not limited to, different        capitalizations), Pocket UnZip, WiZ or MacZip without the        explicit permission of Info-ZIP.  Such altered versions are further        prohibited from misrepresentative use of the Zip-Bugs or Info-ZIP        e-mail addresses or the Info-ZIP URL(s), such as to imply Info-ZIP        will provide support for the altered versions.</w:t>
      </w:r>
    </w:p>
    <w:p w14:paraId="75002F64" w14:textId="77777777" w:rsidR="00425AAE" w:rsidRDefault="00425AAE">
      <w:r>
        <w:t xml:space="preserve">    4. Info-ZIP retains the right to use the names Info-ZIP, Zip, UnZip,        UnZipSFX, WiZ, Pocket UnZip, Pocket Zip, and MacZip for its        own source and binary releases. [END FILE=unzip-6.0/LICENSE]</w:t>
      </w:r>
    </w:p>
    <w:p w14:paraId="2326FCBA" w14:textId="77777777" w:rsidR="00425AAE" w:rsidRDefault="00425AAE" w:rsidP="000727EF">
      <w:pPr>
        <w:pStyle w:val="Heading2"/>
      </w:pPr>
      <w:r>
        <w:lastRenderedPageBreak/>
        <w:t xml:space="preserve"> </w:t>
      </w:r>
      <w:bookmarkStart w:id="725" w:name="_Toc399938542"/>
      <w:r>
        <w:t>update-inetd (version 4.43):</w:t>
      </w:r>
      <w:bookmarkEnd w:id="725"/>
    </w:p>
    <w:p w14:paraId="29BA268A" w14:textId="77777777" w:rsidR="00425AAE" w:rsidRDefault="00425AAE" w:rsidP="000727EF">
      <w:pPr>
        <w:pStyle w:val="Heading3"/>
      </w:pPr>
      <w:r>
        <w:t>update-inetd-4.43/debian/copyright:</w:t>
      </w:r>
    </w:p>
    <w:p w14:paraId="65655419" w14:textId="77777777" w:rsidR="00425AAE" w:rsidRDefault="00425AAE">
      <w:r>
        <w:t>[BEGIN FILE=update-inetd-4.43/debian/copyright] This package was split from netbase on Sun Sep 10 12:19:47 CEST 2006 and is currently maintained by Serafeim Zanikolas &lt;sez@debian.org&gt;.</w:t>
      </w:r>
    </w:p>
    <w:p w14:paraId="7B58265C" w14:textId="77777777" w:rsidR="00425AAE" w:rsidRDefault="00425AAE">
      <w:r>
        <w:t># Copyright (C) 1995, 1996 Peter Tobias &lt;tobias@et-inf.fho-emden.de&gt; #                          Ian Jackson &lt;iwj10@cus.cam.ac.uk&gt; # Copyright (C) 2009-2012  Serafeim Zanikolas &lt;sez@debian.org&gt;</w:t>
      </w:r>
    </w:p>
    <w:p w14:paraId="7FC48B1C" w14:textId="77777777" w:rsidR="00425AAE" w:rsidRDefault="00425AAE">
      <w:r>
        <w:t>The programs in this package are distributed under the terms of the GNU General Public License, version 2 as distributed by the Free Software Foundation. On Debian systems, a copy of this license may be found in /usr/share/common-licenses/GPL-2. [END FILE=update-inetd-4.43/debian/copyright]</w:t>
      </w:r>
    </w:p>
    <w:p w14:paraId="32199C65" w14:textId="77777777" w:rsidR="00425AAE" w:rsidRDefault="00425AAE" w:rsidP="000727EF">
      <w:pPr>
        <w:pStyle w:val="Heading2"/>
      </w:pPr>
      <w:r>
        <w:t xml:space="preserve"> </w:t>
      </w:r>
      <w:bookmarkStart w:id="726" w:name="_Toc399938543"/>
      <w:r>
        <w:t>upstart (version 1.11):</w:t>
      </w:r>
      <w:bookmarkEnd w:id="726"/>
    </w:p>
    <w:p w14:paraId="1B91A5D6" w14:textId="77777777" w:rsidR="00425AAE" w:rsidRDefault="00425AAE" w:rsidP="000727EF">
      <w:pPr>
        <w:pStyle w:val="Heading3"/>
      </w:pPr>
      <w:r>
        <w:t>upstart-1.11/debian/copyright:</w:t>
      </w:r>
    </w:p>
    <w:p w14:paraId="3D93BFBC" w14:textId="77777777" w:rsidR="00425AAE" w:rsidRDefault="00425AAE">
      <w:r>
        <w:t>[BEGIN FILE=upstart-1.11/debian/copyright] Format: http://www.debian.org/doc/packaging-manuals/copyright-format/1.0/ Upstream-Name: upstart Upstream-Contact: upstart-devel@lists.ubuntu.com Source: http://http://launchpad.net/upstart</w:t>
      </w:r>
    </w:p>
    <w:p w14:paraId="682F6397" w14:textId="77777777" w:rsidR="00425AAE" w:rsidRDefault="00425AAE">
      <w:r>
        <w:t>Files: * Copyright: 2009-2013 Canonical Ltd. License: GPL-2  This program is free software; you can redistribute it and/or modify  it under the terms of the GNU General Public License version 2, as  published by the Free Software Foundation.  .  This program is distributed in the hope that it will be useful, but  WITHOUT ANY WARRANTY; without even the implied warranty of  MERCHANTABILITY or FITNESS FOR A PARTICULAR PURPOSE.  See the GNU  General Public License for more details.  .  On Debian and Ubuntu systems, the complete text of the GNU General Public  License can be found in `/usr/share/common-licenses/GPL-2'. [END FILE=upstart-1.11/debian/copyright]</w:t>
      </w:r>
    </w:p>
    <w:p w14:paraId="7D0C7EF4" w14:textId="77777777" w:rsidR="00425AAE" w:rsidRDefault="00425AAE" w:rsidP="000727EF">
      <w:pPr>
        <w:pStyle w:val="Heading2"/>
      </w:pPr>
      <w:r>
        <w:t xml:space="preserve"> </w:t>
      </w:r>
      <w:bookmarkStart w:id="727" w:name="_Toc399938544"/>
      <w:r>
        <w:t>urlgrabber (version 3.9.1):</w:t>
      </w:r>
      <w:bookmarkEnd w:id="727"/>
    </w:p>
    <w:p w14:paraId="636F5472" w14:textId="77777777" w:rsidR="00425AAE" w:rsidRDefault="00425AAE" w:rsidP="000727EF">
      <w:pPr>
        <w:pStyle w:val="Heading3"/>
      </w:pPr>
      <w:r>
        <w:t>urlgrabber-3.9.1/debian/copyright:</w:t>
      </w:r>
    </w:p>
    <w:p w14:paraId="4107725B" w14:textId="77777777" w:rsidR="00425AAE" w:rsidRDefault="00425AAE">
      <w:r>
        <w:t>[BEGIN FILE=urlgrabber-3.9.1/debian/copyright] This package was debianized by Anand Kumria &lt;wildfire@progsoc.org&gt; on Sun, 9 Oct 2005 13:06:55 +1000.</w:t>
      </w:r>
    </w:p>
    <w:p w14:paraId="55BAD7D6" w14:textId="77777777" w:rsidR="00425AAE" w:rsidRDefault="00425AAE">
      <w:r>
        <w:t>It was originally downloaded from &lt;http://linux.duke.edu/projects/urlgrabber/download/&gt;</w:t>
      </w:r>
    </w:p>
    <w:p w14:paraId="7BF71138" w14:textId="77777777" w:rsidR="00425AAE" w:rsidRDefault="00425AAE">
      <w:r>
        <w:t>It can now be downloaded from &lt;http://urlgrabber.baseurl.org/&gt;</w:t>
      </w:r>
    </w:p>
    <w:p w14:paraId="505C8170" w14:textId="77777777" w:rsidR="00425AAE" w:rsidRDefault="00425AAE">
      <w:r>
        <w:t xml:space="preserve">Upstream Authors: Michael D. Stenner &lt;mstenner@linux.duke.edu&gt; </w:t>
      </w:r>
      <w:r>
        <w:tab/>
        <w:t xml:space="preserve">              Ryan Tomayko &lt;rtomayko@naeblis.cx&gt;                   Seth Vidal &lt;skvidal@fedoraproject.org&gt;</w:t>
      </w:r>
    </w:p>
    <w:p w14:paraId="07DE7557" w14:textId="77777777" w:rsidR="00425AAE" w:rsidRDefault="00425AAE">
      <w:r>
        <w:t>Copyright: Â© 2002-2006 Michael D. Stenner                        Ryan Tomayko</w:t>
      </w:r>
    </w:p>
    <w:p w14:paraId="7C48414D" w14:textId="77777777" w:rsidR="00425AAE" w:rsidRDefault="00425AAE">
      <w:r>
        <w:lastRenderedPageBreak/>
        <w:t>Copyright: Â© 2009 Red Hat Inc, pycurl code written by Seth Vidal</w:t>
      </w:r>
    </w:p>
    <w:p w14:paraId="7AFE17BD" w14:textId="77777777" w:rsidR="00425AAE" w:rsidRDefault="00425AAE">
      <w:r>
        <w:t>License:</w:t>
      </w:r>
    </w:p>
    <w:p w14:paraId="00E195BD" w14:textId="77777777" w:rsidR="00425AAE" w:rsidRDefault="00425AAE">
      <w:r>
        <w:t xml:space="preserve">    This package is free software; you can redistribute it and/or modify it     under the terms of the GNU Lesser General Public License as published by     the Free Software Foundation; either version 2 of the License, or (at your     option) any later version.</w:t>
      </w:r>
    </w:p>
    <w:p w14:paraId="693A32AC" w14:textId="77777777" w:rsidR="00425AAE" w:rsidRDefault="00425AAE">
      <w:r>
        <w:t xml:space="preserve">    This package is distributed in the hope that it will be useful, but     WITHOUT ANY WARRANTY; without even the implied warranty of MERCHANTABILITY     or FITNESS FOR A PARTICULAR PURPOSE.  See the GNU Lesser General Public     License for more details.</w:t>
      </w:r>
    </w:p>
    <w:p w14:paraId="78B6E778" w14:textId="77777777" w:rsidR="00425AAE" w:rsidRDefault="00425AAE">
      <w:r>
        <w:t xml:space="preserve">    You should have received a copy of the GNU Lesser General Public License     along with this package; if not, write to the Free Software Foundation,     Inc., 51 Franklin St, Fifth Floor, Boston, MA  02110-1301 USA</w:t>
      </w:r>
    </w:p>
    <w:p w14:paraId="1BDADCFC" w14:textId="77777777" w:rsidR="00425AAE" w:rsidRDefault="00425AAE">
      <w:r>
        <w:t>On Debian systems, the complete text of the GNU Lesser General Public License can be found in `/usr/share/common-licenses/LGPL-2.1'.</w:t>
      </w:r>
    </w:p>
    <w:p w14:paraId="365C62B9" w14:textId="77777777" w:rsidR="00425AAE" w:rsidRDefault="00425AAE">
      <w:r>
        <w:t>The Debian packaging is Â© 2007, Kevin Coyner &lt;kcoyner@debian.org&gt; and is licensed under the GPL, see `/usr/share/common-licenses/GPL'. [END FILE=urlgrabber-3.9.1/debian/copyright]</w:t>
      </w:r>
    </w:p>
    <w:p w14:paraId="11442F5F" w14:textId="77777777" w:rsidR="00425AAE" w:rsidRDefault="00425AAE" w:rsidP="000727EF">
      <w:pPr>
        <w:pStyle w:val="Heading2"/>
      </w:pPr>
      <w:r>
        <w:t xml:space="preserve"> </w:t>
      </w:r>
      <w:bookmarkStart w:id="728" w:name="_Toc399938545"/>
      <w:r>
        <w:t>usbredir (version 0.7):</w:t>
      </w:r>
      <w:bookmarkEnd w:id="728"/>
    </w:p>
    <w:p w14:paraId="7FDA1305" w14:textId="77777777" w:rsidR="00425AAE" w:rsidRDefault="00425AAE" w:rsidP="000727EF">
      <w:pPr>
        <w:pStyle w:val="Heading3"/>
      </w:pPr>
      <w:r>
        <w:t>usbredir-0.7/debian/copyright:</w:t>
      </w:r>
    </w:p>
    <w:p w14:paraId="6C1899E7" w14:textId="77777777" w:rsidR="00425AAE" w:rsidRDefault="00425AAE">
      <w:r>
        <w:t>[BEGIN FILE=usbredir-0.7/debian/copyright] Format: http://www.debian.org/doc/packaging-manuals/copyright-format/1.0/ Upstream-Name: usbredir Source: http://spice-space.org/page/UsbRedir</w:t>
      </w:r>
    </w:p>
    <w:p w14:paraId="06D53320" w14:textId="77777777" w:rsidR="00425AAE" w:rsidRDefault="00425AAE">
      <w:r>
        <w:t>Files: * Copyright: Copyright 2010-2012 Red Hat, Inc. License: LGPL-2.1+</w:t>
      </w:r>
    </w:p>
    <w:p w14:paraId="3C16FE02" w14:textId="77777777" w:rsidR="00425AAE" w:rsidRDefault="00425AAE">
      <w:r>
        <w:t>Files: usbredirserver/usbredirserver.c        usbredirtestclient/usbredirtestclient.c Copyright: Copyright 2010-2011 Red Hat, Inc. License: GPL-2+</w:t>
      </w:r>
    </w:p>
    <w:p w14:paraId="591B7315" w14:textId="77777777" w:rsidR="00425AAE" w:rsidRDefault="00425AAE">
      <w:r>
        <w:t>Files: debian/* Copyright: 2012 Liang Guo &lt;bluestonechina@gmail.com&gt; License: LGPL-2.1+</w:t>
      </w:r>
    </w:p>
    <w:p w14:paraId="0D1ADD1A" w14:textId="77777777" w:rsidR="00425AAE" w:rsidRDefault="00425AAE">
      <w:r>
        <w:t>License: LGPL-2.1+  This library is free software; you can redistribute it and/or  modify it under the terms of the GNU Lesser General Public  License as published by the Free Software Foundation; either  version 2.1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see &lt;http://www.gnu.org/licenses/&gt;.  .  On Debian systems, the complete text of the GNU Lesser General  Public License can be found in /usr/share/common-licenses/LGPL-2.1.</w:t>
      </w:r>
    </w:p>
    <w:p w14:paraId="5AA0D435" w14:textId="77777777" w:rsidR="00425AAE" w:rsidRDefault="00425AAE">
      <w:r>
        <w:t xml:space="preserve">License: GPL-2+  This package is free software; you can redistribute it and/or modify  it under the terms of the GNU General Public License as published by  the Free Software Foundation; either version 2 of the License, or  (at your option) any later version.  .  This package is distributed in the hope that it will be useful,  but WITHOUT ANY WARRANTY; without even the implied warranty of  MERCHANTABILITY or FITNESS </w:t>
      </w:r>
      <w:r>
        <w:lastRenderedPageBreak/>
        <w:t>FOR A PARTICULAR PURPOSE.  See the  GNU General Public License for more details.  .  You should have received a copy of the GNU General Public License  along with this program. If not, see &lt;http://www.gnu.org/licenses/&gt;  .  On Debian systems, the complete text of the GNU General  Public License version 2 can be found in /usr/share/common-licenses/GPL-2.</w:t>
      </w:r>
    </w:p>
    <w:p w14:paraId="66F9E412" w14:textId="77777777" w:rsidR="00425AAE" w:rsidRDefault="00425AAE">
      <w:r>
        <w:t>[END FILE=usbredir-0.7/debian/copyright]</w:t>
      </w:r>
    </w:p>
    <w:p w14:paraId="1BAF792F" w14:textId="77777777" w:rsidR="00425AAE" w:rsidRDefault="00425AAE" w:rsidP="000727EF">
      <w:pPr>
        <w:pStyle w:val="Heading2"/>
      </w:pPr>
      <w:r>
        <w:t xml:space="preserve"> </w:t>
      </w:r>
      <w:bookmarkStart w:id="729" w:name="_Toc399938546"/>
      <w:r>
        <w:t>ustr (version 1.0.4):</w:t>
      </w:r>
      <w:bookmarkEnd w:id="729"/>
    </w:p>
    <w:p w14:paraId="35C8B01B" w14:textId="77777777" w:rsidR="00425AAE" w:rsidRDefault="00425AAE" w:rsidP="000727EF">
      <w:pPr>
        <w:pStyle w:val="Heading3"/>
      </w:pPr>
      <w:r>
        <w:t>ustr-1.0.4/debian/copyright:</w:t>
      </w:r>
    </w:p>
    <w:p w14:paraId="6F18BFD7" w14:textId="77777777" w:rsidR="00425AAE" w:rsidRDefault="00425AAE">
      <w:r>
        <w:t>[BEGIN FILE=ustr-1.0.4/debian/copyright] Format: http://www.debian.org/doc/packaging-manuals/copyright-format/1.0/ Upstream-Name: ustr (Âµstr - Micro String API - for C) Upstream-Contact: James Antill &lt;james@and.org&gt; Source: http://www.and.org/ustr/</w:t>
      </w:r>
    </w:p>
    <w:p w14:paraId="2384989D" w14:textId="77777777" w:rsidR="00425AAE" w:rsidRDefault="00425AAE">
      <w:r>
        <w:t>Files: * Copyright: 2007 James Antill &lt;james@and.org&gt; License: LGPL-2+ or BSD-2-clause or MIT Comment: upstream file LICENSE contains:  This code is multi Licensed under all/any one of:  .  LGPLv2+                  - http://www.and.org/ustr/LICENSE_LGPL  New Style BSD (2 clause) - http://www.and.org/ustr/LICENSE_BSD  MIT                      - http://www.and.org/ustr/LICENSE_MIT  .  ...if that isn't enough for you, please send an email to me. The point  is for the license to not matter.</w:t>
      </w:r>
    </w:p>
    <w:p w14:paraId="30DF7C1A" w14:textId="77777777" w:rsidR="00425AAE" w:rsidRDefault="00425AAE">
      <w:r>
        <w:t>Files: debian/* Copyright: 2012 Vaclav Ovsik &lt;vaclav.ovsik@i.cz&gt; 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package; if not, write to the Free  Software Foundation, Inc., 51 Franklin St, Fifth Floor,  Boston, MA  02110-1301 USA  .  On Debian systems, the full text of the GNU General Public  License version 2 can be found in the file  `/usr/share/common-licenses/GPL-2'.</w:t>
      </w:r>
    </w:p>
    <w:p w14:paraId="08A8CCB6" w14:textId="77777777" w:rsidR="00425AAE" w:rsidRDefault="00425AAE">
      <w:r>
        <w:t>License: LGPL-2+  This library is free software; you can redistribute it and/or  modify it under the terms of the GNU Lesser General Public  License as published by the Free Software Foundation; either  version 2 of the License, or (at your option) any later version.  .  This library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library; if not, write to the Free  Software Foundation, Inc., 51 Franklin St, Fifth Floor,  Boston, MA  02110-1301 USA  .  On Debian systems, the full text of the GNU Lesser General Public  License version 2.1 can be found in the file  `/usr/share/common-licenses/LGPL-2.1'.</w:t>
      </w:r>
    </w:p>
    <w:p w14:paraId="4EC21EBC" w14:textId="77777777" w:rsidR="00425AAE" w:rsidRDefault="00425AAE">
      <w:r>
        <w:t xml:space="preserve">License: BSD-2-clause  Redistribution and use in source and binary forms, with or without  modification, are permitted provided that the following conditions are met:  .     1. Redistributions of source code must retain the above copyright notice,        this list of </w:t>
      </w:r>
      <w:r>
        <w:lastRenderedPageBreak/>
        <w:t>conditions and the following disclaimer.     2. Redistributions in binary form must reproduce the above copyright        notice, this list of conditions and the following disclaimer in the        documentation and/or other materials provided with the distribution.  .  THIS SOFTWARE IS PROVIDED BY THE FREEBSD PROJECT ``AS IS'' AND ANY EXPRESS OR  IMPLIED WARRANTIES, INCLUDING, BUT NOT LIMITED TO, THE IMPLIED WARRANTIES OF  MERCHANTABILITY AND FITNESS FOR A PARTICULAR PURPOSE ARE DISCLAIMED. IN NO  EVENT SHALL THE FREEBSD PROJECT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  The views and conclusions contained in the software and documentation are  those of the authors and should not be interpreted as representing official  policies, either expressed or implied, of the FreeBSD Project.</w:t>
      </w:r>
    </w:p>
    <w:p w14:paraId="0821EA1E" w14:textId="77777777" w:rsidR="00425AAE" w:rsidRDefault="00425AAE">
      <w:r>
        <w:t>License: MIT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FILE=ustr-1.0.4/debian/copyright]</w:t>
      </w:r>
    </w:p>
    <w:p w14:paraId="181F2FE2" w14:textId="77777777" w:rsidR="00425AAE" w:rsidRDefault="00425AAE" w:rsidP="000727EF">
      <w:pPr>
        <w:pStyle w:val="Heading2"/>
      </w:pPr>
      <w:r>
        <w:t xml:space="preserve"> </w:t>
      </w:r>
      <w:bookmarkStart w:id="730" w:name="_Toc399938547"/>
      <w:r>
        <w:t>util-linux (version 2.20.1):</w:t>
      </w:r>
      <w:bookmarkEnd w:id="730"/>
    </w:p>
    <w:p w14:paraId="7F7CA04E" w14:textId="77777777" w:rsidR="00425AAE" w:rsidRDefault="00425AAE" w:rsidP="000727EF">
      <w:pPr>
        <w:pStyle w:val="Heading3"/>
      </w:pPr>
      <w:r>
        <w:t>util-linux-2.20.1/debian/copyright:</w:t>
      </w:r>
    </w:p>
    <w:p w14:paraId="6B1EBACF" w14:textId="77777777" w:rsidR="00425AAE" w:rsidRDefault="00425AAE">
      <w:r>
        <w:t>[BEGIN FILE=util-linux-2.20.1/debian/copyright] This is the Debian GNU/Linux prepackaged version of util-linux.</w:t>
      </w:r>
    </w:p>
    <w:p w14:paraId="14F17563" w14:textId="77777777" w:rsidR="00425AAE" w:rsidRDefault="00425AAE">
      <w:r>
        <w:t>This package was put together by Guy Maor &lt;maor@debian.org&gt; and later maintained by Sean 'Shaleh' Perry &lt;shaleh@debian.org&gt;, and Adrian Bunk &lt;bunk@stusta.de&gt;.</w:t>
      </w:r>
    </w:p>
    <w:p w14:paraId="0E3116E2" w14:textId="77777777" w:rsidR="00425AAE" w:rsidRDefault="00425AAE">
      <w:r>
        <w:t>The current maintainer is LaMont Jones &lt;lamont@debian.org&gt;. See also: git://git.debian.org/~lamont/util-linux.git</w:t>
      </w:r>
    </w:p>
    <w:p w14:paraId="0C478D42" w14:textId="77777777" w:rsidR="00425AAE" w:rsidRDefault="00425AAE">
      <w:r>
        <w:t>It was downloaded from:     ftp://ftp.us.kernel.org/pub/linux/utils/util-linux-ng/</w:t>
      </w:r>
    </w:p>
    <w:p w14:paraId="3002D673" w14:textId="77777777" w:rsidR="00425AAE" w:rsidRDefault="00425AAE">
      <w:r>
        <w:lastRenderedPageBreak/>
        <w:t>Upstream maintainers include:   Maintainer: Karel Zak &lt;kzak@redhat.com&gt;   Past Maintainer: Adrian Bunk &lt;bunk@fs.tum.de&gt;   Past Maintainer: Andries Brouwer &lt;aeb@cwi.nl&gt;   See also /usr/share/doc/util-linux/AUTHORS</w:t>
      </w:r>
    </w:p>
    <w:p w14:paraId="77E9B977" w14:textId="77777777" w:rsidR="00425AAE" w:rsidRDefault="00425AAE">
      <w:r>
        <w:t>Copyright:</w:t>
      </w:r>
    </w:p>
    <w:p w14:paraId="5C7CF334" w14:textId="77777777" w:rsidR="00425AAE" w:rsidRDefault="00425AAE">
      <w:r>
        <w:t xml:space="preserve">  A variety of people and entities, as befits the nature of the package.   See the individual sources for exact copyright holder information.</w:t>
      </w:r>
    </w:p>
    <w:p w14:paraId="408AFE2A" w14:textId="77777777" w:rsidR="00425AAE" w:rsidRDefault="00425AAE">
      <w:r>
        <w:t>License:</w:t>
      </w:r>
    </w:p>
    <w:p w14:paraId="2F4556CB" w14:textId="77777777" w:rsidR="00425AAE" w:rsidRDefault="00425AAE">
      <w:r>
        <w:t xml:space="preserve">  The project doesn't use same license for all code. There is code with:</w:t>
      </w:r>
    </w:p>
    <w:p w14:paraId="121F72CE" w14:textId="77777777" w:rsidR="00425AAE" w:rsidRDefault="00425AAE">
      <w:r>
        <w:t xml:space="preserve">     * GPLv2+ (GNU General Public License version 2, or any later version)</w:t>
      </w:r>
    </w:p>
    <w:p w14:paraId="5B840022" w14:textId="77777777" w:rsidR="00425AAE" w:rsidRDefault="00425AAE">
      <w:r>
        <w:t xml:space="preserve">     * GPLv2 (GNU General Public License version 2)</w:t>
      </w:r>
    </w:p>
    <w:p w14:paraId="7205F423" w14:textId="77777777" w:rsidR="00425AAE" w:rsidRDefault="00425AAE">
      <w:r>
        <w:t xml:space="preserve">     * BSD with advertising</w:t>
      </w:r>
    </w:p>
    <w:p w14:paraId="6973D01C" w14:textId="77777777" w:rsidR="00425AAE" w:rsidRDefault="00425AAE">
      <w:r>
        <w:t xml:space="preserve">     * Public Domain</w:t>
      </w:r>
    </w:p>
    <w:p w14:paraId="1B03A382" w14:textId="77777777" w:rsidR="00425AAE" w:rsidRDefault="00425AAE">
      <w:r>
        <w:t xml:space="preserve">  Please, check source code for more details. A license is usually at the start   of each source file.</w:t>
      </w:r>
    </w:p>
    <w:p w14:paraId="75A463D3" w14:textId="77777777" w:rsidR="00425AAE" w:rsidRDefault="00425AAE">
      <w:r>
        <w:t xml:space="preserve">  Anything lacking an explicit license may be redistributed under the terms   of the GNU GPL Version 2 or later found on Debian systems in the file   /usr/share/common-licenses/GPL [END FILE=util-linux-2.20.1/debian/copyright]</w:t>
      </w:r>
    </w:p>
    <w:p w14:paraId="3E969F4C" w14:textId="77777777" w:rsidR="00425AAE" w:rsidRDefault="00425AAE" w:rsidP="000727EF">
      <w:pPr>
        <w:pStyle w:val="Heading3"/>
      </w:pPr>
      <w:r>
        <w:t>util-linux-2.20.1/debian/libblkid.copyright:</w:t>
      </w:r>
    </w:p>
    <w:p w14:paraId="3369F403" w14:textId="77777777" w:rsidR="00425AAE" w:rsidRDefault="00425AAE">
      <w:r>
        <w:t>[BEGIN FILE=util-linux-2.20.1/debian/libblkid.copyright] This is libblkid, previously part of e2fsprogs this is now part of util-linux-ng and has thus moved to the util-linux Debian source package.</w:t>
      </w:r>
    </w:p>
    <w:p w14:paraId="02C2E2EC" w14:textId="77777777" w:rsidR="00425AAE" w:rsidRDefault="00425AAE">
      <w:r>
        <w:t>Upstream Author: Theodore Ts'o &lt;tytso@mit.edu&gt;</w:t>
      </w:r>
    </w:p>
    <w:p w14:paraId="09882452" w14:textId="77777777" w:rsidR="00425AAE" w:rsidRDefault="00425AAE">
      <w:r>
        <w:t>Copyright:</w:t>
      </w:r>
    </w:p>
    <w:p w14:paraId="46E61430" w14:textId="77777777" w:rsidR="00425AAE" w:rsidRDefault="00425AAE">
      <w:r>
        <w:t>Copyright (C) 1999, 2001 by Andries Brouwer Copyright (C) 1999, 2000, 2003 by Theodore Ts'o Copyright (C) 2001 Andreas Dilger Copyright (C) 2008 Kay Sievers &lt;kay.sievers@vrfy.org&gt; Copyright (C) 2009 Karel Zak &lt;kzak@redhat.com&gt;</w:t>
      </w:r>
    </w:p>
    <w:p w14:paraId="03A16154" w14:textId="77777777" w:rsidR="00425AAE" w:rsidRDefault="00425AAE">
      <w:r>
        <w:t>You are free to distribute this software under the terms of the GNU Lesser (Library) General Public License.</w:t>
      </w:r>
    </w:p>
    <w:p w14:paraId="611F8D49" w14:textId="77777777" w:rsidR="00425AAE" w:rsidRDefault="00425AAE">
      <w:r>
        <w:t>On Debian systems, the complete text of the GNU Lesser (Library) General Public License can be found in /usr/share/common-licenses/LGPL. [END FILE=util-linux-2.20.1/debian/libblkid.copyright]</w:t>
      </w:r>
    </w:p>
    <w:p w14:paraId="127C0516" w14:textId="77777777" w:rsidR="00425AAE" w:rsidRDefault="00425AAE" w:rsidP="000727EF">
      <w:pPr>
        <w:pStyle w:val="Heading3"/>
      </w:pPr>
      <w:r>
        <w:t>util-linux-2.20.1/debian/libuuid.copyright:</w:t>
      </w:r>
    </w:p>
    <w:p w14:paraId="3ADBCF1F" w14:textId="77777777" w:rsidR="00425AAE" w:rsidRDefault="00425AAE">
      <w:r>
        <w:t>[BEGIN FILE=util-linux-2.20.1/debian/libuuid.copyright] This is libuuid, previously part of e2fsprogs this is now part of util-linux-ng and has thus moved to the util-linux Debian source package.</w:t>
      </w:r>
    </w:p>
    <w:p w14:paraId="1DA59F99" w14:textId="77777777" w:rsidR="00425AAE" w:rsidRDefault="00425AAE">
      <w:r>
        <w:t>Upstream Author: Theodore Ts'o &lt;tytso@mit.edu&gt;</w:t>
      </w:r>
    </w:p>
    <w:p w14:paraId="75E8610F" w14:textId="77777777" w:rsidR="00425AAE" w:rsidRDefault="00425AAE">
      <w:r>
        <w:t>Copyright:</w:t>
      </w:r>
    </w:p>
    <w:p w14:paraId="6EE06A4B" w14:textId="77777777" w:rsidR="00425AAE" w:rsidRDefault="00425AAE">
      <w:r>
        <w:t>Copyright (C) 1999, 2000, 2003, 2004 by Theodore Ts'o</w:t>
      </w:r>
    </w:p>
    <w:p w14:paraId="325AA42D" w14:textId="77777777" w:rsidR="00425AAE" w:rsidRDefault="00425AAE">
      <w:r>
        <w:t xml:space="preserve">Redistribution and use in source and binary forms, with or without modification, are permitted provided that the following conditions are met: 1. Redistributions of source code must retain the above copyright    notice, and the entire permission notice in its entirety,    including the disclaimer of warranties. 2. Redistributions in binary form must </w:t>
      </w:r>
      <w:r>
        <w:lastRenderedPageBreak/>
        <w:t>reproduce the above copyright    notice, this list of conditions and the following disclaimer in the    documentation and/or other materials provided with the distribution. 3. The name of the author may not be used to endorse or promote    products derived from this software without specific prior    written permission.</w:t>
      </w:r>
    </w:p>
    <w:p w14:paraId="5A591F99" w14:textId="77777777" w:rsidR="00425AAE" w:rsidRDefault="00425AAE">
      <w:r>
        <w:t>THIS SOFTWARE IS PROVIDED ``AS IS'' AND ANY EXPRESS OR IMPLIED WARRANTIES, INCLUDING, BUT NOT LIMITED TO, THE IMPLIED WARRANTIES OF MERCHANTABILITY AND FITNESS FOR A PARTICULAR PURPOSE, ALL OF WHICH ARE HEREBY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NOT ADVISED OF THE POSSIBILITY OF SUCH DAMAGE. [END FILE=util-linux-2.20.1/debian/libuuid.copyright]</w:t>
      </w:r>
    </w:p>
    <w:p w14:paraId="281E14D6" w14:textId="77777777" w:rsidR="00425AAE" w:rsidRDefault="00425AAE" w:rsidP="000727EF">
      <w:pPr>
        <w:pStyle w:val="Heading3"/>
      </w:pPr>
      <w:r>
        <w:t>util-linux-2.20.1/licenses/COPYING.UCB:</w:t>
      </w:r>
    </w:p>
    <w:p w14:paraId="251230EF" w14:textId="77777777" w:rsidR="00425AAE" w:rsidRDefault="00425AAE">
      <w:r>
        <w:t>[BEGIN FILE=util-linux-2.20.1/licenses/COPYING.UCB] /*  * Copyright (c) 1989 The Regents of the University of California.  *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All advertising materials mentioning features or use of this software  *    must display the following acknowledgement:  *</w:t>
      </w:r>
      <w:r>
        <w:tab/>
        <w:t>This product includes software developed by the University of  *</w:t>
      </w:r>
      <w:r>
        <w:tab/>
        <w:t>California, Berkeley and its contributors.  * 4. Neither the name of the University nor the names of its contributors  *    may be used to endorse or promote products derived from this software  *    without specific prior written permission.  *  * THIS SOFTWARE IS PROVIDED BY THE REGENTS AND CONTRIBUTORS ``AS IS'' AND  * ANY EXPRESS OR IMPLIED WARRANTIES, INCLUDING, BUT NOT LIMITED TO, THE  * IMPLIED WARRANTIES OF MERCHANTABILITY AND FITNESS FOR A PARTICULAR PURPOSE  * ARE DISCLAIMED.  IN NO EVENT SHALL THE REGENTS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[END FILE=util-linux-2.20.1/licenses/COPYING.UCB]</w:t>
      </w:r>
    </w:p>
    <w:p w14:paraId="45EBF679" w14:textId="77777777" w:rsidR="00425AAE" w:rsidRDefault="00425AAE" w:rsidP="000727EF">
      <w:pPr>
        <w:pStyle w:val="Heading3"/>
      </w:pPr>
      <w:r>
        <w:t>util-linux-2.20.1/README.licensing:</w:t>
      </w:r>
    </w:p>
    <w:p w14:paraId="085B5BE6" w14:textId="77777777" w:rsidR="00425AAE" w:rsidRDefault="00425AAE">
      <w:r>
        <w:t>[BEGIN FILE=util-linux-2.20.1/README.licensing]</w:t>
      </w:r>
    </w:p>
    <w:p w14:paraId="33E13529" w14:textId="77777777" w:rsidR="00425AAE" w:rsidRDefault="00425AAE">
      <w:r>
        <w:lastRenderedPageBreak/>
        <w:t>The project util-linux doesn't use the same license for all of the code. There is code under:</w:t>
      </w:r>
    </w:p>
    <w:p w14:paraId="61C13EFC" w14:textId="77777777" w:rsidR="00425AAE" w:rsidRDefault="00425AAE">
      <w:r>
        <w:t xml:space="preserve">   * GPLv3+ (GNU General Public License version 3, or any later version)</w:t>
      </w:r>
    </w:p>
    <w:p w14:paraId="4D9A2243" w14:textId="77777777" w:rsidR="00425AAE" w:rsidRDefault="00425AAE">
      <w:r>
        <w:t xml:space="preserve">   * GPLv2+ (GNU General Public License version 2, or any later version)</w:t>
      </w:r>
    </w:p>
    <w:p w14:paraId="2D214094" w14:textId="77777777" w:rsidR="00425AAE" w:rsidRDefault="00425AAE">
      <w:r>
        <w:t xml:space="preserve">   * GPLv2 (GNU General Public License version 2)</w:t>
      </w:r>
    </w:p>
    <w:p w14:paraId="6FB7383E" w14:textId="77777777" w:rsidR="00425AAE" w:rsidRDefault="00425AAE">
      <w:r>
        <w:t xml:space="preserve">   * LGPLv2+ (GNU Lesser General Public License v2 (or 2.1) or any later version)</w:t>
      </w:r>
    </w:p>
    <w:p w14:paraId="62F5917E" w14:textId="77777777" w:rsidR="00425AAE" w:rsidRDefault="00425AAE">
      <w:r>
        <w:t xml:space="preserve">   * BSD with advertising</w:t>
      </w:r>
    </w:p>
    <w:p w14:paraId="01DB6911" w14:textId="77777777" w:rsidR="00425AAE" w:rsidRDefault="00425AAE">
      <w:r>
        <w:t xml:space="preserve">   * Public Domain</w:t>
      </w:r>
    </w:p>
    <w:p w14:paraId="595A5FEE" w14:textId="77777777" w:rsidR="00425AAE" w:rsidRDefault="00425AAE">
      <w:r>
        <w:t>Please, check the source code for more details. A license is usually at the start of each source file.</w:t>
      </w:r>
    </w:p>
    <w:p w14:paraId="7B1F147D" w14:textId="77777777" w:rsidR="00425AAE" w:rsidRDefault="00425AAE">
      <w:r>
        <w:t>The /COPYING file (GPLv2+) is the default license for code without an explicitly defined license.</w:t>
      </w:r>
    </w:p>
    <w:p w14:paraId="7261E6E2" w14:textId="77777777" w:rsidR="00425AAE" w:rsidRDefault="00425AAE">
      <w:r>
        <w:t>[END FILE=util-linux-2.20.1/README.licensing]</w:t>
      </w:r>
    </w:p>
    <w:p w14:paraId="30E36676" w14:textId="77777777" w:rsidR="00425AAE" w:rsidRDefault="00425AAE" w:rsidP="000727EF">
      <w:pPr>
        <w:pStyle w:val="Heading3"/>
      </w:pPr>
      <w:r>
        <w:t>util-linux-2.20.1/text-utils/LICENSE.pg:</w:t>
      </w:r>
    </w:p>
    <w:p w14:paraId="1EDE882C" w14:textId="77777777" w:rsidR="00425AAE" w:rsidRDefault="00425AAE">
      <w:r>
        <w:t>[BEGIN FILE=util-linux-2.20.1/text-utils/LICENSE.pg] /*  *</w:t>
      </w:r>
      <w:r>
        <w:tab/>
        <w:t>Copyright (c) 2000-2001 Gunnar Ritter. All rights reserved.  *  * Redistribution and use in source and binary forms, with or without  * modification, are permitted provided that the following conditions  * are met:  * 1. Redistributions of source code must retain the above copyright  *    notice, this list of conditions and the following disclaimer.  * 2. Redistributions in binary form must reproduce the above copyright  *    notice, this list of conditions and the following disclaimer in the  *    documentation and/or other materials provided with the distribution.  * 3. [deleted]  * 4. Neither the name of Gunnar Ritter nor the names of his contributors  *    may be used to endorse or promote products derived from this software  *    without specific prior written permission.  *  * THIS SOFTWARE IS PROVIDED BY GUNNAR RITTER AND CONTRIBUTORS ``AS IS'' AND  * ANY EXPRESS OR IMPLIED WARRANTIES, INCLUDING, BUT NOT LIMITED TO, THE  * IMPLIED WARRANTIES OF MERCHANTABILITY AND FITNESS FOR A PARTICULAR PURPOSE  * ARE DISCLAIMED.  IN NO EVENT SHALL GUNNAR RITTER OR CONTRIBUTORS BE LIABLE  * FOR ANY DIRECT, INDIRECT, INCIDENTAL, SPECIAL, EXEMPLARY, OR CONSEQUENTIAL  * DAMAGES (INCLUDING, BUT NOT LIMITED TO, PROCUREMENT OF SUBSTITUTE GOODS  * OR SERVICES; LOSS OF USE, DATA, OR PROFITS; OR BUSINESS INTERRUPTION)  * HOWEVER CAUSED AND ON ANY THEORY OF LIABILITY, WHETHER IN CONTRACT, STRICT  * LIABILITY, OR TORT (INCLUDING NEGLIGENCE OR OTHERWISE) ARISING IN ANY WAY  * OUT OF THE USE OF THIS SOFTWARE, EVEN IF ADVISED OF THE POSSIBILITY OF  * SUCH DAMAGE.  */ [END FILE=util-linux-2.20.1/text-utils/LICENSE.pg]</w:t>
      </w:r>
    </w:p>
    <w:p w14:paraId="5A1AC884" w14:textId="77777777" w:rsidR="00425AAE" w:rsidRDefault="00425AAE" w:rsidP="000727EF">
      <w:pPr>
        <w:pStyle w:val="Heading2"/>
      </w:pPr>
      <w:r>
        <w:t xml:space="preserve"> </w:t>
      </w:r>
      <w:bookmarkStart w:id="731" w:name="_Toc399938548"/>
      <w:r>
        <w:t>vbetool (version 1.1):</w:t>
      </w:r>
      <w:bookmarkEnd w:id="731"/>
    </w:p>
    <w:p w14:paraId="508B4333" w14:textId="77777777" w:rsidR="00425AAE" w:rsidRDefault="00425AAE" w:rsidP="000727EF">
      <w:pPr>
        <w:pStyle w:val="Heading3"/>
      </w:pPr>
      <w:r>
        <w:t>vbetool-1.1/debian/copyright:</w:t>
      </w:r>
    </w:p>
    <w:p w14:paraId="099DCDCD" w14:textId="77777777" w:rsidR="00425AAE" w:rsidRDefault="00425AAE">
      <w:r>
        <w:t>[BEGIN FILE=vbetool-1.1/debian/copyright] Author: Matthew Garrett &lt;mjg59@srcf.ucam.org&gt; Download: http://www.codon.org.uk/~mjg59/vbetool/</w:t>
      </w:r>
    </w:p>
    <w:p w14:paraId="05ECF5E3" w14:textId="77777777" w:rsidR="00425AAE" w:rsidRDefault="00425AAE">
      <w:r>
        <w:lastRenderedPageBreak/>
        <w:t>Files: * Copyright:  Matthew Garrett &lt;mjg59@srcf.ucam.org&gt;, heavily based on vbetest.c from the  lrmi package and read-edid.c by John Fremlin License: GPL-2  This program is free software; you can redistribute it and/or modify  it under the terms of the GNU General Public License as published by  the Free Software Foundation; version 2 of the License.  .  This program is distributed in the hope that it will be useful,  but WITHOUT ANY WARRANTY; without even the implied warranty of  MERCHANTABILITY or FITNESS FOR A PARTICULAR PURPOSE.  See the  GNU General Public License for more details.</w:t>
      </w:r>
    </w:p>
    <w:p w14:paraId="6EA1B2B8" w14:textId="77777777" w:rsidR="00425AAE" w:rsidRDefault="00425AAE">
      <w:r>
        <w:t>Files:  x86-common.h  x86-common.c Copyright:  (C) 1998 by Josh Vanderhoof  (C) 2005 by Jonathan McDowell &lt;noodles@earth.li&gt; License: MIT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  The above copyright notice and this permission notice shall be included in  all copies or substantial portions of the Software.  .  THE SOFTWARE IS PROVIDED AS IS, WITHOUT WARRANTY OF ANY KIND, EXPRESS OR  IMPLIED, INCLUDING BUT NOT LIMITED TO THE WARRANTIES OF MERCHANTABILITY,  FITNESS FOR A PARTICULAR PURPOSE AND NONINFRINGEMENT. IN NO EVENT SHALL  JOSH VANDERHOOF BE LIABLE FOR ANY CLAIM, DAMAGES OR OTHER LIABILITY,  WHETHER IN AN ACTION OF CONTRACT, TORT OR OTHERWISE, ARISING FROM, OUT OF  OR IN CONNECTION WITH THE SOFTWARE OR THE USE OR OTHER DEALINGS IN THE  SOFTWARE.</w:t>
      </w:r>
    </w:p>
    <w:p w14:paraId="4C5231F5" w14:textId="77777777" w:rsidR="00425AAE" w:rsidRDefault="00425AAE">
      <w:r>
        <w:t>Files: debian/* Copyright: (C) 2008 Bradley Smith &lt;brad@brad-smith.co.uk&gt; License: GPL-2+.  This program is free software; you can redistribute it and/or modify  it under the terms of the GNU General Public License as published by  the Free Software Foundation; either version 2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w:t>
      </w:r>
    </w:p>
    <w:p w14:paraId="08535A40" w14:textId="77777777" w:rsidR="00425AAE" w:rsidRDefault="00425AAE">
      <w:r>
        <w:t>On Debian systems, the complete text of the GNU General Public License can be found in `/usr/share/common-licenses/GPL-2'. [END FILE=vbetool-1.1/debian/copyright]</w:t>
      </w:r>
    </w:p>
    <w:p w14:paraId="00B9FF5A" w14:textId="77777777" w:rsidR="00425AAE" w:rsidRDefault="00425AAE" w:rsidP="000727EF">
      <w:pPr>
        <w:pStyle w:val="Heading2"/>
      </w:pPr>
      <w:r>
        <w:t xml:space="preserve"> </w:t>
      </w:r>
      <w:bookmarkStart w:id="732" w:name="_Toc399938549"/>
      <w:r>
        <w:t>vim (version 7.4.335):</w:t>
      </w:r>
      <w:bookmarkEnd w:id="732"/>
    </w:p>
    <w:p w14:paraId="7A85D8B6" w14:textId="77777777" w:rsidR="00425AAE" w:rsidRDefault="00425AAE" w:rsidP="000727EF">
      <w:pPr>
        <w:pStyle w:val="Heading3"/>
      </w:pPr>
      <w:r>
        <w:t>vim-7.4.335/debian/copyright:</w:t>
      </w:r>
    </w:p>
    <w:p w14:paraId="7BD7C715" w14:textId="77777777" w:rsidR="00425AAE" w:rsidRDefault="00425AAE">
      <w:r>
        <w:t>[BEGIN FILE=vim-7.4.335/debian/copyright] This is the Debian pre-packaged version of vim.  Vim is an almost compatible version of the UNIX editor Vi.  Many new features have been added: multi level undo, syntax highlighting, command line history, on-line help, filename completion, block operations, etc.</w:t>
      </w:r>
    </w:p>
    <w:p w14:paraId="1FFD7DDF" w14:textId="77777777" w:rsidR="00425AAE" w:rsidRDefault="00425AAE">
      <w:r>
        <w:t>This package was put together by Wichert Akkerman &lt;wakkerma@debian.org&gt; from sources obtained from: ftp://ftp.vim.org/pub/vim/unix/. The current maintainer is Debian VIM Maintainers &lt;pkg-vim-maintainers@lists.alioth.debian.org&gt;.</w:t>
      </w:r>
    </w:p>
    <w:p w14:paraId="5AD2969F" w14:textId="77777777" w:rsidR="00425AAE" w:rsidRDefault="00425AAE">
      <w:r>
        <w:lastRenderedPageBreak/>
        <w:t>Vim was written by Bram Moolenaar.  The following copying conditions are taken from the online documentation.</w:t>
      </w:r>
    </w:p>
    <w:p w14:paraId="5BE93DF5" w14:textId="77777777" w:rsidR="00425AAE" w:rsidRDefault="00425AAE">
      <w:r>
        <w:t xml:space="preserve"> I)  There are no restrictions on distributing unmodified copies of Vim except     that they must include this license text.  You can also distribute     unmodified parts of Vim, likewise unrestricted except that they must     include this license text.  You are also allowed to include executables     that you made from the unmodified Vim sources, plus your own usage     examples and Vim scripts.</w:t>
      </w:r>
    </w:p>
    <w:p w14:paraId="1DFAC4EF" w14:textId="77777777" w:rsidR="00425AAE" w:rsidRDefault="00425AAE">
      <w:r>
        <w:t xml:space="preserve">II) It is allowed to distribute a modified (or extended) version of Vim,     including executables and/or source code, when the following four     conditions are met:     1) This license text must be included unmodified.     2) The modified Vim must be distributed in one of the following five ways:        a) If you make changes to Vim yourself, you must clearly describe in </w:t>
      </w:r>
      <w:r>
        <w:tab/>
        <w:t xml:space="preserve">  the distribution how to contact you.  When the maintainer asks you </w:t>
      </w:r>
      <w:r>
        <w:tab/>
        <w:t xml:space="preserve">  (in any way) for a copy of the modified Vim you distributed, you </w:t>
      </w:r>
      <w:r>
        <w:tab/>
        <w:t xml:space="preserve">  must make your changes, including source code, available to the </w:t>
      </w:r>
      <w:r>
        <w:tab/>
        <w:t xml:space="preserve">  maintainer without fee.  The maintainer reserves the right to </w:t>
      </w:r>
      <w:r>
        <w:tab/>
        <w:t xml:space="preserve">  include your changes in the official version of Vim.  What the </w:t>
      </w:r>
      <w:r>
        <w:tab/>
        <w:t xml:space="preserve">  maintainer will do with your changes and under what license they </w:t>
      </w:r>
      <w:r>
        <w:tab/>
        <w:t xml:space="preserve">  will be distributed is negotiable.  If there has been no negotiation </w:t>
      </w:r>
      <w:r>
        <w:tab/>
        <w:t xml:space="preserve">  then this license, or a later version, also applies to your changes. </w:t>
      </w:r>
      <w:r>
        <w:tab/>
        <w:t xml:space="preserve">  The current maintainer is Bram Moolenaar &lt;Bram@vim.org&gt;.  If this </w:t>
      </w:r>
      <w:r>
        <w:tab/>
        <w:t xml:space="preserve">  changes it will be announced in appropriate places (most likely </w:t>
      </w:r>
      <w:r>
        <w:tab/>
        <w:t xml:space="preserve">  vim.sf.net, www.vim.org and/or comp.editors).  When it is completely </w:t>
      </w:r>
      <w:r>
        <w:tab/>
        <w:t xml:space="preserve">  impossible to contact the maintainer, the obligation to send him </w:t>
      </w:r>
      <w:r>
        <w:tab/>
        <w:t xml:space="preserve">  your changes ceases.  Once the maintainer has confirmed that he has </w:t>
      </w:r>
      <w:r>
        <w:tab/>
        <w:t xml:space="preserve">  received your changes they will not have to be sent again.        b) If you have received a modified Vim that was distributed as </w:t>
      </w:r>
      <w:r>
        <w:tab/>
        <w:t xml:space="preserve">  mentioned under a) you are allowed to further distribute it </w:t>
      </w:r>
      <w:r>
        <w:tab/>
        <w:t xml:space="preserve">  unmodified, as mentioned at I).  If you make additional changes the </w:t>
      </w:r>
      <w:r>
        <w:tab/>
        <w:t xml:space="preserve">  text under a) applies to those changes.        c) Provide all the changes, including source code, with every copy of </w:t>
      </w:r>
      <w:r>
        <w:tab/>
        <w:t xml:space="preserve">  the modified Vim you distribute.  This may be done in the form of a </w:t>
      </w:r>
      <w:r>
        <w:tab/>
        <w:t xml:space="preserve">  context diff.  You can choose what license to use for new code you </w:t>
      </w:r>
      <w:r>
        <w:tab/>
        <w:t xml:space="preserve">  add.  The changes and their license must not restrict others from </w:t>
      </w:r>
      <w:r>
        <w:tab/>
        <w:t xml:space="preserve">  making their own changes to the official version of Vim.        d) When you have a modified Vim which includes changes as mentioned </w:t>
      </w:r>
      <w:r>
        <w:tab/>
        <w:t xml:space="preserve">  under c), you can distribute it without the source code for the </w:t>
      </w:r>
      <w:r>
        <w:tab/>
        <w:t xml:space="preserve">  changes if the following three conditions are met: </w:t>
      </w:r>
      <w:r>
        <w:tab/>
        <w:t xml:space="preserve">  - The license that applies to the changes permits you to distribute </w:t>
      </w:r>
      <w:r>
        <w:tab/>
        <w:t xml:space="preserve">    the changes to the Vim maintainer without fee or restriction, and </w:t>
      </w:r>
      <w:r>
        <w:tab/>
        <w:t xml:space="preserve">    permits the Vim maintainer to include the changes in the official </w:t>
      </w:r>
      <w:r>
        <w:tab/>
        <w:t xml:space="preserve">    version of Vim without fee or restriction. </w:t>
      </w:r>
      <w:r>
        <w:tab/>
        <w:t xml:space="preserve">  - You keep the changes for at least three years after last </w:t>
      </w:r>
      <w:r>
        <w:tab/>
        <w:t xml:space="preserve">    distributing the corresponding modified Vim.  When the maintainer </w:t>
      </w:r>
      <w:r>
        <w:tab/>
        <w:t xml:space="preserve">    or someone who you distributed the modified Vim to asks you (in </w:t>
      </w:r>
      <w:r>
        <w:tab/>
        <w:t xml:space="preserve">    any way) for the changes within this period, you must make them </w:t>
      </w:r>
      <w:r>
        <w:tab/>
        <w:t xml:space="preserve">    available to him. </w:t>
      </w:r>
      <w:r>
        <w:tab/>
        <w:t xml:space="preserve">  - You clearly describe in the distribution how to contact you.  This </w:t>
      </w:r>
      <w:r>
        <w:tab/>
        <w:t xml:space="preserve">    contact information must remain valid for at least three years </w:t>
      </w:r>
      <w:r>
        <w:tab/>
        <w:t xml:space="preserve">    after last distributing the corresponding modified Vim, or as long </w:t>
      </w:r>
      <w:r>
        <w:tab/>
        <w:t xml:space="preserve">    as possible.        e) When the GNU General Public License (GPL) applies to the changes, </w:t>
      </w:r>
      <w:r>
        <w:tab/>
        <w:t xml:space="preserve">  you can distribute the modified Vim under the GNU GPL version 2 or </w:t>
      </w:r>
      <w:r>
        <w:tab/>
        <w:t xml:space="preserve">  any later version.     3) A message must be added, at least in the output of the :version        command and in the intro screen, such that the user of the modified Vim        is able to see that it was modified.  When distributing as mentioned        under 2)e) adding the </w:t>
      </w:r>
      <w:r>
        <w:lastRenderedPageBreak/>
        <w:t>message is only required for as far as this does        not conflict with the license used for the changes.     4) The contact information as required under 2)a) and 2)d) must not be        removed or changed, except that the person himself can make        corrections.</w:t>
      </w:r>
    </w:p>
    <w:p w14:paraId="3861D200" w14:textId="77777777" w:rsidR="00425AAE" w:rsidRDefault="00425AAE">
      <w:r>
        <w:t>III) If you distribute a modified version of Vim, you are encouraged to use      the Vim license for your changes and make them available to the      maintainer, including the source code.  The preferred way to do this is      by e-mail or by uploading the files to a server and e-mailing the URL.      If the number of changes is small (e.g., a modified Makefile) e-mailing a      context diff will do.  The e-mail address to be used is      &lt;maintainer@vim.org&gt;</w:t>
      </w:r>
    </w:p>
    <w:p w14:paraId="1BC2274A" w14:textId="77777777" w:rsidR="00425AAE" w:rsidRDefault="00425AAE">
      <w:r>
        <w:t>IV)  It is not allowed to remove this license from the distribution of the Vim      sources, parts of it or from a modified version.  You may use this      license for previous Vim releases instead of the license that they came      with, at your option.</w:t>
      </w:r>
    </w:p>
    <w:p w14:paraId="0269FAD5" w14:textId="77777777" w:rsidR="00425AAE" w:rsidRDefault="00425AAE">
      <w:r>
        <w:t>On Debian systems the GNU General Public License (GPL) version 2 is located on the filesystem at /usr/share/common-licenses/GPL-2.</w:t>
      </w:r>
    </w:p>
    <w:p w14:paraId="36C872A7" w14:textId="77777777" w:rsidR="00425AAE" w:rsidRDefault="00425AAE">
      <w:r>
        <w:t>The Vim user manual and reference manual are Copyright (c) 1988-2003 by Bram Moolenaar and are distributed under the Open Publication License, v1.0 or later (no license options are exercised):</w:t>
      </w:r>
    </w:p>
    <w:p w14:paraId="42E35021" w14:textId="77777777" w:rsidR="00425AAE" w:rsidRDefault="00425AAE">
      <w:r>
        <w:t xml:space="preserve"> Open Publication License v1.0, 8 June 1999</w:t>
      </w:r>
    </w:p>
    <w:p w14:paraId="2585DC34" w14:textId="77777777" w:rsidR="00425AAE" w:rsidRDefault="00425AAE">
      <w:r>
        <w:t xml:space="preserve"> I. REQUIREMENTS ON BOTH UNMODIFIED AND MODIFIED VERSIONS</w:t>
      </w:r>
    </w:p>
    <w:p w14:paraId="1B5D850B" w14:textId="77777777" w:rsidR="00425AAE" w:rsidRDefault="00425AAE">
      <w:r>
        <w:t>The Open Publication works may be reproduced and distributed in whole or in part, in any medium physical or electronic, provided that the terms of this license are adhered to, and that this license or an incorporation of it by reference (with any options elected by the author(s) and/or publisher) is displayed in the reproduction.</w:t>
      </w:r>
    </w:p>
    <w:p w14:paraId="6DC5BBC7" w14:textId="77777777" w:rsidR="00425AAE" w:rsidRDefault="00425AAE">
      <w:r>
        <w:t>Proper form for an incorporation by reference is as follows:</w:t>
      </w:r>
    </w:p>
    <w:p w14:paraId="55C1B7C1" w14:textId="77777777" w:rsidR="00425AAE" w:rsidRDefault="00425AAE">
      <w:r>
        <w:t xml:space="preserve">    Copyright (c) &lt;year&gt; by &lt;author's name or designee&gt;. This material may be     distributed only subject to the terms and conditions set forth in the Open     Publication License, vX.Y or later (the latest version is presently     available at http://www.opencontent.org/openpub/).</w:t>
      </w:r>
    </w:p>
    <w:p w14:paraId="03B347B3" w14:textId="77777777" w:rsidR="00425AAE" w:rsidRDefault="00425AAE">
      <w:r>
        <w:t>The reference must be immediately followed with any options elected by the author(s) and/or publisher of the document (see section VI).</w:t>
      </w:r>
    </w:p>
    <w:p w14:paraId="0FD256AD" w14:textId="77777777" w:rsidR="00425AAE" w:rsidRDefault="00425AAE">
      <w:r>
        <w:t>Commercial redistribution of Open Publication-licensed material is permitted.</w:t>
      </w:r>
    </w:p>
    <w:p w14:paraId="1353EA9D" w14:textId="77777777" w:rsidR="00425AAE" w:rsidRDefault="00425AAE">
      <w:r>
        <w:t>Any publication in standard (paper) book form shall require the citation of the original publisher and author. The publisher and author's names shall appear on all outer surfaces of the book. On all outer surfaces of the book the original publisher's name shall be as large as the title of the work and cited as possessive with respect to the title.</w:t>
      </w:r>
    </w:p>
    <w:p w14:paraId="155C529E" w14:textId="77777777" w:rsidR="00425AAE" w:rsidRDefault="00425AAE">
      <w:r>
        <w:t xml:space="preserve"> II. COPYRIGHT</w:t>
      </w:r>
    </w:p>
    <w:p w14:paraId="11DA391D" w14:textId="77777777" w:rsidR="00425AAE" w:rsidRDefault="00425AAE">
      <w:r>
        <w:t>The copyright to each Open Publication is owned by its author(s) or designee.</w:t>
      </w:r>
    </w:p>
    <w:p w14:paraId="7BCDCC79" w14:textId="77777777" w:rsidR="00425AAE" w:rsidRDefault="00425AAE">
      <w:r>
        <w:t xml:space="preserve"> III. SCOPE OF LICENSE</w:t>
      </w:r>
    </w:p>
    <w:p w14:paraId="212A2DFA" w14:textId="77777777" w:rsidR="00425AAE" w:rsidRDefault="00425AAE">
      <w:r>
        <w:t>The following license terms apply to all Open Publication works, unless otherwise explicitly stated in the document.</w:t>
      </w:r>
    </w:p>
    <w:p w14:paraId="6A329893" w14:textId="77777777" w:rsidR="00425AAE" w:rsidRDefault="00425AAE">
      <w:r>
        <w:t>Mere aggregation of Open Publication works or a portion of an Open Publication work with other works or programs on the same media shall not cause this license to apply to those other works. The aggregate work shall contain a notice specifying the inclusion of the Open Publication material and appropriate copyright notice.</w:t>
      </w:r>
    </w:p>
    <w:p w14:paraId="3214278E" w14:textId="77777777" w:rsidR="00425AAE" w:rsidRDefault="00425AAE">
      <w:r>
        <w:lastRenderedPageBreak/>
        <w:t>SEVERABILITY. If any part of this license is found to be unenforceable in any jurisdiction, the remaining portions of the license remain in force.</w:t>
      </w:r>
    </w:p>
    <w:p w14:paraId="4A3E387E" w14:textId="77777777" w:rsidR="00425AAE" w:rsidRDefault="00425AAE">
      <w:r>
        <w:t>NO WARRANTY. Open Publication works are licensed and provided as is without warranty of any kind, express or implied, including, but not limited to, the implied warranties of merchantability and fitness for a particular purpose or a warranty of non-infringement.</w:t>
      </w:r>
    </w:p>
    <w:p w14:paraId="500A25AB" w14:textId="77777777" w:rsidR="00425AAE" w:rsidRDefault="00425AAE">
      <w:r>
        <w:t xml:space="preserve"> IV. REQUIREMENTS ON MODIFIED WORKS</w:t>
      </w:r>
    </w:p>
    <w:p w14:paraId="3054008A" w14:textId="77777777" w:rsidR="00425AAE" w:rsidRDefault="00425AAE">
      <w:r>
        <w:t>All modified versions of documents covered by this license, including translations, anthologies, compilations and partial documents, must meet the following requirements:</w:t>
      </w:r>
    </w:p>
    <w:p w14:paraId="21A58BCC" w14:textId="77777777" w:rsidR="00425AAE" w:rsidRDefault="00425AAE">
      <w:r>
        <w:t xml:space="preserve">   1. The modified version must be labeled as such.    2. The person making the modifications must be identified and the       modifications dated.    3. Acknowledgement of the original author and publisher if applicable must       be retained according to normal academic citation practices.    4. The location of the original unmodified document must be identified.    5. The original author's (or authors') name(s) may not be used to assert or       imply endorsement of the resulting document without the original author's       (or authors') permission.</w:t>
      </w:r>
    </w:p>
    <w:p w14:paraId="66F0C688" w14:textId="77777777" w:rsidR="00425AAE" w:rsidRDefault="00425AAE">
      <w:r>
        <w:t xml:space="preserve"> V. GOOD-PRACTICE RECOMMENDATIONS</w:t>
      </w:r>
    </w:p>
    <w:p w14:paraId="3DFD3CCD" w14:textId="77777777" w:rsidR="00425AAE" w:rsidRDefault="00425AAE">
      <w:r>
        <w:t>In addition to the requirements of this license, it is requested from and strongly recommended of redistributors that:</w:t>
      </w:r>
    </w:p>
    <w:p w14:paraId="371265CE" w14:textId="77777777" w:rsidR="00425AAE" w:rsidRDefault="00425AAE">
      <w:r>
        <w:t xml:space="preserve">   1. If you are distributing Open Publication works on hardcopy or CD-ROM, you       provide email notification to the authors of your intent to redistribute       at least thirty days before your manuscript or media freeze, to give the       authors time to provide updated documents. This notification should       describe modifications, if any, made to the document.    2. All substantive modifications (including deletions) be either clearly       marked up in the document or else described in an attachment to the       document.    3. Finally, while it is not mandatory under this license, it is considered       good form to offer a free copy of any hardcopy and CD-ROM expression of       an Open Publication-licensed work to its author(s).</w:t>
      </w:r>
    </w:p>
    <w:p w14:paraId="57D867CD" w14:textId="77777777" w:rsidR="00425AAE" w:rsidRDefault="00425AAE">
      <w:r>
        <w:t xml:space="preserve"> VI. LICENSE OPTIONS</w:t>
      </w:r>
    </w:p>
    <w:p w14:paraId="241306C1" w14:textId="77777777" w:rsidR="00425AAE" w:rsidRDefault="00425AAE">
      <w:r>
        <w:t>The author(s) and/or publisher of an Open Publication-licensed document may elect certain options by appending language to the reference to or copy of the license. These options are considered part of the license instance and must be included with the license (or its incorporation by reference) in derived works.</w:t>
      </w:r>
    </w:p>
    <w:p w14:paraId="08F6E771" w14:textId="77777777" w:rsidR="00425AAE" w:rsidRDefault="00425AAE">
      <w:r>
        <w:t>A. To prohibit distribution of substantively modified versions without the explicit permission of the author(s). Substantive modification is defined as a change to the semantic content of the document, and excludes mere changes in format or typographical corrections.</w:t>
      </w:r>
    </w:p>
    <w:p w14:paraId="03199EEA" w14:textId="77777777" w:rsidR="00425AAE" w:rsidRDefault="00425AAE">
      <w:r>
        <w:t>To accomplish this, add the phrase `Distribution of substantively modified versions of this document is prohibited without the explicit permission of the copyright holder.' to the license reference or copy.</w:t>
      </w:r>
    </w:p>
    <w:p w14:paraId="08F227B7" w14:textId="77777777" w:rsidR="00425AAE" w:rsidRDefault="00425AAE">
      <w:r>
        <w:t>B. To prohibit any publication of this work or derivative works in whole or in part in standard (paper) book form for commercial purposes is prohibited unless prior permission is obtained from the copyright holder.</w:t>
      </w:r>
    </w:p>
    <w:p w14:paraId="4CEA4D81" w14:textId="77777777" w:rsidR="00425AAE" w:rsidRDefault="00425AAE">
      <w:r>
        <w:t xml:space="preserve">To accomplish this, add the phrase 'Distribution of the work or derivative of the work in any standard (paper) book form is prohibited unless prior permission is obtained from </w:t>
      </w:r>
      <w:r>
        <w:lastRenderedPageBreak/>
        <w:t>the copyright holder.' to the license reference or copy. [END FILE=vim-7.4.335/debian/copyright]</w:t>
      </w:r>
    </w:p>
    <w:p w14:paraId="53AC3D45" w14:textId="77777777" w:rsidR="00425AAE" w:rsidRDefault="00425AAE" w:rsidP="000727EF">
      <w:pPr>
        <w:pStyle w:val="Heading3"/>
      </w:pPr>
      <w:r>
        <w:t>vim-7.4.335/src/xpm/COPYRIGHT:</w:t>
      </w:r>
    </w:p>
    <w:p w14:paraId="11B774CF" w14:textId="77777777" w:rsidR="00425AAE" w:rsidRDefault="00425AAE">
      <w:r>
        <w:t>[BEGIN FILE=vim-7.4.335/src/xpm/COPYRIGHT] /*  * Copyright (C) 1989-95 GROUPE BULL  *  * Permission is hereby granted, free of charge, to any person obtaining a copy  * of this software and associated documentation files (the Software), to  * deal in the Software without restriction, including without limitation the  * rights to use, copy, modify, merge, publish, distribute, sublicense, and/or  * sell copies of the Software, and to permit persons to whom the Software is  * furnished to do so, subject to the following conditions:  *  * The above copyright notice and this permission notice shall be included in  * all copies or substantial portions of the Software.  *  * THE SOFTWARE IS PROVIDED AS IS, WITHOUT WARRANTY OF ANY KIND, EXPRESS OR  * IMPLIED, INCLUDING BUT NOT LIMITED TO THE WARRANTIES OF MERCHANTABILITY,  * FITNESS FOR A PARTICULAR PURPOSE AND NONINFRINGEMENT. IN NO EVENT SHALL  * GROUPE BULL BE LIABLE FOR ANY CLAIM, DAMAGES OR OTHER LIABILITY, WHETHER IN  * AN ACTION OF CONTRACT, TORT OR OTHERWISE, ARISING FROM, OUT OF OR IN  * CONNECTION WITH THE SOFTWARE OR THE USE OR OTHER DEALINGS IN THE SOFTWARE.  *  * Except as contained in this notice, the name of GROUPE BULL shall not be  * used in advertising or otherwise to promote the sale, use or other dealings  * in this Software without prior written authorization from GROUPE BULL.  */</w:t>
      </w:r>
    </w:p>
    <w:p w14:paraId="4608DC86" w14:textId="77777777" w:rsidR="00425AAE" w:rsidRDefault="00425AAE">
      <w:r>
        <w:t>Arnaud LE HORS      BULL Research FRANCE -- Koala Project                      (XPM - X PixMap format version 2 &amp; 3)     Internet:       lehors@sophia.inria.fr Surface Mail:       Arnaud LE HORS, INRIA - Sophia Antipolis,                      2004, route des Lucioles, 06565 Valbonne Cedex -- FRANCE  Voice phone:       (33) 93.65.77.71, Fax: (33) 93 65 77 66, Telex: 97 00 50 F [END FILE=vim-7.4.335/src/xpm/COPYRIGHT]</w:t>
      </w:r>
    </w:p>
    <w:p w14:paraId="5D00EAC7" w14:textId="77777777" w:rsidR="00425AAE" w:rsidRDefault="00425AAE" w:rsidP="000727EF">
      <w:pPr>
        <w:pStyle w:val="Heading2"/>
      </w:pPr>
      <w:r>
        <w:t xml:space="preserve"> </w:t>
      </w:r>
      <w:bookmarkStart w:id="733" w:name="_Toc399938550"/>
      <w:r>
        <w:t>virtinst (version 0.600.4):</w:t>
      </w:r>
      <w:bookmarkEnd w:id="733"/>
    </w:p>
    <w:p w14:paraId="073BB5EE" w14:textId="77777777" w:rsidR="00425AAE" w:rsidRDefault="00425AAE" w:rsidP="000727EF">
      <w:pPr>
        <w:pStyle w:val="Heading3"/>
      </w:pPr>
      <w:r>
        <w:t>virtinst-0.600.4/debian/copyright:</w:t>
      </w:r>
    </w:p>
    <w:p w14:paraId="18BF1294" w14:textId="77777777" w:rsidR="00425AAE" w:rsidRDefault="00425AAE">
      <w:r>
        <w:t>[BEGIN FILE=virtinst-0.600.4/debian/copyright] This package was debianized by Guido Guenther &lt;agx@sigxcpu.org&gt; on Fri, 23 Nov 2007 00:30:45 +0100.</w:t>
      </w:r>
    </w:p>
    <w:p w14:paraId="75386432" w14:textId="77777777" w:rsidR="00425AAE" w:rsidRDefault="00425AAE">
      <w:r>
        <w:t>It was downloaded from http://virt-manager.et.redhat.com/download.html</w:t>
      </w:r>
    </w:p>
    <w:p w14:paraId="0F68C75B" w14:textId="77777777" w:rsidR="00425AAE" w:rsidRDefault="00425AAE">
      <w:r>
        <w:t xml:space="preserve">Upstream Authors: </w:t>
      </w:r>
    </w:p>
    <w:p w14:paraId="41B4A4D5" w14:textId="77777777" w:rsidR="00425AAE" w:rsidRDefault="00425AAE">
      <w:r>
        <w:t xml:space="preserve">   Jeremy Katz  &lt;katzj-at-redhat-dot-com&gt;    Daniel Berrange &lt;berrange-at-redhat-dot-com&gt;    Hugh Brock &lt;hbrock-at-redhat-dot-com&gt;</w:t>
      </w:r>
    </w:p>
    <w:p w14:paraId="4A2450C0" w14:textId="77777777" w:rsidR="00425AAE" w:rsidRDefault="00425AAE">
      <w:r>
        <w:t xml:space="preserve">Copyright: </w:t>
      </w:r>
    </w:p>
    <w:p w14:paraId="6E3AB9A0" w14:textId="77777777" w:rsidR="00425AAE" w:rsidRDefault="00425AAE">
      <w:r>
        <w:t xml:space="preserve">   Copyright 2005-2008 Redhat Inc</w:t>
      </w:r>
    </w:p>
    <w:p w14:paraId="5DF03432" w14:textId="77777777" w:rsidR="00425AAE" w:rsidRDefault="00425AAE">
      <w:r>
        <w:t>License:</w:t>
      </w:r>
    </w:p>
    <w:p w14:paraId="630F52C8" w14:textId="77777777" w:rsidR="00425AAE" w:rsidRDefault="00425AAE">
      <w:r>
        <w:t xml:space="preserve">    You are free to distribute this software under the terms of the GNU General     Public License Version 2. The full text of this license can be found in the     file /usr/share/common-licenses/GPL-2</w:t>
      </w:r>
    </w:p>
    <w:p w14:paraId="5DE79CB8" w14:textId="77777777" w:rsidR="00425AAE" w:rsidRDefault="00425AAE">
      <w:r>
        <w:lastRenderedPageBreak/>
        <w:t>The Debian packaging is (C) 2007, Guido Guenther &lt;agx@sigxcpu.org&gt; and is licensed under the GPL, see `/usr/share/common-licenses/GPL'. [END FILE=virtinst-0.600.4/debian/copyright]</w:t>
      </w:r>
    </w:p>
    <w:p w14:paraId="1974256C" w14:textId="77777777" w:rsidR="00425AAE" w:rsidRDefault="00425AAE" w:rsidP="000727EF">
      <w:pPr>
        <w:pStyle w:val="Heading2"/>
      </w:pPr>
      <w:r>
        <w:t xml:space="preserve"> </w:t>
      </w:r>
      <w:bookmarkStart w:id="734" w:name="_Toc399938551"/>
      <w:r>
        <w:t>vlan (version 1.9):</w:t>
      </w:r>
      <w:bookmarkEnd w:id="734"/>
    </w:p>
    <w:p w14:paraId="17CC6D43" w14:textId="77777777" w:rsidR="00425AAE" w:rsidRDefault="00425AAE" w:rsidP="000727EF">
      <w:pPr>
        <w:pStyle w:val="Heading3"/>
      </w:pPr>
      <w:r>
        <w:t>vlan-1.9/debian/copyright:</w:t>
      </w:r>
    </w:p>
    <w:p w14:paraId="188872B1" w14:textId="77777777" w:rsidR="00425AAE" w:rsidRDefault="00425AAE">
      <w:r>
        <w:t>[BEGIN FILE=vlan-1.9/debian/copyright] This package was downloaded from http://www.candelatech.com/~greear/vlan.html</w:t>
      </w:r>
    </w:p>
    <w:p w14:paraId="45A4B17D" w14:textId="77777777" w:rsidR="00425AAE" w:rsidRDefault="00425AAE">
      <w:r>
        <w:t>Files: candela_2.4.21.patch Copyright: Â© 1994 University of Cambridge Computer Laboratory Copyright: Â© 2001-2003 Alex Zeffertt, Cambridge Broadband Ltd &lt;ajz@cambridgebroadband.com&gt; Copyright: Â© 2002 Ben Greear &lt;greearb@candelatech.com&gt; License: GPL-2+  This program is free software; you can redistribute it and/or modify it under  the terms of the GNU General Public License as published by the Free Software  Foundation; either version 2 of the License, or (at your option) any later  version.</w:t>
      </w:r>
    </w:p>
    <w:p w14:paraId="5A39E34C" w14:textId="77777777" w:rsidR="00425AAE" w:rsidRDefault="00425AAE">
      <w:r>
        <w:t>Files: contrib/vlan_2.2-full.patch, contrib/vlan_2.2-module.patch Copyright: Â© 1998-2000 Ben Greear &lt;greearb@candelatech.com&gt; Copyright: Â© Gene Kozin &lt;genek@compuserve.com&gt; License: GPL-2+  This program is free software; you can redistribute it and/or modify it under  the terms of the GNU General Public License as published by the Free Software  Foundation; either version 2 of the License, or (at your option) any later  version.</w:t>
      </w:r>
    </w:p>
    <w:p w14:paraId="79D1C11C" w14:textId="77777777" w:rsidR="00425AAE" w:rsidRDefault="00425AAE">
      <w:r>
        <w:t>Files: debian/* Copyright: Â© 2001-2005 Ard van Breemen &lt;ard@kwaak.net&gt; Copyright: Â© 2005-2007 Loic Minier &lt;lool@dooz.org&gt; License: GPL-compatible</w:t>
      </w:r>
    </w:p>
    <w:p w14:paraId="7EEA3B97" w14:textId="77777777" w:rsidR="00425AAE" w:rsidRDefault="00425AAE">
      <w:r>
        <w:t>Files: howto.html Copyright: Â© Kristjan Kotkas &lt;kristjan@data.ee&gt; Copyright: Â© Ben Greear &lt;greearb@candelatech.com&gt;</w:t>
      </w:r>
    </w:p>
    <w:p w14:paraId="7AFD09C3" w14:textId="77777777" w:rsidR="00425AAE" w:rsidRDefault="00425AAE">
      <w:r>
        <w:t>Files: macvlan_config.c Copyright: Â© 2001 Alex Zeffertt, Cambridge Broadband Ltd &lt;ajz@cambridgebroadband.com&gt; License: GPL-2+  This program is free software; you can redistribute it and/or modify it under  the terms of the GNU General Public License as published by the Free Software  Foundation; either version 2 of the License, or (at your option) any later  version.</w:t>
      </w:r>
    </w:p>
    <w:p w14:paraId="586C6C0F" w14:textId="77777777" w:rsidR="00425AAE" w:rsidRDefault="00425AAE">
      <w:r>
        <w:t>Files: vconfig.8 Copyright: Â© Ard van Breemen &lt;ard@kwaak.net&gt;</w:t>
      </w:r>
    </w:p>
    <w:p w14:paraId="527A5CC8" w14:textId="77777777" w:rsidR="00425AAE" w:rsidRDefault="00425AAE">
      <w:r>
        <w:t>Files: vconfig.c, vconfig.h Copyright: Â© 2001 Ben Greear &lt;greearb@candelatech.com&gt; License: GPL-2+  This program is free software; you can redistribute it and/or modify it under  the terms of the GNU General Public License as published by the Free Software  Foundation; either version 2 of the License, or (at your option) any later  version.</w:t>
      </w:r>
    </w:p>
    <w:p w14:paraId="3B463C9F" w14:textId="77777777" w:rsidR="00425AAE" w:rsidRDefault="00425AAE">
      <w:r>
        <w:t>Files: vconfig.spec Copyright: Â© 2001-2002 Dale Bewley &lt;dale@bewley.net&gt;</w:t>
      </w:r>
    </w:p>
    <w:p w14:paraId="1090830C" w14:textId="77777777" w:rsidR="00425AAE" w:rsidRDefault="00425AAE">
      <w:r>
        <w:t>Files: vlan_2.2.patch Copyright: Â© 1998-2000, 2002 Ben Greear &lt;greearb@candelatech.com&gt; Copyright: Â© Gene Kozin &lt;genek@compuserve.com&gt; License: GPL-2+  This program is free software; you can redistribute it and/or modify it under  the terms of the GNU General Public License as published by the Free Software  Foundation; either version 2 of the License, or (at your option) any later  version.</w:t>
      </w:r>
    </w:p>
    <w:p w14:paraId="13000A53" w14:textId="77777777" w:rsidR="00425AAE" w:rsidRDefault="00425AAE">
      <w:r>
        <w:lastRenderedPageBreak/>
        <w:t>Files: howto.html Copyright: Â© 1999-2001, 2003 Ben Greear &lt;greearb@candelatech.com&gt;</w:t>
      </w:r>
    </w:p>
    <w:p w14:paraId="0398D704" w14:textId="77777777" w:rsidR="00425AAE" w:rsidRDefault="00425AAE">
      <w:r>
        <w:t>Files: * License: GPL-compatible  When not otherwise specified, files are under a GPL compatible license.  Many  files lack licensing and copyright information, and this should be fixed with  the help of upstream.</w:t>
      </w:r>
    </w:p>
    <w:p w14:paraId="197D6529" w14:textId="77777777" w:rsidR="00425AAE" w:rsidRDefault="00425AAE">
      <w:r>
        <w:t>On Debian GNU/Linux systems, the complete text of the GNU General Public License can be found in `/usr/share/common-licenses/GPL' [END FILE=vlan-1.9/debian/copyright]</w:t>
      </w:r>
    </w:p>
    <w:p w14:paraId="7A9E8BEA" w14:textId="77777777" w:rsidR="00425AAE" w:rsidRDefault="00425AAE" w:rsidP="000727EF">
      <w:pPr>
        <w:pStyle w:val="Heading2"/>
      </w:pPr>
      <w:bookmarkStart w:id="735" w:name="_Toc399938552"/>
      <w:r>
        <w:t>W3C</w:t>
      </w:r>
      <w:bookmarkEnd w:id="735"/>
    </w:p>
    <w:p w14:paraId="2F6A8ECA" w14:textId="77777777" w:rsidR="00425AAE" w:rsidRDefault="00425AAE" w:rsidP="00E77BEE">
      <w:r>
        <w:t xml:space="preserve"> – This notice is provided with respect to W3C (DTD for XML Signatures), which may be included with this software:  </w:t>
      </w:r>
    </w:p>
    <w:p w14:paraId="25F49BC0" w14:textId="77777777" w:rsidR="00425AAE" w:rsidRDefault="00425AAE" w:rsidP="00C73F8C">
      <w:r>
        <w:t xml:space="preserve">W3CÂ® SOFTWARE NOTICE AND LICENSE Copyright Â© 1994-2002 World Wide Web Consortium, (Massachusetts Institute of Technology, Institut National de Recherche en Informatique et en Automatique, Keio University). All Rights Reserved. http://www.w3.org/Consortium/Legal/ This W3C work (including software, documents, or other related items) is being provided by the copyright holders under the following license. By obtaining, using and/or copying this work, you (the licensee) agree that you have read, understood, and will comply with the following terms and conditions: Permission to use, copy, modify, and distribute this software and its documentation, with or without modification,Â  for any purpose and without fee or royalty is hereby granted, provided that you include the following on ALL copies of the software and documentation or portions thereof, including modifications, that you make: 1.The full text of this NOTICE in a location viewable to users of the redistributed or derivative work.  2.Any pre-existing intellectual property disclaimers, notices, or terms and conditions. If none exist, a short notice of the following form (hypertext is preferred, text is permitted) should be used within the body of any redistributed or derivative code: Copyright Â© [$date-of-software] World Wide Web Consortium, (Massachusetts Institute of Technology, Institut National de Recherche en Informatique et en Automatique, Keio University). All Rights Reserved. http://www.w3.org/Consortium/Legal/  3.Notice of any changes or modifications to the W3C files, including the date changes were made. (We recommend you provide URIs to the location from which the code is derived.)  THIS SOFTWARE AND DOCUMENTATION IS PROVIDED AS IS, AND COPYRIGHT HOLDERS MAKE NO REPRESENTATIONS OR WARRANTIES, EXPRESS OR IMPLIED, INCLUDING BUT NOT LIMITED TO, WARRANTIES OF MERCHANTABILITY OR FITNESS FOR ANY PARTICULAR PURPOSE OR THAT THE USE OF THE SOFTWARE OR DOCUMENTATION WILL NOT INFRINGE ANY THIRD PARTY PATENTS, COPYRIGHTS, TRADEMARKS OR OTHER RIGHTS. COPYRIGHT HOLDERS WILL NOT BE LIABLE FOR ANY DIRECT, INDIRECT, SPECIAL OR CONSEQUENTIAL DAMAGES ARISING OUT OF ANY USE OF THE SOFTWARE OR DOCUMENTATION. The name and trademarks of copyright holders may NOT be used in advertising or publicity pertaining to the software without specific, written prior permission. Title to copyright in this software and any associated documentation will at all times remain with copyright holders. ____________________________________ This formulation of W3C's notice and </w:t>
      </w:r>
      <w:r>
        <w:lastRenderedPageBreak/>
        <w:t>license became active on August 14 1998 so as to improve compatibility with GPL. This version ensures that W3C software licensing terms are no more restrictive than GPL and consequently W3C software may be distributed in GPL packages. See the older formulation for the policy prior to this date. Please see our Copyright FAQ for common questions about using materials from our site, including specific terms and conditions for packages like libwww, Amaya, and Jigsaw. Other questions about this notice can be directed to site-policy@w3.org. Â  %% This notice is provided with respect to jscheme.jar, which may be included with this software:  Software License Agreement Copyright Â© 1998-2002 by Peter Norvig.  Permission is granted to anyone to use this software, in source or object code form, on any computer system, and to modify, compile, decompile, run, and redistribute it to anyone else, subject to the following restrictions:  1.The author makes no warranty of any kind, either expressed or implied, about the suitability of this software for any purpose. 2.The author accepts no liability of any kind for damages or other consequences of the use of this software, even if they arise from defects in the software. 3.The origin of this software must not be misrepresented, either by explicit claim or by omission. 4.Altered versions must be plainly marked as such, and must not be misrepresented as being the original software. Altered versions may be distributed in packages under other licenses (such as the GNU license).  If you find this software useful, it would be nice if you let me (peter@norvig.com) know about it, and nicer still if you send me modifications that you are willing to share. However, you are not required to do so.</w:t>
      </w:r>
    </w:p>
    <w:p w14:paraId="3407C95A" w14:textId="77777777" w:rsidR="00425AAE" w:rsidRDefault="00425AAE" w:rsidP="000727EF">
      <w:pPr>
        <w:pStyle w:val="Heading2fegan"/>
      </w:pPr>
      <w:bookmarkStart w:id="736" w:name="_Toc399938553"/>
      <w:r>
        <w:t>waitress-0.8.9</w:t>
      </w:r>
      <w:bookmarkEnd w:id="736"/>
    </w:p>
    <w:p w14:paraId="29C448CE" w14:textId="77777777" w:rsidR="00425AAE" w:rsidRDefault="00425AAE" w:rsidP="00053D4A">
      <w:r>
        <w:tab/>
        <w:t>Zope Public License</w:t>
      </w:r>
      <w:r>
        <w:tab/>
        <w:t>http://opensource.org/licenses/ZPL-2.0</w:t>
      </w:r>
    </w:p>
    <w:p w14:paraId="6A29C8C5" w14:textId="77777777" w:rsidR="00425AAE" w:rsidRDefault="00425AAE" w:rsidP="000727EF">
      <w:pPr>
        <w:pStyle w:val="Heading2fegan"/>
      </w:pPr>
      <w:bookmarkStart w:id="737" w:name="_Toc399938554"/>
      <w:r>
        <w:t>warlock-1.1.0</w:t>
      </w:r>
      <w:bookmarkEnd w:id="737"/>
    </w:p>
    <w:p w14:paraId="600827C6" w14:textId="77777777" w:rsidR="00425AAE" w:rsidRDefault="00425AAE" w:rsidP="00053D4A">
      <w:r>
        <w:tab/>
        <w:t>Apache 2</w:t>
      </w:r>
      <w:r>
        <w:tab/>
        <w:t>http://www.apache.org/licenses/LICENSE-2.0</w:t>
      </w:r>
    </w:p>
    <w:p w14:paraId="33EABA96" w14:textId="77777777" w:rsidR="00425AAE" w:rsidRDefault="00425AAE" w:rsidP="000727EF">
      <w:pPr>
        <w:pStyle w:val="Heading2"/>
      </w:pPr>
      <w:r>
        <w:t xml:space="preserve"> </w:t>
      </w:r>
      <w:bookmarkStart w:id="738" w:name="_Toc399938555"/>
      <w:r>
        <w:t>wayland (version 1.5.0):</w:t>
      </w:r>
      <w:bookmarkEnd w:id="738"/>
    </w:p>
    <w:p w14:paraId="4F04D64C" w14:textId="77777777" w:rsidR="00425AAE" w:rsidRDefault="00425AAE" w:rsidP="000727EF">
      <w:pPr>
        <w:pStyle w:val="Heading3"/>
      </w:pPr>
      <w:r>
        <w:t>wayland-1.5.0/debian/copyright:</w:t>
      </w:r>
    </w:p>
    <w:p w14:paraId="079DF83B" w14:textId="77777777" w:rsidR="00425AAE" w:rsidRDefault="00425AAE">
      <w:r>
        <w:t>[BEGIN FILE=wayland-1.5.0/debian/copyright] Upstream-Name: wayland Upstream-Contact: Kristian HÃ¸gsberg &lt;krh@bitplanet.net&gt; Source: http://wayland.freedesktop.org/releases/</w:t>
      </w:r>
    </w:p>
    <w:p w14:paraId="5248A202" w14:textId="77777777" w:rsidR="00425AAE" w:rsidRDefault="00425AAE">
      <w:r>
        <w:t>Files: debian/* Copyright: Â© 2011 Cyril Brulebois &lt;kibi@debian.org&gt; License: X11</w:t>
      </w:r>
    </w:p>
    <w:p w14:paraId="477C17DE" w14:textId="77777777" w:rsidR="00425AAE" w:rsidRDefault="00425AAE">
      <w:r>
        <w:t xml:space="preserve">Files: * Copyright: Â© 2008-2012 Kristian HÃ¸gsberg            Â© 2010-2012 Intel Corporation            Â© 2011 Benjamin Franzke            Â© 2012 Collabora, Ltd. </w:t>
      </w:r>
      <w:r>
        <w:tab/>
        <w:t xml:space="preserve">   Â© 2012 Jonas Ã…dahl </w:t>
      </w:r>
      <w:r>
        <w:tab/>
        <w:t xml:space="preserve">   Â© 2002 Keith Packard </w:t>
      </w:r>
      <w:r>
        <w:tab/>
        <w:t xml:space="preserve">   Â© 1999 SuSE, Inc. License: X11</w:t>
      </w:r>
    </w:p>
    <w:p w14:paraId="7EAC8420" w14:textId="77777777" w:rsidR="00425AAE" w:rsidRDefault="00425AAE">
      <w:r>
        <w:t xml:space="preserve">License: X11  Permission to use, copy, modify, distribute, and sell this software and its  documentation for any purpose is hereby granted without fee, provided that  the above copyright notice appear in all copies and that both that copyright  notice and this </w:t>
      </w:r>
      <w:r>
        <w:lastRenderedPageBreak/>
        <w:t>permission notice appear in supporting documentation, and  that the name of the copyright holders not be used in advertising or  publicity pertaining to distribution of the software without specific,  written prior permission.  The copyright holders make no representations  about the suitability of this software for any purpose.  It is provided as  is without express or implied warranty.  .  THE COPYRIGHT HOLDERS DISCLAIM ALL WARRANTIES WITH REGARD TO THIS SOFTWARE,  INCLUDING ALL IMPLIED WARRANTIES OF MERCHANTABILITY AND FITNESS, IN NO  EVENT SHALL THE COPYRIGHT HOLDERS BE LIABLE FOR ANY SPECIAL, INDIRECT OR  CONSEQUENTIAL DAMAGES OR ANY DAMAGES WHATSOEVER RESULTING FROM LOSS OF USE,  DATA OR PROFITS, WHETHER IN AN ACTION OF CONTRACT, NEGLIGENCE OR OTHER  TORTIOUS ACTION, ARISING OUT OF OR IN CONNECTION WITH THE USE OR PERFORMANCE  OF THIS SOFTWARE. [END FILE=wayland-1.5.0/debian/copyright]</w:t>
      </w:r>
    </w:p>
    <w:p w14:paraId="3B55AFB8" w14:textId="77777777" w:rsidR="00425AAE" w:rsidRDefault="00425AAE" w:rsidP="000727EF">
      <w:pPr>
        <w:pStyle w:val="Heading2fegan"/>
      </w:pPr>
      <w:bookmarkStart w:id="739" w:name="_Toc399938556"/>
      <w:r>
        <w:t>WebOb-1.4</w:t>
      </w:r>
      <w:bookmarkEnd w:id="739"/>
    </w:p>
    <w:p w14:paraId="6142F57E" w14:textId="77777777" w:rsidR="00425AAE" w:rsidRDefault="00425AAE" w:rsidP="00053D4A">
      <w:r>
        <w:tab/>
        <w:t>MIT</w:t>
      </w:r>
      <w:r>
        <w:tab/>
        <w:t>http://www.opensource.org/licenses/mit-license.php</w:t>
      </w:r>
    </w:p>
    <w:p w14:paraId="60D0BFD5" w14:textId="77777777" w:rsidR="00425AAE" w:rsidRDefault="00425AAE" w:rsidP="000727EF">
      <w:pPr>
        <w:pStyle w:val="Heading2fegan"/>
      </w:pPr>
      <w:bookmarkStart w:id="740" w:name="_Toc399938557"/>
      <w:r>
        <w:t>websockify-0.5.1</w:t>
      </w:r>
      <w:bookmarkEnd w:id="740"/>
    </w:p>
    <w:p w14:paraId="435C3F25" w14:textId="77777777" w:rsidR="00425AAE" w:rsidRDefault="00425AAE" w:rsidP="00053D4A">
      <w:r>
        <w:tab/>
        <w:t>LGPL 3.0</w:t>
      </w:r>
      <w:r>
        <w:tab/>
        <w:t>http://www.gnu.org/licenses/lgpl-3.0.txt</w:t>
      </w:r>
    </w:p>
    <w:p w14:paraId="44EF5671" w14:textId="77777777" w:rsidR="00425AAE" w:rsidRDefault="00425AAE" w:rsidP="000727EF">
      <w:pPr>
        <w:pStyle w:val="Heading2fegan"/>
      </w:pPr>
      <w:bookmarkStart w:id="741" w:name="_Toc399938558"/>
      <w:r>
        <w:t>WebTest-2.0.15</w:t>
      </w:r>
      <w:bookmarkEnd w:id="741"/>
    </w:p>
    <w:p w14:paraId="2CD40B63" w14:textId="77777777" w:rsidR="00425AAE" w:rsidRDefault="00425AAE" w:rsidP="00053D4A">
      <w:r>
        <w:tab/>
        <w:t>MIT</w:t>
      </w:r>
      <w:r>
        <w:tab/>
        <w:t>http://www.opensource.org/licenses/mit-license.php</w:t>
      </w:r>
    </w:p>
    <w:p w14:paraId="5DC5A2BD" w14:textId="77777777" w:rsidR="00425AAE" w:rsidRDefault="00425AAE" w:rsidP="000727EF">
      <w:pPr>
        <w:pStyle w:val="Heading2"/>
      </w:pPr>
      <w:r>
        <w:t xml:space="preserve"> </w:t>
      </w:r>
      <w:bookmarkStart w:id="742" w:name="_Toc399938559"/>
      <w:r>
        <w:t>wget (version 1.15):</w:t>
      </w:r>
      <w:bookmarkEnd w:id="742"/>
    </w:p>
    <w:p w14:paraId="02011B55" w14:textId="77777777" w:rsidR="00425AAE" w:rsidRDefault="00425AAE" w:rsidP="000727EF">
      <w:pPr>
        <w:pStyle w:val="Heading3"/>
      </w:pPr>
      <w:r>
        <w:t>wget-1.15/debian/copyright:</w:t>
      </w:r>
    </w:p>
    <w:p w14:paraId="7F824A37" w14:textId="77777777" w:rsidR="00425AAE" w:rsidRDefault="00425AAE">
      <w:r>
        <w:t>[BEGIN FILE=wget-1.15/debian/copyright] This package was debianized by Christian Schwarz &lt;schwarz@monet.m.isar.de&gt; on Mon, 18 Nov 1996 00:59:57 +0100 J. Ramos Goncalves &lt;ramos@debian.org&gt; on Thu, 13 Feb 1997 23:15:18 +0000 NicolÃ¡s Lichtmaier &lt;nick@debian.org&gt; on Sat, 18 Oct 1997 21:23:12 -0300 NoÃ«l KÃ¶the &lt;noel@debian.org&gt; on Mon, 18 Feb 2002 09:53:00 +0100</w:t>
      </w:r>
    </w:p>
    <w:p w14:paraId="446624FB" w14:textId="77777777" w:rsidR="00425AAE" w:rsidRDefault="00425AAE">
      <w:r>
        <w:t xml:space="preserve">It was downloaded from ftp://ftp.gnu.org/gnu/wget/ </w:t>
      </w:r>
      <w:r>
        <w:tab/>
        <w:t xml:space="preserve">Homepage: http://www.gnu.org/directory/wget.html </w:t>
      </w:r>
      <w:r>
        <w:tab/>
      </w:r>
      <w:r>
        <w:tab/>
        <w:t xml:space="preserve">  http://www.gnu.org/software/wget/wget.html</w:t>
      </w:r>
    </w:p>
    <w:p w14:paraId="1DA58B79" w14:textId="77777777" w:rsidR="00425AAE" w:rsidRDefault="00425AAE">
      <w:r>
        <w:t>Upstream Author: Giuseppe Scrivano &lt;gscrivano@gnu.org&gt;</w:t>
      </w:r>
    </w:p>
    <w:p w14:paraId="72E47613" w14:textId="77777777" w:rsidR="00425AAE" w:rsidRDefault="00425AAE">
      <w:r>
        <w:t>Copyright: (C) 2007 Free Software Foundation, Inc.</w:t>
      </w:r>
    </w:p>
    <w:p w14:paraId="41929DEE" w14:textId="77777777" w:rsidR="00425AAE" w:rsidRDefault="00425AAE">
      <w:r>
        <w:t>Released under the terms of the GPL; see  /usr/share/common-licenses/GPL-3.</w:t>
      </w:r>
    </w:p>
    <w:p w14:paraId="30C18403" w14:textId="77777777" w:rsidR="00425AAE" w:rsidRDefault="00425AAE">
      <w:r>
        <w:t xml:space="preserve">In addition, as a special exception, the Free Software Foundation gives permission to link the code of its release of Wget with the OpenSSL project's OpenSSL library (or with modified versions of it that use the same license as the OpenSSL library), and distribute </w:t>
      </w:r>
      <w:r>
        <w:lastRenderedPageBreak/>
        <w:t>the linked executables.  You must obey the GNU General Public License in all respects for all of the code used other than OpenSSL.  If you modify this file, you may extend this exception to your version of the file, but you are not obligated to do so.  If you do not wish to do so, delete this exception statement from your version.</w:t>
      </w:r>
    </w:p>
    <w:p w14:paraId="0AF224AF" w14:textId="77777777" w:rsidR="00425AAE" w:rsidRDefault="00425AAE">
      <w:r>
        <w:t>The wget(1) manpage and the wget info page are distributed under the terms of the GNU Free Documentation License ; see /usr/share/common-licenses/GFDL-1.2</w:t>
      </w:r>
    </w:p>
    <w:p w14:paraId="06760CE4" w14:textId="77777777" w:rsidR="00425AAE" w:rsidRDefault="00425AAE">
      <w:r>
        <w:t>[END FILE=wget-1.15/debian/copyright]</w:t>
      </w:r>
    </w:p>
    <w:p w14:paraId="79D94CF5" w14:textId="77777777" w:rsidR="00425AAE" w:rsidRDefault="00425AAE" w:rsidP="000727EF">
      <w:pPr>
        <w:pStyle w:val="Heading3"/>
      </w:pPr>
      <w:r>
        <w:t>wget-1.15/build-aux/update-copyright:</w:t>
      </w:r>
    </w:p>
    <w:p w14:paraId="206A53CF" w14:textId="77777777" w:rsidR="00425AAE" w:rsidRDefault="00425AAE">
      <w:r>
        <w:t>[BEGIN FILE=wget-1.15/build-aux/update-copyright] eval '(exit $?0)' &amp;&amp; eval 'exec perl -wS -0777 -pi $0 ${1+$@}'   &amp; eval 'exec perl -wS -0777 -pi $0 $argv:q'     if 0; # Update an FSF copyright year list to include the current year.</w:t>
      </w:r>
    </w:p>
    <w:p w14:paraId="2A1DE8F8" w14:textId="77777777" w:rsidR="00425AAE" w:rsidRDefault="00425AAE">
      <w:r>
        <w:t>my $VERSION = '2013-01-03.09:41'; # UTC</w:t>
      </w:r>
    </w:p>
    <w:p w14:paraId="587F317B" w14:textId="77777777" w:rsidR="00425AAE" w:rsidRDefault="00425AAE">
      <w:r>
        <w:t># Copyright (C) 2009-2013 Free Software Foundation, Inc. # # This program is free software: you can redistribute it and/or modify # it under the terms of the GNU General Public License as published by # the Free Software Foundation; either version 3, or (at your option) # any later version. # # This program is distributed in the hope that it will be useful, # but WITHOUT ANY WARRANTY; without even the implied warranty of # MERCHANTABILITY or FITNESS FOR A PARTICULAR PURPOSE.  See the # GNU General Public License for more details. # # You should have received a copy of the GNU General Public License # along with this program.  If not, see &lt;http://www.gnu.org/licenses/&gt;.</w:t>
      </w:r>
    </w:p>
    <w:p w14:paraId="229A2F26" w14:textId="77777777" w:rsidR="00425AAE" w:rsidRDefault="00425AAE">
      <w:r>
        <w:t># Written by Jim Meyering and Joel E. Denny</w:t>
      </w:r>
    </w:p>
    <w:p w14:paraId="100F9B20" w14:textId="77777777" w:rsidR="00425AAE" w:rsidRDefault="00425AAE">
      <w:r>
        <w:t xml:space="preserve"># The arguments to this script should be names of files that contain # copyright statements to be updated.  The copyright holder's name # defaults to Free Software Foundation, Inc. but may be changed to # any other name by using the UPDATE_COPYRIGHT_HOLDER environment # variable. # # For example, you might wish to use the update-copyright target rule # in maint.mk from gnulib's maintainer-makefile module. # # Iff a copyright statement is recognized in a file and the final # year is not the current year, then the statement is updated for the # new year and it is reformatted to: # #   1. Fit within 72 columns. #   2. Convert 2-digit years to 4-digit years by prepending 19. #   3. Expand copyright year intervals.  (See Environment variables #      below.) # # A warning is printed for every file for which no copyright # statement is recognized. # # Each file's copyright statement must be formatted correctly in # order to be recognized.  For example, each of these is fine: # #   Copyright @copyright{} 1990-2005, 2007-2009 Free Software #   Foundation, Inc. # #   # Copyright (C) 1990-2005, 2007-2009 Free Software #   # Foundation, Inc. # #   /* #    * Copyright &amp;copy; 90,2005,2007-2009 #    * Free Software Foundation, Inc. #    */ # # However, the following format is not recognized because the line # prefix changes after the first line: # #   ## Copyright (C) 1990-2005, 2007-2009 Free Software #   #  Foundation, Inc. # # However, any correctly formatted copyright statement following # a non-matching copyright statements would be recognized. # # The exact conditions that a file's copyright statement must meet # to be recognized are: # #   1. It is the first copyright statement that meets all of the #      following conditions.  Subsequent copyright statements are #      ignored. #   2. Its format is Copyright (C), then a list of copyright years, #      and then the name of the copyright holder. #   3. The (C) takes one of the </w:t>
      </w:r>
      <w:r>
        <w:lastRenderedPageBreak/>
        <w:t>following forms or is omitted #      entirely: # #        A. (C) #        B. (c) #        C. @copyright{} #        D. &amp;copy; # #   4. The Copyright appears at the beginning of a line, except that it #      may be prefixed by any sequence (e.g., a comment) of no more than #      5 characters -- including white space. #   5. Iff such a prefix is present, the same prefix appears at the #      beginning of each remaining line within the FSF copyright #      statement.  There is one exception in order to support C-style #      comments: if the first line's prefix contains nothing but #      whitespace surrounding a /*, then the prefix for all subsequent #      lines is the same as the first line's prefix except with each of #      / and possibly * replaced by a  .  The replacement of * #      by   is consistent throughout all subsequent lines. #   6. Blank lines, even if preceded by the prefix, do not appear #      within the FSF copyright statement. #   7. Each copyright year is 2 or 4 digits, and years are separated by #      commas or dashes.  Whitespace may appear after commas. # # Environment variables: # #   1. If UPDATE_COPYRIGHT_FORCE=1, a recognized FSF copyright statement #      is reformatted even if it does not need updating for the new #      year.  If unset or set to 0, only updated FSF copyright #      statements are reformatted. #   2. If UPDATE_COPYRIGHT_USE_INTERVALS=1, every series of consecutive #      copyright years (such as 90, 1991, 1992-2007, 2008) in a #      reformatted FSF copyright statement is collapsed to a single #      interval (such as 1990-2008).  If unset or set to 0, all existing #      copyright year intervals in a reformatted FSF copyright statement #      are expanded instead. #      If UPDATE_COPYRIGHT_USE_INTERVALS=2, convert a sequence with gaps #      to the minimal containing range.  For example, convert #      2000, 2004-2007, 2009 to 2000-2009. #   3. For testing purposes, you can set the assumed current year in #      UPDATE_COPYRIGHT_YEAR. #   4. The default maximum line length for a copyright line is 72. #      Set UPDATE_COPYRIGHT_MAX_LINE_LENGTH to use a different length. #   5. Set UPDATE_COPYRIGHT_HOLDER if the copyright holder is other #      than Free Software Foundation, Inc..</w:t>
      </w:r>
    </w:p>
    <w:p w14:paraId="41BED7B1" w14:textId="77777777" w:rsidR="00425AAE" w:rsidRDefault="00425AAE">
      <w:r>
        <w:t>use strict; use warnings;</w:t>
      </w:r>
    </w:p>
    <w:p w14:paraId="51657C90" w14:textId="77777777" w:rsidR="00425AAE" w:rsidRDefault="00425AAE">
      <w:r>
        <w:t>my $copyright_re = 'Copyright'; my $circle_c_re = '(?:\([cC]\)</w:t>
      </w:r>
    </w:p>
    <w:p w14:paraId="3D68834B" w14:textId="77777777" w:rsidR="00425AAE" w:rsidRDefault="00425AAE">
      <w:r>
        <w:t>@copyright{}</w:t>
      </w:r>
    </w:p>
    <w:p w14:paraId="6D81AC0F" w14:textId="77777777" w:rsidR="00425AAE" w:rsidRDefault="00425AAE">
      <w:r>
        <w:t xml:space="preserve">&amp;copy;)'; my $holder = $ENV{UPDATE_COPYRIGHT_HOLDER}; $holder </w:t>
      </w:r>
    </w:p>
    <w:p w14:paraId="22B2B728" w14:textId="77777777" w:rsidR="00425AAE" w:rsidRDefault="00425AAE"/>
    <w:p w14:paraId="3D294F2D" w14:textId="77777777" w:rsidR="00425AAE" w:rsidRDefault="00425AAE">
      <w:r>
        <w:t xml:space="preserve">= 'Free Software Foundation, Inc.'; my $prefix_max = 5; my $margin = $ENV{UPDATE_COPYRIGHT_MAX_LINE_LENGTH}; !$margin </w:t>
      </w:r>
    </w:p>
    <w:p w14:paraId="74CF3C6C" w14:textId="77777777" w:rsidR="00425AAE" w:rsidRDefault="00425AAE"/>
    <w:p w14:paraId="4D4DFB96" w14:textId="77777777" w:rsidR="00425AAE" w:rsidRDefault="00425AAE">
      <w:r>
        <w:t xml:space="preserve"> $margin !~ m/^\d+$/   and $margin = 72;</w:t>
      </w:r>
    </w:p>
    <w:p w14:paraId="43B9892D" w14:textId="77777777" w:rsidR="00425AAE" w:rsidRDefault="00425AAE">
      <w:r>
        <w:t>my $tab_width = 8;</w:t>
      </w:r>
    </w:p>
    <w:p w14:paraId="3FD05B77" w14:textId="77777777" w:rsidR="00425AAE" w:rsidRDefault="00425AAE">
      <w:r>
        <w:t xml:space="preserve">my $this_year = $ENV{UPDATE_COPYRIGHT_YEAR}; if (!$this_year </w:t>
      </w:r>
    </w:p>
    <w:p w14:paraId="3751AF16" w14:textId="77777777" w:rsidR="00425AAE" w:rsidRDefault="00425AAE"/>
    <w:p w14:paraId="53B6A413" w14:textId="77777777" w:rsidR="00425AAE" w:rsidRDefault="00425AAE">
      <w:r>
        <w:t xml:space="preserve"> $this_year !~ m/^\d{4}$/)   {     my ($sec, $min, $hour, $mday, $month, $year) = localtime (time ());     $this_year = $year + 1900;   }</w:t>
      </w:r>
    </w:p>
    <w:p w14:paraId="20C158E0" w14:textId="77777777" w:rsidR="00425AAE" w:rsidRDefault="00425AAE">
      <w:r>
        <w:t># Unless the file consistently uses \r\n as the EOL, use \n instead. my $eol = /(?:^</w:t>
      </w:r>
    </w:p>
    <w:p w14:paraId="347B5966" w14:textId="77777777" w:rsidR="00425AAE" w:rsidRDefault="00425AAE">
      <w:r>
        <w:t>[^\r])\n/ ? \n : \r\n;</w:t>
      </w:r>
    </w:p>
    <w:p w14:paraId="7B217797" w14:textId="77777777" w:rsidR="00425AAE" w:rsidRDefault="00425AAE">
      <w:r>
        <w:t>my $leading; my $prefix; my $ws_re; my $stmt_re; while (/(^</w:t>
      </w:r>
    </w:p>
    <w:p w14:paraId="4DF5DE61" w14:textId="77777777" w:rsidR="00425AAE" w:rsidRDefault="00425AAE">
      <w:r>
        <w:lastRenderedPageBreak/>
        <w:t>\n)(.{0,$prefix_max})$copyright_re/g)   {     $leading = $1$2;     $prefix = $2;     if ($prefix =~ /^(\s*\/)\*(\s*)$/)       {         $prefix =~ s,/, ,;         my $prefix_ws = $prefix;         $prefix_ws =~ s/\*/ /; # Only whitespace.         if (/\G(?:[^*\n]</w:t>
      </w:r>
    </w:p>
    <w:p w14:paraId="6C611942" w14:textId="77777777" w:rsidR="00425AAE" w:rsidRDefault="00425AAE">
      <w:r>
        <w:t>\*[^\/\n])*\*?\n$prefix_ws/)           {             $prefix = $prefix_ws;           }       }     $ws_re = '[ \t\r\f]'; # \s without \n     $ws_re =       (?:$ws_re*(?:$ws_re</w:t>
      </w:r>
    </w:p>
    <w:p w14:paraId="6412FA00" w14:textId="77777777" w:rsidR="00425AAE" w:rsidRDefault="00425AAE">
      <w:r>
        <w:t>\\n . quotemeta($prefix) . )$ws_re*);     my $holder_re = $holder;     $holder_re =~ s/\s/$ws_re/g;     my $stmt_remainder_re =       (?:$ws_re$circle_c_re)?       . $ws_re(?:(?:\\d\\d)?\\d\\d(?:,$ws_re?</w:t>
      </w:r>
    </w:p>
    <w:p w14:paraId="470DCA1C" w14:textId="77777777" w:rsidR="00425AAE" w:rsidRDefault="00425AAE">
      <w:r>
        <w:t>-))*       . ((?:\\d\\d)?\\d\\d)$ws_re$holder_re;     if (/\G$stmt_remainder_re/)       {         $stmt_re =           quotemeta($leading) . ($copyright_re$stmt_remainder_re);         last;       }   } if (defined $stmt_re)   {     /$stmt_re/ or die; # Should never die.     my $stmt = $1;     my $final_year_orig = $2;</w:t>
      </w:r>
    </w:p>
    <w:p w14:paraId="770F7487" w14:textId="77777777" w:rsidR="00425AAE" w:rsidRDefault="00425AAE">
      <w:r>
        <w:t xml:space="preserve">    # Handle two-digit year numbers like 98 and 99.     my $final_year = $final_year_orig;     $final_year &lt;= 99       and $final_year += 1900;</w:t>
      </w:r>
    </w:p>
    <w:p w14:paraId="26F64F83" w14:textId="77777777" w:rsidR="00425AAE" w:rsidRDefault="00425AAE">
      <w:r>
        <w:t xml:space="preserve">    if ($final_year != $this_year)       {         # Update the year.         $stmt =~ s/\b$final_year_orig\b/$final_year, $this_year/;       }     if ($final_year != $this_year </w:t>
      </w:r>
    </w:p>
    <w:p w14:paraId="525520CB" w14:textId="77777777" w:rsidR="00425AAE" w:rsidRDefault="00425AAE"/>
    <w:p w14:paraId="26D7DB2C" w14:textId="77777777" w:rsidR="00425AAE" w:rsidRDefault="00425AAE">
      <w:r>
        <w:t xml:space="preserve"> $ENV{'UPDATE_COPYRIGHT_FORCE'})       {         # Normalize all whitespace including newline-prefix sequences.         $stmt =~ s/$ws_re/ /g;</w:t>
      </w:r>
    </w:p>
    <w:p w14:paraId="41FFEF24" w14:textId="77777777" w:rsidR="00425AAE" w:rsidRDefault="00425AAE">
      <w:r>
        <w:t xml:space="preserve">        # Put spaces after commas.         $stmt =~ s/, ?/, /g;</w:t>
      </w:r>
    </w:p>
    <w:p w14:paraId="12860ED9" w14:textId="77777777" w:rsidR="00425AAE" w:rsidRDefault="00425AAE">
      <w:r>
        <w:t xml:space="preserve">        # Convert 2-digit to 4-digit years.         $stmt =~ s/(\b\d\d\b)/19$1/g;</w:t>
      </w:r>
    </w:p>
    <w:p w14:paraId="3BF45B59" w14:textId="77777777" w:rsidR="00425AAE" w:rsidRDefault="00425AAE">
      <w:r>
        <w:t xml:space="preserve">        # Make the use of intervals consistent.         if (!$ENV{UPDATE_COPYRIGHT_USE_INTERVALS})           {             $stmt =~ s/(\d{4})-(\d{4})/join(', ', $1..$2)/eg;           }         else           {             $stmt =~               s/                 (\d{4})                 (?:                   (,\ </w:t>
      </w:r>
    </w:p>
    <w:p w14:paraId="286127DF" w14:textId="77777777" w:rsidR="00425AAE" w:rsidRDefault="00425AAE">
      <w:r>
        <w:t>-)                   ((??{                     if    ($2 eq '-') { '\d{4}'; }                     elsif (!$3)       { $1 + 1;  }                     else              { $3 + 1;  }                   }))                 )+               /$1-$3/gx;</w:t>
      </w:r>
    </w:p>
    <w:p w14:paraId="324354E1" w14:textId="77777777" w:rsidR="00425AAE" w:rsidRDefault="00425AAE">
      <w:r>
        <w:t xml:space="preserve">            # When it's 2, emit a single range encompassing all year numbers.             $ENV{UPDATE_COPYRIGHT_USE_INTERVALS} == 2               and $stmt =~ s/\b(\d{4})\b.*\b(\d{4})\b/$1-$2/;           }</w:t>
      </w:r>
    </w:p>
    <w:p w14:paraId="5C1BFE6C" w14:textId="77777777" w:rsidR="00425AAE" w:rsidRDefault="00425AAE">
      <w:r>
        <w:t xml:space="preserve">        # Format within margin.         my $stmt_wrapped;         my $text_margin = $margin - length($prefix);         if ($prefix =~ /^(\t+)/)           {             $text_margin -= length($1) * ($tab_width - 1);           }         while (length $stmt)           {             if (($stmt =~ s/^(.{1,$text_margin})(?: </w:t>
      </w:r>
    </w:p>
    <w:p w14:paraId="38FC6866" w14:textId="77777777" w:rsidR="00425AAE" w:rsidRDefault="00425AAE">
      <w:r>
        <w:t xml:space="preserve">$)//)                 </w:t>
      </w:r>
    </w:p>
    <w:p w14:paraId="463DF1DD" w14:textId="77777777" w:rsidR="00425AAE" w:rsidRDefault="00425AAE"/>
    <w:p w14:paraId="517478D6" w14:textId="77777777" w:rsidR="00425AAE" w:rsidRDefault="00425AAE">
      <w:r>
        <w:t xml:space="preserve"> ($stmt =~ s/^([\S]+)(?: </w:t>
      </w:r>
    </w:p>
    <w:p w14:paraId="7C4C8381" w14:textId="77777777" w:rsidR="00425AAE" w:rsidRDefault="00425AAE">
      <w:r>
        <w:t>$)//))               {                 my $line = $1;                 $stmt_wrapped .= $stmt_wrapped ? $eol$prefix : $leading;                 $stmt_wrapped .= $line;               }             else               {                 # Should be unreachable, but we don't want an infinite                 # loop if it can be reached.                 die;               }           }</w:t>
      </w:r>
    </w:p>
    <w:p w14:paraId="1E5DDCEF" w14:textId="77777777" w:rsidR="00425AAE" w:rsidRDefault="00425AAE">
      <w:r>
        <w:t xml:space="preserve">        # Replace the old copyright statement.         s/$stmt_re/$stmt_wrapped/;       }   } else   {     print STDERR $ARGV: warning: copyright statement not found\n;   }</w:t>
      </w:r>
    </w:p>
    <w:p w14:paraId="11F1740D" w14:textId="77777777" w:rsidR="00425AAE" w:rsidRDefault="00425AAE">
      <w:r>
        <w:lastRenderedPageBreak/>
        <w:t># Local variables: # mode: perl # indent-tabs-mode: nil # eval: (add-hook 'write-file-hooks 'time-stamp) # time-stamp-start: my $VERSION = ' # time-stamp-format: %:y-%02m-%02d.%02H:%02M # time-stamp-time-zone: UTC # time-stamp-end: '; # UTC # End: [END FILE=wget-1.15/build-aux/update-copyright]</w:t>
      </w:r>
    </w:p>
    <w:p w14:paraId="76FDC52D" w14:textId="77777777" w:rsidR="00425AAE" w:rsidRDefault="00425AAE" w:rsidP="000727EF">
      <w:pPr>
        <w:pStyle w:val="Heading2fegan"/>
      </w:pPr>
      <w:bookmarkStart w:id="743" w:name="_Toc399938560"/>
      <w:r>
        <w:t>WSME-0.6.1</w:t>
      </w:r>
      <w:bookmarkEnd w:id="743"/>
    </w:p>
    <w:p w14:paraId="008240DE" w14:textId="77777777" w:rsidR="00425AAE" w:rsidRDefault="00425AAE" w:rsidP="00053D4A">
      <w:r>
        <w:tab/>
        <w:t>MIT</w:t>
      </w:r>
      <w:r>
        <w:tab/>
        <w:t>http://www.opensource.org/licenses/mit-license.php</w:t>
      </w:r>
    </w:p>
    <w:p w14:paraId="1FFF3F52" w14:textId="77777777" w:rsidR="00425AAE" w:rsidRDefault="00425AAE" w:rsidP="000727EF">
      <w:pPr>
        <w:pStyle w:val="Heading2"/>
      </w:pPr>
      <w:bookmarkStart w:id="744" w:name="_Toc399938561"/>
      <w:r>
        <w:t>X Resize and Rotate (Xrandr) Extension</w:t>
      </w:r>
      <w:bookmarkEnd w:id="744"/>
      <w:r>
        <w:t xml:space="preserve"> </w:t>
      </w:r>
    </w:p>
    <w:p w14:paraId="1E2CE8E3" w14:textId="77777777" w:rsidR="00425AAE" w:rsidRDefault="00425AAE" w:rsidP="00E77BEE">
      <w:r>
        <w:t>%% This notice is provided with respect to X Resize and Rotate (Xrandr) Extension, which may be included with this software:  2. XFree86 License</w:t>
      </w:r>
    </w:p>
    <w:p w14:paraId="3BEEFF01" w14:textId="77777777" w:rsidR="00425AAE" w:rsidRDefault="00425AAE">
      <w:r>
        <w:t>XFree86 code without an explicit copyright is covered by the following copyright/license:</w:t>
      </w:r>
    </w:p>
    <w:p w14:paraId="5AB9A3D6" w14:textId="77777777" w:rsidR="00425AAE" w:rsidRDefault="00425AAE">
      <w:r>
        <w:t>Copyright (C) 1994-2003 The XFree86 Project, Inc. All Rights Reserved.</w:t>
      </w:r>
    </w:p>
    <w:p w14:paraId="1ECF426E"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03428D7" w14:textId="77777777" w:rsidR="00425AAE" w:rsidRDefault="00425AAE">
      <w:r>
        <w:t>The above copyright notice and this permission notice shall be included in all copies or substantial portions of the Software.</w:t>
      </w:r>
    </w:p>
    <w:p w14:paraId="3C0F8065" w14:textId="77777777" w:rsidR="00425AAE" w:rsidRDefault="00425AAE">
      <w:r>
        <w:t>THE SOFTWARE IS PROVIDED AS IS, WITHOUT WARRANTY OF ANY KIND, EXPRESS OR IMPLIED, INCLUDING BUT NOT LIMITED TO THE WARRANTIES OF MERCHANTABILITY, FITNESS FOR A PARTICULAR PURPOSE AND NONINFRINGEMENT. IN NO EVENT SHALL THE XFREE86 PROJECT BE LIABLE FOR ANY CLAIM, DAMAGES OR OTHER LIABILITY, WHETHER IN AN ACTION OF CONTRACT, TORT OR OTHERWISE, ARISING FROM, OUT OF OR IN CONNECTION WITH THE SOFTWARE OR THE USE OR OTHER DEALINGS IN THE SOFTWARE.</w:t>
      </w:r>
    </w:p>
    <w:p w14:paraId="39BD76B0" w14:textId="77777777" w:rsidR="00425AAE" w:rsidRDefault="00425AAE">
      <w:r>
        <w:t>Except as contained in this notice, the name of the XFree86 Project shall not be used in advertising or otherwise to promote the sale, use or other dealings in this Software without prior written authorization from the XFree86 Project.</w:t>
      </w:r>
    </w:p>
    <w:p w14:paraId="347F092B" w14:textId="77777777" w:rsidR="00425AAE" w:rsidRDefault="00425AAE" w:rsidP="000727EF">
      <w:pPr>
        <w:pStyle w:val="Heading2"/>
      </w:pPr>
      <w:bookmarkStart w:id="745" w:name="_Toc399938562"/>
      <w:r>
        <w:t>X Window System</w:t>
      </w:r>
      <w:bookmarkEnd w:id="745"/>
    </w:p>
    <w:p w14:paraId="088F7830" w14:textId="77777777" w:rsidR="00425AAE" w:rsidRDefault="00425AAE" w:rsidP="00E77BEE">
      <w:r>
        <w:t xml:space="preserve">  %% This notice is provided with respect to X Window System, which may be included with this software: </w:t>
      </w:r>
    </w:p>
    <w:p w14:paraId="03027A72" w14:textId="77777777" w:rsidR="00425AAE" w:rsidRDefault="00425AAE">
      <w:r>
        <w:t>Copyright  The Open Group</w:t>
      </w:r>
    </w:p>
    <w:p w14:paraId="112012F3" w14:textId="77777777" w:rsidR="00425AAE" w:rsidRDefault="00425AAE">
      <w:r>
        <w:t>Permission to use, copy, modify, distribute, and sell this software and itsdocumentation for any purpose is hereby granted without fee, provided that theabove copyright notice appear in all copies and that both that copyright noticeand this permission notice appear in supporting documentation.</w:t>
      </w:r>
    </w:p>
    <w:p w14:paraId="1683BC37" w14:textId="77777777" w:rsidR="00425AAE" w:rsidRDefault="00425AAE">
      <w:r>
        <w:lastRenderedPageBreak/>
        <w:t>The above copyright notice and this permission notice shall be included in allcopies or substantial portions of the Software.</w:t>
      </w:r>
    </w:p>
    <w:p w14:paraId="56D83C7B" w14:textId="77777777" w:rsidR="00425AAE" w:rsidRDefault="00425AAE">
      <w:r>
        <w:t>THE SOFTWARE IS PROVIDED AS IS, WITHOUT WARRANTY OF ANY KIND, EXPRESS ORIMPLIED, INCLUDING BUT NOT LIMITED TO THE WARRANTIES OF MERCHANTABILITY, FITNESSFOR A PARTICULAR PURPOSE AND NONINFRINGEMENT. IN NO EVENT SHALL THE OPEN GROUPBE LIABLE FOR ANY CLAIM, DAMAGES OR OTHER LIABILITY, WHETHER IN AN ACTION OFCONTRACT, TORT OR OTHERWISE, ARISING FROM, OUT OF OR IN CONNECTION WITH THESOFTWARE OR THE USE OR OTHER DEALINGS IN THE SOFTWARE.</w:t>
      </w:r>
    </w:p>
    <w:p w14:paraId="409524DB" w14:textId="77777777" w:rsidR="00425AAE" w:rsidRDefault="00425AAE">
      <w:r>
        <w:t>Except as contained in this notice, the name of The Open Group shall not be used in advertising or otherwise to promote the sale, use or other dealings in this Software without prior written authorization from The Open Group.</w:t>
      </w:r>
    </w:p>
    <w:p w14:paraId="34B3CE29" w14:textId="77777777" w:rsidR="00425AAE" w:rsidRDefault="00425AAE">
      <w:r>
        <w:t>Portions also covered by other licenses as noted in the above URL.</w:t>
      </w:r>
    </w:p>
    <w:p w14:paraId="70F8C43F" w14:textId="77777777" w:rsidR="00425AAE" w:rsidRDefault="00425AAE" w:rsidP="000727EF">
      <w:pPr>
        <w:pStyle w:val="Heading2"/>
      </w:pPr>
      <w:bookmarkStart w:id="746" w:name="_Toc399938563"/>
      <w:r>
        <w:t>Xalan, Xerces</w:t>
      </w:r>
      <w:bookmarkEnd w:id="746"/>
    </w:p>
    <w:p w14:paraId="128D9E6C" w14:textId="77777777" w:rsidR="00425AAE" w:rsidRDefault="00425AAE" w:rsidP="00E77BEE">
      <w:r>
        <w:t xml:space="preserve">  - This notice is provided with respect to Xalan, Xerces, which may be included with this software: </w:t>
      </w:r>
    </w:p>
    <w:p w14:paraId="5E0360B0" w14:textId="77777777" w:rsidR="00425AAE" w:rsidRDefault="00425AAE">
      <w:r>
        <w:t xml:space="preserve">/*  * The Apache Software License, Version 1.1  *  *  * Copyright (c) 1999-2003 The Apache Software Foundation.  All rights  * reserved.  *  * Redistribution and use in source and binary forms, with or without  * modification, are permitted provided that the following conditions  * are met:  *  * 1. Redistributions of source code must retain the above copyright  *    notice, this list of conditions and the following disclaimer.  *  * 2. Redistributions in binary form must reproduce the above copyright *    notice, this list of conditions and the following disclaimer in  *    the documentation and/or other materials provided with the  *    distribution.  *  * 3. The end-user documentation included with the redistribution,  *    if any, must include the following acknowledgment:    *       This product includes software developed by the  *        Apache Software Foundation (http://www.apache.org/).  *    Alternately, this acknowledgment may appear in the software itself, *    if and wherever such third-party acknowledgments normally appear. *  * 4. The names Xerces and Apache Software Foundation must  *    not be used to endorse or promote products derived from this  *    software without prior written permission. For written   *    permission, please contact apache@apache.org.  *  * 5. Products derived from this software may not be called Apache,  *    nor may Apache appear in their name, without prior written  *    permission of the Apache Software Foundation.  *  * THIS SOFTWARE IS PROVIDED ``AS IS'' AND ANY EXPRESSED OR IMPLIED  * WARRANTIES, INCLUDING, BUT NOT LIMITED TO, THE IMPLIED WARRANTIES  * OF MERCHANTABILITY AND FITNESS FOR A PARTICULAR PURPOSE ARE  * DISCLAIMED.  IN NO EVENT SHALL THE APACHE SOFTWARE FOUNDATION OR  * ITS CONTRIBUTORS BE LIABLE FOR ANY DIRECT, INDIRECT, INCIDENTAL,  * SPECIAL, EXEMPLARY, OR CONSEQUENTIAL DAMAGES (INCLUDING, BUT NOT  * LIMITED TO, PROCUREMENT OF SUBSTITUTE GOODS OR SERVICES; LOSS OF  * USE, DATA, OR PROFITS; OR BUSINESS INTERRUPTION) HOWEVER CAUSED AND * ON ANY THEORY OF LIABILITY, WHETHER IN CONTRACT, STRICT LIABILITY,  * OR TORT (INCLUDING </w:t>
      </w:r>
      <w:r>
        <w:lastRenderedPageBreak/>
        <w:t xml:space="preserve">NEGLIGENCE OR OTHERWISE) ARISING IN ANY WAY OUT  * OF THE USE OF THIS SOFTWARE, EVEN IF ADVISED OF THE POSSIBILITY OF  * SUCH DAMAGE.  * ==================================================================== *  * This software consists of voluntary contributions made by many  * individuals on behalf of the Apache Software Foundation and was  * originally based on software copyright (c) 1999, International  * Business Machines, Inc., http://www.ibm.com.  For more  * information on the Apache Software Foundation, please see  * </w:t>
      </w:r>
    </w:p>
    <w:p w14:paraId="42A11668" w14:textId="77777777" w:rsidR="00425AAE" w:rsidRDefault="00425AAE" w:rsidP="000727EF">
      <w:pPr>
        <w:pStyle w:val="Heading2"/>
      </w:pPr>
      <w:r>
        <w:t xml:space="preserve"> </w:t>
      </w:r>
      <w:bookmarkStart w:id="747" w:name="_Toc399938564"/>
      <w:r>
        <w:t>xapian-bindings (version 1.2.18):</w:t>
      </w:r>
      <w:bookmarkEnd w:id="747"/>
    </w:p>
    <w:p w14:paraId="38E55EC9" w14:textId="77777777" w:rsidR="00425AAE" w:rsidRDefault="00425AAE" w:rsidP="000727EF">
      <w:pPr>
        <w:pStyle w:val="Heading3"/>
      </w:pPr>
      <w:r>
        <w:t>xapian-bindings-1.2.18/debian/copyright:</w:t>
      </w:r>
    </w:p>
    <w:p w14:paraId="5272180A" w14:textId="77777777" w:rsidR="00425AAE" w:rsidRDefault="00425AAE">
      <w:r>
        <w:t>[BEGIN FILE=xapian-bindings-1.2.18/debian/copyright] This is the Debian package of the Xapian language bindings.  This package was originally created and maintained by Richard Boulton &lt;richard@tartarus.org&gt;.  It is currently maintained by Olly Betts &lt;olly@survex.com&gt;.</w:t>
      </w:r>
    </w:p>
    <w:p w14:paraId="7E111B5C" w14:textId="77777777" w:rsidR="00425AAE" w:rsidRDefault="00425AAE">
      <w:r>
        <w:t>It was downloaded from http://xapian.org/download</w:t>
      </w:r>
    </w:p>
    <w:p w14:paraId="71538F8E" w14:textId="77777777" w:rsidR="00425AAE" w:rsidRDefault="00425AAE">
      <w:r>
        <w:t>Upstream Authors:</w:t>
      </w:r>
    </w:p>
    <w:p w14:paraId="2DB73399" w14:textId="77777777" w:rsidR="00425AAE" w:rsidRDefault="00425AAE">
      <w:r>
        <w:t xml:space="preserve">        Olly Betts &lt;olly@survex.com&gt;         James Aylett &lt;tartarus@users.sourceforge.net&gt; </w:t>
      </w:r>
      <w:r>
        <w:tab/>
        <w:t xml:space="preserve">BrightStation PLC </w:t>
      </w:r>
      <w:r>
        <w:tab/>
        <w:t xml:space="preserve">Ananova Ltd </w:t>
      </w:r>
      <w:r>
        <w:tab/>
        <w:t xml:space="preserve">Technology Concepts &amp; Design, Inc. </w:t>
      </w:r>
      <w:r>
        <w:tab/>
        <w:t xml:space="preserve">Networked Knowledge Systems, Inc.  </w:t>
      </w:r>
      <w:r>
        <w:tab/>
        <w:t xml:space="preserve">Richard Boulton </w:t>
      </w:r>
      <w:r>
        <w:tab/>
        <w:t>Lemur Consulting Ltd</w:t>
      </w:r>
    </w:p>
    <w:p w14:paraId="6843358B" w14:textId="77777777" w:rsidR="00425AAE" w:rsidRDefault="00425AAE">
      <w:r>
        <w:t>Copyright:</w:t>
      </w:r>
    </w:p>
    <w:p w14:paraId="756A01D7" w14:textId="77777777" w:rsidR="00425AAE" w:rsidRDefault="00425AAE">
      <w:r>
        <w:t xml:space="preserve">  Copyright (C) 2002,2003,2004,2005,2007,2008,2009,2010,2011,2012,2013,2014 Olly Betts   Copyright (C) 2002,2003,2004,2005 James Aylett   Copyright (C) 2001,2002 Ananova Ltd   Copyright (C) 1999,2000,2001 BrightStation PLC   Copyright (C) 2006 Networked Knowledge Systems, Inc.    Copyright (C) 2007,2010 Richard Boulton   Copyright (C) 2007,2008 Lemur Consulting Ltd</w:t>
      </w:r>
    </w:p>
    <w:p w14:paraId="7ED587F8"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60CE2077"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5EC05A4F" w14:textId="77777777" w:rsidR="00425AAE" w:rsidRDefault="00425AAE">
      <w:r>
        <w:t xml:space="preserve">  You should have received a copy of the GNU General Public License   along with this program; if not, write to the Free Software   Foundation, Inc., 51 Franklin St, Fifth Floor, Boston, MA  02110-1301 USA</w:t>
      </w:r>
    </w:p>
    <w:p w14:paraId="145563D1" w14:textId="77777777" w:rsidR="00425AAE" w:rsidRDefault="00425AAE">
      <w:r>
        <w:t xml:space="preserve">  See /usr/share/common-licenses/GPL-2 for the full text of the GNU GPL.</w:t>
      </w:r>
    </w:p>
    <w:p w14:paraId="2AE2F79C" w14:textId="77777777" w:rsidR="00425AAE" w:rsidRDefault="00425AAE">
      <w:r>
        <w:t>The JNI Java bindings in the java subdirectory bear the following licence notice:</w:t>
      </w:r>
    </w:p>
    <w:p w14:paraId="6041D55D" w14:textId="77777777" w:rsidR="00425AAE" w:rsidRDefault="00425AAE">
      <w:r>
        <w:t xml:space="preserve">  Copyright (c) 2003, Technology Concepts &amp; Design, Inc.   Copyright (c) 2005,2006,2008,2011 Olly Betts   All rights reserved.</w:t>
      </w:r>
    </w:p>
    <w:p w14:paraId="58A34BBE" w14:textId="77777777" w:rsidR="00425AAE" w:rsidRDefault="00425AAE">
      <w:r>
        <w:t xml:space="preserve">  Redistribution and use in source and binary forms, with or without   modification, are permitted provided that the following conditions are met:</w:t>
      </w:r>
    </w:p>
    <w:p w14:paraId="0B9D94A3" w14:textId="77777777" w:rsidR="00425AAE" w:rsidRDefault="00425AAE">
      <w:r>
        <w:lastRenderedPageBreak/>
        <w:t xml:space="preserve">  - Redistributions of source code must retain the above copyright notice, this     list of conditions and the following disclaimer.</w:t>
      </w:r>
    </w:p>
    <w:p w14:paraId="375BF82C" w14:textId="77777777" w:rsidR="00425AAE" w:rsidRDefault="00425AAE">
      <w:r>
        <w:t xml:space="preserve">  - Redistributions in binary form must reproduce the above copyright notice,     this list of conditions and the following disclaimer in the documentation     and/or other materials provided with the distribution.</w:t>
      </w:r>
    </w:p>
    <w:p w14:paraId="5E4C8A59" w14:textId="77777777" w:rsidR="00425AAE" w:rsidRDefault="00425AAE">
      <w:r>
        <w:t xml:space="preserve">  - Neither the name of Technology Concepts &amp; Design, Inc. nor the names of its     contributors may be used to endorse or promote products derived from this     software without specific prior written permission.</w:t>
      </w:r>
    </w:p>
    <w:p w14:paraId="3964546B"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9076FC6" w14:textId="77777777" w:rsidR="00425AAE" w:rsidRDefault="00425AAE">
      <w:r>
        <w:t>The Debian packaging is licensed under the MIT/X licence:</w:t>
      </w:r>
    </w:p>
    <w:p w14:paraId="0D57F625" w14:textId="77777777" w:rsidR="00425AAE" w:rsidRDefault="00425AAE">
      <w:r>
        <w:t xml:space="preserve">  Copyright (C) 2004,2005,2006 Lemur Consulting Ltd   Copyright (C) 2006,2007,2008,2009,2010,2011,2012,2013,2014 Olly Betts</w:t>
      </w:r>
    </w:p>
    <w:p w14:paraId="028A9C8C"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FILE=xapian-bindings-1.2.18/debian/copyright]</w:t>
      </w:r>
    </w:p>
    <w:p w14:paraId="1AA455B1" w14:textId="77777777" w:rsidR="00425AAE" w:rsidRDefault="00425AAE" w:rsidP="000727EF">
      <w:pPr>
        <w:pStyle w:val="Heading2"/>
      </w:pPr>
      <w:r>
        <w:lastRenderedPageBreak/>
        <w:t xml:space="preserve"> </w:t>
      </w:r>
      <w:bookmarkStart w:id="748" w:name="_Toc399938565"/>
      <w:r>
        <w:t>xapian-core (version 1.2.18):</w:t>
      </w:r>
      <w:bookmarkEnd w:id="748"/>
    </w:p>
    <w:p w14:paraId="2D782EF0" w14:textId="77777777" w:rsidR="00425AAE" w:rsidRDefault="00425AAE" w:rsidP="000727EF">
      <w:pPr>
        <w:pStyle w:val="Heading3"/>
      </w:pPr>
      <w:r>
        <w:t>xapian-core-1.2.18/debian/copyright:</w:t>
      </w:r>
    </w:p>
    <w:p w14:paraId="76AD6A2D" w14:textId="77777777" w:rsidR="00425AAE" w:rsidRDefault="00425AAE">
      <w:r>
        <w:t>[BEGIN FILE=xapian-core-1.2.18/debian/copyright] This is the Debian package of the Xapian search engine library.  This package was originally created and maintained by Richard Boulton &lt;richard@tartarus.org&gt;.  It is currently maintained by Olly Betts &lt;olly@survex.com&gt;.</w:t>
      </w:r>
    </w:p>
    <w:p w14:paraId="75CF3B01" w14:textId="77777777" w:rsidR="00425AAE" w:rsidRDefault="00425AAE">
      <w:r>
        <w:t>It was downloaded from http://xapian.org/download</w:t>
      </w:r>
    </w:p>
    <w:p w14:paraId="2A177C8B" w14:textId="77777777" w:rsidR="00425AAE" w:rsidRDefault="00425AAE">
      <w:r>
        <w:t>Upstream Authors:</w:t>
      </w:r>
    </w:p>
    <w:p w14:paraId="6211989E" w14:textId="77777777" w:rsidR="00425AAE" w:rsidRDefault="00425AAE">
      <w:r>
        <w:t xml:space="preserve">        Olly Betts &lt;olly@survex.com&gt;         Hein Ragas &lt;hragas@users.sourceforge.net&gt;         Sam Liddicott &lt;samjam@users.sourceforge.net&gt; </w:t>
      </w:r>
      <w:r>
        <w:tab/>
        <w:t xml:space="preserve">Ananova Ltd </w:t>
      </w:r>
      <w:r>
        <w:tab/>
        <w:t xml:space="preserve">Orange PCS Ltd </w:t>
      </w:r>
      <w:r>
        <w:tab/>
        <w:t xml:space="preserve">BrightStation PLC </w:t>
      </w:r>
      <w:r>
        <w:tab/>
        <w:t xml:space="preserve">Dr Martin Porter </w:t>
      </w:r>
      <w:r>
        <w:tab/>
        <w:t xml:space="preserve">Free Software Foundation, Inc. </w:t>
      </w:r>
      <w:r>
        <w:tab/>
        <w:t xml:space="preserve">Silicon Graphics Computer Systems, Inc. </w:t>
      </w:r>
      <w:r>
        <w:tab/>
        <w:t xml:space="preserve">Richard Boulton </w:t>
      </w:r>
      <w:r>
        <w:tab/>
        <w:t>Lemur Consulting Ltd</w:t>
      </w:r>
    </w:p>
    <w:p w14:paraId="5818C11C" w14:textId="77777777" w:rsidR="00425AAE" w:rsidRDefault="00425AAE">
      <w:r>
        <w:t>Copyright:</w:t>
      </w:r>
    </w:p>
    <w:p w14:paraId="48B53599" w14:textId="77777777" w:rsidR="00425AAE" w:rsidRDefault="00425AAE">
      <w:r>
        <w:t xml:space="preserve">  Copyright (C) 2002,2003,2004,2005,2006,2007,2008,2009,2010,2011,2012,2013,2014 Olly Betts   Copyright (C) 2003 Sam Liddicott   Copyright (C) 2001,2002 Ananova Ltd   Copyright (C) 2003 Orange PCS Ltd   Copyright (C) 1999,2000,2001 BrightStation PLC   Copyright (C) 2001 Hein Ragas   Copyright (C) 2003,2006,2009,2010 Richard Boulton   Copyright (C) 2007,2008,2009 Lemur Consulting Ltd</w:t>
      </w:r>
    </w:p>
    <w:p w14:paraId="6AD61408"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31CB74DD"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654F02CC" w14:textId="77777777" w:rsidR="00425AAE" w:rsidRDefault="00425AAE">
      <w:r>
        <w:t xml:space="preserve">  You should have received a copy of the GNU General Public License   along with this program; if not, write to the Free Software   Foundation, Inc., 51 Franklin St, Fifth Floor, Boston, MA  02110-1301 USA</w:t>
      </w:r>
    </w:p>
    <w:p w14:paraId="232B3503" w14:textId="77777777" w:rsidR="00425AAE" w:rsidRDefault="00425AAE">
      <w:r>
        <w:t xml:space="preserve">  See /usr/share/common-licenses/GPL-2 for the full text of the GNU GPL.</w:t>
      </w:r>
    </w:p>
    <w:p w14:paraId="4B9D72F4" w14:textId="77777777" w:rsidR="00425AAE" w:rsidRDefault="00425AAE">
      <w:r>
        <w:t>The snowball sources in the languages subdirectory are licensed under the three clause BSD license:</w:t>
      </w:r>
    </w:p>
    <w:p w14:paraId="724FE3B0" w14:textId="77777777" w:rsidR="00425AAE" w:rsidRDefault="00425AAE">
      <w:r>
        <w:t xml:space="preserve">  Copyright (c) 2001, Dr Martin Porter   Copyright (c) 2004,2005, Richard Boulton   Copyright (c) 2006,2007, Olly Betts</w:t>
      </w:r>
    </w:p>
    <w:p w14:paraId="7DDECA19" w14:textId="77777777" w:rsidR="00425AAE" w:rsidRDefault="00425AAE">
      <w:r>
        <w:t xml:space="preserve">  Redistribution and use in source and binary forms, with or without   modification, are permitted provided that the following conditions are met:</w:t>
      </w:r>
    </w:p>
    <w:p w14:paraId="66FC2853"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The name of the author may be used to endorse or promote products derived       from this software without specific prior written permission.</w:t>
      </w:r>
    </w:p>
    <w:p w14:paraId="72A3F31B" w14:textId="77777777" w:rsidR="00425AAE" w:rsidRDefault="00425AAE">
      <w:r>
        <w:lastRenderedPageBreak/>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6B255C9" w14:textId="77777777" w:rsidR="00425AAE" w:rsidRDefault="00425AAE">
      <w:r>
        <w:t>The following files are licensed under the MIT/X licence:</w:t>
      </w:r>
    </w:p>
    <w:p w14:paraId="5291C6FA" w14:textId="77777777" w:rsidR="00425AAE" w:rsidRDefault="00425AAE">
      <w:r>
        <w:t xml:space="preserve">    common/serialise-double.cc     common/serialise-double.h</w:t>
      </w:r>
    </w:p>
    <w:p w14:paraId="3D8B3F2F" w14:textId="77777777" w:rsidR="00425AAE" w:rsidRDefault="00425AAE">
      <w:r>
        <w:t xml:space="preserve">  Copyright (C) 2006,2007,2008,2009 Olly Betts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203CA2A" w14:textId="77777777" w:rsidR="00425AAE" w:rsidRDefault="00425AAE">
      <w:r>
        <w:t>The files queryparser/lemon.c and queryparser/queryparser.lt (which are a parser generator and its output template file) bear the following statements respectively:</w:t>
      </w:r>
    </w:p>
    <w:p w14:paraId="066F69CE" w14:textId="77777777" w:rsidR="00425AAE" w:rsidRDefault="00425AAE">
      <w:r>
        <w:t xml:space="preserve">  The authors of this program disclaim copyright.</w:t>
      </w:r>
    </w:p>
    <w:p w14:paraId="7B3AAE51" w14:textId="77777777" w:rsidR="00425AAE" w:rsidRDefault="00425AAE">
      <w:r>
        <w:t xml:space="preserve">  The author disclaims copyright to this source code.</w:t>
      </w:r>
    </w:p>
    <w:p w14:paraId="153E5942" w14:textId="77777777" w:rsidR="00425AAE" w:rsidRDefault="00425AAE">
      <w:r>
        <w:t>The Debian packaging is licensed under the MIT/X licence:</w:t>
      </w:r>
    </w:p>
    <w:p w14:paraId="13F2E7F6" w14:textId="77777777" w:rsidR="00425AAE" w:rsidRDefault="00425AAE">
      <w:r>
        <w:t xml:space="preserve">  Copyright (C) 2004,2005,2006 Lemur Consulting Ltd   Copyright (C) 2006,2007,2008,2009,2010,2011,2012,2013 Olly Betts</w:t>
      </w:r>
    </w:p>
    <w:p w14:paraId="68B97792"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     THE SOFTWARE IS PROVIDED AS IS, WITHOUT WARRANTY OF ANY KIND, EXPRESS OR   IMPLIED, INCLUDING </w:t>
      </w:r>
      <w:r>
        <w:lastRenderedPageBreak/>
        <w:t>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[END FILE=xapian-core-1.2.18/debian/copyright]</w:t>
      </w:r>
    </w:p>
    <w:p w14:paraId="2E2D0683" w14:textId="77777777" w:rsidR="00425AAE" w:rsidRDefault="00425AAE" w:rsidP="000727EF">
      <w:pPr>
        <w:pStyle w:val="Heading2fegan"/>
      </w:pPr>
      <w:bookmarkStart w:id="749" w:name="_Toc399938566"/>
      <w:r>
        <w:t>xattr-0.7.5</w:t>
      </w:r>
      <w:bookmarkEnd w:id="749"/>
    </w:p>
    <w:p w14:paraId="105FADB4" w14:textId="77777777" w:rsidR="00425AAE" w:rsidRDefault="00425AAE" w:rsidP="00053D4A">
      <w:r>
        <w:tab/>
        <w:t>MIT</w:t>
      </w:r>
      <w:r>
        <w:tab/>
        <w:t>http://www.opensource.org/licenses/mit-license.php</w:t>
      </w:r>
    </w:p>
    <w:p w14:paraId="41978B43" w14:textId="77777777" w:rsidR="00425AAE" w:rsidRDefault="00425AAE" w:rsidP="000727EF">
      <w:pPr>
        <w:pStyle w:val="Heading2"/>
      </w:pPr>
      <w:r>
        <w:t xml:space="preserve"> </w:t>
      </w:r>
      <w:bookmarkStart w:id="750" w:name="_Toc399938567"/>
      <w:r>
        <w:t>xauth (version 1.0.9):</w:t>
      </w:r>
      <w:bookmarkEnd w:id="750"/>
    </w:p>
    <w:p w14:paraId="6DC65E02" w14:textId="77777777" w:rsidR="00425AAE" w:rsidRDefault="00425AAE" w:rsidP="000727EF">
      <w:pPr>
        <w:pStyle w:val="Heading3"/>
      </w:pPr>
      <w:r>
        <w:t>xauth-1.0.9/debian/copyright:</w:t>
      </w:r>
    </w:p>
    <w:p w14:paraId="6E11564E" w14:textId="77777777" w:rsidR="00425AAE" w:rsidRDefault="00425AAE">
      <w:r>
        <w:t>[BEGIN FILE=xauth-1.0.9/debian/copyright] This package was downloaded from http://xorg.freedesktop.org/releases/individual/app/</w:t>
      </w:r>
    </w:p>
    <w:p w14:paraId="2A28D79D" w14:textId="77777777" w:rsidR="00425AAE" w:rsidRDefault="00425AAE">
      <w:r>
        <w:t>Copyright 1989,1998  The Open Group</w:t>
      </w:r>
    </w:p>
    <w:p w14:paraId="7BE45D73"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w:t>
      </w:r>
    </w:p>
    <w:p w14:paraId="02E2068F" w14:textId="77777777" w:rsidR="00425AAE" w:rsidRDefault="00425AAE">
      <w:r>
        <w:t>The above copyright notice and this permission notice shall be included in all copies or substantial portions of the Software.</w:t>
      </w:r>
    </w:p>
    <w:p w14:paraId="34224024" w14:textId="77777777" w:rsidR="00425AAE" w:rsidRDefault="00425AAE">
      <w:r>
        <w:t>THE SOFTWARE IS PROVIDED AS IS, WITHOUT WARRANTY OF ANY KIND, EXPRESS OR IMPLIED, INCLUDING BUT NOT LIMITED TO THE WARRANTIES OF MERCHANTABILITY, FITNESS FOR A PARTICULAR PURPOSE AND NONINFRINGEMENT.  IN NO EVENT SHALL THE OPEN GROUP BE LIABLE FOR ANY CLAIM, DAMAGES OR OTHER LIABILITY, WHETHER IN AN ACTION OF CONTRACT, TORT OR OTHERWISE, ARISING FROM, OUT OF OR IN CONNECTION WITH THE SOFTWARE OR THE USE OR OTHER DEALINGS IN THE SOFTWARE.</w:t>
      </w:r>
    </w:p>
    <w:p w14:paraId="210374A8" w14:textId="77777777" w:rsidR="00425AAE" w:rsidRDefault="00425AAE">
      <w:r>
        <w:t>Except as contained in this notice, the name of The Open Group shall not be used in advertising or otherwise to promote the sale, use or other dealings in this Software without prior written authorization from The Open Group.  * *  * Author:  Jim Fulton, MIT X Consortium  */ [END FILE=xauth-1.0.9/debian/copyright]</w:t>
      </w:r>
    </w:p>
    <w:p w14:paraId="1C9F17C4" w14:textId="77777777" w:rsidR="00425AAE" w:rsidRDefault="00425AAE" w:rsidP="000727EF">
      <w:pPr>
        <w:pStyle w:val="Heading2"/>
      </w:pPr>
      <w:r>
        <w:t xml:space="preserve"> </w:t>
      </w:r>
      <w:bookmarkStart w:id="751" w:name="_Toc399938568"/>
      <w:r>
        <w:t>xen (version 4.3.0):</w:t>
      </w:r>
      <w:bookmarkEnd w:id="751"/>
    </w:p>
    <w:p w14:paraId="1E5F7FAA" w14:textId="77777777" w:rsidR="00425AAE" w:rsidRDefault="00425AAE" w:rsidP="000727EF">
      <w:pPr>
        <w:pStyle w:val="Heading3"/>
      </w:pPr>
      <w:r>
        <w:t>xen-4.3.0/debian/copyright:</w:t>
      </w:r>
    </w:p>
    <w:p w14:paraId="50B15ED8" w14:textId="77777777" w:rsidR="00425AAE" w:rsidRDefault="00425AAE">
      <w:r>
        <w:t>[BEGIN FILE=xen-4.3.0/debian/copyright] This work was downloaded from</w:t>
      </w:r>
    </w:p>
    <w:p w14:paraId="3F906640" w14:textId="77777777" w:rsidR="00425AAE" w:rsidRDefault="00425AAE">
      <w:r>
        <w:t xml:space="preserve">    http://xenbits.xensource.com/</w:t>
      </w:r>
    </w:p>
    <w:p w14:paraId="21AF80AA" w14:textId="77777777" w:rsidR="00425AAE" w:rsidRDefault="00425AAE">
      <w:r>
        <w:t>Copyright:</w:t>
      </w:r>
    </w:p>
    <w:p w14:paraId="64E7C44F" w14:textId="77777777" w:rsidR="00425AAE" w:rsidRDefault="00425AAE">
      <w:r>
        <w:lastRenderedPageBreak/>
        <w:t xml:space="preserve">    Copyright (C) 1998-2005 Hewlett-Packard Co                   1999-2006 Silicon Graphics, Inc                   2001-2006 IBM Corporation                   2005-2006 XenSource Inc                   2006-2010 Citrix Systems Inc.     and many others</w:t>
      </w:r>
    </w:p>
    <w:p w14:paraId="2A6300A3" w14:textId="77777777" w:rsidR="00425AAE" w:rsidRDefault="00425AAE">
      <w:r>
        <w:t>License:</w:t>
      </w:r>
    </w:p>
    <w:p w14:paraId="331C434F" w14:textId="77777777" w:rsidR="00425AAE" w:rsidRDefault="00425AAE">
      <w:r>
        <w:t xml:space="preserve">    This package is free software; you can redistribute it and/or modify     it under the terms of the GNU General Public License version 2 as     published by the Free Software Foundation.</w:t>
      </w:r>
    </w:p>
    <w:p w14:paraId="5E4EFC39" w14:textId="77777777" w:rsidR="00425AAE" w:rsidRDefault="00425AAE">
      <w:r>
        <w:t xml:space="preserve">    This package is distributed in the hope that it will be useful,     but WITHOUT ANY WARRANTY; without even the implied warranty of     MERCHANTABILITY or FITNESS FOR A PARTICULAR PURPOSE.  See the     GNU General Public License for more details.</w:t>
      </w:r>
    </w:p>
    <w:p w14:paraId="172EFE56" w14:textId="77777777" w:rsidR="00425AAE" w:rsidRDefault="00425AAE">
      <w:r>
        <w:t xml:space="preserve">    You should have received a copy of the GNU General Public License     along with this program. If not, see &lt;http://www.gnu.org/licenses/&gt;</w:t>
      </w:r>
    </w:p>
    <w:p w14:paraId="00DFE4BD" w14:textId="77777777" w:rsidR="00425AAE" w:rsidRDefault="00425AAE">
      <w:r>
        <w:t>On Debian systems, the complete text of the GNU General Public License version 2 can be found in /usr/share/common-licenses/GPL-2.</w:t>
      </w:r>
    </w:p>
    <w:p w14:paraId="2856E2AE" w14:textId="77777777" w:rsidR="00425AAE" w:rsidRDefault="00425AAE">
      <w:r>
        <w:t>The bundled qemu is:</w:t>
      </w:r>
    </w:p>
    <w:p w14:paraId="2842F3A5" w14:textId="77777777" w:rsidR="00425AAE" w:rsidRDefault="00425AAE">
      <w:r>
        <w:t xml:space="preserve">    Copyright (C) 2007 Alexander Graf                   2005,2007 Alex Beregszaszi                   2005-2008 Andrzej Zaborowski &lt;balrog@zabor.org&gt;                   2005-2007 Anthony Liguori &lt;anthony@codemonkey.ws&gt;                   2004 Antony T Curtis                   2007 Arastra, Inc.                   2007 Armin Kuster &lt;akuster@kama-aina.net&gt; or                   1999 AT&amp;T Laboratories Cambridge                   2006,2007 Aurelien Jarno                   2007-2008 AXIS Communications AB                   2007-2008 Bull S.A.S.                   2006 Christian Limpach                   2008 Citrix Systems, Inc.                   2005-2008 CodeSourcery                   2007 Dan Aloni                   1995,1996 Danny Gasparovski                   2000-2003 David McCullough &lt;davidm@snapgear.com&gt;                   2008 Dmitry Baryshkov                   2007-2009 Edgar E. Iglesias, Axis Communications AB.                   1996-1999 Eduardo Horvath                   1998,2003-2008 Fabrice Bellard                   2005 Filip Navara                   2006 Frederick Reeve                   2009 Freescale Semiconductor                   1986-2007 Free Software Foundation, Inc.                   2004 Gianni Tedesco                   2008 Gleb Natapov                   2002 Greg Ungerer &lt;gerg@snapgear.com&gt;                   2007-2009 HervÃ© Poussineau                   2005,2007,2008 IBM Corporation                   2008 IBM Corporation                   2006 Igor Kovalenko                   2006 InnoTek Systemberatung GmbH                   1999-2008 Intel Corporation                   2009 Isaku Yamahata                   2003-2004 James Yonan                   2008 Jan Kiszka                   2006 Joachim Henke                   2003-2007 Jocelyn Mayer                   2004,2005 Johannes E. Schindelin                   2005 Julian Chesterfield and Andrew Warfield.                   2008 Kamala Narasimhan                   1998 Kenneth Albanowski &lt;kjahds@kjahds.com&gt;                   2008 Kevin Wolf                   2009 Kevin Wolf &lt;kwolf@suse.de&gt;                   2009 Laurent Vivier                   2007-2008 Lauro Ramos Venancio  &lt;lauro.venancio@indt.org.br&gt;                   2000,2001 Lineo, by David McCullough &lt;davidm@lineo.com&gt;                   1991,1992,1996 Linus Torvalds                   2006 Lonnie Mendez                   2008 Lubomir Rintel                   2004,2007 Magnus Damm                   2004 Makoto Suzuki (suzu)                   2002-2006  Marcel Holtmann &lt;marcel@holtmann.org&gt;                   2006 Marius Groeger (FPU operations)                   2007 Marko Kohtala                   2002-2003  Maxim Krasnyansky </w:t>
      </w:r>
      <w:r>
        <w:lastRenderedPageBreak/>
        <w:t>&lt;maxk@qualcomm.com&gt;                   2008 Max Krasnyansky                   2005,2008 Mike Kronenberg                   2007 MontaVista Software, Inc                   2007 Neocleus Corporation.                   2007-2008 Nokia Corporation                   2001 OKTET Ltd., St.-Petersburg, Russia                   2006-2008 Openedhand Ltd.                   2007-2008 OpenMoko, Inc.                   1996 Paul Mackerras.                   2008 Paul Mundt                   2006 Pierre d'Herbemont                   2000-2001 Qualcomm Incorporated                   2006-2008 Qumranet Technologies                   1997-1999,2001,2009 Red Hat, Inc.                   1988,1989,1990,1991,1992 Richard Outerbridge                   2007 Robert Reif                   1998-2004 Samuel Rydh (samuel@ibrium.se)                   2005 Samuel Tardieu                   2007,2008 Samuel Thibault                   2008 Semihalf                   2008 Shin-ichiro KAWASAKI                   2002 SnapGear, by Paul Dale &lt;pauli@snapgear.com&gt;                   2006-2007 Stefan Weil                   2008 Takashi YOSHII                   1999,2000 Tatsuyuki Satoh , MultiArcadeMachineEmurator development                   1993 Theodore Ts'o                   2006,2007 Thiemo Seufer                   2003 Thomas M. Ogrisegg &lt;tom@fnord.at&gt;                   2006 Thomas Sailer                   1998-2001,2003 Thomas Sailer (t.sailer@alumni.ethz.ch)                   2006,2007 Thorsten Zitterell                   2000-2007 Tibor TS SchÃ¼tz                   2008 TJ &lt;linux@tjworld.net&gt;                   2002-2005 Vassili Karpov (malc)                   2005 Vassili Karpov (malc)                   2007 Vladimir Ananiev &lt;vovan888@gmail.com&gt;                   2006 XenSource</w:t>
      </w:r>
    </w:p>
    <w:p w14:paraId="2B89DC65" w14:textId="77777777" w:rsidR="00425AAE" w:rsidRDefault="00425AAE">
      <w:r>
        <w:t>The Debian packaging is:</w:t>
      </w:r>
    </w:p>
    <w:p w14:paraId="62D8C98C" w14:textId="77777777" w:rsidR="00425AAE" w:rsidRDefault="00425AAE">
      <w:r>
        <w:t xml:space="preserve">    Copyright (C) 2008-2010 Bastian Blank &lt;waldi@debian.org&gt;</w:t>
      </w:r>
    </w:p>
    <w:p w14:paraId="31B8E08E" w14:textId="77777777" w:rsidR="00425AAE" w:rsidRDefault="00425AAE">
      <w:r>
        <w:t>you can redistribute it and/or modify it under the terms of the GNU General Public License as published by the Free Software Foundation; either version 2 of the License, or (at your option) any later version.</w:t>
      </w:r>
    </w:p>
    <w:p w14:paraId="1C8B7DE8" w14:textId="77777777" w:rsidR="00425AAE" w:rsidRDefault="00425AAE">
      <w:r>
        <w:t>The following parts are subject of a different license: * tools/firmware/vgabios * tools/libaio * tools/libxen * tools/xenstat/libxenstat * tools/xenstore</w:t>
      </w:r>
    </w:p>
    <w:p w14:paraId="2E69EA59" w14:textId="77777777" w:rsidR="00425AAE" w:rsidRDefault="00425AAE">
      <w:r>
        <w:t xml:space="preserve">    This package is free software; you can redistribute it and/or     modify it under the terms of the GNU Lesser General Public     License as published by the Free Software Foundation; either     version 2.1 of the License, or (at your option) any later version.</w:t>
      </w:r>
    </w:p>
    <w:p w14:paraId="30503399" w14:textId="77777777" w:rsidR="00425AAE" w:rsidRDefault="00425AAE">
      <w:r>
        <w:t xml:space="preserve">    This package is distributed in the hope that it will be useful,     but WITHOUT ANY WARRANTY; without even the implied warranty of     MERCHANTABILITY or FITNESS FOR A PARTICULAR PURPOSE.  See the GNU     Lesser General Public License for more details.</w:t>
      </w:r>
    </w:p>
    <w:p w14:paraId="0FD83134" w14:textId="77777777" w:rsidR="00425AAE" w:rsidRDefault="00425AAE">
      <w:r>
        <w:t xml:space="preserve">    You should have received a copy of the GNU General Public License     along with this program. If not, see &lt;http://www.gnu.org/licenses/&gt;.</w:t>
      </w:r>
    </w:p>
    <w:p w14:paraId="73E44957" w14:textId="77777777" w:rsidR="00425AAE" w:rsidRDefault="00425AAE">
      <w:r>
        <w:t>On Debian systems, the complete text of the GNU Lesser General Public License can be found in /usr/share/common-licenses/LGPL-2.</w:t>
      </w:r>
    </w:p>
    <w:p w14:paraId="17DE8A51" w14:textId="77777777" w:rsidR="00425AAE" w:rsidRDefault="00425AAE">
      <w:r>
        <w:t>Files in xen/include/public are subject to the following license:</w:t>
      </w:r>
    </w:p>
    <w:p w14:paraId="4F6CF4B4" w14:textId="77777777" w:rsidR="00425AAE" w:rsidRDefault="00425AAE">
      <w:r>
        <w:t xml:space="preserve">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1F48ED6" w14:textId="77777777" w:rsidR="00425AAE" w:rsidRDefault="00425AAE">
      <w:r>
        <w:lastRenderedPageBreak/>
        <w:t xml:space="preserve">    The above copyright notice and this permission notice shall be included in     all copies or substantial portions of the Software.</w:t>
      </w:r>
    </w:p>
    <w:p w14:paraId="3E185B5E" w14:textId="77777777" w:rsidR="00425AAE" w:rsidRDefault="00425AAE">
      <w:r>
        <w:t xml:space="preserv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77604C2" w14:textId="77777777" w:rsidR="00425AAE" w:rsidRDefault="00425AAE">
      <w:r>
        <w:t>Files in extra/mini-os are subject to the following license:</w:t>
      </w:r>
    </w:p>
    <w:p w14:paraId="15A157A0" w14:textId="77777777" w:rsidR="00425AAE" w:rsidRDefault="00425AAE">
      <w:r>
        <w:t xml:space="preserve">    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69AB6419" w14:textId="77777777" w:rsidR="00425AAE" w:rsidRDefault="00425AAE">
      <w:r>
        <w:t xml:space="preserve">    THIS SOFTWARE IS PROVIDED BY AUTHOR AND CONTRIBUTORS ``AS IS'' AND     ANY EXPRESS OR IMPLIED WARRANTIES, INCLUDING, BUT NOT LIMITED TO, THE     IMPLIED WARRANTIES OF MERCHANTABILITY AND FITNESS FOR A PARTICULAR PURPOSE     ARE DISCLAIMED.  IN NO EVENT SHALL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F2BFE27" w14:textId="77777777" w:rsidR="00425AAE" w:rsidRDefault="00425AAE">
      <w:r>
        <w:t>Files in tools/vtpm_manager are subject to the following license:</w:t>
      </w:r>
    </w:p>
    <w:p w14:paraId="05C20DAA" w14:textId="77777777" w:rsidR="00425AAE" w:rsidRDefault="00425AAE">
      <w:r>
        <w:t xml:space="preserve">    Redistribution and use in source and binary forms, with or without     modification, are permitted provided that the following conditions     are met:</w:t>
      </w:r>
    </w:p>
    <w:p w14:paraId="0092F107" w14:textId="77777777" w:rsidR="00425AAE" w:rsidRDefault="00425AAE">
      <w:r>
        <w:t xml:space="preserve">      * Redistributions of source code must retain the above copyright         notice, this list of conditions and the following disclaimer.       * Redistributions in binary form must reproduce the above         copyright notice, this list of conditions and the following         disclaimer in the documentation and/or other materials provided         with the distribution.       * Neither the name of Intel Corporation nor the names of its         contributors may be used to endorse or promote products derived         from this software without specific prior written permission.</w:t>
      </w:r>
    </w:p>
    <w:p w14:paraId="20354AD9" w14:textId="77777777" w:rsidR="00425AAE" w:rsidRDefault="00425AAE">
      <w:r>
        <w:t xml:space="preserve">    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w:t>
      </w:r>
      <w:r>
        <w:lastRenderedPageBreak/>
        <w:t>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7852E3E" w14:textId="77777777" w:rsidR="00425AAE" w:rsidRDefault="00425AAE">
      <w:r>
        <w:t>File tools/python/test.py is subject to the following license:</w:t>
      </w:r>
    </w:p>
    <w:p w14:paraId="0B4BC37A" w14:textId="77777777" w:rsidR="00425AAE" w:rsidRDefault="00425AAE">
      <w:r>
        <w:t xml:space="preserve">    This software is Copyright (c) Zope Corporation (tm) and     Contributors. All rights reserved.</w:t>
      </w:r>
    </w:p>
    <w:p w14:paraId="7496CAED" w14:textId="77777777" w:rsidR="00425AAE" w:rsidRDefault="00425AAE">
      <w:r>
        <w:t xml:space="preserve">    This license has been certified as open source. It has also     been designated as GPL compatible by the Free Software     Foundation (FSF).</w:t>
      </w:r>
    </w:p>
    <w:p w14:paraId="57F3DB5C" w14:textId="77777777" w:rsidR="00425AAE" w:rsidRDefault="00425AAE">
      <w:r>
        <w:t xml:space="preserve">    Redistribution and use in source and binary forms, with or     without modification, are permitted provided that the     following conditions are met:</w:t>
      </w:r>
    </w:p>
    <w:p w14:paraId="41333C9A" w14:textId="77777777" w:rsidR="00425AAE" w:rsidRDefault="00425AAE">
      <w:r>
        <w:t xml:space="preserve">    1. Redistributions in source code must retain the above        copyright notice, this list of conditions, and the following        disclaimer.</w:t>
      </w:r>
    </w:p>
    <w:p w14:paraId="65A8B42A" w14:textId="77777777" w:rsidR="00425AAE" w:rsidRDefault="00425AAE">
      <w:r>
        <w:t xml:space="preserve">    2. Redistributions in binary form must reproduce the above        copyright notice, this list of conditions, and the following        disclaimer in the documentation and/or other materials        provided with the distribution.</w:t>
      </w:r>
    </w:p>
    <w:p w14:paraId="14148F65" w14:textId="77777777" w:rsidR="00425AAE" w:rsidRDefault="00425AAE">
      <w:r>
        <w:t xml:space="preserve">    3. The name Zope Corporation (tm) must not be used to        endorse or promote products derived from this software        without prior written permission from Zope Corporation.</w:t>
      </w:r>
    </w:p>
    <w:p w14:paraId="73CDCAE3" w14:textId="77777777" w:rsidR="00425AAE" w:rsidRDefault="00425AAE">
      <w:r>
        <w:t xml:space="preserve">    4. The right to distribute this software or to use it for        any purpose does not give you the right to use Servicemarks        (sm) or Trademarks (tm) of Zope Corporation. Use of them is        covered in a separate agreement (see        http://www.zope.com/Marks).</w:t>
      </w:r>
    </w:p>
    <w:p w14:paraId="38ED6552" w14:textId="77777777" w:rsidR="00425AAE" w:rsidRDefault="00425AAE">
      <w:r>
        <w:t xml:space="preserve">    5. If any files are modified, you must cause the modified        files to carry prominent notices stating that you changed        the files and the date of any change.</w:t>
      </w:r>
    </w:p>
    <w:p w14:paraId="0654C233" w14:textId="77777777" w:rsidR="00425AAE" w:rsidRDefault="00425AAE">
      <w:r>
        <w:t xml:space="preserve">    Disclaimer              THIS SOFTWARE IS PROVIDED BY ZOPE CORPORATION ``AS IS''       AND ANY EXPRESSED OR IMPLIED WARRANTIES, INCLUDING, BUT       NOT LIMITED TO, THE IMPLIED WARRANTIES OF MERCHANTABILITY       AND FITNESS FOR A PARTICULAR PURPOSE ARE DISCLAIMED.  IN       NO EVENT SHALL ZOPE CORPORATION OR ITS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CAAD5F9" w14:textId="77777777" w:rsidR="00425AAE" w:rsidRDefault="00425AAE">
      <w:r>
        <w:t xml:space="preserve">    This software consists of contributions made by Zope     Corporation and many individuals on behalf of Zope     Corporation.  Specific attributions are listed in the     accompanying credits file.</w:t>
      </w:r>
    </w:p>
    <w:p w14:paraId="40DF9B2E" w14:textId="77777777" w:rsidR="00425AAE" w:rsidRDefault="00425AAE">
      <w:r>
        <w:t>[END FILE=xen-4.3.0/debian/copyright]</w:t>
      </w:r>
    </w:p>
    <w:p w14:paraId="5D5118F0" w14:textId="77777777" w:rsidR="00425AAE" w:rsidRDefault="00425AAE" w:rsidP="000727EF">
      <w:pPr>
        <w:pStyle w:val="Heading3"/>
      </w:pPr>
      <w:r>
        <w:lastRenderedPageBreak/>
        <w:t>xen-4.3.0/extras/mini-os/COPYING:</w:t>
      </w:r>
    </w:p>
    <w:p w14:paraId="0B36983E" w14:textId="77777777" w:rsidR="00425AAE" w:rsidRDefault="00425AAE">
      <w:r>
        <w:t>[BEGIN FILE=xen-4.3.0/extras/mini-os/COPYING] Certain files in this directory are licensed by the GNU General Public License version 2 (GPLv2). By default these files are not built and linked into MiniOs. Enabling them will cause the whole work to become covered by the GPLv2.</w:t>
      </w:r>
    </w:p>
    <w:p w14:paraId="487B28F6" w14:textId="77777777" w:rsidR="00425AAE" w:rsidRDefault="00425AAE">
      <w:r>
        <w:t>The current set of GPLv2 features are: CONFIG_TPMFRONT CONFIG_TPMBACK CONFIG_TPM_TIS</w:t>
      </w:r>
    </w:p>
    <w:p w14:paraId="37DF462D" w14:textId="77777777" w:rsidR="00425AAE" w:rsidRDefault="00425AAE">
      <w:r>
        <w:t>Do not use these if you do not want your MiniOS build to become GPL licensed!</w:t>
      </w:r>
    </w:p>
    <w:p w14:paraId="0B93F9E7" w14:textId="77777777" w:rsidR="00425AAE" w:rsidRDefault="00425AAE">
      <w:r>
        <w:t>Copyright (c) 2009 Citrix Systems, Inc. All rights reserved.</w:t>
      </w:r>
    </w:p>
    <w:p w14:paraId="46E6C652"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1E53027F" w14:textId="77777777" w:rsidR="00425AAE" w:rsidRDefault="00425AAE">
      <w:r>
        <w:t>THIS SOFTWARE IS PROVIDED BY AUTHOR AND CONTRIBUTORS ``AS IS'' AND ANY EXPRESS OR IMPLIED WARRANTIES, INCLUDING, BUT NOT LIMITED TO, THE IMPLIED WARRANTIES OF MERCHANTABILITY AND FITNESS FOR A PARTICULAR PURPOSE ARE DISCLAIMED.  IN NO EVENT SHALL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1937948" w14:textId="77777777" w:rsidR="00425AAE" w:rsidRDefault="00425AAE">
      <w:r>
        <w:t>[END FILE=xen-4.3.0/extras/mini-os/COPYING]</w:t>
      </w:r>
    </w:p>
    <w:p w14:paraId="41A0B35F" w14:textId="77777777" w:rsidR="00425AAE" w:rsidRDefault="00425AAE" w:rsidP="000727EF">
      <w:pPr>
        <w:pStyle w:val="Heading3"/>
      </w:pPr>
      <w:r>
        <w:t>xen-4.3.0/tools/include/xen-external/bsd-COPYRIGHT:</w:t>
      </w:r>
    </w:p>
    <w:p w14:paraId="4D0E12DC" w14:textId="77777777" w:rsidR="00425AAE" w:rsidRDefault="00425AAE">
      <w:r>
        <w:t>[BEGIN FILE=xen-4.3.0/tools/include/xen-external/bsd-COPYRIGHT] # $FreeBSD$ #</w:t>
      </w:r>
      <w:r>
        <w:tab/>
        <w:t>@(#)COPYRIGHT</w:t>
      </w:r>
      <w:r>
        <w:tab/>
        <w:t>8.2 (Berkeley) 3/21/94</w:t>
      </w:r>
    </w:p>
    <w:p w14:paraId="2FF66979" w14:textId="77777777" w:rsidR="00425AAE" w:rsidRDefault="00425AAE">
      <w:r>
        <w:t>The compilation of software known as FreeBSD is distributed under the following terms:</w:t>
      </w:r>
    </w:p>
    <w:p w14:paraId="1B3921D9" w14:textId="77777777" w:rsidR="00425AAE" w:rsidRDefault="00425AAE">
      <w:r>
        <w:t>Copyright (c) 1992-2011 The FreeBSD Project. All rights reserved.</w:t>
      </w:r>
    </w:p>
    <w:p w14:paraId="79D441F8"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w:t>
      </w:r>
    </w:p>
    <w:p w14:paraId="5EF3B383" w14:textId="77777777" w:rsidR="00425AAE" w:rsidRDefault="00425AAE">
      <w:r>
        <w:t xml:space="preserve">THIS SOFTWARE IS PROVIDED BY THE AUTHOR AND CONTRIBUTORS ``AS IS'' AND ANY EXPRESS OR IMPLIED WARRANTIES, INCLUDING, BUT NOT LIMITED TO, THE IMPLIED WARRANTIES OF MERCHANTABILITY AND FITNESS FOR A PARTICULAR PURPOSE ARE DISCLAIMED.  IN NO EVENT SHALL THE AUTHOR </w:t>
      </w:r>
      <w:r>
        <w:lastRenderedPageBreak/>
        <w:t>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63AA280" w14:textId="77777777" w:rsidR="00425AAE" w:rsidRDefault="00425AAE">
      <w:r>
        <w:t>The 4.4BSD and 4.4BSD-Lite software is distributed under the following terms:</w:t>
      </w:r>
    </w:p>
    <w:p w14:paraId="5278D048" w14:textId="77777777" w:rsidR="00425AAE" w:rsidRDefault="00425AAE">
      <w:r>
        <w:t>All of the documentation and software included in the 4.4BSD and 4.4BSD-Lite Releases is copyrighted by The Regents of the University of California.</w:t>
      </w:r>
    </w:p>
    <w:p w14:paraId="7FDB3471" w14:textId="77777777" w:rsidR="00425AAE" w:rsidRDefault="00425AAE">
      <w:r>
        <w:t xml:space="preserve">Copyright 1979, 1980, 1983, 1986, 1988, 1989, 1991, 1992, 1993, 1994 </w:t>
      </w:r>
      <w:r>
        <w:tab/>
        <w:t>The Regents of the University of California.  All rights reserved.</w:t>
      </w:r>
    </w:p>
    <w:p w14:paraId="1777CE89" w14:textId="77777777" w:rsidR="00425AAE" w:rsidRDefault="00425AAE">
      <w:r>
        <w:t>Redistribution and use in source and binary forms, with or without modification, are permitted provided that the following conditions are met: 1. Redistributions of source code must retain the above copyright    notice, this list of conditions and the following disclaimer. 2. Redistributions in binary form must reproduce the above copyright    notice, this list of conditions and the following disclaimer in the    documentation and/or other materials provided with the distribution. 3. All advertising materials mentioning features or use of this software    must display the following acknowledgement: This product includes software developed by the University of California, Berkeley and its contributors. 4. Neither the name of the University nor the names of its contributors    may be used to endorse or promote products derived from this software    without specific prior written permission.</w:t>
      </w:r>
    </w:p>
    <w:p w14:paraId="6A3B1E6E" w14:textId="77777777" w:rsidR="00425AAE" w:rsidRDefault="00425AAE">
      <w:r>
        <w:t>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90B58CB" w14:textId="77777777" w:rsidR="00425AAE" w:rsidRDefault="00425AAE">
      <w:r>
        <w:t>The Institute of Electrical and Electronics Engineers and the American National Standards Committee X3, on Information Processing Systems have given us permission to reprint portions of their documentation.</w:t>
      </w:r>
    </w:p>
    <w:p w14:paraId="435A6718" w14:textId="77777777" w:rsidR="00425AAE" w:rsidRDefault="00425AAE">
      <w:r>
        <w:t>In the following statement, the phrase ``this text'' refers to portions of the system documentation.</w:t>
      </w:r>
    </w:p>
    <w:p w14:paraId="7E31ED97" w14:textId="77777777" w:rsidR="00425AAE" w:rsidRDefault="00425AAE">
      <w:r>
        <w:t xml:space="preserve">Portions of this text are reprinted and reproduced in electronic form in the second BSD Networking Software Release, from IEEE Std 1003.1-1988, IEEE Standard Portable Operating System Interface for Computer Environments (POSIX), copyright C 1988 by the Institute of Electrical and Electronics Engineers, Inc.  In the event of any </w:t>
      </w:r>
      <w:r>
        <w:lastRenderedPageBreak/>
        <w:t>discrepancy between these versions and the original IEEE Standard, the original IEEE Standard is the referee document.</w:t>
      </w:r>
    </w:p>
    <w:p w14:paraId="5C74ACF2" w14:textId="77777777" w:rsidR="00425AAE" w:rsidRDefault="00425AAE">
      <w:r>
        <w:t>In the following statement, the phrase ``This material'' refers to portions of the system documentation.</w:t>
      </w:r>
    </w:p>
    <w:p w14:paraId="031B99C2" w14:textId="77777777" w:rsidR="00425AAE" w:rsidRDefault="00425AAE">
      <w:r>
        <w:t>This material is reproduced with permission from American National Standards Committee X3, on Information Processing Systems.  Computer and Business Equipment Manufacturers Association (CBEMA), 311 First St., NW, Suite 500, Washington, DC 20001-2178.  The developmental work of Programming Language C was completed by the X3J11 Technical Committee.</w:t>
      </w:r>
    </w:p>
    <w:p w14:paraId="54E652C9" w14:textId="77777777" w:rsidR="00425AAE" w:rsidRDefault="00425AAE">
      <w:r>
        <w:t>The views and conclusions contained in the software and documentation are those of the authors and should not be interpreted as representing official policies, either expressed or implied, of the Regents of the University of California.</w:t>
      </w:r>
    </w:p>
    <w:p w14:paraId="2302C26A" w14:textId="77777777" w:rsidR="00425AAE" w:rsidRDefault="00425AAE">
      <w:r>
        <w:t xml:space="preserve"> NOTE: The copyright of UC Berkeley's Berkeley Software Distribution (BSD) source has been updated.  The copyright addendum may be found at ftp://ftp.cs.berkeley.edu/pub/4bsd/README.Impt.License.Change and is included below.</w:t>
      </w:r>
    </w:p>
    <w:p w14:paraId="3BE91B60" w14:textId="77777777" w:rsidR="00425AAE" w:rsidRDefault="00425AAE">
      <w:r>
        <w:t>July 22, 1999</w:t>
      </w:r>
    </w:p>
    <w:p w14:paraId="78CBF48F" w14:textId="77777777" w:rsidR="00425AAE" w:rsidRDefault="00425AAE">
      <w:r>
        <w:t>To All Licensees, Distributors of Any Version of BSD:</w:t>
      </w:r>
    </w:p>
    <w:p w14:paraId="4372051D" w14:textId="77777777" w:rsidR="00425AAE" w:rsidRDefault="00425AAE">
      <w:r>
        <w:t>As you know, certain of the Berkeley Software Distribution (BSD) source code files require that further distributions of products containing all or portions of the software, acknowledge within their advertising materials that such products contain software developed by UC Berkeley and its contributors.</w:t>
      </w:r>
    </w:p>
    <w:p w14:paraId="083B0A6C" w14:textId="77777777" w:rsidR="00425AAE" w:rsidRDefault="00425AAE">
      <w:r>
        <w:t>Specifically, the provision reads:</w:t>
      </w:r>
    </w:p>
    <w:p w14:paraId="5C0B7F64" w14:textId="77777777" w:rsidR="00425AAE" w:rsidRDefault="00425AAE">
      <w:r>
        <w:t xml:space="preserve">     * 3. All advertising materials mentioning features or use of this software       *    must display the following acknowledgement:       *    This product includes software developed by the University of       *    California, Berkeley and its contributors.</w:t>
      </w:r>
    </w:p>
    <w:p w14:paraId="4022F4F9" w14:textId="77777777" w:rsidR="00425AAE" w:rsidRDefault="00425AAE">
      <w:r>
        <w:t>Effective immediately, licensees and distributors are no longer required to include the acknowledgement within advertising materials.  Accordingly, the foregoing paragraph of those BSD Unix files containing it is hereby deleted in its entirety.</w:t>
      </w:r>
    </w:p>
    <w:p w14:paraId="181CBF8A" w14:textId="77777777" w:rsidR="00425AAE" w:rsidRDefault="00425AAE">
      <w:r>
        <w:t>William Hoskins Director, Office of Technology Licensing University of California, Berkeley [END FILE=xen-4.3.0/tools/include/xen-external/bsd-COPYRIGHT]</w:t>
      </w:r>
    </w:p>
    <w:p w14:paraId="21ECC4C3" w14:textId="77777777" w:rsidR="00425AAE" w:rsidRDefault="00425AAE" w:rsidP="000727EF">
      <w:pPr>
        <w:pStyle w:val="Heading3"/>
      </w:pPr>
      <w:r>
        <w:t>xen-4.3.0/xen/COPYING:</w:t>
      </w:r>
    </w:p>
    <w:p w14:paraId="13452617" w14:textId="77777777" w:rsidR="00425AAE" w:rsidRDefault="00425AAE">
      <w:r>
        <w:t>[BEGIN FILE=xen-4.3.0/xen/COPYING]  XEN NOTICE  ==========</w:t>
      </w:r>
    </w:p>
    <w:p w14:paraId="5ED2EB23" w14:textId="77777777" w:rsidR="00425AAE" w:rsidRDefault="00425AAE">
      <w:r>
        <w:t>This license does *not* cover guest operating systems that use Xen services via normal hypercalls - this is merely considered normal use of Xen, and does *not* fall under the heading of derived work. Also note that the GPL below is copyrighted by the Free Software Foundation, but the instance of code that it refers to (the Xen virtual machine monitor) is copyrighted by me and others who actually wrote it.</w:t>
      </w:r>
    </w:p>
    <w:p w14:paraId="5C93930D" w14:textId="77777777" w:rsidR="00425AAE" w:rsidRDefault="00425AAE">
      <w:r>
        <w:t>A few files are licensed under both GPL and a weaker BSD-style license. This includes all files within the subdirectory include/public, as described in include/public/COPYING. All such files include the non-GPL license text as a source-code comment. Although the license text refers generically to the software, the non-GPL license applies *only* to those source files that explicitly include the non-GPL license text.</w:t>
      </w:r>
    </w:p>
    <w:p w14:paraId="247D44CC" w14:textId="77777777" w:rsidR="00425AAE" w:rsidRDefault="00425AAE">
      <w:r>
        <w:lastRenderedPageBreak/>
        <w:t>Note that the only valid version of the GPL as far as Xen is concerned is _this_ particular version of the license (i.e., *only* v2, not v2.2 or v3.x or whatever), unless explicitly otherwise stated.</w:t>
      </w:r>
    </w:p>
    <w:p w14:paraId="74C50F3D" w14:textId="77777777" w:rsidR="00425AAE" w:rsidRDefault="00425AAE">
      <w:r>
        <w:t xml:space="preserve"> -- Keir Fraser (on behalf of the Xen team)</w:t>
      </w:r>
    </w:p>
    <w:p w14:paraId="46E67BCA" w14:textId="77777777" w:rsidR="00425AAE" w:rsidRDefault="00425AAE">
      <w:r>
        <w:t>=====================================================================</w:t>
      </w:r>
    </w:p>
    <w:p w14:paraId="1327CC20" w14:textId="77777777" w:rsidR="00425AAE" w:rsidRDefault="00425AAE">
      <w:r>
        <w:tab/>
      </w:r>
      <w:r>
        <w:tab/>
        <w:t xml:space="preserve">    GNU GENERAL PUBLIC LICENSE </w:t>
      </w:r>
      <w:r>
        <w:tab/>
      </w:r>
      <w:r>
        <w:tab/>
        <w:t xml:space="preserve">       Version 2, June 1991</w:t>
      </w:r>
    </w:p>
    <w:p w14:paraId="78CEB5FF" w14:textId="77777777" w:rsidR="00425AAE" w:rsidRDefault="00425AAE">
      <w:r>
        <w:t xml:space="preserve"> Copyright (C) 1989, 1991 Free Software Foundation, Inc.                        59 Temple Place, Suite 330, Boston, MA  02111-1307  USA  Everyone is permitted to copy and distribute verbatim copies  of this license document, but changing it is not allowed.</w:t>
      </w:r>
    </w:p>
    <w:p w14:paraId="2D28F7B1" w14:textId="77777777" w:rsidR="00425AAE" w:rsidRDefault="00425AAE">
      <w:r>
        <w:tab/>
      </w:r>
      <w:r>
        <w:tab/>
      </w:r>
      <w:r>
        <w:tab/>
        <w:t xml:space="preserve">    </w:t>
      </w:r>
      <w:r w:rsidRPr="00CE7DF1">
        <w:t>Preamble</w:t>
      </w:r>
    </w:p>
    <w:p w14:paraId="17B3051D" w14:textId="77777777" w:rsidR="00425AAE" w:rsidRDefault="00425AAE">
      <w:r>
        <w:t xml:space="preserve">  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w:t>
      </w:r>
    </w:p>
    <w:p w14:paraId="49D7EBC6" w14:textId="77777777" w:rsidR="00425AAE" w:rsidRDefault="00425AAE">
      <w:r>
        <w:t xml:space="preserve">  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14:paraId="7B7CD448" w14:textId="77777777" w:rsidR="00425AAE" w:rsidRDefault="00425AAE">
      <w:r>
        <w:t xml:space="preserve">  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7EE8C7B0" w14:textId="77777777" w:rsidR="00425AAE" w:rsidRDefault="00425AAE">
      <w:r>
        <w:t xml:space="preserve">  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14:paraId="43419CC1" w14:textId="77777777" w:rsidR="00425AAE" w:rsidRDefault="00425AAE">
      <w:r>
        <w:t xml:space="preserve">  We protect your rights with two steps: (1) copyright the software, and (2) offer you this license which gives you legal permission to copy, distribute and/or modify the software.</w:t>
      </w:r>
    </w:p>
    <w:p w14:paraId="47276EA8" w14:textId="77777777" w:rsidR="00425AAE" w:rsidRDefault="00425AAE">
      <w:r>
        <w:t xml:space="preserve">  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4ECCF501" w14:textId="77777777" w:rsidR="00425AAE" w:rsidRDefault="00425AAE">
      <w:r>
        <w:t xml:space="preserve">  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14:paraId="27DFF644" w14:textId="77777777" w:rsidR="00425AAE" w:rsidRDefault="00425AAE">
      <w:r>
        <w:t xml:space="preserve">  The precise terms and conditions for copying, distribution and modification follow.</w:t>
      </w:r>
    </w:p>
    <w:p w14:paraId="55F74C71" w14:textId="77777777" w:rsidR="00425AAE" w:rsidRDefault="00425AAE">
      <w:r>
        <w:tab/>
      </w:r>
      <w:r>
        <w:tab/>
        <w:t xml:space="preserve">    GNU GENERAL PUBLIC LICENSE    TERMS AND CONDITIONS FOR COPYING, DISTRIBUTION AND MODIFICATION</w:t>
      </w:r>
    </w:p>
    <w:p w14:paraId="0B3C7EAB" w14:textId="77777777" w:rsidR="00425AAE" w:rsidRDefault="00425AAE">
      <w:r>
        <w:lastRenderedPageBreak/>
        <w:t xml:space="preserve">  0.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14:paraId="2AD42403" w14:textId="77777777" w:rsidR="00425AAE" w:rsidRDefault="00425AAE">
      <w: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14:paraId="27766248" w14:textId="77777777" w:rsidR="00425AAE" w:rsidRDefault="00425AAE">
      <w:r>
        <w:t xml:space="preserve">  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14:paraId="03A519CF" w14:textId="77777777" w:rsidR="00425AAE" w:rsidRDefault="00425AAE">
      <w:r>
        <w:t>You may charge a fee for the physical act of transferring a copy, and you may at your option offer warranty protection in exchange for a fee.</w:t>
      </w:r>
    </w:p>
    <w:p w14:paraId="6FDBCFC5" w14:textId="77777777" w:rsidR="00425AAE" w:rsidRDefault="00425AAE">
      <w:r>
        <w:t xml:space="preserve">  2. You may modify your copy or copies of the Program or any portion of it, thus forming a work based on the Program, and copy and distribute such modifications or work under the terms of Section 1 above, provided that you also meet all of these conditions:</w:t>
      </w:r>
    </w:p>
    <w:p w14:paraId="5EBEB3E6" w14:textId="77777777" w:rsidR="00425AAE" w:rsidRDefault="00425AAE">
      <w:r>
        <w:t xml:space="preserve">    a) You must cause the modified files to carry prominent notices     stating that you changed the files and the date of any change.</w:t>
      </w:r>
    </w:p>
    <w:p w14:paraId="550857CB" w14:textId="77777777" w:rsidR="00425AAE" w:rsidRDefault="00425AAE">
      <w:r>
        <w:t xml:space="preserve">    b) You must cause any work that you distribute or publish, that in     whole or in part contains or is derived from the Program or any     part thereof, to be licensed as a whole at no charge to all third     parties under the terms of this License.</w:t>
      </w:r>
    </w:p>
    <w:p w14:paraId="3C1CED66" w14:textId="77777777" w:rsidR="00425AAE" w:rsidRDefault="00425AAE">
      <w:r>
        <w:t xml:space="preserve">    c)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14:paraId="3CCC360D" w14:textId="77777777" w:rsidR="00425AAE" w:rsidRDefault="00425AAE">
      <w:r>
        <w:t>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w:t>
      </w:r>
    </w:p>
    <w:p w14:paraId="01425BF4" w14:textId="77777777" w:rsidR="00425AAE" w:rsidRDefault="00425AAE">
      <w:r>
        <w:lastRenderedPageBreak/>
        <w:t>Thus, it is not the intent of this section to claim rights or contest your rights to work written entirely by you; rather, the intent is to exercise the right to control the distribution of derivative or collective works based on the Program.</w:t>
      </w:r>
    </w:p>
    <w:p w14:paraId="69CE6133" w14:textId="77777777" w:rsidR="00425AAE" w:rsidRDefault="00425AAE">
      <w:r>
        <w:t>In addition, mere aggregation of another work not based on the Program with the Program (or with a work based on the Program) on a volume of a storage or distribution medium does not bring the other work under the scope of this License.</w:t>
      </w:r>
    </w:p>
    <w:p w14:paraId="2D73DF42" w14:textId="77777777" w:rsidR="00425AAE" w:rsidRDefault="00425AAE">
      <w:r>
        <w:t xml:space="preserve">  3. You may copy and distribute the Program (or a work based on it, under Section 2) in object code or executable form under the terms of Sections 1 and 2 above provided that you also do one of the following:</w:t>
      </w:r>
    </w:p>
    <w:p w14:paraId="5148C456" w14:textId="77777777" w:rsidR="00425AAE" w:rsidRDefault="00425AAE">
      <w:r>
        <w:t xml:space="preserve">    a) Accompany it with the complete corresponding machine-readable     source code, which must be distributed under the terms of Sections     1 and 2 above on a medium customarily used for software interchange; or,</w:t>
      </w:r>
    </w:p>
    <w:p w14:paraId="6FA0FD84" w14:textId="77777777" w:rsidR="00425AAE" w:rsidRDefault="00425AAE">
      <w:r>
        <w:t xml:space="preserve">    b)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14:paraId="0E2AAED6" w14:textId="77777777" w:rsidR="00425AAE" w:rsidRDefault="00425AAE">
      <w:r>
        <w:t xml:space="preserve">    c)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w:t>
      </w:r>
    </w:p>
    <w:p w14:paraId="16820137" w14:textId="77777777" w:rsidR="00425AAE" w:rsidRDefault="00425AAE">
      <w: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14755AAC" w14:textId="77777777" w:rsidR="00425AAE" w:rsidRDefault="00425AAE">
      <w: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14:paraId="75243B18" w14:textId="77777777" w:rsidR="00425AAE" w:rsidRDefault="00425AAE">
      <w:r>
        <w:t xml:space="preserve">  4.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14:paraId="09FBF3EB" w14:textId="77777777" w:rsidR="00425AAE" w:rsidRDefault="00425AAE">
      <w:r>
        <w:t xml:space="preserve">  5.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14:paraId="21C93CF0" w14:textId="77777777" w:rsidR="00425AAE" w:rsidRDefault="00425AAE">
      <w:r>
        <w:lastRenderedPageBreak/>
        <w:t xml:space="preserve">  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14:paraId="4033905D" w14:textId="77777777" w:rsidR="00425AAE" w:rsidRDefault="00425AAE">
      <w:r>
        <w:t xml:space="preserve">  7.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14:paraId="15361D13" w14:textId="77777777" w:rsidR="00425AAE" w:rsidRDefault="00425AAE">
      <w:r>
        <w:t>If any portion of this section is held invalid or unenforceable under any particular circumstance, the balance of the section is intended to apply and the section as a whole is intended to apply in other circumstances.</w:t>
      </w:r>
    </w:p>
    <w:p w14:paraId="58061AD9" w14:textId="77777777" w:rsidR="00425AAE" w:rsidRDefault="00425AAE">
      <w:r>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7D40D277" w14:textId="77777777" w:rsidR="00425AAE" w:rsidRDefault="00425AAE">
      <w:r>
        <w:t>This section is intended to make thoroughly clear what is believed to be a consequence of the rest of this License.</w:t>
      </w:r>
    </w:p>
    <w:p w14:paraId="3AD7250E" w14:textId="77777777" w:rsidR="00425AAE" w:rsidRDefault="00425AAE">
      <w:r>
        <w:t xml:space="preserve">  8.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6AB54D72" w14:textId="77777777" w:rsidR="00425AAE" w:rsidRDefault="00425AAE">
      <w:r>
        <w:t xml:space="preserve">  9. The Free Software Foundation may publish revised and/or new versions of the General Public License from time to time.  Such new versions will be similar in spirit to the present version, but may differ in detail to address new problems or concerns.</w:t>
      </w:r>
    </w:p>
    <w:p w14:paraId="4868F391" w14:textId="77777777" w:rsidR="00425AAE" w:rsidRDefault="00425AAE">
      <w: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14:paraId="7D54E3C1" w14:textId="77777777" w:rsidR="00425AAE" w:rsidRDefault="00425AAE">
      <w:r>
        <w:t xml:space="preserve">  10. If you wish to incorporate parts of the Program into other free programs whose distribution conditions are different, write to the author to ask for permission.  For </w:t>
      </w:r>
      <w:r>
        <w:lastRenderedPageBreak/>
        <w:t>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3CB25A66" w14:textId="77777777" w:rsidR="00425AAE" w:rsidRDefault="00425AAE">
      <w:r>
        <w:tab/>
      </w:r>
      <w:r>
        <w:tab/>
      </w:r>
      <w:r>
        <w:tab/>
        <w:t xml:space="preserve">    NO WARRANTY</w:t>
      </w:r>
    </w:p>
    <w:p w14:paraId="2142DB7D" w14:textId="77777777" w:rsidR="00425AAE" w:rsidRDefault="00425AAE">
      <w:r>
        <w:t xml:space="preserve">  11.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CEB1B7C" w14:textId="77777777" w:rsidR="00425AAE" w:rsidRDefault="00425AAE">
      <w:r>
        <w:t xml:space="preserve">  12.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028A2C0F" w14:textId="77777777" w:rsidR="00425AAE" w:rsidRDefault="00425AAE">
      <w:r>
        <w:tab/>
      </w:r>
      <w:r>
        <w:tab/>
        <w:t xml:space="preserve">     END OF TERMS AND CONDITIONS</w:t>
      </w:r>
    </w:p>
    <w:p w14:paraId="09C8DDEB" w14:textId="77777777" w:rsidR="00425AAE" w:rsidRDefault="00425AAE">
      <w:r>
        <w:tab/>
        <w:t xml:space="preserve">    How to Apply These Terms to Your New Programs</w:t>
      </w:r>
    </w:p>
    <w:p w14:paraId="79F64920" w14:textId="77777777" w:rsidR="00425AAE" w:rsidRDefault="00425AAE">
      <w:r>
        <w:t xml:space="preserve">  If you develop a new program, and you want it to be of the greatest possible use to the public, the best way to achieve this is to make it free software which everyone can redistribute and change under these terms.</w:t>
      </w:r>
    </w:p>
    <w:p w14:paraId="78604FC4" w14:textId="77777777" w:rsidR="00425AAE" w:rsidRDefault="00425AAE">
      <w:r>
        <w:t xml:space="preserve">  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21E10C90" w14:textId="77777777" w:rsidR="00425AAE" w:rsidRDefault="00425AAE">
      <w:r>
        <w:t xml:space="preserve">    &lt;one line to give the program's name and a brief idea of what it does.&gt;     Copyright (C) &lt;year&gt;  &lt;name of author&gt;</w:t>
      </w:r>
    </w:p>
    <w:p w14:paraId="51ABBB9D"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w:t>
      </w:r>
    </w:p>
    <w:p w14:paraId="444964EE" w14:textId="77777777" w:rsidR="00425AAE" w:rsidRDefault="00425AAE">
      <w:r>
        <w:t xml:space="preserve">    This program is distributed in the hope that it will be useful,     but WITHOUT ANY WARRANTY; without even the implied warranty of     MERCHANTABILITY or FITNESS FOR A PARTICULAR PURPOSE.  See the     GNU General Public License for more details.</w:t>
      </w:r>
    </w:p>
    <w:p w14:paraId="4EB1D1B5" w14:textId="77777777" w:rsidR="00425AAE" w:rsidRDefault="00425AAE">
      <w:r>
        <w:t xml:space="preserve">    You should have received a copy of the GNU General Public License     along with this program; if not, write to the Free Software     Foundation, Inc., 59 Temple Place, Suite 330, Boston, MA  02111-1307  USA</w:t>
      </w:r>
    </w:p>
    <w:p w14:paraId="16C6DF07" w14:textId="77777777" w:rsidR="00425AAE" w:rsidRDefault="00425AAE">
      <w:r>
        <w:lastRenderedPageBreak/>
        <w:t xml:space="preserve"> Also add information on how to contact you by electronic and paper mail.</w:t>
      </w:r>
    </w:p>
    <w:p w14:paraId="6666D3F3" w14:textId="77777777" w:rsidR="00425AAE" w:rsidRDefault="00425AAE">
      <w:r>
        <w:t>If the program is interactive, make it output a short notice like this when it starts in an interactive mode:</w:t>
      </w:r>
    </w:p>
    <w:p w14:paraId="11DE0B44" w14:textId="77777777" w:rsidR="00425AAE" w:rsidRDefault="00425AAE">
      <w:r>
        <w:t xml:space="preserve">    Gnomovision version 69, Copyright (C) year name of author     Gnomovision comes with ABSOLUTELY NO WARRANTY; for details type `show w'.     This is free software, and you are welcome to redistribute it     under certain conditions; type `show c' for details.</w:t>
      </w:r>
    </w:p>
    <w:p w14:paraId="0E62D818" w14:textId="77777777" w:rsidR="00425AAE" w:rsidRDefault="00425AAE">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0108C087" w14:textId="77777777" w:rsidR="00425AAE" w:rsidRDefault="00425AAE">
      <w:r>
        <w:t>You should also get your employer (if you work as a programmer) or your school, if any, to sign a copyright disclaimer for the program, if necessary.  Here is a sample; alter the names:</w:t>
      </w:r>
    </w:p>
    <w:p w14:paraId="47CEAA2C" w14:textId="77777777" w:rsidR="00425AAE" w:rsidRDefault="00425AAE">
      <w:r>
        <w:t xml:space="preserve">  Yoyodyne, Inc., hereby disclaims all copyright interest in the program   `Gnomovision' (which makes passes at compilers) written by James Hacker.</w:t>
      </w:r>
    </w:p>
    <w:p w14:paraId="5E633D7D" w14:textId="77777777" w:rsidR="00425AAE" w:rsidRDefault="00425AAE">
      <w:r>
        <w:t xml:space="preserve">  &lt;signature of Ty Coon&gt;, 1 April 1989   Ty Coon, President of Vice</w:t>
      </w:r>
    </w:p>
    <w:p w14:paraId="203AD21C" w14:textId="77777777" w:rsidR="00425AAE" w:rsidRDefault="00425AAE">
      <w:r>
        <w:t>This General Public License does not permit incorporating your program into proprietary programs.  If your program is a subroutine library, you may consider it more useful to permit linking proprietary applications with the library.  If this is what you want to do, use the GNU Library General Public License instead of this License. [END FILE=xen-4.3.0/xen/COPYING]</w:t>
      </w:r>
    </w:p>
    <w:p w14:paraId="0B9B2CA7" w14:textId="77777777" w:rsidR="00425AAE" w:rsidRDefault="00425AAE" w:rsidP="000727EF">
      <w:pPr>
        <w:pStyle w:val="Heading3"/>
      </w:pPr>
      <w:r>
        <w:t>xen-4.3.0/xen/tools/figlet/LICENSE:</w:t>
      </w:r>
    </w:p>
    <w:p w14:paraId="5B0CCA26" w14:textId="77777777" w:rsidR="00425AAE" w:rsidRDefault="00425AAE">
      <w:r>
        <w:t>[BEGIN FILE=xen-4.3.0/xen/tools/figlet/LICENSE] http://www.sunsite.unc.edu/pub/Linux/LICENSES/artistic.license</w:t>
      </w:r>
    </w:p>
    <w:p w14:paraId="14B3F896" w14:textId="77777777" w:rsidR="00425AAE" w:rsidRDefault="00425AAE">
      <w:r>
        <w:tab/>
      </w:r>
      <w:r>
        <w:tab/>
      </w:r>
      <w:r>
        <w:tab/>
        <w:t xml:space="preserve"> The Artistic License</w:t>
      </w:r>
    </w:p>
    <w:p w14:paraId="575451BB" w14:textId="77777777" w:rsidR="00425AAE" w:rsidRDefault="00425AAE">
      <w:r>
        <w:tab/>
      </w:r>
      <w:r>
        <w:tab/>
      </w:r>
      <w:r>
        <w:tab/>
      </w:r>
      <w:r>
        <w:tab/>
      </w:r>
      <w:r w:rsidRPr="00CE7DF1">
        <w:t>Preamble</w:t>
      </w:r>
    </w:p>
    <w:p w14:paraId="58D05876" w14:textId="77777777" w:rsidR="00425AAE" w:rsidRDefault="00425AAE">
      <w:r>
        <w:t>The intent of this document is to state the conditions under which a Package may be copied, such that the Copyright Holder maintains some semblance of artistic control over the development of the package, while giving the users of the package the right to use and distribute the Package in a more-or-less customary fashion, plus the right to make reasonable modifications.</w:t>
      </w:r>
    </w:p>
    <w:p w14:paraId="4BDE856D" w14:textId="77777777" w:rsidR="00425AAE" w:rsidRDefault="00425AAE">
      <w:r>
        <w:t>Definitions:</w:t>
      </w:r>
    </w:p>
    <w:p w14:paraId="32B18948" w14:textId="77777777" w:rsidR="00425AAE" w:rsidRDefault="00425AAE">
      <w:r>
        <w:tab/>
        <w:t xml:space="preserve">Package refers to the collection of files distributed by the </w:t>
      </w:r>
      <w:r>
        <w:tab/>
        <w:t xml:space="preserve">Copyright Holder, and derivatives of that collection of files </w:t>
      </w:r>
      <w:r>
        <w:tab/>
        <w:t>created through textual modification.</w:t>
      </w:r>
    </w:p>
    <w:p w14:paraId="5FEC4B19" w14:textId="77777777" w:rsidR="00425AAE" w:rsidRDefault="00425AAE">
      <w:r>
        <w:tab/>
        <w:t xml:space="preserve">Standard Version refers to such a Package if it has not been </w:t>
      </w:r>
      <w:r>
        <w:tab/>
        <w:t xml:space="preserve">modified, or has been modified in accordance with the wishes </w:t>
      </w:r>
      <w:r>
        <w:tab/>
        <w:t>of the Copyright Holder.</w:t>
      </w:r>
    </w:p>
    <w:p w14:paraId="0709E3EA" w14:textId="77777777" w:rsidR="00425AAE" w:rsidRDefault="00425AAE">
      <w:r>
        <w:tab/>
        <w:t xml:space="preserve">Copyright Holder is whoever is named in the copyright or </w:t>
      </w:r>
      <w:r>
        <w:tab/>
        <w:t>copyrights for the package.</w:t>
      </w:r>
    </w:p>
    <w:p w14:paraId="217935B7" w14:textId="77777777" w:rsidR="00425AAE" w:rsidRDefault="00425AAE">
      <w:r>
        <w:tab/>
        <w:t xml:space="preserve">You is you, if you're thinking about copying or distributing </w:t>
      </w:r>
      <w:r>
        <w:tab/>
        <w:t>this Package.</w:t>
      </w:r>
    </w:p>
    <w:p w14:paraId="420E7FAD" w14:textId="77777777" w:rsidR="00425AAE" w:rsidRDefault="00425AAE">
      <w:r>
        <w:tab/>
        <w:t xml:space="preserve">Reasonable copying fee is whatever you can justify on the </w:t>
      </w:r>
      <w:r>
        <w:tab/>
        <w:t xml:space="preserve">basis of media cost, duplication charges, time of people involved, </w:t>
      </w:r>
      <w:r>
        <w:tab/>
        <w:t xml:space="preserve">and so on.  (You will not be required to </w:t>
      </w:r>
      <w:r>
        <w:lastRenderedPageBreak/>
        <w:t xml:space="preserve">justify it to the </w:t>
      </w:r>
      <w:r>
        <w:tab/>
        <w:t xml:space="preserve">Copyright Holder, but only to the computing community at large </w:t>
      </w:r>
      <w:r>
        <w:tab/>
        <w:t>as a market that must bear the fee.)</w:t>
      </w:r>
    </w:p>
    <w:p w14:paraId="4144F3A7" w14:textId="77777777" w:rsidR="00425AAE" w:rsidRDefault="00425AAE">
      <w:r>
        <w:tab/>
        <w:t xml:space="preserve">Freely Available means that no fee is charged for the item </w:t>
      </w:r>
      <w:r>
        <w:tab/>
        <w:t xml:space="preserve">itself, though there may be fees involved in handling the item. </w:t>
      </w:r>
      <w:r>
        <w:tab/>
        <w:t xml:space="preserve">It also means that recipients of the item may redistribute it </w:t>
      </w:r>
      <w:r>
        <w:tab/>
        <w:t>under the same conditions they received it.</w:t>
      </w:r>
    </w:p>
    <w:p w14:paraId="0D44256A" w14:textId="77777777" w:rsidR="00425AAE" w:rsidRDefault="00425AAE">
      <w:r>
        <w:t>1. You may make and give away verbatim copies of the source form of the Standard Version of this Package without restriction, provided that you duplicate all of the original copyright notices and associated disclaimers.</w:t>
      </w:r>
    </w:p>
    <w:p w14:paraId="0A5BFB86" w14:textId="77777777" w:rsidR="00425AAE" w:rsidRDefault="00425AAE">
      <w:r>
        <w:t>2. You may apply bug fixes, portability fixes and other modifications derived from the Public Domain or from the Copyright Holder.  A Package modified in such a way shall still be considered the Standard Version.</w:t>
      </w:r>
    </w:p>
    <w:p w14:paraId="05CCF702" w14:textId="77777777" w:rsidR="00425AAE" w:rsidRDefault="00425AAE">
      <w:r>
        <w:t>3. You may otherwise modify your copy of this Package in any way, provided that you insert a prominent notice in each changed file stating how and when you changed that file, and provided that you do at least ONE of the following:</w:t>
      </w:r>
    </w:p>
    <w:p w14:paraId="232CCB77" w14:textId="77777777" w:rsidR="00425AAE" w:rsidRDefault="00425AAE">
      <w:r>
        <w:t xml:space="preserve">    a) place your modifications in the Public Domain or otherwise make them     Freely Available, such as by posting said modifications to Usenet or     an equivalent medium, or placing the modifications on a major archive     site such as ftp.uu.net, or by allowing the Copyright Holder to include     your modifications in the Standard Version of the Package.</w:t>
      </w:r>
    </w:p>
    <w:p w14:paraId="08864F81" w14:textId="77777777" w:rsidR="00425AAE" w:rsidRDefault="00425AAE">
      <w:r>
        <w:t xml:space="preserve">    b) use the modified Package only within your corporation or organization.</w:t>
      </w:r>
    </w:p>
    <w:p w14:paraId="23A4AEFA" w14:textId="77777777" w:rsidR="00425AAE" w:rsidRDefault="00425AAE">
      <w:r>
        <w:t xml:space="preserve">    c) rename any non-standard executables so the names do not conflict     with standard executables, which must also be provided, and provide     a separate manual page for each non-standard executable that clearly     documents how it differs from the Standard Version.</w:t>
      </w:r>
    </w:p>
    <w:p w14:paraId="7FD97F9D" w14:textId="77777777" w:rsidR="00425AAE" w:rsidRDefault="00425AAE">
      <w:r>
        <w:t xml:space="preserve">    d) make other distribution arrangements with the Copyright Holder.</w:t>
      </w:r>
    </w:p>
    <w:p w14:paraId="56019F39" w14:textId="77777777" w:rsidR="00425AAE" w:rsidRDefault="00425AAE">
      <w:r>
        <w:t>4. You may distribute the programs of this Package in object code or executable form, provided that you do at least ONE of the following:</w:t>
      </w:r>
    </w:p>
    <w:p w14:paraId="17462AD9" w14:textId="77777777" w:rsidR="00425AAE" w:rsidRDefault="00425AAE">
      <w:r>
        <w:t xml:space="preserve">    a) distribute a Standard Version of the executables and library files,     together with instructions (in the manual page or equivalent) on where     to get the Standard Version.</w:t>
      </w:r>
    </w:p>
    <w:p w14:paraId="79E671D6" w14:textId="77777777" w:rsidR="00425AAE" w:rsidRDefault="00425AAE">
      <w:r>
        <w:t xml:space="preserve">    b) accompany the distribution with the machine-readable source of     the Package with your modifications.</w:t>
      </w:r>
    </w:p>
    <w:p w14:paraId="18AA28FD" w14:textId="77777777" w:rsidR="00425AAE" w:rsidRDefault="00425AAE">
      <w:r>
        <w:t xml:space="preserve">    c) accompany any non-standard executables with their corresponding     Standard Version executables, giving the non-standard executables     non-standard names, and clearly documenting the differences in manual     pages (or equivalent), together with instructions on where to get     the Standard Version.</w:t>
      </w:r>
    </w:p>
    <w:p w14:paraId="52F32A55" w14:textId="77777777" w:rsidR="00425AAE" w:rsidRDefault="00425AAE">
      <w:r>
        <w:t xml:space="preserve">    d) make other distribution arrangements with the Copyright Holder.</w:t>
      </w:r>
    </w:p>
    <w:p w14:paraId="55ABD01A" w14:textId="77777777" w:rsidR="00425AAE" w:rsidRDefault="00425AAE">
      <w:r>
        <w:t>5. You may charge a reasonable copying fee for any distribution of this Package.  You may charge any fee you choose for support of this Package. You may not charge a fee for this Package itself.  However, you may distribute this Package in aggregate with other (possibly commercial) programs as part of a larger (possibly commercial) software distribution provided that you do not advertise this Package as a product of your own.</w:t>
      </w:r>
    </w:p>
    <w:p w14:paraId="3B5B4B64" w14:textId="77777777" w:rsidR="00425AAE" w:rsidRDefault="00425AAE">
      <w:r>
        <w:t xml:space="preserve">6. The scripts and library files supplied as input to or produced as output from the programs of this Package do not automatically fall under the copyright of this Package, </w:t>
      </w:r>
      <w:r>
        <w:lastRenderedPageBreak/>
        <w:t>but belong to whomever generated them, and may be sold commercially, and may be aggregated with this Package.</w:t>
      </w:r>
    </w:p>
    <w:p w14:paraId="3867FBEB" w14:textId="77777777" w:rsidR="00425AAE" w:rsidRDefault="00425AAE">
      <w:r>
        <w:t>7. C or perl subroutines supplied by you and linked into this Package shall not be considered part of this Package.</w:t>
      </w:r>
    </w:p>
    <w:p w14:paraId="08382FE1" w14:textId="77777777" w:rsidR="00425AAE" w:rsidRDefault="00425AAE">
      <w:r>
        <w:t>8. The name of the Copyright Holder may not be used to endorse or promote products derived from this software without specific prior written permission.</w:t>
      </w:r>
    </w:p>
    <w:p w14:paraId="6E91857B" w14:textId="77777777" w:rsidR="00425AAE" w:rsidRDefault="00425AAE">
      <w:r>
        <w:t>9. THIS PACKAGE IS PROVIDED AS IS AND WITHOUT ANY EXPRESS OR IMPLIED WARRANTIES, INCLUDING, WITHOUT LIMITATION, THE IMPLIED WARRANTIES OF MERCHANTIBILITY AND FITNESS FOR A PARTICULAR PURPOSE.</w:t>
      </w:r>
    </w:p>
    <w:p w14:paraId="5FBAA91B" w14:textId="77777777" w:rsidR="00425AAE" w:rsidRDefault="00425AAE">
      <w:r>
        <w:tab/>
      </w:r>
      <w:r>
        <w:tab/>
      </w:r>
      <w:r>
        <w:tab/>
      </w:r>
      <w:r>
        <w:tab/>
        <w:t>The End [END FILE=xen-4.3.0/xen/tools/figlet/LICENSE]</w:t>
      </w:r>
    </w:p>
    <w:p w14:paraId="16F66088" w14:textId="77777777" w:rsidR="00425AAE" w:rsidRDefault="00425AAE" w:rsidP="000727EF">
      <w:pPr>
        <w:pStyle w:val="Heading2"/>
      </w:pPr>
      <w:bookmarkStart w:id="752" w:name="_Toc399938569"/>
      <w:r>
        <w:t>XFree86-VidMode Extension</w:t>
      </w:r>
      <w:bookmarkEnd w:id="752"/>
    </w:p>
    <w:p w14:paraId="04E1EE38" w14:textId="77777777" w:rsidR="00425AAE" w:rsidRDefault="00425AAE" w:rsidP="00E77BEE">
      <w:r>
        <w:t xml:space="preserve">  %% This notice is provided with respect to XFree86-VidMode Extension, which may be included with this software: </w:t>
      </w:r>
    </w:p>
    <w:p w14:paraId="6A7C7F48" w14:textId="77777777" w:rsidR="00425AAE" w:rsidRDefault="00425AAE">
      <w:r>
        <w:t>Version 1.1 of XFree86 ProjectLicence.</w:t>
      </w:r>
    </w:p>
    <w:p w14:paraId="452BDC0D" w14:textId="77777777" w:rsidR="00425AAE" w:rsidRDefault="00425AAE">
      <w:r>
        <w:t xml:space="preserve">    Copyright (C) 1994-2004 The XFree86 Project, Inc.    All rights reserved.</w:t>
      </w:r>
    </w:p>
    <w:p w14:paraId="3EA5B1F8" w14:textId="77777777" w:rsidR="00425AAE" w:rsidRDefault="00425AAE">
      <w:r>
        <w:t xml:space="preserve">    Permission is hereby granted, free of charge, to any person obtaining a copyof this software and associated documentation files (the Software), to deal inthe Software without restriction, including without limitation the rights touse, copy, modify, merge, publish, distribute, sublicence, and/or sell copies ofthe Software, and to permit persons to whom the Software is furnished to do so,subject to the following conditions:</w:t>
      </w:r>
    </w:p>
    <w:p w14:paraId="75A9495D" w14:textId="77777777" w:rsidR="00425AAE" w:rsidRDefault="00425AAE">
      <w:r>
        <w:t xml:space="preserve">       1. Redistributions of source code must retain the above copyright notice,this list of conditions, and the following disclaimer.        2. Redistributions in binary form must reproduce the above copyrightnotice, this list of conditions and the following disclaimer in the documentation and/or other materials provided with the distribution, and in thesame place and form as other copyright, license and disclaimer information.       3. The end-user documentation included with the redistribution, if any,must include the following acknowledgment: This product includes softwaredeveloped by The XFree86 Project, Inc (http://www.xfree86.org/) and itscontributors, in the same place and form as other third-party acknowledgments.Alternately, this acknowledgment may appear in the software itself, in the sameform and location as other such third-party acknowledgments.        4. Except as contained in this notice, the name of The XFree86 Project,Inc shall not be used in advertising or otherwise to promote the sale, use orother dealings in this Software without prior written authorization from TheXFree86 Project, Inc.</w:t>
      </w:r>
    </w:p>
    <w:p w14:paraId="7A705F8E" w14:textId="77777777" w:rsidR="00425AAE" w:rsidRDefault="00425AAE">
      <w:r>
        <w:t xml:space="preserve">    THIS SOFTWARE IS PROVIDED ``AS IS'' AND ANY EXPRESSED OR IMPLIED WARRANTIES,INCLUDING, BUT NOT LIMITED TO, THE IMPLIED WARRANTIES OF MERCHANTABILITY ANDFITNESS FOR A PARTICULAR PURPOSE ARE DISCLAIMED. IN NO EVENT SHALL THE XFREE86PROJECT, INC OR ITS CONTRIBUTORS BE LIABLE FOR ANY DIRECT, INDIRECT, INCIDENTAL,SPECIAL, EXEMPLARY, OR CONSEQUENTIAL DAMAGES (INCLUDING, BUT NOT LIMITED TO,PROCUREMENT OF SUBSTITUTE GOODS OR SERVICES; LOSS OF USE, DATA, OR PROFITS; ORBUSINESS INTERRUPTION) HOWEVER CAUSED AND ON ANY THEORY OF LIABILITY, WHETHER INCONTRACT, STRICT LIABILITY, OR </w:t>
      </w:r>
      <w:r>
        <w:lastRenderedPageBreak/>
        <w:t>TORT (INCLUDING NEGLIGENCE OR OTHERWISE) ARISINGIN ANY WAY OUT OF THE USE OF THIS SOFTWARE, EVEN IF ADVISED OF THE POSSIBILITYOF SUCH DAMAGE.</w:t>
      </w:r>
    </w:p>
    <w:p w14:paraId="440EC4A5" w14:textId="77777777" w:rsidR="00425AAE" w:rsidRDefault="00425AAE" w:rsidP="000727EF">
      <w:pPr>
        <w:pStyle w:val="Heading2"/>
      </w:pPr>
      <w:r>
        <w:t xml:space="preserve"> </w:t>
      </w:r>
      <w:bookmarkStart w:id="753" w:name="_Toc399938570"/>
      <w:r>
        <w:t>xinetd (version 2.3.15):</w:t>
      </w:r>
      <w:bookmarkEnd w:id="753"/>
    </w:p>
    <w:p w14:paraId="059AC3BD" w14:textId="77777777" w:rsidR="00425AAE" w:rsidRDefault="00425AAE" w:rsidP="000727EF">
      <w:pPr>
        <w:pStyle w:val="Heading3"/>
      </w:pPr>
      <w:r>
        <w:t>xinetd-2.3.15/debian/copyright:</w:t>
      </w:r>
    </w:p>
    <w:p w14:paraId="1D53DC50" w14:textId="77777777" w:rsidR="00425AAE" w:rsidRDefault="00425AAE">
      <w:r>
        <w:t>[BEGIN FILE=xinetd-2.3.15/debian/copyright] xinetd was first debianized by Boris D. Beletsky, and later maintained by Adam Heath and Norbert Veber. Josip Rodin maintained it for a while, then Daniel Silverstone. It is currently maintained by Thomas Seyrat &lt;tomasera@debian.org&gt;.</w:t>
      </w:r>
    </w:p>
    <w:p w14:paraId="3537BACF" w14:textId="77777777" w:rsidR="00425AAE" w:rsidRDefault="00425AAE">
      <w:r>
        <w:t>Original source may be found at: http://synack.net/xinetd/ Another useful URL is http://www.xinetd.org/</w:t>
      </w:r>
    </w:p>
    <w:p w14:paraId="3606778F" w14:textId="77777777" w:rsidR="00425AAE" w:rsidRDefault="00425AAE">
      <w:r>
        <w:t>Upstream maintainer is: Rob Braun &lt;bbraun@synack.net&gt;</w:t>
      </w:r>
    </w:p>
    <w:p w14:paraId="3125730E" w14:textId="77777777" w:rsidR="00425AAE" w:rsidRDefault="00425AAE">
      <w:r>
        <w:t>This software is</w:t>
      </w:r>
    </w:p>
    <w:p w14:paraId="04BBAC38" w14:textId="77777777" w:rsidR="00425AAE" w:rsidRDefault="00425AAE">
      <w:r>
        <w:t>(c) Copyright 1992 by Panagiotis Tsirigotis</w:t>
      </w:r>
    </w:p>
    <w:p w14:paraId="2ECA8270" w14:textId="77777777" w:rsidR="00425AAE" w:rsidRDefault="00425AAE">
      <w:r>
        <w:t>The author (Panagiotis Tsirigotis) grants permission to use, copy, and distribute this software and its documentation for any purpose  and without fee, provided that the above copyright notice extant in files in this distribution is not removed from files included in any redistribution and that this copyright notice is also included in any  redistribution.</w:t>
      </w:r>
    </w:p>
    <w:p w14:paraId="29FACEF7" w14:textId="77777777" w:rsidR="00425AAE" w:rsidRDefault="00425AAE">
      <w:r>
        <w:t>Modifications to this software may be distributed, either by distributing the modified software or by distributing patches to the original software, under the following additional terms:</w:t>
      </w:r>
    </w:p>
    <w:p w14:paraId="15E2B020" w14:textId="77777777" w:rsidR="00425AAE" w:rsidRDefault="00425AAE">
      <w:r>
        <w:t>1. The version number will be modified as follows:       a. The first 3 components of the version number          (i.e &lt;number&gt;.&lt;number&gt;.&lt;number&gt;) will remain unchanged.       b. A new component will be appended to the version number to indicate          the modification level. The form of this component is up to the           author of the modifications.</w:t>
      </w:r>
    </w:p>
    <w:p w14:paraId="348B7FA9" w14:textId="77777777" w:rsidR="00425AAE" w:rsidRDefault="00425AAE">
      <w:r>
        <w:t>2. The author of the modifications will include his/her name by appending it     along with the new version number to this file and will be responsible for     any wrong behavior of the modified software.</w:t>
      </w:r>
    </w:p>
    <w:p w14:paraId="66AD4D89" w14:textId="77777777" w:rsidR="00425AAE" w:rsidRDefault="00425AAE">
      <w:r>
        <w:t>The author makes no representations about the suitability of this  software for any purpose.  It is provided as is without any express  or implied warranty.</w:t>
      </w:r>
    </w:p>
    <w:p w14:paraId="21846420" w14:textId="77777777" w:rsidR="00425AAE" w:rsidRDefault="00425AAE">
      <w:r>
        <w:t xml:space="preserve"> Modifications: Version: 2.1.8.7-current Copyright 1998-2001 by Rob Braun</w:t>
      </w:r>
    </w:p>
    <w:p w14:paraId="6F01F3EB" w14:textId="77777777" w:rsidR="00425AAE" w:rsidRDefault="00425AAE">
      <w:r>
        <w:t>Sensor Addition Version: 2.1.8.9pre14a Copyright 2001 by Steve Grubb</w:t>
      </w:r>
    </w:p>
    <w:p w14:paraId="38F76579" w14:textId="77777777" w:rsidR="00425AAE" w:rsidRDefault="00425AAE">
      <w:r>
        <w:t>This is an exerpt from an email I received from the original author, allowing xinetd as maintained by me, to use the higher version numbers:</w:t>
      </w:r>
    </w:p>
    <w:p w14:paraId="05FCAA67" w14:textId="77777777" w:rsidR="00425AAE" w:rsidRDefault="00425AAE">
      <w:r>
        <w:t xml:space="preserve">  I appreciate your maintaining the version string guidelines as specified   in the copyright. But I did not mean them to last as long as they did.</w:t>
      </w:r>
    </w:p>
    <w:p w14:paraId="4921E3EB" w14:textId="77777777" w:rsidR="00425AAE" w:rsidRDefault="00425AAE">
      <w:r>
        <w:t xml:space="preserve">  So, if you want, you may use any 2.N.* (N &gt;= 3) version string for future          xinetd versions that you release. Note that I am excluding the 2.2.* line;         using that would </w:t>
      </w:r>
      <w:r>
        <w:lastRenderedPageBreak/>
        <w:t>only create confusion. Naming the next release 2.3.0              would put to rest the confusion about 2.2.1 and 2.1.8.*.</w:t>
      </w:r>
    </w:p>
    <w:p w14:paraId="3431988C" w14:textId="77777777" w:rsidR="00425AAE" w:rsidRDefault="00425AAE">
      <w:r>
        <w:t>(by Rob Braun) [END FILE=xinetd-2.3.15/debian/copyright]</w:t>
      </w:r>
    </w:p>
    <w:p w14:paraId="6DB5F518" w14:textId="77777777" w:rsidR="00425AAE" w:rsidRDefault="00425AAE" w:rsidP="000727EF">
      <w:pPr>
        <w:pStyle w:val="Heading2"/>
      </w:pPr>
      <w:r>
        <w:t xml:space="preserve"> </w:t>
      </w:r>
      <w:bookmarkStart w:id="754" w:name="_Toc399938571"/>
      <w:r>
        <w:t>xkeyboard-config (version 2.12):</w:t>
      </w:r>
      <w:bookmarkEnd w:id="754"/>
    </w:p>
    <w:p w14:paraId="7888896F" w14:textId="77777777" w:rsidR="00425AAE" w:rsidRDefault="00425AAE" w:rsidP="000727EF">
      <w:pPr>
        <w:pStyle w:val="Heading3"/>
      </w:pPr>
      <w:r>
        <w:t>xkeyboard-config-2.12/debian/copyright:</w:t>
      </w:r>
    </w:p>
    <w:p w14:paraId="290D60EF" w14:textId="77777777" w:rsidR="00425AAE" w:rsidRDefault="00425AAE">
      <w:r>
        <w:t>[BEGIN FILE=xkeyboard-config-2.12/debian/copyright] This package was debianized by Denis Barbier &lt;barbier@debian.org&gt; on Tue, 10 Oct 2006 01:16:55 +0200</w:t>
      </w:r>
    </w:p>
    <w:p w14:paraId="014C832D" w14:textId="77777777" w:rsidR="00425AAE" w:rsidRDefault="00425AAE">
      <w:r>
        <w:t>It was downloaded from   http://xlibs.freedesktop.org/xkbdesc/xkeyboard-config-0.9.tar.gz</w:t>
      </w:r>
    </w:p>
    <w:p w14:paraId="6F50FA5C" w14:textId="77777777" w:rsidR="00425AAE" w:rsidRDefault="00425AAE">
      <w:r>
        <w:t>Upstream Maintainer:    Sergey V. Udaltsov &lt;svu@gnome.org&gt;</w:t>
      </w:r>
    </w:p>
    <w:p w14:paraId="10A1914A" w14:textId="77777777" w:rsidR="00425AAE" w:rsidRDefault="00425AAE">
      <w:r>
        <w:t>This package is distributed under the following licenses: Copyright 1996 by Joseph Moss Copyright (C) 2002-2007 Free Software Foundation, Inc. Copyright (C) Dmitry Golubev &lt;lastguru@mail.ru&gt;, 2003-2004 Copyright (C) 2004, Gregory Mokhin &lt;mokhin@bog.msu.ru&gt; Copyright (C) 2006 Erdal RonahÃ®</w:t>
      </w:r>
    </w:p>
    <w:p w14:paraId="214F7843"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and that the name of the copyright holder(s) not be used in advertising or publicity pertaining to distribution of the software without specific, written prior permission.  The copyright holder(s) makes no representations about the suitability of this software for any purpose.  It is provided as is without express or implied warranty.</w:t>
      </w:r>
    </w:p>
    <w:p w14:paraId="00C5548C" w14:textId="77777777" w:rsidR="00425AAE" w:rsidRDefault="00425AAE">
      <w:r>
        <w:t>THE COPYRIGHT HOLDER(S) DISCLAIMS ALL WARRANTIES WITH REGARD TO THIS SOFTWARE, INCLUDING ALL IMPLIED WARRANTIES OF MERCHANTABILITY AND FITNESS, IN NO EVENT SHALL THE COPYRIGHT HOLDER(S)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2D4926CC" w14:textId="77777777" w:rsidR="00425AAE" w:rsidRDefault="00425AAE">
      <w:r>
        <w:t xml:space="preserve"> Copyright (c) 1996  Digital Equipment Corporation</w:t>
      </w:r>
    </w:p>
    <w:p w14:paraId="6A6232D4"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 sell copies of the Software, and to permit persons to whom the Software is furnished to do so, subject to the following conditions:</w:t>
      </w:r>
    </w:p>
    <w:p w14:paraId="5444E8BC" w14:textId="77777777" w:rsidR="00425AAE" w:rsidRDefault="00425AAE">
      <w:r>
        <w:t>The above copyright notice and this permission notice shall be included in all copies or substantial portions of the Software.</w:t>
      </w:r>
    </w:p>
    <w:p w14:paraId="72A1643D" w14:textId="77777777" w:rsidR="00425AAE" w:rsidRDefault="00425AAE">
      <w:r>
        <w:t xml:space="preserve">THE SOFTWARE IS PROVIDED AS IS, WITHOUT WARRANTY OF ANY KIND, EXPRESS OR IMPLIED, INCLUDING BUT NOT LIMITED TO THE WARRANTIES OF MERCHANTABILITY, FITNESS FOR A PARTICULAR PURPOSE AND NONINFRINGEMENT. IN NO EVENT SHALL DIGITAL EQUIPMENT CORPORATION </w:t>
      </w:r>
      <w:r>
        <w:lastRenderedPageBreak/>
        <w:t>BE LIABLE FOR ANY CLAIM, DAMAGES OR OTHER LIABILITY, WHETHER IN AN ACTION OF CONTRACT, TORT OR OTHERWISE, ARISING FROM, OUT OF OR IN CONNECTION WITH THE SOFTWARE OR THE USE OR OTHER DEALINGS IN THE SOFTWARE.</w:t>
      </w:r>
    </w:p>
    <w:p w14:paraId="348F603D" w14:textId="77777777" w:rsidR="00425AAE" w:rsidRDefault="00425AAE">
      <w:r>
        <w:t>Except as contained in this notice, the name of the Digital Equipment  Corporation shall not be used in advertising or otherwise to promote the sale, use or other dealings in this Software without prior written authorization from Digital Equipment Corporation.</w:t>
      </w:r>
    </w:p>
    <w:p w14:paraId="7B6BC32C" w14:textId="77777777" w:rsidR="00425AAE" w:rsidRDefault="00425AAE">
      <w:r>
        <w:t xml:space="preserve"> Copyright 1996, 1998  The Open Group</w:t>
      </w:r>
    </w:p>
    <w:p w14:paraId="702B65F8"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w:t>
      </w:r>
    </w:p>
    <w:p w14:paraId="4BF3C604" w14:textId="77777777" w:rsidR="00425AAE" w:rsidRDefault="00425AAE">
      <w:r>
        <w:t>The above copyright notice and this permission notice shall be included in all copies or substantial portions of the Software.</w:t>
      </w:r>
    </w:p>
    <w:p w14:paraId="62006915" w14:textId="77777777" w:rsidR="00425AAE" w:rsidRDefault="00425AAE">
      <w:r>
        <w:t>THE SOFTWARE IS PROVIDED AS IS, WITHOUT WARRANTY OF ANY KIND, EXPRESS OR IMPLIED, INCLUDING BUT NOT LIMITED TO THE WARRANTIES OF MERCHANTABILITY, FITNESS FOR A PARTICULAR PURPOSE AND NONINFRINGEMENT. IN NO EVENT SHALL THE OPEN GROUP BE LIABLE FOR ANY CLAIM, DAMAGES OR OTHER LIABILITY, WHETHER IN AN ACTION OF CONTRACT, TORT OR OTHERWISE, ARISING FROM, OUT OF OR IN CONNECTION WITH THE SOFTWARE OR THE USE OR OTHER DEALINGS IN THE SOFTWARE.</w:t>
      </w:r>
    </w:p>
    <w:p w14:paraId="44CC3E78" w14:textId="77777777" w:rsidR="00425AAE" w:rsidRDefault="00425AAE">
      <w:r>
        <w:t>Except as contained in this notice, the name of The Open Group shall not be used in advertising or otherwise to promote the sale, use or other dealings in this Software without prior written authorization from The Open Group.</w:t>
      </w:r>
    </w:p>
    <w:p w14:paraId="6A855463" w14:textId="77777777" w:rsidR="00425AAE" w:rsidRDefault="00425AAE">
      <w:r>
        <w:t xml:space="preserve"> Copyright 2004-2005 Sun Microsystems, Inc.  All rights reserved.</w:t>
      </w:r>
    </w:p>
    <w:p w14:paraId="18034F28"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provided that the above copyright notice(s) and this permission notice appear in all copies of the Software and that both the above copyright notice(s) and this permission notice appear in supporting documentation.</w:t>
      </w:r>
    </w:p>
    <w:p w14:paraId="5200684E" w14:textId="77777777" w:rsidR="00425AAE" w:rsidRDefault="00425AAE">
      <w:r>
        <w:t>THE SOFTWARE IS PROVIDED AS IS, WITHOUT WARRANTY OF ANY KIND, EXPRESS OR IMPLIED, INCLUDING BUT NOT LIMITED TO THE WARRANTIES OF MERCHANTABILITY, FITNESS FOR A PARTICULAR PURPOSE AND NONINFRINGEMENT OF THIRD PARTY RIGHTS. IN NO EVENT SHALL THE COPYRIGHT HOLDER OR HOLDERS INCLUDED IN THIS NOTICE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74AE49B5" w14:textId="77777777" w:rsidR="00425AAE" w:rsidRDefault="00425AAE">
      <w:r>
        <w:lastRenderedPageBreak/>
        <w:t>Except as contained in this notice, the name of a copyright holder shall not be used in advertising or otherwise to promote the sale, use or other dealings in this Software without prior written authorization of the copyright holder.</w:t>
      </w:r>
    </w:p>
    <w:p w14:paraId="5D4E88A2" w14:textId="77777777" w:rsidR="00425AAE" w:rsidRDefault="00425AAE">
      <w:r>
        <w:t xml:space="preserve"> Copyright (c) 1996 by Silicon Graphics Computer Systems, Inc.</w:t>
      </w:r>
    </w:p>
    <w:p w14:paraId="28DC8DA3" w14:textId="77777777" w:rsidR="00425AAE" w:rsidRDefault="00425AAE">
      <w:r>
        <w:t>Permission to use, copy, modify, and distribute this software and its documentation for any purpose and without fee is hereby granted, provided that the above copyright notice appear in all copies and that both that copyright notice and this permission notice appear in supporting documentation, and that the name of Silicon Graphics not be  used in advertising or publicity pertaining to distribution  of the software without specific prior written permission. Silicon Graphics makes no representation about the suitability  of this software for any purpose. It is provided as is without any express or implied warranty.</w:t>
      </w:r>
    </w:p>
    <w:p w14:paraId="30327770" w14:textId="77777777" w:rsidR="00425AAE" w:rsidRDefault="00425AAE">
      <w:r>
        <w:t>SILICON GRAPHICS DISCLAIMS ALL WARRANTIES WITH REGARD TO THIS  SOFTWARE, INCLUDING ALL IMPLIED WARRANTIES OF MERCHANTABILITY  AND FITNESS FOR A PARTICULAR PURPOSE. IN NO EVENT SHALL SILICON GRAPHICS BE LIABLE FOR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1B1CD9A2" w14:textId="77777777" w:rsidR="00425AAE" w:rsidRDefault="00425AAE">
      <w:r>
        <w:t xml:space="preserve"> Copyright (c) 1996  X Consortium</w:t>
      </w:r>
    </w:p>
    <w:p w14:paraId="3CD5DC71" w14:textId="77777777" w:rsidR="00425AAE" w:rsidRDefault="00425AAE">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376A48D" w14:textId="77777777" w:rsidR="00425AAE" w:rsidRDefault="00425AAE">
      <w:r>
        <w:t>The above copyright notice and this permission notice shall be included in all copies or substantial portions of the Software.</w:t>
      </w:r>
    </w:p>
    <w:p w14:paraId="2993BCB2" w14:textId="77777777" w:rsidR="00425AAE" w:rsidRDefault="00425AAE">
      <w:r>
        <w:t>THE SOFTWARE IS PROVIDED AS IS, WITHOUT WARRANTY OF ANY KIND, EXPRESS OR IMPLIED, INCLUDING BUT NOT LIMITED TO THE WARRANTIES OF MERCHANTABILITY, FITNESS FOR A PARTICULAR PURPOSE AND NONINFRINGEMENT. IN NO EVENT SHALL THE X CONSORTIUM BE LIABLE FOR ANY CLAIM, DAMAGES OR OTHER LIABILITY, WHETHER IN AN ACTION OF CONTRACT, TORT OR OTHERWISE, ARISING FROM, OUT OF OR IN CONNECTION WITH THE SOFTWARE OR THE USE OR OTHER DEALINGS IN THE SOFTWARE.</w:t>
      </w:r>
    </w:p>
    <w:p w14:paraId="23BABBBA" w14:textId="77777777" w:rsidR="00425AAE" w:rsidRDefault="00425AAE">
      <w:r>
        <w:t>Except as contained in this notice, the name of the X Consortium shall not be used in advertising or otherwise to promote the sale, use or other dealings in this Software without prior written authorization from the X Consortium.</w:t>
      </w:r>
    </w:p>
    <w:p w14:paraId="4DC097DA" w14:textId="77777777" w:rsidR="00425AAE" w:rsidRDefault="00425AAE">
      <w:r>
        <w:t xml:space="preserve"> Copyright (C) 2004, 2006 Ã†var ArnfjÃ¶rÃ° Bjarmason &lt;avarab@gmail.com&gt;</w:t>
      </w:r>
    </w:p>
    <w:p w14:paraId="708E5265" w14:textId="77777777" w:rsidR="00425AAE" w:rsidRDefault="00425AAE">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w:t>
      </w:r>
    </w:p>
    <w:p w14:paraId="1EFBE27B" w14:textId="77777777" w:rsidR="00425AAE" w:rsidRDefault="00425AAE">
      <w:r>
        <w:lastRenderedPageBreak/>
        <w:t>The above copyright notice and this permission notice shall be included in all copies or substantial portions of the Software.</w:t>
      </w:r>
    </w:p>
    <w:p w14:paraId="402C50D7" w14:textId="77777777" w:rsidR="00425AAE" w:rsidRDefault="00425AAE">
      <w:r>
        <w:t>THE SOFTWARE IS PROVIDED AS IS, WITHOUT WARRANTY OF ANY KIND, EXPRESS OR IMPLIED, INCLUDING BUT NOT LIMITED TO THE WARRANTIES OF MERCHANTABILITY, FITNESS FOR A PARTICULAR PURPOSE AND NONINFRINGEMENT. IN NO EVENT SHALL THE OPEN GROUP BE LIABLE FOR ANY CLAIM, DAMAGES OR OTHER LIABILITY, WHETHER IN AN ACTION OF CONTRACT, TORT OR OTHERWISE, ARISING FROM, OUT OF OR IN CONNECTION WITH THE SOFTWARE OR THE USE OR OTHER DEALINGS IN THE SOFTWARE.</w:t>
      </w:r>
    </w:p>
    <w:p w14:paraId="7F261EDE" w14:textId="77777777" w:rsidR="00425AAE" w:rsidRDefault="00425AAE">
      <w:r>
        <w:t>Except as contained in this notice, the name of a copyright holder shall not be used in advertising or otherwise to promote the sale, use or other dealings in this Software without prior written authorization of the copyright holder.</w:t>
      </w:r>
    </w:p>
    <w:p w14:paraId="747B37E3" w14:textId="77777777" w:rsidR="00425AAE" w:rsidRDefault="00425AAE">
      <w:r>
        <w:t xml:space="preserve"> Copyright (C) 1999, 2000 by Anton Zinoviev &lt;anton@lml.bas.bg&gt;</w:t>
      </w:r>
    </w:p>
    <w:p w14:paraId="361BE871" w14:textId="77777777" w:rsidR="00425AAE" w:rsidRDefault="00425AAE">
      <w:r>
        <w:t>This software may be used, modified, copied, distributed, and sold, in both source and binary form provided that the above copyright and these terms are retained. Under no circumstances is the author responsible for the proper functioning of this software, nor does the author assume any responsibility for damages incurred with its use.</w:t>
      </w:r>
    </w:p>
    <w:p w14:paraId="67B0FCF5" w14:textId="77777777" w:rsidR="00425AAE" w:rsidRDefault="00425AAE">
      <w:r>
        <w:t>Permission is granted to anyone to use, distribute and modify this file in any way, provided that the above copyright notice is left intact and the author of the modification summarizes the changes in this header.</w:t>
      </w:r>
    </w:p>
    <w:p w14:paraId="0BE52EE7" w14:textId="77777777" w:rsidR="00425AAE" w:rsidRDefault="00425AAE">
      <w:r>
        <w:t>This file is distributed without any expressed or implied warranty. [END FILE=xkeyboard-config-2.12/debian/copyright]</w:t>
      </w:r>
    </w:p>
    <w:p w14:paraId="72451CF8" w14:textId="77777777" w:rsidR="00425AAE" w:rsidRDefault="00425AAE" w:rsidP="000727EF">
      <w:pPr>
        <w:pStyle w:val="Heading2"/>
      </w:pPr>
      <w:bookmarkStart w:id="755" w:name="_Toc399938572"/>
      <w:r>
        <w:t>XML Resolver library</w:t>
      </w:r>
      <w:bookmarkEnd w:id="755"/>
    </w:p>
    <w:p w14:paraId="60755A1E" w14:textId="77777777" w:rsidR="00425AAE" w:rsidRDefault="00425AAE" w:rsidP="00E77BEE">
      <w:r>
        <w:t xml:space="preserve"> %% This notice is provided with respect to XML Resolver library, Xalan J2, and StAX API, which may be included with this software: </w:t>
      </w:r>
    </w:p>
    <w:p w14:paraId="110F0CD7" w14:textId="77777777" w:rsidR="00425AAE" w:rsidRDefault="00425AAE">
      <w:r>
        <w:t>[Apache 2.0 license removed from this file. On Debian systems the text of  the Apache 2.0 license can be found in /usr/share/common-licenses/Apache-2.0 ]</w:t>
      </w:r>
    </w:p>
    <w:p w14:paraId="096C42B7" w14:textId="77777777" w:rsidR="00425AAE" w:rsidRDefault="00425AAE" w:rsidP="000727EF">
      <w:pPr>
        <w:pStyle w:val="Heading2"/>
      </w:pPr>
      <w:bookmarkStart w:id="756" w:name="_Toc399938573"/>
      <w:r>
        <w:t>XML Security</w:t>
      </w:r>
      <w:bookmarkEnd w:id="756"/>
    </w:p>
    <w:p w14:paraId="19481936" w14:textId="77777777" w:rsidR="00425AAE" w:rsidRDefault="00425AAE" w:rsidP="00E77BEE">
      <w:r>
        <w:t xml:space="preserve">  %% This notice is provided with respect to XML Security, which may be included with this software: </w:t>
      </w:r>
    </w:p>
    <w:p w14:paraId="7DFBDEF7" w14:textId="77777777" w:rsidR="00425AAE" w:rsidRDefault="00425AAE">
      <w:r>
        <w:t xml:space="preserve">  The Apache Software License, Version 1.1 </w:t>
      </w:r>
    </w:p>
    <w:p w14:paraId="42A5AC55" w14:textId="77777777" w:rsidR="00425AAE" w:rsidRDefault="00425AAE">
      <w:r>
        <w:t xml:space="preserve">Copyright (C) 2002 The Apache SoftwareFoundation. All rights reserved. Redistribution and use in  source and binary forms, with or withoutmodification, are permitted provided that thefollowing  conditions are met: 1. Redistributions of source  code must retain the above copyrightnotice, this list of conditions and the followingdisclaimer.  2. Redistributions in binary form mustreproduce  the above copyright notice, this list of conditions and the following disclaimerin the  documentation and/or other materialsprovided with  the distribution. 3. The end-userdocumentation  included with the redistribution, if any,must  include the following acknowledgment:This  product </w:t>
      </w:r>
      <w:r>
        <w:lastRenderedPageBreak/>
        <w:t>includes software developed bythe Apache  Software Foundation (http://www.apache.org/).  Alternately, this acknowledgment mayappear in the  software itself, if and wherever suchthird-party  acknowledgments normally appear. 4. Thenames  Apache Forrest and Apache SoftwareFoundation  must not be used to endorse or promoteproducts  derived from this software without priorwritten  permission. For written permission,please contact  apache@apache.org. 5. Products derivedfrom this  software may not be called Apache, normay  Apache appear in their name, withoutprior  written permission of the Apache Software Foundation. THIS SOFTWARE IS PROVIDED``AS IS''  AND ANY EXPRESSED OR IMPLIED WARRANTIES, INCLUDING, BUT NOT LIMITED TO, THEIMPLIED  WARRANTIES OF MERCHANTABILITY AND FITNESSFOR A  PARTICULAR PURPOSE ARE DISCLAIMED. IN NOEVENT  SHALL THE APACHE SOFTWARE FOUNDATION ORITS  CONTRIBUTORS BE LIABLE FOR ANY DIRECT,INDIRECT,  INCIDENTAL, SPECIAL, EXEMPLARY, ORCONSEQUENTIAL  DAMAGES (INCLU- DING, BUT NOT LIMITED TO, PROCUREMENT OF SUBSTITUTE GOODS ORSERVICES; LOSS  OF USE, DATA, OR PROFITS; OR BUSINESS INTERRUPTION) HOWEVER CAUSED AND ON ANYTHEORY OF  LIABILITY, WHETHER IN CONTRACT, STRICTLIABILITY,  OR TORT (INCLUDING NEGLIGENCE OROTHERWISE)  ARISING IN ANY WAY OUT OF THE USE OF THIS SOFTWARE, EVEN IF ADVISED OF THEPOSSIBILITY OF  SUCH DAMAGE. This software consists ofvoluntary  contributions made by many individuals onbehalf  of the Apache Software Foundation. Formore  information on the Apache SoftwareFoundation,  please see .</w:t>
      </w:r>
    </w:p>
    <w:p w14:paraId="68D1036E" w14:textId="77777777" w:rsidR="00425AAE" w:rsidRDefault="00425AAE" w:rsidP="000727EF">
      <w:pPr>
        <w:pStyle w:val="Heading2"/>
      </w:pPr>
      <w:r>
        <w:t xml:space="preserve"> </w:t>
      </w:r>
      <w:bookmarkStart w:id="757" w:name="_Toc399938574"/>
      <w:r>
        <w:t>xml-core (version 0.13+nmu2):</w:t>
      </w:r>
      <w:bookmarkEnd w:id="757"/>
    </w:p>
    <w:p w14:paraId="357D88E6" w14:textId="77777777" w:rsidR="00425AAE" w:rsidRDefault="00425AAE" w:rsidP="000727EF">
      <w:pPr>
        <w:pStyle w:val="Heading3"/>
      </w:pPr>
      <w:r>
        <w:t>xml-core-0.13+nmu2/debian/copyright:</w:t>
      </w:r>
    </w:p>
    <w:p w14:paraId="2BF9B5A6" w14:textId="77777777" w:rsidR="00425AAE" w:rsidRDefault="00425AAE">
      <w:r>
        <w:t>[BEGIN FILE=xml-core-0.13+nmu2/debian/copyright] This is the Debian package of xml-core.  It is assembled and maintained by Ardo van Rangelrooij &lt;ardo@debian.org&gt; and the Debian XML/SGML group.</w:t>
      </w:r>
    </w:p>
    <w:p w14:paraId="25BA6FD5" w14:textId="77777777" w:rsidR="00425AAE" w:rsidRDefault="00425AAE">
      <w:r>
        <w:t>Author:</w:t>
      </w:r>
    </w:p>
    <w:p w14:paraId="7C60FFA3" w14:textId="77777777" w:rsidR="00425AAE" w:rsidRDefault="00425AAE">
      <w:r>
        <w:t xml:space="preserve">  Ardo van Rangelrooij &lt;ardo@debian.org&gt;   Daniel Leidert &lt;daniel.leidert@wgdd.de&gt;</w:t>
      </w:r>
    </w:p>
    <w:p w14:paraId="303C1870" w14:textId="77777777" w:rsidR="00425AAE" w:rsidRDefault="00425AAE">
      <w:r>
        <w:t>Copyright:</w:t>
      </w:r>
    </w:p>
    <w:p w14:paraId="0C823CDC" w14:textId="77777777" w:rsidR="00425AAE" w:rsidRDefault="00425AAE">
      <w:r>
        <w:t xml:space="preserve">  Copyright (c) 2003,2004 Ardo van Rangelrooij   Copyright (c) 2004 Adam Di Carlo</w:t>
      </w:r>
    </w:p>
    <w:p w14:paraId="7B6571ED" w14:textId="77777777" w:rsidR="00425AAE" w:rsidRDefault="00425AAE">
      <w:r>
        <w:t>License and warranty:</w:t>
      </w:r>
    </w:p>
    <w:p w14:paraId="7DD07F2A" w14:textId="77777777" w:rsidR="00425AAE" w:rsidRDefault="00425AAE">
      <w:r>
        <w:t xml:space="preserve">  This program is free software; you can redistribute it and/or modify   it under the terms of the GNU General Public License as published by   the Free Software Foundation; either version 2 of the License, or   (at your option) any later version.      This program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with   the Debian GNU/Linux distribution in file /usr/share/common-licenses/GPL;   if not, write to the Free Software Foundation, Inc., 51 Franklin Street,   Fifth Floor, Boston, MA 02110-1301, USA.</w:t>
      </w:r>
    </w:p>
    <w:p w14:paraId="42AB6804" w14:textId="77777777" w:rsidR="00425AAE" w:rsidRDefault="00425AAE">
      <w:r>
        <w:lastRenderedPageBreak/>
        <w:t>On a Debian system a copy of the GNU General Public Licence can be found in the file '/usr/share/common-licenses/GPL'. [END FILE=xml-core-0.13+nmu2/debian/copyright]</w:t>
      </w:r>
    </w:p>
    <w:p w14:paraId="44C241BC" w14:textId="77777777" w:rsidR="00425AAE" w:rsidRDefault="00425AAE" w:rsidP="000727EF">
      <w:pPr>
        <w:pStyle w:val="Heading2fegan"/>
      </w:pPr>
      <w:bookmarkStart w:id="758" w:name="_Toc399938575"/>
      <w:r>
        <w:t>XStatic-1.0.1</w:t>
      </w:r>
      <w:bookmarkEnd w:id="758"/>
    </w:p>
    <w:p w14:paraId="6B60B2CB" w14:textId="77777777" w:rsidR="00425AAE" w:rsidRDefault="00425AAE" w:rsidP="00053D4A">
      <w:r>
        <w:tab/>
        <w:t>MIT</w:t>
      </w:r>
      <w:r>
        <w:tab/>
        <w:t>http://www.opensource.org/licenses/mit-license.php</w:t>
      </w:r>
    </w:p>
    <w:p w14:paraId="77B80C5B" w14:textId="77777777" w:rsidR="00425AAE" w:rsidRDefault="00425AAE" w:rsidP="000727EF">
      <w:pPr>
        <w:pStyle w:val="Heading2fegan"/>
      </w:pPr>
      <w:bookmarkStart w:id="759" w:name="_Toc399938576"/>
      <w:r>
        <w:t>XStatic-jQuery-1.10.2.1</w:t>
      </w:r>
      <w:bookmarkEnd w:id="759"/>
    </w:p>
    <w:p w14:paraId="6ABEED93" w14:textId="77777777" w:rsidR="00425AAE" w:rsidRDefault="00425AAE" w:rsidP="00053D4A">
      <w:r>
        <w:tab/>
        <w:t>MIT</w:t>
      </w:r>
      <w:r>
        <w:tab/>
        <w:t>http://www.opensource.org/licenses/mit-license.php</w:t>
      </w:r>
    </w:p>
    <w:p w14:paraId="39AD1D9C" w14:textId="77777777" w:rsidR="00425AAE" w:rsidRDefault="00425AAE" w:rsidP="000727EF">
      <w:pPr>
        <w:pStyle w:val="Heading2"/>
      </w:pPr>
      <w:r>
        <w:t xml:space="preserve"> </w:t>
      </w:r>
      <w:bookmarkStart w:id="760" w:name="_Toc399938577"/>
      <w:r>
        <w:t>xz-utils (version 5.1.1alpha+20120614):</w:t>
      </w:r>
      <w:bookmarkEnd w:id="760"/>
    </w:p>
    <w:p w14:paraId="4155B127" w14:textId="77777777" w:rsidR="00425AAE" w:rsidRDefault="00425AAE" w:rsidP="000727EF">
      <w:pPr>
        <w:pStyle w:val="Heading3"/>
      </w:pPr>
      <w:r>
        <w:t>xz-utils-5.1.1alpha+20120614/debian/copyright:</w:t>
      </w:r>
    </w:p>
    <w:p w14:paraId="0F7A09F3" w14:textId="77777777" w:rsidR="00425AAE" w:rsidRDefault="00425AAE">
      <w:r>
        <w:t xml:space="preserve">[BEGIN FILE=xz-utils-5.1.1alpha+20120614/debian/copyright] Format: http://www.debian.org/doc/packaging-manuals/copyright-format/1.0/ Upstream-Name: XZ Utils Upstream-Contact:  Lasse Collin &lt;lasse.collin@tukaani.org&gt;  http://tukaani.org/xz/lists.html Source:  http://tukaani.org/xz  http://git.tukaani.org/xz.git Comment:  XZ Utils is developed and maintained upstream by Lasse Collin.  Major  portions are based on code by other authors; see AUTHORS for details.  Most of the source has been put into the public domain, but some files  have not (details below).  .  This file describes the source package.  The binary packages contain  some files derived from other works: for example, images in the API  documentation come from Doxygen. License:  Different licenses apply to different files in this package. Here  is a rough summary of which licenses apply to which parts of this  package (but check the individual files to be sure!):  .    - liblzma is in the public domain.  .    - xz, xzdec, and lzmadec command line tools are in the public      domain unless GNU getopt_long had to be compiled and linked      in from the lib directory. The getopt_long code is under      GNU LGPLv2.1+.  .    - The scripts to grep, diff, and view compressed files have been      adapted from gzip. These scripts and their documentation are      under GNU GPLv2+.  .    - All the documentation in the doc directory and most of the      XZ Utils specific documentation files in other directories      are in the public domain.  .    - Translated messages are in the public domain.  .    - The build system contains public domain files, and files that      are under GNU GPLv2+ or GNU GPLv3+. None of these files end up      in the binaries being built.  .    - Test files and test code in the tests directory, and debugging      utilities in the debug directory are in the public domain.  .    - The extra directory may contain public domain files, and files      that are under various free software licenses.  .  You can do whatever you want with the files that have been put into  the public domain. If you find public domain legally problematic,  take the previous sentence as a license grant. If you still find  the lack of copyright legally problematic, you have too many  lawyers.  .  As usual, this software is provided as is, without any warranty.  .  If you copy significant amounts of public domain code from XZ Utils  into your project, acknowledging this somewhere in your software is  polite (especially if it is proprietary, non-free software), but  naturally it is not legally required. Here is an example of a good  notice to put into about box or into documentation:  .      This </w:t>
      </w:r>
      <w:r>
        <w:lastRenderedPageBreak/>
        <w:t>software includes code from XZ Utils &lt;http://tukaani.org/xz/&gt;.  .  The following license texts are included in the following files:    - COPYING.LGPLv2.1: GNU Lesser General Public License version 2.1    - COPYING.GPLv2: GNU General Public License version 2    - COPYING.GPLv3: GNU General Public License version 3  .  Note that the toolchain (compiler, linker etc.) may add some code  pieces that are copyrighted. Thus, it is possible that e.g. liblzma  binary wouldn't actually be in the public domain in its entirety  even though it contains no copyrighted code from the XZ Utils source  package.  .  If you have questions, don't hesitate to ask the author(s) for more  information.</w:t>
      </w:r>
    </w:p>
    <w:p w14:paraId="57DC6E84" w14:textId="77777777" w:rsidR="00425AAE" w:rsidRDefault="00425AAE">
      <w:r>
        <w:t>Files: * Copyright: 2006-2012, Lasse Collin            1999-2008, Igor Pavlov            2006, Ville Koskinen            1998, Steve Reid            2000, Wei Dai            2003, Kevin Springle            2009, Jonathan Nieder            2010, Anders F BjÃ¶rklund License: PD  This file has been put in the public domain.  You can do whatever you want with this file. Comment:   From: Lasse Collin &lt;lasse.collin@tukaani.org&gt;   To: Jonathan Nieder &lt;jrnieder@gmail.com&gt;   Subject: Re: XZ utils for Debian   Date: Sun, 19 Jul 2009 13:28:23 +0300   Message-Id: &lt;200907191328.23816.lasse.collin@tukaani.org&gt;  .  [...]  .   &gt; AUTHORS, ChangeLog, COPYING, README, THANKS, TODO,   &gt; dos/README, windows/README  .   COPYING says that most docs are in the public domain. Maybe that's not   clear enough, but on the other hand it looks a bit stupid to put   copyright information in tiny and relatively small docs like README.  .   I don't dare to say that _all_ XZ Utils specific docs are in the public   domain unless otherwise mentioned in the file. I'm including PDF files   generated by groff + ps2pdf, and some day I might include Doxygen-   generated HTML docs too. Those don't include any copyright notices, but   it seems likely that groff + ps2pdf or at least Doxygen put some   copyrighted content into the generated files.</w:t>
      </w:r>
    </w:p>
    <w:p w14:paraId="3E88A37B" w14:textId="77777777" w:rsidR="00425AAE" w:rsidRDefault="00425AAE">
      <w:r>
        <w:t>Files: INSTALL NEWS PACKAGERS  windows/README-Windows.txt  windows/INSTALL-Windows.txt Copyright: 2009-2010, Lasse Collin License: probably-PD  See the note on AUTHORS, README, and so on above.</w:t>
      </w:r>
    </w:p>
    <w:p w14:paraId="1AF4843F" w14:textId="77777777" w:rsidR="00425AAE" w:rsidRDefault="00425AAE">
      <w:r>
        <w:t>Files: src/scripts/* lib/* extra/scanlzma/scanlzma.c Copyright: Â© 1993, Jean-loup Gailly            Â© 1989-1994, 1996-1999, 2001-2007, Free Software Foundation, Inc.            Â© 2006 Timo Lindfors            2005, Charles Levert            2005, 2009, Lasse Collin            2009, Andrew Dudman Other-Authors: Paul Eggert, Ulrich Drepper License: GPL-2+</w:t>
      </w:r>
    </w:p>
    <w:p w14:paraId="31822135" w14:textId="77777777" w:rsidR="00425AAE" w:rsidRDefault="00425AAE">
      <w:r>
        <w:t>Files: src/scripts/Makefile.am src/scripts/xzless.1 Copyright: 2009, Andrew Dudman            2009, Lasse Collin License: PD  This file has been put in the public domain.  You can do whatever you want with this file.</w:t>
      </w:r>
    </w:p>
    <w:p w14:paraId="6840AA32" w14:textId="77777777" w:rsidR="00425AAE" w:rsidRDefault="00425AAE">
      <w:r>
        <w:t>Files: doc/examples/xz_pipe_comp.c doc/examples/xz_pipe_decomp.c Copyright: 2010, Daniel Mealha Cabrita License: PD  Not copyrighted -- provided to the public domain.</w:t>
      </w:r>
    </w:p>
    <w:p w14:paraId="13CE25FF" w14:textId="77777777" w:rsidR="00425AAE" w:rsidRDefault="00425AAE">
      <w:r>
        <w:t>Files: lib/getopt.c lib/getopt1.c lib/getopt.in.h Copyright: Â© 1987-2007 Free Software Foundation, Inc. Other-Authors: Ulrich Drepper License: LGPL-2.1+</w:t>
      </w:r>
    </w:p>
    <w:p w14:paraId="66945557" w14:textId="77777777" w:rsidR="00425AAE" w:rsidRDefault="00425AAE">
      <w:r>
        <w:t>Files: m4/getopt.m4 m4/posix-shell.m4 Copyright: Â© 2002-2006, 2008 Free Software Foundation, Inc.            Â© 2007-2008 Free Software Foundation, Inc. Other-Authors: Bruno Haible, Paul Eggert License: permissive-fsf</w:t>
      </w:r>
    </w:p>
    <w:p w14:paraId="639AE32A" w14:textId="77777777" w:rsidR="00425AAE" w:rsidRDefault="00425AAE">
      <w:r>
        <w:t>Files: m4/acx_pthread.m4 Copyright: Â© 2008, Steven G. Johnson &lt;stevenj@alum.mit.edu&gt; License: Autoconf</w:t>
      </w:r>
    </w:p>
    <w:p w14:paraId="4809A610" w14:textId="77777777" w:rsidR="00425AAE" w:rsidRDefault="00425AAE">
      <w:r>
        <w:lastRenderedPageBreak/>
        <w:t>Files: Doxyfile.in Copyright: Â© 1997-2007 by Dimitri van Heesch Origin: Doxygen 1.4.7 License: GPL-2</w:t>
      </w:r>
    </w:p>
    <w:p w14:paraId="35348B8E" w14:textId="77777777" w:rsidR="00425AAE" w:rsidRDefault="00425AAE">
      <w:r>
        <w:t>Files: src/liblzma/check/crc32_table_?e.h  src/liblzma/check/crc64_table_?e.h  src/liblzma/lzma/fastpos_table.c  src/liblzma/rangecoder/price_table.c Copyright: none, automatically generated data Generated-With:  src/liblzma/check/crc32_tablegen.c  src/liblzma/check/crc64_tablegen.c  src/liblzma/lzma/fastpos_tablegen.c  src/liblzma/rangecoder/price_tablegen.c License: none  No copyright to license.</w:t>
      </w:r>
    </w:p>
    <w:p w14:paraId="3BDA94F6" w14:textId="77777777" w:rsidR="00425AAE" w:rsidRDefault="00425AAE">
      <w:r>
        <w:t>Files: .gitignore m4/.gitignore po/.gitignore po/LINGUAS po/POTFILES.in Copyright: none; these are just short lists. License: none  No copyright to license.</w:t>
      </w:r>
    </w:p>
    <w:p w14:paraId="4B917B0E" w14:textId="77777777" w:rsidR="00425AAE" w:rsidRDefault="00425AAE">
      <w:r>
        <w:t>Files: tests/compress_prepared_bcj_* Copyright: 2008-2009, Lasse Collin Source-Code: tests/bcj_test.c License: PD  This file has been put into the public domain.  You can do whatever you want with this file. Comment:  changelog.gz (commit 975d8fd) explains:  .  Recreated the BCJ test files for x86 and SPARC. The old files  were linked with crt*.o, which are copyrighted, and thus the  old test files were not in the public domain as a whole. They  are freely distributable though, but it is better to be careful  and avoid including any copyrighted pieces in the test files.  The new files are just compiled and assembled object files,  and thus don't contain any copyrighted code.</w:t>
      </w:r>
    </w:p>
    <w:p w14:paraId="272AB230" w14:textId="77777777" w:rsidR="00425AAE" w:rsidRDefault="00425AAE">
      <w:r>
        <w:t>Files: po/cs.po po/de.po po/fr.po Copyright: 2010, Marek ÄŒernockÃ½            2010, Andre Noll            2011, Adrien Nader License: PD  This file is put in the public domain.</w:t>
      </w:r>
    </w:p>
    <w:p w14:paraId="2C0296B5" w14:textId="77777777" w:rsidR="00425AAE" w:rsidRDefault="00425AAE">
      <w:r>
        <w:t>Files: po/it.po po/pl.po Copyright: 2009, 2010, Gruppo traduzione italiano di Ubuntu-it            2010, Lorenzo De Liso            2009, 2010, 2011, Milo Casagrande            2011, Jakub Bogusz License: PD  This file is in the public domain</w:t>
      </w:r>
    </w:p>
    <w:p w14:paraId="7A5C6B3A" w14:textId="77777777" w:rsidR="00425AAE" w:rsidRDefault="00425AAE">
      <w:r>
        <w:t>Files: INSTALL.generic Copyright: Â© 1994, 1995, 1996, 1999, 2000, 2001, 2002, 2004, 2005,              2006, 2007, 2008, 2009, 2010 Free Software Foundation, Inc. License: permissive-nowarranty</w:t>
      </w:r>
    </w:p>
    <w:p w14:paraId="468A893B" w14:textId="77777777" w:rsidR="00425AAE" w:rsidRDefault="00425AAE">
      <w:r>
        <w:t>Files: dos/config.h Copyright: Â© 1992, 1993, 1994, 1999, 2000, 2001, 2002, 2005              Free Software Foundation, Inc.            2007-2010, Lasse Collin Other-Authors: Roland McGrath, Akim Demaille, Paul Eggert,                David Mackenzie, Bruno Haible, and many others. Origin: configure.ac from XZ Utils,         visibility.m4 serial 1 (gettext-0.15),         Autoconf 2.52g License: config-h  configure.ac:  .   # Author: Lasse Collin   #   # This file has been put into the public domain.   # You can do whatever you want with this file.  .  visibility.m4:  .   dnl Copyright (C) 2005 Free Software Foundation, Inc.   dnl This file is free software; the Free Software Foundation   dnl gives unlimited permission to copy and/or distribute it,   dnl with or without modifications, as long as this notice is preserved.  .  dnl From Bruno Haible.  .  comments from Autoconf 2.52g:  .   # Copyright 1992, 1993, 1994, 1999, 2000, 2001, 2002   # Free Software Foundation, Inc.  .  [...]  .   # As a special exception, the Free Software Foundation gives unlimited   # permission to copy, distribute and modify the configure scripts that   # are the output of Autoconf.  You need not follow the terms of the GNU   # General Public License when using or distributing such scripts, even   # though portions of the text of Autoconf appear in them.  The GNU   # General Public License (GPL) does govern all other use of the material   # that constitutes the Autoconf program.  .  On Debian systems, the complete text of the GNU General Public  License version 2 can be found in â€˜/usr/share/common-licenses/GPL-2â€™.  dos/config.h was generated with autoheader, which tells Autoconf to  output a script to generate a config.h file and then runs it.</w:t>
      </w:r>
    </w:p>
    <w:p w14:paraId="4BBF6B55" w14:textId="77777777" w:rsidR="00425AAE" w:rsidRDefault="00425AAE">
      <w:r>
        <w:lastRenderedPageBreak/>
        <w:t>Files: po/Makevars Origin: gettext-runtime/po/Makevars (gettext-0.12) Copyright: Â© 2003 Free Software Foundation, Inc. Authors: Bruno Haible License: LGPL-2.1+  The gettext-runtime package is under the LGPL, see files intl/COPYING.LIB-2.0  and intl/COPYING.LIB-2.1.  .  On Debian systems, the complete text of intl/COPYING.LIB-2.0 from  gettext-runtime 0.12 can be found in â€˜/usr/share/common-licenses/LGPL-2â€™  and the text of intl/COPYING.LIB-2.1 can be found in  â€˜/usr/share/common-licenses/LGPL-2.1â€™.  .  po/Makevars consists mostly of helpful comments and does not contain a  copyright and license notice.</w:t>
      </w:r>
    </w:p>
    <w:p w14:paraId="09857FFD" w14:textId="77777777" w:rsidR="00425AAE" w:rsidRDefault="00425AAE">
      <w:r>
        <w:t>Files: COPYING.GPLv2 COPYING.GPLv3 COPYING.LGPLv2.1 Copyright: Â© 1989, 1991, 1999, 2007 Free Software Foundation, Inc. License: noderivs  Everyone is permitted to copy and distribute verbatim copies  of this license document, but changing it is not allowed.</w:t>
      </w:r>
    </w:p>
    <w:p w14:paraId="618BB3CC" w14:textId="77777777" w:rsidR="00425AAE" w:rsidRDefault="00425AAE">
      <w:r>
        <w:t>Files: debian/* Copyright: 2009-2012, Jonathan Nieder License: PD-debian  The Debian packaging files are in the public domain.  You may freely use, modify, distribute, and relicense them.</w:t>
      </w:r>
    </w:p>
    <w:p w14:paraId="477D7D5D" w14:textId="77777777" w:rsidR="00425AAE" w:rsidRDefault="00425AAE">
      <w:r>
        <w:t>License: LGPL-2.1+  This program is free software; you can redistribute it and/or modify  it under the terms of the GNU Lesser General Public License as published by  the Free Software Foundation; either version 2.1, or (at your option)  any later version.  .  This program is distributed in the hope that it will be useful,  but WITHOUT ANY WARRANTY; without even the implied warranty of  MERCHANTABILITY or FITNESS FOR A PARTICULAR PURPOSE.  See the  GNU Lesser General Public License for more details.  .  You should have received a copy of the GNU Lesser General Public License along  with this program; if not, write to the Free Software Foundation,  Inc., 51 Franklin Street, Fifth Floor, Boston, MA 02110-1301, USA.  .  On Debian systems, the complete text of the GNU Lesser General Public  License version 2.1 can be found in â€˜/usr/share/common-licenses/LGPL-2.1â€™.</w:t>
      </w:r>
    </w:p>
    <w:p w14:paraId="343F33F9" w14:textId="77777777" w:rsidR="00425AAE" w:rsidRDefault="00425AAE">
      <w:r>
        <w:t>License: GPL-2  Permission to use, copy, modify, and distribute this software and its  documentation under the terms of the GNU General Public License is  hereby granted. No representations are made about the suitability of  this software for any purpose. It is provided as is without express  or implied warranty. See the GNU General Public License for more  details.  .  Documents produced by doxygen are derivative works derived from the  input used in their production; they are not affected by this license.  .  On Debian systems, the complete text of the version of the GNU General  Public License distributed with Doxygen can be found in  â€˜/usr/share/common-licenses/GPL-2â€™.</w:t>
      </w:r>
    </w:p>
    <w:p w14:paraId="77B9B377" w14:textId="77777777" w:rsidR="00425AAE" w:rsidRDefault="00425AAE">
      <w:r>
        <w:t>License: GPL-2+  This program is free software; you can redistribute it and/or modify  it under the terms of the GNU General Public License as published by  the Free Software Foundation; either version 2,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write to the Free Software Foundation,  Inc., 51 Franklin Street, Fifth Floor, Boston, MA 02110-1301, USA.  .  On Debian systems, the complete text of the GNU General Public License  version 2 can be found in â€˜/usr/share/common-licenses/GPL-2â€™.</w:t>
      </w:r>
    </w:p>
    <w:p w14:paraId="2A26DE88" w14:textId="77777777" w:rsidR="00425AAE" w:rsidRDefault="00425AAE">
      <w:r>
        <w:lastRenderedPageBreak/>
        <w:t>License: Autoconf  This program is free software: you can redistribute it and/or modify it  under the terms of the GNU General Public License as published by the  Free Software Foundation, either version 3 of the License, or (at your  option) any later version.  .  This program is distributed in the hope that it will be useful, but  WITHOUT ANY WARRANTY; without even the implied warranty of  MERCHANTABILITY or FITNESS FOR A PARTICULAR PURPOSE. See the GNU General  Public License for more details.  .  You should have received a copy of the GNU General Public License along  with this program. If not, see &lt;http://www.gnu.org/licenses/&gt;.  .  As a special exception, the respective Autoconf Macro's copyright owner  gives unlimited permission to copy, distribute and modify the configure  scripts that are the output of Autoconf when processing the Macro. You  need not follow the terms of the GNU General Public License when using  or distributing such scripts, even though portions of the text of the  Macro appear in them. The GNU General Public License (GPL) does govern  all other use of the material that constitutes the Autoconf Macro.  .  This special exception to the GPL applies to versions of the Autoconf  Macro released by the Autoconf Archive. When you make and distribute a  modified version of the Autoconf Macro, you may extend this special  exception to the GPL to apply to your modified version as well.  .  On Debian systems, the complete text of the GNU General Public  License version 3 can be found in â€˜/usr/share/common-licenses/GPL-3â€™.</w:t>
      </w:r>
    </w:p>
    <w:p w14:paraId="3033DC73" w14:textId="77777777" w:rsidR="00425AAE" w:rsidRDefault="00425AAE">
      <w:r>
        <w:t>License: permissive-fsf  This file is free software; the Free Software Foundation  gives unlimited permission to copy and/or distribute it,  with or without modifications, as long as this notice is preserved.</w:t>
      </w:r>
    </w:p>
    <w:p w14:paraId="509D07D6" w14:textId="77777777" w:rsidR="00425AAE" w:rsidRDefault="00425AAE">
      <w:r>
        <w:t>License: permissive-nowarranty  Copying and distribution of this file, with or without modification,  are permitted in any medium without royalty provided the copyright  notice and this notice are preserved.  This file is offered as-is,  without warranty of any kind. [END FILE=xz-utils-5.1.1alpha+20120614/debian/copyright]</w:t>
      </w:r>
    </w:p>
    <w:p w14:paraId="33427156" w14:textId="77777777" w:rsidR="00425AAE" w:rsidRDefault="00425AAE" w:rsidP="000727EF">
      <w:pPr>
        <w:pStyle w:val="Heading2"/>
      </w:pPr>
      <w:r>
        <w:t xml:space="preserve"> </w:t>
      </w:r>
      <w:bookmarkStart w:id="761" w:name="_Toc399938578"/>
      <w:r>
        <w:t>yajl (version 2.1.0):</w:t>
      </w:r>
      <w:bookmarkEnd w:id="761"/>
    </w:p>
    <w:p w14:paraId="1702CCDB" w14:textId="77777777" w:rsidR="00425AAE" w:rsidRDefault="00425AAE" w:rsidP="000727EF">
      <w:pPr>
        <w:pStyle w:val="Heading3"/>
      </w:pPr>
      <w:r>
        <w:t>yajl-2.1.0/debian/copyright:</w:t>
      </w:r>
    </w:p>
    <w:p w14:paraId="6179B484" w14:textId="77777777" w:rsidR="00425AAE" w:rsidRDefault="00425AAE">
      <w:r>
        <w:t>[BEGIN FILE=yajl-2.1.0/debian/copyright] Format: http://www.debian.org/doc/packaging-manuals/copyright-format/1.0/ Upstream-Name: YAJL (Yet Another JSON Library) Upstream-Contact: Lloyd Hilaiel &lt;me@lloyd.io&gt; Source: http://lloyd.github.com/yajl/</w:t>
      </w:r>
    </w:p>
    <w:p w14:paraId="150F0652" w14:textId="77777777" w:rsidR="00425AAE" w:rsidRDefault="00425AAE">
      <w:r>
        <w:t>Files: * Copyright: 2007-2014 Lloyd Hilaiel &lt;me@lloyd.io&gt; License: ISC</w:t>
      </w:r>
    </w:p>
    <w:p w14:paraId="7C722D82" w14:textId="77777777" w:rsidR="00425AAE" w:rsidRDefault="00425AAE">
      <w:r>
        <w:t>Files: src/yajl_tree.c  src/api/yajl_tree.h Copyright: 2010-2011 Florian Forster &lt;ff@octo.it&gt; License: ISC</w:t>
      </w:r>
    </w:p>
    <w:p w14:paraId="4348DD7F" w14:textId="77777777" w:rsidR="00425AAE" w:rsidRDefault="00425AAE">
      <w:r>
        <w:t>Files: debian/* Copyright: 2011 John Stamp &lt;jstamp@users.sourceforge.net&gt; License: ISC</w:t>
      </w:r>
    </w:p>
    <w:p w14:paraId="5D6621FC" w14:textId="77777777" w:rsidR="00425AAE" w:rsidRDefault="00425AAE">
      <w:r>
        <w:t xml:space="preserve">License: ISC  Permission to use, copy, modify, and/or distribute this software for any  purpose with or without fee is hereby granted, provided that the above  copyright notice and this permission notice appear in all copies.  .  THE SOFTWARE IS PROVIDED AS IS AND THE AUTHOR DISCLAIMS ALL WARRANTIES  WITH REGARD TO THIS SOFTWARE INCLUDING ALL IMPLIED WARRANTIES OF  MERCHANTABILITY AND </w:t>
      </w:r>
      <w:r>
        <w:lastRenderedPageBreak/>
        <w:t>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 [END FILE=yajl-2.1.0/debian/copyright] quick_licfile: WARNING: no zip-3.0/debian/*copyright file</w:t>
      </w:r>
    </w:p>
    <w:p w14:paraId="32329A03" w14:textId="77777777" w:rsidR="00425AAE" w:rsidRDefault="00425AAE" w:rsidP="000727EF">
      <w:pPr>
        <w:pStyle w:val="Heading2"/>
      </w:pPr>
      <w:r>
        <w:t xml:space="preserve"> </w:t>
      </w:r>
      <w:bookmarkStart w:id="762" w:name="_Toc399938579"/>
      <w:r>
        <w:t>zip (version 3.0):</w:t>
      </w:r>
      <w:bookmarkEnd w:id="762"/>
    </w:p>
    <w:p w14:paraId="5A4B3A48" w14:textId="77777777" w:rsidR="00425AAE" w:rsidRDefault="00425AAE" w:rsidP="000727EF">
      <w:pPr>
        <w:pStyle w:val="Heading3"/>
      </w:pPr>
      <w:r>
        <w:t>zip-3.0/LICENSE:</w:t>
      </w:r>
    </w:p>
    <w:p w14:paraId="1307CA27" w14:textId="77777777" w:rsidR="00425AAE" w:rsidRDefault="00425AAE">
      <w:r>
        <w:t>[BEGIN FILE=zip-3.0/LICENSE] This is version 2007-Mar-4 of the Info-ZIP license. The definitive version of this document should be available at ftp://ftp.info-zip.org/pub/infozip/license.html indefinitely and a copy at http://www.info-zip.org/pub/infozip/license.html.</w:t>
      </w:r>
    </w:p>
    <w:p w14:paraId="2CE30685" w14:textId="77777777" w:rsidR="00425AAE" w:rsidRDefault="00425AAE">
      <w:r>
        <w:t xml:space="preserve"> Copyright (c) 1990-2007 Info-ZIP.  All rights reserved.</w:t>
      </w:r>
    </w:p>
    <w:p w14:paraId="1C7DF9AE" w14:textId="77777777" w:rsidR="00425AAE" w:rsidRDefault="00425AAE">
      <w:r>
        <w:t>For the purposes of this copyright and license, Info-ZIP is defined as the following set of individuals:</w:t>
      </w:r>
    </w:p>
    <w:p w14:paraId="27E04820" w14:textId="77777777" w:rsidR="00425AAE" w:rsidRDefault="00425AAE">
      <w:r>
        <w:t xml:space="preserve">   Mark Adler, John Bush, Karl Davis, Harald Denker, Jean-Michel Dubois,    Jean-loup Gailly, Hunter Goatley, Ed Gordon, Ian Gorman, Chris Herborth,    Dirk Haase, Greg Hartwig, Robert Heath, Jonathan Hudson, Paul Kienitz,    David Kirschbaum, Johnny Lee, Onno van der Linden, Igor Mandrichenko,    Steve P. Miller, Sergio Monesi, Keith Owens, George Petrov, Greg Roelofs,    Kai Uwe Rommel, Steve Salisbury, Dave Smith, Steven M. Schweda,    Christian Spieler, Cosmin Truta, Antoine Verheijen, Paul von Behren,    Rich Wales, Mike White.</w:t>
      </w:r>
    </w:p>
    <w:p w14:paraId="623BCB24" w14:textId="77777777" w:rsidR="00425AAE" w:rsidRDefault="00425AAE">
      <w:r>
        <w:t>This software is provided as is, without warranty of any kind, express or implied.  In no event shall Info-ZIP or its contributors be held liable for any direct, indirect, incidental, special or consequential damages arising out of the use of or inability to use this software.</w:t>
      </w:r>
    </w:p>
    <w:p w14:paraId="2AED03EA" w14:textId="77777777" w:rsidR="00425AAE" w:rsidRDefault="00425AAE">
      <w:r>
        <w:t>Permission is granted to anyone to use this software for any purpose, including commercial applications, and to alter it and redistribute it freely, subject to the above disclaimer and the following restrictions:</w:t>
      </w:r>
    </w:p>
    <w:p w14:paraId="61BBE7B2" w14:textId="77777777" w:rsidR="00425AAE" w:rsidRDefault="00425AAE">
      <w:r>
        <w:t xml:space="preserve">    1. Redistributions of source code (in whole or in part) must retain        the above copyright notice, definition, disclaimer, and this list        of conditions.</w:t>
      </w:r>
    </w:p>
    <w:p w14:paraId="00B480A5" w14:textId="77777777" w:rsidR="00425AAE" w:rsidRDefault="00425AAE">
      <w:r>
        <w:t xml:space="preserve">    2. Redistributions in binary form (compiled executables and libraries)        must reproduce the above copyright notice, definition, disclaimer,        and this list of conditions in documentation and/or other materials        provided with the distribution.  The sole exception to this condition        is redistribution of a standard UnZipSFX binary (including SFXWiz) as        part of a self-extracting archive; that is permitted without inclusion        of this license, as long as the normal SFX banner has not been removed        from the binary or disabled.</w:t>
      </w:r>
    </w:p>
    <w:p w14:paraId="27B7D96A" w14:textId="73A3BF8B" w:rsidR="004B2229" w:rsidRDefault="00425AAE">
      <w:r>
        <w:t xml:space="preserve">    3. Altered versions--including, but not limited to, ports to new operating        systems, existing ports with new graphical interfaces, versions with        modified or added functionality, and dynamic, shared, or static library        versions not from Info-ZIP--must </w:t>
      </w:r>
      <w:r>
        <w:lastRenderedPageBreak/>
        <w:t>be plainly marked as such and must not        be misrepresented as being the original source or, if binaries,        compiled from the original source.  Such altered versions also must not        be misrepresented as being Info-ZIP releases--including, but not        limited to, labeling of the altered versions with the names Info-ZIP        (or any variation thereof, including, but not limited to, different        capitalizations), Pocket UnZip, WiZ or MacZip without the        explicit permission of Info-ZIP.  Such altered versions are further        prohibited from misrepresentative use of the Zip-Bugs or Info-ZIP        e-mail addresses or the Info-ZIP URL(s), such as to imply Info-ZIP        will provide support for the altered versions.</w:t>
      </w:r>
    </w:p>
    <w:p w14:paraId="6BF82411" w14:textId="77777777" w:rsidR="00425AAE" w:rsidRPr="004B2229" w:rsidRDefault="00425AAE" w:rsidP="004B2229">
      <w:pPr>
        <w:jc w:val="center"/>
      </w:pPr>
    </w:p>
    <w:p w14:paraId="531C7613" w14:textId="77777777" w:rsidR="00425AAE" w:rsidRDefault="00425AAE">
      <w:r>
        <w:t xml:space="preserve">    4. Info-ZIP retains the right to use the names Info-ZIP, Zip, UnZip,        UnZipSFX, WiZ, Pocket UnZip, Pocket Zip, and MacZip for its        own source and binary releases. [END FILE=zip-3.0/LICENSE]</w:t>
      </w:r>
    </w:p>
    <w:p w14:paraId="05EA8F95" w14:textId="77777777" w:rsidR="00425AAE" w:rsidRDefault="00425AAE" w:rsidP="000727EF">
      <w:pPr>
        <w:pStyle w:val="Heading2"/>
      </w:pPr>
      <w:bookmarkStart w:id="763" w:name="_Toc399938580"/>
      <w:r>
        <w:t>Zlib</w:t>
      </w:r>
      <w:bookmarkEnd w:id="763"/>
    </w:p>
    <w:p w14:paraId="12930CAA" w14:textId="77777777" w:rsidR="00425AAE" w:rsidRDefault="00425AAE" w:rsidP="00E77BEE">
      <w:r>
        <w:t xml:space="preserve"> – This notice is provided with respect to zlib 1.1.3, which may be included with this software:   </w:t>
      </w:r>
    </w:p>
    <w:p w14:paraId="2E599ED0" w14:textId="77777777" w:rsidR="00425AAE" w:rsidRDefault="00425AAE">
      <w:r>
        <w:t>Acknowledgments:</w:t>
      </w:r>
    </w:p>
    <w:p w14:paraId="3F2E6F39" w14:textId="77777777" w:rsidR="00425AAE" w:rsidRDefault="00425AAE">
      <w:r>
        <w:t xml:space="preserve">  The deflate format used by zlib was defined by Phil Katz. The deflate   and zlib specifications were written by L. Peter Deutsch. Thanks to all the   people who reported problems and suggested various improvements in zlib;   they are too numerous to cite here.</w:t>
      </w:r>
    </w:p>
    <w:p w14:paraId="736DB97E" w14:textId="77777777" w:rsidR="00425AAE" w:rsidRDefault="00425AAE">
      <w:r>
        <w:t>Copyright notice:</w:t>
      </w:r>
    </w:p>
    <w:p w14:paraId="5372042B" w14:textId="77777777" w:rsidR="00425AAE" w:rsidRDefault="00425AAE">
      <w:r>
        <w:t xml:space="preserve"> (C) 1995-1998 Jean-loup Gailly and Mark Adler</w:t>
      </w:r>
    </w:p>
    <w:p w14:paraId="5816C6F4" w14:textId="77777777" w:rsidR="00425AAE" w:rsidRDefault="00425AAE">
      <w:r>
        <w:t xml:space="preserve">  This software is provided 'as-is', without any express or implied   warranty.  In no event will the authors be held liable for any damages   arising from the use of this software.</w:t>
      </w:r>
    </w:p>
    <w:p w14:paraId="7CDB569A" w14:textId="77777777" w:rsidR="00425AAE" w:rsidRDefault="00425AAE">
      <w:r>
        <w:t xml:space="preserve">  Permission is granted to anyone to use this software for any purpose,   including commercial applications, and to alter it and redistribute it   freely, subject to the following restrictions:</w:t>
      </w:r>
    </w:p>
    <w:p w14:paraId="05965B98"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74447D41" w14:textId="77777777" w:rsidR="00425AAE" w:rsidRDefault="00425AAE">
      <w:r>
        <w:t xml:space="preserve">  Jean-loup Gailly        Mark Adler   jloup@gzip.org          madler@alumni.caltech.edu</w:t>
      </w:r>
    </w:p>
    <w:p w14:paraId="028618CF" w14:textId="77777777" w:rsidR="00425AAE" w:rsidRDefault="00425AAE">
      <w:r>
        <w:t>If you use the zlib library in a product, we would appreciate *not* receiving lengthy legal documents to sign. The sources are provided for free but without warranty of any kind.  The library has been entirely written by Jean-loup Gailly and Mark Adler; it does not include third-party code.</w:t>
      </w:r>
    </w:p>
    <w:p w14:paraId="6D7269C7" w14:textId="77777777" w:rsidR="00425AAE" w:rsidRDefault="00425AAE">
      <w:r>
        <w:t>If you redistribute modified sources, we would appreciate that you include in the file ChangeLog history information documenting your changes.</w:t>
      </w:r>
    </w:p>
    <w:p w14:paraId="5950FA6B" w14:textId="77777777" w:rsidR="00425AAE" w:rsidRDefault="00425AAE" w:rsidP="000727EF">
      <w:pPr>
        <w:pStyle w:val="Heading2"/>
      </w:pPr>
      <w:r>
        <w:lastRenderedPageBreak/>
        <w:t xml:space="preserve"> </w:t>
      </w:r>
      <w:bookmarkStart w:id="764" w:name="_Toc399938581"/>
      <w:r>
        <w:t>zlib (version 1.2.8.dfsg):</w:t>
      </w:r>
      <w:bookmarkEnd w:id="764"/>
    </w:p>
    <w:p w14:paraId="12A3C6D9" w14:textId="77777777" w:rsidR="00425AAE" w:rsidRDefault="00425AAE" w:rsidP="000727EF">
      <w:pPr>
        <w:pStyle w:val="Heading3"/>
      </w:pPr>
      <w:r>
        <w:t>zlib-1.2.8.dfsg/debian/copyright:</w:t>
      </w:r>
    </w:p>
    <w:p w14:paraId="30101C7E" w14:textId="77777777" w:rsidR="00425AAE" w:rsidRDefault="00425AAE">
      <w:r>
        <w:t>[BEGIN FILE=zlib-1.2.8.dfsg/debian/copyright] This is the pre-packaged Debian Linux version of the zlib compression library.  It was packaged by Michael Alan Dorman &lt;mdorman@debian.org&gt; from sources originally retrieved from ftp.uu.net in the directory /pub/archiving/zip/zlib as the file zlib-1.0.4.tar.gz.</w:t>
      </w:r>
    </w:p>
    <w:p w14:paraId="7521E74F" w14:textId="77777777" w:rsidR="00425AAE" w:rsidRDefault="00425AAE">
      <w:r>
        <w:t xml:space="preserve">There is a homepage at http://www.gzip.org/zlib/ </w:t>
      </w:r>
    </w:p>
    <w:p w14:paraId="30B3C43A" w14:textId="77777777" w:rsidR="00425AAE" w:rsidRDefault="00425AAE">
      <w:r>
        <w:t>Acknowledgments:</w:t>
      </w:r>
    </w:p>
    <w:p w14:paraId="7B7BA8BA" w14:textId="77777777" w:rsidR="00425AAE" w:rsidRDefault="00425AAE">
      <w:r>
        <w:t xml:space="preserve">  The deflate format used by zlib was defined by Phil Katz. The deflate   and zlib specifications were written by Peter Deutsch. Thanks to all the   people who reported problems and suggested various improvements in zlib;   they are too numerous to cite here.</w:t>
      </w:r>
    </w:p>
    <w:p w14:paraId="5204E899" w14:textId="77777777" w:rsidR="00425AAE" w:rsidRDefault="00425AAE">
      <w:r>
        <w:t>Copyright notice:</w:t>
      </w:r>
    </w:p>
    <w:p w14:paraId="215C0755" w14:textId="77777777" w:rsidR="00425AAE" w:rsidRDefault="00425AAE">
      <w:r>
        <w:t xml:space="preserve">  Copyright (C) 1995-1998 Jean-loup Gailly and Mark Adler</w:t>
      </w:r>
    </w:p>
    <w:p w14:paraId="629201DF" w14:textId="77777777" w:rsidR="00425AAE" w:rsidRDefault="00425AAE">
      <w:r>
        <w:t xml:space="preserve">  This software is provided 'as-is', without any express or implied   warranty.  In no event will the authors be held liable for any damages   arising from the use of this software.</w:t>
      </w:r>
    </w:p>
    <w:p w14:paraId="165EB87B" w14:textId="77777777" w:rsidR="00425AAE" w:rsidRDefault="00425AAE">
      <w:r>
        <w:t xml:space="preserve">  Permission is granted to anyone to use this software for any purpose,   including commercial applications, and to alter it and redistribute it   freely, subject to the following restrictions:</w:t>
      </w:r>
    </w:p>
    <w:p w14:paraId="4AD812CF" w14:textId="77777777" w:rsidR="00425AAE" w:rsidRDefault="00425AAE">
      <w:r>
        <w:t xml:space="preserve">  1. The origin of this software must not be misrepresented; you must not      claim that you wrote the original software. If you use this software      in a product, an acknowledgment in the product documentation would be      appreciated but is not required.   2. Altered source versions must be plainly marked as such, and must not be      misrepresented as being the original software.   3. This notice may not be removed or altered from any source distribution.</w:t>
      </w:r>
    </w:p>
    <w:p w14:paraId="5E567E04" w14:textId="77777777" w:rsidR="00425AAE" w:rsidRDefault="00425AAE">
      <w:r>
        <w:t xml:space="preserve">  Jean-loup Gailly        Mark Adler   jloup@gzip.org          madler@alumni.caltech.edu [END FILE=zlib-1.2.8.dfsg/debian/copyright]</w:t>
      </w:r>
    </w:p>
    <w:p w14:paraId="3BC8253A" w14:textId="77777777" w:rsidR="00085191" w:rsidRDefault="00091B1F" w:rsidP="00C92497">
      <w:pPr>
        <w:pStyle w:val="Heading1"/>
      </w:pPr>
      <w:r>
        <w:t xml:space="preserve"> </w:t>
      </w:r>
      <w:bookmarkStart w:id="765" w:name="_Ref398134756"/>
      <w:bookmarkStart w:id="766" w:name="_Toc399938582"/>
      <w:r w:rsidR="00E25059">
        <w:t>The following open source licenses are common to most packages listed above:</w:t>
      </w:r>
      <w:bookmarkEnd w:id="765"/>
      <w:bookmarkEnd w:id="766"/>
    </w:p>
    <w:p w14:paraId="0849014F" w14:textId="77777777" w:rsidR="00CC57E6" w:rsidRDefault="00CC57E6" w:rsidP="000727EF">
      <w:pPr>
        <w:pStyle w:val="Heading2"/>
      </w:pPr>
      <w:bookmarkStart w:id="767" w:name="_Toc399938583"/>
      <w:r>
        <w:t>Common License Academic Free License</w:t>
      </w:r>
      <w:bookmarkEnd w:id="767"/>
    </w:p>
    <w:p w14:paraId="73C3E201" w14:textId="77777777" w:rsidR="00CC57E6" w:rsidRDefault="007C7B54" w:rsidP="00CC57E6">
      <w:pPr>
        <w:rPr>
          <w:rFonts w:ascii="Calibri" w:eastAsia="Times New Roman" w:hAnsi="Calibri" w:cs="Times New Roman"/>
          <w:color w:val="0000FF"/>
          <w:u w:val="single"/>
        </w:rPr>
      </w:pPr>
      <w:hyperlink r:id="rId18" w:anchor="licenseText" w:history="1">
        <w:r w:rsidR="00CC57E6" w:rsidRPr="00CC57E6">
          <w:rPr>
            <w:rFonts w:ascii="Calibri" w:eastAsia="Times New Roman" w:hAnsi="Calibri" w:cs="Times New Roman"/>
            <w:color w:val="0000FF"/>
            <w:u w:val="single"/>
          </w:rPr>
          <w:t>http://spdx.org/licenses/AFL-2.1#licenseText</w:t>
        </w:r>
      </w:hyperlink>
    </w:p>
    <w:p w14:paraId="2BE26C86" w14:textId="77777777" w:rsidR="000A4080" w:rsidRDefault="000A4080" w:rsidP="00CC57E6">
      <w:pPr>
        <w:rPr>
          <w:rFonts w:ascii="Calibri" w:eastAsia="Times New Roman" w:hAnsi="Calibri" w:cs="Times New Roman"/>
          <w:color w:val="0000FF"/>
          <w:u w:val="single"/>
        </w:rPr>
      </w:pPr>
    </w:p>
    <w:p w14:paraId="2A76831D" w14:textId="77777777" w:rsidR="000A4080" w:rsidRPr="000A4080" w:rsidRDefault="000A4080" w:rsidP="000A4080">
      <w:r w:rsidRPr="000A4080">
        <w:t>Academic Free License v2.1</w:t>
      </w:r>
    </w:p>
    <w:p w14:paraId="0FEC20AA" w14:textId="07A9B323" w:rsidR="000A4080" w:rsidRPr="000A4080" w:rsidRDefault="000A4080" w:rsidP="000A4080">
      <w:r w:rsidRPr="000A4080">
        <w:t>Full name</w:t>
      </w:r>
      <w:r>
        <w:t xml:space="preserve">: </w:t>
      </w:r>
      <w:r w:rsidRPr="000A4080">
        <w:t>Academic Free License v2.1</w:t>
      </w:r>
    </w:p>
    <w:p w14:paraId="560EEF52" w14:textId="73CFEB25" w:rsidR="000A4080" w:rsidRPr="000A4080" w:rsidRDefault="000A4080" w:rsidP="000A4080">
      <w:r w:rsidRPr="000A4080">
        <w:t>Short identifier</w:t>
      </w:r>
      <w:r>
        <w:t xml:space="preserve">: </w:t>
      </w:r>
      <w:r w:rsidRPr="000A4080">
        <w:t>AFL-2.1</w:t>
      </w:r>
    </w:p>
    <w:p w14:paraId="1B9362E6" w14:textId="7279ADC2" w:rsidR="000A4080" w:rsidRPr="000A4080" w:rsidRDefault="000A4080" w:rsidP="000A4080">
      <w:r w:rsidRPr="000A4080">
        <w:t>Other web pages for this license</w:t>
      </w:r>
      <w:r>
        <w:t xml:space="preserve">: </w:t>
      </w:r>
      <w:r w:rsidRPr="000A4080">
        <w:t xml:space="preserve">  </w:t>
      </w:r>
      <w:hyperlink r:id="rId19" w:history="1">
        <w:r w:rsidRPr="000A4080">
          <w:rPr>
            <w:rStyle w:val="Hyperlink"/>
          </w:rPr>
          <w:t>http://opensource.linux-mirror.org/licenses/afl-2.1.txt</w:t>
        </w:r>
      </w:hyperlink>
    </w:p>
    <w:p w14:paraId="11E37BB7" w14:textId="00467095" w:rsidR="000A4080" w:rsidRPr="000A4080" w:rsidRDefault="000A4080" w:rsidP="000A4080">
      <w:r w:rsidRPr="000A4080">
        <w:lastRenderedPageBreak/>
        <w:t>Notes</w:t>
      </w:r>
      <w:r>
        <w:t xml:space="preserve">: </w:t>
      </w:r>
      <w:r w:rsidRPr="000A4080">
        <w:t>None</w:t>
      </w:r>
    </w:p>
    <w:p w14:paraId="32AF0BAE" w14:textId="2749CDC1" w:rsidR="000A4080" w:rsidRPr="000A4080" w:rsidRDefault="000A4080" w:rsidP="000A4080">
      <w:r w:rsidRPr="000A4080">
        <w:t>Text</w:t>
      </w:r>
      <w:r>
        <w:t xml:space="preserve">: </w:t>
      </w:r>
      <w:r w:rsidRPr="000A4080">
        <w:t>The Academic Free License v.2.1</w:t>
      </w:r>
    </w:p>
    <w:p w14:paraId="005FD341" w14:textId="77777777" w:rsidR="000A4080" w:rsidRPr="000A4080" w:rsidRDefault="000A4080" w:rsidP="000A4080">
      <w:r w:rsidRPr="000A4080">
        <w:t>This Academic Free License (the "License") applies to any original work of authorship (the "Original Work") whose owner (the "Licensor") has placed the following notice immediately following the copyright notice for the Original Work:</w:t>
      </w:r>
    </w:p>
    <w:p w14:paraId="77380B33" w14:textId="77777777" w:rsidR="000A4080" w:rsidRPr="000A4080" w:rsidRDefault="000A4080" w:rsidP="000A4080">
      <w:r w:rsidRPr="000A4080">
        <w:t>Licensed under the Academic Free License version 2.1</w:t>
      </w:r>
    </w:p>
    <w:p w14:paraId="3C129246" w14:textId="24689D27" w:rsidR="000A4080" w:rsidRPr="000A4080" w:rsidRDefault="000A4080" w:rsidP="00A92451">
      <w:pPr>
        <w:pStyle w:val="ListParagraph"/>
        <w:numPr>
          <w:ilvl w:val="0"/>
          <w:numId w:val="5"/>
        </w:numPr>
      </w:pPr>
      <w:r w:rsidRPr="000A4080">
        <w:t>Grant of Copyright License. Licensor hereby grants You a world-wide, royalty-free, non-exclusive, perpetual, sublicenseable license to do the following:</w:t>
      </w:r>
    </w:p>
    <w:p w14:paraId="5D62EC32" w14:textId="77777777" w:rsidR="00A92451" w:rsidRDefault="000A4080" w:rsidP="00A92451">
      <w:pPr>
        <w:pStyle w:val="ListParagraph"/>
        <w:numPr>
          <w:ilvl w:val="0"/>
          <w:numId w:val="6"/>
        </w:numPr>
      </w:pPr>
      <w:r w:rsidRPr="000A4080">
        <w:t>to reproduce the Original Work in copies; </w:t>
      </w:r>
    </w:p>
    <w:p w14:paraId="378E2065" w14:textId="596EA1F7" w:rsidR="00A92451" w:rsidRDefault="000A4080" w:rsidP="00A92451">
      <w:pPr>
        <w:pStyle w:val="ListParagraph"/>
        <w:numPr>
          <w:ilvl w:val="0"/>
          <w:numId w:val="6"/>
        </w:numPr>
      </w:pPr>
      <w:r w:rsidRPr="000A4080">
        <w:t>to prepare derivative works ("Derivative Works") based upon the Original Work; </w:t>
      </w:r>
    </w:p>
    <w:p w14:paraId="085DD9E9" w14:textId="663AD1B9" w:rsidR="00A92451" w:rsidRDefault="000A4080" w:rsidP="00A92451">
      <w:pPr>
        <w:pStyle w:val="ListParagraph"/>
        <w:numPr>
          <w:ilvl w:val="0"/>
          <w:numId w:val="6"/>
        </w:numPr>
      </w:pPr>
      <w:r w:rsidRPr="000A4080">
        <w:t>to distribute copies of the Original Work and Derivative Works to the public; </w:t>
      </w:r>
    </w:p>
    <w:p w14:paraId="0704332C" w14:textId="446150C9" w:rsidR="00A92451" w:rsidRDefault="000A4080" w:rsidP="00A92451">
      <w:pPr>
        <w:pStyle w:val="ListParagraph"/>
        <w:numPr>
          <w:ilvl w:val="0"/>
          <w:numId w:val="6"/>
        </w:numPr>
      </w:pPr>
      <w:r w:rsidRPr="000A4080">
        <w:t>to perform the Original Work publicly; and </w:t>
      </w:r>
    </w:p>
    <w:p w14:paraId="4A46513F" w14:textId="77777777" w:rsidR="00A92451" w:rsidRDefault="000A4080" w:rsidP="00A92451">
      <w:pPr>
        <w:pStyle w:val="ListParagraph"/>
        <w:numPr>
          <w:ilvl w:val="0"/>
          <w:numId w:val="6"/>
        </w:numPr>
      </w:pPr>
      <w:r w:rsidRPr="000A4080">
        <w:t>to display the Original Work publicly.</w:t>
      </w:r>
    </w:p>
    <w:p w14:paraId="36EEB058" w14:textId="58E191F2" w:rsidR="000A4080" w:rsidRPr="000A4080" w:rsidRDefault="000A4080" w:rsidP="00A92451">
      <w:pPr>
        <w:pStyle w:val="ListParagraph"/>
        <w:numPr>
          <w:ilvl w:val="0"/>
          <w:numId w:val="5"/>
        </w:numPr>
      </w:pPr>
      <w:r w:rsidRPr="000A4080">
        <w:t>Grant of Patent License. Licensor hereby grants You a world-wide, royalty-free, non-exclusive, perpetual, sublicenseable license, under patent claims owned or controlled by the Licensor that are embodied in the Original Work as furnished by the Licensor, to make, use, sell and offer for sale the Original Work and Derivative Works.</w:t>
      </w:r>
    </w:p>
    <w:p w14:paraId="7DEFF203" w14:textId="5170C268" w:rsidR="000A4080" w:rsidRPr="000A4080" w:rsidRDefault="000A4080" w:rsidP="00A92451">
      <w:pPr>
        <w:pStyle w:val="ListParagraph"/>
        <w:numPr>
          <w:ilvl w:val="0"/>
          <w:numId w:val="5"/>
        </w:numPr>
      </w:pPr>
      <w:r w:rsidRPr="000A4080">
        <w:t>Grant of Source Code License. The term "Source Code" means the preferred form of the Original Work for making modifications to it and all available documentation describing how to modify the Original Work. Licensor hereby agrees to provide a machine-readable copy of the Source Code of the Original Work along with each copy of the Original Work that Licensor distributes. Licensor reserves the right to satisfy this obligation by placing a machine-readable copy of the Source Code in an information repository reasonably calculated to permit inexpensive and convenient access by You for as long as Licensor continues to distribute the Original Work, and by publishing the address of that information repository in a notice immediately following the copyright notice that applies to the Original Work.</w:t>
      </w:r>
    </w:p>
    <w:p w14:paraId="79245951" w14:textId="6B70FCF1" w:rsidR="000A4080" w:rsidRPr="000A4080" w:rsidRDefault="000A4080" w:rsidP="00A92451">
      <w:pPr>
        <w:pStyle w:val="ListParagraph"/>
        <w:numPr>
          <w:ilvl w:val="0"/>
          <w:numId w:val="5"/>
        </w:numPr>
      </w:pPr>
      <w:r w:rsidRPr="000A4080">
        <w:t>Exclusions From License Grant. Neither the names of Licensor, nor the names of any contributors to the Original Work, nor any of their trademarks or service marks, may be used to endorse or promote products derived from this Original Work without express prior written permission of the Licensor. Nothing in this License shall be deemed to grant any rights to trademarks, copyrights, patents, trade secrets or any other intellectual property of Licensor except as expressly stated herein. No patent license is granted to make, use, sell or offer to sell embodiments of any patent claims other than the licensed claims defined in Section 2. No right is granted to the trademarks of Licensor even if such marks are included in the Original Work. Nothing in this License shall be interpreted to prohibit Licensor from licensing under different terms from this License any Original Work that Licensor otherwise would have a right to license.</w:t>
      </w:r>
    </w:p>
    <w:p w14:paraId="02837EED" w14:textId="5E8018EA" w:rsidR="000A4080" w:rsidRPr="000A4080" w:rsidRDefault="000A4080" w:rsidP="00A92451">
      <w:pPr>
        <w:pStyle w:val="ListParagraph"/>
        <w:numPr>
          <w:ilvl w:val="0"/>
          <w:numId w:val="5"/>
        </w:numPr>
      </w:pPr>
      <w:r w:rsidRPr="000A4080">
        <w:t>This section intentionally omitted.</w:t>
      </w:r>
    </w:p>
    <w:p w14:paraId="09A8FF60" w14:textId="48F4C408" w:rsidR="000A4080" w:rsidRPr="000A4080" w:rsidRDefault="000A4080" w:rsidP="00A92451">
      <w:pPr>
        <w:pStyle w:val="ListParagraph"/>
        <w:numPr>
          <w:ilvl w:val="0"/>
          <w:numId w:val="5"/>
        </w:numPr>
      </w:pPr>
      <w:r w:rsidRPr="000A4080">
        <w:t xml:space="preserve">Attribution Rights. You must retain, in the Source Code of any Derivative Works that You create, all copyright, patent or trademark notices from the Source Code of the Original Work, as well as any notices of licensing and any descriptive text </w:t>
      </w:r>
      <w:r w:rsidRPr="000A4080">
        <w:lastRenderedPageBreak/>
        <w:t>identified therein as an "Attribution Notice." You must cause the Source Code for any Derivative Works that You create to carry a prominent Attribution Notice reasonably calculated to inform recipients that You have modified the Original Work.</w:t>
      </w:r>
    </w:p>
    <w:p w14:paraId="3359BEF9" w14:textId="154E901C" w:rsidR="000A4080" w:rsidRPr="000A4080" w:rsidRDefault="000A4080" w:rsidP="00A92451">
      <w:pPr>
        <w:pStyle w:val="ListParagraph"/>
        <w:numPr>
          <w:ilvl w:val="0"/>
          <w:numId w:val="5"/>
        </w:numPr>
      </w:pPr>
      <w:r w:rsidRPr="000A4080">
        <w:t>Warranty of Provenance and Disclaimer of Warranty. Licensor warrants that the copyright in and to the Original Work and the patent rights granted herein by Licensor are owned by the Licensor or are sublicensed to You under the terms of this License with the permission of the contributor(s) of those copyrights and patent rights. Except as expressly stated in the immediately proceeding sentence, the Original Work is provided under this License on an "AS IS" BASIS and WITHOUT WARRANTY, either express or implied, including, without limitation, the warranties of NON-INFRINGEMENT, MERCHANTABILITY or FITNESS FOR A PARTICULAR PURPOSE. THE ENTIRE RISK AS TO THE QUALITY OF THE ORIGINAL WORK IS WITH YOU. This DISCLAIMER OF WARRANTY constitutes an essential part of this License. No license to Original Work is granted hereunder except under this disclaimer.</w:t>
      </w:r>
    </w:p>
    <w:p w14:paraId="150030AA" w14:textId="6E62A6FE" w:rsidR="000A4080" w:rsidRPr="000A4080" w:rsidRDefault="000A4080" w:rsidP="00A92451">
      <w:pPr>
        <w:pStyle w:val="ListParagraph"/>
        <w:numPr>
          <w:ilvl w:val="0"/>
          <w:numId w:val="5"/>
        </w:numPr>
      </w:pPr>
      <w:r w:rsidRPr="000A4080">
        <w:t>Limitation of Liability. Under no circumstances and under no legal theory, whether in tort (including negligence), contract, or otherwise, shall the Licensor be liable to any person for any direct, indirect, special, incidental, or consequential damages of any character arising as a result of this License or the use of the Original Work including, without limitation, damages for loss of goodwill, work stoppage, computer failure or malfunction, or any and all other commercial damages or losses. This limitation of liability shall not apply to liability for death or personal injury resulting from Licensor's negligence to the extent applicable law prohibits such limitation. Some jurisdictions do not allow the exclusion or limitation of incidental or consequential damages, so this exclusion and limitation may not apply to You.</w:t>
      </w:r>
    </w:p>
    <w:p w14:paraId="4357A8A9" w14:textId="3DA0EA15" w:rsidR="000A4080" w:rsidRPr="000A4080" w:rsidRDefault="000A4080" w:rsidP="00A92451">
      <w:pPr>
        <w:pStyle w:val="ListParagraph"/>
        <w:numPr>
          <w:ilvl w:val="0"/>
          <w:numId w:val="5"/>
        </w:numPr>
      </w:pPr>
      <w:r w:rsidRPr="000A4080">
        <w:t>Acceptance and Termination. If You distribute copies of the Original Work or a Derivative Work, You must make a reasonable effort under the circumstances to obtain the express assent of recipients to the terms of this License. Nothing else but this License (or another written agreement between Licensor and You) grants You permission to create Derivative Works based upon the Original Work or to exercise any of the rights granted in Section 1 herein, and any attempt to do so except under the terms of this License (or another written agreement between Licensor and You) is expressly prohibited by U.S. copyright law, the equivalent laws of other countries, and by international treaty. Therefore, by exercising any of the rights granted to You in Section 1 herein, You indicate Your acceptance of this License and all of its terms and conditions.</w:t>
      </w:r>
    </w:p>
    <w:p w14:paraId="14EE34C0" w14:textId="67E09F22" w:rsidR="000A4080" w:rsidRPr="000A4080" w:rsidRDefault="000A4080" w:rsidP="00A92451">
      <w:pPr>
        <w:pStyle w:val="ListParagraph"/>
        <w:numPr>
          <w:ilvl w:val="0"/>
          <w:numId w:val="5"/>
        </w:numPr>
      </w:pPr>
      <w:r w:rsidRPr="000A4080">
        <w:t>Termination for Patent Action. This License shall terminate automatically and You may no longer exercise any of the rights granted to You by this License as of the date You commence an action, including a cross-claim or counterclaim, against Licensor or any licensee alleging that the Original Work infringes a patent. This termination provision shall not apply for an action alleging patent infringement by combinations of the Original Work with other software or hardware.</w:t>
      </w:r>
    </w:p>
    <w:p w14:paraId="116A615A" w14:textId="4C816E9C" w:rsidR="000A4080" w:rsidRPr="000A4080" w:rsidRDefault="000A4080" w:rsidP="00A92451">
      <w:pPr>
        <w:pStyle w:val="ListParagraph"/>
        <w:numPr>
          <w:ilvl w:val="0"/>
          <w:numId w:val="5"/>
        </w:numPr>
      </w:pPr>
      <w:r w:rsidRPr="000A4080">
        <w:lastRenderedPageBreak/>
        <w:t>Jurisdiction, Venue and Governing Law. Any action or suit relating to this License may be brought only in the courts of a jurisdiction wherein the Licensor resides or in which Licensor conducts its primary business, and under the laws of that jurisdiction excluding its conflict-of-law provisions. The application of the United Nations Convention on Contracts for the International Sale of Goods is expressly excluded. Any use of the Original Work outside the scope of this License or after its termination shall be subject to the requirements and penalties of the U.S. Copyright Act, 17 U.S.C. § 101 et seq., the equivalent laws of other countries, and international treaty. This section shall survive the termination of this License.</w:t>
      </w:r>
    </w:p>
    <w:p w14:paraId="392564A1" w14:textId="5A2A3574" w:rsidR="000A4080" w:rsidRPr="000A4080" w:rsidRDefault="000A4080" w:rsidP="00A92451">
      <w:pPr>
        <w:pStyle w:val="ListParagraph"/>
        <w:numPr>
          <w:ilvl w:val="0"/>
          <w:numId w:val="5"/>
        </w:numPr>
      </w:pPr>
      <w:r w:rsidRPr="000A4080">
        <w:t>Attorneys Fees. In any action to enforce the terms of this License or seeking damages relating thereto, the prevailing party shall be entitled to recover its costs and expenses, including, without limitation, reasonable attorneys' fees and costs incurred in connection with such action, including any appeal of such action. This section shall survive the termination of this License.</w:t>
      </w:r>
    </w:p>
    <w:p w14:paraId="6A925166" w14:textId="7324F402" w:rsidR="000A4080" w:rsidRPr="000A4080" w:rsidRDefault="000A4080" w:rsidP="00A92451">
      <w:pPr>
        <w:pStyle w:val="ListParagraph"/>
        <w:numPr>
          <w:ilvl w:val="0"/>
          <w:numId w:val="5"/>
        </w:numPr>
      </w:pPr>
      <w:r w:rsidRPr="000A4080">
        <w:t>Miscellaneous. This License represents the complete agreement concerning the subject matter hereof. If any provision of this License is held to be unenforceable, such provision shall be reformed only to the extent necessary to make it enforceable.</w:t>
      </w:r>
    </w:p>
    <w:p w14:paraId="0A4998E4" w14:textId="2E53C8D7" w:rsidR="000A4080" w:rsidRPr="000A4080" w:rsidRDefault="000A4080" w:rsidP="00A92451">
      <w:pPr>
        <w:pStyle w:val="ListParagraph"/>
        <w:numPr>
          <w:ilvl w:val="0"/>
          <w:numId w:val="5"/>
        </w:numPr>
      </w:pPr>
      <w:r w:rsidRPr="000A4080">
        <w:t>Definition of "You" in This License. "You" throughout this License, whether in upper or lower case, means an individual or a legal entity exercising rights under, and complying with all of the terms of, this License. For legal entities, "You" includes any entity that controls, is controlled by, or is under common control with you. For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447B0658" w14:textId="16FA69AE" w:rsidR="000A4080" w:rsidRPr="000A4080" w:rsidRDefault="000A4080" w:rsidP="00A92451">
      <w:pPr>
        <w:pStyle w:val="ListParagraph"/>
        <w:numPr>
          <w:ilvl w:val="0"/>
          <w:numId w:val="5"/>
        </w:numPr>
      </w:pPr>
      <w:r w:rsidRPr="000A4080">
        <w:t>Right to Use. You may use the Original Work in all ways not otherwise restricted or conditioned by this License or by law, and Licensor promises not to interfere with or be responsible for such uses by You.</w:t>
      </w:r>
    </w:p>
    <w:p w14:paraId="3EAF3B8E" w14:textId="77777777" w:rsidR="000A4080" w:rsidRPr="000A4080" w:rsidRDefault="000A4080" w:rsidP="000A4080">
      <w:r w:rsidRPr="000A4080">
        <w:t>This license is Copyright (C) 2003-2004 Lawrence E. Rosen. All rights reserved. </w:t>
      </w:r>
      <w:r w:rsidRPr="000A4080">
        <w:br/>
        <w:t>Permission is hereby granted to copy and distribute this license without modification. This license may not be modified without the express written permission of its copyright owner.</w:t>
      </w:r>
    </w:p>
    <w:p w14:paraId="638C8B67" w14:textId="77777777" w:rsidR="000A4080" w:rsidRPr="000A4080" w:rsidRDefault="000A4080" w:rsidP="000A4080">
      <w:r w:rsidRPr="000A4080">
        <w:t>Standard License Header</w:t>
      </w:r>
    </w:p>
    <w:p w14:paraId="21CCDFF0" w14:textId="77777777" w:rsidR="000A4080" w:rsidRPr="000A4080" w:rsidRDefault="000A4080" w:rsidP="000A4080">
      <w:r w:rsidRPr="000A4080">
        <w:t>Licensed under the Academic Free License version 2.1</w:t>
      </w:r>
    </w:p>
    <w:p w14:paraId="332F9F99" w14:textId="77777777" w:rsidR="00C34282" w:rsidRPr="00CC57E6" w:rsidRDefault="00C34282" w:rsidP="000A4080"/>
    <w:p w14:paraId="3CC223F2" w14:textId="77777777" w:rsidR="00E36DA3" w:rsidRDefault="00594697" w:rsidP="000727EF">
      <w:pPr>
        <w:pStyle w:val="Heading2"/>
      </w:pPr>
      <w:bookmarkStart w:id="768" w:name="_Toc399938584"/>
      <w:r>
        <w:t xml:space="preserve">Common License </w:t>
      </w:r>
      <w:r w:rsidR="00E36DA3">
        <w:t>Apache 2.0</w:t>
      </w:r>
      <w:bookmarkEnd w:id="768"/>
      <w:r w:rsidR="00091B1F">
        <w:t xml:space="preserve"> </w:t>
      </w:r>
    </w:p>
    <w:p w14:paraId="7EE9BDD2" w14:textId="77777777" w:rsidR="00034E5E" w:rsidRDefault="007C7B54" w:rsidP="00594697">
      <w:pPr>
        <w:rPr>
          <w:rFonts w:ascii="Calibri" w:eastAsia="Times New Roman" w:hAnsi="Calibri" w:cs="Times New Roman"/>
          <w:color w:val="0000FF"/>
          <w:u w:val="single"/>
        </w:rPr>
      </w:pPr>
      <w:hyperlink r:id="rId20" w:history="1">
        <w:r w:rsidR="00034E5E" w:rsidRPr="00034E5E">
          <w:rPr>
            <w:rFonts w:ascii="Calibri" w:eastAsia="Times New Roman" w:hAnsi="Calibri" w:cs="Times New Roman"/>
            <w:color w:val="0000FF"/>
            <w:u w:val="single"/>
          </w:rPr>
          <w:t>http://www.apache.org/licenses/LICENSE-2.0</w:t>
        </w:r>
      </w:hyperlink>
    </w:p>
    <w:p w14:paraId="6824295B" w14:textId="77777777" w:rsidR="00085191" w:rsidRDefault="00B34856" w:rsidP="00B34856">
      <w:r>
        <w:t>/usr/share/common-licenses/Apache-2.0:</w:t>
      </w:r>
    </w:p>
    <w:p w14:paraId="4E5382DE" w14:textId="77777777" w:rsidR="00091B1F" w:rsidRDefault="00091B1F"/>
    <w:p w14:paraId="74D04D52" w14:textId="77777777" w:rsidR="00085191" w:rsidRDefault="00E25059">
      <w:r>
        <w:t>[BEGIN FILE=/usr/share/common-licenses/Apache-2.0]</w:t>
      </w:r>
    </w:p>
    <w:p w14:paraId="76333859" w14:textId="77777777" w:rsidR="00085191" w:rsidRDefault="00E25059">
      <w:r>
        <w:t xml:space="preserve">                                 Apache License</w:t>
      </w:r>
      <w:r w:rsidR="00091B1F">
        <w:t xml:space="preserve"> </w:t>
      </w:r>
      <w:r>
        <w:t xml:space="preserve">                           Version 2.0, January 2004</w:t>
      </w:r>
      <w:r w:rsidR="00091B1F">
        <w:t xml:space="preserve"> </w:t>
      </w:r>
      <w:r>
        <w:t xml:space="preserve">                        http://www.apache.org/licenses/</w:t>
      </w:r>
    </w:p>
    <w:p w14:paraId="2605AE63" w14:textId="77777777" w:rsidR="00085191" w:rsidRDefault="00E25059">
      <w:r>
        <w:lastRenderedPageBreak/>
        <w:t xml:space="preserve">   TERMS AND CONDITIONS FOR USE, REPRODUCTION, AND DISTRIBUTION</w:t>
      </w:r>
    </w:p>
    <w:p w14:paraId="42FFCFC6" w14:textId="77777777" w:rsidR="00085191" w:rsidRDefault="00E25059">
      <w:r>
        <w:t xml:space="preserve">   1. Definitions.</w:t>
      </w:r>
    </w:p>
    <w:p w14:paraId="6AD2C787" w14:textId="77777777" w:rsidR="00085191" w:rsidRDefault="00E25059">
      <w:r>
        <w:t xml:space="preserve">      License shall mean the terms and conditions for use, reproduction,</w:t>
      </w:r>
      <w:r w:rsidR="00091B1F">
        <w:t xml:space="preserve"> </w:t>
      </w:r>
      <w:r>
        <w:t xml:space="preserve">      and distribution as defined by Sections 1 through 9 of this document.</w:t>
      </w:r>
    </w:p>
    <w:p w14:paraId="333D75C3" w14:textId="77777777" w:rsidR="00085191" w:rsidRDefault="00E25059">
      <w:r>
        <w:t xml:space="preserve">      Licensor shall mean the copyright owner or entity authorized by</w:t>
      </w:r>
      <w:r w:rsidR="00091B1F">
        <w:t xml:space="preserve"> </w:t>
      </w:r>
      <w:r>
        <w:t xml:space="preserve">      the copyright owner that is granting the License.</w:t>
      </w:r>
    </w:p>
    <w:p w14:paraId="57DB8D16" w14:textId="77777777" w:rsidR="00085191" w:rsidRDefault="00E25059">
      <w:r>
        <w:t xml:space="preserve">      Legal Entity shall mean the union of the acting entity and all</w:t>
      </w:r>
      <w:r w:rsidR="00091B1F">
        <w:t xml:space="preserve"> </w:t>
      </w:r>
      <w:r>
        <w:t xml:space="preserve">      other entities that control, are controlled by, or are under common</w:t>
      </w:r>
      <w:r w:rsidR="00091B1F">
        <w:t xml:space="preserve"> </w:t>
      </w:r>
      <w:r>
        <w:t xml:space="preserve">      control with that entity. For the purposes of this definition,</w:t>
      </w:r>
      <w:r w:rsidR="00091B1F">
        <w:t xml:space="preserve"> </w:t>
      </w:r>
      <w:r>
        <w:t xml:space="preserve">      control means (i) the power, direct or indirect, to cause the</w:t>
      </w:r>
      <w:r w:rsidR="00091B1F">
        <w:t xml:space="preserve"> </w:t>
      </w:r>
      <w:r>
        <w:t xml:space="preserve">      direction or management of such entity, whether by contract or</w:t>
      </w:r>
      <w:r w:rsidR="00091B1F">
        <w:t xml:space="preserve"> </w:t>
      </w:r>
      <w:r>
        <w:t xml:space="preserve">      otherwise, or (ii) ownership of fifty percent (50%) or more of the</w:t>
      </w:r>
      <w:r w:rsidR="00091B1F">
        <w:t xml:space="preserve"> </w:t>
      </w:r>
      <w:r>
        <w:t xml:space="preserve">      outstanding shares, or (iii) beneficial ownership of such entity.</w:t>
      </w:r>
    </w:p>
    <w:p w14:paraId="1CC05744" w14:textId="77777777" w:rsidR="00085191" w:rsidRDefault="00E25059">
      <w:r>
        <w:t xml:space="preserve">      You (or Your) shall mean an individual or Legal Entity</w:t>
      </w:r>
      <w:r w:rsidR="00091B1F">
        <w:t xml:space="preserve"> </w:t>
      </w:r>
      <w:r>
        <w:t xml:space="preserve">      exercising permissions granted by this License.</w:t>
      </w:r>
    </w:p>
    <w:p w14:paraId="19E0901E" w14:textId="77777777" w:rsidR="00085191" w:rsidRDefault="00E25059">
      <w:r>
        <w:t xml:space="preserve">      Source form shall mean the preferred form for making modifications,</w:t>
      </w:r>
      <w:r w:rsidR="00091B1F">
        <w:t xml:space="preserve"> </w:t>
      </w:r>
      <w:r>
        <w:t xml:space="preserve">      including but not limited to software source code, documentation</w:t>
      </w:r>
      <w:r w:rsidR="00091B1F">
        <w:t xml:space="preserve"> </w:t>
      </w:r>
      <w:r>
        <w:t xml:space="preserve">      source, and configuration files.</w:t>
      </w:r>
    </w:p>
    <w:p w14:paraId="57057C27" w14:textId="77777777" w:rsidR="00085191" w:rsidRDefault="00E25059">
      <w:r>
        <w:t xml:space="preserve">      Object form shall mean any form resulting from mechanical</w:t>
      </w:r>
      <w:r w:rsidR="00091B1F">
        <w:t xml:space="preserve"> </w:t>
      </w:r>
      <w:r>
        <w:t xml:space="preserve">      transformation or translation of a Source form, including but</w:t>
      </w:r>
      <w:r w:rsidR="00091B1F">
        <w:t xml:space="preserve"> </w:t>
      </w:r>
      <w:r>
        <w:t xml:space="preserve">      not limited to compiled object code, generated documentation,</w:t>
      </w:r>
      <w:r w:rsidR="00091B1F">
        <w:t xml:space="preserve"> </w:t>
      </w:r>
      <w:r>
        <w:t xml:space="preserve">      and conversions to other media types.</w:t>
      </w:r>
    </w:p>
    <w:p w14:paraId="0878D949" w14:textId="77777777" w:rsidR="00085191" w:rsidRDefault="00E25059">
      <w:r>
        <w:t xml:space="preserve">      Work shall mean the work of authorship, whether in Source or</w:t>
      </w:r>
      <w:r w:rsidR="00091B1F">
        <w:t xml:space="preserve"> </w:t>
      </w:r>
      <w:r>
        <w:t xml:space="preserve">      Object form, made available under the License, as indicated by a</w:t>
      </w:r>
      <w:r w:rsidR="00091B1F">
        <w:t xml:space="preserve"> </w:t>
      </w:r>
      <w:r>
        <w:t xml:space="preserve">      copyright notice that is included in or attached to the work</w:t>
      </w:r>
      <w:r w:rsidR="00091B1F">
        <w:t xml:space="preserve"> </w:t>
      </w:r>
      <w:r>
        <w:t xml:space="preserve">      (an example is provided in the Appendix below).</w:t>
      </w:r>
    </w:p>
    <w:p w14:paraId="1F347553" w14:textId="77777777" w:rsidR="00085191" w:rsidRDefault="00E25059">
      <w:r>
        <w:t xml:space="preserve">      Derivative Works shall mean any work, whether in Source or Object</w:t>
      </w:r>
      <w:r w:rsidR="00091B1F">
        <w:t xml:space="preserve"> </w:t>
      </w:r>
      <w:r>
        <w:t xml:space="preserve">      form, that is based on (or derived from) the Work and for which the</w:t>
      </w:r>
      <w:r w:rsidR="00091B1F">
        <w:t xml:space="preserve"> </w:t>
      </w:r>
      <w:r>
        <w:t xml:space="preserve">      editorial revisions, annotations, elaborations, or other modifications</w:t>
      </w:r>
      <w:r w:rsidR="00091B1F">
        <w:t xml:space="preserve"> </w:t>
      </w:r>
      <w:r>
        <w:t xml:space="preserve">      represent, as a whole, an original work of authorship. For the purposes</w:t>
      </w:r>
      <w:r w:rsidR="00091B1F">
        <w:t xml:space="preserve"> </w:t>
      </w:r>
      <w:r>
        <w:t xml:space="preserve">      of this License, Derivative Works shall not include works that remain</w:t>
      </w:r>
      <w:r w:rsidR="00091B1F">
        <w:t xml:space="preserve"> </w:t>
      </w:r>
      <w:r>
        <w:t xml:space="preserve">      separable from, or merely link (or bind by name) to the interfaces of,</w:t>
      </w:r>
      <w:r w:rsidR="00091B1F">
        <w:t xml:space="preserve"> </w:t>
      </w:r>
      <w:r>
        <w:t xml:space="preserve">      the Work and Derivative Works thereof.</w:t>
      </w:r>
    </w:p>
    <w:p w14:paraId="3A85C6A5" w14:textId="77777777" w:rsidR="00085191" w:rsidRDefault="00E25059">
      <w:r>
        <w:t xml:space="preserve">      Contribution shall mean any work of authorship, including</w:t>
      </w:r>
      <w:r w:rsidR="00091B1F">
        <w:t xml:space="preserve"> </w:t>
      </w:r>
      <w:r>
        <w:t xml:space="preserve">      the original version of the Work and any modifications or additions</w:t>
      </w:r>
      <w:r w:rsidR="00091B1F">
        <w:t xml:space="preserve"> </w:t>
      </w:r>
      <w:r>
        <w:t xml:space="preserve">      to that Work or Derivative Works thereof, that is intentionally</w:t>
      </w:r>
      <w:r w:rsidR="00091B1F">
        <w:t xml:space="preserve"> </w:t>
      </w:r>
      <w:r>
        <w:t xml:space="preserve">      submitted to Licensor for inclusion in the Work by the copyright owner</w:t>
      </w:r>
      <w:r w:rsidR="00091B1F">
        <w:t xml:space="preserve"> </w:t>
      </w:r>
      <w:r>
        <w:t xml:space="preserve">      or by an individual or Legal Entity authorized to submit on behalf of</w:t>
      </w:r>
      <w:r w:rsidR="00091B1F">
        <w:t xml:space="preserve"> </w:t>
      </w:r>
      <w:r>
        <w:t xml:space="preserve">      the copyright owner. For the purposes of this definition, submitted</w:t>
      </w:r>
      <w:r w:rsidR="00091B1F">
        <w:t xml:space="preserve"> </w:t>
      </w:r>
      <w:r>
        <w:t xml:space="preserve">      means any form of electronic, verbal, or written communication sent</w:t>
      </w:r>
      <w:r w:rsidR="00091B1F">
        <w:t xml:space="preserve"> </w:t>
      </w:r>
      <w:r>
        <w:t xml:space="preserve">      to the Licensor or its representatives, including but not limited to</w:t>
      </w:r>
      <w:r w:rsidR="00091B1F">
        <w:t xml:space="preserve"> </w:t>
      </w:r>
      <w:r>
        <w:t xml:space="preserve">      communication on electronic mailing lists, source code control systems,</w:t>
      </w:r>
      <w:r w:rsidR="00091B1F">
        <w:t xml:space="preserve"> </w:t>
      </w:r>
      <w:r>
        <w:t xml:space="preserve">      and issue tracking systems that are managed by, or on behalf of, the</w:t>
      </w:r>
      <w:r w:rsidR="00091B1F">
        <w:t xml:space="preserve"> </w:t>
      </w:r>
      <w:r>
        <w:t xml:space="preserve">      Licensor for the purpose of discussing and improving the Work, but</w:t>
      </w:r>
      <w:r w:rsidR="00091B1F">
        <w:t xml:space="preserve"> </w:t>
      </w:r>
      <w:r>
        <w:t xml:space="preserve">      excluding communication that is conspicuously marked or otherwise</w:t>
      </w:r>
      <w:r w:rsidR="00091B1F">
        <w:t xml:space="preserve"> </w:t>
      </w:r>
      <w:r>
        <w:t xml:space="preserve">      designated in writing by the copyright owner as Not a Contribution.</w:t>
      </w:r>
    </w:p>
    <w:p w14:paraId="39228B72" w14:textId="77777777" w:rsidR="00085191" w:rsidRDefault="00E25059">
      <w:r>
        <w:t xml:space="preserve">      Contributor shall mean Licensor and any individual or Legal Entity</w:t>
      </w:r>
      <w:r w:rsidR="00091B1F">
        <w:t xml:space="preserve"> </w:t>
      </w:r>
      <w:r>
        <w:t xml:space="preserve">      on behalf of whom a Contribution has been received by Licensor and</w:t>
      </w:r>
      <w:r w:rsidR="00091B1F">
        <w:t xml:space="preserve"> </w:t>
      </w:r>
      <w:r>
        <w:t xml:space="preserve">      subsequently incorporated within the Work.</w:t>
      </w:r>
    </w:p>
    <w:p w14:paraId="7D4C76A4" w14:textId="77777777" w:rsidR="00085191" w:rsidRDefault="00E25059">
      <w:r>
        <w:t xml:space="preserve">   2. Grant of Copyright License. Subject to the terms and conditions of</w:t>
      </w:r>
      <w:r w:rsidR="00091B1F">
        <w:t xml:space="preserve"> </w:t>
      </w:r>
      <w:r>
        <w:t xml:space="preserve">      this License, each Contributor hereby grants to You a perpetual,</w:t>
      </w:r>
      <w:r w:rsidR="00091B1F">
        <w:t xml:space="preserve"> </w:t>
      </w:r>
      <w:r>
        <w:t xml:space="preserve">      worldwide, non-exclusive, no-</w:t>
      </w:r>
      <w:r>
        <w:lastRenderedPageBreak/>
        <w:t>charge, royalty-free, irrevocable</w:t>
      </w:r>
      <w:r w:rsidR="00091B1F">
        <w:t xml:space="preserve"> </w:t>
      </w:r>
      <w:r>
        <w:t xml:space="preserve">      copyright license to reproduce, prepare Derivative Works of,</w:t>
      </w:r>
      <w:r w:rsidR="00091B1F">
        <w:t xml:space="preserve"> </w:t>
      </w:r>
      <w:r>
        <w:t xml:space="preserve">      publicly display, publicly perform, sublicense, and distribute the</w:t>
      </w:r>
      <w:r w:rsidR="00091B1F">
        <w:t xml:space="preserve"> </w:t>
      </w:r>
      <w:r>
        <w:t xml:space="preserve">      Work and such Derivative Works in Source or Object form.</w:t>
      </w:r>
    </w:p>
    <w:p w14:paraId="797076CC" w14:textId="77777777" w:rsidR="00085191" w:rsidRDefault="00E25059">
      <w:r>
        <w:t xml:space="preserve">   3. Grant of Patent License. Subject to the terms and conditions of</w:t>
      </w:r>
      <w:r w:rsidR="00091B1F">
        <w:t xml:space="preserve"> </w:t>
      </w:r>
      <w:r>
        <w:t xml:space="preserve">      this License, each Contributor hereby grants to You a perpetual,</w:t>
      </w:r>
      <w:r w:rsidR="00091B1F">
        <w:t xml:space="preserve"> </w:t>
      </w:r>
      <w:r>
        <w:t xml:space="preserve">      worldwide, non-exclusive, no-charge, royalty-free, irrevocable</w:t>
      </w:r>
      <w:r w:rsidR="00091B1F">
        <w:t xml:space="preserve"> </w:t>
      </w:r>
      <w:r>
        <w:t xml:space="preserve">      (except as stated in this section) patent license to make, have made,</w:t>
      </w:r>
      <w:r w:rsidR="00091B1F">
        <w:t xml:space="preserve"> </w:t>
      </w:r>
      <w:r>
        <w:t xml:space="preserve">      use, offer to sell, sell, import, and otherwise transfer the Work,</w:t>
      </w:r>
      <w:r w:rsidR="00091B1F">
        <w:t xml:space="preserve"> </w:t>
      </w:r>
      <w:r>
        <w:t xml:space="preserve">      where such license applies only to those patent claims licensable</w:t>
      </w:r>
      <w:r w:rsidR="00091B1F">
        <w:t xml:space="preserve"> </w:t>
      </w:r>
      <w:r>
        <w:t xml:space="preserve">      by such Contributor that are necessarily infringed by their</w:t>
      </w:r>
      <w:r w:rsidR="00091B1F">
        <w:t xml:space="preserve"> </w:t>
      </w:r>
      <w:r>
        <w:t xml:space="preserve">      Contribution(s) alone or by combination of their Contribution(s)</w:t>
      </w:r>
      <w:r w:rsidR="00091B1F">
        <w:t xml:space="preserve"> </w:t>
      </w:r>
      <w:r>
        <w:t xml:space="preserve">      with the Work to which such Contribution(s) was submitted. If You</w:t>
      </w:r>
      <w:r w:rsidR="00091B1F">
        <w:t xml:space="preserve"> </w:t>
      </w:r>
      <w:r>
        <w:t xml:space="preserve">      institute patent litigation against any entity (including a</w:t>
      </w:r>
      <w:r w:rsidR="00091B1F">
        <w:t xml:space="preserve"> </w:t>
      </w:r>
      <w:r>
        <w:t xml:space="preserve">      cross-claim or counterclaim in a lawsuit) alleging that the Work</w:t>
      </w:r>
      <w:r w:rsidR="00091B1F">
        <w:t xml:space="preserve"> </w:t>
      </w:r>
      <w:r>
        <w:t xml:space="preserve">      or a Contribution incorporated within the Work constitutes direct</w:t>
      </w:r>
      <w:r w:rsidR="00091B1F">
        <w:t xml:space="preserve"> </w:t>
      </w:r>
      <w:r>
        <w:t xml:space="preserve">      or contributory patent infringement, then any patent licenses</w:t>
      </w:r>
      <w:r w:rsidR="00091B1F">
        <w:t xml:space="preserve"> </w:t>
      </w:r>
      <w:r>
        <w:t xml:space="preserve">      granted to You under this License for that Work shall terminate</w:t>
      </w:r>
      <w:r w:rsidR="00091B1F">
        <w:t xml:space="preserve"> </w:t>
      </w:r>
      <w:r>
        <w:t xml:space="preserve">      as of the date such litigation is filed.</w:t>
      </w:r>
    </w:p>
    <w:p w14:paraId="6A8A6ED0" w14:textId="77777777" w:rsidR="00085191" w:rsidRDefault="00E25059">
      <w:r>
        <w:t xml:space="preserve">   4. Redistribution. You may reproduce and distribute copies of the</w:t>
      </w:r>
      <w:r w:rsidR="00091B1F">
        <w:t xml:space="preserve"> </w:t>
      </w:r>
      <w:r>
        <w:t xml:space="preserve">      Work or Derivative Works thereof in any medium, with or without</w:t>
      </w:r>
      <w:r w:rsidR="00091B1F">
        <w:t xml:space="preserve"> </w:t>
      </w:r>
      <w:r>
        <w:t xml:space="preserve">      modifications, and in Source or Object form, provided that You</w:t>
      </w:r>
      <w:r w:rsidR="00091B1F">
        <w:t xml:space="preserve"> </w:t>
      </w:r>
      <w:r>
        <w:t xml:space="preserve">      meet the following conditions:</w:t>
      </w:r>
    </w:p>
    <w:p w14:paraId="5BCA0165" w14:textId="77777777" w:rsidR="00085191" w:rsidRDefault="00E25059">
      <w:r>
        <w:t xml:space="preserve">      (a) You must give any other recipients of the Work or</w:t>
      </w:r>
      <w:r w:rsidR="00091B1F">
        <w:t xml:space="preserve"> </w:t>
      </w:r>
      <w:r>
        <w:t xml:space="preserve">          Derivative Works a copy of this License; and</w:t>
      </w:r>
    </w:p>
    <w:p w14:paraId="6FA465BE" w14:textId="77777777" w:rsidR="00085191" w:rsidRDefault="00E25059">
      <w:r>
        <w:t xml:space="preserve">      (b) You must cause any modified files to carry prominent notices</w:t>
      </w:r>
      <w:r w:rsidR="00091B1F">
        <w:t xml:space="preserve"> </w:t>
      </w:r>
      <w:r>
        <w:t xml:space="preserve">          stating that You changed the files; and</w:t>
      </w:r>
    </w:p>
    <w:p w14:paraId="10E01300" w14:textId="77777777" w:rsidR="00085191" w:rsidRDefault="00E25059">
      <w:r>
        <w:t xml:space="preserve">      (c) You must retain, in the Source form of any Derivative Works</w:t>
      </w:r>
      <w:r w:rsidR="00091B1F">
        <w:t xml:space="preserve"> </w:t>
      </w:r>
      <w:r>
        <w:t xml:space="preserve">          that You distribute, all copyright, patent, trademark, and</w:t>
      </w:r>
      <w:r w:rsidR="00091B1F">
        <w:t xml:space="preserve"> </w:t>
      </w:r>
      <w:r>
        <w:t xml:space="preserve">          attribution notices from the Source form of the Work,</w:t>
      </w:r>
      <w:r w:rsidR="00091B1F">
        <w:t xml:space="preserve"> </w:t>
      </w:r>
      <w:r>
        <w:t xml:space="preserve">          excluding those notices that do not pertain to any part of</w:t>
      </w:r>
      <w:r w:rsidR="00091B1F">
        <w:t xml:space="preserve"> </w:t>
      </w:r>
      <w:r>
        <w:t xml:space="preserve">          the Derivative Works; and</w:t>
      </w:r>
    </w:p>
    <w:p w14:paraId="7F45ACE8" w14:textId="77777777" w:rsidR="00085191" w:rsidRDefault="00E25059">
      <w:r>
        <w:t xml:space="preserve">      (d) If the Work includes a NOTICE text file as part of its</w:t>
      </w:r>
      <w:r w:rsidR="00091B1F">
        <w:t xml:space="preserve"> </w:t>
      </w:r>
      <w:r>
        <w:t xml:space="preserve">          distribution, then any Derivative Works that You distribute must</w:t>
      </w:r>
      <w:r w:rsidR="00091B1F">
        <w:t xml:space="preserve"> </w:t>
      </w:r>
      <w:r>
        <w:t xml:space="preserve">          include a readable copy of the attribution notices contained</w:t>
      </w:r>
      <w:r w:rsidR="00091B1F">
        <w:t xml:space="preserve"> </w:t>
      </w:r>
      <w:r>
        <w:t xml:space="preserve">          within such NOTICE file, excluding those notices that do not</w:t>
      </w:r>
      <w:r w:rsidR="00091B1F">
        <w:t xml:space="preserve"> </w:t>
      </w:r>
      <w:r>
        <w:t xml:space="preserve">          pertain to any part of the Derivative Works, in at least one</w:t>
      </w:r>
      <w:r w:rsidR="00091B1F">
        <w:t xml:space="preserve"> </w:t>
      </w:r>
      <w:r>
        <w:t xml:space="preserve">          of the following places: within a NOTICE text file distributed</w:t>
      </w:r>
      <w:r w:rsidR="00091B1F">
        <w:t xml:space="preserve"> </w:t>
      </w:r>
      <w:r>
        <w:t xml:space="preserve">          as part of the Derivative Works; within the Source form or</w:t>
      </w:r>
      <w:r w:rsidR="00091B1F">
        <w:t xml:space="preserve"> </w:t>
      </w:r>
      <w:r>
        <w:t xml:space="preserve">          documentation, if provided along with the Derivative Works; or,</w:t>
      </w:r>
      <w:r w:rsidR="00091B1F">
        <w:t xml:space="preserve"> </w:t>
      </w:r>
      <w:r>
        <w:t xml:space="preserve">          within a display generated by the Derivative Works, if and</w:t>
      </w:r>
      <w:r w:rsidR="00091B1F">
        <w:t xml:space="preserve"> </w:t>
      </w:r>
      <w:r>
        <w:t xml:space="preserve">          wherever such third-party notices normally appear. The contents</w:t>
      </w:r>
      <w:r w:rsidR="00091B1F">
        <w:t xml:space="preserve"> </w:t>
      </w:r>
      <w:r>
        <w:t xml:space="preserve">          of the NOTICE file are for informational purposes only and</w:t>
      </w:r>
      <w:r w:rsidR="00091B1F">
        <w:t xml:space="preserve"> </w:t>
      </w:r>
      <w:r>
        <w:t xml:space="preserve">          do not modify the License. You may add Your own attribution</w:t>
      </w:r>
      <w:r w:rsidR="00091B1F">
        <w:t xml:space="preserve"> </w:t>
      </w:r>
      <w:r>
        <w:t xml:space="preserve">          notices within Derivative Works that You distribute, alongside</w:t>
      </w:r>
      <w:r w:rsidR="00091B1F">
        <w:t xml:space="preserve"> </w:t>
      </w:r>
      <w:r>
        <w:t xml:space="preserve">          or as an addendum to the NOTICE text from the Work, provided</w:t>
      </w:r>
      <w:r w:rsidR="00091B1F">
        <w:t xml:space="preserve"> </w:t>
      </w:r>
      <w:r>
        <w:t xml:space="preserve">          that such additional attribution notices cannot be construed</w:t>
      </w:r>
      <w:r w:rsidR="00091B1F">
        <w:t xml:space="preserve"> </w:t>
      </w:r>
      <w:r>
        <w:t xml:space="preserve">          as modifying the License.</w:t>
      </w:r>
    </w:p>
    <w:p w14:paraId="2F072C2E" w14:textId="77777777" w:rsidR="00085191" w:rsidRDefault="00E25059">
      <w:r>
        <w:t xml:space="preserve">      You may add Your own copyright statement to Your modifications and</w:t>
      </w:r>
      <w:r w:rsidR="00091B1F">
        <w:t xml:space="preserve"> </w:t>
      </w:r>
      <w:r>
        <w:t xml:space="preserve">      may provide additional or different license terms and conditions</w:t>
      </w:r>
      <w:r w:rsidR="00091B1F">
        <w:t xml:space="preserve"> </w:t>
      </w:r>
      <w:r>
        <w:t xml:space="preserve">      for use, reproduction, or distribution of Your modifications, or</w:t>
      </w:r>
      <w:r w:rsidR="00091B1F">
        <w:t xml:space="preserve"> </w:t>
      </w:r>
      <w:r>
        <w:t xml:space="preserve">      for any such Derivative Works as a whole, provided Your use,</w:t>
      </w:r>
      <w:r w:rsidR="00091B1F">
        <w:t xml:space="preserve"> </w:t>
      </w:r>
      <w:r>
        <w:t xml:space="preserve">      reproduction, and distribution of the Work otherwise complies with</w:t>
      </w:r>
      <w:r w:rsidR="00091B1F">
        <w:t xml:space="preserve"> </w:t>
      </w:r>
      <w:r>
        <w:t xml:space="preserve">      the conditions stated in this License.</w:t>
      </w:r>
    </w:p>
    <w:p w14:paraId="4136A9C4" w14:textId="77777777" w:rsidR="00085191" w:rsidRDefault="00E25059">
      <w:r>
        <w:lastRenderedPageBreak/>
        <w:t xml:space="preserve">   5. Submission of Contributions. Unless You explicitly state otherwise,</w:t>
      </w:r>
      <w:r w:rsidR="00091B1F">
        <w:t xml:space="preserve"> </w:t>
      </w:r>
      <w:r>
        <w:t xml:space="preserve">      any Contribution intentionally submitted for inclusion in the Work</w:t>
      </w:r>
      <w:r w:rsidR="00091B1F">
        <w:t xml:space="preserve"> </w:t>
      </w:r>
      <w:r>
        <w:t xml:space="preserve">      by You to the Licensor shall be under the terms and conditions of</w:t>
      </w:r>
      <w:r w:rsidR="00091B1F">
        <w:t xml:space="preserve"> </w:t>
      </w:r>
      <w:r>
        <w:t xml:space="preserve">      this License, without any additional terms or conditions.</w:t>
      </w:r>
      <w:r w:rsidR="00091B1F">
        <w:t xml:space="preserve"> </w:t>
      </w:r>
      <w:r>
        <w:t xml:space="preserve">      Notwithstanding the above, nothing herein shall supersede or modify</w:t>
      </w:r>
      <w:r w:rsidR="00091B1F">
        <w:t xml:space="preserve"> </w:t>
      </w:r>
      <w:r>
        <w:t xml:space="preserve">      the terms of any separate license agreement you may have executed</w:t>
      </w:r>
      <w:r w:rsidR="00091B1F">
        <w:t xml:space="preserve"> </w:t>
      </w:r>
      <w:r>
        <w:t xml:space="preserve">      with Licensor regarding such Contributions.</w:t>
      </w:r>
    </w:p>
    <w:p w14:paraId="691BA1DC" w14:textId="77777777" w:rsidR="00085191" w:rsidRDefault="00E25059">
      <w:r>
        <w:t xml:space="preserve">   6. Trademarks. This License does not grant permission to use the trade</w:t>
      </w:r>
      <w:r w:rsidR="00091B1F">
        <w:t xml:space="preserve"> </w:t>
      </w:r>
      <w:r>
        <w:t xml:space="preserve">      names, trademarks, service marks, or product names of the Licensor,</w:t>
      </w:r>
      <w:r w:rsidR="00091B1F">
        <w:t xml:space="preserve"> </w:t>
      </w:r>
      <w:r>
        <w:t xml:space="preserve">      except as required for reasonable and customary use in describing the</w:t>
      </w:r>
      <w:r w:rsidR="00091B1F">
        <w:t xml:space="preserve"> </w:t>
      </w:r>
      <w:r>
        <w:t xml:space="preserve">      origin of the Work and reproducing the content of the NOTICE file.</w:t>
      </w:r>
    </w:p>
    <w:p w14:paraId="641D7712" w14:textId="77777777" w:rsidR="00085191" w:rsidRDefault="00E25059">
      <w:r>
        <w:t xml:space="preserve">   7. Disclaimer of Warranty. Unless required by applicable law or</w:t>
      </w:r>
      <w:r w:rsidR="00091B1F">
        <w:t xml:space="preserve"> </w:t>
      </w:r>
      <w:r>
        <w:t xml:space="preserve">      agreed to in writing, Licensor provides the Work (and each</w:t>
      </w:r>
      <w:r w:rsidR="00091B1F">
        <w:t xml:space="preserve"> </w:t>
      </w:r>
      <w:r>
        <w:t xml:space="preserve">      Contributor provides its Contributions) on an AS IS BASIS,</w:t>
      </w:r>
      <w:r w:rsidR="00091B1F">
        <w:t xml:space="preserve"> </w:t>
      </w:r>
      <w:r>
        <w:t xml:space="preserve">      WITHOUT WARRANTIES OR CONDITIONS OF ANY KIND, either express or</w:t>
      </w:r>
      <w:r w:rsidR="00091B1F">
        <w:t xml:space="preserve"> </w:t>
      </w:r>
      <w:r>
        <w:t xml:space="preserve">      implied, including, without limitation, any warranties or conditions</w:t>
      </w:r>
      <w:r w:rsidR="00091B1F">
        <w:t xml:space="preserve"> </w:t>
      </w:r>
      <w:r>
        <w:t xml:space="preserve">      of TITLE, NON-INFRINGEMENT, MERCHANTABILITY, or FITNESS FOR A</w:t>
      </w:r>
      <w:r w:rsidR="00091B1F">
        <w:t xml:space="preserve"> </w:t>
      </w:r>
      <w:r>
        <w:t xml:space="preserve">      PARTICULAR PURPOSE. You are solely responsible for determining the</w:t>
      </w:r>
      <w:r w:rsidR="00091B1F">
        <w:t xml:space="preserve"> </w:t>
      </w:r>
      <w:r>
        <w:t xml:space="preserve">      appropriateness of using or redistributing the Work and assume any</w:t>
      </w:r>
      <w:r w:rsidR="00091B1F">
        <w:t xml:space="preserve"> </w:t>
      </w:r>
      <w:r>
        <w:t xml:space="preserve">      risks associated with Your exercise of permissions under this License.</w:t>
      </w:r>
    </w:p>
    <w:p w14:paraId="596DDAEF" w14:textId="77777777" w:rsidR="00085191" w:rsidRDefault="00E25059">
      <w:r>
        <w:t xml:space="preserve">   8. Limitation of Liability. In no event and under no legal theory,</w:t>
      </w:r>
      <w:r w:rsidR="00091B1F">
        <w:t xml:space="preserve"> </w:t>
      </w:r>
      <w:r>
        <w:t xml:space="preserve">      whether in tort (including negligence), contract, or otherwise,</w:t>
      </w:r>
      <w:r w:rsidR="00091B1F">
        <w:t xml:space="preserve"> </w:t>
      </w:r>
      <w:r>
        <w:t xml:space="preserve">      unless required by applicable law (such as deliberate and grossly</w:t>
      </w:r>
      <w:r w:rsidR="00091B1F">
        <w:t xml:space="preserve"> </w:t>
      </w:r>
      <w:r>
        <w:t xml:space="preserve">      negligent acts) or agreed to in writing, shall any Contributor be</w:t>
      </w:r>
      <w:r w:rsidR="00091B1F">
        <w:t xml:space="preserve"> </w:t>
      </w:r>
      <w:r>
        <w:t xml:space="preserve">      liable to You for damages, including any direct, indirect, special,</w:t>
      </w:r>
      <w:r w:rsidR="00091B1F">
        <w:t xml:space="preserve"> </w:t>
      </w:r>
      <w:r>
        <w:t xml:space="preserve">      incidental, or consequential damages of any character arising as a</w:t>
      </w:r>
      <w:r w:rsidR="00091B1F">
        <w:t xml:space="preserve"> </w:t>
      </w:r>
      <w:r>
        <w:t xml:space="preserve">      result of this License or out of the use or inability to use the</w:t>
      </w:r>
      <w:r w:rsidR="00091B1F">
        <w:t xml:space="preserve"> </w:t>
      </w:r>
      <w:r>
        <w:t xml:space="preserve">      Work (including but not limited to damages for loss of goodwill,</w:t>
      </w:r>
      <w:r w:rsidR="00091B1F">
        <w:t xml:space="preserve"> </w:t>
      </w:r>
      <w:r>
        <w:t xml:space="preserve">      work stoppage, computer failure or malfunction, or any and all</w:t>
      </w:r>
      <w:r w:rsidR="00091B1F">
        <w:t xml:space="preserve"> </w:t>
      </w:r>
      <w:r>
        <w:t xml:space="preserve">      other commercial damages or losses), even if such Contributor</w:t>
      </w:r>
      <w:r w:rsidR="00091B1F">
        <w:t xml:space="preserve"> </w:t>
      </w:r>
      <w:r>
        <w:t xml:space="preserve">      has been advised of the possibility of such damages.</w:t>
      </w:r>
    </w:p>
    <w:p w14:paraId="6674E427" w14:textId="77777777" w:rsidR="00085191" w:rsidRDefault="00E25059">
      <w:r>
        <w:t xml:space="preserve">   9. Accepting Warranty or Additional Liability. While redistributing</w:t>
      </w:r>
      <w:r w:rsidR="00091B1F">
        <w:t xml:space="preserve"> </w:t>
      </w:r>
      <w:r>
        <w:t xml:space="preserve">      the Work or Derivative Works thereof, You may choose to offer,</w:t>
      </w:r>
      <w:r w:rsidR="00091B1F">
        <w:t xml:space="preserve"> </w:t>
      </w:r>
      <w:r>
        <w:t xml:space="preserve">      and charge a fee for, acceptance of support, warranty, indemnity,</w:t>
      </w:r>
      <w:r w:rsidR="00091B1F">
        <w:t xml:space="preserve"> </w:t>
      </w:r>
      <w:r>
        <w:t xml:space="preserve">      or other liability obligations and/or rights consistent with this</w:t>
      </w:r>
      <w:r w:rsidR="00091B1F">
        <w:t xml:space="preserve"> </w:t>
      </w:r>
      <w:r>
        <w:t xml:space="preserve">      License. However, in accepting such obligations, You may act only</w:t>
      </w:r>
      <w:r w:rsidR="00091B1F">
        <w:t xml:space="preserve"> </w:t>
      </w:r>
      <w:r>
        <w:t xml:space="preserve">      on Your own behalf and on Your sole responsibility, not on behalf</w:t>
      </w:r>
      <w:r w:rsidR="00091B1F">
        <w:t xml:space="preserve"> </w:t>
      </w:r>
      <w:r>
        <w:t xml:space="preserve">      of any other Contributor, and only if You agree to indemnify,</w:t>
      </w:r>
      <w:r w:rsidR="00091B1F">
        <w:t xml:space="preserve"> </w:t>
      </w:r>
      <w:r>
        <w:t xml:space="preserve">      defend, and hold each Contributor harmless for any liability</w:t>
      </w:r>
      <w:r w:rsidR="00091B1F">
        <w:t xml:space="preserve"> </w:t>
      </w:r>
      <w:r>
        <w:t xml:space="preserve">      incurred by, or claims asserted against, such Contributor by reason</w:t>
      </w:r>
      <w:r w:rsidR="00091B1F">
        <w:t xml:space="preserve"> </w:t>
      </w:r>
      <w:r>
        <w:t xml:space="preserve">      of your accepting any such warranty or additional liability.</w:t>
      </w:r>
    </w:p>
    <w:p w14:paraId="2D61AA80" w14:textId="77777777" w:rsidR="00085191" w:rsidRDefault="00E25059">
      <w:r>
        <w:t xml:space="preserve">   END OF TERMS AND CONDITIONS</w:t>
      </w:r>
    </w:p>
    <w:p w14:paraId="16D6AD6B" w14:textId="77777777" w:rsidR="00085191" w:rsidRDefault="00E25059">
      <w:r>
        <w:t xml:space="preserve">   APPENDIX: How to apply the Apache License to your work.</w:t>
      </w:r>
    </w:p>
    <w:p w14:paraId="44C7AF32" w14:textId="77777777" w:rsidR="00085191" w:rsidRDefault="00E25059">
      <w:r>
        <w:t xml:space="preserve">      To apply the Apache License to your work, attach the following</w:t>
      </w:r>
      <w:r w:rsidR="00091B1F">
        <w:t xml:space="preserve"> </w:t>
      </w:r>
      <w:r>
        <w:t xml:space="preserve">      boilerplate notice, with the fields enclosed by brackets []</w:t>
      </w:r>
      <w:r w:rsidR="00091B1F">
        <w:t xml:space="preserve"> </w:t>
      </w:r>
      <w:r>
        <w:t xml:space="preserve">      replaced with your own identifying information. (Don't include</w:t>
      </w:r>
      <w:r w:rsidR="00091B1F">
        <w:t xml:space="preserve"> </w:t>
      </w:r>
      <w:r>
        <w:t xml:space="preserve">      the brackets!)  The text should be enclosed in the appropriate</w:t>
      </w:r>
      <w:r w:rsidR="00091B1F">
        <w:t xml:space="preserve"> </w:t>
      </w:r>
      <w:r>
        <w:t xml:space="preserve">      comment syntax for the file format. We also recommend that a</w:t>
      </w:r>
      <w:r w:rsidR="00091B1F">
        <w:t xml:space="preserve"> </w:t>
      </w:r>
      <w:r>
        <w:t xml:space="preserve">      file or class name and description of purpose be included on the</w:t>
      </w:r>
      <w:r w:rsidR="00091B1F">
        <w:t xml:space="preserve"> </w:t>
      </w:r>
      <w:r>
        <w:t xml:space="preserve">      same printed page as the copyright notice for easier</w:t>
      </w:r>
      <w:r w:rsidR="00091B1F">
        <w:t xml:space="preserve"> </w:t>
      </w:r>
      <w:r>
        <w:t xml:space="preserve">      identification within third-party archives.</w:t>
      </w:r>
    </w:p>
    <w:p w14:paraId="3B98FC63" w14:textId="77777777" w:rsidR="00085191" w:rsidRDefault="00E25059">
      <w:r>
        <w:t xml:space="preserve">   Copyright [yyyy] [name of copyright owner]</w:t>
      </w:r>
    </w:p>
    <w:p w14:paraId="77173907" w14:textId="77777777" w:rsidR="00085191" w:rsidRDefault="00E25059">
      <w:r>
        <w:lastRenderedPageBreak/>
        <w:t xml:space="preserve">   Licensed under the Apache License, Version 2.0 (the License);</w:t>
      </w:r>
      <w:r w:rsidR="00091B1F">
        <w:t xml:space="preserve"> </w:t>
      </w:r>
      <w:r>
        <w:t xml:space="preserve">   you may not use this file except in compliance with the License.</w:t>
      </w:r>
      <w:r w:rsidR="00091B1F">
        <w:t xml:space="preserve"> </w:t>
      </w:r>
      <w:r>
        <w:t xml:space="preserve">   You may obtain a copy of the License at</w:t>
      </w:r>
    </w:p>
    <w:p w14:paraId="50F3C44B" w14:textId="77777777" w:rsidR="00085191" w:rsidRDefault="00E25059">
      <w:r>
        <w:t xml:space="preserve">       http://www.apache.org/licenses/LICENSE-2.0</w:t>
      </w:r>
    </w:p>
    <w:p w14:paraId="32BE49BD" w14:textId="77777777" w:rsidR="00085191" w:rsidRDefault="00E25059">
      <w:r>
        <w:t xml:space="preserve">   Unless required by applicable law or agreed to in writing, software</w:t>
      </w:r>
      <w:r w:rsidR="00091B1F">
        <w:t xml:space="preserve"> </w:t>
      </w:r>
      <w:r>
        <w:t xml:space="preserve">   distributed under the License is distributed on an AS IS BASIS,</w:t>
      </w:r>
      <w:r w:rsidR="00091B1F">
        <w:t xml:space="preserve"> </w:t>
      </w:r>
      <w:r>
        <w:t xml:space="preserve">   WITHOUT WARRANTIES OR CONDITIONS OF ANY KIND, either express or implied.</w:t>
      </w:r>
      <w:r w:rsidR="00091B1F">
        <w:t xml:space="preserve"> </w:t>
      </w:r>
      <w:r>
        <w:t xml:space="preserve">   See the License for the specific language governing permissions and</w:t>
      </w:r>
      <w:r w:rsidR="00091B1F">
        <w:t xml:space="preserve"> </w:t>
      </w:r>
      <w:r>
        <w:t xml:space="preserve">   limitations under the License.</w:t>
      </w:r>
      <w:r w:rsidR="00091B1F">
        <w:t xml:space="preserve"> </w:t>
      </w:r>
      <w:r>
        <w:t>[END FILE=/usr/share/common-licenses/Apache-2.0]</w:t>
      </w:r>
    </w:p>
    <w:p w14:paraId="491F9EFE" w14:textId="77777777" w:rsidR="00594697" w:rsidRDefault="00594697" w:rsidP="000727EF">
      <w:pPr>
        <w:pStyle w:val="Heading2"/>
      </w:pPr>
      <w:bookmarkStart w:id="769" w:name="_Toc399938585"/>
      <w:r>
        <w:t>Common License Artistic</w:t>
      </w:r>
      <w:bookmarkEnd w:id="769"/>
      <w:r>
        <w:t xml:space="preserve"> </w:t>
      </w:r>
    </w:p>
    <w:p w14:paraId="5D234D1D" w14:textId="77777777" w:rsidR="00085191" w:rsidRDefault="00E25059" w:rsidP="00594697">
      <w:r>
        <w:t>/usr/share/common-licenses/Artistic:</w:t>
      </w:r>
    </w:p>
    <w:p w14:paraId="2E523F62" w14:textId="77777777" w:rsidR="00085191" w:rsidRDefault="00E25059">
      <w:r>
        <w:t>[BEGIN FILE=/usr/share/common-licenses/Artistic]</w:t>
      </w:r>
    </w:p>
    <w:p w14:paraId="24565105" w14:textId="77777777" w:rsidR="00085191" w:rsidRDefault="00085191"/>
    <w:p w14:paraId="1E6EEC0F" w14:textId="77777777" w:rsidR="00085191" w:rsidRDefault="00091B1F">
      <w:r>
        <w:t xml:space="preserve"> </w:t>
      </w:r>
      <w:r w:rsidR="00E25059">
        <w:tab/>
      </w:r>
      <w:r w:rsidR="00E25059">
        <w:tab/>
      </w:r>
      <w:r w:rsidR="00E25059">
        <w:tab/>
        <w:t xml:space="preserve"> The Artistic License</w:t>
      </w:r>
    </w:p>
    <w:p w14:paraId="2062BA9E" w14:textId="77777777" w:rsidR="00085191" w:rsidRDefault="00E25059">
      <w:r>
        <w:tab/>
      </w:r>
      <w:r>
        <w:tab/>
      </w:r>
      <w:r>
        <w:tab/>
      </w:r>
      <w:r>
        <w:tab/>
      </w:r>
      <w:r w:rsidRPr="00CE7DF1">
        <w:t>Preamble</w:t>
      </w:r>
    </w:p>
    <w:p w14:paraId="069DF799" w14:textId="77777777" w:rsidR="00085191" w:rsidRDefault="00E25059">
      <w:r>
        <w:t>The intent of this document is to state the conditions under which a</w:t>
      </w:r>
      <w:r w:rsidR="00091B1F">
        <w:t xml:space="preserve"> </w:t>
      </w:r>
      <w:r>
        <w:t>Package may be copied, such that the Copyright Holder maintains some</w:t>
      </w:r>
      <w:r w:rsidR="00091B1F">
        <w:t xml:space="preserve"> </w:t>
      </w:r>
      <w:r>
        <w:t>semblance of artistic control over the development of the package,</w:t>
      </w:r>
      <w:r w:rsidR="00091B1F">
        <w:t xml:space="preserve"> </w:t>
      </w:r>
      <w:r>
        <w:t>while giving the users of the package the right to use and distribute</w:t>
      </w:r>
      <w:r w:rsidR="00091B1F">
        <w:t xml:space="preserve"> </w:t>
      </w:r>
      <w:r>
        <w:t>the Package in a more-or-less customary fashion, plus the right to make</w:t>
      </w:r>
      <w:r w:rsidR="00091B1F">
        <w:t xml:space="preserve"> </w:t>
      </w:r>
      <w:r>
        <w:t>reasonable modifications.</w:t>
      </w:r>
    </w:p>
    <w:p w14:paraId="753064E5" w14:textId="77777777" w:rsidR="00085191" w:rsidRDefault="00E25059">
      <w:r>
        <w:t>Definitions:</w:t>
      </w:r>
    </w:p>
    <w:p w14:paraId="5C9BADDC" w14:textId="77777777" w:rsidR="00085191" w:rsidRDefault="00E25059">
      <w:r>
        <w:tab/>
        <w:t>Package refers to the collection of files distributed by the</w:t>
      </w:r>
      <w:r w:rsidR="00091B1F">
        <w:t xml:space="preserve"> </w:t>
      </w:r>
      <w:r>
        <w:tab/>
        <w:t>Copyright Holder, and derivatives of that collection of files</w:t>
      </w:r>
      <w:r w:rsidR="00091B1F">
        <w:t xml:space="preserve"> </w:t>
      </w:r>
      <w:r>
        <w:tab/>
        <w:t>created through textual modification.</w:t>
      </w:r>
    </w:p>
    <w:p w14:paraId="5B69B6C0" w14:textId="77777777" w:rsidR="00085191" w:rsidRDefault="00E25059">
      <w:r>
        <w:tab/>
        <w:t>Standard Version refers to such a Package if it has not been</w:t>
      </w:r>
      <w:r w:rsidR="00091B1F">
        <w:t xml:space="preserve"> </w:t>
      </w:r>
      <w:r>
        <w:tab/>
        <w:t>modified, or has been modified in accordance with the wishes</w:t>
      </w:r>
      <w:r w:rsidR="00091B1F">
        <w:t xml:space="preserve"> </w:t>
      </w:r>
      <w:r>
        <w:tab/>
        <w:t>of the Copyright Holder as specified below.</w:t>
      </w:r>
    </w:p>
    <w:p w14:paraId="0194B7D3" w14:textId="77777777" w:rsidR="00085191" w:rsidRDefault="00E25059">
      <w:r>
        <w:tab/>
        <w:t>Copyright Holder is whoever is named in the copyright or</w:t>
      </w:r>
      <w:r w:rsidR="00091B1F">
        <w:t xml:space="preserve"> </w:t>
      </w:r>
      <w:r>
        <w:tab/>
        <w:t>copyrights for the package.</w:t>
      </w:r>
    </w:p>
    <w:p w14:paraId="415CC57C" w14:textId="77777777" w:rsidR="00085191" w:rsidRDefault="00E25059">
      <w:r>
        <w:tab/>
        <w:t>You is you, if you're thinking about copying or distributing</w:t>
      </w:r>
      <w:r w:rsidR="00091B1F">
        <w:t xml:space="preserve"> </w:t>
      </w:r>
      <w:r>
        <w:tab/>
        <w:t>this Package.</w:t>
      </w:r>
    </w:p>
    <w:p w14:paraId="1F1109DB" w14:textId="77777777" w:rsidR="00085191" w:rsidRDefault="00E25059">
      <w:r>
        <w:tab/>
        <w:t>Reasonable copying fee is whatever you can justify on the</w:t>
      </w:r>
      <w:r w:rsidR="00091B1F">
        <w:t xml:space="preserve"> </w:t>
      </w:r>
      <w:r>
        <w:tab/>
        <w:t>basis of media cost, duplication charges, time of people involved,</w:t>
      </w:r>
      <w:r w:rsidR="00091B1F">
        <w:t xml:space="preserve"> </w:t>
      </w:r>
      <w:r>
        <w:tab/>
        <w:t>and so on.  (You will not be required to justify it to the</w:t>
      </w:r>
      <w:r w:rsidR="00091B1F">
        <w:t xml:space="preserve"> </w:t>
      </w:r>
      <w:r>
        <w:tab/>
        <w:t>Copyright Holder, but only to the computing community at large</w:t>
      </w:r>
      <w:r w:rsidR="00091B1F">
        <w:t xml:space="preserve"> </w:t>
      </w:r>
      <w:r>
        <w:tab/>
        <w:t>as a market that must bear the fee.)</w:t>
      </w:r>
    </w:p>
    <w:p w14:paraId="6BB3D366" w14:textId="77777777" w:rsidR="00085191" w:rsidRDefault="00E25059">
      <w:r>
        <w:tab/>
        <w:t>Freely Available means that no fee is charged for the item</w:t>
      </w:r>
      <w:r w:rsidR="00091B1F">
        <w:t xml:space="preserve"> </w:t>
      </w:r>
      <w:r>
        <w:tab/>
        <w:t>itself, though there may be fees involved in handling the item.</w:t>
      </w:r>
      <w:r w:rsidR="00091B1F">
        <w:t xml:space="preserve"> </w:t>
      </w:r>
      <w:r>
        <w:tab/>
        <w:t>It also means that recipients of the item may redistribute it</w:t>
      </w:r>
      <w:r w:rsidR="00091B1F">
        <w:t xml:space="preserve"> </w:t>
      </w:r>
      <w:r>
        <w:tab/>
        <w:t>under the same conditions they received it.</w:t>
      </w:r>
    </w:p>
    <w:p w14:paraId="6CC1DCC6" w14:textId="77777777" w:rsidR="00085191" w:rsidRDefault="00E25059">
      <w:r>
        <w:t>1. You may make and give away verbatim copies of the source form of the</w:t>
      </w:r>
      <w:r w:rsidR="00091B1F">
        <w:t xml:space="preserve"> </w:t>
      </w:r>
      <w:r>
        <w:t>Standard Version of this Package without restriction, provided that you</w:t>
      </w:r>
      <w:r w:rsidR="00091B1F">
        <w:t xml:space="preserve"> </w:t>
      </w:r>
      <w:r>
        <w:t>duplicate all of the original copyright notices and associated disclaimers.</w:t>
      </w:r>
    </w:p>
    <w:p w14:paraId="643F8759" w14:textId="77777777" w:rsidR="00085191" w:rsidRDefault="00E25059">
      <w:r>
        <w:t>2. You may apply bug fixes, portability fixes and other modifications</w:t>
      </w:r>
      <w:r w:rsidR="00091B1F">
        <w:t xml:space="preserve"> </w:t>
      </w:r>
      <w:r>
        <w:t>derived from the Public Domain or from the Copyright Holder.  A Package</w:t>
      </w:r>
      <w:r w:rsidR="00091B1F">
        <w:t xml:space="preserve"> </w:t>
      </w:r>
      <w:r>
        <w:t>modified in such a way shall still be considered the Standard Version.</w:t>
      </w:r>
    </w:p>
    <w:p w14:paraId="74383F11" w14:textId="77777777" w:rsidR="00085191" w:rsidRDefault="00E25059">
      <w:r>
        <w:lastRenderedPageBreak/>
        <w:t>3. You may otherwise modify your copy of this Package in any way, provided</w:t>
      </w:r>
      <w:r w:rsidR="00091B1F">
        <w:t xml:space="preserve"> </w:t>
      </w:r>
      <w:r>
        <w:t>that you insert a prominent notice in each changed file stating how and</w:t>
      </w:r>
      <w:r w:rsidR="00091B1F">
        <w:t xml:space="preserve"> </w:t>
      </w:r>
      <w:r>
        <w:t>when you changed that file, and provided that you do at least ONE of the</w:t>
      </w:r>
      <w:r w:rsidR="00091B1F">
        <w:t xml:space="preserve"> </w:t>
      </w:r>
      <w:r>
        <w:t>following:</w:t>
      </w:r>
    </w:p>
    <w:p w14:paraId="2CD851EF" w14:textId="77777777" w:rsidR="00085191" w:rsidRDefault="00E25059">
      <w:r>
        <w:t xml:space="preserve">    a) place your modifications in the Public Domain or otherwise make them</w:t>
      </w:r>
      <w:r w:rsidR="00091B1F">
        <w:t xml:space="preserve"> </w:t>
      </w:r>
      <w:r>
        <w:t xml:space="preserve">    Freely Available, such as by posting said modifications to Usenet or</w:t>
      </w:r>
      <w:r w:rsidR="00091B1F">
        <w:t xml:space="preserve"> </w:t>
      </w:r>
      <w:r>
        <w:t xml:space="preserve">    an equivalent medium, or placing the modifications on a major archive</w:t>
      </w:r>
      <w:r w:rsidR="00091B1F">
        <w:t xml:space="preserve"> </w:t>
      </w:r>
      <w:r>
        <w:t xml:space="preserve">    site such as uunet.uu.net, or by allowing the Copyright Holder to include</w:t>
      </w:r>
      <w:r w:rsidR="00091B1F">
        <w:t xml:space="preserve"> </w:t>
      </w:r>
      <w:r>
        <w:t xml:space="preserve">    your modifications in the Standard Version of the Package.</w:t>
      </w:r>
    </w:p>
    <w:p w14:paraId="01CC00E4" w14:textId="77777777" w:rsidR="00085191" w:rsidRDefault="00E25059">
      <w:r>
        <w:t xml:space="preserve">    b) use the modified Package only within your corporation or organization.</w:t>
      </w:r>
    </w:p>
    <w:p w14:paraId="0A4ACDC0" w14:textId="77777777" w:rsidR="00085191" w:rsidRDefault="00E25059">
      <w:r>
        <w:t xml:space="preserve">    c) rename any non-standard executables so the names do not conflict</w:t>
      </w:r>
      <w:r w:rsidR="00091B1F">
        <w:t xml:space="preserve"> </w:t>
      </w:r>
      <w:r>
        <w:t xml:space="preserve">    with standard executables, which must also be provided, and provide</w:t>
      </w:r>
      <w:r w:rsidR="00091B1F">
        <w:t xml:space="preserve"> </w:t>
      </w:r>
      <w:r>
        <w:t xml:space="preserve">    a separate manual page for each non-standard executable that clearly</w:t>
      </w:r>
      <w:r w:rsidR="00091B1F">
        <w:t xml:space="preserve"> </w:t>
      </w:r>
      <w:r>
        <w:t xml:space="preserve">    documents how it differs from the Standard Version.</w:t>
      </w:r>
    </w:p>
    <w:p w14:paraId="72C3E497" w14:textId="77777777" w:rsidR="00085191" w:rsidRDefault="00E25059">
      <w:r>
        <w:t xml:space="preserve">    d) make other distribution arrangements with the Copyright Holder.</w:t>
      </w:r>
    </w:p>
    <w:p w14:paraId="60255B45" w14:textId="77777777" w:rsidR="00085191" w:rsidRDefault="00E25059">
      <w:r>
        <w:t>4. You may distribute the programs of this Package in object code or</w:t>
      </w:r>
      <w:r w:rsidR="00091B1F">
        <w:t xml:space="preserve"> </w:t>
      </w:r>
      <w:r>
        <w:t>executable form, provided that you do at least ONE of the following:</w:t>
      </w:r>
    </w:p>
    <w:p w14:paraId="142B62AD" w14:textId="77777777" w:rsidR="00085191" w:rsidRDefault="00E25059">
      <w:r>
        <w:t xml:space="preserve">    a) distribute a Standard Version of the executables and library files,</w:t>
      </w:r>
      <w:r w:rsidR="00091B1F">
        <w:t xml:space="preserve"> </w:t>
      </w:r>
      <w:r>
        <w:t xml:space="preserve">    together with instructions (in the manual page or equivalent) on where</w:t>
      </w:r>
      <w:r w:rsidR="00091B1F">
        <w:t xml:space="preserve"> </w:t>
      </w:r>
      <w:r>
        <w:t xml:space="preserve">    to get the Standard Version.</w:t>
      </w:r>
    </w:p>
    <w:p w14:paraId="5F753CF2" w14:textId="77777777" w:rsidR="00085191" w:rsidRDefault="00E25059">
      <w:r>
        <w:t xml:space="preserve">    b) accompany the distribution with the machine-readable source of</w:t>
      </w:r>
      <w:r w:rsidR="00091B1F">
        <w:t xml:space="preserve"> </w:t>
      </w:r>
      <w:r>
        <w:t xml:space="preserve">    the Package with your modifications.</w:t>
      </w:r>
    </w:p>
    <w:p w14:paraId="2FAFEF4D" w14:textId="77777777" w:rsidR="00085191" w:rsidRDefault="00E25059">
      <w:r>
        <w:t xml:space="preserve">    c) give non-standard executables non-standard names, and clearly</w:t>
      </w:r>
      <w:r w:rsidR="00091B1F">
        <w:t xml:space="preserve"> </w:t>
      </w:r>
      <w:r>
        <w:t xml:space="preserve">    document the differences in manual pages (or equivalent), together</w:t>
      </w:r>
      <w:r w:rsidR="00091B1F">
        <w:t xml:space="preserve"> </w:t>
      </w:r>
      <w:r>
        <w:t xml:space="preserve">    with instructions on where to get the Standard Version.</w:t>
      </w:r>
    </w:p>
    <w:p w14:paraId="0B7C1938" w14:textId="77777777" w:rsidR="00085191" w:rsidRDefault="00E25059">
      <w:r>
        <w:t xml:space="preserve">    d) make other distribution arrangements with the Copyright Holder.</w:t>
      </w:r>
    </w:p>
    <w:p w14:paraId="32E02E52" w14:textId="77777777" w:rsidR="00085191" w:rsidRDefault="00E25059">
      <w:r>
        <w:t>5. You may charge a reasonable copying fee for any distribution of this</w:t>
      </w:r>
      <w:r w:rsidR="00091B1F">
        <w:t xml:space="preserve"> </w:t>
      </w:r>
      <w:r>
        <w:t>Package.  You may charge any fee you choose for support of this</w:t>
      </w:r>
      <w:r w:rsidR="00091B1F">
        <w:t xml:space="preserve"> </w:t>
      </w:r>
      <w:r>
        <w:t>Package.  You may not charge a fee for this Package itself.  However,</w:t>
      </w:r>
      <w:r w:rsidR="00091B1F">
        <w:t xml:space="preserve"> </w:t>
      </w:r>
      <w:r>
        <w:t>you may distribute this Package in aggregate with other (possibly</w:t>
      </w:r>
      <w:r w:rsidR="00091B1F">
        <w:t xml:space="preserve"> </w:t>
      </w:r>
      <w:r>
        <w:t>commercial) programs as part of a larger (possibly commercial) software</w:t>
      </w:r>
      <w:r w:rsidR="00091B1F">
        <w:t xml:space="preserve"> </w:t>
      </w:r>
      <w:r>
        <w:t>distribution provided that you do not advertise this Package as a</w:t>
      </w:r>
      <w:r w:rsidR="00091B1F">
        <w:t xml:space="preserve"> </w:t>
      </w:r>
      <w:r>
        <w:t>product of your own.  You may embed this Package's interpreter within</w:t>
      </w:r>
      <w:r w:rsidR="00091B1F">
        <w:t xml:space="preserve"> </w:t>
      </w:r>
      <w:r>
        <w:t>an executable of yours (by linking); this shall be construed as a mere</w:t>
      </w:r>
      <w:r w:rsidR="00091B1F">
        <w:t xml:space="preserve"> </w:t>
      </w:r>
      <w:r>
        <w:t>form of aggregation, provided that the complete Standard Version of the</w:t>
      </w:r>
      <w:r w:rsidR="00091B1F">
        <w:t xml:space="preserve"> </w:t>
      </w:r>
      <w:r>
        <w:t>interpreter is so embedded.</w:t>
      </w:r>
    </w:p>
    <w:p w14:paraId="5D5DC35F" w14:textId="77777777" w:rsidR="00085191" w:rsidRDefault="00E25059">
      <w:r>
        <w:t>6. The scripts and library files supplied as input to or produced as</w:t>
      </w:r>
      <w:r w:rsidR="00091B1F">
        <w:t xml:space="preserve"> </w:t>
      </w:r>
      <w:r>
        <w:t>output from the programs of this Package do not automatically fall</w:t>
      </w:r>
      <w:r w:rsidR="00091B1F">
        <w:t xml:space="preserve"> </w:t>
      </w:r>
      <w:r>
        <w:t>under the copyright of this Package, but belong to whoever generated</w:t>
      </w:r>
      <w:r w:rsidR="00091B1F">
        <w:t xml:space="preserve"> </w:t>
      </w:r>
      <w:r>
        <w:t>them, and may be sold commercially, and may be aggregated with this</w:t>
      </w:r>
      <w:r w:rsidR="00091B1F">
        <w:t xml:space="preserve"> </w:t>
      </w:r>
      <w:r>
        <w:t>Package.  If such scripts or library files are aggregated with this</w:t>
      </w:r>
      <w:r w:rsidR="00091B1F">
        <w:t xml:space="preserve"> </w:t>
      </w:r>
      <w:r>
        <w:t>Package via the so-called undump or unexec methods of producing a</w:t>
      </w:r>
      <w:r w:rsidR="00091B1F">
        <w:t xml:space="preserve"> </w:t>
      </w:r>
      <w:r>
        <w:t>binary executable image, then distribution of such an image shall</w:t>
      </w:r>
      <w:r w:rsidR="00091B1F">
        <w:t xml:space="preserve"> </w:t>
      </w:r>
      <w:r>
        <w:t>neither be construed as a distribution of this Package nor shall it</w:t>
      </w:r>
      <w:r w:rsidR="00091B1F">
        <w:t xml:space="preserve"> </w:t>
      </w:r>
      <w:r>
        <w:t>fall under the restrictions of Paragraphs 3 and 4, provided that you do</w:t>
      </w:r>
      <w:r w:rsidR="00091B1F">
        <w:t xml:space="preserve"> </w:t>
      </w:r>
      <w:r>
        <w:t>not represent such an executable image as a Standard Version of this</w:t>
      </w:r>
      <w:r w:rsidR="00091B1F">
        <w:t xml:space="preserve"> </w:t>
      </w:r>
      <w:r>
        <w:t>Package.</w:t>
      </w:r>
    </w:p>
    <w:p w14:paraId="711D0D91" w14:textId="77777777" w:rsidR="00085191" w:rsidRDefault="00E25059">
      <w:r>
        <w:t>7. C subroutines (or comparably compiled subroutines in other</w:t>
      </w:r>
      <w:r w:rsidR="00091B1F">
        <w:t xml:space="preserve"> </w:t>
      </w:r>
      <w:r>
        <w:t>languages) supplied by you and linked into this Package in order to</w:t>
      </w:r>
      <w:r w:rsidR="00091B1F">
        <w:t xml:space="preserve"> </w:t>
      </w:r>
      <w:r>
        <w:t>emulate subroutines and variables of the language defined by this</w:t>
      </w:r>
      <w:r w:rsidR="00091B1F">
        <w:t xml:space="preserve"> </w:t>
      </w:r>
      <w:r>
        <w:t>Package shall not be considered part of this Package, but are the</w:t>
      </w:r>
      <w:r w:rsidR="00091B1F">
        <w:t xml:space="preserve"> </w:t>
      </w:r>
      <w:r>
        <w:t>equivalent of input as in Paragraph 6, provided these subroutines do</w:t>
      </w:r>
      <w:r w:rsidR="00091B1F">
        <w:t xml:space="preserve"> </w:t>
      </w:r>
      <w:r>
        <w:t>not change the language in any way that would cause it to fail the</w:t>
      </w:r>
      <w:r w:rsidR="00091B1F">
        <w:t xml:space="preserve"> </w:t>
      </w:r>
      <w:r>
        <w:t>regression tests for the language.</w:t>
      </w:r>
    </w:p>
    <w:p w14:paraId="029E6FC3" w14:textId="77777777" w:rsidR="00085191" w:rsidRDefault="00E25059">
      <w:r>
        <w:lastRenderedPageBreak/>
        <w:t>8. Aggregation of this Package with a commercial distribution is always</w:t>
      </w:r>
      <w:r w:rsidR="00091B1F">
        <w:t xml:space="preserve"> </w:t>
      </w:r>
      <w:r>
        <w:t>permitted provided that the use of this Package is embedded; that is,</w:t>
      </w:r>
      <w:r w:rsidR="00091B1F">
        <w:t xml:space="preserve"> </w:t>
      </w:r>
      <w:r>
        <w:t>when no overt attempt is made to make this Package's interfaces visible</w:t>
      </w:r>
      <w:r w:rsidR="00091B1F">
        <w:t xml:space="preserve"> </w:t>
      </w:r>
      <w:r>
        <w:t>to the end user of the commercial distribution.  Such use shall not be</w:t>
      </w:r>
      <w:r w:rsidR="00091B1F">
        <w:t xml:space="preserve"> </w:t>
      </w:r>
      <w:r>
        <w:t>construed as a distribution of this Package.</w:t>
      </w:r>
    </w:p>
    <w:p w14:paraId="13323787" w14:textId="77777777" w:rsidR="00085191" w:rsidRDefault="00E25059">
      <w:r>
        <w:t>9. The name of the Copyright Holder may not be used to endorse or promote</w:t>
      </w:r>
      <w:r w:rsidR="00091B1F">
        <w:t xml:space="preserve"> </w:t>
      </w:r>
      <w:r>
        <w:t>products derived from this software without specific prior written permission.</w:t>
      </w:r>
    </w:p>
    <w:p w14:paraId="0888E58E" w14:textId="77777777" w:rsidR="00085191" w:rsidRDefault="00E25059">
      <w:r>
        <w:t>10. THIS PACKAGE IS PROVIDED AS IS AND WITHOUT ANY EXPRESS OR</w:t>
      </w:r>
      <w:r w:rsidR="00091B1F">
        <w:t xml:space="preserve"> </w:t>
      </w:r>
      <w:r>
        <w:t>IMPLIED WARRANTIES, INCLUDING, WITHOUT LIMITATION, THE IMPLIED</w:t>
      </w:r>
      <w:r w:rsidR="00091B1F">
        <w:t xml:space="preserve"> </w:t>
      </w:r>
      <w:r>
        <w:t>WARRANTIES OF MERCHANTIBILITY AND FITNESS FOR A PARTICULAR PURPOSE.</w:t>
      </w:r>
    </w:p>
    <w:p w14:paraId="06DB22D9" w14:textId="77777777" w:rsidR="00085191" w:rsidRDefault="00E25059">
      <w:r>
        <w:tab/>
      </w:r>
      <w:r>
        <w:tab/>
      </w:r>
      <w:r>
        <w:tab/>
      </w:r>
      <w:r>
        <w:tab/>
        <w:t>The End</w:t>
      </w:r>
      <w:r w:rsidR="00091B1F">
        <w:t xml:space="preserve"> </w:t>
      </w:r>
      <w:r>
        <w:t>[END FILE=/usr/share/common-licenses/Artistic]</w:t>
      </w:r>
    </w:p>
    <w:p w14:paraId="1FD4A365" w14:textId="77777777" w:rsidR="00594697" w:rsidRDefault="00594697" w:rsidP="000727EF">
      <w:pPr>
        <w:pStyle w:val="Heading2"/>
      </w:pPr>
      <w:bookmarkStart w:id="770" w:name="_Toc399938586"/>
      <w:r>
        <w:t>Common License BSD</w:t>
      </w:r>
      <w:bookmarkEnd w:id="770"/>
    </w:p>
    <w:p w14:paraId="3B8D14E3" w14:textId="77777777" w:rsidR="00085191" w:rsidRDefault="00E25059" w:rsidP="00594697">
      <w:r>
        <w:t>/usr/share/common-licenses/BSD:</w:t>
      </w:r>
    </w:p>
    <w:p w14:paraId="2E670EF9" w14:textId="77777777" w:rsidR="00085191" w:rsidRDefault="00E25059">
      <w:r>
        <w:t>[BEGIN FILE=/usr/share/common-licenses/BSD]</w:t>
      </w:r>
      <w:r w:rsidR="00091B1F">
        <w:t xml:space="preserve"> </w:t>
      </w:r>
      <w:r>
        <w:t>Copyright (c) The Regents of the University of California.</w:t>
      </w:r>
      <w:r w:rsidR="00091B1F">
        <w:t xml:space="preserve"> </w:t>
      </w:r>
      <w:r>
        <w:t>All rights reserved.</w:t>
      </w:r>
    </w:p>
    <w:p w14:paraId="42B63D60" w14:textId="77777777" w:rsidR="00085191" w:rsidRDefault="00E25059">
      <w:r>
        <w:t>Redistribution and use in source and binary forms, with or without</w:t>
      </w:r>
      <w:r w:rsidR="00091B1F">
        <w:t xml:space="preserve"> </w:t>
      </w:r>
      <w:r>
        <w:t>modification, are permitted provided that the following conditions</w:t>
      </w:r>
      <w:r w:rsidR="00091B1F">
        <w:t xml:space="preserve"> </w:t>
      </w:r>
      <w:r>
        <w:t>are met:</w:t>
      </w:r>
      <w:r w:rsidR="00091B1F">
        <w:t xml:space="preserve"> </w:t>
      </w:r>
      <w:r>
        <w:t>1. Redistributions of source code must retain the above copyright</w:t>
      </w:r>
      <w:r w:rsidR="00091B1F">
        <w:t xml:space="preserve"> </w:t>
      </w:r>
      <w:r>
        <w:t xml:space="preserve">   notice, this list of conditions and the following disclaimer.</w:t>
      </w:r>
      <w:r w:rsidR="00091B1F">
        <w:t xml:space="preserve"> </w:t>
      </w:r>
      <w:r>
        <w:t>2. Redistributions in binary form must reproduce the above copyright</w:t>
      </w:r>
      <w:r w:rsidR="00091B1F">
        <w:t xml:space="preserve"> </w:t>
      </w:r>
      <w:r>
        <w:t xml:space="preserve">   notice, this list of conditions and the following disclaimer in the</w:t>
      </w:r>
      <w:r w:rsidR="00091B1F">
        <w:t xml:space="preserve"> </w:t>
      </w:r>
      <w:r>
        <w:t xml:space="preserve">   documentation and/or other materials provided with the distribution.</w:t>
      </w:r>
      <w:r w:rsidR="00091B1F">
        <w:t xml:space="preserve"> </w:t>
      </w:r>
      <w:r>
        <w:t>3. Neither the name of the University nor the names of its contributors</w:t>
      </w:r>
      <w:r w:rsidR="00091B1F">
        <w:t xml:space="preserve"> </w:t>
      </w:r>
      <w:r>
        <w:t xml:space="preserve">   may be used to endorse or promote products derived from this software</w:t>
      </w:r>
      <w:r w:rsidR="00091B1F">
        <w:t xml:space="preserve"> </w:t>
      </w:r>
      <w:r>
        <w:t xml:space="preserve">   without specific prior written permission.</w:t>
      </w:r>
    </w:p>
    <w:p w14:paraId="645D5A53" w14:textId="77777777" w:rsidR="00085191" w:rsidRDefault="00E25059">
      <w:r>
        <w:t>THIS SOFTWARE IS PROVIDED BY THE REGENTS AND CONTRIBUTORS ``AS IS'' AND</w:t>
      </w:r>
      <w:r w:rsidR="00091B1F">
        <w:t xml:space="preserve"> </w:t>
      </w:r>
      <w:r>
        <w:t>ANY EXPRESS OR IMPLIED WARRANTIES, INCLUDING, BUT NOT LIMITED TO, THE</w:t>
      </w:r>
      <w:r w:rsidR="00091B1F">
        <w:t xml:space="preserve"> </w:t>
      </w:r>
      <w:r>
        <w:t>IMPLIED WARRANTIES OF MERCHANTABILITY AND FITNESS FOR A PARTICULAR PURPOSE</w:t>
      </w:r>
      <w:r w:rsidR="00091B1F">
        <w:t xml:space="preserve"> </w:t>
      </w:r>
      <w:r>
        <w:t>ARE DISCLAIMED.  IN NO EVENT SHALL THE REGENTS OR CONTRIBUTORS BE LIABLE</w:t>
      </w:r>
      <w:r w:rsidR="00091B1F">
        <w:t xml:space="preserve"> </w:t>
      </w:r>
      <w:r>
        <w:t>FOR ANY DIRECT, INDIRECT, INCIDENTAL, SPECIAL, EXEMPLARY, OR CONSEQUENTIAL</w:t>
      </w:r>
      <w:r w:rsidR="00091B1F">
        <w:t xml:space="preserve"> </w:t>
      </w:r>
      <w:r>
        <w:t>DAMAGES (INCLUDING, BUT NOT LIMITED TO, PROCUREMENT OF SUBSTITUTE GOODS</w:t>
      </w:r>
      <w:r w:rsidR="00091B1F">
        <w:t xml:space="preserve"> </w:t>
      </w:r>
      <w:r>
        <w:t>OR SERVICES; LOSS OF USE, DATA, OR PROFITS; OR BUSINESS INTERRUPTION)</w:t>
      </w:r>
      <w:r w:rsidR="00091B1F">
        <w:t xml:space="preserve"> </w:t>
      </w:r>
      <w:r>
        <w:t>HOWEVER CAUSED AND ON ANY THEORY OF LIABILITY, WHETHER IN CONTRACT, STRICT</w:t>
      </w:r>
      <w:r w:rsidR="00091B1F">
        <w:t xml:space="preserve"> </w:t>
      </w:r>
      <w:r>
        <w:t>LIABILITY, OR TORT (INCLUDING NEGLIGENCE OR OTHERWISE) ARISING IN ANY WAY</w:t>
      </w:r>
      <w:r w:rsidR="00091B1F">
        <w:t xml:space="preserve"> </w:t>
      </w:r>
      <w:r>
        <w:t>OUT OF THE USE OF THIS SOFTWARE, EVEN IF ADVISED OF THE POSSIBILITY OF</w:t>
      </w:r>
      <w:r w:rsidR="00091B1F">
        <w:t xml:space="preserve"> </w:t>
      </w:r>
      <w:r>
        <w:t>SUCH DAMAGE.</w:t>
      </w:r>
      <w:r w:rsidR="00091B1F">
        <w:t xml:space="preserve"> </w:t>
      </w:r>
      <w:r>
        <w:t>[END FILE=/usr/share/common-licenses/BSD]</w:t>
      </w:r>
    </w:p>
    <w:p w14:paraId="6C5F02CF" w14:textId="77777777" w:rsidR="00CC57E6" w:rsidRDefault="00B34856" w:rsidP="000727EF">
      <w:pPr>
        <w:pStyle w:val="Heading2"/>
      </w:pPr>
      <w:bookmarkStart w:id="771" w:name="_Toc399938587"/>
      <w:r>
        <w:t xml:space="preserve">Common License </w:t>
      </w:r>
      <w:r w:rsidR="00CC57E6">
        <w:t>BSD 2 Clause</w:t>
      </w:r>
      <w:bookmarkEnd w:id="771"/>
      <w:r w:rsidR="00CC57E6">
        <w:tab/>
      </w:r>
    </w:p>
    <w:p w14:paraId="13FBA52E" w14:textId="77777777" w:rsidR="00CC57E6" w:rsidRDefault="007C7B54" w:rsidP="00CC57E6">
      <w:hyperlink r:id="rId21" w:history="1">
        <w:r w:rsidR="00CC57E6" w:rsidRPr="00F75A7B">
          <w:rPr>
            <w:rStyle w:val="Hyperlink"/>
          </w:rPr>
          <w:t>http://www.opensource.org/licenses/BSD-2-Clause</w:t>
        </w:r>
      </w:hyperlink>
      <w:r w:rsidR="00CC57E6">
        <w:t xml:space="preserve"> </w:t>
      </w:r>
    </w:p>
    <w:p w14:paraId="57CD0287" w14:textId="77777777" w:rsidR="00CD0FE8" w:rsidRPr="00CD0FE8" w:rsidRDefault="00CD0FE8" w:rsidP="00CD0FE8"/>
    <w:p w14:paraId="514BDCA0" w14:textId="77777777" w:rsidR="00CD0FE8" w:rsidRPr="00CD0FE8" w:rsidRDefault="00CD0FE8" w:rsidP="00CD0FE8">
      <w:r w:rsidRPr="00CD0FE8">
        <w:t>The following is a BSD 2-Clause license template. To generate your own license, change the values of OWNER and YEAR from their original values as given here, and substitute your own.</w:t>
      </w:r>
    </w:p>
    <w:p w14:paraId="665BC728" w14:textId="77777777" w:rsidR="00CD0FE8" w:rsidRPr="00CD0FE8" w:rsidRDefault="00CD0FE8" w:rsidP="00CD0FE8">
      <w:r w:rsidRPr="00CD0FE8">
        <w:lastRenderedPageBreak/>
        <w:t>Note: see also the </w:t>
      </w:r>
      <w:hyperlink r:id="rId22" w:history="1">
        <w:r w:rsidRPr="00CD0FE8">
          <w:rPr>
            <w:rStyle w:val="Hyperlink"/>
          </w:rPr>
          <w:t>BSD-3-Clause</w:t>
        </w:r>
      </w:hyperlink>
      <w:r w:rsidRPr="00CD0FE8">
        <w:t> license.</w:t>
      </w:r>
    </w:p>
    <w:p w14:paraId="69F42BFC" w14:textId="77777777" w:rsidR="00CD0FE8" w:rsidRPr="00CD0FE8" w:rsidRDefault="00CD0FE8" w:rsidP="00CD0FE8">
      <w:r w:rsidRPr="00CD0FE8">
        <w:t>This prelude is not part of the license.</w:t>
      </w:r>
    </w:p>
    <w:p w14:paraId="5748564F" w14:textId="77777777" w:rsidR="00CD0FE8" w:rsidRPr="00CD0FE8" w:rsidRDefault="00CD0FE8" w:rsidP="00CD0FE8">
      <w:r w:rsidRPr="00CD0FE8">
        <w:t>&lt;OWNER&gt; = Regents of the University of California</w:t>
      </w:r>
      <w:r w:rsidRPr="00CD0FE8">
        <w:br/>
        <w:t>&lt;YEAR&gt; = 1998</w:t>
      </w:r>
    </w:p>
    <w:p w14:paraId="0D2406E5" w14:textId="77777777" w:rsidR="00CD0FE8" w:rsidRPr="00CD0FE8" w:rsidRDefault="00CD0FE8" w:rsidP="00CD0FE8">
      <w:r w:rsidRPr="00CD0FE8">
        <w:t>In the original BSD license, both occurrences of the phrase "COPYRIGHT HOLDERS AND CONTRIBUTORS" in the disclaimer read "REGENTS AND CONTRIBUTORS".</w:t>
      </w:r>
    </w:p>
    <w:p w14:paraId="3A292BC6" w14:textId="77777777" w:rsidR="00CD0FE8" w:rsidRPr="00CD0FE8" w:rsidRDefault="00CD0FE8" w:rsidP="00CD0FE8">
      <w:r w:rsidRPr="00CD0FE8">
        <w:t>Here is the license template:</w:t>
      </w:r>
    </w:p>
    <w:p w14:paraId="588127B1" w14:textId="77777777" w:rsidR="00CD0FE8" w:rsidRPr="00CD0FE8" w:rsidRDefault="00CD0FE8" w:rsidP="00CD0FE8">
      <w:r w:rsidRPr="00CD0FE8">
        <w:t>Copyright (c) &lt;YEAR&gt;, &lt;OWNER&gt;</w:t>
      </w:r>
      <w:r w:rsidRPr="00CD0FE8">
        <w:br/>
        <w:t>All rights reserved.</w:t>
      </w:r>
    </w:p>
    <w:p w14:paraId="6DDC8631" w14:textId="77777777" w:rsidR="00CD0FE8" w:rsidRPr="00CD0FE8" w:rsidRDefault="00CD0FE8" w:rsidP="00CD0FE8">
      <w:r w:rsidRPr="00CD0FE8">
        <w:t>Redistribution and use in source and binary forms, with or without modification, are permitted provided that the following conditions are met:</w:t>
      </w:r>
    </w:p>
    <w:p w14:paraId="4014FE49" w14:textId="77777777" w:rsidR="00CD0FE8" w:rsidRPr="00CD0FE8" w:rsidRDefault="00CD0FE8" w:rsidP="00CD0FE8">
      <w:r w:rsidRPr="00CD0FE8">
        <w:t>1. Redistributions of source code must retain the above copyright notice, this list of conditions and the following disclaimer.</w:t>
      </w:r>
    </w:p>
    <w:p w14:paraId="006C135C" w14:textId="77777777" w:rsidR="00CD0FE8" w:rsidRPr="00CD0FE8" w:rsidRDefault="00CD0FE8" w:rsidP="00CD0FE8">
      <w:r w:rsidRPr="00CD0FE8">
        <w:t>2. Redistributions in binary form must reproduce the above copyright notice, this list of conditions and the following disclaimer in the documentation and/or other materials provided with the distribution.</w:t>
      </w:r>
    </w:p>
    <w:p w14:paraId="4D2F65EC" w14:textId="77777777" w:rsidR="00CD0FE8" w:rsidRPr="00CD0FE8" w:rsidRDefault="00CD0FE8" w:rsidP="00CD0FE8">
      <w:r w:rsidRPr="00CD0FE8">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EE6D493" w14:textId="77777777" w:rsidR="00CD0FE8" w:rsidRDefault="00CD0FE8" w:rsidP="00CC57E6"/>
    <w:p w14:paraId="37FC916E" w14:textId="77777777" w:rsidR="00CC57E6" w:rsidRDefault="00B34856" w:rsidP="000727EF">
      <w:pPr>
        <w:pStyle w:val="Heading2"/>
      </w:pPr>
      <w:bookmarkStart w:id="772" w:name="_Toc399938588"/>
      <w:r>
        <w:t xml:space="preserve">Common License </w:t>
      </w:r>
      <w:r w:rsidR="00CC57E6">
        <w:t>BSD 3 Clause</w:t>
      </w:r>
      <w:bookmarkEnd w:id="772"/>
      <w:r w:rsidR="00CC57E6">
        <w:tab/>
      </w:r>
    </w:p>
    <w:p w14:paraId="6F63F9E2" w14:textId="77777777" w:rsidR="00CC57E6" w:rsidRDefault="007C7B54" w:rsidP="00CC57E6">
      <w:hyperlink r:id="rId23" w:history="1">
        <w:r w:rsidR="00CC57E6" w:rsidRPr="00F75A7B">
          <w:rPr>
            <w:rStyle w:val="Hyperlink"/>
          </w:rPr>
          <w:t>http://www.opensource.org/licenses/BSD-3-Clause</w:t>
        </w:r>
      </w:hyperlink>
      <w:r w:rsidR="00CC57E6">
        <w:t xml:space="preserve"> </w:t>
      </w:r>
    </w:p>
    <w:p w14:paraId="577C20C7" w14:textId="77777777" w:rsidR="00CD0FE8" w:rsidRDefault="00CD0FE8" w:rsidP="00CC57E6"/>
    <w:p w14:paraId="00148368" w14:textId="77777777" w:rsidR="00CD0FE8" w:rsidRPr="00CD0FE8" w:rsidRDefault="00CD0FE8" w:rsidP="00CD0FE8">
      <w:r w:rsidRPr="00CD0FE8">
        <w:t>The following is a BSD 3-Clause ("BSD New" or "BSD Simplified") license template. To generate your own license, change the values of OWNER, ORGANIZATION and YEAR from their original values as given here, and substitute your own.</w:t>
      </w:r>
    </w:p>
    <w:p w14:paraId="2E01D206" w14:textId="77777777" w:rsidR="00CD0FE8" w:rsidRPr="00CD0FE8" w:rsidRDefault="00CD0FE8" w:rsidP="00CD0FE8">
      <w:r w:rsidRPr="00CD0FE8">
        <w:t>Note: You may omit clause 3 and still be OSD-conformant. Despite its colloquial name "BSD New", this is not the newest version of the BSD license; it was followed by the even newer </w:t>
      </w:r>
      <w:hyperlink r:id="rId24" w:history="1">
        <w:r w:rsidRPr="00CD0FE8">
          <w:rPr>
            <w:rStyle w:val="Hyperlink"/>
          </w:rPr>
          <w:t>BSD-2-Clause</w:t>
        </w:r>
      </w:hyperlink>
      <w:r w:rsidRPr="00CD0FE8">
        <w:t> version, sometimes known as the "Simplified BSD License". On January 9th, 2008 the OSI Board approved </w:t>
      </w:r>
      <w:hyperlink r:id="rId25" w:history="1">
        <w:r w:rsidRPr="00CD0FE8">
          <w:rPr>
            <w:rStyle w:val="Hyperlink"/>
          </w:rPr>
          <w:t>BSD-2-Clause</w:t>
        </w:r>
      </w:hyperlink>
      <w:r w:rsidRPr="00CD0FE8">
        <w:t>, which is used by </w:t>
      </w:r>
      <w:hyperlink r:id="rId26" w:history="1">
        <w:r w:rsidRPr="00CD0FE8">
          <w:rPr>
            <w:rStyle w:val="Hyperlink"/>
          </w:rPr>
          <w:t>FreeBSD</w:t>
        </w:r>
      </w:hyperlink>
      <w:r w:rsidRPr="00CD0FE8">
        <w:t> and others. It omits the final "no-endorsement" clause and is thus roughly equivalent to the </w:t>
      </w:r>
      <w:hyperlink r:id="rId27" w:history="1">
        <w:r w:rsidRPr="00CD0FE8">
          <w:rPr>
            <w:rStyle w:val="Hyperlink"/>
          </w:rPr>
          <w:t>MIT License</w:t>
        </w:r>
      </w:hyperlink>
      <w:r w:rsidRPr="00CD0FE8">
        <w:t>.</w:t>
      </w:r>
    </w:p>
    <w:p w14:paraId="16E2EE39" w14:textId="77777777" w:rsidR="00CD0FE8" w:rsidRPr="00CD0FE8" w:rsidRDefault="00CD0FE8" w:rsidP="00CD0FE8">
      <w:r w:rsidRPr="00CD0FE8">
        <w:lastRenderedPageBreak/>
        <w:t>Historical Background: The original license used on BSD Unix had four clauses. The advertising clause (the third of four clauses) required you to acknowledge use of U.C. Berkeley code in your advertising of any product using that code. It was officially </w:t>
      </w:r>
      <w:hyperlink r:id="rId28" w:history="1">
        <w:r w:rsidRPr="00CD0FE8">
          <w:rPr>
            <w:rStyle w:val="Hyperlink"/>
          </w:rPr>
          <w:t>rescinded</w:t>
        </w:r>
      </w:hyperlink>
      <w:r w:rsidRPr="00CD0FE8">
        <w:t> by the Director of the Office of Technology Licensing of the University of California on July 22nd, 1999. He states that clause 3 is "hereby deleted in its entirety." The four clause license has not been approved by OSI. The license below does not contain the advertising clause.</w:t>
      </w:r>
    </w:p>
    <w:p w14:paraId="1AD9D11C" w14:textId="77777777" w:rsidR="00CD0FE8" w:rsidRPr="00CD0FE8" w:rsidRDefault="00CD0FE8" w:rsidP="00CD0FE8">
      <w:r w:rsidRPr="00CD0FE8">
        <w:t>This prelude is not part of the license.</w:t>
      </w:r>
    </w:p>
    <w:p w14:paraId="3137CED4" w14:textId="77777777" w:rsidR="00CD0FE8" w:rsidRPr="00CD0FE8" w:rsidRDefault="00CD0FE8" w:rsidP="00CD0FE8">
      <w:r w:rsidRPr="00CD0FE8">
        <w:t>&lt;OWNER&gt; = Regents of the University of California</w:t>
      </w:r>
      <w:r w:rsidRPr="00CD0FE8">
        <w:br/>
        <w:t>&lt;ORGANIZATION&gt; = University of California, Berkeley</w:t>
      </w:r>
      <w:r w:rsidRPr="00CD0FE8">
        <w:br/>
        <w:t>&lt;YEAR&gt; = 1998</w:t>
      </w:r>
    </w:p>
    <w:p w14:paraId="45066292" w14:textId="77777777" w:rsidR="00CD0FE8" w:rsidRPr="00CD0FE8" w:rsidRDefault="00CD0FE8" w:rsidP="00CD0FE8">
      <w:r w:rsidRPr="00CD0FE8">
        <w:t>In the original BSD license, the occurrence of "copyright holder" in the 3rd clause read "ORGANIZATION", placeholder for "University of California". In the original BSD license, both occurrences of the phrase "COPYRIGHT HOLDERS AND CONTRIBUTORS" in the disclaimer read "REGENTS AND CONTRIBUTORS".</w:t>
      </w:r>
    </w:p>
    <w:p w14:paraId="210066CA" w14:textId="77777777" w:rsidR="00CD0FE8" w:rsidRPr="00CD0FE8" w:rsidRDefault="00CD0FE8" w:rsidP="00CD0FE8">
      <w:r w:rsidRPr="00CD0FE8">
        <w:t>Here is the license template:</w:t>
      </w:r>
    </w:p>
    <w:p w14:paraId="27740E81" w14:textId="77777777" w:rsidR="00CD0FE8" w:rsidRPr="00CD0FE8" w:rsidRDefault="00CD0FE8" w:rsidP="00CD0FE8">
      <w:r w:rsidRPr="00CD0FE8">
        <w:t>Copyright (c) &lt;YEAR&gt;, &lt;OWNER&gt;</w:t>
      </w:r>
      <w:r w:rsidRPr="00CD0FE8">
        <w:br/>
        <w:t>All rights reserved.</w:t>
      </w:r>
    </w:p>
    <w:p w14:paraId="2A5D2A67" w14:textId="77777777" w:rsidR="00CD0FE8" w:rsidRPr="00CD0FE8" w:rsidRDefault="00CD0FE8" w:rsidP="00CD0FE8">
      <w:r w:rsidRPr="00CD0FE8">
        <w:t>Redistribution and use in source and binary forms, with or without modification, are permitted provided that the following conditions are met:</w:t>
      </w:r>
    </w:p>
    <w:p w14:paraId="53308C74" w14:textId="77777777" w:rsidR="00CD0FE8" w:rsidRPr="00CD0FE8" w:rsidRDefault="00CD0FE8" w:rsidP="00CD0FE8">
      <w:r w:rsidRPr="00CD0FE8">
        <w:t>1. Redistributions of source code must retain the above copyright notice, this list of conditions and the following disclaimer.</w:t>
      </w:r>
    </w:p>
    <w:p w14:paraId="08893295" w14:textId="77777777" w:rsidR="00CD0FE8" w:rsidRPr="00CD0FE8" w:rsidRDefault="00CD0FE8" w:rsidP="00CD0FE8">
      <w:r w:rsidRPr="00CD0FE8">
        <w:t>2. Redistributions in binary form must reproduce the above copyright notice, this list of conditions and the following disclaimer in the documentation and/or other materials provided with the distribution.</w:t>
      </w:r>
    </w:p>
    <w:p w14:paraId="12663BF3" w14:textId="77777777" w:rsidR="00CD0FE8" w:rsidRPr="00CD0FE8" w:rsidRDefault="00CD0FE8" w:rsidP="00CD0FE8">
      <w:r w:rsidRPr="00CD0FE8">
        <w:t>3. Neither the name of the copyright holder nor the names of its contributors may be used to endorse or promote products derived from this software without specific prior written permission.</w:t>
      </w:r>
    </w:p>
    <w:p w14:paraId="77168721" w14:textId="77777777" w:rsidR="00CD0FE8" w:rsidRPr="00CD0FE8" w:rsidRDefault="00CD0FE8" w:rsidP="00CD0FE8">
      <w:r w:rsidRPr="00CD0FE8">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00267B4" w14:textId="77777777" w:rsidR="00CD0FE8" w:rsidRDefault="00CD0FE8" w:rsidP="00CC57E6"/>
    <w:p w14:paraId="69763388" w14:textId="77777777" w:rsidR="00594697" w:rsidRDefault="00594697" w:rsidP="000727EF">
      <w:pPr>
        <w:pStyle w:val="Heading2"/>
      </w:pPr>
      <w:bookmarkStart w:id="773" w:name="_Toc399938589"/>
      <w:r>
        <w:lastRenderedPageBreak/>
        <w:t>Common License GFDL-1.2</w:t>
      </w:r>
      <w:bookmarkEnd w:id="773"/>
    </w:p>
    <w:p w14:paraId="76A3DFEA" w14:textId="77777777" w:rsidR="00085191" w:rsidRDefault="00E25059" w:rsidP="00594697">
      <w:r>
        <w:t>/usr/share/common-licenses/GFDL-1.2:</w:t>
      </w:r>
    </w:p>
    <w:p w14:paraId="07D20959" w14:textId="77777777" w:rsidR="00085191" w:rsidRDefault="00E25059">
      <w:r>
        <w:t>[BEGIN FILE=/usr/share/common-licenses/GFDL-1.2]</w:t>
      </w:r>
      <w:r w:rsidR="00091B1F">
        <w:t xml:space="preserve"> </w:t>
      </w:r>
      <w:r>
        <w:t xml:space="preserve">                GNU Free Documentation License</w:t>
      </w:r>
      <w:r w:rsidR="00091B1F">
        <w:t xml:space="preserve"> </w:t>
      </w:r>
      <w:r>
        <w:t xml:space="preserve">                  Version 1.2, November 2002</w:t>
      </w:r>
    </w:p>
    <w:p w14:paraId="1FBD6032" w14:textId="77777777" w:rsidR="00085191" w:rsidRDefault="00091B1F">
      <w:r>
        <w:t xml:space="preserve"> </w:t>
      </w:r>
      <w:r w:rsidR="00E25059">
        <w:t xml:space="preserve"> Copyright (C) 2000,2001,2002  Free Software Foundation, Inc.</w:t>
      </w:r>
      <w:r>
        <w:t xml:space="preserve"> </w:t>
      </w:r>
      <w:r w:rsidR="00E25059">
        <w:t xml:space="preserve">     51 Franklin St, Fifth Floor, Boston, MA  02110-1301  USA</w:t>
      </w:r>
      <w:r>
        <w:t xml:space="preserve"> </w:t>
      </w:r>
      <w:r w:rsidR="00E25059">
        <w:t xml:space="preserve"> Everyone is permitted to copy and distribute verbatim copies</w:t>
      </w:r>
      <w:r>
        <w:t xml:space="preserve"> </w:t>
      </w:r>
      <w:r w:rsidR="00E25059">
        <w:t xml:space="preserve"> of this license document, but changing it is not allowed.</w:t>
      </w:r>
    </w:p>
    <w:p w14:paraId="3F200EDE" w14:textId="77777777" w:rsidR="00085191" w:rsidRDefault="00091B1F">
      <w:r>
        <w:t xml:space="preserve"> </w:t>
      </w:r>
      <w:r w:rsidR="00E25059">
        <w:t>0. PREAMBLE</w:t>
      </w:r>
    </w:p>
    <w:p w14:paraId="4BE73709" w14:textId="77777777" w:rsidR="00085191" w:rsidRDefault="00E25059">
      <w:r>
        <w:t>The purpose of this License is to make a manual, textbook, or other</w:t>
      </w:r>
      <w:r w:rsidR="00091B1F">
        <w:t xml:space="preserve"> </w:t>
      </w:r>
      <w:r>
        <w:t>functional and useful document free in the sense of freedom: to</w:t>
      </w:r>
      <w:r w:rsidR="00091B1F">
        <w:t xml:space="preserve"> </w:t>
      </w:r>
      <w:r>
        <w:t>assure everyone the effective freedom to copy and redistribute it,</w:t>
      </w:r>
      <w:r w:rsidR="00091B1F">
        <w:t xml:space="preserve"> </w:t>
      </w:r>
      <w:r>
        <w:t>with or without modifying it, either commercially or noncommercially.</w:t>
      </w:r>
      <w:r w:rsidR="00091B1F">
        <w:t xml:space="preserve"> </w:t>
      </w:r>
      <w:r>
        <w:t>Secondarily, this License preserves for the author and publisher a way</w:t>
      </w:r>
      <w:r w:rsidR="00091B1F">
        <w:t xml:space="preserve"> </w:t>
      </w:r>
      <w:r>
        <w:t>to get credit for their work, while not being considered responsible</w:t>
      </w:r>
      <w:r w:rsidR="00091B1F">
        <w:t xml:space="preserve"> </w:t>
      </w:r>
      <w:r>
        <w:t>for modifications made by others.</w:t>
      </w:r>
    </w:p>
    <w:p w14:paraId="00372CB0" w14:textId="77777777" w:rsidR="00085191" w:rsidRDefault="00E25059">
      <w:r>
        <w:t>This License is a kind of copyleft, which means that derivative</w:t>
      </w:r>
      <w:r w:rsidR="00091B1F">
        <w:t xml:space="preserve"> </w:t>
      </w:r>
      <w:r>
        <w:t>works of the document must themselves be free in the same sense.  It</w:t>
      </w:r>
      <w:r w:rsidR="00091B1F">
        <w:t xml:space="preserve"> </w:t>
      </w:r>
      <w:r>
        <w:t>complements the GNU General Public License, which is a copyleft</w:t>
      </w:r>
      <w:r w:rsidR="00091B1F">
        <w:t xml:space="preserve"> </w:t>
      </w:r>
      <w:r>
        <w:t>license designed for free software.</w:t>
      </w:r>
    </w:p>
    <w:p w14:paraId="5FBA1C4D" w14:textId="77777777" w:rsidR="00085191" w:rsidRDefault="00E25059">
      <w:r>
        <w:t>We have designed this License in order to use it for manuals for free</w:t>
      </w:r>
      <w:r w:rsidR="00091B1F">
        <w:t xml:space="preserve"> </w:t>
      </w:r>
      <w:r>
        <w:t>software, because free software needs free documentation: a free</w:t>
      </w:r>
      <w:r w:rsidR="00091B1F">
        <w:t xml:space="preserve"> </w:t>
      </w:r>
      <w:r>
        <w:t>program should come with manuals providing the same freedoms that the</w:t>
      </w:r>
      <w:r w:rsidR="00091B1F">
        <w:t xml:space="preserve"> </w:t>
      </w:r>
      <w:r>
        <w:t>software does.  But this License is not limited to software manuals;</w:t>
      </w:r>
      <w:r w:rsidR="00091B1F">
        <w:t xml:space="preserve"> </w:t>
      </w:r>
      <w:r>
        <w:t>it can be used for any textual work, regardless of subject matter or</w:t>
      </w:r>
      <w:r w:rsidR="00091B1F">
        <w:t xml:space="preserve"> </w:t>
      </w:r>
      <w:r>
        <w:t>whether it is published as a printed book.  We recommend this License</w:t>
      </w:r>
      <w:r w:rsidR="00091B1F">
        <w:t xml:space="preserve"> </w:t>
      </w:r>
      <w:r>
        <w:t>principally for works whose purpose is instruction or reference.</w:t>
      </w:r>
    </w:p>
    <w:p w14:paraId="01DC90F1" w14:textId="77777777" w:rsidR="00085191" w:rsidRDefault="00091B1F">
      <w:r>
        <w:t xml:space="preserve"> </w:t>
      </w:r>
      <w:r w:rsidR="00E25059">
        <w:t>1. APPLICABILITY AND DEFINITIONS</w:t>
      </w:r>
    </w:p>
    <w:p w14:paraId="05B11CAF" w14:textId="77777777" w:rsidR="00085191" w:rsidRDefault="00E25059">
      <w:r>
        <w:t>This License applies to any manual or other work, in any medium, that</w:t>
      </w:r>
      <w:r w:rsidR="00091B1F">
        <w:t xml:space="preserve"> </w:t>
      </w:r>
      <w:r>
        <w:t>contains a notice placed by the copyright holder saying it can be</w:t>
      </w:r>
      <w:r w:rsidR="00091B1F">
        <w:t xml:space="preserve"> </w:t>
      </w:r>
      <w:r>
        <w:t>distributed under the terms of this License.  Such a notice grants a</w:t>
      </w:r>
      <w:r w:rsidR="00091B1F">
        <w:t xml:space="preserve"> </w:t>
      </w:r>
      <w:r>
        <w:t>world-wide, royalty-free license, unlimited in duration, to use that</w:t>
      </w:r>
      <w:r w:rsidR="00091B1F">
        <w:t xml:space="preserve"> </w:t>
      </w:r>
      <w:r>
        <w:t>work under the conditions stated herein.  The Document, below,</w:t>
      </w:r>
      <w:r w:rsidR="00091B1F">
        <w:t xml:space="preserve"> </w:t>
      </w:r>
      <w:r>
        <w:t>refers to any such manual or work.  Any member of the public is a</w:t>
      </w:r>
      <w:r w:rsidR="00091B1F">
        <w:t xml:space="preserve"> </w:t>
      </w:r>
      <w:r>
        <w:t>licensee, and is addressed as you.  You accept the license if you</w:t>
      </w:r>
      <w:r w:rsidR="00091B1F">
        <w:t xml:space="preserve"> </w:t>
      </w:r>
      <w:r>
        <w:t>copy, modify or distribute the work in a way requiring permission</w:t>
      </w:r>
      <w:r w:rsidR="00091B1F">
        <w:t xml:space="preserve"> </w:t>
      </w:r>
      <w:r>
        <w:t>under copyright law.</w:t>
      </w:r>
    </w:p>
    <w:p w14:paraId="76A622B7" w14:textId="77777777" w:rsidR="00085191" w:rsidRDefault="00E25059">
      <w:r>
        <w:t>A Modified Version of the Document means any work containing the</w:t>
      </w:r>
      <w:r w:rsidR="00091B1F">
        <w:t xml:space="preserve"> </w:t>
      </w:r>
      <w:r>
        <w:t>Document or a portion of it, either copied verbatim, or with</w:t>
      </w:r>
      <w:r w:rsidR="00091B1F">
        <w:t xml:space="preserve"> </w:t>
      </w:r>
      <w:r>
        <w:t>modifications and/or translated into another language.</w:t>
      </w:r>
    </w:p>
    <w:p w14:paraId="5E8EBFB4" w14:textId="77777777" w:rsidR="00085191" w:rsidRDefault="00E25059">
      <w:r>
        <w:t>A Secondary Section is a named appendix or a front-matter section of</w:t>
      </w:r>
      <w:r w:rsidR="00091B1F">
        <w:t xml:space="preserve"> </w:t>
      </w:r>
      <w:r>
        <w:t>the Document that deals exclusively with the relationship of the</w:t>
      </w:r>
      <w:r w:rsidR="00091B1F">
        <w:t xml:space="preserve"> </w:t>
      </w:r>
      <w:r>
        <w:t>publishers or authors of the Document to the Document's overall subject</w:t>
      </w:r>
      <w:r w:rsidR="00091B1F">
        <w:t xml:space="preserve"> </w:t>
      </w:r>
      <w:r>
        <w:t>(or to related matters) and contains nothing that could fall directly</w:t>
      </w:r>
      <w:r w:rsidR="00091B1F">
        <w:t xml:space="preserve"> </w:t>
      </w:r>
      <w:r>
        <w:t>within that overall subject.  (Thus, if the Document is in part a</w:t>
      </w:r>
      <w:r w:rsidR="00091B1F">
        <w:t xml:space="preserve"> </w:t>
      </w:r>
      <w:r>
        <w:t>textbook of mathematics, a Secondary Section may not explain any</w:t>
      </w:r>
      <w:r w:rsidR="00091B1F">
        <w:t xml:space="preserve"> </w:t>
      </w:r>
      <w:r>
        <w:t>mathematics.)  The relationship could be a matter of historical</w:t>
      </w:r>
      <w:r w:rsidR="00091B1F">
        <w:t xml:space="preserve"> </w:t>
      </w:r>
      <w:r>
        <w:t>connection with the subject or with related matters, or of legal,</w:t>
      </w:r>
      <w:r w:rsidR="00091B1F">
        <w:t xml:space="preserve"> </w:t>
      </w:r>
      <w:r>
        <w:t>commercial, philosophical, ethical or political position regarding</w:t>
      </w:r>
      <w:r w:rsidR="00091B1F">
        <w:t xml:space="preserve"> </w:t>
      </w:r>
      <w:r>
        <w:t>them.</w:t>
      </w:r>
    </w:p>
    <w:p w14:paraId="255D496A" w14:textId="77777777" w:rsidR="00085191" w:rsidRDefault="00E25059">
      <w:r>
        <w:t>The Invariant Sections are certain Secondary Sections whose titles</w:t>
      </w:r>
      <w:r w:rsidR="00091B1F">
        <w:t xml:space="preserve"> </w:t>
      </w:r>
      <w:r>
        <w:t>are designated, as being those of Invariant Sections, in the notice</w:t>
      </w:r>
      <w:r w:rsidR="00091B1F">
        <w:t xml:space="preserve"> </w:t>
      </w:r>
      <w:r>
        <w:t xml:space="preserve">that says that the Document is released </w:t>
      </w:r>
      <w:r>
        <w:lastRenderedPageBreak/>
        <w:t>under this License.  If a</w:t>
      </w:r>
      <w:r w:rsidR="00091B1F">
        <w:t xml:space="preserve"> </w:t>
      </w:r>
      <w:r>
        <w:t>section does not fit the above definition of Secondary then it is not</w:t>
      </w:r>
      <w:r w:rsidR="00091B1F">
        <w:t xml:space="preserve"> </w:t>
      </w:r>
      <w:r>
        <w:t>allowed to be designated as Invariant.  The Document may contain zero</w:t>
      </w:r>
      <w:r w:rsidR="00091B1F">
        <w:t xml:space="preserve"> </w:t>
      </w:r>
      <w:r>
        <w:t>Invariant Sections.  If the Document does not identify any Invariant</w:t>
      </w:r>
      <w:r w:rsidR="00091B1F">
        <w:t xml:space="preserve"> </w:t>
      </w:r>
      <w:r>
        <w:t>Sections then there are none.</w:t>
      </w:r>
    </w:p>
    <w:p w14:paraId="06D62600" w14:textId="77777777" w:rsidR="00085191" w:rsidRDefault="00E25059">
      <w:r>
        <w:t>The Cover Texts are certain short passages of text that are listed,</w:t>
      </w:r>
      <w:r w:rsidR="00091B1F">
        <w:t xml:space="preserve"> </w:t>
      </w:r>
      <w:r>
        <w:t>as Front-Cover Texts or Back-Cover Texts, in the notice that says that</w:t>
      </w:r>
      <w:r w:rsidR="00091B1F">
        <w:t xml:space="preserve"> </w:t>
      </w:r>
      <w:r>
        <w:t>the Document is released under this License.  A Front-Cover Text may</w:t>
      </w:r>
      <w:r w:rsidR="00091B1F">
        <w:t xml:space="preserve"> </w:t>
      </w:r>
      <w:r>
        <w:t>be at most 5 words, and a Back-Cover Text may be at most 25 words.</w:t>
      </w:r>
    </w:p>
    <w:p w14:paraId="607C9435" w14:textId="77777777" w:rsidR="00085191" w:rsidRDefault="00E25059">
      <w:r>
        <w:t>A Transparent copy of the Document means a machine-readable copy,</w:t>
      </w:r>
      <w:r w:rsidR="00091B1F">
        <w:t xml:space="preserve"> </w:t>
      </w:r>
      <w:r>
        <w:t>represented in a format whose specification is available to the</w:t>
      </w:r>
      <w:r w:rsidR="00091B1F">
        <w:t xml:space="preserve"> </w:t>
      </w:r>
      <w:r>
        <w:t>general public, that is suitable for revising the document</w:t>
      </w:r>
      <w:r w:rsidR="00091B1F">
        <w:t xml:space="preserve"> </w:t>
      </w:r>
      <w:r>
        <w:t>straightforwardly with generic text editors or (for images composed of</w:t>
      </w:r>
      <w:r w:rsidR="00091B1F">
        <w:t xml:space="preserve"> </w:t>
      </w:r>
      <w:r>
        <w:t>pixels) generic paint programs or (for drawings) some widely available</w:t>
      </w:r>
      <w:r w:rsidR="00091B1F">
        <w:t xml:space="preserve"> </w:t>
      </w:r>
      <w:r>
        <w:t>drawing editor, and that is suitable for input to text formatters or</w:t>
      </w:r>
      <w:r w:rsidR="00091B1F">
        <w:t xml:space="preserve"> </w:t>
      </w:r>
      <w:r>
        <w:t>for automatic translation to a variety of formats suitable for input</w:t>
      </w:r>
      <w:r w:rsidR="00091B1F">
        <w:t xml:space="preserve"> </w:t>
      </w:r>
      <w:r>
        <w:t>to text formatters.  A copy made in an otherwise Transparent file</w:t>
      </w:r>
      <w:r w:rsidR="00091B1F">
        <w:t xml:space="preserve"> </w:t>
      </w:r>
      <w:r>
        <w:t>format whose markup, or absence of markup, has been arranged to thwart</w:t>
      </w:r>
      <w:r w:rsidR="00091B1F">
        <w:t xml:space="preserve"> </w:t>
      </w:r>
      <w:r>
        <w:t>or discourage subsequent modification by readers is not Transparent.</w:t>
      </w:r>
      <w:r w:rsidR="00091B1F">
        <w:t xml:space="preserve"> </w:t>
      </w:r>
      <w:r>
        <w:t>An image format is not Transparent if used for any substantial amount</w:t>
      </w:r>
      <w:r w:rsidR="00091B1F">
        <w:t xml:space="preserve"> </w:t>
      </w:r>
      <w:r>
        <w:t>of text.  A copy that is not Transparent is called Opaque.</w:t>
      </w:r>
    </w:p>
    <w:p w14:paraId="264E96AA" w14:textId="77777777" w:rsidR="00085191" w:rsidRDefault="00E25059">
      <w:r>
        <w:t>Examples of suitable formats for Transparent copies include plain</w:t>
      </w:r>
      <w:r w:rsidR="00091B1F">
        <w:t xml:space="preserve"> </w:t>
      </w:r>
      <w:r>
        <w:t>ASCII without markup, Texinfo input format, LaTeX input format, SGML</w:t>
      </w:r>
      <w:r w:rsidR="00091B1F">
        <w:t xml:space="preserve"> </w:t>
      </w:r>
      <w:r>
        <w:t>or XML using a publicly available DTD, and standard-conforming simple</w:t>
      </w:r>
      <w:r w:rsidR="00091B1F">
        <w:t xml:space="preserve"> </w:t>
      </w:r>
      <w:r>
        <w:t>HTML, PostScript or PDF designed for human modification.  Examples of</w:t>
      </w:r>
      <w:r w:rsidR="00091B1F">
        <w:t xml:space="preserve"> </w:t>
      </w:r>
      <w:r>
        <w:t>transparent image formats include PNG, XCF and JPG.  Opaque formats</w:t>
      </w:r>
      <w:r w:rsidR="00091B1F">
        <w:t xml:space="preserve"> </w:t>
      </w:r>
      <w:r>
        <w:t>include proprietary formats that can be read and edited only by</w:t>
      </w:r>
      <w:r w:rsidR="00091B1F">
        <w:t xml:space="preserve"> </w:t>
      </w:r>
      <w:r>
        <w:t>proprietary word processors, SGML or XML for which the DTD and/or</w:t>
      </w:r>
      <w:r w:rsidR="00091B1F">
        <w:t xml:space="preserve"> </w:t>
      </w:r>
      <w:r>
        <w:t>processing tools are not generally available, and the</w:t>
      </w:r>
      <w:r w:rsidR="00091B1F">
        <w:t xml:space="preserve"> </w:t>
      </w:r>
      <w:r>
        <w:t>machine-generated HTML, PostScript or PDF produced by some word</w:t>
      </w:r>
      <w:r w:rsidR="00091B1F">
        <w:t xml:space="preserve"> </w:t>
      </w:r>
      <w:r>
        <w:t>processors for output purposes only.</w:t>
      </w:r>
    </w:p>
    <w:p w14:paraId="2FF6B054" w14:textId="77777777" w:rsidR="00085191" w:rsidRDefault="00E25059">
      <w:r>
        <w:t>The Title Page means, for a printed book, the title page itself,</w:t>
      </w:r>
      <w:r w:rsidR="00091B1F">
        <w:t xml:space="preserve"> </w:t>
      </w:r>
      <w:r>
        <w:t>plus such following pages as are needed to hold, legibly, the material</w:t>
      </w:r>
      <w:r w:rsidR="00091B1F">
        <w:t xml:space="preserve"> </w:t>
      </w:r>
      <w:r>
        <w:t>this License requires to appear in the title page.  For works in</w:t>
      </w:r>
      <w:r w:rsidR="00091B1F">
        <w:t xml:space="preserve"> </w:t>
      </w:r>
      <w:r>
        <w:t>formats which do not have any title page as such, Title Page means</w:t>
      </w:r>
      <w:r w:rsidR="00091B1F">
        <w:t xml:space="preserve"> </w:t>
      </w:r>
      <w:r>
        <w:t>the text near the most prominent appearance of the work's title,</w:t>
      </w:r>
      <w:r w:rsidR="00091B1F">
        <w:t xml:space="preserve"> </w:t>
      </w:r>
      <w:r>
        <w:t>preceding the beginning of the body of the text.</w:t>
      </w:r>
    </w:p>
    <w:p w14:paraId="25D765AD" w14:textId="77777777" w:rsidR="00085191" w:rsidRDefault="00E25059">
      <w:r>
        <w:t>A section Entitled XYZ means a named subunit of the Document whose</w:t>
      </w:r>
      <w:r w:rsidR="00091B1F">
        <w:t xml:space="preserve"> </w:t>
      </w:r>
      <w:r>
        <w:t>title either is precisely XYZ or contains XYZ in parentheses following</w:t>
      </w:r>
      <w:r w:rsidR="00091B1F">
        <w:t xml:space="preserve"> </w:t>
      </w:r>
      <w:r>
        <w:t>text that translates XYZ in another language.  (Here XYZ stands for a</w:t>
      </w:r>
      <w:r w:rsidR="00091B1F">
        <w:t xml:space="preserve"> </w:t>
      </w:r>
      <w:r>
        <w:t>specific section name mentioned below, such as Acknowledgements,</w:t>
      </w:r>
      <w:r w:rsidR="00091B1F">
        <w:t xml:space="preserve"> </w:t>
      </w:r>
      <w:r>
        <w:t>Dedications, Endorsements, or History.)  To Preserve the Title</w:t>
      </w:r>
      <w:r w:rsidR="00091B1F">
        <w:t xml:space="preserve"> </w:t>
      </w:r>
      <w:r>
        <w:t>of such a section when you modify the Document means that it remains a</w:t>
      </w:r>
      <w:r w:rsidR="00091B1F">
        <w:t xml:space="preserve"> </w:t>
      </w:r>
      <w:r>
        <w:t>section Entitled XYZ according to this definition.</w:t>
      </w:r>
    </w:p>
    <w:p w14:paraId="53646B8C" w14:textId="77777777" w:rsidR="00085191" w:rsidRDefault="00E25059">
      <w:r>
        <w:t>The Document may include Warranty Disclaimers next to the notice which</w:t>
      </w:r>
      <w:r w:rsidR="00091B1F">
        <w:t xml:space="preserve"> </w:t>
      </w:r>
      <w:r>
        <w:t>states that this License applies to the Document.  These Warranty</w:t>
      </w:r>
      <w:r w:rsidR="00091B1F">
        <w:t xml:space="preserve"> </w:t>
      </w:r>
      <w:r>
        <w:t>Disclaimers are considered to be included by reference in this</w:t>
      </w:r>
      <w:r w:rsidR="00091B1F">
        <w:t xml:space="preserve"> </w:t>
      </w:r>
      <w:r>
        <w:t>License, but only as regards disclaiming warranties: any other</w:t>
      </w:r>
      <w:r w:rsidR="00091B1F">
        <w:t xml:space="preserve"> </w:t>
      </w:r>
      <w:r>
        <w:t>implication that these Warranty Disclaimers may have is void and has</w:t>
      </w:r>
      <w:r w:rsidR="00091B1F">
        <w:t xml:space="preserve"> </w:t>
      </w:r>
      <w:r>
        <w:t>no effect on the meaning of this License.</w:t>
      </w:r>
    </w:p>
    <w:p w14:paraId="4E7EC18F" w14:textId="77777777" w:rsidR="00085191" w:rsidRDefault="00091B1F">
      <w:r>
        <w:t xml:space="preserve"> </w:t>
      </w:r>
      <w:r w:rsidR="00E25059">
        <w:t>2. VERBATIM COPYING</w:t>
      </w:r>
    </w:p>
    <w:p w14:paraId="6FD473C5" w14:textId="77777777" w:rsidR="00085191" w:rsidRDefault="00E25059">
      <w:r>
        <w:t>You may copy and distribute the Document in any medium, either</w:t>
      </w:r>
      <w:r w:rsidR="00091B1F">
        <w:t xml:space="preserve"> </w:t>
      </w:r>
      <w:r>
        <w:t>commercially or noncommercially, provided that this License, the</w:t>
      </w:r>
      <w:r w:rsidR="00091B1F">
        <w:t xml:space="preserve"> </w:t>
      </w:r>
      <w:r>
        <w:t>copyright notices, and the license notice saying this License applies</w:t>
      </w:r>
      <w:r w:rsidR="00091B1F">
        <w:t xml:space="preserve"> </w:t>
      </w:r>
      <w:r>
        <w:t xml:space="preserve">to the Document are reproduced in all copies, and </w:t>
      </w:r>
      <w:r>
        <w:lastRenderedPageBreak/>
        <w:t>that you add no other</w:t>
      </w:r>
      <w:r w:rsidR="00091B1F">
        <w:t xml:space="preserve"> </w:t>
      </w:r>
      <w:r>
        <w:t>conditions whatsoever to those of this License.  You may not use</w:t>
      </w:r>
      <w:r w:rsidR="00091B1F">
        <w:t xml:space="preserve"> </w:t>
      </w:r>
      <w:r>
        <w:t>technical measures to obstruct or control the reading or further</w:t>
      </w:r>
      <w:r w:rsidR="00091B1F">
        <w:t xml:space="preserve"> </w:t>
      </w:r>
      <w:r>
        <w:t>copying of the copies you make or distribute.  However, you may accept</w:t>
      </w:r>
      <w:r w:rsidR="00091B1F">
        <w:t xml:space="preserve"> </w:t>
      </w:r>
      <w:r>
        <w:t>compensation in exchange for copies.  If you distribute a large enough</w:t>
      </w:r>
      <w:r w:rsidR="00091B1F">
        <w:t xml:space="preserve"> </w:t>
      </w:r>
      <w:r>
        <w:t>number of copies you must also follow the conditions in section 3.</w:t>
      </w:r>
    </w:p>
    <w:p w14:paraId="446A5131" w14:textId="77777777" w:rsidR="00085191" w:rsidRDefault="00E25059">
      <w:r>
        <w:t>You may also lend copies, under the same conditions stated above, and</w:t>
      </w:r>
      <w:r w:rsidR="00091B1F">
        <w:t xml:space="preserve"> </w:t>
      </w:r>
      <w:r>
        <w:t>you may publicly display copies.</w:t>
      </w:r>
    </w:p>
    <w:p w14:paraId="3DB98BC2" w14:textId="77777777" w:rsidR="00085191" w:rsidRDefault="00091B1F">
      <w:r>
        <w:t xml:space="preserve"> </w:t>
      </w:r>
      <w:r w:rsidR="00E25059">
        <w:t>3. COPYING IN QUANTITY</w:t>
      </w:r>
    </w:p>
    <w:p w14:paraId="12336BD8" w14:textId="77777777" w:rsidR="00085191" w:rsidRDefault="00E25059">
      <w:r>
        <w:t>If you publish printed copies (or copies in media that commonly have</w:t>
      </w:r>
      <w:r w:rsidR="00091B1F">
        <w:t xml:space="preserve"> </w:t>
      </w:r>
      <w:r>
        <w:t>printed covers) of the Document, numbering more than 100, and the</w:t>
      </w:r>
      <w:r w:rsidR="00091B1F">
        <w:t xml:space="preserve"> </w:t>
      </w:r>
      <w:r>
        <w:t>Document's license notice requires Cover Texts, you must enclose the</w:t>
      </w:r>
      <w:r w:rsidR="00091B1F">
        <w:t xml:space="preserve"> </w:t>
      </w:r>
      <w:r>
        <w:t>copies in covers that carry, clearly and legibly, all these Cover</w:t>
      </w:r>
      <w:r w:rsidR="00091B1F">
        <w:t xml:space="preserve"> </w:t>
      </w:r>
      <w:r>
        <w:t>Texts: Front-Cover Texts on the front cover, and Back-Cover Texts on</w:t>
      </w:r>
      <w:r w:rsidR="00091B1F">
        <w:t xml:space="preserve"> </w:t>
      </w:r>
      <w:r>
        <w:t>the back cover.  Both covers must also clearly and legibly identify</w:t>
      </w:r>
      <w:r w:rsidR="00091B1F">
        <w:t xml:space="preserve"> </w:t>
      </w:r>
      <w:r>
        <w:t>you as the publisher of these copies.  The front cover must present</w:t>
      </w:r>
      <w:r w:rsidR="00091B1F">
        <w:t xml:space="preserve"> </w:t>
      </w:r>
      <w:r>
        <w:t>the full title with all words of the title equally prominent and</w:t>
      </w:r>
      <w:r w:rsidR="00091B1F">
        <w:t xml:space="preserve"> </w:t>
      </w:r>
      <w:r>
        <w:t>visible.  You may add other material on the covers in addition.</w:t>
      </w:r>
      <w:r w:rsidR="00091B1F">
        <w:t xml:space="preserve"> </w:t>
      </w:r>
      <w:r>
        <w:t>Copying with changes limited to the covers, as long as they preserve</w:t>
      </w:r>
      <w:r w:rsidR="00091B1F">
        <w:t xml:space="preserve"> </w:t>
      </w:r>
      <w:r>
        <w:t>the title of the Document and satisfy these conditions, can be treated</w:t>
      </w:r>
      <w:r w:rsidR="00091B1F">
        <w:t xml:space="preserve"> </w:t>
      </w:r>
      <w:r>
        <w:t>as verbatim copying in other respects.</w:t>
      </w:r>
    </w:p>
    <w:p w14:paraId="59BCF331" w14:textId="77777777" w:rsidR="00085191" w:rsidRDefault="00E25059">
      <w:r>
        <w:t>If the required texts for either cover are too voluminous to fit</w:t>
      </w:r>
      <w:r w:rsidR="00091B1F">
        <w:t xml:space="preserve"> </w:t>
      </w:r>
      <w:r>
        <w:t>legibly, you should put the first ones listed (as many as fit</w:t>
      </w:r>
      <w:r w:rsidR="00091B1F">
        <w:t xml:space="preserve"> </w:t>
      </w:r>
      <w:r>
        <w:t>reasonably) on the actual cover, and continue the rest onto adjacent</w:t>
      </w:r>
      <w:r w:rsidR="00091B1F">
        <w:t xml:space="preserve"> </w:t>
      </w:r>
      <w:r>
        <w:t>pages.</w:t>
      </w:r>
    </w:p>
    <w:p w14:paraId="40CA81B5" w14:textId="77777777" w:rsidR="00085191" w:rsidRDefault="00E25059">
      <w:r>
        <w:t>If you publish or distribute Opaque copies of the Document numbering</w:t>
      </w:r>
      <w:r w:rsidR="00091B1F">
        <w:t xml:space="preserve"> </w:t>
      </w:r>
      <w:r>
        <w:t>more than 100, you must either include a machine-readable Transparent</w:t>
      </w:r>
      <w:r w:rsidR="00091B1F">
        <w:t xml:space="preserve"> </w:t>
      </w:r>
      <w:r>
        <w:t>copy along with each Opaque copy, or state in or with each Opaque copy</w:t>
      </w:r>
      <w:r w:rsidR="00091B1F">
        <w:t xml:space="preserve"> </w:t>
      </w:r>
      <w:r>
        <w:t>a computer-network location from which the general network-using</w:t>
      </w:r>
      <w:r w:rsidR="00091B1F">
        <w:t xml:space="preserve"> </w:t>
      </w:r>
      <w:r>
        <w:t>public has access to download using public-standard network protocols</w:t>
      </w:r>
      <w:r w:rsidR="00091B1F">
        <w:t xml:space="preserve"> </w:t>
      </w:r>
      <w:r>
        <w:t>a complete Transparent copy of the Document, free of added material.</w:t>
      </w:r>
      <w:r w:rsidR="00091B1F">
        <w:t xml:space="preserve"> </w:t>
      </w:r>
      <w:r>
        <w:t>If you use the latter option, you must take reasonably prudent steps,</w:t>
      </w:r>
      <w:r w:rsidR="00091B1F">
        <w:t xml:space="preserve"> </w:t>
      </w:r>
      <w:r>
        <w:t>when you begin distribution of Opaque copies in quantity, to ensure</w:t>
      </w:r>
      <w:r w:rsidR="00091B1F">
        <w:t xml:space="preserve"> </w:t>
      </w:r>
      <w:r>
        <w:t>that this Transparent copy will remain thus accessible at the stated</w:t>
      </w:r>
      <w:r w:rsidR="00091B1F">
        <w:t xml:space="preserve"> </w:t>
      </w:r>
      <w:r>
        <w:t>location until at least one year after the last time you distribute an</w:t>
      </w:r>
      <w:r w:rsidR="00091B1F">
        <w:t xml:space="preserve"> </w:t>
      </w:r>
      <w:r>
        <w:t>Opaque copy (directly or through your agents or retailers) of that</w:t>
      </w:r>
      <w:r w:rsidR="00091B1F">
        <w:t xml:space="preserve"> </w:t>
      </w:r>
      <w:r>
        <w:t>edition to the public.</w:t>
      </w:r>
    </w:p>
    <w:p w14:paraId="33DECD9A" w14:textId="77777777" w:rsidR="00085191" w:rsidRDefault="00E25059">
      <w:r>
        <w:t>It is requested, but not required, that you contact the authors of the</w:t>
      </w:r>
      <w:r w:rsidR="00091B1F">
        <w:t xml:space="preserve"> </w:t>
      </w:r>
      <w:r>
        <w:t>Document well before redistributing any large number of copies, to give</w:t>
      </w:r>
      <w:r w:rsidR="00091B1F">
        <w:t xml:space="preserve"> </w:t>
      </w:r>
      <w:r>
        <w:t>them a chance to provide you with an updated version of the Document.</w:t>
      </w:r>
    </w:p>
    <w:p w14:paraId="0582666A" w14:textId="77777777" w:rsidR="00085191" w:rsidRDefault="00091B1F">
      <w:r>
        <w:t xml:space="preserve"> </w:t>
      </w:r>
      <w:r w:rsidR="00E25059">
        <w:t>4. MODIFICATIONS</w:t>
      </w:r>
    </w:p>
    <w:p w14:paraId="769F9F56" w14:textId="77777777" w:rsidR="00085191" w:rsidRDefault="00E25059">
      <w:r>
        <w:t>You may copy and distribute a Modified Version of the Document under</w:t>
      </w:r>
      <w:r w:rsidR="00091B1F">
        <w:t xml:space="preserve"> </w:t>
      </w:r>
      <w:r>
        <w:t>the conditions of sections 2 and 3 above, provided that you release</w:t>
      </w:r>
      <w:r w:rsidR="00091B1F">
        <w:t xml:space="preserve"> </w:t>
      </w:r>
      <w:r>
        <w:t>the Modified Version under precisely this License, with the Modified</w:t>
      </w:r>
      <w:r w:rsidR="00091B1F">
        <w:t xml:space="preserve"> </w:t>
      </w:r>
      <w:r>
        <w:t>Version filling the role of the Document, thus licensing distribution</w:t>
      </w:r>
      <w:r w:rsidR="00091B1F">
        <w:t xml:space="preserve"> </w:t>
      </w:r>
      <w:r>
        <w:t>and modification of the Modified Version to whoever possesses a copy</w:t>
      </w:r>
      <w:r w:rsidR="00091B1F">
        <w:t xml:space="preserve"> </w:t>
      </w:r>
      <w:r>
        <w:t>of it.  In addition, you must do these things in the Modified Version:</w:t>
      </w:r>
    </w:p>
    <w:p w14:paraId="64B0943C" w14:textId="77777777" w:rsidR="00085191" w:rsidRDefault="00E25059">
      <w:r>
        <w:t>A. Use in the Title Page (and on the covers, if any) a title distinct</w:t>
      </w:r>
      <w:r w:rsidR="00091B1F">
        <w:t xml:space="preserve"> </w:t>
      </w:r>
      <w:r>
        <w:t xml:space="preserve">   from that of the Document, and from those of previous versions</w:t>
      </w:r>
      <w:r w:rsidR="00091B1F">
        <w:t xml:space="preserve"> </w:t>
      </w:r>
      <w:r>
        <w:t xml:space="preserve">   (which should, if there were any, be listed in the History section</w:t>
      </w:r>
      <w:r w:rsidR="00091B1F">
        <w:t xml:space="preserve"> </w:t>
      </w:r>
      <w:r>
        <w:t xml:space="preserve">   of the Document).  You may use the same title as a previous version</w:t>
      </w:r>
      <w:r w:rsidR="00091B1F">
        <w:t xml:space="preserve"> </w:t>
      </w:r>
      <w:r>
        <w:t xml:space="preserve">   if the original publisher of that version gives permission.</w:t>
      </w:r>
      <w:r w:rsidR="00091B1F">
        <w:t xml:space="preserve"> </w:t>
      </w:r>
      <w:r>
        <w:t>B. List on the Title Page, as authors, one or more persons or entities</w:t>
      </w:r>
      <w:r w:rsidR="00091B1F">
        <w:t xml:space="preserve"> </w:t>
      </w:r>
      <w:r>
        <w:t xml:space="preserve">   responsible for authorship of the modifications in the Modified</w:t>
      </w:r>
      <w:r w:rsidR="00091B1F">
        <w:t xml:space="preserve"> </w:t>
      </w:r>
      <w:r>
        <w:t xml:space="preserve">   Version, together with at least five of the principal </w:t>
      </w:r>
      <w:r>
        <w:lastRenderedPageBreak/>
        <w:t>authors of the</w:t>
      </w:r>
      <w:r w:rsidR="00091B1F">
        <w:t xml:space="preserve"> </w:t>
      </w:r>
      <w:r>
        <w:t xml:space="preserve">   Document (all of its principal authors, if it has fewer than five),</w:t>
      </w:r>
      <w:r w:rsidR="00091B1F">
        <w:t xml:space="preserve"> </w:t>
      </w:r>
      <w:r>
        <w:t xml:space="preserve">   unless they release you from this requirement.</w:t>
      </w:r>
      <w:r w:rsidR="00091B1F">
        <w:t xml:space="preserve"> </w:t>
      </w:r>
      <w:r>
        <w:t>C. State on the Title page the name of the publisher of the</w:t>
      </w:r>
      <w:r w:rsidR="00091B1F">
        <w:t xml:space="preserve"> </w:t>
      </w:r>
      <w:r>
        <w:t xml:space="preserve">   Modified Version, as the publisher.</w:t>
      </w:r>
      <w:r w:rsidR="00091B1F">
        <w:t xml:space="preserve"> </w:t>
      </w:r>
      <w:r>
        <w:t>D. Preserve all the copyright notices of the Document.</w:t>
      </w:r>
      <w:r w:rsidR="00091B1F">
        <w:t xml:space="preserve"> </w:t>
      </w:r>
      <w:r>
        <w:t>E. Add an appropriate copyright notice for your modifications</w:t>
      </w:r>
      <w:r w:rsidR="00091B1F">
        <w:t xml:space="preserve"> </w:t>
      </w:r>
      <w:r>
        <w:t xml:space="preserve">   adjacent to the other copyright notices.</w:t>
      </w:r>
      <w:r w:rsidR="00091B1F">
        <w:t xml:space="preserve"> </w:t>
      </w:r>
      <w:r>
        <w:t>F. Include, immediately after the copyright notices, a license notice</w:t>
      </w:r>
      <w:r w:rsidR="00091B1F">
        <w:t xml:space="preserve"> </w:t>
      </w:r>
      <w:r>
        <w:t xml:space="preserve">   giving the public permission to use the Modified Version under the</w:t>
      </w:r>
      <w:r w:rsidR="00091B1F">
        <w:t xml:space="preserve"> </w:t>
      </w:r>
      <w:r>
        <w:t xml:space="preserve">   terms of this License, in the form shown in the Addendum below.</w:t>
      </w:r>
      <w:r w:rsidR="00091B1F">
        <w:t xml:space="preserve"> </w:t>
      </w:r>
      <w:r>
        <w:t>G. Preserve in that license notice the full lists of Invariant Sections</w:t>
      </w:r>
      <w:r w:rsidR="00091B1F">
        <w:t xml:space="preserve"> </w:t>
      </w:r>
      <w:r>
        <w:t xml:space="preserve">   and required Cover Texts given in the Document's license notice.</w:t>
      </w:r>
      <w:r w:rsidR="00091B1F">
        <w:t xml:space="preserve"> </w:t>
      </w:r>
      <w:r>
        <w:t>H. Include an unaltered copy of this License.</w:t>
      </w:r>
      <w:r w:rsidR="00091B1F">
        <w:t xml:space="preserve"> </w:t>
      </w:r>
      <w:r>
        <w:t>I. Preserve the section Entitled History, Preserve its Title, and add</w:t>
      </w:r>
      <w:r w:rsidR="00091B1F">
        <w:t xml:space="preserve"> </w:t>
      </w:r>
      <w:r>
        <w:t xml:space="preserve">   to it an item stating at least the title, year, new authors, and</w:t>
      </w:r>
      <w:r w:rsidR="00091B1F">
        <w:t xml:space="preserve"> </w:t>
      </w:r>
      <w:r>
        <w:t xml:space="preserve">   publisher of the Modified Version as given on the Title Page.  If</w:t>
      </w:r>
      <w:r w:rsidR="00091B1F">
        <w:t xml:space="preserve"> </w:t>
      </w:r>
      <w:r>
        <w:t xml:space="preserve">   there is no section Entitled History in the Document, create one</w:t>
      </w:r>
      <w:r w:rsidR="00091B1F">
        <w:t xml:space="preserve"> </w:t>
      </w:r>
      <w:r>
        <w:t xml:space="preserve">   stating the title, year, authors, and publisher of the Document as</w:t>
      </w:r>
      <w:r w:rsidR="00091B1F">
        <w:t xml:space="preserve"> </w:t>
      </w:r>
      <w:r>
        <w:t xml:space="preserve">   given on its Title Page, then add an item describing the Modified</w:t>
      </w:r>
      <w:r w:rsidR="00091B1F">
        <w:t xml:space="preserve"> </w:t>
      </w:r>
      <w:r>
        <w:t xml:space="preserve">   Version as stated in the previous sentence.</w:t>
      </w:r>
      <w:r w:rsidR="00091B1F">
        <w:t xml:space="preserve"> </w:t>
      </w:r>
      <w:r>
        <w:t>J. Preserve the network location, if any, given in the Document for</w:t>
      </w:r>
      <w:r w:rsidR="00091B1F">
        <w:t xml:space="preserve"> </w:t>
      </w:r>
      <w:r>
        <w:t xml:space="preserve">   public access to a Transparent copy of the Document, and likewise</w:t>
      </w:r>
      <w:r w:rsidR="00091B1F">
        <w:t xml:space="preserve"> </w:t>
      </w:r>
      <w:r>
        <w:t xml:space="preserve">   the network locations given in the Document for previous versions</w:t>
      </w:r>
      <w:r w:rsidR="00091B1F">
        <w:t xml:space="preserve"> </w:t>
      </w:r>
      <w:r>
        <w:t xml:space="preserve">   it was based on.  These may be placed in the History section.</w:t>
      </w:r>
      <w:r w:rsidR="00091B1F">
        <w:t xml:space="preserve"> </w:t>
      </w:r>
      <w:r>
        <w:t xml:space="preserve">   You may omit a network location for a work that was published at</w:t>
      </w:r>
      <w:r w:rsidR="00091B1F">
        <w:t xml:space="preserve"> </w:t>
      </w:r>
      <w:r>
        <w:t xml:space="preserve">   least four years before the Document itself, or if the original</w:t>
      </w:r>
      <w:r w:rsidR="00091B1F">
        <w:t xml:space="preserve"> </w:t>
      </w:r>
      <w:r>
        <w:t xml:space="preserve">   publisher of the version it refers to gives permission.</w:t>
      </w:r>
      <w:r w:rsidR="00091B1F">
        <w:t xml:space="preserve"> </w:t>
      </w:r>
      <w:r>
        <w:t>K. For any section Entitled Acknowledgements or Dedications,</w:t>
      </w:r>
      <w:r w:rsidR="00091B1F">
        <w:t xml:space="preserve"> </w:t>
      </w:r>
      <w:r>
        <w:t xml:space="preserve">   Preserve the Title of the section, and preserve in the section all</w:t>
      </w:r>
      <w:r w:rsidR="00091B1F">
        <w:t xml:space="preserve"> </w:t>
      </w:r>
      <w:r>
        <w:t xml:space="preserve">   the substance and tone of each of the contributor acknowledgements</w:t>
      </w:r>
      <w:r w:rsidR="00091B1F">
        <w:t xml:space="preserve"> </w:t>
      </w:r>
      <w:r>
        <w:t xml:space="preserve">   and/or dedications given therein.</w:t>
      </w:r>
      <w:r w:rsidR="00091B1F">
        <w:t xml:space="preserve"> </w:t>
      </w:r>
      <w:r>
        <w:t>L. Preserve all the Invariant Sections of the Document,</w:t>
      </w:r>
      <w:r w:rsidR="00091B1F">
        <w:t xml:space="preserve"> </w:t>
      </w:r>
      <w:r>
        <w:t xml:space="preserve">   unaltered in their text and in their titles.  Section numbers</w:t>
      </w:r>
      <w:r w:rsidR="00091B1F">
        <w:t xml:space="preserve"> </w:t>
      </w:r>
      <w:r>
        <w:t xml:space="preserve">   or the equivalent are not considered part of the section titles.</w:t>
      </w:r>
      <w:r w:rsidR="00091B1F">
        <w:t xml:space="preserve"> </w:t>
      </w:r>
      <w:r>
        <w:t>M. Delete any section Entitled Endorsements.  Such a section</w:t>
      </w:r>
      <w:r w:rsidR="00091B1F">
        <w:t xml:space="preserve"> </w:t>
      </w:r>
      <w:r>
        <w:t xml:space="preserve">   may not be included in the Modified Version.</w:t>
      </w:r>
      <w:r w:rsidR="00091B1F">
        <w:t xml:space="preserve"> </w:t>
      </w:r>
      <w:r>
        <w:t>N. Do not retitle any existing section to be Entitled Endorsements</w:t>
      </w:r>
      <w:r w:rsidR="00091B1F">
        <w:t xml:space="preserve"> </w:t>
      </w:r>
      <w:r>
        <w:t xml:space="preserve">   or to conflict in title with any Invariant Section.</w:t>
      </w:r>
      <w:r w:rsidR="00091B1F">
        <w:t xml:space="preserve"> </w:t>
      </w:r>
      <w:r>
        <w:t>O. Preserve any Warranty Disclaimers.</w:t>
      </w:r>
    </w:p>
    <w:p w14:paraId="6533B483" w14:textId="77777777" w:rsidR="00085191" w:rsidRDefault="00E25059">
      <w:r>
        <w:t>If the Modified Version includes new front-matter sections or</w:t>
      </w:r>
      <w:r w:rsidR="00091B1F">
        <w:t xml:space="preserve"> </w:t>
      </w:r>
      <w:r>
        <w:t>appendices that qualify as Secondary Sections and contain no material</w:t>
      </w:r>
      <w:r w:rsidR="00091B1F">
        <w:t xml:space="preserve"> </w:t>
      </w:r>
      <w:r>
        <w:t>copied from the Document, you may at your option designate some or all</w:t>
      </w:r>
      <w:r w:rsidR="00091B1F">
        <w:t xml:space="preserve"> </w:t>
      </w:r>
      <w:r>
        <w:t>of these sections as invariant.  To do this, add their titles to the</w:t>
      </w:r>
      <w:r w:rsidR="00091B1F">
        <w:t xml:space="preserve"> </w:t>
      </w:r>
      <w:r>
        <w:t>list of Invariant Sections in the Modified Version's license notice.</w:t>
      </w:r>
      <w:r w:rsidR="00091B1F">
        <w:t xml:space="preserve"> </w:t>
      </w:r>
      <w:r>
        <w:t>These titles must be distinct from any other section titles.</w:t>
      </w:r>
    </w:p>
    <w:p w14:paraId="0BA0E2F4" w14:textId="77777777" w:rsidR="00085191" w:rsidRDefault="00E25059">
      <w:r>
        <w:t>You may add a section Entitled Endorsements, provided it contains</w:t>
      </w:r>
      <w:r w:rsidR="00091B1F">
        <w:t xml:space="preserve"> </w:t>
      </w:r>
      <w:r>
        <w:t>nothing but endorsements of your Modified Version by various</w:t>
      </w:r>
      <w:r w:rsidR="00091B1F">
        <w:t xml:space="preserve"> </w:t>
      </w:r>
      <w:r>
        <w:t>parties--for example, statements of peer review or that the text has</w:t>
      </w:r>
      <w:r w:rsidR="00091B1F">
        <w:t xml:space="preserve"> </w:t>
      </w:r>
      <w:r>
        <w:t>been approved by an organization as the authoritative definition of a</w:t>
      </w:r>
      <w:r w:rsidR="00091B1F">
        <w:t xml:space="preserve"> </w:t>
      </w:r>
      <w:r>
        <w:t>standard.</w:t>
      </w:r>
    </w:p>
    <w:p w14:paraId="362F6A8E" w14:textId="77777777" w:rsidR="00085191" w:rsidRDefault="00E25059">
      <w:r>
        <w:t>You may add a passage of up to five words as a Front-Cover Text, and a</w:t>
      </w:r>
      <w:r w:rsidR="00091B1F">
        <w:t xml:space="preserve"> </w:t>
      </w:r>
      <w:r>
        <w:t>passage of up to 25 words as a Back-Cover Text, to the end of the list</w:t>
      </w:r>
      <w:r w:rsidR="00091B1F">
        <w:t xml:space="preserve"> </w:t>
      </w:r>
      <w:r>
        <w:t>of Cover Texts in the Modified Version.  Only one passage of</w:t>
      </w:r>
      <w:r w:rsidR="00091B1F">
        <w:t xml:space="preserve"> </w:t>
      </w:r>
      <w:r>
        <w:t>Front-Cover Text and one of Back-Cover Text may be added by (or</w:t>
      </w:r>
      <w:r w:rsidR="00091B1F">
        <w:t xml:space="preserve"> </w:t>
      </w:r>
      <w:r>
        <w:t>through arrangements made by) any one entity.  If the Document already</w:t>
      </w:r>
      <w:r w:rsidR="00091B1F">
        <w:t xml:space="preserve"> </w:t>
      </w:r>
      <w:r>
        <w:t>includes a cover text for the same cover, previously added by you or</w:t>
      </w:r>
      <w:r w:rsidR="00091B1F">
        <w:t xml:space="preserve"> </w:t>
      </w:r>
      <w:r>
        <w:t>by arrangement made by the same entity you are acting on behalf of,</w:t>
      </w:r>
      <w:r w:rsidR="00091B1F">
        <w:t xml:space="preserve"> </w:t>
      </w:r>
      <w:r>
        <w:t>you may not add another; but you may replace the old one, on explicit</w:t>
      </w:r>
      <w:r w:rsidR="00091B1F">
        <w:t xml:space="preserve"> </w:t>
      </w:r>
      <w:r>
        <w:t>permission from the previous publisher that added the old one.</w:t>
      </w:r>
    </w:p>
    <w:p w14:paraId="5417A11A" w14:textId="77777777" w:rsidR="00085191" w:rsidRDefault="00E25059">
      <w:r>
        <w:lastRenderedPageBreak/>
        <w:t>The author(s) and publisher(s) of the Document do not by this License</w:t>
      </w:r>
      <w:r w:rsidR="00091B1F">
        <w:t xml:space="preserve"> </w:t>
      </w:r>
      <w:r>
        <w:t>give permission to use their names for publicity for or to assert or</w:t>
      </w:r>
      <w:r w:rsidR="00091B1F">
        <w:t xml:space="preserve"> </w:t>
      </w:r>
      <w:r>
        <w:t>imply endorsement of any Modified Version.</w:t>
      </w:r>
    </w:p>
    <w:p w14:paraId="298C4248" w14:textId="77777777" w:rsidR="00085191" w:rsidRDefault="00091B1F">
      <w:r>
        <w:t xml:space="preserve"> </w:t>
      </w:r>
      <w:r w:rsidR="00E25059">
        <w:t>5. COMBINING DOCUMENTS</w:t>
      </w:r>
    </w:p>
    <w:p w14:paraId="04D783D9" w14:textId="77777777" w:rsidR="00085191" w:rsidRDefault="00E25059">
      <w:r>
        <w:t>You may combine the Document with other documents released under this</w:t>
      </w:r>
      <w:r w:rsidR="00091B1F">
        <w:t xml:space="preserve"> </w:t>
      </w:r>
      <w:r>
        <w:t>License, under the terms defined in section 4 above for modified</w:t>
      </w:r>
      <w:r w:rsidR="00091B1F">
        <w:t xml:space="preserve"> </w:t>
      </w:r>
      <w:r>
        <w:t>versions, provided that you include in the combination all of the</w:t>
      </w:r>
      <w:r w:rsidR="00091B1F">
        <w:t xml:space="preserve"> </w:t>
      </w:r>
      <w:r>
        <w:t>Invariant Sections of all of the original documents, unmodified, and</w:t>
      </w:r>
      <w:r w:rsidR="00091B1F">
        <w:t xml:space="preserve"> </w:t>
      </w:r>
      <w:r>
        <w:t>list them all as Invariant Sections of your combined work in its</w:t>
      </w:r>
      <w:r w:rsidR="00091B1F">
        <w:t xml:space="preserve"> </w:t>
      </w:r>
      <w:r>
        <w:t>license notice, and that you preserve all their Warranty Disclaimers.</w:t>
      </w:r>
    </w:p>
    <w:p w14:paraId="5AE9DE71" w14:textId="77777777" w:rsidR="00085191" w:rsidRDefault="00E25059">
      <w:r>
        <w:t>The combined work need only contain one copy of this License, and</w:t>
      </w:r>
      <w:r w:rsidR="00091B1F">
        <w:t xml:space="preserve"> </w:t>
      </w:r>
      <w:r>
        <w:t>multiple identical Invariant Sections may be replaced with a single</w:t>
      </w:r>
      <w:r w:rsidR="00091B1F">
        <w:t xml:space="preserve"> </w:t>
      </w:r>
      <w:r>
        <w:t>copy.  If there are multiple Invariant Sections with the same name but</w:t>
      </w:r>
      <w:r w:rsidR="00091B1F">
        <w:t xml:space="preserve"> </w:t>
      </w:r>
      <w:r>
        <w:t>different contents, make the title of each such section unique by</w:t>
      </w:r>
      <w:r w:rsidR="00091B1F">
        <w:t xml:space="preserve"> </w:t>
      </w:r>
      <w:r>
        <w:t>adding at the end of it, in parentheses, the name of the original</w:t>
      </w:r>
      <w:r w:rsidR="00091B1F">
        <w:t xml:space="preserve"> </w:t>
      </w:r>
      <w:r>
        <w:t>author or publisher of that section if known, or else a unique number.</w:t>
      </w:r>
      <w:r w:rsidR="00091B1F">
        <w:t xml:space="preserve"> </w:t>
      </w:r>
      <w:r>
        <w:t>Make the same adjustment to the section titles in the list of</w:t>
      </w:r>
      <w:r w:rsidR="00091B1F">
        <w:t xml:space="preserve"> </w:t>
      </w:r>
      <w:r>
        <w:t>Invariant Sections in the license notice of the combined work.</w:t>
      </w:r>
    </w:p>
    <w:p w14:paraId="5907813F" w14:textId="77777777" w:rsidR="00085191" w:rsidRDefault="00E25059">
      <w:r>
        <w:t>In the combination, you must combine any sections Entitled History</w:t>
      </w:r>
      <w:r w:rsidR="00091B1F">
        <w:t xml:space="preserve"> </w:t>
      </w:r>
      <w:r>
        <w:t>in the various original documents, forming one section Entitled</w:t>
      </w:r>
      <w:r w:rsidR="00091B1F">
        <w:t xml:space="preserve"> </w:t>
      </w:r>
      <w:r>
        <w:t>History; likewise combine any sections Entitled Acknowledgements,</w:t>
      </w:r>
      <w:r w:rsidR="00091B1F">
        <w:t xml:space="preserve"> </w:t>
      </w:r>
      <w:r>
        <w:t>and any sections Entitled Dedications.  You must delete all sections</w:t>
      </w:r>
      <w:r w:rsidR="00091B1F">
        <w:t xml:space="preserve"> </w:t>
      </w:r>
      <w:r>
        <w:t>Entitled Endorsements.</w:t>
      </w:r>
    </w:p>
    <w:p w14:paraId="0FF632D2" w14:textId="77777777" w:rsidR="00085191" w:rsidRDefault="00091B1F">
      <w:r>
        <w:t xml:space="preserve"> </w:t>
      </w:r>
      <w:r w:rsidR="00E25059">
        <w:t>6. COLLECTIONS OF DOCUMENTS</w:t>
      </w:r>
    </w:p>
    <w:p w14:paraId="73084919" w14:textId="77777777" w:rsidR="00085191" w:rsidRDefault="00E25059">
      <w:r>
        <w:t>You may make a collection consisting of the Document and other documents</w:t>
      </w:r>
      <w:r w:rsidR="00091B1F">
        <w:t xml:space="preserve"> </w:t>
      </w:r>
      <w:r>
        <w:t>released under this License, and replace the individual copies of this</w:t>
      </w:r>
      <w:r w:rsidR="00091B1F">
        <w:t xml:space="preserve"> </w:t>
      </w:r>
      <w:r>
        <w:t>License in the various documents with a single copy that is included in</w:t>
      </w:r>
      <w:r w:rsidR="00091B1F">
        <w:t xml:space="preserve"> </w:t>
      </w:r>
      <w:r>
        <w:t>the collection, provided that you follow the rules of this License for</w:t>
      </w:r>
      <w:r w:rsidR="00091B1F">
        <w:t xml:space="preserve"> </w:t>
      </w:r>
      <w:r>
        <w:t>verbatim copying of each of the documents in all other respects.</w:t>
      </w:r>
    </w:p>
    <w:p w14:paraId="1FE947BC" w14:textId="77777777" w:rsidR="00085191" w:rsidRDefault="00E25059">
      <w:r>
        <w:t>You may extract a single document from such a collection, and distribute</w:t>
      </w:r>
      <w:r w:rsidR="00091B1F">
        <w:t xml:space="preserve"> </w:t>
      </w:r>
      <w:r>
        <w:t>it individually under this License, provided you insert a copy of this</w:t>
      </w:r>
      <w:r w:rsidR="00091B1F">
        <w:t xml:space="preserve"> </w:t>
      </w:r>
      <w:r>
        <w:t>License into the extracted document, and follow this License in all</w:t>
      </w:r>
      <w:r w:rsidR="00091B1F">
        <w:t xml:space="preserve"> </w:t>
      </w:r>
      <w:r>
        <w:t>other respects regarding verbatim copying of that document.</w:t>
      </w:r>
    </w:p>
    <w:p w14:paraId="5371B051" w14:textId="77777777" w:rsidR="00085191" w:rsidRDefault="00091B1F">
      <w:r>
        <w:t xml:space="preserve"> </w:t>
      </w:r>
      <w:r w:rsidR="00E25059">
        <w:t>7. AGGREGATION WITH INDEPENDENT WORKS</w:t>
      </w:r>
    </w:p>
    <w:p w14:paraId="4B85F608" w14:textId="77777777" w:rsidR="00085191" w:rsidRDefault="00E25059">
      <w:r>
        <w:t>A compilation of the Document or its derivatives with other separate</w:t>
      </w:r>
      <w:r w:rsidR="00091B1F">
        <w:t xml:space="preserve"> </w:t>
      </w:r>
      <w:r>
        <w:t>and independent documents or works, in or on a volume of a storage or</w:t>
      </w:r>
      <w:r w:rsidR="00091B1F">
        <w:t xml:space="preserve"> </w:t>
      </w:r>
      <w:r>
        <w:t>distribution medium, is called an aggregate if the copyright</w:t>
      </w:r>
      <w:r w:rsidR="00091B1F">
        <w:t xml:space="preserve"> </w:t>
      </w:r>
      <w:r>
        <w:t>resulting from the compilation is not used to limit the legal rights</w:t>
      </w:r>
      <w:r w:rsidR="00091B1F">
        <w:t xml:space="preserve"> </w:t>
      </w:r>
      <w:r>
        <w:t>of the compilation's users beyond what the individual works permit.</w:t>
      </w:r>
      <w:r w:rsidR="00091B1F">
        <w:t xml:space="preserve"> </w:t>
      </w:r>
      <w:r>
        <w:t>When the Document is included in an aggregate, this License does not</w:t>
      </w:r>
      <w:r w:rsidR="00091B1F">
        <w:t xml:space="preserve"> </w:t>
      </w:r>
      <w:r>
        <w:t>apply to the other works in the aggregate which are not themselves</w:t>
      </w:r>
      <w:r w:rsidR="00091B1F">
        <w:t xml:space="preserve"> </w:t>
      </w:r>
      <w:r>
        <w:t>derivative works of the Document.</w:t>
      </w:r>
    </w:p>
    <w:p w14:paraId="6D3C6C3E" w14:textId="77777777" w:rsidR="00085191" w:rsidRDefault="00E25059">
      <w:r>
        <w:t>If the Cover Text requirement of section 3 is applicable to these</w:t>
      </w:r>
      <w:r w:rsidR="00091B1F">
        <w:t xml:space="preserve"> </w:t>
      </w:r>
      <w:r>
        <w:t>copies of the Document, then if the Document is less than one half of</w:t>
      </w:r>
      <w:r w:rsidR="00091B1F">
        <w:t xml:space="preserve"> </w:t>
      </w:r>
      <w:r>
        <w:t>the entire aggregate, the Document's Cover Texts may be placed on</w:t>
      </w:r>
      <w:r w:rsidR="00091B1F">
        <w:t xml:space="preserve"> </w:t>
      </w:r>
      <w:r>
        <w:t>covers that bracket the Document within the aggregate, or the</w:t>
      </w:r>
      <w:r w:rsidR="00091B1F">
        <w:t xml:space="preserve"> </w:t>
      </w:r>
      <w:r>
        <w:t>electronic equivalent of covers if the Document is in electronic form.</w:t>
      </w:r>
      <w:r w:rsidR="00091B1F">
        <w:t xml:space="preserve"> </w:t>
      </w:r>
      <w:r>
        <w:t>Otherwise they must appear on printed covers that bracket the whole</w:t>
      </w:r>
      <w:r w:rsidR="00091B1F">
        <w:t xml:space="preserve"> </w:t>
      </w:r>
      <w:r>
        <w:t>aggregate.</w:t>
      </w:r>
    </w:p>
    <w:p w14:paraId="42117079" w14:textId="77777777" w:rsidR="00085191" w:rsidRDefault="00091B1F">
      <w:r>
        <w:t xml:space="preserve"> </w:t>
      </w:r>
      <w:r w:rsidR="00E25059">
        <w:t>8. TRANSLATION</w:t>
      </w:r>
    </w:p>
    <w:p w14:paraId="3214A5CE" w14:textId="77777777" w:rsidR="00085191" w:rsidRDefault="00E25059">
      <w:r>
        <w:t>Translation is considered a kind of modification, so you may</w:t>
      </w:r>
      <w:r w:rsidR="00091B1F">
        <w:t xml:space="preserve"> </w:t>
      </w:r>
      <w:r>
        <w:t>distribute translations of the Document under the terms of section 4.</w:t>
      </w:r>
      <w:r w:rsidR="00091B1F">
        <w:t xml:space="preserve"> </w:t>
      </w:r>
      <w:r>
        <w:t xml:space="preserve">Replacing Invariant Sections with translations </w:t>
      </w:r>
      <w:r>
        <w:lastRenderedPageBreak/>
        <w:t>requires special</w:t>
      </w:r>
      <w:r w:rsidR="00091B1F">
        <w:t xml:space="preserve"> </w:t>
      </w:r>
      <w:r>
        <w:t>permission from their copyright holders, but you may include</w:t>
      </w:r>
      <w:r w:rsidR="00091B1F">
        <w:t xml:space="preserve"> </w:t>
      </w:r>
      <w:r>
        <w:t>translations of some or all Invariant Sections in addition to the</w:t>
      </w:r>
      <w:r w:rsidR="00091B1F">
        <w:t xml:space="preserve"> </w:t>
      </w:r>
      <w:r>
        <w:t>original versions of these Invariant Sections.  You may include a</w:t>
      </w:r>
      <w:r w:rsidR="00091B1F">
        <w:t xml:space="preserve"> </w:t>
      </w:r>
      <w:r>
        <w:t>translation of this License, and all the license notices in the</w:t>
      </w:r>
      <w:r w:rsidR="00091B1F">
        <w:t xml:space="preserve"> </w:t>
      </w:r>
      <w:r>
        <w:t>Document, and any Warranty Disclaimers, provided that you also include</w:t>
      </w:r>
      <w:r w:rsidR="00091B1F">
        <w:t xml:space="preserve"> </w:t>
      </w:r>
      <w:r>
        <w:t>the original English version of this License and the original versions</w:t>
      </w:r>
      <w:r w:rsidR="00091B1F">
        <w:t xml:space="preserve"> </w:t>
      </w:r>
      <w:r>
        <w:t>of those notices and disclaimers.  In case of a disagreement between</w:t>
      </w:r>
      <w:r w:rsidR="00091B1F">
        <w:t xml:space="preserve"> </w:t>
      </w:r>
      <w:r>
        <w:t>the translation and the original version of this License or a notice</w:t>
      </w:r>
      <w:r w:rsidR="00091B1F">
        <w:t xml:space="preserve"> </w:t>
      </w:r>
      <w:r>
        <w:t>or disclaimer, the original version will prevail.</w:t>
      </w:r>
    </w:p>
    <w:p w14:paraId="5D298D20" w14:textId="77777777" w:rsidR="00085191" w:rsidRDefault="00E25059">
      <w:r>
        <w:t>If a section in the Document is Entitled Acknowledgements,</w:t>
      </w:r>
      <w:r w:rsidR="00091B1F">
        <w:t xml:space="preserve"> </w:t>
      </w:r>
      <w:r>
        <w:t>Dedications, or History, the requirement (section 4) to Preserve</w:t>
      </w:r>
      <w:r w:rsidR="00091B1F">
        <w:t xml:space="preserve"> </w:t>
      </w:r>
      <w:r>
        <w:t>its Title (section 1) will typically require changing the actual</w:t>
      </w:r>
      <w:r w:rsidR="00091B1F">
        <w:t xml:space="preserve"> </w:t>
      </w:r>
      <w:r>
        <w:t>title.</w:t>
      </w:r>
    </w:p>
    <w:p w14:paraId="1E17F4CC" w14:textId="77777777" w:rsidR="00085191" w:rsidRDefault="00091B1F">
      <w:r>
        <w:t xml:space="preserve"> </w:t>
      </w:r>
      <w:r w:rsidR="00E25059">
        <w:t>9. TERMINATION</w:t>
      </w:r>
    </w:p>
    <w:p w14:paraId="1816E65E" w14:textId="77777777" w:rsidR="00085191" w:rsidRDefault="00E25059">
      <w:r>
        <w:t>You may not copy, modify, sublicense, or distribute the Document except</w:t>
      </w:r>
      <w:r w:rsidR="00091B1F">
        <w:t xml:space="preserve"> </w:t>
      </w:r>
      <w:r>
        <w:t>as expressly provided for under this License.  Any other attempt to</w:t>
      </w:r>
      <w:r w:rsidR="00091B1F">
        <w:t xml:space="preserve"> </w:t>
      </w:r>
      <w:r>
        <w:t>copy, modify, sublicense or distribute the Document is void, and will</w:t>
      </w:r>
      <w:r w:rsidR="00091B1F">
        <w:t xml:space="preserve"> </w:t>
      </w:r>
      <w:r>
        <w:t>automatically terminate your rights under this License.  However,</w:t>
      </w:r>
      <w:r w:rsidR="00091B1F">
        <w:t xml:space="preserve"> </w:t>
      </w:r>
      <w:r>
        <w:t>parties who have received copies, or rights, from you under this</w:t>
      </w:r>
      <w:r w:rsidR="00091B1F">
        <w:t xml:space="preserve"> </w:t>
      </w:r>
      <w:r>
        <w:t>License will not have their licenses terminated so long as such</w:t>
      </w:r>
      <w:r w:rsidR="00091B1F">
        <w:t xml:space="preserve"> </w:t>
      </w:r>
      <w:r>
        <w:t>parties remain in full compliance.</w:t>
      </w:r>
    </w:p>
    <w:p w14:paraId="419056BA" w14:textId="77777777" w:rsidR="00085191" w:rsidRDefault="00091B1F">
      <w:r>
        <w:t xml:space="preserve"> </w:t>
      </w:r>
      <w:r w:rsidR="00E25059">
        <w:t>10. FUTURE REVISIONS OF THIS LICENSE</w:t>
      </w:r>
    </w:p>
    <w:p w14:paraId="595BE859" w14:textId="77777777" w:rsidR="00085191" w:rsidRDefault="00E25059">
      <w:r>
        <w:t>The Free Software Foundation may publish new, revised versions</w:t>
      </w:r>
      <w:r w:rsidR="00091B1F">
        <w:t xml:space="preserve"> </w:t>
      </w:r>
      <w:r>
        <w:t>of the GNU Free Documentation License from time to time.  Such new</w:t>
      </w:r>
      <w:r w:rsidR="00091B1F">
        <w:t xml:space="preserve"> </w:t>
      </w:r>
      <w:r>
        <w:t>versions will be similar in spirit to the present version, but may</w:t>
      </w:r>
      <w:r w:rsidR="00091B1F">
        <w:t xml:space="preserve"> </w:t>
      </w:r>
      <w:r>
        <w:t>differ in detail to address new problems or concerns.  See</w:t>
      </w:r>
      <w:r w:rsidR="00091B1F">
        <w:t xml:space="preserve"> </w:t>
      </w:r>
      <w:r>
        <w:t>http://www.gnu.org/copyleft/.</w:t>
      </w:r>
    </w:p>
    <w:p w14:paraId="35ED82D0" w14:textId="77777777" w:rsidR="00085191" w:rsidRDefault="00E25059">
      <w:r>
        <w:t>Each version of the License is given a distinguishing version number.</w:t>
      </w:r>
      <w:r w:rsidR="00091B1F">
        <w:t xml:space="preserve"> </w:t>
      </w:r>
      <w:r>
        <w:t>If the Document specifies that a particular numbered version of this</w:t>
      </w:r>
      <w:r w:rsidR="00091B1F">
        <w:t xml:space="preserve"> </w:t>
      </w:r>
      <w:r>
        <w:t>License or any later version applies to it, you have the option of</w:t>
      </w:r>
      <w:r w:rsidR="00091B1F">
        <w:t xml:space="preserve"> </w:t>
      </w:r>
      <w:r>
        <w:t>following the terms and conditions either of that specified version or</w:t>
      </w:r>
      <w:r w:rsidR="00091B1F">
        <w:t xml:space="preserve"> </w:t>
      </w:r>
      <w:r>
        <w:t>of any later version that has been published (not as a draft) by the</w:t>
      </w:r>
      <w:r w:rsidR="00091B1F">
        <w:t xml:space="preserve"> </w:t>
      </w:r>
      <w:r>
        <w:t>Free Software Foundation.  If the Document does not specify a version</w:t>
      </w:r>
      <w:r w:rsidR="00091B1F">
        <w:t xml:space="preserve"> </w:t>
      </w:r>
      <w:r>
        <w:t>number of this License, you may choose any version ever published (not</w:t>
      </w:r>
      <w:r w:rsidR="00091B1F">
        <w:t xml:space="preserve"> </w:t>
      </w:r>
      <w:r>
        <w:t>as a draft) by the Free Software Foundation.</w:t>
      </w:r>
    </w:p>
    <w:p w14:paraId="73C02F4A" w14:textId="77777777" w:rsidR="00085191" w:rsidRDefault="00091B1F">
      <w:r>
        <w:t xml:space="preserve"> </w:t>
      </w:r>
      <w:r w:rsidR="00E25059">
        <w:t>ADDENDUM: How to use this License for your documents</w:t>
      </w:r>
    </w:p>
    <w:p w14:paraId="2EE31FE5" w14:textId="77777777" w:rsidR="00085191" w:rsidRDefault="00E25059">
      <w:r>
        <w:t>To use this License in a document you have written, include a copy of</w:t>
      </w:r>
      <w:r w:rsidR="00091B1F">
        <w:t xml:space="preserve"> </w:t>
      </w:r>
      <w:r>
        <w:t>the License in the document and put the following copyright and</w:t>
      </w:r>
      <w:r w:rsidR="00091B1F">
        <w:t xml:space="preserve"> </w:t>
      </w:r>
      <w:r>
        <w:t>license notices just after the title page:</w:t>
      </w:r>
    </w:p>
    <w:p w14:paraId="5A4B7153" w14:textId="77777777" w:rsidR="00085191" w:rsidRDefault="00E25059">
      <w:r>
        <w:t xml:space="preserve">    Copyright (c)  YEAR  YOUR NAME.</w:t>
      </w:r>
      <w:r w:rsidR="00091B1F">
        <w:t xml:space="preserve"> </w:t>
      </w:r>
      <w:r>
        <w:t xml:space="preserve">    Permission is granted to copy, distribute and/or modify this document</w:t>
      </w:r>
      <w:r w:rsidR="00091B1F">
        <w:t xml:space="preserve"> </w:t>
      </w:r>
      <w:r>
        <w:t xml:space="preserve">    under the terms of the GNU Free Documentation License, Version 1.2</w:t>
      </w:r>
      <w:r w:rsidR="00091B1F">
        <w:t xml:space="preserve"> </w:t>
      </w:r>
      <w:r>
        <w:t xml:space="preserve">    or any later version published by the Free Software Foundation;</w:t>
      </w:r>
      <w:r w:rsidR="00091B1F">
        <w:t xml:space="preserve"> </w:t>
      </w:r>
      <w:r>
        <w:t xml:space="preserve">    with no Invariant Sections, no Front-Cover Texts, and no Back-Cover Texts.</w:t>
      </w:r>
      <w:r w:rsidR="00091B1F">
        <w:t xml:space="preserve"> </w:t>
      </w:r>
      <w:r>
        <w:t xml:space="preserve">    A copy of the license is included in the section entitled GNU</w:t>
      </w:r>
      <w:r w:rsidR="00091B1F">
        <w:t xml:space="preserve"> </w:t>
      </w:r>
      <w:r>
        <w:t xml:space="preserve">    Free Documentation License.</w:t>
      </w:r>
    </w:p>
    <w:p w14:paraId="1B4774E4" w14:textId="77777777" w:rsidR="00085191" w:rsidRDefault="00E25059">
      <w:r>
        <w:t>If you have Invariant Sections, Front-Cover Texts and Back-Cover Texts,</w:t>
      </w:r>
      <w:r w:rsidR="00091B1F">
        <w:t xml:space="preserve"> </w:t>
      </w:r>
      <w:r>
        <w:t>replace the with...Texts. line with this:</w:t>
      </w:r>
    </w:p>
    <w:p w14:paraId="1F5C0C59" w14:textId="77777777" w:rsidR="00085191" w:rsidRDefault="00E25059">
      <w:r>
        <w:t xml:space="preserve">    with the Invariant Sections being LIST THEIR TITLES, with the</w:t>
      </w:r>
      <w:r w:rsidR="00091B1F">
        <w:t xml:space="preserve"> </w:t>
      </w:r>
      <w:r>
        <w:t xml:space="preserve">    Front-Cover Texts being LIST, and with the Back-Cover Texts being LIST.</w:t>
      </w:r>
    </w:p>
    <w:p w14:paraId="29526AAE" w14:textId="77777777" w:rsidR="00085191" w:rsidRDefault="00E25059">
      <w:r>
        <w:t>If you have Invariant Sections without Cover Texts, or some other</w:t>
      </w:r>
      <w:r w:rsidR="00091B1F">
        <w:t xml:space="preserve"> </w:t>
      </w:r>
      <w:r>
        <w:t>combination of the three, merge those two alternatives to suit the</w:t>
      </w:r>
      <w:r w:rsidR="00091B1F">
        <w:t xml:space="preserve"> </w:t>
      </w:r>
      <w:r>
        <w:t>situation.</w:t>
      </w:r>
    </w:p>
    <w:p w14:paraId="59D35F77" w14:textId="77777777" w:rsidR="00085191" w:rsidRDefault="00E25059">
      <w:r>
        <w:t>If your document contains nontrivial examples of program code, we</w:t>
      </w:r>
      <w:r w:rsidR="00091B1F">
        <w:t xml:space="preserve"> </w:t>
      </w:r>
      <w:r>
        <w:t>recommend releasing these examples in parallel under your choice of</w:t>
      </w:r>
      <w:r w:rsidR="00091B1F">
        <w:t xml:space="preserve"> </w:t>
      </w:r>
      <w:r>
        <w:t xml:space="preserve">free software license, such as </w:t>
      </w:r>
      <w:r>
        <w:lastRenderedPageBreak/>
        <w:t>the GNU General Public License,</w:t>
      </w:r>
      <w:r w:rsidR="00091B1F">
        <w:t xml:space="preserve"> </w:t>
      </w:r>
      <w:r>
        <w:t>to permit their use in free software.</w:t>
      </w:r>
      <w:r w:rsidR="00091B1F">
        <w:t xml:space="preserve"> </w:t>
      </w:r>
      <w:r>
        <w:t>[END FILE=/usr/share/common-licenses/GFDL-1.2]</w:t>
      </w:r>
    </w:p>
    <w:p w14:paraId="1D02324C" w14:textId="77777777" w:rsidR="00594697" w:rsidRDefault="00594697" w:rsidP="000727EF">
      <w:pPr>
        <w:pStyle w:val="Heading2"/>
      </w:pPr>
      <w:bookmarkStart w:id="774" w:name="_Toc399938590"/>
      <w:r>
        <w:t>Common License GFDL-1.3</w:t>
      </w:r>
      <w:bookmarkEnd w:id="774"/>
    </w:p>
    <w:p w14:paraId="78504DD2" w14:textId="77777777" w:rsidR="00085191" w:rsidRDefault="00E25059" w:rsidP="00594697">
      <w:r>
        <w:t>/usr/share/common-licenses/GFDL-1.3:</w:t>
      </w:r>
    </w:p>
    <w:p w14:paraId="3BC664AE" w14:textId="77777777" w:rsidR="00085191" w:rsidRDefault="00E25059">
      <w:r>
        <w:t>[BEGIN FILE=/usr/share/common-licenses/GFDL-1.3]</w:t>
      </w:r>
    </w:p>
    <w:p w14:paraId="4511368F" w14:textId="77777777" w:rsidR="00085191" w:rsidRDefault="00E25059">
      <w:r>
        <w:t xml:space="preserve">                GNU Free Documentation License</w:t>
      </w:r>
      <w:r w:rsidR="00091B1F">
        <w:t xml:space="preserve"> </w:t>
      </w:r>
      <w:r>
        <w:t xml:space="preserve">                 Version 1.3, 3 November 2008</w:t>
      </w:r>
    </w:p>
    <w:p w14:paraId="4066F380" w14:textId="77777777" w:rsidR="00085191" w:rsidRDefault="00091B1F">
      <w:r>
        <w:t xml:space="preserve"> </w:t>
      </w:r>
      <w:r w:rsidR="00E25059">
        <w:t xml:space="preserve"> Copyright (C) 2000, 2001, 2002, 2007, 2008 Free Software Foundation, Inc.</w:t>
      </w:r>
      <w:r>
        <w:t xml:space="preserve"> </w:t>
      </w:r>
      <w:r w:rsidR="00E25059">
        <w:t xml:space="preserve">     &lt;http://fsf.org/&gt;</w:t>
      </w:r>
      <w:r>
        <w:t xml:space="preserve"> </w:t>
      </w:r>
      <w:r w:rsidR="00E25059">
        <w:t xml:space="preserve"> Everyone is permitted to copy and distribute verbatim copies</w:t>
      </w:r>
      <w:r>
        <w:t xml:space="preserve"> </w:t>
      </w:r>
      <w:r w:rsidR="00E25059">
        <w:t xml:space="preserve"> of this license document, but changing it is not allowed.</w:t>
      </w:r>
    </w:p>
    <w:p w14:paraId="48985063" w14:textId="77777777" w:rsidR="00085191" w:rsidRDefault="00E25059">
      <w:r>
        <w:t>0. PREAMBLE</w:t>
      </w:r>
    </w:p>
    <w:p w14:paraId="1650CC78" w14:textId="77777777" w:rsidR="00085191" w:rsidRDefault="00E25059">
      <w:r>
        <w:t>The purpose of this License is to make a manual, textbook, or other</w:t>
      </w:r>
      <w:r w:rsidR="00091B1F">
        <w:t xml:space="preserve"> </w:t>
      </w:r>
      <w:r>
        <w:t>functional and useful document free in the sense of freedom: to</w:t>
      </w:r>
      <w:r w:rsidR="00091B1F">
        <w:t xml:space="preserve"> </w:t>
      </w:r>
      <w:r>
        <w:t>assure everyone the effective freedom to copy and redistribute it,</w:t>
      </w:r>
      <w:r w:rsidR="00091B1F">
        <w:t xml:space="preserve"> </w:t>
      </w:r>
      <w:r>
        <w:t>with or without modifying it, either commercially or noncommercially.</w:t>
      </w:r>
      <w:r w:rsidR="00091B1F">
        <w:t xml:space="preserve"> </w:t>
      </w:r>
      <w:r>
        <w:t>Secondarily, this License preserves for the author and publisher a way</w:t>
      </w:r>
      <w:r w:rsidR="00091B1F">
        <w:t xml:space="preserve"> </w:t>
      </w:r>
      <w:r>
        <w:t>to get credit for their work, while not being considered responsible</w:t>
      </w:r>
      <w:r w:rsidR="00091B1F">
        <w:t xml:space="preserve"> </w:t>
      </w:r>
      <w:r>
        <w:t>for modifications made by others.</w:t>
      </w:r>
    </w:p>
    <w:p w14:paraId="34C0DDA7" w14:textId="77777777" w:rsidR="00085191" w:rsidRDefault="00E25059">
      <w:r>
        <w:t>This License is a kind of copyleft, which means that derivative</w:t>
      </w:r>
      <w:r w:rsidR="00091B1F">
        <w:t xml:space="preserve"> </w:t>
      </w:r>
      <w:r>
        <w:t>works of the document must themselves be free in the same sense.  It</w:t>
      </w:r>
      <w:r w:rsidR="00091B1F">
        <w:t xml:space="preserve"> </w:t>
      </w:r>
      <w:r>
        <w:t>complements the GNU General Public License, which is a copyleft</w:t>
      </w:r>
      <w:r w:rsidR="00091B1F">
        <w:t xml:space="preserve"> </w:t>
      </w:r>
      <w:r>
        <w:t>license designed for free software.</w:t>
      </w:r>
    </w:p>
    <w:p w14:paraId="66042323" w14:textId="77777777" w:rsidR="00085191" w:rsidRDefault="00E25059">
      <w:r>
        <w:t>We have designed this License in order to use it for manuals for free</w:t>
      </w:r>
      <w:r w:rsidR="00091B1F">
        <w:t xml:space="preserve"> </w:t>
      </w:r>
      <w:r>
        <w:t>software, because free software needs free documentation: a free</w:t>
      </w:r>
      <w:r w:rsidR="00091B1F">
        <w:t xml:space="preserve"> </w:t>
      </w:r>
      <w:r>
        <w:t>program should come with manuals providing the same freedoms that the</w:t>
      </w:r>
      <w:r w:rsidR="00091B1F">
        <w:t xml:space="preserve"> </w:t>
      </w:r>
      <w:r>
        <w:t>software does.  But this License is not limited to software manuals;</w:t>
      </w:r>
      <w:r w:rsidR="00091B1F">
        <w:t xml:space="preserve"> </w:t>
      </w:r>
      <w:r>
        <w:t>it can be used for any textual work, regardless of subject matter or</w:t>
      </w:r>
      <w:r w:rsidR="00091B1F">
        <w:t xml:space="preserve"> </w:t>
      </w:r>
      <w:r>
        <w:t>whether it is published as a printed book.  We recommend this License</w:t>
      </w:r>
      <w:r w:rsidR="00091B1F">
        <w:t xml:space="preserve"> </w:t>
      </w:r>
      <w:r>
        <w:t>principally for works whose purpose is instruction or reference.</w:t>
      </w:r>
    </w:p>
    <w:p w14:paraId="47C4DCE4" w14:textId="77777777" w:rsidR="00085191" w:rsidRDefault="00091B1F">
      <w:r>
        <w:t xml:space="preserve"> </w:t>
      </w:r>
      <w:r w:rsidR="00E25059">
        <w:t>1. APPLICABILITY AND DEFINITIONS</w:t>
      </w:r>
    </w:p>
    <w:p w14:paraId="665AF53C" w14:textId="77777777" w:rsidR="00085191" w:rsidRDefault="00E25059">
      <w:r>
        <w:t>This License applies to any manual or other work, in any medium, that</w:t>
      </w:r>
      <w:r w:rsidR="00091B1F">
        <w:t xml:space="preserve"> </w:t>
      </w:r>
      <w:r>
        <w:t>contains a notice placed by the copyright holder saying it can be</w:t>
      </w:r>
      <w:r w:rsidR="00091B1F">
        <w:t xml:space="preserve"> </w:t>
      </w:r>
      <w:r>
        <w:t>distributed under the terms of this License.  Such a notice grants a</w:t>
      </w:r>
      <w:r w:rsidR="00091B1F">
        <w:t xml:space="preserve"> </w:t>
      </w:r>
      <w:r>
        <w:t>world-wide, royalty-free license, unlimited in duration, to use that</w:t>
      </w:r>
      <w:r w:rsidR="00091B1F">
        <w:t xml:space="preserve"> </w:t>
      </w:r>
      <w:r>
        <w:t>work under the conditions stated herein.  The Document, below,</w:t>
      </w:r>
      <w:r w:rsidR="00091B1F">
        <w:t xml:space="preserve"> </w:t>
      </w:r>
      <w:r>
        <w:t>refers to any such manual or work.  Any member of the public is a</w:t>
      </w:r>
      <w:r w:rsidR="00091B1F">
        <w:t xml:space="preserve"> </w:t>
      </w:r>
      <w:r>
        <w:t>licensee, and is addressed as you.  You accept the license if you</w:t>
      </w:r>
      <w:r w:rsidR="00091B1F">
        <w:t xml:space="preserve"> </w:t>
      </w:r>
      <w:r>
        <w:t>copy, modify or distribute the work in a way requiring permission</w:t>
      </w:r>
      <w:r w:rsidR="00091B1F">
        <w:t xml:space="preserve"> </w:t>
      </w:r>
      <w:r>
        <w:t>under copyright law.</w:t>
      </w:r>
    </w:p>
    <w:p w14:paraId="4A7EF9E7" w14:textId="77777777" w:rsidR="00085191" w:rsidRDefault="00E25059">
      <w:r>
        <w:t>A Modified Version of the Document means any work containing the</w:t>
      </w:r>
      <w:r w:rsidR="00091B1F">
        <w:t xml:space="preserve"> </w:t>
      </w:r>
      <w:r>
        <w:t>Document or a portion of it, either copied verbatim, or with</w:t>
      </w:r>
      <w:r w:rsidR="00091B1F">
        <w:t xml:space="preserve"> </w:t>
      </w:r>
      <w:r>
        <w:t>modifications and/or translated into another language.</w:t>
      </w:r>
    </w:p>
    <w:p w14:paraId="0445FD78" w14:textId="77777777" w:rsidR="00085191" w:rsidRDefault="00E25059">
      <w:r>
        <w:t>A Secondary Section is a named appendix or a front-matter section of</w:t>
      </w:r>
      <w:r w:rsidR="00091B1F">
        <w:t xml:space="preserve"> </w:t>
      </w:r>
      <w:r>
        <w:t>the Document that deals exclusively with the relationship of the</w:t>
      </w:r>
      <w:r w:rsidR="00091B1F">
        <w:t xml:space="preserve"> </w:t>
      </w:r>
      <w:r>
        <w:t>publishers or authors of the Document to the Document's overall</w:t>
      </w:r>
      <w:r w:rsidR="00091B1F">
        <w:t xml:space="preserve"> </w:t>
      </w:r>
      <w:r>
        <w:t>subject (or to related matters) and contains nothing that could fall</w:t>
      </w:r>
      <w:r w:rsidR="00091B1F">
        <w:t xml:space="preserve"> </w:t>
      </w:r>
      <w:r>
        <w:t>directly within that overall subject.  (Thus, if the Document is in</w:t>
      </w:r>
      <w:r w:rsidR="00091B1F">
        <w:t xml:space="preserve"> </w:t>
      </w:r>
      <w:r>
        <w:t>part a textbook of mathematics, a Secondary Section may not explain</w:t>
      </w:r>
      <w:r w:rsidR="00091B1F">
        <w:t xml:space="preserve"> </w:t>
      </w:r>
      <w:r>
        <w:t xml:space="preserve">any mathematics.)  The relationship </w:t>
      </w:r>
      <w:r>
        <w:lastRenderedPageBreak/>
        <w:t>could be a matter of historical</w:t>
      </w:r>
      <w:r w:rsidR="00091B1F">
        <w:t xml:space="preserve"> </w:t>
      </w:r>
      <w:r>
        <w:t>connection with the subject or with related matters, or of legal,</w:t>
      </w:r>
      <w:r w:rsidR="00091B1F">
        <w:t xml:space="preserve"> </w:t>
      </w:r>
      <w:r>
        <w:t>commercial, philosophical, ethical or political position regarding</w:t>
      </w:r>
      <w:r w:rsidR="00091B1F">
        <w:t xml:space="preserve"> </w:t>
      </w:r>
      <w:r>
        <w:t>them.</w:t>
      </w:r>
    </w:p>
    <w:p w14:paraId="0C19A350" w14:textId="77777777" w:rsidR="00085191" w:rsidRDefault="00E25059">
      <w:r>
        <w:t>The Invariant Sections are certain Secondary Sections whose titles</w:t>
      </w:r>
      <w:r w:rsidR="00091B1F">
        <w:t xml:space="preserve"> </w:t>
      </w:r>
      <w:r>
        <w:t>are designated, as being those of Invariant Sections, in the notice</w:t>
      </w:r>
      <w:r w:rsidR="00091B1F">
        <w:t xml:space="preserve"> </w:t>
      </w:r>
      <w:r>
        <w:t>that says that the Document is released under this License.  If a</w:t>
      </w:r>
      <w:r w:rsidR="00091B1F">
        <w:t xml:space="preserve"> </w:t>
      </w:r>
      <w:r>
        <w:t>section does not fit the above definition of Secondary then it is not</w:t>
      </w:r>
      <w:r w:rsidR="00091B1F">
        <w:t xml:space="preserve"> </w:t>
      </w:r>
      <w:r>
        <w:t>allowed to be designated as Invariant.  The Document may contain zero</w:t>
      </w:r>
      <w:r w:rsidR="00091B1F">
        <w:t xml:space="preserve"> </w:t>
      </w:r>
      <w:r>
        <w:t>Invariant Sections.  If the Document does not identify any Invariant</w:t>
      </w:r>
      <w:r w:rsidR="00091B1F">
        <w:t xml:space="preserve"> </w:t>
      </w:r>
      <w:r>
        <w:t>Sections then there are none.</w:t>
      </w:r>
    </w:p>
    <w:p w14:paraId="4E9AE8D0" w14:textId="77777777" w:rsidR="00085191" w:rsidRDefault="00E25059">
      <w:r>
        <w:t>The Cover Texts are certain short passages of text that are listed,</w:t>
      </w:r>
      <w:r w:rsidR="00091B1F">
        <w:t xml:space="preserve"> </w:t>
      </w:r>
      <w:r>
        <w:t>as Front-Cover Texts or Back-Cover Texts, in the notice that says that</w:t>
      </w:r>
      <w:r w:rsidR="00091B1F">
        <w:t xml:space="preserve"> </w:t>
      </w:r>
      <w:r>
        <w:t>the Document is released under this License.  A Front-Cover Text may</w:t>
      </w:r>
      <w:r w:rsidR="00091B1F">
        <w:t xml:space="preserve"> </w:t>
      </w:r>
      <w:r>
        <w:t>be at most 5 words, and a Back-Cover Text may be at most 25 words.</w:t>
      </w:r>
    </w:p>
    <w:p w14:paraId="27E2489C" w14:textId="77777777" w:rsidR="00085191" w:rsidRDefault="00E25059">
      <w:r>
        <w:t>A Transparent copy of the Document means a machine-readable copy,</w:t>
      </w:r>
      <w:r w:rsidR="00091B1F">
        <w:t xml:space="preserve"> </w:t>
      </w:r>
      <w:r>
        <w:t>represented in a format whose specification is available to the</w:t>
      </w:r>
      <w:r w:rsidR="00091B1F">
        <w:t xml:space="preserve"> </w:t>
      </w:r>
      <w:r>
        <w:t>general public, that is suitable for revising the document</w:t>
      </w:r>
      <w:r w:rsidR="00091B1F">
        <w:t xml:space="preserve"> </w:t>
      </w:r>
      <w:r>
        <w:t>straightforwardly with generic text editors or (for images composed of</w:t>
      </w:r>
      <w:r w:rsidR="00091B1F">
        <w:t xml:space="preserve"> </w:t>
      </w:r>
      <w:r>
        <w:t>pixels) generic paint programs or (for drawings) some widely available</w:t>
      </w:r>
      <w:r w:rsidR="00091B1F">
        <w:t xml:space="preserve"> </w:t>
      </w:r>
      <w:r>
        <w:t>drawing editor, and that is suitable for input to text formatters or</w:t>
      </w:r>
      <w:r w:rsidR="00091B1F">
        <w:t xml:space="preserve"> </w:t>
      </w:r>
      <w:r>
        <w:t>for automatic translation to a variety of formats suitable for input</w:t>
      </w:r>
      <w:r w:rsidR="00091B1F">
        <w:t xml:space="preserve"> </w:t>
      </w:r>
      <w:r>
        <w:t>to text formatters.  A copy made in an otherwise Transparent file</w:t>
      </w:r>
      <w:r w:rsidR="00091B1F">
        <w:t xml:space="preserve"> </w:t>
      </w:r>
      <w:r>
        <w:t>format whose markup, or absence of markup, has been arranged to thwart</w:t>
      </w:r>
      <w:r w:rsidR="00091B1F">
        <w:t xml:space="preserve"> </w:t>
      </w:r>
      <w:r>
        <w:t>or discourage subsequent modification by readers is not Transparent.</w:t>
      </w:r>
      <w:r w:rsidR="00091B1F">
        <w:t xml:space="preserve"> </w:t>
      </w:r>
      <w:r>
        <w:t>An image format is not Transparent if used for any substantial amount</w:t>
      </w:r>
      <w:r w:rsidR="00091B1F">
        <w:t xml:space="preserve"> </w:t>
      </w:r>
      <w:r>
        <w:t>of text.  A copy that is not Transparent is called Opaque.</w:t>
      </w:r>
    </w:p>
    <w:p w14:paraId="2F08425E" w14:textId="77777777" w:rsidR="00085191" w:rsidRDefault="00E25059">
      <w:r>
        <w:t>Examples of suitable formats for Transparent copies include plain</w:t>
      </w:r>
      <w:r w:rsidR="00091B1F">
        <w:t xml:space="preserve"> </w:t>
      </w:r>
      <w:r>
        <w:t>ASCII without markup, Texinfo input format, LaTeX input format, SGML</w:t>
      </w:r>
      <w:r w:rsidR="00091B1F">
        <w:t xml:space="preserve"> </w:t>
      </w:r>
      <w:r>
        <w:t>or XML using a publicly available DTD, and standard-conforming simple</w:t>
      </w:r>
      <w:r w:rsidR="00091B1F">
        <w:t xml:space="preserve"> </w:t>
      </w:r>
      <w:r>
        <w:t>HTML, PostScript or PDF designed for human modification.  Examples of</w:t>
      </w:r>
      <w:r w:rsidR="00091B1F">
        <w:t xml:space="preserve"> </w:t>
      </w:r>
      <w:r>
        <w:t>transparent image formats include PNG, XCF and JPG.  Opaque formats</w:t>
      </w:r>
      <w:r w:rsidR="00091B1F">
        <w:t xml:space="preserve"> </w:t>
      </w:r>
      <w:r>
        <w:t>include proprietary formats that can be read and edited only by</w:t>
      </w:r>
      <w:r w:rsidR="00091B1F">
        <w:t xml:space="preserve"> </w:t>
      </w:r>
      <w:r>
        <w:t>proprietary word processors, SGML or XML for which the DTD and/or</w:t>
      </w:r>
      <w:r w:rsidR="00091B1F">
        <w:t xml:space="preserve"> </w:t>
      </w:r>
      <w:r>
        <w:t>processing tools are not generally available, and the</w:t>
      </w:r>
      <w:r w:rsidR="00091B1F">
        <w:t xml:space="preserve"> </w:t>
      </w:r>
      <w:r>
        <w:t>machine-generated HTML, PostScript or PDF produced by some word</w:t>
      </w:r>
      <w:r w:rsidR="00091B1F">
        <w:t xml:space="preserve"> </w:t>
      </w:r>
      <w:r>
        <w:t>processors for output purposes only.</w:t>
      </w:r>
    </w:p>
    <w:p w14:paraId="6AE6E4BD" w14:textId="77777777" w:rsidR="00085191" w:rsidRDefault="00E25059">
      <w:r>
        <w:t>The Title Page means, for a printed book, the title page itself,</w:t>
      </w:r>
      <w:r w:rsidR="00091B1F">
        <w:t xml:space="preserve"> </w:t>
      </w:r>
      <w:r>
        <w:t>plus such following pages as are needed to hold, legibly, the material</w:t>
      </w:r>
      <w:r w:rsidR="00091B1F">
        <w:t xml:space="preserve"> </w:t>
      </w:r>
      <w:r>
        <w:t>this License requires to appear in the title page.  For works in</w:t>
      </w:r>
      <w:r w:rsidR="00091B1F">
        <w:t xml:space="preserve"> </w:t>
      </w:r>
      <w:r>
        <w:t>formats which do not have any title page as such, Title Page means</w:t>
      </w:r>
      <w:r w:rsidR="00091B1F">
        <w:t xml:space="preserve"> </w:t>
      </w:r>
      <w:r>
        <w:t>the text near the most prominent appearance of the work's title,</w:t>
      </w:r>
      <w:r w:rsidR="00091B1F">
        <w:t xml:space="preserve"> </w:t>
      </w:r>
      <w:r>
        <w:t>preceding the beginning of the body of the text.</w:t>
      </w:r>
    </w:p>
    <w:p w14:paraId="36E229A3" w14:textId="77777777" w:rsidR="00085191" w:rsidRDefault="00E25059">
      <w:r>
        <w:t>The publisher means any person or entity that distributes copies of</w:t>
      </w:r>
      <w:r w:rsidR="00091B1F">
        <w:t xml:space="preserve"> </w:t>
      </w:r>
      <w:r>
        <w:t>the Document to the public.</w:t>
      </w:r>
    </w:p>
    <w:p w14:paraId="1D64192D" w14:textId="77777777" w:rsidR="00085191" w:rsidRDefault="00E25059">
      <w:r>
        <w:t>A section Entitled XYZ means a named subunit of the Document whose</w:t>
      </w:r>
      <w:r w:rsidR="00091B1F">
        <w:t xml:space="preserve"> </w:t>
      </w:r>
      <w:r>
        <w:t>title either is precisely XYZ or contains XYZ in parentheses following</w:t>
      </w:r>
      <w:r w:rsidR="00091B1F">
        <w:t xml:space="preserve"> </w:t>
      </w:r>
      <w:r>
        <w:t>text that translates XYZ in another language.  (Here XYZ stands for a</w:t>
      </w:r>
      <w:r w:rsidR="00091B1F">
        <w:t xml:space="preserve"> </w:t>
      </w:r>
      <w:r>
        <w:t>specific section name mentioned below, such as Acknowledgements,</w:t>
      </w:r>
      <w:r w:rsidR="00091B1F">
        <w:t xml:space="preserve"> </w:t>
      </w:r>
      <w:r>
        <w:t>Dedications, Endorsements, or History.)  To Preserve the Title</w:t>
      </w:r>
      <w:r w:rsidR="00091B1F">
        <w:t xml:space="preserve"> </w:t>
      </w:r>
      <w:r>
        <w:t>of such a section when you modify the Document means that it remains a</w:t>
      </w:r>
      <w:r w:rsidR="00091B1F">
        <w:t xml:space="preserve"> </w:t>
      </w:r>
      <w:r>
        <w:t>section Entitled XYZ according to this definition.</w:t>
      </w:r>
    </w:p>
    <w:p w14:paraId="2426875A" w14:textId="77777777" w:rsidR="00085191" w:rsidRDefault="00E25059">
      <w:r>
        <w:t>The Document may include Warranty Disclaimers next to the notice which</w:t>
      </w:r>
      <w:r w:rsidR="00091B1F">
        <w:t xml:space="preserve"> </w:t>
      </w:r>
      <w:r>
        <w:t>states that this License applies to the Document.  These Warranty</w:t>
      </w:r>
      <w:r w:rsidR="00091B1F">
        <w:t xml:space="preserve"> </w:t>
      </w:r>
      <w:r>
        <w:t>Disclaimers are considered to be included by reference in this</w:t>
      </w:r>
      <w:r w:rsidR="00091B1F">
        <w:t xml:space="preserve"> </w:t>
      </w:r>
      <w:r>
        <w:t xml:space="preserve">License, but only as regards disclaiming warranties: any </w:t>
      </w:r>
      <w:r>
        <w:lastRenderedPageBreak/>
        <w:t>other</w:t>
      </w:r>
      <w:r w:rsidR="00091B1F">
        <w:t xml:space="preserve"> </w:t>
      </w:r>
      <w:r>
        <w:t>implication that these Warranty Disclaimers may have is void and has</w:t>
      </w:r>
      <w:r w:rsidR="00091B1F">
        <w:t xml:space="preserve"> </w:t>
      </w:r>
      <w:r>
        <w:t>no effect on the meaning of this License.</w:t>
      </w:r>
    </w:p>
    <w:p w14:paraId="75233D6A" w14:textId="77777777" w:rsidR="00085191" w:rsidRDefault="00E25059">
      <w:r>
        <w:t>2. VERBATIM COPYING</w:t>
      </w:r>
    </w:p>
    <w:p w14:paraId="63F814C6" w14:textId="77777777" w:rsidR="00085191" w:rsidRDefault="00E25059">
      <w:r>
        <w:t>You may copy and distribute the Document in any medium, either</w:t>
      </w:r>
      <w:r w:rsidR="00091B1F">
        <w:t xml:space="preserve"> </w:t>
      </w:r>
      <w:r>
        <w:t>commercially or noncommercially, provided that this License, the</w:t>
      </w:r>
      <w:r w:rsidR="00091B1F">
        <w:t xml:space="preserve"> </w:t>
      </w:r>
      <w:r>
        <w:t>copyright notices, and the license notice saying this License applies</w:t>
      </w:r>
      <w:r w:rsidR="00091B1F">
        <w:t xml:space="preserve"> </w:t>
      </w:r>
      <w:r>
        <w:t>to the Document are reproduced in all copies, and that you add no</w:t>
      </w:r>
      <w:r w:rsidR="00091B1F">
        <w:t xml:space="preserve"> </w:t>
      </w:r>
      <w:r>
        <w:t>other conditions whatsoever to those of this License.  You may not use</w:t>
      </w:r>
      <w:r w:rsidR="00091B1F">
        <w:t xml:space="preserve"> </w:t>
      </w:r>
      <w:r>
        <w:t>technical measures to obstruct or control the reading or further</w:t>
      </w:r>
      <w:r w:rsidR="00091B1F">
        <w:t xml:space="preserve"> </w:t>
      </w:r>
      <w:r>
        <w:t>copying of the copies you make or distribute.  However, you may accept</w:t>
      </w:r>
      <w:r w:rsidR="00091B1F">
        <w:t xml:space="preserve"> </w:t>
      </w:r>
      <w:r>
        <w:t>compensation in exchange for copies.  If you distribute a large enough</w:t>
      </w:r>
      <w:r w:rsidR="00091B1F">
        <w:t xml:space="preserve"> </w:t>
      </w:r>
      <w:r>
        <w:t>number of copies you must also follow the conditions in section 3.</w:t>
      </w:r>
    </w:p>
    <w:p w14:paraId="3F41E724" w14:textId="77777777" w:rsidR="00085191" w:rsidRDefault="00E25059">
      <w:r>
        <w:t>You may also lend copies, under the same conditions stated above, and</w:t>
      </w:r>
      <w:r w:rsidR="00091B1F">
        <w:t xml:space="preserve"> </w:t>
      </w:r>
      <w:r>
        <w:t>you may publicly display copies.</w:t>
      </w:r>
    </w:p>
    <w:p w14:paraId="5E4D298A" w14:textId="77777777" w:rsidR="00085191" w:rsidRDefault="00091B1F">
      <w:r>
        <w:t xml:space="preserve"> </w:t>
      </w:r>
      <w:r w:rsidR="00E25059">
        <w:t>3. COPYING IN QUANTITY</w:t>
      </w:r>
    </w:p>
    <w:p w14:paraId="513F8EB0" w14:textId="77777777" w:rsidR="00085191" w:rsidRDefault="00E25059">
      <w:r>
        <w:t>If you publish printed copies (or copies in media that commonly have</w:t>
      </w:r>
      <w:r w:rsidR="00091B1F">
        <w:t xml:space="preserve"> </w:t>
      </w:r>
      <w:r>
        <w:t>printed covers) of the Document, numbering more than 100, and the</w:t>
      </w:r>
      <w:r w:rsidR="00091B1F">
        <w:t xml:space="preserve"> </w:t>
      </w:r>
      <w:r>
        <w:t>Document's license notice requires Cover Texts, you must enclose the</w:t>
      </w:r>
      <w:r w:rsidR="00091B1F">
        <w:t xml:space="preserve"> </w:t>
      </w:r>
      <w:r>
        <w:t>copies in covers that carry, clearly and legibly, all these Cover</w:t>
      </w:r>
      <w:r w:rsidR="00091B1F">
        <w:t xml:space="preserve"> </w:t>
      </w:r>
      <w:r>
        <w:t>Texts: Front-Cover Texts on the front cover, and Back-Cover Texts on</w:t>
      </w:r>
      <w:r w:rsidR="00091B1F">
        <w:t xml:space="preserve"> </w:t>
      </w:r>
      <w:r>
        <w:t>the back cover.  Both covers must also clearly and legibly identify</w:t>
      </w:r>
      <w:r w:rsidR="00091B1F">
        <w:t xml:space="preserve"> </w:t>
      </w:r>
      <w:r>
        <w:t>you as the publisher of these copies.  The front cover must present</w:t>
      </w:r>
      <w:r w:rsidR="00091B1F">
        <w:t xml:space="preserve"> </w:t>
      </w:r>
      <w:r>
        <w:t>the full title with all words of the title equally prominent and</w:t>
      </w:r>
      <w:r w:rsidR="00091B1F">
        <w:t xml:space="preserve"> </w:t>
      </w:r>
      <w:r>
        <w:t>visible.  You may add other material on the covers in addition.</w:t>
      </w:r>
      <w:r w:rsidR="00091B1F">
        <w:t xml:space="preserve"> </w:t>
      </w:r>
      <w:r>
        <w:t>Copying with changes limited to the covers, as long as they preserve</w:t>
      </w:r>
      <w:r w:rsidR="00091B1F">
        <w:t xml:space="preserve"> </w:t>
      </w:r>
      <w:r>
        <w:t>the title of the Document and satisfy these conditions, can be treated</w:t>
      </w:r>
      <w:r w:rsidR="00091B1F">
        <w:t xml:space="preserve"> </w:t>
      </w:r>
      <w:r>
        <w:t>as verbatim copying in other respects.</w:t>
      </w:r>
    </w:p>
    <w:p w14:paraId="0E51E3F0" w14:textId="77777777" w:rsidR="00085191" w:rsidRDefault="00E25059">
      <w:r>
        <w:t>If the required texts for either cover are too voluminous to fit</w:t>
      </w:r>
      <w:r w:rsidR="00091B1F">
        <w:t xml:space="preserve"> </w:t>
      </w:r>
      <w:r>
        <w:t>legibly, you should put the first ones listed (as many as fit</w:t>
      </w:r>
      <w:r w:rsidR="00091B1F">
        <w:t xml:space="preserve"> </w:t>
      </w:r>
      <w:r>
        <w:t>reasonably) on the actual cover, and continue the rest onto adjacent</w:t>
      </w:r>
      <w:r w:rsidR="00091B1F">
        <w:t xml:space="preserve"> </w:t>
      </w:r>
      <w:r>
        <w:t>pages.</w:t>
      </w:r>
    </w:p>
    <w:p w14:paraId="76A2142C" w14:textId="77777777" w:rsidR="00085191" w:rsidRDefault="00E25059">
      <w:r>
        <w:t>If you publish or distribute Opaque copies of the Document numbering</w:t>
      </w:r>
      <w:r w:rsidR="00091B1F">
        <w:t xml:space="preserve"> </w:t>
      </w:r>
      <w:r>
        <w:t>more than 100, you must either include a machine-readable Transparent</w:t>
      </w:r>
      <w:r w:rsidR="00091B1F">
        <w:t xml:space="preserve"> </w:t>
      </w:r>
      <w:r>
        <w:t>copy along with each Opaque copy, or state in or with each Opaque copy</w:t>
      </w:r>
      <w:r w:rsidR="00091B1F">
        <w:t xml:space="preserve"> </w:t>
      </w:r>
      <w:r>
        <w:t>a computer-network location from which the general network-using</w:t>
      </w:r>
      <w:r w:rsidR="00091B1F">
        <w:t xml:space="preserve"> </w:t>
      </w:r>
      <w:r>
        <w:t>public has access to download using public-standard network protocols</w:t>
      </w:r>
      <w:r w:rsidR="00091B1F">
        <w:t xml:space="preserve"> </w:t>
      </w:r>
      <w:r>
        <w:t>a complete Transparent copy of the Document, free of added material.</w:t>
      </w:r>
      <w:r w:rsidR="00091B1F">
        <w:t xml:space="preserve"> </w:t>
      </w:r>
      <w:r>
        <w:t>If you use the latter option, you must take reasonably prudent steps,</w:t>
      </w:r>
      <w:r w:rsidR="00091B1F">
        <w:t xml:space="preserve"> </w:t>
      </w:r>
      <w:r>
        <w:t>when you begin distribution of Opaque copies in quantity, to ensure</w:t>
      </w:r>
      <w:r w:rsidR="00091B1F">
        <w:t xml:space="preserve"> </w:t>
      </w:r>
      <w:r>
        <w:t>that this Transparent copy will remain thus accessible at the stated</w:t>
      </w:r>
      <w:r w:rsidR="00091B1F">
        <w:t xml:space="preserve"> </w:t>
      </w:r>
      <w:r>
        <w:t>location until at least one year after the last time you distribute an</w:t>
      </w:r>
      <w:r w:rsidR="00091B1F">
        <w:t xml:space="preserve"> </w:t>
      </w:r>
      <w:r>
        <w:t>Opaque copy (directly or through your agents or retailers) of that</w:t>
      </w:r>
      <w:r w:rsidR="00091B1F">
        <w:t xml:space="preserve"> </w:t>
      </w:r>
      <w:r>
        <w:t>edition to the public.</w:t>
      </w:r>
    </w:p>
    <w:p w14:paraId="42ECDFB5" w14:textId="77777777" w:rsidR="00085191" w:rsidRDefault="00E25059">
      <w:r>
        <w:t>It is requested, but not required, that you contact the authors of the</w:t>
      </w:r>
      <w:r w:rsidR="00091B1F">
        <w:t xml:space="preserve"> </w:t>
      </w:r>
      <w:r>
        <w:t>Document well before redistributing any large number of copies, to</w:t>
      </w:r>
      <w:r w:rsidR="00091B1F">
        <w:t xml:space="preserve"> </w:t>
      </w:r>
      <w:r>
        <w:t>give them a chance to provide you with an updated version of the</w:t>
      </w:r>
      <w:r w:rsidR="00091B1F">
        <w:t xml:space="preserve"> </w:t>
      </w:r>
      <w:r>
        <w:t>Document.</w:t>
      </w:r>
    </w:p>
    <w:p w14:paraId="144F092F" w14:textId="77777777" w:rsidR="00085191" w:rsidRDefault="00091B1F">
      <w:r>
        <w:t xml:space="preserve"> </w:t>
      </w:r>
      <w:r w:rsidR="00E25059">
        <w:t>4. MODIFICATIONS</w:t>
      </w:r>
    </w:p>
    <w:p w14:paraId="37200F2A" w14:textId="77777777" w:rsidR="00085191" w:rsidRDefault="00E25059">
      <w:r>
        <w:t>You may copy and distribute a Modified Version of the Document under</w:t>
      </w:r>
      <w:r w:rsidR="00091B1F">
        <w:t xml:space="preserve"> </w:t>
      </w:r>
      <w:r>
        <w:t>the conditions of sections 2 and 3 above, provided that you release</w:t>
      </w:r>
      <w:r w:rsidR="00091B1F">
        <w:t xml:space="preserve"> </w:t>
      </w:r>
      <w:r>
        <w:t>the Modified Version under precisely this License, with the Modified</w:t>
      </w:r>
      <w:r w:rsidR="00091B1F">
        <w:t xml:space="preserve"> </w:t>
      </w:r>
      <w:r>
        <w:t>Version filling the role of the Document, thus licensing distribution</w:t>
      </w:r>
      <w:r w:rsidR="00091B1F">
        <w:t xml:space="preserve"> </w:t>
      </w:r>
      <w:r>
        <w:t>and modification of the Modified Version to whoever possesses a copy</w:t>
      </w:r>
      <w:r w:rsidR="00091B1F">
        <w:t xml:space="preserve"> </w:t>
      </w:r>
      <w:r>
        <w:t>of it.  In addition, you must do these things in the Modified Version:</w:t>
      </w:r>
    </w:p>
    <w:p w14:paraId="63F295D9" w14:textId="77777777" w:rsidR="00085191" w:rsidRDefault="00E25059">
      <w:r>
        <w:lastRenderedPageBreak/>
        <w:t>A. Use in the Title Page (and on the covers, if any) a title distinct</w:t>
      </w:r>
      <w:r w:rsidR="00091B1F">
        <w:t xml:space="preserve"> </w:t>
      </w:r>
      <w:r>
        <w:t xml:space="preserve">   from that of the Document, and from those of previous versions</w:t>
      </w:r>
      <w:r w:rsidR="00091B1F">
        <w:t xml:space="preserve"> </w:t>
      </w:r>
      <w:r>
        <w:t xml:space="preserve">   (which should, if there were any, be listed in the History section</w:t>
      </w:r>
      <w:r w:rsidR="00091B1F">
        <w:t xml:space="preserve"> </w:t>
      </w:r>
      <w:r>
        <w:t xml:space="preserve">   of the Document).  You may use the same title as a previous version</w:t>
      </w:r>
      <w:r w:rsidR="00091B1F">
        <w:t xml:space="preserve"> </w:t>
      </w:r>
      <w:r>
        <w:t xml:space="preserve">   if the original publisher of that version gives permission.</w:t>
      </w:r>
      <w:r w:rsidR="00091B1F">
        <w:t xml:space="preserve"> </w:t>
      </w:r>
      <w:r>
        <w:t>B. List on the Title Page, as authors, one or more persons or entities</w:t>
      </w:r>
      <w:r w:rsidR="00091B1F">
        <w:t xml:space="preserve"> </w:t>
      </w:r>
      <w:r>
        <w:t xml:space="preserve">   responsible for authorship of the modifications in the Modified</w:t>
      </w:r>
      <w:r w:rsidR="00091B1F">
        <w:t xml:space="preserve"> </w:t>
      </w:r>
      <w:r>
        <w:t xml:space="preserve">   Version, together with at least five of the principal authors of the</w:t>
      </w:r>
      <w:r w:rsidR="00091B1F">
        <w:t xml:space="preserve"> </w:t>
      </w:r>
      <w:r>
        <w:t xml:space="preserve">   Document (all of its principal authors, if it has fewer than five),</w:t>
      </w:r>
      <w:r w:rsidR="00091B1F">
        <w:t xml:space="preserve"> </w:t>
      </w:r>
      <w:r>
        <w:t xml:space="preserve">   unless they release you from this requirement.</w:t>
      </w:r>
      <w:r w:rsidR="00091B1F">
        <w:t xml:space="preserve"> </w:t>
      </w:r>
      <w:r>
        <w:t>C. State on the Title page the name of the publisher of the</w:t>
      </w:r>
      <w:r w:rsidR="00091B1F">
        <w:t xml:space="preserve"> </w:t>
      </w:r>
      <w:r>
        <w:t xml:space="preserve">   Modified Version, as the publisher.</w:t>
      </w:r>
      <w:r w:rsidR="00091B1F">
        <w:t xml:space="preserve"> </w:t>
      </w:r>
      <w:r>
        <w:t>D. Preserve all the copyright notices of the Document.</w:t>
      </w:r>
      <w:r w:rsidR="00091B1F">
        <w:t xml:space="preserve"> </w:t>
      </w:r>
      <w:r>
        <w:t>E. Add an appropriate copyright notice for your modifications</w:t>
      </w:r>
      <w:r w:rsidR="00091B1F">
        <w:t xml:space="preserve"> </w:t>
      </w:r>
      <w:r>
        <w:t xml:space="preserve">   adjacent to the other copyright notices.</w:t>
      </w:r>
      <w:r w:rsidR="00091B1F">
        <w:t xml:space="preserve"> </w:t>
      </w:r>
      <w:r>
        <w:t>F. Include, immediately after the copyright notices, a license notice</w:t>
      </w:r>
      <w:r w:rsidR="00091B1F">
        <w:t xml:space="preserve"> </w:t>
      </w:r>
      <w:r>
        <w:t xml:space="preserve">   giving the public permission to use the Modified Version under the</w:t>
      </w:r>
      <w:r w:rsidR="00091B1F">
        <w:t xml:space="preserve"> </w:t>
      </w:r>
      <w:r>
        <w:t xml:space="preserve">   terms of this License, in the form shown in the Addendum below.</w:t>
      </w:r>
      <w:r w:rsidR="00091B1F">
        <w:t xml:space="preserve"> </w:t>
      </w:r>
      <w:r>
        <w:t>G. Preserve in that license notice the full lists of Invariant Sections</w:t>
      </w:r>
      <w:r w:rsidR="00091B1F">
        <w:t xml:space="preserve"> </w:t>
      </w:r>
      <w:r>
        <w:t xml:space="preserve">   and required Cover Texts given in the Document's license notice.</w:t>
      </w:r>
      <w:r w:rsidR="00091B1F">
        <w:t xml:space="preserve"> </w:t>
      </w:r>
      <w:r>
        <w:t>H. Include an unaltered copy of this License.</w:t>
      </w:r>
      <w:r w:rsidR="00091B1F">
        <w:t xml:space="preserve"> </w:t>
      </w:r>
      <w:r>
        <w:t>I. Preserve the section Entitled History, Preserve its Title, and add</w:t>
      </w:r>
      <w:r w:rsidR="00091B1F">
        <w:t xml:space="preserve"> </w:t>
      </w:r>
      <w:r>
        <w:t xml:space="preserve">   to it an item stating at least the title, year, new authors, and</w:t>
      </w:r>
      <w:r w:rsidR="00091B1F">
        <w:t xml:space="preserve"> </w:t>
      </w:r>
      <w:r>
        <w:t xml:space="preserve">   publisher of the Modified Version as given on the Title Page.  If</w:t>
      </w:r>
      <w:r w:rsidR="00091B1F">
        <w:t xml:space="preserve"> </w:t>
      </w:r>
      <w:r>
        <w:t xml:space="preserve">   there is no section Entitled History in the Document, create one</w:t>
      </w:r>
      <w:r w:rsidR="00091B1F">
        <w:t xml:space="preserve"> </w:t>
      </w:r>
      <w:r>
        <w:t xml:space="preserve">   stating the title, year, authors, and publisher of the Document as</w:t>
      </w:r>
      <w:r w:rsidR="00091B1F">
        <w:t xml:space="preserve"> </w:t>
      </w:r>
      <w:r>
        <w:t xml:space="preserve">   given on its Title Page, then add an item describing the Modified</w:t>
      </w:r>
      <w:r w:rsidR="00091B1F">
        <w:t xml:space="preserve"> </w:t>
      </w:r>
      <w:r>
        <w:t xml:space="preserve">   Version as stated in the previous sentence.</w:t>
      </w:r>
      <w:r w:rsidR="00091B1F">
        <w:t xml:space="preserve"> </w:t>
      </w:r>
      <w:r>
        <w:t>J. Preserve the network location, if any, given in the Document for</w:t>
      </w:r>
      <w:r w:rsidR="00091B1F">
        <w:t xml:space="preserve"> </w:t>
      </w:r>
      <w:r>
        <w:t xml:space="preserve">   public access to a Transparent copy of the Document, and likewise</w:t>
      </w:r>
      <w:r w:rsidR="00091B1F">
        <w:t xml:space="preserve"> </w:t>
      </w:r>
      <w:r>
        <w:t xml:space="preserve">   the network locations given in the Document for previous versions</w:t>
      </w:r>
      <w:r w:rsidR="00091B1F">
        <w:t xml:space="preserve"> </w:t>
      </w:r>
      <w:r>
        <w:t xml:space="preserve">   it was based on.  These may be placed in the History section.</w:t>
      </w:r>
      <w:r w:rsidR="00091B1F">
        <w:t xml:space="preserve"> </w:t>
      </w:r>
      <w:r>
        <w:t xml:space="preserve">   You may omit a network location for a work that was published at</w:t>
      </w:r>
      <w:r w:rsidR="00091B1F">
        <w:t xml:space="preserve"> </w:t>
      </w:r>
      <w:r>
        <w:t xml:space="preserve">   least four years before the Document itself, or if the original</w:t>
      </w:r>
      <w:r w:rsidR="00091B1F">
        <w:t xml:space="preserve"> </w:t>
      </w:r>
      <w:r>
        <w:t xml:space="preserve">   publisher of the version it refers to gives permission.</w:t>
      </w:r>
      <w:r w:rsidR="00091B1F">
        <w:t xml:space="preserve"> </w:t>
      </w:r>
      <w:r>
        <w:t>K. For any section Entitled Acknowledgements or Dedications,</w:t>
      </w:r>
      <w:r w:rsidR="00091B1F">
        <w:t xml:space="preserve"> </w:t>
      </w:r>
      <w:r>
        <w:t xml:space="preserve">   Preserve the Title of the section, and preserve in the section all</w:t>
      </w:r>
      <w:r w:rsidR="00091B1F">
        <w:t xml:space="preserve"> </w:t>
      </w:r>
      <w:r>
        <w:t xml:space="preserve">   the substance and tone of each of the contributor acknowledgements</w:t>
      </w:r>
      <w:r w:rsidR="00091B1F">
        <w:t xml:space="preserve"> </w:t>
      </w:r>
      <w:r>
        <w:t xml:space="preserve">   and/or dedications given therein.</w:t>
      </w:r>
      <w:r w:rsidR="00091B1F">
        <w:t xml:space="preserve"> </w:t>
      </w:r>
      <w:r>
        <w:t>L. Preserve all the Invariant Sections of the Document,</w:t>
      </w:r>
      <w:r w:rsidR="00091B1F">
        <w:t xml:space="preserve"> </w:t>
      </w:r>
      <w:r>
        <w:t xml:space="preserve">   unaltered in their text and in their titles.  Section numbers</w:t>
      </w:r>
      <w:r w:rsidR="00091B1F">
        <w:t xml:space="preserve"> </w:t>
      </w:r>
      <w:r>
        <w:t xml:space="preserve">   or the equivalent are not considered part of the section titles.</w:t>
      </w:r>
      <w:r w:rsidR="00091B1F">
        <w:t xml:space="preserve"> </w:t>
      </w:r>
      <w:r>
        <w:t>M. Delete any section Entitled Endorsements.  Such a section</w:t>
      </w:r>
      <w:r w:rsidR="00091B1F">
        <w:t xml:space="preserve"> </w:t>
      </w:r>
      <w:r>
        <w:t xml:space="preserve">   may not be included in the Modified Version.</w:t>
      </w:r>
      <w:r w:rsidR="00091B1F">
        <w:t xml:space="preserve"> </w:t>
      </w:r>
      <w:r>
        <w:t>N. Do not retitle any existing section to be Entitled Endorsements</w:t>
      </w:r>
      <w:r w:rsidR="00091B1F">
        <w:t xml:space="preserve"> </w:t>
      </w:r>
      <w:r>
        <w:t xml:space="preserve">   or to conflict in title with any Invariant Section.</w:t>
      </w:r>
      <w:r w:rsidR="00091B1F">
        <w:t xml:space="preserve"> </w:t>
      </w:r>
      <w:r>
        <w:t>O. Preserve any Warranty Disclaimers.</w:t>
      </w:r>
    </w:p>
    <w:p w14:paraId="6C6B8CA2" w14:textId="77777777" w:rsidR="00085191" w:rsidRDefault="00E25059">
      <w:r>
        <w:t>If the Modified Version includes new front-matter sections or</w:t>
      </w:r>
      <w:r w:rsidR="00091B1F">
        <w:t xml:space="preserve"> </w:t>
      </w:r>
      <w:r>
        <w:t>appendices that qualify as Secondary Sections and contain no material</w:t>
      </w:r>
      <w:r w:rsidR="00091B1F">
        <w:t xml:space="preserve"> </w:t>
      </w:r>
      <w:r>
        <w:t>copied from the Document, you may at your option designate some or all</w:t>
      </w:r>
      <w:r w:rsidR="00091B1F">
        <w:t xml:space="preserve"> </w:t>
      </w:r>
      <w:r>
        <w:t>of these sections as invariant.  To do this, add their titles to the</w:t>
      </w:r>
      <w:r w:rsidR="00091B1F">
        <w:t xml:space="preserve"> </w:t>
      </w:r>
      <w:r>
        <w:t>list of Invariant Sections in the Modified Version's license notice.</w:t>
      </w:r>
      <w:r w:rsidR="00091B1F">
        <w:t xml:space="preserve"> </w:t>
      </w:r>
      <w:r>
        <w:t>These titles must be distinct from any other section titles.</w:t>
      </w:r>
    </w:p>
    <w:p w14:paraId="74FF04C8" w14:textId="77777777" w:rsidR="00085191" w:rsidRDefault="00E25059">
      <w:r>
        <w:t>You may add a section Entitled Endorsements, provided it contains</w:t>
      </w:r>
      <w:r w:rsidR="00091B1F">
        <w:t xml:space="preserve"> </w:t>
      </w:r>
      <w:r>
        <w:t>nothing but endorsements of your Modified Version by various</w:t>
      </w:r>
      <w:r w:rsidR="00091B1F">
        <w:t xml:space="preserve"> </w:t>
      </w:r>
      <w:r>
        <w:t>parties--for example, statements of peer review or that the text has</w:t>
      </w:r>
      <w:r w:rsidR="00091B1F">
        <w:t xml:space="preserve"> </w:t>
      </w:r>
      <w:r>
        <w:t>been approved by an organization as the authoritative definition of a</w:t>
      </w:r>
      <w:r w:rsidR="00091B1F">
        <w:t xml:space="preserve"> </w:t>
      </w:r>
      <w:r>
        <w:t>standard.</w:t>
      </w:r>
    </w:p>
    <w:p w14:paraId="76675614" w14:textId="77777777" w:rsidR="00085191" w:rsidRDefault="00E25059">
      <w:r>
        <w:t>You may add a passage of up to five words as a Front-Cover Text, and a</w:t>
      </w:r>
      <w:r w:rsidR="00091B1F">
        <w:t xml:space="preserve"> </w:t>
      </w:r>
      <w:r>
        <w:t>passage of up to 25 words as a Back-Cover Text, to the end of the list</w:t>
      </w:r>
      <w:r w:rsidR="00091B1F">
        <w:t xml:space="preserve"> </w:t>
      </w:r>
      <w:r>
        <w:t>of Cover Texts in the Modified Version.  Only one passage of</w:t>
      </w:r>
      <w:r w:rsidR="00091B1F">
        <w:t xml:space="preserve"> </w:t>
      </w:r>
      <w:r>
        <w:t xml:space="preserve">Front-Cover Text and one of Back-Cover Text may be </w:t>
      </w:r>
      <w:r>
        <w:lastRenderedPageBreak/>
        <w:t>added by (or</w:t>
      </w:r>
      <w:r w:rsidR="00091B1F">
        <w:t xml:space="preserve"> </w:t>
      </w:r>
      <w:r>
        <w:t>through arrangements made by) any one entity.  If the Document already</w:t>
      </w:r>
      <w:r w:rsidR="00091B1F">
        <w:t xml:space="preserve"> </w:t>
      </w:r>
      <w:r>
        <w:t>includes a cover text for the same cover, previously added by you or</w:t>
      </w:r>
      <w:r w:rsidR="00091B1F">
        <w:t xml:space="preserve"> </w:t>
      </w:r>
      <w:r>
        <w:t>by arrangement made by the same entity you are acting on behalf of,</w:t>
      </w:r>
      <w:r w:rsidR="00091B1F">
        <w:t xml:space="preserve"> </w:t>
      </w:r>
      <w:r>
        <w:t>you may not add another; but you may replace the old one, on explicit</w:t>
      </w:r>
      <w:r w:rsidR="00091B1F">
        <w:t xml:space="preserve"> </w:t>
      </w:r>
      <w:r>
        <w:t>permission from the previous publisher that added the old one.</w:t>
      </w:r>
    </w:p>
    <w:p w14:paraId="755E2CFB" w14:textId="77777777" w:rsidR="00085191" w:rsidRDefault="00E25059">
      <w:r>
        <w:t>The author(s) and publisher(s) of the Document do not by this License</w:t>
      </w:r>
      <w:r w:rsidR="00091B1F">
        <w:t xml:space="preserve"> </w:t>
      </w:r>
      <w:r>
        <w:t>give permission to use their names for publicity for or to assert or</w:t>
      </w:r>
      <w:r w:rsidR="00091B1F">
        <w:t xml:space="preserve"> </w:t>
      </w:r>
      <w:r>
        <w:t>imply endorsement of any Modified Version.</w:t>
      </w:r>
    </w:p>
    <w:p w14:paraId="38F092CB" w14:textId="77777777" w:rsidR="00085191" w:rsidRDefault="00091B1F">
      <w:r>
        <w:t xml:space="preserve"> </w:t>
      </w:r>
      <w:r w:rsidR="00E25059">
        <w:t>5. COMBINING DOCUMENTS</w:t>
      </w:r>
    </w:p>
    <w:p w14:paraId="003C4819" w14:textId="77777777" w:rsidR="00085191" w:rsidRDefault="00E25059">
      <w:r>
        <w:t>You may combine the Document with other documents released under this</w:t>
      </w:r>
      <w:r w:rsidR="00091B1F">
        <w:t xml:space="preserve"> </w:t>
      </w:r>
      <w:r>
        <w:t>License, under the terms defined in section 4 above for modified</w:t>
      </w:r>
      <w:r w:rsidR="00091B1F">
        <w:t xml:space="preserve"> </w:t>
      </w:r>
      <w:r>
        <w:t>versions, provided that you include in the combination all of the</w:t>
      </w:r>
      <w:r w:rsidR="00091B1F">
        <w:t xml:space="preserve"> </w:t>
      </w:r>
      <w:r>
        <w:t>Invariant Sections of all of the original documents, unmodified, and</w:t>
      </w:r>
      <w:r w:rsidR="00091B1F">
        <w:t xml:space="preserve"> </w:t>
      </w:r>
      <w:r>
        <w:t>list them all as Invariant Sections of your combined work in its</w:t>
      </w:r>
      <w:r w:rsidR="00091B1F">
        <w:t xml:space="preserve"> </w:t>
      </w:r>
      <w:r>
        <w:t>license notice, and that you preserve all their Warranty Disclaimers.</w:t>
      </w:r>
    </w:p>
    <w:p w14:paraId="23A68C19" w14:textId="77777777" w:rsidR="00085191" w:rsidRDefault="00E25059">
      <w:r>
        <w:t>The combined work need only contain one copy of this License, and</w:t>
      </w:r>
      <w:r w:rsidR="00091B1F">
        <w:t xml:space="preserve"> </w:t>
      </w:r>
      <w:r>
        <w:t>multiple identical Invariant Sections may be replaced with a single</w:t>
      </w:r>
      <w:r w:rsidR="00091B1F">
        <w:t xml:space="preserve"> </w:t>
      </w:r>
      <w:r>
        <w:t>copy.  If there are multiple Invariant Sections with the same name but</w:t>
      </w:r>
      <w:r w:rsidR="00091B1F">
        <w:t xml:space="preserve"> </w:t>
      </w:r>
      <w:r>
        <w:t>different contents, make the title of each such section unique by</w:t>
      </w:r>
      <w:r w:rsidR="00091B1F">
        <w:t xml:space="preserve"> </w:t>
      </w:r>
      <w:r>
        <w:t>adding at the end of it, in parentheses, the name of the original</w:t>
      </w:r>
      <w:r w:rsidR="00091B1F">
        <w:t xml:space="preserve"> </w:t>
      </w:r>
      <w:r>
        <w:t>author or publisher of that section if known, or else a unique number.</w:t>
      </w:r>
      <w:r w:rsidR="00091B1F">
        <w:t xml:space="preserve"> </w:t>
      </w:r>
      <w:r>
        <w:t>Make the same adjustment to the section titles in the list of</w:t>
      </w:r>
      <w:r w:rsidR="00091B1F">
        <w:t xml:space="preserve"> </w:t>
      </w:r>
      <w:r>
        <w:t>Invariant Sections in the license notice of the combined work.</w:t>
      </w:r>
    </w:p>
    <w:p w14:paraId="47596A95" w14:textId="77777777" w:rsidR="00085191" w:rsidRDefault="00E25059">
      <w:r>
        <w:t>In the combination, you must combine any sections Entitled History</w:t>
      </w:r>
      <w:r w:rsidR="00091B1F">
        <w:t xml:space="preserve"> </w:t>
      </w:r>
      <w:r>
        <w:t>in the various original documents, forming one section Entitled</w:t>
      </w:r>
      <w:r w:rsidR="00091B1F">
        <w:t xml:space="preserve"> </w:t>
      </w:r>
      <w:r>
        <w:t>History; likewise combine any sections Entitled Acknowledgements,</w:t>
      </w:r>
      <w:r w:rsidR="00091B1F">
        <w:t xml:space="preserve"> </w:t>
      </w:r>
      <w:r>
        <w:t>and any sections Entitled Dedications.  You must delete all sections</w:t>
      </w:r>
      <w:r w:rsidR="00091B1F">
        <w:t xml:space="preserve"> </w:t>
      </w:r>
      <w:r>
        <w:t>Entitled Endorsements.</w:t>
      </w:r>
    </w:p>
    <w:p w14:paraId="4C5AB3A4" w14:textId="77777777" w:rsidR="00085191" w:rsidRDefault="00091B1F">
      <w:r>
        <w:t xml:space="preserve"> </w:t>
      </w:r>
      <w:r w:rsidR="00E25059">
        <w:t>6. COLLECTIONS OF DOCUMENTS</w:t>
      </w:r>
    </w:p>
    <w:p w14:paraId="4EAA686E" w14:textId="77777777" w:rsidR="00085191" w:rsidRDefault="00E25059">
      <w:r>
        <w:t>You may make a collection consisting of the Document and other</w:t>
      </w:r>
      <w:r w:rsidR="00091B1F">
        <w:t xml:space="preserve"> </w:t>
      </w:r>
      <w:r>
        <w:t>documents released under this License, and replace the individual</w:t>
      </w:r>
      <w:r w:rsidR="00091B1F">
        <w:t xml:space="preserve"> </w:t>
      </w:r>
      <w:r>
        <w:t>copies of this License in the various documents with a single copy</w:t>
      </w:r>
      <w:r w:rsidR="00091B1F">
        <w:t xml:space="preserve"> </w:t>
      </w:r>
      <w:r>
        <w:t>that is included in the collection, provided that you follow the rules</w:t>
      </w:r>
      <w:r w:rsidR="00091B1F">
        <w:t xml:space="preserve"> </w:t>
      </w:r>
      <w:r>
        <w:t>of this License for verbatim copying of each of the documents in all</w:t>
      </w:r>
      <w:r w:rsidR="00091B1F">
        <w:t xml:space="preserve"> </w:t>
      </w:r>
      <w:r>
        <w:t>other respects.</w:t>
      </w:r>
    </w:p>
    <w:p w14:paraId="7A75133B" w14:textId="77777777" w:rsidR="00085191" w:rsidRDefault="00E25059">
      <w:r>
        <w:t>You may extract a single document from such a collection, and</w:t>
      </w:r>
      <w:r w:rsidR="00091B1F">
        <w:t xml:space="preserve"> </w:t>
      </w:r>
      <w:r>
        <w:t>distribute it individually under this License, provided you insert a</w:t>
      </w:r>
      <w:r w:rsidR="00091B1F">
        <w:t xml:space="preserve"> </w:t>
      </w:r>
      <w:r>
        <w:t>copy of this License into the extracted document, and follow this</w:t>
      </w:r>
      <w:r w:rsidR="00091B1F">
        <w:t xml:space="preserve"> </w:t>
      </w:r>
      <w:r>
        <w:t>License in all other respects regarding verbatim copying of that</w:t>
      </w:r>
      <w:r w:rsidR="00091B1F">
        <w:t xml:space="preserve"> </w:t>
      </w:r>
      <w:r>
        <w:t>document.</w:t>
      </w:r>
    </w:p>
    <w:p w14:paraId="786FC560" w14:textId="77777777" w:rsidR="00085191" w:rsidRDefault="00091B1F">
      <w:r>
        <w:t xml:space="preserve"> </w:t>
      </w:r>
      <w:r w:rsidR="00E25059">
        <w:t>7. AGGREGATION WITH INDEPENDENT WORKS</w:t>
      </w:r>
    </w:p>
    <w:p w14:paraId="72F3F952" w14:textId="77777777" w:rsidR="00085191" w:rsidRDefault="00E25059">
      <w:r>
        <w:t>A compilation of the Document or its derivatives with other separate</w:t>
      </w:r>
      <w:r w:rsidR="00091B1F">
        <w:t xml:space="preserve"> </w:t>
      </w:r>
      <w:r>
        <w:t>and independent documents or works, in or on a volume of a storage or</w:t>
      </w:r>
      <w:r w:rsidR="00091B1F">
        <w:t xml:space="preserve"> </w:t>
      </w:r>
      <w:r>
        <w:t>distribution medium, is called an aggregate if the copyright</w:t>
      </w:r>
      <w:r w:rsidR="00091B1F">
        <w:t xml:space="preserve"> </w:t>
      </w:r>
      <w:r>
        <w:t>resulting from the compilation is not used to limit the legal rights</w:t>
      </w:r>
      <w:r w:rsidR="00091B1F">
        <w:t xml:space="preserve"> </w:t>
      </w:r>
      <w:r>
        <w:t>of the compilation's users beyond what the individual works permit.</w:t>
      </w:r>
      <w:r w:rsidR="00091B1F">
        <w:t xml:space="preserve"> </w:t>
      </w:r>
      <w:r>
        <w:t>When the Document is included in an aggregate, this License does not</w:t>
      </w:r>
      <w:r w:rsidR="00091B1F">
        <w:t xml:space="preserve"> </w:t>
      </w:r>
      <w:r>
        <w:t>apply to the other works in the aggregate which are not themselves</w:t>
      </w:r>
      <w:r w:rsidR="00091B1F">
        <w:t xml:space="preserve"> </w:t>
      </w:r>
      <w:r>
        <w:t>derivative works of the Document.</w:t>
      </w:r>
    </w:p>
    <w:p w14:paraId="14B0ABF6" w14:textId="77777777" w:rsidR="00085191" w:rsidRDefault="00E25059">
      <w:r>
        <w:t>If the Cover Text requirement of section 3 is applicable to these</w:t>
      </w:r>
      <w:r w:rsidR="00091B1F">
        <w:t xml:space="preserve"> </w:t>
      </w:r>
      <w:r>
        <w:t>copies of the Document, then if the Document is less than one half of</w:t>
      </w:r>
      <w:r w:rsidR="00091B1F">
        <w:t xml:space="preserve"> </w:t>
      </w:r>
      <w:r>
        <w:t>the entire aggregate, the Document's Cover Texts may be placed on</w:t>
      </w:r>
      <w:r w:rsidR="00091B1F">
        <w:t xml:space="preserve"> </w:t>
      </w:r>
      <w:r>
        <w:t xml:space="preserve">covers that bracket the Document within the </w:t>
      </w:r>
      <w:r>
        <w:lastRenderedPageBreak/>
        <w:t>aggregate, or the</w:t>
      </w:r>
      <w:r w:rsidR="00091B1F">
        <w:t xml:space="preserve"> </w:t>
      </w:r>
      <w:r>
        <w:t>electronic equivalent of covers if the Document is in electronic form.</w:t>
      </w:r>
      <w:r w:rsidR="00091B1F">
        <w:t xml:space="preserve"> </w:t>
      </w:r>
      <w:r>
        <w:t>Otherwise they must appear on printed covers that bracket the whole</w:t>
      </w:r>
      <w:r w:rsidR="00091B1F">
        <w:t xml:space="preserve"> </w:t>
      </w:r>
      <w:r>
        <w:t>aggregate.</w:t>
      </w:r>
    </w:p>
    <w:p w14:paraId="58C1C8DE" w14:textId="77777777" w:rsidR="00085191" w:rsidRDefault="00091B1F">
      <w:r>
        <w:t xml:space="preserve"> </w:t>
      </w:r>
      <w:r w:rsidR="00E25059">
        <w:t>8. TRANSLATION</w:t>
      </w:r>
    </w:p>
    <w:p w14:paraId="1D43D7F3" w14:textId="77777777" w:rsidR="00085191" w:rsidRDefault="00E25059">
      <w:r>
        <w:t>Translation is considered a kind of modification, so you may</w:t>
      </w:r>
      <w:r w:rsidR="00091B1F">
        <w:t xml:space="preserve"> </w:t>
      </w:r>
      <w:r>
        <w:t>distribute translations of the Document under the terms of section 4.</w:t>
      </w:r>
      <w:r w:rsidR="00091B1F">
        <w:t xml:space="preserve"> </w:t>
      </w:r>
      <w:r>
        <w:t>Replacing Invariant Sections with translations requires special</w:t>
      </w:r>
      <w:r w:rsidR="00091B1F">
        <w:t xml:space="preserve"> </w:t>
      </w:r>
      <w:r>
        <w:t>permission from their copyright holders, but you may include</w:t>
      </w:r>
      <w:r w:rsidR="00091B1F">
        <w:t xml:space="preserve"> </w:t>
      </w:r>
      <w:r>
        <w:t>translations of some or all Invariant Sections in addition to the</w:t>
      </w:r>
      <w:r w:rsidR="00091B1F">
        <w:t xml:space="preserve"> </w:t>
      </w:r>
      <w:r>
        <w:t>original versions of these Invariant Sections.  You may include a</w:t>
      </w:r>
      <w:r w:rsidR="00091B1F">
        <w:t xml:space="preserve"> </w:t>
      </w:r>
      <w:r>
        <w:t>translation of this License, and all the license notices in the</w:t>
      </w:r>
      <w:r w:rsidR="00091B1F">
        <w:t xml:space="preserve"> </w:t>
      </w:r>
      <w:r>
        <w:t>Document, and any Warranty Disclaimers, provided that you also include</w:t>
      </w:r>
      <w:r w:rsidR="00091B1F">
        <w:t xml:space="preserve"> </w:t>
      </w:r>
      <w:r>
        <w:t>the original English version of this License and the original versions</w:t>
      </w:r>
      <w:r w:rsidR="00091B1F">
        <w:t xml:space="preserve"> </w:t>
      </w:r>
      <w:r>
        <w:t>of those notices and disclaimers.  In case of a disagreement between</w:t>
      </w:r>
      <w:r w:rsidR="00091B1F">
        <w:t xml:space="preserve"> </w:t>
      </w:r>
      <w:r>
        <w:t>the translation and the original version of this License or a notice</w:t>
      </w:r>
      <w:r w:rsidR="00091B1F">
        <w:t xml:space="preserve"> </w:t>
      </w:r>
      <w:r>
        <w:t>or disclaimer, the original version will prevail.</w:t>
      </w:r>
    </w:p>
    <w:p w14:paraId="4EC03CF3" w14:textId="77777777" w:rsidR="00085191" w:rsidRDefault="00E25059">
      <w:r>
        <w:t>If a section in the Document is Entitled Acknowledgements,</w:t>
      </w:r>
      <w:r w:rsidR="00091B1F">
        <w:t xml:space="preserve"> </w:t>
      </w:r>
      <w:r>
        <w:t>Dedications, or History, the requirement (section 4) to Preserve</w:t>
      </w:r>
      <w:r w:rsidR="00091B1F">
        <w:t xml:space="preserve"> </w:t>
      </w:r>
      <w:r>
        <w:t>its Title (section 1) will typically require changing the actual</w:t>
      </w:r>
      <w:r w:rsidR="00091B1F">
        <w:t xml:space="preserve"> </w:t>
      </w:r>
      <w:r>
        <w:t>title.</w:t>
      </w:r>
    </w:p>
    <w:p w14:paraId="3FEF0E8B" w14:textId="77777777" w:rsidR="00085191" w:rsidRDefault="00091B1F">
      <w:r>
        <w:t xml:space="preserve"> </w:t>
      </w:r>
      <w:r w:rsidR="00E25059">
        <w:t>9. TERMINATION</w:t>
      </w:r>
    </w:p>
    <w:p w14:paraId="510DC349" w14:textId="77777777" w:rsidR="00085191" w:rsidRDefault="00E25059">
      <w:r>
        <w:t>You may not copy, modify, sublicense, or distribute the Document</w:t>
      </w:r>
      <w:r w:rsidR="00091B1F">
        <w:t xml:space="preserve"> </w:t>
      </w:r>
      <w:r>
        <w:t>except as expressly provided under this License.  Any attempt</w:t>
      </w:r>
      <w:r w:rsidR="00091B1F">
        <w:t xml:space="preserve"> </w:t>
      </w:r>
      <w:r>
        <w:t>otherwise to copy, modify, sublicense, or distribute it is void, and</w:t>
      </w:r>
      <w:r w:rsidR="00091B1F">
        <w:t xml:space="preserve"> </w:t>
      </w:r>
      <w:r>
        <w:t>will automatically terminate your rights under this License.</w:t>
      </w:r>
    </w:p>
    <w:p w14:paraId="1809AABA" w14:textId="77777777" w:rsidR="00085191" w:rsidRDefault="00E25059">
      <w:r>
        <w:t>However, if you cease all violation of this License, then your license</w:t>
      </w:r>
      <w:r w:rsidR="00091B1F">
        <w:t xml:space="preserve"> </w:t>
      </w:r>
      <w:r>
        <w:t>from a particular copyright holder is reinstated (a) provisionally,</w:t>
      </w:r>
      <w:r w:rsidR="00091B1F">
        <w:t xml:space="preserve"> </w:t>
      </w:r>
      <w:r>
        <w:t>unless and until the copyright holder explicitly and finally</w:t>
      </w:r>
      <w:r w:rsidR="00091B1F">
        <w:t xml:space="preserve"> </w:t>
      </w:r>
      <w:r>
        <w:t>terminates your license, and (b) permanently, if the copyright holder</w:t>
      </w:r>
      <w:r w:rsidR="00091B1F">
        <w:t xml:space="preserve"> </w:t>
      </w:r>
      <w:r>
        <w:t>fails to notify you of the violation by some reasonable means prior to</w:t>
      </w:r>
      <w:r w:rsidR="00091B1F">
        <w:t xml:space="preserve"> </w:t>
      </w:r>
      <w:r>
        <w:t>60 days after the cessation.</w:t>
      </w:r>
    </w:p>
    <w:p w14:paraId="45E767EE" w14:textId="77777777" w:rsidR="00085191" w:rsidRDefault="00E25059">
      <w:r>
        <w:t>Moreover, your license from a particular copyright holder is</w:t>
      </w:r>
      <w:r w:rsidR="00091B1F">
        <w:t xml:space="preserve"> </w:t>
      </w:r>
      <w:r>
        <w:t>reinstated permanently if the copyright holder notifies you of the</w:t>
      </w:r>
      <w:r w:rsidR="00091B1F">
        <w:t xml:space="preserve"> </w:t>
      </w:r>
      <w:r>
        <w:t>violation by some reasonable means, this is the first time you have</w:t>
      </w:r>
      <w:r w:rsidR="00091B1F">
        <w:t xml:space="preserve"> </w:t>
      </w:r>
      <w:r>
        <w:t>received notice of violation of this License (for any work) from that</w:t>
      </w:r>
      <w:r w:rsidR="00091B1F">
        <w:t xml:space="preserve"> </w:t>
      </w:r>
      <w:r>
        <w:t>copyright holder, and you cure the violation prior to 30 days after</w:t>
      </w:r>
      <w:r w:rsidR="00091B1F">
        <w:t xml:space="preserve"> </w:t>
      </w:r>
      <w:r>
        <w:t>your receipt of the notice.</w:t>
      </w:r>
    </w:p>
    <w:p w14:paraId="598ADE71" w14:textId="77777777" w:rsidR="00085191" w:rsidRDefault="00E25059">
      <w:r>
        <w:t>Termination of your rights under this section does not terminate the</w:t>
      </w:r>
      <w:r w:rsidR="00091B1F">
        <w:t xml:space="preserve"> </w:t>
      </w:r>
      <w:r>
        <w:t>licenses of parties who have received copies or rights from you under</w:t>
      </w:r>
      <w:r w:rsidR="00091B1F">
        <w:t xml:space="preserve"> </w:t>
      </w:r>
      <w:r>
        <w:t>this License.  If your rights have been terminated and not permanently</w:t>
      </w:r>
      <w:r w:rsidR="00091B1F">
        <w:t xml:space="preserve"> </w:t>
      </w:r>
      <w:r>
        <w:t>reinstated, receipt of a copy of some or all of the same material does</w:t>
      </w:r>
      <w:r w:rsidR="00091B1F">
        <w:t xml:space="preserve"> </w:t>
      </w:r>
      <w:r>
        <w:t>not give you any rights to use it.</w:t>
      </w:r>
    </w:p>
    <w:p w14:paraId="3F846BBE" w14:textId="77777777" w:rsidR="00085191" w:rsidRDefault="00091B1F">
      <w:r>
        <w:t xml:space="preserve"> </w:t>
      </w:r>
      <w:r w:rsidR="00E25059">
        <w:t>10. FUTURE REVISIONS OF THIS LICENSE</w:t>
      </w:r>
    </w:p>
    <w:p w14:paraId="562637EE" w14:textId="77777777" w:rsidR="00085191" w:rsidRDefault="00E25059">
      <w:r>
        <w:t>The Free Software Foundation may publish new, revised versions of the</w:t>
      </w:r>
      <w:r w:rsidR="00091B1F">
        <w:t xml:space="preserve"> </w:t>
      </w:r>
      <w:r>
        <w:t>GNU Free Documentation License from time to time.  Such new versions</w:t>
      </w:r>
      <w:r w:rsidR="00091B1F">
        <w:t xml:space="preserve"> </w:t>
      </w:r>
      <w:r>
        <w:t>will be similar in spirit to the present version, but may differ in</w:t>
      </w:r>
      <w:r w:rsidR="00091B1F">
        <w:t xml:space="preserve"> </w:t>
      </w:r>
      <w:r>
        <w:t>detail to address new problems or concerns.  See</w:t>
      </w:r>
      <w:r w:rsidR="00091B1F">
        <w:t xml:space="preserve"> </w:t>
      </w:r>
      <w:r>
        <w:t>http://www.gnu.org/copyleft/.</w:t>
      </w:r>
    </w:p>
    <w:p w14:paraId="133C927C" w14:textId="77777777" w:rsidR="00085191" w:rsidRDefault="00E25059">
      <w:r>
        <w:t>Each version of the License is given a distinguishing version number.</w:t>
      </w:r>
      <w:r w:rsidR="00091B1F">
        <w:t xml:space="preserve"> </w:t>
      </w:r>
      <w:r>
        <w:t>If the Document specifies that a particular numbered version of this</w:t>
      </w:r>
      <w:r w:rsidR="00091B1F">
        <w:t xml:space="preserve"> </w:t>
      </w:r>
      <w:r>
        <w:t>License or any later version applies to it, you have the option of</w:t>
      </w:r>
      <w:r w:rsidR="00091B1F">
        <w:t xml:space="preserve"> </w:t>
      </w:r>
      <w:r>
        <w:t>following the terms and conditions either of that specified version or</w:t>
      </w:r>
      <w:r w:rsidR="00091B1F">
        <w:t xml:space="preserve"> </w:t>
      </w:r>
      <w:r>
        <w:t>of any later version that has been published (not as a draft) by the</w:t>
      </w:r>
      <w:r w:rsidR="00091B1F">
        <w:t xml:space="preserve"> </w:t>
      </w:r>
      <w:r>
        <w:t>Free Software Foundation.  If the Document does not specify a version</w:t>
      </w:r>
      <w:r w:rsidR="00091B1F">
        <w:t xml:space="preserve"> </w:t>
      </w:r>
      <w:r>
        <w:t>number of this License, you may choose any version ever published (not</w:t>
      </w:r>
      <w:r w:rsidR="00091B1F">
        <w:t xml:space="preserve"> </w:t>
      </w:r>
      <w:r>
        <w:t>as a draft) by the Free Software Foundation.  If the Document</w:t>
      </w:r>
      <w:r w:rsidR="00091B1F">
        <w:t xml:space="preserve"> </w:t>
      </w:r>
      <w:r>
        <w:t xml:space="preserve">specifies that a proxy can decide which future </w:t>
      </w:r>
      <w:r>
        <w:lastRenderedPageBreak/>
        <w:t>versions of this</w:t>
      </w:r>
      <w:r w:rsidR="00091B1F">
        <w:t xml:space="preserve"> </w:t>
      </w:r>
      <w:r>
        <w:t>License can be used, that proxy's public statement of acceptance of a</w:t>
      </w:r>
      <w:r w:rsidR="00091B1F">
        <w:t xml:space="preserve"> </w:t>
      </w:r>
      <w:r>
        <w:t>version permanently authorizes you to choose that version for the</w:t>
      </w:r>
      <w:r w:rsidR="00091B1F">
        <w:t xml:space="preserve"> </w:t>
      </w:r>
      <w:r>
        <w:t>Document.</w:t>
      </w:r>
    </w:p>
    <w:p w14:paraId="15CC5D8A" w14:textId="77777777" w:rsidR="00085191" w:rsidRDefault="00E25059">
      <w:r>
        <w:t>11. RELICENSING</w:t>
      </w:r>
    </w:p>
    <w:p w14:paraId="5C2D3D57" w14:textId="77777777" w:rsidR="00085191" w:rsidRDefault="00E25059">
      <w:r>
        <w:t>Massive Multiauthor Collaboration Site (or MMC Site) means any</w:t>
      </w:r>
      <w:r w:rsidR="00091B1F">
        <w:t xml:space="preserve"> </w:t>
      </w:r>
      <w:r>
        <w:t>World Wide Web server that publishes copyrightable works and also</w:t>
      </w:r>
      <w:r w:rsidR="00091B1F">
        <w:t xml:space="preserve"> </w:t>
      </w:r>
      <w:r>
        <w:t>provides prominent facilities for anybody to edit those works.  A</w:t>
      </w:r>
      <w:r w:rsidR="00091B1F">
        <w:t xml:space="preserve"> </w:t>
      </w:r>
      <w:r>
        <w:t>public wiki that anybody can edit is an example of such a server.  A</w:t>
      </w:r>
      <w:r w:rsidR="00091B1F">
        <w:t xml:space="preserve"> </w:t>
      </w:r>
      <w:r>
        <w:t>Massive Multiauthor Collaboration (or MMC) contained in the site</w:t>
      </w:r>
      <w:r w:rsidR="00091B1F">
        <w:t xml:space="preserve"> </w:t>
      </w:r>
      <w:r>
        <w:t>means any set of copyrightable works thus published on the MMC site.</w:t>
      </w:r>
    </w:p>
    <w:p w14:paraId="4E971403" w14:textId="77777777" w:rsidR="00085191" w:rsidRDefault="00E25059">
      <w:r>
        <w:t xml:space="preserve">CC-BY-SA means the Creative Commons Attribution-Share Alike 3.0 </w:t>
      </w:r>
      <w:r w:rsidR="00091B1F">
        <w:t xml:space="preserve"> </w:t>
      </w:r>
      <w:r>
        <w:t xml:space="preserve">license published by Creative Commons Corporation, a not-for-profit </w:t>
      </w:r>
      <w:r w:rsidR="00091B1F">
        <w:t xml:space="preserve"> </w:t>
      </w:r>
      <w:r>
        <w:t xml:space="preserve">corporation with a principal place of business in San Francisco, </w:t>
      </w:r>
      <w:r w:rsidR="00091B1F">
        <w:t xml:space="preserve"> </w:t>
      </w:r>
      <w:r>
        <w:t xml:space="preserve">California, as well as future copyleft versions of that license </w:t>
      </w:r>
      <w:r w:rsidR="00091B1F">
        <w:t xml:space="preserve"> </w:t>
      </w:r>
      <w:r>
        <w:t>published by that same organization.</w:t>
      </w:r>
    </w:p>
    <w:p w14:paraId="14E79607" w14:textId="77777777" w:rsidR="00085191" w:rsidRDefault="00E25059">
      <w:r>
        <w:t xml:space="preserve">Incorporate means to publish or republish a Document, in whole or in </w:t>
      </w:r>
      <w:r w:rsidR="00091B1F">
        <w:t xml:space="preserve"> </w:t>
      </w:r>
      <w:r>
        <w:t>part, as part of another Document.</w:t>
      </w:r>
    </w:p>
    <w:p w14:paraId="13734357" w14:textId="77777777" w:rsidR="00085191" w:rsidRDefault="00E25059">
      <w:r>
        <w:t xml:space="preserve">An MMC is eligible for relicensing if it is licensed under this </w:t>
      </w:r>
      <w:r w:rsidR="00091B1F">
        <w:t xml:space="preserve"> </w:t>
      </w:r>
      <w:r>
        <w:t xml:space="preserve">License, and if all works that were first published under this License </w:t>
      </w:r>
      <w:r w:rsidR="00091B1F">
        <w:t xml:space="preserve"> </w:t>
      </w:r>
      <w:r>
        <w:t xml:space="preserve">somewhere other than this MMC, and subsequently incorporated in whole or </w:t>
      </w:r>
      <w:r w:rsidR="00091B1F">
        <w:t xml:space="preserve"> </w:t>
      </w:r>
      <w:r>
        <w:t xml:space="preserve">in part into the MMC, (1) had no cover texts or invariant sections, and </w:t>
      </w:r>
      <w:r w:rsidR="00091B1F">
        <w:t xml:space="preserve"> </w:t>
      </w:r>
      <w:r>
        <w:t>(2) were thus incorporated prior to November 1, 2008.</w:t>
      </w:r>
    </w:p>
    <w:p w14:paraId="47EB2E4E" w14:textId="77777777" w:rsidR="00085191" w:rsidRDefault="00E25059">
      <w:r>
        <w:t>The operator of an MMC Site may republish an MMC contained in the site</w:t>
      </w:r>
      <w:r w:rsidR="00091B1F">
        <w:t xml:space="preserve"> </w:t>
      </w:r>
      <w:r>
        <w:t>under CC-BY-SA on the same site at any time before August 1, 2009,</w:t>
      </w:r>
      <w:r w:rsidR="00091B1F">
        <w:t xml:space="preserve"> </w:t>
      </w:r>
      <w:r>
        <w:t>provided the MMC is eligible for relicensing.</w:t>
      </w:r>
    </w:p>
    <w:p w14:paraId="245C4E0A" w14:textId="77777777" w:rsidR="00085191" w:rsidRDefault="00091B1F">
      <w:r>
        <w:t xml:space="preserve"> </w:t>
      </w:r>
      <w:r w:rsidR="00E25059">
        <w:t>ADDENDUM: How to use this License for your documents</w:t>
      </w:r>
    </w:p>
    <w:p w14:paraId="042A9819" w14:textId="77777777" w:rsidR="00085191" w:rsidRDefault="00E25059">
      <w:r>
        <w:t>To use this License in a document you have written, include a copy of</w:t>
      </w:r>
      <w:r w:rsidR="00091B1F">
        <w:t xml:space="preserve"> </w:t>
      </w:r>
      <w:r>
        <w:t>the License in the document and put the following copyright and</w:t>
      </w:r>
      <w:r w:rsidR="00091B1F">
        <w:t xml:space="preserve"> </w:t>
      </w:r>
      <w:r>
        <w:t>license notices just after the title page:</w:t>
      </w:r>
    </w:p>
    <w:p w14:paraId="7119AEFA" w14:textId="77777777" w:rsidR="00085191" w:rsidRDefault="00E25059">
      <w:r>
        <w:t xml:space="preserve">    Copyright (c)  YEAR  YOUR NAME.</w:t>
      </w:r>
      <w:r w:rsidR="00091B1F">
        <w:t xml:space="preserve"> </w:t>
      </w:r>
      <w:r>
        <w:t xml:space="preserve">    Permission is granted to copy, distribute and/or modify this document</w:t>
      </w:r>
      <w:r w:rsidR="00091B1F">
        <w:t xml:space="preserve"> </w:t>
      </w:r>
      <w:r>
        <w:t xml:space="preserve">    under the terms of the GNU Free Documentation License, Version 1.3</w:t>
      </w:r>
      <w:r w:rsidR="00091B1F">
        <w:t xml:space="preserve"> </w:t>
      </w:r>
      <w:r>
        <w:t xml:space="preserve">    or any later version published by the Free Software Foundation;</w:t>
      </w:r>
      <w:r w:rsidR="00091B1F">
        <w:t xml:space="preserve"> </w:t>
      </w:r>
      <w:r>
        <w:t xml:space="preserve">    with no Invariant Sections, no Front-Cover Texts, and no Back-Cover Texts.</w:t>
      </w:r>
      <w:r w:rsidR="00091B1F">
        <w:t xml:space="preserve"> </w:t>
      </w:r>
      <w:r>
        <w:t xml:space="preserve">    A copy of the license is included in the section entitled GNU</w:t>
      </w:r>
      <w:r w:rsidR="00091B1F">
        <w:t xml:space="preserve"> </w:t>
      </w:r>
      <w:r>
        <w:t xml:space="preserve">    Free Documentation License.</w:t>
      </w:r>
    </w:p>
    <w:p w14:paraId="015A99FF" w14:textId="77777777" w:rsidR="00085191" w:rsidRDefault="00E25059">
      <w:r>
        <w:t>If you have Invariant Sections, Front-Cover Texts and Back-Cover Texts,</w:t>
      </w:r>
      <w:r w:rsidR="00091B1F">
        <w:t xml:space="preserve"> </w:t>
      </w:r>
      <w:r>
        <w:t>replace the with...Texts. line with this:</w:t>
      </w:r>
    </w:p>
    <w:p w14:paraId="0BD271C7" w14:textId="77777777" w:rsidR="00085191" w:rsidRDefault="00E25059">
      <w:r>
        <w:t xml:space="preserve">    with the Invariant Sections being LIST THEIR TITLES, with the</w:t>
      </w:r>
      <w:r w:rsidR="00091B1F">
        <w:t xml:space="preserve"> </w:t>
      </w:r>
      <w:r>
        <w:t xml:space="preserve">    Front-Cover Texts being LIST, and with the Back-Cover Texts being LIST.</w:t>
      </w:r>
    </w:p>
    <w:p w14:paraId="2363A43B" w14:textId="77777777" w:rsidR="00085191" w:rsidRDefault="00E25059">
      <w:r>
        <w:t>If you have Invariant Sections without Cover Texts, or some other</w:t>
      </w:r>
      <w:r w:rsidR="00091B1F">
        <w:t xml:space="preserve"> </w:t>
      </w:r>
      <w:r>
        <w:t>combination of the three, merge those two alternatives to suit the</w:t>
      </w:r>
      <w:r w:rsidR="00091B1F">
        <w:t xml:space="preserve"> </w:t>
      </w:r>
      <w:r>
        <w:t>situation.</w:t>
      </w:r>
    </w:p>
    <w:p w14:paraId="40A02E9B" w14:textId="77777777" w:rsidR="00085191" w:rsidRDefault="00E25059">
      <w:r>
        <w:t>If your document contains nontrivial examples of program code, we</w:t>
      </w:r>
      <w:r w:rsidR="00091B1F">
        <w:t xml:space="preserve"> </w:t>
      </w:r>
      <w:r>
        <w:t>recommend releasing these examples in parallel under your choice of</w:t>
      </w:r>
      <w:r w:rsidR="00091B1F">
        <w:t xml:space="preserve"> </w:t>
      </w:r>
      <w:r>
        <w:t>free software license, such as the GNU General Public License,</w:t>
      </w:r>
      <w:r w:rsidR="00091B1F">
        <w:t xml:space="preserve"> </w:t>
      </w:r>
      <w:r>
        <w:t>to permit their use in free software.</w:t>
      </w:r>
      <w:r w:rsidR="00091B1F">
        <w:t xml:space="preserve"> </w:t>
      </w:r>
      <w:r>
        <w:t>[END FILE=/usr/share/common-licenses/GFDL-1.3]</w:t>
      </w:r>
    </w:p>
    <w:p w14:paraId="5C28D739" w14:textId="77777777" w:rsidR="00594697" w:rsidRDefault="00594697" w:rsidP="000727EF">
      <w:pPr>
        <w:pStyle w:val="Heading2"/>
      </w:pPr>
      <w:bookmarkStart w:id="775" w:name="_Toc399938591"/>
      <w:r>
        <w:t>Common License GPL-1</w:t>
      </w:r>
      <w:bookmarkEnd w:id="775"/>
    </w:p>
    <w:p w14:paraId="25D57EE0" w14:textId="77777777" w:rsidR="00085191" w:rsidRDefault="00E25059" w:rsidP="00594697">
      <w:r>
        <w:t>/usr/share/common-licenses/GPL-1:</w:t>
      </w:r>
    </w:p>
    <w:p w14:paraId="0A7110B3" w14:textId="77777777" w:rsidR="00085191" w:rsidRDefault="00E25059">
      <w:r>
        <w:t>[BEGIN FILE=/usr/share/common-licenses/GPL-1]</w:t>
      </w:r>
    </w:p>
    <w:p w14:paraId="2E9A54C8" w14:textId="77777777" w:rsidR="00085191" w:rsidRDefault="00E25059">
      <w:r>
        <w:lastRenderedPageBreak/>
        <w:t xml:space="preserve">                    GNU GENERAL PUBLIC LICENSE</w:t>
      </w:r>
      <w:r w:rsidR="00091B1F">
        <w:t xml:space="preserve"> </w:t>
      </w:r>
      <w:r>
        <w:t xml:space="preserve">                     Version 1, February 1989</w:t>
      </w:r>
    </w:p>
    <w:p w14:paraId="71B34782" w14:textId="77777777" w:rsidR="00085191" w:rsidRDefault="00E25059">
      <w:r>
        <w:t xml:space="preserve"> Copyright (C) 1989 Free Software Foundation, Inc.</w:t>
      </w:r>
      <w:r w:rsidR="00091B1F">
        <w:t xml:space="preserve"> </w:t>
      </w:r>
      <w:r>
        <w:t xml:space="preserve">                    51 Franklin St, Fifth Floor, Boston, MA  02110-1301  USA</w:t>
      </w:r>
    </w:p>
    <w:p w14:paraId="05CB31AD" w14:textId="77777777" w:rsidR="00085191" w:rsidRDefault="00E25059">
      <w:r>
        <w:t xml:space="preserve"> Everyone is permitted to copy and distribute verbatim copies</w:t>
      </w:r>
      <w:r w:rsidR="00091B1F">
        <w:t xml:space="preserve"> </w:t>
      </w:r>
      <w:r>
        <w:t xml:space="preserve"> of this license document, but changing it is not allowed.</w:t>
      </w:r>
    </w:p>
    <w:p w14:paraId="5F3D7F9B" w14:textId="77777777" w:rsidR="00085191" w:rsidRDefault="00E25059">
      <w:r>
        <w:t xml:space="preserve">                            </w:t>
      </w:r>
      <w:r w:rsidRPr="00CE7DF1">
        <w:t>Preamble</w:t>
      </w:r>
    </w:p>
    <w:p w14:paraId="55553B45" w14:textId="77777777" w:rsidR="00085191" w:rsidRDefault="00E25059">
      <w:r>
        <w:t xml:space="preserve">  The license agreements of most software companies try to keep users</w:t>
      </w:r>
      <w:r w:rsidR="00091B1F">
        <w:t xml:space="preserve"> </w:t>
      </w:r>
      <w:r>
        <w:t>at the mercy of those companies.  By contrast, our General Public</w:t>
      </w:r>
      <w:r w:rsidR="00091B1F">
        <w:t xml:space="preserve"> </w:t>
      </w:r>
      <w:r>
        <w:t>License is intended to guarantee your freedom to share and change free</w:t>
      </w:r>
      <w:r w:rsidR="00091B1F">
        <w:t xml:space="preserve"> </w:t>
      </w:r>
      <w:r>
        <w:t>software--to make sure the software is free for all its users.  The</w:t>
      </w:r>
      <w:r w:rsidR="00091B1F">
        <w:t xml:space="preserve"> </w:t>
      </w:r>
      <w:r>
        <w:t>General Public License applies to the Free Software Foundation's</w:t>
      </w:r>
      <w:r w:rsidR="00091B1F">
        <w:t xml:space="preserve"> </w:t>
      </w:r>
      <w:r>
        <w:t>software and to any other program whose authors commit to using it.</w:t>
      </w:r>
      <w:r w:rsidR="00091B1F">
        <w:t xml:space="preserve"> </w:t>
      </w:r>
      <w:r>
        <w:t>You can use it for your programs, too.</w:t>
      </w:r>
    </w:p>
    <w:p w14:paraId="41CF975D" w14:textId="77777777" w:rsidR="00085191" w:rsidRDefault="00E25059">
      <w:r>
        <w:t xml:space="preserve">  When we speak of free software, we are referring to freedom, not</w:t>
      </w:r>
      <w:r w:rsidR="00091B1F">
        <w:t xml:space="preserve"> </w:t>
      </w:r>
      <w:r>
        <w:t>price.  Specifically, the General Public License is designed to make</w:t>
      </w:r>
      <w:r w:rsidR="00091B1F">
        <w:t xml:space="preserve"> </w:t>
      </w:r>
      <w:r>
        <w:t>sure that you have the freedom to give away or sell copies of free</w:t>
      </w:r>
      <w:r w:rsidR="00091B1F">
        <w:t xml:space="preserve"> </w:t>
      </w:r>
      <w:r>
        <w:t>software, that you receive source code or can get it if you want it,</w:t>
      </w:r>
      <w:r w:rsidR="00091B1F">
        <w:t xml:space="preserve"> </w:t>
      </w:r>
      <w:r>
        <w:t>that you can change the software or use pieces of it in new free</w:t>
      </w:r>
      <w:r w:rsidR="00091B1F">
        <w:t xml:space="preserve"> </w:t>
      </w:r>
      <w:r>
        <w:t>programs; and that you know you can do these things.</w:t>
      </w:r>
    </w:p>
    <w:p w14:paraId="53EEA7B2" w14:textId="77777777" w:rsidR="00085191" w:rsidRDefault="00E25059">
      <w:r>
        <w:t xml:space="preserve">  To protect your rights, we need to make restrictions that forbid</w:t>
      </w:r>
      <w:r w:rsidR="00091B1F">
        <w:t xml:space="preserve"> </w:t>
      </w:r>
      <w:r>
        <w:t>anyone to deny you these rights or to ask you to surrender the rights.</w:t>
      </w:r>
      <w:r w:rsidR="00091B1F">
        <w:t xml:space="preserve"> </w:t>
      </w:r>
      <w:r>
        <w:t>These restrictions translate to certain responsibilities for you if you</w:t>
      </w:r>
      <w:r w:rsidR="00091B1F">
        <w:t xml:space="preserve"> </w:t>
      </w:r>
      <w:r>
        <w:t>distribute copies of the software, or if you modify it.</w:t>
      </w:r>
    </w:p>
    <w:p w14:paraId="05A43A80" w14:textId="77777777" w:rsidR="00085191" w:rsidRDefault="00E25059">
      <w:r>
        <w:t xml:space="preserve">  For example, if you distribute copies of a such a program, whether</w:t>
      </w:r>
      <w:r w:rsidR="00091B1F">
        <w:t xml:space="preserve"> </w:t>
      </w:r>
      <w:r>
        <w:t>gratis or for a fee, you must give the recipients all the rights that</w:t>
      </w:r>
      <w:r w:rsidR="00091B1F">
        <w:t xml:space="preserve"> </w:t>
      </w:r>
      <w:r>
        <w:t>you have.  You must make sure that they, too, receive or can get the</w:t>
      </w:r>
      <w:r w:rsidR="00091B1F">
        <w:t xml:space="preserve"> </w:t>
      </w:r>
      <w:r>
        <w:t>source code.  And you must tell them their rights.</w:t>
      </w:r>
    </w:p>
    <w:p w14:paraId="0864E405" w14:textId="77777777" w:rsidR="00085191" w:rsidRDefault="00E25059">
      <w:r>
        <w:t xml:space="preserve">  We protect your rights with two steps: (1) copyright the software, and</w:t>
      </w:r>
      <w:r w:rsidR="00091B1F">
        <w:t xml:space="preserve"> </w:t>
      </w:r>
      <w:r>
        <w:t>(2) offer you this license which gives you legal permission to copy,</w:t>
      </w:r>
      <w:r w:rsidR="00091B1F">
        <w:t xml:space="preserve"> </w:t>
      </w:r>
      <w:r>
        <w:t>distribute and/or modify the software.</w:t>
      </w:r>
    </w:p>
    <w:p w14:paraId="218C4B0A" w14:textId="77777777" w:rsidR="00085191" w:rsidRDefault="00E25059">
      <w:r>
        <w:t xml:space="preserve">  Also, for each author's protection and ours, we want to make certain</w:t>
      </w:r>
      <w:r w:rsidR="00091B1F">
        <w:t xml:space="preserve"> </w:t>
      </w:r>
      <w:r>
        <w:t>that everyone understands that there is no warranty for this free</w:t>
      </w:r>
      <w:r w:rsidR="00091B1F">
        <w:t xml:space="preserve"> </w:t>
      </w:r>
      <w:r>
        <w:t>software.  If the software is modified by someone else and passed on, we</w:t>
      </w:r>
      <w:r w:rsidR="00091B1F">
        <w:t xml:space="preserve"> </w:t>
      </w:r>
      <w:r>
        <w:t>want its recipients to know that what they have is not the original, so</w:t>
      </w:r>
      <w:r w:rsidR="00091B1F">
        <w:t xml:space="preserve"> </w:t>
      </w:r>
      <w:r>
        <w:t>that any problems introduced by others will not reflect on the original</w:t>
      </w:r>
      <w:r w:rsidR="00091B1F">
        <w:t xml:space="preserve"> </w:t>
      </w:r>
      <w:r>
        <w:t>authors' reputations.</w:t>
      </w:r>
    </w:p>
    <w:p w14:paraId="1E279374" w14:textId="77777777" w:rsidR="00085191" w:rsidRDefault="00E25059">
      <w:r>
        <w:t xml:space="preserve">  The precise terms and conditions for copying, distribution and</w:t>
      </w:r>
      <w:r w:rsidR="00091B1F">
        <w:t xml:space="preserve"> </w:t>
      </w:r>
      <w:r>
        <w:t>modification follow.</w:t>
      </w:r>
    </w:p>
    <w:p w14:paraId="6F50944B" w14:textId="77777777" w:rsidR="00085191" w:rsidRDefault="00E25059">
      <w:r>
        <w:t xml:space="preserve">                    GNU GENERAL PUBLIC LICENSE</w:t>
      </w:r>
      <w:r w:rsidR="00091B1F">
        <w:t xml:space="preserve"> </w:t>
      </w:r>
      <w:r>
        <w:t xml:space="preserve">   TERMS AND CONDITIONS FOR COPYING, DISTRIBUTION AND MODIFICATION</w:t>
      </w:r>
    </w:p>
    <w:p w14:paraId="0155E235" w14:textId="77777777" w:rsidR="00085191" w:rsidRDefault="00E25059">
      <w:r>
        <w:t xml:space="preserve">  0. This License Agreement applies to any program or other work which</w:t>
      </w:r>
      <w:r w:rsidR="00091B1F">
        <w:t xml:space="preserve"> </w:t>
      </w:r>
      <w:r>
        <w:t>contains a notice placed by the copyright holder saying it may be</w:t>
      </w:r>
      <w:r w:rsidR="00091B1F">
        <w:t xml:space="preserve"> </w:t>
      </w:r>
      <w:r>
        <w:t>distributed under the terms of this General Public License.  The</w:t>
      </w:r>
      <w:r w:rsidR="00091B1F">
        <w:t xml:space="preserve"> </w:t>
      </w:r>
      <w:r>
        <w:t>Program, below, refers to any such program or work, and a work based</w:t>
      </w:r>
      <w:r w:rsidR="00091B1F">
        <w:t xml:space="preserve"> </w:t>
      </w:r>
      <w:r>
        <w:t>on the Program means either the Program or any work containing the</w:t>
      </w:r>
      <w:r w:rsidR="00091B1F">
        <w:t xml:space="preserve"> </w:t>
      </w:r>
      <w:r>
        <w:t>Program or a portion of it, either verbatim or with modifications.  Each</w:t>
      </w:r>
      <w:r w:rsidR="00091B1F">
        <w:t xml:space="preserve"> </w:t>
      </w:r>
      <w:r>
        <w:t>licensee is addressed as you.</w:t>
      </w:r>
    </w:p>
    <w:p w14:paraId="56D3C087" w14:textId="77777777" w:rsidR="00085191" w:rsidRDefault="00E25059">
      <w:r>
        <w:t xml:space="preserve">  1. You may copy and distribute verbatim copies of the Program's source</w:t>
      </w:r>
      <w:r w:rsidR="00091B1F">
        <w:t xml:space="preserve"> </w:t>
      </w:r>
      <w:r>
        <w:t>code as you receive it, in any medium, provided that you conspicuously and</w:t>
      </w:r>
      <w:r w:rsidR="00091B1F">
        <w:t xml:space="preserve"> </w:t>
      </w:r>
      <w:r>
        <w:t>appropriately publish on each copy an appropriate copyright notice and</w:t>
      </w:r>
      <w:r w:rsidR="00091B1F">
        <w:t xml:space="preserve"> </w:t>
      </w:r>
      <w:r>
        <w:t>disclaimer of warranty; keep intact all the notices that refer to this</w:t>
      </w:r>
      <w:r w:rsidR="00091B1F">
        <w:t xml:space="preserve"> </w:t>
      </w:r>
      <w:r>
        <w:t>General Public License and to the absence of any warranty; and give any</w:t>
      </w:r>
      <w:r w:rsidR="00091B1F">
        <w:t xml:space="preserve"> </w:t>
      </w:r>
      <w:r>
        <w:t>other recipients of the Program a copy of this General Public License</w:t>
      </w:r>
      <w:r w:rsidR="00091B1F">
        <w:t xml:space="preserve"> </w:t>
      </w:r>
      <w:r>
        <w:lastRenderedPageBreak/>
        <w:t>along with the Program.  You may charge a fee for the physical act of</w:t>
      </w:r>
      <w:r w:rsidR="00091B1F">
        <w:t xml:space="preserve"> </w:t>
      </w:r>
      <w:r>
        <w:t>transferring a copy.</w:t>
      </w:r>
    </w:p>
    <w:p w14:paraId="148DDA81" w14:textId="77777777" w:rsidR="00085191" w:rsidRDefault="00E25059">
      <w:r>
        <w:t xml:space="preserve">  2. You may modify your copy or copies of the Program or any portion of</w:t>
      </w:r>
      <w:r w:rsidR="00091B1F">
        <w:t xml:space="preserve"> </w:t>
      </w:r>
      <w:r>
        <w:t>it, and copy and distribute such modifications under the terms of Paragraph</w:t>
      </w:r>
      <w:r w:rsidR="00091B1F">
        <w:t xml:space="preserve"> </w:t>
      </w:r>
      <w:r>
        <w:t>1 above, provided that you also do the following:</w:t>
      </w:r>
    </w:p>
    <w:p w14:paraId="2104558A" w14:textId="77777777" w:rsidR="00085191" w:rsidRDefault="00E25059">
      <w:r>
        <w:t xml:space="preserve">    a) cause the modified files to carry prominent notices stating that</w:t>
      </w:r>
      <w:r w:rsidR="00091B1F">
        <w:t xml:space="preserve"> </w:t>
      </w:r>
      <w:r>
        <w:t xml:space="preserve">    you changed the files and the date of any change; and</w:t>
      </w:r>
    </w:p>
    <w:p w14:paraId="3E525E55" w14:textId="77777777" w:rsidR="00085191" w:rsidRDefault="00E25059">
      <w:r>
        <w:t xml:space="preserve">    b) cause the whole of any work that you distribute or publish, that</w:t>
      </w:r>
      <w:r w:rsidR="00091B1F">
        <w:t xml:space="preserve"> </w:t>
      </w:r>
      <w:r>
        <w:t xml:space="preserve">    in whole or in part contains the Program or any part thereof, either</w:t>
      </w:r>
      <w:r w:rsidR="00091B1F">
        <w:t xml:space="preserve"> </w:t>
      </w:r>
      <w:r>
        <w:t xml:space="preserve">    with or without modifications, to be licensed at no charge to all</w:t>
      </w:r>
      <w:r w:rsidR="00091B1F">
        <w:t xml:space="preserve"> </w:t>
      </w:r>
      <w:r>
        <w:t xml:space="preserve">    third parties under the terms of this General Public License (except</w:t>
      </w:r>
      <w:r w:rsidR="00091B1F">
        <w:t xml:space="preserve"> </w:t>
      </w:r>
      <w:r>
        <w:t xml:space="preserve">    that you may choose to grant warranty protection to some or all</w:t>
      </w:r>
      <w:r w:rsidR="00091B1F">
        <w:t xml:space="preserve"> </w:t>
      </w:r>
      <w:r>
        <w:t xml:space="preserve">    third parties, at your option).</w:t>
      </w:r>
    </w:p>
    <w:p w14:paraId="78F9BC7D" w14:textId="77777777" w:rsidR="00085191" w:rsidRDefault="00E25059">
      <w:r>
        <w:t xml:space="preserve">    c) If the modified program normally reads commands interactively when</w:t>
      </w:r>
      <w:r w:rsidR="00091B1F">
        <w:t xml:space="preserve"> </w:t>
      </w:r>
      <w:r>
        <w:t xml:space="preserve">    run, you must cause it, when started running for such interactive use</w:t>
      </w:r>
      <w:r w:rsidR="00091B1F">
        <w:t xml:space="preserve"> </w:t>
      </w:r>
      <w:r>
        <w:t xml:space="preserve">    in the simplest and most usual way, to print or display an</w:t>
      </w:r>
      <w:r w:rsidR="00091B1F">
        <w:t xml:space="preserve"> </w:t>
      </w:r>
      <w:r>
        <w:t xml:space="preserve">    announcement including an appropriate copyright notice and a notice</w:t>
      </w:r>
      <w:r w:rsidR="00091B1F">
        <w:t xml:space="preserve"> </w:t>
      </w:r>
      <w:r>
        <w:t xml:space="preserve">    that there is no warranty (or else, saying that you provide a</w:t>
      </w:r>
      <w:r w:rsidR="00091B1F">
        <w:t xml:space="preserve"> </w:t>
      </w:r>
      <w:r>
        <w:t xml:space="preserve">    warranty) and that users may redistribute the program under these</w:t>
      </w:r>
      <w:r w:rsidR="00091B1F">
        <w:t xml:space="preserve"> </w:t>
      </w:r>
      <w:r>
        <w:t xml:space="preserve">    conditions, and telling the user how to view a copy of this General</w:t>
      </w:r>
      <w:r w:rsidR="00091B1F">
        <w:t xml:space="preserve"> </w:t>
      </w:r>
      <w:r>
        <w:t xml:space="preserve">    Public License.</w:t>
      </w:r>
    </w:p>
    <w:p w14:paraId="1FC110E8" w14:textId="77777777" w:rsidR="00085191" w:rsidRDefault="00E25059">
      <w:r>
        <w:t xml:space="preserve">    d) You may charge a fee for the physical act of transferring a</w:t>
      </w:r>
      <w:r w:rsidR="00091B1F">
        <w:t xml:space="preserve"> </w:t>
      </w:r>
      <w:r>
        <w:t xml:space="preserve">    copy, and you may at your option offer warranty protection in</w:t>
      </w:r>
      <w:r w:rsidR="00091B1F">
        <w:t xml:space="preserve"> </w:t>
      </w:r>
      <w:r>
        <w:t xml:space="preserve">    exchange for a fee.</w:t>
      </w:r>
    </w:p>
    <w:p w14:paraId="4CB253BF" w14:textId="77777777" w:rsidR="00085191" w:rsidRDefault="00E25059">
      <w:r>
        <w:t>Mere aggregation of another independent work with the Program (or its</w:t>
      </w:r>
      <w:r w:rsidR="00091B1F">
        <w:t xml:space="preserve"> </w:t>
      </w:r>
      <w:r>
        <w:t>derivative) on a volume of a storage or distribution medium does not bring</w:t>
      </w:r>
      <w:r w:rsidR="00091B1F">
        <w:t xml:space="preserve"> </w:t>
      </w:r>
      <w:r>
        <w:t>the other work under the scope of these terms.</w:t>
      </w:r>
    </w:p>
    <w:p w14:paraId="70439A74" w14:textId="77777777" w:rsidR="00085191" w:rsidRDefault="00E25059">
      <w:r>
        <w:t xml:space="preserve">  3. You may copy and distribute the Program (or a portion or derivative of</w:t>
      </w:r>
      <w:r w:rsidR="00091B1F">
        <w:t xml:space="preserve"> </w:t>
      </w:r>
      <w:r>
        <w:t>it, under Paragraph 2) in object code or executable form under the terms of</w:t>
      </w:r>
      <w:r w:rsidR="00091B1F">
        <w:t xml:space="preserve"> </w:t>
      </w:r>
      <w:r>
        <w:t>Paragraphs 1 and 2 above provided that you also do one of the following:</w:t>
      </w:r>
    </w:p>
    <w:p w14:paraId="6C894CB3" w14:textId="77777777" w:rsidR="00085191" w:rsidRDefault="00E25059">
      <w:r>
        <w:t xml:space="preserve">    a) accompany it with the complete corresponding machine-readable</w:t>
      </w:r>
      <w:r w:rsidR="00091B1F">
        <w:t xml:space="preserve"> </w:t>
      </w:r>
      <w:r>
        <w:t xml:space="preserve">    source code, which must be distributed under the terms of</w:t>
      </w:r>
      <w:r w:rsidR="00091B1F">
        <w:t xml:space="preserve"> </w:t>
      </w:r>
      <w:r>
        <w:t xml:space="preserve">    Paragraphs 1 and 2 above; or,</w:t>
      </w:r>
    </w:p>
    <w:p w14:paraId="6A5052E8" w14:textId="77777777" w:rsidR="00085191" w:rsidRDefault="00E25059">
      <w:r>
        <w:t xml:space="preserve">    b) accompany it with a written offer, valid for at least three</w:t>
      </w:r>
      <w:r w:rsidR="00091B1F">
        <w:t xml:space="preserve"> </w:t>
      </w:r>
      <w:r>
        <w:t xml:space="preserve">    years, to give any third party free (except for a nominal charge</w:t>
      </w:r>
      <w:r w:rsidR="00091B1F">
        <w:t xml:space="preserve"> </w:t>
      </w:r>
      <w:r>
        <w:t xml:space="preserve">    for the cost of distribution) a complete machine-readable copy of the</w:t>
      </w:r>
      <w:r w:rsidR="00091B1F">
        <w:t xml:space="preserve"> </w:t>
      </w:r>
      <w:r>
        <w:t xml:space="preserve">    corresponding source code, to be distributed under the terms of</w:t>
      </w:r>
      <w:r w:rsidR="00091B1F">
        <w:t xml:space="preserve"> </w:t>
      </w:r>
      <w:r>
        <w:t xml:space="preserve">    Paragraphs 1 and 2 above; or,</w:t>
      </w:r>
    </w:p>
    <w:p w14:paraId="26896D11" w14:textId="77777777" w:rsidR="00085191" w:rsidRDefault="00E25059">
      <w:r>
        <w:t xml:space="preserve">    c) accompany it with the information you received as to where the</w:t>
      </w:r>
      <w:r w:rsidR="00091B1F">
        <w:t xml:space="preserve"> </w:t>
      </w:r>
      <w:r>
        <w:t xml:space="preserve">    corresponding source code may be obtained.  (This alternative is</w:t>
      </w:r>
      <w:r w:rsidR="00091B1F">
        <w:t xml:space="preserve"> </w:t>
      </w:r>
      <w:r>
        <w:t xml:space="preserve">    allowed only for noncommercial distribution and only if you</w:t>
      </w:r>
      <w:r w:rsidR="00091B1F">
        <w:t xml:space="preserve"> </w:t>
      </w:r>
      <w:r>
        <w:t xml:space="preserve">    received the program in object code or executable form alone.)</w:t>
      </w:r>
    </w:p>
    <w:p w14:paraId="0129F667" w14:textId="77777777" w:rsidR="00085191" w:rsidRDefault="00E25059">
      <w:r>
        <w:t>Source code for a work means the preferred form of the work for making</w:t>
      </w:r>
      <w:r w:rsidR="00091B1F">
        <w:t xml:space="preserve"> </w:t>
      </w:r>
      <w:r>
        <w:t>modifications to it.  For an executable file, complete source code means</w:t>
      </w:r>
      <w:r w:rsidR="00091B1F">
        <w:t xml:space="preserve"> </w:t>
      </w:r>
      <w:r>
        <w:t>all the source code for all modules it contains; but, as a special</w:t>
      </w:r>
      <w:r w:rsidR="00091B1F">
        <w:t xml:space="preserve"> </w:t>
      </w:r>
      <w:r>
        <w:t>exception, it need not include source code for modules which are standard</w:t>
      </w:r>
      <w:r w:rsidR="00091B1F">
        <w:t xml:space="preserve"> </w:t>
      </w:r>
      <w:r>
        <w:t>libraries that accompany the operating system on which the executable</w:t>
      </w:r>
      <w:r w:rsidR="00091B1F">
        <w:t xml:space="preserve"> </w:t>
      </w:r>
      <w:r>
        <w:t>file runs, or for standard header files or definitions files that</w:t>
      </w:r>
      <w:r w:rsidR="00091B1F">
        <w:t xml:space="preserve"> </w:t>
      </w:r>
      <w:r>
        <w:t>accompany that operating system.</w:t>
      </w:r>
    </w:p>
    <w:p w14:paraId="41DE7CFF" w14:textId="77777777" w:rsidR="00085191" w:rsidRDefault="00E25059">
      <w:r>
        <w:t xml:space="preserve">  4. You may not copy, modify, sublicense, distribute or transfer the</w:t>
      </w:r>
      <w:r w:rsidR="00091B1F">
        <w:t xml:space="preserve"> </w:t>
      </w:r>
      <w:r>
        <w:t>Program except as expressly provided under this General Public License.</w:t>
      </w:r>
      <w:r w:rsidR="00091B1F">
        <w:t xml:space="preserve"> </w:t>
      </w:r>
      <w:r>
        <w:t>Any attempt otherwise to copy, modify, sublicense, distribute or transfer</w:t>
      </w:r>
      <w:r w:rsidR="00091B1F">
        <w:t xml:space="preserve"> </w:t>
      </w:r>
      <w:r>
        <w:t xml:space="preserve">the Program is void, and will automatically </w:t>
      </w:r>
      <w:r>
        <w:lastRenderedPageBreak/>
        <w:t>terminate your rights to use</w:t>
      </w:r>
      <w:r w:rsidR="00091B1F">
        <w:t xml:space="preserve"> </w:t>
      </w:r>
      <w:r>
        <w:t>the Program under this License.  However, parties who have received</w:t>
      </w:r>
      <w:r w:rsidR="00091B1F">
        <w:t xml:space="preserve"> </w:t>
      </w:r>
      <w:r>
        <w:t>copies, or rights to use copies, from you under this General Public</w:t>
      </w:r>
      <w:r w:rsidR="00091B1F">
        <w:t xml:space="preserve"> </w:t>
      </w:r>
      <w:r>
        <w:t>License will not have their licenses terminated so long as such parties</w:t>
      </w:r>
      <w:r w:rsidR="00091B1F">
        <w:t xml:space="preserve"> </w:t>
      </w:r>
      <w:r>
        <w:t>remain in full compliance.</w:t>
      </w:r>
    </w:p>
    <w:p w14:paraId="0F6E2998" w14:textId="77777777" w:rsidR="00085191" w:rsidRDefault="00E25059">
      <w:r>
        <w:t xml:space="preserve">  5. By copying, distributing or modifying the Program (or any work based</w:t>
      </w:r>
      <w:r w:rsidR="00091B1F">
        <w:t xml:space="preserve"> </w:t>
      </w:r>
      <w:r>
        <w:t>on the Program) you indicate your acceptance of this license to do so,</w:t>
      </w:r>
      <w:r w:rsidR="00091B1F">
        <w:t xml:space="preserve"> </w:t>
      </w:r>
      <w:r>
        <w:t>and all its terms and conditions.</w:t>
      </w:r>
    </w:p>
    <w:p w14:paraId="103E5AD4" w14:textId="77777777" w:rsidR="00085191" w:rsidRDefault="00E25059">
      <w:r>
        <w:t xml:space="preserve">  6. Each time you redistribute the Program (or any work based on the</w:t>
      </w:r>
      <w:r w:rsidR="00091B1F">
        <w:t xml:space="preserve"> </w:t>
      </w:r>
      <w:r>
        <w:t>Program), the recipient automatically receives a license from the original</w:t>
      </w:r>
      <w:r w:rsidR="00091B1F">
        <w:t xml:space="preserve"> </w:t>
      </w:r>
      <w:r>
        <w:t>licensor to copy, distribute or modify the Program subject to these</w:t>
      </w:r>
      <w:r w:rsidR="00091B1F">
        <w:t xml:space="preserve"> </w:t>
      </w:r>
      <w:r>
        <w:t>terms and conditions.  You may not impose any further restrictions on the</w:t>
      </w:r>
      <w:r w:rsidR="00091B1F">
        <w:t xml:space="preserve"> </w:t>
      </w:r>
      <w:r>
        <w:t>recipients' exercise of the rights granted herein.</w:t>
      </w:r>
    </w:p>
    <w:p w14:paraId="432F29BE" w14:textId="77777777" w:rsidR="00085191" w:rsidRDefault="00E25059">
      <w:r>
        <w:t xml:space="preserve">  7. The Free Software Foundation may publish revised and/or new versions</w:t>
      </w:r>
      <w:r w:rsidR="00091B1F">
        <w:t xml:space="preserve"> </w:t>
      </w:r>
      <w:r>
        <w:t>of the General Public License from time to time.  Such new versions will</w:t>
      </w:r>
      <w:r w:rsidR="00091B1F">
        <w:t xml:space="preserve"> </w:t>
      </w:r>
      <w:r>
        <w:t>be similar in spirit to the present version, but may differ in detail to</w:t>
      </w:r>
      <w:r w:rsidR="00091B1F">
        <w:t xml:space="preserve"> </w:t>
      </w:r>
      <w:r>
        <w:t>address new problems or concerns.</w:t>
      </w:r>
    </w:p>
    <w:p w14:paraId="036136BE" w14:textId="77777777" w:rsidR="00085191" w:rsidRDefault="00E25059">
      <w:r>
        <w:t>Each version is given a distinguishing version number.  If the Program</w:t>
      </w:r>
      <w:r w:rsidR="00091B1F">
        <w:t xml:space="preserve"> </w:t>
      </w:r>
      <w:r>
        <w:t>specifies a version number of the license which applies to it and any</w:t>
      </w:r>
      <w:r w:rsidR="00091B1F">
        <w:t xml:space="preserve"> </w:t>
      </w:r>
      <w:r>
        <w:t>later version, you have the option of following the terms and conditions</w:t>
      </w:r>
      <w:r w:rsidR="00091B1F">
        <w:t xml:space="preserve"> </w:t>
      </w:r>
      <w:r>
        <w:t>either of that version or of any later version published by the Free</w:t>
      </w:r>
      <w:r w:rsidR="00091B1F">
        <w:t xml:space="preserve"> </w:t>
      </w:r>
      <w:r>
        <w:t>Software Foundation.  If the Program does not specify a version number of</w:t>
      </w:r>
      <w:r w:rsidR="00091B1F">
        <w:t xml:space="preserve"> </w:t>
      </w:r>
      <w:r>
        <w:t>the license, you may choose any version ever published by the Free Software</w:t>
      </w:r>
      <w:r w:rsidR="00091B1F">
        <w:t xml:space="preserve"> </w:t>
      </w:r>
      <w:r>
        <w:t>Foundation.</w:t>
      </w:r>
    </w:p>
    <w:p w14:paraId="437DCCE6" w14:textId="77777777" w:rsidR="00085191" w:rsidRDefault="00E25059">
      <w:r>
        <w:t xml:space="preserve">  8. If you wish to incorporate parts of the Program into other free</w:t>
      </w:r>
      <w:r w:rsidR="00091B1F">
        <w:t xml:space="preserve"> </w:t>
      </w:r>
      <w:r>
        <w:t>programs whose distribution conditions are different, write to the author</w:t>
      </w:r>
      <w:r w:rsidR="00091B1F">
        <w:t xml:space="preserve"> </w:t>
      </w:r>
      <w:r>
        <w:t>to ask for permission.  For software which is copyrighted by the Free</w:t>
      </w:r>
      <w:r w:rsidR="00091B1F">
        <w:t xml:space="preserve"> </w:t>
      </w:r>
      <w:r>
        <w:t>Software Foundation, write to the Free Software Foundation; we sometimes</w:t>
      </w:r>
      <w:r w:rsidR="00091B1F">
        <w:t xml:space="preserve"> </w:t>
      </w:r>
      <w:r>
        <w:t>make exceptions for this.  Our decision will be guided by the two goals</w:t>
      </w:r>
      <w:r w:rsidR="00091B1F">
        <w:t xml:space="preserve"> </w:t>
      </w:r>
      <w:r>
        <w:t>of preserving the free status of all derivatives of our free software and</w:t>
      </w:r>
      <w:r w:rsidR="00091B1F">
        <w:t xml:space="preserve"> </w:t>
      </w:r>
      <w:r>
        <w:t>of promoting the sharing and reuse of software generally.</w:t>
      </w:r>
    </w:p>
    <w:p w14:paraId="4C2A5E08" w14:textId="77777777" w:rsidR="00085191" w:rsidRDefault="00E25059">
      <w:r>
        <w:t xml:space="preserve">                            NO WARRANTY</w:t>
      </w:r>
    </w:p>
    <w:p w14:paraId="106647E1" w14:textId="77777777" w:rsidR="00085191" w:rsidRDefault="00E25059">
      <w:r>
        <w:t xml:space="preserve">  9. BECAUSE THE PROGRAM IS LICENSED FREE OF CHARGE, THERE IS NO WARRANTY</w:t>
      </w:r>
      <w:r w:rsidR="00091B1F">
        <w:t xml:space="preserve"> </w:t>
      </w:r>
      <w:r>
        <w:t>FOR THE PROGRAM, TO THE EXTENT PERMITTED BY APPLICABLE LAW.  EXCEPT WHEN</w:t>
      </w:r>
      <w:r w:rsidR="00091B1F">
        <w:t xml:space="preserve"> </w:t>
      </w:r>
      <w:r>
        <w:t>OTHERWISE STATED IN WRITING THE COPYRIGHT HOLDERS AND/OR OTHER PARTIES</w:t>
      </w:r>
      <w:r w:rsidR="00091B1F">
        <w:t xml:space="preserve"> </w:t>
      </w:r>
      <w:r>
        <w:t>PROVIDE THE PROGRAM AS IS WITHOUT WARRANTY OF ANY KIND, EITHER EXPRESSED</w:t>
      </w:r>
      <w:r w:rsidR="00091B1F">
        <w:t xml:space="preserve"> </w:t>
      </w:r>
      <w:r>
        <w:t>OR IMPLIED, INCLUDING, BUT NOT LIMITED TO, THE IMPLIED WARRANTIES OF</w:t>
      </w:r>
      <w:r w:rsidR="00091B1F">
        <w:t xml:space="preserve"> </w:t>
      </w:r>
      <w:r>
        <w:t>MERCHANTABILITY AND FITNESS FOR A PARTICULAR PURPOSE.  THE ENTIRE RISK AS</w:t>
      </w:r>
      <w:r w:rsidR="00091B1F">
        <w:t xml:space="preserve"> </w:t>
      </w:r>
      <w:r>
        <w:t>TO THE QUALITY AND PERFORMANCE OF THE PROGRAM IS WITH YOU.  SHOULD THE</w:t>
      </w:r>
      <w:r w:rsidR="00091B1F">
        <w:t xml:space="preserve"> </w:t>
      </w:r>
      <w:r>
        <w:t>PROGRAM PROVE DEFECTIVE, YOU ASSUME THE COST OF ALL NECESSARY SERVICING,</w:t>
      </w:r>
      <w:r w:rsidR="00091B1F">
        <w:t xml:space="preserve"> </w:t>
      </w:r>
      <w:r>
        <w:t>REPAIR OR CORRECTION.</w:t>
      </w:r>
    </w:p>
    <w:p w14:paraId="3EE03697" w14:textId="77777777" w:rsidR="00085191" w:rsidRDefault="00E25059">
      <w:r>
        <w:t xml:space="preserve">  10. IN NO EVENT UNLESS REQUIRED BY APPLICABLE LAW OR AGREED TO IN WRITING</w:t>
      </w:r>
      <w:r w:rsidR="00091B1F">
        <w:t xml:space="preserve"> </w:t>
      </w:r>
      <w:r>
        <w:t>WILL ANY COPYRIGHT HOLDER, OR ANY OTHER PARTY WHO MAY MODIFY AND/OR</w:t>
      </w:r>
      <w:r w:rsidR="00091B1F">
        <w:t xml:space="preserve"> </w:t>
      </w:r>
      <w:r>
        <w:t>REDISTRIBUTE THE PROGRAM AS PERMITTED ABOVE, BE LIABLE TO YOU FOR DAMAGES,</w:t>
      </w:r>
      <w:r w:rsidR="00091B1F">
        <w:t xml:space="preserve"> </w:t>
      </w:r>
      <w:r>
        <w:t>INCLUDING ANY GENERAL, SPECIAL, INCIDENTAL OR CONSEQUENTIAL DAMAGES ARISING</w:t>
      </w:r>
      <w:r w:rsidR="00091B1F">
        <w:t xml:space="preserve"> </w:t>
      </w:r>
      <w:r>
        <w:t>OUT OF THE USE OR INABILITY TO USE THE PROGRAM (INCLUDING BUT NOT LIMITED</w:t>
      </w:r>
      <w:r w:rsidR="00091B1F">
        <w:t xml:space="preserve"> </w:t>
      </w:r>
      <w:r>
        <w:t>TO LOSS OF DATA OR DATA BEING RENDERED INACCURATE OR LOSSES SUSTAINED BY</w:t>
      </w:r>
      <w:r w:rsidR="00091B1F">
        <w:t xml:space="preserve"> </w:t>
      </w:r>
      <w:r>
        <w:t xml:space="preserve">YOU OR THIRD PARTIES OR A FAILURE OF THE PROGRAM TO OPERATE WITH </w:t>
      </w:r>
      <w:r>
        <w:lastRenderedPageBreak/>
        <w:t>ANY OTHER</w:t>
      </w:r>
      <w:r w:rsidR="00091B1F">
        <w:t xml:space="preserve"> </w:t>
      </w:r>
      <w:r>
        <w:t>PROGRAMS), EVEN IF SUCH HOLDER OR OTHER PARTY HAS BEEN ADVISED OF THE</w:t>
      </w:r>
      <w:r w:rsidR="00091B1F">
        <w:t xml:space="preserve"> </w:t>
      </w:r>
      <w:r>
        <w:t>POSSIBILITY OF SUCH DAMAGES.</w:t>
      </w:r>
    </w:p>
    <w:p w14:paraId="3A9B0D02" w14:textId="77777777" w:rsidR="00085191" w:rsidRDefault="00E25059">
      <w:r>
        <w:t xml:space="preserve">                     END OF TERMS AND CONDITIONS</w:t>
      </w:r>
    </w:p>
    <w:p w14:paraId="694ECA82" w14:textId="77777777" w:rsidR="00085191" w:rsidRDefault="00E25059">
      <w:r>
        <w:t xml:space="preserve">        Appendix: How to Apply These Terms to Your New Programs</w:t>
      </w:r>
    </w:p>
    <w:p w14:paraId="0EBBD3B1" w14:textId="77777777" w:rsidR="00085191" w:rsidRDefault="00E25059">
      <w:r>
        <w:t xml:space="preserve">  If you develop a new program, and you want it to be of the greatest</w:t>
      </w:r>
      <w:r w:rsidR="00091B1F">
        <w:t xml:space="preserve"> </w:t>
      </w:r>
      <w:r>
        <w:t>possible use to humanity, the best way to achieve this is to make it</w:t>
      </w:r>
      <w:r w:rsidR="00091B1F">
        <w:t xml:space="preserve"> </w:t>
      </w:r>
      <w:r>
        <w:t>free software which everyone can redistribute and change under these</w:t>
      </w:r>
      <w:r w:rsidR="00091B1F">
        <w:t xml:space="preserve"> </w:t>
      </w:r>
      <w:r>
        <w:t>terms.</w:t>
      </w:r>
    </w:p>
    <w:p w14:paraId="56B4E772" w14:textId="77777777" w:rsidR="00085191" w:rsidRDefault="00E25059">
      <w:r>
        <w:t xml:space="preserve">  To do so, attach the following notices to the program.  It is safest to</w:t>
      </w:r>
      <w:r w:rsidR="00091B1F">
        <w:t xml:space="preserve"> </w:t>
      </w:r>
      <w:r>
        <w:t>attach them to the start of each source file to most effectively convey</w:t>
      </w:r>
      <w:r w:rsidR="00091B1F">
        <w:t xml:space="preserve"> </w:t>
      </w:r>
      <w:r>
        <w:t>the exclusion of warranty; and each file should have at least the</w:t>
      </w:r>
      <w:r w:rsidR="00091B1F">
        <w:t xml:space="preserve"> </w:t>
      </w:r>
      <w:r>
        <w:t>copyright line and a pointer to where the full notice is found.</w:t>
      </w:r>
    </w:p>
    <w:p w14:paraId="751FD874" w14:textId="77777777" w:rsidR="00085191" w:rsidRDefault="00E25059">
      <w:r>
        <w:t xml:space="preserve">    &lt;one line to give the program's name and a brief idea of what it does.&gt;</w:t>
      </w:r>
      <w:r w:rsidR="00091B1F">
        <w:t xml:space="preserve"> </w:t>
      </w:r>
      <w:r>
        <w:t xml:space="preserve">    Copyright (C) 19yy  &lt;name of author&gt;</w:t>
      </w:r>
    </w:p>
    <w:p w14:paraId="61BFC463" w14:textId="77777777" w:rsidR="00085191" w:rsidRDefault="00E25059">
      <w:r>
        <w:t xml:space="preserve">    This program is free software; you can redistribute it and/or modify</w:t>
      </w:r>
      <w:r w:rsidR="00091B1F">
        <w:t xml:space="preserve"> </w:t>
      </w:r>
      <w:r>
        <w:t xml:space="preserve">    it under the terms of the GNU General Public License as published by</w:t>
      </w:r>
      <w:r w:rsidR="00091B1F">
        <w:t xml:space="preserve"> </w:t>
      </w:r>
      <w:r>
        <w:t xml:space="preserve">    the Free Software Foundation; either version 1, or (at your option)</w:t>
      </w:r>
      <w:r w:rsidR="00091B1F">
        <w:t xml:space="preserve"> </w:t>
      </w:r>
      <w:r>
        <w:t xml:space="preserve">    any later version.</w:t>
      </w:r>
    </w:p>
    <w:p w14:paraId="14DDF9B0" w14:textId="77777777" w:rsidR="00085191" w:rsidRDefault="00E25059">
      <w:r>
        <w:t xml:space="preserve">    This program is distributed in the hope that it will be useful,</w:t>
      </w:r>
      <w:r w:rsidR="00091B1F">
        <w:t xml:space="preserve"> </w:t>
      </w:r>
      <w:r>
        <w:t xml:space="preserve">    but WITHOUT ANY WARRANTY; without even the implied warranty of</w:t>
      </w:r>
      <w:r w:rsidR="00091B1F">
        <w:t xml:space="preserve"> </w:t>
      </w:r>
      <w:r>
        <w:t xml:space="preserve">    MERCHANTABILITY or FITNESS FOR A PARTICULAR PURPOSE.  See the</w:t>
      </w:r>
      <w:r w:rsidR="00091B1F">
        <w:t xml:space="preserve"> </w:t>
      </w:r>
      <w:r>
        <w:t xml:space="preserve">    GNU General Public License for more details.</w:t>
      </w:r>
    </w:p>
    <w:p w14:paraId="22C081BF" w14:textId="77777777" w:rsidR="00085191" w:rsidRDefault="00E25059">
      <w:r>
        <w:t xml:space="preserve">    You should have received a copy of the GNU General Public License</w:t>
      </w:r>
      <w:r w:rsidR="00091B1F">
        <w:t xml:space="preserve"> </w:t>
      </w:r>
      <w:r>
        <w:t xml:space="preserve">    along with this program; if not, write to the Free Software</w:t>
      </w:r>
      <w:r w:rsidR="00091B1F">
        <w:t xml:space="preserve"> </w:t>
      </w:r>
      <w:r>
        <w:t xml:space="preserve">    Foundation, Inc., 51 Franklin Street, Fifth Floor, Boston MA  02110-1301 USA</w:t>
      </w:r>
    </w:p>
    <w:p w14:paraId="4E3E47B0" w14:textId="77777777" w:rsidR="00085191" w:rsidRDefault="00091B1F">
      <w:r>
        <w:t xml:space="preserve"> </w:t>
      </w:r>
      <w:r w:rsidR="00E25059">
        <w:t>Also add information on how to contact you by electronic and paper mail.</w:t>
      </w:r>
    </w:p>
    <w:p w14:paraId="465119D5" w14:textId="77777777" w:rsidR="00085191" w:rsidRDefault="00E25059">
      <w:r>
        <w:t>If the program is interactive, make it output a short notice like this</w:t>
      </w:r>
      <w:r w:rsidR="00091B1F">
        <w:t xml:space="preserve"> </w:t>
      </w:r>
      <w:r>
        <w:t>when it starts in an interactive mode:</w:t>
      </w:r>
    </w:p>
    <w:p w14:paraId="3058D3A0" w14:textId="77777777" w:rsidR="00085191" w:rsidRDefault="00E25059">
      <w:r>
        <w:t xml:space="preserve">    Gnomovision version 69, Copyright (C) 19xx name of author</w:t>
      </w:r>
      <w:r w:rsidR="00091B1F">
        <w:t xml:space="preserve"> </w:t>
      </w:r>
      <w:r>
        <w:t xml:space="preserve">    Gnomovision comes with ABSOLUTELY NO WARRANTY; for details type `show w'.</w:t>
      </w:r>
      <w:r w:rsidR="00091B1F">
        <w:t xml:space="preserve"> </w:t>
      </w:r>
      <w:r>
        <w:t xml:space="preserve">    This is free software, and you are welcome to redistribute it</w:t>
      </w:r>
      <w:r w:rsidR="00091B1F">
        <w:t xml:space="preserve"> </w:t>
      </w:r>
      <w:r>
        <w:t xml:space="preserve">    under certain conditions; type `show c' for details.</w:t>
      </w:r>
    </w:p>
    <w:p w14:paraId="5ABB7365" w14:textId="77777777" w:rsidR="00085191" w:rsidRDefault="00E25059">
      <w:r>
        <w:t>The hypothetical commands `show w' and `show c' should show the</w:t>
      </w:r>
      <w:r w:rsidR="00091B1F">
        <w:t xml:space="preserve"> </w:t>
      </w:r>
      <w:r>
        <w:t>appropriate parts of the General Public License.  Of course, the</w:t>
      </w:r>
      <w:r w:rsidR="00091B1F">
        <w:t xml:space="preserve"> </w:t>
      </w:r>
      <w:r>
        <w:t>commands you use may be called something other than `show w' and `show</w:t>
      </w:r>
      <w:r w:rsidR="00091B1F">
        <w:t xml:space="preserve"> </w:t>
      </w:r>
      <w:r>
        <w:t>c'; they could even be mouse-clicks or menu items--whatever suits your</w:t>
      </w:r>
      <w:r w:rsidR="00091B1F">
        <w:t xml:space="preserve"> </w:t>
      </w:r>
      <w:r>
        <w:t>program.</w:t>
      </w:r>
    </w:p>
    <w:p w14:paraId="6446D476" w14:textId="77777777" w:rsidR="00085191" w:rsidRDefault="00E25059">
      <w:r>
        <w:t>You should also get your employer (if you work as a programmer) or your</w:t>
      </w:r>
      <w:r w:rsidR="00091B1F">
        <w:t xml:space="preserve"> </w:t>
      </w:r>
      <w:r>
        <w:t>school, if any, to sign a copyright disclaimer for the program, if</w:t>
      </w:r>
      <w:r w:rsidR="00091B1F">
        <w:t xml:space="preserve"> </w:t>
      </w:r>
      <w:r>
        <w:t>necessary.  Here a sample; alter the names:</w:t>
      </w:r>
    </w:p>
    <w:p w14:paraId="0C51ACDB" w14:textId="77777777" w:rsidR="00085191" w:rsidRDefault="00E25059">
      <w:r>
        <w:t xml:space="preserve">  Yoyodyne, Inc., hereby disclaims all copyright interest in the</w:t>
      </w:r>
      <w:r w:rsidR="00091B1F">
        <w:t xml:space="preserve"> </w:t>
      </w:r>
      <w:r>
        <w:t xml:space="preserve">  program `Gnomovision' (a program to direct compilers to make passes</w:t>
      </w:r>
      <w:r w:rsidR="00091B1F">
        <w:t xml:space="preserve"> </w:t>
      </w:r>
      <w:r>
        <w:t xml:space="preserve">  at assemblers) written by James Hacker.</w:t>
      </w:r>
    </w:p>
    <w:p w14:paraId="3460F5F2" w14:textId="77777777" w:rsidR="00085191" w:rsidRDefault="00E25059">
      <w:r>
        <w:t xml:space="preserve">  &lt;signature of Ty Coon&gt;, 1 April 1989</w:t>
      </w:r>
      <w:r w:rsidR="00091B1F">
        <w:t xml:space="preserve"> </w:t>
      </w:r>
      <w:r>
        <w:t xml:space="preserve">  Ty Coon, President of Vice</w:t>
      </w:r>
    </w:p>
    <w:p w14:paraId="06C81B16" w14:textId="77777777" w:rsidR="00085191" w:rsidRDefault="00E25059">
      <w:r>
        <w:t>That's all there is to it!</w:t>
      </w:r>
      <w:r w:rsidR="00091B1F">
        <w:t xml:space="preserve"> </w:t>
      </w:r>
      <w:r>
        <w:t>[END FILE=/usr/share/common-licenses/GPL-1]</w:t>
      </w:r>
    </w:p>
    <w:p w14:paraId="45C3CA1F" w14:textId="77777777" w:rsidR="00594697" w:rsidRDefault="00594697" w:rsidP="000727EF">
      <w:pPr>
        <w:pStyle w:val="Heading2"/>
      </w:pPr>
      <w:bookmarkStart w:id="776" w:name="_Toc399938592"/>
      <w:r>
        <w:lastRenderedPageBreak/>
        <w:t>Common License GPL-2</w:t>
      </w:r>
      <w:bookmarkEnd w:id="776"/>
    </w:p>
    <w:p w14:paraId="032DEAC5" w14:textId="77777777" w:rsidR="00CC57E6" w:rsidRDefault="007C7B54" w:rsidP="00594697">
      <w:pPr>
        <w:rPr>
          <w:rFonts w:ascii="Calibri" w:eastAsia="Times New Roman" w:hAnsi="Calibri" w:cs="Times New Roman"/>
          <w:color w:val="0000FF"/>
          <w:u w:val="single"/>
        </w:rPr>
      </w:pPr>
      <w:hyperlink r:id="rId29" w:history="1">
        <w:r w:rsidR="00CC57E6" w:rsidRPr="00034E5E">
          <w:rPr>
            <w:rFonts w:ascii="Calibri" w:eastAsia="Times New Roman" w:hAnsi="Calibri" w:cs="Times New Roman"/>
            <w:color w:val="0000FF"/>
            <w:u w:val="single"/>
          </w:rPr>
          <w:t>http://www.opensource.org/licenses/GPL-2.0</w:t>
        </w:r>
      </w:hyperlink>
      <w:r w:rsidR="00CC57E6">
        <w:rPr>
          <w:rFonts w:ascii="Calibri" w:eastAsia="Times New Roman" w:hAnsi="Calibri" w:cs="Times New Roman"/>
          <w:color w:val="0000FF"/>
          <w:u w:val="single"/>
        </w:rPr>
        <w:t xml:space="preserve"> </w:t>
      </w:r>
    </w:p>
    <w:p w14:paraId="13944370" w14:textId="77777777" w:rsidR="00085191" w:rsidRDefault="00E25059" w:rsidP="00594697">
      <w:r>
        <w:t>/usr/share/common-licenses/GPL-2:</w:t>
      </w:r>
    </w:p>
    <w:p w14:paraId="39EBD830" w14:textId="77777777" w:rsidR="00085191" w:rsidRDefault="00E25059">
      <w:r>
        <w:t>[BEGIN FILE=/usr/share/common-licenses/GPL-2]</w:t>
      </w:r>
      <w:r w:rsidR="00091B1F">
        <w:t xml:space="preserve"> </w:t>
      </w:r>
      <w:r>
        <w:t xml:space="preserve">                    GNU GENERAL PUBLIC LICENSE</w:t>
      </w:r>
      <w:r w:rsidR="00091B1F">
        <w:t xml:space="preserve"> </w:t>
      </w:r>
      <w:r>
        <w:t xml:space="preserve">                       Version 2, June 1991</w:t>
      </w:r>
    </w:p>
    <w:p w14:paraId="27D17245" w14:textId="77777777" w:rsidR="00085191" w:rsidRDefault="00E25059">
      <w:r>
        <w:t xml:space="preserve"> Copyright (C) 1989, 1991 Free Software Foundation, Inc.,</w:t>
      </w:r>
      <w:r w:rsidR="00091B1F">
        <w:t xml:space="preserve"> </w:t>
      </w:r>
      <w:r>
        <w:t xml:space="preserve"> 51 Franklin Street, Fifth Floor, Boston, MA 02110-1301 USA</w:t>
      </w:r>
      <w:r w:rsidR="00091B1F">
        <w:t xml:space="preserve"> </w:t>
      </w:r>
      <w:r>
        <w:t xml:space="preserve"> Everyone is permitted to copy and distribute verbatim copies</w:t>
      </w:r>
      <w:r w:rsidR="00091B1F">
        <w:t xml:space="preserve"> </w:t>
      </w:r>
      <w:r>
        <w:t xml:space="preserve"> of this license document, but changing it is not allowed.</w:t>
      </w:r>
    </w:p>
    <w:p w14:paraId="291989D3" w14:textId="77777777" w:rsidR="00085191" w:rsidRDefault="00E25059">
      <w:r>
        <w:t xml:space="preserve">                            </w:t>
      </w:r>
      <w:r w:rsidRPr="00CE7DF1">
        <w:t>Preamble</w:t>
      </w:r>
    </w:p>
    <w:p w14:paraId="53C92570" w14:textId="77777777" w:rsidR="00085191" w:rsidRDefault="00E25059">
      <w:r>
        <w:t xml:space="preserve">  The licenses for most software are designed to take away your</w:t>
      </w:r>
      <w:r w:rsidR="00091B1F">
        <w:t xml:space="preserve"> </w:t>
      </w:r>
      <w:r>
        <w:t>freedom to share and change it.  By contrast, the GNU General Public</w:t>
      </w:r>
      <w:r w:rsidR="00091B1F">
        <w:t xml:space="preserve"> </w:t>
      </w:r>
      <w:r>
        <w:t>License is intended to guarantee your freedom to share and change free</w:t>
      </w:r>
      <w:r w:rsidR="00091B1F">
        <w:t xml:space="preserve"> </w:t>
      </w:r>
      <w:r>
        <w:t>software--to make sure the software is free for all its users.  This</w:t>
      </w:r>
      <w:r w:rsidR="00091B1F">
        <w:t xml:space="preserve"> </w:t>
      </w:r>
      <w:r>
        <w:t>General Public License applies to most of the Free Software</w:t>
      </w:r>
      <w:r w:rsidR="00091B1F">
        <w:t xml:space="preserve"> </w:t>
      </w:r>
      <w:r>
        <w:t>Foundation's software and to any other program whose authors commit to</w:t>
      </w:r>
      <w:r w:rsidR="00091B1F">
        <w:t xml:space="preserve"> </w:t>
      </w:r>
      <w:r>
        <w:t>using it.  (Some other Free Software Foundation software is covered by</w:t>
      </w:r>
      <w:r w:rsidR="00091B1F">
        <w:t xml:space="preserve"> </w:t>
      </w:r>
      <w:r>
        <w:t>the GNU Lesser General Public License instead.)  You can apply it to</w:t>
      </w:r>
      <w:r w:rsidR="00091B1F">
        <w:t xml:space="preserve"> </w:t>
      </w:r>
      <w:r>
        <w:t>your programs, too.</w:t>
      </w:r>
    </w:p>
    <w:p w14:paraId="66AE25F5" w14:textId="77777777" w:rsidR="00085191" w:rsidRDefault="00E25059">
      <w:r>
        <w:t xml:space="preserve">  When we speak of free software, we are referring to freedom, not</w:t>
      </w:r>
      <w:r w:rsidR="00091B1F">
        <w:t xml:space="preserve"> </w:t>
      </w:r>
      <w:r>
        <w:t>price.  Our General Public Licenses are designed to make sure that you</w:t>
      </w:r>
      <w:r w:rsidR="00091B1F">
        <w:t xml:space="preserve"> </w:t>
      </w:r>
      <w:r>
        <w:t>have the freedom to distribute copies of free software (and charge for</w:t>
      </w:r>
      <w:r w:rsidR="00091B1F">
        <w:t xml:space="preserve"> </w:t>
      </w:r>
      <w:r>
        <w:t>this service if you wish), that you receive source code or can get it</w:t>
      </w:r>
      <w:r w:rsidR="00091B1F">
        <w:t xml:space="preserve"> </w:t>
      </w:r>
      <w:r>
        <w:t>if you want it, that you can change the software or use pieces of it</w:t>
      </w:r>
      <w:r w:rsidR="00091B1F">
        <w:t xml:space="preserve"> </w:t>
      </w:r>
      <w:r>
        <w:t>in new free programs; and that you know you can do these things.</w:t>
      </w:r>
    </w:p>
    <w:p w14:paraId="41F313E7" w14:textId="77777777" w:rsidR="00085191" w:rsidRDefault="00E25059">
      <w:r>
        <w:t xml:space="preserve">  To protect your rights, we need to make restrictions that forbid</w:t>
      </w:r>
      <w:r w:rsidR="00091B1F">
        <w:t xml:space="preserve"> </w:t>
      </w:r>
      <w:r>
        <w:t>anyone to deny you these rights or to ask you to surrender the rights.</w:t>
      </w:r>
      <w:r w:rsidR="00091B1F">
        <w:t xml:space="preserve"> </w:t>
      </w:r>
      <w:r>
        <w:t>These restrictions translate to certain responsibilities for you if you</w:t>
      </w:r>
      <w:r w:rsidR="00091B1F">
        <w:t xml:space="preserve"> </w:t>
      </w:r>
      <w:r>
        <w:t>distribute copies of the software, or if you modify it.</w:t>
      </w:r>
    </w:p>
    <w:p w14:paraId="254F4DFA" w14:textId="77777777" w:rsidR="00085191" w:rsidRDefault="00E25059">
      <w:r>
        <w:t xml:space="preserve">  For example, if you distribute copies of such a program, whether</w:t>
      </w:r>
      <w:r w:rsidR="00091B1F">
        <w:t xml:space="preserve"> </w:t>
      </w:r>
      <w:r>
        <w:t>gratis or for a fee, you must give the recipients all the rights that</w:t>
      </w:r>
      <w:r w:rsidR="00091B1F">
        <w:t xml:space="preserve"> </w:t>
      </w:r>
      <w:r>
        <w:t>you have.  You must make sure that they, too, receive or can get the</w:t>
      </w:r>
      <w:r w:rsidR="00091B1F">
        <w:t xml:space="preserve"> </w:t>
      </w:r>
      <w:r>
        <w:t>source code.  And you must show them these terms so they know their</w:t>
      </w:r>
      <w:r w:rsidR="00091B1F">
        <w:t xml:space="preserve"> </w:t>
      </w:r>
      <w:r>
        <w:t>rights.</w:t>
      </w:r>
    </w:p>
    <w:p w14:paraId="6E6F271D" w14:textId="77777777" w:rsidR="00085191" w:rsidRDefault="00E25059">
      <w:r>
        <w:t xml:space="preserve">  We protect your rights with two steps: (1) copyright the software, and</w:t>
      </w:r>
      <w:r w:rsidR="00091B1F">
        <w:t xml:space="preserve"> </w:t>
      </w:r>
      <w:r>
        <w:t>(2) offer you this license which gives you legal permission to copy,</w:t>
      </w:r>
      <w:r w:rsidR="00091B1F">
        <w:t xml:space="preserve"> </w:t>
      </w:r>
      <w:r>
        <w:t>distribute and/or modify the software.</w:t>
      </w:r>
    </w:p>
    <w:p w14:paraId="393C85B0" w14:textId="77777777" w:rsidR="00085191" w:rsidRDefault="00E25059">
      <w:r>
        <w:t xml:space="preserve">  Also, for each author's protection and ours, we want to make certain</w:t>
      </w:r>
      <w:r w:rsidR="00091B1F">
        <w:t xml:space="preserve"> </w:t>
      </w:r>
      <w:r>
        <w:t>that everyone understands that there is no warranty for this free</w:t>
      </w:r>
      <w:r w:rsidR="00091B1F">
        <w:t xml:space="preserve"> </w:t>
      </w:r>
      <w:r>
        <w:t>software.  If the software is modified by someone else and passed on, we</w:t>
      </w:r>
      <w:r w:rsidR="00091B1F">
        <w:t xml:space="preserve"> </w:t>
      </w:r>
      <w:r>
        <w:t>want its recipients to know that what they have is not the original, so</w:t>
      </w:r>
      <w:r w:rsidR="00091B1F">
        <w:t xml:space="preserve"> </w:t>
      </w:r>
      <w:r>
        <w:t>that any problems introduced by others will not reflect on the original</w:t>
      </w:r>
      <w:r w:rsidR="00091B1F">
        <w:t xml:space="preserve"> </w:t>
      </w:r>
      <w:r>
        <w:t>authors' reputations.</w:t>
      </w:r>
    </w:p>
    <w:p w14:paraId="61E1780B" w14:textId="77777777" w:rsidR="00085191" w:rsidRDefault="00E25059">
      <w:r>
        <w:t xml:space="preserve">  Finally, any free program is threatened constantly by software</w:t>
      </w:r>
      <w:r w:rsidR="00091B1F">
        <w:t xml:space="preserve"> </w:t>
      </w:r>
      <w:r>
        <w:t>patents.  We wish to avoid the danger that redistributors of a free</w:t>
      </w:r>
      <w:r w:rsidR="00091B1F">
        <w:t xml:space="preserve"> </w:t>
      </w:r>
      <w:r>
        <w:t>program will individually obtain patent licenses, in effect making the</w:t>
      </w:r>
      <w:r w:rsidR="00091B1F">
        <w:t xml:space="preserve"> </w:t>
      </w:r>
      <w:r>
        <w:t>program proprietary.  To prevent this, we have made it clear that any</w:t>
      </w:r>
      <w:r w:rsidR="00091B1F">
        <w:t xml:space="preserve"> </w:t>
      </w:r>
      <w:r>
        <w:t>patent must be licensed for everyone's free use or not licensed at all.</w:t>
      </w:r>
    </w:p>
    <w:p w14:paraId="21C7264C" w14:textId="77777777" w:rsidR="00085191" w:rsidRDefault="00E25059">
      <w:r>
        <w:t xml:space="preserve">  The precise terms and conditions for copying, distribution and</w:t>
      </w:r>
      <w:r w:rsidR="00091B1F">
        <w:t xml:space="preserve"> </w:t>
      </w:r>
      <w:r>
        <w:t>modification follow.</w:t>
      </w:r>
    </w:p>
    <w:p w14:paraId="70150574" w14:textId="77777777" w:rsidR="00085191" w:rsidRDefault="00E25059">
      <w:r>
        <w:t xml:space="preserve">                    GNU GENERAL PUBLIC LICENSE</w:t>
      </w:r>
      <w:r w:rsidR="00091B1F">
        <w:t xml:space="preserve"> </w:t>
      </w:r>
      <w:r>
        <w:t xml:space="preserve">   TERMS AND CONDITIONS FOR COPYING, DISTRIBUTION AND MODIFICATION</w:t>
      </w:r>
    </w:p>
    <w:p w14:paraId="717F16CB" w14:textId="77777777" w:rsidR="00085191" w:rsidRDefault="00E25059">
      <w:r>
        <w:lastRenderedPageBreak/>
        <w:t xml:space="preserve">  0. This License applies to any program or other work which contains</w:t>
      </w:r>
      <w:r w:rsidR="00091B1F">
        <w:t xml:space="preserve"> </w:t>
      </w:r>
      <w:r>
        <w:t>a notice placed by the copyright holder saying it may be distributed</w:t>
      </w:r>
      <w:r w:rsidR="00091B1F">
        <w:t xml:space="preserve"> </w:t>
      </w:r>
      <w:r>
        <w:t>under the terms of this General Public License.  The Program, below,</w:t>
      </w:r>
      <w:r w:rsidR="00091B1F">
        <w:t xml:space="preserve"> </w:t>
      </w:r>
      <w:r>
        <w:t>refers to any such program or work, and a work based on the Program</w:t>
      </w:r>
      <w:r w:rsidR="00091B1F">
        <w:t xml:space="preserve"> </w:t>
      </w:r>
      <w:r>
        <w:t>means either the Program or any derivative work under copyright law:</w:t>
      </w:r>
      <w:r w:rsidR="00091B1F">
        <w:t xml:space="preserve"> </w:t>
      </w:r>
      <w:r>
        <w:t>that is to say, a work containing the Program or a portion of it,</w:t>
      </w:r>
      <w:r w:rsidR="00091B1F">
        <w:t xml:space="preserve"> </w:t>
      </w:r>
      <w:r>
        <w:t>either verbatim or with modifications and/or translated into another</w:t>
      </w:r>
      <w:r w:rsidR="00091B1F">
        <w:t xml:space="preserve"> </w:t>
      </w:r>
      <w:r>
        <w:t>language.  (Hereinafter, translation is included without limitation in</w:t>
      </w:r>
      <w:r w:rsidR="00091B1F">
        <w:t xml:space="preserve"> </w:t>
      </w:r>
      <w:r>
        <w:t>the term modification.)  Each licensee is addressed as you.</w:t>
      </w:r>
    </w:p>
    <w:p w14:paraId="339A5A11" w14:textId="77777777" w:rsidR="00085191" w:rsidRDefault="00E25059">
      <w:r>
        <w:t>Activities other than copying, distribution and modification are not</w:t>
      </w:r>
      <w:r w:rsidR="00091B1F">
        <w:t xml:space="preserve"> </w:t>
      </w:r>
      <w:r>
        <w:t>covered by this License; they are outside its scope.  The act of</w:t>
      </w:r>
      <w:r w:rsidR="00091B1F">
        <w:t xml:space="preserve"> </w:t>
      </w:r>
      <w:r>
        <w:t>running the Program is not restricted, and the output from the Program</w:t>
      </w:r>
      <w:r w:rsidR="00091B1F">
        <w:t xml:space="preserve"> </w:t>
      </w:r>
      <w:r>
        <w:t>is covered only if its contents constitute a work based on the</w:t>
      </w:r>
      <w:r w:rsidR="00091B1F">
        <w:t xml:space="preserve"> </w:t>
      </w:r>
      <w:r>
        <w:t>Program (independent of having been made by running the Program).</w:t>
      </w:r>
      <w:r w:rsidR="00091B1F">
        <w:t xml:space="preserve"> </w:t>
      </w:r>
      <w:r>
        <w:t>Whether that is true depends on what the Program does.</w:t>
      </w:r>
    </w:p>
    <w:p w14:paraId="437DFC71" w14:textId="77777777" w:rsidR="00085191" w:rsidRDefault="00E25059">
      <w:r>
        <w:t xml:space="preserve">  1. You may copy and distribute verbatim copies of the Program's</w:t>
      </w:r>
      <w:r w:rsidR="00091B1F">
        <w:t xml:space="preserve"> </w:t>
      </w:r>
      <w:r>
        <w:t>source code as you receive it, in any medium, provided that you</w:t>
      </w:r>
      <w:r w:rsidR="00091B1F">
        <w:t xml:space="preserve"> </w:t>
      </w:r>
      <w:r>
        <w:t>conspicuously and appropriately publish on each copy an appropriate</w:t>
      </w:r>
      <w:r w:rsidR="00091B1F">
        <w:t xml:space="preserve"> </w:t>
      </w:r>
      <w:r>
        <w:t>copyright notice and disclaimer of warranty; keep intact all the</w:t>
      </w:r>
      <w:r w:rsidR="00091B1F">
        <w:t xml:space="preserve"> </w:t>
      </w:r>
      <w:r>
        <w:t>notices that refer to this License and to the absence of any warranty;</w:t>
      </w:r>
      <w:r w:rsidR="00091B1F">
        <w:t xml:space="preserve"> </w:t>
      </w:r>
      <w:r>
        <w:t>and give any other recipients of the Program a copy of this License</w:t>
      </w:r>
      <w:r w:rsidR="00091B1F">
        <w:t xml:space="preserve"> </w:t>
      </w:r>
      <w:r>
        <w:t>along with the Program.</w:t>
      </w:r>
    </w:p>
    <w:p w14:paraId="534A52B7" w14:textId="77777777" w:rsidR="00085191" w:rsidRDefault="00E25059">
      <w:r>
        <w:t>You may charge a fee for the physical act of transferring a copy, and</w:t>
      </w:r>
      <w:r w:rsidR="00091B1F">
        <w:t xml:space="preserve"> </w:t>
      </w:r>
      <w:r>
        <w:t>you may at your option offer warranty protection in exchange for a fee.</w:t>
      </w:r>
    </w:p>
    <w:p w14:paraId="65542440" w14:textId="77777777" w:rsidR="00085191" w:rsidRDefault="00E25059">
      <w:r>
        <w:t xml:space="preserve">  2. You may modify your copy or copies of the Program or any portion</w:t>
      </w:r>
      <w:r w:rsidR="00091B1F">
        <w:t xml:space="preserve"> </w:t>
      </w:r>
      <w:r>
        <w:t>of it, thus forming a work based on the Program, and copy and</w:t>
      </w:r>
      <w:r w:rsidR="00091B1F">
        <w:t xml:space="preserve"> </w:t>
      </w:r>
      <w:r>
        <w:t>distribute such modifications or work under the terms of Section 1</w:t>
      </w:r>
      <w:r w:rsidR="00091B1F">
        <w:t xml:space="preserve"> </w:t>
      </w:r>
      <w:r>
        <w:t>above, provided that you also meet all of these conditions:</w:t>
      </w:r>
    </w:p>
    <w:p w14:paraId="67FF890F" w14:textId="77777777" w:rsidR="00085191" w:rsidRDefault="00E25059">
      <w:r>
        <w:t xml:space="preserve">    a) You must cause the modified files to carry prominent notices</w:t>
      </w:r>
      <w:r w:rsidR="00091B1F">
        <w:t xml:space="preserve"> </w:t>
      </w:r>
      <w:r>
        <w:t xml:space="preserve">    stating that you changed the files and the date of any change.</w:t>
      </w:r>
    </w:p>
    <w:p w14:paraId="5139EE2C" w14:textId="77777777" w:rsidR="00085191" w:rsidRDefault="00E25059">
      <w:r>
        <w:t xml:space="preserve">    b) You must cause any work that you distribute or publish, that in</w:t>
      </w:r>
      <w:r w:rsidR="00091B1F">
        <w:t xml:space="preserve"> </w:t>
      </w:r>
      <w:r>
        <w:t xml:space="preserve">    whole or in part contains or is derived from the Program or any</w:t>
      </w:r>
      <w:r w:rsidR="00091B1F">
        <w:t xml:space="preserve"> </w:t>
      </w:r>
      <w:r>
        <w:t xml:space="preserve">    part thereof, to be licensed as a whole at no charge to all third</w:t>
      </w:r>
      <w:r w:rsidR="00091B1F">
        <w:t xml:space="preserve"> </w:t>
      </w:r>
      <w:r>
        <w:t xml:space="preserve">    parties under the terms of this License.</w:t>
      </w:r>
    </w:p>
    <w:p w14:paraId="3672F323" w14:textId="77777777" w:rsidR="00085191" w:rsidRDefault="00E25059">
      <w:r>
        <w:t xml:space="preserve">    c) If the modified program normally reads commands interactively</w:t>
      </w:r>
      <w:r w:rsidR="00091B1F">
        <w:t xml:space="preserve"> </w:t>
      </w:r>
      <w:r>
        <w:t xml:space="preserve">    when run, you must cause it, when started running for such</w:t>
      </w:r>
      <w:r w:rsidR="00091B1F">
        <w:t xml:space="preserve"> </w:t>
      </w:r>
      <w:r>
        <w:t xml:space="preserve">    interactive use in the most ordinary way, to print or display an</w:t>
      </w:r>
      <w:r w:rsidR="00091B1F">
        <w:t xml:space="preserve"> </w:t>
      </w:r>
      <w:r>
        <w:t xml:space="preserve">    announcement including an appropriate copyright notice and a</w:t>
      </w:r>
      <w:r w:rsidR="00091B1F">
        <w:t xml:space="preserve"> </w:t>
      </w:r>
      <w:r>
        <w:t xml:space="preserve">    notice that there is no warranty (or else, saying that you provide</w:t>
      </w:r>
      <w:r w:rsidR="00091B1F">
        <w:t xml:space="preserve"> </w:t>
      </w:r>
      <w:r>
        <w:t xml:space="preserve">    a warranty) and that users may redistribute the program under</w:t>
      </w:r>
      <w:r w:rsidR="00091B1F">
        <w:t xml:space="preserve"> </w:t>
      </w:r>
      <w:r>
        <w:t xml:space="preserve">    these conditions, and telling the user how to view a copy of this</w:t>
      </w:r>
      <w:r w:rsidR="00091B1F">
        <w:t xml:space="preserve"> </w:t>
      </w:r>
      <w:r>
        <w:t xml:space="preserve">    License.  (Exception: if the Program itself is interactive but</w:t>
      </w:r>
      <w:r w:rsidR="00091B1F">
        <w:t xml:space="preserve"> </w:t>
      </w:r>
      <w:r>
        <w:t xml:space="preserve">    does not normally print such an announcement, your work based on</w:t>
      </w:r>
      <w:r w:rsidR="00091B1F">
        <w:t xml:space="preserve"> </w:t>
      </w:r>
      <w:r>
        <w:t xml:space="preserve">    the Program is not required to print an announcement.)</w:t>
      </w:r>
    </w:p>
    <w:p w14:paraId="72E667CB" w14:textId="77777777" w:rsidR="00085191" w:rsidRDefault="00E25059">
      <w:r>
        <w:t>These requirements apply to the modified work as a whole.  If</w:t>
      </w:r>
      <w:r w:rsidR="00091B1F">
        <w:t xml:space="preserve"> </w:t>
      </w:r>
      <w:r>
        <w:t>identifiable sections of that work are not derived from the Program,</w:t>
      </w:r>
      <w:r w:rsidR="00091B1F">
        <w:t xml:space="preserve"> </w:t>
      </w:r>
      <w:r>
        <w:t>and can be reasonably considered independent and separate works in</w:t>
      </w:r>
      <w:r w:rsidR="00091B1F">
        <w:t xml:space="preserve"> </w:t>
      </w:r>
      <w:r>
        <w:t>themselves, then this License, and its terms, do not apply to those</w:t>
      </w:r>
      <w:r w:rsidR="00091B1F">
        <w:t xml:space="preserve"> </w:t>
      </w:r>
      <w:r>
        <w:t>sections when you distribute them as separate works.  But when you</w:t>
      </w:r>
      <w:r w:rsidR="00091B1F">
        <w:t xml:space="preserve"> </w:t>
      </w:r>
      <w:r>
        <w:t>distribute the same sections as part of a whole which is a work based</w:t>
      </w:r>
      <w:r w:rsidR="00091B1F">
        <w:t xml:space="preserve"> </w:t>
      </w:r>
      <w:r>
        <w:t>on the Program, the distribution of the whole must be on the terms of</w:t>
      </w:r>
      <w:r w:rsidR="00091B1F">
        <w:t xml:space="preserve"> </w:t>
      </w:r>
      <w:r>
        <w:t>this License, whose permissions for other licensees extend to the</w:t>
      </w:r>
      <w:r w:rsidR="00091B1F">
        <w:t xml:space="preserve"> </w:t>
      </w:r>
      <w:r>
        <w:t>entire whole, and thus to each and every part regardless of who wrote it.</w:t>
      </w:r>
    </w:p>
    <w:p w14:paraId="0C28CE09" w14:textId="77777777" w:rsidR="00085191" w:rsidRDefault="00E25059">
      <w:r>
        <w:lastRenderedPageBreak/>
        <w:t>Thus, it is not the intent of this section to claim rights or contest</w:t>
      </w:r>
      <w:r w:rsidR="00091B1F">
        <w:t xml:space="preserve"> </w:t>
      </w:r>
      <w:r>
        <w:t>your rights to work written entirely by you; rather, the intent is to</w:t>
      </w:r>
      <w:r w:rsidR="00091B1F">
        <w:t xml:space="preserve"> </w:t>
      </w:r>
      <w:r>
        <w:t>exercise the right to control the distribution of derivative or</w:t>
      </w:r>
      <w:r w:rsidR="00091B1F">
        <w:t xml:space="preserve"> </w:t>
      </w:r>
      <w:r>
        <w:t>collective works based on the Program.</w:t>
      </w:r>
    </w:p>
    <w:p w14:paraId="1474E958" w14:textId="77777777" w:rsidR="00085191" w:rsidRDefault="00E25059">
      <w:r>
        <w:t>In addition, mere aggregation of another work not based on the Program</w:t>
      </w:r>
      <w:r w:rsidR="00091B1F">
        <w:t xml:space="preserve"> </w:t>
      </w:r>
      <w:r>
        <w:t>with the Program (or with a work based on the Program) on a volume of</w:t>
      </w:r>
      <w:r w:rsidR="00091B1F">
        <w:t xml:space="preserve"> </w:t>
      </w:r>
      <w:r>
        <w:t>a storage or distribution medium does not bring the other work under</w:t>
      </w:r>
      <w:r w:rsidR="00091B1F">
        <w:t xml:space="preserve"> </w:t>
      </w:r>
      <w:r>
        <w:t>the scope of this License.</w:t>
      </w:r>
    </w:p>
    <w:p w14:paraId="64287FAD" w14:textId="77777777" w:rsidR="00085191" w:rsidRDefault="00E25059">
      <w:r>
        <w:t xml:space="preserve">  3. You may copy and distribute the Program (or a work based on it,</w:t>
      </w:r>
      <w:r w:rsidR="00091B1F">
        <w:t xml:space="preserve"> </w:t>
      </w:r>
      <w:r>
        <w:t>under Section 2) in object code or executable form under the terms of</w:t>
      </w:r>
      <w:r w:rsidR="00091B1F">
        <w:t xml:space="preserve"> </w:t>
      </w:r>
      <w:r>
        <w:t>Sections 1 and 2 above provided that you also do one of the following:</w:t>
      </w:r>
    </w:p>
    <w:p w14:paraId="00B6FE39" w14:textId="77777777" w:rsidR="00085191" w:rsidRDefault="00E25059">
      <w:r>
        <w:t xml:space="preserve">    a) Accompany it with the complete corresponding machine-readable</w:t>
      </w:r>
      <w:r w:rsidR="00091B1F">
        <w:t xml:space="preserve"> </w:t>
      </w:r>
      <w:r>
        <w:t xml:space="preserve">    source code, which must be distributed under the terms of Sections</w:t>
      </w:r>
      <w:r w:rsidR="00091B1F">
        <w:t xml:space="preserve"> </w:t>
      </w:r>
      <w:r>
        <w:t xml:space="preserve">    1 and 2 above on a medium customarily used for software interchange; or,</w:t>
      </w:r>
    </w:p>
    <w:p w14:paraId="0743732E" w14:textId="77777777" w:rsidR="00085191" w:rsidRDefault="00E25059">
      <w:r>
        <w:t xml:space="preserve">    b) Accompany it with a written offer, valid for at least three</w:t>
      </w:r>
      <w:r w:rsidR="00091B1F">
        <w:t xml:space="preserve"> </w:t>
      </w:r>
      <w:r>
        <w:t xml:space="preserve">    years, to give any third party, for a charge no more than your</w:t>
      </w:r>
      <w:r w:rsidR="00091B1F">
        <w:t xml:space="preserve"> </w:t>
      </w:r>
      <w:r>
        <w:t xml:space="preserve">    cost of physically performing source distribution, a complete</w:t>
      </w:r>
      <w:r w:rsidR="00091B1F">
        <w:t xml:space="preserve"> </w:t>
      </w:r>
      <w:r>
        <w:t xml:space="preserve">    machine-readable copy of the corresponding source code, to be</w:t>
      </w:r>
      <w:r w:rsidR="00091B1F">
        <w:t xml:space="preserve"> </w:t>
      </w:r>
      <w:r>
        <w:t xml:space="preserve">    distributed under the terms of Sections 1 and 2 above on a medium</w:t>
      </w:r>
      <w:r w:rsidR="00091B1F">
        <w:t xml:space="preserve"> </w:t>
      </w:r>
      <w:r>
        <w:t xml:space="preserve">    customarily used for software interchange; or,</w:t>
      </w:r>
    </w:p>
    <w:p w14:paraId="41A64E1B" w14:textId="77777777" w:rsidR="00085191" w:rsidRDefault="00E25059">
      <w:r>
        <w:t xml:space="preserve">    c) Accompany it with the information you received as to the offer</w:t>
      </w:r>
      <w:r w:rsidR="00091B1F">
        <w:t xml:space="preserve"> </w:t>
      </w:r>
      <w:r>
        <w:t xml:space="preserve">    to distribute corresponding source code.  (This alternative is</w:t>
      </w:r>
      <w:r w:rsidR="00091B1F">
        <w:t xml:space="preserve"> </w:t>
      </w:r>
      <w:r>
        <w:t xml:space="preserve">    allowed only for noncommercial distribution and only if you</w:t>
      </w:r>
      <w:r w:rsidR="00091B1F">
        <w:t xml:space="preserve"> </w:t>
      </w:r>
      <w:r>
        <w:t xml:space="preserve">    received the program in object code or executable form with such</w:t>
      </w:r>
      <w:r w:rsidR="00091B1F">
        <w:t xml:space="preserve"> </w:t>
      </w:r>
      <w:r>
        <w:t xml:space="preserve">    an offer, in accord with Subsection b above.)</w:t>
      </w:r>
    </w:p>
    <w:p w14:paraId="240F2F19" w14:textId="77777777" w:rsidR="00085191" w:rsidRDefault="00E25059">
      <w:r>
        <w:t>The source code for a work means the preferred form of the work for</w:t>
      </w:r>
      <w:r w:rsidR="00091B1F">
        <w:t xml:space="preserve"> </w:t>
      </w:r>
      <w:r>
        <w:t>making modifications to it.  For an executable work, complete source</w:t>
      </w:r>
      <w:r w:rsidR="00091B1F">
        <w:t xml:space="preserve"> </w:t>
      </w:r>
      <w:r>
        <w:t>code means all the source code for all modules it contains, plus any</w:t>
      </w:r>
      <w:r w:rsidR="00091B1F">
        <w:t xml:space="preserve"> </w:t>
      </w:r>
      <w:r>
        <w:t>associated interface definition files, plus the scripts used to</w:t>
      </w:r>
      <w:r w:rsidR="00091B1F">
        <w:t xml:space="preserve"> </w:t>
      </w:r>
      <w:r>
        <w:t>control compilation and installation of the executable.  However, as a</w:t>
      </w:r>
      <w:r w:rsidR="00091B1F">
        <w:t xml:space="preserve"> </w:t>
      </w:r>
      <w:r>
        <w:t>special exception, the source code distributed need not include</w:t>
      </w:r>
      <w:r w:rsidR="00091B1F">
        <w:t xml:space="preserve"> </w:t>
      </w:r>
      <w:r>
        <w:t>anything that is normally distributed (in either source or binary</w:t>
      </w:r>
      <w:r w:rsidR="00091B1F">
        <w:t xml:space="preserve"> </w:t>
      </w:r>
      <w:r>
        <w:t>form) with the major components (compiler, kernel, and so on) of the</w:t>
      </w:r>
      <w:r w:rsidR="00091B1F">
        <w:t xml:space="preserve"> </w:t>
      </w:r>
      <w:r>
        <w:t>operating system on which the executable runs, unless that component</w:t>
      </w:r>
      <w:r w:rsidR="00091B1F">
        <w:t xml:space="preserve"> </w:t>
      </w:r>
      <w:r>
        <w:t>itself accompanies the executable.</w:t>
      </w:r>
    </w:p>
    <w:p w14:paraId="758EA699" w14:textId="77777777" w:rsidR="00085191" w:rsidRDefault="00E25059">
      <w:r>
        <w:t>If distribution of executable or object code is made by offering</w:t>
      </w:r>
      <w:r w:rsidR="00091B1F">
        <w:t xml:space="preserve"> </w:t>
      </w:r>
      <w:r>
        <w:t>access to copy from a designated place, then offering equivalent</w:t>
      </w:r>
      <w:r w:rsidR="00091B1F">
        <w:t xml:space="preserve"> </w:t>
      </w:r>
      <w:r>
        <w:t>access to copy the source code from the same place counts as</w:t>
      </w:r>
      <w:r w:rsidR="00091B1F">
        <w:t xml:space="preserve"> </w:t>
      </w:r>
      <w:r>
        <w:t>distribution of the source code, even though third parties are not</w:t>
      </w:r>
      <w:r w:rsidR="00091B1F">
        <w:t xml:space="preserve"> </w:t>
      </w:r>
      <w:r>
        <w:t>compelled to copy the source along with the object code.</w:t>
      </w:r>
    </w:p>
    <w:p w14:paraId="7C9A3796" w14:textId="77777777" w:rsidR="00085191" w:rsidRDefault="00E25059">
      <w:r>
        <w:t xml:space="preserve">  4. You may not copy, modify, sublicense, or distribute the Program</w:t>
      </w:r>
      <w:r w:rsidR="00091B1F">
        <w:t xml:space="preserve"> </w:t>
      </w:r>
      <w:r>
        <w:t>except as expressly provided under this License.  Any attempt</w:t>
      </w:r>
      <w:r w:rsidR="00091B1F">
        <w:t xml:space="preserve"> </w:t>
      </w:r>
      <w:r>
        <w:t>otherwise to copy, modify, sublicense or distribute the Program is</w:t>
      </w:r>
      <w:r w:rsidR="00091B1F">
        <w:t xml:space="preserve"> </w:t>
      </w:r>
      <w:r>
        <w:t>void, and will automatically terminate your rights under this License.</w:t>
      </w:r>
      <w:r w:rsidR="00091B1F">
        <w:t xml:space="preserve"> </w:t>
      </w:r>
      <w:r>
        <w:t>However, parties who have received copies, or rights, from you under</w:t>
      </w:r>
      <w:r w:rsidR="00091B1F">
        <w:t xml:space="preserve"> </w:t>
      </w:r>
      <w:r>
        <w:t>this License will not have their licenses terminated so long as such</w:t>
      </w:r>
      <w:r w:rsidR="00091B1F">
        <w:t xml:space="preserve"> </w:t>
      </w:r>
      <w:r>
        <w:t>parties remain in full compliance.</w:t>
      </w:r>
    </w:p>
    <w:p w14:paraId="43536702" w14:textId="77777777" w:rsidR="00085191" w:rsidRDefault="00E25059">
      <w:r>
        <w:t xml:space="preserve">  5. You are not required to accept this License, since you have not</w:t>
      </w:r>
      <w:r w:rsidR="00091B1F">
        <w:t xml:space="preserve"> </w:t>
      </w:r>
      <w:r>
        <w:t>signed it.  However, nothing else grants you permission to modify or</w:t>
      </w:r>
      <w:r w:rsidR="00091B1F">
        <w:t xml:space="preserve"> </w:t>
      </w:r>
      <w:r>
        <w:t>distribute the Program or its derivative works.  These actions are</w:t>
      </w:r>
      <w:r w:rsidR="00091B1F">
        <w:t xml:space="preserve"> </w:t>
      </w:r>
      <w:r>
        <w:t>prohibited by law if you do not accept this License.  Therefore, by</w:t>
      </w:r>
      <w:r w:rsidR="00091B1F">
        <w:t xml:space="preserve"> </w:t>
      </w:r>
      <w:r>
        <w:t>modifying or distributing the Program (or any work based on the</w:t>
      </w:r>
      <w:r w:rsidR="00091B1F">
        <w:t xml:space="preserve"> </w:t>
      </w:r>
      <w:r>
        <w:t>Program), you indicate your acceptance of this License to do so, and</w:t>
      </w:r>
      <w:r w:rsidR="00091B1F">
        <w:t xml:space="preserve"> </w:t>
      </w:r>
      <w:r>
        <w:t>all its terms and conditions for copying, distributing or modifying</w:t>
      </w:r>
      <w:r w:rsidR="00091B1F">
        <w:t xml:space="preserve"> </w:t>
      </w:r>
      <w:r>
        <w:t>the Program or works based on it.</w:t>
      </w:r>
    </w:p>
    <w:p w14:paraId="71A398C2" w14:textId="77777777" w:rsidR="00085191" w:rsidRDefault="00E25059">
      <w:r>
        <w:lastRenderedPageBreak/>
        <w:t xml:space="preserve">  6. Each time you redistribute the Program (or any work based on the</w:t>
      </w:r>
      <w:r w:rsidR="00091B1F">
        <w:t xml:space="preserve"> </w:t>
      </w:r>
      <w:r>
        <w:t>Program), the recipient automatically receives a license from the</w:t>
      </w:r>
      <w:r w:rsidR="00091B1F">
        <w:t xml:space="preserve"> </w:t>
      </w:r>
      <w:r>
        <w:t>original licensor to copy, distribute or modify the Program subject to</w:t>
      </w:r>
      <w:r w:rsidR="00091B1F">
        <w:t xml:space="preserve"> </w:t>
      </w:r>
      <w:r>
        <w:t>these terms and conditions.  You may not impose any further</w:t>
      </w:r>
      <w:r w:rsidR="00091B1F">
        <w:t xml:space="preserve"> </w:t>
      </w:r>
      <w:r>
        <w:t>restrictions on the recipients' exercise of the rights granted herein.</w:t>
      </w:r>
      <w:r w:rsidR="00091B1F">
        <w:t xml:space="preserve"> </w:t>
      </w:r>
      <w:r>
        <w:t>You are not responsible for enforcing compliance by third parties to</w:t>
      </w:r>
      <w:r w:rsidR="00091B1F">
        <w:t xml:space="preserve"> </w:t>
      </w:r>
      <w:r>
        <w:t>this License.</w:t>
      </w:r>
    </w:p>
    <w:p w14:paraId="2C282CEF" w14:textId="77777777" w:rsidR="00085191" w:rsidRDefault="00E25059">
      <w:r>
        <w:t xml:space="preserve">  7. If, as a consequence of a court judgment or allegation of patent</w:t>
      </w:r>
      <w:r w:rsidR="00091B1F">
        <w:t xml:space="preserve"> </w:t>
      </w:r>
      <w:r>
        <w:t>infringement or for any other reason (not limited to patent issues),</w:t>
      </w:r>
      <w:r w:rsidR="00091B1F">
        <w:t xml:space="preserve"> </w:t>
      </w:r>
      <w:r>
        <w:t>conditions are imposed on you (whether by court order, agreement or</w:t>
      </w:r>
      <w:r w:rsidR="00091B1F">
        <w:t xml:space="preserve"> </w:t>
      </w:r>
      <w:r>
        <w:t>otherwise) that contradict the conditions of this License, they do not</w:t>
      </w:r>
      <w:r w:rsidR="00091B1F">
        <w:t xml:space="preserve"> </w:t>
      </w:r>
      <w:r>
        <w:t>excuse you from the conditions of this License.  If you cannot</w:t>
      </w:r>
      <w:r w:rsidR="00091B1F">
        <w:t xml:space="preserve"> </w:t>
      </w:r>
      <w:r>
        <w:t>distribute so as to satisfy simultaneously your obligations under this</w:t>
      </w:r>
      <w:r w:rsidR="00091B1F">
        <w:t xml:space="preserve"> </w:t>
      </w:r>
      <w:r>
        <w:t>License and any other pertinent obligations, then as a consequence you</w:t>
      </w:r>
      <w:r w:rsidR="00091B1F">
        <w:t xml:space="preserve"> </w:t>
      </w:r>
      <w:r>
        <w:t>may not distribute the Program at all.  For example, if a patent</w:t>
      </w:r>
      <w:r w:rsidR="00091B1F">
        <w:t xml:space="preserve"> </w:t>
      </w:r>
      <w:r>
        <w:t>license would not permit royalty-free redistribution of the Program by</w:t>
      </w:r>
      <w:r w:rsidR="00091B1F">
        <w:t xml:space="preserve"> </w:t>
      </w:r>
      <w:r>
        <w:t>all those who receive copies directly or indirectly through you, then</w:t>
      </w:r>
      <w:r w:rsidR="00091B1F">
        <w:t xml:space="preserve"> </w:t>
      </w:r>
      <w:r>
        <w:t>the only way you could satisfy both it and this License would be to</w:t>
      </w:r>
      <w:r w:rsidR="00091B1F">
        <w:t xml:space="preserve"> </w:t>
      </w:r>
      <w:r>
        <w:t>refrain entirely from distribution of the Program.</w:t>
      </w:r>
    </w:p>
    <w:p w14:paraId="1C509A61" w14:textId="77777777" w:rsidR="00085191" w:rsidRDefault="00E25059">
      <w:r>
        <w:t>If any portion of this section is held invalid or unenforceable under</w:t>
      </w:r>
      <w:r w:rsidR="00091B1F">
        <w:t xml:space="preserve"> </w:t>
      </w:r>
      <w:r>
        <w:t>any particular circumstance, the balance of the section is intended to</w:t>
      </w:r>
      <w:r w:rsidR="00091B1F">
        <w:t xml:space="preserve"> </w:t>
      </w:r>
      <w:r>
        <w:t>apply and the section as a whole is intended to apply in other</w:t>
      </w:r>
      <w:r w:rsidR="00091B1F">
        <w:t xml:space="preserve"> </w:t>
      </w:r>
      <w:r>
        <w:t>circumstances.</w:t>
      </w:r>
    </w:p>
    <w:p w14:paraId="5B3F2EA3" w14:textId="77777777" w:rsidR="00085191" w:rsidRDefault="00E25059">
      <w:r>
        <w:t>It is not the purpose of this section to induce you to infringe any</w:t>
      </w:r>
      <w:r w:rsidR="00091B1F">
        <w:t xml:space="preserve"> </w:t>
      </w:r>
      <w:r>
        <w:t>patents or other property right claims or to contest validity of any</w:t>
      </w:r>
      <w:r w:rsidR="00091B1F">
        <w:t xml:space="preserve"> </w:t>
      </w:r>
      <w:r>
        <w:t>such claims; this section has the sole purpose of protecting the</w:t>
      </w:r>
      <w:r w:rsidR="00091B1F">
        <w:t xml:space="preserve"> </w:t>
      </w:r>
      <w:r>
        <w:t>integrity of the free software distribution system, which is</w:t>
      </w:r>
      <w:r w:rsidR="00091B1F">
        <w:t xml:space="preserve"> </w:t>
      </w:r>
      <w:r>
        <w:t>implemented by public license practices.  Many people have made</w:t>
      </w:r>
      <w:r w:rsidR="00091B1F">
        <w:t xml:space="preserve"> </w:t>
      </w:r>
      <w:r>
        <w:t>generous contributions to the wide range of software distributed</w:t>
      </w:r>
      <w:r w:rsidR="00091B1F">
        <w:t xml:space="preserve"> </w:t>
      </w:r>
      <w:r>
        <w:t>through that system in reliance on consistent application of that</w:t>
      </w:r>
      <w:r w:rsidR="00091B1F">
        <w:t xml:space="preserve"> </w:t>
      </w:r>
      <w:r>
        <w:t>system; it is up to the author/donor to decide if he or she is willing</w:t>
      </w:r>
      <w:r w:rsidR="00091B1F">
        <w:t xml:space="preserve"> </w:t>
      </w:r>
      <w:r>
        <w:t>to distribute software through any other system and a licensee cannot</w:t>
      </w:r>
      <w:r w:rsidR="00091B1F">
        <w:t xml:space="preserve"> </w:t>
      </w:r>
      <w:r>
        <w:t>impose that choice.</w:t>
      </w:r>
    </w:p>
    <w:p w14:paraId="21ED1449" w14:textId="77777777" w:rsidR="00085191" w:rsidRDefault="00E25059">
      <w:r>
        <w:t>This section is intended to make thoroughly clear what is believed to</w:t>
      </w:r>
      <w:r w:rsidR="00091B1F">
        <w:t xml:space="preserve"> </w:t>
      </w:r>
      <w:r>
        <w:t>be a consequence of the rest of this License.</w:t>
      </w:r>
    </w:p>
    <w:p w14:paraId="1F2FEBAB" w14:textId="77777777" w:rsidR="00085191" w:rsidRDefault="00E25059">
      <w:r>
        <w:t xml:space="preserve">  8. If the distribution and/or use of the Program is restricted in</w:t>
      </w:r>
      <w:r w:rsidR="00091B1F">
        <w:t xml:space="preserve"> </w:t>
      </w:r>
      <w:r>
        <w:t>certain countries either by patents or by copyrighted interfaces, the</w:t>
      </w:r>
      <w:r w:rsidR="00091B1F">
        <w:t xml:space="preserve"> </w:t>
      </w:r>
      <w:r>
        <w:t>original copyright holder who places the Program under this License</w:t>
      </w:r>
      <w:r w:rsidR="00091B1F">
        <w:t xml:space="preserve"> </w:t>
      </w:r>
      <w:r>
        <w:t>may add an explicit geographical distribution limitation excluding</w:t>
      </w:r>
      <w:r w:rsidR="00091B1F">
        <w:t xml:space="preserve"> </w:t>
      </w:r>
      <w:r>
        <w:t>those countries, so that distribution is permitted only in or among</w:t>
      </w:r>
      <w:r w:rsidR="00091B1F">
        <w:t xml:space="preserve"> </w:t>
      </w:r>
      <w:r>
        <w:t>countries not thus excluded.  In such case, this License incorporates</w:t>
      </w:r>
      <w:r w:rsidR="00091B1F">
        <w:t xml:space="preserve"> </w:t>
      </w:r>
      <w:r>
        <w:t>the limitation as if written in the body of this License.</w:t>
      </w:r>
    </w:p>
    <w:p w14:paraId="0C70CCFA" w14:textId="77777777" w:rsidR="00085191" w:rsidRDefault="00E25059">
      <w:r>
        <w:t xml:space="preserve">  9. The Free Software Foundation may publish revised and/or new versions</w:t>
      </w:r>
      <w:r w:rsidR="00091B1F">
        <w:t xml:space="preserve"> </w:t>
      </w:r>
      <w:r>
        <w:t>of the General Public License from time to time.  Such new versions will</w:t>
      </w:r>
      <w:r w:rsidR="00091B1F">
        <w:t xml:space="preserve"> </w:t>
      </w:r>
      <w:r>
        <w:t>be similar in spirit to the present version, but may differ in detail to</w:t>
      </w:r>
      <w:r w:rsidR="00091B1F">
        <w:t xml:space="preserve"> </w:t>
      </w:r>
      <w:r>
        <w:t>address new problems or concerns.</w:t>
      </w:r>
    </w:p>
    <w:p w14:paraId="5E743BBB" w14:textId="77777777" w:rsidR="00085191" w:rsidRDefault="00E25059">
      <w:r>
        <w:t>Each version is given a distinguishing version number.  If the Program</w:t>
      </w:r>
      <w:r w:rsidR="00091B1F">
        <w:t xml:space="preserve"> </w:t>
      </w:r>
      <w:r>
        <w:t>specifies a version number of this License which applies to it and any</w:t>
      </w:r>
      <w:r w:rsidR="00091B1F">
        <w:t xml:space="preserve"> </w:t>
      </w:r>
      <w:r>
        <w:t>later version, you have the option of following the terms and conditions</w:t>
      </w:r>
      <w:r w:rsidR="00091B1F">
        <w:t xml:space="preserve"> </w:t>
      </w:r>
      <w:r>
        <w:t>either of that version or of any later version published by the Free</w:t>
      </w:r>
      <w:r w:rsidR="00091B1F">
        <w:t xml:space="preserve"> </w:t>
      </w:r>
      <w:r>
        <w:t>Software Foundation.  If the Program does not specify a version number of</w:t>
      </w:r>
      <w:r w:rsidR="00091B1F">
        <w:t xml:space="preserve"> </w:t>
      </w:r>
      <w:r>
        <w:t>this License, you may choose any version ever published by the Free Software</w:t>
      </w:r>
      <w:r w:rsidR="00091B1F">
        <w:t xml:space="preserve"> </w:t>
      </w:r>
      <w:r>
        <w:t>Foundation.</w:t>
      </w:r>
    </w:p>
    <w:p w14:paraId="2C245585" w14:textId="77777777" w:rsidR="00085191" w:rsidRDefault="00E25059">
      <w:r>
        <w:t xml:space="preserve">  10. If you wish to incorporate parts of the Program into other free</w:t>
      </w:r>
      <w:r w:rsidR="00091B1F">
        <w:t xml:space="preserve"> </w:t>
      </w:r>
      <w:r>
        <w:t>programs whose distribution conditions are different, write to the author</w:t>
      </w:r>
      <w:r w:rsidR="00091B1F">
        <w:t xml:space="preserve"> </w:t>
      </w:r>
      <w:r>
        <w:t xml:space="preserve">to ask for permission.  For </w:t>
      </w:r>
      <w:r>
        <w:lastRenderedPageBreak/>
        <w:t>software which is copyrighted by the Free</w:t>
      </w:r>
      <w:r w:rsidR="00091B1F">
        <w:t xml:space="preserve"> </w:t>
      </w:r>
      <w:r>
        <w:t>Software Foundation, write to the Free Software Foundation; we sometimes</w:t>
      </w:r>
      <w:r w:rsidR="00091B1F">
        <w:t xml:space="preserve"> </w:t>
      </w:r>
      <w:r>
        <w:t>make exceptions for this.  Our decision will be guided by the two goals</w:t>
      </w:r>
      <w:r w:rsidR="00091B1F">
        <w:t xml:space="preserve"> </w:t>
      </w:r>
      <w:r>
        <w:t>of preserving the free status of all derivatives of our free software and</w:t>
      </w:r>
      <w:r w:rsidR="00091B1F">
        <w:t xml:space="preserve"> </w:t>
      </w:r>
      <w:r>
        <w:t>of promoting the sharing and reuse of software generally.</w:t>
      </w:r>
    </w:p>
    <w:p w14:paraId="08F187F7" w14:textId="77777777" w:rsidR="00085191" w:rsidRDefault="00E25059">
      <w:r>
        <w:t xml:space="preserve">                            NO WARRANTY</w:t>
      </w:r>
    </w:p>
    <w:p w14:paraId="34F9CE7F" w14:textId="77777777" w:rsidR="00085191" w:rsidRDefault="00E25059">
      <w:r>
        <w:t xml:space="preserve">  11. BECAUSE THE PROGRAM IS LICENSED FREE OF CHARGE, THERE IS NO WARRANTY</w:t>
      </w:r>
      <w:r w:rsidR="00091B1F">
        <w:t xml:space="preserve"> </w:t>
      </w:r>
      <w:r>
        <w:t>FOR THE PROGRAM, TO THE EXTENT PERMITTED BY APPLICABLE LAW.  EXCEPT WHEN</w:t>
      </w:r>
      <w:r w:rsidR="00091B1F">
        <w:t xml:space="preserve"> </w:t>
      </w:r>
      <w:r>
        <w:t>OTHERWISE STATED IN WRITING THE COPYRIGHT HOLDERS AND/OR OTHER PARTIES</w:t>
      </w:r>
      <w:r w:rsidR="00091B1F">
        <w:t xml:space="preserve"> </w:t>
      </w:r>
      <w:r>
        <w:t>PROVIDE THE PROGRAM AS IS WITHOUT WARRANTY OF ANY KIND, EITHER EXPRESSED</w:t>
      </w:r>
      <w:r w:rsidR="00091B1F">
        <w:t xml:space="preserve"> </w:t>
      </w:r>
      <w:r>
        <w:t>OR IMPLIED, INCLUDING, BUT NOT LIMITED TO, THE IMPLIED WARRANTIES OF</w:t>
      </w:r>
      <w:r w:rsidR="00091B1F">
        <w:t xml:space="preserve"> </w:t>
      </w:r>
      <w:r>
        <w:t>MERCHANTABILITY AND FITNESS FOR A PARTICULAR PURPOSE.  THE ENTIRE RISK AS</w:t>
      </w:r>
      <w:r w:rsidR="00091B1F">
        <w:t xml:space="preserve"> </w:t>
      </w:r>
      <w:r>
        <w:t>TO THE QUALITY AND PERFORMANCE OF THE PROGRAM IS WITH YOU.  SHOULD THE</w:t>
      </w:r>
      <w:r w:rsidR="00091B1F">
        <w:t xml:space="preserve"> </w:t>
      </w:r>
      <w:r>
        <w:t>PROGRAM PROVE DEFECTIVE, YOU ASSUME THE COST OF ALL NECESSARY SERVICING,</w:t>
      </w:r>
      <w:r w:rsidR="00091B1F">
        <w:t xml:space="preserve"> </w:t>
      </w:r>
      <w:r>
        <w:t>REPAIR OR CORRECTION.</w:t>
      </w:r>
    </w:p>
    <w:p w14:paraId="6E73A7B7" w14:textId="77777777" w:rsidR="00085191" w:rsidRDefault="00E25059">
      <w:r>
        <w:t xml:space="preserve">  12. IN NO EVENT UNLESS REQUIRED BY APPLICABLE LAW OR AGREED TO IN WRITING</w:t>
      </w:r>
      <w:r w:rsidR="00091B1F">
        <w:t xml:space="preserve"> </w:t>
      </w:r>
      <w:r>
        <w:t>WILL ANY COPYRIGHT HOLDER, OR ANY OTHER PARTY WHO MAY MODIFY AND/OR</w:t>
      </w:r>
      <w:r w:rsidR="00091B1F">
        <w:t xml:space="preserve"> </w:t>
      </w:r>
      <w:r>
        <w:t>REDISTRIBUTE THE PROGRAM AS PERMITTED ABOVE, BE LIABLE TO YOU FOR DAMAGES,</w:t>
      </w:r>
      <w:r w:rsidR="00091B1F">
        <w:t xml:space="preserve"> </w:t>
      </w:r>
      <w:r>
        <w:t>INCLUDING ANY GENERAL, SPECIAL, INCIDENTAL OR CONSEQUENTIAL DAMAGES ARISING</w:t>
      </w:r>
      <w:r w:rsidR="00091B1F">
        <w:t xml:space="preserve"> </w:t>
      </w:r>
      <w:r>
        <w:t>OUT OF THE USE OR INABILITY TO USE THE PROGRAM (INCLUDING BUT NOT LIMITED</w:t>
      </w:r>
      <w:r w:rsidR="00091B1F">
        <w:t xml:space="preserve"> </w:t>
      </w:r>
      <w:r>
        <w:t>TO LOSS OF DATA OR DATA BEING RENDERED INACCURATE OR LOSSES SUSTAINED BY</w:t>
      </w:r>
      <w:r w:rsidR="00091B1F">
        <w:t xml:space="preserve"> </w:t>
      </w:r>
      <w:r>
        <w:t>YOU OR THIRD PARTIES OR A FAILURE OF THE PROGRAM TO OPERATE WITH ANY OTHER</w:t>
      </w:r>
      <w:r w:rsidR="00091B1F">
        <w:t xml:space="preserve"> </w:t>
      </w:r>
      <w:r>
        <w:t>PROGRAMS), EVEN IF SUCH HOLDER OR OTHER PARTY HAS BEEN ADVISED OF THE</w:t>
      </w:r>
      <w:r w:rsidR="00091B1F">
        <w:t xml:space="preserve"> </w:t>
      </w:r>
      <w:r>
        <w:t>POSSIBILITY OF SUCH DAMAGES.</w:t>
      </w:r>
    </w:p>
    <w:p w14:paraId="65F5FF8E" w14:textId="77777777" w:rsidR="00085191" w:rsidRDefault="00E25059">
      <w:r>
        <w:t xml:space="preserve">                     END OF TERMS AND CONDITIONS</w:t>
      </w:r>
    </w:p>
    <w:p w14:paraId="2959CFF7" w14:textId="77777777" w:rsidR="00085191" w:rsidRDefault="00E25059">
      <w:r>
        <w:t xml:space="preserve">            How to Apply These Terms to Your New Programs</w:t>
      </w:r>
    </w:p>
    <w:p w14:paraId="758C075A" w14:textId="77777777" w:rsidR="00085191" w:rsidRDefault="00E25059">
      <w:r>
        <w:t xml:space="preserve">  If you develop a new program, and you want it to be of the greatest</w:t>
      </w:r>
      <w:r w:rsidR="00091B1F">
        <w:t xml:space="preserve"> </w:t>
      </w:r>
      <w:r>
        <w:t>possible use to the public, the best way to achieve this is to make it</w:t>
      </w:r>
      <w:r w:rsidR="00091B1F">
        <w:t xml:space="preserve"> </w:t>
      </w:r>
      <w:r>
        <w:t>free software which everyone can redistribute and change under these terms.</w:t>
      </w:r>
    </w:p>
    <w:p w14:paraId="1802F29F" w14:textId="77777777" w:rsidR="00085191" w:rsidRDefault="00E25059">
      <w:r>
        <w:t xml:space="preserve">  To do so, attach the following notices to the program.  It is safest</w:t>
      </w:r>
      <w:r w:rsidR="00091B1F">
        <w:t xml:space="preserve"> </w:t>
      </w:r>
      <w:r>
        <w:t>to attach them to the start of each source file to most effectively</w:t>
      </w:r>
      <w:r w:rsidR="00091B1F">
        <w:t xml:space="preserve"> </w:t>
      </w:r>
      <w:r>
        <w:t>convey the exclusion of warranty; and each file should have at least</w:t>
      </w:r>
      <w:r w:rsidR="00091B1F">
        <w:t xml:space="preserve"> </w:t>
      </w:r>
      <w:r>
        <w:t>the copyright line and a pointer to where the full notice is found.</w:t>
      </w:r>
    </w:p>
    <w:p w14:paraId="44227908" w14:textId="77777777" w:rsidR="00085191" w:rsidRDefault="00E25059">
      <w:r>
        <w:t xml:space="preserve">    &lt;one line to give the program's name and a brief idea of what it does.&gt;</w:t>
      </w:r>
      <w:r w:rsidR="00091B1F">
        <w:t xml:space="preserve"> </w:t>
      </w:r>
      <w:r>
        <w:t xml:space="preserve">    Copyright (C) &lt;year&gt;  &lt;name of author&gt;</w:t>
      </w:r>
    </w:p>
    <w:p w14:paraId="7989F561" w14:textId="77777777" w:rsidR="00085191" w:rsidRDefault="00E25059">
      <w:r>
        <w:t xml:space="preserve">    This program is free software; you can redistribute it and/or modify</w:t>
      </w:r>
      <w:r w:rsidR="00091B1F">
        <w:t xml:space="preserve"> </w:t>
      </w:r>
      <w:r>
        <w:t xml:space="preserve">    it under the terms of the GNU General Public License as published by</w:t>
      </w:r>
      <w:r w:rsidR="00091B1F">
        <w:t xml:space="preserve"> </w:t>
      </w:r>
      <w:r>
        <w:t xml:space="preserve">    the Free Software Foundation; either version 2 of the License, or</w:t>
      </w:r>
      <w:r w:rsidR="00091B1F">
        <w:t xml:space="preserve"> </w:t>
      </w:r>
      <w:r>
        <w:t xml:space="preserve">    (at your option) any later version.</w:t>
      </w:r>
    </w:p>
    <w:p w14:paraId="3C978366" w14:textId="77777777" w:rsidR="00085191" w:rsidRDefault="00E25059">
      <w:r>
        <w:t xml:space="preserve">    This program is distributed in the hope that it will be useful,</w:t>
      </w:r>
      <w:r w:rsidR="00091B1F">
        <w:t xml:space="preserve"> </w:t>
      </w:r>
      <w:r>
        <w:t xml:space="preserve">    but WITHOUT ANY WARRANTY; without even the implied warranty of</w:t>
      </w:r>
      <w:r w:rsidR="00091B1F">
        <w:t xml:space="preserve"> </w:t>
      </w:r>
      <w:r>
        <w:t xml:space="preserve">    MERCHANTABILITY or FITNESS FOR A PARTICULAR PURPOSE.  See the</w:t>
      </w:r>
      <w:r w:rsidR="00091B1F">
        <w:t xml:space="preserve"> </w:t>
      </w:r>
      <w:r>
        <w:t xml:space="preserve">    GNU General Public License for more details.</w:t>
      </w:r>
    </w:p>
    <w:p w14:paraId="1B98AEF5" w14:textId="77777777" w:rsidR="00085191" w:rsidRDefault="00E25059">
      <w:r>
        <w:t xml:space="preserve">    You should have received a copy of the GNU General Public License along</w:t>
      </w:r>
      <w:r w:rsidR="00091B1F">
        <w:t xml:space="preserve"> </w:t>
      </w:r>
      <w:r>
        <w:t xml:space="preserve">    with this program; if not, write to the Free Software Foundation, Inc.,</w:t>
      </w:r>
      <w:r w:rsidR="00091B1F">
        <w:t xml:space="preserve"> </w:t>
      </w:r>
      <w:r>
        <w:t xml:space="preserve">    51 Franklin Street, Fifth Floor, Boston, MA 02110-1301 USA.</w:t>
      </w:r>
    </w:p>
    <w:p w14:paraId="4B7CAABF" w14:textId="77777777" w:rsidR="00085191" w:rsidRDefault="00E25059">
      <w:r>
        <w:lastRenderedPageBreak/>
        <w:t>Also add information on how to contact you by electronic and paper mail.</w:t>
      </w:r>
    </w:p>
    <w:p w14:paraId="08AF2EA4" w14:textId="77777777" w:rsidR="00085191" w:rsidRDefault="00E25059">
      <w:r>
        <w:t>If the program is interactive, make it output a short notice like this</w:t>
      </w:r>
      <w:r w:rsidR="00091B1F">
        <w:t xml:space="preserve"> </w:t>
      </w:r>
      <w:r>
        <w:t>when it starts in an interactive mode:</w:t>
      </w:r>
    </w:p>
    <w:p w14:paraId="439D0778" w14:textId="77777777" w:rsidR="00085191" w:rsidRDefault="00E25059">
      <w:r>
        <w:t xml:space="preserve">    Gnomovision version 69, Copyright (C) year name of author</w:t>
      </w:r>
      <w:r w:rsidR="00091B1F">
        <w:t xml:space="preserve"> </w:t>
      </w:r>
      <w:r>
        <w:t xml:space="preserve">    Gnomovision comes with ABSOLUTELY NO WARRANTY; for details type `show w'.</w:t>
      </w:r>
      <w:r w:rsidR="00091B1F">
        <w:t xml:space="preserve"> </w:t>
      </w:r>
      <w:r>
        <w:t xml:space="preserve">    This is free software, and you are welcome to redistribute it</w:t>
      </w:r>
      <w:r w:rsidR="00091B1F">
        <w:t xml:space="preserve"> </w:t>
      </w:r>
      <w:r>
        <w:t xml:space="preserve">    under certain conditions; type `show c' for details.</w:t>
      </w:r>
    </w:p>
    <w:p w14:paraId="7A3461C7" w14:textId="77777777" w:rsidR="00085191" w:rsidRDefault="00E25059">
      <w:r>
        <w:t>The hypothetical commands `show w' and `show c' should show the appropriate</w:t>
      </w:r>
      <w:r w:rsidR="00091B1F">
        <w:t xml:space="preserve"> </w:t>
      </w:r>
      <w:r>
        <w:t>parts of the General Public License.  Of course, the commands you use may</w:t>
      </w:r>
      <w:r w:rsidR="00091B1F">
        <w:t xml:space="preserve"> </w:t>
      </w:r>
      <w:r>
        <w:t>be called something other than `show w' and `show c'; they could even be</w:t>
      </w:r>
      <w:r w:rsidR="00091B1F">
        <w:t xml:space="preserve"> </w:t>
      </w:r>
      <w:r>
        <w:t>mouse-clicks or menu items--whatever suits your program.</w:t>
      </w:r>
    </w:p>
    <w:p w14:paraId="469811AB" w14:textId="77777777" w:rsidR="00085191" w:rsidRDefault="00E25059">
      <w:r>
        <w:t>You should also get your employer (if you work as a programmer) or your</w:t>
      </w:r>
      <w:r w:rsidR="00091B1F">
        <w:t xml:space="preserve"> </w:t>
      </w:r>
      <w:r>
        <w:t>school, if any, to sign a copyright disclaimer for the program, if</w:t>
      </w:r>
      <w:r w:rsidR="00091B1F">
        <w:t xml:space="preserve"> </w:t>
      </w:r>
      <w:r>
        <w:t>necessary.  Here is a sample; alter the names:</w:t>
      </w:r>
    </w:p>
    <w:p w14:paraId="52EAA90F" w14:textId="77777777" w:rsidR="00085191" w:rsidRDefault="00E25059">
      <w:r>
        <w:t xml:space="preserve">  Yoyodyne, Inc., hereby disclaims all copyright interest in the program</w:t>
      </w:r>
      <w:r w:rsidR="00091B1F">
        <w:t xml:space="preserve"> </w:t>
      </w:r>
      <w:r>
        <w:t xml:space="preserve">  `Gnomovision' (which makes passes at compilers) written by James Hacker.</w:t>
      </w:r>
    </w:p>
    <w:p w14:paraId="0F64796C" w14:textId="77777777" w:rsidR="00085191" w:rsidRDefault="00E25059">
      <w:r>
        <w:t xml:space="preserve">  &lt;signature of Ty Coon&gt;, 1 April 1989</w:t>
      </w:r>
      <w:r w:rsidR="00091B1F">
        <w:t xml:space="preserve"> </w:t>
      </w:r>
      <w:r>
        <w:t xml:space="preserve">  Ty Coon, President of Vice</w:t>
      </w:r>
    </w:p>
    <w:p w14:paraId="1C92D6F7" w14:textId="77777777" w:rsidR="00085191" w:rsidRDefault="00E25059">
      <w:r>
        <w:t>This General Public License does not permit incorporating your program into</w:t>
      </w:r>
      <w:r w:rsidR="00091B1F">
        <w:t xml:space="preserve"> </w:t>
      </w:r>
      <w:r>
        <w:t>proprietary programs.  If your program is a subroutine library, you may</w:t>
      </w:r>
      <w:r w:rsidR="00091B1F">
        <w:t xml:space="preserve"> </w:t>
      </w:r>
      <w:r>
        <w:t>consider it more useful to permit linking proprietary applications with the</w:t>
      </w:r>
      <w:r w:rsidR="00091B1F">
        <w:t xml:space="preserve"> </w:t>
      </w:r>
      <w:r>
        <w:t>library.  If this is what you want to do, use the GNU Lesser General</w:t>
      </w:r>
      <w:r w:rsidR="00091B1F">
        <w:t xml:space="preserve"> </w:t>
      </w:r>
      <w:r>
        <w:t>Public License instead of this License.</w:t>
      </w:r>
      <w:r w:rsidR="00091B1F">
        <w:t xml:space="preserve"> </w:t>
      </w:r>
      <w:r>
        <w:t>[END FILE=/usr/share/common-licenses/GPL-2]</w:t>
      </w:r>
    </w:p>
    <w:p w14:paraId="484D7415" w14:textId="77777777" w:rsidR="00594697" w:rsidRDefault="00594697" w:rsidP="000727EF">
      <w:pPr>
        <w:pStyle w:val="Heading2"/>
      </w:pPr>
      <w:bookmarkStart w:id="777" w:name="_Toc399938593"/>
      <w:r>
        <w:t>Common License GPL-3</w:t>
      </w:r>
      <w:bookmarkEnd w:id="777"/>
    </w:p>
    <w:p w14:paraId="5E6B25DD" w14:textId="77777777" w:rsidR="00CC57E6" w:rsidRDefault="007C7B54" w:rsidP="00594697">
      <w:pPr>
        <w:rPr>
          <w:rFonts w:ascii="Calibri" w:eastAsia="Times New Roman" w:hAnsi="Calibri" w:cs="Times New Roman"/>
          <w:color w:val="0000FF"/>
          <w:u w:val="single"/>
        </w:rPr>
      </w:pPr>
      <w:hyperlink r:id="rId30" w:history="1">
        <w:r w:rsidR="00CC57E6" w:rsidRPr="00034E5E">
          <w:rPr>
            <w:rFonts w:ascii="Calibri" w:eastAsia="Times New Roman" w:hAnsi="Calibri" w:cs="Times New Roman"/>
            <w:color w:val="0000FF"/>
            <w:u w:val="single"/>
          </w:rPr>
          <w:t>http://www.gnu.org/licenses/gpl-3.0.txt</w:t>
        </w:r>
      </w:hyperlink>
      <w:r w:rsidR="00CC57E6">
        <w:rPr>
          <w:rFonts w:ascii="Calibri" w:eastAsia="Times New Roman" w:hAnsi="Calibri" w:cs="Times New Roman"/>
          <w:color w:val="0000FF"/>
          <w:u w:val="single"/>
        </w:rPr>
        <w:t xml:space="preserve"> </w:t>
      </w:r>
    </w:p>
    <w:p w14:paraId="4F988020" w14:textId="77777777" w:rsidR="00085191" w:rsidRDefault="00E25059" w:rsidP="00594697">
      <w:r>
        <w:t>/usr/share/common-licenses/GPL-3:</w:t>
      </w:r>
    </w:p>
    <w:p w14:paraId="28783A98" w14:textId="77777777" w:rsidR="00085191" w:rsidRDefault="00E25059">
      <w:r>
        <w:t>[BEGIN FILE=/usr/share/common-licenses/GPL-3]</w:t>
      </w:r>
      <w:r w:rsidR="00091B1F">
        <w:t xml:space="preserve"> </w:t>
      </w:r>
      <w:r>
        <w:t xml:space="preserve">                    GNU GENERAL PUBLIC LICENSE</w:t>
      </w:r>
      <w:r w:rsidR="00091B1F">
        <w:t xml:space="preserve"> </w:t>
      </w:r>
      <w:r>
        <w:t xml:space="preserve">                       Version 3, 29 June 2007</w:t>
      </w:r>
    </w:p>
    <w:p w14:paraId="276CB36F" w14:textId="77777777" w:rsidR="00085191" w:rsidRDefault="00E25059">
      <w:r>
        <w:t xml:space="preserve"> Copyright (C) 2007 Free Software Foundation, Inc. &lt;http://fsf.org/&gt;</w:t>
      </w:r>
      <w:r w:rsidR="00091B1F">
        <w:t xml:space="preserve"> </w:t>
      </w:r>
      <w:r>
        <w:t xml:space="preserve"> Everyone is permitted to copy and distribute verbatim copies</w:t>
      </w:r>
      <w:r w:rsidR="00091B1F">
        <w:t xml:space="preserve"> </w:t>
      </w:r>
      <w:r>
        <w:t xml:space="preserve"> of this license document, but changing it is not allowed.</w:t>
      </w:r>
    </w:p>
    <w:p w14:paraId="102C777A" w14:textId="77777777" w:rsidR="00085191" w:rsidRDefault="00E25059">
      <w:r>
        <w:t xml:space="preserve">                            </w:t>
      </w:r>
      <w:r w:rsidRPr="00CE7DF1">
        <w:t>Preamble</w:t>
      </w:r>
    </w:p>
    <w:p w14:paraId="14F0481C" w14:textId="77777777" w:rsidR="00085191" w:rsidRDefault="00E25059">
      <w:r>
        <w:t xml:space="preserve">  The GNU General Public License is a free, copyleft license for</w:t>
      </w:r>
      <w:r w:rsidR="00091B1F">
        <w:t xml:space="preserve"> </w:t>
      </w:r>
      <w:r>
        <w:t>software and other kinds of works.</w:t>
      </w:r>
    </w:p>
    <w:p w14:paraId="610B03E8" w14:textId="77777777" w:rsidR="00085191" w:rsidRDefault="00E25059">
      <w:r>
        <w:t xml:space="preserve">  The licenses for most software and other practical works are designed</w:t>
      </w:r>
      <w:r w:rsidR="00091B1F">
        <w:t xml:space="preserve"> </w:t>
      </w:r>
      <w:r>
        <w:t>to take away your freedom to share and change the works.  By contrast,</w:t>
      </w:r>
      <w:r w:rsidR="00091B1F">
        <w:t xml:space="preserve"> </w:t>
      </w:r>
      <w:r>
        <w:t>the GNU General Public License is intended to guarantee your freedom to</w:t>
      </w:r>
      <w:r w:rsidR="00091B1F">
        <w:t xml:space="preserve"> </w:t>
      </w:r>
      <w:r>
        <w:t>share and change all versions of a program--to make sure it remains free</w:t>
      </w:r>
      <w:r w:rsidR="00091B1F">
        <w:t xml:space="preserve"> </w:t>
      </w:r>
      <w:r>
        <w:t>software for all its users.  We, the Free Software Foundation, use the</w:t>
      </w:r>
      <w:r w:rsidR="00091B1F">
        <w:t xml:space="preserve"> </w:t>
      </w:r>
      <w:r>
        <w:t>GNU General Public License for most of our software; it applies also to</w:t>
      </w:r>
      <w:r w:rsidR="00091B1F">
        <w:t xml:space="preserve"> </w:t>
      </w:r>
      <w:r>
        <w:t>any other work released this way by its authors.  You can apply it to</w:t>
      </w:r>
      <w:r w:rsidR="00091B1F">
        <w:t xml:space="preserve"> </w:t>
      </w:r>
      <w:r>
        <w:t>your programs, too.</w:t>
      </w:r>
    </w:p>
    <w:p w14:paraId="7EA1BBC9" w14:textId="77777777" w:rsidR="00085191" w:rsidRDefault="00E25059">
      <w:r>
        <w:t xml:space="preserve">  When we speak of free software, we are referring to freedom, not</w:t>
      </w:r>
      <w:r w:rsidR="00091B1F">
        <w:t xml:space="preserve"> </w:t>
      </w:r>
      <w:r>
        <w:t>price.  Our General Public Licenses are designed to make sure that you</w:t>
      </w:r>
      <w:r w:rsidR="00091B1F">
        <w:t xml:space="preserve"> </w:t>
      </w:r>
      <w:r>
        <w:t xml:space="preserve">have the freedom to distribute </w:t>
      </w:r>
      <w:r>
        <w:lastRenderedPageBreak/>
        <w:t>copies of free software (and charge for</w:t>
      </w:r>
      <w:r w:rsidR="00091B1F">
        <w:t xml:space="preserve"> </w:t>
      </w:r>
      <w:r>
        <w:t>them if you wish), that you receive source code or can get it if you</w:t>
      </w:r>
      <w:r w:rsidR="00091B1F">
        <w:t xml:space="preserve"> </w:t>
      </w:r>
      <w:r>
        <w:t>want it, that you can change the software or use pieces of it in new</w:t>
      </w:r>
      <w:r w:rsidR="00091B1F">
        <w:t xml:space="preserve"> </w:t>
      </w:r>
      <w:r>
        <w:t>free programs, and that you know you can do these things.</w:t>
      </w:r>
    </w:p>
    <w:p w14:paraId="1DAE0C6D" w14:textId="77777777" w:rsidR="00085191" w:rsidRDefault="00E25059">
      <w:r>
        <w:t xml:space="preserve">  To protect your rights, we need to prevent others from denying you</w:t>
      </w:r>
      <w:r w:rsidR="00091B1F">
        <w:t xml:space="preserve"> </w:t>
      </w:r>
      <w:r>
        <w:t>these rights or asking you to surrender the rights.  Therefore, you have</w:t>
      </w:r>
      <w:r w:rsidR="00091B1F">
        <w:t xml:space="preserve"> </w:t>
      </w:r>
      <w:r>
        <w:t>certain responsibilities if you distribute copies of the software, or if</w:t>
      </w:r>
      <w:r w:rsidR="00091B1F">
        <w:t xml:space="preserve"> </w:t>
      </w:r>
      <w:r>
        <w:t>you modify it: responsibilities to respect the freedom of others.</w:t>
      </w:r>
    </w:p>
    <w:p w14:paraId="391F758F" w14:textId="77777777" w:rsidR="00085191" w:rsidRDefault="00E25059">
      <w:r>
        <w:t xml:space="preserve">  For example, if you distribute copies of such a program, whether</w:t>
      </w:r>
      <w:r w:rsidR="00091B1F">
        <w:t xml:space="preserve"> </w:t>
      </w:r>
      <w:r>
        <w:t>gratis or for a fee, you must pass on to the recipients the same</w:t>
      </w:r>
      <w:r w:rsidR="00091B1F">
        <w:t xml:space="preserve"> </w:t>
      </w:r>
      <w:r>
        <w:t>freedoms that you received.  You must make sure that they, too, receive</w:t>
      </w:r>
      <w:r w:rsidR="00091B1F">
        <w:t xml:space="preserve"> </w:t>
      </w:r>
      <w:r>
        <w:t>or can get the source code.  And you must show them these terms so they</w:t>
      </w:r>
      <w:r w:rsidR="00091B1F">
        <w:t xml:space="preserve"> </w:t>
      </w:r>
      <w:r>
        <w:t>know their rights.</w:t>
      </w:r>
    </w:p>
    <w:p w14:paraId="06EDBF20" w14:textId="77777777" w:rsidR="00085191" w:rsidRDefault="00E25059">
      <w:r>
        <w:t xml:space="preserve">  Developers that use the GNU GPL protect your rights with two steps:</w:t>
      </w:r>
      <w:r w:rsidR="00091B1F">
        <w:t xml:space="preserve"> </w:t>
      </w:r>
      <w:r>
        <w:t>(1) assert copyright on the software, and (2) offer you this License</w:t>
      </w:r>
      <w:r w:rsidR="00091B1F">
        <w:t xml:space="preserve"> </w:t>
      </w:r>
      <w:r>
        <w:t>giving you legal permission to copy, distribute and/or modify it.</w:t>
      </w:r>
    </w:p>
    <w:p w14:paraId="69C9EFBC" w14:textId="77777777" w:rsidR="00085191" w:rsidRDefault="00E25059">
      <w:r>
        <w:t xml:space="preserve">  For the developers' and authors' protection, the GPL clearly explains</w:t>
      </w:r>
      <w:r w:rsidR="00091B1F">
        <w:t xml:space="preserve"> </w:t>
      </w:r>
      <w:r>
        <w:t>that there is no warranty for this free software.  For both users' and</w:t>
      </w:r>
      <w:r w:rsidR="00091B1F">
        <w:t xml:space="preserve"> </w:t>
      </w:r>
      <w:r>
        <w:t>authors' sake, the GPL requires that modified versions be marked as</w:t>
      </w:r>
      <w:r w:rsidR="00091B1F">
        <w:t xml:space="preserve"> </w:t>
      </w:r>
      <w:r>
        <w:t>changed, so that their problems will not be attributed erroneously to</w:t>
      </w:r>
      <w:r w:rsidR="00091B1F">
        <w:t xml:space="preserve"> </w:t>
      </w:r>
      <w:r>
        <w:t>authors of previous versions.</w:t>
      </w:r>
    </w:p>
    <w:p w14:paraId="02FEF995" w14:textId="77777777" w:rsidR="00085191" w:rsidRDefault="00E25059">
      <w:r>
        <w:t xml:space="preserve">  Some devices are designed to deny users access to install or run</w:t>
      </w:r>
      <w:r w:rsidR="00091B1F">
        <w:t xml:space="preserve"> </w:t>
      </w:r>
      <w:r>
        <w:t>modified versions of the software inside them, although the manufacturer</w:t>
      </w:r>
      <w:r w:rsidR="00091B1F">
        <w:t xml:space="preserve"> </w:t>
      </w:r>
      <w:r>
        <w:t>can do so.  This is fundamentally incompatible with the aim of</w:t>
      </w:r>
      <w:r w:rsidR="00091B1F">
        <w:t xml:space="preserve"> </w:t>
      </w:r>
      <w:r>
        <w:t>protecting users' freedom to change the software.  The systematic</w:t>
      </w:r>
      <w:r w:rsidR="00091B1F">
        <w:t xml:space="preserve"> </w:t>
      </w:r>
      <w:r>
        <w:t>pattern of such abuse occurs in the area of products for individuals to</w:t>
      </w:r>
      <w:r w:rsidR="00091B1F">
        <w:t xml:space="preserve"> </w:t>
      </w:r>
      <w:r>
        <w:t>use, which is precisely where it is most unacceptable.  Therefore, we</w:t>
      </w:r>
      <w:r w:rsidR="00091B1F">
        <w:t xml:space="preserve"> </w:t>
      </w:r>
      <w:r>
        <w:t>have designed this version of the GPL to prohibit the practice for those</w:t>
      </w:r>
      <w:r w:rsidR="00091B1F">
        <w:t xml:space="preserve"> </w:t>
      </w:r>
      <w:r>
        <w:t>products.  If such problems arise substantially in other domains, we</w:t>
      </w:r>
      <w:r w:rsidR="00091B1F">
        <w:t xml:space="preserve"> </w:t>
      </w:r>
      <w:r>
        <w:t>stand ready to extend this provision to those domains in future versions</w:t>
      </w:r>
      <w:r w:rsidR="00091B1F">
        <w:t xml:space="preserve"> </w:t>
      </w:r>
      <w:r>
        <w:t>of the GPL, as needed to protect the freedom of users.</w:t>
      </w:r>
    </w:p>
    <w:p w14:paraId="0AB98D64" w14:textId="77777777" w:rsidR="00085191" w:rsidRDefault="00E25059">
      <w:r>
        <w:t xml:space="preserve">  Finally, every program is threatened constantly by software patents.</w:t>
      </w:r>
      <w:r w:rsidR="00091B1F">
        <w:t xml:space="preserve"> </w:t>
      </w:r>
      <w:r>
        <w:t>States should not allow patents to restrict development and use of</w:t>
      </w:r>
      <w:r w:rsidR="00091B1F">
        <w:t xml:space="preserve"> </w:t>
      </w:r>
      <w:r>
        <w:t>software on general-purpose computers, but in those that do, we wish to</w:t>
      </w:r>
      <w:r w:rsidR="00091B1F">
        <w:t xml:space="preserve"> </w:t>
      </w:r>
      <w:r>
        <w:t>avoid the special danger that patents applied to a free program could</w:t>
      </w:r>
      <w:r w:rsidR="00091B1F">
        <w:t xml:space="preserve"> </w:t>
      </w:r>
      <w:r>
        <w:t>make it effectively proprietary.  To prevent this, the GPL assures that</w:t>
      </w:r>
      <w:r w:rsidR="00091B1F">
        <w:t xml:space="preserve"> </w:t>
      </w:r>
      <w:r>
        <w:t>patents cannot be used to render the program non-free.</w:t>
      </w:r>
    </w:p>
    <w:p w14:paraId="0B71FB04" w14:textId="77777777" w:rsidR="00085191" w:rsidRDefault="00E25059">
      <w:r>
        <w:t xml:space="preserve">  The precise terms and conditions for copying, distribution and</w:t>
      </w:r>
      <w:r w:rsidR="00091B1F">
        <w:t xml:space="preserve"> </w:t>
      </w:r>
      <w:r>
        <w:t>modification follow.</w:t>
      </w:r>
    </w:p>
    <w:p w14:paraId="2EB79014" w14:textId="77777777" w:rsidR="00085191" w:rsidRDefault="00E25059">
      <w:r>
        <w:t xml:space="preserve">                       TERMS AND CONDITIONS</w:t>
      </w:r>
    </w:p>
    <w:p w14:paraId="531F0C5C" w14:textId="77777777" w:rsidR="00085191" w:rsidRDefault="00E25059">
      <w:r>
        <w:t xml:space="preserve">  0. Definitions.</w:t>
      </w:r>
    </w:p>
    <w:p w14:paraId="692A081A" w14:textId="77777777" w:rsidR="00085191" w:rsidRDefault="00E25059">
      <w:r>
        <w:t xml:space="preserve">  This License refers to version 3 of the GNU General Public License.</w:t>
      </w:r>
    </w:p>
    <w:p w14:paraId="0C85AFC1" w14:textId="77777777" w:rsidR="00085191" w:rsidRDefault="00E25059">
      <w:r>
        <w:t xml:space="preserve">  Copyright also means copyright-like laws that apply to other kinds of</w:t>
      </w:r>
      <w:r w:rsidR="00091B1F">
        <w:t xml:space="preserve"> </w:t>
      </w:r>
      <w:r>
        <w:t>works, such as semiconductor masks.</w:t>
      </w:r>
    </w:p>
    <w:p w14:paraId="7FB43E93" w14:textId="77777777" w:rsidR="00085191" w:rsidRDefault="00E25059">
      <w:r>
        <w:t xml:space="preserve">  The Program refers to any copyrightable work licensed under this</w:t>
      </w:r>
      <w:r w:rsidR="00091B1F">
        <w:t xml:space="preserve"> </w:t>
      </w:r>
      <w:r>
        <w:t>License.  Each licensee is addressed as you.  Licensees and</w:t>
      </w:r>
      <w:r w:rsidR="00091B1F">
        <w:t xml:space="preserve"> </w:t>
      </w:r>
      <w:r>
        <w:t>recipients may be individuals or organizations.</w:t>
      </w:r>
    </w:p>
    <w:p w14:paraId="40D187D6" w14:textId="77777777" w:rsidR="00085191" w:rsidRDefault="00E25059">
      <w:r>
        <w:t xml:space="preserve">  To modify a work means to copy from or adapt all or part of the work</w:t>
      </w:r>
      <w:r w:rsidR="00091B1F">
        <w:t xml:space="preserve"> </w:t>
      </w:r>
      <w:r>
        <w:t>in a fashion requiring copyright permission, other than the making of an</w:t>
      </w:r>
      <w:r w:rsidR="00091B1F">
        <w:t xml:space="preserve"> </w:t>
      </w:r>
      <w:r>
        <w:t>exact copy.  The resulting work is called a modified version of the</w:t>
      </w:r>
      <w:r w:rsidR="00091B1F">
        <w:t xml:space="preserve"> </w:t>
      </w:r>
      <w:r>
        <w:t>earlier work or a work based on the earlier work.</w:t>
      </w:r>
    </w:p>
    <w:p w14:paraId="4154EF17" w14:textId="77777777" w:rsidR="00085191" w:rsidRDefault="00E25059">
      <w:r>
        <w:lastRenderedPageBreak/>
        <w:t xml:space="preserve">  A covered work means either the unmodified Program or a work based</w:t>
      </w:r>
      <w:r w:rsidR="00091B1F">
        <w:t xml:space="preserve"> </w:t>
      </w:r>
      <w:r>
        <w:t>on the Program.</w:t>
      </w:r>
    </w:p>
    <w:p w14:paraId="726510BB" w14:textId="77777777" w:rsidR="00085191" w:rsidRDefault="00E25059">
      <w:r>
        <w:t xml:space="preserve">  To propagate a work means to do anything with it that, without</w:t>
      </w:r>
      <w:r w:rsidR="00091B1F">
        <w:t xml:space="preserve"> </w:t>
      </w:r>
      <w:r>
        <w:t>permission, would make you directly or secondarily liable for</w:t>
      </w:r>
      <w:r w:rsidR="00091B1F">
        <w:t xml:space="preserve"> </w:t>
      </w:r>
      <w:r>
        <w:t>infringement under applicable copyright law, except executing it on a</w:t>
      </w:r>
      <w:r w:rsidR="00091B1F">
        <w:t xml:space="preserve"> </w:t>
      </w:r>
      <w:r>
        <w:t>computer or modifying a private copy.  Propagation includes copying,</w:t>
      </w:r>
      <w:r w:rsidR="00091B1F">
        <w:t xml:space="preserve"> </w:t>
      </w:r>
      <w:r>
        <w:t>distribution (with or without modification), making available to the</w:t>
      </w:r>
      <w:r w:rsidR="00091B1F">
        <w:t xml:space="preserve"> </w:t>
      </w:r>
      <w:r>
        <w:t>public, and in some countries other activities as well.</w:t>
      </w:r>
    </w:p>
    <w:p w14:paraId="2A3FCBCC" w14:textId="77777777" w:rsidR="00085191" w:rsidRDefault="00E25059">
      <w:r>
        <w:t xml:space="preserve">  To convey a work means any kind of propagation that enables other</w:t>
      </w:r>
      <w:r w:rsidR="00091B1F">
        <w:t xml:space="preserve"> </w:t>
      </w:r>
      <w:r>
        <w:t>parties to make or receive copies.  Mere interaction with a user through</w:t>
      </w:r>
      <w:r w:rsidR="00091B1F">
        <w:t xml:space="preserve"> </w:t>
      </w:r>
      <w:r>
        <w:t>a computer network, with no transfer of a copy, is not conveying.</w:t>
      </w:r>
    </w:p>
    <w:p w14:paraId="6C7A204E" w14:textId="77777777" w:rsidR="00085191" w:rsidRDefault="00E25059">
      <w:r>
        <w:t xml:space="preserve">  An interactive user interface displays Appropriate Legal Notices</w:t>
      </w:r>
      <w:r w:rsidR="00091B1F">
        <w:t xml:space="preserve"> </w:t>
      </w:r>
      <w:r>
        <w:t>to the extent that it includes a convenient and prominently visible</w:t>
      </w:r>
      <w:r w:rsidR="00091B1F">
        <w:t xml:space="preserve"> </w:t>
      </w:r>
      <w:r>
        <w:t>feature that (1) displays an appropriate copyright notice, and (2)</w:t>
      </w:r>
      <w:r w:rsidR="00091B1F">
        <w:t xml:space="preserve"> </w:t>
      </w:r>
      <w:r>
        <w:t>tells the user that there is no warranty for the work (except to the</w:t>
      </w:r>
      <w:r w:rsidR="00091B1F">
        <w:t xml:space="preserve"> </w:t>
      </w:r>
      <w:r>
        <w:t>extent that warranties are provided), that licensees may convey the</w:t>
      </w:r>
      <w:r w:rsidR="00091B1F">
        <w:t xml:space="preserve"> </w:t>
      </w:r>
      <w:r>
        <w:t>work under this License, and how to view a copy of this License.  If</w:t>
      </w:r>
      <w:r w:rsidR="00091B1F">
        <w:t xml:space="preserve"> </w:t>
      </w:r>
      <w:r>
        <w:t>the interface presents a list of user commands or options, such as a</w:t>
      </w:r>
      <w:r w:rsidR="00091B1F">
        <w:t xml:space="preserve"> </w:t>
      </w:r>
      <w:r>
        <w:t>menu, a prominent item in the list meets this criterion.</w:t>
      </w:r>
    </w:p>
    <w:p w14:paraId="24365051" w14:textId="77777777" w:rsidR="00085191" w:rsidRDefault="00E25059">
      <w:r>
        <w:t xml:space="preserve">  1. Source Code.</w:t>
      </w:r>
    </w:p>
    <w:p w14:paraId="52B3F031" w14:textId="77777777" w:rsidR="00085191" w:rsidRDefault="00E25059">
      <w:r>
        <w:t xml:space="preserve">  The source code for a work means the preferred form of the work</w:t>
      </w:r>
      <w:r w:rsidR="00091B1F">
        <w:t xml:space="preserve"> </w:t>
      </w:r>
      <w:r>
        <w:t>for making modifications to it.  Object code means any non-source</w:t>
      </w:r>
      <w:r w:rsidR="00091B1F">
        <w:t xml:space="preserve"> </w:t>
      </w:r>
      <w:r>
        <w:t>form of a work.</w:t>
      </w:r>
    </w:p>
    <w:p w14:paraId="5C126D8D" w14:textId="77777777" w:rsidR="00085191" w:rsidRDefault="00E25059">
      <w:r>
        <w:t xml:space="preserve">  A Standard Interface means an interface that either is an official</w:t>
      </w:r>
      <w:r w:rsidR="00091B1F">
        <w:t xml:space="preserve"> </w:t>
      </w:r>
      <w:r>
        <w:t>standard defined by a recognized standards body, or, in the case of</w:t>
      </w:r>
      <w:r w:rsidR="00091B1F">
        <w:t xml:space="preserve"> </w:t>
      </w:r>
      <w:r>
        <w:t>interfaces specified for a particular programming language, one that</w:t>
      </w:r>
      <w:r w:rsidR="00091B1F">
        <w:t xml:space="preserve"> </w:t>
      </w:r>
      <w:r>
        <w:t>is widely used among developers working in that language.</w:t>
      </w:r>
    </w:p>
    <w:p w14:paraId="4A01ADB0" w14:textId="77777777" w:rsidR="00085191" w:rsidRDefault="00E25059">
      <w:r>
        <w:t xml:space="preserve">  The System Libraries of an executable work include anything, other</w:t>
      </w:r>
      <w:r w:rsidR="00091B1F">
        <w:t xml:space="preserve"> </w:t>
      </w:r>
      <w:r>
        <w:t>than the work as a whole, that (a) is included in the normal form of</w:t>
      </w:r>
      <w:r w:rsidR="00091B1F">
        <w:t xml:space="preserve"> </w:t>
      </w:r>
      <w:r>
        <w:t>packaging a Major Component, but which is not part of that Major</w:t>
      </w:r>
      <w:r w:rsidR="00091B1F">
        <w:t xml:space="preserve"> </w:t>
      </w:r>
      <w:r>
        <w:t>Component, and (b) serves only to enable use of the work with that</w:t>
      </w:r>
      <w:r w:rsidR="00091B1F">
        <w:t xml:space="preserve"> </w:t>
      </w:r>
      <w:r>
        <w:t>Major Component, or to implement a Standard Interface for which an</w:t>
      </w:r>
      <w:r w:rsidR="00091B1F">
        <w:t xml:space="preserve"> </w:t>
      </w:r>
      <w:r>
        <w:t>implementation is available to the public in source code form.  A</w:t>
      </w:r>
      <w:r w:rsidR="00091B1F">
        <w:t xml:space="preserve"> </w:t>
      </w:r>
      <w:r>
        <w:t>Major Component, in this context, means a major essential component</w:t>
      </w:r>
      <w:r w:rsidR="00091B1F">
        <w:t xml:space="preserve"> </w:t>
      </w:r>
      <w:r>
        <w:t>(kernel, window system, and so on) of the specific operating system</w:t>
      </w:r>
      <w:r w:rsidR="00091B1F">
        <w:t xml:space="preserve"> </w:t>
      </w:r>
      <w:r>
        <w:t>(if any) on which the executable work runs, or a compiler used to</w:t>
      </w:r>
      <w:r w:rsidR="00091B1F">
        <w:t xml:space="preserve"> </w:t>
      </w:r>
      <w:r>
        <w:t>produce the work, or an object code interpreter used to run it.</w:t>
      </w:r>
    </w:p>
    <w:p w14:paraId="3D710F41" w14:textId="77777777" w:rsidR="00085191" w:rsidRDefault="00E25059">
      <w:r>
        <w:t xml:space="preserve">  The Corresponding Source for a work in object code form means all</w:t>
      </w:r>
      <w:r w:rsidR="00091B1F">
        <w:t xml:space="preserve"> </w:t>
      </w:r>
      <w:r>
        <w:t>the source code needed to generate, install, and (for an executable</w:t>
      </w:r>
      <w:r w:rsidR="00091B1F">
        <w:t xml:space="preserve"> </w:t>
      </w:r>
      <w:r>
        <w:t>work) run the object code and to modify the work, including scripts to</w:t>
      </w:r>
      <w:r w:rsidR="00091B1F">
        <w:t xml:space="preserve"> </w:t>
      </w:r>
      <w:r>
        <w:t>control those activities.  However, it does not include the work's</w:t>
      </w:r>
      <w:r w:rsidR="00091B1F">
        <w:t xml:space="preserve"> </w:t>
      </w:r>
      <w:r>
        <w:t>System Libraries, or general-purpose tools or generally available free</w:t>
      </w:r>
      <w:r w:rsidR="00091B1F">
        <w:t xml:space="preserve"> </w:t>
      </w:r>
      <w:r>
        <w:t>programs which are used unmodified in performing those activities but</w:t>
      </w:r>
      <w:r w:rsidR="00091B1F">
        <w:t xml:space="preserve"> </w:t>
      </w:r>
      <w:r>
        <w:t>which are not part of the work.  For example, Corresponding Source</w:t>
      </w:r>
      <w:r w:rsidR="00091B1F">
        <w:t xml:space="preserve"> </w:t>
      </w:r>
      <w:r>
        <w:t>includes interface definition files associated with source files for</w:t>
      </w:r>
      <w:r w:rsidR="00091B1F">
        <w:t xml:space="preserve"> </w:t>
      </w:r>
      <w:r>
        <w:t>the work, and the source code for shared libraries and dynamically</w:t>
      </w:r>
      <w:r w:rsidR="00091B1F">
        <w:t xml:space="preserve"> </w:t>
      </w:r>
      <w:r>
        <w:t>linked subprograms that the work is specifically designed to require,</w:t>
      </w:r>
      <w:r w:rsidR="00091B1F">
        <w:t xml:space="preserve"> </w:t>
      </w:r>
      <w:r>
        <w:t>such as by intimate data communication or control flow between those</w:t>
      </w:r>
      <w:r w:rsidR="00091B1F">
        <w:t xml:space="preserve"> </w:t>
      </w:r>
      <w:r>
        <w:t>subprograms and other parts of the work.</w:t>
      </w:r>
    </w:p>
    <w:p w14:paraId="3563140B" w14:textId="77777777" w:rsidR="00085191" w:rsidRDefault="00E25059">
      <w:r>
        <w:t xml:space="preserve">  The Corresponding Source need not include anything that users</w:t>
      </w:r>
      <w:r w:rsidR="00091B1F">
        <w:t xml:space="preserve"> </w:t>
      </w:r>
      <w:r>
        <w:t>can regenerate automatically from other parts of the Corresponding</w:t>
      </w:r>
      <w:r w:rsidR="00091B1F">
        <w:t xml:space="preserve"> </w:t>
      </w:r>
      <w:r>
        <w:t>Source.</w:t>
      </w:r>
    </w:p>
    <w:p w14:paraId="3504C542" w14:textId="77777777" w:rsidR="00085191" w:rsidRDefault="00E25059">
      <w:r>
        <w:t xml:space="preserve">  The Corresponding Source for a work in source code form is that</w:t>
      </w:r>
      <w:r w:rsidR="00091B1F">
        <w:t xml:space="preserve"> </w:t>
      </w:r>
      <w:r>
        <w:t>same work.</w:t>
      </w:r>
    </w:p>
    <w:p w14:paraId="131057F6" w14:textId="77777777" w:rsidR="00085191" w:rsidRDefault="00E25059">
      <w:r>
        <w:t xml:space="preserve">  2. Basic Permissions.</w:t>
      </w:r>
    </w:p>
    <w:p w14:paraId="750B29D1" w14:textId="77777777" w:rsidR="00085191" w:rsidRDefault="00E25059">
      <w:r>
        <w:lastRenderedPageBreak/>
        <w:t xml:space="preserve">  All rights granted under this License are granted for the term of</w:t>
      </w:r>
      <w:r w:rsidR="00091B1F">
        <w:t xml:space="preserve"> </w:t>
      </w:r>
      <w:r>
        <w:t>copyright on the Program, and are irrevocable provided the stated</w:t>
      </w:r>
      <w:r w:rsidR="00091B1F">
        <w:t xml:space="preserve"> </w:t>
      </w:r>
      <w:r>
        <w:t>conditions are met.  This License explicitly affirms your unlimited</w:t>
      </w:r>
      <w:r w:rsidR="00091B1F">
        <w:t xml:space="preserve"> </w:t>
      </w:r>
      <w:r>
        <w:t>permission to run the unmodified Program.  The output from running a</w:t>
      </w:r>
      <w:r w:rsidR="00091B1F">
        <w:t xml:space="preserve"> </w:t>
      </w:r>
      <w:r>
        <w:t>covered work is covered by this License only if the output, given its</w:t>
      </w:r>
      <w:r w:rsidR="00091B1F">
        <w:t xml:space="preserve"> </w:t>
      </w:r>
      <w:r>
        <w:t>content, constitutes a covered work.  This License acknowledges your</w:t>
      </w:r>
      <w:r w:rsidR="00091B1F">
        <w:t xml:space="preserve"> </w:t>
      </w:r>
      <w:r>
        <w:t>rights of fair use or other equivalent, as provided by copyright law.</w:t>
      </w:r>
    </w:p>
    <w:p w14:paraId="485032A2" w14:textId="77777777" w:rsidR="00085191" w:rsidRDefault="00E25059">
      <w:r>
        <w:t xml:space="preserve">  You may make, run and propagate covered works that you do not</w:t>
      </w:r>
      <w:r w:rsidR="00091B1F">
        <w:t xml:space="preserve"> </w:t>
      </w:r>
      <w:r>
        <w:t>convey, without conditions so long as your license otherwise remains</w:t>
      </w:r>
      <w:r w:rsidR="00091B1F">
        <w:t xml:space="preserve"> </w:t>
      </w:r>
      <w:r>
        <w:t>in force.  You may convey covered works to others for the sole purpose</w:t>
      </w:r>
      <w:r w:rsidR="00091B1F">
        <w:t xml:space="preserve"> </w:t>
      </w:r>
      <w:r>
        <w:t>of having them make modifications exclusively for you, or provide you</w:t>
      </w:r>
      <w:r w:rsidR="00091B1F">
        <w:t xml:space="preserve"> </w:t>
      </w:r>
      <w:r>
        <w:t>with facilities for running those works, provided that you comply with</w:t>
      </w:r>
      <w:r w:rsidR="00091B1F">
        <w:t xml:space="preserve"> </w:t>
      </w:r>
      <w:r>
        <w:t>the terms of this License in conveying all material for which you do</w:t>
      </w:r>
      <w:r w:rsidR="00091B1F">
        <w:t xml:space="preserve"> </w:t>
      </w:r>
      <w:r>
        <w:t>not control copyright.  Those thus making or running the covered works</w:t>
      </w:r>
      <w:r w:rsidR="00091B1F">
        <w:t xml:space="preserve"> </w:t>
      </w:r>
      <w:r>
        <w:t>for you must do so exclusively on your behalf, under your direction</w:t>
      </w:r>
      <w:r w:rsidR="00091B1F">
        <w:t xml:space="preserve"> </w:t>
      </w:r>
      <w:r>
        <w:t>and control, on terms that prohibit them from making any copies of</w:t>
      </w:r>
      <w:r w:rsidR="00091B1F">
        <w:t xml:space="preserve"> </w:t>
      </w:r>
      <w:r>
        <w:t>your copyrighted material outside their relationship with you.</w:t>
      </w:r>
    </w:p>
    <w:p w14:paraId="47B3467F" w14:textId="77777777" w:rsidR="00085191" w:rsidRDefault="00E25059">
      <w:r>
        <w:t xml:space="preserve">  Conveying under any other circumstances is permitted solely under</w:t>
      </w:r>
      <w:r w:rsidR="00091B1F">
        <w:t xml:space="preserve"> </w:t>
      </w:r>
      <w:r>
        <w:t>the conditions stated below.  Sublicensing is not allowed; section 10</w:t>
      </w:r>
      <w:r w:rsidR="00091B1F">
        <w:t xml:space="preserve"> </w:t>
      </w:r>
      <w:r>
        <w:t>makes it unnecessary.</w:t>
      </w:r>
    </w:p>
    <w:p w14:paraId="43A44137" w14:textId="77777777" w:rsidR="00085191" w:rsidRDefault="00E25059">
      <w:r>
        <w:t xml:space="preserve">  3. Protecting Users' Legal Rights From Anti-Circumvention Law.</w:t>
      </w:r>
    </w:p>
    <w:p w14:paraId="0F66B4F9" w14:textId="77777777" w:rsidR="00085191" w:rsidRDefault="00E25059">
      <w:r>
        <w:t xml:space="preserve">  No covered work shall be deemed part of an effective technological</w:t>
      </w:r>
      <w:r w:rsidR="00091B1F">
        <w:t xml:space="preserve"> </w:t>
      </w:r>
      <w:r>
        <w:t>measure under any applicable law fulfilling obligations under article</w:t>
      </w:r>
      <w:r w:rsidR="00091B1F">
        <w:t xml:space="preserve"> </w:t>
      </w:r>
      <w:r>
        <w:t>11 of the WIPO copyright treaty adopted on 20 December 1996, or</w:t>
      </w:r>
      <w:r w:rsidR="00091B1F">
        <w:t xml:space="preserve"> </w:t>
      </w:r>
      <w:r>
        <w:t>similar laws prohibiting or restricting circumvention of such</w:t>
      </w:r>
      <w:r w:rsidR="00091B1F">
        <w:t xml:space="preserve"> </w:t>
      </w:r>
      <w:r>
        <w:t>measures.</w:t>
      </w:r>
    </w:p>
    <w:p w14:paraId="72396DB3" w14:textId="77777777" w:rsidR="00085191" w:rsidRDefault="00E25059">
      <w:r>
        <w:t xml:space="preserve">  When you convey a covered work, you waive any legal power to forbid</w:t>
      </w:r>
      <w:r w:rsidR="00091B1F">
        <w:t xml:space="preserve"> </w:t>
      </w:r>
      <w:r>
        <w:t>circumvention of technological measures to the extent such circumvention</w:t>
      </w:r>
      <w:r w:rsidR="00091B1F">
        <w:t xml:space="preserve"> </w:t>
      </w:r>
      <w:r>
        <w:t>is effected by exercising rights under this License with respect to</w:t>
      </w:r>
      <w:r w:rsidR="00091B1F">
        <w:t xml:space="preserve"> </w:t>
      </w:r>
      <w:r>
        <w:t>the covered work, and you disclaim any intention to limit operation or</w:t>
      </w:r>
      <w:r w:rsidR="00091B1F">
        <w:t xml:space="preserve"> </w:t>
      </w:r>
      <w:r>
        <w:t>modification of the work as a means of enforcing, against the work's</w:t>
      </w:r>
      <w:r w:rsidR="00091B1F">
        <w:t xml:space="preserve"> </w:t>
      </w:r>
      <w:r>
        <w:t>users, your or third parties' legal rights to forbid circumvention of</w:t>
      </w:r>
      <w:r w:rsidR="00091B1F">
        <w:t xml:space="preserve"> </w:t>
      </w:r>
      <w:r>
        <w:t>technological measures.</w:t>
      </w:r>
    </w:p>
    <w:p w14:paraId="2032638A" w14:textId="77777777" w:rsidR="00085191" w:rsidRDefault="00E25059">
      <w:r>
        <w:t xml:space="preserve">  4. Conveying Verbatim Copies.</w:t>
      </w:r>
    </w:p>
    <w:p w14:paraId="4821742F" w14:textId="77777777" w:rsidR="00085191" w:rsidRDefault="00E25059">
      <w:r>
        <w:t xml:space="preserve">  You may convey verbatim copies of the Program's source code as you</w:t>
      </w:r>
      <w:r w:rsidR="00091B1F">
        <w:t xml:space="preserve"> </w:t>
      </w:r>
      <w:r>
        <w:t>receive it, in any medium, provided that you conspicuously and</w:t>
      </w:r>
      <w:r w:rsidR="00091B1F">
        <w:t xml:space="preserve"> </w:t>
      </w:r>
      <w:r>
        <w:t>appropriately publish on each copy an appropriate copyright notice;</w:t>
      </w:r>
      <w:r w:rsidR="00091B1F">
        <w:t xml:space="preserve"> </w:t>
      </w:r>
      <w:r>
        <w:t>keep intact all notices stating that this License and any</w:t>
      </w:r>
      <w:r w:rsidR="00091B1F">
        <w:t xml:space="preserve"> </w:t>
      </w:r>
      <w:r>
        <w:t>non-permissive terms added in accord with section 7 apply to the code;</w:t>
      </w:r>
      <w:r w:rsidR="00091B1F">
        <w:t xml:space="preserve"> </w:t>
      </w:r>
      <w:r>
        <w:t>keep intact all notices of the absence of any warranty; and give all</w:t>
      </w:r>
      <w:r w:rsidR="00091B1F">
        <w:t xml:space="preserve"> </w:t>
      </w:r>
      <w:r>
        <w:t>recipients a copy of this License along with the Program.</w:t>
      </w:r>
    </w:p>
    <w:p w14:paraId="4672FAC0" w14:textId="77777777" w:rsidR="00085191" w:rsidRDefault="00E25059">
      <w:r>
        <w:t xml:space="preserve">  You may charge any price or no price for each copy that you convey,</w:t>
      </w:r>
      <w:r w:rsidR="00091B1F">
        <w:t xml:space="preserve"> </w:t>
      </w:r>
      <w:r>
        <w:t>and you may offer support or warranty protection for a fee.</w:t>
      </w:r>
    </w:p>
    <w:p w14:paraId="440A831F" w14:textId="77777777" w:rsidR="00085191" w:rsidRDefault="00E25059">
      <w:r>
        <w:t xml:space="preserve">  5. Conveying Modified Source Versions.</w:t>
      </w:r>
    </w:p>
    <w:p w14:paraId="62552143" w14:textId="77777777" w:rsidR="00085191" w:rsidRDefault="00E25059">
      <w:r>
        <w:t xml:space="preserve">  You may convey a work based on the Program, or the modifications to</w:t>
      </w:r>
      <w:r w:rsidR="00091B1F">
        <w:t xml:space="preserve"> </w:t>
      </w:r>
      <w:r>
        <w:t>produce it from the Program, in the form of source code under the</w:t>
      </w:r>
      <w:r w:rsidR="00091B1F">
        <w:t xml:space="preserve"> </w:t>
      </w:r>
      <w:r>
        <w:t>terms of section 4, provided that you also meet all of these conditions:</w:t>
      </w:r>
    </w:p>
    <w:p w14:paraId="76EA01D8" w14:textId="77777777" w:rsidR="00085191" w:rsidRDefault="00E25059">
      <w:r>
        <w:t xml:space="preserve">    a) The work must carry prominent notices stating that you modified</w:t>
      </w:r>
      <w:r w:rsidR="00091B1F">
        <w:t xml:space="preserve"> </w:t>
      </w:r>
      <w:r>
        <w:t xml:space="preserve">    it, and giving a relevant date.</w:t>
      </w:r>
    </w:p>
    <w:p w14:paraId="0A55BB00" w14:textId="77777777" w:rsidR="00085191" w:rsidRDefault="00E25059">
      <w:r>
        <w:t xml:space="preserve">    b) The work must carry prominent notices stating that it is</w:t>
      </w:r>
      <w:r w:rsidR="00091B1F">
        <w:t xml:space="preserve"> </w:t>
      </w:r>
      <w:r>
        <w:t xml:space="preserve">    released under this License and any conditions added under section</w:t>
      </w:r>
      <w:r w:rsidR="00091B1F">
        <w:t xml:space="preserve"> </w:t>
      </w:r>
      <w:r>
        <w:t xml:space="preserve">    7.  This requirement modifies the requirement in section 4 to</w:t>
      </w:r>
      <w:r w:rsidR="00091B1F">
        <w:t xml:space="preserve"> </w:t>
      </w:r>
      <w:r>
        <w:t xml:space="preserve">    keep intact all notices.</w:t>
      </w:r>
    </w:p>
    <w:p w14:paraId="15F3A879" w14:textId="77777777" w:rsidR="00085191" w:rsidRDefault="00E25059">
      <w:r>
        <w:lastRenderedPageBreak/>
        <w:t xml:space="preserve">    c) You must license the entire work, as a whole, under this</w:t>
      </w:r>
      <w:r w:rsidR="00091B1F">
        <w:t xml:space="preserve"> </w:t>
      </w:r>
      <w:r>
        <w:t xml:space="preserve">    License to anyone who comes into possession of a copy.  This</w:t>
      </w:r>
      <w:r w:rsidR="00091B1F">
        <w:t xml:space="preserve"> </w:t>
      </w:r>
      <w:r>
        <w:t xml:space="preserve">    License will therefore apply, along with any applicable section 7</w:t>
      </w:r>
      <w:r w:rsidR="00091B1F">
        <w:t xml:space="preserve"> </w:t>
      </w:r>
      <w:r>
        <w:t xml:space="preserve">    additional terms, to the whole of the work, and all its parts,</w:t>
      </w:r>
      <w:r w:rsidR="00091B1F">
        <w:t xml:space="preserve"> </w:t>
      </w:r>
      <w:r>
        <w:t xml:space="preserve">    regardless of how they are packaged.  This License gives no</w:t>
      </w:r>
      <w:r w:rsidR="00091B1F">
        <w:t xml:space="preserve"> </w:t>
      </w:r>
      <w:r>
        <w:t xml:space="preserve">    permission to license the work in any other way, but it does not</w:t>
      </w:r>
      <w:r w:rsidR="00091B1F">
        <w:t xml:space="preserve"> </w:t>
      </w:r>
      <w:r>
        <w:t xml:space="preserve">    invalidate such permission if you have separately received it.</w:t>
      </w:r>
    </w:p>
    <w:p w14:paraId="3F92E9A5" w14:textId="77777777" w:rsidR="00085191" w:rsidRDefault="00E25059">
      <w:r>
        <w:t xml:space="preserve">    d) If the work has interactive user interfaces, each must display</w:t>
      </w:r>
      <w:r w:rsidR="00091B1F">
        <w:t xml:space="preserve"> </w:t>
      </w:r>
      <w:r>
        <w:t xml:space="preserve">    Appropriate Legal Notices; however, if the Program has interactive</w:t>
      </w:r>
      <w:r w:rsidR="00091B1F">
        <w:t xml:space="preserve"> </w:t>
      </w:r>
      <w:r>
        <w:t xml:space="preserve">    interfaces that do not display Appropriate Legal Notices, your</w:t>
      </w:r>
      <w:r w:rsidR="00091B1F">
        <w:t xml:space="preserve"> </w:t>
      </w:r>
      <w:r>
        <w:t xml:space="preserve">    work need not make them do so.</w:t>
      </w:r>
    </w:p>
    <w:p w14:paraId="021A47EC" w14:textId="77777777" w:rsidR="00085191" w:rsidRDefault="00E25059">
      <w:r>
        <w:t xml:space="preserve">  A compilation of a covered work with other separate and independent</w:t>
      </w:r>
      <w:r w:rsidR="00091B1F">
        <w:t xml:space="preserve"> </w:t>
      </w:r>
      <w:r>
        <w:t>works, which are not by their nature extensions of the covered work,</w:t>
      </w:r>
      <w:r w:rsidR="00091B1F">
        <w:t xml:space="preserve"> </w:t>
      </w:r>
      <w:r>
        <w:t>and which are not combined with it such as to form a larger program,</w:t>
      </w:r>
      <w:r w:rsidR="00091B1F">
        <w:t xml:space="preserve"> </w:t>
      </w:r>
      <w:r>
        <w:t>in or on a volume of a storage or distribution medium, is called an</w:t>
      </w:r>
      <w:r w:rsidR="00091B1F">
        <w:t xml:space="preserve"> </w:t>
      </w:r>
      <w:r>
        <w:t>aggregate if the compilation and its resulting copyright are not</w:t>
      </w:r>
      <w:r w:rsidR="00091B1F">
        <w:t xml:space="preserve"> </w:t>
      </w:r>
      <w:r>
        <w:t>used to limit the access or legal rights of the compilation's users</w:t>
      </w:r>
      <w:r w:rsidR="00091B1F">
        <w:t xml:space="preserve"> </w:t>
      </w:r>
      <w:r>
        <w:t>beyond what the individual works permit.  Inclusion of a covered work</w:t>
      </w:r>
      <w:r w:rsidR="00091B1F">
        <w:t xml:space="preserve"> </w:t>
      </w:r>
      <w:r>
        <w:t>in an aggregate does not cause this License to apply to the other</w:t>
      </w:r>
      <w:r w:rsidR="00091B1F">
        <w:t xml:space="preserve"> </w:t>
      </w:r>
      <w:r>
        <w:t>parts of the aggregate.</w:t>
      </w:r>
    </w:p>
    <w:p w14:paraId="4545C834" w14:textId="77777777" w:rsidR="00085191" w:rsidRDefault="00E25059">
      <w:r>
        <w:t xml:space="preserve">  6. Conveying Non-Source Forms.</w:t>
      </w:r>
    </w:p>
    <w:p w14:paraId="211E57D3" w14:textId="77777777" w:rsidR="00085191" w:rsidRDefault="00E25059">
      <w:r>
        <w:t xml:space="preserve">  You may convey a covered work in object code form under the terms</w:t>
      </w:r>
      <w:r w:rsidR="00091B1F">
        <w:t xml:space="preserve"> </w:t>
      </w:r>
      <w:r>
        <w:t>of sections 4 and 5, provided that you also convey the</w:t>
      </w:r>
      <w:r w:rsidR="00091B1F">
        <w:t xml:space="preserve"> </w:t>
      </w:r>
      <w:r>
        <w:t>machine-readable Corresponding Source under the terms of this License,</w:t>
      </w:r>
      <w:r w:rsidR="00091B1F">
        <w:t xml:space="preserve"> </w:t>
      </w:r>
      <w:r>
        <w:t>in one of these ways:</w:t>
      </w:r>
    </w:p>
    <w:p w14:paraId="241BF778" w14:textId="77777777" w:rsidR="00085191" w:rsidRDefault="00E25059">
      <w:r>
        <w:t xml:space="preserve">    a) Convey the object code in, or embodied in, a physical product</w:t>
      </w:r>
      <w:r w:rsidR="00091B1F">
        <w:t xml:space="preserve"> </w:t>
      </w:r>
      <w:r>
        <w:t xml:space="preserve">    (including a physical distribution medium), accompanied by the</w:t>
      </w:r>
      <w:r w:rsidR="00091B1F">
        <w:t xml:space="preserve"> </w:t>
      </w:r>
      <w:r>
        <w:t xml:space="preserve">    Corresponding Source fixed on a durable physical medium</w:t>
      </w:r>
      <w:r w:rsidR="00091B1F">
        <w:t xml:space="preserve"> </w:t>
      </w:r>
      <w:r>
        <w:t xml:space="preserve">    customarily used for software interchange.</w:t>
      </w:r>
    </w:p>
    <w:p w14:paraId="5FF18AD0" w14:textId="77777777" w:rsidR="00085191" w:rsidRDefault="00E25059">
      <w:r>
        <w:t xml:space="preserve">    b) Convey the object code in, or embodied in, a physical product</w:t>
      </w:r>
      <w:r w:rsidR="00091B1F">
        <w:t xml:space="preserve"> </w:t>
      </w:r>
      <w:r>
        <w:t xml:space="preserve">    (including a physical distribution medium), accompanied by a</w:t>
      </w:r>
      <w:r w:rsidR="00091B1F">
        <w:t xml:space="preserve"> </w:t>
      </w:r>
      <w:r>
        <w:t xml:space="preserve">    written offer, valid for at least three years and valid for as</w:t>
      </w:r>
      <w:r w:rsidR="00091B1F">
        <w:t xml:space="preserve"> </w:t>
      </w:r>
      <w:r>
        <w:t xml:space="preserve">    long as you offer spare parts or customer support for that product</w:t>
      </w:r>
      <w:r w:rsidR="00091B1F">
        <w:t xml:space="preserve"> </w:t>
      </w:r>
      <w:r>
        <w:t xml:space="preserve">    model, to give anyone who possesses the object code either (1) a</w:t>
      </w:r>
      <w:r w:rsidR="00091B1F">
        <w:t xml:space="preserve"> </w:t>
      </w:r>
      <w:r>
        <w:t xml:space="preserve">    copy of the Corresponding Source for all the software in the</w:t>
      </w:r>
      <w:r w:rsidR="00091B1F">
        <w:t xml:space="preserve"> </w:t>
      </w:r>
      <w:r>
        <w:t xml:space="preserve">    product that is covered by this License, on a durable physical</w:t>
      </w:r>
      <w:r w:rsidR="00091B1F">
        <w:t xml:space="preserve"> </w:t>
      </w:r>
      <w:r>
        <w:t xml:space="preserve">    medium customarily used for software interchange, for a price no</w:t>
      </w:r>
      <w:r w:rsidR="00091B1F">
        <w:t xml:space="preserve"> </w:t>
      </w:r>
      <w:r>
        <w:t xml:space="preserve">    more than your reasonable cost of physically performing this</w:t>
      </w:r>
      <w:r w:rsidR="00091B1F">
        <w:t xml:space="preserve"> </w:t>
      </w:r>
      <w:r>
        <w:t xml:space="preserve">    conveying of source, or (2) access to copy the</w:t>
      </w:r>
      <w:r w:rsidR="00091B1F">
        <w:t xml:space="preserve"> </w:t>
      </w:r>
      <w:r>
        <w:t xml:space="preserve">    Corresponding Source from a network server at no charge.</w:t>
      </w:r>
    </w:p>
    <w:p w14:paraId="50672DB2" w14:textId="77777777" w:rsidR="00085191" w:rsidRDefault="00E25059">
      <w:r>
        <w:t xml:space="preserve">    c) Convey individual copies of the object code with a copy of the</w:t>
      </w:r>
      <w:r w:rsidR="00091B1F">
        <w:t xml:space="preserve"> </w:t>
      </w:r>
      <w:r>
        <w:t xml:space="preserve">    written offer to provide the Corresponding Source.  This</w:t>
      </w:r>
      <w:r w:rsidR="00091B1F">
        <w:t xml:space="preserve"> </w:t>
      </w:r>
      <w:r>
        <w:t xml:space="preserve">    alternative is allowed only occasionally and noncommercially, and</w:t>
      </w:r>
      <w:r w:rsidR="00091B1F">
        <w:t xml:space="preserve"> </w:t>
      </w:r>
      <w:r>
        <w:t xml:space="preserve">    only if you received the object code with such an offer, in accord</w:t>
      </w:r>
      <w:r w:rsidR="00091B1F">
        <w:t xml:space="preserve"> </w:t>
      </w:r>
      <w:r>
        <w:t xml:space="preserve">    with subsection 6b.</w:t>
      </w:r>
    </w:p>
    <w:p w14:paraId="2150E13B" w14:textId="77777777" w:rsidR="00085191" w:rsidRDefault="00E25059">
      <w:r>
        <w:t xml:space="preserve">    d) Convey the object code by offering access from a designated</w:t>
      </w:r>
      <w:r w:rsidR="00091B1F">
        <w:t xml:space="preserve"> </w:t>
      </w:r>
      <w:r>
        <w:t xml:space="preserve">    place (gratis or for a charge), and offer equivalent access to the</w:t>
      </w:r>
      <w:r w:rsidR="00091B1F">
        <w:t xml:space="preserve"> </w:t>
      </w:r>
      <w:r>
        <w:t xml:space="preserve">    Corresponding Source in the same way through the same place at no</w:t>
      </w:r>
      <w:r w:rsidR="00091B1F">
        <w:t xml:space="preserve"> </w:t>
      </w:r>
      <w:r>
        <w:t xml:space="preserve">    further charge.  You need not require recipients to copy the</w:t>
      </w:r>
      <w:r w:rsidR="00091B1F">
        <w:t xml:space="preserve"> </w:t>
      </w:r>
      <w:r>
        <w:t xml:space="preserve">    Corresponding Source along with the object code.  If the place to</w:t>
      </w:r>
      <w:r w:rsidR="00091B1F">
        <w:t xml:space="preserve"> </w:t>
      </w:r>
      <w:r>
        <w:t xml:space="preserve">    copy the object code is a network server, the Corresponding Source</w:t>
      </w:r>
      <w:r w:rsidR="00091B1F">
        <w:t xml:space="preserve"> </w:t>
      </w:r>
      <w:r>
        <w:t xml:space="preserve">    may be on a different server (operated by you or a third party)</w:t>
      </w:r>
      <w:r w:rsidR="00091B1F">
        <w:t xml:space="preserve"> </w:t>
      </w:r>
      <w:r>
        <w:t xml:space="preserve">    that supports equivalent copying facilities, provided you maintain</w:t>
      </w:r>
      <w:r w:rsidR="00091B1F">
        <w:t xml:space="preserve"> </w:t>
      </w:r>
      <w:r>
        <w:t xml:space="preserve">    clear directions next to the object code saying where to find the</w:t>
      </w:r>
      <w:r w:rsidR="00091B1F">
        <w:t xml:space="preserve"> </w:t>
      </w:r>
      <w:r>
        <w:t xml:space="preserve">    Corresponding Source.  Regardless of what server hosts the</w:t>
      </w:r>
      <w:r w:rsidR="00091B1F">
        <w:t xml:space="preserve"> </w:t>
      </w:r>
      <w:r>
        <w:t xml:space="preserve">    Corresponding </w:t>
      </w:r>
      <w:r>
        <w:lastRenderedPageBreak/>
        <w:t>Source, you remain obligated to ensure that it is</w:t>
      </w:r>
      <w:r w:rsidR="00091B1F">
        <w:t xml:space="preserve"> </w:t>
      </w:r>
      <w:r>
        <w:t xml:space="preserve">    available for as long as needed to satisfy these requirements.</w:t>
      </w:r>
    </w:p>
    <w:p w14:paraId="36DD4690" w14:textId="77777777" w:rsidR="00085191" w:rsidRDefault="00E25059">
      <w:r>
        <w:t xml:space="preserve">    e) Convey the object code using peer-to-peer transmission, provided</w:t>
      </w:r>
      <w:r w:rsidR="00091B1F">
        <w:t xml:space="preserve"> </w:t>
      </w:r>
      <w:r>
        <w:t xml:space="preserve">    you inform other peers where the object code and Corresponding</w:t>
      </w:r>
      <w:r w:rsidR="00091B1F">
        <w:t xml:space="preserve"> </w:t>
      </w:r>
      <w:r>
        <w:t xml:space="preserve">    Source of the work are being offered to the general public at no</w:t>
      </w:r>
      <w:r w:rsidR="00091B1F">
        <w:t xml:space="preserve"> </w:t>
      </w:r>
      <w:r>
        <w:t xml:space="preserve">    charge under subsection 6d.</w:t>
      </w:r>
    </w:p>
    <w:p w14:paraId="61E8C9A4" w14:textId="77777777" w:rsidR="00085191" w:rsidRDefault="00E25059">
      <w:r>
        <w:t xml:space="preserve">  A separable portion of the object code, whose source code is excluded</w:t>
      </w:r>
      <w:r w:rsidR="00091B1F">
        <w:t xml:space="preserve"> </w:t>
      </w:r>
      <w:r>
        <w:t>from the Corresponding Source as a System Library, need not be</w:t>
      </w:r>
      <w:r w:rsidR="00091B1F">
        <w:t xml:space="preserve"> </w:t>
      </w:r>
      <w:r>
        <w:t>included in conveying the object code work.</w:t>
      </w:r>
    </w:p>
    <w:p w14:paraId="3A8C95C9" w14:textId="77777777" w:rsidR="00085191" w:rsidRDefault="00E25059">
      <w:r>
        <w:t xml:space="preserve">  A User Product is either (1) a consumer product, which means any</w:t>
      </w:r>
      <w:r w:rsidR="00091B1F">
        <w:t xml:space="preserve"> </w:t>
      </w:r>
      <w:r>
        <w:t>tangible personal property which is normally used for personal, family,</w:t>
      </w:r>
      <w:r w:rsidR="00091B1F">
        <w:t xml:space="preserve"> </w:t>
      </w:r>
      <w:r>
        <w:t>or household purposes, or (2) anything designed or sold for incorporation</w:t>
      </w:r>
      <w:r w:rsidR="00091B1F">
        <w:t xml:space="preserve"> </w:t>
      </w:r>
      <w:r>
        <w:t>into a dwelling.  In determining whether a product is a consumer product,</w:t>
      </w:r>
      <w:r w:rsidR="00091B1F">
        <w:t xml:space="preserve"> </w:t>
      </w:r>
      <w:r>
        <w:t>doubtful cases shall be resolved in favor of coverage.  For a particular</w:t>
      </w:r>
      <w:r w:rsidR="00091B1F">
        <w:t xml:space="preserve"> </w:t>
      </w:r>
      <w:r>
        <w:t>product received by a particular user, normally used refers to a</w:t>
      </w:r>
      <w:r w:rsidR="00091B1F">
        <w:t xml:space="preserve"> </w:t>
      </w:r>
      <w:r>
        <w:t>typical or common use of that class of product, regardless of the status</w:t>
      </w:r>
      <w:r w:rsidR="00091B1F">
        <w:t xml:space="preserve"> </w:t>
      </w:r>
      <w:r>
        <w:t>of the particular user or of the way in which the particular user</w:t>
      </w:r>
      <w:r w:rsidR="00091B1F">
        <w:t xml:space="preserve"> </w:t>
      </w:r>
      <w:r>
        <w:t>actually uses, or expects or is expected to use, the product.  A product</w:t>
      </w:r>
      <w:r w:rsidR="00091B1F">
        <w:t xml:space="preserve"> </w:t>
      </w:r>
      <w:r>
        <w:t>is a consumer product regardless of whether the product has substantial</w:t>
      </w:r>
      <w:r w:rsidR="00091B1F">
        <w:t xml:space="preserve"> </w:t>
      </w:r>
      <w:r>
        <w:t>commercial, industrial or non-consumer uses, unless such uses represent</w:t>
      </w:r>
      <w:r w:rsidR="00091B1F">
        <w:t xml:space="preserve"> </w:t>
      </w:r>
      <w:r>
        <w:t>the only significant mode of use of the product.</w:t>
      </w:r>
    </w:p>
    <w:p w14:paraId="3E5B0780" w14:textId="77777777" w:rsidR="00085191" w:rsidRDefault="00E25059">
      <w:r>
        <w:t xml:space="preserve">  Installation Information for a User Product means any methods,</w:t>
      </w:r>
      <w:r w:rsidR="00091B1F">
        <w:t xml:space="preserve"> </w:t>
      </w:r>
      <w:r>
        <w:t>procedures, authorization keys, or other information required to install</w:t>
      </w:r>
      <w:r w:rsidR="00091B1F">
        <w:t xml:space="preserve"> </w:t>
      </w:r>
      <w:r>
        <w:t>and execute modified versions of a covered work in that User Product from</w:t>
      </w:r>
      <w:r w:rsidR="00091B1F">
        <w:t xml:space="preserve"> </w:t>
      </w:r>
      <w:r>
        <w:t>a modified version of its Corresponding Source.  The information must</w:t>
      </w:r>
      <w:r w:rsidR="00091B1F">
        <w:t xml:space="preserve"> </w:t>
      </w:r>
      <w:r>
        <w:t>suffice to ensure that the continued functioning of the modified object</w:t>
      </w:r>
      <w:r w:rsidR="00091B1F">
        <w:t xml:space="preserve"> </w:t>
      </w:r>
      <w:r>
        <w:t>code is in no case prevented or interfered with solely because</w:t>
      </w:r>
      <w:r w:rsidR="00091B1F">
        <w:t xml:space="preserve"> </w:t>
      </w:r>
      <w:r>
        <w:t>modification has been made.</w:t>
      </w:r>
    </w:p>
    <w:p w14:paraId="453B9E47" w14:textId="77777777" w:rsidR="00085191" w:rsidRDefault="00E25059">
      <w:r>
        <w:t xml:space="preserve">  If you convey an object code work under this section in, or with, or</w:t>
      </w:r>
      <w:r w:rsidR="00091B1F">
        <w:t xml:space="preserve"> </w:t>
      </w:r>
      <w:r>
        <w:t>specifically for use in, a User Product, and the conveying occurs as</w:t>
      </w:r>
      <w:r w:rsidR="00091B1F">
        <w:t xml:space="preserve"> </w:t>
      </w:r>
      <w:r>
        <w:t>part of a transaction in which the right of possession and use of the</w:t>
      </w:r>
      <w:r w:rsidR="00091B1F">
        <w:t xml:space="preserve"> </w:t>
      </w:r>
      <w:r>
        <w:t>User Product is transferred to the recipient in perpetuity or for a</w:t>
      </w:r>
      <w:r w:rsidR="00091B1F">
        <w:t xml:space="preserve"> </w:t>
      </w:r>
      <w:r>
        <w:t>fixed term (regardless of how the transaction is characterized), the</w:t>
      </w:r>
      <w:r w:rsidR="00091B1F">
        <w:t xml:space="preserve"> </w:t>
      </w:r>
      <w:r>
        <w:t>Corresponding Source conveyed under this section must be accompanied</w:t>
      </w:r>
      <w:r w:rsidR="00091B1F">
        <w:t xml:space="preserve"> </w:t>
      </w:r>
      <w:r>
        <w:t>by the Installation Information.  But this requirement does not apply</w:t>
      </w:r>
      <w:r w:rsidR="00091B1F">
        <w:t xml:space="preserve"> </w:t>
      </w:r>
      <w:r>
        <w:t>if neither you nor any third party retains the ability to install</w:t>
      </w:r>
      <w:r w:rsidR="00091B1F">
        <w:t xml:space="preserve"> </w:t>
      </w:r>
      <w:r>
        <w:t>modified object code on the User Product (for example, the work has</w:t>
      </w:r>
      <w:r w:rsidR="00091B1F">
        <w:t xml:space="preserve"> </w:t>
      </w:r>
      <w:r>
        <w:t>been installed in ROM).</w:t>
      </w:r>
    </w:p>
    <w:p w14:paraId="1B33EF66" w14:textId="77777777" w:rsidR="00085191" w:rsidRDefault="00E25059">
      <w:r>
        <w:t xml:space="preserve">  The requirement to provide Installation Information does not include a</w:t>
      </w:r>
      <w:r w:rsidR="00091B1F">
        <w:t xml:space="preserve"> </w:t>
      </w:r>
      <w:r>
        <w:t>requirement to continue to provide support service, warranty, or updates</w:t>
      </w:r>
      <w:r w:rsidR="00091B1F">
        <w:t xml:space="preserve"> </w:t>
      </w:r>
      <w:r>
        <w:t>for a work that has been modified or installed by the recipient, or for</w:t>
      </w:r>
      <w:r w:rsidR="00091B1F">
        <w:t xml:space="preserve"> </w:t>
      </w:r>
      <w:r>
        <w:t>the User Product in which it has been modified or installed.  Access to a</w:t>
      </w:r>
      <w:r w:rsidR="00091B1F">
        <w:t xml:space="preserve"> </w:t>
      </w:r>
      <w:r>
        <w:t>network may be denied when the modification itself materially and</w:t>
      </w:r>
      <w:r w:rsidR="00091B1F">
        <w:t xml:space="preserve"> </w:t>
      </w:r>
      <w:r>
        <w:t>adversely affects the operation of the network or violates the rules and</w:t>
      </w:r>
      <w:r w:rsidR="00091B1F">
        <w:t xml:space="preserve"> </w:t>
      </w:r>
      <w:r>
        <w:t>protocols for communication across the network.</w:t>
      </w:r>
    </w:p>
    <w:p w14:paraId="3273DB38" w14:textId="77777777" w:rsidR="00085191" w:rsidRDefault="00E25059">
      <w:r>
        <w:t xml:space="preserve">  Corresponding Source conveyed, and Installation Information provided,</w:t>
      </w:r>
      <w:r w:rsidR="00091B1F">
        <w:t xml:space="preserve"> </w:t>
      </w:r>
      <w:r>
        <w:t>in accord with this section must be in a format that is publicly</w:t>
      </w:r>
      <w:r w:rsidR="00091B1F">
        <w:t xml:space="preserve"> </w:t>
      </w:r>
      <w:r>
        <w:t>documented (and with an implementation available to the public in</w:t>
      </w:r>
      <w:r w:rsidR="00091B1F">
        <w:t xml:space="preserve"> </w:t>
      </w:r>
      <w:r>
        <w:t>source code form), and must require no special password or key for</w:t>
      </w:r>
      <w:r w:rsidR="00091B1F">
        <w:t xml:space="preserve"> </w:t>
      </w:r>
      <w:r>
        <w:t>unpacking, reading or copying.</w:t>
      </w:r>
    </w:p>
    <w:p w14:paraId="21ADD1E8" w14:textId="77777777" w:rsidR="00085191" w:rsidRDefault="00E25059">
      <w:r>
        <w:t xml:space="preserve">  7. Additional Terms.</w:t>
      </w:r>
    </w:p>
    <w:p w14:paraId="245A6D9A" w14:textId="77777777" w:rsidR="00085191" w:rsidRDefault="00E25059">
      <w:r>
        <w:t xml:space="preserve">  Additional permissions are terms that supplement the terms of this</w:t>
      </w:r>
      <w:r w:rsidR="00091B1F">
        <w:t xml:space="preserve"> </w:t>
      </w:r>
      <w:r>
        <w:t>License by making exceptions from one or more of its conditions.</w:t>
      </w:r>
      <w:r w:rsidR="00091B1F">
        <w:t xml:space="preserve"> </w:t>
      </w:r>
      <w:r>
        <w:t xml:space="preserve">Additional permissions that are applicable </w:t>
      </w:r>
      <w:r>
        <w:lastRenderedPageBreak/>
        <w:t>to the entire Program shall</w:t>
      </w:r>
      <w:r w:rsidR="00091B1F">
        <w:t xml:space="preserve"> </w:t>
      </w:r>
      <w:r>
        <w:t>be treated as though they were included in this License, to the extent</w:t>
      </w:r>
      <w:r w:rsidR="00091B1F">
        <w:t xml:space="preserve"> </w:t>
      </w:r>
      <w:r>
        <w:t>that they are valid under applicable law.  If additional permissions</w:t>
      </w:r>
      <w:r w:rsidR="00091B1F">
        <w:t xml:space="preserve"> </w:t>
      </w:r>
      <w:r>
        <w:t>apply only to part of the Program, that part may be used separately</w:t>
      </w:r>
      <w:r w:rsidR="00091B1F">
        <w:t xml:space="preserve"> </w:t>
      </w:r>
      <w:r>
        <w:t>under those permissions, but the entire Program remains governed by</w:t>
      </w:r>
      <w:r w:rsidR="00091B1F">
        <w:t xml:space="preserve"> </w:t>
      </w:r>
      <w:r>
        <w:t>this License without regard to the additional permissions.</w:t>
      </w:r>
    </w:p>
    <w:p w14:paraId="3C2B68E3" w14:textId="77777777" w:rsidR="00085191" w:rsidRDefault="00E25059">
      <w:r>
        <w:t xml:space="preserve">  When you convey a copy of a covered work, you may at your option</w:t>
      </w:r>
      <w:r w:rsidR="00091B1F">
        <w:t xml:space="preserve"> </w:t>
      </w:r>
      <w:r>
        <w:t>remove any additional permissions from that copy, or from any part of</w:t>
      </w:r>
      <w:r w:rsidR="00091B1F">
        <w:t xml:space="preserve"> </w:t>
      </w:r>
      <w:r>
        <w:t>it.  (Additional permissions may be written to require their own</w:t>
      </w:r>
      <w:r w:rsidR="00091B1F">
        <w:t xml:space="preserve"> </w:t>
      </w:r>
      <w:r>
        <w:t>removal in certain cases when you modify the work.)  You may place</w:t>
      </w:r>
      <w:r w:rsidR="00091B1F">
        <w:t xml:space="preserve"> </w:t>
      </w:r>
      <w:r>
        <w:t>additional permissions on material, added by you to a covered work,</w:t>
      </w:r>
      <w:r w:rsidR="00091B1F">
        <w:t xml:space="preserve"> </w:t>
      </w:r>
      <w:r>
        <w:t>for which you have or can give appropriate copyright permission.</w:t>
      </w:r>
    </w:p>
    <w:p w14:paraId="6863B24A" w14:textId="77777777" w:rsidR="00085191" w:rsidRDefault="00E25059">
      <w:r>
        <w:t xml:space="preserve">  Notwithstanding any other provision of this License, for material you</w:t>
      </w:r>
      <w:r w:rsidR="00091B1F">
        <w:t xml:space="preserve"> </w:t>
      </w:r>
      <w:r>
        <w:t>add to a covered work, you may (if authorized by the copyright holders of</w:t>
      </w:r>
      <w:r w:rsidR="00091B1F">
        <w:t xml:space="preserve"> </w:t>
      </w:r>
      <w:r>
        <w:t>that material) supplement the terms of this License with terms:</w:t>
      </w:r>
    </w:p>
    <w:p w14:paraId="53BBBB51" w14:textId="77777777" w:rsidR="00085191" w:rsidRDefault="00E25059">
      <w:r>
        <w:t xml:space="preserve">    a) Disclaiming warranty or limiting liability differently from the</w:t>
      </w:r>
      <w:r w:rsidR="00091B1F">
        <w:t xml:space="preserve"> </w:t>
      </w:r>
      <w:r>
        <w:t xml:space="preserve">    terms of sections 15 and 16 of this License; or</w:t>
      </w:r>
    </w:p>
    <w:p w14:paraId="640DE49F" w14:textId="77777777" w:rsidR="00085191" w:rsidRDefault="00E25059">
      <w:r>
        <w:t xml:space="preserve">    b) Requiring preservation of specified reasonable legal notices or</w:t>
      </w:r>
      <w:r w:rsidR="00091B1F">
        <w:t xml:space="preserve"> </w:t>
      </w:r>
      <w:r>
        <w:t xml:space="preserve">    author attributions in that material or in the Appropriate Legal</w:t>
      </w:r>
      <w:r w:rsidR="00091B1F">
        <w:t xml:space="preserve"> </w:t>
      </w:r>
      <w:r>
        <w:t xml:space="preserve">    Notices displayed by works containing it; or</w:t>
      </w:r>
    </w:p>
    <w:p w14:paraId="04088B92" w14:textId="77777777" w:rsidR="00085191" w:rsidRDefault="00E25059">
      <w:r>
        <w:t xml:space="preserve">    c) Prohibiting misrepresentation of the origin of that material, or</w:t>
      </w:r>
      <w:r w:rsidR="00091B1F">
        <w:t xml:space="preserve"> </w:t>
      </w:r>
      <w:r>
        <w:t xml:space="preserve">    requiring that modified versions of such material be marked in</w:t>
      </w:r>
      <w:r w:rsidR="00091B1F">
        <w:t xml:space="preserve"> </w:t>
      </w:r>
      <w:r>
        <w:t xml:space="preserve">    reasonable ways as different from the original version; or</w:t>
      </w:r>
    </w:p>
    <w:p w14:paraId="56DF116A" w14:textId="77777777" w:rsidR="00085191" w:rsidRDefault="00E25059">
      <w:r>
        <w:t xml:space="preserve">    d) Limiting the use for publicity purposes of names of licensors or</w:t>
      </w:r>
      <w:r w:rsidR="00091B1F">
        <w:t xml:space="preserve"> </w:t>
      </w:r>
      <w:r>
        <w:t xml:space="preserve">    authors of the material; or</w:t>
      </w:r>
    </w:p>
    <w:p w14:paraId="46AC043F" w14:textId="77777777" w:rsidR="00085191" w:rsidRDefault="00E25059">
      <w:r>
        <w:t xml:space="preserve">    e) Declining to grant rights under trademark law for use of some</w:t>
      </w:r>
      <w:r w:rsidR="00091B1F">
        <w:t xml:space="preserve"> </w:t>
      </w:r>
      <w:r>
        <w:t xml:space="preserve">    trade names, trademarks, or service marks; or</w:t>
      </w:r>
    </w:p>
    <w:p w14:paraId="502BBE93" w14:textId="77777777" w:rsidR="00085191" w:rsidRDefault="00E25059">
      <w:r>
        <w:t xml:space="preserve">    f) Requiring indemnification of licensors and authors of that</w:t>
      </w:r>
      <w:r w:rsidR="00091B1F">
        <w:t xml:space="preserve"> </w:t>
      </w:r>
      <w:r>
        <w:t xml:space="preserve">    material by anyone who conveys the material (or modified versions of</w:t>
      </w:r>
      <w:r w:rsidR="00091B1F">
        <w:t xml:space="preserve"> </w:t>
      </w:r>
      <w:r>
        <w:t xml:space="preserve">    it) with contractual assumptions of liability to the recipient, for</w:t>
      </w:r>
      <w:r w:rsidR="00091B1F">
        <w:t xml:space="preserve"> </w:t>
      </w:r>
      <w:r>
        <w:t xml:space="preserve">    any liability that these contractual assumptions directly impose on</w:t>
      </w:r>
      <w:r w:rsidR="00091B1F">
        <w:t xml:space="preserve"> </w:t>
      </w:r>
      <w:r>
        <w:t xml:space="preserve">    those licensors and authors.</w:t>
      </w:r>
    </w:p>
    <w:p w14:paraId="393AF780" w14:textId="77777777" w:rsidR="00085191" w:rsidRDefault="00E25059">
      <w:r>
        <w:t xml:space="preserve">  All other non-permissive additional terms are considered further</w:t>
      </w:r>
      <w:r w:rsidR="00091B1F">
        <w:t xml:space="preserve"> </w:t>
      </w:r>
      <w:r>
        <w:t>restrictions within the meaning of section 10.  If the Program as you</w:t>
      </w:r>
      <w:r w:rsidR="00091B1F">
        <w:t xml:space="preserve"> </w:t>
      </w:r>
      <w:r>
        <w:t>received it, or any part of it, contains a notice stating that it is</w:t>
      </w:r>
      <w:r w:rsidR="00091B1F">
        <w:t xml:space="preserve"> </w:t>
      </w:r>
      <w:r>
        <w:t>governed by this License along with a term that is a further</w:t>
      </w:r>
      <w:r w:rsidR="00091B1F">
        <w:t xml:space="preserve"> </w:t>
      </w:r>
      <w:r>
        <w:t>restriction, you may remove that term.  If a license document contains</w:t>
      </w:r>
      <w:r w:rsidR="00091B1F">
        <w:t xml:space="preserve"> </w:t>
      </w:r>
      <w:r>
        <w:t>a further restriction but permits relicensing or conveying under this</w:t>
      </w:r>
      <w:r w:rsidR="00091B1F">
        <w:t xml:space="preserve"> </w:t>
      </w:r>
      <w:r>
        <w:t>License, you may add to a covered work material governed by the terms</w:t>
      </w:r>
      <w:r w:rsidR="00091B1F">
        <w:t xml:space="preserve"> </w:t>
      </w:r>
      <w:r>
        <w:t>of that license document, provided that the further restriction does</w:t>
      </w:r>
      <w:r w:rsidR="00091B1F">
        <w:t xml:space="preserve"> </w:t>
      </w:r>
      <w:r>
        <w:t>not survive such relicensing or conveying.</w:t>
      </w:r>
    </w:p>
    <w:p w14:paraId="2635CB22" w14:textId="77777777" w:rsidR="00085191" w:rsidRDefault="00E25059">
      <w:r>
        <w:t xml:space="preserve">  If you add terms to a covered work in accord with this section, you</w:t>
      </w:r>
      <w:r w:rsidR="00091B1F">
        <w:t xml:space="preserve"> </w:t>
      </w:r>
      <w:r>
        <w:t>must place, in the relevant source files, a statement of the</w:t>
      </w:r>
      <w:r w:rsidR="00091B1F">
        <w:t xml:space="preserve"> </w:t>
      </w:r>
      <w:r>
        <w:t>additional terms that apply to those files, or a notice indicating</w:t>
      </w:r>
      <w:r w:rsidR="00091B1F">
        <w:t xml:space="preserve"> </w:t>
      </w:r>
      <w:r>
        <w:t>where to find the applicable terms.</w:t>
      </w:r>
    </w:p>
    <w:p w14:paraId="78BEA4D3" w14:textId="77777777" w:rsidR="00085191" w:rsidRDefault="00E25059">
      <w:r>
        <w:t xml:space="preserve">  Additional terms, permissive or non-permissive, may be stated in the</w:t>
      </w:r>
      <w:r w:rsidR="00091B1F">
        <w:t xml:space="preserve"> </w:t>
      </w:r>
      <w:r>
        <w:t>form of a separately written license, or stated as exceptions;</w:t>
      </w:r>
      <w:r w:rsidR="00091B1F">
        <w:t xml:space="preserve"> </w:t>
      </w:r>
      <w:r>
        <w:t>the above requirements apply either way.</w:t>
      </w:r>
    </w:p>
    <w:p w14:paraId="44C62BD0" w14:textId="77777777" w:rsidR="00085191" w:rsidRDefault="00E25059">
      <w:r>
        <w:t xml:space="preserve">  8. Termination.</w:t>
      </w:r>
    </w:p>
    <w:p w14:paraId="018B9977" w14:textId="77777777" w:rsidR="00085191" w:rsidRDefault="00E25059">
      <w:r>
        <w:t xml:space="preserve">  You may not propagate or modify a covered work except as expressly</w:t>
      </w:r>
      <w:r w:rsidR="00091B1F">
        <w:t xml:space="preserve"> </w:t>
      </w:r>
      <w:r>
        <w:t>provided under this License.  Any attempt otherwise to propagate or</w:t>
      </w:r>
      <w:r w:rsidR="00091B1F">
        <w:t xml:space="preserve"> </w:t>
      </w:r>
      <w:r>
        <w:t xml:space="preserve">modify it is void, and will </w:t>
      </w:r>
      <w:r>
        <w:lastRenderedPageBreak/>
        <w:t>automatically terminate your rights under</w:t>
      </w:r>
      <w:r w:rsidR="00091B1F">
        <w:t xml:space="preserve"> </w:t>
      </w:r>
      <w:r>
        <w:t>this License (including any patent licenses granted under the third</w:t>
      </w:r>
      <w:r w:rsidR="00091B1F">
        <w:t xml:space="preserve"> </w:t>
      </w:r>
      <w:r>
        <w:t>paragraph of section 11).</w:t>
      </w:r>
    </w:p>
    <w:p w14:paraId="638B27F8" w14:textId="77777777" w:rsidR="00085191" w:rsidRDefault="00E25059">
      <w:r>
        <w:t xml:space="preserve">  However, if you cease all violation of this License, then your</w:t>
      </w:r>
      <w:r w:rsidR="00091B1F">
        <w:t xml:space="preserve"> </w:t>
      </w:r>
      <w:r>
        <w:t>license from a particular copyright holder is reinstated (a)</w:t>
      </w:r>
      <w:r w:rsidR="00091B1F">
        <w:t xml:space="preserve"> </w:t>
      </w:r>
      <w:r>
        <w:t>provisionally, unless and until the copyright holder explicitly and</w:t>
      </w:r>
      <w:r w:rsidR="00091B1F">
        <w:t xml:space="preserve"> </w:t>
      </w:r>
      <w:r>
        <w:t>finally terminates your license, and (b) permanently, if the copyright</w:t>
      </w:r>
      <w:r w:rsidR="00091B1F">
        <w:t xml:space="preserve"> </w:t>
      </w:r>
      <w:r>
        <w:t>holder fails to notify you of the violation by some reasonable means</w:t>
      </w:r>
      <w:r w:rsidR="00091B1F">
        <w:t xml:space="preserve"> </w:t>
      </w:r>
      <w:r>
        <w:t>prior to 60 days after the cessation.</w:t>
      </w:r>
    </w:p>
    <w:p w14:paraId="6C8948B5" w14:textId="77777777" w:rsidR="00085191" w:rsidRDefault="00E25059">
      <w:r>
        <w:t xml:space="preserve">  Moreover, your license from a particular copyright holder is</w:t>
      </w:r>
      <w:r w:rsidR="00091B1F">
        <w:t xml:space="preserve"> </w:t>
      </w:r>
      <w:r>
        <w:t>reinstated permanently if the copyright holder notifies you of the</w:t>
      </w:r>
      <w:r w:rsidR="00091B1F">
        <w:t xml:space="preserve"> </w:t>
      </w:r>
      <w:r>
        <w:t>violation by some reasonable means, this is the first time you have</w:t>
      </w:r>
      <w:r w:rsidR="00091B1F">
        <w:t xml:space="preserve"> </w:t>
      </w:r>
      <w:r>
        <w:t>received notice of violation of this License (for any work) from that</w:t>
      </w:r>
      <w:r w:rsidR="00091B1F">
        <w:t xml:space="preserve"> </w:t>
      </w:r>
      <w:r>
        <w:t>copyright holder, and you cure the violation prior to 30 days after</w:t>
      </w:r>
      <w:r w:rsidR="00091B1F">
        <w:t xml:space="preserve"> </w:t>
      </w:r>
      <w:r>
        <w:t>your receipt of the notice.</w:t>
      </w:r>
    </w:p>
    <w:p w14:paraId="69B73778" w14:textId="77777777" w:rsidR="00085191" w:rsidRDefault="00E25059">
      <w:r>
        <w:t xml:space="preserve">  Termination of your rights under this section does not terminate the</w:t>
      </w:r>
      <w:r w:rsidR="00091B1F">
        <w:t xml:space="preserve"> </w:t>
      </w:r>
      <w:r>
        <w:t>licenses of parties who have received copies or rights from you under</w:t>
      </w:r>
      <w:r w:rsidR="00091B1F">
        <w:t xml:space="preserve"> </w:t>
      </w:r>
      <w:r>
        <w:t>this License.  If your rights have been terminated and not permanently</w:t>
      </w:r>
      <w:r w:rsidR="00091B1F">
        <w:t xml:space="preserve"> </w:t>
      </w:r>
      <w:r>
        <w:t>reinstated, you do not qualify to receive new licenses for the same</w:t>
      </w:r>
      <w:r w:rsidR="00091B1F">
        <w:t xml:space="preserve"> </w:t>
      </w:r>
      <w:r>
        <w:t>material under section 10.</w:t>
      </w:r>
    </w:p>
    <w:p w14:paraId="34D7F034" w14:textId="77777777" w:rsidR="00085191" w:rsidRDefault="00E25059">
      <w:r>
        <w:t xml:space="preserve">  9. Acceptance Not Required for Having Copies.</w:t>
      </w:r>
    </w:p>
    <w:p w14:paraId="5B26CD29" w14:textId="77777777" w:rsidR="00085191" w:rsidRDefault="00E25059">
      <w:r>
        <w:t xml:space="preserve">  You are not required to accept this License in order to receive or</w:t>
      </w:r>
      <w:r w:rsidR="00091B1F">
        <w:t xml:space="preserve"> </w:t>
      </w:r>
      <w:r>
        <w:t>run a copy of the Program.  Ancillary propagation of a covered work</w:t>
      </w:r>
      <w:r w:rsidR="00091B1F">
        <w:t xml:space="preserve"> </w:t>
      </w:r>
      <w:r>
        <w:t>occurring solely as a consequence of using peer-to-peer transmission</w:t>
      </w:r>
      <w:r w:rsidR="00091B1F">
        <w:t xml:space="preserve"> </w:t>
      </w:r>
      <w:r>
        <w:t>to receive a copy likewise does not require acceptance.  However,</w:t>
      </w:r>
      <w:r w:rsidR="00091B1F">
        <w:t xml:space="preserve"> </w:t>
      </w:r>
      <w:r>
        <w:t>nothing other than this License grants you permission to propagate or</w:t>
      </w:r>
      <w:r w:rsidR="00091B1F">
        <w:t xml:space="preserve"> </w:t>
      </w:r>
      <w:r>
        <w:t>modify any covered work.  These actions infringe copyright if you do</w:t>
      </w:r>
      <w:r w:rsidR="00091B1F">
        <w:t xml:space="preserve"> </w:t>
      </w:r>
      <w:r>
        <w:t>not accept this License.  Therefore, by modifying or propagating a</w:t>
      </w:r>
      <w:r w:rsidR="00091B1F">
        <w:t xml:space="preserve"> </w:t>
      </w:r>
      <w:r>
        <w:t>covered work, you indicate your acceptance of this License to do so.</w:t>
      </w:r>
    </w:p>
    <w:p w14:paraId="7A9988AA" w14:textId="77777777" w:rsidR="00085191" w:rsidRDefault="00E25059">
      <w:r>
        <w:t xml:space="preserve">  10. Automatic Licensing of Downstream Recipients.</w:t>
      </w:r>
    </w:p>
    <w:p w14:paraId="6F1CDBBD" w14:textId="77777777" w:rsidR="00085191" w:rsidRDefault="00E25059">
      <w:r>
        <w:t xml:space="preserve">  Each time you convey a covered work, the recipient automatically</w:t>
      </w:r>
      <w:r w:rsidR="00091B1F">
        <w:t xml:space="preserve"> </w:t>
      </w:r>
      <w:r>
        <w:t>receives a license from the original licensors, to run, modify and</w:t>
      </w:r>
      <w:r w:rsidR="00091B1F">
        <w:t xml:space="preserve"> </w:t>
      </w:r>
      <w:r>
        <w:t>propagate that work, subject to this License.  You are not responsible</w:t>
      </w:r>
      <w:r w:rsidR="00091B1F">
        <w:t xml:space="preserve"> </w:t>
      </w:r>
      <w:r>
        <w:t>for enforcing compliance by third parties with this License.</w:t>
      </w:r>
    </w:p>
    <w:p w14:paraId="4126D6C6" w14:textId="77777777" w:rsidR="00085191" w:rsidRDefault="00E25059">
      <w:r>
        <w:t xml:space="preserve">  An entity transaction is a transaction transferring control of an</w:t>
      </w:r>
      <w:r w:rsidR="00091B1F">
        <w:t xml:space="preserve"> </w:t>
      </w:r>
      <w:r>
        <w:t>organization, or substantially all assets of one, or subdividing an</w:t>
      </w:r>
      <w:r w:rsidR="00091B1F">
        <w:t xml:space="preserve"> </w:t>
      </w:r>
      <w:r>
        <w:t>organization, or merging organizations.  If propagation of a covered</w:t>
      </w:r>
      <w:r w:rsidR="00091B1F">
        <w:t xml:space="preserve"> </w:t>
      </w:r>
      <w:r>
        <w:t>work results from an entity transaction, each party to that</w:t>
      </w:r>
      <w:r w:rsidR="00091B1F">
        <w:t xml:space="preserve"> </w:t>
      </w:r>
      <w:r>
        <w:t>transaction who receives a copy of the work also receives whatever</w:t>
      </w:r>
      <w:r w:rsidR="00091B1F">
        <w:t xml:space="preserve"> </w:t>
      </w:r>
      <w:r>
        <w:t>licenses to the work the party's predecessor in interest had or could</w:t>
      </w:r>
      <w:r w:rsidR="00091B1F">
        <w:t xml:space="preserve"> </w:t>
      </w:r>
      <w:r>
        <w:t>give under the previous paragraph, plus a right to possession of the</w:t>
      </w:r>
      <w:r w:rsidR="00091B1F">
        <w:t xml:space="preserve"> </w:t>
      </w:r>
      <w:r>
        <w:t>Corresponding Source of the work from the predecessor in interest, if</w:t>
      </w:r>
      <w:r w:rsidR="00091B1F">
        <w:t xml:space="preserve"> </w:t>
      </w:r>
      <w:r>
        <w:t>the predecessor has it or can get it with reasonable efforts.</w:t>
      </w:r>
    </w:p>
    <w:p w14:paraId="0A0A402D" w14:textId="77777777" w:rsidR="00085191" w:rsidRDefault="00E25059">
      <w:r>
        <w:t xml:space="preserve">  You may not impose any further restrictions on the exercise of the</w:t>
      </w:r>
      <w:r w:rsidR="00091B1F">
        <w:t xml:space="preserve"> </w:t>
      </w:r>
      <w:r>
        <w:t>rights granted or affirmed under this License.  For example, you may</w:t>
      </w:r>
      <w:r w:rsidR="00091B1F">
        <w:t xml:space="preserve"> </w:t>
      </w:r>
      <w:r>
        <w:t>not impose a license fee, royalty, or other charge for exercise of</w:t>
      </w:r>
      <w:r w:rsidR="00091B1F">
        <w:t xml:space="preserve"> </w:t>
      </w:r>
      <w:r>
        <w:t>rights granted under this License, and you may not initiate litigation</w:t>
      </w:r>
      <w:r w:rsidR="00091B1F">
        <w:t xml:space="preserve"> </w:t>
      </w:r>
      <w:r>
        <w:t>(including a cross-claim or counterclaim in a lawsuit) alleging that</w:t>
      </w:r>
      <w:r w:rsidR="00091B1F">
        <w:t xml:space="preserve"> </w:t>
      </w:r>
      <w:r>
        <w:t>any patent claim is infringed by making, using, selling, offering for</w:t>
      </w:r>
      <w:r w:rsidR="00091B1F">
        <w:t xml:space="preserve"> </w:t>
      </w:r>
      <w:r>
        <w:t>sale, or importing the Program or any portion of it.</w:t>
      </w:r>
    </w:p>
    <w:p w14:paraId="464CB472" w14:textId="77777777" w:rsidR="00085191" w:rsidRDefault="00E25059">
      <w:r>
        <w:t xml:space="preserve">  11. Patents.</w:t>
      </w:r>
    </w:p>
    <w:p w14:paraId="07B358CD" w14:textId="77777777" w:rsidR="00085191" w:rsidRDefault="00E25059">
      <w:r>
        <w:lastRenderedPageBreak/>
        <w:t xml:space="preserve">  A contributor is a copyright holder who authorizes use under this</w:t>
      </w:r>
      <w:r w:rsidR="00091B1F">
        <w:t xml:space="preserve"> </w:t>
      </w:r>
      <w:r>
        <w:t>License of the Program or a work on which the Program is based.  The</w:t>
      </w:r>
      <w:r w:rsidR="00091B1F">
        <w:t xml:space="preserve"> </w:t>
      </w:r>
      <w:r>
        <w:t>work thus licensed is called the contributor's contributor version.</w:t>
      </w:r>
    </w:p>
    <w:p w14:paraId="06626CB8" w14:textId="77777777" w:rsidR="00085191" w:rsidRDefault="00E25059">
      <w:r>
        <w:t xml:space="preserve">  A contributor's essential patent claims are all patent claims</w:t>
      </w:r>
      <w:r w:rsidR="00091B1F">
        <w:t xml:space="preserve"> </w:t>
      </w:r>
      <w:r>
        <w:t>owned or controlled by the contributor, whether already acquired or</w:t>
      </w:r>
      <w:r w:rsidR="00091B1F">
        <w:t xml:space="preserve"> </w:t>
      </w:r>
      <w:r>
        <w:t>hereafter acquired, that would be infringed by some manner, permitted</w:t>
      </w:r>
      <w:r w:rsidR="00091B1F">
        <w:t xml:space="preserve"> </w:t>
      </w:r>
      <w:r>
        <w:t>by this License, of making, using, or selling its contributor version,</w:t>
      </w:r>
      <w:r w:rsidR="00091B1F">
        <w:t xml:space="preserve"> </w:t>
      </w:r>
      <w:r>
        <w:t>but do not include claims that would be infringed only as a</w:t>
      </w:r>
      <w:r w:rsidR="00091B1F">
        <w:t xml:space="preserve"> </w:t>
      </w:r>
      <w:r>
        <w:t>consequence of further modification of the contributor version.  For</w:t>
      </w:r>
      <w:r w:rsidR="00091B1F">
        <w:t xml:space="preserve"> </w:t>
      </w:r>
      <w:r>
        <w:t>purposes of this definition, control includes the right to grant</w:t>
      </w:r>
      <w:r w:rsidR="00091B1F">
        <w:t xml:space="preserve"> </w:t>
      </w:r>
      <w:r>
        <w:t>patent sublicenses in a manner consistent with the requirements of</w:t>
      </w:r>
      <w:r w:rsidR="00091B1F">
        <w:t xml:space="preserve"> </w:t>
      </w:r>
      <w:r>
        <w:t>this License.</w:t>
      </w:r>
    </w:p>
    <w:p w14:paraId="08F183D2" w14:textId="77777777" w:rsidR="00085191" w:rsidRDefault="00E25059">
      <w:r>
        <w:t xml:space="preserve">  Each contributor grants you a non-exclusive, worldwide, royalty-free</w:t>
      </w:r>
      <w:r w:rsidR="00091B1F">
        <w:t xml:space="preserve"> </w:t>
      </w:r>
      <w:r>
        <w:t>patent license under the contributor's essential patent claims, to</w:t>
      </w:r>
      <w:r w:rsidR="00091B1F">
        <w:t xml:space="preserve"> </w:t>
      </w:r>
      <w:r>
        <w:t>make, use, sell, offer for sale, import and otherwise run, modify and</w:t>
      </w:r>
      <w:r w:rsidR="00091B1F">
        <w:t xml:space="preserve"> </w:t>
      </w:r>
      <w:r>
        <w:t>propagate the contents of its contributor version.</w:t>
      </w:r>
    </w:p>
    <w:p w14:paraId="345AD2E0" w14:textId="77777777" w:rsidR="00085191" w:rsidRDefault="00E25059">
      <w:r>
        <w:t xml:space="preserve">  In the following three paragraphs, a patent license is any express</w:t>
      </w:r>
      <w:r w:rsidR="00091B1F">
        <w:t xml:space="preserve"> </w:t>
      </w:r>
      <w:r>
        <w:t>agreement or commitment, however denominated, not to enforce a patent</w:t>
      </w:r>
      <w:r w:rsidR="00091B1F">
        <w:t xml:space="preserve"> </w:t>
      </w:r>
      <w:r>
        <w:t>(such as an express permission to practice a patent or covenant not to</w:t>
      </w:r>
      <w:r w:rsidR="00091B1F">
        <w:t xml:space="preserve"> </w:t>
      </w:r>
      <w:r>
        <w:t>sue for patent infringement).  To grant such a patent license to a</w:t>
      </w:r>
      <w:r w:rsidR="00091B1F">
        <w:t xml:space="preserve"> </w:t>
      </w:r>
      <w:r>
        <w:t>party means to make such an agreement or commitment not to enforce a</w:t>
      </w:r>
      <w:r w:rsidR="00091B1F">
        <w:t xml:space="preserve"> </w:t>
      </w:r>
      <w:r>
        <w:t>patent against the party.</w:t>
      </w:r>
    </w:p>
    <w:p w14:paraId="1B58AF13" w14:textId="77777777" w:rsidR="00085191" w:rsidRDefault="00E25059">
      <w:r>
        <w:t xml:space="preserve">  If you convey a covered work, knowingly relying on a patent license,</w:t>
      </w:r>
      <w:r w:rsidR="00091B1F">
        <w:t xml:space="preserve"> </w:t>
      </w:r>
      <w:r>
        <w:t>and the Corresponding Source of the work is not available for anyone</w:t>
      </w:r>
      <w:r w:rsidR="00091B1F">
        <w:t xml:space="preserve"> </w:t>
      </w:r>
      <w:r>
        <w:t>to copy, free of charge and under the terms of this License, through a</w:t>
      </w:r>
      <w:r w:rsidR="00091B1F">
        <w:t xml:space="preserve"> </w:t>
      </w:r>
      <w:r>
        <w:t>publicly available network server or other readily accessible means,</w:t>
      </w:r>
      <w:r w:rsidR="00091B1F">
        <w:t xml:space="preserve"> </w:t>
      </w:r>
      <w:r>
        <w:t>then you must either (1) cause the Corresponding Source to be so</w:t>
      </w:r>
      <w:r w:rsidR="00091B1F">
        <w:t xml:space="preserve"> </w:t>
      </w:r>
      <w:r>
        <w:t>available, or (2) arrange to deprive yourself of the benefit of the</w:t>
      </w:r>
      <w:r w:rsidR="00091B1F">
        <w:t xml:space="preserve"> </w:t>
      </w:r>
      <w:r>
        <w:t>patent license for this particular work, or (3) arrange, in a manner</w:t>
      </w:r>
      <w:r w:rsidR="00091B1F">
        <w:t xml:space="preserve"> </w:t>
      </w:r>
      <w:r>
        <w:t>consistent with the requirements of this License, to extend the patent</w:t>
      </w:r>
      <w:r w:rsidR="00091B1F">
        <w:t xml:space="preserve"> </w:t>
      </w:r>
      <w:r>
        <w:t>license to downstream recipients.  Knowingly relying means you have</w:t>
      </w:r>
      <w:r w:rsidR="00091B1F">
        <w:t xml:space="preserve"> </w:t>
      </w:r>
      <w:r>
        <w:t>actual knowledge that, but for the patent license, your conveying the</w:t>
      </w:r>
      <w:r w:rsidR="00091B1F">
        <w:t xml:space="preserve"> </w:t>
      </w:r>
      <w:r>
        <w:t>covered work in a country, or your recipient's use of the covered work</w:t>
      </w:r>
      <w:r w:rsidR="00091B1F">
        <w:t xml:space="preserve"> </w:t>
      </w:r>
      <w:r>
        <w:t>in a country, would infringe one or more identifiable patents in that</w:t>
      </w:r>
      <w:r w:rsidR="00091B1F">
        <w:t xml:space="preserve"> </w:t>
      </w:r>
      <w:r>
        <w:t>country that you have reason to believe are valid.</w:t>
      </w:r>
    </w:p>
    <w:p w14:paraId="34411B42" w14:textId="77777777" w:rsidR="00085191" w:rsidRDefault="00E25059">
      <w:r>
        <w:t xml:space="preserve">  If, pursuant to or in connection with a single transaction or</w:t>
      </w:r>
      <w:r w:rsidR="00091B1F">
        <w:t xml:space="preserve"> </w:t>
      </w:r>
      <w:r>
        <w:t>arrangement, you convey, or propagate by procuring conveyance of, a</w:t>
      </w:r>
      <w:r w:rsidR="00091B1F">
        <w:t xml:space="preserve"> </w:t>
      </w:r>
      <w:r>
        <w:t>covered work, and grant a patent license to some of the parties</w:t>
      </w:r>
      <w:r w:rsidR="00091B1F">
        <w:t xml:space="preserve"> </w:t>
      </w:r>
      <w:r>
        <w:t>receiving the covered work authorizing them to use, propagate, modify</w:t>
      </w:r>
      <w:r w:rsidR="00091B1F">
        <w:t xml:space="preserve"> </w:t>
      </w:r>
      <w:r>
        <w:t>or convey a specific copy of the covered work, then the patent license</w:t>
      </w:r>
      <w:r w:rsidR="00091B1F">
        <w:t xml:space="preserve"> </w:t>
      </w:r>
      <w:r>
        <w:t>you grant is automatically extended to all recipients of the covered</w:t>
      </w:r>
      <w:r w:rsidR="00091B1F">
        <w:t xml:space="preserve"> </w:t>
      </w:r>
      <w:r>
        <w:t>work and works based on it.</w:t>
      </w:r>
    </w:p>
    <w:p w14:paraId="40BF8506" w14:textId="77777777" w:rsidR="00085191" w:rsidRDefault="00E25059">
      <w:r>
        <w:t xml:space="preserve">  A patent license is discriminatory if it does not include within</w:t>
      </w:r>
      <w:r w:rsidR="00091B1F">
        <w:t xml:space="preserve"> </w:t>
      </w:r>
      <w:r>
        <w:t>the scope of its coverage, prohibits the exercise of, or is</w:t>
      </w:r>
      <w:r w:rsidR="00091B1F">
        <w:t xml:space="preserve"> </w:t>
      </w:r>
      <w:r>
        <w:t>conditioned on the non-exercise of one or more of the rights that are</w:t>
      </w:r>
      <w:r w:rsidR="00091B1F">
        <w:t xml:space="preserve"> </w:t>
      </w:r>
      <w:r>
        <w:t>specifically granted under this License.  You may not convey a covered</w:t>
      </w:r>
      <w:r w:rsidR="00091B1F">
        <w:t xml:space="preserve"> </w:t>
      </w:r>
      <w:r>
        <w:t>work if you are a party to an arrangement with a third party that is</w:t>
      </w:r>
      <w:r w:rsidR="00091B1F">
        <w:t xml:space="preserve"> </w:t>
      </w:r>
      <w:r>
        <w:t>in the business of distributing software, under which you make payment</w:t>
      </w:r>
      <w:r w:rsidR="00091B1F">
        <w:t xml:space="preserve"> </w:t>
      </w:r>
      <w:r>
        <w:t>to the third party based on the extent of your activity of conveying</w:t>
      </w:r>
      <w:r w:rsidR="00091B1F">
        <w:t xml:space="preserve"> </w:t>
      </w:r>
      <w:r>
        <w:t>the work, and under which the third party grants, to any of the</w:t>
      </w:r>
      <w:r w:rsidR="00091B1F">
        <w:t xml:space="preserve"> </w:t>
      </w:r>
      <w:r>
        <w:t>parties who would receive the covered work from you, a discriminatory</w:t>
      </w:r>
      <w:r w:rsidR="00091B1F">
        <w:t xml:space="preserve"> </w:t>
      </w:r>
      <w:r>
        <w:t>patent license (a) in connection with copies of the covered work</w:t>
      </w:r>
      <w:r w:rsidR="00091B1F">
        <w:t xml:space="preserve"> </w:t>
      </w:r>
      <w:r>
        <w:t>conveyed by you (or copies made from those copies), or (b) primarily</w:t>
      </w:r>
      <w:r w:rsidR="00091B1F">
        <w:t xml:space="preserve"> </w:t>
      </w:r>
      <w:r>
        <w:t>for and in connection with specific products or compilations that</w:t>
      </w:r>
      <w:r w:rsidR="00091B1F">
        <w:t xml:space="preserve"> </w:t>
      </w:r>
      <w:r>
        <w:t>contain the covered work, unless you entered into that arrangement,</w:t>
      </w:r>
      <w:r w:rsidR="00091B1F">
        <w:t xml:space="preserve"> </w:t>
      </w:r>
      <w:r>
        <w:t>or that patent license was granted, prior to 28 March 2007.</w:t>
      </w:r>
    </w:p>
    <w:p w14:paraId="0E5F0D0D" w14:textId="77777777" w:rsidR="00085191" w:rsidRDefault="00E25059">
      <w:r>
        <w:lastRenderedPageBreak/>
        <w:t xml:space="preserve">  Nothing in this License shall be construed as excluding or limiting</w:t>
      </w:r>
      <w:r w:rsidR="00091B1F">
        <w:t xml:space="preserve"> </w:t>
      </w:r>
      <w:r>
        <w:t>any implied license or other defenses to infringement that may</w:t>
      </w:r>
      <w:r w:rsidR="00091B1F">
        <w:t xml:space="preserve"> </w:t>
      </w:r>
      <w:r>
        <w:t>otherwise be available to you under applicable patent law.</w:t>
      </w:r>
    </w:p>
    <w:p w14:paraId="6F846557" w14:textId="77777777" w:rsidR="00085191" w:rsidRDefault="00E25059">
      <w:r>
        <w:t xml:space="preserve">  12. No Surrender of Others' Freedom.</w:t>
      </w:r>
    </w:p>
    <w:p w14:paraId="4530AE98" w14:textId="77777777" w:rsidR="00085191" w:rsidRDefault="00E25059">
      <w:r>
        <w:t xml:space="preserve">  If conditions are imposed on you (whether by court order, agreement or</w:t>
      </w:r>
      <w:r w:rsidR="00091B1F">
        <w:t xml:space="preserve"> </w:t>
      </w:r>
      <w:r>
        <w:t>otherwise) that contradict the conditions of this License, they do not</w:t>
      </w:r>
      <w:r w:rsidR="00091B1F">
        <w:t xml:space="preserve"> </w:t>
      </w:r>
      <w:r>
        <w:t>excuse you from the conditions of this License.  If you cannot convey a</w:t>
      </w:r>
      <w:r w:rsidR="00091B1F">
        <w:t xml:space="preserve"> </w:t>
      </w:r>
      <w:r>
        <w:t>covered work so as to satisfy simultaneously your obligations under this</w:t>
      </w:r>
      <w:r w:rsidR="00091B1F">
        <w:t xml:space="preserve"> </w:t>
      </w:r>
      <w:r>
        <w:t>License and any other pertinent obligations, then as a consequence you may</w:t>
      </w:r>
      <w:r w:rsidR="00091B1F">
        <w:t xml:space="preserve"> </w:t>
      </w:r>
      <w:r>
        <w:t>not convey it at all.  For example, if you agree to terms that obligate you</w:t>
      </w:r>
      <w:r w:rsidR="00091B1F">
        <w:t xml:space="preserve"> </w:t>
      </w:r>
      <w:r>
        <w:t>to collect a royalty for further conveying from those to whom you convey</w:t>
      </w:r>
      <w:r w:rsidR="00091B1F">
        <w:t xml:space="preserve"> </w:t>
      </w:r>
      <w:r>
        <w:t>the Program, the only way you could satisfy both those terms and this</w:t>
      </w:r>
      <w:r w:rsidR="00091B1F">
        <w:t xml:space="preserve"> </w:t>
      </w:r>
      <w:r>
        <w:t>License would be to refrain entirely from conveying the Program.</w:t>
      </w:r>
    </w:p>
    <w:p w14:paraId="77A6DDF3" w14:textId="77777777" w:rsidR="00085191" w:rsidRDefault="00E25059">
      <w:r>
        <w:t xml:space="preserve">  13. Use with the GNU Affero General Public License.</w:t>
      </w:r>
    </w:p>
    <w:p w14:paraId="579DA039" w14:textId="77777777" w:rsidR="00085191" w:rsidRDefault="00E25059">
      <w:r>
        <w:t xml:space="preserve">  Notwithstanding any other provision of this License, you have</w:t>
      </w:r>
      <w:r w:rsidR="00091B1F">
        <w:t xml:space="preserve"> </w:t>
      </w:r>
      <w:r>
        <w:t>permission to link or combine any covered work with a work licensed</w:t>
      </w:r>
      <w:r w:rsidR="00091B1F">
        <w:t xml:space="preserve"> </w:t>
      </w:r>
      <w:r>
        <w:t>under version 3 of the GNU Affero General Public License into a single</w:t>
      </w:r>
      <w:r w:rsidR="00091B1F">
        <w:t xml:space="preserve"> </w:t>
      </w:r>
      <w:r>
        <w:t>combined work, and to convey the resulting work.  The terms of this</w:t>
      </w:r>
      <w:r w:rsidR="00091B1F">
        <w:t xml:space="preserve"> </w:t>
      </w:r>
      <w:r>
        <w:t>License will continue to apply to the part which is the covered work,</w:t>
      </w:r>
      <w:r w:rsidR="00091B1F">
        <w:t xml:space="preserve"> </w:t>
      </w:r>
      <w:r>
        <w:t>but the special requirements of the GNU Affero General Public License,</w:t>
      </w:r>
      <w:r w:rsidR="00091B1F">
        <w:t xml:space="preserve"> </w:t>
      </w:r>
      <w:r>
        <w:t>section 13, concerning interaction through a network will apply to the</w:t>
      </w:r>
      <w:r w:rsidR="00091B1F">
        <w:t xml:space="preserve"> </w:t>
      </w:r>
      <w:r>
        <w:t>combination as such.</w:t>
      </w:r>
    </w:p>
    <w:p w14:paraId="551888BE" w14:textId="77777777" w:rsidR="00085191" w:rsidRDefault="00E25059">
      <w:r>
        <w:t xml:space="preserve">  14. Revised Versions of this License.</w:t>
      </w:r>
    </w:p>
    <w:p w14:paraId="2942B94A" w14:textId="77777777" w:rsidR="00085191" w:rsidRDefault="00E25059">
      <w:r>
        <w:t xml:space="preserve">  The Free Software Foundation may publish revised and/or new versions of</w:t>
      </w:r>
      <w:r w:rsidR="00091B1F">
        <w:t xml:space="preserve"> </w:t>
      </w:r>
      <w:r>
        <w:t>the GNU General Public License from time to time.  Such new versions will</w:t>
      </w:r>
      <w:r w:rsidR="00091B1F">
        <w:t xml:space="preserve"> </w:t>
      </w:r>
      <w:r>
        <w:t>be similar in spirit to the present version, but may differ in detail to</w:t>
      </w:r>
      <w:r w:rsidR="00091B1F">
        <w:t xml:space="preserve"> </w:t>
      </w:r>
      <w:r>
        <w:t>address new problems or concerns.</w:t>
      </w:r>
    </w:p>
    <w:p w14:paraId="7FCB24AB" w14:textId="77777777" w:rsidR="00085191" w:rsidRDefault="00E25059">
      <w:r>
        <w:t xml:space="preserve">  Each version is given a distinguishing version number.  If the</w:t>
      </w:r>
      <w:r w:rsidR="00091B1F">
        <w:t xml:space="preserve"> </w:t>
      </w:r>
      <w:r>
        <w:t>Program specifies that a certain numbered version of the GNU General</w:t>
      </w:r>
      <w:r w:rsidR="00091B1F">
        <w:t xml:space="preserve"> </w:t>
      </w:r>
      <w:r>
        <w:t>Public License or any later version applies to it, you have the</w:t>
      </w:r>
      <w:r w:rsidR="00091B1F">
        <w:t xml:space="preserve"> </w:t>
      </w:r>
      <w:r>
        <w:t>option of following the terms and conditions either of that numbered</w:t>
      </w:r>
      <w:r w:rsidR="00091B1F">
        <w:t xml:space="preserve"> </w:t>
      </w:r>
      <w:r>
        <w:t>version or of any later version published by the Free Software</w:t>
      </w:r>
      <w:r w:rsidR="00091B1F">
        <w:t xml:space="preserve"> </w:t>
      </w:r>
      <w:r>
        <w:t>Foundation.  If the Program does not specify a version number of the</w:t>
      </w:r>
      <w:r w:rsidR="00091B1F">
        <w:t xml:space="preserve"> </w:t>
      </w:r>
      <w:r>
        <w:t>GNU General Public License, you may choose any version ever published</w:t>
      </w:r>
      <w:r w:rsidR="00091B1F">
        <w:t xml:space="preserve"> </w:t>
      </w:r>
      <w:r>
        <w:t>by the Free Software Foundation.</w:t>
      </w:r>
    </w:p>
    <w:p w14:paraId="2F4ABDB1" w14:textId="77777777" w:rsidR="00085191" w:rsidRDefault="00E25059">
      <w:r>
        <w:t xml:space="preserve">  If the Program specifies that a proxy can decide which future</w:t>
      </w:r>
      <w:r w:rsidR="00091B1F">
        <w:t xml:space="preserve"> </w:t>
      </w:r>
      <w:r>
        <w:t>versions of the GNU General Public License can be used, that proxy's</w:t>
      </w:r>
      <w:r w:rsidR="00091B1F">
        <w:t xml:space="preserve"> </w:t>
      </w:r>
      <w:r>
        <w:t>public statement of acceptance of a version permanently authorizes you</w:t>
      </w:r>
      <w:r w:rsidR="00091B1F">
        <w:t xml:space="preserve"> </w:t>
      </w:r>
      <w:r>
        <w:t>to choose that version for the Program.</w:t>
      </w:r>
    </w:p>
    <w:p w14:paraId="615BF5A8" w14:textId="77777777" w:rsidR="00085191" w:rsidRDefault="00E25059">
      <w:r>
        <w:t xml:space="preserve">  Later license versions may give you additional or different</w:t>
      </w:r>
      <w:r w:rsidR="00091B1F">
        <w:t xml:space="preserve"> </w:t>
      </w:r>
      <w:r>
        <w:t>permissions.  However, no additional obligations are imposed on any</w:t>
      </w:r>
      <w:r w:rsidR="00091B1F">
        <w:t xml:space="preserve"> </w:t>
      </w:r>
      <w:r>
        <w:t>author or copyright holder as a result of your choosing to follow a</w:t>
      </w:r>
      <w:r w:rsidR="00091B1F">
        <w:t xml:space="preserve"> </w:t>
      </w:r>
      <w:r>
        <w:t>later version.</w:t>
      </w:r>
    </w:p>
    <w:p w14:paraId="1FEC1D61" w14:textId="77777777" w:rsidR="00085191" w:rsidRDefault="00E25059">
      <w:r>
        <w:t xml:space="preserve">  15. Disclaimer of Warranty.</w:t>
      </w:r>
    </w:p>
    <w:p w14:paraId="402FC291" w14:textId="77777777" w:rsidR="00085191" w:rsidRDefault="00E25059">
      <w:r>
        <w:t xml:space="preserve">  THERE IS NO WARRANTY FOR THE PROGRAM, TO THE EXTENT PERMITTED BY</w:t>
      </w:r>
      <w:r w:rsidR="00091B1F">
        <w:t xml:space="preserve"> </w:t>
      </w:r>
      <w:r>
        <w:t>APPLICABLE LAW.  EXCEPT WHEN OTHERWISE STATED IN WRITING THE COPYRIGHT</w:t>
      </w:r>
      <w:r w:rsidR="00091B1F">
        <w:t xml:space="preserve"> </w:t>
      </w:r>
      <w:r>
        <w:t>HOLDERS AND/OR OTHER PARTIES PROVIDE THE PROGRAM AS IS WITHOUT WARRANTY</w:t>
      </w:r>
      <w:r w:rsidR="00091B1F">
        <w:t xml:space="preserve"> </w:t>
      </w:r>
      <w:r>
        <w:t>OF ANY KIND, EITHER EXPRESSED OR IMPLIED, INCLUDING, BUT NOT LIMITED TO,</w:t>
      </w:r>
      <w:r w:rsidR="00091B1F">
        <w:t xml:space="preserve"> </w:t>
      </w:r>
      <w:r>
        <w:t>THE IMPLIED WARRANTIES OF MERCHANTABILITY AND FITNESS FOR A PARTICULAR</w:t>
      </w:r>
      <w:r w:rsidR="00091B1F">
        <w:t xml:space="preserve"> </w:t>
      </w:r>
      <w:r>
        <w:t>PURPOSE.  THE ENTIRE RISK AS TO THE QUALITY AND PERFORMANCE OF THE PROGRAM</w:t>
      </w:r>
      <w:r w:rsidR="00091B1F">
        <w:t xml:space="preserve"> </w:t>
      </w:r>
      <w:r>
        <w:t>IS WITH YOU.  SHOULD THE PROGRAM PROVE DEFECTIVE, YOU ASSUME THE COST OF</w:t>
      </w:r>
      <w:r w:rsidR="00091B1F">
        <w:t xml:space="preserve"> </w:t>
      </w:r>
      <w:r>
        <w:t>ALL NECESSARY SERVICING, REPAIR OR CORRECTION.</w:t>
      </w:r>
    </w:p>
    <w:p w14:paraId="03481497" w14:textId="77777777" w:rsidR="00085191" w:rsidRDefault="00E25059">
      <w:r>
        <w:lastRenderedPageBreak/>
        <w:t xml:space="preserve">  16. Limitation of Liability.</w:t>
      </w:r>
    </w:p>
    <w:p w14:paraId="7F4A8525" w14:textId="77777777" w:rsidR="00085191" w:rsidRDefault="00E25059">
      <w:r>
        <w:t xml:space="preserve">  IN NO EVENT UNLESS REQUIRED BY APPLICABLE LAW OR AGREED TO IN WRITING</w:t>
      </w:r>
      <w:r w:rsidR="00091B1F">
        <w:t xml:space="preserve"> </w:t>
      </w:r>
      <w:r>
        <w:t>WILL ANY COPYRIGHT HOLDER, OR ANY OTHER PARTY WHO MODIFIES AND/OR CONVEYS</w:t>
      </w:r>
      <w:r w:rsidR="00091B1F">
        <w:t xml:space="preserve"> </w:t>
      </w:r>
      <w:r>
        <w:t>THE PROGRAM AS PERMITTED ABOVE, BE LIABLE TO YOU FOR DAMAGES, INCLUDING ANY</w:t>
      </w:r>
      <w:r w:rsidR="00091B1F">
        <w:t xml:space="preserve"> </w:t>
      </w:r>
      <w:r>
        <w:t>GENERAL, SPECIAL, INCIDENTAL OR CONSEQUENTIAL DAMAGES ARISING OUT OF THE</w:t>
      </w:r>
      <w:r w:rsidR="00091B1F">
        <w:t xml:space="preserve"> </w:t>
      </w:r>
      <w:r>
        <w:t>USE OR INABILITY TO USE THE PROGRAM (INCLUDING BUT NOT LIMITED TO LOSS OF</w:t>
      </w:r>
      <w:r w:rsidR="00091B1F">
        <w:t xml:space="preserve"> </w:t>
      </w:r>
      <w:r>
        <w:t>DATA OR DATA BEING RENDERED INACCURATE OR LOSSES SUSTAINED BY YOU OR THIRD</w:t>
      </w:r>
      <w:r w:rsidR="00091B1F">
        <w:t xml:space="preserve"> </w:t>
      </w:r>
      <w:r>
        <w:t>PARTIES OR A FAILURE OF THE PROGRAM TO OPERATE WITH ANY OTHER PROGRAMS),</w:t>
      </w:r>
      <w:r w:rsidR="00091B1F">
        <w:t xml:space="preserve"> </w:t>
      </w:r>
      <w:r>
        <w:t>EVEN IF SUCH HOLDER OR OTHER PARTY HAS BEEN ADVISED OF THE POSSIBILITY OF</w:t>
      </w:r>
      <w:r w:rsidR="00091B1F">
        <w:t xml:space="preserve"> </w:t>
      </w:r>
      <w:r>
        <w:t>SUCH DAMAGES.</w:t>
      </w:r>
    </w:p>
    <w:p w14:paraId="68E2E7A9" w14:textId="77777777" w:rsidR="00085191" w:rsidRDefault="00E25059">
      <w:r>
        <w:t xml:space="preserve">  17. Interpretation of Sections 15 and 16.</w:t>
      </w:r>
    </w:p>
    <w:p w14:paraId="63DE1BAE" w14:textId="77777777" w:rsidR="00085191" w:rsidRDefault="00E25059">
      <w:r>
        <w:t xml:space="preserve">  If the disclaimer of warranty and limitation of liability provided</w:t>
      </w:r>
      <w:r w:rsidR="00091B1F">
        <w:t xml:space="preserve"> </w:t>
      </w:r>
      <w:r>
        <w:t>above cannot be given local legal effect according to their terms,</w:t>
      </w:r>
      <w:r w:rsidR="00091B1F">
        <w:t xml:space="preserve"> </w:t>
      </w:r>
      <w:r>
        <w:t>reviewing courts shall apply local law that most closely approximates</w:t>
      </w:r>
      <w:r w:rsidR="00091B1F">
        <w:t xml:space="preserve"> </w:t>
      </w:r>
      <w:r>
        <w:t>an absolute waiver of all civil liability in connection with the</w:t>
      </w:r>
      <w:r w:rsidR="00091B1F">
        <w:t xml:space="preserve"> </w:t>
      </w:r>
      <w:r>
        <w:t>Program, unless a warranty or assumption of liability accompanies a</w:t>
      </w:r>
      <w:r w:rsidR="00091B1F">
        <w:t xml:space="preserve"> </w:t>
      </w:r>
      <w:r>
        <w:t>copy of the Program in return for a fee.</w:t>
      </w:r>
    </w:p>
    <w:p w14:paraId="5AD8C185" w14:textId="77777777" w:rsidR="00085191" w:rsidRDefault="00E25059">
      <w:r>
        <w:t xml:space="preserve">                     END OF TERMS AND CONDITIONS</w:t>
      </w:r>
    </w:p>
    <w:p w14:paraId="4884E6F4" w14:textId="77777777" w:rsidR="00085191" w:rsidRDefault="00E25059">
      <w:r>
        <w:t xml:space="preserve">            How to Apply These Terms to Your New Programs</w:t>
      </w:r>
    </w:p>
    <w:p w14:paraId="2D9CFE1A" w14:textId="77777777" w:rsidR="00085191" w:rsidRDefault="00E25059">
      <w:r>
        <w:t xml:space="preserve">  If you develop a new program, and you want it to be of the greatest</w:t>
      </w:r>
      <w:r w:rsidR="00091B1F">
        <w:t xml:space="preserve"> </w:t>
      </w:r>
      <w:r>
        <w:t>possible use to the public, the best way to achieve this is to make it</w:t>
      </w:r>
      <w:r w:rsidR="00091B1F">
        <w:t xml:space="preserve"> </w:t>
      </w:r>
      <w:r>
        <w:t>free software which everyone can redistribute and change under these terms.</w:t>
      </w:r>
    </w:p>
    <w:p w14:paraId="7ACCEEA7" w14:textId="77777777" w:rsidR="00085191" w:rsidRDefault="00E25059">
      <w:r>
        <w:t xml:space="preserve">  To do so, attach the following notices to the program.  It is safest</w:t>
      </w:r>
      <w:r w:rsidR="00091B1F">
        <w:t xml:space="preserve"> </w:t>
      </w:r>
      <w:r>
        <w:t>to attach them to the start of each source file to most effectively</w:t>
      </w:r>
      <w:r w:rsidR="00091B1F">
        <w:t xml:space="preserve"> </w:t>
      </w:r>
      <w:r>
        <w:t>state the exclusion of warranty; and each file should have at least</w:t>
      </w:r>
      <w:r w:rsidR="00091B1F">
        <w:t xml:space="preserve"> </w:t>
      </w:r>
      <w:r>
        <w:t>the copyright line and a pointer to where the full notice is found.</w:t>
      </w:r>
    </w:p>
    <w:p w14:paraId="22EC7A40" w14:textId="77777777" w:rsidR="00085191" w:rsidRDefault="00E25059">
      <w:r>
        <w:t xml:space="preserve">    &lt;one line to give the program's name and a brief idea of what it does.&gt;</w:t>
      </w:r>
      <w:r w:rsidR="00091B1F">
        <w:t xml:space="preserve"> </w:t>
      </w:r>
      <w:r>
        <w:t xml:space="preserve">    Copyright (C) &lt;year&gt;  &lt;name of author&gt;</w:t>
      </w:r>
    </w:p>
    <w:p w14:paraId="651AAD35" w14:textId="77777777" w:rsidR="00085191" w:rsidRDefault="00E25059">
      <w:r>
        <w:t xml:space="preserve">    This program is free software: you can redistribute it and/or modify</w:t>
      </w:r>
      <w:r w:rsidR="00091B1F">
        <w:t xml:space="preserve"> </w:t>
      </w:r>
      <w:r>
        <w:t xml:space="preserve">    it under the terms of the GNU General Public License as published by</w:t>
      </w:r>
      <w:r w:rsidR="00091B1F">
        <w:t xml:space="preserve"> </w:t>
      </w:r>
      <w:r>
        <w:t xml:space="preserve">    the Free Software Foundation, either version 3 of the License, or</w:t>
      </w:r>
      <w:r w:rsidR="00091B1F">
        <w:t xml:space="preserve"> </w:t>
      </w:r>
      <w:r>
        <w:t xml:space="preserve">    (at your option) any later version.</w:t>
      </w:r>
    </w:p>
    <w:p w14:paraId="4B73C0CA" w14:textId="77777777" w:rsidR="00085191" w:rsidRDefault="00E25059">
      <w:r>
        <w:t xml:space="preserve">    This program is distributed in the hope that it will be useful,</w:t>
      </w:r>
      <w:r w:rsidR="00091B1F">
        <w:t xml:space="preserve"> </w:t>
      </w:r>
      <w:r>
        <w:t xml:space="preserve">    but WITHOUT ANY WARRANTY; without even the implied warranty of</w:t>
      </w:r>
      <w:r w:rsidR="00091B1F">
        <w:t xml:space="preserve"> </w:t>
      </w:r>
      <w:r>
        <w:t xml:space="preserve">    MERCHANTABILITY or FITNESS FOR A PARTICULAR PURPOSE.  See the</w:t>
      </w:r>
      <w:r w:rsidR="00091B1F">
        <w:t xml:space="preserve"> </w:t>
      </w:r>
      <w:r>
        <w:t xml:space="preserve">    GNU General Public License for more details.</w:t>
      </w:r>
    </w:p>
    <w:p w14:paraId="32B7ECDC" w14:textId="77777777" w:rsidR="00085191" w:rsidRDefault="00E25059">
      <w:r>
        <w:t xml:space="preserve">    You should have received a copy of the GNU General Public License</w:t>
      </w:r>
      <w:r w:rsidR="00091B1F">
        <w:t xml:space="preserve"> </w:t>
      </w:r>
      <w:r>
        <w:t xml:space="preserve">    along with this program.  If not, see &lt;http://www.gnu.org/licenses/&gt;.</w:t>
      </w:r>
    </w:p>
    <w:p w14:paraId="550687D7" w14:textId="77777777" w:rsidR="00085191" w:rsidRDefault="00E25059">
      <w:r>
        <w:t>Also add information on how to contact you by electronic and paper mail.</w:t>
      </w:r>
    </w:p>
    <w:p w14:paraId="76962DBA" w14:textId="77777777" w:rsidR="00085191" w:rsidRDefault="00E25059">
      <w:r>
        <w:t xml:space="preserve">  If the program does terminal interaction, make it output a short</w:t>
      </w:r>
      <w:r w:rsidR="00091B1F">
        <w:t xml:space="preserve"> </w:t>
      </w:r>
      <w:r>
        <w:t>notice like this when it starts in an interactive mode:</w:t>
      </w:r>
    </w:p>
    <w:p w14:paraId="7A65249D" w14:textId="77777777" w:rsidR="00085191" w:rsidRDefault="00E25059">
      <w:r>
        <w:t xml:space="preserve">    &lt;program&gt;  Copyright (C) &lt;year&gt;  &lt;name of author&gt;</w:t>
      </w:r>
      <w:r w:rsidR="00091B1F">
        <w:t xml:space="preserve"> </w:t>
      </w:r>
      <w:r>
        <w:t xml:space="preserve">    This program comes with ABSOLUTELY NO WARRANTY; for details type `show w'.</w:t>
      </w:r>
      <w:r w:rsidR="00091B1F">
        <w:t xml:space="preserve"> </w:t>
      </w:r>
      <w:r>
        <w:t xml:space="preserve">    This is free software, and you are welcome to redistribute it</w:t>
      </w:r>
      <w:r w:rsidR="00091B1F">
        <w:t xml:space="preserve"> </w:t>
      </w:r>
      <w:r>
        <w:t xml:space="preserve">    under certain conditions; type `show c' for details.</w:t>
      </w:r>
    </w:p>
    <w:p w14:paraId="153A988B" w14:textId="77777777" w:rsidR="00085191" w:rsidRDefault="00E25059">
      <w:r>
        <w:lastRenderedPageBreak/>
        <w:t>The hypothetical commands `show w' and `show c' should show the appropriate</w:t>
      </w:r>
      <w:r w:rsidR="00091B1F">
        <w:t xml:space="preserve"> </w:t>
      </w:r>
      <w:r>
        <w:t>parts of the General Public License.  Of course, your program's commands</w:t>
      </w:r>
      <w:r w:rsidR="00091B1F">
        <w:t xml:space="preserve"> </w:t>
      </w:r>
      <w:r>
        <w:t>might be different; for a GUI interface, you would use an about box.</w:t>
      </w:r>
    </w:p>
    <w:p w14:paraId="03FAC991" w14:textId="77777777" w:rsidR="00085191" w:rsidRDefault="00E25059">
      <w:r>
        <w:t xml:space="preserve">  You should also get your employer (if you work as a programmer) or school,</w:t>
      </w:r>
      <w:r w:rsidR="00091B1F">
        <w:t xml:space="preserve"> </w:t>
      </w:r>
      <w:r>
        <w:t>if any, to sign a copyright disclaimer for the program, if necessary.</w:t>
      </w:r>
      <w:r w:rsidR="00091B1F">
        <w:t xml:space="preserve"> </w:t>
      </w:r>
      <w:r>
        <w:t>For more information on this, and how to apply and follow the GNU GPL, see</w:t>
      </w:r>
      <w:r w:rsidR="00091B1F">
        <w:t xml:space="preserve"> </w:t>
      </w:r>
      <w:r>
        <w:t>&lt;http://www.gnu.org/licenses/&gt;.</w:t>
      </w:r>
    </w:p>
    <w:p w14:paraId="47137493" w14:textId="77777777" w:rsidR="00085191" w:rsidRDefault="00E25059">
      <w:r>
        <w:t xml:space="preserve">  The GNU General Public License does not permit incorporating your program</w:t>
      </w:r>
      <w:r w:rsidR="00091B1F">
        <w:t xml:space="preserve"> </w:t>
      </w:r>
      <w:r>
        <w:t>into proprietary programs.  If your program is a subroutine library, you</w:t>
      </w:r>
      <w:r w:rsidR="00091B1F">
        <w:t xml:space="preserve"> </w:t>
      </w:r>
      <w:r>
        <w:t>may consider it more useful to permit linking proprietary applications with</w:t>
      </w:r>
      <w:r w:rsidR="00091B1F">
        <w:t xml:space="preserve"> </w:t>
      </w:r>
      <w:r>
        <w:t>the library.  If this is what you want to do, use the GNU Lesser General</w:t>
      </w:r>
      <w:r w:rsidR="00091B1F">
        <w:t xml:space="preserve"> </w:t>
      </w:r>
      <w:r>
        <w:t>Public License instead of this License.  But first, please read</w:t>
      </w:r>
      <w:r w:rsidR="00091B1F">
        <w:t xml:space="preserve"> </w:t>
      </w:r>
      <w:r>
        <w:t>&lt;http://www.gnu.org/philosophy/why-not-lgpl.html&gt;.</w:t>
      </w:r>
      <w:r w:rsidR="00091B1F">
        <w:t xml:space="preserve"> </w:t>
      </w:r>
      <w:r>
        <w:t>[END FILE=/usr/share/common-licenses/GPL-3]</w:t>
      </w:r>
    </w:p>
    <w:p w14:paraId="506C0E62" w14:textId="77777777" w:rsidR="00594697" w:rsidRDefault="00594697" w:rsidP="000727EF">
      <w:pPr>
        <w:pStyle w:val="Heading2"/>
      </w:pPr>
      <w:bookmarkStart w:id="778" w:name="_Toc399938594"/>
      <w:r>
        <w:t>Common License LGPL-2</w:t>
      </w:r>
      <w:bookmarkEnd w:id="778"/>
    </w:p>
    <w:p w14:paraId="5C709D6B" w14:textId="77777777" w:rsidR="00085191" w:rsidRDefault="00E25059" w:rsidP="00594697">
      <w:r>
        <w:t>/usr/share/common-licenses/LGPL-2:</w:t>
      </w:r>
    </w:p>
    <w:p w14:paraId="6753E736" w14:textId="77777777" w:rsidR="00085191" w:rsidRDefault="00E25059">
      <w:r>
        <w:t>[BEGIN FILE=/usr/share/common-licenses/LGPL-2]</w:t>
      </w:r>
      <w:r w:rsidR="00091B1F">
        <w:t xml:space="preserve"> </w:t>
      </w:r>
      <w:r>
        <w:t xml:space="preserve">                  GNU LIBRARY GENERAL PUBLIC LICENSE</w:t>
      </w:r>
      <w:r w:rsidR="00091B1F">
        <w:t xml:space="preserve"> </w:t>
      </w:r>
      <w:r>
        <w:t xml:space="preserve">                       Version 2, June 1991</w:t>
      </w:r>
    </w:p>
    <w:p w14:paraId="18D9FE8D" w14:textId="77777777" w:rsidR="00085191" w:rsidRDefault="00E25059">
      <w:r>
        <w:t xml:space="preserve"> Copyright (C) 1991 Free Software Foundation, Inc.</w:t>
      </w:r>
      <w:r w:rsidR="00091B1F">
        <w:t xml:space="preserve"> </w:t>
      </w:r>
      <w:r>
        <w:t xml:space="preserve"> 51 Franklin Street, Fifth Floor, Boston, MA  02110-1301  USA</w:t>
      </w:r>
      <w:r w:rsidR="00091B1F">
        <w:t xml:space="preserve"> </w:t>
      </w:r>
      <w:r>
        <w:t xml:space="preserve"> Everyone is permitted to copy and distribute verbatim copies</w:t>
      </w:r>
      <w:r w:rsidR="00091B1F">
        <w:t xml:space="preserve"> </w:t>
      </w:r>
      <w:r>
        <w:t xml:space="preserve"> of this license document, but changing it is not allowed.</w:t>
      </w:r>
    </w:p>
    <w:p w14:paraId="7E072B54" w14:textId="77777777" w:rsidR="00085191" w:rsidRDefault="00E25059">
      <w:r>
        <w:t>[This is the first released version of the library GPL.  It is</w:t>
      </w:r>
      <w:r w:rsidR="00091B1F">
        <w:t xml:space="preserve"> </w:t>
      </w:r>
      <w:r>
        <w:t xml:space="preserve"> numbered 2 because it goes with version 2 of the ordinary GPL.]</w:t>
      </w:r>
    </w:p>
    <w:p w14:paraId="741639FC" w14:textId="77777777" w:rsidR="00085191" w:rsidRDefault="00E25059">
      <w:r>
        <w:t xml:space="preserve">                            </w:t>
      </w:r>
      <w:r w:rsidRPr="00CE7DF1">
        <w:t>Preamble</w:t>
      </w:r>
    </w:p>
    <w:p w14:paraId="13BB7E26" w14:textId="77777777" w:rsidR="00085191" w:rsidRDefault="00E25059">
      <w:r>
        <w:t xml:space="preserve">  The licenses for most software are designed to take away your</w:t>
      </w:r>
      <w:r w:rsidR="00091B1F">
        <w:t xml:space="preserve"> </w:t>
      </w:r>
      <w:r>
        <w:t>freedom to share and change it.  By contrast, the GNU General Public</w:t>
      </w:r>
      <w:r w:rsidR="00091B1F">
        <w:t xml:space="preserve"> </w:t>
      </w:r>
      <w:r>
        <w:t>Licenses are intended to guarantee your freedom to share and change</w:t>
      </w:r>
      <w:r w:rsidR="00091B1F">
        <w:t xml:space="preserve"> </w:t>
      </w:r>
      <w:r>
        <w:t>free software--to make sure the software is free for all its users.</w:t>
      </w:r>
    </w:p>
    <w:p w14:paraId="1AE32630" w14:textId="77777777" w:rsidR="00085191" w:rsidRDefault="00E25059">
      <w:r>
        <w:t xml:space="preserve">  This license, the Library General Public License, applies to some</w:t>
      </w:r>
      <w:r w:rsidR="00091B1F">
        <w:t xml:space="preserve"> </w:t>
      </w:r>
      <w:r>
        <w:t>specially designated Free Software Foundation software, and to any</w:t>
      </w:r>
      <w:r w:rsidR="00091B1F">
        <w:t xml:space="preserve"> </w:t>
      </w:r>
      <w:r>
        <w:t>other libraries whose authors decide to use it.  You can use it for</w:t>
      </w:r>
      <w:r w:rsidR="00091B1F">
        <w:t xml:space="preserve"> </w:t>
      </w:r>
      <w:r>
        <w:t>your libraries, too.</w:t>
      </w:r>
    </w:p>
    <w:p w14:paraId="173CC3A0" w14:textId="77777777" w:rsidR="00085191" w:rsidRDefault="00E25059">
      <w:r>
        <w:t xml:space="preserve">  When we speak of free software, we are referring to freedom, not</w:t>
      </w:r>
      <w:r w:rsidR="00091B1F">
        <w:t xml:space="preserve"> </w:t>
      </w:r>
      <w:r>
        <w:t>price.  Our General Public Licenses are designed to make sure that you</w:t>
      </w:r>
      <w:r w:rsidR="00091B1F">
        <w:t xml:space="preserve"> </w:t>
      </w:r>
      <w:r>
        <w:t>have the freedom to distribute copies of free software (and charge for</w:t>
      </w:r>
      <w:r w:rsidR="00091B1F">
        <w:t xml:space="preserve"> </w:t>
      </w:r>
      <w:r>
        <w:t>this service if you wish), that you receive source code or can get it</w:t>
      </w:r>
      <w:r w:rsidR="00091B1F">
        <w:t xml:space="preserve"> </w:t>
      </w:r>
      <w:r>
        <w:t>if you want it, that you can change the software or use pieces of it</w:t>
      </w:r>
      <w:r w:rsidR="00091B1F">
        <w:t xml:space="preserve"> </w:t>
      </w:r>
      <w:r>
        <w:t>in new free programs; and that you know you can do these things.</w:t>
      </w:r>
    </w:p>
    <w:p w14:paraId="11298FD8" w14:textId="77777777" w:rsidR="00085191" w:rsidRDefault="00E25059">
      <w:r>
        <w:t xml:space="preserve">  To protect your rights, we need to make restrictions that forbid</w:t>
      </w:r>
      <w:r w:rsidR="00091B1F">
        <w:t xml:space="preserve"> </w:t>
      </w:r>
      <w:r>
        <w:t>anyone to deny you these rights or to ask you to surrender the rights.</w:t>
      </w:r>
      <w:r w:rsidR="00091B1F">
        <w:t xml:space="preserve"> </w:t>
      </w:r>
      <w:r>
        <w:t>These restrictions translate to certain responsibilities for you if</w:t>
      </w:r>
      <w:r w:rsidR="00091B1F">
        <w:t xml:space="preserve"> </w:t>
      </w:r>
      <w:r>
        <w:t>you distribute copies of the library, or if you modify it.</w:t>
      </w:r>
    </w:p>
    <w:p w14:paraId="02800639" w14:textId="77777777" w:rsidR="00085191" w:rsidRDefault="00E25059">
      <w:r>
        <w:t xml:space="preserve">  For example, if you distribute copies of the library, whether gratis</w:t>
      </w:r>
      <w:r w:rsidR="00091B1F">
        <w:t xml:space="preserve"> </w:t>
      </w:r>
      <w:r>
        <w:t>or for a fee, you must give the recipients all the rights that we gave</w:t>
      </w:r>
      <w:r w:rsidR="00091B1F">
        <w:t xml:space="preserve"> </w:t>
      </w:r>
      <w:r>
        <w:t>you.  You must make sure that they, too, receive or can get the source</w:t>
      </w:r>
      <w:r w:rsidR="00091B1F">
        <w:t xml:space="preserve"> </w:t>
      </w:r>
      <w:r>
        <w:t>code.  If you link a program with the library, you must provide</w:t>
      </w:r>
      <w:r w:rsidR="00091B1F">
        <w:t xml:space="preserve"> </w:t>
      </w:r>
      <w:r>
        <w:t>complete object files to the recipients so that they can relink them</w:t>
      </w:r>
      <w:r w:rsidR="00091B1F">
        <w:t xml:space="preserve"> </w:t>
      </w:r>
      <w:r>
        <w:t xml:space="preserve">with the </w:t>
      </w:r>
      <w:r>
        <w:lastRenderedPageBreak/>
        <w:t>library, after making changes to the library and recompiling</w:t>
      </w:r>
      <w:r w:rsidR="00091B1F">
        <w:t xml:space="preserve"> </w:t>
      </w:r>
      <w:r>
        <w:t>it.  And you must show them these terms so they know their rights.</w:t>
      </w:r>
    </w:p>
    <w:p w14:paraId="047B6764" w14:textId="77777777" w:rsidR="00085191" w:rsidRDefault="00E25059">
      <w:r>
        <w:t xml:space="preserve">  Our method of protecting your rights has two steps: (1) copyright</w:t>
      </w:r>
      <w:r w:rsidR="00091B1F">
        <w:t xml:space="preserve"> </w:t>
      </w:r>
      <w:r>
        <w:t>the library, and (2) offer you this license which gives you legal</w:t>
      </w:r>
      <w:r w:rsidR="00091B1F">
        <w:t xml:space="preserve"> </w:t>
      </w:r>
      <w:r>
        <w:t>permission to copy, distribute and/or modify the library.</w:t>
      </w:r>
    </w:p>
    <w:p w14:paraId="0D3A2107" w14:textId="77777777" w:rsidR="00085191" w:rsidRDefault="00E25059">
      <w:r>
        <w:t xml:space="preserve">  Also, for each distributor's protection, we want to make certain</w:t>
      </w:r>
      <w:r w:rsidR="00091B1F">
        <w:t xml:space="preserve"> </w:t>
      </w:r>
      <w:r>
        <w:t>that everyone understands that there is no warranty for this free</w:t>
      </w:r>
      <w:r w:rsidR="00091B1F">
        <w:t xml:space="preserve"> </w:t>
      </w:r>
      <w:r>
        <w:t>library.  If the library is modified by someone else and passed on, we</w:t>
      </w:r>
      <w:r w:rsidR="00091B1F">
        <w:t xml:space="preserve"> </w:t>
      </w:r>
      <w:r>
        <w:t>want its recipients to know that what they have is not the original</w:t>
      </w:r>
      <w:r w:rsidR="00091B1F">
        <w:t xml:space="preserve"> </w:t>
      </w:r>
      <w:r>
        <w:t>version, so that any problems introduced by others will not reflect on</w:t>
      </w:r>
      <w:r w:rsidR="00091B1F">
        <w:t xml:space="preserve"> </w:t>
      </w:r>
      <w:r>
        <w:t>the original authors' reputations.</w:t>
      </w:r>
    </w:p>
    <w:p w14:paraId="0A11CEC5" w14:textId="77777777" w:rsidR="00085191" w:rsidRDefault="00E25059">
      <w:r>
        <w:t xml:space="preserve">  Finally, any free program is threatened constantly by software</w:t>
      </w:r>
      <w:r w:rsidR="00091B1F">
        <w:t xml:space="preserve"> </w:t>
      </w:r>
      <w:r>
        <w:t>patents.  We wish to avoid the danger that companies distributing free</w:t>
      </w:r>
      <w:r w:rsidR="00091B1F">
        <w:t xml:space="preserve"> </w:t>
      </w:r>
      <w:r>
        <w:t>software will individually obtain patent licenses, thus in effect</w:t>
      </w:r>
      <w:r w:rsidR="00091B1F">
        <w:t xml:space="preserve"> </w:t>
      </w:r>
      <w:r>
        <w:t>transforming the program into proprietary software.  To prevent this,</w:t>
      </w:r>
      <w:r w:rsidR="00091B1F">
        <w:t xml:space="preserve"> </w:t>
      </w:r>
      <w:r>
        <w:t>we have made it clear that any patent must be licensed for everyone's</w:t>
      </w:r>
      <w:r w:rsidR="00091B1F">
        <w:t xml:space="preserve"> </w:t>
      </w:r>
      <w:r>
        <w:t>free use or not licensed at all.</w:t>
      </w:r>
    </w:p>
    <w:p w14:paraId="68361FDA" w14:textId="77777777" w:rsidR="00085191" w:rsidRDefault="00E25059">
      <w:r>
        <w:t xml:space="preserve">  Most GNU software, including some libraries, is covered by the ordinary</w:t>
      </w:r>
      <w:r w:rsidR="00091B1F">
        <w:t xml:space="preserve"> </w:t>
      </w:r>
      <w:r>
        <w:t>GNU General Public License, which was designed for utility programs.  This</w:t>
      </w:r>
      <w:r w:rsidR="00091B1F">
        <w:t xml:space="preserve"> </w:t>
      </w:r>
      <w:r>
        <w:t>license, the GNU Library General Public License, applies to certain</w:t>
      </w:r>
      <w:r w:rsidR="00091B1F">
        <w:t xml:space="preserve"> </w:t>
      </w:r>
      <w:r>
        <w:t>designated libraries.  This license is quite different from the ordinary</w:t>
      </w:r>
      <w:r w:rsidR="00091B1F">
        <w:t xml:space="preserve"> </w:t>
      </w:r>
      <w:r>
        <w:t>one; be sure to read it in full, and don't assume that anything in it is</w:t>
      </w:r>
      <w:r w:rsidR="00091B1F">
        <w:t xml:space="preserve"> </w:t>
      </w:r>
      <w:r>
        <w:t>the same as in the ordinary license.</w:t>
      </w:r>
    </w:p>
    <w:p w14:paraId="7F70E1A6" w14:textId="77777777" w:rsidR="00085191" w:rsidRDefault="00E25059">
      <w:r>
        <w:t xml:space="preserve">  The reason we have a separate public license for some libraries is that</w:t>
      </w:r>
      <w:r w:rsidR="00091B1F">
        <w:t xml:space="preserve"> </w:t>
      </w:r>
      <w:r>
        <w:t>they blur the distinction we usually make between modifying or adding to a</w:t>
      </w:r>
      <w:r w:rsidR="00091B1F">
        <w:t xml:space="preserve"> </w:t>
      </w:r>
      <w:r>
        <w:t>program and simply using it.  Linking a program with a library, without</w:t>
      </w:r>
      <w:r w:rsidR="00091B1F">
        <w:t xml:space="preserve"> </w:t>
      </w:r>
      <w:r>
        <w:t>changing the library, is in some sense simply using the library, and is</w:t>
      </w:r>
      <w:r w:rsidR="00091B1F">
        <w:t xml:space="preserve"> </w:t>
      </w:r>
      <w:r>
        <w:t>analogous to running a utility program or application program.  However, in</w:t>
      </w:r>
      <w:r w:rsidR="00091B1F">
        <w:t xml:space="preserve"> </w:t>
      </w:r>
      <w:r>
        <w:t>a textual and legal sense, the linked executable is a combined work, a</w:t>
      </w:r>
      <w:r w:rsidR="00091B1F">
        <w:t xml:space="preserve"> </w:t>
      </w:r>
      <w:r>
        <w:t>derivative of the original library, and the ordinary General Public License</w:t>
      </w:r>
      <w:r w:rsidR="00091B1F">
        <w:t xml:space="preserve"> </w:t>
      </w:r>
      <w:r>
        <w:t>treats it as such.</w:t>
      </w:r>
    </w:p>
    <w:p w14:paraId="288D8AB4" w14:textId="77777777" w:rsidR="00085191" w:rsidRDefault="00E25059">
      <w:r>
        <w:t xml:space="preserve">  Because of this blurred distinction, using the ordinary General</w:t>
      </w:r>
      <w:r w:rsidR="00091B1F">
        <w:t xml:space="preserve"> </w:t>
      </w:r>
      <w:r>
        <w:t>Public License for libraries did not effectively promote software</w:t>
      </w:r>
      <w:r w:rsidR="00091B1F">
        <w:t xml:space="preserve"> </w:t>
      </w:r>
      <w:r>
        <w:t>sharing, because most developers did not use the libraries.  We</w:t>
      </w:r>
      <w:r w:rsidR="00091B1F">
        <w:t xml:space="preserve"> </w:t>
      </w:r>
      <w:r>
        <w:t>concluded that weaker conditions might promote sharing better.</w:t>
      </w:r>
    </w:p>
    <w:p w14:paraId="590ED65C" w14:textId="77777777" w:rsidR="00085191" w:rsidRDefault="00E25059">
      <w:r>
        <w:t xml:space="preserve">  However, unrestricted linking of non-free programs would deprive the</w:t>
      </w:r>
      <w:r w:rsidR="00091B1F">
        <w:t xml:space="preserve"> </w:t>
      </w:r>
      <w:r>
        <w:t>users of those programs of all benefit from the free status of the</w:t>
      </w:r>
      <w:r w:rsidR="00091B1F">
        <w:t xml:space="preserve"> </w:t>
      </w:r>
      <w:r>
        <w:t>libraries themselves.  This Library General Public License is intended to</w:t>
      </w:r>
      <w:r w:rsidR="00091B1F">
        <w:t xml:space="preserve"> </w:t>
      </w:r>
      <w:r>
        <w:t>permit developers of non-free programs to use free libraries, while</w:t>
      </w:r>
      <w:r w:rsidR="00091B1F">
        <w:t xml:space="preserve"> </w:t>
      </w:r>
      <w:r>
        <w:t>preserving your freedom as a user of such programs to change the free</w:t>
      </w:r>
      <w:r w:rsidR="00091B1F">
        <w:t xml:space="preserve"> </w:t>
      </w:r>
      <w:r>
        <w:t>libraries that are incorporated in them.  (We have not seen how to achieve</w:t>
      </w:r>
      <w:r w:rsidR="00091B1F">
        <w:t xml:space="preserve"> </w:t>
      </w:r>
      <w:r>
        <w:t>this as regards changes in header files, but we have achieved it as regards</w:t>
      </w:r>
      <w:r w:rsidR="00091B1F">
        <w:t xml:space="preserve"> </w:t>
      </w:r>
      <w:r>
        <w:t>changes in the actual functions of the Library.)  The hope is that this</w:t>
      </w:r>
      <w:r w:rsidR="00091B1F">
        <w:t xml:space="preserve"> </w:t>
      </w:r>
      <w:r>
        <w:t>will lead to faster development of free libraries.</w:t>
      </w:r>
    </w:p>
    <w:p w14:paraId="29425F64" w14:textId="77777777" w:rsidR="00085191" w:rsidRDefault="00E25059">
      <w:r>
        <w:t xml:space="preserve">  The precise terms and conditions for copying, distribution and</w:t>
      </w:r>
      <w:r w:rsidR="00091B1F">
        <w:t xml:space="preserve"> </w:t>
      </w:r>
      <w:r>
        <w:t>modification follow.  Pay close attention to the difference between a</w:t>
      </w:r>
      <w:r w:rsidR="00091B1F">
        <w:t xml:space="preserve"> </w:t>
      </w:r>
      <w:r>
        <w:t>work based on the library and a work that uses the library.  The</w:t>
      </w:r>
      <w:r w:rsidR="00091B1F">
        <w:t xml:space="preserve"> </w:t>
      </w:r>
      <w:r>
        <w:t>former contains code derived from the library, while the latter only</w:t>
      </w:r>
      <w:r w:rsidR="00091B1F">
        <w:t xml:space="preserve"> </w:t>
      </w:r>
      <w:r>
        <w:t>works together with the library.</w:t>
      </w:r>
    </w:p>
    <w:p w14:paraId="72523C3E" w14:textId="77777777" w:rsidR="00085191" w:rsidRDefault="00E25059">
      <w:r>
        <w:t xml:space="preserve">  Note that it is possible for a library to be covered by the ordinary</w:t>
      </w:r>
      <w:r w:rsidR="00091B1F">
        <w:t xml:space="preserve"> </w:t>
      </w:r>
      <w:r>
        <w:t>General Public License rather than by this special one.</w:t>
      </w:r>
    </w:p>
    <w:p w14:paraId="57DE0A36" w14:textId="77777777" w:rsidR="00085191" w:rsidRDefault="00E25059">
      <w:r>
        <w:lastRenderedPageBreak/>
        <w:t xml:space="preserve">                  GNU LIBRARY GENERAL PUBLIC LICENSE</w:t>
      </w:r>
      <w:r w:rsidR="00091B1F">
        <w:t xml:space="preserve"> </w:t>
      </w:r>
      <w:r>
        <w:t xml:space="preserve">   TERMS AND CONDITIONS FOR COPYING, DISTRIBUTION AND MODIFICATION</w:t>
      </w:r>
    </w:p>
    <w:p w14:paraId="7C3AA4D6" w14:textId="77777777" w:rsidR="00085191" w:rsidRDefault="00E25059">
      <w:r>
        <w:t xml:space="preserve">  0. This License Agreement applies to any software library which</w:t>
      </w:r>
      <w:r w:rsidR="00091B1F">
        <w:t xml:space="preserve"> </w:t>
      </w:r>
      <w:r>
        <w:t>contains a notice placed by the copyright holder or other authorized</w:t>
      </w:r>
      <w:r w:rsidR="00091B1F">
        <w:t xml:space="preserve"> </w:t>
      </w:r>
      <w:r>
        <w:t>party saying it may be distributed under the terms of this Library</w:t>
      </w:r>
      <w:r w:rsidR="00091B1F">
        <w:t xml:space="preserve"> </w:t>
      </w:r>
      <w:r>
        <w:t>General Public License (also called this License).  Each licensee is</w:t>
      </w:r>
      <w:r w:rsidR="00091B1F">
        <w:t xml:space="preserve"> </w:t>
      </w:r>
      <w:r>
        <w:t>addressed as you.</w:t>
      </w:r>
    </w:p>
    <w:p w14:paraId="70D2A32B" w14:textId="77777777" w:rsidR="00085191" w:rsidRDefault="00E25059">
      <w:r>
        <w:t xml:space="preserve">  A library means a collection of software functions and/or data</w:t>
      </w:r>
      <w:r w:rsidR="00091B1F">
        <w:t xml:space="preserve"> </w:t>
      </w:r>
      <w:r>
        <w:t>prepared so as to be conveniently linked with application programs</w:t>
      </w:r>
      <w:r w:rsidR="00091B1F">
        <w:t xml:space="preserve"> </w:t>
      </w:r>
      <w:r>
        <w:t>(which use some of those functions and data) to form executables.</w:t>
      </w:r>
    </w:p>
    <w:p w14:paraId="5BCAAB85" w14:textId="77777777" w:rsidR="00085191" w:rsidRDefault="00E25059">
      <w:r>
        <w:t xml:space="preserve">  The Library, below, refers to any such software library or work</w:t>
      </w:r>
      <w:r w:rsidR="00091B1F">
        <w:t xml:space="preserve"> </w:t>
      </w:r>
      <w:r>
        <w:t>which has been distributed under these terms.  A work based on the</w:t>
      </w:r>
      <w:r w:rsidR="00091B1F">
        <w:t xml:space="preserve"> </w:t>
      </w:r>
      <w:r>
        <w:t>Library means either the Library or any derivative work under</w:t>
      </w:r>
      <w:r w:rsidR="00091B1F">
        <w:t xml:space="preserve"> </w:t>
      </w:r>
      <w:r>
        <w:t>copyright law: that is to say, a work containing the Library or a</w:t>
      </w:r>
      <w:r w:rsidR="00091B1F">
        <w:t xml:space="preserve"> </w:t>
      </w:r>
      <w:r>
        <w:t>portion of it, either verbatim or with modifications and/or translated</w:t>
      </w:r>
      <w:r w:rsidR="00091B1F">
        <w:t xml:space="preserve"> </w:t>
      </w:r>
      <w:r>
        <w:t>straightforwardly into another language.  (Hereinafter, translation is</w:t>
      </w:r>
      <w:r w:rsidR="00091B1F">
        <w:t xml:space="preserve"> </w:t>
      </w:r>
      <w:r>
        <w:t>included without limitation in the term modification.)</w:t>
      </w:r>
    </w:p>
    <w:p w14:paraId="0922F3BF" w14:textId="77777777" w:rsidR="00085191" w:rsidRDefault="00E25059">
      <w:r>
        <w:t xml:space="preserve">  Source code for a work means the preferred form of the work for</w:t>
      </w:r>
      <w:r w:rsidR="00091B1F">
        <w:t xml:space="preserve"> </w:t>
      </w:r>
      <w:r>
        <w:t>making modifications to it.  For a library, complete source code means</w:t>
      </w:r>
      <w:r w:rsidR="00091B1F">
        <w:t xml:space="preserve"> </w:t>
      </w:r>
      <w:r>
        <w:t>all the source code for all modules it contains, plus any associated</w:t>
      </w:r>
      <w:r w:rsidR="00091B1F">
        <w:t xml:space="preserve"> </w:t>
      </w:r>
      <w:r>
        <w:t>interface definition files, plus the scripts used to control compilation</w:t>
      </w:r>
      <w:r w:rsidR="00091B1F">
        <w:t xml:space="preserve"> </w:t>
      </w:r>
      <w:r>
        <w:t>and installation of the library.</w:t>
      </w:r>
    </w:p>
    <w:p w14:paraId="1CEDA57B" w14:textId="77777777" w:rsidR="00085191" w:rsidRDefault="00E25059">
      <w:r>
        <w:t xml:space="preserve">  Activities other than copying, distribution and modification are not</w:t>
      </w:r>
      <w:r w:rsidR="00091B1F">
        <w:t xml:space="preserve"> </w:t>
      </w:r>
      <w:r>
        <w:t>covered by this License; they are outside its scope.  The act of</w:t>
      </w:r>
      <w:r w:rsidR="00091B1F">
        <w:t xml:space="preserve"> </w:t>
      </w:r>
      <w:r>
        <w:t>running a program using the Library is not restricted, and output from</w:t>
      </w:r>
      <w:r w:rsidR="00091B1F">
        <w:t xml:space="preserve"> </w:t>
      </w:r>
      <w:r>
        <w:t>such a program is covered only if its contents constitute a work based</w:t>
      </w:r>
      <w:r w:rsidR="00091B1F">
        <w:t xml:space="preserve"> </w:t>
      </w:r>
      <w:r>
        <w:t>on the Library (independent of the use of the Library in a tool for</w:t>
      </w:r>
      <w:r w:rsidR="00091B1F">
        <w:t xml:space="preserve"> </w:t>
      </w:r>
      <w:r>
        <w:t>writing it).  Whether that is true depends on what the Library does</w:t>
      </w:r>
      <w:r w:rsidR="00091B1F">
        <w:t xml:space="preserve"> </w:t>
      </w:r>
      <w:r>
        <w:t>and what the program that uses the Library does.</w:t>
      </w:r>
      <w:r w:rsidR="00091B1F">
        <w:t xml:space="preserve"> </w:t>
      </w:r>
      <w:r>
        <w:t xml:space="preserve">  </w:t>
      </w:r>
      <w:r w:rsidR="00091B1F">
        <w:t xml:space="preserve"> </w:t>
      </w:r>
      <w:r>
        <w:t xml:space="preserve">  1. You may copy and distribute verbatim copies of the Library's</w:t>
      </w:r>
      <w:r w:rsidR="00091B1F">
        <w:t xml:space="preserve"> </w:t>
      </w:r>
      <w:r>
        <w:t>complete source code as you receive it, in any medium, provided that</w:t>
      </w:r>
      <w:r w:rsidR="00091B1F">
        <w:t xml:space="preserve"> </w:t>
      </w:r>
      <w:r>
        <w:t>you conspicuously and appropriately publish on each copy an</w:t>
      </w:r>
      <w:r w:rsidR="00091B1F">
        <w:t xml:space="preserve"> </w:t>
      </w:r>
      <w:r>
        <w:t>appropriate copyright notice and disclaimer of warranty; keep intact</w:t>
      </w:r>
      <w:r w:rsidR="00091B1F">
        <w:t xml:space="preserve"> </w:t>
      </w:r>
      <w:r>
        <w:t>all the notices that refer to this License and to the absence of any</w:t>
      </w:r>
      <w:r w:rsidR="00091B1F">
        <w:t xml:space="preserve"> </w:t>
      </w:r>
      <w:r>
        <w:t>warranty; and distribute a copy of this License along with the</w:t>
      </w:r>
      <w:r w:rsidR="00091B1F">
        <w:t xml:space="preserve"> </w:t>
      </w:r>
      <w:r>
        <w:t>Library.</w:t>
      </w:r>
    </w:p>
    <w:p w14:paraId="63F210E9" w14:textId="77777777" w:rsidR="00085191" w:rsidRDefault="00E25059">
      <w:r>
        <w:t xml:space="preserve">  You may charge a fee for the physical act of transferring a copy,</w:t>
      </w:r>
      <w:r w:rsidR="00091B1F">
        <w:t xml:space="preserve"> </w:t>
      </w:r>
      <w:r>
        <w:t>and you may at your option offer warranty protection in exchange for a</w:t>
      </w:r>
      <w:r w:rsidR="00091B1F">
        <w:t xml:space="preserve"> </w:t>
      </w:r>
      <w:r>
        <w:t>fee.</w:t>
      </w:r>
    </w:p>
    <w:p w14:paraId="587FA172" w14:textId="77777777" w:rsidR="00085191" w:rsidRDefault="00E25059">
      <w:r>
        <w:t xml:space="preserve">  2. You may modify your copy or copies of the Library or any portion</w:t>
      </w:r>
      <w:r w:rsidR="00091B1F">
        <w:t xml:space="preserve"> </w:t>
      </w:r>
      <w:r>
        <w:t>of it, thus forming a work based on the Library, and copy and</w:t>
      </w:r>
      <w:r w:rsidR="00091B1F">
        <w:t xml:space="preserve"> </w:t>
      </w:r>
      <w:r>
        <w:t>distribute such modifications or work under the terms of Section 1</w:t>
      </w:r>
      <w:r w:rsidR="00091B1F">
        <w:t xml:space="preserve"> </w:t>
      </w:r>
      <w:r>
        <w:t>above, provided that you also meet all of these conditions:</w:t>
      </w:r>
    </w:p>
    <w:p w14:paraId="33617459" w14:textId="77777777" w:rsidR="00085191" w:rsidRDefault="00E25059">
      <w:r>
        <w:t xml:space="preserve">    a) The modified work must itself be a software library.</w:t>
      </w:r>
    </w:p>
    <w:p w14:paraId="3CB93D52" w14:textId="77777777" w:rsidR="00085191" w:rsidRDefault="00E25059">
      <w:r>
        <w:t xml:space="preserve">    b) You must cause the files modified to carry prominent notices</w:t>
      </w:r>
      <w:r w:rsidR="00091B1F">
        <w:t xml:space="preserve"> </w:t>
      </w:r>
      <w:r>
        <w:t xml:space="preserve">    stating that you changed the files and the date of any change.</w:t>
      </w:r>
    </w:p>
    <w:p w14:paraId="2972351A" w14:textId="77777777" w:rsidR="00085191" w:rsidRDefault="00E25059">
      <w:r>
        <w:t xml:space="preserve">    c) You must cause the whole of the work to be licensed at no</w:t>
      </w:r>
      <w:r w:rsidR="00091B1F">
        <w:t xml:space="preserve"> </w:t>
      </w:r>
      <w:r>
        <w:t xml:space="preserve">    charge to all third parties under the terms of this License.</w:t>
      </w:r>
    </w:p>
    <w:p w14:paraId="1D6BF6C5" w14:textId="77777777" w:rsidR="00085191" w:rsidRDefault="00E25059">
      <w:r>
        <w:t xml:space="preserve">    d) If a facility in the modified Library refers to a function or a</w:t>
      </w:r>
      <w:r w:rsidR="00091B1F">
        <w:t xml:space="preserve"> </w:t>
      </w:r>
      <w:r>
        <w:t xml:space="preserve">    table of data to be supplied by an application program that uses</w:t>
      </w:r>
      <w:r w:rsidR="00091B1F">
        <w:t xml:space="preserve"> </w:t>
      </w:r>
      <w:r>
        <w:t xml:space="preserve">    the facility, other than as an argument passed when the facility</w:t>
      </w:r>
      <w:r w:rsidR="00091B1F">
        <w:t xml:space="preserve"> </w:t>
      </w:r>
      <w:r>
        <w:t xml:space="preserve">    is invoked, then you must make a good faith effort to ensure that,</w:t>
      </w:r>
      <w:r w:rsidR="00091B1F">
        <w:t xml:space="preserve"> </w:t>
      </w:r>
      <w:r>
        <w:t xml:space="preserve">    in the event an application does not supply such function or</w:t>
      </w:r>
      <w:r w:rsidR="00091B1F">
        <w:t xml:space="preserve"> </w:t>
      </w:r>
      <w:r>
        <w:t xml:space="preserve">    table, the facility still operates, and performs whatever part of</w:t>
      </w:r>
      <w:r w:rsidR="00091B1F">
        <w:t xml:space="preserve"> </w:t>
      </w:r>
      <w:r>
        <w:t xml:space="preserve">    its purpose remains meaningful.</w:t>
      </w:r>
    </w:p>
    <w:p w14:paraId="51E6B29D" w14:textId="77777777" w:rsidR="00085191" w:rsidRDefault="00E25059">
      <w:r>
        <w:lastRenderedPageBreak/>
        <w:t xml:space="preserve">    (For example, a function in a library to compute square roots has</w:t>
      </w:r>
      <w:r w:rsidR="00091B1F">
        <w:t xml:space="preserve"> </w:t>
      </w:r>
      <w:r>
        <w:t xml:space="preserve">    a purpose that is entirely well-defined independent of the</w:t>
      </w:r>
      <w:r w:rsidR="00091B1F">
        <w:t xml:space="preserve"> </w:t>
      </w:r>
      <w:r>
        <w:t xml:space="preserve">    application.  Therefore, Subsection 2d requires that any</w:t>
      </w:r>
      <w:r w:rsidR="00091B1F">
        <w:t xml:space="preserve"> </w:t>
      </w:r>
      <w:r>
        <w:t xml:space="preserve">    application-supplied function or table used by this function must</w:t>
      </w:r>
      <w:r w:rsidR="00091B1F">
        <w:t xml:space="preserve"> </w:t>
      </w:r>
      <w:r>
        <w:t xml:space="preserve">    be optional: if the application does not supply it, the square</w:t>
      </w:r>
      <w:r w:rsidR="00091B1F">
        <w:t xml:space="preserve"> </w:t>
      </w:r>
      <w:r>
        <w:t xml:space="preserve">    root function must still compute square roots.)</w:t>
      </w:r>
    </w:p>
    <w:p w14:paraId="1A5F2314" w14:textId="77777777" w:rsidR="00085191" w:rsidRDefault="00E25059">
      <w:r>
        <w:t>These requirements apply to the modified work as a whole.  If</w:t>
      </w:r>
      <w:r w:rsidR="00091B1F">
        <w:t xml:space="preserve"> </w:t>
      </w:r>
      <w:r>
        <w:t>identifiable sections of that work are not derived from the Library,</w:t>
      </w:r>
      <w:r w:rsidR="00091B1F">
        <w:t xml:space="preserve"> </w:t>
      </w:r>
      <w:r>
        <w:t>and can be reasonably considered independent and separate works in</w:t>
      </w:r>
      <w:r w:rsidR="00091B1F">
        <w:t xml:space="preserve"> </w:t>
      </w:r>
      <w:r>
        <w:t>themselves, then this License, and its terms, do not apply to those</w:t>
      </w:r>
      <w:r w:rsidR="00091B1F">
        <w:t xml:space="preserve"> </w:t>
      </w:r>
      <w:r>
        <w:t>sections when you distribute them as separate works.  But when you</w:t>
      </w:r>
      <w:r w:rsidR="00091B1F">
        <w:t xml:space="preserve"> </w:t>
      </w:r>
      <w:r>
        <w:t>distribute the same sections as part of a whole which is a work based</w:t>
      </w:r>
      <w:r w:rsidR="00091B1F">
        <w:t xml:space="preserve"> </w:t>
      </w:r>
      <w:r>
        <w:t>on the Library, the distribution of the whole must be on the terms of</w:t>
      </w:r>
      <w:r w:rsidR="00091B1F">
        <w:t xml:space="preserve"> </w:t>
      </w:r>
      <w:r>
        <w:t>this License, whose permissions for other licensees extend to the</w:t>
      </w:r>
      <w:r w:rsidR="00091B1F">
        <w:t xml:space="preserve"> </w:t>
      </w:r>
      <w:r>
        <w:t>entire whole, and thus to each and every part regardless of who wrote</w:t>
      </w:r>
      <w:r w:rsidR="00091B1F">
        <w:t xml:space="preserve"> </w:t>
      </w:r>
      <w:r>
        <w:t>it.</w:t>
      </w:r>
    </w:p>
    <w:p w14:paraId="4ED17B46" w14:textId="77777777" w:rsidR="00085191" w:rsidRDefault="00E25059">
      <w:r>
        <w:t>Thus, it is not the intent of this section to claim rights or contest</w:t>
      </w:r>
      <w:r w:rsidR="00091B1F">
        <w:t xml:space="preserve"> </w:t>
      </w:r>
      <w:r>
        <w:t>your rights to work written entirely by you; rather, the intent is to</w:t>
      </w:r>
      <w:r w:rsidR="00091B1F">
        <w:t xml:space="preserve"> </w:t>
      </w:r>
      <w:r>
        <w:t>exercise the right to control the distribution of derivative or</w:t>
      </w:r>
      <w:r w:rsidR="00091B1F">
        <w:t xml:space="preserve"> </w:t>
      </w:r>
      <w:r>
        <w:t>collective works based on the Library.</w:t>
      </w:r>
    </w:p>
    <w:p w14:paraId="5573116F" w14:textId="77777777" w:rsidR="00085191" w:rsidRDefault="00E25059">
      <w:r>
        <w:t>In addition, mere aggregation of another work not based on the Library</w:t>
      </w:r>
      <w:r w:rsidR="00091B1F">
        <w:t xml:space="preserve"> </w:t>
      </w:r>
      <w:r>
        <w:t>with the Library (or with a work based on the Library) on a volume of</w:t>
      </w:r>
      <w:r w:rsidR="00091B1F">
        <w:t xml:space="preserve"> </w:t>
      </w:r>
      <w:r>
        <w:t>a storage or distribution medium does not bring the other work under</w:t>
      </w:r>
      <w:r w:rsidR="00091B1F">
        <w:t xml:space="preserve"> </w:t>
      </w:r>
      <w:r>
        <w:t>the scope of this License.</w:t>
      </w:r>
    </w:p>
    <w:p w14:paraId="3A70A378" w14:textId="77777777" w:rsidR="00085191" w:rsidRDefault="00E25059">
      <w:r>
        <w:t xml:space="preserve">  3. You may opt to apply the terms of the ordinary GNU General Public</w:t>
      </w:r>
      <w:r w:rsidR="00091B1F">
        <w:t xml:space="preserve"> </w:t>
      </w:r>
      <w:r>
        <w:t>License instead of this License to a given copy of the Library.  To do</w:t>
      </w:r>
      <w:r w:rsidR="00091B1F">
        <w:t xml:space="preserve"> </w:t>
      </w:r>
      <w:r>
        <w:t>this, you must alter all the notices that refer to this License, so</w:t>
      </w:r>
      <w:r w:rsidR="00091B1F">
        <w:t xml:space="preserve"> </w:t>
      </w:r>
      <w:r>
        <w:t>that they refer to the ordinary GNU General Public License, version 2,</w:t>
      </w:r>
      <w:r w:rsidR="00091B1F">
        <w:t xml:space="preserve"> </w:t>
      </w:r>
      <w:r>
        <w:t>instead of to this License.  (If a newer version than version 2 of the</w:t>
      </w:r>
      <w:r w:rsidR="00091B1F">
        <w:t xml:space="preserve"> </w:t>
      </w:r>
      <w:r>
        <w:t>ordinary GNU General Public License has appeared, then you can specify</w:t>
      </w:r>
      <w:r w:rsidR="00091B1F">
        <w:t xml:space="preserve"> </w:t>
      </w:r>
      <w:r>
        <w:t>that version instead if you wish.)  Do not make any other change in</w:t>
      </w:r>
      <w:r w:rsidR="00091B1F">
        <w:t xml:space="preserve"> </w:t>
      </w:r>
      <w:r>
        <w:t>these notices.</w:t>
      </w:r>
    </w:p>
    <w:p w14:paraId="0E3C0BC3" w14:textId="77777777" w:rsidR="00085191" w:rsidRDefault="00E25059">
      <w:r>
        <w:t xml:space="preserve">  Once this change is made in a given copy, it is irreversible for</w:t>
      </w:r>
      <w:r w:rsidR="00091B1F">
        <w:t xml:space="preserve"> </w:t>
      </w:r>
      <w:r>
        <w:t>that copy, so the ordinary GNU General Public License applies to all</w:t>
      </w:r>
      <w:r w:rsidR="00091B1F">
        <w:t xml:space="preserve"> </w:t>
      </w:r>
      <w:r>
        <w:t>subsequent copies and derivative works made from that copy.</w:t>
      </w:r>
    </w:p>
    <w:p w14:paraId="309BF129" w14:textId="77777777" w:rsidR="00085191" w:rsidRDefault="00E25059">
      <w:r>
        <w:t xml:space="preserve">  This option is useful when you wish to copy part of the code of</w:t>
      </w:r>
      <w:r w:rsidR="00091B1F">
        <w:t xml:space="preserve"> </w:t>
      </w:r>
      <w:r>
        <w:t>the Library into a program that is not a library.</w:t>
      </w:r>
    </w:p>
    <w:p w14:paraId="697F8A02" w14:textId="77777777" w:rsidR="00085191" w:rsidRDefault="00E25059">
      <w:r>
        <w:t xml:space="preserve">  4. You may copy and distribute the Library (or a portion or</w:t>
      </w:r>
      <w:r w:rsidR="00091B1F">
        <w:t xml:space="preserve"> </w:t>
      </w:r>
      <w:r>
        <w:t>derivative of it, under Section 2) in object code or executable form</w:t>
      </w:r>
      <w:r w:rsidR="00091B1F">
        <w:t xml:space="preserve"> </w:t>
      </w:r>
      <w:r>
        <w:t>under the terms of Sections 1 and 2 above provided that you accompany</w:t>
      </w:r>
      <w:r w:rsidR="00091B1F">
        <w:t xml:space="preserve"> </w:t>
      </w:r>
      <w:r>
        <w:t>it with the complete corresponding machine-readable source code, which</w:t>
      </w:r>
      <w:r w:rsidR="00091B1F">
        <w:t xml:space="preserve"> </w:t>
      </w:r>
      <w:r>
        <w:t>must be distributed under the terms of Sections 1 and 2 above on a</w:t>
      </w:r>
      <w:r w:rsidR="00091B1F">
        <w:t xml:space="preserve"> </w:t>
      </w:r>
      <w:r>
        <w:t>medium customarily used for software interchange.</w:t>
      </w:r>
    </w:p>
    <w:p w14:paraId="5CDE5FF1" w14:textId="77777777" w:rsidR="00085191" w:rsidRDefault="00E25059">
      <w:r>
        <w:t xml:space="preserve">  If distribution of object code is made by offering access to copy</w:t>
      </w:r>
      <w:r w:rsidR="00091B1F">
        <w:t xml:space="preserve"> </w:t>
      </w:r>
      <w:r>
        <w:t>from a designated place, then offering equivalent access to copy the</w:t>
      </w:r>
      <w:r w:rsidR="00091B1F">
        <w:t xml:space="preserve"> </w:t>
      </w:r>
      <w:r>
        <w:t>source code from the same place satisfies the requirement to</w:t>
      </w:r>
      <w:r w:rsidR="00091B1F">
        <w:t xml:space="preserve"> </w:t>
      </w:r>
      <w:r>
        <w:t>distribute the source code, even though third parties are not</w:t>
      </w:r>
      <w:r w:rsidR="00091B1F">
        <w:t xml:space="preserve"> </w:t>
      </w:r>
      <w:r>
        <w:t>compelled to copy the source along with the object code.</w:t>
      </w:r>
    </w:p>
    <w:p w14:paraId="5A138BFF" w14:textId="77777777" w:rsidR="00085191" w:rsidRDefault="00E25059">
      <w:r>
        <w:t xml:space="preserve">  5. A program that contains no derivative of any portion of the</w:t>
      </w:r>
      <w:r w:rsidR="00091B1F">
        <w:t xml:space="preserve"> </w:t>
      </w:r>
      <w:r>
        <w:t>Library, but is designed to work with the Library by being compiled or</w:t>
      </w:r>
      <w:r w:rsidR="00091B1F">
        <w:t xml:space="preserve"> </w:t>
      </w:r>
      <w:r>
        <w:t>linked with it, is called a work that uses the Library.  Such a</w:t>
      </w:r>
      <w:r w:rsidR="00091B1F">
        <w:t xml:space="preserve"> </w:t>
      </w:r>
      <w:r>
        <w:t>work, in isolation, is not a derivative work of the Library, and</w:t>
      </w:r>
      <w:r w:rsidR="00091B1F">
        <w:t xml:space="preserve"> </w:t>
      </w:r>
      <w:r>
        <w:t>therefore falls outside the scope of this License.</w:t>
      </w:r>
    </w:p>
    <w:p w14:paraId="3AEEA19C" w14:textId="77777777" w:rsidR="00085191" w:rsidRDefault="00E25059">
      <w:r>
        <w:t xml:space="preserve">  However, linking a work that uses the Library with the Library</w:t>
      </w:r>
      <w:r w:rsidR="00091B1F">
        <w:t xml:space="preserve"> </w:t>
      </w:r>
      <w:r>
        <w:t>creates an executable that is a derivative of the Library (because it</w:t>
      </w:r>
      <w:r w:rsidR="00091B1F">
        <w:t xml:space="preserve"> </w:t>
      </w:r>
      <w:r>
        <w:t xml:space="preserve">contains portions of the Library), rather </w:t>
      </w:r>
      <w:r>
        <w:lastRenderedPageBreak/>
        <w:t>than a work that uses the</w:t>
      </w:r>
      <w:r w:rsidR="00091B1F">
        <w:t xml:space="preserve"> </w:t>
      </w:r>
      <w:r>
        <w:t>library.  The executable is therefore covered by this License.</w:t>
      </w:r>
      <w:r w:rsidR="00091B1F">
        <w:t xml:space="preserve"> </w:t>
      </w:r>
      <w:r>
        <w:t>Section 6 states terms for distribution of such executables.</w:t>
      </w:r>
    </w:p>
    <w:p w14:paraId="6FBAADB1" w14:textId="77777777" w:rsidR="00085191" w:rsidRDefault="00E25059">
      <w:r>
        <w:t xml:space="preserve">  When a work that uses the Library uses material from a header file</w:t>
      </w:r>
      <w:r w:rsidR="00091B1F">
        <w:t xml:space="preserve"> </w:t>
      </w:r>
      <w:r>
        <w:t>that is part of the Library, the object code for the work may be a</w:t>
      </w:r>
      <w:r w:rsidR="00091B1F">
        <w:t xml:space="preserve"> </w:t>
      </w:r>
      <w:r>
        <w:t>derivative work of the Library even though the source code is not.</w:t>
      </w:r>
      <w:r w:rsidR="00091B1F">
        <w:t xml:space="preserve"> </w:t>
      </w:r>
      <w:r>
        <w:t>Whether this is true is especially significant if the work can be</w:t>
      </w:r>
      <w:r w:rsidR="00091B1F">
        <w:t xml:space="preserve"> </w:t>
      </w:r>
      <w:r>
        <w:t>linked without the Library, or if the work is itself a library.  The</w:t>
      </w:r>
      <w:r w:rsidR="00091B1F">
        <w:t xml:space="preserve"> </w:t>
      </w:r>
      <w:r>
        <w:t>threshold for this to be true is not precisely defined by law.</w:t>
      </w:r>
    </w:p>
    <w:p w14:paraId="67A65F34" w14:textId="77777777" w:rsidR="00085191" w:rsidRDefault="00E25059">
      <w:r>
        <w:t xml:space="preserve">  If such an object file uses only numerical parameters, data</w:t>
      </w:r>
      <w:r w:rsidR="00091B1F">
        <w:t xml:space="preserve"> </w:t>
      </w:r>
      <w:r>
        <w:t>structure layouts and accessors, and small macros and small inline</w:t>
      </w:r>
      <w:r w:rsidR="00091B1F">
        <w:t xml:space="preserve"> </w:t>
      </w:r>
      <w:r>
        <w:t>functions (ten lines or less in length), then the use of the object</w:t>
      </w:r>
      <w:r w:rsidR="00091B1F">
        <w:t xml:space="preserve"> </w:t>
      </w:r>
      <w:r>
        <w:t>file is unrestricted, regardless of whether it is legally a derivative</w:t>
      </w:r>
      <w:r w:rsidR="00091B1F">
        <w:t xml:space="preserve"> </w:t>
      </w:r>
      <w:r>
        <w:t>work.  (Executables containing this object code plus portions of the</w:t>
      </w:r>
      <w:r w:rsidR="00091B1F">
        <w:t xml:space="preserve"> </w:t>
      </w:r>
      <w:r>
        <w:t>Library will still fall under Section 6.)</w:t>
      </w:r>
    </w:p>
    <w:p w14:paraId="749F2A20" w14:textId="77777777" w:rsidR="00085191" w:rsidRDefault="00E25059">
      <w:r>
        <w:t xml:space="preserve">  Otherwise, if the work is a derivative of the Library, you may</w:t>
      </w:r>
      <w:r w:rsidR="00091B1F">
        <w:t xml:space="preserve"> </w:t>
      </w:r>
      <w:r>
        <w:t>distribute the object code for the work under the terms of Section 6.</w:t>
      </w:r>
      <w:r w:rsidR="00091B1F">
        <w:t xml:space="preserve"> </w:t>
      </w:r>
      <w:r>
        <w:t>Any executables containing that work also fall under Section 6,</w:t>
      </w:r>
      <w:r w:rsidR="00091B1F">
        <w:t xml:space="preserve"> </w:t>
      </w:r>
      <w:r>
        <w:t>whether or not they are linked directly with the Library itself.</w:t>
      </w:r>
    </w:p>
    <w:p w14:paraId="191FFE78" w14:textId="77777777" w:rsidR="00085191" w:rsidRDefault="00E25059">
      <w:r>
        <w:t xml:space="preserve">  6. As an exception to the Sections above, you may also compile or</w:t>
      </w:r>
      <w:r w:rsidR="00091B1F">
        <w:t xml:space="preserve"> </w:t>
      </w:r>
      <w:r>
        <w:t>link a work that uses the Library with the Library to produce a</w:t>
      </w:r>
      <w:r w:rsidR="00091B1F">
        <w:t xml:space="preserve"> </w:t>
      </w:r>
      <w:r>
        <w:t>work containing portions of the Library, and distribute that work</w:t>
      </w:r>
      <w:r w:rsidR="00091B1F">
        <w:t xml:space="preserve"> </w:t>
      </w:r>
      <w:r>
        <w:t>under terms of your choice, provided that the terms permit</w:t>
      </w:r>
      <w:r w:rsidR="00091B1F">
        <w:t xml:space="preserve"> </w:t>
      </w:r>
      <w:r>
        <w:t>modification of the work for the customer's own use and reverse</w:t>
      </w:r>
      <w:r w:rsidR="00091B1F">
        <w:t xml:space="preserve"> </w:t>
      </w:r>
      <w:r>
        <w:t>engineering for debugging such modifications.</w:t>
      </w:r>
    </w:p>
    <w:p w14:paraId="7B720A59" w14:textId="77777777" w:rsidR="00085191" w:rsidRDefault="00E25059">
      <w:r>
        <w:t xml:space="preserve">  You must give prominent notice with each copy of the work that the</w:t>
      </w:r>
      <w:r w:rsidR="00091B1F">
        <w:t xml:space="preserve"> </w:t>
      </w:r>
      <w:r>
        <w:t>Library is used in it and that the Library and its use are covered by</w:t>
      </w:r>
      <w:r w:rsidR="00091B1F">
        <w:t xml:space="preserve"> </w:t>
      </w:r>
      <w:r>
        <w:t>this License.  You must supply a copy of this License.  If the work</w:t>
      </w:r>
      <w:r w:rsidR="00091B1F">
        <w:t xml:space="preserve"> </w:t>
      </w:r>
      <w:r>
        <w:t>during execution displays copyright notices, you must include the</w:t>
      </w:r>
      <w:r w:rsidR="00091B1F">
        <w:t xml:space="preserve"> </w:t>
      </w:r>
      <w:r>
        <w:t>copyright notice for the Library among them, as well as a reference</w:t>
      </w:r>
      <w:r w:rsidR="00091B1F">
        <w:t xml:space="preserve"> </w:t>
      </w:r>
      <w:r>
        <w:t>directing the user to the copy of this License.  Also, you must do one</w:t>
      </w:r>
      <w:r w:rsidR="00091B1F">
        <w:t xml:space="preserve"> </w:t>
      </w:r>
      <w:r>
        <w:t>of these things:</w:t>
      </w:r>
    </w:p>
    <w:p w14:paraId="6103E07B" w14:textId="77777777" w:rsidR="00085191" w:rsidRDefault="00E25059">
      <w:r>
        <w:t xml:space="preserve">    a) Accompany the work with the complete corresponding</w:t>
      </w:r>
      <w:r w:rsidR="00091B1F">
        <w:t xml:space="preserve"> </w:t>
      </w:r>
      <w:r>
        <w:t xml:space="preserve">    machine-readable source code for the Library including whatever</w:t>
      </w:r>
      <w:r w:rsidR="00091B1F">
        <w:t xml:space="preserve"> </w:t>
      </w:r>
      <w:r>
        <w:t xml:space="preserve">    changes were used in the work (which must be distributed under</w:t>
      </w:r>
      <w:r w:rsidR="00091B1F">
        <w:t xml:space="preserve"> </w:t>
      </w:r>
      <w:r>
        <w:t xml:space="preserve">    Sections 1 and 2 above); and, if the work is an executable linked</w:t>
      </w:r>
      <w:r w:rsidR="00091B1F">
        <w:t xml:space="preserve"> </w:t>
      </w:r>
      <w:r>
        <w:t xml:space="preserve">    with the Library, with the complete machine-readable work that</w:t>
      </w:r>
      <w:r w:rsidR="00091B1F">
        <w:t xml:space="preserve"> </w:t>
      </w:r>
      <w:r>
        <w:t xml:space="preserve">    uses the Library, as object code and/or source code, so that the</w:t>
      </w:r>
      <w:r w:rsidR="00091B1F">
        <w:t xml:space="preserve"> </w:t>
      </w:r>
      <w:r>
        <w:t xml:space="preserve">    user can modify the Library and then relink to produce a modified</w:t>
      </w:r>
      <w:r w:rsidR="00091B1F">
        <w:t xml:space="preserve"> </w:t>
      </w:r>
      <w:r>
        <w:t xml:space="preserve">    executable containing the modified Library.  (It is understood</w:t>
      </w:r>
      <w:r w:rsidR="00091B1F">
        <w:t xml:space="preserve"> </w:t>
      </w:r>
      <w:r>
        <w:t xml:space="preserve">    that the user who changes the contents of definitions files in the</w:t>
      </w:r>
      <w:r w:rsidR="00091B1F">
        <w:t xml:space="preserve"> </w:t>
      </w:r>
      <w:r>
        <w:t xml:space="preserve">    Library will not necessarily be able to recompile the application</w:t>
      </w:r>
      <w:r w:rsidR="00091B1F">
        <w:t xml:space="preserve"> </w:t>
      </w:r>
      <w:r>
        <w:t xml:space="preserve">    to use the modified definitions.)</w:t>
      </w:r>
    </w:p>
    <w:p w14:paraId="6CC7BB1A" w14:textId="77777777" w:rsidR="00085191" w:rsidRDefault="00E25059">
      <w:r>
        <w:t xml:space="preserve">    b) Accompany the work with a written offer, valid for at</w:t>
      </w:r>
      <w:r w:rsidR="00091B1F">
        <w:t xml:space="preserve"> </w:t>
      </w:r>
      <w:r>
        <w:t xml:space="preserve">    least three years, to give the same user the materials</w:t>
      </w:r>
      <w:r w:rsidR="00091B1F">
        <w:t xml:space="preserve"> </w:t>
      </w:r>
      <w:r>
        <w:t xml:space="preserve">    specified in Subsection 6a, above, for a charge no more</w:t>
      </w:r>
      <w:r w:rsidR="00091B1F">
        <w:t xml:space="preserve"> </w:t>
      </w:r>
      <w:r>
        <w:t xml:space="preserve">    than the cost of performing this distribution.</w:t>
      </w:r>
    </w:p>
    <w:p w14:paraId="4561CE47" w14:textId="77777777" w:rsidR="00085191" w:rsidRDefault="00E25059">
      <w:r>
        <w:t xml:space="preserve">    c) If distribution of the work is made by offering access to copy</w:t>
      </w:r>
      <w:r w:rsidR="00091B1F">
        <w:t xml:space="preserve"> </w:t>
      </w:r>
      <w:r>
        <w:t xml:space="preserve">    from a designated place, offer equivalent access to copy the above</w:t>
      </w:r>
      <w:r w:rsidR="00091B1F">
        <w:t xml:space="preserve"> </w:t>
      </w:r>
      <w:r>
        <w:t xml:space="preserve">    specified materials from the same place.</w:t>
      </w:r>
    </w:p>
    <w:p w14:paraId="5433611E" w14:textId="77777777" w:rsidR="00085191" w:rsidRDefault="00E25059">
      <w:r>
        <w:t xml:space="preserve">    d) Verify that the user has already received a copy of these</w:t>
      </w:r>
      <w:r w:rsidR="00091B1F">
        <w:t xml:space="preserve"> </w:t>
      </w:r>
      <w:r>
        <w:t xml:space="preserve">    materials or that you have already sent this user a copy.</w:t>
      </w:r>
    </w:p>
    <w:p w14:paraId="5221A83E" w14:textId="77777777" w:rsidR="00085191" w:rsidRDefault="00E25059">
      <w:r>
        <w:t xml:space="preserve">  For an executable, the required form of the work that uses the</w:t>
      </w:r>
      <w:r w:rsidR="00091B1F">
        <w:t xml:space="preserve"> </w:t>
      </w:r>
      <w:r>
        <w:t>Library must include any data and utility programs needed for</w:t>
      </w:r>
      <w:r w:rsidR="00091B1F">
        <w:t xml:space="preserve"> </w:t>
      </w:r>
      <w:r>
        <w:t>reproducing the executable from it.  However, as a special exception,</w:t>
      </w:r>
      <w:r w:rsidR="00091B1F">
        <w:t xml:space="preserve"> </w:t>
      </w:r>
      <w:r>
        <w:t xml:space="preserve">the source code distributed need not include anything that is </w:t>
      </w:r>
      <w:r>
        <w:lastRenderedPageBreak/>
        <w:t>normally</w:t>
      </w:r>
      <w:r w:rsidR="00091B1F">
        <w:t xml:space="preserve"> </w:t>
      </w:r>
      <w:r>
        <w:t>distributed (in either source or binary form) with the major</w:t>
      </w:r>
      <w:r w:rsidR="00091B1F">
        <w:t xml:space="preserve"> </w:t>
      </w:r>
      <w:r>
        <w:t>components (compiler, kernel, and so on) of the operating system on</w:t>
      </w:r>
      <w:r w:rsidR="00091B1F">
        <w:t xml:space="preserve"> </w:t>
      </w:r>
      <w:r>
        <w:t>which the executable runs, unless that component itself accompanies</w:t>
      </w:r>
      <w:r w:rsidR="00091B1F">
        <w:t xml:space="preserve"> </w:t>
      </w:r>
      <w:r>
        <w:t>the executable.</w:t>
      </w:r>
    </w:p>
    <w:p w14:paraId="70404563" w14:textId="77777777" w:rsidR="00085191" w:rsidRDefault="00E25059">
      <w:r>
        <w:t xml:space="preserve">  It may happen that this requirement contradicts the license</w:t>
      </w:r>
      <w:r w:rsidR="00091B1F">
        <w:t xml:space="preserve"> </w:t>
      </w:r>
      <w:r>
        <w:t>restrictions of other proprietary libraries that do not normally</w:t>
      </w:r>
      <w:r w:rsidR="00091B1F">
        <w:t xml:space="preserve"> </w:t>
      </w:r>
      <w:r>
        <w:t>accompany the operating system.  Such a contradiction means you cannot</w:t>
      </w:r>
      <w:r w:rsidR="00091B1F">
        <w:t xml:space="preserve"> </w:t>
      </w:r>
      <w:r>
        <w:t>use both them and the Library together in an executable that you</w:t>
      </w:r>
      <w:r w:rsidR="00091B1F">
        <w:t xml:space="preserve"> </w:t>
      </w:r>
      <w:r>
        <w:t>distribute.</w:t>
      </w:r>
    </w:p>
    <w:p w14:paraId="6CB2D242" w14:textId="77777777" w:rsidR="00085191" w:rsidRDefault="00E25059">
      <w:r>
        <w:t xml:space="preserve">  7. You may place library facilities that are a work based on the</w:t>
      </w:r>
      <w:r w:rsidR="00091B1F">
        <w:t xml:space="preserve"> </w:t>
      </w:r>
      <w:r>
        <w:t>Library side-by-side in a single library together with other library</w:t>
      </w:r>
      <w:r w:rsidR="00091B1F">
        <w:t xml:space="preserve"> </w:t>
      </w:r>
      <w:r>
        <w:t>facilities not covered by this License, and distribute such a combined</w:t>
      </w:r>
      <w:r w:rsidR="00091B1F">
        <w:t xml:space="preserve"> </w:t>
      </w:r>
      <w:r>
        <w:t>library, provided that the separate distribution of the work based on</w:t>
      </w:r>
      <w:r w:rsidR="00091B1F">
        <w:t xml:space="preserve"> </w:t>
      </w:r>
      <w:r>
        <w:t>the Library and of the other library facilities is otherwise</w:t>
      </w:r>
      <w:r w:rsidR="00091B1F">
        <w:t xml:space="preserve"> </w:t>
      </w:r>
      <w:r>
        <w:t>permitted, and provided that you do these two things:</w:t>
      </w:r>
    </w:p>
    <w:p w14:paraId="23393260" w14:textId="77777777" w:rsidR="00085191" w:rsidRDefault="00E25059">
      <w:r>
        <w:t xml:space="preserve">    a) Accompany the combined library with a copy of the same work</w:t>
      </w:r>
      <w:r w:rsidR="00091B1F">
        <w:t xml:space="preserve"> </w:t>
      </w:r>
      <w:r>
        <w:t xml:space="preserve">    based on the Library, uncombined with any other library</w:t>
      </w:r>
      <w:r w:rsidR="00091B1F">
        <w:t xml:space="preserve"> </w:t>
      </w:r>
      <w:r>
        <w:t xml:space="preserve">    facilities.  This must be distributed under the terms of the</w:t>
      </w:r>
      <w:r w:rsidR="00091B1F">
        <w:t xml:space="preserve"> </w:t>
      </w:r>
      <w:r>
        <w:t xml:space="preserve">    Sections above.</w:t>
      </w:r>
    </w:p>
    <w:p w14:paraId="644E6537" w14:textId="77777777" w:rsidR="00085191" w:rsidRDefault="00E25059">
      <w:r>
        <w:t xml:space="preserve">    b) Give prominent notice with the combined library of the fact</w:t>
      </w:r>
      <w:r w:rsidR="00091B1F">
        <w:t xml:space="preserve"> </w:t>
      </w:r>
      <w:r>
        <w:t xml:space="preserve">    that part of it is a work based on the Library, and explaining</w:t>
      </w:r>
      <w:r w:rsidR="00091B1F">
        <w:t xml:space="preserve"> </w:t>
      </w:r>
      <w:r>
        <w:t xml:space="preserve">    where to find the accompanying uncombined form of the same work.</w:t>
      </w:r>
    </w:p>
    <w:p w14:paraId="2E8DCEBD" w14:textId="77777777" w:rsidR="00085191" w:rsidRDefault="00E25059">
      <w:r>
        <w:t xml:space="preserve">  8. You may not copy, modify, sublicense, link with, or distribute</w:t>
      </w:r>
      <w:r w:rsidR="00091B1F">
        <w:t xml:space="preserve"> </w:t>
      </w:r>
      <w:r>
        <w:t>the Library except as expressly provided under this License.  Any</w:t>
      </w:r>
      <w:r w:rsidR="00091B1F">
        <w:t xml:space="preserve"> </w:t>
      </w:r>
      <w:r>
        <w:t>attempt otherwise to copy, modify, sublicense, link with, or</w:t>
      </w:r>
      <w:r w:rsidR="00091B1F">
        <w:t xml:space="preserve"> </w:t>
      </w:r>
      <w:r>
        <w:t>distribute the Library is void, and will automatically terminate your</w:t>
      </w:r>
      <w:r w:rsidR="00091B1F">
        <w:t xml:space="preserve"> </w:t>
      </w:r>
      <w:r>
        <w:t>rights under this License.  However, parties who have received copies,</w:t>
      </w:r>
      <w:r w:rsidR="00091B1F">
        <w:t xml:space="preserve"> </w:t>
      </w:r>
      <w:r>
        <w:t>or rights, from you under this License will not have their licenses</w:t>
      </w:r>
      <w:r w:rsidR="00091B1F">
        <w:t xml:space="preserve"> </w:t>
      </w:r>
      <w:r>
        <w:t>terminated so long as such parties remain in full compliance.</w:t>
      </w:r>
    </w:p>
    <w:p w14:paraId="114107BF" w14:textId="77777777" w:rsidR="00085191" w:rsidRDefault="00E25059">
      <w:r>
        <w:t xml:space="preserve">  9. You are not required to accept this License, since you have not</w:t>
      </w:r>
      <w:r w:rsidR="00091B1F">
        <w:t xml:space="preserve"> </w:t>
      </w:r>
      <w:r>
        <w:t>signed it.  However, nothing else grants you permission to modify or</w:t>
      </w:r>
      <w:r w:rsidR="00091B1F">
        <w:t xml:space="preserve"> </w:t>
      </w:r>
      <w:r>
        <w:t>distribute the Library or its derivative works.  These actions are</w:t>
      </w:r>
      <w:r w:rsidR="00091B1F">
        <w:t xml:space="preserve"> </w:t>
      </w:r>
      <w:r>
        <w:t>prohibited by law if you do not accept this License.  Therefore, by</w:t>
      </w:r>
      <w:r w:rsidR="00091B1F">
        <w:t xml:space="preserve"> </w:t>
      </w:r>
      <w:r>
        <w:t>modifying or distributing the Library (or any work based on the</w:t>
      </w:r>
      <w:r w:rsidR="00091B1F">
        <w:t xml:space="preserve"> </w:t>
      </w:r>
      <w:r>
        <w:t>Library), you indicate your acceptance of this License to do so, and</w:t>
      </w:r>
      <w:r w:rsidR="00091B1F">
        <w:t xml:space="preserve"> </w:t>
      </w:r>
      <w:r>
        <w:t>all its terms and conditions for copying, distributing or modifying</w:t>
      </w:r>
      <w:r w:rsidR="00091B1F">
        <w:t xml:space="preserve"> </w:t>
      </w:r>
      <w:r>
        <w:t>the Library or works based on it.</w:t>
      </w:r>
    </w:p>
    <w:p w14:paraId="06D2F11F" w14:textId="77777777" w:rsidR="00085191" w:rsidRDefault="00E25059">
      <w:r>
        <w:t xml:space="preserve">  10. Each time you redistribute the Library (or any work based on the</w:t>
      </w:r>
      <w:r w:rsidR="00091B1F">
        <w:t xml:space="preserve"> </w:t>
      </w:r>
      <w:r>
        <w:t>Library), the recipient automatically receives a license from the</w:t>
      </w:r>
      <w:r w:rsidR="00091B1F">
        <w:t xml:space="preserve"> </w:t>
      </w:r>
      <w:r>
        <w:t>original licensor to copy, distribute, link with or modify the Library</w:t>
      </w:r>
      <w:r w:rsidR="00091B1F">
        <w:t xml:space="preserve"> </w:t>
      </w:r>
      <w:r>
        <w:t>subject to these terms and conditions.  You may not impose any further</w:t>
      </w:r>
      <w:r w:rsidR="00091B1F">
        <w:t xml:space="preserve"> </w:t>
      </w:r>
      <w:r>
        <w:t>restrictions on the recipients' exercise of the rights granted herein.</w:t>
      </w:r>
      <w:r w:rsidR="00091B1F">
        <w:t xml:space="preserve"> </w:t>
      </w:r>
      <w:r>
        <w:t>You are not responsible for enforcing compliance by third parties to</w:t>
      </w:r>
      <w:r w:rsidR="00091B1F">
        <w:t xml:space="preserve"> </w:t>
      </w:r>
      <w:r>
        <w:t>this License.</w:t>
      </w:r>
    </w:p>
    <w:p w14:paraId="6578F7B8" w14:textId="77777777" w:rsidR="00085191" w:rsidRDefault="00E25059">
      <w:r>
        <w:t xml:space="preserve">  11. If, as a consequence of a court judgment or allegation of patent</w:t>
      </w:r>
      <w:r w:rsidR="00091B1F">
        <w:t xml:space="preserve"> </w:t>
      </w:r>
      <w:r>
        <w:t>infringement or for any other reason (not limited to patent issues),</w:t>
      </w:r>
      <w:r w:rsidR="00091B1F">
        <w:t xml:space="preserve"> </w:t>
      </w:r>
      <w:r>
        <w:t>conditions are imposed on you (whether by court order, agreement or</w:t>
      </w:r>
      <w:r w:rsidR="00091B1F">
        <w:t xml:space="preserve"> </w:t>
      </w:r>
      <w:r>
        <w:t>otherwise) that contradict the conditions of this License, they do not</w:t>
      </w:r>
      <w:r w:rsidR="00091B1F">
        <w:t xml:space="preserve"> </w:t>
      </w:r>
      <w:r>
        <w:t>excuse you from the conditions of this License.  If you cannot</w:t>
      </w:r>
      <w:r w:rsidR="00091B1F">
        <w:t xml:space="preserve"> </w:t>
      </w:r>
      <w:r>
        <w:t>distribute so as to satisfy simultaneously your obligations under this</w:t>
      </w:r>
      <w:r w:rsidR="00091B1F">
        <w:t xml:space="preserve"> </w:t>
      </w:r>
      <w:r>
        <w:t>License and any other pertinent obligations, then as a consequence you</w:t>
      </w:r>
      <w:r w:rsidR="00091B1F">
        <w:t xml:space="preserve"> </w:t>
      </w:r>
      <w:r>
        <w:t>may not distribute the Library at all.  For example, if a patent</w:t>
      </w:r>
      <w:r w:rsidR="00091B1F">
        <w:t xml:space="preserve"> </w:t>
      </w:r>
      <w:r>
        <w:t>license would not permit royalty-free redistribution of the Library by</w:t>
      </w:r>
      <w:r w:rsidR="00091B1F">
        <w:t xml:space="preserve"> </w:t>
      </w:r>
      <w:r>
        <w:t>all those who receive copies directly or indirectly through you, then</w:t>
      </w:r>
      <w:r w:rsidR="00091B1F">
        <w:t xml:space="preserve"> </w:t>
      </w:r>
      <w:r>
        <w:t>the only way you could satisfy both it and this License would be to</w:t>
      </w:r>
      <w:r w:rsidR="00091B1F">
        <w:t xml:space="preserve"> </w:t>
      </w:r>
      <w:r>
        <w:t>refrain entirely from distribution of the Library.</w:t>
      </w:r>
    </w:p>
    <w:p w14:paraId="6CC4364B" w14:textId="77777777" w:rsidR="00085191" w:rsidRDefault="00E25059">
      <w:r>
        <w:lastRenderedPageBreak/>
        <w:t>If any portion of this section is held invalid or unenforceable under any</w:t>
      </w:r>
      <w:r w:rsidR="00091B1F">
        <w:t xml:space="preserve"> </w:t>
      </w:r>
      <w:r>
        <w:t>particular circumstance, the balance of the section is intended to apply,</w:t>
      </w:r>
      <w:r w:rsidR="00091B1F">
        <w:t xml:space="preserve"> </w:t>
      </w:r>
      <w:r>
        <w:t>and the section as a whole is intended to apply in other circumstances.</w:t>
      </w:r>
    </w:p>
    <w:p w14:paraId="3E63BD07" w14:textId="77777777" w:rsidR="00085191" w:rsidRDefault="00E25059">
      <w:r>
        <w:t>It is not the purpose of this section to induce you to infringe any</w:t>
      </w:r>
      <w:r w:rsidR="00091B1F">
        <w:t xml:space="preserve"> </w:t>
      </w:r>
      <w:r>
        <w:t>patents or other property right claims or to contest validity of any</w:t>
      </w:r>
      <w:r w:rsidR="00091B1F">
        <w:t xml:space="preserve"> </w:t>
      </w:r>
      <w:r>
        <w:t>such claims; this section has the sole purpose of protecting the</w:t>
      </w:r>
      <w:r w:rsidR="00091B1F">
        <w:t xml:space="preserve"> </w:t>
      </w:r>
      <w:r>
        <w:t>integrity of the free software distribution system which is</w:t>
      </w:r>
      <w:r w:rsidR="00091B1F">
        <w:t xml:space="preserve"> </w:t>
      </w:r>
      <w:r>
        <w:t>implemented by public license practices.  Many people have made</w:t>
      </w:r>
      <w:r w:rsidR="00091B1F">
        <w:t xml:space="preserve"> </w:t>
      </w:r>
      <w:r>
        <w:t>generous contributions to the wide range of software distributed</w:t>
      </w:r>
      <w:r w:rsidR="00091B1F">
        <w:t xml:space="preserve"> </w:t>
      </w:r>
      <w:r>
        <w:t>through that system in reliance on consistent application of that</w:t>
      </w:r>
      <w:r w:rsidR="00091B1F">
        <w:t xml:space="preserve"> </w:t>
      </w:r>
      <w:r>
        <w:t>system; it is up to the author/donor to decide if he or she is willing</w:t>
      </w:r>
      <w:r w:rsidR="00091B1F">
        <w:t xml:space="preserve"> </w:t>
      </w:r>
      <w:r>
        <w:t>to distribute software through any other system and a licensee cannot</w:t>
      </w:r>
      <w:r w:rsidR="00091B1F">
        <w:t xml:space="preserve"> </w:t>
      </w:r>
      <w:r>
        <w:t>impose that choice.</w:t>
      </w:r>
    </w:p>
    <w:p w14:paraId="13579109" w14:textId="77777777" w:rsidR="00085191" w:rsidRDefault="00E25059">
      <w:r>
        <w:t>This section is intended to make thoroughly clear what is believed to</w:t>
      </w:r>
      <w:r w:rsidR="00091B1F">
        <w:t xml:space="preserve"> </w:t>
      </w:r>
      <w:r>
        <w:t>be a consequence of the rest of this License.</w:t>
      </w:r>
    </w:p>
    <w:p w14:paraId="2163B16E" w14:textId="77777777" w:rsidR="00085191" w:rsidRDefault="00E25059">
      <w:r>
        <w:t xml:space="preserve">  12. If the distribution and/or use of the Library is restricted in</w:t>
      </w:r>
      <w:r w:rsidR="00091B1F">
        <w:t xml:space="preserve"> </w:t>
      </w:r>
      <w:r>
        <w:t>certain countries either by patents or by copyrighted interfaces, the</w:t>
      </w:r>
      <w:r w:rsidR="00091B1F">
        <w:t xml:space="preserve"> </w:t>
      </w:r>
      <w:r>
        <w:t>original copyright holder who places the Library under this License may add</w:t>
      </w:r>
      <w:r w:rsidR="00091B1F">
        <w:t xml:space="preserve"> </w:t>
      </w:r>
      <w:r>
        <w:t>an explicit geographical distribution limitation excluding those countries,</w:t>
      </w:r>
      <w:r w:rsidR="00091B1F">
        <w:t xml:space="preserve"> </w:t>
      </w:r>
      <w:r>
        <w:t>so that distribution is permitted only in or among countries not thus</w:t>
      </w:r>
      <w:r w:rsidR="00091B1F">
        <w:t xml:space="preserve"> </w:t>
      </w:r>
      <w:r>
        <w:t>excluded.  In such case, this License incorporates the limitation as if</w:t>
      </w:r>
      <w:r w:rsidR="00091B1F">
        <w:t xml:space="preserve"> </w:t>
      </w:r>
      <w:r>
        <w:t>written in the body of this License.</w:t>
      </w:r>
    </w:p>
    <w:p w14:paraId="089A946B" w14:textId="77777777" w:rsidR="00085191" w:rsidRDefault="00E25059">
      <w:r>
        <w:t xml:space="preserve">  13. The Free Software Foundation may publish revised and/or new</w:t>
      </w:r>
      <w:r w:rsidR="00091B1F">
        <w:t xml:space="preserve"> </w:t>
      </w:r>
      <w:r>
        <w:t>versions of the Library General Public License from time to time.</w:t>
      </w:r>
      <w:r w:rsidR="00091B1F">
        <w:t xml:space="preserve"> </w:t>
      </w:r>
      <w:r>
        <w:t>Such new versions will be similar in spirit to the present version,</w:t>
      </w:r>
      <w:r w:rsidR="00091B1F">
        <w:t xml:space="preserve"> </w:t>
      </w:r>
      <w:r>
        <w:t>but may differ in detail to address new problems or concerns.</w:t>
      </w:r>
    </w:p>
    <w:p w14:paraId="2D3C7CFA" w14:textId="77777777" w:rsidR="00085191" w:rsidRDefault="00E25059">
      <w:r>
        <w:t>Each version is given a distinguishing version number.  If the Library</w:t>
      </w:r>
      <w:r w:rsidR="00091B1F">
        <w:t xml:space="preserve"> </w:t>
      </w:r>
      <w:r>
        <w:t>specifies a version number of this License which applies to it and</w:t>
      </w:r>
      <w:r w:rsidR="00091B1F">
        <w:t xml:space="preserve"> </w:t>
      </w:r>
      <w:r>
        <w:t>any later version, you have the option of following the terms and</w:t>
      </w:r>
      <w:r w:rsidR="00091B1F">
        <w:t xml:space="preserve"> </w:t>
      </w:r>
      <w:r>
        <w:t>conditions either of that version or of any later version published by</w:t>
      </w:r>
      <w:r w:rsidR="00091B1F">
        <w:t xml:space="preserve"> </w:t>
      </w:r>
      <w:r>
        <w:t>the Free Software Foundation.  If the Library does not specify a</w:t>
      </w:r>
      <w:r w:rsidR="00091B1F">
        <w:t xml:space="preserve"> </w:t>
      </w:r>
      <w:r>
        <w:t>license version number, you may choose any version ever published by</w:t>
      </w:r>
      <w:r w:rsidR="00091B1F">
        <w:t xml:space="preserve"> </w:t>
      </w:r>
      <w:r>
        <w:t>the Free Software Foundation.</w:t>
      </w:r>
    </w:p>
    <w:p w14:paraId="04934DD4" w14:textId="77777777" w:rsidR="00085191" w:rsidRDefault="00E25059">
      <w:r>
        <w:t xml:space="preserve">  14. If you wish to incorporate parts of the Library into other free</w:t>
      </w:r>
      <w:r w:rsidR="00091B1F">
        <w:t xml:space="preserve"> </w:t>
      </w:r>
      <w:r>
        <w:t>programs whose distribution conditions are incompatible with these,</w:t>
      </w:r>
      <w:r w:rsidR="00091B1F">
        <w:t xml:space="preserve"> </w:t>
      </w:r>
      <w:r>
        <w:t>write to the author to ask for permission.  For software which is</w:t>
      </w:r>
      <w:r w:rsidR="00091B1F">
        <w:t xml:space="preserve"> </w:t>
      </w:r>
      <w:r>
        <w:t>copyrighted by the Free Software Foundation, write to the Free</w:t>
      </w:r>
      <w:r w:rsidR="00091B1F">
        <w:t xml:space="preserve"> </w:t>
      </w:r>
      <w:r>
        <w:t>Software Foundation; we sometimes make exceptions for this.  Our</w:t>
      </w:r>
      <w:r w:rsidR="00091B1F">
        <w:t xml:space="preserve"> </w:t>
      </w:r>
      <w:r>
        <w:t>decision will be guided by the two goals of preserving the free status</w:t>
      </w:r>
      <w:r w:rsidR="00091B1F">
        <w:t xml:space="preserve"> </w:t>
      </w:r>
      <w:r>
        <w:t>of all derivatives of our free software and of promoting the sharing</w:t>
      </w:r>
      <w:r w:rsidR="00091B1F">
        <w:t xml:space="preserve"> </w:t>
      </w:r>
      <w:r>
        <w:t>and reuse of software generally.</w:t>
      </w:r>
    </w:p>
    <w:p w14:paraId="221D6AAD" w14:textId="77777777" w:rsidR="00085191" w:rsidRDefault="00E25059">
      <w:r>
        <w:t xml:space="preserve">                            NO WARRANTY</w:t>
      </w:r>
    </w:p>
    <w:p w14:paraId="5D922C36" w14:textId="77777777" w:rsidR="00085191" w:rsidRDefault="00E25059">
      <w:r>
        <w:t xml:space="preserve">  15. BECAUSE THE LIBRARY IS LICENSED FREE OF CHARGE, THERE IS NO</w:t>
      </w:r>
      <w:r w:rsidR="00091B1F">
        <w:t xml:space="preserve"> </w:t>
      </w:r>
      <w:r>
        <w:t>WARRANTY FOR THE LIBRARY, TO THE EXTENT PERMITTED BY APPLICABLE LAW.</w:t>
      </w:r>
      <w:r w:rsidR="00091B1F">
        <w:t xml:space="preserve"> </w:t>
      </w:r>
      <w:r>
        <w:t>EXCEPT WHEN OTHERWISE STATED IN WRITING THE COPYRIGHT HOLDERS AND/OR</w:t>
      </w:r>
      <w:r w:rsidR="00091B1F">
        <w:t xml:space="preserve"> </w:t>
      </w:r>
      <w:r>
        <w:t>OTHER PARTIES PROVIDE THE LIBRARY AS IS WITHOUT WARRANTY OF ANY</w:t>
      </w:r>
      <w:r w:rsidR="00091B1F">
        <w:t xml:space="preserve"> </w:t>
      </w:r>
      <w:r>
        <w:t>KIND, EITHER EXPRESSED OR IMPLIED, INCLUDING, BUT NOT LIMITED TO, THE</w:t>
      </w:r>
      <w:r w:rsidR="00091B1F">
        <w:t xml:space="preserve"> </w:t>
      </w:r>
      <w:r>
        <w:t>IMPLIED WARRANTIES OF MERCHANTABILITY AND FITNESS FOR A PARTICULAR</w:t>
      </w:r>
      <w:r w:rsidR="00091B1F">
        <w:t xml:space="preserve"> </w:t>
      </w:r>
      <w:r>
        <w:t>PURPOSE.  THE ENTIRE RISK AS TO THE QUALITY AND PERFORMANCE OF THE</w:t>
      </w:r>
      <w:r w:rsidR="00091B1F">
        <w:t xml:space="preserve"> </w:t>
      </w:r>
      <w:r>
        <w:t>LIBRARY IS WITH YOU.  SHOULD THE LIBRARY PROVE DEFECTIVE, YOU ASSUME</w:t>
      </w:r>
      <w:r w:rsidR="00091B1F">
        <w:t xml:space="preserve"> </w:t>
      </w:r>
      <w:r>
        <w:t>THE COST OF ALL NECESSARY SERVICING, REPAIR OR CORRECTION.</w:t>
      </w:r>
    </w:p>
    <w:p w14:paraId="4BB70AC1" w14:textId="77777777" w:rsidR="00085191" w:rsidRDefault="00E25059">
      <w:r>
        <w:lastRenderedPageBreak/>
        <w:t xml:space="preserve">  16. IN NO EVENT UNLESS REQUIRED BY APPLICABLE LAW OR AGREED TO IN</w:t>
      </w:r>
      <w:r w:rsidR="00091B1F">
        <w:t xml:space="preserve"> </w:t>
      </w:r>
      <w:r>
        <w:t>WRITING WILL ANY COPYRIGHT HOLDER, OR ANY OTHER PARTY WHO MAY MODIFY</w:t>
      </w:r>
      <w:r w:rsidR="00091B1F">
        <w:t xml:space="preserve"> </w:t>
      </w:r>
      <w:r>
        <w:t>AND/OR REDISTRIBUTE THE LIBRARY AS PERMITTED ABOVE, BE LIABLE TO YOU</w:t>
      </w:r>
      <w:r w:rsidR="00091B1F">
        <w:t xml:space="preserve"> </w:t>
      </w:r>
      <w:r>
        <w:t>FOR DAMAGES, INCLUDING ANY GENERAL, SPECIAL, INCIDENTAL OR</w:t>
      </w:r>
      <w:r w:rsidR="00091B1F">
        <w:t xml:space="preserve"> </w:t>
      </w:r>
      <w:r>
        <w:t>CONSEQUENTIAL DAMAGES ARISING OUT OF THE USE OR INABILITY TO USE THE</w:t>
      </w:r>
      <w:r w:rsidR="00091B1F">
        <w:t xml:space="preserve"> </w:t>
      </w:r>
      <w:r>
        <w:t>LIBRARY (INCLUDING BUT NOT LIMITED TO LOSS OF DATA OR DATA BEING</w:t>
      </w:r>
      <w:r w:rsidR="00091B1F">
        <w:t xml:space="preserve"> </w:t>
      </w:r>
      <w:r>
        <w:t>RENDERED INACCURATE OR LOSSES SUSTAINED BY YOU OR THIRD PARTIES OR A</w:t>
      </w:r>
      <w:r w:rsidR="00091B1F">
        <w:t xml:space="preserve"> </w:t>
      </w:r>
      <w:r>
        <w:t>FAILURE OF THE LIBRARY TO OPERATE WITH ANY OTHER SOFTWARE), EVEN IF</w:t>
      </w:r>
      <w:r w:rsidR="00091B1F">
        <w:t xml:space="preserve"> </w:t>
      </w:r>
      <w:r>
        <w:t>SUCH HOLDER OR OTHER PARTY HAS BEEN ADVISED OF THE POSSIBILITY OF SUCH</w:t>
      </w:r>
      <w:r w:rsidR="00091B1F">
        <w:t xml:space="preserve"> </w:t>
      </w:r>
      <w:r>
        <w:t>DAMAGES.</w:t>
      </w:r>
    </w:p>
    <w:p w14:paraId="4824609C" w14:textId="77777777" w:rsidR="00085191" w:rsidRDefault="00E25059">
      <w:r>
        <w:t xml:space="preserve">                     END OF TERMS AND CONDITIONS</w:t>
      </w:r>
    </w:p>
    <w:p w14:paraId="369B19FD" w14:textId="77777777" w:rsidR="00085191" w:rsidRDefault="00E25059">
      <w:r>
        <w:t xml:space="preserve">           How to Apply These Terms to Your New Libraries</w:t>
      </w:r>
    </w:p>
    <w:p w14:paraId="7740C62A" w14:textId="77777777" w:rsidR="00085191" w:rsidRDefault="00E25059">
      <w:r>
        <w:t xml:space="preserve">  If you develop a new library, and you want it to be of the greatest</w:t>
      </w:r>
      <w:r w:rsidR="00091B1F">
        <w:t xml:space="preserve"> </w:t>
      </w:r>
      <w:r>
        <w:t>possible use to the public, we recommend making it free software that</w:t>
      </w:r>
      <w:r w:rsidR="00091B1F">
        <w:t xml:space="preserve"> </w:t>
      </w:r>
      <w:r>
        <w:t>everyone can redistribute and change.  You can do so by permitting</w:t>
      </w:r>
      <w:r w:rsidR="00091B1F">
        <w:t xml:space="preserve"> </w:t>
      </w:r>
      <w:r>
        <w:t>redistribution under these terms (or, alternatively, under the terms of the</w:t>
      </w:r>
      <w:r w:rsidR="00091B1F">
        <w:t xml:space="preserve"> </w:t>
      </w:r>
      <w:r>
        <w:t>ordinary General Public License).</w:t>
      </w:r>
    </w:p>
    <w:p w14:paraId="0AFF2F80" w14:textId="77777777" w:rsidR="00085191" w:rsidRDefault="00E25059">
      <w:r>
        <w:t xml:space="preserve">  To apply these terms, attach the following notices to the library.  It is</w:t>
      </w:r>
      <w:r w:rsidR="00091B1F">
        <w:t xml:space="preserve"> </w:t>
      </w:r>
      <w:r>
        <w:t>safest to attach them to the start of each source file to most effectively</w:t>
      </w:r>
      <w:r w:rsidR="00091B1F">
        <w:t xml:space="preserve"> </w:t>
      </w:r>
      <w:r>
        <w:t>convey the exclusion of warranty; and each file should have at least the</w:t>
      </w:r>
      <w:r w:rsidR="00091B1F">
        <w:t xml:space="preserve"> </w:t>
      </w:r>
      <w:r>
        <w:t>copyright line and a pointer to where the full notice is found.</w:t>
      </w:r>
    </w:p>
    <w:p w14:paraId="7ACDE6E3" w14:textId="77777777" w:rsidR="00085191" w:rsidRDefault="00E25059">
      <w:r>
        <w:t xml:space="preserve">    &lt;one line to give the library's name and a brief idea of what it does.&gt;</w:t>
      </w:r>
      <w:r w:rsidR="00091B1F">
        <w:t xml:space="preserve"> </w:t>
      </w:r>
      <w:r>
        <w:t xml:space="preserve">    Copyright (C) &lt;year&gt;  &lt;name of author&gt;</w:t>
      </w:r>
    </w:p>
    <w:p w14:paraId="481F84CE" w14:textId="77777777" w:rsidR="00085191" w:rsidRDefault="00E25059">
      <w:r>
        <w:t xml:space="preserve">    This library is free software; you can redistribute it and/or</w:t>
      </w:r>
      <w:r w:rsidR="00091B1F">
        <w:t xml:space="preserve"> </w:t>
      </w:r>
      <w:r>
        <w:t xml:space="preserve">    modify it under the terms of the GNU Library General Public</w:t>
      </w:r>
      <w:r w:rsidR="00091B1F">
        <w:t xml:space="preserve"> </w:t>
      </w:r>
      <w:r>
        <w:t xml:space="preserve">    License as published by the Free Software Foundation; either</w:t>
      </w:r>
      <w:r w:rsidR="00091B1F">
        <w:t xml:space="preserve"> </w:t>
      </w:r>
      <w:r>
        <w:t xml:space="preserve">    version 2 of the License, or (at your option) any later version.</w:t>
      </w:r>
    </w:p>
    <w:p w14:paraId="7C36B3DD" w14:textId="77777777" w:rsidR="00085191" w:rsidRDefault="00E25059">
      <w:r>
        <w:t xml:space="preserve">    This library is distributed in the hope that it will be useful,</w:t>
      </w:r>
      <w:r w:rsidR="00091B1F">
        <w:t xml:space="preserve"> </w:t>
      </w:r>
      <w:r>
        <w:t xml:space="preserve">    but WITHOUT ANY WARRANTY; without even the implied warranty of</w:t>
      </w:r>
      <w:r w:rsidR="00091B1F">
        <w:t xml:space="preserve"> </w:t>
      </w:r>
      <w:r>
        <w:t xml:space="preserve">    MERCHANTABILITY or FITNESS FOR A PARTICULAR PURPOSE.  See the GNU</w:t>
      </w:r>
      <w:r w:rsidR="00091B1F">
        <w:t xml:space="preserve"> </w:t>
      </w:r>
      <w:r>
        <w:t xml:space="preserve">    Library General Public License for more details.</w:t>
      </w:r>
    </w:p>
    <w:p w14:paraId="599F2E1A" w14:textId="77777777" w:rsidR="00085191" w:rsidRDefault="00E25059">
      <w:r>
        <w:t xml:space="preserve">    You should have received a copy of the GNU Library General Public</w:t>
      </w:r>
      <w:r w:rsidR="00091B1F">
        <w:t xml:space="preserve"> </w:t>
      </w:r>
      <w:r>
        <w:t xml:space="preserve">    License along with this library; if not, write to the Free Software</w:t>
      </w:r>
      <w:r w:rsidR="00091B1F">
        <w:t xml:space="preserve"> </w:t>
      </w:r>
      <w:r>
        <w:t xml:space="preserve">    Foundation, Inc., 51 Franklin Street, Fifth Floor, Boston, MA  02110-1301  USA</w:t>
      </w:r>
    </w:p>
    <w:p w14:paraId="4AB88F5C" w14:textId="77777777" w:rsidR="00085191" w:rsidRDefault="00E25059">
      <w:r>
        <w:t>Also add information on how to contact you by electronic and paper mail.</w:t>
      </w:r>
    </w:p>
    <w:p w14:paraId="25609630" w14:textId="77777777" w:rsidR="00085191" w:rsidRDefault="00E25059">
      <w:r>
        <w:t>You should also get your employer (if you work as a programmer) or your</w:t>
      </w:r>
      <w:r w:rsidR="00091B1F">
        <w:t xml:space="preserve"> </w:t>
      </w:r>
      <w:r>
        <w:t>school, if any, to sign a copyright disclaimer for the library, if</w:t>
      </w:r>
      <w:r w:rsidR="00091B1F">
        <w:t xml:space="preserve"> </w:t>
      </w:r>
      <w:r>
        <w:t>necessary.  Here is a sample; alter the names:</w:t>
      </w:r>
    </w:p>
    <w:p w14:paraId="056E7A25" w14:textId="77777777" w:rsidR="00085191" w:rsidRDefault="00E25059">
      <w:r>
        <w:t xml:space="preserve">  Yoyodyne, Inc., hereby disclaims all copyright interest in the</w:t>
      </w:r>
      <w:r w:rsidR="00091B1F">
        <w:t xml:space="preserve"> </w:t>
      </w:r>
      <w:r>
        <w:t xml:space="preserve">  library `Frob' (a library for tweaking knobs) written by James Random Hacker.</w:t>
      </w:r>
    </w:p>
    <w:p w14:paraId="7A509496" w14:textId="77777777" w:rsidR="00085191" w:rsidRDefault="00E25059">
      <w:r>
        <w:t xml:space="preserve">  &lt;signature of Ty Coon&gt;, 1 April 1990</w:t>
      </w:r>
      <w:r w:rsidR="00091B1F">
        <w:t xml:space="preserve"> </w:t>
      </w:r>
      <w:r>
        <w:t xml:space="preserve">  Ty Coon, President of Vice</w:t>
      </w:r>
    </w:p>
    <w:p w14:paraId="006132B6" w14:textId="77777777" w:rsidR="00085191" w:rsidRDefault="00E25059">
      <w:r>
        <w:t>That's all there is to it!</w:t>
      </w:r>
      <w:r w:rsidR="00091B1F">
        <w:t xml:space="preserve"> </w:t>
      </w:r>
      <w:r>
        <w:t>[END FILE=/usr/share/common-licenses/LGPL-2]</w:t>
      </w:r>
    </w:p>
    <w:p w14:paraId="2BE3191B" w14:textId="77777777" w:rsidR="00594697" w:rsidRDefault="00594697" w:rsidP="000727EF">
      <w:pPr>
        <w:pStyle w:val="Heading2"/>
      </w:pPr>
      <w:bookmarkStart w:id="779" w:name="_Toc399938595"/>
      <w:r>
        <w:t>Common License LGPL-2.1</w:t>
      </w:r>
      <w:bookmarkEnd w:id="779"/>
    </w:p>
    <w:p w14:paraId="4246E1FF" w14:textId="77777777" w:rsidR="00CC57E6" w:rsidRDefault="007C7B54" w:rsidP="00594697">
      <w:pPr>
        <w:rPr>
          <w:rFonts w:ascii="Calibri" w:eastAsia="Times New Roman" w:hAnsi="Calibri" w:cs="Times New Roman"/>
          <w:color w:val="0000FF"/>
          <w:u w:val="single"/>
        </w:rPr>
      </w:pPr>
      <w:hyperlink r:id="rId31" w:history="1">
        <w:r w:rsidR="00CC57E6" w:rsidRPr="00034E5E">
          <w:rPr>
            <w:rFonts w:ascii="Calibri" w:eastAsia="Times New Roman" w:hAnsi="Calibri" w:cs="Times New Roman"/>
            <w:color w:val="0000FF"/>
            <w:u w:val="single"/>
          </w:rPr>
          <w:t>http://www.gnu.org/licenses/lgpl-2.1.txt</w:t>
        </w:r>
      </w:hyperlink>
    </w:p>
    <w:p w14:paraId="3458DCE9" w14:textId="77777777" w:rsidR="00085191" w:rsidRDefault="00E25059" w:rsidP="00594697">
      <w:r>
        <w:lastRenderedPageBreak/>
        <w:t>/usr/share/common-licenses/LGPL-2.1:</w:t>
      </w:r>
      <w:r w:rsidR="005D7482">
        <w:t xml:space="preserve"> (text for LGPL2.1?)</w:t>
      </w:r>
    </w:p>
    <w:p w14:paraId="501FB85A" w14:textId="77777777" w:rsidR="00085191" w:rsidRDefault="00E25059">
      <w:r>
        <w:t>[BEGIN FILE=/usr/share/common-licenses/LGPL-2.1]</w:t>
      </w:r>
      <w:r w:rsidR="00091B1F">
        <w:t xml:space="preserve"> </w:t>
      </w:r>
      <w:r>
        <w:t xml:space="preserve">                  GNU LESSER GENERAL PUBLIC LICENSE</w:t>
      </w:r>
      <w:r w:rsidR="00091B1F">
        <w:t xml:space="preserve"> </w:t>
      </w:r>
      <w:r>
        <w:t xml:space="preserve">                       Version 2.1, February 1999</w:t>
      </w:r>
    </w:p>
    <w:p w14:paraId="6BF02923" w14:textId="77777777" w:rsidR="00085191" w:rsidRDefault="00E25059">
      <w:r>
        <w:t xml:space="preserve"> Copyright (C) 1991, 1999 Free Software Foundation, Inc.</w:t>
      </w:r>
      <w:r w:rsidR="00091B1F">
        <w:t xml:space="preserve"> </w:t>
      </w:r>
      <w:r>
        <w:t xml:space="preserve"> 51 Franklin Street, Fifth Floor, Boston, MA  02110-1301  USA</w:t>
      </w:r>
      <w:r w:rsidR="00091B1F">
        <w:t xml:space="preserve"> </w:t>
      </w:r>
      <w:r>
        <w:t xml:space="preserve"> Everyone is permitted to copy and distribute verbatim copies</w:t>
      </w:r>
      <w:r w:rsidR="00091B1F">
        <w:t xml:space="preserve"> </w:t>
      </w:r>
      <w:r>
        <w:t xml:space="preserve"> of this license document, but changing it is not allowed.</w:t>
      </w:r>
    </w:p>
    <w:p w14:paraId="776718C0" w14:textId="77777777" w:rsidR="00085191" w:rsidRDefault="00E25059">
      <w:r>
        <w:t>[This is the first released version of the Lesser GPL.  It also counts</w:t>
      </w:r>
      <w:r w:rsidR="00091B1F">
        <w:t xml:space="preserve"> </w:t>
      </w:r>
      <w:r>
        <w:t xml:space="preserve"> as the successor of the GNU Library Public License, version 2, hence</w:t>
      </w:r>
      <w:r w:rsidR="00091B1F">
        <w:t xml:space="preserve"> </w:t>
      </w:r>
      <w:r>
        <w:t xml:space="preserve"> the version number 2.1.]</w:t>
      </w:r>
    </w:p>
    <w:p w14:paraId="492D7376" w14:textId="77777777" w:rsidR="00085191" w:rsidRDefault="00E25059">
      <w:r>
        <w:t xml:space="preserve">                            </w:t>
      </w:r>
      <w:r w:rsidRPr="00CE7DF1">
        <w:t>Preamble</w:t>
      </w:r>
    </w:p>
    <w:p w14:paraId="6FB35D7E" w14:textId="77777777" w:rsidR="00085191" w:rsidRDefault="00E25059">
      <w:r>
        <w:t xml:space="preserve">  The licenses for most software are designed to take away your</w:t>
      </w:r>
      <w:r w:rsidR="00091B1F">
        <w:t xml:space="preserve"> </w:t>
      </w:r>
      <w:r>
        <w:t>freedom to share and change it.  By contrast, the GNU General Public</w:t>
      </w:r>
      <w:r w:rsidR="00091B1F">
        <w:t xml:space="preserve"> </w:t>
      </w:r>
      <w:r>
        <w:t>Licenses are intended to guarantee your freedom to share and change</w:t>
      </w:r>
      <w:r w:rsidR="00091B1F">
        <w:t xml:space="preserve"> </w:t>
      </w:r>
      <w:r>
        <w:t>free software--to make sure the software is free for all its users.</w:t>
      </w:r>
    </w:p>
    <w:p w14:paraId="4F168CA1" w14:textId="77777777" w:rsidR="00085191" w:rsidRDefault="00E25059">
      <w:r>
        <w:t xml:space="preserve">  This license, the Lesser General Public License, applies to some</w:t>
      </w:r>
      <w:r w:rsidR="00091B1F">
        <w:t xml:space="preserve"> </w:t>
      </w:r>
      <w:r>
        <w:t>specially designated software packages--typically libraries--of the</w:t>
      </w:r>
      <w:r w:rsidR="00091B1F">
        <w:t xml:space="preserve"> </w:t>
      </w:r>
      <w:r>
        <w:t>Free Software Foundation and other authors who decide to use it.  You</w:t>
      </w:r>
      <w:r w:rsidR="00091B1F">
        <w:t xml:space="preserve"> </w:t>
      </w:r>
      <w:r>
        <w:t>can use it too, but we suggest you first think carefully about whether</w:t>
      </w:r>
      <w:r w:rsidR="00091B1F">
        <w:t xml:space="preserve"> </w:t>
      </w:r>
      <w:r>
        <w:t>this license or the ordinary General Public License is the better</w:t>
      </w:r>
      <w:r w:rsidR="00091B1F">
        <w:t xml:space="preserve"> </w:t>
      </w:r>
      <w:r>
        <w:t>strategy to use in any particular case, based on the explanations below.</w:t>
      </w:r>
    </w:p>
    <w:p w14:paraId="2F1DDF05" w14:textId="77777777" w:rsidR="00085191" w:rsidRDefault="00E25059">
      <w:r>
        <w:t xml:space="preserve">  When we speak of free software, we are referring to freedom of use,</w:t>
      </w:r>
      <w:r w:rsidR="00091B1F">
        <w:t xml:space="preserve"> </w:t>
      </w:r>
      <w:r>
        <w:t>not price.  Our General Public Licenses are designed to make sure that</w:t>
      </w:r>
      <w:r w:rsidR="00091B1F">
        <w:t xml:space="preserve"> </w:t>
      </w:r>
      <w:r>
        <w:t>you have the freedom to distribute copies of free software (and charge</w:t>
      </w:r>
      <w:r w:rsidR="00091B1F">
        <w:t xml:space="preserve"> </w:t>
      </w:r>
      <w:r>
        <w:t>for this service if you wish); that you receive source code or can get</w:t>
      </w:r>
      <w:r w:rsidR="00091B1F">
        <w:t xml:space="preserve"> </w:t>
      </w:r>
      <w:r>
        <w:t>it if you want it; that you can change the software and use pieces of</w:t>
      </w:r>
      <w:r w:rsidR="00091B1F">
        <w:t xml:space="preserve"> </w:t>
      </w:r>
      <w:r>
        <w:t>it in new free programs; and that you are informed that you can do</w:t>
      </w:r>
      <w:r w:rsidR="00091B1F">
        <w:t xml:space="preserve"> </w:t>
      </w:r>
      <w:r>
        <w:t>these things.</w:t>
      </w:r>
    </w:p>
    <w:p w14:paraId="28019730" w14:textId="77777777" w:rsidR="00085191" w:rsidRDefault="00E25059">
      <w:r>
        <w:t xml:space="preserve">  To protect your rights, we need to make restrictions that forbid</w:t>
      </w:r>
      <w:r w:rsidR="00091B1F">
        <w:t xml:space="preserve"> </w:t>
      </w:r>
      <w:r>
        <w:t>distributors to deny you these rights or to ask you to surrender these</w:t>
      </w:r>
      <w:r w:rsidR="00091B1F">
        <w:t xml:space="preserve"> </w:t>
      </w:r>
      <w:r>
        <w:t>rights.  These restrictions translate to certain responsibilities for</w:t>
      </w:r>
      <w:r w:rsidR="00091B1F">
        <w:t xml:space="preserve"> </w:t>
      </w:r>
      <w:r>
        <w:t>you if you distribute copies of the library or if you modify it.</w:t>
      </w:r>
    </w:p>
    <w:p w14:paraId="6011D424" w14:textId="77777777" w:rsidR="00085191" w:rsidRDefault="00E25059">
      <w:r>
        <w:t xml:space="preserve">  For example, if you distribute copies of the library, whether gratis</w:t>
      </w:r>
      <w:r w:rsidR="00091B1F">
        <w:t xml:space="preserve"> </w:t>
      </w:r>
      <w:r>
        <w:t>or for a fee, you must give the recipients all the rights that we gave</w:t>
      </w:r>
      <w:r w:rsidR="00091B1F">
        <w:t xml:space="preserve"> </w:t>
      </w:r>
      <w:r>
        <w:t>you.  You must make sure that they, too, receive or can get the source</w:t>
      </w:r>
      <w:r w:rsidR="00091B1F">
        <w:t xml:space="preserve"> </w:t>
      </w:r>
      <w:r>
        <w:t>code.  If you link other code with the library, you must provide</w:t>
      </w:r>
      <w:r w:rsidR="00091B1F">
        <w:t xml:space="preserve"> </w:t>
      </w:r>
      <w:r>
        <w:t>complete object files to the recipients, so that they can relink them</w:t>
      </w:r>
      <w:r w:rsidR="00091B1F">
        <w:t xml:space="preserve"> </w:t>
      </w:r>
      <w:r>
        <w:t>with the library after making changes to the library and recompiling</w:t>
      </w:r>
      <w:r w:rsidR="00091B1F">
        <w:t xml:space="preserve"> </w:t>
      </w:r>
      <w:r>
        <w:t>it.  And you must show them these terms so they know their rights.</w:t>
      </w:r>
    </w:p>
    <w:p w14:paraId="270462C3" w14:textId="77777777" w:rsidR="00085191" w:rsidRDefault="00E25059">
      <w:r>
        <w:t xml:space="preserve">  We protect your rights with a two-step method: (1) we copyright the</w:t>
      </w:r>
      <w:r w:rsidR="00091B1F">
        <w:t xml:space="preserve"> </w:t>
      </w:r>
      <w:r>
        <w:t>library, and (2) we offer you this license, which gives you legal</w:t>
      </w:r>
      <w:r w:rsidR="00091B1F">
        <w:t xml:space="preserve"> </w:t>
      </w:r>
      <w:r>
        <w:t>permission to copy, distribute and/or modify the library.</w:t>
      </w:r>
    </w:p>
    <w:p w14:paraId="6E4DAC14" w14:textId="77777777" w:rsidR="00085191" w:rsidRDefault="00E25059">
      <w:r>
        <w:t xml:space="preserve">  To protect each distributor, we want to make it very clear that</w:t>
      </w:r>
      <w:r w:rsidR="00091B1F">
        <w:t xml:space="preserve"> </w:t>
      </w:r>
      <w:r>
        <w:t>there is no warranty for the free library.  Also, if the library is</w:t>
      </w:r>
      <w:r w:rsidR="00091B1F">
        <w:t xml:space="preserve"> </w:t>
      </w:r>
      <w:r>
        <w:t>modified by someone else and passed on, the recipients should know</w:t>
      </w:r>
      <w:r w:rsidR="00091B1F">
        <w:t xml:space="preserve"> </w:t>
      </w:r>
      <w:r>
        <w:t>that what they have is not the original version, so that the original</w:t>
      </w:r>
      <w:r w:rsidR="00091B1F">
        <w:t xml:space="preserve"> </w:t>
      </w:r>
      <w:r>
        <w:t>author's reputation will not be affected by problems that might be</w:t>
      </w:r>
      <w:r w:rsidR="00091B1F">
        <w:t xml:space="preserve"> </w:t>
      </w:r>
      <w:r>
        <w:t>introduced by others.</w:t>
      </w:r>
    </w:p>
    <w:p w14:paraId="34CF61EB" w14:textId="77777777" w:rsidR="00085191" w:rsidRDefault="00E25059">
      <w:r>
        <w:t xml:space="preserve">  Finally, software patents pose a constant threat to the existence of</w:t>
      </w:r>
      <w:r w:rsidR="00091B1F">
        <w:t xml:space="preserve"> </w:t>
      </w:r>
      <w:r>
        <w:t>any free program.  We wish to make sure that a company cannot</w:t>
      </w:r>
      <w:r w:rsidR="00091B1F">
        <w:t xml:space="preserve"> </w:t>
      </w:r>
      <w:r>
        <w:t>effectively restrict the users of a free program by obtaining a</w:t>
      </w:r>
      <w:r w:rsidR="00091B1F">
        <w:t xml:space="preserve"> </w:t>
      </w:r>
      <w:r>
        <w:t>restrictive license from a patent holder.  Therefore, we insist that</w:t>
      </w:r>
      <w:r w:rsidR="00091B1F">
        <w:t xml:space="preserve"> </w:t>
      </w:r>
      <w:r>
        <w:lastRenderedPageBreak/>
        <w:t>any patent license obtained for a version of the library must be</w:t>
      </w:r>
      <w:r w:rsidR="00091B1F">
        <w:t xml:space="preserve"> </w:t>
      </w:r>
      <w:r>
        <w:t>consistent with the full freedom of use specified in this license.</w:t>
      </w:r>
    </w:p>
    <w:p w14:paraId="12EC4885" w14:textId="77777777" w:rsidR="00085191" w:rsidRDefault="00E25059">
      <w:r>
        <w:t xml:space="preserve">  Most GNU software, including some libraries, is covered by the</w:t>
      </w:r>
      <w:r w:rsidR="00091B1F">
        <w:t xml:space="preserve"> </w:t>
      </w:r>
      <w:r>
        <w:t>ordinary GNU General Public License.  This license, the GNU Lesser</w:t>
      </w:r>
      <w:r w:rsidR="00091B1F">
        <w:t xml:space="preserve"> </w:t>
      </w:r>
      <w:r>
        <w:t>General Public License, applies to certain designated libraries, and</w:t>
      </w:r>
      <w:r w:rsidR="00091B1F">
        <w:t xml:space="preserve"> </w:t>
      </w:r>
      <w:r>
        <w:t>is quite different from the ordinary General Public License.  We use</w:t>
      </w:r>
      <w:r w:rsidR="00091B1F">
        <w:t xml:space="preserve"> </w:t>
      </w:r>
      <w:r>
        <w:t>this license for certain libraries in order to permit linking those</w:t>
      </w:r>
      <w:r w:rsidR="00091B1F">
        <w:t xml:space="preserve"> </w:t>
      </w:r>
      <w:r>
        <w:t>libraries into non-free programs.</w:t>
      </w:r>
    </w:p>
    <w:p w14:paraId="0DA6C91F" w14:textId="77777777" w:rsidR="00085191" w:rsidRDefault="00E25059">
      <w:r>
        <w:t xml:space="preserve">  When a program is linked with a library, whether statically or using</w:t>
      </w:r>
      <w:r w:rsidR="00091B1F">
        <w:t xml:space="preserve"> </w:t>
      </w:r>
      <w:r>
        <w:t>a shared library, the combination of the two is legally speaking a</w:t>
      </w:r>
      <w:r w:rsidR="00091B1F">
        <w:t xml:space="preserve"> </w:t>
      </w:r>
      <w:r>
        <w:t>combined work, a derivative of the original library.  The ordinary</w:t>
      </w:r>
      <w:r w:rsidR="00091B1F">
        <w:t xml:space="preserve"> </w:t>
      </w:r>
      <w:r>
        <w:t>General Public License therefore permits such linking only if the</w:t>
      </w:r>
      <w:r w:rsidR="00091B1F">
        <w:t xml:space="preserve"> </w:t>
      </w:r>
      <w:r>
        <w:t>entire combination fits its criteria of freedom.  The Lesser General</w:t>
      </w:r>
      <w:r w:rsidR="00091B1F">
        <w:t xml:space="preserve"> </w:t>
      </w:r>
      <w:r>
        <w:t>Public License permits more lax criteria for linking other code with</w:t>
      </w:r>
      <w:r w:rsidR="00091B1F">
        <w:t xml:space="preserve"> </w:t>
      </w:r>
      <w:r>
        <w:t>the library.</w:t>
      </w:r>
    </w:p>
    <w:p w14:paraId="527E6395" w14:textId="77777777" w:rsidR="00085191" w:rsidRDefault="00E25059">
      <w:r>
        <w:t xml:space="preserve">  We call this license the Lesser General Public License because it</w:t>
      </w:r>
      <w:r w:rsidR="00091B1F">
        <w:t xml:space="preserve"> </w:t>
      </w:r>
      <w:r>
        <w:t>does Less to protect the user's freedom than the ordinary General</w:t>
      </w:r>
      <w:r w:rsidR="00091B1F">
        <w:t xml:space="preserve"> </w:t>
      </w:r>
      <w:r>
        <w:t>Public License.  It also provides other free software developers Less</w:t>
      </w:r>
      <w:r w:rsidR="00091B1F">
        <w:t xml:space="preserve"> </w:t>
      </w:r>
      <w:r>
        <w:t>of an advantage over competing non-free programs.  These disadvantages</w:t>
      </w:r>
      <w:r w:rsidR="00091B1F">
        <w:t xml:space="preserve"> </w:t>
      </w:r>
      <w:r>
        <w:t>are the reason we use the ordinary General Public License for many</w:t>
      </w:r>
      <w:r w:rsidR="00091B1F">
        <w:t xml:space="preserve"> </w:t>
      </w:r>
      <w:r>
        <w:t>libraries.  However, the Lesser license provides advantages in certain</w:t>
      </w:r>
      <w:r w:rsidR="00091B1F">
        <w:t xml:space="preserve"> </w:t>
      </w:r>
      <w:r>
        <w:t>special circumstances.</w:t>
      </w:r>
    </w:p>
    <w:p w14:paraId="55BF233E" w14:textId="77777777" w:rsidR="00085191" w:rsidRDefault="00E25059">
      <w:r>
        <w:t xml:space="preserve">  For example, on rare occasions, there may be a special need to</w:t>
      </w:r>
      <w:r w:rsidR="00091B1F">
        <w:t xml:space="preserve"> </w:t>
      </w:r>
      <w:r>
        <w:t>encourage the widest possible use of a certain library, so that it becomes</w:t>
      </w:r>
      <w:r w:rsidR="00091B1F">
        <w:t xml:space="preserve"> </w:t>
      </w:r>
      <w:r>
        <w:t>a de-facto standard.  To achieve this, non-free programs must be</w:t>
      </w:r>
      <w:r w:rsidR="00091B1F">
        <w:t xml:space="preserve"> </w:t>
      </w:r>
      <w:r>
        <w:t>allowed to use the library.  A more frequent case is that a free</w:t>
      </w:r>
      <w:r w:rsidR="00091B1F">
        <w:t xml:space="preserve"> </w:t>
      </w:r>
      <w:r>
        <w:t>library does the same job as widely used non-free libraries.  In this</w:t>
      </w:r>
      <w:r w:rsidR="00091B1F">
        <w:t xml:space="preserve"> </w:t>
      </w:r>
      <w:r>
        <w:t>case, there is little to gain by limiting the free library to free</w:t>
      </w:r>
      <w:r w:rsidR="00091B1F">
        <w:t xml:space="preserve"> </w:t>
      </w:r>
      <w:r>
        <w:t>software only, so we use the Lesser General Public License.</w:t>
      </w:r>
    </w:p>
    <w:p w14:paraId="20B7F2BE" w14:textId="77777777" w:rsidR="00085191" w:rsidRDefault="00E25059">
      <w:r>
        <w:t xml:space="preserve">  In other cases, permission to use a particular library in non-free</w:t>
      </w:r>
      <w:r w:rsidR="00091B1F">
        <w:t xml:space="preserve"> </w:t>
      </w:r>
      <w:r>
        <w:t>programs enables a greater number of people to use a large body of</w:t>
      </w:r>
      <w:r w:rsidR="00091B1F">
        <w:t xml:space="preserve"> </w:t>
      </w:r>
      <w:r>
        <w:t>free software.  For example, permission to use the GNU C Library in</w:t>
      </w:r>
      <w:r w:rsidR="00091B1F">
        <w:t xml:space="preserve"> </w:t>
      </w:r>
      <w:r>
        <w:t>non-free programs enables many more people to use the whole GNU</w:t>
      </w:r>
      <w:r w:rsidR="00091B1F">
        <w:t xml:space="preserve"> </w:t>
      </w:r>
      <w:r>
        <w:t>operating system, as well as its variant, the GNU/Linux operating</w:t>
      </w:r>
      <w:r w:rsidR="00091B1F">
        <w:t xml:space="preserve"> </w:t>
      </w:r>
      <w:r>
        <w:t>system.</w:t>
      </w:r>
    </w:p>
    <w:p w14:paraId="4BE8281B" w14:textId="77777777" w:rsidR="00085191" w:rsidRDefault="00E25059">
      <w:r>
        <w:t xml:space="preserve">  Although the Lesser General Public License is Less protective of the</w:t>
      </w:r>
      <w:r w:rsidR="00091B1F">
        <w:t xml:space="preserve"> </w:t>
      </w:r>
      <w:r>
        <w:t>users' freedom, it does ensure that the user of a program that is</w:t>
      </w:r>
      <w:r w:rsidR="00091B1F">
        <w:t xml:space="preserve"> </w:t>
      </w:r>
      <w:r>
        <w:t>linked with the Library has the freedom and the wherewithal to run</w:t>
      </w:r>
      <w:r w:rsidR="00091B1F">
        <w:t xml:space="preserve"> </w:t>
      </w:r>
      <w:r>
        <w:t>that program using a modified version of the Library.</w:t>
      </w:r>
    </w:p>
    <w:p w14:paraId="24577FC8" w14:textId="77777777" w:rsidR="00085191" w:rsidRDefault="00E25059">
      <w:r>
        <w:t xml:space="preserve">  The precise terms and conditions for copying, distribution and</w:t>
      </w:r>
      <w:r w:rsidR="00091B1F">
        <w:t xml:space="preserve"> </w:t>
      </w:r>
      <w:r>
        <w:t>modification follow.  Pay close attention to the difference between a</w:t>
      </w:r>
      <w:r w:rsidR="00091B1F">
        <w:t xml:space="preserve"> </w:t>
      </w:r>
      <w:r>
        <w:t>work based on the library and a work that uses the library.  The</w:t>
      </w:r>
      <w:r w:rsidR="00091B1F">
        <w:t xml:space="preserve"> </w:t>
      </w:r>
      <w:r>
        <w:t>former contains code derived from the library, whereas the latter must</w:t>
      </w:r>
      <w:r w:rsidR="00091B1F">
        <w:t xml:space="preserve"> </w:t>
      </w:r>
      <w:r>
        <w:t>be combined with the library in order to run.</w:t>
      </w:r>
    </w:p>
    <w:p w14:paraId="4BCDEBAE" w14:textId="77777777" w:rsidR="00085191" w:rsidRDefault="00E25059">
      <w:r>
        <w:t xml:space="preserve">                  </w:t>
      </w:r>
      <w:r w:rsidRPr="00CE7DF1">
        <w:t>GNU LESSER GENERAL PUBLIC LICENSE</w:t>
      </w:r>
      <w:r w:rsidR="00091B1F" w:rsidRPr="00CE7DF1">
        <w:t xml:space="preserve"> </w:t>
      </w:r>
      <w:r w:rsidRPr="00CE7DF1">
        <w:t xml:space="preserve">   TERMS AND CONDITIONS FOR COPYING, DISTRIBUTION AND MODIFICATION</w:t>
      </w:r>
    </w:p>
    <w:p w14:paraId="35D74BC0" w14:textId="77777777" w:rsidR="00085191" w:rsidRDefault="00E25059">
      <w:r>
        <w:t xml:space="preserve">  0. This License Agreement applies to any software library or other</w:t>
      </w:r>
      <w:r w:rsidR="00091B1F">
        <w:t xml:space="preserve"> </w:t>
      </w:r>
      <w:r>
        <w:t>program which contains a notice placed by the copyright holder or</w:t>
      </w:r>
      <w:r w:rsidR="00091B1F">
        <w:t xml:space="preserve"> </w:t>
      </w:r>
      <w:r>
        <w:t>other authorized party saying it may be distributed under the terms of</w:t>
      </w:r>
      <w:r w:rsidR="00091B1F">
        <w:t xml:space="preserve"> </w:t>
      </w:r>
      <w:r>
        <w:t>this Lesser General Public License (also called this License).</w:t>
      </w:r>
      <w:r w:rsidR="00091B1F">
        <w:t xml:space="preserve"> </w:t>
      </w:r>
      <w:r>
        <w:t>Each licensee is addressed as you.</w:t>
      </w:r>
    </w:p>
    <w:p w14:paraId="1F81E0EA" w14:textId="77777777" w:rsidR="00085191" w:rsidRDefault="00E25059">
      <w:r>
        <w:t xml:space="preserve">  A library means a collection of software functions and/or data</w:t>
      </w:r>
      <w:r w:rsidR="00091B1F">
        <w:t xml:space="preserve"> </w:t>
      </w:r>
      <w:r>
        <w:t>prepared so as to be conveniently linked with application programs</w:t>
      </w:r>
      <w:r w:rsidR="00091B1F">
        <w:t xml:space="preserve"> </w:t>
      </w:r>
      <w:r>
        <w:t>(which use some of those functions and data) to form executables.</w:t>
      </w:r>
    </w:p>
    <w:p w14:paraId="549E3484" w14:textId="77777777" w:rsidR="00085191" w:rsidRDefault="00E25059">
      <w:r>
        <w:lastRenderedPageBreak/>
        <w:t xml:space="preserve">  The Library, below, refers to any such software library or work</w:t>
      </w:r>
      <w:r w:rsidR="00091B1F">
        <w:t xml:space="preserve"> </w:t>
      </w:r>
      <w:r>
        <w:t>which has been distributed under these terms.  A work based on the</w:t>
      </w:r>
      <w:r w:rsidR="00091B1F">
        <w:t xml:space="preserve"> </w:t>
      </w:r>
      <w:r>
        <w:t>Library means either the Library or any derivative work under</w:t>
      </w:r>
      <w:r w:rsidR="00091B1F">
        <w:t xml:space="preserve"> </w:t>
      </w:r>
      <w:r>
        <w:t>copyright law: that is to say, a work containing the Library or a</w:t>
      </w:r>
      <w:r w:rsidR="00091B1F">
        <w:t xml:space="preserve"> </w:t>
      </w:r>
      <w:r>
        <w:t>portion of it, either verbatim or with modifications and/or translated</w:t>
      </w:r>
      <w:r w:rsidR="00091B1F">
        <w:t xml:space="preserve"> </w:t>
      </w:r>
      <w:r>
        <w:t>straightforwardly into another language.  (Hereinafter, translation is</w:t>
      </w:r>
      <w:r w:rsidR="00091B1F">
        <w:t xml:space="preserve"> </w:t>
      </w:r>
      <w:r>
        <w:t>included without limitation in the term modification.)</w:t>
      </w:r>
    </w:p>
    <w:p w14:paraId="54519F0B" w14:textId="77777777" w:rsidR="00085191" w:rsidRDefault="00E25059">
      <w:r>
        <w:t xml:space="preserve">  Source code for a work means the preferred form of the work for</w:t>
      </w:r>
      <w:r w:rsidR="00091B1F">
        <w:t xml:space="preserve"> </w:t>
      </w:r>
      <w:r>
        <w:t>making modifications to it.  For a library, complete source code means</w:t>
      </w:r>
      <w:r w:rsidR="00091B1F">
        <w:t xml:space="preserve"> </w:t>
      </w:r>
      <w:r>
        <w:t>all the source code for all modules it contains, plus any associated</w:t>
      </w:r>
      <w:r w:rsidR="00091B1F">
        <w:t xml:space="preserve"> </w:t>
      </w:r>
      <w:r>
        <w:t>interface definition files, plus the scripts used to control compilation</w:t>
      </w:r>
      <w:r w:rsidR="00091B1F">
        <w:t xml:space="preserve"> </w:t>
      </w:r>
      <w:r>
        <w:t>and installation of the library.</w:t>
      </w:r>
    </w:p>
    <w:p w14:paraId="5A4F42D5" w14:textId="77777777" w:rsidR="00085191" w:rsidRDefault="00E25059">
      <w:r>
        <w:t xml:space="preserve">  Activities other than copying, distribution and modification are not</w:t>
      </w:r>
      <w:r w:rsidR="00091B1F">
        <w:t xml:space="preserve"> </w:t>
      </w:r>
      <w:r>
        <w:t>covered by this License; they are outside its scope.  The act of</w:t>
      </w:r>
      <w:r w:rsidR="00091B1F">
        <w:t xml:space="preserve"> </w:t>
      </w:r>
      <w:r>
        <w:t>running a program using the Library is not restricted, and output from</w:t>
      </w:r>
      <w:r w:rsidR="00091B1F">
        <w:t xml:space="preserve"> </w:t>
      </w:r>
      <w:r>
        <w:t>such a program is covered only if its contents constitute a work based</w:t>
      </w:r>
      <w:r w:rsidR="00091B1F">
        <w:t xml:space="preserve"> </w:t>
      </w:r>
      <w:r>
        <w:t>on the Library (independent of the use of the Library in a tool for</w:t>
      </w:r>
      <w:r w:rsidR="00091B1F">
        <w:t xml:space="preserve"> </w:t>
      </w:r>
      <w:r>
        <w:t>writing it).  Whether that is true depends on what the Library does</w:t>
      </w:r>
      <w:r w:rsidR="00091B1F">
        <w:t xml:space="preserve"> </w:t>
      </w:r>
      <w:r>
        <w:t>and what the program that uses the Library does.</w:t>
      </w:r>
    </w:p>
    <w:p w14:paraId="2DC3DD6A" w14:textId="77777777" w:rsidR="00085191" w:rsidRDefault="00E25059">
      <w:r>
        <w:t xml:space="preserve">  1. You may copy and distribute verbatim copies of the Library's</w:t>
      </w:r>
      <w:r w:rsidR="00091B1F">
        <w:t xml:space="preserve"> </w:t>
      </w:r>
      <w:r>
        <w:t>complete source code as you receive it, in any medium, provided that</w:t>
      </w:r>
      <w:r w:rsidR="00091B1F">
        <w:t xml:space="preserve"> </w:t>
      </w:r>
      <w:r>
        <w:t>you conspicuously and appropriately publish on each copy an</w:t>
      </w:r>
      <w:r w:rsidR="00091B1F">
        <w:t xml:space="preserve"> </w:t>
      </w:r>
      <w:r>
        <w:t>appropriate copyright notice and disclaimer of warranty; keep intact</w:t>
      </w:r>
      <w:r w:rsidR="00091B1F">
        <w:t xml:space="preserve"> </w:t>
      </w:r>
      <w:r>
        <w:t>all the notices that refer to this License and to the absence of any</w:t>
      </w:r>
      <w:r w:rsidR="00091B1F">
        <w:t xml:space="preserve"> </w:t>
      </w:r>
      <w:r>
        <w:t>warranty; and distribute a copy of this License along with the</w:t>
      </w:r>
      <w:r w:rsidR="00091B1F">
        <w:t xml:space="preserve"> </w:t>
      </w:r>
      <w:r>
        <w:t>Library.</w:t>
      </w:r>
    </w:p>
    <w:p w14:paraId="4E1204E6" w14:textId="77777777" w:rsidR="00085191" w:rsidRDefault="00E25059">
      <w:r>
        <w:t xml:space="preserve">  You may charge a fee for the physical act of transferring a copy,</w:t>
      </w:r>
      <w:r w:rsidR="00091B1F">
        <w:t xml:space="preserve"> </w:t>
      </w:r>
      <w:r>
        <w:t>and you may at your option offer warranty protection in exchange for a</w:t>
      </w:r>
      <w:r w:rsidR="00091B1F">
        <w:t xml:space="preserve"> </w:t>
      </w:r>
      <w:r>
        <w:t>fee.</w:t>
      </w:r>
    </w:p>
    <w:p w14:paraId="2452B9C8" w14:textId="77777777" w:rsidR="00085191" w:rsidRDefault="00E25059">
      <w:r>
        <w:t xml:space="preserve">  2. You may modify your copy or copies of the Library or any portion</w:t>
      </w:r>
      <w:r w:rsidR="00091B1F">
        <w:t xml:space="preserve"> </w:t>
      </w:r>
      <w:r>
        <w:t>of it, thus forming a work based on the Library, and copy and</w:t>
      </w:r>
      <w:r w:rsidR="00091B1F">
        <w:t xml:space="preserve"> </w:t>
      </w:r>
      <w:r>
        <w:t>distribute such modifications or work under the terms of Section 1</w:t>
      </w:r>
      <w:r w:rsidR="00091B1F">
        <w:t xml:space="preserve"> </w:t>
      </w:r>
      <w:r>
        <w:t>above, provided that you also meet all of these conditions:</w:t>
      </w:r>
    </w:p>
    <w:p w14:paraId="14ADF969" w14:textId="77777777" w:rsidR="00085191" w:rsidRDefault="00E25059">
      <w:r>
        <w:t xml:space="preserve">    a) The modified work must itself be a software library.</w:t>
      </w:r>
    </w:p>
    <w:p w14:paraId="7145FD1E" w14:textId="77777777" w:rsidR="00085191" w:rsidRDefault="00E25059">
      <w:r>
        <w:t xml:space="preserve">    b) You must cause the files modified to carry prominent notices</w:t>
      </w:r>
      <w:r w:rsidR="00091B1F">
        <w:t xml:space="preserve"> </w:t>
      </w:r>
      <w:r>
        <w:t xml:space="preserve">    stating that you changed the files and the date of any change.</w:t>
      </w:r>
    </w:p>
    <w:p w14:paraId="250C6F25" w14:textId="77777777" w:rsidR="00085191" w:rsidRDefault="00E25059">
      <w:r>
        <w:t xml:space="preserve">    c) You must cause the whole of the work to be licensed at no</w:t>
      </w:r>
      <w:r w:rsidR="00091B1F">
        <w:t xml:space="preserve"> </w:t>
      </w:r>
      <w:r>
        <w:t xml:space="preserve">    charge to all third parties under the terms of this License.</w:t>
      </w:r>
    </w:p>
    <w:p w14:paraId="6910B309" w14:textId="77777777" w:rsidR="00085191" w:rsidRDefault="00E25059">
      <w:r>
        <w:t xml:space="preserve">    d) If a facility in the modified Library refers to a function or a</w:t>
      </w:r>
      <w:r w:rsidR="00091B1F">
        <w:t xml:space="preserve"> </w:t>
      </w:r>
      <w:r>
        <w:t xml:space="preserve">    table of data to be supplied by an application program that uses</w:t>
      </w:r>
      <w:r w:rsidR="00091B1F">
        <w:t xml:space="preserve"> </w:t>
      </w:r>
      <w:r>
        <w:t xml:space="preserve">    the facility, other than as an argument passed when the facility</w:t>
      </w:r>
      <w:r w:rsidR="00091B1F">
        <w:t xml:space="preserve"> </w:t>
      </w:r>
      <w:r>
        <w:t xml:space="preserve">    is invoked, then you must make a good faith effort to ensure that,</w:t>
      </w:r>
      <w:r w:rsidR="00091B1F">
        <w:t xml:space="preserve"> </w:t>
      </w:r>
      <w:r>
        <w:t xml:space="preserve">    in the event an application does not supply such function or</w:t>
      </w:r>
      <w:r w:rsidR="00091B1F">
        <w:t xml:space="preserve"> </w:t>
      </w:r>
      <w:r>
        <w:t xml:space="preserve">    table, the facility still operates, and performs whatever part of</w:t>
      </w:r>
      <w:r w:rsidR="00091B1F">
        <w:t xml:space="preserve"> </w:t>
      </w:r>
      <w:r>
        <w:t xml:space="preserve">    its purpose remains meaningful.</w:t>
      </w:r>
    </w:p>
    <w:p w14:paraId="40B13CE2" w14:textId="77777777" w:rsidR="00085191" w:rsidRDefault="00E25059">
      <w:r>
        <w:t xml:space="preserve">    (For example, a function in a library to compute square roots has</w:t>
      </w:r>
      <w:r w:rsidR="00091B1F">
        <w:t xml:space="preserve"> </w:t>
      </w:r>
      <w:r>
        <w:t xml:space="preserve">    a purpose that is entirely well-defined independent of the</w:t>
      </w:r>
      <w:r w:rsidR="00091B1F">
        <w:t xml:space="preserve"> </w:t>
      </w:r>
      <w:r>
        <w:t xml:space="preserve">    application.  Therefore, Subsection 2d requires that any</w:t>
      </w:r>
      <w:r w:rsidR="00091B1F">
        <w:t xml:space="preserve"> </w:t>
      </w:r>
      <w:r>
        <w:t xml:space="preserve">    application-supplied function or table used by this function must</w:t>
      </w:r>
      <w:r w:rsidR="00091B1F">
        <w:t xml:space="preserve"> </w:t>
      </w:r>
      <w:r>
        <w:t xml:space="preserve">    be optional: if the application does not supply it, the square</w:t>
      </w:r>
      <w:r w:rsidR="00091B1F">
        <w:t xml:space="preserve"> </w:t>
      </w:r>
      <w:r>
        <w:t xml:space="preserve">    root function must still compute square roots.)</w:t>
      </w:r>
    </w:p>
    <w:p w14:paraId="6A79710E" w14:textId="77777777" w:rsidR="00085191" w:rsidRDefault="00E25059">
      <w:r>
        <w:t>These requirements apply to the modified work as a whole.  If</w:t>
      </w:r>
      <w:r w:rsidR="00091B1F">
        <w:t xml:space="preserve"> </w:t>
      </w:r>
      <w:r>
        <w:t>identifiable sections of that work are not derived from the Library,</w:t>
      </w:r>
      <w:r w:rsidR="00091B1F">
        <w:t xml:space="preserve"> </w:t>
      </w:r>
      <w:r>
        <w:t>and can be reasonably considered independent and separate works in</w:t>
      </w:r>
      <w:r w:rsidR="00091B1F">
        <w:t xml:space="preserve"> </w:t>
      </w:r>
      <w:r>
        <w:t>themselves, then this License, and its terms, do not apply to those</w:t>
      </w:r>
      <w:r w:rsidR="00091B1F">
        <w:t xml:space="preserve"> </w:t>
      </w:r>
      <w:r>
        <w:t>sections when you distribute them as separate works.  But when you</w:t>
      </w:r>
      <w:r w:rsidR="00091B1F">
        <w:t xml:space="preserve"> </w:t>
      </w:r>
      <w:r>
        <w:lastRenderedPageBreak/>
        <w:t>distribute the same sections as part of a whole which is a work based</w:t>
      </w:r>
      <w:r w:rsidR="00091B1F">
        <w:t xml:space="preserve"> </w:t>
      </w:r>
      <w:r>
        <w:t>on the Library, the distribution of the whole must be on the terms of</w:t>
      </w:r>
      <w:r w:rsidR="00091B1F">
        <w:t xml:space="preserve"> </w:t>
      </w:r>
      <w:r>
        <w:t>this License, whose permissions for other licensees extend to the</w:t>
      </w:r>
      <w:r w:rsidR="00091B1F">
        <w:t xml:space="preserve"> </w:t>
      </w:r>
      <w:r>
        <w:t>entire whole, and thus to each and every part regardless of who wrote</w:t>
      </w:r>
      <w:r w:rsidR="00091B1F">
        <w:t xml:space="preserve"> </w:t>
      </w:r>
      <w:r>
        <w:t>it.</w:t>
      </w:r>
    </w:p>
    <w:p w14:paraId="4FF326D0" w14:textId="77777777" w:rsidR="00085191" w:rsidRDefault="00E25059">
      <w:r>
        <w:t>Thus, it is not the intent of this section to claim rights or contest</w:t>
      </w:r>
      <w:r w:rsidR="00091B1F">
        <w:t xml:space="preserve"> </w:t>
      </w:r>
      <w:r>
        <w:t>your rights to work written entirely by you; rather, the intent is to</w:t>
      </w:r>
      <w:r w:rsidR="00091B1F">
        <w:t xml:space="preserve"> </w:t>
      </w:r>
      <w:r>
        <w:t>exercise the right to control the distribution of derivative or</w:t>
      </w:r>
      <w:r w:rsidR="00091B1F">
        <w:t xml:space="preserve"> </w:t>
      </w:r>
      <w:r>
        <w:t>collective works based on the Library.</w:t>
      </w:r>
    </w:p>
    <w:p w14:paraId="3E24D5A6" w14:textId="77777777" w:rsidR="00085191" w:rsidRDefault="00E25059">
      <w:r>
        <w:t>In addition, mere aggregation of another work not based on the Library</w:t>
      </w:r>
      <w:r w:rsidR="00091B1F">
        <w:t xml:space="preserve"> </w:t>
      </w:r>
      <w:r>
        <w:t>with the Library (or with a work based on the Library) on a volume of</w:t>
      </w:r>
      <w:r w:rsidR="00091B1F">
        <w:t xml:space="preserve"> </w:t>
      </w:r>
      <w:r>
        <w:t>a storage or distribution medium does not bring the other work under</w:t>
      </w:r>
      <w:r w:rsidR="00091B1F">
        <w:t xml:space="preserve"> </w:t>
      </w:r>
      <w:r>
        <w:t>the scope of this License.</w:t>
      </w:r>
    </w:p>
    <w:p w14:paraId="26252436" w14:textId="77777777" w:rsidR="00085191" w:rsidRDefault="00E25059">
      <w:r>
        <w:t xml:space="preserve">  3. You may opt to apply the terms of the ordinary GNU General Public</w:t>
      </w:r>
      <w:r w:rsidR="00091B1F">
        <w:t xml:space="preserve"> </w:t>
      </w:r>
      <w:r>
        <w:t>License instead of this License to a given copy of the Library.  To do</w:t>
      </w:r>
      <w:r w:rsidR="00091B1F">
        <w:t xml:space="preserve"> </w:t>
      </w:r>
      <w:r>
        <w:t>this, you must alter all the notices that refer to this License, so</w:t>
      </w:r>
      <w:r w:rsidR="00091B1F">
        <w:t xml:space="preserve"> </w:t>
      </w:r>
      <w:r>
        <w:t>that they refer to the ordinary GNU General Public License, version 2,</w:t>
      </w:r>
      <w:r w:rsidR="00091B1F">
        <w:t xml:space="preserve"> </w:t>
      </w:r>
      <w:r>
        <w:t>instead of to this License.  (If a newer version than version 2 of the</w:t>
      </w:r>
      <w:r w:rsidR="00091B1F">
        <w:t xml:space="preserve"> </w:t>
      </w:r>
      <w:r>
        <w:t>ordinary GNU General Public License has appeared, then you can specify</w:t>
      </w:r>
      <w:r w:rsidR="00091B1F">
        <w:t xml:space="preserve"> </w:t>
      </w:r>
      <w:r>
        <w:t>that version instead if you wish.)  Do not make any other change in</w:t>
      </w:r>
      <w:r w:rsidR="00091B1F">
        <w:t xml:space="preserve"> </w:t>
      </w:r>
      <w:r>
        <w:t>these notices.</w:t>
      </w:r>
    </w:p>
    <w:p w14:paraId="79EAFC76" w14:textId="77777777" w:rsidR="00085191" w:rsidRDefault="00E25059">
      <w:r>
        <w:t xml:space="preserve">  Once this change is made in a given copy, it is irreversible for</w:t>
      </w:r>
      <w:r w:rsidR="00091B1F">
        <w:t xml:space="preserve"> </w:t>
      </w:r>
      <w:r>
        <w:t>that copy, so the ordinary GNU General Public License applies to all</w:t>
      </w:r>
      <w:r w:rsidR="00091B1F">
        <w:t xml:space="preserve"> </w:t>
      </w:r>
      <w:r>
        <w:t>subsequent copies and derivative works made from that copy.</w:t>
      </w:r>
    </w:p>
    <w:p w14:paraId="46E43AB2" w14:textId="77777777" w:rsidR="00085191" w:rsidRDefault="00E25059">
      <w:r>
        <w:t xml:space="preserve">  This option is useful when you wish to copy part of the code of</w:t>
      </w:r>
      <w:r w:rsidR="00091B1F">
        <w:t xml:space="preserve"> </w:t>
      </w:r>
      <w:r>
        <w:t>the Library into a program that is not a library.</w:t>
      </w:r>
    </w:p>
    <w:p w14:paraId="3CAC9402" w14:textId="77777777" w:rsidR="00085191" w:rsidRDefault="00E25059">
      <w:r>
        <w:t xml:space="preserve">  4. You may copy and distribute the Library (or a portion or</w:t>
      </w:r>
      <w:r w:rsidR="00091B1F">
        <w:t xml:space="preserve"> </w:t>
      </w:r>
      <w:r>
        <w:t>derivative of it, under Section 2) in object code or executable form</w:t>
      </w:r>
      <w:r w:rsidR="00091B1F">
        <w:t xml:space="preserve"> </w:t>
      </w:r>
      <w:r>
        <w:t>under the terms of Sections 1 and 2 above provided that you accompany</w:t>
      </w:r>
      <w:r w:rsidR="00091B1F">
        <w:t xml:space="preserve"> </w:t>
      </w:r>
      <w:r>
        <w:t>it with the complete corresponding machine-readable source code, which</w:t>
      </w:r>
      <w:r w:rsidR="00091B1F">
        <w:t xml:space="preserve"> </w:t>
      </w:r>
      <w:r>
        <w:t>must be distributed under the terms of Sections 1 and 2 above on a</w:t>
      </w:r>
      <w:r w:rsidR="00091B1F">
        <w:t xml:space="preserve"> </w:t>
      </w:r>
      <w:r>
        <w:t>medium customarily used for software interchange.</w:t>
      </w:r>
    </w:p>
    <w:p w14:paraId="43B6E64B" w14:textId="77777777" w:rsidR="00085191" w:rsidRDefault="00E25059">
      <w:r>
        <w:t xml:space="preserve">  If distribution of object code is made by offering access to copy</w:t>
      </w:r>
      <w:r w:rsidR="00091B1F">
        <w:t xml:space="preserve"> </w:t>
      </w:r>
      <w:r>
        <w:t>from a designated place, then offering equivalent access to copy the</w:t>
      </w:r>
      <w:r w:rsidR="00091B1F">
        <w:t xml:space="preserve"> </w:t>
      </w:r>
      <w:r>
        <w:t>source code from the same place satisfies the requirement to</w:t>
      </w:r>
      <w:r w:rsidR="00091B1F">
        <w:t xml:space="preserve"> </w:t>
      </w:r>
      <w:r>
        <w:t>distribute the source code, even though third parties are not</w:t>
      </w:r>
      <w:r w:rsidR="00091B1F">
        <w:t xml:space="preserve"> </w:t>
      </w:r>
      <w:r>
        <w:t>compelled to copy the source along with the object code.</w:t>
      </w:r>
    </w:p>
    <w:p w14:paraId="5AADB5B8" w14:textId="77777777" w:rsidR="00085191" w:rsidRDefault="00E25059">
      <w:r>
        <w:t xml:space="preserve">  5. A program that contains no derivative of any portion of the</w:t>
      </w:r>
      <w:r w:rsidR="00091B1F">
        <w:t xml:space="preserve"> </w:t>
      </w:r>
      <w:r>
        <w:t>Library, but is designed to work with the Library by being compiled or</w:t>
      </w:r>
      <w:r w:rsidR="00091B1F">
        <w:t xml:space="preserve"> </w:t>
      </w:r>
      <w:r>
        <w:t>linked with it, is called a work that uses the Library.  Such a</w:t>
      </w:r>
      <w:r w:rsidR="00091B1F">
        <w:t xml:space="preserve"> </w:t>
      </w:r>
      <w:r>
        <w:t>work, in isolation, is not a derivative work of the Library, and</w:t>
      </w:r>
      <w:r w:rsidR="00091B1F">
        <w:t xml:space="preserve"> </w:t>
      </w:r>
      <w:r>
        <w:t>therefore falls outside the scope of this License.</w:t>
      </w:r>
    </w:p>
    <w:p w14:paraId="552131F4" w14:textId="77777777" w:rsidR="00085191" w:rsidRDefault="00E25059">
      <w:r>
        <w:t xml:space="preserve">  However, linking a work that uses the Library with the Library</w:t>
      </w:r>
      <w:r w:rsidR="00091B1F">
        <w:t xml:space="preserve"> </w:t>
      </w:r>
      <w:r>
        <w:t>creates an executable that is a derivative of the Library (because it</w:t>
      </w:r>
      <w:r w:rsidR="00091B1F">
        <w:t xml:space="preserve"> </w:t>
      </w:r>
      <w:r>
        <w:t>contains portions of the Library), rather than a work that uses the</w:t>
      </w:r>
      <w:r w:rsidR="00091B1F">
        <w:t xml:space="preserve"> </w:t>
      </w:r>
      <w:r>
        <w:t>library.  The executable is therefore covered by this License.</w:t>
      </w:r>
      <w:r w:rsidR="00091B1F">
        <w:t xml:space="preserve"> </w:t>
      </w:r>
      <w:r>
        <w:t>Section 6 states terms for distribution of such executables.</w:t>
      </w:r>
    </w:p>
    <w:p w14:paraId="75863CDF" w14:textId="77777777" w:rsidR="00085191" w:rsidRDefault="00E25059">
      <w:r>
        <w:t xml:space="preserve">  When a work that uses the Library uses material from a header file</w:t>
      </w:r>
      <w:r w:rsidR="00091B1F">
        <w:t xml:space="preserve"> </w:t>
      </w:r>
      <w:r>
        <w:t>that is part of the Library, the object code for the work may be a</w:t>
      </w:r>
      <w:r w:rsidR="00091B1F">
        <w:t xml:space="preserve"> </w:t>
      </w:r>
      <w:r>
        <w:t>derivative work of the Library even though the source code is not.</w:t>
      </w:r>
      <w:r w:rsidR="00091B1F">
        <w:t xml:space="preserve"> </w:t>
      </w:r>
      <w:r>
        <w:t>Whether this is true is especially significant if the work can be</w:t>
      </w:r>
      <w:r w:rsidR="00091B1F">
        <w:t xml:space="preserve"> </w:t>
      </w:r>
      <w:r>
        <w:t>linked without the Library, or if the work is itself a library.  The</w:t>
      </w:r>
      <w:r w:rsidR="00091B1F">
        <w:t xml:space="preserve"> </w:t>
      </w:r>
      <w:r>
        <w:t>threshold for this to be true is not precisely defined by law.</w:t>
      </w:r>
    </w:p>
    <w:p w14:paraId="39DA320B" w14:textId="77777777" w:rsidR="00085191" w:rsidRDefault="00E25059">
      <w:r>
        <w:t xml:space="preserve">  If such an object file uses only numerical parameters, data</w:t>
      </w:r>
      <w:r w:rsidR="00091B1F">
        <w:t xml:space="preserve"> </w:t>
      </w:r>
      <w:r>
        <w:t>structure layouts and accessors, and small macros and small inline</w:t>
      </w:r>
      <w:r w:rsidR="00091B1F">
        <w:t xml:space="preserve"> </w:t>
      </w:r>
      <w:r>
        <w:t xml:space="preserve">functions (ten lines or less in length), then </w:t>
      </w:r>
      <w:r>
        <w:lastRenderedPageBreak/>
        <w:t>the use of the object</w:t>
      </w:r>
      <w:r w:rsidR="00091B1F">
        <w:t xml:space="preserve"> </w:t>
      </w:r>
      <w:r>
        <w:t>file is unrestricted, regardless of whether it is legally a derivative</w:t>
      </w:r>
      <w:r w:rsidR="00091B1F">
        <w:t xml:space="preserve"> </w:t>
      </w:r>
      <w:r>
        <w:t>work.  (Executables containing this object code plus portions of the</w:t>
      </w:r>
      <w:r w:rsidR="00091B1F">
        <w:t xml:space="preserve"> </w:t>
      </w:r>
      <w:r>
        <w:t>Library will still fall under Section 6.)</w:t>
      </w:r>
    </w:p>
    <w:p w14:paraId="02BEB3BB" w14:textId="77777777" w:rsidR="00085191" w:rsidRDefault="00E25059">
      <w:r>
        <w:t xml:space="preserve">  Otherwise, if the work is a derivative of the Library, you may</w:t>
      </w:r>
      <w:r w:rsidR="00091B1F">
        <w:t xml:space="preserve"> </w:t>
      </w:r>
      <w:r>
        <w:t>distribute the object code for the work under the terms of Section 6.</w:t>
      </w:r>
      <w:r w:rsidR="00091B1F">
        <w:t xml:space="preserve"> </w:t>
      </w:r>
      <w:r>
        <w:t>Any executables containing that work also fall under Section 6,</w:t>
      </w:r>
      <w:r w:rsidR="00091B1F">
        <w:t xml:space="preserve"> </w:t>
      </w:r>
      <w:r>
        <w:t>whether or not they are linked directly with the Library itself.</w:t>
      </w:r>
    </w:p>
    <w:p w14:paraId="6901B757" w14:textId="77777777" w:rsidR="00085191" w:rsidRDefault="00E25059">
      <w:r>
        <w:t xml:space="preserve">  6. As an exception to the Sections above, you may also combine or</w:t>
      </w:r>
      <w:r w:rsidR="00091B1F">
        <w:t xml:space="preserve"> </w:t>
      </w:r>
      <w:r>
        <w:t>link a work that uses the Library with the Library to produce a</w:t>
      </w:r>
      <w:r w:rsidR="00091B1F">
        <w:t xml:space="preserve"> </w:t>
      </w:r>
      <w:r>
        <w:t>work containing portions of the Library, and distribute that work</w:t>
      </w:r>
      <w:r w:rsidR="00091B1F">
        <w:t xml:space="preserve"> </w:t>
      </w:r>
      <w:r>
        <w:t>under terms of your choice, provided that the terms permit</w:t>
      </w:r>
      <w:r w:rsidR="00091B1F">
        <w:t xml:space="preserve"> </w:t>
      </w:r>
      <w:r>
        <w:t>modification of the work for the customer's own use and reverse</w:t>
      </w:r>
      <w:r w:rsidR="00091B1F">
        <w:t xml:space="preserve"> </w:t>
      </w:r>
      <w:r>
        <w:t>engineering for debugging such modifications.</w:t>
      </w:r>
    </w:p>
    <w:p w14:paraId="01E37D79" w14:textId="77777777" w:rsidR="00085191" w:rsidRDefault="00E25059">
      <w:r>
        <w:t xml:space="preserve">  You must give prominent notice with each copy of the work that the</w:t>
      </w:r>
      <w:r w:rsidR="00091B1F">
        <w:t xml:space="preserve"> </w:t>
      </w:r>
      <w:r>
        <w:t>Library is used in it and that the Library and its use are covered by</w:t>
      </w:r>
      <w:r w:rsidR="00091B1F">
        <w:t xml:space="preserve"> </w:t>
      </w:r>
      <w:r>
        <w:t>this License.  You must supply a copy of this License.  If the work</w:t>
      </w:r>
      <w:r w:rsidR="00091B1F">
        <w:t xml:space="preserve"> </w:t>
      </w:r>
      <w:r>
        <w:t>during execution displays copyright notices, you must include the</w:t>
      </w:r>
      <w:r w:rsidR="00091B1F">
        <w:t xml:space="preserve"> </w:t>
      </w:r>
      <w:r>
        <w:t>copyright notice for the Library among them, as well as a reference</w:t>
      </w:r>
      <w:r w:rsidR="00091B1F">
        <w:t xml:space="preserve"> </w:t>
      </w:r>
      <w:r>
        <w:t>directing the user to the copy of this License.  Also, you must do one</w:t>
      </w:r>
      <w:r w:rsidR="00091B1F">
        <w:t xml:space="preserve"> </w:t>
      </w:r>
      <w:r>
        <w:t>of these things:</w:t>
      </w:r>
    </w:p>
    <w:p w14:paraId="0F512E8D" w14:textId="77777777" w:rsidR="00085191" w:rsidRDefault="00E25059">
      <w:r>
        <w:t xml:space="preserve">    a) Accompany the work with the complete corresponding</w:t>
      </w:r>
      <w:r w:rsidR="00091B1F">
        <w:t xml:space="preserve"> </w:t>
      </w:r>
      <w:r>
        <w:t xml:space="preserve">    machine-readable source code for the Library including whatever</w:t>
      </w:r>
      <w:r w:rsidR="00091B1F">
        <w:t xml:space="preserve"> </w:t>
      </w:r>
      <w:r>
        <w:t xml:space="preserve">    changes were used in the work (which must be distributed under</w:t>
      </w:r>
      <w:r w:rsidR="00091B1F">
        <w:t xml:space="preserve"> </w:t>
      </w:r>
      <w:r>
        <w:t xml:space="preserve">    Sections 1 and 2 above); and, if the work is an executable linked</w:t>
      </w:r>
      <w:r w:rsidR="00091B1F">
        <w:t xml:space="preserve"> </w:t>
      </w:r>
      <w:r>
        <w:t xml:space="preserve">    with the Library, with the complete machine-readable work that</w:t>
      </w:r>
      <w:r w:rsidR="00091B1F">
        <w:t xml:space="preserve"> </w:t>
      </w:r>
      <w:r>
        <w:t xml:space="preserve">    uses the Library, as object code and/or source code, so that the</w:t>
      </w:r>
      <w:r w:rsidR="00091B1F">
        <w:t xml:space="preserve"> </w:t>
      </w:r>
      <w:r>
        <w:t xml:space="preserve">    user can modify the Library and then relink to produce a modified</w:t>
      </w:r>
      <w:r w:rsidR="00091B1F">
        <w:t xml:space="preserve"> </w:t>
      </w:r>
      <w:r>
        <w:t xml:space="preserve">    executable containing the modified Library.  (It is understood</w:t>
      </w:r>
      <w:r w:rsidR="00091B1F">
        <w:t xml:space="preserve"> </w:t>
      </w:r>
      <w:r>
        <w:t xml:space="preserve">    that the user who changes the contents of definitions files in the</w:t>
      </w:r>
      <w:r w:rsidR="00091B1F">
        <w:t xml:space="preserve"> </w:t>
      </w:r>
      <w:r>
        <w:t xml:space="preserve">    Library will not necessarily be able to recompile the application</w:t>
      </w:r>
      <w:r w:rsidR="00091B1F">
        <w:t xml:space="preserve"> </w:t>
      </w:r>
      <w:r>
        <w:t xml:space="preserve">    to use the modified definitions.)</w:t>
      </w:r>
    </w:p>
    <w:p w14:paraId="3873956B" w14:textId="77777777" w:rsidR="00085191" w:rsidRDefault="00E25059">
      <w:r>
        <w:t xml:space="preserve">    b) Use a suitable shared library mechanism for linking with the</w:t>
      </w:r>
      <w:r w:rsidR="00091B1F">
        <w:t xml:space="preserve"> </w:t>
      </w:r>
      <w:r>
        <w:t xml:space="preserve">    Library.  A suitable mechanism is one that (1) uses at run time a</w:t>
      </w:r>
      <w:r w:rsidR="00091B1F">
        <w:t xml:space="preserve"> </w:t>
      </w:r>
      <w:r>
        <w:t xml:space="preserve">    copy of the library already present on the user's computer system,</w:t>
      </w:r>
      <w:r w:rsidR="00091B1F">
        <w:t xml:space="preserve"> </w:t>
      </w:r>
      <w:r>
        <w:t xml:space="preserve">    rather than copying library functions into the executable, and (2)</w:t>
      </w:r>
      <w:r w:rsidR="00091B1F">
        <w:t xml:space="preserve"> </w:t>
      </w:r>
      <w:r>
        <w:t xml:space="preserve">    will operate properly with a modified version of the library, if</w:t>
      </w:r>
      <w:r w:rsidR="00091B1F">
        <w:t xml:space="preserve"> </w:t>
      </w:r>
      <w:r>
        <w:t xml:space="preserve">    the user installs one, as long as the modified version is</w:t>
      </w:r>
      <w:r w:rsidR="00091B1F">
        <w:t xml:space="preserve"> </w:t>
      </w:r>
      <w:r>
        <w:t xml:space="preserve">    interface-compatible with the version that the work was made with.</w:t>
      </w:r>
    </w:p>
    <w:p w14:paraId="4537EB35" w14:textId="77777777" w:rsidR="00085191" w:rsidRDefault="00E25059">
      <w:r>
        <w:t xml:space="preserve">    c) Accompany the work with a written offer, valid for at</w:t>
      </w:r>
      <w:r w:rsidR="00091B1F">
        <w:t xml:space="preserve"> </w:t>
      </w:r>
      <w:r>
        <w:t xml:space="preserve">    least three years, to give the same user the materials</w:t>
      </w:r>
      <w:r w:rsidR="00091B1F">
        <w:t xml:space="preserve"> </w:t>
      </w:r>
      <w:r>
        <w:t xml:space="preserve">    specified in Subsection 6a, above, for a charge no more</w:t>
      </w:r>
      <w:r w:rsidR="00091B1F">
        <w:t xml:space="preserve"> </w:t>
      </w:r>
      <w:r>
        <w:t xml:space="preserve">    than the cost of performing this distribution.</w:t>
      </w:r>
    </w:p>
    <w:p w14:paraId="0D473915" w14:textId="77777777" w:rsidR="00085191" w:rsidRDefault="00E25059">
      <w:r>
        <w:t xml:space="preserve">    d) If distribution of the work is made by offering access to copy</w:t>
      </w:r>
      <w:r w:rsidR="00091B1F">
        <w:t xml:space="preserve"> </w:t>
      </w:r>
      <w:r>
        <w:t xml:space="preserve">    from a designated place, offer equivalent access to copy the above</w:t>
      </w:r>
      <w:r w:rsidR="00091B1F">
        <w:t xml:space="preserve"> </w:t>
      </w:r>
      <w:r>
        <w:t xml:space="preserve">    specified materials from the same place.</w:t>
      </w:r>
    </w:p>
    <w:p w14:paraId="00659288" w14:textId="77777777" w:rsidR="00085191" w:rsidRDefault="00E25059">
      <w:r>
        <w:t xml:space="preserve">    e) Verify that the user has already received a copy of these</w:t>
      </w:r>
      <w:r w:rsidR="00091B1F">
        <w:t xml:space="preserve"> </w:t>
      </w:r>
      <w:r>
        <w:t xml:space="preserve">    materials or that you have already sent this user a copy.</w:t>
      </w:r>
    </w:p>
    <w:p w14:paraId="53B30BD9" w14:textId="77777777" w:rsidR="00085191" w:rsidRDefault="00E25059">
      <w:r>
        <w:t xml:space="preserve">  For an executable, the required form of the work that uses the</w:t>
      </w:r>
      <w:r w:rsidR="00091B1F">
        <w:t xml:space="preserve"> </w:t>
      </w:r>
      <w:r>
        <w:t>Library must include any data and utility programs needed for</w:t>
      </w:r>
      <w:r w:rsidR="00091B1F">
        <w:t xml:space="preserve"> </w:t>
      </w:r>
      <w:r>
        <w:t>reproducing the executable from it.  However, as a special exception,</w:t>
      </w:r>
      <w:r w:rsidR="00091B1F">
        <w:t xml:space="preserve"> </w:t>
      </w:r>
      <w:r>
        <w:t>the materials to be distributed need not include anything that is</w:t>
      </w:r>
      <w:r w:rsidR="00091B1F">
        <w:t xml:space="preserve"> </w:t>
      </w:r>
      <w:r>
        <w:t>normally distributed (in either source or binary form) with the major</w:t>
      </w:r>
      <w:r w:rsidR="00091B1F">
        <w:t xml:space="preserve"> </w:t>
      </w:r>
      <w:r>
        <w:t>components (compiler, kernel, and so on) of the operating system on</w:t>
      </w:r>
      <w:r w:rsidR="00091B1F">
        <w:t xml:space="preserve"> </w:t>
      </w:r>
      <w:r>
        <w:t>which the executable runs, unless that component itself accompanies</w:t>
      </w:r>
      <w:r w:rsidR="00091B1F">
        <w:t xml:space="preserve"> </w:t>
      </w:r>
      <w:r>
        <w:t>the executable.</w:t>
      </w:r>
    </w:p>
    <w:p w14:paraId="16DA76A0" w14:textId="77777777" w:rsidR="00085191" w:rsidRDefault="00E25059">
      <w:r>
        <w:lastRenderedPageBreak/>
        <w:t xml:space="preserve">  It may happen that this requirement contradicts the license</w:t>
      </w:r>
      <w:r w:rsidR="00091B1F">
        <w:t xml:space="preserve"> </w:t>
      </w:r>
      <w:r>
        <w:t>restrictions of other proprietary libraries that do not normally</w:t>
      </w:r>
      <w:r w:rsidR="00091B1F">
        <w:t xml:space="preserve"> </w:t>
      </w:r>
      <w:r>
        <w:t>accompany the operating system.  Such a contradiction means you cannot</w:t>
      </w:r>
      <w:r w:rsidR="00091B1F">
        <w:t xml:space="preserve"> </w:t>
      </w:r>
      <w:r>
        <w:t>use both them and the Library together in an executable that you</w:t>
      </w:r>
      <w:r w:rsidR="00091B1F">
        <w:t xml:space="preserve"> </w:t>
      </w:r>
      <w:r>
        <w:t>distribute.</w:t>
      </w:r>
    </w:p>
    <w:p w14:paraId="5605A47A" w14:textId="77777777" w:rsidR="00085191" w:rsidRDefault="00E25059">
      <w:r>
        <w:t xml:space="preserve">  7. You may place library facilities that are a work based on the</w:t>
      </w:r>
      <w:r w:rsidR="00091B1F">
        <w:t xml:space="preserve"> </w:t>
      </w:r>
      <w:r>
        <w:t>Library side-by-side in a single library together with other library</w:t>
      </w:r>
      <w:r w:rsidR="00091B1F">
        <w:t xml:space="preserve"> </w:t>
      </w:r>
      <w:r>
        <w:t>facilities not covered by this License, and distribute such a combined</w:t>
      </w:r>
      <w:r w:rsidR="00091B1F">
        <w:t xml:space="preserve"> </w:t>
      </w:r>
      <w:r>
        <w:t>library, provided that the separate distribution of the work based on</w:t>
      </w:r>
      <w:r w:rsidR="00091B1F">
        <w:t xml:space="preserve"> </w:t>
      </w:r>
      <w:r>
        <w:t>the Library and of the other library facilities is otherwise</w:t>
      </w:r>
      <w:r w:rsidR="00091B1F">
        <w:t xml:space="preserve"> </w:t>
      </w:r>
      <w:r>
        <w:t>permitted, and provided that you do these two things:</w:t>
      </w:r>
    </w:p>
    <w:p w14:paraId="3183B9AF" w14:textId="77777777" w:rsidR="00085191" w:rsidRDefault="00E25059">
      <w:r>
        <w:t xml:space="preserve">    a) Accompany the combined library with a copy of the same work</w:t>
      </w:r>
      <w:r w:rsidR="00091B1F">
        <w:t xml:space="preserve"> </w:t>
      </w:r>
      <w:r>
        <w:t xml:space="preserve">    based on the Library, uncombined with any other library</w:t>
      </w:r>
      <w:r w:rsidR="00091B1F">
        <w:t xml:space="preserve"> </w:t>
      </w:r>
      <w:r>
        <w:t xml:space="preserve">    facilities.  This must be distributed under the terms of the</w:t>
      </w:r>
      <w:r w:rsidR="00091B1F">
        <w:t xml:space="preserve"> </w:t>
      </w:r>
      <w:r>
        <w:t xml:space="preserve">    Sections above.</w:t>
      </w:r>
    </w:p>
    <w:p w14:paraId="25772E7D" w14:textId="77777777" w:rsidR="00085191" w:rsidRDefault="00E25059">
      <w:r>
        <w:t xml:space="preserve">    b) Give prominent notice with the combined library of the fact</w:t>
      </w:r>
      <w:r w:rsidR="00091B1F">
        <w:t xml:space="preserve"> </w:t>
      </w:r>
      <w:r>
        <w:t xml:space="preserve">    that part of it is a work based on the Library, and explaining</w:t>
      </w:r>
      <w:r w:rsidR="00091B1F">
        <w:t xml:space="preserve"> </w:t>
      </w:r>
      <w:r>
        <w:t xml:space="preserve">    where to find the accompanying uncombined form of the same work.</w:t>
      </w:r>
    </w:p>
    <w:p w14:paraId="683F48ED" w14:textId="77777777" w:rsidR="00085191" w:rsidRDefault="00E25059">
      <w:r>
        <w:t xml:space="preserve">  8. You may not copy, modify, sublicense, link with, or distribute</w:t>
      </w:r>
      <w:r w:rsidR="00091B1F">
        <w:t xml:space="preserve"> </w:t>
      </w:r>
      <w:r>
        <w:t>the Library except as expressly provided under this License.  Any</w:t>
      </w:r>
      <w:r w:rsidR="00091B1F">
        <w:t xml:space="preserve"> </w:t>
      </w:r>
      <w:r>
        <w:t>attempt otherwise to copy, modify, sublicense, link with, or</w:t>
      </w:r>
      <w:r w:rsidR="00091B1F">
        <w:t xml:space="preserve"> </w:t>
      </w:r>
      <w:r>
        <w:t>distribute the Library is void, and will automatically terminate your</w:t>
      </w:r>
      <w:r w:rsidR="00091B1F">
        <w:t xml:space="preserve"> </w:t>
      </w:r>
      <w:r>
        <w:t>rights under this License.  However, parties who have received copies,</w:t>
      </w:r>
      <w:r w:rsidR="00091B1F">
        <w:t xml:space="preserve"> </w:t>
      </w:r>
      <w:r>
        <w:t>or rights, from you under this License will not have their licenses</w:t>
      </w:r>
      <w:r w:rsidR="00091B1F">
        <w:t xml:space="preserve"> </w:t>
      </w:r>
      <w:r>
        <w:t>terminated so long as such parties remain in full compliance.</w:t>
      </w:r>
    </w:p>
    <w:p w14:paraId="5EDD8BEE" w14:textId="77777777" w:rsidR="00085191" w:rsidRDefault="00E25059">
      <w:r>
        <w:t xml:space="preserve">  9. You are not required to accept this License, since you have not</w:t>
      </w:r>
      <w:r w:rsidR="00091B1F">
        <w:t xml:space="preserve"> </w:t>
      </w:r>
      <w:r>
        <w:t>signed it.  However, nothing else grants you permission to modify or</w:t>
      </w:r>
      <w:r w:rsidR="00091B1F">
        <w:t xml:space="preserve"> </w:t>
      </w:r>
      <w:r>
        <w:t>distribute the Library or its derivative works.  These actions are</w:t>
      </w:r>
      <w:r w:rsidR="00091B1F">
        <w:t xml:space="preserve"> </w:t>
      </w:r>
      <w:r>
        <w:t>prohibited by law if you do not accept this License.  Therefore, by</w:t>
      </w:r>
      <w:r w:rsidR="00091B1F">
        <w:t xml:space="preserve"> </w:t>
      </w:r>
      <w:r>
        <w:t>modifying or distributing the Library (or any work based on the</w:t>
      </w:r>
      <w:r w:rsidR="00091B1F">
        <w:t xml:space="preserve"> </w:t>
      </w:r>
      <w:r>
        <w:t>Library), you indicate your acceptance of this License to do so, and</w:t>
      </w:r>
      <w:r w:rsidR="00091B1F">
        <w:t xml:space="preserve"> </w:t>
      </w:r>
      <w:r>
        <w:t>all its terms and conditions for copying, distributing or modifying</w:t>
      </w:r>
      <w:r w:rsidR="00091B1F">
        <w:t xml:space="preserve"> </w:t>
      </w:r>
      <w:r>
        <w:t>the Library or works based on it.</w:t>
      </w:r>
    </w:p>
    <w:p w14:paraId="744E0F83" w14:textId="77777777" w:rsidR="00085191" w:rsidRDefault="00E25059">
      <w:r>
        <w:t xml:space="preserve">  10. Each time you redistribute the Library (or any work based on the</w:t>
      </w:r>
      <w:r w:rsidR="00091B1F">
        <w:t xml:space="preserve"> </w:t>
      </w:r>
      <w:r>
        <w:t>Library), the recipient automatically receives a license from the</w:t>
      </w:r>
      <w:r w:rsidR="00091B1F">
        <w:t xml:space="preserve"> </w:t>
      </w:r>
      <w:r>
        <w:t>original licensor to copy, distribute, link with or modify the Library</w:t>
      </w:r>
      <w:r w:rsidR="00091B1F">
        <w:t xml:space="preserve"> </w:t>
      </w:r>
      <w:r>
        <w:t>subject to these terms and conditions.  You may not impose any further</w:t>
      </w:r>
      <w:r w:rsidR="00091B1F">
        <w:t xml:space="preserve"> </w:t>
      </w:r>
      <w:r>
        <w:t>restrictions on the recipients' exercise of the rights granted herein.</w:t>
      </w:r>
      <w:r w:rsidR="00091B1F">
        <w:t xml:space="preserve"> </w:t>
      </w:r>
      <w:r>
        <w:t>You are not responsible for enforcing compliance by third parties with</w:t>
      </w:r>
      <w:r w:rsidR="00091B1F">
        <w:t xml:space="preserve"> </w:t>
      </w:r>
      <w:r>
        <w:t>this License.</w:t>
      </w:r>
    </w:p>
    <w:p w14:paraId="71B5FD90" w14:textId="77777777" w:rsidR="00085191" w:rsidRDefault="00E25059">
      <w:r>
        <w:t xml:space="preserve">  11. If, as a consequence of a court judgment or allegation of patent</w:t>
      </w:r>
      <w:r w:rsidR="00091B1F">
        <w:t xml:space="preserve"> </w:t>
      </w:r>
      <w:r>
        <w:t>infringement or for any other reason (not limited to patent issues),</w:t>
      </w:r>
      <w:r w:rsidR="00091B1F">
        <w:t xml:space="preserve"> </w:t>
      </w:r>
      <w:r>
        <w:t>conditions are imposed on you (whether by court order, agreement or</w:t>
      </w:r>
      <w:r w:rsidR="00091B1F">
        <w:t xml:space="preserve"> </w:t>
      </w:r>
      <w:r>
        <w:t>otherwise) that contradict the conditions of this License, they do not</w:t>
      </w:r>
      <w:r w:rsidR="00091B1F">
        <w:t xml:space="preserve"> </w:t>
      </w:r>
      <w:r>
        <w:t>excuse you from the conditions of this License.  If you cannot</w:t>
      </w:r>
      <w:r w:rsidR="00091B1F">
        <w:t xml:space="preserve"> </w:t>
      </w:r>
      <w:r>
        <w:t>distribute so as to satisfy simultaneously your obligations under this</w:t>
      </w:r>
      <w:r w:rsidR="00091B1F">
        <w:t xml:space="preserve"> </w:t>
      </w:r>
      <w:r>
        <w:t>License and any other pertinent obligations, then as a consequence you</w:t>
      </w:r>
      <w:r w:rsidR="00091B1F">
        <w:t xml:space="preserve"> </w:t>
      </w:r>
      <w:r>
        <w:t>may not distribute the Library at all.  For example, if a patent</w:t>
      </w:r>
      <w:r w:rsidR="00091B1F">
        <w:t xml:space="preserve"> </w:t>
      </w:r>
      <w:r>
        <w:t>license would not permit royalty-free redistribution of the Library by</w:t>
      </w:r>
      <w:r w:rsidR="00091B1F">
        <w:t xml:space="preserve"> </w:t>
      </w:r>
      <w:r>
        <w:t>all those who receive copies directly or indirectly through you, then</w:t>
      </w:r>
      <w:r w:rsidR="00091B1F">
        <w:t xml:space="preserve"> </w:t>
      </w:r>
      <w:r>
        <w:t>the only way you could satisfy both it and this License would be to</w:t>
      </w:r>
      <w:r w:rsidR="00091B1F">
        <w:t xml:space="preserve"> </w:t>
      </w:r>
      <w:r>
        <w:t>refrain entirely from distribution of the Library.</w:t>
      </w:r>
    </w:p>
    <w:p w14:paraId="6DCD6995" w14:textId="77777777" w:rsidR="00085191" w:rsidRDefault="00E25059">
      <w:r>
        <w:t>If any portion of this section is held invalid or unenforceable under any</w:t>
      </w:r>
      <w:r w:rsidR="00091B1F">
        <w:t xml:space="preserve"> </w:t>
      </w:r>
      <w:r>
        <w:t>particular circumstance, the balance of the section is intended to apply,</w:t>
      </w:r>
      <w:r w:rsidR="00091B1F">
        <w:t xml:space="preserve"> </w:t>
      </w:r>
      <w:r>
        <w:t>and the section as a whole is intended to apply in other circumstances.</w:t>
      </w:r>
    </w:p>
    <w:p w14:paraId="7C586519" w14:textId="77777777" w:rsidR="00085191" w:rsidRDefault="00E25059">
      <w:r>
        <w:lastRenderedPageBreak/>
        <w:t>It is not the purpose of this section to induce you to infringe any</w:t>
      </w:r>
      <w:r w:rsidR="00091B1F">
        <w:t xml:space="preserve"> </w:t>
      </w:r>
      <w:r>
        <w:t>patents or other property right claims or to contest validity of any</w:t>
      </w:r>
      <w:r w:rsidR="00091B1F">
        <w:t xml:space="preserve"> </w:t>
      </w:r>
      <w:r>
        <w:t>such claims; this section has the sole purpose of protecting the</w:t>
      </w:r>
      <w:r w:rsidR="00091B1F">
        <w:t xml:space="preserve"> </w:t>
      </w:r>
      <w:r>
        <w:t>integrity of the free software distribution system which is</w:t>
      </w:r>
      <w:r w:rsidR="00091B1F">
        <w:t xml:space="preserve"> </w:t>
      </w:r>
      <w:r>
        <w:t>implemented by public license practices.  Many people have made</w:t>
      </w:r>
      <w:r w:rsidR="00091B1F">
        <w:t xml:space="preserve"> </w:t>
      </w:r>
      <w:r>
        <w:t>generous contributions to the wide range of software distributed</w:t>
      </w:r>
      <w:r w:rsidR="00091B1F">
        <w:t xml:space="preserve"> </w:t>
      </w:r>
      <w:r>
        <w:t>through that system in reliance on consistent application of that</w:t>
      </w:r>
      <w:r w:rsidR="00091B1F">
        <w:t xml:space="preserve"> </w:t>
      </w:r>
      <w:r>
        <w:t>system; it is up to the author/donor to decide if he or she is willing</w:t>
      </w:r>
      <w:r w:rsidR="00091B1F">
        <w:t xml:space="preserve"> </w:t>
      </w:r>
      <w:r>
        <w:t>to distribute software through any other system and a licensee cannot</w:t>
      </w:r>
      <w:r w:rsidR="00091B1F">
        <w:t xml:space="preserve"> </w:t>
      </w:r>
      <w:r>
        <w:t>impose that choice.</w:t>
      </w:r>
    </w:p>
    <w:p w14:paraId="662B668B" w14:textId="77777777" w:rsidR="00085191" w:rsidRDefault="00E25059">
      <w:r>
        <w:t>This section is intended to make thoroughly clear what is believed to</w:t>
      </w:r>
      <w:r w:rsidR="00091B1F">
        <w:t xml:space="preserve"> </w:t>
      </w:r>
      <w:r>
        <w:t>be a consequence of the rest of this License.</w:t>
      </w:r>
    </w:p>
    <w:p w14:paraId="2A09C315" w14:textId="77777777" w:rsidR="00085191" w:rsidRDefault="00E25059">
      <w:r>
        <w:t xml:space="preserve">  12. If the distribution and/or use of the Library is restricted in</w:t>
      </w:r>
      <w:r w:rsidR="00091B1F">
        <w:t xml:space="preserve"> </w:t>
      </w:r>
      <w:r>
        <w:t>certain countries either by patents or by copyrighted interfaces, the</w:t>
      </w:r>
      <w:r w:rsidR="00091B1F">
        <w:t xml:space="preserve"> </w:t>
      </w:r>
      <w:r>
        <w:t>original copyright holder who places the Library under this License may add</w:t>
      </w:r>
      <w:r w:rsidR="00091B1F">
        <w:t xml:space="preserve"> </w:t>
      </w:r>
      <w:r>
        <w:t>an explicit geographical distribution limitation excluding those countries,</w:t>
      </w:r>
      <w:r w:rsidR="00091B1F">
        <w:t xml:space="preserve"> </w:t>
      </w:r>
      <w:r>
        <w:t>so that distribution is permitted only in or among countries not thus</w:t>
      </w:r>
      <w:r w:rsidR="00091B1F">
        <w:t xml:space="preserve"> </w:t>
      </w:r>
      <w:r>
        <w:t>excluded.  In such case, this License incorporates the limitation as if</w:t>
      </w:r>
      <w:r w:rsidR="00091B1F">
        <w:t xml:space="preserve"> </w:t>
      </w:r>
      <w:r>
        <w:t>written in the body of this License.</w:t>
      </w:r>
    </w:p>
    <w:p w14:paraId="538DB546" w14:textId="77777777" w:rsidR="00085191" w:rsidRDefault="00E25059">
      <w:r>
        <w:t xml:space="preserve">  13. The Free Software Foundation may publish revised and/or new</w:t>
      </w:r>
      <w:r w:rsidR="00091B1F">
        <w:t xml:space="preserve"> </w:t>
      </w:r>
      <w:r>
        <w:t>versions of the Lesser General Public License from time to time.</w:t>
      </w:r>
      <w:r w:rsidR="00091B1F">
        <w:t xml:space="preserve"> </w:t>
      </w:r>
      <w:r>
        <w:t>Such new versions will be similar in spirit to the present version,</w:t>
      </w:r>
      <w:r w:rsidR="00091B1F">
        <w:t xml:space="preserve"> </w:t>
      </w:r>
      <w:r>
        <w:t>but may differ in detail to address new problems or concerns.</w:t>
      </w:r>
    </w:p>
    <w:p w14:paraId="7E70248E" w14:textId="77777777" w:rsidR="00085191" w:rsidRDefault="00E25059">
      <w:r>
        <w:t>Each version is given a distinguishing version number.  If the Library</w:t>
      </w:r>
      <w:r w:rsidR="00091B1F">
        <w:t xml:space="preserve"> </w:t>
      </w:r>
      <w:r>
        <w:t>specifies a version number of this License which applies to it and</w:t>
      </w:r>
      <w:r w:rsidR="00091B1F">
        <w:t xml:space="preserve"> </w:t>
      </w:r>
      <w:r>
        <w:t>any later version, you have the option of following the terms and</w:t>
      </w:r>
      <w:r w:rsidR="00091B1F">
        <w:t xml:space="preserve"> </w:t>
      </w:r>
      <w:r>
        <w:t>conditions either of that version or of any later version published by</w:t>
      </w:r>
      <w:r w:rsidR="00091B1F">
        <w:t xml:space="preserve"> </w:t>
      </w:r>
      <w:r>
        <w:t>the Free Software Foundation.  If the Library does not specify a</w:t>
      </w:r>
      <w:r w:rsidR="00091B1F">
        <w:t xml:space="preserve"> </w:t>
      </w:r>
      <w:r>
        <w:t>license version number, you may choose any version ever published by</w:t>
      </w:r>
      <w:r w:rsidR="00091B1F">
        <w:t xml:space="preserve"> </w:t>
      </w:r>
      <w:r>
        <w:t>the Free Software Foundation.</w:t>
      </w:r>
    </w:p>
    <w:p w14:paraId="2F374B88" w14:textId="77777777" w:rsidR="00085191" w:rsidRDefault="00E25059">
      <w:r>
        <w:t xml:space="preserve">  14. If you wish to incorporate parts of the Library into other free</w:t>
      </w:r>
      <w:r w:rsidR="00091B1F">
        <w:t xml:space="preserve"> </w:t>
      </w:r>
      <w:r>
        <w:t>programs whose distribution conditions are incompatible with these,</w:t>
      </w:r>
      <w:r w:rsidR="00091B1F">
        <w:t xml:space="preserve"> </w:t>
      </w:r>
      <w:r>
        <w:t>write to the author to ask for permission.  For software which is</w:t>
      </w:r>
      <w:r w:rsidR="00091B1F">
        <w:t xml:space="preserve"> </w:t>
      </w:r>
      <w:r>
        <w:t>copyrighted by the Free Software Foundation, write to the Free</w:t>
      </w:r>
      <w:r w:rsidR="00091B1F">
        <w:t xml:space="preserve"> </w:t>
      </w:r>
      <w:r>
        <w:t>Software Foundation; we sometimes make exceptions for this.  Our</w:t>
      </w:r>
      <w:r w:rsidR="00091B1F">
        <w:t xml:space="preserve"> </w:t>
      </w:r>
      <w:r>
        <w:t>decision will be guided by the two goals of preserving the free status</w:t>
      </w:r>
      <w:r w:rsidR="00091B1F">
        <w:t xml:space="preserve"> </w:t>
      </w:r>
      <w:r>
        <w:t>of all derivatives of our free software and of promoting the sharing</w:t>
      </w:r>
      <w:r w:rsidR="00091B1F">
        <w:t xml:space="preserve"> </w:t>
      </w:r>
      <w:r>
        <w:t>and reuse of software generally.</w:t>
      </w:r>
    </w:p>
    <w:p w14:paraId="77596244" w14:textId="77777777" w:rsidR="00085191" w:rsidRDefault="00E25059">
      <w:r>
        <w:t xml:space="preserve">                            NO WARRANTY</w:t>
      </w:r>
    </w:p>
    <w:p w14:paraId="3B1BBDF2" w14:textId="77777777" w:rsidR="00085191" w:rsidRDefault="00E25059">
      <w:r>
        <w:t xml:space="preserve">  15. BECAUSE THE LIBRARY IS LICENSED FREE OF CHARGE, THERE IS NO</w:t>
      </w:r>
      <w:r w:rsidR="00091B1F">
        <w:t xml:space="preserve"> </w:t>
      </w:r>
      <w:r>
        <w:t>WARRANTY FOR THE LIBRARY, TO THE EXTENT PERMITTED BY APPLICABLE LAW.</w:t>
      </w:r>
      <w:r w:rsidR="00091B1F">
        <w:t xml:space="preserve"> </w:t>
      </w:r>
      <w:r>
        <w:t>EXCEPT WHEN OTHERWISE STATED IN WRITING THE COPYRIGHT HOLDERS AND/OR</w:t>
      </w:r>
      <w:r w:rsidR="00091B1F">
        <w:t xml:space="preserve"> </w:t>
      </w:r>
      <w:r>
        <w:t>OTHER PARTIES PROVIDE THE LIBRARY AS IS WITHOUT WARRANTY OF ANY</w:t>
      </w:r>
      <w:r w:rsidR="00091B1F">
        <w:t xml:space="preserve"> </w:t>
      </w:r>
      <w:r>
        <w:t>KIND, EITHER EXPRESSED OR IMPLIED, INCLUDING, BUT NOT LIMITED TO, THE</w:t>
      </w:r>
      <w:r w:rsidR="00091B1F">
        <w:t xml:space="preserve"> </w:t>
      </w:r>
      <w:r>
        <w:t>IMPLIED WARRANTIES OF MERCHANTABILITY AND FITNESS FOR A PARTICULAR</w:t>
      </w:r>
      <w:r w:rsidR="00091B1F">
        <w:t xml:space="preserve"> </w:t>
      </w:r>
      <w:r>
        <w:t>PURPOSE.  THE ENTIRE RISK AS TO THE QUALITY AND PERFORMANCE OF THE</w:t>
      </w:r>
      <w:r w:rsidR="00091B1F">
        <w:t xml:space="preserve"> </w:t>
      </w:r>
      <w:r>
        <w:t>LIBRARY IS WITH YOU.  SHOULD THE LIBRARY PROVE DEFECTIVE, YOU ASSUME</w:t>
      </w:r>
      <w:r w:rsidR="00091B1F">
        <w:t xml:space="preserve"> </w:t>
      </w:r>
      <w:r>
        <w:t>THE COST OF ALL NECESSARY SERVICING, REPAIR OR CORRECTION.</w:t>
      </w:r>
    </w:p>
    <w:p w14:paraId="3252AE7A" w14:textId="77777777" w:rsidR="00085191" w:rsidRDefault="00E25059">
      <w:r>
        <w:t xml:space="preserve">  16. IN NO EVENT UNLESS REQUIRED BY APPLICABLE LAW OR AGREED TO IN</w:t>
      </w:r>
      <w:r w:rsidR="00091B1F">
        <w:t xml:space="preserve"> </w:t>
      </w:r>
      <w:r>
        <w:t>WRITING WILL ANY COPYRIGHT HOLDER, OR ANY OTHER PARTY WHO MAY MODIFY</w:t>
      </w:r>
      <w:r w:rsidR="00091B1F">
        <w:t xml:space="preserve"> </w:t>
      </w:r>
      <w:r>
        <w:t xml:space="preserve">AND/OR REDISTRIBUTE THE LIBRARY AS PERMITTED ABOVE, BE </w:t>
      </w:r>
      <w:r>
        <w:lastRenderedPageBreak/>
        <w:t>LIABLE TO YOU</w:t>
      </w:r>
      <w:r w:rsidR="00091B1F">
        <w:t xml:space="preserve"> </w:t>
      </w:r>
      <w:r>
        <w:t>FOR DAMAGES, INCLUDING ANY GENERAL, SPECIAL, INCIDENTAL OR</w:t>
      </w:r>
      <w:r w:rsidR="00091B1F">
        <w:t xml:space="preserve"> </w:t>
      </w:r>
      <w:r>
        <w:t>CONSEQUENTIAL DAMAGES ARISING OUT OF THE USE OR INABILITY TO USE THE</w:t>
      </w:r>
      <w:r w:rsidR="00091B1F">
        <w:t xml:space="preserve"> </w:t>
      </w:r>
      <w:r>
        <w:t>LIBRARY (INCLUDING BUT NOT LIMITED TO LOSS OF DATA OR DATA BEING</w:t>
      </w:r>
      <w:r w:rsidR="00091B1F">
        <w:t xml:space="preserve"> </w:t>
      </w:r>
      <w:r>
        <w:t>RENDERED INACCURATE OR LOSSES SUSTAINED BY YOU OR THIRD PARTIES OR A</w:t>
      </w:r>
      <w:r w:rsidR="00091B1F">
        <w:t xml:space="preserve"> </w:t>
      </w:r>
      <w:r>
        <w:t>FAILURE OF THE LIBRARY TO OPERATE WITH ANY OTHER SOFTWARE), EVEN IF</w:t>
      </w:r>
      <w:r w:rsidR="00091B1F">
        <w:t xml:space="preserve"> </w:t>
      </w:r>
      <w:r>
        <w:t>SUCH HOLDER OR OTHER PARTY HAS BEEN ADVISED OF THE POSSIBILITY OF SUCH</w:t>
      </w:r>
      <w:r w:rsidR="00091B1F">
        <w:t xml:space="preserve"> </w:t>
      </w:r>
      <w:r>
        <w:t>DAMAGES.</w:t>
      </w:r>
    </w:p>
    <w:p w14:paraId="28FC55B0" w14:textId="77777777" w:rsidR="00085191" w:rsidRDefault="00E25059">
      <w:r>
        <w:t xml:space="preserve">                     END OF TERMS AND CONDITIONS</w:t>
      </w:r>
    </w:p>
    <w:p w14:paraId="737012D5" w14:textId="77777777" w:rsidR="00085191" w:rsidRDefault="00E25059">
      <w:r>
        <w:t xml:space="preserve">           How to Apply These Terms to Your New Libraries</w:t>
      </w:r>
    </w:p>
    <w:p w14:paraId="2D8F63AD" w14:textId="77777777" w:rsidR="00085191" w:rsidRDefault="00E25059">
      <w:r>
        <w:t xml:space="preserve">  If you develop a new library, and you want it to be of the greatest</w:t>
      </w:r>
      <w:r w:rsidR="00091B1F">
        <w:t xml:space="preserve"> </w:t>
      </w:r>
      <w:r>
        <w:t>possible use to the public, we recommend making it free software that</w:t>
      </w:r>
      <w:r w:rsidR="00091B1F">
        <w:t xml:space="preserve"> </w:t>
      </w:r>
      <w:r>
        <w:t>everyone can redistribute and change.  You can do so by permitting</w:t>
      </w:r>
      <w:r w:rsidR="00091B1F">
        <w:t xml:space="preserve"> </w:t>
      </w:r>
      <w:r>
        <w:t>redistribution under these terms (or, alternatively, under the terms of the</w:t>
      </w:r>
      <w:r w:rsidR="00091B1F">
        <w:t xml:space="preserve"> </w:t>
      </w:r>
      <w:r>
        <w:t>ordinary General Public License).</w:t>
      </w:r>
    </w:p>
    <w:p w14:paraId="70EFA5B5" w14:textId="77777777" w:rsidR="00085191" w:rsidRDefault="00E25059">
      <w:r>
        <w:t xml:space="preserve">  To apply these terms, attach the following notices to the library.  It is</w:t>
      </w:r>
      <w:r w:rsidR="00091B1F">
        <w:t xml:space="preserve"> </w:t>
      </w:r>
      <w:r>
        <w:t>safest to attach them to the start of each source file to most effectively</w:t>
      </w:r>
      <w:r w:rsidR="00091B1F">
        <w:t xml:space="preserve"> </w:t>
      </w:r>
      <w:r>
        <w:t>convey the exclusion of warranty; and each file should have at least the</w:t>
      </w:r>
      <w:r w:rsidR="00091B1F">
        <w:t xml:space="preserve"> </w:t>
      </w:r>
      <w:r>
        <w:t>copyright line and a pointer to where the full notice is found.</w:t>
      </w:r>
    </w:p>
    <w:p w14:paraId="34B503FF" w14:textId="77777777" w:rsidR="00085191" w:rsidRDefault="00E25059">
      <w:r>
        <w:t xml:space="preserve">    &lt;one line to give the library's name and a brief idea of what it does.&gt;</w:t>
      </w:r>
      <w:r w:rsidR="00091B1F">
        <w:t xml:space="preserve"> </w:t>
      </w:r>
      <w:r>
        <w:t xml:space="preserve">    Copyright (C) &lt;year&gt;  &lt;name of author&gt;</w:t>
      </w:r>
    </w:p>
    <w:p w14:paraId="1F670F34" w14:textId="77777777" w:rsidR="00085191" w:rsidRDefault="00E25059">
      <w:r>
        <w:t xml:space="preserve">    This library is free software; you can redistribute it and/or</w:t>
      </w:r>
      <w:r w:rsidR="00091B1F">
        <w:t xml:space="preserve"> </w:t>
      </w:r>
      <w:r>
        <w:t xml:space="preserve">    modify it under the terms of the GNU Lesser General Public</w:t>
      </w:r>
      <w:r w:rsidR="00091B1F">
        <w:t xml:space="preserve"> </w:t>
      </w:r>
      <w:r>
        <w:t xml:space="preserve">    License as published by the Free Software Foundation; either</w:t>
      </w:r>
      <w:r w:rsidR="00091B1F">
        <w:t xml:space="preserve"> </w:t>
      </w:r>
      <w:r>
        <w:t xml:space="preserve">    version 2.1 of the License, or (at your option) any later version.</w:t>
      </w:r>
    </w:p>
    <w:p w14:paraId="4FBEEEE5" w14:textId="77777777" w:rsidR="00085191" w:rsidRDefault="00E25059">
      <w:r>
        <w:t xml:space="preserve">    This library is distributed in the hope that it will be useful,</w:t>
      </w:r>
      <w:r w:rsidR="00091B1F">
        <w:t xml:space="preserve"> </w:t>
      </w:r>
      <w:r>
        <w:t xml:space="preserve">    but WITHOUT ANY WARRANTY; without even the implied warranty of</w:t>
      </w:r>
      <w:r w:rsidR="00091B1F">
        <w:t xml:space="preserve"> </w:t>
      </w:r>
      <w:r>
        <w:t xml:space="preserve">    MERCHANTABILITY or FITNESS FOR A PARTICULAR PURPOSE.  See the GNU</w:t>
      </w:r>
      <w:r w:rsidR="00091B1F">
        <w:t xml:space="preserve"> </w:t>
      </w:r>
      <w:r>
        <w:t xml:space="preserve">    Lesser General Public License for more details.</w:t>
      </w:r>
    </w:p>
    <w:p w14:paraId="6ADF9916" w14:textId="77777777" w:rsidR="00085191" w:rsidRDefault="00E25059">
      <w:r>
        <w:t xml:space="preserve">    You should have received a copy of the GNU Lesser General Public</w:t>
      </w:r>
      <w:r w:rsidR="00091B1F">
        <w:t xml:space="preserve"> </w:t>
      </w:r>
      <w:r>
        <w:t xml:space="preserve">    License along with this library; if not, write to the Free Software</w:t>
      </w:r>
      <w:r w:rsidR="00091B1F">
        <w:t xml:space="preserve"> </w:t>
      </w:r>
      <w:r>
        <w:t xml:space="preserve">    Foundation, Inc., 51 Franklin Street, Fifth Floor, Boston, MA  02110-1301  USA</w:t>
      </w:r>
    </w:p>
    <w:p w14:paraId="1F00CF4A" w14:textId="77777777" w:rsidR="00085191" w:rsidRDefault="00E25059">
      <w:r>
        <w:t>Also add information on how to contact you by electronic and paper mail.</w:t>
      </w:r>
    </w:p>
    <w:p w14:paraId="7D1D0BBE" w14:textId="77777777" w:rsidR="00085191" w:rsidRDefault="00E25059">
      <w:r>
        <w:t>You should also get your employer (if you work as a programmer) or your</w:t>
      </w:r>
      <w:r w:rsidR="00091B1F">
        <w:t xml:space="preserve"> </w:t>
      </w:r>
      <w:r>
        <w:t>school, if any, to sign a copyright disclaimer for the library, if</w:t>
      </w:r>
      <w:r w:rsidR="00091B1F">
        <w:t xml:space="preserve"> </w:t>
      </w:r>
      <w:r>
        <w:t>necessary.  Here is a sample; alter the names:</w:t>
      </w:r>
    </w:p>
    <w:p w14:paraId="5E586B43" w14:textId="77777777" w:rsidR="00085191" w:rsidRDefault="00E25059">
      <w:r>
        <w:t xml:space="preserve">  Yoyodyne, Inc., hereby disclaims all copyright interest in the</w:t>
      </w:r>
      <w:r w:rsidR="00091B1F">
        <w:t xml:space="preserve"> </w:t>
      </w:r>
      <w:r>
        <w:t xml:space="preserve">  library `Frob' (a library for tweaking knobs) written by James Random Hacker.</w:t>
      </w:r>
    </w:p>
    <w:p w14:paraId="0117D145" w14:textId="77777777" w:rsidR="00085191" w:rsidRDefault="00E25059">
      <w:r>
        <w:t xml:space="preserve">  &lt;signature of Ty Coon&gt;, 1 April 1990</w:t>
      </w:r>
      <w:r w:rsidR="00091B1F">
        <w:t xml:space="preserve"> </w:t>
      </w:r>
      <w:r>
        <w:t xml:space="preserve">  Ty Coon, President of Vice</w:t>
      </w:r>
    </w:p>
    <w:p w14:paraId="09C3F513" w14:textId="77777777" w:rsidR="00085191" w:rsidRDefault="00E25059">
      <w:r>
        <w:t>That's all there is to it!</w:t>
      </w:r>
      <w:r w:rsidR="00091B1F">
        <w:t xml:space="preserve"> </w:t>
      </w:r>
      <w:r>
        <w:t>[END FILE=/usr/share/common-licenses/LGPL-2.1]</w:t>
      </w:r>
    </w:p>
    <w:p w14:paraId="3D9D8570" w14:textId="77777777" w:rsidR="00594697" w:rsidRDefault="00594697" w:rsidP="000727EF">
      <w:pPr>
        <w:pStyle w:val="Heading2"/>
      </w:pPr>
      <w:bookmarkStart w:id="780" w:name="_Toc399938596"/>
      <w:r>
        <w:t>Common License LGPL3</w:t>
      </w:r>
      <w:bookmarkEnd w:id="780"/>
    </w:p>
    <w:p w14:paraId="5F14ED1E" w14:textId="77777777" w:rsidR="00CC57E6" w:rsidRDefault="007C7B54" w:rsidP="00594697">
      <w:hyperlink r:id="rId32" w:history="1">
        <w:r w:rsidR="00CC57E6" w:rsidRPr="00034E5E">
          <w:rPr>
            <w:rFonts w:ascii="Calibri" w:eastAsia="Times New Roman" w:hAnsi="Calibri" w:cs="Times New Roman"/>
            <w:color w:val="0000FF"/>
            <w:u w:val="single"/>
          </w:rPr>
          <w:t>http://www.gnu.org/licenses/lgpl-3.0.txt</w:t>
        </w:r>
      </w:hyperlink>
    </w:p>
    <w:p w14:paraId="40D98EBC" w14:textId="77777777" w:rsidR="00085191" w:rsidRDefault="00E25059" w:rsidP="00594697">
      <w:r>
        <w:t>/usr/share/common-licenses/LGPL-3:</w:t>
      </w:r>
      <w:r w:rsidR="005D7482">
        <w:t xml:space="preserve"> (text for LGPL3?)</w:t>
      </w:r>
    </w:p>
    <w:p w14:paraId="75459F48" w14:textId="77777777" w:rsidR="00085191" w:rsidRDefault="00E25059">
      <w:r>
        <w:t>[BEGIN FILE=/usr/share/common-licenses/LGPL-3]</w:t>
      </w:r>
      <w:r w:rsidR="00091B1F">
        <w:t xml:space="preserve"> </w:t>
      </w:r>
      <w:r>
        <w:t xml:space="preserve">                   GNU LESSER GENERAL PUBLIC LICENSE</w:t>
      </w:r>
      <w:r w:rsidR="00091B1F">
        <w:t xml:space="preserve"> </w:t>
      </w:r>
      <w:r>
        <w:t xml:space="preserve">                       Version 3, 29 June 2007</w:t>
      </w:r>
    </w:p>
    <w:p w14:paraId="0AFC76F5" w14:textId="77777777" w:rsidR="00085191" w:rsidRDefault="00E25059">
      <w:r>
        <w:lastRenderedPageBreak/>
        <w:t xml:space="preserve"> Copyright (C) 2007 Free Software Foundation, Inc. &lt;http://fsf.org/&gt;</w:t>
      </w:r>
      <w:r w:rsidR="00091B1F">
        <w:t xml:space="preserve"> </w:t>
      </w:r>
      <w:r>
        <w:t xml:space="preserve"> Everyone is permitted to copy and distribute verbatim copies</w:t>
      </w:r>
      <w:r w:rsidR="00091B1F">
        <w:t xml:space="preserve"> </w:t>
      </w:r>
      <w:r>
        <w:t xml:space="preserve"> of this license document, but changing it is not allowed.</w:t>
      </w:r>
    </w:p>
    <w:p w14:paraId="126C5AC4" w14:textId="77777777" w:rsidR="00085191" w:rsidRDefault="00091B1F">
      <w:r>
        <w:t xml:space="preserve"> </w:t>
      </w:r>
      <w:r w:rsidR="00E25059">
        <w:t xml:space="preserve">  This version of the GNU Lesser General Public License incorporates</w:t>
      </w:r>
      <w:r>
        <w:t xml:space="preserve"> </w:t>
      </w:r>
      <w:r w:rsidR="00E25059">
        <w:t>the terms and conditions of version 3 of the GNU General Public</w:t>
      </w:r>
      <w:r>
        <w:t xml:space="preserve"> </w:t>
      </w:r>
      <w:r w:rsidR="00E25059">
        <w:t>License, supplemented by the additional permissions listed below.</w:t>
      </w:r>
    </w:p>
    <w:p w14:paraId="61E2C8CC" w14:textId="77777777" w:rsidR="00085191" w:rsidRDefault="00E25059">
      <w:r>
        <w:t xml:space="preserve">  </w:t>
      </w:r>
      <w:r w:rsidRPr="00CE7DF1">
        <w:t>0. Additional Definitions.</w:t>
      </w:r>
    </w:p>
    <w:p w14:paraId="543E31C5" w14:textId="77777777" w:rsidR="00085191" w:rsidRDefault="00E25059">
      <w:r>
        <w:t xml:space="preserve">  As used herein, this License refers to version 3 of the GNU Lesser</w:t>
      </w:r>
      <w:r w:rsidR="00091B1F">
        <w:t xml:space="preserve"> </w:t>
      </w:r>
      <w:r>
        <w:t>General Public License, and the GNU GPL refers to version 3 of the GNU</w:t>
      </w:r>
      <w:r w:rsidR="00091B1F">
        <w:t xml:space="preserve"> </w:t>
      </w:r>
      <w:r>
        <w:t>General Public License.</w:t>
      </w:r>
    </w:p>
    <w:p w14:paraId="71082F7A" w14:textId="77777777" w:rsidR="00085191" w:rsidRDefault="00E25059">
      <w:r>
        <w:t xml:space="preserve">  The Library refers to a covered work governed by this License,</w:t>
      </w:r>
      <w:r w:rsidR="00091B1F">
        <w:t xml:space="preserve"> </w:t>
      </w:r>
      <w:r>
        <w:t>other than an Application or a Combined Work as defined below.</w:t>
      </w:r>
    </w:p>
    <w:p w14:paraId="62123E26" w14:textId="77777777" w:rsidR="00085191" w:rsidRDefault="00E25059">
      <w:r>
        <w:t xml:space="preserve">  An Application is any work that makes use of an interface provided</w:t>
      </w:r>
      <w:r w:rsidR="00091B1F">
        <w:t xml:space="preserve"> </w:t>
      </w:r>
      <w:r>
        <w:t>by the Library, but which is not otherwise based on the Library.</w:t>
      </w:r>
      <w:r w:rsidR="00091B1F">
        <w:t xml:space="preserve"> </w:t>
      </w:r>
      <w:r>
        <w:t>Defining a subclass of a class defined by the Library is deemed a mode</w:t>
      </w:r>
      <w:r w:rsidR="00091B1F">
        <w:t xml:space="preserve"> </w:t>
      </w:r>
      <w:r>
        <w:t>of using an interface provided by the Library.</w:t>
      </w:r>
    </w:p>
    <w:p w14:paraId="70E7281F" w14:textId="77777777" w:rsidR="00085191" w:rsidRDefault="00E25059">
      <w:r>
        <w:t xml:space="preserve">  A Combined Work is a work produced by combining or linking an</w:t>
      </w:r>
      <w:r w:rsidR="00091B1F">
        <w:t xml:space="preserve"> </w:t>
      </w:r>
      <w:r>
        <w:t>Application with the Library.  The particular version of the Library</w:t>
      </w:r>
      <w:r w:rsidR="00091B1F">
        <w:t xml:space="preserve"> </w:t>
      </w:r>
      <w:r>
        <w:t>with which the Combined Work was made is also called the Linked</w:t>
      </w:r>
      <w:r w:rsidR="00091B1F">
        <w:t xml:space="preserve"> </w:t>
      </w:r>
      <w:r>
        <w:t>Version.</w:t>
      </w:r>
    </w:p>
    <w:p w14:paraId="6EFB11D0" w14:textId="77777777" w:rsidR="00085191" w:rsidRDefault="00E25059">
      <w:r>
        <w:t xml:space="preserve">  The Minimal Corresponding Source for a Combined Work means the</w:t>
      </w:r>
      <w:r w:rsidR="00091B1F">
        <w:t xml:space="preserve"> </w:t>
      </w:r>
      <w:r>
        <w:t>Corresponding Source for the Combined Work, excluding any source code</w:t>
      </w:r>
      <w:r w:rsidR="00091B1F">
        <w:t xml:space="preserve"> </w:t>
      </w:r>
      <w:r>
        <w:t>for portions of the Combined Work that, considered in isolation, are</w:t>
      </w:r>
      <w:r w:rsidR="00091B1F">
        <w:t xml:space="preserve"> </w:t>
      </w:r>
      <w:r>
        <w:t>based on the Application, and not on the Linked Version.</w:t>
      </w:r>
    </w:p>
    <w:p w14:paraId="30E74FC6" w14:textId="77777777" w:rsidR="00085191" w:rsidRDefault="00E25059">
      <w:r>
        <w:t xml:space="preserve">  The Corresponding Application Code for a Combined Work means the</w:t>
      </w:r>
      <w:r w:rsidR="00091B1F">
        <w:t xml:space="preserve"> </w:t>
      </w:r>
      <w:r>
        <w:t>object code and/or source code for the Application, including any data</w:t>
      </w:r>
      <w:r w:rsidR="00091B1F">
        <w:t xml:space="preserve"> </w:t>
      </w:r>
      <w:r>
        <w:t>and utility programs needed for reproducing the Combined Work from the</w:t>
      </w:r>
      <w:r w:rsidR="00091B1F">
        <w:t xml:space="preserve"> </w:t>
      </w:r>
      <w:r>
        <w:t>Application, but excluding the System Libraries of the Combined Work.</w:t>
      </w:r>
    </w:p>
    <w:p w14:paraId="34EC3878" w14:textId="77777777" w:rsidR="00085191" w:rsidRDefault="00E25059">
      <w:r>
        <w:t xml:space="preserve">  1. Exception to Section 3 of the GNU GPL.</w:t>
      </w:r>
    </w:p>
    <w:p w14:paraId="653F2FC1" w14:textId="77777777" w:rsidR="00085191" w:rsidRDefault="00E25059">
      <w:r>
        <w:t xml:space="preserve">  You may convey a covered work under sections 3 and 4 of this License</w:t>
      </w:r>
      <w:r w:rsidR="00091B1F">
        <w:t xml:space="preserve"> </w:t>
      </w:r>
      <w:r>
        <w:t>without being bound by section 3 of the GNU GPL.</w:t>
      </w:r>
    </w:p>
    <w:p w14:paraId="4417E8FD" w14:textId="77777777" w:rsidR="00085191" w:rsidRDefault="00E25059">
      <w:r>
        <w:t xml:space="preserve">  2. Conveying Modified Versions.</w:t>
      </w:r>
    </w:p>
    <w:p w14:paraId="6451FEA3" w14:textId="77777777" w:rsidR="00085191" w:rsidRDefault="00E25059">
      <w:r>
        <w:t xml:space="preserve">  If you modify a copy of the Library, and, in your modifications, a</w:t>
      </w:r>
      <w:r w:rsidR="00091B1F">
        <w:t xml:space="preserve"> </w:t>
      </w:r>
      <w:r>
        <w:t>facility refers to a function or data to be supplied by an Application</w:t>
      </w:r>
      <w:r w:rsidR="00091B1F">
        <w:t xml:space="preserve"> </w:t>
      </w:r>
      <w:r>
        <w:t>that uses the facility (other than as an argument passed when the</w:t>
      </w:r>
      <w:r w:rsidR="00091B1F">
        <w:t xml:space="preserve"> </w:t>
      </w:r>
      <w:r>
        <w:t>facility is invoked), then you may convey a copy of the modified</w:t>
      </w:r>
      <w:r w:rsidR="00091B1F">
        <w:t xml:space="preserve"> </w:t>
      </w:r>
      <w:r>
        <w:t>version:</w:t>
      </w:r>
    </w:p>
    <w:p w14:paraId="38A28D0E" w14:textId="77777777" w:rsidR="00085191" w:rsidRDefault="00E25059">
      <w:r>
        <w:t xml:space="preserve">   a) under this License, provided that you make a good faith effort to</w:t>
      </w:r>
      <w:r w:rsidR="00091B1F">
        <w:t xml:space="preserve"> </w:t>
      </w:r>
      <w:r>
        <w:t xml:space="preserve">   ensure that, in the event an Application does not supply the</w:t>
      </w:r>
      <w:r w:rsidR="00091B1F">
        <w:t xml:space="preserve"> </w:t>
      </w:r>
      <w:r>
        <w:t xml:space="preserve">   function or data, the facility still operates, and performs</w:t>
      </w:r>
      <w:r w:rsidR="00091B1F">
        <w:t xml:space="preserve"> </w:t>
      </w:r>
      <w:r>
        <w:t xml:space="preserve">   whatever part of its purpose remains meaningful, or</w:t>
      </w:r>
    </w:p>
    <w:p w14:paraId="4F0A23C2" w14:textId="77777777" w:rsidR="00085191" w:rsidRDefault="00E25059">
      <w:r>
        <w:t xml:space="preserve">   b) under the GNU GPL, with none of the additional permissions of</w:t>
      </w:r>
      <w:r w:rsidR="00091B1F">
        <w:t xml:space="preserve"> </w:t>
      </w:r>
      <w:r>
        <w:t xml:space="preserve">   this License applicable to that copy.</w:t>
      </w:r>
    </w:p>
    <w:p w14:paraId="530AA2DD" w14:textId="77777777" w:rsidR="00085191" w:rsidRDefault="00E25059">
      <w:r>
        <w:t xml:space="preserve">  3. Object Code Incorporating Material from Library Header Files.</w:t>
      </w:r>
    </w:p>
    <w:p w14:paraId="5A16ECDF" w14:textId="77777777" w:rsidR="00085191" w:rsidRDefault="00E25059">
      <w:r>
        <w:t xml:space="preserve">  The object code form of an Application may incorporate material from</w:t>
      </w:r>
      <w:r w:rsidR="00091B1F">
        <w:t xml:space="preserve"> </w:t>
      </w:r>
      <w:r>
        <w:t>a header file that is part of the Library.  You may convey such object</w:t>
      </w:r>
      <w:r w:rsidR="00091B1F">
        <w:t xml:space="preserve"> </w:t>
      </w:r>
      <w:r>
        <w:t>code under terms of your choice, provided that, if the incorporated</w:t>
      </w:r>
      <w:r w:rsidR="00091B1F">
        <w:t xml:space="preserve"> </w:t>
      </w:r>
      <w:r>
        <w:t>material is not limited to numerical parameters, data structure</w:t>
      </w:r>
      <w:r w:rsidR="00091B1F">
        <w:t xml:space="preserve"> </w:t>
      </w:r>
      <w:r>
        <w:t>layouts and accessors, or small macros, inline functions and templates</w:t>
      </w:r>
      <w:r w:rsidR="00091B1F">
        <w:t xml:space="preserve"> </w:t>
      </w:r>
      <w:r>
        <w:t>(ten or fewer lines in length), you do both of the following:</w:t>
      </w:r>
    </w:p>
    <w:p w14:paraId="3C8A1921" w14:textId="77777777" w:rsidR="00085191" w:rsidRDefault="00E25059">
      <w:r>
        <w:lastRenderedPageBreak/>
        <w:t xml:space="preserve">   a) Give prominent notice with each copy of the object code that the</w:t>
      </w:r>
      <w:r w:rsidR="00091B1F">
        <w:t xml:space="preserve"> </w:t>
      </w:r>
      <w:r>
        <w:t xml:space="preserve">   Library is used in it and that the Library and its use are</w:t>
      </w:r>
      <w:r w:rsidR="00091B1F">
        <w:t xml:space="preserve"> </w:t>
      </w:r>
      <w:r>
        <w:t xml:space="preserve">   covered by this License.</w:t>
      </w:r>
    </w:p>
    <w:p w14:paraId="18F2D2F8" w14:textId="77777777" w:rsidR="00085191" w:rsidRDefault="00E25059">
      <w:r>
        <w:t xml:space="preserve">   b) Accompany the object code with a copy of the GNU GPL and this license</w:t>
      </w:r>
      <w:r w:rsidR="00091B1F">
        <w:t xml:space="preserve"> </w:t>
      </w:r>
      <w:r>
        <w:t xml:space="preserve">   document.</w:t>
      </w:r>
    </w:p>
    <w:p w14:paraId="36942E9D" w14:textId="77777777" w:rsidR="00085191" w:rsidRDefault="00E25059">
      <w:r>
        <w:t xml:space="preserve">  4. Combined Works.</w:t>
      </w:r>
    </w:p>
    <w:p w14:paraId="6DCD118D" w14:textId="77777777" w:rsidR="00085191" w:rsidRDefault="00E25059">
      <w:r>
        <w:t xml:space="preserve">  You may convey a Combined Work under terms of your choice that,</w:t>
      </w:r>
      <w:r w:rsidR="00091B1F">
        <w:t xml:space="preserve"> </w:t>
      </w:r>
      <w:r>
        <w:t>taken together, effectively do not restrict modification of the</w:t>
      </w:r>
      <w:r w:rsidR="00091B1F">
        <w:t xml:space="preserve"> </w:t>
      </w:r>
      <w:r>
        <w:t>portions of the Library contained in the Combined Work and reverse</w:t>
      </w:r>
      <w:r w:rsidR="00091B1F">
        <w:t xml:space="preserve"> </w:t>
      </w:r>
      <w:r>
        <w:t>engineering for debugging such modifications, if you also do each of</w:t>
      </w:r>
      <w:r w:rsidR="00091B1F">
        <w:t xml:space="preserve"> </w:t>
      </w:r>
      <w:r>
        <w:t>the following:</w:t>
      </w:r>
    </w:p>
    <w:p w14:paraId="6F274A3A" w14:textId="77777777" w:rsidR="00085191" w:rsidRDefault="00E25059">
      <w:r>
        <w:t xml:space="preserve">   a) Give prominent notice with each copy of the Combined Work that</w:t>
      </w:r>
      <w:r w:rsidR="00091B1F">
        <w:t xml:space="preserve"> </w:t>
      </w:r>
      <w:r>
        <w:t xml:space="preserve">   the Library is used in it and that the Library and its use are</w:t>
      </w:r>
      <w:r w:rsidR="00091B1F">
        <w:t xml:space="preserve"> </w:t>
      </w:r>
      <w:r>
        <w:t xml:space="preserve">   covered by this License.</w:t>
      </w:r>
    </w:p>
    <w:p w14:paraId="51578496" w14:textId="77777777" w:rsidR="00085191" w:rsidRDefault="00E25059">
      <w:r>
        <w:t xml:space="preserve">   b) Accompany the Combined Work with a copy of the GNU GPL and this license</w:t>
      </w:r>
      <w:r w:rsidR="00091B1F">
        <w:t xml:space="preserve"> </w:t>
      </w:r>
      <w:r>
        <w:t xml:space="preserve">   document.</w:t>
      </w:r>
    </w:p>
    <w:p w14:paraId="25864F87" w14:textId="77777777" w:rsidR="00085191" w:rsidRDefault="00E25059">
      <w:r>
        <w:t xml:space="preserve">   c) For a Combined Work that displays copyright notices during</w:t>
      </w:r>
      <w:r w:rsidR="00091B1F">
        <w:t xml:space="preserve"> </w:t>
      </w:r>
      <w:r>
        <w:t xml:space="preserve">   execution, include the copyright notice for the Library among</w:t>
      </w:r>
      <w:r w:rsidR="00091B1F">
        <w:t xml:space="preserve"> </w:t>
      </w:r>
      <w:r>
        <w:t xml:space="preserve">   these notices, as well as a reference directing the user to the</w:t>
      </w:r>
      <w:r w:rsidR="00091B1F">
        <w:t xml:space="preserve"> </w:t>
      </w:r>
      <w:r>
        <w:t xml:space="preserve">   copies of the GNU GPL and this license document.</w:t>
      </w:r>
    </w:p>
    <w:p w14:paraId="2CA5AA23" w14:textId="77777777" w:rsidR="00085191" w:rsidRDefault="00E25059">
      <w:r>
        <w:t xml:space="preserve">   d) Do one of the following:</w:t>
      </w:r>
    </w:p>
    <w:p w14:paraId="6A7CCE1D" w14:textId="77777777" w:rsidR="00085191" w:rsidRDefault="00E25059">
      <w:r>
        <w:t xml:space="preserve">       0) Convey the Minimal Corresponding Source under the terms of this</w:t>
      </w:r>
      <w:r w:rsidR="00091B1F">
        <w:t xml:space="preserve"> </w:t>
      </w:r>
      <w:r>
        <w:t xml:space="preserve">       License, and the Corresponding Application Code in a form</w:t>
      </w:r>
      <w:r w:rsidR="00091B1F">
        <w:t xml:space="preserve"> </w:t>
      </w:r>
      <w:r>
        <w:t xml:space="preserve">       suitable for, and under terms that permit, the user to</w:t>
      </w:r>
      <w:r w:rsidR="00091B1F">
        <w:t xml:space="preserve"> </w:t>
      </w:r>
      <w:r>
        <w:t xml:space="preserve">       recombine or relink the Application with a modified version of</w:t>
      </w:r>
      <w:r w:rsidR="00091B1F">
        <w:t xml:space="preserve"> </w:t>
      </w:r>
      <w:r>
        <w:t xml:space="preserve">       the Linked Version to produce a modified Combined Work, in the</w:t>
      </w:r>
      <w:r w:rsidR="00091B1F">
        <w:t xml:space="preserve"> </w:t>
      </w:r>
      <w:r>
        <w:t xml:space="preserve">       manner specified by section 6 of the GNU GPL for conveying</w:t>
      </w:r>
      <w:r w:rsidR="00091B1F">
        <w:t xml:space="preserve"> </w:t>
      </w:r>
      <w:r>
        <w:t xml:space="preserve">       Corresponding Source.</w:t>
      </w:r>
    </w:p>
    <w:p w14:paraId="50FC20BA" w14:textId="77777777" w:rsidR="00085191" w:rsidRDefault="00E25059">
      <w:r>
        <w:t xml:space="preserve">       1) Use a suitable shared library mechanism for linking with the</w:t>
      </w:r>
      <w:r w:rsidR="00091B1F">
        <w:t xml:space="preserve"> </w:t>
      </w:r>
      <w:r>
        <w:t xml:space="preserve">       Library.  A suitable mechanism is one that (a) uses at run time</w:t>
      </w:r>
      <w:r w:rsidR="00091B1F">
        <w:t xml:space="preserve"> </w:t>
      </w:r>
      <w:r>
        <w:t xml:space="preserve">       a copy of the Library already present on the user's computer</w:t>
      </w:r>
      <w:r w:rsidR="00091B1F">
        <w:t xml:space="preserve"> </w:t>
      </w:r>
      <w:r>
        <w:t xml:space="preserve">       system, and (b) will operate properly with a modified version</w:t>
      </w:r>
      <w:r w:rsidR="00091B1F">
        <w:t xml:space="preserve"> </w:t>
      </w:r>
      <w:r>
        <w:t xml:space="preserve">       of the Library that is interface-compatible with the Linked</w:t>
      </w:r>
      <w:r w:rsidR="00091B1F">
        <w:t xml:space="preserve"> </w:t>
      </w:r>
      <w:r>
        <w:t xml:space="preserve">       Version.</w:t>
      </w:r>
    </w:p>
    <w:p w14:paraId="73805283" w14:textId="77777777" w:rsidR="00085191" w:rsidRDefault="00E25059">
      <w:r>
        <w:t xml:space="preserve">   e) Provide Installation Information, but only if you would otherwise</w:t>
      </w:r>
      <w:r w:rsidR="00091B1F">
        <w:t xml:space="preserve"> </w:t>
      </w:r>
      <w:r>
        <w:t xml:space="preserve">   be required to provide such information under section 6 of the</w:t>
      </w:r>
      <w:r w:rsidR="00091B1F">
        <w:t xml:space="preserve"> </w:t>
      </w:r>
      <w:r>
        <w:t xml:space="preserve">   GNU GPL, and only to the extent that such information is</w:t>
      </w:r>
      <w:r w:rsidR="00091B1F">
        <w:t xml:space="preserve"> </w:t>
      </w:r>
      <w:r>
        <w:t xml:space="preserve">   necessary to install and execute a modified version of the</w:t>
      </w:r>
      <w:r w:rsidR="00091B1F">
        <w:t xml:space="preserve"> </w:t>
      </w:r>
      <w:r>
        <w:t xml:space="preserve">   Combined Work produced by recombining or relinking the</w:t>
      </w:r>
      <w:r w:rsidR="00091B1F">
        <w:t xml:space="preserve"> </w:t>
      </w:r>
      <w:r>
        <w:t xml:space="preserve">   Application with a modified version of the Linked Version. (If</w:t>
      </w:r>
      <w:r w:rsidR="00091B1F">
        <w:t xml:space="preserve"> </w:t>
      </w:r>
      <w:r>
        <w:t xml:space="preserve">   you use option 4d0, the Installation Information must accompany</w:t>
      </w:r>
      <w:r w:rsidR="00091B1F">
        <w:t xml:space="preserve"> </w:t>
      </w:r>
      <w:r>
        <w:t xml:space="preserve">   the Minimal Corresponding Source and Corresponding Application</w:t>
      </w:r>
      <w:r w:rsidR="00091B1F">
        <w:t xml:space="preserve"> </w:t>
      </w:r>
      <w:r>
        <w:t xml:space="preserve">   Code. If you use option 4d1, you must provide the Installation</w:t>
      </w:r>
      <w:r w:rsidR="00091B1F">
        <w:t xml:space="preserve"> </w:t>
      </w:r>
      <w:r>
        <w:t xml:space="preserve">   Information in the manner specified by section 6 of the GNU GPL</w:t>
      </w:r>
      <w:r w:rsidR="00091B1F">
        <w:t xml:space="preserve"> </w:t>
      </w:r>
      <w:r>
        <w:t xml:space="preserve">   for conveying Corresponding Source.)</w:t>
      </w:r>
    </w:p>
    <w:p w14:paraId="1CEA6EB8" w14:textId="77777777" w:rsidR="00085191" w:rsidRDefault="00E25059">
      <w:r>
        <w:t xml:space="preserve">  5. Combined Libraries.</w:t>
      </w:r>
    </w:p>
    <w:p w14:paraId="68A63786" w14:textId="77777777" w:rsidR="00085191" w:rsidRDefault="00E25059">
      <w:r>
        <w:t xml:space="preserve">  You may place library facilities that are a work based on the</w:t>
      </w:r>
      <w:r w:rsidR="00091B1F">
        <w:t xml:space="preserve"> </w:t>
      </w:r>
      <w:r>
        <w:t>Library side by side in a single library together with other library</w:t>
      </w:r>
      <w:r w:rsidR="00091B1F">
        <w:t xml:space="preserve"> </w:t>
      </w:r>
      <w:r>
        <w:t>facilities that are not Applications and are not covered by this</w:t>
      </w:r>
      <w:r w:rsidR="00091B1F">
        <w:t xml:space="preserve"> </w:t>
      </w:r>
      <w:r>
        <w:t>License, and convey such a combined library under terms of your</w:t>
      </w:r>
      <w:r w:rsidR="00091B1F">
        <w:t xml:space="preserve"> </w:t>
      </w:r>
      <w:r>
        <w:t>choice, if you do both of the following:</w:t>
      </w:r>
    </w:p>
    <w:p w14:paraId="4BACEFBD" w14:textId="77777777" w:rsidR="00085191" w:rsidRDefault="00E25059">
      <w:r>
        <w:t xml:space="preserve">   a) Accompany the combined library with a copy of the same work based</w:t>
      </w:r>
      <w:r w:rsidR="00091B1F">
        <w:t xml:space="preserve"> </w:t>
      </w:r>
      <w:r>
        <w:t xml:space="preserve">   on the Library, uncombined with any other library facilities,</w:t>
      </w:r>
      <w:r w:rsidR="00091B1F">
        <w:t xml:space="preserve"> </w:t>
      </w:r>
      <w:r>
        <w:t xml:space="preserve">   conveyed under the terms of this License.</w:t>
      </w:r>
    </w:p>
    <w:p w14:paraId="4475FA41" w14:textId="77777777" w:rsidR="00085191" w:rsidRDefault="00E25059">
      <w:r>
        <w:lastRenderedPageBreak/>
        <w:t xml:space="preserve">   b) Give prominent notice with the combined library that part of it</w:t>
      </w:r>
      <w:r w:rsidR="00091B1F">
        <w:t xml:space="preserve"> </w:t>
      </w:r>
      <w:r>
        <w:t xml:space="preserve">   is a work based on the Library, and explaining where to find the</w:t>
      </w:r>
      <w:r w:rsidR="00091B1F">
        <w:t xml:space="preserve"> </w:t>
      </w:r>
      <w:r>
        <w:t xml:space="preserve">   accompanying uncombined form of the same work.</w:t>
      </w:r>
    </w:p>
    <w:p w14:paraId="7D0E6C39" w14:textId="77777777" w:rsidR="00085191" w:rsidRDefault="00E25059">
      <w:r>
        <w:t xml:space="preserve">  6. Revised Versions of the GNU Lesser General Public License.</w:t>
      </w:r>
    </w:p>
    <w:p w14:paraId="2D5AB407" w14:textId="77777777" w:rsidR="00085191" w:rsidRDefault="00E25059">
      <w:r>
        <w:t xml:space="preserve">  The Free Software Foundation may publish revised and/or new versions</w:t>
      </w:r>
      <w:r w:rsidR="00091B1F">
        <w:t xml:space="preserve"> </w:t>
      </w:r>
      <w:r>
        <w:t>of the GNU Lesser General Public License from time to time. Such new</w:t>
      </w:r>
      <w:r w:rsidR="00091B1F">
        <w:t xml:space="preserve"> </w:t>
      </w:r>
      <w:r>
        <w:t>versions will be similar in spirit to the present version, but may</w:t>
      </w:r>
      <w:r w:rsidR="00091B1F">
        <w:t xml:space="preserve"> </w:t>
      </w:r>
      <w:r>
        <w:t>differ in detail to address new problems or concerns.</w:t>
      </w:r>
    </w:p>
    <w:p w14:paraId="0BB94AFC" w14:textId="77777777" w:rsidR="00085191" w:rsidRDefault="00E25059">
      <w:r>
        <w:t xml:space="preserve">  Each version is given a distinguishing version number. If the</w:t>
      </w:r>
      <w:r w:rsidR="00091B1F">
        <w:t xml:space="preserve"> </w:t>
      </w:r>
      <w:r>
        <w:t>Library as you received it specifies that a certain numbered version</w:t>
      </w:r>
      <w:r w:rsidR="00091B1F">
        <w:t xml:space="preserve"> </w:t>
      </w:r>
      <w:r>
        <w:t>of the GNU Lesser General Public License or any later version</w:t>
      </w:r>
      <w:r w:rsidR="00091B1F">
        <w:t xml:space="preserve"> </w:t>
      </w:r>
      <w:r>
        <w:t>applies to it, you have the option of following the terms and</w:t>
      </w:r>
      <w:r w:rsidR="00091B1F">
        <w:t xml:space="preserve"> </w:t>
      </w:r>
      <w:r>
        <w:t>conditions either of that published version or of any later version</w:t>
      </w:r>
      <w:r w:rsidR="00091B1F">
        <w:t xml:space="preserve"> </w:t>
      </w:r>
      <w:r>
        <w:t>published by the Free Software Foundation. If the Library as you</w:t>
      </w:r>
      <w:r w:rsidR="00091B1F">
        <w:t xml:space="preserve"> </w:t>
      </w:r>
      <w:r>
        <w:t>received it does not specify a version number of the GNU Lesser</w:t>
      </w:r>
      <w:r w:rsidR="00091B1F">
        <w:t xml:space="preserve"> </w:t>
      </w:r>
      <w:r>
        <w:t>General Public License, you may choose any version of the GNU Lesser</w:t>
      </w:r>
      <w:r w:rsidR="00091B1F">
        <w:t xml:space="preserve"> </w:t>
      </w:r>
      <w:r>
        <w:t>General Public License ever published by the Free Software Foundation.</w:t>
      </w:r>
    </w:p>
    <w:p w14:paraId="5E7E623D" w14:textId="77777777" w:rsidR="00085191" w:rsidRDefault="00E25059">
      <w:r>
        <w:t xml:space="preserve">  If the Library as you received it specifies that a proxy can decide</w:t>
      </w:r>
      <w:r w:rsidR="00091B1F">
        <w:t xml:space="preserve"> </w:t>
      </w:r>
      <w:r>
        <w:t>whether future versions of the GNU Lesser General Public License shall</w:t>
      </w:r>
      <w:r w:rsidR="00091B1F">
        <w:t xml:space="preserve"> </w:t>
      </w:r>
      <w:r>
        <w:t>apply, that proxy's public statement of acceptance of any version is</w:t>
      </w:r>
      <w:r w:rsidR="00091B1F">
        <w:t xml:space="preserve"> </w:t>
      </w:r>
      <w:r>
        <w:t>permanent authorization for you to choose that version for the</w:t>
      </w:r>
      <w:r w:rsidR="00091B1F">
        <w:t xml:space="preserve"> </w:t>
      </w:r>
      <w:r>
        <w:t>Library.</w:t>
      </w:r>
      <w:r w:rsidR="00091B1F">
        <w:t xml:space="preserve"> </w:t>
      </w:r>
      <w:r>
        <w:t>[END FILE=/usr/share/common-licenses/LGPL-3]</w:t>
      </w:r>
    </w:p>
    <w:p w14:paraId="318B9CF2" w14:textId="77777777" w:rsidR="00CC57E6" w:rsidRDefault="00CC57E6" w:rsidP="000727EF">
      <w:pPr>
        <w:pStyle w:val="Heading2"/>
      </w:pPr>
      <w:bookmarkStart w:id="781" w:name="_Toc399938597"/>
      <w:r>
        <w:t>Common License MIT</w:t>
      </w:r>
      <w:bookmarkEnd w:id="781"/>
    </w:p>
    <w:p w14:paraId="5410C123" w14:textId="77777777" w:rsidR="00CC57E6" w:rsidRPr="00CC57E6" w:rsidRDefault="007C7B54" w:rsidP="00CC57E6">
      <w:hyperlink r:id="rId33" w:history="1">
        <w:r w:rsidR="00CC57E6" w:rsidRPr="00034E5E">
          <w:rPr>
            <w:rFonts w:ascii="Calibri" w:eastAsia="Times New Roman" w:hAnsi="Calibri" w:cs="Times New Roman"/>
            <w:color w:val="0000FF"/>
            <w:u w:val="single"/>
          </w:rPr>
          <w:t>http://www.opensource.org/licenses/mit-license.php</w:t>
        </w:r>
      </w:hyperlink>
      <w:r w:rsidR="00CC57E6">
        <w:rPr>
          <w:rFonts w:ascii="Calibri" w:eastAsia="Times New Roman" w:hAnsi="Calibri" w:cs="Times New Roman"/>
          <w:color w:val="0000FF"/>
          <w:u w:val="single"/>
        </w:rPr>
        <w:t xml:space="preserve"> </w:t>
      </w:r>
    </w:p>
    <w:p w14:paraId="25A31D5A" w14:textId="77777777" w:rsidR="00616B7B" w:rsidRPr="00616B7B" w:rsidRDefault="00616B7B" w:rsidP="00616B7B">
      <w:pPr>
        <w:pStyle w:val="NoSpacing"/>
      </w:pPr>
      <w:bookmarkStart w:id="782" w:name="_Toc399938598"/>
    </w:p>
    <w:p w14:paraId="25DC87D2" w14:textId="77777777" w:rsidR="00616B7B" w:rsidRPr="00616B7B" w:rsidRDefault="00616B7B" w:rsidP="00616B7B">
      <w:pPr>
        <w:pStyle w:val="NoSpacing"/>
      </w:pPr>
      <w:r w:rsidRPr="00616B7B">
        <w:t>Permission is hereby granted, free of charge, to any person obtaining a copy</w:t>
      </w:r>
      <w:r w:rsidRPr="00616B7B">
        <w:br/>
        <w:t>of this software and associated documentation files (the "Software"), to deal</w:t>
      </w:r>
      <w:r w:rsidRPr="00616B7B">
        <w:br/>
        <w:t>in the Software without restriction, including without limitation the rights</w:t>
      </w:r>
      <w:r w:rsidRPr="00616B7B">
        <w:br/>
        <w:t>to use, copy, modify, merge, publish, distribute, sublicense, and/or sell</w:t>
      </w:r>
      <w:r w:rsidRPr="00616B7B">
        <w:br/>
        <w:t>copies of the Software, and to permit persons to whom the Software is</w:t>
      </w:r>
      <w:r w:rsidRPr="00616B7B">
        <w:br/>
        <w:t>furnished to do so, subject to the following conditions:</w:t>
      </w:r>
    </w:p>
    <w:p w14:paraId="1853515E" w14:textId="77777777" w:rsidR="00616B7B" w:rsidRPr="00616B7B" w:rsidRDefault="00616B7B" w:rsidP="00616B7B">
      <w:pPr>
        <w:pStyle w:val="NoSpacing"/>
      </w:pPr>
      <w:r w:rsidRPr="00616B7B">
        <w:t>The above copyright notice and this permission notice shall be included in</w:t>
      </w:r>
      <w:r w:rsidRPr="00616B7B">
        <w:br/>
        <w:t>all copies or substantial portions of the Software.</w:t>
      </w:r>
    </w:p>
    <w:p w14:paraId="4F6540F7" w14:textId="77777777" w:rsidR="00616B7B" w:rsidRPr="00616B7B" w:rsidRDefault="00616B7B" w:rsidP="00616B7B">
      <w:pPr>
        <w:pStyle w:val="NoSpacing"/>
      </w:pPr>
      <w:r w:rsidRPr="00616B7B">
        <w:t>THE SOFTWARE IS PROVIDED "AS IS", WITHOUT WARRANTY OF ANY KIND, EXPRESS OR</w:t>
      </w:r>
      <w:r w:rsidRPr="00616B7B">
        <w:br/>
        <w:t>IMPLIED, INCLUDING BUT NOT LIMITED TO THE WARRANTIES OF MERCHANTABILITY,</w:t>
      </w:r>
      <w:r w:rsidRPr="00616B7B">
        <w:br/>
        <w:t>FITNESS FOR A PARTICULAR PURPOSE AND NONINFRINGEMENT. IN NO EVENT SHALL THE</w:t>
      </w:r>
      <w:r w:rsidRPr="00616B7B">
        <w:br/>
        <w:t>AUTHORS OR COPYRIGHT HOLDERS BE LIABLE FOR ANY CLAIM, DAMAGES OR OTHER</w:t>
      </w:r>
      <w:r w:rsidRPr="00616B7B">
        <w:br/>
        <w:t>LIABILITY, WHETHER IN AN ACTION OF CONTRACT, TORT OR OTHERWISE, ARISING FROM,</w:t>
      </w:r>
      <w:r w:rsidRPr="00616B7B">
        <w:br/>
      </w:r>
      <w:r w:rsidRPr="00616B7B">
        <w:lastRenderedPageBreak/>
        <w:t>OUT OF OR IN CONNECTION WITH THE SOFTWARE OR THE USE OR OTHER DEALINGS IN</w:t>
      </w:r>
      <w:r w:rsidRPr="00616B7B">
        <w:br/>
        <w:t>THE SOFTWARE.</w:t>
      </w:r>
    </w:p>
    <w:p w14:paraId="21CE31A9" w14:textId="77777777" w:rsidR="00CC57E6" w:rsidRDefault="00CC57E6" w:rsidP="000727EF">
      <w:pPr>
        <w:pStyle w:val="Heading2"/>
      </w:pPr>
      <w:r>
        <w:t>Common License Mozilla</w:t>
      </w:r>
      <w:r w:rsidR="00B34856">
        <w:t xml:space="preserve"> 1.1</w:t>
      </w:r>
      <w:bookmarkEnd w:id="782"/>
    </w:p>
    <w:p w14:paraId="7E53E0FB" w14:textId="77777777" w:rsidR="00CC57E6" w:rsidRDefault="007C7B54" w:rsidP="00CC57E6">
      <w:pPr>
        <w:rPr>
          <w:rFonts w:ascii="Calibri" w:eastAsia="Times New Roman" w:hAnsi="Calibri" w:cs="Times New Roman"/>
          <w:color w:val="0000FF"/>
          <w:u w:val="single"/>
        </w:rPr>
      </w:pPr>
      <w:hyperlink r:id="rId34" w:history="1">
        <w:r w:rsidR="00CC57E6" w:rsidRPr="00CC57E6">
          <w:rPr>
            <w:rFonts w:ascii="Calibri" w:eastAsia="Times New Roman" w:hAnsi="Calibri" w:cs="Times New Roman"/>
            <w:color w:val="0000FF"/>
            <w:u w:val="single"/>
          </w:rPr>
          <w:t>http://www.mozilla.org/MPL/1.1/</w:t>
        </w:r>
      </w:hyperlink>
    </w:p>
    <w:p w14:paraId="38F5A569" w14:textId="77777777" w:rsidR="00616B7B" w:rsidRPr="00616B7B" w:rsidRDefault="00616B7B" w:rsidP="00616B7B">
      <w:bookmarkStart w:id="783" w:name="_Toc399938599"/>
    </w:p>
    <w:p w14:paraId="597C7869" w14:textId="77777777" w:rsidR="00616B7B" w:rsidRPr="00616B7B" w:rsidRDefault="00616B7B" w:rsidP="00616B7B">
      <w:r w:rsidRPr="00616B7B">
        <w:t>1. Definitions.</w:t>
      </w:r>
    </w:p>
    <w:p w14:paraId="172444B1" w14:textId="77777777" w:rsidR="00616B7B" w:rsidRPr="00616B7B" w:rsidRDefault="00616B7B" w:rsidP="00616B7B"/>
    <w:p w14:paraId="656BE708" w14:textId="09A12D8B" w:rsidR="00616B7B" w:rsidRPr="00616B7B" w:rsidRDefault="00616B7B" w:rsidP="00616B7B">
      <w:r w:rsidRPr="00616B7B">
        <w:t>1.0.1. "Commercial Use" means distribution or otherwise making the</w:t>
      </w:r>
    </w:p>
    <w:p w14:paraId="778B089A" w14:textId="075CE5C5" w:rsidR="00616B7B" w:rsidRPr="00616B7B" w:rsidRDefault="00616B7B" w:rsidP="00616B7B">
      <w:r w:rsidRPr="00616B7B">
        <w:t>Covered Code available to a third party.</w:t>
      </w:r>
    </w:p>
    <w:p w14:paraId="2BD5EEF6" w14:textId="77777777" w:rsidR="00616B7B" w:rsidRPr="00616B7B" w:rsidRDefault="00616B7B" w:rsidP="00616B7B"/>
    <w:p w14:paraId="493D2650" w14:textId="11E779DB" w:rsidR="00616B7B" w:rsidRPr="00616B7B" w:rsidRDefault="00616B7B" w:rsidP="00616B7B">
      <w:r w:rsidRPr="00616B7B">
        <w:t>1.1. "Contributor" means each entity that creates or contributes to</w:t>
      </w:r>
    </w:p>
    <w:p w14:paraId="49F3A7D3" w14:textId="783A7E61" w:rsidR="00616B7B" w:rsidRPr="00616B7B" w:rsidRDefault="00616B7B" w:rsidP="00616B7B">
      <w:r w:rsidRPr="00616B7B">
        <w:t>the creation of Modifications.</w:t>
      </w:r>
    </w:p>
    <w:p w14:paraId="237A1E8C" w14:textId="77777777" w:rsidR="00616B7B" w:rsidRPr="00616B7B" w:rsidRDefault="00616B7B" w:rsidP="00616B7B"/>
    <w:p w14:paraId="1EF2B2FC" w14:textId="770F3570" w:rsidR="00616B7B" w:rsidRPr="00616B7B" w:rsidRDefault="00616B7B" w:rsidP="00616B7B">
      <w:r w:rsidRPr="00616B7B">
        <w:t>1.2. "Contributor Version" means the combination of the Original</w:t>
      </w:r>
    </w:p>
    <w:p w14:paraId="5FC92405" w14:textId="1D82009A" w:rsidR="00616B7B" w:rsidRPr="00616B7B" w:rsidRDefault="00616B7B" w:rsidP="00616B7B">
      <w:r w:rsidRPr="00616B7B">
        <w:t>Code, prior Modifications used by a Contributor, and the Modifications</w:t>
      </w:r>
    </w:p>
    <w:p w14:paraId="4277AFAE" w14:textId="1F5DD19D" w:rsidR="00616B7B" w:rsidRPr="00616B7B" w:rsidRDefault="00616B7B" w:rsidP="00616B7B">
      <w:r w:rsidRPr="00616B7B">
        <w:t>made by that particular Contributor.</w:t>
      </w:r>
    </w:p>
    <w:p w14:paraId="049B7437" w14:textId="77777777" w:rsidR="00616B7B" w:rsidRPr="00616B7B" w:rsidRDefault="00616B7B" w:rsidP="00616B7B"/>
    <w:p w14:paraId="5AC618D4" w14:textId="6D3F3A51" w:rsidR="00616B7B" w:rsidRPr="00616B7B" w:rsidRDefault="00616B7B" w:rsidP="00616B7B">
      <w:r w:rsidRPr="00616B7B">
        <w:t>1.3. "Covered Code" means the Original Code or Modifications or the</w:t>
      </w:r>
    </w:p>
    <w:p w14:paraId="7CB3555A" w14:textId="2DAD1DCD" w:rsidR="00616B7B" w:rsidRPr="00616B7B" w:rsidRDefault="00616B7B" w:rsidP="00616B7B">
      <w:r w:rsidRPr="00616B7B">
        <w:t>combination of the Original Code and Modifications, in each case</w:t>
      </w:r>
    </w:p>
    <w:p w14:paraId="06DE63D2" w14:textId="655D1C5C" w:rsidR="00616B7B" w:rsidRPr="00616B7B" w:rsidRDefault="00616B7B" w:rsidP="00616B7B">
      <w:r w:rsidRPr="00616B7B">
        <w:t>including portions thereof.</w:t>
      </w:r>
    </w:p>
    <w:p w14:paraId="1CA8282A" w14:textId="77777777" w:rsidR="00616B7B" w:rsidRPr="00616B7B" w:rsidRDefault="00616B7B" w:rsidP="00616B7B"/>
    <w:p w14:paraId="7A19818F" w14:textId="4015DBED" w:rsidR="00616B7B" w:rsidRPr="00616B7B" w:rsidRDefault="00616B7B" w:rsidP="00616B7B">
      <w:r w:rsidRPr="00616B7B">
        <w:t>1.4. "Electronic Distribution Mechanism" means a mechanism generally</w:t>
      </w:r>
    </w:p>
    <w:p w14:paraId="3F8C54E4" w14:textId="21A2D928" w:rsidR="00616B7B" w:rsidRPr="00616B7B" w:rsidRDefault="00616B7B" w:rsidP="00616B7B">
      <w:r w:rsidRPr="00616B7B">
        <w:t>accepted in the software development community for the electronic</w:t>
      </w:r>
    </w:p>
    <w:p w14:paraId="05A1981B" w14:textId="7F71A6FF" w:rsidR="00616B7B" w:rsidRPr="00616B7B" w:rsidRDefault="00616B7B" w:rsidP="00616B7B">
      <w:r w:rsidRPr="00616B7B">
        <w:t>transfer of data.</w:t>
      </w:r>
    </w:p>
    <w:p w14:paraId="2354FF27" w14:textId="77777777" w:rsidR="00616B7B" w:rsidRPr="00616B7B" w:rsidRDefault="00616B7B" w:rsidP="00616B7B"/>
    <w:p w14:paraId="0ECD4F9E" w14:textId="4620922D" w:rsidR="00616B7B" w:rsidRPr="00616B7B" w:rsidRDefault="00616B7B" w:rsidP="00616B7B">
      <w:r w:rsidRPr="00616B7B">
        <w:t>1.5. "Executable" means Covered Code in any form other than Source</w:t>
      </w:r>
    </w:p>
    <w:p w14:paraId="757408B5" w14:textId="6A94A6D4" w:rsidR="00616B7B" w:rsidRPr="00616B7B" w:rsidRDefault="00616B7B" w:rsidP="00616B7B">
      <w:r w:rsidRPr="00616B7B">
        <w:t>Code.</w:t>
      </w:r>
    </w:p>
    <w:p w14:paraId="7F7EFD50" w14:textId="77777777" w:rsidR="00616B7B" w:rsidRPr="00616B7B" w:rsidRDefault="00616B7B" w:rsidP="00616B7B"/>
    <w:p w14:paraId="45C8E61D" w14:textId="63D11517" w:rsidR="00616B7B" w:rsidRPr="00616B7B" w:rsidRDefault="00616B7B" w:rsidP="00616B7B">
      <w:r w:rsidRPr="00616B7B">
        <w:t>1.6. "Initial Developer" means the individual or entity identified</w:t>
      </w:r>
    </w:p>
    <w:p w14:paraId="4730D0B5" w14:textId="6722F9C8" w:rsidR="00616B7B" w:rsidRPr="00616B7B" w:rsidRDefault="00616B7B" w:rsidP="00616B7B">
      <w:r w:rsidRPr="00616B7B">
        <w:t>as the Initial Developer in the Source Code notice required by Exhibit</w:t>
      </w:r>
    </w:p>
    <w:p w14:paraId="36C3985B" w14:textId="43D5531C" w:rsidR="00616B7B" w:rsidRPr="00616B7B" w:rsidRDefault="00616B7B" w:rsidP="00616B7B">
      <w:r w:rsidRPr="00616B7B">
        <w:t>A.</w:t>
      </w:r>
    </w:p>
    <w:p w14:paraId="08B8A46B" w14:textId="77777777" w:rsidR="00616B7B" w:rsidRPr="00616B7B" w:rsidRDefault="00616B7B" w:rsidP="00616B7B"/>
    <w:p w14:paraId="2E8849AE" w14:textId="69E230C3" w:rsidR="00616B7B" w:rsidRPr="00616B7B" w:rsidRDefault="00616B7B" w:rsidP="00616B7B">
      <w:r w:rsidRPr="00616B7B">
        <w:t>1.7. "Larger Work" means a work which combines Covered Code or</w:t>
      </w:r>
    </w:p>
    <w:p w14:paraId="3D7F6384" w14:textId="25758FA5" w:rsidR="00616B7B" w:rsidRPr="00616B7B" w:rsidRDefault="00616B7B" w:rsidP="00616B7B">
      <w:r w:rsidRPr="00616B7B">
        <w:t>portions thereof with code not governed by the terms of this License.</w:t>
      </w:r>
    </w:p>
    <w:p w14:paraId="5B19877B" w14:textId="77777777" w:rsidR="00616B7B" w:rsidRPr="00616B7B" w:rsidRDefault="00616B7B" w:rsidP="00616B7B"/>
    <w:p w14:paraId="7D6F734A" w14:textId="2A146883" w:rsidR="00616B7B" w:rsidRPr="00616B7B" w:rsidRDefault="00616B7B" w:rsidP="00616B7B">
      <w:r w:rsidRPr="00616B7B">
        <w:t>1.8. "License" means this document.</w:t>
      </w:r>
    </w:p>
    <w:p w14:paraId="37A6D685" w14:textId="77777777" w:rsidR="00616B7B" w:rsidRPr="00616B7B" w:rsidRDefault="00616B7B" w:rsidP="00616B7B"/>
    <w:p w14:paraId="168070E1" w14:textId="6BFA2C93" w:rsidR="00616B7B" w:rsidRPr="00616B7B" w:rsidRDefault="00616B7B" w:rsidP="00616B7B">
      <w:r w:rsidRPr="00616B7B">
        <w:t>1.8.1. "Licensable" means having the right to grant, to the maximum</w:t>
      </w:r>
    </w:p>
    <w:p w14:paraId="587722EE" w14:textId="778CEC13" w:rsidR="00616B7B" w:rsidRPr="00616B7B" w:rsidRDefault="00616B7B" w:rsidP="00616B7B">
      <w:r w:rsidRPr="00616B7B">
        <w:lastRenderedPageBreak/>
        <w:t>extent possible, whether at the time of the initial grant or</w:t>
      </w:r>
    </w:p>
    <w:p w14:paraId="6D83F154" w14:textId="74498BA9" w:rsidR="00616B7B" w:rsidRPr="00616B7B" w:rsidRDefault="00616B7B" w:rsidP="00616B7B">
      <w:r w:rsidRPr="00616B7B">
        <w:t>subsequently acquired, any and all of the rights conveyed herein.</w:t>
      </w:r>
    </w:p>
    <w:p w14:paraId="79CE20CB" w14:textId="77777777" w:rsidR="00616B7B" w:rsidRPr="00616B7B" w:rsidRDefault="00616B7B" w:rsidP="00616B7B"/>
    <w:p w14:paraId="73CD008E" w14:textId="447FCEDA" w:rsidR="00616B7B" w:rsidRPr="00616B7B" w:rsidRDefault="00616B7B" w:rsidP="00616B7B">
      <w:r w:rsidRPr="00616B7B">
        <w:t>1.9. "Modifications" means any addition to or deletion from the</w:t>
      </w:r>
    </w:p>
    <w:p w14:paraId="1A9B4EAF" w14:textId="762F4FCB" w:rsidR="00616B7B" w:rsidRPr="00616B7B" w:rsidRDefault="00616B7B" w:rsidP="00616B7B">
      <w:r w:rsidRPr="00616B7B">
        <w:t>substance or structure of either the Original Code or any previous</w:t>
      </w:r>
    </w:p>
    <w:p w14:paraId="5326563B" w14:textId="10150D58" w:rsidR="00616B7B" w:rsidRPr="00616B7B" w:rsidRDefault="00616B7B" w:rsidP="00616B7B">
      <w:r w:rsidRPr="00616B7B">
        <w:t>Modifications. When Covered Code is released as a series of files, a</w:t>
      </w:r>
    </w:p>
    <w:p w14:paraId="00C6FA4B" w14:textId="12ADA058" w:rsidR="00616B7B" w:rsidRPr="00616B7B" w:rsidRDefault="00616B7B" w:rsidP="00616B7B">
      <w:r w:rsidRPr="00616B7B">
        <w:t>Modification is:</w:t>
      </w:r>
    </w:p>
    <w:p w14:paraId="6C7CAF17" w14:textId="06000EB3" w:rsidR="00616B7B" w:rsidRPr="00616B7B" w:rsidRDefault="00616B7B" w:rsidP="00616B7B">
      <w:r w:rsidRPr="00616B7B">
        <w:t>A. Any addition to or deletion from the contents of a file</w:t>
      </w:r>
    </w:p>
    <w:p w14:paraId="0655E6C4" w14:textId="09EEA4F6" w:rsidR="00616B7B" w:rsidRPr="00616B7B" w:rsidRDefault="00616B7B" w:rsidP="00616B7B">
      <w:r w:rsidRPr="00616B7B">
        <w:t>containing Original Code or previous Modifications.</w:t>
      </w:r>
    </w:p>
    <w:p w14:paraId="2882B151" w14:textId="77777777" w:rsidR="00616B7B" w:rsidRPr="00616B7B" w:rsidRDefault="00616B7B" w:rsidP="00616B7B"/>
    <w:p w14:paraId="38D9282C" w14:textId="2D54F769" w:rsidR="00616B7B" w:rsidRPr="00616B7B" w:rsidRDefault="00616B7B" w:rsidP="00616B7B">
      <w:r w:rsidRPr="00616B7B">
        <w:t>B. Any new file that contains any part of the Original Code or</w:t>
      </w:r>
    </w:p>
    <w:p w14:paraId="7DE6FF37" w14:textId="4DBB059B" w:rsidR="00616B7B" w:rsidRPr="00616B7B" w:rsidRDefault="00616B7B" w:rsidP="00616B7B">
      <w:r w:rsidRPr="00616B7B">
        <w:t>previous Modifications.</w:t>
      </w:r>
    </w:p>
    <w:p w14:paraId="21D9DC04" w14:textId="77777777" w:rsidR="00616B7B" w:rsidRPr="00616B7B" w:rsidRDefault="00616B7B" w:rsidP="00616B7B"/>
    <w:p w14:paraId="3DDA42D2" w14:textId="1AD2F110" w:rsidR="00616B7B" w:rsidRPr="00616B7B" w:rsidRDefault="00616B7B" w:rsidP="00616B7B">
      <w:r w:rsidRPr="00616B7B">
        <w:t>1.10. "Original Code" means Source Code of computer software code</w:t>
      </w:r>
    </w:p>
    <w:p w14:paraId="7942430F" w14:textId="2976BFEA" w:rsidR="00616B7B" w:rsidRPr="00616B7B" w:rsidRDefault="00616B7B" w:rsidP="00616B7B">
      <w:r w:rsidRPr="00616B7B">
        <w:t>which is described in the Source Code notice required by Exhibit A as</w:t>
      </w:r>
    </w:p>
    <w:p w14:paraId="7E138F4E" w14:textId="4BAD4A53" w:rsidR="00616B7B" w:rsidRPr="00616B7B" w:rsidRDefault="00616B7B" w:rsidP="00616B7B">
      <w:r w:rsidRPr="00616B7B">
        <w:t>Original Code, and which, at the time of its release under this</w:t>
      </w:r>
    </w:p>
    <w:p w14:paraId="4F6DA317" w14:textId="52093595" w:rsidR="00616B7B" w:rsidRPr="00616B7B" w:rsidRDefault="00616B7B" w:rsidP="00616B7B">
      <w:r w:rsidRPr="00616B7B">
        <w:t>License is not already Covered Code governed by this License.</w:t>
      </w:r>
    </w:p>
    <w:p w14:paraId="3C1677A8" w14:textId="77777777" w:rsidR="00616B7B" w:rsidRPr="00616B7B" w:rsidRDefault="00616B7B" w:rsidP="00616B7B"/>
    <w:p w14:paraId="44F93AC1" w14:textId="46597064" w:rsidR="00616B7B" w:rsidRPr="00616B7B" w:rsidRDefault="00616B7B" w:rsidP="00616B7B">
      <w:r w:rsidRPr="00616B7B">
        <w:t>1.10.1. "Patent Claims" means any patent claim(s), now owned or</w:t>
      </w:r>
    </w:p>
    <w:p w14:paraId="284FC5F9" w14:textId="70398F4E" w:rsidR="00616B7B" w:rsidRPr="00616B7B" w:rsidRDefault="00616B7B" w:rsidP="00616B7B">
      <w:r w:rsidRPr="00616B7B">
        <w:t>hereafter acquired, including without limitation,  method, process,</w:t>
      </w:r>
    </w:p>
    <w:p w14:paraId="176A9C5A" w14:textId="6B3BA183" w:rsidR="00616B7B" w:rsidRPr="00616B7B" w:rsidRDefault="00616B7B" w:rsidP="00616B7B">
      <w:r w:rsidRPr="00616B7B">
        <w:t>and apparatus claims, in any patent Licensable by grantor.</w:t>
      </w:r>
    </w:p>
    <w:p w14:paraId="6FFCF9B1" w14:textId="77777777" w:rsidR="00616B7B" w:rsidRPr="00616B7B" w:rsidRDefault="00616B7B" w:rsidP="00616B7B"/>
    <w:p w14:paraId="5703E2B3" w14:textId="69B01A4B" w:rsidR="00616B7B" w:rsidRPr="00616B7B" w:rsidRDefault="00616B7B" w:rsidP="00616B7B">
      <w:r w:rsidRPr="00616B7B">
        <w:t>1.11. "Source Code" means the preferred form of the Covered Code for</w:t>
      </w:r>
    </w:p>
    <w:p w14:paraId="4B1CE057" w14:textId="23EDAB41" w:rsidR="00616B7B" w:rsidRPr="00616B7B" w:rsidRDefault="00616B7B" w:rsidP="00616B7B">
      <w:r w:rsidRPr="00616B7B">
        <w:t>making modifications to it, including all modules it contains, plus</w:t>
      </w:r>
    </w:p>
    <w:p w14:paraId="2DD7585A" w14:textId="6FCFA7B0" w:rsidR="00616B7B" w:rsidRPr="00616B7B" w:rsidRDefault="00616B7B" w:rsidP="00616B7B">
      <w:r w:rsidRPr="00616B7B">
        <w:t>any associated interface definition files, scripts used to control</w:t>
      </w:r>
    </w:p>
    <w:p w14:paraId="39653A01" w14:textId="0C610B4B" w:rsidR="00616B7B" w:rsidRPr="00616B7B" w:rsidRDefault="00616B7B" w:rsidP="00616B7B">
      <w:r w:rsidRPr="00616B7B">
        <w:t>compilation and installation of an Executable, or source code</w:t>
      </w:r>
    </w:p>
    <w:p w14:paraId="7B6F12E0" w14:textId="01FAF592" w:rsidR="00616B7B" w:rsidRPr="00616B7B" w:rsidRDefault="00616B7B" w:rsidP="00616B7B">
      <w:r w:rsidRPr="00616B7B">
        <w:t>differential comparisons against either the Original Code or another</w:t>
      </w:r>
    </w:p>
    <w:p w14:paraId="6F340565" w14:textId="13AB93CB" w:rsidR="00616B7B" w:rsidRPr="00616B7B" w:rsidRDefault="00616B7B" w:rsidP="00616B7B">
      <w:r w:rsidRPr="00616B7B">
        <w:t>well known, available Covered Code of the Contributor's choice. The</w:t>
      </w:r>
    </w:p>
    <w:p w14:paraId="39BFF4CB" w14:textId="38519D9A" w:rsidR="00616B7B" w:rsidRPr="00616B7B" w:rsidRDefault="00616B7B" w:rsidP="00616B7B">
      <w:r w:rsidRPr="00616B7B">
        <w:t>Source Code can be in a compressed or archival form, provided the</w:t>
      </w:r>
    </w:p>
    <w:p w14:paraId="141EE864" w14:textId="2E17F909" w:rsidR="00616B7B" w:rsidRPr="00616B7B" w:rsidRDefault="00616B7B" w:rsidP="00616B7B">
      <w:r w:rsidRPr="00616B7B">
        <w:t>appropriate decompression or de-archiving software is widely available</w:t>
      </w:r>
    </w:p>
    <w:p w14:paraId="00C5F33D" w14:textId="68B98ACF" w:rsidR="00616B7B" w:rsidRPr="00616B7B" w:rsidRDefault="00616B7B" w:rsidP="00616B7B">
      <w:r w:rsidRPr="00616B7B">
        <w:t>for no charge.</w:t>
      </w:r>
    </w:p>
    <w:p w14:paraId="45111366" w14:textId="77777777" w:rsidR="00616B7B" w:rsidRPr="00616B7B" w:rsidRDefault="00616B7B" w:rsidP="00616B7B"/>
    <w:p w14:paraId="3B21F84A" w14:textId="310F1E69" w:rsidR="00616B7B" w:rsidRPr="00616B7B" w:rsidRDefault="00616B7B" w:rsidP="00616B7B">
      <w:r w:rsidRPr="00616B7B">
        <w:t>1.12. "You" (or "Your")  means an individual or a legal entity</w:t>
      </w:r>
    </w:p>
    <w:p w14:paraId="213EF1B9" w14:textId="2C0E7B9C" w:rsidR="00616B7B" w:rsidRPr="00616B7B" w:rsidRDefault="00616B7B" w:rsidP="00616B7B">
      <w:r w:rsidRPr="00616B7B">
        <w:t>exercising rights under, and complying with all of the terms of, this</w:t>
      </w:r>
    </w:p>
    <w:p w14:paraId="06CBFA96" w14:textId="42A8E4DE" w:rsidR="00616B7B" w:rsidRPr="00616B7B" w:rsidRDefault="00616B7B" w:rsidP="00616B7B">
      <w:r w:rsidRPr="00616B7B">
        <w:t>License or a future version of this License issued under Section 6.1.</w:t>
      </w:r>
    </w:p>
    <w:p w14:paraId="5A58FEB1" w14:textId="6460E047" w:rsidR="00616B7B" w:rsidRPr="00616B7B" w:rsidRDefault="00616B7B" w:rsidP="00616B7B">
      <w:r w:rsidRPr="00616B7B">
        <w:t>For legal entities, "You" includes any entity which controls, is</w:t>
      </w:r>
    </w:p>
    <w:p w14:paraId="232FC0F7" w14:textId="7388F681" w:rsidR="00616B7B" w:rsidRPr="00616B7B" w:rsidRDefault="00616B7B" w:rsidP="00616B7B">
      <w:r w:rsidRPr="00616B7B">
        <w:t>controlled by, or is under common control with You. For purposes of</w:t>
      </w:r>
    </w:p>
    <w:p w14:paraId="7A0A9673" w14:textId="6865B696" w:rsidR="00616B7B" w:rsidRPr="00616B7B" w:rsidRDefault="00616B7B" w:rsidP="00616B7B">
      <w:r w:rsidRPr="00616B7B">
        <w:t>this definition, "control" means (a) the power, direct or indirect,</w:t>
      </w:r>
    </w:p>
    <w:p w14:paraId="033AA800" w14:textId="211A7EEC" w:rsidR="00616B7B" w:rsidRPr="00616B7B" w:rsidRDefault="00616B7B" w:rsidP="00616B7B">
      <w:r w:rsidRPr="00616B7B">
        <w:t>to cause the direction or management of such entity, whether by</w:t>
      </w:r>
    </w:p>
    <w:p w14:paraId="7C4BC2F7" w14:textId="1083E2D4" w:rsidR="00616B7B" w:rsidRPr="00616B7B" w:rsidRDefault="00616B7B" w:rsidP="00616B7B">
      <w:r w:rsidRPr="00616B7B">
        <w:t>contract or otherwise, or (b) ownership of more than fifty percent</w:t>
      </w:r>
    </w:p>
    <w:p w14:paraId="01837C11" w14:textId="2EA1903F" w:rsidR="00616B7B" w:rsidRPr="00616B7B" w:rsidRDefault="00616B7B" w:rsidP="00616B7B">
      <w:r w:rsidRPr="00616B7B">
        <w:t>(50%) of the outstanding shares or beneficial ownership of such</w:t>
      </w:r>
    </w:p>
    <w:p w14:paraId="2C3B45CF" w14:textId="07278154" w:rsidR="00616B7B" w:rsidRPr="00616B7B" w:rsidRDefault="00616B7B" w:rsidP="00616B7B">
      <w:r w:rsidRPr="00616B7B">
        <w:lastRenderedPageBreak/>
        <w:t>entity.</w:t>
      </w:r>
    </w:p>
    <w:p w14:paraId="78F1E16D" w14:textId="77777777" w:rsidR="00616B7B" w:rsidRPr="00616B7B" w:rsidRDefault="00616B7B" w:rsidP="00616B7B"/>
    <w:p w14:paraId="72620606" w14:textId="77777777" w:rsidR="00616B7B" w:rsidRPr="00616B7B" w:rsidRDefault="00616B7B" w:rsidP="00616B7B">
      <w:r w:rsidRPr="00616B7B">
        <w:t>2. Source Code License.</w:t>
      </w:r>
    </w:p>
    <w:p w14:paraId="358DFA4F" w14:textId="77777777" w:rsidR="00616B7B" w:rsidRPr="00616B7B" w:rsidRDefault="00616B7B" w:rsidP="00616B7B"/>
    <w:p w14:paraId="22C8725B" w14:textId="11992F16" w:rsidR="00616B7B" w:rsidRPr="00616B7B" w:rsidRDefault="00616B7B" w:rsidP="00616B7B">
      <w:r w:rsidRPr="00616B7B">
        <w:t>2.1. The Initial Developer Grant.</w:t>
      </w:r>
    </w:p>
    <w:p w14:paraId="7ED7D5BC" w14:textId="3CB021FB" w:rsidR="00616B7B" w:rsidRPr="00616B7B" w:rsidRDefault="00616B7B" w:rsidP="00616B7B">
      <w:r w:rsidRPr="00616B7B">
        <w:t>The Initial Developer hereby grants You a world-wide, royalty-free,</w:t>
      </w:r>
    </w:p>
    <w:p w14:paraId="392F94D8" w14:textId="4C145C7F" w:rsidR="00616B7B" w:rsidRPr="00616B7B" w:rsidRDefault="00616B7B" w:rsidP="00616B7B">
      <w:r w:rsidRPr="00616B7B">
        <w:t>non-exclusive license, subject to third party intellectual property</w:t>
      </w:r>
    </w:p>
    <w:p w14:paraId="716DEC92" w14:textId="442D4476" w:rsidR="00616B7B" w:rsidRPr="00616B7B" w:rsidRDefault="00616B7B" w:rsidP="00616B7B">
      <w:r w:rsidRPr="00616B7B">
        <w:t>claims:</w:t>
      </w:r>
    </w:p>
    <w:p w14:paraId="21198F88" w14:textId="2A8FD00D" w:rsidR="00616B7B" w:rsidRPr="00616B7B" w:rsidRDefault="00616B7B" w:rsidP="00616B7B">
      <w:r w:rsidRPr="00616B7B">
        <w:t>(a)  under intellectual property rights (other than patent or</w:t>
      </w:r>
    </w:p>
    <w:p w14:paraId="6CA41CDC" w14:textId="6625B5EF" w:rsidR="00616B7B" w:rsidRPr="00616B7B" w:rsidRDefault="00616B7B" w:rsidP="00616B7B">
      <w:r w:rsidRPr="00616B7B">
        <w:t>trademark) Licensable by Initial Developer to use, reproduce,</w:t>
      </w:r>
    </w:p>
    <w:p w14:paraId="6EF4168F" w14:textId="4F31720B" w:rsidR="00616B7B" w:rsidRPr="00616B7B" w:rsidRDefault="00616B7B" w:rsidP="00616B7B">
      <w:r w:rsidRPr="00616B7B">
        <w:t>modify, display, perform, sublicense and distribute the Original</w:t>
      </w:r>
    </w:p>
    <w:p w14:paraId="251268DB" w14:textId="5427BE53" w:rsidR="00616B7B" w:rsidRPr="00616B7B" w:rsidRDefault="00616B7B" w:rsidP="00616B7B">
      <w:r w:rsidRPr="00616B7B">
        <w:t>Code (or portions thereof) with or without Modifications, and/or</w:t>
      </w:r>
    </w:p>
    <w:p w14:paraId="4E4D6B9B" w14:textId="64336C98" w:rsidR="00616B7B" w:rsidRPr="00616B7B" w:rsidRDefault="00616B7B" w:rsidP="00616B7B">
      <w:r w:rsidRPr="00616B7B">
        <w:t>as part of a Larger Work; and</w:t>
      </w:r>
    </w:p>
    <w:p w14:paraId="0B25EF2E" w14:textId="77777777" w:rsidR="00616B7B" w:rsidRPr="00616B7B" w:rsidRDefault="00616B7B" w:rsidP="00616B7B"/>
    <w:p w14:paraId="49557155" w14:textId="7AB9FAD2" w:rsidR="00616B7B" w:rsidRPr="00616B7B" w:rsidRDefault="00616B7B" w:rsidP="00616B7B">
      <w:r w:rsidRPr="00616B7B">
        <w:t>(b) under Patents Claims infringed by the making, using or</w:t>
      </w:r>
    </w:p>
    <w:p w14:paraId="6DE99781" w14:textId="43A3160A" w:rsidR="00616B7B" w:rsidRPr="00616B7B" w:rsidRDefault="00616B7B" w:rsidP="00616B7B">
      <w:r w:rsidRPr="00616B7B">
        <w:t>selling of Original Code, to make, have made, use, practice,</w:t>
      </w:r>
    </w:p>
    <w:p w14:paraId="35661099" w14:textId="7A884923" w:rsidR="00616B7B" w:rsidRPr="00616B7B" w:rsidRDefault="00616B7B" w:rsidP="00616B7B">
      <w:r w:rsidRPr="00616B7B">
        <w:t>sell, and offer for sale, and/or otherwise dispose of the</w:t>
      </w:r>
    </w:p>
    <w:p w14:paraId="2797843E" w14:textId="6FF93F65" w:rsidR="00616B7B" w:rsidRPr="00616B7B" w:rsidRDefault="00616B7B" w:rsidP="00616B7B">
      <w:r w:rsidRPr="00616B7B">
        <w:t>Original Code (or portions thereof).</w:t>
      </w:r>
    </w:p>
    <w:p w14:paraId="7AB8FD03" w14:textId="77777777" w:rsidR="00616B7B" w:rsidRPr="00616B7B" w:rsidRDefault="00616B7B" w:rsidP="00616B7B"/>
    <w:p w14:paraId="25CF48AA" w14:textId="0D81385B" w:rsidR="00616B7B" w:rsidRPr="00616B7B" w:rsidRDefault="00616B7B" w:rsidP="00616B7B">
      <w:r w:rsidRPr="00616B7B">
        <w:t>(c) the licenses granted in this Section 2.1(a) and (b) are</w:t>
      </w:r>
    </w:p>
    <w:p w14:paraId="1C235CE1" w14:textId="285A0BE1" w:rsidR="00616B7B" w:rsidRPr="00616B7B" w:rsidRDefault="00616B7B" w:rsidP="00616B7B">
      <w:r w:rsidRPr="00616B7B">
        <w:t>effective on the date Initial Developer first distributes</w:t>
      </w:r>
    </w:p>
    <w:p w14:paraId="13AEE348" w14:textId="3F37D409" w:rsidR="00616B7B" w:rsidRPr="00616B7B" w:rsidRDefault="00616B7B" w:rsidP="00616B7B">
      <w:r w:rsidRPr="00616B7B">
        <w:t>Original Code under the terms of this License.</w:t>
      </w:r>
    </w:p>
    <w:p w14:paraId="3751F5D5" w14:textId="77777777" w:rsidR="00616B7B" w:rsidRPr="00616B7B" w:rsidRDefault="00616B7B" w:rsidP="00616B7B"/>
    <w:p w14:paraId="5E50BA74" w14:textId="1361051C" w:rsidR="00616B7B" w:rsidRPr="00616B7B" w:rsidRDefault="00616B7B" w:rsidP="00616B7B">
      <w:r w:rsidRPr="00616B7B">
        <w:t>(d) Notwithstanding Section 2.1(b) above, no patent license is</w:t>
      </w:r>
    </w:p>
    <w:p w14:paraId="5A0DD852" w14:textId="08A88780" w:rsidR="00616B7B" w:rsidRPr="00616B7B" w:rsidRDefault="00616B7B" w:rsidP="00616B7B">
      <w:r w:rsidRPr="00616B7B">
        <w:t>granted: 1) for code that You delete from the Original Code; 2)</w:t>
      </w:r>
    </w:p>
    <w:p w14:paraId="60309602" w14:textId="24438C4F" w:rsidR="00616B7B" w:rsidRPr="00616B7B" w:rsidRDefault="00616B7B" w:rsidP="00616B7B">
      <w:r w:rsidRPr="00616B7B">
        <w:t>separate from the Original Code;  or 3) for infringements caused</w:t>
      </w:r>
    </w:p>
    <w:p w14:paraId="42F7AADC" w14:textId="680BC266" w:rsidR="00616B7B" w:rsidRPr="00616B7B" w:rsidRDefault="00616B7B" w:rsidP="00616B7B">
      <w:r w:rsidRPr="00616B7B">
        <w:t>by: i) the modification of the Original Code or ii) the</w:t>
      </w:r>
    </w:p>
    <w:p w14:paraId="3262957C" w14:textId="4197CFF4" w:rsidR="00616B7B" w:rsidRPr="00616B7B" w:rsidRDefault="00616B7B" w:rsidP="00616B7B">
      <w:r w:rsidRPr="00616B7B">
        <w:t>combination of the Original Code with other software or devices.</w:t>
      </w:r>
    </w:p>
    <w:p w14:paraId="0B0D8E8A" w14:textId="77777777" w:rsidR="00616B7B" w:rsidRPr="00616B7B" w:rsidRDefault="00616B7B" w:rsidP="00616B7B"/>
    <w:p w14:paraId="22220B77" w14:textId="7811A98A" w:rsidR="00616B7B" w:rsidRPr="00616B7B" w:rsidRDefault="00616B7B" w:rsidP="00616B7B">
      <w:r w:rsidRPr="00616B7B">
        <w:t>2.2. Contributor Grant.</w:t>
      </w:r>
    </w:p>
    <w:p w14:paraId="0F1EAB13" w14:textId="58A21488" w:rsidR="00616B7B" w:rsidRPr="00616B7B" w:rsidRDefault="00616B7B" w:rsidP="00616B7B">
      <w:r w:rsidRPr="00616B7B">
        <w:t>Subject to third party intellectual property claims, each Contributor</w:t>
      </w:r>
    </w:p>
    <w:p w14:paraId="2695BF63" w14:textId="5CFA99EB" w:rsidR="00616B7B" w:rsidRPr="00616B7B" w:rsidRDefault="00616B7B" w:rsidP="00616B7B">
      <w:r w:rsidRPr="00616B7B">
        <w:t>hereby grants You a world-wide, royalty-free, non-exclusive license</w:t>
      </w:r>
    </w:p>
    <w:p w14:paraId="59DBF761" w14:textId="77777777" w:rsidR="00616B7B" w:rsidRPr="00616B7B" w:rsidRDefault="00616B7B" w:rsidP="00616B7B"/>
    <w:p w14:paraId="66AE29D7" w14:textId="4B60396A" w:rsidR="00616B7B" w:rsidRPr="00616B7B" w:rsidRDefault="00616B7B" w:rsidP="00616B7B">
      <w:r w:rsidRPr="00616B7B">
        <w:t>(a)  under intellectual property rights (other than patent or</w:t>
      </w:r>
    </w:p>
    <w:p w14:paraId="428802A2" w14:textId="7914097E" w:rsidR="00616B7B" w:rsidRPr="00616B7B" w:rsidRDefault="00616B7B" w:rsidP="00616B7B">
      <w:r w:rsidRPr="00616B7B">
        <w:t>trademark) Licensable by Contributor, to use, reproduce, modify,</w:t>
      </w:r>
    </w:p>
    <w:p w14:paraId="76D9DF68" w14:textId="4042DC89" w:rsidR="00616B7B" w:rsidRPr="00616B7B" w:rsidRDefault="00616B7B" w:rsidP="00616B7B">
      <w:r w:rsidRPr="00616B7B">
        <w:t>display, perform, sublicense and distribute the Modifications</w:t>
      </w:r>
    </w:p>
    <w:p w14:paraId="1F5CA1D4" w14:textId="5E9556DA" w:rsidR="00616B7B" w:rsidRPr="00616B7B" w:rsidRDefault="00616B7B" w:rsidP="00616B7B">
      <w:r w:rsidRPr="00616B7B">
        <w:t>created by such Contributor (or portions thereof) either on an</w:t>
      </w:r>
    </w:p>
    <w:p w14:paraId="3FB8FE09" w14:textId="6D3BBD99" w:rsidR="00616B7B" w:rsidRPr="00616B7B" w:rsidRDefault="00616B7B" w:rsidP="00616B7B">
      <w:r w:rsidRPr="00616B7B">
        <w:t>unmodified basis, with other Modifications, as Covered Code</w:t>
      </w:r>
    </w:p>
    <w:p w14:paraId="36F665B4" w14:textId="2CB41BE8" w:rsidR="00616B7B" w:rsidRPr="00616B7B" w:rsidRDefault="00616B7B" w:rsidP="00616B7B">
      <w:r w:rsidRPr="00616B7B">
        <w:t>and/or as part of a Larger Work; and</w:t>
      </w:r>
    </w:p>
    <w:p w14:paraId="25A87A57" w14:textId="77777777" w:rsidR="00616B7B" w:rsidRPr="00616B7B" w:rsidRDefault="00616B7B" w:rsidP="00616B7B"/>
    <w:p w14:paraId="4B6A2E2D" w14:textId="3E9264D4" w:rsidR="00616B7B" w:rsidRPr="00616B7B" w:rsidRDefault="00616B7B" w:rsidP="00616B7B">
      <w:r w:rsidRPr="00616B7B">
        <w:t>(b) under Patent Claims infringed by the making, using, or</w:t>
      </w:r>
    </w:p>
    <w:p w14:paraId="437A54A1" w14:textId="6A2B7246" w:rsidR="00616B7B" w:rsidRPr="00616B7B" w:rsidRDefault="00616B7B" w:rsidP="00616B7B">
      <w:r w:rsidRPr="00616B7B">
        <w:lastRenderedPageBreak/>
        <w:t>selling of  Modifications made by that Contributor either alone</w:t>
      </w:r>
    </w:p>
    <w:p w14:paraId="470D8DFD" w14:textId="67C7D9F8" w:rsidR="00616B7B" w:rsidRPr="00616B7B" w:rsidRDefault="00616B7B" w:rsidP="00616B7B">
      <w:r w:rsidRPr="00616B7B">
        <w:t>and/or in combination with its Contributor Version (or portions</w:t>
      </w:r>
    </w:p>
    <w:p w14:paraId="6E0CF328" w14:textId="58256C66" w:rsidR="00616B7B" w:rsidRPr="00616B7B" w:rsidRDefault="00616B7B" w:rsidP="00616B7B">
      <w:r w:rsidRPr="00616B7B">
        <w:t>of such combination), to make, use, sell, offer for sale, have</w:t>
      </w:r>
    </w:p>
    <w:p w14:paraId="01D933FB" w14:textId="0D2F363E" w:rsidR="00616B7B" w:rsidRPr="00616B7B" w:rsidRDefault="00616B7B" w:rsidP="00616B7B">
      <w:r w:rsidRPr="00616B7B">
        <w:t>made, and/or otherwise dispose of: 1) Modifications made by that</w:t>
      </w:r>
    </w:p>
    <w:p w14:paraId="04ABCDC6" w14:textId="37AA1B46" w:rsidR="00616B7B" w:rsidRPr="00616B7B" w:rsidRDefault="00616B7B" w:rsidP="00616B7B">
      <w:r w:rsidRPr="00616B7B">
        <w:t>Contributor (or portions thereof); and 2) the combination of</w:t>
      </w:r>
    </w:p>
    <w:p w14:paraId="4E01D124" w14:textId="559B9D89" w:rsidR="00616B7B" w:rsidRPr="00616B7B" w:rsidRDefault="00616B7B" w:rsidP="00616B7B">
      <w:r w:rsidRPr="00616B7B">
        <w:t>Modifications made by that Contributor with its Contributor</w:t>
      </w:r>
    </w:p>
    <w:p w14:paraId="36C122FE" w14:textId="28FDE61F" w:rsidR="00616B7B" w:rsidRPr="00616B7B" w:rsidRDefault="00616B7B" w:rsidP="00616B7B">
      <w:r w:rsidRPr="00616B7B">
        <w:t>Version (or portions of such combination).</w:t>
      </w:r>
    </w:p>
    <w:p w14:paraId="2A683B6C" w14:textId="77777777" w:rsidR="00616B7B" w:rsidRPr="00616B7B" w:rsidRDefault="00616B7B" w:rsidP="00616B7B"/>
    <w:p w14:paraId="7BBC6D35" w14:textId="40AAA6F4" w:rsidR="00616B7B" w:rsidRPr="00616B7B" w:rsidRDefault="00616B7B" w:rsidP="00616B7B">
      <w:r w:rsidRPr="00616B7B">
        <w:t>(c) the licenses granted in Sections 2.2(a) and 2.2(b) are</w:t>
      </w:r>
    </w:p>
    <w:p w14:paraId="06B67555" w14:textId="6BACF722" w:rsidR="00616B7B" w:rsidRPr="00616B7B" w:rsidRDefault="00616B7B" w:rsidP="00616B7B">
      <w:r w:rsidRPr="00616B7B">
        <w:t>effective on the date Contributor first makes Commercial Use of</w:t>
      </w:r>
    </w:p>
    <w:p w14:paraId="20BFE0B9" w14:textId="23DE5DD2" w:rsidR="00616B7B" w:rsidRPr="00616B7B" w:rsidRDefault="00616B7B" w:rsidP="00616B7B">
      <w:r w:rsidRPr="00616B7B">
        <w:t>the Covered Code.</w:t>
      </w:r>
    </w:p>
    <w:p w14:paraId="7C1CDE70" w14:textId="77777777" w:rsidR="00616B7B" w:rsidRPr="00616B7B" w:rsidRDefault="00616B7B" w:rsidP="00616B7B"/>
    <w:p w14:paraId="7A8E6898" w14:textId="43A64909" w:rsidR="00616B7B" w:rsidRPr="00616B7B" w:rsidRDefault="00616B7B" w:rsidP="00616B7B">
      <w:r w:rsidRPr="00616B7B">
        <w:t>(d)    Notwithstanding Section 2.2(b) above, no patent license is</w:t>
      </w:r>
    </w:p>
    <w:p w14:paraId="444F7D70" w14:textId="60CA582A" w:rsidR="00616B7B" w:rsidRPr="00616B7B" w:rsidRDefault="00616B7B" w:rsidP="00616B7B">
      <w:r w:rsidRPr="00616B7B">
        <w:t>granted: 1) for any code that Contributor has deleted from the</w:t>
      </w:r>
    </w:p>
    <w:p w14:paraId="388C1305" w14:textId="554E17BD" w:rsidR="00616B7B" w:rsidRPr="00616B7B" w:rsidRDefault="00616B7B" w:rsidP="00616B7B">
      <w:r w:rsidRPr="00616B7B">
        <w:t>Contributor Version; 2)  separate from the Contributor Version;</w:t>
      </w:r>
    </w:p>
    <w:p w14:paraId="70C27EC8" w14:textId="6423BA6A" w:rsidR="00616B7B" w:rsidRPr="00616B7B" w:rsidRDefault="00616B7B" w:rsidP="00616B7B">
      <w:r w:rsidRPr="00616B7B">
        <w:t>3)  for infringements caused by: i) third party modifications of</w:t>
      </w:r>
    </w:p>
    <w:p w14:paraId="7086A1EF" w14:textId="01A2FD8C" w:rsidR="00616B7B" w:rsidRPr="00616B7B" w:rsidRDefault="00616B7B" w:rsidP="00616B7B">
      <w:r w:rsidRPr="00616B7B">
        <w:t>Contributor Version or ii)  the combination of Modifications made</w:t>
      </w:r>
    </w:p>
    <w:p w14:paraId="77FF4196" w14:textId="5710EE3C" w:rsidR="00616B7B" w:rsidRPr="00616B7B" w:rsidRDefault="00616B7B" w:rsidP="00616B7B">
      <w:r w:rsidRPr="00616B7B">
        <w:t>by that Contributor with other software  (except as part of the</w:t>
      </w:r>
    </w:p>
    <w:p w14:paraId="168409C3" w14:textId="1D5E3F22" w:rsidR="00616B7B" w:rsidRPr="00616B7B" w:rsidRDefault="00616B7B" w:rsidP="00616B7B">
      <w:r w:rsidRPr="00616B7B">
        <w:t>Contributor Version) or other devices; or 4) under Patent Claims</w:t>
      </w:r>
    </w:p>
    <w:p w14:paraId="62773177" w14:textId="394D8C6E" w:rsidR="00616B7B" w:rsidRPr="00616B7B" w:rsidRDefault="00616B7B" w:rsidP="00616B7B">
      <w:r w:rsidRPr="00616B7B">
        <w:t>infringed by Covered Code in the absence of Modifications made by</w:t>
      </w:r>
    </w:p>
    <w:p w14:paraId="11B181D8" w14:textId="0062E627" w:rsidR="00616B7B" w:rsidRPr="00616B7B" w:rsidRDefault="00616B7B" w:rsidP="00616B7B">
      <w:r w:rsidRPr="00616B7B">
        <w:t>that Contributor.</w:t>
      </w:r>
    </w:p>
    <w:p w14:paraId="61CEE640" w14:textId="77777777" w:rsidR="00616B7B" w:rsidRPr="00616B7B" w:rsidRDefault="00616B7B" w:rsidP="00616B7B"/>
    <w:p w14:paraId="59641A96" w14:textId="77777777" w:rsidR="00616B7B" w:rsidRPr="00616B7B" w:rsidRDefault="00616B7B" w:rsidP="00616B7B">
      <w:r w:rsidRPr="00616B7B">
        <w:t>3. Distribution Obligations.</w:t>
      </w:r>
    </w:p>
    <w:p w14:paraId="705CD790" w14:textId="77777777" w:rsidR="00616B7B" w:rsidRPr="00616B7B" w:rsidRDefault="00616B7B" w:rsidP="00616B7B"/>
    <w:p w14:paraId="34C69ECF" w14:textId="6D2404A9" w:rsidR="00616B7B" w:rsidRPr="00616B7B" w:rsidRDefault="00616B7B" w:rsidP="00616B7B">
      <w:r w:rsidRPr="00616B7B">
        <w:t>3.1. Application of License.</w:t>
      </w:r>
    </w:p>
    <w:p w14:paraId="42C72977" w14:textId="19D3C4D4" w:rsidR="00616B7B" w:rsidRPr="00616B7B" w:rsidRDefault="00616B7B" w:rsidP="00616B7B">
      <w:r w:rsidRPr="00616B7B">
        <w:t>The Modifications which You create or to which You contribute are</w:t>
      </w:r>
    </w:p>
    <w:p w14:paraId="6D8E91E5" w14:textId="6C32BD6C" w:rsidR="00616B7B" w:rsidRPr="00616B7B" w:rsidRDefault="00616B7B" w:rsidP="00616B7B">
      <w:r w:rsidRPr="00616B7B">
        <w:t>governed by the terms of this License, including without limitation</w:t>
      </w:r>
    </w:p>
    <w:p w14:paraId="117FEBF7" w14:textId="7199D237" w:rsidR="00616B7B" w:rsidRPr="00616B7B" w:rsidRDefault="00616B7B" w:rsidP="00616B7B">
      <w:r w:rsidRPr="00616B7B">
        <w:t>Section 2.2. The Source Code version of Covered Code may be</w:t>
      </w:r>
    </w:p>
    <w:p w14:paraId="738C1A40" w14:textId="35227D18" w:rsidR="00616B7B" w:rsidRPr="00616B7B" w:rsidRDefault="00616B7B" w:rsidP="00616B7B">
      <w:r w:rsidRPr="00616B7B">
        <w:t>distributed only under the terms of this License or a future version</w:t>
      </w:r>
    </w:p>
    <w:p w14:paraId="60D7F9F1" w14:textId="0725D7F7" w:rsidR="00616B7B" w:rsidRPr="00616B7B" w:rsidRDefault="00616B7B" w:rsidP="00616B7B">
      <w:r w:rsidRPr="00616B7B">
        <w:t>of this License released under Section 6.1, and You must include a</w:t>
      </w:r>
    </w:p>
    <w:p w14:paraId="589C7395" w14:textId="51DAD4D4" w:rsidR="00616B7B" w:rsidRPr="00616B7B" w:rsidRDefault="00616B7B" w:rsidP="00616B7B">
      <w:r w:rsidRPr="00616B7B">
        <w:t>copy of this License with every copy of the Source Code You</w:t>
      </w:r>
    </w:p>
    <w:p w14:paraId="050AFD97" w14:textId="5323A866" w:rsidR="00616B7B" w:rsidRPr="00616B7B" w:rsidRDefault="00616B7B" w:rsidP="00616B7B">
      <w:r w:rsidRPr="00616B7B">
        <w:t>distribute. You may not offer or impose any terms on any Source Code</w:t>
      </w:r>
    </w:p>
    <w:p w14:paraId="11AF30E5" w14:textId="1A0033AA" w:rsidR="00616B7B" w:rsidRPr="00616B7B" w:rsidRDefault="00616B7B" w:rsidP="00616B7B">
      <w:r w:rsidRPr="00616B7B">
        <w:t>version that alters or restricts the applicable version of this</w:t>
      </w:r>
    </w:p>
    <w:p w14:paraId="08F38D06" w14:textId="14CAB5BC" w:rsidR="00616B7B" w:rsidRPr="00616B7B" w:rsidRDefault="00616B7B" w:rsidP="00616B7B">
      <w:r w:rsidRPr="00616B7B">
        <w:t>License or the recipients' rights hereunder. However, You may include</w:t>
      </w:r>
    </w:p>
    <w:p w14:paraId="0275CBC4" w14:textId="3FAAB0E2" w:rsidR="00616B7B" w:rsidRPr="00616B7B" w:rsidRDefault="00616B7B" w:rsidP="00616B7B">
      <w:r w:rsidRPr="00616B7B">
        <w:t>an additional document offering the additional rights described in</w:t>
      </w:r>
    </w:p>
    <w:p w14:paraId="7C16D499" w14:textId="1250A1CD" w:rsidR="00616B7B" w:rsidRPr="00616B7B" w:rsidRDefault="00616B7B" w:rsidP="00616B7B">
      <w:r w:rsidRPr="00616B7B">
        <w:t>Section 3.5.</w:t>
      </w:r>
    </w:p>
    <w:p w14:paraId="12E6ECD8" w14:textId="77777777" w:rsidR="00616B7B" w:rsidRPr="00616B7B" w:rsidRDefault="00616B7B" w:rsidP="00616B7B"/>
    <w:p w14:paraId="4018DD3B" w14:textId="3A5BE4D4" w:rsidR="00616B7B" w:rsidRPr="00616B7B" w:rsidRDefault="00616B7B" w:rsidP="00616B7B">
      <w:r w:rsidRPr="00616B7B">
        <w:t>3.2. Availability of Source Code.</w:t>
      </w:r>
    </w:p>
    <w:p w14:paraId="14EBF435" w14:textId="72666B0F" w:rsidR="00616B7B" w:rsidRPr="00616B7B" w:rsidRDefault="00616B7B" w:rsidP="00616B7B">
      <w:r w:rsidRPr="00616B7B">
        <w:t>Any Modification which You create or to which You contribute must be</w:t>
      </w:r>
    </w:p>
    <w:p w14:paraId="3B044B94" w14:textId="5E261AAE" w:rsidR="00616B7B" w:rsidRPr="00616B7B" w:rsidRDefault="00616B7B" w:rsidP="00616B7B">
      <w:r w:rsidRPr="00616B7B">
        <w:t>made available in Source Code form under the terms of this License</w:t>
      </w:r>
    </w:p>
    <w:p w14:paraId="2ED43AB1" w14:textId="76DA6557" w:rsidR="00616B7B" w:rsidRPr="00616B7B" w:rsidRDefault="00616B7B" w:rsidP="00616B7B">
      <w:r w:rsidRPr="00616B7B">
        <w:t>either on the same media as an Executable version or via an accepted</w:t>
      </w:r>
    </w:p>
    <w:p w14:paraId="1EDC6E8C" w14:textId="336EBC88" w:rsidR="00616B7B" w:rsidRPr="00616B7B" w:rsidRDefault="00616B7B" w:rsidP="00616B7B">
      <w:r w:rsidRPr="00616B7B">
        <w:lastRenderedPageBreak/>
        <w:t>Electronic Distribution Mechanism to anyone to whom you made an</w:t>
      </w:r>
    </w:p>
    <w:p w14:paraId="0989A6F6" w14:textId="3A43860C" w:rsidR="00616B7B" w:rsidRPr="00616B7B" w:rsidRDefault="00616B7B" w:rsidP="00616B7B">
      <w:r w:rsidRPr="00616B7B">
        <w:t>Executable version available; and if made available via Electronic</w:t>
      </w:r>
    </w:p>
    <w:p w14:paraId="00D6E464" w14:textId="4B7A4FA1" w:rsidR="00616B7B" w:rsidRPr="00616B7B" w:rsidRDefault="00616B7B" w:rsidP="00616B7B">
      <w:r w:rsidRPr="00616B7B">
        <w:t>Distribution Mechanism, must remain available for at least twelve (12)</w:t>
      </w:r>
    </w:p>
    <w:p w14:paraId="4F048C92" w14:textId="2E4DA217" w:rsidR="00616B7B" w:rsidRPr="00616B7B" w:rsidRDefault="00616B7B" w:rsidP="00616B7B">
      <w:r w:rsidRPr="00616B7B">
        <w:t>months after the date it initially became available, or at least six</w:t>
      </w:r>
    </w:p>
    <w:p w14:paraId="7C919860" w14:textId="73501495" w:rsidR="00616B7B" w:rsidRPr="00616B7B" w:rsidRDefault="00616B7B" w:rsidP="00616B7B">
      <w:r w:rsidRPr="00616B7B">
        <w:t>(6) months after a subsequent version of that particular Modification</w:t>
      </w:r>
    </w:p>
    <w:p w14:paraId="788F9049" w14:textId="62329C3A" w:rsidR="00616B7B" w:rsidRPr="00616B7B" w:rsidRDefault="00616B7B" w:rsidP="00616B7B">
      <w:r w:rsidRPr="00616B7B">
        <w:t>has been made available to such recipients. You are responsible for</w:t>
      </w:r>
    </w:p>
    <w:p w14:paraId="369F32A3" w14:textId="4AA03FE7" w:rsidR="00616B7B" w:rsidRPr="00616B7B" w:rsidRDefault="00616B7B" w:rsidP="00616B7B">
      <w:r w:rsidRPr="00616B7B">
        <w:t>ensuring that the Source Code version remains available even if the</w:t>
      </w:r>
    </w:p>
    <w:p w14:paraId="14666345" w14:textId="00C04ACD" w:rsidR="00616B7B" w:rsidRPr="00616B7B" w:rsidRDefault="00616B7B" w:rsidP="00616B7B">
      <w:r w:rsidRPr="00616B7B">
        <w:t>Electronic Distribution Mechanism is maintained by a third party.</w:t>
      </w:r>
    </w:p>
    <w:p w14:paraId="36FB0F8E" w14:textId="77777777" w:rsidR="00616B7B" w:rsidRPr="00616B7B" w:rsidRDefault="00616B7B" w:rsidP="00616B7B"/>
    <w:p w14:paraId="58908AFC" w14:textId="6C0251B1" w:rsidR="00616B7B" w:rsidRPr="00616B7B" w:rsidRDefault="00616B7B" w:rsidP="00616B7B">
      <w:r w:rsidRPr="00616B7B">
        <w:t>3.3. Description of Modifications.</w:t>
      </w:r>
    </w:p>
    <w:p w14:paraId="3C30BB91" w14:textId="3004EE7C" w:rsidR="00616B7B" w:rsidRPr="00616B7B" w:rsidRDefault="00616B7B" w:rsidP="00616B7B">
      <w:r w:rsidRPr="00616B7B">
        <w:t>You must cause all Covered Code to which You contribute to contain a</w:t>
      </w:r>
    </w:p>
    <w:p w14:paraId="3498713C" w14:textId="483DE1BD" w:rsidR="00616B7B" w:rsidRPr="00616B7B" w:rsidRDefault="00616B7B" w:rsidP="00616B7B">
      <w:r w:rsidRPr="00616B7B">
        <w:t>file documenting the changes You made to create that Covered Code and</w:t>
      </w:r>
    </w:p>
    <w:p w14:paraId="573CD02E" w14:textId="0909EF92" w:rsidR="00616B7B" w:rsidRPr="00616B7B" w:rsidRDefault="00616B7B" w:rsidP="00616B7B">
      <w:r w:rsidRPr="00616B7B">
        <w:t>the date of any change. You must include a prominent statement that</w:t>
      </w:r>
    </w:p>
    <w:p w14:paraId="530B5631" w14:textId="5D387AB2" w:rsidR="00616B7B" w:rsidRPr="00616B7B" w:rsidRDefault="00616B7B" w:rsidP="00616B7B">
      <w:r w:rsidRPr="00616B7B">
        <w:t>the Modification is derived, directly or indirectly, from Original</w:t>
      </w:r>
    </w:p>
    <w:p w14:paraId="74F67BB3" w14:textId="5AC7E384" w:rsidR="00616B7B" w:rsidRPr="00616B7B" w:rsidRDefault="00616B7B" w:rsidP="00616B7B">
      <w:r w:rsidRPr="00616B7B">
        <w:t>Code provided by the Initial Developer and including the name of the</w:t>
      </w:r>
    </w:p>
    <w:p w14:paraId="2EF4836E" w14:textId="41702B86" w:rsidR="00616B7B" w:rsidRPr="00616B7B" w:rsidRDefault="00616B7B" w:rsidP="00616B7B">
      <w:r w:rsidRPr="00616B7B">
        <w:t>Initial Developer in (a) the Source Code, and (b) in any notice in an</w:t>
      </w:r>
    </w:p>
    <w:p w14:paraId="7562E11C" w14:textId="07429517" w:rsidR="00616B7B" w:rsidRPr="00616B7B" w:rsidRDefault="00616B7B" w:rsidP="00616B7B">
      <w:r w:rsidRPr="00616B7B">
        <w:t>Executable version or related documentation in which You describe the</w:t>
      </w:r>
    </w:p>
    <w:p w14:paraId="6D62DA51" w14:textId="205E4BEE" w:rsidR="00616B7B" w:rsidRPr="00616B7B" w:rsidRDefault="00616B7B" w:rsidP="00616B7B">
      <w:r w:rsidRPr="00616B7B">
        <w:t>origin or ownership of the Covered Code.</w:t>
      </w:r>
    </w:p>
    <w:p w14:paraId="045E4C0B" w14:textId="77777777" w:rsidR="00616B7B" w:rsidRPr="00616B7B" w:rsidRDefault="00616B7B" w:rsidP="00616B7B"/>
    <w:p w14:paraId="3097E3CA" w14:textId="5C93A241" w:rsidR="00616B7B" w:rsidRPr="00616B7B" w:rsidRDefault="00616B7B" w:rsidP="00616B7B">
      <w:r w:rsidRPr="00616B7B">
        <w:t>3.4. Intellectual Property Matters</w:t>
      </w:r>
    </w:p>
    <w:p w14:paraId="4E0A9326" w14:textId="5D2F538C" w:rsidR="00616B7B" w:rsidRPr="00616B7B" w:rsidRDefault="00616B7B" w:rsidP="00616B7B">
      <w:r w:rsidRPr="00616B7B">
        <w:t>(a) Third Party Claims.</w:t>
      </w:r>
    </w:p>
    <w:p w14:paraId="06BBFFAF" w14:textId="0597B9D7" w:rsidR="00616B7B" w:rsidRPr="00616B7B" w:rsidRDefault="00616B7B" w:rsidP="00616B7B">
      <w:r w:rsidRPr="00616B7B">
        <w:t>If Contributor has knowledge that a license under a third party's</w:t>
      </w:r>
    </w:p>
    <w:p w14:paraId="754C9F1C" w14:textId="11376665" w:rsidR="00616B7B" w:rsidRPr="00616B7B" w:rsidRDefault="00616B7B" w:rsidP="00616B7B">
      <w:r w:rsidRPr="00616B7B">
        <w:t>intellectual property rights is required to exercise the rights</w:t>
      </w:r>
    </w:p>
    <w:p w14:paraId="1780DA67" w14:textId="1B17536A" w:rsidR="00616B7B" w:rsidRPr="00616B7B" w:rsidRDefault="00616B7B" w:rsidP="00616B7B">
      <w:r w:rsidRPr="00616B7B">
        <w:t>granted by such Contributor under Sections 2.1 or 2.2,</w:t>
      </w:r>
    </w:p>
    <w:p w14:paraId="4547642E" w14:textId="21B0AE86" w:rsidR="00616B7B" w:rsidRPr="00616B7B" w:rsidRDefault="00616B7B" w:rsidP="00616B7B">
      <w:r w:rsidRPr="00616B7B">
        <w:t>Contributor must include a text file with the Source Code</w:t>
      </w:r>
    </w:p>
    <w:p w14:paraId="5EDB0C7B" w14:textId="0EE79C03" w:rsidR="00616B7B" w:rsidRPr="00616B7B" w:rsidRDefault="00616B7B" w:rsidP="00616B7B">
      <w:r w:rsidRPr="00616B7B">
        <w:t>distribution titled "LEGAL" which describes the claim and the</w:t>
      </w:r>
    </w:p>
    <w:p w14:paraId="147AA75F" w14:textId="768D6DA0" w:rsidR="00616B7B" w:rsidRPr="00616B7B" w:rsidRDefault="00616B7B" w:rsidP="00616B7B">
      <w:r w:rsidRPr="00616B7B">
        <w:t>party making the claim in sufficient detail that a recipient will</w:t>
      </w:r>
    </w:p>
    <w:p w14:paraId="4073B570" w14:textId="42453C02" w:rsidR="00616B7B" w:rsidRPr="00616B7B" w:rsidRDefault="00616B7B" w:rsidP="00616B7B">
      <w:r w:rsidRPr="00616B7B">
        <w:t>know whom to contact. If Contributor obtains such knowledge after</w:t>
      </w:r>
    </w:p>
    <w:p w14:paraId="32045FEE" w14:textId="4E26BFF9" w:rsidR="00616B7B" w:rsidRPr="00616B7B" w:rsidRDefault="00616B7B" w:rsidP="00616B7B">
      <w:r w:rsidRPr="00616B7B">
        <w:t>the Modification is made available as described in Section 3.2,</w:t>
      </w:r>
    </w:p>
    <w:p w14:paraId="6CE109EC" w14:textId="69525361" w:rsidR="00616B7B" w:rsidRPr="00616B7B" w:rsidRDefault="00616B7B" w:rsidP="00616B7B">
      <w:r w:rsidRPr="00616B7B">
        <w:t>Contributor shall promptly modify the LEGAL file in all copies</w:t>
      </w:r>
    </w:p>
    <w:p w14:paraId="1046821F" w14:textId="6E538842" w:rsidR="00616B7B" w:rsidRPr="00616B7B" w:rsidRDefault="00616B7B" w:rsidP="00616B7B">
      <w:r w:rsidRPr="00616B7B">
        <w:t>Contributor makes available thereafter and shall take other steps</w:t>
      </w:r>
    </w:p>
    <w:p w14:paraId="7BFA9B93" w14:textId="1893F0FB" w:rsidR="00616B7B" w:rsidRPr="00616B7B" w:rsidRDefault="00616B7B" w:rsidP="00616B7B">
      <w:r w:rsidRPr="00616B7B">
        <w:t>(such as notifying appropriate mailing lists or newsgroups)</w:t>
      </w:r>
    </w:p>
    <w:p w14:paraId="582F5F12" w14:textId="0BA4228A" w:rsidR="00616B7B" w:rsidRPr="00616B7B" w:rsidRDefault="00616B7B" w:rsidP="00616B7B">
      <w:r w:rsidRPr="00616B7B">
        <w:t>reasonably calculated to inform those who received the Covered</w:t>
      </w:r>
    </w:p>
    <w:p w14:paraId="2C5F1B5E" w14:textId="1B694CEA" w:rsidR="00616B7B" w:rsidRPr="00616B7B" w:rsidRDefault="00616B7B" w:rsidP="00616B7B">
      <w:r w:rsidRPr="00616B7B">
        <w:t>Code that new knowledge has been obtained.</w:t>
      </w:r>
    </w:p>
    <w:p w14:paraId="57A9B938" w14:textId="77777777" w:rsidR="00616B7B" w:rsidRPr="00616B7B" w:rsidRDefault="00616B7B" w:rsidP="00616B7B"/>
    <w:p w14:paraId="25336B8B" w14:textId="097145B0" w:rsidR="00616B7B" w:rsidRPr="00616B7B" w:rsidRDefault="00616B7B" w:rsidP="00616B7B">
      <w:r w:rsidRPr="00616B7B">
        <w:t>(b) Contributor APIs.</w:t>
      </w:r>
    </w:p>
    <w:p w14:paraId="40B170F0" w14:textId="4ABE7FA5" w:rsidR="00616B7B" w:rsidRPr="00616B7B" w:rsidRDefault="00616B7B" w:rsidP="00616B7B">
      <w:r w:rsidRPr="00616B7B">
        <w:t>If Contributor's Modifications include an application programming</w:t>
      </w:r>
    </w:p>
    <w:p w14:paraId="72467EED" w14:textId="1F626F0E" w:rsidR="00616B7B" w:rsidRPr="00616B7B" w:rsidRDefault="00616B7B" w:rsidP="00616B7B">
      <w:r w:rsidRPr="00616B7B">
        <w:t>interface and Contributor has knowledge of patent licenses which</w:t>
      </w:r>
    </w:p>
    <w:p w14:paraId="15803ED7" w14:textId="4653C2F6" w:rsidR="00616B7B" w:rsidRPr="00616B7B" w:rsidRDefault="00616B7B" w:rsidP="00616B7B">
      <w:r w:rsidRPr="00616B7B">
        <w:t>are reasonably necessary to implement that API, Contributor must</w:t>
      </w:r>
    </w:p>
    <w:p w14:paraId="73F77194" w14:textId="2BA17507" w:rsidR="00616B7B" w:rsidRPr="00616B7B" w:rsidRDefault="00616B7B" w:rsidP="00616B7B">
      <w:r w:rsidRPr="00616B7B">
        <w:t>also include this information in the LEGAL file.</w:t>
      </w:r>
    </w:p>
    <w:p w14:paraId="76CD32CC" w14:textId="77777777" w:rsidR="00616B7B" w:rsidRPr="00616B7B" w:rsidRDefault="00616B7B" w:rsidP="00616B7B"/>
    <w:p w14:paraId="3922BC03" w14:textId="2A72CAB8" w:rsidR="00616B7B" w:rsidRPr="00616B7B" w:rsidRDefault="00616B7B" w:rsidP="00616B7B">
      <w:r w:rsidRPr="00616B7B">
        <w:lastRenderedPageBreak/>
        <w:t>(c)    Representations.</w:t>
      </w:r>
    </w:p>
    <w:p w14:paraId="04939B55" w14:textId="41AB068C" w:rsidR="00616B7B" w:rsidRPr="00616B7B" w:rsidRDefault="00616B7B" w:rsidP="00616B7B">
      <w:r w:rsidRPr="00616B7B">
        <w:t>Contributor represents that, except as disclosed pursuant to</w:t>
      </w:r>
    </w:p>
    <w:p w14:paraId="2DBAAFFF" w14:textId="4AE124B4" w:rsidR="00616B7B" w:rsidRPr="00616B7B" w:rsidRDefault="00616B7B" w:rsidP="00616B7B">
      <w:r w:rsidRPr="00616B7B">
        <w:t>Section 3.4(a) above, Contributor believes that Contributor's</w:t>
      </w:r>
    </w:p>
    <w:p w14:paraId="6DFE923D" w14:textId="428019DA" w:rsidR="00616B7B" w:rsidRPr="00616B7B" w:rsidRDefault="00616B7B" w:rsidP="00616B7B">
      <w:r w:rsidRPr="00616B7B">
        <w:t>Modifications are Contributor's original creation(s) and/or</w:t>
      </w:r>
    </w:p>
    <w:p w14:paraId="5A3D2EBC" w14:textId="2D6970EA" w:rsidR="00616B7B" w:rsidRPr="00616B7B" w:rsidRDefault="00616B7B" w:rsidP="00616B7B">
      <w:r w:rsidRPr="00616B7B">
        <w:t>Contributor has sufficient rights to grant the rights conveyed by</w:t>
      </w:r>
    </w:p>
    <w:p w14:paraId="7836D6CF" w14:textId="27C768A3" w:rsidR="00616B7B" w:rsidRPr="00616B7B" w:rsidRDefault="00616B7B" w:rsidP="00616B7B">
      <w:r w:rsidRPr="00616B7B">
        <w:t>this License.</w:t>
      </w:r>
    </w:p>
    <w:p w14:paraId="6ADBAE58" w14:textId="77777777" w:rsidR="00616B7B" w:rsidRPr="00616B7B" w:rsidRDefault="00616B7B" w:rsidP="00616B7B"/>
    <w:p w14:paraId="08BC5C95" w14:textId="2805EC5D" w:rsidR="00616B7B" w:rsidRPr="00616B7B" w:rsidRDefault="00616B7B" w:rsidP="00616B7B">
      <w:r w:rsidRPr="00616B7B">
        <w:t>3.5. Required Notices.</w:t>
      </w:r>
    </w:p>
    <w:p w14:paraId="3D388849" w14:textId="064979A4" w:rsidR="00616B7B" w:rsidRPr="00616B7B" w:rsidRDefault="00616B7B" w:rsidP="00616B7B">
      <w:r w:rsidRPr="00616B7B">
        <w:t>You must duplicate the notice in Exhibit A in each file of the Source</w:t>
      </w:r>
    </w:p>
    <w:p w14:paraId="3CD12F49" w14:textId="4BCC317D" w:rsidR="00616B7B" w:rsidRPr="00616B7B" w:rsidRDefault="00616B7B" w:rsidP="00616B7B">
      <w:r w:rsidRPr="00616B7B">
        <w:t>Code.  If it is not possible to put such notice in a particular Source</w:t>
      </w:r>
    </w:p>
    <w:p w14:paraId="400FEA65" w14:textId="739368FD" w:rsidR="00616B7B" w:rsidRPr="00616B7B" w:rsidRDefault="00616B7B" w:rsidP="00616B7B">
      <w:r w:rsidRPr="00616B7B">
        <w:t>Code file due to its structure, then You must include such notice in a</w:t>
      </w:r>
    </w:p>
    <w:p w14:paraId="3DA00D97" w14:textId="792FB748" w:rsidR="00616B7B" w:rsidRPr="00616B7B" w:rsidRDefault="00616B7B" w:rsidP="00616B7B">
      <w:r w:rsidRPr="00616B7B">
        <w:t>location (such as a relevant directory) where a user would be likely</w:t>
      </w:r>
    </w:p>
    <w:p w14:paraId="40363F15" w14:textId="36972B49" w:rsidR="00616B7B" w:rsidRPr="00616B7B" w:rsidRDefault="00616B7B" w:rsidP="00616B7B">
      <w:r w:rsidRPr="00616B7B">
        <w:t>to look for such a notice.  If You created one or more Modification(s)</w:t>
      </w:r>
    </w:p>
    <w:p w14:paraId="7C1EF1AD" w14:textId="6064592C" w:rsidR="00616B7B" w:rsidRPr="00616B7B" w:rsidRDefault="00616B7B" w:rsidP="00616B7B">
      <w:r w:rsidRPr="00616B7B">
        <w:t>You may add your name as a Contributor to the notice described in</w:t>
      </w:r>
    </w:p>
    <w:p w14:paraId="4A2A6D03" w14:textId="04BDDC08" w:rsidR="00616B7B" w:rsidRPr="00616B7B" w:rsidRDefault="00616B7B" w:rsidP="00616B7B">
      <w:r w:rsidRPr="00616B7B">
        <w:t>Exhibit A.  You must also duplicate this License in any documentation</w:t>
      </w:r>
    </w:p>
    <w:p w14:paraId="58A4ECF9" w14:textId="02AED9BB" w:rsidR="00616B7B" w:rsidRPr="00616B7B" w:rsidRDefault="00616B7B" w:rsidP="00616B7B">
      <w:r w:rsidRPr="00616B7B">
        <w:t>for the Source Code where You describe recipients' rights or ownership</w:t>
      </w:r>
    </w:p>
    <w:p w14:paraId="4A23E0FA" w14:textId="08E37E9A" w:rsidR="00616B7B" w:rsidRPr="00616B7B" w:rsidRDefault="00616B7B" w:rsidP="00616B7B">
      <w:r w:rsidRPr="00616B7B">
        <w:t>rights relating to Covered Code.  You may choose to offer, and to</w:t>
      </w:r>
    </w:p>
    <w:p w14:paraId="5D7AAC76" w14:textId="1A7C9F1C" w:rsidR="00616B7B" w:rsidRPr="00616B7B" w:rsidRDefault="00616B7B" w:rsidP="00616B7B">
      <w:r w:rsidRPr="00616B7B">
        <w:t>charge a fee for, warranty, support, indemnity or liability</w:t>
      </w:r>
    </w:p>
    <w:p w14:paraId="46371C4F" w14:textId="39F0B261" w:rsidR="00616B7B" w:rsidRPr="00616B7B" w:rsidRDefault="00616B7B" w:rsidP="00616B7B">
      <w:r w:rsidRPr="00616B7B">
        <w:t>obligations to one or more recipients of Covered Code. However, You</w:t>
      </w:r>
    </w:p>
    <w:p w14:paraId="4B45DCB0" w14:textId="61F80D30" w:rsidR="00616B7B" w:rsidRPr="00616B7B" w:rsidRDefault="00616B7B" w:rsidP="00616B7B">
      <w:r w:rsidRPr="00616B7B">
        <w:t>may do so only on Your own behalf, and not on behalf of the Initial</w:t>
      </w:r>
    </w:p>
    <w:p w14:paraId="52302B8C" w14:textId="041ED9C9" w:rsidR="00616B7B" w:rsidRPr="00616B7B" w:rsidRDefault="00616B7B" w:rsidP="00616B7B">
      <w:r w:rsidRPr="00616B7B">
        <w:t>Developer or any Contributor. You must make it absolutely clear than</w:t>
      </w:r>
    </w:p>
    <w:p w14:paraId="1D036B02" w14:textId="2E95A45A" w:rsidR="00616B7B" w:rsidRPr="00616B7B" w:rsidRDefault="00616B7B" w:rsidP="00616B7B">
      <w:r w:rsidRPr="00616B7B">
        <w:t>any such warranty, support, indemnity or liability obligation is</w:t>
      </w:r>
    </w:p>
    <w:p w14:paraId="272CFAB4" w14:textId="3DCECA3E" w:rsidR="00616B7B" w:rsidRPr="00616B7B" w:rsidRDefault="00616B7B" w:rsidP="00616B7B">
      <w:r w:rsidRPr="00616B7B">
        <w:t>offered by You alone, and You hereby agree to indemnify the Initial</w:t>
      </w:r>
    </w:p>
    <w:p w14:paraId="039A901B" w14:textId="4131732E" w:rsidR="00616B7B" w:rsidRPr="00616B7B" w:rsidRDefault="00616B7B" w:rsidP="00616B7B">
      <w:r w:rsidRPr="00616B7B">
        <w:t>Developer and every Contributor for any liability incurred by the</w:t>
      </w:r>
    </w:p>
    <w:p w14:paraId="5B96FE93" w14:textId="211C9091" w:rsidR="00616B7B" w:rsidRPr="00616B7B" w:rsidRDefault="00616B7B" w:rsidP="00616B7B">
      <w:r w:rsidRPr="00616B7B">
        <w:t>Initial Developer or such Contributor as a result of warranty,</w:t>
      </w:r>
    </w:p>
    <w:p w14:paraId="4AB13208" w14:textId="5FE2D0E2" w:rsidR="00616B7B" w:rsidRPr="00616B7B" w:rsidRDefault="00616B7B" w:rsidP="00616B7B">
      <w:r w:rsidRPr="00616B7B">
        <w:t>support, indemnity or liability terms You offer.</w:t>
      </w:r>
    </w:p>
    <w:p w14:paraId="0AD93493" w14:textId="77777777" w:rsidR="00616B7B" w:rsidRPr="00616B7B" w:rsidRDefault="00616B7B" w:rsidP="00616B7B"/>
    <w:p w14:paraId="49C2B2CF" w14:textId="1B744F83" w:rsidR="00616B7B" w:rsidRPr="00616B7B" w:rsidRDefault="00616B7B" w:rsidP="00616B7B">
      <w:r w:rsidRPr="00616B7B">
        <w:t>3.6. Distribution of Executable Versions.</w:t>
      </w:r>
    </w:p>
    <w:p w14:paraId="4D528D02" w14:textId="581B0D29" w:rsidR="00616B7B" w:rsidRPr="00616B7B" w:rsidRDefault="00616B7B" w:rsidP="00616B7B">
      <w:r w:rsidRPr="00616B7B">
        <w:t>You may distribute Covered Code in Executable form only if the</w:t>
      </w:r>
    </w:p>
    <w:p w14:paraId="72F86F73" w14:textId="20D4BD0E" w:rsidR="00616B7B" w:rsidRPr="00616B7B" w:rsidRDefault="00616B7B" w:rsidP="00616B7B">
      <w:r w:rsidRPr="00616B7B">
        <w:t>requirements of Section 3.1-3.5 have been met for that Covered Code,</w:t>
      </w:r>
    </w:p>
    <w:p w14:paraId="3FD873EE" w14:textId="1C658FCA" w:rsidR="00616B7B" w:rsidRPr="00616B7B" w:rsidRDefault="00616B7B" w:rsidP="00616B7B">
      <w:r w:rsidRPr="00616B7B">
        <w:t>and if You include a notice stating that the Source Code version of</w:t>
      </w:r>
    </w:p>
    <w:p w14:paraId="6DE453B0" w14:textId="7F49F9B7" w:rsidR="00616B7B" w:rsidRPr="00616B7B" w:rsidRDefault="00616B7B" w:rsidP="00616B7B">
      <w:r w:rsidRPr="00616B7B">
        <w:t>the Covered Code is available under the terms of this License,</w:t>
      </w:r>
    </w:p>
    <w:p w14:paraId="6B6B8C28" w14:textId="53FDF0AB" w:rsidR="00616B7B" w:rsidRPr="00616B7B" w:rsidRDefault="00616B7B" w:rsidP="00616B7B">
      <w:r w:rsidRPr="00616B7B">
        <w:t>including a description of how and where You have fulfilled the</w:t>
      </w:r>
    </w:p>
    <w:p w14:paraId="17ECD93D" w14:textId="5006AE75" w:rsidR="00616B7B" w:rsidRPr="00616B7B" w:rsidRDefault="00616B7B" w:rsidP="00616B7B">
      <w:r w:rsidRPr="00616B7B">
        <w:t>obligations of Section 3.2. The notice must be conspicuously included</w:t>
      </w:r>
    </w:p>
    <w:p w14:paraId="7456B2A1" w14:textId="2B5F8C48" w:rsidR="00616B7B" w:rsidRPr="00616B7B" w:rsidRDefault="00616B7B" w:rsidP="00616B7B">
      <w:r w:rsidRPr="00616B7B">
        <w:t>in any notice in an Executable version, related documentation or</w:t>
      </w:r>
    </w:p>
    <w:p w14:paraId="3D0FB08B" w14:textId="0B956E77" w:rsidR="00616B7B" w:rsidRPr="00616B7B" w:rsidRDefault="00616B7B" w:rsidP="00616B7B">
      <w:r w:rsidRPr="00616B7B">
        <w:t>collateral in which You describe recipients' rights relating to the</w:t>
      </w:r>
    </w:p>
    <w:p w14:paraId="1DF48742" w14:textId="7EBB8991" w:rsidR="00616B7B" w:rsidRPr="00616B7B" w:rsidRDefault="00616B7B" w:rsidP="00616B7B">
      <w:r w:rsidRPr="00616B7B">
        <w:t>Covered Code. You may distribute the Executable version of Covered</w:t>
      </w:r>
    </w:p>
    <w:p w14:paraId="48F5C2BF" w14:textId="7B9984AC" w:rsidR="00616B7B" w:rsidRPr="00616B7B" w:rsidRDefault="00616B7B" w:rsidP="00616B7B">
      <w:r w:rsidRPr="00616B7B">
        <w:t>Code or ownership rights under a license of Your choice, which may</w:t>
      </w:r>
    </w:p>
    <w:p w14:paraId="173CF613" w14:textId="4B83A435" w:rsidR="00616B7B" w:rsidRPr="00616B7B" w:rsidRDefault="00616B7B" w:rsidP="00616B7B">
      <w:r w:rsidRPr="00616B7B">
        <w:t>contain terms different from this License, provided that You are in</w:t>
      </w:r>
    </w:p>
    <w:p w14:paraId="18B904D5" w14:textId="143F6A7C" w:rsidR="00616B7B" w:rsidRPr="00616B7B" w:rsidRDefault="00616B7B" w:rsidP="00616B7B">
      <w:r w:rsidRPr="00616B7B">
        <w:t>compliance with the terms of this License and that the license for the</w:t>
      </w:r>
    </w:p>
    <w:p w14:paraId="0CFB0F43" w14:textId="5FE4D9BB" w:rsidR="00616B7B" w:rsidRPr="00616B7B" w:rsidRDefault="00616B7B" w:rsidP="00616B7B">
      <w:r w:rsidRPr="00616B7B">
        <w:t>Executable version does not attempt to limit or alter the recipient's</w:t>
      </w:r>
    </w:p>
    <w:p w14:paraId="16853371" w14:textId="6981CE19" w:rsidR="00616B7B" w:rsidRPr="00616B7B" w:rsidRDefault="00616B7B" w:rsidP="00616B7B">
      <w:r w:rsidRPr="00616B7B">
        <w:lastRenderedPageBreak/>
        <w:t>rights in the Source Code version from the rights set forth in this</w:t>
      </w:r>
    </w:p>
    <w:p w14:paraId="0F132F13" w14:textId="33CC75E4" w:rsidR="00616B7B" w:rsidRPr="00616B7B" w:rsidRDefault="00616B7B" w:rsidP="00616B7B">
      <w:r w:rsidRPr="00616B7B">
        <w:t>License. If You distribute the Executable version under a different</w:t>
      </w:r>
    </w:p>
    <w:p w14:paraId="6E01A824" w14:textId="45D37961" w:rsidR="00616B7B" w:rsidRPr="00616B7B" w:rsidRDefault="00616B7B" w:rsidP="00616B7B">
      <w:r w:rsidRPr="00616B7B">
        <w:t>license You must make it absolutely clear that any terms which differ</w:t>
      </w:r>
    </w:p>
    <w:p w14:paraId="509C6EC7" w14:textId="5CE45800" w:rsidR="00616B7B" w:rsidRPr="00616B7B" w:rsidRDefault="00616B7B" w:rsidP="00616B7B">
      <w:r w:rsidRPr="00616B7B">
        <w:t>from this License are offered by You alone, not by the Initial</w:t>
      </w:r>
    </w:p>
    <w:p w14:paraId="1C52B252" w14:textId="3F10E911" w:rsidR="00616B7B" w:rsidRPr="00616B7B" w:rsidRDefault="00616B7B" w:rsidP="00616B7B">
      <w:r w:rsidRPr="00616B7B">
        <w:t>Developer or any Contributor. You hereby agree to indemnify the</w:t>
      </w:r>
    </w:p>
    <w:p w14:paraId="2B8FA817" w14:textId="06CA0EB1" w:rsidR="00616B7B" w:rsidRPr="00616B7B" w:rsidRDefault="00616B7B" w:rsidP="00616B7B">
      <w:r w:rsidRPr="00616B7B">
        <w:t>Initial Developer and every Contributor for any liability incurred by</w:t>
      </w:r>
    </w:p>
    <w:p w14:paraId="41304BF4" w14:textId="10A243CB" w:rsidR="00616B7B" w:rsidRPr="00616B7B" w:rsidRDefault="00616B7B" w:rsidP="00616B7B">
      <w:r w:rsidRPr="00616B7B">
        <w:t>the Initial Developer or such Contributor as a result of any such</w:t>
      </w:r>
    </w:p>
    <w:p w14:paraId="74DEA20F" w14:textId="3C0F6BA8" w:rsidR="00616B7B" w:rsidRPr="00616B7B" w:rsidRDefault="00616B7B" w:rsidP="00616B7B">
      <w:r w:rsidRPr="00616B7B">
        <w:t>terms You offer.</w:t>
      </w:r>
    </w:p>
    <w:p w14:paraId="1BFC1229" w14:textId="77777777" w:rsidR="00616B7B" w:rsidRPr="00616B7B" w:rsidRDefault="00616B7B" w:rsidP="00616B7B"/>
    <w:p w14:paraId="30517A59" w14:textId="36A1EC9D" w:rsidR="00616B7B" w:rsidRPr="00616B7B" w:rsidRDefault="00616B7B" w:rsidP="00616B7B">
      <w:r w:rsidRPr="00616B7B">
        <w:t>3.7. Larger Works.</w:t>
      </w:r>
    </w:p>
    <w:p w14:paraId="40CF7ECD" w14:textId="7CFF220A" w:rsidR="00616B7B" w:rsidRPr="00616B7B" w:rsidRDefault="00616B7B" w:rsidP="00616B7B">
      <w:r w:rsidRPr="00616B7B">
        <w:t>You may create a Larger Work by combining Covered Code with other code</w:t>
      </w:r>
    </w:p>
    <w:p w14:paraId="73404979" w14:textId="62C9E61F" w:rsidR="00616B7B" w:rsidRPr="00616B7B" w:rsidRDefault="00616B7B" w:rsidP="00616B7B">
      <w:r w:rsidRPr="00616B7B">
        <w:t>not governed by the terms of this License and distribute the Larger</w:t>
      </w:r>
    </w:p>
    <w:p w14:paraId="044FA058" w14:textId="768E2347" w:rsidR="00616B7B" w:rsidRPr="00616B7B" w:rsidRDefault="00616B7B" w:rsidP="00616B7B">
      <w:r w:rsidRPr="00616B7B">
        <w:t>Work as a single product. In such a case, You must make sure the</w:t>
      </w:r>
    </w:p>
    <w:p w14:paraId="7DC70D55" w14:textId="45EC49D6" w:rsidR="00616B7B" w:rsidRPr="00616B7B" w:rsidRDefault="00616B7B" w:rsidP="00616B7B">
      <w:r w:rsidRPr="00616B7B">
        <w:t>requirements of this License are fulfilled for the Covered Code.</w:t>
      </w:r>
    </w:p>
    <w:p w14:paraId="58576D04" w14:textId="77777777" w:rsidR="00616B7B" w:rsidRPr="00616B7B" w:rsidRDefault="00616B7B" w:rsidP="00616B7B"/>
    <w:p w14:paraId="2CFE051A" w14:textId="77777777" w:rsidR="00616B7B" w:rsidRPr="00616B7B" w:rsidRDefault="00616B7B" w:rsidP="00616B7B">
      <w:r w:rsidRPr="00616B7B">
        <w:t>4. Inability to Comply Due to Statute or Regulation.</w:t>
      </w:r>
    </w:p>
    <w:p w14:paraId="28167756" w14:textId="77777777" w:rsidR="00616B7B" w:rsidRPr="00616B7B" w:rsidRDefault="00616B7B" w:rsidP="00616B7B"/>
    <w:p w14:paraId="00ECDD43" w14:textId="14D97814" w:rsidR="00616B7B" w:rsidRPr="00616B7B" w:rsidRDefault="00616B7B" w:rsidP="00616B7B">
      <w:r w:rsidRPr="00616B7B">
        <w:t>If it is impossible for You to comply with any of the terms of this</w:t>
      </w:r>
    </w:p>
    <w:p w14:paraId="19F0FD9A" w14:textId="75E048DD" w:rsidR="00616B7B" w:rsidRPr="00616B7B" w:rsidRDefault="00616B7B" w:rsidP="00616B7B">
      <w:r w:rsidRPr="00616B7B">
        <w:t>License with respect to some or all of the Covered Code due to</w:t>
      </w:r>
    </w:p>
    <w:p w14:paraId="4D3DC181" w14:textId="38584FEE" w:rsidR="00616B7B" w:rsidRPr="00616B7B" w:rsidRDefault="00616B7B" w:rsidP="00616B7B">
      <w:r w:rsidRPr="00616B7B">
        <w:t>statute, judicial order, or regulation then You must: (a) comply with</w:t>
      </w:r>
    </w:p>
    <w:p w14:paraId="55355EEC" w14:textId="2EFF2ADD" w:rsidR="00616B7B" w:rsidRPr="00616B7B" w:rsidRDefault="00616B7B" w:rsidP="00616B7B">
      <w:r w:rsidRPr="00616B7B">
        <w:t>the terms of this License to the maximum extent possible; and (b)</w:t>
      </w:r>
    </w:p>
    <w:p w14:paraId="7B8758D9" w14:textId="0E1C2C1E" w:rsidR="00616B7B" w:rsidRPr="00616B7B" w:rsidRDefault="00616B7B" w:rsidP="00616B7B">
      <w:r w:rsidRPr="00616B7B">
        <w:t>describe the limitations and the code they affect. Such description</w:t>
      </w:r>
    </w:p>
    <w:p w14:paraId="12688A3A" w14:textId="69D5277B" w:rsidR="00616B7B" w:rsidRPr="00616B7B" w:rsidRDefault="00616B7B" w:rsidP="00616B7B">
      <w:r w:rsidRPr="00616B7B">
        <w:t>must be included in the LEGAL file described in Section 3.4 and must</w:t>
      </w:r>
    </w:p>
    <w:p w14:paraId="4F8B7D41" w14:textId="31587672" w:rsidR="00616B7B" w:rsidRPr="00616B7B" w:rsidRDefault="00616B7B" w:rsidP="00616B7B">
      <w:r w:rsidRPr="00616B7B">
        <w:t>be included with all distributions of the Source Code. Except to the</w:t>
      </w:r>
    </w:p>
    <w:p w14:paraId="35510A92" w14:textId="29C4C84F" w:rsidR="00616B7B" w:rsidRPr="00616B7B" w:rsidRDefault="00616B7B" w:rsidP="00616B7B">
      <w:r w:rsidRPr="00616B7B">
        <w:t>extent prohibited by statute or regulation, such description must be</w:t>
      </w:r>
    </w:p>
    <w:p w14:paraId="010F425C" w14:textId="7D4550D1" w:rsidR="00616B7B" w:rsidRPr="00616B7B" w:rsidRDefault="00616B7B" w:rsidP="00616B7B">
      <w:r w:rsidRPr="00616B7B">
        <w:t>sufficiently detailed for a recipient of ordinary skill to be able to</w:t>
      </w:r>
    </w:p>
    <w:p w14:paraId="41716331" w14:textId="673A6520" w:rsidR="00616B7B" w:rsidRPr="00616B7B" w:rsidRDefault="00616B7B" w:rsidP="00616B7B">
      <w:r w:rsidRPr="00616B7B">
        <w:t>understand it.</w:t>
      </w:r>
    </w:p>
    <w:p w14:paraId="35F7293E" w14:textId="77777777" w:rsidR="00616B7B" w:rsidRPr="00616B7B" w:rsidRDefault="00616B7B" w:rsidP="00616B7B"/>
    <w:p w14:paraId="65F5F7AD" w14:textId="77777777" w:rsidR="00616B7B" w:rsidRPr="00616B7B" w:rsidRDefault="00616B7B" w:rsidP="00616B7B">
      <w:r w:rsidRPr="00616B7B">
        <w:t>5. Application of this License.</w:t>
      </w:r>
    </w:p>
    <w:p w14:paraId="282BA4FB" w14:textId="77777777" w:rsidR="00616B7B" w:rsidRPr="00616B7B" w:rsidRDefault="00616B7B" w:rsidP="00616B7B"/>
    <w:p w14:paraId="2D64F1B3" w14:textId="46465890" w:rsidR="00616B7B" w:rsidRPr="00616B7B" w:rsidRDefault="00616B7B" w:rsidP="00616B7B">
      <w:r w:rsidRPr="00616B7B">
        <w:t>This License applies to code to which the Initial Developer has</w:t>
      </w:r>
    </w:p>
    <w:p w14:paraId="14992291" w14:textId="13C06149" w:rsidR="00616B7B" w:rsidRPr="00616B7B" w:rsidRDefault="00616B7B" w:rsidP="00616B7B">
      <w:r w:rsidRPr="00616B7B">
        <w:t>attached the notice in Exhibit A and to related Covered Code.</w:t>
      </w:r>
    </w:p>
    <w:p w14:paraId="51CFD38A" w14:textId="77777777" w:rsidR="00616B7B" w:rsidRPr="00616B7B" w:rsidRDefault="00616B7B" w:rsidP="00616B7B"/>
    <w:p w14:paraId="2CF33E2F" w14:textId="77777777" w:rsidR="00616B7B" w:rsidRPr="00616B7B" w:rsidRDefault="00616B7B" w:rsidP="00616B7B">
      <w:r w:rsidRPr="00616B7B">
        <w:t>6. Versions of the License.</w:t>
      </w:r>
    </w:p>
    <w:p w14:paraId="0AA55DE1" w14:textId="77777777" w:rsidR="00616B7B" w:rsidRPr="00616B7B" w:rsidRDefault="00616B7B" w:rsidP="00616B7B"/>
    <w:p w14:paraId="050F3B30" w14:textId="5660E03F" w:rsidR="00616B7B" w:rsidRPr="00616B7B" w:rsidRDefault="00616B7B" w:rsidP="00616B7B">
      <w:r w:rsidRPr="00616B7B">
        <w:t>6.1. New Versions.</w:t>
      </w:r>
    </w:p>
    <w:p w14:paraId="345E47A0" w14:textId="5D87A99A" w:rsidR="00616B7B" w:rsidRPr="00616B7B" w:rsidRDefault="00616B7B" w:rsidP="00616B7B">
      <w:r w:rsidRPr="00616B7B">
        <w:t>Netscape Communications Corporation ("Netscape") may publish revised</w:t>
      </w:r>
    </w:p>
    <w:p w14:paraId="1FEE9EE4" w14:textId="3882552F" w:rsidR="00616B7B" w:rsidRPr="00616B7B" w:rsidRDefault="00616B7B" w:rsidP="00616B7B">
      <w:r w:rsidRPr="00616B7B">
        <w:t>and/or new versions of the License from time to time. Each version</w:t>
      </w:r>
    </w:p>
    <w:p w14:paraId="20525B89" w14:textId="7B0AB68D" w:rsidR="00616B7B" w:rsidRPr="00616B7B" w:rsidRDefault="00616B7B" w:rsidP="00616B7B">
      <w:r w:rsidRPr="00616B7B">
        <w:t>will be given a distinguishing version number.</w:t>
      </w:r>
    </w:p>
    <w:p w14:paraId="128E4DEB" w14:textId="77777777" w:rsidR="00616B7B" w:rsidRPr="00616B7B" w:rsidRDefault="00616B7B" w:rsidP="00616B7B"/>
    <w:p w14:paraId="784FFE38" w14:textId="650A2E31" w:rsidR="00616B7B" w:rsidRPr="00616B7B" w:rsidRDefault="00616B7B" w:rsidP="00616B7B">
      <w:r w:rsidRPr="00616B7B">
        <w:t>6.2. Effect of New Versions.</w:t>
      </w:r>
    </w:p>
    <w:p w14:paraId="2FD89FFC" w14:textId="529AE817" w:rsidR="00616B7B" w:rsidRPr="00616B7B" w:rsidRDefault="00616B7B" w:rsidP="00616B7B">
      <w:r w:rsidRPr="00616B7B">
        <w:lastRenderedPageBreak/>
        <w:t>Once Covered Code has been published under a particular version of the</w:t>
      </w:r>
    </w:p>
    <w:p w14:paraId="247E40EB" w14:textId="1BC68F7A" w:rsidR="00616B7B" w:rsidRPr="00616B7B" w:rsidRDefault="00616B7B" w:rsidP="00616B7B">
      <w:r w:rsidRPr="00616B7B">
        <w:t>License, You may always continue to use it under the terms of that</w:t>
      </w:r>
    </w:p>
    <w:p w14:paraId="1A8D3DF5" w14:textId="2B7AFBFC" w:rsidR="00616B7B" w:rsidRPr="00616B7B" w:rsidRDefault="00616B7B" w:rsidP="00616B7B">
      <w:r w:rsidRPr="00616B7B">
        <w:t>version. You may also choose to use such Covered Code under the terms</w:t>
      </w:r>
    </w:p>
    <w:p w14:paraId="378E9787" w14:textId="2821C306" w:rsidR="00616B7B" w:rsidRPr="00616B7B" w:rsidRDefault="00616B7B" w:rsidP="00616B7B">
      <w:r w:rsidRPr="00616B7B">
        <w:t>of any subsequent version of the License published by Netscape. No one</w:t>
      </w:r>
    </w:p>
    <w:p w14:paraId="7457E05E" w14:textId="324373CE" w:rsidR="00616B7B" w:rsidRPr="00616B7B" w:rsidRDefault="00616B7B" w:rsidP="00616B7B">
      <w:r w:rsidRPr="00616B7B">
        <w:t>other than Netscape has the right to modify the terms applicable to</w:t>
      </w:r>
    </w:p>
    <w:p w14:paraId="6A477D8B" w14:textId="60BE6945" w:rsidR="00616B7B" w:rsidRPr="00616B7B" w:rsidRDefault="00616B7B" w:rsidP="00616B7B">
      <w:r w:rsidRPr="00616B7B">
        <w:t>Covered Code created under this License.</w:t>
      </w:r>
    </w:p>
    <w:p w14:paraId="53A82007" w14:textId="77777777" w:rsidR="00616B7B" w:rsidRPr="00616B7B" w:rsidRDefault="00616B7B" w:rsidP="00616B7B"/>
    <w:p w14:paraId="73E180E9" w14:textId="03D96831" w:rsidR="00616B7B" w:rsidRPr="00616B7B" w:rsidRDefault="00616B7B" w:rsidP="00616B7B">
      <w:r w:rsidRPr="00616B7B">
        <w:t>6.3. Derivative Works.</w:t>
      </w:r>
    </w:p>
    <w:p w14:paraId="2D1B58B7" w14:textId="467ED766" w:rsidR="00616B7B" w:rsidRPr="00616B7B" w:rsidRDefault="00616B7B" w:rsidP="00616B7B">
      <w:r w:rsidRPr="00616B7B">
        <w:t>If You create or use a modified version of this License (which you may</w:t>
      </w:r>
    </w:p>
    <w:p w14:paraId="0D2737E1" w14:textId="0B1A355B" w:rsidR="00616B7B" w:rsidRPr="00616B7B" w:rsidRDefault="00616B7B" w:rsidP="00616B7B">
      <w:r w:rsidRPr="00616B7B">
        <w:t>only do in order to apply it to code which is not already Covered Code</w:t>
      </w:r>
    </w:p>
    <w:p w14:paraId="34976C95" w14:textId="077D9A9C" w:rsidR="00616B7B" w:rsidRPr="00616B7B" w:rsidRDefault="00616B7B" w:rsidP="00616B7B">
      <w:r w:rsidRPr="00616B7B">
        <w:t>governed by this License), You must (a) rename Your license so that</w:t>
      </w:r>
    </w:p>
    <w:p w14:paraId="302D72A9" w14:textId="78A10F23" w:rsidR="00616B7B" w:rsidRPr="00616B7B" w:rsidRDefault="00616B7B" w:rsidP="00616B7B">
      <w:r w:rsidRPr="00616B7B">
        <w:t>the phrases "Mozilla", "MOZILLAPL", "MOZPL", "Netscape",</w:t>
      </w:r>
    </w:p>
    <w:p w14:paraId="5A9491C3" w14:textId="55CEA1F5" w:rsidR="00616B7B" w:rsidRPr="00616B7B" w:rsidRDefault="00616B7B" w:rsidP="00616B7B">
      <w:r w:rsidRPr="00616B7B">
        <w:t>"MPL", "NPL" or any confusingly similar phrase do not appear in your</w:t>
      </w:r>
    </w:p>
    <w:p w14:paraId="10A8D3EA" w14:textId="732811BD" w:rsidR="00616B7B" w:rsidRPr="00616B7B" w:rsidRDefault="00616B7B" w:rsidP="00616B7B">
      <w:r w:rsidRPr="00616B7B">
        <w:t>license (except to note that your license differs from this License)</w:t>
      </w:r>
    </w:p>
    <w:p w14:paraId="37D664F7" w14:textId="633D626A" w:rsidR="00616B7B" w:rsidRPr="00616B7B" w:rsidRDefault="00616B7B" w:rsidP="00616B7B">
      <w:r w:rsidRPr="00616B7B">
        <w:t>and (b) otherwise make it clear that Your version of the license</w:t>
      </w:r>
    </w:p>
    <w:p w14:paraId="36EC30F9" w14:textId="44F565EF" w:rsidR="00616B7B" w:rsidRPr="00616B7B" w:rsidRDefault="00616B7B" w:rsidP="00616B7B">
      <w:r w:rsidRPr="00616B7B">
        <w:t>contains terms which differ from the Mozilla Public License and</w:t>
      </w:r>
    </w:p>
    <w:p w14:paraId="1E1F80BF" w14:textId="15544B1B" w:rsidR="00616B7B" w:rsidRPr="00616B7B" w:rsidRDefault="00616B7B" w:rsidP="00616B7B">
      <w:r w:rsidRPr="00616B7B">
        <w:t>Netscape Public License. (Filling in the name of the Initial</w:t>
      </w:r>
    </w:p>
    <w:p w14:paraId="399AF362" w14:textId="5DD21702" w:rsidR="00616B7B" w:rsidRPr="00616B7B" w:rsidRDefault="00616B7B" w:rsidP="00616B7B">
      <w:r w:rsidRPr="00616B7B">
        <w:t>Developer, Original Code or Contributor in the notice described in</w:t>
      </w:r>
    </w:p>
    <w:p w14:paraId="0877C1D5" w14:textId="5FC99D83" w:rsidR="00616B7B" w:rsidRPr="00616B7B" w:rsidRDefault="00616B7B" w:rsidP="00616B7B">
      <w:r w:rsidRPr="00616B7B">
        <w:t>Exhibit A shall not of themselves be deemed to be modifications of</w:t>
      </w:r>
    </w:p>
    <w:p w14:paraId="7553C9F0" w14:textId="54AC991C" w:rsidR="00616B7B" w:rsidRPr="00616B7B" w:rsidRDefault="00616B7B" w:rsidP="00616B7B">
      <w:r w:rsidRPr="00616B7B">
        <w:t>this License.)</w:t>
      </w:r>
    </w:p>
    <w:p w14:paraId="2A76F9EB" w14:textId="77777777" w:rsidR="00616B7B" w:rsidRPr="00616B7B" w:rsidRDefault="00616B7B" w:rsidP="00616B7B"/>
    <w:p w14:paraId="315E7E6B" w14:textId="77777777" w:rsidR="00616B7B" w:rsidRPr="00616B7B" w:rsidRDefault="00616B7B" w:rsidP="00616B7B">
      <w:r w:rsidRPr="00616B7B">
        <w:t>7. DISCLAIMER OF WARRANTY.</w:t>
      </w:r>
    </w:p>
    <w:p w14:paraId="1124A4BE" w14:textId="77777777" w:rsidR="00616B7B" w:rsidRPr="00616B7B" w:rsidRDefault="00616B7B" w:rsidP="00616B7B"/>
    <w:p w14:paraId="45D0C6A5" w14:textId="7C7A9DEF" w:rsidR="00616B7B" w:rsidRPr="00616B7B" w:rsidRDefault="00616B7B" w:rsidP="00616B7B">
      <w:r w:rsidRPr="00616B7B">
        <w:t>COVERED CODE IS PROVIDED UNDER THIS LICENSE ON AN "AS IS" BASIS,</w:t>
      </w:r>
    </w:p>
    <w:p w14:paraId="75617590" w14:textId="0709E711" w:rsidR="00616B7B" w:rsidRPr="00616B7B" w:rsidRDefault="00616B7B" w:rsidP="00616B7B">
      <w:r w:rsidRPr="00616B7B">
        <w:t>WITHOUT WARRANTY OF ANY KIND, EITHER EXPRESSED OR IMPLIED, INCLUDING,</w:t>
      </w:r>
    </w:p>
    <w:p w14:paraId="36E81C69" w14:textId="21F239CA" w:rsidR="00616B7B" w:rsidRPr="00616B7B" w:rsidRDefault="00616B7B" w:rsidP="00616B7B">
      <w:r w:rsidRPr="00616B7B">
        <w:t>WITHOUT LIMITATION, WARRANTIES THAT THE COVERED CODE IS FREE OF</w:t>
      </w:r>
    </w:p>
    <w:p w14:paraId="0196AECE" w14:textId="649FC037" w:rsidR="00616B7B" w:rsidRPr="00616B7B" w:rsidRDefault="00616B7B" w:rsidP="00616B7B">
      <w:r w:rsidRPr="00616B7B">
        <w:t>DEFECTS, MERCHANTABLE, FIT FOR A PARTICULAR PURPOSE OR NON-INFRINGING.</w:t>
      </w:r>
    </w:p>
    <w:p w14:paraId="0CBCD354" w14:textId="5F9DE2E8" w:rsidR="00616B7B" w:rsidRPr="00616B7B" w:rsidRDefault="00616B7B" w:rsidP="00616B7B">
      <w:r w:rsidRPr="00616B7B">
        <w:t>THE ENTIRE RISK AS TO THE QUALITY AND PERFORMANCE OF THE COVERED CODE</w:t>
      </w:r>
    </w:p>
    <w:p w14:paraId="430403BA" w14:textId="4716D1D2" w:rsidR="00616B7B" w:rsidRPr="00616B7B" w:rsidRDefault="00616B7B" w:rsidP="00616B7B">
      <w:r w:rsidRPr="00616B7B">
        <w:t>IS WITH YOU. SHOULD ANY COVERED CODE PROVE DEFECTIVE IN ANY RESPECT,</w:t>
      </w:r>
    </w:p>
    <w:p w14:paraId="0C0FBD1E" w14:textId="517C4293" w:rsidR="00616B7B" w:rsidRPr="00616B7B" w:rsidRDefault="00616B7B" w:rsidP="00616B7B">
      <w:r w:rsidRPr="00616B7B">
        <w:t>YOU (NOT THE INITIAL DEVELOPER OR ANY OTHER CONTRIBUTOR) ASSUME THE</w:t>
      </w:r>
    </w:p>
    <w:p w14:paraId="52D6EF14" w14:textId="2712E0B7" w:rsidR="00616B7B" w:rsidRPr="00616B7B" w:rsidRDefault="00616B7B" w:rsidP="00616B7B">
      <w:r w:rsidRPr="00616B7B">
        <w:t>COST OF ANY NECESSARY SERVICING, REPAIR OR CORRECTION. THIS DISCLAIMER</w:t>
      </w:r>
    </w:p>
    <w:p w14:paraId="1A9EC189" w14:textId="1A4381C2" w:rsidR="00616B7B" w:rsidRPr="00616B7B" w:rsidRDefault="00616B7B" w:rsidP="00616B7B">
      <w:r w:rsidRPr="00616B7B">
        <w:t>OF WARRANTY CONSTITUTES AN ESSENTIAL PART OF THIS LICENSE. NO USE OF</w:t>
      </w:r>
    </w:p>
    <w:p w14:paraId="5773747E" w14:textId="2AD5A893" w:rsidR="00616B7B" w:rsidRPr="00616B7B" w:rsidRDefault="00616B7B" w:rsidP="00616B7B">
      <w:r w:rsidRPr="00616B7B">
        <w:t>ANY COVERED CODE IS AUTHORIZED HEREUNDER EXCEPT UNDER THIS DISCLAIMER.</w:t>
      </w:r>
    </w:p>
    <w:p w14:paraId="0348E9CF" w14:textId="77777777" w:rsidR="00616B7B" w:rsidRPr="00616B7B" w:rsidRDefault="00616B7B" w:rsidP="00616B7B"/>
    <w:p w14:paraId="1F3E4A1F" w14:textId="77777777" w:rsidR="00616B7B" w:rsidRPr="00616B7B" w:rsidRDefault="00616B7B" w:rsidP="00616B7B">
      <w:r w:rsidRPr="00616B7B">
        <w:lastRenderedPageBreak/>
        <w:t>8. TERMINATION.</w:t>
      </w:r>
    </w:p>
    <w:p w14:paraId="33AE4947" w14:textId="77777777" w:rsidR="00616B7B" w:rsidRPr="00616B7B" w:rsidRDefault="00616B7B" w:rsidP="00616B7B"/>
    <w:p w14:paraId="403DF43F" w14:textId="61B0D29C" w:rsidR="00616B7B" w:rsidRPr="00616B7B" w:rsidRDefault="00616B7B" w:rsidP="00616B7B">
      <w:r w:rsidRPr="00616B7B">
        <w:t>8.1.  This License and the rights granted hereunder will terminate</w:t>
      </w:r>
    </w:p>
    <w:p w14:paraId="23CFEB5B" w14:textId="578CA840" w:rsidR="00616B7B" w:rsidRPr="00616B7B" w:rsidRDefault="00616B7B" w:rsidP="00616B7B">
      <w:r w:rsidRPr="00616B7B">
        <w:t>automatically if You fail to comply with terms herein and fail to cure</w:t>
      </w:r>
    </w:p>
    <w:p w14:paraId="7A84CD0F" w14:textId="4A1F8993" w:rsidR="00616B7B" w:rsidRPr="00616B7B" w:rsidRDefault="00616B7B" w:rsidP="00616B7B">
      <w:r w:rsidRPr="00616B7B">
        <w:t>such breach within 30 days of becoming aware of the breach. All</w:t>
      </w:r>
    </w:p>
    <w:p w14:paraId="53BBB1D5" w14:textId="36ED9C94" w:rsidR="00616B7B" w:rsidRPr="00616B7B" w:rsidRDefault="00616B7B" w:rsidP="00616B7B">
      <w:r w:rsidRPr="00616B7B">
        <w:t>sublicenses to the Covered Code which are properly granted shall</w:t>
      </w:r>
    </w:p>
    <w:p w14:paraId="62A21C1B" w14:textId="549C9AE1" w:rsidR="00616B7B" w:rsidRPr="00616B7B" w:rsidRDefault="00616B7B" w:rsidP="00616B7B">
      <w:r w:rsidRPr="00616B7B">
        <w:t>survive any termination of this License. Provisions which, by their</w:t>
      </w:r>
    </w:p>
    <w:p w14:paraId="001D2EF3" w14:textId="16EE7DA9" w:rsidR="00616B7B" w:rsidRPr="00616B7B" w:rsidRDefault="00616B7B" w:rsidP="00616B7B">
      <w:r w:rsidRPr="00616B7B">
        <w:t>nature, must remain in effect beyond the termination of this License</w:t>
      </w:r>
    </w:p>
    <w:p w14:paraId="7A9ECC68" w14:textId="565780A7" w:rsidR="00616B7B" w:rsidRPr="00616B7B" w:rsidRDefault="00616B7B" w:rsidP="00616B7B">
      <w:r w:rsidRPr="00616B7B">
        <w:t>shall survive.</w:t>
      </w:r>
    </w:p>
    <w:p w14:paraId="3914B176" w14:textId="77777777" w:rsidR="00616B7B" w:rsidRPr="00616B7B" w:rsidRDefault="00616B7B" w:rsidP="00616B7B"/>
    <w:p w14:paraId="69E8D182" w14:textId="75EF72B6" w:rsidR="00616B7B" w:rsidRPr="00616B7B" w:rsidRDefault="00616B7B" w:rsidP="00616B7B">
      <w:r w:rsidRPr="00616B7B">
        <w:t>8.2.  If You initiate litigation by asserting a patent infringement</w:t>
      </w:r>
    </w:p>
    <w:p w14:paraId="23BA59AC" w14:textId="7E10AD78" w:rsidR="00616B7B" w:rsidRPr="00616B7B" w:rsidRDefault="00616B7B" w:rsidP="00616B7B">
      <w:r w:rsidRPr="00616B7B">
        <w:t>claim (excluding declatory judgment actions) against Initial Developer</w:t>
      </w:r>
    </w:p>
    <w:p w14:paraId="3F0ECF1C" w14:textId="60DBD073" w:rsidR="00616B7B" w:rsidRPr="00616B7B" w:rsidRDefault="00616B7B" w:rsidP="00616B7B">
      <w:r w:rsidRPr="00616B7B">
        <w:t>or a Contributor (the Initial Developer or Contributor against whom</w:t>
      </w:r>
    </w:p>
    <w:p w14:paraId="362C44C8" w14:textId="6BD8AF5B" w:rsidR="00616B7B" w:rsidRPr="00616B7B" w:rsidRDefault="00616B7B" w:rsidP="00616B7B">
      <w:r w:rsidRPr="00616B7B">
        <w:t>You file such action is referred to as "Participant")  alleging that:</w:t>
      </w:r>
    </w:p>
    <w:p w14:paraId="5B577DCD" w14:textId="77777777" w:rsidR="00616B7B" w:rsidRPr="00616B7B" w:rsidRDefault="00616B7B" w:rsidP="00616B7B"/>
    <w:p w14:paraId="468216CF" w14:textId="72CC1F41" w:rsidR="00616B7B" w:rsidRPr="00616B7B" w:rsidRDefault="00616B7B" w:rsidP="00616B7B">
      <w:r w:rsidRPr="00616B7B">
        <w:t>(a)  such Participant's Contributor Version directly or indirectly</w:t>
      </w:r>
    </w:p>
    <w:p w14:paraId="07B1EE47" w14:textId="1BD801B8" w:rsidR="00616B7B" w:rsidRPr="00616B7B" w:rsidRDefault="00616B7B" w:rsidP="00616B7B">
      <w:r w:rsidRPr="00616B7B">
        <w:t>infringes any patent, then any and all rights granted by such</w:t>
      </w:r>
    </w:p>
    <w:p w14:paraId="500EBC8F" w14:textId="48C6A21F" w:rsidR="00616B7B" w:rsidRPr="00616B7B" w:rsidRDefault="00616B7B" w:rsidP="00616B7B">
      <w:r w:rsidRPr="00616B7B">
        <w:t>Participant to You under Sections 2.1 and/or 2.2 of this License</w:t>
      </w:r>
    </w:p>
    <w:p w14:paraId="60649E94" w14:textId="07465489" w:rsidR="00616B7B" w:rsidRPr="00616B7B" w:rsidRDefault="00616B7B" w:rsidP="00616B7B">
      <w:r w:rsidRPr="00616B7B">
        <w:t>shall, upon 60 days notice from Participant terminate prospectively,</w:t>
      </w:r>
    </w:p>
    <w:p w14:paraId="0F246B6F" w14:textId="3025B402" w:rsidR="00616B7B" w:rsidRPr="00616B7B" w:rsidRDefault="00616B7B" w:rsidP="00616B7B">
      <w:r w:rsidRPr="00616B7B">
        <w:t>unless if within 60 days after receipt of notice You either: (i)</w:t>
      </w:r>
    </w:p>
    <w:p w14:paraId="033A48BC" w14:textId="317778F5" w:rsidR="00616B7B" w:rsidRPr="00616B7B" w:rsidRDefault="00616B7B" w:rsidP="00616B7B">
      <w:r w:rsidRPr="00616B7B">
        <w:t>agree in writing to pay Participant a mutually agreeable reasonable</w:t>
      </w:r>
    </w:p>
    <w:p w14:paraId="6E050BBE" w14:textId="4F682CBD" w:rsidR="00616B7B" w:rsidRPr="00616B7B" w:rsidRDefault="00616B7B" w:rsidP="00616B7B">
      <w:r w:rsidRPr="00616B7B">
        <w:t>royalty for Your past and future use of Modifications made by such</w:t>
      </w:r>
    </w:p>
    <w:p w14:paraId="52A061C0" w14:textId="6A89316A" w:rsidR="00616B7B" w:rsidRPr="00616B7B" w:rsidRDefault="00616B7B" w:rsidP="00616B7B">
      <w:r w:rsidRPr="00616B7B">
        <w:t>Participant, or (ii) withdraw Your litigation claim with respect to</w:t>
      </w:r>
    </w:p>
    <w:p w14:paraId="6DD2D88A" w14:textId="2C3998C9" w:rsidR="00616B7B" w:rsidRPr="00616B7B" w:rsidRDefault="00616B7B" w:rsidP="00616B7B">
      <w:r w:rsidRPr="00616B7B">
        <w:t>the Contributor Version against such Participant.  If within 60 days</w:t>
      </w:r>
    </w:p>
    <w:p w14:paraId="4CCA2583" w14:textId="38A7125D" w:rsidR="00616B7B" w:rsidRPr="00616B7B" w:rsidRDefault="00616B7B" w:rsidP="00616B7B">
      <w:r w:rsidRPr="00616B7B">
        <w:t>of notice, a reasonable royalty and payment arrangement are not</w:t>
      </w:r>
    </w:p>
    <w:p w14:paraId="020DE457" w14:textId="7C784E3A" w:rsidR="00616B7B" w:rsidRPr="00616B7B" w:rsidRDefault="00616B7B" w:rsidP="00616B7B">
      <w:r w:rsidRPr="00616B7B">
        <w:t>mutually agreed upon in writing by the parties or the litigation claim</w:t>
      </w:r>
    </w:p>
    <w:p w14:paraId="69FD9799" w14:textId="2E5DFC1C" w:rsidR="00616B7B" w:rsidRPr="00616B7B" w:rsidRDefault="00616B7B" w:rsidP="00616B7B">
      <w:r w:rsidRPr="00616B7B">
        <w:t>is not withdrawn, the rights granted by Participant to You under</w:t>
      </w:r>
    </w:p>
    <w:p w14:paraId="40ADB90D" w14:textId="669D8D85" w:rsidR="00616B7B" w:rsidRPr="00616B7B" w:rsidRDefault="00616B7B" w:rsidP="00616B7B">
      <w:r w:rsidRPr="00616B7B">
        <w:t>Sections 2.1 and/or 2.2 automatically terminate at the expiration of</w:t>
      </w:r>
    </w:p>
    <w:p w14:paraId="63A10ADA" w14:textId="454B0EDE" w:rsidR="00616B7B" w:rsidRPr="00616B7B" w:rsidRDefault="00616B7B" w:rsidP="00616B7B">
      <w:r w:rsidRPr="00616B7B">
        <w:t>the 60 day notice period specified above.</w:t>
      </w:r>
    </w:p>
    <w:p w14:paraId="342A32F3" w14:textId="77777777" w:rsidR="00616B7B" w:rsidRPr="00616B7B" w:rsidRDefault="00616B7B" w:rsidP="00616B7B"/>
    <w:p w14:paraId="51F16161" w14:textId="6B863589" w:rsidR="00616B7B" w:rsidRPr="00616B7B" w:rsidRDefault="00616B7B" w:rsidP="00616B7B">
      <w:r w:rsidRPr="00616B7B">
        <w:t>(b)  any software, hardware, or device, other than such Participant's</w:t>
      </w:r>
    </w:p>
    <w:p w14:paraId="34319C8F" w14:textId="16C0AF46" w:rsidR="00616B7B" w:rsidRPr="00616B7B" w:rsidRDefault="00616B7B" w:rsidP="00616B7B">
      <w:r w:rsidRPr="00616B7B">
        <w:t>Contributor Version, directly or indirectly infringes any patent, then</w:t>
      </w:r>
    </w:p>
    <w:p w14:paraId="6E4FD703" w14:textId="7910D67C" w:rsidR="00616B7B" w:rsidRPr="00616B7B" w:rsidRDefault="00616B7B" w:rsidP="00616B7B">
      <w:r w:rsidRPr="00616B7B">
        <w:t>any rights granted to You by such Participant under Sections 2.1(b)</w:t>
      </w:r>
    </w:p>
    <w:p w14:paraId="07F88FB8" w14:textId="16014CE2" w:rsidR="00616B7B" w:rsidRPr="00616B7B" w:rsidRDefault="00616B7B" w:rsidP="00616B7B">
      <w:r w:rsidRPr="00616B7B">
        <w:t>and 2.2(b) are revoked effective as of the date You first made, used,</w:t>
      </w:r>
    </w:p>
    <w:p w14:paraId="65AE429C" w14:textId="4AEF3B10" w:rsidR="00616B7B" w:rsidRPr="00616B7B" w:rsidRDefault="00616B7B" w:rsidP="00616B7B">
      <w:r w:rsidRPr="00616B7B">
        <w:t>sold, distributed, or had made, Modifications made by that</w:t>
      </w:r>
    </w:p>
    <w:p w14:paraId="693E406C" w14:textId="56B9C128" w:rsidR="00616B7B" w:rsidRPr="00616B7B" w:rsidRDefault="00616B7B" w:rsidP="00616B7B">
      <w:r w:rsidRPr="00616B7B">
        <w:t>Participant.</w:t>
      </w:r>
    </w:p>
    <w:p w14:paraId="143A62B4" w14:textId="77777777" w:rsidR="00616B7B" w:rsidRPr="00616B7B" w:rsidRDefault="00616B7B" w:rsidP="00616B7B"/>
    <w:p w14:paraId="1EE94359" w14:textId="2F340E66" w:rsidR="00616B7B" w:rsidRPr="00616B7B" w:rsidRDefault="00616B7B" w:rsidP="00616B7B">
      <w:r w:rsidRPr="00616B7B">
        <w:t>8.3.  If You assert a patent infringement claim against Participant</w:t>
      </w:r>
    </w:p>
    <w:p w14:paraId="75C96A65" w14:textId="7B1923FC" w:rsidR="00616B7B" w:rsidRPr="00616B7B" w:rsidRDefault="00616B7B" w:rsidP="00616B7B">
      <w:r w:rsidRPr="00616B7B">
        <w:t>alleging that such Participant's Contributor Version directly or</w:t>
      </w:r>
    </w:p>
    <w:p w14:paraId="4B03A651" w14:textId="0E867EF3" w:rsidR="00616B7B" w:rsidRPr="00616B7B" w:rsidRDefault="00616B7B" w:rsidP="00616B7B">
      <w:r w:rsidRPr="00616B7B">
        <w:t>indirectly infringes any patent where such claim is resolved (such as</w:t>
      </w:r>
    </w:p>
    <w:p w14:paraId="6610548E" w14:textId="58C0E241" w:rsidR="00616B7B" w:rsidRPr="00616B7B" w:rsidRDefault="00616B7B" w:rsidP="00616B7B">
      <w:r w:rsidRPr="00616B7B">
        <w:t>by license or settlement) prior to the initiation of patent</w:t>
      </w:r>
    </w:p>
    <w:p w14:paraId="1B88B157" w14:textId="7AB4B75E" w:rsidR="00616B7B" w:rsidRPr="00616B7B" w:rsidRDefault="00616B7B" w:rsidP="00616B7B">
      <w:r w:rsidRPr="00616B7B">
        <w:lastRenderedPageBreak/>
        <w:t>infringement litigation, then the reasonable value of the licenses</w:t>
      </w:r>
    </w:p>
    <w:p w14:paraId="660823B4" w14:textId="01EB969A" w:rsidR="00616B7B" w:rsidRPr="00616B7B" w:rsidRDefault="00616B7B" w:rsidP="00616B7B">
      <w:r w:rsidRPr="00616B7B">
        <w:t>granted by such Participant under Sections 2.1 or 2.2 shall be taken</w:t>
      </w:r>
    </w:p>
    <w:p w14:paraId="614EAD12" w14:textId="45FD3264" w:rsidR="00616B7B" w:rsidRPr="00616B7B" w:rsidRDefault="00616B7B" w:rsidP="00616B7B">
      <w:r w:rsidRPr="00616B7B">
        <w:t>into account in determining the amount or value of any payment or</w:t>
      </w:r>
    </w:p>
    <w:p w14:paraId="22526EF9" w14:textId="1D82F2C2" w:rsidR="00616B7B" w:rsidRPr="00616B7B" w:rsidRDefault="00616B7B" w:rsidP="00616B7B">
      <w:r w:rsidRPr="00616B7B">
        <w:t>license.</w:t>
      </w:r>
    </w:p>
    <w:p w14:paraId="4F77FB5B" w14:textId="77777777" w:rsidR="00616B7B" w:rsidRPr="00616B7B" w:rsidRDefault="00616B7B" w:rsidP="00616B7B"/>
    <w:p w14:paraId="48F2B50A" w14:textId="43A7D172" w:rsidR="00616B7B" w:rsidRPr="00616B7B" w:rsidRDefault="00616B7B" w:rsidP="00616B7B">
      <w:r w:rsidRPr="00616B7B">
        <w:t>8.4.  In the event of termination under Sections 8.1 or 8.2 above,</w:t>
      </w:r>
    </w:p>
    <w:p w14:paraId="22181873" w14:textId="181ADB82" w:rsidR="00616B7B" w:rsidRPr="00616B7B" w:rsidRDefault="00616B7B" w:rsidP="00616B7B">
      <w:r w:rsidRPr="00616B7B">
        <w:t>all end user license agreements (excluding distributors and resellers)</w:t>
      </w:r>
    </w:p>
    <w:p w14:paraId="116EC920" w14:textId="5963BC94" w:rsidR="00616B7B" w:rsidRPr="00616B7B" w:rsidRDefault="00616B7B" w:rsidP="00616B7B">
      <w:r w:rsidRPr="00616B7B">
        <w:t>which have been validly granted by You or any distributor hereunder</w:t>
      </w:r>
    </w:p>
    <w:p w14:paraId="62267FD4" w14:textId="62465600" w:rsidR="00616B7B" w:rsidRPr="00616B7B" w:rsidRDefault="00616B7B" w:rsidP="00616B7B">
      <w:r w:rsidRPr="00616B7B">
        <w:t>prior to termination shall survive termination.</w:t>
      </w:r>
    </w:p>
    <w:p w14:paraId="7A02D27C" w14:textId="77777777" w:rsidR="00616B7B" w:rsidRPr="00616B7B" w:rsidRDefault="00616B7B" w:rsidP="00616B7B"/>
    <w:p w14:paraId="5951E385" w14:textId="77777777" w:rsidR="00616B7B" w:rsidRPr="00616B7B" w:rsidRDefault="00616B7B" w:rsidP="00616B7B">
      <w:r w:rsidRPr="00616B7B">
        <w:t>9. LIMITATION OF LIABILITY.</w:t>
      </w:r>
    </w:p>
    <w:p w14:paraId="3592448D" w14:textId="77777777" w:rsidR="00616B7B" w:rsidRPr="00616B7B" w:rsidRDefault="00616B7B" w:rsidP="00616B7B"/>
    <w:p w14:paraId="475CA9E4" w14:textId="3F5E2ED8" w:rsidR="00616B7B" w:rsidRPr="00616B7B" w:rsidRDefault="00616B7B" w:rsidP="00616B7B">
      <w:r w:rsidRPr="00616B7B">
        <w:t>UNDER NO CIRCUMSTANCES AND UNDER NO LEGAL THEORY, WHETHER TORT</w:t>
      </w:r>
    </w:p>
    <w:p w14:paraId="48EE7368" w14:textId="1B37DD14" w:rsidR="00616B7B" w:rsidRPr="00616B7B" w:rsidRDefault="00616B7B" w:rsidP="00616B7B">
      <w:r w:rsidRPr="00616B7B">
        <w:t>(INCLUDING NEGLIGENCE), CONTRACT, OR OTHERWISE, SHALL YOU, THE INITIAL</w:t>
      </w:r>
    </w:p>
    <w:p w14:paraId="7ECE45FA" w14:textId="4928FC1E" w:rsidR="00616B7B" w:rsidRPr="00616B7B" w:rsidRDefault="00616B7B" w:rsidP="00616B7B">
      <w:r w:rsidRPr="00616B7B">
        <w:t>DEVELOPER, ANY OTHER CONTRIBUTOR, OR ANY DISTRIBUTOR OF COVERED CODE,</w:t>
      </w:r>
    </w:p>
    <w:p w14:paraId="4A5F88EC" w14:textId="445CD90C" w:rsidR="00616B7B" w:rsidRPr="00616B7B" w:rsidRDefault="00616B7B" w:rsidP="00616B7B">
      <w:r w:rsidRPr="00616B7B">
        <w:t>OR ANY SUPPLIER OF ANY OF SUCH PARTIES, BE LIABLE TO ANY PERSON FOR</w:t>
      </w:r>
    </w:p>
    <w:p w14:paraId="4E149E60" w14:textId="38FF8C82" w:rsidR="00616B7B" w:rsidRPr="00616B7B" w:rsidRDefault="00616B7B" w:rsidP="00616B7B">
      <w:r w:rsidRPr="00616B7B">
        <w:t>ANY INDIRECT, SPECIAL, INCIDENTAL, OR CONSEQUENTIAL DAMAGES OF ANY</w:t>
      </w:r>
    </w:p>
    <w:p w14:paraId="080C9E26" w14:textId="3EBE2753" w:rsidR="00616B7B" w:rsidRPr="00616B7B" w:rsidRDefault="00616B7B" w:rsidP="00616B7B">
      <w:r w:rsidRPr="00616B7B">
        <w:t>CHARACTER INCLUDING, WITHOUT LIMITATION, DAMAGES FOR LOSS OF GOODWILL,</w:t>
      </w:r>
    </w:p>
    <w:p w14:paraId="671BC00A" w14:textId="1FF77BAA" w:rsidR="00616B7B" w:rsidRPr="00616B7B" w:rsidRDefault="00616B7B" w:rsidP="00616B7B">
      <w:r w:rsidRPr="00616B7B">
        <w:t>WORK STOPPAGE, COMPUTER FAILURE OR MALFUNCTION, OR ANY AND ALL OTHER</w:t>
      </w:r>
    </w:p>
    <w:p w14:paraId="2EA32E3A" w14:textId="744FDA6F" w:rsidR="00616B7B" w:rsidRPr="00616B7B" w:rsidRDefault="00616B7B" w:rsidP="00616B7B">
      <w:r w:rsidRPr="00616B7B">
        <w:t>COMMERCIAL DAMAGES OR LOSSES, EVEN IF SUCH PARTY SHALL HAVE BEEN</w:t>
      </w:r>
    </w:p>
    <w:p w14:paraId="453144CE" w14:textId="367BBE93" w:rsidR="00616B7B" w:rsidRPr="00616B7B" w:rsidRDefault="00616B7B" w:rsidP="00616B7B">
      <w:r w:rsidRPr="00616B7B">
        <w:t>INFORMED OF THE POSSIBILITY OF SUCH DAMAGES. THIS LIMITATION OF</w:t>
      </w:r>
    </w:p>
    <w:p w14:paraId="0E297598" w14:textId="444AD6C2" w:rsidR="00616B7B" w:rsidRPr="00616B7B" w:rsidRDefault="00616B7B" w:rsidP="00616B7B">
      <w:r w:rsidRPr="00616B7B">
        <w:t>LIABILITY SHALL NOT APPLY TO LIABILITY FOR DEATH OR PERSONAL INJURY</w:t>
      </w:r>
    </w:p>
    <w:p w14:paraId="67910B21" w14:textId="061DA3A7" w:rsidR="00616B7B" w:rsidRPr="00616B7B" w:rsidRDefault="00616B7B" w:rsidP="00616B7B">
      <w:r w:rsidRPr="00616B7B">
        <w:t>RESULTING FROM SUCH PARTY'S NEGLIGENCE TO THE EXTENT APPLICABLE LAW</w:t>
      </w:r>
    </w:p>
    <w:p w14:paraId="4264D2B2" w14:textId="3A1BE29C" w:rsidR="00616B7B" w:rsidRPr="00616B7B" w:rsidRDefault="00616B7B" w:rsidP="00616B7B">
      <w:r w:rsidRPr="00616B7B">
        <w:t>PROHIBITS SUCH LIMITATION. SOME JURISDICTIONS DO NOT ALLOW THE</w:t>
      </w:r>
    </w:p>
    <w:p w14:paraId="30F3CB1C" w14:textId="5AD14333" w:rsidR="00616B7B" w:rsidRPr="00616B7B" w:rsidRDefault="00616B7B" w:rsidP="00616B7B">
      <w:r w:rsidRPr="00616B7B">
        <w:t>EXCLUSION OR LIMITATION OF INCIDENTAL OR CONSEQUENTIAL DAMAGES, SO</w:t>
      </w:r>
    </w:p>
    <w:p w14:paraId="13C3BFD9" w14:textId="290BF523" w:rsidR="00616B7B" w:rsidRPr="00616B7B" w:rsidRDefault="00616B7B" w:rsidP="00616B7B">
      <w:r w:rsidRPr="00616B7B">
        <w:t>THIS EXCLUSION AND LIMITATION MAY NOT APPLY TO YOU.</w:t>
      </w:r>
    </w:p>
    <w:p w14:paraId="57A3B708" w14:textId="77777777" w:rsidR="00616B7B" w:rsidRPr="00616B7B" w:rsidRDefault="00616B7B" w:rsidP="00616B7B"/>
    <w:p w14:paraId="3EB18785" w14:textId="77777777" w:rsidR="00616B7B" w:rsidRPr="00616B7B" w:rsidRDefault="00616B7B" w:rsidP="00616B7B">
      <w:r w:rsidRPr="00616B7B">
        <w:t>10. U.S. GOVERNMENT END USERS.</w:t>
      </w:r>
    </w:p>
    <w:p w14:paraId="3BA8DC72" w14:textId="77777777" w:rsidR="00616B7B" w:rsidRPr="00616B7B" w:rsidRDefault="00616B7B" w:rsidP="00616B7B"/>
    <w:p w14:paraId="581DE72A" w14:textId="4AC811FC" w:rsidR="00616B7B" w:rsidRPr="00616B7B" w:rsidRDefault="00616B7B" w:rsidP="00616B7B">
      <w:r w:rsidRPr="00616B7B">
        <w:t>The Covered Code is a "commercial item," as that term is defined in</w:t>
      </w:r>
    </w:p>
    <w:p w14:paraId="0E3A29BA" w14:textId="7866DB51" w:rsidR="00616B7B" w:rsidRPr="00616B7B" w:rsidRDefault="00616B7B" w:rsidP="00616B7B">
      <w:r w:rsidRPr="00616B7B">
        <w:t>48 C.F.R. 2.101 (Oct. 1995), consisting of "commercial computer</w:t>
      </w:r>
    </w:p>
    <w:p w14:paraId="685F7486" w14:textId="1CF8AC69" w:rsidR="00616B7B" w:rsidRPr="00616B7B" w:rsidRDefault="00616B7B" w:rsidP="00616B7B">
      <w:r w:rsidRPr="00616B7B">
        <w:t>software" and "commercial computer software documentation," as such</w:t>
      </w:r>
    </w:p>
    <w:p w14:paraId="31061C1C" w14:textId="0AFB06E6" w:rsidR="00616B7B" w:rsidRPr="00616B7B" w:rsidRDefault="00616B7B" w:rsidP="00616B7B">
      <w:r w:rsidRPr="00616B7B">
        <w:t>terms are used in 48 C.F.R. 12.212 (Sept. 1995). Consistent with 48</w:t>
      </w:r>
    </w:p>
    <w:p w14:paraId="5271396F" w14:textId="5B44555C" w:rsidR="00616B7B" w:rsidRPr="00616B7B" w:rsidRDefault="00616B7B" w:rsidP="00616B7B">
      <w:r w:rsidRPr="00616B7B">
        <w:t>C.F.R. 12.212 and 48 C.F.R. 227.7202-1 through 227.7202-4 (June 1995),</w:t>
      </w:r>
    </w:p>
    <w:p w14:paraId="5CB53A4E" w14:textId="678B7FEA" w:rsidR="00616B7B" w:rsidRPr="00616B7B" w:rsidRDefault="00616B7B" w:rsidP="00616B7B">
      <w:r w:rsidRPr="00616B7B">
        <w:t>all U.S. Government End Users acquire Covered Code with only those</w:t>
      </w:r>
    </w:p>
    <w:p w14:paraId="2F8A9A27" w14:textId="6DB71783" w:rsidR="00616B7B" w:rsidRPr="00616B7B" w:rsidRDefault="00616B7B" w:rsidP="00616B7B">
      <w:r w:rsidRPr="00616B7B">
        <w:lastRenderedPageBreak/>
        <w:t>rights set forth herein.</w:t>
      </w:r>
    </w:p>
    <w:p w14:paraId="73489F82" w14:textId="77777777" w:rsidR="00616B7B" w:rsidRPr="00616B7B" w:rsidRDefault="00616B7B" w:rsidP="00616B7B"/>
    <w:p w14:paraId="441C3A28" w14:textId="77777777" w:rsidR="00616B7B" w:rsidRPr="00616B7B" w:rsidRDefault="00616B7B" w:rsidP="00616B7B">
      <w:r w:rsidRPr="00616B7B">
        <w:t>11. MISCELLANEOUS.</w:t>
      </w:r>
    </w:p>
    <w:p w14:paraId="09EFFB28" w14:textId="77777777" w:rsidR="00616B7B" w:rsidRPr="00616B7B" w:rsidRDefault="00616B7B" w:rsidP="00616B7B"/>
    <w:p w14:paraId="5682F337" w14:textId="240DDED3" w:rsidR="00616B7B" w:rsidRPr="00616B7B" w:rsidRDefault="00616B7B" w:rsidP="00616B7B">
      <w:r w:rsidRPr="00616B7B">
        <w:t>This License represents the complete agreement concerning subject</w:t>
      </w:r>
    </w:p>
    <w:p w14:paraId="78B95BF8" w14:textId="4329FD39" w:rsidR="00616B7B" w:rsidRPr="00616B7B" w:rsidRDefault="00616B7B" w:rsidP="00616B7B">
      <w:r w:rsidRPr="00616B7B">
        <w:t>matter hereof. If any provision of this License is held to be</w:t>
      </w:r>
    </w:p>
    <w:p w14:paraId="7A0A34DF" w14:textId="3CE452DE" w:rsidR="00616B7B" w:rsidRPr="00616B7B" w:rsidRDefault="00616B7B" w:rsidP="00616B7B">
      <w:r w:rsidRPr="00616B7B">
        <w:t>unenforceable, such provision shall be reformed only to the extent</w:t>
      </w:r>
    </w:p>
    <w:p w14:paraId="749B51E9" w14:textId="1E4BDC5A" w:rsidR="00616B7B" w:rsidRPr="00616B7B" w:rsidRDefault="00616B7B" w:rsidP="00616B7B">
      <w:r w:rsidRPr="00616B7B">
        <w:t>necessary to make it enforceable. This License shall be governed by</w:t>
      </w:r>
    </w:p>
    <w:p w14:paraId="05A23E13" w14:textId="5F512A08" w:rsidR="00616B7B" w:rsidRPr="00616B7B" w:rsidRDefault="00616B7B" w:rsidP="00616B7B">
      <w:r w:rsidRPr="00616B7B">
        <w:t>California law provisions (except to the extent applicable law, if</w:t>
      </w:r>
    </w:p>
    <w:p w14:paraId="3C341E11" w14:textId="47C65DBB" w:rsidR="00616B7B" w:rsidRPr="00616B7B" w:rsidRDefault="00616B7B" w:rsidP="00616B7B">
      <w:r w:rsidRPr="00616B7B">
        <w:t>any, provides otherwise), excluding its conflict-of-law provisions.</w:t>
      </w:r>
    </w:p>
    <w:p w14:paraId="367250BC" w14:textId="2006AD32" w:rsidR="00616B7B" w:rsidRPr="00616B7B" w:rsidRDefault="00616B7B" w:rsidP="00616B7B">
      <w:r w:rsidRPr="00616B7B">
        <w:t>With respect to disputes in which at least one party is a citizen of,</w:t>
      </w:r>
    </w:p>
    <w:p w14:paraId="5A901EFA" w14:textId="3B2F1DF9" w:rsidR="00616B7B" w:rsidRPr="00616B7B" w:rsidRDefault="00616B7B" w:rsidP="00616B7B">
      <w:r w:rsidRPr="00616B7B">
        <w:t>or an entity chartered or registered to do business in the United</w:t>
      </w:r>
    </w:p>
    <w:p w14:paraId="66013F20" w14:textId="199DA5E3" w:rsidR="00616B7B" w:rsidRPr="00616B7B" w:rsidRDefault="00616B7B" w:rsidP="00616B7B">
      <w:r w:rsidRPr="00616B7B">
        <w:t>States of America, any litigation relating to this License shall be</w:t>
      </w:r>
    </w:p>
    <w:p w14:paraId="58DF9474" w14:textId="4FF1B36E" w:rsidR="00616B7B" w:rsidRPr="00616B7B" w:rsidRDefault="00616B7B" w:rsidP="00616B7B">
      <w:r w:rsidRPr="00616B7B">
        <w:t>subject to the jurisdiction of the Federal Courts of the Northern</w:t>
      </w:r>
    </w:p>
    <w:p w14:paraId="144EFA37" w14:textId="067D651F" w:rsidR="00616B7B" w:rsidRPr="00616B7B" w:rsidRDefault="00616B7B" w:rsidP="00616B7B">
      <w:r w:rsidRPr="00616B7B">
        <w:t>District of California, with venue lying in Santa Clara County,</w:t>
      </w:r>
    </w:p>
    <w:p w14:paraId="34E1BBD1" w14:textId="139D07CB" w:rsidR="00616B7B" w:rsidRPr="00616B7B" w:rsidRDefault="00616B7B" w:rsidP="00616B7B">
      <w:r w:rsidRPr="00616B7B">
        <w:t>California, with the losing party responsible for costs, including</w:t>
      </w:r>
    </w:p>
    <w:p w14:paraId="52EEFE5E" w14:textId="0A40ACB3" w:rsidR="00616B7B" w:rsidRPr="00616B7B" w:rsidRDefault="00616B7B" w:rsidP="00616B7B">
      <w:r w:rsidRPr="00616B7B">
        <w:t>without limitation, court costs and reasonable attorneys' fees and</w:t>
      </w:r>
    </w:p>
    <w:p w14:paraId="35A133E4" w14:textId="6E2DFA1C" w:rsidR="00616B7B" w:rsidRPr="00616B7B" w:rsidRDefault="00616B7B" w:rsidP="00616B7B">
      <w:r w:rsidRPr="00616B7B">
        <w:t>expenses. The application of the United Nations Convention on</w:t>
      </w:r>
    </w:p>
    <w:p w14:paraId="04508035" w14:textId="74E0EF04" w:rsidR="00616B7B" w:rsidRPr="00616B7B" w:rsidRDefault="00616B7B" w:rsidP="00616B7B">
      <w:r w:rsidRPr="00616B7B">
        <w:t>Contracts for the International Sale of Goods is expressly excluded.</w:t>
      </w:r>
    </w:p>
    <w:p w14:paraId="1F532495" w14:textId="743E6D8D" w:rsidR="00616B7B" w:rsidRPr="00616B7B" w:rsidRDefault="00616B7B" w:rsidP="00616B7B">
      <w:r w:rsidRPr="00616B7B">
        <w:t>Any law or regulation which provides that the language of a contract</w:t>
      </w:r>
    </w:p>
    <w:p w14:paraId="53AF2BDD" w14:textId="19FDB93B" w:rsidR="00616B7B" w:rsidRPr="00616B7B" w:rsidRDefault="00616B7B" w:rsidP="00616B7B">
      <w:r w:rsidRPr="00616B7B">
        <w:t>shall be construed against the drafter shall not apply to this</w:t>
      </w:r>
    </w:p>
    <w:p w14:paraId="02329EEC" w14:textId="35B7BB6A" w:rsidR="00616B7B" w:rsidRPr="00616B7B" w:rsidRDefault="00616B7B" w:rsidP="00616B7B">
      <w:r w:rsidRPr="00616B7B">
        <w:t>License.</w:t>
      </w:r>
    </w:p>
    <w:p w14:paraId="6B076AD8" w14:textId="77777777" w:rsidR="00616B7B" w:rsidRPr="00616B7B" w:rsidRDefault="00616B7B" w:rsidP="00616B7B"/>
    <w:p w14:paraId="169AD9A2" w14:textId="77777777" w:rsidR="00616B7B" w:rsidRPr="00616B7B" w:rsidRDefault="00616B7B" w:rsidP="00616B7B">
      <w:r w:rsidRPr="00616B7B">
        <w:t>12. RESPONSIBILITY FOR CLAIMS.</w:t>
      </w:r>
    </w:p>
    <w:p w14:paraId="4D9BDB51" w14:textId="77777777" w:rsidR="00616B7B" w:rsidRPr="00616B7B" w:rsidRDefault="00616B7B" w:rsidP="00616B7B"/>
    <w:p w14:paraId="6F39867E" w14:textId="649DA713" w:rsidR="00616B7B" w:rsidRPr="00616B7B" w:rsidRDefault="00616B7B" w:rsidP="00616B7B">
      <w:r w:rsidRPr="00616B7B">
        <w:t>As between Initial Developer and the Contributors, each party is</w:t>
      </w:r>
    </w:p>
    <w:p w14:paraId="0CE98856" w14:textId="0F1F6E61" w:rsidR="00616B7B" w:rsidRPr="00616B7B" w:rsidRDefault="00616B7B" w:rsidP="00616B7B">
      <w:r w:rsidRPr="00616B7B">
        <w:t>responsible for claims and damages arising, directly or indirectly,</w:t>
      </w:r>
    </w:p>
    <w:p w14:paraId="762008C1" w14:textId="43DA36FC" w:rsidR="00616B7B" w:rsidRPr="00616B7B" w:rsidRDefault="00616B7B" w:rsidP="00616B7B">
      <w:r w:rsidRPr="00616B7B">
        <w:t>out of its utilization of rights under this License and You agree to</w:t>
      </w:r>
    </w:p>
    <w:p w14:paraId="45FCD930" w14:textId="257C40C8" w:rsidR="00616B7B" w:rsidRPr="00616B7B" w:rsidRDefault="00616B7B" w:rsidP="00616B7B">
      <w:r w:rsidRPr="00616B7B">
        <w:t>work with Initial Developer and Contributors to distribute such</w:t>
      </w:r>
    </w:p>
    <w:p w14:paraId="1024D0B2" w14:textId="2ACE0D54" w:rsidR="00616B7B" w:rsidRPr="00616B7B" w:rsidRDefault="00616B7B" w:rsidP="00616B7B">
      <w:r w:rsidRPr="00616B7B">
        <w:t>responsibility on an equitable basis. Nothing herein is intended or</w:t>
      </w:r>
    </w:p>
    <w:p w14:paraId="6F66F05D" w14:textId="3DE20CBC" w:rsidR="00616B7B" w:rsidRPr="00616B7B" w:rsidRDefault="00616B7B" w:rsidP="00616B7B">
      <w:r w:rsidRPr="00616B7B">
        <w:t>shall be deemed to constitute any admission of liability.</w:t>
      </w:r>
    </w:p>
    <w:p w14:paraId="5B20065C" w14:textId="77777777" w:rsidR="00616B7B" w:rsidRPr="00616B7B" w:rsidRDefault="00616B7B" w:rsidP="00616B7B"/>
    <w:p w14:paraId="76A0EAE2" w14:textId="77777777" w:rsidR="00616B7B" w:rsidRPr="00616B7B" w:rsidRDefault="00616B7B" w:rsidP="00616B7B">
      <w:r w:rsidRPr="00616B7B">
        <w:t>13. MULTIPLE-LICENSED CODE.</w:t>
      </w:r>
    </w:p>
    <w:p w14:paraId="165FDCC9" w14:textId="77777777" w:rsidR="00616B7B" w:rsidRPr="00616B7B" w:rsidRDefault="00616B7B" w:rsidP="00616B7B"/>
    <w:p w14:paraId="76A5C815" w14:textId="240F4B23" w:rsidR="00616B7B" w:rsidRPr="00616B7B" w:rsidRDefault="00616B7B" w:rsidP="00616B7B">
      <w:r w:rsidRPr="00616B7B">
        <w:t>Initial Developer may designate portions of the Covered Code as</w:t>
      </w:r>
    </w:p>
    <w:p w14:paraId="50F9CF41" w14:textId="79C23216" w:rsidR="00616B7B" w:rsidRPr="00616B7B" w:rsidRDefault="00616B7B" w:rsidP="00616B7B">
      <w:r w:rsidRPr="00616B7B">
        <w:t>"Multiple-Licensed".  "Multiple-Licensed" means that the Initial</w:t>
      </w:r>
    </w:p>
    <w:p w14:paraId="1A90D3BF" w14:textId="2A0874EC" w:rsidR="00616B7B" w:rsidRPr="00616B7B" w:rsidRDefault="00616B7B" w:rsidP="00616B7B">
      <w:r w:rsidRPr="00616B7B">
        <w:t>Developer permits you to utilize portions of the Covered Code under</w:t>
      </w:r>
    </w:p>
    <w:p w14:paraId="411805C7" w14:textId="217A5030" w:rsidR="00616B7B" w:rsidRPr="00616B7B" w:rsidRDefault="00616B7B" w:rsidP="00616B7B">
      <w:r w:rsidRPr="00616B7B">
        <w:t>Your choice of the MPL or the alternative licenses, if any, specified</w:t>
      </w:r>
    </w:p>
    <w:p w14:paraId="51A27065" w14:textId="6C62FBBB" w:rsidR="00616B7B" w:rsidRPr="00616B7B" w:rsidRDefault="00616B7B" w:rsidP="00616B7B">
      <w:r w:rsidRPr="00616B7B">
        <w:t>by the Initial Developer in the file described in Exhibit A.</w:t>
      </w:r>
    </w:p>
    <w:p w14:paraId="5FBEA902" w14:textId="77777777" w:rsidR="00616B7B" w:rsidRPr="00616B7B" w:rsidRDefault="00616B7B" w:rsidP="00616B7B"/>
    <w:p w14:paraId="30669528" w14:textId="77777777" w:rsidR="00616B7B" w:rsidRPr="00616B7B" w:rsidRDefault="00616B7B" w:rsidP="00616B7B">
      <w:r w:rsidRPr="00616B7B">
        <w:t>EXHIBIT A -Mozilla Public License.</w:t>
      </w:r>
    </w:p>
    <w:p w14:paraId="6A74FACB" w14:textId="77777777" w:rsidR="00616B7B" w:rsidRPr="00616B7B" w:rsidRDefault="00616B7B" w:rsidP="00616B7B"/>
    <w:p w14:paraId="24C620BA" w14:textId="2C601AEA" w:rsidR="00616B7B" w:rsidRPr="00616B7B" w:rsidRDefault="00616B7B" w:rsidP="00616B7B">
      <w:r w:rsidRPr="00616B7B">
        <w:t>``The contents of this file are subject to the Mozilla Public License</w:t>
      </w:r>
    </w:p>
    <w:p w14:paraId="5FE25762" w14:textId="7DF53EB9" w:rsidR="00616B7B" w:rsidRPr="00616B7B" w:rsidRDefault="00616B7B" w:rsidP="00616B7B">
      <w:r w:rsidRPr="00616B7B">
        <w:t>Version 1.1 (the "License"); you may not use this file except in</w:t>
      </w:r>
    </w:p>
    <w:p w14:paraId="093F4650" w14:textId="4474367E" w:rsidR="00616B7B" w:rsidRPr="00616B7B" w:rsidRDefault="00616B7B" w:rsidP="00616B7B">
      <w:r w:rsidRPr="00616B7B">
        <w:t>compliance with the License. You may obtain a copy of the License at</w:t>
      </w:r>
    </w:p>
    <w:p w14:paraId="5B791A44" w14:textId="395B6035" w:rsidR="00616B7B" w:rsidRPr="00616B7B" w:rsidRDefault="00616B7B" w:rsidP="00616B7B">
      <w:r w:rsidRPr="00616B7B">
        <w:t>http://www.mozilla.org/MPL/</w:t>
      </w:r>
    </w:p>
    <w:p w14:paraId="4FF18D2D" w14:textId="77777777" w:rsidR="00616B7B" w:rsidRPr="00616B7B" w:rsidRDefault="00616B7B" w:rsidP="00616B7B"/>
    <w:p w14:paraId="00C1D576" w14:textId="0186A255" w:rsidR="00616B7B" w:rsidRPr="00616B7B" w:rsidRDefault="00616B7B" w:rsidP="00616B7B">
      <w:r w:rsidRPr="00616B7B">
        <w:t>Software distributed under the License is distributed on an "AS IS"</w:t>
      </w:r>
    </w:p>
    <w:p w14:paraId="2726C8BD" w14:textId="250E3886" w:rsidR="00616B7B" w:rsidRPr="00616B7B" w:rsidRDefault="00616B7B" w:rsidP="00616B7B">
      <w:r w:rsidRPr="00616B7B">
        <w:t>basis, WITHOUT WARRANTY OF ANY KIND, either express or implied. See the</w:t>
      </w:r>
    </w:p>
    <w:p w14:paraId="15EFCF55" w14:textId="2D9B3583" w:rsidR="00616B7B" w:rsidRPr="00616B7B" w:rsidRDefault="00616B7B" w:rsidP="00616B7B">
      <w:r w:rsidRPr="00616B7B">
        <w:t>License for the specific language governing rights and limitations</w:t>
      </w:r>
    </w:p>
    <w:p w14:paraId="2BF1B899" w14:textId="3660B6D9" w:rsidR="00616B7B" w:rsidRPr="00616B7B" w:rsidRDefault="00616B7B" w:rsidP="00616B7B">
      <w:r w:rsidRPr="00616B7B">
        <w:t>under the License.</w:t>
      </w:r>
    </w:p>
    <w:p w14:paraId="73439710" w14:textId="77777777" w:rsidR="00616B7B" w:rsidRPr="00616B7B" w:rsidRDefault="00616B7B" w:rsidP="00616B7B"/>
    <w:p w14:paraId="03074255" w14:textId="37537345" w:rsidR="00616B7B" w:rsidRPr="00616B7B" w:rsidRDefault="00616B7B" w:rsidP="00616B7B">
      <w:r w:rsidRPr="00616B7B">
        <w:t>The Original Code is ______________________________________.</w:t>
      </w:r>
    </w:p>
    <w:p w14:paraId="488855F9" w14:textId="77777777" w:rsidR="00616B7B" w:rsidRPr="00616B7B" w:rsidRDefault="00616B7B" w:rsidP="00616B7B"/>
    <w:p w14:paraId="315719E9" w14:textId="1779E45A" w:rsidR="00616B7B" w:rsidRPr="00616B7B" w:rsidRDefault="00616B7B" w:rsidP="00616B7B">
      <w:r w:rsidRPr="00616B7B">
        <w:t>The Initial Developer of the Original Code is ________________________.</w:t>
      </w:r>
    </w:p>
    <w:p w14:paraId="7589D210" w14:textId="3A3A12B5" w:rsidR="00616B7B" w:rsidRPr="00616B7B" w:rsidRDefault="00616B7B" w:rsidP="00616B7B">
      <w:r w:rsidRPr="00616B7B">
        <w:t>Portions created by ______________________ are Copyright (C) ______</w:t>
      </w:r>
    </w:p>
    <w:p w14:paraId="434CA886" w14:textId="60EC8491" w:rsidR="00616B7B" w:rsidRPr="00616B7B" w:rsidRDefault="00616B7B" w:rsidP="00616B7B">
      <w:r w:rsidRPr="00616B7B">
        <w:t>_______________________. All Rights Reserved.</w:t>
      </w:r>
    </w:p>
    <w:p w14:paraId="6EE9E821" w14:textId="77777777" w:rsidR="00616B7B" w:rsidRPr="00616B7B" w:rsidRDefault="00616B7B" w:rsidP="00616B7B"/>
    <w:p w14:paraId="1E7B36D2" w14:textId="6CA68E35" w:rsidR="00616B7B" w:rsidRPr="00616B7B" w:rsidRDefault="00616B7B" w:rsidP="00616B7B">
      <w:r w:rsidRPr="00616B7B">
        <w:t>Contributor(s): ______________________________________.</w:t>
      </w:r>
    </w:p>
    <w:p w14:paraId="77F2E170" w14:textId="77777777" w:rsidR="00616B7B" w:rsidRPr="00616B7B" w:rsidRDefault="00616B7B" w:rsidP="00616B7B"/>
    <w:p w14:paraId="3BBF8D02" w14:textId="4CAA77CC" w:rsidR="00616B7B" w:rsidRPr="00616B7B" w:rsidRDefault="00616B7B" w:rsidP="00616B7B">
      <w:r w:rsidRPr="00616B7B">
        <w:t>Alternatively, the contents of this file may be used under the terms</w:t>
      </w:r>
    </w:p>
    <w:p w14:paraId="3E91615D" w14:textId="42C2A05B" w:rsidR="00616B7B" w:rsidRPr="00616B7B" w:rsidRDefault="00616B7B" w:rsidP="00616B7B">
      <w:r w:rsidRPr="00616B7B">
        <w:t>of the _____ license (the  "[___] License"), in which case the</w:t>
      </w:r>
    </w:p>
    <w:p w14:paraId="6A510C3E" w14:textId="3F8E9555" w:rsidR="00616B7B" w:rsidRPr="00616B7B" w:rsidRDefault="00616B7B" w:rsidP="00616B7B">
      <w:r w:rsidRPr="00616B7B">
        <w:t>provisions of [______] License are applicable instead of those</w:t>
      </w:r>
    </w:p>
    <w:p w14:paraId="424F9019" w14:textId="5C03A249" w:rsidR="00616B7B" w:rsidRPr="00616B7B" w:rsidRDefault="00616B7B" w:rsidP="00616B7B">
      <w:r w:rsidRPr="00616B7B">
        <w:t>above.  If you wish to allow use of your version of this file only</w:t>
      </w:r>
    </w:p>
    <w:p w14:paraId="0157E64D" w14:textId="1275C482" w:rsidR="00616B7B" w:rsidRPr="00616B7B" w:rsidRDefault="00616B7B" w:rsidP="00616B7B">
      <w:r w:rsidRPr="00616B7B">
        <w:t>under the terms of the [____] License and not to allow others to use</w:t>
      </w:r>
    </w:p>
    <w:p w14:paraId="242ADBEF" w14:textId="4B00579D" w:rsidR="00616B7B" w:rsidRPr="00616B7B" w:rsidRDefault="00616B7B" w:rsidP="00616B7B">
      <w:r w:rsidRPr="00616B7B">
        <w:t>your version of this file under the MPL, indicate your decision by</w:t>
      </w:r>
    </w:p>
    <w:p w14:paraId="1B443000" w14:textId="672DF833" w:rsidR="00616B7B" w:rsidRPr="00616B7B" w:rsidRDefault="00616B7B" w:rsidP="00616B7B">
      <w:r w:rsidRPr="00616B7B">
        <w:t>deleting  the provisions above and replace  them with the notice and</w:t>
      </w:r>
    </w:p>
    <w:p w14:paraId="21F23C9E" w14:textId="6997B862" w:rsidR="00616B7B" w:rsidRPr="00616B7B" w:rsidRDefault="00616B7B" w:rsidP="00616B7B">
      <w:r w:rsidRPr="00616B7B">
        <w:t>other provisions required by the [___] License.  If you do not delete</w:t>
      </w:r>
    </w:p>
    <w:p w14:paraId="650C359A" w14:textId="7C896B1A" w:rsidR="00616B7B" w:rsidRPr="00616B7B" w:rsidRDefault="00616B7B" w:rsidP="00616B7B">
      <w:r w:rsidRPr="00616B7B">
        <w:t>the provisions above, a recipient may use your version of this file</w:t>
      </w:r>
    </w:p>
    <w:p w14:paraId="20713FFC" w14:textId="3EDECD0A" w:rsidR="00616B7B" w:rsidRPr="00616B7B" w:rsidRDefault="00616B7B" w:rsidP="00616B7B">
      <w:r w:rsidRPr="00616B7B">
        <w:t>under either the MPL or the [___] License."</w:t>
      </w:r>
    </w:p>
    <w:p w14:paraId="33B0590D" w14:textId="77777777" w:rsidR="00616B7B" w:rsidRPr="00616B7B" w:rsidRDefault="00616B7B" w:rsidP="00616B7B"/>
    <w:p w14:paraId="0F550B89" w14:textId="046CD792" w:rsidR="00616B7B" w:rsidRPr="00616B7B" w:rsidRDefault="00616B7B" w:rsidP="00616B7B">
      <w:r w:rsidRPr="00616B7B">
        <w:t>[NOTE: The text of this Exhibit A may differ slightly from the text of</w:t>
      </w:r>
    </w:p>
    <w:p w14:paraId="4CA84901" w14:textId="5E96B4D5" w:rsidR="00616B7B" w:rsidRPr="00616B7B" w:rsidRDefault="00616B7B" w:rsidP="00616B7B">
      <w:r w:rsidRPr="00616B7B">
        <w:t>the notices in the Source Code files of the Original Code. You should</w:t>
      </w:r>
    </w:p>
    <w:p w14:paraId="6F059B14" w14:textId="56A44371" w:rsidR="00616B7B" w:rsidRPr="00616B7B" w:rsidRDefault="00616B7B" w:rsidP="00616B7B">
      <w:r w:rsidRPr="00616B7B">
        <w:t>use the text of this Exhibit A rather than the text found in the</w:t>
      </w:r>
    </w:p>
    <w:p w14:paraId="451B47CD" w14:textId="76BC2DC0" w:rsidR="00616B7B" w:rsidRPr="00616B7B" w:rsidRDefault="00616B7B" w:rsidP="00616B7B">
      <w:r w:rsidRPr="00616B7B">
        <w:t>Original Code Source Code for Your Modifications.]</w:t>
      </w:r>
    </w:p>
    <w:p w14:paraId="72EAED0C" w14:textId="77777777" w:rsidR="00B34856" w:rsidRDefault="00B34856" w:rsidP="000727EF">
      <w:pPr>
        <w:pStyle w:val="Heading2"/>
        <w:rPr>
          <w:rFonts w:ascii="Calibri" w:eastAsia="Times New Roman" w:hAnsi="Calibri" w:cs="Times New Roman"/>
          <w:color w:val="0000FF"/>
          <w:u w:val="single"/>
        </w:rPr>
      </w:pPr>
      <w:r>
        <w:t>Common License Mozilla 1.2</w:t>
      </w:r>
      <w:bookmarkEnd w:id="783"/>
    </w:p>
    <w:p w14:paraId="3994ECE8" w14:textId="77777777" w:rsidR="00CC57E6" w:rsidRDefault="007C7B54" w:rsidP="00CC57E6">
      <w:pPr>
        <w:rPr>
          <w:rFonts w:ascii="Calibri" w:eastAsia="Times New Roman" w:hAnsi="Calibri" w:cs="Times New Roman"/>
          <w:color w:val="0000FF"/>
          <w:u w:val="single"/>
        </w:rPr>
      </w:pPr>
      <w:hyperlink r:id="rId35" w:history="1">
        <w:r w:rsidR="00CC57E6" w:rsidRPr="00CC57E6">
          <w:rPr>
            <w:rFonts w:ascii="Calibri" w:eastAsia="Times New Roman" w:hAnsi="Calibri" w:cs="Times New Roman"/>
            <w:color w:val="0000FF"/>
            <w:u w:val="single"/>
          </w:rPr>
          <w:t>http://www.mozilla.org/MPL/2.0/</w:t>
        </w:r>
      </w:hyperlink>
    </w:p>
    <w:p w14:paraId="6068CA83" w14:textId="77777777" w:rsidR="00350557" w:rsidRPr="00350557" w:rsidRDefault="00350557" w:rsidP="00350557">
      <w:r w:rsidRPr="00350557">
        <w:t>Mozilla Public License</w:t>
      </w:r>
      <w:r w:rsidRPr="00350557">
        <w:br/>
        <w:t>Version 2.0</w:t>
      </w:r>
    </w:p>
    <w:p w14:paraId="2F2DEAFE" w14:textId="77777777" w:rsidR="00350557" w:rsidRPr="00350557" w:rsidRDefault="00350557" w:rsidP="00350557">
      <w:r w:rsidRPr="00350557">
        <w:t>1. Definitions</w:t>
      </w:r>
    </w:p>
    <w:p w14:paraId="0F9CDF3A" w14:textId="77777777" w:rsidR="00350557" w:rsidRPr="00350557" w:rsidRDefault="00350557" w:rsidP="00350557">
      <w:r w:rsidRPr="00350557">
        <w:lastRenderedPageBreak/>
        <w:t>1.1. “Contributor”</w:t>
      </w:r>
    </w:p>
    <w:p w14:paraId="102C7C74" w14:textId="77777777" w:rsidR="00350557" w:rsidRPr="00350557" w:rsidRDefault="00350557" w:rsidP="00350557">
      <w:r w:rsidRPr="00350557">
        <w:t>means each individual or legal entity that creates, contributes to the creation of, or owns Covered Software.</w:t>
      </w:r>
    </w:p>
    <w:p w14:paraId="15AF3374" w14:textId="77777777" w:rsidR="00350557" w:rsidRPr="00350557" w:rsidRDefault="00350557" w:rsidP="00350557">
      <w:r w:rsidRPr="00350557">
        <w:t>1.2. “Contributor Version”</w:t>
      </w:r>
    </w:p>
    <w:p w14:paraId="7D559D4A" w14:textId="77777777" w:rsidR="00350557" w:rsidRPr="00350557" w:rsidRDefault="00350557" w:rsidP="00350557">
      <w:r w:rsidRPr="00350557">
        <w:t>means the combination of the Contributions of others (if any) used by a Contributor and that particular Contributor’s Contribution.</w:t>
      </w:r>
    </w:p>
    <w:p w14:paraId="588009E8" w14:textId="77777777" w:rsidR="00350557" w:rsidRPr="00350557" w:rsidRDefault="00350557" w:rsidP="00350557">
      <w:r w:rsidRPr="00350557">
        <w:t>1.3. “Contribution”</w:t>
      </w:r>
    </w:p>
    <w:p w14:paraId="4308E405" w14:textId="77777777" w:rsidR="00350557" w:rsidRPr="00350557" w:rsidRDefault="00350557" w:rsidP="00350557">
      <w:r w:rsidRPr="00350557">
        <w:t>means Covered Software of a particular Contributor.</w:t>
      </w:r>
    </w:p>
    <w:p w14:paraId="47206C62" w14:textId="77777777" w:rsidR="00350557" w:rsidRPr="00350557" w:rsidRDefault="00350557" w:rsidP="00350557">
      <w:r w:rsidRPr="00350557">
        <w:t>1.4. “Covered Software”</w:t>
      </w:r>
    </w:p>
    <w:p w14:paraId="41EAB9E7" w14:textId="77777777" w:rsidR="00350557" w:rsidRPr="00350557" w:rsidRDefault="00350557" w:rsidP="00350557">
      <w:r w:rsidRPr="00350557">
        <w:t>means Source Code Form to which the initial Contributor has attached the notice in Exhibit A, the Executable Form of such Source Code Form, and Modifications of such Source Code Form, in each case including portions thereof.</w:t>
      </w:r>
    </w:p>
    <w:p w14:paraId="64EAA5A3" w14:textId="77777777" w:rsidR="00350557" w:rsidRPr="00350557" w:rsidRDefault="00350557" w:rsidP="00350557">
      <w:r w:rsidRPr="00350557">
        <w:t>1.5. “Incompatible With Secondary Licenses”</w:t>
      </w:r>
    </w:p>
    <w:p w14:paraId="18E14C70" w14:textId="77777777" w:rsidR="00350557" w:rsidRPr="00350557" w:rsidRDefault="00350557" w:rsidP="00350557">
      <w:r w:rsidRPr="00350557">
        <w:t>means</w:t>
      </w:r>
    </w:p>
    <w:p w14:paraId="163E1F96" w14:textId="77777777" w:rsidR="00350557" w:rsidRPr="00350557" w:rsidRDefault="00350557" w:rsidP="00350557">
      <w:r w:rsidRPr="00350557">
        <w:t>that the initial Contributor has attached the notice described in Exhibit B to the Covered Software; or</w:t>
      </w:r>
    </w:p>
    <w:p w14:paraId="684E6820" w14:textId="77777777" w:rsidR="00350557" w:rsidRPr="00350557" w:rsidRDefault="00350557" w:rsidP="00350557">
      <w:r w:rsidRPr="00350557">
        <w:t>that the Covered Software was made available under the terms of version 1.1 or earlier of the License, but not also under the terms of a Secondary License.</w:t>
      </w:r>
    </w:p>
    <w:p w14:paraId="22FD7B07" w14:textId="77777777" w:rsidR="00350557" w:rsidRPr="00350557" w:rsidRDefault="00350557" w:rsidP="00350557">
      <w:r w:rsidRPr="00350557">
        <w:t>1.6. “Executable Form”</w:t>
      </w:r>
    </w:p>
    <w:p w14:paraId="7165887E" w14:textId="77777777" w:rsidR="00350557" w:rsidRPr="00350557" w:rsidRDefault="00350557" w:rsidP="00350557">
      <w:r w:rsidRPr="00350557">
        <w:t>means any form of the work other than Source Code Form.</w:t>
      </w:r>
    </w:p>
    <w:p w14:paraId="5F323884" w14:textId="77777777" w:rsidR="00350557" w:rsidRPr="00350557" w:rsidRDefault="00350557" w:rsidP="00350557">
      <w:r w:rsidRPr="00350557">
        <w:t>1.7. “Larger Work”</w:t>
      </w:r>
    </w:p>
    <w:p w14:paraId="24AF0BC7" w14:textId="77777777" w:rsidR="00350557" w:rsidRPr="00350557" w:rsidRDefault="00350557" w:rsidP="00350557">
      <w:r w:rsidRPr="00350557">
        <w:t>means a work that combines Covered Software with other material, in a separate file or files, that is not Covered Software.</w:t>
      </w:r>
    </w:p>
    <w:p w14:paraId="6A639361" w14:textId="77777777" w:rsidR="00350557" w:rsidRPr="00350557" w:rsidRDefault="00350557" w:rsidP="00350557">
      <w:r w:rsidRPr="00350557">
        <w:t>1.8. “License”</w:t>
      </w:r>
    </w:p>
    <w:p w14:paraId="0919D206" w14:textId="77777777" w:rsidR="00350557" w:rsidRPr="00350557" w:rsidRDefault="00350557" w:rsidP="00350557">
      <w:r w:rsidRPr="00350557">
        <w:t>means this document.</w:t>
      </w:r>
    </w:p>
    <w:p w14:paraId="3E9AE53B" w14:textId="77777777" w:rsidR="00350557" w:rsidRPr="00350557" w:rsidRDefault="00350557" w:rsidP="00350557">
      <w:r w:rsidRPr="00350557">
        <w:t>1.9. “Licensable”</w:t>
      </w:r>
    </w:p>
    <w:p w14:paraId="5758D2FC" w14:textId="77777777" w:rsidR="00350557" w:rsidRPr="00350557" w:rsidRDefault="00350557" w:rsidP="00350557">
      <w:r w:rsidRPr="00350557">
        <w:t>means having the right to grant, to the maximum extent possible, whether at the time of the initial grant or subsequently, any and all of the rights conveyed by this License.</w:t>
      </w:r>
    </w:p>
    <w:p w14:paraId="05A3037D" w14:textId="77777777" w:rsidR="00350557" w:rsidRPr="00350557" w:rsidRDefault="00350557" w:rsidP="00350557">
      <w:r w:rsidRPr="00350557">
        <w:t>1.10. “Modifications”</w:t>
      </w:r>
    </w:p>
    <w:p w14:paraId="59C98223" w14:textId="77777777" w:rsidR="00350557" w:rsidRPr="00350557" w:rsidRDefault="00350557" w:rsidP="00350557">
      <w:r w:rsidRPr="00350557">
        <w:t>means any of the following:</w:t>
      </w:r>
    </w:p>
    <w:p w14:paraId="22926D9B" w14:textId="77777777" w:rsidR="00350557" w:rsidRPr="00350557" w:rsidRDefault="00350557" w:rsidP="00350557">
      <w:r w:rsidRPr="00350557">
        <w:t>any file in Source Code Form that results from an addition to, deletion from, or modification of the contents of Covered Software; or</w:t>
      </w:r>
    </w:p>
    <w:p w14:paraId="66839492" w14:textId="77777777" w:rsidR="00350557" w:rsidRPr="00350557" w:rsidRDefault="00350557" w:rsidP="00350557">
      <w:r w:rsidRPr="00350557">
        <w:t>any new file in Source Code Form that contains any Covered Software.</w:t>
      </w:r>
    </w:p>
    <w:p w14:paraId="60E786E5" w14:textId="77777777" w:rsidR="00350557" w:rsidRPr="00350557" w:rsidRDefault="00350557" w:rsidP="00350557">
      <w:r w:rsidRPr="00350557">
        <w:t>1.11. “Patent Claims” of a Contributor</w:t>
      </w:r>
    </w:p>
    <w:p w14:paraId="2D2EE193" w14:textId="77777777" w:rsidR="00350557" w:rsidRPr="00350557" w:rsidRDefault="00350557" w:rsidP="00350557">
      <w:r w:rsidRPr="00350557">
        <w:t>means any patent claim(s), including without limitation, method, process, and apparatus claims, in any patent Licensable by such Contributor that would be infringed, but for the grant of the License, by the making, using, selling, offering for sale, having made, import, or transfer of either its Contributions or its Contributor Version.</w:t>
      </w:r>
    </w:p>
    <w:p w14:paraId="7A908AD5" w14:textId="77777777" w:rsidR="00350557" w:rsidRPr="00350557" w:rsidRDefault="00350557" w:rsidP="00350557">
      <w:r w:rsidRPr="00350557">
        <w:t>1.12. “Secondary License”</w:t>
      </w:r>
    </w:p>
    <w:p w14:paraId="162B03B2" w14:textId="77777777" w:rsidR="00350557" w:rsidRPr="00350557" w:rsidRDefault="00350557" w:rsidP="00350557">
      <w:r w:rsidRPr="00350557">
        <w:t>means either the GNU General Public License, Version 2.0, the GNU Lesser General Public License, Version 2.1, the GNU Affero General Public License, Version 3.0, or any later versions of those licenses.</w:t>
      </w:r>
    </w:p>
    <w:p w14:paraId="0B396FF3" w14:textId="77777777" w:rsidR="00350557" w:rsidRPr="00350557" w:rsidRDefault="00350557" w:rsidP="00350557">
      <w:r w:rsidRPr="00350557">
        <w:lastRenderedPageBreak/>
        <w:t>1.13. “Source Code Form”</w:t>
      </w:r>
    </w:p>
    <w:p w14:paraId="35887E2B" w14:textId="77777777" w:rsidR="00350557" w:rsidRPr="00350557" w:rsidRDefault="00350557" w:rsidP="00350557">
      <w:r w:rsidRPr="00350557">
        <w:t>means the form of the work preferred for making modifications.</w:t>
      </w:r>
    </w:p>
    <w:p w14:paraId="505CF6A3" w14:textId="77777777" w:rsidR="00350557" w:rsidRPr="00350557" w:rsidRDefault="00350557" w:rsidP="00350557">
      <w:r w:rsidRPr="00350557">
        <w:t>1.14. “You” (or “Your”)</w:t>
      </w:r>
    </w:p>
    <w:p w14:paraId="196E9BD7" w14:textId="77777777" w:rsidR="00350557" w:rsidRPr="00350557" w:rsidRDefault="00350557" w:rsidP="00350557">
      <w:r w:rsidRPr="00350557">
        <w:t>means an individual or a legal entity exercising rights under this License. For legal entities, “You” includes any entity that controls, is controlled by, or is under common control with You. For purposes of this definition, “control” means (a) the power, direct or indirect, to cause the direction or management of such entity, whether by contract or otherwise, or (b) ownership of more than fifty percent (50%) of the outstanding shares or beneficial ownership of such entity.</w:t>
      </w:r>
    </w:p>
    <w:p w14:paraId="435D4BAA" w14:textId="77777777" w:rsidR="00350557" w:rsidRPr="00350557" w:rsidRDefault="00350557" w:rsidP="00350557">
      <w:r w:rsidRPr="00350557">
        <w:t>2. License Grants and Conditions</w:t>
      </w:r>
    </w:p>
    <w:p w14:paraId="6D2C9A50" w14:textId="77777777" w:rsidR="00350557" w:rsidRPr="00350557" w:rsidRDefault="00350557" w:rsidP="00350557">
      <w:r w:rsidRPr="00350557">
        <w:t>2.1. Grants</w:t>
      </w:r>
    </w:p>
    <w:p w14:paraId="6328DBEE" w14:textId="77777777" w:rsidR="00350557" w:rsidRPr="00350557" w:rsidRDefault="00350557" w:rsidP="00350557">
      <w:r w:rsidRPr="00350557">
        <w:t>Each Contributor hereby grants You a world-wide, royalty-free, non-exclusive license:</w:t>
      </w:r>
    </w:p>
    <w:p w14:paraId="318A36D1" w14:textId="77777777" w:rsidR="00350557" w:rsidRPr="00350557" w:rsidRDefault="00350557" w:rsidP="00350557">
      <w:r w:rsidRPr="00350557">
        <w:t>under intellectual property rights (other than patent or trademark) Licensable by such Contributor to use, reproduce, make available, modify, display, perform, distribute, and otherwise exploit its Contributions, either on an unmodified basis, with Modifications, or as part of a Larger Work; and</w:t>
      </w:r>
    </w:p>
    <w:p w14:paraId="1E65C559" w14:textId="77777777" w:rsidR="00350557" w:rsidRPr="00350557" w:rsidRDefault="00350557" w:rsidP="00350557">
      <w:r w:rsidRPr="00350557">
        <w:t>under Patent Claims of such Contributor to make, use, sell, offer for sale, have made, import, and otherwise transfer either its Contributions or its Contributor Version.</w:t>
      </w:r>
    </w:p>
    <w:p w14:paraId="41509D81" w14:textId="77777777" w:rsidR="00350557" w:rsidRPr="00350557" w:rsidRDefault="00350557" w:rsidP="00350557">
      <w:r w:rsidRPr="00350557">
        <w:t>2.2. Effective Date</w:t>
      </w:r>
    </w:p>
    <w:p w14:paraId="4CB74437" w14:textId="77777777" w:rsidR="00350557" w:rsidRPr="00350557" w:rsidRDefault="00350557" w:rsidP="00350557">
      <w:r w:rsidRPr="00350557">
        <w:t>The licenses granted in Section 2.1 with respect to any Contribution become effective for each Contribution on the date the Contributor first distributes such Contribution.</w:t>
      </w:r>
    </w:p>
    <w:p w14:paraId="2DC0D077" w14:textId="77777777" w:rsidR="00350557" w:rsidRPr="00350557" w:rsidRDefault="00350557" w:rsidP="00350557">
      <w:r w:rsidRPr="00350557">
        <w:t>2.3. Limitations on Grant Scope</w:t>
      </w:r>
    </w:p>
    <w:p w14:paraId="590A40F1" w14:textId="77777777" w:rsidR="00350557" w:rsidRPr="00350557" w:rsidRDefault="00350557" w:rsidP="00350557">
      <w:r w:rsidRPr="00350557">
        <w:t>The licenses granted in this Section 2 are the only rights granted under this License. No additional rights or licenses will be implied from the distribution or licensing of Covered Software under this License. Notwithstanding Section 2.1(b) above, no patent license is granted by a Contributor:</w:t>
      </w:r>
    </w:p>
    <w:p w14:paraId="796A43F9" w14:textId="77777777" w:rsidR="00350557" w:rsidRPr="00350557" w:rsidRDefault="00350557" w:rsidP="00350557">
      <w:r w:rsidRPr="00350557">
        <w:t>for any code that a Contributor has removed from Covered Software; or</w:t>
      </w:r>
    </w:p>
    <w:p w14:paraId="7CBEB345" w14:textId="77777777" w:rsidR="00350557" w:rsidRPr="00350557" w:rsidRDefault="00350557" w:rsidP="00350557">
      <w:r w:rsidRPr="00350557">
        <w:t>for infringements caused by: (i) Your and any other third party’s modifications of Covered Software, or (ii) the combination of its Contributions with other software (except as part of its Contributor Version); or</w:t>
      </w:r>
    </w:p>
    <w:p w14:paraId="3AF05C2C" w14:textId="77777777" w:rsidR="00350557" w:rsidRPr="00350557" w:rsidRDefault="00350557" w:rsidP="00350557">
      <w:r w:rsidRPr="00350557">
        <w:t>under Patent Claims infringed by Covered Software in the absence of its Contributions.</w:t>
      </w:r>
    </w:p>
    <w:p w14:paraId="320CD26F" w14:textId="77777777" w:rsidR="00350557" w:rsidRPr="00350557" w:rsidRDefault="00350557" w:rsidP="00350557">
      <w:r w:rsidRPr="00350557">
        <w:t>This License does not grant any rights in the trademarks, service marks, or logos of any Contributor (except as may be necessary to comply with the notice requirements in Section 3.4).</w:t>
      </w:r>
    </w:p>
    <w:p w14:paraId="30F1CCFC" w14:textId="77777777" w:rsidR="00350557" w:rsidRPr="00350557" w:rsidRDefault="00350557" w:rsidP="00350557">
      <w:r w:rsidRPr="00350557">
        <w:t>2.4. Subsequent Licenses</w:t>
      </w:r>
    </w:p>
    <w:p w14:paraId="47519F29" w14:textId="77777777" w:rsidR="00350557" w:rsidRPr="00350557" w:rsidRDefault="00350557" w:rsidP="00350557">
      <w:r w:rsidRPr="00350557">
        <w:t>No Contributor makes additional grants as a result of Your choice to distribute the Covered Software under a subsequent version of this License (see Section 10.2) or under the terms of a Secondary License (if permitted under the terms of Section 3.3).</w:t>
      </w:r>
    </w:p>
    <w:p w14:paraId="2153C9E7" w14:textId="77777777" w:rsidR="00350557" w:rsidRPr="00350557" w:rsidRDefault="00350557" w:rsidP="00350557">
      <w:r w:rsidRPr="00350557">
        <w:t>2.5. Representation</w:t>
      </w:r>
    </w:p>
    <w:p w14:paraId="26756CE0" w14:textId="77777777" w:rsidR="00350557" w:rsidRPr="00350557" w:rsidRDefault="00350557" w:rsidP="00350557">
      <w:r w:rsidRPr="00350557">
        <w:t>Each Contributor represents that the Contributor believes its Contributions are its original creation(s) or it has sufficient rights to grant the rights to its Contributions conveyed by this License.</w:t>
      </w:r>
    </w:p>
    <w:p w14:paraId="01DE8B92" w14:textId="77777777" w:rsidR="00350557" w:rsidRPr="00350557" w:rsidRDefault="00350557" w:rsidP="00350557">
      <w:r w:rsidRPr="00350557">
        <w:t>2.6. Fair Use</w:t>
      </w:r>
    </w:p>
    <w:p w14:paraId="519D0A5F" w14:textId="77777777" w:rsidR="00350557" w:rsidRPr="00350557" w:rsidRDefault="00350557" w:rsidP="00350557">
      <w:r w:rsidRPr="00350557">
        <w:lastRenderedPageBreak/>
        <w:t>This License is not intended to limit any rights You have under applicable copyright doctrines of fair use, fair dealing, or other equivalents.</w:t>
      </w:r>
    </w:p>
    <w:p w14:paraId="10A3D069" w14:textId="77777777" w:rsidR="00350557" w:rsidRPr="00350557" w:rsidRDefault="00350557" w:rsidP="00350557">
      <w:r w:rsidRPr="00350557">
        <w:t>2.7. Conditions</w:t>
      </w:r>
    </w:p>
    <w:p w14:paraId="777EF3DA" w14:textId="77777777" w:rsidR="00350557" w:rsidRPr="00350557" w:rsidRDefault="00350557" w:rsidP="00350557">
      <w:r w:rsidRPr="00350557">
        <w:t>Sections 3.1, 3.2, 3.3, and 3.4 are conditions of the licenses granted in Section 2.1.</w:t>
      </w:r>
    </w:p>
    <w:p w14:paraId="5C5DFCBC" w14:textId="77777777" w:rsidR="00350557" w:rsidRPr="00350557" w:rsidRDefault="00350557" w:rsidP="00350557">
      <w:r w:rsidRPr="00350557">
        <w:t>3. Responsibilities</w:t>
      </w:r>
    </w:p>
    <w:p w14:paraId="1CB5B2F5" w14:textId="77777777" w:rsidR="00350557" w:rsidRPr="00350557" w:rsidRDefault="00350557" w:rsidP="00350557">
      <w:r w:rsidRPr="00350557">
        <w:t>3.1. Distribution of Source Form</w:t>
      </w:r>
    </w:p>
    <w:p w14:paraId="019F21BF" w14:textId="77777777" w:rsidR="00350557" w:rsidRPr="00350557" w:rsidRDefault="00350557" w:rsidP="00350557">
      <w:r w:rsidRPr="00350557">
        <w:t>All distribution of Covered Software in Source Code Form, including any Modifications that You create or to which You contribute, must be under the terms of this License. You must inform recipients that the Source Code Form of the Covered Software is governed by the terms of this License, and how they can obtain a copy of this License. You may not attempt to alter or restrict the recipients’ rights in the Source Code Form.</w:t>
      </w:r>
    </w:p>
    <w:p w14:paraId="50DE4D77" w14:textId="77777777" w:rsidR="00350557" w:rsidRPr="00350557" w:rsidRDefault="00350557" w:rsidP="00350557">
      <w:r w:rsidRPr="00350557">
        <w:t>3.2. Distribution of Executable Form</w:t>
      </w:r>
    </w:p>
    <w:p w14:paraId="7B4EA718" w14:textId="77777777" w:rsidR="00350557" w:rsidRPr="00350557" w:rsidRDefault="00350557" w:rsidP="00350557">
      <w:r w:rsidRPr="00350557">
        <w:t>If You distribute Covered Software in Executable Form then:</w:t>
      </w:r>
    </w:p>
    <w:p w14:paraId="136D395C" w14:textId="77777777" w:rsidR="00350557" w:rsidRPr="00350557" w:rsidRDefault="00350557" w:rsidP="00350557">
      <w:r w:rsidRPr="00350557">
        <w:t>such Covered Software must also be made available in Source Code Form, as described in Section 3.1, and You must inform recipients of the Executable Form how they can obtain a copy of such Source Code Form by reasonable means in a timely manner, at a charge no more than the cost of distribution to the recipient; and</w:t>
      </w:r>
    </w:p>
    <w:p w14:paraId="603E38CA" w14:textId="77777777" w:rsidR="00350557" w:rsidRPr="00350557" w:rsidRDefault="00350557" w:rsidP="00350557">
      <w:r w:rsidRPr="00350557">
        <w:t>You may distribute such Executable Form under the terms of this License, or sublicense it under different terms, provided that the license for the Executable Form does not attempt to limit or alter the recipients’ rights in the Source Code Form under this License.</w:t>
      </w:r>
    </w:p>
    <w:p w14:paraId="4E158A54" w14:textId="77777777" w:rsidR="00350557" w:rsidRPr="00350557" w:rsidRDefault="00350557" w:rsidP="00350557">
      <w:r w:rsidRPr="00350557">
        <w:t>3.3. Distribution of a Larger Work</w:t>
      </w:r>
    </w:p>
    <w:p w14:paraId="2B689667" w14:textId="77777777" w:rsidR="00350557" w:rsidRPr="00350557" w:rsidRDefault="00350557" w:rsidP="00350557">
      <w:r w:rsidRPr="00350557">
        <w:t>You may create and distribute a Larger Work under terms of Your choice, provided that You also comply with the requirements of this License for the Covered Software. If the Larger Work is a combination of Covered Software with a work governed by one or more Secondary Licenses, and the Covered Software is not Incompatible With Secondary Licenses, this License permits You to additionally distribute such Covered Software under the terms of such Secondary License(s), so that the recipient of the Larger Work may, at their option, further distribute the Covered Software under the terms of either this License or such Secondary License(s).</w:t>
      </w:r>
    </w:p>
    <w:p w14:paraId="665EB7BF" w14:textId="77777777" w:rsidR="00350557" w:rsidRPr="00350557" w:rsidRDefault="00350557" w:rsidP="00350557">
      <w:r w:rsidRPr="00350557">
        <w:t>3.4. Notices</w:t>
      </w:r>
    </w:p>
    <w:p w14:paraId="5ABBFB6B" w14:textId="77777777" w:rsidR="00350557" w:rsidRPr="00350557" w:rsidRDefault="00350557" w:rsidP="00350557">
      <w:r w:rsidRPr="00350557">
        <w:t>You may not remove or alter the substance of any license notices (including copyright notices, patent notices, disclaimers of warranty, or limitations of liability) contained within the Source Code Form of the Covered Software, except that You may alter any license notices to the extent required to remedy known factual inaccuracies.</w:t>
      </w:r>
    </w:p>
    <w:p w14:paraId="78A91A53" w14:textId="77777777" w:rsidR="00350557" w:rsidRPr="00350557" w:rsidRDefault="00350557" w:rsidP="00350557">
      <w:r w:rsidRPr="00350557">
        <w:t>3.5. Application of Additional Terms</w:t>
      </w:r>
    </w:p>
    <w:p w14:paraId="0A63D5EC" w14:textId="77777777" w:rsidR="00350557" w:rsidRPr="00350557" w:rsidRDefault="00350557" w:rsidP="00350557">
      <w:r w:rsidRPr="00350557">
        <w:t>You may choose to offer, and to charge a fee for, warranty, support, indemnity or liability obligations to one or more recipients of Covered Software. However, You may do so only on Your own behalf, and not on behalf of any Contributor. You must make it absolutely clear that any such warranty, support, indemnity, or liability obligation is offered by You alone, and You hereby agree to indemnify every Contributor for any liability incurred by such Contributor as a result of warranty, support, indemnity or liability terms You offer. You may include additional disclaimers of warranty and limitations of liability specific to any jurisdiction.</w:t>
      </w:r>
    </w:p>
    <w:p w14:paraId="33126446" w14:textId="77777777" w:rsidR="00350557" w:rsidRPr="00350557" w:rsidRDefault="00350557" w:rsidP="00350557">
      <w:r w:rsidRPr="00350557">
        <w:lastRenderedPageBreak/>
        <w:t>4. Inability to Comply Due to Statute or Regulation</w:t>
      </w:r>
    </w:p>
    <w:p w14:paraId="639DAB57" w14:textId="77777777" w:rsidR="00350557" w:rsidRPr="00350557" w:rsidRDefault="00350557" w:rsidP="00350557">
      <w:r w:rsidRPr="00350557">
        <w:t>If it is impossible for You to comply with any of the terms of this License with respect to some or all of the Covered Software due to statute, judicial order, or regulation then You must: (a) comply with the terms of this License to the maximum extent possible; and (b) describe the limitations and the code they affect. Such description must be placed in a text file included with all distributions of the Covered Software under this License. Except to the extent prohibited by statute or regulation, such description must be sufficiently detailed for a recipient of ordinary skill to be able to understand it.</w:t>
      </w:r>
    </w:p>
    <w:p w14:paraId="32C3279C" w14:textId="77777777" w:rsidR="00350557" w:rsidRPr="00350557" w:rsidRDefault="00350557" w:rsidP="00350557">
      <w:r w:rsidRPr="00350557">
        <w:t>5. Termination</w:t>
      </w:r>
    </w:p>
    <w:p w14:paraId="03D360F2" w14:textId="77777777" w:rsidR="00350557" w:rsidRPr="00350557" w:rsidRDefault="00350557" w:rsidP="00350557">
      <w:r w:rsidRPr="00350557">
        <w:t>5.1. The rights granted under this License will terminate automatically if You fail to comply with any of its terms. However, if You become compliant, then the rights granted under this License from a particular Contributor are reinstated (a) provisionally, unless and until such Contributor explicitly and finally terminates Your grants, and (b) on an ongoing basis, if such Contributor fails to notify You of the non-compliance by some reasonable means prior to 60 days after You have come back into compliance. Moreover, Your grants from a particular Contributor are reinstated on an ongoing basis if such Contributor notifies You of the non-compliance by some reasonable means, this is the first time You have received notice of non-compliance with this License from such Contributor, and You become compliant prior to 30 days after Your receipt of the notice.</w:t>
      </w:r>
    </w:p>
    <w:p w14:paraId="5F3ACC26" w14:textId="77777777" w:rsidR="00350557" w:rsidRPr="00350557" w:rsidRDefault="00350557" w:rsidP="00350557">
      <w:r w:rsidRPr="00350557">
        <w:t>5.2. If You initiate litigation against any entity by asserting a patent infringement claim (excluding declaratory judgment actions, counter-claims, and cross-claims) alleging that a Contributor Version directly or indirectly infringes any patent, then the rights granted to You by any and all Contributors for the Covered Software under Section 2.1 of this License shall terminate.</w:t>
      </w:r>
    </w:p>
    <w:p w14:paraId="6DB6BC65" w14:textId="77777777" w:rsidR="00350557" w:rsidRPr="00350557" w:rsidRDefault="00350557" w:rsidP="00350557">
      <w:r w:rsidRPr="00350557">
        <w:t>5.3. In the event of termination under Sections 5.1 or 5.2 above, all end user license agreements (excluding distributors and resellers) which have been validly granted by You or Your distributors under this License prior to termination shall survive termination.</w:t>
      </w:r>
    </w:p>
    <w:p w14:paraId="166672CB" w14:textId="77777777" w:rsidR="00350557" w:rsidRPr="00350557" w:rsidRDefault="00350557" w:rsidP="00350557">
      <w:r w:rsidRPr="00350557">
        <w:t>6. Disclaimer of Warranty</w:t>
      </w:r>
    </w:p>
    <w:p w14:paraId="734E9236" w14:textId="77777777" w:rsidR="00350557" w:rsidRPr="00350557" w:rsidRDefault="00350557" w:rsidP="00350557">
      <w:r w:rsidRPr="00350557">
        <w:t>Covered Software is provided under this License on an “as is” basis, without warranty of any kind, either expressed, implied, or statutory, including, without limitation, warranties that the Covered Software is free of defects, merchantable, fit for a particular purpose or non-infringing. The entire risk as to the quality and performance of the Covered Software is with You. Should any Covered Software prove defective in any respect, You (not any Contributor) assume the cost of any necessary servicing, repair, or correction. This disclaimer of warranty constitutes an essential part of this License. No use of any Covered Software is authorized under this License except under this disclaimer.</w:t>
      </w:r>
    </w:p>
    <w:p w14:paraId="284C11DD" w14:textId="77777777" w:rsidR="00350557" w:rsidRPr="00350557" w:rsidRDefault="00350557" w:rsidP="00350557">
      <w:r w:rsidRPr="00350557">
        <w:t>7. Limitation of Liability</w:t>
      </w:r>
    </w:p>
    <w:p w14:paraId="095602A9" w14:textId="77777777" w:rsidR="00350557" w:rsidRPr="00350557" w:rsidRDefault="00350557" w:rsidP="00350557">
      <w:r w:rsidRPr="00350557">
        <w:t xml:space="preserve">Under no circumstances and under no legal theory, whether tort (including negligence), contract, or otherwise, shall any Contributor, or anyone who distributes Covered Software as permitted above, be liable to You for any direct, indirect, special, incidental, or consequential damages of any character including, without limitation, damages for lost profits, loss of goodwill, work stoppage, computer failure or malfunction, or any and all other commercial damages or losses, even if such party shall have been informed of the possibility of such damages. This limitation of liability shall not apply to liability for death or personal injury resulting from such party’s negligence to the extent applicable </w:t>
      </w:r>
      <w:r w:rsidRPr="00350557">
        <w:lastRenderedPageBreak/>
        <w:t>law prohibits such limitation. Some jurisdictions do not allow the exclusion or limitation of incidental or consequential damages, so this exclusion and limitation may not apply to You.</w:t>
      </w:r>
    </w:p>
    <w:p w14:paraId="43B0C9C9" w14:textId="77777777" w:rsidR="00350557" w:rsidRPr="00350557" w:rsidRDefault="00350557" w:rsidP="00350557">
      <w:r w:rsidRPr="00350557">
        <w:t>8. Litigation</w:t>
      </w:r>
    </w:p>
    <w:p w14:paraId="703A0D4B" w14:textId="77777777" w:rsidR="00350557" w:rsidRPr="00350557" w:rsidRDefault="00350557" w:rsidP="00350557">
      <w:r w:rsidRPr="00350557">
        <w:t>Any litigation relating to this License may be brought only in the courts of a jurisdiction where the defendant maintains its principal place of business and such litigation shall be governed by laws of that jurisdiction, without reference to its conflict-of-law provisions. Nothing in this Section shall prevent a party’s ability to bring cross-claims or counter-claims.</w:t>
      </w:r>
    </w:p>
    <w:p w14:paraId="7E1CD7F3" w14:textId="77777777" w:rsidR="00350557" w:rsidRPr="00350557" w:rsidRDefault="00350557" w:rsidP="00350557">
      <w:r w:rsidRPr="00350557">
        <w:t>9. Miscellaneous</w:t>
      </w:r>
    </w:p>
    <w:p w14:paraId="33958016" w14:textId="77777777" w:rsidR="00350557" w:rsidRPr="00350557" w:rsidRDefault="00350557" w:rsidP="00350557">
      <w:r w:rsidRPr="00350557">
        <w:t>This License represents the complete agreement concerning the subject matter hereof. If any provision of this License is held to be unenforceable, such provision shall be reformed only to the extent necessary to make it enforceable. Any law or regulation which provides that the language of a contract shall be construed against the drafter shall not be used to construe this License against a Contributor.</w:t>
      </w:r>
    </w:p>
    <w:p w14:paraId="095F9ABF" w14:textId="77777777" w:rsidR="00350557" w:rsidRPr="00350557" w:rsidRDefault="00350557" w:rsidP="00350557">
      <w:r w:rsidRPr="00350557">
        <w:t>10. Versions of the License</w:t>
      </w:r>
    </w:p>
    <w:p w14:paraId="33C04131" w14:textId="77777777" w:rsidR="00350557" w:rsidRPr="00350557" w:rsidRDefault="00350557" w:rsidP="00350557">
      <w:r w:rsidRPr="00350557">
        <w:t>10.1. New Versions</w:t>
      </w:r>
    </w:p>
    <w:p w14:paraId="7191CA4B" w14:textId="77777777" w:rsidR="00350557" w:rsidRPr="00350557" w:rsidRDefault="00350557" w:rsidP="00350557">
      <w:r w:rsidRPr="00350557">
        <w:t>Mozilla Foundation is the license steward. Except as provided in Section 10.3, no one other than the license steward has the right to modify or publish new versions of this License. Each version will be given a distinguishing version number.</w:t>
      </w:r>
    </w:p>
    <w:p w14:paraId="010A82C1" w14:textId="77777777" w:rsidR="00350557" w:rsidRPr="00350557" w:rsidRDefault="00350557" w:rsidP="00350557">
      <w:r w:rsidRPr="00350557">
        <w:t>10.2. Effect of New Versions</w:t>
      </w:r>
    </w:p>
    <w:p w14:paraId="0B46E1FC" w14:textId="77777777" w:rsidR="00350557" w:rsidRPr="00350557" w:rsidRDefault="00350557" w:rsidP="00350557">
      <w:r w:rsidRPr="00350557">
        <w:t>You may distribute the Covered Software under the terms of the version of the License under which You originally received the Covered Software, or under the terms of any subsequent version published by the license steward.</w:t>
      </w:r>
    </w:p>
    <w:p w14:paraId="3958390B" w14:textId="77777777" w:rsidR="00350557" w:rsidRPr="00350557" w:rsidRDefault="00350557" w:rsidP="00350557">
      <w:r w:rsidRPr="00350557">
        <w:t>10.3. Modified Versions</w:t>
      </w:r>
    </w:p>
    <w:p w14:paraId="08913EB1" w14:textId="77777777" w:rsidR="00350557" w:rsidRPr="00350557" w:rsidRDefault="00350557" w:rsidP="00350557">
      <w:r w:rsidRPr="00350557">
        <w:t>If you create software not governed by this License, and you want to create a new license for such software, you may create and use a modified version of this License if you rename the license and remove any references to the name of the license steward (except to note that such modified license differs from this License).</w:t>
      </w:r>
    </w:p>
    <w:p w14:paraId="471EC672" w14:textId="77777777" w:rsidR="00350557" w:rsidRPr="00350557" w:rsidRDefault="00350557" w:rsidP="00350557">
      <w:r w:rsidRPr="00350557">
        <w:t>10.4. Distributing Source Code Form that is Incompatible With Secondary Licenses</w:t>
      </w:r>
    </w:p>
    <w:p w14:paraId="02AFDB75" w14:textId="77777777" w:rsidR="00350557" w:rsidRPr="00350557" w:rsidRDefault="00350557" w:rsidP="00350557">
      <w:r w:rsidRPr="00350557">
        <w:t>If You choose to distribute Source Code Form that is Incompatible With Secondary Licenses under the terms of this version of the License, the notice described in Exhibit B of this License must be attached.</w:t>
      </w:r>
    </w:p>
    <w:p w14:paraId="2F82DB64" w14:textId="77777777" w:rsidR="00350557" w:rsidRPr="00350557" w:rsidRDefault="00350557" w:rsidP="00350557">
      <w:r w:rsidRPr="00350557">
        <w:t>Exhibit A - Source Code Form License Notice</w:t>
      </w:r>
    </w:p>
    <w:p w14:paraId="4A275489" w14:textId="77777777" w:rsidR="00350557" w:rsidRPr="00350557" w:rsidRDefault="00350557" w:rsidP="00350557">
      <w:r w:rsidRPr="00350557">
        <w:t>This Source Code Form is subject to the terms of the Mozilla Public License, v. 2.0. If a copy of the MPL was not distributed with this file, You can obtain one at http://mozilla.org/MPL/2.0/.</w:t>
      </w:r>
    </w:p>
    <w:p w14:paraId="61E2E801" w14:textId="77777777" w:rsidR="00350557" w:rsidRPr="00350557" w:rsidRDefault="00350557" w:rsidP="00350557">
      <w:r w:rsidRPr="00350557">
        <w:t>If it is not possible or desirable to put the notice in a particular file, then You may include the notice in a location (such as a LICENSE file in a relevant directory) where a recipient would be likely to look for such a notice.</w:t>
      </w:r>
    </w:p>
    <w:p w14:paraId="58EB5F34" w14:textId="77777777" w:rsidR="00350557" w:rsidRPr="00350557" w:rsidRDefault="00350557" w:rsidP="00350557">
      <w:r w:rsidRPr="00350557">
        <w:t>You may add additional accurate notices of copyright ownership.</w:t>
      </w:r>
    </w:p>
    <w:p w14:paraId="58B03CDC" w14:textId="77777777" w:rsidR="00350557" w:rsidRPr="00350557" w:rsidRDefault="00350557" w:rsidP="00350557">
      <w:r w:rsidRPr="00350557">
        <w:t>Exhibit B - “Incompatible With Secondary Licenses” Notice</w:t>
      </w:r>
    </w:p>
    <w:p w14:paraId="7C1B9E22" w14:textId="77777777" w:rsidR="00350557" w:rsidRPr="00350557" w:rsidRDefault="00350557" w:rsidP="00350557">
      <w:r w:rsidRPr="00350557">
        <w:t>This Source Code Form is “Incompatible With Secondary Licenses”, as defined by the Mozilla Public License, v. 2.0.</w:t>
      </w:r>
    </w:p>
    <w:p w14:paraId="7BD8D06F" w14:textId="77777777" w:rsidR="00350557" w:rsidRPr="00CC57E6" w:rsidRDefault="00350557" w:rsidP="00CC57E6">
      <w:pPr>
        <w:rPr>
          <w:rFonts w:ascii="Calibri" w:eastAsia="Times New Roman" w:hAnsi="Calibri" w:cs="Times New Roman"/>
          <w:color w:val="0000FF"/>
          <w:u w:val="single"/>
        </w:rPr>
      </w:pPr>
    </w:p>
    <w:p w14:paraId="21514A63" w14:textId="77777777" w:rsidR="00CC57E6" w:rsidRDefault="00CC57E6" w:rsidP="000727EF">
      <w:pPr>
        <w:pStyle w:val="Heading2"/>
      </w:pPr>
      <w:bookmarkStart w:id="784" w:name="_Toc399938600"/>
      <w:r>
        <w:t>Common License Public Domain</w:t>
      </w:r>
      <w:bookmarkEnd w:id="784"/>
    </w:p>
    <w:p w14:paraId="469F8418" w14:textId="77777777" w:rsidR="00CC57E6" w:rsidRDefault="007C7B54" w:rsidP="00CC57E6">
      <w:pPr>
        <w:rPr>
          <w:rFonts w:ascii="Calibri" w:eastAsia="Times New Roman" w:hAnsi="Calibri" w:cs="Times New Roman"/>
          <w:color w:val="0000FF"/>
          <w:u w:val="single"/>
        </w:rPr>
      </w:pPr>
      <w:hyperlink r:id="rId36" w:anchor="publicdomainsoftware" w:history="1">
        <w:r w:rsidR="00CC57E6" w:rsidRPr="00034E5E">
          <w:rPr>
            <w:rFonts w:ascii="Calibri" w:eastAsia="Times New Roman" w:hAnsi="Calibri" w:cs="Times New Roman"/>
            <w:color w:val="0000FF"/>
            <w:u w:val="single"/>
          </w:rPr>
          <w:t>https://www.gnu.org/philosophy/categories.html#publicdomainsoftware</w:t>
        </w:r>
      </w:hyperlink>
      <w:r w:rsidR="00CC57E6">
        <w:rPr>
          <w:rFonts w:ascii="Calibri" w:eastAsia="Times New Roman" w:hAnsi="Calibri" w:cs="Times New Roman"/>
          <w:color w:val="0000FF"/>
          <w:u w:val="single"/>
        </w:rPr>
        <w:t xml:space="preserve"> </w:t>
      </w:r>
    </w:p>
    <w:p w14:paraId="71FCCECF" w14:textId="77777777" w:rsidR="00436E93" w:rsidRPr="00436E93" w:rsidRDefault="00436E93" w:rsidP="00436E93">
      <w:r w:rsidRPr="00436E93">
        <w:t>Free software is software that comes with permission for anyone to use, copy, and/or distribute, either verbatim or with modifications, either gratis or for a fee. In particular, this means that source code must be available. “If it's not source, it's not software.” This is a simplified description; see also the </w:t>
      </w:r>
      <w:hyperlink r:id="rId37" w:history="1">
        <w:r w:rsidRPr="00436E93">
          <w:rPr>
            <w:rStyle w:val="Hyperlink"/>
          </w:rPr>
          <w:t>full definition</w:t>
        </w:r>
      </w:hyperlink>
      <w:r w:rsidRPr="00436E93">
        <w:t>.</w:t>
      </w:r>
    </w:p>
    <w:p w14:paraId="0A96BF9B" w14:textId="77777777" w:rsidR="00436E93" w:rsidRPr="00436E93" w:rsidRDefault="00436E93" w:rsidP="00436E93">
      <w:r w:rsidRPr="00436E93">
        <w:t>If a program is free, then it can potentially be included in a free operating system such as GNU, or free versions of the </w:t>
      </w:r>
      <w:hyperlink r:id="rId38" w:history="1">
        <w:r w:rsidRPr="00436E93">
          <w:rPr>
            <w:rStyle w:val="Hyperlink"/>
          </w:rPr>
          <w:t>GNU/Linux system</w:t>
        </w:r>
      </w:hyperlink>
      <w:r w:rsidRPr="00436E93">
        <w:t>.</w:t>
      </w:r>
    </w:p>
    <w:p w14:paraId="54416012" w14:textId="77777777" w:rsidR="00436E93" w:rsidRPr="00436E93" w:rsidRDefault="00436E93" w:rsidP="00436E93">
      <w:r w:rsidRPr="00436E93">
        <w:t>There are many different ways to make a program free—many questions of detail, which could be decided in more than one way and still make the program free. Some of the possible variations are described below. For information on specific free software licenses, see the</w:t>
      </w:r>
      <w:hyperlink r:id="rId39" w:history="1">
        <w:r w:rsidRPr="00436E93">
          <w:rPr>
            <w:rStyle w:val="Hyperlink"/>
          </w:rPr>
          <w:t>license list</w:t>
        </w:r>
      </w:hyperlink>
      <w:r w:rsidRPr="00436E93">
        <w:t> page.</w:t>
      </w:r>
    </w:p>
    <w:p w14:paraId="6B0F664E" w14:textId="77777777" w:rsidR="00436E93" w:rsidRPr="00436E93" w:rsidRDefault="00436E93" w:rsidP="00436E93">
      <w:r w:rsidRPr="00436E93">
        <w:t>Free software is a matter of freedom, not price. But proprietary software companies typically use the term “free software” to refer to price. Sometimes they mean that you can obtain a binary copy at no charge; sometimes they mean that a copy is bundled with a computer that you are buying, and the price includes both. Either way, it has nothing to do with what we mean by free software in the GNU project.</w:t>
      </w:r>
    </w:p>
    <w:p w14:paraId="48D4C163" w14:textId="77777777" w:rsidR="00436E93" w:rsidRPr="00436E93" w:rsidRDefault="00436E93" w:rsidP="00436E93">
      <w:r w:rsidRPr="00436E93">
        <w:t>Because of this potential confusion, when a software company says its product is free software, always check the actual distribution terms to see whether users really have all the freedoms that free software implies. Sometimes it really is free software; sometimes it isn't.</w:t>
      </w:r>
    </w:p>
    <w:p w14:paraId="250BC0F8" w14:textId="77777777" w:rsidR="00436E93" w:rsidRPr="00436E93" w:rsidRDefault="00436E93" w:rsidP="00436E93">
      <w:r w:rsidRPr="00436E93">
        <w:t>Many languages have two separate words for “free” as in freedom and “free” as in zero price. For example, French has “libre” and “gratuit”. Not so English; there is a word “gratis” that refers unambiguously to price, but no common adjective that refers unambiguously to freedom. So if you are speaking another language, we suggest you translate “free” into your language to make it clearer. See our list of</w:t>
      </w:r>
      <w:hyperlink r:id="rId40" w:history="1">
        <w:r w:rsidRPr="00436E93">
          <w:rPr>
            <w:rStyle w:val="Hyperlink"/>
          </w:rPr>
          <w:t>translations of the term “free software”</w:t>
        </w:r>
      </w:hyperlink>
      <w:r w:rsidRPr="00436E93">
        <w:t> into various other languages.</w:t>
      </w:r>
    </w:p>
    <w:p w14:paraId="4EF6A0F1" w14:textId="77777777" w:rsidR="00436E93" w:rsidRPr="00436E93" w:rsidRDefault="00436E93" w:rsidP="00436E93">
      <w:r w:rsidRPr="00436E93">
        <w:t>Free software is often </w:t>
      </w:r>
      <w:hyperlink r:id="rId41" w:history="1">
        <w:r w:rsidRPr="00436E93">
          <w:rPr>
            <w:rStyle w:val="Hyperlink"/>
          </w:rPr>
          <w:t>more reliable</w:t>
        </w:r>
      </w:hyperlink>
      <w:r w:rsidRPr="00436E93">
        <w:t> than nonfree software.</w:t>
      </w:r>
    </w:p>
    <w:p w14:paraId="668915E4" w14:textId="77777777" w:rsidR="00436E93" w:rsidRPr="00436E93" w:rsidRDefault="00436E93" w:rsidP="00436E93">
      <w:r w:rsidRPr="00436E93">
        <w:t>Open source software</w:t>
      </w:r>
    </w:p>
    <w:p w14:paraId="3419AB96" w14:textId="77777777" w:rsidR="00436E93" w:rsidRPr="00436E93" w:rsidRDefault="00436E93" w:rsidP="00436E93">
      <w:r w:rsidRPr="00436E93">
        <w:t>The term “open source” software is used by some people to mean more or less the same category as free software. It is not exactly the same class of software: they accept some licenses that we consider too restrictive, and there are free software licenses they have not accepted. However, the differences in extension of the category are small: nearly all free software is open source, and nearly all open source software is free.</w:t>
      </w:r>
    </w:p>
    <w:p w14:paraId="57D87893" w14:textId="77777777" w:rsidR="00436E93" w:rsidRPr="00436E93" w:rsidRDefault="00436E93" w:rsidP="00436E93">
      <w:r w:rsidRPr="00436E93">
        <w:t>We prefer the term “</w:t>
      </w:r>
      <w:hyperlink r:id="rId42" w:history="1">
        <w:r w:rsidRPr="00436E93">
          <w:rPr>
            <w:rStyle w:val="Hyperlink"/>
          </w:rPr>
          <w:t>free software</w:t>
        </w:r>
      </w:hyperlink>
      <w:r w:rsidRPr="00436E93">
        <w:t>” because it refers to freedom—something that the term “open source“ does not do.</w:t>
      </w:r>
    </w:p>
    <w:p w14:paraId="26968C80" w14:textId="77777777" w:rsidR="00436E93" w:rsidRPr="00436E93" w:rsidRDefault="00436E93" w:rsidP="00436E93">
      <w:r w:rsidRPr="00436E93">
        <w:t>Public domain software</w:t>
      </w:r>
    </w:p>
    <w:p w14:paraId="7898CFF5" w14:textId="77777777" w:rsidR="00436E93" w:rsidRPr="00436E93" w:rsidRDefault="00436E93" w:rsidP="00436E93">
      <w:r w:rsidRPr="00436E93">
        <w:t>Public domain software is software that is not copyrighted. If the source code is in the public domain, that is a special case of</w:t>
      </w:r>
      <w:hyperlink r:id="rId43" w:anchor="Non-CopyleftedFreeSoftware" w:history="1">
        <w:r w:rsidRPr="00436E93">
          <w:rPr>
            <w:rStyle w:val="Hyperlink"/>
          </w:rPr>
          <w:t>noncopylefted free software</w:t>
        </w:r>
      </w:hyperlink>
      <w:r w:rsidRPr="00436E93">
        <w:t>, which means that some copies or modified versions may not be free at all.</w:t>
      </w:r>
    </w:p>
    <w:p w14:paraId="196ED275" w14:textId="77777777" w:rsidR="00436E93" w:rsidRPr="00436E93" w:rsidRDefault="00436E93" w:rsidP="00436E93">
      <w:r w:rsidRPr="00436E93">
        <w:lastRenderedPageBreak/>
        <w:t>In some cases, an executable program can be in the public domain but the source code is not available. This is not free software, because free software requires accessibility of source code. Meanwhile, most free software is not in the public domain; it is copyrighted, and the copyright holders have legally given permission for everyone to use it in freedom, using a free software license.</w:t>
      </w:r>
    </w:p>
    <w:p w14:paraId="4B8C8E12" w14:textId="77777777" w:rsidR="00436E93" w:rsidRPr="00436E93" w:rsidRDefault="00436E93" w:rsidP="00436E93">
      <w:r w:rsidRPr="00436E93">
        <w:t>Sometimes people use the term “public domain” in a loose fashion to mean </w:t>
      </w:r>
      <w:hyperlink r:id="rId44" w:anchor="FreeSoftware" w:history="1">
        <w:r w:rsidRPr="00436E93">
          <w:rPr>
            <w:rStyle w:val="Hyperlink"/>
          </w:rPr>
          <w:t>“free”</w:t>
        </w:r>
      </w:hyperlink>
      <w:r w:rsidRPr="00436E93">
        <w:t> or “available gratis.” However, “public domain” is a legal term and means, precisely, “not copyrighted”. For clarity, we recommend using “public domain” for that meaning only, and using other terms to convey the other meanings.</w:t>
      </w:r>
    </w:p>
    <w:p w14:paraId="6A3331E3" w14:textId="77777777" w:rsidR="00436E93" w:rsidRPr="00436E93" w:rsidRDefault="00436E93" w:rsidP="00436E93">
      <w:r w:rsidRPr="00436E93">
        <w:t>Under the Berne Convention, which most countries have signed, anything written down is automatically copyrighted. This includes programs. Therefore, if you want a program you have written to be in the public domain, you must take some legal steps to disclaim the copyright on it; otherwise, the program is copyrighted.</w:t>
      </w:r>
    </w:p>
    <w:p w14:paraId="490DBA24" w14:textId="77777777" w:rsidR="00436E93" w:rsidRPr="00436E93" w:rsidRDefault="00436E93" w:rsidP="00436E93">
      <w:r w:rsidRPr="00436E93">
        <w:t>Copylefted software</w:t>
      </w:r>
    </w:p>
    <w:p w14:paraId="2EAAC767" w14:textId="77777777" w:rsidR="00436E93" w:rsidRPr="00436E93" w:rsidRDefault="00436E93" w:rsidP="00436E93">
      <w:r w:rsidRPr="00436E93">
        <w:t>Copylefted software is free software whose distribution terms ensure that all copies of all versions carry more or less the same distribution terms. This means, for instance, that copyleft licenses generally disallow others to add additional requirements to the software (though a limited set of safe added requirements can be allowed) and require making source code available. This shields the program, and its modified versions, from some of the common ways of making a program proprietary.</w:t>
      </w:r>
    </w:p>
    <w:p w14:paraId="68B08977" w14:textId="77777777" w:rsidR="00436E93" w:rsidRPr="00436E93" w:rsidRDefault="00436E93" w:rsidP="00436E93">
      <w:r w:rsidRPr="00436E93">
        <w:t>Some copyleft licenses, such as GPL version 3, block other means of turning software proprietary, such as </w:t>
      </w:r>
      <w:hyperlink r:id="rId45" w:history="1">
        <w:r w:rsidRPr="00436E93">
          <w:rPr>
            <w:rStyle w:val="Hyperlink"/>
          </w:rPr>
          <w:t>tivoization</w:t>
        </w:r>
      </w:hyperlink>
      <w:r w:rsidRPr="00436E93">
        <w:t>.</w:t>
      </w:r>
    </w:p>
    <w:p w14:paraId="57968C45" w14:textId="77777777" w:rsidR="00436E93" w:rsidRPr="00436E93" w:rsidRDefault="00436E93" w:rsidP="00436E93">
      <w:r w:rsidRPr="00436E93">
        <w:t>In the GNU Project, we copyleft almost all the software we write, because our goal is to give every user the freedoms implied by the term “free software.” See our </w:t>
      </w:r>
      <w:hyperlink r:id="rId46" w:history="1">
        <w:r w:rsidRPr="00436E93">
          <w:rPr>
            <w:rStyle w:val="Hyperlink"/>
          </w:rPr>
          <w:t>copyleft article</w:t>
        </w:r>
      </w:hyperlink>
      <w:r w:rsidRPr="00436E93">
        <w:t> for more explanation of how copyleft works and why we use it.</w:t>
      </w:r>
    </w:p>
    <w:p w14:paraId="45901E70" w14:textId="77777777" w:rsidR="00436E93" w:rsidRPr="00436E93" w:rsidRDefault="00436E93" w:rsidP="00436E93">
      <w:r w:rsidRPr="00436E93">
        <w:t>Copyleft is a general concept; to copyleft an actual program, you need to use a specific set of distribution terms. There are many possible ways to write copyleft distribution terms, so in principle there can be many copyleft free software licenses. However, in actual practice nearly all copylefted software uses the </w:t>
      </w:r>
      <w:hyperlink r:id="rId47" w:history="1">
        <w:r w:rsidRPr="00436E93">
          <w:rPr>
            <w:rStyle w:val="Hyperlink"/>
          </w:rPr>
          <w:t>GNU General Public License</w:t>
        </w:r>
      </w:hyperlink>
      <w:r w:rsidRPr="00436E93">
        <w:t>. Two different copyleft licenses are usually “incompatible”, which means it is illegal to merge the code using one license with the code using the other license; therefore, it is good for the community if people use a single copyleft license.</w:t>
      </w:r>
    </w:p>
    <w:p w14:paraId="44EC93B1" w14:textId="77777777" w:rsidR="00436E93" w:rsidRPr="00436E93" w:rsidRDefault="00436E93" w:rsidP="00436E93">
      <w:r w:rsidRPr="00436E93">
        <w:t>Noncopylefted free software</w:t>
      </w:r>
    </w:p>
    <w:p w14:paraId="42EAC172" w14:textId="77777777" w:rsidR="00436E93" w:rsidRPr="00436E93" w:rsidRDefault="00436E93" w:rsidP="00436E93">
      <w:r w:rsidRPr="00436E93">
        <w:t>Noncopylefted free software comes from the author with permission to redistribute and modify, and also to add additional restrictions to it.</w:t>
      </w:r>
    </w:p>
    <w:p w14:paraId="430C0B94" w14:textId="77777777" w:rsidR="00436E93" w:rsidRPr="00436E93" w:rsidRDefault="00436E93" w:rsidP="00436E93">
      <w:r w:rsidRPr="00436E93">
        <w:t>If a program is free but not copylefted, then some copies or modified versions may not be free at all. A software company can compile the program, with or without modifications, and distribute the executable file as a </w:t>
      </w:r>
      <w:hyperlink r:id="rId48" w:anchor="ProprietarySoftware" w:history="1">
        <w:r w:rsidRPr="00436E93">
          <w:rPr>
            <w:rStyle w:val="Hyperlink"/>
          </w:rPr>
          <w:t>proprietary</w:t>
        </w:r>
      </w:hyperlink>
      <w:r w:rsidRPr="00436E93">
        <w:t> software product.</w:t>
      </w:r>
    </w:p>
    <w:p w14:paraId="40250C73" w14:textId="77777777" w:rsidR="00436E93" w:rsidRPr="00436E93" w:rsidRDefault="00436E93" w:rsidP="00436E93">
      <w:r w:rsidRPr="00436E93">
        <w:t>The </w:t>
      </w:r>
      <w:hyperlink r:id="rId49" w:history="1">
        <w:r w:rsidRPr="00436E93">
          <w:rPr>
            <w:rStyle w:val="Hyperlink"/>
          </w:rPr>
          <w:t>X Window System</w:t>
        </w:r>
      </w:hyperlink>
      <w:r w:rsidRPr="00436E93">
        <w:t> illustrates this. The X Consortium releases X11 with distribution terms that make it noncopylefted free software. If you wish, you can get a copy which has those distribution terms and is free. However, there are nonfree versions as well, and there are (or at least were) popular workstations and PC graphics boards for which nonfree versions are the only ones that work. If you are using this hardware, X11 is not free software for you. </w:t>
      </w:r>
      <w:hyperlink r:id="rId50" w:history="1">
        <w:r w:rsidRPr="00436E93">
          <w:rPr>
            <w:rStyle w:val="Hyperlink"/>
          </w:rPr>
          <w:t>The developers of X11 even made X11 nonfree</w:t>
        </w:r>
      </w:hyperlink>
      <w:r w:rsidRPr="00436E93">
        <w:t xml:space="preserve"> for a while; they </w:t>
      </w:r>
      <w:r w:rsidRPr="00436E93">
        <w:lastRenderedPageBreak/>
        <w:t>were able to do this because others had contributed their code under the same noncopyleft license.</w:t>
      </w:r>
    </w:p>
    <w:p w14:paraId="685B6FE4" w14:textId="77777777" w:rsidR="00436E93" w:rsidRPr="00436E93" w:rsidRDefault="00436E93" w:rsidP="00436E93">
      <w:r w:rsidRPr="00436E93">
        <w:t>Lax permissive licensed software</w:t>
      </w:r>
    </w:p>
    <w:p w14:paraId="16E06F0C" w14:textId="77777777" w:rsidR="00436E93" w:rsidRPr="00436E93" w:rsidRDefault="00436E93" w:rsidP="00436E93">
      <w:r w:rsidRPr="00436E93">
        <w:t>Lax permissive licenses include the X11 license and the </w:t>
      </w:r>
      <w:hyperlink r:id="rId51" w:history="1">
        <w:r w:rsidRPr="00436E93">
          <w:rPr>
            <w:rStyle w:val="Hyperlink"/>
          </w:rPr>
          <w:t>two BSD licenses</w:t>
        </w:r>
      </w:hyperlink>
      <w:r w:rsidRPr="00436E93">
        <w:t>. These licenses permit almost any use of the code, including distributing proprietary binaries with or without changing the source code.</w:t>
      </w:r>
    </w:p>
    <w:p w14:paraId="3B10E472" w14:textId="77777777" w:rsidR="00436E93" w:rsidRPr="00436E93" w:rsidRDefault="00436E93" w:rsidP="00436E93">
      <w:r w:rsidRPr="00436E93">
        <w:t>GPL-covered software</w:t>
      </w:r>
    </w:p>
    <w:p w14:paraId="1218AF07" w14:textId="77777777" w:rsidR="00436E93" w:rsidRPr="00436E93" w:rsidRDefault="00436E93" w:rsidP="00436E93">
      <w:r w:rsidRPr="00436E93">
        <w:t>The </w:t>
      </w:r>
      <w:hyperlink r:id="rId52" w:history="1">
        <w:r w:rsidRPr="00436E93">
          <w:rPr>
            <w:rStyle w:val="Hyperlink"/>
          </w:rPr>
          <w:t>GNU GPL (General Public License)</w:t>
        </w:r>
      </w:hyperlink>
      <w:r w:rsidRPr="00436E93">
        <w:t> is one specific set of distribution terms for copylefting a program. The GNU Project uses it as the distribution terms for most GNU software.</w:t>
      </w:r>
    </w:p>
    <w:p w14:paraId="57FF4934" w14:textId="77777777" w:rsidR="00436E93" w:rsidRPr="00436E93" w:rsidRDefault="00436E93" w:rsidP="00436E93">
      <w:r w:rsidRPr="00436E93">
        <w:t>To equate free software with GPL-covered software is therefore an error.</w:t>
      </w:r>
    </w:p>
    <w:p w14:paraId="77A8296D" w14:textId="77777777" w:rsidR="00436E93" w:rsidRPr="00436E93" w:rsidRDefault="00436E93" w:rsidP="00436E93">
      <w:r w:rsidRPr="00436E93">
        <w:t>The GNU operating system</w:t>
      </w:r>
    </w:p>
    <w:p w14:paraId="094A3D20" w14:textId="77777777" w:rsidR="00436E93" w:rsidRPr="00436E93" w:rsidRDefault="00436E93" w:rsidP="00436E93">
      <w:r w:rsidRPr="00436E93">
        <w:t>The </w:t>
      </w:r>
      <w:hyperlink r:id="rId53" w:history="1">
        <w:r w:rsidRPr="00436E93">
          <w:rPr>
            <w:rStyle w:val="Hyperlink"/>
          </w:rPr>
          <w:t>GNU operating system</w:t>
        </w:r>
      </w:hyperlink>
      <w:r w:rsidRPr="00436E93">
        <w:t> is the Unix-like operating system, which is entirely free software, that we in the GNU Project have developed since 1984.</w:t>
      </w:r>
    </w:p>
    <w:p w14:paraId="0017B84A" w14:textId="77777777" w:rsidR="00436E93" w:rsidRPr="00436E93" w:rsidRDefault="00436E93" w:rsidP="00436E93">
      <w:r w:rsidRPr="00436E93">
        <w:t>A Unix-like operating system consists of many programs. The GNU system includes all of the </w:t>
      </w:r>
      <w:hyperlink r:id="rId54" w:anchor="GNUsoftware" w:history="1">
        <w:r w:rsidRPr="00436E93">
          <w:rPr>
            <w:rStyle w:val="Hyperlink"/>
          </w:rPr>
          <w:t>offical GNU packages</w:t>
        </w:r>
      </w:hyperlink>
      <w:r w:rsidRPr="00436E93">
        <w:t>. It also includes many other packages, such as the X Window System and TeX, which are not GNU software.</w:t>
      </w:r>
    </w:p>
    <w:p w14:paraId="2905A32F" w14:textId="77777777" w:rsidR="00436E93" w:rsidRPr="00436E93" w:rsidRDefault="00436E93" w:rsidP="00436E93">
      <w:r w:rsidRPr="00436E93">
        <w:t>The first test release of the complete GNU system was in 1996. This includes the GNU Hurd, our kernel, developed since 1990. In 2001 the GNU system (including the GNU Hurd) began working fairly reliably, but the Hurd still lacks some important features, so it is not widely used. Meanwhile, the </w:t>
      </w:r>
      <w:hyperlink r:id="rId55" w:history="1">
        <w:r w:rsidRPr="00436E93">
          <w:rPr>
            <w:rStyle w:val="Hyperlink"/>
          </w:rPr>
          <w:t>GNU/Linux system</w:t>
        </w:r>
      </w:hyperlink>
      <w:r w:rsidRPr="00436E93">
        <w:t>, an offshoot of the GNU operating system which uses Linux as the kernel instead of the GNU Hurd, has been a great success since the 90s. As this shows, the GNU system is not a single static set of programs; users and distributors may select different packages according to their needs and desires. The result is still a variant of the GNU system.</w:t>
      </w:r>
    </w:p>
    <w:p w14:paraId="585213AC" w14:textId="77777777" w:rsidR="00436E93" w:rsidRPr="00436E93" w:rsidRDefault="00436E93" w:rsidP="00436E93">
      <w:r w:rsidRPr="00436E93">
        <w:t>Since the purpose of GNU is to be free, every single component in the GNU operating system is free software. They don't all have to be copylefted, however; any kind of free software is legally suitable to include if it helps meet technical goals.</w:t>
      </w:r>
    </w:p>
    <w:p w14:paraId="5FC98D8A" w14:textId="77777777" w:rsidR="00436E93" w:rsidRPr="00436E93" w:rsidRDefault="00436E93" w:rsidP="00436E93">
      <w:r w:rsidRPr="00436E93">
        <w:t>GNU programs</w:t>
      </w:r>
    </w:p>
    <w:p w14:paraId="5247E217" w14:textId="77777777" w:rsidR="00436E93" w:rsidRPr="00436E93" w:rsidRDefault="00436E93" w:rsidP="00436E93">
      <w:r w:rsidRPr="00436E93">
        <w:t>“GNU programs” is equivalent to </w:t>
      </w:r>
      <w:hyperlink r:id="rId56" w:anchor="GNUsoftware" w:history="1">
        <w:r w:rsidRPr="00436E93">
          <w:rPr>
            <w:rStyle w:val="Hyperlink"/>
          </w:rPr>
          <w:t>GNU software.</w:t>
        </w:r>
      </w:hyperlink>
      <w:r w:rsidRPr="00436E93">
        <w:t> A program Foo is a GNU program if it is GNU software. We also sometimes say it is a “GNU package”.</w:t>
      </w:r>
    </w:p>
    <w:p w14:paraId="2AB968F8" w14:textId="77777777" w:rsidR="00436E93" w:rsidRPr="00436E93" w:rsidRDefault="00436E93" w:rsidP="00436E93">
      <w:r w:rsidRPr="00436E93">
        <w:t>GNU software</w:t>
      </w:r>
    </w:p>
    <w:p w14:paraId="25FCB90E" w14:textId="77777777" w:rsidR="00436E93" w:rsidRPr="00436E93" w:rsidRDefault="007C7B54" w:rsidP="00436E93">
      <w:hyperlink r:id="rId57" w:history="1">
        <w:r w:rsidR="00436E93" w:rsidRPr="00436E93">
          <w:rPr>
            <w:rStyle w:val="Hyperlink"/>
          </w:rPr>
          <w:t>GNU software</w:t>
        </w:r>
      </w:hyperlink>
      <w:r w:rsidR="00436E93" w:rsidRPr="00436E93">
        <w:t> is software that is released under the auspices of the </w:t>
      </w:r>
      <w:hyperlink r:id="rId58" w:history="1">
        <w:r w:rsidR="00436E93" w:rsidRPr="00436E93">
          <w:rPr>
            <w:rStyle w:val="Hyperlink"/>
          </w:rPr>
          <w:t>GNU Project</w:t>
        </w:r>
      </w:hyperlink>
      <w:r w:rsidR="00436E93" w:rsidRPr="00436E93">
        <w:t>. If a program is GNU software, we also say that it is a GNU program or a GNU package. The README or manual of a GNU package should say it is one; also, the </w:t>
      </w:r>
      <w:hyperlink r:id="rId59" w:history="1">
        <w:r w:rsidR="00436E93" w:rsidRPr="00436E93">
          <w:rPr>
            <w:rStyle w:val="Hyperlink"/>
          </w:rPr>
          <w:t>Free Software Directory</w:t>
        </w:r>
      </w:hyperlink>
      <w:r w:rsidR="00436E93" w:rsidRPr="00436E93">
        <w:t>identifies all GNU packages.</w:t>
      </w:r>
    </w:p>
    <w:p w14:paraId="6B540215" w14:textId="77777777" w:rsidR="00436E93" w:rsidRPr="00436E93" w:rsidRDefault="00436E93" w:rsidP="00436E93">
      <w:r w:rsidRPr="00436E93">
        <w:t>Most GNU software is </w:t>
      </w:r>
      <w:hyperlink r:id="rId60" w:history="1">
        <w:r w:rsidRPr="00436E93">
          <w:rPr>
            <w:rStyle w:val="Hyperlink"/>
          </w:rPr>
          <w:t>copylefted</w:t>
        </w:r>
      </w:hyperlink>
      <w:r w:rsidRPr="00436E93">
        <w:t>, but not all; however, all GNU software must be </w:t>
      </w:r>
      <w:hyperlink r:id="rId61" w:history="1">
        <w:r w:rsidRPr="00436E93">
          <w:rPr>
            <w:rStyle w:val="Hyperlink"/>
          </w:rPr>
          <w:t>free software</w:t>
        </w:r>
      </w:hyperlink>
      <w:r w:rsidRPr="00436E93">
        <w:t>.</w:t>
      </w:r>
    </w:p>
    <w:p w14:paraId="10E0E215" w14:textId="77777777" w:rsidR="00436E93" w:rsidRPr="00436E93" w:rsidRDefault="00436E93" w:rsidP="00436E93">
      <w:r w:rsidRPr="00436E93">
        <w:t>Some GNU software was written by </w:t>
      </w:r>
      <w:hyperlink r:id="rId62" w:history="1">
        <w:r w:rsidRPr="00436E93">
          <w:rPr>
            <w:rStyle w:val="Hyperlink"/>
          </w:rPr>
          <w:t>staff</w:t>
        </w:r>
      </w:hyperlink>
      <w:r w:rsidRPr="00436E93">
        <w:t> of the </w:t>
      </w:r>
      <w:hyperlink r:id="rId63" w:history="1">
        <w:r w:rsidRPr="00436E93">
          <w:rPr>
            <w:rStyle w:val="Hyperlink"/>
          </w:rPr>
          <w:t>Free Software Foundation</w:t>
        </w:r>
      </w:hyperlink>
      <w:r w:rsidRPr="00436E93">
        <w:t>, but most GNU software comes from many </w:t>
      </w:r>
      <w:hyperlink r:id="rId64" w:history="1">
        <w:r w:rsidRPr="00436E93">
          <w:rPr>
            <w:rStyle w:val="Hyperlink"/>
          </w:rPr>
          <w:t>volunteers</w:t>
        </w:r>
      </w:hyperlink>
      <w:r w:rsidRPr="00436E93">
        <w:t>. (Some of these volunteers are paid by companies or universities, but they are volunteers for us.) Some contributed software is copyrighted by the Free Software Foundation; some is copyrighted by the contributors who wrote it.</w:t>
      </w:r>
    </w:p>
    <w:p w14:paraId="1E4DFC40" w14:textId="77777777" w:rsidR="00436E93" w:rsidRPr="00436E93" w:rsidRDefault="00436E93" w:rsidP="00436E93">
      <w:r w:rsidRPr="00436E93">
        <w:t>FSF-copyrighted GNU software</w:t>
      </w:r>
    </w:p>
    <w:p w14:paraId="30D2D4B4" w14:textId="77777777" w:rsidR="00436E93" w:rsidRPr="00436E93" w:rsidRDefault="00436E93" w:rsidP="00436E93">
      <w:r w:rsidRPr="00436E93">
        <w:lastRenderedPageBreak/>
        <w:t>The developers of GNU packages can transfer the copyright to the FSF, or they can keep it. The choice is theirs.</w:t>
      </w:r>
    </w:p>
    <w:p w14:paraId="2336D2BC" w14:textId="77777777" w:rsidR="00436E93" w:rsidRPr="00436E93" w:rsidRDefault="00436E93" w:rsidP="00436E93">
      <w:r w:rsidRPr="00436E93">
        <w:t>If they have transfered the copyright to the FSF, the program is FSF-copyrighted GNU software, and the FSF can enforce its license. If they have kept the copyright, enforcing the license is their responsibility.</w:t>
      </w:r>
    </w:p>
    <w:p w14:paraId="093F4BDE" w14:textId="77777777" w:rsidR="00436E93" w:rsidRPr="00436E93" w:rsidRDefault="00436E93" w:rsidP="00436E93">
      <w:r w:rsidRPr="00436E93">
        <w:t>The FSF does not accept copyright assignments of software that is not an official GNU package, as a rule.</w:t>
      </w:r>
    </w:p>
    <w:p w14:paraId="5C4E47C2" w14:textId="77777777" w:rsidR="00436E93" w:rsidRPr="00436E93" w:rsidRDefault="00436E93" w:rsidP="00436E93">
      <w:r w:rsidRPr="00436E93">
        <w:t>Nonfree software</w:t>
      </w:r>
    </w:p>
    <w:p w14:paraId="4223BB96" w14:textId="77777777" w:rsidR="00436E93" w:rsidRPr="00436E93" w:rsidRDefault="00436E93" w:rsidP="00436E93">
      <w:r w:rsidRPr="00436E93">
        <w:t>Nonfree software is any software that is not free. Its use, redistribution or modification is prohibited, or requires you to ask for permission, or is restricted so much that you effectively can't do it freely.</w:t>
      </w:r>
    </w:p>
    <w:p w14:paraId="6FE048B9" w14:textId="77777777" w:rsidR="00436E93" w:rsidRPr="00436E93" w:rsidRDefault="00436E93" w:rsidP="00436E93">
      <w:r w:rsidRPr="00436E93">
        <w:t>Proprietary software</w:t>
      </w:r>
    </w:p>
    <w:p w14:paraId="0A52DC3E" w14:textId="77777777" w:rsidR="00436E93" w:rsidRPr="00436E93" w:rsidRDefault="00436E93" w:rsidP="00436E93">
      <w:r w:rsidRPr="00436E93">
        <w:t>Proprietary software is another name for nonfree software. In the past we subdivided nonfree software into “semifree software”, which could be modified and redistributed noncommercially, and “ proprietary software”, which could not be. But we have dropped that distinction and now use “proprietary software” as synonymous with nonfree software.</w:t>
      </w:r>
    </w:p>
    <w:p w14:paraId="27D7F3E4" w14:textId="77777777" w:rsidR="00436E93" w:rsidRPr="00436E93" w:rsidRDefault="00436E93" w:rsidP="00436E93">
      <w:r w:rsidRPr="00436E93">
        <w:t>The Free Software Foundation follows the rule that we cannot install any proprietary program on our computers except temporarily for the specific purpose of writing a free replacement for that very program. Aside from that, we feel there is no possible excuse for installing a proprietary program.</w:t>
      </w:r>
    </w:p>
    <w:p w14:paraId="22B4429A" w14:textId="77777777" w:rsidR="00436E93" w:rsidRPr="00436E93" w:rsidRDefault="00436E93" w:rsidP="00436E93">
      <w:r w:rsidRPr="00436E93">
        <w:t>For example, we felt justified in installing Unix on our computer in the 1980s, because we were using it to write a free replacement for Unix. Nowadays, since free operating systems are available, the excuse is no longer applicable; we do not use any nonfree operating systems, and any new computer we install must run a completely free operating system.</w:t>
      </w:r>
    </w:p>
    <w:p w14:paraId="786BE070" w14:textId="77777777" w:rsidR="00436E93" w:rsidRPr="00436E93" w:rsidRDefault="00436E93" w:rsidP="00436E93">
      <w:r w:rsidRPr="00436E93">
        <w:t>We don't insist that users of GNU, or contributors to GNU, have to live by this rule. It is a rule we made for ourselves. But we hope you will follow it too, for your freedom's sake.</w:t>
      </w:r>
    </w:p>
    <w:p w14:paraId="5D8E285D" w14:textId="77777777" w:rsidR="00436E93" w:rsidRPr="00436E93" w:rsidRDefault="00436E93" w:rsidP="00436E93">
      <w:r w:rsidRPr="00436E93">
        <w:t>Freeware</w:t>
      </w:r>
    </w:p>
    <w:p w14:paraId="31AF6568" w14:textId="77777777" w:rsidR="00436E93" w:rsidRPr="00436E93" w:rsidRDefault="00436E93" w:rsidP="00436E93">
      <w:r w:rsidRPr="00436E93">
        <w:t>The term “freeware” has no clear accepted definition, but it is commonly used for packages which permit redistribution but not modification (and their source code is not available). These packages are not free software, so please don't use “freeware” to refer to free software.</w:t>
      </w:r>
    </w:p>
    <w:p w14:paraId="30D216A8" w14:textId="77777777" w:rsidR="00436E93" w:rsidRPr="00436E93" w:rsidRDefault="00436E93" w:rsidP="00436E93">
      <w:r w:rsidRPr="00436E93">
        <w:t>Shareware</w:t>
      </w:r>
    </w:p>
    <w:p w14:paraId="06BBF6A3" w14:textId="77777777" w:rsidR="00436E93" w:rsidRPr="00436E93" w:rsidRDefault="00436E93" w:rsidP="00436E93">
      <w:r w:rsidRPr="00436E93">
        <w:t>Shareware is software which comes with permission for people to redistribute copies, but says that anyone who continues to use a copy isrequired to pay a license fee.</w:t>
      </w:r>
    </w:p>
    <w:p w14:paraId="73F18941" w14:textId="77777777" w:rsidR="00436E93" w:rsidRPr="00436E93" w:rsidRDefault="00436E93" w:rsidP="00436E93">
      <w:r w:rsidRPr="00436E93">
        <w:t>Shareware is not free software, or even semifree. There are two reasons it is not:</w:t>
      </w:r>
    </w:p>
    <w:p w14:paraId="142B6BBE" w14:textId="77777777" w:rsidR="00436E93" w:rsidRPr="00436E93" w:rsidRDefault="00436E93" w:rsidP="00436E93">
      <w:r w:rsidRPr="00436E93">
        <w:t>For most shareware, source code is not available; thus, you cannot modify the program at all.</w:t>
      </w:r>
    </w:p>
    <w:p w14:paraId="60D10581" w14:textId="77777777" w:rsidR="00436E93" w:rsidRPr="00436E93" w:rsidRDefault="00436E93" w:rsidP="00436E93">
      <w:r w:rsidRPr="00436E93">
        <w:t>Shareware does not come with permission to make a copy and install it without paying a license fee, not even for individuals engaging in nonprofit activity. (In practice, people often disregard the distribution terms and do this anyway, but the terms don't permit it.)</w:t>
      </w:r>
    </w:p>
    <w:p w14:paraId="4DCD0984" w14:textId="77777777" w:rsidR="00436E93" w:rsidRPr="00436E93" w:rsidRDefault="00436E93" w:rsidP="00436E93">
      <w:r w:rsidRPr="00436E93">
        <w:t>Private software</w:t>
      </w:r>
    </w:p>
    <w:p w14:paraId="4DF2FD1F" w14:textId="77777777" w:rsidR="00436E93" w:rsidRPr="00436E93" w:rsidRDefault="00436E93" w:rsidP="00436E93">
      <w:r w:rsidRPr="00436E93">
        <w:lastRenderedPageBreak/>
        <w:t>Private or custom software is software developed for one user (typically an organization or company). That user keeps it and uses it, and does not release it to the public either as source code or as binaries.</w:t>
      </w:r>
    </w:p>
    <w:p w14:paraId="7DE564E0" w14:textId="77777777" w:rsidR="00436E93" w:rsidRPr="00436E93" w:rsidRDefault="00436E93" w:rsidP="00436E93">
      <w:r w:rsidRPr="00436E93">
        <w:t>A private program is free software (in a somewhat trivial sense) if its sole user has the four freedoms. In particular, if the user has full rights to the private program, the program is free. However, if the user distributes copies to others and does not provide the four freedoms with those copies, those copies are not free software.</w:t>
      </w:r>
    </w:p>
    <w:p w14:paraId="645BE4AD" w14:textId="77777777" w:rsidR="00436E93" w:rsidRPr="00436E93" w:rsidRDefault="00436E93" w:rsidP="00436E93">
      <w:r w:rsidRPr="00436E93">
        <w:t>Free software is a matter of freedom, not access. In general we do not believe it is wrong to develop a program and not release it. There are occasions when a program is so important that one might argue that withholding it from the public is doing wrong to humanity. However, such cases are rare. Most programs are not that important, and declining to release them is not particularly wrong. Thus, there is no conflict between the development of private or custom software and the principles of the free software movement.</w:t>
      </w:r>
    </w:p>
    <w:p w14:paraId="3460B211" w14:textId="77777777" w:rsidR="00436E93" w:rsidRPr="00436E93" w:rsidRDefault="00436E93" w:rsidP="00436E93">
      <w:r w:rsidRPr="00436E93">
        <w:t>Nearly all employment for programmers is in development of custom software; therefore most programming jobs are, or could be, done in a way compatible with the free software movement.</w:t>
      </w:r>
    </w:p>
    <w:p w14:paraId="7C9BFB42" w14:textId="77777777" w:rsidR="00436E93" w:rsidRPr="00436E93" w:rsidRDefault="00436E93" w:rsidP="00436E93">
      <w:r w:rsidRPr="00436E93">
        <w:t>Commercial software</w:t>
      </w:r>
    </w:p>
    <w:p w14:paraId="0702FEF4" w14:textId="77777777" w:rsidR="00436E93" w:rsidRPr="00436E93" w:rsidRDefault="00436E93" w:rsidP="00436E93">
      <w:r w:rsidRPr="00436E93">
        <w:t>“Commercial” and “proprietary” are not the same! Commercial software is software developed by a business as part of its business. Most commercial software is </w:t>
      </w:r>
      <w:hyperlink r:id="rId65" w:anchor="ProprietarySoftware" w:history="1">
        <w:r w:rsidRPr="00436E93">
          <w:rPr>
            <w:rStyle w:val="Hyperlink"/>
          </w:rPr>
          <w:t>proprietary</w:t>
        </w:r>
      </w:hyperlink>
      <w:r w:rsidRPr="00436E93">
        <w:t>, but there is commercial free software, and there is noncommercial nonfree software.</w:t>
      </w:r>
    </w:p>
    <w:p w14:paraId="18FB8061" w14:textId="77777777" w:rsidR="00436E93" w:rsidRPr="00436E93" w:rsidRDefault="00436E93" w:rsidP="00436E93">
      <w:r w:rsidRPr="00436E93">
        <w:t>For example, GNU Ada is developed by a company. It is always distributed under the terms of the GNU GPL, and every copy is free software; but its developers sell support contracts. When their salesmen speak to prospective customers, sometimes the customers say, “We would feel safer with a commercial compiler.” The salesmen reply, “GNU Ada is a commercial compiler; it happens to be free software.”</w:t>
      </w:r>
    </w:p>
    <w:p w14:paraId="0378C363" w14:textId="77777777" w:rsidR="00436E93" w:rsidRPr="00436E93" w:rsidRDefault="00436E93" w:rsidP="00436E93">
      <w:r w:rsidRPr="00436E93">
        <w:t>For the GNU Project, the priorities are in the other order: the important thing is that GNU Ada is free software; that it is commercial is just a detail. However, the additional development of GNU Ada that results from its being commercial is definitely beneficial.</w:t>
      </w:r>
    </w:p>
    <w:p w14:paraId="4AEC5EA4" w14:textId="77777777" w:rsidR="00436E93" w:rsidRPr="00436E93" w:rsidRDefault="00436E93" w:rsidP="00436E93">
      <w:r w:rsidRPr="00436E93">
        <w:t>Please help spread the awareness that free commercial software is possible. You can do this by making an effort not to say “commercial” when you mean “proprietary.”</w:t>
      </w:r>
    </w:p>
    <w:p w14:paraId="04CD938D" w14:textId="77777777" w:rsidR="00436E93" w:rsidRPr="00CC57E6" w:rsidRDefault="00436E93" w:rsidP="00CC57E6"/>
    <w:p w14:paraId="709B552C" w14:textId="77777777" w:rsidR="00CC57E6" w:rsidRDefault="00CC57E6" w:rsidP="000727EF">
      <w:pPr>
        <w:pStyle w:val="Heading2"/>
      </w:pPr>
      <w:bookmarkStart w:id="785" w:name="_Toc399938601"/>
      <w:r>
        <w:t>Common License Python</w:t>
      </w:r>
      <w:bookmarkEnd w:id="785"/>
    </w:p>
    <w:p w14:paraId="121F6BA1" w14:textId="77777777" w:rsidR="00CC57E6" w:rsidRPr="00CC57E6" w:rsidRDefault="007C7B54" w:rsidP="00CC57E6">
      <w:hyperlink r:id="rId66" w:history="1">
        <w:r w:rsidR="00CC57E6" w:rsidRPr="00034E5E">
          <w:rPr>
            <w:rFonts w:ascii="Calibri" w:eastAsia="Times New Roman" w:hAnsi="Calibri" w:cs="Times New Roman"/>
            <w:color w:val="0000FF"/>
            <w:u w:val="single"/>
          </w:rPr>
          <w:t>http://opensource.org/licenses/Python-2.0</w:t>
        </w:r>
      </w:hyperlink>
      <w:r w:rsidR="00CC57E6">
        <w:rPr>
          <w:rFonts w:ascii="Calibri" w:eastAsia="Times New Roman" w:hAnsi="Calibri" w:cs="Times New Roman"/>
          <w:color w:val="0000FF"/>
          <w:u w:val="single"/>
        </w:rPr>
        <w:t xml:space="preserve"> </w:t>
      </w:r>
    </w:p>
    <w:p w14:paraId="58B24487" w14:textId="77777777" w:rsidR="00436E93" w:rsidRPr="00436E93" w:rsidRDefault="00436E93" w:rsidP="00436E93">
      <w:bookmarkStart w:id="786" w:name="_Toc399938602"/>
      <w:r w:rsidRPr="00436E93">
        <w:t>Python License, Version 2 (Python-2.0)</w:t>
      </w:r>
    </w:p>
    <w:p w14:paraId="49FBE1FC" w14:textId="77777777" w:rsidR="00436E93" w:rsidRPr="00436E93" w:rsidRDefault="00436E93" w:rsidP="00436E93">
      <w:r w:rsidRPr="00436E93">
        <w:t>PYTHON SOFTWARE FOUNDATION LICENSE VERSION 2</w:t>
      </w:r>
      <w:r w:rsidRPr="00436E93">
        <w:br/>
        <w:t>--------------------------------------------</w:t>
      </w:r>
    </w:p>
    <w:p w14:paraId="5F194C73" w14:textId="77777777" w:rsidR="00436E93" w:rsidRPr="00436E93" w:rsidRDefault="00436E93" w:rsidP="00436E93">
      <w:r w:rsidRPr="00436E93">
        <w:t>1. This LICENSE AGREEMENT is between the Python Software Foundation</w:t>
      </w:r>
      <w:r w:rsidRPr="00436E93">
        <w:br/>
        <w:t>("PSF"), and the Individual or Organization ("Licensee") accessing and</w:t>
      </w:r>
      <w:r w:rsidRPr="00436E93">
        <w:br/>
        <w:t>otherwise using this software ("Python") in source or binary form and</w:t>
      </w:r>
      <w:r w:rsidRPr="00436E93">
        <w:br/>
        <w:t>its associated documentation.</w:t>
      </w:r>
    </w:p>
    <w:p w14:paraId="6896B1B0" w14:textId="77777777" w:rsidR="00436E93" w:rsidRPr="00436E93" w:rsidRDefault="00436E93" w:rsidP="00436E93">
      <w:r w:rsidRPr="00436E93">
        <w:lastRenderedPageBreak/>
        <w:t>2. Subject to the terms and conditions of this License Agreement, PSF</w:t>
      </w:r>
      <w:r w:rsidRPr="00436E93">
        <w:br/>
        <w:t>hereby grants Licensee a nonexclusive, royalty-free, world-wide</w:t>
      </w:r>
      <w:r w:rsidRPr="00436E93">
        <w:br/>
        <w:t>license to reproduce, analyze, test, perform and/or display publicly,</w:t>
      </w:r>
      <w:r w:rsidRPr="00436E93">
        <w:br/>
        <w:t>prepare derivative works, distribute, and otherwise use Python</w:t>
      </w:r>
      <w:r w:rsidRPr="00436E93">
        <w:br/>
        <w:t>alone or in any derivative version, provided, however, that PSF's</w:t>
      </w:r>
      <w:r w:rsidRPr="00436E93">
        <w:br/>
        <w:t>License Agreement and PSF's notice of copyright, i.e., "Copyright (c)</w:t>
      </w:r>
      <w:r w:rsidRPr="00436E93">
        <w:br/>
        <w:t>2001, 2002, 2003, 2004, 2005, 2006 Python Software Foundation; All Rights</w:t>
      </w:r>
      <w:r w:rsidRPr="00436E93">
        <w:br/>
        <w:t>Reserved" are retained in Python alone or in any derivative version</w:t>
      </w:r>
      <w:r w:rsidRPr="00436E93">
        <w:br/>
        <w:t>prepared by Licensee.</w:t>
      </w:r>
    </w:p>
    <w:p w14:paraId="782BABF0" w14:textId="77777777" w:rsidR="00436E93" w:rsidRPr="00436E93" w:rsidRDefault="00436E93" w:rsidP="00436E93">
      <w:r w:rsidRPr="00436E93">
        <w:t>3. In the event Licensee prepares a derivative work that is based on</w:t>
      </w:r>
      <w:r w:rsidRPr="00436E93">
        <w:br/>
        <w:t>or incorporates Python or any part thereof, and wants to make</w:t>
      </w:r>
      <w:r w:rsidRPr="00436E93">
        <w:br/>
        <w:t>the derivative work available to others as provided herein, then</w:t>
      </w:r>
      <w:r w:rsidRPr="00436E93">
        <w:br/>
        <w:t>Licensee hereby agrees to include in any such work a brief summary of</w:t>
      </w:r>
      <w:r w:rsidRPr="00436E93">
        <w:br/>
        <w:t>the changes made to Python.</w:t>
      </w:r>
    </w:p>
    <w:p w14:paraId="3E7011D2" w14:textId="77777777" w:rsidR="00436E93" w:rsidRPr="00436E93" w:rsidRDefault="00436E93" w:rsidP="00436E93">
      <w:r w:rsidRPr="00436E93">
        <w:t>4. PSF is making Python available to Licensee on an "AS IS"</w:t>
      </w:r>
      <w:r w:rsidRPr="00436E93">
        <w:br/>
        <w:t>basis. PSF MAKES NO REPRESENTATIONS OR WARRANTIES, EXPRESS OR</w:t>
      </w:r>
      <w:r w:rsidRPr="00436E93">
        <w:br/>
        <w:t>IMPLIED. BY WAY OF EXAMPLE, BUT NOT LIMITATION, PSF MAKES NO AND</w:t>
      </w:r>
      <w:r w:rsidRPr="00436E93">
        <w:br/>
        <w:t>DISCLAIMS ANY REPRESENTATION OR WARRANTY OF MERCHANTABILITY OR FITNESS</w:t>
      </w:r>
      <w:r w:rsidRPr="00436E93">
        <w:br/>
        <w:t>FOR ANY PARTICULAR PURPOSE OR THAT THE USE OF PYTHON WILL NOT</w:t>
      </w:r>
      <w:r w:rsidRPr="00436E93">
        <w:br/>
        <w:t>INFRINGE ANY THIRD PARTY RIGHTS.</w:t>
      </w:r>
    </w:p>
    <w:p w14:paraId="6C687409" w14:textId="77777777" w:rsidR="00436E93" w:rsidRPr="00436E93" w:rsidRDefault="00436E93" w:rsidP="00436E93">
      <w:r w:rsidRPr="00436E93">
        <w:t>5. PSF SHALL NOT BE LIABLE TO LICENSEE OR ANY OTHER USERS OF PYTHON</w:t>
      </w:r>
      <w:r w:rsidRPr="00436E93">
        <w:br/>
        <w:t>FOR ANY INCIDENTAL, SPECIAL, OR CONSEQUENTIAL DAMAGES OR LOSS AS</w:t>
      </w:r>
      <w:r w:rsidRPr="00436E93">
        <w:br/>
        <w:t>A RESULT OF MODIFYING, DISTRIBUTING, OR OTHERWISE USING PYTHON,</w:t>
      </w:r>
      <w:r w:rsidRPr="00436E93">
        <w:br/>
        <w:t>OR ANY DERIVATIVE THEREOF, EVEN IF ADVISED OF THE POSSIBILITY THEREOF.</w:t>
      </w:r>
    </w:p>
    <w:p w14:paraId="7E3879CC" w14:textId="77777777" w:rsidR="00436E93" w:rsidRPr="00436E93" w:rsidRDefault="00436E93" w:rsidP="00436E93">
      <w:r w:rsidRPr="00436E93">
        <w:t>6. This License Agreement will automatically terminate upon a material</w:t>
      </w:r>
      <w:r w:rsidRPr="00436E93">
        <w:br/>
        <w:t>breach of its terms and conditions.</w:t>
      </w:r>
    </w:p>
    <w:p w14:paraId="57A5831D" w14:textId="77777777" w:rsidR="00436E93" w:rsidRPr="00436E93" w:rsidRDefault="00436E93" w:rsidP="00436E93">
      <w:r w:rsidRPr="00436E93">
        <w:t>7. Nothing in this License Agreement shall be deemed to create any</w:t>
      </w:r>
      <w:r w:rsidRPr="00436E93">
        <w:br/>
        <w:t>relationship of agency, partnership, or joint venture between PSF and</w:t>
      </w:r>
      <w:r w:rsidRPr="00436E93">
        <w:br/>
        <w:t>Licensee. This License Agreement does not grant permission to use PSF</w:t>
      </w:r>
      <w:r w:rsidRPr="00436E93">
        <w:br/>
        <w:t>trademarks or trade name in a trademark sense to endorse or promote</w:t>
      </w:r>
      <w:r w:rsidRPr="00436E93">
        <w:br/>
        <w:t>products or services of Licensee, or any third party.</w:t>
      </w:r>
    </w:p>
    <w:p w14:paraId="03A3E10E" w14:textId="77777777" w:rsidR="00436E93" w:rsidRPr="00436E93" w:rsidRDefault="00436E93" w:rsidP="00436E93">
      <w:r w:rsidRPr="00436E93">
        <w:t>8. By copying, installing or otherwise using Python, Licensee</w:t>
      </w:r>
      <w:r w:rsidRPr="00436E93">
        <w:br/>
        <w:t>agrees to be bound by the terms and conditions of this License</w:t>
      </w:r>
      <w:r w:rsidRPr="00436E93">
        <w:br/>
        <w:t>Agreement.</w:t>
      </w:r>
    </w:p>
    <w:p w14:paraId="40FD90AE" w14:textId="77777777" w:rsidR="00436E93" w:rsidRPr="00436E93" w:rsidRDefault="00436E93" w:rsidP="00436E93">
      <w:r w:rsidRPr="00436E93">
        <w:t>BEOPEN.COM LICENSE AGREEMENT FOR PYTHON 2.0</w:t>
      </w:r>
      <w:r w:rsidRPr="00436E93">
        <w:br/>
        <w:t>-------------------------------------------</w:t>
      </w:r>
    </w:p>
    <w:p w14:paraId="5AA43EB2" w14:textId="77777777" w:rsidR="00436E93" w:rsidRPr="00436E93" w:rsidRDefault="00436E93" w:rsidP="00436E93">
      <w:r w:rsidRPr="00436E93">
        <w:t>BEOPEN PYTHON OPEN SOURCE LICENSE AGREEMENT VERSION 1</w:t>
      </w:r>
    </w:p>
    <w:p w14:paraId="6A062A8C" w14:textId="77777777" w:rsidR="00436E93" w:rsidRPr="00436E93" w:rsidRDefault="00436E93" w:rsidP="00436E93">
      <w:r w:rsidRPr="00436E93">
        <w:t>1. This LICENSE AGREEMENT is between BeOpen.com ("BeOpen"), having an</w:t>
      </w:r>
      <w:r w:rsidRPr="00436E93">
        <w:br/>
        <w:t>office at 160 Saratoga Avenue, Santa Clara, CA 95051, and the</w:t>
      </w:r>
      <w:r w:rsidRPr="00436E93">
        <w:br/>
        <w:t>Individual or Organization ("Licensee") accessing and otherwise using</w:t>
      </w:r>
      <w:r w:rsidRPr="00436E93">
        <w:br/>
        <w:t>this software in source or binary form and its associated</w:t>
      </w:r>
      <w:r w:rsidRPr="00436E93">
        <w:br/>
        <w:t>documentation ("the Software").</w:t>
      </w:r>
    </w:p>
    <w:p w14:paraId="099B2EAE" w14:textId="77777777" w:rsidR="00436E93" w:rsidRPr="00436E93" w:rsidRDefault="00436E93" w:rsidP="00436E93">
      <w:r w:rsidRPr="00436E93">
        <w:lastRenderedPageBreak/>
        <w:t>2. Subject to the terms and conditions of this BeOpen Python License</w:t>
      </w:r>
      <w:r w:rsidRPr="00436E93">
        <w:br/>
        <w:t>Agreement, BeOpen hereby grants Licensee a non-exclusive,</w:t>
      </w:r>
      <w:r w:rsidRPr="00436E93">
        <w:br/>
        <w:t>royalty-free, world-wide license to reproduce, analyze, test, perform</w:t>
      </w:r>
      <w:r w:rsidRPr="00436E93">
        <w:br/>
        <w:t>and/or display publicly, prepare derivative works, distribute, and</w:t>
      </w:r>
      <w:r w:rsidRPr="00436E93">
        <w:br/>
        <w:t>otherwise use the Software alone or in any derivative version,</w:t>
      </w:r>
      <w:r w:rsidRPr="00436E93">
        <w:br/>
        <w:t>provided, however, that the BeOpen Python License is retained in the</w:t>
      </w:r>
      <w:r w:rsidRPr="00436E93">
        <w:br/>
        <w:t>Software, alone or in any derivative version prepared by Licensee.</w:t>
      </w:r>
    </w:p>
    <w:p w14:paraId="215A7951" w14:textId="77777777" w:rsidR="00436E93" w:rsidRPr="00436E93" w:rsidRDefault="00436E93" w:rsidP="00436E93">
      <w:r w:rsidRPr="00436E93">
        <w:t>3. BeOpen is making the Software available to Licensee on an "AS IS"</w:t>
      </w:r>
      <w:r w:rsidRPr="00436E93">
        <w:br/>
        <w:t>basis. BEOPEN MAKES NO REPRESENTATIONS OR WARRANTIES, EXPRESS OR</w:t>
      </w:r>
      <w:r w:rsidRPr="00436E93">
        <w:br/>
        <w:t>IMPLIED. BY WAY OF EXAMPLE, BUT NOT LIMITATION, BEOPEN MAKES NO AND</w:t>
      </w:r>
      <w:r w:rsidRPr="00436E93">
        <w:br/>
        <w:t>DISCLAIMS ANY REPRESENTATION OR WARRANTY OF MERCHANTABILITY OR FITNESS</w:t>
      </w:r>
      <w:r w:rsidRPr="00436E93">
        <w:br/>
        <w:t>FOR ANY PARTICULAR PURPOSE OR THAT THE USE OF THE SOFTWARE WILL NOT</w:t>
      </w:r>
      <w:r w:rsidRPr="00436E93">
        <w:br/>
        <w:t>INFRINGE ANY THIRD PARTY RIGHTS.</w:t>
      </w:r>
    </w:p>
    <w:p w14:paraId="26ECE36E" w14:textId="77777777" w:rsidR="00436E93" w:rsidRPr="00436E93" w:rsidRDefault="00436E93" w:rsidP="00436E93">
      <w:r w:rsidRPr="00436E93">
        <w:t>4. BEOPEN SHALL NOT BE LIABLE TO LICENSEE OR ANY OTHER USERS OF THE</w:t>
      </w:r>
      <w:r w:rsidRPr="00436E93">
        <w:br/>
        <w:t>SOFTWARE FOR ANY INCIDENTAL, SPECIAL, OR CONSEQUENTIAL DAMAGES OR LOSS</w:t>
      </w:r>
      <w:r w:rsidRPr="00436E93">
        <w:br/>
        <w:t>AS A RESULT OF USING, MODIFYING OR DISTRIBUTING THE SOFTWARE, OR ANY</w:t>
      </w:r>
      <w:r w:rsidRPr="00436E93">
        <w:br/>
        <w:t>DERIVATIVE THEREOF, EVEN IF ADVISED OF THE POSSIBILITY THEREOF.</w:t>
      </w:r>
    </w:p>
    <w:p w14:paraId="68DDC5FB" w14:textId="77777777" w:rsidR="00436E93" w:rsidRPr="00436E93" w:rsidRDefault="00436E93" w:rsidP="00436E93">
      <w:r w:rsidRPr="00436E93">
        <w:t>5. This License Agreement will automatically terminate upon a material</w:t>
      </w:r>
      <w:r w:rsidRPr="00436E93">
        <w:br/>
        <w:t>breach of its terms and conditions.</w:t>
      </w:r>
    </w:p>
    <w:p w14:paraId="1F0111EA" w14:textId="77777777" w:rsidR="00436E93" w:rsidRPr="00436E93" w:rsidRDefault="00436E93" w:rsidP="00436E93">
      <w:r w:rsidRPr="00436E93">
        <w:t>6. This License Agreement shall be governed by and interpreted in all</w:t>
      </w:r>
      <w:r w:rsidRPr="00436E93">
        <w:br/>
        <w:t>respects by the law of the State of California, excluding conflict of</w:t>
      </w:r>
      <w:r w:rsidRPr="00436E93">
        <w:br/>
        <w:t>law provisions. Nothing in this License Agreement shall be deemed to</w:t>
      </w:r>
      <w:r w:rsidRPr="00436E93">
        <w:br/>
        <w:t>create any relationship of agency, partnership, or joint venture</w:t>
      </w:r>
      <w:r w:rsidRPr="00436E93">
        <w:br/>
        <w:t>between BeOpen and Licensee. This License Agreement does not grant</w:t>
      </w:r>
      <w:r w:rsidRPr="00436E93">
        <w:br/>
        <w:t>permission to use BeOpen trademarks or trade names in a trademark</w:t>
      </w:r>
      <w:r w:rsidRPr="00436E93">
        <w:br/>
        <w:t>sense to endorse or promote products or services of Licensee, or any</w:t>
      </w:r>
      <w:r w:rsidRPr="00436E93">
        <w:br/>
        <w:t>third party. As an exception, the "BeOpen Python" logos available at</w:t>
      </w:r>
      <w:r w:rsidRPr="00436E93">
        <w:br/>
        <w:t>http://www.pythonlabs.com/logos.html may be used according to the</w:t>
      </w:r>
      <w:r w:rsidRPr="00436E93">
        <w:br/>
        <w:t>permissions granted on that web page.</w:t>
      </w:r>
    </w:p>
    <w:p w14:paraId="07190EC9" w14:textId="77777777" w:rsidR="00436E93" w:rsidRPr="00436E93" w:rsidRDefault="00436E93" w:rsidP="00436E93">
      <w:r w:rsidRPr="00436E93">
        <w:t>7. By copying, installing or otherwise using the software, Licensee</w:t>
      </w:r>
      <w:r w:rsidRPr="00436E93">
        <w:br/>
        <w:t>agrees to be bound by the terms and conditions of this License</w:t>
      </w:r>
      <w:r w:rsidRPr="00436E93">
        <w:br/>
        <w:t>Agreement.</w:t>
      </w:r>
    </w:p>
    <w:p w14:paraId="6758E126" w14:textId="77777777" w:rsidR="00436E93" w:rsidRPr="00436E93" w:rsidRDefault="00436E93" w:rsidP="00436E93">
      <w:r w:rsidRPr="00436E93">
        <w:t>CNRI OPEN SOURCE LICENSE AGREEMENT (for Python 1.6b1)</w:t>
      </w:r>
      <w:r w:rsidRPr="00436E93">
        <w:br/>
        <w:t>--------------------------------------------------</w:t>
      </w:r>
    </w:p>
    <w:p w14:paraId="57C26E7B" w14:textId="77777777" w:rsidR="00436E93" w:rsidRPr="00436E93" w:rsidRDefault="00436E93" w:rsidP="00436E93">
      <w:r w:rsidRPr="00436E93">
        <w:t>IMPORTANT: PLEASE READ THE FOLLOWING AGREEMENT CAREFULLY.</w:t>
      </w:r>
    </w:p>
    <w:p w14:paraId="5915524D" w14:textId="77777777" w:rsidR="00436E93" w:rsidRPr="00436E93" w:rsidRDefault="00436E93" w:rsidP="00436E93">
      <w:r w:rsidRPr="00436E93">
        <w:t>BY CLICKING ON "ACCEPT" WHERE INDICATED BELOW, OR BY COPYING,</w:t>
      </w:r>
      <w:r w:rsidRPr="00436E93">
        <w:br/>
        <w:t>INSTALLING OR OTHERWISE USING PYTHON 1.6, beta 1 SOFTWARE, YOU ARE</w:t>
      </w:r>
      <w:r w:rsidRPr="00436E93">
        <w:br/>
        <w:t>DEEMED TO HAVE AGREED TO THE TERMS AND CONDITIONS OF THIS LICENSE</w:t>
      </w:r>
      <w:r w:rsidRPr="00436E93">
        <w:br/>
        <w:t>AGREEMENT.</w:t>
      </w:r>
    </w:p>
    <w:p w14:paraId="22034A36" w14:textId="77777777" w:rsidR="00436E93" w:rsidRPr="00436E93" w:rsidRDefault="00436E93" w:rsidP="00436E93">
      <w:r w:rsidRPr="00436E93">
        <w:t>1. This LICENSE AGREEMENT is between the Corporation for National</w:t>
      </w:r>
      <w:r w:rsidRPr="00436E93">
        <w:br/>
        <w:t>Research Initiatives, having an office at 1895 Preston White Drive,</w:t>
      </w:r>
      <w:r w:rsidRPr="00436E93">
        <w:br/>
      </w:r>
      <w:r w:rsidRPr="00436E93">
        <w:lastRenderedPageBreak/>
        <w:t>Reston, VA 20191 ("CNRI"), and the Individual or Organization</w:t>
      </w:r>
      <w:r w:rsidRPr="00436E93">
        <w:br/>
        <w:t>("Licensee") accessing and otherwise using Python 1.6, beta 1</w:t>
      </w:r>
      <w:r w:rsidRPr="00436E93">
        <w:br/>
        <w:t>software in source or binary form and its associated documentation,</w:t>
      </w:r>
      <w:r w:rsidRPr="00436E93">
        <w:br/>
        <w:t>as released at the www.python.org Internet site on August 4, 2000</w:t>
      </w:r>
      <w:r w:rsidRPr="00436E93">
        <w:br/>
        <w:t>("Python 1.6b1").</w:t>
      </w:r>
    </w:p>
    <w:p w14:paraId="7342C538" w14:textId="77777777" w:rsidR="00436E93" w:rsidRPr="00436E93" w:rsidRDefault="00436E93" w:rsidP="00436E93">
      <w:r w:rsidRPr="00436E93">
        <w:t>2. Subject to the terms and conditions of this License Agreement, CNRI</w:t>
      </w:r>
      <w:r w:rsidRPr="00436E93">
        <w:br/>
        <w:t>hereby grants Licensee a non-exclusive, royalty-free, world-wide</w:t>
      </w:r>
      <w:r w:rsidRPr="00436E93">
        <w:br/>
        <w:t>license to reproduce, analyze, test, perform and/or display</w:t>
      </w:r>
      <w:r w:rsidRPr="00436E93">
        <w:br/>
        <w:t>publicly, prepare derivative works, distribute, and otherwise use</w:t>
      </w:r>
      <w:r w:rsidRPr="00436E93">
        <w:br/>
        <w:t>Python 1.6b1 alone or in any derivative version, provided, however,</w:t>
      </w:r>
      <w:r w:rsidRPr="00436E93">
        <w:br/>
        <w:t>that CNRIs License Agreement is retained in Python 1.6b1, alone or</w:t>
      </w:r>
      <w:r w:rsidRPr="00436E93">
        <w:br/>
        <w:t>in any derivative version prepared by Licensee.</w:t>
      </w:r>
    </w:p>
    <w:p w14:paraId="6394D9BF" w14:textId="77777777" w:rsidR="00436E93" w:rsidRPr="00436E93" w:rsidRDefault="00436E93" w:rsidP="00436E93">
      <w:r w:rsidRPr="00436E93">
        <w:t>Alternately, in lieu of CNRIs License Agreement, Licensee may</w:t>
      </w:r>
      <w:r w:rsidRPr="00436E93">
        <w:br/>
        <w:t>substitute the following text (omitting the quotes): "Python 1.6,</w:t>
      </w:r>
      <w:r w:rsidRPr="00436E93">
        <w:br/>
        <w:t>beta 1, is made available subject to the terms and conditions in</w:t>
      </w:r>
      <w:r w:rsidRPr="00436E93">
        <w:br/>
        <w:t>CNRIs License Agreement. This Agreement may be located on the</w:t>
      </w:r>
      <w:r w:rsidRPr="00436E93">
        <w:br/>
        <w:t>Internet using the following unique, persistent identifier (known</w:t>
      </w:r>
      <w:r w:rsidRPr="00436E93">
        <w:br/>
        <w:t>as a handle): 1895.22/1011. This Agreement may also be obtained</w:t>
      </w:r>
      <w:r w:rsidRPr="00436E93">
        <w:br/>
        <w:t>from a proxy server on the Internet using the</w:t>
      </w:r>
      <w:r w:rsidRPr="00436E93">
        <w:br/>
        <w:t>URL:http://hdl.handle.net/1895.22/1011".</w:t>
      </w:r>
    </w:p>
    <w:p w14:paraId="60725D82" w14:textId="77777777" w:rsidR="00436E93" w:rsidRPr="00436E93" w:rsidRDefault="00436E93" w:rsidP="00436E93">
      <w:r w:rsidRPr="00436E93">
        <w:t>3. In the event Licensee prepares a derivative work that is based on</w:t>
      </w:r>
      <w:r w:rsidRPr="00436E93">
        <w:br/>
        <w:t>or incorporates Python 1.6b1 or any part thereof, and wants to make</w:t>
      </w:r>
      <w:r w:rsidRPr="00436E93">
        <w:br/>
        <w:t>the derivative work available to the public as provided herein,</w:t>
      </w:r>
      <w:r w:rsidRPr="00436E93">
        <w:br/>
        <w:t>then Licensee hereby agrees to indicate in any such work the nature</w:t>
      </w:r>
      <w:r w:rsidRPr="00436E93">
        <w:br/>
        <w:t>of the modifications made to Python 1.6b1.</w:t>
      </w:r>
    </w:p>
    <w:p w14:paraId="1E7A3E5D" w14:textId="77777777" w:rsidR="00436E93" w:rsidRPr="00436E93" w:rsidRDefault="00436E93" w:rsidP="00436E93">
      <w:r w:rsidRPr="00436E93">
        <w:t>4. CNRI is making Python 1.6b1 available to Licensee on an "AS IS"</w:t>
      </w:r>
      <w:r w:rsidRPr="00436E93">
        <w:br/>
        <w:t>basis. CNRI MAKES NO REPRESENTATIONS OR WARRANTIES, EXPRESS OR</w:t>
      </w:r>
      <w:r w:rsidRPr="00436E93">
        <w:br/>
        <w:t>IMPLIED. BY WAY OF EXAMPLE, BUT NOT LIMITATION, CNRI MAKES NO AND</w:t>
      </w:r>
      <w:r w:rsidRPr="00436E93">
        <w:br/>
        <w:t>DISCLAIMS ANY REPRESENTATION OR WARRANTY OF MERCHANTABILITY OR</w:t>
      </w:r>
      <w:r w:rsidRPr="00436E93">
        <w:br/>
        <w:t>FITNESS FOR ANY PARTICULAR PURPOSE OR THAT THE USE OF PYTHON 1.6b1</w:t>
      </w:r>
      <w:r w:rsidRPr="00436E93">
        <w:br/>
        <w:t>WILL NOT INFRINGE ANY THIRD PARTY RIGHTS.</w:t>
      </w:r>
    </w:p>
    <w:p w14:paraId="52B72C1B" w14:textId="77777777" w:rsidR="00436E93" w:rsidRPr="00436E93" w:rsidRDefault="00436E93" w:rsidP="00436E93">
      <w:r w:rsidRPr="00436E93">
        <w:t>5. CNRI SHALL NOT BE LIABLE TO LICENSEE OR ANY OTHER USERS OF THE</w:t>
      </w:r>
      <w:r w:rsidRPr="00436E93">
        <w:br/>
        <w:t>SOFTWARE FOR ANY INCIDENTAL, SPECIAL, OR CONSEQUENTIAL DAMAGES OR</w:t>
      </w:r>
      <w:r w:rsidRPr="00436E93">
        <w:br/>
        <w:t>LOSS AS A RESULT OF USING, MODIFYING OR DISTRIBUTING PYTHON 1.6b1,</w:t>
      </w:r>
      <w:r w:rsidRPr="00436E93">
        <w:br/>
        <w:t>OR ANY DERIVATIVE THEREOF, EVEN IF ADVISED OF THE POSSIBILITY</w:t>
      </w:r>
      <w:r w:rsidRPr="00436E93">
        <w:br/>
        <w:t>THEREOF.</w:t>
      </w:r>
    </w:p>
    <w:p w14:paraId="5823FC19" w14:textId="77777777" w:rsidR="00436E93" w:rsidRPr="00436E93" w:rsidRDefault="00436E93" w:rsidP="00436E93">
      <w:r w:rsidRPr="00436E93">
        <w:t>6. This License Agreement will automatically terminate upon a material</w:t>
      </w:r>
      <w:r w:rsidRPr="00436E93">
        <w:br/>
        <w:t>breach of its terms and conditions.</w:t>
      </w:r>
    </w:p>
    <w:p w14:paraId="778B2152" w14:textId="77777777" w:rsidR="00436E93" w:rsidRPr="00436E93" w:rsidRDefault="00436E93" w:rsidP="00436E93">
      <w:r w:rsidRPr="00436E93">
        <w:t>7. This License Agreement shall be governed by and interpreted in all</w:t>
      </w:r>
      <w:r w:rsidRPr="00436E93">
        <w:br/>
        <w:t>respects by the law of the State of Virginia, excluding conflict of</w:t>
      </w:r>
      <w:r w:rsidRPr="00436E93">
        <w:br/>
        <w:t>law provisions. Nothing in this License Agreement shall be deemed</w:t>
      </w:r>
      <w:r w:rsidRPr="00436E93">
        <w:br/>
        <w:t>to create any relationship of agency, partnership, or joint venture</w:t>
      </w:r>
      <w:r w:rsidRPr="00436E93">
        <w:br/>
        <w:t>between CNRI and Licensee. This License Agreement does not grant</w:t>
      </w:r>
      <w:r w:rsidRPr="00436E93">
        <w:br/>
        <w:t>permission to use CNRI trademarks or trade name in a trademark</w:t>
      </w:r>
      <w:r w:rsidRPr="00436E93">
        <w:br/>
      </w:r>
      <w:r w:rsidRPr="00436E93">
        <w:lastRenderedPageBreak/>
        <w:t>sense to endorse or promote products or services of Licensee, or</w:t>
      </w:r>
      <w:r w:rsidRPr="00436E93">
        <w:br/>
        <w:t>any third party.</w:t>
      </w:r>
    </w:p>
    <w:p w14:paraId="2F8A499D" w14:textId="77777777" w:rsidR="00436E93" w:rsidRPr="00436E93" w:rsidRDefault="00436E93" w:rsidP="00436E93">
      <w:r w:rsidRPr="00436E93">
        <w:t>8. By clicking on the "ACCEPT" button where indicated, or by copying,</w:t>
      </w:r>
      <w:r w:rsidRPr="00436E93">
        <w:br/>
        <w:t>installing or otherwise using Python 1.6b1, Licensee agrees to be</w:t>
      </w:r>
      <w:r w:rsidRPr="00436E93">
        <w:br/>
        <w:t>bound by the terms and conditions of this License Agreement.</w:t>
      </w:r>
    </w:p>
    <w:p w14:paraId="6736EB91" w14:textId="77777777" w:rsidR="00436E93" w:rsidRPr="00436E93" w:rsidRDefault="00436E93" w:rsidP="00436E93">
      <w:r w:rsidRPr="00436E93">
        <w:t>ACCEPT</w:t>
      </w:r>
    </w:p>
    <w:p w14:paraId="40F80A38" w14:textId="77777777" w:rsidR="00436E93" w:rsidRPr="00436E93" w:rsidRDefault="00436E93" w:rsidP="00436E93">
      <w:r w:rsidRPr="00436E93">
        <w:t>CWI LICENSE AGREEMENT FOR PYTHON 0.9.0 THROUGH 1.2</w:t>
      </w:r>
      <w:r w:rsidRPr="00436E93">
        <w:br/>
        <w:t>--------------------------------------------------</w:t>
      </w:r>
    </w:p>
    <w:p w14:paraId="06ACD971" w14:textId="77777777" w:rsidR="00436E93" w:rsidRPr="00436E93" w:rsidRDefault="00436E93" w:rsidP="00436E93">
      <w:r w:rsidRPr="00436E93">
        <w:t>Copyright (c) 1991 - 1995, Stichting Mathematisch Centrum Amsterdam,</w:t>
      </w:r>
      <w:r w:rsidRPr="00436E93">
        <w:br/>
        <w:t>The Netherlands. All rights reserved.</w:t>
      </w:r>
    </w:p>
    <w:p w14:paraId="301E8863" w14:textId="77777777" w:rsidR="00436E93" w:rsidRPr="00436E93" w:rsidRDefault="00436E93" w:rsidP="00436E93">
      <w:r w:rsidRPr="00436E93">
        <w:t>Permission to use, copy, modify, and distribute this software and its</w:t>
      </w:r>
      <w:r w:rsidRPr="00436E93">
        <w:br/>
        <w:t>documentation for any purpose and without fee is hereby granted,</w:t>
      </w:r>
      <w:r w:rsidRPr="00436E93">
        <w:br/>
        <w:t>provided that the above copyright notice appear in all copies and that</w:t>
      </w:r>
      <w:r w:rsidRPr="00436E93">
        <w:br/>
        <w:t>both that copyright notice and this permission notice appear in</w:t>
      </w:r>
      <w:r w:rsidRPr="00436E93">
        <w:br/>
        <w:t>supporting documentation, and that the name of Stichting Mathematisch</w:t>
      </w:r>
      <w:r w:rsidRPr="00436E93">
        <w:br/>
        <w:t>Centrum or CWI not be used in advertising or publicity pertaining to</w:t>
      </w:r>
      <w:r w:rsidRPr="00436E93">
        <w:br/>
        <w:t>distribution of the software without specific, written prior</w:t>
      </w:r>
      <w:r w:rsidRPr="00436E93">
        <w:br/>
        <w:t>permission.</w:t>
      </w:r>
    </w:p>
    <w:p w14:paraId="1E630A9E" w14:textId="77777777" w:rsidR="00436E93" w:rsidRPr="00436E93" w:rsidRDefault="00436E93" w:rsidP="00436E93">
      <w:r w:rsidRPr="00436E93">
        <w:t>STICHTING MATHEMATISCH CENTRUM DISCLAIMS ALL WARRANTIES WITH REGARD TO</w:t>
      </w:r>
      <w:r w:rsidRPr="00436E93">
        <w:br/>
        <w:t>THIS SOFTWARE, INCLUDING ALL IMPLIED WARRANTIES OF MERCHANTABILITY AND</w:t>
      </w:r>
      <w:r w:rsidRPr="00436E93">
        <w:br/>
        <w:t>FITNESS, IN NO EVENT SHALL STICHTING MATHEMATISCH CENTRUM BE LIABLE</w:t>
      </w:r>
      <w:r w:rsidRPr="00436E93">
        <w:br/>
        <w:t>FOR ANY SPECIAL, INDIRECT OR CONSEQUENTIAL DAMAGES OR ANY DAMAGES</w:t>
      </w:r>
      <w:r w:rsidRPr="00436E93">
        <w:br/>
        <w:t>WHATSOEVER RESULTING FROM LOSS OF USE, DATA OR PROFITS, WHETHER IN AN</w:t>
      </w:r>
      <w:r w:rsidRPr="00436E93">
        <w:br/>
        <w:t>ACTION OF CONTRACT, NEGLIGENCE OR OTHER TORTIOUS ACTION, ARISING OUT</w:t>
      </w:r>
      <w:r w:rsidRPr="00436E93">
        <w:br/>
        <w:t>OF OR IN CONNECTION WITH THE USE OR PERFORMANCE OF THIS SOFTWARE.</w:t>
      </w:r>
    </w:p>
    <w:p w14:paraId="5A70AFAA" w14:textId="77777777" w:rsidR="00CC57E6" w:rsidRDefault="00CC57E6" w:rsidP="000727EF">
      <w:pPr>
        <w:pStyle w:val="Heading2"/>
      </w:pPr>
      <w:r>
        <w:t>Common License Repoze</w:t>
      </w:r>
      <w:bookmarkEnd w:id="786"/>
    </w:p>
    <w:p w14:paraId="30100518" w14:textId="77777777" w:rsidR="00CC57E6" w:rsidRPr="00CC57E6" w:rsidRDefault="007C7B54" w:rsidP="00CC57E6">
      <w:hyperlink r:id="rId67" w:history="1">
        <w:r w:rsidR="00CC57E6" w:rsidRPr="00034E5E">
          <w:rPr>
            <w:rFonts w:ascii="Calibri" w:eastAsia="Times New Roman" w:hAnsi="Calibri" w:cs="Times New Roman"/>
            <w:color w:val="0000FF"/>
            <w:u w:val="single"/>
          </w:rPr>
          <w:t>http://www.repoze.org/LICENSE.txt</w:t>
        </w:r>
      </w:hyperlink>
    </w:p>
    <w:p w14:paraId="527E86DC" w14:textId="77777777" w:rsidR="00436E93" w:rsidRPr="00436E93" w:rsidRDefault="00436E93" w:rsidP="00436E93">
      <w:bookmarkStart w:id="787" w:name="_Toc399938603"/>
    </w:p>
    <w:p w14:paraId="636360C9" w14:textId="4B26A734" w:rsidR="00436E93" w:rsidRPr="00436E93" w:rsidRDefault="00436E93" w:rsidP="00436E93">
      <w:r w:rsidRPr="00436E93">
        <w:t>A copyright notice accompanies this license document that identifies</w:t>
      </w:r>
    </w:p>
    <w:p w14:paraId="7684F10F" w14:textId="24E94D42" w:rsidR="00436E93" w:rsidRPr="00436E93" w:rsidRDefault="00436E93" w:rsidP="00436E93">
      <w:r w:rsidRPr="00436E93">
        <w:t>the copyright holders.</w:t>
      </w:r>
    </w:p>
    <w:p w14:paraId="6520B7D2" w14:textId="77777777" w:rsidR="00436E93" w:rsidRPr="00436E93" w:rsidRDefault="00436E93" w:rsidP="00436E93"/>
    <w:p w14:paraId="3338D85E" w14:textId="2545AEE0" w:rsidR="00436E93" w:rsidRPr="00436E93" w:rsidRDefault="00436E93" w:rsidP="00436E93">
      <w:r w:rsidRPr="00436E93">
        <w:t>Redistribution and use in source and binary forms, with or without</w:t>
      </w:r>
    </w:p>
    <w:p w14:paraId="26D16943" w14:textId="7D528F4E" w:rsidR="00436E93" w:rsidRPr="00436E93" w:rsidRDefault="00436E93" w:rsidP="00436E93">
      <w:r w:rsidRPr="00436E93">
        <w:t>modification, are permitted provided that the following conditions are</w:t>
      </w:r>
    </w:p>
    <w:p w14:paraId="4AC00462" w14:textId="63508B8F" w:rsidR="00436E93" w:rsidRPr="00436E93" w:rsidRDefault="00436E93" w:rsidP="00436E93">
      <w:r w:rsidRPr="00436E93">
        <w:t>met:</w:t>
      </w:r>
    </w:p>
    <w:p w14:paraId="437503A9" w14:textId="77777777" w:rsidR="00436E93" w:rsidRPr="00436E93" w:rsidRDefault="00436E93" w:rsidP="00436E93"/>
    <w:p w14:paraId="7B1A3EFC" w14:textId="2406E044" w:rsidR="00436E93" w:rsidRPr="00436E93" w:rsidRDefault="00436E93" w:rsidP="00436E93">
      <w:r w:rsidRPr="00436E93">
        <w:lastRenderedPageBreak/>
        <w:t>1.  Redistributions in source code must retain the accompanying</w:t>
      </w:r>
    </w:p>
    <w:p w14:paraId="38EF4C86" w14:textId="77777777" w:rsidR="00436E93" w:rsidRPr="00436E93" w:rsidRDefault="00436E93" w:rsidP="00436E93">
      <w:r w:rsidRPr="00436E93">
        <w:tab/>
        <w:t>copyright notice, this list of conditions, and the following</w:t>
      </w:r>
    </w:p>
    <w:p w14:paraId="4F5777A3" w14:textId="77777777" w:rsidR="00436E93" w:rsidRPr="00436E93" w:rsidRDefault="00436E93" w:rsidP="00436E93">
      <w:r w:rsidRPr="00436E93">
        <w:tab/>
        <w:t>disclaimer.</w:t>
      </w:r>
    </w:p>
    <w:p w14:paraId="69958293" w14:textId="77777777" w:rsidR="00436E93" w:rsidRPr="00436E93" w:rsidRDefault="00436E93" w:rsidP="00436E93"/>
    <w:p w14:paraId="27BF43DB" w14:textId="36D65916" w:rsidR="00436E93" w:rsidRPr="00436E93" w:rsidRDefault="00436E93" w:rsidP="00436E93">
      <w:r w:rsidRPr="00436E93">
        <w:t>2.  Redistributions in binary form must reproduce the accompanying</w:t>
      </w:r>
    </w:p>
    <w:p w14:paraId="6F9AE519" w14:textId="77777777" w:rsidR="00436E93" w:rsidRPr="00436E93" w:rsidRDefault="00436E93" w:rsidP="00436E93">
      <w:r w:rsidRPr="00436E93">
        <w:tab/>
        <w:t>copyright notice, this list of conditions, and the following</w:t>
      </w:r>
    </w:p>
    <w:p w14:paraId="2453E74C" w14:textId="77777777" w:rsidR="00436E93" w:rsidRPr="00436E93" w:rsidRDefault="00436E93" w:rsidP="00436E93">
      <w:r w:rsidRPr="00436E93">
        <w:tab/>
        <w:t>disclaimer in the documentation and/or other materials provided</w:t>
      </w:r>
    </w:p>
    <w:p w14:paraId="41DD01C9" w14:textId="77777777" w:rsidR="00436E93" w:rsidRPr="00436E93" w:rsidRDefault="00436E93" w:rsidP="00436E93">
      <w:r w:rsidRPr="00436E93">
        <w:tab/>
        <w:t>with the distribution.</w:t>
      </w:r>
    </w:p>
    <w:p w14:paraId="569A582E" w14:textId="77777777" w:rsidR="00436E93" w:rsidRPr="00436E93" w:rsidRDefault="00436E93" w:rsidP="00436E93"/>
    <w:p w14:paraId="7A35C695" w14:textId="5824664D" w:rsidR="00436E93" w:rsidRPr="00436E93" w:rsidRDefault="00436E93" w:rsidP="00436E93">
      <w:r w:rsidRPr="00436E93">
        <w:t>3.  Names of the copyright holders must not be used to endorse or</w:t>
      </w:r>
    </w:p>
    <w:p w14:paraId="7C103537" w14:textId="77777777" w:rsidR="00436E93" w:rsidRPr="00436E93" w:rsidRDefault="00436E93" w:rsidP="00436E93">
      <w:r w:rsidRPr="00436E93">
        <w:tab/>
        <w:t>promote products derived from this software without prior</w:t>
      </w:r>
    </w:p>
    <w:p w14:paraId="14D67F30" w14:textId="77777777" w:rsidR="00436E93" w:rsidRPr="00436E93" w:rsidRDefault="00436E93" w:rsidP="00436E93">
      <w:r w:rsidRPr="00436E93">
        <w:tab/>
        <w:t>written permission from the copyright holders.</w:t>
      </w:r>
    </w:p>
    <w:p w14:paraId="03D9FFD3" w14:textId="77777777" w:rsidR="00436E93" w:rsidRPr="00436E93" w:rsidRDefault="00436E93" w:rsidP="00436E93"/>
    <w:p w14:paraId="5D37FBA5" w14:textId="0775727D" w:rsidR="00436E93" w:rsidRPr="00436E93" w:rsidRDefault="00436E93" w:rsidP="00436E93">
      <w:r w:rsidRPr="00436E93">
        <w:t>4.  If any files are modified, you must cause the modified files to</w:t>
      </w:r>
    </w:p>
    <w:p w14:paraId="47BDD969" w14:textId="77777777" w:rsidR="00436E93" w:rsidRPr="00436E93" w:rsidRDefault="00436E93" w:rsidP="00436E93">
      <w:r w:rsidRPr="00436E93">
        <w:tab/>
        <w:t>carry prominent notices stating that you changed the files and</w:t>
      </w:r>
    </w:p>
    <w:p w14:paraId="594A5D45" w14:textId="77777777" w:rsidR="00436E93" w:rsidRPr="00436E93" w:rsidRDefault="00436E93" w:rsidP="00436E93">
      <w:r w:rsidRPr="00436E93">
        <w:tab/>
        <w:t>the date of any change.</w:t>
      </w:r>
    </w:p>
    <w:p w14:paraId="14E90EE3" w14:textId="77777777" w:rsidR="00436E93" w:rsidRPr="00436E93" w:rsidRDefault="00436E93" w:rsidP="00436E93"/>
    <w:p w14:paraId="4BECE6BE" w14:textId="3FB5E912" w:rsidR="00436E93" w:rsidRPr="00436E93" w:rsidRDefault="00436E93" w:rsidP="00436E93">
      <w:r w:rsidRPr="00436E93">
        <w:t>Disclaimer</w:t>
      </w:r>
    </w:p>
    <w:p w14:paraId="5A5CDD6A" w14:textId="77777777" w:rsidR="00436E93" w:rsidRPr="00436E93" w:rsidRDefault="00436E93" w:rsidP="00436E93"/>
    <w:p w14:paraId="37A715E8" w14:textId="4EA6E069" w:rsidR="00436E93" w:rsidRPr="00436E93" w:rsidRDefault="00436E93" w:rsidP="00436E93">
      <w:r w:rsidRPr="00436E93">
        <w:t xml:space="preserve"> THIS SOFTWARE IS PROVIDED BY THE COPYRIGHT HOLDERS ``AS IS'' AND</w:t>
      </w:r>
    </w:p>
    <w:p w14:paraId="20003C6D" w14:textId="72FBEF63" w:rsidR="00436E93" w:rsidRPr="00436E93" w:rsidRDefault="00436E93" w:rsidP="00436E93">
      <w:r w:rsidRPr="00436E93">
        <w:t xml:space="preserve"> ANY EXPRESSED OR IMPLIED WARRANTIES, INCLUDING, BUT NOT LIMITED</w:t>
      </w:r>
    </w:p>
    <w:p w14:paraId="441ADE97" w14:textId="461BA199" w:rsidR="00436E93" w:rsidRPr="00436E93" w:rsidRDefault="00436E93" w:rsidP="00436E93">
      <w:r w:rsidRPr="00436E93">
        <w:t xml:space="preserve"> TO, THE IMPLIED WARRANTIES OF MERCHANTABILITY AND FITNESS FOR A</w:t>
      </w:r>
    </w:p>
    <w:p w14:paraId="55DA1B26" w14:textId="2D135582" w:rsidR="00436E93" w:rsidRPr="00436E93" w:rsidRDefault="00436E93" w:rsidP="00436E93">
      <w:r w:rsidRPr="00436E93">
        <w:t xml:space="preserve"> PARTICULAR PURPOSE ARE DISCLAIMED. IN NO EVENT SHALL THE COPYRIGHT</w:t>
      </w:r>
    </w:p>
    <w:p w14:paraId="2B5067E8" w14:textId="59C4176B" w:rsidR="00436E93" w:rsidRPr="00436E93" w:rsidRDefault="00436E93" w:rsidP="00436E93">
      <w:r w:rsidRPr="00436E93">
        <w:t xml:space="preserve"> HOLDERS BE LIABLE FOR ANY DIRECT, INDIRECT, INCIDENTAL, SPECIAL,</w:t>
      </w:r>
    </w:p>
    <w:p w14:paraId="46AF06B9" w14:textId="52C350BE" w:rsidR="00436E93" w:rsidRPr="00436E93" w:rsidRDefault="00436E93" w:rsidP="00436E93">
      <w:r w:rsidRPr="00436E93">
        <w:t xml:space="preserve"> EXEMPLARY, OR CONSEQUENTIAL DAMAGES (INCLUDING, BUT NOT LIMITED</w:t>
      </w:r>
    </w:p>
    <w:p w14:paraId="43A1C012" w14:textId="29FD5FF1" w:rsidR="00436E93" w:rsidRPr="00436E93" w:rsidRDefault="00436E93" w:rsidP="00436E93">
      <w:r w:rsidRPr="00436E93">
        <w:t xml:space="preserve"> TO, PROCUREMENT OF SUBSTITUTE GOODS OR SERVICES; LOSS OF USE,</w:t>
      </w:r>
    </w:p>
    <w:p w14:paraId="2F525CB7" w14:textId="78566EFF" w:rsidR="00436E93" w:rsidRPr="00436E93" w:rsidRDefault="00436E93" w:rsidP="00436E93">
      <w:r w:rsidRPr="00436E93">
        <w:t xml:space="preserve"> DATA, OR PROFITS; OR BUSINESS INTERRUPTION) HOWEVER CAUSED AND ON</w:t>
      </w:r>
    </w:p>
    <w:p w14:paraId="05BB9AB9" w14:textId="26ED33A9" w:rsidR="00436E93" w:rsidRPr="00436E93" w:rsidRDefault="00436E93" w:rsidP="00436E93">
      <w:r w:rsidRPr="00436E93">
        <w:t xml:space="preserve"> ANY THEORY OF LIABILITY, WHETHER IN CONTRACT, STRICT LIABILITY, OR</w:t>
      </w:r>
    </w:p>
    <w:p w14:paraId="092B4E34" w14:textId="74E39A28" w:rsidR="00436E93" w:rsidRPr="00436E93" w:rsidRDefault="00436E93" w:rsidP="00436E93">
      <w:r w:rsidRPr="00436E93">
        <w:t xml:space="preserve"> TORT (INCLUDING NEGLIGENCE OR OTHERWISE) ARISING IN ANY WAY OUT OF</w:t>
      </w:r>
    </w:p>
    <w:p w14:paraId="5D63CDB2" w14:textId="5A9DE079" w:rsidR="00436E93" w:rsidRPr="00436E93" w:rsidRDefault="00436E93" w:rsidP="00436E93">
      <w:r w:rsidRPr="00436E93">
        <w:t xml:space="preserve"> THE USE OF THIS SOFTWARE, EVEN IF ADVISED OF THE POSSIBILITY OF</w:t>
      </w:r>
    </w:p>
    <w:p w14:paraId="58D71754" w14:textId="75B96A2E" w:rsidR="00436E93" w:rsidRPr="00436E93" w:rsidRDefault="00436E93" w:rsidP="00436E93">
      <w:r w:rsidRPr="00436E93">
        <w:t xml:space="preserve"> SUCH DAMAGE.</w:t>
      </w:r>
    </w:p>
    <w:p w14:paraId="71A0389E" w14:textId="77777777" w:rsidR="00CC57E6" w:rsidRDefault="00CC57E6" w:rsidP="000727EF">
      <w:pPr>
        <w:pStyle w:val="Heading2"/>
      </w:pPr>
      <w:r>
        <w:t>Common License Zope</w:t>
      </w:r>
      <w:bookmarkEnd w:id="787"/>
    </w:p>
    <w:p w14:paraId="446D87CA" w14:textId="078EE6F4" w:rsidR="00034E5E" w:rsidRDefault="007C7B54" w:rsidP="00436E93">
      <w:pPr>
        <w:rPr>
          <w:rFonts w:ascii="Calibri" w:eastAsia="Times New Roman" w:hAnsi="Calibri" w:cs="Times New Roman"/>
          <w:color w:val="0000FF"/>
          <w:u w:val="single"/>
        </w:rPr>
      </w:pPr>
      <w:hyperlink r:id="rId68" w:history="1">
        <w:r w:rsidR="00CC57E6" w:rsidRPr="00034E5E">
          <w:rPr>
            <w:rFonts w:ascii="Calibri" w:eastAsia="Times New Roman" w:hAnsi="Calibri" w:cs="Times New Roman"/>
            <w:color w:val="0000FF"/>
            <w:u w:val="single"/>
          </w:rPr>
          <w:t>http://opensource.org/licenses/ZPL-2.0</w:t>
        </w:r>
      </w:hyperlink>
    </w:p>
    <w:p w14:paraId="103EC7C8" w14:textId="77777777" w:rsidR="00436E93" w:rsidRDefault="00436E93" w:rsidP="00436E93">
      <w:pPr>
        <w:rPr>
          <w:rFonts w:ascii="Calibri" w:eastAsia="Times New Roman" w:hAnsi="Calibri" w:cs="Times New Roman"/>
          <w:color w:val="0000FF"/>
          <w:u w:val="single"/>
        </w:rPr>
      </w:pPr>
    </w:p>
    <w:p w14:paraId="25ECF5B5" w14:textId="77777777" w:rsidR="00436E93" w:rsidRPr="00436E93" w:rsidRDefault="00436E93" w:rsidP="00436E93">
      <w:r w:rsidRPr="00436E93">
        <w:t>This software is Copyright (c) Zope Corporation (tm) and</w:t>
      </w:r>
    </w:p>
    <w:p w14:paraId="0E9ADA27" w14:textId="77777777" w:rsidR="00436E93" w:rsidRPr="00436E93" w:rsidRDefault="00436E93" w:rsidP="00436E93">
      <w:r w:rsidRPr="00436E93">
        <w:t>Contributors. All rights reserved.</w:t>
      </w:r>
    </w:p>
    <w:p w14:paraId="65AFC2E3" w14:textId="77777777" w:rsidR="00436E93" w:rsidRPr="00436E93" w:rsidRDefault="00436E93" w:rsidP="00436E93"/>
    <w:p w14:paraId="22D46B90" w14:textId="77777777" w:rsidR="00436E93" w:rsidRPr="00436E93" w:rsidRDefault="00436E93" w:rsidP="00436E93">
      <w:r w:rsidRPr="00436E93">
        <w:t>This license has been certified as open source. It has also</w:t>
      </w:r>
    </w:p>
    <w:p w14:paraId="4A2F38C5" w14:textId="77777777" w:rsidR="00436E93" w:rsidRPr="00436E93" w:rsidRDefault="00436E93" w:rsidP="00436E93">
      <w:r w:rsidRPr="00436E93">
        <w:t>been designated as GPL compatible by the Free Software</w:t>
      </w:r>
    </w:p>
    <w:p w14:paraId="10A1C605" w14:textId="77777777" w:rsidR="00436E93" w:rsidRPr="00436E93" w:rsidRDefault="00436E93" w:rsidP="00436E93">
      <w:r w:rsidRPr="00436E93">
        <w:t>Foundation (FSF).</w:t>
      </w:r>
    </w:p>
    <w:p w14:paraId="2936693C" w14:textId="77777777" w:rsidR="00436E93" w:rsidRPr="00436E93" w:rsidRDefault="00436E93" w:rsidP="00436E93"/>
    <w:p w14:paraId="276FFE36" w14:textId="77777777" w:rsidR="00436E93" w:rsidRPr="00436E93" w:rsidRDefault="00436E93" w:rsidP="00436E93">
      <w:r w:rsidRPr="00436E93">
        <w:t>Redistribution and use in source and binary forms, with or</w:t>
      </w:r>
    </w:p>
    <w:p w14:paraId="0E78282D" w14:textId="77777777" w:rsidR="00436E93" w:rsidRPr="00436E93" w:rsidRDefault="00436E93" w:rsidP="00436E93">
      <w:r w:rsidRPr="00436E93">
        <w:t>without modification, are permitted provided that the</w:t>
      </w:r>
    </w:p>
    <w:p w14:paraId="32A9EF8F" w14:textId="77777777" w:rsidR="00436E93" w:rsidRPr="00436E93" w:rsidRDefault="00436E93" w:rsidP="00436E93">
      <w:r w:rsidRPr="00436E93">
        <w:t>following conditions are met:</w:t>
      </w:r>
    </w:p>
    <w:p w14:paraId="3C58170B" w14:textId="77777777" w:rsidR="00436E93" w:rsidRPr="00436E93" w:rsidRDefault="00436E93" w:rsidP="00436E93"/>
    <w:p w14:paraId="1A78CF86" w14:textId="77777777" w:rsidR="00436E93" w:rsidRPr="00436E93" w:rsidRDefault="00436E93" w:rsidP="00436E93">
      <w:r w:rsidRPr="00436E93">
        <w:t>1. Redistributions in source code must retain the above</w:t>
      </w:r>
    </w:p>
    <w:p w14:paraId="27BE08F2" w14:textId="77777777" w:rsidR="00436E93" w:rsidRPr="00436E93" w:rsidRDefault="00436E93" w:rsidP="00436E93">
      <w:r w:rsidRPr="00436E93">
        <w:t xml:space="preserve">   copyright notice, this list of conditions, and the following</w:t>
      </w:r>
    </w:p>
    <w:p w14:paraId="4069E768" w14:textId="77777777" w:rsidR="00436E93" w:rsidRPr="00436E93" w:rsidRDefault="00436E93" w:rsidP="00436E93">
      <w:r w:rsidRPr="00436E93">
        <w:t xml:space="preserve">   disclaimer.</w:t>
      </w:r>
    </w:p>
    <w:p w14:paraId="39DF632A" w14:textId="77777777" w:rsidR="00436E93" w:rsidRPr="00436E93" w:rsidRDefault="00436E93" w:rsidP="00436E93"/>
    <w:p w14:paraId="49EC08B1" w14:textId="77777777" w:rsidR="00436E93" w:rsidRPr="00436E93" w:rsidRDefault="00436E93" w:rsidP="00436E93">
      <w:r w:rsidRPr="00436E93">
        <w:t>2. Redistributions in binary form must reproduce the above</w:t>
      </w:r>
    </w:p>
    <w:p w14:paraId="7F163E3F" w14:textId="77777777" w:rsidR="00436E93" w:rsidRPr="00436E93" w:rsidRDefault="00436E93" w:rsidP="00436E93">
      <w:r w:rsidRPr="00436E93">
        <w:t xml:space="preserve">   copyright notice, this list of conditions, and the following</w:t>
      </w:r>
    </w:p>
    <w:p w14:paraId="135EEFD3" w14:textId="77777777" w:rsidR="00436E93" w:rsidRPr="00436E93" w:rsidRDefault="00436E93" w:rsidP="00436E93">
      <w:r w:rsidRPr="00436E93">
        <w:t xml:space="preserve">   disclaimer in the documentation and/or other materials</w:t>
      </w:r>
    </w:p>
    <w:p w14:paraId="3C232BB9" w14:textId="77777777" w:rsidR="00436E93" w:rsidRPr="00436E93" w:rsidRDefault="00436E93" w:rsidP="00436E93">
      <w:r w:rsidRPr="00436E93">
        <w:t xml:space="preserve">   provided with the distribution.</w:t>
      </w:r>
    </w:p>
    <w:p w14:paraId="2C512948" w14:textId="77777777" w:rsidR="00436E93" w:rsidRPr="00436E93" w:rsidRDefault="00436E93" w:rsidP="00436E93"/>
    <w:p w14:paraId="40A9772A" w14:textId="77777777" w:rsidR="00436E93" w:rsidRPr="00436E93" w:rsidRDefault="00436E93" w:rsidP="00436E93">
      <w:r w:rsidRPr="00436E93">
        <w:t>3. The name Zope Corporation (tm) must not be used to</w:t>
      </w:r>
    </w:p>
    <w:p w14:paraId="404D4F17" w14:textId="77777777" w:rsidR="00436E93" w:rsidRPr="00436E93" w:rsidRDefault="00436E93" w:rsidP="00436E93">
      <w:r w:rsidRPr="00436E93">
        <w:t xml:space="preserve">   endorse or promote products derived from this software</w:t>
      </w:r>
    </w:p>
    <w:p w14:paraId="70DFEE1C" w14:textId="77777777" w:rsidR="00436E93" w:rsidRPr="00436E93" w:rsidRDefault="00436E93" w:rsidP="00436E93">
      <w:r w:rsidRPr="00436E93">
        <w:t xml:space="preserve">   without prior written permission from Zope Corporation.</w:t>
      </w:r>
    </w:p>
    <w:p w14:paraId="59BE9052" w14:textId="77777777" w:rsidR="00436E93" w:rsidRPr="00436E93" w:rsidRDefault="00436E93" w:rsidP="00436E93"/>
    <w:p w14:paraId="7EB38635" w14:textId="77777777" w:rsidR="00436E93" w:rsidRPr="00436E93" w:rsidRDefault="00436E93" w:rsidP="00436E93">
      <w:r w:rsidRPr="00436E93">
        <w:t>4. The right to distribute this software or to use it for</w:t>
      </w:r>
    </w:p>
    <w:p w14:paraId="48309916" w14:textId="77777777" w:rsidR="00436E93" w:rsidRPr="00436E93" w:rsidRDefault="00436E93" w:rsidP="00436E93">
      <w:r w:rsidRPr="00436E93">
        <w:t xml:space="preserve">   any purpose does not give you the right to use Servicemarks</w:t>
      </w:r>
    </w:p>
    <w:p w14:paraId="0B6DC852" w14:textId="77777777" w:rsidR="00436E93" w:rsidRPr="00436E93" w:rsidRDefault="00436E93" w:rsidP="00436E93">
      <w:r w:rsidRPr="00436E93">
        <w:t xml:space="preserve">   (sm) or Trademarks (tm) of Zope Corporation. Use of them is</w:t>
      </w:r>
    </w:p>
    <w:p w14:paraId="0DAAB7C7" w14:textId="77777777" w:rsidR="00436E93" w:rsidRPr="00436E93" w:rsidRDefault="00436E93" w:rsidP="00436E93">
      <w:r w:rsidRPr="00436E93">
        <w:t xml:space="preserve">   covered in a separate agreement (see</w:t>
      </w:r>
    </w:p>
    <w:p w14:paraId="6958F36E" w14:textId="77777777" w:rsidR="00436E93" w:rsidRPr="00436E93" w:rsidRDefault="00436E93" w:rsidP="00436E93">
      <w:r w:rsidRPr="00436E93">
        <w:t xml:space="preserve">   http://www.zope.com/Marks).</w:t>
      </w:r>
    </w:p>
    <w:p w14:paraId="147FAE43" w14:textId="77777777" w:rsidR="00436E93" w:rsidRPr="00436E93" w:rsidRDefault="00436E93" w:rsidP="00436E93"/>
    <w:p w14:paraId="014CF804" w14:textId="77777777" w:rsidR="00436E93" w:rsidRPr="00436E93" w:rsidRDefault="00436E93" w:rsidP="00436E93">
      <w:r w:rsidRPr="00436E93">
        <w:t>5. If any files are modified, you must cause the modified</w:t>
      </w:r>
    </w:p>
    <w:p w14:paraId="00D3635C" w14:textId="77777777" w:rsidR="00436E93" w:rsidRPr="00436E93" w:rsidRDefault="00436E93" w:rsidP="00436E93">
      <w:r w:rsidRPr="00436E93">
        <w:t xml:space="preserve">   files to carry prominent notices stating that you changed</w:t>
      </w:r>
    </w:p>
    <w:p w14:paraId="489772D9" w14:textId="77777777" w:rsidR="00436E93" w:rsidRPr="00436E93" w:rsidRDefault="00436E93" w:rsidP="00436E93">
      <w:r w:rsidRPr="00436E93">
        <w:t xml:space="preserve">   the files and the date of any change.</w:t>
      </w:r>
    </w:p>
    <w:p w14:paraId="751DDD89" w14:textId="77777777" w:rsidR="00436E93" w:rsidRPr="00436E93" w:rsidRDefault="00436E93" w:rsidP="00436E93"/>
    <w:p w14:paraId="15C8B52D" w14:textId="77777777" w:rsidR="00436E93" w:rsidRPr="00436E93" w:rsidRDefault="00436E93" w:rsidP="00436E93">
      <w:r w:rsidRPr="00436E93">
        <w:t>Disclaimer</w:t>
      </w:r>
    </w:p>
    <w:p w14:paraId="4FDB421C" w14:textId="77777777" w:rsidR="00436E93" w:rsidRPr="00436E93" w:rsidRDefault="00436E93" w:rsidP="00436E93"/>
    <w:p w14:paraId="2983FFF2" w14:textId="77777777" w:rsidR="00436E93" w:rsidRPr="00436E93" w:rsidRDefault="00436E93" w:rsidP="00436E93">
      <w:r w:rsidRPr="00436E93">
        <w:t xml:space="preserve">  THIS SOFTWARE IS PROVIDED BY ZOPE CORPORATION ``AS IS''</w:t>
      </w:r>
    </w:p>
    <w:p w14:paraId="47FE9D3D" w14:textId="77777777" w:rsidR="00436E93" w:rsidRPr="00436E93" w:rsidRDefault="00436E93" w:rsidP="00436E93">
      <w:r w:rsidRPr="00436E93">
        <w:t xml:space="preserve">  AND ANY EXPRESSED OR IMPLIED WARRANTIES, INCLUDING, BUT</w:t>
      </w:r>
    </w:p>
    <w:p w14:paraId="0DE2FB17" w14:textId="77777777" w:rsidR="00436E93" w:rsidRPr="00436E93" w:rsidRDefault="00436E93" w:rsidP="00436E93">
      <w:r w:rsidRPr="00436E93">
        <w:t xml:space="preserve">  NOT LIMITED TO, THE IMPLIED WARRANTIES OF MERCHANTABILITY</w:t>
      </w:r>
    </w:p>
    <w:p w14:paraId="57C7513C" w14:textId="77777777" w:rsidR="00436E93" w:rsidRPr="00436E93" w:rsidRDefault="00436E93" w:rsidP="00436E93">
      <w:r w:rsidRPr="00436E93">
        <w:t xml:space="preserve">  AND FITNESS FOR A PARTICULAR PURPOSE ARE DISCLAIMED.  IN</w:t>
      </w:r>
    </w:p>
    <w:p w14:paraId="14844743" w14:textId="77777777" w:rsidR="00436E93" w:rsidRPr="00436E93" w:rsidRDefault="00436E93" w:rsidP="00436E93">
      <w:r w:rsidRPr="00436E93">
        <w:t xml:space="preserve">  NO EVENT SHALL ZOPE CORPORATION OR ITS CONTRIBUTORS BE</w:t>
      </w:r>
    </w:p>
    <w:p w14:paraId="31AE8E5D" w14:textId="77777777" w:rsidR="00436E93" w:rsidRPr="00436E93" w:rsidRDefault="00436E93" w:rsidP="00436E93">
      <w:r w:rsidRPr="00436E93">
        <w:t xml:space="preserve">  LIABLE FOR ANY DIRECT, INDIRECT, INCIDENTAL, SPECIAL,</w:t>
      </w:r>
    </w:p>
    <w:p w14:paraId="10984208" w14:textId="77777777" w:rsidR="00436E93" w:rsidRPr="00436E93" w:rsidRDefault="00436E93" w:rsidP="00436E93">
      <w:r w:rsidRPr="00436E93">
        <w:t xml:space="preserve">  EXEMPLARY, OR CONSEQUENTIAL DAMAGES (INCLUDING, BUT NOT</w:t>
      </w:r>
    </w:p>
    <w:p w14:paraId="3C29E1E2" w14:textId="77777777" w:rsidR="00436E93" w:rsidRPr="00436E93" w:rsidRDefault="00436E93" w:rsidP="00436E93">
      <w:r w:rsidRPr="00436E93">
        <w:lastRenderedPageBreak/>
        <w:t xml:space="preserve">  LIMITED TO, PROCUREMENT OF SUBSTITUTE GOODS OR SERVICES;</w:t>
      </w:r>
    </w:p>
    <w:p w14:paraId="2DCB5EB0" w14:textId="77777777" w:rsidR="00436E93" w:rsidRPr="00436E93" w:rsidRDefault="00436E93" w:rsidP="00436E93">
      <w:r w:rsidRPr="00436E93">
        <w:t xml:space="preserve">  LOSS OF USE, DATA, OR PROFITS; OR BUSINESS INTERRUPTION)</w:t>
      </w:r>
    </w:p>
    <w:p w14:paraId="6DFC59A1" w14:textId="77777777" w:rsidR="00436E93" w:rsidRPr="00436E93" w:rsidRDefault="00436E93" w:rsidP="00436E93">
      <w:r w:rsidRPr="00436E93">
        <w:t xml:space="preserve">  HOWEVER CAUSED AND ON ANY THEORY OF LIABILITY, WHETHER IN</w:t>
      </w:r>
    </w:p>
    <w:p w14:paraId="05077193" w14:textId="77777777" w:rsidR="00436E93" w:rsidRPr="00436E93" w:rsidRDefault="00436E93" w:rsidP="00436E93">
      <w:r w:rsidRPr="00436E93">
        <w:t xml:space="preserve">  CONTRACT, STRICT LIABILITY, OR TORT (INCLUDING NEGLIGENCE</w:t>
      </w:r>
    </w:p>
    <w:p w14:paraId="099CC017" w14:textId="77777777" w:rsidR="00436E93" w:rsidRPr="00436E93" w:rsidRDefault="00436E93" w:rsidP="00436E93">
      <w:r w:rsidRPr="00436E93">
        <w:t xml:space="preserve">  OR OTHERWISE) ARISING IN ANY WAY OUT OF THE USE OF THIS</w:t>
      </w:r>
    </w:p>
    <w:p w14:paraId="5D81E1DC" w14:textId="77777777" w:rsidR="00436E93" w:rsidRPr="00436E93" w:rsidRDefault="00436E93" w:rsidP="00436E93">
      <w:r w:rsidRPr="00436E93">
        <w:t xml:space="preserve">  SOFTWARE, EVEN IF ADVISED OF THE POSSIBILITY OF SUCH</w:t>
      </w:r>
    </w:p>
    <w:p w14:paraId="5AC294E7" w14:textId="77777777" w:rsidR="00436E93" w:rsidRPr="00436E93" w:rsidRDefault="00436E93" w:rsidP="00436E93">
      <w:r w:rsidRPr="00436E93">
        <w:t xml:space="preserve">  DAMAGE.</w:t>
      </w:r>
    </w:p>
    <w:p w14:paraId="75D755E7" w14:textId="77777777" w:rsidR="00436E93" w:rsidRPr="00436E93" w:rsidRDefault="00436E93" w:rsidP="00436E93"/>
    <w:p w14:paraId="61078603" w14:textId="77777777" w:rsidR="00436E93" w:rsidRPr="00436E93" w:rsidRDefault="00436E93" w:rsidP="00436E93"/>
    <w:p w14:paraId="78AD0E1B" w14:textId="77777777" w:rsidR="00436E93" w:rsidRPr="00436E93" w:rsidRDefault="00436E93" w:rsidP="00436E93">
      <w:r w:rsidRPr="00436E93">
        <w:t>This software consists of contributions made by Zope</w:t>
      </w:r>
    </w:p>
    <w:p w14:paraId="22032D07" w14:textId="77777777" w:rsidR="00436E93" w:rsidRPr="00436E93" w:rsidRDefault="00436E93" w:rsidP="00436E93">
      <w:r w:rsidRPr="00436E93">
        <w:t>Corporation and many individuals on behalf of Zope</w:t>
      </w:r>
    </w:p>
    <w:p w14:paraId="6EE32BE6" w14:textId="77777777" w:rsidR="00436E93" w:rsidRPr="00436E93" w:rsidRDefault="00436E93" w:rsidP="00436E93">
      <w:r w:rsidRPr="00436E93">
        <w:t>Corporation.  Specific attributions are listed in the</w:t>
      </w:r>
    </w:p>
    <w:p w14:paraId="1C1805E7" w14:textId="77777777" w:rsidR="00436E93" w:rsidRPr="00436E93" w:rsidRDefault="00436E93" w:rsidP="00436E93">
      <w:r w:rsidRPr="00436E93">
        <w:t>accompanying credits file.</w:t>
      </w:r>
    </w:p>
    <w:p w14:paraId="5382EC6B" w14:textId="77777777" w:rsidR="00436E93" w:rsidRDefault="00436E93" w:rsidP="00436E93"/>
    <w:sectPr w:rsidR="00436E93">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44">
      <wne:acd wne:acdName="acd0"/>
    </wne:keymap>
  </wne:keymaps>
  <wne:toolbars>
    <wne:acdManifest>
      <wne:acdEntry wne:acdName="acd0"/>
    </wne:acdManifest>
  </wne:toolbars>
  <wne:acds>
    <wne:acd wne:argValue="AgBIAGUAYQBkAGkAbgBnACAAMgAgAGYAZQBnAGEAbg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32F3C3" w14:textId="77777777" w:rsidR="007C7B54" w:rsidRDefault="007C7B54" w:rsidP="00E27D2F">
      <w:r>
        <w:separator/>
      </w:r>
    </w:p>
  </w:endnote>
  <w:endnote w:type="continuationSeparator" w:id="0">
    <w:p w14:paraId="7947B625" w14:textId="77777777" w:rsidR="007C7B54" w:rsidRDefault="007C7B54" w:rsidP="00E27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P Simplified">
    <w:panose1 w:val="020B0604020204020204"/>
    <w:charset w:val="00"/>
    <w:family w:val="swiss"/>
    <w:pitch w:val="variable"/>
    <w:sig w:usb0="A00002FF" w:usb1="5000205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322403"/>
      <w:docPartObj>
        <w:docPartGallery w:val="Page Numbers (Bottom of Page)"/>
        <w:docPartUnique/>
      </w:docPartObj>
    </w:sdtPr>
    <w:sdtEndPr>
      <w:rPr>
        <w:noProof/>
      </w:rPr>
    </w:sdtEndPr>
    <w:sdtContent>
      <w:p w14:paraId="6F809E75" w14:textId="77777777" w:rsidR="00B30F13" w:rsidRDefault="00B30F13">
        <w:pPr>
          <w:pStyle w:val="Footer"/>
          <w:jc w:val="center"/>
        </w:pPr>
        <w:r>
          <w:fldChar w:fldCharType="begin"/>
        </w:r>
        <w:r>
          <w:instrText xml:space="preserve"> PAGE   \* MERGEFORMAT </w:instrText>
        </w:r>
        <w:r>
          <w:fldChar w:fldCharType="separate"/>
        </w:r>
        <w:r w:rsidR="00924490">
          <w:rPr>
            <w:noProof/>
          </w:rPr>
          <w:t>1</w:t>
        </w:r>
        <w:r>
          <w:rPr>
            <w:noProof/>
          </w:rPr>
          <w:fldChar w:fldCharType="end"/>
        </w:r>
      </w:p>
    </w:sdtContent>
  </w:sdt>
  <w:p w14:paraId="344BE664" w14:textId="77777777" w:rsidR="00B30F13" w:rsidRDefault="00B30F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F95601" w14:textId="77777777" w:rsidR="007C7B54" w:rsidRDefault="007C7B54" w:rsidP="00E27D2F">
      <w:r>
        <w:separator/>
      </w:r>
    </w:p>
  </w:footnote>
  <w:footnote w:type="continuationSeparator" w:id="0">
    <w:p w14:paraId="48950AA7" w14:textId="77777777" w:rsidR="007C7B54" w:rsidRDefault="007C7B54" w:rsidP="00E27D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57C8D"/>
    <w:multiLevelType w:val="hybridMultilevel"/>
    <w:tmpl w:val="E79602B2"/>
    <w:lvl w:ilvl="0" w:tplc="189A36A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DD5A9B"/>
    <w:multiLevelType w:val="multilevel"/>
    <w:tmpl w:val="8BD041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26F77D0A"/>
    <w:multiLevelType w:val="multilevel"/>
    <w:tmpl w:val="9300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682E7B"/>
    <w:multiLevelType w:val="hybridMultilevel"/>
    <w:tmpl w:val="D00E6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4F1CA1"/>
    <w:multiLevelType w:val="multilevel"/>
    <w:tmpl w:val="0284BDE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nsid w:val="4B030752"/>
    <w:multiLevelType w:val="multilevel"/>
    <w:tmpl w:val="00A0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D83A69"/>
    <w:multiLevelType w:val="multilevel"/>
    <w:tmpl w:val="0252746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58311036"/>
    <w:multiLevelType w:val="multilevel"/>
    <w:tmpl w:val="421448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589D353A"/>
    <w:multiLevelType w:val="multilevel"/>
    <w:tmpl w:val="B4CECE22"/>
    <w:lvl w:ilvl="0">
      <w:start w:val="1"/>
      <w:numFmt w:val="decimal"/>
      <w:pStyle w:val="List1"/>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5C602953"/>
    <w:multiLevelType w:val="hybridMultilevel"/>
    <w:tmpl w:val="C1508B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8373F0"/>
    <w:multiLevelType w:val="hybridMultilevel"/>
    <w:tmpl w:val="FCE455F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DEA5288"/>
    <w:multiLevelType w:val="multilevel"/>
    <w:tmpl w:val="EEA27D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8"/>
  </w:num>
  <w:num w:numId="2">
    <w:abstractNumId w:val="0"/>
  </w:num>
  <w:num w:numId="3">
    <w:abstractNumId w:val="2"/>
  </w:num>
  <w:num w:numId="4">
    <w:abstractNumId w:val="3"/>
  </w:num>
  <w:num w:numId="5">
    <w:abstractNumId w:val="9"/>
  </w:num>
  <w:num w:numId="6">
    <w:abstractNumId w:val="10"/>
  </w:num>
  <w:num w:numId="7">
    <w:abstractNumId w:val="7"/>
  </w:num>
  <w:num w:numId="8">
    <w:abstractNumId w:val="4"/>
  </w:num>
  <w:num w:numId="9">
    <w:abstractNumId w:val="11"/>
  </w:num>
  <w:num w:numId="10">
    <w:abstractNumId w:val="1"/>
  </w:num>
  <w:num w:numId="11">
    <w:abstractNumId w:val="6"/>
  </w:num>
  <w:num w:numId="12">
    <w:abstractNumId w:val="5"/>
    <w:lvlOverride w:ilvl="0">
      <w:lvl w:ilvl="0">
        <w:numFmt w:val="bullet"/>
        <w:lvlText w:val=""/>
        <w:lvlJc w:val="left"/>
        <w:pPr>
          <w:tabs>
            <w:tab w:val="num" w:pos="720"/>
          </w:tabs>
          <w:ind w:left="720" w:hanging="360"/>
        </w:pPr>
        <w:rPr>
          <w:rFonts w:ascii="Wingdings" w:hAnsi="Wingdings" w:hint="default"/>
          <w:sz w:val="20"/>
        </w:rPr>
      </w:lvl>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059"/>
    <w:rsid w:val="00015594"/>
    <w:rsid w:val="00034E5E"/>
    <w:rsid w:val="00053D4A"/>
    <w:rsid w:val="000727EF"/>
    <w:rsid w:val="000759A2"/>
    <w:rsid w:val="00085191"/>
    <w:rsid w:val="00091B1F"/>
    <w:rsid w:val="000A4080"/>
    <w:rsid w:val="000F3A5A"/>
    <w:rsid w:val="000F7F8A"/>
    <w:rsid w:val="00131520"/>
    <w:rsid w:val="0015549D"/>
    <w:rsid w:val="00184A02"/>
    <w:rsid w:val="001D045E"/>
    <w:rsid w:val="00205FFC"/>
    <w:rsid w:val="002630A9"/>
    <w:rsid w:val="00290F97"/>
    <w:rsid w:val="002D51AE"/>
    <w:rsid w:val="00332816"/>
    <w:rsid w:val="00350557"/>
    <w:rsid w:val="00371FA9"/>
    <w:rsid w:val="003921F1"/>
    <w:rsid w:val="003D50A7"/>
    <w:rsid w:val="004147ED"/>
    <w:rsid w:val="00425AAE"/>
    <w:rsid w:val="00434E02"/>
    <w:rsid w:val="00436E93"/>
    <w:rsid w:val="00441FC8"/>
    <w:rsid w:val="00483741"/>
    <w:rsid w:val="004B2229"/>
    <w:rsid w:val="004E3318"/>
    <w:rsid w:val="00511EC8"/>
    <w:rsid w:val="0057228C"/>
    <w:rsid w:val="00594697"/>
    <w:rsid w:val="005C20A4"/>
    <w:rsid w:val="005D7482"/>
    <w:rsid w:val="005F741B"/>
    <w:rsid w:val="00616B7B"/>
    <w:rsid w:val="0064726D"/>
    <w:rsid w:val="0068252E"/>
    <w:rsid w:val="006B3F64"/>
    <w:rsid w:val="0077443C"/>
    <w:rsid w:val="007C7B54"/>
    <w:rsid w:val="00886641"/>
    <w:rsid w:val="008C606A"/>
    <w:rsid w:val="009155A8"/>
    <w:rsid w:val="00924490"/>
    <w:rsid w:val="009540E8"/>
    <w:rsid w:val="009A0E36"/>
    <w:rsid w:val="00A20CA5"/>
    <w:rsid w:val="00A508C2"/>
    <w:rsid w:val="00A64F99"/>
    <w:rsid w:val="00A92451"/>
    <w:rsid w:val="00B30F13"/>
    <w:rsid w:val="00B34856"/>
    <w:rsid w:val="00BE3824"/>
    <w:rsid w:val="00C01C29"/>
    <w:rsid w:val="00C27E8E"/>
    <w:rsid w:val="00C34282"/>
    <w:rsid w:val="00C40C53"/>
    <w:rsid w:val="00C66DF1"/>
    <w:rsid w:val="00C73F8C"/>
    <w:rsid w:val="00C92497"/>
    <w:rsid w:val="00CC57E6"/>
    <w:rsid w:val="00CC7DF0"/>
    <w:rsid w:val="00CD0FE8"/>
    <w:rsid w:val="00CE7DF1"/>
    <w:rsid w:val="00D847C4"/>
    <w:rsid w:val="00D85116"/>
    <w:rsid w:val="00DA0386"/>
    <w:rsid w:val="00DB0F73"/>
    <w:rsid w:val="00E25059"/>
    <w:rsid w:val="00E27D2F"/>
    <w:rsid w:val="00E36DA3"/>
    <w:rsid w:val="00E73BCE"/>
    <w:rsid w:val="00E77BEE"/>
    <w:rsid w:val="00E80F82"/>
    <w:rsid w:val="00E93FAB"/>
    <w:rsid w:val="00EB5C4F"/>
    <w:rsid w:val="00F47B42"/>
    <w:rsid w:val="00FA2B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FA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4080"/>
    <w:pPr>
      <w:spacing w:after="40"/>
    </w:pPr>
    <w:rPr>
      <w:rFonts w:ascii="Arial" w:hAnsi="Arial"/>
      <w:sz w:val="24"/>
    </w:rPr>
  </w:style>
  <w:style w:type="paragraph" w:styleId="Heading1">
    <w:name w:val="heading 1"/>
    <w:basedOn w:val="Normal"/>
    <w:next w:val="Normal"/>
    <w:link w:val="Heading1Char"/>
    <w:uiPriority w:val="9"/>
    <w:qFormat/>
    <w:rsid w:val="00C92497"/>
    <w:pPr>
      <w:keepNext/>
      <w:keepLines/>
      <w:spacing w:before="240" w:after="150" w:line="540" w:lineRule="atLeast"/>
      <w:outlineLvl w:val="0"/>
    </w:pPr>
    <w:rPr>
      <w:rFonts w:ascii="HP Simplified" w:eastAsiaTheme="majorEastAsia" w:hAnsi="HP Simplified" w:cstheme="majorBidi"/>
      <w:b/>
      <w:bCs/>
      <w:color w:val="000000"/>
      <w:sz w:val="44"/>
      <w:szCs w:val="44"/>
    </w:rPr>
  </w:style>
  <w:style w:type="paragraph" w:styleId="Heading2">
    <w:name w:val="heading 2"/>
    <w:basedOn w:val="Normal"/>
    <w:next w:val="Normal"/>
    <w:link w:val="Heading2Char"/>
    <w:uiPriority w:val="9"/>
    <w:unhideWhenUsed/>
    <w:qFormat/>
    <w:rsid w:val="000727EF"/>
    <w:pPr>
      <w:keepNext/>
      <w:keepLines/>
      <w:spacing w:before="240" w:after="150" w:line="540" w:lineRule="atLeast"/>
      <w:outlineLvl w:val="1"/>
    </w:pPr>
    <w:rPr>
      <w:rFonts w:ascii="HP Simplified" w:eastAsiaTheme="majorEastAsia" w:hAnsi="HP Simplified" w:cstheme="majorBidi"/>
      <w:b/>
      <w:bCs/>
      <w:color w:val="000000"/>
      <w:sz w:val="39"/>
      <w:szCs w:val="39"/>
    </w:rPr>
  </w:style>
  <w:style w:type="paragraph" w:styleId="Heading3">
    <w:name w:val="heading 3"/>
    <w:basedOn w:val="Normal"/>
    <w:next w:val="Normal"/>
    <w:link w:val="Heading3Char"/>
    <w:uiPriority w:val="9"/>
    <w:unhideWhenUsed/>
    <w:qFormat/>
    <w:rsid w:val="000727EF"/>
    <w:pPr>
      <w:keepNext/>
      <w:keepLines/>
      <w:spacing w:before="40" w:after="150" w:line="360" w:lineRule="atLeast"/>
      <w:outlineLvl w:val="2"/>
    </w:pPr>
    <w:rPr>
      <w:rFonts w:eastAsiaTheme="majorEastAsia" w:cs="Arial"/>
      <w:color w:val="404040"/>
      <w:sz w:val="30"/>
      <w:szCs w:val="30"/>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Heading2"/>
    <w:next w:val="Normal"/>
    <w:link w:val="Heading5Char"/>
    <w:uiPriority w:val="9"/>
    <w:unhideWhenUsed/>
    <w:qFormat/>
    <w:rsid w:val="006B3F64"/>
    <w:pPr>
      <w:outlineLvl w:val="4"/>
    </w:p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97"/>
    <w:rPr>
      <w:rFonts w:ascii="HP Simplified" w:eastAsiaTheme="majorEastAsia" w:hAnsi="HP Simplified" w:cstheme="majorBidi"/>
      <w:b/>
      <w:bCs/>
      <w:color w:val="000000"/>
      <w:sz w:val="44"/>
      <w:szCs w:val="44"/>
    </w:rPr>
  </w:style>
  <w:style w:type="character" w:customStyle="1" w:styleId="Heading2Char">
    <w:name w:val="Heading 2 Char"/>
    <w:basedOn w:val="DefaultParagraphFont"/>
    <w:link w:val="Heading2"/>
    <w:uiPriority w:val="9"/>
    <w:rsid w:val="000727EF"/>
    <w:rPr>
      <w:rFonts w:ascii="HP Simplified" w:eastAsiaTheme="majorEastAsia" w:hAnsi="HP Simplified" w:cstheme="majorBidi"/>
      <w:b/>
      <w:bCs/>
      <w:color w:val="000000"/>
      <w:sz w:val="39"/>
      <w:szCs w:val="39"/>
    </w:rPr>
  </w:style>
  <w:style w:type="character" w:customStyle="1" w:styleId="Heading3Char">
    <w:name w:val="Heading 3 Char"/>
    <w:basedOn w:val="DefaultParagraphFont"/>
    <w:link w:val="Heading3"/>
    <w:uiPriority w:val="9"/>
    <w:rsid w:val="000727EF"/>
    <w:rPr>
      <w:rFonts w:ascii="Arial" w:eastAsiaTheme="majorEastAsia" w:hAnsi="Arial" w:cs="Arial"/>
      <w:color w:val="404040"/>
      <w:sz w:val="30"/>
      <w:szCs w:val="30"/>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B3F64"/>
    <w:rPr>
      <w:rFonts w:asciiTheme="majorHAnsi" w:eastAsiaTheme="majorEastAsia" w:hAnsiTheme="majorHAnsi" w:cstheme="majorBidi"/>
      <w:color w:val="2E74B5" w:themeColor="accent1" w:themeShade="BF"/>
      <w:sz w:val="26"/>
      <w:szCs w:val="26"/>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483741"/>
    <w:rPr>
      <w:sz w:val="16"/>
      <w:szCs w:val="16"/>
    </w:rPr>
  </w:style>
  <w:style w:type="paragraph" w:styleId="CommentText">
    <w:name w:val="annotation text"/>
    <w:basedOn w:val="Normal"/>
    <w:link w:val="CommentTextChar"/>
    <w:uiPriority w:val="99"/>
    <w:unhideWhenUsed/>
    <w:rsid w:val="00483741"/>
    <w:rPr>
      <w:sz w:val="20"/>
      <w:szCs w:val="20"/>
    </w:rPr>
  </w:style>
  <w:style w:type="character" w:customStyle="1" w:styleId="CommentTextChar">
    <w:name w:val="Comment Text Char"/>
    <w:basedOn w:val="DefaultParagraphFont"/>
    <w:link w:val="CommentText"/>
    <w:uiPriority w:val="99"/>
    <w:rsid w:val="00483741"/>
    <w:rPr>
      <w:sz w:val="20"/>
      <w:szCs w:val="20"/>
    </w:rPr>
  </w:style>
  <w:style w:type="paragraph" w:styleId="CommentSubject">
    <w:name w:val="annotation subject"/>
    <w:basedOn w:val="CommentText"/>
    <w:next w:val="CommentText"/>
    <w:link w:val="CommentSubjectChar"/>
    <w:uiPriority w:val="99"/>
    <w:semiHidden/>
    <w:unhideWhenUsed/>
    <w:rsid w:val="00483741"/>
    <w:rPr>
      <w:b/>
      <w:bCs/>
    </w:rPr>
  </w:style>
  <w:style w:type="character" w:customStyle="1" w:styleId="CommentSubjectChar">
    <w:name w:val="Comment Subject Char"/>
    <w:basedOn w:val="CommentTextChar"/>
    <w:link w:val="CommentSubject"/>
    <w:uiPriority w:val="99"/>
    <w:semiHidden/>
    <w:rsid w:val="00483741"/>
    <w:rPr>
      <w:b/>
      <w:bCs/>
      <w:sz w:val="20"/>
      <w:szCs w:val="20"/>
    </w:rPr>
  </w:style>
  <w:style w:type="paragraph" w:styleId="BalloonText">
    <w:name w:val="Balloon Text"/>
    <w:basedOn w:val="Normal"/>
    <w:link w:val="BalloonTextChar"/>
    <w:uiPriority w:val="99"/>
    <w:semiHidden/>
    <w:unhideWhenUsed/>
    <w:rsid w:val="004837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3741"/>
    <w:rPr>
      <w:rFonts w:ascii="Segoe UI" w:hAnsi="Segoe UI" w:cs="Segoe UI"/>
      <w:sz w:val="18"/>
      <w:szCs w:val="18"/>
    </w:rPr>
  </w:style>
  <w:style w:type="paragraph" w:styleId="Header">
    <w:name w:val="header"/>
    <w:basedOn w:val="Normal"/>
    <w:link w:val="HeaderChar"/>
    <w:uiPriority w:val="99"/>
    <w:unhideWhenUsed/>
    <w:rsid w:val="00E27D2F"/>
    <w:pPr>
      <w:tabs>
        <w:tab w:val="center" w:pos="4680"/>
        <w:tab w:val="right" w:pos="9360"/>
      </w:tabs>
    </w:pPr>
  </w:style>
  <w:style w:type="character" w:customStyle="1" w:styleId="HeaderChar">
    <w:name w:val="Header Char"/>
    <w:basedOn w:val="DefaultParagraphFont"/>
    <w:link w:val="Header"/>
    <w:uiPriority w:val="99"/>
    <w:rsid w:val="00E27D2F"/>
  </w:style>
  <w:style w:type="paragraph" w:styleId="Footer">
    <w:name w:val="footer"/>
    <w:basedOn w:val="Normal"/>
    <w:link w:val="FooterChar"/>
    <w:uiPriority w:val="99"/>
    <w:unhideWhenUsed/>
    <w:rsid w:val="00E27D2F"/>
    <w:pPr>
      <w:tabs>
        <w:tab w:val="center" w:pos="4680"/>
        <w:tab w:val="right" w:pos="9360"/>
      </w:tabs>
    </w:pPr>
  </w:style>
  <w:style w:type="character" w:customStyle="1" w:styleId="FooterChar">
    <w:name w:val="Footer Char"/>
    <w:basedOn w:val="DefaultParagraphFont"/>
    <w:link w:val="Footer"/>
    <w:uiPriority w:val="99"/>
    <w:rsid w:val="00E27D2F"/>
  </w:style>
  <w:style w:type="paragraph" w:styleId="NormalWeb">
    <w:name w:val="Normal (Web)"/>
    <w:basedOn w:val="Normal"/>
    <w:uiPriority w:val="99"/>
    <w:semiHidden/>
    <w:unhideWhenUsed/>
    <w:rsid w:val="008C606A"/>
    <w:pPr>
      <w:spacing w:before="100" w:beforeAutospacing="1"/>
    </w:pPr>
    <w:rPr>
      <w:rFonts w:ascii="Times New Roman" w:eastAsia="Times New Roman" w:hAnsi="Times New Roman" w:cs="Times New Roman"/>
      <w:color w:val="222222"/>
      <w:szCs w:val="24"/>
    </w:rPr>
  </w:style>
  <w:style w:type="character" w:customStyle="1" w:styleId="apple-converted-space">
    <w:name w:val="apple-converted-space"/>
    <w:basedOn w:val="DefaultParagraphFont"/>
    <w:rsid w:val="008C606A"/>
  </w:style>
  <w:style w:type="paragraph" w:styleId="HTMLPreformatted">
    <w:name w:val="HTML Preformatted"/>
    <w:basedOn w:val="Normal"/>
    <w:link w:val="HTMLPreformattedChar"/>
    <w:uiPriority w:val="99"/>
    <w:semiHidden/>
    <w:unhideWhenUsed/>
    <w:rsid w:val="008C6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222222"/>
      <w:sz w:val="20"/>
      <w:szCs w:val="20"/>
    </w:rPr>
  </w:style>
  <w:style w:type="character" w:customStyle="1" w:styleId="HTMLPreformattedChar">
    <w:name w:val="HTML Preformatted Char"/>
    <w:basedOn w:val="DefaultParagraphFont"/>
    <w:link w:val="HTMLPreformatted"/>
    <w:uiPriority w:val="99"/>
    <w:semiHidden/>
    <w:rsid w:val="008C606A"/>
    <w:rPr>
      <w:rFonts w:ascii="Courier New" w:eastAsia="Times New Roman" w:hAnsi="Courier New" w:cs="Courier New"/>
      <w:color w:val="222222"/>
      <w:sz w:val="20"/>
      <w:szCs w:val="20"/>
    </w:rPr>
  </w:style>
  <w:style w:type="character" w:customStyle="1" w:styleId="pln">
    <w:name w:val="pln"/>
    <w:basedOn w:val="DefaultParagraphFont"/>
    <w:rsid w:val="008C606A"/>
  </w:style>
  <w:style w:type="character" w:styleId="HTMLCode">
    <w:name w:val="HTML Code"/>
    <w:basedOn w:val="DefaultParagraphFont"/>
    <w:uiPriority w:val="99"/>
    <w:semiHidden/>
    <w:unhideWhenUsed/>
    <w:rsid w:val="008C606A"/>
    <w:rPr>
      <w:rFonts w:ascii="Courier New" w:eastAsia="Times New Roman" w:hAnsi="Courier New" w:cs="Courier New"/>
      <w:sz w:val="20"/>
      <w:szCs w:val="20"/>
    </w:rPr>
  </w:style>
  <w:style w:type="character" w:customStyle="1" w:styleId="pun">
    <w:name w:val="pun"/>
    <w:basedOn w:val="DefaultParagraphFont"/>
    <w:rsid w:val="008C606A"/>
  </w:style>
  <w:style w:type="character" w:customStyle="1" w:styleId="kwd">
    <w:name w:val="kwd"/>
    <w:basedOn w:val="DefaultParagraphFont"/>
    <w:rsid w:val="008C606A"/>
  </w:style>
  <w:style w:type="character" w:customStyle="1" w:styleId="typ">
    <w:name w:val="typ"/>
    <w:basedOn w:val="DefaultParagraphFont"/>
    <w:rsid w:val="008C606A"/>
  </w:style>
  <w:style w:type="character" w:customStyle="1" w:styleId="str">
    <w:name w:val="str"/>
    <w:basedOn w:val="DefaultParagraphFont"/>
    <w:rsid w:val="008C606A"/>
  </w:style>
  <w:style w:type="character" w:customStyle="1" w:styleId="lit">
    <w:name w:val="lit"/>
    <w:basedOn w:val="DefaultParagraphFont"/>
    <w:rsid w:val="008C606A"/>
  </w:style>
  <w:style w:type="character" w:customStyle="1" w:styleId="com">
    <w:name w:val="com"/>
    <w:basedOn w:val="DefaultParagraphFont"/>
    <w:rsid w:val="008C606A"/>
  </w:style>
  <w:style w:type="paragraph" w:customStyle="1" w:styleId="align-center">
    <w:name w:val="align-center"/>
    <w:basedOn w:val="Normal"/>
    <w:rsid w:val="008C606A"/>
    <w:pPr>
      <w:spacing w:before="100" w:beforeAutospacing="1"/>
    </w:pPr>
    <w:rPr>
      <w:rFonts w:ascii="Times New Roman" w:eastAsia="Times New Roman" w:hAnsi="Times New Roman" w:cs="Times New Roman"/>
      <w:color w:val="222222"/>
      <w:szCs w:val="24"/>
    </w:rPr>
  </w:style>
  <w:style w:type="character" w:customStyle="1" w:styleId="link">
    <w:name w:val="link"/>
    <w:basedOn w:val="DefaultParagraphFont"/>
    <w:rsid w:val="008C606A"/>
  </w:style>
  <w:style w:type="character" w:styleId="PlaceholderText">
    <w:name w:val="Placeholder Text"/>
    <w:basedOn w:val="DefaultParagraphFont"/>
    <w:uiPriority w:val="99"/>
    <w:semiHidden/>
    <w:rsid w:val="008C606A"/>
    <w:rPr>
      <w:color w:val="808080"/>
    </w:rPr>
  </w:style>
  <w:style w:type="paragraph" w:styleId="BodyText">
    <w:name w:val="Body Text"/>
    <w:basedOn w:val="Normal"/>
    <w:link w:val="BodyTextChar"/>
    <w:uiPriority w:val="99"/>
    <w:unhideWhenUsed/>
    <w:rsid w:val="008C606A"/>
    <w:pPr>
      <w:spacing w:line="330" w:lineRule="atLeast"/>
    </w:pPr>
    <w:rPr>
      <w:rFonts w:eastAsia="Times New Roman" w:cs="Arial"/>
      <w:color w:val="222222"/>
      <w:szCs w:val="24"/>
    </w:rPr>
  </w:style>
  <w:style w:type="character" w:customStyle="1" w:styleId="BodyTextChar">
    <w:name w:val="Body Text Char"/>
    <w:basedOn w:val="DefaultParagraphFont"/>
    <w:link w:val="BodyText"/>
    <w:uiPriority w:val="99"/>
    <w:rsid w:val="008C606A"/>
    <w:rPr>
      <w:rFonts w:ascii="Arial" w:eastAsia="Times New Roman" w:hAnsi="Arial" w:cs="Arial"/>
      <w:color w:val="222222"/>
      <w:sz w:val="24"/>
      <w:szCs w:val="24"/>
    </w:rPr>
  </w:style>
  <w:style w:type="paragraph" w:styleId="Revision">
    <w:name w:val="Revision"/>
    <w:hidden/>
    <w:uiPriority w:val="99"/>
    <w:semiHidden/>
    <w:rsid w:val="008C606A"/>
  </w:style>
  <w:style w:type="paragraph" w:customStyle="1" w:styleId="List1">
    <w:name w:val="List_1"/>
    <w:basedOn w:val="ListParagraph"/>
    <w:qFormat/>
    <w:rsid w:val="008C606A"/>
    <w:pPr>
      <w:numPr>
        <w:numId w:val="1"/>
      </w:numPr>
      <w:spacing w:line="330" w:lineRule="atLeast"/>
      <w:contextualSpacing w:val="0"/>
    </w:pPr>
    <w:rPr>
      <w:rFonts w:eastAsia="Times New Roman" w:cs="Arial"/>
      <w:szCs w:val="24"/>
    </w:rPr>
  </w:style>
  <w:style w:type="paragraph" w:customStyle="1" w:styleId="List2">
    <w:name w:val="List_2"/>
    <w:basedOn w:val="List1"/>
    <w:qFormat/>
    <w:rsid w:val="008C606A"/>
    <w:pPr>
      <w:numPr>
        <w:numId w:val="2"/>
      </w:numPr>
    </w:pPr>
  </w:style>
  <w:style w:type="numbering" w:customStyle="1" w:styleId="NoList1">
    <w:name w:val="No List1"/>
    <w:next w:val="NoList"/>
    <w:uiPriority w:val="99"/>
    <w:semiHidden/>
    <w:unhideWhenUsed/>
    <w:rsid w:val="008C606A"/>
  </w:style>
  <w:style w:type="paragraph" w:customStyle="1" w:styleId="Heading2fegan">
    <w:name w:val="Heading 2 fegan"/>
    <w:basedOn w:val="Heading2"/>
    <w:qFormat/>
    <w:rsid w:val="006B3F64"/>
  </w:style>
  <w:style w:type="paragraph" w:styleId="TOC1">
    <w:name w:val="toc 1"/>
    <w:basedOn w:val="Normal"/>
    <w:next w:val="Normal"/>
    <w:autoRedefine/>
    <w:uiPriority w:val="39"/>
    <w:unhideWhenUsed/>
    <w:rsid w:val="00DB0F73"/>
    <w:pPr>
      <w:spacing w:after="0"/>
    </w:pPr>
  </w:style>
  <w:style w:type="paragraph" w:styleId="TOC2">
    <w:name w:val="toc 2"/>
    <w:basedOn w:val="Normal"/>
    <w:next w:val="Normal"/>
    <w:autoRedefine/>
    <w:uiPriority w:val="39"/>
    <w:unhideWhenUsed/>
    <w:rsid w:val="00DB0F73"/>
    <w:pPr>
      <w:tabs>
        <w:tab w:val="right" w:leader="dot" w:pos="9350"/>
      </w:tabs>
      <w:spacing w:after="0"/>
      <w:ind w:left="216"/>
    </w:pPr>
  </w:style>
  <w:style w:type="paragraph" w:styleId="TOC3">
    <w:name w:val="toc 3"/>
    <w:basedOn w:val="Normal"/>
    <w:next w:val="Normal"/>
    <w:autoRedefine/>
    <w:uiPriority w:val="39"/>
    <w:unhideWhenUsed/>
    <w:rsid w:val="00EB5C4F"/>
    <w:pPr>
      <w:spacing w:line="259" w:lineRule="auto"/>
      <w:ind w:left="440"/>
    </w:pPr>
    <w:rPr>
      <w:rFonts w:eastAsiaTheme="minorEastAsia"/>
    </w:rPr>
  </w:style>
  <w:style w:type="paragraph" w:styleId="TOC4">
    <w:name w:val="toc 4"/>
    <w:basedOn w:val="Normal"/>
    <w:next w:val="Normal"/>
    <w:autoRedefine/>
    <w:uiPriority w:val="39"/>
    <w:unhideWhenUsed/>
    <w:rsid w:val="00EB5C4F"/>
    <w:pPr>
      <w:spacing w:line="259" w:lineRule="auto"/>
      <w:ind w:left="660"/>
    </w:pPr>
    <w:rPr>
      <w:rFonts w:eastAsiaTheme="minorEastAsia"/>
    </w:rPr>
  </w:style>
  <w:style w:type="paragraph" w:styleId="TOC5">
    <w:name w:val="toc 5"/>
    <w:basedOn w:val="Normal"/>
    <w:next w:val="Normal"/>
    <w:autoRedefine/>
    <w:uiPriority w:val="39"/>
    <w:unhideWhenUsed/>
    <w:rsid w:val="00EB5C4F"/>
    <w:pPr>
      <w:spacing w:line="259" w:lineRule="auto"/>
      <w:ind w:left="880"/>
    </w:pPr>
    <w:rPr>
      <w:rFonts w:eastAsiaTheme="minorEastAsia"/>
    </w:rPr>
  </w:style>
  <w:style w:type="paragraph" w:styleId="TOC6">
    <w:name w:val="toc 6"/>
    <w:basedOn w:val="Normal"/>
    <w:next w:val="Normal"/>
    <w:autoRedefine/>
    <w:uiPriority w:val="39"/>
    <w:unhideWhenUsed/>
    <w:rsid w:val="00EB5C4F"/>
    <w:pPr>
      <w:spacing w:line="259" w:lineRule="auto"/>
      <w:ind w:left="1100"/>
    </w:pPr>
    <w:rPr>
      <w:rFonts w:eastAsiaTheme="minorEastAsia"/>
    </w:rPr>
  </w:style>
  <w:style w:type="paragraph" w:styleId="TOC7">
    <w:name w:val="toc 7"/>
    <w:basedOn w:val="Normal"/>
    <w:next w:val="Normal"/>
    <w:autoRedefine/>
    <w:uiPriority w:val="39"/>
    <w:unhideWhenUsed/>
    <w:rsid w:val="00EB5C4F"/>
    <w:pPr>
      <w:spacing w:line="259" w:lineRule="auto"/>
      <w:ind w:left="1320"/>
    </w:pPr>
    <w:rPr>
      <w:rFonts w:eastAsiaTheme="minorEastAsia"/>
    </w:rPr>
  </w:style>
  <w:style w:type="paragraph" w:styleId="TOC8">
    <w:name w:val="toc 8"/>
    <w:basedOn w:val="Normal"/>
    <w:next w:val="Normal"/>
    <w:autoRedefine/>
    <w:uiPriority w:val="39"/>
    <w:unhideWhenUsed/>
    <w:rsid w:val="00EB5C4F"/>
    <w:pPr>
      <w:spacing w:line="259" w:lineRule="auto"/>
      <w:ind w:left="1540"/>
    </w:pPr>
    <w:rPr>
      <w:rFonts w:eastAsiaTheme="minorEastAsia"/>
    </w:rPr>
  </w:style>
  <w:style w:type="paragraph" w:styleId="TOC9">
    <w:name w:val="toc 9"/>
    <w:basedOn w:val="Normal"/>
    <w:next w:val="Normal"/>
    <w:autoRedefine/>
    <w:uiPriority w:val="39"/>
    <w:unhideWhenUsed/>
    <w:rsid w:val="00EB5C4F"/>
    <w:pPr>
      <w:spacing w:line="259" w:lineRule="auto"/>
      <w:ind w:left="1760"/>
    </w:pPr>
    <w:rPr>
      <w:rFonts w:eastAsiaTheme="minorEastAsia"/>
    </w:rPr>
  </w:style>
  <w:style w:type="paragraph" w:customStyle="1" w:styleId="Heading2FosterDelta">
    <w:name w:val="Heading 2 Foster Delta"/>
    <w:basedOn w:val="Normal"/>
    <w:qFormat/>
    <w:rsid w:val="00C27E8E"/>
    <w:pPr>
      <w:spacing w:after="160" w:line="259" w:lineRule="auto"/>
    </w:pPr>
    <w:rPr>
      <w:rFonts w:ascii="HP Simplified" w:hAnsi="HP Simplified"/>
      <w:b/>
      <w:sz w:val="39"/>
    </w:rPr>
  </w:style>
  <w:style w:type="paragraph" w:styleId="TOCHeading">
    <w:name w:val="TOC Heading"/>
    <w:basedOn w:val="Heading1"/>
    <w:next w:val="Normal"/>
    <w:uiPriority w:val="39"/>
    <w:unhideWhenUsed/>
    <w:qFormat/>
    <w:rsid w:val="00DB0F73"/>
    <w:pPr>
      <w:spacing w:after="0" w:line="259" w:lineRule="auto"/>
      <w:outlineLvl w:val="9"/>
    </w:pPr>
    <w:rPr>
      <w:rFonts w:asciiTheme="majorHAnsi" w:hAnsiTheme="majorHAnsi"/>
      <w:b w:val="0"/>
      <w:bCs w:val="0"/>
      <w:color w:val="2E74B5" w:themeColor="accent1" w:themeShade="BF"/>
      <w:sz w:val="32"/>
      <w:szCs w:val="32"/>
    </w:rPr>
  </w:style>
  <w:style w:type="paragraph" w:styleId="NoSpacing">
    <w:name w:val="No Spacing"/>
    <w:uiPriority w:val="1"/>
    <w:qFormat/>
    <w:rsid w:val="00DB0F73"/>
    <w:pPr>
      <w:spacing w:afterAutospacing="1"/>
    </w:pPr>
    <w:rPr>
      <w:rFonts w:ascii="Arial" w:hAnsi="Arial"/>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4080"/>
    <w:pPr>
      <w:spacing w:after="40"/>
    </w:pPr>
    <w:rPr>
      <w:rFonts w:ascii="Arial" w:hAnsi="Arial"/>
      <w:sz w:val="24"/>
    </w:rPr>
  </w:style>
  <w:style w:type="paragraph" w:styleId="Heading1">
    <w:name w:val="heading 1"/>
    <w:basedOn w:val="Normal"/>
    <w:next w:val="Normal"/>
    <w:link w:val="Heading1Char"/>
    <w:uiPriority w:val="9"/>
    <w:qFormat/>
    <w:rsid w:val="00C92497"/>
    <w:pPr>
      <w:keepNext/>
      <w:keepLines/>
      <w:spacing w:before="240" w:after="150" w:line="540" w:lineRule="atLeast"/>
      <w:outlineLvl w:val="0"/>
    </w:pPr>
    <w:rPr>
      <w:rFonts w:ascii="HP Simplified" w:eastAsiaTheme="majorEastAsia" w:hAnsi="HP Simplified" w:cstheme="majorBidi"/>
      <w:b/>
      <w:bCs/>
      <w:color w:val="000000"/>
      <w:sz w:val="44"/>
      <w:szCs w:val="44"/>
    </w:rPr>
  </w:style>
  <w:style w:type="paragraph" w:styleId="Heading2">
    <w:name w:val="heading 2"/>
    <w:basedOn w:val="Normal"/>
    <w:next w:val="Normal"/>
    <w:link w:val="Heading2Char"/>
    <w:uiPriority w:val="9"/>
    <w:unhideWhenUsed/>
    <w:qFormat/>
    <w:rsid w:val="000727EF"/>
    <w:pPr>
      <w:keepNext/>
      <w:keepLines/>
      <w:spacing w:before="240" w:after="150" w:line="540" w:lineRule="atLeast"/>
      <w:outlineLvl w:val="1"/>
    </w:pPr>
    <w:rPr>
      <w:rFonts w:ascii="HP Simplified" w:eastAsiaTheme="majorEastAsia" w:hAnsi="HP Simplified" w:cstheme="majorBidi"/>
      <w:b/>
      <w:bCs/>
      <w:color w:val="000000"/>
      <w:sz w:val="39"/>
      <w:szCs w:val="39"/>
    </w:rPr>
  </w:style>
  <w:style w:type="paragraph" w:styleId="Heading3">
    <w:name w:val="heading 3"/>
    <w:basedOn w:val="Normal"/>
    <w:next w:val="Normal"/>
    <w:link w:val="Heading3Char"/>
    <w:uiPriority w:val="9"/>
    <w:unhideWhenUsed/>
    <w:qFormat/>
    <w:rsid w:val="000727EF"/>
    <w:pPr>
      <w:keepNext/>
      <w:keepLines/>
      <w:spacing w:before="40" w:after="150" w:line="360" w:lineRule="atLeast"/>
      <w:outlineLvl w:val="2"/>
    </w:pPr>
    <w:rPr>
      <w:rFonts w:eastAsiaTheme="majorEastAsia" w:cs="Arial"/>
      <w:color w:val="404040"/>
      <w:sz w:val="30"/>
      <w:szCs w:val="30"/>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Heading2"/>
    <w:next w:val="Normal"/>
    <w:link w:val="Heading5Char"/>
    <w:uiPriority w:val="9"/>
    <w:unhideWhenUsed/>
    <w:qFormat/>
    <w:rsid w:val="006B3F64"/>
    <w:pPr>
      <w:outlineLvl w:val="4"/>
    </w:p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97"/>
    <w:rPr>
      <w:rFonts w:ascii="HP Simplified" w:eastAsiaTheme="majorEastAsia" w:hAnsi="HP Simplified" w:cstheme="majorBidi"/>
      <w:b/>
      <w:bCs/>
      <w:color w:val="000000"/>
      <w:sz w:val="44"/>
      <w:szCs w:val="44"/>
    </w:rPr>
  </w:style>
  <w:style w:type="character" w:customStyle="1" w:styleId="Heading2Char">
    <w:name w:val="Heading 2 Char"/>
    <w:basedOn w:val="DefaultParagraphFont"/>
    <w:link w:val="Heading2"/>
    <w:uiPriority w:val="9"/>
    <w:rsid w:val="000727EF"/>
    <w:rPr>
      <w:rFonts w:ascii="HP Simplified" w:eastAsiaTheme="majorEastAsia" w:hAnsi="HP Simplified" w:cstheme="majorBidi"/>
      <w:b/>
      <w:bCs/>
      <w:color w:val="000000"/>
      <w:sz w:val="39"/>
      <w:szCs w:val="39"/>
    </w:rPr>
  </w:style>
  <w:style w:type="character" w:customStyle="1" w:styleId="Heading3Char">
    <w:name w:val="Heading 3 Char"/>
    <w:basedOn w:val="DefaultParagraphFont"/>
    <w:link w:val="Heading3"/>
    <w:uiPriority w:val="9"/>
    <w:rsid w:val="000727EF"/>
    <w:rPr>
      <w:rFonts w:ascii="Arial" w:eastAsiaTheme="majorEastAsia" w:hAnsi="Arial" w:cs="Arial"/>
      <w:color w:val="404040"/>
      <w:sz w:val="30"/>
      <w:szCs w:val="30"/>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B3F64"/>
    <w:rPr>
      <w:rFonts w:asciiTheme="majorHAnsi" w:eastAsiaTheme="majorEastAsia" w:hAnsiTheme="majorHAnsi" w:cstheme="majorBidi"/>
      <w:color w:val="2E74B5" w:themeColor="accent1" w:themeShade="BF"/>
      <w:sz w:val="26"/>
      <w:szCs w:val="26"/>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483741"/>
    <w:rPr>
      <w:sz w:val="16"/>
      <w:szCs w:val="16"/>
    </w:rPr>
  </w:style>
  <w:style w:type="paragraph" w:styleId="CommentText">
    <w:name w:val="annotation text"/>
    <w:basedOn w:val="Normal"/>
    <w:link w:val="CommentTextChar"/>
    <w:uiPriority w:val="99"/>
    <w:unhideWhenUsed/>
    <w:rsid w:val="00483741"/>
    <w:rPr>
      <w:sz w:val="20"/>
      <w:szCs w:val="20"/>
    </w:rPr>
  </w:style>
  <w:style w:type="character" w:customStyle="1" w:styleId="CommentTextChar">
    <w:name w:val="Comment Text Char"/>
    <w:basedOn w:val="DefaultParagraphFont"/>
    <w:link w:val="CommentText"/>
    <w:uiPriority w:val="99"/>
    <w:rsid w:val="00483741"/>
    <w:rPr>
      <w:sz w:val="20"/>
      <w:szCs w:val="20"/>
    </w:rPr>
  </w:style>
  <w:style w:type="paragraph" w:styleId="CommentSubject">
    <w:name w:val="annotation subject"/>
    <w:basedOn w:val="CommentText"/>
    <w:next w:val="CommentText"/>
    <w:link w:val="CommentSubjectChar"/>
    <w:uiPriority w:val="99"/>
    <w:semiHidden/>
    <w:unhideWhenUsed/>
    <w:rsid w:val="00483741"/>
    <w:rPr>
      <w:b/>
      <w:bCs/>
    </w:rPr>
  </w:style>
  <w:style w:type="character" w:customStyle="1" w:styleId="CommentSubjectChar">
    <w:name w:val="Comment Subject Char"/>
    <w:basedOn w:val="CommentTextChar"/>
    <w:link w:val="CommentSubject"/>
    <w:uiPriority w:val="99"/>
    <w:semiHidden/>
    <w:rsid w:val="00483741"/>
    <w:rPr>
      <w:b/>
      <w:bCs/>
      <w:sz w:val="20"/>
      <w:szCs w:val="20"/>
    </w:rPr>
  </w:style>
  <w:style w:type="paragraph" w:styleId="BalloonText">
    <w:name w:val="Balloon Text"/>
    <w:basedOn w:val="Normal"/>
    <w:link w:val="BalloonTextChar"/>
    <w:uiPriority w:val="99"/>
    <w:semiHidden/>
    <w:unhideWhenUsed/>
    <w:rsid w:val="004837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3741"/>
    <w:rPr>
      <w:rFonts w:ascii="Segoe UI" w:hAnsi="Segoe UI" w:cs="Segoe UI"/>
      <w:sz w:val="18"/>
      <w:szCs w:val="18"/>
    </w:rPr>
  </w:style>
  <w:style w:type="paragraph" w:styleId="Header">
    <w:name w:val="header"/>
    <w:basedOn w:val="Normal"/>
    <w:link w:val="HeaderChar"/>
    <w:uiPriority w:val="99"/>
    <w:unhideWhenUsed/>
    <w:rsid w:val="00E27D2F"/>
    <w:pPr>
      <w:tabs>
        <w:tab w:val="center" w:pos="4680"/>
        <w:tab w:val="right" w:pos="9360"/>
      </w:tabs>
    </w:pPr>
  </w:style>
  <w:style w:type="character" w:customStyle="1" w:styleId="HeaderChar">
    <w:name w:val="Header Char"/>
    <w:basedOn w:val="DefaultParagraphFont"/>
    <w:link w:val="Header"/>
    <w:uiPriority w:val="99"/>
    <w:rsid w:val="00E27D2F"/>
  </w:style>
  <w:style w:type="paragraph" w:styleId="Footer">
    <w:name w:val="footer"/>
    <w:basedOn w:val="Normal"/>
    <w:link w:val="FooterChar"/>
    <w:uiPriority w:val="99"/>
    <w:unhideWhenUsed/>
    <w:rsid w:val="00E27D2F"/>
    <w:pPr>
      <w:tabs>
        <w:tab w:val="center" w:pos="4680"/>
        <w:tab w:val="right" w:pos="9360"/>
      </w:tabs>
    </w:pPr>
  </w:style>
  <w:style w:type="character" w:customStyle="1" w:styleId="FooterChar">
    <w:name w:val="Footer Char"/>
    <w:basedOn w:val="DefaultParagraphFont"/>
    <w:link w:val="Footer"/>
    <w:uiPriority w:val="99"/>
    <w:rsid w:val="00E27D2F"/>
  </w:style>
  <w:style w:type="paragraph" w:styleId="NormalWeb">
    <w:name w:val="Normal (Web)"/>
    <w:basedOn w:val="Normal"/>
    <w:uiPriority w:val="99"/>
    <w:semiHidden/>
    <w:unhideWhenUsed/>
    <w:rsid w:val="008C606A"/>
    <w:pPr>
      <w:spacing w:before="100" w:beforeAutospacing="1"/>
    </w:pPr>
    <w:rPr>
      <w:rFonts w:ascii="Times New Roman" w:eastAsia="Times New Roman" w:hAnsi="Times New Roman" w:cs="Times New Roman"/>
      <w:color w:val="222222"/>
      <w:szCs w:val="24"/>
    </w:rPr>
  </w:style>
  <w:style w:type="character" w:customStyle="1" w:styleId="apple-converted-space">
    <w:name w:val="apple-converted-space"/>
    <w:basedOn w:val="DefaultParagraphFont"/>
    <w:rsid w:val="008C606A"/>
  </w:style>
  <w:style w:type="paragraph" w:styleId="HTMLPreformatted">
    <w:name w:val="HTML Preformatted"/>
    <w:basedOn w:val="Normal"/>
    <w:link w:val="HTMLPreformattedChar"/>
    <w:uiPriority w:val="99"/>
    <w:semiHidden/>
    <w:unhideWhenUsed/>
    <w:rsid w:val="008C6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222222"/>
      <w:sz w:val="20"/>
      <w:szCs w:val="20"/>
    </w:rPr>
  </w:style>
  <w:style w:type="character" w:customStyle="1" w:styleId="HTMLPreformattedChar">
    <w:name w:val="HTML Preformatted Char"/>
    <w:basedOn w:val="DefaultParagraphFont"/>
    <w:link w:val="HTMLPreformatted"/>
    <w:uiPriority w:val="99"/>
    <w:semiHidden/>
    <w:rsid w:val="008C606A"/>
    <w:rPr>
      <w:rFonts w:ascii="Courier New" w:eastAsia="Times New Roman" w:hAnsi="Courier New" w:cs="Courier New"/>
      <w:color w:val="222222"/>
      <w:sz w:val="20"/>
      <w:szCs w:val="20"/>
    </w:rPr>
  </w:style>
  <w:style w:type="character" w:customStyle="1" w:styleId="pln">
    <w:name w:val="pln"/>
    <w:basedOn w:val="DefaultParagraphFont"/>
    <w:rsid w:val="008C606A"/>
  </w:style>
  <w:style w:type="character" w:styleId="HTMLCode">
    <w:name w:val="HTML Code"/>
    <w:basedOn w:val="DefaultParagraphFont"/>
    <w:uiPriority w:val="99"/>
    <w:semiHidden/>
    <w:unhideWhenUsed/>
    <w:rsid w:val="008C606A"/>
    <w:rPr>
      <w:rFonts w:ascii="Courier New" w:eastAsia="Times New Roman" w:hAnsi="Courier New" w:cs="Courier New"/>
      <w:sz w:val="20"/>
      <w:szCs w:val="20"/>
    </w:rPr>
  </w:style>
  <w:style w:type="character" w:customStyle="1" w:styleId="pun">
    <w:name w:val="pun"/>
    <w:basedOn w:val="DefaultParagraphFont"/>
    <w:rsid w:val="008C606A"/>
  </w:style>
  <w:style w:type="character" w:customStyle="1" w:styleId="kwd">
    <w:name w:val="kwd"/>
    <w:basedOn w:val="DefaultParagraphFont"/>
    <w:rsid w:val="008C606A"/>
  </w:style>
  <w:style w:type="character" w:customStyle="1" w:styleId="typ">
    <w:name w:val="typ"/>
    <w:basedOn w:val="DefaultParagraphFont"/>
    <w:rsid w:val="008C606A"/>
  </w:style>
  <w:style w:type="character" w:customStyle="1" w:styleId="str">
    <w:name w:val="str"/>
    <w:basedOn w:val="DefaultParagraphFont"/>
    <w:rsid w:val="008C606A"/>
  </w:style>
  <w:style w:type="character" w:customStyle="1" w:styleId="lit">
    <w:name w:val="lit"/>
    <w:basedOn w:val="DefaultParagraphFont"/>
    <w:rsid w:val="008C606A"/>
  </w:style>
  <w:style w:type="character" w:customStyle="1" w:styleId="com">
    <w:name w:val="com"/>
    <w:basedOn w:val="DefaultParagraphFont"/>
    <w:rsid w:val="008C606A"/>
  </w:style>
  <w:style w:type="paragraph" w:customStyle="1" w:styleId="align-center">
    <w:name w:val="align-center"/>
    <w:basedOn w:val="Normal"/>
    <w:rsid w:val="008C606A"/>
    <w:pPr>
      <w:spacing w:before="100" w:beforeAutospacing="1"/>
    </w:pPr>
    <w:rPr>
      <w:rFonts w:ascii="Times New Roman" w:eastAsia="Times New Roman" w:hAnsi="Times New Roman" w:cs="Times New Roman"/>
      <w:color w:val="222222"/>
      <w:szCs w:val="24"/>
    </w:rPr>
  </w:style>
  <w:style w:type="character" w:customStyle="1" w:styleId="link">
    <w:name w:val="link"/>
    <w:basedOn w:val="DefaultParagraphFont"/>
    <w:rsid w:val="008C606A"/>
  </w:style>
  <w:style w:type="character" w:styleId="PlaceholderText">
    <w:name w:val="Placeholder Text"/>
    <w:basedOn w:val="DefaultParagraphFont"/>
    <w:uiPriority w:val="99"/>
    <w:semiHidden/>
    <w:rsid w:val="008C606A"/>
    <w:rPr>
      <w:color w:val="808080"/>
    </w:rPr>
  </w:style>
  <w:style w:type="paragraph" w:styleId="BodyText">
    <w:name w:val="Body Text"/>
    <w:basedOn w:val="Normal"/>
    <w:link w:val="BodyTextChar"/>
    <w:uiPriority w:val="99"/>
    <w:unhideWhenUsed/>
    <w:rsid w:val="008C606A"/>
    <w:pPr>
      <w:spacing w:line="330" w:lineRule="atLeast"/>
    </w:pPr>
    <w:rPr>
      <w:rFonts w:eastAsia="Times New Roman" w:cs="Arial"/>
      <w:color w:val="222222"/>
      <w:szCs w:val="24"/>
    </w:rPr>
  </w:style>
  <w:style w:type="character" w:customStyle="1" w:styleId="BodyTextChar">
    <w:name w:val="Body Text Char"/>
    <w:basedOn w:val="DefaultParagraphFont"/>
    <w:link w:val="BodyText"/>
    <w:uiPriority w:val="99"/>
    <w:rsid w:val="008C606A"/>
    <w:rPr>
      <w:rFonts w:ascii="Arial" w:eastAsia="Times New Roman" w:hAnsi="Arial" w:cs="Arial"/>
      <w:color w:val="222222"/>
      <w:sz w:val="24"/>
      <w:szCs w:val="24"/>
    </w:rPr>
  </w:style>
  <w:style w:type="paragraph" w:styleId="Revision">
    <w:name w:val="Revision"/>
    <w:hidden/>
    <w:uiPriority w:val="99"/>
    <w:semiHidden/>
    <w:rsid w:val="008C606A"/>
  </w:style>
  <w:style w:type="paragraph" w:customStyle="1" w:styleId="List1">
    <w:name w:val="List_1"/>
    <w:basedOn w:val="ListParagraph"/>
    <w:qFormat/>
    <w:rsid w:val="008C606A"/>
    <w:pPr>
      <w:numPr>
        <w:numId w:val="1"/>
      </w:numPr>
      <w:spacing w:line="330" w:lineRule="atLeast"/>
      <w:contextualSpacing w:val="0"/>
    </w:pPr>
    <w:rPr>
      <w:rFonts w:eastAsia="Times New Roman" w:cs="Arial"/>
      <w:szCs w:val="24"/>
    </w:rPr>
  </w:style>
  <w:style w:type="paragraph" w:customStyle="1" w:styleId="List2">
    <w:name w:val="List_2"/>
    <w:basedOn w:val="List1"/>
    <w:qFormat/>
    <w:rsid w:val="008C606A"/>
    <w:pPr>
      <w:numPr>
        <w:numId w:val="2"/>
      </w:numPr>
    </w:pPr>
  </w:style>
  <w:style w:type="numbering" w:customStyle="1" w:styleId="NoList1">
    <w:name w:val="No List1"/>
    <w:next w:val="NoList"/>
    <w:uiPriority w:val="99"/>
    <w:semiHidden/>
    <w:unhideWhenUsed/>
    <w:rsid w:val="008C606A"/>
  </w:style>
  <w:style w:type="paragraph" w:customStyle="1" w:styleId="Heading2fegan">
    <w:name w:val="Heading 2 fegan"/>
    <w:basedOn w:val="Heading2"/>
    <w:qFormat/>
    <w:rsid w:val="006B3F64"/>
  </w:style>
  <w:style w:type="paragraph" w:styleId="TOC1">
    <w:name w:val="toc 1"/>
    <w:basedOn w:val="Normal"/>
    <w:next w:val="Normal"/>
    <w:autoRedefine/>
    <w:uiPriority w:val="39"/>
    <w:unhideWhenUsed/>
    <w:rsid w:val="00DB0F73"/>
    <w:pPr>
      <w:spacing w:after="0"/>
    </w:pPr>
  </w:style>
  <w:style w:type="paragraph" w:styleId="TOC2">
    <w:name w:val="toc 2"/>
    <w:basedOn w:val="Normal"/>
    <w:next w:val="Normal"/>
    <w:autoRedefine/>
    <w:uiPriority w:val="39"/>
    <w:unhideWhenUsed/>
    <w:rsid w:val="00DB0F73"/>
    <w:pPr>
      <w:tabs>
        <w:tab w:val="right" w:leader="dot" w:pos="9350"/>
      </w:tabs>
      <w:spacing w:after="0"/>
      <w:ind w:left="216"/>
    </w:pPr>
  </w:style>
  <w:style w:type="paragraph" w:styleId="TOC3">
    <w:name w:val="toc 3"/>
    <w:basedOn w:val="Normal"/>
    <w:next w:val="Normal"/>
    <w:autoRedefine/>
    <w:uiPriority w:val="39"/>
    <w:unhideWhenUsed/>
    <w:rsid w:val="00EB5C4F"/>
    <w:pPr>
      <w:spacing w:line="259" w:lineRule="auto"/>
      <w:ind w:left="440"/>
    </w:pPr>
    <w:rPr>
      <w:rFonts w:eastAsiaTheme="minorEastAsia"/>
    </w:rPr>
  </w:style>
  <w:style w:type="paragraph" w:styleId="TOC4">
    <w:name w:val="toc 4"/>
    <w:basedOn w:val="Normal"/>
    <w:next w:val="Normal"/>
    <w:autoRedefine/>
    <w:uiPriority w:val="39"/>
    <w:unhideWhenUsed/>
    <w:rsid w:val="00EB5C4F"/>
    <w:pPr>
      <w:spacing w:line="259" w:lineRule="auto"/>
      <w:ind w:left="660"/>
    </w:pPr>
    <w:rPr>
      <w:rFonts w:eastAsiaTheme="minorEastAsia"/>
    </w:rPr>
  </w:style>
  <w:style w:type="paragraph" w:styleId="TOC5">
    <w:name w:val="toc 5"/>
    <w:basedOn w:val="Normal"/>
    <w:next w:val="Normal"/>
    <w:autoRedefine/>
    <w:uiPriority w:val="39"/>
    <w:unhideWhenUsed/>
    <w:rsid w:val="00EB5C4F"/>
    <w:pPr>
      <w:spacing w:line="259" w:lineRule="auto"/>
      <w:ind w:left="880"/>
    </w:pPr>
    <w:rPr>
      <w:rFonts w:eastAsiaTheme="minorEastAsia"/>
    </w:rPr>
  </w:style>
  <w:style w:type="paragraph" w:styleId="TOC6">
    <w:name w:val="toc 6"/>
    <w:basedOn w:val="Normal"/>
    <w:next w:val="Normal"/>
    <w:autoRedefine/>
    <w:uiPriority w:val="39"/>
    <w:unhideWhenUsed/>
    <w:rsid w:val="00EB5C4F"/>
    <w:pPr>
      <w:spacing w:line="259" w:lineRule="auto"/>
      <w:ind w:left="1100"/>
    </w:pPr>
    <w:rPr>
      <w:rFonts w:eastAsiaTheme="minorEastAsia"/>
    </w:rPr>
  </w:style>
  <w:style w:type="paragraph" w:styleId="TOC7">
    <w:name w:val="toc 7"/>
    <w:basedOn w:val="Normal"/>
    <w:next w:val="Normal"/>
    <w:autoRedefine/>
    <w:uiPriority w:val="39"/>
    <w:unhideWhenUsed/>
    <w:rsid w:val="00EB5C4F"/>
    <w:pPr>
      <w:spacing w:line="259" w:lineRule="auto"/>
      <w:ind w:left="1320"/>
    </w:pPr>
    <w:rPr>
      <w:rFonts w:eastAsiaTheme="minorEastAsia"/>
    </w:rPr>
  </w:style>
  <w:style w:type="paragraph" w:styleId="TOC8">
    <w:name w:val="toc 8"/>
    <w:basedOn w:val="Normal"/>
    <w:next w:val="Normal"/>
    <w:autoRedefine/>
    <w:uiPriority w:val="39"/>
    <w:unhideWhenUsed/>
    <w:rsid w:val="00EB5C4F"/>
    <w:pPr>
      <w:spacing w:line="259" w:lineRule="auto"/>
      <w:ind w:left="1540"/>
    </w:pPr>
    <w:rPr>
      <w:rFonts w:eastAsiaTheme="minorEastAsia"/>
    </w:rPr>
  </w:style>
  <w:style w:type="paragraph" w:styleId="TOC9">
    <w:name w:val="toc 9"/>
    <w:basedOn w:val="Normal"/>
    <w:next w:val="Normal"/>
    <w:autoRedefine/>
    <w:uiPriority w:val="39"/>
    <w:unhideWhenUsed/>
    <w:rsid w:val="00EB5C4F"/>
    <w:pPr>
      <w:spacing w:line="259" w:lineRule="auto"/>
      <w:ind w:left="1760"/>
    </w:pPr>
    <w:rPr>
      <w:rFonts w:eastAsiaTheme="minorEastAsia"/>
    </w:rPr>
  </w:style>
  <w:style w:type="paragraph" w:customStyle="1" w:styleId="Heading2FosterDelta">
    <w:name w:val="Heading 2 Foster Delta"/>
    <w:basedOn w:val="Normal"/>
    <w:qFormat/>
    <w:rsid w:val="00C27E8E"/>
    <w:pPr>
      <w:spacing w:after="160" w:line="259" w:lineRule="auto"/>
    </w:pPr>
    <w:rPr>
      <w:rFonts w:ascii="HP Simplified" w:hAnsi="HP Simplified"/>
      <w:b/>
      <w:sz w:val="39"/>
    </w:rPr>
  </w:style>
  <w:style w:type="paragraph" w:styleId="TOCHeading">
    <w:name w:val="TOC Heading"/>
    <w:basedOn w:val="Heading1"/>
    <w:next w:val="Normal"/>
    <w:uiPriority w:val="39"/>
    <w:unhideWhenUsed/>
    <w:qFormat/>
    <w:rsid w:val="00DB0F73"/>
    <w:pPr>
      <w:spacing w:after="0" w:line="259" w:lineRule="auto"/>
      <w:outlineLvl w:val="9"/>
    </w:pPr>
    <w:rPr>
      <w:rFonts w:asciiTheme="majorHAnsi" w:hAnsiTheme="majorHAnsi"/>
      <w:b w:val="0"/>
      <w:bCs w:val="0"/>
      <w:color w:val="2E74B5" w:themeColor="accent1" w:themeShade="BF"/>
      <w:sz w:val="32"/>
      <w:szCs w:val="32"/>
    </w:rPr>
  </w:style>
  <w:style w:type="paragraph" w:styleId="NoSpacing">
    <w:name w:val="No Spacing"/>
    <w:uiPriority w:val="1"/>
    <w:qFormat/>
    <w:rsid w:val="00DB0F73"/>
    <w:pPr>
      <w:spacing w:afterAutospacing="1"/>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09424">
      <w:bodyDiv w:val="1"/>
      <w:marLeft w:val="0"/>
      <w:marRight w:val="0"/>
      <w:marTop w:val="0"/>
      <w:marBottom w:val="0"/>
      <w:divBdr>
        <w:top w:val="none" w:sz="0" w:space="0" w:color="auto"/>
        <w:left w:val="none" w:sz="0" w:space="0" w:color="auto"/>
        <w:bottom w:val="none" w:sz="0" w:space="0" w:color="auto"/>
        <w:right w:val="none" w:sz="0" w:space="0" w:color="auto"/>
      </w:divBdr>
    </w:div>
    <w:div w:id="195436573">
      <w:bodyDiv w:val="1"/>
      <w:marLeft w:val="0"/>
      <w:marRight w:val="0"/>
      <w:marTop w:val="0"/>
      <w:marBottom w:val="0"/>
      <w:divBdr>
        <w:top w:val="none" w:sz="0" w:space="0" w:color="auto"/>
        <w:left w:val="none" w:sz="0" w:space="0" w:color="auto"/>
        <w:bottom w:val="none" w:sz="0" w:space="0" w:color="auto"/>
        <w:right w:val="none" w:sz="0" w:space="0" w:color="auto"/>
      </w:divBdr>
    </w:div>
    <w:div w:id="226964298">
      <w:bodyDiv w:val="1"/>
      <w:marLeft w:val="0"/>
      <w:marRight w:val="0"/>
      <w:marTop w:val="0"/>
      <w:marBottom w:val="0"/>
      <w:divBdr>
        <w:top w:val="none" w:sz="0" w:space="0" w:color="auto"/>
        <w:left w:val="none" w:sz="0" w:space="0" w:color="auto"/>
        <w:bottom w:val="none" w:sz="0" w:space="0" w:color="auto"/>
        <w:right w:val="none" w:sz="0" w:space="0" w:color="auto"/>
      </w:divBdr>
      <w:divsChild>
        <w:div w:id="1765955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19591">
      <w:bodyDiv w:val="1"/>
      <w:marLeft w:val="0"/>
      <w:marRight w:val="0"/>
      <w:marTop w:val="0"/>
      <w:marBottom w:val="0"/>
      <w:divBdr>
        <w:top w:val="none" w:sz="0" w:space="0" w:color="auto"/>
        <w:left w:val="none" w:sz="0" w:space="0" w:color="auto"/>
        <w:bottom w:val="none" w:sz="0" w:space="0" w:color="auto"/>
        <w:right w:val="none" w:sz="0" w:space="0" w:color="auto"/>
      </w:divBdr>
    </w:div>
    <w:div w:id="271521605">
      <w:bodyDiv w:val="1"/>
      <w:marLeft w:val="0"/>
      <w:marRight w:val="0"/>
      <w:marTop w:val="0"/>
      <w:marBottom w:val="0"/>
      <w:divBdr>
        <w:top w:val="none" w:sz="0" w:space="0" w:color="auto"/>
        <w:left w:val="none" w:sz="0" w:space="0" w:color="auto"/>
        <w:bottom w:val="none" w:sz="0" w:space="0" w:color="auto"/>
        <w:right w:val="none" w:sz="0" w:space="0" w:color="auto"/>
      </w:divBdr>
    </w:div>
    <w:div w:id="327249254">
      <w:bodyDiv w:val="1"/>
      <w:marLeft w:val="0"/>
      <w:marRight w:val="0"/>
      <w:marTop w:val="0"/>
      <w:marBottom w:val="0"/>
      <w:divBdr>
        <w:top w:val="none" w:sz="0" w:space="0" w:color="auto"/>
        <w:left w:val="none" w:sz="0" w:space="0" w:color="auto"/>
        <w:bottom w:val="none" w:sz="0" w:space="0" w:color="auto"/>
        <w:right w:val="none" w:sz="0" w:space="0" w:color="auto"/>
      </w:divBdr>
      <w:divsChild>
        <w:div w:id="1198271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8261410">
      <w:bodyDiv w:val="1"/>
      <w:marLeft w:val="0"/>
      <w:marRight w:val="0"/>
      <w:marTop w:val="0"/>
      <w:marBottom w:val="0"/>
      <w:divBdr>
        <w:top w:val="none" w:sz="0" w:space="0" w:color="auto"/>
        <w:left w:val="none" w:sz="0" w:space="0" w:color="auto"/>
        <w:bottom w:val="none" w:sz="0" w:space="0" w:color="auto"/>
        <w:right w:val="none" w:sz="0" w:space="0" w:color="auto"/>
      </w:divBdr>
    </w:div>
    <w:div w:id="775754386">
      <w:bodyDiv w:val="1"/>
      <w:marLeft w:val="0"/>
      <w:marRight w:val="0"/>
      <w:marTop w:val="0"/>
      <w:marBottom w:val="0"/>
      <w:divBdr>
        <w:top w:val="none" w:sz="0" w:space="0" w:color="auto"/>
        <w:left w:val="none" w:sz="0" w:space="0" w:color="auto"/>
        <w:bottom w:val="none" w:sz="0" w:space="0" w:color="auto"/>
        <w:right w:val="none" w:sz="0" w:space="0" w:color="auto"/>
      </w:divBdr>
    </w:div>
    <w:div w:id="976449814">
      <w:bodyDiv w:val="1"/>
      <w:marLeft w:val="0"/>
      <w:marRight w:val="0"/>
      <w:marTop w:val="0"/>
      <w:marBottom w:val="0"/>
      <w:divBdr>
        <w:top w:val="none" w:sz="0" w:space="0" w:color="auto"/>
        <w:left w:val="none" w:sz="0" w:space="0" w:color="auto"/>
        <w:bottom w:val="none" w:sz="0" w:space="0" w:color="auto"/>
        <w:right w:val="none" w:sz="0" w:space="0" w:color="auto"/>
      </w:divBdr>
    </w:div>
    <w:div w:id="1094939140">
      <w:bodyDiv w:val="1"/>
      <w:marLeft w:val="0"/>
      <w:marRight w:val="0"/>
      <w:marTop w:val="0"/>
      <w:marBottom w:val="0"/>
      <w:divBdr>
        <w:top w:val="none" w:sz="0" w:space="0" w:color="auto"/>
        <w:left w:val="none" w:sz="0" w:space="0" w:color="auto"/>
        <w:bottom w:val="none" w:sz="0" w:space="0" w:color="auto"/>
        <w:right w:val="none" w:sz="0" w:space="0" w:color="auto"/>
      </w:divBdr>
    </w:div>
    <w:div w:id="1110658671">
      <w:bodyDiv w:val="1"/>
      <w:marLeft w:val="0"/>
      <w:marRight w:val="0"/>
      <w:marTop w:val="0"/>
      <w:marBottom w:val="0"/>
      <w:divBdr>
        <w:top w:val="none" w:sz="0" w:space="0" w:color="auto"/>
        <w:left w:val="none" w:sz="0" w:space="0" w:color="auto"/>
        <w:bottom w:val="none" w:sz="0" w:space="0" w:color="auto"/>
        <w:right w:val="none" w:sz="0" w:space="0" w:color="auto"/>
      </w:divBdr>
      <w:divsChild>
        <w:div w:id="1067726569">
          <w:marLeft w:val="0"/>
          <w:marRight w:val="0"/>
          <w:marTop w:val="0"/>
          <w:marBottom w:val="0"/>
          <w:divBdr>
            <w:top w:val="none" w:sz="0" w:space="0" w:color="auto"/>
            <w:left w:val="none" w:sz="0" w:space="0" w:color="auto"/>
            <w:bottom w:val="none" w:sz="0" w:space="0" w:color="auto"/>
            <w:right w:val="none" w:sz="0" w:space="0" w:color="auto"/>
          </w:divBdr>
        </w:div>
        <w:div w:id="515384493">
          <w:marLeft w:val="0"/>
          <w:marRight w:val="0"/>
          <w:marTop w:val="0"/>
          <w:marBottom w:val="0"/>
          <w:divBdr>
            <w:top w:val="none" w:sz="0" w:space="0" w:color="auto"/>
            <w:left w:val="none" w:sz="0" w:space="0" w:color="auto"/>
            <w:bottom w:val="none" w:sz="0" w:space="0" w:color="auto"/>
            <w:right w:val="none" w:sz="0" w:space="0" w:color="auto"/>
          </w:divBdr>
        </w:div>
        <w:div w:id="404232242">
          <w:marLeft w:val="0"/>
          <w:marRight w:val="0"/>
          <w:marTop w:val="0"/>
          <w:marBottom w:val="0"/>
          <w:divBdr>
            <w:top w:val="none" w:sz="0" w:space="0" w:color="auto"/>
            <w:left w:val="none" w:sz="0" w:space="0" w:color="auto"/>
            <w:bottom w:val="none" w:sz="0" w:space="0" w:color="auto"/>
            <w:right w:val="none" w:sz="0" w:space="0" w:color="auto"/>
          </w:divBdr>
        </w:div>
      </w:divsChild>
    </w:div>
    <w:div w:id="1130855995">
      <w:bodyDiv w:val="1"/>
      <w:marLeft w:val="0"/>
      <w:marRight w:val="0"/>
      <w:marTop w:val="0"/>
      <w:marBottom w:val="0"/>
      <w:divBdr>
        <w:top w:val="none" w:sz="0" w:space="0" w:color="auto"/>
        <w:left w:val="none" w:sz="0" w:space="0" w:color="auto"/>
        <w:bottom w:val="none" w:sz="0" w:space="0" w:color="auto"/>
        <w:right w:val="none" w:sz="0" w:space="0" w:color="auto"/>
      </w:divBdr>
    </w:div>
    <w:div w:id="1155802569">
      <w:bodyDiv w:val="1"/>
      <w:marLeft w:val="0"/>
      <w:marRight w:val="0"/>
      <w:marTop w:val="0"/>
      <w:marBottom w:val="0"/>
      <w:divBdr>
        <w:top w:val="none" w:sz="0" w:space="0" w:color="auto"/>
        <w:left w:val="none" w:sz="0" w:space="0" w:color="auto"/>
        <w:bottom w:val="none" w:sz="0" w:space="0" w:color="auto"/>
        <w:right w:val="none" w:sz="0" w:space="0" w:color="auto"/>
      </w:divBdr>
    </w:div>
    <w:div w:id="1178929462">
      <w:bodyDiv w:val="1"/>
      <w:marLeft w:val="0"/>
      <w:marRight w:val="0"/>
      <w:marTop w:val="0"/>
      <w:marBottom w:val="0"/>
      <w:divBdr>
        <w:top w:val="none" w:sz="0" w:space="0" w:color="auto"/>
        <w:left w:val="none" w:sz="0" w:space="0" w:color="auto"/>
        <w:bottom w:val="none" w:sz="0" w:space="0" w:color="auto"/>
        <w:right w:val="none" w:sz="0" w:space="0" w:color="auto"/>
      </w:divBdr>
    </w:div>
    <w:div w:id="1241525063">
      <w:bodyDiv w:val="1"/>
      <w:marLeft w:val="0"/>
      <w:marRight w:val="0"/>
      <w:marTop w:val="0"/>
      <w:marBottom w:val="0"/>
      <w:divBdr>
        <w:top w:val="none" w:sz="0" w:space="0" w:color="auto"/>
        <w:left w:val="none" w:sz="0" w:space="0" w:color="auto"/>
        <w:bottom w:val="none" w:sz="0" w:space="0" w:color="auto"/>
        <w:right w:val="none" w:sz="0" w:space="0" w:color="auto"/>
      </w:divBdr>
    </w:div>
    <w:div w:id="1412120946">
      <w:bodyDiv w:val="1"/>
      <w:marLeft w:val="0"/>
      <w:marRight w:val="0"/>
      <w:marTop w:val="0"/>
      <w:marBottom w:val="0"/>
      <w:divBdr>
        <w:top w:val="none" w:sz="0" w:space="0" w:color="auto"/>
        <w:left w:val="none" w:sz="0" w:space="0" w:color="auto"/>
        <w:bottom w:val="none" w:sz="0" w:space="0" w:color="auto"/>
        <w:right w:val="none" w:sz="0" w:space="0" w:color="auto"/>
      </w:divBdr>
      <w:divsChild>
        <w:div w:id="1919360961">
          <w:marLeft w:val="0"/>
          <w:marRight w:val="0"/>
          <w:marTop w:val="0"/>
          <w:marBottom w:val="0"/>
          <w:divBdr>
            <w:top w:val="none" w:sz="0" w:space="0" w:color="auto"/>
            <w:left w:val="none" w:sz="0" w:space="0" w:color="auto"/>
            <w:bottom w:val="none" w:sz="0" w:space="0" w:color="auto"/>
            <w:right w:val="none" w:sz="0" w:space="0" w:color="auto"/>
          </w:divBdr>
        </w:div>
        <w:div w:id="958490727">
          <w:marLeft w:val="0"/>
          <w:marRight w:val="0"/>
          <w:marTop w:val="0"/>
          <w:marBottom w:val="0"/>
          <w:divBdr>
            <w:top w:val="none" w:sz="0" w:space="0" w:color="auto"/>
            <w:left w:val="none" w:sz="0" w:space="0" w:color="auto"/>
            <w:bottom w:val="none" w:sz="0" w:space="0" w:color="auto"/>
            <w:right w:val="none" w:sz="0" w:space="0" w:color="auto"/>
          </w:divBdr>
        </w:div>
        <w:div w:id="1674718990">
          <w:marLeft w:val="0"/>
          <w:marRight w:val="0"/>
          <w:marTop w:val="0"/>
          <w:marBottom w:val="0"/>
          <w:divBdr>
            <w:top w:val="none" w:sz="0" w:space="0" w:color="auto"/>
            <w:left w:val="none" w:sz="0" w:space="0" w:color="auto"/>
            <w:bottom w:val="none" w:sz="0" w:space="0" w:color="auto"/>
            <w:right w:val="none" w:sz="0" w:space="0" w:color="auto"/>
          </w:divBdr>
        </w:div>
      </w:divsChild>
    </w:div>
    <w:div w:id="1457794076">
      <w:bodyDiv w:val="1"/>
      <w:marLeft w:val="0"/>
      <w:marRight w:val="0"/>
      <w:marTop w:val="0"/>
      <w:marBottom w:val="0"/>
      <w:divBdr>
        <w:top w:val="none" w:sz="0" w:space="0" w:color="auto"/>
        <w:left w:val="none" w:sz="0" w:space="0" w:color="auto"/>
        <w:bottom w:val="none" w:sz="0" w:space="0" w:color="auto"/>
        <w:right w:val="none" w:sz="0" w:space="0" w:color="auto"/>
      </w:divBdr>
    </w:div>
    <w:div w:id="1548763263">
      <w:bodyDiv w:val="1"/>
      <w:marLeft w:val="0"/>
      <w:marRight w:val="0"/>
      <w:marTop w:val="0"/>
      <w:marBottom w:val="0"/>
      <w:divBdr>
        <w:top w:val="none" w:sz="0" w:space="0" w:color="auto"/>
        <w:left w:val="none" w:sz="0" w:space="0" w:color="auto"/>
        <w:bottom w:val="none" w:sz="0" w:space="0" w:color="auto"/>
        <w:right w:val="none" w:sz="0" w:space="0" w:color="auto"/>
      </w:divBdr>
    </w:div>
    <w:div w:id="1592742289">
      <w:bodyDiv w:val="1"/>
      <w:marLeft w:val="0"/>
      <w:marRight w:val="0"/>
      <w:marTop w:val="0"/>
      <w:marBottom w:val="0"/>
      <w:divBdr>
        <w:top w:val="none" w:sz="0" w:space="0" w:color="auto"/>
        <w:left w:val="none" w:sz="0" w:space="0" w:color="auto"/>
        <w:bottom w:val="none" w:sz="0" w:space="0" w:color="auto"/>
        <w:right w:val="none" w:sz="0" w:space="0" w:color="auto"/>
      </w:divBdr>
    </w:div>
    <w:div w:id="1647583966">
      <w:bodyDiv w:val="1"/>
      <w:marLeft w:val="0"/>
      <w:marRight w:val="0"/>
      <w:marTop w:val="0"/>
      <w:marBottom w:val="0"/>
      <w:divBdr>
        <w:top w:val="none" w:sz="0" w:space="0" w:color="auto"/>
        <w:left w:val="none" w:sz="0" w:space="0" w:color="auto"/>
        <w:bottom w:val="none" w:sz="0" w:space="0" w:color="auto"/>
        <w:right w:val="none" w:sz="0" w:space="0" w:color="auto"/>
      </w:divBdr>
    </w:div>
    <w:div w:id="1683119947">
      <w:bodyDiv w:val="1"/>
      <w:marLeft w:val="0"/>
      <w:marRight w:val="0"/>
      <w:marTop w:val="0"/>
      <w:marBottom w:val="0"/>
      <w:divBdr>
        <w:top w:val="none" w:sz="0" w:space="0" w:color="auto"/>
        <w:left w:val="none" w:sz="0" w:space="0" w:color="auto"/>
        <w:bottom w:val="none" w:sz="0" w:space="0" w:color="auto"/>
        <w:right w:val="none" w:sz="0" w:space="0" w:color="auto"/>
      </w:divBdr>
      <w:divsChild>
        <w:div w:id="226886138">
          <w:marLeft w:val="0"/>
          <w:marRight w:val="0"/>
          <w:marTop w:val="0"/>
          <w:marBottom w:val="0"/>
          <w:divBdr>
            <w:top w:val="none" w:sz="0" w:space="0" w:color="auto"/>
            <w:left w:val="none" w:sz="0" w:space="0" w:color="auto"/>
            <w:bottom w:val="none" w:sz="0" w:space="0" w:color="auto"/>
            <w:right w:val="none" w:sz="0" w:space="0" w:color="auto"/>
          </w:divBdr>
        </w:div>
        <w:div w:id="1375622130">
          <w:marLeft w:val="0"/>
          <w:marRight w:val="0"/>
          <w:marTop w:val="0"/>
          <w:marBottom w:val="0"/>
          <w:divBdr>
            <w:top w:val="none" w:sz="0" w:space="0" w:color="auto"/>
            <w:left w:val="none" w:sz="0" w:space="0" w:color="auto"/>
            <w:bottom w:val="none" w:sz="0" w:space="0" w:color="auto"/>
            <w:right w:val="none" w:sz="0" w:space="0" w:color="auto"/>
          </w:divBdr>
        </w:div>
        <w:div w:id="479032461">
          <w:marLeft w:val="0"/>
          <w:marRight w:val="0"/>
          <w:marTop w:val="0"/>
          <w:marBottom w:val="0"/>
          <w:divBdr>
            <w:top w:val="none" w:sz="0" w:space="0" w:color="auto"/>
            <w:left w:val="none" w:sz="0" w:space="0" w:color="auto"/>
            <w:bottom w:val="none" w:sz="0" w:space="0" w:color="auto"/>
            <w:right w:val="none" w:sz="0" w:space="0" w:color="auto"/>
          </w:divBdr>
        </w:div>
      </w:divsChild>
    </w:div>
    <w:div w:id="1750230707">
      <w:bodyDiv w:val="1"/>
      <w:marLeft w:val="0"/>
      <w:marRight w:val="0"/>
      <w:marTop w:val="0"/>
      <w:marBottom w:val="0"/>
      <w:divBdr>
        <w:top w:val="none" w:sz="0" w:space="0" w:color="auto"/>
        <w:left w:val="none" w:sz="0" w:space="0" w:color="auto"/>
        <w:bottom w:val="none" w:sz="0" w:space="0" w:color="auto"/>
        <w:right w:val="none" w:sz="0" w:space="0" w:color="auto"/>
      </w:divBdr>
    </w:div>
    <w:div w:id="1786189884">
      <w:bodyDiv w:val="1"/>
      <w:marLeft w:val="0"/>
      <w:marRight w:val="0"/>
      <w:marTop w:val="0"/>
      <w:marBottom w:val="0"/>
      <w:divBdr>
        <w:top w:val="none" w:sz="0" w:space="0" w:color="auto"/>
        <w:left w:val="none" w:sz="0" w:space="0" w:color="auto"/>
        <w:bottom w:val="none" w:sz="0" w:space="0" w:color="auto"/>
        <w:right w:val="none" w:sz="0" w:space="0" w:color="auto"/>
      </w:divBdr>
      <w:divsChild>
        <w:div w:id="1732463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077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482828">
      <w:bodyDiv w:val="1"/>
      <w:marLeft w:val="0"/>
      <w:marRight w:val="0"/>
      <w:marTop w:val="0"/>
      <w:marBottom w:val="0"/>
      <w:divBdr>
        <w:top w:val="none" w:sz="0" w:space="0" w:color="auto"/>
        <w:left w:val="none" w:sz="0" w:space="0" w:color="auto"/>
        <w:bottom w:val="none" w:sz="0" w:space="0" w:color="auto"/>
        <w:right w:val="none" w:sz="0" w:space="0" w:color="auto"/>
      </w:divBdr>
    </w:div>
    <w:div w:id="2051608218">
      <w:bodyDiv w:val="1"/>
      <w:marLeft w:val="0"/>
      <w:marRight w:val="0"/>
      <w:marTop w:val="0"/>
      <w:marBottom w:val="0"/>
      <w:divBdr>
        <w:top w:val="none" w:sz="0" w:space="0" w:color="auto"/>
        <w:left w:val="none" w:sz="0" w:space="0" w:color="auto"/>
        <w:bottom w:val="none" w:sz="0" w:space="0" w:color="auto"/>
        <w:right w:val="none" w:sz="0" w:space="0" w:color="auto"/>
      </w:divBdr>
    </w:div>
    <w:div w:id="2120757155">
      <w:bodyDiv w:val="1"/>
      <w:marLeft w:val="0"/>
      <w:marRight w:val="0"/>
      <w:marTop w:val="0"/>
      <w:marBottom w:val="0"/>
      <w:divBdr>
        <w:top w:val="none" w:sz="0" w:space="0" w:color="auto"/>
        <w:left w:val="none" w:sz="0" w:space="0" w:color="auto"/>
        <w:bottom w:val="none" w:sz="0" w:space="0" w:color="auto"/>
        <w:right w:val="none" w:sz="0" w:space="0" w:color="auto"/>
      </w:divBdr>
    </w:div>
    <w:div w:id="212461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source.org/licenses/mit-license.php" TargetMode="External"/><Relationship Id="rId18" Type="http://schemas.openxmlformats.org/officeDocument/2006/relationships/hyperlink" Target="http://spdx.org/licenses/AFL-2.1" TargetMode="External"/><Relationship Id="rId26" Type="http://schemas.openxmlformats.org/officeDocument/2006/relationships/hyperlink" Target="http://www.freebsd.org/copyright/freebsd-license.html" TargetMode="External"/><Relationship Id="rId39" Type="http://schemas.openxmlformats.org/officeDocument/2006/relationships/hyperlink" Target="https://www.gnu.org/licenses/license-list.html" TargetMode="External"/><Relationship Id="rId21" Type="http://schemas.openxmlformats.org/officeDocument/2006/relationships/hyperlink" Target="http://www.opensource.org/licenses/BSD-2-Clause" TargetMode="External"/><Relationship Id="rId34" Type="http://schemas.openxmlformats.org/officeDocument/2006/relationships/hyperlink" Target="http://www.mozilla.org/MPL/1.1/" TargetMode="External"/><Relationship Id="rId42" Type="http://schemas.openxmlformats.org/officeDocument/2006/relationships/hyperlink" Target="https://www.gnu.org/philosophy/open-source-misses-the-point.html" TargetMode="External"/><Relationship Id="rId47" Type="http://schemas.openxmlformats.org/officeDocument/2006/relationships/hyperlink" Target="https://www.gnu.org/copyleft/gpl.html" TargetMode="External"/><Relationship Id="rId50" Type="http://schemas.openxmlformats.org/officeDocument/2006/relationships/hyperlink" Target="https://www.gnu.org/philosophy/x.html" TargetMode="External"/><Relationship Id="rId55" Type="http://schemas.openxmlformats.org/officeDocument/2006/relationships/hyperlink" Target="https://www.gnu.org/gnu/linux-and-gnu.html" TargetMode="External"/><Relationship Id="rId63" Type="http://schemas.openxmlformats.org/officeDocument/2006/relationships/hyperlink" Target="http://www.fsf.org/" TargetMode="External"/><Relationship Id="rId68" Type="http://schemas.openxmlformats.org/officeDocument/2006/relationships/hyperlink" Target="http://opensource.org/licenses/ZPL-2.0"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hyperlink" Target="http://www.opensource.org/licenses/BSD-2-Clause" TargetMode="External"/><Relationship Id="rId29" Type="http://schemas.openxmlformats.org/officeDocument/2006/relationships/hyperlink" Target="http://www.opensource.org/licenses/GPL-2.0" TargetMode="External"/><Relationship Id="rId1" Type="http://schemas.microsoft.com/office/2006/relationships/keyMapCustomizations" Target="customizations.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yperlink" Target="http://opensource.org/licenses/BSD-2-Clause" TargetMode="External"/><Relationship Id="rId32" Type="http://schemas.openxmlformats.org/officeDocument/2006/relationships/hyperlink" Target="http://www.gnu.org/licenses/lgpl-3.0.txt" TargetMode="External"/><Relationship Id="rId37" Type="http://schemas.openxmlformats.org/officeDocument/2006/relationships/hyperlink" Target="https://www.gnu.org/philosophy/free-sw.html" TargetMode="External"/><Relationship Id="rId40" Type="http://schemas.openxmlformats.org/officeDocument/2006/relationships/hyperlink" Target="https://www.gnu.org/philosophy/fs-translations.html" TargetMode="External"/><Relationship Id="rId45" Type="http://schemas.openxmlformats.org/officeDocument/2006/relationships/hyperlink" Target="http://www.gnu.org/licenses/rms-why-gplv3.html" TargetMode="External"/><Relationship Id="rId53" Type="http://schemas.openxmlformats.org/officeDocument/2006/relationships/hyperlink" Target="https://www.gnu.org/gnu/gnu-history.html" TargetMode="External"/><Relationship Id="rId58" Type="http://schemas.openxmlformats.org/officeDocument/2006/relationships/hyperlink" Target="https://www.gnu.org/gnu/gnu-history.html" TargetMode="External"/><Relationship Id="rId66" Type="http://schemas.openxmlformats.org/officeDocument/2006/relationships/hyperlink" Target="http://opensource.org/licenses/Python-2.0" TargetMode="External"/><Relationship Id="rId5" Type="http://schemas.openxmlformats.org/officeDocument/2006/relationships/styles" Target="styles.xml"/><Relationship Id="rId15" Type="http://schemas.openxmlformats.org/officeDocument/2006/relationships/hyperlink" Target="http://www.gnu.org/licenses/lgpl-2.1.txt" TargetMode="External"/><Relationship Id="rId23" Type="http://schemas.openxmlformats.org/officeDocument/2006/relationships/hyperlink" Target="http://www.opensource.org/licenses/BSD-3-Clause" TargetMode="External"/><Relationship Id="rId28" Type="http://schemas.openxmlformats.org/officeDocument/2006/relationships/hyperlink" Target="ftp://ftp.cs.berkeley.edu/pub/4bsd/README.Impt.License.Change" TargetMode="External"/><Relationship Id="rId36" Type="http://schemas.openxmlformats.org/officeDocument/2006/relationships/hyperlink" Target="https://www.gnu.org/philosophy/categories.html" TargetMode="External"/><Relationship Id="rId49" Type="http://schemas.openxmlformats.org/officeDocument/2006/relationships/hyperlink" Target="http://www.x.org/" TargetMode="External"/><Relationship Id="rId57" Type="http://schemas.openxmlformats.org/officeDocument/2006/relationships/hyperlink" Target="https://www.gnu.org/software/software.html" TargetMode="External"/><Relationship Id="rId61" Type="http://schemas.openxmlformats.org/officeDocument/2006/relationships/hyperlink" Target="https://www.gnu.org/philosophy/free-sw.html" TargetMode="External"/><Relationship Id="rId10" Type="http://schemas.openxmlformats.org/officeDocument/2006/relationships/endnotes" Target="endnotes.xml"/><Relationship Id="rId19" Type="http://schemas.openxmlformats.org/officeDocument/2006/relationships/hyperlink" Target="http://opensource.linux-mirror.org/licenses/afl-2.1.txt" TargetMode="External"/><Relationship Id="rId31" Type="http://schemas.openxmlformats.org/officeDocument/2006/relationships/hyperlink" Target="http://www.gnu.org/licenses/lgpl-2.1.txt" TargetMode="External"/><Relationship Id="rId44" Type="http://schemas.openxmlformats.org/officeDocument/2006/relationships/hyperlink" Target="https://www.gnu.org/philosophy/categories.html" TargetMode="External"/><Relationship Id="rId52" Type="http://schemas.openxmlformats.org/officeDocument/2006/relationships/hyperlink" Target="https://www.gnu.org/copyleft/gpl.html" TargetMode="External"/><Relationship Id="rId60" Type="http://schemas.openxmlformats.org/officeDocument/2006/relationships/hyperlink" Target="https://www.gnu.org/copyleft/copyleft.html" TargetMode="External"/><Relationship Id="rId65" Type="http://schemas.openxmlformats.org/officeDocument/2006/relationships/hyperlink" Target="https://www.gnu.org/philosophy/categories.html" TargetMode="Externa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opensource.org/licenses/BSD-3-Clause" TargetMode="External"/><Relationship Id="rId22" Type="http://schemas.openxmlformats.org/officeDocument/2006/relationships/hyperlink" Target="http://opensource.org/licenses/BSD-3-Clause" TargetMode="External"/><Relationship Id="rId27" Type="http://schemas.openxmlformats.org/officeDocument/2006/relationships/hyperlink" Target="http://opensource.org/licenses/mit-license.html" TargetMode="External"/><Relationship Id="rId30" Type="http://schemas.openxmlformats.org/officeDocument/2006/relationships/hyperlink" Target="http://www.gnu.org/licenses/gpl-3.0.txt" TargetMode="External"/><Relationship Id="rId35" Type="http://schemas.openxmlformats.org/officeDocument/2006/relationships/hyperlink" Target="http://www.mozilla.org/MPL/2.0/" TargetMode="External"/><Relationship Id="rId43" Type="http://schemas.openxmlformats.org/officeDocument/2006/relationships/hyperlink" Target="https://www.gnu.org/philosophy/categories.html" TargetMode="External"/><Relationship Id="rId48" Type="http://schemas.openxmlformats.org/officeDocument/2006/relationships/hyperlink" Target="https://www.gnu.org/philosophy/categories.html" TargetMode="External"/><Relationship Id="rId56" Type="http://schemas.openxmlformats.org/officeDocument/2006/relationships/hyperlink" Target="https://www.gnu.org/philosophy/categories.html" TargetMode="External"/><Relationship Id="rId64" Type="http://schemas.openxmlformats.org/officeDocument/2006/relationships/hyperlink" Target="https://www.gnu.org/people/people.html"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gnu.org/philosophy/bsd.html" TargetMode="External"/><Relationship Id="rId3" Type="http://schemas.openxmlformats.org/officeDocument/2006/relationships/customXml" Target="../customXml/item2.xml"/><Relationship Id="rId12" Type="http://schemas.openxmlformats.org/officeDocument/2006/relationships/hyperlink" Target="https://helion.hpwsportal.com/" TargetMode="External"/><Relationship Id="rId17" Type="http://schemas.openxmlformats.org/officeDocument/2006/relationships/hyperlink" Target="http://www.opensource.org/licenses/BSD-2-Clause" TargetMode="External"/><Relationship Id="rId25" Type="http://schemas.openxmlformats.org/officeDocument/2006/relationships/hyperlink" Target="http://opensource.org/licenses/BSD-2-Clause" TargetMode="External"/><Relationship Id="rId33" Type="http://schemas.openxmlformats.org/officeDocument/2006/relationships/hyperlink" Target="http://www.opensource.org/licenses/mit-license.php" TargetMode="External"/><Relationship Id="rId38" Type="http://schemas.openxmlformats.org/officeDocument/2006/relationships/hyperlink" Target="https://www.gnu.org/gnu/linux-and-gnu.html" TargetMode="External"/><Relationship Id="rId46" Type="http://schemas.openxmlformats.org/officeDocument/2006/relationships/hyperlink" Target="https://www.gnu.org/copyleft/copyleft.html" TargetMode="External"/><Relationship Id="rId59" Type="http://schemas.openxmlformats.org/officeDocument/2006/relationships/hyperlink" Target="https://www.gnu.org/directory" TargetMode="External"/><Relationship Id="rId67" Type="http://schemas.openxmlformats.org/officeDocument/2006/relationships/hyperlink" Target="http://www.repoze.org/LICENSE.txt" TargetMode="External"/><Relationship Id="rId20" Type="http://schemas.openxmlformats.org/officeDocument/2006/relationships/hyperlink" Target="http://www.apache.org/licenses/LICENSE-2.0" TargetMode="External"/><Relationship Id="rId41" Type="http://schemas.openxmlformats.org/officeDocument/2006/relationships/hyperlink" Target="https://www.gnu.org/software/reliability.html" TargetMode="External"/><Relationship Id="rId54" Type="http://schemas.openxmlformats.org/officeDocument/2006/relationships/hyperlink" Target="https://www.gnu.org/philosophy/categories.html" TargetMode="External"/><Relationship Id="rId62" Type="http://schemas.openxmlformats.org/officeDocument/2006/relationships/hyperlink" Target="http://www.fsf.org/about/staff/" TargetMode="External"/><Relationship Id="rId7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kety\AppData\Roaming\Microsoft\Templates\LiveContent\15\Managed\Word%20Document%20Bibliography%20Styles\TC102786999%5b%5bfn=Single%20spaced%20(blank)%5d%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DA6EA54CE0D4C9E90C3A7D3E2309609"/>
        <w:category>
          <w:name w:val="General"/>
          <w:gallery w:val="placeholder"/>
        </w:category>
        <w:types>
          <w:type w:val="bbPlcHdr"/>
        </w:types>
        <w:behaviors>
          <w:behavior w:val="content"/>
        </w:behaviors>
        <w:guid w:val="{7664AD23-7F75-4F39-B2BB-308092FC214B}"/>
      </w:docPartPr>
      <w:docPartBody>
        <w:p w:rsidR="00363C87" w:rsidRDefault="00363C87" w:rsidP="00363C87">
          <w:pPr>
            <w:pStyle w:val="9DA6EA54CE0D4C9E90C3A7D3E2309609"/>
          </w:pPr>
          <w:r w:rsidRPr="002D294E">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P Simplified">
    <w:panose1 w:val="020B0604020204020204"/>
    <w:charset w:val="00"/>
    <w:family w:val="swiss"/>
    <w:pitch w:val="variable"/>
    <w:sig w:usb0="A00002FF" w:usb1="5000205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559F"/>
    <w:rsid w:val="00232674"/>
    <w:rsid w:val="00363C87"/>
    <w:rsid w:val="0075559F"/>
    <w:rsid w:val="00A62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C87"/>
    <w:rPr>
      <w:color w:val="808080"/>
    </w:rPr>
  </w:style>
  <w:style w:type="paragraph" w:customStyle="1" w:styleId="9DA6EA54CE0D4C9E90C3A7D3E2309609">
    <w:name w:val="9DA6EA54CE0D4C9E90C3A7D3E2309609"/>
    <w:rsid w:val="00363C8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C87"/>
    <w:rPr>
      <w:color w:val="808080"/>
    </w:rPr>
  </w:style>
  <w:style w:type="paragraph" w:customStyle="1" w:styleId="9DA6EA54CE0D4C9E90C3A7D3E2309609">
    <w:name w:val="9DA6EA54CE0D4C9E90C3A7D3E2309609"/>
    <w:rsid w:val="00363C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B1FDFCAC-AF9D-48AE-ACF1-EDCC28B3C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TC102786999[[fn=Single spaced (blank)]].dotx</Template>
  <TotalTime>0</TotalTime>
  <Pages>1898</Pages>
  <Words>862241</Words>
  <Characters>4914778</Characters>
  <Application>Microsoft Office Word</Application>
  <DocSecurity>0</DocSecurity>
  <Lines>40956</Lines>
  <Paragraphs>11530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5765489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Fekety</dc:creator>
  <cp:lastModifiedBy>Greg Larsen</cp:lastModifiedBy>
  <cp:revision>2</cp:revision>
  <cp:lastPrinted>2014-10-02T07:19:00Z</cp:lastPrinted>
  <dcterms:created xsi:type="dcterms:W3CDTF">2014-10-02T07:37:00Z</dcterms:created>
  <dcterms:modified xsi:type="dcterms:W3CDTF">2014-10-02T07:37:00Z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